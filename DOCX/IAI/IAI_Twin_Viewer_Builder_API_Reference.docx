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609F" w14:textId="23DC52B3" w:rsidR="00F47D62" w:rsidRPr="005903B6" w:rsidRDefault="00A77EC0" w:rsidP="00FF6DE7">
      <w:pPr>
        <w:jc w:val="center"/>
        <w:rPr>
          <w:rFonts w:cs="Arial"/>
          <w:b/>
          <w:sz w:val="36"/>
          <w:szCs w:val="44"/>
        </w:rPr>
      </w:pPr>
      <w:bookmarkStart w:id="0" w:name="OLE_LINK2"/>
      <w:bookmarkStart w:id="1" w:name="OLE_LINK15"/>
      <w:r>
        <w:rPr>
          <w:rFonts w:cs="Arial"/>
          <w:b/>
          <w:sz w:val="36"/>
          <w:szCs w:val="44"/>
        </w:rPr>
        <w:t>Industrial AI Foundation</w:t>
      </w:r>
    </w:p>
    <w:p w14:paraId="1ADED83C" w14:textId="610C57E0" w:rsidR="004E2BBC" w:rsidRPr="005903B6" w:rsidRDefault="007A0A58" w:rsidP="00FF6DE7">
      <w:pPr>
        <w:spacing w:after="360"/>
        <w:jc w:val="center"/>
        <w:rPr>
          <w:rFonts w:cs="Arial"/>
          <w:b/>
          <w:sz w:val="72"/>
          <w:szCs w:val="144"/>
        </w:rPr>
      </w:pPr>
      <w:r w:rsidRPr="005903B6">
        <w:rPr>
          <w:rFonts w:cs="Arial"/>
          <w:b/>
          <w:sz w:val="72"/>
          <w:szCs w:val="144"/>
        </w:rPr>
        <w:t>Twin Viewer and Builder</w:t>
      </w:r>
    </w:p>
    <w:p w14:paraId="4EBF152A" w14:textId="773E1FAF" w:rsidR="007A0A58" w:rsidRPr="005903B6" w:rsidRDefault="007A0A58" w:rsidP="00FF6DE7">
      <w:pPr>
        <w:jc w:val="center"/>
        <w:rPr>
          <w:rFonts w:cs="Arial"/>
          <w:b/>
          <w:sz w:val="36"/>
          <w:szCs w:val="44"/>
        </w:rPr>
      </w:pPr>
      <w:r w:rsidRPr="005903B6">
        <w:rPr>
          <w:rFonts w:cs="Arial"/>
          <w:b/>
          <w:sz w:val="36"/>
          <w:szCs w:val="44"/>
        </w:rPr>
        <w:t>API REFERENCE</w:t>
      </w:r>
    </w:p>
    <w:p w14:paraId="0D217F22" w14:textId="56CFBE65" w:rsidR="004E2BBC" w:rsidRDefault="004E2BBC" w:rsidP="00FF6DE7">
      <w:pPr>
        <w:spacing w:before="360"/>
        <w:jc w:val="center"/>
        <w:rPr>
          <w:rFonts w:cs="Arial"/>
        </w:rPr>
      </w:pPr>
      <w:r w:rsidRPr="00C4385F">
        <w:rPr>
          <w:rFonts w:cs="Arial"/>
        </w:rPr>
        <w:t>Release Version:</w:t>
      </w:r>
      <w:r w:rsidR="007A0A58" w:rsidRPr="00C4385F">
        <w:rPr>
          <w:rFonts w:cs="Arial"/>
        </w:rPr>
        <w:t xml:space="preserve"> </w:t>
      </w:r>
      <w:sdt>
        <w:sdtPr>
          <w:rPr>
            <w:rFonts w:cs="Arial"/>
          </w:rPr>
          <w:alias w:val="Release"/>
          <w:tag w:val="Release"/>
          <w:id w:val="1909959769"/>
          <w:placeholder>
            <w:docPart w:val="3C39231CC12547EEB3FC8090EF99ADF9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CA3BA379-79A3-4ECE-9981-98C9ABC2F0BD}"/>
          <w:text/>
        </w:sdtPr>
        <w:sdtEndPr/>
        <w:sdtContent>
          <w:r w:rsidR="00876DA3">
            <w:rPr>
              <w:rFonts w:cs="Arial"/>
            </w:rPr>
            <w:t>2.5</w:t>
          </w:r>
        </w:sdtContent>
      </w:sdt>
    </w:p>
    <w:p w14:paraId="208A7CCD" w14:textId="77777777" w:rsidR="008A61AC" w:rsidRPr="009F7D79" w:rsidRDefault="008A61AC" w:rsidP="00FF6DE7">
      <w:pPr>
        <w:jc w:val="left"/>
        <w:rPr>
          <w:rFonts w:cs="Arial"/>
          <w:b/>
          <w:color w:val="FFFFFF" w:themeColor="background1"/>
        </w:rPr>
      </w:pPr>
      <w:r w:rsidRPr="009F7D79">
        <w:rPr>
          <w:rFonts w:cs="Arial"/>
          <w:b/>
          <w:color w:val="FFFFFF" w:themeColor="background1"/>
        </w:rPr>
        <w:t xml:space="preserve">Metadata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4830"/>
      </w:tblGrid>
      <w:tr w:rsidR="008A61AC" w:rsidRPr="008A61AC" w14:paraId="494E7592" w14:textId="77777777" w:rsidTr="00EE0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28056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b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626877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b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Value</w:t>
            </w:r>
          </w:p>
        </w:tc>
      </w:tr>
      <w:tr w:rsidR="008A61AC" w:rsidRPr="008A61AC" w14:paraId="4B9B5AE5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41CC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Asset / Solution Name</w:t>
            </w:r>
          </w:p>
        </w:tc>
        <w:tc>
          <w:tcPr>
            <w:tcW w:w="0" w:type="auto"/>
            <w:vAlign w:val="center"/>
            <w:hideMark/>
          </w:tcPr>
          <w:p w14:paraId="65460E31" w14:textId="5A191AA8" w:rsidR="008A61AC" w:rsidRPr="009F7D79" w:rsidRDefault="00A77EC0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Industrial AI Foundation</w:t>
            </w:r>
            <w:r w:rsidR="008A61AC" w:rsidRPr="009F7D79">
              <w:rPr>
                <w:rFonts w:cs="Arial"/>
                <w:color w:val="FFFFFF" w:themeColor="background1"/>
              </w:rPr>
              <w:t xml:space="preserve"> / Twin Builder and Viewer</w:t>
            </w:r>
          </w:p>
        </w:tc>
      </w:tr>
      <w:tr w:rsidR="008A61AC" w:rsidRPr="008A61AC" w14:paraId="2BF645EA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EF04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Domain / Area</w:t>
            </w:r>
          </w:p>
        </w:tc>
        <w:tc>
          <w:tcPr>
            <w:tcW w:w="0" w:type="auto"/>
            <w:vAlign w:val="center"/>
            <w:hideMark/>
          </w:tcPr>
          <w:p w14:paraId="32B02E8B" w14:textId="05141EF7" w:rsidR="008A61AC" w:rsidRPr="009F7D79" w:rsidRDefault="006E6D41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color w:val="FFFFFF" w:themeColor="background1"/>
              </w:rPr>
              <w:t>Digital Twin</w:t>
            </w:r>
            <w:r w:rsidR="008A61AC" w:rsidRPr="009F7D79">
              <w:rPr>
                <w:rFonts w:cs="Arial"/>
                <w:color w:val="FFFFFF" w:themeColor="background1"/>
              </w:rPr>
              <w:t xml:space="preserve"> / </w:t>
            </w:r>
            <w:r w:rsidR="0067628E" w:rsidRPr="009F7D79">
              <w:rPr>
                <w:rFonts w:cs="Arial"/>
                <w:color w:val="FFFFFF" w:themeColor="background1"/>
              </w:rPr>
              <w:t>Visual m</w:t>
            </w:r>
            <w:r w:rsidRPr="009F7D79">
              <w:rPr>
                <w:rFonts w:cs="Arial"/>
                <w:color w:val="FFFFFF" w:themeColor="background1"/>
              </w:rPr>
              <w:t>onitoring and alerts</w:t>
            </w:r>
          </w:p>
        </w:tc>
      </w:tr>
      <w:tr w:rsidR="008A61AC" w:rsidRPr="008A61AC" w14:paraId="303B2EF5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FD6C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Owner (Team/Person)</w:t>
            </w:r>
          </w:p>
        </w:tc>
        <w:tc>
          <w:tcPr>
            <w:tcW w:w="0" w:type="auto"/>
            <w:vAlign w:val="center"/>
          </w:tcPr>
          <w:p w14:paraId="68DAE2C9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color w:val="FFFFFF" w:themeColor="background1"/>
              </w:rPr>
              <w:t>Tournier, Florian</w:t>
            </w:r>
          </w:p>
        </w:tc>
      </w:tr>
      <w:tr w:rsidR="008A61AC" w:rsidRPr="008A61AC" w14:paraId="1E2DF5F0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4318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Reviewers</w:t>
            </w:r>
          </w:p>
        </w:tc>
        <w:tc>
          <w:tcPr>
            <w:tcW w:w="0" w:type="auto"/>
            <w:vAlign w:val="center"/>
            <w:hideMark/>
          </w:tcPr>
          <w:p w14:paraId="386BE49C" w14:textId="47278926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color w:val="FFFFFF" w:themeColor="background1"/>
              </w:rPr>
              <w:t xml:space="preserve">Susarla, Aditya, </w:t>
            </w:r>
            <w:r w:rsidR="00F7232D" w:rsidRPr="009F7D79">
              <w:rPr>
                <w:rFonts w:cs="Arial"/>
                <w:color w:val="FFFFFF" w:themeColor="background1"/>
              </w:rPr>
              <w:t>Rane</w:t>
            </w:r>
            <w:r w:rsidRPr="009F7D79">
              <w:rPr>
                <w:rFonts w:cs="Arial"/>
                <w:color w:val="FFFFFF" w:themeColor="background1"/>
              </w:rPr>
              <w:t xml:space="preserve">, </w:t>
            </w:r>
            <w:r w:rsidR="00F7232D" w:rsidRPr="009F7D79">
              <w:rPr>
                <w:rFonts w:cs="Arial"/>
                <w:color w:val="FFFFFF" w:themeColor="background1"/>
              </w:rPr>
              <w:t>Chetankumar</w:t>
            </w:r>
          </w:p>
        </w:tc>
      </w:tr>
      <w:tr w:rsidR="008A61AC" w:rsidRPr="008A61AC" w14:paraId="489C19A7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B3AE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39FC98" w14:textId="24BC0966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color w:val="FFFFFF" w:themeColor="background1"/>
              </w:rPr>
              <w:t xml:space="preserve">Draft / </w:t>
            </w:r>
            <w:r w:rsidR="00F7232D" w:rsidRPr="009F7D79">
              <w:rPr>
                <w:rFonts w:cs="Arial"/>
                <w:color w:val="FFFFFF" w:themeColor="background1"/>
              </w:rPr>
              <w:t>In Progress</w:t>
            </w:r>
          </w:p>
        </w:tc>
      </w:tr>
      <w:tr w:rsidR="008A61AC" w:rsidRPr="008A61AC" w14:paraId="4595B060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EB9E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DABDEF7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color w:val="FFFFFF" w:themeColor="background1"/>
              </w:rPr>
              <w:t>Internal / Confidential</w:t>
            </w:r>
          </w:p>
        </w:tc>
      </w:tr>
      <w:tr w:rsidR="008A61AC" w:rsidRPr="008A61AC" w14:paraId="6CC2A098" w14:textId="77777777" w:rsidTr="00EE0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C74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76C7DEFE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hyperlink r:id="rId11" w:history="1">
              <w:r w:rsidRPr="009F7D79">
                <w:rPr>
                  <w:rFonts w:cs="Arial"/>
                  <w:color w:val="FFFFFF" w:themeColor="background1"/>
                  <w:u w:val="single"/>
                </w:rPr>
                <w:t>Summary - Overview</w:t>
              </w:r>
            </w:hyperlink>
          </w:p>
        </w:tc>
      </w:tr>
      <w:tr w:rsidR="008A61AC" w:rsidRPr="008A61AC" w14:paraId="5E55EA89" w14:textId="77777777" w:rsidTr="00E16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DDD6" w14:textId="77777777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  <w:r w:rsidRPr="009F7D79">
              <w:rPr>
                <w:rFonts w:cs="Arial"/>
                <w:b/>
                <w:color w:val="FFFFFF" w:themeColor="background1"/>
              </w:rPr>
              <w:t>Related Assets / Alternatives</w:t>
            </w:r>
          </w:p>
        </w:tc>
        <w:tc>
          <w:tcPr>
            <w:tcW w:w="0" w:type="auto"/>
            <w:vAlign w:val="center"/>
          </w:tcPr>
          <w:p w14:paraId="3A25FC89" w14:textId="09A5811E" w:rsidR="008A61AC" w:rsidRPr="009F7D79" w:rsidRDefault="008A61AC" w:rsidP="00FF6DE7">
            <w:pPr>
              <w:spacing w:after="0"/>
              <w:jc w:val="left"/>
              <w:rPr>
                <w:rFonts w:cs="Arial"/>
                <w:color w:val="FFFFFF" w:themeColor="background1"/>
              </w:rPr>
            </w:pPr>
          </w:p>
        </w:tc>
      </w:tr>
    </w:tbl>
    <w:p w14:paraId="5C8A4A52" w14:textId="77777777" w:rsidR="008E4217" w:rsidRDefault="008E4217" w:rsidP="00FF6DE7">
      <w:pPr>
        <w:pStyle w:val="Heading1"/>
        <w:jc w:val="left"/>
        <w:rPr>
          <w:lang w:val="en-US"/>
        </w:rPr>
        <w:sectPr w:rsidR="008E4217" w:rsidSect="0090046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8720" w:h="24480" w:orient="landscape" w:code="9"/>
          <w:pgMar w:top="8640" w:right="1440" w:bottom="1440" w:left="1440" w:header="720" w:footer="720" w:gutter="0"/>
          <w:cols w:space="720"/>
          <w:docGrid w:linePitch="360"/>
        </w:sectPr>
      </w:pPr>
      <w:bookmarkStart w:id="2" w:name="OLE_LINK7"/>
      <w:bookmarkEnd w:id="0"/>
    </w:p>
    <w:p w14:paraId="740E64D6" w14:textId="36154365" w:rsidR="000C4EA3" w:rsidRDefault="000C4EA3" w:rsidP="00DB1D35">
      <w:pPr>
        <w:pStyle w:val="Heading1"/>
      </w:pPr>
      <w:r>
        <w:lastRenderedPageBreak/>
        <w:t>Contents</w:t>
      </w:r>
    </w:p>
    <w:p w14:paraId="2DE12FAD" w14:textId="2D359E4D" w:rsidR="000C4EA3" w:rsidRDefault="000C4EA3">
      <w:pPr>
        <w:pStyle w:val="TOC1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7901604" w:history="1">
        <w:r w:rsidRPr="00912E4D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EED44B" w14:textId="1A9CD3BF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05" w:history="1">
        <w:r w:rsidRPr="00912E4D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530FED" w14:textId="34D829DF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06" w:history="1">
        <w:r w:rsidRPr="00912E4D">
          <w:rPr>
            <w:rStyle w:val="Hyperlink"/>
            <w:noProof/>
          </w:rPr>
          <w:t>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69FF0" w14:textId="0478DD37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07" w:history="1">
        <w:r w:rsidRPr="00912E4D">
          <w:rPr>
            <w:rStyle w:val="Hyperlink"/>
            <w:noProof/>
          </w:rPr>
          <w:t>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826D71" w14:textId="2F40A429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08" w:history="1">
        <w:r w:rsidRPr="00912E4D">
          <w:rPr>
            <w:rStyle w:val="Hyperlink"/>
            <w:noProof/>
          </w:rPr>
          <w:t>Related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AD44D1" w14:textId="6DBB3474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09" w:history="1">
        <w:r w:rsidRPr="00912E4D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35F72E" w14:textId="20B93399" w:rsidR="000C4EA3" w:rsidRDefault="000C4EA3">
      <w:pPr>
        <w:pStyle w:val="TOC1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0" w:history="1">
        <w:r w:rsidRPr="00912E4D">
          <w:rPr>
            <w:rStyle w:val="Hyperlink"/>
            <w:noProof/>
          </w:rPr>
          <w:t>Twin Viewer and Builder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587B7F" w14:textId="3C385F21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1" w:history="1">
        <w:r w:rsidRPr="00912E4D">
          <w:rPr>
            <w:rStyle w:val="Hyperlink"/>
            <w:noProof/>
          </w:rPr>
          <w:t>Plantlayout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86A488" w14:textId="58B59485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2" w:history="1">
        <w:r w:rsidRPr="00912E4D">
          <w:rPr>
            <w:rStyle w:val="Hyperlink"/>
            <w:noProof/>
          </w:rPr>
          <w:t>Plantlayout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62D6BE" w14:textId="74EDE749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3" w:history="1">
        <w:r w:rsidRPr="00912E4D">
          <w:rPr>
            <w:rStyle w:val="Hyperlink"/>
            <w:noProof/>
          </w:rPr>
          <w:t>Plantlayout (PATCH)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4E8A0" w14:textId="4B462029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4" w:history="1">
        <w:r w:rsidRPr="00912E4D">
          <w:rPr>
            <w:rStyle w:val="Hyperlink"/>
            <w:noProof/>
          </w:rPr>
          <w:t>Plantlayout by ID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D2567" w14:textId="04526E60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5" w:history="1">
        <w:r w:rsidRPr="00912E4D">
          <w:rPr>
            <w:rStyle w:val="Hyperlink"/>
            <w:noProof/>
          </w:rPr>
          <w:t>Plantlayout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C0D41B" w14:textId="4B6B8722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6" w:history="1">
        <w:r w:rsidRPr="00912E4D">
          <w:rPr>
            <w:rStyle w:val="Hyperlink"/>
            <w:noProof/>
          </w:rPr>
          <w:t>AssetMapping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95FB08" w14:textId="6F5A9E6D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7" w:history="1">
        <w:r w:rsidRPr="00912E4D">
          <w:rPr>
            <w:rStyle w:val="Hyperlink"/>
            <w:noProof/>
          </w:rPr>
          <w:t>AssetMapping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CC390D" w14:textId="0271E4F0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8" w:history="1">
        <w:r w:rsidRPr="00912E4D">
          <w:rPr>
            <w:rStyle w:val="Hyperlink"/>
            <w:noProof/>
          </w:rPr>
          <w:t>AssetMapping Update (PATCH)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B564B7" w14:textId="4ED0AAF5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19" w:history="1">
        <w:r w:rsidRPr="00912E4D">
          <w:rPr>
            <w:rStyle w:val="Hyperlink"/>
            <w:noProof/>
          </w:rPr>
          <w:t>AssetMapping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E594C6" w14:textId="1E3EEAA0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0" w:history="1">
        <w:r w:rsidRPr="00912E4D">
          <w:rPr>
            <w:rStyle w:val="Hyperlink"/>
            <w:noProof/>
          </w:rPr>
          <w:t>Asset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895708" w14:textId="31DC3227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1" w:history="1">
        <w:r w:rsidRPr="00912E4D">
          <w:rPr>
            <w:rStyle w:val="Hyperlink"/>
            <w:noProof/>
          </w:rPr>
          <w:t>Asset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DCA559" w14:textId="39DDA3BF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2" w:history="1">
        <w:r w:rsidRPr="00912E4D">
          <w:rPr>
            <w:rStyle w:val="Hyperlink"/>
            <w:noProof/>
          </w:rPr>
          <w:t>Asset (PATCH)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C02032" w14:textId="4EB7AFE5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3" w:history="1">
        <w:r w:rsidRPr="00912E4D">
          <w:rPr>
            <w:rStyle w:val="Hyperlink"/>
            <w:noProof/>
          </w:rPr>
          <w:t>Asset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A00856" w14:textId="7A95E131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4" w:history="1">
        <w:r w:rsidRPr="00912E4D">
          <w:rPr>
            <w:rStyle w:val="Hyperlink"/>
            <w:noProof/>
          </w:rPr>
          <w:t>Continuum Engine Login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6CB3D8" w14:textId="3A183275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5" w:history="1">
        <w:r w:rsidRPr="00912E4D">
          <w:rPr>
            <w:rStyle w:val="Hyperlink"/>
            <w:noProof/>
          </w:rPr>
          <w:t>ModelMW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3C2ED3" w14:textId="40E36EC5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6" w:history="1">
        <w:r w:rsidRPr="00912E4D">
          <w:rPr>
            <w:rStyle w:val="Hyperlink"/>
            <w:noProof/>
          </w:rPr>
          <w:t>ModelMW(POST)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DD27D3" w14:textId="2E48C0A3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7" w:history="1">
        <w:r w:rsidRPr="00912E4D">
          <w:rPr>
            <w:rStyle w:val="Hyperlink"/>
            <w:noProof/>
          </w:rPr>
          <w:t>ModelMW (PATCH)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4D94F5" w14:textId="4D757096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8" w:history="1">
        <w:r w:rsidRPr="00912E4D">
          <w:rPr>
            <w:rStyle w:val="Hyperlink"/>
            <w:noProof/>
          </w:rPr>
          <w:t>ModelMW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58438A" w14:textId="4885D6FC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29" w:history="1">
        <w:r w:rsidRPr="00912E4D">
          <w:rPr>
            <w:rStyle w:val="Hyperlink"/>
            <w:noProof/>
          </w:rPr>
          <w:t>GRID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23B205" w14:textId="69A63939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0" w:history="1">
        <w:r w:rsidRPr="00912E4D">
          <w:rPr>
            <w:rStyle w:val="Hyperlink"/>
            <w:noProof/>
          </w:rPr>
          <w:t>GRID by ID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7115BA" w14:textId="5220187A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1" w:history="1">
        <w:r w:rsidRPr="00912E4D">
          <w:rPr>
            <w:rStyle w:val="Hyperlink"/>
            <w:noProof/>
          </w:rPr>
          <w:t>GRID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5B44FC" w14:textId="2C0B0988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2" w:history="1">
        <w:r w:rsidRPr="00912E4D">
          <w:rPr>
            <w:rStyle w:val="Hyperlink"/>
            <w:noProof/>
          </w:rPr>
          <w:t>GRID (PATCH)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723BCD" w14:textId="51AAB710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3" w:history="1">
        <w:r w:rsidRPr="00912E4D">
          <w:rPr>
            <w:rStyle w:val="Hyperlink"/>
            <w:noProof/>
          </w:rPr>
          <w:t>GRID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6CDDE6" w14:textId="67A3C281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4" w:history="1">
        <w:r w:rsidRPr="00912E4D">
          <w:rPr>
            <w:rStyle w:val="Hyperlink"/>
            <w:noProof/>
          </w:rPr>
          <w:t>POI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899CDD" w14:textId="45A9D750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5" w:history="1">
        <w:r w:rsidRPr="00912E4D">
          <w:rPr>
            <w:rStyle w:val="Hyperlink"/>
            <w:noProof/>
          </w:rPr>
          <w:t>POI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53C219" w14:textId="241EE4CC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6" w:history="1">
        <w:r w:rsidRPr="00912E4D">
          <w:rPr>
            <w:rStyle w:val="Hyperlink"/>
            <w:noProof/>
          </w:rPr>
          <w:t>POI Mapping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49FD91" w14:textId="2DF6126C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7" w:history="1">
        <w:r w:rsidRPr="00912E4D">
          <w:rPr>
            <w:rStyle w:val="Hyperlink"/>
            <w:noProof/>
          </w:rPr>
          <w:t>POI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917E44" w14:textId="71F4A2A4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8" w:history="1">
        <w:r w:rsidRPr="00912E4D">
          <w:rPr>
            <w:rStyle w:val="Hyperlink"/>
            <w:noProof/>
          </w:rPr>
          <w:t>svgfiles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3A5C154" w14:textId="7F479847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39" w:history="1">
        <w:r w:rsidRPr="00912E4D">
          <w:rPr>
            <w:rStyle w:val="Hyperlink"/>
            <w:noProof/>
          </w:rPr>
          <w:t>svgfiles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F6B06B" w14:textId="2704FBD6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40" w:history="1">
        <w:r w:rsidRPr="00912E4D">
          <w:rPr>
            <w:rStyle w:val="Hyperlink"/>
            <w:noProof/>
          </w:rPr>
          <w:t>svgfiles by ID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DAF134" w14:textId="391EA85B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41" w:history="1">
        <w:r w:rsidRPr="00912E4D">
          <w:rPr>
            <w:rStyle w:val="Hyperlink"/>
            <w:noProof/>
          </w:rPr>
          <w:t>svgfiles (DELETE)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C644D28" w14:textId="33CF0E8F" w:rsidR="000C4EA3" w:rsidRDefault="000C4EA3">
      <w:pPr>
        <w:pStyle w:val="TOC2"/>
        <w:tabs>
          <w:tab w:val="right" w:leader="dot" w:pos="1583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17901642" w:history="1">
        <w:r w:rsidRPr="00912E4D">
          <w:rPr>
            <w:rStyle w:val="Hyperlink"/>
            <w:noProof/>
          </w:rPr>
          <w:t>linklayout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_Toc217901642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6874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CBCE23" w14:textId="77777777" w:rsidR="000C4EA3" w:rsidRDefault="000C4EA3" w:rsidP="00DB1D35">
      <w:pPr>
        <w:sectPr w:rsidR="000C4EA3" w:rsidSect="00900463">
          <w:pgSz w:w="18720" w:h="24480" w:orient="landscape" w:code="9"/>
          <w:pgMar w:top="2880" w:right="5760" w:bottom="1440" w:left="5760" w:header="720" w:footer="720" w:gutter="0"/>
          <w:cols w:space="720"/>
          <w:docGrid w:linePitch="360"/>
        </w:sectPr>
      </w:pPr>
      <w:r>
        <w:fldChar w:fldCharType="end"/>
      </w:r>
      <w:bookmarkStart w:id="3" w:name="_Toc217901604"/>
    </w:p>
    <w:p w14:paraId="41DF97F0" w14:textId="4EF0B546" w:rsidR="00C4385F" w:rsidRDefault="31856CEF" w:rsidP="00FF6DE7">
      <w:pPr>
        <w:pStyle w:val="Heading1"/>
        <w:jc w:val="left"/>
        <w:rPr>
          <w:lang w:val="en-US"/>
        </w:rPr>
      </w:pPr>
      <w:r w:rsidRPr="6A9749BF">
        <w:rPr>
          <w:lang w:val="en-US"/>
        </w:rPr>
        <w:lastRenderedPageBreak/>
        <w:t>Introduction</w:t>
      </w:r>
      <w:bookmarkEnd w:id="3"/>
    </w:p>
    <w:p w14:paraId="31101FAC" w14:textId="1B732C7C" w:rsidR="00B14791" w:rsidRDefault="00A77EC0" w:rsidP="00580409">
      <w:pPr>
        <w:ind w:right="7200"/>
      </w:pPr>
      <w:bookmarkStart w:id="4" w:name="_Toc127958070"/>
      <w:r>
        <w:t>Industrial AI Foundation</w:t>
      </w:r>
      <w:r w:rsidR="00207D5C" w:rsidRPr="000E4EAA">
        <w:t xml:space="preserve"> (</w:t>
      </w:r>
      <w:r>
        <w:t>IAI</w:t>
      </w:r>
      <w:r w:rsidR="00207D5C" w:rsidRPr="000E4EAA">
        <w:t xml:space="preserve">) is a collection of software accelerators and tools, including data integration extractors that can be assembled to deliver client solutions. </w:t>
      </w:r>
      <w:r>
        <w:t>IAI</w:t>
      </w:r>
      <w:r w:rsidR="00207D5C" w:rsidRPr="000E4EAA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5E65C419" w14:textId="4B37A70B" w:rsidR="00207D5C" w:rsidRPr="000E4EAA" w:rsidRDefault="00207D5C" w:rsidP="00580409">
      <w:pPr>
        <w:ind w:right="7200"/>
      </w:pPr>
      <w:r w:rsidRPr="000E4EAA">
        <w:t xml:space="preserve">The Twin Builder application is implemented as </w:t>
      </w:r>
      <w:r w:rsidR="003B4124" w:rsidRPr="000E4EAA">
        <w:t>a</w:t>
      </w:r>
      <w:r w:rsidRPr="000E4EAA">
        <w:t xml:space="preserve"> Micro-Frontend (MFE) based on React. Twin Builder allows an admin user to create a dynamic floor layout using a Drag and Drop mechanism through a web-based user interface. The 3D visuals created in Twin Builder are viewable in Twin Viewer. </w:t>
      </w:r>
    </w:p>
    <w:p w14:paraId="408214F1" w14:textId="26045D9C" w:rsidR="005227FA" w:rsidRPr="000E4EAA" w:rsidRDefault="009C63C1" w:rsidP="00580409">
      <w:pPr>
        <w:ind w:right="7200"/>
      </w:pPr>
      <w:r w:rsidRPr="000E4EAA">
        <w:t xml:space="preserve">The </w:t>
      </w:r>
      <w:r w:rsidR="00207D5C" w:rsidRPr="000E4EAA">
        <w:t xml:space="preserve">Twin Viewer application is also implemented as an MFE based on React. Twin Viewer fetches and </w:t>
      </w:r>
      <w:r w:rsidR="007965BE" w:rsidRPr="000E4EAA">
        <w:t>displays</w:t>
      </w:r>
      <w:r w:rsidR="00207D5C" w:rsidRPr="000E4EAA">
        <w:t xml:space="preserve"> 3D content from the Twin Builder application. The visualization is augmented with information that resides in CDF (Cognite Data Fusion).</w:t>
      </w:r>
    </w:p>
    <w:p w14:paraId="7966AB00" w14:textId="77777777" w:rsidR="009E1AAB" w:rsidRDefault="009E1AAB" w:rsidP="00FF6DE7">
      <w:pPr>
        <w:pStyle w:val="Heading2"/>
        <w:jc w:val="left"/>
      </w:pPr>
      <w:bookmarkStart w:id="5" w:name="_Toc217901605"/>
      <w:r>
        <w:t>Purpose</w:t>
      </w:r>
      <w:bookmarkEnd w:id="4"/>
      <w:bookmarkEnd w:id="5"/>
    </w:p>
    <w:p w14:paraId="72BB135C" w14:textId="030EFABE" w:rsidR="009E1AAB" w:rsidRDefault="00450F93" w:rsidP="00580409">
      <w:pPr>
        <w:ind w:right="7200"/>
      </w:pPr>
      <w:r>
        <w:t>This document serves as a reference for the APIs used in</w:t>
      </w:r>
      <w:r w:rsidR="009E1AAB">
        <w:t xml:space="preserve"> </w:t>
      </w:r>
      <w:r w:rsidR="00A77EC0">
        <w:t>IAI</w:t>
      </w:r>
      <w:r w:rsidR="009D4E93">
        <w:t>'</w:t>
      </w:r>
      <w:r w:rsidR="009E1AAB">
        <w:t xml:space="preserve">s Twin Builder and Twin Viewer applications. </w:t>
      </w:r>
    </w:p>
    <w:p w14:paraId="0DE2B413" w14:textId="77777777" w:rsidR="009E1AAB" w:rsidRPr="00982ADB" w:rsidRDefault="009E1AAB" w:rsidP="00FF6DE7">
      <w:pPr>
        <w:pStyle w:val="Heading2"/>
        <w:jc w:val="left"/>
      </w:pPr>
      <w:bookmarkStart w:id="6" w:name="_Toc127958071"/>
      <w:bookmarkStart w:id="7" w:name="_Toc217901606"/>
      <w:r>
        <w:t>Target Audience</w:t>
      </w:r>
      <w:bookmarkEnd w:id="6"/>
      <w:bookmarkEnd w:id="7"/>
    </w:p>
    <w:p w14:paraId="4D22F5EC" w14:textId="6A4F8640" w:rsidR="009E1AAB" w:rsidRDefault="009E1AAB" w:rsidP="00FF6DE7">
      <w:pPr>
        <w:pStyle w:val="ListParagraph"/>
        <w:numPr>
          <w:ilvl w:val="0"/>
          <w:numId w:val="12"/>
        </w:numPr>
        <w:jc w:val="left"/>
        <w:rPr>
          <w:rFonts w:eastAsia="Graphik" w:cs="Graphik"/>
          <w:color w:val="000000" w:themeColor="text1"/>
        </w:rPr>
      </w:pPr>
      <w:r w:rsidRPr="5D9A1D8C">
        <w:rPr>
          <w:rFonts w:eastAsia="Graphik" w:cs="Graphik"/>
          <w:color w:val="000000" w:themeColor="text1"/>
        </w:rPr>
        <w:t>Business Analyst</w:t>
      </w:r>
      <w:r w:rsidR="009150EB">
        <w:rPr>
          <w:rFonts w:eastAsia="Graphik" w:cs="Graphik"/>
          <w:color w:val="000000" w:themeColor="text1"/>
        </w:rPr>
        <w:t>s</w:t>
      </w:r>
    </w:p>
    <w:p w14:paraId="51414157" w14:textId="77777777" w:rsidR="009E1AAB" w:rsidRDefault="009E1AAB" w:rsidP="00FF6DE7">
      <w:pPr>
        <w:pStyle w:val="ListParagraph"/>
        <w:numPr>
          <w:ilvl w:val="0"/>
          <w:numId w:val="12"/>
        </w:numPr>
        <w:jc w:val="left"/>
        <w:rPr>
          <w:rFonts w:eastAsia="Graphik" w:cs="Graphik"/>
          <w:color w:val="000000" w:themeColor="text1"/>
        </w:rPr>
      </w:pPr>
      <w:r w:rsidRPr="5D9A1D8C">
        <w:rPr>
          <w:rFonts w:eastAsia="Graphik" w:cs="Graphik"/>
          <w:color w:val="000000" w:themeColor="text1"/>
        </w:rPr>
        <w:t>Client IT Admins</w:t>
      </w:r>
    </w:p>
    <w:p w14:paraId="4F7481F1" w14:textId="12BA519D" w:rsidR="009E1AAB" w:rsidRDefault="009E1AAB" w:rsidP="00FF6DE7">
      <w:pPr>
        <w:pStyle w:val="ListParagraph"/>
        <w:numPr>
          <w:ilvl w:val="0"/>
          <w:numId w:val="12"/>
        </w:numPr>
        <w:jc w:val="left"/>
        <w:rPr>
          <w:rFonts w:eastAsia="Graphik" w:cs="Graphik"/>
          <w:color w:val="000000" w:themeColor="text1"/>
          <w:szCs w:val="20"/>
        </w:rPr>
      </w:pPr>
      <w:r w:rsidRPr="5D9A1D8C">
        <w:rPr>
          <w:rFonts w:eastAsia="Graphik" w:cs="Graphik"/>
          <w:color w:val="000000" w:themeColor="text1"/>
        </w:rPr>
        <w:t xml:space="preserve">Accenture teams deploying </w:t>
      </w:r>
      <w:r w:rsidR="00A77EC0">
        <w:rPr>
          <w:rFonts w:eastAsia="Graphik" w:cs="Graphik"/>
          <w:color w:val="000000" w:themeColor="text1"/>
        </w:rPr>
        <w:t>IAI</w:t>
      </w:r>
    </w:p>
    <w:p w14:paraId="43A9E480" w14:textId="77777777" w:rsidR="009E1AAB" w:rsidRDefault="009E1AAB" w:rsidP="00FF6DE7">
      <w:pPr>
        <w:pStyle w:val="Heading2"/>
        <w:jc w:val="left"/>
      </w:pPr>
      <w:bookmarkStart w:id="8" w:name="_Toc127958072"/>
      <w:bookmarkStart w:id="9" w:name="_Toc217901607"/>
      <w:r>
        <w:t>Contact</w:t>
      </w:r>
      <w:bookmarkEnd w:id="8"/>
      <w:bookmarkEnd w:id="9"/>
    </w:p>
    <w:p w14:paraId="67AFD631" w14:textId="6EAE3799" w:rsidR="009E1AAB" w:rsidRDefault="009E1AAB" w:rsidP="00FF6DE7">
      <w:pPr>
        <w:pStyle w:val="UOLIST1"/>
        <w:numPr>
          <w:ilvl w:val="0"/>
          <w:numId w:val="13"/>
        </w:numPr>
        <w:jc w:val="left"/>
        <w:rPr>
          <w:szCs w:val="20"/>
          <w:lang w:val="de"/>
        </w:rPr>
      </w:pPr>
      <w:hyperlink r:id="rId18">
        <w:r w:rsidRPr="732C869C">
          <w:rPr>
            <w:rStyle w:val="Hyperlink"/>
            <w:szCs w:val="20"/>
            <w:lang w:val="de"/>
          </w:rPr>
          <w:t>rishabh.b.joshi@accenture.com</w:t>
        </w:r>
      </w:hyperlink>
    </w:p>
    <w:p w14:paraId="59EFDD26" w14:textId="77777777" w:rsidR="009E1AAB" w:rsidRPr="00B42C46" w:rsidRDefault="009E1AAB" w:rsidP="00FF6DE7">
      <w:pPr>
        <w:pStyle w:val="UOLIST1"/>
        <w:numPr>
          <w:ilvl w:val="0"/>
          <w:numId w:val="13"/>
        </w:numPr>
        <w:jc w:val="left"/>
        <w:rPr>
          <w:szCs w:val="20"/>
        </w:rPr>
      </w:pPr>
      <w:hyperlink r:id="rId19">
        <w:r w:rsidRPr="732C869C">
          <w:rPr>
            <w:rStyle w:val="Hyperlink"/>
            <w:szCs w:val="20"/>
          </w:rPr>
          <w:t>chetankumar.rane@accenture.com</w:t>
        </w:r>
      </w:hyperlink>
      <w:r w:rsidRPr="732C869C">
        <w:rPr>
          <w:szCs w:val="20"/>
        </w:rPr>
        <w:t xml:space="preserve"> </w:t>
      </w:r>
    </w:p>
    <w:p w14:paraId="47693678" w14:textId="77777777" w:rsidR="009E1AAB" w:rsidRPr="00F31F9D" w:rsidRDefault="009E1AAB" w:rsidP="00FF6DE7">
      <w:pPr>
        <w:pStyle w:val="Heading2"/>
        <w:jc w:val="left"/>
      </w:pPr>
      <w:bookmarkStart w:id="10" w:name="_Toc127958073"/>
      <w:bookmarkStart w:id="11" w:name="_Toc217901608"/>
      <w:r>
        <w:t>Related Links</w:t>
      </w:r>
      <w:bookmarkEnd w:id="10"/>
      <w:bookmarkEnd w:id="11"/>
    </w:p>
    <w:p w14:paraId="2A5B6739" w14:textId="0BE77CA4" w:rsidR="009E1AAB" w:rsidRPr="00856F41" w:rsidRDefault="009E1AAB" w:rsidP="00FF6DE7">
      <w:pPr>
        <w:pStyle w:val="UOLIST1"/>
        <w:numPr>
          <w:ilvl w:val="0"/>
          <w:numId w:val="13"/>
        </w:numPr>
        <w:jc w:val="left"/>
        <w:rPr>
          <w:rStyle w:val="Hyperlink"/>
          <w:szCs w:val="20"/>
        </w:rPr>
      </w:pPr>
      <w:hyperlink r:id="rId20" w:history="1">
        <w:r w:rsidR="00A77EC0">
          <w:rPr>
            <w:rStyle w:val="Hyperlink"/>
            <w:szCs w:val="20"/>
          </w:rPr>
          <w:t>IAI</w:t>
        </w:r>
        <w:r w:rsidRPr="00856F41">
          <w:rPr>
            <w:rStyle w:val="Hyperlink"/>
            <w:szCs w:val="20"/>
          </w:rPr>
          <w:t xml:space="preserve"> Twin Viewer and Builder Resources</w:t>
        </w:r>
      </w:hyperlink>
    </w:p>
    <w:p w14:paraId="0F93B014" w14:textId="43C64DE1" w:rsidR="009E1AAB" w:rsidRPr="00856F41" w:rsidRDefault="009E1AAB" w:rsidP="00FF6DE7">
      <w:pPr>
        <w:pStyle w:val="UOLIST1"/>
        <w:numPr>
          <w:ilvl w:val="0"/>
          <w:numId w:val="13"/>
        </w:numPr>
        <w:jc w:val="left"/>
        <w:rPr>
          <w:rStyle w:val="Hyperlink"/>
          <w:szCs w:val="20"/>
        </w:rPr>
      </w:pPr>
      <w:hyperlink r:id="rId21" w:history="1">
        <w:r w:rsidR="00A77EC0">
          <w:rPr>
            <w:rStyle w:val="Hyperlink"/>
            <w:szCs w:val="20"/>
          </w:rPr>
          <w:t>IAI</w:t>
        </w:r>
        <w:r w:rsidRPr="00856F41">
          <w:rPr>
            <w:rStyle w:val="Hyperlink"/>
            <w:szCs w:val="20"/>
          </w:rPr>
          <w:t xml:space="preserve"> IX Developer Hub Resources</w:t>
        </w:r>
      </w:hyperlink>
    </w:p>
    <w:p w14:paraId="2FD6B5D9" w14:textId="73C630F4" w:rsidR="009E1AAB" w:rsidRPr="00856F41" w:rsidRDefault="009E1AAB" w:rsidP="00FF6DE7">
      <w:pPr>
        <w:pStyle w:val="UOLIST1"/>
        <w:numPr>
          <w:ilvl w:val="0"/>
          <w:numId w:val="13"/>
        </w:numPr>
        <w:jc w:val="left"/>
        <w:rPr>
          <w:rStyle w:val="Hyperlink"/>
          <w:szCs w:val="20"/>
        </w:rPr>
      </w:pPr>
      <w:hyperlink r:id="rId22" w:history="1">
        <w:r w:rsidR="00A77EC0">
          <w:rPr>
            <w:rStyle w:val="Hyperlink"/>
            <w:szCs w:val="20"/>
          </w:rPr>
          <w:t>IAI</w:t>
        </w:r>
        <w:r w:rsidRPr="00856F41">
          <w:rPr>
            <w:rStyle w:val="Hyperlink"/>
            <w:szCs w:val="20"/>
          </w:rPr>
          <w:t xml:space="preserve"> Release </w:t>
        </w:r>
        <w:r w:rsidRPr="005C4F37">
          <w:rPr>
            <w:rStyle w:val="Hyperlink"/>
            <w:szCs w:val="20"/>
            <w:lang w:val="en-US"/>
          </w:rPr>
          <w:t>Notes</w:t>
        </w:r>
      </w:hyperlink>
    </w:p>
    <w:p w14:paraId="1F08412D" w14:textId="47F5B0EC" w:rsidR="00C4385F" w:rsidRDefault="000E4EAA" w:rsidP="00FF6DE7">
      <w:pPr>
        <w:pStyle w:val="Heading2"/>
        <w:jc w:val="left"/>
      </w:pPr>
      <w:bookmarkStart w:id="12" w:name="_Toc217901609"/>
      <w:bookmarkEnd w:id="2"/>
      <w:r>
        <w:t>Glossary</w:t>
      </w:r>
      <w:bookmarkEnd w:id="12"/>
    </w:p>
    <w:tbl>
      <w:tblPr>
        <w:tblStyle w:val="TableGridLight1"/>
        <w:tblW w:w="15925" w:type="dxa"/>
        <w:tblInd w:w="0" w:type="dxa"/>
        <w:tblLook w:val="0420" w:firstRow="1" w:lastRow="0" w:firstColumn="0" w:lastColumn="0" w:noHBand="0" w:noVBand="1"/>
      </w:tblPr>
      <w:tblGrid>
        <w:gridCol w:w="3505"/>
        <w:gridCol w:w="12420"/>
      </w:tblGrid>
      <w:tr w:rsidR="00E71F48" w:rsidRPr="00E71F48" w14:paraId="6C48D1A9" w14:textId="77777777" w:rsidTr="00C33959">
        <w:tc>
          <w:tcPr>
            <w:tcW w:w="3505" w:type="dxa"/>
            <w:shd w:val="clear" w:color="auto" w:fill="F2F2F2" w:themeFill="background1" w:themeFillShade="F2"/>
          </w:tcPr>
          <w:p w14:paraId="750E0DA0" w14:textId="40A036C8" w:rsidR="00E71F48" w:rsidRPr="00E71F48" w:rsidRDefault="00E71F48" w:rsidP="0050014F">
            <w:pPr>
              <w:spacing w:before="100" w:after="100"/>
              <w:jc w:val="left"/>
            </w:pPr>
            <w:r>
              <w:t>Term</w:t>
            </w:r>
          </w:p>
        </w:tc>
        <w:tc>
          <w:tcPr>
            <w:tcW w:w="12420" w:type="dxa"/>
            <w:shd w:val="clear" w:color="auto" w:fill="F2F2F2" w:themeFill="background1" w:themeFillShade="F2"/>
          </w:tcPr>
          <w:p w14:paraId="372D9F66" w14:textId="5D627032" w:rsidR="00E71F48" w:rsidRPr="00E71F48" w:rsidRDefault="00E71F48" w:rsidP="0050014F">
            <w:pPr>
              <w:spacing w:before="100" w:after="100"/>
              <w:jc w:val="left"/>
            </w:pPr>
            <w:r>
              <w:t>Definition</w:t>
            </w:r>
          </w:p>
        </w:tc>
      </w:tr>
      <w:tr w:rsidR="00E71F48" w:rsidRPr="00E71F48" w14:paraId="54F52E93" w14:textId="77777777" w:rsidTr="0050014F">
        <w:trPr>
          <w:trHeight w:val="512"/>
        </w:trPr>
        <w:tc>
          <w:tcPr>
            <w:tcW w:w="3505" w:type="dxa"/>
          </w:tcPr>
          <w:p w14:paraId="328E389D" w14:textId="5D089F42" w:rsidR="00E71F48" w:rsidRDefault="00E71F48" w:rsidP="0050014F">
            <w:pPr>
              <w:spacing w:before="100" w:after="100"/>
              <w:jc w:val="left"/>
            </w:pPr>
            <w:r>
              <w:t>Business Analysts</w:t>
            </w:r>
          </w:p>
        </w:tc>
        <w:tc>
          <w:tcPr>
            <w:tcW w:w="12420" w:type="dxa"/>
          </w:tcPr>
          <w:p w14:paraId="151EAD90" w14:textId="2ED2895C" w:rsidR="00E71F48" w:rsidRDefault="00E71F48" w:rsidP="0050014F">
            <w:pPr>
              <w:spacing w:before="100" w:after="100"/>
              <w:jc w:val="left"/>
            </w:pPr>
            <w:r>
              <w:t>Professionals who analyze and evaluate business processes, systems, and requirements to help organizations improve efficiency and achieve objectives.</w:t>
            </w:r>
          </w:p>
        </w:tc>
      </w:tr>
      <w:tr w:rsidR="00E71F48" w:rsidRPr="00E71F48" w14:paraId="329BB7A2" w14:textId="77777777" w:rsidTr="00C33959">
        <w:tc>
          <w:tcPr>
            <w:tcW w:w="3505" w:type="dxa"/>
          </w:tcPr>
          <w:p w14:paraId="34A53B5A" w14:textId="1AE09998" w:rsidR="00E71F48" w:rsidRDefault="00E71F48" w:rsidP="0050014F">
            <w:pPr>
              <w:spacing w:before="100" w:after="100"/>
              <w:jc w:val="left"/>
            </w:pPr>
            <w:r>
              <w:t>Client IT Admins</w:t>
            </w:r>
          </w:p>
        </w:tc>
        <w:tc>
          <w:tcPr>
            <w:tcW w:w="12420" w:type="dxa"/>
          </w:tcPr>
          <w:p w14:paraId="41E2BDE4" w14:textId="4B499D61" w:rsidR="00E71F48" w:rsidRDefault="00E71F48" w:rsidP="0050014F">
            <w:pPr>
              <w:spacing w:before="100" w:after="100"/>
              <w:jc w:val="left"/>
            </w:pPr>
            <w:r>
              <w:t xml:space="preserve">Information technology administrators on the client side </w:t>
            </w:r>
            <w:r w:rsidR="00497414">
              <w:t>who are responsible</w:t>
            </w:r>
            <w:r>
              <w:t xml:space="preserve"> for managing, maintaining, and supporting IT infrastructure and applications.</w:t>
            </w:r>
          </w:p>
        </w:tc>
      </w:tr>
      <w:tr w:rsidR="00E71F48" w:rsidRPr="00E71F48" w14:paraId="7D53E652" w14:textId="77777777" w:rsidTr="00C33959">
        <w:tc>
          <w:tcPr>
            <w:tcW w:w="3505" w:type="dxa"/>
          </w:tcPr>
          <w:p w14:paraId="3329C7FC" w14:textId="5A57D0F3" w:rsidR="00E71F48" w:rsidRDefault="00A77EC0" w:rsidP="0050014F">
            <w:pPr>
              <w:spacing w:before="100" w:after="100"/>
              <w:jc w:val="left"/>
            </w:pPr>
            <w:r>
              <w:t>IAI</w:t>
            </w:r>
            <w:r w:rsidR="00E71F48">
              <w:t xml:space="preserve"> Twin Viewer and Builder</w:t>
            </w:r>
          </w:p>
        </w:tc>
        <w:tc>
          <w:tcPr>
            <w:tcW w:w="12420" w:type="dxa"/>
          </w:tcPr>
          <w:p w14:paraId="64E9EDC7" w14:textId="275BAC36" w:rsidR="00E71F48" w:rsidRDefault="00E71F48" w:rsidP="0050014F">
            <w:pPr>
              <w:spacing w:before="100" w:after="100"/>
              <w:jc w:val="left"/>
            </w:pPr>
            <w:r>
              <w:t>Applications used for visualizing and constructing digital twins, which are virtual representations of physical assets or systems.</w:t>
            </w:r>
          </w:p>
        </w:tc>
      </w:tr>
      <w:tr w:rsidR="00E71F48" w:rsidRPr="00E71F48" w14:paraId="20E9B595" w14:textId="77777777" w:rsidTr="00C33959">
        <w:tc>
          <w:tcPr>
            <w:tcW w:w="3505" w:type="dxa"/>
          </w:tcPr>
          <w:p w14:paraId="02B931DA" w14:textId="436B4836" w:rsidR="00E71F48" w:rsidRDefault="00A77EC0" w:rsidP="0050014F">
            <w:pPr>
              <w:spacing w:before="100" w:after="100"/>
              <w:jc w:val="left"/>
            </w:pPr>
            <w:r>
              <w:t>IAI</w:t>
            </w:r>
            <w:r w:rsidR="00E71F48">
              <w:t xml:space="preserve"> IX Developer Hub</w:t>
            </w:r>
          </w:p>
        </w:tc>
        <w:tc>
          <w:tcPr>
            <w:tcW w:w="12420" w:type="dxa"/>
          </w:tcPr>
          <w:p w14:paraId="15BA2352" w14:textId="69B8259A" w:rsidR="00E71F48" w:rsidRDefault="00E71F48" w:rsidP="0050014F">
            <w:pPr>
              <w:spacing w:before="100" w:after="100"/>
              <w:jc w:val="left"/>
            </w:pPr>
            <w:r>
              <w:t xml:space="preserve">A resource hub for developers working on </w:t>
            </w:r>
            <w:r w:rsidR="00A77EC0">
              <w:t>IAI</w:t>
            </w:r>
            <w:r>
              <w:t xml:space="preserve"> IX, providing documentation, tools, and support.</w:t>
            </w:r>
          </w:p>
        </w:tc>
      </w:tr>
      <w:tr w:rsidR="00E71F48" w:rsidRPr="00E71F48" w14:paraId="6AA5B812" w14:textId="77777777" w:rsidTr="00C33959">
        <w:tc>
          <w:tcPr>
            <w:tcW w:w="3505" w:type="dxa"/>
          </w:tcPr>
          <w:p w14:paraId="06A62095" w14:textId="72937070" w:rsidR="00E71F48" w:rsidRDefault="00E71F48" w:rsidP="0050014F">
            <w:pPr>
              <w:spacing w:before="100" w:after="100"/>
              <w:jc w:val="left"/>
            </w:pPr>
            <w:r>
              <w:t>Twin Viewer and Builder APIs</w:t>
            </w:r>
          </w:p>
        </w:tc>
        <w:tc>
          <w:tcPr>
            <w:tcW w:w="12420" w:type="dxa"/>
          </w:tcPr>
          <w:p w14:paraId="2E3CB984" w14:textId="1D4D7A17" w:rsidR="00E71F48" w:rsidRDefault="00E71F48" w:rsidP="0050014F">
            <w:pPr>
              <w:spacing w:before="100" w:after="100"/>
              <w:jc w:val="left"/>
            </w:pPr>
            <w:r>
              <w:t>Application Programming Interfaces that facilitate integration and interaction with the Twin Viewer and Builder applications.</w:t>
            </w:r>
          </w:p>
        </w:tc>
      </w:tr>
      <w:tr w:rsidR="00E71F48" w:rsidRPr="00E71F48" w14:paraId="1B54B95B" w14:textId="77777777" w:rsidTr="00C33959">
        <w:tc>
          <w:tcPr>
            <w:tcW w:w="3505" w:type="dxa"/>
          </w:tcPr>
          <w:p w14:paraId="2369FF57" w14:textId="1C579FFE" w:rsidR="00E71F48" w:rsidRDefault="00E71F48" w:rsidP="0050014F">
            <w:pPr>
              <w:spacing w:before="100" w:after="100"/>
              <w:jc w:val="left"/>
            </w:pPr>
            <w:r>
              <w:t>Plantlayout (GET)</w:t>
            </w:r>
          </w:p>
        </w:tc>
        <w:tc>
          <w:tcPr>
            <w:tcW w:w="12420" w:type="dxa"/>
          </w:tcPr>
          <w:p w14:paraId="347583F9" w14:textId="68A19522" w:rsidR="00E71F48" w:rsidRDefault="00E71F48" w:rsidP="0050014F">
            <w:pPr>
              <w:spacing w:before="100" w:after="100"/>
              <w:jc w:val="left"/>
            </w:pPr>
            <w:r>
              <w:t>An API endpoint used to retrieve saved layouts within the 3D Twin Viewer and Builder applications.</w:t>
            </w:r>
          </w:p>
        </w:tc>
      </w:tr>
      <w:tr w:rsidR="00E71F48" w:rsidRPr="00E71F48" w14:paraId="1D2F8638" w14:textId="77777777" w:rsidTr="00C33959">
        <w:tc>
          <w:tcPr>
            <w:tcW w:w="3505" w:type="dxa"/>
          </w:tcPr>
          <w:p w14:paraId="21DB44F9" w14:textId="433CDEFF" w:rsidR="00E71F48" w:rsidRDefault="00E71F48" w:rsidP="0050014F">
            <w:pPr>
              <w:spacing w:before="100" w:after="100"/>
              <w:jc w:val="left"/>
            </w:pPr>
            <w:r>
              <w:t>Plantlayout (POST)</w:t>
            </w:r>
          </w:p>
        </w:tc>
        <w:tc>
          <w:tcPr>
            <w:tcW w:w="12420" w:type="dxa"/>
          </w:tcPr>
          <w:p w14:paraId="73F1C56B" w14:textId="1143AF83" w:rsidR="00E71F48" w:rsidRDefault="00E71F48" w:rsidP="0050014F">
            <w:pPr>
              <w:spacing w:before="100" w:after="100"/>
              <w:jc w:val="left"/>
            </w:pPr>
            <w:r>
              <w:t>An API endpoint used to create or update layouts within the 3D Twin Viewer and Builder applications.</w:t>
            </w:r>
          </w:p>
        </w:tc>
      </w:tr>
      <w:tr w:rsidR="00A328C5" w:rsidRPr="00E71F48" w14:paraId="732190D6" w14:textId="77777777" w:rsidTr="00C33959">
        <w:tc>
          <w:tcPr>
            <w:tcW w:w="3505" w:type="dxa"/>
          </w:tcPr>
          <w:p w14:paraId="424ECEA4" w14:textId="6DC5C671" w:rsidR="00A328C5" w:rsidRDefault="00A328C5" w:rsidP="0050014F">
            <w:pPr>
              <w:spacing w:before="100" w:after="100"/>
              <w:jc w:val="left"/>
            </w:pPr>
            <w:r>
              <w:t>M/O (Mandatory/Optional)</w:t>
            </w:r>
          </w:p>
        </w:tc>
        <w:tc>
          <w:tcPr>
            <w:tcW w:w="12420" w:type="dxa"/>
          </w:tcPr>
          <w:p w14:paraId="645A3148" w14:textId="04B19570" w:rsidR="00A328C5" w:rsidRDefault="00A328C5" w:rsidP="0050014F">
            <w:pPr>
              <w:spacing w:before="100" w:after="100"/>
              <w:jc w:val="left"/>
            </w:pPr>
            <w:r>
              <w:t>Indicates whether a parameter is mandatory (M) or optional (O)</w:t>
            </w:r>
            <w:r w:rsidR="00630E70">
              <w:t>.</w:t>
            </w:r>
          </w:p>
        </w:tc>
      </w:tr>
    </w:tbl>
    <w:p w14:paraId="37A1C7CD" w14:textId="77777777" w:rsidR="008E4217" w:rsidRDefault="008E4217" w:rsidP="00FF6DE7">
      <w:pPr>
        <w:pStyle w:val="Heading1"/>
        <w:jc w:val="left"/>
        <w:rPr>
          <w:lang w:val="en-US"/>
        </w:rPr>
        <w:sectPr w:rsidR="008E4217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807100" w14:textId="27F02C01" w:rsidR="0015523F" w:rsidRDefault="0015523F" w:rsidP="00FF6DE7">
      <w:pPr>
        <w:pStyle w:val="Heading1"/>
        <w:jc w:val="left"/>
        <w:rPr>
          <w:lang w:val="en-US"/>
        </w:rPr>
      </w:pPr>
      <w:bookmarkStart w:id="13" w:name="_Toc217901610"/>
      <w:r>
        <w:rPr>
          <w:lang w:val="en-US"/>
        </w:rPr>
        <w:t xml:space="preserve">Twin </w:t>
      </w:r>
      <w:r w:rsidR="00586419">
        <w:rPr>
          <w:lang w:val="en-US"/>
        </w:rPr>
        <w:t>Viewer and Builder APIs</w:t>
      </w:r>
      <w:bookmarkEnd w:id="13"/>
    </w:p>
    <w:p w14:paraId="51D0E88F" w14:textId="0E93E6F9" w:rsidR="00000F1E" w:rsidRDefault="00615DA4" w:rsidP="00FF6DE7">
      <w:pPr>
        <w:jc w:val="left"/>
      </w:pPr>
      <w:r>
        <w:t xml:space="preserve">The following are the APIs that are part of the Twin Viewer and </w:t>
      </w:r>
      <w:r w:rsidR="001E43B9">
        <w:t>B</w:t>
      </w:r>
      <w:r>
        <w:t xml:space="preserve">uilder </w:t>
      </w:r>
      <w:r w:rsidR="00000F1E">
        <w:t>applicat</w:t>
      </w:r>
      <w:r w:rsidR="0061727A">
        <w:t>ions</w:t>
      </w:r>
      <w:r w:rsidR="00000F1E">
        <w:t>:</w:t>
      </w:r>
    </w:p>
    <w:tbl>
      <w:tblPr>
        <w:tblStyle w:val="TableGridLight"/>
        <w:tblW w:w="4723" w:type="pct"/>
        <w:tblLook w:val="04A0" w:firstRow="1" w:lastRow="0" w:firstColumn="1" w:lastColumn="0" w:noHBand="0" w:noVBand="1"/>
      </w:tblPr>
      <w:tblGrid>
        <w:gridCol w:w="3786"/>
        <w:gridCol w:w="11167"/>
      </w:tblGrid>
      <w:tr w:rsidR="00051AB6" w14:paraId="026415E5" w14:textId="77777777" w:rsidTr="00051AB6">
        <w:tc>
          <w:tcPr>
            <w:tcW w:w="1266" w:type="pct"/>
            <w:shd w:val="clear" w:color="auto" w:fill="7030A0"/>
          </w:tcPr>
          <w:p w14:paraId="2DD5B9AD" w14:textId="67D2AB18" w:rsidR="00051AB6" w:rsidRPr="00CF22A7" w:rsidRDefault="00051AB6" w:rsidP="00B91261">
            <w:pPr>
              <w:spacing w:before="120" w:after="120"/>
              <w:jc w:val="left"/>
              <w:rPr>
                <w:b/>
                <w:bCs/>
                <w:color w:val="FFFFFF" w:themeColor="background1"/>
              </w:rPr>
            </w:pPr>
            <w:r w:rsidRPr="00CF22A7">
              <w:rPr>
                <w:b/>
                <w:bCs/>
                <w:color w:val="FFFFFF" w:themeColor="background1"/>
              </w:rPr>
              <w:t>API</w:t>
            </w:r>
          </w:p>
        </w:tc>
        <w:tc>
          <w:tcPr>
            <w:tcW w:w="3734" w:type="pct"/>
            <w:shd w:val="clear" w:color="auto" w:fill="7030A0"/>
          </w:tcPr>
          <w:p w14:paraId="7B40DCD0" w14:textId="3BFE6237" w:rsidR="00051AB6" w:rsidRPr="00CF22A7" w:rsidRDefault="00051AB6" w:rsidP="00B91261">
            <w:pPr>
              <w:spacing w:before="120" w:after="12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Purpose</w:t>
            </w:r>
          </w:p>
        </w:tc>
      </w:tr>
      <w:tr w:rsidR="00051AB6" w14:paraId="6557E824" w14:textId="77777777" w:rsidTr="00051AB6">
        <w:tc>
          <w:tcPr>
            <w:tcW w:w="1266" w:type="pct"/>
          </w:tcPr>
          <w:p w14:paraId="54A8AF42" w14:textId="0D5886A9" w:rsidR="00051AB6" w:rsidRDefault="00051AB6" w:rsidP="00B91261">
            <w:pPr>
              <w:spacing w:before="120" w:after="120"/>
              <w:jc w:val="left"/>
            </w:pPr>
            <w:r>
              <w:t>Plantlayout (GET)</w:t>
            </w:r>
          </w:p>
        </w:tc>
        <w:tc>
          <w:tcPr>
            <w:tcW w:w="3734" w:type="pct"/>
          </w:tcPr>
          <w:p w14:paraId="6658523D" w14:textId="598DBF3C" w:rsidR="00051AB6" w:rsidRPr="00000F1E" w:rsidRDefault="00051AB6" w:rsidP="00B91261">
            <w:pPr>
              <w:spacing w:before="120" w:after="120"/>
              <w:jc w:val="left"/>
              <w:rPr>
                <w:szCs w:val="20"/>
              </w:rPr>
            </w:pPr>
            <w:r>
              <w:rPr>
                <w:szCs w:val="20"/>
              </w:rPr>
              <w:t>loads</w:t>
            </w:r>
            <w:r w:rsidRPr="00C4385F">
              <w:rPr>
                <w:szCs w:val="20"/>
              </w:rPr>
              <w:t xml:space="preserve"> the saved layouts in </w:t>
            </w:r>
            <w:r>
              <w:rPr>
                <w:szCs w:val="20"/>
              </w:rPr>
              <w:t xml:space="preserve">the 3D Twin </w:t>
            </w:r>
            <w:r w:rsidRPr="00C4385F">
              <w:rPr>
                <w:szCs w:val="20"/>
              </w:rPr>
              <w:t>Viewer and Builder app</w:t>
            </w:r>
            <w:r>
              <w:rPr>
                <w:szCs w:val="20"/>
              </w:rPr>
              <w:t>lications</w:t>
            </w:r>
            <w:r w:rsidRPr="00C4385F">
              <w:rPr>
                <w:szCs w:val="20"/>
              </w:rPr>
              <w:t>.</w:t>
            </w:r>
          </w:p>
        </w:tc>
      </w:tr>
      <w:tr w:rsidR="00051AB6" w14:paraId="44068ABD" w14:textId="77777777" w:rsidTr="00051AB6">
        <w:tc>
          <w:tcPr>
            <w:tcW w:w="1266" w:type="pct"/>
          </w:tcPr>
          <w:p w14:paraId="7871A230" w14:textId="7199E3BC" w:rsidR="00051AB6" w:rsidRDefault="00051AB6" w:rsidP="00B91261">
            <w:pPr>
              <w:spacing w:before="120" w:after="120"/>
              <w:jc w:val="left"/>
            </w:pPr>
            <w:r>
              <w:t>Plantlayout (POST)</w:t>
            </w:r>
          </w:p>
        </w:tc>
        <w:tc>
          <w:tcPr>
            <w:tcW w:w="3734" w:type="pct"/>
          </w:tcPr>
          <w:p w14:paraId="3A6807F8" w14:textId="6B8BA5F7" w:rsidR="00051AB6" w:rsidRDefault="00051AB6" w:rsidP="00B91261">
            <w:pPr>
              <w:spacing w:before="120" w:after="120"/>
              <w:jc w:val="left"/>
            </w:pPr>
            <w:r w:rsidRPr="006A6C2B">
              <w:t>save plant layouts created on the Builder app.</w:t>
            </w:r>
          </w:p>
        </w:tc>
      </w:tr>
      <w:tr w:rsidR="00051AB6" w14:paraId="144432EB" w14:textId="77777777" w:rsidTr="00051AB6">
        <w:tc>
          <w:tcPr>
            <w:tcW w:w="1266" w:type="pct"/>
          </w:tcPr>
          <w:p w14:paraId="4A053FBD" w14:textId="3EF1113D" w:rsidR="00051AB6" w:rsidRDefault="00051AB6" w:rsidP="00B91261">
            <w:pPr>
              <w:spacing w:before="120" w:after="120"/>
              <w:jc w:val="left"/>
            </w:pPr>
            <w:r>
              <w:t>Plantlayout (DELETE)</w:t>
            </w:r>
          </w:p>
        </w:tc>
        <w:tc>
          <w:tcPr>
            <w:tcW w:w="3734" w:type="pct"/>
          </w:tcPr>
          <w:p w14:paraId="466B0FA6" w14:textId="1165F213" w:rsidR="00051AB6" w:rsidRDefault="00051AB6" w:rsidP="00B91261">
            <w:pPr>
              <w:spacing w:before="120" w:after="120"/>
              <w:jc w:val="left"/>
            </w:pPr>
            <w:r>
              <w:t xml:space="preserve">used to </w:t>
            </w:r>
            <w:r w:rsidRPr="006A6C2B">
              <w:t>delete plant layouts created on the Builder app.</w:t>
            </w:r>
          </w:p>
        </w:tc>
      </w:tr>
      <w:tr w:rsidR="00051AB6" w14:paraId="6E3A24EF" w14:textId="77777777" w:rsidTr="00051AB6">
        <w:tc>
          <w:tcPr>
            <w:tcW w:w="1266" w:type="pct"/>
          </w:tcPr>
          <w:p w14:paraId="17620C28" w14:textId="5B607983" w:rsidR="00051AB6" w:rsidRDefault="00051AB6" w:rsidP="00B91261">
            <w:pPr>
              <w:spacing w:before="120" w:after="120"/>
              <w:jc w:val="left"/>
            </w:pPr>
            <w:r>
              <w:t>AssetMapping (GET)</w:t>
            </w:r>
          </w:p>
        </w:tc>
        <w:tc>
          <w:tcPr>
            <w:tcW w:w="3734" w:type="pct"/>
          </w:tcPr>
          <w:p w14:paraId="27792982" w14:textId="345913A4" w:rsidR="00051AB6" w:rsidRDefault="00051AB6" w:rsidP="00B91261">
            <w:pPr>
              <w:spacing w:before="120" w:after="120"/>
              <w:jc w:val="left"/>
            </w:pPr>
            <w:r>
              <w:rPr>
                <w:szCs w:val="20"/>
              </w:rPr>
              <w:t xml:space="preserve">generates a </w:t>
            </w:r>
            <w:r>
              <w:rPr>
                <w:color w:val="232323"/>
                <w:szCs w:val="20"/>
              </w:rPr>
              <w:t xml:space="preserve">builder toolbar </w:t>
            </w:r>
            <w:r>
              <w:rPr>
                <w:szCs w:val="20"/>
              </w:rPr>
              <w:t>and the assets to be consumed by the Builder app.</w:t>
            </w:r>
          </w:p>
        </w:tc>
      </w:tr>
      <w:tr w:rsidR="00051AB6" w14:paraId="00A04CC2" w14:textId="77777777" w:rsidTr="00051AB6">
        <w:tc>
          <w:tcPr>
            <w:tcW w:w="1266" w:type="pct"/>
          </w:tcPr>
          <w:p w14:paraId="47A7D451" w14:textId="62FF08B7" w:rsidR="00051AB6" w:rsidRDefault="00051AB6" w:rsidP="00B91261">
            <w:pPr>
              <w:spacing w:before="120" w:after="120"/>
              <w:jc w:val="left"/>
            </w:pPr>
            <w:r>
              <w:t>AssetMapping (POST)</w:t>
            </w:r>
          </w:p>
        </w:tc>
        <w:tc>
          <w:tcPr>
            <w:tcW w:w="3734" w:type="pct"/>
          </w:tcPr>
          <w:p w14:paraId="0C890C0F" w14:textId="7151A5A1" w:rsidR="00051AB6" w:rsidRDefault="00051AB6" w:rsidP="00B91261">
            <w:pPr>
              <w:spacing w:before="120" w:after="120"/>
              <w:jc w:val="left"/>
            </w:pPr>
            <w:r w:rsidRPr="00E65F95">
              <w:t>for mapping of 3D Models from EliXR and Cognite Asset Hierarchy ID</w:t>
            </w:r>
            <w:r>
              <w:t>.</w:t>
            </w:r>
          </w:p>
        </w:tc>
      </w:tr>
      <w:tr w:rsidR="00051AB6" w14:paraId="4687501D" w14:textId="77777777" w:rsidTr="00051AB6">
        <w:tc>
          <w:tcPr>
            <w:tcW w:w="1266" w:type="pct"/>
          </w:tcPr>
          <w:p w14:paraId="56BA60B7" w14:textId="1C63A976" w:rsidR="00051AB6" w:rsidRDefault="00051AB6" w:rsidP="00B91261">
            <w:pPr>
              <w:spacing w:before="120" w:after="120"/>
              <w:jc w:val="left"/>
            </w:pPr>
            <w:r>
              <w:t>AssetMapping Update (PATCH)</w:t>
            </w:r>
          </w:p>
        </w:tc>
        <w:tc>
          <w:tcPr>
            <w:tcW w:w="3734" w:type="pct"/>
          </w:tcPr>
          <w:p w14:paraId="471D3501" w14:textId="644C05A0" w:rsidR="00051AB6" w:rsidRDefault="00051AB6" w:rsidP="00B91261">
            <w:pPr>
              <w:spacing w:before="120" w:after="120"/>
              <w:jc w:val="left"/>
            </w:pPr>
            <w:r w:rsidRPr="001E43B9">
              <w:t>update the mapping of 3D Models from EliXR and Cognite Asset Hierarchy ID.</w:t>
            </w:r>
          </w:p>
        </w:tc>
      </w:tr>
      <w:tr w:rsidR="00051AB6" w14:paraId="60A9E3D9" w14:textId="77777777" w:rsidTr="00051AB6">
        <w:tc>
          <w:tcPr>
            <w:tcW w:w="1266" w:type="pct"/>
          </w:tcPr>
          <w:p w14:paraId="20AD4F86" w14:textId="5C9D0F25" w:rsidR="00051AB6" w:rsidRDefault="00051AB6" w:rsidP="00B91261">
            <w:pPr>
              <w:spacing w:before="120" w:after="120"/>
              <w:jc w:val="left"/>
            </w:pPr>
            <w:r>
              <w:t>AssetMapping (DELETE)</w:t>
            </w:r>
          </w:p>
        </w:tc>
        <w:tc>
          <w:tcPr>
            <w:tcW w:w="3734" w:type="pct"/>
          </w:tcPr>
          <w:p w14:paraId="33D07F21" w14:textId="5380B9F1" w:rsidR="00051AB6" w:rsidRDefault="00051AB6" w:rsidP="00B91261">
            <w:pPr>
              <w:spacing w:before="120" w:after="120"/>
              <w:jc w:val="left"/>
            </w:pPr>
            <w:r w:rsidRPr="00A80207">
              <w:t>delet</w:t>
            </w:r>
            <w:r>
              <w:t>e</w:t>
            </w:r>
            <w:r w:rsidRPr="00A80207">
              <w:t xml:space="preserve"> the mapped Asset via the Twin Builder application.</w:t>
            </w:r>
          </w:p>
        </w:tc>
      </w:tr>
      <w:tr w:rsidR="00051AB6" w14:paraId="21A33041" w14:textId="77777777" w:rsidTr="00051AB6">
        <w:tc>
          <w:tcPr>
            <w:tcW w:w="1266" w:type="pct"/>
          </w:tcPr>
          <w:p w14:paraId="7096EFA2" w14:textId="7565F6B8" w:rsidR="00051AB6" w:rsidRDefault="00051AB6" w:rsidP="00B91261">
            <w:pPr>
              <w:spacing w:before="120" w:after="120"/>
              <w:jc w:val="left"/>
            </w:pPr>
            <w:r>
              <w:t>Asset (GET)</w:t>
            </w:r>
          </w:p>
        </w:tc>
        <w:tc>
          <w:tcPr>
            <w:tcW w:w="3734" w:type="pct"/>
          </w:tcPr>
          <w:p w14:paraId="6973FC4E" w14:textId="0C6A4532" w:rsidR="00051AB6" w:rsidRDefault="00051AB6" w:rsidP="00B91261">
            <w:pPr>
              <w:spacing w:before="120" w:after="120"/>
              <w:jc w:val="left"/>
            </w:pPr>
            <w:r w:rsidRPr="00A80207">
              <w:t>list 3D Models in Viewer and Builder applications.</w:t>
            </w:r>
          </w:p>
        </w:tc>
      </w:tr>
      <w:tr w:rsidR="00051AB6" w14:paraId="799B3C58" w14:textId="77777777" w:rsidTr="00051AB6">
        <w:tc>
          <w:tcPr>
            <w:tcW w:w="1266" w:type="pct"/>
          </w:tcPr>
          <w:p w14:paraId="3DA0F4AD" w14:textId="6C5C2F40" w:rsidR="00051AB6" w:rsidRDefault="00051AB6" w:rsidP="00B91261">
            <w:pPr>
              <w:spacing w:before="120" w:after="120"/>
              <w:jc w:val="left"/>
            </w:pPr>
            <w:r>
              <w:t>Asset (POST)</w:t>
            </w:r>
          </w:p>
        </w:tc>
        <w:tc>
          <w:tcPr>
            <w:tcW w:w="3734" w:type="pct"/>
          </w:tcPr>
          <w:p w14:paraId="62D75315" w14:textId="63ED3F31" w:rsidR="00051AB6" w:rsidRDefault="00051AB6" w:rsidP="00B91261">
            <w:pPr>
              <w:spacing w:before="120" w:after="120"/>
              <w:jc w:val="left"/>
            </w:pPr>
            <w:r w:rsidRPr="00A80207">
              <w:t>create 3D Models in Builder applications.</w:t>
            </w:r>
          </w:p>
        </w:tc>
      </w:tr>
      <w:tr w:rsidR="00051AB6" w14:paraId="1B0BA330" w14:textId="77777777" w:rsidTr="00051AB6">
        <w:tc>
          <w:tcPr>
            <w:tcW w:w="1266" w:type="pct"/>
          </w:tcPr>
          <w:p w14:paraId="043BF6E6" w14:textId="0FF8B373" w:rsidR="00051AB6" w:rsidRDefault="00051AB6" w:rsidP="00B91261">
            <w:pPr>
              <w:spacing w:before="120" w:after="120"/>
              <w:jc w:val="left"/>
            </w:pPr>
            <w:r>
              <w:t>Asset (PATCH)</w:t>
            </w:r>
          </w:p>
        </w:tc>
        <w:tc>
          <w:tcPr>
            <w:tcW w:w="3734" w:type="pct"/>
          </w:tcPr>
          <w:p w14:paraId="0B7B7A33" w14:textId="1F9E2534" w:rsidR="00051AB6" w:rsidRDefault="00051AB6" w:rsidP="00B91261">
            <w:pPr>
              <w:spacing w:before="120" w:after="120"/>
              <w:jc w:val="left"/>
            </w:pPr>
            <w:r w:rsidRPr="00A80207">
              <w:t>update the 3D Models in the Builder application.</w:t>
            </w:r>
          </w:p>
        </w:tc>
      </w:tr>
      <w:tr w:rsidR="00051AB6" w14:paraId="09554B73" w14:textId="77777777" w:rsidTr="00051AB6">
        <w:tc>
          <w:tcPr>
            <w:tcW w:w="1266" w:type="pct"/>
          </w:tcPr>
          <w:p w14:paraId="78EAD32A" w14:textId="487757BC" w:rsidR="00051AB6" w:rsidRDefault="00051AB6" w:rsidP="00B91261">
            <w:pPr>
              <w:spacing w:before="120" w:after="120"/>
              <w:jc w:val="left"/>
            </w:pPr>
            <w:r>
              <w:t>Asset (DELETE)</w:t>
            </w:r>
          </w:p>
        </w:tc>
        <w:tc>
          <w:tcPr>
            <w:tcW w:w="3734" w:type="pct"/>
          </w:tcPr>
          <w:p w14:paraId="63B3F1EF" w14:textId="1105ECAC" w:rsidR="00051AB6" w:rsidRDefault="00051AB6" w:rsidP="00B91261">
            <w:pPr>
              <w:spacing w:before="120" w:after="120"/>
              <w:jc w:val="left"/>
            </w:pPr>
            <w:r w:rsidRPr="00A80207">
              <w:t>delete 3D Models in Builder applications.</w:t>
            </w:r>
          </w:p>
        </w:tc>
      </w:tr>
      <w:tr w:rsidR="00051AB6" w14:paraId="7B23AF20" w14:textId="77777777" w:rsidTr="00051AB6">
        <w:tc>
          <w:tcPr>
            <w:tcW w:w="1266" w:type="pct"/>
          </w:tcPr>
          <w:p w14:paraId="48319CF2" w14:textId="5C802412" w:rsidR="00051AB6" w:rsidRDefault="00051AB6" w:rsidP="00B91261">
            <w:pPr>
              <w:spacing w:before="120" w:after="120"/>
              <w:jc w:val="left"/>
            </w:pPr>
            <w:r>
              <w:t>Continuum Engine Login (GET)</w:t>
            </w:r>
          </w:p>
        </w:tc>
        <w:tc>
          <w:tcPr>
            <w:tcW w:w="3734" w:type="pct"/>
          </w:tcPr>
          <w:p w14:paraId="325ED525" w14:textId="2B553F7A" w:rsidR="00051AB6" w:rsidRDefault="00051AB6" w:rsidP="00B91261">
            <w:pPr>
              <w:spacing w:before="120" w:after="120"/>
              <w:jc w:val="left"/>
            </w:pPr>
            <w:r w:rsidRPr="00DB3530">
              <w:t>list 3D Models in the Viewer and Builder applications.</w:t>
            </w:r>
          </w:p>
        </w:tc>
      </w:tr>
      <w:tr w:rsidR="00051AB6" w14:paraId="5BFCAB46" w14:textId="77777777" w:rsidTr="00051AB6">
        <w:tc>
          <w:tcPr>
            <w:tcW w:w="1266" w:type="pct"/>
          </w:tcPr>
          <w:p w14:paraId="4FE4F3C6" w14:textId="16F7A294" w:rsidR="00051AB6" w:rsidRDefault="00051AB6" w:rsidP="00B91261">
            <w:pPr>
              <w:spacing w:before="120" w:after="120"/>
              <w:jc w:val="left"/>
            </w:pPr>
            <w:r>
              <w:t>ModelMW (GET)</w:t>
            </w:r>
          </w:p>
        </w:tc>
        <w:tc>
          <w:tcPr>
            <w:tcW w:w="3734" w:type="pct"/>
          </w:tcPr>
          <w:p w14:paraId="1D68E3ED" w14:textId="75094D0F" w:rsidR="00051AB6" w:rsidRDefault="00051AB6" w:rsidP="00B91261">
            <w:pPr>
              <w:spacing w:before="120" w:after="120"/>
              <w:jc w:val="left"/>
            </w:pPr>
            <w:r w:rsidRPr="00F9516E">
              <w:t>list 3D Models in Viewer and Builder applications</w:t>
            </w:r>
            <w:r w:rsidR="00311E96" w:rsidRPr="00F9516E">
              <w:t xml:space="preserve">. </w:t>
            </w:r>
          </w:p>
        </w:tc>
      </w:tr>
      <w:tr w:rsidR="00051AB6" w14:paraId="4D5823D9" w14:textId="77777777" w:rsidTr="00051AB6">
        <w:tc>
          <w:tcPr>
            <w:tcW w:w="1266" w:type="pct"/>
          </w:tcPr>
          <w:p w14:paraId="1FD40737" w14:textId="37BB0AAB" w:rsidR="00051AB6" w:rsidRDefault="00051AB6" w:rsidP="00B91261">
            <w:pPr>
              <w:spacing w:before="120" w:after="120"/>
              <w:jc w:val="left"/>
            </w:pPr>
            <w:r>
              <w:t>ModelMW (POST)</w:t>
            </w:r>
          </w:p>
        </w:tc>
        <w:tc>
          <w:tcPr>
            <w:tcW w:w="3734" w:type="pct"/>
          </w:tcPr>
          <w:p w14:paraId="24257DCF" w14:textId="0A0B1124" w:rsidR="00051AB6" w:rsidRDefault="00051AB6" w:rsidP="00B91261">
            <w:pPr>
              <w:spacing w:before="120" w:after="120"/>
              <w:jc w:val="left"/>
            </w:pPr>
            <w:r w:rsidRPr="00BC33B0">
              <w:t>create 3D Models in the Builder application.</w:t>
            </w:r>
          </w:p>
        </w:tc>
      </w:tr>
      <w:tr w:rsidR="00051AB6" w14:paraId="70D5EA5D" w14:textId="77777777" w:rsidTr="00051AB6">
        <w:tc>
          <w:tcPr>
            <w:tcW w:w="1266" w:type="pct"/>
          </w:tcPr>
          <w:p w14:paraId="34D9C274" w14:textId="06AF0F3D" w:rsidR="00051AB6" w:rsidRDefault="00051AB6" w:rsidP="00B91261">
            <w:pPr>
              <w:spacing w:before="120" w:after="120"/>
              <w:jc w:val="left"/>
            </w:pPr>
            <w:r>
              <w:t>ModelMW (PATCH)</w:t>
            </w:r>
          </w:p>
        </w:tc>
        <w:tc>
          <w:tcPr>
            <w:tcW w:w="3734" w:type="pct"/>
          </w:tcPr>
          <w:p w14:paraId="2105A69F" w14:textId="659D4328" w:rsidR="00051AB6" w:rsidRDefault="00051AB6" w:rsidP="00B91261">
            <w:pPr>
              <w:spacing w:before="120" w:after="120"/>
              <w:jc w:val="left"/>
            </w:pPr>
            <w:r w:rsidRPr="004908EA">
              <w:t>update 3D Models in the Builder application.</w:t>
            </w:r>
          </w:p>
        </w:tc>
      </w:tr>
      <w:tr w:rsidR="00051AB6" w14:paraId="2B0CFABA" w14:textId="77777777" w:rsidTr="00051AB6">
        <w:tc>
          <w:tcPr>
            <w:tcW w:w="1266" w:type="pct"/>
          </w:tcPr>
          <w:p w14:paraId="0906DE19" w14:textId="41A79E93" w:rsidR="00051AB6" w:rsidRDefault="00051AB6" w:rsidP="00B91261">
            <w:pPr>
              <w:spacing w:before="120" w:after="120"/>
              <w:jc w:val="left"/>
            </w:pPr>
            <w:r>
              <w:t>ModelMW (DELETE)</w:t>
            </w:r>
          </w:p>
        </w:tc>
        <w:tc>
          <w:tcPr>
            <w:tcW w:w="3734" w:type="pct"/>
          </w:tcPr>
          <w:p w14:paraId="678316C2" w14:textId="5D2639E5" w:rsidR="00051AB6" w:rsidRDefault="00051AB6" w:rsidP="00B91261">
            <w:pPr>
              <w:spacing w:before="120" w:after="120"/>
              <w:jc w:val="left"/>
            </w:pPr>
            <w:r w:rsidRPr="00AC3232">
              <w:t>delete 3D Models in the Builder application</w:t>
            </w:r>
          </w:p>
        </w:tc>
      </w:tr>
      <w:tr w:rsidR="00051AB6" w14:paraId="36375336" w14:textId="77777777" w:rsidTr="00051AB6">
        <w:tc>
          <w:tcPr>
            <w:tcW w:w="1266" w:type="pct"/>
          </w:tcPr>
          <w:p w14:paraId="77ED9A80" w14:textId="7B144A9B" w:rsidR="00051AB6" w:rsidRDefault="00051AB6" w:rsidP="00B91261">
            <w:pPr>
              <w:spacing w:before="120" w:after="120"/>
              <w:jc w:val="left"/>
            </w:pPr>
            <w:r>
              <w:t>GRID (GET)</w:t>
            </w:r>
          </w:p>
        </w:tc>
        <w:tc>
          <w:tcPr>
            <w:tcW w:w="3734" w:type="pct"/>
          </w:tcPr>
          <w:p w14:paraId="714D1BFB" w14:textId="1E87FEFA" w:rsidR="00051AB6" w:rsidRDefault="00051AB6" w:rsidP="00B91261">
            <w:pPr>
              <w:spacing w:before="120" w:after="120"/>
              <w:jc w:val="left"/>
            </w:pPr>
            <w:r w:rsidRPr="00AC3232">
              <w:t>list the Grid/Plant in Viewer and Builder applications.</w:t>
            </w:r>
          </w:p>
        </w:tc>
      </w:tr>
      <w:tr w:rsidR="00051AB6" w14:paraId="69F06884" w14:textId="77777777" w:rsidTr="00051AB6">
        <w:tc>
          <w:tcPr>
            <w:tcW w:w="1266" w:type="pct"/>
          </w:tcPr>
          <w:p w14:paraId="10F70777" w14:textId="6F9ACAD0" w:rsidR="00051AB6" w:rsidRDefault="00051AB6" w:rsidP="00B91261">
            <w:pPr>
              <w:spacing w:before="120" w:after="120"/>
              <w:jc w:val="left"/>
            </w:pPr>
            <w:r>
              <w:t>GRID by ID (GET)</w:t>
            </w:r>
          </w:p>
        </w:tc>
        <w:tc>
          <w:tcPr>
            <w:tcW w:w="3734" w:type="pct"/>
          </w:tcPr>
          <w:p w14:paraId="6FE61CEB" w14:textId="624D8F2A" w:rsidR="00051AB6" w:rsidRDefault="00051AB6" w:rsidP="00B91261">
            <w:pPr>
              <w:spacing w:before="120" w:after="120"/>
              <w:jc w:val="left"/>
            </w:pPr>
            <w:r w:rsidRPr="00AC3232">
              <w:t>get the details of the specific Grid/Plant in the Viewer and Builder applications.</w:t>
            </w:r>
          </w:p>
        </w:tc>
      </w:tr>
      <w:tr w:rsidR="00051AB6" w14:paraId="3F8EDE53" w14:textId="77777777" w:rsidTr="00051AB6">
        <w:tc>
          <w:tcPr>
            <w:tcW w:w="1266" w:type="pct"/>
          </w:tcPr>
          <w:p w14:paraId="2BF02F71" w14:textId="636BB277" w:rsidR="00051AB6" w:rsidRDefault="00051AB6" w:rsidP="00B91261">
            <w:pPr>
              <w:spacing w:before="120" w:after="120"/>
              <w:jc w:val="left"/>
            </w:pPr>
            <w:r>
              <w:t>GRID (POST)</w:t>
            </w:r>
          </w:p>
        </w:tc>
        <w:tc>
          <w:tcPr>
            <w:tcW w:w="3734" w:type="pct"/>
          </w:tcPr>
          <w:p w14:paraId="3858BE72" w14:textId="547A2FFF" w:rsidR="00051AB6" w:rsidRDefault="00051AB6" w:rsidP="00B91261">
            <w:pPr>
              <w:spacing w:before="120" w:after="120"/>
              <w:jc w:val="left"/>
            </w:pPr>
            <w:r w:rsidRPr="00AC3232">
              <w:t>create the Grid/Plant in Builder applications.</w:t>
            </w:r>
          </w:p>
        </w:tc>
      </w:tr>
      <w:tr w:rsidR="00051AB6" w14:paraId="02920071" w14:textId="77777777" w:rsidTr="00051AB6">
        <w:tc>
          <w:tcPr>
            <w:tcW w:w="1266" w:type="pct"/>
          </w:tcPr>
          <w:p w14:paraId="59C2C4D0" w14:textId="471CE4C4" w:rsidR="00051AB6" w:rsidRDefault="00051AB6" w:rsidP="00B91261">
            <w:pPr>
              <w:spacing w:before="120" w:after="120"/>
              <w:jc w:val="left"/>
            </w:pPr>
            <w:r>
              <w:t>GRID (PATCH)</w:t>
            </w:r>
          </w:p>
        </w:tc>
        <w:tc>
          <w:tcPr>
            <w:tcW w:w="3734" w:type="pct"/>
          </w:tcPr>
          <w:p w14:paraId="20053369" w14:textId="6E903F7F" w:rsidR="00051AB6" w:rsidRDefault="00051AB6" w:rsidP="00B91261">
            <w:pPr>
              <w:spacing w:before="120" w:after="120"/>
              <w:jc w:val="left"/>
            </w:pPr>
            <w:r w:rsidRPr="00AC3232">
              <w:t>update the Grid in Builder applications.</w:t>
            </w:r>
          </w:p>
        </w:tc>
      </w:tr>
      <w:tr w:rsidR="00051AB6" w14:paraId="3D6C3CA8" w14:textId="77777777" w:rsidTr="00051AB6">
        <w:tc>
          <w:tcPr>
            <w:tcW w:w="1266" w:type="pct"/>
          </w:tcPr>
          <w:p w14:paraId="39714362" w14:textId="7933E8EC" w:rsidR="00051AB6" w:rsidRDefault="00051AB6" w:rsidP="00B91261">
            <w:pPr>
              <w:spacing w:before="120" w:after="120"/>
              <w:jc w:val="left"/>
            </w:pPr>
            <w:r>
              <w:t>GRID (DELETE)</w:t>
            </w:r>
          </w:p>
        </w:tc>
        <w:tc>
          <w:tcPr>
            <w:tcW w:w="3734" w:type="pct"/>
          </w:tcPr>
          <w:p w14:paraId="4932D041" w14:textId="2EE0E0A0" w:rsidR="00051AB6" w:rsidRDefault="00051AB6" w:rsidP="00B91261">
            <w:pPr>
              <w:spacing w:before="120" w:after="120"/>
              <w:jc w:val="left"/>
            </w:pPr>
            <w:r w:rsidRPr="00F9516E">
              <w:t>delete Grid in the Builder application.</w:t>
            </w:r>
          </w:p>
        </w:tc>
      </w:tr>
      <w:tr w:rsidR="00051AB6" w14:paraId="0C505F2A" w14:textId="77777777" w:rsidTr="00051AB6">
        <w:tc>
          <w:tcPr>
            <w:tcW w:w="1266" w:type="pct"/>
          </w:tcPr>
          <w:p w14:paraId="7559A1EA" w14:textId="693B4088" w:rsidR="00051AB6" w:rsidRDefault="00051AB6" w:rsidP="00B91261">
            <w:pPr>
              <w:spacing w:before="120" w:after="120"/>
              <w:jc w:val="left"/>
            </w:pPr>
            <w:r>
              <w:t>POI (GET)</w:t>
            </w:r>
          </w:p>
        </w:tc>
        <w:tc>
          <w:tcPr>
            <w:tcW w:w="3734" w:type="pct"/>
          </w:tcPr>
          <w:p w14:paraId="0AA58E4A" w14:textId="04162CC6" w:rsidR="00051AB6" w:rsidRDefault="00051AB6" w:rsidP="00B91261">
            <w:pPr>
              <w:spacing w:before="120" w:after="120"/>
              <w:jc w:val="left"/>
            </w:pPr>
            <w:r w:rsidRPr="00AC3232">
              <w:t>list 3D Models in the Viewer and Builder applications.</w:t>
            </w:r>
          </w:p>
        </w:tc>
      </w:tr>
      <w:tr w:rsidR="00051AB6" w14:paraId="57D0B84D" w14:textId="77777777" w:rsidTr="00051AB6">
        <w:tc>
          <w:tcPr>
            <w:tcW w:w="1266" w:type="pct"/>
          </w:tcPr>
          <w:p w14:paraId="221F03F9" w14:textId="08D32B9B" w:rsidR="00051AB6" w:rsidRDefault="00051AB6" w:rsidP="00B91261">
            <w:pPr>
              <w:spacing w:before="120" w:after="120"/>
              <w:jc w:val="left"/>
            </w:pPr>
            <w:r>
              <w:t>POI (POST)</w:t>
            </w:r>
          </w:p>
        </w:tc>
        <w:tc>
          <w:tcPr>
            <w:tcW w:w="3734" w:type="pct"/>
          </w:tcPr>
          <w:p w14:paraId="1AE82B45" w14:textId="61C068D1" w:rsidR="00051AB6" w:rsidRDefault="00051AB6" w:rsidP="00B91261">
            <w:pPr>
              <w:spacing w:before="120" w:after="120"/>
              <w:jc w:val="left"/>
            </w:pPr>
            <w:r w:rsidRPr="00AC3232">
              <w:t>create and update POIs in the Builder application.</w:t>
            </w:r>
          </w:p>
        </w:tc>
      </w:tr>
      <w:tr w:rsidR="00051AB6" w14:paraId="4B31BB66" w14:textId="77777777" w:rsidTr="00051AB6">
        <w:tc>
          <w:tcPr>
            <w:tcW w:w="1266" w:type="pct"/>
          </w:tcPr>
          <w:p w14:paraId="00C34F0B" w14:textId="6438BA48" w:rsidR="00051AB6" w:rsidRDefault="00051AB6" w:rsidP="00B91261">
            <w:pPr>
              <w:spacing w:before="120" w:after="120"/>
              <w:jc w:val="left"/>
            </w:pPr>
            <w:r>
              <w:t>POI Mapping (POST)</w:t>
            </w:r>
          </w:p>
        </w:tc>
        <w:tc>
          <w:tcPr>
            <w:tcW w:w="3734" w:type="pct"/>
          </w:tcPr>
          <w:p w14:paraId="5FBC05A7" w14:textId="2D81FF4E" w:rsidR="00051AB6" w:rsidRDefault="00051AB6" w:rsidP="00B91261">
            <w:pPr>
              <w:spacing w:before="120" w:after="120"/>
              <w:jc w:val="left"/>
            </w:pPr>
            <w:r w:rsidRPr="00AC3232">
              <w:t>create and update the POI Mapping in Builder applications.</w:t>
            </w:r>
          </w:p>
        </w:tc>
      </w:tr>
      <w:tr w:rsidR="00051AB6" w14:paraId="792F3353" w14:textId="77777777" w:rsidTr="00051AB6">
        <w:tc>
          <w:tcPr>
            <w:tcW w:w="1266" w:type="pct"/>
          </w:tcPr>
          <w:p w14:paraId="73A1C4FC" w14:textId="09138E8B" w:rsidR="00051AB6" w:rsidRDefault="00051AB6" w:rsidP="00B91261">
            <w:pPr>
              <w:spacing w:before="120" w:after="120"/>
              <w:jc w:val="left"/>
            </w:pPr>
            <w:r>
              <w:t>POI (DELETE)</w:t>
            </w:r>
          </w:p>
        </w:tc>
        <w:tc>
          <w:tcPr>
            <w:tcW w:w="3734" w:type="pct"/>
          </w:tcPr>
          <w:p w14:paraId="200EF73A" w14:textId="6F2C23F5" w:rsidR="00051AB6" w:rsidRDefault="00051AB6" w:rsidP="00B91261">
            <w:pPr>
              <w:spacing w:before="120" w:after="120"/>
              <w:jc w:val="left"/>
            </w:pPr>
            <w:r w:rsidRPr="00AC3232">
              <w:t>delete POIs in the Builder applications.</w:t>
            </w:r>
          </w:p>
        </w:tc>
      </w:tr>
      <w:tr w:rsidR="00051AB6" w14:paraId="01D180A1" w14:textId="77777777" w:rsidTr="00051AB6">
        <w:tc>
          <w:tcPr>
            <w:tcW w:w="1266" w:type="pct"/>
          </w:tcPr>
          <w:p w14:paraId="57C45ECF" w14:textId="6D5FF687" w:rsidR="00051AB6" w:rsidRDefault="00051AB6" w:rsidP="00B91261">
            <w:pPr>
              <w:spacing w:before="120" w:after="120"/>
              <w:jc w:val="left"/>
            </w:pPr>
            <w:r>
              <w:t>svgfiles (GET)</w:t>
            </w:r>
          </w:p>
        </w:tc>
        <w:tc>
          <w:tcPr>
            <w:tcW w:w="3734" w:type="pct"/>
          </w:tcPr>
          <w:p w14:paraId="23760604" w14:textId="0B6C58EE" w:rsidR="00051AB6" w:rsidRPr="00AC3232" w:rsidRDefault="00051AB6" w:rsidP="00B91261">
            <w:pPr>
              <w:spacing w:before="120" w:after="120"/>
              <w:jc w:val="left"/>
            </w:pPr>
            <w:r w:rsidRPr="00460CA0">
              <w:t>load the saved layouts in the 2D Twin Viewer and Builder applications.</w:t>
            </w:r>
          </w:p>
        </w:tc>
      </w:tr>
      <w:tr w:rsidR="00051AB6" w14:paraId="52252526" w14:textId="77777777" w:rsidTr="00051AB6">
        <w:tc>
          <w:tcPr>
            <w:tcW w:w="1266" w:type="pct"/>
          </w:tcPr>
          <w:p w14:paraId="1B2264D1" w14:textId="73F495D9" w:rsidR="00051AB6" w:rsidRDefault="00051AB6" w:rsidP="00B91261">
            <w:pPr>
              <w:spacing w:before="120" w:after="120"/>
              <w:jc w:val="left"/>
            </w:pPr>
            <w:r>
              <w:t>svgfiles (POST)</w:t>
            </w:r>
          </w:p>
        </w:tc>
        <w:tc>
          <w:tcPr>
            <w:tcW w:w="3734" w:type="pct"/>
          </w:tcPr>
          <w:p w14:paraId="11826338" w14:textId="569C5DBA" w:rsidR="00051AB6" w:rsidRPr="00AC3232" w:rsidRDefault="00051AB6" w:rsidP="00B91261">
            <w:pPr>
              <w:spacing w:before="120" w:after="120"/>
              <w:jc w:val="left"/>
            </w:pPr>
            <w:r w:rsidRPr="00460CA0">
              <w:t>save 2D Models created on the Builder app.</w:t>
            </w:r>
          </w:p>
        </w:tc>
      </w:tr>
      <w:tr w:rsidR="00051AB6" w14:paraId="786D5515" w14:textId="77777777" w:rsidTr="00051AB6">
        <w:tc>
          <w:tcPr>
            <w:tcW w:w="1266" w:type="pct"/>
          </w:tcPr>
          <w:p w14:paraId="3A99316E" w14:textId="225467AF" w:rsidR="00051AB6" w:rsidRDefault="00051AB6" w:rsidP="00B91261">
            <w:pPr>
              <w:spacing w:before="120" w:after="120"/>
              <w:jc w:val="left"/>
            </w:pPr>
            <w:r>
              <w:t>svgfiles by ID (GET)</w:t>
            </w:r>
          </w:p>
        </w:tc>
        <w:tc>
          <w:tcPr>
            <w:tcW w:w="3734" w:type="pct"/>
          </w:tcPr>
          <w:p w14:paraId="220A18FD" w14:textId="47C49C69" w:rsidR="00051AB6" w:rsidRPr="00AC3232" w:rsidRDefault="00051AB6" w:rsidP="00B91261">
            <w:pPr>
              <w:spacing w:before="120" w:after="120"/>
              <w:jc w:val="left"/>
            </w:pPr>
            <w:r w:rsidRPr="008C6FB0">
              <w:t>update plant layouts created on the 2D Builder app.</w:t>
            </w:r>
          </w:p>
        </w:tc>
      </w:tr>
      <w:tr w:rsidR="00051AB6" w14:paraId="694F8DA5" w14:textId="77777777" w:rsidTr="00051AB6">
        <w:tc>
          <w:tcPr>
            <w:tcW w:w="1266" w:type="pct"/>
          </w:tcPr>
          <w:p w14:paraId="36924A70" w14:textId="7EB51DA7" w:rsidR="00051AB6" w:rsidRDefault="00051AB6" w:rsidP="00B91261">
            <w:pPr>
              <w:spacing w:before="120" w:after="120"/>
              <w:jc w:val="left"/>
            </w:pPr>
            <w:r>
              <w:t>svgfiles (DELETE)</w:t>
            </w:r>
          </w:p>
        </w:tc>
        <w:tc>
          <w:tcPr>
            <w:tcW w:w="3734" w:type="pct"/>
          </w:tcPr>
          <w:p w14:paraId="253E7D09" w14:textId="5CB13AF0" w:rsidR="00051AB6" w:rsidRPr="00AC3232" w:rsidRDefault="00051AB6" w:rsidP="00B91261">
            <w:pPr>
              <w:spacing w:before="120" w:after="120"/>
              <w:jc w:val="left"/>
            </w:pPr>
            <w:r w:rsidRPr="00895F38">
              <w:t xml:space="preserve">delete plant layouts created on the </w:t>
            </w:r>
            <w:r>
              <w:t xml:space="preserve">2D </w:t>
            </w:r>
            <w:r w:rsidRPr="00895F38">
              <w:t>Builder app.</w:t>
            </w:r>
          </w:p>
        </w:tc>
      </w:tr>
      <w:tr w:rsidR="00051AB6" w14:paraId="01D3418C" w14:textId="77777777" w:rsidTr="00051AB6">
        <w:tc>
          <w:tcPr>
            <w:tcW w:w="1266" w:type="pct"/>
          </w:tcPr>
          <w:p w14:paraId="74A399FB" w14:textId="2A821BA2" w:rsidR="00051AB6" w:rsidRDefault="00051AB6" w:rsidP="00B91261">
            <w:pPr>
              <w:spacing w:before="120" w:after="120"/>
              <w:jc w:val="left"/>
            </w:pPr>
            <w:r>
              <w:t>linklayout (POST)</w:t>
            </w:r>
          </w:p>
        </w:tc>
        <w:tc>
          <w:tcPr>
            <w:tcW w:w="3734" w:type="pct"/>
          </w:tcPr>
          <w:p w14:paraId="4357292B" w14:textId="162EFE61" w:rsidR="00051AB6" w:rsidRPr="00AC3232" w:rsidRDefault="00051AB6" w:rsidP="00B91261">
            <w:pPr>
              <w:spacing w:before="120" w:after="120"/>
              <w:jc w:val="left"/>
            </w:pPr>
            <w:r w:rsidRPr="005001AD">
              <w:t>link or connect 2D and 3D plant layouts.</w:t>
            </w:r>
          </w:p>
        </w:tc>
      </w:tr>
    </w:tbl>
    <w:p w14:paraId="02391B8E" w14:textId="77777777" w:rsidR="00636459" w:rsidRPr="00636459" w:rsidRDefault="00861813" w:rsidP="00C355D5">
      <w:pPr>
        <w:spacing w:before="240"/>
      </w:pPr>
      <w:r w:rsidRPr="00636459">
        <w:t>These APIs are detailed in the subsequent sections.</w:t>
      </w:r>
      <w:bookmarkStart w:id="14" w:name="OLE_LINK10"/>
    </w:p>
    <w:p w14:paraId="2E53C59B" w14:textId="77777777" w:rsidR="00636459" w:rsidRDefault="00636459" w:rsidP="00FF6DE7">
      <w:pPr>
        <w:pStyle w:val="Heading2"/>
        <w:jc w:val="left"/>
        <w:sectPr w:rsidR="0063645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42A4DD" w14:textId="67C16B2A" w:rsidR="00D40C94" w:rsidRPr="00C4385F" w:rsidRDefault="00D40C94" w:rsidP="00FF6DE7">
      <w:pPr>
        <w:pStyle w:val="Heading2"/>
        <w:jc w:val="left"/>
      </w:pPr>
      <w:bookmarkStart w:id="15" w:name="_Toc217901611"/>
      <w:r w:rsidRPr="00C4385F">
        <w:t>Plantlayout (GET)</w:t>
      </w:r>
      <w:bookmarkEnd w:id="15"/>
      <w:r w:rsidRPr="00C4385F">
        <w:t xml:space="preserve"> </w:t>
      </w:r>
    </w:p>
    <w:p w14:paraId="12F3D884" w14:textId="2302188C" w:rsidR="00305F2C" w:rsidRPr="003909A7" w:rsidRDefault="00D40C94" w:rsidP="00FF6DE7">
      <w:pPr>
        <w:ind w:right="4464"/>
        <w:jc w:val="left"/>
        <w:rPr>
          <w:szCs w:val="20"/>
        </w:rPr>
      </w:pPr>
      <w:bookmarkStart w:id="16" w:name="OLE_LINK5"/>
      <w:bookmarkStart w:id="17" w:name="OLE_LINK6"/>
      <w:r w:rsidRPr="00C4385F">
        <w:rPr>
          <w:szCs w:val="20"/>
        </w:rPr>
        <w:t xml:space="preserve">The Plantlayout API is invoked by the Viewer/Builder app to create plant layouts </w:t>
      </w:r>
      <w:r w:rsidR="00C81E02">
        <w:rPr>
          <w:szCs w:val="20"/>
        </w:rPr>
        <w:t>that are</w:t>
      </w:r>
      <w:r w:rsidRPr="00C4385F">
        <w:rPr>
          <w:szCs w:val="20"/>
        </w:rPr>
        <w:t xml:space="preserve"> consumed by </w:t>
      </w:r>
      <w:r w:rsidR="00C81E02">
        <w:rPr>
          <w:szCs w:val="20"/>
        </w:rPr>
        <w:t xml:space="preserve">the </w:t>
      </w:r>
      <w:r w:rsidRPr="00C4385F">
        <w:rPr>
          <w:szCs w:val="20"/>
        </w:rPr>
        <w:t xml:space="preserve">Viewer/Builder app. It is used to load the saved layouts in </w:t>
      </w:r>
      <w:r w:rsidR="00B40FBC">
        <w:rPr>
          <w:szCs w:val="20"/>
        </w:rPr>
        <w:t xml:space="preserve">the Twin </w:t>
      </w:r>
      <w:r w:rsidRPr="00C4385F">
        <w:rPr>
          <w:szCs w:val="20"/>
        </w:rPr>
        <w:t xml:space="preserve">Viewer and Builder </w:t>
      </w:r>
      <w:r w:rsidR="00B118C3">
        <w:t>applications.</w:t>
      </w:r>
    </w:p>
    <w:p w14:paraId="7DB211D0" w14:textId="1C6C6BFE" w:rsidR="00D40C94" w:rsidRPr="00C4385F" w:rsidRDefault="00E332ED" w:rsidP="00FF6DE7">
      <w:pPr>
        <w:pStyle w:val="Heading3"/>
        <w:jc w:val="left"/>
      </w:pPr>
      <w:r>
        <w:t>Specification</w:t>
      </w:r>
    </w:p>
    <w:tbl>
      <w:tblPr>
        <w:tblStyle w:val="TableGridLight"/>
        <w:tblW w:w="2948" w:type="pct"/>
        <w:tblLook w:val="0000" w:firstRow="0" w:lastRow="0" w:firstColumn="0" w:lastColumn="0" w:noHBand="0" w:noVBand="0"/>
      </w:tblPr>
      <w:tblGrid>
        <w:gridCol w:w="3076"/>
        <w:gridCol w:w="6257"/>
      </w:tblGrid>
      <w:tr w:rsidR="00D40C94" w:rsidRPr="00C4385F" w14:paraId="696A1161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134F31C4" w14:textId="77777777" w:rsidR="00D40C94" w:rsidRPr="00E332ED" w:rsidRDefault="00D40C94" w:rsidP="00FF6DE7">
            <w:pPr>
              <w:spacing w:after="0"/>
              <w:jc w:val="left"/>
            </w:pPr>
            <w:r w:rsidRPr="00E332ED">
              <w:t xml:space="preserve">PROTOCOL </w:t>
            </w:r>
          </w:p>
        </w:tc>
        <w:tc>
          <w:tcPr>
            <w:tcW w:w="3352" w:type="pct"/>
          </w:tcPr>
          <w:p w14:paraId="6034ECB7" w14:textId="77777777" w:rsidR="00D40C94" w:rsidRPr="001D3EFD" w:rsidRDefault="00D40C94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D40C94" w:rsidRPr="00C4385F" w14:paraId="0F904FF6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25299B78" w14:textId="222CC63A" w:rsidR="00D40C94" w:rsidRPr="00E332ED" w:rsidRDefault="00D40C94" w:rsidP="00FF6DE7">
            <w:pPr>
              <w:spacing w:after="0"/>
              <w:jc w:val="left"/>
            </w:pPr>
            <w:r w:rsidRPr="00E332ED">
              <w:t xml:space="preserve">PATH </w:t>
            </w:r>
            <w:r w:rsidR="001D3EFD">
              <w:t>(Public Exposure)</w:t>
            </w:r>
            <w:r w:rsidRPr="00E332ED">
              <w:t xml:space="preserve"> </w:t>
            </w:r>
          </w:p>
        </w:tc>
        <w:tc>
          <w:tcPr>
            <w:tcW w:w="3352" w:type="pct"/>
          </w:tcPr>
          <w:p w14:paraId="483E0D48" w14:textId="758998E2" w:rsidR="00D40C94" w:rsidRPr="001D3EFD" w:rsidRDefault="00C70A08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https://apim-mw-aot-test.azure-api.net/api/3d-cms/plants</w:t>
            </w:r>
            <w:r w:rsidR="00D40C94" w:rsidRPr="001D3EFD">
              <w:rPr>
                <w:rFonts w:ascii="Consolas" w:hAnsi="Consolas"/>
              </w:rPr>
              <w:t xml:space="preserve"> </w:t>
            </w:r>
          </w:p>
        </w:tc>
      </w:tr>
      <w:tr w:rsidR="00D40C94" w:rsidRPr="00C4385F" w14:paraId="48F4C14D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2E584AD0" w14:textId="77777777" w:rsidR="00D40C94" w:rsidRPr="00E332ED" w:rsidRDefault="00D40C94" w:rsidP="00FF6DE7">
            <w:pPr>
              <w:spacing w:after="0"/>
              <w:jc w:val="left"/>
            </w:pPr>
            <w:r w:rsidRPr="00E332ED">
              <w:t xml:space="preserve">METHOD </w:t>
            </w:r>
          </w:p>
        </w:tc>
        <w:tc>
          <w:tcPr>
            <w:tcW w:w="3352" w:type="pct"/>
          </w:tcPr>
          <w:p w14:paraId="0C3ADB1E" w14:textId="77777777" w:rsidR="00D40C94" w:rsidRPr="001D3EFD" w:rsidRDefault="00D40C94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GET </w:t>
            </w:r>
          </w:p>
        </w:tc>
      </w:tr>
      <w:tr w:rsidR="00D40C94" w:rsidRPr="00C4385F" w14:paraId="58DBB245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70A871AC" w14:textId="77777777" w:rsidR="00D40C94" w:rsidRPr="00E332ED" w:rsidRDefault="00D40C94" w:rsidP="00FF6DE7">
            <w:pPr>
              <w:spacing w:after="0"/>
              <w:jc w:val="left"/>
            </w:pPr>
            <w:r w:rsidRPr="00E332ED">
              <w:t xml:space="preserve">CONTENT TYPE </w:t>
            </w:r>
          </w:p>
        </w:tc>
        <w:tc>
          <w:tcPr>
            <w:tcW w:w="3352" w:type="pct"/>
          </w:tcPr>
          <w:p w14:paraId="091DD75D" w14:textId="77777777" w:rsidR="00D40C94" w:rsidRPr="001D3EFD" w:rsidRDefault="00D40C94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1E483C" w:rsidRPr="00C4385F" w14:paraId="3CBB2E8A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3DCF95B0" w14:textId="73F526E4" w:rsidR="001E483C" w:rsidRPr="00E332ED" w:rsidRDefault="001E483C" w:rsidP="00FF6DE7">
            <w:pPr>
              <w:spacing w:after="0"/>
              <w:jc w:val="left"/>
            </w:pPr>
            <w:r w:rsidRPr="00E332ED">
              <w:t>Authorization</w:t>
            </w:r>
          </w:p>
        </w:tc>
        <w:tc>
          <w:tcPr>
            <w:tcW w:w="3352" w:type="pct"/>
          </w:tcPr>
          <w:p w14:paraId="5FAE4C8A" w14:textId="14B751D3" w:rsidR="001E483C" w:rsidRPr="001D3EFD" w:rsidRDefault="001E483C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3716B1" w:rsidRPr="00C4385F" w14:paraId="73D0774F" w14:textId="77777777" w:rsidTr="007451B9">
        <w:trPr>
          <w:trHeight w:val="99"/>
        </w:trPr>
        <w:tc>
          <w:tcPr>
            <w:tcW w:w="1648" w:type="pct"/>
            <w:shd w:val="clear" w:color="auto" w:fill="E7E6E6" w:themeFill="background2"/>
          </w:tcPr>
          <w:p w14:paraId="483B79BC" w14:textId="28F7186E" w:rsidR="003716B1" w:rsidRPr="00E332ED" w:rsidRDefault="003716B1" w:rsidP="00FF6DE7">
            <w:pPr>
              <w:spacing w:after="0"/>
              <w:jc w:val="left"/>
            </w:pPr>
            <w:r w:rsidRPr="00E332ED">
              <w:t>JSON Response</w:t>
            </w:r>
          </w:p>
        </w:tc>
        <w:tc>
          <w:tcPr>
            <w:tcW w:w="3352" w:type="pct"/>
          </w:tcPr>
          <w:p w14:paraId="2CB9ED47" w14:textId="6C704503" w:rsidR="003716B1" w:rsidRPr="001D3EFD" w:rsidRDefault="00A33980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3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036E5E9E" w14:textId="2F0CD266" w:rsidR="008C4A51" w:rsidRDefault="00E332ED" w:rsidP="00FF6DE7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77"/>
        <w:gridCol w:w="8659"/>
        <w:gridCol w:w="1849"/>
        <w:gridCol w:w="2245"/>
      </w:tblGrid>
      <w:tr w:rsidR="006C758C" w14:paraId="318C9925" w14:textId="77777777" w:rsidTr="00061F65">
        <w:trPr>
          <w:trHeight w:val="360"/>
        </w:trPr>
        <w:tc>
          <w:tcPr>
            <w:tcW w:w="972" w:type="pct"/>
            <w:shd w:val="clear" w:color="auto" w:fill="E7E6E6" w:themeFill="background2"/>
          </w:tcPr>
          <w:p w14:paraId="10067FAF" w14:textId="77777777" w:rsidR="008C4A51" w:rsidRDefault="008C4A51" w:rsidP="00FF6DE7">
            <w:pPr>
              <w:spacing w:after="0"/>
              <w:jc w:val="left"/>
            </w:pPr>
            <w:r w:rsidRPr="0387F8AB">
              <w:t>Parameter</w:t>
            </w:r>
          </w:p>
        </w:tc>
        <w:tc>
          <w:tcPr>
            <w:tcW w:w="2735" w:type="pct"/>
            <w:shd w:val="clear" w:color="auto" w:fill="E7E6E6" w:themeFill="background2"/>
          </w:tcPr>
          <w:p w14:paraId="645D17EA" w14:textId="77777777" w:rsidR="008C4A51" w:rsidRDefault="008C4A51" w:rsidP="00FF6DE7">
            <w:pPr>
              <w:spacing w:after="0"/>
              <w:jc w:val="left"/>
            </w:pPr>
            <w:r w:rsidRPr="0387F8AB">
              <w:t>Description</w:t>
            </w:r>
          </w:p>
        </w:tc>
        <w:tc>
          <w:tcPr>
            <w:tcW w:w="584" w:type="pct"/>
            <w:shd w:val="clear" w:color="auto" w:fill="E7E6E6" w:themeFill="background2"/>
          </w:tcPr>
          <w:p w14:paraId="626B66D0" w14:textId="307F9317" w:rsidR="008C4A51" w:rsidRDefault="006C758C" w:rsidP="00FF6DE7">
            <w:pPr>
              <w:spacing w:after="0"/>
              <w:jc w:val="left"/>
            </w:pPr>
            <w:r>
              <w:t>M/O</w:t>
            </w:r>
            <w:r w:rsidR="00B04CA9">
              <w:t>*</w:t>
            </w:r>
          </w:p>
        </w:tc>
        <w:tc>
          <w:tcPr>
            <w:tcW w:w="709" w:type="pct"/>
            <w:shd w:val="clear" w:color="auto" w:fill="E7E6E6" w:themeFill="background2"/>
          </w:tcPr>
          <w:p w14:paraId="4D542E9A" w14:textId="77777777" w:rsidR="008C4A51" w:rsidRDefault="008C4A51" w:rsidP="00FF6DE7">
            <w:pPr>
              <w:spacing w:after="0"/>
              <w:jc w:val="left"/>
            </w:pPr>
            <w:r w:rsidRPr="0387F8AB">
              <w:t>Type</w:t>
            </w:r>
          </w:p>
        </w:tc>
      </w:tr>
      <w:tr w:rsidR="006C758C" w14:paraId="26027F44" w14:textId="77777777" w:rsidTr="00061F65">
        <w:trPr>
          <w:trHeight w:val="360"/>
        </w:trPr>
        <w:tc>
          <w:tcPr>
            <w:tcW w:w="972" w:type="pct"/>
          </w:tcPr>
          <w:p w14:paraId="79DBFA0D" w14:textId="77777777" w:rsidR="008C4A51" w:rsidRDefault="008C4A51" w:rsidP="00FF6DE7">
            <w:pPr>
              <w:spacing w:after="0"/>
              <w:jc w:val="left"/>
            </w:pPr>
            <w:r w:rsidRPr="0387F8AB">
              <w:t>Authorization</w:t>
            </w:r>
          </w:p>
        </w:tc>
        <w:tc>
          <w:tcPr>
            <w:tcW w:w="2735" w:type="pct"/>
          </w:tcPr>
          <w:p w14:paraId="0714CE38" w14:textId="77777777" w:rsidR="008C4A51" w:rsidRDefault="008C4A51" w:rsidP="00FF6DE7">
            <w:pPr>
              <w:spacing w:after="0"/>
              <w:jc w:val="left"/>
            </w:pPr>
            <w:r w:rsidRPr="0387F8AB">
              <w:t>Token acquired from Azure AD based on the user credentials for further API calls.</w:t>
            </w:r>
          </w:p>
        </w:tc>
        <w:tc>
          <w:tcPr>
            <w:tcW w:w="584" w:type="pct"/>
          </w:tcPr>
          <w:p w14:paraId="4437F9CF" w14:textId="77777777" w:rsidR="008C4A51" w:rsidRDefault="008C4A51" w:rsidP="00FF6DE7">
            <w:pPr>
              <w:spacing w:after="0"/>
              <w:jc w:val="left"/>
            </w:pPr>
            <w:r w:rsidRPr="0387F8AB">
              <w:t>M</w:t>
            </w:r>
          </w:p>
        </w:tc>
        <w:tc>
          <w:tcPr>
            <w:tcW w:w="709" w:type="pct"/>
          </w:tcPr>
          <w:p w14:paraId="32774E45" w14:textId="77777777" w:rsidR="008C4A51" w:rsidRDefault="008C4A51" w:rsidP="00FF6DE7">
            <w:pPr>
              <w:spacing w:after="0"/>
              <w:jc w:val="left"/>
            </w:pPr>
            <w:r w:rsidRPr="0387F8AB">
              <w:t>String</w:t>
            </w:r>
          </w:p>
        </w:tc>
      </w:tr>
    </w:tbl>
    <w:p w14:paraId="2A8F82DB" w14:textId="77777777" w:rsidR="000E30BE" w:rsidRDefault="00B04CA9" w:rsidP="00FF6DE7">
      <w:pPr>
        <w:jc w:val="left"/>
        <w:rPr>
          <w:i/>
          <w:iCs/>
        </w:rPr>
      </w:pPr>
      <w:r w:rsidRPr="00B04CA9">
        <w:rPr>
          <w:i/>
          <w:iCs/>
        </w:rPr>
        <w:t>*Mandatory/Optional</w:t>
      </w:r>
    </w:p>
    <w:p w14:paraId="1DED2988" w14:textId="18A89069" w:rsidR="000E30BE" w:rsidRDefault="00EA305E" w:rsidP="00FF6DE7">
      <w:pPr>
        <w:pStyle w:val="Heading3"/>
        <w:jc w:val="left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77"/>
        <w:gridCol w:w="10508"/>
        <w:gridCol w:w="2245"/>
      </w:tblGrid>
      <w:tr w:rsidR="00EA305E" w:rsidRPr="00EA305E" w14:paraId="65EE995D" w14:textId="77777777" w:rsidTr="00051AB6">
        <w:trPr>
          <w:trHeight w:val="450"/>
        </w:trPr>
        <w:tc>
          <w:tcPr>
            <w:tcW w:w="97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8771120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Parameter</w:t>
            </w:r>
          </w:p>
        </w:tc>
        <w:tc>
          <w:tcPr>
            <w:tcW w:w="331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AD8CB92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Description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A067CCC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Type</w:t>
            </w:r>
          </w:p>
        </w:tc>
      </w:tr>
      <w:tr w:rsidR="00EA305E" w:rsidRPr="00EA305E" w14:paraId="19AA87DD" w14:textId="77777777" w:rsidTr="00051AB6">
        <w:trPr>
          <w:trHeight w:val="315"/>
        </w:trPr>
        <w:tc>
          <w:tcPr>
            <w:tcW w:w="97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7E7D59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Server</w:t>
            </w:r>
          </w:p>
        </w:tc>
        <w:tc>
          <w:tcPr>
            <w:tcW w:w="331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9B7CC6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Contains information about how the server handles requests [e.g., Express]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0E8FAD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String</w:t>
            </w:r>
          </w:p>
        </w:tc>
      </w:tr>
      <w:tr w:rsidR="00EA305E" w:rsidRPr="00EA305E" w14:paraId="1B9C4301" w14:textId="77777777" w:rsidTr="00051AB6">
        <w:trPr>
          <w:trHeight w:val="315"/>
        </w:trPr>
        <w:tc>
          <w:tcPr>
            <w:tcW w:w="97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2ADC9D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Content-Type</w:t>
            </w:r>
          </w:p>
        </w:tc>
        <w:tc>
          <w:tcPr>
            <w:tcW w:w="331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5E36C6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Length of the content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680532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String</w:t>
            </w:r>
          </w:p>
        </w:tc>
      </w:tr>
      <w:tr w:rsidR="00EA305E" w:rsidRPr="00EA305E" w14:paraId="3A8DBCF6" w14:textId="77777777" w:rsidTr="00051AB6">
        <w:trPr>
          <w:trHeight w:val="315"/>
        </w:trPr>
        <w:tc>
          <w:tcPr>
            <w:tcW w:w="97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C3504F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Date</w:t>
            </w:r>
          </w:p>
        </w:tc>
        <w:tc>
          <w:tcPr>
            <w:tcW w:w="331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ECC375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Date of operation execution e.g. - [Tue, 17 May 2022 06:30:16 GMT]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135AC4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Datetime</w:t>
            </w:r>
          </w:p>
        </w:tc>
      </w:tr>
      <w:tr w:rsidR="00EA305E" w:rsidRPr="00EA305E" w14:paraId="0A3D3BC0" w14:textId="77777777" w:rsidTr="00051AB6">
        <w:trPr>
          <w:trHeight w:val="315"/>
        </w:trPr>
        <w:tc>
          <w:tcPr>
            <w:tcW w:w="97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970633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Content-Length</w:t>
            </w:r>
          </w:p>
        </w:tc>
        <w:tc>
          <w:tcPr>
            <w:tcW w:w="331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D5D4C1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Length of the content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4FBE1D" w14:textId="77777777" w:rsidR="00EA305E" w:rsidRPr="00EA305E" w:rsidRDefault="00EA305E" w:rsidP="00FF6DE7">
            <w:pPr>
              <w:spacing w:after="0"/>
              <w:jc w:val="left"/>
            </w:pPr>
            <w:r w:rsidRPr="00EA305E">
              <w:t>Bytes</w:t>
            </w:r>
          </w:p>
        </w:tc>
      </w:tr>
    </w:tbl>
    <w:p w14:paraId="244492E8" w14:textId="27FB5009" w:rsidR="00EA305E" w:rsidRDefault="006D02F4" w:rsidP="00FF6DE7">
      <w:pPr>
        <w:pStyle w:val="Heading3"/>
        <w:jc w:val="left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128"/>
        <w:gridCol w:w="9457"/>
        <w:gridCol w:w="2245"/>
      </w:tblGrid>
      <w:tr w:rsidR="006D02F4" w:rsidRPr="006D02F4" w14:paraId="787ADECE" w14:textId="77777777" w:rsidTr="006D02F4">
        <w:trPr>
          <w:trHeight w:val="315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EAAAA" w:themeFill="background2" w:themeFillShade="BF"/>
            <w:hideMark/>
          </w:tcPr>
          <w:p w14:paraId="303EE8EF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rPr>
                <w:b/>
                <w:bCs/>
              </w:rPr>
              <w:t>BODY</w:t>
            </w:r>
          </w:p>
        </w:tc>
      </w:tr>
      <w:tr w:rsidR="006D02F4" w:rsidRPr="006D02F4" w14:paraId="205E4A99" w14:textId="77777777" w:rsidTr="00051AB6">
        <w:trPr>
          <w:trHeight w:val="315"/>
        </w:trPr>
        <w:tc>
          <w:tcPr>
            <w:tcW w:w="130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CC277B4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Parameter</w:t>
            </w:r>
          </w:p>
        </w:tc>
        <w:tc>
          <w:tcPr>
            <w:tcW w:w="29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B76F966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Description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E4AA30F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Type</w:t>
            </w:r>
          </w:p>
        </w:tc>
      </w:tr>
      <w:tr w:rsidR="006D02F4" w:rsidRPr="006D02F4" w14:paraId="2621B112" w14:textId="77777777" w:rsidTr="00051AB6">
        <w:trPr>
          <w:trHeight w:val="251"/>
        </w:trPr>
        <w:tc>
          <w:tcPr>
            <w:tcW w:w="130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608262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gridBasedGrids</w:t>
            </w:r>
          </w:p>
        </w:tc>
        <w:tc>
          <w:tcPr>
            <w:tcW w:w="29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76C948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The array of grid details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14CDA2" w14:textId="77777777" w:rsidR="006D02F4" w:rsidRPr="006D02F4" w:rsidRDefault="006D02F4" w:rsidP="00FF6DE7">
            <w:pPr>
              <w:spacing w:after="0"/>
              <w:jc w:val="left"/>
            </w:pPr>
            <w:r w:rsidRPr="006D02F4">
              <w:t>Array</w:t>
            </w:r>
          </w:p>
        </w:tc>
      </w:tr>
    </w:tbl>
    <w:p w14:paraId="24BB0E0F" w14:textId="36640A7C" w:rsidR="006D02F4" w:rsidRPr="00F33B55" w:rsidRDefault="00061F65" w:rsidP="00FF6DE7">
      <w:pPr>
        <w:pStyle w:val="Heading3"/>
        <w:jc w:val="left"/>
      </w:pPr>
      <w:r w:rsidRPr="00F33B55"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406"/>
        <w:gridCol w:w="4971"/>
        <w:gridCol w:w="7453"/>
      </w:tblGrid>
      <w:tr w:rsidR="000E30BE" w:rsidRPr="00C4385F" w14:paraId="3D91D456" w14:textId="77777777" w:rsidTr="00B82E3B">
        <w:trPr>
          <w:trHeight w:val="90"/>
        </w:trPr>
        <w:tc>
          <w:tcPr>
            <w:tcW w:w="1076" w:type="pct"/>
            <w:shd w:val="clear" w:color="auto" w:fill="E7E6E6" w:themeFill="background2"/>
          </w:tcPr>
          <w:p w14:paraId="7754EE3E" w14:textId="77777777" w:rsidR="000E30BE" w:rsidRPr="00C4385F" w:rsidRDefault="000E30BE" w:rsidP="00FF6DE7">
            <w:pPr>
              <w:spacing w:after="12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1570" w:type="pct"/>
            <w:shd w:val="clear" w:color="auto" w:fill="E7E6E6" w:themeFill="background2"/>
          </w:tcPr>
          <w:p w14:paraId="1044ADD9" w14:textId="77777777" w:rsidR="000E30BE" w:rsidRPr="00C4385F" w:rsidRDefault="000E30BE" w:rsidP="00FF6DE7">
            <w:pPr>
              <w:spacing w:after="12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shd w:val="clear" w:color="auto" w:fill="E7E6E6" w:themeFill="background2"/>
          </w:tcPr>
          <w:p w14:paraId="35CE11E8" w14:textId="77777777" w:rsidR="000E30BE" w:rsidRPr="00C4385F" w:rsidRDefault="000E30BE" w:rsidP="00FF6DE7">
            <w:pPr>
              <w:spacing w:after="12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Description </w:t>
            </w:r>
          </w:p>
        </w:tc>
      </w:tr>
      <w:tr w:rsidR="000E30BE" w:rsidRPr="00C4385F" w14:paraId="17BC1678" w14:textId="77777777" w:rsidTr="00B82E3B">
        <w:trPr>
          <w:trHeight w:val="90"/>
        </w:trPr>
        <w:tc>
          <w:tcPr>
            <w:tcW w:w="1076" w:type="pct"/>
          </w:tcPr>
          <w:p w14:paraId="1E8BC607" w14:textId="77777777" w:rsidR="000E30BE" w:rsidRPr="00C4385F" w:rsidRDefault="000E30BE" w:rsidP="00FF6DE7">
            <w:pPr>
              <w:spacing w:after="120"/>
              <w:jc w:val="left"/>
            </w:pPr>
            <w:r w:rsidRPr="00C4385F">
              <w:t xml:space="preserve">401 </w:t>
            </w:r>
          </w:p>
        </w:tc>
        <w:tc>
          <w:tcPr>
            <w:tcW w:w="1570" w:type="pct"/>
          </w:tcPr>
          <w:p w14:paraId="7338CBC3" w14:textId="77777777" w:rsidR="000E30BE" w:rsidRPr="00C4385F" w:rsidRDefault="000E30BE" w:rsidP="00FF6DE7">
            <w:pPr>
              <w:spacing w:after="120"/>
              <w:jc w:val="left"/>
            </w:pPr>
            <w:r w:rsidRPr="00C4385F">
              <w:t xml:space="preserve">CRSM_02.005.000 </w:t>
            </w:r>
          </w:p>
        </w:tc>
        <w:tc>
          <w:tcPr>
            <w:tcW w:w="2354" w:type="pct"/>
          </w:tcPr>
          <w:p w14:paraId="64EDF425" w14:textId="77777777" w:rsidR="000E30BE" w:rsidRPr="001D3EFD" w:rsidRDefault="000E30BE" w:rsidP="00FF6DE7">
            <w:pPr>
              <w:spacing w:after="1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Unauthorized </w:t>
            </w:r>
          </w:p>
        </w:tc>
      </w:tr>
      <w:tr w:rsidR="000E30BE" w:rsidRPr="00C4385F" w14:paraId="4C05E55B" w14:textId="77777777" w:rsidTr="00B82E3B">
        <w:trPr>
          <w:trHeight w:val="833"/>
        </w:trPr>
        <w:tc>
          <w:tcPr>
            <w:tcW w:w="1076" w:type="pct"/>
          </w:tcPr>
          <w:p w14:paraId="25B6CA12" w14:textId="77777777" w:rsidR="000E30BE" w:rsidRPr="00C4385F" w:rsidRDefault="000E30BE" w:rsidP="00FF6DE7">
            <w:pPr>
              <w:spacing w:after="120"/>
              <w:jc w:val="left"/>
            </w:pPr>
            <w:r w:rsidRPr="00C4385F">
              <w:t xml:space="preserve">400 </w:t>
            </w:r>
          </w:p>
        </w:tc>
        <w:tc>
          <w:tcPr>
            <w:tcW w:w="1570" w:type="pct"/>
          </w:tcPr>
          <w:p w14:paraId="7072CB29" w14:textId="77777777" w:rsidR="000E30BE" w:rsidRPr="00C4385F" w:rsidRDefault="000E30BE" w:rsidP="00FF6DE7">
            <w:pPr>
              <w:spacing w:after="120"/>
              <w:jc w:val="left"/>
            </w:pPr>
            <w:r w:rsidRPr="00C4385F">
              <w:t xml:space="preserve">CRSM_01.005.001 </w:t>
            </w:r>
          </w:p>
        </w:tc>
        <w:tc>
          <w:tcPr>
            <w:tcW w:w="2354" w:type="pct"/>
          </w:tcPr>
          <w:p w14:paraId="7EE8CDB1" w14:textId="77777777" w:rsidR="000E30BE" w:rsidRPr="001D3EFD" w:rsidRDefault="000E30BE" w:rsidP="00FF6DE7">
            <w:pPr>
              <w:spacing w:after="1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is missing bad request </w:t>
            </w:r>
          </w:p>
          <w:p w14:paraId="4427EB6C" w14:textId="77777777" w:rsidR="000E30BE" w:rsidRPr="001D3EFD" w:rsidRDefault="000E30BE" w:rsidP="00FF6DE7">
            <w:pPr>
              <w:spacing w:after="1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could be: </w:t>
            </w:r>
          </w:p>
          <w:p w14:paraId="4A7F6C45" w14:textId="77777777" w:rsidR="000E30BE" w:rsidRPr="001D3EFD" w:rsidRDefault="000E30BE" w:rsidP="00A608ED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Query params </w:t>
            </w:r>
          </w:p>
          <w:p w14:paraId="15696B56" w14:textId="77777777" w:rsidR="000E30BE" w:rsidRPr="001D3EFD" w:rsidRDefault="000E30BE" w:rsidP="00A608ED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Layout name </w:t>
            </w:r>
          </w:p>
          <w:p w14:paraId="084774AC" w14:textId="77777777" w:rsidR="000E30BE" w:rsidRPr="001D3EFD" w:rsidRDefault="000E30BE" w:rsidP="00A608ED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Tenant-id </w:t>
            </w:r>
          </w:p>
          <w:p w14:paraId="7C4707DF" w14:textId="699215A7" w:rsidR="000E30BE" w:rsidRPr="001D3EFD" w:rsidRDefault="000E30BE" w:rsidP="00A608ED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Client-id </w:t>
            </w:r>
          </w:p>
        </w:tc>
      </w:tr>
    </w:tbl>
    <w:bookmarkEnd w:id="16"/>
    <w:p w14:paraId="579AA31C" w14:textId="73ACA36B" w:rsidR="00E46B9F" w:rsidRDefault="006A2FB9" w:rsidP="00FF6DE7">
      <w:pPr>
        <w:pStyle w:val="Heading3"/>
        <w:jc w:val="left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78"/>
        <w:gridCol w:w="12452"/>
      </w:tblGrid>
      <w:tr w:rsidR="00EA305E" w:rsidRPr="00EA305E" w14:paraId="439298C4" w14:textId="77777777" w:rsidTr="00EA305E">
        <w:trPr>
          <w:trHeight w:val="90"/>
        </w:trPr>
        <w:tc>
          <w:tcPr>
            <w:tcW w:w="10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9FFABA7" w14:textId="77777777" w:rsidR="00EA305E" w:rsidRPr="00EA305E" w:rsidRDefault="00EA305E" w:rsidP="00FF6DE7">
            <w:pPr>
              <w:jc w:val="left"/>
              <w:rPr>
                <w:b/>
                <w:bCs/>
              </w:rPr>
            </w:pPr>
            <w:r w:rsidRPr="00EA305E">
              <w:rPr>
                <w:b/>
                <w:bCs/>
              </w:rPr>
              <w:t xml:space="preserve">HTTP Code </w:t>
            </w:r>
          </w:p>
        </w:tc>
        <w:tc>
          <w:tcPr>
            <w:tcW w:w="39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068E7D5" w14:textId="77777777" w:rsidR="00EA305E" w:rsidRPr="00EA305E" w:rsidRDefault="00EA305E" w:rsidP="00FF6DE7">
            <w:pPr>
              <w:jc w:val="left"/>
              <w:rPr>
                <w:b/>
                <w:bCs/>
              </w:rPr>
            </w:pPr>
            <w:r w:rsidRPr="00EA305E">
              <w:rPr>
                <w:b/>
                <w:bCs/>
              </w:rPr>
              <w:t xml:space="preserve">Result Description </w:t>
            </w:r>
          </w:p>
        </w:tc>
      </w:tr>
      <w:tr w:rsidR="00EA305E" w:rsidRPr="00EA305E" w14:paraId="17905D3B" w14:textId="77777777" w:rsidTr="00EA305E">
        <w:trPr>
          <w:trHeight w:val="90"/>
        </w:trPr>
        <w:tc>
          <w:tcPr>
            <w:tcW w:w="10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FB6E7E" w14:textId="77777777" w:rsidR="00EA305E" w:rsidRPr="00EA305E" w:rsidRDefault="00EA305E" w:rsidP="00FF6DE7">
            <w:pPr>
              <w:jc w:val="left"/>
            </w:pPr>
            <w:r w:rsidRPr="00EA305E">
              <w:t xml:space="preserve">200 </w:t>
            </w:r>
          </w:p>
        </w:tc>
        <w:tc>
          <w:tcPr>
            <w:tcW w:w="39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CAC910" w14:textId="77777777" w:rsidR="00EA305E" w:rsidRPr="00EA305E" w:rsidRDefault="00EA305E" w:rsidP="00FF6DE7">
            <w:pPr>
              <w:jc w:val="left"/>
            </w:pPr>
            <w:r w:rsidRPr="00EA305E">
              <w:t xml:space="preserve">The request is accepted, and the response contains the result. </w:t>
            </w:r>
          </w:p>
        </w:tc>
      </w:tr>
    </w:tbl>
    <w:p w14:paraId="591CE434" w14:textId="77777777" w:rsidR="00636459" w:rsidRDefault="00636459" w:rsidP="00FF6DE7">
      <w:pPr>
        <w:pStyle w:val="Heading2"/>
        <w:jc w:val="left"/>
        <w:sectPr w:rsidR="0063645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18" w:name="OLE_LINK3"/>
      <w:bookmarkEnd w:id="17"/>
    </w:p>
    <w:p w14:paraId="157CF794" w14:textId="2AF3B5C9" w:rsidR="00696B8D" w:rsidRPr="00C4385F" w:rsidRDefault="00696B8D" w:rsidP="00FF6DE7">
      <w:pPr>
        <w:pStyle w:val="Heading2"/>
        <w:jc w:val="left"/>
      </w:pPr>
      <w:bookmarkStart w:id="19" w:name="_Toc217901612"/>
      <w:r w:rsidRPr="00C4385F">
        <w:t>Plantlayout (POST)</w:t>
      </w:r>
      <w:bookmarkEnd w:id="19"/>
    </w:p>
    <w:p w14:paraId="653AA6C2" w14:textId="1D064F43" w:rsidR="00D40C94" w:rsidRDefault="00696B8D" w:rsidP="00FF6DE7">
      <w:pPr>
        <w:jc w:val="left"/>
      </w:pPr>
      <w:r>
        <w:t xml:space="preserve">The Plantlayout API is invoked by the Builder app to save plant layouts created on </w:t>
      </w:r>
      <w:r w:rsidR="007E7D59">
        <w:t xml:space="preserve">the </w:t>
      </w:r>
      <w:r>
        <w:t>Builder app.</w:t>
      </w:r>
    </w:p>
    <w:p w14:paraId="4B6CCB26" w14:textId="0AD2DFAC" w:rsidR="00D40C94" w:rsidRDefault="00632407" w:rsidP="00FF6DE7">
      <w:pPr>
        <w:pStyle w:val="Heading3"/>
        <w:jc w:val="left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696B8D" w:rsidRPr="00C4385F" w14:paraId="17BE64BD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5F4E3D49" w14:textId="77777777" w:rsidR="00696B8D" w:rsidRPr="00632407" w:rsidRDefault="00696B8D" w:rsidP="00FF6DE7">
            <w:pPr>
              <w:spacing w:after="0"/>
              <w:jc w:val="left"/>
            </w:pPr>
            <w:r w:rsidRPr="00632407">
              <w:t xml:space="preserve">PROTOCOL </w:t>
            </w:r>
          </w:p>
        </w:tc>
        <w:tc>
          <w:tcPr>
            <w:tcW w:w="4092" w:type="pct"/>
          </w:tcPr>
          <w:p w14:paraId="5792045E" w14:textId="77777777" w:rsidR="00696B8D" w:rsidRPr="001D3EFD" w:rsidRDefault="00696B8D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696B8D" w:rsidRPr="00C4385F" w14:paraId="7184F9A4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7E2B7149" w14:textId="6EC29E47" w:rsidR="00696B8D" w:rsidRPr="00632407" w:rsidRDefault="00696B8D" w:rsidP="00FF6DE7">
            <w:pPr>
              <w:spacing w:after="0"/>
              <w:jc w:val="left"/>
            </w:pPr>
            <w:r w:rsidRPr="00632407">
              <w:t xml:space="preserve">PATH </w:t>
            </w:r>
            <w:r w:rsidR="001D3EFD">
              <w:t>(Public Exposure)</w:t>
            </w:r>
            <w:r w:rsidRPr="00632407">
              <w:t xml:space="preserve"> </w:t>
            </w:r>
          </w:p>
        </w:tc>
        <w:tc>
          <w:tcPr>
            <w:tcW w:w="4092" w:type="pct"/>
          </w:tcPr>
          <w:p w14:paraId="63A5FA6C" w14:textId="746C3595" w:rsidR="00696B8D" w:rsidRPr="001D3EFD" w:rsidRDefault="009460AF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https://apim-mw-aot-test.azure-api.net/api/3d-cms/plants</w:t>
            </w:r>
          </w:p>
        </w:tc>
      </w:tr>
      <w:tr w:rsidR="00696B8D" w:rsidRPr="00C4385F" w14:paraId="0F3AED72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156A04D0" w14:textId="77777777" w:rsidR="00696B8D" w:rsidRPr="00632407" w:rsidRDefault="00696B8D" w:rsidP="00FF6DE7">
            <w:pPr>
              <w:spacing w:after="0"/>
              <w:jc w:val="left"/>
            </w:pPr>
            <w:r w:rsidRPr="00632407">
              <w:t xml:space="preserve">METHOD </w:t>
            </w:r>
          </w:p>
        </w:tc>
        <w:tc>
          <w:tcPr>
            <w:tcW w:w="4092" w:type="pct"/>
          </w:tcPr>
          <w:p w14:paraId="1F475956" w14:textId="77777777" w:rsidR="00696B8D" w:rsidRPr="001D3EFD" w:rsidRDefault="00696B8D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POST </w:t>
            </w:r>
          </w:p>
        </w:tc>
      </w:tr>
      <w:tr w:rsidR="00696B8D" w:rsidRPr="00C4385F" w14:paraId="5EFECADB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62B3E08A" w14:textId="77777777" w:rsidR="00696B8D" w:rsidRPr="00632407" w:rsidRDefault="00696B8D" w:rsidP="00FF6DE7">
            <w:pPr>
              <w:spacing w:after="0"/>
              <w:jc w:val="left"/>
            </w:pPr>
            <w:r w:rsidRPr="00632407">
              <w:t xml:space="preserve">CONTENT TYPE </w:t>
            </w:r>
          </w:p>
        </w:tc>
        <w:tc>
          <w:tcPr>
            <w:tcW w:w="4092" w:type="pct"/>
          </w:tcPr>
          <w:p w14:paraId="29B9FBD4" w14:textId="77777777" w:rsidR="00696B8D" w:rsidRPr="001D3EFD" w:rsidRDefault="00696B8D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1E483C" w:rsidRPr="00C4385F" w14:paraId="5390AEB2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49D0390C" w14:textId="15B4B9DA" w:rsidR="001E483C" w:rsidRPr="00632407" w:rsidRDefault="001E483C" w:rsidP="00FF6DE7">
            <w:pPr>
              <w:spacing w:after="0"/>
              <w:jc w:val="left"/>
            </w:pPr>
            <w:r w:rsidRPr="00632407">
              <w:t>Authorization</w:t>
            </w:r>
          </w:p>
        </w:tc>
        <w:tc>
          <w:tcPr>
            <w:tcW w:w="4092" w:type="pct"/>
          </w:tcPr>
          <w:p w14:paraId="5429683C" w14:textId="57CAC4AC" w:rsidR="001E483C" w:rsidRPr="001D3EFD" w:rsidRDefault="001E483C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2B1BCC" w:rsidRPr="00C4385F" w14:paraId="37C3B4A4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06444FE3" w14:textId="1CF4DC61" w:rsidR="002B1BCC" w:rsidRPr="00632407" w:rsidRDefault="002B1BCC" w:rsidP="00FF6DE7">
            <w:pPr>
              <w:spacing w:after="0"/>
              <w:jc w:val="left"/>
            </w:pPr>
            <w:r w:rsidRPr="00632407">
              <w:t>JSON Request</w:t>
            </w:r>
          </w:p>
        </w:tc>
        <w:tc>
          <w:tcPr>
            <w:tcW w:w="4092" w:type="pct"/>
          </w:tcPr>
          <w:p w14:paraId="05B97B81" w14:textId="1262504F" w:rsidR="002B1BCC" w:rsidRPr="001D3EFD" w:rsidRDefault="00680628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4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2B1BCC" w:rsidRPr="00C4385F" w14:paraId="1A223B19" w14:textId="77777777" w:rsidTr="00D14591">
        <w:trPr>
          <w:trHeight w:val="104"/>
        </w:trPr>
        <w:tc>
          <w:tcPr>
            <w:tcW w:w="908" w:type="pct"/>
            <w:shd w:val="clear" w:color="auto" w:fill="E7E6E6" w:themeFill="background2"/>
          </w:tcPr>
          <w:p w14:paraId="57028AFA" w14:textId="7807D882" w:rsidR="002B1BCC" w:rsidRPr="00632407" w:rsidRDefault="002B1BCC" w:rsidP="00FF6DE7">
            <w:pPr>
              <w:spacing w:after="0"/>
              <w:jc w:val="left"/>
            </w:pPr>
            <w:r w:rsidRPr="00632407">
              <w:t>JSON Response</w:t>
            </w:r>
          </w:p>
        </w:tc>
        <w:tc>
          <w:tcPr>
            <w:tcW w:w="4092" w:type="pct"/>
          </w:tcPr>
          <w:p w14:paraId="179A6BB2" w14:textId="7BCBD226" w:rsidR="002B1BCC" w:rsidRPr="001D3EFD" w:rsidRDefault="00680628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5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562F98B7" w14:textId="66553821" w:rsidR="00D40C94" w:rsidRDefault="00F609E2" w:rsidP="00FF6DE7">
      <w:pPr>
        <w:pStyle w:val="Heading3"/>
        <w:jc w:val="left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143"/>
        <w:gridCol w:w="8697"/>
        <w:gridCol w:w="2204"/>
        <w:gridCol w:w="2786"/>
      </w:tblGrid>
      <w:tr w:rsidR="00632407" w:rsidRPr="00442332" w14:paraId="43233A71" w14:textId="77777777" w:rsidTr="00051AB6">
        <w:trPr>
          <w:trHeight w:val="360"/>
        </w:trPr>
        <w:tc>
          <w:tcPr>
            <w:tcW w:w="677" w:type="pct"/>
            <w:shd w:val="clear" w:color="auto" w:fill="E7E6E6" w:themeFill="background2"/>
            <w:hideMark/>
          </w:tcPr>
          <w:p w14:paraId="0FECBF07" w14:textId="77777777" w:rsidR="00632407" w:rsidRPr="001143DD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47" w:type="pct"/>
            <w:shd w:val="clear" w:color="auto" w:fill="E7E6E6" w:themeFill="background2"/>
            <w:hideMark/>
          </w:tcPr>
          <w:p w14:paraId="086931B5" w14:textId="77777777" w:rsidR="00632407" w:rsidRPr="001143DD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696" w:type="pct"/>
            <w:shd w:val="clear" w:color="auto" w:fill="E7E6E6" w:themeFill="background2"/>
            <w:hideMark/>
          </w:tcPr>
          <w:p w14:paraId="46A4AF24" w14:textId="77777777" w:rsidR="00632407" w:rsidRPr="001143DD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</w:p>
        </w:tc>
        <w:tc>
          <w:tcPr>
            <w:tcW w:w="880" w:type="pct"/>
            <w:shd w:val="clear" w:color="auto" w:fill="E7E6E6" w:themeFill="background2"/>
            <w:hideMark/>
          </w:tcPr>
          <w:p w14:paraId="36DFCF5F" w14:textId="77777777" w:rsidR="00632407" w:rsidRPr="001143DD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</w:p>
        </w:tc>
      </w:tr>
      <w:tr w:rsidR="00632407" w:rsidRPr="00442332" w14:paraId="5C92F2F1" w14:textId="77777777" w:rsidTr="00051AB6">
        <w:trPr>
          <w:trHeight w:val="360"/>
        </w:trPr>
        <w:tc>
          <w:tcPr>
            <w:tcW w:w="677" w:type="pct"/>
            <w:hideMark/>
          </w:tcPr>
          <w:p w14:paraId="3985CD1B" w14:textId="77777777" w:rsidR="00632407" w:rsidRPr="00442332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747" w:type="pct"/>
            <w:hideMark/>
          </w:tcPr>
          <w:p w14:paraId="5D1A464B" w14:textId="77777777" w:rsidR="00632407" w:rsidRPr="00442332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96" w:type="pct"/>
            <w:hideMark/>
          </w:tcPr>
          <w:p w14:paraId="5407A202" w14:textId="77777777" w:rsidR="00632407" w:rsidRPr="00442332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880" w:type="pct"/>
            <w:hideMark/>
          </w:tcPr>
          <w:p w14:paraId="43DEFCBF" w14:textId="77777777" w:rsidR="00632407" w:rsidRPr="00442332" w:rsidRDefault="00632407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6DA12BF9" w14:textId="56C71D08" w:rsidR="00F609E2" w:rsidRDefault="00F609E2" w:rsidP="00FF6DE7">
      <w:pPr>
        <w:pStyle w:val="Heading3"/>
        <w:jc w:val="left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467"/>
        <w:gridCol w:w="6373"/>
        <w:gridCol w:w="2204"/>
        <w:gridCol w:w="2786"/>
      </w:tblGrid>
      <w:tr w:rsidR="00632407" w:rsidRPr="00442332" w14:paraId="1F4D87EE" w14:textId="77777777" w:rsidTr="00D14591">
        <w:trPr>
          <w:trHeight w:val="206"/>
        </w:trPr>
        <w:tc>
          <w:tcPr>
            <w:tcW w:w="1411" w:type="pct"/>
            <w:shd w:val="clear" w:color="auto" w:fill="D9D9D9" w:themeFill="background1" w:themeFillShade="D9"/>
            <w:hideMark/>
          </w:tcPr>
          <w:p w14:paraId="1D3DC45D" w14:textId="77777777" w:rsidR="00632407" w:rsidRPr="001143DD" w:rsidRDefault="00632407" w:rsidP="00FF6DE7">
            <w:pPr>
              <w:spacing w:after="0"/>
              <w:jc w:val="left"/>
              <w:rPr>
                <w:b/>
                <w:bCs/>
                <w:szCs w:val="20"/>
                <w:lang w:val="en-IN" w:eastAsia="en-IN"/>
              </w:rPr>
            </w:pPr>
            <w:r w:rsidRPr="001143DD">
              <w:rPr>
                <w:b/>
                <w:bCs/>
                <w:szCs w:val="20"/>
                <w:lang w:eastAsia="en-IN"/>
              </w:rPr>
              <w:t>Parameter</w:t>
            </w:r>
            <w:r w:rsidRPr="001143DD">
              <w:rPr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013" w:type="pct"/>
            <w:shd w:val="clear" w:color="auto" w:fill="D9D9D9" w:themeFill="background1" w:themeFillShade="D9"/>
            <w:hideMark/>
          </w:tcPr>
          <w:p w14:paraId="65A2DD2E" w14:textId="77777777" w:rsidR="00632407" w:rsidRPr="001143DD" w:rsidRDefault="00632407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b/>
                <w:bCs/>
                <w:lang w:eastAsia="en-IN"/>
              </w:rPr>
              <w:t>Description</w:t>
            </w:r>
            <w:r w:rsidRPr="001143DD">
              <w:rPr>
                <w:b/>
                <w:bCs/>
                <w:lang w:val="en-IN" w:eastAsia="en-IN"/>
              </w:rPr>
              <w:t> </w:t>
            </w:r>
          </w:p>
        </w:tc>
        <w:tc>
          <w:tcPr>
            <w:tcW w:w="696" w:type="pct"/>
            <w:shd w:val="clear" w:color="auto" w:fill="D9D9D9" w:themeFill="background1" w:themeFillShade="D9"/>
            <w:hideMark/>
          </w:tcPr>
          <w:p w14:paraId="340C0CCC" w14:textId="77777777" w:rsidR="00632407" w:rsidRPr="001143DD" w:rsidRDefault="00632407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b/>
                <w:bCs/>
                <w:lang w:eastAsia="en-IN"/>
              </w:rPr>
              <w:t>M/O</w:t>
            </w:r>
          </w:p>
        </w:tc>
        <w:tc>
          <w:tcPr>
            <w:tcW w:w="880" w:type="pct"/>
            <w:shd w:val="clear" w:color="auto" w:fill="D9D9D9" w:themeFill="background1" w:themeFillShade="D9"/>
            <w:hideMark/>
          </w:tcPr>
          <w:p w14:paraId="4D53B4D7" w14:textId="77777777" w:rsidR="00632407" w:rsidRPr="001143DD" w:rsidRDefault="00632407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b/>
                <w:bCs/>
                <w:lang w:eastAsia="en-IN"/>
              </w:rPr>
              <w:t>Type</w:t>
            </w:r>
          </w:p>
        </w:tc>
      </w:tr>
      <w:tr w:rsidR="00632407" w:rsidRPr="00442332" w14:paraId="2551017B" w14:textId="77777777" w:rsidTr="00D14591">
        <w:trPr>
          <w:trHeight w:val="255"/>
        </w:trPr>
        <w:tc>
          <w:tcPr>
            <w:tcW w:w="1411" w:type="pct"/>
            <w:hideMark/>
          </w:tcPr>
          <w:p w14:paraId="7C64778B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name</w:t>
            </w:r>
          </w:p>
        </w:tc>
        <w:tc>
          <w:tcPr>
            <w:tcW w:w="2013" w:type="pct"/>
            <w:hideMark/>
          </w:tcPr>
          <w:p w14:paraId="354B17A4" w14:textId="77777777" w:rsidR="00632407" w:rsidRPr="00442332" w:rsidRDefault="00632407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lang w:eastAsia="en-IN"/>
              </w:rPr>
              <w:t>Name of the Plant</w:t>
            </w:r>
          </w:p>
        </w:tc>
        <w:tc>
          <w:tcPr>
            <w:tcW w:w="696" w:type="pct"/>
            <w:hideMark/>
          </w:tcPr>
          <w:p w14:paraId="1CD6CA11" w14:textId="77777777" w:rsidR="00632407" w:rsidRPr="00442332" w:rsidRDefault="00632407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 w:rsidRPr="00442332">
              <w:rPr>
                <w:lang w:eastAsia="en-IN"/>
              </w:rPr>
              <w:t>M</w:t>
            </w:r>
          </w:p>
        </w:tc>
        <w:tc>
          <w:tcPr>
            <w:tcW w:w="880" w:type="pct"/>
            <w:hideMark/>
          </w:tcPr>
          <w:p w14:paraId="7712BFB2" w14:textId="77777777" w:rsidR="00632407" w:rsidRPr="00442332" w:rsidRDefault="00632407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 w:rsidRPr="00442332">
              <w:rPr>
                <w:lang w:eastAsia="en-IN"/>
              </w:rPr>
              <w:t>String</w:t>
            </w:r>
          </w:p>
        </w:tc>
      </w:tr>
      <w:tr w:rsidR="00632407" w:rsidRPr="00442332" w14:paraId="51E436BB" w14:textId="77777777" w:rsidTr="00D14591">
        <w:trPr>
          <w:trHeight w:val="255"/>
        </w:trPr>
        <w:tc>
          <w:tcPr>
            <w:tcW w:w="1411" w:type="pct"/>
          </w:tcPr>
          <w:p w14:paraId="2FB2A23A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C12925">
              <w:rPr>
                <w:szCs w:val="20"/>
                <w:lang w:val="en-IN" w:eastAsia="en-IN"/>
              </w:rPr>
              <w:t>factoryLocation</w:t>
            </w:r>
          </w:p>
        </w:tc>
        <w:tc>
          <w:tcPr>
            <w:tcW w:w="2013" w:type="pct"/>
          </w:tcPr>
          <w:p w14:paraId="73065D0A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Location-based Plant</w:t>
            </w:r>
          </w:p>
        </w:tc>
        <w:tc>
          <w:tcPr>
            <w:tcW w:w="696" w:type="pct"/>
          </w:tcPr>
          <w:p w14:paraId="562C3DE5" w14:textId="77777777" w:rsidR="00632407" w:rsidRPr="00442332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</w:tcPr>
          <w:p w14:paraId="7A4F5E5E" w14:textId="77777777" w:rsidR="00632407" w:rsidRPr="00442332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String</w:t>
            </w:r>
          </w:p>
        </w:tc>
      </w:tr>
      <w:tr w:rsidR="00632407" w14:paraId="73305257" w14:textId="77777777" w:rsidTr="00D14591">
        <w:trPr>
          <w:trHeight w:val="255"/>
        </w:trPr>
        <w:tc>
          <w:tcPr>
            <w:tcW w:w="1411" w:type="pct"/>
          </w:tcPr>
          <w:p w14:paraId="3B148411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193DB3">
              <w:rPr>
                <w:szCs w:val="20"/>
                <w:lang w:val="en-IN" w:eastAsia="en-IN"/>
              </w:rPr>
              <w:t>plantId</w:t>
            </w:r>
          </w:p>
        </w:tc>
        <w:tc>
          <w:tcPr>
            <w:tcW w:w="2013" w:type="pct"/>
          </w:tcPr>
          <w:p w14:paraId="1D1B5BBE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Factory location id</w:t>
            </w:r>
          </w:p>
        </w:tc>
        <w:tc>
          <w:tcPr>
            <w:tcW w:w="696" w:type="pct"/>
          </w:tcPr>
          <w:p w14:paraId="3D9B3A27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</w:tcPr>
          <w:p w14:paraId="0712B181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String</w:t>
            </w:r>
          </w:p>
        </w:tc>
      </w:tr>
      <w:tr w:rsidR="00632407" w14:paraId="4E8706B2" w14:textId="77777777" w:rsidTr="00D14591">
        <w:trPr>
          <w:trHeight w:val="255"/>
        </w:trPr>
        <w:tc>
          <w:tcPr>
            <w:tcW w:w="1411" w:type="pct"/>
          </w:tcPr>
          <w:p w14:paraId="1FD3C174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793EDF">
              <w:rPr>
                <w:szCs w:val="20"/>
                <w:lang w:val="en-IN" w:eastAsia="en-IN"/>
              </w:rPr>
              <w:t>tileParentData</w:t>
            </w:r>
          </w:p>
        </w:tc>
        <w:tc>
          <w:tcPr>
            <w:tcW w:w="2013" w:type="pct"/>
          </w:tcPr>
          <w:p w14:paraId="19B13DB5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Grid Details of Plant</w:t>
            </w:r>
          </w:p>
        </w:tc>
        <w:tc>
          <w:tcPr>
            <w:tcW w:w="696" w:type="pct"/>
          </w:tcPr>
          <w:p w14:paraId="3F9915EE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</w:tcPr>
          <w:p w14:paraId="6EEB28BE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Array</w:t>
            </w:r>
          </w:p>
        </w:tc>
      </w:tr>
      <w:tr w:rsidR="00632407" w14:paraId="69D3C3DE" w14:textId="77777777" w:rsidTr="00D14591">
        <w:trPr>
          <w:trHeight w:val="255"/>
        </w:trPr>
        <w:tc>
          <w:tcPr>
            <w:tcW w:w="1411" w:type="pct"/>
          </w:tcPr>
          <w:p w14:paraId="2D18B64E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793EDF">
              <w:rPr>
                <w:szCs w:val="20"/>
                <w:lang w:val="en-IN" w:eastAsia="en-IN"/>
              </w:rPr>
              <w:t>connections</w:t>
            </w:r>
          </w:p>
        </w:tc>
        <w:tc>
          <w:tcPr>
            <w:tcW w:w="2013" w:type="pct"/>
          </w:tcPr>
          <w:p w14:paraId="2816876F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Connections of Plant</w:t>
            </w:r>
          </w:p>
        </w:tc>
        <w:tc>
          <w:tcPr>
            <w:tcW w:w="696" w:type="pct"/>
          </w:tcPr>
          <w:p w14:paraId="0356708A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O</w:t>
            </w:r>
          </w:p>
        </w:tc>
        <w:tc>
          <w:tcPr>
            <w:tcW w:w="880" w:type="pct"/>
          </w:tcPr>
          <w:p w14:paraId="26280EFD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Array</w:t>
            </w:r>
          </w:p>
        </w:tc>
      </w:tr>
      <w:tr w:rsidR="00632407" w14:paraId="0487A4F8" w14:textId="77777777" w:rsidTr="00D14591">
        <w:trPr>
          <w:trHeight w:val="255"/>
        </w:trPr>
        <w:tc>
          <w:tcPr>
            <w:tcW w:w="1411" w:type="pct"/>
          </w:tcPr>
          <w:p w14:paraId="7C0E122F" w14:textId="77777777" w:rsidR="00632407" w:rsidRPr="00B94EBC" w:rsidRDefault="00632407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767BE3">
              <w:rPr>
                <w:szCs w:val="20"/>
                <w:lang w:val="en-IN" w:eastAsia="en-IN"/>
              </w:rPr>
              <w:t>dimensions</w:t>
            </w:r>
          </w:p>
        </w:tc>
        <w:tc>
          <w:tcPr>
            <w:tcW w:w="2013" w:type="pct"/>
          </w:tcPr>
          <w:p w14:paraId="42DC7C8D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Dimension of Grid</w:t>
            </w:r>
          </w:p>
        </w:tc>
        <w:tc>
          <w:tcPr>
            <w:tcW w:w="696" w:type="pct"/>
          </w:tcPr>
          <w:p w14:paraId="1FA30138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</w:tcPr>
          <w:p w14:paraId="4B728C92" w14:textId="77777777" w:rsidR="00632407" w:rsidRDefault="00632407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Object</w:t>
            </w:r>
          </w:p>
        </w:tc>
      </w:tr>
    </w:tbl>
    <w:p w14:paraId="47D84636" w14:textId="35D23E18" w:rsidR="00EC30F5" w:rsidRDefault="00EC30F5" w:rsidP="00FF6DE7">
      <w:pPr>
        <w:pStyle w:val="Heading3"/>
        <w:jc w:val="left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508"/>
        <w:gridCol w:w="8526"/>
        <w:gridCol w:w="2796"/>
      </w:tblGrid>
      <w:tr w:rsidR="00EC30F5" w:rsidRPr="00101547" w14:paraId="65472243" w14:textId="77777777" w:rsidTr="001143DD">
        <w:trPr>
          <w:trHeight w:val="332"/>
        </w:trPr>
        <w:tc>
          <w:tcPr>
            <w:tcW w:w="1424" w:type="pct"/>
            <w:shd w:val="clear" w:color="auto" w:fill="E7E6E6" w:themeFill="background2"/>
            <w:hideMark/>
          </w:tcPr>
          <w:p w14:paraId="77CBD01A" w14:textId="77777777" w:rsidR="00EC30F5" w:rsidRPr="001143DD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shd w:val="clear" w:color="auto" w:fill="E7E6E6" w:themeFill="background2"/>
            <w:hideMark/>
          </w:tcPr>
          <w:p w14:paraId="60FB6A8E" w14:textId="77777777" w:rsidR="00EC30F5" w:rsidRPr="001143DD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shd w:val="clear" w:color="auto" w:fill="E7E6E6" w:themeFill="background2"/>
            <w:hideMark/>
          </w:tcPr>
          <w:p w14:paraId="2833C632" w14:textId="77777777" w:rsidR="00EC30F5" w:rsidRPr="001143DD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EC30F5" w:rsidRPr="00101547" w14:paraId="7B9D9180" w14:textId="77777777" w:rsidTr="00EE0F7F">
        <w:trPr>
          <w:trHeight w:val="315"/>
        </w:trPr>
        <w:tc>
          <w:tcPr>
            <w:tcW w:w="1424" w:type="pct"/>
            <w:hideMark/>
          </w:tcPr>
          <w:p w14:paraId="74FA43B8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hideMark/>
          </w:tcPr>
          <w:p w14:paraId="4004F2D0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18E3F0E7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C30F5" w:rsidRPr="00101547" w14:paraId="4175DF61" w14:textId="77777777" w:rsidTr="00EE0F7F">
        <w:trPr>
          <w:trHeight w:val="315"/>
        </w:trPr>
        <w:tc>
          <w:tcPr>
            <w:tcW w:w="1424" w:type="pct"/>
            <w:hideMark/>
          </w:tcPr>
          <w:p w14:paraId="66E3D58E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hideMark/>
          </w:tcPr>
          <w:p w14:paraId="4D84A4BE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74B0E609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EC30F5" w:rsidRPr="00101547" w14:paraId="3CC96BD6" w14:textId="77777777" w:rsidTr="00EE0F7F">
        <w:trPr>
          <w:trHeight w:val="315"/>
        </w:trPr>
        <w:tc>
          <w:tcPr>
            <w:tcW w:w="1424" w:type="pct"/>
            <w:hideMark/>
          </w:tcPr>
          <w:p w14:paraId="62076CAB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hideMark/>
          </w:tcPr>
          <w:p w14:paraId="51E0D38E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3920DCF5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C30F5" w:rsidRPr="00101547" w14:paraId="386F2A48" w14:textId="77777777" w:rsidTr="00EE0F7F">
        <w:trPr>
          <w:trHeight w:val="315"/>
        </w:trPr>
        <w:tc>
          <w:tcPr>
            <w:tcW w:w="1424" w:type="pct"/>
            <w:hideMark/>
          </w:tcPr>
          <w:p w14:paraId="163AB980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hideMark/>
          </w:tcPr>
          <w:p w14:paraId="65EB2549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09024DCB" w14:textId="77777777" w:rsidR="00EC30F5" w:rsidRPr="00101547" w:rsidRDefault="00EC30F5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6DCEB0B1" w14:textId="2E46019F" w:rsidR="00EC30F5" w:rsidRDefault="000C2822" w:rsidP="00FF6DE7">
      <w:pPr>
        <w:pStyle w:val="Heading3"/>
        <w:jc w:val="left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508"/>
        <w:gridCol w:w="8526"/>
        <w:gridCol w:w="2796"/>
      </w:tblGrid>
      <w:tr w:rsidR="000C2822" w:rsidRPr="00101547" w14:paraId="5EC3DEBA" w14:textId="77777777" w:rsidTr="001143DD">
        <w:trPr>
          <w:trHeight w:val="350"/>
        </w:trPr>
        <w:tc>
          <w:tcPr>
            <w:tcW w:w="1424" w:type="pct"/>
            <w:shd w:val="clear" w:color="auto" w:fill="E7E6E6" w:themeFill="background2"/>
            <w:hideMark/>
          </w:tcPr>
          <w:p w14:paraId="17CF39EE" w14:textId="77777777" w:rsidR="000C2822" w:rsidRPr="001143DD" w:rsidRDefault="000C282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692" w:type="pct"/>
            <w:shd w:val="clear" w:color="auto" w:fill="E7E6E6" w:themeFill="background2"/>
            <w:hideMark/>
          </w:tcPr>
          <w:p w14:paraId="03EE2945" w14:textId="77777777" w:rsidR="000C2822" w:rsidRPr="001143DD" w:rsidRDefault="000C282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shd w:val="clear" w:color="auto" w:fill="E7E6E6" w:themeFill="background2"/>
            <w:hideMark/>
          </w:tcPr>
          <w:p w14:paraId="62B1EC52" w14:textId="77777777" w:rsidR="000C2822" w:rsidRPr="001143DD" w:rsidRDefault="000C282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143DD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1143D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C2822" w:rsidRPr="00B94EBC" w14:paraId="5A4D8FB6" w14:textId="77777777" w:rsidTr="001143DD">
        <w:trPr>
          <w:trHeight w:val="251"/>
        </w:trPr>
        <w:tc>
          <w:tcPr>
            <w:tcW w:w="1424" w:type="pct"/>
            <w:hideMark/>
          </w:tcPr>
          <w:p w14:paraId="1B4476B7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val="en-IN" w:eastAsia="en-IN"/>
              </w:rPr>
              <w:t>_id</w:t>
            </w:r>
          </w:p>
        </w:tc>
        <w:tc>
          <w:tcPr>
            <w:tcW w:w="2692" w:type="pct"/>
            <w:hideMark/>
          </w:tcPr>
          <w:p w14:paraId="2C8B0899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 xml:space="preserve">Unique </w:t>
            </w:r>
            <w:r>
              <w:rPr>
                <w:rFonts w:eastAsia="Times New Roman" w:cs="Times New Roman"/>
                <w:szCs w:val="20"/>
                <w:lang w:eastAsia="en-IN"/>
              </w:rPr>
              <w:t>ID</w:t>
            </w:r>
            <w:r w:rsidRPr="00B94EBC">
              <w:rPr>
                <w:rFonts w:eastAsia="Times New Roman" w:cs="Times New Roman"/>
                <w:szCs w:val="20"/>
                <w:lang w:eastAsia="en-IN"/>
              </w:rPr>
              <w:t xml:space="preserve"> of plant Collection</w:t>
            </w:r>
          </w:p>
        </w:tc>
        <w:tc>
          <w:tcPr>
            <w:tcW w:w="883" w:type="pct"/>
            <w:hideMark/>
          </w:tcPr>
          <w:p w14:paraId="6CD59F4F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0C2822" w:rsidRPr="00B94EBC" w14:paraId="68DA8B0C" w14:textId="77777777" w:rsidTr="001143DD">
        <w:trPr>
          <w:trHeight w:val="269"/>
        </w:trPr>
        <w:tc>
          <w:tcPr>
            <w:tcW w:w="1424" w:type="pct"/>
            <w:hideMark/>
          </w:tcPr>
          <w:p w14:paraId="6C8F1640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C80021">
              <w:rPr>
                <w:rFonts w:eastAsia="Times New Roman" w:cs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2692" w:type="pct"/>
            <w:hideMark/>
          </w:tcPr>
          <w:p w14:paraId="48558CFC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Name of the Plant</w:t>
            </w:r>
          </w:p>
        </w:tc>
        <w:tc>
          <w:tcPr>
            <w:tcW w:w="883" w:type="pct"/>
            <w:hideMark/>
          </w:tcPr>
          <w:p w14:paraId="150E8394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C2822" w:rsidRPr="00B94EBC" w14:paraId="17849503" w14:textId="77777777" w:rsidTr="00EE0F7F">
        <w:trPr>
          <w:trHeight w:val="315"/>
        </w:trPr>
        <w:tc>
          <w:tcPr>
            <w:tcW w:w="1424" w:type="pct"/>
          </w:tcPr>
          <w:p w14:paraId="231533BD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C13BC9">
              <w:rPr>
                <w:rFonts w:eastAsia="Times New Roman" w:cs="Times New Roman"/>
                <w:szCs w:val="20"/>
                <w:lang w:val="en-IN" w:eastAsia="en-IN"/>
              </w:rPr>
              <w:t>factoryLocation</w:t>
            </w:r>
          </w:p>
        </w:tc>
        <w:tc>
          <w:tcPr>
            <w:tcW w:w="2692" w:type="pct"/>
          </w:tcPr>
          <w:p w14:paraId="7F6E8E1B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Location-based Plant Name</w:t>
            </w:r>
          </w:p>
        </w:tc>
        <w:tc>
          <w:tcPr>
            <w:tcW w:w="883" w:type="pct"/>
          </w:tcPr>
          <w:p w14:paraId="4F4EA7B4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C2822" w:rsidRPr="00B94EBC" w14:paraId="6E28DA0A" w14:textId="77777777" w:rsidTr="00EE0F7F">
        <w:trPr>
          <w:trHeight w:val="315"/>
        </w:trPr>
        <w:tc>
          <w:tcPr>
            <w:tcW w:w="1424" w:type="pct"/>
          </w:tcPr>
          <w:p w14:paraId="545547CA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val="en-IN" w:eastAsia="en-IN"/>
              </w:rPr>
              <w:t>createdAt</w:t>
            </w:r>
          </w:p>
        </w:tc>
        <w:tc>
          <w:tcPr>
            <w:tcW w:w="2692" w:type="pct"/>
          </w:tcPr>
          <w:p w14:paraId="66AFF6F5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Plant Created At</w:t>
            </w:r>
          </w:p>
        </w:tc>
        <w:tc>
          <w:tcPr>
            <w:tcW w:w="883" w:type="pct"/>
          </w:tcPr>
          <w:p w14:paraId="07A20866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Date</w:t>
            </w:r>
          </w:p>
        </w:tc>
      </w:tr>
      <w:tr w:rsidR="000C2822" w:rsidRPr="00B94EBC" w14:paraId="5540A5DA" w14:textId="77777777" w:rsidTr="00EE0F7F">
        <w:trPr>
          <w:trHeight w:val="315"/>
        </w:trPr>
        <w:tc>
          <w:tcPr>
            <w:tcW w:w="1424" w:type="pct"/>
          </w:tcPr>
          <w:p w14:paraId="3041992F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tileParentData</w:t>
            </w:r>
          </w:p>
        </w:tc>
        <w:tc>
          <w:tcPr>
            <w:tcW w:w="2692" w:type="pct"/>
          </w:tcPr>
          <w:p w14:paraId="5F9E7B1C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Grid Details of Plant</w:t>
            </w:r>
          </w:p>
        </w:tc>
        <w:tc>
          <w:tcPr>
            <w:tcW w:w="883" w:type="pct"/>
          </w:tcPr>
          <w:p w14:paraId="5DE5D59C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0C2822" w:rsidRPr="00B94EBC" w14:paraId="45391292" w14:textId="77777777" w:rsidTr="00EE0F7F">
        <w:trPr>
          <w:trHeight w:val="315"/>
        </w:trPr>
        <w:tc>
          <w:tcPr>
            <w:tcW w:w="1424" w:type="pct"/>
          </w:tcPr>
          <w:p w14:paraId="2C27706B" w14:textId="77777777" w:rsidR="000C2822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plantId</w:t>
            </w:r>
          </w:p>
        </w:tc>
        <w:tc>
          <w:tcPr>
            <w:tcW w:w="2692" w:type="pct"/>
          </w:tcPr>
          <w:p w14:paraId="001072A5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id of the factory location</w:t>
            </w:r>
          </w:p>
        </w:tc>
        <w:tc>
          <w:tcPr>
            <w:tcW w:w="883" w:type="pct"/>
          </w:tcPr>
          <w:p w14:paraId="120AD925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C2822" w14:paraId="7C047864" w14:textId="77777777" w:rsidTr="00EE0F7F">
        <w:trPr>
          <w:trHeight w:val="315"/>
        </w:trPr>
        <w:tc>
          <w:tcPr>
            <w:tcW w:w="1424" w:type="pct"/>
          </w:tcPr>
          <w:p w14:paraId="398A4007" w14:textId="77777777" w:rsidR="000C2822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A05C57">
              <w:rPr>
                <w:rFonts w:eastAsia="Times New Roman" w:cs="Times New Roman"/>
                <w:szCs w:val="20"/>
                <w:lang w:eastAsia="en-IN"/>
              </w:rPr>
              <w:t>linkLayout</w:t>
            </w:r>
          </w:p>
        </w:tc>
        <w:tc>
          <w:tcPr>
            <w:tcW w:w="2692" w:type="pct"/>
          </w:tcPr>
          <w:p w14:paraId="07C71DC5" w14:textId="77777777" w:rsidR="000C2822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2D linked layout ID</w:t>
            </w:r>
          </w:p>
        </w:tc>
        <w:tc>
          <w:tcPr>
            <w:tcW w:w="883" w:type="pct"/>
          </w:tcPr>
          <w:p w14:paraId="7CCDBE24" w14:textId="77777777" w:rsidR="000C2822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C2822" w:rsidRPr="00B94EBC" w14:paraId="70EC2059" w14:textId="77777777" w:rsidTr="00EE0F7F">
        <w:trPr>
          <w:trHeight w:val="315"/>
        </w:trPr>
        <w:tc>
          <w:tcPr>
            <w:tcW w:w="1424" w:type="pct"/>
          </w:tcPr>
          <w:p w14:paraId="528B8458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94EBC">
              <w:rPr>
                <w:rFonts w:eastAsia="Times New Roman" w:cs="Times New Roman"/>
                <w:szCs w:val="20"/>
                <w:lang w:val="en-IN" w:eastAsia="en-IN"/>
              </w:rPr>
              <w:t>connection</w:t>
            </w:r>
          </w:p>
        </w:tc>
        <w:tc>
          <w:tcPr>
            <w:tcW w:w="2692" w:type="pct"/>
          </w:tcPr>
          <w:p w14:paraId="4D611316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Connections of Plant</w:t>
            </w:r>
          </w:p>
        </w:tc>
        <w:tc>
          <w:tcPr>
            <w:tcW w:w="883" w:type="pct"/>
          </w:tcPr>
          <w:p w14:paraId="20261B25" w14:textId="77777777" w:rsidR="000C2822" w:rsidRPr="00B94EBC" w:rsidRDefault="000C2822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B94EBC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16E00C85" w14:textId="68BA22DC" w:rsidR="00632407" w:rsidRPr="00C4385F" w:rsidRDefault="00632407" w:rsidP="00FF6DE7">
      <w:pPr>
        <w:pStyle w:val="Heading3"/>
        <w:jc w:val="left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4496"/>
        <w:gridCol w:w="11334"/>
      </w:tblGrid>
      <w:tr w:rsidR="00696B8D" w:rsidRPr="00C4385F" w14:paraId="3AA01220" w14:textId="77777777" w:rsidTr="00051AB6">
        <w:trPr>
          <w:trHeight w:val="90"/>
        </w:trPr>
        <w:tc>
          <w:tcPr>
            <w:tcW w:w="1420" w:type="pct"/>
            <w:shd w:val="clear" w:color="auto" w:fill="E7E6E6" w:themeFill="background2"/>
          </w:tcPr>
          <w:p w14:paraId="0CDDD0D8" w14:textId="77777777" w:rsidR="00696B8D" w:rsidRPr="00C4385F" w:rsidRDefault="00696B8D" w:rsidP="00FF6DE7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3580" w:type="pct"/>
            <w:shd w:val="clear" w:color="auto" w:fill="E7E6E6" w:themeFill="background2"/>
          </w:tcPr>
          <w:p w14:paraId="34A1B4C1" w14:textId="77777777" w:rsidR="00696B8D" w:rsidRPr="00C4385F" w:rsidRDefault="00696B8D" w:rsidP="00FF6DE7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Result Description </w:t>
            </w:r>
          </w:p>
        </w:tc>
      </w:tr>
      <w:tr w:rsidR="00696B8D" w:rsidRPr="00C4385F" w14:paraId="07650CE4" w14:textId="77777777" w:rsidTr="00051AB6">
        <w:trPr>
          <w:trHeight w:val="90"/>
        </w:trPr>
        <w:tc>
          <w:tcPr>
            <w:tcW w:w="1420" w:type="pct"/>
          </w:tcPr>
          <w:p w14:paraId="29E43071" w14:textId="77777777" w:rsidR="00696B8D" w:rsidRPr="00C4385F" w:rsidRDefault="00696B8D" w:rsidP="00FF6DE7">
            <w:pPr>
              <w:spacing w:after="0"/>
              <w:jc w:val="left"/>
            </w:pPr>
            <w:r w:rsidRPr="00C4385F">
              <w:t xml:space="preserve">200 </w:t>
            </w:r>
          </w:p>
        </w:tc>
        <w:tc>
          <w:tcPr>
            <w:tcW w:w="3580" w:type="pct"/>
          </w:tcPr>
          <w:p w14:paraId="32231839" w14:textId="180F81F9" w:rsidR="00696B8D" w:rsidRPr="00C4385F" w:rsidRDefault="003A06C0" w:rsidP="00FF6DE7">
            <w:pPr>
              <w:spacing w:after="0"/>
              <w:jc w:val="left"/>
            </w:pPr>
            <w:r>
              <w:t>The r</w:t>
            </w:r>
            <w:r w:rsidR="00696B8D" w:rsidRPr="00C4385F">
              <w:t xml:space="preserve">equest </w:t>
            </w:r>
            <w:r>
              <w:t xml:space="preserve">is </w:t>
            </w:r>
            <w:r w:rsidR="001C019D" w:rsidRPr="00C4385F">
              <w:t>accepted,</w:t>
            </w:r>
            <w:r w:rsidR="00696B8D" w:rsidRPr="00C4385F">
              <w:t xml:space="preserve"> and </w:t>
            </w:r>
            <w:r>
              <w:t xml:space="preserve">the </w:t>
            </w:r>
            <w:r w:rsidR="00696B8D" w:rsidRPr="00C4385F">
              <w:t xml:space="preserve">response contains the result </w:t>
            </w:r>
          </w:p>
        </w:tc>
      </w:tr>
    </w:tbl>
    <w:p w14:paraId="720B50CB" w14:textId="7FD015C4" w:rsidR="00D40C94" w:rsidRDefault="00632407" w:rsidP="00FF6DE7">
      <w:pPr>
        <w:pStyle w:val="Heading3"/>
        <w:jc w:val="left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4495"/>
        <w:gridCol w:w="4591"/>
        <w:gridCol w:w="6744"/>
      </w:tblGrid>
      <w:tr w:rsidR="00632407" w:rsidRPr="00B04CA9" w14:paraId="23A69755" w14:textId="77777777" w:rsidTr="00051AB6">
        <w:trPr>
          <w:trHeight w:val="90"/>
        </w:trPr>
        <w:tc>
          <w:tcPr>
            <w:tcW w:w="1420" w:type="pct"/>
            <w:shd w:val="clear" w:color="auto" w:fill="E7E6E6" w:themeFill="background2"/>
          </w:tcPr>
          <w:p w14:paraId="46C540FB" w14:textId="77777777" w:rsidR="00632407" w:rsidRPr="00B04CA9" w:rsidRDefault="00632407" w:rsidP="00FF6DE7">
            <w:pPr>
              <w:spacing w:after="0"/>
              <w:jc w:val="left"/>
              <w:rPr>
                <w:b/>
                <w:bCs/>
                <w:sz w:val="18"/>
              </w:rPr>
            </w:pPr>
            <w:r w:rsidRPr="00B04CA9"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1450" w:type="pct"/>
            <w:shd w:val="clear" w:color="auto" w:fill="E7E6E6" w:themeFill="background2"/>
          </w:tcPr>
          <w:p w14:paraId="185AB108" w14:textId="77777777" w:rsidR="00632407" w:rsidRPr="00B04CA9" w:rsidRDefault="00632407" w:rsidP="00FF6DE7">
            <w:pPr>
              <w:spacing w:after="0"/>
              <w:jc w:val="left"/>
              <w:rPr>
                <w:b/>
                <w:bCs/>
                <w:sz w:val="18"/>
              </w:rPr>
            </w:pPr>
            <w:r w:rsidRPr="00B04CA9">
              <w:rPr>
                <w:b/>
                <w:bCs/>
                <w:sz w:val="18"/>
              </w:rPr>
              <w:t xml:space="preserve">Error Code </w:t>
            </w:r>
          </w:p>
        </w:tc>
        <w:tc>
          <w:tcPr>
            <w:tcW w:w="2130" w:type="pct"/>
            <w:shd w:val="clear" w:color="auto" w:fill="E7E6E6" w:themeFill="background2"/>
          </w:tcPr>
          <w:p w14:paraId="6A463D32" w14:textId="77777777" w:rsidR="00632407" w:rsidRPr="00B04CA9" w:rsidRDefault="00632407" w:rsidP="00FF6DE7">
            <w:pPr>
              <w:spacing w:after="0"/>
              <w:jc w:val="left"/>
              <w:rPr>
                <w:b/>
                <w:bCs/>
                <w:sz w:val="18"/>
              </w:rPr>
            </w:pPr>
            <w:r w:rsidRPr="00B04CA9">
              <w:rPr>
                <w:b/>
                <w:bCs/>
                <w:sz w:val="18"/>
              </w:rPr>
              <w:t xml:space="preserve">Error Description </w:t>
            </w:r>
          </w:p>
        </w:tc>
      </w:tr>
      <w:tr w:rsidR="00632407" w:rsidRPr="00B04CA9" w14:paraId="2905BB7A" w14:textId="77777777" w:rsidTr="00051AB6">
        <w:trPr>
          <w:trHeight w:val="90"/>
        </w:trPr>
        <w:tc>
          <w:tcPr>
            <w:tcW w:w="1420" w:type="pct"/>
          </w:tcPr>
          <w:p w14:paraId="49086E7F" w14:textId="77777777" w:rsidR="00632407" w:rsidRPr="00B04CA9" w:rsidRDefault="00632407" w:rsidP="00FF6DE7">
            <w:pPr>
              <w:spacing w:after="0"/>
              <w:jc w:val="left"/>
              <w:rPr>
                <w:sz w:val="18"/>
              </w:rPr>
            </w:pPr>
            <w:r w:rsidRPr="00B04CA9">
              <w:rPr>
                <w:sz w:val="18"/>
              </w:rPr>
              <w:t xml:space="preserve">401 </w:t>
            </w:r>
          </w:p>
        </w:tc>
        <w:tc>
          <w:tcPr>
            <w:tcW w:w="1450" w:type="pct"/>
          </w:tcPr>
          <w:p w14:paraId="6383D713" w14:textId="77777777" w:rsidR="00632407" w:rsidRPr="00B04CA9" w:rsidRDefault="00632407" w:rsidP="00FF6DE7">
            <w:pPr>
              <w:spacing w:after="0"/>
              <w:jc w:val="left"/>
              <w:rPr>
                <w:sz w:val="18"/>
              </w:rPr>
            </w:pPr>
            <w:r w:rsidRPr="00B04CA9">
              <w:rPr>
                <w:sz w:val="18"/>
              </w:rPr>
              <w:t xml:space="preserve">CRSM_02.005.000 </w:t>
            </w:r>
          </w:p>
        </w:tc>
        <w:tc>
          <w:tcPr>
            <w:tcW w:w="2130" w:type="pct"/>
          </w:tcPr>
          <w:p w14:paraId="53DEE50B" w14:textId="77777777" w:rsidR="00632407" w:rsidRPr="001D3EFD" w:rsidRDefault="00632407" w:rsidP="00FF6DE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632407" w:rsidRPr="00B04CA9" w14:paraId="5A87E86B" w14:textId="77777777" w:rsidTr="00051AB6">
        <w:trPr>
          <w:trHeight w:val="833"/>
        </w:trPr>
        <w:tc>
          <w:tcPr>
            <w:tcW w:w="1420" w:type="pct"/>
          </w:tcPr>
          <w:p w14:paraId="5BF6010C" w14:textId="77777777" w:rsidR="00632407" w:rsidRPr="00B04CA9" w:rsidRDefault="00632407" w:rsidP="00FF6DE7">
            <w:pPr>
              <w:spacing w:after="0"/>
              <w:jc w:val="left"/>
              <w:rPr>
                <w:sz w:val="18"/>
              </w:rPr>
            </w:pPr>
            <w:r w:rsidRPr="00B04CA9">
              <w:rPr>
                <w:sz w:val="18"/>
              </w:rPr>
              <w:t xml:space="preserve">400 </w:t>
            </w:r>
          </w:p>
        </w:tc>
        <w:tc>
          <w:tcPr>
            <w:tcW w:w="1450" w:type="pct"/>
          </w:tcPr>
          <w:p w14:paraId="07931F60" w14:textId="77777777" w:rsidR="00632407" w:rsidRPr="00B04CA9" w:rsidRDefault="00632407" w:rsidP="00FF6DE7">
            <w:pPr>
              <w:spacing w:after="0"/>
              <w:jc w:val="left"/>
              <w:rPr>
                <w:sz w:val="18"/>
              </w:rPr>
            </w:pPr>
            <w:r w:rsidRPr="00B04CA9">
              <w:rPr>
                <w:sz w:val="18"/>
              </w:rPr>
              <w:t xml:space="preserve">CRSM_01.005.001 </w:t>
            </w:r>
          </w:p>
        </w:tc>
        <w:tc>
          <w:tcPr>
            <w:tcW w:w="2130" w:type="pct"/>
          </w:tcPr>
          <w:p w14:paraId="32275C93" w14:textId="77777777" w:rsidR="00632407" w:rsidRPr="001D3EFD" w:rsidRDefault="00632407" w:rsidP="00FF6DE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2B173DCF" w14:textId="77777777" w:rsidR="00632407" w:rsidRPr="001D3EFD" w:rsidRDefault="00632407" w:rsidP="00FF6DE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35AAEFD6" w14:textId="22DCAA0F" w:rsidR="00632407" w:rsidRPr="001D3EFD" w:rsidRDefault="00632407" w:rsidP="00E747EA">
            <w:pPr>
              <w:spacing w:after="0"/>
              <w:ind w:left="720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Query params </w:t>
            </w:r>
          </w:p>
          <w:p w14:paraId="79BFC313" w14:textId="16C9632D" w:rsidR="00632407" w:rsidRPr="001D3EFD" w:rsidRDefault="00632407" w:rsidP="00E747EA">
            <w:pPr>
              <w:spacing w:after="0"/>
              <w:ind w:left="720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Layout name </w:t>
            </w:r>
          </w:p>
          <w:p w14:paraId="4CABA40A" w14:textId="16EA26FD" w:rsidR="00632407" w:rsidRPr="001D3EFD" w:rsidRDefault="00632407" w:rsidP="00E747EA">
            <w:pPr>
              <w:spacing w:after="0"/>
              <w:ind w:left="720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Tenant-id </w:t>
            </w:r>
          </w:p>
          <w:p w14:paraId="6FC10273" w14:textId="2FECB940" w:rsidR="00632407" w:rsidRPr="001D3EFD" w:rsidRDefault="00632407" w:rsidP="00E747EA">
            <w:pPr>
              <w:spacing w:after="0"/>
              <w:ind w:left="720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</w:rPr>
              <w:t xml:space="preserve">Client-id </w:t>
            </w:r>
          </w:p>
        </w:tc>
      </w:tr>
    </w:tbl>
    <w:p w14:paraId="0C17C553" w14:textId="77777777" w:rsidR="00636459" w:rsidRDefault="00636459" w:rsidP="00FF6DE7">
      <w:pPr>
        <w:pStyle w:val="Heading2"/>
        <w:jc w:val="left"/>
        <w:sectPr w:rsidR="0063645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20" w:name="OLE_LINK8"/>
      <w:bookmarkStart w:id="21" w:name="OLE_LINK9"/>
      <w:bookmarkEnd w:id="18"/>
    </w:p>
    <w:p w14:paraId="290BE5A8" w14:textId="24CC7763" w:rsidR="00CA4561" w:rsidRDefault="00CA4561" w:rsidP="00FF6DE7">
      <w:pPr>
        <w:pStyle w:val="Heading2"/>
        <w:jc w:val="left"/>
      </w:pPr>
      <w:bookmarkStart w:id="22" w:name="_Toc217901613"/>
      <w:r>
        <w:t>Plantlayout (</w:t>
      </w:r>
      <w:r w:rsidR="009B65E5">
        <w:t>PATCH</w:t>
      </w:r>
      <w:r>
        <w:t>)</w:t>
      </w:r>
      <w:bookmarkEnd w:id="22"/>
    </w:p>
    <w:p w14:paraId="2E5703BE" w14:textId="4F3C06EF" w:rsidR="005A7792" w:rsidRDefault="005A7792" w:rsidP="00FF6DE7">
      <w:pPr>
        <w:jc w:val="left"/>
      </w:pPr>
      <w:r>
        <w:t>The Plantlayout PATCH API is invoked by the Builder app to update plant layouts created on the Builder app.</w:t>
      </w:r>
    </w:p>
    <w:p w14:paraId="33B059AD" w14:textId="4C609CC6" w:rsidR="005A7792" w:rsidRPr="005A7792" w:rsidRDefault="00591A74" w:rsidP="00FF6DE7">
      <w:pPr>
        <w:pStyle w:val="Heading3"/>
        <w:jc w:val="left"/>
      </w:pPr>
      <w: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12145"/>
      </w:tblGrid>
      <w:tr w:rsidR="00CA4561" w14:paraId="5946BA66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6D8139" w14:textId="6DD99528" w:rsidR="00CA4561" w:rsidRPr="00AA69F0" w:rsidRDefault="00CA4561" w:rsidP="00FF6DE7">
            <w:pPr>
              <w:spacing w:after="0"/>
              <w:jc w:val="left"/>
            </w:pPr>
            <w:r w:rsidRPr="00AA69F0">
              <w:t xml:space="preserve">PROTOCOL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034A50" w14:textId="77777777" w:rsidR="00CA4561" w:rsidRPr="001D3EFD" w:rsidRDefault="00CA4561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CA4561" w14:paraId="515E942B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969C502" w14:textId="7C63CDE6" w:rsidR="00CA4561" w:rsidRPr="00AA69F0" w:rsidRDefault="00CA4561" w:rsidP="00FF6DE7">
            <w:pPr>
              <w:spacing w:after="0"/>
              <w:jc w:val="left"/>
            </w:pPr>
            <w:r w:rsidRPr="00AA69F0">
              <w:t xml:space="preserve">PATH </w:t>
            </w:r>
            <w:r w:rsidR="001D3EFD">
              <w:t>(Public Exposure)</w:t>
            </w:r>
            <w:r w:rsidRPr="00AA69F0">
              <w:t xml:space="preserve">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B78B0F" w14:textId="21B4C47B" w:rsidR="00CA4561" w:rsidRPr="001D3EFD" w:rsidRDefault="00CA4561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https://apim-mw-aot-test.azure-api.net/api/3d-cms/plants</w:t>
            </w:r>
            <w:r w:rsidR="00596981" w:rsidRPr="001D3EFD">
              <w:rPr>
                <w:rStyle w:val="Hyperlink"/>
                <w:rFonts w:ascii="Consolas" w:hAnsi="Consolas"/>
              </w:rPr>
              <w:t>/{id}</w:t>
            </w:r>
          </w:p>
        </w:tc>
      </w:tr>
      <w:tr w:rsidR="00CA4561" w14:paraId="1B98C9E5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46707AB" w14:textId="77777777" w:rsidR="00CA4561" w:rsidRPr="00AA69F0" w:rsidRDefault="00CA4561" w:rsidP="00FF6DE7">
            <w:pPr>
              <w:spacing w:after="0"/>
              <w:jc w:val="left"/>
            </w:pPr>
            <w:r w:rsidRPr="00AA69F0">
              <w:t xml:space="preserve">METHOD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9E00FD" w14:textId="538F77C8" w:rsidR="00CA4561" w:rsidRPr="001D3EFD" w:rsidRDefault="006E4673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PATCH </w:t>
            </w:r>
          </w:p>
        </w:tc>
      </w:tr>
      <w:tr w:rsidR="00CA4561" w14:paraId="0D0F28DF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F8623E4" w14:textId="77777777" w:rsidR="00CA4561" w:rsidRPr="00AA69F0" w:rsidRDefault="00CA4561" w:rsidP="00FF6DE7">
            <w:pPr>
              <w:spacing w:after="0"/>
              <w:jc w:val="left"/>
            </w:pPr>
            <w:r w:rsidRPr="00AA69F0">
              <w:t xml:space="preserve">CONTENT TYPE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1BC987" w14:textId="77777777" w:rsidR="00CA4561" w:rsidRPr="001D3EFD" w:rsidRDefault="00CA4561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CA4561" w14:paraId="6495F591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99FAAE9" w14:textId="77777777" w:rsidR="00CA4561" w:rsidRPr="00AA69F0" w:rsidRDefault="00CA4561" w:rsidP="00FF6DE7">
            <w:pPr>
              <w:spacing w:after="0"/>
              <w:jc w:val="left"/>
            </w:pPr>
            <w:r w:rsidRPr="00AA69F0">
              <w:t>Authorization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6C7374" w14:textId="77777777" w:rsidR="00CA4561" w:rsidRPr="001D3EFD" w:rsidRDefault="00CA4561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2344FA" w14:paraId="5D5D07B4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16C47351" w14:textId="67F3111E" w:rsidR="002344FA" w:rsidRPr="00AA69F0" w:rsidRDefault="002344FA" w:rsidP="00FF6DE7">
            <w:pPr>
              <w:spacing w:after="0"/>
              <w:jc w:val="left"/>
            </w:pPr>
            <w:r w:rsidRPr="00AA69F0">
              <w:t>JSON Request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88BA3A" w14:textId="212352D3" w:rsidR="002344FA" w:rsidRPr="001D3EFD" w:rsidRDefault="002344FA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6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2344FA" w14:paraId="741CDE30" w14:textId="77777777" w:rsidTr="00AA69F0">
        <w:trPr>
          <w:trHeight w:val="104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02432AC6" w14:textId="0E6C8FE2" w:rsidR="002344FA" w:rsidRPr="00AA69F0" w:rsidRDefault="002344FA" w:rsidP="00FF6DE7">
            <w:pPr>
              <w:spacing w:after="0"/>
              <w:jc w:val="left"/>
            </w:pPr>
            <w:r w:rsidRPr="00AA69F0">
              <w:t>JSON Response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CC927E" w14:textId="7394C326" w:rsidR="002344FA" w:rsidRPr="001D3EFD" w:rsidRDefault="002344FA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7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67FAA001" w14:textId="639F60AA" w:rsidR="00CA4561" w:rsidRDefault="00D14591" w:rsidP="00FF6DE7">
      <w:pPr>
        <w:pStyle w:val="Heading3"/>
        <w:jc w:val="left"/>
      </w:pPr>
      <w:r>
        <w:t>Input Header Parameters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8121"/>
        <w:gridCol w:w="1238"/>
        <w:gridCol w:w="2786"/>
      </w:tblGrid>
      <w:tr w:rsidR="00D14591" w14:paraId="3EEA605E" w14:textId="77777777" w:rsidTr="00D14591">
        <w:trPr>
          <w:trHeight w:val="36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AD6D600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EDC9FC7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0EA9711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2B25817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</w:p>
        </w:tc>
      </w:tr>
      <w:tr w:rsidR="00D14591" w14:paraId="0F21027E" w14:textId="77777777" w:rsidTr="00D14591">
        <w:trPr>
          <w:trHeight w:val="36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7FD349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D968E5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99D6B5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CEBC77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2D83624D" w14:textId="4F4481D6" w:rsidR="00D14591" w:rsidRDefault="00D14591" w:rsidP="00FF6DE7">
      <w:pPr>
        <w:pStyle w:val="Heading3"/>
        <w:jc w:val="left"/>
      </w:pPr>
      <w:r>
        <w:t>Input Body Parameters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8121"/>
        <w:gridCol w:w="1238"/>
        <w:gridCol w:w="2786"/>
      </w:tblGrid>
      <w:tr w:rsidR="00D14591" w14:paraId="393907A9" w14:textId="77777777" w:rsidTr="00D14591">
        <w:trPr>
          <w:trHeight w:val="36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27B439C4" w14:textId="77777777" w:rsidR="00D14591" w:rsidRPr="00D14591" w:rsidRDefault="00D14591" w:rsidP="00FF6DE7">
            <w:pPr>
              <w:spacing w:after="0"/>
              <w:jc w:val="left"/>
              <w:rPr>
                <w:b/>
                <w:bCs/>
                <w:szCs w:val="20"/>
                <w:lang w:val="en-IN" w:eastAsia="en-IN"/>
              </w:rPr>
            </w:pPr>
            <w:r w:rsidRPr="00D14591">
              <w:rPr>
                <w:b/>
                <w:bCs/>
                <w:szCs w:val="20"/>
                <w:lang w:eastAsia="en-IN"/>
              </w:rPr>
              <w:t>Parameter</w:t>
            </w:r>
            <w:r w:rsidRPr="00D14591">
              <w:rPr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4818D58A" w14:textId="77777777" w:rsidR="00D14591" w:rsidRPr="00D14591" w:rsidRDefault="00D14591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b/>
                <w:bCs/>
                <w:lang w:eastAsia="en-IN"/>
              </w:rPr>
              <w:t>Description</w:t>
            </w:r>
            <w:r w:rsidRPr="00D14591">
              <w:rPr>
                <w:b/>
                <w:bCs/>
                <w:lang w:val="en-IN" w:eastAsia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7BC4F7F4" w14:textId="77777777" w:rsidR="00D14591" w:rsidRPr="00D14591" w:rsidRDefault="00D14591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b/>
                <w:bCs/>
                <w:lang w:eastAsia="en-IN"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4E695043" w14:textId="77777777" w:rsidR="00D14591" w:rsidRPr="00D14591" w:rsidRDefault="00D14591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b/>
                <w:bCs/>
                <w:lang w:eastAsia="en-IN"/>
              </w:rPr>
              <w:t>Type</w:t>
            </w:r>
          </w:p>
        </w:tc>
      </w:tr>
      <w:tr w:rsidR="00D14591" w14:paraId="5787BF44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E7B8C2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name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A7C690" w14:textId="77777777" w:rsidR="00D14591" w:rsidRDefault="00D14591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lang w:eastAsia="en-IN"/>
              </w:rPr>
              <w:t>Name of the Plant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796538" w14:textId="77777777" w:rsidR="00D14591" w:rsidRDefault="00D14591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2CE630" w14:textId="77777777" w:rsidR="00D14591" w:rsidRDefault="00D14591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lang w:eastAsia="en-IN"/>
              </w:rPr>
              <w:t>String</w:t>
            </w:r>
          </w:p>
        </w:tc>
      </w:tr>
      <w:tr w:rsidR="00D14591" w14:paraId="123D814E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C168E6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factoryLocation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E2072F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Location-based Plant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3A88CA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9E8ABF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String</w:t>
            </w:r>
          </w:p>
        </w:tc>
      </w:tr>
      <w:tr w:rsidR="00D14591" w14:paraId="5F98D412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963E7D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plantId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E8213F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Factory location id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502D94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F14960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String</w:t>
            </w:r>
          </w:p>
        </w:tc>
      </w:tr>
      <w:tr w:rsidR="00D14591" w14:paraId="7749B77F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0C9B79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tileParentData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B517C5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Grid Details of Plant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5DBDD9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493381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Array</w:t>
            </w:r>
          </w:p>
        </w:tc>
      </w:tr>
      <w:tr w:rsidR="00D14591" w14:paraId="729042CD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1188F5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connections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C008BA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Connections of Plant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1BACB9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BE174A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Array</w:t>
            </w:r>
          </w:p>
        </w:tc>
      </w:tr>
      <w:tr w:rsidR="00D14591" w14:paraId="310F219D" w14:textId="77777777" w:rsidTr="00D14591">
        <w:trPr>
          <w:trHeight w:val="25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5FB945" w14:textId="77777777" w:rsidR="00D14591" w:rsidRDefault="00D14591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>
              <w:rPr>
                <w:szCs w:val="20"/>
                <w:lang w:val="en-IN" w:eastAsia="en-IN"/>
              </w:rPr>
              <w:t>dimensions</w:t>
            </w:r>
          </w:p>
        </w:tc>
        <w:tc>
          <w:tcPr>
            <w:tcW w:w="25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535D37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Dimension of Grid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2BD5F4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BBDCB7" w14:textId="77777777" w:rsidR="00D14591" w:rsidRDefault="00D14591" w:rsidP="00FF6DE7">
            <w:pPr>
              <w:spacing w:after="0"/>
              <w:jc w:val="left"/>
              <w:rPr>
                <w:lang w:eastAsia="en-IN"/>
              </w:rPr>
            </w:pPr>
            <w:r>
              <w:rPr>
                <w:lang w:eastAsia="en-IN"/>
              </w:rPr>
              <w:t>Object</w:t>
            </w:r>
          </w:p>
        </w:tc>
      </w:tr>
    </w:tbl>
    <w:p w14:paraId="338DD71D" w14:textId="4DBFC807" w:rsidR="00D14591" w:rsidRDefault="00D14591" w:rsidP="00FF6DE7">
      <w:pPr>
        <w:pStyle w:val="Heading3"/>
        <w:jc w:val="left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9349"/>
        <w:gridCol w:w="2796"/>
      </w:tblGrid>
      <w:tr w:rsidR="00D14591" w14:paraId="23102C9E" w14:textId="77777777" w:rsidTr="00D14591">
        <w:trPr>
          <w:trHeight w:val="401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64F3263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74CD502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9948DCA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D14591" w14:paraId="3E21A37A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8C5FA6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Server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3E2A43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requests [e.g., Express]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E826B4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D14591" w14:paraId="7560E9EF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89623A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8A1BEB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5DDFD6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D14591" w14:paraId="6EA0E076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FB63D2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Date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313BA4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C9DFF1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Datetime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D14591" w14:paraId="1F9BE0AB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D00CC0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85DB38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37D965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Bytes</w:t>
            </w:r>
            <w:r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4EA46D14" w14:textId="3364BA53" w:rsidR="00D14591" w:rsidRDefault="00D14591" w:rsidP="00FF6DE7">
      <w:pPr>
        <w:pStyle w:val="Heading3"/>
        <w:jc w:val="left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9349"/>
        <w:gridCol w:w="2796"/>
      </w:tblGrid>
      <w:tr w:rsidR="00D14591" w14:paraId="10F6D608" w14:textId="77777777" w:rsidTr="00D14591">
        <w:trPr>
          <w:trHeight w:val="31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A634823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DD30CB5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49B32C0" w14:textId="77777777" w:rsidR="00D14591" w:rsidRPr="00D14591" w:rsidRDefault="00D14591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1459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D145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D14591" w14:paraId="37964B3B" w14:textId="77777777" w:rsidTr="00D14591">
        <w:trPr>
          <w:trHeight w:val="197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7DA20F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_id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BEF949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plant Collection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6E2535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D14591" w14:paraId="7E12F6D3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D0DC45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9F01A2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Name of the Plant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0E7108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14591" w14:paraId="2BE022AE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940253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factoryLocation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2A05CB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Location-based Plant Name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2CF5D7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14591" w14:paraId="1113CFC3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9F446D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createdAt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10F3ED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Created At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6A74E8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Date</w:t>
            </w:r>
          </w:p>
        </w:tc>
      </w:tr>
      <w:tr w:rsidR="00D14591" w14:paraId="76496029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161966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tileParentData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D92251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Grid Details of Plant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06431B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D14591" w14:paraId="67174112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FB00AC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plantId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55C962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id of the factory Location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1B9B07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14591" w14:paraId="3804A646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282E1A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8E19D8">
              <w:rPr>
                <w:rFonts w:eastAsia="Times New Roman" w:cs="Times New Roman"/>
                <w:szCs w:val="20"/>
                <w:lang w:eastAsia="en-IN"/>
              </w:rPr>
              <w:t>linkLayout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7D57C3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2D Link layout ID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9CB627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14591" w14:paraId="113E55CE" w14:textId="77777777" w:rsidTr="00D14591">
        <w:trPr>
          <w:trHeight w:val="315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6B966F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connections</w:t>
            </w:r>
          </w:p>
        </w:tc>
        <w:tc>
          <w:tcPr>
            <w:tcW w:w="29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76F359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Connections of Plant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625AB4" w14:textId="77777777" w:rsidR="00D14591" w:rsidRDefault="00D14591" w:rsidP="00FF6DE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2DC0BD90" w14:textId="40885964" w:rsidR="00D14591" w:rsidRDefault="00D14591" w:rsidP="00FF6DE7">
      <w:pPr>
        <w:pStyle w:val="Heading3"/>
        <w:jc w:val="left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12145"/>
      </w:tblGrid>
      <w:tr w:rsidR="00CA4561" w14:paraId="5C692390" w14:textId="77777777" w:rsidTr="00D14591">
        <w:trPr>
          <w:trHeight w:val="9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4D92886" w14:textId="77777777" w:rsidR="00CA4561" w:rsidRDefault="00CA4561" w:rsidP="00FF6DE7">
            <w:pPr>
              <w:spacing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HTTP Code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9F44E34" w14:textId="77777777" w:rsidR="00CA4561" w:rsidRDefault="00CA4561" w:rsidP="00FF6DE7">
            <w:pPr>
              <w:spacing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Result Description </w:t>
            </w:r>
          </w:p>
        </w:tc>
      </w:tr>
      <w:tr w:rsidR="00CA4561" w14:paraId="19B3F7C3" w14:textId="77777777" w:rsidTr="00D14591">
        <w:trPr>
          <w:trHeight w:val="9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86431F" w14:textId="77777777" w:rsidR="00CA4561" w:rsidRDefault="00CA4561" w:rsidP="00FF6DE7">
            <w:pPr>
              <w:spacing w:after="120"/>
              <w:jc w:val="left"/>
            </w:pPr>
            <w:r>
              <w:t xml:space="preserve">200 </w:t>
            </w:r>
          </w:p>
        </w:tc>
        <w:tc>
          <w:tcPr>
            <w:tcW w:w="38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C9E71C" w14:textId="77777777" w:rsidR="00CA4561" w:rsidRDefault="00CA4561" w:rsidP="00FF6DE7">
            <w:pPr>
              <w:spacing w:after="120"/>
              <w:jc w:val="left"/>
            </w:pPr>
            <w:r>
              <w:t xml:space="preserve">The request is accepted, and the response contains the result </w:t>
            </w:r>
          </w:p>
        </w:tc>
      </w:tr>
    </w:tbl>
    <w:p w14:paraId="0FE77627" w14:textId="2D30D510" w:rsidR="00CA4561" w:rsidRDefault="00D14591" w:rsidP="00FF6DE7">
      <w:pPr>
        <w:pStyle w:val="Heading3"/>
        <w:jc w:val="left"/>
      </w:pPr>
      <w: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685"/>
        <w:gridCol w:w="4062"/>
        <w:gridCol w:w="8083"/>
      </w:tblGrid>
      <w:tr w:rsidR="00CA4561" w14:paraId="61E9CBE1" w14:textId="77777777" w:rsidTr="00D14591">
        <w:trPr>
          <w:trHeight w:val="9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0059BC" w14:textId="77777777" w:rsidR="00CA4561" w:rsidRDefault="00CA4561" w:rsidP="00FF6DE7">
            <w:pPr>
              <w:spacing w:after="12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12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47F7163" w14:textId="77777777" w:rsidR="00CA4561" w:rsidRDefault="00CA4561" w:rsidP="00FF6DE7">
            <w:pPr>
              <w:spacing w:after="12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Error Code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82DD8FB" w14:textId="77777777" w:rsidR="00CA4561" w:rsidRDefault="00CA4561" w:rsidP="00FF6DE7">
            <w:pPr>
              <w:spacing w:after="12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Error Description </w:t>
            </w:r>
          </w:p>
        </w:tc>
      </w:tr>
      <w:tr w:rsidR="00CA4561" w14:paraId="7E914C89" w14:textId="77777777" w:rsidTr="00D14591">
        <w:trPr>
          <w:trHeight w:val="90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3F6781" w14:textId="77777777" w:rsidR="00CA4561" w:rsidRDefault="00CA4561" w:rsidP="00FF6DE7">
            <w:pPr>
              <w:spacing w:after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401 </w:t>
            </w:r>
          </w:p>
        </w:tc>
        <w:tc>
          <w:tcPr>
            <w:tcW w:w="12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72A7DD" w14:textId="77777777" w:rsidR="00CA4561" w:rsidRDefault="00CA4561" w:rsidP="00FF6DE7">
            <w:pPr>
              <w:spacing w:after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CRSM_02.005.000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9EA79F" w14:textId="77777777" w:rsidR="00CA4561" w:rsidRPr="001D3EFD" w:rsidRDefault="00CA4561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CA4561" w14:paraId="5017F88F" w14:textId="77777777" w:rsidTr="00D14591">
        <w:trPr>
          <w:trHeight w:val="833"/>
        </w:trPr>
        <w:tc>
          <w:tcPr>
            <w:tcW w:w="11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321271" w14:textId="77777777" w:rsidR="00CA4561" w:rsidRDefault="00CA4561" w:rsidP="00FF6DE7">
            <w:pPr>
              <w:spacing w:after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400 </w:t>
            </w:r>
          </w:p>
        </w:tc>
        <w:tc>
          <w:tcPr>
            <w:tcW w:w="12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FA3777" w14:textId="77777777" w:rsidR="00CA4561" w:rsidRDefault="00CA4561" w:rsidP="00FF6DE7">
            <w:pPr>
              <w:spacing w:after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CRSM_01.005.001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2EB5D6" w14:textId="77777777" w:rsidR="00CA4561" w:rsidRPr="001D3EFD" w:rsidRDefault="00CA4561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030291E9" w14:textId="77777777" w:rsidR="00CA4561" w:rsidRPr="001D3EFD" w:rsidRDefault="00CA4561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14A44FD8" w14:textId="0BF05742" w:rsidR="00CA4561" w:rsidRPr="001D3EFD" w:rsidRDefault="00CA4561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Query params </w:t>
            </w:r>
          </w:p>
          <w:p w14:paraId="7E97CDC9" w14:textId="06953357" w:rsidR="00CA4561" w:rsidRPr="001D3EFD" w:rsidRDefault="00CA4561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Layout name </w:t>
            </w:r>
          </w:p>
          <w:p w14:paraId="20BE9155" w14:textId="25EA384B" w:rsidR="00CA4561" w:rsidRPr="001D3EFD" w:rsidRDefault="00CA4561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Tenant-id </w:t>
            </w:r>
          </w:p>
          <w:p w14:paraId="49DA205A" w14:textId="79DB05D0" w:rsidR="00CA4561" w:rsidRPr="001D3EFD" w:rsidRDefault="00CA4561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Client-id </w:t>
            </w:r>
          </w:p>
        </w:tc>
      </w:tr>
      <w:bookmarkEnd w:id="20"/>
      <w:bookmarkEnd w:id="21"/>
    </w:tbl>
    <w:p w14:paraId="7CC40B92" w14:textId="77777777" w:rsidR="00CA4561" w:rsidRDefault="00CA4561" w:rsidP="00FF6DE7">
      <w:pPr>
        <w:jc w:val="left"/>
        <w:rPr>
          <w:b/>
        </w:rPr>
      </w:pPr>
    </w:p>
    <w:p w14:paraId="077394A1" w14:textId="77777777" w:rsidR="00636459" w:rsidRDefault="00636459" w:rsidP="00FF6DE7">
      <w:pPr>
        <w:pStyle w:val="Heading2"/>
        <w:jc w:val="left"/>
        <w:sectPr w:rsidR="0063645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CC9E8B7" w14:textId="66C2C51C" w:rsidR="003E2E83" w:rsidRDefault="003E2E83" w:rsidP="00FF6DE7">
      <w:pPr>
        <w:pStyle w:val="Heading2"/>
        <w:jc w:val="left"/>
      </w:pPr>
      <w:bookmarkStart w:id="23" w:name="_Toc217901614"/>
      <w:r>
        <w:t>Plantlayout</w:t>
      </w:r>
      <w:r w:rsidR="006A5CBF">
        <w:t xml:space="preserve"> by ID</w:t>
      </w:r>
      <w:r>
        <w:t xml:space="preserve"> (</w:t>
      </w:r>
      <w:r w:rsidR="006A5CBF">
        <w:t>GET</w:t>
      </w:r>
      <w:r>
        <w:t>)</w:t>
      </w:r>
      <w:bookmarkEnd w:id="23"/>
    </w:p>
    <w:p w14:paraId="58F18481" w14:textId="77777777" w:rsidR="003E2E83" w:rsidRDefault="003E2E83" w:rsidP="00FF6DE7">
      <w:pPr>
        <w:jc w:val="left"/>
      </w:pPr>
      <w:r>
        <w:t>The Plantlayout API is invoked by the Builder app to update plant layouts created on the Builder app.</w:t>
      </w:r>
    </w:p>
    <w:p w14:paraId="5CB5A594" w14:textId="1A9E995D" w:rsidR="003E2E83" w:rsidRDefault="005A1B02" w:rsidP="00FF6DE7">
      <w:pPr>
        <w:pStyle w:val="Heading3"/>
        <w:jc w:val="left"/>
      </w:pPr>
      <w: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12506"/>
      </w:tblGrid>
      <w:tr w:rsidR="003E2E83" w14:paraId="1AE8B22D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F9E08A4" w14:textId="77777777" w:rsidR="003E2E83" w:rsidRPr="005A1B02" w:rsidRDefault="003E2E83" w:rsidP="00FF6DE7">
            <w:pPr>
              <w:spacing w:after="0"/>
              <w:jc w:val="left"/>
            </w:pPr>
            <w:r w:rsidRPr="005A1B02">
              <w:t xml:space="preserve">PROTOCOL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BE484E" w14:textId="77777777" w:rsidR="003E2E83" w:rsidRPr="001D3EFD" w:rsidRDefault="003E2E83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3E2E83" w14:paraId="1F02DE8E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083A04" w14:textId="406E2298" w:rsidR="003E2E83" w:rsidRPr="005A1B02" w:rsidRDefault="003E2E83" w:rsidP="00FF6DE7">
            <w:pPr>
              <w:spacing w:after="0"/>
              <w:jc w:val="left"/>
            </w:pPr>
            <w:r w:rsidRPr="005A1B02">
              <w:t xml:space="preserve">PATH </w:t>
            </w:r>
            <w:r w:rsidR="001D3EFD">
              <w:t>(Public Exposure)</w:t>
            </w:r>
            <w:r w:rsidRPr="005A1B02">
              <w:t xml:space="preserve">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A6AB35" w14:textId="77777777" w:rsidR="003E2E83" w:rsidRPr="001D3EFD" w:rsidRDefault="003E2E83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https://apim-mw-aot-test.azure-api.net/api/3d-cms/plants/{id}</w:t>
            </w:r>
          </w:p>
        </w:tc>
      </w:tr>
      <w:tr w:rsidR="003E2E83" w14:paraId="4DFE4ED8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C20C04E" w14:textId="77777777" w:rsidR="003E2E83" w:rsidRPr="005A1B02" w:rsidRDefault="003E2E83" w:rsidP="00FF6DE7">
            <w:pPr>
              <w:spacing w:after="0"/>
              <w:jc w:val="left"/>
            </w:pPr>
            <w:r w:rsidRPr="005A1B02">
              <w:t xml:space="preserve">METHOD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7E5E8F" w14:textId="2418E17A" w:rsidR="003E2E83" w:rsidRPr="001D3EFD" w:rsidRDefault="006A5CBF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GET</w:t>
            </w:r>
          </w:p>
        </w:tc>
      </w:tr>
      <w:tr w:rsidR="003E2E83" w14:paraId="454BCCCE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0238578" w14:textId="77777777" w:rsidR="003E2E83" w:rsidRPr="005A1B02" w:rsidRDefault="003E2E83" w:rsidP="00FF6DE7">
            <w:pPr>
              <w:spacing w:after="0"/>
              <w:jc w:val="left"/>
            </w:pPr>
            <w:r w:rsidRPr="005A1B02">
              <w:t xml:space="preserve">CONTENT TYPE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C40DA1" w14:textId="77777777" w:rsidR="003E2E83" w:rsidRPr="001D3EFD" w:rsidRDefault="003E2E83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3E2E83" w14:paraId="7457E12E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7FCC338" w14:textId="77777777" w:rsidR="003E2E83" w:rsidRPr="005A1B02" w:rsidRDefault="003E2E83" w:rsidP="00FF6DE7">
            <w:pPr>
              <w:spacing w:after="0"/>
              <w:jc w:val="left"/>
            </w:pPr>
            <w:r w:rsidRPr="005A1B02">
              <w:t>Authorization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DA00A8" w14:textId="77777777" w:rsidR="003E2E83" w:rsidRPr="001D3EFD" w:rsidRDefault="003E2E83" w:rsidP="00FF6DE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775F4B" w14:paraId="0C3CC921" w14:textId="77777777" w:rsidTr="00196974">
        <w:trPr>
          <w:trHeight w:val="104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766C27BE" w14:textId="28A683EF" w:rsidR="00775F4B" w:rsidRPr="005A1B02" w:rsidRDefault="00775F4B" w:rsidP="00FF6DE7">
            <w:pPr>
              <w:spacing w:after="0"/>
              <w:jc w:val="left"/>
            </w:pPr>
            <w:r w:rsidRPr="005A1B02">
              <w:t>JSON Response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D99AA" w14:textId="7021AB74" w:rsidR="00775F4B" w:rsidRPr="001D3EFD" w:rsidRDefault="00775F4B" w:rsidP="00FF6DE7">
            <w:pPr>
              <w:spacing w:after="0"/>
              <w:jc w:val="left"/>
              <w:rPr>
                <w:rFonts w:ascii="Consolas" w:hAnsi="Consolas"/>
              </w:rPr>
            </w:pPr>
            <w:hyperlink r:id="rId28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6A668BBB" w14:textId="3B885754" w:rsidR="003E2E83" w:rsidRDefault="005A1B02" w:rsidP="00FF6DE7">
      <w:pPr>
        <w:pStyle w:val="Heading3"/>
        <w:jc w:val="left"/>
      </w:pPr>
      <w: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8482"/>
        <w:gridCol w:w="1456"/>
        <w:gridCol w:w="2568"/>
      </w:tblGrid>
      <w:tr w:rsidR="005A1B02" w:rsidRPr="003D148F" w14:paraId="1302B8C8" w14:textId="77777777" w:rsidTr="00ED2C69">
        <w:trPr>
          <w:trHeight w:val="36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6680251" w14:textId="77777777" w:rsidR="005A1B02" w:rsidRPr="00196974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9697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9697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6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F2D8B35" w14:textId="77777777" w:rsidR="005A1B02" w:rsidRPr="00196974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9697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9697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142496A" w14:textId="77777777" w:rsidR="005A1B02" w:rsidRPr="00196974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96974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</w:p>
        </w:tc>
        <w:tc>
          <w:tcPr>
            <w:tcW w:w="8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7076D8F" w14:textId="77777777" w:rsidR="005A1B02" w:rsidRPr="00196974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9697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</w:p>
        </w:tc>
      </w:tr>
      <w:tr w:rsidR="005A1B02" w:rsidRPr="003D148F" w14:paraId="2216D7FA" w14:textId="77777777" w:rsidTr="00ED2C69">
        <w:trPr>
          <w:trHeight w:val="36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777C1D" w14:textId="77777777" w:rsidR="005A1B02" w:rsidRPr="003D148F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3D148F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3D148F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6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E14BDD" w14:textId="77777777" w:rsidR="005A1B02" w:rsidRPr="003D148F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3D148F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3D148F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282344" w14:textId="77777777" w:rsidR="005A1B02" w:rsidRPr="003D148F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3D148F"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8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DDDA91" w14:textId="77777777" w:rsidR="005A1B02" w:rsidRPr="003D148F" w:rsidRDefault="005A1B02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3D148F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09DD8C9F" w14:textId="7DCBA688" w:rsidR="005A1B02" w:rsidRDefault="00ED2C69" w:rsidP="00FF6DE7">
      <w:pPr>
        <w:pStyle w:val="Heading3"/>
        <w:jc w:val="left"/>
      </w:pPr>
      <w:r>
        <w:t>Input Path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8482"/>
        <w:gridCol w:w="1456"/>
        <w:gridCol w:w="2568"/>
      </w:tblGrid>
      <w:tr w:rsidR="00ED2C69" w:rsidRPr="003D148F" w14:paraId="7E80DB35" w14:textId="77777777" w:rsidTr="00ED2C69">
        <w:trPr>
          <w:trHeight w:val="36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93088AD" w14:textId="77777777" w:rsidR="00ED2C69" w:rsidRPr="00ED2C69" w:rsidRDefault="00ED2C69" w:rsidP="00FF6DE7">
            <w:pPr>
              <w:spacing w:after="0"/>
              <w:jc w:val="left"/>
              <w:rPr>
                <w:b/>
                <w:bCs/>
                <w:szCs w:val="20"/>
                <w:lang w:val="en-IN" w:eastAsia="en-IN"/>
              </w:rPr>
            </w:pPr>
            <w:r w:rsidRPr="00ED2C69">
              <w:rPr>
                <w:b/>
                <w:bCs/>
                <w:szCs w:val="20"/>
                <w:lang w:eastAsia="en-IN"/>
              </w:rPr>
              <w:t>Parameter</w:t>
            </w:r>
            <w:r w:rsidRPr="00ED2C69">
              <w:rPr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6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5F80D7F" w14:textId="77777777" w:rsidR="00ED2C69" w:rsidRPr="00ED2C69" w:rsidRDefault="00ED2C69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ED2C69">
              <w:rPr>
                <w:b/>
                <w:bCs/>
                <w:lang w:eastAsia="en-IN"/>
              </w:rPr>
              <w:t>Description</w:t>
            </w:r>
            <w:r w:rsidRPr="00ED2C69">
              <w:rPr>
                <w:b/>
                <w:bCs/>
                <w:lang w:val="en-IN" w:eastAsia="en-IN"/>
              </w:rPr>
              <w:t> </w:t>
            </w:r>
          </w:p>
        </w:tc>
        <w:tc>
          <w:tcPr>
            <w:tcW w:w="4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82A80E7" w14:textId="77777777" w:rsidR="00ED2C69" w:rsidRPr="00ED2C69" w:rsidRDefault="00ED2C69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ED2C69">
              <w:rPr>
                <w:b/>
                <w:bCs/>
                <w:lang w:eastAsia="en-IN"/>
              </w:rPr>
              <w:t>M/O</w:t>
            </w:r>
          </w:p>
        </w:tc>
        <w:tc>
          <w:tcPr>
            <w:tcW w:w="8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19FE77F" w14:textId="77777777" w:rsidR="00ED2C69" w:rsidRPr="00ED2C69" w:rsidRDefault="00ED2C69" w:rsidP="00FF6DE7">
            <w:pPr>
              <w:spacing w:after="0"/>
              <w:jc w:val="left"/>
              <w:rPr>
                <w:rFonts w:ascii="Times New Roman" w:hAnsi="Times New Roman"/>
                <w:b/>
                <w:bCs/>
                <w:sz w:val="24"/>
                <w:lang w:val="en-IN" w:eastAsia="en-IN"/>
              </w:rPr>
            </w:pPr>
            <w:r w:rsidRPr="00ED2C69">
              <w:rPr>
                <w:b/>
                <w:bCs/>
                <w:lang w:eastAsia="en-IN"/>
              </w:rPr>
              <w:t>Type</w:t>
            </w:r>
          </w:p>
        </w:tc>
      </w:tr>
      <w:tr w:rsidR="00ED2C69" w:rsidRPr="003D148F" w14:paraId="18F2F8AD" w14:textId="77777777" w:rsidTr="00ED2C69">
        <w:trPr>
          <w:trHeight w:val="255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668BEC" w14:textId="77777777" w:rsidR="00ED2C69" w:rsidRPr="003D148F" w:rsidRDefault="00ED2C69" w:rsidP="00FF6DE7">
            <w:pPr>
              <w:spacing w:after="0"/>
              <w:jc w:val="left"/>
              <w:rPr>
                <w:szCs w:val="20"/>
                <w:lang w:val="en-IN" w:eastAsia="en-IN"/>
              </w:rPr>
            </w:pPr>
            <w:r w:rsidRPr="003D148F">
              <w:rPr>
                <w:szCs w:val="20"/>
                <w:lang w:val="en-IN" w:eastAsia="en-IN"/>
              </w:rPr>
              <w:t>id</w:t>
            </w:r>
          </w:p>
        </w:tc>
        <w:tc>
          <w:tcPr>
            <w:tcW w:w="26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12A663" w14:textId="77777777" w:rsidR="00ED2C69" w:rsidRPr="003D148F" w:rsidRDefault="00ED2C69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 w:rsidRPr="003D148F">
              <w:rPr>
                <w:lang w:eastAsia="en-IN"/>
              </w:rPr>
              <w:t>id of the Plant</w:t>
            </w:r>
          </w:p>
        </w:tc>
        <w:tc>
          <w:tcPr>
            <w:tcW w:w="4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861303" w14:textId="77777777" w:rsidR="00ED2C69" w:rsidRPr="003D148F" w:rsidRDefault="00ED2C69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 w:rsidRPr="003D148F">
              <w:rPr>
                <w:lang w:eastAsia="en-IN"/>
              </w:rPr>
              <w:t>M</w:t>
            </w:r>
          </w:p>
        </w:tc>
        <w:tc>
          <w:tcPr>
            <w:tcW w:w="8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9414E9" w14:textId="77777777" w:rsidR="00ED2C69" w:rsidRPr="003D148F" w:rsidRDefault="00ED2C69" w:rsidP="00FF6DE7">
            <w:pPr>
              <w:spacing w:after="0"/>
              <w:jc w:val="left"/>
              <w:rPr>
                <w:rFonts w:ascii="Times New Roman" w:hAnsi="Times New Roman"/>
                <w:sz w:val="24"/>
                <w:lang w:val="en-IN" w:eastAsia="en-IN"/>
              </w:rPr>
            </w:pPr>
            <w:r w:rsidRPr="003D148F">
              <w:rPr>
                <w:lang w:eastAsia="en-IN"/>
              </w:rPr>
              <w:t>String</w:t>
            </w:r>
          </w:p>
        </w:tc>
      </w:tr>
    </w:tbl>
    <w:p w14:paraId="62600DF4" w14:textId="0DAA9040" w:rsidR="00ED2C69" w:rsidRDefault="00ED2C69" w:rsidP="00FF6DE7">
      <w:pPr>
        <w:pStyle w:val="Heading3"/>
        <w:jc w:val="left"/>
      </w:pPr>
      <w:r>
        <w:t>Output Header</w:t>
      </w:r>
    </w:p>
    <w:tbl>
      <w:tblPr>
        <w:tblStyle w:val="TableGridLight"/>
        <w:tblW w:w="5010" w:type="pct"/>
        <w:tblLook w:val="04A0" w:firstRow="1" w:lastRow="0" w:firstColumn="1" w:lastColumn="0" w:noHBand="0" w:noVBand="1"/>
      </w:tblPr>
      <w:tblGrid>
        <w:gridCol w:w="3331"/>
        <w:gridCol w:w="10012"/>
        <w:gridCol w:w="2519"/>
      </w:tblGrid>
      <w:tr w:rsidR="00ED2C69" w:rsidRPr="007D630E" w14:paraId="00810F74" w14:textId="77777777" w:rsidTr="00134325">
        <w:trPr>
          <w:trHeight w:val="373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0D84A52" w14:textId="77777777" w:rsidR="00ED2C69" w:rsidRPr="00E53571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5357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5357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4A7E02B" w14:textId="77777777" w:rsidR="00ED2C69" w:rsidRPr="00E53571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5357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5357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7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74F83D3" w14:textId="77777777" w:rsidR="00ED2C69" w:rsidRPr="00E53571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5357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5357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ED2C69" w:rsidRPr="007D630E" w14:paraId="4CB89270" w14:textId="77777777" w:rsidTr="00134325">
        <w:trPr>
          <w:trHeight w:val="261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3A888A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950733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requests [e.g., Express]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7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4218A7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D2C69" w:rsidRPr="007D630E" w14:paraId="70C0F9F0" w14:textId="77777777" w:rsidTr="00134325">
        <w:trPr>
          <w:trHeight w:val="261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D6AF5F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12C3CD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7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EE65B7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ED2C69" w:rsidRPr="007D630E" w14:paraId="6AE41272" w14:textId="77777777" w:rsidTr="00134325">
        <w:trPr>
          <w:trHeight w:val="261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4171EF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BCC082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7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31F72B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Datetime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D2C69" w:rsidRPr="007D630E" w14:paraId="52F0642A" w14:textId="77777777" w:rsidTr="00134325">
        <w:trPr>
          <w:trHeight w:val="261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A499EC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B1CBFA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7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EAF61B" w14:textId="77777777" w:rsidR="00ED2C69" w:rsidRPr="007D630E" w:rsidRDefault="00ED2C69" w:rsidP="00FF6DE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Bytes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9D75377" w14:textId="2E91C58A" w:rsidR="00ED2C69" w:rsidRDefault="00134325" w:rsidP="00134325">
      <w:pPr>
        <w:pStyle w:val="Heading3"/>
      </w:pPr>
      <w:r>
        <w:t>Output Body</w:t>
      </w:r>
    </w:p>
    <w:tbl>
      <w:tblPr>
        <w:tblStyle w:val="TableGridLight"/>
        <w:tblW w:w="5015" w:type="pct"/>
        <w:tblLook w:val="04A0" w:firstRow="1" w:lastRow="0" w:firstColumn="1" w:lastColumn="0" w:noHBand="0" w:noVBand="1"/>
      </w:tblPr>
      <w:tblGrid>
        <w:gridCol w:w="3328"/>
        <w:gridCol w:w="9999"/>
        <w:gridCol w:w="2550"/>
      </w:tblGrid>
      <w:tr w:rsidR="00D94136" w:rsidRPr="007D630E" w14:paraId="3081CABE" w14:textId="77777777" w:rsidTr="00AF1545">
        <w:trPr>
          <w:trHeight w:val="272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E8C7934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Parameter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E12A68B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Description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C8BF6A4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Type</w:t>
            </w: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D94136" w:rsidRPr="007D630E" w14:paraId="625BDBBB" w14:textId="77777777" w:rsidTr="00AF1545">
        <w:trPr>
          <w:trHeight w:val="172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4BBAB4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_id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4689DF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Unique ID of plant Collection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23FADE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D94136" w:rsidRPr="007D630E" w14:paraId="453CE69D" w14:textId="77777777" w:rsidTr="00AF1545">
        <w:trPr>
          <w:trHeight w:val="172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0980E7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A3144D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Name of the Plant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4ECDE1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94136" w:rsidRPr="007D630E" w14:paraId="4557AC68" w14:textId="77777777" w:rsidTr="00AF1545">
        <w:trPr>
          <w:trHeight w:val="188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67DF83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bookmarkStart w:id="24" w:name="OLE_LINK13"/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factoryLocation</w:t>
            </w:r>
            <w:bookmarkEnd w:id="24"/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F6938F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Location based Plant Name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87AF29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94136" w:rsidRPr="007D630E" w14:paraId="65A06C8B" w14:textId="77777777" w:rsidTr="00AF1545">
        <w:trPr>
          <w:trHeight w:val="233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7DFCEE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plantId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5D0690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Plant id of the factory location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D17C76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94136" w:rsidRPr="007D630E" w14:paraId="3C9F9BB0" w14:textId="77777777" w:rsidTr="00AF1545">
        <w:trPr>
          <w:trHeight w:val="208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70FABE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createdAt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503A97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Plant Created At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E49E73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Date</w:t>
            </w:r>
          </w:p>
        </w:tc>
      </w:tr>
      <w:tr w:rsidR="00D94136" w:rsidRPr="007D630E" w14:paraId="74392ED2" w14:textId="77777777" w:rsidTr="00AF1545">
        <w:trPr>
          <w:trHeight w:val="208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2476CB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tileParentData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EE2B00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Grid Details of Plant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F4965C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D94136" w:rsidRPr="007D630E" w14:paraId="2F391B14" w14:textId="77777777" w:rsidTr="00AF1545">
        <w:trPr>
          <w:trHeight w:val="122"/>
        </w:trPr>
        <w:tc>
          <w:tcPr>
            <w:tcW w:w="10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C6219A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D630E">
              <w:rPr>
                <w:rFonts w:eastAsia="Times New Roman" w:cs="Times New Roman"/>
                <w:szCs w:val="20"/>
                <w:lang w:val="en-IN" w:eastAsia="en-IN"/>
              </w:rPr>
              <w:t>connections</w:t>
            </w:r>
          </w:p>
        </w:tc>
        <w:tc>
          <w:tcPr>
            <w:tcW w:w="3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03FFC3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Connections of Plant</w:t>
            </w:r>
          </w:p>
        </w:tc>
        <w:tc>
          <w:tcPr>
            <w:tcW w:w="8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77CE7B" w14:textId="77777777" w:rsidR="00134325" w:rsidRPr="007D630E" w:rsidRDefault="00134325" w:rsidP="0013432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7D630E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1A297BD0" w14:textId="554C4E0C" w:rsidR="00134325" w:rsidRDefault="00AF1545" w:rsidP="00AF1545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12506"/>
      </w:tblGrid>
      <w:tr w:rsidR="003E2E83" w14:paraId="2294E332" w14:textId="77777777" w:rsidTr="000A2B7F">
        <w:trPr>
          <w:trHeight w:val="9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B0B8608" w14:textId="77777777" w:rsidR="003E2E83" w:rsidRDefault="003E2E83" w:rsidP="00AF154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HTTP Code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421DFD7" w14:textId="77777777" w:rsidR="003E2E83" w:rsidRDefault="003E2E83" w:rsidP="00AF154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Result Description </w:t>
            </w:r>
          </w:p>
        </w:tc>
      </w:tr>
      <w:tr w:rsidR="003E2E83" w14:paraId="08F9ADB2" w14:textId="77777777" w:rsidTr="000A2B7F">
        <w:trPr>
          <w:trHeight w:val="9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DCAF75" w14:textId="77777777" w:rsidR="003E2E83" w:rsidRDefault="003E2E83" w:rsidP="00AF1545">
            <w:pPr>
              <w:spacing w:after="0"/>
              <w:jc w:val="left"/>
            </w:pPr>
            <w:r>
              <w:t xml:space="preserve">200 </w:t>
            </w:r>
          </w:p>
        </w:tc>
        <w:tc>
          <w:tcPr>
            <w:tcW w:w="39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4017B" w14:textId="77777777" w:rsidR="003E2E83" w:rsidRDefault="003E2E83" w:rsidP="00AF1545">
            <w:pPr>
              <w:spacing w:after="0"/>
              <w:jc w:val="left"/>
            </w:pPr>
            <w:r>
              <w:t xml:space="preserve">The request is accepted, and the response contains the result </w:t>
            </w:r>
          </w:p>
        </w:tc>
      </w:tr>
    </w:tbl>
    <w:p w14:paraId="6D892941" w14:textId="0B97295D" w:rsidR="003E2E83" w:rsidRDefault="00AF1545" w:rsidP="00AF1545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4423"/>
        <w:gridCol w:w="8083"/>
      </w:tblGrid>
      <w:tr w:rsidR="00AF1545" w:rsidRPr="003D148F" w14:paraId="3566469A" w14:textId="77777777" w:rsidTr="000A2B7F">
        <w:trPr>
          <w:trHeight w:val="9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D39A8BD" w14:textId="77777777" w:rsidR="00AF1545" w:rsidRPr="003D148F" w:rsidRDefault="00AF1545" w:rsidP="00AF1545">
            <w:pPr>
              <w:spacing w:after="0"/>
              <w:jc w:val="left"/>
              <w:rPr>
                <w:b/>
                <w:bCs/>
                <w:sz w:val="18"/>
              </w:rPr>
            </w:pPr>
            <w:r w:rsidRPr="003D148F"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139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80B21D7" w14:textId="77777777" w:rsidR="00AF1545" w:rsidRPr="003D148F" w:rsidRDefault="00AF1545" w:rsidP="00AF1545">
            <w:pPr>
              <w:spacing w:after="0"/>
              <w:jc w:val="left"/>
              <w:rPr>
                <w:b/>
                <w:bCs/>
                <w:sz w:val="18"/>
              </w:rPr>
            </w:pPr>
            <w:r w:rsidRPr="003D148F">
              <w:rPr>
                <w:b/>
                <w:bCs/>
                <w:sz w:val="18"/>
              </w:rPr>
              <w:t xml:space="preserve">Error Code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E1E2461" w14:textId="77777777" w:rsidR="00AF1545" w:rsidRPr="003D148F" w:rsidRDefault="00AF1545" w:rsidP="00AF1545">
            <w:pPr>
              <w:spacing w:after="0"/>
              <w:jc w:val="left"/>
              <w:rPr>
                <w:b/>
                <w:bCs/>
                <w:sz w:val="18"/>
              </w:rPr>
            </w:pPr>
            <w:r w:rsidRPr="003D148F">
              <w:rPr>
                <w:b/>
                <w:bCs/>
                <w:sz w:val="18"/>
              </w:rPr>
              <w:t xml:space="preserve">Error Description </w:t>
            </w:r>
          </w:p>
        </w:tc>
      </w:tr>
      <w:tr w:rsidR="00AF1545" w:rsidRPr="003D148F" w14:paraId="7EE4425B" w14:textId="77777777" w:rsidTr="000A2B7F">
        <w:trPr>
          <w:trHeight w:val="90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AF3F9D" w14:textId="77777777" w:rsidR="00AF1545" w:rsidRPr="003D148F" w:rsidRDefault="00AF1545" w:rsidP="00AF1545">
            <w:pPr>
              <w:spacing w:after="0"/>
              <w:jc w:val="left"/>
              <w:rPr>
                <w:sz w:val="18"/>
              </w:rPr>
            </w:pPr>
            <w:r w:rsidRPr="003D148F">
              <w:rPr>
                <w:sz w:val="18"/>
              </w:rPr>
              <w:t xml:space="preserve">401 </w:t>
            </w:r>
          </w:p>
        </w:tc>
        <w:tc>
          <w:tcPr>
            <w:tcW w:w="139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283051" w14:textId="77777777" w:rsidR="00AF1545" w:rsidRPr="003D148F" w:rsidRDefault="00AF1545" w:rsidP="00AF1545">
            <w:pPr>
              <w:spacing w:after="0"/>
              <w:jc w:val="left"/>
              <w:rPr>
                <w:sz w:val="18"/>
              </w:rPr>
            </w:pPr>
            <w:r w:rsidRPr="003D148F">
              <w:rPr>
                <w:sz w:val="18"/>
              </w:rPr>
              <w:t xml:space="preserve">CRSM_02.005.000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D27BCD" w14:textId="77777777" w:rsidR="00AF1545" w:rsidRPr="001D3EFD" w:rsidRDefault="00AF1545" w:rsidP="00AF154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AF1545" w14:paraId="3AD4A723" w14:textId="77777777" w:rsidTr="000A2B7F">
        <w:trPr>
          <w:trHeight w:val="833"/>
        </w:trPr>
        <w:tc>
          <w:tcPr>
            <w:tcW w:w="10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D2A9ED" w14:textId="77777777" w:rsidR="00AF1545" w:rsidRPr="003D148F" w:rsidRDefault="00AF1545" w:rsidP="00AF1545">
            <w:pPr>
              <w:spacing w:after="0"/>
              <w:jc w:val="left"/>
              <w:rPr>
                <w:sz w:val="18"/>
              </w:rPr>
            </w:pPr>
            <w:r w:rsidRPr="003D148F">
              <w:rPr>
                <w:sz w:val="18"/>
              </w:rPr>
              <w:t xml:space="preserve">400 </w:t>
            </w:r>
          </w:p>
        </w:tc>
        <w:tc>
          <w:tcPr>
            <w:tcW w:w="139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CDAF28" w14:textId="77777777" w:rsidR="00AF1545" w:rsidRPr="003D148F" w:rsidRDefault="00AF1545" w:rsidP="00AF1545">
            <w:pPr>
              <w:spacing w:after="0"/>
              <w:jc w:val="left"/>
              <w:rPr>
                <w:sz w:val="18"/>
              </w:rPr>
            </w:pPr>
            <w:r w:rsidRPr="003D148F">
              <w:rPr>
                <w:sz w:val="18"/>
              </w:rPr>
              <w:t xml:space="preserve">CRSM_01.005.001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C56500" w14:textId="77777777" w:rsidR="00AF1545" w:rsidRPr="001D3EFD" w:rsidRDefault="00AF1545" w:rsidP="00AF154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3DC0982D" w14:textId="77777777" w:rsidR="00AF1545" w:rsidRPr="001D3EFD" w:rsidRDefault="00AF1545" w:rsidP="00AF154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209AD4C2" w14:textId="240BD3D8" w:rsidR="00AF1545" w:rsidRPr="001D3EFD" w:rsidRDefault="00AF1545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Query params </w:t>
            </w:r>
          </w:p>
          <w:p w14:paraId="6EE0EB38" w14:textId="24505D9C" w:rsidR="00AF1545" w:rsidRPr="001D3EFD" w:rsidRDefault="00AF1545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Layout name </w:t>
            </w:r>
          </w:p>
          <w:p w14:paraId="45ACADE4" w14:textId="0DB1036D" w:rsidR="00AF1545" w:rsidRPr="001D3EFD" w:rsidRDefault="00AF1545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Tenant-id </w:t>
            </w:r>
          </w:p>
          <w:p w14:paraId="0C97E90F" w14:textId="72D62B88" w:rsidR="00AF1545" w:rsidRPr="001D3EFD" w:rsidRDefault="00AF1545" w:rsidP="00E747EA">
            <w:pPr>
              <w:spacing w:after="0"/>
              <w:ind w:left="7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Client-id </w:t>
            </w:r>
          </w:p>
        </w:tc>
      </w:tr>
    </w:tbl>
    <w:p w14:paraId="53470669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25" w:name="OLE_LINK4"/>
    </w:p>
    <w:p w14:paraId="485EFE22" w14:textId="5ED9C15E" w:rsidR="005465A5" w:rsidRPr="00C4385F" w:rsidRDefault="005465A5" w:rsidP="00FF6DE7">
      <w:pPr>
        <w:pStyle w:val="Heading2"/>
        <w:jc w:val="left"/>
      </w:pPr>
      <w:bookmarkStart w:id="26" w:name="_Toc217901615"/>
      <w:r w:rsidRPr="1757E02A">
        <w:t>Plantlayout</w:t>
      </w:r>
      <w:r w:rsidRPr="00C4385F">
        <w:t xml:space="preserve"> (</w:t>
      </w:r>
      <w:r w:rsidR="002070C6" w:rsidRPr="00353B77">
        <w:t>D</w:t>
      </w:r>
      <w:r w:rsidR="00415539" w:rsidRPr="00353B77">
        <w:t>ELETE</w:t>
      </w:r>
      <w:r w:rsidRPr="00353B77">
        <w:t>)</w:t>
      </w:r>
      <w:bookmarkEnd w:id="26"/>
    </w:p>
    <w:p w14:paraId="10306685" w14:textId="335A6D6F" w:rsidR="005465A5" w:rsidRDefault="005465A5" w:rsidP="00FF6DE7">
      <w:pPr>
        <w:jc w:val="left"/>
        <w:rPr>
          <w:szCs w:val="20"/>
        </w:rPr>
      </w:pPr>
      <w:r w:rsidRPr="00481605">
        <w:rPr>
          <w:szCs w:val="20"/>
        </w:rPr>
        <w:t xml:space="preserve">The Plantlayout API is invoked by the Builder app to </w:t>
      </w:r>
      <w:r w:rsidR="00353B77">
        <w:rPr>
          <w:szCs w:val="20"/>
        </w:rPr>
        <w:t>d</w:t>
      </w:r>
      <w:r w:rsidR="00597EE8" w:rsidRPr="00481605">
        <w:rPr>
          <w:szCs w:val="20"/>
        </w:rPr>
        <w:t xml:space="preserve">elete </w:t>
      </w:r>
      <w:r w:rsidRPr="00481605">
        <w:rPr>
          <w:szCs w:val="20"/>
        </w:rPr>
        <w:t>plant layouts created on the Builder app.</w:t>
      </w:r>
    </w:p>
    <w:p w14:paraId="7BCAF823" w14:textId="5522FCD8" w:rsidR="00E66604" w:rsidRPr="00C4385F" w:rsidRDefault="00E66604" w:rsidP="00E66604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6199"/>
        <w:gridCol w:w="9631"/>
      </w:tblGrid>
      <w:tr w:rsidR="005465A5" w:rsidRPr="00E66604" w14:paraId="5A821538" w14:textId="77777777" w:rsidTr="00B82E3B">
        <w:trPr>
          <w:trHeight w:val="104"/>
        </w:trPr>
        <w:tc>
          <w:tcPr>
            <w:tcW w:w="1958" w:type="pct"/>
            <w:shd w:val="clear" w:color="auto" w:fill="E7E6E6" w:themeFill="background2"/>
          </w:tcPr>
          <w:p w14:paraId="5A424485" w14:textId="77777777" w:rsidR="005465A5" w:rsidRPr="00E66604" w:rsidRDefault="005465A5" w:rsidP="00E66604">
            <w:pPr>
              <w:spacing w:after="100" w:afterAutospacing="1"/>
              <w:jc w:val="left"/>
            </w:pPr>
            <w:r w:rsidRPr="00E66604">
              <w:t xml:space="preserve">PROTOCOL </w:t>
            </w:r>
          </w:p>
        </w:tc>
        <w:tc>
          <w:tcPr>
            <w:tcW w:w="3042" w:type="pct"/>
          </w:tcPr>
          <w:p w14:paraId="3B4B8034" w14:textId="77777777" w:rsidR="005465A5" w:rsidRPr="001D3EFD" w:rsidRDefault="005465A5" w:rsidP="00E66604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5465A5" w:rsidRPr="00E66604" w14:paraId="26D63148" w14:textId="77777777" w:rsidTr="00B82E3B">
        <w:trPr>
          <w:trHeight w:val="104"/>
        </w:trPr>
        <w:tc>
          <w:tcPr>
            <w:tcW w:w="1958" w:type="pct"/>
            <w:shd w:val="clear" w:color="auto" w:fill="E7E6E6" w:themeFill="background2"/>
          </w:tcPr>
          <w:p w14:paraId="4B74E660" w14:textId="041DF42F" w:rsidR="005465A5" w:rsidRPr="00E66604" w:rsidRDefault="005465A5" w:rsidP="00E66604">
            <w:pPr>
              <w:spacing w:after="100" w:afterAutospacing="1"/>
              <w:jc w:val="left"/>
            </w:pPr>
            <w:r w:rsidRPr="00E66604">
              <w:t xml:space="preserve">PATH </w:t>
            </w:r>
            <w:r w:rsidR="001D3EFD">
              <w:t>(Public Exposure)</w:t>
            </w:r>
            <w:r w:rsidRPr="00E66604">
              <w:t xml:space="preserve"> </w:t>
            </w:r>
          </w:p>
        </w:tc>
        <w:tc>
          <w:tcPr>
            <w:tcW w:w="3042" w:type="pct"/>
          </w:tcPr>
          <w:p w14:paraId="5EB6D354" w14:textId="069B04A0" w:rsidR="005465A5" w:rsidRPr="001D3EFD" w:rsidRDefault="005465A5" w:rsidP="00E66604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https://apim-mw-aot-test.azure-api.net/api/3d-cms/plants</w:t>
            </w:r>
            <w:r w:rsidR="002070C6" w:rsidRPr="001D3EFD">
              <w:rPr>
                <w:rStyle w:val="Hyperlink"/>
                <w:rFonts w:ascii="Consolas" w:hAnsi="Consolas"/>
              </w:rPr>
              <w:t>/{id}</w:t>
            </w:r>
          </w:p>
        </w:tc>
      </w:tr>
      <w:tr w:rsidR="005465A5" w:rsidRPr="00E66604" w14:paraId="53C02E89" w14:textId="77777777" w:rsidTr="00B82E3B">
        <w:trPr>
          <w:trHeight w:val="104"/>
        </w:trPr>
        <w:tc>
          <w:tcPr>
            <w:tcW w:w="1958" w:type="pct"/>
            <w:shd w:val="clear" w:color="auto" w:fill="E7E6E6" w:themeFill="background2"/>
          </w:tcPr>
          <w:p w14:paraId="022D62FD" w14:textId="77777777" w:rsidR="005465A5" w:rsidRPr="00E66604" w:rsidRDefault="005465A5" w:rsidP="00E66604">
            <w:pPr>
              <w:spacing w:after="100" w:afterAutospacing="1"/>
              <w:jc w:val="left"/>
            </w:pPr>
            <w:r w:rsidRPr="00E66604">
              <w:t xml:space="preserve">METHOD </w:t>
            </w:r>
          </w:p>
        </w:tc>
        <w:tc>
          <w:tcPr>
            <w:tcW w:w="3042" w:type="pct"/>
          </w:tcPr>
          <w:p w14:paraId="223B307F" w14:textId="52958501" w:rsidR="005465A5" w:rsidRPr="001D3EFD" w:rsidRDefault="00415539" w:rsidP="00E66604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DELETE</w:t>
            </w:r>
          </w:p>
        </w:tc>
      </w:tr>
      <w:tr w:rsidR="005465A5" w:rsidRPr="00E66604" w14:paraId="2878F203" w14:textId="77777777" w:rsidTr="00B82E3B">
        <w:trPr>
          <w:trHeight w:val="104"/>
        </w:trPr>
        <w:tc>
          <w:tcPr>
            <w:tcW w:w="1958" w:type="pct"/>
            <w:shd w:val="clear" w:color="auto" w:fill="E7E6E6" w:themeFill="background2"/>
          </w:tcPr>
          <w:p w14:paraId="0EC629AB" w14:textId="77777777" w:rsidR="005465A5" w:rsidRPr="00E66604" w:rsidRDefault="005465A5" w:rsidP="00E66604">
            <w:pPr>
              <w:spacing w:after="100" w:afterAutospacing="1"/>
              <w:jc w:val="left"/>
            </w:pPr>
            <w:r w:rsidRPr="00E66604">
              <w:t xml:space="preserve">CONTENT TYPE </w:t>
            </w:r>
          </w:p>
        </w:tc>
        <w:tc>
          <w:tcPr>
            <w:tcW w:w="3042" w:type="pct"/>
          </w:tcPr>
          <w:p w14:paraId="63394E2D" w14:textId="77777777" w:rsidR="005465A5" w:rsidRPr="001D3EFD" w:rsidRDefault="005465A5" w:rsidP="00E66604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5465A5" w:rsidRPr="00E66604" w14:paraId="54635CE1" w14:textId="77777777" w:rsidTr="00B82E3B">
        <w:trPr>
          <w:trHeight w:val="104"/>
        </w:trPr>
        <w:tc>
          <w:tcPr>
            <w:tcW w:w="1958" w:type="pct"/>
            <w:shd w:val="clear" w:color="auto" w:fill="E7E6E6" w:themeFill="background2"/>
          </w:tcPr>
          <w:p w14:paraId="42E91284" w14:textId="77777777" w:rsidR="005465A5" w:rsidRPr="00E66604" w:rsidRDefault="005465A5" w:rsidP="00E66604">
            <w:pPr>
              <w:spacing w:after="100" w:afterAutospacing="1"/>
              <w:jc w:val="left"/>
            </w:pPr>
            <w:r w:rsidRPr="00E66604">
              <w:t>Authorization</w:t>
            </w:r>
          </w:p>
        </w:tc>
        <w:tc>
          <w:tcPr>
            <w:tcW w:w="3042" w:type="pct"/>
          </w:tcPr>
          <w:p w14:paraId="027818FD" w14:textId="77777777" w:rsidR="005465A5" w:rsidRPr="001D3EFD" w:rsidRDefault="005465A5" w:rsidP="00E66604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</w:tbl>
    <w:p w14:paraId="02EEFBB6" w14:textId="1C266664" w:rsidR="005465A5" w:rsidRDefault="00E66604" w:rsidP="00E66604">
      <w:pPr>
        <w:pStyle w:val="Heading3"/>
      </w:pPr>
      <w:r>
        <w:t>Input Header Param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8114"/>
        <w:gridCol w:w="1865"/>
        <w:gridCol w:w="2796"/>
      </w:tblGrid>
      <w:tr w:rsidR="00E66604" w:rsidRPr="00BE74F9" w14:paraId="5DDB453C" w14:textId="77777777" w:rsidTr="000A4E34">
        <w:trPr>
          <w:trHeight w:val="360"/>
        </w:trPr>
        <w:tc>
          <w:tcPr>
            <w:tcW w:w="965" w:type="pct"/>
            <w:shd w:val="clear" w:color="auto" w:fill="E7E6E6" w:themeFill="background2"/>
            <w:hideMark/>
          </w:tcPr>
          <w:p w14:paraId="767BDBD9" w14:textId="77777777" w:rsidR="00E66604" w:rsidRPr="00E66604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E6660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6660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563" w:type="pct"/>
            <w:shd w:val="clear" w:color="auto" w:fill="E7E6E6" w:themeFill="background2"/>
            <w:hideMark/>
          </w:tcPr>
          <w:p w14:paraId="08AE05E0" w14:textId="77777777" w:rsidR="00E66604" w:rsidRPr="00E66604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E6660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6660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89" w:type="pct"/>
            <w:shd w:val="clear" w:color="auto" w:fill="E7E6E6" w:themeFill="background2"/>
            <w:hideMark/>
          </w:tcPr>
          <w:p w14:paraId="17242789" w14:textId="77777777" w:rsidR="00E66604" w:rsidRPr="00E66604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E66604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E6660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shd w:val="clear" w:color="auto" w:fill="E7E6E6" w:themeFill="background2"/>
            <w:hideMark/>
          </w:tcPr>
          <w:p w14:paraId="610D7F58" w14:textId="77777777" w:rsidR="00E66604" w:rsidRPr="00E66604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E6660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6660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E66604" w:rsidRPr="00BE74F9" w14:paraId="6C17A823" w14:textId="77777777" w:rsidTr="000A4E34">
        <w:trPr>
          <w:trHeight w:val="360"/>
        </w:trPr>
        <w:tc>
          <w:tcPr>
            <w:tcW w:w="965" w:type="pct"/>
            <w:hideMark/>
          </w:tcPr>
          <w:p w14:paraId="3FFBE8B6" w14:textId="77777777" w:rsidR="00E66604" w:rsidRPr="00BE74F9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563" w:type="pct"/>
            <w:hideMark/>
          </w:tcPr>
          <w:p w14:paraId="3E1B66C2" w14:textId="77777777" w:rsidR="00E66604" w:rsidRPr="00BE74F9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89" w:type="pct"/>
            <w:hideMark/>
          </w:tcPr>
          <w:p w14:paraId="3C41F5BF" w14:textId="77777777" w:rsidR="00E66604" w:rsidRPr="00BE74F9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497D6EFC" w14:textId="77777777" w:rsidR="00E66604" w:rsidRPr="00BE74F9" w:rsidRDefault="00E66604" w:rsidP="00E6660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1544F38" w14:textId="2653539A" w:rsidR="00E66604" w:rsidRDefault="000A4E34" w:rsidP="000A4E34">
      <w:pPr>
        <w:pStyle w:val="Heading3"/>
      </w:pPr>
      <w:r>
        <w:t>Input Path Param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8114"/>
        <w:gridCol w:w="1865"/>
        <w:gridCol w:w="2796"/>
      </w:tblGrid>
      <w:tr w:rsidR="000A4E34" w:rsidRPr="00BE74F9" w14:paraId="081B14B1" w14:textId="77777777" w:rsidTr="000A4E34">
        <w:trPr>
          <w:trHeight w:val="360"/>
        </w:trPr>
        <w:tc>
          <w:tcPr>
            <w:tcW w:w="965" w:type="pct"/>
            <w:shd w:val="clear" w:color="auto" w:fill="E7E6E6" w:themeFill="background2"/>
            <w:hideMark/>
          </w:tcPr>
          <w:p w14:paraId="6722602E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563" w:type="pct"/>
            <w:shd w:val="clear" w:color="auto" w:fill="E7E6E6" w:themeFill="background2"/>
            <w:hideMark/>
          </w:tcPr>
          <w:p w14:paraId="2CD0A78B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89" w:type="pct"/>
            <w:shd w:val="clear" w:color="auto" w:fill="E7E6E6" w:themeFill="background2"/>
            <w:hideMark/>
          </w:tcPr>
          <w:p w14:paraId="5BB84960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shd w:val="clear" w:color="auto" w:fill="E7E6E6" w:themeFill="background2"/>
            <w:hideMark/>
          </w:tcPr>
          <w:p w14:paraId="47E3C576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A4E34" w:rsidRPr="00BE74F9" w14:paraId="40962AD7" w14:textId="77777777" w:rsidTr="000A4E34">
        <w:trPr>
          <w:trHeight w:val="255"/>
        </w:trPr>
        <w:tc>
          <w:tcPr>
            <w:tcW w:w="965" w:type="pct"/>
            <w:hideMark/>
          </w:tcPr>
          <w:p w14:paraId="11F56F18" w14:textId="77777777" w:rsidR="000A4E34" w:rsidRPr="00BE74F9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id</w:t>
            </w:r>
          </w:p>
        </w:tc>
        <w:tc>
          <w:tcPr>
            <w:tcW w:w="2563" w:type="pct"/>
            <w:hideMark/>
          </w:tcPr>
          <w:p w14:paraId="0FB3A651" w14:textId="77777777" w:rsidR="000A4E34" w:rsidRPr="00BE74F9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Id of the Plant</w:t>
            </w:r>
          </w:p>
        </w:tc>
        <w:tc>
          <w:tcPr>
            <w:tcW w:w="589" w:type="pct"/>
            <w:hideMark/>
          </w:tcPr>
          <w:p w14:paraId="7A00268C" w14:textId="77777777" w:rsidR="000A4E34" w:rsidRPr="00BE74F9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3" w:type="pct"/>
            <w:hideMark/>
          </w:tcPr>
          <w:p w14:paraId="72D3C0BE" w14:textId="77777777" w:rsidR="000A4E34" w:rsidRPr="00BE74F9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BE74F9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BE74F9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175DE98" w14:textId="4F7E6A0F" w:rsidR="000A4E34" w:rsidRDefault="000A4E34" w:rsidP="000A4E34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9989"/>
        <w:gridCol w:w="2786"/>
      </w:tblGrid>
      <w:tr w:rsidR="000A4E34" w:rsidRPr="00101547" w14:paraId="2FB6F717" w14:textId="77777777" w:rsidTr="0042395B">
        <w:trPr>
          <w:trHeight w:val="238"/>
        </w:trPr>
        <w:tc>
          <w:tcPr>
            <w:tcW w:w="965" w:type="pct"/>
            <w:shd w:val="clear" w:color="auto" w:fill="E7E6E6" w:themeFill="background2"/>
            <w:hideMark/>
          </w:tcPr>
          <w:p w14:paraId="29C42209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55" w:type="pct"/>
            <w:shd w:val="clear" w:color="auto" w:fill="E7E6E6" w:themeFill="background2"/>
            <w:hideMark/>
          </w:tcPr>
          <w:p w14:paraId="645A840A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0" w:type="pct"/>
            <w:shd w:val="clear" w:color="auto" w:fill="E7E6E6" w:themeFill="background2"/>
            <w:hideMark/>
          </w:tcPr>
          <w:p w14:paraId="7F886C7D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A4E34" w:rsidRPr="00101547" w14:paraId="7E0EBD4A" w14:textId="77777777" w:rsidTr="0042395B">
        <w:trPr>
          <w:trHeight w:val="288"/>
        </w:trPr>
        <w:tc>
          <w:tcPr>
            <w:tcW w:w="965" w:type="pct"/>
            <w:hideMark/>
          </w:tcPr>
          <w:p w14:paraId="1931F49D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5" w:type="pct"/>
            <w:hideMark/>
          </w:tcPr>
          <w:p w14:paraId="2C81FAE9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0" w:type="pct"/>
            <w:hideMark/>
          </w:tcPr>
          <w:p w14:paraId="11838840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0A4E34" w:rsidRPr="00101547" w14:paraId="2D5A1778" w14:textId="77777777" w:rsidTr="0042395B">
        <w:trPr>
          <w:trHeight w:val="288"/>
        </w:trPr>
        <w:tc>
          <w:tcPr>
            <w:tcW w:w="965" w:type="pct"/>
            <w:hideMark/>
          </w:tcPr>
          <w:p w14:paraId="1680A903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5" w:type="pct"/>
            <w:hideMark/>
          </w:tcPr>
          <w:p w14:paraId="60E08592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0" w:type="pct"/>
            <w:hideMark/>
          </w:tcPr>
          <w:p w14:paraId="207115B2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0A4E34" w:rsidRPr="00101547" w14:paraId="2B024CEC" w14:textId="77777777" w:rsidTr="0042395B">
        <w:trPr>
          <w:trHeight w:val="288"/>
        </w:trPr>
        <w:tc>
          <w:tcPr>
            <w:tcW w:w="965" w:type="pct"/>
            <w:hideMark/>
          </w:tcPr>
          <w:p w14:paraId="74432D35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5" w:type="pct"/>
            <w:hideMark/>
          </w:tcPr>
          <w:p w14:paraId="502A498E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0" w:type="pct"/>
            <w:hideMark/>
          </w:tcPr>
          <w:p w14:paraId="0154BDCF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0A4E34" w:rsidRPr="00101547" w14:paraId="69E21CFA" w14:textId="77777777" w:rsidTr="0042395B">
        <w:trPr>
          <w:trHeight w:val="288"/>
        </w:trPr>
        <w:tc>
          <w:tcPr>
            <w:tcW w:w="965" w:type="pct"/>
            <w:hideMark/>
          </w:tcPr>
          <w:p w14:paraId="124DBF59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55" w:type="pct"/>
            <w:hideMark/>
          </w:tcPr>
          <w:p w14:paraId="4BB26E7E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80" w:type="pct"/>
            <w:hideMark/>
          </w:tcPr>
          <w:p w14:paraId="1745BFF7" w14:textId="77777777" w:rsidR="000A4E34" w:rsidRPr="00101547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032ED31E" w14:textId="63AC9B5C" w:rsidR="000A4E34" w:rsidRDefault="000A4E34" w:rsidP="000A4E34">
      <w:pPr>
        <w:pStyle w:val="Heading3"/>
      </w:pPr>
      <w:r>
        <w:t>Output Body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3055"/>
        <w:gridCol w:w="9989"/>
        <w:gridCol w:w="2802"/>
      </w:tblGrid>
      <w:tr w:rsidR="000A4E34" w:rsidRPr="00101547" w14:paraId="78A0A7B4" w14:textId="77777777" w:rsidTr="0042395B">
        <w:trPr>
          <w:trHeight w:val="316"/>
        </w:trPr>
        <w:tc>
          <w:tcPr>
            <w:tcW w:w="964" w:type="pct"/>
            <w:shd w:val="clear" w:color="auto" w:fill="E7E6E6" w:themeFill="background2"/>
            <w:hideMark/>
          </w:tcPr>
          <w:p w14:paraId="4C505B9E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52" w:type="pct"/>
            <w:shd w:val="clear" w:color="auto" w:fill="E7E6E6" w:themeFill="background2"/>
            <w:hideMark/>
          </w:tcPr>
          <w:p w14:paraId="41D7938A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84" w:type="pct"/>
            <w:shd w:val="clear" w:color="auto" w:fill="E7E6E6" w:themeFill="background2"/>
            <w:hideMark/>
          </w:tcPr>
          <w:p w14:paraId="0643F87E" w14:textId="77777777" w:rsidR="000A4E34" w:rsidRPr="000A4E34" w:rsidRDefault="000A4E34" w:rsidP="000A4E3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A4E3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A4E3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A4E34" w:rsidRPr="009C33BA" w14:paraId="1EB83EA5" w14:textId="77777777" w:rsidTr="0042395B">
        <w:trPr>
          <w:trHeight w:val="251"/>
        </w:trPr>
        <w:tc>
          <w:tcPr>
            <w:tcW w:w="964" w:type="pct"/>
            <w:hideMark/>
          </w:tcPr>
          <w:p w14:paraId="464E8B7E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val="en-IN" w:eastAsia="en-IN"/>
              </w:rPr>
              <w:t>_id</w:t>
            </w:r>
          </w:p>
        </w:tc>
        <w:tc>
          <w:tcPr>
            <w:tcW w:w="3152" w:type="pct"/>
            <w:hideMark/>
          </w:tcPr>
          <w:p w14:paraId="4E4A3837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 xml:space="preserve">Unique </w:t>
            </w:r>
            <w:r>
              <w:rPr>
                <w:rFonts w:eastAsia="Times New Roman" w:cs="Times New Roman"/>
                <w:szCs w:val="20"/>
                <w:lang w:eastAsia="en-IN"/>
              </w:rPr>
              <w:t>ID</w:t>
            </w:r>
            <w:r w:rsidRPr="009C33BA">
              <w:rPr>
                <w:rFonts w:eastAsia="Times New Roman" w:cs="Times New Roman"/>
                <w:szCs w:val="20"/>
                <w:lang w:eastAsia="en-IN"/>
              </w:rPr>
              <w:t xml:space="preserve"> of plant Collection</w:t>
            </w:r>
          </w:p>
        </w:tc>
        <w:tc>
          <w:tcPr>
            <w:tcW w:w="884" w:type="pct"/>
            <w:hideMark/>
          </w:tcPr>
          <w:p w14:paraId="105B6ED9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val="en-IN" w:eastAsia="en-IN"/>
              </w:rPr>
              <w:t>String</w:t>
            </w:r>
          </w:p>
        </w:tc>
      </w:tr>
      <w:tr w:rsidR="000A4E34" w:rsidRPr="009C33BA" w14:paraId="4DAB4CC9" w14:textId="77777777" w:rsidTr="0042395B">
        <w:trPr>
          <w:trHeight w:val="261"/>
        </w:trPr>
        <w:tc>
          <w:tcPr>
            <w:tcW w:w="964" w:type="pct"/>
            <w:hideMark/>
          </w:tcPr>
          <w:p w14:paraId="1D48022E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3152" w:type="pct"/>
            <w:hideMark/>
          </w:tcPr>
          <w:p w14:paraId="6E886810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Name of the Plant</w:t>
            </w:r>
          </w:p>
        </w:tc>
        <w:tc>
          <w:tcPr>
            <w:tcW w:w="884" w:type="pct"/>
            <w:hideMark/>
          </w:tcPr>
          <w:p w14:paraId="020D275A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A4E34" w:rsidRPr="009C33BA" w14:paraId="5C37E735" w14:textId="77777777" w:rsidTr="0042395B">
        <w:trPr>
          <w:trHeight w:val="261"/>
        </w:trPr>
        <w:tc>
          <w:tcPr>
            <w:tcW w:w="964" w:type="pct"/>
          </w:tcPr>
          <w:p w14:paraId="3FAD917D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factoryLocation</w:t>
            </w:r>
          </w:p>
        </w:tc>
        <w:tc>
          <w:tcPr>
            <w:tcW w:w="3152" w:type="pct"/>
          </w:tcPr>
          <w:p w14:paraId="00B34A6C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Location of the Plant name</w:t>
            </w:r>
          </w:p>
        </w:tc>
        <w:tc>
          <w:tcPr>
            <w:tcW w:w="884" w:type="pct"/>
          </w:tcPr>
          <w:p w14:paraId="793AB4D2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A4E34" w:rsidRPr="009C33BA" w14:paraId="3226908F" w14:textId="77777777" w:rsidTr="0042395B">
        <w:trPr>
          <w:trHeight w:val="261"/>
        </w:trPr>
        <w:tc>
          <w:tcPr>
            <w:tcW w:w="964" w:type="pct"/>
          </w:tcPr>
          <w:p w14:paraId="67ADB87D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val="en-IN" w:eastAsia="en-IN"/>
              </w:rPr>
              <w:t>createdAt</w:t>
            </w:r>
          </w:p>
        </w:tc>
        <w:tc>
          <w:tcPr>
            <w:tcW w:w="3152" w:type="pct"/>
          </w:tcPr>
          <w:p w14:paraId="0E8B8441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Plant Created At</w:t>
            </w:r>
          </w:p>
        </w:tc>
        <w:tc>
          <w:tcPr>
            <w:tcW w:w="884" w:type="pct"/>
          </w:tcPr>
          <w:p w14:paraId="195D7A39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Date</w:t>
            </w:r>
          </w:p>
        </w:tc>
      </w:tr>
      <w:tr w:rsidR="000A4E34" w:rsidRPr="009C33BA" w14:paraId="3C5722EA" w14:textId="77777777" w:rsidTr="0042395B">
        <w:trPr>
          <w:trHeight w:val="261"/>
        </w:trPr>
        <w:tc>
          <w:tcPr>
            <w:tcW w:w="964" w:type="pct"/>
          </w:tcPr>
          <w:p w14:paraId="0C848C1A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val="en-IN" w:eastAsia="en-IN"/>
              </w:rPr>
              <w:t>grid</w:t>
            </w:r>
          </w:p>
        </w:tc>
        <w:tc>
          <w:tcPr>
            <w:tcW w:w="3152" w:type="pct"/>
          </w:tcPr>
          <w:p w14:paraId="53FF863B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Grid Details of Plant</w:t>
            </w:r>
          </w:p>
        </w:tc>
        <w:tc>
          <w:tcPr>
            <w:tcW w:w="884" w:type="pct"/>
          </w:tcPr>
          <w:p w14:paraId="0CCD5589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0A4E34" w:rsidRPr="009C33BA" w14:paraId="4D2056B7" w14:textId="77777777" w:rsidTr="0042395B">
        <w:trPr>
          <w:trHeight w:val="261"/>
        </w:trPr>
        <w:tc>
          <w:tcPr>
            <w:tcW w:w="964" w:type="pct"/>
          </w:tcPr>
          <w:p w14:paraId="75E3430C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C33BA">
              <w:rPr>
                <w:rFonts w:eastAsia="Times New Roman" w:cs="Times New Roman"/>
                <w:szCs w:val="20"/>
                <w:lang w:val="en-IN" w:eastAsia="en-IN"/>
              </w:rPr>
              <w:t>connection</w:t>
            </w:r>
          </w:p>
        </w:tc>
        <w:tc>
          <w:tcPr>
            <w:tcW w:w="3152" w:type="pct"/>
          </w:tcPr>
          <w:p w14:paraId="2A900D9C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Connections of Plant</w:t>
            </w:r>
          </w:p>
        </w:tc>
        <w:tc>
          <w:tcPr>
            <w:tcW w:w="884" w:type="pct"/>
          </w:tcPr>
          <w:p w14:paraId="7366E306" w14:textId="77777777" w:rsidR="000A4E34" w:rsidRPr="009C33BA" w:rsidRDefault="000A4E34" w:rsidP="000A4E3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C33BA"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3DC567B2" w14:textId="0EE7A2C5" w:rsidR="000A4E34" w:rsidRPr="00C4385F" w:rsidRDefault="0042395B" w:rsidP="0042395B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055"/>
        <w:gridCol w:w="12775"/>
      </w:tblGrid>
      <w:tr w:rsidR="005465A5" w:rsidRPr="00C4385F" w14:paraId="5C397ED9" w14:textId="77777777" w:rsidTr="00421A17">
        <w:trPr>
          <w:trHeight w:val="90"/>
        </w:trPr>
        <w:tc>
          <w:tcPr>
            <w:tcW w:w="965" w:type="pct"/>
            <w:shd w:val="clear" w:color="auto" w:fill="E7E6E6" w:themeFill="background2"/>
          </w:tcPr>
          <w:p w14:paraId="68AE0B1C" w14:textId="77777777" w:rsidR="005465A5" w:rsidRPr="00C4385F" w:rsidRDefault="005465A5" w:rsidP="00FF6DE7">
            <w:pPr>
              <w:spacing w:after="12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4035" w:type="pct"/>
            <w:shd w:val="clear" w:color="auto" w:fill="E7E6E6" w:themeFill="background2"/>
          </w:tcPr>
          <w:p w14:paraId="77ED0DDB" w14:textId="77777777" w:rsidR="005465A5" w:rsidRPr="00C4385F" w:rsidRDefault="005465A5" w:rsidP="00FF6DE7">
            <w:pPr>
              <w:spacing w:after="12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Result Description </w:t>
            </w:r>
          </w:p>
        </w:tc>
      </w:tr>
      <w:tr w:rsidR="005465A5" w:rsidRPr="00C4385F" w14:paraId="0E08792C" w14:textId="77777777" w:rsidTr="00421A17">
        <w:trPr>
          <w:trHeight w:val="90"/>
        </w:trPr>
        <w:tc>
          <w:tcPr>
            <w:tcW w:w="965" w:type="pct"/>
          </w:tcPr>
          <w:p w14:paraId="24C42114" w14:textId="77777777" w:rsidR="005465A5" w:rsidRPr="00C4385F" w:rsidRDefault="005465A5" w:rsidP="00FF6DE7">
            <w:pPr>
              <w:spacing w:after="120"/>
              <w:jc w:val="left"/>
            </w:pPr>
            <w:r w:rsidRPr="00C4385F">
              <w:t xml:space="preserve">200 </w:t>
            </w:r>
          </w:p>
        </w:tc>
        <w:tc>
          <w:tcPr>
            <w:tcW w:w="4035" w:type="pct"/>
          </w:tcPr>
          <w:p w14:paraId="1335B25E" w14:textId="77777777" w:rsidR="005465A5" w:rsidRPr="00C4385F" w:rsidRDefault="005465A5" w:rsidP="00FF6DE7">
            <w:pPr>
              <w:spacing w:after="120"/>
              <w:jc w:val="left"/>
            </w:pPr>
            <w:r>
              <w:t>The r</w:t>
            </w:r>
            <w:r w:rsidRPr="00C4385F">
              <w:t xml:space="preserve">equest </w:t>
            </w:r>
            <w:r>
              <w:t xml:space="preserve">is </w:t>
            </w:r>
            <w:r w:rsidRPr="00C4385F">
              <w:t xml:space="preserve">accepted, and </w:t>
            </w:r>
            <w:r>
              <w:t xml:space="preserve">the </w:t>
            </w:r>
            <w:r w:rsidRPr="00C4385F">
              <w:t xml:space="preserve">response contains the result </w:t>
            </w:r>
          </w:p>
        </w:tc>
      </w:tr>
    </w:tbl>
    <w:p w14:paraId="06A302EC" w14:textId="41035463" w:rsidR="000E30BE" w:rsidRDefault="00421A17" w:rsidP="00421A17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055"/>
        <w:gridCol w:w="5322"/>
        <w:gridCol w:w="7453"/>
      </w:tblGrid>
      <w:tr w:rsidR="00BE74F9" w:rsidRPr="00C4385F" w14:paraId="77079B97" w14:textId="77777777" w:rsidTr="00421A17">
        <w:trPr>
          <w:trHeight w:val="90"/>
        </w:trPr>
        <w:tc>
          <w:tcPr>
            <w:tcW w:w="965" w:type="pct"/>
            <w:shd w:val="clear" w:color="auto" w:fill="E7E6E6" w:themeFill="background2"/>
          </w:tcPr>
          <w:p w14:paraId="60D8D8C8" w14:textId="77777777" w:rsidR="00BE74F9" w:rsidRPr="00C4385F" w:rsidRDefault="00BE74F9" w:rsidP="00421A17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1681" w:type="pct"/>
            <w:shd w:val="clear" w:color="auto" w:fill="E7E6E6" w:themeFill="background2"/>
          </w:tcPr>
          <w:p w14:paraId="7A015582" w14:textId="77777777" w:rsidR="00BE74F9" w:rsidRPr="00C4385F" w:rsidRDefault="00BE74F9" w:rsidP="00421A17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shd w:val="clear" w:color="auto" w:fill="E7E6E6" w:themeFill="background2"/>
          </w:tcPr>
          <w:p w14:paraId="203A48CD" w14:textId="77777777" w:rsidR="00BE74F9" w:rsidRPr="00C4385F" w:rsidRDefault="00BE74F9" w:rsidP="00421A17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Description </w:t>
            </w:r>
          </w:p>
        </w:tc>
      </w:tr>
      <w:tr w:rsidR="00BE74F9" w:rsidRPr="00C4385F" w14:paraId="3E038CAB" w14:textId="77777777" w:rsidTr="00421A17">
        <w:trPr>
          <w:trHeight w:val="90"/>
        </w:trPr>
        <w:tc>
          <w:tcPr>
            <w:tcW w:w="965" w:type="pct"/>
          </w:tcPr>
          <w:p w14:paraId="79E8D5C1" w14:textId="77777777" w:rsidR="00BE74F9" w:rsidRPr="00C4385F" w:rsidRDefault="00BE74F9" w:rsidP="00421A17">
            <w:pPr>
              <w:spacing w:after="0"/>
              <w:jc w:val="left"/>
            </w:pPr>
            <w:r w:rsidRPr="00C4385F">
              <w:t xml:space="preserve">401 </w:t>
            </w:r>
          </w:p>
        </w:tc>
        <w:tc>
          <w:tcPr>
            <w:tcW w:w="1681" w:type="pct"/>
          </w:tcPr>
          <w:p w14:paraId="745D4E83" w14:textId="77777777" w:rsidR="00BE74F9" w:rsidRPr="00C4385F" w:rsidRDefault="00BE74F9" w:rsidP="00421A17">
            <w:pPr>
              <w:spacing w:after="0"/>
              <w:jc w:val="left"/>
            </w:pPr>
            <w:r w:rsidRPr="00C4385F">
              <w:t xml:space="preserve">CRSM_02.005.000 </w:t>
            </w:r>
          </w:p>
        </w:tc>
        <w:tc>
          <w:tcPr>
            <w:tcW w:w="2354" w:type="pct"/>
          </w:tcPr>
          <w:p w14:paraId="3A99EC1B" w14:textId="77777777" w:rsidR="00BE74F9" w:rsidRPr="001D3EFD" w:rsidRDefault="00BE74F9" w:rsidP="00421A1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Unauthorized </w:t>
            </w:r>
          </w:p>
        </w:tc>
      </w:tr>
      <w:tr w:rsidR="00BE74F9" w:rsidRPr="00C4385F" w14:paraId="02F7D035" w14:textId="77777777" w:rsidTr="00421A17">
        <w:trPr>
          <w:trHeight w:val="833"/>
        </w:trPr>
        <w:tc>
          <w:tcPr>
            <w:tcW w:w="965" w:type="pct"/>
          </w:tcPr>
          <w:p w14:paraId="29385331" w14:textId="77777777" w:rsidR="00BE74F9" w:rsidRPr="00C4385F" w:rsidRDefault="00BE74F9" w:rsidP="00421A17">
            <w:pPr>
              <w:spacing w:after="0"/>
              <w:jc w:val="left"/>
            </w:pPr>
            <w:r w:rsidRPr="00C4385F">
              <w:t xml:space="preserve">400 </w:t>
            </w:r>
          </w:p>
        </w:tc>
        <w:tc>
          <w:tcPr>
            <w:tcW w:w="1681" w:type="pct"/>
          </w:tcPr>
          <w:p w14:paraId="70DC34D2" w14:textId="77777777" w:rsidR="00BE74F9" w:rsidRPr="00C4385F" w:rsidRDefault="00BE74F9" w:rsidP="00421A17">
            <w:pPr>
              <w:spacing w:after="0"/>
              <w:jc w:val="left"/>
            </w:pPr>
            <w:r w:rsidRPr="00C4385F">
              <w:t xml:space="preserve">CRSM_01.005.001 </w:t>
            </w:r>
          </w:p>
        </w:tc>
        <w:tc>
          <w:tcPr>
            <w:tcW w:w="2354" w:type="pct"/>
          </w:tcPr>
          <w:p w14:paraId="4AE35B11" w14:textId="77777777" w:rsidR="00BE74F9" w:rsidRPr="001D3EFD" w:rsidRDefault="00BE74F9" w:rsidP="00421A1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is missing bad request </w:t>
            </w:r>
          </w:p>
          <w:p w14:paraId="0F2981E8" w14:textId="77777777" w:rsidR="00BE74F9" w:rsidRPr="001D3EFD" w:rsidRDefault="00BE74F9" w:rsidP="00421A17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could be: </w:t>
            </w:r>
          </w:p>
          <w:p w14:paraId="466955E1" w14:textId="2351EBAF" w:rsidR="00BE74F9" w:rsidRPr="001D3EFD" w:rsidRDefault="00BE74F9" w:rsidP="006B05D7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Query params </w:t>
            </w:r>
          </w:p>
          <w:p w14:paraId="52108635" w14:textId="4A20212C" w:rsidR="00BE74F9" w:rsidRPr="001D3EFD" w:rsidRDefault="00BE74F9" w:rsidP="006B05D7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Layout name </w:t>
            </w:r>
          </w:p>
          <w:p w14:paraId="5EF9878D" w14:textId="5C7CFEA3" w:rsidR="00BE74F9" w:rsidRPr="001D3EFD" w:rsidRDefault="00BE74F9" w:rsidP="006B05D7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Tenant-id </w:t>
            </w:r>
          </w:p>
          <w:p w14:paraId="0A192D9F" w14:textId="5CB11E46" w:rsidR="00BE74F9" w:rsidRPr="001D3EFD" w:rsidRDefault="00BE74F9" w:rsidP="006B05D7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Client-id </w:t>
            </w:r>
          </w:p>
        </w:tc>
      </w:tr>
      <w:bookmarkEnd w:id="14"/>
      <w:bookmarkEnd w:id="25"/>
    </w:tbl>
    <w:p w14:paraId="40582D90" w14:textId="77777777" w:rsidR="00713EB8" w:rsidRDefault="00713EB8" w:rsidP="004A4F53">
      <w:pPr>
        <w:pStyle w:val="Heading2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1CF1F5" w14:textId="4FBAF8CE" w:rsidR="00F71A5E" w:rsidRPr="00C4385F" w:rsidRDefault="00576A63" w:rsidP="004A4F53">
      <w:pPr>
        <w:pStyle w:val="Heading2"/>
      </w:pPr>
      <w:bookmarkStart w:id="27" w:name="_Toc217901616"/>
      <w:r w:rsidRPr="00C4385F">
        <w:t>Asset</w:t>
      </w:r>
      <w:r w:rsidR="00C35ADC">
        <w:t>M</w:t>
      </w:r>
      <w:r w:rsidRPr="00CF22A7">
        <w:t>apping</w:t>
      </w:r>
      <w:r w:rsidR="00F71A5E" w:rsidRPr="00CF22A7">
        <w:t xml:space="preserve"> (GET)</w:t>
      </w:r>
      <w:bookmarkEnd w:id="27"/>
      <w:r w:rsidR="00F71A5E" w:rsidRPr="00C4385F">
        <w:t xml:space="preserve"> </w:t>
      </w:r>
    </w:p>
    <w:p w14:paraId="4B3F5F54" w14:textId="62C838F8" w:rsidR="00D40C94" w:rsidRDefault="00F71A5E" w:rsidP="00FF6DE7">
      <w:pPr>
        <w:jc w:val="left"/>
        <w:rPr>
          <w:szCs w:val="20"/>
        </w:rPr>
      </w:pPr>
      <w:r w:rsidRPr="00907DCB">
        <w:rPr>
          <w:szCs w:val="20"/>
        </w:rPr>
        <w:t xml:space="preserve">The </w:t>
      </w:r>
      <w:r w:rsidR="00576A63">
        <w:rPr>
          <w:szCs w:val="20"/>
        </w:rPr>
        <w:t>As</w:t>
      </w:r>
      <w:r w:rsidR="00576A63" w:rsidRPr="00907DCB">
        <w:rPr>
          <w:szCs w:val="20"/>
        </w:rPr>
        <w:t>set</w:t>
      </w:r>
      <w:r w:rsidR="00576A63">
        <w:rPr>
          <w:szCs w:val="20"/>
        </w:rPr>
        <w:t xml:space="preserve"> </w:t>
      </w:r>
      <w:r w:rsidR="00576A63" w:rsidRPr="00907DCB">
        <w:rPr>
          <w:szCs w:val="20"/>
        </w:rPr>
        <w:t>Mapping</w:t>
      </w:r>
      <w:r w:rsidRPr="00907DCB">
        <w:rPr>
          <w:szCs w:val="20"/>
        </w:rPr>
        <w:t xml:space="preserve"> API generates a </w:t>
      </w:r>
      <w:r w:rsidRPr="00907DCB">
        <w:rPr>
          <w:color w:val="232323"/>
          <w:szCs w:val="20"/>
        </w:rPr>
        <w:t xml:space="preserve">builder toolbar </w:t>
      </w:r>
      <w:r w:rsidRPr="00907DCB">
        <w:rPr>
          <w:szCs w:val="20"/>
        </w:rPr>
        <w:t xml:space="preserve">and the assets to be consumed by the Builder app. </w:t>
      </w:r>
    </w:p>
    <w:p w14:paraId="4FA103B5" w14:textId="48CA71B3" w:rsidR="004A4F53" w:rsidRPr="00907DCB" w:rsidRDefault="004A4F53" w:rsidP="004A4F53">
      <w:pPr>
        <w:pStyle w:val="Heading3"/>
        <w:rPr>
          <w:szCs w:val="28"/>
        </w:rPr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6082"/>
        <w:gridCol w:w="9748"/>
      </w:tblGrid>
      <w:tr w:rsidR="00465A4A" w:rsidRPr="004A4F53" w14:paraId="4B24330C" w14:textId="77777777" w:rsidTr="00B82E3B">
        <w:trPr>
          <w:trHeight w:val="99"/>
        </w:trPr>
        <w:tc>
          <w:tcPr>
            <w:tcW w:w="1921" w:type="pct"/>
            <w:shd w:val="clear" w:color="auto" w:fill="E7E6E6" w:themeFill="background2"/>
          </w:tcPr>
          <w:p w14:paraId="4D13ED3E" w14:textId="77777777" w:rsidR="00465A4A" w:rsidRPr="004A4F53" w:rsidRDefault="00465A4A" w:rsidP="004A4F53">
            <w:pPr>
              <w:spacing w:after="100" w:afterAutospacing="1"/>
              <w:jc w:val="left"/>
            </w:pPr>
            <w:r w:rsidRPr="004A4F53">
              <w:t xml:space="preserve">PROTOCOL </w:t>
            </w:r>
          </w:p>
        </w:tc>
        <w:tc>
          <w:tcPr>
            <w:tcW w:w="3079" w:type="pct"/>
          </w:tcPr>
          <w:p w14:paraId="10814AED" w14:textId="77777777" w:rsidR="00465A4A" w:rsidRPr="001D3EFD" w:rsidRDefault="00465A4A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465A4A" w:rsidRPr="004A4F53" w14:paraId="5B601869" w14:textId="77777777" w:rsidTr="00B82E3B">
        <w:trPr>
          <w:trHeight w:val="102"/>
        </w:trPr>
        <w:tc>
          <w:tcPr>
            <w:tcW w:w="1921" w:type="pct"/>
            <w:shd w:val="clear" w:color="auto" w:fill="E7E6E6" w:themeFill="background2"/>
          </w:tcPr>
          <w:p w14:paraId="46C7421A" w14:textId="465444BE" w:rsidR="00465A4A" w:rsidRPr="004A4F53" w:rsidRDefault="00465A4A" w:rsidP="004A4F53">
            <w:pPr>
              <w:spacing w:after="100" w:afterAutospacing="1"/>
              <w:jc w:val="left"/>
            </w:pPr>
            <w:r w:rsidRPr="004A4F53">
              <w:t xml:space="preserve">PATH </w:t>
            </w:r>
            <w:r w:rsidR="001D3EFD">
              <w:t>(Public Exposure)</w:t>
            </w:r>
            <w:r w:rsidRPr="004A4F53">
              <w:t xml:space="preserve"> </w:t>
            </w:r>
          </w:p>
        </w:tc>
        <w:tc>
          <w:tcPr>
            <w:tcW w:w="3079" w:type="pct"/>
          </w:tcPr>
          <w:p w14:paraId="653FCB1E" w14:textId="35FCC2E4" w:rsidR="00465A4A" w:rsidRPr="001D3EFD" w:rsidRDefault="008212AC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https://apim-mw-aot-test.azure-api.net/api/3d-cms/mappings</w:t>
            </w:r>
            <w:r w:rsidR="00465A4A" w:rsidRPr="001D3EFD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465A4A" w:rsidRPr="004A4F53" w14:paraId="3C0F2C1E" w14:textId="77777777" w:rsidTr="00B82E3B">
        <w:trPr>
          <w:trHeight w:val="99"/>
        </w:trPr>
        <w:tc>
          <w:tcPr>
            <w:tcW w:w="1921" w:type="pct"/>
            <w:shd w:val="clear" w:color="auto" w:fill="E7E6E6" w:themeFill="background2"/>
          </w:tcPr>
          <w:p w14:paraId="10955E2C" w14:textId="77777777" w:rsidR="00465A4A" w:rsidRPr="004A4F53" w:rsidRDefault="00465A4A" w:rsidP="004A4F53">
            <w:pPr>
              <w:spacing w:after="100" w:afterAutospacing="1"/>
              <w:jc w:val="left"/>
            </w:pPr>
            <w:r w:rsidRPr="004A4F53">
              <w:t xml:space="preserve">METHOD </w:t>
            </w:r>
          </w:p>
        </w:tc>
        <w:tc>
          <w:tcPr>
            <w:tcW w:w="3079" w:type="pct"/>
          </w:tcPr>
          <w:p w14:paraId="4D4A7249" w14:textId="77777777" w:rsidR="00465A4A" w:rsidRPr="001D3EFD" w:rsidRDefault="00465A4A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GET </w:t>
            </w:r>
          </w:p>
        </w:tc>
      </w:tr>
      <w:tr w:rsidR="00465A4A" w:rsidRPr="004A4F53" w14:paraId="706AAB17" w14:textId="77777777" w:rsidTr="00B82E3B">
        <w:trPr>
          <w:trHeight w:val="99"/>
        </w:trPr>
        <w:tc>
          <w:tcPr>
            <w:tcW w:w="1921" w:type="pct"/>
            <w:shd w:val="clear" w:color="auto" w:fill="E7E6E6" w:themeFill="background2"/>
          </w:tcPr>
          <w:p w14:paraId="2D1C4D52" w14:textId="77777777" w:rsidR="00465A4A" w:rsidRPr="004A4F53" w:rsidRDefault="00465A4A" w:rsidP="004A4F53">
            <w:pPr>
              <w:spacing w:after="100" w:afterAutospacing="1"/>
              <w:jc w:val="left"/>
            </w:pPr>
            <w:r w:rsidRPr="004A4F53">
              <w:t xml:space="preserve">CONTENT TYPE </w:t>
            </w:r>
          </w:p>
        </w:tc>
        <w:tc>
          <w:tcPr>
            <w:tcW w:w="3079" w:type="pct"/>
          </w:tcPr>
          <w:p w14:paraId="31CF1523" w14:textId="77777777" w:rsidR="00465A4A" w:rsidRPr="001D3EFD" w:rsidRDefault="00465A4A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1E483C" w:rsidRPr="004A4F53" w14:paraId="7118A51C" w14:textId="77777777" w:rsidTr="00B82E3B">
        <w:trPr>
          <w:trHeight w:val="99"/>
        </w:trPr>
        <w:tc>
          <w:tcPr>
            <w:tcW w:w="1921" w:type="pct"/>
            <w:shd w:val="clear" w:color="auto" w:fill="E7E6E6" w:themeFill="background2"/>
          </w:tcPr>
          <w:p w14:paraId="54398E9D" w14:textId="59831B21" w:rsidR="001E483C" w:rsidRPr="004A4F53" w:rsidRDefault="001E483C" w:rsidP="004A4F53">
            <w:pPr>
              <w:spacing w:after="100" w:afterAutospacing="1"/>
              <w:jc w:val="left"/>
            </w:pPr>
            <w:r w:rsidRPr="004A4F53">
              <w:t>Authorization</w:t>
            </w:r>
          </w:p>
        </w:tc>
        <w:tc>
          <w:tcPr>
            <w:tcW w:w="3079" w:type="pct"/>
          </w:tcPr>
          <w:p w14:paraId="3F21070F" w14:textId="18E7DD18" w:rsidR="001E483C" w:rsidRPr="001D3EFD" w:rsidRDefault="001E483C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2D18CF" w:rsidRPr="004A4F53" w14:paraId="7D7F7CE1" w14:textId="77777777" w:rsidTr="00B82E3B">
        <w:trPr>
          <w:trHeight w:val="99"/>
        </w:trPr>
        <w:tc>
          <w:tcPr>
            <w:tcW w:w="1921" w:type="pct"/>
            <w:shd w:val="clear" w:color="auto" w:fill="E7E6E6" w:themeFill="background2"/>
          </w:tcPr>
          <w:p w14:paraId="7B9610D9" w14:textId="56CF5F6E" w:rsidR="002D18CF" w:rsidRPr="004A4F53" w:rsidRDefault="002D18CF" w:rsidP="004A4F53">
            <w:pPr>
              <w:spacing w:after="100" w:afterAutospacing="1"/>
              <w:jc w:val="left"/>
            </w:pPr>
            <w:r w:rsidRPr="004A4F53">
              <w:t>JSON Response</w:t>
            </w:r>
          </w:p>
        </w:tc>
        <w:tc>
          <w:tcPr>
            <w:tcW w:w="3079" w:type="pct"/>
          </w:tcPr>
          <w:p w14:paraId="47114B38" w14:textId="7574AA9C" w:rsidR="002D18CF" w:rsidRPr="001D3EFD" w:rsidRDefault="002D18CF" w:rsidP="004A4F53">
            <w:pPr>
              <w:spacing w:after="100" w:afterAutospacing="1"/>
              <w:jc w:val="left"/>
              <w:rPr>
                <w:rFonts w:ascii="Consolas" w:hAnsi="Consolas"/>
              </w:rPr>
            </w:pPr>
            <w:hyperlink r:id="rId29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366008A7" w14:textId="221F0F69" w:rsidR="00DE337D" w:rsidRDefault="004A4F53" w:rsidP="004A4F53">
      <w:pPr>
        <w:pStyle w:val="Heading3"/>
      </w:pPr>
      <w: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235"/>
        <w:gridCol w:w="8707"/>
        <w:gridCol w:w="1282"/>
        <w:gridCol w:w="2606"/>
      </w:tblGrid>
      <w:tr w:rsidR="004A4F53" w:rsidRPr="00DE337D" w14:paraId="60DC1011" w14:textId="77777777" w:rsidTr="002F2DC4">
        <w:trPr>
          <w:trHeight w:val="360"/>
        </w:trPr>
        <w:tc>
          <w:tcPr>
            <w:tcW w:w="1022" w:type="pct"/>
            <w:shd w:val="clear" w:color="auto" w:fill="E7E6E6" w:themeFill="background2"/>
            <w:hideMark/>
          </w:tcPr>
          <w:p w14:paraId="1E096824" w14:textId="77777777" w:rsidR="004A4F53" w:rsidRPr="00DE337D" w:rsidRDefault="004A4F53" w:rsidP="00EE0F7F">
            <w:pPr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Parameter </w:t>
            </w:r>
          </w:p>
        </w:tc>
        <w:tc>
          <w:tcPr>
            <w:tcW w:w="2750" w:type="pct"/>
            <w:shd w:val="clear" w:color="auto" w:fill="E7E6E6" w:themeFill="background2"/>
            <w:hideMark/>
          </w:tcPr>
          <w:p w14:paraId="69ECF8D4" w14:textId="77777777" w:rsidR="004A4F53" w:rsidRPr="00DE337D" w:rsidRDefault="004A4F53" w:rsidP="00EE0F7F">
            <w:pPr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Description </w:t>
            </w:r>
          </w:p>
        </w:tc>
        <w:tc>
          <w:tcPr>
            <w:tcW w:w="405" w:type="pct"/>
            <w:shd w:val="clear" w:color="auto" w:fill="E7E6E6" w:themeFill="background2"/>
            <w:hideMark/>
          </w:tcPr>
          <w:p w14:paraId="4312CF5B" w14:textId="77777777" w:rsidR="004A4F53" w:rsidRPr="00DE337D" w:rsidRDefault="004A4F53" w:rsidP="00EE0F7F">
            <w:pPr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M/O </w:t>
            </w:r>
          </w:p>
        </w:tc>
        <w:tc>
          <w:tcPr>
            <w:tcW w:w="823" w:type="pct"/>
            <w:shd w:val="clear" w:color="auto" w:fill="E7E6E6" w:themeFill="background2"/>
            <w:hideMark/>
          </w:tcPr>
          <w:p w14:paraId="43A9B6F1" w14:textId="77777777" w:rsidR="004A4F53" w:rsidRPr="00DE337D" w:rsidRDefault="004A4F53" w:rsidP="00EE0F7F">
            <w:pPr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Type </w:t>
            </w:r>
          </w:p>
        </w:tc>
      </w:tr>
      <w:tr w:rsidR="004A4F53" w:rsidRPr="00DE337D" w14:paraId="5EF97801" w14:textId="77777777" w:rsidTr="002F2DC4">
        <w:trPr>
          <w:trHeight w:val="360"/>
        </w:trPr>
        <w:tc>
          <w:tcPr>
            <w:tcW w:w="1022" w:type="pct"/>
            <w:hideMark/>
          </w:tcPr>
          <w:p w14:paraId="7561582E" w14:textId="77777777" w:rsidR="004A4F53" w:rsidRPr="00DE337D" w:rsidRDefault="004A4F53" w:rsidP="00EE0F7F">
            <w:pPr>
              <w:jc w:val="left"/>
            </w:pPr>
            <w:r w:rsidRPr="00DE337D">
              <w:t>Authorization </w:t>
            </w:r>
          </w:p>
        </w:tc>
        <w:tc>
          <w:tcPr>
            <w:tcW w:w="2750" w:type="pct"/>
            <w:hideMark/>
          </w:tcPr>
          <w:p w14:paraId="3280CE27" w14:textId="77777777" w:rsidR="004A4F53" w:rsidRPr="00DE337D" w:rsidRDefault="004A4F53" w:rsidP="00EE0F7F">
            <w:pPr>
              <w:jc w:val="left"/>
            </w:pPr>
            <w:r w:rsidRPr="00DE337D">
              <w:t>Token acquired from Azure AD based on the user credentials for further API calls. </w:t>
            </w:r>
          </w:p>
        </w:tc>
        <w:tc>
          <w:tcPr>
            <w:tcW w:w="405" w:type="pct"/>
            <w:hideMark/>
          </w:tcPr>
          <w:p w14:paraId="1271884F" w14:textId="77777777" w:rsidR="004A4F53" w:rsidRPr="00DE337D" w:rsidRDefault="004A4F53" w:rsidP="00EE0F7F">
            <w:pPr>
              <w:jc w:val="left"/>
            </w:pPr>
            <w:r w:rsidRPr="00DE337D">
              <w:t>M </w:t>
            </w:r>
          </w:p>
        </w:tc>
        <w:tc>
          <w:tcPr>
            <w:tcW w:w="823" w:type="pct"/>
            <w:hideMark/>
          </w:tcPr>
          <w:p w14:paraId="288705E2" w14:textId="77777777" w:rsidR="004A4F53" w:rsidRPr="00DE337D" w:rsidRDefault="004A4F53" w:rsidP="00EE0F7F">
            <w:pPr>
              <w:jc w:val="left"/>
            </w:pPr>
            <w:r w:rsidRPr="00DE337D">
              <w:t>String </w:t>
            </w:r>
          </w:p>
        </w:tc>
      </w:tr>
    </w:tbl>
    <w:p w14:paraId="187F6762" w14:textId="0EA6AA38" w:rsidR="004A4F53" w:rsidRDefault="00824720" w:rsidP="00824720">
      <w:pPr>
        <w:pStyle w:val="Heading3"/>
      </w:pPr>
      <w:r>
        <w:t>Output Header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3236"/>
        <w:gridCol w:w="9967"/>
        <w:gridCol w:w="2643"/>
      </w:tblGrid>
      <w:tr w:rsidR="00824720" w:rsidRPr="00DE337D" w14:paraId="2C362DBD" w14:textId="77777777" w:rsidTr="00D77A64">
        <w:trPr>
          <w:trHeight w:val="373"/>
        </w:trPr>
        <w:tc>
          <w:tcPr>
            <w:tcW w:w="1021" w:type="pct"/>
            <w:shd w:val="clear" w:color="auto" w:fill="E7E6E6" w:themeFill="background2"/>
            <w:hideMark/>
          </w:tcPr>
          <w:p w14:paraId="19B0E823" w14:textId="77777777" w:rsidR="00824720" w:rsidRPr="00DE337D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Parameter </w:t>
            </w:r>
          </w:p>
        </w:tc>
        <w:tc>
          <w:tcPr>
            <w:tcW w:w="3145" w:type="pct"/>
            <w:shd w:val="clear" w:color="auto" w:fill="E7E6E6" w:themeFill="background2"/>
            <w:hideMark/>
          </w:tcPr>
          <w:p w14:paraId="32C658C3" w14:textId="77777777" w:rsidR="00824720" w:rsidRPr="00DE337D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Description </w:t>
            </w:r>
          </w:p>
        </w:tc>
        <w:tc>
          <w:tcPr>
            <w:tcW w:w="834" w:type="pct"/>
            <w:shd w:val="clear" w:color="auto" w:fill="E7E6E6" w:themeFill="background2"/>
            <w:hideMark/>
          </w:tcPr>
          <w:p w14:paraId="7E4806B4" w14:textId="77777777" w:rsidR="00824720" w:rsidRPr="00DE337D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DE337D">
              <w:rPr>
                <w:b/>
                <w:bCs/>
              </w:rPr>
              <w:t>Type </w:t>
            </w:r>
          </w:p>
        </w:tc>
      </w:tr>
      <w:tr w:rsidR="00824720" w:rsidRPr="00DE337D" w14:paraId="244A1641" w14:textId="77777777" w:rsidTr="00D77A64">
        <w:trPr>
          <w:trHeight w:val="261"/>
        </w:trPr>
        <w:tc>
          <w:tcPr>
            <w:tcW w:w="1021" w:type="pct"/>
            <w:hideMark/>
          </w:tcPr>
          <w:p w14:paraId="3585795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Server </w:t>
            </w:r>
          </w:p>
        </w:tc>
        <w:tc>
          <w:tcPr>
            <w:tcW w:w="3145" w:type="pct"/>
            <w:hideMark/>
          </w:tcPr>
          <w:p w14:paraId="5C8DA61F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Contains information about how the server handles request</w:t>
            </w:r>
            <w:r>
              <w:t>s</w:t>
            </w:r>
            <w:r w:rsidRPr="00DE337D">
              <w:t xml:space="preserve"> [e.g., Express] </w:t>
            </w:r>
          </w:p>
        </w:tc>
        <w:tc>
          <w:tcPr>
            <w:tcW w:w="834" w:type="pct"/>
            <w:hideMark/>
          </w:tcPr>
          <w:p w14:paraId="412ADC16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 </w:t>
            </w:r>
          </w:p>
        </w:tc>
      </w:tr>
      <w:tr w:rsidR="00824720" w:rsidRPr="00DE337D" w14:paraId="322B335D" w14:textId="77777777" w:rsidTr="00D77A64">
        <w:trPr>
          <w:trHeight w:val="261"/>
        </w:trPr>
        <w:tc>
          <w:tcPr>
            <w:tcW w:w="1021" w:type="pct"/>
            <w:hideMark/>
          </w:tcPr>
          <w:p w14:paraId="4944826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Content-Type </w:t>
            </w:r>
          </w:p>
        </w:tc>
        <w:tc>
          <w:tcPr>
            <w:tcW w:w="3145" w:type="pct"/>
            <w:hideMark/>
          </w:tcPr>
          <w:p w14:paraId="644C35A9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Length of the content </w:t>
            </w:r>
          </w:p>
        </w:tc>
        <w:tc>
          <w:tcPr>
            <w:tcW w:w="834" w:type="pct"/>
            <w:hideMark/>
          </w:tcPr>
          <w:p w14:paraId="5AB378B9" w14:textId="77777777" w:rsidR="00824720" w:rsidRPr="00DE337D" w:rsidRDefault="00824720" w:rsidP="00824720">
            <w:pPr>
              <w:spacing w:after="0"/>
              <w:jc w:val="left"/>
            </w:pPr>
            <w:r>
              <w:t>String</w:t>
            </w:r>
          </w:p>
        </w:tc>
      </w:tr>
      <w:tr w:rsidR="00824720" w:rsidRPr="00DE337D" w14:paraId="5B21A974" w14:textId="77777777" w:rsidTr="00D77A64">
        <w:trPr>
          <w:trHeight w:val="261"/>
        </w:trPr>
        <w:tc>
          <w:tcPr>
            <w:tcW w:w="1021" w:type="pct"/>
            <w:hideMark/>
          </w:tcPr>
          <w:p w14:paraId="3E5E4EA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Date </w:t>
            </w:r>
          </w:p>
        </w:tc>
        <w:tc>
          <w:tcPr>
            <w:tcW w:w="3145" w:type="pct"/>
            <w:hideMark/>
          </w:tcPr>
          <w:p w14:paraId="42FD1F29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Date of operation execution e.g. - [Tue, 17 May 2022 06:30:16 GMT] </w:t>
            </w:r>
          </w:p>
        </w:tc>
        <w:tc>
          <w:tcPr>
            <w:tcW w:w="834" w:type="pct"/>
            <w:hideMark/>
          </w:tcPr>
          <w:p w14:paraId="03A13958" w14:textId="77777777" w:rsidR="00824720" w:rsidRPr="00DE337D" w:rsidRDefault="00824720" w:rsidP="00824720">
            <w:pPr>
              <w:spacing w:after="0"/>
              <w:jc w:val="left"/>
            </w:pPr>
            <w:r>
              <w:t>D</w:t>
            </w:r>
            <w:r w:rsidRPr="00DE337D">
              <w:t>atetime </w:t>
            </w:r>
          </w:p>
        </w:tc>
      </w:tr>
      <w:tr w:rsidR="00824720" w:rsidRPr="00DE337D" w14:paraId="62F69A9A" w14:textId="77777777" w:rsidTr="00D77A64">
        <w:trPr>
          <w:trHeight w:val="261"/>
        </w:trPr>
        <w:tc>
          <w:tcPr>
            <w:tcW w:w="1021" w:type="pct"/>
            <w:hideMark/>
          </w:tcPr>
          <w:p w14:paraId="356EA1BB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Content-Length </w:t>
            </w:r>
          </w:p>
        </w:tc>
        <w:tc>
          <w:tcPr>
            <w:tcW w:w="3145" w:type="pct"/>
            <w:hideMark/>
          </w:tcPr>
          <w:p w14:paraId="703F4D8F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Length of the content </w:t>
            </w:r>
          </w:p>
        </w:tc>
        <w:tc>
          <w:tcPr>
            <w:tcW w:w="834" w:type="pct"/>
            <w:hideMark/>
          </w:tcPr>
          <w:p w14:paraId="478F63DB" w14:textId="77777777" w:rsidR="00824720" w:rsidRPr="00DE337D" w:rsidRDefault="00824720" w:rsidP="00824720">
            <w:pPr>
              <w:spacing w:after="0"/>
              <w:jc w:val="left"/>
            </w:pPr>
            <w:r>
              <w:t>B</w:t>
            </w:r>
            <w:r w:rsidRPr="00DE337D">
              <w:t>ytes </w:t>
            </w:r>
          </w:p>
        </w:tc>
      </w:tr>
    </w:tbl>
    <w:p w14:paraId="73DCB322" w14:textId="0C914C78" w:rsidR="00824720" w:rsidRDefault="00824720" w:rsidP="00824720">
      <w:pPr>
        <w:pStyle w:val="Heading3"/>
      </w:pPr>
      <w:r>
        <w:t>Output Body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3236"/>
        <w:gridCol w:w="9967"/>
        <w:gridCol w:w="2643"/>
      </w:tblGrid>
      <w:tr w:rsidR="00824720" w:rsidRPr="00FC66BE" w14:paraId="2F67D065" w14:textId="77777777" w:rsidTr="00D77A64">
        <w:trPr>
          <w:trHeight w:val="398"/>
        </w:trPr>
        <w:tc>
          <w:tcPr>
            <w:tcW w:w="1021" w:type="pct"/>
            <w:shd w:val="clear" w:color="auto" w:fill="E7E6E6" w:themeFill="background2"/>
            <w:hideMark/>
          </w:tcPr>
          <w:p w14:paraId="10CF08EE" w14:textId="77777777" w:rsidR="00824720" w:rsidRPr="00FC66BE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FC66BE">
              <w:rPr>
                <w:b/>
                <w:bCs/>
              </w:rPr>
              <w:t>Parameter </w:t>
            </w:r>
          </w:p>
        </w:tc>
        <w:tc>
          <w:tcPr>
            <w:tcW w:w="3145" w:type="pct"/>
            <w:shd w:val="clear" w:color="auto" w:fill="E7E6E6" w:themeFill="background2"/>
            <w:hideMark/>
          </w:tcPr>
          <w:p w14:paraId="719639A5" w14:textId="77777777" w:rsidR="00824720" w:rsidRPr="00FC66BE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FC66BE">
              <w:rPr>
                <w:b/>
                <w:bCs/>
              </w:rPr>
              <w:t>Description </w:t>
            </w:r>
          </w:p>
        </w:tc>
        <w:tc>
          <w:tcPr>
            <w:tcW w:w="834" w:type="pct"/>
            <w:shd w:val="clear" w:color="auto" w:fill="E7E6E6" w:themeFill="background2"/>
            <w:hideMark/>
          </w:tcPr>
          <w:p w14:paraId="2B2E6F12" w14:textId="77777777" w:rsidR="00824720" w:rsidRPr="00FC66BE" w:rsidRDefault="00824720" w:rsidP="00824720">
            <w:pPr>
              <w:spacing w:after="0"/>
              <w:jc w:val="left"/>
              <w:rPr>
                <w:b/>
                <w:bCs/>
              </w:rPr>
            </w:pPr>
            <w:r w:rsidRPr="00FC66BE">
              <w:rPr>
                <w:b/>
                <w:bCs/>
              </w:rPr>
              <w:t>Type </w:t>
            </w:r>
          </w:p>
        </w:tc>
      </w:tr>
      <w:tr w:rsidR="00824720" w:rsidRPr="00DE337D" w14:paraId="25F97218" w14:textId="77777777" w:rsidTr="00D77A64">
        <w:trPr>
          <w:trHeight w:val="233"/>
        </w:trPr>
        <w:tc>
          <w:tcPr>
            <w:tcW w:w="1021" w:type="pct"/>
            <w:hideMark/>
          </w:tcPr>
          <w:p w14:paraId="3CB277C7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_id</w:t>
            </w:r>
          </w:p>
        </w:tc>
        <w:tc>
          <w:tcPr>
            <w:tcW w:w="3145" w:type="pct"/>
            <w:hideMark/>
          </w:tcPr>
          <w:p w14:paraId="25A9D2E7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 xml:space="preserve">Unique </w:t>
            </w:r>
            <w:r>
              <w:t>ID</w:t>
            </w:r>
            <w:r w:rsidRPr="00DE337D">
              <w:t xml:space="preserve"> of plant </w:t>
            </w:r>
            <w:r>
              <w:t>c</w:t>
            </w:r>
            <w:r w:rsidRPr="00DE337D">
              <w:t>ollection</w:t>
            </w:r>
          </w:p>
        </w:tc>
        <w:tc>
          <w:tcPr>
            <w:tcW w:w="834" w:type="pct"/>
            <w:hideMark/>
          </w:tcPr>
          <w:p w14:paraId="7F0CB7F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454FA0CE" w14:textId="77777777" w:rsidTr="00D77A64">
        <w:trPr>
          <w:trHeight w:val="269"/>
        </w:trPr>
        <w:tc>
          <w:tcPr>
            <w:tcW w:w="1021" w:type="pct"/>
            <w:hideMark/>
          </w:tcPr>
          <w:p w14:paraId="6D9AB897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name</w:t>
            </w:r>
          </w:p>
        </w:tc>
        <w:tc>
          <w:tcPr>
            <w:tcW w:w="3145" w:type="pct"/>
            <w:hideMark/>
          </w:tcPr>
          <w:p w14:paraId="63A869B2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 xml:space="preserve">Name of the asset </w:t>
            </w:r>
            <w:r>
              <w:t>m</w:t>
            </w:r>
            <w:r w:rsidRPr="00DE337D">
              <w:t>apping</w:t>
            </w:r>
          </w:p>
        </w:tc>
        <w:tc>
          <w:tcPr>
            <w:tcW w:w="834" w:type="pct"/>
            <w:hideMark/>
          </w:tcPr>
          <w:p w14:paraId="4EEBC0C8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239CB0DD" w14:textId="77777777" w:rsidTr="00D77A64">
        <w:trPr>
          <w:trHeight w:val="269"/>
        </w:trPr>
        <w:tc>
          <w:tcPr>
            <w:tcW w:w="1021" w:type="pct"/>
          </w:tcPr>
          <w:p w14:paraId="1AD8EB1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type</w:t>
            </w:r>
          </w:p>
        </w:tc>
        <w:tc>
          <w:tcPr>
            <w:tcW w:w="3145" w:type="pct"/>
          </w:tcPr>
          <w:p w14:paraId="0EC056B5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Type of the mapping</w:t>
            </w:r>
          </w:p>
        </w:tc>
        <w:tc>
          <w:tcPr>
            <w:tcW w:w="834" w:type="pct"/>
          </w:tcPr>
          <w:p w14:paraId="03CB26D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252781AF" w14:textId="77777777" w:rsidTr="00D77A64">
        <w:trPr>
          <w:trHeight w:val="269"/>
        </w:trPr>
        <w:tc>
          <w:tcPr>
            <w:tcW w:w="1021" w:type="pct"/>
          </w:tcPr>
          <w:p w14:paraId="4D39C3B5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asset_used_in_layout</w:t>
            </w:r>
          </w:p>
        </w:tc>
        <w:tc>
          <w:tcPr>
            <w:tcW w:w="3145" w:type="pct"/>
          </w:tcPr>
          <w:p w14:paraId="3C15E426" w14:textId="77777777" w:rsidR="00824720" w:rsidRPr="00DE337D" w:rsidRDefault="00824720" w:rsidP="00824720">
            <w:pPr>
              <w:spacing w:after="0"/>
              <w:jc w:val="left"/>
            </w:pPr>
            <w:r>
              <w:t>The m</w:t>
            </w:r>
            <w:r w:rsidRPr="00DE337D">
              <w:t>apping used in Layout</w:t>
            </w:r>
          </w:p>
        </w:tc>
        <w:tc>
          <w:tcPr>
            <w:tcW w:w="834" w:type="pct"/>
          </w:tcPr>
          <w:p w14:paraId="2EDE6723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Boolean</w:t>
            </w:r>
          </w:p>
        </w:tc>
      </w:tr>
      <w:tr w:rsidR="00824720" w:rsidRPr="00DE337D" w14:paraId="3E8FCF67" w14:textId="77777777" w:rsidTr="00D77A64">
        <w:trPr>
          <w:trHeight w:val="269"/>
        </w:trPr>
        <w:tc>
          <w:tcPr>
            <w:tcW w:w="1021" w:type="pct"/>
          </w:tcPr>
          <w:p w14:paraId="77A6D37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tile_size</w:t>
            </w:r>
          </w:p>
        </w:tc>
        <w:tc>
          <w:tcPr>
            <w:tcW w:w="3145" w:type="pct"/>
          </w:tcPr>
          <w:p w14:paraId="560C5619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Tile size of Grid</w:t>
            </w:r>
          </w:p>
        </w:tc>
        <w:tc>
          <w:tcPr>
            <w:tcW w:w="834" w:type="pct"/>
          </w:tcPr>
          <w:p w14:paraId="324FE84E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302FDFC9" w14:textId="77777777" w:rsidTr="00D77A64">
        <w:trPr>
          <w:trHeight w:val="269"/>
        </w:trPr>
        <w:tc>
          <w:tcPr>
            <w:tcW w:w="1021" w:type="pct"/>
          </w:tcPr>
          <w:p w14:paraId="2E147ECE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elixr_model_id</w:t>
            </w:r>
          </w:p>
        </w:tc>
        <w:tc>
          <w:tcPr>
            <w:tcW w:w="3145" w:type="pct"/>
          </w:tcPr>
          <w:p w14:paraId="63517D4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 xml:space="preserve">Model </w:t>
            </w:r>
            <w:r>
              <w:t>ID</w:t>
            </w:r>
            <w:r w:rsidRPr="00DE337D">
              <w:t xml:space="preserve"> of </w:t>
            </w:r>
            <w:r>
              <w:t xml:space="preserve">the </w:t>
            </w:r>
            <w:r w:rsidRPr="00DE337D">
              <w:t>3D asset</w:t>
            </w:r>
          </w:p>
        </w:tc>
        <w:tc>
          <w:tcPr>
            <w:tcW w:w="834" w:type="pct"/>
          </w:tcPr>
          <w:p w14:paraId="483EE6FA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1F0BB435" w14:textId="77777777" w:rsidTr="00D77A64">
        <w:trPr>
          <w:trHeight w:val="269"/>
        </w:trPr>
        <w:tc>
          <w:tcPr>
            <w:tcW w:w="1021" w:type="pct"/>
          </w:tcPr>
          <w:p w14:paraId="37A8E921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version</w:t>
            </w:r>
          </w:p>
        </w:tc>
        <w:tc>
          <w:tcPr>
            <w:tcW w:w="3145" w:type="pct"/>
          </w:tcPr>
          <w:p w14:paraId="660458E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Model version</w:t>
            </w:r>
          </w:p>
        </w:tc>
        <w:tc>
          <w:tcPr>
            <w:tcW w:w="834" w:type="pct"/>
          </w:tcPr>
          <w:p w14:paraId="4FD44FF1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Number</w:t>
            </w:r>
          </w:p>
        </w:tc>
      </w:tr>
      <w:tr w:rsidR="00824720" w:rsidRPr="00DE337D" w14:paraId="6D36DBAD" w14:textId="77777777" w:rsidTr="00D77A64">
        <w:trPr>
          <w:trHeight w:val="269"/>
        </w:trPr>
        <w:tc>
          <w:tcPr>
            <w:tcW w:w="1021" w:type="pct"/>
          </w:tcPr>
          <w:p w14:paraId="1F0D1F1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gltfAsset</w:t>
            </w:r>
          </w:p>
        </w:tc>
        <w:tc>
          <w:tcPr>
            <w:tcW w:w="3145" w:type="pct"/>
          </w:tcPr>
          <w:p w14:paraId="556D5911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GLTF Asset details</w:t>
            </w:r>
          </w:p>
        </w:tc>
        <w:tc>
          <w:tcPr>
            <w:tcW w:w="834" w:type="pct"/>
          </w:tcPr>
          <w:p w14:paraId="5EFEBA1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Object</w:t>
            </w:r>
          </w:p>
        </w:tc>
      </w:tr>
      <w:tr w:rsidR="00824720" w:rsidRPr="00DE337D" w14:paraId="0ABC2E98" w14:textId="77777777" w:rsidTr="00D77A64">
        <w:trPr>
          <w:trHeight w:val="269"/>
        </w:trPr>
        <w:tc>
          <w:tcPr>
            <w:tcW w:w="1021" w:type="pct"/>
          </w:tcPr>
          <w:p w14:paraId="6C966053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thumbnail</w:t>
            </w:r>
          </w:p>
        </w:tc>
        <w:tc>
          <w:tcPr>
            <w:tcW w:w="3145" w:type="pct"/>
          </w:tcPr>
          <w:p w14:paraId="5FFA4052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Thumbnail details</w:t>
            </w:r>
          </w:p>
        </w:tc>
        <w:tc>
          <w:tcPr>
            <w:tcW w:w="834" w:type="pct"/>
          </w:tcPr>
          <w:p w14:paraId="1E82607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Object</w:t>
            </w:r>
          </w:p>
        </w:tc>
      </w:tr>
      <w:tr w:rsidR="00824720" w:rsidRPr="00DE337D" w14:paraId="14E932CE" w14:textId="77777777" w:rsidTr="00D77A64">
        <w:trPr>
          <w:trHeight w:val="269"/>
        </w:trPr>
        <w:tc>
          <w:tcPr>
            <w:tcW w:w="1021" w:type="pct"/>
          </w:tcPr>
          <w:p w14:paraId="705443E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cognite_model_id</w:t>
            </w:r>
          </w:p>
        </w:tc>
        <w:tc>
          <w:tcPr>
            <w:tcW w:w="3145" w:type="pct"/>
          </w:tcPr>
          <w:p w14:paraId="6BBCCD3A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 xml:space="preserve">Cognite model </w:t>
            </w:r>
            <w:r>
              <w:t>ID</w:t>
            </w:r>
            <w:r w:rsidRPr="00DE337D">
              <w:t xml:space="preserve"> value</w:t>
            </w:r>
          </w:p>
        </w:tc>
        <w:tc>
          <w:tcPr>
            <w:tcW w:w="834" w:type="pct"/>
          </w:tcPr>
          <w:p w14:paraId="451A16CB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0DF96382" w14:textId="77777777" w:rsidTr="00D77A64">
        <w:trPr>
          <w:trHeight w:val="269"/>
        </w:trPr>
        <w:tc>
          <w:tcPr>
            <w:tcW w:w="1021" w:type="pct"/>
          </w:tcPr>
          <w:p w14:paraId="514EC022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component_name</w:t>
            </w:r>
          </w:p>
        </w:tc>
        <w:tc>
          <w:tcPr>
            <w:tcW w:w="3145" w:type="pct"/>
          </w:tcPr>
          <w:p w14:paraId="552DB423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Component name 3D Asset</w:t>
            </w:r>
          </w:p>
        </w:tc>
        <w:tc>
          <w:tcPr>
            <w:tcW w:w="834" w:type="pct"/>
          </w:tcPr>
          <w:p w14:paraId="5564901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3DA1C30C" w14:textId="77777777" w:rsidTr="00D77A64">
        <w:trPr>
          <w:trHeight w:val="269"/>
        </w:trPr>
        <w:tc>
          <w:tcPr>
            <w:tcW w:w="1021" w:type="pct"/>
          </w:tcPr>
          <w:p w14:paraId="336B23D5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context_id</w:t>
            </w:r>
          </w:p>
        </w:tc>
        <w:tc>
          <w:tcPr>
            <w:tcW w:w="3145" w:type="pct"/>
          </w:tcPr>
          <w:p w14:paraId="304A5F4C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Cognite AH data</w:t>
            </w:r>
          </w:p>
        </w:tc>
        <w:tc>
          <w:tcPr>
            <w:tcW w:w="834" w:type="pct"/>
          </w:tcPr>
          <w:p w14:paraId="3036B3F0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7BD50518" w14:textId="77777777" w:rsidTr="00D77A64">
        <w:trPr>
          <w:trHeight w:val="269"/>
        </w:trPr>
        <w:tc>
          <w:tcPr>
            <w:tcW w:w="1021" w:type="pct"/>
          </w:tcPr>
          <w:p w14:paraId="01C47A6E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component_hierarchy</w:t>
            </w:r>
          </w:p>
        </w:tc>
        <w:tc>
          <w:tcPr>
            <w:tcW w:w="3145" w:type="pct"/>
          </w:tcPr>
          <w:p w14:paraId="699983FB" w14:textId="77777777" w:rsidR="00824720" w:rsidRPr="00DE337D" w:rsidRDefault="00824720" w:rsidP="00824720">
            <w:pPr>
              <w:spacing w:after="0"/>
              <w:jc w:val="left"/>
            </w:pPr>
            <w:r>
              <w:t>The m</w:t>
            </w:r>
            <w:r w:rsidRPr="00DE337D">
              <w:t>apped array of 3D component</w:t>
            </w:r>
            <w:r>
              <w:t>s</w:t>
            </w:r>
            <w:r w:rsidRPr="00DE337D">
              <w:t xml:space="preserve"> and Cognite AH data</w:t>
            </w:r>
          </w:p>
        </w:tc>
        <w:tc>
          <w:tcPr>
            <w:tcW w:w="834" w:type="pct"/>
          </w:tcPr>
          <w:p w14:paraId="416932F7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6E15E19B" w14:textId="77777777" w:rsidTr="00D77A64">
        <w:trPr>
          <w:trHeight w:val="269"/>
        </w:trPr>
        <w:tc>
          <w:tcPr>
            <w:tcW w:w="1021" w:type="pct"/>
          </w:tcPr>
          <w:p w14:paraId="363161FB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env</w:t>
            </w:r>
          </w:p>
        </w:tc>
        <w:tc>
          <w:tcPr>
            <w:tcW w:w="3145" w:type="pct"/>
          </w:tcPr>
          <w:p w14:paraId="1F88A231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Environment value</w:t>
            </w:r>
          </w:p>
        </w:tc>
        <w:tc>
          <w:tcPr>
            <w:tcW w:w="834" w:type="pct"/>
          </w:tcPr>
          <w:p w14:paraId="57C2FAA1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String</w:t>
            </w:r>
          </w:p>
        </w:tc>
      </w:tr>
      <w:tr w:rsidR="00824720" w:rsidRPr="00DE337D" w14:paraId="10D1ABDB" w14:textId="77777777" w:rsidTr="00D77A64">
        <w:trPr>
          <w:trHeight w:val="269"/>
        </w:trPr>
        <w:tc>
          <w:tcPr>
            <w:tcW w:w="1021" w:type="pct"/>
          </w:tcPr>
          <w:p w14:paraId="587CDF75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mappedLayout</w:t>
            </w:r>
          </w:p>
        </w:tc>
        <w:tc>
          <w:tcPr>
            <w:tcW w:w="3145" w:type="pct"/>
          </w:tcPr>
          <w:p w14:paraId="499577E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Plant collection array of string id</w:t>
            </w:r>
          </w:p>
        </w:tc>
        <w:tc>
          <w:tcPr>
            <w:tcW w:w="834" w:type="pct"/>
          </w:tcPr>
          <w:p w14:paraId="06269292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Array</w:t>
            </w:r>
          </w:p>
        </w:tc>
      </w:tr>
      <w:tr w:rsidR="00824720" w:rsidRPr="00DE337D" w14:paraId="40939425" w14:textId="77777777" w:rsidTr="00D77A64">
        <w:trPr>
          <w:trHeight w:val="269"/>
        </w:trPr>
        <w:tc>
          <w:tcPr>
            <w:tcW w:w="1021" w:type="pct"/>
          </w:tcPr>
          <w:p w14:paraId="56BAA89B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createdAt</w:t>
            </w:r>
          </w:p>
        </w:tc>
        <w:tc>
          <w:tcPr>
            <w:tcW w:w="3145" w:type="pct"/>
          </w:tcPr>
          <w:p w14:paraId="51E3170D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Created date and time</w:t>
            </w:r>
          </w:p>
        </w:tc>
        <w:tc>
          <w:tcPr>
            <w:tcW w:w="834" w:type="pct"/>
          </w:tcPr>
          <w:p w14:paraId="0FF83846" w14:textId="77777777" w:rsidR="00824720" w:rsidRPr="00DE337D" w:rsidRDefault="00824720" w:rsidP="00824720">
            <w:pPr>
              <w:spacing w:after="0"/>
              <w:jc w:val="left"/>
            </w:pPr>
            <w:r w:rsidRPr="00DE337D">
              <w:t>Date</w:t>
            </w:r>
          </w:p>
        </w:tc>
      </w:tr>
    </w:tbl>
    <w:p w14:paraId="5C037054" w14:textId="377290FC" w:rsidR="00824720" w:rsidRPr="00C4385F" w:rsidRDefault="00D77A64" w:rsidP="00D77A64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236"/>
        <w:gridCol w:w="12594"/>
      </w:tblGrid>
      <w:tr w:rsidR="00DC1093" w:rsidRPr="00C4385F" w14:paraId="72509A20" w14:textId="77777777" w:rsidTr="00D77A64">
        <w:trPr>
          <w:trHeight w:val="90"/>
        </w:trPr>
        <w:tc>
          <w:tcPr>
            <w:tcW w:w="1022" w:type="pct"/>
            <w:shd w:val="clear" w:color="auto" w:fill="E7E6E6" w:themeFill="background2"/>
          </w:tcPr>
          <w:p w14:paraId="4F3BEEE2" w14:textId="77777777" w:rsidR="00DC1093" w:rsidRPr="00C4385F" w:rsidRDefault="00DC1093" w:rsidP="002F2DC4">
            <w:pPr>
              <w:spacing w:after="100" w:afterAutospacing="1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3978" w:type="pct"/>
            <w:shd w:val="clear" w:color="auto" w:fill="E7E6E6" w:themeFill="background2"/>
          </w:tcPr>
          <w:p w14:paraId="4948361C" w14:textId="77777777" w:rsidR="00DC1093" w:rsidRPr="00C4385F" w:rsidRDefault="00DC1093" w:rsidP="00D77A64">
            <w:pPr>
              <w:spacing w:after="100" w:afterAutospacing="1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Result Description </w:t>
            </w:r>
          </w:p>
        </w:tc>
      </w:tr>
      <w:tr w:rsidR="00DC1093" w:rsidRPr="00C4385F" w14:paraId="1FDF3A6A" w14:textId="77777777" w:rsidTr="00D77A64">
        <w:trPr>
          <w:trHeight w:val="90"/>
        </w:trPr>
        <w:tc>
          <w:tcPr>
            <w:tcW w:w="1022" w:type="pct"/>
          </w:tcPr>
          <w:p w14:paraId="1935A22E" w14:textId="77777777" w:rsidR="00DC1093" w:rsidRPr="00C4385F" w:rsidRDefault="00DC1093" w:rsidP="00D77A64">
            <w:pPr>
              <w:spacing w:after="100" w:afterAutospacing="1"/>
              <w:jc w:val="left"/>
            </w:pPr>
            <w:r w:rsidRPr="00C4385F">
              <w:t xml:space="preserve">200 </w:t>
            </w:r>
          </w:p>
        </w:tc>
        <w:tc>
          <w:tcPr>
            <w:tcW w:w="3978" w:type="pct"/>
          </w:tcPr>
          <w:p w14:paraId="399B8F8F" w14:textId="0FD323B3" w:rsidR="00DC1093" w:rsidRPr="00C4385F" w:rsidRDefault="003A06C0" w:rsidP="00D77A64">
            <w:pPr>
              <w:spacing w:after="100" w:afterAutospacing="1"/>
              <w:jc w:val="left"/>
            </w:pPr>
            <w:r>
              <w:t>The r</w:t>
            </w:r>
            <w:r w:rsidR="00DC1093" w:rsidRPr="00C4385F">
              <w:t xml:space="preserve">equest </w:t>
            </w:r>
            <w:r>
              <w:t xml:space="preserve">is </w:t>
            </w:r>
            <w:r w:rsidR="001C019D" w:rsidRPr="00C4385F">
              <w:t>accepted,</w:t>
            </w:r>
            <w:r w:rsidR="00DC1093" w:rsidRPr="00C4385F">
              <w:t xml:space="preserve"> and </w:t>
            </w:r>
            <w:r>
              <w:t xml:space="preserve">the </w:t>
            </w:r>
            <w:r w:rsidR="00DC1093" w:rsidRPr="00C4385F">
              <w:t xml:space="preserve">response contains the result </w:t>
            </w:r>
          </w:p>
        </w:tc>
      </w:tr>
    </w:tbl>
    <w:p w14:paraId="058887D4" w14:textId="78F44964" w:rsidR="00AE67C8" w:rsidRDefault="002F2DC4" w:rsidP="002F2DC4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235"/>
        <w:gridCol w:w="4227"/>
        <w:gridCol w:w="8368"/>
      </w:tblGrid>
      <w:tr w:rsidR="0093164D" w:rsidRPr="00C4385F" w14:paraId="1E80FDD6" w14:textId="77777777" w:rsidTr="002F2DC4">
        <w:trPr>
          <w:trHeight w:val="90"/>
        </w:trPr>
        <w:tc>
          <w:tcPr>
            <w:tcW w:w="1022" w:type="pct"/>
            <w:shd w:val="clear" w:color="auto" w:fill="E7E6E6" w:themeFill="background2"/>
          </w:tcPr>
          <w:p w14:paraId="0840D7B9" w14:textId="77777777" w:rsidR="0093164D" w:rsidRPr="00C4385F" w:rsidRDefault="0093164D" w:rsidP="002F2DC4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HTTP Code </w:t>
            </w:r>
          </w:p>
        </w:tc>
        <w:tc>
          <w:tcPr>
            <w:tcW w:w="1335" w:type="pct"/>
            <w:shd w:val="clear" w:color="auto" w:fill="E7E6E6" w:themeFill="background2"/>
          </w:tcPr>
          <w:p w14:paraId="3AA07E64" w14:textId="77777777" w:rsidR="0093164D" w:rsidRPr="00C4385F" w:rsidRDefault="0093164D" w:rsidP="002F2DC4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Code </w:t>
            </w:r>
          </w:p>
        </w:tc>
        <w:tc>
          <w:tcPr>
            <w:tcW w:w="2643" w:type="pct"/>
            <w:shd w:val="clear" w:color="auto" w:fill="E7E6E6" w:themeFill="background2"/>
          </w:tcPr>
          <w:p w14:paraId="3A1DA648" w14:textId="77777777" w:rsidR="0093164D" w:rsidRPr="00C4385F" w:rsidRDefault="0093164D" w:rsidP="002F2DC4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Error Description </w:t>
            </w:r>
          </w:p>
        </w:tc>
      </w:tr>
      <w:tr w:rsidR="0093164D" w:rsidRPr="00C4385F" w14:paraId="279C652F" w14:textId="77777777" w:rsidTr="002F2DC4">
        <w:trPr>
          <w:trHeight w:val="90"/>
        </w:trPr>
        <w:tc>
          <w:tcPr>
            <w:tcW w:w="1022" w:type="pct"/>
          </w:tcPr>
          <w:p w14:paraId="5596C0E0" w14:textId="77777777" w:rsidR="0093164D" w:rsidRPr="00C4385F" w:rsidRDefault="0093164D" w:rsidP="002F2DC4">
            <w:pPr>
              <w:spacing w:after="0"/>
              <w:jc w:val="left"/>
            </w:pPr>
            <w:r w:rsidRPr="00C4385F">
              <w:t xml:space="preserve">401 </w:t>
            </w:r>
          </w:p>
        </w:tc>
        <w:tc>
          <w:tcPr>
            <w:tcW w:w="1335" w:type="pct"/>
          </w:tcPr>
          <w:p w14:paraId="13722BD1" w14:textId="77777777" w:rsidR="0093164D" w:rsidRPr="00C4385F" w:rsidRDefault="0093164D" w:rsidP="002F2DC4">
            <w:pPr>
              <w:spacing w:after="0"/>
              <w:jc w:val="left"/>
            </w:pPr>
            <w:r w:rsidRPr="00C4385F">
              <w:t xml:space="preserve">CRSM_02.005.000 </w:t>
            </w:r>
          </w:p>
        </w:tc>
        <w:tc>
          <w:tcPr>
            <w:tcW w:w="2643" w:type="pct"/>
          </w:tcPr>
          <w:p w14:paraId="1E07AD9F" w14:textId="77777777" w:rsidR="0093164D" w:rsidRPr="001D3EFD" w:rsidRDefault="0093164D" w:rsidP="002F2DC4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Unauthorized </w:t>
            </w:r>
          </w:p>
        </w:tc>
      </w:tr>
      <w:tr w:rsidR="0093164D" w:rsidRPr="00C4385F" w14:paraId="5728575B" w14:textId="77777777" w:rsidTr="002F2DC4">
        <w:trPr>
          <w:trHeight w:val="833"/>
        </w:trPr>
        <w:tc>
          <w:tcPr>
            <w:tcW w:w="1022" w:type="pct"/>
          </w:tcPr>
          <w:p w14:paraId="35E28D4C" w14:textId="77777777" w:rsidR="0093164D" w:rsidRPr="00C4385F" w:rsidRDefault="0093164D" w:rsidP="002F2DC4">
            <w:pPr>
              <w:spacing w:after="0"/>
              <w:jc w:val="left"/>
            </w:pPr>
            <w:r w:rsidRPr="00C4385F">
              <w:t xml:space="preserve">400 </w:t>
            </w:r>
          </w:p>
        </w:tc>
        <w:tc>
          <w:tcPr>
            <w:tcW w:w="1335" w:type="pct"/>
          </w:tcPr>
          <w:p w14:paraId="4F53728D" w14:textId="77777777" w:rsidR="0093164D" w:rsidRPr="00C4385F" w:rsidRDefault="0093164D" w:rsidP="002F2DC4">
            <w:pPr>
              <w:spacing w:after="0"/>
              <w:jc w:val="left"/>
            </w:pPr>
            <w:r w:rsidRPr="00C4385F">
              <w:t xml:space="preserve">CRSM_01.005.001 </w:t>
            </w:r>
          </w:p>
        </w:tc>
        <w:tc>
          <w:tcPr>
            <w:tcW w:w="2643" w:type="pct"/>
          </w:tcPr>
          <w:p w14:paraId="4F5E722C" w14:textId="77777777" w:rsidR="0093164D" w:rsidRPr="001D3EFD" w:rsidRDefault="0093164D" w:rsidP="002F2DC4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is missing bad request </w:t>
            </w:r>
          </w:p>
          <w:p w14:paraId="754EF1D9" w14:textId="77777777" w:rsidR="0093164D" w:rsidRPr="001D3EFD" w:rsidRDefault="0093164D" w:rsidP="002F2DC4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could be: </w:t>
            </w:r>
          </w:p>
          <w:p w14:paraId="70A1194D" w14:textId="77777777" w:rsidR="0093164D" w:rsidRPr="001D3EFD" w:rsidRDefault="0093164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Query params </w:t>
            </w:r>
          </w:p>
          <w:p w14:paraId="6F548865" w14:textId="77777777" w:rsidR="0093164D" w:rsidRPr="001D3EFD" w:rsidRDefault="0093164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Layout name </w:t>
            </w:r>
          </w:p>
          <w:p w14:paraId="19017A6A" w14:textId="77777777" w:rsidR="0093164D" w:rsidRPr="001D3EFD" w:rsidRDefault="0093164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Tenant-id </w:t>
            </w:r>
          </w:p>
          <w:p w14:paraId="70F08B99" w14:textId="40DC65DC" w:rsidR="0093164D" w:rsidRPr="001D3EFD" w:rsidRDefault="0093164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Client-id </w:t>
            </w:r>
          </w:p>
        </w:tc>
      </w:tr>
    </w:tbl>
    <w:p w14:paraId="6089BAEE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DC1E6D" w14:textId="2EE835EA" w:rsidR="00A664C3" w:rsidRDefault="00AE67C8" w:rsidP="00FF6DE7">
      <w:pPr>
        <w:pStyle w:val="Heading2"/>
        <w:jc w:val="left"/>
      </w:pPr>
      <w:bookmarkStart w:id="28" w:name="_Toc217901617"/>
      <w:r w:rsidRPr="00C4385F">
        <w:t>Asset</w:t>
      </w:r>
      <w:r w:rsidR="00C35ADC">
        <w:t>M</w:t>
      </w:r>
      <w:r w:rsidRPr="00C4385F">
        <w:t>apping</w:t>
      </w:r>
      <w:r w:rsidR="00A664C3" w:rsidRPr="00C4385F">
        <w:t xml:space="preserve"> (POST)</w:t>
      </w:r>
      <w:bookmarkEnd w:id="28"/>
    </w:p>
    <w:p w14:paraId="7E7A9D48" w14:textId="22DD0E66" w:rsidR="00465A4A" w:rsidRPr="00C4385F" w:rsidRDefault="00A664C3" w:rsidP="00FF6DE7">
      <w:pPr>
        <w:ind w:right="4464"/>
        <w:jc w:val="left"/>
      </w:pPr>
      <w:r w:rsidRPr="00C4385F">
        <w:t>Th</w:t>
      </w:r>
      <w:r w:rsidR="002171D6">
        <w:t>is</w:t>
      </w:r>
      <w:r w:rsidRPr="00C4385F">
        <w:t xml:space="preserve"> </w:t>
      </w:r>
      <w:r w:rsidR="001040FA">
        <w:t>A</w:t>
      </w:r>
      <w:r w:rsidR="001040FA" w:rsidRPr="00C4385F">
        <w:t>sset</w:t>
      </w:r>
      <w:r w:rsidR="001040FA">
        <w:t xml:space="preserve"> </w:t>
      </w:r>
      <w:r w:rsidR="001040FA" w:rsidRPr="00C4385F">
        <w:t>Mapping</w:t>
      </w:r>
      <w:r w:rsidR="002171D6">
        <w:t xml:space="preserve"> API</w:t>
      </w:r>
      <w:r w:rsidRPr="00C4385F">
        <w:t xml:space="preserve"> is used for </w:t>
      </w:r>
      <w:r w:rsidR="002171D6">
        <w:t>the m</w:t>
      </w:r>
      <w:r w:rsidRPr="00C4385F">
        <w:t>apping of 3D Model</w:t>
      </w:r>
      <w:r w:rsidR="002171D6">
        <w:t>s</w:t>
      </w:r>
      <w:r w:rsidRPr="00C4385F">
        <w:t xml:space="preserve"> from EliXR and Cognite Asset Hierarchy ID. This is used in the </w:t>
      </w:r>
      <w:r w:rsidR="00E26FF5">
        <w:t>U</w:t>
      </w:r>
      <w:r>
        <w:t>nity</w:t>
      </w:r>
      <w:r w:rsidRPr="00C4385F">
        <w:t xml:space="preserve"> app to download and load 3</w:t>
      </w:r>
      <w:r w:rsidR="002171D6">
        <w:t>D</w:t>
      </w:r>
      <w:r w:rsidRPr="00C4385F">
        <w:t xml:space="preserve"> models and show contextualized data.</w:t>
      </w:r>
    </w:p>
    <w:p w14:paraId="5B0A44EB" w14:textId="1FAB88CB" w:rsidR="00465A4A" w:rsidRPr="00C4385F" w:rsidRDefault="002F2DC4" w:rsidP="002F2DC4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213"/>
        <w:gridCol w:w="12617"/>
      </w:tblGrid>
      <w:tr w:rsidR="00AE00AA" w:rsidRPr="002F2DC4" w14:paraId="642E15AD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6CDC5D59" w14:textId="77777777" w:rsidR="00AE00AA" w:rsidRPr="002F2DC4" w:rsidRDefault="00AE00AA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 xml:space="preserve">PROTOCOL </w:t>
            </w:r>
          </w:p>
        </w:tc>
        <w:tc>
          <w:tcPr>
            <w:tcW w:w="3985" w:type="pct"/>
          </w:tcPr>
          <w:p w14:paraId="5CF5FE6A" w14:textId="77777777" w:rsidR="00AE00AA" w:rsidRPr="001D3EFD" w:rsidRDefault="00AE00AA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HTTP </w:t>
            </w:r>
          </w:p>
        </w:tc>
      </w:tr>
      <w:tr w:rsidR="00AE00AA" w:rsidRPr="002F2DC4" w14:paraId="2B2CA3A7" w14:textId="77777777" w:rsidTr="002F2DC4">
        <w:trPr>
          <w:trHeight w:val="106"/>
        </w:trPr>
        <w:tc>
          <w:tcPr>
            <w:tcW w:w="1015" w:type="pct"/>
            <w:shd w:val="clear" w:color="auto" w:fill="E7E6E6" w:themeFill="background2"/>
          </w:tcPr>
          <w:p w14:paraId="570280A3" w14:textId="4854FFF4" w:rsidR="00AE00AA" w:rsidRPr="002F2DC4" w:rsidRDefault="00AE00AA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 xml:space="preserve">PATH </w:t>
            </w:r>
            <w:r w:rsidR="001D3EFD">
              <w:rPr>
                <w:sz w:val="18"/>
              </w:rPr>
              <w:t>(Public Exposure)</w:t>
            </w:r>
            <w:r w:rsidRPr="002F2DC4">
              <w:rPr>
                <w:sz w:val="18"/>
              </w:rPr>
              <w:t xml:space="preserve"> </w:t>
            </w:r>
          </w:p>
        </w:tc>
        <w:tc>
          <w:tcPr>
            <w:tcW w:w="3985" w:type="pct"/>
          </w:tcPr>
          <w:p w14:paraId="160DD18C" w14:textId="642A2472" w:rsidR="00AE00AA" w:rsidRPr="001D3EFD" w:rsidRDefault="003C66D4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Style w:val="Hyperlink"/>
                <w:rFonts w:ascii="Consolas" w:hAnsi="Consolas"/>
                <w:sz w:val="18"/>
              </w:rPr>
              <w:t>https://apim-mw-aot-test.azure-api.net/api/3d-cms/mappings</w:t>
            </w:r>
          </w:p>
        </w:tc>
      </w:tr>
      <w:tr w:rsidR="00AE00AA" w:rsidRPr="002F2DC4" w14:paraId="05603ACA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6A8F158E" w14:textId="77777777" w:rsidR="00AE00AA" w:rsidRPr="002F2DC4" w:rsidRDefault="00AE00AA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 xml:space="preserve">METHOD </w:t>
            </w:r>
          </w:p>
        </w:tc>
        <w:tc>
          <w:tcPr>
            <w:tcW w:w="3985" w:type="pct"/>
          </w:tcPr>
          <w:p w14:paraId="0E3AEB44" w14:textId="77777777" w:rsidR="00AE00AA" w:rsidRPr="001D3EFD" w:rsidRDefault="00AE00AA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POST </w:t>
            </w:r>
          </w:p>
        </w:tc>
      </w:tr>
      <w:tr w:rsidR="00AE00AA" w:rsidRPr="002F2DC4" w14:paraId="3B1164CA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57BC1BDE" w14:textId="77777777" w:rsidR="00AE00AA" w:rsidRPr="002F2DC4" w:rsidRDefault="00AE00AA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 xml:space="preserve">CONTENT TYPE </w:t>
            </w:r>
          </w:p>
        </w:tc>
        <w:tc>
          <w:tcPr>
            <w:tcW w:w="3985" w:type="pct"/>
          </w:tcPr>
          <w:p w14:paraId="6685EE3C" w14:textId="77777777" w:rsidR="00AE00AA" w:rsidRPr="001D3EFD" w:rsidRDefault="00AE00AA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application / json </w:t>
            </w:r>
          </w:p>
        </w:tc>
      </w:tr>
      <w:tr w:rsidR="0005171E" w:rsidRPr="002F2DC4" w14:paraId="2503BD75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6EF2CCBC" w14:textId="67BCB0D2" w:rsidR="0005171E" w:rsidRPr="002F2DC4" w:rsidRDefault="00D16C10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>Authorization</w:t>
            </w:r>
          </w:p>
        </w:tc>
        <w:tc>
          <w:tcPr>
            <w:tcW w:w="3985" w:type="pct"/>
          </w:tcPr>
          <w:p w14:paraId="73A53C35" w14:textId="49FE1343" w:rsidR="0005171E" w:rsidRPr="001D3EFD" w:rsidRDefault="00D16C10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>Bearer {Token}</w:t>
            </w:r>
          </w:p>
        </w:tc>
      </w:tr>
      <w:tr w:rsidR="001D0931" w:rsidRPr="002F2DC4" w14:paraId="42F04C00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5C8F1A8E" w14:textId="0E600C99" w:rsidR="001D0931" w:rsidRPr="002F2DC4" w:rsidRDefault="008C054E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>JSON Request</w:t>
            </w:r>
          </w:p>
        </w:tc>
        <w:tc>
          <w:tcPr>
            <w:tcW w:w="3985" w:type="pct"/>
          </w:tcPr>
          <w:p w14:paraId="78FAA747" w14:textId="791BACE1" w:rsidR="001D0931" w:rsidRPr="001D3EFD" w:rsidRDefault="008C054E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hyperlink r:id="rId30" w:history="1">
              <w:r w:rsidRPr="001D3EFD">
                <w:rPr>
                  <w:rStyle w:val="Hyperlink"/>
                  <w:rFonts w:ascii="Consolas" w:hAnsi="Consolas"/>
                  <w:sz w:val="18"/>
                </w:rPr>
                <w:t>Link</w:t>
              </w:r>
            </w:hyperlink>
          </w:p>
        </w:tc>
      </w:tr>
      <w:tr w:rsidR="001D0931" w:rsidRPr="002F2DC4" w14:paraId="76D39E0F" w14:textId="77777777" w:rsidTr="002F2DC4">
        <w:trPr>
          <w:trHeight w:val="99"/>
        </w:trPr>
        <w:tc>
          <w:tcPr>
            <w:tcW w:w="1015" w:type="pct"/>
            <w:shd w:val="clear" w:color="auto" w:fill="E7E6E6" w:themeFill="background2"/>
          </w:tcPr>
          <w:p w14:paraId="5D1CE05C" w14:textId="4D00EA75" w:rsidR="001D0931" w:rsidRPr="002F2DC4" w:rsidRDefault="008C054E" w:rsidP="002F2DC4">
            <w:pPr>
              <w:spacing w:after="0"/>
              <w:jc w:val="left"/>
              <w:rPr>
                <w:sz w:val="18"/>
              </w:rPr>
            </w:pPr>
            <w:r w:rsidRPr="002F2DC4">
              <w:rPr>
                <w:sz w:val="18"/>
              </w:rPr>
              <w:t>JSON Response</w:t>
            </w:r>
          </w:p>
        </w:tc>
        <w:tc>
          <w:tcPr>
            <w:tcW w:w="3985" w:type="pct"/>
          </w:tcPr>
          <w:p w14:paraId="37D80F66" w14:textId="201DFB85" w:rsidR="001D0931" w:rsidRPr="001D3EFD" w:rsidRDefault="008C054E" w:rsidP="002F2DC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hyperlink r:id="rId31" w:history="1">
              <w:r w:rsidRPr="001D3EFD">
                <w:rPr>
                  <w:rStyle w:val="Hyperlink"/>
                  <w:rFonts w:ascii="Consolas" w:hAnsi="Consolas"/>
                  <w:sz w:val="18"/>
                </w:rPr>
                <w:t>Link</w:t>
              </w:r>
            </w:hyperlink>
          </w:p>
        </w:tc>
      </w:tr>
    </w:tbl>
    <w:p w14:paraId="18B748AE" w14:textId="2D4718FD" w:rsidR="00C10144" w:rsidRDefault="002F2DC4" w:rsidP="002F2DC4">
      <w:pPr>
        <w:pStyle w:val="Heading3"/>
      </w:pPr>
      <w: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5"/>
        <w:gridCol w:w="7779"/>
        <w:gridCol w:w="2093"/>
        <w:gridCol w:w="2093"/>
      </w:tblGrid>
      <w:tr w:rsidR="002F2DC4" w:rsidRPr="0079626A" w14:paraId="40817333" w14:textId="77777777" w:rsidTr="005A61A8">
        <w:trPr>
          <w:trHeight w:val="360"/>
        </w:trPr>
        <w:tc>
          <w:tcPr>
            <w:tcW w:w="1221" w:type="pct"/>
            <w:shd w:val="clear" w:color="auto" w:fill="E7E6E6" w:themeFill="background2"/>
            <w:hideMark/>
          </w:tcPr>
          <w:p w14:paraId="6C38D362" w14:textId="77777777" w:rsidR="002F2DC4" w:rsidRPr="0079626A" w:rsidRDefault="002F2DC4" w:rsidP="002F2DC4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Parameter </w:t>
            </w:r>
          </w:p>
        </w:tc>
        <w:tc>
          <w:tcPr>
            <w:tcW w:w="2457" w:type="pct"/>
            <w:shd w:val="clear" w:color="auto" w:fill="E7E6E6" w:themeFill="background2"/>
            <w:hideMark/>
          </w:tcPr>
          <w:p w14:paraId="5B124379" w14:textId="77777777" w:rsidR="002F2DC4" w:rsidRPr="0079626A" w:rsidRDefault="002F2DC4" w:rsidP="002F2DC4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66B34FF2" w14:textId="77777777" w:rsidR="002F2DC4" w:rsidRPr="0079626A" w:rsidRDefault="002F2DC4" w:rsidP="002F2DC4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M/O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080EF2B3" w14:textId="77777777" w:rsidR="002F2DC4" w:rsidRPr="0079626A" w:rsidRDefault="002F2DC4" w:rsidP="002F2DC4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Type </w:t>
            </w:r>
          </w:p>
        </w:tc>
      </w:tr>
      <w:tr w:rsidR="002F2DC4" w:rsidRPr="0079626A" w14:paraId="0ADF5812" w14:textId="77777777" w:rsidTr="005A61A8">
        <w:trPr>
          <w:trHeight w:val="360"/>
        </w:trPr>
        <w:tc>
          <w:tcPr>
            <w:tcW w:w="1221" w:type="pct"/>
            <w:hideMark/>
          </w:tcPr>
          <w:p w14:paraId="412D51E1" w14:textId="77777777" w:rsidR="002F2DC4" w:rsidRPr="0079626A" w:rsidRDefault="002F2DC4" w:rsidP="002F2DC4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Authorization </w:t>
            </w:r>
          </w:p>
        </w:tc>
        <w:tc>
          <w:tcPr>
            <w:tcW w:w="2457" w:type="pct"/>
            <w:hideMark/>
          </w:tcPr>
          <w:p w14:paraId="02AB033A" w14:textId="77777777" w:rsidR="002F2DC4" w:rsidRPr="0079626A" w:rsidRDefault="002F2DC4" w:rsidP="002F2DC4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Token acquired from Azure AD based on the user credentials for further API calls. </w:t>
            </w:r>
          </w:p>
        </w:tc>
        <w:tc>
          <w:tcPr>
            <w:tcW w:w="661" w:type="pct"/>
            <w:hideMark/>
          </w:tcPr>
          <w:p w14:paraId="75A77D6B" w14:textId="77777777" w:rsidR="002F2DC4" w:rsidRPr="0079626A" w:rsidRDefault="002F2DC4" w:rsidP="002F2DC4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 </w:t>
            </w:r>
          </w:p>
        </w:tc>
        <w:tc>
          <w:tcPr>
            <w:tcW w:w="661" w:type="pct"/>
            <w:hideMark/>
          </w:tcPr>
          <w:p w14:paraId="3583584D" w14:textId="77777777" w:rsidR="002F2DC4" w:rsidRPr="0079626A" w:rsidRDefault="002F2DC4" w:rsidP="002F2DC4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 </w:t>
            </w:r>
          </w:p>
        </w:tc>
      </w:tr>
    </w:tbl>
    <w:p w14:paraId="74EB9662" w14:textId="6F2B70BC" w:rsidR="002F2DC4" w:rsidRDefault="002F2DC4" w:rsidP="002F2DC4">
      <w:pPr>
        <w:pStyle w:val="Heading3"/>
      </w:pPr>
      <w:r>
        <w:t>Input Body Parameters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5"/>
        <w:gridCol w:w="7779"/>
        <w:gridCol w:w="2093"/>
        <w:gridCol w:w="2093"/>
      </w:tblGrid>
      <w:tr w:rsidR="002F2DC4" w:rsidRPr="0079626A" w14:paraId="2C09EBB2" w14:textId="77777777" w:rsidTr="005A61A8">
        <w:trPr>
          <w:trHeight w:val="360"/>
        </w:trPr>
        <w:tc>
          <w:tcPr>
            <w:tcW w:w="1221" w:type="pct"/>
            <w:shd w:val="clear" w:color="auto" w:fill="E7E6E6" w:themeFill="background2"/>
            <w:hideMark/>
          </w:tcPr>
          <w:p w14:paraId="12B9BF9C" w14:textId="77777777" w:rsidR="002F2DC4" w:rsidRPr="0079626A" w:rsidRDefault="002F2DC4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Parameter </w:t>
            </w:r>
          </w:p>
        </w:tc>
        <w:tc>
          <w:tcPr>
            <w:tcW w:w="2457" w:type="pct"/>
            <w:shd w:val="clear" w:color="auto" w:fill="E7E6E6" w:themeFill="background2"/>
            <w:hideMark/>
          </w:tcPr>
          <w:p w14:paraId="7AF887A1" w14:textId="77777777" w:rsidR="002F2DC4" w:rsidRPr="0079626A" w:rsidRDefault="002F2DC4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2B782207" w14:textId="77777777" w:rsidR="002F2DC4" w:rsidRPr="0079626A" w:rsidRDefault="002F2DC4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M/O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3ABE27CE" w14:textId="77777777" w:rsidR="002F2DC4" w:rsidRPr="0079626A" w:rsidRDefault="002F2DC4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79626A">
              <w:rPr>
                <w:b/>
                <w:bCs/>
                <w:sz w:val="18"/>
              </w:rPr>
              <w:t>Type </w:t>
            </w:r>
          </w:p>
        </w:tc>
      </w:tr>
      <w:tr w:rsidR="002F2DC4" w:rsidRPr="0079626A" w14:paraId="550ABF27" w14:textId="77777777" w:rsidTr="005A61A8">
        <w:trPr>
          <w:trHeight w:val="255"/>
        </w:trPr>
        <w:tc>
          <w:tcPr>
            <w:tcW w:w="1221" w:type="pct"/>
          </w:tcPr>
          <w:p w14:paraId="13A3C7AF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name</w:t>
            </w:r>
          </w:p>
        </w:tc>
        <w:tc>
          <w:tcPr>
            <w:tcW w:w="2457" w:type="pct"/>
          </w:tcPr>
          <w:p w14:paraId="0D304B03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Name of the asset Mapping</w:t>
            </w:r>
          </w:p>
        </w:tc>
        <w:tc>
          <w:tcPr>
            <w:tcW w:w="661" w:type="pct"/>
          </w:tcPr>
          <w:p w14:paraId="10BA5BA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585BCE6B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0C02D732" w14:textId="77777777" w:rsidTr="005A61A8">
        <w:trPr>
          <w:trHeight w:val="255"/>
        </w:trPr>
        <w:tc>
          <w:tcPr>
            <w:tcW w:w="1221" w:type="pct"/>
          </w:tcPr>
          <w:p w14:paraId="185424AB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type</w:t>
            </w:r>
          </w:p>
        </w:tc>
        <w:tc>
          <w:tcPr>
            <w:tcW w:w="2457" w:type="pct"/>
          </w:tcPr>
          <w:p w14:paraId="6F0F845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Type of the mapping</w:t>
            </w:r>
          </w:p>
        </w:tc>
        <w:tc>
          <w:tcPr>
            <w:tcW w:w="661" w:type="pct"/>
          </w:tcPr>
          <w:p w14:paraId="4155F89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1A2EAF2B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52D73679" w14:textId="77777777" w:rsidTr="005A61A8">
        <w:trPr>
          <w:trHeight w:val="255"/>
        </w:trPr>
        <w:tc>
          <w:tcPr>
            <w:tcW w:w="1221" w:type="pct"/>
          </w:tcPr>
          <w:p w14:paraId="64065315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tile_size</w:t>
            </w:r>
          </w:p>
        </w:tc>
        <w:tc>
          <w:tcPr>
            <w:tcW w:w="2457" w:type="pct"/>
          </w:tcPr>
          <w:p w14:paraId="61AE3620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Tile size of Grid</w:t>
            </w:r>
          </w:p>
        </w:tc>
        <w:tc>
          <w:tcPr>
            <w:tcW w:w="661" w:type="pct"/>
          </w:tcPr>
          <w:p w14:paraId="735F603C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2CFBCC3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29625774" w14:textId="77777777" w:rsidTr="005A61A8">
        <w:trPr>
          <w:trHeight w:val="255"/>
        </w:trPr>
        <w:tc>
          <w:tcPr>
            <w:tcW w:w="1221" w:type="pct"/>
          </w:tcPr>
          <w:p w14:paraId="2551928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elixr_model_id</w:t>
            </w:r>
          </w:p>
        </w:tc>
        <w:tc>
          <w:tcPr>
            <w:tcW w:w="2457" w:type="pct"/>
          </w:tcPr>
          <w:p w14:paraId="456F2553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Model ID of the 3D asset</w:t>
            </w:r>
          </w:p>
        </w:tc>
        <w:tc>
          <w:tcPr>
            <w:tcW w:w="661" w:type="pct"/>
          </w:tcPr>
          <w:p w14:paraId="53F7CAA7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642638EA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24C5F30B" w14:textId="77777777" w:rsidTr="005A61A8">
        <w:trPr>
          <w:trHeight w:val="255"/>
        </w:trPr>
        <w:tc>
          <w:tcPr>
            <w:tcW w:w="1221" w:type="pct"/>
          </w:tcPr>
          <w:p w14:paraId="3CC1CCF1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version</w:t>
            </w:r>
          </w:p>
        </w:tc>
        <w:tc>
          <w:tcPr>
            <w:tcW w:w="2457" w:type="pct"/>
          </w:tcPr>
          <w:p w14:paraId="71DFFE2F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Model version</w:t>
            </w:r>
          </w:p>
        </w:tc>
        <w:tc>
          <w:tcPr>
            <w:tcW w:w="661" w:type="pct"/>
          </w:tcPr>
          <w:p w14:paraId="3927399A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30D98B6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Number</w:t>
            </w:r>
          </w:p>
        </w:tc>
      </w:tr>
      <w:tr w:rsidR="002F2DC4" w:rsidRPr="0079626A" w14:paraId="027A0DB0" w14:textId="77777777" w:rsidTr="005A61A8">
        <w:trPr>
          <w:trHeight w:val="255"/>
        </w:trPr>
        <w:tc>
          <w:tcPr>
            <w:tcW w:w="1221" w:type="pct"/>
          </w:tcPr>
          <w:p w14:paraId="5909B3CD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gltfAsset</w:t>
            </w:r>
          </w:p>
        </w:tc>
        <w:tc>
          <w:tcPr>
            <w:tcW w:w="2457" w:type="pct"/>
          </w:tcPr>
          <w:p w14:paraId="6443B243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GLTF Asset details</w:t>
            </w:r>
          </w:p>
        </w:tc>
        <w:tc>
          <w:tcPr>
            <w:tcW w:w="661" w:type="pct"/>
          </w:tcPr>
          <w:p w14:paraId="141A98AC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5B5FBA47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Object</w:t>
            </w:r>
          </w:p>
        </w:tc>
      </w:tr>
      <w:tr w:rsidR="002F2DC4" w:rsidRPr="0079626A" w14:paraId="720196D8" w14:textId="77777777" w:rsidTr="005A61A8">
        <w:trPr>
          <w:trHeight w:val="255"/>
        </w:trPr>
        <w:tc>
          <w:tcPr>
            <w:tcW w:w="1221" w:type="pct"/>
          </w:tcPr>
          <w:p w14:paraId="1F6BCEE3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thumbnail</w:t>
            </w:r>
          </w:p>
        </w:tc>
        <w:tc>
          <w:tcPr>
            <w:tcW w:w="2457" w:type="pct"/>
          </w:tcPr>
          <w:p w14:paraId="05ECABEB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Thumbnail details</w:t>
            </w:r>
          </w:p>
        </w:tc>
        <w:tc>
          <w:tcPr>
            <w:tcW w:w="661" w:type="pct"/>
          </w:tcPr>
          <w:p w14:paraId="638C0B7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0EA1D8A9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Object</w:t>
            </w:r>
          </w:p>
        </w:tc>
      </w:tr>
      <w:tr w:rsidR="002F2DC4" w:rsidRPr="0079626A" w14:paraId="62E86FEB" w14:textId="77777777" w:rsidTr="005A61A8">
        <w:trPr>
          <w:trHeight w:val="255"/>
        </w:trPr>
        <w:tc>
          <w:tcPr>
            <w:tcW w:w="1221" w:type="pct"/>
          </w:tcPr>
          <w:p w14:paraId="4204D94D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cognite_model_id</w:t>
            </w:r>
          </w:p>
        </w:tc>
        <w:tc>
          <w:tcPr>
            <w:tcW w:w="2457" w:type="pct"/>
          </w:tcPr>
          <w:p w14:paraId="4F112A20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Cognite model ID value</w:t>
            </w:r>
          </w:p>
        </w:tc>
        <w:tc>
          <w:tcPr>
            <w:tcW w:w="661" w:type="pct"/>
          </w:tcPr>
          <w:p w14:paraId="6089EE95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O</w:t>
            </w:r>
          </w:p>
        </w:tc>
        <w:tc>
          <w:tcPr>
            <w:tcW w:w="661" w:type="pct"/>
          </w:tcPr>
          <w:p w14:paraId="2692A59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78FF0EDC" w14:textId="77777777" w:rsidTr="005A61A8">
        <w:trPr>
          <w:trHeight w:val="255"/>
        </w:trPr>
        <w:tc>
          <w:tcPr>
            <w:tcW w:w="1221" w:type="pct"/>
          </w:tcPr>
          <w:p w14:paraId="0A1A7C31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component_name</w:t>
            </w:r>
          </w:p>
        </w:tc>
        <w:tc>
          <w:tcPr>
            <w:tcW w:w="2457" w:type="pct"/>
          </w:tcPr>
          <w:p w14:paraId="351B13E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Component name 3D Asset</w:t>
            </w:r>
          </w:p>
        </w:tc>
        <w:tc>
          <w:tcPr>
            <w:tcW w:w="661" w:type="pct"/>
          </w:tcPr>
          <w:p w14:paraId="6AD7764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66E1A18A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0CF1F579" w14:textId="77777777" w:rsidTr="005A61A8">
        <w:trPr>
          <w:trHeight w:val="255"/>
        </w:trPr>
        <w:tc>
          <w:tcPr>
            <w:tcW w:w="1221" w:type="pct"/>
          </w:tcPr>
          <w:p w14:paraId="6BEA050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context_id</w:t>
            </w:r>
          </w:p>
        </w:tc>
        <w:tc>
          <w:tcPr>
            <w:tcW w:w="2457" w:type="pct"/>
          </w:tcPr>
          <w:p w14:paraId="0BD0E319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Cognite AH data</w:t>
            </w:r>
          </w:p>
        </w:tc>
        <w:tc>
          <w:tcPr>
            <w:tcW w:w="661" w:type="pct"/>
          </w:tcPr>
          <w:p w14:paraId="67A4F70B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3EA64D5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34100D4C" w14:textId="77777777" w:rsidTr="005A61A8">
        <w:trPr>
          <w:trHeight w:val="255"/>
        </w:trPr>
        <w:tc>
          <w:tcPr>
            <w:tcW w:w="1221" w:type="pct"/>
          </w:tcPr>
          <w:p w14:paraId="3962E7E4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component_hierarchy</w:t>
            </w:r>
          </w:p>
        </w:tc>
        <w:tc>
          <w:tcPr>
            <w:tcW w:w="2457" w:type="pct"/>
          </w:tcPr>
          <w:p w14:paraId="2266F3DE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The mapped array of 3D components and Cognite AH data</w:t>
            </w:r>
          </w:p>
        </w:tc>
        <w:tc>
          <w:tcPr>
            <w:tcW w:w="661" w:type="pct"/>
          </w:tcPr>
          <w:p w14:paraId="62A63D8D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1E942304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Array</w:t>
            </w:r>
          </w:p>
        </w:tc>
      </w:tr>
      <w:tr w:rsidR="002F2DC4" w:rsidRPr="0079626A" w14:paraId="46C7EB84" w14:textId="77777777" w:rsidTr="005A61A8">
        <w:trPr>
          <w:trHeight w:val="255"/>
        </w:trPr>
        <w:tc>
          <w:tcPr>
            <w:tcW w:w="1221" w:type="pct"/>
          </w:tcPr>
          <w:p w14:paraId="66DAE2F7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plantId</w:t>
            </w:r>
          </w:p>
        </w:tc>
        <w:tc>
          <w:tcPr>
            <w:tcW w:w="2457" w:type="pct"/>
          </w:tcPr>
          <w:p w14:paraId="76420D12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PlantId of the plant level data</w:t>
            </w:r>
          </w:p>
        </w:tc>
        <w:tc>
          <w:tcPr>
            <w:tcW w:w="661" w:type="pct"/>
          </w:tcPr>
          <w:p w14:paraId="5EFC6898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M</w:t>
            </w:r>
          </w:p>
        </w:tc>
        <w:tc>
          <w:tcPr>
            <w:tcW w:w="661" w:type="pct"/>
          </w:tcPr>
          <w:p w14:paraId="14456F34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  <w:tr w:rsidR="002F2DC4" w:rsidRPr="0079626A" w14:paraId="5DF3DB28" w14:textId="77777777" w:rsidTr="005A61A8">
        <w:trPr>
          <w:trHeight w:val="255"/>
        </w:trPr>
        <w:tc>
          <w:tcPr>
            <w:tcW w:w="1221" w:type="pct"/>
          </w:tcPr>
          <w:p w14:paraId="7EA307AF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env</w:t>
            </w:r>
          </w:p>
        </w:tc>
        <w:tc>
          <w:tcPr>
            <w:tcW w:w="2457" w:type="pct"/>
          </w:tcPr>
          <w:p w14:paraId="4F6AB185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Environment value</w:t>
            </w:r>
          </w:p>
        </w:tc>
        <w:tc>
          <w:tcPr>
            <w:tcW w:w="661" w:type="pct"/>
          </w:tcPr>
          <w:p w14:paraId="4B29195A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O</w:t>
            </w:r>
          </w:p>
        </w:tc>
        <w:tc>
          <w:tcPr>
            <w:tcW w:w="661" w:type="pct"/>
          </w:tcPr>
          <w:p w14:paraId="02BE69F7" w14:textId="77777777" w:rsidR="002F2DC4" w:rsidRPr="0079626A" w:rsidRDefault="002F2DC4" w:rsidP="004F4FFE">
            <w:pPr>
              <w:spacing w:after="0"/>
              <w:jc w:val="left"/>
              <w:rPr>
                <w:sz w:val="18"/>
              </w:rPr>
            </w:pPr>
            <w:r w:rsidRPr="0079626A">
              <w:rPr>
                <w:sz w:val="18"/>
              </w:rPr>
              <w:t>String</w:t>
            </w:r>
          </w:p>
        </w:tc>
      </w:tr>
    </w:tbl>
    <w:p w14:paraId="6DED3B72" w14:textId="30BAF8F5" w:rsidR="002F2DC4" w:rsidRDefault="004F4FFE" w:rsidP="004F4FFE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6"/>
        <w:gridCol w:w="9564"/>
        <w:gridCol w:w="2400"/>
      </w:tblGrid>
      <w:tr w:rsidR="004F4FFE" w:rsidRPr="008718BE" w14:paraId="55A76718" w14:textId="77777777" w:rsidTr="005A61A8">
        <w:trPr>
          <w:trHeight w:val="373"/>
        </w:trPr>
        <w:tc>
          <w:tcPr>
            <w:tcW w:w="1221" w:type="pct"/>
            <w:shd w:val="clear" w:color="auto" w:fill="E7E6E6" w:themeFill="background2"/>
            <w:hideMark/>
          </w:tcPr>
          <w:p w14:paraId="2C431EDA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Parameter </w:t>
            </w:r>
          </w:p>
        </w:tc>
        <w:tc>
          <w:tcPr>
            <w:tcW w:w="3021" w:type="pct"/>
            <w:shd w:val="clear" w:color="auto" w:fill="E7E6E6" w:themeFill="background2"/>
            <w:hideMark/>
          </w:tcPr>
          <w:p w14:paraId="26034C17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758" w:type="pct"/>
            <w:shd w:val="clear" w:color="auto" w:fill="E7E6E6" w:themeFill="background2"/>
            <w:hideMark/>
          </w:tcPr>
          <w:p w14:paraId="678ADF5A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Type </w:t>
            </w:r>
          </w:p>
        </w:tc>
      </w:tr>
      <w:tr w:rsidR="004F4FFE" w:rsidRPr="008718BE" w14:paraId="6052CC55" w14:textId="77777777" w:rsidTr="005A61A8">
        <w:trPr>
          <w:trHeight w:val="261"/>
        </w:trPr>
        <w:tc>
          <w:tcPr>
            <w:tcW w:w="1221" w:type="pct"/>
            <w:hideMark/>
          </w:tcPr>
          <w:p w14:paraId="122AF709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Server </w:t>
            </w:r>
          </w:p>
        </w:tc>
        <w:tc>
          <w:tcPr>
            <w:tcW w:w="3021" w:type="pct"/>
            <w:hideMark/>
          </w:tcPr>
          <w:p w14:paraId="1553DCA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Contains information about how the server handles requests [e.g., Express] </w:t>
            </w:r>
          </w:p>
        </w:tc>
        <w:tc>
          <w:tcPr>
            <w:tcW w:w="758" w:type="pct"/>
            <w:hideMark/>
          </w:tcPr>
          <w:p w14:paraId="4D44B7F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 </w:t>
            </w:r>
          </w:p>
        </w:tc>
      </w:tr>
      <w:tr w:rsidR="004F4FFE" w:rsidRPr="008718BE" w14:paraId="712524FD" w14:textId="77777777" w:rsidTr="005A61A8">
        <w:trPr>
          <w:trHeight w:val="261"/>
        </w:trPr>
        <w:tc>
          <w:tcPr>
            <w:tcW w:w="1221" w:type="pct"/>
            <w:hideMark/>
          </w:tcPr>
          <w:p w14:paraId="6375C2E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Content-Type </w:t>
            </w:r>
          </w:p>
        </w:tc>
        <w:tc>
          <w:tcPr>
            <w:tcW w:w="3021" w:type="pct"/>
            <w:hideMark/>
          </w:tcPr>
          <w:p w14:paraId="37C2F295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Length of the content </w:t>
            </w:r>
          </w:p>
        </w:tc>
        <w:tc>
          <w:tcPr>
            <w:tcW w:w="758" w:type="pct"/>
            <w:hideMark/>
          </w:tcPr>
          <w:p w14:paraId="4CE10FB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6C3EEFC7" w14:textId="77777777" w:rsidTr="005A61A8">
        <w:trPr>
          <w:trHeight w:val="261"/>
        </w:trPr>
        <w:tc>
          <w:tcPr>
            <w:tcW w:w="1221" w:type="pct"/>
            <w:hideMark/>
          </w:tcPr>
          <w:p w14:paraId="3908F69F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Date </w:t>
            </w:r>
          </w:p>
        </w:tc>
        <w:tc>
          <w:tcPr>
            <w:tcW w:w="3021" w:type="pct"/>
            <w:hideMark/>
          </w:tcPr>
          <w:p w14:paraId="27E9FD3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Date of operation execution e.g. - [Tue, 17 May 2022 06:30:16 GMT] </w:t>
            </w:r>
          </w:p>
        </w:tc>
        <w:tc>
          <w:tcPr>
            <w:tcW w:w="758" w:type="pct"/>
            <w:hideMark/>
          </w:tcPr>
          <w:p w14:paraId="56A3FD72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Datetime </w:t>
            </w:r>
          </w:p>
        </w:tc>
      </w:tr>
      <w:tr w:rsidR="004F4FFE" w:rsidRPr="008718BE" w14:paraId="2A8D2CA1" w14:textId="77777777" w:rsidTr="005A61A8">
        <w:trPr>
          <w:trHeight w:val="261"/>
        </w:trPr>
        <w:tc>
          <w:tcPr>
            <w:tcW w:w="1221" w:type="pct"/>
            <w:hideMark/>
          </w:tcPr>
          <w:p w14:paraId="45819EAD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Content-Length </w:t>
            </w:r>
          </w:p>
        </w:tc>
        <w:tc>
          <w:tcPr>
            <w:tcW w:w="3021" w:type="pct"/>
            <w:hideMark/>
          </w:tcPr>
          <w:p w14:paraId="18B13694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Length of the content </w:t>
            </w:r>
          </w:p>
        </w:tc>
        <w:tc>
          <w:tcPr>
            <w:tcW w:w="758" w:type="pct"/>
            <w:hideMark/>
          </w:tcPr>
          <w:p w14:paraId="61879C89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Bytes </w:t>
            </w:r>
          </w:p>
        </w:tc>
      </w:tr>
    </w:tbl>
    <w:p w14:paraId="292BB265" w14:textId="40BB7FE8" w:rsidR="004F4FFE" w:rsidRDefault="004F4FFE" w:rsidP="004F4FFE">
      <w:pPr>
        <w:pStyle w:val="Heading3"/>
      </w:pPr>
      <w:r>
        <w:t>Output Body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3865"/>
        <w:gridCol w:w="9552"/>
        <w:gridCol w:w="2397"/>
      </w:tblGrid>
      <w:tr w:rsidR="004F4FFE" w:rsidRPr="008718BE" w14:paraId="117B366A" w14:textId="77777777" w:rsidTr="005A61A8">
        <w:trPr>
          <w:trHeight w:val="306"/>
        </w:trPr>
        <w:tc>
          <w:tcPr>
            <w:tcW w:w="1222" w:type="pct"/>
            <w:shd w:val="clear" w:color="auto" w:fill="E7E6E6" w:themeFill="background2"/>
            <w:hideMark/>
          </w:tcPr>
          <w:p w14:paraId="7BAF7AD0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Parameter </w:t>
            </w:r>
          </w:p>
        </w:tc>
        <w:tc>
          <w:tcPr>
            <w:tcW w:w="3020" w:type="pct"/>
            <w:shd w:val="clear" w:color="auto" w:fill="E7E6E6" w:themeFill="background2"/>
            <w:hideMark/>
          </w:tcPr>
          <w:p w14:paraId="16078B08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758" w:type="pct"/>
            <w:shd w:val="clear" w:color="auto" w:fill="E7E6E6" w:themeFill="background2"/>
            <w:hideMark/>
          </w:tcPr>
          <w:p w14:paraId="3A6D62FC" w14:textId="77777777" w:rsidR="004F4FFE" w:rsidRPr="008718BE" w:rsidRDefault="004F4FFE" w:rsidP="004F4FFE">
            <w:pPr>
              <w:spacing w:after="0"/>
              <w:jc w:val="left"/>
              <w:rPr>
                <w:b/>
                <w:bCs/>
                <w:sz w:val="18"/>
              </w:rPr>
            </w:pPr>
            <w:r w:rsidRPr="008718BE">
              <w:rPr>
                <w:b/>
                <w:bCs/>
                <w:sz w:val="18"/>
              </w:rPr>
              <w:t>Type </w:t>
            </w:r>
          </w:p>
        </w:tc>
      </w:tr>
      <w:tr w:rsidR="004F4FFE" w:rsidRPr="008718BE" w14:paraId="08EA6BBB" w14:textId="77777777" w:rsidTr="005A61A8">
        <w:trPr>
          <w:trHeight w:val="215"/>
        </w:trPr>
        <w:tc>
          <w:tcPr>
            <w:tcW w:w="1222" w:type="pct"/>
            <w:hideMark/>
          </w:tcPr>
          <w:p w14:paraId="3EE34451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_id</w:t>
            </w:r>
          </w:p>
        </w:tc>
        <w:tc>
          <w:tcPr>
            <w:tcW w:w="3020" w:type="pct"/>
            <w:hideMark/>
          </w:tcPr>
          <w:p w14:paraId="2FC0C00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Unique ID of plant Collection</w:t>
            </w:r>
          </w:p>
        </w:tc>
        <w:tc>
          <w:tcPr>
            <w:tcW w:w="758" w:type="pct"/>
            <w:hideMark/>
          </w:tcPr>
          <w:p w14:paraId="109395E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64F77650" w14:textId="77777777" w:rsidTr="005A61A8">
        <w:trPr>
          <w:trHeight w:val="275"/>
        </w:trPr>
        <w:tc>
          <w:tcPr>
            <w:tcW w:w="1222" w:type="pct"/>
            <w:hideMark/>
          </w:tcPr>
          <w:p w14:paraId="243389E0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name</w:t>
            </w:r>
          </w:p>
        </w:tc>
        <w:tc>
          <w:tcPr>
            <w:tcW w:w="3020" w:type="pct"/>
            <w:hideMark/>
          </w:tcPr>
          <w:p w14:paraId="683D1EE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Name of the asset Mapping</w:t>
            </w:r>
          </w:p>
        </w:tc>
        <w:tc>
          <w:tcPr>
            <w:tcW w:w="758" w:type="pct"/>
            <w:hideMark/>
          </w:tcPr>
          <w:p w14:paraId="0BD77D8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61D309EF" w14:textId="77777777" w:rsidTr="005A61A8">
        <w:trPr>
          <w:trHeight w:val="275"/>
        </w:trPr>
        <w:tc>
          <w:tcPr>
            <w:tcW w:w="1222" w:type="pct"/>
          </w:tcPr>
          <w:p w14:paraId="0482C5D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type</w:t>
            </w:r>
          </w:p>
        </w:tc>
        <w:tc>
          <w:tcPr>
            <w:tcW w:w="3020" w:type="pct"/>
          </w:tcPr>
          <w:p w14:paraId="27EC765D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Type of the mapping</w:t>
            </w:r>
          </w:p>
        </w:tc>
        <w:tc>
          <w:tcPr>
            <w:tcW w:w="758" w:type="pct"/>
          </w:tcPr>
          <w:p w14:paraId="35859C89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44D2F5FA" w14:textId="77777777" w:rsidTr="005A61A8">
        <w:trPr>
          <w:trHeight w:val="275"/>
        </w:trPr>
        <w:tc>
          <w:tcPr>
            <w:tcW w:w="1222" w:type="pct"/>
          </w:tcPr>
          <w:p w14:paraId="783111AD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asset_used_in_layout</w:t>
            </w:r>
          </w:p>
        </w:tc>
        <w:tc>
          <w:tcPr>
            <w:tcW w:w="3020" w:type="pct"/>
          </w:tcPr>
          <w:p w14:paraId="0D8023B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The mapping used in Layout</w:t>
            </w:r>
          </w:p>
        </w:tc>
        <w:tc>
          <w:tcPr>
            <w:tcW w:w="758" w:type="pct"/>
          </w:tcPr>
          <w:p w14:paraId="07E705B7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Boolean</w:t>
            </w:r>
          </w:p>
        </w:tc>
      </w:tr>
      <w:tr w:rsidR="004F4FFE" w:rsidRPr="008718BE" w14:paraId="7CB5F770" w14:textId="77777777" w:rsidTr="005A61A8">
        <w:trPr>
          <w:trHeight w:val="275"/>
        </w:trPr>
        <w:tc>
          <w:tcPr>
            <w:tcW w:w="1222" w:type="pct"/>
          </w:tcPr>
          <w:p w14:paraId="6C335002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tile_size</w:t>
            </w:r>
          </w:p>
        </w:tc>
        <w:tc>
          <w:tcPr>
            <w:tcW w:w="3020" w:type="pct"/>
          </w:tcPr>
          <w:p w14:paraId="079154E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Tile size of Grid</w:t>
            </w:r>
          </w:p>
        </w:tc>
        <w:tc>
          <w:tcPr>
            <w:tcW w:w="758" w:type="pct"/>
          </w:tcPr>
          <w:p w14:paraId="6D7355F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77621520" w14:textId="77777777" w:rsidTr="005A61A8">
        <w:trPr>
          <w:trHeight w:val="275"/>
        </w:trPr>
        <w:tc>
          <w:tcPr>
            <w:tcW w:w="1222" w:type="pct"/>
          </w:tcPr>
          <w:p w14:paraId="6BE276B3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elixr_model_id</w:t>
            </w:r>
          </w:p>
        </w:tc>
        <w:tc>
          <w:tcPr>
            <w:tcW w:w="3020" w:type="pct"/>
          </w:tcPr>
          <w:p w14:paraId="69F0AA56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Model ID of the 3D asset</w:t>
            </w:r>
          </w:p>
        </w:tc>
        <w:tc>
          <w:tcPr>
            <w:tcW w:w="758" w:type="pct"/>
          </w:tcPr>
          <w:p w14:paraId="50C38214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2732E599" w14:textId="77777777" w:rsidTr="005A61A8">
        <w:trPr>
          <w:trHeight w:val="275"/>
        </w:trPr>
        <w:tc>
          <w:tcPr>
            <w:tcW w:w="1222" w:type="pct"/>
          </w:tcPr>
          <w:p w14:paraId="08D160FE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version</w:t>
            </w:r>
          </w:p>
        </w:tc>
        <w:tc>
          <w:tcPr>
            <w:tcW w:w="3020" w:type="pct"/>
          </w:tcPr>
          <w:p w14:paraId="6382A732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Model version</w:t>
            </w:r>
          </w:p>
        </w:tc>
        <w:tc>
          <w:tcPr>
            <w:tcW w:w="758" w:type="pct"/>
          </w:tcPr>
          <w:p w14:paraId="2655087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Number</w:t>
            </w:r>
          </w:p>
        </w:tc>
      </w:tr>
      <w:tr w:rsidR="004F4FFE" w:rsidRPr="008718BE" w14:paraId="391B8D1A" w14:textId="77777777" w:rsidTr="005A61A8">
        <w:trPr>
          <w:trHeight w:val="275"/>
        </w:trPr>
        <w:tc>
          <w:tcPr>
            <w:tcW w:w="1222" w:type="pct"/>
          </w:tcPr>
          <w:p w14:paraId="669ED7AD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gltfAsset</w:t>
            </w:r>
          </w:p>
        </w:tc>
        <w:tc>
          <w:tcPr>
            <w:tcW w:w="3020" w:type="pct"/>
          </w:tcPr>
          <w:p w14:paraId="76C4F16B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GLTF Asset details</w:t>
            </w:r>
          </w:p>
        </w:tc>
        <w:tc>
          <w:tcPr>
            <w:tcW w:w="758" w:type="pct"/>
          </w:tcPr>
          <w:p w14:paraId="7C6E9373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Object</w:t>
            </w:r>
          </w:p>
        </w:tc>
      </w:tr>
      <w:tr w:rsidR="004F4FFE" w:rsidRPr="008718BE" w14:paraId="3733C2D0" w14:textId="77777777" w:rsidTr="005A61A8">
        <w:trPr>
          <w:trHeight w:val="275"/>
        </w:trPr>
        <w:tc>
          <w:tcPr>
            <w:tcW w:w="1222" w:type="pct"/>
          </w:tcPr>
          <w:p w14:paraId="7100EEB1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thumbnail</w:t>
            </w:r>
          </w:p>
        </w:tc>
        <w:tc>
          <w:tcPr>
            <w:tcW w:w="3020" w:type="pct"/>
          </w:tcPr>
          <w:p w14:paraId="4BD1EABF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Thumbnail details</w:t>
            </w:r>
          </w:p>
        </w:tc>
        <w:tc>
          <w:tcPr>
            <w:tcW w:w="758" w:type="pct"/>
          </w:tcPr>
          <w:p w14:paraId="4F277156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Object</w:t>
            </w:r>
          </w:p>
        </w:tc>
      </w:tr>
      <w:tr w:rsidR="004F4FFE" w:rsidRPr="008718BE" w14:paraId="4A19220D" w14:textId="77777777" w:rsidTr="005A61A8">
        <w:trPr>
          <w:trHeight w:val="275"/>
        </w:trPr>
        <w:tc>
          <w:tcPr>
            <w:tcW w:w="1222" w:type="pct"/>
          </w:tcPr>
          <w:p w14:paraId="57C585D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cognite_model_id</w:t>
            </w:r>
          </w:p>
        </w:tc>
        <w:tc>
          <w:tcPr>
            <w:tcW w:w="3020" w:type="pct"/>
          </w:tcPr>
          <w:p w14:paraId="4FAC98F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Cognite model ID value</w:t>
            </w:r>
          </w:p>
        </w:tc>
        <w:tc>
          <w:tcPr>
            <w:tcW w:w="758" w:type="pct"/>
          </w:tcPr>
          <w:p w14:paraId="2B753258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6938813D" w14:textId="77777777" w:rsidTr="005A61A8">
        <w:trPr>
          <w:trHeight w:val="275"/>
        </w:trPr>
        <w:tc>
          <w:tcPr>
            <w:tcW w:w="1222" w:type="pct"/>
          </w:tcPr>
          <w:p w14:paraId="413C1C86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component_name</w:t>
            </w:r>
          </w:p>
        </w:tc>
        <w:tc>
          <w:tcPr>
            <w:tcW w:w="3020" w:type="pct"/>
          </w:tcPr>
          <w:p w14:paraId="3A1F0551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Component name 3D Asset</w:t>
            </w:r>
          </w:p>
        </w:tc>
        <w:tc>
          <w:tcPr>
            <w:tcW w:w="758" w:type="pct"/>
          </w:tcPr>
          <w:p w14:paraId="531BB696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51914386" w14:textId="77777777" w:rsidTr="005A61A8">
        <w:trPr>
          <w:trHeight w:val="275"/>
        </w:trPr>
        <w:tc>
          <w:tcPr>
            <w:tcW w:w="1222" w:type="pct"/>
          </w:tcPr>
          <w:p w14:paraId="37C2FED1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context_id</w:t>
            </w:r>
          </w:p>
        </w:tc>
        <w:tc>
          <w:tcPr>
            <w:tcW w:w="3020" w:type="pct"/>
          </w:tcPr>
          <w:p w14:paraId="4EB662D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Cognite AH data</w:t>
            </w:r>
          </w:p>
        </w:tc>
        <w:tc>
          <w:tcPr>
            <w:tcW w:w="758" w:type="pct"/>
          </w:tcPr>
          <w:p w14:paraId="45FB379C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35C605A6" w14:textId="77777777" w:rsidTr="005A61A8">
        <w:trPr>
          <w:trHeight w:val="275"/>
        </w:trPr>
        <w:tc>
          <w:tcPr>
            <w:tcW w:w="1222" w:type="pct"/>
          </w:tcPr>
          <w:p w14:paraId="4CD83C14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component_hierarchy</w:t>
            </w:r>
          </w:p>
        </w:tc>
        <w:tc>
          <w:tcPr>
            <w:tcW w:w="3020" w:type="pct"/>
          </w:tcPr>
          <w:p w14:paraId="1E85A149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The mapped array of 3D components and Cognite AH data</w:t>
            </w:r>
          </w:p>
        </w:tc>
        <w:tc>
          <w:tcPr>
            <w:tcW w:w="758" w:type="pct"/>
          </w:tcPr>
          <w:p w14:paraId="07893514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02EAD002" w14:textId="77777777" w:rsidTr="005A61A8">
        <w:trPr>
          <w:trHeight w:val="275"/>
        </w:trPr>
        <w:tc>
          <w:tcPr>
            <w:tcW w:w="1222" w:type="pct"/>
          </w:tcPr>
          <w:p w14:paraId="08D392C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plantId</w:t>
            </w:r>
          </w:p>
        </w:tc>
        <w:tc>
          <w:tcPr>
            <w:tcW w:w="3020" w:type="pct"/>
          </w:tcPr>
          <w:p w14:paraId="37B30EEC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Plant level ID</w:t>
            </w:r>
          </w:p>
        </w:tc>
        <w:tc>
          <w:tcPr>
            <w:tcW w:w="758" w:type="pct"/>
          </w:tcPr>
          <w:p w14:paraId="6B504EC5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4D04A553" w14:textId="77777777" w:rsidTr="005A61A8">
        <w:trPr>
          <w:trHeight w:val="275"/>
        </w:trPr>
        <w:tc>
          <w:tcPr>
            <w:tcW w:w="1222" w:type="pct"/>
          </w:tcPr>
          <w:p w14:paraId="053A9AB2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env</w:t>
            </w:r>
          </w:p>
        </w:tc>
        <w:tc>
          <w:tcPr>
            <w:tcW w:w="3020" w:type="pct"/>
          </w:tcPr>
          <w:p w14:paraId="344D5A76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Environment value</w:t>
            </w:r>
          </w:p>
        </w:tc>
        <w:tc>
          <w:tcPr>
            <w:tcW w:w="758" w:type="pct"/>
          </w:tcPr>
          <w:p w14:paraId="16942964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String</w:t>
            </w:r>
          </w:p>
        </w:tc>
      </w:tr>
      <w:tr w:rsidR="004F4FFE" w:rsidRPr="008718BE" w14:paraId="165D62B0" w14:textId="77777777" w:rsidTr="005A61A8">
        <w:trPr>
          <w:trHeight w:val="275"/>
        </w:trPr>
        <w:tc>
          <w:tcPr>
            <w:tcW w:w="1222" w:type="pct"/>
          </w:tcPr>
          <w:p w14:paraId="464747FE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mappedLayout</w:t>
            </w:r>
          </w:p>
        </w:tc>
        <w:tc>
          <w:tcPr>
            <w:tcW w:w="3020" w:type="pct"/>
          </w:tcPr>
          <w:p w14:paraId="37A1AD8C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Plant collection array of string id</w:t>
            </w:r>
          </w:p>
        </w:tc>
        <w:tc>
          <w:tcPr>
            <w:tcW w:w="758" w:type="pct"/>
          </w:tcPr>
          <w:p w14:paraId="508B9845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Array</w:t>
            </w:r>
          </w:p>
        </w:tc>
      </w:tr>
      <w:tr w:rsidR="004F4FFE" w:rsidRPr="008718BE" w14:paraId="22A6787B" w14:textId="77777777" w:rsidTr="005A61A8">
        <w:trPr>
          <w:trHeight w:val="275"/>
        </w:trPr>
        <w:tc>
          <w:tcPr>
            <w:tcW w:w="1222" w:type="pct"/>
          </w:tcPr>
          <w:p w14:paraId="179FC8B1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createdAt</w:t>
            </w:r>
          </w:p>
        </w:tc>
        <w:tc>
          <w:tcPr>
            <w:tcW w:w="3020" w:type="pct"/>
          </w:tcPr>
          <w:p w14:paraId="67E2DE1A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Created date and time</w:t>
            </w:r>
          </w:p>
        </w:tc>
        <w:tc>
          <w:tcPr>
            <w:tcW w:w="758" w:type="pct"/>
          </w:tcPr>
          <w:p w14:paraId="056F874E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>Date</w:t>
            </w:r>
          </w:p>
        </w:tc>
      </w:tr>
    </w:tbl>
    <w:p w14:paraId="64981FC9" w14:textId="0E09627D" w:rsidR="004F4FFE" w:rsidRDefault="004F4FFE" w:rsidP="004F4FFE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6"/>
        <w:gridCol w:w="11964"/>
      </w:tblGrid>
      <w:tr w:rsidR="004F4FFE" w:rsidRPr="008718BE" w14:paraId="7102769A" w14:textId="77777777" w:rsidTr="005A61A8">
        <w:trPr>
          <w:trHeight w:val="389"/>
        </w:trPr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837E355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37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318FF30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b/>
                <w:bCs/>
                <w:sz w:val="18"/>
              </w:rPr>
              <w:t xml:space="preserve">Result Description </w:t>
            </w:r>
          </w:p>
        </w:tc>
      </w:tr>
      <w:tr w:rsidR="004F4FFE" w:rsidRPr="008718BE" w14:paraId="0CDCCCA2" w14:textId="77777777" w:rsidTr="005A61A8">
        <w:trPr>
          <w:trHeight w:val="287"/>
        </w:trPr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8CEB8F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200 </w:t>
            </w:r>
          </w:p>
        </w:tc>
        <w:tc>
          <w:tcPr>
            <w:tcW w:w="37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358FDC" w14:textId="77777777" w:rsidR="004F4FFE" w:rsidRPr="008718BE" w:rsidRDefault="004F4FF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The request is accepted, and the response contains the result </w:t>
            </w:r>
          </w:p>
        </w:tc>
      </w:tr>
    </w:tbl>
    <w:p w14:paraId="3101BA00" w14:textId="7FB8970E" w:rsidR="004F4FFE" w:rsidRPr="004F4FFE" w:rsidRDefault="004F4FFE" w:rsidP="004F4FFE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6"/>
        <w:gridCol w:w="4486"/>
        <w:gridCol w:w="7478"/>
      </w:tblGrid>
      <w:tr w:rsidR="008C054E" w:rsidRPr="008718BE" w14:paraId="35385C04" w14:textId="77777777" w:rsidTr="005A61A8">
        <w:trPr>
          <w:trHeight w:val="90"/>
        </w:trPr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0744BEA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141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89140A1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b/>
                <w:bCs/>
                <w:sz w:val="18"/>
              </w:rPr>
              <w:t xml:space="preserve">Error Code </w:t>
            </w:r>
          </w:p>
        </w:tc>
        <w:tc>
          <w:tcPr>
            <w:tcW w:w="236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7691431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b/>
                <w:bCs/>
                <w:sz w:val="18"/>
              </w:rPr>
              <w:t xml:space="preserve">Error Description </w:t>
            </w:r>
          </w:p>
        </w:tc>
      </w:tr>
      <w:tr w:rsidR="008C054E" w:rsidRPr="008718BE" w14:paraId="56619D8A" w14:textId="77777777" w:rsidTr="005A61A8">
        <w:trPr>
          <w:trHeight w:val="90"/>
        </w:trPr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2ED27B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401 </w:t>
            </w:r>
          </w:p>
        </w:tc>
        <w:tc>
          <w:tcPr>
            <w:tcW w:w="141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54D8808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CRSM_02.005.000 </w:t>
            </w:r>
          </w:p>
        </w:tc>
        <w:tc>
          <w:tcPr>
            <w:tcW w:w="236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688275" w14:textId="77777777" w:rsidR="008C054E" w:rsidRPr="001D3EFD" w:rsidRDefault="008C054E" w:rsidP="004F4FF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8C054E" w:rsidRPr="008718BE" w14:paraId="3019F2D5" w14:textId="77777777" w:rsidTr="005A61A8">
        <w:trPr>
          <w:trHeight w:val="834"/>
        </w:trPr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E5AB91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400 </w:t>
            </w:r>
          </w:p>
        </w:tc>
        <w:tc>
          <w:tcPr>
            <w:tcW w:w="141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F3E437" w14:textId="77777777" w:rsidR="008C054E" w:rsidRPr="008718BE" w:rsidRDefault="008C054E" w:rsidP="004F4FFE">
            <w:pPr>
              <w:spacing w:after="0"/>
              <w:jc w:val="left"/>
              <w:rPr>
                <w:sz w:val="18"/>
              </w:rPr>
            </w:pPr>
            <w:r w:rsidRPr="008718BE">
              <w:rPr>
                <w:sz w:val="18"/>
              </w:rPr>
              <w:t xml:space="preserve">CRSM_01.005.001 </w:t>
            </w:r>
          </w:p>
        </w:tc>
        <w:tc>
          <w:tcPr>
            <w:tcW w:w="236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870CA3" w14:textId="77777777" w:rsidR="008C054E" w:rsidRPr="001D3EFD" w:rsidRDefault="008C054E" w:rsidP="004F4FF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4CFCB064" w14:textId="77777777" w:rsidR="008C054E" w:rsidRPr="001D3EFD" w:rsidRDefault="008C054E" w:rsidP="004F4FF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1507CAD1" w14:textId="77777777" w:rsidR="008C054E" w:rsidRPr="001D3EFD" w:rsidRDefault="008C054E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Query params </w:t>
            </w:r>
          </w:p>
          <w:p w14:paraId="66FC6946" w14:textId="77777777" w:rsidR="008C054E" w:rsidRPr="001D3EFD" w:rsidRDefault="008C054E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Layout name </w:t>
            </w:r>
          </w:p>
          <w:p w14:paraId="7C5F88DA" w14:textId="77777777" w:rsidR="008C054E" w:rsidRPr="001D3EFD" w:rsidRDefault="008C054E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Tenant-id </w:t>
            </w:r>
          </w:p>
          <w:p w14:paraId="6A3C8DD4" w14:textId="4E5D9A23" w:rsidR="008C054E" w:rsidRPr="001D3EFD" w:rsidRDefault="008C054E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Client-id </w:t>
            </w:r>
          </w:p>
        </w:tc>
      </w:tr>
    </w:tbl>
    <w:p w14:paraId="75C557EE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FD9586" w14:textId="1D691260" w:rsidR="00860661" w:rsidRPr="00C4385F" w:rsidRDefault="008319D0" w:rsidP="00FF6DE7">
      <w:pPr>
        <w:pStyle w:val="Heading2"/>
        <w:jc w:val="left"/>
      </w:pPr>
      <w:bookmarkStart w:id="29" w:name="_Toc217901618"/>
      <w:r w:rsidRPr="00C4385F">
        <w:t>AssetMapping</w:t>
      </w:r>
      <w:r w:rsidR="00860661">
        <w:t xml:space="preserve"> Update</w:t>
      </w:r>
      <w:r w:rsidR="00860661" w:rsidRPr="00C4385F">
        <w:t xml:space="preserve"> </w:t>
      </w:r>
      <w:r w:rsidR="00860661" w:rsidRPr="00353B77">
        <w:t>(</w:t>
      </w:r>
      <w:r w:rsidR="00822426" w:rsidRPr="00353B77">
        <w:t>PATCH</w:t>
      </w:r>
      <w:r w:rsidR="00860661" w:rsidRPr="00353B77">
        <w:t>)</w:t>
      </w:r>
      <w:bookmarkEnd w:id="29"/>
    </w:p>
    <w:p w14:paraId="389BE9E2" w14:textId="5B156A4B" w:rsidR="003C3DCD" w:rsidRPr="00C4385F" w:rsidRDefault="003C3DCD" w:rsidP="00FF6DE7">
      <w:pPr>
        <w:jc w:val="left"/>
      </w:pPr>
      <w:r w:rsidRPr="00C4385F">
        <w:t>Th</w:t>
      </w:r>
      <w:r>
        <w:t>is</w:t>
      </w:r>
      <w:r w:rsidRPr="00C4385F">
        <w:t xml:space="preserve"> </w:t>
      </w:r>
      <w:r w:rsidR="008319D0">
        <w:t>A</w:t>
      </w:r>
      <w:r w:rsidR="008319D0" w:rsidRPr="00C4385F">
        <w:t>sset</w:t>
      </w:r>
      <w:r w:rsidR="008319D0">
        <w:t xml:space="preserve"> </w:t>
      </w:r>
      <w:r w:rsidR="008319D0" w:rsidRPr="00C4385F">
        <w:t>Mapping</w:t>
      </w:r>
      <w:r>
        <w:t xml:space="preserve"> API</w:t>
      </w:r>
      <w:r w:rsidRPr="00C4385F">
        <w:t xml:space="preserve"> is used </w:t>
      </w:r>
      <w:r w:rsidR="00353B77">
        <w:t>to</w:t>
      </w:r>
      <w:r w:rsidRPr="00C4385F">
        <w:t xml:space="preserve"> </w:t>
      </w:r>
      <w:r>
        <w:t>upd</w:t>
      </w:r>
      <w:r w:rsidR="00642984">
        <w:t xml:space="preserve">ate </w:t>
      </w:r>
      <w:r w:rsidR="00E659D1">
        <w:t xml:space="preserve">the </w:t>
      </w:r>
      <w:r>
        <w:t>m</w:t>
      </w:r>
      <w:r w:rsidRPr="00C4385F">
        <w:t>apping of 3D Model</w:t>
      </w:r>
      <w:r>
        <w:t>s</w:t>
      </w:r>
      <w:r w:rsidRPr="00C4385F">
        <w:t xml:space="preserve"> from EliXR and Cognite Asset Hierarchy ID.</w:t>
      </w:r>
    </w:p>
    <w:p w14:paraId="64D3BC65" w14:textId="05A17FB5" w:rsidR="00860661" w:rsidRPr="00C4385F" w:rsidRDefault="00280DAA" w:rsidP="00280DAA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597"/>
        <w:gridCol w:w="12233"/>
      </w:tblGrid>
      <w:tr w:rsidR="00860661" w:rsidRPr="00AF7498" w14:paraId="125ED619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29EF6920" w14:textId="77777777" w:rsidR="00860661" w:rsidRPr="00AF7498" w:rsidRDefault="00860661" w:rsidP="00AF7498">
            <w:pPr>
              <w:spacing w:after="0"/>
              <w:jc w:val="left"/>
            </w:pPr>
            <w:r w:rsidRPr="00AF7498">
              <w:t xml:space="preserve">PROTOCOL </w:t>
            </w:r>
          </w:p>
        </w:tc>
        <w:tc>
          <w:tcPr>
            <w:tcW w:w="3864" w:type="pct"/>
          </w:tcPr>
          <w:p w14:paraId="60A0C2D2" w14:textId="77777777" w:rsidR="00860661" w:rsidRPr="001D3EFD" w:rsidRDefault="00860661" w:rsidP="00AF749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860661" w:rsidRPr="00AF7498" w14:paraId="4359AB36" w14:textId="77777777" w:rsidTr="007D7981">
        <w:trPr>
          <w:trHeight w:val="106"/>
        </w:trPr>
        <w:tc>
          <w:tcPr>
            <w:tcW w:w="1136" w:type="pct"/>
            <w:shd w:val="clear" w:color="auto" w:fill="E7E6E6" w:themeFill="background2"/>
          </w:tcPr>
          <w:p w14:paraId="5B482E75" w14:textId="1E2FB4F6" w:rsidR="00860661" w:rsidRPr="00AF7498" w:rsidRDefault="00860661" w:rsidP="00AF7498">
            <w:pPr>
              <w:spacing w:after="0"/>
              <w:jc w:val="left"/>
            </w:pPr>
            <w:r w:rsidRPr="00AF7498">
              <w:t xml:space="preserve">PATH </w:t>
            </w:r>
            <w:r w:rsidR="001D3EFD">
              <w:t>(Public Exposure)</w:t>
            </w:r>
            <w:r w:rsidRPr="00AF7498">
              <w:t xml:space="preserve"> </w:t>
            </w:r>
          </w:p>
        </w:tc>
        <w:tc>
          <w:tcPr>
            <w:tcW w:w="3864" w:type="pct"/>
          </w:tcPr>
          <w:p w14:paraId="7B2B333D" w14:textId="733A916C" w:rsidR="00860661" w:rsidRPr="001D3EFD" w:rsidRDefault="00860661" w:rsidP="00AF7498">
            <w:pPr>
              <w:spacing w:after="0"/>
              <w:jc w:val="left"/>
              <w:rPr>
                <w:rFonts w:ascii="Consolas" w:hAnsi="Consolas"/>
                <w:sz w:val="21"/>
                <w:szCs w:val="21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https://apim-mw-aot-test.azure-api.net/api/3d-cms/mappings</w:t>
            </w:r>
            <w:r w:rsidR="00822426" w:rsidRPr="001D3EFD">
              <w:rPr>
                <w:rStyle w:val="Hyperlink"/>
                <w:rFonts w:ascii="Consolas" w:hAnsi="Consolas"/>
              </w:rPr>
              <w:t>/{id</w:t>
            </w:r>
            <w:r w:rsidR="00747CAE" w:rsidRPr="001D3EFD">
              <w:rPr>
                <w:rStyle w:val="Hyperlink"/>
                <w:rFonts w:ascii="Consolas" w:hAnsi="Consolas"/>
              </w:rPr>
              <w:t>}</w:t>
            </w:r>
          </w:p>
        </w:tc>
      </w:tr>
      <w:tr w:rsidR="00860661" w:rsidRPr="00AF7498" w14:paraId="362305E7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620A20CA" w14:textId="77777777" w:rsidR="00860661" w:rsidRPr="00AF7498" w:rsidRDefault="00860661" w:rsidP="00AF7498">
            <w:pPr>
              <w:spacing w:after="0"/>
              <w:jc w:val="left"/>
            </w:pPr>
            <w:r w:rsidRPr="00AF7498">
              <w:t xml:space="preserve">METHOD </w:t>
            </w:r>
          </w:p>
        </w:tc>
        <w:tc>
          <w:tcPr>
            <w:tcW w:w="3864" w:type="pct"/>
          </w:tcPr>
          <w:p w14:paraId="3998CDFC" w14:textId="09568D5C" w:rsidR="00860661" w:rsidRPr="001D3EFD" w:rsidRDefault="00822426" w:rsidP="00AF749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PATCH</w:t>
            </w:r>
          </w:p>
        </w:tc>
      </w:tr>
      <w:tr w:rsidR="00860661" w:rsidRPr="00AF7498" w14:paraId="105E1701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78A64216" w14:textId="77777777" w:rsidR="00860661" w:rsidRPr="00AF7498" w:rsidRDefault="00860661" w:rsidP="00AF7498">
            <w:pPr>
              <w:spacing w:after="0"/>
              <w:jc w:val="left"/>
            </w:pPr>
            <w:r w:rsidRPr="00AF7498">
              <w:t xml:space="preserve">CONTENT TYPE </w:t>
            </w:r>
          </w:p>
        </w:tc>
        <w:tc>
          <w:tcPr>
            <w:tcW w:w="3864" w:type="pct"/>
          </w:tcPr>
          <w:p w14:paraId="1D4237A9" w14:textId="77777777" w:rsidR="00860661" w:rsidRPr="001D3EFD" w:rsidRDefault="00860661" w:rsidP="00AF749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860661" w:rsidRPr="00AF7498" w14:paraId="3A56D623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04A53538" w14:textId="77777777" w:rsidR="00860661" w:rsidRPr="00AF7498" w:rsidRDefault="00860661" w:rsidP="00AF7498">
            <w:pPr>
              <w:spacing w:after="0"/>
              <w:jc w:val="left"/>
            </w:pPr>
            <w:r w:rsidRPr="00AF7498">
              <w:t>Authorization</w:t>
            </w:r>
          </w:p>
        </w:tc>
        <w:tc>
          <w:tcPr>
            <w:tcW w:w="3864" w:type="pct"/>
          </w:tcPr>
          <w:p w14:paraId="50F74D21" w14:textId="77777777" w:rsidR="00860661" w:rsidRPr="001D3EFD" w:rsidRDefault="00860661" w:rsidP="00AF749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715A75" w:rsidRPr="00AF7498" w14:paraId="5DA1C854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477A0389" w14:textId="1BD8F361" w:rsidR="00715A75" w:rsidRPr="00AF7498" w:rsidRDefault="00715A75" w:rsidP="00AF7498">
            <w:pPr>
              <w:spacing w:after="0"/>
              <w:jc w:val="left"/>
            </w:pPr>
            <w:r>
              <w:t>JSON Request</w:t>
            </w:r>
          </w:p>
        </w:tc>
        <w:tc>
          <w:tcPr>
            <w:tcW w:w="3864" w:type="pct"/>
          </w:tcPr>
          <w:p w14:paraId="2EE68C51" w14:textId="46E79DC1" w:rsidR="00715A75" w:rsidRPr="001D3EFD" w:rsidRDefault="00715A75" w:rsidP="00AF7498">
            <w:pPr>
              <w:spacing w:after="0"/>
              <w:jc w:val="left"/>
              <w:rPr>
                <w:rFonts w:ascii="Consolas" w:hAnsi="Consolas"/>
              </w:rPr>
            </w:pPr>
            <w:hyperlink r:id="rId32" w:history="1">
              <w:r w:rsidRPr="001D3EFD">
                <w:rPr>
                  <w:rStyle w:val="Hyperlink"/>
                  <w:rFonts w:ascii="Consolas" w:hAnsi="Consolas"/>
                </w:rPr>
                <w:t>JSON Request</w:t>
              </w:r>
            </w:hyperlink>
          </w:p>
        </w:tc>
      </w:tr>
      <w:tr w:rsidR="00715A75" w:rsidRPr="00AF7498" w14:paraId="75C0CC1A" w14:textId="77777777" w:rsidTr="007D7981">
        <w:trPr>
          <w:trHeight w:val="99"/>
        </w:trPr>
        <w:tc>
          <w:tcPr>
            <w:tcW w:w="1136" w:type="pct"/>
            <w:shd w:val="clear" w:color="auto" w:fill="E7E6E6" w:themeFill="background2"/>
          </w:tcPr>
          <w:p w14:paraId="228F349B" w14:textId="614FAEE1" w:rsidR="00715A75" w:rsidRPr="00AF7498" w:rsidRDefault="00715A75" w:rsidP="00AF7498">
            <w:pPr>
              <w:spacing w:after="0"/>
              <w:jc w:val="left"/>
            </w:pPr>
            <w:r>
              <w:t>JSON Response</w:t>
            </w:r>
          </w:p>
        </w:tc>
        <w:tc>
          <w:tcPr>
            <w:tcW w:w="3864" w:type="pct"/>
          </w:tcPr>
          <w:p w14:paraId="6AE1DBF9" w14:textId="1A971CED" w:rsidR="00715A75" w:rsidRPr="001D3EFD" w:rsidRDefault="00715A75" w:rsidP="00AF7498">
            <w:pPr>
              <w:spacing w:after="0"/>
              <w:jc w:val="left"/>
              <w:rPr>
                <w:rFonts w:ascii="Consolas" w:hAnsi="Consolas"/>
              </w:rPr>
            </w:pPr>
            <w:hyperlink r:id="rId33" w:history="1">
              <w:r w:rsidRPr="001D3EFD">
                <w:rPr>
                  <w:rStyle w:val="Hyperlink"/>
                  <w:rFonts w:ascii="Consolas" w:hAnsi="Consolas"/>
                </w:rPr>
                <w:t>JSON Response</w:t>
              </w:r>
            </w:hyperlink>
          </w:p>
        </w:tc>
      </w:tr>
    </w:tbl>
    <w:p w14:paraId="3061CCD1" w14:textId="50A92F96" w:rsidR="00860661" w:rsidRDefault="001C0015" w:rsidP="001C0015">
      <w:pPr>
        <w:pStyle w:val="Heading3"/>
      </w:pPr>
      <w: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597"/>
        <w:gridCol w:w="8510"/>
        <w:gridCol w:w="1551"/>
        <w:gridCol w:w="2172"/>
      </w:tblGrid>
      <w:tr w:rsidR="001C0015" w:rsidRPr="00C93A55" w14:paraId="20A76FAB" w14:textId="77777777" w:rsidTr="001C0015">
        <w:trPr>
          <w:trHeight w:val="360"/>
        </w:trPr>
        <w:tc>
          <w:tcPr>
            <w:tcW w:w="1136" w:type="pct"/>
            <w:shd w:val="clear" w:color="auto" w:fill="E7E6E6" w:themeFill="background2"/>
            <w:hideMark/>
          </w:tcPr>
          <w:p w14:paraId="71529D90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Parameter </w:t>
            </w:r>
          </w:p>
        </w:tc>
        <w:tc>
          <w:tcPr>
            <w:tcW w:w="2688" w:type="pct"/>
            <w:shd w:val="clear" w:color="auto" w:fill="E7E6E6" w:themeFill="background2"/>
            <w:hideMark/>
          </w:tcPr>
          <w:p w14:paraId="09738265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490" w:type="pct"/>
            <w:shd w:val="clear" w:color="auto" w:fill="E7E6E6" w:themeFill="background2"/>
            <w:hideMark/>
          </w:tcPr>
          <w:p w14:paraId="2F5E1184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M/O </w:t>
            </w:r>
          </w:p>
        </w:tc>
        <w:tc>
          <w:tcPr>
            <w:tcW w:w="687" w:type="pct"/>
            <w:shd w:val="clear" w:color="auto" w:fill="E7E6E6" w:themeFill="background2"/>
            <w:hideMark/>
          </w:tcPr>
          <w:p w14:paraId="46D2D0F7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Type </w:t>
            </w:r>
          </w:p>
        </w:tc>
      </w:tr>
      <w:tr w:rsidR="001C0015" w:rsidRPr="00C93A55" w14:paraId="033EEE8E" w14:textId="77777777" w:rsidTr="001C0015">
        <w:trPr>
          <w:trHeight w:val="360"/>
        </w:trPr>
        <w:tc>
          <w:tcPr>
            <w:tcW w:w="1136" w:type="pct"/>
            <w:hideMark/>
          </w:tcPr>
          <w:p w14:paraId="5273C817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Authorization </w:t>
            </w:r>
          </w:p>
        </w:tc>
        <w:tc>
          <w:tcPr>
            <w:tcW w:w="2688" w:type="pct"/>
            <w:hideMark/>
          </w:tcPr>
          <w:p w14:paraId="3ECFF372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Token acquired from Azure AD based on the user credentials for further API calls. </w:t>
            </w:r>
          </w:p>
        </w:tc>
        <w:tc>
          <w:tcPr>
            <w:tcW w:w="490" w:type="pct"/>
            <w:hideMark/>
          </w:tcPr>
          <w:p w14:paraId="4ABB3521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 </w:t>
            </w:r>
          </w:p>
        </w:tc>
        <w:tc>
          <w:tcPr>
            <w:tcW w:w="687" w:type="pct"/>
            <w:hideMark/>
          </w:tcPr>
          <w:p w14:paraId="0AF20F3B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 </w:t>
            </w:r>
          </w:p>
        </w:tc>
      </w:tr>
    </w:tbl>
    <w:p w14:paraId="01ED4532" w14:textId="11CFF99D" w:rsidR="001C0015" w:rsidRDefault="001C0015" w:rsidP="001C0015">
      <w:pPr>
        <w:pStyle w:val="Heading3"/>
      </w:pPr>
      <w:r>
        <w:t>Input Path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597"/>
        <w:gridCol w:w="8510"/>
        <w:gridCol w:w="1551"/>
        <w:gridCol w:w="2172"/>
      </w:tblGrid>
      <w:tr w:rsidR="001C0015" w:rsidRPr="00C93A55" w14:paraId="4D1CAFA1" w14:textId="77777777" w:rsidTr="009244B0">
        <w:trPr>
          <w:trHeight w:val="360"/>
        </w:trPr>
        <w:tc>
          <w:tcPr>
            <w:tcW w:w="1136" w:type="pct"/>
            <w:shd w:val="clear" w:color="auto" w:fill="D9D9D9" w:themeFill="background1" w:themeFillShade="D9"/>
            <w:hideMark/>
          </w:tcPr>
          <w:p w14:paraId="0A1DFE99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Parameter </w:t>
            </w:r>
          </w:p>
        </w:tc>
        <w:tc>
          <w:tcPr>
            <w:tcW w:w="2688" w:type="pct"/>
            <w:shd w:val="clear" w:color="auto" w:fill="D9D9D9" w:themeFill="background1" w:themeFillShade="D9"/>
            <w:hideMark/>
          </w:tcPr>
          <w:p w14:paraId="3BBCF033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490" w:type="pct"/>
            <w:shd w:val="clear" w:color="auto" w:fill="D9D9D9" w:themeFill="background1" w:themeFillShade="D9"/>
            <w:hideMark/>
          </w:tcPr>
          <w:p w14:paraId="5A57AC58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M/O </w:t>
            </w:r>
          </w:p>
        </w:tc>
        <w:tc>
          <w:tcPr>
            <w:tcW w:w="687" w:type="pct"/>
            <w:shd w:val="clear" w:color="auto" w:fill="D9D9D9" w:themeFill="background1" w:themeFillShade="D9"/>
            <w:hideMark/>
          </w:tcPr>
          <w:p w14:paraId="707B814F" w14:textId="77777777" w:rsidR="001C0015" w:rsidRPr="009244B0" w:rsidRDefault="001C0015" w:rsidP="001C0015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Type </w:t>
            </w:r>
          </w:p>
        </w:tc>
      </w:tr>
      <w:tr w:rsidR="001C0015" w:rsidRPr="00C93A55" w14:paraId="318AEEEF" w14:textId="77777777" w:rsidTr="009244B0">
        <w:trPr>
          <w:trHeight w:val="255"/>
        </w:trPr>
        <w:tc>
          <w:tcPr>
            <w:tcW w:w="1136" w:type="pct"/>
          </w:tcPr>
          <w:p w14:paraId="608A9E1C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id</w:t>
            </w:r>
          </w:p>
        </w:tc>
        <w:tc>
          <w:tcPr>
            <w:tcW w:w="2688" w:type="pct"/>
          </w:tcPr>
          <w:p w14:paraId="40E08438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Unique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of the mapping collection</w:t>
            </w:r>
          </w:p>
        </w:tc>
        <w:tc>
          <w:tcPr>
            <w:tcW w:w="490" w:type="pct"/>
          </w:tcPr>
          <w:p w14:paraId="003D2F57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464DCBA9" w14:textId="77777777" w:rsidR="001C0015" w:rsidRPr="00C93A55" w:rsidRDefault="001C0015" w:rsidP="001C001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</w:tbl>
    <w:p w14:paraId="24A0964D" w14:textId="437F7B21" w:rsidR="001C0015" w:rsidRDefault="009244B0" w:rsidP="009244B0">
      <w:pPr>
        <w:pStyle w:val="Heading3"/>
      </w:pPr>
      <w:r>
        <w:t>Input Body Parameters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597"/>
        <w:gridCol w:w="8510"/>
        <w:gridCol w:w="1551"/>
        <w:gridCol w:w="2172"/>
      </w:tblGrid>
      <w:tr w:rsidR="009244B0" w:rsidRPr="00C93A55" w14:paraId="276E80EA" w14:textId="77777777" w:rsidTr="009244B0">
        <w:trPr>
          <w:trHeight w:val="360"/>
        </w:trPr>
        <w:tc>
          <w:tcPr>
            <w:tcW w:w="1136" w:type="pct"/>
            <w:shd w:val="clear" w:color="auto" w:fill="E7E6E6" w:themeFill="background2"/>
            <w:hideMark/>
          </w:tcPr>
          <w:p w14:paraId="4984C8B0" w14:textId="77777777" w:rsidR="009244B0" w:rsidRPr="009244B0" w:rsidRDefault="009244B0" w:rsidP="009244B0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Parameter </w:t>
            </w:r>
          </w:p>
        </w:tc>
        <w:tc>
          <w:tcPr>
            <w:tcW w:w="2688" w:type="pct"/>
            <w:shd w:val="clear" w:color="auto" w:fill="E7E6E6" w:themeFill="background2"/>
            <w:hideMark/>
          </w:tcPr>
          <w:p w14:paraId="0613D797" w14:textId="77777777" w:rsidR="009244B0" w:rsidRPr="009244B0" w:rsidRDefault="009244B0" w:rsidP="009244B0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490" w:type="pct"/>
            <w:shd w:val="clear" w:color="auto" w:fill="E7E6E6" w:themeFill="background2"/>
            <w:hideMark/>
          </w:tcPr>
          <w:p w14:paraId="4242728E" w14:textId="77777777" w:rsidR="009244B0" w:rsidRPr="009244B0" w:rsidRDefault="009244B0" w:rsidP="009244B0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M/O </w:t>
            </w:r>
          </w:p>
        </w:tc>
        <w:tc>
          <w:tcPr>
            <w:tcW w:w="687" w:type="pct"/>
            <w:shd w:val="clear" w:color="auto" w:fill="E7E6E6" w:themeFill="background2"/>
            <w:hideMark/>
          </w:tcPr>
          <w:p w14:paraId="0A317BFE" w14:textId="77777777" w:rsidR="009244B0" w:rsidRPr="009244B0" w:rsidRDefault="009244B0" w:rsidP="009244B0">
            <w:pPr>
              <w:spacing w:after="0"/>
              <w:jc w:val="left"/>
              <w:rPr>
                <w:b/>
                <w:bCs/>
                <w:sz w:val="18"/>
              </w:rPr>
            </w:pPr>
            <w:r w:rsidRPr="009244B0">
              <w:rPr>
                <w:b/>
                <w:bCs/>
                <w:sz w:val="18"/>
              </w:rPr>
              <w:t>Type </w:t>
            </w:r>
          </w:p>
        </w:tc>
      </w:tr>
      <w:tr w:rsidR="009244B0" w:rsidRPr="00C93A55" w14:paraId="2CE09613" w14:textId="77777777" w:rsidTr="009244B0">
        <w:trPr>
          <w:trHeight w:val="255"/>
        </w:trPr>
        <w:tc>
          <w:tcPr>
            <w:tcW w:w="1136" w:type="pct"/>
          </w:tcPr>
          <w:p w14:paraId="555448FA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name</w:t>
            </w:r>
          </w:p>
        </w:tc>
        <w:tc>
          <w:tcPr>
            <w:tcW w:w="2688" w:type="pct"/>
          </w:tcPr>
          <w:p w14:paraId="1D8092F6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Name of the asset Mapping</w:t>
            </w:r>
          </w:p>
        </w:tc>
        <w:tc>
          <w:tcPr>
            <w:tcW w:w="490" w:type="pct"/>
          </w:tcPr>
          <w:p w14:paraId="6892AFAC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5E6A3E3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32C551C0" w14:textId="77777777" w:rsidTr="009244B0">
        <w:trPr>
          <w:trHeight w:val="255"/>
        </w:trPr>
        <w:tc>
          <w:tcPr>
            <w:tcW w:w="1136" w:type="pct"/>
          </w:tcPr>
          <w:p w14:paraId="3EEA1A3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type</w:t>
            </w:r>
          </w:p>
        </w:tc>
        <w:tc>
          <w:tcPr>
            <w:tcW w:w="2688" w:type="pct"/>
          </w:tcPr>
          <w:p w14:paraId="35FB81A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Type of the mapping</w:t>
            </w:r>
          </w:p>
        </w:tc>
        <w:tc>
          <w:tcPr>
            <w:tcW w:w="490" w:type="pct"/>
          </w:tcPr>
          <w:p w14:paraId="0CA896F8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3AB45247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3EA3865A" w14:textId="77777777" w:rsidTr="009244B0">
        <w:trPr>
          <w:trHeight w:val="255"/>
        </w:trPr>
        <w:tc>
          <w:tcPr>
            <w:tcW w:w="1136" w:type="pct"/>
          </w:tcPr>
          <w:p w14:paraId="56DDF21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tile_size</w:t>
            </w:r>
          </w:p>
        </w:tc>
        <w:tc>
          <w:tcPr>
            <w:tcW w:w="2688" w:type="pct"/>
          </w:tcPr>
          <w:p w14:paraId="1B9C3C5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Tile size of Grid</w:t>
            </w:r>
          </w:p>
        </w:tc>
        <w:tc>
          <w:tcPr>
            <w:tcW w:w="490" w:type="pct"/>
          </w:tcPr>
          <w:p w14:paraId="53C27D23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67478AC5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74D0621C" w14:textId="77777777" w:rsidTr="009244B0">
        <w:trPr>
          <w:trHeight w:val="255"/>
        </w:trPr>
        <w:tc>
          <w:tcPr>
            <w:tcW w:w="1136" w:type="pct"/>
          </w:tcPr>
          <w:p w14:paraId="2265FBEB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elixr_model_id</w:t>
            </w:r>
          </w:p>
        </w:tc>
        <w:tc>
          <w:tcPr>
            <w:tcW w:w="2688" w:type="pct"/>
          </w:tcPr>
          <w:p w14:paraId="3D7E3C5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Model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of </w:t>
            </w:r>
            <w:r>
              <w:rPr>
                <w:sz w:val="18"/>
              </w:rPr>
              <w:t xml:space="preserve">the </w:t>
            </w:r>
            <w:r w:rsidRPr="00C93A55">
              <w:rPr>
                <w:sz w:val="18"/>
              </w:rPr>
              <w:t>3D asset</w:t>
            </w:r>
          </w:p>
        </w:tc>
        <w:tc>
          <w:tcPr>
            <w:tcW w:w="490" w:type="pct"/>
          </w:tcPr>
          <w:p w14:paraId="2EDCB004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635952F5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7C18C2FD" w14:textId="77777777" w:rsidTr="009244B0">
        <w:trPr>
          <w:trHeight w:val="255"/>
        </w:trPr>
        <w:tc>
          <w:tcPr>
            <w:tcW w:w="1136" w:type="pct"/>
          </w:tcPr>
          <w:p w14:paraId="7950B598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version</w:t>
            </w:r>
          </w:p>
        </w:tc>
        <w:tc>
          <w:tcPr>
            <w:tcW w:w="2688" w:type="pct"/>
          </w:tcPr>
          <w:p w14:paraId="285377F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Model version</w:t>
            </w:r>
          </w:p>
        </w:tc>
        <w:tc>
          <w:tcPr>
            <w:tcW w:w="490" w:type="pct"/>
          </w:tcPr>
          <w:p w14:paraId="252D056F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4B364598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Number</w:t>
            </w:r>
          </w:p>
        </w:tc>
      </w:tr>
      <w:tr w:rsidR="009244B0" w:rsidRPr="00C93A55" w14:paraId="227AA191" w14:textId="77777777" w:rsidTr="009244B0">
        <w:trPr>
          <w:trHeight w:val="255"/>
        </w:trPr>
        <w:tc>
          <w:tcPr>
            <w:tcW w:w="1136" w:type="pct"/>
          </w:tcPr>
          <w:p w14:paraId="5CFD5DE4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gltfAsset</w:t>
            </w:r>
          </w:p>
        </w:tc>
        <w:tc>
          <w:tcPr>
            <w:tcW w:w="2688" w:type="pct"/>
          </w:tcPr>
          <w:p w14:paraId="7F07E8F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GLTF Asset details</w:t>
            </w:r>
          </w:p>
        </w:tc>
        <w:tc>
          <w:tcPr>
            <w:tcW w:w="490" w:type="pct"/>
          </w:tcPr>
          <w:p w14:paraId="6D803BB7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6B7FD77C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Object</w:t>
            </w:r>
          </w:p>
        </w:tc>
      </w:tr>
      <w:tr w:rsidR="009244B0" w:rsidRPr="00C93A55" w14:paraId="0635BDF7" w14:textId="77777777" w:rsidTr="009244B0">
        <w:trPr>
          <w:trHeight w:val="255"/>
        </w:trPr>
        <w:tc>
          <w:tcPr>
            <w:tcW w:w="1136" w:type="pct"/>
          </w:tcPr>
          <w:p w14:paraId="5594F258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thumbnail</w:t>
            </w:r>
          </w:p>
        </w:tc>
        <w:tc>
          <w:tcPr>
            <w:tcW w:w="2688" w:type="pct"/>
          </w:tcPr>
          <w:p w14:paraId="4E21FC6D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Thumbnail details</w:t>
            </w:r>
          </w:p>
        </w:tc>
        <w:tc>
          <w:tcPr>
            <w:tcW w:w="490" w:type="pct"/>
          </w:tcPr>
          <w:p w14:paraId="08DDAF01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3B8F5ED4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Object</w:t>
            </w:r>
          </w:p>
        </w:tc>
      </w:tr>
      <w:tr w:rsidR="009244B0" w:rsidRPr="00C93A55" w14:paraId="7CCDFC5B" w14:textId="77777777" w:rsidTr="009244B0">
        <w:trPr>
          <w:trHeight w:val="255"/>
        </w:trPr>
        <w:tc>
          <w:tcPr>
            <w:tcW w:w="1136" w:type="pct"/>
          </w:tcPr>
          <w:p w14:paraId="56C56321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cognite_model_id</w:t>
            </w:r>
          </w:p>
        </w:tc>
        <w:tc>
          <w:tcPr>
            <w:tcW w:w="2688" w:type="pct"/>
          </w:tcPr>
          <w:p w14:paraId="6D78BDE1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Cognite model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value</w:t>
            </w:r>
          </w:p>
        </w:tc>
        <w:tc>
          <w:tcPr>
            <w:tcW w:w="490" w:type="pct"/>
          </w:tcPr>
          <w:p w14:paraId="4C195939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</w:t>
            </w:r>
          </w:p>
        </w:tc>
        <w:tc>
          <w:tcPr>
            <w:tcW w:w="687" w:type="pct"/>
          </w:tcPr>
          <w:p w14:paraId="0380BC8C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4E6D3D4C" w14:textId="77777777" w:rsidTr="009244B0">
        <w:trPr>
          <w:trHeight w:val="255"/>
        </w:trPr>
        <w:tc>
          <w:tcPr>
            <w:tcW w:w="1136" w:type="pct"/>
          </w:tcPr>
          <w:p w14:paraId="0557236D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component_name</w:t>
            </w:r>
          </w:p>
        </w:tc>
        <w:tc>
          <w:tcPr>
            <w:tcW w:w="2688" w:type="pct"/>
          </w:tcPr>
          <w:p w14:paraId="7AF6C384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 name 3D Asset</w:t>
            </w:r>
          </w:p>
        </w:tc>
        <w:tc>
          <w:tcPr>
            <w:tcW w:w="490" w:type="pct"/>
          </w:tcPr>
          <w:p w14:paraId="67B7A4A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0B3369C4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6995E312" w14:textId="77777777" w:rsidTr="009244B0">
        <w:trPr>
          <w:trHeight w:val="255"/>
        </w:trPr>
        <w:tc>
          <w:tcPr>
            <w:tcW w:w="1136" w:type="pct"/>
          </w:tcPr>
          <w:p w14:paraId="4FD5762F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context_id</w:t>
            </w:r>
          </w:p>
        </w:tc>
        <w:tc>
          <w:tcPr>
            <w:tcW w:w="2688" w:type="pct"/>
          </w:tcPr>
          <w:p w14:paraId="4B23C04A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Cognite AH data</w:t>
            </w:r>
          </w:p>
        </w:tc>
        <w:tc>
          <w:tcPr>
            <w:tcW w:w="490" w:type="pct"/>
          </w:tcPr>
          <w:p w14:paraId="3594C135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26C4DE6E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9244B0" w:rsidRPr="00C93A55" w14:paraId="20A45EBE" w14:textId="77777777" w:rsidTr="009244B0">
        <w:trPr>
          <w:trHeight w:val="255"/>
        </w:trPr>
        <w:tc>
          <w:tcPr>
            <w:tcW w:w="1136" w:type="pct"/>
          </w:tcPr>
          <w:p w14:paraId="363523D3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component_hierarchy</w:t>
            </w:r>
          </w:p>
        </w:tc>
        <w:tc>
          <w:tcPr>
            <w:tcW w:w="2688" w:type="pct"/>
          </w:tcPr>
          <w:p w14:paraId="2FAC19EA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The m</w:t>
            </w:r>
            <w:r w:rsidRPr="00C93A55">
              <w:rPr>
                <w:sz w:val="18"/>
              </w:rPr>
              <w:t>apped array of 3D component</w:t>
            </w:r>
            <w:r>
              <w:rPr>
                <w:sz w:val="18"/>
              </w:rPr>
              <w:t>s</w:t>
            </w:r>
            <w:r w:rsidRPr="00C93A55">
              <w:rPr>
                <w:sz w:val="18"/>
              </w:rPr>
              <w:t xml:space="preserve"> and Cognite AH data</w:t>
            </w:r>
          </w:p>
        </w:tc>
        <w:tc>
          <w:tcPr>
            <w:tcW w:w="490" w:type="pct"/>
          </w:tcPr>
          <w:p w14:paraId="786AEBB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38E0BC4B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Array</w:t>
            </w:r>
          </w:p>
        </w:tc>
      </w:tr>
      <w:tr w:rsidR="009244B0" w:rsidRPr="00C93A55" w14:paraId="5618AFCC" w14:textId="77777777" w:rsidTr="009244B0">
        <w:trPr>
          <w:trHeight w:val="255"/>
        </w:trPr>
        <w:tc>
          <w:tcPr>
            <w:tcW w:w="1136" w:type="pct"/>
          </w:tcPr>
          <w:p w14:paraId="5CD35C2A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plantId</w:t>
            </w:r>
          </w:p>
        </w:tc>
        <w:tc>
          <w:tcPr>
            <w:tcW w:w="2688" w:type="pct"/>
          </w:tcPr>
          <w:p w14:paraId="3383997D" w14:textId="77777777" w:rsidR="009244B0" w:rsidRDefault="009244B0" w:rsidP="009244B0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Plant level ID</w:t>
            </w:r>
          </w:p>
        </w:tc>
        <w:tc>
          <w:tcPr>
            <w:tcW w:w="490" w:type="pct"/>
          </w:tcPr>
          <w:p w14:paraId="5AA42F45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687" w:type="pct"/>
          </w:tcPr>
          <w:p w14:paraId="67B64241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</w:tr>
      <w:tr w:rsidR="009244B0" w:rsidRPr="00C93A55" w14:paraId="778BA680" w14:textId="77777777" w:rsidTr="009244B0">
        <w:trPr>
          <w:trHeight w:val="255"/>
        </w:trPr>
        <w:tc>
          <w:tcPr>
            <w:tcW w:w="1136" w:type="pct"/>
          </w:tcPr>
          <w:p w14:paraId="0C1D0C70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env</w:t>
            </w:r>
          </w:p>
        </w:tc>
        <w:tc>
          <w:tcPr>
            <w:tcW w:w="2688" w:type="pct"/>
          </w:tcPr>
          <w:p w14:paraId="5172EAAB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Environment value</w:t>
            </w:r>
          </w:p>
        </w:tc>
        <w:tc>
          <w:tcPr>
            <w:tcW w:w="490" w:type="pct"/>
          </w:tcPr>
          <w:p w14:paraId="40A194FD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</w:t>
            </w:r>
          </w:p>
        </w:tc>
        <w:tc>
          <w:tcPr>
            <w:tcW w:w="687" w:type="pct"/>
          </w:tcPr>
          <w:p w14:paraId="11DD72D9" w14:textId="77777777" w:rsidR="009244B0" w:rsidRPr="00C93A55" w:rsidRDefault="009244B0" w:rsidP="009244B0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</w:tbl>
    <w:p w14:paraId="1C59EFBF" w14:textId="33FB237F" w:rsidR="009244B0" w:rsidRDefault="008A782C" w:rsidP="008A782C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597"/>
        <w:gridCol w:w="10077"/>
        <w:gridCol w:w="2156"/>
      </w:tblGrid>
      <w:tr w:rsidR="008A782C" w:rsidRPr="00C93A55" w14:paraId="13684E38" w14:textId="77777777" w:rsidTr="008A782C">
        <w:trPr>
          <w:trHeight w:val="373"/>
        </w:trPr>
        <w:tc>
          <w:tcPr>
            <w:tcW w:w="1136" w:type="pct"/>
            <w:shd w:val="clear" w:color="auto" w:fill="E7E6E6" w:themeFill="background2"/>
            <w:hideMark/>
          </w:tcPr>
          <w:p w14:paraId="62F738D0" w14:textId="77777777" w:rsidR="008A782C" w:rsidRPr="00C93A55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C93A55">
              <w:rPr>
                <w:b/>
                <w:bCs/>
                <w:sz w:val="18"/>
              </w:rPr>
              <w:t>Parameter </w:t>
            </w:r>
          </w:p>
        </w:tc>
        <w:tc>
          <w:tcPr>
            <w:tcW w:w="3183" w:type="pct"/>
            <w:shd w:val="clear" w:color="auto" w:fill="E7E6E6" w:themeFill="background2"/>
            <w:hideMark/>
          </w:tcPr>
          <w:p w14:paraId="414B7F58" w14:textId="77777777" w:rsidR="008A782C" w:rsidRPr="00C93A55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C93A55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681" w:type="pct"/>
            <w:shd w:val="clear" w:color="auto" w:fill="E7E6E6" w:themeFill="background2"/>
            <w:hideMark/>
          </w:tcPr>
          <w:p w14:paraId="08612F82" w14:textId="77777777" w:rsidR="008A782C" w:rsidRPr="00C93A55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C93A55">
              <w:rPr>
                <w:b/>
                <w:bCs/>
                <w:sz w:val="18"/>
              </w:rPr>
              <w:t>Type </w:t>
            </w:r>
          </w:p>
        </w:tc>
      </w:tr>
      <w:tr w:rsidR="008A782C" w:rsidRPr="00C93A55" w14:paraId="2E4DDD46" w14:textId="77777777" w:rsidTr="008A782C">
        <w:trPr>
          <w:trHeight w:val="261"/>
        </w:trPr>
        <w:tc>
          <w:tcPr>
            <w:tcW w:w="1136" w:type="pct"/>
            <w:hideMark/>
          </w:tcPr>
          <w:p w14:paraId="238D7278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Server </w:t>
            </w:r>
          </w:p>
        </w:tc>
        <w:tc>
          <w:tcPr>
            <w:tcW w:w="3183" w:type="pct"/>
            <w:hideMark/>
          </w:tcPr>
          <w:p w14:paraId="046D1AF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Contains information about how the server handles request</w:t>
            </w:r>
            <w:r>
              <w:rPr>
                <w:sz w:val="18"/>
              </w:rPr>
              <w:t>s</w:t>
            </w:r>
            <w:r w:rsidRPr="00C93A55">
              <w:rPr>
                <w:sz w:val="18"/>
              </w:rPr>
              <w:t xml:space="preserve"> [e.g., Express] </w:t>
            </w:r>
          </w:p>
        </w:tc>
        <w:tc>
          <w:tcPr>
            <w:tcW w:w="681" w:type="pct"/>
            <w:hideMark/>
          </w:tcPr>
          <w:p w14:paraId="68AF75FA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 </w:t>
            </w:r>
          </w:p>
        </w:tc>
      </w:tr>
      <w:tr w:rsidR="008A782C" w:rsidRPr="00C93A55" w14:paraId="2239DEDE" w14:textId="77777777" w:rsidTr="008A782C">
        <w:trPr>
          <w:trHeight w:val="261"/>
        </w:trPr>
        <w:tc>
          <w:tcPr>
            <w:tcW w:w="1136" w:type="pct"/>
            <w:hideMark/>
          </w:tcPr>
          <w:p w14:paraId="7C2E9E04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Content-Type </w:t>
            </w:r>
          </w:p>
        </w:tc>
        <w:tc>
          <w:tcPr>
            <w:tcW w:w="3183" w:type="pct"/>
            <w:hideMark/>
          </w:tcPr>
          <w:p w14:paraId="23710C9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Length of the content </w:t>
            </w:r>
          </w:p>
        </w:tc>
        <w:tc>
          <w:tcPr>
            <w:tcW w:w="681" w:type="pct"/>
            <w:hideMark/>
          </w:tcPr>
          <w:p w14:paraId="42FDEB54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t>String</w:t>
            </w:r>
          </w:p>
        </w:tc>
      </w:tr>
      <w:tr w:rsidR="008A782C" w:rsidRPr="00C93A55" w14:paraId="50E25A5F" w14:textId="77777777" w:rsidTr="008A782C">
        <w:trPr>
          <w:trHeight w:val="261"/>
        </w:trPr>
        <w:tc>
          <w:tcPr>
            <w:tcW w:w="1136" w:type="pct"/>
            <w:hideMark/>
          </w:tcPr>
          <w:p w14:paraId="2127ACF6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Date </w:t>
            </w:r>
          </w:p>
        </w:tc>
        <w:tc>
          <w:tcPr>
            <w:tcW w:w="3183" w:type="pct"/>
            <w:hideMark/>
          </w:tcPr>
          <w:p w14:paraId="0A2329B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Date of operation execution e.g. - [Tue, 17 May 2022 06:30:16 GMT] </w:t>
            </w:r>
          </w:p>
        </w:tc>
        <w:tc>
          <w:tcPr>
            <w:tcW w:w="681" w:type="pct"/>
            <w:hideMark/>
          </w:tcPr>
          <w:p w14:paraId="02033A5B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D</w:t>
            </w:r>
            <w:r w:rsidRPr="00C93A55">
              <w:rPr>
                <w:sz w:val="18"/>
              </w:rPr>
              <w:t>atetime </w:t>
            </w:r>
          </w:p>
        </w:tc>
      </w:tr>
      <w:tr w:rsidR="008A782C" w:rsidRPr="00C93A55" w14:paraId="488CC13D" w14:textId="77777777" w:rsidTr="008A782C">
        <w:trPr>
          <w:trHeight w:val="261"/>
        </w:trPr>
        <w:tc>
          <w:tcPr>
            <w:tcW w:w="1136" w:type="pct"/>
            <w:hideMark/>
          </w:tcPr>
          <w:p w14:paraId="16B1D9E4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Content-Length </w:t>
            </w:r>
          </w:p>
        </w:tc>
        <w:tc>
          <w:tcPr>
            <w:tcW w:w="3183" w:type="pct"/>
            <w:hideMark/>
          </w:tcPr>
          <w:p w14:paraId="4000AF1C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Length of the content </w:t>
            </w:r>
          </w:p>
        </w:tc>
        <w:tc>
          <w:tcPr>
            <w:tcW w:w="681" w:type="pct"/>
            <w:hideMark/>
          </w:tcPr>
          <w:p w14:paraId="754A903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B</w:t>
            </w:r>
            <w:r w:rsidRPr="00C93A55">
              <w:rPr>
                <w:sz w:val="18"/>
              </w:rPr>
              <w:t>ytes </w:t>
            </w:r>
          </w:p>
        </w:tc>
      </w:tr>
    </w:tbl>
    <w:p w14:paraId="054416BD" w14:textId="6ACEF77D" w:rsidR="008A782C" w:rsidRDefault="008A782C" w:rsidP="008A782C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597"/>
        <w:gridCol w:w="10077"/>
        <w:gridCol w:w="2156"/>
      </w:tblGrid>
      <w:tr w:rsidR="008A782C" w:rsidRPr="00C93A55" w14:paraId="74360E57" w14:textId="77777777" w:rsidTr="00342182">
        <w:trPr>
          <w:trHeight w:val="361"/>
        </w:trPr>
        <w:tc>
          <w:tcPr>
            <w:tcW w:w="1136" w:type="pct"/>
            <w:shd w:val="clear" w:color="auto" w:fill="E7E6E6" w:themeFill="background2"/>
            <w:hideMark/>
          </w:tcPr>
          <w:p w14:paraId="5B382704" w14:textId="77777777" w:rsidR="008A782C" w:rsidRPr="00EE5522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EE5522">
              <w:rPr>
                <w:b/>
                <w:bCs/>
                <w:sz w:val="18"/>
              </w:rPr>
              <w:t>Parameter </w:t>
            </w:r>
          </w:p>
        </w:tc>
        <w:tc>
          <w:tcPr>
            <w:tcW w:w="3183" w:type="pct"/>
            <w:shd w:val="clear" w:color="auto" w:fill="E7E6E6" w:themeFill="background2"/>
            <w:hideMark/>
          </w:tcPr>
          <w:p w14:paraId="143DA411" w14:textId="77777777" w:rsidR="008A782C" w:rsidRPr="00EE5522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EE5522">
              <w:rPr>
                <w:b/>
                <w:bCs/>
                <w:sz w:val="18"/>
              </w:rPr>
              <w:t>Description </w:t>
            </w:r>
          </w:p>
        </w:tc>
        <w:tc>
          <w:tcPr>
            <w:tcW w:w="681" w:type="pct"/>
            <w:shd w:val="clear" w:color="auto" w:fill="E7E6E6" w:themeFill="background2"/>
            <w:hideMark/>
          </w:tcPr>
          <w:p w14:paraId="1BCBCAF6" w14:textId="77777777" w:rsidR="008A782C" w:rsidRPr="00EE5522" w:rsidRDefault="008A782C" w:rsidP="008A782C">
            <w:pPr>
              <w:spacing w:after="0"/>
              <w:jc w:val="left"/>
              <w:rPr>
                <w:b/>
                <w:bCs/>
                <w:sz w:val="18"/>
              </w:rPr>
            </w:pPr>
            <w:r w:rsidRPr="00EE5522">
              <w:rPr>
                <w:b/>
                <w:bCs/>
                <w:sz w:val="18"/>
              </w:rPr>
              <w:t>Type </w:t>
            </w:r>
          </w:p>
        </w:tc>
      </w:tr>
      <w:tr w:rsidR="008A782C" w:rsidRPr="00C93A55" w14:paraId="2AEFA35B" w14:textId="77777777" w:rsidTr="00342182">
        <w:trPr>
          <w:trHeight w:val="202"/>
        </w:trPr>
        <w:tc>
          <w:tcPr>
            <w:tcW w:w="1136" w:type="pct"/>
            <w:hideMark/>
          </w:tcPr>
          <w:p w14:paraId="58D10AA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_id</w:t>
            </w:r>
          </w:p>
        </w:tc>
        <w:tc>
          <w:tcPr>
            <w:tcW w:w="3183" w:type="pct"/>
            <w:hideMark/>
          </w:tcPr>
          <w:p w14:paraId="66937E6A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Unique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of plant Collection</w:t>
            </w:r>
          </w:p>
        </w:tc>
        <w:tc>
          <w:tcPr>
            <w:tcW w:w="681" w:type="pct"/>
            <w:hideMark/>
          </w:tcPr>
          <w:p w14:paraId="4365941B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0638EE3B" w14:textId="77777777" w:rsidTr="00342182">
        <w:trPr>
          <w:trHeight w:val="279"/>
        </w:trPr>
        <w:tc>
          <w:tcPr>
            <w:tcW w:w="1136" w:type="pct"/>
            <w:hideMark/>
          </w:tcPr>
          <w:p w14:paraId="465AA1D7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name</w:t>
            </w:r>
          </w:p>
        </w:tc>
        <w:tc>
          <w:tcPr>
            <w:tcW w:w="3183" w:type="pct"/>
            <w:hideMark/>
          </w:tcPr>
          <w:p w14:paraId="1DFF8F6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Name of the asset Mapping</w:t>
            </w:r>
          </w:p>
        </w:tc>
        <w:tc>
          <w:tcPr>
            <w:tcW w:w="681" w:type="pct"/>
            <w:hideMark/>
          </w:tcPr>
          <w:p w14:paraId="702CEAC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3F6F6F02" w14:textId="77777777" w:rsidTr="00342182">
        <w:trPr>
          <w:trHeight w:val="279"/>
        </w:trPr>
        <w:tc>
          <w:tcPr>
            <w:tcW w:w="1136" w:type="pct"/>
          </w:tcPr>
          <w:p w14:paraId="5117F79E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type</w:t>
            </w:r>
          </w:p>
        </w:tc>
        <w:tc>
          <w:tcPr>
            <w:tcW w:w="3183" w:type="pct"/>
          </w:tcPr>
          <w:p w14:paraId="1F834C5B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Type of the mapping</w:t>
            </w:r>
          </w:p>
        </w:tc>
        <w:tc>
          <w:tcPr>
            <w:tcW w:w="681" w:type="pct"/>
          </w:tcPr>
          <w:p w14:paraId="0B14FE60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5318650E" w14:textId="77777777" w:rsidTr="00342182">
        <w:trPr>
          <w:trHeight w:val="279"/>
        </w:trPr>
        <w:tc>
          <w:tcPr>
            <w:tcW w:w="1136" w:type="pct"/>
          </w:tcPr>
          <w:p w14:paraId="31027A2B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asset_used_in_layout</w:t>
            </w:r>
          </w:p>
        </w:tc>
        <w:tc>
          <w:tcPr>
            <w:tcW w:w="3183" w:type="pct"/>
          </w:tcPr>
          <w:p w14:paraId="47158050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The m</w:t>
            </w:r>
            <w:r w:rsidRPr="00C93A55">
              <w:rPr>
                <w:sz w:val="18"/>
              </w:rPr>
              <w:t>apping used in Layout</w:t>
            </w:r>
          </w:p>
        </w:tc>
        <w:tc>
          <w:tcPr>
            <w:tcW w:w="681" w:type="pct"/>
          </w:tcPr>
          <w:p w14:paraId="1EE85BD9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Boolean</w:t>
            </w:r>
          </w:p>
        </w:tc>
      </w:tr>
      <w:tr w:rsidR="008A782C" w:rsidRPr="00C93A55" w14:paraId="7CA54CAF" w14:textId="77777777" w:rsidTr="00342182">
        <w:trPr>
          <w:trHeight w:val="279"/>
        </w:trPr>
        <w:tc>
          <w:tcPr>
            <w:tcW w:w="1136" w:type="pct"/>
          </w:tcPr>
          <w:p w14:paraId="69E9A007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tile_size</w:t>
            </w:r>
          </w:p>
        </w:tc>
        <w:tc>
          <w:tcPr>
            <w:tcW w:w="3183" w:type="pct"/>
          </w:tcPr>
          <w:p w14:paraId="42AD137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Tile size of Grid</w:t>
            </w:r>
          </w:p>
        </w:tc>
        <w:tc>
          <w:tcPr>
            <w:tcW w:w="681" w:type="pct"/>
          </w:tcPr>
          <w:p w14:paraId="04D1B8A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3E4AEC9C" w14:textId="77777777" w:rsidTr="00342182">
        <w:trPr>
          <w:trHeight w:val="279"/>
        </w:trPr>
        <w:tc>
          <w:tcPr>
            <w:tcW w:w="1136" w:type="pct"/>
          </w:tcPr>
          <w:p w14:paraId="6C7BBEF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elixr_model_id</w:t>
            </w:r>
          </w:p>
        </w:tc>
        <w:tc>
          <w:tcPr>
            <w:tcW w:w="3183" w:type="pct"/>
          </w:tcPr>
          <w:p w14:paraId="625B2C5A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Model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of </w:t>
            </w:r>
            <w:r>
              <w:rPr>
                <w:sz w:val="18"/>
              </w:rPr>
              <w:t xml:space="preserve">the </w:t>
            </w:r>
            <w:r w:rsidRPr="00C93A55">
              <w:rPr>
                <w:sz w:val="18"/>
              </w:rPr>
              <w:t>3D asset</w:t>
            </w:r>
          </w:p>
        </w:tc>
        <w:tc>
          <w:tcPr>
            <w:tcW w:w="681" w:type="pct"/>
          </w:tcPr>
          <w:p w14:paraId="5EC1724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5A6ECA2B" w14:textId="77777777" w:rsidTr="00342182">
        <w:trPr>
          <w:trHeight w:val="279"/>
        </w:trPr>
        <w:tc>
          <w:tcPr>
            <w:tcW w:w="1136" w:type="pct"/>
          </w:tcPr>
          <w:p w14:paraId="5B63E114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version</w:t>
            </w:r>
          </w:p>
        </w:tc>
        <w:tc>
          <w:tcPr>
            <w:tcW w:w="3183" w:type="pct"/>
          </w:tcPr>
          <w:p w14:paraId="21BEB640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Model version</w:t>
            </w:r>
          </w:p>
        </w:tc>
        <w:tc>
          <w:tcPr>
            <w:tcW w:w="681" w:type="pct"/>
          </w:tcPr>
          <w:p w14:paraId="2C628400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Number</w:t>
            </w:r>
          </w:p>
        </w:tc>
      </w:tr>
      <w:tr w:rsidR="008A782C" w:rsidRPr="00C93A55" w14:paraId="1332A326" w14:textId="77777777" w:rsidTr="00342182">
        <w:trPr>
          <w:trHeight w:val="279"/>
        </w:trPr>
        <w:tc>
          <w:tcPr>
            <w:tcW w:w="1136" w:type="pct"/>
          </w:tcPr>
          <w:p w14:paraId="674EA91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gltfAsset</w:t>
            </w:r>
          </w:p>
        </w:tc>
        <w:tc>
          <w:tcPr>
            <w:tcW w:w="3183" w:type="pct"/>
          </w:tcPr>
          <w:p w14:paraId="4FBAA10A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GLTF Asset details</w:t>
            </w:r>
          </w:p>
        </w:tc>
        <w:tc>
          <w:tcPr>
            <w:tcW w:w="681" w:type="pct"/>
          </w:tcPr>
          <w:p w14:paraId="45C0DED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Object</w:t>
            </w:r>
          </w:p>
        </w:tc>
      </w:tr>
      <w:tr w:rsidR="008A782C" w:rsidRPr="00C93A55" w14:paraId="3A5EA48C" w14:textId="77777777" w:rsidTr="00342182">
        <w:trPr>
          <w:trHeight w:val="279"/>
        </w:trPr>
        <w:tc>
          <w:tcPr>
            <w:tcW w:w="1136" w:type="pct"/>
          </w:tcPr>
          <w:p w14:paraId="18A99AA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thumbnail</w:t>
            </w:r>
          </w:p>
        </w:tc>
        <w:tc>
          <w:tcPr>
            <w:tcW w:w="3183" w:type="pct"/>
          </w:tcPr>
          <w:p w14:paraId="3D9E0AAC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Thumbnail details</w:t>
            </w:r>
          </w:p>
        </w:tc>
        <w:tc>
          <w:tcPr>
            <w:tcW w:w="681" w:type="pct"/>
          </w:tcPr>
          <w:p w14:paraId="730C4FC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Object</w:t>
            </w:r>
          </w:p>
        </w:tc>
      </w:tr>
      <w:tr w:rsidR="008A782C" w:rsidRPr="00C93A55" w14:paraId="7653FB68" w14:textId="77777777" w:rsidTr="00342182">
        <w:trPr>
          <w:trHeight w:val="279"/>
        </w:trPr>
        <w:tc>
          <w:tcPr>
            <w:tcW w:w="1136" w:type="pct"/>
          </w:tcPr>
          <w:p w14:paraId="5BDB5B8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cognite_model_id</w:t>
            </w:r>
          </w:p>
        </w:tc>
        <w:tc>
          <w:tcPr>
            <w:tcW w:w="3183" w:type="pct"/>
          </w:tcPr>
          <w:p w14:paraId="09528377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Cognite model </w:t>
            </w:r>
            <w:r>
              <w:rPr>
                <w:sz w:val="18"/>
              </w:rPr>
              <w:t>ID</w:t>
            </w:r>
            <w:r w:rsidRPr="00C93A55">
              <w:rPr>
                <w:sz w:val="18"/>
              </w:rPr>
              <w:t xml:space="preserve"> value</w:t>
            </w:r>
          </w:p>
        </w:tc>
        <w:tc>
          <w:tcPr>
            <w:tcW w:w="681" w:type="pct"/>
          </w:tcPr>
          <w:p w14:paraId="3D8A1BA9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703E8883" w14:textId="77777777" w:rsidTr="00342182">
        <w:trPr>
          <w:trHeight w:val="279"/>
        </w:trPr>
        <w:tc>
          <w:tcPr>
            <w:tcW w:w="1136" w:type="pct"/>
          </w:tcPr>
          <w:p w14:paraId="0EE0BCE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component_name</w:t>
            </w:r>
          </w:p>
        </w:tc>
        <w:tc>
          <w:tcPr>
            <w:tcW w:w="3183" w:type="pct"/>
          </w:tcPr>
          <w:p w14:paraId="5EBB574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 name 3D Asset</w:t>
            </w:r>
          </w:p>
        </w:tc>
        <w:tc>
          <w:tcPr>
            <w:tcW w:w="681" w:type="pct"/>
          </w:tcPr>
          <w:p w14:paraId="540F7669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19A1E68A" w14:textId="77777777" w:rsidTr="00342182">
        <w:trPr>
          <w:trHeight w:val="279"/>
        </w:trPr>
        <w:tc>
          <w:tcPr>
            <w:tcW w:w="1136" w:type="pct"/>
          </w:tcPr>
          <w:p w14:paraId="2A07F8C9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context_id</w:t>
            </w:r>
          </w:p>
        </w:tc>
        <w:tc>
          <w:tcPr>
            <w:tcW w:w="3183" w:type="pct"/>
          </w:tcPr>
          <w:p w14:paraId="0EDFFFC7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Cognite AH data</w:t>
            </w:r>
          </w:p>
        </w:tc>
        <w:tc>
          <w:tcPr>
            <w:tcW w:w="681" w:type="pct"/>
          </w:tcPr>
          <w:p w14:paraId="4264371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213B2A63" w14:textId="77777777" w:rsidTr="00342182">
        <w:trPr>
          <w:trHeight w:val="279"/>
        </w:trPr>
        <w:tc>
          <w:tcPr>
            <w:tcW w:w="1136" w:type="pct"/>
          </w:tcPr>
          <w:p w14:paraId="731601AA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component_hierarchy</w:t>
            </w:r>
          </w:p>
        </w:tc>
        <w:tc>
          <w:tcPr>
            <w:tcW w:w="3183" w:type="pct"/>
          </w:tcPr>
          <w:p w14:paraId="2E4AC62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The m</w:t>
            </w:r>
            <w:r w:rsidRPr="00C93A55">
              <w:rPr>
                <w:sz w:val="18"/>
              </w:rPr>
              <w:t>apped array of 3D component</w:t>
            </w:r>
            <w:r>
              <w:rPr>
                <w:sz w:val="18"/>
              </w:rPr>
              <w:t>s</w:t>
            </w:r>
            <w:r w:rsidRPr="00C93A55">
              <w:rPr>
                <w:sz w:val="18"/>
              </w:rPr>
              <w:t xml:space="preserve"> and Cognite AH data</w:t>
            </w:r>
          </w:p>
        </w:tc>
        <w:tc>
          <w:tcPr>
            <w:tcW w:w="681" w:type="pct"/>
          </w:tcPr>
          <w:p w14:paraId="05A18A16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4BD60694" w14:textId="77777777" w:rsidTr="00342182">
        <w:trPr>
          <w:trHeight w:val="279"/>
        </w:trPr>
        <w:tc>
          <w:tcPr>
            <w:tcW w:w="1136" w:type="pct"/>
          </w:tcPr>
          <w:p w14:paraId="75D5DAD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env</w:t>
            </w:r>
          </w:p>
        </w:tc>
        <w:tc>
          <w:tcPr>
            <w:tcW w:w="3183" w:type="pct"/>
          </w:tcPr>
          <w:p w14:paraId="283AA51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Environment value</w:t>
            </w:r>
          </w:p>
        </w:tc>
        <w:tc>
          <w:tcPr>
            <w:tcW w:w="681" w:type="pct"/>
          </w:tcPr>
          <w:p w14:paraId="6CDBEB1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String</w:t>
            </w:r>
          </w:p>
        </w:tc>
      </w:tr>
      <w:tr w:rsidR="008A782C" w:rsidRPr="00C93A55" w14:paraId="3CFD42FB" w14:textId="77777777" w:rsidTr="00342182">
        <w:trPr>
          <w:trHeight w:val="279"/>
        </w:trPr>
        <w:tc>
          <w:tcPr>
            <w:tcW w:w="1136" w:type="pct"/>
          </w:tcPr>
          <w:p w14:paraId="6CC72B1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plantId</w:t>
            </w:r>
          </w:p>
        </w:tc>
        <w:tc>
          <w:tcPr>
            <w:tcW w:w="3183" w:type="pct"/>
          </w:tcPr>
          <w:p w14:paraId="2FCDDF16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Plant level id</w:t>
            </w:r>
          </w:p>
        </w:tc>
        <w:tc>
          <w:tcPr>
            <w:tcW w:w="681" w:type="pct"/>
          </w:tcPr>
          <w:p w14:paraId="07F42A09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</w:tr>
      <w:tr w:rsidR="008A782C" w:rsidRPr="00C93A55" w14:paraId="648C5CB2" w14:textId="77777777" w:rsidTr="00342182">
        <w:trPr>
          <w:trHeight w:val="279"/>
        </w:trPr>
        <w:tc>
          <w:tcPr>
            <w:tcW w:w="1136" w:type="pct"/>
          </w:tcPr>
          <w:p w14:paraId="5AFF7B5D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mappedLayout</w:t>
            </w:r>
          </w:p>
        </w:tc>
        <w:tc>
          <w:tcPr>
            <w:tcW w:w="3183" w:type="pct"/>
          </w:tcPr>
          <w:p w14:paraId="162C7302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Plant collection array of string id</w:t>
            </w:r>
          </w:p>
        </w:tc>
        <w:tc>
          <w:tcPr>
            <w:tcW w:w="681" w:type="pct"/>
          </w:tcPr>
          <w:p w14:paraId="4244CD7F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Array</w:t>
            </w:r>
          </w:p>
        </w:tc>
      </w:tr>
      <w:tr w:rsidR="008A782C" w:rsidRPr="00C93A55" w14:paraId="1438844A" w14:textId="77777777" w:rsidTr="00342182">
        <w:trPr>
          <w:trHeight w:val="279"/>
        </w:trPr>
        <w:tc>
          <w:tcPr>
            <w:tcW w:w="1136" w:type="pct"/>
          </w:tcPr>
          <w:p w14:paraId="77CD1784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createdAt</w:t>
            </w:r>
          </w:p>
        </w:tc>
        <w:tc>
          <w:tcPr>
            <w:tcW w:w="3183" w:type="pct"/>
          </w:tcPr>
          <w:p w14:paraId="120C10A7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Created date and time</w:t>
            </w:r>
          </w:p>
        </w:tc>
        <w:tc>
          <w:tcPr>
            <w:tcW w:w="681" w:type="pct"/>
          </w:tcPr>
          <w:p w14:paraId="73E78725" w14:textId="77777777" w:rsidR="008A782C" w:rsidRPr="00C93A55" w:rsidRDefault="008A782C" w:rsidP="008A782C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>Date</w:t>
            </w:r>
          </w:p>
        </w:tc>
      </w:tr>
    </w:tbl>
    <w:p w14:paraId="19FDFCC1" w14:textId="242F15DA" w:rsidR="008A782C" w:rsidRPr="00C4385F" w:rsidRDefault="0015705B" w:rsidP="0015705B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6877"/>
        <w:gridCol w:w="8953"/>
      </w:tblGrid>
      <w:tr w:rsidR="00860661" w:rsidRPr="00B4040F" w14:paraId="09FEA204" w14:textId="77777777" w:rsidTr="00B82E3B">
        <w:trPr>
          <w:trHeight w:val="191"/>
        </w:trPr>
        <w:tc>
          <w:tcPr>
            <w:tcW w:w="2172" w:type="pct"/>
            <w:shd w:val="clear" w:color="auto" w:fill="E7E6E6" w:themeFill="background2"/>
          </w:tcPr>
          <w:p w14:paraId="32FB2812" w14:textId="77777777" w:rsidR="00860661" w:rsidRPr="00B4040F" w:rsidRDefault="00860661" w:rsidP="009012D8">
            <w:pPr>
              <w:spacing w:after="0"/>
              <w:jc w:val="left"/>
            </w:pPr>
            <w:r w:rsidRPr="00B4040F">
              <w:rPr>
                <w:b/>
                <w:bCs/>
              </w:rPr>
              <w:t xml:space="preserve">HTTP Code </w:t>
            </w:r>
          </w:p>
        </w:tc>
        <w:tc>
          <w:tcPr>
            <w:tcW w:w="2828" w:type="pct"/>
            <w:shd w:val="clear" w:color="auto" w:fill="E7E6E6" w:themeFill="background2"/>
          </w:tcPr>
          <w:p w14:paraId="683D1294" w14:textId="77777777" w:rsidR="00860661" w:rsidRPr="00B4040F" w:rsidRDefault="00860661" w:rsidP="009012D8">
            <w:pPr>
              <w:spacing w:after="0"/>
              <w:jc w:val="left"/>
            </w:pPr>
            <w:r w:rsidRPr="00B4040F">
              <w:rPr>
                <w:b/>
                <w:bCs/>
              </w:rPr>
              <w:t xml:space="preserve">Result Description </w:t>
            </w:r>
          </w:p>
        </w:tc>
      </w:tr>
      <w:tr w:rsidR="00860661" w:rsidRPr="00B4040F" w14:paraId="02F0C80A" w14:textId="77777777" w:rsidTr="00B82E3B">
        <w:trPr>
          <w:trHeight w:val="90"/>
        </w:trPr>
        <w:tc>
          <w:tcPr>
            <w:tcW w:w="2172" w:type="pct"/>
          </w:tcPr>
          <w:p w14:paraId="089A3CA9" w14:textId="77777777" w:rsidR="00860661" w:rsidRPr="00B4040F" w:rsidRDefault="00860661" w:rsidP="009012D8">
            <w:pPr>
              <w:spacing w:after="0"/>
              <w:jc w:val="left"/>
            </w:pPr>
            <w:r w:rsidRPr="00B4040F">
              <w:t xml:space="preserve">200 </w:t>
            </w:r>
          </w:p>
        </w:tc>
        <w:tc>
          <w:tcPr>
            <w:tcW w:w="2828" w:type="pct"/>
          </w:tcPr>
          <w:p w14:paraId="2015E4A1" w14:textId="0959B782" w:rsidR="00860661" w:rsidRPr="00B4040F" w:rsidRDefault="00860661" w:rsidP="009012D8">
            <w:pPr>
              <w:spacing w:after="0"/>
              <w:jc w:val="left"/>
            </w:pPr>
            <w:r>
              <w:t>The r</w:t>
            </w:r>
            <w:r w:rsidRPr="00B4040F">
              <w:t xml:space="preserve">equest </w:t>
            </w:r>
            <w:r>
              <w:t xml:space="preserve">is </w:t>
            </w:r>
            <w:r w:rsidRPr="00B4040F">
              <w:t>accepted</w:t>
            </w:r>
            <w:r w:rsidR="00721AFD" w:rsidRPr="00B4040F">
              <w:t>,</w:t>
            </w:r>
            <w:r w:rsidRPr="00B4040F">
              <w:t xml:space="preserve"> and </w:t>
            </w:r>
            <w:r>
              <w:t xml:space="preserve">the </w:t>
            </w:r>
            <w:r w:rsidRPr="00B4040F">
              <w:t xml:space="preserve">response contains the result </w:t>
            </w:r>
          </w:p>
        </w:tc>
      </w:tr>
    </w:tbl>
    <w:p w14:paraId="168F2E9D" w14:textId="4C40A156" w:rsidR="00C93A55" w:rsidRDefault="00715A75" w:rsidP="00715A75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046"/>
        <w:gridCol w:w="4445"/>
        <w:gridCol w:w="8339"/>
      </w:tblGrid>
      <w:tr w:rsidR="00A76631" w:rsidRPr="00C93A55" w14:paraId="415FA2FB" w14:textId="77777777" w:rsidTr="00B82E3B">
        <w:trPr>
          <w:trHeight w:val="90"/>
        </w:trPr>
        <w:tc>
          <w:tcPr>
            <w:tcW w:w="962" w:type="pct"/>
            <w:shd w:val="clear" w:color="auto" w:fill="E7E6E6" w:themeFill="background2"/>
          </w:tcPr>
          <w:p w14:paraId="4C79987A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b/>
                <w:bCs/>
                <w:sz w:val="18"/>
              </w:rPr>
              <w:t xml:space="preserve">HTTP Code </w:t>
            </w:r>
          </w:p>
        </w:tc>
        <w:tc>
          <w:tcPr>
            <w:tcW w:w="1404" w:type="pct"/>
            <w:shd w:val="clear" w:color="auto" w:fill="E7E6E6" w:themeFill="background2"/>
          </w:tcPr>
          <w:p w14:paraId="6FDB6E16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b/>
                <w:bCs/>
                <w:sz w:val="18"/>
              </w:rPr>
              <w:t xml:space="preserve">Error Code </w:t>
            </w:r>
          </w:p>
        </w:tc>
        <w:tc>
          <w:tcPr>
            <w:tcW w:w="2634" w:type="pct"/>
            <w:shd w:val="clear" w:color="auto" w:fill="E7E6E6" w:themeFill="background2"/>
          </w:tcPr>
          <w:p w14:paraId="501B462A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b/>
                <w:bCs/>
                <w:sz w:val="18"/>
              </w:rPr>
              <w:t xml:space="preserve">Error Description </w:t>
            </w:r>
          </w:p>
        </w:tc>
      </w:tr>
      <w:tr w:rsidR="00A76631" w:rsidRPr="00C93A55" w14:paraId="385CCF56" w14:textId="77777777" w:rsidTr="00B82E3B">
        <w:trPr>
          <w:trHeight w:val="90"/>
        </w:trPr>
        <w:tc>
          <w:tcPr>
            <w:tcW w:w="962" w:type="pct"/>
          </w:tcPr>
          <w:p w14:paraId="0CFC5C57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401 </w:t>
            </w:r>
          </w:p>
        </w:tc>
        <w:tc>
          <w:tcPr>
            <w:tcW w:w="1404" w:type="pct"/>
          </w:tcPr>
          <w:p w14:paraId="486F3153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CRSM_02.005.000 </w:t>
            </w:r>
          </w:p>
        </w:tc>
        <w:tc>
          <w:tcPr>
            <w:tcW w:w="2634" w:type="pct"/>
          </w:tcPr>
          <w:p w14:paraId="6CC40E13" w14:textId="77777777" w:rsidR="00A76631" w:rsidRPr="001D3EFD" w:rsidRDefault="00A76631" w:rsidP="00715A7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A76631" w:rsidRPr="00C93A55" w14:paraId="28A51FF0" w14:textId="77777777" w:rsidTr="00B82E3B">
        <w:trPr>
          <w:trHeight w:val="842"/>
        </w:trPr>
        <w:tc>
          <w:tcPr>
            <w:tcW w:w="962" w:type="pct"/>
          </w:tcPr>
          <w:p w14:paraId="5B8AE763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400 </w:t>
            </w:r>
          </w:p>
        </w:tc>
        <w:tc>
          <w:tcPr>
            <w:tcW w:w="1404" w:type="pct"/>
          </w:tcPr>
          <w:p w14:paraId="7ADBB64D" w14:textId="77777777" w:rsidR="00A76631" w:rsidRPr="00C93A55" w:rsidRDefault="00A76631" w:rsidP="00715A75">
            <w:pPr>
              <w:spacing w:after="0"/>
              <w:jc w:val="left"/>
              <w:rPr>
                <w:sz w:val="18"/>
              </w:rPr>
            </w:pPr>
            <w:r w:rsidRPr="00C93A55">
              <w:rPr>
                <w:sz w:val="18"/>
              </w:rPr>
              <w:t xml:space="preserve">CRSM_01.005.001 </w:t>
            </w:r>
          </w:p>
        </w:tc>
        <w:tc>
          <w:tcPr>
            <w:tcW w:w="2634" w:type="pct"/>
          </w:tcPr>
          <w:p w14:paraId="59ED930B" w14:textId="77777777" w:rsidR="00A76631" w:rsidRPr="001D3EFD" w:rsidRDefault="00A76631" w:rsidP="00715A7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0A2EFC91" w14:textId="77777777" w:rsidR="00A76631" w:rsidRPr="001D3EFD" w:rsidRDefault="00A76631" w:rsidP="00715A75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479C0BE9" w14:textId="77777777" w:rsidR="00A76631" w:rsidRPr="001D3EFD" w:rsidRDefault="00A76631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Query params </w:t>
            </w:r>
          </w:p>
          <w:p w14:paraId="4881BD30" w14:textId="77777777" w:rsidR="00A76631" w:rsidRPr="001D3EFD" w:rsidRDefault="00A76631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Layout name </w:t>
            </w:r>
          </w:p>
          <w:p w14:paraId="3443C895" w14:textId="77777777" w:rsidR="00A76631" w:rsidRPr="001D3EFD" w:rsidRDefault="00A76631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Tenant-id </w:t>
            </w:r>
          </w:p>
          <w:p w14:paraId="7B989BFC" w14:textId="2E17401A" w:rsidR="00A76631" w:rsidRPr="001D3EFD" w:rsidRDefault="00A76631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Client-id </w:t>
            </w:r>
          </w:p>
        </w:tc>
      </w:tr>
    </w:tbl>
    <w:p w14:paraId="7A9B9B35" w14:textId="5AF6D72D" w:rsidR="00BC2DD9" w:rsidRDefault="00794D43" w:rsidP="00FF6DE7">
      <w:pPr>
        <w:pStyle w:val="Heading2"/>
        <w:jc w:val="left"/>
      </w:pPr>
      <w:bookmarkStart w:id="30" w:name="_Toc217901619"/>
      <w:r w:rsidRPr="00BF3537">
        <w:t>AssetMapping (</w:t>
      </w:r>
      <w:r w:rsidR="0090260A" w:rsidRPr="00BF3537">
        <w:t>DELETE</w:t>
      </w:r>
      <w:r w:rsidRPr="00BF3537">
        <w:t>)</w:t>
      </w:r>
      <w:bookmarkEnd w:id="30"/>
    </w:p>
    <w:p w14:paraId="318121FD" w14:textId="4AB4C0F4" w:rsidR="00794D43" w:rsidRPr="00C4385F" w:rsidRDefault="00794D43" w:rsidP="00FF6DE7">
      <w:pPr>
        <w:jc w:val="left"/>
      </w:pPr>
      <w:r>
        <w:t xml:space="preserve">This </w:t>
      </w:r>
      <w:r w:rsidR="00642984">
        <w:t>A</w:t>
      </w:r>
      <w:r w:rsidR="00A07904">
        <w:t>ssetM</w:t>
      </w:r>
      <w:r w:rsidR="51EEB122">
        <w:t>apping API</w:t>
      </w:r>
      <w:r>
        <w:t xml:space="preserve"> is used for </w:t>
      </w:r>
      <w:r w:rsidR="0A9BC89A">
        <w:t xml:space="preserve">deleting the </w:t>
      </w:r>
      <w:r>
        <w:t>mapp</w:t>
      </w:r>
      <w:r w:rsidR="45D06120">
        <w:t>ed Asset</w:t>
      </w:r>
      <w:r w:rsidR="008A61BD">
        <w:t xml:space="preserve"> via </w:t>
      </w:r>
      <w:r w:rsidR="00BF3537">
        <w:t>the T</w:t>
      </w:r>
      <w:r w:rsidR="008A61BD">
        <w:t xml:space="preserve">win </w:t>
      </w:r>
      <w:r w:rsidR="00BF3537">
        <w:t>B</w:t>
      </w:r>
      <w:r w:rsidR="008A61BD">
        <w:t>uilder application</w:t>
      </w:r>
      <w:r w:rsidR="00C87A7B">
        <w:t>.</w:t>
      </w:r>
    </w:p>
    <w:p w14:paraId="4201B3A3" w14:textId="535F6905" w:rsidR="00794D43" w:rsidRPr="00C4385F" w:rsidRDefault="00DB00F8" w:rsidP="00DB00F8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324"/>
        <w:gridCol w:w="12506"/>
      </w:tblGrid>
      <w:tr w:rsidR="00794D43" w:rsidRPr="00DB00F8" w14:paraId="1BE12BDE" w14:textId="77777777" w:rsidTr="00DB00F8">
        <w:trPr>
          <w:trHeight w:val="99"/>
        </w:trPr>
        <w:tc>
          <w:tcPr>
            <w:tcW w:w="1050" w:type="pct"/>
            <w:shd w:val="clear" w:color="auto" w:fill="E7E6E6" w:themeFill="background2"/>
          </w:tcPr>
          <w:p w14:paraId="56554E0E" w14:textId="77777777" w:rsidR="00794D43" w:rsidRPr="00DB00F8" w:rsidRDefault="00794D43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 xml:space="preserve">PROTOCOL </w:t>
            </w:r>
          </w:p>
        </w:tc>
        <w:tc>
          <w:tcPr>
            <w:tcW w:w="3950" w:type="pct"/>
          </w:tcPr>
          <w:p w14:paraId="21A040C3" w14:textId="77777777" w:rsidR="00794D43" w:rsidRPr="001D3EFD" w:rsidRDefault="00794D43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r w:rsidRPr="001D3EFD">
              <w:rPr>
                <w:rFonts w:ascii="Consolas" w:hAnsi="Consolas"/>
                <w:bCs/>
                <w:sz w:val="18"/>
              </w:rPr>
              <w:t xml:space="preserve">HTTP </w:t>
            </w:r>
          </w:p>
        </w:tc>
      </w:tr>
      <w:tr w:rsidR="00794D43" w:rsidRPr="00DB00F8" w14:paraId="0B2B7FF8" w14:textId="77777777" w:rsidTr="00DB00F8">
        <w:trPr>
          <w:trHeight w:val="106"/>
        </w:trPr>
        <w:tc>
          <w:tcPr>
            <w:tcW w:w="1050" w:type="pct"/>
            <w:shd w:val="clear" w:color="auto" w:fill="E7E6E6" w:themeFill="background2"/>
          </w:tcPr>
          <w:p w14:paraId="285CB1E0" w14:textId="10D53DE6" w:rsidR="00794D43" w:rsidRPr="00DB00F8" w:rsidRDefault="00794D43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 xml:space="preserve">PATH </w:t>
            </w:r>
            <w:r w:rsidR="001D3EFD">
              <w:rPr>
                <w:bCs/>
                <w:sz w:val="18"/>
              </w:rPr>
              <w:t>(Public Exposure)</w:t>
            </w:r>
            <w:r w:rsidRPr="00DB00F8">
              <w:rPr>
                <w:bCs/>
                <w:sz w:val="18"/>
              </w:rPr>
              <w:t xml:space="preserve"> </w:t>
            </w:r>
          </w:p>
        </w:tc>
        <w:tc>
          <w:tcPr>
            <w:tcW w:w="3950" w:type="pct"/>
          </w:tcPr>
          <w:p w14:paraId="0720AA22" w14:textId="405E3DB1" w:rsidR="00794D43" w:rsidRPr="001D3EFD" w:rsidRDefault="00794D43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r w:rsidRPr="001D3EFD">
              <w:rPr>
                <w:rStyle w:val="Hyperlink"/>
                <w:rFonts w:ascii="Consolas" w:hAnsi="Consolas"/>
                <w:bCs/>
                <w:sz w:val="18"/>
              </w:rPr>
              <w:t>https://apim-mw-aot-test.azure-api.net/api/3d-cms/mappings/{id</w:t>
            </w:r>
            <w:r w:rsidR="0090260A" w:rsidRPr="001D3EFD">
              <w:rPr>
                <w:rStyle w:val="Hyperlink"/>
                <w:rFonts w:ascii="Consolas" w:hAnsi="Consolas"/>
                <w:bCs/>
                <w:sz w:val="18"/>
              </w:rPr>
              <w:t>}</w:t>
            </w:r>
          </w:p>
        </w:tc>
      </w:tr>
      <w:tr w:rsidR="00794D43" w:rsidRPr="00DB00F8" w14:paraId="086AAB3C" w14:textId="77777777" w:rsidTr="00DB00F8">
        <w:trPr>
          <w:trHeight w:val="99"/>
        </w:trPr>
        <w:tc>
          <w:tcPr>
            <w:tcW w:w="1050" w:type="pct"/>
            <w:shd w:val="clear" w:color="auto" w:fill="E7E6E6" w:themeFill="background2"/>
          </w:tcPr>
          <w:p w14:paraId="1ED9079D" w14:textId="77777777" w:rsidR="00794D43" w:rsidRPr="00DB00F8" w:rsidRDefault="00794D43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 xml:space="preserve">METHOD </w:t>
            </w:r>
          </w:p>
        </w:tc>
        <w:tc>
          <w:tcPr>
            <w:tcW w:w="3950" w:type="pct"/>
          </w:tcPr>
          <w:p w14:paraId="0705E68F" w14:textId="4EB0FAC6" w:rsidR="00794D43" w:rsidRPr="001D3EFD" w:rsidRDefault="0090260A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r w:rsidRPr="001D3EFD">
              <w:rPr>
                <w:rFonts w:ascii="Consolas" w:hAnsi="Consolas"/>
                <w:bCs/>
                <w:sz w:val="18"/>
              </w:rPr>
              <w:t>DELETE</w:t>
            </w:r>
          </w:p>
        </w:tc>
      </w:tr>
      <w:tr w:rsidR="00794D43" w:rsidRPr="00DB00F8" w14:paraId="53754573" w14:textId="77777777" w:rsidTr="00DB00F8">
        <w:trPr>
          <w:trHeight w:val="99"/>
        </w:trPr>
        <w:tc>
          <w:tcPr>
            <w:tcW w:w="1050" w:type="pct"/>
            <w:shd w:val="clear" w:color="auto" w:fill="E7E6E6" w:themeFill="background2"/>
          </w:tcPr>
          <w:p w14:paraId="7F37C182" w14:textId="77777777" w:rsidR="00794D43" w:rsidRPr="00DB00F8" w:rsidRDefault="00794D43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 xml:space="preserve">CONTENT TYPE </w:t>
            </w:r>
          </w:p>
        </w:tc>
        <w:tc>
          <w:tcPr>
            <w:tcW w:w="3950" w:type="pct"/>
          </w:tcPr>
          <w:p w14:paraId="19079895" w14:textId="77777777" w:rsidR="00794D43" w:rsidRPr="001D3EFD" w:rsidRDefault="00794D43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r w:rsidRPr="001D3EFD">
              <w:rPr>
                <w:rFonts w:ascii="Consolas" w:hAnsi="Consolas"/>
                <w:bCs/>
                <w:sz w:val="18"/>
              </w:rPr>
              <w:t xml:space="preserve">application / json </w:t>
            </w:r>
          </w:p>
        </w:tc>
      </w:tr>
      <w:tr w:rsidR="00794D43" w:rsidRPr="00DB00F8" w14:paraId="432A0172" w14:textId="77777777" w:rsidTr="00DB00F8">
        <w:trPr>
          <w:trHeight w:val="99"/>
        </w:trPr>
        <w:tc>
          <w:tcPr>
            <w:tcW w:w="1050" w:type="pct"/>
            <w:shd w:val="clear" w:color="auto" w:fill="E7E6E6" w:themeFill="background2"/>
          </w:tcPr>
          <w:p w14:paraId="54F624E4" w14:textId="77777777" w:rsidR="00794D43" w:rsidRPr="00DB00F8" w:rsidRDefault="00794D43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>Authorization</w:t>
            </w:r>
          </w:p>
        </w:tc>
        <w:tc>
          <w:tcPr>
            <w:tcW w:w="3950" w:type="pct"/>
          </w:tcPr>
          <w:p w14:paraId="01F2300D" w14:textId="77777777" w:rsidR="00794D43" w:rsidRPr="001D3EFD" w:rsidRDefault="00794D43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r w:rsidRPr="001D3EFD">
              <w:rPr>
                <w:rFonts w:ascii="Consolas" w:hAnsi="Consolas"/>
                <w:bCs/>
                <w:sz w:val="18"/>
              </w:rPr>
              <w:t>Bearer {Token}</w:t>
            </w:r>
          </w:p>
        </w:tc>
      </w:tr>
      <w:tr w:rsidR="0025223C" w:rsidRPr="00DB00F8" w14:paraId="677C09E2" w14:textId="77777777" w:rsidTr="00DB00F8">
        <w:trPr>
          <w:trHeight w:val="99"/>
        </w:trPr>
        <w:tc>
          <w:tcPr>
            <w:tcW w:w="1050" w:type="pct"/>
            <w:shd w:val="clear" w:color="auto" w:fill="E7E6E6" w:themeFill="background2"/>
          </w:tcPr>
          <w:p w14:paraId="1C533196" w14:textId="36D67185" w:rsidR="0025223C" w:rsidRPr="00DB00F8" w:rsidRDefault="0025223C" w:rsidP="00DB00F8">
            <w:pPr>
              <w:spacing w:after="0"/>
              <w:jc w:val="left"/>
              <w:rPr>
                <w:bCs/>
                <w:sz w:val="18"/>
              </w:rPr>
            </w:pPr>
            <w:r w:rsidRPr="00DB00F8">
              <w:rPr>
                <w:bCs/>
                <w:sz w:val="18"/>
              </w:rPr>
              <w:t>JSON Response</w:t>
            </w:r>
          </w:p>
        </w:tc>
        <w:tc>
          <w:tcPr>
            <w:tcW w:w="3950" w:type="pct"/>
          </w:tcPr>
          <w:p w14:paraId="3EA1FD37" w14:textId="7117E608" w:rsidR="0025223C" w:rsidRPr="001D3EFD" w:rsidRDefault="0025223C" w:rsidP="00DB00F8">
            <w:pPr>
              <w:spacing w:after="0"/>
              <w:jc w:val="left"/>
              <w:rPr>
                <w:rFonts w:ascii="Consolas" w:hAnsi="Consolas"/>
                <w:bCs/>
                <w:sz w:val="18"/>
              </w:rPr>
            </w:pPr>
            <w:hyperlink r:id="rId34" w:history="1">
              <w:r w:rsidRPr="001D3EFD">
                <w:rPr>
                  <w:rStyle w:val="Hyperlink"/>
                  <w:rFonts w:ascii="Consolas" w:hAnsi="Consolas"/>
                  <w:bCs/>
                  <w:sz w:val="18"/>
                </w:rPr>
                <w:t>Link</w:t>
              </w:r>
            </w:hyperlink>
          </w:p>
        </w:tc>
      </w:tr>
    </w:tbl>
    <w:p w14:paraId="3D863806" w14:textId="7C2CB36C" w:rsidR="00794D43" w:rsidRDefault="008937BC" w:rsidP="00847216">
      <w:pPr>
        <w:pStyle w:val="Heading3"/>
      </w:pPr>
      <w:r>
        <w:t>Input Header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8463"/>
        <w:gridCol w:w="1684"/>
        <w:gridCol w:w="2359"/>
      </w:tblGrid>
      <w:tr w:rsidR="008937BC" w:rsidRPr="004D6506" w14:paraId="315567F3" w14:textId="77777777" w:rsidTr="00974C60">
        <w:trPr>
          <w:trHeight w:val="360"/>
        </w:trPr>
        <w:tc>
          <w:tcPr>
            <w:tcW w:w="1050" w:type="pct"/>
            <w:shd w:val="clear" w:color="auto" w:fill="E7E6E6" w:themeFill="background2"/>
            <w:hideMark/>
          </w:tcPr>
          <w:p w14:paraId="50E303CB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Parameter </w:t>
            </w:r>
          </w:p>
        </w:tc>
        <w:tc>
          <w:tcPr>
            <w:tcW w:w="2673" w:type="pct"/>
            <w:shd w:val="clear" w:color="auto" w:fill="E7E6E6" w:themeFill="background2"/>
            <w:hideMark/>
          </w:tcPr>
          <w:p w14:paraId="30156D5F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Description </w:t>
            </w:r>
          </w:p>
        </w:tc>
        <w:tc>
          <w:tcPr>
            <w:tcW w:w="532" w:type="pct"/>
            <w:shd w:val="clear" w:color="auto" w:fill="E7E6E6" w:themeFill="background2"/>
            <w:hideMark/>
          </w:tcPr>
          <w:p w14:paraId="41119B32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M/O </w:t>
            </w:r>
          </w:p>
        </w:tc>
        <w:tc>
          <w:tcPr>
            <w:tcW w:w="745" w:type="pct"/>
            <w:shd w:val="clear" w:color="auto" w:fill="E7E6E6" w:themeFill="background2"/>
            <w:hideMark/>
          </w:tcPr>
          <w:p w14:paraId="5B7BA428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Type </w:t>
            </w:r>
          </w:p>
        </w:tc>
      </w:tr>
      <w:tr w:rsidR="008937BC" w:rsidRPr="004D6506" w14:paraId="5D0A8158" w14:textId="77777777" w:rsidTr="00974C60">
        <w:trPr>
          <w:trHeight w:val="360"/>
        </w:trPr>
        <w:tc>
          <w:tcPr>
            <w:tcW w:w="1050" w:type="pct"/>
            <w:hideMark/>
          </w:tcPr>
          <w:p w14:paraId="3481B1D1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Authorization </w:t>
            </w:r>
          </w:p>
        </w:tc>
        <w:tc>
          <w:tcPr>
            <w:tcW w:w="2673" w:type="pct"/>
            <w:hideMark/>
          </w:tcPr>
          <w:p w14:paraId="6E8F5EE9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Token acquired from Azure AD based on the user credentials for further API calls. </w:t>
            </w:r>
          </w:p>
        </w:tc>
        <w:tc>
          <w:tcPr>
            <w:tcW w:w="532" w:type="pct"/>
            <w:hideMark/>
          </w:tcPr>
          <w:p w14:paraId="0D39157F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M </w:t>
            </w:r>
          </w:p>
        </w:tc>
        <w:tc>
          <w:tcPr>
            <w:tcW w:w="745" w:type="pct"/>
            <w:hideMark/>
          </w:tcPr>
          <w:p w14:paraId="61FA5E8F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String </w:t>
            </w:r>
          </w:p>
        </w:tc>
      </w:tr>
    </w:tbl>
    <w:p w14:paraId="52847FF4" w14:textId="28A19545" w:rsidR="008937BC" w:rsidRDefault="008937BC" w:rsidP="008937BC">
      <w:pPr>
        <w:pStyle w:val="Heading3"/>
      </w:pPr>
      <w:r>
        <w:t>Input Path Parameter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8463"/>
        <w:gridCol w:w="1684"/>
        <w:gridCol w:w="2359"/>
      </w:tblGrid>
      <w:tr w:rsidR="008937BC" w:rsidRPr="004D6506" w14:paraId="5956FDD6" w14:textId="77777777" w:rsidTr="00974C60">
        <w:trPr>
          <w:trHeight w:val="360"/>
        </w:trPr>
        <w:tc>
          <w:tcPr>
            <w:tcW w:w="1050" w:type="pct"/>
            <w:shd w:val="clear" w:color="auto" w:fill="E7E6E6" w:themeFill="background2"/>
            <w:hideMark/>
          </w:tcPr>
          <w:p w14:paraId="35354EDA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Parameter </w:t>
            </w:r>
          </w:p>
        </w:tc>
        <w:tc>
          <w:tcPr>
            <w:tcW w:w="2673" w:type="pct"/>
            <w:shd w:val="clear" w:color="auto" w:fill="E7E6E6" w:themeFill="background2"/>
            <w:hideMark/>
          </w:tcPr>
          <w:p w14:paraId="591EE214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Description </w:t>
            </w:r>
          </w:p>
        </w:tc>
        <w:tc>
          <w:tcPr>
            <w:tcW w:w="532" w:type="pct"/>
            <w:shd w:val="clear" w:color="auto" w:fill="E7E6E6" w:themeFill="background2"/>
            <w:hideMark/>
          </w:tcPr>
          <w:p w14:paraId="10D3EDCA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M/O </w:t>
            </w:r>
          </w:p>
        </w:tc>
        <w:tc>
          <w:tcPr>
            <w:tcW w:w="745" w:type="pct"/>
            <w:shd w:val="clear" w:color="auto" w:fill="E7E6E6" w:themeFill="background2"/>
            <w:hideMark/>
          </w:tcPr>
          <w:p w14:paraId="2D560DAA" w14:textId="77777777" w:rsidR="008937BC" w:rsidRPr="004D6506" w:rsidRDefault="008937BC" w:rsidP="008937BC">
            <w:pPr>
              <w:spacing w:after="0"/>
              <w:jc w:val="left"/>
              <w:rPr>
                <w:b/>
                <w:bCs/>
              </w:rPr>
            </w:pPr>
            <w:r w:rsidRPr="004D6506">
              <w:rPr>
                <w:b/>
                <w:bCs/>
              </w:rPr>
              <w:t>Type </w:t>
            </w:r>
          </w:p>
        </w:tc>
      </w:tr>
      <w:tr w:rsidR="008937BC" w:rsidRPr="004D6506" w14:paraId="327F7E15" w14:textId="77777777" w:rsidTr="00974C60">
        <w:trPr>
          <w:trHeight w:val="255"/>
        </w:trPr>
        <w:tc>
          <w:tcPr>
            <w:tcW w:w="1050" w:type="pct"/>
            <w:hideMark/>
          </w:tcPr>
          <w:p w14:paraId="7954D4BA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id</w:t>
            </w:r>
          </w:p>
        </w:tc>
        <w:tc>
          <w:tcPr>
            <w:tcW w:w="2673" w:type="pct"/>
            <w:hideMark/>
          </w:tcPr>
          <w:p w14:paraId="4671E98B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Id of the Mapping</w:t>
            </w:r>
          </w:p>
        </w:tc>
        <w:tc>
          <w:tcPr>
            <w:tcW w:w="532" w:type="pct"/>
            <w:hideMark/>
          </w:tcPr>
          <w:p w14:paraId="1B194AA5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M </w:t>
            </w:r>
          </w:p>
        </w:tc>
        <w:tc>
          <w:tcPr>
            <w:tcW w:w="745" w:type="pct"/>
            <w:hideMark/>
          </w:tcPr>
          <w:p w14:paraId="34516AEB" w14:textId="77777777" w:rsidR="008937BC" w:rsidRPr="004D6506" w:rsidRDefault="008937BC" w:rsidP="008937BC">
            <w:pPr>
              <w:spacing w:after="0"/>
              <w:jc w:val="left"/>
              <w:rPr>
                <w:sz w:val="18"/>
              </w:rPr>
            </w:pPr>
            <w:r w:rsidRPr="004D6506">
              <w:rPr>
                <w:sz w:val="18"/>
              </w:rPr>
              <w:t>String </w:t>
            </w:r>
          </w:p>
        </w:tc>
      </w:tr>
    </w:tbl>
    <w:p w14:paraId="3C0637B8" w14:textId="29DE3AC3" w:rsidR="008937BC" w:rsidRDefault="00B64B8C" w:rsidP="00B64B8C">
      <w:pPr>
        <w:pStyle w:val="Heading3"/>
      </w:pPr>
      <w:r>
        <w:t>Output Header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3324"/>
        <w:gridCol w:w="10170"/>
        <w:gridCol w:w="2352"/>
      </w:tblGrid>
      <w:tr w:rsidR="0017040F" w:rsidRPr="0017040F" w14:paraId="5C8E6598" w14:textId="77777777" w:rsidTr="00264850">
        <w:trPr>
          <w:trHeight w:val="373"/>
        </w:trPr>
        <w:tc>
          <w:tcPr>
            <w:tcW w:w="10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868074A" w14:textId="77777777" w:rsidR="0017040F" w:rsidRPr="0017040F" w:rsidRDefault="0017040F" w:rsidP="0017040F">
            <w:pPr>
              <w:spacing w:after="0"/>
              <w:rPr>
                <w:b/>
                <w:bCs/>
                <w:lang w:val="en-IN"/>
              </w:rPr>
            </w:pPr>
            <w:r w:rsidRPr="0017040F">
              <w:rPr>
                <w:b/>
                <w:bCs/>
              </w:rPr>
              <w:t>Parameter</w:t>
            </w:r>
            <w:r w:rsidRPr="0017040F">
              <w:rPr>
                <w:b/>
                <w:bCs/>
                <w:lang w:val="en-IN"/>
              </w:rPr>
              <w:t> </w:t>
            </w:r>
          </w:p>
        </w:tc>
        <w:tc>
          <w:tcPr>
            <w:tcW w:w="32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9EC82FD" w14:textId="77777777" w:rsidR="0017040F" w:rsidRPr="0017040F" w:rsidRDefault="0017040F" w:rsidP="0017040F">
            <w:pPr>
              <w:spacing w:after="0"/>
              <w:rPr>
                <w:b/>
                <w:bCs/>
                <w:lang w:val="en-IN"/>
              </w:rPr>
            </w:pPr>
            <w:r w:rsidRPr="0017040F">
              <w:rPr>
                <w:b/>
                <w:bCs/>
              </w:rPr>
              <w:t>Description</w:t>
            </w:r>
            <w:r w:rsidRPr="0017040F">
              <w:rPr>
                <w:b/>
                <w:bCs/>
                <w:lang w:val="en-IN"/>
              </w:rPr>
              <w:t> </w:t>
            </w:r>
          </w:p>
        </w:tc>
        <w:tc>
          <w:tcPr>
            <w:tcW w:w="74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16A0D57" w14:textId="77777777" w:rsidR="0017040F" w:rsidRPr="0017040F" w:rsidRDefault="0017040F" w:rsidP="0017040F">
            <w:pPr>
              <w:spacing w:after="0"/>
              <w:rPr>
                <w:b/>
                <w:bCs/>
                <w:lang w:val="en-IN"/>
              </w:rPr>
            </w:pPr>
            <w:r w:rsidRPr="0017040F">
              <w:rPr>
                <w:b/>
                <w:bCs/>
              </w:rPr>
              <w:t>Type</w:t>
            </w:r>
            <w:r w:rsidRPr="0017040F">
              <w:rPr>
                <w:b/>
                <w:bCs/>
                <w:lang w:val="en-IN"/>
              </w:rPr>
              <w:t> </w:t>
            </w:r>
          </w:p>
        </w:tc>
      </w:tr>
      <w:tr w:rsidR="0017040F" w:rsidRPr="0017040F" w14:paraId="7D215D02" w14:textId="77777777" w:rsidTr="00264850">
        <w:trPr>
          <w:trHeight w:val="261"/>
        </w:trPr>
        <w:tc>
          <w:tcPr>
            <w:tcW w:w="10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DC71C1" w14:textId="10C6525A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Server</w:t>
            </w:r>
          </w:p>
        </w:tc>
        <w:tc>
          <w:tcPr>
            <w:tcW w:w="32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04CFE1" w14:textId="7A30992A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Contains information about how the server handles requests [e.g., Express]</w:t>
            </w:r>
          </w:p>
        </w:tc>
        <w:tc>
          <w:tcPr>
            <w:tcW w:w="74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A7D19D" w14:textId="3570EAE0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String</w:t>
            </w:r>
          </w:p>
        </w:tc>
      </w:tr>
      <w:tr w:rsidR="0017040F" w:rsidRPr="0017040F" w14:paraId="0756AD35" w14:textId="77777777" w:rsidTr="00264850">
        <w:trPr>
          <w:trHeight w:val="261"/>
        </w:trPr>
        <w:tc>
          <w:tcPr>
            <w:tcW w:w="10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FA0200" w14:textId="2351F24E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Content-Type</w:t>
            </w:r>
          </w:p>
        </w:tc>
        <w:tc>
          <w:tcPr>
            <w:tcW w:w="32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2B7F9C" w14:textId="40FC2DDF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Length of the content</w:t>
            </w:r>
          </w:p>
        </w:tc>
        <w:tc>
          <w:tcPr>
            <w:tcW w:w="74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CB53B3" w14:textId="77777777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String</w:t>
            </w:r>
          </w:p>
        </w:tc>
      </w:tr>
      <w:tr w:rsidR="0017040F" w:rsidRPr="0017040F" w14:paraId="6C037E89" w14:textId="77777777" w:rsidTr="00264850">
        <w:trPr>
          <w:trHeight w:val="261"/>
        </w:trPr>
        <w:tc>
          <w:tcPr>
            <w:tcW w:w="10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3F800E" w14:textId="19C9693D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Date</w:t>
            </w:r>
          </w:p>
        </w:tc>
        <w:tc>
          <w:tcPr>
            <w:tcW w:w="32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205C98" w14:textId="257899BB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Date of operation execution e.g. - [Tue, 17 May 2022 06:30:16 GMT]</w:t>
            </w:r>
          </w:p>
        </w:tc>
        <w:tc>
          <w:tcPr>
            <w:tcW w:w="74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8D264F" w14:textId="47EF6EB6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Datetime</w:t>
            </w:r>
          </w:p>
        </w:tc>
      </w:tr>
      <w:tr w:rsidR="0017040F" w:rsidRPr="0017040F" w14:paraId="19E4F725" w14:textId="77777777" w:rsidTr="00264850">
        <w:trPr>
          <w:trHeight w:val="261"/>
        </w:trPr>
        <w:tc>
          <w:tcPr>
            <w:tcW w:w="10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1A45CE" w14:textId="5ED706E6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Content-Length</w:t>
            </w:r>
          </w:p>
        </w:tc>
        <w:tc>
          <w:tcPr>
            <w:tcW w:w="32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F4C960" w14:textId="1EAE6CFC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Length of the content</w:t>
            </w:r>
          </w:p>
        </w:tc>
        <w:tc>
          <w:tcPr>
            <w:tcW w:w="74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DE4409" w14:textId="47772611" w:rsidR="0017040F" w:rsidRPr="0017040F" w:rsidRDefault="0017040F" w:rsidP="0017040F">
            <w:pPr>
              <w:spacing w:after="0"/>
              <w:rPr>
                <w:lang w:val="en-IN"/>
              </w:rPr>
            </w:pPr>
            <w:r w:rsidRPr="0017040F">
              <w:t>Bytes</w:t>
            </w:r>
          </w:p>
        </w:tc>
      </w:tr>
    </w:tbl>
    <w:p w14:paraId="6558D7B0" w14:textId="25E5603E" w:rsidR="00BC2DD9" w:rsidRDefault="008E2E04" w:rsidP="00FF6DE7">
      <w:pPr>
        <w:jc w:val="left"/>
        <w:textAlignment w:val="baseline"/>
        <w:rPr>
          <w:rFonts w:eastAsia="Times New Roman" w:cs="Segoe UI"/>
          <w:b/>
          <w:bCs/>
          <w:sz w:val="22"/>
          <w:lang w:eastAsia="en-IN"/>
        </w:rPr>
      </w:pPr>
      <w:r>
        <w:rPr>
          <w:rFonts w:eastAsia="Times New Roman" w:cs="Segoe UI"/>
          <w:b/>
          <w:bCs/>
          <w:sz w:val="22"/>
          <w:lang w:eastAsia="en-IN"/>
        </w:rP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24"/>
        <w:gridCol w:w="10169"/>
        <w:gridCol w:w="2337"/>
      </w:tblGrid>
      <w:tr w:rsidR="008E2E04" w:rsidRPr="004D6506" w14:paraId="04E41C51" w14:textId="77777777" w:rsidTr="00264850">
        <w:trPr>
          <w:trHeight w:val="312"/>
        </w:trPr>
        <w:tc>
          <w:tcPr>
            <w:tcW w:w="1050" w:type="pct"/>
            <w:shd w:val="clear" w:color="auto" w:fill="E7E6E6" w:themeFill="background2"/>
            <w:hideMark/>
          </w:tcPr>
          <w:p w14:paraId="502C19CE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eastAsia="en-IN"/>
              </w:rPr>
              <w:t>Parameter</w:t>
            </w: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212" w:type="pct"/>
            <w:shd w:val="clear" w:color="auto" w:fill="E7E6E6" w:themeFill="background2"/>
            <w:hideMark/>
          </w:tcPr>
          <w:p w14:paraId="46E6CB34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38" w:type="pct"/>
            <w:shd w:val="clear" w:color="auto" w:fill="E7E6E6" w:themeFill="background2"/>
            <w:hideMark/>
          </w:tcPr>
          <w:p w14:paraId="1F0E5BCA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eastAsia="en-IN"/>
              </w:rPr>
              <w:t>Type</w:t>
            </w:r>
            <w:r w:rsidRPr="004D6506">
              <w:rPr>
                <w:rFonts w:eastAsia="Times New Roman" w:cs="Times New Roman"/>
                <w:b/>
                <w:bCs/>
                <w:sz w:val="18"/>
                <w:szCs w:val="18"/>
                <w:lang w:val="en-IN" w:eastAsia="en-IN"/>
              </w:rPr>
              <w:t> </w:t>
            </w:r>
          </w:p>
        </w:tc>
      </w:tr>
      <w:tr w:rsidR="008E2E04" w:rsidRPr="004D6506" w14:paraId="78ADE90A" w14:textId="77777777" w:rsidTr="00264850">
        <w:trPr>
          <w:trHeight w:val="188"/>
        </w:trPr>
        <w:tc>
          <w:tcPr>
            <w:tcW w:w="1050" w:type="pct"/>
            <w:hideMark/>
          </w:tcPr>
          <w:p w14:paraId="3E1F114A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_id</w:t>
            </w:r>
          </w:p>
        </w:tc>
        <w:tc>
          <w:tcPr>
            <w:tcW w:w="3212" w:type="pct"/>
            <w:hideMark/>
          </w:tcPr>
          <w:p w14:paraId="48E710C2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Unique </w:t>
            </w:r>
            <w:r>
              <w:rPr>
                <w:rFonts w:eastAsia="Times New Roman" w:cs="Times New Roman"/>
                <w:sz w:val="18"/>
                <w:szCs w:val="18"/>
                <w:lang w:eastAsia="en-IN"/>
              </w:rPr>
              <w:t>ID</w:t>
            </w: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 of plant Collection</w:t>
            </w:r>
          </w:p>
        </w:tc>
        <w:tc>
          <w:tcPr>
            <w:tcW w:w="738" w:type="pct"/>
            <w:hideMark/>
          </w:tcPr>
          <w:p w14:paraId="637ACA40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String</w:t>
            </w:r>
          </w:p>
        </w:tc>
      </w:tr>
      <w:tr w:rsidR="008E2E04" w:rsidRPr="004D6506" w14:paraId="30E8CE7C" w14:textId="77777777" w:rsidTr="00264850">
        <w:trPr>
          <w:trHeight w:val="271"/>
        </w:trPr>
        <w:tc>
          <w:tcPr>
            <w:tcW w:w="1050" w:type="pct"/>
            <w:hideMark/>
          </w:tcPr>
          <w:p w14:paraId="42D22523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name</w:t>
            </w:r>
          </w:p>
        </w:tc>
        <w:tc>
          <w:tcPr>
            <w:tcW w:w="3212" w:type="pct"/>
            <w:hideMark/>
          </w:tcPr>
          <w:p w14:paraId="12E776FA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Name of the asset Mapping</w:t>
            </w:r>
          </w:p>
        </w:tc>
        <w:tc>
          <w:tcPr>
            <w:tcW w:w="738" w:type="pct"/>
            <w:hideMark/>
          </w:tcPr>
          <w:p w14:paraId="54CBFE54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06E190AF" w14:textId="77777777" w:rsidTr="00264850">
        <w:trPr>
          <w:trHeight w:val="271"/>
        </w:trPr>
        <w:tc>
          <w:tcPr>
            <w:tcW w:w="1050" w:type="pct"/>
          </w:tcPr>
          <w:p w14:paraId="6E462916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type</w:t>
            </w:r>
          </w:p>
        </w:tc>
        <w:tc>
          <w:tcPr>
            <w:tcW w:w="3212" w:type="pct"/>
          </w:tcPr>
          <w:p w14:paraId="14A31A1F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Type of the mapping</w:t>
            </w:r>
          </w:p>
        </w:tc>
        <w:tc>
          <w:tcPr>
            <w:tcW w:w="738" w:type="pct"/>
          </w:tcPr>
          <w:p w14:paraId="502DC4BE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62248976" w14:textId="77777777" w:rsidTr="00264850">
        <w:trPr>
          <w:trHeight w:val="271"/>
        </w:trPr>
        <w:tc>
          <w:tcPr>
            <w:tcW w:w="1050" w:type="pct"/>
          </w:tcPr>
          <w:p w14:paraId="16782D05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asset_used_in_layout</w:t>
            </w:r>
          </w:p>
        </w:tc>
        <w:tc>
          <w:tcPr>
            <w:tcW w:w="3212" w:type="pct"/>
          </w:tcPr>
          <w:p w14:paraId="1B63C913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N"/>
              </w:rPr>
              <w:t>The m</w:t>
            </w: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apping used in Layout</w:t>
            </w:r>
          </w:p>
        </w:tc>
        <w:tc>
          <w:tcPr>
            <w:tcW w:w="738" w:type="pct"/>
          </w:tcPr>
          <w:p w14:paraId="5E25907A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Boolean</w:t>
            </w:r>
          </w:p>
        </w:tc>
      </w:tr>
      <w:tr w:rsidR="008E2E04" w:rsidRPr="004D6506" w14:paraId="2909A4EE" w14:textId="77777777" w:rsidTr="00264850">
        <w:trPr>
          <w:trHeight w:val="271"/>
        </w:trPr>
        <w:tc>
          <w:tcPr>
            <w:tcW w:w="1050" w:type="pct"/>
          </w:tcPr>
          <w:p w14:paraId="2EBA5859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tile_size</w:t>
            </w:r>
          </w:p>
        </w:tc>
        <w:tc>
          <w:tcPr>
            <w:tcW w:w="3212" w:type="pct"/>
          </w:tcPr>
          <w:p w14:paraId="3DDC1810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Tile size of Grid</w:t>
            </w:r>
          </w:p>
        </w:tc>
        <w:tc>
          <w:tcPr>
            <w:tcW w:w="738" w:type="pct"/>
          </w:tcPr>
          <w:p w14:paraId="3F93ED76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27655356" w14:textId="77777777" w:rsidTr="00264850">
        <w:trPr>
          <w:trHeight w:val="271"/>
        </w:trPr>
        <w:tc>
          <w:tcPr>
            <w:tcW w:w="1050" w:type="pct"/>
          </w:tcPr>
          <w:p w14:paraId="720908DD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elixr_model_id</w:t>
            </w:r>
          </w:p>
        </w:tc>
        <w:tc>
          <w:tcPr>
            <w:tcW w:w="3212" w:type="pct"/>
          </w:tcPr>
          <w:p w14:paraId="5FA5EE49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Model </w:t>
            </w:r>
            <w:r>
              <w:rPr>
                <w:rFonts w:eastAsia="Times New Roman" w:cs="Times New Roman"/>
                <w:sz w:val="18"/>
                <w:szCs w:val="18"/>
                <w:lang w:eastAsia="en-IN"/>
              </w:rPr>
              <w:t>ID</w:t>
            </w: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 of </w:t>
            </w:r>
            <w:r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the </w:t>
            </w: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3D asset</w:t>
            </w:r>
          </w:p>
        </w:tc>
        <w:tc>
          <w:tcPr>
            <w:tcW w:w="738" w:type="pct"/>
          </w:tcPr>
          <w:p w14:paraId="7BB344DA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1EB028CA" w14:textId="77777777" w:rsidTr="00264850">
        <w:trPr>
          <w:trHeight w:val="271"/>
        </w:trPr>
        <w:tc>
          <w:tcPr>
            <w:tcW w:w="1050" w:type="pct"/>
          </w:tcPr>
          <w:p w14:paraId="753AD2B2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version</w:t>
            </w:r>
          </w:p>
        </w:tc>
        <w:tc>
          <w:tcPr>
            <w:tcW w:w="3212" w:type="pct"/>
          </w:tcPr>
          <w:p w14:paraId="6CB1E94D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Model version</w:t>
            </w:r>
          </w:p>
        </w:tc>
        <w:tc>
          <w:tcPr>
            <w:tcW w:w="738" w:type="pct"/>
          </w:tcPr>
          <w:p w14:paraId="00502BE2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Number</w:t>
            </w:r>
          </w:p>
        </w:tc>
      </w:tr>
      <w:tr w:rsidR="008E2E04" w:rsidRPr="004D6506" w14:paraId="51AF7028" w14:textId="77777777" w:rsidTr="00264850">
        <w:trPr>
          <w:trHeight w:val="271"/>
        </w:trPr>
        <w:tc>
          <w:tcPr>
            <w:tcW w:w="1050" w:type="pct"/>
          </w:tcPr>
          <w:p w14:paraId="67197CE3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gltfAsset</w:t>
            </w:r>
          </w:p>
        </w:tc>
        <w:tc>
          <w:tcPr>
            <w:tcW w:w="3212" w:type="pct"/>
          </w:tcPr>
          <w:p w14:paraId="57D8FED5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GLTF Asset details</w:t>
            </w:r>
          </w:p>
        </w:tc>
        <w:tc>
          <w:tcPr>
            <w:tcW w:w="738" w:type="pct"/>
          </w:tcPr>
          <w:p w14:paraId="3AB52093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Object</w:t>
            </w:r>
          </w:p>
        </w:tc>
      </w:tr>
      <w:tr w:rsidR="008E2E04" w:rsidRPr="004D6506" w14:paraId="1D1CF430" w14:textId="77777777" w:rsidTr="00264850">
        <w:trPr>
          <w:trHeight w:val="271"/>
        </w:trPr>
        <w:tc>
          <w:tcPr>
            <w:tcW w:w="1050" w:type="pct"/>
          </w:tcPr>
          <w:p w14:paraId="526E96AE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thumbnail</w:t>
            </w:r>
          </w:p>
        </w:tc>
        <w:tc>
          <w:tcPr>
            <w:tcW w:w="3212" w:type="pct"/>
          </w:tcPr>
          <w:p w14:paraId="77977D7B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Thumbnail details</w:t>
            </w:r>
          </w:p>
        </w:tc>
        <w:tc>
          <w:tcPr>
            <w:tcW w:w="738" w:type="pct"/>
          </w:tcPr>
          <w:p w14:paraId="09B5C395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Object</w:t>
            </w:r>
          </w:p>
        </w:tc>
      </w:tr>
      <w:tr w:rsidR="008E2E04" w:rsidRPr="004D6506" w14:paraId="204B9262" w14:textId="77777777" w:rsidTr="00264850">
        <w:trPr>
          <w:trHeight w:val="271"/>
        </w:trPr>
        <w:tc>
          <w:tcPr>
            <w:tcW w:w="1050" w:type="pct"/>
          </w:tcPr>
          <w:p w14:paraId="7AD08CBB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cognite_model_id</w:t>
            </w:r>
          </w:p>
        </w:tc>
        <w:tc>
          <w:tcPr>
            <w:tcW w:w="3212" w:type="pct"/>
          </w:tcPr>
          <w:p w14:paraId="2DB3E416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Cognite model </w:t>
            </w:r>
            <w:r>
              <w:rPr>
                <w:rFonts w:eastAsia="Times New Roman" w:cs="Times New Roman"/>
                <w:sz w:val="18"/>
                <w:szCs w:val="18"/>
                <w:lang w:eastAsia="en-IN"/>
              </w:rPr>
              <w:t>ID</w:t>
            </w: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 xml:space="preserve"> value</w:t>
            </w:r>
          </w:p>
        </w:tc>
        <w:tc>
          <w:tcPr>
            <w:tcW w:w="738" w:type="pct"/>
          </w:tcPr>
          <w:p w14:paraId="6941E719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72D15495" w14:textId="77777777" w:rsidTr="00264850">
        <w:trPr>
          <w:trHeight w:val="271"/>
        </w:trPr>
        <w:tc>
          <w:tcPr>
            <w:tcW w:w="1050" w:type="pct"/>
          </w:tcPr>
          <w:p w14:paraId="0E3B8D73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component_name</w:t>
            </w:r>
          </w:p>
        </w:tc>
        <w:tc>
          <w:tcPr>
            <w:tcW w:w="3212" w:type="pct"/>
          </w:tcPr>
          <w:p w14:paraId="1DAE3212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Component name 3D Asset</w:t>
            </w:r>
          </w:p>
        </w:tc>
        <w:tc>
          <w:tcPr>
            <w:tcW w:w="738" w:type="pct"/>
          </w:tcPr>
          <w:p w14:paraId="3EC3A658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  <w:tr w:rsidR="008E2E04" w:rsidRPr="004D6506" w14:paraId="323384B8" w14:textId="77777777" w:rsidTr="00264850">
        <w:trPr>
          <w:trHeight w:val="271"/>
        </w:trPr>
        <w:tc>
          <w:tcPr>
            <w:tcW w:w="1050" w:type="pct"/>
          </w:tcPr>
          <w:p w14:paraId="63A6D76E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val="en-IN"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val="en-IN" w:eastAsia="en-IN"/>
              </w:rPr>
              <w:t>context_id</w:t>
            </w:r>
          </w:p>
        </w:tc>
        <w:tc>
          <w:tcPr>
            <w:tcW w:w="3212" w:type="pct"/>
          </w:tcPr>
          <w:p w14:paraId="12A3882E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Cognite AH data</w:t>
            </w:r>
          </w:p>
        </w:tc>
        <w:tc>
          <w:tcPr>
            <w:tcW w:w="738" w:type="pct"/>
          </w:tcPr>
          <w:p w14:paraId="26AC11CC" w14:textId="77777777" w:rsidR="008E2E04" w:rsidRPr="004D6506" w:rsidRDefault="008E2E04" w:rsidP="00980AD9">
            <w:pPr>
              <w:spacing w:after="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en-IN"/>
              </w:rPr>
            </w:pPr>
            <w:r w:rsidRPr="004D6506">
              <w:rPr>
                <w:rFonts w:eastAsia="Times New Roman" w:cs="Times New Roman"/>
                <w:sz w:val="18"/>
                <w:szCs w:val="18"/>
                <w:lang w:eastAsia="en-IN"/>
              </w:rPr>
              <w:t>String</w:t>
            </w:r>
          </w:p>
        </w:tc>
      </w:tr>
    </w:tbl>
    <w:p w14:paraId="737940D6" w14:textId="6A982C8E" w:rsidR="008E2E04" w:rsidRDefault="00980AD9" w:rsidP="00980AD9">
      <w:pPr>
        <w:pStyle w:val="Heading3"/>
        <w:rPr>
          <w:lang w:eastAsia="en-IN"/>
        </w:rPr>
      </w:pPr>
      <w:r>
        <w:rPr>
          <w:lang w:eastAsia="en-IN"/>
        </w:rP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324"/>
        <w:gridCol w:w="12506"/>
      </w:tblGrid>
      <w:tr w:rsidR="00D60C9D" w:rsidRPr="00147670" w14:paraId="352B9643" w14:textId="77777777" w:rsidTr="00EE0F7F">
        <w:trPr>
          <w:trHeight w:val="191"/>
        </w:trPr>
        <w:tc>
          <w:tcPr>
            <w:tcW w:w="1050" w:type="pct"/>
            <w:shd w:val="clear" w:color="auto" w:fill="E7E6E6" w:themeFill="background2"/>
          </w:tcPr>
          <w:p w14:paraId="4EE6AC0D" w14:textId="77777777" w:rsidR="00D60C9D" w:rsidRPr="00147670" w:rsidRDefault="00D60C9D" w:rsidP="00EE0F7F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b/>
                <w:sz w:val="18"/>
              </w:rPr>
              <w:t xml:space="preserve">HTTP Code </w:t>
            </w:r>
          </w:p>
        </w:tc>
        <w:tc>
          <w:tcPr>
            <w:tcW w:w="3950" w:type="pct"/>
            <w:shd w:val="clear" w:color="auto" w:fill="E7E6E6" w:themeFill="background2"/>
          </w:tcPr>
          <w:p w14:paraId="026343C5" w14:textId="77777777" w:rsidR="00D60C9D" w:rsidRPr="00147670" w:rsidRDefault="00D60C9D" w:rsidP="00EE0F7F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b/>
                <w:sz w:val="18"/>
              </w:rPr>
              <w:t xml:space="preserve">Result Description </w:t>
            </w:r>
          </w:p>
        </w:tc>
      </w:tr>
      <w:tr w:rsidR="00D60C9D" w:rsidRPr="00147670" w14:paraId="3AD11CF1" w14:textId="77777777" w:rsidTr="00EE0F7F">
        <w:trPr>
          <w:trHeight w:val="90"/>
        </w:trPr>
        <w:tc>
          <w:tcPr>
            <w:tcW w:w="1050" w:type="pct"/>
          </w:tcPr>
          <w:p w14:paraId="64305CEF" w14:textId="77777777" w:rsidR="00D60C9D" w:rsidRPr="00147670" w:rsidRDefault="00D60C9D" w:rsidP="00EE0F7F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200 </w:t>
            </w:r>
          </w:p>
        </w:tc>
        <w:tc>
          <w:tcPr>
            <w:tcW w:w="3950" w:type="pct"/>
          </w:tcPr>
          <w:p w14:paraId="2E6A3071" w14:textId="77777777" w:rsidR="00D60C9D" w:rsidRPr="00147670" w:rsidRDefault="00D60C9D" w:rsidP="00EE0F7F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The request is accepted, and the response contains the result </w:t>
            </w:r>
          </w:p>
        </w:tc>
      </w:tr>
    </w:tbl>
    <w:p w14:paraId="52C7DD68" w14:textId="0AAB977C" w:rsidR="004D6506" w:rsidRDefault="00900EC6" w:rsidP="00264850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432"/>
        <w:gridCol w:w="5164"/>
        <w:gridCol w:w="7234"/>
      </w:tblGrid>
      <w:tr w:rsidR="004D6506" w:rsidRPr="00DE4CA5" w14:paraId="488620FD" w14:textId="77777777" w:rsidTr="00900EC6">
        <w:trPr>
          <w:trHeight w:val="90"/>
        </w:trPr>
        <w:tc>
          <w:tcPr>
            <w:tcW w:w="1084" w:type="pct"/>
            <w:shd w:val="clear" w:color="auto" w:fill="E7E6E6" w:themeFill="background2"/>
          </w:tcPr>
          <w:p w14:paraId="2AEEAC81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b/>
                <w:sz w:val="18"/>
              </w:rPr>
              <w:t xml:space="preserve">HTTP Code </w:t>
            </w:r>
          </w:p>
        </w:tc>
        <w:tc>
          <w:tcPr>
            <w:tcW w:w="1631" w:type="pct"/>
            <w:shd w:val="clear" w:color="auto" w:fill="E7E6E6" w:themeFill="background2"/>
          </w:tcPr>
          <w:p w14:paraId="215C9859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b/>
                <w:sz w:val="18"/>
              </w:rPr>
              <w:t xml:space="preserve">Error Code </w:t>
            </w:r>
          </w:p>
        </w:tc>
        <w:tc>
          <w:tcPr>
            <w:tcW w:w="2285" w:type="pct"/>
            <w:shd w:val="clear" w:color="auto" w:fill="E7E6E6" w:themeFill="background2"/>
          </w:tcPr>
          <w:p w14:paraId="784D4CBF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b/>
                <w:sz w:val="18"/>
              </w:rPr>
              <w:t xml:space="preserve">Error Description </w:t>
            </w:r>
          </w:p>
        </w:tc>
      </w:tr>
      <w:tr w:rsidR="004D6506" w:rsidRPr="00DE4CA5" w14:paraId="0D3A0DFC" w14:textId="77777777" w:rsidTr="00900EC6">
        <w:trPr>
          <w:trHeight w:val="90"/>
        </w:trPr>
        <w:tc>
          <w:tcPr>
            <w:tcW w:w="1084" w:type="pct"/>
          </w:tcPr>
          <w:p w14:paraId="5CAC6F70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401 </w:t>
            </w:r>
          </w:p>
        </w:tc>
        <w:tc>
          <w:tcPr>
            <w:tcW w:w="1631" w:type="pct"/>
          </w:tcPr>
          <w:p w14:paraId="5E3BFA3F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CRSM_02.005.000 </w:t>
            </w:r>
          </w:p>
        </w:tc>
        <w:tc>
          <w:tcPr>
            <w:tcW w:w="2285" w:type="pct"/>
          </w:tcPr>
          <w:p w14:paraId="3DFC2591" w14:textId="77777777" w:rsidR="004D6506" w:rsidRPr="001D3EFD" w:rsidRDefault="004D6506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4D6506" w:rsidRPr="00DE4CA5" w14:paraId="395D9DEB" w14:textId="77777777" w:rsidTr="00900EC6">
        <w:trPr>
          <w:trHeight w:val="834"/>
        </w:trPr>
        <w:tc>
          <w:tcPr>
            <w:tcW w:w="1084" w:type="pct"/>
          </w:tcPr>
          <w:p w14:paraId="07373C04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400 </w:t>
            </w:r>
          </w:p>
        </w:tc>
        <w:tc>
          <w:tcPr>
            <w:tcW w:w="1631" w:type="pct"/>
          </w:tcPr>
          <w:p w14:paraId="6D061328" w14:textId="77777777" w:rsidR="004D6506" w:rsidRPr="00147670" w:rsidRDefault="004D6506" w:rsidP="00FF6DE7">
            <w:pPr>
              <w:spacing w:after="120"/>
              <w:jc w:val="left"/>
              <w:rPr>
                <w:sz w:val="18"/>
              </w:rPr>
            </w:pPr>
            <w:r w:rsidRPr="00147670">
              <w:rPr>
                <w:sz w:val="18"/>
              </w:rPr>
              <w:t xml:space="preserve">CRSM_01.005.001 </w:t>
            </w:r>
          </w:p>
        </w:tc>
        <w:tc>
          <w:tcPr>
            <w:tcW w:w="2285" w:type="pct"/>
          </w:tcPr>
          <w:p w14:paraId="1D19DE18" w14:textId="77777777" w:rsidR="004D6506" w:rsidRPr="001D3EFD" w:rsidRDefault="004D6506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0469FC3D" w14:textId="77777777" w:rsidR="004D6506" w:rsidRPr="001D3EFD" w:rsidRDefault="004D6506" w:rsidP="00FF6DE7">
            <w:pPr>
              <w:spacing w:after="12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{field} could be: </w:t>
            </w:r>
          </w:p>
          <w:p w14:paraId="70FE6881" w14:textId="77777777" w:rsidR="004D6506" w:rsidRPr="001D3EFD" w:rsidRDefault="004D6506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Query params </w:t>
            </w:r>
          </w:p>
          <w:p w14:paraId="6AFC0D7A" w14:textId="77777777" w:rsidR="004D6506" w:rsidRPr="001D3EFD" w:rsidRDefault="004D6506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Layout name </w:t>
            </w:r>
          </w:p>
          <w:p w14:paraId="629E01D2" w14:textId="77777777" w:rsidR="004D6506" w:rsidRPr="001D3EFD" w:rsidRDefault="004D6506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 xml:space="preserve">Tenant-id </w:t>
            </w:r>
          </w:p>
          <w:p w14:paraId="651A3484" w14:textId="1881788E" w:rsidR="004D6506" w:rsidRPr="001D3EFD" w:rsidRDefault="004D6506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D3EFD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368C84BE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A6ACFA" w14:textId="6263F98C" w:rsidR="00FE6FCC" w:rsidRPr="00C4385F" w:rsidRDefault="001B0024" w:rsidP="00FF6DE7">
      <w:pPr>
        <w:pStyle w:val="Heading2"/>
        <w:jc w:val="left"/>
      </w:pPr>
      <w:bookmarkStart w:id="31" w:name="_Toc217901620"/>
      <w:r w:rsidRPr="00337068">
        <w:t>Asset</w:t>
      </w:r>
      <w:r w:rsidR="00FE6FCC" w:rsidRPr="00337068">
        <w:t xml:space="preserve"> (GET)</w:t>
      </w:r>
      <w:bookmarkEnd w:id="31"/>
    </w:p>
    <w:p w14:paraId="5E4E9FB8" w14:textId="2BE6BD71" w:rsidR="00A664C3" w:rsidRPr="00C4385F" w:rsidRDefault="00FE6FCC" w:rsidP="00FF6DE7">
      <w:pPr>
        <w:jc w:val="left"/>
      </w:pPr>
      <w:r w:rsidRPr="00C4385F">
        <w:t>Th</w:t>
      </w:r>
      <w:r w:rsidR="006C6ECA">
        <w:t xml:space="preserve">is </w:t>
      </w:r>
      <w:r w:rsidR="007E5B5A">
        <w:t xml:space="preserve">Asset </w:t>
      </w:r>
      <w:r w:rsidRPr="00C4385F">
        <w:t xml:space="preserve">API is consumed by </w:t>
      </w:r>
      <w:r w:rsidR="006C6ECA">
        <w:t xml:space="preserve">the </w:t>
      </w:r>
      <w:r w:rsidRPr="00C4385F">
        <w:t xml:space="preserve">Viewer/Builder app. It is used to </w:t>
      </w:r>
      <w:r w:rsidR="00BF3537">
        <w:rPr>
          <w:color w:val="232323"/>
        </w:rPr>
        <w:t>l</w:t>
      </w:r>
      <w:r w:rsidR="002B352E">
        <w:rPr>
          <w:color w:val="232323"/>
        </w:rPr>
        <w:t xml:space="preserve">ist </w:t>
      </w:r>
      <w:r w:rsidRPr="00C4385F">
        <w:rPr>
          <w:color w:val="232323"/>
        </w:rPr>
        <w:t>3D Models in Viewer and Builder app</w:t>
      </w:r>
      <w:r w:rsidR="00DA5FE5">
        <w:rPr>
          <w:color w:val="232323"/>
        </w:rPr>
        <w:t>lication</w:t>
      </w:r>
      <w:r w:rsidR="006C6ECA">
        <w:rPr>
          <w:color w:val="232323"/>
        </w:rPr>
        <w:t>s</w:t>
      </w:r>
      <w:r w:rsidRPr="00C4385F">
        <w:rPr>
          <w:color w:val="232323"/>
        </w:rPr>
        <w:t>.</w:t>
      </w:r>
    </w:p>
    <w:p w14:paraId="68D3201B" w14:textId="5CDA52AF" w:rsidR="00465A4A" w:rsidRPr="00C4385F" w:rsidRDefault="00787079" w:rsidP="00787079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FE6FCC" w:rsidRPr="00787079" w14:paraId="6B66751A" w14:textId="77777777" w:rsidTr="00146057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14360705" w14:textId="77777777" w:rsidR="00FE6FCC" w:rsidRPr="00787079" w:rsidRDefault="00FE6FCC" w:rsidP="00787079">
            <w:pPr>
              <w:spacing w:after="0"/>
              <w:jc w:val="left"/>
            </w:pPr>
            <w:r w:rsidRPr="00787079">
              <w:t xml:space="preserve">PROTOCOL </w:t>
            </w:r>
          </w:p>
        </w:tc>
        <w:tc>
          <w:tcPr>
            <w:tcW w:w="4092" w:type="pct"/>
          </w:tcPr>
          <w:p w14:paraId="77B810B9" w14:textId="77777777" w:rsidR="00FE6FCC" w:rsidRPr="001D3EFD" w:rsidRDefault="00FE6FCC" w:rsidP="00787079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HTTP </w:t>
            </w:r>
          </w:p>
        </w:tc>
      </w:tr>
      <w:tr w:rsidR="00FE6FCC" w:rsidRPr="00787079" w14:paraId="3A4CEB93" w14:textId="77777777" w:rsidTr="00146057">
        <w:trPr>
          <w:trHeight w:val="103"/>
        </w:trPr>
        <w:tc>
          <w:tcPr>
            <w:tcW w:w="908" w:type="pct"/>
            <w:shd w:val="clear" w:color="auto" w:fill="E7E6E6" w:themeFill="background2"/>
          </w:tcPr>
          <w:p w14:paraId="54A755DD" w14:textId="26F9A6B2" w:rsidR="00FE6FCC" w:rsidRPr="00787079" w:rsidRDefault="00FE6FCC" w:rsidP="00787079">
            <w:pPr>
              <w:spacing w:after="0"/>
              <w:jc w:val="left"/>
            </w:pPr>
            <w:r w:rsidRPr="00787079">
              <w:t xml:space="preserve">PATH </w:t>
            </w:r>
            <w:r w:rsidR="001D3EFD">
              <w:t>(Public Exposure)</w:t>
            </w:r>
            <w:r w:rsidRPr="00787079">
              <w:t xml:space="preserve"> </w:t>
            </w:r>
          </w:p>
        </w:tc>
        <w:tc>
          <w:tcPr>
            <w:tcW w:w="4092" w:type="pct"/>
          </w:tcPr>
          <w:p w14:paraId="3295DD06" w14:textId="60D49AC0" w:rsidR="00FE6FCC" w:rsidRPr="001D3EFD" w:rsidRDefault="00F611C6" w:rsidP="00787079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Style w:val="Hyperlink"/>
                <w:rFonts w:ascii="Consolas" w:hAnsi="Consolas"/>
              </w:rPr>
              <w:t>https://apim-mw-aot-test.azure-api.net/api/3d-cms/</w:t>
            </w:r>
            <w:r w:rsidR="001B0024" w:rsidRPr="001D3EFD">
              <w:rPr>
                <w:rStyle w:val="Hyperlink"/>
                <w:rFonts w:ascii="Consolas" w:hAnsi="Consolas"/>
              </w:rPr>
              <w:t>assets</w:t>
            </w:r>
            <w:r w:rsidR="00FE6FCC" w:rsidRPr="001D3EFD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FE6FCC" w:rsidRPr="00787079" w14:paraId="43B23103" w14:textId="77777777" w:rsidTr="00146057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33F62950" w14:textId="77777777" w:rsidR="00FE6FCC" w:rsidRPr="00787079" w:rsidRDefault="00FE6FCC" w:rsidP="00787079">
            <w:pPr>
              <w:spacing w:after="0"/>
              <w:jc w:val="left"/>
            </w:pPr>
            <w:r w:rsidRPr="00787079">
              <w:t xml:space="preserve">METHOD </w:t>
            </w:r>
          </w:p>
        </w:tc>
        <w:tc>
          <w:tcPr>
            <w:tcW w:w="4092" w:type="pct"/>
          </w:tcPr>
          <w:p w14:paraId="059BC3C6" w14:textId="77777777" w:rsidR="00FE6FCC" w:rsidRPr="001D3EFD" w:rsidRDefault="00FE6FCC" w:rsidP="00787079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GET </w:t>
            </w:r>
          </w:p>
        </w:tc>
      </w:tr>
      <w:tr w:rsidR="00FE6FCC" w:rsidRPr="00787079" w14:paraId="2D6AFD09" w14:textId="77777777" w:rsidTr="00146057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260F0EC4" w14:textId="77777777" w:rsidR="00FE6FCC" w:rsidRPr="00787079" w:rsidRDefault="00FE6FCC" w:rsidP="00787079">
            <w:pPr>
              <w:spacing w:after="0"/>
              <w:jc w:val="left"/>
            </w:pPr>
            <w:r w:rsidRPr="00787079">
              <w:t xml:space="preserve">CONTENT TYPE </w:t>
            </w:r>
          </w:p>
        </w:tc>
        <w:tc>
          <w:tcPr>
            <w:tcW w:w="4092" w:type="pct"/>
          </w:tcPr>
          <w:p w14:paraId="2AB64467" w14:textId="77777777" w:rsidR="00FE6FCC" w:rsidRPr="001D3EFD" w:rsidRDefault="00FE6FCC" w:rsidP="00787079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application / json </w:t>
            </w:r>
          </w:p>
        </w:tc>
      </w:tr>
      <w:tr w:rsidR="00FB0769" w:rsidRPr="00787079" w14:paraId="1330526B" w14:textId="77777777" w:rsidTr="00146057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219BE68D" w14:textId="2AE3ED09" w:rsidR="00FB0769" w:rsidRPr="00787079" w:rsidRDefault="00FB0769" w:rsidP="00787079">
            <w:pPr>
              <w:spacing w:after="0"/>
              <w:jc w:val="left"/>
            </w:pPr>
            <w:r w:rsidRPr="00787079">
              <w:t>Authorization</w:t>
            </w:r>
          </w:p>
        </w:tc>
        <w:tc>
          <w:tcPr>
            <w:tcW w:w="4092" w:type="pct"/>
          </w:tcPr>
          <w:p w14:paraId="74E869D0" w14:textId="1951CA42" w:rsidR="00FB0769" w:rsidRPr="001D3EFD" w:rsidRDefault="00F611C6" w:rsidP="00787079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Bearer {Token}</w:t>
            </w:r>
          </w:p>
        </w:tc>
      </w:tr>
      <w:tr w:rsidR="0031130D" w:rsidRPr="00787079" w14:paraId="21BC4930" w14:textId="77777777" w:rsidTr="00146057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437B9D3F" w14:textId="0FEB35E7" w:rsidR="0031130D" w:rsidRPr="00787079" w:rsidRDefault="0031130D" w:rsidP="00787079">
            <w:pPr>
              <w:spacing w:after="0"/>
              <w:jc w:val="left"/>
            </w:pPr>
            <w:r w:rsidRPr="00787079">
              <w:t>JSON Response</w:t>
            </w:r>
          </w:p>
        </w:tc>
        <w:tc>
          <w:tcPr>
            <w:tcW w:w="4092" w:type="pct"/>
          </w:tcPr>
          <w:p w14:paraId="784C49E8" w14:textId="654606EA" w:rsidR="0031130D" w:rsidRPr="001D3EFD" w:rsidRDefault="0031130D" w:rsidP="00787079">
            <w:pPr>
              <w:spacing w:after="0"/>
              <w:jc w:val="left"/>
              <w:rPr>
                <w:rFonts w:ascii="Consolas" w:hAnsi="Consolas"/>
              </w:rPr>
            </w:pPr>
            <w:hyperlink r:id="rId35" w:history="1">
              <w:r w:rsidRPr="001D3EFD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356E1E1D" w14:textId="05E4CA7D" w:rsidR="00FE6FCC" w:rsidRDefault="00C3066F" w:rsidP="00C3066F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9669"/>
        <w:gridCol w:w="1494"/>
        <w:gridCol w:w="1792"/>
      </w:tblGrid>
      <w:tr w:rsidR="00C3066F" w:rsidRPr="00442332" w14:paraId="78B76CDF" w14:textId="77777777" w:rsidTr="00146057">
        <w:trPr>
          <w:trHeight w:val="360"/>
        </w:trPr>
        <w:tc>
          <w:tcPr>
            <w:tcW w:w="908" w:type="pct"/>
            <w:shd w:val="clear" w:color="auto" w:fill="E7E6E6" w:themeFill="background2"/>
            <w:hideMark/>
          </w:tcPr>
          <w:p w14:paraId="187E7A74" w14:textId="77777777" w:rsidR="00C3066F" w:rsidRPr="00C45026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C45026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C45026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54" w:type="pct"/>
            <w:shd w:val="clear" w:color="auto" w:fill="E7E6E6" w:themeFill="background2"/>
            <w:hideMark/>
          </w:tcPr>
          <w:p w14:paraId="472C7793" w14:textId="77777777" w:rsidR="00C3066F" w:rsidRPr="00C45026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C45026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C45026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0FF42E87" w14:textId="77777777" w:rsidR="00C3066F" w:rsidRPr="00C45026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C45026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C45026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6" w:type="pct"/>
            <w:shd w:val="clear" w:color="auto" w:fill="E7E6E6" w:themeFill="background2"/>
            <w:hideMark/>
          </w:tcPr>
          <w:p w14:paraId="25A9A8A4" w14:textId="77777777" w:rsidR="00C3066F" w:rsidRPr="00C45026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C45026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C45026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C3066F" w:rsidRPr="00442332" w14:paraId="159E71BB" w14:textId="77777777" w:rsidTr="00146057">
        <w:trPr>
          <w:trHeight w:val="360"/>
        </w:trPr>
        <w:tc>
          <w:tcPr>
            <w:tcW w:w="908" w:type="pct"/>
            <w:hideMark/>
          </w:tcPr>
          <w:p w14:paraId="2FD8AA4A" w14:textId="77777777" w:rsidR="00C3066F" w:rsidRPr="00442332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54" w:type="pct"/>
            <w:hideMark/>
          </w:tcPr>
          <w:p w14:paraId="2609955A" w14:textId="77777777" w:rsidR="00C3066F" w:rsidRPr="00442332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58B36793" w14:textId="77777777" w:rsidR="00C3066F" w:rsidRPr="00442332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6" w:type="pct"/>
            <w:hideMark/>
          </w:tcPr>
          <w:p w14:paraId="75994FFC" w14:textId="77777777" w:rsidR="00C3066F" w:rsidRPr="00442332" w:rsidRDefault="00C3066F" w:rsidP="00C3066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FFA42E7" w14:textId="53645774" w:rsidR="00C3066F" w:rsidRDefault="00C45026" w:rsidP="00C45026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1160"/>
        <w:gridCol w:w="1795"/>
      </w:tblGrid>
      <w:tr w:rsidR="00C45026" w:rsidRPr="0079724C" w14:paraId="444DAD29" w14:textId="77777777" w:rsidTr="00146057">
        <w:trPr>
          <w:trHeight w:val="373"/>
        </w:trPr>
        <w:tc>
          <w:tcPr>
            <w:tcW w:w="908" w:type="pct"/>
            <w:shd w:val="clear" w:color="auto" w:fill="E7E6E6" w:themeFill="background2"/>
            <w:hideMark/>
          </w:tcPr>
          <w:p w14:paraId="3E433480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3341E213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018AC900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C45026" w:rsidRPr="0079724C" w14:paraId="647A20B9" w14:textId="77777777" w:rsidTr="00146057">
        <w:trPr>
          <w:trHeight w:val="261"/>
        </w:trPr>
        <w:tc>
          <w:tcPr>
            <w:tcW w:w="908" w:type="pct"/>
            <w:hideMark/>
          </w:tcPr>
          <w:p w14:paraId="72F8E585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518A0CA3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813A3A7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C45026" w:rsidRPr="0079724C" w14:paraId="57FE484A" w14:textId="77777777" w:rsidTr="00146057">
        <w:trPr>
          <w:trHeight w:val="261"/>
        </w:trPr>
        <w:tc>
          <w:tcPr>
            <w:tcW w:w="908" w:type="pct"/>
            <w:hideMark/>
          </w:tcPr>
          <w:p w14:paraId="3C4637FE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6CDEDC7E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CBDCA14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C45026" w:rsidRPr="0079724C" w14:paraId="481E7DAF" w14:textId="77777777" w:rsidTr="00146057">
        <w:trPr>
          <w:trHeight w:val="261"/>
        </w:trPr>
        <w:tc>
          <w:tcPr>
            <w:tcW w:w="908" w:type="pct"/>
            <w:hideMark/>
          </w:tcPr>
          <w:p w14:paraId="512835B8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0EA1B0D5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6C099ED0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C45026" w:rsidRPr="0079724C" w14:paraId="5B5A0506" w14:textId="77777777" w:rsidTr="00146057">
        <w:trPr>
          <w:trHeight w:val="261"/>
        </w:trPr>
        <w:tc>
          <w:tcPr>
            <w:tcW w:w="908" w:type="pct"/>
            <w:hideMark/>
          </w:tcPr>
          <w:p w14:paraId="54C8809C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2AFAB8F0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6F95A7FA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6C76E460" w14:textId="6B21226F" w:rsidR="00C45026" w:rsidRDefault="00C45026" w:rsidP="00C45026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1160"/>
        <w:gridCol w:w="1795"/>
      </w:tblGrid>
      <w:tr w:rsidR="00C45026" w:rsidRPr="0079724C" w14:paraId="32A43837" w14:textId="77777777" w:rsidTr="00146057">
        <w:trPr>
          <w:trHeight w:val="357"/>
        </w:trPr>
        <w:tc>
          <w:tcPr>
            <w:tcW w:w="908" w:type="pct"/>
            <w:shd w:val="clear" w:color="auto" w:fill="E7E6E6" w:themeFill="background2"/>
            <w:hideMark/>
          </w:tcPr>
          <w:p w14:paraId="60727C6C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231C18E6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07F3E4FB" w14:textId="77777777" w:rsidR="00C45026" w:rsidRPr="00146057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146057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14605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C45026" w:rsidRPr="0079724C" w14:paraId="06B1CEFB" w14:textId="77777777" w:rsidTr="00CC1B38">
        <w:trPr>
          <w:trHeight w:val="305"/>
        </w:trPr>
        <w:tc>
          <w:tcPr>
            <w:tcW w:w="908" w:type="pct"/>
            <w:hideMark/>
          </w:tcPr>
          <w:p w14:paraId="610D7750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body</w:t>
            </w:r>
          </w:p>
        </w:tc>
        <w:tc>
          <w:tcPr>
            <w:tcW w:w="3525" w:type="pct"/>
            <w:hideMark/>
          </w:tcPr>
          <w:p w14:paraId="5CA71007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This refers to the </w:t>
            </w:r>
            <w:r w:rsidRPr="0079724C">
              <w:rPr>
                <w:color w:val="000000"/>
                <w:szCs w:val="20"/>
                <w:shd w:val="clear" w:color="auto" w:fill="FFFFFF"/>
              </w:rPr>
              <w:t>array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or list of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m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odel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s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It has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title, env, gltfAsset, thumbnail, ismapped,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a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nd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mapped model data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</w:p>
        </w:tc>
        <w:tc>
          <w:tcPr>
            <w:tcW w:w="567" w:type="pct"/>
            <w:hideMark/>
          </w:tcPr>
          <w:p w14:paraId="101EBFD4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Array</w:t>
            </w:r>
          </w:p>
        </w:tc>
      </w:tr>
      <w:tr w:rsidR="00C45026" w:rsidRPr="0079724C" w14:paraId="52B173AF" w14:textId="77777777" w:rsidTr="00146057">
        <w:trPr>
          <w:trHeight w:val="315"/>
        </w:trPr>
        <w:tc>
          <w:tcPr>
            <w:tcW w:w="908" w:type="pct"/>
            <w:hideMark/>
          </w:tcPr>
          <w:p w14:paraId="6E5E380A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sasToken</w:t>
            </w:r>
          </w:p>
        </w:tc>
        <w:tc>
          <w:tcPr>
            <w:tcW w:w="3525" w:type="pct"/>
            <w:hideMark/>
          </w:tcPr>
          <w:p w14:paraId="2F98D510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Name of the asset Mapping</w:t>
            </w:r>
          </w:p>
        </w:tc>
        <w:tc>
          <w:tcPr>
            <w:tcW w:w="567" w:type="pct"/>
            <w:hideMark/>
          </w:tcPr>
          <w:p w14:paraId="1532A35A" w14:textId="77777777" w:rsidR="00C45026" w:rsidRPr="0079724C" w:rsidRDefault="00C45026" w:rsidP="00C4502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4862A301" w14:textId="42644606" w:rsidR="00C45026" w:rsidRPr="00C4385F" w:rsidRDefault="00CC1B38" w:rsidP="00CC1B38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94479F" w:rsidRPr="0094479F" w14:paraId="029AD098" w14:textId="77777777" w:rsidTr="00146057">
        <w:trPr>
          <w:trHeight w:val="90"/>
        </w:trPr>
        <w:tc>
          <w:tcPr>
            <w:tcW w:w="908" w:type="pct"/>
            <w:shd w:val="clear" w:color="auto" w:fill="E7E6E6" w:themeFill="background2"/>
          </w:tcPr>
          <w:p w14:paraId="5D0D38F8" w14:textId="77777777" w:rsidR="0094479F" w:rsidRPr="0094479F" w:rsidRDefault="0094479F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092" w:type="pct"/>
            <w:shd w:val="clear" w:color="auto" w:fill="E7E6E6" w:themeFill="background2"/>
          </w:tcPr>
          <w:p w14:paraId="5F4F5C75" w14:textId="77777777" w:rsidR="0094479F" w:rsidRPr="0094479F" w:rsidRDefault="0094479F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94479F" w:rsidRPr="0094479F" w14:paraId="69E18065" w14:textId="77777777" w:rsidTr="00146057">
        <w:trPr>
          <w:trHeight w:val="90"/>
        </w:trPr>
        <w:tc>
          <w:tcPr>
            <w:tcW w:w="908" w:type="pct"/>
          </w:tcPr>
          <w:p w14:paraId="084113C4" w14:textId="77777777" w:rsidR="0094479F" w:rsidRPr="0094479F" w:rsidRDefault="0094479F" w:rsidP="00FF6DE7">
            <w:pPr>
              <w:spacing w:after="120"/>
              <w:jc w:val="left"/>
            </w:pPr>
            <w:r w:rsidRPr="0094479F">
              <w:t xml:space="preserve">200 </w:t>
            </w:r>
          </w:p>
        </w:tc>
        <w:tc>
          <w:tcPr>
            <w:tcW w:w="4092" w:type="pct"/>
          </w:tcPr>
          <w:p w14:paraId="439FF0B1" w14:textId="2191A92A" w:rsidR="0094479F" w:rsidRPr="0094479F" w:rsidRDefault="006C6ECA" w:rsidP="00FF6DE7">
            <w:pPr>
              <w:spacing w:after="120"/>
              <w:jc w:val="left"/>
            </w:pPr>
            <w:r>
              <w:t>The r</w:t>
            </w:r>
            <w:r w:rsidR="0094479F" w:rsidRPr="0094479F">
              <w:t xml:space="preserve">equest </w:t>
            </w:r>
            <w:r>
              <w:t xml:space="preserve">is </w:t>
            </w:r>
            <w:r w:rsidR="00A641F2" w:rsidRPr="0094479F">
              <w:t>accepted,</w:t>
            </w:r>
            <w:r w:rsidR="0094479F" w:rsidRPr="0094479F">
              <w:t xml:space="preserve"> and </w:t>
            </w:r>
            <w:r>
              <w:t xml:space="preserve">the </w:t>
            </w:r>
            <w:r w:rsidR="0094479F" w:rsidRPr="0094479F">
              <w:t xml:space="preserve">response contains the result </w:t>
            </w:r>
          </w:p>
        </w:tc>
      </w:tr>
    </w:tbl>
    <w:p w14:paraId="1448D88C" w14:textId="44139B2F" w:rsidR="00FD0E69" w:rsidRDefault="00CC1B38" w:rsidP="00CC1B38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979"/>
        <w:gridCol w:w="4781"/>
        <w:gridCol w:w="8070"/>
      </w:tblGrid>
      <w:tr w:rsidR="0079724C" w:rsidRPr="00F46BBA" w14:paraId="7B225C24" w14:textId="77777777" w:rsidTr="00B82E3B">
        <w:trPr>
          <w:trHeight w:val="90"/>
        </w:trPr>
        <w:tc>
          <w:tcPr>
            <w:tcW w:w="941" w:type="pct"/>
            <w:shd w:val="clear" w:color="auto" w:fill="E7E6E6" w:themeFill="background2"/>
          </w:tcPr>
          <w:p w14:paraId="43F5E0D9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510" w:type="pct"/>
            <w:shd w:val="clear" w:color="auto" w:fill="E7E6E6" w:themeFill="background2"/>
          </w:tcPr>
          <w:p w14:paraId="4ABFC81D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3A6CCDDD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79724C" w:rsidRPr="00F46BBA" w14:paraId="539AAE28" w14:textId="77777777" w:rsidTr="00B82E3B">
        <w:trPr>
          <w:trHeight w:val="90"/>
        </w:trPr>
        <w:tc>
          <w:tcPr>
            <w:tcW w:w="941" w:type="pct"/>
          </w:tcPr>
          <w:p w14:paraId="7035CE81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510" w:type="pct"/>
          </w:tcPr>
          <w:p w14:paraId="5B402DC3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48287844" w14:textId="77777777" w:rsidR="0079724C" w:rsidRPr="001D3EFD" w:rsidRDefault="0079724C" w:rsidP="00CC1B3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Unauthorized </w:t>
            </w:r>
          </w:p>
        </w:tc>
      </w:tr>
      <w:tr w:rsidR="0079724C" w:rsidRPr="00F46BBA" w14:paraId="0AF8CACE" w14:textId="77777777" w:rsidTr="00CC1B38">
        <w:trPr>
          <w:trHeight w:val="1943"/>
        </w:trPr>
        <w:tc>
          <w:tcPr>
            <w:tcW w:w="941" w:type="pct"/>
          </w:tcPr>
          <w:p w14:paraId="70180C1F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510" w:type="pct"/>
          </w:tcPr>
          <w:p w14:paraId="6595E810" w14:textId="77777777" w:rsidR="0079724C" w:rsidRPr="00F46BBA" w:rsidRDefault="0079724C" w:rsidP="00CC1B38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42F48FBE" w14:textId="77777777" w:rsidR="0079724C" w:rsidRPr="001D3EFD" w:rsidRDefault="0079724C" w:rsidP="00CC1B3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is missing bad request </w:t>
            </w:r>
          </w:p>
          <w:p w14:paraId="3B3B5560" w14:textId="77777777" w:rsidR="0079724C" w:rsidRPr="001D3EFD" w:rsidRDefault="0079724C" w:rsidP="00CC1B38">
            <w:pPr>
              <w:spacing w:after="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{field} could be: </w:t>
            </w:r>
          </w:p>
          <w:p w14:paraId="6E47062F" w14:textId="77777777" w:rsidR="0079724C" w:rsidRPr="001D3EFD" w:rsidRDefault="0079724C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Query params </w:t>
            </w:r>
          </w:p>
          <w:p w14:paraId="35C52FC3" w14:textId="77777777" w:rsidR="0079724C" w:rsidRPr="001D3EFD" w:rsidRDefault="0079724C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Layout name </w:t>
            </w:r>
          </w:p>
          <w:p w14:paraId="68C61AE3" w14:textId="77777777" w:rsidR="0079724C" w:rsidRPr="001D3EFD" w:rsidRDefault="0079724C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 xml:space="preserve">Tenant-id </w:t>
            </w:r>
          </w:p>
          <w:p w14:paraId="5E70083C" w14:textId="7849C8F1" w:rsidR="0079724C" w:rsidRPr="001D3EFD" w:rsidRDefault="0079724C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1D3EFD">
              <w:rPr>
                <w:rFonts w:ascii="Consolas" w:hAnsi="Consolas"/>
              </w:rPr>
              <w:t>Client-id</w:t>
            </w:r>
          </w:p>
        </w:tc>
      </w:tr>
    </w:tbl>
    <w:p w14:paraId="5DDC895C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35CD6EF" w14:textId="6B4AC18F" w:rsidR="001E483C" w:rsidRPr="00C4385F" w:rsidRDefault="001E483C" w:rsidP="00FF6DE7">
      <w:pPr>
        <w:pStyle w:val="Heading2"/>
        <w:jc w:val="left"/>
      </w:pPr>
      <w:bookmarkStart w:id="32" w:name="_Toc217901621"/>
      <w:r w:rsidRPr="00BF3537">
        <w:t>Asset (</w:t>
      </w:r>
      <w:r w:rsidRPr="0053529A">
        <w:t>POST)</w:t>
      </w:r>
      <w:bookmarkEnd w:id="32"/>
    </w:p>
    <w:p w14:paraId="0BAE6BD0" w14:textId="0F7BC93A" w:rsidR="001E483C" w:rsidRPr="00C4385F" w:rsidRDefault="001E483C" w:rsidP="00FF6DE7">
      <w:pPr>
        <w:jc w:val="left"/>
      </w:pPr>
      <w:r w:rsidRPr="00C4385F">
        <w:t>Th</w:t>
      </w:r>
      <w:r>
        <w:t xml:space="preserve">is Asset </w:t>
      </w:r>
      <w:r w:rsidR="008A61BD">
        <w:t>post</w:t>
      </w:r>
      <w:r>
        <w:t xml:space="preserve"> </w:t>
      </w:r>
      <w:r w:rsidRPr="00C4385F">
        <w:t xml:space="preserve">API is consumed by </w:t>
      </w:r>
      <w:r>
        <w:t xml:space="preserve">the </w:t>
      </w:r>
      <w:r w:rsidRPr="00C4385F">
        <w:t xml:space="preserve">Builder app. It is used to </w:t>
      </w:r>
      <w:r w:rsidR="0E406538">
        <w:t>create</w:t>
      </w:r>
      <w:r>
        <w:t xml:space="preserve"> </w:t>
      </w:r>
      <w:r w:rsidRPr="00C4385F">
        <w:rPr>
          <w:color w:val="232323"/>
        </w:rPr>
        <w:t>3D Models in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3D6ACE00" w14:textId="25436A49" w:rsidR="001E483C" w:rsidRPr="00C4385F" w:rsidRDefault="003031AC" w:rsidP="003031AC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144"/>
        <w:gridCol w:w="12686"/>
      </w:tblGrid>
      <w:tr w:rsidR="001E483C" w:rsidRPr="00C4385F" w14:paraId="46777CFC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456D9BC2" w14:textId="77777777" w:rsidR="001E483C" w:rsidRPr="00C4385F" w:rsidRDefault="001E483C" w:rsidP="00023E7E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PROTOCOL </w:t>
            </w:r>
          </w:p>
        </w:tc>
        <w:tc>
          <w:tcPr>
            <w:tcW w:w="4007" w:type="pct"/>
          </w:tcPr>
          <w:p w14:paraId="18FD3F70" w14:textId="77777777" w:rsidR="001E483C" w:rsidRPr="00110357" w:rsidRDefault="001E483C" w:rsidP="00023E7E">
            <w:pPr>
              <w:spacing w:after="0"/>
              <w:jc w:val="left"/>
              <w:rPr>
                <w:rFonts w:ascii="Consolas" w:hAnsi="Consolas"/>
              </w:rPr>
            </w:pPr>
            <w:r w:rsidRPr="00110357">
              <w:rPr>
                <w:rFonts w:ascii="Consolas" w:hAnsi="Consolas"/>
              </w:rPr>
              <w:t xml:space="preserve">HTTP </w:t>
            </w:r>
          </w:p>
        </w:tc>
      </w:tr>
      <w:tr w:rsidR="001E483C" w:rsidRPr="00C4385F" w14:paraId="011D9833" w14:textId="77777777" w:rsidTr="00023E7E">
        <w:trPr>
          <w:trHeight w:val="103"/>
        </w:trPr>
        <w:tc>
          <w:tcPr>
            <w:tcW w:w="993" w:type="pct"/>
            <w:shd w:val="clear" w:color="auto" w:fill="E7E6E6" w:themeFill="background2"/>
          </w:tcPr>
          <w:p w14:paraId="7102AC75" w14:textId="190B34E2" w:rsidR="001E483C" w:rsidRPr="00C4385F" w:rsidRDefault="001E483C" w:rsidP="00023E7E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PATH </w:t>
            </w:r>
            <w:r w:rsidR="001D3EFD">
              <w:rPr>
                <w:b/>
                <w:bCs/>
              </w:rPr>
              <w:t>(Public Exposure)</w:t>
            </w:r>
            <w:r w:rsidRPr="00C4385F">
              <w:rPr>
                <w:b/>
                <w:bCs/>
              </w:rPr>
              <w:t xml:space="preserve"> </w:t>
            </w:r>
          </w:p>
        </w:tc>
        <w:tc>
          <w:tcPr>
            <w:tcW w:w="4007" w:type="pct"/>
          </w:tcPr>
          <w:p w14:paraId="0E9EE756" w14:textId="77777777" w:rsidR="001E483C" w:rsidRPr="00110357" w:rsidRDefault="001E483C" w:rsidP="00023E7E">
            <w:pPr>
              <w:spacing w:after="0"/>
              <w:jc w:val="left"/>
              <w:rPr>
                <w:rFonts w:ascii="Consolas" w:hAnsi="Consolas"/>
              </w:rPr>
            </w:pPr>
            <w:r w:rsidRPr="00110357">
              <w:rPr>
                <w:rStyle w:val="Hyperlink"/>
                <w:rFonts w:ascii="Consolas" w:hAnsi="Consolas"/>
              </w:rPr>
              <w:t>https://apim-mw-aot-test.azure-api.net/api/3d-cms/assets</w:t>
            </w:r>
            <w:r w:rsidRPr="00110357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1E483C" w:rsidRPr="00C4385F" w14:paraId="512E8C7D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67649AB7" w14:textId="77777777" w:rsidR="001E483C" w:rsidRPr="00C4385F" w:rsidRDefault="001E483C" w:rsidP="00023E7E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METHOD </w:t>
            </w:r>
          </w:p>
        </w:tc>
        <w:tc>
          <w:tcPr>
            <w:tcW w:w="4007" w:type="pct"/>
          </w:tcPr>
          <w:p w14:paraId="1990558C" w14:textId="63575279" w:rsidR="001E483C" w:rsidRPr="00110357" w:rsidRDefault="001E483C" w:rsidP="00023E7E">
            <w:pPr>
              <w:spacing w:after="0"/>
              <w:jc w:val="left"/>
              <w:rPr>
                <w:rFonts w:ascii="Consolas" w:hAnsi="Consolas"/>
              </w:rPr>
            </w:pPr>
            <w:r w:rsidRPr="00110357">
              <w:rPr>
                <w:rFonts w:ascii="Consolas" w:hAnsi="Consolas"/>
              </w:rPr>
              <w:t>POST</w:t>
            </w:r>
          </w:p>
        </w:tc>
      </w:tr>
      <w:tr w:rsidR="001E483C" w:rsidRPr="00C4385F" w14:paraId="7A9F5093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01D06CD5" w14:textId="77777777" w:rsidR="001E483C" w:rsidRPr="00C4385F" w:rsidRDefault="001E483C" w:rsidP="00023E7E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CONTENT TYPE </w:t>
            </w:r>
          </w:p>
        </w:tc>
        <w:tc>
          <w:tcPr>
            <w:tcW w:w="4007" w:type="pct"/>
          </w:tcPr>
          <w:p w14:paraId="33EBDD8E" w14:textId="77777777" w:rsidR="001E483C" w:rsidRPr="00110357" w:rsidRDefault="001E483C" w:rsidP="00023E7E">
            <w:pPr>
              <w:spacing w:after="0"/>
              <w:jc w:val="left"/>
              <w:rPr>
                <w:rFonts w:ascii="Consolas" w:hAnsi="Consolas"/>
              </w:rPr>
            </w:pPr>
            <w:r w:rsidRPr="00110357">
              <w:rPr>
                <w:rFonts w:ascii="Consolas" w:hAnsi="Consolas"/>
              </w:rPr>
              <w:t xml:space="preserve">application / json </w:t>
            </w:r>
          </w:p>
        </w:tc>
      </w:tr>
      <w:tr w:rsidR="001E483C" w:rsidRPr="00C4385F" w14:paraId="66DF5E35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4CE30CE4" w14:textId="77777777" w:rsidR="001E483C" w:rsidRPr="00C4385F" w:rsidRDefault="001E483C" w:rsidP="00023E7E">
            <w:pPr>
              <w:spacing w:after="0"/>
              <w:jc w:val="left"/>
              <w:rPr>
                <w:b/>
                <w:bCs/>
              </w:rPr>
            </w:pPr>
            <w:r w:rsidRPr="00D16C10">
              <w:rPr>
                <w:b/>
                <w:bCs/>
              </w:rPr>
              <w:t>Authorization</w:t>
            </w:r>
          </w:p>
        </w:tc>
        <w:tc>
          <w:tcPr>
            <w:tcW w:w="4007" w:type="pct"/>
          </w:tcPr>
          <w:p w14:paraId="3D725979" w14:textId="77777777" w:rsidR="001E483C" w:rsidRPr="00110357" w:rsidRDefault="001E483C" w:rsidP="00023E7E">
            <w:pPr>
              <w:spacing w:after="0"/>
              <w:jc w:val="left"/>
              <w:rPr>
                <w:rFonts w:ascii="Consolas" w:hAnsi="Consolas"/>
              </w:rPr>
            </w:pPr>
            <w:r w:rsidRPr="00110357">
              <w:rPr>
                <w:rFonts w:ascii="Consolas" w:hAnsi="Consolas"/>
              </w:rPr>
              <w:t>Bearer {Token}</w:t>
            </w:r>
          </w:p>
        </w:tc>
      </w:tr>
      <w:tr w:rsidR="00ED5D88" w:rsidRPr="00C4385F" w14:paraId="1B78B1EA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1FBF4298" w14:textId="3963B76D" w:rsidR="00ED5D88" w:rsidRPr="00D16C10" w:rsidRDefault="00ED5D88" w:rsidP="00023E7E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JSON Request</w:t>
            </w:r>
          </w:p>
        </w:tc>
        <w:tc>
          <w:tcPr>
            <w:tcW w:w="4007" w:type="pct"/>
          </w:tcPr>
          <w:p w14:paraId="076A7E37" w14:textId="1A862141" w:rsidR="00ED5D88" w:rsidRPr="00110357" w:rsidRDefault="00ED5D88" w:rsidP="00023E7E">
            <w:pPr>
              <w:spacing w:after="0"/>
              <w:jc w:val="left"/>
              <w:rPr>
                <w:rFonts w:ascii="Consolas" w:hAnsi="Consolas"/>
              </w:rPr>
            </w:pPr>
            <w:hyperlink r:id="rId36" w:history="1">
              <w:r w:rsidRPr="00110357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ED5D88" w:rsidRPr="00C4385F" w14:paraId="609ACF89" w14:textId="77777777" w:rsidTr="00023E7E">
        <w:trPr>
          <w:trHeight w:val="99"/>
        </w:trPr>
        <w:tc>
          <w:tcPr>
            <w:tcW w:w="993" w:type="pct"/>
            <w:shd w:val="clear" w:color="auto" w:fill="E7E6E6" w:themeFill="background2"/>
          </w:tcPr>
          <w:p w14:paraId="3A7D1B48" w14:textId="125DCC76" w:rsidR="00ED5D88" w:rsidRDefault="00ED5D88" w:rsidP="00023E7E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JSON Response</w:t>
            </w:r>
          </w:p>
        </w:tc>
        <w:tc>
          <w:tcPr>
            <w:tcW w:w="4007" w:type="pct"/>
          </w:tcPr>
          <w:p w14:paraId="6C8C620F" w14:textId="2AB248E4" w:rsidR="00ED5D88" w:rsidRPr="00110357" w:rsidRDefault="00ED5D88" w:rsidP="00023E7E">
            <w:pPr>
              <w:spacing w:after="0"/>
              <w:jc w:val="left"/>
              <w:rPr>
                <w:rFonts w:ascii="Consolas" w:hAnsi="Consolas"/>
              </w:rPr>
            </w:pPr>
            <w:hyperlink r:id="rId37" w:history="1">
              <w:r w:rsidRPr="00110357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22DFCA2" w14:textId="114FEFDE" w:rsidR="001E483C" w:rsidRDefault="00023E7E" w:rsidP="00023E7E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44"/>
        <w:gridCol w:w="8912"/>
        <w:gridCol w:w="2159"/>
        <w:gridCol w:w="1615"/>
      </w:tblGrid>
      <w:tr w:rsidR="00023E7E" w:rsidRPr="00BE274F" w14:paraId="7461D63E" w14:textId="77777777" w:rsidTr="00973114">
        <w:trPr>
          <w:trHeight w:val="360"/>
        </w:trPr>
        <w:tc>
          <w:tcPr>
            <w:tcW w:w="993" w:type="pct"/>
            <w:shd w:val="clear" w:color="auto" w:fill="E7E6E6" w:themeFill="background2"/>
            <w:hideMark/>
          </w:tcPr>
          <w:p w14:paraId="412B8C8A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Parameter </w:t>
            </w:r>
          </w:p>
        </w:tc>
        <w:tc>
          <w:tcPr>
            <w:tcW w:w="2815" w:type="pct"/>
            <w:shd w:val="clear" w:color="auto" w:fill="E7E6E6" w:themeFill="background2"/>
            <w:hideMark/>
          </w:tcPr>
          <w:p w14:paraId="3EBB6386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35E5D9E8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M/O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4DE56509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Type </w:t>
            </w:r>
          </w:p>
        </w:tc>
      </w:tr>
      <w:tr w:rsidR="00023E7E" w:rsidRPr="00BE274F" w14:paraId="57EEA970" w14:textId="77777777" w:rsidTr="00973114">
        <w:trPr>
          <w:trHeight w:val="360"/>
        </w:trPr>
        <w:tc>
          <w:tcPr>
            <w:tcW w:w="993" w:type="pct"/>
            <w:hideMark/>
          </w:tcPr>
          <w:p w14:paraId="68650FC4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2815" w:type="pct"/>
            <w:hideMark/>
          </w:tcPr>
          <w:p w14:paraId="081ACD2A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682" w:type="pct"/>
            <w:hideMark/>
          </w:tcPr>
          <w:p w14:paraId="073D7A82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510" w:type="pct"/>
            <w:hideMark/>
          </w:tcPr>
          <w:p w14:paraId="5C91942F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391DE40F" w14:textId="29048F6E" w:rsidR="00023E7E" w:rsidRDefault="00023E7E" w:rsidP="00023E7E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44"/>
        <w:gridCol w:w="8912"/>
        <w:gridCol w:w="2159"/>
        <w:gridCol w:w="1615"/>
      </w:tblGrid>
      <w:tr w:rsidR="00023E7E" w:rsidRPr="00BE274F" w14:paraId="009C8782" w14:textId="77777777" w:rsidTr="00973114">
        <w:trPr>
          <w:trHeight w:val="360"/>
        </w:trPr>
        <w:tc>
          <w:tcPr>
            <w:tcW w:w="993" w:type="pct"/>
            <w:shd w:val="clear" w:color="auto" w:fill="E7E6E6" w:themeFill="background2"/>
            <w:hideMark/>
          </w:tcPr>
          <w:p w14:paraId="3E64A605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Parameter </w:t>
            </w:r>
          </w:p>
        </w:tc>
        <w:tc>
          <w:tcPr>
            <w:tcW w:w="2815" w:type="pct"/>
            <w:shd w:val="clear" w:color="auto" w:fill="E7E6E6" w:themeFill="background2"/>
            <w:hideMark/>
          </w:tcPr>
          <w:p w14:paraId="3641D7FF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170824BC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M/O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2E7604A2" w14:textId="77777777" w:rsidR="00023E7E" w:rsidRPr="00023E7E" w:rsidRDefault="00023E7E" w:rsidP="00023E7E">
            <w:pPr>
              <w:spacing w:after="0"/>
              <w:jc w:val="left"/>
              <w:rPr>
                <w:b/>
                <w:bCs/>
              </w:rPr>
            </w:pPr>
            <w:r w:rsidRPr="00023E7E">
              <w:rPr>
                <w:b/>
                <w:bCs/>
              </w:rPr>
              <w:t>Type </w:t>
            </w:r>
          </w:p>
        </w:tc>
      </w:tr>
      <w:tr w:rsidR="00023E7E" w:rsidRPr="00BE274F" w14:paraId="45BD877D" w14:textId="77777777" w:rsidTr="00973114">
        <w:trPr>
          <w:trHeight w:val="255"/>
        </w:trPr>
        <w:tc>
          <w:tcPr>
            <w:tcW w:w="993" w:type="pct"/>
          </w:tcPr>
          <w:p w14:paraId="100732BD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title</w:t>
            </w:r>
          </w:p>
        </w:tc>
        <w:tc>
          <w:tcPr>
            <w:tcW w:w="2815" w:type="pct"/>
          </w:tcPr>
          <w:p w14:paraId="7F322C16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Title of the asset</w:t>
            </w:r>
          </w:p>
        </w:tc>
        <w:tc>
          <w:tcPr>
            <w:tcW w:w="682" w:type="pct"/>
          </w:tcPr>
          <w:p w14:paraId="42D252DF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510" w:type="pct"/>
          </w:tcPr>
          <w:p w14:paraId="19C21572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String</w:t>
            </w:r>
          </w:p>
        </w:tc>
      </w:tr>
      <w:tr w:rsidR="00023E7E" w:rsidRPr="00BE274F" w14:paraId="1A3BA921" w14:textId="77777777" w:rsidTr="00973114">
        <w:trPr>
          <w:trHeight w:val="255"/>
        </w:trPr>
        <w:tc>
          <w:tcPr>
            <w:tcW w:w="993" w:type="pct"/>
          </w:tcPr>
          <w:p w14:paraId="13038E6B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icon</w:t>
            </w:r>
          </w:p>
        </w:tc>
        <w:tc>
          <w:tcPr>
            <w:tcW w:w="2815" w:type="pct"/>
          </w:tcPr>
          <w:p w14:paraId="0A7B67B4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Thumbnail object</w:t>
            </w:r>
          </w:p>
        </w:tc>
        <w:tc>
          <w:tcPr>
            <w:tcW w:w="682" w:type="pct"/>
          </w:tcPr>
          <w:p w14:paraId="3B462D26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510" w:type="pct"/>
          </w:tcPr>
          <w:p w14:paraId="0E3ECC98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Object</w:t>
            </w:r>
          </w:p>
        </w:tc>
      </w:tr>
      <w:tr w:rsidR="00023E7E" w:rsidRPr="00BE274F" w14:paraId="08B7E4AC" w14:textId="77777777" w:rsidTr="00973114">
        <w:trPr>
          <w:trHeight w:val="255"/>
        </w:trPr>
        <w:tc>
          <w:tcPr>
            <w:tcW w:w="993" w:type="pct"/>
          </w:tcPr>
          <w:p w14:paraId="7DD41C85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asset</w:t>
            </w:r>
          </w:p>
        </w:tc>
        <w:tc>
          <w:tcPr>
            <w:tcW w:w="2815" w:type="pct"/>
          </w:tcPr>
          <w:p w14:paraId="4D5709BC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GLTF asset object</w:t>
            </w:r>
          </w:p>
        </w:tc>
        <w:tc>
          <w:tcPr>
            <w:tcW w:w="682" w:type="pct"/>
          </w:tcPr>
          <w:p w14:paraId="1F1D4F09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510" w:type="pct"/>
          </w:tcPr>
          <w:p w14:paraId="426DC8A9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Object</w:t>
            </w:r>
          </w:p>
        </w:tc>
      </w:tr>
      <w:tr w:rsidR="00023E7E" w:rsidRPr="00BE274F" w14:paraId="5D364447" w14:textId="77777777" w:rsidTr="00973114">
        <w:trPr>
          <w:trHeight w:val="255"/>
        </w:trPr>
        <w:tc>
          <w:tcPr>
            <w:tcW w:w="993" w:type="pct"/>
          </w:tcPr>
          <w:p w14:paraId="11CC55D5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env</w:t>
            </w:r>
          </w:p>
        </w:tc>
        <w:tc>
          <w:tcPr>
            <w:tcW w:w="2815" w:type="pct"/>
          </w:tcPr>
          <w:p w14:paraId="67057A75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Environment value</w:t>
            </w:r>
          </w:p>
        </w:tc>
        <w:tc>
          <w:tcPr>
            <w:tcW w:w="682" w:type="pct"/>
          </w:tcPr>
          <w:p w14:paraId="5837CF8A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O</w:t>
            </w:r>
          </w:p>
        </w:tc>
        <w:tc>
          <w:tcPr>
            <w:tcW w:w="510" w:type="pct"/>
          </w:tcPr>
          <w:p w14:paraId="7021D6B1" w14:textId="77777777" w:rsidR="00023E7E" w:rsidRPr="00BE274F" w:rsidRDefault="00023E7E" w:rsidP="00023E7E">
            <w:pPr>
              <w:spacing w:after="0"/>
              <w:jc w:val="left"/>
            </w:pPr>
            <w:r w:rsidRPr="00BE274F">
              <w:t>String</w:t>
            </w:r>
          </w:p>
        </w:tc>
      </w:tr>
    </w:tbl>
    <w:p w14:paraId="11166B02" w14:textId="0909F654" w:rsidR="00023E7E" w:rsidRDefault="00023E7E" w:rsidP="00023E7E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43"/>
        <w:gridCol w:w="11072"/>
        <w:gridCol w:w="1615"/>
      </w:tblGrid>
      <w:tr w:rsidR="00023E7E" w:rsidRPr="00101547" w14:paraId="7B355732" w14:textId="77777777" w:rsidTr="00973114">
        <w:trPr>
          <w:trHeight w:val="450"/>
        </w:trPr>
        <w:tc>
          <w:tcPr>
            <w:tcW w:w="993" w:type="pct"/>
            <w:shd w:val="clear" w:color="auto" w:fill="E7E6E6" w:themeFill="background2"/>
            <w:hideMark/>
          </w:tcPr>
          <w:p w14:paraId="131C8016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shd w:val="clear" w:color="auto" w:fill="E7E6E6" w:themeFill="background2"/>
            <w:hideMark/>
          </w:tcPr>
          <w:p w14:paraId="476A7A99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5AEE18AC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23E7E" w:rsidRPr="00101547" w14:paraId="34249AD1" w14:textId="77777777" w:rsidTr="00973114">
        <w:trPr>
          <w:trHeight w:val="315"/>
        </w:trPr>
        <w:tc>
          <w:tcPr>
            <w:tcW w:w="993" w:type="pct"/>
            <w:hideMark/>
          </w:tcPr>
          <w:p w14:paraId="485F1BC4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03B8F8C3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6A2BFA0C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023E7E" w:rsidRPr="00101547" w14:paraId="3C9E81AF" w14:textId="77777777" w:rsidTr="00973114">
        <w:trPr>
          <w:trHeight w:val="315"/>
        </w:trPr>
        <w:tc>
          <w:tcPr>
            <w:tcW w:w="993" w:type="pct"/>
            <w:hideMark/>
          </w:tcPr>
          <w:p w14:paraId="7B541273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6354AD67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428D2A59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023E7E" w:rsidRPr="00101547" w14:paraId="352D5E01" w14:textId="77777777" w:rsidTr="00973114">
        <w:trPr>
          <w:trHeight w:val="315"/>
        </w:trPr>
        <w:tc>
          <w:tcPr>
            <w:tcW w:w="993" w:type="pct"/>
            <w:hideMark/>
          </w:tcPr>
          <w:p w14:paraId="27E1D8E3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1E4A4CCA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2370B06F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023E7E" w:rsidRPr="00101547" w14:paraId="766F823E" w14:textId="77777777" w:rsidTr="00973114">
        <w:trPr>
          <w:trHeight w:val="315"/>
        </w:trPr>
        <w:tc>
          <w:tcPr>
            <w:tcW w:w="993" w:type="pct"/>
            <w:hideMark/>
          </w:tcPr>
          <w:p w14:paraId="287C1160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3AB34E84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0BD7F21A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326C0427" w14:textId="7834CB8C" w:rsidR="00023E7E" w:rsidRDefault="00023E7E" w:rsidP="00023E7E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43"/>
        <w:gridCol w:w="11072"/>
        <w:gridCol w:w="1615"/>
      </w:tblGrid>
      <w:tr w:rsidR="00023E7E" w:rsidRPr="00101547" w14:paraId="433CE99B" w14:textId="77777777" w:rsidTr="00973114">
        <w:trPr>
          <w:trHeight w:val="630"/>
        </w:trPr>
        <w:tc>
          <w:tcPr>
            <w:tcW w:w="993" w:type="pct"/>
            <w:shd w:val="clear" w:color="auto" w:fill="E7E6E6" w:themeFill="background2"/>
            <w:hideMark/>
          </w:tcPr>
          <w:p w14:paraId="757288D9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shd w:val="clear" w:color="auto" w:fill="E7E6E6" w:themeFill="background2"/>
            <w:hideMark/>
          </w:tcPr>
          <w:p w14:paraId="45F8EE75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79E0E1A1" w14:textId="77777777" w:rsidR="00023E7E" w:rsidRPr="00023E7E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23E7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23E7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23E7E" w:rsidRPr="00101547" w14:paraId="4D55E747" w14:textId="77777777" w:rsidTr="00973114">
        <w:trPr>
          <w:trHeight w:val="224"/>
        </w:trPr>
        <w:tc>
          <w:tcPr>
            <w:tcW w:w="993" w:type="pct"/>
            <w:hideMark/>
          </w:tcPr>
          <w:p w14:paraId="12DAAC90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_id</w:t>
            </w:r>
          </w:p>
        </w:tc>
        <w:tc>
          <w:tcPr>
            <w:tcW w:w="3497" w:type="pct"/>
            <w:hideMark/>
          </w:tcPr>
          <w:p w14:paraId="6A1ACE33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510" w:type="pct"/>
            <w:hideMark/>
          </w:tcPr>
          <w:p w14:paraId="21657C15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023E7E" w:rsidRPr="00101547" w14:paraId="4BC05C42" w14:textId="77777777" w:rsidTr="00973114">
        <w:trPr>
          <w:trHeight w:val="315"/>
        </w:trPr>
        <w:tc>
          <w:tcPr>
            <w:tcW w:w="993" w:type="pct"/>
            <w:hideMark/>
          </w:tcPr>
          <w:p w14:paraId="73966ABA" w14:textId="77777777" w:rsidR="00023E7E" w:rsidRPr="00742E28" w:rsidRDefault="00023E7E" w:rsidP="00023E7E">
            <w:pPr>
              <w:spacing w:after="0"/>
              <w:jc w:val="left"/>
            </w:pPr>
            <w:r w:rsidRPr="00742E28">
              <w:t>model</w:t>
            </w:r>
          </w:p>
        </w:tc>
        <w:tc>
          <w:tcPr>
            <w:tcW w:w="3497" w:type="pct"/>
            <w:hideMark/>
          </w:tcPr>
          <w:p w14:paraId="6C895CE6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 xml:space="preserve">The array of a model object. It has title, version, thumbnail, gltfAsset, env, isMapped, and mappedModel fields </w:t>
            </w:r>
          </w:p>
        </w:tc>
        <w:tc>
          <w:tcPr>
            <w:tcW w:w="510" w:type="pct"/>
            <w:hideMark/>
          </w:tcPr>
          <w:p w14:paraId="6CBDE328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023E7E" w:rsidRPr="00101547" w14:paraId="53015800" w14:textId="77777777" w:rsidTr="00973114">
        <w:trPr>
          <w:trHeight w:val="315"/>
        </w:trPr>
        <w:tc>
          <w:tcPr>
            <w:tcW w:w="993" w:type="pct"/>
          </w:tcPr>
          <w:p w14:paraId="2DA02B04" w14:textId="77777777" w:rsidR="00023E7E" w:rsidRPr="00742E28" w:rsidRDefault="00023E7E" w:rsidP="00023E7E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497" w:type="pct"/>
          </w:tcPr>
          <w:p w14:paraId="749F0687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510" w:type="pct"/>
          </w:tcPr>
          <w:p w14:paraId="13CA4D3A" w14:textId="77777777" w:rsidR="00023E7E" w:rsidRPr="00101547" w:rsidRDefault="00023E7E" w:rsidP="00023E7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023E7E" w14:paraId="1E19A090" w14:textId="77777777" w:rsidTr="00973114">
        <w:trPr>
          <w:trHeight w:val="315"/>
        </w:trPr>
        <w:tc>
          <w:tcPr>
            <w:tcW w:w="993" w:type="pct"/>
          </w:tcPr>
          <w:p w14:paraId="7599DF19" w14:textId="77777777" w:rsidR="00023E7E" w:rsidRPr="00742E28" w:rsidRDefault="00023E7E" w:rsidP="00023E7E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497" w:type="pct"/>
          </w:tcPr>
          <w:p w14:paraId="2B10BFE3" w14:textId="77777777" w:rsidR="00023E7E" w:rsidRDefault="00023E7E" w:rsidP="00023E7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510" w:type="pct"/>
          </w:tcPr>
          <w:p w14:paraId="3C9E4068" w14:textId="77777777" w:rsidR="00023E7E" w:rsidRDefault="00023E7E" w:rsidP="00023E7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53A2569F" w14:textId="3BCD2D4B" w:rsidR="00023E7E" w:rsidRPr="00023E7E" w:rsidRDefault="00B22907" w:rsidP="00B22907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144"/>
        <w:gridCol w:w="12686"/>
      </w:tblGrid>
      <w:tr w:rsidR="001E483C" w:rsidRPr="0094479F" w14:paraId="381DF04C" w14:textId="77777777" w:rsidTr="00B22907">
        <w:trPr>
          <w:trHeight w:val="90"/>
        </w:trPr>
        <w:tc>
          <w:tcPr>
            <w:tcW w:w="993" w:type="pct"/>
            <w:shd w:val="clear" w:color="auto" w:fill="E7E6E6" w:themeFill="background2"/>
          </w:tcPr>
          <w:p w14:paraId="5941A379" w14:textId="77777777" w:rsidR="001E483C" w:rsidRPr="0094479F" w:rsidRDefault="001E483C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007" w:type="pct"/>
            <w:shd w:val="clear" w:color="auto" w:fill="E7E6E6" w:themeFill="background2"/>
          </w:tcPr>
          <w:p w14:paraId="462943E1" w14:textId="77777777" w:rsidR="001E483C" w:rsidRPr="0094479F" w:rsidRDefault="001E483C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1E483C" w:rsidRPr="0094479F" w14:paraId="4226AB60" w14:textId="77777777" w:rsidTr="00B22907">
        <w:trPr>
          <w:trHeight w:val="90"/>
        </w:trPr>
        <w:tc>
          <w:tcPr>
            <w:tcW w:w="993" w:type="pct"/>
          </w:tcPr>
          <w:p w14:paraId="6F985A1D" w14:textId="77777777" w:rsidR="001E483C" w:rsidRPr="0094479F" w:rsidRDefault="001E483C" w:rsidP="00FF6DE7">
            <w:pPr>
              <w:spacing w:after="120"/>
              <w:jc w:val="left"/>
            </w:pPr>
            <w:r w:rsidRPr="0094479F">
              <w:t xml:space="preserve">200 </w:t>
            </w:r>
          </w:p>
        </w:tc>
        <w:tc>
          <w:tcPr>
            <w:tcW w:w="4007" w:type="pct"/>
          </w:tcPr>
          <w:p w14:paraId="42C607D1" w14:textId="77777777" w:rsidR="001E483C" w:rsidRPr="0094479F" w:rsidRDefault="001E483C" w:rsidP="00FF6DE7">
            <w:pPr>
              <w:spacing w:after="12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20DD2F33" w14:textId="68804AC9" w:rsidR="00742E28" w:rsidRDefault="00B22907" w:rsidP="00B22907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590"/>
        <w:gridCol w:w="5401"/>
        <w:gridCol w:w="6839"/>
      </w:tblGrid>
      <w:tr w:rsidR="00742E28" w:rsidRPr="00F46BBA" w14:paraId="31509D72" w14:textId="77777777" w:rsidTr="00B22907">
        <w:trPr>
          <w:trHeight w:val="90"/>
        </w:trPr>
        <w:tc>
          <w:tcPr>
            <w:tcW w:w="1134" w:type="pct"/>
            <w:shd w:val="clear" w:color="auto" w:fill="E7E6E6" w:themeFill="background2"/>
          </w:tcPr>
          <w:p w14:paraId="68F8C81E" w14:textId="77777777" w:rsidR="00742E28" w:rsidRPr="00F46BBA" w:rsidRDefault="00742E28" w:rsidP="00B2290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706" w:type="pct"/>
            <w:shd w:val="clear" w:color="auto" w:fill="E7E6E6" w:themeFill="background2"/>
          </w:tcPr>
          <w:p w14:paraId="2B220828" w14:textId="77777777" w:rsidR="00742E28" w:rsidRPr="00F46BBA" w:rsidRDefault="00742E28" w:rsidP="00B2290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160" w:type="pct"/>
            <w:shd w:val="clear" w:color="auto" w:fill="E7E6E6" w:themeFill="background2"/>
          </w:tcPr>
          <w:p w14:paraId="539FB787" w14:textId="77777777" w:rsidR="00742E28" w:rsidRPr="00F46BBA" w:rsidRDefault="00742E28" w:rsidP="00B2290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742E28" w:rsidRPr="00F46BBA" w14:paraId="19FBB9BD" w14:textId="77777777" w:rsidTr="00B22907">
        <w:trPr>
          <w:trHeight w:val="90"/>
        </w:trPr>
        <w:tc>
          <w:tcPr>
            <w:tcW w:w="1134" w:type="pct"/>
          </w:tcPr>
          <w:p w14:paraId="7CB4EB5D" w14:textId="77777777" w:rsidR="00742E28" w:rsidRPr="00742E28" w:rsidRDefault="00742E28" w:rsidP="00B2290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706" w:type="pct"/>
          </w:tcPr>
          <w:p w14:paraId="43B63D87" w14:textId="77777777" w:rsidR="00742E28" w:rsidRPr="00742E28" w:rsidRDefault="00742E28" w:rsidP="00B2290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160" w:type="pct"/>
          </w:tcPr>
          <w:p w14:paraId="41634FDD" w14:textId="77777777" w:rsidR="00742E28" w:rsidRPr="00110357" w:rsidRDefault="00742E28" w:rsidP="00B2290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742E28" w:rsidRPr="00F46BBA" w14:paraId="3F68BE27" w14:textId="77777777" w:rsidTr="00B22907">
        <w:trPr>
          <w:trHeight w:val="834"/>
        </w:trPr>
        <w:tc>
          <w:tcPr>
            <w:tcW w:w="1134" w:type="pct"/>
          </w:tcPr>
          <w:p w14:paraId="69114313" w14:textId="77777777" w:rsidR="00742E28" w:rsidRPr="00742E28" w:rsidRDefault="00742E28" w:rsidP="00B2290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706" w:type="pct"/>
          </w:tcPr>
          <w:p w14:paraId="564731AD" w14:textId="77777777" w:rsidR="00742E28" w:rsidRPr="00742E28" w:rsidRDefault="00742E28" w:rsidP="00B2290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160" w:type="pct"/>
          </w:tcPr>
          <w:p w14:paraId="0449AAC5" w14:textId="77777777" w:rsidR="00742E28" w:rsidRPr="00110357" w:rsidRDefault="00742E28" w:rsidP="00B2290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1928F0C8" w14:textId="77777777" w:rsidR="00742E28" w:rsidRPr="00110357" w:rsidRDefault="00742E28" w:rsidP="00B2290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{field} could be: </w:t>
            </w:r>
          </w:p>
          <w:p w14:paraId="52A9D862" w14:textId="77777777" w:rsidR="00742E28" w:rsidRPr="00110357" w:rsidRDefault="00742E28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Query params </w:t>
            </w:r>
          </w:p>
          <w:p w14:paraId="58DF1C7D" w14:textId="77777777" w:rsidR="00742E28" w:rsidRPr="00110357" w:rsidRDefault="00742E28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Layout name </w:t>
            </w:r>
          </w:p>
          <w:p w14:paraId="0254CF0A" w14:textId="77777777" w:rsidR="00742E28" w:rsidRPr="00110357" w:rsidRDefault="00742E28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 xml:space="preserve">Tenant-id </w:t>
            </w:r>
          </w:p>
          <w:p w14:paraId="6E68A401" w14:textId="05CFB733" w:rsidR="00742E28" w:rsidRPr="00110357" w:rsidRDefault="00742E28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110357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00CFA524" w14:textId="77777777" w:rsidR="00713EB8" w:rsidRDefault="00713EB8" w:rsidP="00FF6DE7">
      <w:pPr>
        <w:pStyle w:val="Heading2"/>
        <w:jc w:val="left"/>
        <w:sectPr w:rsidR="00713EB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11A445" w14:textId="5A24B333" w:rsidR="00EA21F4" w:rsidRPr="00C4385F" w:rsidRDefault="00EA21F4" w:rsidP="00FF6DE7">
      <w:pPr>
        <w:pStyle w:val="Heading2"/>
        <w:jc w:val="left"/>
      </w:pPr>
      <w:bookmarkStart w:id="33" w:name="_Toc217901622"/>
      <w:r w:rsidRPr="00BF3537">
        <w:t>Asset (PATCH)</w:t>
      </w:r>
      <w:bookmarkEnd w:id="33"/>
    </w:p>
    <w:p w14:paraId="37D7D970" w14:textId="12555C8F" w:rsidR="00EA21F4" w:rsidRPr="00C4385F" w:rsidRDefault="00EA21F4" w:rsidP="00FF6DE7">
      <w:pPr>
        <w:jc w:val="left"/>
        <w:rPr>
          <w:color w:val="232323"/>
        </w:rPr>
      </w:pPr>
      <w:r w:rsidRPr="00C4385F">
        <w:t>Th</w:t>
      </w:r>
      <w:r>
        <w:t xml:space="preserve">is Asset </w:t>
      </w:r>
      <w:r w:rsidRPr="00C4385F">
        <w:t xml:space="preserve">API is consumed by </w:t>
      </w:r>
      <w:r>
        <w:t xml:space="preserve">the </w:t>
      </w:r>
      <w:r w:rsidRPr="00C4385F">
        <w:t xml:space="preserve">Builder app. It is used to </w:t>
      </w:r>
      <w:r w:rsidR="16E02F75">
        <w:t>update the</w:t>
      </w:r>
      <w:r>
        <w:rPr>
          <w:color w:val="232323"/>
        </w:rPr>
        <w:t xml:space="preserve"> </w:t>
      </w:r>
      <w:r w:rsidRPr="00C4385F">
        <w:rPr>
          <w:color w:val="232323"/>
        </w:rPr>
        <w:t xml:space="preserve">3D Models in </w:t>
      </w:r>
      <w:r w:rsidR="00497222">
        <w:rPr>
          <w:color w:val="232323"/>
        </w:rPr>
        <w:t xml:space="preserve">the </w:t>
      </w:r>
      <w:r w:rsidRPr="00C4385F">
        <w:rPr>
          <w:color w:val="232323"/>
        </w:rPr>
        <w:t>Builder app</w:t>
      </w:r>
      <w:r>
        <w:rPr>
          <w:color w:val="232323"/>
        </w:rPr>
        <w:t>lication</w:t>
      </w:r>
      <w:r w:rsidRPr="00C4385F">
        <w:rPr>
          <w:color w:val="232323"/>
        </w:rPr>
        <w:t>.</w:t>
      </w:r>
    </w:p>
    <w:p w14:paraId="61B8BDC2" w14:textId="6D1AA7AE" w:rsidR="002E57FA" w:rsidRDefault="00274982" w:rsidP="00274982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EA21F4" w:rsidRPr="00274982" w14:paraId="70DECB27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7312C512" w14:textId="77777777" w:rsidR="00EA21F4" w:rsidRPr="00274982" w:rsidRDefault="00EA21F4" w:rsidP="00274982">
            <w:pPr>
              <w:spacing w:after="0"/>
              <w:jc w:val="left"/>
            </w:pPr>
            <w:r w:rsidRPr="00274982">
              <w:t xml:space="preserve">PROTOCOL </w:t>
            </w:r>
          </w:p>
        </w:tc>
        <w:tc>
          <w:tcPr>
            <w:tcW w:w="4120" w:type="pct"/>
          </w:tcPr>
          <w:p w14:paraId="321F2BC4" w14:textId="77777777" w:rsidR="00EA21F4" w:rsidRPr="00A82F89" w:rsidRDefault="00EA21F4" w:rsidP="0027498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EA21F4" w:rsidRPr="00274982" w14:paraId="0120E8AF" w14:textId="77777777" w:rsidTr="00713EB8">
        <w:trPr>
          <w:trHeight w:val="103"/>
        </w:trPr>
        <w:tc>
          <w:tcPr>
            <w:tcW w:w="880" w:type="pct"/>
            <w:shd w:val="clear" w:color="auto" w:fill="E7E6E6" w:themeFill="background2"/>
          </w:tcPr>
          <w:p w14:paraId="2E2485EA" w14:textId="231C19E7" w:rsidR="00EA21F4" w:rsidRPr="00274982" w:rsidRDefault="00EA21F4" w:rsidP="00274982">
            <w:pPr>
              <w:spacing w:after="0"/>
              <w:jc w:val="left"/>
            </w:pPr>
            <w:r w:rsidRPr="00274982">
              <w:t xml:space="preserve">PATH </w:t>
            </w:r>
            <w:r w:rsidR="001D3EFD">
              <w:t>(Public Exposure)</w:t>
            </w:r>
            <w:r w:rsidRPr="00274982">
              <w:t xml:space="preserve"> </w:t>
            </w:r>
          </w:p>
        </w:tc>
        <w:tc>
          <w:tcPr>
            <w:tcW w:w="4120" w:type="pct"/>
          </w:tcPr>
          <w:p w14:paraId="4A322777" w14:textId="3380711F" w:rsidR="00EA21F4" w:rsidRPr="00A82F89" w:rsidRDefault="00EA21F4" w:rsidP="0027498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https://apim-mw-aot-test.azure-api.net/api/3d-cms/assets/{id}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EA21F4" w:rsidRPr="00274982" w14:paraId="1E26B0F5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668B3CFE" w14:textId="77777777" w:rsidR="00EA21F4" w:rsidRPr="00274982" w:rsidRDefault="00EA21F4" w:rsidP="00274982">
            <w:pPr>
              <w:spacing w:after="0"/>
              <w:jc w:val="left"/>
            </w:pPr>
            <w:r w:rsidRPr="00274982">
              <w:t xml:space="preserve">METHOD </w:t>
            </w:r>
          </w:p>
        </w:tc>
        <w:tc>
          <w:tcPr>
            <w:tcW w:w="4120" w:type="pct"/>
          </w:tcPr>
          <w:p w14:paraId="06AFB7B1" w14:textId="79082AA3" w:rsidR="00EA21F4" w:rsidRPr="00A82F89" w:rsidRDefault="00EA21F4" w:rsidP="0027498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PATCH</w:t>
            </w:r>
          </w:p>
        </w:tc>
      </w:tr>
      <w:tr w:rsidR="00EA21F4" w:rsidRPr="00274982" w14:paraId="55FB4125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4D5F6E8F" w14:textId="77777777" w:rsidR="00EA21F4" w:rsidRPr="00274982" w:rsidRDefault="00EA21F4" w:rsidP="00274982">
            <w:pPr>
              <w:spacing w:after="0"/>
              <w:jc w:val="left"/>
            </w:pPr>
            <w:r w:rsidRPr="00274982">
              <w:t xml:space="preserve">CONTENT TYPE </w:t>
            </w:r>
          </w:p>
        </w:tc>
        <w:tc>
          <w:tcPr>
            <w:tcW w:w="4120" w:type="pct"/>
          </w:tcPr>
          <w:p w14:paraId="61214FB2" w14:textId="77777777" w:rsidR="00EA21F4" w:rsidRPr="00A82F89" w:rsidRDefault="00EA21F4" w:rsidP="0027498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EA21F4" w:rsidRPr="00274982" w14:paraId="0ABD17CE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22FF0E59" w14:textId="77777777" w:rsidR="00EA21F4" w:rsidRPr="00274982" w:rsidRDefault="00EA21F4" w:rsidP="00274982">
            <w:pPr>
              <w:spacing w:after="0"/>
              <w:jc w:val="left"/>
            </w:pPr>
            <w:r w:rsidRPr="00274982">
              <w:t>Authorization</w:t>
            </w:r>
          </w:p>
        </w:tc>
        <w:tc>
          <w:tcPr>
            <w:tcW w:w="4120" w:type="pct"/>
          </w:tcPr>
          <w:p w14:paraId="2DD62102" w14:textId="77777777" w:rsidR="00EA21F4" w:rsidRPr="00A82F89" w:rsidRDefault="00EA21F4" w:rsidP="0027498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4B02BF" w:rsidRPr="00274982" w14:paraId="4C37A2A0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369B03C4" w14:textId="385AB059" w:rsidR="004B02BF" w:rsidRPr="00274982" w:rsidRDefault="004B02BF" w:rsidP="00274982">
            <w:pPr>
              <w:spacing w:after="0"/>
              <w:jc w:val="left"/>
            </w:pPr>
            <w:r w:rsidRPr="00274982">
              <w:t>JSON Request</w:t>
            </w:r>
          </w:p>
        </w:tc>
        <w:tc>
          <w:tcPr>
            <w:tcW w:w="4120" w:type="pct"/>
          </w:tcPr>
          <w:p w14:paraId="73EC52F6" w14:textId="5E2624F6" w:rsidR="004B02BF" w:rsidRPr="00A82F89" w:rsidRDefault="00E17C47" w:rsidP="00274982">
            <w:pPr>
              <w:spacing w:after="0"/>
              <w:jc w:val="left"/>
              <w:rPr>
                <w:rFonts w:ascii="Consolas" w:hAnsi="Consolas"/>
              </w:rPr>
            </w:pPr>
            <w:hyperlink r:id="rId38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4B02BF" w:rsidRPr="00274982" w14:paraId="1F70E6B7" w14:textId="77777777" w:rsidTr="00713EB8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581D4DF5" w14:textId="35604555" w:rsidR="004B02BF" w:rsidRPr="00274982" w:rsidRDefault="004B02BF" w:rsidP="00274982">
            <w:pPr>
              <w:spacing w:after="0"/>
              <w:jc w:val="left"/>
            </w:pPr>
            <w:r w:rsidRPr="00274982">
              <w:t>JSON Response</w:t>
            </w:r>
          </w:p>
        </w:tc>
        <w:tc>
          <w:tcPr>
            <w:tcW w:w="4120" w:type="pct"/>
          </w:tcPr>
          <w:p w14:paraId="7744A4BD" w14:textId="2B1EA60F" w:rsidR="004B02BF" w:rsidRPr="00A82F89" w:rsidRDefault="000B4B80" w:rsidP="00274982">
            <w:pPr>
              <w:spacing w:after="0"/>
              <w:jc w:val="left"/>
              <w:rPr>
                <w:rFonts w:ascii="Consolas" w:hAnsi="Consolas"/>
              </w:rPr>
            </w:pPr>
            <w:hyperlink r:id="rId39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6EC4348" w14:textId="22AA5A28" w:rsidR="004B02BF" w:rsidRDefault="00274982" w:rsidP="00274982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782"/>
        <w:gridCol w:w="2647"/>
        <w:gridCol w:w="1615"/>
      </w:tblGrid>
      <w:tr w:rsidR="00274982" w:rsidRPr="00442332" w14:paraId="32E4FBE3" w14:textId="77777777" w:rsidTr="005B3419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153EF8BB" w14:textId="77777777" w:rsidR="00274982" w:rsidRPr="0027498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74982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27498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2BD8D7C8" w14:textId="77777777" w:rsidR="00274982" w:rsidRPr="0027498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74982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27498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36" w:type="pct"/>
            <w:shd w:val="clear" w:color="auto" w:fill="E7E6E6" w:themeFill="background2"/>
            <w:hideMark/>
          </w:tcPr>
          <w:p w14:paraId="38DACFD3" w14:textId="77777777" w:rsidR="00274982" w:rsidRPr="0027498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74982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27498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3D63A606" w14:textId="77777777" w:rsidR="00274982" w:rsidRPr="0027498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74982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27498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74982" w:rsidRPr="00442332" w14:paraId="0D705C5A" w14:textId="77777777" w:rsidTr="005B3419">
        <w:trPr>
          <w:trHeight w:val="360"/>
        </w:trPr>
        <w:tc>
          <w:tcPr>
            <w:tcW w:w="880" w:type="pct"/>
            <w:hideMark/>
          </w:tcPr>
          <w:p w14:paraId="15A006CA" w14:textId="77777777" w:rsidR="00274982" w:rsidRPr="0044233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hideMark/>
          </w:tcPr>
          <w:p w14:paraId="37312643" w14:textId="77777777" w:rsidR="00274982" w:rsidRPr="0044233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836" w:type="pct"/>
            <w:hideMark/>
          </w:tcPr>
          <w:p w14:paraId="739598A0" w14:textId="77777777" w:rsidR="00274982" w:rsidRPr="0044233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4D0D2C7C" w14:textId="77777777" w:rsidR="00274982" w:rsidRPr="00442332" w:rsidRDefault="00274982" w:rsidP="00274982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AFD60CF" w14:textId="145C77D2" w:rsidR="00274982" w:rsidRDefault="00274982" w:rsidP="00057668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782"/>
        <w:gridCol w:w="2647"/>
        <w:gridCol w:w="1615"/>
      </w:tblGrid>
      <w:tr w:rsidR="00274982" w:rsidRPr="00442332" w14:paraId="78083C1D" w14:textId="77777777" w:rsidTr="005B3419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277266EC" w14:textId="77777777" w:rsidR="00274982" w:rsidRPr="00057668" w:rsidRDefault="00274982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6AE332B0" w14:textId="77777777" w:rsidR="00274982" w:rsidRPr="00057668" w:rsidRDefault="00274982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36" w:type="pct"/>
            <w:shd w:val="clear" w:color="auto" w:fill="E7E6E6" w:themeFill="background2"/>
            <w:hideMark/>
          </w:tcPr>
          <w:p w14:paraId="291C8AAB" w14:textId="77777777" w:rsidR="00274982" w:rsidRPr="00057668" w:rsidRDefault="00274982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470077FF" w14:textId="77777777" w:rsidR="00274982" w:rsidRPr="00057668" w:rsidRDefault="00274982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74982" w:rsidRPr="00442332" w14:paraId="53129339" w14:textId="77777777" w:rsidTr="005B3419">
        <w:trPr>
          <w:trHeight w:val="255"/>
        </w:trPr>
        <w:tc>
          <w:tcPr>
            <w:tcW w:w="880" w:type="pct"/>
          </w:tcPr>
          <w:p w14:paraId="6EF71380" w14:textId="77777777" w:rsidR="00274982" w:rsidRDefault="00274982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id</w:t>
            </w:r>
          </w:p>
        </w:tc>
        <w:tc>
          <w:tcPr>
            <w:tcW w:w="2774" w:type="pct"/>
          </w:tcPr>
          <w:p w14:paraId="17B41628" w14:textId="77777777" w:rsidR="00274982" w:rsidRDefault="00274982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the assets collection</w:t>
            </w:r>
          </w:p>
        </w:tc>
        <w:tc>
          <w:tcPr>
            <w:tcW w:w="836" w:type="pct"/>
          </w:tcPr>
          <w:p w14:paraId="72C2AB5C" w14:textId="77777777" w:rsidR="00274982" w:rsidRDefault="00274982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510" w:type="pct"/>
          </w:tcPr>
          <w:p w14:paraId="3134D66B" w14:textId="77777777" w:rsidR="00274982" w:rsidRPr="00442332" w:rsidRDefault="00274982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</w:tbl>
    <w:p w14:paraId="127F39B4" w14:textId="5925D350" w:rsidR="00274982" w:rsidRDefault="00057668" w:rsidP="00057668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782"/>
        <w:gridCol w:w="2647"/>
        <w:gridCol w:w="1615"/>
      </w:tblGrid>
      <w:tr w:rsidR="00057668" w:rsidRPr="00442332" w14:paraId="7B5BD231" w14:textId="77777777" w:rsidTr="005B3419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214A8FF7" w14:textId="77777777" w:rsidR="00057668" w:rsidRPr="00057668" w:rsidRDefault="00057668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4481AE7A" w14:textId="77777777" w:rsidR="00057668" w:rsidRPr="00057668" w:rsidRDefault="00057668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836" w:type="pct"/>
            <w:shd w:val="clear" w:color="auto" w:fill="E7E6E6" w:themeFill="background2"/>
            <w:hideMark/>
          </w:tcPr>
          <w:p w14:paraId="3E0F5D8E" w14:textId="77777777" w:rsidR="00057668" w:rsidRPr="00057668" w:rsidRDefault="00057668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6E84E541" w14:textId="77777777" w:rsidR="00057668" w:rsidRPr="00057668" w:rsidRDefault="00057668" w:rsidP="00057668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57668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5766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057668" w:rsidRPr="00442332" w14:paraId="793CD9CD" w14:textId="77777777" w:rsidTr="005B3419">
        <w:trPr>
          <w:trHeight w:val="255"/>
        </w:trPr>
        <w:tc>
          <w:tcPr>
            <w:tcW w:w="880" w:type="pct"/>
          </w:tcPr>
          <w:p w14:paraId="0C9B8B14" w14:textId="77777777" w:rsidR="00057668" w:rsidRPr="00BC09AE" w:rsidRDefault="00057668" w:rsidP="00057668">
            <w:pPr>
              <w:spacing w:after="0"/>
              <w:jc w:val="left"/>
            </w:pPr>
            <w:r w:rsidRPr="00BC09AE">
              <w:t>title</w:t>
            </w:r>
          </w:p>
        </w:tc>
        <w:tc>
          <w:tcPr>
            <w:tcW w:w="2774" w:type="pct"/>
          </w:tcPr>
          <w:p w14:paraId="463339AF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836" w:type="pct"/>
          </w:tcPr>
          <w:p w14:paraId="3638C9FD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510" w:type="pct"/>
          </w:tcPr>
          <w:p w14:paraId="3BA9B977" w14:textId="77777777" w:rsidR="00057668" w:rsidRPr="00442332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057668" w:rsidRPr="00442332" w14:paraId="2D06D3B1" w14:textId="77777777" w:rsidTr="005B3419">
        <w:trPr>
          <w:trHeight w:val="255"/>
        </w:trPr>
        <w:tc>
          <w:tcPr>
            <w:tcW w:w="880" w:type="pct"/>
          </w:tcPr>
          <w:p w14:paraId="2E7C89EE" w14:textId="77777777" w:rsidR="00057668" w:rsidRPr="00BC09AE" w:rsidRDefault="00057668" w:rsidP="00057668">
            <w:pPr>
              <w:spacing w:after="0"/>
              <w:jc w:val="left"/>
            </w:pPr>
            <w:r w:rsidRPr="00BC09AE">
              <w:t>icon</w:t>
            </w:r>
          </w:p>
        </w:tc>
        <w:tc>
          <w:tcPr>
            <w:tcW w:w="2774" w:type="pct"/>
          </w:tcPr>
          <w:p w14:paraId="7AC43E0F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Thumbnail object</w:t>
            </w:r>
          </w:p>
        </w:tc>
        <w:tc>
          <w:tcPr>
            <w:tcW w:w="836" w:type="pct"/>
          </w:tcPr>
          <w:p w14:paraId="558DB40B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510" w:type="pct"/>
          </w:tcPr>
          <w:p w14:paraId="3840E7BB" w14:textId="77777777" w:rsidR="00057668" w:rsidRPr="00442332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Object</w:t>
            </w:r>
          </w:p>
        </w:tc>
      </w:tr>
      <w:tr w:rsidR="00057668" w:rsidRPr="00442332" w14:paraId="49AC3053" w14:textId="77777777" w:rsidTr="005B3419">
        <w:trPr>
          <w:trHeight w:val="255"/>
        </w:trPr>
        <w:tc>
          <w:tcPr>
            <w:tcW w:w="880" w:type="pct"/>
          </w:tcPr>
          <w:p w14:paraId="79F3F035" w14:textId="77777777" w:rsidR="00057668" w:rsidRPr="00BC09AE" w:rsidRDefault="00057668" w:rsidP="00057668">
            <w:pPr>
              <w:spacing w:after="0"/>
              <w:jc w:val="left"/>
            </w:pPr>
            <w:r w:rsidRPr="00BC09AE">
              <w:t>asset</w:t>
            </w:r>
          </w:p>
        </w:tc>
        <w:tc>
          <w:tcPr>
            <w:tcW w:w="2774" w:type="pct"/>
          </w:tcPr>
          <w:p w14:paraId="1E532953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GLTF asset object</w:t>
            </w:r>
          </w:p>
        </w:tc>
        <w:tc>
          <w:tcPr>
            <w:tcW w:w="836" w:type="pct"/>
          </w:tcPr>
          <w:p w14:paraId="77652998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510" w:type="pct"/>
          </w:tcPr>
          <w:p w14:paraId="7EF9A141" w14:textId="77777777" w:rsidR="00057668" w:rsidRPr="00442332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Object</w:t>
            </w:r>
          </w:p>
        </w:tc>
      </w:tr>
      <w:tr w:rsidR="00057668" w:rsidRPr="00442332" w14:paraId="6351D89C" w14:textId="77777777" w:rsidTr="005B3419">
        <w:trPr>
          <w:trHeight w:val="255"/>
        </w:trPr>
        <w:tc>
          <w:tcPr>
            <w:tcW w:w="880" w:type="pct"/>
          </w:tcPr>
          <w:p w14:paraId="6DC6C7C7" w14:textId="77777777" w:rsidR="00057668" w:rsidRPr="00BC09AE" w:rsidRDefault="00057668" w:rsidP="00057668">
            <w:pPr>
              <w:spacing w:after="0"/>
              <w:jc w:val="left"/>
            </w:pPr>
            <w:r w:rsidRPr="00BC09AE">
              <w:t>env</w:t>
            </w:r>
          </w:p>
        </w:tc>
        <w:tc>
          <w:tcPr>
            <w:tcW w:w="2774" w:type="pct"/>
          </w:tcPr>
          <w:p w14:paraId="7DEAFF25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Environment value</w:t>
            </w:r>
          </w:p>
        </w:tc>
        <w:tc>
          <w:tcPr>
            <w:tcW w:w="836" w:type="pct"/>
          </w:tcPr>
          <w:p w14:paraId="3B4B3756" w14:textId="77777777" w:rsidR="00057668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O</w:t>
            </w:r>
          </w:p>
        </w:tc>
        <w:tc>
          <w:tcPr>
            <w:tcW w:w="510" w:type="pct"/>
          </w:tcPr>
          <w:p w14:paraId="4F96B2B0" w14:textId="77777777" w:rsidR="00057668" w:rsidRPr="00442332" w:rsidRDefault="00057668" w:rsidP="0005766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</w:tbl>
    <w:p w14:paraId="7F6C6ACE" w14:textId="2666505B" w:rsidR="00057668" w:rsidRDefault="00976515" w:rsidP="00976515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1429"/>
        <w:gridCol w:w="1615"/>
      </w:tblGrid>
      <w:tr w:rsidR="00F43F1E" w:rsidRPr="00101547" w14:paraId="1D46CEE2" w14:textId="77777777" w:rsidTr="005B3419">
        <w:trPr>
          <w:trHeight w:val="450"/>
        </w:trPr>
        <w:tc>
          <w:tcPr>
            <w:tcW w:w="880" w:type="pct"/>
            <w:shd w:val="clear" w:color="auto" w:fill="E7E6E6" w:themeFill="background2"/>
            <w:hideMark/>
          </w:tcPr>
          <w:p w14:paraId="1CF8FF9F" w14:textId="77777777" w:rsidR="00F43F1E" w:rsidRPr="00F43F1E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F43F1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F43F1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shd w:val="clear" w:color="auto" w:fill="E7E6E6" w:themeFill="background2"/>
            <w:hideMark/>
          </w:tcPr>
          <w:p w14:paraId="17732EF6" w14:textId="77777777" w:rsidR="00F43F1E" w:rsidRPr="00F43F1E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F43F1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F43F1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shd w:val="clear" w:color="auto" w:fill="E7E6E6" w:themeFill="background2"/>
            <w:hideMark/>
          </w:tcPr>
          <w:p w14:paraId="38DD4FAF" w14:textId="77777777" w:rsidR="00F43F1E" w:rsidRPr="00F43F1E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F43F1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F43F1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F43F1E" w:rsidRPr="00101547" w14:paraId="603001EF" w14:textId="77777777" w:rsidTr="005B3419">
        <w:trPr>
          <w:trHeight w:val="315"/>
        </w:trPr>
        <w:tc>
          <w:tcPr>
            <w:tcW w:w="880" w:type="pct"/>
            <w:hideMark/>
          </w:tcPr>
          <w:p w14:paraId="407B7391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5B0D55BE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299F5296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F43F1E" w:rsidRPr="00101547" w14:paraId="20D26C3F" w14:textId="77777777" w:rsidTr="005B3419">
        <w:trPr>
          <w:trHeight w:val="315"/>
        </w:trPr>
        <w:tc>
          <w:tcPr>
            <w:tcW w:w="880" w:type="pct"/>
            <w:hideMark/>
          </w:tcPr>
          <w:p w14:paraId="2CC70591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6A2D5A0C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68E47E69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F43F1E" w:rsidRPr="00101547" w14:paraId="4AEA5A94" w14:textId="77777777" w:rsidTr="005B3419">
        <w:trPr>
          <w:trHeight w:val="315"/>
        </w:trPr>
        <w:tc>
          <w:tcPr>
            <w:tcW w:w="880" w:type="pct"/>
            <w:hideMark/>
          </w:tcPr>
          <w:p w14:paraId="438F6828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6F9B9401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3E89E386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F43F1E" w:rsidRPr="00101547" w14:paraId="3BEEDF68" w14:textId="77777777" w:rsidTr="005B3419">
        <w:trPr>
          <w:trHeight w:val="315"/>
        </w:trPr>
        <w:tc>
          <w:tcPr>
            <w:tcW w:w="880" w:type="pct"/>
            <w:hideMark/>
          </w:tcPr>
          <w:p w14:paraId="1BA1C3DF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27E40F44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10" w:type="pct"/>
            <w:hideMark/>
          </w:tcPr>
          <w:p w14:paraId="732A6197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3C59E1C0" w14:textId="2285724F" w:rsidR="00976515" w:rsidRDefault="00F43F1E" w:rsidP="00F43F1E">
      <w:pPr>
        <w:pStyle w:val="Heading3"/>
      </w:pPr>
      <w:r>
        <w:t>Output Body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2787"/>
        <w:gridCol w:w="11430"/>
        <w:gridCol w:w="1597"/>
      </w:tblGrid>
      <w:tr w:rsidR="005B3419" w:rsidRPr="00101547" w14:paraId="08731296" w14:textId="77777777" w:rsidTr="005B3419">
        <w:trPr>
          <w:trHeight w:val="221"/>
        </w:trPr>
        <w:tc>
          <w:tcPr>
            <w:tcW w:w="881" w:type="pct"/>
            <w:shd w:val="clear" w:color="auto" w:fill="E7E6E6" w:themeFill="background2"/>
            <w:hideMark/>
          </w:tcPr>
          <w:p w14:paraId="546AE645" w14:textId="77777777" w:rsidR="00F43F1E" w:rsidRPr="004F5872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F5872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4F587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14" w:type="pct"/>
            <w:shd w:val="clear" w:color="auto" w:fill="E7E6E6" w:themeFill="background2"/>
            <w:hideMark/>
          </w:tcPr>
          <w:p w14:paraId="2410CCEB" w14:textId="77777777" w:rsidR="00F43F1E" w:rsidRPr="004F5872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F5872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4F587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06" w:type="pct"/>
            <w:shd w:val="clear" w:color="auto" w:fill="E7E6E6" w:themeFill="background2"/>
            <w:hideMark/>
          </w:tcPr>
          <w:p w14:paraId="339223C5" w14:textId="77777777" w:rsidR="00F43F1E" w:rsidRPr="004F5872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F5872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4F587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B3419" w:rsidRPr="00101547" w14:paraId="434289C9" w14:textId="77777777" w:rsidTr="005B3419">
        <w:trPr>
          <w:trHeight w:val="340"/>
        </w:trPr>
        <w:tc>
          <w:tcPr>
            <w:tcW w:w="881" w:type="pct"/>
            <w:hideMark/>
          </w:tcPr>
          <w:p w14:paraId="419CCC0D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_id</w:t>
            </w:r>
          </w:p>
        </w:tc>
        <w:tc>
          <w:tcPr>
            <w:tcW w:w="3614" w:type="pct"/>
            <w:hideMark/>
          </w:tcPr>
          <w:p w14:paraId="374CD41B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506" w:type="pct"/>
            <w:hideMark/>
          </w:tcPr>
          <w:p w14:paraId="1971F14B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5B3419" w:rsidRPr="00101547" w14:paraId="60F9D424" w14:textId="77777777" w:rsidTr="005B3419">
        <w:trPr>
          <w:trHeight w:val="238"/>
        </w:trPr>
        <w:tc>
          <w:tcPr>
            <w:tcW w:w="881" w:type="pct"/>
            <w:hideMark/>
          </w:tcPr>
          <w:p w14:paraId="6AACBF0E" w14:textId="77777777" w:rsidR="00F43F1E" w:rsidRPr="00186C2F" w:rsidRDefault="00F43F1E" w:rsidP="00F43F1E">
            <w:pPr>
              <w:spacing w:after="0"/>
              <w:jc w:val="left"/>
            </w:pPr>
            <w:r w:rsidRPr="00186C2F">
              <w:t>model</w:t>
            </w:r>
          </w:p>
        </w:tc>
        <w:tc>
          <w:tcPr>
            <w:tcW w:w="3614" w:type="pct"/>
            <w:hideMark/>
          </w:tcPr>
          <w:p w14:paraId="002A7087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 xml:space="preserve">The array of a model object. It has title, version, thumbnail, gltfAsset, env, isMapped, and mappedModel fields. </w:t>
            </w:r>
          </w:p>
        </w:tc>
        <w:tc>
          <w:tcPr>
            <w:tcW w:w="506" w:type="pct"/>
            <w:hideMark/>
          </w:tcPr>
          <w:p w14:paraId="772BA8DB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5B3419" w:rsidRPr="00101547" w14:paraId="3CEF59F8" w14:textId="77777777" w:rsidTr="005B3419">
        <w:trPr>
          <w:trHeight w:val="238"/>
        </w:trPr>
        <w:tc>
          <w:tcPr>
            <w:tcW w:w="881" w:type="pct"/>
          </w:tcPr>
          <w:p w14:paraId="6B4C5798" w14:textId="77777777" w:rsidR="00F43F1E" w:rsidRPr="00186C2F" w:rsidRDefault="00F43F1E" w:rsidP="00F43F1E">
            <w:pPr>
              <w:spacing w:after="0"/>
              <w:jc w:val="left"/>
            </w:pPr>
            <w:r w:rsidRPr="00186C2F">
              <w:t>createdAt</w:t>
            </w:r>
          </w:p>
        </w:tc>
        <w:tc>
          <w:tcPr>
            <w:tcW w:w="3614" w:type="pct"/>
          </w:tcPr>
          <w:p w14:paraId="6AC95F59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506" w:type="pct"/>
          </w:tcPr>
          <w:p w14:paraId="4A5BC05C" w14:textId="77777777" w:rsidR="00F43F1E" w:rsidRPr="00101547" w:rsidRDefault="00F43F1E" w:rsidP="00F43F1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5B3419" w14:paraId="4CABFBA4" w14:textId="77777777" w:rsidTr="005B3419">
        <w:trPr>
          <w:trHeight w:val="238"/>
        </w:trPr>
        <w:tc>
          <w:tcPr>
            <w:tcW w:w="881" w:type="pct"/>
          </w:tcPr>
          <w:p w14:paraId="455B630C" w14:textId="77777777" w:rsidR="00F43F1E" w:rsidRPr="00186C2F" w:rsidRDefault="00F43F1E" w:rsidP="00F43F1E">
            <w:pPr>
              <w:spacing w:after="0"/>
              <w:jc w:val="left"/>
            </w:pPr>
            <w:r w:rsidRPr="00186C2F">
              <w:t>updatedAt</w:t>
            </w:r>
          </w:p>
        </w:tc>
        <w:tc>
          <w:tcPr>
            <w:tcW w:w="3614" w:type="pct"/>
          </w:tcPr>
          <w:p w14:paraId="5DF3A909" w14:textId="77777777" w:rsidR="00F43F1E" w:rsidRDefault="00F43F1E" w:rsidP="00F43F1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506" w:type="pct"/>
          </w:tcPr>
          <w:p w14:paraId="67A8AAC3" w14:textId="77777777" w:rsidR="00F43F1E" w:rsidRDefault="00F43F1E" w:rsidP="00F43F1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486111E1" w14:textId="55AB0FC3" w:rsidR="00F43F1E" w:rsidRPr="00C4385F" w:rsidRDefault="00F43F1E" w:rsidP="00F43F1E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EA21F4" w:rsidRPr="0094479F" w14:paraId="40099A25" w14:textId="77777777" w:rsidTr="00713EB8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249795E4" w14:textId="77777777" w:rsidR="00EA21F4" w:rsidRPr="0094479F" w:rsidRDefault="00EA21F4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shd w:val="clear" w:color="auto" w:fill="E7E6E6" w:themeFill="background2"/>
          </w:tcPr>
          <w:p w14:paraId="665E0599" w14:textId="77777777" w:rsidR="00EA21F4" w:rsidRPr="0094479F" w:rsidRDefault="00EA21F4" w:rsidP="00FF6DE7">
            <w:pPr>
              <w:spacing w:after="12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EA21F4" w:rsidRPr="0094479F" w14:paraId="1250CA60" w14:textId="77777777" w:rsidTr="00713EB8">
        <w:trPr>
          <w:trHeight w:val="90"/>
        </w:trPr>
        <w:tc>
          <w:tcPr>
            <w:tcW w:w="880" w:type="pct"/>
          </w:tcPr>
          <w:p w14:paraId="4B6B55EE" w14:textId="77777777" w:rsidR="00EA21F4" w:rsidRPr="0094479F" w:rsidRDefault="00EA21F4" w:rsidP="00FF6DE7">
            <w:pPr>
              <w:spacing w:after="120"/>
              <w:jc w:val="left"/>
            </w:pPr>
            <w:r w:rsidRPr="0094479F">
              <w:t xml:space="preserve">200 </w:t>
            </w:r>
          </w:p>
        </w:tc>
        <w:tc>
          <w:tcPr>
            <w:tcW w:w="4120" w:type="pct"/>
          </w:tcPr>
          <w:p w14:paraId="6FCC7927" w14:textId="77777777" w:rsidR="00EA21F4" w:rsidRPr="0094479F" w:rsidRDefault="00EA21F4" w:rsidP="00FF6DE7">
            <w:pPr>
              <w:spacing w:after="12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7BB0F940" w14:textId="4198D424" w:rsidR="004B02BF" w:rsidRDefault="004F5872" w:rsidP="004F5872">
      <w:pPr>
        <w:pStyle w:val="Heading3"/>
      </w:pPr>
      <w:r>
        <w:t xml:space="preserve">Error </w:t>
      </w:r>
      <w:r w:rsidR="00497414">
        <w:t>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5284"/>
        <w:gridCol w:w="7760"/>
      </w:tblGrid>
      <w:tr w:rsidR="004B02BF" w:rsidRPr="00F46BBA" w14:paraId="199B11EF" w14:textId="77777777" w:rsidTr="00713EB8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44735F12" w14:textId="77777777" w:rsidR="004B02BF" w:rsidRPr="00F46BBA" w:rsidRDefault="004B02BF" w:rsidP="004F587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669" w:type="pct"/>
            <w:shd w:val="clear" w:color="auto" w:fill="E7E6E6" w:themeFill="background2"/>
          </w:tcPr>
          <w:p w14:paraId="19131DD8" w14:textId="77777777" w:rsidR="004B02BF" w:rsidRPr="00F46BBA" w:rsidRDefault="004B02BF" w:rsidP="004F587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451" w:type="pct"/>
            <w:shd w:val="clear" w:color="auto" w:fill="E7E6E6" w:themeFill="background2"/>
          </w:tcPr>
          <w:p w14:paraId="0D6C94F4" w14:textId="77777777" w:rsidR="004B02BF" w:rsidRPr="00F46BBA" w:rsidRDefault="004B02BF" w:rsidP="004F587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4B02BF" w:rsidRPr="00F46BBA" w14:paraId="2F38369B" w14:textId="77777777" w:rsidTr="00713EB8">
        <w:trPr>
          <w:trHeight w:val="90"/>
        </w:trPr>
        <w:tc>
          <w:tcPr>
            <w:tcW w:w="880" w:type="pct"/>
          </w:tcPr>
          <w:p w14:paraId="6D0BC7A0" w14:textId="77777777" w:rsidR="004B02BF" w:rsidRPr="002E57FA" w:rsidRDefault="004B02BF" w:rsidP="004F5872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401 </w:t>
            </w:r>
          </w:p>
        </w:tc>
        <w:tc>
          <w:tcPr>
            <w:tcW w:w="1669" w:type="pct"/>
          </w:tcPr>
          <w:p w14:paraId="77F6421A" w14:textId="77777777" w:rsidR="004B02BF" w:rsidRPr="002E57FA" w:rsidRDefault="004B02BF" w:rsidP="004F5872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CRSM_02.005.000 </w:t>
            </w:r>
          </w:p>
        </w:tc>
        <w:tc>
          <w:tcPr>
            <w:tcW w:w="2451" w:type="pct"/>
          </w:tcPr>
          <w:p w14:paraId="3D52DEC0" w14:textId="77777777" w:rsidR="004B02BF" w:rsidRPr="00A82F89" w:rsidRDefault="004B02BF" w:rsidP="004F5872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4B02BF" w:rsidRPr="00F46BBA" w14:paraId="4A9CF1BF" w14:textId="77777777" w:rsidTr="00713EB8">
        <w:trPr>
          <w:trHeight w:val="834"/>
        </w:trPr>
        <w:tc>
          <w:tcPr>
            <w:tcW w:w="880" w:type="pct"/>
          </w:tcPr>
          <w:p w14:paraId="1A939D65" w14:textId="77777777" w:rsidR="004B02BF" w:rsidRPr="002E57FA" w:rsidRDefault="004B02BF" w:rsidP="004F5872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400 </w:t>
            </w:r>
          </w:p>
        </w:tc>
        <w:tc>
          <w:tcPr>
            <w:tcW w:w="1669" w:type="pct"/>
          </w:tcPr>
          <w:p w14:paraId="2C09F14D" w14:textId="77777777" w:rsidR="004B02BF" w:rsidRPr="002E57FA" w:rsidRDefault="004B02BF" w:rsidP="004F5872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CRSM_01.005.001 </w:t>
            </w:r>
          </w:p>
        </w:tc>
        <w:tc>
          <w:tcPr>
            <w:tcW w:w="2451" w:type="pct"/>
          </w:tcPr>
          <w:p w14:paraId="147AE700" w14:textId="77777777" w:rsidR="004B02BF" w:rsidRPr="00A82F89" w:rsidRDefault="004B02BF" w:rsidP="004F5872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49FC9E2D" w14:textId="77777777" w:rsidR="004B02BF" w:rsidRPr="00A82F89" w:rsidRDefault="004B02BF" w:rsidP="004F5872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could be: </w:t>
            </w:r>
          </w:p>
          <w:p w14:paraId="7B4D0082" w14:textId="77777777" w:rsidR="004B02BF" w:rsidRPr="00A82F89" w:rsidRDefault="004B02BF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Query params </w:t>
            </w:r>
          </w:p>
          <w:p w14:paraId="54196519" w14:textId="77777777" w:rsidR="004B02BF" w:rsidRPr="00A82F89" w:rsidRDefault="004B02BF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Layout name </w:t>
            </w:r>
          </w:p>
          <w:p w14:paraId="6D48633F" w14:textId="77777777" w:rsidR="004B02BF" w:rsidRPr="00A82F89" w:rsidRDefault="004B02BF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Tenant-id </w:t>
            </w:r>
          </w:p>
          <w:p w14:paraId="5E35A237" w14:textId="0E8A4E9F" w:rsidR="004B02BF" w:rsidRPr="00A82F89" w:rsidRDefault="004B02BF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69387D8B" w14:textId="77777777" w:rsidR="005B3419" w:rsidRDefault="005B3419" w:rsidP="00FF6DE7">
      <w:pPr>
        <w:pStyle w:val="Heading2"/>
        <w:jc w:val="left"/>
        <w:sectPr w:rsidR="005B341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C5B800" w14:textId="44915707" w:rsidR="00551FD3" w:rsidRPr="00C4385F" w:rsidRDefault="00551FD3" w:rsidP="00FF6DE7">
      <w:pPr>
        <w:pStyle w:val="Heading2"/>
        <w:jc w:val="left"/>
      </w:pPr>
      <w:bookmarkStart w:id="34" w:name="_Toc217901623"/>
      <w:r>
        <w:t>Asset</w:t>
      </w:r>
      <w:r w:rsidRPr="00C4385F">
        <w:t xml:space="preserve"> </w:t>
      </w:r>
      <w:r w:rsidRPr="00C71BF3">
        <w:t>(DELETE)</w:t>
      </w:r>
      <w:bookmarkEnd w:id="34"/>
    </w:p>
    <w:p w14:paraId="6A307B84" w14:textId="01159A52" w:rsidR="00551FD3" w:rsidRDefault="00551FD3" w:rsidP="00FF6DE7">
      <w:pPr>
        <w:jc w:val="left"/>
      </w:pPr>
      <w:r w:rsidRPr="00C4385F">
        <w:t>Th</w:t>
      </w:r>
      <w:r>
        <w:t>is Asset</w:t>
      </w:r>
      <w:r w:rsidR="008A61BD">
        <w:t xml:space="preserve"> </w:t>
      </w:r>
      <w:r w:rsidRPr="00C4385F">
        <w:t xml:space="preserve">API is consumed by </w:t>
      </w:r>
      <w:r>
        <w:t xml:space="preserve">the </w:t>
      </w:r>
      <w:r w:rsidRPr="00C4385F">
        <w:t>Builder app. It is used to</w:t>
      </w:r>
      <w:r w:rsidR="008A61BD">
        <w:t xml:space="preserve"> delete</w:t>
      </w:r>
      <w:r>
        <w:rPr>
          <w:color w:val="232323"/>
        </w:rPr>
        <w:t xml:space="preserve"> </w:t>
      </w:r>
      <w:r w:rsidRPr="00C4385F">
        <w:rPr>
          <w:color w:val="232323"/>
        </w:rPr>
        <w:t>3D Models in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3AC29ADA" w14:textId="652AB02A" w:rsidR="00365500" w:rsidRPr="00C4385F" w:rsidRDefault="00365500" w:rsidP="00365500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551FD3" w:rsidRPr="00F310DA" w14:paraId="728111B3" w14:textId="77777777" w:rsidTr="00365500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3E5B06F4" w14:textId="77777777" w:rsidR="00551FD3" w:rsidRPr="00F310DA" w:rsidRDefault="00551FD3" w:rsidP="00F310DA">
            <w:pPr>
              <w:spacing w:after="0"/>
              <w:jc w:val="left"/>
            </w:pPr>
            <w:r w:rsidRPr="00F310DA">
              <w:t xml:space="preserve">PROTOCOL </w:t>
            </w:r>
          </w:p>
        </w:tc>
        <w:tc>
          <w:tcPr>
            <w:tcW w:w="4120" w:type="pct"/>
          </w:tcPr>
          <w:p w14:paraId="452689CB" w14:textId="77777777" w:rsidR="00551FD3" w:rsidRPr="00A82F89" w:rsidRDefault="00551FD3" w:rsidP="00F310DA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551FD3" w:rsidRPr="00F310DA" w14:paraId="5DEE43A9" w14:textId="77777777" w:rsidTr="00365500">
        <w:trPr>
          <w:trHeight w:val="103"/>
        </w:trPr>
        <w:tc>
          <w:tcPr>
            <w:tcW w:w="880" w:type="pct"/>
            <w:shd w:val="clear" w:color="auto" w:fill="E7E6E6" w:themeFill="background2"/>
          </w:tcPr>
          <w:p w14:paraId="5C9101E0" w14:textId="77B483E9" w:rsidR="00551FD3" w:rsidRPr="00F310DA" w:rsidRDefault="00551FD3" w:rsidP="00F310DA">
            <w:pPr>
              <w:spacing w:after="0"/>
              <w:jc w:val="left"/>
            </w:pPr>
            <w:r w:rsidRPr="00F310DA">
              <w:t xml:space="preserve">PATH </w:t>
            </w:r>
            <w:r w:rsidR="001D3EFD">
              <w:t>(Public Exposure)</w:t>
            </w:r>
            <w:r w:rsidRPr="00F310DA">
              <w:t xml:space="preserve"> </w:t>
            </w:r>
          </w:p>
        </w:tc>
        <w:tc>
          <w:tcPr>
            <w:tcW w:w="4120" w:type="pct"/>
          </w:tcPr>
          <w:p w14:paraId="4201E656" w14:textId="74343B88" w:rsidR="00551FD3" w:rsidRPr="00A82F89" w:rsidRDefault="00551FD3" w:rsidP="00F310DA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https://apim-mw-aot-test.azure-api.net/api/3d-cms/assets/{id}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551FD3" w:rsidRPr="00F310DA" w14:paraId="6E4916EF" w14:textId="77777777" w:rsidTr="00365500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18A6A31B" w14:textId="77777777" w:rsidR="00551FD3" w:rsidRPr="00F310DA" w:rsidRDefault="00551FD3" w:rsidP="00F310DA">
            <w:pPr>
              <w:spacing w:after="0"/>
              <w:jc w:val="left"/>
            </w:pPr>
            <w:r w:rsidRPr="00F310DA">
              <w:t xml:space="preserve">METHOD </w:t>
            </w:r>
          </w:p>
        </w:tc>
        <w:tc>
          <w:tcPr>
            <w:tcW w:w="4120" w:type="pct"/>
          </w:tcPr>
          <w:p w14:paraId="4BCC0E30" w14:textId="11CDAC9F" w:rsidR="00551FD3" w:rsidRPr="00A82F89" w:rsidRDefault="00551FD3" w:rsidP="00F310DA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DELETE</w:t>
            </w:r>
          </w:p>
        </w:tc>
      </w:tr>
      <w:tr w:rsidR="00551FD3" w:rsidRPr="00F310DA" w14:paraId="19FC1E02" w14:textId="77777777" w:rsidTr="00365500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0501C451" w14:textId="77777777" w:rsidR="00551FD3" w:rsidRPr="00F310DA" w:rsidRDefault="00551FD3" w:rsidP="00F310DA">
            <w:pPr>
              <w:spacing w:after="0"/>
              <w:jc w:val="left"/>
            </w:pPr>
            <w:r w:rsidRPr="00F310DA">
              <w:t xml:space="preserve">CONTENT TYPE </w:t>
            </w:r>
          </w:p>
        </w:tc>
        <w:tc>
          <w:tcPr>
            <w:tcW w:w="4120" w:type="pct"/>
          </w:tcPr>
          <w:p w14:paraId="2FD503B6" w14:textId="77777777" w:rsidR="00551FD3" w:rsidRPr="00A82F89" w:rsidRDefault="00551FD3" w:rsidP="00F310DA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551FD3" w:rsidRPr="00F310DA" w14:paraId="60B462DD" w14:textId="77777777" w:rsidTr="00365500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7817F1BD" w14:textId="77777777" w:rsidR="00551FD3" w:rsidRPr="00F310DA" w:rsidRDefault="00551FD3" w:rsidP="00F310DA">
            <w:pPr>
              <w:spacing w:after="0"/>
              <w:jc w:val="left"/>
            </w:pPr>
            <w:r w:rsidRPr="00F310DA">
              <w:t>Authorization</w:t>
            </w:r>
          </w:p>
        </w:tc>
        <w:tc>
          <w:tcPr>
            <w:tcW w:w="4120" w:type="pct"/>
          </w:tcPr>
          <w:p w14:paraId="49A1D6A5" w14:textId="77777777" w:rsidR="00551FD3" w:rsidRPr="00A82F89" w:rsidRDefault="00551FD3" w:rsidP="00F310DA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AE1EA9" w:rsidRPr="00F310DA" w14:paraId="373D9176" w14:textId="77777777" w:rsidTr="00365500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0B8ADD40" w14:textId="2A1F9820" w:rsidR="00AE1EA9" w:rsidRPr="00F310DA" w:rsidRDefault="00AE1EA9" w:rsidP="00F310DA">
            <w:pPr>
              <w:spacing w:after="0"/>
              <w:jc w:val="left"/>
            </w:pPr>
            <w:r w:rsidRPr="00F310DA">
              <w:t>JSON Response</w:t>
            </w:r>
          </w:p>
        </w:tc>
        <w:tc>
          <w:tcPr>
            <w:tcW w:w="4120" w:type="pct"/>
          </w:tcPr>
          <w:p w14:paraId="6956851D" w14:textId="6B889BB3" w:rsidR="00AE1EA9" w:rsidRPr="00A82F89" w:rsidRDefault="00AE1EA9" w:rsidP="00F310DA">
            <w:pPr>
              <w:spacing w:after="0"/>
              <w:jc w:val="left"/>
              <w:rPr>
                <w:rFonts w:ascii="Consolas" w:hAnsi="Consolas"/>
              </w:rPr>
            </w:pPr>
            <w:hyperlink r:id="rId40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034199D9" w14:textId="5D011436" w:rsidR="00551FD3" w:rsidRDefault="00365500" w:rsidP="00365500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7"/>
        <w:gridCol w:w="9754"/>
        <w:gridCol w:w="1494"/>
        <w:gridCol w:w="1795"/>
      </w:tblGrid>
      <w:tr w:rsidR="00365500" w:rsidRPr="00442332" w14:paraId="56AA7AF0" w14:textId="77777777" w:rsidTr="00FF227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7E30FEA5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81" w:type="pct"/>
            <w:shd w:val="clear" w:color="auto" w:fill="E7E6E6" w:themeFill="background2"/>
            <w:hideMark/>
          </w:tcPr>
          <w:p w14:paraId="38A5EAF1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5032E1B6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4B09EBDE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365500" w:rsidRPr="00442332" w14:paraId="37BB0AE9" w14:textId="77777777" w:rsidTr="00FF2275">
        <w:trPr>
          <w:trHeight w:val="360"/>
        </w:trPr>
        <w:tc>
          <w:tcPr>
            <w:tcW w:w="880" w:type="pct"/>
            <w:hideMark/>
          </w:tcPr>
          <w:p w14:paraId="653B3A7A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81" w:type="pct"/>
            <w:hideMark/>
          </w:tcPr>
          <w:p w14:paraId="2C3F4CBD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136FB027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EC57234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4E07F98D" w14:textId="16F78C61" w:rsidR="00365500" w:rsidRDefault="00365500" w:rsidP="00365500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7"/>
        <w:gridCol w:w="9754"/>
        <w:gridCol w:w="1494"/>
        <w:gridCol w:w="1795"/>
      </w:tblGrid>
      <w:tr w:rsidR="00365500" w:rsidRPr="00442332" w14:paraId="59E05148" w14:textId="77777777" w:rsidTr="00FF227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19EA73EC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81" w:type="pct"/>
            <w:shd w:val="clear" w:color="auto" w:fill="E7E6E6" w:themeFill="background2"/>
            <w:hideMark/>
          </w:tcPr>
          <w:p w14:paraId="526DEE9D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5E67DA9E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513ADA94" w14:textId="77777777" w:rsidR="00365500" w:rsidRPr="00365500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6550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3655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365500" w:rsidRPr="00442332" w14:paraId="1CD3B3F0" w14:textId="77777777" w:rsidTr="00FF2275">
        <w:trPr>
          <w:trHeight w:val="255"/>
        </w:trPr>
        <w:tc>
          <w:tcPr>
            <w:tcW w:w="880" w:type="pct"/>
            <w:hideMark/>
          </w:tcPr>
          <w:p w14:paraId="0D9B181E" w14:textId="77777777" w:rsidR="00365500" w:rsidRPr="0053529A" w:rsidRDefault="00365500" w:rsidP="00365500">
            <w:pPr>
              <w:spacing w:after="0"/>
              <w:jc w:val="left"/>
            </w:pPr>
            <w:r w:rsidRPr="0053529A">
              <w:t>id</w:t>
            </w:r>
          </w:p>
        </w:tc>
        <w:tc>
          <w:tcPr>
            <w:tcW w:w="3081" w:type="pct"/>
            <w:hideMark/>
          </w:tcPr>
          <w:p w14:paraId="11F8EC07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Id of the Assets Collection</w:t>
            </w:r>
          </w:p>
        </w:tc>
        <w:tc>
          <w:tcPr>
            <w:tcW w:w="472" w:type="pct"/>
            <w:hideMark/>
          </w:tcPr>
          <w:p w14:paraId="158373B4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6EFA8BD7" w14:textId="77777777" w:rsidR="00365500" w:rsidRPr="00442332" w:rsidRDefault="00365500" w:rsidP="0036550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408AF52D" w14:textId="431C3B0D" w:rsidR="00365500" w:rsidRDefault="00FF2275" w:rsidP="00FF2275">
      <w:pPr>
        <w:pStyle w:val="Heading3"/>
      </w:pPr>
      <w:r>
        <w:t>Output Header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2787"/>
        <w:gridCol w:w="11250"/>
        <w:gridCol w:w="1777"/>
      </w:tblGrid>
      <w:tr w:rsidR="005A3627" w:rsidRPr="00101547" w14:paraId="335D18DD" w14:textId="77777777" w:rsidTr="005A3627">
        <w:trPr>
          <w:trHeight w:val="373"/>
        </w:trPr>
        <w:tc>
          <w:tcPr>
            <w:tcW w:w="881" w:type="pct"/>
            <w:shd w:val="clear" w:color="auto" w:fill="E7E6E6" w:themeFill="background2"/>
            <w:hideMark/>
          </w:tcPr>
          <w:p w14:paraId="3EA102C6" w14:textId="77777777" w:rsidR="005A3627" w:rsidRPr="005A362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A3627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5A362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57" w:type="pct"/>
            <w:shd w:val="clear" w:color="auto" w:fill="E7E6E6" w:themeFill="background2"/>
            <w:hideMark/>
          </w:tcPr>
          <w:p w14:paraId="41F43EDF" w14:textId="77777777" w:rsidR="005A3627" w:rsidRPr="005A362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A3627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5A362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shd w:val="clear" w:color="auto" w:fill="E7E6E6" w:themeFill="background2"/>
            <w:hideMark/>
          </w:tcPr>
          <w:p w14:paraId="521CBBCA" w14:textId="77777777" w:rsidR="005A3627" w:rsidRPr="005A362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A3627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5A3627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A3627" w:rsidRPr="00101547" w14:paraId="68DD50A1" w14:textId="77777777" w:rsidTr="005A3627">
        <w:trPr>
          <w:trHeight w:val="261"/>
        </w:trPr>
        <w:tc>
          <w:tcPr>
            <w:tcW w:w="881" w:type="pct"/>
            <w:hideMark/>
          </w:tcPr>
          <w:p w14:paraId="158FA004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7" w:type="pct"/>
            <w:hideMark/>
          </w:tcPr>
          <w:p w14:paraId="41FA891A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436A8782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5A3627" w:rsidRPr="00101547" w14:paraId="1BE94591" w14:textId="77777777" w:rsidTr="005A3627">
        <w:trPr>
          <w:trHeight w:val="261"/>
        </w:trPr>
        <w:tc>
          <w:tcPr>
            <w:tcW w:w="881" w:type="pct"/>
            <w:hideMark/>
          </w:tcPr>
          <w:p w14:paraId="0D6B187E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7" w:type="pct"/>
            <w:hideMark/>
          </w:tcPr>
          <w:p w14:paraId="609751BE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2827DA2A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5A3627" w:rsidRPr="00101547" w14:paraId="047A9CC4" w14:textId="77777777" w:rsidTr="005A3627">
        <w:trPr>
          <w:trHeight w:val="261"/>
        </w:trPr>
        <w:tc>
          <w:tcPr>
            <w:tcW w:w="881" w:type="pct"/>
            <w:hideMark/>
          </w:tcPr>
          <w:p w14:paraId="5F1E8A04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7" w:type="pct"/>
            <w:hideMark/>
          </w:tcPr>
          <w:p w14:paraId="31A19A17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1FA127A5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5A3627" w:rsidRPr="00101547" w14:paraId="67117653" w14:textId="77777777" w:rsidTr="005A3627">
        <w:trPr>
          <w:trHeight w:val="261"/>
        </w:trPr>
        <w:tc>
          <w:tcPr>
            <w:tcW w:w="881" w:type="pct"/>
            <w:hideMark/>
          </w:tcPr>
          <w:p w14:paraId="6EDCCB0A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7" w:type="pct"/>
            <w:hideMark/>
          </w:tcPr>
          <w:p w14:paraId="2766358C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1720F987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F1C59A4" w14:textId="75A49EA9" w:rsidR="00FF2275" w:rsidRDefault="005A3627" w:rsidP="005A3627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1249"/>
        <w:gridCol w:w="1795"/>
      </w:tblGrid>
      <w:tr w:rsidR="005A3627" w:rsidRPr="00101547" w14:paraId="6E4D4759" w14:textId="77777777" w:rsidTr="005A3627">
        <w:trPr>
          <w:trHeight w:val="256"/>
        </w:trPr>
        <w:tc>
          <w:tcPr>
            <w:tcW w:w="880" w:type="pct"/>
            <w:shd w:val="clear" w:color="auto" w:fill="E7E6E6" w:themeFill="background2"/>
            <w:hideMark/>
          </w:tcPr>
          <w:p w14:paraId="56145F94" w14:textId="77777777" w:rsidR="005A3627" w:rsidRPr="00D85E48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85E48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85E4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53" w:type="pct"/>
            <w:shd w:val="clear" w:color="auto" w:fill="E7E6E6" w:themeFill="background2"/>
            <w:hideMark/>
          </w:tcPr>
          <w:p w14:paraId="66A3A20E" w14:textId="77777777" w:rsidR="005A3627" w:rsidRPr="00D85E48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85E48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85E4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2E8CE581" w14:textId="77777777" w:rsidR="005A3627" w:rsidRPr="00D85E48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85E48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D85E48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A3627" w:rsidRPr="00101547" w14:paraId="0395DB9F" w14:textId="77777777" w:rsidTr="005A3627">
        <w:trPr>
          <w:trHeight w:val="260"/>
        </w:trPr>
        <w:tc>
          <w:tcPr>
            <w:tcW w:w="880" w:type="pct"/>
            <w:hideMark/>
          </w:tcPr>
          <w:p w14:paraId="25B71818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_id</w:t>
            </w:r>
          </w:p>
        </w:tc>
        <w:tc>
          <w:tcPr>
            <w:tcW w:w="3553" w:type="pct"/>
            <w:hideMark/>
          </w:tcPr>
          <w:p w14:paraId="7C2426CF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567" w:type="pct"/>
            <w:hideMark/>
          </w:tcPr>
          <w:p w14:paraId="11F1C817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5A3627" w:rsidRPr="00101547" w14:paraId="342CD87D" w14:textId="77777777" w:rsidTr="005A3627">
        <w:trPr>
          <w:trHeight w:val="230"/>
        </w:trPr>
        <w:tc>
          <w:tcPr>
            <w:tcW w:w="880" w:type="pct"/>
            <w:hideMark/>
          </w:tcPr>
          <w:p w14:paraId="27171E42" w14:textId="77777777" w:rsidR="005A3627" w:rsidRPr="0053529A" w:rsidRDefault="005A3627" w:rsidP="005A3627">
            <w:pPr>
              <w:spacing w:after="0"/>
              <w:jc w:val="left"/>
            </w:pPr>
            <w:r w:rsidRPr="0053529A">
              <w:t>model</w:t>
            </w:r>
          </w:p>
        </w:tc>
        <w:tc>
          <w:tcPr>
            <w:tcW w:w="3553" w:type="pct"/>
            <w:hideMark/>
          </w:tcPr>
          <w:p w14:paraId="3CF085FF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array of a model object. It has title, version, thumbnail, gltfAsset, env, isMapped, and mappedModel fields.</w:t>
            </w:r>
          </w:p>
        </w:tc>
        <w:tc>
          <w:tcPr>
            <w:tcW w:w="567" w:type="pct"/>
            <w:hideMark/>
          </w:tcPr>
          <w:p w14:paraId="72514E11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5A3627" w:rsidRPr="00101547" w14:paraId="750B6A62" w14:textId="77777777" w:rsidTr="005A3627">
        <w:trPr>
          <w:trHeight w:val="230"/>
        </w:trPr>
        <w:tc>
          <w:tcPr>
            <w:tcW w:w="880" w:type="pct"/>
          </w:tcPr>
          <w:p w14:paraId="377A060F" w14:textId="77777777" w:rsidR="005A3627" w:rsidRPr="0053529A" w:rsidRDefault="005A3627" w:rsidP="005A3627">
            <w:pPr>
              <w:spacing w:after="0"/>
              <w:jc w:val="left"/>
            </w:pPr>
            <w:r w:rsidRPr="0053529A">
              <w:t>createdAt</w:t>
            </w:r>
          </w:p>
        </w:tc>
        <w:tc>
          <w:tcPr>
            <w:tcW w:w="3553" w:type="pct"/>
          </w:tcPr>
          <w:p w14:paraId="5F472E56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567" w:type="pct"/>
          </w:tcPr>
          <w:p w14:paraId="48C97E9F" w14:textId="77777777" w:rsidR="005A3627" w:rsidRPr="00101547" w:rsidRDefault="005A3627" w:rsidP="005A362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5A3627" w14:paraId="396F9514" w14:textId="77777777" w:rsidTr="005A3627">
        <w:trPr>
          <w:trHeight w:val="230"/>
        </w:trPr>
        <w:tc>
          <w:tcPr>
            <w:tcW w:w="880" w:type="pct"/>
          </w:tcPr>
          <w:p w14:paraId="51FD1C86" w14:textId="77777777" w:rsidR="005A3627" w:rsidRPr="0053529A" w:rsidRDefault="005A3627" w:rsidP="005A3627">
            <w:pPr>
              <w:spacing w:after="0"/>
              <w:jc w:val="left"/>
            </w:pPr>
            <w:r w:rsidRPr="0053529A">
              <w:t>updatedAt</w:t>
            </w:r>
          </w:p>
        </w:tc>
        <w:tc>
          <w:tcPr>
            <w:tcW w:w="3553" w:type="pct"/>
          </w:tcPr>
          <w:p w14:paraId="763C224F" w14:textId="77777777" w:rsidR="005A3627" w:rsidRDefault="005A3627" w:rsidP="005A362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567" w:type="pct"/>
          </w:tcPr>
          <w:p w14:paraId="7BFD2489" w14:textId="77777777" w:rsidR="005A3627" w:rsidRDefault="005A3627" w:rsidP="005A3627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6F1D2D5C" w14:textId="374194EE" w:rsidR="005A3627" w:rsidRPr="00C4385F" w:rsidRDefault="00D85E48" w:rsidP="00D85E48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551FD3" w:rsidRPr="0094479F" w14:paraId="64B2721A" w14:textId="77777777" w:rsidTr="000119F9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06B7B9FB" w14:textId="77777777" w:rsidR="00551FD3" w:rsidRPr="0094479F" w:rsidRDefault="00551FD3" w:rsidP="00D85E48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shd w:val="clear" w:color="auto" w:fill="E7E6E6" w:themeFill="background2"/>
          </w:tcPr>
          <w:p w14:paraId="516682BD" w14:textId="77777777" w:rsidR="00551FD3" w:rsidRPr="0094479F" w:rsidRDefault="00551FD3" w:rsidP="00D85E48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551FD3" w:rsidRPr="0094479F" w14:paraId="2EADD9CC" w14:textId="77777777" w:rsidTr="000119F9">
        <w:trPr>
          <w:trHeight w:val="90"/>
        </w:trPr>
        <w:tc>
          <w:tcPr>
            <w:tcW w:w="880" w:type="pct"/>
          </w:tcPr>
          <w:p w14:paraId="2CD03E1E" w14:textId="77777777" w:rsidR="00551FD3" w:rsidRPr="0094479F" w:rsidRDefault="00551FD3" w:rsidP="00D85E48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20" w:type="pct"/>
          </w:tcPr>
          <w:p w14:paraId="4BEBC33D" w14:textId="77777777" w:rsidR="00551FD3" w:rsidRPr="0094479F" w:rsidRDefault="00551FD3" w:rsidP="00D85E48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5E892A65" w14:textId="0F5510B4" w:rsidR="00551FD3" w:rsidRPr="00C4385F" w:rsidRDefault="00D85E48" w:rsidP="00D85E48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5572"/>
        <w:gridCol w:w="7472"/>
      </w:tblGrid>
      <w:tr w:rsidR="0053529A" w:rsidRPr="00F46BBA" w14:paraId="1C851BBA" w14:textId="77777777" w:rsidTr="000119F9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2AA8CE62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760" w:type="pct"/>
            <w:shd w:val="clear" w:color="auto" w:fill="E7E6E6" w:themeFill="background2"/>
          </w:tcPr>
          <w:p w14:paraId="290243F2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360" w:type="pct"/>
            <w:shd w:val="clear" w:color="auto" w:fill="E7E6E6" w:themeFill="background2"/>
          </w:tcPr>
          <w:p w14:paraId="56F5532F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53529A" w:rsidRPr="00F46BBA" w14:paraId="498FB198" w14:textId="77777777" w:rsidTr="000119F9">
        <w:trPr>
          <w:trHeight w:val="90"/>
        </w:trPr>
        <w:tc>
          <w:tcPr>
            <w:tcW w:w="880" w:type="pct"/>
          </w:tcPr>
          <w:p w14:paraId="39856665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760" w:type="pct"/>
          </w:tcPr>
          <w:p w14:paraId="4DB5F088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360" w:type="pct"/>
          </w:tcPr>
          <w:p w14:paraId="57D961F4" w14:textId="77777777" w:rsidR="0053529A" w:rsidRPr="00A82F89" w:rsidRDefault="0053529A" w:rsidP="000119F9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Unauthorized </w:t>
            </w:r>
          </w:p>
        </w:tc>
      </w:tr>
      <w:tr w:rsidR="0053529A" w:rsidRPr="00F46BBA" w14:paraId="72172569" w14:textId="77777777" w:rsidTr="000119F9">
        <w:trPr>
          <w:trHeight w:val="834"/>
        </w:trPr>
        <w:tc>
          <w:tcPr>
            <w:tcW w:w="880" w:type="pct"/>
          </w:tcPr>
          <w:p w14:paraId="289CF9E6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760" w:type="pct"/>
          </w:tcPr>
          <w:p w14:paraId="292BB2B0" w14:textId="77777777" w:rsidR="0053529A" w:rsidRPr="00F46BBA" w:rsidRDefault="0053529A" w:rsidP="000119F9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360" w:type="pct"/>
          </w:tcPr>
          <w:p w14:paraId="0C72E461" w14:textId="77777777" w:rsidR="0053529A" w:rsidRPr="00A82F89" w:rsidRDefault="0053529A" w:rsidP="000119F9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is missing bad request </w:t>
            </w:r>
          </w:p>
          <w:p w14:paraId="2EB019EE" w14:textId="77777777" w:rsidR="0053529A" w:rsidRPr="00A82F89" w:rsidRDefault="0053529A" w:rsidP="000119F9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could be: </w:t>
            </w:r>
          </w:p>
          <w:p w14:paraId="34DF9E3F" w14:textId="77777777" w:rsidR="0053529A" w:rsidRPr="00A82F89" w:rsidRDefault="0053529A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Query params </w:t>
            </w:r>
          </w:p>
          <w:p w14:paraId="01C6A81D" w14:textId="77777777" w:rsidR="0053529A" w:rsidRPr="00A82F89" w:rsidRDefault="0053529A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Layout name </w:t>
            </w:r>
          </w:p>
          <w:p w14:paraId="3D2C101D" w14:textId="77777777" w:rsidR="0053529A" w:rsidRPr="00A82F89" w:rsidRDefault="0053529A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Tenant-id </w:t>
            </w:r>
          </w:p>
          <w:p w14:paraId="7F260EEA" w14:textId="4E9ACB12" w:rsidR="0053529A" w:rsidRPr="00A82F89" w:rsidRDefault="0053529A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Client-id</w:t>
            </w:r>
          </w:p>
        </w:tc>
      </w:tr>
    </w:tbl>
    <w:p w14:paraId="7705EE1B" w14:textId="77777777" w:rsidR="000119F9" w:rsidRDefault="000119F9" w:rsidP="00FF6DE7">
      <w:pPr>
        <w:pStyle w:val="Heading2"/>
        <w:jc w:val="left"/>
        <w:sectPr w:rsidR="000119F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35" w:name="_Hlk144972437"/>
    </w:p>
    <w:p w14:paraId="63C35EFD" w14:textId="1016A152" w:rsidR="00E1058D" w:rsidRPr="00C4385F" w:rsidRDefault="00BD124C" w:rsidP="00FF6DE7">
      <w:pPr>
        <w:pStyle w:val="Heading2"/>
        <w:jc w:val="left"/>
      </w:pPr>
      <w:bookmarkStart w:id="36" w:name="_Toc217901624"/>
      <w:r w:rsidRPr="00DC09B1">
        <w:t>Continuum Engine Login</w:t>
      </w:r>
      <w:r w:rsidR="00E1058D" w:rsidRPr="00DC09B1">
        <w:t xml:space="preserve"> (GET)</w:t>
      </w:r>
      <w:bookmarkEnd w:id="36"/>
    </w:p>
    <w:p w14:paraId="591FFC7B" w14:textId="19B018B2" w:rsidR="00E1058D" w:rsidRPr="00C4385F" w:rsidRDefault="00E1058D" w:rsidP="00FF6DE7">
      <w:pPr>
        <w:jc w:val="left"/>
      </w:pPr>
      <w:r w:rsidRPr="00C4385F">
        <w:t>Th</w:t>
      </w:r>
      <w:r>
        <w:t xml:space="preserve">is </w:t>
      </w:r>
      <w:r w:rsidR="007F273F">
        <w:t xml:space="preserve">Continuum Engine Login </w:t>
      </w:r>
      <w:r w:rsidRPr="00C4385F">
        <w:t xml:space="preserve">API is used to </w:t>
      </w:r>
      <w:r>
        <w:rPr>
          <w:color w:val="232323"/>
        </w:rPr>
        <w:t xml:space="preserve">list </w:t>
      </w:r>
      <w:r w:rsidRPr="00C4385F">
        <w:rPr>
          <w:color w:val="232323"/>
        </w:rPr>
        <w:t xml:space="preserve">3D Models in </w:t>
      </w:r>
      <w:r w:rsidR="00DB3530">
        <w:rPr>
          <w:color w:val="232323"/>
        </w:rPr>
        <w:t xml:space="preserve">the </w:t>
      </w:r>
      <w:r w:rsidRPr="00C4385F">
        <w:rPr>
          <w:color w:val="232323"/>
        </w:rPr>
        <w:t>Viewer and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36793D4A" w14:textId="728ADE49" w:rsidR="00E1058D" w:rsidRPr="00C4385F" w:rsidRDefault="00F7291F" w:rsidP="00F7291F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967"/>
        <w:gridCol w:w="12863"/>
      </w:tblGrid>
      <w:tr w:rsidR="00E1058D" w:rsidRPr="00F7291F" w14:paraId="23EDB25E" w14:textId="77777777" w:rsidTr="00F7291F">
        <w:trPr>
          <w:trHeight w:val="99"/>
        </w:trPr>
        <w:tc>
          <w:tcPr>
            <w:tcW w:w="937" w:type="pct"/>
            <w:shd w:val="clear" w:color="auto" w:fill="E7E6E6" w:themeFill="background2"/>
          </w:tcPr>
          <w:p w14:paraId="64311F0A" w14:textId="77777777" w:rsidR="00E1058D" w:rsidRPr="00F7291F" w:rsidRDefault="00E1058D" w:rsidP="00F7291F">
            <w:pPr>
              <w:spacing w:after="0"/>
              <w:jc w:val="left"/>
            </w:pPr>
            <w:r w:rsidRPr="00F7291F">
              <w:t xml:space="preserve">PROTOCOL </w:t>
            </w:r>
          </w:p>
        </w:tc>
        <w:tc>
          <w:tcPr>
            <w:tcW w:w="4063" w:type="pct"/>
          </w:tcPr>
          <w:p w14:paraId="4B80B6B2" w14:textId="77777777" w:rsidR="00E1058D" w:rsidRPr="00A82F89" w:rsidRDefault="00E1058D" w:rsidP="00F7291F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E1058D" w:rsidRPr="00F7291F" w14:paraId="36CF2FC8" w14:textId="77777777" w:rsidTr="00F7291F">
        <w:trPr>
          <w:trHeight w:val="103"/>
        </w:trPr>
        <w:tc>
          <w:tcPr>
            <w:tcW w:w="937" w:type="pct"/>
            <w:shd w:val="clear" w:color="auto" w:fill="E7E6E6" w:themeFill="background2"/>
          </w:tcPr>
          <w:p w14:paraId="70E0829B" w14:textId="185B6138" w:rsidR="00E1058D" w:rsidRPr="00F7291F" w:rsidRDefault="00E1058D" w:rsidP="00F7291F">
            <w:pPr>
              <w:spacing w:after="0"/>
              <w:jc w:val="left"/>
            </w:pPr>
            <w:r w:rsidRPr="00F7291F">
              <w:t xml:space="preserve">PATH </w:t>
            </w:r>
            <w:r w:rsidR="001D3EFD">
              <w:t>(Public Exposure)</w:t>
            </w:r>
            <w:r w:rsidRPr="00F7291F">
              <w:t xml:space="preserve"> </w:t>
            </w:r>
          </w:p>
        </w:tc>
        <w:tc>
          <w:tcPr>
            <w:tcW w:w="4063" w:type="pct"/>
          </w:tcPr>
          <w:p w14:paraId="6FFF78EE" w14:textId="07BD305F" w:rsidR="00E1058D" w:rsidRPr="00A82F89" w:rsidRDefault="009150EB" w:rsidP="00F7291F">
            <w:pPr>
              <w:spacing w:after="0"/>
              <w:jc w:val="left"/>
              <w:rPr>
                <w:rFonts w:ascii="Consolas" w:hAnsi="Consolas"/>
              </w:rPr>
            </w:pPr>
            <w:hyperlink r:id="rId41" w:history="1">
              <w:r w:rsidRPr="00A82F89">
                <w:rPr>
                  <w:rStyle w:val="Hyperlink"/>
                  <w:rFonts w:ascii="Consolas" w:hAnsi="Consolas"/>
                  <w:shd w:val="clear" w:color="auto" w:fill="FFFFFF"/>
                </w:rPr>
                <w:t>https://apim-mw-aot-dev.azure-api.net/api/3d-cms/continuumengine/login</w:t>
              </w:r>
            </w:hyperlink>
            <w:r w:rsidRPr="00A82F89">
              <w:rPr>
                <w:rFonts w:ascii="Consolas" w:hAnsi="Consolas"/>
                <w:shd w:val="clear" w:color="auto" w:fill="FFFFFF"/>
              </w:rPr>
              <w:t xml:space="preserve"> </w:t>
            </w:r>
            <w:r w:rsidR="00E1058D"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E1058D" w:rsidRPr="00F7291F" w14:paraId="6D93CFB6" w14:textId="77777777" w:rsidTr="00F7291F">
        <w:trPr>
          <w:trHeight w:val="99"/>
        </w:trPr>
        <w:tc>
          <w:tcPr>
            <w:tcW w:w="937" w:type="pct"/>
            <w:shd w:val="clear" w:color="auto" w:fill="E7E6E6" w:themeFill="background2"/>
          </w:tcPr>
          <w:p w14:paraId="4568E618" w14:textId="77777777" w:rsidR="00E1058D" w:rsidRPr="00F7291F" w:rsidRDefault="00E1058D" w:rsidP="00F7291F">
            <w:pPr>
              <w:spacing w:after="0"/>
              <w:jc w:val="left"/>
            </w:pPr>
            <w:r w:rsidRPr="00F7291F">
              <w:t xml:space="preserve">METHOD </w:t>
            </w:r>
          </w:p>
        </w:tc>
        <w:tc>
          <w:tcPr>
            <w:tcW w:w="4063" w:type="pct"/>
          </w:tcPr>
          <w:p w14:paraId="645009C6" w14:textId="77777777" w:rsidR="00E1058D" w:rsidRPr="00A82F89" w:rsidRDefault="00E1058D" w:rsidP="00F7291F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GET </w:t>
            </w:r>
          </w:p>
        </w:tc>
      </w:tr>
      <w:tr w:rsidR="00E1058D" w:rsidRPr="00F7291F" w14:paraId="2685C6D5" w14:textId="77777777" w:rsidTr="00F7291F">
        <w:trPr>
          <w:trHeight w:val="99"/>
        </w:trPr>
        <w:tc>
          <w:tcPr>
            <w:tcW w:w="937" w:type="pct"/>
            <w:shd w:val="clear" w:color="auto" w:fill="E7E6E6" w:themeFill="background2"/>
          </w:tcPr>
          <w:p w14:paraId="5A9470B4" w14:textId="77777777" w:rsidR="00E1058D" w:rsidRPr="00F7291F" w:rsidRDefault="00E1058D" w:rsidP="00F7291F">
            <w:pPr>
              <w:spacing w:after="0"/>
              <w:jc w:val="left"/>
            </w:pPr>
            <w:r w:rsidRPr="00F7291F">
              <w:t xml:space="preserve">CONTENT TYPE </w:t>
            </w:r>
          </w:p>
        </w:tc>
        <w:tc>
          <w:tcPr>
            <w:tcW w:w="4063" w:type="pct"/>
          </w:tcPr>
          <w:p w14:paraId="0BB47F56" w14:textId="77777777" w:rsidR="00E1058D" w:rsidRPr="00A82F89" w:rsidRDefault="00E1058D" w:rsidP="00F7291F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E1058D" w:rsidRPr="00F7291F" w14:paraId="03B46FAF" w14:textId="77777777" w:rsidTr="00F7291F">
        <w:trPr>
          <w:trHeight w:val="99"/>
        </w:trPr>
        <w:tc>
          <w:tcPr>
            <w:tcW w:w="937" w:type="pct"/>
            <w:shd w:val="clear" w:color="auto" w:fill="E7E6E6" w:themeFill="background2"/>
          </w:tcPr>
          <w:p w14:paraId="7529A2E1" w14:textId="77777777" w:rsidR="00E1058D" w:rsidRPr="00F7291F" w:rsidRDefault="00E1058D" w:rsidP="00F7291F">
            <w:pPr>
              <w:spacing w:after="0"/>
              <w:jc w:val="left"/>
            </w:pPr>
            <w:r w:rsidRPr="00F7291F">
              <w:t>Authorization</w:t>
            </w:r>
          </w:p>
        </w:tc>
        <w:tc>
          <w:tcPr>
            <w:tcW w:w="4063" w:type="pct"/>
          </w:tcPr>
          <w:p w14:paraId="595A9935" w14:textId="77777777" w:rsidR="00E1058D" w:rsidRPr="00A82F89" w:rsidRDefault="00E1058D" w:rsidP="00F7291F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E1058D" w:rsidRPr="00F7291F" w14:paraId="558F063E" w14:textId="77777777" w:rsidTr="00F7291F">
        <w:trPr>
          <w:trHeight w:val="99"/>
        </w:trPr>
        <w:tc>
          <w:tcPr>
            <w:tcW w:w="937" w:type="pct"/>
            <w:shd w:val="clear" w:color="auto" w:fill="E7E6E6" w:themeFill="background2"/>
          </w:tcPr>
          <w:p w14:paraId="3C2D2F7E" w14:textId="77777777" w:rsidR="00E1058D" w:rsidRPr="00F7291F" w:rsidRDefault="00E1058D" w:rsidP="00F7291F">
            <w:pPr>
              <w:spacing w:after="0"/>
              <w:jc w:val="left"/>
            </w:pPr>
            <w:r w:rsidRPr="00F7291F">
              <w:t>JSON Response</w:t>
            </w:r>
          </w:p>
        </w:tc>
        <w:tc>
          <w:tcPr>
            <w:tcW w:w="4063" w:type="pct"/>
          </w:tcPr>
          <w:p w14:paraId="2C83C0FA" w14:textId="354D3AB4" w:rsidR="00E1058D" w:rsidRPr="00A82F89" w:rsidRDefault="00E1058D" w:rsidP="00F7291F">
            <w:pPr>
              <w:spacing w:after="0"/>
              <w:jc w:val="left"/>
              <w:rPr>
                <w:rFonts w:ascii="Consolas" w:hAnsi="Consolas"/>
              </w:rPr>
            </w:pPr>
            <w:hyperlink r:id="rId42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6AEF670A" w14:textId="52FCF6E5" w:rsidR="00E1058D" w:rsidRDefault="007074B0" w:rsidP="007074B0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67"/>
        <w:gridCol w:w="9577"/>
        <w:gridCol w:w="1494"/>
        <w:gridCol w:w="1792"/>
      </w:tblGrid>
      <w:tr w:rsidR="007074B0" w:rsidRPr="00442332" w14:paraId="154B5403" w14:textId="77777777" w:rsidTr="007074B0">
        <w:trPr>
          <w:trHeight w:val="360"/>
        </w:trPr>
        <w:tc>
          <w:tcPr>
            <w:tcW w:w="937" w:type="pct"/>
            <w:shd w:val="clear" w:color="auto" w:fill="E7E6E6" w:themeFill="background2"/>
            <w:hideMark/>
          </w:tcPr>
          <w:p w14:paraId="2020CD78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25" w:type="pct"/>
            <w:shd w:val="clear" w:color="auto" w:fill="E7E6E6" w:themeFill="background2"/>
            <w:hideMark/>
          </w:tcPr>
          <w:p w14:paraId="257739D4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69F24D8F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0F965519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7074B0" w:rsidRPr="00442332" w14:paraId="320CE5D5" w14:textId="77777777" w:rsidTr="007074B0">
        <w:trPr>
          <w:trHeight w:val="360"/>
        </w:trPr>
        <w:tc>
          <w:tcPr>
            <w:tcW w:w="937" w:type="pct"/>
            <w:hideMark/>
          </w:tcPr>
          <w:p w14:paraId="05E2A5D9" w14:textId="77777777" w:rsidR="007074B0" w:rsidRPr="00442332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25" w:type="pct"/>
            <w:hideMark/>
          </w:tcPr>
          <w:p w14:paraId="6301367E" w14:textId="77777777" w:rsidR="007074B0" w:rsidRPr="00442332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4094769C" w14:textId="77777777" w:rsidR="007074B0" w:rsidRPr="00442332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1A971BA9" w14:textId="77777777" w:rsidR="007074B0" w:rsidRPr="00442332" w:rsidRDefault="007074B0" w:rsidP="007074B0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72C7874E" w14:textId="01E90454" w:rsidR="007074B0" w:rsidRDefault="007074B0" w:rsidP="007074B0">
      <w:pPr>
        <w:pStyle w:val="Heading3"/>
      </w:pPr>
      <w:r>
        <w:t>Output Header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2964"/>
        <w:gridCol w:w="11073"/>
        <w:gridCol w:w="1777"/>
      </w:tblGrid>
      <w:tr w:rsidR="007074B0" w:rsidRPr="0079724C" w14:paraId="49BC389A" w14:textId="77777777" w:rsidTr="007074B0">
        <w:trPr>
          <w:trHeight w:val="373"/>
        </w:trPr>
        <w:tc>
          <w:tcPr>
            <w:tcW w:w="937" w:type="pct"/>
            <w:shd w:val="clear" w:color="auto" w:fill="E7E6E6" w:themeFill="background2"/>
            <w:hideMark/>
          </w:tcPr>
          <w:p w14:paraId="05441642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00" w:type="pct"/>
            <w:shd w:val="clear" w:color="auto" w:fill="E7E6E6" w:themeFill="background2"/>
            <w:hideMark/>
          </w:tcPr>
          <w:p w14:paraId="2016A783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shd w:val="clear" w:color="auto" w:fill="E7E6E6" w:themeFill="background2"/>
            <w:hideMark/>
          </w:tcPr>
          <w:p w14:paraId="202515A6" w14:textId="77777777" w:rsidR="007074B0" w:rsidRPr="007074B0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074B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7074B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7074B0" w:rsidRPr="0079724C" w14:paraId="1B42C5E0" w14:textId="77777777" w:rsidTr="007074B0">
        <w:trPr>
          <w:trHeight w:val="261"/>
        </w:trPr>
        <w:tc>
          <w:tcPr>
            <w:tcW w:w="937" w:type="pct"/>
            <w:hideMark/>
          </w:tcPr>
          <w:p w14:paraId="54D447BB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00" w:type="pct"/>
            <w:hideMark/>
          </w:tcPr>
          <w:p w14:paraId="6ED0BE54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59227DD9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7074B0" w:rsidRPr="0079724C" w14:paraId="0C9E3523" w14:textId="77777777" w:rsidTr="007074B0">
        <w:trPr>
          <w:trHeight w:val="261"/>
        </w:trPr>
        <w:tc>
          <w:tcPr>
            <w:tcW w:w="937" w:type="pct"/>
            <w:hideMark/>
          </w:tcPr>
          <w:p w14:paraId="6BADE642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00" w:type="pct"/>
            <w:hideMark/>
          </w:tcPr>
          <w:p w14:paraId="0967618C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5E15FD2B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7074B0" w:rsidRPr="0079724C" w14:paraId="2A002F5B" w14:textId="77777777" w:rsidTr="007074B0">
        <w:trPr>
          <w:trHeight w:val="261"/>
        </w:trPr>
        <w:tc>
          <w:tcPr>
            <w:tcW w:w="937" w:type="pct"/>
            <w:hideMark/>
          </w:tcPr>
          <w:p w14:paraId="2C694360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00" w:type="pct"/>
            <w:hideMark/>
          </w:tcPr>
          <w:p w14:paraId="5D4A9489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113143BC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7074B0" w:rsidRPr="0079724C" w14:paraId="3C1766D1" w14:textId="77777777" w:rsidTr="007074B0">
        <w:trPr>
          <w:trHeight w:val="261"/>
        </w:trPr>
        <w:tc>
          <w:tcPr>
            <w:tcW w:w="937" w:type="pct"/>
            <w:hideMark/>
          </w:tcPr>
          <w:p w14:paraId="64258867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00" w:type="pct"/>
            <w:hideMark/>
          </w:tcPr>
          <w:p w14:paraId="0EEEC92A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hideMark/>
          </w:tcPr>
          <w:p w14:paraId="79A7F964" w14:textId="77777777" w:rsidR="007074B0" w:rsidRPr="0079724C" w:rsidRDefault="007074B0" w:rsidP="007074B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379F30C5" w14:textId="520236B9" w:rsidR="007074B0" w:rsidRDefault="005E49AC" w:rsidP="005E49AC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67"/>
        <w:gridCol w:w="11068"/>
        <w:gridCol w:w="1795"/>
      </w:tblGrid>
      <w:tr w:rsidR="007674C0" w:rsidRPr="0079724C" w14:paraId="119BDBE9" w14:textId="77777777" w:rsidTr="007674C0">
        <w:trPr>
          <w:trHeight w:val="240"/>
        </w:trPr>
        <w:tc>
          <w:tcPr>
            <w:tcW w:w="937" w:type="pct"/>
            <w:shd w:val="clear" w:color="auto" w:fill="E7E6E6" w:themeFill="background2"/>
            <w:hideMark/>
          </w:tcPr>
          <w:p w14:paraId="7A7C763C" w14:textId="77777777" w:rsidR="007674C0" w:rsidRPr="007674C0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674C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7674C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96" w:type="pct"/>
            <w:shd w:val="clear" w:color="auto" w:fill="E7E6E6" w:themeFill="background2"/>
            <w:hideMark/>
          </w:tcPr>
          <w:p w14:paraId="13D0E78B" w14:textId="77777777" w:rsidR="007674C0" w:rsidRPr="007674C0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674C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7674C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504F69D4" w14:textId="77777777" w:rsidR="007674C0" w:rsidRPr="007674C0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7674C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7674C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7674C0" w:rsidRPr="0079724C" w14:paraId="6CDA5EF0" w14:textId="77777777" w:rsidTr="007674C0">
        <w:trPr>
          <w:trHeight w:val="303"/>
        </w:trPr>
        <w:tc>
          <w:tcPr>
            <w:tcW w:w="937" w:type="pct"/>
            <w:hideMark/>
          </w:tcPr>
          <w:p w14:paraId="235030B8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E1E3F">
              <w:t>data</w:t>
            </w:r>
          </w:p>
        </w:tc>
        <w:tc>
          <w:tcPr>
            <w:tcW w:w="3496" w:type="pct"/>
            <w:hideMark/>
          </w:tcPr>
          <w:p w14:paraId="5669C9BA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This refers to the </w:t>
            </w:r>
            <w:r w:rsidRPr="0079724C">
              <w:rPr>
                <w:color w:val="000000"/>
                <w:szCs w:val="20"/>
                <w:shd w:val="clear" w:color="auto" w:fill="FFFFFF"/>
              </w:rPr>
              <w:t>array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or list of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m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odel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s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It has a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title, </w:t>
            </w:r>
            <w:r w:rsidRPr="009E1E3F">
              <w:t>assetId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</w:t>
            </w:r>
            <w:r w:rsidRPr="009E1E3F">
              <w:t>tag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</w:t>
            </w:r>
            <w:r w:rsidRPr="009E1E3F">
              <w:t>thumbnailUrl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ismapped,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a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nd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mapped model data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</w:p>
        </w:tc>
        <w:tc>
          <w:tcPr>
            <w:tcW w:w="567" w:type="pct"/>
            <w:hideMark/>
          </w:tcPr>
          <w:p w14:paraId="336CB7F7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Array</w:t>
            </w:r>
          </w:p>
        </w:tc>
      </w:tr>
      <w:tr w:rsidR="007674C0" w:rsidRPr="0079724C" w14:paraId="05274827" w14:textId="77777777" w:rsidTr="007674C0">
        <w:trPr>
          <w:trHeight w:val="303"/>
        </w:trPr>
        <w:tc>
          <w:tcPr>
            <w:tcW w:w="937" w:type="pct"/>
          </w:tcPr>
          <w:p w14:paraId="1078FFB9" w14:textId="77777777" w:rsidR="007674C0" w:rsidRPr="009E1E3F" w:rsidRDefault="007674C0" w:rsidP="007674C0">
            <w:pPr>
              <w:spacing w:after="0"/>
              <w:jc w:val="left"/>
              <w:textAlignment w:val="baseline"/>
            </w:pPr>
            <w:r w:rsidRPr="00B32DE3">
              <w:t>count</w:t>
            </w:r>
          </w:p>
        </w:tc>
        <w:tc>
          <w:tcPr>
            <w:tcW w:w="3496" w:type="pct"/>
          </w:tcPr>
          <w:p w14:paraId="0CF70A4B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C</w:t>
            </w:r>
            <w:r>
              <w:rPr>
                <w:rStyle w:val="normaltextrun"/>
                <w:color w:val="000000"/>
                <w:shd w:val="clear" w:color="auto" w:fill="FFFFFF"/>
              </w:rPr>
              <w:t>ount of the Content</w:t>
            </w:r>
          </w:p>
        </w:tc>
        <w:tc>
          <w:tcPr>
            <w:tcW w:w="567" w:type="pct"/>
          </w:tcPr>
          <w:p w14:paraId="7C52878E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Number</w:t>
            </w:r>
          </w:p>
        </w:tc>
      </w:tr>
      <w:tr w:rsidR="007674C0" w:rsidRPr="0079724C" w14:paraId="2C13057E" w14:textId="77777777" w:rsidTr="007674C0">
        <w:trPr>
          <w:trHeight w:val="303"/>
        </w:trPr>
        <w:tc>
          <w:tcPr>
            <w:tcW w:w="937" w:type="pct"/>
          </w:tcPr>
          <w:p w14:paraId="4F07B37E" w14:textId="77777777" w:rsidR="007674C0" w:rsidRPr="009E1E3F" w:rsidRDefault="007674C0" w:rsidP="007674C0">
            <w:pPr>
              <w:spacing w:after="0"/>
              <w:jc w:val="left"/>
              <w:textAlignment w:val="baseline"/>
            </w:pPr>
            <w:r w:rsidRPr="00F54C35">
              <w:t>totalAssetsCount</w:t>
            </w:r>
          </w:p>
        </w:tc>
        <w:tc>
          <w:tcPr>
            <w:tcW w:w="3496" w:type="pct"/>
          </w:tcPr>
          <w:p w14:paraId="757DD2DE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Total Asset count</w:t>
            </w:r>
          </w:p>
        </w:tc>
        <w:tc>
          <w:tcPr>
            <w:tcW w:w="567" w:type="pct"/>
          </w:tcPr>
          <w:p w14:paraId="770F96A4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Number</w:t>
            </w:r>
          </w:p>
        </w:tc>
      </w:tr>
      <w:tr w:rsidR="007674C0" w:rsidRPr="0079724C" w14:paraId="69556268" w14:textId="77777777" w:rsidTr="007674C0">
        <w:trPr>
          <w:trHeight w:val="303"/>
        </w:trPr>
        <w:tc>
          <w:tcPr>
            <w:tcW w:w="937" w:type="pct"/>
          </w:tcPr>
          <w:p w14:paraId="70C68C9C" w14:textId="77777777" w:rsidR="007674C0" w:rsidRPr="009E1E3F" w:rsidRDefault="007674C0" w:rsidP="007674C0">
            <w:pPr>
              <w:spacing w:after="0"/>
              <w:jc w:val="left"/>
              <w:textAlignment w:val="baseline"/>
            </w:pPr>
            <w:r w:rsidRPr="007C48A6">
              <w:t>lastRead</w:t>
            </w:r>
          </w:p>
        </w:tc>
        <w:tc>
          <w:tcPr>
            <w:tcW w:w="3496" w:type="pct"/>
          </w:tcPr>
          <w:p w14:paraId="0C0D34B6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The last read has assetId and updatedat field for pagination</w:t>
            </w:r>
          </w:p>
        </w:tc>
        <w:tc>
          <w:tcPr>
            <w:tcW w:w="567" w:type="pct"/>
          </w:tcPr>
          <w:p w14:paraId="71ABDD4A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Object</w:t>
            </w:r>
          </w:p>
        </w:tc>
      </w:tr>
      <w:tr w:rsidR="007674C0" w:rsidRPr="0079724C" w14:paraId="6A834F80" w14:textId="77777777" w:rsidTr="007674C0">
        <w:trPr>
          <w:trHeight w:val="212"/>
        </w:trPr>
        <w:tc>
          <w:tcPr>
            <w:tcW w:w="937" w:type="pct"/>
            <w:hideMark/>
          </w:tcPr>
          <w:p w14:paraId="0BAD19CF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sasToken</w:t>
            </w:r>
          </w:p>
        </w:tc>
        <w:tc>
          <w:tcPr>
            <w:tcW w:w="3496" w:type="pct"/>
            <w:hideMark/>
          </w:tcPr>
          <w:p w14:paraId="0AC3CE81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Sas token for fetching blob from Azure blob storage</w:t>
            </w:r>
          </w:p>
        </w:tc>
        <w:tc>
          <w:tcPr>
            <w:tcW w:w="567" w:type="pct"/>
            <w:hideMark/>
          </w:tcPr>
          <w:p w14:paraId="14D5D61A" w14:textId="77777777" w:rsidR="007674C0" w:rsidRPr="0079724C" w:rsidRDefault="007674C0" w:rsidP="007674C0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4F3DFF43" w14:textId="38969718" w:rsidR="005E49AC" w:rsidRPr="00C4385F" w:rsidRDefault="007674C0" w:rsidP="004C7597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967"/>
        <w:gridCol w:w="12863"/>
      </w:tblGrid>
      <w:tr w:rsidR="00E1058D" w:rsidRPr="0094479F" w14:paraId="3225B733" w14:textId="77777777" w:rsidTr="000119F9">
        <w:trPr>
          <w:trHeight w:val="90"/>
        </w:trPr>
        <w:tc>
          <w:tcPr>
            <w:tcW w:w="937" w:type="pct"/>
            <w:shd w:val="clear" w:color="auto" w:fill="E7E6E6" w:themeFill="background2"/>
          </w:tcPr>
          <w:p w14:paraId="7D50E7C2" w14:textId="77777777" w:rsidR="00E1058D" w:rsidRPr="0094479F" w:rsidRDefault="00E1058D" w:rsidP="000119F9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063" w:type="pct"/>
            <w:shd w:val="clear" w:color="auto" w:fill="E7E6E6" w:themeFill="background2"/>
          </w:tcPr>
          <w:p w14:paraId="23D80ADE" w14:textId="77777777" w:rsidR="00E1058D" w:rsidRPr="0094479F" w:rsidRDefault="00E1058D" w:rsidP="000119F9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E1058D" w:rsidRPr="0094479F" w14:paraId="395BCCF9" w14:textId="77777777" w:rsidTr="000119F9">
        <w:trPr>
          <w:trHeight w:val="90"/>
        </w:trPr>
        <w:tc>
          <w:tcPr>
            <w:tcW w:w="937" w:type="pct"/>
          </w:tcPr>
          <w:p w14:paraId="6BF1DD1E" w14:textId="77777777" w:rsidR="00E1058D" w:rsidRPr="0094479F" w:rsidRDefault="00E1058D" w:rsidP="000119F9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063" w:type="pct"/>
          </w:tcPr>
          <w:p w14:paraId="38BCAD94" w14:textId="77777777" w:rsidR="00E1058D" w:rsidRPr="0094479F" w:rsidRDefault="00E1058D" w:rsidP="000119F9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312B3DBD" w14:textId="3BCB423A" w:rsidR="00E1058D" w:rsidRDefault="004C7597" w:rsidP="004C7597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979"/>
        <w:gridCol w:w="4781"/>
        <w:gridCol w:w="8070"/>
      </w:tblGrid>
      <w:tr w:rsidR="00E1058D" w:rsidRPr="00F46BBA" w14:paraId="5EEF8BFF" w14:textId="77777777" w:rsidTr="00B82E3B">
        <w:trPr>
          <w:trHeight w:val="90"/>
        </w:trPr>
        <w:tc>
          <w:tcPr>
            <w:tcW w:w="941" w:type="pct"/>
            <w:shd w:val="clear" w:color="auto" w:fill="E7E6E6" w:themeFill="background2"/>
          </w:tcPr>
          <w:p w14:paraId="108B1985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510" w:type="pct"/>
            <w:shd w:val="clear" w:color="auto" w:fill="E7E6E6" w:themeFill="background2"/>
          </w:tcPr>
          <w:p w14:paraId="435EBE83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24BF6E19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E1058D" w:rsidRPr="00F46BBA" w14:paraId="756821FA" w14:textId="77777777" w:rsidTr="00B82E3B">
        <w:trPr>
          <w:trHeight w:val="90"/>
        </w:trPr>
        <w:tc>
          <w:tcPr>
            <w:tcW w:w="941" w:type="pct"/>
          </w:tcPr>
          <w:p w14:paraId="26DAAA74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510" w:type="pct"/>
          </w:tcPr>
          <w:p w14:paraId="2DC9DE70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34672E4D" w14:textId="77777777" w:rsidR="00E1058D" w:rsidRPr="00A82F89" w:rsidRDefault="00E1058D" w:rsidP="004C7597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Unauthorized </w:t>
            </w:r>
          </w:p>
        </w:tc>
      </w:tr>
      <w:tr w:rsidR="00E1058D" w:rsidRPr="00F46BBA" w14:paraId="21901C9E" w14:textId="77777777" w:rsidTr="00B82E3B">
        <w:trPr>
          <w:trHeight w:val="2476"/>
        </w:trPr>
        <w:tc>
          <w:tcPr>
            <w:tcW w:w="941" w:type="pct"/>
          </w:tcPr>
          <w:p w14:paraId="36EC6424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510" w:type="pct"/>
          </w:tcPr>
          <w:p w14:paraId="25CA7758" w14:textId="77777777" w:rsidR="00E1058D" w:rsidRPr="00F46BBA" w:rsidRDefault="00E1058D" w:rsidP="004C7597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635142A2" w14:textId="77777777" w:rsidR="00E1058D" w:rsidRPr="00A82F89" w:rsidRDefault="00E1058D" w:rsidP="004C7597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is missing bad request </w:t>
            </w:r>
          </w:p>
          <w:p w14:paraId="3F762E9F" w14:textId="77777777" w:rsidR="00E1058D" w:rsidRPr="00A82F89" w:rsidRDefault="00E1058D" w:rsidP="004C7597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could be: </w:t>
            </w:r>
          </w:p>
          <w:p w14:paraId="33E76793" w14:textId="77777777" w:rsidR="00E1058D" w:rsidRPr="00A82F89" w:rsidRDefault="00E1058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Query params </w:t>
            </w:r>
          </w:p>
          <w:p w14:paraId="4F7D35C3" w14:textId="77777777" w:rsidR="00E1058D" w:rsidRPr="00A82F89" w:rsidRDefault="00E1058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Layout name </w:t>
            </w:r>
          </w:p>
          <w:p w14:paraId="11845EFF" w14:textId="77777777" w:rsidR="00E1058D" w:rsidRPr="00A82F89" w:rsidRDefault="00E1058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Tenant-id </w:t>
            </w:r>
          </w:p>
          <w:p w14:paraId="28DC2BFC" w14:textId="1FAB21D4" w:rsidR="00E1058D" w:rsidRPr="00A82F89" w:rsidRDefault="00E1058D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Client-id</w:t>
            </w:r>
          </w:p>
        </w:tc>
      </w:tr>
    </w:tbl>
    <w:p w14:paraId="6DB1546F" w14:textId="77777777" w:rsidR="000119F9" w:rsidRDefault="000119F9" w:rsidP="00FF6DE7">
      <w:pPr>
        <w:pStyle w:val="Heading2"/>
        <w:jc w:val="left"/>
        <w:sectPr w:rsidR="000119F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85E37AA" w14:textId="3704D7C3" w:rsidR="00F67337" w:rsidRPr="00C4385F" w:rsidRDefault="00F67337" w:rsidP="00FF6DE7">
      <w:pPr>
        <w:pStyle w:val="Heading2"/>
        <w:jc w:val="left"/>
      </w:pPr>
      <w:bookmarkStart w:id="37" w:name="_Toc217901625"/>
      <w:r w:rsidRPr="00DC09B1">
        <w:t>ModelMW (GET)</w:t>
      </w:r>
      <w:bookmarkEnd w:id="37"/>
    </w:p>
    <w:p w14:paraId="518A73E9" w14:textId="7FD6A884" w:rsidR="00F67337" w:rsidRPr="00C4385F" w:rsidRDefault="00F67337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to </w:t>
      </w:r>
      <w:r>
        <w:rPr>
          <w:color w:val="232323"/>
        </w:rPr>
        <w:t xml:space="preserve">list </w:t>
      </w:r>
      <w:r w:rsidRPr="00C4385F">
        <w:rPr>
          <w:color w:val="232323"/>
        </w:rPr>
        <w:t>3D Models in Viewer and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1D97156D" w14:textId="1FF96753" w:rsidR="00F67337" w:rsidRPr="00C4385F" w:rsidRDefault="001C6A65" w:rsidP="001C6A65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F67337" w:rsidRPr="001C6A65" w14:paraId="0EAC136E" w14:textId="77777777" w:rsidTr="001C6A65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481DBB75" w14:textId="77777777" w:rsidR="00F67337" w:rsidRPr="001C6A65" w:rsidRDefault="00F67337" w:rsidP="001C6A65">
            <w:pPr>
              <w:spacing w:after="0"/>
              <w:jc w:val="left"/>
            </w:pPr>
            <w:r w:rsidRPr="001C6A65">
              <w:t xml:space="preserve">PROTOCOL </w:t>
            </w:r>
          </w:p>
        </w:tc>
        <w:tc>
          <w:tcPr>
            <w:tcW w:w="4149" w:type="pct"/>
          </w:tcPr>
          <w:p w14:paraId="37AD4E92" w14:textId="77777777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F67337" w:rsidRPr="001C6A65" w14:paraId="724EFEF6" w14:textId="77777777" w:rsidTr="001C6A65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7A721503" w14:textId="08203387" w:rsidR="00F67337" w:rsidRPr="001C6A65" w:rsidRDefault="00F67337" w:rsidP="001C6A65">
            <w:pPr>
              <w:spacing w:after="0"/>
              <w:jc w:val="left"/>
            </w:pPr>
            <w:r w:rsidRPr="001C6A65">
              <w:t xml:space="preserve">PATH </w:t>
            </w:r>
            <w:r w:rsidR="001D3EFD">
              <w:t>(Public Exposure)</w:t>
            </w:r>
            <w:r w:rsidRPr="001C6A65">
              <w:t xml:space="preserve"> </w:t>
            </w:r>
          </w:p>
        </w:tc>
        <w:tc>
          <w:tcPr>
            <w:tcW w:w="4149" w:type="pct"/>
          </w:tcPr>
          <w:p w14:paraId="059CFAD2" w14:textId="30ABA933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</w:t>
            </w:r>
            <w:r w:rsidR="00252470" w:rsidRPr="00A82F89">
              <w:rPr>
                <w:rStyle w:val="Hyperlink"/>
                <w:rFonts w:ascii="Consolas" w:hAnsi="Consolas"/>
              </w:rPr>
              <w:t>modelmw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F67337" w:rsidRPr="001C6A65" w14:paraId="5550136A" w14:textId="77777777" w:rsidTr="001C6A65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5B9817CE" w14:textId="77777777" w:rsidR="00F67337" w:rsidRPr="001C6A65" w:rsidRDefault="00F67337" w:rsidP="001C6A65">
            <w:pPr>
              <w:spacing w:after="0"/>
              <w:jc w:val="left"/>
            </w:pPr>
            <w:r w:rsidRPr="001C6A65">
              <w:t xml:space="preserve">METHOD </w:t>
            </w:r>
          </w:p>
        </w:tc>
        <w:tc>
          <w:tcPr>
            <w:tcW w:w="4149" w:type="pct"/>
          </w:tcPr>
          <w:p w14:paraId="74D61E29" w14:textId="77777777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GET </w:t>
            </w:r>
          </w:p>
        </w:tc>
      </w:tr>
      <w:tr w:rsidR="00F67337" w:rsidRPr="001C6A65" w14:paraId="25A79587" w14:textId="77777777" w:rsidTr="001C6A65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C05A18C" w14:textId="77777777" w:rsidR="00F67337" w:rsidRPr="001C6A65" w:rsidRDefault="00F67337" w:rsidP="001C6A65">
            <w:pPr>
              <w:spacing w:after="0"/>
              <w:jc w:val="left"/>
            </w:pPr>
            <w:r w:rsidRPr="001C6A65">
              <w:t xml:space="preserve">CONTENT TYPE </w:t>
            </w:r>
          </w:p>
        </w:tc>
        <w:tc>
          <w:tcPr>
            <w:tcW w:w="4149" w:type="pct"/>
          </w:tcPr>
          <w:p w14:paraId="7F13621B" w14:textId="77777777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F67337" w:rsidRPr="001C6A65" w14:paraId="1D504EF1" w14:textId="77777777" w:rsidTr="001C6A65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9202F4A" w14:textId="77777777" w:rsidR="00F67337" w:rsidRPr="001C6A65" w:rsidRDefault="00F67337" w:rsidP="001C6A65">
            <w:pPr>
              <w:spacing w:after="0"/>
              <w:jc w:val="left"/>
            </w:pPr>
            <w:r w:rsidRPr="001C6A65">
              <w:t>Authorization</w:t>
            </w:r>
          </w:p>
        </w:tc>
        <w:tc>
          <w:tcPr>
            <w:tcW w:w="4149" w:type="pct"/>
          </w:tcPr>
          <w:p w14:paraId="52C2FC27" w14:textId="77777777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F67337" w:rsidRPr="001C6A65" w14:paraId="3634CF77" w14:textId="77777777" w:rsidTr="001C6A65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CF1472C" w14:textId="77777777" w:rsidR="00F67337" w:rsidRPr="001C6A65" w:rsidRDefault="00F67337" w:rsidP="001C6A65">
            <w:pPr>
              <w:spacing w:after="0"/>
              <w:jc w:val="left"/>
            </w:pPr>
            <w:r w:rsidRPr="001C6A65">
              <w:t>JSON Response</w:t>
            </w:r>
          </w:p>
        </w:tc>
        <w:tc>
          <w:tcPr>
            <w:tcW w:w="4149" w:type="pct"/>
          </w:tcPr>
          <w:p w14:paraId="3F4431BC" w14:textId="796E7AF9" w:rsidR="00F67337" w:rsidRPr="00A82F89" w:rsidRDefault="00F67337" w:rsidP="001C6A65">
            <w:pPr>
              <w:spacing w:after="0"/>
              <w:jc w:val="left"/>
              <w:rPr>
                <w:rFonts w:ascii="Consolas" w:hAnsi="Consolas"/>
              </w:rPr>
            </w:pPr>
            <w:hyperlink r:id="rId43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307DDBA" w14:textId="0A31026F" w:rsidR="00F67337" w:rsidRDefault="001C6A65" w:rsidP="001C6A65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5"/>
        <w:gridCol w:w="9846"/>
        <w:gridCol w:w="1494"/>
        <w:gridCol w:w="1795"/>
      </w:tblGrid>
      <w:tr w:rsidR="001C6A65" w:rsidRPr="00442332" w14:paraId="208787DF" w14:textId="77777777" w:rsidTr="001C6A65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7F91B540" w14:textId="77777777" w:rsidR="001C6A65" w:rsidRPr="001C6A65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C6A65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1C6A6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10" w:type="pct"/>
            <w:shd w:val="clear" w:color="auto" w:fill="E7E6E6" w:themeFill="background2"/>
            <w:hideMark/>
          </w:tcPr>
          <w:p w14:paraId="13E35B74" w14:textId="77777777" w:rsidR="001C6A65" w:rsidRPr="001C6A65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C6A65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1C6A6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143826B8" w14:textId="77777777" w:rsidR="001C6A65" w:rsidRPr="001C6A65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C6A65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1C6A6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49320F73" w14:textId="77777777" w:rsidR="001C6A65" w:rsidRPr="001C6A65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1C6A65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1C6A6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1C6A65" w:rsidRPr="00442332" w14:paraId="288EDA37" w14:textId="77777777" w:rsidTr="001C6A65">
        <w:trPr>
          <w:trHeight w:val="360"/>
        </w:trPr>
        <w:tc>
          <w:tcPr>
            <w:tcW w:w="851" w:type="pct"/>
            <w:hideMark/>
          </w:tcPr>
          <w:p w14:paraId="0A74285E" w14:textId="77777777" w:rsidR="001C6A65" w:rsidRPr="00442332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10" w:type="pct"/>
            <w:hideMark/>
          </w:tcPr>
          <w:p w14:paraId="253D5406" w14:textId="77777777" w:rsidR="001C6A65" w:rsidRPr="00442332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3CCD34A9" w14:textId="77777777" w:rsidR="001C6A65" w:rsidRPr="00442332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276A0000" w14:textId="77777777" w:rsidR="001C6A65" w:rsidRPr="00442332" w:rsidRDefault="001C6A65" w:rsidP="001C6A6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7D7430FC" w14:textId="4BBBB080" w:rsidR="001C6A65" w:rsidRDefault="001C6A65" w:rsidP="001C6A65">
      <w:pPr>
        <w:pStyle w:val="Heading3"/>
      </w:pPr>
      <w:r>
        <w:t>Output Header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2693"/>
        <w:gridCol w:w="11343"/>
        <w:gridCol w:w="1810"/>
      </w:tblGrid>
      <w:tr w:rsidR="00A45391" w:rsidRPr="0079724C" w14:paraId="032CC6EE" w14:textId="77777777" w:rsidTr="00A45391">
        <w:trPr>
          <w:trHeight w:val="373"/>
        </w:trPr>
        <w:tc>
          <w:tcPr>
            <w:tcW w:w="850" w:type="pct"/>
            <w:shd w:val="clear" w:color="auto" w:fill="E7E6E6" w:themeFill="background2"/>
            <w:hideMark/>
          </w:tcPr>
          <w:p w14:paraId="4824BFCB" w14:textId="77777777" w:rsidR="00A45391" w:rsidRPr="00A45391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539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A453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79" w:type="pct"/>
            <w:shd w:val="clear" w:color="auto" w:fill="E7E6E6" w:themeFill="background2"/>
            <w:hideMark/>
          </w:tcPr>
          <w:p w14:paraId="44DEA18B" w14:textId="77777777" w:rsidR="00A45391" w:rsidRPr="00A45391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539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A453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71" w:type="pct"/>
            <w:shd w:val="clear" w:color="auto" w:fill="E7E6E6" w:themeFill="background2"/>
            <w:hideMark/>
          </w:tcPr>
          <w:p w14:paraId="2BE82052" w14:textId="77777777" w:rsidR="00A45391" w:rsidRPr="00A45391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539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A4539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A45391" w:rsidRPr="0079724C" w14:paraId="3E4D48BF" w14:textId="77777777" w:rsidTr="00A45391">
        <w:trPr>
          <w:trHeight w:val="261"/>
        </w:trPr>
        <w:tc>
          <w:tcPr>
            <w:tcW w:w="850" w:type="pct"/>
            <w:hideMark/>
          </w:tcPr>
          <w:p w14:paraId="67D84378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79" w:type="pct"/>
            <w:hideMark/>
          </w:tcPr>
          <w:p w14:paraId="6EA13679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71" w:type="pct"/>
            <w:hideMark/>
          </w:tcPr>
          <w:p w14:paraId="39B3B5AC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A45391" w:rsidRPr="0079724C" w14:paraId="3D75376E" w14:textId="77777777" w:rsidTr="00A45391">
        <w:trPr>
          <w:trHeight w:val="261"/>
        </w:trPr>
        <w:tc>
          <w:tcPr>
            <w:tcW w:w="850" w:type="pct"/>
            <w:hideMark/>
          </w:tcPr>
          <w:p w14:paraId="35ECA93E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79" w:type="pct"/>
            <w:hideMark/>
          </w:tcPr>
          <w:p w14:paraId="532591E7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71" w:type="pct"/>
            <w:hideMark/>
          </w:tcPr>
          <w:p w14:paraId="635B37B6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A45391" w:rsidRPr="0079724C" w14:paraId="12A793F0" w14:textId="77777777" w:rsidTr="00A45391">
        <w:trPr>
          <w:trHeight w:val="261"/>
        </w:trPr>
        <w:tc>
          <w:tcPr>
            <w:tcW w:w="850" w:type="pct"/>
            <w:hideMark/>
          </w:tcPr>
          <w:p w14:paraId="54DC4988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79" w:type="pct"/>
            <w:hideMark/>
          </w:tcPr>
          <w:p w14:paraId="21FDC6B1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71" w:type="pct"/>
            <w:hideMark/>
          </w:tcPr>
          <w:p w14:paraId="1FBC3770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A45391" w:rsidRPr="0079724C" w14:paraId="17818BAF" w14:textId="77777777" w:rsidTr="00A45391">
        <w:trPr>
          <w:trHeight w:val="261"/>
        </w:trPr>
        <w:tc>
          <w:tcPr>
            <w:tcW w:w="850" w:type="pct"/>
            <w:hideMark/>
          </w:tcPr>
          <w:p w14:paraId="41E32645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79" w:type="pct"/>
            <w:hideMark/>
          </w:tcPr>
          <w:p w14:paraId="423FF4DD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71" w:type="pct"/>
            <w:hideMark/>
          </w:tcPr>
          <w:p w14:paraId="2AA1AD49" w14:textId="77777777" w:rsidR="00A45391" w:rsidRPr="0079724C" w:rsidRDefault="00A45391" w:rsidP="00A45391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03F5C00" w14:textId="461BE279" w:rsidR="001C6A65" w:rsidRDefault="00AA3412" w:rsidP="00AA3412">
      <w:pPr>
        <w:pStyle w:val="Heading3"/>
      </w:pPr>
      <w:r>
        <w:t>Output Body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2697"/>
        <w:gridCol w:w="11355"/>
        <w:gridCol w:w="1794"/>
      </w:tblGrid>
      <w:tr w:rsidR="00AA3412" w:rsidRPr="0079724C" w14:paraId="14A779E9" w14:textId="77777777" w:rsidTr="00AA3412">
        <w:trPr>
          <w:trHeight w:val="247"/>
        </w:trPr>
        <w:tc>
          <w:tcPr>
            <w:tcW w:w="851" w:type="pct"/>
            <w:shd w:val="clear" w:color="auto" w:fill="E7E6E6" w:themeFill="background2"/>
            <w:hideMark/>
          </w:tcPr>
          <w:p w14:paraId="1255B9F4" w14:textId="77777777" w:rsidR="00AA3412" w:rsidRPr="00AA3412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A3412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AA341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83" w:type="pct"/>
            <w:shd w:val="clear" w:color="auto" w:fill="E7E6E6" w:themeFill="background2"/>
            <w:hideMark/>
          </w:tcPr>
          <w:p w14:paraId="7DCB8D58" w14:textId="77777777" w:rsidR="00AA3412" w:rsidRPr="00AA3412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A3412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AA341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04FA62A8" w14:textId="77777777" w:rsidR="00AA3412" w:rsidRPr="00AA3412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A3412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AA341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AA3412" w:rsidRPr="0079724C" w14:paraId="6B95C5BF" w14:textId="77777777" w:rsidTr="00AA3412">
        <w:trPr>
          <w:trHeight w:val="311"/>
        </w:trPr>
        <w:tc>
          <w:tcPr>
            <w:tcW w:w="851" w:type="pct"/>
            <w:hideMark/>
          </w:tcPr>
          <w:p w14:paraId="77FC9FEE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E1E3F">
              <w:t>data</w:t>
            </w:r>
          </w:p>
        </w:tc>
        <w:tc>
          <w:tcPr>
            <w:tcW w:w="3583" w:type="pct"/>
            <w:hideMark/>
          </w:tcPr>
          <w:p w14:paraId="319067D2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This refers to the </w:t>
            </w:r>
            <w:r w:rsidRPr="0079724C">
              <w:rPr>
                <w:color w:val="000000"/>
                <w:szCs w:val="20"/>
                <w:shd w:val="clear" w:color="auto" w:fill="FFFFFF"/>
              </w:rPr>
              <w:t>array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or list of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m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odel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s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It has a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title, </w:t>
            </w:r>
            <w:r w:rsidRPr="009E1E3F">
              <w:t>assetId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</w:t>
            </w:r>
            <w:r w:rsidRPr="009E1E3F">
              <w:t>tag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</w:t>
            </w:r>
            <w:r w:rsidRPr="009E1E3F">
              <w:t>thumbnailUrl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, ismapped,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a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nd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mapped model data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</w:p>
        </w:tc>
        <w:tc>
          <w:tcPr>
            <w:tcW w:w="567" w:type="pct"/>
            <w:hideMark/>
          </w:tcPr>
          <w:p w14:paraId="0BEBAE98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Array</w:t>
            </w:r>
          </w:p>
        </w:tc>
      </w:tr>
      <w:tr w:rsidR="00AA3412" w:rsidRPr="0079724C" w14:paraId="03B6DE79" w14:textId="77777777" w:rsidTr="00AA3412">
        <w:trPr>
          <w:trHeight w:val="311"/>
        </w:trPr>
        <w:tc>
          <w:tcPr>
            <w:tcW w:w="851" w:type="pct"/>
          </w:tcPr>
          <w:p w14:paraId="6BD029FE" w14:textId="77777777" w:rsidR="00AA3412" w:rsidRPr="009E1E3F" w:rsidRDefault="00AA3412" w:rsidP="00AA3412">
            <w:pPr>
              <w:spacing w:after="0"/>
              <w:jc w:val="left"/>
              <w:textAlignment w:val="baseline"/>
            </w:pPr>
            <w:r w:rsidRPr="00B32DE3">
              <w:t>count</w:t>
            </w:r>
          </w:p>
        </w:tc>
        <w:tc>
          <w:tcPr>
            <w:tcW w:w="3583" w:type="pct"/>
          </w:tcPr>
          <w:p w14:paraId="2BE7EDFC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C</w:t>
            </w:r>
            <w:r>
              <w:rPr>
                <w:rStyle w:val="normaltextrun"/>
                <w:color w:val="000000"/>
                <w:shd w:val="clear" w:color="auto" w:fill="FFFFFF"/>
              </w:rPr>
              <w:t>ount of the Content</w:t>
            </w:r>
          </w:p>
        </w:tc>
        <w:tc>
          <w:tcPr>
            <w:tcW w:w="567" w:type="pct"/>
          </w:tcPr>
          <w:p w14:paraId="7BA1A7FF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 w:rsidRPr="5A3697B4">
              <w:rPr>
                <w:rFonts w:eastAsia="Times New Roman" w:cs="Times New Roman"/>
                <w:lang w:val="en-IN" w:eastAsia="en-IN"/>
              </w:rPr>
              <w:t>Number</w:t>
            </w:r>
          </w:p>
        </w:tc>
      </w:tr>
      <w:tr w:rsidR="00AA3412" w:rsidRPr="0079724C" w14:paraId="6832F506" w14:textId="77777777" w:rsidTr="00AA3412">
        <w:trPr>
          <w:trHeight w:val="311"/>
        </w:trPr>
        <w:tc>
          <w:tcPr>
            <w:tcW w:w="851" w:type="pct"/>
          </w:tcPr>
          <w:p w14:paraId="19816CC0" w14:textId="77777777" w:rsidR="00AA3412" w:rsidRPr="009E1E3F" w:rsidRDefault="00AA3412" w:rsidP="00AA3412">
            <w:pPr>
              <w:spacing w:after="0"/>
              <w:jc w:val="left"/>
              <w:textAlignment w:val="baseline"/>
            </w:pPr>
            <w:r w:rsidRPr="00F54C35">
              <w:t>totalAssetsCount</w:t>
            </w:r>
          </w:p>
        </w:tc>
        <w:tc>
          <w:tcPr>
            <w:tcW w:w="3583" w:type="pct"/>
          </w:tcPr>
          <w:p w14:paraId="1535BC59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Total Asset count</w:t>
            </w:r>
          </w:p>
        </w:tc>
        <w:tc>
          <w:tcPr>
            <w:tcW w:w="567" w:type="pct"/>
          </w:tcPr>
          <w:p w14:paraId="49875775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 w:rsidRPr="5A3697B4">
              <w:rPr>
                <w:rFonts w:eastAsia="Times New Roman" w:cs="Times New Roman"/>
                <w:lang w:val="en-IN" w:eastAsia="en-IN"/>
              </w:rPr>
              <w:t>Number</w:t>
            </w:r>
          </w:p>
        </w:tc>
      </w:tr>
      <w:tr w:rsidR="00AA3412" w:rsidRPr="0079724C" w14:paraId="6D262995" w14:textId="77777777" w:rsidTr="00AA3412">
        <w:trPr>
          <w:trHeight w:val="311"/>
        </w:trPr>
        <w:tc>
          <w:tcPr>
            <w:tcW w:w="851" w:type="pct"/>
          </w:tcPr>
          <w:p w14:paraId="05EED900" w14:textId="77777777" w:rsidR="00AA3412" w:rsidRPr="009E1E3F" w:rsidRDefault="00AA3412" w:rsidP="00AA3412">
            <w:pPr>
              <w:spacing w:after="0"/>
              <w:jc w:val="left"/>
              <w:textAlignment w:val="baseline"/>
            </w:pPr>
            <w:r w:rsidRPr="007C48A6">
              <w:t>lastRead</w:t>
            </w:r>
          </w:p>
        </w:tc>
        <w:tc>
          <w:tcPr>
            <w:tcW w:w="3583" w:type="pct"/>
          </w:tcPr>
          <w:p w14:paraId="3707851B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Last read has assetId and updatedat field for pagination</w:t>
            </w:r>
          </w:p>
        </w:tc>
        <w:tc>
          <w:tcPr>
            <w:tcW w:w="567" w:type="pct"/>
          </w:tcPr>
          <w:p w14:paraId="368A27D0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 w:rsidRPr="5A3697B4">
              <w:rPr>
                <w:rFonts w:eastAsia="Times New Roman" w:cs="Times New Roman"/>
                <w:lang w:val="en-IN" w:eastAsia="en-IN"/>
              </w:rPr>
              <w:t>Object</w:t>
            </w:r>
          </w:p>
        </w:tc>
      </w:tr>
      <w:tr w:rsidR="00AA3412" w:rsidRPr="0079724C" w14:paraId="1577FEF9" w14:textId="77777777" w:rsidTr="00AA3412">
        <w:trPr>
          <w:trHeight w:val="218"/>
        </w:trPr>
        <w:tc>
          <w:tcPr>
            <w:tcW w:w="851" w:type="pct"/>
            <w:hideMark/>
          </w:tcPr>
          <w:p w14:paraId="6C161CDB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sasToken</w:t>
            </w:r>
          </w:p>
        </w:tc>
        <w:tc>
          <w:tcPr>
            <w:tcW w:w="3583" w:type="pct"/>
            <w:hideMark/>
          </w:tcPr>
          <w:p w14:paraId="275DF4C5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Sas token for fetching blob from Azure blob storage</w:t>
            </w:r>
          </w:p>
        </w:tc>
        <w:tc>
          <w:tcPr>
            <w:tcW w:w="567" w:type="pct"/>
            <w:hideMark/>
          </w:tcPr>
          <w:p w14:paraId="5A84031B" w14:textId="77777777" w:rsidR="00AA3412" w:rsidRPr="0079724C" w:rsidRDefault="00AA3412" w:rsidP="00AA3412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</w:tbl>
    <w:p w14:paraId="4BD7E287" w14:textId="7D3D20C9" w:rsidR="00AA3412" w:rsidRPr="00C4385F" w:rsidRDefault="00AA3412" w:rsidP="00AA3412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F67337" w:rsidRPr="0094479F" w14:paraId="1B7E8A45" w14:textId="77777777" w:rsidTr="00AA3412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7FD1E5B5" w14:textId="77777777" w:rsidR="00F67337" w:rsidRPr="0094479F" w:rsidRDefault="00F67337" w:rsidP="00AA3412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shd w:val="clear" w:color="auto" w:fill="E7E6E6" w:themeFill="background2"/>
          </w:tcPr>
          <w:p w14:paraId="32665959" w14:textId="77777777" w:rsidR="00F67337" w:rsidRPr="0094479F" w:rsidRDefault="00F67337" w:rsidP="00AA3412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F67337" w:rsidRPr="0094479F" w14:paraId="6B39833F" w14:textId="77777777" w:rsidTr="00AA3412">
        <w:trPr>
          <w:trHeight w:val="90"/>
        </w:trPr>
        <w:tc>
          <w:tcPr>
            <w:tcW w:w="851" w:type="pct"/>
          </w:tcPr>
          <w:p w14:paraId="608B31DC" w14:textId="77777777" w:rsidR="00F67337" w:rsidRPr="0094479F" w:rsidRDefault="00F67337" w:rsidP="00AA3412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49" w:type="pct"/>
          </w:tcPr>
          <w:p w14:paraId="5704B8FC" w14:textId="77777777" w:rsidR="00F67337" w:rsidRPr="0094479F" w:rsidRDefault="00F67337" w:rsidP="00AA3412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153EFF8E" w14:textId="1D738DC4" w:rsidR="00F67337" w:rsidRPr="00442332" w:rsidRDefault="00AA3412" w:rsidP="00AA3412">
      <w:pPr>
        <w:pStyle w:val="Heading3"/>
        <w:rPr>
          <w:lang w:val="en-IN" w:eastAsia="en-IN"/>
        </w:rPr>
      </w:pPr>
      <w:r>
        <w:rPr>
          <w:lang w:val="en-IN" w:eastAsia="en-IN"/>
        </w:rP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5066"/>
        <w:gridCol w:w="8070"/>
      </w:tblGrid>
      <w:tr w:rsidR="00F67337" w:rsidRPr="00F46BBA" w14:paraId="16843AE3" w14:textId="77777777" w:rsidTr="004F679E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00EA1EF5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600" w:type="pct"/>
            <w:shd w:val="clear" w:color="auto" w:fill="E7E6E6" w:themeFill="background2"/>
          </w:tcPr>
          <w:p w14:paraId="30B248FD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42A6DD4A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F67337" w:rsidRPr="00F46BBA" w14:paraId="49841034" w14:textId="77777777" w:rsidTr="004F679E">
        <w:trPr>
          <w:trHeight w:val="90"/>
        </w:trPr>
        <w:tc>
          <w:tcPr>
            <w:tcW w:w="851" w:type="pct"/>
          </w:tcPr>
          <w:p w14:paraId="69D3CDE9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600" w:type="pct"/>
          </w:tcPr>
          <w:p w14:paraId="7D8F4D5D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7D97F44C" w14:textId="77777777" w:rsidR="00F67337" w:rsidRPr="00A82F89" w:rsidRDefault="00F67337" w:rsidP="00AA341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Unauthorized </w:t>
            </w:r>
          </w:p>
        </w:tc>
      </w:tr>
      <w:tr w:rsidR="00F67337" w:rsidRPr="00F46BBA" w14:paraId="7507AC62" w14:textId="77777777" w:rsidTr="006B05D7">
        <w:trPr>
          <w:trHeight w:val="1637"/>
        </w:trPr>
        <w:tc>
          <w:tcPr>
            <w:tcW w:w="851" w:type="pct"/>
          </w:tcPr>
          <w:p w14:paraId="6A6E79D3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600" w:type="pct"/>
          </w:tcPr>
          <w:p w14:paraId="2B4472D0" w14:textId="77777777" w:rsidR="00F67337" w:rsidRPr="00F46BBA" w:rsidRDefault="00F67337" w:rsidP="00AA3412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7BF56343" w14:textId="77777777" w:rsidR="00F67337" w:rsidRPr="00A82F89" w:rsidRDefault="00F67337" w:rsidP="00AA341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is missing bad request </w:t>
            </w:r>
          </w:p>
          <w:p w14:paraId="0FEDE90B" w14:textId="77777777" w:rsidR="00F67337" w:rsidRPr="00A82F89" w:rsidRDefault="00F67337" w:rsidP="00AA3412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{field} could be: </w:t>
            </w:r>
          </w:p>
          <w:p w14:paraId="35120D75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Query params </w:t>
            </w:r>
          </w:p>
          <w:p w14:paraId="109B1FC4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Layout name </w:t>
            </w:r>
          </w:p>
          <w:p w14:paraId="2A1E6903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Tenant-id </w:t>
            </w:r>
          </w:p>
          <w:p w14:paraId="42B00048" w14:textId="27093FEE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Client-id</w:t>
            </w:r>
          </w:p>
        </w:tc>
      </w:tr>
    </w:tbl>
    <w:p w14:paraId="43CD3E97" w14:textId="77777777" w:rsidR="004F679E" w:rsidRDefault="004F679E" w:rsidP="00FF6DE7">
      <w:pPr>
        <w:pStyle w:val="Heading2"/>
        <w:jc w:val="left"/>
        <w:sectPr w:rsidR="004F679E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97E414" w14:textId="6FC89641" w:rsidR="00F67337" w:rsidRPr="00C4385F" w:rsidRDefault="00F67337" w:rsidP="00FF6DE7">
      <w:pPr>
        <w:pStyle w:val="Heading2"/>
        <w:jc w:val="left"/>
      </w:pPr>
      <w:bookmarkStart w:id="38" w:name="_Toc217901626"/>
      <w:r w:rsidRPr="00DC09B1">
        <w:t>ModelMW(POST)</w:t>
      </w:r>
      <w:bookmarkEnd w:id="38"/>
    </w:p>
    <w:p w14:paraId="6315A828" w14:textId="55B505C0" w:rsidR="00F67337" w:rsidRPr="00C4385F" w:rsidRDefault="00F67337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to </w:t>
      </w:r>
      <w:r>
        <w:t xml:space="preserve">create </w:t>
      </w:r>
      <w:r w:rsidRPr="00C4385F">
        <w:rPr>
          <w:color w:val="232323"/>
        </w:rPr>
        <w:t>3D Models in</w:t>
      </w:r>
      <w:r w:rsidR="008B1661">
        <w:rPr>
          <w:color w:val="232323"/>
        </w:rPr>
        <w:t xml:space="preserve"> the</w:t>
      </w:r>
      <w:r w:rsidRPr="00C4385F">
        <w:rPr>
          <w:color w:val="232323"/>
        </w:rPr>
        <w:t xml:space="preserve"> Builder app</w:t>
      </w:r>
      <w:r>
        <w:rPr>
          <w:color w:val="232323"/>
        </w:rPr>
        <w:t>lication</w:t>
      </w:r>
      <w:r w:rsidRPr="00C4385F">
        <w:rPr>
          <w:color w:val="232323"/>
        </w:rPr>
        <w:t>.</w:t>
      </w:r>
    </w:p>
    <w:p w14:paraId="62A4194A" w14:textId="545AE3D3" w:rsidR="00F67337" w:rsidRPr="00C4385F" w:rsidRDefault="00F817E6" w:rsidP="00F817E6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F67337" w:rsidRPr="00F817E6" w14:paraId="5C89CB2D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4C6B07BF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 xml:space="preserve">PROTOCOL </w:t>
            </w:r>
          </w:p>
        </w:tc>
        <w:tc>
          <w:tcPr>
            <w:tcW w:w="4092" w:type="pct"/>
          </w:tcPr>
          <w:p w14:paraId="4114F863" w14:textId="77777777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F67337" w:rsidRPr="00F817E6" w14:paraId="342B2BC0" w14:textId="77777777" w:rsidTr="00F817E6">
        <w:trPr>
          <w:trHeight w:val="103"/>
        </w:trPr>
        <w:tc>
          <w:tcPr>
            <w:tcW w:w="908" w:type="pct"/>
            <w:shd w:val="clear" w:color="auto" w:fill="E7E6E6" w:themeFill="background2"/>
          </w:tcPr>
          <w:p w14:paraId="2D4455B1" w14:textId="0B187AFC" w:rsidR="00F67337" w:rsidRPr="00F817E6" w:rsidRDefault="00F67337" w:rsidP="00F817E6">
            <w:pPr>
              <w:spacing w:after="0"/>
              <w:jc w:val="left"/>
            </w:pPr>
            <w:r w:rsidRPr="00F817E6">
              <w:t xml:space="preserve">PATH </w:t>
            </w:r>
            <w:r w:rsidR="001D3EFD">
              <w:t>(Public Exposure)</w:t>
            </w:r>
            <w:r w:rsidRPr="00F817E6">
              <w:t xml:space="preserve"> </w:t>
            </w:r>
          </w:p>
        </w:tc>
        <w:tc>
          <w:tcPr>
            <w:tcW w:w="4092" w:type="pct"/>
          </w:tcPr>
          <w:p w14:paraId="319820B2" w14:textId="50ED9158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</w:t>
            </w:r>
            <w:r w:rsidR="00E34067" w:rsidRPr="00A82F89">
              <w:rPr>
                <w:rStyle w:val="Hyperlink"/>
                <w:rFonts w:ascii="Consolas" w:hAnsi="Consolas"/>
              </w:rPr>
              <w:t>modelmw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F67337" w:rsidRPr="00F817E6" w14:paraId="404AB263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773A2B7B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 xml:space="preserve">METHOD </w:t>
            </w:r>
          </w:p>
        </w:tc>
        <w:tc>
          <w:tcPr>
            <w:tcW w:w="4092" w:type="pct"/>
          </w:tcPr>
          <w:p w14:paraId="0DA2F982" w14:textId="77777777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POST</w:t>
            </w:r>
          </w:p>
        </w:tc>
      </w:tr>
      <w:tr w:rsidR="00F67337" w:rsidRPr="00F817E6" w14:paraId="4B5075DC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0CAA68B8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 xml:space="preserve">CONTENT TYPE </w:t>
            </w:r>
          </w:p>
        </w:tc>
        <w:tc>
          <w:tcPr>
            <w:tcW w:w="4092" w:type="pct"/>
          </w:tcPr>
          <w:p w14:paraId="00800BC7" w14:textId="77777777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F67337" w:rsidRPr="00F817E6" w14:paraId="523E2F4F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68C644F9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>Authorization</w:t>
            </w:r>
          </w:p>
        </w:tc>
        <w:tc>
          <w:tcPr>
            <w:tcW w:w="4092" w:type="pct"/>
          </w:tcPr>
          <w:p w14:paraId="1950F7C6" w14:textId="77777777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F67337" w:rsidRPr="00F817E6" w14:paraId="31E86834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36A9D55F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>JSON Request</w:t>
            </w:r>
          </w:p>
        </w:tc>
        <w:tc>
          <w:tcPr>
            <w:tcW w:w="4092" w:type="pct"/>
          </w:tcPr>
          <w:p w14:paraId="2C6B7807" w14:textId="05C650FB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hyperlink r:id="rId44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F67337" w:rsidRPr="00F817E6" w14:paraId="64FD877E" w14:textId="77777777" w:rsidTr="00F817E6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3BF26D8E" w14:textId="77777777" w:rsidR="00F67337" w:rsidRPr="00F817E6" w:rsidRDefault="00F67337" w:rsidP="00F817E6">
            <w:pPr>
              <w:spacing w:after="0"/>
              <w:jc w:val="left"/>
            </w:pPr>
            <w:r w:rsidRPr="00F817E6">
              <w:t>JSON Response</w:t>
            </w:r>
          </w:p>
        </w:tc>
        <w:tc>
          <w:tcPr>
            <w:tcW w:w="4092" w:type="pct"/>
          </w:tcPr>
          <w:p w14:paraId="5E61B22E" w14:textId="27853C72" w:rsidR="00F67337" w:rsidRPr="00A82F89" w:rsidRDefault="00F67337" w:rsidP="00F817E6">
            <w:pPr>
              <w:spacing w:after="0"/>
              <w:jc w:val="left"/>
              <w:rPr>
                <w:rFonts w:ascii="Consolas" w:hAnsi="Consolas"/>
              </w:rPr>
            </w:pPr>
            <w:hyperlink r:id="rId45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6D43E57B" w14:textId="6242E31B" w:rsidR="00F67337" w:rsidRDefault="00195471" w:rsidP="00195471">
      <w:pPr>
        <w:pStyle w:val="Heading3"/>
      </w:pPr>
      <w:bookmarkStart w:id="39" w:name="OLE_LINK18"/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0441"/>
        <w:gridCol w:w="988"/>
        <w:gridCol w:w="1526"/>
      </w:tblGrid>
      <w:tr w:rsidR="00195471" w:rsidRPr="00BE274F" w14:paraId="58D0F5BD" w14:textId="77777777" w:rsidTr="006633B0">
        <w:trPr>
          <w:trHeight w:val="360"/>
        </w:trPr>
        <w:tc>
          <w:tcPr>
            <w:tcW w:w="908" w:type="pct"/>
            <w:shd w:val="clear" w:color="auto" w:fill="E7E6E6" w:themeFill="background2"/>
            <w:hideMark/>
          </w:tcPr>
          <w:p w14:paraId="6DE3EF0E" w14:textId="77777777" w:rsidR="00195471" w:rsidRPr="006633B0" w:rsidRDefault="00195471" w:rsidP="006633B0">
            <w:pPr>
              <w:spacing w:after="0"/>
              <w:jc w:val="left"/>
              <w:rPr>
                <w:b/>
                <w:bCs/>
              </w:rPr>
            </w:pPr>
            <w:r w:rsidRPr="006633B0">
              <w:rPr>
                <w:b/>
                <w:bCs/>
              </w:rPr>
              <w:t>Parameter </w:t>
            </w:r>
          </w:p>
        </w:tc>
        <w:tc>
          <w:tcPr>
            <w:tcW w:w="3298" w:type="pct"/>
            <w:shd w:val="clear" w:color="auto" w:fill="E7E6E6" w:themeFill="background2"/>
            <w:hideMark/>
          </w:tcPr>
          <w:p w14:paraId="5C56E17F" w14:textId="77777777" w:rsidR="00195471" w:rsidRPr="006633B0" w:rsidRDefault="00195471" w:rsidP="006633B0">
            <w:pPr>
              <w:spacing w:after="0"/>
              <w:jc w:val="left"/>
              <w:rPr>
                <w:b/>
                <w:bCs/>
              </w:rPr>
            </w:pPr>
            <w:r w:rsidRPr="006633B0">
              <w:rPr>
                <w:b/>
                <w:bCs/>
              </w:rPr>
              <w:t>Description </w:t>
            </w:r>
          </w:p>
        </w:tc>
        <w:tc>
          <w:tcPr>
            <w:tcW w:w="312" w:type="pct"/>
            <w:shd w:val="clear" w:color="auto" w:fill="E7E6E6" w:themeFill="background2"/>
            <w:hideMark/>
          </w:tcPr>
          <w:p w14:paraId="0C15B742" w14:textId="77777777" w:rsidR="00195471" w:rsidRPr="006633B0" w:rsidRDefault="00195471" w:rsidP="006633B0">
            <w:pPr>
              <w:spacing w:after="0"/>
              <w:jc w:val="left"/>
              <w:rPr>
                <w:b/>
                <w:bCs/>
              </w:rPr>
            </w:pPr>
            <w:r w:rsidRPr="006633B0">
              <w:rPr>
                <w:b/>
                <w:bCs/>
              </w:rPr>
              <w:t>M/O </w:t>
            </w:r>
          </w:p>
        </w:tc>
        <w:tc>
          <w:tcPr>
            <w:tcW w:w="482" w:type="pct"/>
            <w:shd w:val="clear" w:color="auto" w:fill="E7E6E6" w:themeFill="background2"/>
            <w:hideMark/>
          </w:tcPr>
          <w:p w14:paraId="38240497" w14:textId="77777777" w:rsidR="00195471" w:rsidRPr="006633B0" w:rsidRDefault="00195471" w:rsidP="006633B0">
            <w:pPr>
              <w:spacing w:after="0"/>
              <w:jc w:val="left"/>
              <w:rPr>
                <w:b/>
                <w:bCs/>
              </w:rPr>
            </w:pPr>
            <w:r w:rsidRPr="006633B0">
              <w:rPr>
                <w:b/>
                <w:bCs/>
              </w:rPr>
              <w:t>Type </w:t>
            </w:r>
          </w:p>
        </w:tc>
      </w:tr>
      <w:tr w:rsidR="00195471" w:rsidRPr="00BE274F" w14:paraId="0A9C3901" w14:textId="77777777" w:rsidTr="006633B0">
        <w:trPr>
          <w:trHeight w:val="360"/>
        </w:trPr>
        <w:tc>
          <w:tcPr>
            <w:tcW w:w="908" w:type="pct"/>
            <w:hideMark/>
          </w:tcPr>
          <w:p w14:paraId="6370282D" w14:textId="77777777" w:rsidR="00195471" w:rsidRPr="00BE274F" w:rsidRDefault="00195471" w:rsidP="006633B0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3298" w:type="pct"/>
            <w:hideMark/>
          </w:tcPr>
          <w:p w14:paraId="60C2425A" w14:textId="77777777" w:rsidR="00195471" w:rsidRPr="00BE274F" w:rsidRDefault="00195471" w:rsidP="006633B0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312" w:type="pct"/>
            <w:hideMark/>
          </w:tcPr>
          <w:p w14:paraId="17786824" w14:textId="77777777" w:rsidR="00195471" w:rsidRPr="00BE274F" w:rsidRDefault="00195471" w:rsidP="006633B0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482" w:type="pct"/>
            <w:hideMark/>
          </w:tcPr>
          <w:p w14:paraId="013FE0B5" w14:textId="77777777" w:rsidR="00195471" w:rsidRPr="00BE274F" w:rsidRDefault="00195471" w:rsidP="006633B0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588D1087" w14:textId="146FAF37" w:rsidR="00195471" w:rsidRDefault="006633B0" w:rsidP="006633B0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0441"/>
        <w:gridCol w:w="988"/>
        <w:gridCol w:w="1526"/>
      </w:tblGrid>
      <w:tr w:rsidR="006633B0" w:rsidRPr="00BE274F" w14:paraId="3911BF3F" w14:textId="77777777" w:rsidTr="00E214E8">
        <w:trPr>
          <w:trHeight w:val="360"/>
        </w:trPr>
        <w:tc>
          <w:tcPr>
            <w:tcW w:w="908" w:type="pct"/>
            <w:shd w:val="clear" w:color="auto" w:fill="E7E6E6" w:themeFill="background2"/>
            <w:hideMark/>
          </w:tcPr>
          <w:p w14:paraId="79639E59" w14:textId="77777777" w:rsidR="006633B0" w:rsidRPr="00E214E8" w:rsidRDefault="006633B0" w:rsidP="00E214E8">
            <w:pPr>
              <w:spacing w:after="0"/>
              <w:jc w:val="left"/>
              <w:rPr>
                <w:b/>
                <w:bCs/>
              </w:rPr>
            </w:pPr>
            <w:r w:rsidRPr="00E214E8">
              <w:rPr>
                <w:b/>
                <w:bCs/>
              </w:rPr>
              <w:t>Parameter </w:t>
            </w:r>
          </w:p>
        </w:tc>
        <w:tc>
          <w:tcPr>
            <w:tcW w:w="3298" w:type="pct"/>
            <w:shd w:val="clear" w:color="auto" w:fill="E7E6E6" w:themeFill="background2"/>
            <w:hideMark/>
          </w:tcPr>
          <w:p w14:paraId="7DBEB1E4" w14:textId="77777777" w:rsidR="006633B0" w:rsidRPr="00E214E8" w:rsidRDefault="006633B0" w:rsidP="00E214E8">
            <w:pPr>
              <w:spacing w:after="0"/>
              <w:jc w:val="left"/>
              <w:rPr>
                <w:b/>
                <w:bCs/>
              </w:rPr>
            </w:pPr>
            <w:r w:rsidRPr="00E214E8">
              <w:rPr>
                <w:b/>
                <w:bCs/>
              </w:rPr>
              <w:t>Description </w:t>
            </w:r>
          </w:p>
        </w:tc>
        <w:tc>
          <w:tcPr>
            <w:tcW w:w="312" w:type="pct"/>
            <w:shd w:val="clear" w:color="auto" w:fill="E7E6E6" w:themeFill="background2"/>
            <w:hideMark/>
          </w:tcPr>
          <w:p w14:paraId="17BB77E2" w14:textId="77777777" w:rsidR="006633B0" w:rsidRPr="00E214E8" w:rsidRDefault="006633B0" w:rsidP="00E214E8">
            <w:pPr>
              <w:spacing w:after="0"/>
              <w:jc w:val="left"/>
              <w:rPr>
                <w:b/>
                <w:bCs/>
              </w:rPr>
            </w:pPr>
            <w:r w:rsidRPr="00E214E8">
              <w:rPr>
                <w:b/>
                <w:bCs/>
              </w:rPr>
              <w:t>M/O</w:t>
            </w:r>
          </w:p>
        </w:tc>
        <w:tc>
          <w:tcPr>
            <w:tcW w:w="482" w:type="pct"/>
            <w:shd w:val="clear" w:color="auto" w:fill="E7E6E6" w:themeFill="background2"/>
            <w:hideMark/>
          </w:tcPr>
          <w:p w14:paraId="0DF2DCEA" w14:textId="77777777" w:rsidR="006633B0" w:rsidRPr="00E214E8" w:rsidRDefault="006633B0" w:rsidP="00E214E8">
            <w:pPr>
              <w:spacing w:after="0"/>
              <w:jc w:val="left"/>
              <w:rPr>
                <w:b/>
                <w:bCs/>
              </w:rPr>
            </w:pPr>
            <w:r w:rsidRPr="00E214E8">
              <w:rPr>
                <w:b/>
                <w:bCs/>
              </w:rPr>
              <w:t>Type </w:t>
            </w:r>
          </w:p>
        </w:tc>
      </w:tr>
      <w:tr w:rsidR="006633B0" w:rsidRPr="00BE274F" w14:paraId="33DDB827" w14:textId="77777777" w:rsidTr="00E214E8">
        <w:trPr>
          <w:trHeight w:val="255"/>
        </w:trPr>
        <w:tc>
          <w:tcPr>
            <w:tcW w:w="908" w:type="pct"/>
          </w:tcPr>
          <w:p w14:paraId="78E29D3D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title</w:t>
            </w:r>
          </w:p>
        </w:tc>
        <w:tc>
          <w:tcPr>
            <w:tcW w:w="3298" w:type="pct"/>
          </w:tcPr>
          <w:p w14:paraId="28B726B2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Title of the asset</w:t>
            </w:r>
          </w:p>
        </w:tc>
        <w:tc>
          <w:tcPr>
            <w:tcW w:w="312" w:type="pct"/>
          </w:tcPr>
          <w:p w14:paraId="1554461F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482" w:type="pct"/>
          </w:tcPr>
          <w:p w14:paraId="5D12C35D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String</w:t>
            </w:r>
          </w:p>
        </w:tc>
      </w:tr>
      <w:tr w:rsidR="006633B0" w:rsidRPr="00BE274F" w14:paraId="3DAD39D4" w14:textId="77777777" w:rsidTr="00E214E8">
        <w:trPr>
          <w:trHeight w:val="255"/>
        </w:trPr>
        <w:tc>
          <w:tcPr>
            <w:tcW w:w="908" w:type="pct"/>
          </w:tcPr>
          <w:p w14:paraId="5BEE8330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icon</w:t>
            </w:r>
          </w:p>
        </w:tc>
        <w:tc>
          <w:tcPr>
            <w:tcW w:w="3298" w:type="pct"/>
          </w:tcPr>
          <w:p w14:paraId="682BAC2A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Thumbnail object</w:t>
            </w:r>
          </w:p>
        </w:tc>
        <w:tc>
          <w:tcPr>
            <w:tcW w:w="312" w:type="pct"/>
          </w:tcPr>
          <w:p w14:paraId="6E78BE64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482" w:type="pct"/>
          </w:tcPr>
          <w:p w14:paraId="292CFB30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Object</w:t>
            </w:r>
          </w:p>
        </w:tc>
      </w:tr>
      <w:tr w:rsidR="006633B0" w:rsidRPr="00BE274F" w14:paraId="1E693B0A" w14:textId="77777777" w:rsidTr="00E214E8">
        <w:trPr>
          <w:trHeight w:val="255"/>
        </w:trPr>
        <w:tc>
          <w:tcPr>
            <w:tcW w:w="908" w:type="pct"/>
          </w:tcPr>
          <w:p w14:paraId="3990483E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asset</w:t>
            </w:r>
          </w:p>
        </w:tc>
        <w:tc>
          <w:tcPr>
            <w:tcW w:w="3298" w:type="pct"/>
          </w:tcPr>
          <w:p w14:paraId="6F303E46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GLTF asset object</w:t>
            </w:r>
          </w:p>
        </w:tc>
        <w:tc>
          <w:tcPr>
            <w:tcW w:w="312" w:type="pct"/>
          </w:tcPr>
          <w:p w14:paraId="28D1F5C6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482" w:type="pct"/>
          </w:tcPr>
          <w:p w14:paraId="19CE679A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Object</w:t>
            </w:r>
          </w:p>
        </w:tc>
      </w:tr>
      <w:tr w:rsidR="006633B0" w:rsidRPr="00BE274F" w14:paraId="7D1F013A" w14:textId="77777777" w:rsidTr="00E214E8">
        <w:trPr>
          <w:trHeight w:val="255"/>
        </w:trPr>
        <w:tc>
          <w:tcPr>
            <w:tcW w:w="908" w:type="pct"/>
          </w:tcPr>
          <w:p w14:paraId="460ABC09" w14:textId="77777777" w:rsidR="006633B0" w:rsidRPr="00BE274F" w:rsidRDefault="006633B0" w:rsidP="00E214E8">
            <w:pPr>
              <w:spacing w:after="0"/>
              <w:jc w:val="left"/>
            </w:pPr>
            <w:r>
              <w:t>tag</w:t>
            </w:r>
          </w:p>
        </w:tc>
        <w:tc>
          <w:tcPr>
            <w:tcW w:w="3298" w:type="pct"/>
          </w:tcPr>
          <w:p w14:paraId="24DC7119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Environment value</w:t>
            </w:r>
          </w:p>
        </w:tc>
        <w:tc>
          <w:tcPr>
            <w:tcW w:w="312" w:type="pct"/>
          </w:tcPr>
          <w:p w14:paraId="37EB9F07" w14:textId="77777777" w:rsidR="006633B0" w:rsidRPr="00BE274F" w:rsidRDefault="006633B0" w:rsidP="00E214E8">
            <w:pPr>
              <w:spacing w:after="0"/>
              <w:jc w:val="left"/>
            </w:pPr>
            <w:r>
              <w:t>M</w:t>
            </w:r>
          </w:p>
        </w:tc>
        <w:tc>
          <w:tcPr>
            <w:tcW w:w="482" w:type="pct"/>
          </w:tcPr>
          <w:p w14:paraId="6540AC4D" w14:textId="77777777" w:rsidR="006633B0" w:rsidRPr="00BE274F" w:rsidRDefault="006633B0" w:rsidP="00E214E8">
            <w:pPr>
              <w:spacing w:after="0"/>
              <w:jc w:val="left"/>
            </w:pPr>
            <w:r w:rsidRPr="00BE274F">
              <w:t>String</w:t>
            </w:r>
          </w:p>
        </w:tc>
      </w:tr>
    </w:tbl>
    <w:p w14:paraId="1FEA3C97" w14:textId="534B9A0C" w:rsidR="006633B0" w:rsidRDefault="001B72FE" w:rsidP="001B72FE">
      <w:pPr>
        <w:pStyle w:val="Heading3"/>
      </w:pPr>
      <w:r>
        <w:t>Output Header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2872"/>
        <w:gridCol w:w="11418"/>
        <w:gridCol w:w="1524"/>
      </w:tblGrid>
      <w:tr w:rsidR="002B54F4" w:rsidRPr="00101547" w14:paraId="3E817C86" w14:textId="77777777" w:rsidTr="002B54F4">
        <w:trPr>
          <w:trHeight w:val="373"/>
        </w:trPr>
        <w:tc>
          <w:tcPr>
            <w:tcW w:w="908" w:type="pct"/>
            <w:shd w:val="clear" w:color="auto" w:fill="E7E6E6" w:themeFill="background2"/>
            <w:hideMark/>
          </w:tcPr>
          <w:p w14:paraId="0393DEE9" w14:textId="77777777" w:rsidR="002B54F4" w:rsidRPr="00232B59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shd w:val="clear" w:color="auto" w:fill="E7E6E6" w:themeFill="background2"/>
            <w:hideMark/>
          </w:tcPr>
          <w:p w14:paraId="5ADB3E6D" w14:textId="77777777" w:rsidR="002B54F4" w:rsidRPr="00232B59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82" w:type="pct"/>
            <w:shd w:val="clear" w:color="auto" w:fill="E7E6E6" w:themeFill="background2"/>
            <w:hideMark/>
          </w:tcPr>
          <w:p w14:paraId="27F6B4C4" w14:textId="77777777" w:rsidR="002B54F4" w:rsidRPr="00232B59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B54F4" w:rsidRPr="00101547" w14:paraId="4087D389" w14:textId="77777777" w:rsidTr="002B54F4">
        <w:trPr>
          <w:trHeight w:val="261"/>
        </w:trPr>
        <w:tc>
          <w:tcPr>
            <w:tcW w:w="908" w:type="pct"/>
            <w:hideMark/>
          </w:tcPr>
          <w:p w14:paraId="0892F8CD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095F74F7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82" w:type="pct"/>
            <w:hideMark/>
          </w:tcPr>
          <w:p w14:paraId="2E16ECD1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2B54F4" w:rsidRPr="00101547" w14:paraId="3A653C16" w14:textId="77777777" w:rsidTr="002B54F4">
        <w:trPr>
          <w:trHeight w:val="261"/>
        </w:trPr>
        <w:tc>
          <w:tcPr>
            <w:tcW w:w="908" w:type="pct"/>
            <w:hideMark/>
          </w:tcPr>
          <w:p w14:paraId="35CAFECB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479D8B49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82" w:type="pct"/>
            <w:hideMark/>
          </w:tcPr>
          <w:p w14:paraId="01F54BAF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2B54F4" w:rsidRPr="00101547" w14:paraId="0AAB85B7" w14:textId="77777777" w:rsidTr="002B54F4">
        <w:trPr>
          <w:trHeight w:val="261"/>
        </w:trPr>
        <w:tc>
          <w:tcPr>
            <w:tcW w:w="908" w:type="pct"/>
            <w:hideMark/>
          </w:tcPr>
          <w:p w14:paraId="58BEE4B8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2E5957B0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82" w:type="pct"/>
            <w:hideMark/>
          </w:tcPr>
          <w:p w14:paraId="3485C38B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2B54F4" w:rsidRPr="00101547" w14:paraId="5FEBB87E" w14:textId="77777777" w:rsidTr="002B54F4">
        <w:trPr>
          <w:trHeight w:val="261"/>
        </w:trPr>
        <w:tc>
          <w:tcPr>
            <w:tcW w:w="908" w:type="pct"/>
            <w:hideMark/>
          </w:tcPr>
          <w:p w14:paraId="71356544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10" w:type="pct"/>
            <w:hideMark/>
          </w:tcPr>
          <w:p w14:paraId="287ACCDA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82" w:type="pct"/>
            <w:hideMark/>
          </w:tcPr>
          <w:p w14:paraId="0A119772" w14:textId="77777777" w:rsidR="002B54F4" w:rsidRPr="00101547" w:rsidRDefault="002B54F4" w:rsidP="002B54F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3BFB6CF7" w14:textId="09605EAE" w:rsidR="001B72FE" w:rsidRDefault="00232B59" w:rsidP="00232B59">
      <w:pPr>
        <w:pStyle w:val="Heading3"/>
      </w:pPr>
      <w:r>
        <w:t>Output Body</w:t>
      </w:r>
    </w:p>
    <w:tbl>
      <w:tblPr>
        <w:tblStyle w:val="TableGridLight"/>
        <w:tblW w:w="5010" w:type="pct"/>
        <w:tblLook w:val="04A0" w:firstRow="1" w:lastRow="0" w:firstColumn="1" w:lastColumn="0" w:noHBand="0" w:noVBand="1"/>
      </w:tblPr>
      <w:tblGrid>
        <w:gridCol w:w="2874"/>
        <w:gridCol w:w="11430"/>
        <w:gridCol w:w="1558"/>
      </w:tblGrid>
      <w:tr w:rsidR="00232B59" w:rsidRPr="00101547" w14:paraId="5F5E153E" w14:textId="77777777" w:rsidTr="00232B59">
        <w:trPr>
          <w:trHeight w:val="314"/>
        </w:trPr>
        <w:tc>
          <w:tcPr>
            <w:tcW w:w="906" w:type="pct"/>
            <w:shd w:val="clear" w:color="auto" w:fill="E7E6E6" w:themeFill="background2"/>
            <w:hideMark/>
          </w:tcPr>
          <w:p w14:paraId="686A3366" w14:textId="77777777" w:rsidR="00232B59" w:rsidRPr="00232B59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03" w:type="pct"/>
            <w:shd w:val="clear" w:color="auto" w:fill="E7E6E6" w:themeFill="background2"/>
            <w:hideMark/>
          </w:tcPr>
          <w:p w14:paraId="4D42B894" w14:textId="77777777" w:rsidR="00232B59" w:rsidRPr="00232B59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91" w:type="pct"/>
            <w:shd w:val="clear" w:color="auto" w:fill="E7E6E6" w:themeFill="background2"/>
            <w:hideMark/>
          </w:tcPr>
          <w:p w14:paraId="13AFEE85" w14:textId="77777777" w:rsidR="00232B59" w:rsidRPr="00232B59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32B5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232B5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32B59" w:rsidRPr="00101547" w14:paraId="5D3BCDE2" w14:textId="77777777" w:rsidTr="00232B59">
        <w:trPr>
          <w:trHeight w:val="323"/>
        </w:trPr>
        <w:tc>
          <w:tcPr>
            <w:tcW w:w="906" w:type="pct"/>
            <w:hideMark/>
          </w:tcPr>
          <w:p w14:paraId="3761DCD1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603" w:type="pct"/>
            <w:hideMark/>
          </w:tcPr>
          <w:p w14:paraId="406109FA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491" w:type="pct"/>
            <w:hideMark/>
          </w:tcPr>
          <w:p w14:paraId="65C8A3AB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232B59" w14:paraId="6A877DF7" w14:textId="77777777" w:rsidTr="00232B59">
        <w:trPr>
          <w:trHeight w:val="226"/>
        </w:trPr>
        <w:tc>
          <w:tcPr>
            <w:tcW w:w="906" w:type="pct"/>
          </w:tcPr>
          <w:p w14:paraId="5A562D1E" w14:textId="77777777" w:rsidR="00232B59" w:rsidRPr="00742E28" w:rsidRDefault="00232B59" w:rsidP="00232B59">
            <w:pPr>
              <w:spacing w:after="0"/>
              <w:jc w:val="left"/>
            </w:pPr>
            <w:r>
              <w:t>title</w:t>
            </w:r>
          </w:p>
        </w:tc>
        <w:tc>
          <w:tcPr>
            <w:tcW w:w="3603" w:type="pct"/>
          </w:tcPr>
          <w:p w14:paraId="370DC5D2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491" w:type="pct"/>
          </w:tcPr>
          <w:p w14:paraId="266ACEAD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 w:rsidRPr="5A3697B4"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232B59" w14:paraId="797FFCF7" w14:textId="77777777" w:rsidTr="00232B59">
        <w:trPr>
          <w:trHeight w:val="226"/>
        </w:trPr>
        <w:tc>
          <w:tcPr>
            <w:tcW w:w="906" w:type="pct"/>
          </w:tcPr>
          <w:p w14:paraId="6AF852A1" w14:textId="77777777" w:rsidR="00232B59" w:rsidRPr="00742E28" w:rsidRDefault="00232B59" w:rsidP="00232B59">
            <w:pPr>
              <w:spacing w:after="0"/>
              <w:jc w:val="left"/>
            </w:pPr>
            <w:r>
              <w:t>tag</w:t>
            </w:r>
          </w:p>
        </w:tc>
        <w:tc>
          <w:tcPr>
            <w:tcW w:w="3603" w:type="pct"/>
          </w:tcPr>
          <w:p w14:paraId="5386EBE3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Tag of the asset</w:t>
            </w:r>
          </w:p>
        </w:tc>
        <w:tc>
          <w:tcPr>
            <w:tcW w:w="491" w:type="pct"/>
          </w:tcPr>
          <w:p w14:paraId="7A1457FA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 w:rsidRPr="5A3697B4"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232B59" w:rsidRPr="00101547" w14:paraId="5B361334" w14:textId="77777777" w:rsidTr="00232B59">
        <w:trPr>
          <w:trHeight w:val="226"/>
        </w:trPr>
        <w:tc>
          <w:tcPr>
            <w:tcW w:w="906" w:type="pct"/>
            <w:hideMark/>
          </w:tcPr>
          <w:p w14:paraId="3E188658" w14:textId="77777777" w:rsidR="00232B59" w:rsidRPr="00742E28" w:rsidRDefault="00232B59" w:rsidP="00232B59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3603" w:type="pct"/>
            <w:hideMark/>
          </w:tcPr>
          <w:p w14:paraId="4DE6A620" w14:textId="77777777" w:rsidR="00232B59" w:rsidRPr="00E052B4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bookmarkStart w:id="40" w:name="OLE_LINK1"/>
            <w:r>
              <w:rPr>
                <w:rFonts w:eastAsia="Times New Roman" w:cs="Times New Roman"/>
                <w:szCs w:val="20"/>
                <w:lang w:eastAsia="en-IN"/>
              </w:rPr>
              <w:t xml:space="preserve">The array of a model object. It has title, version, thumbnail, gltfAsset, isMapped, </w:t>
            </w:r>
            <w:r w:rsidRPr="002A6926">
              <w:rPr>
                <w:rFonts w:eastAsia="Times New Roman" w:cs="Times New Roman"/>
                <w:szCs w:val="20"/>
                <w:lang w:eastAsia="en-IN"/>
              </w:rPr>
              <w:t>isPOIMapped</w:t>
            </w:r>
            <w:r>
              <w:rPr>
                <w:rFonts w:eastAsia="Times New Roman" w:cs="Times New Roman"/>
                <w:szCs w:val="20"/>
                <w:lang w:eastAsia="en-IN"/>
              </w:rPr>
              <w:t xml:space="preserve">, </w:t>
            </w:r>
            <w:r w:rsidRPr="00EA4A75">
              <w:rPr>
                <w:rFonts w:eastAsia="Times New Roman" w:cs="Times New Roman"/>
                <w:szCs w:val="20"/>
                <w:lang w:eastAsia="en-IN"/>
              </w:rPr>
              <w:t>isPlantMapped</w:t>
            </w:r>
            <w:r>
              <w:rPr>
                <w:rFonts w:eastAsia="Times New Roman" w:cs="Times New Roman"/>
                <w:szCs w:val="20"/>
                <w:lang w:eastAsia="en-IN"/>
              </w:rPr>
              <w:t xml:space="preserve"> fields </w:t>
            </w:r>
            <w:bookmarkEnd w:id="40"/>
          </w:p>
        </w:tc>
        <w:tc>
          <w:tcPr>
            <w:tcW w:w="491" w:type="pct"/>
            <w:hideMark/>
          </w:tcPr>
          <w:p w14:paraId="247FF065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232B59" w14:paraId="381D0702" w14:textId="77777777" w:rsidTr="00232B59">
        <w:trPr>
          <w:trHeight w:val="226"/>
        </w:trPr>
        <w:tc>
          <w:tcPr>
            <w:tcW w:w="906" w:type="pct"/>
          </w:tcPr>
          <w:p w14:paraId="448B9ACA" w14:textId="77777777" w:rsidR="00232B59" w:rsidRDefault="00232B59" w:rsidP="00232B59">
            <w:pPr>
              <w:spacing w:after="0"/>
              <w:jc w:val="left"/>
            </w:pPr>
            <w:r>
              <w:t>plantId</w:t>
            </w:r>
          </w:p>
        </w:tc>
        <w:tc>
          <w:tcPr>
            <w:tcW w:w="3603" w:type="pct"/>
          </w:tcPr>
          <w:p w14:paraId="3ABE1C9D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level id</w:t>
            </w:r>
          </w:p>
        </w:tc>
        <w:tc>
          <w:tcPr>
            <w:tcW w:w="491" w:type="pct"/>
          </w:tcPr>
          <w:p w14:paraId="2A5C75B9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232B59" w:rsidRPr="00101547" w14:paraId="49501E4A" w14:textId="77777777" w:rsidTr="00232B59">
        <w:trPr>
          <w:trHeight w:val="226"/>
        </w:trPr>
        <w:tc>
          <w:tcPr>
            <w:tcW w:w="906" w:type="pct"/>
          </w:tcPr>
          <w:p w14:paraId="4CA2B889" w14:textId="77777777" w:rsidR="00232B59" w:rsidRPr="00742E28" w:rsidRDefault="00232B59" w:rsidP="00232B59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603" w:type="pct"/>
          </w:tcPr>
          <w:p w14:paraId="198E2D53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491" w:type="pct"/>
          </w:tcPr>
          <w:p w14:paraId="7E6D7C8D" w14:textId="77777777" w:rsidR="00232B59" w:rsidRPr="00101547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232B59" w14:paraId="21929F5B" w14:textId="77777777" w:rsidTr="00232B59">
        <w:trPr>
          <w:trHeight w:val="226"/>
        </w:trPr>
        <w:tc>
          <w:tcPr>
            <w:tcW w:w="906" w:type="pct"/>
          </w:tcPr>
          <w:p w14:paraId="21A6DA78" w14:textId="77777777" w:rsidR="00232B59" w:rsidRPr="00742E28" w:rsidRDefault="00232B59" w:rsidP="00232B59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603" w:type="pct"/>
          </w:tcPr>
          <w:p w14:paraId="1918026A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491" w:type="pct"/>
          </w:tcPr>
          <w:p w14:paraId="492167A9" w14:textId="77777777" w:rsidR="00232B59" w:rsidRDefault="00232B59" w:rsidP="00232B5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5FF8735B" w14:textId="6F7391CB" w:rsidR="00232B59" w:rsidRPr="00C4385F" w:rsidRDefault="00242CD2" w:rsidP="00242CD2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F67337" w:rsidRPr="0094479F" w14:paraId="49E897F3" w14:textId="77777777" w:rsidTr="007C3577">
        <w:trPr>
          <w:trHeight w:val="90"/>
        </w:trPr>
        <w:tc>
          <w:tcPr>
            <w:tcW w:w="908" w:type="pct"/>
            <w:shd w:val="clear" w:color="auto" w:fill="E7E6E6" w:themeFill="background2"/>
          </w:tcPr>
          <w:bookmarkEnd w:id="39"/>
          <w:p w14:paraId="60C7916C" w14:textId="77777777" w:rsidR="00F67337" w:rsidRPr="0094479F" w:rsidRDefault="00F67337" w:rsidP="00242CD2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092" w:type="pct"/>
            <w:shd w:val="clear" w:color="auto" w:fill="E7E6E6" w:themeFill="background2"/>
          </w:tcPr>
          <w:p w14:paraId="6322D23F" w14:textId="77777777" w:rsidR="00F67337" w:rsidRPr="0094479F" w:rsidRDefault="00F67337" w:rsidP="00242CD2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F67337" w:rsidRPr="0094479F" w14:paraId="5708EBF3" w14:textId="77777777" w:rsidTr="007C3577">
        <w:trPr>
          <w:trHeight w:val="90"/>
        </w:trPr>
        <w:tc>
          <w:tcPr>
            <w:tcW w:w="908" w:type="pct"/>
          </w:tcPr>
          <w:p w14:paraId="7B1A0FAE" w14:textId="77777777" w:rsidR="00F67337" w:rsidRPr="0094479F" w:rsidRDefault="00F67337" w:rsidP="00242CD2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092" w:type="pct"/>
          </w:tcPr>
          <w:p w14:paraId="31D86E36" w14:textId="77777777" w:rsidR="00F67337" w:rsidRPr="0094479F" w:rsidRDefault="00F67337" w:rsidP="00242CD2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45D191EA" w14:textId="6C9D82CF" w:rsidR="00F67337" w:rsidRDefault="00242CD2" w:rsidP="00242CD2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4540"/>
        <w:gridCol w:w="8415"/>
      </w:tblGrid>
      <w:tr w:rsidR="00F67337" w:rsidRPr="00F46BBA" w14:paraId="69901EED" w14:textId="77777777" w:rsidTr="007C3577">
        <w:trPr>
          <w:trHeight w:val="90"/>
        </w:trPr>
        <w:tc>
          <w:tcPr>
            <w:tcW w:w="908" w:type="pct"/>
            <w:shd w:val="clear" w:color="auto" w:fill="E7E6E6" w:themeFill="background2"/>
          </w:tcPr>
          <w:p w14:paraId="7D96B444" w14:textId="77777777" w:rsidR="00F67337" w:rsidRPr="00F46BBA" w:rsidRDefault="00F67337" w:rsidP="007C357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434" w:type="pct"/>
            <w:shd w:val="clear" w:color="auto" w:fill="E7E6E6" w:themeFill="background2"/>
          </w:tcPr>
          <w:p w14:paraId="198E8CAA" w14:textId="77777777" w:rsidR="00F67337" w:rsidRPr="00F46BBA" w:rsidRDefault="00F67337" w:rsidP="007C357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658" w:type="pct"/>
            <w:shd w:val="clear" w:color="auto" w:fill="E7E6E6" w:themeFill="background2"/>
          </w:tcPr>
          <w:p w14:paraId="0CB72842" w14:textId="77777777" w:rsidR="00F67337" w:rsidRPr="00F46BBA" w:rsidRDefault="00F67337" w:rsidP="007C3577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F67337" w:rsidRPr="00F46BBA" w14:paraId="25BFC4D2" w14:textId="77777777" w:rsidTr="007C3577">
        <w:trPr>
          <w:trHeight w:val="90"/>
        </w:trPr>
        <w:tc>
          <w:tcPr>
            <w:tcW w:w="908" w:type="pct"/>
          </w:tcPr>
          <w:p w14:paraId="58FF57B7" w14:textId="77777777" w:rsidR="00F67337" w:rsidRPr="00742E28" w:rsidRDefault="00F67337" w:rsidP="007C357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434" w:type="pct"/>
          </w:tcPr>
          <w:p w14:paraId="56D4FDB7" w14:textId="77777777" w:rsidR="00F67337" w:rsidRPr="00742E28" w:rsidRDefault="00F67337" w:rsidP="007C357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658" w:type="pct"/>
          </w:tcPr>
          <w:p w14:paraId="44164772" w14:textId="77777777" w:rsidR="00F67337" w:rsidRPr="00A82F89" w:rsidRDefault="00F67337" w:rsidP="007C357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F67337" w:rsidRPr="00F46BBA" w14:paraId="529407CC" w14:textId="77777777" w:rsidTr="007C3577">
        <w:trPr>
          <w:trHeight w:val="834"/>
        </w:trPr>
        <w:tc>
          <w:tcPr>
            <w:tcW w:w="908" w:type="pct"/>
          </w:tcPr>
          <w:p w14:paraId="48EE6F0D" w14:textId="77777777" w:rsidR="00F67337" w:rsidRPr="00742E28" w:rsidRDefault="00F67337" w:rsidP="007C357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434" w:type="pct"/>
          </w:tcPr>
          <w:p w14:paraId="7E27197D" w14:textId="77777777" w:rsidR="00F67337" w:rsidRPr="00742E28" w:rsidRDefault="00F67337" w:rsidP="007C3577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658" w:type="pct"/>
          </w:tcPr>
          <w:p w14:paraId="3D09D376" w14:textId="77777777" w:rsidR="00F67337" w:rsidRPr="00A82F89" w:rsidRDefault="00F67337" w:rsidP="007C357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3D0223DE" w14:textId="77777777" w:rsidR="00F67337" w:rsidRPr="00A82F89" w:rsidRDefault="00F67337" w:rsidP="007C3577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could be: </w:t>
            </w:r>
          </w:p>
          <w:p w14:paraId="1626D8DD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Query params </w:t>
            </w:r>
          </w:p>
          <w:p w14:paraId="6B5A4843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Layout name </w:t>
            </w:r>
          </w:p>
          <w:p w14:paraId="0193121A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Tenant-id </w:t>
            </w:r>
          </w:p>
          <w:p w14:paraId="26598019" w14:textId="552CB2DC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486BD3C3" w14:textId="77777777" w:rsidR="004F679E" w:rsidRDefault="004F679E" w:rsidP="00FF6DE7">
      <w:pPr>
        <w:pStyle w:val="Heading2"/>
        <w:jc w:val="left"/>
        <w:sectPr w:rsidR="004F679E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50B93C" w14:textId="490D059E" w:rsidR="00F67337" w:rsidRPr="00C4385F" w:rsidRDefault="008C77B8" w:rsidP="00FF6DE7">
      <w:pPr>
        <w:pStyle w:val="Heading2"/>
        <w:jc w:val="left"/>
      </w:pPr>
      <w:bookmarkStart w:id="41" w:name="_Toc217901627"/>
      <w:r>
        <w:t>ModelMW</w:t>
      </w:r>
      <w:r w:rsidR="00F67337" w:rsidRPr="00BF3537">
        <w:t xml:space="preserve"> (</w:t>
      </w:r>
      <w:r w:rsidR="00F67337" w:rsidRPr="00312C61">
        <w:t>PATCH)</w:t>
      </w:r>
      <w:bookmarkEnd w:id="41"/>
    </w:p>
    <w:p w14:paraId="1EDF1A0D" w14:textId="2100E939" w:rsidR="00F67337" w:rsidRPr="00C4385F" w:rsidRDefault="00F67337" w:rsidP="00FF6DE7">
      <w:pPr>
        <w:jc w:val="left"/>
        <w:rPr>
          <w:color w:val="232323"/>
        </w:rPr>
      </w:pPr>
      <w:r w:rsidRPr="00C4385F">
        <w:t>Th</w:t>
      </w:r>
      <w:r w:rsidR="004908EA">
        <w:t>e</w:t>
      </w:r>
      <w:r>
        <w:t xml:space="preserve"> </w:t>
      </w:r>
      <w:r w:rsidR="008C77B8">
        <w:t xml:space="preserve">ModelMW </w:t>
      </w:r>
      <w:r w:rsidRPr="00C4385F">
        <w:t xml:space="preserve">API is used to </w:t>
      </w:r>
      <w:r>
        <w:t xml:space="preserve">update </w:t>
      </w:r>
      <w:r w:rsidRPr="00C4385F">
        <w:rPr>
          <w:color w:val="232323"/>
        </w:rPr>
        <w:t xml:space="preserve">3D Models in </w:t>
      </w:r>
      <w:r>
        <w:rPr>
          <w:color w:val="232323"/>
        </w:rPr>
        <w:t xml:space="preserve">the </w:t>
      </w:r>
      <w:r w:rsidRPr="00C4385F">
        <w:rPr>
          <w:color w:val="232323"/>
        </w:rPr>
        <w:t>Builder app</w:t>
      </w:r>
      <w:r>
        <w:rPr>
          <w:color w:val="232323"/>
        </w:rPr>
        <w:t>lication</w:t>
      </w:r>
      <w:r w:rsidRPr="00C4385F">
        <w:rPr>
          <w:color w:val="232323"/>
        </w:rPr>
        <w:t>.</w:t>
      </w:r>
    </w:p>
    <w:p w14:paraId="0F1CE715" w14:textId="7020F1A1" w:rsidR="00F67337" w:rsidRDefault="004324F8" w:rsidP="004324F8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F67337" w:rsidRPr="00575279" w14:paraId="5C5779B3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62D9CBE5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 xml:space="preserve">PROTOCOL </w:t>
            </w:r>
          </w:p>
        </w:tc>
        <w:tc>
          <w:tcPr>
            <w:tcW w:w="4120" w:type="pct"/>
          </w:tcPr>
          <w:p w14:paraId="58700408" w14:textId="77777777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F67337" w:rsidRPr="00575279" w14:paraId="5BDF8445" w14:textId="77777777" w:rsidTr="00E43705">
        <w:trPr>
          <w:trHeight w:val="103"/>
        </w:trPr>
        <w:tc>
          <w:tcPr>
            <w:tcW w:w="880" w:type="pct"/>
            <w:shd w:val="clear" w:color="auto" w:fill="E7E6E6" w:themeFill="background2"/>
          </w:tcPr>
          <w:p w14:paraId="22E4BD38" w14:textId="4BAC7671" w:rsidR="00F67337" w:rsidRPr="00575279" w:rsidRDefault="00F67337" w:rsidP="004324F8">
            <w:pPr>
              <w:spacing w:after="0"/>
              <w:jc w:val="left"/>
            </w:pPr>
            <w:r w:rsidRPr="00575279">
              <w:t xml:space="preserve">PATH </w:t>
            </w:r>
            <w:r w:rsidR="001D3EFD">
              <w:t>(Public Exposure)</w:t>
            </w:r>
            <w:r w:rsidRPr="00575279">
              <w:t xml:space="preserve"> </w:t>
            </w:r>
          </w:p>
        </w:tc>
        <w:tc>
          <w:tcPr>
            <w:tcW w:w="4120" w:type="pct"/>
          </w:tcPr>
          <w:p w14:paraId="3C3BC41E" w14:textId="7D62D412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</w:t>
            </w:r>
            <w:r w:rsidR="00D15D95" w:rsidRPr="00A82F89">
              <w:rPr>
                <w:rStyle w:val="Hyperlink"/>
                <w:rFonts w:ascii="Consolas" w:hAnsi="Consolas"/>
              </w:rPr>
              <w:t xml:space="preserve">modelmw </w:t>
            </w:r>
            <w:r w:rsidRPr="00A82F89">
              <w:rPr>
                <w:rStyle w:val="Hyperlink"/>
                <w:rFonts w:ascii="Consolas" w:hAnsi="Consolas"/>
              </w:rPr>
              <w:t>/{id}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F67337" w:rsidRPr="00575279" w14:paraId="2E963C61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28E22EF3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 xml:space="preserve">METHOD </w:t>
            </w:r>
          </w:p>
        </w:tc>
        <w:tc>
          <w:tcPr>
            <w:tcW w:w="4120" w:type="pct"/>
          </w:tcPr>
          <w:p w14:paraId="082FD8A1" w14:textId="77777777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PATCH</w:t>
            </w:r>
          </w:p>
        </w:tc>
      </w:tr>
      <w:tr w:rsidR="00F67337" w:rsidRPr="00575279" w14:paraId="2D098540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54972F4D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 xml:space="preserve">CONTENT TYPE </w:t>
            </w:r>
          </w:p>
        </w:tc>
        <w:tc>
          <w:tcPr>
            <w:tcW w:w="4120" w:type="pct"/>
          </w:tcPr>
          <w:p w14:paraId="46FE838D" w14:textId="77777777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F67337" w:rsidRPr="00575279" w14:paraId="20B0033E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6149B799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>Authorization</w:t>
            </w:r>
          </w:p>
        </w:tc>
        <w:tc>
          <w:tcPr>
            <w:tcW w:w="4120" w:type="pct"/>
          </w:tcPr>
          <w:p w14:paraId="64155022" w14:textId="77777777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F67337" w:rsidRPr="00575279" w14:paraId="43E2F165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1B7921AA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>JSON Request</w:t>
            </w:r>
          </w:p>
        </w:tc>
        <w:tc>
          <w:tcPr>
            <w:tcW w:w="4120" w:type="pct"/>
          </w:tcPr>
          <w:p w14:paraId="110D3CD2" w14:textId="32E6B0BA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hyperlink r:id="rId46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F67337" w:rsidRPr="00575279" w14:paraId="49629131" w14:textId="77777777" w:rsidTr="00E4370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745396DD" w14:textId="77777777" w:rsidR="00F67337" w:rsidRPr="00575279" w:rsidRDefault="00F67337" w:rsidP="004324F8">
            <w:pPr>
              <w:spacing w:after="0"/>
              <w:jc w:val="left"/>
            </w:pPr>
            <w:r w:rsidRPr="00575279">
              <w:t>JSON Response</w:t>
            </w:r>
          </w:p>
        </w:tc>
        <w:tc>
          <w:tcPr>
            <w:tcW w:w="4120" w:type="pct"/>
          </w:tcPr>
          <w:p w14:paraId="45CFA10F" w14:textId="75165DA9" w:rsidR="00F67337" w:rsidRPr="00A82F89" w:rsidRDefault="00F67337" w:rsidP="004324F8">
            <w:pPr>
              <w:spacing w:after="0"/>
              <w:jc w:val="left"/>
              <w:rPr>
                <w:rFonts w:ascii="Consolas" w:hAnsi="Consolas"/>
              </w:rPr>
            </w:pPr>
            <w:hyperlink r:id="rId47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413CAD42" w14:textId="44947C8E" w:rsidR="00F67337" w:rsidRDefault="00575279" w:rsidP="00575279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7"/>
        <w:gridCol w:w="8782"/>
        <w:gridCol w:w="3096"/>
        <w:gridCol w:w="1165"/>
      </w:tblGrid>
      <w:tr w:rsidR="00575279" w:rsidRPr="00442332" w14:paraId="08FDB10C" w14:textId="77777777" w:rsidTr="00E4370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5CE4DE78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533782ED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78" w:type="pct"/>
            <w:shd w:val="clear" w:color="auto" w:fill="E7E6E6" w:themeFill="background2"/>
            <w:hideMark/>
          </w:tcPr>
          <w:p w14:paraId="13A69611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shd w:val="clear" w:color="auto" w:fill="E7E6E6" w:themeFill="background2"/>
            <w:hideMark/>
          </w:tcPr>
          <w:p w14:paraId="78D7C717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75279" w:rsidRPr="00442332" w14:paraId="72F5E802" w14:textId="77777777" w:rsidTr="00E43705">
        <w:trPr>
          <w:trHeight w:val="360"/>
        </w:trPr>
        <w:tc>
          <w:tcPr>
            <w:tcW w:w="880" w:type="pct"/>
            <w:hideMark/>
          </w:tcPr>
          <w:p w14:paraId="077DDE39" w14:textId="77777777" w:rsidR="00575279" w:rsidRPr="00442332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hideMark/>
          </w:tcPr>
          <w:p w14:paraId="02C2E16A" w14:textId="77777777" w:rsidR="00575279" w:rsidRPr="00442332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78" w:type="pct"/>
            <w:hideMark/>
          </w:tcPr>
          <w:p w14:paraId="094E5589" w14:textId="77777777" w:rsidR="00575279" w:rsidRPr="00442332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hideMark/>
          </w:tcPr>
          <w:p w14:paraId="1D341AD4" w14:textId="77777777" w:rsidR="00575279" w:rsidRPr="00442332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54EFDE1" w14:textId="0153AADD" w:rsidR="00575279" w:rsidRDefault="00575279" w:rsidP="00575279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7"/>
        <w:gridCol w:w="8782"/>
        <w:gridCol w:w="3096"/>
        <w:gridCol w:w="1165"/>
      </w:tblGrid>
      <w:tr w:rsidR="00575279" w:rsidRPr="00442332" w14:paraId="4C9CBD4D" w14:textId="77777777" w:rsidTr="00E4370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3BD08726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49DD8DF4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78" w:type="pct"/>
            <w:shd w:val="clear" w:color="auto" w:fill="E7E6E6" w:themeFill="background2"/>
            <w:hideMark/>
          </w:tcPr>
          <w:p w14:paraId="539B989D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shd w:val="clear" w:color="auto" w:fill="E7E6E6" w:themeFill="background2"/>
            <w:hideMark/>
          </w:tcPr>
          <w:p w14:paraId="133AAA1C" w14:textId="77777777" w:rsidR="00575279" w:rsidRPr="00086080" w:rsidRDefault="00575279" w:rsidP="0057527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75279" w:rsidRPr="00442332" w14:paraId="29C97985" w14:textId="77777777" w:rsidTr="00E43705">
        <w:trPr>
          <w:trHeight w:val="255"/>
        </w:trPr>
        <w:tc>
          <w:tcPr>
            <w:tcW w:w="880" w:type="pct"/>
          </w:tcPr>
          <w:p w14:paraId="3417179A" w14:textId="77777777" w:rsidR="00575279" w:rsidRDefault="00575279" w:rsidP="00575279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id</w:t>
            </w:r>
          </w:p>
        </w:tc>
        <w:tc>
          <w:tcPr>
            <w:tcW w:w="2774" w:type="pct"/>
          </w:tcPr>
          <w:p w14:paraId="74F1469C" w14:textId="77777777" w:rsidR="00575279" w:rsidRDefault="00575279" w:rsidP="0057527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the assets collection</w:t>
            </w:r>
          </w:p>
        </w:tc>
        <w:tc>
          <w:tcPr>
            <w:tcW w:w="978" w:type="pct"/>
          </w:tcPr>
          <w:p w14:paraId="672EBC71" w14:textId="77777777" w:rsidR="00575279" w:rsidRDefault="00575279" w:rsidP="00575279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368" w:type="pct"/>
          </w:tcPr>
          <w:p w14:paraId="070018F1" w14:textId="77777777" w:rsidR="00575279" w:rsidRPr="00442332" w:rsidRDefault="00575279" w:rsidP="0057527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</w:tbl>
    <w:p w14:paraId="6A1C1323" w14:textId="61B1DAFC" w:rsidR="00575279" w:rsidRDefault="00575279" w:rsidP="00575279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7"/>
        <w:gridCol w:w="8782"/>
        <w:gridCol w:w="3096"/>
        <w:gridCol w:w="1165"/>
      </w:tblGrid>
      <w:tr w:rsidR="00575279" w:rsidRPr="00442332" w14:paraId="6731C885" w14:textId="77777777" w:rsidTr="00E4370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6A9278C4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774" w:type="pct"/>
            <w:shd w:val="clear" w:color="auto" w:fill="E7E6E6" w:themeFill="background2"/>
            <w:hideMark/>
          </w:tcPr>
          <w:p w14:paraId="102FF469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78" w:type="pct"/>
            <w:shd w:val="clear" w:color="auto" w:fill="E7E6E6" w:themeFill="background2"/>
            <w:hideMark/>
          </w:tcPr>
          <w:p w14:paraId="1AC027A1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shd w:val="clear" w:color="auto" w:fill="E7E6E6" w:themeFill="background2"/>
            <w:hideMark/>
          </w:tcPr>
          <w:p w14:paraId="58BD09E7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75279" w:rsidRPr="00442332" w14:paraId="3E2608B3" w14:textId="77777777" w:rsidTr="00E43705">
        <w:trPr>
          <w:trHeight w:val="255"/>
        </w:trPr>
        <w:tc>
          <w:tcPr>
            <w:tcW w:w="880" w:type="pct"/>
          </w:tcPr>
          <w:p w14:paraId="7BE67BD7" w14:textId="77777777" w:rsidR="00575279" w:rsidRPr="00BC09AE" w:rsidRDefault="00575279" w:rsidP="00E43705">
            <w:pPr>
              <w:spacing w:after="0"/>
              <w:jc w:val="left"/>
            </w:pPr>
            <w:r w:rsidRPr="00BC09AE">
              <w:t>title</w:t>
            </w:r>
          </w:p>
        </w:tc>
        <w:tc>
          <w:tcPr>
            <w:tcW w:w="2774" w:type="pct"/>
          </w:tcPr>
          <w:p w14:paraId="5429EC07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978" w:type="pct"/>
          </w:tcPr>
          <w:p w14:paraId="6750AB5F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368" w:type="pct"/>
          </w:tcPr>
          <w:p w14:paraId="1CCB4BC2" w14:textId="77777777" w:rsidR="00575279" w:rsidRPr="00442332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575279" w:rsidRPr="00442332" w14:paraId="4802CC4B" w14:textId="77777777" w:rsidTr="00E43705">
        <w:trPr>
          <w:trHeight w:val="255"/>
        </w:trPr>
        <w:tc>
          <w:tcPr>
            <w:tcW w:w="880" w:type="pct"/>
          </w:tcPr>
          <w:p w14:paraId="54288FD8" w14:textId="77777777" w:rsidR="00575279" w:rsidRPr="00BC09AE" w:rsidRDefault="00575279" w:rsidP="00E43705">
            <w:pPr>
              <w:spacing w:after="0"/>
              <w:jc w:val="left"/>
            </w:pPr>
            <w:r w:rsidRPr="00BC09AE">
              <w:t>icon</w:t>
            </w:r>
          </w:p>
        </w:tc>
        <w:tc>
          <w:tcPr>
            <w:tcW w:w="2774" w:type="pct"/>
          </w:tcPr>
          <w:p w14:paraId="332342FC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Thumbnail object</w:t>
            </w:r>
          </w:p>
        </w:tc>
        <w:tc>
          <w:tcPr>
            <w:tcW w:w="978" w:type="pct"/>
          </w:tcPr>
          <w:p w14:paraId="6ACD9E80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368" w:type="pct"/>
          </w:tcPr>
          <w:p w14:paraId="6D469659" w14:textId="77777777" w:rsidR="00575279" w:rsidRPr="00442332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Object</w:t>
            </w:r>
          </w:p>
        </w:tc>
      </w:tr>
      <w:tr w:rsidR="00575279" w:rsidRPr="00442332" w14:paraId="44DD6B7F" w14:textId="77777777" w:rsidTr="00E43705">
        <w:trPr>
          <w:trHeight w:val="255"/>
        </w:trPr>
        <w:tc>
          <w:tcPr>
            <w:tcW w:w="880" w:type="pct"/>
          </w:tcPr>
          <w:p w14:paraId="2E642BBE" w14:textId="77777777" w:rsidR="00575279" w:rsidRPr="00BC09AE" w:rsidRDefault="00575279" w:rsidP="00E43705">
            <w:pPr>
              <w:spacing w:after="0"/>
              <w:jc w:val="left"/>
            </w:pPr>
            <w:r w:rsidRPr="00BC09AE">
              <w:t>asset</w:t>
            </w:r>
          </w:p>
        </w:tc>
        <w:tc>
          <w:tcPr>
            <w:tcW w:w="2774" w:type="pct"/>
          </w:tcPr>
          <w:p w14:paraId="53EEF156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GLTF asset object</w:t>
            </w:r>
          </w:p>
        </w:tc>
        <w:tc>
          <w:tcPr>
            <w:tcW w:w="978" w:type="pct"/>
          </w:tcPr>
          <w:p w14:paraId="10AD5DDE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368" w:type="pct"/>
          </w:tcPr>
          <w:p w14:paraId="65F6B728" w14:textId="77777777" w:rsidR="00575279" w:rsidRPr="00442332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Object</w:t>
            </w:r>
          </w:p>
        </w:tc>
      </w:tr>
      <w:tr w:rsidR="00575279" w:rsidRPr="00442332" w14:paraId="6FF479B7" w14:textId="77777777" w:rsidTr="00E43705">
        <w:trPr>
          <w:trHeight w:val="255"/>
        </w:trPr>
        <w:tc>
          <w:tcPr>
            <w:tcW w:w="880" w:type="pct"/>
          </w:tcPr>
          <w:p w14:paraId="7D71CB8A" w14:textId="77777777" w:rsidR="00575279" w:rsidRPr="00BC09AE" w:rsidRDefault="00575279" w:rsidP="00E43705">
            <w:pPr>
              <w:spacing w:after="0"/>
              <w:jc w:val="left"/>
            </w:pPr>
            <w:r>
              <w:t>tag</w:t>
            </w:r>
          </w:p>
        </w:tc>
        <w:tc>
          <w:tcPr>
            <w:tcW w:w="2774" w:type="pct"/>
          </w:tcPr>
          <w:p w14:paraId="119A5643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Environment value</w:t>
            </w:r>
          </w:p>
        </w:tc>
        <w:tc>
          <w:tcPr>
            <w:tcW w:w="978" w:type="pct"/>
          </w:tcPr>
          <w:p w14:paraId="68EBF5D2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M</w:t>
            </w:r>
          </w:p>
        </w:tc>
        <w:tc>
          <w:tcPr>
            <w:tcW w:w="368" w:type="pct"/>
          </w:tcPr>
          <w:p w14:paraId="3F425CF2" w14:textId="77777777" w:rsidR="00575279" w:rsidRPr="00442332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</w:tbl>
    <w:p w14:paraId="2A12073D" w14:textId="5EF21495" w:rsidR="00575279" w:rsidRDefault="00575279" w:rsidP="00575279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1879"/>
        <w:gridCol w:w="1165"/>
      </w:tblGrid>
      <w:tr w:rsidR="00575279" w:rsidRPr="00101547" w14:paraId="5C66EE27" w14:textId="77777777" w:rsidTr="00E43705">
        <w:trPr>
          <w:trHeight w:val="450"/>
        </w:trPr>
        <w:tc>
          <w:tcPr>
            <w:tcW w:w="880" w:type="pct"/>
            <w:shd w:val="clear" w:color="auto" w:fill="E7E6E6" w:themeFill="background2"/>
            <w:hideMark/>
          </w:tcPr>
          <w:p w14:paraId="59197DFF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752" w:type="pct"/>
            <w:shd w:val="clear" w:color="auto" w:fill="E7E6E6" w:themeFill="background2"/>
            <w:hideMark/>
          </w:tcPr>
          <w:p w14:paraId="42038996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shd w:val="clear" w:color="auto" w:fill="E7E6E6" w:themeFill="background2"/>
            <w:hideMark/>
          </w:tcPr>
          <w:p w14:paraId="1CC21331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75279" w:rsidRPr="00101547" w14:paraId="23B2261C" w14:textId="77777777" w:rsidTr="00E43705">
        <w:trPr>
          <w:trHeight w:val="315"/>
        </w:trPr>
        <w:tc>
          <w:tcPr>
            <w:tcW w:w="880" w:type="pct"/>
            <w:hideMark/>
          </w:tcPr>
          <w:p w14:paraId="73CB4693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752" w:type="pct"/>
            <w:hideMark/>
          </w:tcPr>
          <w:p w14:paraId="585F71A2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hideMark/>
          </w:tcPr>
          <w:p w14:paraId="609733FC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575279" w:rsidRPr="00101547" w14:paraId="0FBB3203" w14:textId="77777777" w:rsidTr="00E43705">
        <w:trPr>
          <w:trHeight w:val="315"/>
        </w:trPr>
        <w:tc>
          <w:tcPr>
            <w:tcW w:w="880" w:type="pct"/>
            <w:hideMark/>
          </w:tcPr>
          <w:p w14:paraId="046CD8AB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752" w:type="pct"/>
            <w:hideMark/>
          </w:tcPr>
          <w:p w14:paraId="5EC0B917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hideMark/>
          </w:tcPr>
          <w:p w14:paraId="22897E33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575279" w:rsidRPr="00101547" w14:paraId="038AD40A" w14:textId="77777777" w:rsidTr="00E43705">
        <w:trPr>
          <w:trHeight w:val="315"/>
        </w:trPr>
        <w:tc>
          <w:tcPr>
            <w:tcW w:w="880" w:type="pct"/>
            <w:hideMark/>
          </w:tcPr>
          <w:p w14:paraId="1B7A5B82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752" w:type="pct"/>
            <w:hideMark/>
          </w:tcPr>
          <w:p w14:paraId="40154977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hideMark/>
          </w:tcPr>
          <w:p w14:paraId="0BB03FC3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575279" w:rsidRPr="00101547" w14:paraId="2A462726" w14:textId="77777777" w:rsidTr="00E43705">
        <w:trPr>
          <w:trHeight w:val="315"/>
        </w:trPr>
        <w:tc>
          <w:tcPr>
            <w:tcW w:w="880" w:type="pct"/>
            <w:hideMark/>
          </w:tcPr>
          <w:p w14:paraId="7FF53FF2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752" w:type="pct"/>
            <w:hideMark/>
          </w:tcPr>
          <w:p w14:paraId="7EA32F94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68" w:type="pct"/>
            <w:hideMark/>
          </w:tcPr>
          <w:p w14:paraId="55654CF5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606609CC" w14:textId="3FEEA553" w:rsidR="00575279" w:rsidRPr="00575279" w:rsidRDefault="00575279" w:rsidP="00575279">
      <w:pPr>
        <w:pStyle w:val="Heading3"/>
      </w:pPr>
      <w:r>
        <w:t>Output Body</w:t>
      </w:r>
    </w:p>
    <w:tbl>
      <w:tblPr>
        <w:tblStyle w:val="TableGridLight"/>
        <w:tblW w:w="4995" w:type="pct"/>
        <w:tblLook w:val="04A0" w:firstRow="1" w:lastRow="0" w:firstColumn="1" w:lastColumn="0" w:noHBand="0" w:noVBand="1"/>
      </w:tblPr>
      <w:tblGrid>
        <w:gridCol w:w="2787"/>
        <w:gridCol w:w="11879"/>
        <w:gridCol w:w="1148"/>
      </w:tblGrid>
      <w:tr w:rsidR="00575279" w:rsidRPr="00101547" w14:paraId="2BA1A92B" w14:textId="77777777" w:rsidTr="00E43705">
        <w:trPr>
          <w:trHeight w:val="227"/>
        </w:trPr>
        <w:tc>
          <w:tcPr>
            <w:tcW w:w="881" w:type="pct"/>
            <w:shd w:val="clear" w:color="auto" w:fill="E7E6E6" w:themeFill="background2"/>
            <w:hideMark/>
          </w:tcPr>
          <w:p w14:paraId="2B130560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756" w:type="pct"/>
            <w:shd w:val="clear" w:color="auto" w:fill="E7E6E6" w:themeFill="background2"/>
            <w:hideMark/>
          </w:tcPr>
          <w:p w14:paraId="13C1EF25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63" w:type="pct"/>
            <w:shd w:val="clear" w:color="auto" w:fill="E7E6E6" w:themeFill="background2"/>
            <w:hideMark/>
          </w:tcPr>
          <w:p w14:paraId="12002BEC" w14:textId="77777777" w:rsidR="00575279" w:rsidRPr="00086080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08608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08608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75279" w:rsidRPr="00101547" w14:paraId="0FEEB00C" w14:textId="77777777" w:rsidTr="00E43705">
        <w:trPr>
          <w:trHeight w:val="348"/>
        </w:trPr>
        <w:tc>
          <w:tcPr>
            <w:tcW w:w="881" w:type="pct"/>
            <w:hideMark/>
          </w:tcPr>
          <w:p w14:paraId="73E3A571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756" w:type="pct"/>
            <w:hideMark/>
          </w:tcPr>
          <w:p w14:paraId="7F4EE38C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363" w:type="pct"/>
            <w:hideMark/>
          </w:tcPr>
          <w:p w14:paraId="107C69AC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575279" w:rsidRPr="00101547" w14:paraId="7518DFA9" w14:textId="77777777" w:rsidTr="00E43705">
        <w:trPr>
          <w:trHeight w:val="244"/>
        </w:trPr>
        <w:tc>
          <w:tcPr>
            <w:tcW w:w="881" w:type="pct"/>
            <w:hideMark/>
          </w:tcPr>
          <w:p w14:paraId="52E4778D" w14:textId="77777777" w:rsidR="00575279" w:rsidRPr="00186C2F" w:rsidRDefault="00575279" w:rsidP="00E43705">
            <w:pPr>
              <w:spacing w:after="0"/>
              <w:jc w:val="left"/>
            </w:pPr>
            <w:r>
              <w:t>title</w:t>
            </w:r>
          </w:p>
        </w:tc>
        <w:tc>
          <w:tcPr>
            <w:tcW w:w="3756" w:type="pct"/>
            <w:hideMark/>
          </w:tcPr>
          <w:p w14:paraId="21CB4918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363" w:type="pct"/>
            <w:hideMark/>
          </w:tcPr>
          <w:p w14:paraId="0EBFF4A4" w14:textId="77777777" w:rsidR="00575279" w:rsidRPr="00101547" w:rsidRDefault="00575279" w:rsidP="00E43705">
            <w:pPr>
              <w:spacing w:after="0"/>
              <w:jc w:val="left"/>
              <w:rPr>
                <w:lang w:val="en-IN" w:eastAsia="en-IN"/>
              </w:rPr>
            </w:pPr>
            <w:r w:rsidRPr="5A3697B4">
              <w:rPr>
                <w:lang w:val="en-IN" w:eastAsia="en-IN"/>
              </w:rPr>
              <w:t>String</w:t>
            </w:r>
          </w:p>
        </w:tc>
      </w:tr>
      <w:tr w:rsidR="00575279" w:rsidRPr="00101547" w14:paraId="660BCAD2" w14:textId="77777777" w:rsidTr="00E43705">
        <w:trPr>
          <w:trHeight w:val="244"/>
        </w:trPr>
        <w:tc>
          <w:tcPr>
            <w:tcW w:w="881" w:type="pct"/>
          </w:tcPr>
          <w:p w14:paraId="56495D6A" w14:textId="77777777" w:rsidR="00575279" w:rsidRPr="00186C2F" w:rsidRDefault="00575279" w:rsidP="00E43705">
            <w:pPr>
              <w:spacing w:after="0"/>
              <w:jc w:val="left"/>
            </w:pPr>
            <w:r>
              <w:t>tag</w:t>
            </w:r>
          </w:p>
        </w:tc>
        <w:tc>
          <w:tcPr>
            <w:tcW w:w="3756" w:type="pct"/>
          </w:tcPr>
          <w:p w14:paraId="579191A2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Tag of the asset</w:t>
            </w:r>
          </w:p>
        </w:tc>
        <w:tc>
          <w:tcPr>
            <w:tcW w:w="363" w:type="pct"/>
          </w:tcPr>
          <w:p w14:paraId="068CE3CC" w14:textId="77777777" w:rsidR="00575279" w:rsidRPr="00101547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 w:rsidRPr="5A3697B4"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575279" w:rsidRPr="5A3697B4" w14:paraId="01EC5725" w14:textId="77777777" w:rsidTr="00E43705">
        <w:trPr>
          <w:trHeight w:val="244"/>
        </w:trPr>
        <w:tc>
          <w:tcPr>
            <w:tcW w:w="881" w:type="pct"/>
          </w:tcPr>
          <w:p w14:paraId="6D70BF97" w14:textId="77777777" w:rsidR="00575279" w:rsidRDefault="00575279" w:rsidP="00E43705">
            <w:pPr>
              <w:spacing w:after="0"/>
              <w:jc w:val="left"/>
            </w:pPr>
            <w:r>
              <w:t>plantId</w:t>
            </w:r>
          </w:p>
        </w:tc>
        <w:tc>
          <w:tcPr>
            <w:tcW w:w="3756" w:type="pct"/>
          </w:tcPr>
          <w:p w14:paraId="1972F3E0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level id</w:t>
            </w:r>
          </w:p>
        </w:tc>
        <w:tc>
          <w:tcPr>
            <w:tcW w:w="363" w:type="pct"/>
          </w:tcPr>
          <w:p w14:paraId="6A02A121" w14:textId="77777777" w:rsidR="00575279" w:rsidRPr="5A3697B4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575279" w14:paraId="1D7C378E" w14:textId="77777777" w:rsidTr="00E43705">
        <w:trPr>
          <w:trHeight w:val="244"/>
        </w:trPr>
        <w:tc>
          <w:tcPr>
            <w:tcW w:w="881" w:type="pct"/>
          </w:tcPr>
          <w:p w14:paraId="62D7C5FC" w14:textId="77777777" w:rsidR="00575279" w:rsidRPr="00186C2F" w:rsidRDefault="00575279" w:rsidP="00E43705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3756" w:type="pct"/>
          </w:tcPr>
          <w:p w14:paraId="0AD34073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00030">
              <w:rPr>
                <w:rFonts w:eastAsia="Times New Roman" w:cs="Times New Roman"/>
                <w:szCs w:val="20"/>
                <w:lang w:eastAsia="en-IN"/>
              </w:rPr>
              <w:t>The array of a model object. It has title, version, thumbnail, gltfAsset, isMapped, isPOIMapped, isPlantMapped fields</w:t>
            </w:r>
          </w:p>
        </w:tc>
        <w:tc>
          <w:tcPr>
            <w:tcW w:w="363" w:type="pct"/>
          </w:tcPr>
          <w:p w14:paraId="655C3578" w14:textId="77777777" w:rsidR="00575279" w:rsidRDefault="00575279" w:rsidP="00E4370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04BE1270" w14:textId="35195EAD" w:rsidR="00575279" w:rsidRPr="00C4385F" w:rsidRDefault="00FC3898" w:rsidP="00FC3898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F67337" w:rsidRPr="0094479F" w14:paraId="4B7ECAF8" w14:textId="77777777" w:rsidTr="00E43705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4FCF9205" w14:textId="77777777" w:rsidR="00F67337" w:rsidRPr="0094479F" w:rsidRDefault="00F67337" w:rsidP="00E43705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shd w:val="clear" w:color="auto" w:fill="E7E6E6" w:themeFill="background2"/>
          </w:tcPr>
          <w:p w14:paraId="6921A9DF" w14:textId="77777777" w:rsidR="00F67337" w:rsidRPr="0094479F" w:rsidRDefault="00F67337" w:rsidP="00E43705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F67337" w:rsidRPr="0094479F" w14:paraId="2CC9567B" w14:textId="77777777" w:rsidTr="00E43705">
        <w:trPr>
          <w:trHeight w:val="90"/>
        </w:trPr>
        <w:tc>
          <w:tcPr>
            <w:tcW w:w="880" w:type="pct"/>
          </w:tcPr>
          <w:p w14:paraId="5A3D68B4" w14:textId="77777777" w:rsidR="00F67337" w:rsidRPr="0094479F" w:rsidRDefault="00F67337" w:rsidP="00E43705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20" w:type="pct"/>
          </w:tcPr>
          <w:p w14:paraId="00E6AEB7" w14:textId="77777777" w:rsidR="00F67337" w:rsidRPr="0094479F" w:rsidRDefault="00F67337" w:rsidP="00E43705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430788C6" w14:textId="02C10AA4" w:rsidR="00F67337" w:rsidRPr="00C4385F" w:rsidRDefault="00FC3898" w:rsidP="00FC3898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5591"/>
        <w:gridCol w:w="7453"/>
      </w:tblGrid>
      <w:tr w:rsidR="00F67337" w:rsidRPr="00F46BBA" w14:paraId="1CA5D8BC" w14:textId="77777777" w:rsidTr="00E43705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1BA6A9E9" w14:textId="77777777" w:rsidR="00F67337" w:rsidRPr="00F46BBA" w:rsidRDefault="00F67337" w:rsidP="00FC389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766" w:type="pct"/>
            <w:shd w:val="clear" w:color="auto" w:fill="E7E6E6" w:themeFill="background2"/>
          </w:tcPr>
          <w:p w14:paraId="63D10631" w14:textId="77777777" w:rsidR="00F67337" w:rsidRPr="00F46BBA" w:rsidRDefault="00F67337" w:rsidP="00FC389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shd w:val="clear" w:color="auto" w:fill="E7E6E6" w:themeFill="background2"/>
          </w:tcPr>
          <w:p w14:paraId="64E768A1" w14:textId="77777777" w:rsidR="00F67337" w:rsidRPr="00F46BBA" w:rsidRDefault="00F67337" w:rsidP="00FC389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F67337" w:rsidRPr="00F46BBA" w14:paraId="47334C9B" w14:textId="77777777" w:rsidTr="00E43705">
        <w:trPr>
          <w:trHeight w:val="90"/>
        </w:trPr>
        <w:tc>
          <w:tcPr>
            <w:tcW w:w="880" w:type="pct"/>
          </w:tcPr>
          <w:p w14:paraId="21785B85" w14:textId="77777777" w:rsidR="00F67337" w:rsidRPr="002E57FA" w:rsidRDefault="00F67337" w:rsidP="00FC3898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401 </w:t>
            </w:r>
          </w:p>
        </w:tc>
        <w:tc>
          <w:tcPr>
            <w:tcW w:w="1766" w:type="pct"/>
          </w:tcPr>
          <w:p w14:paraId="215BD223" w14:textId="77777777" w:rsidR="00F67337" w:rsidRPr="002E57FA" w:rsidRDefault="00F67337" w:rsidP="00FC3898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CRSM_02.005.000 </w:t>
            </w:r>
          </w:p>
        </w:tc>
        <w:tc>
          <w:tcPr>
            <w:tcW w:w="2354" w:type="pct"/>
          </w:tcPr>
          <w:p w14:paraId="5A9953DE" w14:textId="77777777" w:rsidR="00F67337" w:rsidRPr="00A82F89" w:rsidRDefault="00F67337" w:rsidP="00FC3898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F67337" w:rsidRPr="00F46BBA" w14:paraId="6B87510E" w14:textId="77777777" w:rsidTr="00E43705">
        <w:trPr>
          <w:trHeight w:val="834"/>
        </w:trPr>
        <w:tc>
          <w:tcPr>
            <w:tcW w:w="880" w:type="pct"/>
          </w:tcPr>
          <w:p w14:paraId="160EB1CD" w14:textId="77777777" w:rsidR="00F67337" w:rsidRPr="002E57FA" w:rsidRDefault="00F67337" w:rsidP="00FC3898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400 </w:t>
            </w:r>
          </w:p>
        </w:tc>
        <w:tc>
          <w:tcPr>
            <w:tcW w:w="1766" w:type="pct"/>
          </w:tcPr>
          <w:p w14:paraId="4CC7B0A2" w14:textId="77777777" w:rsidR="00F67337" w:rsidRPr="002E57FA" w:rsidRDefault="00F67337" w:rsidP="00FC3898">
            <w:pPr>
              <w:spacing w:after="0"/>
              <w:jc w:val="left"/>
              <w:rPr>
                <w:sz w:val="18"/>
              </w:rPr>
            </w:pPr>
            <w:r w:rsidRPr="002E57FA">
              <w:rPr>
                <w:sz w:val="18"/>
              </w:rPr>
              <w:t xml:space="preserve">CRSM_01.005.001 </w:t>
            </w:r>
          </w:p>
        </w:tc>
        <w:tc>
          <w:tcPr>
            <w:tcW w:w="2354" w:type="pct"/>
          </w:tcPr>
          <w:p w14:paraId="23D0024E" w14:textId="77777777" w:rsidR="00F67337" w:rsidRPr="00A82F89" w:rsidRDefault="00F67337" w:rsidP="00FC3898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7DF540CD" w14:textId="77777777" w:rsidR="00F67337" w:rsidRPr="00A82F89" w:rsidRDefault="00F67337" w:rsidP="00FC3898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{field} could be: </w:t>
            </w:r>
          </w:p>
          <w:p w14:paraId="44C3E9D7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Query params </w:t>
            </w:r>
          </w:p>
          <w:p w14:paraId="2AEEB034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Layout name </w:t>
            </w:r>
          </w:p>
          <w:p w14:paraId="21EA7F3A" w14:textId="77777777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 xml:space="preserve">Tenant-id </w:t>
            </w:r>
          </w:p>
          <w:p w14:paraId="2465AC14" w14:textId="61206BF0" w:rsidR="00F67337" w:rsidRPr="00A82F89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A82F89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6F2D0D49" w14:textId="77777777" w:rsidR="004F679E" w:rsidRDefault="004F679E" w:rsidP="00FF6DE7">
      <w:pPr>
        <w:pStyle w:val="Heading2"/>
        <w:jc w:val="left"/>
        <w:sectPr w:rsidR="004F679E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ECCC54" w14:textId="77777777" w:rsidR="00F67337" w:rsidRPr="00C4385F" w:rsidRDefault="00F67337" w:rsidP="00FF6DE7">
      <w:pPr>
        <w:pStyle w:val="Heading2"/>
        <w:jc w:val="left"/>
      </w:pPr>
      <w:bookmarkStart w:id="42" w:name="_Toc217901628"/>
      <w:r>
        <w:t>ModelMW</w:t>
      </w:r>
      <w:r w:rsidRPr="00C4385F">
        <w:t xml:space="preserve"> </w:t>
      </w:r>
      <w:r w:rsidRPr="00C71BF3">
        <w:t>(DELETE)</w:t>
      </w:r>
      <w:bookmarkEnd w:id="42"/>
    </w:p>
    <w:p w14:paraId="61309351" w14:textId="188B5FB6" w:rsidR="00F67337" w:rsidRDefault="00F67337" w:rsidP="00FF6DE7">
      <w:pPr>
        <w:jc w:val="left"/>
      </w:pPr>
      <w:r w:rsidRPr="00C4385F">
        <w:t>Th</w:t>
      </w:r>
      <w:r w:rsidR="003B1DD0">
        <w:t>is</w:t>
      </w:r>
      <w:r>
        <w:t xml:space="preserve"> </w:t>
      </w:r>
      <w:r w:rsidRPr="00C4385F">
        <w:t xml:space="preserve">API is </w:t>
      </w:r>
      <w:r w:rsidR="003B1DD0">
        <w:t>used</w:t>
      </w:r>
      <w:r w:rsidRPr="00C4385F">
        <w:t xml:space="preserve"> to</w:t>
      </w:r>
      <w:r>
        <w:t xml:space="preserve"> delete</w:t>
      </w:r>
      <w:r>
        <w:rPr>
          <w:color w:val="232323"/>
        </w:rPr>
        <w:t xml:space="preserve"> </w:t>
      </w:r>
      <w:r w:rsidRPr="00C4385F">
        <w:rPr>
          <w:color w:val="232323"/>
        </w:rPr>
        <w:t>3D Models in Builder.</w:t>
      </w:r>
      <w:r w:rsidR="008C77B8">
        <w:t xml:space="preserve"> It</w:t>
      </w:r>
      <w:r w:rsidR="003B1DD0">
        <w:t xml:space="preserve"> is</w:t>
      </w:r>
      <w:r w:rsidR="008C77B8">
        <w:t xml:space="preserve"> only available in </w:t>
      </w:r>
      <w:r w:rsidR="003B1DD0">
        <w:t xml:space="preserve">the </w:t>
      </w:r>
      <w:r w:rsidR="008C77B8">
        <w:t>decouple</w:t>
      </w:r>
      <w:r w:rsidR="003B1DD0">
        <w:t>d</w:t>
      </w:r>
      <w:r w:rsidR="008C77B8">
        <w:t xml:space="preserve"> version</w:t>
      </w:r>
      <w:r w:rsidR="003B1DD0">
        <w:t xml:space="preserve"> of </w:t>
      </w:r>
      <w:r w:rsidR="00B6302B">
        <w:t xml:space="preserve">the </w:t>
      </w:r>
      <w:r w:rsidR="4BB1DEBF">
        <w:t>Builde</w:t>
      </w:r>
      <w:r w:rsidR="00B6302B">
        <w:t>r application.</w:t>
      </w:r>
    </w:p>
    <w:p w14:paraId="779C31EF" w14:textId="1EBAED03" w:rsidR="00976340" w:rsidRPr="00C4385F" w:rsidRDefault="00976340" w:rsidP="00976340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F67337" w:rsidRPr="00976340" w14:paraId="52610127" w14:textId="77777777" w:rsidTr="00E72D1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1F908071" w14:textId="77777777" w:rsidR="00F67337" w:rsidRPr="00976340" w:rsidRDefault="00F67337" w:rsidP="00976340">
            <w:pPr>
              <w:spacing w:after="0"/>
              <w:jc w:val="left"/>
            </w:pPr>
            <w:r w:rsidRPr="00976340">
              <w:t xml:space="preserve">PROTOCOL </w:t>
            </w:r>
          </w:p>
        </w:tc>
        <w:tc>
          <w:tcPr>
            <w:tcW w:w="4149" w:type="pct"/>
          </w:tcPr>
          <w:p w14:paraId="059C25C1" w14:textId="77777777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HTTP </w:t>
            </w:r>
          </w:p>
        </w:tc>
      </w:tr>
      <w:tr w:rsidR="00F67337" w:rsidRPr="00976340" w14:paraId="6014FCDA" w14:textId="77777777" w:rsidTr="00E72D1B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6E761D2A" w14:textId="28B2E4F1" w:rsidR="00F67337" w:rsidRPr="00976340" w:rsidRDefault="00F67337" w:rsidP="00976340">
            <w:pPr>
              <w:spacing w:after="0"/>
              <w:jc w:val="left"/>
            </w:pPr>
            <w:r w:rsidRPr="00976340">
              <w:t xml:space="preserve">PATH </w:t>
            </w:r>
            <w:r w:rsidR="001D3EFD">
              <w:t>(Public Exposure)</w:t>
            </w:r>
            <w:r w:rsidRPr="00976340">
              <w:t xml:space="preserve"> </w:t>
            </w:r>
          </w:p>
        </w:tc>
        <w:tc>
          <w:tcPr>
            <w:tcW w:w="4149" w:type="pct"/>
          </w:tcPr>
          <w:p w14:paraId="4449D8F5" w14:textId="77777777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Style w:val="Hyperlink"/>
                <w:rFonts w:ascii="Consolas" w:hAnsi="Consolas"/>
              </w:rPr>
              <w:t>https://apim-mw-aot-test.azure-api.net/api/3d-cms/modelmw /{id}</w:t>
            </w:r>
            <w:r w:rsidRPr="00A82F89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F67337" w:rsidRPr="00976340" w14:paraId="7FD5075F" w14:textId="77777777" w:rsidTr="00E72D1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0352CD6" w14:textId="77777777" w:rsidR="00F67337" w:rsidRPr="00976340" w:rsidRDefault="00F67337" w:rsidP="00976340">
            <w:pPr>
              <w:spacing w:after="0"/>
              <w:jc w:val="left"/>
            </w:pPr>
            <w:r w:rsidRPr="00976340">
              <w:t xml:space="preserve">METHOD </w:t>
            </w:r>
          </w:p>
        </w:tc>
        <w:tc>
          <w:tcPr>
            <w:tcW w:w="4149" w:type="pct"/>
          </w:tcPr>
          <w:p w14:paraId="3305C7F6" w14:textId="77777777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DELETE</w:t>
            </w:r>
          </w:p>
        </w:tc>
      </w:tr>
      <w:tr w:rsidR="00F67337" w:rsidRPr="00976340" w14:paraId="70532C7F" w14:textId="77777777" w:rsidTr="00E72D1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A88D401" w14:textId="77777777" w:rsidR="00F67337" w:rsidRPr="00976340" w:rsidRDefault="00F67337" w:rsidP="00976340">
            <w:pPr>
              <w:spacing w:after="0"/>
              <w:jc w:val="left"/>
            </w:pPr>
            <w:r w:rsidRPr="00976340">
              <w:t xml:space="preserve">CONTENT TYPE </w:t>
            </w:r>
          </w:p>
        </w:tc>
        <w:tc>
          <w:tcPr>
            <w:tcW w:w="4149" w:type="pct"/>
          </w:tcPr>
          <w:p w14:paraId="5E39F404" w14:textId="77777777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 xml:space="preserve">application / json </w:t>
            </w:r>
          </w:p>
        </w:tc>
      </w:tr>
      <w:tr w:rsidR="00F67337" w:rsidRPr="00976340" w14:paraId="4E2FD151" w14:textId="77777777" w:rsidTr="00E72D1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41DEE552" w14:textId="77777777" w:rsidR="00F67337" w:rsidRPr="00976340" w:rsidRDefault="00F67337" w:rsidP="00976340">
            <w:pPr>
              <w:spacing w:after="0"/>
              <w:jc w:val="left"/>
            </w:pPr>
            <w:r w:rsidRPr="00976340">
              <w:t>Authorization</w:t>
            </w:r>
          </w:p>
        </w:tc>
        <w:tc>
          <w:tcPr>
            <w:tcW w:w="4149" w:type="pct"/>
          </w:tcPr>
          <w:p w14:paraId="1F1044E5" w14:textId="77777777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r w:rsidRPr="00A82F89">
              <w:rPr>
                <w:rFonts w:ascii="Consolas" w:hAnsi="Consolas"/>
              </w:rPr>
              <w:t>Bearer {Token}</w:t>
            </w:r>
          </w:p>
        </w:tc>
      </w:tr>
      <w:tr w:rsidR="00F67337" w:rsidRPr="00976340" w14:paraId="1B6581A7" w14:textId="77777777" w:rsidTr="00E72D1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1B7DFF3F" w14:textId="77777777" w:rsidR="00F67337" w:rsidRPr="00976340" w:rsidRDefault="00F67337" w:rsidP="00976340">
            <w:pPr>
              <w:spacing w:after="0"/>
              <w:jc w:val="left"/>
            </w:pPr>
            <w:r w:rsidRPr="00976340">
              <w:t>JSON Response</w:t>
            </w:r>
          </w:p>
        </w:tc>
        <w:tc>
          <w:tcPr>
            <w:tcW w:w="4149" w:type="pct"/>
          </w:tcPr>
          <w:p w14:paraId="4BB5E02A" w14:textId="62CCEA7E" w:rsidR="00F67337" w:rsidRPr="00A82F89" w:rsidRDefault="00F67337" w:rsidP="00976340">
            <w:pPr>
              <w:spacing w:after="0"/>
              <w:jc w:val="left"/>
              <w:rPr>
                <w:rFonts w:ascii="Consolas" w:hAnsi="Consolas"/>
              </w:rPr>
            </w:pPr>
            <w:hyperlink r:id="rId48" w:history="1">
              <w:r w:rsidRPr="00A82F89">
                <w:rPr>
                  <w:rStyle w:val="Hyperlink"/>
                  <w:rFonts w:ascii="Consolas" w:hAnsi="Consolas"/>
                </w:rPr>
                <w:t>Link</w:t>
              </w:r>
            </w:hyperlink>
            <w:r w:rsidR="007E6A98" w:rsidRPr="00A82F89">
              <w:rPr>
                <w:rStyle w:val="Hyperlink"/>
                <w:rFonts w:ascii="Consolas" w:hAnsi="Consolas"/>
              </w:rPr>
              <w:t xml:space="preserve"> </w:t>
            </w:r>
          </w:p>
        </w:tc>
      </w:tr>
    </w:tbl>
    <w:p w14:paraId="0CEFDC67" w14:textId="77777777" w:rsidR="00B37C2A" w:rsidRDefault="00F07816" w:rsidP="00DC2F8C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9549"/>
        <w:gridCol w:w="1494"/>
        <w:gridCol w:w="2093"/>
      </w:tblGrid>
      <w:tr w:rsidR="00B37C2A" w:rsidRPr="00442332" w14:paraId="77264E1E" w14:textId="77777777" w:rsidTr="00E72D1B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68E71BC7" w14:textId="77777777" w:rsidR="00B37C2A" w:rsidRPr="008B6AB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B6AB2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8B6AB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16" w:type="pct"/>
            <w:shd w:val="clear" w:color="auto" w:fill="E7E6E6" w:themeFill="background2"/>
            <w:hideMark/>
          </w:tcPr>
          <w:p w14:paraId="0521A2A0" w14:textId="77777777" w:rsidR="00B37C2A" w:rsidRPr="008B6AB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B6AB2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8B6AB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766874DE" w14:textId="77777777" w:rsidR="00B37C2A" w:rsidRPr="008B6AB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B6AB2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8B6AB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205850F3" w14:textId="77777777" w:rsidR="00B37C2A" w:rsidRPr="008B6AB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B6AB2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8B6AB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B37C2A" w:rsidRPr="00442332" w14:paraId="02A594AC" w14:textId="77777777" w:rsidTr="00E72D1B">
        <w:trPr>
          <w:trHeight w:val="360"/>
        </w:trPr>
        <w:tc>
          <w:tcPr>
            <w:tcW w:w="851" w:type="pct"/>
            <w:hideMark/>
          </w:tcPr>
          <w:p w14:paraId="138FDEEB" w14:textId="77777777" w:rsidR="00B37C2A" w:rsidRPr="0044233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16" w:type="pct"/>
            <w:hideMark/>
          </w:tcPr>
          <w:p w14:paraId="1167A754" w14:textId="77777777" w:rsidR="00B37C2A" w:rsidRPr="0044233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508AFFB5" w14:textId="77777777" w:rsidR="00B37C2A" w:rsidRPr="0044233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61" w:type="pct"/>
            <w:hideMark/>
          </w:tcPr>
          <w:p w14:paraId="7F809373" w14:textId="77777777" w:rsidR="00B37C2A" w:rsidRPr="00442332" w:rsidRDefault="00B37C2A" w:rsidP="00B37C2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AC0E0D7" w14:textId="77777777" w:rsidR="00B37C2A" w:rsidRDefault="00F07816" w:rsidP="00DC2F8C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9549"/>
        <w:gridCol w:w="1494"/>
        <w:gridCol w:w="2093"/>
      </w:tblGrid>
      <w:tr w:rsidR="00B37C2A" w:rsidRPr="00442332" w14:paraId="63E574F6" w14:textId="77777777" w:rsidTr="00E72D1B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447E5818" w14:textId="77777777" w:rsidR="00B37C2A" w:rsidRPr="00E72D1B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16" w:type="pct"/>
            <w:shd w:val="clear" w:color="auto" w:fill="E7E6E6" w:themeFill="background2"/>
            <w:hideMark/>
          </w:tcPr>
          <w:p w14:paraId="3E066F34" w14:textId="77777777" w:rsidR="00B37C2A" w:rsidRPr="00E72D1B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17E4F99B" w14:textId="77777777" w:rsidR="00B37C2A" w:rsidRPr="00E72D1B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661" w:type="pct"/>
            <w:shd w:val="clear" w:color="auto" w:fill="E7E6E6" w:themeFill="background2"/>
            <w:hideMark/>
          </w:tcPr>
          <w:p w14:paraId="46486F5F" w14:textId="77777777" w:rsidR="00B37C2A" w:rsidRPr="00E72D1B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B37C2A" w:rsidRPr="00442332" w14:paraId="1D3317D3" w14:textId="77777777" w:rsidTr="00E72D1B">
        <w:trPr>
          <w:trHeight w:val="255"/>
        </w:trPr>
        <w:tc>
          <w:tcPr>
            <w:tcW w:w="851" w:type="pct"/>
            <w:hideMark/>
          </w:tcPr>
          <w:p w14:paraId="74C4FF52" w14:textId="77777777" w:rsidR="00B37C2A" w:rsidRPr="0053529A" w:rsidRDefault="00B37C2A" w:rsidP="004F4D2D">
            <w:pPr>
              <w:spacing w:after="0"/>
              <w:jc w:val="left"/>
            </w:pPr>
            <w:r w:rsidRPr="0053529A">
              <w:t>id</w:t>
            </w:r>
          </w:p>
        </w:tc>
        <w:tc>
          <w:tcPr>
            <w:tcW w:w="3016" w:type="pct"/>
            <w:hideMark/>
          </w:tcPr>
          <w:p w14:paraId="4483D397" w14:textId="77777777" w:rsidR="00B37C2A" w:rsidRPr="00442332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Id of the Assets Collection</w:t>
            </w:r>
          </w:p>
        </w:tc>
        <w:tc>
          <w:tcPr>
            <w:tcW w:w="472" w:type="pct"/>
            <w:hideMark/>
          </w:tcPr>
          <w:p w14:paraId="105929CA" w14:textId="77777777" w:rsidR="00B37C2A" w:rsidRPr="00442332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61" w:type="pct"/>
            <w:hideMark/>
          </w:tcPr>
          <w:p w14:paraId="47A4ED5E" w14:textId="77777777" w:rsidR="00B37C2A" w:rsidRPr="00442332" w:rsidRDefault="00B37C2A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0B82255D" w14:textId="77777777" w:rsidR="004F4D2D" w:rsidRDefault="00F07816" w:rsidP="00DC2F8C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072"/>
        <w:gridCol w:w="2064"/>
      </w:tblGrid>
      <w:tr w:rsidR="004F4D2D" w:rsidRPr="00101547" w14:paraId="398ACFA3" w14:textId="77777777" w:rsidTr="00E72D1B">
        <w:trPr>
          <w:trHeight w:val="450"/>
        </w:trPr>
        <w:tc>
          <w:tcPr>
            <w:tcW w:w="851" w:type="pct"/>
            <w:shd w:val="clear" w:color="auto" w:fill="E7E6E6" w:themeFill="background2"/>
            <w:hideMark/>
          </w:tcPr>
          <w:p w14:paraId="1AE02293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shd w:val="clear" w:color="auto" w:fill="E7E6E6" w:themeFill="background2"/>
            <w:hideMark/>
          </w:tcPr>
          <w:p w14:paraId="239B2750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shd w:val="clear" w:color="auto" w:fill="E7E6E6" w:themeFill="background2"/>
            <w:hideMark/>
          </w:tcPr>
          <w:p w14:paraId="123FED99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4F4D2D" w:rsidRPr="00101547" w14:paraId="11C48838" w14:textId="77777777" w:rsidTr="00E72D1B">
        <w:trPr>
          <w:trHeight w:val="315"/>
        </w:trPr>
        <w:tc>
          <w:tcPr>
            <w:tcW w:w="851" w:type="pct"/>
            <w:hideMark/>
          </w:tcPr>
          <w:p w14:paraId="1D4C7DE1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1A85D62A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hideMark/>
          </w:tcPr>
          <w:p w14:paraId="1B75D04B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4F4D2D" w:rsidRPr="00101547" w14:paraId="13FFF5A3" w14:textId="77777777" w:rsidTr="00E72D1B">
        <w:trPr>
          <w:trHeight w:val="315"/>
        </w:trPr>
        <w:tc>
          <w:tcPr>
            <w:tcW w:w="851" w:type="pct"/>
            <w:hideMark/>
          </w:tcPr>
          <w:p w14:paraId="3BAA7DF2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16AE9032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hideMark/>
          </w:tcPr>
          <w:p w14:paraId="41DE9B7E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4F4D2D" w:rsidRPr="00101547" w14:paraId="12D6948F" w14:textId="77777777" w:rsidTr="00E72D1B">
        <w:trPr>
          <w:trHeight w:val="315"/>
        </w:trPr>
        <w:tc>
          <w:tcPr>
            <w:tcW w:w="851" w:type="pct"/>
            <w:hideMark/>
          </w:tcPr>
          <w:p w14:paraId="5D7F1EEB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70D1F9C1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hideMark/>
          </w:tcPr>
          <w:p w14:paraId="42675FE4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4F4D2D" w:rsidRPr="00101547" w14:paraId="18FF91C6" w14:textId="77777777" w:rsidTr="00E72D1B">
        <w:trPr>
          <w:trHeight w:val="315"/>
        </w:trPr>
        <w:tc>
          <w:tcPr>
            <w:tcW w:w="851" w:type="pct"/>
            <w:hideMark/>
          </w:tcPr>
          <w:p w14:paraId="4D0DE68C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hideMark/>
          </w:tcPr>
          <w:p w14:paraId="29527655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hideMark/>
          </w:tcPr>
          <w:p w14:paraId="5B925CD0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C09E33F" w14:textId="77777777" w:rsidR="004F4D2D" w:rsidRDefault="00F07816" w:rsidP="00DC2F8C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072"/>
        <w:gridCol w:w="2064"/>
      </w:tblGrid>
      <w:tr w:rsidR="004F4D2D" w:rsidRPr="00101547" w14:paraId="5E424FB2" w14:textId="77777777" w:rsidTr="00E72D1B">
        <w:trPr>
          <w:trHeight w:val="350"/>
        </w:trPr>
        <w:tc>
          <w:tcPr>
            <w:tcW w:w="851" w:type="pct"/>
            <w:shd w:val="clear" w:color="auto" w:fill="E7E6E6" w:themeFill="background2"/>
            <w:hideMark/>
          </w:tcPr>
          <w:p w14:paraId="025FC361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97" w:type="pct"/>
            <w:shd w:val="clear" w:color="auto" w:fill="E7E6E6" w:themeFill="background2"/>
            <w:hideMark/>
          </w:tcPr>
          <w:p w14:paraId="2ED70B66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652" w:type="pct"/>
            <w:shd w:val="clear" w:color="auto" w:fill="E7E6E6" w:themeFill="background2"/>
            <w:hideMark/>
          </w:tcPr>
          <w:p w14:paraId="0ADD1383" w14:textId="77777777" w:rsidR="004F4D2D" w:rsidRPr="00E72D1B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72D1B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72D1B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4F4D2D" w:rsidRPr="00101547" w14:paraId="25CE9A41" w14:textId="77777777" w:rsidTr="0037459E">
        <w:trPr>
          <w:trHeight w:val="323"/>
        </w:trPr>
        <w:tc>
          <w:tcPr>
            <w:tcW w:w="851" w:type="pct"/>
            <w:hideMark/>
          </w:tcPr>
          <w:p w14:paraId="30F847F7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497" w:type="pct"/>
            <w:hideMark/>
          </w:tcPr>
          <w:p w14:paraId="3FEDA293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652" w:type="pct"/>
            <w:hideMark/>
          </w:tcPr>
          <w:p w14:paraId="1A82C50F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4F4D2D" w:rsidRPr="00101547" w14:paraId="785D2926" w14:textId="77777777" w:rsidTr="00E72D1B">
        <w:trPr>
          <w:trHeight w:val="315"/>
        </w:trPr>
        <w:tc>
          <w:tcPr>
            <w:tcW w:w="851" w:type="pct"/>
            <w:hideMark/>
          </w:tcPr>
          <w:p w14:paraId="0200863C" w14:textId="77777777" w:rsidR="004F4D2D" w:rsidRPr="0053529A" w:rsidRDefault="004F4D2D" w:rsidP="004F4D2D">
            <w:pPr>
              <w:spacing w:after="0"/>
              <w:jc w:val="left"/>
            </w:pPr>
            <w:r>
              <w:t>title</w:t>
            </w:r>
          </w:p>
        </w:tc>
        <w:tc>
          <w:tcPr>
            <w:tcW w:w="3497" w:type="pct"/>
            <w:hideMark/>
          </w:tcPr>
          <w:p w14:paraId="692A5E5F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652" w:type="pct"/>
            <w:hideMark/>
          </w:tcPr>
          <w:p w14:paraId="197353A9" w14:textId="77777777" w:rsidR="004F4D2D" w:rsidRPr="00101547" w:rsidRDefault="004F4D2D" w:rsidP="004F4D2D">
            <w:pPr>
              <w:spacing w:after="0"/>
              <w:jc w:val="left"/>
              <w:rPr>
                <w:lang w:val="en-IN" w:eastAsia="en-IN"/>
              </w:rPr>
            </w:pPr>
            <w:r w:rsidRPr="5A3697B4">
              <w:rPr>
                <w:lang w:val="en-IN" w:eastAsia="en-IN"/>
              </w:rPr>
              <w:t>String</w:t>
            </w:r>
          </w:p>
        </w:tc>
      </w:tr>
      <w:tr w:rsidR="004F4D2D" w:rsidRPr="00101547" w14:paraId="41ECE467" w14:textId="77777777" w:rsidTr="00E72D1B">
        <w:trPr>
          <w:trHeight w:val="315"/>
        </w:trPr>
        <w:tc>
          <w:tcPr>
            <w:tcW w:w="851" w:type="pct"/>
          </w:tcPr>
          <w:p w14:paraId="29007DD5" w14:textId="77777777" w:rsidR="004F4D2D" w:rsidRPr="0053529A" w:rsidRDefault="004F4D2D" w:rsidP="004F4D2D">
            <w:pPr>
              <w:spacing w:after="0"/>
              <w:jc w:val="left"/>
            </w:pPr>
            <w:r>
              <w:t>tag</w:t>
            </w:r>
          </w:p>
        </w:tc>
        <w:tc>
          <w:tcPr>
            <w:tcW w:w="3497" w:type="pct"/>
          </w:tcPr>
          <w:p w14:paraId="12E824EE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Tag of the asset</w:t>
            </w:r>
          </w:p>
        </w:tc>
        <w:tc>
          <w:tcPr>
            <w:tcW w:w="652" w:type="pct"/>
          </w:tcPr>
          <w:p w14:paraId="6EDD7C0D" w14:textId="77777777" w:rsidR="004F4D2D" w:rsidRPr="00101547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 w:rsidRPr="5A3697B4"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4F4D2D" w:rsidRPr="5A3697B4" w14:paraId="326448C4" w14:textId="77777777" w:rsidTr="00E72D1B">
        <w:trPr>
          <w:trHeight w:val="315"/>
        </w:trPr>
        <w:tc>
          <w:tcPr>
            <w:tcW w:w="851" w:type="pct"/>
          </w:tcPr>
          <w:p w14:paraId="380309A0" w14:textId="77777777" w:rsidR="004F4D2D" w:rsidRDefault="004F4D2D" w:rsidP="004F4D2D">
            <w:pPr>
              <w:spacing w:after="0"/>
              <w:jc w:val="left"/>
            </w:pPr>
            <w:r>
              <w:t>plantId</w:t>
            </w:r>
          </w:p>
        </w:tc>
        <w:tc>
          <w:tcPr>
            <w:tcW w:w="3497" w:type="pct"/>
          </w:tcPr>
          <w:p w14:paraId="67952088" w14:textId="77777777" w:rsidR="004F4D2D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Plant level id</w:t>
            </w:r>
          </w:p>
        </w:tc>
        <w:tc>
          <w:tcPr>
            <w:tcW w:w="652" w:type="pct"/>
          </w:tcPr>
          <w:p w14:paraId="5F0DE057" w14:textId="77777777" w:rsidR="004F4D2D" w:rsidRPr="5A3697B4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String</w:t>
            </w:r>
          </w:p>
        </w:tc>
      </w:tr>
      <w:tr w:rsidR="004F4D2D" w14:paraId="492DF7F7" w14:textId="77777777" w:rsidTr="00E72D1B">
        <w:trPr>
          <w:trHeight w:val="315"/>
        </w:trPr>
        <w:tc>
          <w:tcPr>
            <w:tcW w:w="851" w:type="pct"/>
          </w:tcPr>
          <w:p w14:paraId="4C4854E7" w14:textId="77777777" w:rsidR="004F4D2D" w:rsidRPr="0053529A" w:rsidRDefault="004F4D2D" w:rsidP="004F4D2D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3497" w:type="pct"/>
          </w:tcPr>
          <w:p w14:paraId="0DEE099F" w14:textId="62FBFF3B" w:rsidR="004F4D2D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 w:rsidRPr="00900030">
              <w:rPr>
                <w:rFonts w:eastAsia="Times New Roman" w:cs="Times New Roman"/>
                <w:szCs w:val="20"/>
                <w:lang w:eastAsia="en-IN"/>
              </w:rPr>
              <w:t xml:space="preserve">The array of a model object. </w:t>
            </w:r>
            <w:r w:rsidR="0037459E">
              <w:rPr>
                <w:rFonts w:eastAsia="Times New Roman" w:cs="Times New Roman"/>
                <w:szCs w:val="20"/>
                <w:lang w:eastAsia="en-IN"/>
              </w:rPr>
              <w:t>(</w:t>
            </w:r>
            <w:r w:rsidRPr="00900030">
              <w:rPr>
                <w:rFonts w:eastAsia="Times New Roman" w:cs="Times New Roman"/>
                <w:szCs w:val="20"/>
                <w:lang w:eastAsia="en-IN"/>
              </w:rPr>
              <w:t xml:space="preserve"> version, thumbnail, gltfAsset, isMapped, isPOIMapped, isPlantMapped fields</w:t>
            </w:r>
            <w:r w:rsidR="0037459E">
              <w:rPr>
                <w:rFonts w:eastAsia="Times New Roman" w:cs="Times New Roman"/>
                <w:szCs w:val="20"/>
                <w:lang w:eastAsia="en-IN"/>
              </w:rPr>
              <w:t>)</w:t>
            </w:r>
          </w:p>
        </w:tc>
        <w:tc>
          <w:tcPr>
            <w:tcW w:w="652" w:type="pct"/>
          </w:tcPr>
          <w:p w14:paraId="7FF3DB38" w14:textId="77777777" w:rsidR="004F4D2D" w:rsidRDefault="004F4D2D" w:rsidP="004F4D2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36DF3F0B" w14:textId="77777777" w:rsidR="00B37C2A" w:rsidRDefault="00F07816" w:rsidP="00DC2F8C">
      <w:pPr>
        <w:pStyle w:val="Heading3"/>
      </w:pPr>
      <w:r>
        <w:t>Result</w:t>
      </w:r>
    </w:p>
    <w:tbl>
      <w:tblPr>
        <w:tblStyle w:val="TableGridLight"/>
        <w:tblW w:w="5000" w:type="pct"/>
        <w:tblInd w:w="-5" w:type="dxa"/>
        <w:tblLook w:val="04A0" w:firstRow="1" w:lastRow="0" w:firstColumn="1" w:lastColumn="0" w:noHBand="0" w:noVBand="1"/>
      </w:tblPr>
      <w:tblGrid>
        <w:gridCol w:w="2701"/>
        <w:gridCol w:w="13129"/>
      </w:tblGrid>
      <w:tr w:rsidR="00B37C2A" w:rsidRPr="00B37C2A" w14:paraId="7CBD9496" w14:textId="77777777" w:rsidTr="00E72D1B">
        <w:trPr>
          <w:trHeight w:val="90"/>
        </w:trPr>
        <w:tc>
          <w:tcPr>
            <w:tcW w:w="8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D826888" w14:textId="77777777" w:rsidR="00B37C2A" w:rsidRPr="00B37C2A" w:rsidRDefault="00B37C2A" w:rsidP="008B6AB2">
            <w:pPr>
              <w:pStyle w:val="Heading3"/>
              <w:spacing w:after="0"/>
            </w:pPr>
            <w:r w:rsidRPr="00B37C2A">
              <w:t xml:space="preserve">HTTP Code </w:t>
            </w:r>
          </w:p>
        </w:tc>
        <w:tc>
          <w:tcPr>
            <w:tcW w:w="41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EF0F395" w14:textId="77777777" w:rsidR="00B37C2A" w:rsidRPr="00B37C2A" w:rsidRDefault="00B37C2A" w:rsidP="008B6AB2">
            <w:pPr>
              <w:pStyle w:val="Heading3"/>
              <w:spacing w:after="0"/>
            </w:pPr>
            <w:r w:rsidRPr="00B37C2A">
              <w:t xml:space="preserve">Result Description </w:t>
            </w:r>
          </w:p>
        </w:tc>
      </w:tr>
      <w:tr w:rsidR="00B37C2A" w:rsidRPr="00B37C2A" w14:paraId="2FBFC3C6" w14:textId="77777777" w:rsidTr="00E72D1B">
        <w:trPr>
          <w:trHeight w:val="90"/>
        </w:trPr>
        <w:tc>
          <w:tcPr>
            <w:tcW w:w="8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FA2945" w14:textId="77777777" w:rsidR="00B37C2A" w:rsidRPr="00B37C2A" w:rsidRDefault="00B37C2A" w:rsidP="0098200F">
            <w:pPr>
              <w:rPr>
                <w:b/>
                <w:bCs/>
              </w:rPr>
            </w:pPr>
            <w:r w:rsidRPr="0098200F">
              <w:t xml:space="preserve">200 </w:t>
            </w:r>
          </w:p>
        </w:tc>
        <w:tc>
          <w:tcPr>
            <w:tcW w:w="41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0DE967" w14:textId="77777777" w:rsidR="00B37C2A" w:rsidRPr="00B37C2A" w:rsidRDefault="00B37C2A" w:rsidP="0098200F">
            <w:pPr>
              <w:rPr>
                <w:b/>
                <w:bCs/>
              </w:rPr>
            </w:pPr>
            <w:r w:rsidRPr="0098200F">
              <w:t xml:space="preserve">The request is accepted, and the response contains the result </w:t>
            </w:r>
          </w:p>
        </w:tc>
      </w:tr>
    </w:tbl>
    <w:p w14:paraId="203C89E5" w14:textId="64D2C27D" w:rsidR="00F07816" w:rsidRPr="00C4385F" w:rsidRDefault="00F07816" w:rsidP="00DC2F8C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5"/>
        <w:gridCol w:w="5825"/>
        <w:gridCol w:w="7310"/>
      </w:tblGrid>
      <w:tr w:rsidR="00F67337" w:rsidRPr="00F46BBA" w14:paraId="4E323C9D" w14:textId="77777777" w:rsidTr="00E72D1B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1EE3830A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840" w:type="pct"/>
            <w:shd w:val="clear" w:color="auto" w:fill="E7E6E6" w:themeFill="background2"/>
          </w:tcPr>
          <w:p w14:paraId="1926D281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309" w:type="pct"/>
            <w:shd w:val="clear" w:color="auto" w:fill="E7E6E6" w:themeFill="background2"/>
          </w:tcPr>
          <w:p w14:paraId="0166575D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F67337" w:rsidRPr="00F46BBA" w14:paraId="3688DF8D" w14:textId="77777777" w:rsidTr="00E72D1B">
        <w:trPr>
          <w:trHeight w:val="90"/>
        </w:trPr>
        <w:tc>
          <w:tcPr>
            <w:tcW w:w="851" w:type="pct"/>
          </w:tcPr>
          <w:p w14:paraId="784C24DB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840" w:type="pct"/>
          </w:tcPr>
          <w:p w14:paraId="1C2ED85A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309" w:type="pct"/>
          </w:tcPr>
          <w:p w14:paraId="4C2EB2A9" w14:textId="77777777" w:rsidR="00F67337" w:rsidRPr="00935564" w:rsidRDefault="00F67337" w:rsidP="004F4D2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F67337" w:rsidRPr="00F46BBA" w14:paraId="5EC1A3F0" w14:textId="77777777" w:rsidTr="00E72D1B">
        <w:trPr>
          <w:trHeight w:val="834"/>
        </w:trPr>
        <w:tc>
          <w:tcPr>
            <w:tcW w:w="851" w:type="pct"/>
          </w:tcPr>
          <w:p w14:paraId="3BF4FC1D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840" w:type="pct"/>
          </w:tcPr>
          <w:p w14:paraId="4078C0D9" w14:textId="77777777" w:rsidR="00F67337" w:rsidRPr="00F46BBA" w:rsidRDefault="00F67337" w:rsidP="004F4D2D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309" w:type="pct"/>
          </w:tcPr>
          <w:p w14:paraId="738B1647" w14:textId="77777777" w:rsidR="00F67337" w:rsidRPr="00935564" w:rsidRDefault="00F67337" w:rsidP="004F4D2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39E28CA4" w14:textId="77777777" w:rsidR="00F67337" w:rsidRPr="00935564" w:rsidRDefault="00F67337" w:rsidP="004F4D2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433A4A51" w14:textId="77777777" w:rsidR="00F67337" w:rsidRPr="00935564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2E41DDFE" w14:textId="77777777" w:rsidR="00F67337" w:rsidRPr="00935564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2FEE2793" w14:textId="77777777" w:rsidR="00F67337" w:rsidRPr="00935564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30DE647C" w14:textId="35DCEAC1" w:rsidR="00F67337" w:rsidRPr="00935564" w:rsidRDefault="00F67337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  <w:bookmarkEnd w:id="35"/>
    </w:tbl>
    <w:p w14:paraId="663625A0" w14:textId="77777777" w:rsidR="0037459E" w:rsidRDefault="0037459E" w:rsidP="00FF6DE7">
      <w:pPr>
        <w:pStyle w:val="Heading2"/>
        <w:jc w:val="left"/>
        <w:sectPr w:rsidR="0037459E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6C7F57" w14:textId="17722470" w:rsidR="00050CE6" w:rsidRPr="00C4385F" w:rsidRDefault="00FB1821" w:rsidP="00FF6DE7">
      <w:pPr>
        <w:pStyle w:val="Heading2"/>
        <w:jc w:val="left"/>
      </w:pPr>
      <w:bookmarkStart w:id="43" w:name="_Toc217901629"/>
      <w:r w:rsidRPr="00AC3232">
        <w:t>GRID</w:t>
      </w:r>
      <w:r w:rsidR="00050CE6" w:rsidRPr="00AC3232">
        <w:t xml:space="preserve"> (GET)</w:t>
      </w:r>
      <w:bookmarkEnd w:id="43"/>
    </w:p>
    <w:p w14:paraId="335E101D" w14:textId="18BBDF99" w:rsidR="00050CE6" w:rsidRPr="00C4385F" w:rsidRDefault="00050CE6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to </w:t>
      </w:r>
      <w:r>
        <w:rPr>
          <w:color w:val="232323"/>
        </w:rPr>
        <w:t xml:space="preserve">list </w:t>
      </w:r>
      <w:r w:rsidR="00AC3232">
        <w:rPr>
          <w:color w:val="232323"/>
        </w:rPr>
        <w:t xml:space="preserve">the </w:t>
      </w:r>
      <w:r w:rsidR="00137828">
        <w:rPr>
          <w:color w:val="232323"/>
        </w:rPr>
        <w:t xml:space="preserve">Grid/Plant </w:t>
      </w:r>
      <w:r w:rsidRPr="00C4385F">
        <w:rPr>
          <w:color w:val="232323"/>
        </w:rPr>
        <w:t>in Viewer and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2FF32247" w14:textId="38332131" w:rsidR="00050CE6" w:rsidRPr="00C4385F" w:rsidRDefault="0013607F" w:rsidP="0013607F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050CE6" w:rsidRPr="003F33F8" w14:paraId="47275B79" w14:textId="77777777" w:rsidTr="003F33F8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1D76D5FC" w14:textId="77777777" w:rsidR="00050CE6" w:rsidRPr="003F33F8" w:rsidRDefault="00050CE6" w:rsidP="003F33F8">
            <w:pPr>
              <w:spacing w:after="0"/>
              <w:jc w:val="left"/>
            </w:pPr>
            <w:r w:rsidRPr="003F33F8">
              <w:t xml:space="preserve">PROTOCOL </w:t>
            </w:r>
          </w:p>
        </w:tc>
        <w:tc>
          <w:tcPr>
            <w:tcW w:w="4092" w:type="pct"/>
          </w:tcPr>
          <w:p w14:paraId="72FBF65E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50CE6" w:rsidRPr="003F33F8" w14:paraId="525537EE" w14:textId="77777777" w:rsidTr="003F33F8">
        <w:trPr>
          <w:trHeight w:val="103"/>
        </w:trPr>
        <w:tc>
          <w:tcPr>
            <w:tcW w:w="908" w:type="pct"/>
            <w:shd w:val="clear" w:color="auto" w:fill="E7E6E6" w:themeFill="background2"/>
          </w:tcPr>
          <w:p w14:paraId="4BED1D61" w14:textId="47CCCD6E" w:rsidR="00050CE6" w:rsidRPr="003F33F8" w:rsidRDefault="00050CE6" w:rsidP="003F33F8">
            <w:pPr>
              <w:spacing w:after="0"/>
              <w:jc w:val="left"/>
            </w:pPr>
            <w:r w:rsidRPr="003F33F8">
              <w:t xml:space="preserve">PATH </w:t>
            </w:r>
            <w:r w:rsidR="001D3EFD">
              <w:t>(Public Exposure)</w:t>
            </w:r>
            <w:r w:rsidRPr="003F33F8">
              <w:t xml:space="preserve"> </w:t>
            </w:r>
          </w:p>
        </w:tc>
        <w:tc>
          <w:tcPr>
            <w:tcW w:w="4092" w:type="pct"/>
          </w:tcPr>
          <w:p w14:paraId="628CE5B5" w14:textId="3E9E0A57" w:rsidR="00050CE6" w:rsidRPr="00935564" w:rsidRDefault="009150EB" w:rsidP="003F33F8">
            <w:pPr>
              <w:spacing w:after="0"/>
              <w:jc w:val="left"/>
              <w:rPr>
                <w:rFonts w:ascii="Consolas" w:hAnsi="Consolas"/>
              </w:rPr>
            </w:pPr>
            <w:hyperlink r:id="rId49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https://apim-mw-aot-dev.azure-api.net/api/3d-cms/grid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50CE6" w:rsidRPr="003F33F8" w14:paraId="017594AA" w14:textId="77777777" w:rsidTr="003F33F8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2A4F83DF" w14:textId="77777777" w:rsidR="00050CE6" w:rsidRPr="003F33F8" w:rsidRDefault="00050CE6" w:rsidP="003F33F8">
            <w:pPr>
              <w:spacing w:after="0"/>
              <w:jc w:val="left"/>
            </w:pPr>
            <w:r w:rsidRPr="003F33F8">
              <w:t xml:space="preserve">METHOD </w:t>
            </w:r>
          </w:p>
        </w:tc>
        <w:tc>
          <w:tcPr>
            <w:tcW w:w="4092" w:type="pct"/>
          </w:tcPr>
          <w:p w14:paraId="4782D6C1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GET </w:t>
            </w:r>
          </w:p>
        </w:tc>
      </w:tr>
      <w:tr w:rsidR="00050CE6" w:rsidRPr="003F33F8" w14:paraId="3E255816" w14:textId="77777777" w:rsidTr="003F33F8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16D4FC7A" w14:textId="77777777" w:rsidR="00050CE6" w:rsidRPr="003F33F8" w:rsidRDefault="00050CE6" w:rsidP="003F33F8">
            <w:pPr>
              <w:spacing w:after="0"/>
              <w:jc w:val="left"/>
            </w:pPr>
            <w:r w:rsidRPr="003F33F8">
              <w:t xml:space="preserve">CONTENT TYPE </w:t>
            </w:r>
          </w:p>
        </w:tc>
        <w:tc>
          <w:tcPr>
            <w:tcW w:w="4092" w:type="pct"/>
          </w:tcPr>
          <w:p w14:paraId="03E68913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50CE6" w:rsidRPr="003F33F8" w14:paraId="3A9B34B5" w14:textId="77777777" w:rsidTr="003F33F8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39B10C56" w14:textId="77777777" w:rsidR="00050CE6" w:rsidRPr="003F33F8" w:rsidRDefault="00050CE6" w:rsidP="003F33F8">
            <w:pPr>
              <w:spacing w:after="0"/>
              <w:jc w:val="left"/>
            </w:pPr>
            <w:r w:rsidRPr="003F33F8">
              <w:t>Authorization</w:t>
            </w:r>
          </w:p>
        </w:tc>
        <w:tc>
          <w:tcPr>
            <w:tcW w:w="4092" w:type="pct"/>
          </w:tcPr>
          <w:p w14:paraId="58331436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50CE6" w:rsidRPr="003F33F8" w14:paraId="276C8CEF" w14:textId="77777777" w:rsidTr="003F33F8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6F41DC77" w14:textId="77777777" w:rsidR="00050CE6" w:rsidRPr="003F33F8" w:rsidRDefault="00050CE6" w:rsidP="003F33F8">
            <w:pPr>
              <w:spacing w:after="0"/>
              <w:jc w:val="left"/>
            </w:pPr>
            <w:r w:rsidRPr="003F33F8">
              <w:t>JSON Response</w:t>
            </w:r>
          </w:p>
        </w:tc>
        <w:tc>
          <w:tcPr>
            <w:tcW w:w="4092" w:type="pct"/>
          </w:tcPr>
          <w:p w14:paraId="4CB3C3D4" w14:textId="1B45165C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hyperlink r:id="rId50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3C10B55E" w14:textId="77777777" w:rsidR="00AB15F0" w:rsidRDefault="00AB15F0" w:rsidP="00AB15F0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9666"/>
        <w:gridCol w:w="1494"/>
        <w:gridCol w:w="1795"/>
      </w:tblGrid>
      <w:tr w:rsidR="00BE4B6A" w:rsidRPr="00442332" w14:paraId="720F038C" w14:textId="77777777" w:rsidTr="003F33F8">
        <w:trPr>
          <w:trHeight w:val="360"/>
        </w:trPr>
        <w:tc>
          <w:tcPr>
            <w:tcW w:w="908" w:type="pct"/>
            <w:shd w:val="clear" w:color="auto" w:fill="E7E6E6" w:themeFill="background2"/>
            <w:hideMark/>
          </w:tcPr>
          <w:p w14:paraId="6D393CA4" w14:textId="77777777" w:rsidR="00BE4B6A" w:rsidRPr="00A46531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53" w:type="pct"/>
            <w:shd w:val="clear" w:color="auto" w:fill="E7E6E6" w:themeFill="background2"/>
            <w:hideMark/>
          </w:tcPr>
          <w:p w14:paraId="47D853A4" w14:textId="77777777" w:rsidR="00BE4B6A" w:rsidRPr="00A46531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510DA25A" w14:textId="77777777" w:rsidR="00BE4B6A" w:rsidRPr="00A46531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131A467E" w14:textId="77777777" w:rsidR="00BE4B6A" w:rsidRPr="00A46531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BE4B6A" w:rsidRPr="00442332" w14:paraId="1956A34A" w14:textId="77777777" w:rsidTr="003F33F8">
        <w:trPr>
          <w:trHeight w:val="360"/>
        </w:trPr>
        <w:tc>
          <w:tcPr>
            <w:tcW w:w="908" w:type="pct"/>
            <w:hideMark/>
          </w:tcPr>
          <w:p w14:paraId="4507FF68" w14:textId="77777777" w:rsidR="00BE4B6A" w:rsidRPr="00442332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53" w:type="pct"/>
            <w:hideMark/>
          </w:tcPr>
          <w:p w14:paraId="5EDE01D6" w14:textId="77777777" w:rsidR="00BE4B6A" w:rsidRPr="00442332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05F94C68" w14:textId="77777777" w:rsidR="00BE4B6A" w:rsidRPr="00442332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47F4E734" w14:textId="77777777" w:rsidR="00BE4B6A" w:rsidRPr="00442332" w:rsidRDefault="00BE4B6A" w:rsidP="00BE4B6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7A57AC8F" w14:textId="77777777" w:rsidR="00AB15F0" w:rsidRDefault="00AB15F0" w:rsidP="00AB15F0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1160"/>
        <w:gridCol w:w="1795"/>
      </w:tblGrid>
      <w:tr w:rsidR="00ED3D9D" w:rsidRPr="0079724C" w14:paraId="033923E8" w14:textId="77777777" w:rsidTr="003F33F8">
        <w:trPr>
          <w:trHeight w:val="450"/>
        </w:trPr>
        <w:tc>
          <w:tcPr>
            <w:tcW w:w="908" w:type="pct"/>
            <w:shd w:val="clear" w:color="auto" w:fill="E7E6E6" w:themeFill="background2"/>
            <w:hideMark/>
          </w:tcPr>
          <w:p w14:paraId="7CFE28B4" w14:textId="77777777" w:rsidR="00ED3D9D" w:rsidRPr="00A46531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3D6C87E3" w14:textId="77777777" w:rsidR="00ED3D9D" w:rsidRPr="00A46531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07A5EB1B" w14:textId="77777777" w:rsidR="00ED3D9D" w:rsidRPr="00A46531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ED3D9D" w:rsidRPr="0079724C" w14:paraId="7756F844" w14:textId="77777777" w:rsidTr="003F33F8">
        <w:trPr>
          <w:trHeight w:val="315"/>
        </w:trPr>
        <w:tc>
          <w:tcPr>
            <w:tcW w:w="908" w:type="pct"/>
            <w:hideMark/>
          </w:tcPr>
          <w:p w14:paraId="42233E7E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5D213EFE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5F7A713C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D3D9D" w:rsidRPr="0079724C" w14:paraId="7ABEF772" w14:textId="77777777" w:rsidTr="003F33F8">
        <w:trPr>
          <w:trHeight w:val="315"/>
        </w:trPr>
        <w:tc>
          <w:tcPr>
            <w:tcW w:w="908" w:type="pct"/>
            <w:hideMark/>
          </w:tcPr>
          <w:p w14:paraId="5E7F3100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5087C735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03F21FEA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ED3D9D" w:rsidRPr="0079724C" w14:paraId="755845F7" w14:textId="77777777" w:rsidTr="003F33F8">
        <w:trPr>
          <w:trHeight w:val="315"/>
        </w:trPr>
        <w:tc>
          <w:tcPr>
            <w:tcW w:w="908" w:type="pct"/>
            <w:hideMark/>
          </w:tcPr>
          <w:p w14:paraId="0B27CD66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10FF74A2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32A35A2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ED3D9D" w:rsidRPr="0079724C" w14:paraId="0EF300AD" w14:textId="77777777" w:rsidTr="003F33F8">
        <w:trPr>
          <w:trHeight w:val="315"/>
        </w:trPr>
        <w:tc>
          <w:tcPr>
            <w:tcW w:w="908" w:type="pct"/>
            <w:hideMark/>
          </w:tcPr>
          <w:p w14:paraId="568104D2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2EA2E24D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9D08109" w14:textId="77777777" w:rsidR="00ED3D9D" w:rsidRPr="0079724C" w:rsidRDefault="00ED3D9D" w:rsidP="003F33F8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083D267" w14:textId="77777777" w:rsidR="00AB15F0" w:rsidRDefault="00AB15F0" w:rsidP="00AB15F0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1160"/>
        <w:gridCol w:w="1795"/>
      </w:tblGrid>
      <w:tr w:rsidR="00FC7EBF" w:rsidRPr="0079724C" w14:paraId="4FC2B5F4" w14:textId="77777777" w:rsidTr="003F33F8">
        <w:trPr>
          <w:trHeight w:val="357"/>
        </w:trPr>
        <w:tc>
          <w:tcPr>
            <w:tcW w:w="908" w:type="pct"/>
            <w:shd w:val="clear" w:color="auto" w:fill="E7E6E6" w:themeFill="background2"/>
            <w:hideMark/>
          </w:tcPr>
          <w:p w14:paraId="48DE9E9B" w14:textId="77777777" w:rsidR="00FC7EBF" w:rsidRPr="00A46531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1F776CF6" w14:textId="77777777" w:rsidR="00FC7EBF" w:rsidRPr="00A46531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439BEC3D" w14:textId="77777777" w:rsidR="00FC7EBF" w:rsidRPr="00A46531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A4653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A4653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FC7EBF" w:rsidRPr="0079724C" w14:paraId="71399AA4" w14:textId="77777777" w:rsidTr="003F33F8">
        <w:trPr>
          <w:trHeight w:val="450"/>
        </w:trPr>
        <w:tc>
          <w:tcPr>
            <w:tcW w:w="908" w:type="pct"/>
            <w:hideMark/>
          </w:tcPr>
          <w:p w14:paraId="7BCB2AA7" w14:textId="77777777" w:rsidR="00FC7EBF" w:rsidRPr="0079724C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E1E3F">
              <w:t>data</w:t>
            </w:r>
          </w:p>
        </w:tc>
        <w:tc>
          <w:tcPr>
            <w:tcW w:w="3525" w:type="pct"/>
            <w:hideMark/>
          </w:tcPr>
          <w:p w14:paraId="3C3040C7" w14:textId="77777777" w:rsidR="00FC7EBF" w:rsidRPr="0079724C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This refers to the </w:t>
            </w:r>
            <w:r w:rsidRPr="0079724C">
              <w:rPr>
                <w:color w:val="000000"/>
                <w:szCs w:val="20"/>
                <w:shd w:val="clear" w:color="auto" w:fill="FFFFFF"/>
              </w:rPr>
              <w:t>array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or list of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plants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It has a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title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and </w:t>
            </w:r>
            <w:r w:rsidRPr="009E1E3F">
              <w:t>assetId</w:t>
            </w:r>
            <w:r>
              <w:t>.</w:t>
            </w:r>
          </w:p>
        </w:tc>
        <w:tc>
          <w:tcPr>
            <w:tcW w:w="567" w:type="pct"/>
            <w:hideMark/>
          </w:tcPr>
          <w:p w14:paraId="2231F2BA" w14:textId="77777777" w:rsidR="00FC7EBF" w:rsidRPr="0079724C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Array</w:t>
            </w:r>
          </w:p>
        </w:tc>
      </w:tr>
      <w:tr w:rsidR="00FC7EBF" w:rsidRPr="0079724C" w14:paraId="2185F224" w14:textId="77777777" w:rsidTr="003F33F8">
        <w:trPr>
          <w:trHeight w:val="450"/>
        </w:trPr>
        <w:tc>
          <w:tcPr>
            <w:tcW w:w="908" w:type="pct"/>
          </w:tcPr>
          <w:p w14:paraId="49EE73F2" w14:textId="77777777" w:rsidR="00FC7EBF" w:rsidRPr="009E1E3F" w:rsidRDefault="00FC7EBF" w:rsidP="00FC7EBF">
            <w:pPr>
              <w:spacing w:after="0"/>
              <w:jc w:val="left"/>
              <w:textAlignment w:val="baseline"/>
            </w:pPr>
            <w:r w:rsidRPr="00B32DE3">
              <w:t>count</w:t>
            </w:r>
          </w:p>
        </w:tc>
        <w:tc>
          <w:tcPr>
            <w:tcW w:w="3525" w:type="pct"/>
          </w:tcPr>
          <w:p w14:paraId="5BE2FA2E" w14:textId="77777777" w:rsidR="00FC7EBF" w:rsidRPr="0079724C" w:rsidRDefault="00FC7EBF" w:rsidP="00FC7EBF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C</w:t>
            </w:r>
            <w:r>
              <w:rPr>
                <w:rStyle w:val="normaltextrun"/>
                <w:color w:val="000000"/>
                <w:shd w:val="clear" w:color="auto" w:fill="FFFFFF"/>
              </w:rPr>
              <w:t>ount of the Grid</w:t>
            </w:r>
          </w:p>
        </w:tc>
        <w:tc>
          <w:tcPr>
            <w:tcW w:w="567" w:type="pct"/>
          </w:tcPr>
          <w:p w14:paraId="2DA4ACCD" w14:textId="77777777" w:rsidR="00FC7EBF" w:rsidRPr="0079724C" w:rsidRDefault="00FC7EBF" w:rsidP="00FC7EB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Number</w:t>
            </w:r>
          </w:p>
        </w:tc>
      </w:tr>
    </w:tbl>
    <w:p w14:paraId="1D52342E" w14:textId="77777777" w:rsidR="000A54FD" w:rsidRDefault="00AB15F0" w:rsidP="00AB15F0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2955"/>
      </w:tblGrid>
      <w:tr w:rsidR="000A54FD" w:rsidRPr="000A54FD" w14:paraId="6953CDC8" w14:textId="77777777" w:rsidTr="000A54FD">
        <w:trPr>
          <w:trHeight w:val="90"/>
        </w:trPr>
        <w:tc>
          <w:tcPr>
            <w:tcW w:w="9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5A88D44" w14:textId="77777777" w:rsidR="000A54FD" w:rsidRPr="000A54FD" w:rsidRDefault="000A54FD" w:rsidP="000A54FD">
            <w:pPr>
              <w:rPr>
                <w:b/>
                <w:bCs/>
              </w:rPr>
            </w:pPr>
            <w:r w:rsidRPr="000A54FD">
              <w:rPr>
                <w:b/>
                <w:bCs/>
              </w:rPr>
              <w:t xml:space="preserve">HTTP Code </w:t>
            </w:r>
          </w:p>
        </w:tc>
        <w:tc>
          <w:tcPr>
            <w:tcW w:w="40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E40719F" w14:textId="77777777" w:rsidR="000A54FD" w:rsidRPr="000A54FD" w:rsidRDefault="000A54FD" w:rsidP="000A54FD">
            <w:pPr>
              <w:rPr>
                <w:b/>
                <w:bCs/>
              </w:rPr>
            </w:pPr>
            <w:r w:rsidRPr="000A54FD">
              <w:rPr>
                <w:b/>
                <w:bCs/>
              </w:rPr>
              <w:t xml:space="preserve">Result Description </w:t>
            </w:r>
          </w:p>
        </w:tc>
      </w:tr>
      <w:tr w:rsidR="000A54FD" w:rsidRPr="000A54FD" w14:paraId="1FD66485" w14:textId="77777777" w:rsidTr="000A54FD">
        <w:trPr>
          <w:trHeight w:val="90"/>
        </w:trPr>
        <w:tc>
          <w:tcPr>
            <w:tcW w:w="9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0A5682" w14:textId="77777777" w:rsidR="000A54FD" w:rsidRPr="000A54FD" w:rsidRDefault="000A54FD" w:rsidP="000A54FD">
            <w:r w:rsidRPr="000A54FD">
              <w:t xml:space="preserve">200 </w:t>
            </w:r>
          </w:p>
        </w:tc>
        <w:tc>
          <w:tcPr>
            <w:tcW w:w="40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A5A5CC" w14:textId="77777777" w:rsidR="000A54FD" w:rsidRPr="000A54FD" w:rsidRDefault="000A54FD" w:rsidP="000A54FD">
            <w:r w:rsidRPr="000A54FD">
              <w:t xml:space="preserve">The request is accepted, and the response contains the result </w:t>
            </w:r>
          </w:p>
        </w:tc>
      </w:tr>
    </w:tbl>
    <w:p w14:paraId="0A677C67" w14:textId="1A33D0E6" w:rsidR="00050CE6" w:rsidRDefault="00AB15F0" w:rsidP="00AB15F0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4885"/>
        <w:gridCol w:w="8070"/>
      </w:tblGrid>
      <w:tr w:rsidR="00050CE6" w:rsidRPr="00F46BBA" w14:paraId="5D97F84E" w14:textId="77777777" w:rsidTr="003F33F8">
        <w:trPr>
          <w:trHeight w:val="90"/>
        </w:trPr>
        <w:tc>
          <w:tcPr>
            <w:tcW w:w="908" w:type="pct"/>
            <w:shd w:val="clear" w:color="auto" w:fill="E7E6E6" w:themeFill="background2"/>
          </w:tcPr>
          <w:p w14:paraId="0B022189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543" w:type="pct"/>
            <w:shd w:val="clear" w:color="auto" w:fill="E7E6E6" w:themeFill="background2"/>
          </w:tcPr>
          <w:p w14:paraId="6BCD3E89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3BE50FB2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50CE6" w:rsidRPr="00F46BBA" w14:paraId="4D5C721C" w14:textId="77777777" w:rsidTr="003F33F8">
        <w:trPr>
          <w:trHeight w:val="90"/>
        </w:trPr>
        <w:tc>
          <w:tcPr>
            <w:tcW w:w="908" w:type="pct"/>
          </w:tcPr>
          <w:p w14:paraId="2A1D9D9B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543" w:type="pct"/>
          </w:tcPr>
          <w:p w14:paraId="4D3411E8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619FDFE0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050CE6" w:rsidRPr="00F46BBA" w14:paraId="4596DF87" w14:textId="77777777" w:rsidTr="006B05D7">
        <w:trPr>
          <w:trHeight w:val="1682"/>
        </w:trPr>
        <w:tc>
          <w:tcPr>
            <w:tcW w:w="908" w:type="pct"/>
          </w:tcPr>
          <w:p w14:paraId="6E927EED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543" w:type="pct"/>
          </w:tcPr>
          <w:p w14:paraId="051C3360" w14:textId="77777777" w:rsidR="00050CE6" w:rsidRPr="00F46BBA" w:rsidRDefault="00050CE6" w:rsidP="003F33F8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25EBA54C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5C3109A8" w14:textId="77777777" w:rsidR="00050CE6" w:rsidRPr="00935564" w:rsidRDefault="00050CE6" w:rsidP="003F33F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604C62F2" w14:textId="77777777" w:rsidR="00050CE6" w:rsidRPr="00935564" w:rsidRDefault="00050CE6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6D7CD3D9" w14:textId="77777777" w:rsidR="00050CE6" w:rsidRPr="00935564" w:rsidRDefault="00050CE6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68D82849" w14:textId="77777777" w:rsidR="00050CE6" w:rsidRPr="00935564" w:rsidRDefault="00050CE6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3E0AF647" w14:textId="5C526C9D" w:rsidR="00050CE6" w:rsidRPr="00935564" w:rsidRDefault="00050CE6" w:rsidP="006B05D7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78582567" w14:textId="77777777" w:rsidR="00E76CF2" w:rsidRDefault="00E76CF2" w:rsidP="00FF6DE7">
      <w:pPr>
        <w:pStyle w:val="Heading2"/>
        <w:jc w:val="left"/>
        <w:sectPr w:rsidR="00E76CF2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B3B5599" w14:textId="629F9A67" w:rsidR="00E2101F" w:rsidRPr="00C4385F" w:rsidRDefault="00E2101F" w:rsidP="00FF6DE7">
      <w:pPr>
        <w:pStyle w:val="Heading2"/>
        <w:jc w:val="left"/>
      </w:pPr>
      <w:bookmarkStart w:id="44" w:name="_Toc217901630"/>
      <w:r w:rsidRPr="00AC3232">
        <w:t>GRID</w:t>
      </w:r>
      <w:r w:rsidR="00CC221E" w:rsidRPr="00AC3232">
        <w:t xml:space="preserve"> by ID</w:t>
      </w:r>
      <w:r w:rsidRPr="00AC3232">
        <w:t xml:space="preserve"> (GET)</w:t>
      </w:r>
      <w:bookmarkEnd w:id="44"/>
    </w:p>
    <w:p w14:paraId="1E4F8AAD" w14:textId="6EDBD14E" w:rsidR="00E2101F" w:rsidRPr="00C4385F" w:rsidRDefault="00E2101F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</w:t>
      </w:r>
      <w:r w:rsidR="00D570B0">
        <w:t>to get</w:t>
      </w:r>
      <w:r w:rsidR="00EB0182">
        <w:t xml:space="preserve"> </w:t>
      </w:r>
      <w:r w:rsidR="00D570B0">
        <w:t xml:space="preserve">the </w:t>
      </w:r>
      <w:r w:rsidR="00EB0182">
        <w:t>detail</w:t>
      </w:r>
      <w:r w:rsidR="00D570B0">
        <w:t>s</w:t>
      </w:r>
      <w:r w:rsidR="00EB0182">
        <w:t xml:space="preserve"> of </w:t>
      </w:r>
      <w:r w:rsidR="00D570B0">
        <w:t xml:space="preserve">the </w:t>
      </w:r>
      <w:r w:rsidR="00EB0182">
        <w:t xml:space="preserve">specific </w:t>
      </w:r>
      <w:r>
        <w:rPr>
          <w:color w:val="232323"/>
        </w:rPr>
        <w:t xml:space="preserve">Grid/Plant </w:t>
      </w:r>
      <w:r w:rsidRPr="00C4385F">
        <w:rPr>
          <w:color w:val="232323"/>
        </w:rPr>
        <w:t xml:space="preserve">in </w:t>
      </w:r>
      <w:r w:rsidR="00D570B0">
        <w:rPr>
          <w:color w:val="232323"/>
        </w:rPr>
        <w:t xml:space="preserve">the </w:t>
      </w:r>
      <w:r w:rsidRPr="00C4385F">
        <w:rPr>
          <w:color w:val="232323"/>
        </w:rPr>
        <w:t>Viewer and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71D83501" w14:textId="77777777" w:rsidR="00376938" w:rsidRDefault="00376938" w:rsidP="00376938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055"/>
        <w:gridCol w:w="12775"/>
      </w:tblGrid>
      <w:tr w:rsidR="00E2101F" w:rsidRPr="00376938" w14:paraId="0B9C6F49" w14:textId="77777777" w:rsidTr="00E856AF">
        <w:trPr>
          <w:trHeight w:val="99"/>
        </w:trPr>
        <w:tc>
          <w:tcPr>
            <w:tcW w:w="965" w:type="pct"/>
            <w:shd w:val="clear" w:color="auto" w:fill="E7E6E6" w:themeFill="background2"/>
          </w:tcPr>
          <w:p w14:paraId="6CFB8535" w14:textId="77777777" w:rsidR="00E2101F" w:rsidRPr="00376938" w:rsidRDefault="00E2101F" w:rsidP="00376938">
            <w:pPr>
              <w:spacing w:after="0"/>
              <w:jc w:val="left"/>
            </w:pPr>
            <w:r w:rsidRPr="00376938">
              <w:t xml:space="preserve">PROTOCOL </w:t>
            </w:r>
          </w:p>
        </w:tc>
        <w:tc>
          <w:tcPr>
            <w:tcW w:w="4035" w:type="pct"/>
          </w:tcPr>
          <w:p w14:paraId="08324562" w14:textId="77777777" w:rsidR="00E2101F" w:rsidRPr="00935564" w:rsidRDefault="00E2101F" w:rsidP="0037693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E2101F" w:rsidRPr="00376938" w14:paraId="14531304" w14:textId="77777777" w:rsidTr="00E856AF">
        <w:trPr>
          <w:trHeight w:val="103"/>
        </w:trPr>
        <w:tc>
          <w:tcPr>
            <w:tcW w:w="965" w:type="pct"/>
            <w:shd w:val="clear" w:color="auto" w:fill="E7E6E6" w:themeFill="background2"/>
          </w:tcPr>
          <w:p w14:paraId="0B65FD38" w14:textId="53051DC2" w:rsidR="00E2101F" w:rsidRPr="00376938" w:rsidRDefault="00E2101F" w:rsidP="00376938">
            <w:pPr>
              <w:spacing w:after="0"/>
              <w:jc w:val="left"/>
            </w:pPr>
            <w:r w:rsidRPr="00376938">
              <w:t xml:space="preserve">PATH </w:t>
            </w:r>
            <w:r w:rsidR="001D3EFD">
              <w:t>(Public Exposure)</w:t>
            </w:r>
            <w:r w:rsidRPr="00376938">
              <w:t xml:space="preserve"> </w:t>
            </w:r>
          </w:p>
        </w:tc>
        <w:tc>
          <w:tcPr>
            <w:tcW w:w="4035" w:type="pct"/>
          </w:tcPr>
          <w:p w14:paraId="62AFFB93" w14:textId="3012F815" w:rsidR="00E2101F" w:rsidRPr="00935564" w:rsidRDefault="009150EB" w:rsidP="00376938">
            <w:pPr>
              <w:spacing w:after="0"/>
              <w:jc w:val="left"/>
              <w:rPr>
                <w:rFonts w:ascii="Consolas" w:hAnsi="Consolas"/>
              </w:rPr>
            </w:pPr>
            <w:hyperlink r:id="rId51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https://apim-mw-aot-dev.azure-api.net/api/3d-cms/grid/{id}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E2101F" w:rsidRPr="00376938" w14:paraId="659E9450" w14:textId="77777777" w:rsidTr="00E856AF">
        <w:trPr>
          <w:trHeight w:val="99"/>
        </w:trPr>
        <w:tc>
          <w:tcPr>
            <w:tcW w:w="965" w:type="pct"/>
            <w:shd w:val="clear" w:color="auto" w:fill="E7E6E6" w:themeFill="background2"/>
          </w:tcPr>
          <w:p w14:paraId="520D4769" w14:textId="77777777" w:rsidR="00E2101F" w:rsidRPr="00376938" w:rsidRDefault="00E2101F" w:rsidP="00376938">
            <w:pPr>
              <w:spacing w:after="0"/>
              <w:jc w:val="left"/>
            </w:pPr>
            <w:r w:rsidRPr="00376938">
              <w:t xml:space="preserve">METHOD </w:t>
            </w:r>
          </w:p>
        </w:tc>
        <w:tc>
          <w:tcPr>
            <w:tcW w:w="4035" w:type="pct"/>
          </w:tcPr>
          <w:p w14:paraId="62796182" w14:textId="77777777" w:rsidR="00E2101F" w:rsidRPr="00935564" w:rsidRDefault="00E2101F" w:rsidP="0037693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GET </w:t>
            </w:r>
          </w:p>
        </w:tc>
      </w:tr>
      <w:tr w:rsidR="00E2101F" w:rsidRPr="00376938" w14:paraId="4757C404" w14:textId="77777777" w:rsidTr="00E856AF">
        <w:trPr>
          <w:trHeight w:val="99"/>
        </w:trPr>
        <w:tc>
          <w:tcPr>
            <w:tcW w:w="965" w:type="pct"/>
            <w:shd w:val="clear" w:color="auto" w:fill="E7E6E6" w:themeFill="background2"/>
          </w:tcPr>
          <w:p w14:paraId="0FACA3F9" w14:textId="77777777" w:rsidR="00E2101F" w:rsidRPr="00376938" w:rsidRDefault="00E2101F" w:rsidP="00376938">
            <w:pPr>
              <w:spacing w:after="0"/>
              <w:jc w:val="left"/>
            </w:pPr>
            <w:r w:rsidRPr="00376938">
              <w:t xml:space="preserve">CONTENT TYPE </w:t>
            </w:r>
          </w:p>
        </w:tc>
        <w:tc>
          <w:tcPr>
            <w:tcW w:w="4035" w:type="pct"/>
          </w:tcPr>
          <w:p w14:paraId="6D1B31F0" w14:textId="77777777" w:rsidR="00E2101F" w:rsidRPr="00935564" w:rsidRDefault="00E2101F" w:rsidP="0037693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E2101F" w:rsidRPr="00376938" w14:paraId="26CD7453" w14:textId="77777777" w:rsidTr="00E856AF">
        <w:trPr>
          <w:trHeight w:val="99"/>
        </w:trPr>
        <w:tc>
          <w:tcPr>
            <w:tcW w:w="965" w:type="pct"/>
            <w:shd w:val="clear" w:color="auto" w:fill="E7E6E6" w:themeFill="background2"/>
          </w:tcPr>
          <w:p w14:paraId="0D07A2CD" w14:textId="77777777" w:rsidR="00E2101F" w:rsidRPr="00376938" w:rsidRDefault="00E2101F" w:rsidP="00376938">
            <w:pPr>
              <w:spacing w:after="0"/>
              <w:jc w:val="left"/>
            </w:pPr>
            <w:r w:rsidRPr="00376938">
              <w:t>Authorization</w:t>
            </w:r>
          </w:p>
        </w:tc>
        <w:tc>
          <w:tcPr>
            <w:tcW w:w="4035" w:type="pct"/>
          </w:tcPr>
          <w:p w14:paraId="78FD41AD" w14:textId="77777777" w:rsidR="00E2101F" w:rsidRPr="00935564" w:rsidRDefault="00E2101F" w:rsidP="00376938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E2101F" w:rsidRPr="00376938" w14:paraId="4295A4F1" w14:textId="77777777" w:rsidTr="00E856AF">
        <w:trPr>
          <w:trHeight w:val="99"/>
        </w:trPr>
        <w:tc>
          <w:tcPr>
            <w:tcW w:w="965" w:type="pct"/>
            <w:shd w:val="clear" w:color="auto" w:fill="E7E6E6" w:themeFill="background2"/>
          </w:tcPr>
          <w:p w14:paraId="32F44BFA" w14:textId="77777777" w:rsidR="00E2101F" w:rsidRPr="00376938" w:rsidRDefault="00E2101F" w:rsidP="00376938">
            <w:pPr>
              <w:spacing w:after="0"/>
              <w:jc w:val="left"/>
            </w:pPr>
            <w:r w:rsidRPr="00376938">
              <w:t>JSON Response</w:t>
            </w:r>
          </w:p>
        </w:tc>
        <w:tc>
          <w:tcPr>
            <w:tcW w:w="4035" w:type="pct"/>
          </w:tcPr>
          <w:p w14:paraId="611375A8" w14:textId="374FF981" w:rsidR="00E2101F" w:rsidRPr="00935564" w:rsidRDefault="00E2101F" w:rsidP="00376938">
            <w:pPr>
              <w:spacing w:after="0"/>
              <w:jc w:val="left"/>
              <w:rPr>
                <w:rFonts w:ascii="Consolas" w:hAnsi="Consolas"/>
              </w:rPr>
            </w:pPr>
            <w:hyperlink r:id="rId52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5A44EF63" w14:textId="77777777" w:rsidR="00376938" w:rsidRDefault="00376938" w:rsidP="00376938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6"/>
        <w:gridCol w:w="9485"/>
        <w:gridCol w:w="1494"/>
        <w:gridCol w:w="1795"/>
      </w:tblGrid>
      <w:tr w:rsidR="00376938" w:rsidRPr="00442332" w14:paraId="367D8474" w14:textId="77777777" w:rsidTr="00E856AF">
        <w:trPr>
          <w:trHeight w:val="360"/>
        </w:trPr>
        <w:tc>
          <w:tcPr>
            <w:tcW w:w="965" w:type="pct"/>
            <w:shd w:val="clear" w:color="auto" w:fill="E7E6E6" w:themeFill="background2"/>
            <w:hideMark/>
          </w:tcPr>
          <w:p w14:paraId="7EE7B819" w14:textId="77777777" w:rsidR="00376938" w:rsidRPr="00906200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2996" w:type="pct"/>
            <w:shd w:val="clear" w:color="auto" w:fill="E7E6E6" w:themeFill="background2"/>
            <w:hideMark/>
          </w:tcPr>
          <w:p w14:paraId="1A8E82D5" w14:textId="77777777" w:rsidR="00376938" w:rsidRPr="00906200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683DE0A5" w14:textId="77777777" w:rsidR="00376938" w:rsidRPr="00906200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28E00DC8" w14:textId="77777777" w:rsidR="00376938" w:rsidRPr="00906200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376938" w:rsidRPr="00442332" w14:paraId="7BCCCC5F" w14:textId="77777777" w:rsidTr="00E856AF">
        <w:trPr>
          <w:trHeight w:val="197"/>
        </w:trPr>
        <w:tc>
          <w:tcPr>
            <w:tcW w:w="965" w:type="pct"/>
            <w:hideMark/>
          </w:tcPr>
          <w:p w14:paraId="084F24F8" w14:textId="77777777" w:rsidR="00376938" w:rsidRPr="00442332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2996" w:type="pct"/>
            <w:hideMark/>
          </w:tcPr>
          <w:p w14:paraId="5F49F4DD" w14:textId="77777777" w:rsidR="00376938" w:rsidRPr="00442332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3343BA06" w14:textId="77777777" w:rsidR="00376938" w:rsidRPr="00442332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484435B2" w14:textId="77777777" w:rsidR="00376938" w:rsidRPr="00442332" w:rsidRDefault="00376938" w:rsidP="00E856A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6623415C" w14:textId="77777777" w:rsidR="00F368F6" w:rsidRDefault="00376938" w:rsidP="00376938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10980"/>
        <w:gridCol w:w="1795"/>
      </w:tblGrid>
      <w:tr w:rsidR="00F368F6" w:rsidRPr="0079724C" w14:paraId="2E6C6E50" w14:textId="77777777" w:rsidTr="00E856AF">
        <w:trPr>
          <w:trHeight w:val="450"/>
        </w:trPr>
        <w:tc>
          <w:tcPr>
            <w:tcW w:w="965" w:type="pct"/>
            <w:shd w:val="clear" w:color="auto" w:fill="E7E6E6" w:themeFill="background2"/>
            <w:hideMark/>
          </w:tcPr>
          <w:p w14:paraId="718F43C8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68" w:type="pct"/>
            <w:shd w:val="clear" w:color="auto" w:fill="E7E6E6" w:themeFill="background2"/>
            <w:hideMark/>
          </w:tcPr>
          <w:p w14:paraId="202835F0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41A9E96A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F368F6" w:rsidRPr="0079724C" w14:paraId="4C4C2232" w14:textId="77777777" w:rsidTr="00E856AF">
        <w:trPr>
          <w:trHeight w:val="315"/>
        </w:trPr>
        <w:tc>
          <w:tcPr>
            <w:tcW w:w="965" w:type="pct"/>
            <w:hideMark/>
          </w:tcPr>
          <w:p w14:paraId="10D0AEA2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68" w:type="pct"/>
            <w:hideMark/>
          </w:tcPr>
          <w:p w14:paraId="30C83FD7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0D45DD6C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F368F6" w:rsidRPr="0079724C" w14:paraId="280F607F" w14:textId="77777777" w:rsidTr="00E856AF">
        <w:trPr>
          <w:trHeight w:val="315"/>
        </w:trPr>
        <w:tc>
          <w:tcPr>
            <w:tcW w:w="965" w:type="pct"/>
            <w:hideMark/>
          </w:tcPr>
          <w:p w14:paraId="1FC8A737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68" w:type="pct"/>
            <w:hideMark/>
          </w:tcPr>
          <w:p w14:paraId="6FC3B4A8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41F67C67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F368F6" w:rsidRPr="0079724C" w14:paraId="5BA788CD" w14:textId="77777777" w:rsidTr="00E856AF">
        <w:trPr>
          <w:trHeight w:val="315"/>
        </w:trPr>
        <w:tc>
          <w:tcPr>
            <w:tcW w:w="965" w:type="pct"/>
            <w:hideMark/>
          </w:tcPr>
          <w:p w14:paraId="70F5C33F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68" w:type="pct"/>
            <w:hideMark/>
          </w:tcPr>
          <w:p w14:paraId="1F50434C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65327461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F368F6" w:rsidRPr="0079724C" w14:paraId="4065FB83" w14:textId="77777777" w:rsidTr="00E856AF">
        <w:trPr>
          <w:trHeight w:val="315"/>
        </w:trPr>
        <w:tc>
          <w:tcPr>
            <w:tcW w:w="965" w:type="pct"/>
            <w:hideMark/>
          </w:tcPr>
          <w:p w14:paraId="4537F8F7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468" w:type="pct"/>
            <w:hideMark/>
          </w:tcPr>
          <w:p w14:paraId="0F56E311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1351B3A8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4EDC327C" w14:textId="77777777" w:rsidR="00376938" w:rsidRDefault="00376938" w:rsidP="00376938">
      <w:pPr>
        <w:pStyle w:val="Heading3"/>
      </w:pPr>
      <w:r>
        <w:t>Output Body</w:t>
      </w:r>
    </w:p>
    <w:tbl>
      <w:tblPr>
        <w:tblStyle w:val="TableGridLight"/>
        <w:tblW w:w="4994" w:type="pct"/>
        <w:tblLook w:val="04A0" w:firstRow="1" w:lastRow="0" w:firstColumn="1" w:lastColumn="0" w:noHBand="0" w:noVBand="1"/>
      </w:tblPr>
      <w:tblGrid>
        <w:gridCol w:w="3052"/>
        <w:gridCol w:w="10985"/>
        <w:gridCol w:w="1774"/>
      </w:tblGrid>
      <w:tr w:rsidR="00F368F6" w:rsidRPr="0079724C" w14:paraId="6E3A25B4" w14:textId="77777777" w:rsidTr="00E856AF">
        <w:trPr>
          <w:trHeight w:val="245"/>
        </w:trPr>
        <w:tc>
          <w:tcPr>
            <w:tcW w:w="965" w:type="pct"/>
            <w:shd w:val="clear" w:color="auto" w:fill="E7E6E6" w:themeFill="background2"/>
            <w:hideMark/>
          </w:tcPr>
          <w:p w14:paraId="13DCC02D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474" w:type="pct"/>
            <w:shd w:val="clear" w:color="auto" w:fill="E7E6E6" w:themeFill="background2"/>
            <w:hideMark/>
          </w:tcPr>
          <w:p w14:paraId="16C53D5D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2" w:type="pct"/>
            <w:shd w:val="clear" w:color="auto" w:fill="E7E6E6" w:themeFill="background2"/>
            <w:hideMark/>
          </w:tcPr>
          <w:p w14:paraId="27CFE969" w14:textId="77777777" w:rsidR="00F368F6" w:rsidRPr="00906200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906200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906200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F368F6" w:rsidRPr="0079724C" w14:paraId="0B37C192" w14:textId="77777777" w:rsidTr="00E856AF">
        <w:trPr>
          <w:trHeight w:val="309"/>
        </w:trPr>
        <w:tc>
          <w:tcPr>
            <w:tcW w:w="965" w:type="pct"/>
            <w:hideMark/>
          </w:tcPr>
          <w:p w14:paraId="47C54BF2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9E1E3F">
              <w:t>data</w:t>
            </w:r>
          </w:p>
        </w:tc>
        <w:tc>
          <w:tcPr>
            <w:tcW w:w="3474" w:type="pct"/>
            <w:hideMark/>
          </w:tcPr>
          <w:p w14:paraId="76FF6FEF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This refers to the </w:t>
            </w:r>
            <w:r w:rsidRPr="0079724C">
              <w:rPr>
                <w:color w:val="000000"/>
                <w:szCs w:val="20"/>
                <w:shd w:val="clear" w:color="auto" w:fill="FFFFFF"/>
              </w:rPr>
              <w:t>array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or list of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plants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>.</w:t>
            </w: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 It has </w:t>
            </w:r>
            <w:r w:rsidRPr="0079724C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title, </w:t>
            </w:r>
            <w:r w:rsidRPr="009E1E3F">
              <w:t>assetId</w:t>
            </w:r>
          </w:p>
        </w:tc>
        <w:tc>
          <w:tcPr>
            <w:tcW w:w="562" w:type="pct"/>
            <w:hideMark/>
          </w:tcPr>
          <w:p w14:paraId="407608AE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Array</w:t>
            </w:r>
          </w:p>
        </w:tc>
      </w:tr>
      <w:tr w:rsidR="00F368F6" w:rsidRPr="0079724C" w14:paraId="64699D3E" w14:textId="77777777" w:rsidTr="00E856AF">
        <w:trPr>
          <w:trHeight w:val="309"/>
        </w:trPr>
        <w:tc>
          <w:tcPr>
            <w:tcW w:w="965" w:type="pct"/>
          </w:tcPr>
          <w:p w14:paraId="7509C704" w14:textId="77777777" w:rsidR="00F368F6" w:rsidRPr="009E1E3F" w:rsidRDefault="00F368F6" w:rsidP="00F368F6">
            <w:pPr>
              <w:spacing w:after="0"/>
              <w:jc w:val="left"/>
              <w:textAlignment w:val="baseline"/>
            </w:pPr>
            <w:r w:rsidRPr="00B32DE3">
              <w:t>count</w:t>
            </w:r>
          </w:p>
        </w:tc>
        <w:tc>
          <w:tcPr>
            <w:tcW w:w="3474" w:type="pct"/>
          </w:tcPr>
          <w:p w14:paraId="1324E183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C</w:t>
            </w:r>
            <w:r>
              <w:rPr>
                <w:rStyle w:val="normaltextrun"/>
                <w:color w:val="000000"/>
                <w:shd w:val="clear" w:color="auto" w:fill="FFFFFF"/>
              </w:rPr>
              <w:t>ount of the Grid</w:t>
            </w:r>
          </w:p>
        </w:tc>
        <w:tc>
          <w:tcPr>
            <w:tcW w:w="562" w:type="pct"/>
          </w:tcPr>
          <w:p w14:paraId="08EC1837" w14:textId="77777777" w:rsidR="00F368F6" w:rsidRPr="0079724C" w:rsidRDefault="00F368F6" w:rsidP="00F368F6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Number</w:t>
            </w:r>
          </w:p>
        </w:tc>
      </w:tr>
    </w:tbl>
    <w:p w14:paraId="70899A15" w14:textId="77777777" w:rsidR="00376938" w:rsidRDefault="00376938" w:rsidP="00376938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12775"/>
      </w:tblGrid>
      <w:tr w:rsidR="00F368F6" w:rsidRPr="00F368F6" w14:paraId="7AFCEBBF" w14:textId="77777777" w:rsidTr="00E856AF">
        <w:trPr>
          <w:trHeight w:val="90"/>
        </w:trPr>
        <w:tc>
          <w:tcPr>
            <w:tcW w:w="9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AE7D819" w14:textId="77777777" w:rsidR="00F368F6" w:rsidRPr="00F368F6" w:rsidRDefault="00F368F6" w:rsidP="00F368F6">
            <w:pPr>
              <w:spacing w:after="0"/>
            </w:pPr>
            <w:r w:rsidRPr="00F368F6">
              <w:rPr>
                <w:b/>
                <w:bCs/>
              </w:rPr>
              <w:t xml:space="preserve">HTTP Code </w:t>
            </w:r>
          </w:p>
        </w:tc>
        <w:tc>
          <w:tcPr>
            <w:tcW w:w="40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B5A1C4F" w14:textId="77777777" w:rsidR="00F368F6" w:rsidRPr="00F368F6" w:rsidRDefault="00F368F6" w:rsidP="00F368F6">
            <w:pPr>
              <w:spacing w:after="0"/>
            </w:pPr>
            <w:r w:rsidRPr="00F368F6">
              <w:rPr>
                <w:b/>
                <w:bCs/>
              </w:rPr>
              <w:t xml:space="preserve">Result Description </w:t>
            </w:r>
          </w:p>
        </w:tc>
      </w:tr>
      <w:tr w:rsidR="00F368F6" w:rsidRPr="00F368F6" w14:paraId="013AA71D" w14:textId="77777777" w:rsidTr="00E856AF">
        <w:trPr>
          <w:trHeight w:val="90"/>
        </w:trPr>
        <w:tc>
          <w:tcPr>
            <w:tcW w:w="96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ECF1B3" w14:textId="77777777" w:rsidR="00F368F6" w:rsidRPr="00F368F6" w:rsidRDefault="00F368F6" w:rsidP="00F368F6">
            <w:pPr>
              <w:spacing w:after="0"/>
            </w:pPr>
            <w:r w:rsidRPr="00F368F6">
              <w:t xml:space="preserve">200 </w:t>
            </w:r>
          </w:p>
        </w:tc>
        <w:tc>
          <w:tcPr>
            <w:tcW w:w="40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014ED9" w14:textId="77777777" w:rsidR="00F368F6" w:rsidRPr="00F368F6" w:rsidRDefault="00F368F6" w:rsidP="00F368F6">
            <w:pPr>
              <w:spacing w:after="0"/>
            </w:pPr>
            <w:r w:rsidRPr="00F368F6">
              <w:t xml:space="preserve">The request is accepted, and the response contains the result </w:t>
            </w:r>
          </w:p>
        </w:tc>
      </w:tr>
    </w:tbl>
    <w:p w14:paraId="01E59582" w14:textId="69E90C11" w:rsidR="00E2101F" w:rsidRDefault="00376938" w:rsidP="00376938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3055"/>
        <w:gridCol w:w="4705"/>
        <w:gridCol w:w="8070"/>
      </w:tblGrid>
      <w:tr w:rsidR="00E2101F" w:rsidRPr="00F46BBA" w14:paraId="408E41DE" w14:textId="77777777" w:rsidTr="00E856AF">
        <w:trPr>
          <w:trHeight w:val="90"/>
        </w:trPr>
        <w:tc>
          <w:tcPr>
            <w:tcW w:w="965" w:type="pct"/>
            <w:shd w:val="clear" w:color="auto" w:fill="E7E6E6" w:themeFill="background2"/>
          </w:tcPr>
          <w:p w14:paraId="2715A3A7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486" w:type="pct"/>
            <w:shd w:val="clear" w:color="auto" w:fill="E7E6E6" w:themeFill="background2"/>
          </w:tcPr>
          <w:p w14:paraId="0433F80B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58BF5E37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E2101F" w:rsidRPr="00F46BBA" w14:paraId="4881B312" w14:textId="77777777" w:rsidTr="00E856AF">
        <w:trPr>
          <w:trHeight w:val="90"/>
        </w:trPr>
        <w:tc>
          <w:tcPr>
            <w:tcW w:w="965" w:type="pct"/>
          </w:tcPr>
          <w:p w14:paraId="2C81ABFB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486" w:type="pct"/>
          </w:tcPr>
          <w:p w14:paraId="05AF76DB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376F6BA7" w14:textId="77777777" w:rsidR="00E2101F" w:rsidRPr="00935564" w:rsidRDefault="00E2101F" w:rsidP="00E856A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E2101F" w:rsidRPr="00F46BBA" w14:paraId="6DE6B45C" w14:textId="77777777" w:rsidTr="00E21A65">
        <w:trPr>
          <w:trHeight w:val="1637"/>
        </w:trPr>
        <w:tc>
          <w:tcPr>
            <w:tcW w:w="965" w:type="pct"/>
          </w:tcPr>
          <w:p w14:paraId="32BF855E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486" w:type="pct"/>
          </w:tcPr>
          <w:p w14:paraId="786C3A17" w14:textId="77777777" w:rsidR="00E2101F" w:rsidRPr="00F46BBA" w:rsidRDefault="00E2101F" w:rsidP="00E856AF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6AFD877A" w14:textId="77777777" w:rsidR="00E2101F" w:rsidRPr="00935564" w:rsidRDefault="00E2101F" w:rsidP="00E856A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1B434EBB" w14:textId="77777777" w:rsidR="00E2101F" w:rsidRPr="00935564" w:rsidRDefault="00E2101F" w:rsidP="00E856A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003015B5" w14:textId="77777777" w:rsidR="00E2101F" w:rsidRPr="00935564" w:rsidRDefault="00E2101F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4FBD75F4" w14:textId="77777777" w:rsidR="00E2101F" w:rsidRPr="00935564" w:rsidRDefault="00E2101F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3262EA22" w14:textId="77777777" w:rsidR="00E2101F" w:rsidRPr="00935564" w:rsidRDefault="00E2101F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4652B496" w14:textId="554AB0BB" w:rsidR="00E2101F" w:rsidRPr="00935564" w:rsidRDefault="00E2101F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0E777598" w14:textId="77777777" w:rsidR="00A1020C" w:rsidRDefault="00A1020C" w:rsidP="00FF6DE7">
      <w:pPr>
        <w:pStyle w:val="Heading2"/>
        <w:jc w:val="left"/>
        <w:sectPr w:rsidR="00A1020C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9B12C9" w14:textId="6B635A3D" w:rsidR="00050CE6" w:rsidRPr="00C4385F" w:rsidRDefault="00FA1D36" w:rsidP="00FF6DE7">
      <w:pPr>
        <w:pStyle w:val="Heading2"/>
        <w:jc w:val="left"/>
      </w:pPr>
      <w:bookmarkStart w:id="45" w:name="_Toc217901631"/>
      <w:r w:rsidRPr="00AC3232">
        <w:t>GRID</w:t>
      </w:r>
      <w:r w:rsidR="00DA145D" w:rsidRPr="00AC3232">
        <w:t xml:space="preserve"> </w:t>
      </w:r>
      <w:r w:rsidR="00050CE6" w:rsidRPr="00AC3232">
        <w:t>(POST)</w:t>
      </w:r>
      <w:bookmarkEnd w:id="45"/>
    </w:p>
    <w:p w14:paraId="512C846E" w14:textId="2308B473" w:rsidR="00050CE6" w:rsidRPr="00C4385F" w:rsidRDefault="00050CE6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to </w:t>
      </w:r>
      <w:r>
        <w:t xml:space="preserve">create </w:t>
      </w:r>
      <w:r w:rsidR="00AC3232">
        <w:t xml:space="preserve">the </w:t>
      </w:r>
      <w:r w:rsidR="00316AAA">
        <w:rPr>
          <w:color w:val="232323"/>
        </w:rPr>
        <w:t xml:space="preserve">Grid/Plant </w:t>
      </w:r>
      <w:r w:rsidRPr="00C4385F">
        <w:rPr>
          <w:color w:val="232323"/>
        </w:rPr>
        <w:t>in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0A19E7B2" w14:textId="77777777" w:rsidR="00297D95" w:rsidRDefault="00297D95" w:rsidP="00297D95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13044"/>
      </w:tblGrid>
      <w:tr w:rsidR="00050CE6" w:rsidRPr="00297D95" w14:paraId="719627B6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22DE3E28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 xml:space="preserve">PROTOCOL </w:t>
            </w:r>
          </w:p>
        </w:tc>
        <w:tc>
          <w:tcPr>
            <w:tcW w:w="4120" w:type="pct"/>
          </w:tcPr>
          <w:p w14:paraId="4303530E" w14:textId="77777777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50CE6" w:rsidRPr="00297D95" w14:paraId="2B934A48" w14:textId="77777777" w:rsidTr="00297D95">
        <w:trPr>
          <w:trHeight w:val="103"/>
        </w:trPr>
        <w:tc>
          <w:tcPr>
            <w:tcW w:w="880" w:type="pct"/>
            <w:shd w:val="clear" w:color="auto" w:fill="E7E6E6" w:themeFill="background2"/>
          </w:tcPr>
          <w:p w14:paraId="287E52FA" w14:textId="4E29AF2C" w:rsidR="00050CE6" w:rsidRPr="00297D95" w:rsidRDefault="00050CE6" w:rsidP="00297D95">
            <w:pPr>
              <w:spacing w:after="0"/>
              <w:jc w:val="left"/>
            </w:pPr>
            <w:r w:rsidRPr="00297D95">
              <w:t xml:space="preserve">PATH </w:t>
            </w:r>
            <w:r w:rsidR="001D3EFD">
              <w:t>(Public Exposure)</w:t>
            </w:r>
            <w:r w:rsidRPr="00297D95">
              <w:t xml:space="preserve"> </w:t>
            </w:r>
          </w:p>
        </w:tc>
        <w:tc>
          <w:tcPr>
            <w:tcW w:w="4120" w:type="pct"/>
          </w:tcPr>
          <w:p w14:paraId="1141FCFE" w14:textId="0047DFAA" w:rsidR="00050CE6" w:rsidRPr="00935564" w:rsidRDefault="009150EB" w:rsidP="00297D95">
            <w:pPr>
              <w:spacing w:after="0"/>
              <w:jc w:val="left"/>
              <w:rPr>
                <w:rFonts w:ascii="Consolas" w:hAnsi="Consolas"/>
              </w:rPr>
            </w:pPr>
            <w:hyperlink r:id="rId53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https://apim-mw-aot-dev.azure-api.net/api/3d-cms/grid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  <w:r w:rsidR="00050CE6" w:rsidRPr="00935564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050CE6" w:rsidRPr="00297D95" w14:paraId="10D8EB8D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4C9573DD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 xml:space="preserve">METHOD </w:t>
            </w:r>
          </w:p>
        </w:tc>
        <w:tc>
          <w:tcPr>
            <w:tcW w:w="4120" w:type="pct"/>
          </w:tcPr>
          <w:p w14:paraId="1C8AB89C" w14:textId="77777777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POST</w:t>
            </w:r>
          </w:p>
        </w:tc>
      </w:tr>
      <w:tr w:rsidR="00050CE6" w:rsidRPr="00297D95" w14:paraId="73D706CB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6CD14082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 xml:space="preserve">CONTENT TYPE </w:t>
            </w:r>
          </w:p>
        </w:tc>
        <w:tc>
          <w:tcPr>
            <w:tcW w:w="4120" w:type="pct"/>
          </w:tcPr>
          <w:p w14:paraId="32A4B596" w14:textId="77777777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50CE6" w:rsidRPr="00297D95" w14:paraId="334546ED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1B2C88A4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>Authorization</w:t>
            </w:r>
          </w:p>
        </w:tc>
        <w:tc>
          <w:tcPr>
            <w:tcW w:w="4120" w:type="pct"/>
          </w:tcPr>
          <w:p w14:paraId="1682CED4" w14:textId="77777777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50CE6" w:rsidRPr="00297D95" w14:paraId="48988F95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03BEB683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>JSON Request</w:t>
            </w:r>
          </w:p>
        </w:tc>
        <w:tc>
          <w:tcPr>
            <w:tcW w:w="4120" w:type="pct"/>
          </w:tcPr>
          <w:p w14:paraId="466C6CD9" w14:textId="56C9A97F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hyperlink r:id="rId54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050CE6" w:rsidRPr="00297D95" w14:paraId="1DA442F4" w14:textId="77777777" w:rsidTr="00297D95">
        <w:trPr>
          <w:trHeight w:val="99"/>
        </w:trPr>
        <w:tc>
          <w:tcPr>
            <w:tcW w:w="880" w:type="pct"/>
            <w:shd w:val="clear" w:color="auto" w:fill="E7E6E6" w:themeFill="background2"/>
          </w:tcPr>
          <w:p w14:paraId="1FC91D4C" w14:textId="77777777" w:rsidR="00050CE6" w:rsidRPr="00297D95" w:rsidRDefault="00050CE6" w:rsidP="00297D95">
            <w:pPr>
              <w:spacing w:after="0"/>
              <w:jc w:val="left"/>
            </w:pPr>
            <w:r w:rsidRPr="00297D95">
              <w:t>JSON Response</w:t>
            </w:r>
          </w:p>
        </w:tc>
        <w:tc>
          <w:tcPr>
            <w:tcW w:w="4120" w:type="pct"/>
          </w:tcPr>
          <w:p w14:paraId="0175C21B" w14:textId="478DF7AC" w:rsidR="00050CE6" w:rsidRPr="00935564" w:rsidRDefault="00050CE6" w:rsidP="00297D95">
            <w:pPr>
              <w:spacing w:after="0"/>
              <w:jc w:val="left"/>
              <w:rPr>
                <w:rFonts w:ascii="Consolas" w:hAnsi="Consolas"/>
              </w:rPr>
            </w:pPr>
            <w:hyperlink r:id="rId55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415757AB" w14:textId="77777777" w:rsidR="00297D95" w:rsidRDefault="00297D95" w:rsidP="00297D95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007"/>
        <w:gridCol w:w="2159"/>
        <w:gridCol w:w="2878"/>
      </w:tblGrid>
      <w:tr w:rsidR="00297D95" w:rsidRPr="00BE274F" w14:paraId="698EC602" w14:textId="77777777" w:rsidTr="00297D9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4ECB00F4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Parameter </w:t>
            </w:r>
          </w:p>
        </w:tc>
        <w:tc>
          <w:tcPr>
            <w:tcW w:w="2529" w:type="pct"/>
            <w:shd w:val="clear" w:color="auto" w:fill="E7E6E6" w:themeFill="background2"/>
            <w:hideMark/>
          </w:tcPr>
          <w:p w14:paraId="5CF07591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0FDB2F38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M/O 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66AF2E44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Type </w:t>
            </w:r>
          </w:p>
        </w:tc>
      </w:tr>
      <w:tr w:rsidR="00297D95" w:rsidRPr="00BE274F" w14:paraId="3A903DBB" w14:textId="77777777" w:rsidTr="00297D95">
        <w:trPr>
          <w:trHeight w:val="360"/>
        </w:trPr>
        <w:tc>
          <w:tcPr>
            <w:tcW w:w="880" w:type="pct"/>
            <w:hideMark/>
          </w:tcPr>
          <w:p w14:paraId="254F3CBB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2529" w:type="pct"/>
            <w:hideMark/>
          </w:tcPr>
          <w:p w14:paraId="6BD98B07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682" w:type="pct"/>
            <w:hideMark/>
          </w:tcPr>
          <w:p w14:paraId="13B7751F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909" w:type="pct"/>
            <w:hideMark/>
          </w:tcPr>
          <w:p w14:paraId="0014D732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3824E3C4" w14:textId="3B6A1E27" w:rsidR="00297D95" w:rsidRDefault="00297D95" w:rsidP="00297D95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007"/>
        <w:gridCol w:w="2159"/>
        <w:gridCol w:w="2878"/>
      </w:tblGrid>
      <w:tr w:rsidR="00297D95" w:rsidRPr="00BE274F" w14:paraId="039B5FEF" w14:textId="77777777" w:rsidTr="00297D95">
        <w:trPr>
          <w:trHeight w:val="360"/>
        </w:trPr>
        <w:tc>
          <w:tcPr>
            <w:tcW w:w="880" w:type="pct"/>
            <w:shd w:val="clear" w:color="auto" w:fill="E7E6E6" w:themeFill="background2"/>
            <w:hideMark/>
          </w:tcPr>
          <w:p w14:paraId="38964DD9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Parameter </w:t>
            </w:r>
          </w:p>
        </w:tc>
        <w:tc>
          <w:tcPr>
            <w:tcW w:w="2529" w:type="pct"/>
            <w:shd w:val="clear" w:color="auto" w:fill="E7E6E6" w:themeFill="background2"/>
            <w:hideMark/>
          </w:tcPr>
          <w:p w14:paraId="79353F51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0ACAFD31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M/O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285FF088" w14:textId="77777777" w:rsidR="00297D95" w:rsidRPr="00ED2F62" w:rsidRDefault="00297D95" w:rsidP="00297D95">
            <w:pPr>
              <w:spacing w:after="0"/>
              <w:jc w:val="left"/>
              <w:rPr>
                <w:b/>
                <w:bCs/>
              </w:rPr>
            </w:pPr>
            <w:r w:rsidRPr="00ED2F62">
              <w:rPr>
                <w:b/>
                <w:bCs/>
              </w:rPr>
              <w:t>Type </w:t>
            </w:r>
          </w:p>
        </w:tc>
      </w:tr>
      <w:tr w:rsidR="00297D95" w:rsidRPr="00BE274F" w14:paraId="630DDF3C" w14:textId="77777777" w:rsidTr="00297D95">
        <w:trPr>
          <w:trHeight w:val="255"/>
        </w:trPr>
        <w:tc>
          <w:tcPr>
            <w:tcW w:w="880" w:type="pct"/>
          </w:tcPr>
          <w:p w14:paraId="7ABC1515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title</w:t>
            </w:r>
          </w:p>
        </w:tc>
        <w:tc>
          <w:tcPr>
            <w:tcW w:w="2529" w:type="pct"/>
          </w:tcPr>
          <w:p w14:paraId="1C81CEDA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 xml:space="preserve">Title of the </w:t>
            </w:r>
            <w:r>
              <w:t>Grid/Plant</w:t>
            </w:r>
          </w:p>
        </w:tc>
        <w:tc>
          <w:tcPr>
            <w:tcW w:w="682" w:type="pct"/>
          </w:tcPr>
          <w:p w14:paraId="3AE93D5D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20E3ED28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String</w:t>
            </w:r>
          </w:p>
        </w:tc>
      </w:tr>
      <w:tr w:rsidR="00297D95" w:rsidRPr="00BE274F" w14:paraId="0B6CEEAC" w14:textId="77777777" w:rsidTr="00297D95">
        <w:trPr>
          <w:trHeight w:val="255"/>
        </w:trPr>
        <w:tc>
          <w:tcPr>
            <w:tcW w:w="880" w:type="pct"/>
          </w:tcPr>
          <w:p w14:paraId="2639FA7B" w14:textId="77777777" w:rsidR="00297D95" w:rsidRPr="00BE274F" w:rsidRDefault="00297D95" w:rsidP="00297D95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2529" w:type="pct"/>
          </w:tcPr>
          <w:p w14:paraId="194B19ED" w14:textId="77777777" w:rsidR="00297D95" w:rsidRPr="00BE274F" w:rsidRDefault="00297D95" w:rsidP="00297D95">
            <w:pPr>
              <w:spacing w:after="0"/>
              <w:jc w:val="left"/>
            </w:pPr>
            <w:r>
              <w:t>Array of Grid Details</w:t>
            </w:r>
          </w:p>
        </w:tc>
        <w:tc>
          <w:tcPr>
            <w:tcW w:w="682" w:type="pct"/>
          </w:tcPr>
          <w:p w14:paraId="712E5962" w14:textId="77777777" w:rsidR="00297D95" w:rsidRPr="00BE274F" w:rsidRDefault="00297D95" w:rsidP="00297D95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1A27FEF6" w14:textId="77777777" w:rsidR="00297D95" w:rsidRPr="00BE274F" w:rsidRDefault="00297D95" w:rsidP="00297D95">
            <w:pPr>
              <w:spacing w:after="0"/>
              <w:jc w:val="left"/>
            </w:pPr>
            <w:r>
              <w:t>Array</w:t>
            </w:r>
          </w:p>
        </w:tc>
      </w:tr>
    </w:tbl>
    <w:p w14:paraId="283B8204" w14:textId="77777777" w:rsidR="00297D95" w:rsidRDefault="00297D95" w:rsidP="00297D95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0153"/>
        <w:gridCol w:w="2891"/>
      </w:tblGrid>
      <w:tr w:rsidR="00297D95" w:rsidRPr="00101547" w14:paraId="6F5A5A34" w14:textId="77777777" w:rsidTr="00297D95">
        <w:trPr>
          <w:trHeight w:val="450"/>
        </w:trPr>
        <w:tc>
          <w:tcPr>
            <w:tcW w:w="880" w:type="pct"/>
            <w:shd w:val="clear" w:color="auto" w:fill="E7E6E6" w:themeFill="background2"/>
            <w:hideMark/>
          </w:tcPr>
          <w:p w14:paraId="0DF7A5EA" w14:textId="77777777" w:rsidR="00297D95" w:rsidRPr="00ED2F62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D2F62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ED2F6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shd w:val="clear" w:color="auto" w:fill="E7E6E6" w:themeFill="background2"/>
            <w:hideMark/>
          </w:tcPr>
          <w:p w14:paraId="70A4C4A7" w14:textId="77777777" w:rsidR="00297D95" w:rsidRPr="00ED2F62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D2F62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ED2F6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7C193D87" w14:textId="77777777" w:rsidR="00297D95" w:rsidRPr="00ED2F62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ED2F62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ED2F62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97D95" w:rsidRPr="00101547" w14:paraId="703A5DA6" w14:textId="77777777" w:rsidTr="00297D95">
        <w:trPr>
          <w:trHeight w:val="315"/>
        </w:trPr>
        <w:tc>
          <w:tcPr>
            <w:tcW w:w="880" w:type="pct"/>
            <w:hideMark/>
          </w:tcPr>
          <w:p w14:paraId="784367F6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hideMark/>
          </w:tcPr>
          <w:p w14:paraId="4CF837EF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6986B77E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297D95" w:rsidRPr="00101547" w14:paraId="7190C902" w14:textId="77777777" w:rsidTr="00297D95">
        <w:trPr>
          <w:trHeight w:val="315"/>
        </w:trPr>
        <w:tc>
          <w:tcPr>
            <w:tcW w:w="880" w:type="pct"/>
            <w:hideMark/>
          </w:tcPr>
          <w:p w14:paraId="0A279355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hideMark/>
          </w:tcPr>
          <w:p w14:paraId="2B4BD841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17B40E2E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297D95" w:rsidRPr="00101547" w14:paraId="30750223" w14:textId="77777777" w:rsidTr="00297D95">
        <w:trPr>
          <w:trHeight w:val="315"/>
        </w:trPr>
        <w:tc>
          <w:tcPr>
            <w:tcW w:w="880" w:type="pct"/>
            <w:hideMark/>
          </w:tcPr>
          <w:p w14:paraId="5A7C4ACF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hideMark/>
          </w:tcPr>
          <w:p w14:paraId="6D4ED56B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045E4B22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297D95" w:rsidRPr="00101547" w14:paraId="6ADBDAF8" w14:textId="77777777" w:rsidTr="00297D95">
        <w:trPr>
          <w:trHeight w:val="315"/>
        </w:trPr>
        <w:tc>
          <w:tcPr>
            <w:tcW w:w="880" w:type="pct"/>
            <w:hideMark/>
          </w:tcPr>
          <w:p w14:paraId="13DFC7B1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hideMark/>
          </w:tcPr>
          <w:p w14:paraId="0AFC9603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1713BA39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BB1B722" w14:textId="77777777" w:rsidR="00297D95" w:rsidRDefault="00297D95" w:rsidP="00297D95">
      <w:pPr>
        <w:pStyle w:val="Heading3"/>
      </w:pPr>
      <w:r>
        <w:t>Output Body</w:t>
      </w:r>
    </w:p>
    <w:tbl>
      <w:tblPr>
        <w:tblStyle w:val="TableGridLight"/>
        <w:tblW w:w="5015" w:type="pct"/>
        <w:tblLook w:val="04A0" w:firstRow="1" w:lastRow="0" w:firstColumn="1" w:lastColumn="0" w:noHBand="0" w:noVBand="1"/>
      </w:tblPr>
      <w:tblGrid>
        <w:gridCol w:w="2794"/>
        <w:gridCol w:w="10184"/>
        <w:gridCol w:w="2899"/>
      </w:tblGrid>
      <w:tr w:rsidR="00297D95" w:rsidRPr="00101547" w14:paraId="30633B67" w14:textId="77777777" w:rsidTr="00297D95">
        <w:trPr>
          <w:trHeight w:val="314"/>
        </w:trPr>
        <w:tc>
          <w:tcPr>
            <w:tcW w:w="880" w:type="pct"/>
            <w:shd w:val="clear" w:color="auto" w:fill="E7E6E6" w:themeFill="background2"/>
            <w:hideMark/>
          </w:tcPr>
          <w:p w14:paraId="5BCB6386" w14:textId="77777777" w:rsidR="00297D95" w:rsidRPr="00297D95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97D95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297D9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07" w:type="pct"/>
            <w:shd w:val="clear" w:color="auto" w:fill="E7E6E6" w:themeFill="background2"/>
            <w:hideMark/>
          </w:tcPr>
          <w:p w14:paraId="24B5F328" w14:textId="77777777" w:rsidR="00297D95" w:rsidRPr="00297D95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97D95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297D9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733E1973" w14:textId="77777777" w:rsidR="00297D95" w:rsidRPr="00297D95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297D95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297D95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297D95" w:rsidRPr="00101547" w14:paraId="4A386E8C" w14:textId="77777777" w:rsidTr="00297D95">
        <w:trPr>
          <w:trHeight w:val="269"/>
        </w:trPr>
        <w:tc>
          <w:tcPr>
            <w:tcW w:w="880" w:type="pct"/>
            <w:hideMark/>
          </w:tcPr>
          <w:p w14:paraId="69EAA42D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versions</w:t>
            </w:r>
          </w:p>
        </w:tc>
        <w:tc>
          <w:tcPr>
            <w:tcW w:w="3207" w:type="pct"/>
            <w:hideMark/>
          </w:tcPr>
          <w:p w14:paraId="69A9304E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Array of Grid Details</w:t>
            </w:r>
          </w:p>
        </w:tc>
        <w:tc>
          <w:tcPr>
            <w:tcW w:w="913" w:type="pct"/>
            <w:hideMark/>
          </w:tcPr>
          <w:p w14:paraId="1AAF1800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Array</w:t>
            </w:r>
          </w:p>
        </w:tc>
      </w:tr>
      <w:tr w:rsidR="00297D95" w14:paraId="17AA613F" w14:textId="77777777" w:rsidTr="00297D95">
        <w:trPr>
          <w:trHeight w:val="230"/>
        </w:trPr>
        <w:tc>
          <w:tcPr>
            <w:tcW w:w="880" w:type="pct"/>
          </w:tcPr>
          <w:p w14:paraId="71F5D3B0" w14:textId="77777777" w:rsidR="00297D95" w:rsidRPr="00742E28" w:rsidRDefault="00297D95" w:rsidP="00297D95">
            <w:pPr>
              <w:spacing w:after="0"/>
              <w:jc w:val="left"/>
            </w:pPr>
            <w:r>
              <w:t>title</w:t>
            </w:r>
          </w:p>
        </w:tc>
        <w:tc>
          <w:tcPr>
            <w:tcW w:w="3207" w:type="pct"/>
          </w:tcPr>
          <w:p w14:paraId="7EC6F72D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913" w:type="pct"/>
          </w:tcPr>
          <w:p w14:paraId="32057D73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297D95" w14:paraId="57F056FD" w14:textId="77777777" w:rsidTr="00297D95">
        <w:trPr>
          <w:trHeight w:val="230"/>
        </w:trPr>
        <w:tc>
          <w:tcPr>
            <w:tcW w:w="880" w:type="pct"/>
          </w:tcPr>
          <w:p w14:paraId="7E6177C3" w14:textId="77777777" w:rsidR="00297D95" w:rsidRDefault="00297D95" w:rsidP="00297D95">
            <w:pPr>
              <w:spacing w:after="0"/>
              <w:jc w:val="left"/>
            </w:pPr>
            <w:r>
              <w:t>Is_aot</w:t>
            </w:r>
          </w:p>
        </w:tc>
        <w:tc>
          <w:tcPr>
            <w:tcW w:w="3207" w:type="pct"/>
          </w:tcPr>
          <w:p w14:paraId="7C3C77C9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 value for couple and decouple</w:t>
            </w:r>
          </w:p>
        </w:tc>
        <w:tc>
          <w:tcPr>
            <w:tcW w:w="913" w:type="pct"/>
          </w:tcPr>
          <w:p w14:paraId="36CC5547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</w:t>
            </w:r>
          </w:p>
        </w:tc>
      </w:tr>
      <w:tr w:rsidR="00297D95" w:rsidRPr="00101547" w14:paraId="52CEEF51" w14:textId="77777777" w:rsidTr="00297D95">
        <w:trPr>
          <w:trHeight w:val="230"/>
        </w:trPr>
        <w:tc>
          <w:tcPr>
            <w:tcW w:w="880" w:type="pct"/>
          </w:tcPr>
          <w:p w14:paraId="3A460BB7" w14:textId="77777777" w:rsidR="00297D95" w:rsidRPr="00742E28" w:rsidRDefault="00297D95" w:rsidP="00297D95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207" w:type="pct"/>
          </w:tcPr>
          <w:p w14:paraId="2C3C4339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913" w:type="pct"/>
          </w:tcPr>
          <w:p w14:paraId="1EEBB016" w14:textId="77777777" w:rsidR="00297D95" w:rsidRPr="00101547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297D95" w14:paraId="5B5D68ED" w14:textId="77777777" w:rsidTr="00297D95">
        <w:trPr>
          <w:trHeight w:val="230"/>
        </w:trPr>
        <w:tc>
          <w:tcPr>
            <w:tcW w:w="880" w:type="pct"/>
          </w:tcPr>
          <w:p w14:paraId="67BFE086" w14:textId="77777777" w:rsidR="00297D95" w:rsidRPr="00742E28" w:rsidRDefault="00297D95" w:rsidP="00297D95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207" w:type="pct"/>
          </w:tcPr>
          <w:p w14:paraId="47155650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913" w:type="pct"/>
          </w:tcPr>
          <w:p w14:paraId="189D088B" w14:textId="77777777" w:rsidR="00297D95" w:rsidRDefault="00297D95" w:rsidP="00297D95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3624048E" w14:textId="77777777" w:rsidR="00297D95" w:rsidRDefault="00297D95" w:rsidP="00297D95">
      <w:pPr>
        <w:pStyle w:val="Heading3"/>
      </w:pPr>
      <w:r>
        <w:t>Result</w:t>
      </w:r>
    </w:p>
    <w:tbl>
      <w:tblPr>
        <w:tblStyle w:val="TableGridLight1"/>
        <w:tblW w:w="5000" w:type="pct"/>
        <w:tblInd w:w="0" w:type="dxa"/>
        <w:tblLook w:val="04A0" w:firstRow="1" w:lastRow="0" w:firstColumn="1" w:lastColumn="0" w:noHBand="0" w:noVBand="1"/>
      </w:tblPr>
      <w:tblGrid>
        <w:gridCol w:w="2786"/>
        <w:gridCol w:w="13044"/>
      </w:tblGrid>
      <w:tr w:rsidR="00297D95" w:rsidRPr="00297D95" w14:paraId="4C7D8969" w14:textId="77777777" w:rsidTr="00415029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ECF7C1A" w14:textId="77777777" w:rsidR="00297D95" w:rsidRPr="00297D95" w:rsidRDefault="00297D95" w:rsidP="00297D95">
            <w:pPr>
              <w:spacing w:after="0" w:line="256" w:lineRule="auto"/>
              <w:jc w:val="left"/>
            </w:pPr>
            <w:r w:rsidRPr="00297D95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8D8B3FC" w14:textId="77777777" w:rsidR="00297D95" w:rsidRPr="00297D95" w:rsidRDefault="00297D95" w:rsidP="00297D95">
            <w:pPr>
              <w:spacing w:after="0" w:line="256" w:lineRule="auto"/>
              <w:jc w:val="left"/>
            </w:pPr>
            <w:r w:rsidRPr="00297D95">
              <w:rPr>
                <w:b/>
                <w:bCs/>
              </w:rPr>
              <w:t xml:space="preserve">Result Description </w:t>
            </w:r>
          </w:p>
        </w:tc>
      </w:tr>
      <w:tr w:rsidR="00297D95" w:rsidRPr="00297D95" w14:paraId="7B570089" w14:textId="77777777" w:rsidTr="00415029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0D6A33" w14:textId="77777777" w:rsidR="00297D95" w:rsidRPr="00297D95" w:rsidRDefault="00297D95" w:rsidP="00297D95">
            <w:pPr>
              <w:spacing w:after="0" w:line="256" w:lineRule="auto"/>
              <w:jc w:val="left"/>
            </w:pPr>
            <w:r w:rsidRPr="00297D95">
              <w:t xml:space="preserve">200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AFCCF8" w14:textId="77777777" w:rsidR="00297D95" w:rsidRPr="00297D95" w:rsidRDefault="00297D95" w:rsidP="00297D95">
            <w:pPr>
              <w:spacing w:after="0" w:line="256" w:lineRule="auto"/>
              <w:jc w:val="left"/>
            </w:pPr>
            <w:r w:rsidRPr="00297D95">
              <w:t xml:space="preserve">The request is accepted, and the response contains the result </w:t>
            </w:r>
          </w:p>
        </w:tc>
      </w:tr>
    </w:tbl>
    <w:p w14:paraId="41A94682" w14:textId="428AF8D4" w:rsidR="00050CE6" w:rsidRPr="00C4385F" w:rsidRDefault="00297D95" w:rsidP="00297D95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786"/>
        <w:gridCol w:w="6205"/>
        <w:gridCol w:w="6839"/>
      </w:tblGrid>
      <w:tr w:rsidR="00050CE6" w:rsidRPr="00F46BBA" w14:paraId="15C276D3" w14:textId="77777777" w:rsidTr="00415029">
        <w:trPr>
          <w:trHeight w:val="90"/>
        </w:trPr>
        <w:tc>
          <w:tcPr>
            <w:tcW w:w="880" w:type="pct"/>
            <w:shd w:val="clear" w:color="auto" w:fill="E7E6E6" w:themeFill="background2"/>
          </w:tcPr>
          <w:p w14:paraId="4C8D6E51" w14:textId="77777777" w:rsidR="00050CE6" w:rsidRPr="00F46BBA" w:rsidRDefault="00050CE6" w:rsidP="0041502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960" w:type="pct"/>
            <w:shd w:val="clear" w:color="auto" w:fill="E7E6E6" w:themeFill="background2"/>
          </w:tcPr>
          <w:p w14:paraId="68CDE9F9" w14:textId="77777777" w:rsidR="00050CE6" w:rsidRPr="00F46BBA" w:rsidRDefault="00050CE6" w:rsidP="0041502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160" w:type="pct"/>
            <w:shd w:val="clear" w:color="auto" w:fill="E7E6E6" w:themeFill="background2"/>
          </w:tcPr>
          <w:p w14:paraId="3E95D969" w14:textId="77777777" w:rsidR="00050CE6" w:rsidRPr="00F46BBA" w:rsidRDefault="00050CE6" w:rsidP="00415029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50CE6" w:rsidRPr="00F46BBA" w14:paraId="31DDF6BC" w14:textId="77777777" w:rsidTr="00415029">
        <w:trPr>
          <w:trHeight w:val="90"/>
        </w:trPr>
        <w:tc>
          <w:tcPr>
            <w:tcW w:w="880" w:type="pct"/>
          </w:tcPr>
          <w:p w14:paraId="605542C9" w14:textId="77777777" w:rsidR="00050CE6" w:rsidRPr="00742E28" w:rsidRDefault="00050CE6" w:rsidP="00415029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960" w:type="pct"/>
          </w:tcPr>
          <w:p w14:paraId="41EFF375" w14:textId="77777777" w:rsidR="00050CE6" w:rsidRPr="00742E28" w:rsidRDefault="00050CE6" w:rsidP="00415029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160" w:type="pct"/>
          </w:tcPr>
          <w:p w14:paraId="2D5BB290" w14:textId="77777777" w:rsidR="00050CE6" w:rsidRPr="00935564" w:rsidRDefault="00050CE6" w:rsidP="00415029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050CE6" w:rsidRPr="00F46BBA" w14:paraId="0E5B2719" w14:textId="77777777" w:rsidTr="00415029">
        <w:trPr>
          <w:trHeight w:val="834"/>
        </w:trPr>
        <w:tc>
          <w:tcPr>
            <w:tcW w:w="880" w:type="pct"/>
          </w:tcPr>
          <w:p w14:paraId="2B4F5B85" w14:textId="77777777" w:rsidR="00050CE6" w:rsidRPr="00742E28" w:rsidRDefault="00050CE6" w:rsidP="00415029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960" w:type="pct"/>
          </w:tcPr>
          <w:p w14:paraId="1E76D343" w14:textId="77777777" w:rsidR="00050CE6" w:rsidRPr="00742E28" w:rsidRDefault="00050CE6" w:rsidP="00415029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160" w:type="pct"/>
          </w:tcPr>
          <w:p w14:paraId="4F9371ED" w14:textId="77777777" w:rsidR="00050CE6" w:rsidRPr="00935564" w:rsidRDefault="00050CE6" w:rsidP="00415029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668680F7" w14:textId="77777777" w:rsidR="00050CE6" w:rsidRPr="00935564" w:rsidRDefault="00050CE6" w:rsidP="00415029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could be: </w:t>
            </w:r>
          </w:p>
          <w:p w14:paraId="510E64D6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Query params </w:t>
            </w:r>
          </w:p>
          <w:p w14:paraId="303F4F2B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Layout name </w:t>
            </w:r>
          </w:p>
          <w:p w14:paraId="07CCEDE8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Tenant-id </w:t>
            </w:r>
          </w:p>
          <w:p w14:paraId="42E60BB0" w14:textId="43F754CB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16DE3801" w14:textId="77777777" w:rsidR="00415029" w:rsidRDefault="00415029" w:rsidP="00FF6DE7">
      <w:pPr>
        <w:pStyle w:val="Heading2"/>
        <w:jc w:val="left"/>
        <w:sectPr w:rsidR="00415029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E5E759" w14:textId="4CDFF56E" w:rsidR="00CD245E" w:rsidRPr="00C4385F" w:rsidRDefault="00CD245E" w:rsidP="00FF6DE7">
      <w:pPr>
        <w:pStyle w:val="Heading2"/>
        <w:jc w:val="left"/>
      </w:pPr>
      <w:bookmarkStart w:id="46" w:name="_Toc217901632"/>
      <w:r w:rsidRPr="00AC3232">
        <w:t>GRID</w:t>
      </w:r>
      <w:r w:rsidR="00E540F7" w:rsidRPr="00AC3232">
        <w:t xml:space="preserve"> </w:t>
      </w:r>
      <w:r w:rsidRPr="00AC3232">
        <w:t>(PATCH)</w:t>
      </w:r>
      <w:bookmarkEnd w:id="46"/>
    </w:p>
    <w:p w14:paraId="1BE944C2" w14:textId="09605463" w:rsidR="00CD245E" w:rsidRPr="00C4385F" w:rsidRDefault="00CD245E" w:rsidP="00FF6DE7">
      <w:pPr>
        <w:jc w:val="left"/>
      </w:pPr>
      <w:r w:rsidRPr="00C4385F">
        <w:t>Th</w:t>
      </w:r>
      <w:r>
        <w:t xml:space="preserve">is </w:t>
      </w:r>
      <w:r w:rsidRPr="00C4385F">
        <w:t xml:space="preserve">API is used to </w:t>
      </w:r>
      <w:r w:rsidR="00445E6C">
        <w:t>update</w:t>
      </w:r>
      <w:r>
        <w:t xml:space="preserve"> </w:t>
      </w:r>
      <w:r w:rsidR="00E540F7">
        <w:t xml:space="preserve">the </w:t>
      </w:r>
      <w:r w:rsidR="00445E6C">
        <w:rPr>
          <w:color w:val="232323"/>
        </w:rPr>
        <w:t xml:space="preserve">Grid </w:t>
      </w:r>
      <w:r w:rsidRPr="00C4385F">
        <w:rPr>
          <w:color w:val="232323"/>
        </w:rPr>
        <w:t>in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2649EA2E" w14:textId="77777777" w:rsidR="007311DD" w:rsidRDefault="007311DD" w:rsidP="007311DD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CD245E" w:rsidRPr="00DE3664" w14:paraId="0AFB288E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737D7C6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 xml:space="preserve">PROTOCOL </w:t>
            </w:r>
          </w:p>
        </w:tc>
        <w:tc>
          <w:tcPr>
            <w:tcW w:w="4149" w:type="pct"/>
          </w:tcPr>
          <w:p w14:paraId="345DBBD2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CD245E" w:rsidRPr="00DE3664" w14:paraId="586386BC" w14:textId="77777777" w:rsidTr="00EB282B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604F8B14" w14:textId="07F31B38" w:rsidR="00CD245E" w:rsidRPr="00DE3664" w:rsidRDefault="00CD245E" w:rsidP="00DE3664">
            <w:pPr>
              <w:spacing w:after="0"/>
              <w:jc w:val="left"/>
            </w:pPr>
            <w:r w:rsidRPr="00DE3664">
              <w:t xml:space="preserve">PATH </w:t>
            </w:r>
            <w:r w:rsidR="001D3EFD">
              <w:t>(Public Exposure)</w:t>
            </w:r>
            <w:r w:rsidRPr="00DE3664">
              <w:t xml:space="preserve"> </w:t>
            </w:r>
          </w:p>
        </w:tc>
        <w:tc>
          <w:tcPr>
            <w:tcW w:w="4149" w:type="pct"/>
          </w:tcPr>
          <w:p w14:paraId="669760A5" w14:textId="5CB2ABEB" w:rsidR="00CD245E" w:rsidRPr="00935564" w:rsidRDefault="00E540F7" w:rsidP="00DE3664">
            <w:pPr>
              <w:spacing w:after="0"/>
              <w:jc w:val="left"/>
              <w:rPr>
                <w:rFonts w:ascii="Consolas" w:hAnsi="Consolas"/>
              </w:rPr>
            </w:pPr>
            <w:hyperlink r:id="rId56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https://apim-mw-aot-dev.azure-api.net/api/3d-cms/grid/{ID}</w:t>
              </w:r>
            </w:hyperlink>
            <w:r w:rsidRPr="00935564">
              <w:rPr>
                <w:rFonts w:ascii="Consolas" w:hAnsi="Consolas" w:cs="Consolas"/>
                <w:color w:val="0451A4"/>
              </w:rPr>
              <w:t xml:space="preserve"> </w:t>
            </w:r>
          </w:p>
        </w:tc>
      </w:tr>
      <w:tr w:rsidR="00CD245E" w:rsidRPr="00DE3664" w14:paraId="52D601F5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D34D09B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 xml:space="preserve">METHOD </w:t>
            </w:r>
          </w:p>
        </w:tc>
        <w:tc>
          <w:tcPr>
            <w:tcW w:w="4149" w:type="pct"/>
          </w:tcPr>
          <w:p w14:paraId="6E33C33E" w14:textId="645E77EF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P</w:t>
            </w:r>
            <w:r w:rsidR="00445E6C" w:rsidRPr="00935564">
              <w:rPr>
                <w:rFonts w:ascii="Consolas" w:hAnsi="Consolas"/>
              </w:rPr>
              <w:t>ATCH</w:t>
            </w:r>
          </w:p>
        </w:tc>
      </w:tr>
      <w:tr w:rsidR="00CD245E" w:rsidRPr="00DE3664" w14:paraId="3AE4C84D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715E526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 xml:space="preserve">CONTENT TYPE </w:t>
            </w:r>
          </w:p>
        </w:tc>
        <w:tc>
          <w:tcPr>
            <w:tcW w:w="4149" w:type="pct"/>
          </w:tcPr>
          <w:p w14:paraId="1E04D825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CD245E" w:rsidRPr="00DE3664" w14:paraId="7066154E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5E50909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>Authorization</w:t>
            </w:r>
          </w:p>
        </w:tc>
        <w:tc>
          <w:tcPr>
            <w:tcW w:w="4149" w:type="pct"/>
          </w:tcPr>
          <w:p w14:paraId="6E98A104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CD245E" w:rsidRPr="00DE3664" w14:paraId="094292FF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174C3F1C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>JSON Request</w:t>
            </w:r>
          </w:p>
        </w:tc>
        <w:tc>
          <w:tcPr>
            <w:tcW w:w="4149" w:type="pct"/>
          </w:tcPr>
          <w:p w14:paraId="631DCCB1" w14:textId="6F12E9F2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hyperlink r:id="rId57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CD245E" w:rsidRPr="00DE3664" w14:paraId="650D5625" w14:textId="77777777" w:rsidTr="00EB282B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5A0DFB4E" w14:textId="77777777" w:rsidR="00CD245E" w:rsidRPr="00DE3664" w:rsidRDefault="00CD245E" w:rsidP="00DE3664">
            <w:pPr>
              <w:spacing w:after="0"/>
              <w:jc w:val="left"/>
            </w:pPr>
            <w:r w:rsidRPr="00DE3664">
              <w:t>JSON Response</w:t>
            </w:r>
          </w:p>
        </w:tc>
        <w:tc>
          <w:tcPr>
            <w:tcW w:w="4149" w:type="pct"/>
          </w:tcPr>
          <w:p w14:paraId="656EC1CA" w14:textId="58770451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</w:rPr>
            </w:pPr>
            <w:hyperlink r:id="rId58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74437B6" w14:textId="77777777" w:rsidR="00A84F39" w:rsidRDefault="007311DD" w:rsidP="007311DD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A84F39" w:rsidRPr="00BE274F" w14:paraId="4B3D0BC2" w14:textId="77777777" w:rsidTr="00EB282B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7F1A0CB7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2566D340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74C30102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M/O 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780AA3DB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Type </w:t>
            </w:r>
          </w:p>
        </w:tc>
      </w:tr>
      <w:tr w:rsidR="00A84F39" w:rsidRPr="00BE274F" w14:paraId="01FE64F2" w14:textId="77777777" w:rsidTr="00EB282B">
        <w:trPr>
          <w:trHeight w:val="360"/>
        </w:trPr>
        <w:tc>
          <w:tcPr>
            <w:tcW w:w="851" w:type="pct"/>
            <w:hideMark/>
          </w:tcPr>
          <w:p w14:paraId="7FF8ED69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2558" w:type="pct"/>
            <w:hideMark/>
          </w:tcPr>
          <w:p w14:paraId="0BB8D07B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682" w:type="pct"/>
            <w:hideMark/>
          </w:tcPr>
          <w:p w14:paraId="4C22B18F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909" w:type="pct"/>
            <w:hideMark/>
          </w:tcPr>
          <w:p w14:paraId="6A02A199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119D4272" w14:textId="77777777" w:rsidR="00A84F39" w:rsidRDefault="007311DD" w:rsidP="007311DD">
      <w:pPr>
        <w:pStyle w:val="Heading3"/>
      </w:pPr>
      <w:r>
        <w:t xml:space="preserve">Input </w:t>
      </w:r>
      <w:r w:rsidR="00A84F39">
        <w:t>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A84F39" w:rsidRPr="00BE274F" w14:paraId="4AB712F8" w14:textId="77777777" w:rsidTr="00EB282B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590ACA02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0DF48A38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79673180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M/O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06E2ED52" w14:textId="77777777" w:rsidR="00A84F39" w:rsidRPr="00DE3664" w:rsidRDefault="00A84F39" w:rsidP="00DE3664">
            <w:pPr>
              <w:spacing w:after="0"/>
              <w:jc w:val="left"/>
              <w:rPr>
                <w:b/>
                <w:bCs/>
              </w:rPr>
            </w:pPr>
            <w:r w:rsidRPr="00DE3664">
              <w:rPr>
                <w:b/>
                <w:bCs/>
              </w:rPr>
              <w:t>Type </w:t>
            </w:r>
          </w:p>
        </w:tc>
      </w:tr>
      <w:tr w:rsidR="00A84F39" w:rsidRPr="00BE274F" w14:paraId="60206BF7" w14:textId="77777777" w:rsidTr="00EB282B">
        <w:trPr>
          <w:trHeight w:val="255"/>
        </w:trPr>
        <w:tc>
          <w:tcPr>
            <w:tcW w:w="851" w:type="pct"/>
          </w:tcPr>
          <w:p w14:paraId="6C5F8610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title</w:t>
            </w:r>
          </w:p>
        </w:tc>
        <w:tc>
          <w:tcPr>
            <w:tcW w:w="2558" w:type="pct"/>
          </w:tcPr>
          <w:p w14:paraId="27A70914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 xml:space="preserve">Title of the </w:t>
            </w:r>
            <w:r>
              <w:t>Grid/Plant</w:t>
            </w:r>
          </w:p>
        </w:tc>
        <w:tc>
          <w:tcPr>
            <w:tcW w:w="682" w:type="pct"/>
          </w:tcPr>
          <w:p w14:paraId="4E140215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70A0B3D8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String</w:t>
            </w:r>
          </w:p>
        </w:tc>
      </w:tr>
      <w:tr w:rsidR="00A84F39" w:rsidRPr="00BE274F" w14:paraId="351B30C0" w14:textId="77777777" w:rsidTr="00EB282B">
        <w:trPr>
          <w:trHeight w:val="255"/>
        </w:trPr>
        <w:tc>
          <w:tcPr>
            <w:tcW w:w="851" w:type="pct"/>
          </w:tcPr>
          <w:p w14:paraId="56DABE5E" w14:textId="77777777" w:rsidR="00A84F39" w:rsidRPr="00BE274F" w:rsidRDefault="00A84F39" w:rsidP="00DE3664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2558" w:type="pct"/>
          </w:tcPr>
          <w:p w14:paraId="20C5FB9C" w14:textId="77777777" w:rsidR="00A84F39" w:rsidRPr="00BE274F" w:rsidRDefault="00A84F39" w:rsidP="00DE3664">
            <w:pPr>
              <w:spacing w:after="0"/>
              <w:jc w:val="left"/>
            </w:pPr>
            <w:r>
              <w:t>Array of Grid Details</w:t>
            </w:r>
          </w:p>
        </w:tc>
        <w:tc>
          <w:tcPr>
            <w:tcW w:w="682" w:type="pct"/>
          </w:tcPr>
          <w:p w14:paraId="665252E1" w14:textId="77777777" w:rsidR="00A84F39" w:rsidRPr="00BE274F" w:rsidRDefault="00A84F39" w:rsidP="00DE3664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7F427F51" w14:textId="77777777" w:rsidR="00A84F39" w:rsidRPr="00BE274F" w:rsidRDefault="00A84F39" w:rsidP="00DE3664">
            <w:pPr>
              <w:spacing w:after="0"/>
              <w:jc w:val="left"/>
            </w:pPr>
            <w:r>
              <w:t>Array</w:t>
            </w:r>
          </w:p>
        </w:tc>
      </w:tr>
    </w:tbl>
    <w:p w14:paraId="54FC1987" w14:textId="77777777" w:rsidR="00A84F39" w:rsidRDefault="007311DD" w:rsidP="007311DD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245"/>
        <w:gridCol w:w="2891"/>
      </w:tblGrid>
      <w:tr w:rsidR="00A84F39" w:rsidRPr="00101547" w14:paraId="08877D7B" w14:textId="77777777" w:rsidTr="00EB282B">
        <w:trPr>
          <w:trHeight w:val="450"/>
        </w:trPr>
        <w:tc>
          <w:tcPr>
            <w:tcW w:w="851" w:type="pct"/>
            <w:shd w:val="clear" w:color="auto" w:fill="E7E6E6" w:themeFill="background2"/>
            <w:hideMark/>
          </w:tcPr>
          <w:p w14:paraId="666C3BCA" w14:textId="77777777" w:rsidR="00A84F39" w:rsidRPr="00DE3664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shd w:val="clear" w:color="auto" w:fill="E7E6E6" w:themeFill="background2"/>
            <w:hideMark/>
          </w:tcPr>
          <w:p w14:paraId="613E95DD" w14:textId="77777777" w:rsidR="00A84F39" w:rsidRPr="00DE3664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39082530" w14:textId="77777777" w:rsidR="00A84F39" w:rsidRPr="00DE3664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A84F39" w:rsidRPr="00101547" w14:paraId="585ECB91" w14:textId="77777777" w:rsidTr="00EB282B">
        <w:trPr>
          <w:trHeight w:val="315"/>
        </w:trPr>
        <w:tc>
          <w:tcPr>
            <w:tcW w:w="851" w:type="pct"/>
            <w:hideMark/>
          </w:tcPr>
          <w:p w14:paraId="50E57F65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0F5529E0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5134243B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A84F39" w:rsidRPr="00101547" w14:paraId="6F9931D7" w14:textId="77777777" w:rsidTr="00EB282B">
        <w:trPr>
          <w:trHeight w:val="315"/>
        </w:trPr>
        <w:tc>
          <w:tcPr>
            <w:tcW w:w="851" w:type="pct"/>
            <w:hideMark/>
          </w:tcPr>
          <w:p w14:paraId="47B4553D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6C36DDA6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0FE21701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A84F39" w:rsidRPr="00101547" w14:paraId="62762065" w14:textId="77777777" w:rsidTr="00EB282B">
        <w:trPr>
          <w:trHeight w:val="315"/>
        </w:trPr>
        <w:tc>
          <w:tcPr>
            <w:tcW w:w="851" w:type="pct"/>
            <w:hideMark/>
          </w:tcPr>
          <w:p w14:paraId="6319F2F3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758A3934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52C1736E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A84F39" w:rsidRPr="00101547" w14:paraId="7EA0AEC6" w14:textId="77777777" w:rsidTr="00EB282B">
        <w:trPr>
          <w:trHeight w:val="315"/>
        </w:trPr>
        <w:tc>
          <w:tcPr>
            <w:tcW w:w="851" w:type="pct"/>
            <w:hideMark/>
          </w:tcPr>
          <w:p w14:paraId="68C5AFEF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02FB5D96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0041FD57" w14:textId="77777777" w:rsidR="00A84F39" w:rsidRPr="00101547" w:rsidRDefault="00A84F39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89C7FDF" w14:textId="77777777" w:rsidR="00DE3664" w:rsidRDefault="007311DD" w:rsidP="007311DD">
      <w:pPr>
        <w:pStyle w:val="Heading3"/>
      </w:pPr>
      <w:r>
        <w:t>Output Body</w:t>
      </w:r>
    </w:p>
    <w:tbl>
      <w:tblPr>
        <w:tblStyle w:val="TableGridLight"/>
        <w:tblW w:w="5015" w:type="pct"/>
        <w:tblLook w:val="04A0" w:firstRow="1" w:lastRow="0" w:firstColumn="1" w:lastColumn="0" w:noHBand="0" w:noVBand="1"/>
      </w:tblPr>
      <w:tblGrid>
        <w:gridCol w:w="2696"/>
        <w:gridCol w:w="10282"/>
        <w:gridCol w:w="2899"/>
      </w:tblGrid>
      <w:tr w:rsidR="00DE3664" w:rsidRPr="00101547" w14:paraId="572A4D37" w14:textId="77777777" w:rsidTr="00EB282B">
        <w:trPr>
          <w:trHeight w:val="341"/>
        </w:trPr>
        <w:tc>
          <w:tcPr>
            <w:tcW w:w="849" w:type="pct"/>
            <w:shd w:val="clear" w:color="auto" w:fill="E7E6E6" w:themeFill="background2"/>
            <w:hideMark/>
          </w:tcPr>
          <w:p w14:paraId="06E27198" w14:textId="77777777" w:rsidR="00DE3664" w:rsidRPr="00DE3664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38" w:type="pct"/>
            <w:shd w:val="clear" w:color="auto" w:fill="E7E6E6" w:themeFill="background2"/>
            <w:hideMark/>
          </w:tcPr>
          <w:p w14:paraId="382C970E" w14:textId="77777777" w:rsidR="00DE3664" w:rsidRPr="00DE3664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21ABCED4" w14:textId="77777777" w:rsidR="00DE3664" w:rsidRPr="00DE3664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DE3664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DE3664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DE3664" w:rsidRPr="00101547" w14:paraId="3D84C84B" w14:textId="77777777" w:rsidTr="00EB282B">
        <w:trPr>
          <w:trHeight w:val="260"/>
        </w:trPr>
        <w:tc>
          <w:tcPr>
            <w:tcW w:w="849" w:type="pct"/>
            <w:hideMark/>
          </w:tcPr>
          <w:p w14:paraId="0CE12BA6" w14:textId="77777777" w:rsidR="00DE3664" w:rsidRPr="00101547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versions</w:t>
            </w:r>
          </w:p>
        </w:tc>
        <w:tc>
          <w:tcPr>
            <w:tcW w:w="3238" w:type="pct"/>
            <w:hideMark/>
          </w:tcPr>
          <w:p w14:paraId="35542BAA" w14:textId="77777777" w:rsidR="00DE3664" w:rsidRPr="00101547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Array of Grid Details</w:t>
            </w:r>
          </w:p>
        </w:tc>
        <w:tc>
          <w:tcPr>
            <w:tcW w:w="913" w:type="pct"/>
            <w:hideMark/>
          </w:tcPr>
          <w:p w14:paraId="791BE09C" w14:textId="77777777" w:rsidR="00DE3664" w:rsidRPr="00101547" w:rsidRDefault="00DE3664" w:rsidP="00DE3664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Array</w:t>
            </w:r>
          </w:p>
        </w:tc>
      </w:tr>
      <w:tr w:rsidR="00DE3664" w14:paraId="661BCF82" w14:textId="77777777" w:rsidTr="00EB282B">
        <w:trPr>
          <w:trHeight w:val="230"/>
        </w:trPr>
        <w:tc>
          <w:tcPr>
            <w:tcW w:w="849" w:type="pct"/>
          </w:tcPr>
          <w:p w14:paraId="2A04B665" w14:textId="77777777" w:rsidR="00DE3664" w:rsidRPr="00742E28" w:rsidRDefault="00DE3664" w:rsidP="00DE3664">
            <w:pPr>
              <w:spacing w:after="0"/>
              <w:jc w:val="left"/>
            </w:pPr>
            <w:r>
              <w:t>title</w:t>
            </w:r>
          </w:p>
        </w:tc>
        <w:tc>
          <w:tcPr>
            <w:tcW w:w="3238" w:type="pct"/>
          </w:tcPr>
          <w:p w14:paraId="11D60FAB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asset</w:t>
            </w:r>
          </w:p>
        </w:tc>
        <w:tc>
          <w:tcPr>
            <w:tcW w:w="913" w:type="pct"/>
          </w:tcPr>
          <w:p w14:paraId="5C23D7D4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E3664" w14:paraId="51314921" w14:textId="77777777" w:rsidTr="00EB282B">
        <w:trPr>
          <w:trHeight w:val="230"/>
        </w:trPr>
        <w:tc>
          <w:tcPr>
            <w:tcW w:w="849" w:type="pct"/>
          </w:tcPr>
          <w:p w14:paraId="53F492DB" w14:textId="77777777" w:rsidR="00DE3664" w:rsidRDefault="00DE3664" w:rsidP="00DE3664">
            <w:pPr>
              <w:spacing w:after="0"/>
              <w:jc w:val="left"/>
            </w:pPr>
            <w:r>
              <w:t>Is_aot</w:t>
            </w:r>
          </w:p>
        </w:tc>
        <w:tc>
          <w:tcPr>
            <w:tcW w:w="3238" w:type="pct"/>
          </w:tcPr>
          <w:p w14:paraId="68B2B339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 value for couple and decouple</w:t>
            </w:r>
          </w:p>
        </w:tc>
        <w:tc>
          <w:tcPr>
            <w:tcW w:w="913" w:type="pct"/>
          </w:tcPr>
          <w:p w14:paraId="2A927F7B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</w:t>
            </w:r>
          </w:p>
        </w:tc>
      </w:tr>
      <w:tr w:rsidR="00DE3664" w:rsidRPr="00101547" w14:paraId="2D539A78" w14:textId="77777777" w:rsidTr="00EB282B">
        <w:trPr>
          <w:trHeight w:val="230"/>
        </w:trPr>
        <w:tc>
          <w:tcPr>
            <w:tcW w:w="849" w:type="pct"/>
          </w:tcPr>
          <w:p w14:paraId="6ACF60B6" w14:textId="77777777" w:rsidR="00DE3664" w:rsidRPr="00742E28" w:rsidRDefault="00DE3664" w:rsidP="00DE3664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238" w:type="pct"/>
          </w:tcPr>
          <w:p w14:paraId="30BE0B46" w14:textId="77777777" w:rsidR="00DE3664" w:rsidRPr="00101547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913" w:type="pct"/>
          </w:tcPr>
          <w:p w14:paraId="05C3384D" w14:textId="77777777" w:rsidR="00DE3664" w:rsidRPr="00101547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DE3664" w14:paraId="2EAAF44F" w14:textId="77777777" w:rsidTr="00EB282B">
        <w:trPr>
          <w:trHeight w:val="230"/>
        </w:trPr>
        <w:tc>
          <w:tcPr>
            <w:tcW w:w="849" w:type="pct"/>
          </w:tcPr>
          <w:p w14:paraId="7B59C5C8" w14:textId="77777777" w:rsidR="00DE3664" w:rsidRPr="00742E28" w:rsidRDefault="00DE3664" w:rsidP="00DE3664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238" w:type="pct"/>
          </w:tcPr>
          <w:p w14:paraId="3E0581D7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913" w:type="pct"/>
          </w:tcPr>
          <w:p w14:paraId="7452FC6E" w14:textId="77777777" w:rsidR="00DE3664" w:rsidRDefault="00DE3664" w:rsidP="00DE3664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342E3A13" w14:textId="77777777" w:rsidR="00DE3664" w:rsidRDefault="007311DD" w:rsidP="007311DD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3136"/>
      </w:tblGrid>
      <w:tr w:rsidR="00DE3664" w:rsidRPr="00DE3664" w14:paraId="41D6E355" w14:textId="77777777" w:rsidTr="00EB282B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76C27E" w14:textId="77777777" w:rsidR="00DE3664" w:rsidRPr="00DE3664" w:rsidRDefault="00DE3664" w:rsidP="00DE3664">
            <w:pPr>
              <w:pStyle w:val="Heading3"/>
              <w:spacing w:after="0"/>
            </w:pPr>
            <w:r w:rsidRPr="00DE3664">
              <w:t xml:space="preserve">HTTP Code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3104294" w14:textId="77777777" w:rsidR="00DE3664" w:rsidRPr="00DE3664" w:rsidRDefault="00DE3664" w:rsidP="00DE3664">
            <w:pPr>
              <w:pStyle w:val="Heading3"/>
              <w:spacing w:after="0"/>
            </w:pPr>
            <w:r w:rsidRPr="00DE3664">
              <w:t xml:space="preserve">Result Description </w:t>
            </w:r>
          </w:p>
        </w:tc>
      </w:tr>
      <w:tr w:rsidR="00DE3664" w:rsidRPr="00DE3664" w14:paraId="7AF3C9C8" w14:textId="77777777" w:rsidTr="00EB282B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DC1D3A" w14:textId="77777777" w:rsidR="00DE3664" w:rsidRPr="00DE3664" w:rsidRDefault="00DE3664" w:rsidP="00DE3664">
            <w:pPr>
              <w:pStyle w:val="Heading3"/>
              <w:spacing w:after="0"/>
              <w:rPr>
                <w:b w:val="0"/>
                <w:bCs w:val="0"/>
              </w:rPr>
            </w:pPr>
            <w:r w:rsidRPr="00DE3664">
              <w:rPr>
                <w:b w:val="0"/>
                <w:bCs w:val="0"/>
              </w:rPr>
              <w:t xml:space="preserve">200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5A22BE" w14:textId="77777777" w:rsidR="00DE3664" w:rsidRPr="00DE3664" w:rsidRDefault="00DE3664" w:rsidP="00DE3664">
            <w:pPr>
              <w:pStyle w:val="Heading3"/>
              <w:spacing w:after="0"/>
              <w:rPr>
                <w:b w:val="0"/>
                <w:bCs w:val="0"/>
              </w:rPr>
            </w:pPr>
            <w:r w:rsidRPr="00DE3664">
              <w:rPr>
                <w:b w:val="0"/>
                <w:bCs w:val="0"/>
              </w:rPr>
              <w:t xml:space="preserve">The request is accepted, and the response contains the result </w:t>
            </w:r>
          </w:p>
        </w:tc>
      </w:tr>
    </w:tbl>
    <w:p w14:paraId="4BAEBBA2" w14:textId="0511223E" w:rsidR="00CD245E" w:rsidRPr="00C4385F" w:rsidRDefault="007311DD" w:rsidP="00A84F39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6297"/>
        <w:gridCol w:w="6839"/>
      </w:tblGrid>
      <w:tr w:rsidR="00CD245E" w:rsidRPr="00F46BBA" w14:paraId="207C6C27" w14:textId="77777777" w:rsidTr="00EB282B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69168002" w14:textId="77777777" w:rsidR="00CD245E" w:rsidRPr="00F46BBA" w:rsidRDefault="00CD245E" w:rsidP="00DE3664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989" w:type="pct"/>
            <w:shd w:val="clear" w:color="auto" w:fill="E7E6E6" w:themeFill="background2"/>
          </w:tcPr>
          <w:p w14:paraId="1F39B3FB" w14:textId="77777777" w:rsidR="00CD245E" w:rsidRPr="00F46BBA" w:rsidRDefault="00CD245E" w:rsidP="00DE3664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160" w:type="pct"/>
            <w:shd w:val="clear" w:color="auto" w:fill="E7E6E6" w:themeFill="background2"/>
          </w:tcPr>
          <w:p w14:paraId="03BA6334" w14:textId="77777777" w:rsidR="00CD245E" w:rsidRPr="00F46BBA" w:rsidRDefault="00CD245E" w:rsidP="00DE3664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CD245E" w:rsidRPr="00F46BBA" w14:paraId="34A1780E" w14:textId="77777777" w:rsidTr="00EB282B">
        <w:trPr>
          <w:trHeight w:val="90"/>
        </w:trPr>
        <w:tc>
          <w:tcPr>
            <w:tcW w:w="851" w:type="pct"/>
          </w:tcPr>
          <w:p w14:paraId="604DD8BA" w14:textId="77777777" w:rsidR="00CD245E" w:rsidRPr="00742E28" w:rsidRDefault="00CD245E" w:rsidP="00DE3664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989" w:type="pct"/>
          </w:tcPr>
          <w:p w14:paraId="25803921" w14:textId="77777777" w:rsidR="00CD245E" w:rsidRPr="00742E28" w:rsidRDefault="00CD245E" w:rsidP="00DE3664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160" w:type="pct"/>
          </w:tcPr>
          <w:p w14:paraId="431C6D7F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CD245E" w:rsidRPr="00F46BBA" w14:paraId="7C377A22" w14:textId="77777777" w:rsidTr="00EB282B">
        <w:trPr>
          <w:trHeight w:val="834"/>
        </w:trPr>
        <w:tc>
          <w:tcPr>
            <w:tcW w:w="851" w:type="pct"/>
          </w:tcPr>
          <w:p w14:paraId="31877F89" w14:textId="77777777" w:rsidR="00CD245E" w:rsidRPr="00742E28" w:rsidRDefault="00CD245E" w:rsidP="00DE3664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989" w:type="pct"/>
          </w:tcPr>
          <w:p w14:paraId="36348B6E" w14:textId="77777777" w:rsidR="00CD245E" w:rsidRPr="00742E28" w:rsidRDefault="00CD245E" w:rsidP="00DE3664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160" w:type="pct"/>
          </w:tcPr>
          <w:p w14:paraId="18D5BA94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5A637B68" w14:textId="77777777" w:rsidR="00CD245E" w:rsidRPr="00935564" w:rsidRDefault="00CD245E" w:rsidP="00DE3664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could be: </w:t>
            </w:r>
          </w:p>
          <w:p w14:paraId="3582351A" w14:textId="77777777" w:rsidR="00CD245E" w:rsidRPr="00935564" w:rsidRDefault="00CD245E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Query params </w:t>
            </w:r>
          </w:p>
          <w:p w14:paraId="5F3BE4A2" w14:textId="77777777" w:rsidR="00CD245E" w:rsidRPr="00935564" w:rsidRDefault="00CD245E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Layout name </w:t>
            </w:r>
          </w:p>
          <w:p w14:paraId="17BF11EA" w14:textId="77777777" w:rsidR="00CD245E" w:rsidRPr="00935564" w:rsidRDefault="00CD245E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Tenant-id </w:t>
            </w:r>
          </w:p>
          <w:p w14:paraId="79BDAA34" w14:textId="25D69B04" w:rsidR="00CD245E" w:rsidRPr="00935564" w:rsidRDefault="00CD245E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0DC9D469" w14:textId="77777777" w:rsidR="00585617" w:rsidRDefault="00585617" w:rsidP="00FF6DE7">
      <w:pPr>
        <w:pStyle w:val="Heading2"/>
        <w:jc w:val="left"/>
        <w:sectPr w:rsidR="00585617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2CB4D9" w14:textId="4CA7A564" w:rsidR="00050CE6" w:rsidRPr="00C4385F" w:rsidRDefault="00D70BF6" w:rsidP="00FF6DE7">
      <w:pPr>
        <w:pStyle w:val="Heading2"/>
        <w:jc w:val="left"/>
      </w:pPr>
      <w:bookmarkStart w:id="47" w:name="_Toc217901633"/>
      <w:r>
        <w:t>GRID</w:t>
      </w:r>
      <w:r w:rsidR="00050CE6" w:rsidRPr="00C4385F">
        <w:t xml:space="preserve"> </w:t>
      </w:r>
      <w:r w:rsidR="00050CE6" w:rsidRPr="00C71BF3">
        <w:t>(DELETE)</w:t>
      </w:r>
      <w:bookmarkEnd w:id="47"/>
    </w:p>
    <w:p w14:paraId="59229410" w14:textId="3117664C" w:rsidR="00050CE6" w:rsidRPr="00C4385F" w:rsidRDefault="00050CE6" w:rsidP="00FF6DE7">
      <w:pPr>
        <w:jc w:val="left"/>
      </w:pPr>
      <w:r w:rsidRPr="00C4385F">
        <w:t>Th</w:t>
      </w:r>
      <w:r>
        <w:t xml:space="preserve">is </w:t>
      </w:r>
      <w:r w:rsidRPr="00C4385F">
        <w:t>API is used to</w:t>
      </w:r>
      <w:r>
        <w:t xml:space="preserve"> delete</w:t>
      </w:r>
      <w:r>
        <w:rPr>
          <w:color w:val="232323"/>
        </w:rPr>
        <w:t xml:space="preserve"> </w:t>
      </w:r>
      <w:r w:rsidR="6342A025" w:rsidRPr="5A3697B4">
        <w:rPr>
          <w:color w:val="232323"/>
        </w:rPr>
        <w:t>Grid</w:t>
      </w:r>
      <w:r w:rsidRPr="00C4385F">
        <w:rPr>
          <w:color w:val="232323"/>
        </w:rPr>
        <w:t xml:space="preserve"> in </w:t>
      </w:r>
      <w:r w:rsidR="00F9516E">
        <w:rPr>
          <w:color w:val="232323"/>
        </w:rPr>
        <w:t xml:space="preserve">the </w:t>
      </w:r>
      <w:r w:rsidRPr="00C4385F">
        <w:rPr>
          <w:color w:val="232323"/>
        </w:rPr>
        <w:t>Builder app</w:t>
      </w:r>
      <w:r>
        <w:rPr>
          <w:color w:val="232323"/>
        </w:rPr>
        <w:t>lication</w:t>
      </w:r>
      <w:r w:rsidRPr="00C4385F">
        <w:rPr>
          <w:color w:val="232323"/>
        </w:rPr>
        <w:t>.</w:t>
      </w:r>
    </w:p>
    <w:p w14:paraId="4517E34A" w14:textId="77777777" w:rsidR="00EB282B" w:rsidRDefault="00EB282B" w:rsidP="00EB282B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50CE6" w:rsidRPr="000523DF" w14:paraId="7DF1EE6E" w14:textId="77777777" w:rsidTr="0073172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C4A8AD7" w14:textId="77777777" w:rsidR="00050CE6" w:rsidRPr="000523DF" w:rsidRDefault="00050CE6" w:rsidP="000523DF">
            <w:pPr>
              <w:spacing w:after="0"/>
              <w:jc w:val="left"/>
            </w:pPr>
            <w:r w:rsidRPr="000523DF">
              <w:t xml:space="preserve">PROTOCOL </w:t>
            </w:r>
          </w:p>
        </w:tc>
        <w:tc>
          <w:tcPr>
            <w:tcW w:w="4149" w:type="pct"/>
          </w:tcPr>
          <w:p w14:paraId="12BD299C" w14:textId="77777777" w:rsidR="00050CE6" w:rsidRPr="00935564" w:rsidRDefault="00050CE6" w:rsidP="000523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50CE6" w:rsidRPr="000523DF" w14:paraId="2140DC38" w14:textId="77777777" w:rsidTr="0073172D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4554EAF8" w14:textId="7111B7D4" w:rsidR="00050CE6" w:rsidRPr="000523DF" w:rsidRDefault="00050CE6" w:rsidP="000523DF">
            <w:pPr>
              <w:spacing w:after="0"/>
              <w:jc w:val="left"/>
            </w:pPr>
            <w:r w:rsidRPr="000523DF">
              <w:t xml:space="preserve">PATH </w:t>
            </w:r>
            <w:r w:rsidR="001D3EFD">
              <w:t>(Public Exposure)</w:t>
            </w:r>
            <w:r w:rsidRPr="000523DF">
              <w:t xml:space="preserve"> </w:t>
            </w:r>
          </w:p>
        </w:tc>
        <w:tc>
          <w:tcPr>
            <w:tcW w:w="4149" w:type="pct"/>
          </w:tcPr>
          <w:p w14:paraId="65C7136B" w14:textId="7CE08AE4" w:rsidR="00050CE6" w:rsidRPr="00935564" w:rsidRDefault="009150EB" w:rsidP="000523DF">
            <w:pPr>
              <w:spacing w:after="0"/>
              <w:jc w:val="left"/>
              <w:rPr>
                <w:rFonts w:ascii="Consolas" w:hAnsi="Consolas"/>
              </w:rPr>
            </w:pPr>
            <w:hyperlink r:id="rId59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https://apim-mw-aot-dev.azure-api.net/api/3d-cms/grid/{ID}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50CE6" w:rsidRPr="000523DF" w14:paraId="11AABE3E" w14:textId="77777777" w:rsidTr="0073172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504D1CD8" w14:textId="77777777" w:rsidR="00050CE6" w:rsidRPr="000523DF" w:rsidRDefault="00050CE6" w:rsidP="000523DF">
            <w:pPr>
              <w:spacing w:after="0"/>
              <w:jc w:val="left"/>
            </w:pPr>
            <w:r w:rsidRPr="000523DF">
              <w:t xml:space="preserve">METHOD </w:t>
            </w:r>
          </w:p>
        </w:tc>
        <w:tc>
          <w:tcPr>
            <w:tcW w:w="4149" w:type="pct"/>
          </w:tcPr>
          <w:p w14:paraId="395875C4" w14:textId="77777777" w:rsidR="00050CE6" w:rsidRPr="00935564" w:rsidRDefault="00050CE6" w:rsidP="000523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DELETE</w:t>
            </w:r>
          </w:p>
        </w:tc>
      </w:tr>
      <w:tr w:rsidR="00050CE6" w:rsidRPr="000523DF" w14:paraId="239E012C" w14:textId="77777777" w:rsidTr="0073172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5E51026D" w14:textId="77777777" w:rsidR="00050CE6" w:rsidRPr="000523DF" w:rsidRDefault="00050CE6" w:rsidP="000523DF">
            <w:pPr>
              <w:spacing w:after="0"/>
              <w:jc w:val="left"/>
            </w:pPr>
            <w:r w:rsidRPr="000523DF">
              <w:t xml:space="preserve">CONTENT TYPE </w:t>
            </w:r>
          </w:p>
        </w:tc>
        <w:tc>
          <w:tcPr>
            <w:tcW w:w="4149" w:type="pct"/>
          </w:tcPr>
          <w:p w14:paraId="64D6E863" w14:textId="77777777" w:rsidR="00050CE6" w:rsidRPr="00935564" w:rsidRDefault="00050CE6" w:rsidP="000523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50CE6" w:rsidRPr="000523DF" w14:paraId="74E92C1E" w14:textId="77777777" w:rsidTr="0073172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F9FBB57" w14:textId="77777777" w:rsidR="00050CE6" w:rsidRPr="000523DF" w:rsidRDefault="00050CE6" w:rsidP="000523DF">
            <w:pPr>
              <w:spacing w:after="0"/>
              <w:jc w:val="left"/>
            </w:pPr>
            <w:r w:rsidRPr="000523DF">
              <w:t>Authorization</w:t>
            </w:r>
          </w:p>
        </w:tc>
        <w:tc>
          <w:tcPr>
            <w:tcW w:w="4149" w:type="pct"/>
          </w:tcPr>
          <w:p w14:paraId="2DE2E7F3" w14:textId="77777777" w:rsidR="00050CE6" w:rsidRPr="00935564" w:rsidRDefault="00050CE6" w:rsidP="000523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50CE6" w:rsidRPr="000523DF" w14:paraId="055DCED2" w14:textId="77777777" w:rsidTr="0073172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04E68BF" w14:textId="77777777" w:rsidR="00050CE6" w:rsidRPr="000523DF" w:rsidRDefault="00050CE6" w:rsidP="000523DF">
            <w:pPr>
              <w:spacing w:after="0"/>
              <w:jc w:val="left"/>
            </w:pPr>
            <w:r w:rsidRPr="000523DF">
              <w:t>JSON Response</w:t>
            </w:r>
          </w:p>
        </w:tc>
        <w:tc>
          <w:tcPr>
            <w:tcW w:w="4149" w:type="pct"/>
          </w:tcPr>
          <w:p w14:paraId="4B1525F4" w14:textId="1DFAEC83" w:rsidR="00050CE6" w:rsidRPr="00935564" w:rsidRDefault="00050CE6" w:rsidP="000523DF">
            <w:pPr>
              <w:spacing w:after="0"/>
              <w:jc w:val="left"/>
              <w:rPr>
                <w:rFonts w:ascii="Consolas" w:hAnsi="Consolas"/>
              </w:rPr>
            </w:pPr>
            <w:hyperlink r:id="rId60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BC6B958" w14:textId="77777777" w:rsidR="00617ED1" w:rsidRDefault="00EB282B" w:rsidP="00EB282B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3"/>
        <w:gridCol w:w="9720"/>
        <w:gridCol w:w="1555"/>
        <w:gridCol w:w="1862"/>
      </w:tblGrid>
      <w:tr w:rsidR="00617ED1" w:rsidRPr="00442332" w14:paraId="3FF40440" w14:textId="77777777" w:rsidTr="0073172D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01C122A4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69" w:type="pct"/>
            <w:shd w:val="clear" w:color="auto" w:fill="E7E6E6" w:themeFill="background2"/>
            <w:hideMark/>
          </w:tcPr>
          <w:p w14:paraId="695A8D7F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91" w:type="pct"/>
            <w:shd w:val="clear" w:color="auto" w:fill="E7E6E6" w:themeFill="background2"/>
            <w:hideMark/>
          </w:tcPr>
          <w:p w14:paraId="51F32983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88" w:type="pct"/>
            <w:shd w:val="clear" w:color="auto" w:fill="E7E6E6" w:themeFill="background2"/>
            <w:hideMark/>
          </w:tcPr>
          <w:p w14:paraId="788C7867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17ED1" w:rsidRPr="00442332" w14:paraId="2839B327" w14:textId="77777777" w:rsidTr="0073172D">
        <w:trPr>
          <w:trHeight w:val="360"/>
        </w:trPr>
        <w:tc>
          <w:tcPr>
            <w:tcW w:w="851" w:type="pct"/>
            <w:hideMark/>
          </w:tcPr>
          <w:p w14:paraId="0F53D668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69" w:type="pct"/>
            <w:hideMark/>
          </w:tcPr>
          <w:p w14:paraId="1E550E61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91" w:type="pct"/>
            <w:hideMark/>
          </w:tcPr>
          <w:p w14:paraId="4015545D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88" w:type="pct"/>
            <w:hideMark/>
          </w:tcPr>
          <w:p w14:paraId="0D524550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822DE4C" w14:textId="77777777" w:rsidR="00617ED1" w:rsidRDefault="00EB282B" w:rsidP="00EB282B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3"/>
        <w:gridCol w:w="9720"/>
        <w:gridCol w:w="1555"/>
        <w:gridCol w:w="1862"/>
      </w:tblGrid>
      <w:tr w:rsidR="00617ED1" w:rsidRPr="00442332" w14:paraId="21929E1B" w14:textId="77777777" w:rsidTr="0073172D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5CB6DE80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69" w:type="pct"/>
            <w:shd w:val="clear" w:color="auto" w:fill="E7E6E6" w:themeFill="background2"/>
            <w:hideMark/>
          </w:tcPr>
          <w:p w14:paraId="6E82CCFB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91" w:type="pct"/>
            <w:shd w:val="clear" w:color="auto" w:fill="E7E6E6" w:themeFill="background2"/>
            <w:hideMark/>
          </w:tcPr>
          <w:p w14:paraId="2AFEBC62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88" w:type="pct"/>
            <w:shd w:val="clear" w:color="auto" w:fill="E7E6E6" w:themeFill="background2"/>
            <w:hideMark/>
          </w:tcPr>
          <w:p w14:paraId="098DD78B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17ED1" w:rsidRPr="00442332" w14:paraId="3E12B49B" w14:textId="77777777" w:rsidTr="0073172D">
        <w:trPr>
          <w:trHeight w:val="255"/>
        </w:trPr>
        <w:tc>
          <w:tcPr>
            <w:tcW w:w="851" w:type="pct"/>
            <w:hideMark/>
          </w:tcPr>
          <w:p w14:paraId="10C8248A" w14:textId="77777777" w:rsidR="00617ED1" w:rsidRPr="0053529A" w:rsidRDefault="00617ED1" w:rsidP="00617ED1">
            <w:pPr>
              <w:spacing w:after="0"/>
              <w:jc w:val="left"/>
            </w:pPr>
            <w:r w:rsidRPr="0053529A">
              <w:t>id</w:t>
            </w:r>
          </w:p>
        </w:tc>
        <w:tc>
          <w:tcPr>
            <w:tcW w:w="3069" w:type="pct"/>
            <w:hideMark/>
          </w:tcPr>
          <w:p w14:paraId="692E747C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Id of the Assets Collection</w:t>
            </w:r>
          </w:p>
        </w:tc>
        <w:tc>
          <w:tcPr>
            <w:tcW w:w="491" w:type="pct"/>
            <w:hideMark/>
          </w:tcPr>
          <w:p w14:paraId="36379549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88" w:type="pct"/>
            <w:hideMark/>
          </w:tcPr>
          <w:p w14:paraId="0D66DC00" w14:textId="77777777" w:rsidR="00617ED1" w:rsidRPr="00442332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4BC52FC6" w14:textId="77777777" w:rsidR="00617ED1" w:rsidRDefault="00EB282B" w:rsidP="00EB282B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252"/>
        <w:gridCol w:w="1884"/>
      </w:tblGrid>
      <w:tr w:rsidR="00617ED1" w:rsidRPr="00101547" w14:paraId="7C277CC6" w14:textId="77777777" w:rsidTr="0073172D">
        <w:trPr>
          <w:trHeight w:val="450"/>
        </w:trPr>
        <w:tc>
          <w:tcPr>
            <w:tcW w:w="851" w:type="pct"/>
            <w:shd w:val="clear" w:color="auto" w:fill="E7E6E6" w:themeFill="background2"/>
            <w:hideMark/>
          </w:tcPr>
          <w:p w14:paraId="66C69DA3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shd w:val="clear" w:color="auto" w:fill="E7E6E6" w:themeFill="background2"/>
            <w:hideMark/>
          </w:tcPr>
          <w:p w14:paraId="6C9A66D4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shd w:val="clear" w:color="auto" w:fill="E7E6E6" w:themeFill="background2"/>
            <w:hideMark/>
          </w:tcPr>
          <w:p w14:paraId="7A67D371" w14:textId="77777777" w:rsidR="00617ED1" w:rsidRPr="00415029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17ED1" w:rsidRPr="00101547" w14:paraId="0EAED18D" w14:textId="77777777" w:rsidTr="0073172D">
        <w:trPr>
          <w:trHeight w:val="315"/>
        </w:trPr>
        <w:tc>
          <w:tcPr>
            <w:tcW w:w="851" w:type="pct"/>
            <w:hideMark/>
          </w:tcPr>
          <w:p w14:paraId="11EAB956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hideMark/>
          </w:tcPr>
          <w:p w14:paraId="74D4C007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hideMark/>
          </w:tcPr>
          <w:p w14:paraId="20D7B7B1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617ED1" w:rsidRPr="00101547" w14:paraId="7D5503DB" w14:textId="77777777" w:rsidTr="0073172D">
        <w:trPr>
          <w:trHeight w:val="315"/>
        </w:trPr>
        <w:tc>
          <w:tcPr>
            <w:tcW w:w="851" w:type="pct"/>
            <w:hideMark/>
          </w:tcPr>
          <w:p w14:paraId="63A9D64D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hideMark/>
          </w:tcPr>
          <w:p w14:paraId="058F3E23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hideMark/>
          </w:tcPr>
          <w:p w14:paraId="634F8959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617ED1" w:rsidRPr="00101547" w14:paraId="6C86E3B9" w14:textId="77777777" w:rsidTr="0073172D">
        <w:trPr>
          <w:trHeight w:val="315"/>
        </w:trPr>
        <w:tc>
          <w:tcPr>
            <w:tcW w:w="851" w:type="pct"/>
            <w:hideMark/>
          </w:tcPr>
          <w:p w14:paraId="4181D14F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hideMark/>
          </w:tcPr>
          <w:p w14:paraId="2C479B24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hideMark/>
          </w:tcPr>
          <w:p w14:paraId="52178CF1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617ED1" w:rsidRPr="00101547" w14:paraId="1CEB85C8" w14:textId="77777777" w:rsidTr="0073172D">
        <w:trPr>
          <w:trHeight w:val="315"/>
        </w:trPr>
        <w:tc>
          <w:tcPr>
            <w:tcW w:w="851" w:type="pct"/>
            <w:hideMark/>
          </w:tcPr>
          <w:p w14:paraId="0DDB18CF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hideMark/>
          </w:tcPr>
          <w:p w14:paraId="2953868E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hideMark/>
          </w:tcPr>
          <w:p w14:paraId="045DC8C3" w14:textId="77777777" w:rsidR="00617ED1" w:rsidRPr="00101547" w:rsidRDefault="00617ED1" w:rsidP="00617ED1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3D52FB77" w14:textId="77777777" w:rsidR="00617ED1" w:rsidRDefault="00EB282B" w:rsidP="00EB282B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252"/>
        <w:gridCol w:w="1884"/>
      </w:tblGrid>
      <w:tr w:rsidR="00617ED1" w:rsidRPr="00101547" w14:paraId="7D16755C" w14:textId="77777777" w:rsidTr="0073172D">
        <w:trPr>
          <w:trHeight w:val="350"/>
        </w:trPr>
        <w:tc>
          <w:tcPr>
            <w:tcW w:w="851" w:type="pct"/>
            <w:shd w:val="clear" w:color="auto" w:fill="E7E6E6" w:themeFill="background2"/>
            <w:hideMark/>
          </w:tcPr>
          <w:p w14:paraId="3385D381" w14:textId="77777777" w:rsidR="00617ED1" w:rsidRPr="00415029" w:rsidRDefault="00617ED1" w:rsidP="0041502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54" w:type="pct"/>
            <w:shd w:val="clear" w:color="auto" w:fill="E7E6E6" w:themeFill="background2"/>
            <w:hideMark/>
          </w:tcPr>
          <w:p w14:paraId="300FDC72" w14:textId="77777777" w:rsidR="00617ED1" w:rsidRPr="00415029" w:rsidRDefault="00617ED1" w:rsidP="0041502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95" w:type="pct"/>
            <w:shd w:val="clear" w:color="auto" w:fill="E7E6E6" w:themeFill="background2"/>
            <w:hideMark/>
          </w:tcPr>
          <w:p w14:paraId="6B88E06C" w14:textId="77777777" w:rsidR="00617ED1" w:rsidRPr="00415029" w:rsidRDefault="00617ED1" w:rsidP="0041502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415029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415029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17ED1" w:rsidRPr="00101547" w14:paraId="68636ED1" w14:textId="77777777" w:rsidTr="0073172D">
        <w:trPr>
          <w:trHeight w:val="315"/>
        </w:trPr>
        <w:tc>
          <w:tcPr>
            <w:tcW w:w="851" w:type="pct"/>
            <w:hideMark/>
          </w:tcPr>
          <w:p w14:paraId="61A13A70" w14:textId="77777777" w:rsidR="00617ED1" w:rsidRPr="0053529A" w:rsidRDefault="00617ED1" w:rsidP="00415029">
            <w:pPr>
              <w:spacing w:after="0"/>
              <w:jc w:val="left"/>
            </w:pPr>
            <w:r>
              <w:t>title</w:t>
            </w:r>
          </w:p>
        </w:tc>
        <w:tc>
          <w:tcPr>
            <w:tcW w:w="3554" w:type="pct"/>
            <w:hideMark/>
          </w:tcPr>
          <w:p w14:paraId="014BC9CF" w14:textId="77777777" w:rsidR="00617ED1" w:rsidRPr="00101547" w:rsidRDefault="00617ED1" w:rsidP="0041502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Title of the Grid</w:t>
            </w:r>
          </w:p>
        </w:tc>
        <w:tc>
          <w:tcPr>
            <w:tcW w:w="595" w:type="pct"/>
            <w:hideMark/>
          </w:tcPr>
          <w:p w14:paraId="5389CBFC" w14:textId="77777777" w:rsidR="00617ED1" w:rsidRPr="00101547" w:rsidRDefault="00617ED1" w:rsidP="00415029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  <w:t>String</w:t>
            </w:r>
          </w:p>
        </w:tc>
      </w:tr>
      <w:tr w:rsidR="00617ED1" w:rsidRPr="00101547" w14:paraId="30A97465" w14:textId="77777777" w:rsidTr="0073172D">
        <w:trPr>
          <w:trHeight w:val="315"/>
        </w:trPr>
        <w:tc>
          <w:tcPr>
            <w:tcW w:w="851" w:type="pct"/>
          </w:tcPr>
          <w:p w14:paraId="499F3F49" w14:textId="77777777" w:rsidR="00617ED1" w:rsidRPr="0053529A" w:rsidRDefault="00617ED1" w:rsidP="00415029">
            <w:pPr>
              <w:spacing w:after="0"/>
              <w:jc w:val="left"/>
            </w:pPr>
            <w:r>
              <w:t>Is_aot</w:t>
            </w:r>
          </w:p>
        </w:tc>
        <w:tc>
          <w:tcPr>
            <w:tcW w:w="3554" w:type="pct"/>
          </w:tcPr>
          <w:p w14:paraId="7D4BBAEB" w14:textId="77777777" w:rsidR="00617ED1" w:rsidRPr="00101547" w:rsidRDefault="00617ED1" w:rsidP="0041502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 value for couple and decouple</w:t>
            </w:r>
          </w:p>
        </w:tc>
        <w:tc>
          <w:tcPr>
            <w:tcW w:w="595" w:type="pct"/>
          </w:tcPr>
          <w:p w14:paraId="5D4EBCAF" w14:textId="77777777" w:rsidR="00617ED1" w:rsidRPr="00101547" w:rsidRDefault="00617ED1" w:rsidP="0041502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Boolean</w:t>
            </w:r>
          </w:p>
        </w:tc>
      </w:tr>
      <w:tr w:rsidR="00617ED1" w14:paraId="522D4980" w14:textId="77777777" w:rsidTr="0073172D">
        <w:trPr>
          <w:trHeight w:val="315"/>
        </w:trPr>
        <w:tc>
          <w:tcPr>
            <w:tcW w:w="851" w:type="pct"/>
          </w:tcPr>
          <w:p w14:paraId="6FE312F7" w14:textId="77777777" w:rsidR="00617ED1" w:rsidRPr="0053529A" w:rsidRDefault="00617ED1" w:rsidP="00415029">
            <w:pPr>
              <w:spacing w:after="0"/>
              <w:jc w:val="left"/>
            </w:pPr>
            <w:r>
              <w:t>versions</w:t>
            </w:r>
          </w:p>
        </w:tc>
        <w:tc>
          <w:tcPr>
            <w:tcW w:w="3554" w:type="pct"/>
          </w:tcPr>
          <w:p w14:paraId="755B8A7C" w14:textId="77777777" w:rsidR="00617ED1" w:rsidRDefault="00617ED1" w:rsidP="0041502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array of grid details</w:t>
            </w:r>
          </w:p>
        </w:tc>
        <w:tc>
          <w:tcPr>
            <w:tcW w:w="595" w:type="pct"/>
          </w:tcPr>
          <w:p w14:paraId="53DCA185" w14:textId="77777777" w:rsidR="00617ED1" w:rsidRDefault="00617ED1" w:rsidP="00415029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</w:tbl>
    <w:p w14:paraId="1F9E6927" w14:textId="77777777" w:rsidR="00EB282B" w:rsidRDefault="00EB282B" w:rsidP="00EB282B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50CE6" w:rsidRPr="0094479F" w14:paraId="19F4CDC2" w14:textId="77777777" w:rsidTr="0073172D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32D8C7ED" w14:textId="77777777" w:rsidR="00050CE6" w:rsidRPr="0094479F" w:rsidRDefault="00050CE6" w:rsidP="00617ED1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shd w:val="clear" w:color="auto" w:fill="E7E6E6" w:themeFill="background2"/>
          </w:tcPr>
          <w:p w14:paraId="417AAABC" w14:textId="77777777" w:rsidR="00050CE6" w:rsidRPr="0094479F" w:rsidRDefault="00050CE6" w:rsidP="00617ED1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050CE6" w:rsidRPr="0094479F" w14:paraId="2484FB7E" w14:textId="77777777" w:rsidTr="0073172D">
        <w:trPr>
          <w:trHeight w:val="90"/>
        </w:trPr>
        <w:tc>
          <w:tcPr>
            <w:tcW w:w="851" w:type="pct"/>
          </w:tcPr>
          <w:p w14:paraId="5F864EB0" w14:textId="77777777" w:rsidR="00050CE6" w:rsidRPr="0094479F" w:rsidRDefault="00050CE6" w:rsidP="00617ED1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49" w:type="pct"/>
          </w:tcPr>
          <w:p w14:paraId="3E858D28" w14:textId="77777777" w:rsidR="00050CE6" w:rsidRPr="0094479F" w:rsidRDefault="00050CE6" w:rsidP="00617ED1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45F53D54" w14:textId="5B2990E4" w:rsidR="00050CE6" w:rsidRDefault="00617ED1" w:rsidP="00617ED1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5525"/>
        <w:gridCol w:w="7611"/>
      </w:tblGrid>
      <w:tr w:rsidR="00050CE6" w:rsidRPr="00F46BBA" w14:paraId="5D207655" w14:textId="77777777" w:rsidTr="0073172D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653FFCBB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745" w:type="pct"/>
            <w:shd w:val="clear" w:color="auto" w:fill="E7E6E6" w:themeFill="background2"/>
          </w:tcPr>
          <w:p w14:paraId="62CF87DE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404" w:type="pct"/>
            <w:shd w:val="clear" w:color="auto" w:fill="E7E6E6" w:themeFill="background2"/>
          </w:tcPr>
          <w:p w14:paraId="4E9C4C1B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50CE6" w:rsidRPr="00F46BBA" w14:paraId="6AE8E880" w14:textId="77777777" w:rsidTr="0073172D">
        <w:trPr>
          <w:trHeight w:val="90"/>
        </w:trPr>
        <w:tc>
          <w:tcPr>
            <w:tcW w:w="851" w:type="pct"/>
          </w:tcPr>
          <w:p w14:paraId="41688281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745" w:type="pct"/>
          </w:tcPr>
          <w:p w14:paraId="616370B8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404" w:type="pct"/>
          </w:tcPr>
          <w:p w14:paraId="3EE8253A" w14:textId="77777777" w:rsidR="00050CE6" w:rsidRPr="00935564" w:rsidRDefault="00050CE6" w:rsidP="00617ED1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050CE6" w:rsidRPr="00F46BBA" w14:paraId="4A9F7564" w14:textId="77777777" w:rsidTr="0073172D">
        <w:trPr>
          <w:trHeight w:val="834"/>
        </w:trPr>
        <w:tc>
          <w:tcPr>
            <w:tcW w:w="851" w:type="pct"/>
          </w:tcPr>
          <w:p w14:paraId="042C6CD1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745" w:type="pct"/>
          </w:tcPr>
          <w:p w14:paraId="37573A36" w14:textId="77777777" w:rsidR="00050CE6" w:rsidRPr="00F46BBA" w:rsidRDefault="00050CE6" w:rsidP="00617ED1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404" w:type="pct"/>
          </w:tcPr>
          <w:p w14:paraId="2860EA82" w14:textId="77777777" w:rsidR="00050CE6" w:rsidRPr="00935564" w:rsidRDefault="00050CE6" w:rsidP="00617ED1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29113C3E" w14:textId="77777777" w:rsidR="00050CE6" w:rsidRPr="00935564" w:rsidRDefault="00050CE6" w:rsidP="00617ED1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1540E726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75F0615C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21D40E58" w14:textId="77777777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5DEC3AFA" w14:textId="14F261C2" w:rsidR="00050CE6" w:rsidRPr="00935564" w:rsidRDefault="00050CE6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234734B5" w14:textId="77777777" w:rsidR="008E00A1" w:rsidRDefault="008E00A1" w:rsidP="00FF6DE7">
      <w:pPr>
        <w:pStyle w:val="Heading2"/>
        <w:jc w:val="left"/>
        <w:sectPr w:rsidR="008E00A1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A754AA" w14:textId="6212B67B" w:rsidR="000A389B" w:rsidRPr="00C4385F" w:rsidRDefault="004425DC" w:rsidP="00FF6DE7">
      <w:pPr>
        <w:pStyle w:val="Heading2"/>
        <w:jc w:val="left"/>
      </w:pPr>
      <w:bookmarkStart w:id="48" w:name="_Toc217901634"/>
      <w:r w:rsidRPr="00AC3232">
        <w:t>POI</w:t>
      </w:r>
      <w:r w:rsidR="000A389B" w:rsidRPr="00AC3232">
        <w:t xml:space="preserve"> (GET)</w:t>
      </w:r>
      <w:bookmarkEnd w:id="48"/>
    </w:p>
    <w:p w14:paraId="0467E251" w14:textId="13508665" w:rsidR="000A389B" w:rsidRPr="00C4385F" w:rsidRDefault="000A389B" w:rsidP="00FF6DE7">
      <w:pPr>
        <w:jc w:val="left"/>
      </w:pPr>
      <w:r w:rsidRPr="00C4385F">
        <w:t>Th</w:t>
      </w:r>
      <w:r w:rsidR="00AC3232">
        <w:t xml:space="preserve">is </w:t>
      </w:r>
      <w:r w:rsidRPr="00C4385F">
        <w:t xml:space="preserve">API is used to </w:t>
      </w:r>
      <w:r>
        <w:rPr>
          <w:color w:val="232323"/>
        </w:rPr>
        <w:t xml:space="preserve">list </w:t>
      </w:r>
      <w:r w:rsidRPr="00C4385F">
        <w:rPr>
          <w:color w:val="232323"/>
        </w:rPr>
        <w:t xml:space="preserve">3D Models in </w:t>
      </w:r>
      <w:r w:rsidR="00B803C8">
        <w:rPr>
          <w:color w:val="232323"/>
        </w:rPr>
        <w:t xml:space="preserve">the </w:t>
      </w:r>
      <w:r w:rsidRPr="00C4385F">
        <w:rPr>
          <w:color w:val="232323"/>
        </w:rPr>
        <w:t>Viewer and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7A9F9DFF" w14:textId="77777777" w:rsidR="009275B2" w:rsidRDefault="009275B2" w:rsidP="009275B2">
      <w:pPr>
        <w:pStyle w:val="Heading3"/>
      </w:pPr>
      <w:r>
        <w:t>Specification</w:t>
      </w:r>
    </w:p>
    <w:tbl>
      <w:tblPr>
        <w:tblStyle w:val="TableGridLight"/>
        <w:tblW w:w="5000" w:type="pct"/>
        <w:tblLayout w:type="fixed"/>
        <w:tblLook w:val="0000" w:firstRow="0" w:lastRow="0" w:firstColumn="0" w:lastColumn="0" w:noHBand="0" w:noVBand="0"/>
      </w:tblPr>
      <w:tblGrid>
        <w:gridCol w:w="2875"/>
        <w:gridCol w:w="12955"/>
      </w:tblGrid>
      <w:tr w:rsidR="000A389B" w:rsidRPr="000D7D8A" w14:paraId="07F04946" w14:textId="77777777" w:rsidTr="000D7D8A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435FC696" w14:textId="77777777" w:rsidR="000A389B" w:rsidRPr="000D7D8A" w:rsidRDefault="000A389B" w:rsidP="000D7D8A">
            <w:pPr>
              <w:spacing w:after="0"/>
              <w:jc w:val="left"/>
            </w:pPr>
            <w:r w:rsidRPr="000D7D8A">
              <w:t xml:space="preserve">PROTOCOL </w:t>
            </w:r>
          </w:p>
        </w:tc>
        <w:tc>
          <w:tcPr>
            <w:tcW w:w="4092" w:type="pct"/>
          </w:tcPr>
          <w:p w14:paraId="4C522F60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A389B" w:rsidRPr="000D7D8A" w14:paraId="6857D0BC" w14:textId="77777777" w:rsidTr="000D7D8A">
        <w:trPr>
          <w:trHeight w:val="103"/>
        </w:trPr>
        <w:tc>
          <w:tcPr>
            <w:tcW w:w="908" w:type="pct"/>
            <w:shd w:val="clear" w:color="auto" w:fill="E7E6E6" w:themeFill="background2"/>
          </w:tcPr>
          <w:p w14:paraId="2837BC47" w14:textId="02EB1E0F" w:rsidR="000A389B" w:rsidRPr="000D7D8A" w:rsidRDefault="000A389B" w:rsidP="000D7D8A">
            <w:pPr>
              <w:spacing w:after="0"/>
              <w:jc w:val="left"/>
            </w:pPr>
            <w:r w:rsidRPr="000D7D8A">
              <w:t xml:space="preserve">PATH </w:t>
            </w:r>
            <w:r w:rsidR="001D3EFD">
              <w:t>(Public Exposure)</w:t>
            </w:r>
            <w:r w:rsidRPr="000D7D8A">
              <w:t xml:space="preserve"> </w:t>
            </w:r>
          </w:p>
        </w:tc>
        <w:tc>
          <w:tcPr>
            <w:tcW w:w="4092" w:type="pct"/>
          </w:tcPr>
          <w:p w14:paraId="7D3EABF5" w14:textId="63989F88" w:rsidR="000A389B" w:rsidRPr="00935564" w:rsidRDefault="0078616E" w:rsidP="000D7D8A">
            <w:pPr>
              <w:spacing w:after="0"/>
              <w:jc w:val="left"/>
              <w:rPr>
                <w:rFonts w:ascii="Consolas" w:hAnsi="Consolas"/>
              </w:rPr>
            </w:pPr>
            <w:hyperlink r:id="rId61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https://apim-mw-aot-dev.azure-api.net/api/3d-cms/poi?assetId=WarehouseWithEngine1692012705698&amp;v=2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A389B" w:rsidRPr="000D7D8A" w14:paraId="74B6C79D" w14:textId="77777777" w:rsidTr="000D7D8A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0BEFAA85" w14:textId="77777777" w:rsidR="000A389B" w:rsidRPr="000D7D8A" w:rsidRDefault="000A389B" w:rsidP="000D7D8A">
            <w:pPr>
              <w:spacing w:after="0"/>
              <w:jc w:val="left"/>
            </w:pPr>
            <w:r w:rsidRPr="000D7D8A">
              <w:t xml:space="preserve">METHOD </w:t>
            </w:r>
          </w:p>
        </w:tc>
        <w:tc>
          <w:tcPr>
            <w:tcW w:w="4092" w:type="pct"/>
          </w:tcPr>
          <w:p w14:paraId="046D6B37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GET </w:t>
            </w:r>
          </w:p>
        </w:tc>
      </w:tr>
      <w:tr w:rsidR="000A389B" w:rsidRPr="000D7D8A" w14:paraId="37DCBDF6" w14:textId="77777777" w:rsidTr="000D7D8A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2314B970" w14:textId="77777777" w:rsidR="000A389B" w:rsidRPr="000D7D8A" w:rsidRDefault="000A389B" w:rsidP="000D7D8A">
            <w:pPr>
              <w:spacing w:after="0"/>
              <w:jc w:val="left"/>
            </w:pPr>
            <w:r w:rsidRPr="000D7D8A">
              <w:t xml:space="preserve">CONTENT TYPE </w:t>
            </w:r>
          </w:p>
        </w:tc>
        <w:tc>
          <w:tcPr>
            <w:tcW w:w="4092" w:type="pct"/>
          </w:tcPr>
          <w:p w14:paraId="6D1ACAA3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A389B" w:rsidRPr="000D7D8A" w14:paraId="44D1B53A" w14:textId="77777777" w:rsidTr="000D7D8A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2A704BD4" w14:textId="77777777" w:rsidR="000A389B" w:rsidRPr="000D7D8A" w:rsidRDefault="000A389B" w:rsidP="000D7D8A">
            <w:pPr>
              <w:spacing w:after="0"/>
              <w:jc w:val="left"/>
            </w:pPr>
            <w:r w:rsidRPr="000D7D8A">
              <w:t>Authorization</w:t>
            </w:r>
          </w:p>
        </w:tc>
        <w:tc>
          <w:tcPr>
            <w:tcW w:w="4092" w:type="pct"/>
          </w:tcPr>
          <w:p w14:paraId="3119C61B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A389B" w:rsidRPr="000D7D8A" w14:paraId="1A6ADB86" w14:textId="77777777" w:rsidTr="000D7D8A">
        <w:trPr>
          <w:trHeight w:val="99"/>
        </w:trPr>
        <w:tc>
          <w:tcPr>
            <w:tcW w:w="908" w:type="pct"/>
            <w:shd w:val="clear" w:color="auto" w:fill="E7E6E6" w:themeFill="background2"/>
          </w:tcPr>
          <w:p w14:paraId="3C224D7C" w14:textId="77777777" w:rsidR="000A389B" w:rsidRPr="000D7D8A" w:rsidRDefault="000A389B" w:rsidP="000D7D8A">
            <w:pPr>
              <w:spacing w:after="0"/>
              <w:jc w:val="left"/>
            </w:pPr>
            <w:r w:rsidRPr="000D7D8A">
              <w:t>JSON Response</w:t>
            </w:r>
          </w:p>
        </w:tc>
        <w:tc>
          <w:tcPr>
            <w:tcW w:w="4092" w:type="pct"/>
          </w:tcPr>
          <w:p w14:paraId="0B03589B" w14:textId="6C84EC73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hyperlink r:id="rId62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43B65295" w14:textId="77777777" w:rsidR="009275B2" w:rsidRDefault="009275B2" w:rsidP="009275B2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9631"/>
        <w:gridCol w:w="1494"/>
        <w:gridCol w:w="1830"/>
      </w:tblGrid>
      <w:tr w:rsidR="009275B2" w:rsidRPr="00442332" w14:paraId="169BAD8D" w14:textId="77777777" w:rsidTr="000D7D8A">
        <w:trPr>
          <w:trHeight w:val="360"/>
        </w:trPr>
        <w:tc>
          <w:tcPr>
            <w:tcW w:w="908" w:type="pct"/>
            <w:shd w:val="clear" w:color="auto" w:fill="E7E6E6" w:themeFill="background2"/>
            <w:hideMark/>
          </w:tcPr>
          <w:p w14:paraId="448B077A" w14:textId="77777777" w:rsidR="009275B2" w:rsidRPr="008E00A1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042" w:type="pct"/>
            <w:shd w:val="clear" w:color="auto" w:fill="E7E6E6" w:themeFill="background2"/>
            <w:hideMark/>
          </w:tcPr>
          <w:p w14:paraId="24AABBFF" w14:textId="77777777" w:rsidR="009275B2" w:rsidRPr="008E00A1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44FAF5F6" w14:textId="77777777" w:rsidR="009275B2" w:rsidRPr="008E00A1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78" w:type="pct"/>
            <w:shd w:val="clear" w:color="auto" w:fill="E7E6E6" w:themeFill="background2"/>
            <w:hideMark/>
          </w:tcPr>
          <w:p w14:paraId="6ABAAD6A" w14:textId="77777777" w:rsidR="009275B2" w:rsidRPr="008E00A1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9275B2" w:rsidRPr="00442332" w14:paraId="0196FF2F" w14:textId="77777777" w:rsidTr="000D7D8A">
        <w:trPr>
          <w:trHeight w:val="360"/>
        </w:trPr>
        <w:tc>
          <w:tcPr>
            <w:tcW w:w="908" w:type="pct"/>
            <w:hideMark/>
          </w:tcPr>
          <w:p w14:paraId="6D5DBF3B" w14:textId="77777777" w:rsidR="009275B2" w:rsidRPr="00442332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042" w:type="pct"/>
            <w:hideMark/>
          </w:tcPr>
          <w:p w14:paraId="407E1F70" w14:textId="77777777" w:rsidR="009275B2" w:rsidRPr="00442332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4188DFD5" w14:textId="77777777" w:rsidR="009275B2" w:rsidRPr="00442332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78" w:type="pct"/>
            <w:hideMark/>
          </w:tcPr>
          <w:p w14:paraId="3AFFC78B" w14:textId="77777777" w:rsidR="009275B2" w:rsidRPr="00442332" w:rsidRDefault="009275B2" w:rsidP="000D7D8A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2247AA5A" w14:textId="77777777" w:rsidR="003A51A3" w:rsidRDefault="009275B2" w:rsidP="009275B2">
      <w:pPr>
        <w:pStyle w:val="Heading3"/>
      </w:pPr>
      <w:r>
        <w:t>Input Query</w:t>
      </w:r>
    </w:p>
    <w:tbl>
      <w:tblPr>
        <w:tblStyle w:val="TableGridLight"/>
        <w:tblW w:w="5010" w:type="pct"/>
        <w:tblLook w:val="04A0" w:firstRow="1" w:lastRow="0" w:firstColumn="1" w:lastColumn="0" w:noHBand="0" w:noVBand="1"/>
      </w:tblPr>
      <w:tblGrid>
        <w:gridCol w:w="2881"/>
        <w:gridCol w:w="9650"/>
        <w:gridCol w:w="1497"/>
        <w:gridCol w:w="1834"/>
      </w:tblGrid>
      <w:tr w:rsidR="003A51A3" w:rsidRPr="00442332" w14:paraId="43C446B2" w14:textId="77777777" w:rsidTr="008E00A1">
        <w:trPr>
          <w:trHeight w:val="241"/>
        </w:trPr>
        <w:tc>
          <w:tcPr>
            <w:tcW w:w="908" w:type="pct"/>
            <w:shd w:val="clear" w:color="auto" w:fill="E7E6E6" w:themeFill="background2"/>
          </w:tcPr>
          <w:p w14:paraId="325EFD43" w14:textId="77777777" w:rsidR="003A51A3" w:rsidRPr="008E00A1" w:rsidRDefault="003A51A3" w:rsidP="008E00A1">
            <w:pPr>
              <w:spacing w:after="0"/>
              <w:jc w:val="left"/>
              <w:textAlignment w:val="baseline"/>
              <w:rPr>
                <w:b/>
                <w:bCs/>
              </w:rPr>
            </w:pPr>
            <w:r w:rsidRPr="008E00A1">
              <w:rPr>
                <w:b/>
                <w:bCs/>
              </w:rPr>
              <w:t>Parameter </w:t>
            </w:r>
          </w:p>
        </w:tc>
        <w:tc>
          <w:tcPr>
            <w:tcW w:w="3042" w:type="pct"/>
            <w:shd w:val="clear" w:color="auto" w:fill="E7E6E6" w:themeFill="background2"/>
          </w:tcPr>
          <w:p w14:paraId="0126C085" w14:textId="77777777" w:rsidR="003A51A3" w:rsidRPr="008E00A1" w:rsidRDefault="003A51A3" w:rsidP="008E00A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eastAsia="en-IN"/>
              </w:rPr>
            </w:pPr>
            <w:r w:rsidRPr="008E00A1">
              <w:rPr>
                <w:b/>
                <w:bCs/>
              </w:rPr>
              <w:t>Description </w:t>
            </w:r>
          </w:p>
        </w:tc>
        <w:tc>
          <w:tcPr>
            <w:tcW w:w="472" w:type="pct"/>
            <w:shd w:val="clear" w:color="auto" w:fill="E7E6E6" w:themeFill="background2"/>
          </w:tcPr>
          <w:p w14:paraId="46B4653D" w14:textId="77777777" w:rsidR="003A51A3" w:rsidRPr="008E00A1" w:rsidRDefault="003A51A3" w:rsidP="008E00A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eastAsia="en-IN"/>
              </w:rPr>
            </w:pPr>
            <w:r w:rsidRPr="008E00A1">
              <w:rPr>
                <w:b/>
                <w:bCs/>
              </w:rPr>
              <w:t>M/O</w:t>
            </w:r>
          </w:p>
        </w:tc>
        <w:tc>
          <w:tcPr>
            <w:tcW w:w="578" w:type="pct"/>
            <w:shd w:val="clear" w:color="auto" w:fill="E7E6E6" w:themeFill="background2"/>
          </w:tcPr>
          <w:p w14:paraId="119CB479" w14:textId="77777777" w:rsidR="003A51A3" w:rsidRPr="008E00A1" w:rsidRDefault="003A51A3" w:rsidP="008E00A1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eastAsia="en-IN"/>
              </w:rPr>
            </w:pPr>
            <w:r w:rsidRPr="008E00A1">
              <w:rPr>
                <w:b/>
                <w:bCs/>
              </w:rPr>
              <w:t>Type </w:t>
            </w:r>
          </w:p>
        </w:tc>
      </w:tr>
      <w:tr w:rsidR="003A51A3" w:rsidRPr="00BE274F" w14:paraId="7B58E734" w14:textId="77777777" w:rsidTr="008E00A1">
        <w:trPr>
          <w:trHeight w:val="241"/>
        </w:trPr>
        <w:tc>
          <w:tcPr>
            <w:tcW w:w="908" w:type="pct"/>
          </w:tcPr>
          <w:p w14:paraId="5BD8F21B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 w:rsidRPr="003A26B2">
              <w:t>assetId</w:t>
            </w:r>
          </w:p>
        </w:tc>
        <w:tc>
          <w:tcPr>
            <w:tcW w:w="3042" w:type="pct"/>
          </w:tcPr>
          <w:p w14:paraId="2CCCCEAD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>
              <w:t xml:space="preserve">Id </w:t>
            </w:r>
            <w:r w:rsidRPr="00BE274F">
              <w:t>of the asset</w:t>
            </w:r>
          </w:p>
        </w:tc>
        <w:tc>
          <w:tcPr>
            <w:tcW w:w="472" w:type="pct"/>
          </w:tcPr>
          <w:p w14:paraId="482186A8" w14:textId="77777777" w:rsidR="003A51A3" w:rsidRDefault="003A51A3" w:rsidP="008E00A1">
            <w:pPr>
              <w:spacing w:after="0"/>
              <w:jc w:val="left"/>
              <w:textAlignment w:val="baseline"/>
            </w:pPr>
            <w:r w:rsidRPr="00BE274F">
              <w:t>M</w:t>
            </w:r>
          </w:p>
        </w:tc>
        <w:tc>
          <w:tcPr>
            <w:tcW w:w="578" w:type="pct"/>
          </w:tcPr>
          <w:p w14:paraId="4937C3A2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 w:rsidRPr="00BE274F">
              <w:t>String</w:t>
            </w:r>
          </w:p>
        </w:tc>
      </w:tr>
      <w:tr w:rsidR="003A51A3" w:rsidRPr="00BE274F" w14:paraId="7EA460DA" w14:textId="77777777" w:rsidTr="008E00A1">
        <w:trPr>
          <w:trHeight w:val="241"/>
        </w:trPr>
        <w:tc>
          <w:tcPr>
            <w:tcW w:w="908" w:type="pct"/>
          </w:tcPr>
          <w:p w14:paraId="1CAAAF6D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>
              <w:t>v</w:t>
            </w:r>
          </w:p>
        </w:tc>
        <w:tc>
          <w:tcPr>
            <w:tcW w:w="3042" w:type="pct"/>
          </w:tcPr>
          <w:p w14:paraId="5B18B40D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>
              <w:t>The version number of the asset</w:t>
            </w:r>
          </w:p>
        </w:tc>
        <w:tc>
          <w:tcPr>
            <w:tcW w:w="472" w:type="pct"/>
          </w:tcPr>
          <w:p w14:paraId="5DC02D30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 w:rsidRPr="00BE274F">
              <w:t>M</w:t>
            </w:r>
          </w:p>
        </w:tc>
        <w:tc>
          <w:tcPr>
            <w:tcW w:w="578" w:type="pct"/>
          </w:tcPr>
          <w:p w14:paraId="30927BCE" w14:textId="77777777" w:rsidR="003A51A3" w:rsidRPr="00BE274F" w:rsidRDefault="003A51A3" w:rsidP="008E00A1">
            <w:pPr>
              <w:spacing w:after="0"/>
              <w:jc w:val="left"/>
              <w:textAlignment w:val="baseline"/>
            </w:pPr>
            <w:r w:rsidRPr="00BE274F">
              <w:t>Object</w:t>
            </w:r>
          </w:p>
        </w:tc>
      </w:tr>
    </w:tbl>
    <w:p w14:paraId="768AF312" w14:textId="77777777" w:rsidR="003A51A3" w:rsidRDefault="009275B2" w:rsidP="009275B2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11160"/>
        <w:gridCol w:w="1795"/>
      </w:tblGrid>
      <w:tr w:rsidR="003A51A3" w:rsidRPr="0079724C" w14:paraId="7FB4817B" w14:textId="77777777" w:rsidTr="000D7D8A">
        <w:trPr>
          <w:trHeight w:val="450"/>
        </w:trPr>
        <w:tc>
          <w:tcPr>
            <w:tcW w:w="908" w:type="pct"/>
            <w:shd w:val="clear" w:color="auto" w:fill="E7E6E6" w:themeFill="background2"/>
            <w:hideMark/>
          </w:tcPr>
          <w:p w14:paraId="4B9BE642" w14:textId="77777777" w:rsidR="003A51A3" w:rsidRPr="008E00A1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36DD6165" w14:textId="77777777" w:rsidR="003A51A3" w:rsidRPr="008E00A1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65EE3D5A" w14:textId="77777777" w:rsidR="003A51A3" w:rsidRPr="008E00A1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3A51A3" w:rsidRPr="0079724C" w14:paraId="3BF66C24" w14:textId="77777777" w:rsidTr="000D7D8A">
        <w:trPr>
          <w:trHeight w:val="315"/>
        </w:trPr>
        <w:tc>
          <w:tcPr>
            <w:tcW w:w="908" w:type="pct"/>
            <w:hideMark/>
          </w:tcPr>
          <w:p w14:paraId="4AD83914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64129598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 xml:space="preserve"> [e.g., Express]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3801E68C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3A51A3" w:rsidRPr="0079724C" w14:paraId="713DC832" w14:textId="77777777" w:rsidTr="000D7D8A">
        <w:trPr>
          <w:trHeight w:val="315"/>
        </w:trPr>
        <w:tc>
          <w:tcPr>
            <w:tcW w:w="908" w:type="pct"/>
            <w:hideMark/>
          </w:tcPr>
          <w:p w14:paraId="779F6E67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3A5B50A4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5C317AB8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String</w:t>
            </w:r>
          </w:p>
        </w:tc>
      </w:tr>
      <w:tr w:rsidR="003A51A3" w:rsidRPr="0079724C" w14:paraId="38E6A653" w14:textId="77777777" w:rsidTr="000D7D8A">
        <w:trPr>
          <w:trHeight w:val="315"/>
        </w:trPr>
        <w:tc>
          <w:tcPr>
            <w:tcW w:w="908" w:type="pct"/>
            <w:hideMark/>
          </w:tcPr>
          <w:p w14:paraId="6A3620D2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3995FF77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4A7656A4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3A51A3" w:rsidRPr="0079724C" w14:paraId="4BC518F6" w14:textId="77777777" w:rsidTr="000D7D8A">
        <w:trPr>
          <w:trHeight w:val="315"/>
        </w:trPr>
        <w:tc>
          <w:tcPr>
            <w:tcW w:w="908" w:type="pct"/>
            <w:hideMark/>
          </w:tcPr>
          <w:p w14:paraId="03878257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hideMark/>
          </w:tcPr>
          <w:p w14:paraId="00A00253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 w:rsidRPr="0079724C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1585DEE8" w14:textId="77777777" w:rsidR="003A51A3" w:rsidRPr="0079724C" w:rsidRDefault="003A51A3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79724C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79724C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F4F1323" w14:textId="77777777" w:rsidR="009C70FB" w:rsidRDefault="009275B2" w:rsidP="009275B2">
      <w:pPr>
        <w:pStyle w:val="Heading3"/>
      </w:pPr>
      <w:r>
        <w:t>Output Body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2878"/>
        <w:gridCol w:w="11171"/>
        <w:gridCol w:w="1797"/>
      </w:tblGrid>
      <w:tr w:rsidR="009C70FB" w:rsidRPr="0079724C" w14:paraId="275FD1DB" w14:textId="77777777" w:rsidTr="008E00A1">
        <w:trPr>
          <w:trHeight w:val="245"/>
        </w:trPr>
        <w:tc>
          <w:tcPr>
            <w:tcW w:w="908" w:type="pct"/>
            <w:shd w:val="clear" w:color="auto" w:fill="E7E6E6" w:themeFill="background2"/>
            <w:hideMark/>
          </w:tcPr>
          <w:p w14:paraId="379DF6DD" w14:textId="77777777" w:rsidR="009C70FB" w:rsidRPr="008E00A1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25" w:type="pct"/>
            <w:shd w:val="clear" w:color="auto" w:fill="E7E6E6" w:themeFill="background2"/>
            <w:hideMark/>
          </w:tcPr>
          <w:p w14:paraId="42144B43" w14:textId="77777777" w:rsidR="009C70FB" w:rsidRPr="008E00A1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1F980E0D" w14:textId="77777777" w:rsidR="009C70FB" w:rsidRPr="008E00A1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</w:pPr>
            <w:r w:rsidRPr="008E00A1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8E00A1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9C70FB" w:rsidRPr="0079724C" w14:paraId="2DA89AFA" w14:textId="77777777" w:rsidTr="008E00A1">
        <w:trPr>
          <w:trHeight w:val="309"/>
        </w:trPr>
        <w:tc>
          <w:tcPr>
            <w:tcW w:w="908" w:type="pct"/>
            <w:hideMark/>
          </w:tcPr>
          <w:p w14:paraId="22027CD3" w14:textId="77777777" w:rsidR="009C70FB" w:rsidRPr="0079724C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t>assetId</w:t>
            </w:r>
          </w:p>
        </w:tc>
        <w:tc>
          <w:tcPr>
            <w:tcW w:w="3525" w:type="pct"/>
            <w:hideMark/>
          </w:tcPr>
          <w:p w14:paraId="547B8251" w14:textId="77777777" w:rsidR="009C70FB" w:rsidRPr="0079724C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val="en-IN" w:eastAsia="en-IN"/>
              </w:rPr>
              <w:t>I</w:t>
            </w:r>
            <w:r>
              <w:rPr>
                <w:rFonts w:eastAsia="Times New Roman" w:cs="Times New Roman"/>
                <w:lang w:val="en-IN" w:eastAsia="en-IN"/>
              </w:rPr>
              <w:t>d of the asset</w:t>
            </w:r>
          </w:p>
        </w:tc>
        <w:tc>
          <w:tcPr>
            <w:tcW w:w="567" w:type="pct"/>
            <w:hideMark/>
          </w:tcPr>
          <w:p w14:paraId="21434B33" w14:textId="77777777" w:rsidR="009C70FB" w:rsidRPr="0079724C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 w:rsidRPr="5A3697B4"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9C70FB" w:rsidRPr="0079724C" w14:paraId="13A59413" w14:textId="77777777" w:rsidTr="008E00A1">
        <w:trPr>
          <w:trHeight w:val="309"/>
        </w:trPr>
        <w:tc>
          <w:tcPr>
            <w:tcW w:w="908" w:type="pct"/>
          </w:tcPr>
          <w:p w14:paraId="384E2C2F" w14:textId="77777777" w:rsidR="009C70FB" w:rsidRPr="009E1E3F" w:rsidRDefault="009C70FB" w:rsidP="000D7D8A">
            <w:pPr>
              <w:spacing w:after="0"/>
              <w:jc w:val="left"/>
              <w:textAlignment w:val="baseline"/>
            </w:pPr>
            <w:r w:rsidRPr="007B6A63">
              <w:t>applicationMetadata</w:t>
            </w:r>
          </w:p>
        </w:tc>
        <w:tc>
          <w:tcPr>
            <w:tcW w:w="3525" w:type="pct"/>
          </w:tcPr>
          <w:p w14:paraId="2A01C5DE" w14:textId="77777777" w:rsidR="009C70FB" w:rsidRPr="0079724C" w:rsidRDefault="009C70FB" w:rsidP="000D7D8A">
            <w:pPr>
              <w:spacing w:after="0"/>
              <w:jc w:val="left"/>
              <w:textAlignment w:val="baseline"/>
              <w:rPr>
                <w:rStyle w:val="normaltextrun"/>
                <w:color w:val="000000"/>
                <w:shd w:val="clear" w:color="auto" w:fill="FFFFFF"/>
              </w:rPr>
            </w:pPr>
            <w:r w:rsidRPr="5A3697B4">
              <w:rPr>
                <w:rStyle w:val="normaltextrun"/>
                <w:color w:val="000000"/>
                <w:shd w:val="clear" w:color="auto" w:fill="FFFFFF"/>
              </w:rPr>
              <w:t xml:space="preserve">This refers to the </w:t>
            </w:r>
            <w:r w:rsidRPr="5A3697B4">
              <w:rPr>
                <w:color w:val="000000"/>
                <w:shd w:val="clear" w:color="auto" w:fill="FFFFFF"/>
              </w:rPr>
              <w:t>array</w:t>
            </w:r>
            <w:r w:rsidRPr="5A3697B4">
              <w:rPr>
                <w:rStyle w:val="normaltextrun"/>
                <w:color w:val="000000"/>
                <w:shd w:val="clear" w:color="auto" w:fill="FFFFFF"/>
              </w:rPr>
              <w:t xml:space="preserve"> of mapped Data</w:t>
            </w:r>
          </w:p>
        </w:tc>
        <w:tc>
          <w:tcPr>
            <w:tcW w:w="567" w:type="pct"/>
          </w:tcPr>
          <w:p w14:paraId="2110915E" w14:textId="77777777" w:rsidR="009C70FB" w:rsidRPr="0079724C" w:rsidRDefault="009C70FB" w:rsidP="000D7D8A">
            <w:pPr>
              <w:spacing w:after="0"/>
              <w:jc w:val="left"/>
              <w:textAlignment w:val="baseline"/>
              <w:rPr>
                <w:rFonts w:eastAsia="Times New Roman" w:cs="Times New Roman"/>
                <w:lang w:val="en-IN" w:eastAsia="en-IN"/>
              </w:rPr>
            </w:pPr>
            <w:r w:rsidRPr="5A3697B4">
              <w:rPr>
                <w:rFonts w:eastAsia="Times New Roman" w:cs="Times New Roman"/>
                <w:lang w:val="en-IN" w:eastAsia="en-IN"/>
              </w:rPr>
              <w:t>Array</w:t>
            </w:r>
          </w:p>
        </w:tc>
      </w:tr>
    </w:tbl>
    <w:p w14:paraId="2C252566" w14:textId="77777777" w:rsidR="009275B2" w:rsidRDefault="009275B2" w:rsidP="009275B2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12955"/>
      </w:tblGrid>
      <w:tr w:rsidR="000A389B" w:rsidRPr="0094479F" w14:paraId="1D9A853F" w14:textId="77777777" w:rsidTr="000D7D8A">
        <w:trPr>
          <w:trHeight w:val="90"/>
        </w:trPr>
        <w:tc>
          <w:tcPr>
            <w:tcW w:w="908" w:type="pct"/>
            <w:shd w:val="clear" w:color="auto" w:fill="E7E6E6" w:themeFill="background2"/>
          </w:tcPr>
          <w:p w14:paraId="59B0B1AB" w14:textId="77777777" w:rsidR="000A389B" w:rsidRPr="0094479F" w:rsidRDefault="000A389B" w:rsidP="000D7D8A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092" w:type="pct"/>
            <w:shd w:val="clear" w:color="auto" w:fill="E7E6E6" w:themeFill="background2"/>
          </w:tcPr>
          <w:p w14:paraId="6A9CD4BF" w14:textId="77777777" w:rsidR="000A389B" w:rsidRPr="0094479F" w:rsidRDefault="000A389B" w:rsidP="000D7D8A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0A389B" w:rsidRPr="0094479F" w14:paraId="6BBA836D" w14:textId="77777777" w:rsidTr="000D7D8A">
        <w:trPr>
          <w:trHeight w:val="90"/>
        </w:trPr>
        <w:tc>
          <w:tcPr>
            <w:tcW w:w="908" w:type="pct"/>
          </w:tcPr>
          <w:p w14:paraId="4BF67DE7" w14:textId="77777777" w:rsidR="000A389B" w:rsidRPr="0094479F" w:rsidRDefault="000A389B" w:rsidP="000D7D8A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092" w:type="pct"/>
          </w:tcPr>
          <w:p w14:paraId="4A48F3B7" w14:textId="77777777" w:rsidR="000A389B" w:rsidRPr="0094479F" w:rsidRDefault="000A389B" w:rsidP="000D7D8A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54DBF375" w14:textId="3BE002EC" w:rsidR="000A389B" w:rsidRDefault="009275B2" w:rsidP="009C70FB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875"/>
        <w:gridCol w:w="4885"/>
        <w:gridCol w:w="8070"/>
      </w:tblGrid>
      <w:tr w:rsidR="000A389B" w:rsidRPr="00F46BBA" w14:paraId="31B05015" w14:textId="77777777" w:rsidTr="000D7D8A">
        <w:trPr>
          <w:trHeight w:val="90"/>
        </w:trPr>
        <w:tc>
          <w:tcPr>
            <w:tcW w:w="908" w:type="pct"/>
            <w:shd w:val="clear" w:color="auto" w:fill="E7E6E6" w:themeFill="background2"/>
          </w:tcPr>
          <w:p w14:paraId="4CC86D07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543" w:type="pct"/>
            <w:shd w:val="clear" w:color="auto" w:fill="E7E6E6" w:themeFill="background2"/>
          </w:tcPr>
          <w:p w14:paraId="400B77AA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549" w:type="pct"/>
            <w:shd w:val="clear" w:color="auto" w:fill="E7E6E6" w:themeFill="background2"/>
          </w:tcPr>
          <w:p w14:paraId="12FA9199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A389B" w:rsidRPr="00F46BBA" w14:paraId="0502C8E9" w14:textId="77777777" w:rsidTr="000D7D8A">
        <w:trPr>
          <w:trHeight w:val="90"/>
        </w:trPr>
        <w:tc>
          <w:tcPr>
            <w:tcW w:w="908" w:type="pct"/>
          </w:tcPr>
          <w:p w14:paraId="53FD03A1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543" w:type="pct"/>
          </w:tcPr>
          <w:p w14:paraId="2C8114B3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549" w:type="pct"/>
          </w:tcPr>
          <w:p w14:paraId="6F03EF5E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0A389B" w:rsidRPr="00F46BBA" w14:paraId="1244536A" w14:textId="77777777" w:rsidTr="00E21A65">
        <w:trPr>
          <w:trHeight w:val="1727"/>
        </w:trPr>
        <w:tc>
          <w:tcPr>
            <w:tcW w:w="908" w:type="pct"/>
          </w:tcPr>
          <w:p w14:paraId="56E24B84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543" w:type="pct"/>
          </w:tcPr>
          <w:p w14:paraId="4277DB9F" w14:textId="77777777" w:rsidR="000A389B" w:rsidRPr="00F46BBA" w:rsidRDefault="000A389B" w:rsidP="000D7D8A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549" w:type="pct"/>
          </w:tcPr>
          <w:p w14:paraId="0B314658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7C6460CD" w14:textId="77777777" w:rsidR="000A389B" w:rsidRPr="00935564" w:rsidRDefault="000A389B" w:rsidP="000D7D8A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31E29993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5D2A750B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40D8FC44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7CB6F790" w14:textId="450C15C1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466FAA2A" w14:textId="77777777" w:rsidR="001B19C6" w:rsidRDefault="001B19C6" w:rsidP="00FF6DE7">
      <w:pPr>
        <w:pStyle w:val="Heading2"/>
        <w:jc w:val="left"/>
        <w:sectPr w:rsidR="001B19C6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75F83B4" w14:textId="4C8E8DB6" w:rsidR="000A389B" w:rsidRPr="00C4385F" w:rsidRDefault="00415617" w:rsidP="00FF6DE7">
      <w:pPr>
        <w:pStyle w:val="Heading2"/>
        <w:jc w:val="left"/>
      </w:pPr>
      <w:bookmarkStart w:id="49" w:name="_Toc217901635"/>
      <w:r w:rsidRPr="00AC3232">
        <w:t xml:space="preserve">POI </w:t>
      </w:r>
      <w:r w:rsidR="000A389B" w:rsidRPr="00AC3232">
        <w:t>(POST)</w:t>
      </w:r>
      <w:bookmarkEnd w:id="49"/>
    </w:p>
    <w:p w14:paraId="664C5B2B" w14:textId="0741A68F" w:rsidR="000A389B" w:rsidRPr="00C4385F" w:rsidRDefault="000A389B" w:rsidP="00FF6DE7">
      <w:pPr>
        <w:jc w:val="left"/>
      </w:pPr>
      <w:r w:rsidRPr="00C4385F">
        <w:t>Th</w:t>
      </w:r>
      <w:r w:rsidR="00AC3232">
        <w:t xml:space="preserve">is </w:t>
      </w:r>
      <w:r w:rsidRPr="00C4385F">
        <w:t xml:space="preserve">API is used to </w:t>
      </w:r>
      <w:r>
        <w:t>create</w:t>
      </w:r>
      <w:r w:rsidR="00001F22">
        <w:t xml:space="preserve"> and update POI</w:t>
      </w:r>
      <w:r w:rsidR="00B444AB">
        <w:t>s</w:t>
      </w:r>
      <w:r w:rsidRPr="00C4385F">
        <w:rPr>
          <w:color w:val="232323"/>
        </w:rPr>
        <w:t xml:space="preserve"> in </w:t>
      </w:r>
      <w:r w:rsidR="00B444AB">
        <w:rPr>
          <w:color w:val="232323"/>
        </w:rPr>
        <w:t xml:space="preserve">the </w:t>
      </w:r>
      <w:r w:rsidRPr="00C4385F">
        <w:rPr>
          <w:color w:val="232323"/>
        </w:rPr>
        <w:t>Builder app</w:t>
      </w:r>
      <w:r>
        <w:rPr>
          <w:color w:val="232323"/>
        </w:rPr>
        <w:t>lication</w:t>
      </w:r>
      <w:r w:rsidRPr="00C4385F">
        <w:rPr>
          <w:color w:val="232323"/>
        </w:rPr>
        <w:t>.</w:t>
      </w:r>
    </w:p>
    <w:p w14:paraId="0EB36529" w14:textId="77777777" w:rsidR="000D7D8A" w:rsidRDefault="000D7D8A" w:rsidP="000D7D8A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A389B" w:rsidRPr="00C4385F" w14:paraId="06ED196F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445F6DFF" w14:textId="77777777" w:rsidR="000A389B" w:rsidRPr="00C4385F" w:rsidRDefault="000A389B" w:rsidP="0089595D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PROTOCOL </w:t>
            </w:r>
          </w:p>
        </w:tc>
        <w:tc>
          <w:tcPr>
            <w:tcW w:w="4149" w:type="pct"/>
          </w:tcPr>
          <w:p w14:paraId="1C0BACB3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A389B" w:rsidRPr="00C4385F" w14:paraId="304DEE2B" w14:textId="77777777" w:rsidTr="0089595D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50F578F6" w14:textId="68BDF41B" w:rsidR="000A389B" w:rsidRPr="00C4385F" w:rsidRDefault="000A389B" w:rsidP="0089595D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PATH </w:t>
            </w:r>
            <w:r w:rsidR="001D3EFD">
              <w:rPr>
                <w:b/>
                <w:bCs/>
              </w:rPr>
              <w:t>(Public Exposure)</w:t>
            </w:r>
            <w:r w:rsidRPr="00C4385F">
              <w:rPr>
                <w:b/>
                <w:bCs/>
              </w:rPr>
              <w:t xml:space="preserve"> </w:t>
            </w:r>
          </w:p>
        </w:tc>
        <w:tc>
          <w:tcPr>
            <w:tcW w:w="4149" w:type="pct"/>
          </w:tcPr>
          <w:p w14:paraId="742E53B3" w14:textId="1302876C" w:rsidR="000A389B" w:rsidRPr="00935564" w:rsidRDefault="002752A1" w:rsidP="0089595D">
            <w:pPr>
              <w:spacing w:after="0"/>
              <w:jc w:val="left"/>
              <w:rPr>
                <w:rFonts w:ascii="Consolas" w:hAnsi="Consolas"/>
              </w:rPr>
            </w:pPr>
            <w:hyperlink r:id="rId63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https://apim-mw-aot-dev.azure-api.net/api/3d-cms/poi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A389B" w:rsidRPr="00C4385F" w14:paraId="7F6099E3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8B6B014" w14:textId="77777777" w:rsidR="000A389B" w:rsidRPr="00C4385F" w:rsidRDefault="000A389B" w:rsidP="0089595D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METHOD </w:t>
            </w:r>
          </w:p>
        </w:tc>
        <w:tc>
          <w:tcPr>
            <w:tcW w:w="4149" w:type="pct"/>
          </w:tcPr>
          <w:p w14:paraId="538DBB8B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POST</w:t>
            </w:r>
          </w:p>
        </w:tc>
      </w:tr>
      <w:tr w:rsidR="000A389B" w:rsidRPr="00C4385F" w14:paraId="6C2714F3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7FC83DD" w14:textId="77777777" w:rsidR="000A389B" w:rsidRPr="00C4385F" w:rsidRDefault="000A389B" w:rsidP="0089595D">
            <w:pPr>
              <w:spacing w:after="0"/>
              <w:jc w:val="left"/>
              <w:rPr>
                <w:b/>
                <w:bCs/>
              </w:rPr>
            </w:pPr>
            <w:r w:rsidRPr="00C4385F">
              <w:rPr>
                <w:b/>
                <w:bCs/>
              </w:rPr>
              <w:t xml:space="preserve">CONTENT TYPE </w:t>
            </w:r>
          </w:p>
        </w:tc>
        <w:tc>
          <w:tcPr>
            <w:tcW w:w="4149" w:type="pct"/>
          </w:tcPr>
          <w:p w14:paraId="6D5B8C6D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A389B" w:rsidRPr="00C4385F" w14:paraId="209B7231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25BA916" w14:textId="77777777" w:rsidR="000A389B" w:rsidRPr="00C4385F" w:rsidRDefault="000A389B" w:rsidP="0089595D">
            <w:pPr>
              <w:spacing w:after="0"/>
              <w:jc w:val="left"/>
              <w:rPr>
                <w:b/>
                <w:bCs/>
              </w:rPr>
            </w:pPr>
            <w:r w:rsidRPr="00D16C10">
              <w:rPr>
                <w:b/>
                <w:bCs/>
              </w:rPr>
              <w:t>Authorization</w:t>
            </w:r>
          </w:p>
        </w:tc>
        <w:tc>
          <w:tcPr>
            <w:tcW w:w="4149" w:type="pct"/>
          </w:tcPr>
          <w:p w14:paraId="01727FBF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A389B" w:rsidRPr="00C4385F" w14:paraId="4E901321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0678974D" w14:textId="77777777" w:rsidR="000A389B" w:rsidRPr="00D16C10" w:rsidRDefault="000A389B" w:rsidP="0089595D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JSON Request</w:t>
            </w:r>
          </w:p>
        </w:tc>
        <w:tc>
          <w:tcPr>
            <w:tcW w:w="4149" w:type="pct"/>
          </w:tcPr>
          <w:p w14:paraId="5B510740" w14:textId="74650CCE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hyperlink r:id="rId64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0A389B" w:rsidRPr="00C4385F" w14:paraId="2431AB59" w14:textId="77777777" w:rsidTr="0089595D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083AB84D" w14:textId="77777777" w:rsidR="000A389B" w:rsidRDefault="000A389B" w:rsidP="0089595D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JSON Response</w:t>
            </w:r>
          </w:p>
        </w:tc>
        <w:tc>
          <w:tcPr>
            <w:tcW w:w="4149" w:type="pct"/>
          </w:tcPr>
          <w:p w14:paraId="4FBD173F" w14:textId="4718035D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</w:rPr>
            </w:pPr>
            <w:hyperlink r:id="rId65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1A48F9A1" w14:textId="77777777" w:rsidR="00BE5C67" w:rsidRDefault="00BE5C67" w:rsidP="00BE5C67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BE5C67" w:rsidRPr="00BE274F" w14:paraId="674456F9" w14:textId="77777777" w:rsidTr="0089595D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7C9D5D6B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3C15BA19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28911E09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M/O 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623A07A6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Type </w:t>
            </w:r>
          </w:p>
        </w:tc>
      </w:tr>
      <w:tr w:rsidR="00BE5C67" w:rsidRPr="00BE274F" w14:paraId="4D8F5811" w14:textId="77777777" w:rsidTr="0089595D">
        <w:trPr>
          <w:trHeight w:val="360"/>
        </w:trPr>
        <w:tc>
          <w:tcPr>
            <w:tcW w:w="851" w:type="pct"/>
            <w:hideMark/>
          </w:tcPr>
          <w:p w14:paraId="43C98F55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2558" w:type="pct"/>
            <w:hideMark/>
          </w:tcPr>
          <w:p w14:paraId="268C99E8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682" w:type="pct"/>
            <w:hideMark/>
          </w:tcPr>
          <w:p w14:paraId="7AF90D94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909" w:type="pct"/>
            <w:hideMark/>
          </w:tcPr>
          <w:p w14:paraId="3F8ADEBA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053EFA3B" w14:textId="77777777" w:rsidR="00BE5C67" w:rsidRDefault="00BE5C67" w:rsidP="00BE5C67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BE5C67" w:rsidRPr="00BE274F" w14:paraId="1B218DB2" w14:textId="77777777" w:rsidTr="0089595D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5C124D06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4521C3BC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3B5ED3FF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M/O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3FF7A92A" w14:textId="77777777" w:rsidR="00BE5C67" w:rsidRPr="0089595D" w:rsidRDefault="00BE5C67" w:rsidP="0089595D">
            <w:pPr>
              <w:spacing w:after="0"/>
              <w:jc w:val="left"/>
              <w:rPr>
                <w:b/>
                <w:bCs/>
              </w:rPr>
            </w:pPr>
            <w:r w:rsidRPr="0089595D">
              <w:rPr>
                <w:b/>
                <w:bCs/>
              </w:rPr>
              <w:t>Type </w:t>
            </w:r>
          </w:p>
        </w:tc>
      </w:tr>
      <w:tr w:rsidR="00BE5C67" w:rsidRPr="00BE274F" w14:paraId="54441F8C" w14:textId="77777777" w:rsidTr="0089595D">
        <w:trPr>
          <w:trHeight w:val="255"/>
        </w:trPr>
        <w:tc>
          <w:tcPr>
            <w:tcW w:w="851" w:type="pct"/>
          </w:tcPr>
          <w:p w14:paraId="7145AC8B" w14:textId="77777777" w:rsidR="00BE5C67" w:rsidRPr="00BE274F" w:rsidRDefault="00BE5C67" w:rsidP="0089595D">
            <w:pPr>
              <w:spacing w:after="0"/>
              <w:jc w:val="left"/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2558" w:type="pct"/>
          </w:tcPr>
          <w:p w14:paraId="18F94A42" w14:textId="77777777" w:rsidR="00BE5C67" w:rsidRPr="00BE274F" w:rsidRDefault="00BE5C67" w:rsidP="0089595D">
            <w:pPr>
              <w:spacing w:after="0"/>
              <w:jc w:val="left"/>
            </w:pPr>
            <w:r>
              <w:t>id</w:t>
            </w:r>
            <w:r w:rsidRPr="00BE274F">
              <w:t xml:space="preserve"> of the asset</w:t>
            </w:r>
          </w:p>
        </w:tc>
        <w:tc>
          <w:tcPr>
            <w:tcW w:w="682" w:type="pct"/>
          </w:tcPr>
          <w:p w14:paraId="2EA27FE6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2B115DB1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String</w:t>
            </w:r>
          </w:p>
        </w:tc>
      </w:tr>
      <w:tr w:rsidR="00BE5C67" w:rsidRPr="00BE274F" w14:paraId="5603074F" w14:textId="77777777" w:rsidTr="0089595D">
        <w:trPr>
          <w:trHeight w:val="255"/>
        </w:trPr>
        <w:tc>
          <w:tcPr>
            <w:tcW w:w="851" w:type="pct"/>
          </w:tcPr>
          <w:p w14:paraId="547B2C4E" w14:textId="77777777" w:rsidR="00BE5C67" w:rsidRPr="00BE274F" w:rsidRDefault="00BE5C67" w:rsidP="0089595D">
            <w:pPr>
              <w:spacing w:after="0"/>
              <w:jc w:val="left"/>
            </w:pPr>
            <w:r>
              <w:t>metadataType</w:t>
            </w:r>
          </w:p>
        </w:tc>
        <w:tc>
          <w:tcPr>
            <w:tcW w:w="2558" w:type="pct"/>
          </w:tcPr>
          <w:p w14:paraId="145F7C23" w14:textId="77777777" w:rsidR="00BE5C67" w:rsidRPr="00BE274F" w:rsidRDefault="00BE5C67" w:rsidP="0089595D">
            <w:pPr>
              <w:spacing w:after="0"/>
              <w:jc w:val="left"/>
            </w:pPr>
            <w:r>
              <w:t>Metadata type</w:t>
            </w:r>
          </w:p>
        </w:tc>
        <w:tc>
          <w:tcPr>
            <w:tcW w:w="682" w:type="pct"/>
          </w:tcPr>
          <w:p w14:paraId="2E2A0F5A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1E9BB1DC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Object</w:t>
            </w:r>
          </w:p>
        </w:tc>
      </w:tr>
      <w:tr w:rsidR="00BE5C67" w:rsidRPr="00BE274F" w14:paraId="2F58D5D1" w14:textId="77777777" w:rsidTr="0089595D">
        <w:trPr>
          <w:trHeight w:val="255"/>
        </w:trPr>
        <w:tc>
          <w:tcPr>
            <w:tcW w:w="851" w:type="pct"/>
          </w:tcPr>
          <w:p w14:paraId="4D3C38FD" w14:textId="77777777" w:rsidR="00BE5C67" w:rsidRPr="00BE274F" w:rsidRDefault="00BE5C67" w:rsidP="0089595D">
            <w:pPr>
              <w:spacing w:after="0"/>
              <w:jc w:val="left"/>
            </w:pPr>
            <w:r>
              <w:t>data</w:t>
            </w:r>
          </w:p>
        </w:tc>
        <w:tc>
          <w:tcPr>
            <w:tcW w:w="2558" w:type="pct"/>
          </w:tcPr>
          <w:p w14:paraId="1A633334" w14:textId="77777777" w:rsidR="00BE5C67" w:rsidRPr="00BE274F" w:rsidRDefault="00BE5C67" w:rsidP="0089595D">
            <w:pPr>
              <w:spacing w:after="0"/>
              <w:jc w:val="left"/>
            </w:pPr>
            <w:r>
              <w:t>Added poi data</w:t>
            </w:r>
          </w:p>
        </w:tc>
        <w:tc>
          <w:tcPr>
            <w:tcW w:w="682" w:type="pct"/>
          </w:tcPr>
          <w:p w14:paraId="6AB01DF1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01798E68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Object</w:t>
            </w:r>
          </w:p>
        </w:tc>
      </w:tr>
      <w:tr w:rsidR="00BE5C67" w:rsidRPr="00BE274F" w14:paraId="34C9E4DB" w14:textId="77777777" w:rsidTr="0089595D">
        <w:trPr>
          <w:trHeight w:val="255"/>
        </w:trPr>
        <w:tc>
          <w:tcPr>
            <w:tcW w:w="851" w:type="pct"/>
          </w:tcPr>
          <w:p w14:paraId="7E0F88F1" w14:textId="77777777" w:rsidR="00BE5C67" w:rsidRPr="00BE274F" w:rsidRDefault="00BE5C67" w:rsidP="0089595D">
            <w:pPr>
              <w:spacing w:after="0"/>
              <w:jc w:val="left"/>
            </w:pPr>
            <w:r>
              <w:t>version</w:t>
            </w:r>
          </w:p>
        </w:tc>
        <w:tc>
          <w:tcPr>
            <w:tcW w:w="2558" w:type="pct"/>
          </w:tcPr>
          <w:p w14:paraId="35057EF9" w14:textId="77777777" w:rsidR="00BE5C67" w:rsidRPr="00BE274F" w:rsidRDefault="00BE5C67" w:rsidP="0089595D">
            <w:pPr>
              <w:spacing w:after="0"/>
              <w:jc w:val="left"/>
            </w:pPr>
            <w:r>
              <w:t>The version of the asset</w:t>
            </w:r>
          </w:p>
        </w:tc>
        <w:tc>
          <w:tcPr>
            <w:tcW w:w="682" w:type="pct"/>
          </w:tcPr>
          <w:p w14:paraId="2EE4EA9A" w14:textId="77777777" w:rsidR="00BE5C67" w:rsidRPr="00BE274F" w:rsidRDefault="00BE5C67" w:rsidP="0089595D">
            <w:pPr>
              <w:spacing w:after="0"/>
              <w:jc w:val="left"/>
            </w:pPr>
            <w:r>
              <w:t>M</w:t>
            </w:r>
          </w:p>
        </w:tc>
        <w:tc>
          <w:tcPr>
            <w:tcW w:w="909" w:type="pct"/>
          </w:tcPr>
          <w:p w14:paraId="1F08EF1D" w14:textId="77777777" w:rsidR="00BE5C67" w:rsidRPr="00BE274F" w:rsidRDefault="00BE5C67" w:rsidP="0089595D">
            <w:pPr>
              <w:spacing w:after="0"/>
              <w:jc w:val="left"/>
            </w:pPr>
            <w:r w:rsidRPr="00BE274F">
              <w:t>String</w:t>
            </w:r>
          </w:p>
        </w:tc>
      </w:tr>
    </w:tbl>
    <w:p w14:paraId="486E6A10" w14:textId="77777777" w:rsidR="0089723A" w:rsidRDefault="00BE5C67" w:rsidP="00BE5C67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245"/>
        <w:gridCol w:w="2891"/>
      </w:tblGrid>
      <w:tr w:rsidR="0089723A" w:rsidRPr="0089723A" w14:paraId="3984B8AD" w14:textId="77777777" w:rsidTr="0089595D">
        <w:trPr>
          <w:trHeight w:val="45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EE7D236" w14:textId="77777777" w:rsidR="0089723A" w:rsidRPr="0089723A" w:rsidRDefault="0089723A" w:rsidP="0089595D">
            <w:pPr>
              <w:pStyle w:val="Heading3"/>
              <w:spacing w:after="0"/>
              <w:rPr>
                <w:lang w:val="en-IN"/>
              </w:rPr>
            </w:pPr>
            <w:r w:rsidRPr="0089723A">
              <w:t>Parameter</w:t>
            </w:r>
            <w:r w:rsidRPr="0089723A">
              <w:rPr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E7838C3" w14:textId="77777777" w:rsidR="0089723A" w:rsidRPr="0089723A" w:rsidRDefault="0089723A" w:rsidP="0089595D">
            <w:pPr>
              <w:pStyle w:val="Heading3"/>
              <w:spacing w:after="0"/>
              <w:rPr>
                <w:lang w:val="en-IN"/>
              </w:rPr>
            </w:pPr>
            <w:r w:rsidRPr="0089723A">
              <w:t>Description</w:t>
            </w:r>
            <w:r w:rsidRPr="0089723A">
              <w:rPr>
                <w:lang w:val="en-IN"/>
              </w:rPr>
              <w:t> </w:t>
            </w:r>
          </w:p>
        </w:tc>
        <w:tc>
          <w:tcPr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5264DD5" w14:textId="77777777" w:rsidR="0089723A" w:rsidRPr="0089723A" w:rsidRDefault="0089723A" w:rsidP="0089595D">
            <w:pPr>
              <w:pStyle w:val="Heading3"/>
              <w:spacing w:after="0"/>
              <w:rPr>
                <w:lang w:val="en-IN"/>
              </w:rPr>
            </w:pPr>
            <w:r w:rsidRPr="0089723A">
              <w:t>Type</w:t>
            </w:r>
            <w:r w:rsidRPr="0089723A">
              <w:rPr>
                <w:lang w:val="en-IN"/>
              </w:rPr>
              <w:t> </w:t>
            </w:r>
          </w:p>
        </w:tc>
      </w:tr>
      <w:tr w:rsidR="0089723A" w:rsidRPr="0089723A" w14:paraId="36BDE11D" w14:textId="77777777" w:rsidTr="0089595D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AD8596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Server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EAA2F0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Contains information about how the server handles requests [e.g., Express]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7983B1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String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</w:tr>
      <w:tr w:rsidR="0089723A" w:rsidRPr="0089723A" w14:paraId="79A3389A" w14:textId="77777777" w:rsidTr="0089595D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71D7C6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Content-Type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6F904A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Length of the content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FF13B0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String</w:t>
            </w:r>
          </w:p>
        </w:tc>
      </w:tr>
      <w:tr w:rsidR="0089723A" w:rsidRPr="0089723A" w14:paraId="70DDA980" w14:textId="77777777" w:rsidTr="0089595D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BF5AD8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Date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0CBD5A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Date of operation execution e.g. - [Tue, 17 May 2022 06:30:16 GMT]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C8F7F8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Datetime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</w:tr>
      <w:tr w:rsidR="0089723A" w:rsidRPr="0089723A" w14:paraId="52DED44A" w14:textId="77777777" w:rsidTr="0089595D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BC8D7D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Content-Length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8C9CCD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Length of the content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  <w:tc>
          <w:tcPr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681448" w14:textId="77777777" w:rsidR="0089723A" w:rsidRPr="0089723A" w:rsidRDefault="0089723A" w:rsidP="0089595D">
            <w:pPr>
              <w:pStyle w:val="Heading3"/>
              <w:spacing w:after="0"/>
              <w:rPr>
                <w:b w:val="0"/>
                <w:bCs w:val="0"/>
                <w:lang w:val="en-IN"/>
              </w:rPr>
            </w:pPr>
            <w:r w:rsidRPr="0089723A">
              <w:rPr>
                <w:b w:val="0"/>
                <w:bCs w:val="0"/>
              </w:rPr>
              <w:t>Bytes</w:t>
            </w:r>
            <w:r w:rsidRPr="0089723A">
              <w:rPr>
                <w:b w:val="0"/>
                <w:bCs w:val="0"/>
                <w:lang w:val="en-IN"/>
              </w:rPr>
              <w:t> </w:t>
            </w:r>
          </w:p>
        </w:tc>
      </w:tr>
    </w:tbl>
    <w:p w14:paraId="535BB93B" w14:textId="77777777" w:rsidR="0089723A" w:rsidRDefault="00BE5C67" w:rsidP="00BE5C67">
      <w:pPr>
        <w:pStyle w:val="Heading3"/>
      </w:pPr>
      <w:r>
        <w:t>Output Body</w:t>
      </w:r>
    </w:p>
    <w:tbl>
      <w:tblPr>
        <w:tblStyle w:val="TableGridLight"/>
        <w:tblW w:w="5010" w:type="pct"/>
        <w:tblLook w:val="04A0" w:firstRow="1" w:lastRow="0" w:firstColumn="1" w:lastColumn="0" w:noHBand="0" w:noVBand="1"/>
      </w:tblPr>
      <w:tblGrid>
        <w:gridCol w:w="2700"/>
        <w:gridCol w:w="10266"/>
        <w:gridCol w:w="2896"/>
      </w:tblGrid>
      <w:tr w:rsidR="0089595D" w:rsidRPr="00101547" w14:paraId="17356B1A" w14:textId="77777777" w:rsidTr="0089595D">
        <w:trPr>
          <w:trHeight w:val="323"/>
        </w:trPr>
        <w:tc>
          <w:tcPr>
            <w:tcW w:w="851" w:type="pct"/>
            <w:shd w:val="clear" w:color="auto" w:fill="E7E6E6" w:themeFill="background2"/>
            <w:hideMark/>
          </w:tcPr>
          <w:p w14:paraId="7D6EE554" w14:textId="77777777" w:rsidR="0089595D" w:rsidRPr="0089595D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9595D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89595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shd w:val="clear" w:color="auto" w:fill="E7E6E6" w:themeFill="background2"/>
            <w:hideMark/>
          </w:tcPr>
          <w:p w14:paraId="2260B404" w14:textId="77777777" w:rsidR="0089595D" w:rsidRPr="0089595D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9595D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89595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72E6B187" w14:textId="77777777" w:rsidR="0089595D" w:rsidRPr="0089595D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89595D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89595D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89595D" w:rsidRPr="00101547" w14:paraId="207100BE" w14:textId="77777777" w:rsidTr="0089595D">
        <w:trPr>
          <w:trHeight w:val="260"/>
        </w:trPr>
        <w:tc>
          <w:tcPr>
            <w:tcW w:w="851" w:type="pct"/>
            <w:hideMark/>
          </w:tcPr>
          <w:p w14:paraId="775A7D03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236" w:type="pct"/>
            <w:hideMark/>
          </w:tcPr>
          <w:p w14:paraId="657AE19C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913" w:type="pct"/>
            <w:hideMark/>
          </w:tcPr>
          <w:p w14:paraId="362E11E3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89595D" w14:paraId="52544C6C" w14:textId="77777777" w:rsidTr="0089595D">
        <w:trPr>
          <w:trHeight w:val="241"/>
        </w:trPr>
        <w:tc>
          <w:tcPr>
            <w:tcW w:w="851" w:type="pct"/>
          </w:tcPr>
          <w:p w14:paraId="2A36333F" w14:textId="77777777" w:rsidR="0089595D" w:rsidRPr="00742E28" w:rsidRDefault="0089595D" w:rsidP="0089595D">
            <w:pPr>
              <w:spacing w:after="0"/>
              <w:jc w:val="left"/>
            </w:pPr>
            <w:r>
              <w:t>metadataType</w:t>
            </w:r>
          </w:p>
        </w:tc>
        <w:tc>
          <w:tcPr>
            <w:tcW w:w="3236" w:type="pct"/>
          </w:tcPr>
          <w:p w14:paraId="7C58B087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</w:t>
            </w:r>
          </w:p>
        </w:tc>
        <w:tc>
          <w:tcPr>
            <w:tcW w:w="913" w:type="pct"/>
          </w:tcPr>
          <w:p w14:paraId="71793788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89595D" w:rsidRPr="00101547" w14:paraId="358D468F" w14:textId="77777777" w:rsidTr="0089595D">
        <w:trPr>
          <w:trHeight w:val="241"/>
        </w:trPr>
        <w:tc>
          <w:tcPr>
            <w:tcW w:w="851" w:type="pct"/>
            <w:hideMark/>
          </w:tcPr>
          <w:p w14:paraId="0704BA5B" w14:textId="77777777" w:rsidR="0089595D" w:rsidRPr="00742E28" w:rsidRDefault="0089595D" w:rsidP="0089595D">
            <w:pPr>
              <w:spacing w:after="0"/>
              <w:jc w:val="left"/>
            </w:pPr>
            <w:r w:rsidRPr="001E6F64">
              <w:t>poi</w:t>
            </w:r>
          </w:p>
        </w:tc>
        <w:tc>
          <w:tcPr>
            <w:tcW w:w="3236" w:type="pct"/>
            <w:hideMark/>
          </w:tcPr>
          <w:p w14:paraId="5B6DF6D8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added data</w:t>
            </w:r>
          </w:p>
        </w:tc>
        <w:tc>
          <w:tcPr>
            <w:tcW w:w="913" w:type="pct"/>
            <w:hideMark/>
          </w:tcPr>
          <w:p w14:paraId="24A3A8BE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89595D" w14:paraId="36266B20" w14:textId="77777777" w:rsidTr="0089595D">
        <w:trPr>
          <w:trHeight w:val="241"/>
        </w:trPr>
        <w:tc>
          <w:tcPr>
            <w:tcW w:w="851" w:type="pct"/>
          </w:tcPr>
          <w:p w14:paraId="07D8A502" w14:textId="77777777" w:rsidR="0089595D" w:rsidRPr="001E6F64" w:rsidRDefault="0089595D" w:rsidP="0089595D">
            <w:pPr>
              <w:spacing w:after="0"/>
              <w:jc w:val="left"/>
            </w:pPr>
            <w:r w:rsidRPr="00696B86">
              <w:t>dataMaps</w:t>
            </w:r>
          </w:p>
        </w:tc>
        <w:tc>
          <w:tcPr>
            <w:tcW w:w="3236" w:type="pct"/>
          </w:tcPr>
          <w:p w14:paraId="1D3EF507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mapped with cdf id</w:t>
            </w:r>
          </w:p>
        </w:tc>
        <w:tc>
          <w:tcPr>
            <w:tcW w:w="913" w:type="pct"/>
          </w:tcPr>
          <w:p w14:paraId="134AC2F8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89595D" w14:paraId="701EDDF1" w14:textId="77777777" w:rsidTr="0089595D">
        <w:trPr>
          <w:trHeight w:val="241"/>
        </w:trPr>
        <w:tc>
          <w:tcPr>
            <w:tcW w:w="851" w:type="pct"/>
          </w:tcPr>
          <w:p w14:paraId="7AE88BF4" w14:textId="77777777" w:rsidR="0089595D" w:rsidRPr="00696B86" w:rsidRDefault="0089595D" w:rsidP="0089595D">
            <w:pPr>
              <w:spacing w:after="0"/>
              <w:jc w:val="left"/>
            </w:pPr>
            <w:r>
              <w:t>version</w:t>
            </w:r>
          </w:p>
        </w:tc>
        <w:tc>
          <w:tcPr>
            <w:tcW w:w="3236" w:type="pct"/>
          </w:tcPr>
          <w:p w14:paraId="464E0DF8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version of the asset</w:t>
            </w:r>
          </w:p>
        </w:tc>
        <w:tc>
          <w:tcPr>
            <w:tcW w:w="913" w:type="pct"/>
          </w:tcPr>
          <w:p w14:paraId="3B7AC686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  <w:tr w:rsidR="0089595D" w:rsidRPr="00101547" w14:paraId="4B992020" w14:textId="77777777" w:rsidTr="0089595D">
        <w:trPr>
          <w:trHeight w:val="241"/>
        </w:trPr>
        <w:tc>
          <w:tcPr>
            <w:tcW w:w="851" w:type="pct"/>
          </w:tcPr>
          <w:p w14:paraId="6B354987" w14:textId="77777777" w:rsidR="0089595D" w:rsidRPr="00742E28" w:rsidRDefault="0089595D" w:rsidP="0089595D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236" w:type="pct"/>
          </w:tcPr>
          <w:p w14:paraId="7652BE4B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913" w:type="pct"/>
          </w:tcPr>
          <w:p w14:paraId="5F5B45FF" w14:textId="77777777" w:rsidR="0089595D" w:rsidRPr="00101547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89595D" w14:paraId="59C194A8" w14:textId="77777777" w:rsidTr="0089595D">
        <w:trPr>
          <w:trHeight w:val="241"/>
        </w:trPr>
        <w:tc>
          <w:tcPr>
            <w:tcW w:w="851" w:type="pct"/>
          </w:tcPr>
          <w:p w14:paraId="4C725952" w14:textId="77777777" w:rsidR="0089595D" w:rsidRPr="00742E28" w:rsidRDefault="0089595D" w:rsidP="0089595D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236" w:type="pct"/>
          </w:tcPr>
          <w:p w14:paraId="59D975A1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913" w:type="pct"/>
          </w:tcPr>
          <w:p w14:paraId="06828F56" w14:textId="77777777" w:rsidR="0089595D" w:rsidRDefault="0089595D" w:rsidP="0089595D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48889C63" w14:textId="77777777" w:rsidR="00BE5C67" w:rsidRDefault="00BE5C67" w:rsidP="00BE5C67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A389B" w:rsidRPr="0094479F" w14:paraId="1BE98A4D" w14:textId="77777777" w:rsidTr="0089595D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7E9103B6" w14:textId="77777777" w:rsidR="000A389B" w:rsidRPr="0094479F" w:rsidRDefault="000A389B" w:rsidP="0089595D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shd w:val="clear" w:color="auto" w:fill="E7E6E6" w:themeFill="background2"/>
          </w:tcPr>
          <w:p w14:paraId="1C484771" w14:textId="77777777" w:rsidR="000A389B" w:rsidRPr="0094479F" w:rsidRDefault="000A389B" w:rsidP="0089595D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0A389B" w:rsidRPr="0094479F" w14:paraId="4C0B2519" w14:textId="77777777" w:rsidTr="0089595D">
        <w:trPr>
          <w:trHeight w:val="90"/>
        </w:trPr>
        <w:tc>
          <w:tcPr>
            <w:tcW w:w="851" w:type="pct"/>
          </w:tcPr>
          <w:p w14:paraId="696B740D" w14:textId="77777777" w:rsidR="000A389B" w:rsidRPr="0094479F" w:rsidRDefault="000A389B" w:rsidP="0089595D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49" w:type="pct"/>
          </w:tcPr>
          <w:p w14:paraId="5A500CE2" w14:textId="77777777" w:rsidR="000A389B" w:rsidRPr="0094479F" w:rsidRDefault="000A389B" w:rsidP="0089595D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5E0500F2" w14:textId="554F29C8" w:rsidR="000A389B" w:rsidRDefault="00BE5C67" w:rsidP="00BE5C67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6297"/>
        <w:gridCol w:w="6839"/>
      </w:tblGrid>
      <w:tr w:rsidR="000A389B" w:rsidRPr="00F46BBA" w14:paraId="47A8EED1" w14:textId="77777777" w:rsidTr="0089595D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4226E419" w14:textId="77777777" w:rsidR="000A389B" w:rsidRPr="00F46BBA" w:rsidRDefault="000A389B" w:rsidP="0089595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989" w:type="pct"/>
            <w:shd w:val="clear" w:color="auto" w:fill="E7E6E6" w:themeFill="background2"/>
          </w:tcPr>
          <w:p w14:paraId="6909594A" w14:textId="77777777" w:rsidR="000A389B" w:rsidRPr="00F46BBA" w:rsidRDefault="000A389B" w:rsidP="0089595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160" w:type="pct"/>
            <w:shd w:val="clear" w:color="auto" w:fill="E7E6E6" w:themeFill="background2"/>
          </w:tcPr>
          <w:p w14:paraId="26B34D4B" w14:textId="77777777" w:rsidR="000A389B" w:rsidRPr="00F46BBA" w:rsidRDefault="000A389B" w:rsidP="0089595D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A389B" w:rsidRPr="00F46BBA" w14:paraId="459DC2D3" w14:textId="77777777" w:rsidTr="0089595D">
        <w:trPr>
          <w:trHeight w:val="90"/>
        </w:trPr>
        <w:tc>
          <w:tcPr>
            <w:tcW w:w="851" w:type="pct"/>
          </w:tcPr>
          <w:p w14:paraId="36DEA716" w14:textId="77777777" w:rsidR="000A389B" w:rsidRPr="00742E28" w:rsidRDefault="000A389B" w:rsidP="0089595D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989" w:type="pct"/>
          </w:tcPr>
          <w:p w14:paraId="16BCC4B2" w14:textId="77777777" w:rsidR="000A389B" w:rsidRPr="00742E28" w:rsidRDefault="000A389B" w:rsidP="0089595D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160" w:type="pct"/>
          </w:tcPr>
          <w:p w14:paraId="62D2A200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0A389B" w:rsidRPr="00F46BBA" w14:paraId="34CCAC40" w14:textId="77777777" w:rsidTr="00E21A65">
        <w:trPr>
          <w:trHeight w:val="1538"/>
        </w:trPr>
        <w:tc>
          <w:tcPr>
            <w:tcW w:w="851" w:type="pct"/>
          </w:tcPr>
          <w:p w14:paraId="5047F6E9" w14:textId="77777777" w:rsidR="000A389B" w:rsidRPr="00742E28" w:rsidRDefault="000A389B" w:rsidP="0089595D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989" w:type="pct"/>
          </w:tcPr>
          <w:p w14:paraId="73D835D0" w14:textId="77777777" w:rsidR="000A389B" w:rsidRPr="00742E28" w:rsidRDefault="000A389B" w:rsidP="0089595D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160" w:type="pct"/>
          </w:tcPr>
          <w:p w14:paraId="48955F5A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2577E407" w14:textId="77777777" w:rsidR="000A389B" w:rsidRPr="00935564" w:rsidRDefault="000A389B" w:rsidP="0089595D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could be: </w:t>
            </w:r>
          </w:p>
          <w:p w14:paraId="03739C57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Query params </w:t>
            </w:r>
          </w:p>
          <w:p w14:paraId="05416723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Layout name </w:t>
            </w:r>
          </w:p>
          <w:p w14:paraId="391E5FAA" w14:textId="77777777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Tenant-id </w:t>
            </w:r>
          </w:p>
          <w:p w14:paraId="4D1B8BBD" w14:textId="4BD92D0D" w:rsidR="000A389B" w:rsidRPr="00935564" w:rsidRDefault="000A389B" w:rsidP="00E21A65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3AF63B2E" w14:textId="77777777" w:rsidR="00B86DEF" w:rsidRDefault="00B86DEF" w:rsidP="00FF6DE7">
      <w:pPr>
        <w:pStyle w:val="Heading2"/>
        <w:jc w:val="left"/>
        <w:sectPr w:rsidR="00B86DEF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10BCF2" w14:textId="4EB91B7F" w:rsidR="0006323E" w:rsidRPr="00C4385F" w:rsidRDefault="0006323E" w:rsidP="00FF6DE7">
      <w:pPr>
        <w:pStyle w:val="Heading2"/>
        <w:jc w:val="left"/>
      </w:pPr>
      <w:bookmarkStart w:id="50" w:name="_Toc217901636"/>
      <w:r w:rsidRPr="00AC3232">
        <w:t>POI Mapping (POST)</w:t>
      </w:r>
      <w:bookmarkEnd w:id="50"/>
    </w:p>
    <w:p w14:paraId="532D5466" w14:textId="3C6AB8B6" w:rsidR="0006323E" w:rsidRPr="00C4385F" w:rsidRDefault="0006323E" w:rsidP="00FF6DE7">
      <w:pPr>
        <w:jc w:val="left"/>
      </w:pPr>
      <w:r w:rsidRPr="00C4385F">
        <w:t>Th</w:t>
      </w:r>
      <w:r>
        <w:t xml:space="preserve">is </w:t>
      </w:r>
      <w:r w:rsidR="00AC3232">
        <w:t>API is</w:t>
      </w:r>
      <w:r w:rsidRPr="00C4385F">
        <w:t xml:space="preserve"> used to </w:t>
      </w:r>
      <w:r>
        <w:t>create and update</w:t>
      </w:r>
      <w:r w:rsidR="00184112">
        <w:t xml:space="preserve"> the</w:t>
      </w:r>
      <w:r>
        <w:t xml:space="preserve"> POI</w:t>
      </w:r>
      <w:r w:rsidR="00184112">
        <w:t xml:space="preserve"> Mapping</w:t>
      </w:r>
      <w:r w:rsidRPr="00C4385F">
        <w:rPr>
          <w:color w:val="232323"/>
        </w:rPr>
        <w:t xml:space="preserve"> in 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5E0A1891" w14:textId="77777777" w:rsidR="00800649" w:rsidRDefault="00800649" w:rsidP="00800649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6323E" w:rsidRPr="0061425E" w14:paraId="00661C80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ACCCA94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 xml:space="preserve">PROTOCOL </w:t>
            </w:r>
          </w:p>
        </w:tc>
        <w:tc>
          <w:tcPr>
            <w:tcW w:w="4149" w:type="pct"/>
          </w:tcPr>
          <w:p w14:paraId="1D84881A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6323E" w:rsidRPr="0061425E" w14:paraId="191AF937" w14:textId="77777777" w:rsidTr="0061425E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685FFFD0" w14:textId="7D74BE96" w:rsidR="0006323E" w:rsidRPr="0061425E" w:rsidRDefault="0006323E" w:rsidP="0061425E">
            <w:pPr>
              <w:spacing w:after="0"/>
              <w:jc w:val="left"/>
            </w:pPr>
            <w:r w:rsidRPr="0061425E">
              <w:t xml:space="preserve">PATH </w:t>
            </w:r>
            <w:r w:rsidR="001D3EFD">
              <w:t>(Public Exposure)</w:t>
            </w:r>
            <w:r w:rsidRPr="0061425E">
              <w:t xml:space="preserve"> </w:t>
            </w:r>
          </w:p>
        </w:tc>
        <w:tc>
          <w:tcPr>
            <w:tcW w:w="4149" w:type="pct"/>
          </w:tcPr>
          <w:p w14:paraId="45E5B9F0" w14:textId="4FB05B4A" w:rsidR="0006323E" w:rsidRPr="00935564" w:rsidRDefault="00E14C2D" w:rsidP="0061425E">
            <w:pPr>
              <w:spacing w:after="0"/>
              <w:jc w:val="left"/>
              <w:rPr>
                <w:rFonts w:ascii="Consolas" w:hAnsi="Consolas"/>
              </w:rPr>
            </w:pPr>
            <w:hyperlink r:id="rId66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https://apim-mw-aot-dev.azure-api.net/api/3d-cms/poi/mapping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6323E" w:rsidRPr="0061425E" w14:paraId="08353F11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AD78255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 xml:space="preserve">METHOD </w:t>
            </w:r>
          </w:p>
        </w:tc>
        <w:tc>
          <w:tcPr>
            <w:tcW w:w="4149" w:type="pct"/>
          </w:tcPr>
          <w:p w14:paraId="78AFB810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POST</w:t>
            </w:r>
          </w:p>
        </w:tc>
      </w:tr>
      <w:tr w:rsidR="0006323E" w:rsidRPr="0061425E" w14:paraId="01695E69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7DC12F63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 xml:space="preserve">CONTENT TYPE </w:t>
            </w:r>
          </w:p>
        </w:tc>
        <w:tc>
          <w:tcPr>
            <w:tcW w:w="4149" w:type="pct"/>
          </w:tcPr>
          <w:p w14:paraId="7743DC5A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6323E" w:rsidRPr="0061425E" w14:paraId="154C9110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4257A368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>Authorization</w:t>
            </w:r>
          </w:p>
        </w:tc>
        <w:tc>
          <w:tcPr>
            <w:tcW w:w="4149" w:type="pct"/>
          </w:tcPr>
          <w:p w14:paraId="3724AEA4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6323E" w:rsidRPr="0061425E" w14:paraId="2D804303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565D13B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>JSON Request</w:t>
            </w:r>
          </w:p>
        </w:tc>
        <w:tc>
          <w:tcPr>
            <w:tcW w:w="4149" w:type="pct"/>
          </w:tcPr>
          <w:p w14:paraId="1E1883AD" w14:textId="10D8B159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hyperlink r:id="rId67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06323E" w:rsidRPr="0061425E" w14:paraId="64D107DA" w14:textId="77777777" w:rsidTr="0061425E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C97A8A7" w14:textId="77777777" w:rsidR="0006323E" w:rsidRPr="0061425E" w:rsidRDefault="0006323E" w:rsidP="0061425E">
            <w:pPr>
              <w:spacing w:after="0"/>
              <w:jc w:val="left"/>
            </w:pPr>
            <w:r w:rsidRPr="0061425E">
              <w:t>JSON Response</w:t>
            </w:r>
          </w:p>
        </w:tc>
        <w:tc>
          <w:tcPr>
            <w:tcW w:w="4149" w:type="pct"/>
          </w:tcPr>
          <w:p w14:paraId="512DCAFC" w14:textId="6B62EE5D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</w:rPr>
            </w:pPr>
            <w:hyperlink r:id="rId68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5B579CC6" w14:textId="77777777" w:rsidR="00800649" w:rsidRDefault="00800649" w:rsidP="00800649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800649" w:rsidRPr="00BE274F" w14:paraId="7ECE17D9" w14:textId="77777777" w:rsidTr="0061425E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4B264074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15838AE5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7274241E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M/O 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6C9A8430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Type </w:t>
            </w:r>
          </w:p>
        </w:tc>
      </w:tr>
      <w:tr w:rsidR="00800649" w:rsidRPr="00BE274F" w14:paraId="5FBE4E9E" w14:textId="77777777" w:rsidTr="0061425E">
        <w:trPr>
          <w:trHeight w:val="360"/>
        </w:trPr>
        <w:tc>
          <w:tcPr>
            <w:tcW w:w="851" w:type="pct"/>
            <w:hideMark/>
          </w:tcPr>
          <w:p w14:paraId="4375EE1F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Authorization </w:t>
            </w:r>
          </w:p>
        </w:tc>
        <w:tc>
          <w:tcPr>
            <w:tcW w:w="2558" w:type="pct"/>
            <w:hideMark/>
          </w:tcPr>
          <w:p w14:paraId="1E3CF2B5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Token acquired from Azure AD based on the user credentials for further API calls. </w:t>
            </w:r>
          </w:p>
        </w:tc>
        <w:tc>
          <w:tcPr>
            <w:tcW w:w="682" w:type="pct"/>
            <w:hideMark/>
          </w:tcPr>
          <w:p w14:paraId="2337BC42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M </w:t>
            </w:r>
          </w:p>
        </w:tc>
        <w:tc>
          <w:tcPr>
            <w:tcW w:w="909" w:type="pct"/>
            <w:hideMark/>
          </w:tcPr>
          <w:p w14:paraId="2C3DF3CA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String </w:t>
            </w:r>
          </w:p>
        </w:tc>
      </w:tr>
    </w:tbl>
    <w:p w14:paraId="241F761D" w14:textId="1524A9B6" w:rsidR="00800649" w:rsidRDefault="00800649" w:rsidP="00800649">
      <w:pPr>
        <w:pStyle w:val="Heading3"/>
      </w:pPr>
      <w:r>
        <w:t>Input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099"/>
        <w:gridCol w:w="2159"/>
        <w:gridCol w:w="2878"/>
      </w:tblGrid>
      <w:tr w:rsidR="00800649" w:rsidRPr="00BE274F" w14:paraId="641A89A6" w14:textId="77777777" w:rsidTr="0061425E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6603092E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Parameter </w:t>
            </w:r>
          </w:p>
        </w:tc>
        <w:tc>
          <w:tcPr>
            <w:tcW w:w="2558" w:type="pct"/>
            <w:shd w:val="clear" w:color="auto" w:fill="E7E6E6" w:themeFill="background2"/>
            <w:hideMark/>
          </w:tcPr>
          <w:p w14:paraId="1D8410F7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Description </w:t>
            </w:r>
          </w:p>
        </w:tc>
        <w:tc>
          <w:tcPr>
            <w:tcW w:w="682" w:type="pct"/>
            <w:shd w:val="clear" w:color="auto" w:fill="E7E6E6" w:themeFill="background2"/>
            <w:hideMark/>
          </w:tcPr>
          <w:p w14:paraId="6E8B92BE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M/O</w:t>
            </w:r>
          </w:p>
        </w:tc>
        <w:tc>
          <w:tcPr>
            <w:tcW w:w="909" w:type="pct"/>
            <w:shd w:val="clear" w:color="auto" w:fill="E7E6E6" w:themeFill="background2"/>
            <w:hideMark/>
          </w:tcPr>
          <w:p w14:paraId="7B897A02" w14:textId="77777777" w:rsidR="00800649" w:rsidRPr="00B86DEF" w:rsidRDefault="00800649" w:rsidP="0061425E">
            <w:pPr>
              <w:spacing w:after="0"/>
              <w:jc w:val="left"/>
              <w:rPr>
                <w:b/>
                <w:bCs/>
              </w:rPr>
            </w:pPr>
            <w:r w:rsidRPr="00B86DEF">
              <w:rPr>
                <w:b/>
                <w:bCs/>
              </w:rPr>
              <w:t>Type </w:t>
            </w:r>
          </w:p>
        </w:tc>
      </w:tr>
      <w:tr w:rsidR="00800649" w:rsidRPr="00BE274F" w14:paraId="3FAD5D27" w14:textId="77777777" w:rsidTr="0061425E">
        <w:trPr>
          <w:trHeight w:val="255"/>
        </w:trPr>
        <w:tc>
          <w:tcPr>
            <w:tcW w:w="851" w:type="pct"/>
          </w:tcPr>
          <w:p w14:paraId="691F86EF" w14:textId="77777777" w:rsidR="00800649" w:rsidRPr="00BE274F" w:rsidRDefault="00800649" w:rsidP="0061425E">
            <w:pPr>
              <w:spacing w:after="0"/>
              <w:jc w:val="left"/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2558" w:type="pct"/>
          </w:tcPr>
          <w:p w14:paraId="798872A9" w14:textId="77777777" w:rsidR="00800649" w:rsidRPr="00BE274F" w:rsidRDefault="00800649" w:rsidP="0061425E">
            <w:pPr>
              <w:spacing w:after="0"/>
              <w:jc w:val="left"/>
            </w:pPr>
            <w:r>
              <w:t>id</w:t>
            </w:r>
            <w:r w:rsidRPr="00BE274F">
              <w:t xml:space="preserve"> of the asset</w:t>
            </w:r>
          </w:p>
        </w:tc>
        <w:tc>
          <w:tcPr>
            <w:tcW w:w="682" w:type="pct"/>
          </w:tcPr>
          <w:p w14:paraId="02A3B68F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5D9F347C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String</w:t>
            </w:r>
          </w:p>
        </w:tc>
      </w:tr>
      <w:tr w:rsidR="00800649" w:rsidRPr="00BE274F" w14:paraId="32DCE383" w14:textId="77777777" w:rsidTr="0061425E">
        <w:trPr>
          <w:trHeight w:val="255"/>
        </w:trPr>
        <w:tc>
          <w:tcPr>
            <w:tcW w:w="851" w:type="pct"/>
          </w:tcPr>
          <w:p w14:paraId="78DB856B" w14:textId="77777777" w:rsidR="00800649" w:rsidRPr="00BE274F" w:rsidRDefault="00800649" w:rsidP="0061425E">
            <w:pPr>
              <w:spacing w:after="0"/>
              <w:jc w:val="left"/>
            </w:pPr>
            <w:r>
              <w:t>dataMaps</w:t>
            </w:r>
          </w:p>
        </w:tc>
        <w:tc>
          <w:tcPr>
            <w:tcW w:w="2558" w:type="pct"/>
          </w:tcPr>
          <w:p w14:paraId="189A5B6D" w14:textId="77777777" w:rsidR="00800649" w:rsidRPr="00BE274F" w:rsidRDefault="00800649" w:rsidP="0061425E">
            <w:pPr>
              <w:spacing w:after="0"/>
              <w:jc w:val="left"/>
            </w:pPr>
            <w:r>
              <w:t>Map poi with cognite id</w:t>
            </w:r>
          </w:p>
        </w:tc>
        <w:tc>
          <w:tcPr>
            <w:tcW w:w="682" w:type="pct"/>
          </w:tcPr>
          <w:p w14:paraId="74B21A51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6FA89EB1" w14:textId="77777777" w:rsidR="00800649" w:rsidRPr="00BE274F" w:rsidRDefault="00800649" w:rsidP="0061425E">
            <w:pPr>
              <w:spacing w:after="0"/>
              <w:jc w:val="left"/>
            </w:pPr>
            <w:r>
              <w:t>Array</w:t>
            </w:r>
          </w:p>
        </w:tc>
      </w:tr>
      <w:tr w:rsidR="00800649" w:rsidRPr="00BE274F" w14:paraId="48F11F07" w14:textId="77777777" w:rsidTr="0061425E">
        <w:trPr>
          <w:trHeight w:val="255"/>
        </w:trPr>
        <w:tc>
          <w:tcPr>
            <w:tcW w:w="851" w:type="pct"/>
          </w:tcPr>
          <w:p w14:paraId="5F10F221" w14:textId="77777777" w:rsidR="00800649" w:rsidRPr="00BE274F" w:rsidRDefault="00800649" w:rsidP="0061425E">
            <w:pPr>
              <w:spacing w:after="0"/>
              <w:jc w:val="left"/>
            </w:pPr>
            <w:r>
              <w:t>data</w:t>
            </w:r>
          </w:p>
        </w:tc>
        <w:tc>
          <w:tcPr>
            <w:tcW w:w="2558" w:type="pct"/>
          </w:tcPr>
          <w:p w14:paraId="2825B827" w14:textId="77777777" w:rsidR="00800649" w:rsidRPr="00BE274F" w:rsidRDefault="00800649" w:rsidP="0061425E">
            <w:pPr>
              <w:spacing w:after="0"/>
              <w:jc w:val="left"/>
            </w:pPr>
            <w:r>
              <w:t>Added poi data</w:t>
            </w:r>
          </w:p>
        </w:tc>
        <w:tc>
          <w:tcPr>
            <w:tcW w:w="682" w:type="pct"/>
          </w:tcPr>
          <w:p w14:paraId="4A1673AE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M</w:t>
            </w:r>
          </w:p>
        </w:tc>
        <w:tc>
          <w:tcPr>
            <w:tcW w:w="909" w:type="pct"/>
          </w:tcPr>
          <w:p w14:paraId="5A60A6F0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Object</w:t>
            </w:r>
          </w:p>
        </w:tc>
      </w:tr>
      <w:tr w:rsidR="00800649" w:rsidRPr="00BE274F" w14:paraId="5520D27C" w14:textId="77777777" w:rsidTr="0061425E">
        <w:trPr>
          <w:trHeight w:val="255"/>
        </w:trPr>
        <w:tc>
          <w:tcPr>
            <w:tcW w:w="851" w:type="pct"/>
          </w:tcPr>
          <w:p w14:paraId="65402136" w14:textId="77777777" w:rsidR="00800649" w:rsidRPr="00BE274F" w:rsidRDefault="00800649" w:rsidP="0061425E">
            <w:pPr>
              <w:spacing w:after="0"/>
              <w:jc w:val="left"/>
            </w:pPr>
            <w:r>
              <w:t>version</w:t>
            </w:r>
          </w:p>
        </w:tc>
        <w:tc>
          <w:tcPr>
            <w:tcW w:w="2558" w:type="pct"/>
          </w:tcPr>
          <w:p w14:paraId="6847145E" w14:textId="77777777" w:rsidR="00800649" w:rsidRPr="00BE274F" w:rsidRDefault="00800649" w:rsidP="0061425E">
            <w:pPr>
              <w:spacing w:after="0"/>
              <w:jc w:val="left"/>
            </w:pPr>
            <w:r>
              <w:t>The version of the asset</w:t>
            </w:r>
          </w:p>
        </w:tc>
        <w:tc>
          <w:tcPr>
            <w:tcW w:w="682" w:type="pct"/>
          </w:tcPr>
          <w:p w14:paraId="09E54EBE" w14:textId="77777777" w:rsidR="00800649" w:rsidRPr="00BE274F" w:rsidRDefault="00800649" w:rsidP="0061425E">
            <w:pPr>
              <w:spacing w:after="0"/>
              <w:jc w:val="left"/>
            </w:pPr>
            <w:r>
              <w:t>M</w:t>
            </w:r>
          </w:p>
        </w:tc>
        <w:tc>
          <w:tcPr>
            <w:tcW w:w="909" w:type="pct"/>
          </w:tcPr>
          <w:p w14:paraId="3D0A746A" w14:textId="77777777" w:rsidR="00800649" w:rsidRPr="00BE274F" w:rsidRDefault="00800649" w:rsidP="0061425E">
            <w:pPr>
              <w:spacing w:after="0"/>
              <w:jc w:val="left"/>
            </w:pPr>
            <w:r w:rsidRPr="00BE274F">
              <w:t>String</w:t>
            </w:r>
          </w:p>
        </w:tc>
      </w:tr>
    </w:tbl>
    <w:p w14:paraId="39A96A0F" w14:textId="77777777" w:rsidR="0019465D" w:rsidRDefault="00800649" w:rsidP="00800649">
      <w:pPr>
        <w:pStyle w:val="Heading3"/>
      </w:pPr>
      <w:r>
        <w:t>Output Header</w:t>
      </w:r>
    </w:p>
    <w:tbl>
      <w:tblPr>
        <w:tblStyle w:val="TableGridLight"/>
        <w:tblW w:w="5005" w:type="pct"/>
        <w:tblLook w:val="04A0" w:firstRow="1" w:lastRow="0" w:firstColumn="1" w:lastColumn="0" w:noHBand="0" w:noVBand="1"/>
      </w:tblPr>
      <w:tblGrid>
        <w:gridCol w:w="2697"/>
        <w:gridCol w:w="10256"/>
        <w:gridCol w:w="2893"/>
      </w:tblGrid>
      <w:tr w:rsidR="0019465D" w:rsidRPr="00101547" w14:paraId="4234815F" w14:textId="77777777" w:rsidTr="00B86DEF">
        <w:trPr>
          <w:trHeight w:val="260"/>
        </w:trPr>
        <w:tc>
          <w:tcPr>
            <w:tcW w:w="851" w:type="pct"/>
            <w:shd w:val="clear" w:color="auto" w:fill="E7E6E6" w:themeFill="background2"/>
            <w:hideMark/>
          </w:tcPr>
          <w:p w14:paraId="33568E7A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shd w:val="clear" w:color="auto" w:fill="E7E6E6" w:themeFill="background2"/>
            <w:hideMark/>
          </w:tcPr>
          <w:p w14:paraId="1AA4ADAC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3AA760AC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19465D" w:rsidRPr="00101547" w14:paraId="25811E93" w14:textId="77777777" w:rsidTr="00B86DEF">
        <w:trPr>
          <w:trHeight w:val="261"/>
        </w:trPr>
        <w:tc>
          <w:tcPr>
            <w:tcW w:w="851" w:type="pct"/>
            <w:hideMark/>
          </w:tcPr>
          <w:p w14:paraId="73540003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78915F82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7C09F822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19465D" w:rsidRPr="00101547" w14:paraId="2E987C46" w14:textId="77777777" w:rsidTr="00B86DEF">
        <w:trPr>
          <w:trHeight w:val="261"/>
        </w:trPr>
        <w:tc>
          <w:tcPr>
            <w:tcW w:w="851" w:type="pct"/>
            <w:hideMark/>
          </w:tcPr>
          <w:p w14:paraId="657EA85E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470E1C7A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0367579B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19465D" w:rsidRPr="00101547" w14:paraId="0C985B2D" w14:textId="77777777" w:rsidTr="00B86DEF">
        <w:trPr>
          <w:trHeight w:val="261"/>
        </w:trPr>
        <w:tc>
          <w:tcPr>
            <w:tcW w:w="851" w:type="pct"/>
            <w:hideMark/>
          </w:tcPr>
          <w:p w14:paraId="2AE44E4A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139C43F4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6CE79DA9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19465D" w:rsidRPr="00101547" w14:paraId="6FA97A98" w14:textId="77777777" w:rsidTr="00B86DEF">
        <w:trPr>
          <w:trHeight w:val="261"/>
        </w:trPr>
        <w:tc>
          <w:tcPr>
            <w:tcW w:w="851" w:type="pct"/>
            <w:hideMark/>
          </w:tcPr>
          <w:p w14:paraId="4BEE8DB6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hideMark/>
          </w:tcPr>
          <w:p w14:paraId="19BF5A15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hideMark/>
          </w:tcPr>
          <w:p w14:paraId="5CEF9EBC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2E97CBF" w14:textId="77777777" w:rsidR="0019465D" w:rsidRDefault="00800649" w:rsidP="00800649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245"/>
        <w:gridCol w:w="2891"/>
      </w:tblGrid>
      <w:tr w:rsidR="0019465D" w:rsidRPr="00101547" w14:paraId="38DB060C" w14:textId="77777777" w:rsidTr="0061425E">
        <w:trPr>
          <w:trHeight w:val="260"/>
        </w:trPr>
        <w:tc>
          <w:tcPr>
            <w:tcW w:w="851" w:type="pct"/>
            <w:shd w:val="clear" w:color="auto" w:fill="E7E6E6" w:themeFill="background2"/>
            <w:hideMark/>
          </w:tcPr>
          <w:p w14:paraId="226367C8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236" w:type="pct"/>
            <w:shd w:val="clear" w:color="auto" w:fill="E7E6E6" w:themeFill="background2"/>
            <w:hideMark/>
          </w:tcPr>
          <w:p w14:paraId="5A912691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913" w:type="pct"/>
            <w:shd w:val="clear" w:color="auto" w:fill="E7E6E6" w:themeFill="background2"/>
            <w:hideMark/>
          </w:tcPr>
          <w:p w14:paraId="0D816A63" w14:textId="77777777" w:rsidR="0019465D" w:rsidRPr="00B86DEF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B86DEF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B86DEF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19465D" w:rsidRPr="00101547" w14:paraId="0E268A63" w14:textId="77777777" w:rsidTr="0061425E">
        <w:trPr>
          <w:trHeight w:val="260"/>
        </w:trPr>
        <w:tc>
          <w:tcPr>
            <w:tcW w:w="851" w:type="pct"/>
            <w:hideMark/>
          </w:tcPr>
          <w:p w14:paraId="4583C909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236" w:type="pct"/>
            <w:hideMark/>
          </w:tcPr>
          <w:p w14:paraId="6BC42D77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913" w:type="pct"/>
            <w:hideMark/>
          </w:tcPr>
          <w:p w14:paraId="60112E35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19465D" w14:paraId="509F8CEB" w14:textId="77777777" w:rsidTr="0061425E">
        <w:trPr>
          <w:trHeight w:val="315"/>
        </w:trPr>
        <w:tc>
          <w:tcPr>
            <w:tcW w:w="851" w:type="pct"/>
          </w:tcPr>
          <w:p w14:paraId="7797B75A" w14:textId="77777777" w:rsidR="0019465D" w:rsidRPr="00742E28" w:rsidRDefault="0019465D" w:rsidP="0061425E">
            <w:pPr>
              <w:spacing w:after="0"/>
              <w:jc w:val="left"/>
            </w:pPr>
            <w:r>
              <w:t>metadataType</w:t>
            </w:r>
          </w:p>
        </w:tc>
        <w:tc>
          <w:tcPr>
            <w:tcW w:w="3236" w:type="pct"/>
          </w:tcPr>
          <w:p w14:paraId="1261EB2A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</w:t>
            </w:r>
          </w:p>
        </w:tc>
        <w:tc>
          <w:tcPr>
            <w:tcW w:w="913" w:type="pct"/>
          </w:tcPr>
          <w:p w14:paraId="51875A49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19465D" w:rsidRPr="00101547" w14:paraId="2FEBC65B" w14:textId="77777777" w:rsidTr="0061425E">
        <w:trPr>
          <w:trHeight w:val="315"/>
        </w:trPr>
        <w:tc>
          <w:tcPr>
            <w:tcW w:w="851" w:type="pct"/>
            <w:hideMark/>
          </w:tcPr>
          <w:p w14:paraId="13EDEA84" w14:textId="77777777" w:rsidR="0019465D" w:rsidRPr="00742E28" w:rsidRDefault="0019465D" w:rsidP="0061425E">
            <w:pPr>
              <w:spacing w:after="0"/>
              <w:jc w:val="left"/>
            </w:pPr>
            <w:r w:rsidRPr="001E6F64">
              <w:t>poi</w:t>
            </w:r>
          </w:p>
        </w:tc>
        <w:tc>
          <w:tcPr>
            <w:tcW w:w="3236" w:type="pct"/>
            <w:hideMark/>
          </w:tcPr>
          <w:p w14:paraId="294A86F2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added data with id, name, isMapped, parent, position fields</w:t>
            </w:r>
          </w:p>
        </w:tc>
        <w:tc>
          <w:tcPr>
            <w:tcW w:w="913" w:type="pct"/>
            <w:hideMark/>
          </w:tcPr>
          <w:p w14:paraId="2B27C636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19465D" w14:paraId="1B74129C" w14:textId="77777777" w:rsidTr="0061425E">
        <w:trPr>
          <w:trHeight w:val="315"/>
        </w:trPr>
        <w:tc>
          <w:tcPr>
            <w:tcW w:w="851" w:type="pct"/>
          </w:tcPr>
          <w:p w14:paraId="03256881" w14:textId="77777777" w:rsidR="0019465D" w:rsidRPr="001E6F64" w:rsidRDefault="0019465D" w:rsidP="0061425E">
            <w:pPr>
              <w:spacing w:after="0"/>
              <w:jc w:val="left"/>
            </w:pPr>
            <w:r w:rsidRPr="00696B86">
              <w:t>dataMaps</w:t>
            </w:r>
          </w:p>
        </w:tc>
        <w:tc>
          <w:tcPr>
            <w:tcW w:w="3236" w:type="pct"/>
          </w:tcPr>
          <w:p w14:paraId="4D26CF5D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mapped with cdf id</w:t>
            </w:r>
          </w:p>
        </w:tc>
        <w:tc>
          <w:tcPr>
            <w:tcW w:w="913" w:type="pct"/>
          </w:tcPr>
          <w:p w14:paraId="64EE0CF5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19465D" w14:paraId="01EB9505" w14:textId="77777777" w:rsidTr="0061425E">
        <w:trPr>
          <w:trHeight w:val="315"/>
        </w:trPr>
        <w:tc>
          <w:tcPr>
            <w:tcW w:w="851" w:type="pct"/>
          </w:tcPr>
          <w:p w14:paraId="4EFAAAF6" w14:textId="77777777" w:rsidR="0019465D" w:rsidRPr="00696B86" w:rsidRDefault="0019465D" w:rsidP="0061425E">
            <w:pPr>
              <w:spacing w:after="0"/>
              <w:jc w:val="left"/>
            </w:pPr>
            <w:r>
              <w:t>version</w:t>
            </w:r>
          </w:p>
        </w:tc>
        <w:tc>
          <w:tcPr>
            <w:tcW w:w="3236" w:type="pct"/>
          </w:tcPr>
          <w:p w14:paraId="017D735E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version of the asset</w:t>
            </w:r>
          </w:p>
        </w:tc>
        <w:tc>
          <w:tcPr>
            <w:tcW w:w="913" w:type="pct"/>
          </w:tcPr>
          <w:p w14:paraId="44BF8203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  <w:tr w:rsidR="0019465D" w:rsidRPr="00101547" w14:paraId="73D3C9B1" w14:textId="77777777" w:rsidTr="0061425E">
        <w:trPr>
          <w:trHeight w:val="315"/>
        </w:trPr>
        <w:tc>
          <w:tcPr>
            <w:tcW w:w="851" w:type="pct"/>
          </w:tcPr>
          <w:p w14:paraId="45C09D49" w14:textId="77777777" w:rsidR="0019465D" w:rsidRPr="00742E28" w:rsidRDefault="0019465D" w:rsidP="0061425E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236" w:type="pct"/>
          </w:tcPr>
          <w:p w14:paraId="095EC368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913" w:type="pct"/>
          </w:tcPr>
          <w:p w14:paraId="137B14A5" w14:textId="77777777" w:rsidR="0019465D" w:rsidRPr="00101547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19465D" w14:paraId="07879B65" w14:textId="77777777" w:rsidTr="0061425E">
        <w:trPr>
          <w:trHeight w:val="315"/>
        </w:trPr>
        <w:tc>
          <w:tcPr>
            <w:tcW w:w="851" w:type="pct"/>
          </w:tcPr>
          <w:p w14:paraId="1EED7DA5" w14:textId="77777777" w:rsidR="0019465D" w:rsidRPr="00742E28" w:rsidRDefault="0019465D" w:rsidP="0061425E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236" w:type="pct"/>
          </w:tcPr>
          <w:p w14:paraId="17F9DD9D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913" w:type="pct"/>
          </w:tcPr>
          <w:p w14:paraId="67B78C20" w14:textId="77777777" w:rsidR="0019465D" w:rsidRDefault="0019465D" w:rsidP="0061425E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3E350701" w14:textId="77777777" w:rsidR="00800649" w:rsidRDefault="00800649" w:rsidP="00800649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6323E" w:rsidRPr="0094479F" w14:paraId="5894B44B" w14:textId="77777777" w:rsidTr="0061425E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716AE63F" w14:textId="77777777" w:rsidR="0006323E" w:rsidRPr="0094479F" w:rsidRDefault="0006323E" w:rsidP="0061425E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shd w:val="clear" w:color="auto" w:fill="E7E6E6" w:themeFill="background2"/>
          </w:tcPr>
          <w:p w14:paraId="2D0FF773" w14:textId="77777777" w:rsidR="0006323E" w:rsidRPr="0094479F" w:rsidRDefault="0006323E" w:rsidP="0061425E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06323E" w:rsidRPr="0094479F" w14:paraId="4F9C520A" w14:textId="77777777" w:rsidTr="0061425E">
        <w:trPr>
          <w:trHeight w:val="90"/>
        </w:trPr>
        <w:tc>
          <w:tcPr>
            <w:tcW w:w="851" w:type="pct"/>
          </w:tcPr>
          <w:p w14:paraId="5BD57FF4" w14:textId="77777777" w:rsidR="0006323E" w:rsidRPr="0094479F" w:rsidRDefault="0006323E" w:rsidP="0061425E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49" w:type="pct"/>
          </w:tcPr>
          <w:p w14:paraId="289AA442" w14:textId="77777777" w:rsidR="0006323E" w:rsidRPr="0094479F" w:rsidRDefault="0006323E" w:rsidP="0061425E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1749EDD1" w14:textId="10826CE4" w:rsidR="0006323E" w:rsidRDefault="0019465D" w:rsidP="0019465D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6297"/>
        <w:gridCol w:w="6839"/>
      </w:tblGrid>
      <w:tr w:rsidR="0006323E" w:rsidRPr="00F46BBA" w14:paraId="1D066FBF" w14:textId="77777777" w:rsidTr="0061425E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03A8CBAD" w14:textId="77777777" w:rsidR="0006323E" w:rsidRPr="00F46BBA" w:rsidRDefault="0006323E" w:rsidP="0061425E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989" w:type="pct"/>
            <w:shd w:val="clear" w:color="auto" w:fill="E7E6E6" w:themeFill="background2"/>
          </w:tcPr>
          <w:p w14:paraId="7D9A4C70" w14:textId="77777777" w:rsidR="0006323E" w:rsidRPr="00F46BBA" w:rsidRDefault="0006323E" w:rsidP="0061425E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160" w:type="pct"/>
            <w:shd w:val="clear" w:color="auto" w:fill="E7E6E6" w:themeFill="background2"/>
          </w:tcPr>
          <w:p w14:paraId="2373656B" w14:textId="77777777" w:rsidR="0006323E" w:rsidRPr="00F46BBA" w:rsidRDefault="0006323E" w:rsidP="0061425E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6323E" w:rsidRPr="00F46BBA" w14:paraId="6C4D4F2A" w14:textId="77777777" w:rsidTr="0061425E">
        <w:trPr>
          <w:trHeight w:val="90"/>
        </w:trPr>
        <w:tc>
          <w:tcPr>
            <w:tcW w:w="851" w:type="pct"/>
          </w:tcPr>
          <w:p w14:paraId="1AF9BCDE" w14:textId="77777777" w:rsidR="0006323E" w:rsidRPr="00742E28" w:rsidRDefault="0006323E" w:rsidP="0061425E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401 </w:t>
            </w:r>
          </w:p>
        </w:tc>
        <w:tc>
          <w:tcPr>
            <w:tcW w:w="1989" w:type="pct"/>
          </w:tcPr>
          <w:p w14:paraId="79CF5940" w14:textId="77777777" w:rsidR="0006323E" w:rsidRPr="00742E28" w:rsidRDefault="0006323E" w:rsidP="0061425E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CRSM_02.005.000 </w:t>
            </w:r>
          </w:p>
        </w:tc>
        <w:tc>
          <w:tcPr>
            <w:tcW w:w="2160" w:type="pct"/>
          </w:tcPr>
          <w:p w14:paraId="229FECD4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Unauthorized </w:t>
            </w:r>
          </w:p>
        </w:tc>
      </w:tr>
      <w:tr w:rsidR="0006323E" w:rsidRPr="00F46BBA" w14:paraId="4D286AF6" w14:textId="77777777" w:rsidTr="0061425E">
        <w:trPr>
          <w:trHeight w:val="834"/>
        </w:trPr>
        <w:tc>
          <w:tcPr>
            <w:tcW w:w="851" w:type="pct"/>
          </w:tcPr>
          <w:p w14:paraId="6CE2E967" w14:textId="77777777" w:rsidR="0006323E" w:rsidRPr="00742E28" w:rsidRDefault="0006323E" w:rsidP="0061425E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400 </w:t>
            </w:r>
          </w:p>
        </w:tc>
        <w:tc>
          <w:tcPr>
            <w:tcW w:w="1989" w:type="pct"/>
          </w:tcPr>
          <w:p w14:paraId="58210B07" w14:textId="77777777" w:rsidR="0006323E" w:rsidRPr="00742E28" w:rsidRDefault="0006323E" w:rsidP="0061425E">
            <w:pPr>
              <w:spacing w:after="0"/>
              <w:jc w:val="left"/>
              <w:rPr>
                <w:sz w:val="18"/>
              </w:rPr>
            </w:pPr>
            <w:r w:rsidRPr="00742E28">
              <w:rPr>
                <w:sz w:val="18"/>
              </w:rPr>
              <w:t xml:space="preserve">CRSM_01.005.001 </w:t>
            </w:r>
          </w:p>
        </w:tc>
        <w:tc>
          <w:tcPr>
            <w:tcW w:w="2160" w:type="pct"/>
          </w:tcPr>
          <w:p w14:paraId="06B0FA11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is missing bad request </w:t>
            </w:r>
          </w:p>
          <w:p w14:paraId="4E760E94" w14:textId="77777777" w:rsidR="0006323E" w:rsidRPr="00935564" w:rsidRDefault="0006323E" w:rsidP="0061425E">
            <w:pPr>
              <w:spacing w:after="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{field} could be: </w:t>
            </w:r>
          </w:p>
          <w:p w14:paraId="221A2AA5" w14:textId="77777777" w:rsidR="0006323E" w:rsidRPr="00935564" w:rsidRDefault="0006323E" w:rsidP="003B34BF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Query params </w:t>
            </w:r>
          </w:p>
          <w:p w14:paraId="60E2BE7A" w14:textId="77777777" w:rsidR="0006323E" w:rsidRPr="00935564" w:rsidRDefault="0006323E" w:rsidP="003B34BF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Layout name </w:t>
            </w:r>
          </w:p>
          <w:p w14:paraId="75B2338C" w14:textId="77777777" w:rsidR="0006323E" w:rsidRPr="00935564" w:rsidRDefault="0006323E" w:rsidP="003B34BF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 xml:space="preserve">Tenant-id </w:t>
            </w:r>
          </w:p>
          <w:p w14:paraId="03C2399A" w14:textId="57E918CD" w:rsidR="0006323E" w:rsidRPr="00935564" w:rsidRDefault="0006323E" w:rsidP="003B34BF">
            <w:pPr>
              <w:spacing w:after="0"/>
              <w:ind w:left="360"/>
              <w:jc w:val="left"/>
              <w:rPr>
                <w:rFonts w:ascii="Consolas" w:hAnsi="Consolas"/>
                <w:sz w:val="18"/>
              </w:rPr>
            </w:pPr>
            <w:r w:rsidRPr="00935564">
              <w:rPr>
                <w:rFonts w:ascii="Consolas" w:hAnsi="Consolas"/>
                <w:sz w:val="18"/>
              </w:rPr>
              <w:t>Client-id</w:t>
            </w:r>
          </w:p>
        </w:tc>
      </w:tr>
    </w:tbl>
    <w:p w14:paraId="69136992" w14:textId="77777777" w:rsidR="00B86DEF" w:rsidRDefault="00B86DEF" w:rsidP="00FF6DE7">
      <w:pPr>
        <w:pStyle w:val="Heading2"/>
        <w:jc w:val="left"/>
        <w:sectPr w:rsidR="00B86DEF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287C14" w14:textId="2E097A77" w:rsidR="000A389B" w:rsidRPr="00C4385F" w:rsidRDefault="003B2CD3" w:rsidP="00FF6DE7">
      <w:pPr>
        <w:pStyle w:val="Heading2"/>
        <w:jc w:val="left"/>
      </w:pPr>
      <w:bookmarkStart w:id="51" w:name="_Toc217901637"/>
      <w:r>
        <w:t>POI</w:t>
      </w:r>
      <w:r w:rsidR="000A389B" w:rsidRPr="00C4385F">
        <w:t xml:space="preserve"> </w:t>
      </w:r>
      <w:r w:rsidR="000A389B" w:rsidRPr="00C71BF3">
        <w:t>(DELETE)</w:t>
      </w:r>
      <w:bookmarkEnd w:id="51"/>
    </w:p>
    <w:p w14:paraId="3A2CF9EF" w14:textId="4AD8D793" w:rsidR="000A389B" w:rsidRPr="00C4385F" w:rsidRDefault="000A389B" w:rsidP="00FF6DE7">
      <w:pPr>
        <w:jc w:val="left"/>
      </w:pPr>
      <w:r w:rsidRPr="00C4385F">
        <w:t>Th</w:t>
      </w:r>
      <w:r>
        <w:t xml:space="preserve">is </w:t>
      </w:r>
      <w:r w:rsidRPr="00C4385F">
        <w:t>API is used to</w:t>
      </w:r>
      <w:r>
        <w:t xml:space="preserve"> delete</w:t>
      </w:r>
      <w:r>
        <w:rPr>
          <w:color w:val="232323"/>
        </w:rPr>
        <w:t xml:space="preserve"> </w:t>
      </w:r>
      <w:r w:rsidR="000A128C">
        <w:rPr>
          <w:color w:val="232323"/>
        </w:rPr>
        <w:t>POI</w:t>
      </w:r>
      <w:r w:rsidR="000406CA">
        <w:rPr>
          <w:color w:val="232323"/>
        </w:rPr>
        <w:t>s</w:t>
      </w:r>
      <w:r w:rsidR="000A128C">
        <w:rPr>
          <w:color w:val="232323"/>
        </w:rPr>
        <w:t xml:space="preserve"> </w:t>
      </w:r>
      <w:r w:rsidRPr="00C4385F">
        <w:rPr>
          <w:color w:val="232323"/>
        </w:rPr>
        <w:t xml:space="preserve">in </w:t>
      </w:r>
      <w:r w:rsidR="000406CA">
        <w:rPr>
          <w:color w:val="232323"/>
        </w:rPr>
        <w:t xml:space="preserve">the </w:t>
      </w:r>
      <w:r w:rsidRPr="00C4385F">
        <w:rPr>
          <w:color w:val="232323"/>
        </w:rPr>
        <w:t>Builder app</w:t>
      </w:r>
      <w:r>
        <w:rPr>
          <w:color w:val="232323"/>
        </w:rPr>
        <w:t>lications</w:t>
      </w:r>
      <w:r w:rsidRPr="00C4385F">
        <w:rPr>
          <w:color w:val="232323"/>
        </w:rPr>
        <w:t>.</w:t>
      </w:r>
    </w:p>
    <w:p w14:paraId="29C28059" w14:textId="77777777" w:rsidR="009477F6" w:rsidRDefault="009477F6" w:rsidP="009477F6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A389B" w:rsidRPr="006235DF" w14:paraId="63928AFD" w14:textId="77777777" w:rsidTr="00E02A9A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A2AE57F" w14:textId="77777777" w:rsidR="000A389B" w:rsidRPr="006235DF" w:rsidRDefault="000A389B" w:rsidP="006235DF">
            <w:pPr>
              <w:spacing w:after="0"/>
              <w:jc w:val="left"/>
            </w:pPr>
            <w:r w:rsidRPr="006235DF">
              <w:t xml:space="preserve">PROTOCOL </w:t>
            </w:r>
          </w:p>
        </w:tc>
        <w:tc>
          <w:tcPr>
            <w:tcW w:w="4149" w:type="pct"/>
          </w:tcPr>
          <w:p w14:paraId="1AB31753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A389B" w:rsidRPr="006235DF" w14:paraId="45DA2E33" w14:textId="77777777" w:rsidTr="00E02A9A">
        <w:trPr>
          <w:trHeight w:val="103"/>
        </w:trPr>
        <w:tc>
          <w:tcPr>
            <w:tcW w:w="851" w:type="pct"/>
            <w:shd w:val="clear" w:color="auto" w:fill="E7E6E6" w:themeFill="background2"/>
          </w:tcPr>
          <w:p w14:paraId="07EB02D3" w14:textId="2EF63453" w:rsidR="000A389B" w:rsidRPr="006235DF" w:rsidRDefault="000A389B" w:rsidP="006235DF">
            <w:pPr>
              <w:spacing w:after="0"/>
              <w:jc w:val="left"/>
            </w:pPr>
            <w:r w:rsidRPr="006235DF">
              <w:t xml:space="preserve">PATH </w:t>
            </w:r>
            <w:r w:rsidR="001D3EFD">
              <w:t>(Public Exposure)</w:t>
            </w:r>
            <w:r w:rsidRPr="006235DF">
              <w:t xml:space="preserve"> </w:t>
            </w:r>
          </w:p>
        </w:tc>
        <w:tc>
          <w:tcPr>
            <w:tcW w:w="4149" w:type="pct"/>
          </w:tcPr>
          <w:p w14:paraId="5DD8163E" w14:textId="4BED0E67" w:rsidR="000A389B" w:rsidRPr="00935564" w:rsidRDefault="00E14C2D" w:rsidP="006235DF">
            <w:pPr>
              <w:spacing w:after="0"/>
              <w:jc w:val="left"/>
              <w:rPr>
                <w:rFonts w:ascii="Consolas" w:hAnsi="Consolas"/>
              </w:rPr>
            </w:pPr>
            <w:hyperlink r:id="rId69" w:history="1">
              <w:r w:rsidRPr="00935564">
                <w:rPr>
                  <w:rStyle w:val="Hyperlink"/>
                  <w:rFonts w:ascii="Consolas" w:hAnsi="Consolas"/>
                </w:rPr>
                <w:t>https://apim-mw-aot-dev.azure-api.net/api/3d-cms/poi/{ID}</w:t>
              </w:r>
            </w:hyperlink>
            <w:r w:rsidRPr="00935564">
              <w:rPr>
                <w:rFonts w:ascii="Consolas" w:hAnsi="Consolas"/>
              </w:rPr>
              <w:t xml:space="preserve"> </w:t>
            </w:r>
          </w:p>
        </w:tc>
      </w:tr>
      <w:tr w:rsidR="000A389B" w:rsidRPr="006235DF" w14:paraId="56090F74" w14:textId="77777777" w:rsidTr="00E02A9A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5E2B4706" w14:textId="77777777" w:rsidR="000A389B" w:rsidRPr="006235DF" w:rsidRDefault="000A389B" w:rsidP="006235DF">
            <w:pPr>
              <w:spacing w:after="0"/>
              <w:jc w:val="left"/>
            </w:pPr>
            <w:r w:rsidRPr="006235DF">
              <w:t xml:space="preserve">METHOD </w:t>
            </w:r>
          </w:p>
        </w:tc>
        <w:tc>
          <w:tcPr>
            <w:tcW w:w="4149" w:type="pct"/>
          </w:tcPr>
          <w:p w14:paraId="3D508B9E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DELETE</w:t>
            </w:r>
          </w:p>
        </w:tc>
      </w:tr>
      <w:tr w:rsidR="000A389B" w:rsidRPr="006235DF" w14:paraId="272B8BBC" w14:textId="77777777" w:rsidTr="00E02A9A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34A2B3ED" w14:textId="77777777" w:rsidR="000A389B" w:rsidRPr="006235DF" w:rsidRDefault="000A389B" w:rsidP="006235DF">
            <w:pPr>
              <w:spacing w:after="0"/>
              <w:jc w:val="left"/>
            </w:pPr>
            <w:r w:rsidRPr="006235DF">
              <w:t xml:space="preserve">CONTENT TYPE </w:t>
            </w:r>
          </w:p>
        </w:tc>
        <w:tc>
          <w:tcPr>
            <w:tcW w:w="4149" w:type="pct"/>
          </w:tcPr>
          <w:p w14:paraId="60DD5C51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A389B" w:rsidRPr="006235DF" w14:paraId="646F8733" w14:textId="77777777" w:rsidTr="00E02A9A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4C9C6BE2" w14:textId="77777777" w:rsidR="000A389B" w:rsidRPr="006235DF" w:rsidRDefault="000A389B" w:rsidP="006235DF">
            <w:pPr>
              <w:spacing w:after="0"/>
              <w:jc w:val="left"/>
            </w:pPr>
            <w:r w:rsidRPr="006235DF">
              <w:t>Authorization</w:t>
            </w:r>
          </w:p>
        </w:tc>
        <w:tc>
          <w:tcPr>
            <w:tcW w:w="4149" w:type="pct"/>
          </w:tcPr>
          <w:p w14:paraId="27E3ACF9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0A389B" w:rsidRPr="006235DF" w14:paraId="4E34D6F0" w14:textId="77777777" w:rsidTr="00E02A9A">
        <w:trPr>
          <w:trHeight w:val="99"/>
        </w:trPr>
        <w:tc>
          <w:tcPr>
            <w:tcW w:w="851" w:type="pct"/>
            <w:shd w:val="clear" w:color="auto" w:fill="E7E6E6" w:themeFill="background2"/>
          </w:tcPr>
          <w:p w14:paraId="25A298F4" w14:textId="77777777" w:rsidR="000A389B" w:rsidRPr="006235DF" w:rsidRDefault="000A389B" w:rsidP="006235DF">
            <w:pPr>
              <w:spacing w:after="0"/>
              <w:jc w:val="left"/>
            </w:pPr>
            <w:r w:rsidRPr="006235DF">
              <w:t>JSON Response</w:t>
            </w:r>
          </w:p>
        </w:tc>
        <w:tc>
          <w:tcPr>
            <w:tcW w:w="4149" w:type="pct"/>
          </w:tcPr>
          <w:p w14:paraId="69D291EB" w14:textId="1F4E1D7F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hyperlink r:id="rId70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59291363" w14:textId="77777777" w:rsidR="00516B45" w:rsidRDefault="009477F6" w:rsidP="009477F6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5"/>
        <w:gridCol w:w="9846"/>
        <w:gridCol w:w="1494"/>
        <w:gridCol w:w="1795"/>
      </w:tblGrid>
      <w:tr w:rsidR="00516B45" w:rsidRPr="00442332" w14:paraId="0431C587" w14:textId="77777777" w:rsidTr="00E02A9A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17D9A62B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10" w:type="pct"/>
            <w:shd w:val="clear" w:color="auto" w:fill="E7E6E6" w:themeFill="background2"/>
            <w:hideMark/>
          </w:tcPr>
          <w:p w14:paraId="13C87400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0C16D635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63245730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16B45" w:rsidRPr="00442332" w14:paraId="2F4404B9" w14:textId="77777777" w:rsidTr="00E02A9A">
        <w:trPr>
          <w:trHeight w:val="360"/>
        </w:trPr>
        <w:tc>
          <w:tcPr>
            <w:tcW w:w="851" w:type="pct"/>
            <w:hideMark/>
          </w:tcPr>
          <w:p w14:paraId="04736D8A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Authorization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110" w:type="pct"/>
            <w:hideMark/>
          </w:tcPr>
          <w:p w14:paraId="5B3E0206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Token acquired from Azure AD based on the user credentials for further API calls.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hideMark/>
          </w:tcPr>
          <w:p w14:paraId="74E0978A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67227088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6D37E934" w14:textId="77777777" w:rsidR="00516B45" w:rsidRDefault="009477F6" w:rsidP="009477F6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5"/>
        <w:gridCol w:w="9846"/>
        <w:gridCol w:w="1494"/>
        <w:gridCol w:w="1795"/>
      </w:tblGrid>
      <w:tr w:rsidR="00516B45" w:rsidRPr="00442332" w14:paraId="1507EEF7" w14:textId="77777777" w:rsidTr="00E02A9A">
        <w:trPr>
          <w:trHeight w:val="360"/>
        </w:trPr>
        <w:tc>
          <w:tcPr>
            <w:tcW w:w="851" w:type="pct"/>
            <w:shd w:val="clear" w:color="auto" w:fill="E7E6E6" w:themeFill="background2"/>
            <w:hideMark/>
          </w:tcPr>
          <w:p w14:paraId="14FA59B1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110" w:type="pct"/>
            <w:shd w:val="clear" w:color="auto" w:fill="E7E6E6" w:themeFill="background2"/>
            <w:hideMark/>
          </w:tcPr>
          <w:p w14:paraId="634FA10F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472" w:type="pct"/>
            <w:shd w:val="clear" w:color="auto" w:fill="E7E6E6" w:themeFill="background2"/>
            <w:hideMark/>
          </w:tcPr>
          <w:p w14:paraId="00E29A6A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M/O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104A7F72" w14:textId="77777777" w:rsidR="00516B45" w:rsidRPr="0052170E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516B45" w:rsidRPr="00442332" w14:paraId="28D9D656" w14:textId="77777777" w:rsidTr="00E02A9A">
        <w:trPr>
          <w:trHeight w:val="255"/>
        </w:trPr>
        <w:tc>
          <w:tcPr>
            <w:tcW w:w="851" w:type="pct"/>
            <w:hideMark/>
          </w:tcPr>
          <w:p w14:paraId="6C6741B2" w14:textId="77777777" w:rsidR="00516B45" w:rsidRPr="0053529A" w:rsidRDefault="00516B45" w:rsidP="006235DF">
            <w:pPr>
              <w:spacing w:after="0"/>
              <w:jc w:val="left"/>
            </w:pPr>
            <w:r w:rsidRPr="0053529A">
              <w:t>id</w:t>
            </w:r>
          </w:p>
        </w:tc>
        <w:tc>
          <w:tcPr>
            <w:tcW w:w="3110" w:type="pct"/>
            <w:hideMark/>
          </w:tcPr>
          <w:p w14:paraId="5050488E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ID of the Assets Collection</w:t>
            </w:r>
          </w:p>
        </w:tc>
        <w:tc>
          <w:tcPr>
            <w:tcW w:w="472" w:type="pct"/>
            <w:hideMark/>
          </w:tcPr>
          <w:p w14:paraId="32FC4D9F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M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143AA508" w14:textId="77777777" w:rsidR="00516B45" w:rsidRPr="00442332" w:rsidRDefault="00516B45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442332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442332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5FE7D360" w14:textId="77777777" w:rsidR="006235DF" w:rsidRDefault="009477F6" w:rsidP="009477F6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341"/>
        <w:gridCol w:w="1795"/>
      </w:tblGrid>
      <w:tr w:rsidR="006235DF" w:rsidRPr="00101547" w14:paraId="161082A4" w14:textId="77777777" w:rsidTr="00E02A9A">
        <w:trPr>
          <w:trHeight w:val="450"/>
        </w:trPr>
        <w:tc>
          <w:tcPr>
            <w:tcW w:w="851" w:type="pct"/>
            <w:shd w:val="clear" w:color="auto" w:fill="E7E6E6" w:themeFill="background2"/>
            <w:hideMark/>
          </w:tcPr>
          <w:p w14:paraId="5BA505E1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shd w:val="clear" w:color="auto" w:fill="E7E6E6" w:themeFill="background2"/>
            <w:hideMark/>
          </w:tcPr>
          <w:p w14:paraId="64DF7A2E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6C5F10B3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235DF" w:rsidRPr="00101547" w14:paraId="1F28596E" w14:textId="77777777" w:rsidTr="00E02A9A">
        <w:trPr>
          <w:trHeight w:val="315"/>
        </w:trPr>
        <w:tc>
          <w:tcPr>
            <w:tcW w:w="851" w:type="pct"/>
            <w:hideMark/>
          </w:tcPr>
          <w:p w14:paraId="1270785E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Server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hideMark/>
          </w:tcPr>
          <w:p w14:paraId="7FC656C2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Contains information about how the server handles request</w:t>
            </w:r>
            <w:r>
              <w:rPr>
                <w:rFonts w:eastAsia="Times New Roman" w:cs="Times New Roman"/>
                <w:szCs w:val="20"/>
                <w:lang w:eastAsia="en-IN"/>
              </w:rPr>
              <w:t>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 xml:space="preserve"> [e.g., </w:t>
            </w:r>
            <w:r>
              <w:rPr>
                <w:rFonts w:eastAsia="Times New Roman" w:cs="Times New Roman"/>
                <w:szCs w:val="20"/>
                <w:lang w:eastAsia="en-IN"/>
              </w:rPr>
              <w:t>Express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76FB3B8C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String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6235DF" w:rsidRPr="00101547" w14:paraId="60D0E21F" w14:textId="77777777" w:rsidTr="00E02A9A">
        <w:trPr>
          <w:trHeight w:val="315"/>
        </w:trPr>
        <w:tc>
          <w:tcPr>
            <w:tcW w:w="851" w:type="pct"/>
            <w:hideMark/>
          </w:tcPr>
          <w:p w14:paraId="69FB9644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Content-Type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hideMark/>
          </w:tcPr>
          <w:p w14:paraId="73C0AF94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421CAACA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t>String</w:t>
            </w:r>
          </w:p>
        </w:tc>
      </w:tr>
      <w:tr w:rsidR="006235DF" w:rsidRPr="00101547" w14:paraId="20A435AA" w14:textId="77777777" w:rsidTr="00E02A9A">
        <w:trPr>
          <w:trHeight w:val="315"/>
        </w:trPr>
        <w:tc>
          <w:tcPr>
            <w:tcW w:w="851" w:type="pct"/>
            <w:hideMark/>
          </w:tcPr>
          <w:p w14:paraId="487F97D4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hideMark/>
          </w:tcPr>
          <w:p w14:paraId="61F06E50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Date of operation execution e.g. - [Tue, 17 May 2022 06:30:16 GMT]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5FC4EC25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D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atetime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  <w:tr w:rsidR="006235DF" w:rsidRPr="00101547" w14:paraId="679C46D8" w14:textId="77777777" w:rsidTr="00E02A9A">
        <w:trPr>
          <w:trHeight w:val="315"/>
        </w:trPr>
        <w:tc>
          <w:tcPr>
            <w:tcW w:w="851" w:type="pct"/>
            <w:hideMark/>
          </w:tcPr>
          <w:p w14:paraId="56AB75A7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Content-Length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hideMark/>
          </w:tcPr>
          <w:p w14:paraId="0ACD58AB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 w:rsidRPr="00101547">
              <w:rPr>
                <w:rFonts w:eastAsia="Times New Roman" w:cs="Times New Roman"/>
                <w:szCs w:val="20"/>
                <w:lang w:eastAsia="en-IN"/>
              </w:rPr>
              <w:t>Length of the content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hideMark/>
          </w:tcPr>
          <w:p w14:paraId="02CF592A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B</w:t>
            </w:r>
            <w:r w:rsidRPr="00101547">
              <w:rPr>
                <w:rFonts w:eastAsia="Times New Roman" w:cs="Times New Roman"/>
                <w:szCs w:val="20"/>
                <w:lang w:eastAsia="en-IN"/>
              </w:rPr>
              <w:t>ytes</w:t>
            </w:r>
            <w:r w:rsidRPr="00101547">
              <w:rPr>
                <w:rFonts w:eastAsia="Times New Roman" w:cs="Times New Roman"/>
                <w:szCs w:val="20"/>
                <w:lang w:val="en-IN" w:eastAsia="en-IN"/>
              </w:rPr>
              <w:t> </w:t>
            </w:r>
          </w:p>
        </w:tc>
      </w:tr>
    </w:tbl>
    <w:p w14:paraId="161A2746" w14:textId="77777777" w:rsidR="006235DF" w:rsidRDefault="009477F6" w:rsidP="009477F6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1341"/>
        <w:gridCol w:w="1795"/>
      </w:tblGrid>
      <w:tr w:rsidR="006235DF" w:rsidRPr="00101547" w14:paraId="4B8619C9" w14:textId="77777777" w:rsidTr="00E02A9A">
        <w:trPr>
          <w:trHeight w:val="350"/>
        </w:trPr>
        <w:tc>
          <w:tcPr>
            <w:tcW w:w="851" w:type="pct"/>
            <w:shd w:val="clear" w:color="auto" w:fill="E7E6E6" w:themeFill="background2"/>
            <w:hideMark/>
          </w:tcPr>
          <w:p w14:paraId="046162CE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Parameter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3582" w:type="pct"/>
            <w:shd w:val="clear" w:color="auto" w:fill="E7E6E6" w:themeFill="background2"/>
            <w:hideMark/>
          </w:tcPr>
          <w:p w14:paraId="2718190F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Description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  <w:tc>
          <w:tcPr>
            <w:tcW w:w="567" w:type="pct"/>
            <w:shd w:val="clear" w:color="auto" w:fill="E7E6E6" w:themeFill="background2"/>
            <w:hideMark/>
          </w:tcPr>
          <w:p w14:paraId="62860BF8" w14:textId="77777777" w:rsidR="006235DF" w:rsidRPr="0052170E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52170E">
              <w:rPr>
                <w:rFonts w:eastAsia="Times New Roman" w:cs="Times New Roman"/>
                <w:b/>
                <w:bCs/>
                <w:szCs w:val="20"/>
                <w:lang w:eastAsia="en-IN"/>
              </w:rPr>
              <w:t>Type</w:t>
            </w:r>
            <w:r w:rsidRPr="0052170E">
              <w:rPr>
                <w:rFonts w:eastAsia="Times New Roman" w:cs="Times New Roman"/>
                <w:b/>
                <w:bCs/>
                <w:szCs w:val="20"/>
                <w:lang w:val="en-IN" w:eastAsia="en-IN"/>
              </w:rPr>
              <w:t> </w:t>
            </w:r>
          </w:p>
        </w:tc>
      </w:tr>
      <w:tr w:rsidR="006235DF" w:rsidRPr="00101547" w14:paraId="56F1341A" w14:textId="77777777" w:rsidTr="009259F2">
        <w:trPr>
          <w:trHeight w:val="323"/>
        </w:trPr>
        <w:tc>
          <w:tcPr>
            <w:tcW w:w="851" w:type="pct"/>
            <w:hideMark/>
          </w:tcPr>
          <w:p w14:paraId="7298150D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assetId</w:t>
            </w:r>
          </w:p>
        </w:tc>
        <w:tc>
          <w:tcPr>
            <w:tcW w:w="3582" w:type="pct"/>
            <w:hideMark/>
          </w:tcPr>
          <w:p w14:paraId="4F6C762E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Unique ID of assets Collection</w:t>
            </w:r>
          </w:p>
        </w:tc>
        <w:tc>
          <w:tcPr>
            <w:tcW w:w="567" w:type="pct"/>
            <w:hideMark/>
          </w:tcPr>
          <w:p w14:paraId="0EFE9044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lang w:val="en-IN" w:eastAsia="en-IN"/>
              </w:rPr>
              <w:t>String</w:t>
            </w:r>
          </w:p>
        </w:tc>
      </w:tr>
      <w:tr w:rsidR="006235DF" w14:paraId="0D5D92E3" w14:textId="77777777" w:rsidTr="00E02A9A">
        <w:trPr>
          <w:trHeight w:val="315"/>
        </w:trPr>
        <w:tc>
          <w:tcPr>
            <w:tcW w:w="851" w:type="pct"/>
          </w:tcPr>
          <w:p w14:paraId="7E68BA82" w14:textId="77777777" w:rsidR="006235DF" w:rsidRPr="00742E28" w:rsidRDefault="006235DF" w:rsidP="006235DF">
            <w:pPr>
              <w:spacing w:after="0"/>
              <w:jc w:val="left"/>
            </w:pPr>
            <w:r>
              <w:t>metadataType</w:t>
            </w:r>
          </w:p>
        </w:tc>
        <w:tc>
          <w:tcPr>
            <w:tcW w:w="3582" w:type="pct"/>
          </w:tcPr>
          <w:p w14:paraId="12C8111A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</w:t>
            </w:r>
          </w:p>
        </w:tc>
        <w:tc>
          <w:tcPr>
            <w:tcW w:w="567" w:type="pct"/>
          </w:tcPr>
          <w:p w14:paraId="2044E04C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6235DF" w:rsidRPr="00101547" w14:paraId="3D647FA2" w14:textId="77777777" w:rsidTr="00E02A9A">
        <w:trPr>
          <w:trHeight w:val="315"/>
        </w:trPr>
        <w:tc>
          <w:tcPr>
            <w:tcW w:w="851" w:type="pct"/>
            <w:hideMark/>
          </w:tcPr>
          <w:p w14:paraId="59D8C8AF" w14:textId="77777777" w:rsidR="006235DF" w:rsidRPr="00742E28" w:rsidRDefault="006235DF" w:rsidP="006235DF">
            <w:pPr>
              <w:spacing w:after="0"/>
              <w:jc w:val="left"/>
            </w:pPr>
            <w:r w:rsidRPr="001E6F64">
              <w:t>poi</w:t>
            </w:r>
          </w:p>
        </w:tc>
        <w:tc>
          <w:tcPr>
            <w:tcW w:w="3582" w:type="pct"/>
            <w:hideMark/>
          </w:tcPr>
          <w:p w14:paraId="6C97C095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added data</w:t>
            </w:r>
          </w:p>
        </w:tc>
        <w:tc>
          <w:tcPr>
            <w:tcW w:w="567" w:type="pct"/>
            <w:hideMark/>
          </w:tcPr>
          <w:p w14:paraId="14C3FA42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ascii="Times New Roman" w:eastAsia="Times New Roman" w:hAnsi="Times New Roman" w:cs="Times New Roman"/>
                <w:sz w:val="24"/>
                <w:lang w:val="en-IN"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6235DF" w14:paraId="183517A0" w14:textId="77777777" w:rsidTr="00E02A9A">
        <w:trPr>
          <w:trHeight w:val="315"/>
        </w:trPr>
        <w:tc>
          <w:tcPr>
            <w:tcW w:w="851" w:type="pct"/>
          </w:tcPr>
          <w:p w14:paraId="53813288" w14:textId="77777777" w:rsidR="006235DF" w:rsidRPr="001E6F64" w:rsidRDefault="006235DF" w:rsidP="006235DF">
            <w:pPr>
              <w:spacing w:after="0"/>
              <w:jc w:val="left"/>
            </w:pPr>
            <w:r w:rsidRPr="00696B86">
              <w:t>dataMaps</w:t>
            </w:r>
          </w:p>
        </w:tc>
        <w:tc>
          <w:tcPr>
            <w:tcW w:w="3582" w:type="pct"/>
          </w:tcPr>
          <w:p w14:paraId="1E7C6C97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Poi mapped with cdf id</w:t>
            </w:r>
          </w:p>
        </w:tc>
        <w:tc>
          <w:tcPr>
            <w:tcW w:w="567" w:type="pct"/>
          </w:tcPr>
          <w:p w14:paraId="265EA6E3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Array</w:t>
            </w:r>
          </w:p>
        </w:tc>
      </w:tr>
      <w:tr w:rsidR="006235DF" w14:paraId="23E8AA89" w14:textId="77777777" w:rsidTr="00E02A9A">
        <w:trPr>
          <w:trHeight w:val="315"/>
        </w:trPr>
        <w:tc>
          <w:tcPr>
            <w:tcW w:w="851" w:type="pct"/>
          </w:tcPr>
          <w:p w14:paraId="47D821B4" w14:textId="77777777" w:rsidR="006235DF" w:rsidRPr="00696B86" w:rsidRDefault="006235DF" w:rsidP="006235DF">
            <w:pPr>
              <w:spacing w:after="0"/>
              <w:jc w:val="left"/>
            </w:pPr>
            <w:r>
              <w:t>version</w:t>
            </w:r>
          </w:p>
        </w:tc>
        <w:tc>
          <w:tcPr>
            <w:tcW w:w="3582" w:type="pct"/>
          </w:tcPr>
          <w:p w14:paraId="4991C24B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The version of the asset</w:t>
            </w:r>
          </w:p>
        </w:tc>
        <w:tc>
          <w:tcPr>
            <w:tcW w:w="567" w:type="pct"/>
          </w:tcPr>
          <w:p w14:paraId="77D79128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  <w:tr w:rsidR="006235DF" w:rsidRPr="00101547" w14:paraId="1D20017C" w14:textId="77777777" w:rsidTr="00E02A9A">
        <w:trPr>
          <w:trHeight w:val="315"/>
        </w:trPr>
        <w:tc>
          <w:tcPr>
            <w:tcW w:w="851" w:type="pct"/>
          </w:tcPr>
          <w:p w14:paraId="2FE31F1D" w14:textId="77777777" w:rsidR="006235DF" w:rsidRPr="00742E28" w:rsidRDefault="006235DF" w:rsidP="006235DF">
            <w:pPr>
              <w:spacing w:after="0"/>
              <w:jc w:val="left"/>
            </w:pPr>
            <w:r w:rsidRPr="00742E28">
              <w:t>createdAt</w:t>
            </w:r>
          </w:p>
        </w:tc>
        <w:tc>
          <w:tcPr>
            <w:tcW w:w="3582" w:type="pct"/>
          </w:tcPr>
          <w:p w14:paraId="372D711B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Created date and time</w:t>
            </w:r>
          </w:p>
        </w:tc>
        <w:tc>
          <w:tcPr>
            <w:tcW w:w="567" w:type="pct"/>
          </w:tcPr>
          <w:p w14:paraId="6558DCEB" w14:textId="77777777" w:rsidR="006235DF" w:rsidRPr="00101547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String</w:t>
            </w:r>
          </w:p>
        </w:tc>
      </w:tr>
      <w:tr w:rsidR="006235DF" w14:paraId="11E87590" w14:textId="77777777" w:rsidTr="00E02A9A">
        <w:trPr>
          <w:trHeight w:val="315"/>
        </w:trPr>
        <w:tc>
          <w:tcPr>
            <w:tcW w:w="851" w:type="pct"/>
          </w:tcPr>
          <w:p w14:paraId="6FE5AAEA" w14:textId="77777777" w:rsidR="006235DF" w:rsidRPr="00742E28" w:rsidRDefault="006235DF" w:rsidP="006235DF">
            <w:pPr>
              <w:spacing w:after="0"/>
              <w:jc w:val="left"/>
            </w:pPr>
            <w:r w:rsidRPr="00742E28">
              <w:t>updatedAt</w:t>
            </w:r>
          </w:p>
        </w:tc>
        <w:tc>
          <w:tcPr>
            <w:tcW w:w="3582" w:type="pct"/>
          </w:tcPr>
          <w:p w14:paraId="58DACE0A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Updated date and time</w:t>
            </w:r>
          </w:p>
        </w:tc>
        <w:tc>
          <w:tcPr>
            <w:tcW w:w="567" w:type="pct"/>
          </w:tcPr>
          <w:p w14:paraId="5D1F395C" w14:textId="77777777" w:rsidR="006235DF" w:rsidRDefault="006235DF" w:rsidP="006235DF">
            <w:pPr>
              <w:spacing w:after="0"/>
              <w:jc w:val="left"/>
              <w:textAlignment w:val="baseline"/>
              <w:rPr>
                <w:rFonts w:eastAsia="Times New Roman" w:cs="Times New Roman"/>
                <w:szCs w:val="20"/>
                <w:lang w:eastAsia="en-IN"/>
              </w:rPr>
            </w:pPr>
            <w:r>
              <w:rPr>
                <w:rFonts w:eastAsia="Times New Roman" w:cs="Times New Roman"/>
                <w:szCs w:val="20"/>
                <w:lang w:eastAsia="en-IN"/>
              </w:rPr>
              <w:t>Number</w:t>
            </w:r>
          </w:p>
        </w:tc>
      </w:tr>
    </w:tbl>
    <w:p w14:paraId="210B90D4" w14:textId="77777777" w:rsidR="009477F6" w:rsidRDefault="009477F6" w:rsidP="009477F6">
      <w:pPr>
        <w:pStyle w:val="Heading3"/>
      </w:pPr>
      <w:r>
        <w:t>Result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13136"/>
      </w:tblGrid>
      <w:tr w:rsidR="000A389B" w:rsidRPr="0094479F" w14:paraId="2F00F28E" w14:textId="77777777" w:rsidTr="00E02A9A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4CBA4331" w14:textId="77777777" w:rsidR="000A389B" w:rsidRPr="0094479F" w:rsidRDefault="000A389B" w:rsidP="006235DF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shd w:val="clear" w:color="auto" w:fill="E7E6E6" w:themeFill="background2"/>
          </w:tcPr>
          <w:p w14:paraId="20B08592" w14:textId="77777777" w:rsidR="000A389B" w:rsidRPr="0094479F" w:rsidRDefault="000A389B" w:rsidP="006235DF">
            <w:pPr>
              <w:spacing w:after="0"/>
              <w:jc w:val="left"/>
            </w:pPr>
            <w:r w:rsidRPr="0094479F">
              <w:rPr>
                <w:b/>
                <w:bCs/>
              </w:rPr>
              <w:t xml:space="preserve">Result Description </w:t>
            </w:r>
          </w:p>
        </w:tc>
      </w:tr>
      <w:tr w:rsidR="000A389B" w:rsidRPr="0094479F" w14:paraId="0E2B5A77" w14:textId="77777777" w:rsidTr="00E02A9A">
        <w:trPr>
          <w:trHeight w:val="90"/>
        </w:trPr>
        <w:tc>
          <w:tcPr>
            <w:tcW w:w="851" w:type="pct"/>
          </w:tcPr>
          <w:p w14:paraId="5265F41F" w14:textId="77777777" w:rsidR="000A389B" w:rsidRPr="0094479F" w:rsidRDefault="000A389B" w:rsidP="006235DF">
            <w:pPr>
              <w:spacing w:after="0"/>
              <w:jc w:val="left"/>
            </w:pPr>
            <w:r w:rsidRPr="0094479F">
              <w:t xml:space="preserve">200 </w:t>
            </w:r>
          </w:p>
        </w:tc>
        <w:tc>
          <w:tcPr>
            <w:tcW w:w="4149" w:type="pct"/>
          </w:tcPr>
          <w:p w14:paraId="2C532E7E" w14:textId="77777777" w:rsidR="000A389B" w:rsidRPr="0094479F" w:rsidRDefault="000A389B" w:rsidP="006235DF">
            <w:pPr>
              <w:spacing w:after="0"/>
              <w:jc w:val="left"/>
            </w:pPr>
            <w:r>
              <w:t>The r</w:t>
            </w:r>
            <w:r w:rsidRPr="0094479F">
              <w:t xml:space="preserve">equest </w:t>
            </w:r>
            <w:r>
              <w:t xml:space="preserve">is </w:t>
            </w:r>
            <w:r w:rsidRPr="0094479F">
              <w:t xml:space="preserve">accepted, and </w:t>
            </w:r>
            <w:r>
              <w:t xml:space="preserve">the </w:t>
            </w:r>
            <w:r w:rsidRPr="0094479F">
              <w:t xml:space="preserve">response contains the result </w:t>
            </w:r>
          </w:p>
        </w:tc>
      </w:tr>
    </w:tbl>
    <w:p w14:paraId="168F3244" w14:textId="1B006115" w:rsidR="000A389B" w:rsidRDefault="009477F6" w:rsidP="009477F6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2694"/>
        <w:gridCol w:w="5664"/>
        <w:gridCol w:w="7472"/>
      </w:tblGrid>
      <w:tr w:rsidR="000A389B" w:rsidRPr="00F46BBA" w14:paraId="68DF2E12" w14:textId="77777777" w:rsidTr="00E02A9A">
        <w:trPr>
          <w:trHeight w:val="90"/>
        </w:trPr>
        <w:tc>
          <w:tcPr>
            <w:tcW w:w="851" w:type="pct"/>
            <w:shd w:val="clear" w:color="auto" w:fill="E7E6E6" w:themeFill="background2"/>
          </w:tcPr>
          <w:p w14:paraId="79B55378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HTTP Code </w:t>
            </w:r>
          </w:p>
        </w:tc>
        <w:tc>
          <w:tcPr>
            <w:tcW w:w="1789" w:type="pct"/>
            <w:shd w:val="clear" w:color="auto" w:fill="E7E6E6" w:themeFill="background2"/>
          </w:tcPr>
          <w:p w14:paraId="3C50093F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Code </w:t>
            </w:r>
          </w:p>
        </w:tc>
        <w:tc>
          <w:tcPr>
            <w:tcW w:w="2360" w:type="pct"/>
            <w:shd w:val="clear" w:color="auto" w:fill="E7E6E6" w:themeFill="background2"/>
          </w:tcPr>
          <w:p w14:paraId="657F8A07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rPr>
                <w:b/>
                <w:bCs/>
              </w:rPr>
              <w:t xml:space="preserve">Error Description </w:t>
            </w:r>
          </w:p>
        </w:tc>
      </w:tr>
      <w:tr w:rsidR="000A389B" w:rsidRPr="00F46BBA" w14:paraId="6E10BF4F" w14:textId="77777777" w:rsidTr="00E02A9A">
        <w:trPr>
          <w:trHeight w:val="90"/>
        </w:trPr>
        <w:tc>
          <w:tcPr>
            <w:tcW w:w="851" w:type="pct"/>
          </w:tcPr>
          <w:p w14:paraId="54F74839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t xml:space="preserve">401 </w:t>
            </w:r>
          </w:p>
        </w:tc>
        <w:tc>
          <w:tcPr>
            <w:tcW w:w="1789" w:type="pct"/>
          </w:tcPr>
          <w:p w14:paraId="2D9A8AD3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t xml:space="preserve">CRSM_02.005.000 </w:t>
            </w:r>
          </w:p>
        </w:tc>
        <w:tc>
          <w:tcPr>
            <w:tcW w:w="2360" w:type="pct"/>
          </w:tcPr>
          <w:p w14:paraId="1CCC8B82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0A389B" w:rsidRPr="00F46BBA" w14:paraId="39BBFFE8" w14:textId="77777777" w:rsidTr="00E02A9A">
        <w:trPr>
          <w:trHeight w:val="834"/>
        </w:trPr>
        <w:tc>
          <w:tcPr>
            <w:tcW w:w="851" w:type="pct"/>
          </w:tcPr>
          <w:p w14:paraId="138825AD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t xml:space="preserve">400 </w:t>
            </w:r>
          </w:p>
        </w:tc>
        <w:tc>
          <w:tcPr>
            <w:tcW w:w="1789" w:type="pct"/>
          </w:tcPr>
          <w:p w14:paraId="691A0795" w14:textId="77777777" w:rsidR="000A389B" w:rsidRPr="00F46BBA" w:rsidRDefault="000A389B" w:rsidP="006235DF">
            <w:pPr>
              <w:spacing w:after="0"/>
              <w:jc w:val="left"/>
            </w:pPr>
            <w:r w:rsidRPr="00F46BBA">
              <w:t xml:space="preserve">CRSM_01.005.001 </w:t>
            </w:r>
          </w:p>
        </w:tc>
        <w:tc>
          <w:tcPr>
            <w:tcW w:w="2360" w:type="pct"/>
          </w:tcPr>
          <w:p w14:paraId="26A1BFA3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2641A842" w14:textId="77777777" w:rsidR="000A389B" w:rsidRPr="00935564" w:rsidRDefault="000A389B" w:rsidP="006235DF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3FE0AFDD" w14:textId="77777777" w:rsidR="000A389B" w:rsidRPr="00935564" w:rsidRDefault="000A389B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29C77A7E" w14:textId="77777777" w:rsidR="000A389B" w:rsidRPr="00935564" w:rsidRDefault="000A389B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64B2F901" w14:textId="77777777" w:rsidR="000A389B" w:rsidRPr="00935564" w:rsidRDefault="000A389B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5AF66636" w14:textId="221DEF65" w:rsidR="000A389B" w:rsidRPr="00935564" w:rsidRDefault="000A389B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  <w:bookmarkEnd w:id="1"/>
    </w:tbl>
    <w:p w14:paraId="65E9EDFE" w14:textId="77777777" w:rsidR="00284A12" w:rsidRDefault="00284A12" w:rsidP="00FF6DE7">
      <w:pPr>
        <w:pStyle w:val="Heading2"/>
        <w:jc w:val="left"/>
        <w:sectPr w:rsidR="00284A12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F91F0B" w14:textId="63461514" w:rsidR="003917DE" w:rsidRPr="003917DE" w:rsidRDefault="00D9210A" w:rsidP="00FF6DE7">
      <w:pPr>
        <w:pStyle w:val="Heading2"/>
        <w:jc w:val="left"/>
      </w:pPr>
      <w:bookmarkStart w:id="52" w:name="_Toc217901638"/>
      <w:r>
        <w:t>svgfiles</w:t>
      </w:r>
      <w:r w:rsidR="003917DE" w:rsidRPr="003917DE">
        <w:t xml:space="preserve"> (GET)</w:t>
      </w:r>
      <w:bookmarkEnd w:id="52"/>
      <w:r w:rsidR="003917DE" w:rsidRPr="003917DE">
        <w:t xml:space="preserve"> </w:t>
      </w:r>
    </w:p>
    <w:p w14:paraId="6A28CA53" w14:textId="60DA6BC1" w:rsidR="003917DE" w:rsidRPr="003917DE" w:rsidRDefault="003917DE" w:rsidP="00FF6DE7">
      <w:pPr>
        <w:jc w:val="left"/>
      </w:pPr>
      <w:r w:rsidRPr="003917DE">
        <w:t xml:space="preserve">The </w:t>
      </w:r>
      <w:r w:rsidR="00D9210A">
        <w:t>svgfiles</w:t>
      </w:r>
      <w:r w:rsidR="00D9210A" w:rsidRPr="003917DE">
        <w:t xml:space="preserve"> </w:t>
      </w:r>
      <w:r w:rsidRPr="003917DE">
        <w:t>API is invoked by the Viewer/Builder app to create</w:t>
      </w:r>
      <w:r w:rsidR="00D9210A">
        <w:t xml:space="preserve"> 2D</w:t>
      </w:r>
      <w:r w:rsidRPr="003917DE">
        <w:t xml:space="preserve"> plant layouts that are consumed by the</w:t>
      </w:r>
      <w:r w:rsidR="00D9210A">
        <w:t xml:space="preserve"> 2D</w:t>
      </w:r>
      <w:r w:rsidRPr="003917DE">
        <w:t xml:space="preserve"> Viewer/Builder app. It </w:t>
      </w:r>
      <w:bookmarkStart w:id="53" w:name="OLE_LINK12"/>
      <w:r w:rsidRPr="003917DE">
        <w:t xml:space="preserve">is used to load the saved layouts in the </w:t>
      </w:r>
      <w:r w:rsidR="001A173A">
        <w:t xml:space="preserve">2D </w:t>
      </w:r>
      <w:r w:rsidRPr="003917DE">
        <w:t>Twin Viewer and Builder applications.</w:t>
      </w:r>
    </w:p>
    <w:bookmarkEnd w:id="53"/>
    <w:p w14:paraId="7BC196E9" w14:textId="77777777" w:rsidR="0052170E" w:rsidRPr="0052170E" w:rsidRDefault="0052170E" w:rsidP="0052170E">
      <w:pPr>
        <w:jc w:val="left"/>
        <w:rPr>
          <w:b/>
          <w:bCs/>
        </w:rPr>
      </w:pPr>
      <w:r w:rsidRPr="0052170E">
        <w:rPr>
          <w:b/>
          <w:bCs/>
        </w:rP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3136"/>
      </w:tblGrid>
      <w:tr w:rsidR="003917DE" w:rsidRPr="00E31C3C" w14:paraId="7D64FE96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E939A50" w14:textId="77777777" w:rsidR="003917DE" w:rsidRPr="00E31C3C" w:rsidRDefault="003917DE" w:rsidP="00E31C3C">
            <w:pPr>
              <w:spacing w:after="0"/>
              <w:jc w:val="left"/>
            </w:pPr>
            <w:r w:rsidRPr="00E31C3C">
              <w:t xml:space="preserve">PROTOCOL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939FC5" w14:textId="77777777" w:rsidR="003917DE" w:rsidRPr="00935564" w:rsidRDefault="003917DE" w:rsidP="00E31C3C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3917DE" w:rsidRPr="00E31C3C" w14:paraId="5F4266B5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687BF46" w14:textId="20E47DE4" w:rsidR="003917DE" w:rsidRPr="00E31C3C" w:rsidRDefault="003917DE" w:rsidP="00E31C3C">
            <w:pPr>
              <w:spacing w:after="0"/>
              <w:jc w:val="left"/>
            </w:pPr>
            <w:r w:rsidRPr="00E31C3C">
              <w:t xml:space="preserve">PATH </w:t>
            </w:r>
            <w:r w:rsidR="001D3EFD">
              <w:t>(Public Exposure)</w:t>
            </w:r>
            <w:r w:rsidRPr="00E31C3C">
              <w:t xml:space="preserve">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C1A0CB" w14:textId="4FBEB27C" w:rsidR="003917DE" w:rsidRPr="00935564" w:rsidRDefault="00853DC4" w:rsidP="00E31C3C">
            <w:pPr>
              <w:spacing w:after="0"/>
              <w:jc w:val="left"/>
              <w:rPr>
                <w:rFonts w:ascii="Consolas" w:hAnsi="Consolas"/>
                <w:u w:val="single"/>
              </w:rPr>
            </w:pPr>
            <w:hyperlink r:id="rId71" w:history="1">
              <w:r w:rsidRPr="00935564">
                <w:rPr>
                  <w:rStyle w:val="Hyperlink"/>
                  <w:rFonts w:ascii="Consolas" w:hAnsi="Consolas"/>
                </w:rPr>
                <w:t>https://apim-mw-aot-test.azure-api.net/api/3d-cms/svgfiles?plantId={id}</w:t>
              </w:r>
            </w:hyperlink>
            <w:r w:rsidRPr="00935564">
              <w:rPr>
                <w:rFonts w:ascii="Consolas" w:hAnsi="Consolas"/>
                <w:u w:val="single"/>
              </w:rPr>
              <w:t xml:space="preserve"> </w:t>
            </w:r>
          </w:p>
        </w:tc>
      </w:tr>
      <w:tr w:rsidR="003917DE" w:rsidRPr="00E31C3C" w14:paraId="05F11A93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16B1B3A" w14:textId="77777777" w:rsidR="003917DE" w:rsidRPr="00E31C3C" w:rsidRDefault="003917DE" w:rsidP="00E31C3C">
            <w:pPr>
              <w:spacing w:after="0"/>
              <w:jc w:val="left"/>
            </w:pPr>
            <w:r w:rsidRPr="00E31C3C">
              <w:t xml:space="preserve">METHOD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004202" w14:textId="77777777" w:rsidR="003917DE" w:rsidRPr="00935564" w:rsidRDefault="003917DE" w:rsidP="00E31C3C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GET </w:t>
            </w:r>
          </w:p>
        </w:tc>
      </w:tr>
      <w:tr w:rsidR="003917DE" w:rsidRPr="00E31C3C" w14:paraId="70FE1635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D9536B2" w14:textId="77777777" w:rsidR="003917DE" w:rsidRPr="00E31C3C" w:rsidRDefault="003917DE" w:rsidP="00E31C3C">
            <w:pPr>
              <w:spacing w:after="0"/>
              <w:jc w:val="left"/>
            </w:pPr>
            <w:r w:rsidRPr="00E31C3C">
              <w:t xml:space="preserve">CONTENT TYPE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601478" w14:textId="77777777" w:rsidR="003917DE" w:rsidRPr="00935564" w:rsidRDefault="003917DE" w:rsidP="00E31C3C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3917DE" w:rsidRPr="00E31C3C" w14:paraId="2BB0D9EC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EA6EE8E" w14:textId="77777777" w:rsidR="003917DE" w:rsidRPr="00E31C3C" w:rsidRDefault="003917DE" w:rsidP="00E31C3C">
            <w:pPr>
              <w:spacing w:after="0"/>
              <w:jc w:val="left"/>
            </w:pPr>
            <w:r w:rsidRPr="00E31C3C">
              <w:t>Authorization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1AAECD" w14:textId="77777777" w:rsidR="003917DE" w:rsidRPr="00935564" w:rsidRDefault="003917DE" w:rsidP="00E31C3C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3917DE" w:rsidRPr="00E31C3C" w14:paraId="2E1D44D0" w14:textId="77777777" w:rsidTr="002A2DB4">
        <w:trPr>
          <w:trHeight w:val="99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AA4F858" w14:textId="5B8EBA99" w:rsidR="003917DE" w:rsidRPr="00E31C3C" w:rsidRDefault="003917DE" w:rsidP="00E31C3C">
            <w:pPr>
              <w:spacing w:after="0"/>
              <w:jc w:val="left"/>
            </w:pPr>
            <w:bookmarkStart w:id="54" w:name="OLE_LINK11"/>
            <w:r w:rsidRPr="00E31C3C">
              <w:t>JSON Response</w:t>
            </w:r>
            <w:bookmarkEnd w:id="54"/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D817FD" w14:textId="5F680815" w:rsidR="003917DE" w:rsidRPr="00935564" w:rsidRDefault="00853DC4" w:rsidP="00E31C3C">
            <w:pPr>
              <w:spacing w:after="0"/>
              <w:jc w:val="left"/>
              <w:rPr>
                <w:rFonts w:ascii="Consolas" w:hAnsi="Consolas"/>
              </w:rPr>
            </w:pPr>
            <w:hyperlink r:id="rId72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29528F89" w14:textId="77777777" w:rsidR="00E31C3C" w:rsidRPr="0052170E" w:rsidRDefault="00E31C3C" w:rsidP="00E31C3C">
      <w:pPr>
        <w:jc w:val="left"/>
        <w:rPr>
          <w:b/>
          <w:bCs/>
        </w:rPr>
      </w:pPr>
      <w:r w:rsidRPr="0052170E">
        <w:rPr>
          <w:b/>
          <w:bCs/>
        </w:rP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9042"/>
        <w:gridCol w:w="1849"/>
        <w:gridCol w:w="2245"/>
      </w:tblGrid>
      <w:tr w:rsidR="00E31C3C" w:rsidRPr="003917DE" w14:paraId="7EFF627D" w14:textId="77777777" w:rsidTr="002A2DB4">
        <w:trPr>
          <w:trHeight w:val="36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F594206" w14:textId="77777777" w:rsidR="00E31C3C" w:rsidRPr="003917DE" w:rsidRDefault="00E31C3C" w:rsidP="00E31C3C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Parameter</w:t>
            </w:r>
          </w:p>
        </w:tc>
        <w:tc>
          <w:tcPr>
            <w:tcW w:w="28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E46D66A" w14:textId="77777777" w:rsidR="00E31C3C" w:rsidRPr="003917DE" w:rsidRDefault="00E31C3C" w:rsidP="00E31C3C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Description</w:t>
            </w:r>
          </w:p>
        </w:tc>
        <w:tc>
          <w:tcPr>
            <w:tcW w:w="5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E9C9278" w14:textId="77777777" w:rsidR="00E31C3C" w:rsidRPr="003917DE" w:rsidRDefault="00E31C3C" w:rsidP="00E31C3C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M/O*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7AC106F" w14:textId="77777777" w:rsidR="00E31C3C" w:rsidRPr="003917DE" w:rsidRDefault="00E31C3C" w:rsidP="00E31C3C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E31C3C" w:rsidRPr="00380235" w14:paraId="213A3202" w14:textId="77777777" w:rsidTr="002A2DB4">
        <w:trPr>
          <w:trHeight w:val="36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725264" w14:textId="77777777" w:rsidR="00E31C3C" w:rsidRPr="00380235" w:rsidRDefault="00E31C3C" w:rsidP="00E31C3C">
            <w:pPr>
              <w:spacing w:after="0"/>
              <w:jc w:val="left"/>
            </w:pPr>
            <w:r w:rsidRPr="00380235">
              <w:t>Authorization</w:t>
            </w:r>
          </w:p>
        </w:tc>
        <w:tc>
          <w:tcPr>
            <w:tcW w:w="28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CF9F46" w14:textId="77777777" w:rsidR="00E31C3C" w:rsidRPr="00380235" w:rsidRDefault="00E31C3C" w:rsidP="00E31C3C">
            <w:pPr>
              <w:spacing w:after="0"/>
              <w:jc w:val="left"/>
            </w:pPr>
            <w:r w:rsidRPr="00380235">
              <w:t>Token acquired from Azure AD based on the user credentials for further API calls.</w:t>
            </w:r>
          </w:p>
        </w:tc>
        <w:tc>
          <w:tcPr>
            <w:tcW w:w="5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1DE4D8" w14:textId="77777777" w:rsidR="00E31C3C" w:rsidRPr="00380235" w:rsidRDefault="00E31C3C" w:rsidP="00E31C3C">
            <w:pPr>
              <w:spacing w:after="0"/>
              <w:jc w:val="left"/>
            </w:pPr>
            <w:r w:rsidRPr="00380235">
              <w:t>M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E116F3" w14:textId="77777777" w:rsidR="00E31C3C" w:rsidRPr="00380235" w:rsidRDefault="00E31C3C" w:rsidP="00E31C3C">
            <w:pPr>
              <w:spacing w:after="0"/>
              <w:jc w:val="left"/>
            </w:pPr>
            <w:r w:rsidRPr="00380235">
              <w:t>String</w:t>
            </w:r>
          </w:p>
        </w:tc>
      </w:tr>
    </w:tbl>
    <w:p w14:paraId="1539C5EC" w14:textId="77777777" w:rsidR="00EB6BAB" w:rsidRPr="00853DC4" w:rsidRDefault="00EB6BAB" w:rsidP="00EB6BAB">
      <w:pPr>
        <w:jc w:val="left"/>
        <w:rPr>
          <w:i/>
          <w:iCs/>
        </w:rPr>
      </w:pPr>
      <w:r w:rsidRPr="00853DC4">
        <w:rPr>
          <w:i/>
          <w:iCs/>
        </w:rPr>
        <w:t>*Mandatory/Optional</w:t>
      </w:r>
    </w:p>
    <w:p w14:paraId="5AF224A2" w14:textId="77777777" w:rsidR="00E31C3C" w:rsidRPr="0052170E" w:rsidRDefault="00E31C3C" w:rsidP="00E31C3C">
      <w:pPr>
        <w:jc w:val="left"/>
        <w:rPr>
          <w:b/>
          <w:bCs/>
        </w:rPr>
      </w:pPr>
      <w:r w:rsidRPr="0052170E">
        <w:rPr>
          <w:b/>
          <w:bCs/>
        </w:rP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891"/>
        <w:gridCol w:w="2245"/>
      </w:tblGrid>
      <w:tr w:rsidR="00E31C3C" w:rsidRPr="003917DE" w14:paraId="28CE2F9D" w14:textId="77777777" w:rsidTr="002A2DB4">
        <w:trPr>
          <w:trHeight w:val="45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67453F0" w14:textId="77777777" w:rsidR="00E31C3C" w:rsidRPr="003917DE" w:rsidRDefault="00E31C3C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Parameter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7C4E60C" w14:textId="77777777" w:rsidR="00E31C3C" w:rsidRPr="003917DE" w:rsidRDefault="00E31C3C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Description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7BA1541" w14:textId="77777777" w:rsidR="00E31C3C" w:rsidRPr="003917DE" w:rsidRDefault="00E31C3C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E31C3C" w:rsidRPr="00380235" w14:paraId="03C3CBDD" w14:textId="77777777" w:rsidTr="002A2DB4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055B14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Server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83B4DB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Contains information about how the server handles requests [e.g., Express]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BDFDF1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String</w:t>
            </w:r>
          </w:p>
        </w:tc>
      </w:tr>
      <w:tr w:rsidR="00E31C3C" w:rsidRPr="00380235" w14:paraId="08E0393D" w14:textId="77777777" w:rsidTr="002A2DB4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709170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Content-Type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883959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Length of the content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0CE600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String</w:t>
            </w:r>
          </w:p>
        </w:tc>
      </w:tr>
      <w:tr w:rsidR="00E31C3C" w:rsidRPr="00380235" w14:paraId="1CE54EB6" w14:textId="77777777" w:rsidTr="002A2DB4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008538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Date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0387B1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Date of operation execution e.g. - [Tue, 17 May 2022 06:30:16 GMT]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795CAD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Datetime</w:t>
            </w:r>
          </w:p>
        </w:tc>
      </w:tr>
      <w:tr w:rsidR="00E31C3C" w:rsidRPr="00380235" w14:paraId="4F1E7498" w14:textId="77777777" w:rsidTr="002A2DB4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096B52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Content-Length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66DC0B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Length of the content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144EC3" w14:textId="77777777" w:rsidR="00E31C3C" w:rsidRPr="00380235" w:rsidRDefault="00E31C3C" w:rsidP="00EB6BAB">
            <w:pPr>
              <w:spacing w:after="0"/>
              <w:jc w:val="left"/>
            </w:pPr>
            <w:r w:rsidRPr="00380235">
              <w:t>Bytes</w:t>
            </w:r>
          </w:p>
        </w:tc>
      </w:tr>
    </w:tbl>
    <w:p w14:paraId="2BB51BCC" w14:textId="77777777" w:rsidR="00EB6BAB" w:rsidRPr="0052170E" w:rsidRDefault="00E31C3C" w:rsidP="00E31C3C">
      <w:pPr>
        <w:jc w:val="left"/>
        <w:rPr>
          <w:b/>
          <w:bCs/>
        </w:rPr>
      </w:pPr>
      <w:r w:rsidRPr="0052170E">
        <w:rPr>
          <w:b/>
          <w:bCs/>
        </w:rPr>
        <w:t>Output Body</w:t>
      </w:r>
    </w:p>
    <w:tbl>
      <w:tblPr>
        <w:tblStyle w:val="TableGridLight"/>
        <w:tblW w:w="5010" w:type="pct"/>
        <w:tblLook w:val="04A0" w:firstRow="1" w:lastRow="0" w:firstColumn="1" w:lastColumn="0" w:noHBand="0" w:noVBand="1"/>
      </w:tblPr>
      <w:tblGrid>
        <w:gridCol w:w="2700"/>
        <w:gridCol w:w="10913"/>
        <w:gridCol w:w="2249"/>
      </w:tblGrid>
      <w:tr w:rsidR="00EB6BAB" w:rsidRPr="003917DE" w14:paraId="3B06FE4A" w14:textId="77777777" w:rsidTr="00461797">
        <w:trPr>
          <w:trHeight w:val="203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DF818EE" w14:textId="77777777" w:rsidR="00EB6BAB" w:rsidRPr="003917DE" w:rsidRDefault="00EB6BAB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Parameter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1E148AB" w14:textId="77777777" w:rsidR="00EB6BAB" w:rsidRPr="003917DE" w:rsidRDefault="00EB6BAB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Description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AAD724F" w14:textId="77777777" w:rsidR="00EB6BAB" w:rsidRPr="003917DE" w:rsidRDefault="00EB6BAB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EB6BAB" w:rsidRPr="00380235" w14:paraId="7031553F" w14:textId="77777777" w:rsidTr="00461797">
        <w:trPr>
          <w:trHeight w:val="33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564290" w14:textId="77777777" w:rsidR="00EB6BAB" w:rsidRPr="00380235" w:rsidRDefault="00EB6BAB" w:rsidP="00EB6BAB">
            <w:pPr>
              <w:spacing w:after="0"/>
              <w:jc w:val="left"/>
            </w:pPr>
            <w:bookmarkStart w:id="55" w:name="OLE_LINK14"/>
            <w:r w:rsidRPr="00380235">
              <w:t>svgData</w:t>
            </w:r>
            <w:bookmarkEnd w:id="55"/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445473" w14:textId="77777777" w:rsidR="00EB6BAB" w:rsidRPr="00380235" w:rsidRDefault="00EB6BAB" w:rsidP="00EB6BAB">
            <w:pPr>
              <w:spacing w:after="0"/>
              <w:jc w:val="left"/>
            </w:pPr>
            <w:r w:rsidRPr="00380235">
              <w:t>The array of SVG details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6873DB" w14:textId="77777777" w:rsidR="00EB6BAB" w:rsidRPr="00380235" w:rsidRDefault="00EB6BAB" w:rsidP="00EB6BAB">
            <w:pPr>
              <w:spacing w:after="0"/>
              <w:jc w:val="left"/>
            </w:pPr>
            <w:r w:rsidRPr="00380235">
              <w:t>Array</w:t>
            </w:r>
          </w:p>
        </w:tc>
      </w:tr>
      <w:tr w:rsidR="00EB6BAB" w:rsidRPr="00380235" w14:paraId="0958E554" w14:textId="77777777" w:rsidTr="00461797">
        <w:trPr>
          <w:trHeight w:val="33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A05709" w14:textId="77777777" w:rsidR="00EB6BAB" w:rsidRPr="00380235" w:rsidRDefault="00EB6BAB" w:rsidP="00EB6BAB">
            <w:pPr>
              <w:spacing w:after="0"/>
              <w:jc w:val="left"/>
            </w:pPr>
            <w:r w:rsidRPr="00380235">
              <w:t>sasToken</w:t>
            </w:r>
          </w:p>
        </w:tc>
        <w:tc>
          <w:tcPr>
            <w:tcW w:w="344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37C591" w14:textId="77777777" w:rsidR="00EB6BAB" w:rsidRPr="00380235" w:rsidRDefault="00EB6BAB" w:rsidP="00EB6BAB">
            <w:pPr>
              <w:spacing w:after="0"/>
              <w:jc w:val="left"/>
            </w:pPr>
            <w:r w:rsidRPr="00380235">
              <w:t>Sas token</w:t>
            </w:r>
          </w:p>
        </w:tc>
        <w:tc>
          <w:tcPr>
            <w:tcW w:w="70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A32896" w14:textId="77777777" w:rsidR="00EB6BAB" w:rsidRPr="00380235" w:rsidRDefault="00EB6BAB" w:rsidP="00EB6BAB">
            <w:pPr>
              <w:spacing w:after="0"/>
              <w:jc w:val="left"/>
            </w:pPr>
            <w:r w:rsidRPr="00380235">
              <w:t>String</w:t>
            </w:r>
          </w:p>
        </w:tc>
      </w:tr>
    </w:tbl>
    <w:p w14:paraId="0E269289" w14:textId="77777777" w:rsidR="00E31C3C" w:rsidRPr="0052170E" w:rsidRDefault="00E31C3C" w:rsidP="00E31C3C">
      <w:pPr>
        <w:jc w:val="left"/>
        <w:rPr>
          <w:b/>
          <w:bCs/>
        </w:rPr>
      </w:pPr>
      <w:r w:rsidRPr="0052170E">
        <w:rPr>
          <w:b/>
          <w:bCs/>
        </w:rP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3136"/>
      </w:tblGrid>
      <w:tr w:rsidR="003917DE" w:rsidRPr="003917DE" w14:paraId="5CA508E5" w14:textId="77777777" w:rsidTr="002A2DB4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F5F9216" w14:textId="77777777" w:rsidR="003917DE" w:rsidRPr="003917DE" w:rsidRDefault="003917DE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073FC5B" w14:textId="77777777" w:rsidR="003917DE" w:rsidRPr="003917DE" w:rsidRDefault="003917DE" w:rsidP="00EB6BAB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Result Description </w:t>
            </w:r>
          </w:p>
        </w:tc>
      </w:tr>
      <w:tr w:rsidR="003917DE" w:rsidRPr="003917DE" w14:paraId="31EC1818" w14:textId="77777777" w:rsidTr="002A2DB4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53313A" w14:textId="77777777" w:rsidR="003917DE" w:rsidRPr="00380235" w:rsidRDefault="003917DE" w:rsidP="00EB6BAB">
            <w:pPr>
              <w:spacing w:after="0"/>
              <w:jc w:val="left"/>
            </w:pPr>
            <w:r w:rsidRPr="00380235">
              <w:t xml:space="preserve">200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945777" w14:textId="77777777" w:rsidR="003917DE" w:rsidRPr="00380235" w:rsidRDefault="003917DE" w:rsidP="00EB6BAB">
            <w:pPr>
              <w:spacing w:after="0"/>
              <w:jc w:val="left"/>
            </w:pPr>
            <w:r w:rsidRPr="00380235">
              <w:t xml:space="preserve">The request is accepted, and the response contains the result. </w:t>
            </w:r>
          </w:p>
        </w:tc>
      </w:tr>
    </w:tbl>
    <w:p w14:paraId="51655994" w14:textId="563256CD" w:rsidR="00853DC4" w:rsidRPr="003917DE" w:rsidRDefault="00EB6BAB" w:rsidP="00FF6DE7">
      <w:pPr>
        <w:jc w:val="left"/>
        <w:rPr>
          <w:b/>
          <w:bCs/>
          <w:i/>
          <w:iCs/>
        </w:rPr>
      </w:pPr>
      <w:r w:rsidRPr="0052170E">
        <w:rPr>
          <w:b/>
          <w:bCs/>
        </w:rP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5683"/>
        <w:gridCol w:w="7453"/>
      </w:tblGrid>
      <w:tr w:rsidR="003917DE" w:rsidRPr="003917DE" w14:paraId="7A8B4E5F" w14:textId="77777777" w:rsidTr="002A2DB4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598BD07" w14:textId="77777777" w:rsidR="003917DE" w:rsidRPr="003917DE" w:rsidRDefault="003917DE" w:rsidP="002A2DB4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F989BE4" w14:textId="77777777" w:rsidR="003917DE" w:rsidRPr="003917DE" w:rsidRDefault="003917DE" w:rsidP="002A2DB4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CA17ED4" w14:textId="77777777" w:rsidR="003917DE" w:rsidRPr="003917DE" w:rsidRDefault="003917DE" w:rsidP="002A2DB4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Description </w:t>
            </w:r>
          </w:p>
        </w:tc>
      </w:tr>
      <w:tr w:rsidR="003917DE" w:rsidRPr="003917DE" w14:paraId="6AA63392" w14:textId="77777777" w:rsidTr="002A2DB4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4A9E07" w14:textId="77777777" w:rsidR="003917DE" w:rsidRPr="00380235" w:rsidRDefault="003917DE" w:rsidP="002A2DB4">
            <w:pPr>
              <w:spacing w:after="0"/>
              <w:jc w:val="left"/>
            </w:pPr>
            <w:r w:rsidRPr="00380235">
              <w:t xml:space="preserve">401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9D54C6" w14:textId="77777777" w:rsidR="003917DE" w:rsidRPr="00380235" w:rsidRDefault="003917DE" w:rsidP="002A2DB4">
            <w:pPr>
              <w:spacing w:after="0"/>
              <w:jc w:val="left"/>
            </w:pPr>
            <w:r w:rsidRPr="00380235">
              <w:t xml:space="preserve">CRSM_02.005.000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CA0ECA" w14:textId="77777777" w:rsidR="003917DE" w:rsidRPr="00935564" w:rsidRDefault="003917DE" w:rsidP="002A2DB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3917DE" w:rsidRPr="003917DE" w14:paraId="59C29414" w14:textId="77777777" w:rsidTr="002A2DB4">
        <w:trPr>
          <w:trHeight w:val="833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15603A" w14:textId="77777777" w:rsidR="003917DE" w:rsidRPr="00380235" w:rsidRDefault="003917DE" w:rsidP="002A2DB4">
            <w:pPr>
              <w:spacing w:after="0"/>
              <w:jc w:val="left"/>
            </w:pPr>
            <w:r w:rsidRPr="00380235">
              <w:t xml:space="preserve">400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195209" w14:textId="77777777" w:rsidR="003917DE" w:rsidRPr="00380235" w:rsidRDefault="003917DE" w:rsidP="002A2DB4">
            <w:pPr>
              <w:spacing w:after="0"/>
              <w:jc w:val="left"/>
            </w:pPr>
            <w:r w:rsidRPr="00380235">
              <w:t xml:space="preserve">CRSM_01.005.001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6CE942" w14:textId="77777777" w:rsidR="003917DE" w:rsidRPr="00935564" w:rsidRDefault="003917DE" w:rsidP="002A2DB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1B3D2F1E" w14:textId="77777777" w:rsidR="003917DE" w:rsidRPr="00935564" w:rsidRDefault="003917DE" w:rsidP="002A2DB4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154556D6" w14:textId="77777777" w:rsidR="003917DE" w:rsidRPr="00935564" w:rsidRDefault="003917DE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2021076B" w14:textId="77777777" w:rsidR="003917DE" w:rsidRPr="00935564" w:rsidRDefault="003917DE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2E2645C6" w14:textId="77777777" w:rsidR="003917DE" w:rsidRPr="00935564" w:rsidRDefault="003917DE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412F970D" w14:textId="686D3B8E" w:rsidR="003917DE" w:rsidRPr="00935564" w:rsidRDefault="003917DE" w:rsidP="005F04C4">
            <w:pPr>
              <w:spacing w:after="0"/>
              <w:ind w:left="36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667CF298" w14:textId="77777777" w:rsidR="00461797" w:rsidRDefault="00461797" w:rsidP="00FF6DE7">
      <w:pPr>
        <w:pStyle w:val="Heading2"/>
        <w:jc w:val="left"/>
        <w:sectPr w:rsidR="00461797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56" w:name="OLE_LINK24"/>
    </w:p>
    <w:p w14:paraId="489784FA" w14:textId="45931716" w:rsidR="003917DE" w:rsidRPr="00EC7013" w:rsidRDefault="002C79FA" w:rsidP="00FF6DE7">
      <w:pPr>
        <w:pStyle w:val="Heading2"/>
        <w:jc w:val="left"/>
      </w:pPr>
      <w:bookmarkStart w:id="57" w:name="_Toc217901639"/>
      <w:r w:rsidRPr="00EC7013">
        <w:t>svgfiles</w:t>
      </w:r>
      <w:r w:rsidR="003917DE" w:rsidRPr="00EC7013">
        <w:t xml:space="preserve"> </w:t>
      </w:r>
      <w:bookmarkEnd w:id="56"/>
      <w:r w:rsidR="003917DE" w:rsidRPr="00EC7013">
        <w:t>(POST)</w:t>
      </w:r>
      <w:bookmarkEnd w:id="57"/>
    </w:p>
    <w:p w14:paraId="77D53419" w14:textId="52DE0233" w:rsidR="003917DE" w:rsidRPr="00853DC4" w:rsidRDefault="003917DE" w:rsidP="00FF6DE7">
      <w:pPr>
        <w:jc w:val="left"/>
      </w:pPr>
      <w:r w:rsidRPr="00853DC4">
        <w:t xml:space="preserve">The </w:t>
      </w:r>
      <w:r w:rsidR="002C79FA" w:rsidRPr="00853DC4">
        <w:t xml:space="preserve">svgfiles </w:t>
      </w:r>
      <w:r w:rsidRPr="00853DC4">
        <w:t xml:space="preserve">API is invoked by the </w:t>
      </w:r>
      <w:r w:rsidR="002C79FA" w:rsidRPr="00853DC4">
        <w:t xml:space="preserve">2D </w:t>
      </w:r>
      <w:r w:rsidRPr="00853DC4">
        <w:t xml:space="preserve">Builder app to </w:t>
      </w:r>
      <w:bookmarkStart w:id="58" w:name="OLE_LINK31"/>
      <w:r w:rsidRPr="00853DC4">
        <w:t xml:space="preserve">save </w:t>
      </w:r>
      <w:r w:rsidR="002C79FA" w:rsidRPr="00853DC4">
        <w:t xml:space="preserve">2D Models </w:t>
      </w:r>
      <w:r w:rsidRPr="00853DC4">
        <w:t>created on the Builder app.</w:t>
      </w:r>
    </w:p>
    <w:bookmarkEnd w:id="58"/>
    <w:p w14:paraId="78EB7079" w14:textId="77777777" w:rsidR="003C173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3917DE" w:rsidRPr="003C1733" w14:paraId="031B2F6C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5683DF5" w14:textId="77777777" w:rsidR="003917DE" w:rsidRPr="003C1733" w:rsidRDefault="003917DE" w:rsidP="003C1733">
            <w:pPr>
              <w:spacing w:after="0"/>
              <w:jc w:val="left"/>
            </w:pPr>
            <w:r w:rsidRPr="003C1733">
              <w:t xml:space="preserve">PROTOCOL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1DD904" w14:textId="77777777" w:rsidR="003917DE" w:rsidRPr="00935564" w:rsidRDefault="003917DE" w:rsidP="003C173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3917DE" w:rsidRPr="003C1733" w14:paraId="090950C1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4F6E1DB" w14:textId="38B0B6C4" w:rsidR="003917DE" w:rsidRPr="003C1733" w:rsidRDefault="003917DE" w:rsidP="003C1733">
            <w:pPr>
              <w:spacing w:after="0"/>
              <w:jc w:val="left"/>
            </w:pPr>
            <w:r w:rsidRPr="003C1733">
              <w:t xml:space="preserve">PATH </w:t>
            </w:r>
            <w:r w:rsidR="001D3EFD">
              <w:t>(Public Exposure)</w:t>
            </w:r>
            <w:r w:rsidRPr="003C1733">
              <w:t xml:space="preserve">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435B10" w14:textId="6B93D18B" w:rsidR="003917DE" w:rsidRPr="00935564" w:rsidRDefault="00853DC4" w:rsidP="003C1733">
            <w:pPr>
              <w:spacing w:after="0"/>
              <w:jc w:val="left"/>
              <w:rPr>
                <w:rFonts w:ascii="Consolas" w:hAnsi="Consolas"/>
              </w:rPr>
            </w:pPr>
            <w:hyperlink r:id="rId73" w:history="1">
              <w:r w:rsidRPr="00935564">
                <w:rPr>
                  <w:rStyle w:val="Hyperlink"/>
                  <w:rFonts w:ascii="Consolas" w:hAnsi="Consolas"/>
                </w:rPr>
                <w:t>https://apim-mw-aot-test.azure-api.net/api/3d-cms/svgfiles</w:t>
              </w:r>
            </w:hyperlink>
            <w:r w:rsidRPr="00935564">
              <w:rPr>
                <w:rFonts w:ascii="Consolas" w:hAnsi="Consolas"/>
                <w:u w:val="single"/>
              </w:rPr>
              <w:t xml:space="preserve"> </w:t>
            </w:r>
          </w:p>
        </w:tc>
      </w:tr>
      <w:tr w:rsidR="003917DE" w:rsidRPr="003C1733" w14:paraId="4CCC028A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56BAAB8" w14:textId="77777777" w:rsidR="003917DE" w:rsidRPr="003C1733" w:rsidRDefault="003917DE" w:rsidP="003C1733">
            <w:pPr>
              <w:spacing w:after="0"/>
              <w:jc w:val="left"/>
            </w:pPr>
            <w:r w:rsidRPr="003C1733">
              <w:t xml:space="preserve">METHOD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812DEF" w14:textId="77777777" w:rsidR="003917DE" w:rsidRPr="00935564" w:rsidRDefault="003917DE" w:rsidP="003C173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POST </w:t>
            </w:r>
          </w:p>
        </w:tc>
      </w:tr>
      <w:tr w:rsidR="003917DE" w:rsidRPr="003C1733" w14:paraId="04AB6AE2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98A445F" w14:textId="77777777" w:rsidR="003917DE" w:rsidRPr="003C1733" w:rsidRDefault="003917DE" w:rsidP="003C1733">
            <w:pPr>
              <w:spacing w:after="0"/>
              <w:jc w:val="left"/>
            </w:pPr>
            <w:r w:rsidRPr="003C1733">
              <w:t xml:space="preserve">CONTENT TYPE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6DBAFD" w14:textId="77777777" w:rsidR="003917DE" w:rsidRPr="00935564" w:rsidRDefault="003917DE" w:rsidP="003C173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3917DE" w:rsidRPr="003C1733" w14:paraId="17D44188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F3013F4" w14:textId="77777777" w:rsidR="003917DE" w:rsidRPr="003C1733" w:rsidRDefault="003917DE" w:rsidP="003C1733">
            <w:pPr>
              <w:spacing w:after="0"/>
              <w:jc w:val="left"/>
            </w:pPr>
            <w:r w:rsidRPr="003C1733">
              <w:t>Authorization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7A45CB" w14:textId="77777777" w:rsidR="003917DE" w:rsidRPr="00935564" w:rsidRDefault="003917DE" w:rsidP="003C173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3917DE" w:rsidRPr="003C1733" w14:paraId="77D6138D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4E2CE81" w14:textId="7F2C607A" w:rsidR="003917DE" w:rsidRPr="003C1733" w:rsidRDefault="003917DE" w:rsidP="003C1733">
            <w:pPr>
              <w:spacing w:after="0"/>
              <w:jc w:val="left"/>
            </w:pPr>
            <w:bookmarkStart w:id="59" w:name="OLE_LINK16"/>
            <w:r w:rsidRPr="003C1733">
              <w:t>JSON Request</w:t>
            </w:r>
            <w:bookmarkEnd w:id="59"/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190B5F" w14:textId="6BD17C9F" w:rsidR="003917DE" w:rsidRPr="00935564" w:rsidRDefault="002C76FF" w:rsidP="003C1733">
            <w:pPr>
              <w:spacing w:after="0"/>
              <w:jc w:val="left"/>
              <w:rPr>
                <w:rFonts w:ascii="Consolas" w:hAnsi="Consolas"/>
              </w:rPr>
            </w:pPr>
            <w:hyperlink r:id="rId74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  <w:tr w:rsidR="003917DE" w:rsidRPr="003C1733" w14:paraId="7016313B" w14:textId="77777777" w:rsidTr="00330AC3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AB8F278" w14:textId="4ECCEF88" w:rsidR="003917DE" w:rsidRPr="003C1733" w:rsidRDefault="003917DE" w:rsidP="003C1733">
            <w:pPr>
              <w:spacing w:after="0"/>
              <w:jc w:val="left"/>
            </w:pPr>
            <w:bookmarkStart w:id="60" w:name="OLE_LINK17"/>
            <w:r w:rsidRPr="003C1733">
              <w:t>JSON Response</w:t>
            </w:r>
            <w:bookmarkEnd w:id="60"/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3AD550" w14:textId="234DE4A3" w:rsidR="003917DE" w:rsidRPr="00935564" w:rsidRDefault="002C76FF" w:rsidP="003C1733">
            <w:pPr>
              <w:spacing w:after="0"/>
              <w:jc w:val="left"/>
              <w:rPr>
                <w:rFonts w:ascii="Consolas" w:hAnsi="Consolas"/>
              </w:rPr>
            </w:pPr>
            <w:hyperlink r:id="rId75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0F814A61" w14:textId="77777777" w:rsidR="003C173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820"/>
        <w:gridCol w:w="1441"/>
        <w:gridCol w:w="2783"/>
      </w:tblGrid>
      <w:tr w:rsidR="003C1733" w:rsidRPr="003917DE" w14:paraId="695281EC" w14:textId="77777777" w:rsidTr="00330AC3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E0F2A7A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6DD6FD9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818B678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71CDCE1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3C1733" w:rsidRPr="00F62B4C" w14:paraId="48BBCF56" w14:textId="77777777" w:rsidTr="00330AC3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4F20F0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Authorization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AF67BB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Token acquired from Azure AD based on the user credentials for further API calls.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2B7B41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242C14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String</w:t>
            </w:r>
          </w:p>
        </w:tc>
      </w:tr>
    </w:tbl>
    <w:p w14:paraId="3EF1DB09" w14:textId="5ADDCC79" w:rsidR="003C173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 xml:space="preserve">Input </w:t>
      </w:r>
      <w:r>
        <w:rPr>
          <w:b/>
          <w:bCs/>
        </w:rPr>
        <w:t>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8820"/>
        <w:gridCol w:w="1441"/>
        <w:gridCol w:w="2783"/>
      </w:tblGrid>
      <w:tr w:rsidR="003C1733" w:rsidRPr="003917DE" w14:paraId="410680B9" w14:textId="77777777" w:rsidTr="00330AC3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F6CB525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86E3437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6D611C5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D74B312" w14:textId="77777777" w:rsidR="003C1733" w:rsidRPr="003917DE" w:rsidRDefault="003C1733" w:rsidP="003C173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3C1733" w:rsidRPr="00F62B4C" w14:paraId="46248E1A" w14:textId="77777777" w:rsidTr="00330AC3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85021D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title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AEE242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Name of the 2D Model</w:t>
            </w:r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2AE202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2D2D03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t>String</w:t>
            </w:r>
          </w:p>
        </w:tc>
      </w:tr>
      <w:tr w:rsidR="003C1733" w:rsidRPr="00F62B4C" w14:paraId="7DE6FDD5" w14:textId="77777777" w:rsidTr="00330AC3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6C5643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bookmarkStart w:id="61" w:name="OLE_LINK20"/>
            <w:r w:rsidRPr="00F62B4C">
              <w:rPr>
                <w:lang w:val="en-IN"/>
              </w:rPr>
              <w:t>svgAsset</w:t>
            </w:r>
            <w:bookmarkEnd w:id="61"/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360182" w14:textId="77777777" w:rsidR="003C1733" w:rsidRPr="00F62B4C" w:rsidRDefault="003C1733" w:rsidP="003C1733">
            <w:pPr>
              <w:spacing w:after="0"/>
              <w:jc w:val="left"/>
            </w:pPr>
            <w:bookmarkStart w:id="62" w:name="OLE_LINK21"/>
            <w:r w:rsidRPr="00F62B4C">
              <w:t>Svg asset details</w:t>
            </w:r>
            <w:bookmarkEnd w:id="62"/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E4C8C5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F700CF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Object</w:t>
            </w:r>
          </w:p>
        </w:tc>
      </w:tr>
      <w:tr w:rsidR="003C1733" w:rsidRPr="00F62B4C" w14:paraId="676B32C0" w14:textId="77777777" w:rsidTr="00330AC3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A4BF4E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thumbnail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4BCE9B" w14:textId="77777777" w:rsidR="003C1733" w:rsidRPr="00F62B4C" w:rsidRDefault="003C1733" w:rsidP="003C1733">
            <w:pPr>
              <w:spacing w:after="0"/>
              <w:jc w:val="left"/>
            </w:pPr>
            <w:bookmarkStart w:id="63" w:name="OLE_LINK22"/>
            <w:r w:rsidRPr="00F62B4C">
              <w:t>Thumbnail Details</w:t>
            </w:r>
            <w:bookmarkEnd w:id="63"/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41DDC9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E63AD1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Object</w:t>
            </w:r>
          </w:p>
        </w:tc>
      </w:tr>
      <w:tr w:rsidR="003C1733" w:rsidRPr="00F62B4C" w14:paraId="097FA837" w14:textId="77777777" w:rsidTr="00330AC3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86CCE4" w14:textId="77777777" w:rsidR="003C1733" w:rsidRPr="00F62B4C" w:rsidRDefault="003C1733" w:rsidP="003C173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plantId</w:t>
            </w:r>
          </w:p>
        </w:tc>
        <w:tc>
          <w:tcPr>
            <w:tcW w:w="27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6EF1D6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Plant id of the factory location</w:t>
            </w:r>
          </w:p>
        </w:tc>
        <w:tc>
          <w:tcPr>
            <w:tcW w:w="45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40829F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DFEC78" w14:textId="77777777" w:rsidR="003C1733" w:rsidRPr="00F62B4C" w:rsidRDefault="003C1733" w:rsidP="003C1733">
            <w:pPr>
              <w:spacing w:after="0"/>
              <w:jc w:val="left"/>
            </w:pPr>
            <w:r w:rsidRPr="00F62B4C">
              <w:t>String</w:t>
            </w:r>
          </w:p>
        </w:tc>
      </w:tr>
    </w:tbl>
    <w:p w14:paraId="39FEF556" w14:textId="77777777" w:rsidR="00330AC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0245"/>
        <w:gridCol w:w="2799"/>
      </w:tblGrid>
      <w:tr w:rsidR="00330AC3" w:rsidRPr="003917DE" w14:paraId="0EC7B4C7" w14:textId="77777777" w:rsidTr="004C2A89">
        <w:trPr>
          <w:trHeight w:val="359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516C7FA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6026C3B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5FEE5EE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330AC3" w:rsidRPr="00F62B4C" w14:paraId="650B69FA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6EFD8D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Server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01DA19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Contains information about how the server handles requests [e.g., Express]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18BCB0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String</w:t>
            </w:r>
            <w:r w:rsidRPr="00F62B4C">
              <w:rPr>
                <w:lang w:val="en-IN"/>
              </w:rPr>
              <w:t> </w:t>
            </w:r>
          </w:p>
        </w:tc>
      </w:tr>
      <w:tr w:rsidR="00330AC3" w:rsidRPr="00F62B4C" w14:paraId="6AD79044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ED84F3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Content-Type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120BB0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Length of the content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571544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String</w:t>
            </w:r>
          </w:p>
        </w:tc>
      </w:tr>
      <w:tr w:rsidR="00330AC3" w:rsidRPr="00F62B4C" w14:paraId="4F29C184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C6743E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Date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664BF5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Date of operation execution e.g. - [Tue, 17 May 2022 06:30:16 GMT]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7CE354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Datetime</w:t>
            </w:r>
            <w:r w:rsidRPr="00F62B4C">
              <w:rPr>
                <w:lang w:val="en-IN"/>
              </w:rPr>
              <w:t> </w:t>
            </w:r>
          </w:p>
        </w:tc>
      </w:tr>
      <w:tr w:rsidR="00330AC3" w:rsidRPr="00F62B4C" w14:paraId="2B36F3A6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F1C10B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Content-Length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877F8A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Length of the content</w:t>
            </w:r>
            <w:r w:rsidRPr="00F62B4C">
              <w:rPr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34A1FC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Bytes</w:t>
            </w:r>
            <w:r w:rsidRPr="00F62B4C">
              <w:rPr>
                <w:lang w:val="en-IN"/>
              </w:rPr>
              <w:t> </w:t>
            </w:r>
          </w:p>
        </w:tc>
      </w:tr>
    </w:tbl>
    <w:p w14:paraId="5C79A3C1" w14:textId="77777777" w:rsidR="00330AC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0245"/>
        <w:gridCol w:w="2799"/>
      </w:tblGrid>
      <w:tr w:rsidR="00330AC3" w:rsidRPr="003917DE" w14:paraId="5137299E" w14:textId="77777777" w:rsidTr="004C2A89">
        <w:trPr>
          <w:trHeight w:val="386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18C1980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6BB1D0A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355E4CB" w14:textId="77777777" w:rsidR="00330AC3" w:rsidRPr="003917DE" w:rsidRDefault="00330AC3" w:rsidP="00330AC3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330AC3" w:rsidRPr="00F62B4C" w14:paraId="31CF9546" w14:textId="77777777" w:rsidTr="00330AC3">
        <w:trPr>
          <w:trHeight w:val="368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44857D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_id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C1E63F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Unique ID of 2D Model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AAF6EC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String</w:t>
            </w:r>
          </w:p>
        </w:tc>
      </w:tr>
      <w:tr w:rsidR="00330AC3" w:rsidRPr="00F62B4C" w14:paraId="7958333B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9E7A98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title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D1DCBA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Name of the 2D Model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0DBEAA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t>String</w:t>
            </w:r>
          </w:p>
        </w:tc>
      </w:tr>
      <w:tr w:rsidR="00330AC3" w:rsidRPr="00F62B4C" w14:paraId="30001A77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B25678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svgAsset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AC1323" w14:textId="77777777" w:rsidR="00330AC3" w:rsidRPr="00F62B4C" w:rsidRDefault="00330AC3" w:rsidP="00330AC3">
            <w:pPr>
              <w:spacing w:after="0"/>
              <w:jc w:val="left"/>
            </w:pPr>
            <w:bookmarkStart w:id="64" w:name="OLE_LINK25"/>
            <w:r w:rsidRPr="00F62B4C">
              <w:t>Svg asset details</w:t>
            </w:r>
            <w:bookmarkEnd w:id="64"/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66DB84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Object</w:t>
            </w:r>
          </w:p>
        </w:tc>
      </w:tr>
      <w:tr w:rsidR="00330AC3" w:rsidRPr="00F62B4C" w14:paraId="33C31D78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0413F6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createdAt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7E77D8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Svg Created At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C86B24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Date</w:t>
            </w:r>
          </w:p>
        </w:tc>
      </w:tr>
      <w:tr w:rsidR="00330AC3" w:rsidRPr="00F62B4C" w14:paraId="76C43C56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4E52D1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thumbnail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CC0E0A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Thumbnail Details</w:t>
            </w:r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387F9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Object</w:t>
            </w:r>
          </w:p>
        </w:tc>
      </w:tr>
      <w:tr w:rsidR="00330AC3" w:rsidRPr="00F62B4C" w14:paraId="66847A6E" w14:textId="77777777" w:rsidTr="00330AC3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BAA1F" w14:textId="77777777" w:rsidR="00330AC3" w:rsidRPr="00F62B4C" w:rsidRDefault="00330AC3" w:rsidP="00330AC3">
            <w:pPr>
              <w:spacing w:after="0"/>
              <w:jc w:val="left"/>
              <w:rPr>
                <w:lang w:val="en-IN"/>
              </w:rPr>
            </w:pPr>
            <w:r w:rsidRPr="00F62B4C">
              <w:rPr>
                <w:lang w:val="en-IN"/>
              </w:rPr>
              <w:t>plantId</w:t>
            </w:r>
          </w:p>
        </w:tc>
        <w:tc>
          <w:tcPr>
            <w:tcW w:w="3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CA6345" w14:textId="77777777" w:rsidR="00330AC3" w:rsidRPr="00F62B4C" w:rsidRDefault="00330AC3" w:rsidP="00330AC3">
            <w:pPr>
              <w:spacing w:after="0"/>
              <w:jc w:val="left"/>
            </w:pPr>
            <w:bookmarkStart w:id="65" w:name="OLE_LINK23"/>
            <w:r w:rsidRPr="00F62B4C">
              <w:t>Plant id of the factory location</w:t>
            </w:r>
            <w:bookmarkEnd w:id="65"/>
          </w:p>
        </w:tc>
        <w:tc>
          <w:tcPr>
            <w:tcW w:w="88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4F1926" w14:textId="77777777" w:rsidR="00330AC3" w:rsidRPr="00F62B4C" w:rsidRDefault="00330AC3" w:rsidP="00330AC3">
            <w:pPr>
              <w:spacing w:after="0"/>
              <w:jc w:val="left"/>
            </w:pPr>
            <w:r w:rsidRPr="00F62B4C">
              <w:t>String</w:t>
            </w:r>
          </w:p>
        </w:tc>
      </w:tr>
    </w:tbl>
    <w:p w14:paraId="509BA3D8" w14:textId="77777777" w:rsidR="003C1733" w:rsidRPr="003C1733" w:rsidRDefault="003C1733" w:rsidP="003C1733">
      <w:pPr>
        <w:jc w:val="left"/>
        <w:rPr>
          <w:b/>
          <w:bCs/>
        </w:rPr>
      </w:pPr>
      <w:r w:rsidRPr="003C1733">
        <w:rPr>
          <w:b/>
          <w:bCs/>
        </w:rP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3917DE" w:rsidRPr="003917DE" w14:paraId="4BB16D56" w14:textId="77777777" w:rsidTr="00B10A38">
        <w:trPr>
          <w:trHeight w:val="323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06A2C0E" w14:textId="77777777" w:rsidR="003917DE" w:rsidRPr="003917DE" w:rsidRDefault="003917DE" w:rsidP="00B10A38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428C8F0" w14:textId="77777777" w:rsidR="003917DE" w:rsidRPr="003917DE" w:rsidRDefault="003917DE" w:rsidP="00B10A38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Result Description </w:t>
            </w:r>
          </w:p>
        </w:tc>
      </w:tr>
      <w:tr w:rsidR="003917DE" w:rsidRPr="003917DE" w14:paraId="0976312F" w14:textId="77777777" w:rsidTr="00330AC3">
        <w:trPr>
          <w:trHeight w:val="167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BC6763" w14:textId="77777777" w:rsidR="003917DE" w:rsidRPr="00853DC4" w:rsidRDefault="003917DE" w:rsidP="00B10A38">
            <w:pPr>
              <w:spacing w:after="0"/>
              <w:jc w:val="left"/>
            </w:pPr>
            <w:r w:rsidRPr="00853DC4">
              <w:t xml:space="preserve">200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D7376E" w14:textId="77777777" w:rsidR="003917DE" w:rsidRPr="00853DC4" w:rsidRDefault="003917DE" w:rsidP="00B10A38">
            <w:pPr>
              <w:spacing w:after="0"/>
              <w:jc w:val="left"/>
            </w:pPr>
            <w:r w:rsidRPr="00853DC4">
              <w:t xml:space="preserve">The request is accepted, and the response contains the result </w:t>
            </w:r>
          </w:p>
        </w:tc>
      </w:tr>
    </w:tbl>
    <w:p w14:paraId="2A9CEE3A" w14:textId="405B62DA" w:rsidR="003917DE" w:rsidRPr="003917DE" w:rsidRDefault="00330AC3" w:rsidP="00FF6DE7">
      <w:pPr>
        <w:jc w:val="left"/>
        <w:rPr>
          <w:b/>
          <w:bCs/>
        </w:rPr>
      </w:pPr>
      <w:r w:rsidRPr="003C1733">
        <w:rPr>
          <w:b/>
          <w:bCs/>
        </w:rP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00"/>
        <w:gridCol w:w="4847"/>
        <w:gridCol w:w="8083"/>
      </w:tblGrid>
      <w:tr w:rsidR="003917DE" w:rsidRPr="003917DE" w14:paraId="460F0F0E" w14:textId="77777777" w:rsidTr="003917DE">
        <w:trPr>
          <w:trHeight w:val="90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E5BF63C" w14:textId="77777777" w:rsidR="003917DE" w:rsidRPr="003917DE" w:rsidRDefault="003917DE" w:rsidP="00330AC3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15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9021B8F" w14:textId="77777777" w:rsidR="003917DE" w:rsidRPr="003917DE" w:rsidRDefault="003917DE" w:rsidP="00330AC3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Code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0E82CE4" w14:textId="77777777" w:rsidR="003917DE" w:rsidRPr="003917DE" w:rsidRDefault="003917DE" w:rsidP="00330AC3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Description </w:t>
            </w:r>
          </w:p>
        </w:tc>
      </w:tr>
      <w:tr w:rsidR="003917DE" w:rsidRPr="003917DE" w14:paraId="475A2E26" w14:textId="77777777" w:rsidTr="003917DE">
        <w:trPr>
          <w:trHeight w:val="90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C158F6" w14:textId="77777777" w:rsidR="003917DE" w:rsidRPr="00F62B4C" w:rsidRDefault="003917DE" w:rsidP="00330AC3">
            <w:pPr>
              <w:spacing w:after="0"/>
              <w:jc w:val="left"/>
            </w:pPr>
            <w:r w:rsidRPr="00F62B4C">
              <w:t xml:space="preserve">401 </w:t>
            </w:r>
          </w:p>
        </w:tc>
        <w:tc>
          <w:tcPr>
            <w:tcW w:w="15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7EBD24" w14:textId="77777777" w:rsidR="003917DE" w:rsidRPr="00F62B4C" w:rsidRDefault="003917DE" w:rsidP="00330AC3">
            <w:pPr>
              <w:spacing w:after="0"/>
              <w:jc w:val="left"/>
            </w:pPr>
            <w:r w:rsidRPr="00F62B4C">
              <w:t xml:space="preserve">CRSM_02.005.000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72AFDDE" w14:textId="77777777" w:rsidR="003917DE" w:rsidRPr="00935564" w:rsidRDefault="003917DE" w:rsidP="00330AC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3917DE" w:rsidRPr="003917DE" w14:paraId="1E0A3FD3" w14:textId="77777777" w:rsidTr="003917DE">
        <w:trPr>
          <w:trHeight w:val="833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A9556C" w14:textId="77777777" w:rsidR="003917DE" w:rsidRPr="00F62B4C" w:rsidRDefault="003917DE" w:rsidP="00330AC3">
            <w:pPr>
              <w:spacing w:after="0"/>
              <w:jc w:val="left"/>
            </w:pPr>
            <w:r w:rsidRPr="00F62B4C">
              <w:t xml:space="preserve">400 </w:t>
            </w:r>
          </w:p>
        </w:tc>
        <w:tc>
          <w:tcPr>
            <w:tcW w:w="15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3F0679" w14:textId="77777777" w:rsidR="003917DE" w:rsidRPr="00F62B4C" w:rsidRDefault="003917DE" w:rsidP="00330AC3">
            <w:pPr>
              <w:spacing w:after="0"/>
              <w:jc w:val="left"/>
            </w:pPr>
            <w:r w:rsidRPr="00F62B4C">
              <w:t xml:space="preserve">CRSM_01.005.001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E81B90" w14:textId="77777777" w:rsidR="003917DE" w:rsidRPr="00935564" w:rsidRDefault="003917DE" w:rsidP="00330AC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5F76215A" w14:textId="77777777" w:rsidR="003917DE" w:rsidRPr="00935564" w:rsidRDefault="003917DE" w:rsidP="00330AC3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51EA62D2" w14:textId="31BDD49D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27DDE610" w14:textId="389A2C12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06CFAA24" w14:textId="563FC0D7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67BECEA3" w14:textId="3570B0BD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Client-id </w:t>
            </w:r>
          </w:p>
        </w:tc>
      </w:tr>
    </w:tbl>
    <w:p w14:paraId="4B5E2C06" w14:textId="77777777" w:rsidR="00B10A38" w:rsidRDefault="00B10A38" w:rsidP="00FF6DE7">
      <w:pPr>
        <w:pStyle w:val="Heading2"/>
        <w:jc w:val="left"/>
        <w:sectPr w:rsidR="00B10A3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CADD42" w14:textId="349FCBE1" w:rsidR="003917DE" w:rsidRPr="00EC7013" w:rsidRDefault="00FB7012" w:rsidP="00FF6DE7">
      <w:pPr>
        <w:pStyle w:val="Heading2"/>
        <w:jc w:val="left"/>
      </w:pPr>
      <w:bookmarkStart w:id="66" w:name="_Toc217901640"/>
      <w:r w:rsidRPr="00EC7013">
        <w:t xml:space="preserve">svgfiles </w:t>
      </w:r>
      <w:r w:rsidR="003917DE" w:rsidRPr="00EC7013">
        <w:t>by ID (GET)</w:t>
      </w:r>
      <w:bookmarkEnd w:id="66"/>
    </w:p>
    <w:p w14:paraId="7496E29F" w14:textId="4BF3B5D7" w:rsidR="003917DE" w:rsidRPr="00B83A31" w:rsidRDefault="003917DE" w:rsidP="00FF6DE7">
      <w:pPr>
        <w:jc w:val="left"/>
      </w:pPr>
      <w:r w:rsidRPr="00B83A31">
        <w:t xml:space="preserve">The </w:t>
      </w:r>
      <w:r w:rsidR="00FB7012" w:rsidRPr="00B83A31">
        <w:t xml:space="preserve">svgfiles </w:t>
      </w:r>
      <w:r w:rsidRPr="00B83A31">
        <w:t>API is invoked by the</w:t>
      </w:r>
      <w:r w:rsidR="00FB7012" w:rsidRPr="00B83A31">
        <w:t xml:space="preserve"> 2D</w:t>
      </w:r>
      <w:r w:rsidRPr="00B83A31">
        <w:t xml:space="preserve"> Builder app </w:t>
      </w:r>
      <w:bookmarkStart w:id="67" w:name="OLE_LINK32"/>
      <w:r w:rsidRPr="00B83A31">
        <w:t>to update plant layouts created on the</w:t>
      </w:r>
      <w:r w:rsidR="00FB7012" w:rsidRPr="00B83A31">
        <w:t xml:space="preserve"> 2D</w:t>
      </w:r>
      <w:r w:rsidRPr="00B83A31">
        <w:t xml:space="preserve"> Builder app.</w:t>
      </w:r>
      <w:bookmarkEnd w:id="67"/>
    </w:p>
    <w:p w14:paraId="11511743" w14:textId="77777777" w:rsidR="004C2A89" w:rsidRPr="004C2A89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3917DE" w:rsidRPr="004C2A89" w14:paraId="539E94A0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BBE339E" w14:textId="77777777" w:rsidR="003917DE" w:rsidRPr="004C2A89" w:rsidRDefault="003917DE" w:rsidP="004C2A89">
            <w:pPr>
              <w:spacing w:after="0"/>
              <w:jc w:val="left"/>
            </w:pPr>
            <w:r w:rsidRPr="004C2A89">
              <w:t xml:space="preserve">PROTOCOL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CF0924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3917DE" w:rsidRPr="004C2A89" w14:paraId="6D804468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5B8A335" w14:textId="7E2F32BD" w:rsidR="003917DE" w:rsidRPr="004C2A89" w:rsidRDefault="003917DE" w:rsidP="004C2A89">
            <w:pPr>
              <w:spacing w:after="0"/>
              <w:jc w:val="left"/>
            </w:pPr>
            <w:r w:rsidRPr="004C2A89">
              <w:t xml:space="preserve">PATH </w:t>
            </w:r>
            <w:r w:rsidR="001D3EFD">
              <w:t>(Public Exposure)</w:t>
            </w:r>
            <w:r w:rsidRPr="004C2A89">
              <w:t xml:space="preserve">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59DD02" w14:textId="0647D089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hyperlink r:id="rId76" w:history="1">
              <w:r w:rsidRPr="00935564">
                <w:rPr>
                  <w:rStyle w:val="Hyperlink"/>
                  <w:rFonts w:ascii="Consolas" w:hAnsi="Consolas"/>
                </w:rPr>
                <w:t>https://apim-mw-aot-test.azure-api.net/api/3d-cms/</w:t>
              </w:r>
              <w:r w:rsidR="00FB7012" w:rsidRPr="00935564">
                <w:rPr>
                  <w:rStyle w:val="Hyperlink"/>
                  <w:rFonts w:ascii="Consolas" w:hAnsi="Consolas"/>
                </w:rPr>
                <w:t xml:space="preserve">svgfiles </w:t>
              </w:r>
              <w:r w:rsidRPr="00935564">
                <w:rPr>
                  <w:rStyle w:val="Hyperlink"/>
                  <w:rFonts w:ascii="Consolas" w:hAnsi="Consolas"/>
                </w:rPr>
                <w:t>/{id</w:t>
              </w:r>
              <w:r w:rsidR="00565547" w:rsidRPr="00935564">
                <w:rPr>
                  <w:rStyle w:val="Hyperlink"/>
                  <w:rFonts w:ascii="Consolas" w:hAnsi="Consolas"/>
                </w:rPr>
                <w:t>}</w:t>
              </w:r>
            </w:hyperlink>
            <w:r w:rsidR="00565547" w:rsidRPr="00935564">
              <w:rPr>
                <w:rFonts w:ascii="Consolas" w:hAnsi="Consolas"/>
                <w:u w:val="single"/>
              </w:rPr>
              <w:t xml:space="preserve"> </w:t>
            </w:r>
          </w:p>
        </w:tc>
      </w:tr>
      <w:tr w:rsidR="003917DE" w:rsidRPr="004C2A89" w14:paraId="25ACFC75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CD29D6" w14:textId="6500E194" w:rsidR="003917DE" w:rsidRPr="004C2A89" w:rsidRDefault="003917DE" w:rsidP="004C2A89">
            <w:pPr>
              <w:spacing w:after="0"/>
              <w:jc w:val="left"/>
            </w:pPr>
            <w:r w:rsidRPr="004C2A89">
              <w:t xml:space="preserve">METHOD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CAF1DA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GET</w:t>
            </w:r>
          </w:p>
        </w:tc>
      </w:tr>
      <w:tr w:rsidR="003917DE" w:rsidRPr="004C2A89" w14:paraId="5C366374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85DDA2F" w14:textId="77777777" w:rsidR="003917DE" w:rsidRPr="004C2A89" w:rsidRDefault="003917DE" w:rsidP="004C2A89">
            <w:pPr>
              <w:spacing w:after="0"/>
              <w:jc w:val="left"/>
            </w:pPr>
            <w:r w:rsidRPr="004C2A89">
              <w:t xml:space="preserve">CONTENT TYPE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883A6E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3917DE" w:rsidRPr="004C2A89" w14:paraId="0F023ED9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D923CA6" w14:textId="77777777" w:rsidR="003917DE" w:rsidRPr="004C2A89" w:rsidRDefault="003917DE" w:rsidP="004C2A89">
            <w:pPr>
              <w:spacing w:after="0"/>
              <w:jc w:val="left"/>
            </w:pPr>
            <w:r w:rsidRPr="004C2A89">
              <w:t>Authorization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2D682C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3917DE" w:rsidRPr="004C2A89" w14:paraId="4847324E" w14:textId="77777777" w:rsidTr="00CE4AC0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431BCA8" w14:textId="77777777" w:rsidR="003917DE" w:rsidRPr="004C2A89" w:rsidRDefault="003917DE" w:rsidP="004C2A89">
            <w:pPr>
              <w:spacing w:after="0"/>
              <w:jc w:val="left"/>
            </w:pPr>
            <w:r w:rsidRPr="004C2A89">
              <w:t>JSON Response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1F7137" w14:textId="4C82938C" w:rsidR="003917DE" w:rsidRPr="00935564" w:rsidRDefault="008E6A28" w:rsidP="004C2A89">
            <w:pPr>
              <w:spacing w:after="0"/>
              <w:jc w:val="left"/>
              <w:rPr>
                <w:rFonts w:ascii="Consolas" w:hAnsi="Consolas"/>
              </w:rPr>
            </w:pPr>
            <w:hyperlink r:id="rId77" w:history="1">
              <w:r w:rsidRPr="00935564">
                <w:rPr>
                  <w:rStyle w:val="Hyperlink"/>
                  <w:rFonts w:ascii="Consolas" w:hAnsi="Consolas"/>
                </w:rPr>
                <w:t>Link</w:t>
              </w:r>
            </w:hyperlink>
          </w:p>
        </w:tc>
      </w:tr>
    </w:tbl>
    <w:p w14:paraId="60D51002" w14:textId="77777777" w:rsidR="004C2A89" w:rsidRPr="004C2A89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9020"/>
        <w:gridCol w:w="1238"/>
        <w:gridCol w:w="2786"/>
      </w:tblGrid>
      <w:tr w:rsidR="004C2A89" w:rsidRPr="003917DE" w14:paraId="086FE5DE" w14:textId="77777777" w:rsidTr="00CE4AC0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8D3F61D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8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695AB20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6D2B660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CAB7337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4C2A89" w:rsidRPr="002C76FF" w14:paraId="3578DDFE" w14:textId="77777777" w:rsidTr="00CE4AC0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D223E1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Authorization</w:t>
            </w:r>
            <w:r w:rsidRPr="002C76FF">
              <w:rPr>
                <w:lang w:val="en-IN"/>
              </w:rPr>
              <w:t> </w:t>
            </w:r>
          </w:p>
        </w:tc>
        <w:tc>
          <w:tcPr>
            <w:tcW w:w="28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B74B59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Token acquired from Azure AD based on the user credentials for further API calls.</w:t>
            </w:r>
            <w:r w:rsidRPr="002C76FF">
              <w:rPr>
                <w:lang w:val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D282A8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EB1B07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String</w:t>
            </w:r>
          </w:p>
        </w:tc>
      </w:tr>
    </w:tbl>
    <w:p w14:paraId="32793E82" w14:textId="77777777" w:rsidR="004C2A89" w:rsidRPr="004C2A89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9020"/>
        <w:gridCol w:w="1238"/>
        <w:gridCol w:w="2786"/>
      </w:tblGrid>
      <w:tr w:rsidR="004C2A89" w:rsidRPr="003917DE" w14:paraId="0187BC4A" w14:textId="77777777" w:rsidTr="00CE4AC0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05FC2A3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8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4BAD703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ED741DE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306A8D5" w14:textId="77777777" w:rsidR="004C2A89" w:rsidRPr="003917DE" w:rsidRDefault="004C2A89" w:rsidP="004C2A89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</w:p>
        </w:tc>
      </w:tr>
      <w:tr w:rsidR="004C2A89" w:rsidRPr="002C76FF" w14:paraId="34A84A44" w14:textId="77777777" w:rsidTr="00CE4AC0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4F0C3E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rPr>
                <w:lang w:val="en-IN"/>
              </w:rPr>
              <w:t>id</w:t>
            </w:r>
          </w:p>
        </w:tc>
        <w:tc>
          <w:tcPr>
            <w:tcW w:w="28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958A8E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id of the Plant</w:t>
            </w:r>
          </w:p>
        </w:tc>
        <w:tc>
          <w:tcPr>
            <w:tcW w:w="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F13B55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M</w:t>
            </w:r>
          </w:p>
        </w:tc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7E0C3D" w14:textId="77777777" w:rsidR="004C2A89" w:rsidRPr="002C76FF" w:rsidRDefault="004C2A89" w:rsidP="004C2A89">
            <w:pPr>
              <w:spacing w:after="0"/>
              <w:jc w:val="left"/>
              <w:rPr>
                <w:lang w:val="en-IN"/>
              </w:rPr>
            </w:pPr>
            <w:r w:rsidRPr="002C76FF">
              <w:t>String</w:t>
            </w:r>
          </w:p>
        </w:tc>
      </w:tr>
    </w:tbl>
    <w:p w14:paraId="0C709FBF" w14:textId="77777777" w:rsidR="002F033E" w:rsidRPr="004C2A89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0248"/>
        <w:gridCol w:w="2796"/>
      </w:tblGrid>
      <w:tr w:rsidR="002F033E" w:rsidRPr="003917DE" w14:paraId="38F729C4" w14:textId="77777777" w:rsidTr="00CE4AC0">
        <w:trPr>
          <w:trHeight w:val="45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7AD20CE" w14:textId="77777777" w:rsidR="002F033E" w:rsidRPr="003917DE" w:rsidRDefault="002F033E" w:rsidP="002F033E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7D05512" w14:textId="77777777" w:rsidR="002F033E" w:rsidRPr="003917DE" w:rsidRDefault="002F033E" w:rsidP="002F033E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E5C60B6" w14:textId="77777777" w:rsidR="002F033E" w:rsidRPr="003917DE" w:rsidRDefault="002F033E" w:rsidP="002F033E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2F033E" w:rsidRPr="008E6A28" w14:paraId="69F898D1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0A2395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Server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04141A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Contains information about how the server handles requests [e.g., Express]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83DE6B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String</w:t>
            </w:r>
            <w:r w:rsidRPr="008E6A28">
              <w:rPr>
                <w:lang w:val="en-IN"/>
              </w:rPr>
              <w:t> </w:t>
            </w:r>
          </w:p>
        </w:tc>
      </w:tr>
      <w:tr w:rsidR="002F033E" w:rsidRPr="008E6A28" w14:paraId="3CAAB186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0B8423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Content-Type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D8F002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Length of the content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7C4688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String</w:t>
            </w:r>
          </w:p>
        </w:tc>
      </w:tr>
      <w:tr w:rsidR="002F033E" w:rsidRPr="008E6A28" w14:paraId="1BEA822D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69493A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Date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2B3753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Date of operation execution e.g. - [Tue, 17 May 2022 06:30:16 GMT]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F62B5E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Datetime</w:t>
            </w:r>
            <w:r w:rsidRPr="008E6A28">
              <w:rPr>
                <w:lang w:val="en-IN"/>
              </w:rPr>
              <w:t> </w:t>
            </w:r>
          </w:p>
        </w:tc>
      </w:tr>
      <w:tr w:rsidR="002F033E" w:rsidRPr="008E6A28" w14:paraId="730AFA26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90C7B3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Content-Length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49DF37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Length of the content</w:t>
            </w:r>
            <w:r w:rsidRPr="008E6A28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051BDF" w14:textId="77777777" w:rsidR="002F033E" w:rsidRPr="008E6A28" w:rsidRDefault="002F033E" w:rsidP="002F033E">
            <w:pPr>
              <w:spacing w:after="0"/>
              <w:jc w:val="left"/>
              <w:rPr>
                <w:lang w:val="en-IN"/>
              </w:rPr>
            </w:pPr>
            <w:r w:rsidRPr="008E6A28">
              <w:t>Bytes</w:t>
            </w:r>
            <w:r w:rsidRPr="008E6A28">
              <w:rPr>
                <w:lang w:val="en-IN"/>
              </w:rPr>
              <w:t> </w:t>
            </w:r>
          </w:p>
        </w:tc>
      </w:tr>
    </w:tbl>
    <w:p w14:paraId="7A1E0BE0" w14:textId="77777777" w:rsidR="002F033E" w:rsidRPr="004C2A89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0248"/>
        <w:gridCol w:w="2796"/>
      </w:tblGrid>
      <w:tr w:rsidR="002F033E" w:rsidRPr="003917DE" w14:paraId="2454B0C3" w14:textId="77777777" w:rsidTr="00CE4AC0">
        <w:trPr>
          <w:trHeight w:val="35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DBA9BE4" w14:textId="77777777" w:rsidR="002F033E" w:rsidRPr="003917DE" w:rsidRDefault="002F033E" w:rsidP="00CE4AC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AFB5C10" w14:textId="77777777" w:rsidR="002F033E" w:rsidRPr="003917DE" w:rsidRDefault="002F033E" w:rsidP="00CE4AC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8078A63" w14:textId="77777777" w:rsidR="002F033E" w:rsidRPr="003917DE" w:rsidRDefault="002F033E" w:rsidP="00CE4AC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2F033E" w:rsidRPr="008E6A28" w14:paraId="6FAA7826" w14:textId="77777777" w:rsidTr="00CE4AC0">
        <w:trPr>
          <w:trHeight w:val="341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0DF68A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_id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B7F3D6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t>Unique ID of plant Collection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121B34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String</w:t>
            </w:r>
          </w:p>
        </w:tc>
      </w:tr>
      <w:tr w:rsidR="002F033E" w:rsidRPr="008E6A28" w14:paraId="3147F3E6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D036F9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bookmarkStart w:id="68" w:name="OLE_LINK27"/>
            <w:r w:rsidRPr="008E6A28">
              <w:rPr>
                <w:lang w:val="en-IN"/>
              </w:rPr>
              <w:t>title</w:t>
            </w:r>
            <w:bookmarkEnd w:id="68"/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D9E152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t>Name of the Plant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A5F22A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t>String</w:t>
            </w:r>
          </w:p>
        </w:tc>
      </w:tr>
      <w:tr w:rsidR="002F033E" w:rsidRPr="008E6A28" w14:paraId="3BCA4E2A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6492B3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svgAsset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5CB632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Svg asset details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C6557D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Object</w:t>
            </w:r>
          </w:p>
        </w:tc>
      </w:tr>
      <w:tr w:rsidR="002F033E" w:rsidRPr="008E6A28" w14:paraId="74108288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256C1C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plantId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B1599E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Plant id of the factory location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C7EE5F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String</w:t>
            </w:r>
          </w:p>
        </w:tc>
      </w:tr>
      <w:tr w:rsidR="002F033E" w:rsidRPr="008E6A28" w14:paraId="3C874EBA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C9B4F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createdAt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8F01F0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Plant Created At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4A1EAB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Date</w:t>
            </w:r>
          </w:p>
        </w:tc>
      </w:tr>
      <w:tr w:rsidR="002F033E" w:rsidRPr="008E6A28" w14:paraId="17B421AB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E40FC9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thumbnail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3E602C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Thumbnail details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FC3CC4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Object</w:t>
            </w:r>
          </w:p>
        </w:tc>
      </w:tr>
      <w:tr w:rsidR="002F033E" w:rsidRPr="008E6A28" w14:paraId="7E8188D5" w14:textId="77777777" w:rsidTr="00CE4AC0">
        <w:trPr>
          <w:trHeight w:val="31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7C5756" w14:textId="77777777" w:rsidR="002F033E" w:rsidRPr="008E6A28" w:rsidRDefault="002F033E" w:rsidP="00CE4AC0">
            <w:pPr>
              <w:spacing w:after="0"/>
              <w:jc w:val="left"/>
              <w:rPr>
                <w:lang w:val="en-IN"/>
              </w:rPr>
            </w:pPr>
            <w:r w:rsidRPr="008E6A28">
              <w:rPr>
                <w:lang w:val="en-IN"/>
              </w:rPr>
              <w:t>linkLayout</w:t>
            </w:r>
          </w:p>
        </w:tc>
        <w:tc>
          <w:tcPr>
            <w:tcW w:w="32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2F839D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Linked to 3D layout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D90429" w14:textId="77777777" w:rsidR="002F033E" w:rsidRPr="008E6A28" w:rsidRDefault="002F033E" w:rsidP="00CE4AC0">
            <w:pPr>
              <w:spacing w:after="0"/>
              <w:jc w:val="left"/>
            </w:pPr>
            <w:r w:rsidRPr="008E6A28">
              <w:t>Object</w:t>
            </w:r>
          </w:p>
        </w:tc>
      </w:tr>
    </w:tbl>
    <w:p w14:paraId="6E61C6AE" w14:textId="7D76A7B9" w:rsidR="003917DE" w:rsidRPr="003917DE" w:rsidRDefault="004C2A89" w:rsidP="004C2A89">
      <w:pPr>
        <w:jc w:val="left"/>
        <w:rPr>
          <w:b/>
          <w:bCs/>
        </w:rPr>
      </w:pPr>
      <w:r w:rsidRPr="004C2A89">
        <w:rPr>
          <w:b/>
          <w:bCs/>
        </w:rP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3917DE" w:rsidRPr="003917DE" w14:paraId="1E942A6F" w14:textId="77777777" w:rsidTr="00CE4AC0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80FF414" w14:textId="77777777" w:rsidR="003917DE" w:rsidRPr="003917DE" w:rsidRDefault="003917DE" w:rsidP="00CE4AC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7136846" w14:textId="77777777" w:rsidR="003917DE" w:rsidRPr="003917DE" w:rsidRDefault="003917DE" w:rsidP="00CE4AC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Result Description </w:t>
            </w:r>
          </w:p>
        </w:tc>
      </w:tr>
      <w:tr w:rsidR="003917DE" w:rsidRPr="003917DE" w14:paraId="14C96E2A" w14:textId="77777777" w:rsidTr="00CE4AC0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2CB878" w14:textId="77777777" w:rsidR="003917DE" w:rsidRPr="002C76FF" w:rsidRDefault="003917DE" w:rsidP="00CE4AC0">
            <w:pPr>
              <w:spacing w:after="0"/>
              <w:jc w:val="left"/>
            </w:pPr>
            <w:r w:rsidRPr="002C76FF">
              <w:t xml:space="preserve">200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ADACC3" w14:textId="77777777" w:rsidR="003917DE" w:rsidRPr="002C76FF" w:rsidRDefault="003917DE" w:rsidP="00CE4AC0">
            <w:pPr>
              <w:spacing w:after="0"/>
              <w:jc w:val="left"/>
            </w:pPr>
            <w:r w:rsidRPr="002C76FF">
              <w:t xml:space="preserve">The request is accepted, and the response contains the result </w:t>
            </w:r>
          </w:p>
        </w:tc>
      </w:tr>
    </w:tbl>
    <w:p w14:paraId="767A08F3" w14:textId="08FAA32F" w:rsidR="003917DE" w:rsidRPr="003917DE" w:rsidRDefault="004C2A89" w:rsidP="00FF6DE7">
      <w:pPr>
        <w:jc w:val="left"/>
        <w:rPr>
          <w:b/>
          <w:bCs/>
        </w:rPr>
      </w:pPr>
      <w:r w:rsidRPr="004C2A89">
        <w:rPr>
          <w:b/>
          <w:bCs/>
        </w:rP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4961"/>
        <w:gridCol w:w="8083"/>
      </w:tblGrid>
      <w:tr w:rsidR="003917DE" w:rsidRPr="003917DE" w14:paraId="1ACC967B" w14:textId="77777777" w:rsidTr="00CE4AC0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7F3DDC0" w14:textId="77777777" w:rsidR="003917DE" w:rsidRPr="003917DE" w:rsidRDefault="003917DE" w:rsidP="004C2A89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1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18F0C1A" w14:textId="77777777" w:rsidR="003917DE" w:rsidRPr="003917DE" w:rsidRDefault="003917DE" w:rsidP="004C2A89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Code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7D03D4D" w14:textId="77777777" w:rsidR="003917DE" w:rsidRPr="003917DE" w:rsidRDefault="003917DE" w:rsidP="004C2A89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Description </w:t>
            </w:r>
          </w:p>
        </w:tc>
      </w:tr>
      <w:tr w:rsidR="003917DE" w:rsidRPr="003917DE" w14:paraId="27077B1D" w14:textId="77777777" w:rsidTr="00CE4AC0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B5A88D" w14:textId="77777777" w:rsidR="003917DE" w:rsidRPr="002C76FF" w:rsidRDefault="003917DE" w:rsidP="004C2A89">
            <w:pPr>
              <w:spacing w:after="0"/>
              <w:jc w:val="left"/>
            </w:pPr>
            <w:r w:rsidRPr="002C76FF">
              <w:t xml:space="preserve">401 </w:t>
            </w:r>
          </w:p>
        </w:tc>
        <w:tc>
          <w:tcPr>
            <w:tcW w:w="1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100816" w14:textId="77777777" w:rsidR="003917DE" w:rsidRPr="002C76FF" w:rsidRDefault="003917DE" w:rsidP="004C2A89">
            <w:pPr>
              <w:spacing w:after="0"/>
              <w:jc w:val="left"/>
            </w:pPr>
            <w:r w:rsidRPr="002C76FF">
              <w:t xml:space="preserve">CRSM_02.005.000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12E5D2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3917DE" w:rsidRPr="003917DE" w14:paraId="09F17CEC" w14:textId="77777777" w:rsidTr="00CE4AC0">
        <w:trPr>
          <w:trHeight w:val="833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0AC87F" w14:textId="77777777" w:rsidR="003917DE" w:rsidRPr="002C76FF" w:rsidRDefault="003917DE" w:rsidP="004C2A89">
            <w:pPr>
              <w:spacing w:after="0"/>
              <w:jc w:val="left"/>
            </w:pPr>
            <w:r w:rsidRPr="002C76FF">
              <w:t xml:space="preserve">400 </w:t>
            </w:r>
          </w:p>
        </w:tc>
        <w:tc>
          <w:tcPr>
            <w:tcW w:w="1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BA9C7B" w14:textId="77777777" w:rsidR="003917DE" w:rsidRPr="002C76FF" w:rsidRDefault="003917DE" w:rsidP="004C2A89">
            <w:pPr>
              <w:spacing w:after="0"/>
              <w:jc w:val="left"/>
            </w:pPr>
            <w:r w:rsidRPr="002C76FF">
              <w:t xml:space="preserve">CRSM_01.005.001 </w:t>
            </w:r>
          </w:p>
        </w:tc>
        <w:tc>
          <w:tcPr>
            <w:tcW w:w="255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7120D8D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4A9E9F28" w14:textId="77777777" w:rsidR="003917DE" w:rsidRPr="00935564" w:rsidRDefault="003917DE" w:rsidP="004C2A89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424C9F91" w14:textId="3BF1AFD5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109255F2" w14:textId="316678AE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58F7D757" w14:textId="33316627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370D07D0" w14:textId="7866E068" w:rsidR="003917DE" w:rsidRPr="00935564" w:rsidRDefault="003917DE" w:rsidP="00891BA0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Client-id </w:t>
            </w:r>
          </w:p>
        </w:tc>
      </w:tr>
    </w:tbl>
    <w:p w14:paraId="76CBB605" w14:textId="77777777" w:rsidR="00B10A38" w:rsidRDefault="00B10A38" w:rsidP="00FF6DE7">
      <w:pPr>
        <w:pStyle w:val="Heading2"/>
        <w:jc w:val="left"/>
        <w:sectPr w:rsidR="00B10A3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69" w:name="OLE_LINK28"/>
    </w:p>
    <w:p w14:paraId="37E68F4A" w14:textId="5F7E8016" w:rsidR="003917DE" w:rsidRPr="00EC7013" w:rsidRDefault="007A74A8" w:rsidP="00FF6DE7">
      <w:pPr>
        <w:pStyle w:val="Heading2"/>
        <w:jc w:val="left"/>
      </w:pPr>
      <w:bookmarkStart w:id="70" w:name="_Toc217901641"/>
      <w:r w:rsidRPr="00EC7013">
        <w:t>svgfiles</w:t>
      </w:r>
      <w:r w:rsidR="003917DE" w:rsidRPr="00EC7013">
        <w:t xml:space="preserve"> (DELETE)</w:t>
      </w:r>
      <w:bookmarkEnd w:id="70"/>
    </w:p>
    <w:p w14:paraId="2313EC31" w14:textId="7114C4AF" w:rsidR="003917DE" w:rsidRDefault="003917DE" w:rsidP="00FF6DE7">
      <w:pPr>
        <w:jc w:val="left"/>
      </w:pPr>
      <w:r w:rsidRPr="00950D19">
        <w:t xml:space="preserve">The </w:t>
      </w:r>
      <w:r w:rsidR="002245B9" w:rsidRPr="00950D19">
        <w:t>svgfiles</w:t>
      </w:r>
      <w:r w:rsidRPr="00950D19">
        <w:t xml:space="preserve"> API is invoked by the </w:t>
      </w:r>
      <w:r w:rsidR="002245B9" w:rsidRPr="00950D19">
        <w:t xml:space="preserve">2D </w:t>
      </w:r>
      <w:r w:rsidRPr="00950D19">
        <w:t xml:space="preserve">Builder app </w:t>
      </w:r>
      <w:bookmarkStart w:id="71" w:name="OLE_LINK33"/>
      <w:r w:rsidRPr="00950D19">
        <w:t>to delete plant layouts created on the Builder app.</w:t>
      </w:r>
      <w:bookmarkEnd w:id="71"/>
    </w:p>
    <w:p w14:paraId="6CB6A303" w14:textId="77777777" w:rsidR="00582484" w:rsidRDefault="00582484" w:rsidP="00582484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3136"/>
      </w:tblGrid>
      <w:tr w:rsidR="003917DE" w:rsidRPr="00321230" w14:paraId="27E32BB4" w14:textId="77777777" w:rsidTr="00321230">
        <w:trPr>
          <w:trHeight w:val="104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1A39D20" w14:textId="77777777" w:rsidR="003917DE" w:rsidRPr="00321230" w:rsidRDefault="003917DE" w:rsidP="00321230">
            <w:pPr>
              <w:spacing w:after="0"/>
              <w:jc w:val="left"/>
            </w:pPr>
            <w:r w:rsidRPr="00321230">
              <w:t xml:space="preserve">PROTOCOL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CFB86E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3917DE" w:rsidRPr="00321230" w14:paraId="190382EE" w14:textId="77777777" w:rsidTr="00321230">
        <w:trPr>
          <w:trHeight w:val="104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11066C4" w14:textId="52389458" w:rsidR="003917DE" w:rsidRPr="00321230" w:rsidRDefault="003917DE" w:rsidP="00321230">
            <w:pPr>
              <w:spacing w:after="0"/>
              <w:jc w:val="left"/>
            </w:pPr>
            <w:r w:rsidRPr="00321230">
              <w:t xml:space="preserve">PATH </w:t>
            </w:r>
            <w:r w:rsidR="001D3EFD">
              <w:t>(Public Exposure)</w:t>
            </w:r>
            <w:r w:rsidRPr="00321230">
              <w:t xml:space="preserve">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4346E4" w14:textId="152BCA6B" w:rsidR="003917DE" w:rsidRPr="00935564" w:rsidRDefault="00565547" w:rsidP="00321230">
            <w:pPr>
              <w:spacing w:after="0"/>
              <w:jc w:val="left"/>
              <w:rPr>
                <w:rFonts w:ascii="Consolas" w:hAnsi="Consolas"/>
              </w:rPr>
            </w:pPr>
            <w:hyperlink r:id="rId78" w:history="1">
              <w:r w:rsidRPr="00935564">
                <w:rPr>
                  <w:rStyle w:val="Hyperlink"/>
                  <w:rFonts w:ascii="Consolas" w:hAnsi="Consolas"/>
                </w:rPr>
                <w:t>https://apim-mw-aot-test.azure-api.net/api/3d-cms/svgfiles/{id}</w:t>
              </w:r>
            </w:hyperlink>
            <w:r w:rsidRPr="00935564">
              <w:rPr>
                <w:rFonts w:ascii="Consolas" w:hAnsi="Consolas"/>
                <w:u w:val="single"/>
              </w:rPr>
              <w:t xml:space="preserve"> </w:t>
            </w:r>
          </w:p>
        </w:tc>
      </w:tr>
      <w:tr w:rsidR="003917DE" w:rsidRPr="00321230" w14:paraId="57750CF0" w14:textId="77777777" w:rsidTr="00321230">
        <w:trPr>
          <w:trHeight w:val="104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6C29FBB" w14:textId="77777777" w:rsidR="003917DE" w:rsidRPr="00321230" w:rsidRDefault="003917DE" w:rsidP="00321230">
            <w:pPr>
              <w:spacing w:after="0"/>
              <w:jc w:val="left"/>
            </w:pPr>
            <w:r w:rsidRPr="00321230">
              <w:t xml:space="preserve">METHOD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769668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DELETE</w:t>
            </w:r>
          </w:p>
        </w:tc>
      </w:tr>
      <w:tr w:rsidR="003917DE" w:rsidRPr="00321230" w14:paraId="15C20C77" w14:textId="77777777" w:rsidTr="00321230">
        <w:trPr>
          <w:trHeight w:val="104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07E4860" w14:textId="77777777" w:rsidR="003917DE" w:rsidRPr="00321230" w:rsidRDefault="003917DE" w:rsidP="00321230">
            <w:pPr>
              <w:spacing w:after="0"/>
              <w:jc w:val="left"/>
            </w:pPr>
            <w:r w:rsidRPr="00321230">
              <w:t xml:space="preserve">CONTENT TYPE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AB6803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3917DE" w:rsidRPr="00321230" w14:paraId="56CC2D56" w14:textId="77777777" w:rsidTr="00321230">
        <w:trPr>
          <w:trHeight w:val="104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064EEBF" w14:textId="77777777" w:rsidR="003917DE" w:rsidRPr="00321230" w:rsidRDefault="003917DE" w:rsidP="00321230">
            <w:pPr>
              <w:spacing w:after="0"/>
              <w:jc w:val="left"/>
            </w:pPr>
            <w:r w:rsidRPr="00321230">
              <w:t>Authorization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B27F419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</w:tbl>
    <w:p w14:paraId="2EC32294" w14:textId="77777777" w:rsidR="00582484" w:rsidRDefault="00582484" w:rsidP="00582484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475"/>
        <w:gridCol w:w="1517"/>
        <w:gridCol w:w="3144"/>
      </w:tblGrid>
      <w:tr w:rsidR="00582484" w:rsidRPr="003917DE" w14:paraId="75AC5682" w14:textId="77777777" w:rsidTr="00321230">
        <w:trPr>
          <w:trHeight w:val="36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F1254DF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6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D4E9EF7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4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C354D29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99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3DDF929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582484" w:rsidRPr="00565547" w14:paraId="7B45A66D" w14:textId="77777777" w:rsidTr="00321230">
        <w:trPr>
          <w:trHeight w:val="36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7FB767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Authorization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26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ABE621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Token acquired from Azure AD based on the user credentials for further API calls.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4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A82F46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M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9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2A3524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String</w:t>
            </w:r>
            <w:r w:rsidRPr="00565547">
              <w:rPr>
                <w:lang w:val="en-IN"/>
              </w:rPr>
              <w:t> </w:t>
            </w:r>
          </w:p>
        </w:tc>
      </w:tr>
    </w:tbl>
    <w:p w14:paraId="6249D903" w14:textId="77777777" w:rsidR="00582484" w:rsidRDefault="00582484" w:rsidP="00582484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8475"/>
        <w:gridCol w:w="1517"/>
        <w:gridCol w:w="3144"/>
      </w:tblGrid>
      <w:tr w:rsidR="00582484" w:rsidRPr="003917DE" w14:paraId="07EE479B" w14:textId="77777777" w:rsidTr="00321230">
        <w:trPr>
          <w:trHeight w:val="36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6173FE6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26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4FB4568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4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6A25B02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M/O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99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D8A265C" w14:textId="77777777" w:rsidR="00582484" w:rsidRPr="003917DE" w:rsidRDefault="00582484" w:rsidP="00582484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582484" w:rsidRPr="00565547" w14:paraId="10B8B40E" w14:textId="77777777" w:rsidTr="00321230">
        <w:trPr>
          <w:trHeight w:val="25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3DB0EA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id</w:t>
            </w:r>
          </w:p>
        </w:tc>
        <w:tc>
          <w:tcPr>
            <w:tcW w:w="26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B8F645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Id of the Plant</w:t>
            </w:r>
          </w:p>
        </w:tc>
        <w:tc>
          <w:tcPr>
            <w:tcW w:w="47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CC992C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M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9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1CFA3D" w14:textId="77777777" w:rsidR="00582484" w:rsidRPr="00565547" w:rsidRDefault="00582484" w:rsidP="00582484">
            <w:pPr>
              <w:spacing w:after="0"/>
              <w:jc w:val="left"/>
              <w:rPr>
                <w:lang w:val="en-IN"/>
              </w:rPr>
            </w:pPr>
            <w:r w:rsidRPr="00565547">
              <w:t>String</w:t>
            </w:r>
            <w:r w:rsidRPr="00565547">
              <w:rPr>
                <w:lang w:val="en-IN"/>
              </w:rPr>
              <w:t> </w:t>
            </w:r>
          </w:p>
        </w:tc>
      </w:tr>
    </w:tbl>
    <w:p w14:paraId="631FEA28" w14:textId="77777777" w:rsidR="00582484" w:rsidRDefault="00582484" w:rsidP="00582484">
      <w:pPr>
        <w:pStyle w:val="Heading3"/>
      </w:pPr>
      <w:r>
        <w:t>Output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027"/>
        <w:gridCol w:w="3109"/>
      </w:tblGrid>
      <w:tr w:rsidR="00582484" w:rsidRPr="003917DE" w14:paraId="3E6CF383" w14:textId="77777777" w:rsidTr="00321230">
        <w:trPr>
          <w:trHeight w:val="45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A66FC63" w14:textId="77777777" w:rsidR="00582484" w:rsidRPr="003917DE" w:rsidRDefault="00582484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BED4578" w14:textId="77777777" w:rsidR="00582484" w:rsidRPr="003917DE" w:rsidRDefault="00582484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188EEED4" w14:textId="77777777" w:rsidR="00582484" w:rsidRPr="003917DE" w:rsidRDefault="00582484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582484" w:rsidRPr="00565547" w14:paraId="0610134B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C6C0C7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Server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DE8A7B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Contains information about how the server handles requests [e.g., Express]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7351A5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String</w:t>
            </w:r>
            <w:r w:rsidRPr="00565547">
              <w:rPr>
                <w:lang w:val="en-IN"/>
              </w:rPr>
              <w:t> </w:t>
            </w:r>
          </w:p>
        </w:tc>
      </w:tr>
      <w:tr w:rsidR="00582484" w:rsidRPr="00565547" w14:paraId="2C7DD687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C0CA89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Content-Type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26BCA4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Length of the content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1FB560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String</w:t>
            </w:r>
          </w:p>
        </w:tc>
      </w:tr>
      <w:tr w:rsidR="00582484" w:rsidRPr="00565547" w14:paraId="5412D3DB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9BCAC9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Date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BF87BD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Date of operation execution e.g. - [Tue, 17 May 2022 06:30:16 GMT]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C74E48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Datetime</w:t>
            </w:r>
            <w:r w:rsidRPr="00565547">
              <w:rPr>
                <w:lang w:val="en-IN"/>
              </w:rPr>
              <w:t> </w:t>
            </w:r>
          </w:p>
        </w:tc>
      </w:tr>
      <w:tr w:rsidR="00582484" w:rsidRPr="00565547" w14:paraId="5FFBCA10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565F22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Content-Length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8C8EBE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Length of the content</w:t>
            </w:r>
            <w:r w:rsidRPr="00565547">
              <w:rPr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4CDE5F" w14:textId="77777777" w:rsidR="00582484" w:rsidRPr="00565547" w:rsidRDefault="00582484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Bytes</w:t>
            </w:r>
            <w:r w:rsidRPr="00565547">
              <w:rPr>
                <w:lang w:val="en-IN"/>
              </w:rPr>
              <w:t> </w:t>
            </w:r>
          </w:p>
        </w:tc>
      </w:tr>
    </w:tbl>
    <w:p w14:paraId="0AD63BE9" w14:textId="77777777" w:rsidR="00321230" w:rsidRDefault="00582484" w:rsidP="00582484">
      <w:pPr>
        <w:pStyle w:val="Heading3"/>
      </w:pPr>
      <w:r>
        <w:t>Output Body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0027"/>
        <w:gridCol w:w="3109"/>
      </w:tblGrid>
      <w:tr w:rsidR="00321230" w:rsidRPr="003917DE" w14:paraId="51A52DEC" w14:textId="77777777" w:rsidTr="00321230">
        <w:trPr>
          <w:trHeight w:val="381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7C51057" w14:textId="77777777" w:rsidR="00321230" w:rsidRPr="003917DE" w:rsidRDefault="00321230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Parameter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E10CA5F" w14:textId="77777777" w:rsidR="00321230" w:rsidRPr="003917DE" w:rsidRDefault="00321230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Description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5308684" w14:textId="77777777" w:rsidR="00321230" w:rsidRPr="003917DE" w:rsidRDefault="00321230" w:rsidP="00321230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3917DE">
              <w:rPr>
                <w:b/>
                <w:bCs/>
              </w:rPr>
              <w:t>Type</w:t>
            </w:r>
            <w:r w:rsidRPr="003917DE">
              <w:rPr>
                <w:b/>
                <w:bCs/>
                <w:lang w:val="en-IN"/>
              </w:rPr>
              <w:t> </w:t>
            </w:r>
          </w:p>
        </w:tc>
      </w:tr>
      <w:tr w:rsidR="00321230" w:rsidRPr="00565547" w14:paraId="7E48DDA4" w14:textId="77777777" w:rsidTr="003C3A4E">
        <w:trPr>
          <w:trHeight w:val="287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DFAADF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_id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AB1BAE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Unique ID of plant Collection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51C6EB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String</w:t>
            </w:r>
          </w:p>
        </w:tc>
      </w:tr>
      <w:tr w:rsidR="00321230" w:rsidRPr="00565547" w14:paraId="6D6F5241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6BC63A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title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A07D67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Name of the Plant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F7CC8E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t>String</w:t>
            </w:r>
          </w:p>
        </w:tc>
      </w:tr>
      <w:tr w:rsidR="00321230" w:rsidRPr="00565547" w14:paraId="7A38EA5B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B36C64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svgAsset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521E02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Svg asset details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55F8DD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Object</w:t>
            </w:r>
          </w:p>
        </w:tc>
      </w:tr>
      <w:tr w:rsidR="00321230" w:rsidRPr="00565547" w14:paraId="424F0A93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83AE79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createdAt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C95D40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Plant Created At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0B65DA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Date</w:t>
            </w:r>
          </w:p>
        </w:tc>
      </w:tr>
      <w:tr w:rsidR="00321230" w:rsidRPr="00565547" w14:paraId="3AF7F8E6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5593F3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thumbnail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19B65C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Svg thumbnail details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759C40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Object</w:t>
            </w:r>
          </w:p>
        </w:tc>
      </w:tr>
      <w:tr w:rsidR="00321230" w:rsidRPr="00565547" w14:paraId="55974185" w14:textId="77777777" w:rsidTr="00321230">
        <w:trPr>
          <w:trHeight w:val="315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146B7E" w14:textId="77777777" w:rsidR="00321230" w:rsidRPr="00565547" w:rsidRDefault="00321230" w:rsidP="00321230">
            <w:pPr>
              <w:spacing w:after="0"/>
              <w:jc w:val="left"/>
              <w:rPr>
                <w:lang w:val="en-IN"/>
              </w:rPr>
            </w:pPr>
            <w:r w:rsidRPr="00565547">
              <w:rPr>
                <w:lang w:val="en-IN"/>
              </w:rPr>
              <w:t>linkLayout</w:t>
            </w:r>
          </w:p>
        </w:tc>
        <w:tc>
          <w:tcPr>
            <w:tcW w:w="31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6CA134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Linked to 3D plant layout</w:t>
            </w:r>
          </w:p>
        </w:tc>
        <w:tc>
          <w:tcPr>
            <w:tcW w:w="9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713F54" w14:textId="77777777" w:rsidR="00321230" w:rsidRPr="00565547" w:rsidRDefault="00321230" w:rsidP="00321230">
            <w:pPr>
              <w:spacing w:after="0"/>
              <w:jc w:val="left"/>
            </w:pPr>
            <w:r w:rsidRPr="00565547">
              <w:t>Object</w:t>
            </w:r>
          </w:p>
        </w:tc>
      </w:tr>
    </w:tbl>
    <w:p w14:paraId="59978F66" w14:textId="77777777" w:rsidR="00582484" w:rsidRDefault="00582484" w:rsidP="00582484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13136"/>
      </w:tblGrid>
      <w:tr w:rsidR="003917DE" w:rsidRPr="003917DE" w14:paraId="7A68E27C" w14:textId="77777777" w:rsidTr="00321230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C0894EA" w14:textId="77777777" w:rsidR="003917DE" w:rsidRPr="003917DE" w:rsidRDefault="003917DE" w:rsidP="0032123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045A21C" w14:textId="77777777" w:rsidR="003917DE" w:rsidRPr="003917DE" w:rsidRDefault="003917DE" w:rsidP="0032123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Result Description </w:t>
            </w:r>
          </w:p>
        </w:tc>
      </w:tr>
      <w:tr w:rsidR="003917DE" w:rsidRPr="003917DE" w14:paraId="4B653800" w14:textId="77777777" w:rsidTr="00321230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C5B8D8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200 </w:t>
            </w:r>
          </w:p>
        </w:tc>
        <w:tc>
          <w:tcPr>
            <w:tcW w:w="41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50EB71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The request is accepted, and the response contains the result </w:t>
            </w:r>
          </w:p>
        </w:tc>
      </w:tr>
    </w:tbl>
    <w:p w14:paraId="175F36B1" w14:textId="6A08A70E" w:rsidR="003917DE" w:rsidRPr="003917DE" w:rsidRDefault="00582484" w:rsidP="00582484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694"/>
        <w:gridCol w:w="5683"/>
        <w:gridCol w:w="7453"/>
      </w:tblGrid>
      <w:tr w:rsidR="003917DE" w:rsidRPr="003917DE" w14:paraId="2057769A" w14:textId="77777777" w:rsidTr="00321230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B3A828A" w14:textId="77777777" w:rsidR="003917DE" w:rsidRPr="003917DE" w:rsidRDefault="003917DE" w:rsidP="0032123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HTTP Code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EAED7D9" w14:textId="77777777" w:rsidR="003917DE" w:rsidRPr="003917DE" w:rsidRDefault="003917DE" w:rsidP="0032123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49B995E" w14:textId="77777777" w:rsidR="003917DE" w:rsidRPr="003917DE" w:rsidRDefault="003917DE" w:rsidP="00321230">
            <w:pPr>
              <w:spacing w:after="0"/>
              <w:jc w:val="left"/>
              <w:rPr>
                <w:b/>
                <w:bCs/>
              </w:rPr>
            </w:pPr>
            <w:r w:rsidRPr="003917DE">
              <w:rPr>
                <w:b/>
                <w:bCs/>
              </w:rPr>
              <w:t xml:space="preserve">Error Description </w:t>
            </w:r>
          </w:p>
        </w:tc>
      </w:tr>
      <w:tr w:rsidR="003917DE" w:rsidRPr="003917DE" w14:paraId="1BC82567" w14:textId="77777777" w:rsidTr="00321230">
        <w:trPr>
          <w:trHeight w:val="90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6DC869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401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AE5583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CRSM_02.005.000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13559C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3917DE" w:rsidRPr="003917DE" w14:paraId="6515D160" w14:textId="77777777" w:rsidTr="00321230">
        <w:trPr>
          <w:trHeight w:val="833"/>
        </w:trPr>
        <w:tc>
          <w:tcPr>
            <w:tcW w:w="85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4FB130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400 </w:t>
            </w:r>
          </w:p>
        </w:tc>
        <w:tc>
          <w:tcPr>
            <w:tcW w:w="179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4D774C" w14:textId="77777777" w:rsidR="003917DE" w:rsidRPr="00565547" w:rsidRDefault="003917DE" w:rsidP="00321230">
            <w:pPr>
              <w:spacing w:after="0"/>
              <w:jc w:val="left"/>
            </w:pPr>
            <w:r w:rsidRPr="00565547">
              <w:t xml:space="preserve">CRSM_01.005.001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E677ED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3693865B" w14:textId="77777777" w:rsidR="003917DE" w:rsidRPr="00935564" w:rsidRDefault="003917DE" w:rsidP="00321230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549620EE" w14:textId="1A729CA6" w:rsidR="003917DE" w:rsidRPr="00935564" w:rsidRDefault="003917DE" w:rsidP="003C3A4E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1E7A3C6E" w14:textId="5571B7C9" w:rsidR="003917DE" w:rsidRPr="00935564" w:rsidRDefault="003917DE" w:rsidP="003C3A4E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526D0600" w14:textId="70F46E73" w:rsidR="003917DE" w:rsidRPr="00935564" w:rsidRDefault="003917DE" w:rsidP="003C3A4E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085FFA66" w14:textId="169562AC" w:rsidR="003917DE" w:rsidRPr="00935564" w:rsidRDefault="003917DE" w:rsidP="003C3A4E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  <w:bookmarkEnd w:id="69"/>
    </w:tbl>
    <w:p w14:paraId="0012E7D7" w14:textId="77777777" w:rsidR="00B10A38" w:rsidRDefault="00B10A38" w:rsidP="00FF6DE7">
      <w:pPr>
        <w:pStyle w:val="Heading2"/>
        <w:jc w:val="left"/>
        <w:sectPr w:rsidR="00B10A38" w:rsidSect="008E4217">
          <w:pgSz w:w="18720" w:h="24480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247E7B" w14:textId="4D782324" w:rsidR="00075C2E" w:rsidRPr="00380235" w:rsidRDefault="00014A65" w:rsidP="00FF6DE7">
      <w:pPr>
        <w:pStyle w:val="Heading2"/>
        <w:jc w:val="left"/>
      </w:pPr>
      <w:bookmarkStart w:id="72" w:name="_Toc217901642"/>
      <w:r w:rsidRPr="00380235">
        <w:t>linklayout</w:t>
      </w:r>
      <w:r w:rsidR="00075C2E" w:rsidRPr="00380235">
        <w:t xml:space="preserve"> (</w:t>
      </w:r>
      <w:r w:rsidRPr="00380235">
        <w:t>POST</w:t>
      </w:r>
      <w:r w:rsidR="00075C2E" w:rsidRPr="00380235">
        <w:t>)</w:t>
      </w:r>
      <w:bookmarkEnd w:id="72"/>
    </w:p>
    <w:p w14:paraId="20152BF9" w14:textId="31D2CE38" w:rsidR="00075C2E" w:rsidRDefault="00075C2E" w:rsidP="00FF6DE7">
      <w:pPr>
        <w:jc w:val="left"/>
      </w:pPr>
      <w:r w:rsidRPr="00950A45">
        <w:t xml:space="preserve">The </w:t>
      </w:r>
      <w:r w:rsidR="005001AD">
        <w:t>linklayout</w:t>
      </w:r>
      <w:r w:rsidRPr="00950A45">
        <w:t xml:space="preserve"> API is invoked by the </w:t>
      </w:r>
      <w:r w:rsidR="005001AD">
        <w:t xml:space="preserve">2D </w:t>
      </w:r>
      <w:r w:rsidRPr="00950A45">
        <w:t xml:space="preserve">Builder app to </w:t>
      </w:r>
      <w:bookmarkStart w:id="73" w:name="OLE_LINK34"/>
      <w:r w:rsidR="005001AD" w:rsidRPr="005001AD">
        <w:t>link or connect 2D and 3D plant layout</w:t>
      </w:r>
      <w:r w:rsidR="005001AD">
        <w:t>s</w:t>
      </w:r>
      <w:r w:rsidRPr="00950A45">
        <w:t>.</w:t>
      </w:r>
      <w:bookmarkEnd w:id="73"/>
    </w:p>
    <w:p w14:paraId="3A956F27" w14:textId="77777777" w:rsidR="002A013D" w:rsidRDefault="002A013D" w:rsidP="002A013D">
      <w:pPr>
        <w:pStyle w:val="Heading3"/>
      </w:pPr>
      <w:r>
        <w:t>Specification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075C2E" w:rsidRPr="00075C2E" w14:paraId="1195854B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A8853E8" w14:textId="77777777" w:rsidR="00075C2E" w:rsidRPr="00075C2E" w:rsidRDefault="00075C2E" w:rsidP="007B2867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PROTOCOL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07B41D" w14:textId="77777777" w:rsidR="00075C2E" w:rsidRPr="00935564" w:rsidRDefault="00075C2E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HTTP </w:t>
            </w:r>
          </w:p>
        </w:tc>
      </w:tr>
      <w:tr w:rsidR="00075C2E" w:rsidRPr="00075C2E" w14:paraId="0CBCBD3F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0275009" w14:textId="3091EDEE" w:rsidR="00075C2E" w:rsidRPr="00075C2E" w:rsidRDefault="00075C2E" w:rsidP="007B2867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PATH </w:t>
            </w:r>
            <w:r w:rsidR="001D3EFD">
              <w:rPr>
                <w:b/>
                <w:bCs/>
              </w:rPr>
              <w:t>(Public Exposure)</w:t>
            </w:r>
            <w:r w:rsidRPr="00075C2E">
              <w:rPr>
                <w:b/>
                <w:bCs/>
              </w:rPr>
              <w:t xml:space="preserve">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362F2D" w14:textId="15520846" w:rsidR="00075C2E" w:rsidRPr="00935564" w:rsidRDefault="00164F52" w:rsidP="007B2867">
            <w:pPr>
              <w:spacing w:after="0"/>
              <w:jc w:val="left"/>
              <w:rPr>
                <w:rFonts w:ascii="Consolas" w:hAnsi="Consolas"/>
              </w:rPr>
            </w:pPr>
            <w:hyperlink r:id="rId79" w:history="1">
              <w:r w:rsidRPr="00935564">
                <w:rPr>
                  <w:rStyle w:val="Hyperlink"/>
                  <w:rFonts w:ascii="Consolas" w:hAnsi="Consolas"/>
                </w:rPr>
                <w:t>https://apim-mw-aot-test.azure-api.net/api/3d-cms/svgfiles/linklayout</w:t>
              </w:r>
            </w:hyperlink>
            <w:r w:rsidRPr="00935564">
              <w:rPr>
                <w:rFonts w:ascii="Consolas" w:hAnsi="Consolas"/>
                <w:u w:val="single"/>
              </w:rPr>
              <w:t xml:space="preserve"> </w:t>
            </w:r>
          </w:p>
        </w:tc>
      </w:tr>
      <w:tr w:rsidR="00075C2E" w:rsidRPr="00075C2E" w14:paraId="6F019467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3FB4E2F1" w14:textId="77777777" w:rsidR="00075C2E" w:rsidRPr="00075C2E" w:rsidRDefault="00075C2E" w:rsidP="007B2867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METHOD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731537" w14:textId="088A597F" w:rsidR="00075C2E" w:rsidRPr="00935564" w:rsidRDefault="00A951C2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POST</w:t>
            </w:r>
          </w:p>
        </w:tc>
      </w:tr>
      <w:tr w:rsidR="00075C2E" w:rsidRPr="00075C2E" w14:paraId="43CFA528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AA720D1" w14:textId="77777777" w:rsidR="00075C2E" w:rsidRPr="00075C2E" w:rsidRDefault="00075C2E" w:rsidP="007B2867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CONTENT TYPE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A2ACE4" w14:textId="77777777" w:rsidR="00075C2E" w:rsidRPr="00935564" w:rsidRDefault="00075C2E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application / json </w:t>
            </w:r>
          </w:p>
        </w:tc>
      </w:tr>
      <w:tr w:rsidR="00075C2E" w:rsidRPr="00075C2E" w14:paraId="1CDDE9B1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0FFFD2D1" w14:textId="77777777" w:rsidR="00075C2E" w:rsidRPr="00075C2E" w:rsidRDefault="00075C2E" w:rsidP="007B2867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>Authorization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742E3" w14:textId="77777777" w:rsidR="00075C2E" w:rsidRPr="00935564" w:rsidRDefault="00075C2E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Bearer {Token}</w:t>
            </w:r>
          </w:p>
        </w:tc>
      </w:tr>
      <w:tr w:rsidR="00D52DD2" w:rsidRPr="00075C2E" w14:paraId="6CBF5A2C" w14:textId="77777777" w:rsidTr="00B10A38">
        <w:trPr>
          <w:trHeight w:val="104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40AD00CC" w14:textId="256D0C84" w:rsidR="00D52DD2" w:rsidRPr="00075C2E" w:rsidRDefault="00D52DD2" w:rsidP="007B2867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JSON Request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9E4295" w14:textId="77777777" w:rsidR="00D52DD2" w:rsidRPr="00935564" w:rsidRDefault="00D52DD2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{</w:t>
            </w:r>
          </w:p>
          <w:p w14:paraId="1D6D237A" w14:textId="77777777" w:rsidR="00D52DD2" w:rsidRPr="00935564" w:rsidRDefault="00D52DD2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    "</w:t>
            </w:r>
            <w:bookmarkStart w:id="74" w:name="OLE_LINK29"/>
            <w:r w:rsidRPr="00935564">
              <w:rPr>
                <w:rFonts w:ascii="Consolas" w:hAnsi="Consolas"/>
              </w:rPr>
              <w:t>plantId3D</w:t>
            </w:r>
            <w:bookmarkEnd w:id="74"/>
            <w:r w:rsidRPr="00935564">
              <w:rPr>
                <w:rFonts w:ascii="Consolas" w:hAnsi="Consolas"/>
              </w:rPr>
              <w:t>": "66b08a0dd031eb78923f4056",</w:t>
            </w:r>
          </w:p>
          <w:p w14:paraId="7EF6AE86" w14:textId="77777777" w:rsidR="00D52DD2" w:rsidRPr="00935564" w:rsidRDefault="00D52DD2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    "</w:t>
            </w:r>
            <w:bookmarkStart w:id="75" w:name="OLE_LINK30"/>
            <w:r w:rsidRPr="00935564">
              <w:rPr>
                <w:rFonts w:ascii="Consolas" w:hAnsi="Consolas"/>
              </w:rPr>
              <w:t>plantId2D</w:t>
            </w:r>
            <w:bookmarkEnd w:id="75"/>
            <w:r w:rsidRPr="00935564">
              <w:rPr>
                <w:rFonts w:ascii="Consolas" w:hAnsi="Consolas"/>
              </w:rPr>
              <w:t>": "675151351e3c2b547e7af5b9"</w:t>
            </w:r>
          </w:p>
          <w:p w14:paraId="58923527" w14:textId="77777777" w:rsidR="00D52DD2" w:rsidRPr="00935564" w:rsidRDefault="00D52DD2" w:rsidP="007B2867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}</w:t>
            </w:r>
          </w:p>
          <w:p w14:paraId="48046C66" w14:textId="77777777" w:rsidR="00D52DD2" w:rsidRPr="00935564" w:rsidRDefault="00D52DD2" w:rsidP="007B2867">
            <w:pPr>
              <w:spacing w:after="0"/>
              <w:jc w:val="left"/>
              <w:rPr>
                <w:rFonts w:ascii="Consolas" w:hAnsi="Consolas"/>
              </w:rPr>
            </w:pPr>
          </w:p>
        </w:tc>
      </w:tr>
    </w:tbl>
    <w:p w14:paraId="09AC2B21" w14:textId="77777777" w:rsidR="002A013D" w:rsidRDefault="002A013D" w:rsidP="002A013D">
      <w:pPr>
        <w:pStyle w:val="Heading3"/>
      </w:pPr>
      <w:r>
        <w:t>Input Header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5"/>
        <w:gridCol w:w="8384"/>
        <w:gridCol w:w="1865"/>
        <w:gridCol w:w="2796"/>
      </w:tblGrid>
      <w:tr w:rsidR="002A013D" w:rsidRPr="00075C2E" w14:paraId="57513541" w14:textId="77777777" w:rsidTr="00B10A38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CFF4284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Parameter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26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7A79E43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Description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58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46F6826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M/O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0FB64A7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Type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</w:tr>
      <w:tr w:rsidR="002A013D" w:rsidRPr="00D52DD2" w14:paraId="5C73A67E" w14:textId="77777777" w:rsidTr="00B10A38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74EF9A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Authorization</w:t>
            </w:r>
            <w:r w:rsidRPr="00D52DD2">
              <w:rPr>
                <w:lang w:val="en-IN"/>
              </w:rPr>
              <w:t> </w:t>
            </w:r>
          </w:p>
        </w:tc>
        <w:tc>
          <w:tcPr>
            <w:tcW w:w="26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18E3D9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Token acquired from Azure AD based on the user credentials for further API calls.</w:t>
            </w:r>
            <w:r w:rsidRPr="00D52DD2">
              <w:rPr>
                <w:lang w:val="en-IN"/>
              </w:rPr>
              <w:t> </w:t>
            </w:r>
          </w:p>
        </w:tc>
        <w:tc>
          <w:tcPr>
            <w:tcW w:w="58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E9F42A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M</w:t>
            </w:r>
            <w:r w:rsidRPr="00D52DD2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948E485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String</w:t>
            </w:r>
            <w:r w:rsidRPr="00D52DD2">
              <w:rPr>
                <w:lang w:val="en-IN"/>
              </w:rPr>
              <w:t> </w:t>
            </w:r>
          </w:p>
        </w:tc>
      </w:tr>
    </w:tbl>
    <w:p w14:paraId="4DD3FBCC" w14:textId="77777777" w:rsidR="002A013D" w:rsidRDefault="002A013D" w:rsidP="002A013D">
      <w:pPr>
        <w:pStyle w:val="Heading3"/>
      </w:pPr>
      <w:r>
        <w:t>Input Path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5"/>
        <w:gridCol w:w="8384"/>
        <w:gridCol w:w="1865"/>
        <w:gridCol w:w="2796"/>
      </w:tblGrid>
      <w:tr w:rsidR="002A013D" w:rsidRPr="00075C2E" w14:paraId="3DA5674B" w14:textId="77777777" w:rsidTr="00B10A38">
        <w:trPr>
          <w:trHeight w:val="36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86F97BA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Parameter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26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C1C9383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Description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58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7F53D35D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M/O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4DE0A1A0" w14:textId="77777777" w:rsidR="002A013D" w:rsidRPr="00075C2E" w:rsidRDefault="002A013D" w:rsidP="002A013D">
            <w:pPr>
              <w:spacing w:after="0"/>
              <w:jc w:val="left"/>
              <w:rPr>
                <w:b/>
                <w:bCs/>
                <w:lang w:val="en-IN"/>
              </w:rPr>
            </w:pPr>
            <w:r w:rsidRPr="00075C2E">
              <w:rPr>
                <w:b/>
                <w:bCs/>
              </w:rPr>
              <w:t>Type</w:t>
            </w:r>
            <w:r w:rsidRPr="00075C2E">
              <w:rPr>
                <w:b/>
                <w:bCs/>
                <w:lang w:val="en-IN"/>
              </w:rPr>
              <w:t> </w:t>
            </w:r>
          </w:p>
        </w:tc>
      </w:tr>
      <w:tr w:rsidR="002A013D" w:rsidRPr="00D52DD2" w14:paraId="5CC92FCA" w14:textId="77777777" w:rsidTr="00B10A38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787EDE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plantId3D</w:t>
            </w:r>
          </w:p>
        </w:tc>
        <w:tc>
          <w:tcPr>
            <w:tcW w:w="26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A7BD39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Id of the 3D Plant</w:t>
            </w:r>
          </w:p>
        </w:tc>
        <w:tc>
          <w:tcPr>
            <w:tcW w:w="58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1324D9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M</w:t>
            </w:r>
            <w:r w:rsidRPr="00D52DD2">
              <w:rPr>
                <w:lang w:val="en-IN"/>
              </w:rPr>
              <w:t> 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797D4F" w14:textId="77777777" w:rsidR="002A013D" w:rsidRPr="00D52DD2" w:rsidRDefault="002A013D" w:rsidP="002A013D">
            <w:pPr>
              <w:spacing w:after="0"/>
              <w:jc w:val="left"/>
              <w:rPr>
                <w:lang w:val="en-IN"/>
              </w:rPr>
            </w:pPr>
            <w:r w:rsidRPr="00D52DD2">
              <w:t>String</w:t>
            </w:r>
            <w:r w:rsidRPr="00D52DD2">
              <w:rPr>
                <w:lang w:val="en-IN"/>
              </w:rPr>
              <w:t> </w:t>
            </w:r>
          </w:p>
        </w:tc>
      </w:tr>
      <w:tr w:rsidR="002A013D" w:rsidRPr="00D52DD2" w14:paraId="56B990F9" w14:textId="77777777" w:rsidTr="00B10A38">
        <w:trPr>
          <w:trHeight w:val="255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3B4E65" w14:textId="77777777" w:rsidR="002A013D" w:rsidRPr="00D52DD2" w:rsidRDefault="002A013D" w:rsidP="002A013D">
            <w:pPr>
              <w:spacing w:after="0"/>
              <w:jc w:val="left"/>
            </w:pPr>
            <w:r w:rsidRPr="00D52DD2">
              <w:t>plantId2D</w:t>
            </w:r>
          </w:p>
        </w:tc>
        <w:tc>
          <w:tcPr>
            <w:tcW w:w="264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3B55C0" w14:textId="77777777" w:rsidR="002A013D" w:rsidRPr="00D52DD2" w:rsidRDefault="002A013D" w:rsidP="002A013D">
            <w:pPr>
              <w:spacing w:after="0"/>
              <w:jc w:val="left"/>
            </w:pPr>
            <w:r w:rsidRPr="00D52DD2">
              <w:t>Id of the 2D Plant</w:t>
            </w:r>
          </w:p>
        </w:tc>
        <w:tc>
          <w:tcPr>
            <w:tcW w:w="58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559785" w14:textId="77777777" w:rsidR="002A013D" w:rsidRPr="00D52DD2" w:rsidRDefault="002A013D" w:rsidP="002A013D">
            <w:pPr>
              <w:spacing w:after="0"/>
              <w:jc w:val="left"/>
            </w:pPr>
            <w:r w:rsidRPr="00D52DD2">
              <w:t>M</w:t>
            </w:r>
          </w:p>
        </w:tc>
        <w:tc>
          <w:tcPr>
            <w:tcW w:w="88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A28AF4" w14:textId="77777777" w:rsidR="002A013D" w:rsidRPr="00D52DD2" w:rsidRDefault="002A013D" w:rsidP="002A013D">
            <w:pPr>
              <w:spacing w:after="0"/>
              <w:jc w:val="left"/>
            </w:pPr>
            <w:r w:rsidRPr="00D52DD2">
              <w:t>String</w:t>
            </w:r>
          </w:p>
        </w:tc>
      </w:tr>
    </w:tbl>
    <w:p w14:paraId="630867A7" w14:textId="77777777" w:rsidR="002A013D" w:rsidRDefault="002A013D" w:rsidP="002A013D">
      <w:pPr>
        <w:pStyle w:val="Heading3"/>
      </w:pPr>
      <w:r>
        <w:t>Output Header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4"/>
        <w:gridCol w:w="10027"/>
        <w:gridCol w:w="3109"/>
      </w:tblGrid>
      <w:tr w:rsidR="78CB3596" w14:paraId="6B40D7F7" w14:textId="77777777" w:rsidTr="78CB3596">
        <w:trPr>
          <w:trHeight w:val="450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25777A49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Parameter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1B37A912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Description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441B4D62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Type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</w:tr>
      <w:tr w:rsidR="78CB3596" w14:paraId="0BE9FB29" w14:textId="77777777" w:rsidTr="78CB3596">
        <w:trPr>
          <w:trHeight w:val="315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044473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Server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BA84C1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Contains information about how the server handles requests [e.g., Express]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E5E54D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String</w:t>
            </w:r>
            <w:r w:rsidRPr="78CB3596">
              <w:rPr>
                <w:lang w:val="en-IN"/>
              </w:rPr>
              <w:t> </w:t>
            </w:r>
          </w:p>
        </w:tc>
      </w:tr>
      <w:tr w:rsidR="78CB3596" w14:paraId="64017337" w14:textId="77777777" w:rsidTr="78CB3596">
        <w:trPr>
          <w:trHeight w:val="315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5199CB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Content-Type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24A207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Length of the content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688BB3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String</w:t>
            </w:r>
          </w:p>
        </w:tc>
      </w:tr>
      <w:tr w:rsidR="78CB3596" w14:paraId="0F5032D8" w14:textId="77777777" w:rsidTr="78CB3596">
        <w:trPr>
          <w:trHeight w:val="315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BE5E57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Content-Length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90A7AB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Length of the content</w:t>
            </w:r>
            <w:r w:rsidRPr="78CB3596">
              <w:rPr>
                <w:lang w:val="en-IN"/>
              </w:rPr>
              <w:t> 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8F42F3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>
              <w:t>Bytes</w:t>
            </w:r>
            <w:r w:rsidRPr="78CB3596">
              <w:rPr>
                <w:lang w:val="en-IN"/>
              </w:rPr>
              <w:t> </w:t>
            </w:r>
          </w:p>
        </w:tc>
      </w:tr>
    </w:tbl>
    <w:p w14:paraId="4EB0412F" w14:textId="77777777" w:rsidR="0DED85B0" w:rsidRDefault="0DED85B0" w:rsidP="78CB3596">
      <w:pPr>
        <w:pStyle w:val="Heading3"/>
      </w:pPr>
      <w:r>
        <w:t>Output Body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4"/>
        <w:gridCol w:w="10027"/>
        <w:gridCol w:w="3109"/>
      </w:tblGrid>
      <w:tr w:rsidR="78CB3596" w14:paraId="0878F4D8" w14:textId="77777777" w:rsidTr="78CB3596">
        <w:trPr>
          <w:trHeight w:val="381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1A18A14D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Parameter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5FB07812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Description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</w:tcPr>
          <w:p w14:paraId="59D7B6C3" w14:textId="77777777" w:rsidR="78CB3596" w:rsidRDefault="78CB3596" w:rsidP="78CB3596">
            <w:pPr>
              <w:spacing w:after="0"/>
              <w:jc w:val="left"/>
              <w:rPr>
                <w:b/>
                <w:bCs/>
                <w:lang w:val="en-IN"/>
              </w:rPr>
            </w:pPr>
            <w:r w:rsidRPr="78CB3596">
              <w:rPr>
                <w:b/>
                <w:bCs/>
              </w:rPr>
              <w:t>Type</w:t>
            </w:r>
            <w:r w:rsidRPr="78CB3596">
              <w:rPr>
                <w:b/>
                <w:bCs/>
                <w:lang w:val="en-IN"/>
              </w:rPr>
              <w:t> </w:t>
            </w:r>
          </w:p>
        </w:tc>
      </w:tr>
      <w:tr w:rsidR="78CB3596" w14:paraId="685C8C18" w14:textId="77777777" w:rsidTr="78CB3596">
        <w:trPr>
          <w:trHeight w:val="450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A41BD8" w14:textId="61DC79F3" w:rsidR="5E4C8091" w:rsidRDefault="5E4C8091" w:rsidP="78CB3596">
            <w:pPr>
              <w:spacing w:after="0"/>
              <w:jc w:val="left"/>
              <w:rPr>
                <w:lang w:val="en-IN"/>
              </w:rPr>
            </w:pPr>
            <w:r w:rsidRPr="78CB3596">
              <w:rPr>
                <w:lang w:val="en-IN"/>
              </w:rPr>
              <w:t>message</w:t>
            </w:r>
          </w:p>
        </w:tc>
        <w:tc>
          <w:tcPr>
            <w:tcW w:w="100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FE914D" w14:textId="3C44A9D0" w:rsidR="5E4C8091" w:rsidRDefault="5E4C8091" w:rsidP="78CB3596">
            <w:pPr>
              <w:spacing w:after="0"/>
              <w:jc w:val="left"/>
            </w:pPr>
            <w:r>
              <w:t>message</w:t>
            </w:r>
          </w:p>
        </w:tc>
        <w:tc>
          <w:tcPr>
            <w:tcW w:w="31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C7DA29" w14:textId="77777777" w:rsidR="78CB3596" w:rsidRDefault="78CB3596" w:rsidP="78CB3596">
            <w:pPr>
              <w:spacing w:after="0"/>
              <w:jc w:val="left"/>
              <w:rPr>
                <w:lang w:val="en-IN"/>
              </w:rPr>
            </w:pPr>
            <w:r w:rsidRPr="78CB3596">
              <w:rPr>
                <w:lang w:val="en-IN"/>
              </w:rPr>
              <w:t>String</w:t>
            </w:r>
          </w:p>
        </w:tc>
      </w:tr>
    </w:tbl>
    <w:p w14:paraId="564A5430" w14:textId="4992C8E1" w:rsidR="002A013D" w:rsidRDefault="002A013D" w:rsidP="002A013D">
      <w:pPr>
        <w:pStyle w:val="Heading3"/>
      </w:pPr>
      <w:r>
        <w:t>Result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13044"/>
      </w:tblGrid>
      <w:tr w:rsidR="00075C2E" w:rsidRPr="00075C2E" w14:paraId="75FC75FB" w14:textId="77777777" w:rsidTr="00B60B95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0B6EEC1" w14:textId="77777777" w:rsidR="00075C2E" w:rsidRPr="00075C2E" w:rsidRDefault="00075C2E" w:rsidP="00B60B95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HTTP Code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4F2142B" w14:textId="77777777" w:rsidR="00075C2E" w:rsidRPr="00075C2E" w:rsidRDefault="00075C2E" w:rsidP="00B60B95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Result Description </w:t>
            </w:r>
          </w:p>
        </w:tc>
      </w:tr>
      <w:tr w:rsidR="00075C2E" w:rsidRPr="00075C2E" w14:paraId="591D73C8" w14:textId="77777777" w:rsidTr="00B60B95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471F82" w14:textId="77777777" w:rsidR="00075C2E" w:rsidRPr="00D52DD2" w:rsidRDefault="00075C2E" w:rsidP="00B60B95">
            <w:pPr>
              <w:spacing w:after="0"/>
              <w:jc w:val="left"/>
            </w:pPr>
            <w:r w:rsidRPr="00D52DD2">
              <w:t xml:space="preserve">200 </w:t>
            </w:r>
          </w:p>
        </w:tc>
        <w:tc>
          <w:tcPr>
            <w:tcW w:w="41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90ABD9" w14:textId="77777777" w:rsidR="00075C2E" w:rsidRPr="00D52DD2" w:rsidRDefault="00075C2E" w:rsidP="00B60B95">
            <w:pPr>
              <w:spacing w:after="0"/>
              <w:jc w:val="left"/>
            </w:pPr>
            <w:r w:rsidRPr="00D52DD2">
              <w:t xml:space="preserve">The request is accepted, and the response contains the result </w:t>
            </w:r>
          </w:p>
        </w:tc>
      </w:tr>
    </w:tbl>
    <w:p w14:paraId="12CFE8EB" w14:textId="461F6FD3" w:rsidR="00075C2E" w:rsidRPr="00075C2E" w:rsidRDefault="002A013D" w:rsidP="002A013D">
      <w:pPr>
        <w:pStyle w:val="Heading3"/>
      </w:pPr>
      <w:r>
        <w:t>Error Management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86"/>
        <w:gridCol w:w="5591"/>
        <w:gridCol w:w="7453"/>
      </w:tblGrid>
      <w:tr w:rsidR="00075C2E" w:rsidRPr="00075C2E" w14:paraId="2601C266" w14:textId="77777777" w:rsidTr="00B60B95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65BEA04F" w14:textId="77777777" w:rsidR="00075C2E" w:rsidRPr="00075C2E" w:rsidRDefault="00075C2E" w:rsidP="002A013D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HTTP Code </w:t>
            </w:r>
          </w:p>
        </w:tc>
        <w:tc>
          <w:tcPr>
            <w:tcW w:w="17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5D18EF42" w14:textId="77777777" w:rsidR="00075C2E" w:rsidRPr="00075C2E" w:rsidRDefault="00075C2E" w:rsidP="002A013D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Error Code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7E6E6" w:themeFill="background2"/>
            <w:hideMark/>
          </w:tcPr>
          <w:p w14:paraId="209F9AC9" w14:textId="77777777" w:rsidR="00075C2E" w:rsidRPr="00075C2E" w:rsidRDefault="00075C2E" w:rsidP="002A013D">
            <w:pPr>
              <w:spacing w:after="0"/>
              <w:jc w:val="left"/>
              <w:rPr>
                <w:b/>
                <w:bCs/>
              </w:rPr>
            </w:pPr>
            <w:r w:rsidRPr="00075C2E">
              <w:rPr>
                <w:b/>
                <w:bCs/>
              </w:rPr>
              <w:t xml:space="preserve">Error Description </w:t>
            </w:r>
          </w:p>
        </w:tc>
      </w:tr>
      <w:tr w:rsidR="00075C2E" w:rsidRPr="00075C2E" w14:paraId="5B9D450D" w14:textId="77777777" w:rsidTr="00B60B95">
        <w:trPr>
          <w:trHeight w:val="90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8B916E" w14:textId="77777777" w:rsidR="00075C2E" w:rsidRPr="00D52DD2" w:rsidRDefault="00075C2E" w:rsidP="002A013D">
            <w:pPr>
              <w:spacing w:after="0"/>
              <w:jc w:val="left"/>
            </w:pPr>
            <w:r w:rsidRPr="00D52DD2">
              <w:t xml:space="preserve">401 </w:t>
            </w:r>
          </w:p>
        </w:tc>
        <w:tc>
          <w:tcPr>
            <w:tcW w:w="17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5702A7" w14:textId="77777777" w:rsidR="00075C2E" w:rsidRPr="00D52DD2" w:rsidRDefault="00075C2E" w:rsidP="002A013D">
            <w:pPr>
              <w:spacing w:after="0"/>
              <w:jc w:val="left"/>
            </w:pPr>
            <w:r w:rsidRPr="00D52DD2">
              <w:t xml:space="preserve">CRSM_02.005.000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0D8468" w14:textId="77777777" w:rsidR="00075C2E" w:rsidRPr="00935564" w:rsidRDefault="00075C2E" w:rsidP="002A013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Unauthorized </w:t>
            </w:r>
          </w:p>
        </w:tc>
      </w:tr>
      <w:tr w:rsidR="00075C2E" w:rsidRPr="00075C2E" w14:paraId="66F60169" w14:textId="77777777" w:rsidTr="00B60B95">
        <w:trPr>
          <w:trHeight w:val="833"/>
        </w:trPr>
        <w:tc>
          <w:tcPr>
            <w:tcW w:w="88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6EDCB3" w14:textId="77777777" w:rsidR="00075C2E" w:rsidRPr="00D52DD2" w:rsidRDefault="00075C2E" w:rsidP="002A013D">
            <w:pPr>
              <w:spacing w:after="0"/>
              <w:jc w:val="left"/>
            </w:pPr>
            <w:r w:rsidRPr="00D52DD2">
              <w:t xml:space="preserve">400 </w:t>
            </w:r>
          </w:p>
        </w:tc>
        <w:tc>
          <w:tcPr>
            <w:tcW w:w="17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158982" w14:textId="77777777" w:rsidR="00075C2E" w:rsidRPr="00D52DD2" w:rsidRDefault="00075C2E" w:rsidP="002A013D">
            <w:pPr>
              <w:spacing w:after="0"/>
              <w:jc w:val="left"/>
            </w:pPr>
            <w:r w:rsidRPr="00D52DD2">
              <w:t xml:space="preserve">CRSM_01.005.001 </w:t>
            </w:r>
          </w:p>
        </w:tc>
        <w:tc>
          <w:tcPr>
            <w:tcW w:w="235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4908D6" w14:textId="77777777" w:rsidR="00075C2E" w:rsidRPr="00935564" w:rsidRDefault="00075C2E" w:rsidP="002A013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is missing bad request </w:t>
            </w:r>
          </w:p>
          <w:p w14:paraId="0CE4AD99" w14:textId="77777777" w:rsidR="00075C2E" w:rsidRPr="00935564" w:rsidRDefault="00075C2E" w:rsidP="002A013D">
            <w:pPr>
              <w:spacing w:after="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{field} could be: </w:t>
            </w:r>
          </w:p>
          <w:p w14:paraId="3BE46E5F" w14:textId="1B2E52CE" w:rsidR="00075C2E" w:rsidRPr="00935564" w:rsidRDefault="00075C2E" w:rsidP="00130401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Query params </w:t>
            </w:r>
          </w:p>
          <w:p w14:paraId="456B05AC" w14:textId="29619C29" w:rsidR="00075C2E" w:rsidRPr="00935564" w:rsidRDefault="00075C2E" w:rsidP="00130401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Layout name </w:t>
            </w:r>
          </w:p>
          <w:p w14:paraId="35C579DE" w14:textId="2FCD16EF" w:rsidR="00075C2E" w:rsidRPr="00935564" w:rsidRDefault="00075C2E" w:rsidP="00130401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 xml:space="preserve">Tenant-id </w:t>
            </w:r>
          </w:p>
          <w:p w14:paraId="19CCF594" w14:textId="0E464B1A" w:rsidR="00075C2E" w:rsidRPr="00935564" w:rsidRDefault="00075C2E" w:rsidP="00130401">
            <w:pPr>
              <w:spacing w:after="0"/>
              <w:ind w:left="720"/>
              <w:jc w:val="left"/>
              <w:rPr>
                <w:rFonts w:ascii="Consolas" w:hAnsi="Consolas"/>
              </w:rPr>
            </w:pPr>
            <w:r w:rsidRPr="00935564">
              <w:rPr>
                <w:rFonts w:ascii="Consolas" w:hAnsi="Consolas"/>
              </w:rPr>
              <w:t>Client-id</w:t>
            </w:r>
          </w:p>
        </w:tc>
      </w:tr>
    </w:tbl>
    <w:p w14:paraId="06A10066" w14:textId="77777777" w:rsidR="00075C2E" w:rsidRPr="00075C2E" w:rsidRDefault="00075C2E" w:rsidP="00FF6DE7">
      <w:pPr>
        <w:jc w:val="left"/>
        <w:rPr>
          <w:b/>
          <w:bCs/>
        </w:rPr>
      </w:pPr>
    </w:p>
    <w:sectPr w:rsidR="00075C2E" w:rsidRPr="00075C2E" w:rsidSect="008E4217">
      <w:pgSz w:w="18720" w:h="24480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903B" w14:textId="77777777" w:rsidR="00D87CB6" w:rsidRDefault="00D87CB6" w:rsidP="00AF7049">
      <w:r>
        <w:separator/>
      </w:r>
    </w:p>
  </w:endnote>
  <w:endnote w:type="continuationSeparator" w:id="0">
    <w:p w14:paraId="2DF3997B" w14:textId="77777777" w:rsidR="00D87CB6" w:rsidRDefault="00D87CB6" w:rsidP="00AF7049">
      <w:r>
        <w:continuationSeparator/>
      </w:r>
    </w:p>
  </w:endnote>
  <w:endnote w:type="continuationNotice" w:id="1">
    <w:p w14:paraId="2AA30F2B" w14:textId="77777777" w:rsidR="00D87CB6" w:rsidRDefault="00D87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3AB8" w14:textId="77777777" w:rsidR="00C83F4A" w:rsidRDefault="00C83F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E0E7" w14:textId="2A7CA7FC" w:rsidR="006324D6" w:rsidRDefault="004E2BBC" w:rsidP="002A644A">
    <w:pPr>
      <w:pStyle w:val="Footer"/>
    </w:pPr>
    <w:r>
      <w:t xml:space="preserve">© </w:t>
    </w:r>
    <w:r w:rsidR="002A644A">
      <w:t>202</w:t>
    </w:r>
    <w:r w:rsidR="0066216E">
      <w:t>5</w:t>
    </w:r>
    <w:r>
      <w:t xml:space="preserve"> Accenture. All rights reserved.</w:t>
    </w:r>
    <w:r w:rsidR="002A644A">
      <w:tab/>
    </w:r>
    <w:r w:rsidR="002A644A">
      <w:ptab w:relativeTo="margin" w:alignment="center" w:leader="none"/>
    </w:r>
    <w:r w:rsidR="002A644A">
      <w:t>Document</w:t>
    </w:r>
    <w:r>
      <w:t xml:space="preserve"> Version</w:t>
    </w:r>
    <w:r w:rsidR="007A0A58">
      <w:t xml:space="preserve">: </w:t>
    </w:r>
    <w:sdt>
      <w:sdtPr>
        <w:alias w:val="Label"/>
        <w:tag w:val="DLCPolicyLabelValue"/>
        <w:id w:val="2043776965"/>
        <w:lock w:val="contentLocked"/>
        <w:placeholder>
          <w:docPart w:val="E5A56798B6D11949BF60667C04B34944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CA3BA379-79A3-4ECE-9981-98C9ABC2F0BD}"/>
        <w:text w:multiLine="1"/>
      </w:sdtPr>
      <w:sdtEndPr/>
      <w:sdtContent>
        <w:r w:rsidR="00A37FB8">
          <w:t>47.0</w:t>
        </w:r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B94C" w14:textId="77777777" w:rsidR="00C83F4A" w:rsidRDefault="00C83F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5037" w14:textId="77777777" w:rsidR="00D87CB6" w:rsidRDefault="00D87CB6" w:rsidP="00AF7049">
      <w:r>
        <w:separator/>
      </w:r>
    </w:p>
  </w:footnote>
  <w:footnote w:type="continuationSeparator" w:id="0">
    <w:p w14:paraId="633934B3" w14:textId="77777777" w:rsidR="00D87CB6" w:rsidRDefault="00D87CB6" w:rsidP="00AF7049">
      <w:r>
        <w:continuationSeparator/>
      </w:r>
    </w:p>
  </w:footnote>
  <w:footnote w:type="continuationNotice" w:id="1">
    <w:p w14:paraId="4FDFB31B" w14:textId="77777777" w:rsidR="00D87CB6" w:rsidRDefault="00D87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685E" w14:textId="77777777" w:rsidR="00C83F4A" w:rsidRDefault="00C83F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70A4" w14:textId="15763370" w:rsidR="006324D6" w:rsidRPr="006324D6" w:rsidRDefault="002E112D" w:rsidP="006324D6">
    <w:pPr>
      <w:pStyle w:val="Header"/>
      <w:jc w:val="right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4B31233B" wp14:editId="1F22C4D4">
          <wp:extent cx="1499330" cy="144000"/>
          <wp:effectExtent l="0" t="0" r="0" b="8890"/>
          <wp:docPr id="13782324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041031" name="Picture 2760410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330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E112D">
      <w:rPr>
        <w:sz w:val="16"/>
        <w:szCs w:val="16"/>
      </w:rPr>
      <w:ptab w:relativeTo="margin" w:alignment="center" w:leader="none"/>
    </w:r>
    <w:r w:rsidRPr="002E112D">
      <w:rPr>
        <w:sz w:val="16"/>
        <w:szCs w:val="16"/>
      </w:rP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B750D" w14:textId="77777777" w:rsidR="00C83F4A" w:rsidRDefault="00C83F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813B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678BC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C0384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92144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02DE7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5FC47E0"/>
    <w:multiLevelType w:val="hybridMultilevel"/>
    <w:tmpl w:val="A8D802AC"/>
    <w:lvl w:ilvl="0" w:tplc="BA40DBD2">
      <w:start w:val="1"/>
      <w:numFmt w:val="decimal"/>
      <w:pStyle w:val="NO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1A5057"/>
    <w:multiLevelType w:val="hybridMultilevel"/>
    <w:tmpl w:val="E460B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AA47BF"/>
    <w:multiLevelType w:val="hybridMultilevel"/>
    <w:tmpl w:val="5BB49212"/>
    <w:lvl w:ilvl="0" w:tplc="EE386042">
      <w:numFmt w:val="bullet"/>
      <w:lvlText w:val="•"/>
      <w:lvlJc w:val="left"/>
      <w:pPr>
        <w:ind w:left="720" w:hanging="360"/>
      </w:pPr>
      <w:rPr>
        <w:rFonts w:ascii="Graphik" w:eastAsiaTheme="minorHAnsi" w:hAnsi="Graphi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F5C442"/>
    <w:multiLevelType w:val="hybridMultilevel"/>
    <w:tmpl w:val="7904F908"/>
    <w:lvl w:ilvl="0" w:tplc="3552D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010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40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CC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8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606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E3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C6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780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2E7C6B"/>
    <w:multiLevelType w:val="hybridMultilevel"/>
    <w:tmpl w:val="D6925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50456"/>
    <w:multiLevelType w:val="hybridMultilevel"/>
    <w:tmpl w:val="D744CE48"/>
    <w:lvl w:ilvl="0" w:tplc="3710C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92B27"/>
    <w:multiLevelType w:val="hybridMultilevel"/>
    <w:tmpl w:val="5608E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7" w15:restartNumberingAfterBreak="0">
    <w:nsid w:val="5C5B48B6"/>
    <w:multiLevelType w:val="hybridMultilevel"/>
    <w:tmpl w:val="4984DD20"/>
    <w:lvl w:ilvl="0" w:tplc="AE5CB4B2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86F4C"/>
    <w:multiLevelType w:val="hybridMultilevel"/>
    <w:tmpl w:val="03A2C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054EB"/>
    <w:multiLevelType w:val="hybridMultilevel"/>
    <w:tmpl w:val="FAE0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45C57"/>
    <w:multiLevelType w:val="hybridMultilevel"/>
    <w:tmpl w:val="7E3A1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D2794"/>
    <w:multiLevelType w:val="hybridMultilevel"/>
    <w:tmpl w:val="4282D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7D3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4568052">
    <w:abstractNumId w:val="16"/>
  </w:num>
  <w:num w:numId="2" w16cid:durableId="2087458635">
    <w:abstractNumId w:val="6"/>
  </w:num>
  <w:num w:numId="3" w16cid:durableId="466900745">
    <w:abstractNumId w:val="5"/>
  </w:num>
  <w:num w:numId="4" w16cid:durableId="1179730509">
    <w:abstractNumId w:val="4"/>
  </w:num>
  <w:num w:numId="5" w16cid:durableId="480537213">
    <w:abstractNumId w:val="7"/>
  </w:num>
  <w:num w:numId="6" w16cid:durableId="744425209">
    <w:abstractNumId w:val="17"/>
  </w:num>
  <w:num w:numId="7" w16cid:durableId="720054700">
    <w:abstractNumId w:val="1"/>
  </w:num>
  <w:num w:numId="8" w16cid:durableId="591358076">
    <w:abstractNumId w:val="3"/>
  </w:num>
  <w:num w:numId="9" w16cid:durableId="900748020">
    <w:abstractNumId w:val="22"/>
  </w:num>
  <w:num w:numId="10" w16cid:durableId="1219434374">
    <w:abstractNumId w:val="0"/>
  </w:num>
  <w:num w:numId="11" w16cid:durableId="1867406377">
    <w:abstractNumId w:val="2"/>
  </w:num>
  <w:num w:numId="12" w16cid:durableId="463280766">
    <w:abstractNumId w:val="11"/>
  </w:num>
  <w:num w:numId="13" w16cid:durableId="179904208">
    <w:abstractNumId w:val="14"/>
  </w:num>
  <w:num w:numId="14" w16cid:durableId="1137574455">
    <w:abstractNumId w:val="20"/>
  </w:num>
  <w:num w:numId="15" w16cid:durableId="723721403">
    <w:abstractNumId w:val="18"/>
  </w:num>
  <w:num w:numId="16" w16cid:durableId="1243025082">
    <w:abstractNumId w:val="13"/>
  </w:num>
  <w:num w:numId="17" w16cid:durableId="1209221423">
    <w:abstractNumId w:val="21"/>
  </w:num>
  <w:num w:numId="18" w16cid:durableId="1547378648">
    <w:abstractNumId w:val="15"/>
  </w:num>
  <w:num w:numId="19" w16cid:durableId="1007055311">
    <w:abstractNumId w:val="21"/>
  </w:num>
  <w:num w:numId="20" w16cid:durableId="349533179">
    <w:abstractNumId w:val="13"/>
  </w:num>
  <w:num w:numId="21" w16cid:durableId="1526165100">
    <w:abstractNumId w:val="19"/>
  </w:num>
  <w:num w:numId="22" w16cid:durableId="2122143729">
    <w:abstractNumId w:val="10"/>
  </w:num>
  <w:num w:numId="23" w16cid:durableId="49808471">
    <w:abstractNumId w:val="12"/>
  </w:num>
  <w:num w:numId="24" w16cid:durableId="129057869">
    <w:abstractNumId w:val="8"/>
  </w:num>
  <w:num w:numId="25" w16cid:durableId="480316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aGClbCTUfC12DuV7GJu+ZMbBrsDUW4cl3JbpNBf17lOAiqF8iTanpfs8by0qwchyWMaY1YSiaGvEny+vhxC4LQ==" w:salt="guOO7n/5esGCFJsfGw72GA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CxNDQ1sjA2NTU1tDBR0lEKTi0uzszPAykwMakFAHL91jMtAAAA"/>
  </w:docVars>
  <w:rsids>
    <w:rsidRoot w:val="00A63BF4"/>
    <w:rsid w:val="00000F1E"/>
    <w:rsid w:val="00001683"/>
    <w:rsid w:val="0000177E"/>
    <w:rsid w:val="000017CF"/>
    <w:rsid w:val="00001F22"/>
    <w:rsid w:val="000020BA"/>
    <w:rsid w:val="000027BE"/>
    <w:rsid w:val="00003140"/>
    <w:rsid w:val="00003EE1"/>
    <w:rsid w:val="00005618"/>
    <w:rsid w:val="000074A0"/>
    <w:rsid w:val="0000768C"/>
    <w:rsid w:val="00010B2E"/>
    <w:rsid w:val="000119F9"/>
    <w:rsid w:val="00011C52"/>
    <w:rsid w:val="0001244A"/>
    <w:rsid w:val="00012CB1"/>
    <w:rsid w:val="00012FDF"/>
    <w:rsid w:val="00014A65"/>
    <w:rsid w:val="000152FD"/>
    <w:rsid w:val="000158D0"/>
    <w:rsid w:val="00015966"/>
    <w:rsid w:val="00015E19"/>
    <w:rsid w:val="000201B1"/>
    <w:rsid w:val="0002046C"/>
    <w:rsid w:val="000213B2"/>
    <w:rsid w:val="0002168C"/>
    <w:rsid w:val="000238D8"/>
    <w:rsid w:val="00023E7E"/>
    <w:rsid w:val="0002679C"/>
    <w:rsid w:val="00032752"/>
    <w:rsid w:val="0003543E"/>
    <w:rsid w:val="0003547B"/>
    <w:rsid w:val="000368A6"/>
    <w:rsid w:val="000368F1"/>
    <w:rsid w:val="00036938"/>
    <w:rsid w:val="000406CA"/>
    <w:rsid w:val="00041FE2"/>
    <w:rsid w:val="0004401D"/>
    <w:rsid w:val="00044C75"/>
    <w:rsid w:val="0004589B"/>
    <w:rsid w:val="00045FA0"/>
    <w:rsid w:val="00050CE6"/>
    <w:rsid w:val="0005171E"/>
    <w:rsid w:val="00051AB6"/>
    <w:rsid w:val="000523DF"/>
    <w:rsid w:val="0005261E"/>
    <w:rsid w:val="000532AB"/>
    <w:rsid w:val="000534F0"/>
    <w:rsid w:val="00053693"/>
    <w:rsid w:val="00055943"/>
    <w:rsid w:val="00057668"/>
    <w:rsid w:val="00061F65"/>
    <w:rsid w:val="0006238B"/>
    <w:rsid w:val="0006323E"/>
    <w:rsid w:val="000649E6"/>
    <w:rsid w:val="00065415"/>
    <w:rsid w:val="00067D78"/>
    <w:rsid w:val="00072319"/>
    <w:rsid w:val="00072D14"/>
    <w:rsid w:val="00073E78"/>
    <w:rsid w:val="0007418F"/>
    <w:rsid w:val="0007430D"/>
    <w:rsid w:val="00075C2E"/>
    <w:rsid w:val="000802E0"/>
    <w:rsid w:val="00084EE3"/>
    <w:rsid w:val="00085245"/>
    <w:rsid w:val="00086080"/>
    <w:rsid w:val="000903E6"/>
    <w:rsid w:val="00090DD8"/>
    <w:rsid w:val="00091F45"/>
    <w:rsid w:val="00092808"/>
    <w:rsid w:val="00093D6E"/>
    <w:rsid w:val="0009485A"/>
    <w:rsid w:val="000A0735"/>
    <w:rsid w:val="000A128C"/>
    <w:rsid w:val="000A22FF"/>
    <w:rsid w:val="000A2B7F"/>
    <w:rsid w:val="000A389B"/>
    <w:rsid w:val="000A39FF"/>
    <w:rsid w:val="000A3D22"/>
    <w:rsid w:val="000A4E34"/>
    <w:rsid w:val="000A549A"/>
    <w:rsid w:val="000A54FD"/>
    <w:rsid w:val="000B1E84"/>
    <w:rsid w:val="000B2578"/>
    <w:rsid w:val="000B4292"/>
    <w:rsid w:val="000B4B80"/>
    <w:rsid w:val="000C060C"/>
    <w:rsid w:val="000C2822"/>
    <w:rsid w:val="000C4388"/>
    <w:rsid w:val="000C4EA3"/>
    <w:rsid w:val="000C5E5D"/>
    <w:rsid w:val="000C6807"/>
    <w:rsid w:val="000D0037"/>
    <w:rsid w:val="000D2020"/>
    <w:rsid w:val="000D299F"/>
    <w:rsid w:val="000D32E4"/>
    <w:rsid w:val="000D34C1"/>
    <w:rsid w:val="000D5B6A"/>
    <w:rsid w:val="000D6B10"/>
    <w:rsid w:val="000D7D8A"/>
    <w:rsid w:val="000E0C98"/>
    <w:rsid w:val="000E241B"/>
    <w:rsid w:val="000E2AC3"/>
    <w:rsid w:val="000E30BE"/>
    <w:rsid w:val="000E4EAA"/>
    <w:rsid w:val="000E541D"/>
    <w:rsid w:val="000E62A1"/>
    <w:rsid w:val="000E7039"/>
    <w:rsid w:val="000F64CE"/>
    <w:rsid w:val="000F7DCD"/>
    <w:rsid w:val="00100F46"/>
    <w:rsid w:val="00101547"/>
    <w:rsid w:val="0010199F"/>
    <w:rsid w:val="00101BB9"/>
    <w:rsid w:val="001040FA"/>
    <w:rsid w:val="001100A7"/>
    <w:rsid w:val="00110357"/>
    <w:rsid w:val="00110A3E"/>
    <w:rsid w:val="00110C92"/>
    <w:rsid w:val="00111A27"/>
    <w:rsid w:val="0011295E"/>
    <w:rsid w:val="00113380"/>
    <w:rsid w:val="00114152"/>
    <w:rsid w:val="0011439B"/>
    <w:rsid w:val="001143DD"/>
    <w:rsid w:val="0011588D"/>
    <w:rsid w:val="00115C6C"/>
    <w:rsid w:val="0012132F"/>
    <w:rsid w:val="00121EF7"/>
    <w:rsid w:val="00122410"/>
    <w:rsid w:val="00124532"/>
    <w:rsid w:val="00126712"/>
    <w:rsid w:val="0012674C"/>
    <w:rsid w:val="00130401"/>
    <w:rsid w:val="00131709"/>
    <w:rsid w:val="0013248F"/>
    <w:rsid w:val="0013355C"/>
    <w:rsid w:val="00133646"/>
    <w:rsid w:val="001340E9"/>
    <w:rsid w:val="00134325"/>
    <w:rsid w:val="00134BDD"/>
    <w:rsid w:val="001352A4"/>
    <w:rsid w:val="001352D3"/>
    <w:rsid w:val="001353F9"/>
    <w:rsid w:val="00135AA9"/>
    <w:rsid w:val="0013607F"/>
    <w:rsid w:val="001365BE"/>
    <w:rsid w:val="00137828"/>
    <w:rsid w:val="00140061"/>
    <w:rsid w:val="00141949"/>
    <w:rsid w:val="0014391F"/>
    <w:rsid w:val="00143D4A"/>
    <w:rsid w:val="00144440"/>
    <w:rsid w:val="00144C7A"/>
    <w:rsid w:val="0014584D"/>
    <w:rsid w:val="00146057"/>
    <w:rsid w:val="00147670"/>
    <w:rsid w:val="00147A92"/>
    <w:rsid w:val="00153090"/>
    <w:rsid w:val="001531A6"/>
    <w:rsid w:val="00153C94"/>
    <w:rsid w:val="001548BD"/>
    <w:rsid w:val="0015523F"/>
    <w:rsid w:val="0015705B"/>
    <w:rsid w:val="001603E4"/>
    <w:rsid w:val="001616F8"/>
    <w:rsid w:val="00161A31"/>
    <w:rsid w:val="001632CE"/>
    <w:rsid w:val="0016350D"/>
    <w:rsid w:val="00164F52"/>
    <w:rsid w:val="001657A6"/>
    <w:rsid w:val="00165A58"/>
    <w:rsid w:val="0017040F"/>
    <w:rsid w:val="001715DD"/>
    <w:rsid w:val="00172404"/>
    <w:rsid w:val="0017256F"/>
    <w:rsid w:val="00176AF7"/>
    <w:rsid w:val="0017717C"/>
    <w:rsid w:val="0017750C"/>
    <w:rsid w:val="0018012F"/>
    <w:rsid w:val="001801F0"/>
    <w:rsid w:val="001813AC"/>
    <w:rsid w:val="001823F8"/>
    <w:rsid w:val="00182CE5"/>
    <w:rsid w:val="00184112"/>
    <w:rsid w:val="0018698D"/>
    <w:rsid w:val="00186C2F"/>
    <w:rsid w:val="00193766"/>
    <w:rsid w:val="00193DB3"/>
    <w:rsid w:val="0019465D"/>
    <w:rsid w:val="00195471"/>
    <w:rsid w:val="00195603"/>
    <w:rsid w:val="00195ECF"/>
    <w:rsid w:val="00196974"/>
    <w:rsid w:val="001A0AF1"/>
    <w:rsid w:val="001A173A"/>
    <w:rsid w:val="001A7F35"/>
    <w:rsid w:val="001B0024"/>
    <w:rsid w:val="001B19C6"/>
    <w:rsid w:val="001B3053"/>
    <w:rsid w:val="001B3669"/>
    <w:rsid w:val="001B41C3"/>
    <w:rsid w:val="001B6A2E"/>
    <w:rsid w:val="001B72FE"/>
    <w:rsid w:val="001C0015"/>
    <w:rsid w:val="001C019D"/>
    <w:rsid w:val="001C0D80"/>
    <w:rsid w:val="001C1812"/>
    <w:rsid w:val="001C2C8C"/>
    <w:rsid w:val="001C41BD"/>
    <w:rsid w:val="001C543C"/>
    <w:rsid w:val="001C58E1"/>
    <w:rsid w:val="001C5946"/>
    <w:rsid w:val="001C6A65"/>
    <w:rsid w:val="001C7C67"/>
    <w:rsid w:val="001D0931"/>
    <w:rsid w:val="001D0FA3"/>
    <w:rsid w:val="001D0FF6"/>
    <w:rsid w:val="001D381E"/>
    <w:rsid w:val="001D3EFD"/>
    <w:rsid w:val="001D4222"/>
    <w:rsid w:val="001D54D1"/>
    <w:rsid w:val="001E0582"/>
    <w:rsid w:val="001E0A01"/>
    <w:rsid w:val="001E274F"/>
    <w:rsid w:val="001E3322"/>
    <w:rsid w:val="001E43B9"/>
    <w:rsid w:val="001E483C"/>
    <w:rsid w:val="001E50BA"/>
    <w:rsid w:val="001E5D41"/>
    <w:rsid w:val="001E5F8D"/>
    <w:rsid w:val="001E6D0F"/>
    <w:rsid w:val="001E6F64"/>
    <w:rsid w:val="001F4DBE"/>
    <w:rsid w:val="001F585A"/>
    <w:rsid w:val="001F61F5"/>
    <w:rsid w:val="001F7986"/>
    <w:rsid w:val="002046DA"/>
    <w:rsid w:val="002061B2"/>
    <w:rsid w:val="002070C6"/>
    <w:rsid w:val="00207258"/>
    <w:rsid w:val="00207D5C"/>
    <w:rsid w:val="00207EBB"/>
    <w:rsid w:val="0021175F"/>
    <w:rsid w:val="0021202B"/>
    <w:rsid w:val="00213B19"/>
    <w:rsid w:val="00213B87"/>
    <w:rsid w:val="002157DE"/>
    <w:rsid w:val="002171D6"/>
    <w:rsid w:val="0021746A"/>
    <w:rsid w:val="00217CF9"/>
    <w:rsid w:val="00221AD2"/>
    <w:rsid w:val="00222DA1"/>
    <w:rsid w:val="002245B9"/>
    <w:rsid w:val="0022662B"/>
    <w:rsid w:val="002279E0"/>
    <w:rsid w:val="00232B59"/>
    <w:rsid w:val="00232BC3"/>
    <w:rsid w:val="002344FA"/>
    <w:rsid w:val="00235188"/>
    <w:rsid w:val="002375BE"/>
    <w:rsid w:val="00237780"/>
    <w:rsid w:val="00240118"/>
    <w:rsid w:val="00240F0A"/>
    <w:rsid w:val="0024183C"/>
    <w:rsid w:val="00241934"/>
    <w:rsid w:val="00241EB7"/>
    <w:rsid w:val="00242366"/>
    <w:rsid w:val="00242CD2"/>
    <w:rsid w:val="00243A07"/>
    <w:rsid w:val="00244533"/>
    <w:rsid w:val="00245964"/>
    <w:rsid w:val="00245E0A"/>
    <w:rsid w:val="0025223C"/>
    <w:rsid w:val="00252470"/>
    <w:rsid w:val="00252A02"/>
    <w:rsid w:val="002555F5"/>
    <w:rsid w:val="00260444"/>
    <w:rsid w:val="00261A60"/>
    <w:rsid w:val="00262F7C"/>
    <w:rsid w:val="002632DC"/>
    <w:rsid w:val="00263407"/>
    <w:rsid w:val="00264850"/>
    <w:rsid w:val="00264A90"/>
    <w:rsid w:val="00265B66"/>
    <w:rsid w:val="0026633F"/>
    <w:rsid w:val="0026775D"/>
    <w:rsid w:val="00272E3C"/>
    <w:rsid w:val="002731CF"/>
    <w:rsid w:val="00273CB6"/>
    <w:rsid w:val="00274982"/>
    <w:rsid w:val="002752A1"/>
    <w:rsid w:val="0027564B"/>
    <w:rsid w:val="00280046"/>
    <w:rsid w:val="00280DAA"/>
    <w:rsid w:val="002810C6"/>
    <w:rsid w:val="0028127B"/>
    <w:rsid w:val="0028362B"/>
    <w:rsid w:val="00283F68"/>
    <w:rsid w:val="00284A12"/>
    <w:rsid w:val="00284C9C"/>
    <w:rsid w:val="00286FD3"/>
    <w:rsid w:val="00287120"/>
    <w:rsid w:val="00291B56"/>
    <w:rsid w:val="0029387C"/>
    <w:rsid w:val="00294DE7"/>
    <w:rsid w:val="00294F6B"/>
    <w:rsid w:val="00295946"/>
    <w:rsid w:val="00295F55"/>
    <w:rsid w:val="00297D95"/>
    <w:rsid w:val="002A00AB"/>
    <w:rsid w:val="002A013D"/>
    <w:rsid w:val="002A11A0"/>
    <w:rsid w:val="002A11B3"/>
    <w:rsid w:val="002A11F6"/>
    <w:rsid w:val="002A2DB4"/>
    <w:rsid w:val="002A3198"/>
    <w:rsid w:val="002A4A79"/>
    <w:rsid w:val="002A5BB1"/>
    <w:rsid w:val="002A644A"/>
    <w:rsid w:val="002A6926"/>
    <w:rsid w:val="002A7068"/>
    <w:rsid w:val="002A7C7D"/>
    <w:rsid w:val="002B0563"/>
    <w:rsid w:val="002B0C55"/>
    <w:rsid w:val="002B1B61"/>
    <w:rsid w:val="002B1BCC"/>
    <w:rsid w:val="002B352E"/>
    <w:rsid w:val="002B38A1"/>
    <w:rsid w:val="002B42E6"/>
    <w:rsid w:val="002B54F4"/>
    <w:rsid w:val="002B7242"/>
    <w:rsid w:val="002C1591"/>
    <w:rsid w:val="002C2A89"/>
    <w:rsid w:val="002C2DED"/>
    <w:rsid w:val="002C3126"/>
    <w:rsid w:val="002C42BB"/>
    <w:rsid w:val="002C50D7"/>
    <w:rsid w:val="002C7368"/>
    <w:rsid w:val="002C76FF"/>
    <w:rsid w:val="002C79FA"/>
    <w:rsid w:val="002D123E"/>
    <w:rsid w:val="002D18CF"/>
    <w:rsid w:val="002D3D49"/>
    <w:rsid w:val="002D54BF"/>
    <w:rsid w:val="002D5B4D"/>
    <w:rsid w:val="002D68ED"/>
    <w:rsid w:val="002D7080"/>
    <w:rsid w:val="002E0075"/>
    <w:rsid w:val="002E112D"/>
    <w:rsid w:val="002E17C9"/>
    <w:rsid w:val="002E17FF"/>
    <w:rsid w:val="002E2629"/>
    <w:rsid w:val="002E4731"/>
    <w:rsid w:val="002E57FA"/>
    <w:rsid w:val="002E6B1D"/>
    <w:rsid w:val="002F033E"/>
    <w:rsid w:val="002F0D98"/>
    <w:rsid w:val="002F1040"/>
    <w:rsid w:val="002F1648"/>
    <w:rsid w:val="002F1972"/>
    <w:rsid w:val="002F22AF"/>
    <w:rsid w:val="002F2968"/>
    <w:rsid w:val="002F2DC4"/>
    <w:rsid w:val="002F5A7B"/>
    <w:rsid w:val="002F5B24"/>
    <w:rsid w:val="002F6621"/>
    <w:rsid w:val="002F78AE"/>
    <w:rsid w:val="0030071C"/>
    <w:rsid w:val="00300A65"/>
    <w:rsid w:val="003031AC"/>
    <w:rsid w:val="00304EAA"/>
    <w:rsid w:val="00305A4E"/>
    <w:rsid w:val="00305F2C"/>
    <w:rsid w:val="00306016"/>
    <w:rsid w:val="0030652B"/>
    <w:rsid w:val="0031130D"/>
    <w:rsid w:val="00311DB1"/>
    <w:rsid w:val="00311E96"/>
    <w:rsid w:val="00312C61"/>
    <w:rsid w:val="00313A4F"/>
    <w:rsid w:val="00313FEB"/>
    <w:rsid w:val="00315604"/>
    <w:rsid w:val="00316AAA"/>
    <w:rsid w:val="0031763C"/>
    <w:rsid w:val="003211F9"/>
    <w:rsid w:val="00321230"/>
    <w:rsid w:val="00322DC4"/>
    <w:rsid w:val="00324E5D"/>
    <w:rsid w:val="00325150"/>
    <w:rsid w:val="00325673"/>
    <w:rsid w:val="003272D5"/>
    <w:rsid w:val="00330AC3"/>
    <w:rsid w:val="0033187C"/>
    <w:rsid w:val="0033274E"/>
    <w:rsid w:val="003328F1"/>
    <w:rsid w:val="00332AAC"/>
    <w:rsid w:val="0033484D"/>
    <w:rsid w:val="00334B3D"/>
    <w:rsid w:val="003353A8"/>
    <w:rsid w:val="00335557"/>
    <w:rsid w:val="003360FF"/>
    <w:rsid w:val="003369A9"/>
    <w:rsid w:val="00337068"/>
    <w:rsid w:val="00340B85"/>
    <w:rsid w:val="003414C1"/>
    <w:rsid w:val="00342182"/>
    <w:rsid w:val="003444E0"/>
    <w:rsid w:val="00344959"/>
    <w:rsid w:val="00350431"/>
    <w:rsid w:val="0035289B"/>
    <w:rsid w:val="00352F65"/>
    <w:rsid w:val="003533C9"/>
    <w:rsid w:val="00353B77"/>
    <w:rsid w:val="00353F36"/>
    <w:rsid w:val="0035405B"/>
    <w:rsid w:val="00354F71"/>
    <w:rsid w:val="00355F42"/>
    <w:rsid w:val="00360A11"/>
    <w:rsid w:val="00363CFB"/>
    <w:rsid w:val="00363D5B"/>
    <w:rsid w:val="00364BBB"/>
    <w:rsid w:val="00365500"/>
    <w:rsid w:val="00367973"/>
    <w:rsid w:val="00367CBF"/>
    <w:rsid w:val="00367F15"/>
    <w:rsid w:val="003712D5"/>
    <w:rsid w:val="003716B1"/>
    <w:rsid w:val="00373495"/>
    <w:rsid w:val="0037451F"/>
    <w:rsid w:val="0037459E"/>
    <w:rsid w:val="003760AC"/>
    <w:rsid w:val="00376938"/>
    <w:rsid w:val="00376C5A"/>
    <w:rsid w:val="003779D7"/>
    <w:rsid w:val="00380165"/>
    <w:rsid w:val="00380235"/>
    <w:rsid w:val="003807EF"/>
    <w:rsid w:val="00381FBA"/>
    <w:rsid w:val="00390163"/>
    <w:rsid w:val="003909A7"/>
    <w:rsid w:val="003917DE"/>
    <w:rsid w:val="00391C60"/>
    <w:rsid w:val="00392F27"/>
    <w:rsid w:val="003951E9"/>
    <w:rsid w:val="0039563C"/>
    <w:rsid w:val="0039714B"/>
    <w:rsid w:val="003A06C0"/>
    <w:rsid w:val="003A1B23"/>
    <w:rsid w:val="003A26B2"/>
    <w:rsid w:val="003A3667"/>
    <w:rsid w:val="003A38D0"/>
    <w:rsid w:val="003A51A3"/>
    <w:rsid w:val="003A5729"/>
    <w:rsid w:val="003A6ACF"/>
    <w:rsid w:val="003A76FB"/>
    <w:rsid w:val="003B10D6"/>
    <w:rsid w:val="003B1DD0"/>
    <w:rsid w:val="003B2CD3"/>
    <w:rsid w:val="003B34BF"/>
    <w:rsid w:val="003B4124"/>
    <w:rsid w:val="003B6886"/>
    <w:rsid w:val="003B6B22"/>
    <w:rsid w:val="003C0CFD"/>
    <w:rsid w:val="003C0E0F"/>
    <w:rsid w:val="003C1733"/>
    <w:rsid w:val="003C3A4E"/>
    <w:rsid w:val="003C3DCD"/>
    <w:rsid w:val="003C4097"/>
    <w:rsid w:val="003C411C"/>
    <w:rsid w:val="003C4836"/>
    <w:rsid w:val="003C66D4"/>
    <w:rsid w:val="003C73FB"/>
    <w:rsid w:val="003D148F"/>
    <w:rsid w:val="003D2EE2"/>
    <w:rsid w:val="003D3676"/>
    <w:rsid w:val="003D3C39"/>
    <w:rsid w:val="003D5D87"/>
    <w:rsid w:val="003D62FF"/>
    <w:rsid w:val="003E241A"/>
    <w:rsid w:val="003E2B46"/>
    <w:rsid w:val="003E2E83"/>
    <w:rsid w:val="003E41AA"/>
    <w:rsid w:val="003E44FB"/>
    <w:rsid w:val="003E463B"/>
    <w:rsid w:val="003F2E55"/>
    <w:rsid w:val="003F33F8"/>
    <w:rsid w:val="003F3E58"/>
    <w:rsid w:val="003F5F13"/>
    <w:rsid w:val="00400D74"/>
    <w:rsid w:val="0040197C"/>
    <w:rsid w:val="004033A0"/>
    <w:rsid w:val="004043D0"/>
    <w:rsid w:val="004043EB"/>
    <w:rsid w:val="00406F6D"/>
    <w:rsid w:val="00407113"/>
    <w:rsid w:val="004104AF"/>
    <w:rsid w:val="0041267D"/>
    <w:rsid w:val="00414A99"/>
    <w:rsid w:val="00415029"/>
    <w:rsid w:val="00415539"/>
    <w:rsid w:val="00415617"/>
    <w:rsid w:val="004217D5"/>
    <w:rsid w:val="00421A17"/>
    <w:rsid w:val="00421DC8"/>
    <w:rsid w:val="0042395B"/>
    <w:rsid w:val="00423A98"/>
    <w:rsid w:val="0042557E"/>
    <w:rsid w:val="0043035B"/>
    <w:rsid w:val="004324F8"/>
    <w:rsid w:val="004346F9"/>
    <w:rsid w:val="0043582A"/>
    <w:rsid w:val="00440FE7"/>
    <w:rsid w:val="00442332"/>
    <w:rsid w:val="004425DC"/>
    <w:rsid w:val="0044263F"/>
    <w:rsid w:val="0044310D"/>
    <w:rsid w:val="00443519"/>
    <w:rsid w:val="00443818"/>
    <w:rsid w:val="00443EF7"/>
    <w:rsid w:val="00444E14"/>
    <w:rsid w:val="00445E6C"/>
    <w:rsid w:val="0044689D"/>
    <w:rsid w:val="00450D4F"/>
    <w:rsid w:val="00450F93"/>
    <w:rsid w:val="0045322D"/>
    <w:rsid w:val="00453824"/>
    <w:rsid w:val="00456898"/>
    <w:rsid w:val="004569C9"/>
    <w:rsid w:val="00460CA0"/>
    <w:rsid w:val="00461797"/>
    <w:rsid w:val="00462065"/>
    <w:rsid w:val="004620CF"/>
    <w:rsid w:val="004633ED"/>
    <w:rsid w:val="00465A1E"/>
    <w:rsid w:val="00465A4A"/>
    <w:rsid w:val="004677D0"/>
    <w:rsid w:val="00467DE4"/>
    <w:rsid w:val="004709AB"/>
    <w:rsid w:val="00471228"/>
    <w:rsid w:val="00471CF5"/>
    <w:rsid w:val="004723AA"/>
    <w:rsid w:val="004745D2"/>
    <w:rsid w:val="00475718"/>
    <w:rsid w:val="00475BBA"/>
    <w:rsid w:val="00475D45"/>
    <w:rsid w:val="00475ED8"/>
    <w:rsid w:val="00476A6C"/>
    <w:rsid w:val="0047750D"/>
    <w:rsid w:val="00477993"/>
    <w:rsid w:val="004779AF"/>
    <w:rsid w:val="00481605"/>
    <w:rsid w:val="00483286"/>
    <w:rsid w:val="00483B36"/>
    <w:rsid w:val="004908EA"/>
    <w:rsid w:val="00493694"/>
    <w:rsid w:val="00493819"/>
    <w:rsid w:val="0049442C"/>
    <w:rsid w:val="0049617F"/>
    <w:rsid w:val="004967C5"/>
    <w:rsid w:val="00497222"/>
    <w:rsid w:val="00497414"/>
    <w:rsid w:val="004974DF"/>
    <w:rsid w:val="00497A80"/>
    <w:rsid w:val="00497CF2"/>
    <w:rsid w:val="004A0D93"/>
    <w:rsid w:val="004A1425"/>
    <w:rsid w:val="004A3554"/>
    <w:rsid w:val="004A3596"/>
    <w:rsid w:val="004A3CCD"/>
    <w:rsid w:val="004A465F"/>
    <w:rsid w:val="004A4869"/>
    <w:rsid w:val="004A4F53"/>
    <w:rsid w:val="004A764C"/>
    <w:rsid w:val="004B02BF"/>
    <w:rsid w:val="004B1154"/>
    <w:rsid w:val="004B4B6F"/>
    <w:rsid w:val="004B5603"/>
    <w:rsid w:val="004B5EE7"/>
    <w:rsid w:val="004B6C34"/>
    <w:rsid w:val="004B7009"/>
    <w:rsid w:val="004B7962"/>
    <w:rsid w:val="004C2A89"/>
    <w:rsid w:val="004C2BC4"/>
    <w:rsid w:val="004C3BFF"/>
    <w:rsid w:val="004C7597"/>
    <w:rsid w:val="004D2273"/>
    <w:rsid w:val="004D28CB"/>
    <w:rsid w:val="004D360B"/>
    <w:rsid w:val="004D3F88"/>
    <w:rsid w:val="004D4C4F"/>
    <w:rsid w:val="004D53F0"/>
    <w:rsid w:val="004D6506"/>
    <w:rsid w:val="004E04D6"/>
    <w:rsid w:val="004E1890"/>
    <w:rsid w:val="004E2BBC"/>
    <w:rsid w:val="004E33EB"/>
    <w:rsid w:val="004E3409"/>
    <w:rsid w:val="004E4A2A"/>
    <w:rsid w:val="004E500A"/>
    <w:rsid w:val="004E5DF5"/>
    <w:rsid w:val="004E6D53"/>
    <w:rsid w:val="004E7076"/>
    <w:rsid w:val="004E7720"/>
    <w:rsid w:val="004F0912"/>
    <w:rsid w:val="004F1593"/>
    <w:rsid w:val="004F4D2D"/>
    <w:rsid w:val="004F4FFE"/>
    <w:rsid w:val="004F5872"/>
    <w:rsid w:val="004F638F"/>
    <w:rsid w:val="004F64D4"/>
    <w:rsid w:val="004F679E"/>
    <w:rsid w:val="004F7100"/>
    <w:rsid w:val="004F7A26"/>
    <w:rsid w:val="0050014F"/>
    <w:rsid w:val="005001AD"/>
    <w:rsid w:val="00506C55"/>
    <w:rsid w:val="005072B4"/>
    <w:rsid w:val="005076BC"/>
    <w:rsid w:val="00507997"/>
    <w:rsid w:val="005123BA"/>
    <w:rsid w:val="00513637"/>
    <w:rsid w:val="005137B6"/>
    <w:rsid w:val="00516B45"/>
    <w:rsid w:val="0052170E"/>
    <w:rsid w:val="00521954"/>
    <w:rsid w:val="005227FA"/>
    <w:rsid w:val="005231CC"/>
    <w:rsid w:val="005260ED"/>
    <w:rsid w:val="005317A9"/>
    <w:rsid w:val="00533FBC"/>
    <w:rsid w:val="00534AC3"/>
    <w:rsid w:val="0053529A"/>
    <w:rsid w:val="0053729B"/>
    <w:rsid w:val="00540EA4"/>
    <w:rsid w:val="00541B54"/>
    <w:rsid w:val="00542EAD"/>
    <w:rsid w:val="005430C0"/>
    <w:rsid w:val="00544254"/>
    <w:rsid w:val="0054586E"/>
    <w:rsid w:val="00545C97"/>
    <w:rsid w:val="005465A5"/>
    <w:rsid w:val="0054661C"/>
    <w:rsid w:val="00551FD3"/>
    <w:rsid w:val="0055373C"/>
    <w:rsid w:val="0055415F"/>
    <w:rsid w:val="005545E8"/>
    <w:rsid w:val="005549EE"/>
    <w:rsid w:val="00556A95"/>
    <w:rsid w:val="00556EF1"/>
    <w:rsid w:val="005600AF"/>
    <w:rsid w:val="00560AB8"/>
    <w:rsid w:val="00560F05"/>
    <w:rsid w:val="005638B4"/>
    <w:rsid w:val="005651AB"/>
    <w:rsid w:val="00565398"/>
    <w:rsid w:val="00565547"/>
    <w:rsid w:val="0056560C"/>
    <w:rsid w:val="00565C36"/>
    <w:rsid w:val="00566AD4"/>
    <w:rsid w:val="00570B3A"/>
    <w:rsid w:val="00570D0B"/>
    <w:rsid w:val="005718AA"/>
    <w:rsid w:val="005721E6"/>
    <w:rsid w:val="005734C4"/>
    <w:rsid w:val="00573762"/>
    <w:rsid w:val="00573E31"/>
    <w:rsid w:val="00575279"/>
    <w:rsid w:val="005760B8"/>
    <w:rsid w:val="005765C4"/>
    <w:rsid w:val="00576A63"/>
    <w:rsid w:val="00577AF5"/>
    <w:rsid w:val="00580409"/>
    <w:rsid w:val="00581880"/>
    <w:rsid w:val="00582484"/>
    <w:rsid w:val="0058454C"/>
    <w:rsid w:val="00585182"/>
    <w:rsid w:val="00585617"/>
    <w:rsid w:val="00585C9D"/>
    <w:rsid w:val="00586419"/>
    <w:rsid w:val="005903B6"/>
    <w:rsid w:val="00591906"/>
    <w:rsid w:val="00591A74"/>
    <w:rsid w:val="00593166"/>
    <w:rsid w:val="00594011"/>
    <w:rsid w:val="005966C2"/>
    <w:rsid w:val="00596981"/>
    <w:rsid w:val="00597CBA"/>
    <w:rsid w:val="00597EE8"/>
    <w:rsid w:val="005A1B02"/>
    <w:rsid w:val="005A3627"/>
    <w:rsid w:val="005A4DF9"/>
    <w:rsid w:val="005A61A8"/>
    <w:rsid w:val="005A654C"/>
    <w:rsid w:val="005A6B31"/>
    <w:rsid w:val="005A7792"/>
    <w:rsid w:val="005B145C"/>
    <w:rsid w:val="005B1F25"/>
    <w:rsid w:val="005B1FE1"/>
    <w:rsid w:val="005B3419"/>
    <w:rsid w:val="005B41B1"/>
    <w:rsid w:val="005B6A74"/>
    <w:rsid w:val="005C0573"/>
    <w:rsid w:val="005C0E35"/>
    <w:rsid w:val="005C0E92"/>
    <w:rsid w:val="005C339C"/>
    <w:rsid w:val="005C4F37"/>
    <w:rsid w:val="005C5107"/>
    <w:rsid w:val="005D12CE"/>
    <w:rsid w:val="005D22D0"/>
    <w:rsid w:val="005D261F"/>
    <w:rsid w:val="005D2A24"/>
    <w:rsid w:val="005D4425"/>
    <w:rsid w:val="005D6694"/>
    <w:rsid w:val="005D7425"/>
    <w:rsid w:val="005D744C"/>
    <w:rsid w:val="005D7509"/>
    <w:rsid w:val="005E066B"/>
    <w:rsid w:val="005E1CDA"/>
    <w:rsid w:val="005E288C"/>
    <w:rsid w:val="005E384A"/>
    <w:rsid w:val="005E3D82"/>
    <w:rsid w:val="005E4910"/>
    <w:rsid w:val="005E49AC"/>
    <w:rsid w:val="005E7094"/>
    <w:rsid w:val="005E70D6"/>
    <w:rsid w:val="005F04C4"/>
    <w:rsid w:val="005F12A7"/>
    <w:rsid w:val="005F1BAA"/>
    <w:rsid w:val="005F1EBF"/>
    <w:rsid w:val="005F4AFA"/>
    <w:rsid w:val="005F64B4"/>
    <w:rsid w:val="005F7114"/>
    <w:rsid w:val="005F739C"/>
    <w:rsid w:val="006011B7"/>
    <w:rsid w:val="00601E20"/>
    <w:rsid w:val="00602232"/>
    <w:rsid w:val="00602458"/>
    <w:rsid w:val="00602860"/>
    <w:rsid w:val="00603ABF"/>
    <w:rsid w:val="006048C7"/>
    <w:rsid w:val="0060592E"/>
    <w:rsid w:val="00606279"/>
    <w:rsid w:val="00607242"/>
    <w:rsid w:val="00612379"/>
    <w:rsid w:val="00612C13"/>
    <w:rsid w:val="006135BE"/>
    <w:rsid w:val="0061425E"/>
    <w:rsid w:val="00615DA4"/>
    <w:rsid w:val="0061727A"/>
    <w:rsid w:val="00617ED1"/>
    <w:rsid w:val="00617EE5"/>
    <w:rsid w:val="00620732"/>
    <w:rsid w:val="00620CE2"/>
    <w:rsid w:val="00621F84"/>
    <w:rsid w:val="00623140"/>
    <w:rsid w:val="006235DF"/>
    <w:rsid w:val="00624867"/>
    <w:rsid w:val="00625AEC"/>
    <w:rsid w:val="00625CB6"/>
    <w:rsid w:val="00630E70"/>
    <w:rsid w:val="0063235C"/>
    <w:rsid w:val="00632407"/>
    <w:rsid w:val="006324D6"/>
    <w:rsid w:val="006332C0"/>
    <w:rsid w:val="0063383C"/>
    <w:rsid w:val="00634239"/>
    <w:rsid w:val="0063612D"/>
    <w:rsid w:val="00636459"/>
    <w:rsid w:val="00637549"/>
    <w:rsid w:val="00637FAA"/>
    <w:rsid w:val="00640E0F"/>
    <w:rsid w:val="00642984"/>
    <w:rsid w:val="006435F8"/>
    <w:rsid w:val="006441CB"/>
    <w:rsid w:val="00647242"/>
    <w:rsid w:val="00650D19"/>
    <w:rsid w:val="00652000"/>
    <w:rsid w:val="006520A7"/>
    <w:rsid w:val="0065263F"/>
    <w:rsid w:val="00652BBA"/>
    <w:rsid w:val="006556E5"/>
    <w:rsid w:val="00655BEB"/>
    <w:rsid w:val="00657B3E"/>
    <w:rsid w:val="0066216E"/>
    <w:rsid w:val="006627EC"/>
    <w:rsid w:val="00662B12"/>
    <w:rsid w:val="006633B0"/>
    <w:rsid w:val="006636C1"/>
    <w:rsid w:val="00665380"/>
    <w:rsid w:val="00666BAD"/>
    <w:rsid w:val="006675A0"/>
    <w:rsid w:val="00667DED"/>
    <w:rsid w:val="006756A7"/>
    <w:rsid w:val="00675E0E"/>
    <w:rsid w:val="0067628E"/>
    <w:rsid w:val="00677B6D"/>
    <w:rsid w:val="00680628"/>
    <w:rsid w:val="00681739"/>
    <w:rsid w:val="00681B0A"/>
    <w:rsid w:val="00682C01"/>
    <w:rsid w:val="006856FA"/>
    <w:rsid w:val="006857C1"/>
    <w:rsid w:val="00685F3A"/>
    <w:rsid w:val="00687614"/>
    <w:rsid w:val="006914E6"/>
    <w:rsid w:val="00694EEB"/>
    <w:rsid w:val="00696B86"/>
    <w:rsid w:val="00696B8D"/>
    <w:rsid w:val="006A0F86"/>
    <w:rsid w:val="006A2123"/>
    <w:rsid w:val="006A2FB9"/>
    <w:rsid w:val="006A5CBF"/>
    <w:rsid w:val="006A6C2B"/>
    <w:rsid w:val="006A75DA"/>
    <w:rsid w:val="006B02C8"/>
    <w:rsid w:val="006B02EE"/>
    <w:rsid w:val="006B05D7"/>
    <w:rsid w:val="006B0CE5"/>
    <w:rsid w:val="006B0DD9"/>
    <w:rsid w:val="006B4959"/>
    <w:rsid w:val="006B5822"/>
    <w:rsid w:val="006B629C"/>
    <w:rsid w:val="006B639C"/>
    <w:rsid w:val="006B6C1D"/>
    <w:rsid w:val="006B6CAF"/>
    <w:rsid w:val="006C0041"/>
    <w:rsid w:val="006C0B38"/>
    <w:rsid w:val="006C188A"/>
    <w:rsid w:val="006C2921"/>
    <w:rsid w:val="006C2D10"/>
    <w:rsid w:val="006C4B6F"/>
    <w:rsid w:val="006C6ECA"/>
    <w:rsid w:val="006C758C"/>
    <w:rsid w:val="006C778D"/>
    <w:rsid w:val="006D02F4"/>
    <w:rsid w:val="006D0588"/>
    <w:rsid w:val="006D3238"/>
    <w:rsid w:val="006D3D0D"/>
    <w:rsid w:val="006E22B2"/>
    <w:rsid w:val="006E4673"/>
    <w:rsid w:val="006E579B"/>
    <w:rsid w:val="006E6D2C"/>
    <w:rsid w:val="006E6D41"/>
    <w:rsid w:val="006F02EE"/>
    <w:rsid w:val="006F04E4"/>
    <w:rsid w:val="006F0AD4"/>
    <w:rsid w:val="006F3360"/>
    <w:rsid w:val="006F393A"/>
    <w:rsid w:val="006F5298"/>
    <w:rsid w:val="006F5F62"/>
    <w:rsid w:val="006F630B"/>
    <w:rsid w:val="0070155A"/>
    <w:rsid w:val="0070187B"/>
    <w:rsid w:val="00702241"/>
    <w:rsid w:val="0070496B"/>
    <w:rsid w:val="007074B0"/>
    <w:rsid w:val="007119DB"/>
    <w:rsid w:val="0071293A"/>
    <w:rsid w:val="00713EB8"/>
    <w:rsid w:val="0071410C"/>
    <w:rsid w:val="007146DB"/>
    <w:rsid w:val="00715A75"/>
    <w:rsid w:val="00715B68"/>
    <w:rsid w:val="00716218"/>
    <w:rsid w:val="0071627A"/>
    <w:rsid w:val="0071789A"/>
    <w:rsid w:val="00720D97"/>
    <w:rsid w:val="00721AFD"/>
    <w:rsid w:val="00721B4B"/>
    <w:rsid w:val="007243A4"/>
    <w:rsid w:val="00724E00"/>
    <w:rsid w:val="00727469"/>
    <w:rsid w:val="007311DD"/>
    <w:rsid w:val="0073172D"/>
    <w:rsid w:val="00731BA0"/>
    <w:rsid w:val="00731FDA"/>
    <w:rsid w:val="007326EE"/>
    <w:rsid w:val="00733C14"/>
    <w:rsid w:val="00735266"/>
    <w:rsid w:val="007354E9"/>
    <w:rsid w:val="007358A9"/>
    <w:rsid w:val="007359E9"/>
    <w:rsid w:val="00735A8F"/>
    <w:rsid w:val="0073716D"/>
    <w:rsid w:val="00740B43"/>
    <w:rsid w:val="007425C5"/>
    <w:rsid w:val="007429B6"/>
    <w:rsid w:val="00742E28"/>
    <w:rsid w:val="00743A10"/>
    <w:rsid w:val="00743FCB"/>
    <w:rsid w:val="00744868"/>
    <w:rsid w:val="007449B6"/>
    <w:rsid w:val="00744E57"/>
    <w:rsid w:val="007451B9"/>
    <w:rsid w:val="00746948"/>
    <w:rsid w:val="00747C27"/>
    <w:rsid w:val="00747CAE"/>
    <w:rsid w:val="00750836"/>
    <w:rsid w:val="0075114F"/>
    <w:rsid w:val="0075190E"/>
    <w:rsid w:val="00753CD5"/>
    <w:rsid w:val="00755E9B"/>
    <w:rsid w:val="00756D32"/>
    <w:rsid w:val="00756D90"/>
    <w:rsid w:val="0076199F"/>
    <w:rsid w:val="007622B0"/>
    <w:rsid w:val="00762A9E"/>
    <w:rsid w:val="00762B71"/>
    <w:rsid w:val="00764992"/>
    <w:rsid w:val="007660EC"/>
    <w:rsid w:val="00767365"/>
    <w:rsid w:val="007674C0"/>
    <w:rsid w:val="00767BE3"/>
    <w:rsid w:val="00771294"/>
    <w:rsid w:val="007724AF"/>
    <w:rsid w:val="00773191"/>
    <w:rsid w:val="00773394"/>
    <w:rsid w:val="00773528"/>
    <w:rsid w:val="00775F4B"/>
    <w:rsid w:val="00777C71"/>
    <w:rsid w:val="00777CD2"/>
    <w:rsid w:val="0078099D"/>
    <w:rsid w:val="00781F52"/>
    <w:rsid w:val="00782B55"/>
    <w:rsid w:val="0078616E"/>
    <w:rsid w:val="00787079"/>
    <w:rsid w:val="00790D99"/>
    <w:rsid w:val="00792E8A"/>
    <w:rsid w:val="00793EDF"/>
    <w:rsid w:val="007946F8"/>
    <w:rsid w:val="00794D43"/>
    <w:rsid w:val="007954B0"/>
    <w:rsid w:val="0079626A"/>
    <w:rsid w:val="007965BE"/>
    <w:rsid w:val="0079724C"/>
    <w:rsid w:val="007A0A58"/>
    <w:rsid w:val="007A0F0D"/>
    <w:rsid w:val="007A10CE"/>
    <w:rsid w:val="007A48DF"/>
    <w:rsid w:val="007A5045"/>
    <w:rsid w:val="007A5073"/>
    <w:rsid w:val="007A51FE"/>
    <w:rsid w:val="007A5498"/>
    <w:rsid w:val="007A74A8"/>
    <w:rsid w:val="007B202A"/>
    <w:rsid w:val="007B2867"/>
    <w:rsid w:val="007B29A2"/>
    <w:rsid w:val="007B40AE"/>
    <w:rsid w:val="007B5FC3"/>
    <w:rsid w:val="007B68DA"/>
    <w:rsid w:val="007B6A63"/>
    <w:rsid w:val="007B732A"/>
    <w:rsid w:val="007C3577"/>
    <w:rsid w:val="007C48A6"/>
    <w:rsid w:val="007C4979"/>
    <w:rsid w:val="007C4EF1"/>
    <w:rsid w:val="007C6082"/>
    <w:rsid w:val="007C682D"/>
    <w:rsid w:val="007C6AA7"/>
    <w:rsid w:val="007C6E64"/>
    <w:rsid w:val="007D1F93"/>
    <w:rsid w:val="007D2D2D"/>
    <w:rsid w:val="007D2D49"/>
    <w:rsid w:val="007D4244"/>
    <w:rsid w:val="007D4EBD"/>
    <w:rsid w:val="007D630E"/>
    <w:rsid w:val="007D67A0"/>
    <w:rsid w:val="007D7981"/>
    <w:rsid w:val="007D79F6"/>
    <w:rsid w:val="007D7F5A"/>
    <w:rsid w:val="007E00B8"/>
    <w:rsid w:val="007E0CC5"/>
    <w:rsid w:val="007E1158"/>
    <w:rsid w:val="007E319C"/>
    <w:rsid w:val="007E4D62"/>
    <w:rsid w:val="007E4EC5"/>
    <w:rsid w:val="007E583F"/>
    <w:rsid w:val="007E5B5A"/>
    <w:rsid w:val="007E5DD5"/>
    <w:rsid w:val="007E6A98"/>
    <w:rsid w:val="007E7D59"/>
    <w:rsid w:val="007F0687"/>
    <w:rsid w:val="007F0ABC"/>
    <w:rsid w:val="007F1175"/>
    <w:rsid w:val="007F1570"/>
    <w:rsid w:val="007F273F"/>
    <w:rsid w:val="007F34DA"/>
    <w:rsid w:val="007F4336"/>
    <w:rsid w:val="007F5DE8"/>
    <w:rsid w:val="00800649"/>
    <w:rsid w:val="00800872"/>
    <w:rsid w:val="008014DC"/>
    <w:rsid w:val="00802E7C"/>
    <w:rsid w:val="00804545"/>
    <w:rsid w:val="008047A4"/>
    <w:rsid w:val="00804896"/>
    <w:rsid w:val="00805904"/>
    <w:rsid w:val="0081154E"/>
    <w:rsid w:val="00814071"/>
    <w:rsid w:val="008143C4"/>
    <w:rsid w:val="00814D4C"/>
    <w:rsid w:val="00815B88"/>
    <w:rsid w:val="0081762F"/>
    <w:rsid w:val="008212AC"/>
    <w:rsid w:val="00822426"/>
    <w:rsid w:val="00822497"/>
    <w:rsid w:val="00824720"/>
    <w:rsid w:val="008266A0"/>
    <w:rsid w:val="008267ED"/>
    <w:rsid w:val="00827D5B"/>
    <w:rsid w:val="00830127"/>
    <w:rsid w:val="00830741"/>
    <w:rsid w:val="008319D0"/>
    <w:rsid w:val="00834A0E"/>
    <w:rsid w:val="00837C05"/>
    <w:rsid w:val="008402FC"/>
    <w:rsid w:val="008407C8"/>
    <w:rsid w:val="008431A7"/>
    <w:rsid w:val="00843D44"/>
    <w:rsid w:val="00844924"/>
    <w:rsid w:val="00847216"/>
    <w:rsid w:val="00851108"/>
    <w:rsid w:val="00851173"/>
    <w:rsid w:val="00851AFA"/>
    <w:rsid w:val="008537BE"/>
    <w:rsid w:val="00853DC4"/>
    <w:rsid w:val="00856426"/>
    <w:rsid w:val="00856C12"/>
    <w:rsid w:val="00857301"/>
    <w:rsid w:val="00860661"/>
    <w:rsid w:val="008612E6"/>
    <w:rsid w:val="00861664"/>
    <w:rsid w:val="00861813"/>
    <w:rsid w:val="00866013"/>
    <w:rsid w:val="0087011D"/>
    <w:rsid w:val="008718BE"/>
    <w:rsid w:val="00874B3A"/>
    <w:rsid w:val="008767E9"/>
    <w:rsid w:val="00876BE2"/>
    <w:rsid w:val="00876DA3"/>
    <w:rsid w:val="00877914"/>
    <w:rsid w:val="00880584"/>
    <w:rsid w:val="008816F1"/>
    <w:rsid w:val="00881714"/>
    <w:rsid w:val="00881BAE"/>
    <w:rsid w:val="00881C24"/>
    <w:rsid w:val="00884ED0"/>
    <w:rsid w:val="00886A58"/>
    <w:rsid w:val="00887EA2"/>
    <w:rsid w:val="00890AA9"/>
    <w:rsid w:val="00890CD6"/>
    <w:rsid w:val="00891BA0"/>
    <w:rsid w:val="008937BC"/>
    <w:rsid w:val="0089595D"/>
    <w:rsid w:val="00895F38"/>
    <w:rsid w:val="0089723A"/>
    <w:rsid w:val="008A2BB7"/>
    <w:rsid w:val="008A2F58"/>
    <w:rsid w:val="008A3CAB"/>
    <w:rsid w:val="008A511C"/>
    <w:rsid w:val="008A5290"/>
    <w:rsid w:val="008A61AC"/>
    <w:rsid w:val="008A61BD"/>
    <w:rsid w:val="008A63A4"/>
    <w:rsid w:val="008A687F"/>
    <w:rsid w:val="008A782C"/>
    <w:rsid w:val="008B011F"/>
    <w:rsid w:val="008B1661"/>
    <w:rsid w:val="008B1923"/>
    <w:rsid w:val="008B1952"/>
    <w:rsid w:val="008B199E"/>
    <w:rsid w:val="008B3AC1"/>
    <w:rsid w:val="008B6AB2"/>
    <w:rsid w:val="008C054E"/>
    <w:rsid w:val="008C1358"/>
    <w:rsid w:val="008C1857"/>
    <w:rsid w:val="008C19C1"/>
    <w:rsid w:val="008C2883"/>
    <w:rsid w:val="008C32E7"/>
    <w:rsid w:val="008C4A51"/>
    <w:rsid w:val="008C5180"/>
    <w:rsid w:val="008C672A"/>
    <w:rsid w:val="008C6FB0"/>
    <w:rsid w:val="008C77B8"/>
    <w:rsid w:val="008D0510"/>
    <w:rsid w:val="008D2929"/>
    <w:rsid w:val="008D485D"/>
    <w:rsid w:val="008D522A"/>
    <w:rsid w:val="008D7B45"/>
    <w:rsid w:val="008D7EFF"/>
    <w:rsid w:val="008E00A1"/>
    <w:rsid w:val="008E1162"/>
    <w:rsid w:val="008E13EC"/>
    <w:rsid w:val="008E19D8"/>
    <w:rsid w:val="008E1CEE"/>
    <w:rsid w:val="008E29ED"/>
    <w:rsid w:val="008E2E04"/>
    <w:rsid w:val="008E3606"/>
    <w:rsid w:val="008E4217"/>
    <w:rsid w:val="008E6A28"/>
    <w:rsid w:val="008E7FF1"/>
    <w:rsid w:val="008F1B1E"/>
    <w:rsid w:val="008F1B88"/>
    <w:rsid w:val="008F3C64"/>
    <w:rsid w:val="008F4245"/>
    <w:rsid w:val="008F4BA7"/>
    <w:rsid w:val="008F5AC0"/>
    <w:rsid w:val="008F5E59"/>
    <w:rsid w:val="008F6A72"/>
    <w:rsid w:val="008F7B7C"/>
    <w:rsid w:val="008F7DAC"/>
    <w:rsid w:val="00900030"/>
    <w:rsid w:val="00900083"/>
    <w:rsid w:val="009002E2"/>
    <w:rsid w:val="00900354"/>
    <w:rsid w:val="00900463"/>
    <w:rsid w:val="00900EC6"/>
    <w:rsid w:val="00901021"/>
    <w:rsid w:val="009012D8"/>
    <w:rsid w:val="0090260A"/>
    <w:rsid w:val="0090293F"/>
    <w:rsid w:val="00902BA5"/>
    <w:rsid w:val="009039BD"/>
    <w:rsid w:val="00903A7C"/>
    <w:rsid w:val="009059F8"/>
    <w:rsid w:val="009061A8"/>
    <w:rsid w:val="00906200"/>
    <w:rsid w:val="00907022"/>
    <w:rsid w:val="00907DCB"/>
    <w:rsid w:val="0091203E"/>
    <w:rsid w:val="00913235"/>
    <w:rsid w:val="00914182"/>
    <w:rsid w:val="00914496"/>
    <w:rsid w:val="00914827"/>
    <w:rsid w:val="009148B1"/>
    <w:rsid w:val="009150EB"/>
    <w:rsid w:val="009161AF"/>
    <w:rsid w:val="00916F07"/>
    <w:rsid w:val="0091740E"/>
    <w:rsid w:val="00920BDB"/>
    <w:rsid w:val="00920FCD"/>
    <w:rsid w:val="009244B0"/>
    <w:rsid w:val="009259F2"/>
    <w:rsid w:val="009275B2"/>
    <w:rsid w:val="0093164D"/>
    <w:rsid w:val="0093241D"/>
    <w:rsid w:val="00933AD5"/>
    <w:rsid w:val="009340E9"/>
    <w:rsid w:val="00934EF2"/>
    <w:rsid w:val="009350A1"/>
    <w:rsid w:val="009353B9"/>
    <w:rsid w:val="00935564"/>
    <w:rsid w:val="00940D2D"/>
    <w:rsid w:val="009416EA"/>
    <w:rsid w:val="00942AA9"/>
    <w:rsid w:val="00942D41"/>
    <w:rsid w:val="00943E20"/>
    <w:rsid w:val="0094479F"/>
    <w:rsid w:val="009460AF"/>
    <w:rsid w:val="0094683D"/>
    <w:rsid w:val="009477F6"/>
    <w:rsid w:val="00947936"/>
    <w:rsid w:val="00947E45"/>
    <w:rsid w:val="00950A39"/>
    <w:rsid w:val="00950A45"/>
    <w:rsid w:val="00950D19"/>
    <w:rsid w:val="00952E41"/>
    <w:rsid w:val="009531F7"/>
    <w:rsid w:val="009555E9"/>
    <w:rsid w:val="00961E6C"/>
    <w:rsid w:val="00963088"/>
    <w:rsid w:val="00963CA6"/>
    <w:rsid w:val="0096640C"/>
    <w:rsid w:val="00966D2C"/>
    <w:rsid w:val="009705F3"/>
    <w:rsid w:val="00970E5E"/>
    <w:rsid w:val="0097168C"/>
    <w:rsid w:val="00973114"/>
    <w:rsid w:val="00973370"/>
    <w:rsid w:val="0097492F"/>
    <w:rsid w:val="00974C60"/>
    <w:rsid w:val="00975A04"/>
    <w:rsid w:val="00976340"/>
    <w:rsid w:val="00976515"/>
    <w:rsid w:val="00980AD9"/>
    <w:rsid w:val="0098200F"/>
    <w:rsid w:val="009838BE"/>
    <w:rsid w:val="009843CA"/>
    <w:rsid w:val="0098638E"/>
    <w:rsid w:val="0098647F"/>
    <w:rsid w:val="00986B6B"/>
    <w:rsid w:val="009872BA"/>
    <w:rsid w:val="00991110"/>
    <w:rsid w:val="00994715"/>
    <w:rsid w:val="00996001"/>
    <w:rsid w:val="0099626A"/>
    <w:rsid w:val="009965CC"/>
    <w:rsid w:val="00996CA3"/>
    <w:rsid w:val="00997E45"/>
    <w:rsid w:val="009A1226"/>
    <w:rsid w:val="009A1C93"/>
    <w:rsid w:val="009A5916"/>
    <w:rsid w:val="009B0B3F"/>
    <w:rsid w:val="009B132B"/>
    <w:rsid w:val="009B176C"/>
    <w:rsid w:val="009B2FA6"/>
    <w:rsid w:val="009B33B7"/>
    <w:rsid w:val="009B3B50"/>
    <w:rsid w:val="009B4920"/>
    <w:rsid w:val="009B65E5"/>
    <w:rsid w:val="009B6627"/>
    <w:rsid w:val="009B69AA"/>
    <w:rsid w:val="009B7B6F"/>
    <w:rsid w:val="009C02D2"/>
    <w:rsid w:val="009C27D1"/>
    <w:rsid w:val="009C2A06"/>
    <w:rsid w:val="009C33BA"/>
    <w:rsid w:val="009C63C1"/>
    <w:rsid w:val="009C70FB"/>
    <w:rsid w:val="009D1769"/>
    <w:rsid w:val="009D19F4"/>
    <w:rsid w:val="009D1AB1"/>
    <w:rsid w:val="009D1F7E"/>
    <w:rsid w:val="009D2029"/>
    <w:rsid w:val="009D2101"/>
    <w:rsid w:val="009D2460"/>
    <w:rsid w:val="009D3397"/>
    <w:rsid w:val="009D400C"/>
    <w:rsid w:val="009D4879"/>
    <w:rsid w:val="009D4B0F"/>
    <w:rsid w:val="009D4E93"/>
    <w:rsid w:val="009D4FFE"/>
    <w:rsid w:val="009D767A"/>
    <w:rsid w:val="009E1AAB"/>
    <w:rsid w:val="009E1E3F"/>
    <w:rsid w:val="009E3A08"/>
    <w:rsid w:val="009E3B29"/>
    <w:rsid w:val="009E6499"/>
    <w:rsid w:val="009E7B43"/>
    <w:rsid w:val="009F01B7"/>
    <w:rsid w:val="009F023B"/>
    <w:rsid w:val="009F0632"/>
    <w:rsid w:val="009F0883"/>
    <w:rsid w:val="009F0D13"/>
    <w:rsid w:val="009F29CF"/>
    <w:rsid w:val="009F4C6E"/>
    <w:rsid w:val="009F6222"/>
    <w:rsid w:val="009F7D79"/>
    <w:rsid w:val="00A0030C"/>
    <w:rsid w:val="00A0045A"/>
    <w:rsid w:val="00A02787"/>
    <w:rsid w:val="00A05C57"/>
    <w:rsid w:val="00A06905"/>
    <w:rsid w:val="00A072BA"/>
    <w:rsid w:val="00A07904"/>
    <w:rsid w:val="00A1020C"/>
    <w:rsid w:val="00A12AE5"/>
    <w:rsid w:val="00A13925"/>
    <w:rsid w:val="00A13D7B"/>
    <w:rsid w:val="00A13F19"/>
    <w:rsid w:val="00A16CA6"/>
    <w:rsid w:val="00A244E1"/>
    <w:rsid w:val="00A25D16"/>
    <w:rsid w:val="00A27071"/>
    <w:rsid w:val="00A31295"/>
    <w:rsid w:val="00A315B4"/>
    <w:rsid w:val="00A31CB8"/>
    <w:rsid w:val="00A328C5"/>
    <w:rsid w:val="00A33980"/>
    <w:rsid w:val="00A34CD3"/>
    <w:rsid w:val="00A351DE"/>
    <w:rsid w:val="00A352AD"/>
    <w:rsid w:val="00A36239"/>
    <w:rsid w:val="00A37FB8"/>
    <w:rsid w:val="00A40A11"/>
    <w:rsid w:val="00A40D74"/>
    <w:rsid w:val="00A40DC1"/>
    <w:rsid w:val="00A42990"/>
    <w:rsid w:val="00A438F2"/>
    <w:rsid w:val="00A45391"/>
    <w:rsid w:val="00A45F44"/>
    <w:rsid w:val="00A46531"/>
    <w:rsid w:val="00A47A0D"/>
    <w:rsid w:val="00A50927"/>
    <w:rsid w:val="00A522FC"/>
    <w:rsid w:val="00A52B1C"/>
    <w:rsid w:val="00A543C1"/>
    <w:rsid w:val="00A546A4"/>
    <w:rsid w:val="00A57C62"/>
    <w:rsid w:val="00A608ED"/>
    <w:rsid w:val="00A631E1"/>
    <w:rsid w:val="00A63BF4"/>
    <w:rsid w:val="00A6404F"/>
    <w:rsid w:val="00A641F2"/>
    <w:rsid w:val="00A65416"/>
    <w:rsid w:val="00A657BD"/>
    <w:rsid w:val="00A664C3"/>
    <w:rsid w:val="00A67123"/>
    <w:rsid w:val="00A714F6"/>
    <w:rsid w:val="00A7192A"/>
    <w:rsid w:val="00A71FE3"/>
    <w:rsid w:val="00A751AD"/>
    <w:rsid w:val="00A75A89"/>
    <w:rsid w:val="00A76631"/>
    <w:rsid w:val="00A77EC0"/>
    <w:rsid w:val="00A80207"/>
    <w:rsid w:val="00A828E1"/>
    <w:rsid w:val="00A82F89"/>
    <w:rsid w:val="00A84F39"/>
    <w:rsid w:val="00A86B5C"/>
    <w:rsid w:val="00A87010"/>
    <w:rsid w:val="00A871ED"/>
    <w:rsid w:val="00A90B2B"/>
    <w:rsid w:val="00A9147F"/>
    <w:rsid w:val="00A914D2"/>
    <w:rsid w:val="00A9292A"/>
    <w:rsid w:val="00A93163"/>
    <w:rsid w:val="00A93465"/>
    <w:rsid w:val="00A936E4"/>
    <w:rsid w:val="00A946F6"/>
    <w:rsid w:val="00A951C2"/>
    <w:rsid w:val="00A95B70"/>
    <w:rsid w:val="00A96DC5"/>
    <w:rsid w:val="00AA0681"/>
    <w:rsid w:val="00AA1489"/>
    <w:rsid w:val="00AA3412"/>
    <w:rsid w:val="00AA3418"/>
    <w:rsid w:val="00AA3A8F"/>
    <w:rsid w:val="00AA4CA9"/>
    <w:rsid w:val="00AA65CD"/>
    <w:rsid w:val="00AA69F0"/>
    <w:rsid w:val="00AB002F"/>
    <w:rsid w:val="00AB0C11"/>
    <w:rsid w:val="00AB15F0"/>
    <w:rsid w:val="00AB5870"/>
    <w:rsid w:val="00AB5FF6"/>
    <w:rsid w:val="00AB6FC1"/>
    <w:rsid w:val="00AC0CC7"/>
    <w:rsid w:val="00AC3232"/>
    <w:rsid w:val="00AC4894"/>
    <w:rsid w:val="00AC6668"/>
    <w:rsid w:val="00AC7A57"/>
    <w:rsid w:val="00AD0101"/>
    <w:rsid w:val="00AD0C35"/>
    <w:rsid w:val="00AD1CFC"/>
    <w:rsid w:val="00AD2D50"/>
    <w:rsid w:val="00AD37A6"/>
    <w:rsid w:val="00AD3C08"/>
    <w:rsid w:val="00AD4C84"/>
    <w:rsid w:val="00AD758C"/>
    <w:rsid w:val="00AD7693"/>
    <w:rsid w:val="00AE00AA"/>
    <w:rsid w:val="00AE1AA7"/>
    <w:rsid w:val="00AE1EA9"/>
    <w:rsid w:val="00AE209D"/>
    <w:rsid w:val="00AE51B2"/>
    <w:rsid w:val="00AE5CCD"/>
    <w:rsid w:val="00AE6049"/>
    <w:rsid w:val="00AE61D3"/>
    <w:rsid w:val="00AE67C8"/>
    <w:rsid w:val="00AF12E4"/>
    <w:rsid w:val="00AF1545"/>
    <w:rsid w:val="00AF1DCE"/>
    <w:rsid w:val="00AF25EA"/>
    <w:rsid w:val="00AF2CC0"/>
    <w:rsid w:val="00AF50BE"/>
    <w:rsid w:val="00AF5287"/>
    <w:rsid w:val="00AF7049"/>
    <w:rsid w:val="00AF7498"/>
    <w:rsid w:val="00AF7648"/>
    <w:rsid w:val="00B003ED"/>
    <w:rsid w:val="00B01EE9"/>
    <w:rsid w:val="00B03855"/>
    <w:rsid w:val="00B04789"/>
    <w:rsid w:val="00B04CA9"/>
    <w:rsid w:val="00B054D6"/>
    <w:rsid w:val="00B0767B"/>
    <w:rsid w:val="00B07777"/>
    <w:rsid w:val="00B07EA7"/>
    <w:rsid w:val="00B106B8"/>
    <w:rsid w:val="00B10A38"/>
    <w:rsid w:val="00B118C3"/>
    <w:rsid w:val="00B11B5D"/>
    <w:rsid w:val="00B1477B"/>
    <w:rsid w:val="00B14791"/>
    <w:rsid w:val="00B148E0"/>
    <w:rsid w:val="00B15036"/>
    <w:rsid w:val="00B159BA"/>
    <w:rsid w:val="00B20404"/>
    <w:rsid w:val="00B2090B"/>
    <w:rsid w:val="00B209CD"/>
    <w:rsid w:val="00B216B7"/>
    <w:rsid w:val="00B22907"/>
    <w:rsid w:val="00B23978"/>
    <w:rsid w:val="00B2608C"/>
    <w:rsid w:val="00B26171"/>
    <w:rsid w:val="00B26915"/>
    <w:rsid w:val="00B27857"/>
    <w:rsid w:val="00B31B3C"/>
    <w:rsid w:val="00B31EB7"/>
    <w:rsid w:val="00B32DE3"/>
    <w:rsid w:val="00B33D21"/>
    <w:rsid w:val="00B34E6E"/>
    <w:rsid w:val="00B35AD1"/>
    <w:rsid w:val="00B35AF8"/>
    <w:rsid w:val="00B378C9"/>
    <w:rsid w:val="00B37C2A"/>
    <w:rsid w:val="00B4040F"/>
    <w:rsid w:val="00B407D6"/>
    <w:rsid w:val="00B40FBC"/>
    <w:rsid w:val="00B42886"/>
    <w:rsid w:val="00B42A6A"/>
    <w:rsid w:val="00B444AB"/>
    <w:rsid w:val="00B473B5"/>
    <w:rsid w:val="00B478EA"/>
    <w:rsid w:val="00B55FDA"/>
    <w:rsid w:val="00B56FA8"/>
    <w:rsid w:val="00B60B95"/>
    <w:rsid w:val="00B60F3A"/>
    <w:rsid w:val="00B62BA3"/>
    <w:rsid w:val="00B6302B"/>
    <w:rsid w:val="00B64B8C"/>
    <w:rsid w:val="00B6673E"/>
    <w:rsid w:val="00B74791"/>
    <w:rsid w:val="00B75509"/>
    <w:rsid w:val="00B7665F"/>
    <w:rsid w:val="00B76B15"/>
    <w:rsid w:val="00B803C8"/>
    <w:rsid w:val="00B818F6"/>
    <w:rsid w:val="00B823DC"/>
    <w:rsid w:val="00B82E3B"/>
    <w:rsid w:val="00B83A31"/>
    <w:rsid w:val="00B84489"/>
    <w:rsid w:val="00B86DEF"/>
    <w:rsid w:val="00B87B00"/>
    <w:rsid w:val="00B909C9"/>
    <w:rsid w:val="00B91261"/>
    <w:rsid w:val="00B92423"/>
    <w:rsid w:val="00B92B75"/>
    <w:rsid w:val="00B9472C"/>
    <w:rsid w:val="00B94EBC"/>
    <w:rsid w:val="00BA0A7A"/>
    <w:rsid w:val="00BA0E0B"/>
    <w:rsid w:val="00BA2A2A"/>
    <w:rsid w:val="00BA2A7A"/>
    <w:rsid w:val="00BA435E"/>
    <w:rsid w:val="00BA7AB6"/>
    <w:rsid w:val="00BA7D1D"/>
    <w:rsid w:val="00BB26AA"/>
    <w:rsid w:val="00BB2C80"/>
    <w:rsid w:val="00BB3151"/>
    <w:rsid w:val="00BB35E7"/>
    <w:rsid w:val="00BB3B3F"/>
    <w:rsid w:val="00BB4B37"/>
    <w:rsid w:val="00BB78DE"/>
    <w:rsid w:val="00BC02DC"/>
    <w:rsid w:val="00BC09AE"/>
    <w:rsid w:val="00BC2DD9"/>
    <w:rsid w:val="00BC33B0"/>
    <w:rsid w:val="00BC4D22"/>
    <w:rsid w:val="00BC6173"/>
    <w:rsid w:val="00BD124C"/>
    <w:rsid w:val="00BD1487"/>
    <w:rsid w:val="00BD1614"/>
    <w:rsid w:val="00BD227E"/>
    <w:rsid w:val="00BD2A4B"/>
    <w:rsid w:val="00BD779E"/>
    <w:rsid w:val="00BE223D"/>
    <w:rsid w:val="00BE274F"/>
    <w:rsid w:val="00BE4B6A"/>
    <w:rsid w:val="00BE4D31"/>
    <w:rsid w:val="00BE5C67"/>
    <w:rsid w:val="00BE670E"/>
    <w:rsid w:val="00BE6C3E"/>
    <w:rsid w:val="00BE74F9"/>
    <w:rsid w:val="00BF02B8"/>
    <w:rsid w:val="00BF0357"/>
    <w:rsid w:val="00BF1659"/>
    <w:rsid w:val="00BF1B87"/>
    <w:rsid w:val="00BF1E2D"/>
    <w:rsid w:val="00BF1FE7"/>
    <w:rsid w:val="00BF3537"/>
    <w:rsid w:val="00BF4F9D"/>
    <w:rsid w:val="00BF6530"/>
    <w:rsid w:val="00C00736"/>
    <w:rsid w:val="00C01628"/>
    <w:rsid w:val="00C022C7"/>
    <w:rsid w:val="00C0339B"/>
    <w:rsid w:val="00C03767"/>
    <w:rsid w:val="00C05A1E"/>
    <w:rsid w:val="00C062DC"/>
    <w:rsid w:val="00C10144"/>
    <w:rsid w:val="00C10D59"/>
    <w:rsid w:val="00C12925"/>
    <w:rsid w:val="00C13AFE"/>
    <w:rsid w:val="00C13BC9"/>
    <w:rsid w:val="00C15DAD"/>
    <w:rsid w:val="00C20561"/>
    <w:rsid w:val="00C20CED"/>
    <w:rsid w:val="00C219AA"/>
    <w:rsid w:val="00C23384"/>
    <w:rsid w:val="00C2366A"/>
    <w:rsid w:val="00C2378B"/>
    <w:rsid w:val="00C262EE"/>
    <w:rsid w:val="00C27EC9"/>
    <w:rsid w:val="00C3066F"/>
    <w:rsid w:val="00C30678"/>
    <w:rsid w:val="00C30C77"/>
    <w:rsid w:val="00C321D1"/>
    <w:rsid w:val="00C3308B"/>
    <w:rsid w:val="00C33959"/>
    <w:rsid w:val="00C33A19"/>
    <w:rsid w:val="00C34FD4"/>
    <w:rsid w:val="00C355D5"/>
    <w:rsid w:val="00C35ADC"/>
    <w:rsid w:val="00C37022"/>
    <w:rsid w:val="00C37C2B"/>
    <w:rsid w:val="00C40B91"/>
    <w:rsid w:val="00C41265"/>
    <w:rsid w:val="00C41D23"/>
    <w:rsid w:val="00C4385F"/>
    <w:rsid w:val="00C43F53"/>
    <w:rsid w:val="00C45026"/>
    <w:rsid w:val="00C47037"/>
    <w:rsid w:val="00C47AAB"/>
    <w:rsid w:val="00C502CE"/>
    <w:rsid w:val="00C55C62"/>
    <w:rsid w:val="00C55D5E"/>
    <w:rsid w:val="00C56264"/>
    <w:rsid w:val="00C562C2"/>
    <w:rsid w:val="00C606A8"/>
    <w:rsid w:val="00C63D4D"/>
    <w:rsid w:val="00C63D6A"/>
    <w:rsid w:val="00C6600C"/>
    <w:rsid w:val="00C662D0"/>
    <w:rsid w:val="00C70042"/>
    <w:rsid w:val="00C7023C"/>
    <w:rsid w:val="00C70705"/>
    <w:rsid w:val="00C70A08"/>
    <w:rsid w:val="00C70BFB"/>
    <w:rsid w:val="00C71969"/>
    <w:rsid w:val="00C71BF3"/>
    <w:rsid w:val="00C71EB6"/>
    <w:rsid w:val="00C73512"/>
    <w:rsid w:val="00C73A1E"/>
    <w:rsid w:val="00C77AEC"/>
    <w:rsid w:val="00C80021"/>
    <w:rsid w:val="00C80657"/>
    <w:rsid w:val="00C80796"/>
    <w:rsid w:val="00C809AA"/>
    <w:rsid w:val="00C81E02"/>
    <w:rsid w:val="00C83F4A"/>
    <w:rsid w:val="00C84B32"/>
    <w:rsid w:val="00C84C06"/>
    <w:rsid w:val="00C86584"/>
    <w:rsid w:val="00C87947"/>
    <w:rsid w:val="00C87A7B"/>
    <w:rsid w:val="00C90157"/>
    <w:rsid w:val="00C90CCB"/>
    <w:rsid w:val="00C93728"/>
    <w:rsid w:val="00C93A55"/>
    <w:rsid w:val="00C95DDA"/>
    <w:rsid w:val="00C971F6"/>
    <w:rsid w:val="00CA0229"/>
    <w:rsid w:val="00CA0E06"/>
    <w:rsid w:val="00CA1593"/>
    <w:rsid w:val="00CA1965"/>
    <w:rsid w:val="00CA293A"/>
    <w:rsid w:val="00CA4561"/>
    <w:rsid w:val="00CA55DF"/>
    <w:rsid w:val="00CA7D9A"/>
    <w:rsid w:val="00CA7EF4"/>
    <w:rsid w:val="00CB176A"/>
    <w:rsid w:val="00CB1D75"/>
    <w:rsid w:val="00CB2A4F"/>
    <w:rsid w:val="00CB32C5"/>
    <w:rsid w:val="00CB4A11"/>
    <w:rsid w:val="00CB645D"/>
    <w:rsid w:val="00CB65AA"/>
    <w:rsid w:val="00CC055A"/>
    <w:rsid w:val="00CC0756"/>
    <w:rsid w:val="00CC0C4A"/>
    <w:rsid w:val="00CC1B38"/>
    <w:rsid w:val="00CC2160"/>
    <w:rsid w:val="00CC221E"/>
    <w:rsid w:val="00CC3630"/>
    <w:rsid w:val="00CC36A5"/>
    <w:rsid w:val="00CC3983"/>
    <w:rsid w:val="00CC43C6"/>
    <w:rsid w:val="00CC531A"/>
    <w:rsid w:val="00CC69C4"/>
    <w:rsid w:val="00CC6BBB"/>
    <w:rsid w:val="00CD0147"/>
    <w:rsid w:val="00CD08B2"/>
    <w:rsid w:val="00CD0A02"/>
    <w:rsid w:val="00CD0FC7"/>
    <w:rsid w:val="00CD1727"/>
    <w:rsid w:val="00CD245E"/>
    <w:rsid w:val="00CD2B41"/>
    <w:rsid w:val="00CD2C6C"/>
    <w:rsid w:val="00CD3FF4"/>
    <w:rsid w:val="00CD4AFA"/>
    <w:rsid w:val="00CD62C1"/>
    <w:rsid w:val="00CD6B52"/>
    <w:rsid w:val="00CE0416"/>
    <w:rsid w:val="00CE0787"/>
    <w:rsid w:val="00CE4288"/>
    <w:rsid w:val="00CE44FD"/>
    <w:rsid w:val="00CE4AC0"/>
    <w:rsid w:val="00CE4B1E"/>
    <w:rsid w:val="00CE666F"/>
    <w:rsid w:val="00CE68DB"/>
    <w:rsid w:val="00CF1CC1"/>
    <w:rsid w:val="00CF22A7"/>
    <w:rsid w:val="00CF26A7"/>
    <w:rsid w:val="00CF420E"/>
    <w:rsid w:val="00CF6685"/>
    <w:rsid w:val="00CF6E4C"/>
    <w:rsid w:val="00CF7678"/>
    <w:rsid w:val="00D028DB"/>
    <w:rsid w:val="00D02AE9"/>
    <w:rsid w:val="00D042E1"/>
    <w:rsid w:val="00D04D67"/>
    <w:rsid w:val="00D0742E"/>
    <w:rsid w:val="00D10D96"/>
    <w:rsid w:val="00D14591"/>
    <w:rsid w:val="00D14686"/>
    <w:rsid w:val="00D14899"/>
    <w:rsid w:val="00D15A02"/>
    <w:rsid w:val="00D15D95"/>
    <w:rsid w:val="00D16C10"/>
    <w:rsid w:val="00D218F4"/>
    <w:rsid w:val="00D2475B"/>
    <w:rsid w:val="00D25B08"/>
    <w:rsid w:val="00D25C58"/>
    <w:rsid w:val="00D26296"/>
    <w:rsid w:val="00D27F7F"/>
    <w:rsid w:val="00D30342"/>
    <w:rsid w:val="00D318EB"/>
    <w:rsid w:val="00D31B37"/>
    <w:rsid w:val="00D353D7"/>
    <w:rsid w:val="00D353F4"/>
    <w:rsid w:val="00D36412"/>
    <w:rsid w:val="00D37A63"/>
    <w:rsid w:val="00D37DDE"/>
    <w:rsid w:val="00D40C94"/>
    <w:rsid w:val="00D4215A"/>
    <w:rsid w:val="00D4282A"/>
    <w:rsid w:val="00D42AFC"/>
    <w:rsid w:val="00D442B5"/>
    <w:rsid w:val="00D44C1D"/>
    <w:rsid w:val="00D460E4"/>
    <w:rsid w:val="00D474AB"/>
    <w:rsid w:val="00D478A9"/>
    <w:rsid w:val="00D47B62"/>
    <w:rsid w:val="00D519E6"/>
    <w:rsid w:val="00D51EAE"/>
    <w:rsid w:val="00D528A0"/>
    <w:rsid w:val="00D52DD2"/>
    <w:rsid w:val="00D53861"/>
    <w:rsid w:val="00D56271"/>
    <w:rsid w:val="00D570B0"/>
    <w:rsid w:val="00D57402"/>
    <w:rsid w:val="00D60A51"/>
    <w:rsid w:val="00D60C9D"/>
    <w:rsid w:val="00D64242"/>
    <w:rsid w:val="00D66841"/>
    <w:rsid w:val="00D67727"/>
    <w:rsid w:val="00D70413"/>
    <w:rsid w:val="00D70BF6"/>
    <w:rsid w:val="00D7415C"/>
    <w:rsid w:val="00D741C6"/>
    <w:rsid w:val="00D74569"/>
    <w:rsid w:val="00D768B6"/>
    <w:rsid w:val="00D76E94"/>
    <w:rsid w:val="00D77A64"/>
    <w:rsid w:val="00D806D3"/>
    <w:rsid w:val="00D80CF6"/>
    <w:rsid w:val="00D81323"/>
    <w:rsid w:val="00D81AA7"/>
    <w:rsid w:val="00D83528"/>
    <w:rsid w:val="00D84300"/>
    <w:rsid w:val="00D84DFD"/>
    <w:rsid w:val="00D84E1D"/>
    <w:rsid w:val="00D85E48"/>
    <w:rsid w:val="00D864C6"/>
    <w:rsid w:val="00D867D0"/>
    <w:rsid w:val="00D86880"/>
    <w:rsid w:val="00D86E96"/>
    <w:rsid w:val="00D87CB6"/>
    <w:rsid w:val="00D909F8"/>
    <w:rsid w:val="00D9178A"/>
    <w:rsid w:val="00D91E36"/>
    <w:rsid w:val="00D9210A"/>
    <w:rsid w:val="00D94136"/>
    <w:rsid w:val="00D94B4A"/>
    <w:rsid w:val="00DA0848"/>
    <w:rsid w:val="00DA0891"/>
    <w:rsid w:val="00DA10F1"/>
    <w:rsid w:val="00DA145D"/>
    <w:rsid w:val="00DA4BE8"/>
    <w:rsid w:val="00DA5EB4"/>
    <w:rsid w:val="00DA5FE5"/>
    <w:rsid w:val="00DB00F8"/>
    <w:rsid w:val="00DB1202"/>
    <w:rsid w:val="00DB1D35"/>
    <w:rsid w:val="00DB34E1"/>
    <w:rsid w:val="00DB3530"/>
    <w:rsid w:val="00DB4894"/>
    <w:rsid w:val="00DC0423"/>
    <w:rsid w:val="00DC09B1"/>
    <w:rsid w:val="00DC0AC8"/>
    <w:rsid w:val="00DC1093"/>
    <w:rsid w:val="00DC1A99"/>
    <w:rsid w:val="00DC2D0D"/>
    <w:rsid w:val="00DC2EF7"/>
    <w:rsid w:val="00DC2F8C"/>
    <w:rsid w:val="00DC374D"/>
    <w:rsid w:val="00DC3CBD"/>
    <w:rsid w:val="00DC548B"/>
    <w:rsid w:val="00DC54FF"/>
    <w:rsid w:val="00DD013E"/>
    <w:rsid w:val="00DD13E7"/>
    <w:rsid w:val="00DD2C36"/>
    <w:rsid w:val="00DD4064"/>
    <w:rsid w:val="00DD5401"/>
    <w:rsid w:val="00DE0045"/>
    <w:rsid w:val="00DE0CD3"/>
    <w:rsid w:val="00DE1923"/>
    <w:rsid w:val="00DE1E4D"/>
    <w:rsid w:val="00DE23C6"/>
    <w:rsid w:val="00DE2E12"/>
    <w:rsid w:val="00DE337D"/>
    <w:rsid w:val="00DE3664"/>
    <w:rsid w:val="00DE4CA5"/>
    <w:rsid w:val="00DE5F27"/>
    <w:rsid w:val="00DE6078"/>
    <w:rsid w:val="00DF1DC3"/>
    <w:rsid w:val="00DF25E3"/>
    <w:rsid w:val="00DF5432"/>
    <w:rsid w:val="00DF784D"/>
    <w:rsid w:val="00E005AB"/>
    <w:rsid w:val="00E007B8"/>
    <w:rsid w:val="00E00FDB"/>
    <w:rsid w:val="00E013D8"/>
    <w:rsid w:val="00E022C1"/>
    <w:rsid w:val="00E02A9A"/>
    <w:rsid w:val="00E02AA5"/>
    <w:rsid w:val="00E0337A"/>
    <w:rsid w:val="00E052B4"/>
    <w:rsid w:val="00E054BD"/>
    <w:rsid w:val="00E054F3"/>
    <w:rsid w:val="00E06C6B"/>
    <w:rsid w:val="00E07D10"/>
    <w:rsid w:val="00E1058D"/>
    <w:rsid w:val="00E116C4"/>
    <w:rsid w:val="00E1334E"/>
    <w:rsid w:val="00E13A78"/>
    <w:rsid w:val="00E13A98"/>
    <w:rsid w:val="00E14C2D"/>
    <w:rsid w:val="00E168B4"/>
    <w:rsid w:val="00E16E4D"/>
    <w:rsid w:val="00E17C47"/>
    <w:rsid w:val="00E2101F"/>
    <w:rsid w:val="00E214E8"/>
    <w:rsid w:val="00E21A65"/>
    <w:rsid w:val="00E220B8"/>
    <w:rsid w:val="00E22199"/>
    <w:rsid w:val="00E26382"/>
    <w:rsid w:val="00E268B6"/>
    <w:rsid w:val="00E268E1"/>
    <w:rsid w:val="00E26FF5"/>
    <w:rsid w:val="00E27660"/>
    <w:rsid w:val="00E31C3C"/>
    <w:rsid w:val="00E332ED"/>
    <w:rsid w:val="00E337EC"/>
    <w:rsid w:val="00E34067"/>
    <w:rsid w:val="00E356B0"/>
    <w:rsid w:val="00E363E8"/>
    <w:rsid w:val="00E36EEE"/>
    <w:rsid w:val="00E37974"/>
    <w:rsid w:val="00E37CDF"/>
    <w:rsid w:val="00E406B7"/>
    <w:rsid w:val="00E4160D"/>
    <w:rsid w:val="00E41D04"/>
    <w:rsid w:val="00E43705"/>
    <w:rsid w:val="00E448DD"/>
    <w:rsid w:val="00E46B9F"/>
    <w:rsid w:val="00E46EEB"/>
    <w:rsid w:val="00E476D5"/>
    <w:rsid w:val="00E519D2"/>
    <w:rsid w:val="00E51F70"/>
    <w:rsid w:val="00E533B8"/>
    <w:rsid w:val="00E53571"/>
    <w:rsid w:val="00E540F7"/>
    <w:rsid w:val="00E557CB"/>
    <w:rsid w:val="00E55F12"/>
    <w:rsid w:val="00E5721D"/>
    <w:rsid w:val="00E5752F"/>
    <w:rsid w:val="00E575D1"/>
    <w:rsid w:val="00E57838"/>
    <w:rsid w:val="00E6105A"/>
    <w:rsid w:val="00E633E4"/>
    <w:rsid w:val="00E63D71"/>
    <w:rsid w:val="00E655F3"/>
    <w:rsid w:val="00E659D1"/>
    <w:rsid w:val="00E65C49"/>
    <w:rsid w:val="00E65F95"/>
    <w:rsid w:val="00E66604"/>
    <w:rsid w:val="00E67122"/>
    <w:rsid w:val="00E67275"/>
    <w:rsid w:val="00E700EA"/>
    <w:rsid w:val="00E71049"/>
    <w:rsid w:val="00E71870"/>
    <w:rsid w:val="00E71E6A"/>
    <w:rsid w:val="00E71F48"/>
    <w:rsid w:val="00E72D1B"/>
    <w:rsid w:val="00E74740"/>
    <w:rsid w:val="00E747EA"/>
    <w:rsid w:val="00E74B03"/>
    <w:rsid w:val="00E75F11"/>
    <w:rsid w:val="00E76CF2"/>
    <w:rsid w:val="00E77036"/>
    <w:rsid w:val="00E776FA"/>
    <w:rsid w:val="00E80DD9"/>
    <w:rsid w:val="00E812B3"/>
    <w:rsid w:val="00E82F2E"/>
    <w:rsid w:val="00E8382D"/>
    <w:rsid w:val="00E83E5E"/>
    <w:rsid w:val="00E8432C"/>
    <w:rsid w:val="00E856AF"/>
    <w:rsid w:val="00E85855"/>
    <w:rsid w:val="00E86874"/>
    <w:rsid w:val="00E86916"/>
    <w:rsid w:val="00E870CC"/>
    <w:rsid w:val="00E90323"/>
    <w:rsid w:val="00E9256A"/>
    <w:rsid w:val="00E9292F"/>
    <w:rsid w:val="00E936C3"/>
    <w:rsid w:val="00E93982"/>
    <w:rsid w:val="00E9512C"/>
    <w:rsid w:val="00E9625F"/>
    <w:rsid w:val="00E97BB0"/>
    <w:rsid w:val="00EA0291"/>
    <w:rsid w:val="00EA21F4"/>
    <w:rsid w:val="00EA305E"/>
    <w:rsid w:val="00EA429C"/>
    <w:rsid w:val="00EA4A75"/>
    <w:rsid w:val="00EA5B75"/>
    <w:rsid w:val="00EA7F4E"/>
    <w:rsid w:val="00EB0182"/>
    <w:rsid w:val="00EB0427"/>
    <w:rsid w:val="00EB282B"/>
    <w:rsid w:val="00EB28E1"/>
    <w:rsid w:val="00EB33C6"/>
    <w:rsid w:val="00EB52BF"/>
    <w:rsid w:val="00EB6557"/>
    <w:rsid w:val="00EB6BAB"/>
    <w:rsid w:val="00EB7333"/>
    <w:rsid w:val="00EC1606"/>
    <w:rsid w:val="00EC30F5"/>
    <w:rsid w:val="00EC3A8C"/>
    <w:rsid w:val="00EC595E"/>
    <w:rsid w:val="00EC64D1"/>
    <w:rsid w:val="00EC6EC9"/>
    <w:rsid w:val="00EC7013"/>
    <w:rsid w:val="00ED2C69"/>
    <w:rsid w:val="00ED2F62"/>
    <w:rsid w:val="00ED3AB7"/>
    <w:rsid w:val="00ED3D9D"/>
    <w:rsid w:val="00ED557C"/>
    <w:rsid w:val="00ED5D88"/>
    <w:rsid w:val="00EE0F7F"/>
    <w:rsid w:val="00EE177B"/>
    <w:rsid w:val="00EE2348"/>
    <w:rsid w:val="00EE2784"/>
    <w:rsid w:val="00EE4258"/>
    <w:rsid w:val="00EE473A"/>
    <w:rsid w:val="00EE5522"/>
    <w:rsid w:val="00EE64BE"/>
    <w:rsid w:val="00EE68AA"/>
    <w:rsid w:val="00EE6C98"/>
    <w:rsid w:val="00EE700D"/>
    <w:rsid w:val="00EF128E"/>
    <w:rsid w:val="00EF1BB7"/>
    <w:rsid w:val="00EF2B36"/>
    <w:rsid w:val="00EF38A1"/>
    <w:rsid w:val="00EF51D0"/>
    <w:rsid w:val="00EF540C"/>
    <w:rsid w:val="00EF58B7"/>
    <w:rsid w:val="00EF6F6A"/>
    <w:rsid w:val="00F008FC"/>
    <w:rsid w:val="00F00DC7"/>
    <w:rsid w:val="00F02297"/>
    <w:rsid w:val="00F0281D"/>
    <w:rsid w:val="00F02EE1"/>
    <w:rsid w:val="00F03631"/>
    <w:rsid w:val="00F03789"/>
    <w:rsid w:val="00F03D6E"/>
    <w:rsid w:val="00F06E0F"/>
    <w:rsid w:val="00F07816"/>
    <w:rsid w:val="00F12506"/>
    <w:rsid w:val="00F12743"/>
    <w:rsid w:val="00F13EE5"/>
    <w:rsid w:val="00F14A12"/>
    <w:rsid w:val="00F226F7"/>
    <w:rsid w:val="00F230B7"/>
    <w:rsid w:val="00F24B00"/>
    <w:rsid w:val="00F300CA"/>
    <w:rsid w:val="00F310DA"/>
    <w:rsid w:val="00F314E1"/>
    <w:rsid w:val="00F32A00"/>
    <w:rsid w:val="00F33B55"/>
    <w:rsid w:val="00F368F6"/>
    <w:rsid w:val="00F37CF9"/>
    <w:rsid w:val="00F402DF"/>
    <w:rsid w:val="00F40D7A"/>
    <w:rsid w:val="00F41802"/>
    <w:rsid w:val="00F43C40"/>
    <w:rsid w:val="00F43F1E"/>
    <w:rsid w:val="00F4411A"/>
    <w:rsid w:val="00F46BBA"/>
    <w:rsid w:val="00F47826"/>
    <w:rsid w:val="00F47D62"/>
    <w:rsid w:val="00F505EE"/>
    <w:rsid w:val="00F51156"/>
    <w:rsid w:val="00F53A4F"/>
    <w:rsid w:val="00F53E82"/>
    <w:rsid w:val="00F54C35"/>
    <w:rsid w:val="00F55A38"/>
    <w:rsid w:val="00F564C7"/>
    <w:rsid w:val="00F56BFD"/>
    <w:rsid w:val="00F57A09"/>
    <w:rsid w:val="00F609E2"/>
    <w:rsid w:val="00F611C6"/>
    <w:rsid w:val="00F62B4C"/>
    <w:rsid w:val="00F62BEF"/>
    <w:rsid w:val="00F633FF"/>
    <w:rsid w:val="00F63A3B"/>
    <w:rsid w:val="00F64406"/>
    <w:rsid w:val="00F64983"/>
    <w:rsid w:val="00F64B69"/>
    <w:rsid w:val="00F6727F"/>
    <w:rsid w:val="00F67337"/>
    <w:rsid w:val="00F71A5E"/>
    <w:rsid w:val="00F7232D"/>
    <w:rsid w:val="00F7291F"/>
    <w:rsid w:val="00F75640"/>
    <w:rsid w:val="00F7575E"/>
    <w:rsid w:val="00F770DC"/>
    <w:rsid w:val="00F7785E"/>
    <w:rsid w:val="00F817E6"/>
    <w:rsid w:val="00F831B3"/>
    <w:rsid w:val="00F850BE"/>
    <w:rsid w:val="00F85330"/>
    <w:rsid w:val="00F8572C"/>
    <w:rsid w:val="00F86C57"/>
    <w:rsid w:val="00F93838"/>
    <w:rsid w:val="00F9516E"/>
    <w:rsid w:val="00F95AC0"/>
    <w:rsid w:val="00F961EE"/>
    <w:rsid w:val="00F96205"/>
    <w:rsid w:val="00F97439"/>
    <w:rsid w:val="00F97BA9"/>
    <w:rsid w:val="00F97FC0"/>
    <w:rsid w:val="00FA0E6A"/>
    <w:rsid w:val="00FA1D36"/>
    <w:rsid w:val="00FA25A7"/>
    <w:rsid w:val="00FA40A1"/>
    <w:rsid w:val="00FA5069"/>
    <w:rsid w:val="00FA7C91"/>
    <w:rsid w:val="00FB073F"/>
    <w:rsid w:val="00FB0769"/>
    <w:rsid w:val="00FB1089"/>
    <w:rsid w:val="00FB1821"/>
    <w:rsid w:val="00FB1E5B"/>
    <w:rsid w:val="00FB2030"/>
    <w:rsid w:val="00FB4414"/>
    <w:rsid w:val="00FB4D82"/>
    <w:rsid w:val="00FB5271"/>
    <w:rsid w:val="00FB7012"/>
    <w:rsid w:val="00FC16BA"/>
    <w:rsid w:val="00FC1876"/>
    <w:rsid w:val="00FC2052"/>
    <w:rsid w:val="00FC2E96"/>
    <w:rsid w:val="00FC3898"/>
    <w:rsid w:val="00FC3B0E"/>
    <w:rsid w:val="00FC48AA"/>
    <w:rsid w:val="00FC66BE"/>
    <w:rsid w:val="00FC6DE4"/>
    <w:rsid w:val="00FC7041"/>
    <w:rsid w:val="00FC7EBF"/>
    <w:rsid w:val="00FD0E5C"/>
    <w:rsid w:val="00FD0E69"/>
    <w:rsid w:val="00FD0EE8"/>
    <w:rsid w:val="00FD3426"/>
    <w:rsid w:val="00FD380B"/>
    <w:rsid w:val="00FD510D"/>
    <w:rsid w:val="00FE08D2"/>
    <w:rsid w:val="00FE0C77"/>
    <w:rsid w:val="00FE15B8"/>
    <w:rsid w:val="00FE1642"/>
    <w:rsid w:val="00FE17D6"/>
    <w:rsid w:val="00FE1936"/>
    <w:rsid w:val="00FE1F58"/>
    <w:rsid w:val="00FE3B8C"/>
    <w:rsid w:val="00FE3EF8"/>
    <w:rsid w:val="00FE44AE"/>
    <w:rsid w:val="00FE5E21"/>
    <w:rsid w:val="00FE6FCC"/>
    <w:rsid w:val="00FF0BDF"/>
    <w:rsid w:val="00FF1948"/>
    <w:rsid w:val="00FF1954"/>
    <w:rsid w:val="00FF2275"/>
    <w:rsid w:val="00FF3AD2"/>
    <w:rsid w:val="00FF3DAB"/>
    <w:rsid w:val="00FF3F09"/>
    <w:rsid w:val="00FF4E51"/>
    <w:rsid w:val="00FF5899"/>
    <w:rsid w:val="00FF6DE7"/>
    <w:rsid w:val="00FF6E8A"/>
    <w:rsid w:val="0235DFF3"/>
    <w:rsid w:val="037FE784"/>
    <w:rsid w:val="05CD5A0D"/>
    <w:rsid w:val="069D1E21"/>
    <w:rsid w:val="06EA6BF0"/>
    <w:rsid w:val="07A57065"/>
    <w:rsid w:val="0963C925"/>
    <w:rsid w:val="0A84B9D7"/>
    <w:rsid w:val="0A9BC89A"/>
    <w:rsid w:val="0DED85B0"/>
    <w:rsid w:val="0E406538"/>
    <w:rsid w:val="0E681C15"/>
    <w:rsid w:val="0EC065F5"/>
    <w:rsid w:val="0FB51B56"/>
    <w:rsid w:val="11E384D6"/>
    <w:rsid w:val="1349CBF1"/>
    <w:rsid w:val="16E02F75"/>
    <w:rsid w:val="1757E02A"/>
    <w:rsid w:val="17984665"/>
    <w:rsid w:val="18991A02"/>
    <w:rsid w:val="1B6B7C7A"/>
    <w:rsid w:val="1D2A70F5"/>
    <w:rsid w:val="20483CB2"/>
    <w:rsid w:val="2102C3A5"/>
    <w:rsid w:val="21659CF0"/>
    <w:rsid w:val="222CF83C"/>
    <w:rsid w:val="258D7583"/>
    <w:rsid w:val="25E14456"/>
    <w:rsid w:val="27DBEAED"/>
    <w:rsid w:val="291F7014"/>
    <w:rsid w:val="2A4644F1"/>
    <w:rsid w:val="2E06B533"/>
    <w:rsid w:val="2E1879C1"/>
    <w:rsid w:val="2FB0BF13"/>
    <w:rsid w:val="31856CEF"/>
    <w:rsid w:val="363D9514"/>
    <w:rsid w:val="36EE6DC4"/>
    <w:rsid w:val="3924BDAE"/>
    <w:rsid w:val="395DE1FC"/>
    <w:rsid w:val="3BD352BD"/>
    <w:rsid w:val="3D41443A"/>
    <w:rsid w:val="3FD6213E"/>
    <w:rsid w:val="414643CF"/>
    <w:rsid w:val="423F54FF"/>
    <w:rsid w:val="45D06120"/>
    <w:rsid w:val="484DB2FF"/>
    <w:rsid w:val="4A184D4A"/>
    <w:rsid w:val="4A5D364D"/>
    <w:rsid w:val="4BA26F46"/>
    <w:rsid w:val="4BB1DEBF"/>
    <w:rsid w:val="4E1864E3"/>
    <w:rsid w:val="4E918D44"/>
    <w:rsid w:val="4FC08ECB"/>
    <w:rsid w:val="501C82EB"/>
    <w:rsid w:val="51EEB122"/>
    <w:rsid w:val="52B834F7"/>
    <w:rsid w:val="544453C2"/>
    <w:rsid w:val="5451A8FC"/>
    <w:rsid w:val="55915303"/>
    <w:rsid w:val="55E47703"/>
    <w:rsid w:val="574CE342"/>
    <w:rsid w:val="577BF484"/>
    <w:rsid w:val="57E04562"/>
    <w:rsid w:val="57FE59B5"/>
    <w:rsid w:val="5A3697B4"/>
    <w:rsid w:val="5A5BCFE9"/>
    <w:rsid w:val="5D6E74FD"/>
    <w:rsid w:val="5DA5408C"/>
    <w:rsid w:val="5E4C8091"/>
    <w:rsid w:val="5E9027DB"/>
    <w:rsid w:val="5EDEF8FB"/>
    <w:rsid w:val="60D877ED"/>
    <w:rsid w:val="6342A025"/>
    <w:rsid w:val="651EE018"/>
    <w:rsid w:val="658E9213"/>
    <w:rsid w:val="660D685C"/>
    <w:rsid w:val="67C79A05"/>
    <w:rsid w:val="67DBAC39"/>
    <w:rsid w:val="68694279"/>
    <w:rsid w:val="68709844"/>
    <w:rsid w:val="6A9749BF"/>
    <w:rsid w:val="6C057D7A"/>
    <w:rsid w:val="6F8F7C2C"/>
    <w:rsid w:val="71D307BE"/>
    <w:rsid w:val="74A38BE2"/>
    <w:rsid w:val="7505D1FC"/>
    <w:rsid w:val="774AA1BD"/>
    <w:rsid w:val="78A3EC91"/>
    <w:rsid w:val="78CB3596"/>
    <w:rsid w:val="797FD72F"/>
    <w:rsid w:val="7BDB8D53"/>
    <w:rsid w:val="7DBDC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E612E"/>
  <w15:chartTrackingRefBased/>
  <w15:docId w15:val="{28C674AF-DA9A-8442-BDD7-F7B18E04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C0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A77EC0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EC0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EC0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77EC0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1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A77EC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77EC0"/>
  </w:style>
  <w:style w:type="character" w:customStyle="1" w:styleId="Heading1Char">
    <w:name w:val="Heading 1 Char"/>
    <w:basedOn w:val="DefaultParagraphFont"/>
    <w:link w:val="Heading1"/>
    <w:rsid w:val="00A77EC0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77EC0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77EC0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77EC0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A77EC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7E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7EC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7EC0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sz w:val="22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5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autoRedefine/>
    <w:qFormat/>
    <w:rsid w:val="00F53E82"/>
    <w:rPr>
      <w:rFonts w:cs="Arial"/>
    </w:rPr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F53E82"/>
    <w:rPr>
      <w:rFonts w:ascii="Graphik" w:hAnsi="Graphik" w:cs="Arial"/>
      <w:sz w:val="20"/>
      <w:lang w:val="de-DE"/>
    </w:rPr>
  </w:style>
  <w:style w:type="character" w:customStyle="1" w:styleId="ParagraphChar">
    <w:name w:val="Paragraph Char"/>
    <w:basedOn w:val="DefaultParagraphFont"/>
    <w:link w:val="Paragraph"/>
    <w:rsid w:val="00F53E82"/>
    <w:rPr>
      <w:rFonts w:ascii="Graphik" w:hAnsi="Graphik" w:cs="Arial"/>
      <w:kern w:val="2"/>
      <w:sz w:val="20"/>
      <w:szCs w:val="22"/>
      <w14:ligatures w14:val="standardContextual"/>
    </w:rPr>
  </w:style>
  <w:style w:type="paragraph" w:customStyle="1" w:styleId="UOLIST2">
    <w:name w:val="UO LIST 2"/>
    <w:basedOn w:val="ListBullet2"/>
    <w:link w:val="UOLIST2Char"/>
    <w:autoRedefine/>
    <w:qFormat/>
    <w:rsid w:val="00F53E82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Arial" w:eastAsia="Times New Roman" w:hAnsi="Arial" w:cs="Times New Roman"/>
      <w:sz w:val="22"/>
      <w:szCs w:val="22"/>
    </w:rPr>
  </w:style>
  <w:style w:type="character" w:customStyle="1" w:styleId="UOLIST1Char">
    <w:name w:val="UO LIST 1 Char"/>
    <w:basedOn w:val="ListBulletChar"/>
    <w:link w:val="UOLIST1"/>
    <w:rsid w:val="00F53E82"/>
    <w:rPr>
      <w:rFonts w:ascii="Graphik" w:eastAsia="Times New Roman" w:hAnsi="Graphik" w:cs="Arial"/>
      <w:sz w:val="20"/>
      <w:szCs w:val="22"/>
      <w:lang w:val="de-DE"/>
    </w:rPr>
  </w:style>
  <w:style w:type="paragraph" w:customStyle="1" w:styleId="UOLIST3">
    <w:name w:val="UO LIST 3"/>
    <w:basedOn w:val="ListBullet3"/>
    <w:link w:val="UOLIST3Char"/>
    <w:autoRedefine/>
    <w:qFormat/>
    <w:rsid w:val="00F53E82"/>
    <w:pPr>
      <w:tabs>
        <w:tab w:val="clear" w:pos="1080"/>
        <w:tab w:val="num" w:pos="926"/>
      </w:tabs>
      <w:spacing w:after="120"/>
      <w:ind w:left="926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</w:rPr>
  </w:style>
  <w:style w:type="character" w:customStyle="1" w:styleId="UOLIST2Char">
    <w:name w:val="UO LIST 2 Char"/>
    <w:basedOn w:val="ListBullet2Char"/>
    <w:link w:val="UOLIST2"/>
    <w:rsid w:val="00F53E82"/>
    <w:rPr>
      <w:rFonts w:ascii="Graphik" w:eastAsia="Cambria" w:hAnsi="Graphik" w:cs="Arial"/>
      <w:sz w:val="20"/>
      <w:lang w:val="de-DE"/>
    </w:rPr>
  </w:style>
  <w:style w:type="paragraph" w:customStyle="1" w:styleId="NOLIST1">
    <w:name w:val="NO LIST 1"/>
    <w:basedOn w:val="Normal"/>
    <w:link w:val="NOLIST1Char"/>
    <w:autoRedefine/>
    <w:qFormat/>
    <w:rsid w:val="00F53E82"/>
    <w:pPr>
      <w:numPr>
        <w:numId w:val="5"/>
      </w:numPr>
      <w:spacing w:after="120"/>
      <w:ind w:left="360"/>
    </w:pPr>
    <w:rPr>
      <w:rFonts w:cs="Arial"/>
    </w:r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</w:rPr>
  </w:style>
  <w:style w:type="character" w:customStyle="1" w:styleId="UOLIST3Char">
    <w:name w:val="UO LIST 3 Char"/>
    <w:basedOn w:val="ListBullet3Char"/>
    <w:link w:val="UOLIST3"/>
    <w:rsid w:val="00F53E82"/>
    <w:rPr>
      <w:rFonts w:ascii="Graphik" w:eastAsia="Cambria" w:hAnsi="Graphik" w:cs="Arial"/>
      <w:sz w:val="20"/>
      <w:lang w:val="de-DE"/>
    </w:rPr>
  </w:style>
  <w:style w:type="paragraph" w:customStyle="1" w:styleId="NOLIST2">
    <w:name w:val="NO LIST 2"/>
    <w:basedOn w:val="NOLIST1"/>
    <w:link w:val="NOLIST2Char"/>
    <w:autoRedefine/>
    <w:qFormat/>
    <w:rsid w:val="0029387C"/>
    <w:pPr>
      <w:numPr>
        <w:numId w:val="6"/>
      </w:numPr>
    </w:pPr>
  </w:style>
  <w:style w:type="character" w:customStyle="1" w:styleId="NOLIST1Char">
    <w:name w:val="NO LIST 1 Char"/>
    <w:basedOn w:val="DefaultParagraphFont"/>
    <w:link w:val="NOLIST1"/>
    <w:rsid w:val="00F53E82"/>
    <w:rPr>
      <w:rFonts w:ascii="Graphik" w:hAnsi="Graphik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A77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29387C"/>
    <w:rPr>
      <w:rFonts w:ascii="Graphik" w:hAnsi="Graphik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77EC0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77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EC0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77EC0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474AB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AB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rFonts w:cs="Arial"/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table" w:styleId="TableGridLight">
    <w:name w:val="Grid Table Light"/>
    <w:basedOn w:val="TableNormal"/>
    <w:uiPriority w:val="40"/>
    <w:rsid w:val="004E2BB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0C94"/>
    <w:pPr>
      <w:autoSpaceDE w:val="0"/>
      <w:autoSpaceDN w:val="0"/>
      <w:adjustRightInd w:val="0"/>
    </w:pPr>
    <w:rPr>
      <w:rFonts w:ascii="Graphik" w:hAnsi="Graphik" w:cs="Graphik"/>
      <w:color w:val="000000"/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A77EC0"/>
    <w:pPr>
      <w:numPr>
        <w:numId w:val="22"/>
      </w:numPr>
      <w:spacing w:before="120" w:after="120" w:line="240" w:lineRule="auto"/>
      <w:ind w:right="720"/>
    </w:pPr>
  </w:style>
  <w:style w:type="character" w:styleId="FollowedHyperlink">
    <w:name w:val="FollowedHyperlink"/>
    <w:basedOn w:val="DefaultParagraphFont"/>
    <w:uiPriority w:val="99"/>
    <w:semiHidden/>
    <w:unhideWhenUsed/>
    <w:rsid w:val="0088058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048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489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4896"/>
    <w:rPr>
      <w:rFonts w:ascii="Graphik" w:hAnsi="Graphi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8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896"/>
    <w:rPr>
      <w:rFonts w:ascii="Graphik" w:hAnsi="Graphik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63CA6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207D5C"/>
  </w:style>
  <w:style w:type="paragraph" w:styleId="BodyText">
    <w:name w:val="Body Text"/>
    <w:basedOn w:val="Normal"/>
    <w:link w:val="BodyTextChar"/>
    <w:uiPriority w:val="99"/>
    <w:unhideWhenUsed/>
    <w:rsid w:val="00207D5C"/>
    <w:pPr>
      <w:spacing w:after="120"/>
    </w:pPr>
    <w:rPr>
      <w:rFonts w:eastAsia="Graphik" w:cs="Graphik"/>
      <w:color w:val="000000" w:themeColor="text1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207D5C"/>
    <w:rPr>
      <w:rFonts w:ascii="Graphik" w:eastAsia="Graphik" w:hAnsi="Graphik" w:cs="Graphik"/>
      <w:color w:val="000000" w:themeColor="text1"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70A0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F5E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paragraph" w:styleId="Revision">
    <w:name w:val="Revision"/>
    <w:hidden/>
    <w:uiPriority w:val="99"/>
    <w:semiHidden/>
    <w:rsid w:val="005545E8"/>
    <w:rPr>
      <w:rFonts w:ascii="Graphik" w:hAnsi="Graphik"/>
      <w:sz w:val="20"/>
    </w:rPr>
  </w:style>
  <w:style w:type="paragraph" w:customStyle="1" w:styleId="paragraph0">
    <w:name w:val="paragraph"/>
    <w:basedOn w:val="Normal"/>
    <w:rsid w:val="004423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table" w:styleId="PlainTable1">
    <w:name w:val="Plain Table 1"/>
    <w:basedOn w:val="TableNormal"/>
    <w:uiPriority w:val="41"/>
    <w:rsid w:val="00E71F4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ight">
    <w:name w:val="Tight"/>
    <w:basedOn w:val="Normal"/>
    <w:link w:val="TightChar"/>
    <w:qFormat/>
    <w:rsid w:val="00A77EC0"/>
    <w:pPr>
      <w:spacing w:after="0"/>
    </w:pPr>
  </w:style>
  <w:style w:type="character" w:customStyle="1" w:styleId="TightChar">
    <w:name w:val="Tight Char"/>
    <w:basedOn w:val="DefaultParagraphFont"/>
    <w:link w:val="Tight"/>
    <w:rsid w:val="00A77EC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A77EC0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A77EC0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A77EC0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A77EC0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A77EC0"/>
    <w:pPr>
      <w:numPr>
        <w:numId w:val="23"/>
      </w:numPr>
      <w:spacing w:before="60" w:after="60"/>
      <w:ind w:left="360"/>
    </w:pPr>
    <w:rPr>
      <w:rFonts w:eastAsia="Cambri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77EC0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TightLIstChar">
    <w:name w:val="Tight_LIst Char"/>
    <w:basedOn w:val="ListParagraphChar"/>
    <w:link w:val="TightLIst"/>
    <w:rsid w:val="00A77EC0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A77EC0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A77EC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A77EC0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A77EC0"/>
    <w:rPr>
      <w:rFonts w:ascii="Graphik" w:hAnsi="Graphik"/>
      <w:b/>
      <w:bCs/>
      <w:kern w:val="2"/>
      <w:sz w:val="20"/>
      <w:szCs w:val="22"/>
      <w14:ligatures w14:val="standardContextual"/>
    </w:rPr>
  </w:style>
  <w:style w:type="table" w:customStyle="1" w:styleId="TableGridLight1">
    <w:name w:val="Table Grid Light1"/>
    <w:basedOn w:val="TableNormal"/>
    <w:next w:val="TableGridLight"/>
    <w:uiPriority w:val="40"/>
    <w:rsid w:val="00297D95"/>
    <w:rPr>
      <w:rFonts w:ascii="Calibri" w:eastAsia="Calibri" w:hAnsi="Calibri" w:cs="Arial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5638B4"/>
    <w:pPr>
      <w:spacing w:after="100" w:line="278" w:lineRule="auto"/>
      <w:ind w:left="720"/>
      <w:jc w:val="left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5638B4"/>
    <w:pPr>
      <w:spacing w:after="100" w:line="278" w:lineRule="auto"/>
      <w:ind w:left="960"/>
      <w:jc w:val="left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5638B4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5638B4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5638B4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5638B4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5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43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4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05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1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7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1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9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1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0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3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7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8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0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2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4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0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4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7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5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850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6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5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0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5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0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1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9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1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8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2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0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7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7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9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156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4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0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1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5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9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75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2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3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3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0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0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0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69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9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03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8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4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1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6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s.accenture.com/:t:/r/sites/GlobalDocTemplates/Published%20Documents/AOT/Linked%20Files/Twin%20Viewer%20and%20Builder%20API%20Reference/Plantlayout%20(PATCH)/Plantlayout_PATCH_JSON_Request.txt" TargetMode="External"/><Relationship Id="rId21" Type="http://schemas.openxmlformats.org/officeDocument/2006/relationships/hyperlink" Target="https://industryxdevhub.accenture.com/asset-home;search_text=aot" TargetMode="External"/><Relationship Id="rId42" Type="http://schemas.openxmlformats.org/officeDocument/2006/relationships/hyperlink" Target="https://ts.accenture.com/:t:/r/sites/GlobalDocTemplates/Published%20Documents/AOT/Linked%20Files/Twin%20Viewer%20and%20Builder%20API%20Reference/Continuum%20Engine%20Login%20(GET)/Continuum_Engine_Login_GET_JSON_Response.txt" TargetMode="External"/><Relationship Id="rId47" Type="http://schemas.openxmlformats.org/officeDocument/2006/relationships/hyperlink" Target="https://ts.accenture.com/:t:/r/sites/GlobalDocTemplates/Published%20Documents/AOT/Linked%20Files/Twin%20Viewer%20and%20Builder%20API%20Reference/ModelMW%20(PATCH)/ModelMW_PATCH_JSON_Response.txt" TargetMode="External"/><Relationship Id="rId63" Type="http://schemas.openxmlformats.org/officeDocument/2006/relationships/hyperlink" Target="https://apim-mw-aot-dev.azure-api.net/api/3d-cms/poi" TargetMode="External"/><Relationship Id="rId68" Type="http://schemas.openxmlformats.org/officeDocument/2006/relationships/hyperlink" Target="https://ts.accenture.com/:t:/r/sites/GlobalDocTemplates/Published%20Documents/AOT/Linked%20Files/Twin%20Viewer%20and%20Builder%20API%20Reference/POI%20Mapping%20(POST)/POI_Mapping_POST_JSON_Response.txt" TargetMode="External"/><Relationship Id="rId16" Type="http://schemas.openxmlformats.org/officeDocument/2006/relationships/header" Target="header3.xml"/><Relationship Id="rId11" Type="http://schemas.openxmlformats.org/officeDocument/2006/relationships/hyperlink" Target="https://dev.azure.com/DigitalPlantProject/Marilyn%20V" TargetMode="External"/><Relationship Id="rId32" Type="http://schemas.openxmlformats.org/officeDocument/2006/relationships/hyperlink" Target="https://ts.accenture.com/:t:/r/sites/GlobalDocTemplates/Published%20Documents/AOT/Linked%20Files/Twin%20Viewer%20and%20Builder%20API%20Reference/AssetMapping%20(PATCH)/AssetMapping_Update_JSON_Request.txt" TargetMode="External"/><Relationship Id="rId37" Type="http://schemas.openxmlformats.org/officeDocument/2006/relationships/hyperlink" Target="https://ts.accenture.com/:t:/r/sites/GlobalDocTemplates/Published%20Documents/AOT/Linked%20Files/Twin%20Viewer%20and%20Builder%20API%20Reference/Asset%20(POST)/Asset_POST_JSON_Response.txt" TargetMode="External"/><Relationship Id="rId53" Type="http://schemas.openxmlformats.org/officeDocument/2006/relationships/hyperlink" Target="https://apim-mw-aot-dev.azure-api.net/api/3d-cms/grid" TargetMode="External"/><Relationship Id="rId58" Type="http://schemas.openxmlformats.org/officeDocument/2006/relationships/hyperlink" Target="https://ts.accenture.com/:t:/r/sites/GlobalDocTemplates/Published%20Documents/AOT/Linked%20Files/Twin%20Viewer%20and%20Builder%20API%20Reference/GRID%20(PATCH)/GRID_PATCH_JSON_Response.txt" TargetMode="External"/><Relationship Id="rId74" Type="http://schemas.openxmlformats.org/officeDocument/2006/relationships/hyperlink" Target="https://ts.accenture.com/:t:/r/sites/GlobalDocTemplates/Published%20Documents/AOT/Linked%20Files/Twin%20Viewer%20and%20Builder%20API%20Reference/svgfiles%20(POST)/svgfiles_POST_JSON_Request.txt" TargetMode="External"/><Relationship Id="rId79" Type="http://schemas.openxmlformats.org/officeDocument/2006/relationships/hyperlink" Target="https://apim-mw-aot-test.azure-api.net/api/3d-cms/svgfiles/linklayout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apim-mw-aot-dev.azure-api.net/api/3d-cms/poi?assetId=WarehouseWithEngine1692012705698&amp;v=2" TargetMode="External"/><Relationship Id="rId82" Type="http://schemas.openxmlformats.org/officeDocument/2006/relationships/theme" Target="theme/theme1.xml"/><Relationship Id="rId19" Type="http://schemas.openxmlformats.org/officeDocument/2006/relationships/hyperlink" Target="mailto:chetankumar.rane@accenture.com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industryxdevhub.accenture.com/assetdetails/45" TargetMode="External"/><Relationship Id="rId27" Type="http://schemas.openxmlformats.org/officeDocument/2006/relationships/hyperlink" Target="https://ts.accenture.com/:t:/r/sites/GlobalDocTemplates/Published%20Documents/AOT/Linked%20Files/Twin%20Viewer%20and%20Builder%20API%20Reference/Plantlayout%20(PATCH)/Plantlayout_PATCH_JSON_Response.txt" TargetMode="External"/><Relationship Id="rId30" Type="http://schemas.openxmlformats.org/officeDocument/2006/relationships/hyperlink" Target="https://ts.accenture.com/:t:/r/sites/GlobalDocTemplates/Published%20Documents/AOT/Linked%20Files/Twin%20Viewer%20and%20Builder%20API%20Reference/AssetMapping%20(POST)/AssetMapping_POST_JSON_Request.txt" TargetMode="External"/><Relationship Id="rId35" Type="http://schemas.openxmlformats.org/officeDocument/2006/relationships/hyperlink" Target="https://ts.accenture.com/:t:/r/sites/GlobalDocTemplates/Published%20Documents/AOT/Linked%20Files/Twin%20Viewer%20and%20Builder%20API%20Reference/Asset%20(GET)/Asset_Get_JSON_Response.txt" TargetMode="External"/><Relationship Id="rId43" Type="http://schemas.openxmlformats.org/officeDocument/2006/relationships/hyperlink" Target="https://ts.accenture.com/:t:/r/sites/GlobalDocTemplates/Published%20Documents/AOT/Linked%20Files/Twin%20Viewer%20and%20Builder%20API%20Reference/ModelMW%20(GET)/ModelMW_GET_JSON_Response.txt" TargetMode="External"/><Relationship Id="rId48" Type="http://schemas.openxmlformats.org/officeDocument/2006/relationships/hyperlink" Target="https://ts.accenture.com/:t:/r/sites/GlobalDocTemplates/Published%20Documents/AOT/Linked%20Files/Twin%20Viewer%20and%20Builder%20API%20Reference/ModelMW%20(DELETE)/ModelMW_DELETE_JSON_Response.txt" TargetMode="External"/><Relationship Id="rId56" Type="http://schemas.openxmlformats.org/officeDocument/2006/relationships/hyperlink" Target="https://apim-mw-aot-dev.azure-api.net/api/3d-cms/grid/%7bID%7d" TargetMode="External"/><Relationship Id="rId64" Type="http://schemas.openxmlformats.org/officeDocument/2006/relationships/hyperlink" Target="https://ts.accenture.com/:t:/r/sites/GlobalDocTemplates/Published%20Documents/AOT/Linked%20Files/Twin%20Viewer%20and%20Builder%20API%20Reference/POI%20(POST)/POI_POST_JSON_Request.txt" TargetMode="External"/><Relationship Id="rId69" Type="http://schemas.openxmlformats.org/officeDocument/2006/relationships/hyperlink" Target="https://apim-mw-aot-dev.azure-api.net/api/3d-cms/poi/%7bID%7d" TargetMode="External"/><Relationship Id="rId77" Type="http://schemas.openxmlformats.org/officeDocument/2006/relationships/hyperlink" Target="https://ts.accenture.com/:t:/r/sites/GlobalDocTemplates/Published%20Documents/AOT/Linked%20Files/Twin%20Viewer%20and%20Builder%20API%20Reference/svgfiles%20by%20ID%20(GET)/svgfiles_by_ID_GET_JSON_Response.txt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apim-mw-aot-dev.azure-api.net/api/3d-cms/grid/%7bid%7d" TargetMode="External"/><Relationship Id="rId72" Type="http://schemas.openxmlformats.org/officeDocument/2006/relationships/hyperlink" Target="https://ts.accenture.com/:t:/r/sites/GlobalDocTemplates/Published%20Documents/AOT/Linked%20Files/Twin%20Viewer%20and%20Builder%20API%20Reference/svgfiles%20(GET)/svgfiles_GET_JSON_Response.txt" TargetMode="External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ts.accenture.com/:t:/r/sites/GlobalDocTemplates/Published%20Documents/AOT/Linked%20Files/Twin%20Viewer%20and%20Builder%20API%20Reference/Plantlayout%20(POST)/Plantlayout_POST_JSON_Response.txt" TargetMode="External"/><Relationship Id="rId33" Type="http://schemas.openxmlformats.org/officeDocument/2006/relationships/hyperlink" Target="https://ts.accenture.com/:t:/r/sites/GlobalDocTemplates/Published%20Documents/AOT/Linked%20Files/Twin%20Viewer%20and%20Builder%20API%20Reference/AssetMapping%20(PATCH)/AssetMapping_Update_JSON_Response.txt" TargetMode="External"/><Relationship Id="rId38" Type="http://schemas.openxmlformats.org/officeDocument/2006/relationships/hyperlink" Target="https://ts.accenture.com/:t:/r/sites/GlobalDocTemplates/Published%20Documents/AOT/Linked%20Files/Twin%20Viewer%20and%20Builder%20API%20Reference/Asset%20(PATCH)/Asset_Patch_Json_Request.txt" TargetMode="External"/><Relationship Id="rId46" Type="http://schemas.openxmlformats.org/officeDocument/2006/relationships/hyperlink" Target="https://ts.accenture.com/:t:/r/sites/GlobalDocTemplates/Published%20Documents/AOT/Linked%20Files/Twin%20Viewer%20and%20Builder%20API%20Reference/ModelMW%20(PATCH)/ModelMW_PATCH_JSON_Request.txt" TargetMode="External"/><Relationship Id="rId59" Type="http://schemas.openxmlformats.org/officeDocument/2006/relationships/hyperlink" Target="https://apim-mw-aot-dev.azure-api.net/api/3d-cms/grid/%7bID%7d" TargetMode="External"/><Relationship Id="rId67" Type="http://schemas.openxmlformats.org/officeDocument/2006/relationships/hyperlink" Target="https://ts.accenture.com/:t:/r/sites/GlobalDocTemplates/Published%20Documents/AOT/Linked%20Files/Twin%20Viewer%20and%20Builder%20API%20Reference/POI%20Mapping%20(POST)/POI_Mapping_POST_JSON_Request.txt" TargetMode="External"/><Relationship Id="rId20" Type="http://schemas.openxmlformats.org/officeDocument/2006/relationships/hyperlink" Target="https://industryxdevhub.accenture.com/assetdetails/47" TargetMode="External"/><Relationship Id="rId41" Type="http://schemas.openxmlformats.org/officeDocument/2006/relationships/hyperlink" Target="https://apim-mw-aot-dev.azure-api.net/api/3d-cms/continuumengine/login" TargetMode="External"/><Relationship Id="rId54" Type="http://schemas.openxmlformats.org/officeDocument/2006/relationships/hyperlink" Target="https://ts.accenture.com/:t:/r/sites/GlobalDocTemplates/Published%20Documents/AOT/Linked%20Files/Twin%20Viewer%20and%20Builder%20API%20Reference/GRID%20(POST)/GRID_POST_JSON_Request.txt" TargetMode="External"/><Relationship Id="rId62" Type="http://schemas.openxmlformats.org/officeDocument/2006/relationships/hyperlink" Target="https://ts.accenture.com/:t:/r/sites/GlobalDocTemplates/Published%20Documents/AOT/Linked%20Files/Twin%20Viewer%20and%20Builder%20API%20Reference/POI%20(GET)/POI_GET_JSON_Response.txt" TargetMode="External"/><Relationship Id="rId70" Type="http://schemas.openxmlformats.org/officeDocument/2006/relationships/hyperlink" Target="https://ts.accenture.com/:t:/r/sites/GlobalDocTemplates/Published%20Documents/AOT/Linked%20Files/Twin%20Viewer%20and%20Builder%20API%20Reference/POI%20(DELETE)/POI_DELETE_JSON_Response.txt" TargetMode="External"/><Relationship Id="rId75" Type="http://schemas.openxmlformats.org/officeDocument/2006/relationships/hyperlink" Target="https://ts.accenture.com/:t:/r/sites/GlobalDocTemplates/Published%20Documents/AOT/Linked%20Files/Twin%20Viewer%20and%20Builder%20API%20Reference/svgfiles%20(POST)/svgfiles_POST_JSON_Response.tx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yperlink" Target="https://ts.accenture.com/:t:/r/sites/GlobalDocTemplates/Published%20Documents/AOT/Linked%20Files/Twin%20Viewer%20and%20Builder%20API%20Reference/Plantlayout%20(GET)/Plantlayout_GET_JSON_Response.txt" TargetMode="External"/><Relationship Id="rId28" Type="http://schemas.openxmlformats.org/officeDocument/2006/relationships/hyperlink" Target="https://ts.accenture.com/:t:/r/sites/GlobalDocTemplates/Published%20Documents/AOT/Linked%20Files/Twin%20Viewer%20and%20Builder%20API%20Reference/Plantlayout%20by%20ID%20(GET)/Plantlayout_by_ID_GET_JSON_Response.txt" TargetMode="External"/><Relationship Id="rId36" Type="http://schemas.openxmlformats.org/officeDocument/2006/relationships/hyperlink" Target="https://ts.accenture.com/:t:/r/sites/GlobalDocTemplates/Published%20Documents/AOT/Linked%20Files/Twin%20Viewer%20and%20Builder%20API%20Reference/Asset%20(POST)/Asset_POST_JSON_Request.txt" TargetMode="External"/><Relationship Id="rId49" Type="http://schemas.openxmlformats.org/officeDocument/2006/relationships/hyperlink" Target="https://apim-mw-aot-dev.azure-api.net/api/3d-cms/grid" TargetMode="External"/><Relationship Id="rId57" Type="http://schemas.openxmlformats.org/officeDocument/2006/relationships/hyperlink" Target="https://ts.accenture.com/:t:/r/sites/GlobalDocTemplates/Published%20Documents/AOT/Linked%20Files/Twin%20Viewer%20and%20Builder%20API%20Reference/GRID%20(PATCH)/GRID_PATCH_JSON_Request.txt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ts.accenture.com/:t:/r/sites/GlobalDocTemplates/Published%20Documents/AOT/Linked%20Files/Twin%20Viewer%20and%20Builder%20API%20Reference/AssetMapping%20(POST)/AssetMapping_POST_JSON_Response.txt" TargetMode="External"/><Relationship Id="rId44" Type="http://schemas.openxmlformats.org/officeDocument/2006/relationships/hyperlink" Target="https://ts.accenture.com/:t:/r/sites/GlobalDocTemplates/Published%20Documents/AOT/Linked%20Files/Twin%20Viewer%20and%20Builder%20API%20Reference/ModelMW%20(POST)/ModelMW_POST_JSON_Request.txt" TargetMode="External"/><Relationship Id="rId52" Type="http://schemas.openxmlformats.org/officeDocument/2006/relationships/hyperlink" Target="https://ts.accenture.com/:t:/r/sites/GlobalDocTemplates/Published%20Documents/AOT/Linked%20Files/Twin%20Viewer%20and%20Builder%20API%20Reference/GRID%20by%20ID%20(GET)/GRID_BY_ID_GET_JSON_Response.txt" TargetMode="External"/><Relationship Id="rId60" Type="http://schemas.openxmlformats.org/officeDocument/2006/relationships/hyperlink" Target="https://ts.accenture.com/:t:/r/sites/GlobalDocTemplates/Published%20Documents/AOT/Linked%20Files/Twin%20Viewer%20and%20Builder%20API%20Reference/GRID%20(DELETE)/GRID_DELETE_JSON_Response.txt" TargetMode="External"/><Relationship Id="rId65" Type="http://schemas.openxmlformats.org/officeDocument/2006/relationships/hyperlink" Target="https://ts.accenture.com/:t:/r/sites/GlobalDocTemplates/Published%20Documents/AOT/Linked%20Files/Twin%20Viewer%20and%20Builder%20API%20Reference/POI%20(POST)/POI_POST_JSON_Response.txt" TargetMode="External"/><Relationship Id="rId73" Type="http://schemas.openxmlformats.org/officeDocument/2006/relationships/hyperlink" Target="https://apim-mw-aot-test.azure-api.net/api/3d-cms/svgfiles" TargetMode="External"/><Relationship Id="rId78" Type="http://schemas.openxmlformats.org/officeDocument/2006/relationships/hyperlink" Target="https://apim-mw-aot-test.azure-api.net/api/3d-cms/svgfiles/%7bid%7d" TargetMode="External"/><Relationship Id="rId8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yperlink" Target="mailto:rishabh.b.joshi@accenture.com" TargetMode="External"/><Relationship Id="rId39" Type="http://schemas.openxmlformats.org/officeDocument/2006/relationships/hyperlink" Target="https://ts.accenture.com/:t:/r/sites/GlobalDocTemplates/Published%20Documents/AOT/Linked%20Files/Twin%20Viewer%20and%20Builder%20API%20Reference/Asset%20(PATCH)/Asset_Patch_Json_Response.txt" TargetMode="External"/><Relationship Id="rId34" Type="http://schemas.openxmlformats.org/officeDocument/2006/relationships/hyperlink" Target="https://ts.accenture.com/:t:/r/sites/GlobalDocTemplates/Published%20Documents/AOT/Linked%20Files/Twin%20Viewer%20and%20Builder%20API%20Reference/AssetMapping%20(DELETE)/AssetMapping_Delete_JSON_Response.txt" TargetMode="External"/><Relationship Id="rId50" Type="http://schemas.openxmlformats.org/officeDocument/2006/relationships/hyperlink" Target="https://ts.accenture.com/:t:/r/sites/GlobalDocTemplates/Published%20Documents/AOT/Linked%20Files/Twin%20Viewer%20and%20Builder%20API%20Reference/GRID%20(GET)/GRID_GET_JSON_Response.txt" TargetMode="External"/><Relationship Id="rId55" Type="http://schemas.openxmlformats.org/officeDocument/2006/relationships/hyperlink" Target="https://ts.accenture.com/:t:/r/sites/GlobalDocTemplates/Published%20Documents/AOT/Linked%20Files/Twin%20Viewer%20and%20Builder%20API%20Reference/GRID%20(POST)/GRID_POST_JSON_Response.txt" TargetMode="External"/><Relationship Id="rId76" Type="http://schemas.openxmlformats.org/officeDocument/2006/relationships/hyperlink" Target="https://apim-mw-aot-test.azure-api.net/api/3d-cms/svgfiles%20/%7bid%7d%20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apim-mw-aot-test.azure-api.net/api/3d-cms/svgfiles?plantId=%7bid%7d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ts.accenture.com/:t:/r/sites/GlobalDocTemplates/Published%20Documents/AOT/Linked%20Files/Twin%20Viewer%20and%20Builder%20API%20Reference/AssetMapping%20(GET)/AssetMapping_GET_JSON_Response.txt" TargetMode="External"/><Relationship Id="rId24" Type="http://schemas.openxmlformats.org/officeDocument/2006/relationships/hyperlink" Target="https://ts.accenture.com/:t:/r/sites/GlobalDocTemplates/Published%20Documents/AOT/Linked%20Files/Twin%20Viewer%20and%20Builder%20API%20Reference/Plantlayout%20(POST)/Plantlayout_POST_JSON_Request.txt" TargetMode="External"/><Relationship Id="rId40" Type="http://schemas.openxmlformats.org/officeDocument/2006/relationships/hyperlink" Target="https://ts.accenture.com/:t:/r/sites/GlobalDocTemplates/Published%20Documents/AOT/Linked%20Files/Twin%20Viewer%20and%20Builder%20API%20Reference/Asset%20(DELETE)/Asset_Delete_Json_Response.txt" TargetMode="External"/><Relationship Id="rId45" Type="http://schemas.openxmlformats.org/officeDocument/2006/relationships/hyperlink" Target="https://ts.accenture.com/:t:/r/sites/GlobalDocTemplates/Published%20Documents/AOT/Linked%20Files/Twin%20Viewer%20and%20Builder%20API%20Reference/ModelMW%20(POST)/ModelMW_POST_JSON_Response.txt" TargetMode="External"/><Relationship Id="rId66" Type="http://schemas.openxmlformats.org/officeDocument/2006/relationships/hyperlink" Target="https://apim-mw-aot-dev.azure-api.net/api/3d-cms/poi/mapping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39231CC12547EEB3FC8090EF99A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72B26-6D83-4FC7-98CD-7CEB0E05BF8A}"/>
      </w:docPartPr>
      <w:docPartBody>
        <w:p w:rsidR="007E70A9" w:rsidRDefault="001F61F5">
          <w:r w:rsidRPr="00F87384">
            <w:rPr>
              <w:rStyle w:val="PlaceholderText"/>
            </w:rPr>
            <w:t>[Release]</w:t>
          </w:r>
        </w:p>
      </w:docPartBody>
    </w:docPart>
    <w:docPart>
      <w:docPartPr>
        <w:name w:val="E5A56798B6D11949BF60667C04B34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6A047-3232-0841-BB99-25449D1A489C}"/>
      </w:docPartPr>
      <w:docPartBody>
        <w:p w:rsidR="00300250" w:rsidRDefault="00B7665F">
          <w:pPr>
            <w:pStyle w:val="E5A56798B6D11949BF60667C04B34944"/>
          </w:pPr>
          <w:r w:rsidRPr="004B5B64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2F"/>
    <w:rsid w:val="000106E1"/>
    <w:rsid w:val="000B22B2"/>
    <w:rsid w:val="000E541D"/>
    <w:rsid w:val="000E681D"/>
    <w:rsid w:val="000F4039"/>
    <w:rsid w:val="00176107"/>
    <w:rsid w:val="001C41BD"/>
    <w:rsid w:val="001F61F5"/>
    <w:rsid w:val="001F6622"/>
    <w:rsid w:val="00203175"/>
    <w:rsid w:val="00212CB7"/>
    <w:rsid w:val="00226D30"/>
    <w:rsid w:val="00255C9C"/>
    <w:rsid w:val="00256728"/>
    <w:rsid w:val="00284C9C"/>
    <w:rsid w:val="002C1593"/>
    <w:rsid w:val="002D388E"/>
    <w:rsid w:val="002F2968"/>
    <w:rsid w:val="00300250"/>
    <w:rsid w:val="003C6814"/>
    <w:rsid w:val="003D22D1"/>
    <w:rsid w:val="00421DC8"/>
    <w:rsid w:val="004358DF"/>
    <w:rsid w:val="004438D2"/>
    <w:rsid w:val="00453D14"/>
    <w:rsid w:val="00560AB8"/>
    <w:rsid w:val="006011B7"/>
    <w:rsid w:val="006052FA"/>
    <w:rsid w:val="0062228C"/>
    <w:rsid w:val="006A7A1B"/>
    <w:rsid w:val="006B0BCC"/>
    <w:rsid w:val="006C29DD"/>
    <w:rsid w:val="006F1A69"/>
    <w:rsid w:val="007017E6"/>
    <w:rsid w:val="00744868"/>
    <w:rsid w:val="00745683"/>
    <w:rsid w:val="00747C27"/>
    <w:rsid w:val="00777341"/>
    <w:rsid w:val="007935A4"/>
    <w:rsid w:val="007D5DAD"/>
    <w:rsid w:val="007E70A9"/>
    <w:rsid w:val="007F7537"/>
    <w:rsid w:val="00860D6C"/>
    <w:rsid w:val="0089412A"/>
    <w:rsid w:val="008E7FF1"/>
    <w:rsid w:val="00916F4C"/>
    <w:rsid w:val="00962B34"/>
    <w:rsid w:val="0096640C"/>
    <w:rsid w:val="009A306E"/>
    <w:rsid w:val="009C33E4"/>
    <w:rsid w:val="009E3A08"/>
    <w:rsid w:val="00A71FE3"/>
    <w:rsid w:val="00AB32E9"/>
    <w:rsid w:val="00B7665F"/>
    <w:rsid w:val="00BB2293"/>
    <w:rsid w:val="00BD2138"/>
    <w:rsid w:val="00BD5FD2"/>
    <w:rsid w:val="00BF1E2D"/>
    <w:rsid w:val="00C07D2D"/>
    <w:rsid w:val="00C53F21"/>
    <w:rsid w:val="00C77AEC"/>
    <w:rsid w:val="00C809AA"/>
    <w:rsid w:val="00CA1593"/>
    <w:rsid w:val="00CC2160"/>
    <w:rsid w:val="00CF0CEC"/>
    <w:rsid w:val="00D02F9D"/>
    <w:rsid w:val="00D302C3"/>
    <w:rsid w:val="00D33403"/>
    <w:rsid w:val="00D37DDE"/>
    <w:rsid w:val="00E0305D"/>
    <w:rsid w:val="00E637BE"/>
    <w:rsid w:val="00E63B14"/>
    <w:rsid w:val="00E67275"/>
    <w:rsid w:val="00E76A6A"/>
    <w:rsid w:val="00E9292F"/>
    <w:rsid w:val="00F244D0"/>
    <w:rsid w:val="00F3705B"/>
    <w:rsid w:val="00F86CBC"/>
    <w:rsid w:val="00FA4502"/>
    <w:rsid w:val="00FB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92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665F"/>
    <w:rPr>
      <w:color w:val="808080"/>
    </w:rPr>
  </w:style>
  <w:style w:type="paragraph" w:customStyle="1" w:styleId="E5A56798B6D11949BF60667C04B34944">
    <w:name w:val="E5A56798B6D11949BF60667C04B34944"/>
    <w:pPr>
      <w:spacing w:line="278" w:lineRule="auto"/>
    </w:pPr>
    <w:rPr>
      <w:kern w:val="2"/>
      <w:sz w:val="24"/>
      <w:szCs w:val="24"/>
      <w:lang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494578-0389-9A45-B86E-11C27EB80510}">
  <we:reference id="wa200001548" version="1.1.0.0" store="en-US" storeType="OMEX"/>
  <we:alternateReferences>
    <we:reference id="wa200001548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F8E01E-176E-44CE-AD9D-28BAF69B9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5F9D5A-856F-4183-BBDA-6113192932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3BA379-79A3-4ECE-9981-98C9ABC2F0BD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4.xml><?xml version="1.0" encoding="utf-8"?>
<ds:datastoreItem xmlns:ds="http://schemas.openxmlformats.org/officeDocument/2006/customXml" ds:itemID="{9AC46A64-1079-4F65-B643-B037F3463FF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3724</TotalTime>
  <Pages>3</Pages>
  <Words>10538</Words>
  <Characters>60067</Characters>
  <Application>Microsoft Office Word</Application>
  <DocSecurity>0</DocSecurity>
  <Lines>500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Twin Viewer and Builder API Reference</vt:lpstr>
    </vt:vector>
  </TitlesOfParts>
  <Company/>
  <LinksUpToDate>false</LinksUpToDate>
  <CharactersWithSpaces>70465</CharactersWithSpaces>
  <SharedDoc>false</SharedDoc>
  <HLinks>
    <vt:vector size="384" baseType="variant">
      <vt:variant>
        <vt:i4>4521999</vt:i4>
      </vt:variant>
      <vt:variant>
        <vt:i4>186</vt:i4>
      </vt:variant>
      <vt:variant>
        <vt:i4>0</vt:i4>
      </vt:variant>
      <vt:variant>
        <vt:i4>5</vt:i4>
      </vt:variant>
      <vt:variant>
        <vt:lpwstr>https://apim-mw-aot-test.azure-api.net/api/3d-cms/svgfiles/linklayout</vt:lpwstr>
      </vt:variant>
      <vt:variant>
        <vt:lpwstr/>
      </vt:variant>
      <vt:variant>
        <vt:i4>3342456</vt:i4>
      </vt:variant>
      <vt:variant>
        <vt:i4>183</vt:i4>
      </vt:variant>
      <vt:variant>
        <vt:i4>0</vt:i4>
      </vt:variant>
      <vt:variant>
        <vt:i4>5</vt:i4>
      </vt:variant>
      <vt:variant>
        <vt:lpwstr>https://apim-mw-aot-test.azure-api.net/api/3d-cms/svgfiles/%7bid%7d</vt:lpwstr>
      </vt:variant>
      <vt:variant>
        <vt:lpwstr/>
      </vt:variant>
      <vt:variant>
        <vt:i4>720928</vt:i4>
      </vt:variant>
      <vt:variant>
        <vt:i4>180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Reference/svgfiles by ID (GET)/svgfiles_by_ID_GET_JSON_Response.txt</vt:lpwstr>
      </vt:variant>
      <vt:variant>
        <vt:lpwstr/>
      </vt:variant>
      <vt:variant>
        <vt:i4>1507352</vt:i4>
      </vt:variant>
      <vt:variant>
        <vt:i4>177</vt:i4>
      </vt:variant>
      <vt:variant>
        <vt:i4>0</vt:i4>
      </vt:variant>
      <vt:variant>
        <vt:i4>5</vt:i4>
      </vt:variant>
      <vt:variant>
        <vt:lpwstr>https://apim-mw-aot-test.azure-api.net/api/3d-cms/svgfiles /%7bid%7d</vt:lpwstr>
      </vt:variant>
      <vt:variant>
        <vt:lpwstr/>
      </vt:variant>
      <vt:variant>
        <vt:i4>3407903</vt:i4>
      </vt:variant>
      <vt:variant>
        <vt:i4>174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Reference/svgfiles (POST)/svgfiles_POST_JSON_Response.txt</vt:lpwstr>
      </vt:variant>
      <vt:variant>
        <vt:lpwstr/>
      </vt:variant>
      <vt:variant>
        <vt:i4>2031666</vt:i4>
      </vt:variant>
      <vt:variant>
        <vt:i4>171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Reference/svgfiles (POST)/svgfiles_POST_JSON_Request.txt</vt:lpwstr>
      </vt:variant>
      <vt:variant>
        <vt:lpwstr/>
      </vt:variant>
      <vt:variant>
        <vt:i4>2555948</vt:i4>
      </vt:variant>
      <vt:variant>
        <vt:i4>168</vt:i4>
      </vt:variant>
      <vt:variant>
        <vt:i4>0</vt:i4>
      </vt:variant>
      <vt:variant>
        <vt:i4>5</vt:i4>
      </vt:variant>
      <vt:variant>
        <vt:lpwstr>https://apim-mw-aot-test.azure-api.net/api/3d-cms/svgfiles</vt:lpwstr>
      </vt:variant>
      <vt:variant>
        <vt:lpwstr/>
      </vt:variant>
      <vt:variant>
        <vt:i4>6422601</vt:i4>
      </vt:variant>
      <vt:variant>
        <vt:i4>165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Reference/svgfiles (GET)/svgfiles_GET_JSON_Response.txt</vt:lpwstr>
      </vt:variant>
      <vt:variant>
        <vt:lpwstr/>
      </vt:variant>
      <vt:variant>
        <vt:i4>3276862</vt:i4>
      </vt:variant>
      <vt:variant>
        <vt:i4>162</vt:i4>
      </vt:variant>
      <vt:variant>
        <vt:i4>0</vt:i4>
      </vt:variant>
      <vt:variant>
        <vt:i4>5</vt:i4>
      </vt:variant>
      <vt:variant>
        <vt:lpwstr>https://apim-mw-aot-test.azure-api.net/api/3d-cms/svgfiles?plantId=%7bid%7d</vt:lpwstr>
      </vt:variant>
      <vt:variant>
        <vt:lpwstr/>
      </vt:variant>
      <vt:variant>
        <vt:i4>5505151</vt:i4>
      </vt:variant>
      <vt:variant>
        <vt:i4>159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(DELETE)/POI_DELETE_JSON_Response.txt</vt:lpwstr>
      </vt:variant>
      <vt:variant>
        <vt:lpwstr/>
      </vt:variant>
      <vt:variant>
        <vt:i4>5373977</vt:i4>
      </vt:variant>
      <vt:variant>
        <vt:i4>156</vt:i4>
      </vt:variant>
      <vt:variant>
        <vt:i4>0</vt:i4>
      </vt:variant>
      <vt:variant>
        <vt:i4>5</vt:i4>
      </vt:variant>
      <vt:variant>
        <vt:lpwstr>https://apim-mw-aot-dev.azure-api.net/api/3d-cms/poi/%7bID%7d</vt:lpwstr>
      </vt:variant>
      <vt:variant>
        <vt:lpwstr/>
      </vt:variant>
      <vt:variant>
        <vt:i4>6750259</vt:i4>
      </vt:variant>
      <vt:variant>
        <vt:i4>153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Mapping (POST)/POI_Mapping_POST_JSON_Response.txt</vt:lpwstr>
      </vt:variant>
      <vt:variant>
        <vt:lpwstr/>
      </vt:variant>
      <vt:variant>
        <vt:i4>4980766</vt:i4>
      </vt:variant>
      <vt:variant>
        <vt:i4>150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Mapping (POST)/POI_Mapping_POST_JSON_Request.txt</vt:lpwstr>
      </vt:variant>
      <vt:variant>
        <vt:lpwstr/>
      </vt:variant>
      <vt:variant>
        <vt:i4>5570589</vt:i4>
      </vt:variant>
      <vt:variant>
        <vt:i4>147</vt:i4>
      </vt:variant>
      <vt:variant>
        <vt:i4>0</vt:i4>
      </vt:variant>
      <vt:variant>
        <vt:i4>5</vt:i4>
      </vt:variant>
      <vt:variant>
        <vt:lpwstr>https://apim-mw-aot-dev.azure-api.net/api/3d-cms/poi/mapping</vt:lpwstr>
      </vt:variant>
      <vt:variant>
        <vt:lpwstr/>
      </vt:variant>
      <vt:variant>
        <vt:i4>5505151</vt:i4>
      </vt:variant>
      <vt:variant>
        <vt:i4>144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(POST)/POI_POST_JSON_Response.txt</vt:lpwstr>
      </vt:variant>
      <vt:variant>
        <vt:lpwstr/>
      </vt:variant>
      <vt:variant>
        <vt:i4>8323154</vt:i4>
      </vt:variant>
      <vt:variant>
        <vt:i4>141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(POST)/POI_POST_JSON_Request.txt</vt:lpwstr>
      </vt:variant>
      <vt:variant>
        <vt:lpwstr/>
      </vt:variant>
      <vt:variant>
        <vt:i4>4587597</vt:i4>
      </vt:variant>
      <vt:variant>
        <vt:i4>138</vt:i4>
      </vt:variant>
      <vt:variant>
        <vt:i4>0</vt:i4>
      </vt:variant>
      <vt:variant>
        <vt:i4>5</vt:i4>
      </vt:variant>
      <vt:variant>
        <vt:lpwstr>https://apim-mw-aot-dev.azure-api.net/api/3d-cms/poi</vt:lpwstr>
      </vt:variant>
      <vt:variant>
        <vt:lpwstr/>
      </vt:variant>
      <vt:variant>
        <vt:i4>852006</vt:i4>
      </vt:variant>
      <vt:variant>
        <vt:i4>135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Reference/POI (GET)/POI_GET_JSON_Response.txt</vt:lpwstr>
      </vt:variant>
      <vt:variant>
        <vt:lpwstr/>
      </vt:variant>
      <vt:variant>
        <vt:i4>5177349</vt:i4>
      </vt:variant>
      <vt:variant>
        <vt:i4>132</vt:i4>
      </vt:variant>
      <vt:variant>
        <vt:i4>0</vt:i4>
      </vt:variant>
      <vt:variant>
        <vt:i4>5</vt:i4>
      </vt:variant>
      <vt:variant>
        <vt:lpwstr>https://apim-mw-aot-dev.azure-api.net/api/3d-cms/poi?assetId=WarehouseWithEngine1692012705698&amp;v=2</vt:lpwstr>
      </vt:variant>
      <vt:variant>
        <vt:lpwstr/>
      </vt:variant>
      <vt:variant>
        <vt:i4>3473438</vt:i4>
      </vt:variant>
      <vt:variant>
        <vt:i4>129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(DELETE)/GRID_DELETE_JSON_Response.txt</vt:lpwstr>
      </vt:variant>
      <vt:variant>
        <vt:lpwstr/>
      </vt:variant>
      <vt:variant>
        <vt:i4>6357024</vt:i4>
      </vt:variant>
      <vt:variant>
        <vt:i4>126</vt:i4>
      </vt:variant>
      <vt:variant>
        <vt:i4>0</vt:i4>
      </vt:variant>
      <vt:variant>
        <vt:i4>5</vt:i4>
      </vt:variant>
      <vt:variant>
        <vt:lpwstr>https://apim-mw-aot-dev.azure-api.net/api/3d-cms/grid/%7bID%7d</vt:lpwstr>
      </vt:variant>
      <vt:variant>
        <vt:lpwstr/>
      </vt:variant>
      <vt:variant>
        <vt:i4>7143494</vt:i4>
      </vt:variant>
      <vt:variant>
        <vt:i4>123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(PATCH)/GRID_PATCH_JSON_Response.txt</vt:lpwstr>
      </vt:variant>
      <vt:variant>
        <vt:lpwstr/>
      </vt:variant>
      <vt:variant>
        <vt:i4>4587627</vt:i4>
      </vt:variant>
      <vt:variant>
        <vt:i4>120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(PATCH)/GRID_PATCH_JSON_Request.txt</vt:lpwstr>
      </vt:variant>
      <vt:variant>
        <vt:lpwstr/>
      </vt:variant>
      <vt:variant>
        <vt:i4>6357024</vt:i4>
      </vt:variant>
      <vt:variant>
        <vt:i4>117</vt:i4>
      </vt:variant>
      <vt:variant>
        <vt:i4>0</vt:i4>
      </vt:variant>
      <vt:variant>
        <vt:i4>5</vt:i4>
      </vt:variant>
      <vt:variant>
        <vt:lpwstr>https://apim-mw-aot-dev.azure-api.net/api/3d-cms/grid/%7bID%7d</vt:lpwstr>
      </vt:variant>
      <vt:variant>
        <vt:lpwstr/>
      </vt:variant>
      <vt:variant>
        <vt:i4>3407903</vt:i4>
      </vt:variant>
      <vt:variant>
        <vt:i4>114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(POST)/GRID_POST_JSON_Response.txt</vt:lpwstr>
      </vt:variant>
      <vt:variant>
        <vt:lpwstr/>
      </vt:variant>
      <vt:variant>
        <vt:i4>2031666</vt:i4>
      </vt:variant>
      <vt:variant>
        <vt:i4>111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(POST)/GRID_POST_JSON_Request.txt</vt:lpwstr>
      </vt:variant>
      <vt:variant>
        <vt:lpwstr/>
      </vt:variant>
      <vt:variant>
        <vt:i4>5308496</vt:i4>
      </vt:variant>
      <vt:variant>
        <vt:i4>108</vt:i4>
      </vt:variant>
      <vt:variant>
        <vt:i4>0</vt:i4>
      </vt:variant>
      <vt:variant>
        <vt:i4>5</vt:i4>
      </vt:variant>
      <vt:variant>
        <vt:lpwstr>https://apim-mw-aot-dev.azure-api.net/api/3d-cms/grid</vt:lpwstr>
      </vt:variant>
      <vt:variant>
        <vt:lpwstr/>
      </vt:variant>
      <vt:variant>
        <vt:i4>262191</vt:i4>
      </vt:variant>
      <vt:variant>
        <vt:i4>105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by ID (GET)/GRID_BY_ID_GET_JSON_Response.txt</vt:lpwstr>
      </vt:variant>
      <vt:variant>
        <vt:lpwstr/>
      </vt:variant>
      <vt:variant>
        <vt:i4>6357024</vt:i4>
      </vt:variant>
      <vt:variant>
        <vt:i4>102</vt:i4>
      </vt:variant>
      <vt:variant>
        <vt:i4>0</vt:i4>
      </vt:variant>
      <vt:variant>
        <vt:i4>5</vt:i4>
      </vt:variant>
      <vt:variant>
        <vt:lpwstr>https://apim-mw-aot-dev.azure-api.net/api/3d-cms/grid/%7bid%7d</vt:lpwstr>
      </vt:variant>
      <vt:variant>
        <vt:lpwstr/>
      </vt:variant>
      <vt:variant>
        <vt:i4>7143494</vt:i4>
      </vt:variant>
      <vt:variant>
        <vt:i4>99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Reference/GRID (GET)/GRID_GET_JSON_Response.txt</vt:lpwstr>
      </vt:variant>
      <vt:variant>
        <vt:lpwstr/>
      </vt:variant>
      <vt:variant>
        <vt:i4>5308496</vt:i4>
      </vt:variant>
      <vt:variant>
        <vt:i4>96</vt:i4>
      </vt:variant>
      <vt:variant>
        <vt:i4>0</vt:i4>
      </vt:variant>
      <vt:variant>
        <vt:i4>5</vt:i4>
      </vt:variant>
      <vt:variant>
        <vt:lpwstr>https://apim-mw-aot-dev.azure-api.net/api/3d-cms/grid</vt:lpwstr>
      </vt:variant>
      <vt:variant>
        <vt:lpwstr/>
      </vt:variant>
      <vt:variant>
        <vt:i4>5701756</vt:i4>
      </vt:variant>
      <vt:variant>
        <vt:i4>93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(DELETE)/ModelMW_DELETE_JSON_Response.txt</vt:lpwstr>
      </vt:variant>
      <vt:variant>
        <vt:lpwstr/>
      </vt:variant>
      <vt:variant>
        <vt:i4>1376318</vt:i4>
      </vt:variant>
      <vt:variant>
        <vt:i4>90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(PATCH)/ModelMW_PATCH_JSON_Response.txt</vt:lpwstr>
      </vt:variant>
      <vt:variant>
        <vt:lpwstr/>
      </vt:variant>
      <vt:variant>
        <vt:i4>4063251</vt:i4>
      </vt:variant>
      <vt:variant>
        <vt:i4>87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(PATCH)/ModelMW_PATCH_JSON_Request.txt</vt:lpwstr>
      </vt:variant>
      <vt:variant>
        <vt:lpwstr/>
      </vt:variant>
      <vt:variant>
        <vt:i4>5701756</vt:i4>
      </vt:variant>
      <vt:variant>
        <vt:i4>84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(POST)/ModelMW_POST_JSON_Response.txt</vt:lpwstr>
      </vt:variant>
      <vt:variant>
        <vt:lpwstr/>
      </vt:variant>
      <vt:variant>
        <vt:i4>8126545</vt:i4>
      </vt:variant>
      <vt:variant>
        <vt:i4>81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(POST)/ModelMW_POST_JSON_Request.txt</vt:lpwstr>
      </vt:variant>
      <vt:variant>
        <vt:lpwstr/>
      </vt:variant>
      <vt:variant>
        <vt:i4>852006</vt:i4>
      </vt:variant>
      <vt:variant>
        <vt:i4>78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Reference/ModelMW (GET)/ModelMW_GET_JSON_Response.txt</vt:lpwstr>
      </vt:variant>
      <vt:variant>
        <vt:lpwstr/>
      </vt:variant>
      <vt:variant>
        <vt:i4>1769520</vt:i4>
      </vt:variant>
      <vt:variant>
        <vt:i4>75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Reference/Continuum Engine Login (GET)/Continuum_Engine_Login_GET_JSON_Response.txt</vt:lpwstr>
      </vt:variant>
      <vt:variant>
        <vt:lpwstr/>
      </vt:variant>
      <vt:variant>
        <vt:i4>2359399</vt:i4>
      </vt:variant>
      <vt:variant>
        <vt:i4>72</vt:i4>
      </vt:variant>
      <vt:variant>
        <vt:i4>0</vt:i4>
      </vt:variant>
      <vt:variant>
        <vt:i4>5</vt:i4>
      </vt:variant>
      <vt:variant>
        <vt:lpwstr>https://apim-mw-aot-dev.azure-api.net/api/3d-cms/continuumengine/login</vt:lpwstr>
      </vt:variant>
      <vt:variant>
        <vt:lpwstr/>
      </vt:variant>
      <vt:variant>
        <vt:i4>5374073</vt:i4>
      </vt:variant>
      <vt:variant>
        <vt:i4>69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(DELETE)/Asset_Delete_Json_Response.txt</vt:lpwstr>
      </vt:variant>
      <vt:variant>
        <vt:lpwstr/>
      </vt:variant>
      <vt:variant>
        <vt:i4>1376318</vt:i4>
      </vt:variant>
      <vt:variant>
        <vt:i4>66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(PATCH)/Asset_Patch_Json_Response.txt</vt:lpwstr>
      </vt:variant>
      <vt:variant>
        <vt:lpwstr/>
      </vt:variant>
      <vt:variant>
        <vt:i4>4063251</vt:i4>
      </vt:variant>
      <vt:variant>
        <vt:i4>63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(PATCH)/Asset_Patch_Json_Request.txt</vt:lpwstr>
      </vt:variant>
      <vt:variant>
        <vt:lpwstr/>
      </vt:variant>
      <vt:variant>
        <vt:i4>5374073</vt:i4>
      </vt:variant>
      <vt:variant>
        <vt:i4>60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(POST)/Asset_POST_JSON_Response.txt</vt:lpwstr>
      </vt:variant>
      <vt:variant>
        <vt:lpwstr/>
      </vt:variant>
      <vt:variant>
        <vt:i4>7929940</vt:i4>
      </vt:variant>
      <vt:variant>
        <vt:i4>57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(POST)/Asset_POST_JSON_Request.txt</vt:lpwstr>
      </vt:variant>
      <vt:variant>
        <vt:lpwstr/>
      </vt:variant>
      <vt:variant>
        <vt:i4>852006</vt:i4>
      </vt:variant>
      <vt:variant>
        <vt:i4>54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 (GET)/Asset_Get_JSON_Response.txt</vt:lpwstr>
      </vt:variant>
      <vt:variant>
        <vt:lpwstr/>
      </vt:variant>
      <vt:variant>
        <vt:i4>3473438</vt:i4>
      </vt:variant>
      <vt:variant>
        <vt:i4>51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(DELETE)/AssetMapping_Delete_JSON_Response.txt</vt:lpwstr>
      </vt:variant>
      <vt:variant>
        <vt:lpwstr/>
      </vt:variant>
      <vt:variant>
        <vt:i4>2949133</vt:i4>
      </vt:variant>
      <vt:variant>
        <vt:i4>48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(PATCH)/AssetMapping_Update_JSON_Response.txt</vt:lpwstr>
      </vt:variant>
      <vt:variant>
        <vt:lpwstr/>
      </vt:variant>
      <vt:variant>
        <vt:i4>7602258</vt:i4>
      </vt:variant>
      <vt:variant>
        <vt:i4>45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(PATCH)/AssetMapping_Update_JSON_Request.txt</vt:lpwstr>
      </vt:variant>
      <vt:variant>
        <vt:lpwstr/>
      </vt:variant>
      <vt:variant>
        <vt:i4>3407903</vt:i4>
      </vt:variant>
      <vt:variant>
        <vt:i4>42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(POST)/AssetMapping_POST_JSON_Response.txt</vt:lpwstr>
      </vt:variant>
      <vt:variant>
        <vt:lpwstr/>
      </vt:variant>
      <vt:variant>
        <vt:i4>2031666</vt:i4>
      </vt:variant>
      <vt:variant>
        <vt:i4>39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(POST)/AssetMapping_POST_JSON_Request.txt</vt:lpwstr>
      </vt:variant>
      <vt:variant>
        <vt:lpwstr/>
      </vt:variant>
      <vt:variant>
        <vt:i4>6881346</vt:i4>
      </vt:variant>
      <vt:variant>
        <vt:i4>36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Reference/AssetMapping (GET)/AssetMapping_GET_JSON_Response.txt</vt:lpwstr>
      </vt:variant>
      <vt:variant>
        <vt:lpwstr/>
      </vt:variant>
      <vt:variant>
        <vt:i4>7471193</vt:i4>
      </vt:variant>
      <vt:variant>
        <vt:i4>33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by ID (GET)/Plantlayout_by_ID_GET_JSON_Response.txt</vt:lpwstr>
      </vt:variant>
      <vt:variant>
        <vt:lpwstr/>
      </vt:variant>
      <vt:variant>
        <vt:i4>1376318</vt:i4>
      </vt:variant>
      <vt:variant>
        <vt:i4>30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(PATCH)/Plantlayout_PATCH_JSON_Response.txt</vt:lpwstr>
      </vt:variant>
      <vt:variant>
        <vt:lpwstr/>
      </vt:variant>
      <vt:variant>
        <vt:i4>4063251</vt:i4>
      </vt:variant>
      <vt:variant>
        <vt:i4>27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(PATCH)/Plantlayout_PATCH_JSON_Request.txt</vt:lpwstr>
      </vt:variant>
      <vt:variant>
        <vt:lpwstr/>
      </vt:variant>
      <vt:variant>
        <vt:i4>6226036</vt:i4>
      </vt:variant>
      <vt:variant>
        <vt:i4>24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(POST)/Plantlayout_POST_JSON_Response.txt</vt:lpwstr>
      </vt:variant>
      <vt:variant>
        <vt:lpwstr/>
      </vt:variant>
      <vt:variant>
        <vt:i4>7602265</vt:i4>
      </vt:variant>
      <vt:variant>
        <vt:i4>21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(POST)/Plantlayout_POST_JSON_Request.txt</vt:lpwstr>
      </vt:variant>
      <vt:variant>
        <vt:lpwstr/>
      </vt:variant>
      <vt:variant>
        <vt:i4>852006</vt:i4>
      </vt:variant>
      <vt:variant>
        <vt:i4>18</vt:i4>
      </vt:variant>
      <vt:variant>
        <vt:i4>0</vt:i4>
      </vt:variant>
      <vt:variant>
        <vt:i4>5</vt:i4>
      </vt:variant>
      <vt:variant>
        <vt:lpwstr>https://ts.accenture.com/:t:/r/sites/GlobalDocTemplates/Published Documents/AOT/Linked Files/Twin Viewer and Builder API Reference/Plantlayout (GET)/Plantlayout_GET_JSON_Response.txt</vt:lpwstr>
      </vt:variant>
      <vt:variant>
        <vt:lpwstr/>
      </vt:variant>
      <vt:variant>
        <vt:i4>524296</vt:i4>
      </vt:variant>
      <vt:variant>
        <vt:i4>15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3866704</vt:i4>
      </vt:variant>
      <vt:variant>
        <vt:i4>12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524296</vt:i4>
      </vt:variant>
      <vt:variant>
        <vt:i4>9</vt:i4>
      </vt:variant>
      <vt:variant>
        <vt:i4>0</vt:i4>
      </vt:variant>
      <vt:variant>
        <vt:i4>5</vt:i4>
      </vt:variant>
      <vt:variant>
        <vt:lpwstr>https://industryxdevhub.accenture.com/assetdetails/47</vt:lpwstr>
      </vt:variant>
      <vt:variant>
        <vt:lpwstr/>
      </vt:variant>
      <vt:variant>
        <vt:i4>7077913</vt:i4>
      </vt:variant>
      <vt:variant>
        <vt:i4>6</vt:i4>
      </vt:variant>
      <vt:variant>
        <vt:i4>0</vt:i4>
      </vt:variant>
      <vt:variant>
        <vt:i4>5</vt:i4>
      </vt:variant>
      <vt:variant>
        <vt:lpwstr>mailto:chetankumar.rane@accenture.com</vt:lpwstr>
      </vt:variant>
      <vt:variant>
        <vt:lpwstr/>
      </vt:variant>
      <vt:variant>
        <vt:i4>1900653</vt:i4>
      </vt:variant>
      <vt:variant>
        <vt:i4>3</vt:i4>
      </vt:variant>
      <vt:variant>
        <vt:i4>0</vt:i4>
      </vt:variant>
      <vt:variant>
        <vt:i4>5</vt:i4>
      </vt:variant>
      <vt:variant>
        <vt:lpwstr>mailto:anobika.roy@accenture.com</vt:lpwstr>
      </vt:variant>
      <vt:variant>
        <vt:lpwstr/>
      </vt:variant>
      <vt:variant>
        <vt:i4>3997735</vt:i4>
      </vt:variant>
      <vt:variant>
        <vt:i4>0</vt:i4>
      </vt:variant>
      <vt:variant>
        <vt:i4>0</vt:i4>
      </vt:variant>
      <vt:variant>
        <vt:i4>5</vt:i4>
      </vt:variant>
      <vt:variant>
        <vt:lpwstr>https://dev.azure.com/DigitalPlantProject/Marilyn V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Twin Viewer and Builder API Reference</dc:title>
  <dc:subject/>
  <dc:creator>Farheen, Zara</dc:creator>
  <cp:keywords/>
  <dc:description/>
  <cp:lastModifiedBy>Olson, Ed</cp:lastModifiedBy>
  <cp:revision>1273</cp:revision>
  <cp:lastPrinted>2026-01-14T21:44:00Z</cp:lastPrinted>
  <dcterms:created xsi:type="dcterms:W3CDTF">2023-03-09T12:43:00Z</dcterms:created>
  <dcterms:modified xsi:type="dcterms:W3CDTF">2026-02-12T19:39:00Z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Copied">
    <vt:bool>false</vt:bool>
  </property>
  <property fmtid="{D5CDD505-2E9C-101B-9397-08002B2CF9AE}" pid="4" name="Doc Version">
    <vt:lpwstr>3.0</vt:lpwstr>
  </property>
  <property fmtid="{D5CDD505-2E9C-101B-9397-08002B2CF9AE}" pid="5" name="Project Acronym">
    <vt:lpwstr>AOT</vt:lpwstr>
  </property>
  <property fmtid="{D5CDD505-2E9C-101B-9397-08002B2CF9AE}" pid="6" name="RFTrigger">
    <vt:lpwstr>No</vt:lpwstr>
  </property>
  <property fmtid="{D5CDD505-2E9C-101B-9397-08002B2CF9AE}" pid="7" name="docLang">
    <vt:lpwstr>en</vt:lpwstr>
  </property>
</Properties>
</file>