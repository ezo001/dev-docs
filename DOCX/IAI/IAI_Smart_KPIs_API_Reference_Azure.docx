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6DBF" w14:textId="2869C7B1" w:rsidR="00664FD6" w:rsidRPr="00905B14" w:rsidRDefault="00D23914" w:rsidP="006E2058">
      <w:pPr>
        <w:jc w:val="center"/>
        <w:rPr>
          <w:b/>
          <w:bCs/>
          <w:sz w:val="40"/>
          <w:szCs w:val="44"/>
        </w:rPr>
      </w:pPr>
      <w:bookmarkStart w:id="0" w:name="OLE_LINK58"/>
      <w:r>
        <w:rPr>
          <w:b/>
          <w:bCs/>
          <w:sz w:val="40"/>
          <w:szCs w:val="44"/>
        </w:rPr>
        <w:t>Industrial AI Foundation</w:t>
      </w:r>
    </w:p>
    <w:p w14:paraId="6DEB0447" w14:textId="77777777" w:rsidR="00612FB1" w:rsidRPr="00905B14" w:rsidRDefault="00612FB1" w:rsidP="00632A21">
      <w:pPr>
        <w:pStyle w:val="Title"/>
        <w:jc w:val="center"/>
      </w:pPr>
      <w:r w:rsidRPr="00905B14">
        <w:t>Smart KPIs</w:t>
      </w:r>
    </w:p>
    <w:p w14:paraId="713CC6BC" w14:textId="77777777" w:rsidR="00642853" w:rsidRPr="00905B14" w:rsidRDefault="00612FB1" w:rsidP="00642853">
      <w:pPr>
        <w:pStyle w:val="Content"/>
        <w:spacing w:before="240" w:after="0"/>
        <w:rPr>
          <w:sz w:val="40"/>
          <w:szCs w:val="40"/>
        </w:rPr>
      </w:pPr>
      <w:r w:rsidRPr="00905B14">
        <w:rPr>
          <w:sz w:val="40"/>
          <w:szCs w:val="40"/>
        </w:rPr>
        <w:t>API REFERENCE</w:t>
      </w:r>
      <w:r w:rsidR="00642853" w:rsidRPr="00905B14">
        <w:rPr>
          <w:sz w:val="40"/>
          <w:szCs w:val="40"/>
        </w:rPr>
        <w:t xml:space="preserve"> </w:t>
      </w:r>
    </w:p>
    <w:p w14:paraId="55DFF3C7" w14:textId="37527419" w:rsidR="00642853" w:rsidRPr="00905B14" w:rsidRDefault="00642853" w:rsidP="00642853">
      <w:pPr>
        <w:pStyle w:val="Content"/>
        <w:spacing w:before="240" w:after="0"/>
        <w:rPr>
          <w:bCs/>
          <w:sz w:val="40"/>
          <w:szCs w:val="40"/>
        </w:rPr>
      </w:pPr>
      <w:r w:rsidRPr="00905B14">
        <w:rPr>
          <w:bCs/>
          <w:sz w:val="40"/>
          <w:szCs w:val="40"/>
        </w:rPr>
        <w:t>(Azure)</w:t>
      </w:r>
    </w:p>
    <w:bookmarkEnd w:id="0"/>
    <w:p w14:paraId="7E5853D7" w14:textId="1E45BC69" w:rsidR="00612FB1" w:rsidRPr="00905B14" w:rsidRDefault="00612FB1" w:rsidP="006E2058">
      <w:pPr>
        <w:spacing w:before="120"/>
        <w:jc w:val="center"/>
        <w:rPr>
          <w:rFonts w:cs="Arial"/>
          <w:szCs w:val="24"/>
        </w:rPr>
      </w:pPr>
      <w:r w:rsidRPr="00905B14">
        <w:rPr>
          <w:rFonts w:cs="Arial"/>
          <w:szCs w:val="24"/>
        </w:rPr>
        <w:t xml:space="preserve">Release Version: </w:t>
      </w:r>
      <w:sdt>
        <w:sdtPr>
          <w:rPr>
            <w:rFonts w:cs="Arial"/>
            <w:szCs w:val="24"/>
          </w:rPr>
          <w:alias w:val="Release"/>
          <w:tag w:val="Release"/>
          <w:id w:val="-1761903180"/>
          <w:placeholder>
            <w:docPart w:val="BB11970843C54541B600ECD7357370C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A3E3A65-DCFF-4676-BA19-8DC8D05E01D4}"/>
          <w:text/>
        </w:sdtPr>
        <w:sdtEndPr/>
        <w:sdtContent>
          <w:r w:rsidR="0041535C">
            <w:rPr>
              <w:rFonts w:cs="Arial"/>
              <w:szCs w:val="24"/>
            </w:rPr>
            <w:t>2.5</w:t>
          </w:r>
        </w:sdtContent>
      </w:sdt>
    </w:p>
    <w:p w14:paraId="00158AFB" w14:textId="77777777" w:rsidR="00642853" w:rsidRPr="00905B14" w:rsidRDefault="00642853" w:rsidP="003B2A80">
      <w:pPr>
        <w:pStyle w:val="TOCHeading"/>
        <w:sectPr w:rsidR="00642853" w:rsidRPr="00905B14" w:rsidSect="00D339CB">
          <w:headerReference w:type="default" r:id="rId11"/>
          <w:footerReference w:type="default" r:id="rId12"/>
          <w:type w:val="continuous"/>
          <w:pgSz w:w="15840" w:h="15840" w:code="5"/>
          <w:pgMar w:top="5760" w:right="1440" w:bottom="1440" w:left="1440" w:header="720" w:footer="619" w:gutter="0"/>
          <w:cols w:space="720"/>
          <w:docGrid w:linePitch="360"/>
        </w:sectPr>
      </w:pPr>
    </w:p>
    <w:p w14:paraId="7829BE13" w14:textId="3D9E9A72" w:rsidR="001B6202" w:rsidRPr="00905B14" w:rsidRDefault="001B6202" w:rsidP="001B6202">
      <w:pPr>
        <w:pStyle w:val="Heading1"/>
        <w:rPr>
          <w:lang w:val="en-US"/>
        </w:rPr>
      </w:pPr>
      <w:bookmarkStart w:id="1" w:name="_Toc115182691"/>
      <w:bookmarkStart w:id="2" w:name="_Hlk137477109"/>
      <w:r w:rsidRPr="00905B14">
        <w:rPr>
          <w:lang w:val="en-US"/>
        </w:rPr>
        <w:lastRenderedPageBreak/>
        <w:t>Contents</w:t>
      </w:r>
    </w:p>
    <w:p w14:paraId="5EF3D3C3" w14:textId="5280BACA" w:rsidR="00C07BE6" w:rsidRPr="00905B14" w:rsidRDefault="00C07BE6">
      <w:pPr>
        <w:pStyle w:val="TOC1"/>
        <w:tabs>
          <w:tab w:val="right" w:leader="dot" w:pos="12950"/>
        </w:tabs>
        <w:rPr>
          <w:rFonts w:asciiTheme="minorHAnsi" w:eastAsiaTheme="minorEastAsia" w:hAnsiTheme="minorHAnsi"/>
          <w:sz w:val="24"/>
          <w:szCs w:val="24"/>
        </w:rPr>
      </w:pPr>
      <w:r w:rsidRPr="00905B14">
        <w:fldChar w:fldCharType="begin"/>
      </w:r>
      <w:r w:rsidRPr="00905B14">
        <w:instrText xml:space="preserve"> TOC \o "1-2" \h \z \u </w:instrText>
      </w:r>
      <w:r w:rsidRPr="00905B14">
        <w:fldChar w:fldCharType="separate"/>
      </w:r>
      <w:hyperlink w:anchor="_Toc218867372" w:history="1">
        <w:r w:rsidRPr="00905B14">
          <w:rPr>
            <w:rStyle w:val="Hyperlink"/>
          </w:rPr>
          <w:t>Introduction</w:t>
        </w:r>
        <w:r w:rsidRPr="00905B14">
          <w:rPr>
            <w:webHidden/>
          </w:rPr>
          <w:tab/>
        </w:r>
        <w:r w:rsidRPr="00905B14">
          <w:rPr>
            <w:webHidden/>
          </w:rPr>
          <w:fldChar w:fldCharType="begin"/>
        </w:r>
        <w:r w:rsidRPr="00905B14">
          <w:rPr>
            <w:webHidden/>
          </w:rPr>
          <w:instrText xml:space="preserve"> PAGEREF _Toc218867372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4B0FC6DE" w14:textId="1F2693D4" w:rsidR="00C07BE6" w:rsidRPr="00905B14" w:rsidRDefault="00C07BE6">
      <w:pPr>
        <w:pStyle w:val="TOC2"/>
        <w:tabs>
          <w:tab w:val="right" w:leader="dot" w:pos="12950"/>
        </w:tabs>
        <w:rPr>
          <w:rFonts w:asciiTheme="minorHAnsi" w:eastAsiaTheme="minorEastAsia" w:hAnsiTheme="minorHAnsi"/>
          <w:sz w:val="24"/>
          <w:szCs w:val="24"/>
        </w:rPr>
      </w:pPr>
      <w:hyperlink w:anchor="_Toc218867373" w:history="1">
        <w:r w:rsidRPr="00905B14">
          <w:rPr>
            <w:rStyle w:val="Hyperlink"/>
          </w:rPr>
          <w:t>Target Audience</w:t>
        </w:r>
        <w:r w:rsidRPr="00905B14">
          <w:rPr>
            <w:webHidden/>
          </w:rPr>
          <w:tab/>
        </w:r>
        <w:r w:rsidRPr="00905B14">
          <w:rPr>
            <w:webHidden/>
          </w:rPr>
          <w:fldChar w:fldCharType="begin"/>
        </w:r>
        <w:r w:rsidRPr="00905B14">
          <w:rPr>
            <w:webHidden/>
          </w:rPr>
          <w:instrText xml:space="preserve"> PAGEREF _Toc218867373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374D031F" w14:textId="319FAE2B" w:rsidR="00C07BE6" w:rsidRPr="00905B14" w:rsidRDefault="00C07BE6">
      <w:pPr>
        <w:pStyle w:val="TOC2"/>
        <w:tabs>
          <w:tab w:val="right" w:leader="dot" w:pos="12950"/>
        </w:tabs>
        <w:rPr>
          <w:rFonts w:asciiTheme="minorHAnsi" w:eastAsiaTheme="minorEastAsia" w:hAnsiTheme="minorHAnsi"/>
          <w:sz w:val="24"/>
          <w:szCs w:val="24"/>
        </w:rPr>
      </w:pPr>
      <w:hyperlink w:anchor="_Toc218867374" w:history="1">
        <w:r w:rsidRPr="00905B14">
          <w:rPr>
            <w:rStyle w:val="Hyperlink"/>
          </w:rPr>
          <w:t>Purpose</w:t>
        </w:r>
        <w:r w:rsidRPr="00905B14">
          <w:rPr>
            <w:webHidden/>
          </w:rPr>
          <w:tab/>
        </w:r>
        <w:r w:rsidRPr="00905B14">
          <w:rPr>
            <w:webHidden/>
          </w:rPr>
          <w:fldChar w:fldCharType="begin"/>
        </w:r>
        <w:r w:rsidRPr="00905B14">
          <w:rPr>
            <w:webHidden/>
          </w:rPr>
          <w:instrText xml:space="preserve"> PAGEREF _Toc218867374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207D9940" w14:textId="7ABF1609" w:rsidR="00C07BE6" w:rsidRPr="00905B14" w:rsidRDefault="00C07BE6">
      <w:pPr>
        <w:pStyle w:val="TOC2"/>
        <w:tabs>
          <w:tab w:val="right" w:leader="dot" w:pos="12950"/>
        </w:tabs>
        <w:rPr>
          <w:rFonts w:asciiTheme="minorHAnsi" w:eastAsiaTheme="minorEastAsia" w:hAnsiTheme="minorHAnsi"/>
          <w:sz w:val="24"/>
          <w:szCs w:val="24"/>
        </w:rPr>
      </w:pPr>
      <w:hyperlink w:anchor="_Toc218867375" w:history="1">
        <w:r w:rsidRPr="00905B14">
          <w:rPr>
            <w:rStyle w:val="Hyperlink"/>
          </w:rPr>
          <w:t>Prerequisites</w:t>
        </w:r>
        <w:r w:rsidRPr="00905B14">
          <w:rPr>
            <w:webHidden/>
          </w:rPr>
          <w:tab/>
        </w:r>
        <w:r w:rsidRPr="00905B14">
          <w:rPr>
            <w:webHidden/>
          </w:rPr>
          <w:fldChar w:fldCharType="begin"/>
        </w:r>
        <w:r w:rsidRPr="00905B14">
          <w:rPr>
            <w:webHidden/>
          </w:rPr>
          <w:instrText xml:space="preserve"> PAGEREF _Toc218867375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0D6CEFB0" w14:textId="6C6D1EBD" w:rsidR="00C07BE6" w:rsidRPr="00905B14" w:rsidRDefault="00C07BE6">
      <w:pPr>
        <w:pStyle w:val="TOC2"/>
        <w:tabs>
          <w:tab w:val="right" w:leader="dot" w:pos="12950"/>
        </w:tabs>
        <w:rPr>
          <w:rFonts w:asciiTheme="minorHAnsi" w:eastAsiaTheme="minorEastAsia" w:hAnsiTheme="minorHAnsi"/>
          <w:sz w:val="24"/>
          <w:szCs w:val="24"/>
        </w:rPr>
      </w:pPr>
      <w:hyperlink w:anchor="_Toc218867376" w:history="1">
        <w:r w:rsidRPr="00905B14">
          <w:rPr>
            <w:rStyle w:val="Hyperlink"/>
          </w:rPr>
          <w:t>Contacts</w:t>
        </w:r>
        <w:r w:rsidRPr="00905B14">
          <w:rPr>
            <w:webHidden/>
          </w:rPr>
          <w:tab/>
        </w:r>
        <w:r w:rsidRPr="00905B14">
          <w:rPr>
            <w:webHidden/>
          </w:rPr>
          <w:fldChar w:fldCharType="begin"/>
        </w:r>
        <w:r w:rsidRPr="00905B14">
          <w:rPr>
            <w:webHidden/>
          </w:rPr>
          <w:instrText xml:space="preserve"> PAGEREF _Toc218867376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2733F8B3" w14:textId="2B4109DD" w:rsidR="00C07BE6" w:rsidRPr="00905B14" w:rsidRDefault="00C07BE6">
      <w:pPr>
        <w:pStyle w:val="TOC2"/>
        <w:tabs>
          <w:tab w:val="right" w:leader="dot" w:pos="12950"/>
        </w:tabs>
        <w:rPr>
          <w:rFonts w:asciiTheme="minorHAnsi" w:eastAsiaTheme="minorEastAsia" w:hAnsiTheme="minorHAnsi"/>
          <w:sz w:val="24"/>
          <w:szCs w:val="24"/>
        </w:rPr>
      </w:pPr>
      <w:hyperlink w:anchor="_Toc218867377" w:history="1">
        <w:r w:rsidRPr="00905B14">
          <w:rPr>
            <w:rStyle w:val="Hyperlink"/>
          </w:rPr>
          <w:t>Related Links</w:t>
        </w:r>
        <w:r w:rsidRPr="00905B14">
          <w:rPr>
            <w:webHidden/>
          </w:rPr>
          <w:tab/>
        </w:r>
        <w:r w:rsidRPr="00905B14">
          <w:rPr>
            <w:webHidden/>
          </w:rPr>
          <w:fldChar w:fldCharType="begin"/>
        </w:r>
        <w:r w:rsidRPr="00905B14">
          <w:rPr>
            <w:webHidden/>
          </w:rPr>
          <w:instrText xml:space="preserve"> PAGEREF _Toc218867377 \h </w:instrText>
        </w:r>
        <w:r w:rsidRPr="00905B14">
          <w:rPr>
            <w:webHidden/>
          </w:rPr>
        </w:r>
        <w:r w:rsidRPr="00905B14">
          <w:rPr>
            <w:webHidden/>
          </w:rPr>
          <w:fldChar w:fldCharType="separate"/>
        </w:r>
        <w:r w:rsidR="00223FC8">
          <w:rPr>
            <w:noProof/>
            <w:webHidden/>
          </w:rPr>
          <w:t>3</w:t>
        </w:r>
        <w:r w:rsidRPr="00905B14">
          <w:rPr>
            <w:webHidden/>
          </w:rPr>
          <w:fldChar w:fldCharType="end"/>
        </w:r>
      </w:hyperlink>
    </w:p>
    <w:p w14:paraId="0FD8A2A1" w14:textId="7AC60EC6" w:rsidR="00C07BE6" w:rsidRPr="00905B14" w:rsidRDefault="00C07BE6">
      <w:pPr>
        <w:pStyle w:val="TOC1"/>
        <w:tabs>
          <w:tab w:val="right" w:leader="dot" w:pos="12950"/>
        </w:tabs>
        <w:rPr>
          <w:rFonts w:asciiTheme="minorHAnsi" w:eastAsiaTheme="minorEastAsia" w:hAnsiTheme="minorHAnsi"/>
          <w:sz w:val="24"/>
          <w:szCs w:val="24"/>
        </w:rPr>
      </w:pPr>
      <w:hyperlink w:anchor="_Toc218867378" w:history="1">
        <w:r w:rsidRPr="00905B14">
          <w:rPr>
            <w:rStyle w:val="Hyperlink"/>
          </w:rPr>
          <w:t>Smart KPIs APIs</w:t>
        </w:r>
        <w:r w:rsidRPr="00905B14">
          <w:rPr>
            <w:webHidden/>
          </w:rPr>
          <w:tab/>
        </w:r>
        <w:r w:rsidRPr="00905B14">
          <w:rPr>
            <w:webHidden/>
          </w:rPr>
          <w:fldChar w:fldCharType="begin"/>
        </w:r>
        <w:r w:rsidRPr="00905B14">
          <w:rPr>
            <w:webHidden/>
          </w:rPr>
          <w:instrText xml:space="preserve"> PAGEREF _Toc218867378 \h </w:instrText>
        </w:r>
        <w:r w:rsidRPr="00905B14">
          <w:rPr>
            <w:webHidden/>
          </w:rPr>
        </w:r>
        <w:r w:rsidRPr="00905B14">
          <w:rPr>
            <w:webHidden/>
          </w:rPr>
          <w:fldChar w:fldCharType="separate"/>
        </w:r>
        <w:r w:rsidR="00223FC8">
          <w:rPr>
            <w:noProof/>
            <w:webHidden/>
          </w:rPr>
          <w:t>4</w:t>
        </w:r>
        <w:r w:rsidRPr="00905B14">
          <w:rPr>
            <w:webHidden/>
          </w:rPr>
          <w:fldChar w:fldCharType="end"/>
        </w:r>
      </w:hyperlink>
    </w:p>
    <w:p w14:paraId="04E3A56D" w14:textId="5CB83DB4" w:rsidR="00C07BE6" w:rsidRPr="00905B14" w:rsidRDefault="00C07BE6">
      <w:pPr>
        <w:pStyle w:val="TOC2"/>
        <w:tabs>
          <w:tab w:val="right" w:leader="dot" w:pos="12950"/>
        </w:tabs>
        <w:rPr>
          <w:rFonts w:asciiTheme="minorHAnsi" w:eastAsiaTheme="minorEastAsia" w:hAnsiTheme="minorHAnsi"/>
          <w:sz w:val="24"/>
          <w:szCs w:val="24"/>
        </w:rPr>
      </w:pPr>
      <w:hyperlink w:anchor="_Toc218867379" w:history="1">
        <w:r w:rsidRPr="00905B14">
          <w:rPr>
            <w:rStyle w:val="Hyperlink"/>
          </w:rPr>
          <w:t>OT (Operation Twin) KPIs</w:t>
        </w:r>
        <w:r w:rsidRPr="00905B14">
          <w:rPr>
            <w:webHidden/>
          </w:rPr>
          <w:tab/>
        </w:r>
        <w:r w:rsidRPr="00905B14">
          <w:rPr>
            <w:webHidden/>
          </w:rPr>
          <w:fldChar w:fldCharType="begin"/>
        </w:r>
        <w:r w:rsidRPr="00905B14">
          <w:rPr>
            <w:webHidden/>
          </w:rPr>
          <w:instrText xml:space="preserve"> PAGEREF _Toc218867379 \h </w:instrText>
        </w:r>
        <w:r w:rsidRPr="00905B14">
          <w:rPr>
            <w:webHidden/>
          </w:rPr>
        </w:r>
        <w:r w:rsidRPr="00905B14">
          <w:rPr>
            <w:webHidden/>
          </w:rPr>
          <w:fldChar w:fldCharType="separate"/>
        </w:r>
        <w:r w:rsidR="00223FC8">
          <w:rPr>
            <w:noProof/>
            <w:webHidden/>
          </w:rPr>
          <w:t>4</w:t>
        </w:r>
        <w:r w:rsidRPr="00905B14">
          <w:rPr>
            <w:webHidden/>
          </w:rPr>
          <w:fldChar w:fldCharType="end"/>
        </w:r>
      </w:hyperlink>
    </w:p>
    <w:p w14:paraId="2C4DFD26" w14:textId="3916F802" w:rsidR="00C07BE6" w:rsidRPr="00905B14" w:rsidRDefault="00C07BE6">
      <w:pPr>
        <w:pStyle w:val="TOC2"/>
        <w:tabs>
          <w:tab w:val="right" w:leader="dot" w:pos="12950"/>
        </w:tabs>
        <w:rPr>
          <w:rFonts w:asciiTheme="minorHAnsi" w:eastAsiaTheme="minorEastAsia" w:hAnsiTheme="minorHAnsi"/>
          <w:sz w:val="24"/>
          <w:szCs w:val="24"/>
        </w:rPr>
      </w:pPr>
      <w:hyperlink w:anchor="_Toc218867380" w:history="1">
        <w:r w:rsidRPr="00905B14">
          <w:rPr>
            <w:rStyle w:val="Hyperlink"/>
          </w:rPr>
          <w:t>Non-OT KPIs</w:t>
        </w:r>
        <w:r w:rsidRPr="00905B14">
          <w:rPr>
            <w:webHidden/>
          </w:rPr>
          <w:tab/>
        </w:r>
        <w:r w:rsidRPr="00905B14">
          <w:rPr>
            <w:webHidden/>
          </w:rPr>
          <w:fldChar w:fldCharType="begin"/>
        </w:r>
        <w:r w:rsidRPr="00905B14">
          <w:rPr>
            <w:webHidden/>
          </w:rPr>
          <w:instrText xml:space="preserve"> PAGEREF _Toc218867380 \h </w:instrText>
        </w:r>
        <w:r w:rsidRPr="00905B14">
          <w:rPr>
            <w:webHidden/>
          </w:rPr>
        </w:r>
        <w:r w:rsidRPr="00905B14">
          <w:rPr>
            <w:webHidden/>
          </w:rPr>
          <w:fldChar w:fldCharType="separate"/>
        </w:r>
        <w:r w:rsidR="00223FC8">
          <w:rPr>
            <w:noProof/>
            <w:webHidden/>
          </w:rPr>
          <w:t>4</w:t>
        </w:r>
        <w:r w:rsidRPr="00905B14">
          <w:rPr>
            <w:webHidden/>
          </w:rPr>
          <w:fldChar w:fldCharType="end"/>
        </w:r>
      </w:hyperlink>
    </w:p>
    <w:p w14:paraId="46F55746" w14:textId="31A2BE60" w:rsidR="00C07BE6" w:rsidRPr="00905B14" w:rsidRDefault="00C07BE6">
      <w:pPr>
        <w:pStyle w:val="TOC2"/>
        <w:tabs>
          <w:tab w:val="right" w:leader="dot" w:pos="12950"/>
        </w:tabs>
        <w:rPr>
          <w:rFonts w:asciiTheme="minorHAnsi" w:eastAsiaTheme="minorEastAsia" w:hAnsiTheme="minorHAnsi"/>
          <w:sz w:val="24"/>
          <w:szCs w:val="24"/>
        </w:rPr>
      </w:pPr>
      <w:hyperlink w:anchor="_Toc218867381" w:history="1">
        <w:r w:rsidRPr="00905B14">
          <w:rPr>
            <w:rStyle w:val="Hyperlink"/>
          </w:rPr>
          <w:t>Authentication</w:t>
        </w:r>
        <w:r w:rsidRPr="00905B14">
          <w:rPr>
            <w:webHidden/>
          </w:rPr>
          <w:tab/>
        </w:r>
        <w:r w:rsidRPr="00905B14">
          <w:rPr>
            <w:webHidden/>
          </w:rPr>
          <w:fldChar w:fldCharType="begin"/>
        </w:r>
        <w:r w:rsidRPr="00905B14">
          <w:rPr>
            <w:webHidden/>
          </w:rPr>
          <w:instrText xml:space="preserve"> PAGEREF _Toc218867381 \h </w:instrText>
        </w:r>
        <w:r w:rsidRPr="00905B14">
          <w:rPr>
            <w:webHidden/>
          </w:rPr>
        </w:r>
        <w:r w:rsidRPr="00905B14">
          <w:rPr>
            <w:webHidden/>
          </w:rPr>
          <w:fldChar w:fldCharType="separate"/>
        </w:r>
        <w:r w:rsidR="00223FC8">
          <w:rPr>
            <w:noProof/>
            <w:webHidden/>
          </w:rPr>
          <w:t>4</w:t>
        </w:r>
        <w:r w:rsidRPr="00905B14">
          <w:rPr>
            <w:webHidden/>
          </w:rPr>
          <w:fldChar w:fldCharType="end"/>
        </w:r>
      </w:hyperlink>
    </w:p>
    <w:p w14:paraId="4D21E24F" w14:textId="5FE29993" w:rsidR="00C07BE6" w:rsidRPr="00905B14" w:rsidRDefault="00C07BE6">
      <w:pPr>
        <w:pStyle w:val="TOC1"/>
        <w:tabs>
          <w:tab w:val="right" w:leader="dot" w:pos="12950"/>
        </w:tabs>
        <w:rPr>
          <w:rFonts w:asciiTheme="minorHAnsi" w:eastAsiaTheme="minorEastAsia" w:hAnsiTheme="minorHAnsi"/>
          <w:sz w:val="24"/>
          <w:szCs w:val="24"/>
        </w:rPr>
      </w:pPr>
      <w:hyperlink w:anchor="_Toc218867382" w:history="1">
        <w:r w:rsidRPr="00905B14">
          <w:rPr>
            <w:rStyle w:val="Hyperlink"/>
          </w:rPr>
          <w:t>API Data Flow Mapping</w:t>
        </w:r>
        <w:r w:rsidRPr="00905B14">
          <w:rPr>
            <w:webHidden/>
          </w:rPr>
          <w:tab/>
        </w:r>
        <w:r w:rsidRPr="00905B14">
          <w:rPr>
            <w:webHidden/>
          </w:rPr>
          <w:fldChar w:fldCharType="begin"/>
        </w:r>
        <w:r w:rsidRPr="00905B14">
          <w:rPr>
            <w:webHidden/>
          </w:rPr>
          <w:instrText xml:space="preserve"> PAGEREF _Toc218867382 \h </w:instrText>
        </w:r>
        <w:r w:rsidRPr="00905B14">
          <w:rPr>
            <w:webHidden/>
          </w:rPr>
        </w:r>
        <w:r w:rsidRPr="00905B14">
          <w:rPr>
            <w:webHidden/>
          </w:rPr>
          <w:fldChar w:fldCharType="separate"/>
        </w:r>
        <w:r w:rsidR="00223FC8">
          <w:rPr>
            <w:noProof/>
            <w:webHidden/>
          </w:rPr>
          <w:t>5</w:t>
        </w:r>
        <w:r w:rsidRPr="00905B14">
          <w:rPr>
            <w:webHidden/>
          </w:rPr>
          <w:fldChar w:fldCharType="end"/>
        </w:r>
      </w:hyperlink>
    </w:p>
    <w:p w14:paraId="27F3CE49" w14:textId="60010EF1" w:rsidR="00C07BE6" w:rsidRPr="00905B14" w:rsidRDefault="00C07BE6">
      <w:pPr>
        <w:pStyle w:val="TOC1"/>
        <w:tabs>
          <w:tab w:val="right" w:leader="dot" w:pos="12950"/>
        </w:tabs>
        <w:rPr>
          <w:rFonts w:asciiTheme="minorHAnsi" w:eastAsiaTheme="minorEastAsia" w:hAnsiTheme="minorHAnsi"/>
          <w:sz w:val="24"/>
          <w:szCs w:val="24"/>
        </w:rPr>
      </w:pPr>
      <w:hyperlink w:anchor="_Toc218867383" w:history="1">
        <w:r w:rsidRPr="00905B14">
          <w:rPr>
            <w:rStyle w:val="Hyperlink"/>
          </w:rPr>
          <w:t>Smart KPIs Configuration Microservice APIs</w:t>
        </w:r>
        <w:r w:rsidRPr="00905B14">
          <w:rPr>
            <w:webHidden/>
          </w:rPr>
          <w:tab/>
        </w:r>
        <w:r w:rsidRPr="00905B14">
          <w:rPr>
            <w:webHidden/>
          </w:rPr>
          <w:fldChar w:fldCharType="begin"/>
        </w:r>
        <w:r w:rsidRPr="00905B14">
          <w:rPr>
            <w:webHidden/>
          </w:rPr>
          <w:instrText xml:space="preserve"> PAGEREF _Toc218867383 \h </w:instrText>
        </w:r>
        <w:r w:rsidRPr="00905B14">
          <w:rPr>
            <w:webHidden/>
          </w:rPr>
        </w:r>
        <w:r w:rsidRPr="00905B14">
          <w:rPr>
            <w:webHidden/>
          </w:rPr>
          <w:fldChar w:fldCharType="separate"/>
        </w:r>
        <w:r w:rsidR="00223FC8">
          <w:rPr>
            <w:noProof/>
            <w:webHidden/>
          </w:rPr>
          <w:t>6</w:t>
        </w:r>
        <w:r w:rsidRPr="00905B14">
          <w:rPr>
            <w:webHidden/>
          </w:rPr>
          <w:fldChar w:fldCharType="end"/>
        </w:r>
      </w:hyperlink>
    </w:p>
    <w:p w14:paraId="4F3D9B56" w14:textId="5E6B3C73" w:rsidR="00C07BE6" w:rsidRPr="00905B14" w:rsidRDefault="00C07BE6">
      <w:pPr>
        <w:pStyle w:val="TOC2"/>
        <w:tabs>
          <w:tab w:val="right" w:leader="dot" w:pos="12950"/>
        </w:tabs>
        <w:rPr>
          <w:rFonts w:asciiTheme="minorHAnsi" w:eastAsiaTheme="minorEastAsia" w:hAnsiTheme="minorHAnsi"/>
          <w:sz w:val="24"/>
          <w:szCs w:val="24"/>
        </w:rPr>
      </w:pPr>
      <w:hyperlink w:anchor="_Toc218867384" w:history="1">
        <w:r w:rsidRPr="00905B14">
          <w:rPr>
            <w:rStyle w:val="Hyperlink"/>
          </w:rPr>
          <w:t>POST- CREATE CONFIG FILE</w:t>
        </w:r>
        <w:r w:rsidRPr="00905B14">
          <w:rPr>
            <w:webHidden/>
          </w:rPr>
          <w:tab/>
        </w:r>
        <w:r w:rsidRPr="00905B14">
          <w:rPr>
            <w:webHidden/>
          </w:rPr>
          <w:fldChar w:fldCharType="begin"/>
        </w:r>
        <w:r w:rsidRPr="00905B14">
          <w:rPr>
            <w:webHidden/>
          </w:rPr>
          <w:instrText xml:space="preserve"> PAGEREF _Toc218867384 \h </w:instrText>
        </w:r>
        <w:r w:rsidRPr="00905B14">
          <w:rPr>
            <w:webHidden/>
          </w:rPr>
        </w:r>
        <w:r w:rsidRPr="00905B14">
          <w:rPr>
            <w:webHidden/>
          </w:rPr>
          <w:fldChar w:fldCharType="separate"/>
        </w:r>
        <w:r w:rsidR="00223FC8">
          <w:rPr>
            <w:noProof/>
            <w:webHidden/>
          </w:rPr>
          <w:t>6</w:t>
        </w:r>
        <w:r w:rsidRPr="00905B14">
          <w:rPr>
            <w:webHidden/>
          </w:rPr>
          <w:fldChar w:fldCharType="end"/>
        </w:r>
      </w:hyperlink>
    </w:p>
    <w:p w14:paraId="097D23C3" w14:textId="0165B144" w:rsidR="00C07BE6" w:rsidRPr="00905B14" w:rsidRDefault="00C07BE6">
      <w:pPr>
        <w:pStyle w:val="TOC2"/>
        <w:tabs>
          <w:tab w:val="right" w:leader="dot" w:pos="12950"/>
        </w:tabs>
        <w:rPr>
          <w:rFonts w:asciiTheme="minorHAnsi" w:eastAsiaTheme="minorEastAsia" w:hAnsiTheme="minorHAnsi"/>
          <w:sz w:val="24"/>
          <w:szCs w:val="24"/>
        </w:rPr>
      </w:pPr>
      <w:hyperlink w:anchor="_Toc218867385" w:history="1">
        <w:r w:rsidRPr="00905B14">
          <w:rPr>
            <w:rStyle w:val="Hyperlink"/>
          </w:rPr>
          <w:t>POST- KPI CREATION</w:t>
        </w:r>
        <w:r w:rsidRPr="00905B14">
          <w:rPr>
            <w:webHidden/>
          </w:rPr>
          <w:tab/>
        </w:r>
        <w:r w:rsidRPr="00905B14">
          <w:rPr>
            <w:webHidden/>
          </w:rPr>
          <w:fldChar w:fldCharType="begin"/>
        </w:r>
        <w:r w:rsidRPr="00905B14">
          <w:rPr>
            <w:webHidden/>
          </w:rPr>
          <w:instrText xml:space="preserve"> PAGEREF _Toc218867385 \h </w:instrText>
        </w:r>
        <w:r w:rsidRPr="00905B14">
          <w:rPr>
            <w:webHidden/>
          </w:rPr>
        </w:r>
        <w:r w:rsidRPr="00905B14">
          <w:rPr>
            <w:webHidden/>
          </w:rPr>
          <w:fldChar w:fldCharType="separate"/>
        </w:r>
        <w:r w:rsidR="00223FC8">
          <w:rPr>
            <w:noProof/>
            <w:webHidden/>
          </w:rPr>
          <w:t>8</w:t>
        </w:r>
        <w:r w:rsidRPr="00905B14">
          <w:rPr>
            <w:webHidden/>
          </w:rPr>
          <w:fldChar w:fldCharType="end"/>
        </w:r>
      </w:hyperlink>
    </w:p>
    <w:p w14:paraId="20D1AA70" w14:textId="163CC6CE" w:rsidR="00C07BE6" w:rsidRPr="00905B14" w:rsidRDefault="00C07BE6">
      <w:pPr>
        <w:pStyle w:val="TOC2"/>
        <w:tabs>
          <w:tab w:val="right" w:leader="dot" w:pos="12950"/>
        </w:tabs>
        <w:rPr>
          <w:rFonts w:asciiTheme="minorHAnsi" w:eastAsiaTheme="minorEastAsia" w:hAnsiTheme="minorHAnsi"/>
          <w:sz w:val="24"/>
          <w:szCs w:val="24"/>
        </w:rPr>
      </w:pPr>
      <w:hyperlink w:anchor="_Toc218867386" w:history="1">
        <w:r w:rsidRPr="00905B14">
          <w:rPr>
            <w:rStyle w:val="Hyperlink"/>
          </w:rPr>
          <w:t>POST- DOWNLOAD EXCEL</w:t>
        </w:r>
        <w:r w:rsidRPr="00905B14">
          <w:rPr>
            <w:webHidden/>
          </w:rPr>
          <w:tab/>
        </w:r>
        <w:r w:rsidRPr="00905B14">
          <w:rPr>
            <w:webHidden/>
          </w:rPr>
          <w:fldChar w:fldCharType="begin"/>
        </w:r>
        <w:r w:rsidRPr="00905B14">
          <w:rPr>
            <w:webHidden/>
          </w:rPr>
          <w:instrText xml:space="preserve"> PAGEREF _Toc218867386 \h </w:instrText>
        </w:r>
        <w:r w:rsidRPr="00905B14">
          <w:rPr>
            <w:webHidden/>
          </w:rPr>
        </w:r>
        <w:r w:rsidRPr="00905B14">
          <w:rPr>
            <w:webHidden/>
          </w:rPr>
          <w:fldChar w:fldCharType="separate"/>
        </w:r>
        <w:r w:rsidR="00223FC8">
          <w:rPr>
            <w:noProof/>
            <w:webHidden/>
          </w:rPr>
          <w:t>10</w:t>
        </w:r>
        <w:r w:rsidRPr="00905B14">
          <w:rPr>
            <w:webHidden/>
          </w:rPr>
          <w:fldChar w:fldCharType="end"/>
        </w:r>
      </w:hyperlink>
    </w:p>
    <w:p w14:paraId="26843FD0" w14:textId="02A49A76" w:rsidR="00C07BE6" w:rsidRPr="00905B14" w:rsidRDefault="00C07BE6">
      <w:pPr>
        <w:pStyle w:val="TOC2"/>
        <w:tabs>
          <w:tab w:val="right" w:leader="dot" w:pos="12950"/>
        </w:tabs>
        <w:rPr>
          <w:rFonts w:asciiTheme="minorHAnsi" w:eastAsiaTheme="minorEastAsia" w:hAnsiTheme="minorHAnsi"/>
          <w:sz w:val="24"/>
          <w:szCs w:val="24"/>
        </w:rPr>
      </w:pPr>
      <w:hyperlink w:anchor="_Toc218867387" w:history="1">
        <w:r w:rsidRPr="00905B14">
          <w:rPr>
            <w:rStyle w:val="Hyperlink"/>
          </w:rPr>
          <w:t>GET- KPISPERPLANT</w:t>
        </w:r>
        <w:r w:rsidRPr="00905B14">
          <w:rPr>
            <w:webHidden/>
          </w:rPr>
          <w:tab/>
        </w:r>
        <w:r w:rsidRPr="00905B14">
          <w:rPr>
            <w:webHidden/>
          </w:rPr>
          <w:fldChar w:fldCharType="begin"/>
        </w:r>
        <w:r w:rsidRPr="00905B14">
          <w:rPr>
            <w:webHidden/>
          </w:rPr>
          <w:instrText xml:space="preserve"> PAGEREF _Toc218867387 \h </w:instrText>
        </w:r>
        <w:r w:rsidRPr="00905B14">
          <w:rPr>
            <w:webHidden/>
          </w:rPr>
        </w:r>
        <w:r w:rsidRPr="00905B14">
          <w:rPr>
            <w:webHidden/>
          </w:rPr>
          <w:fldChar w:fldCharType="separate"/>
        </w:r>
        <w:r w:rsidR="00223FC8">
          <w:rPr>
            <w:noProof/>
            <w:webHidden/>
          </w:rPr>
          <w:t>12</w:t>
        </w:r>
        <w:r w:rsidRPr="00905B14">
          <w:rPr>
            <w:webHidden/>
          </w:rPr>
          <w:fldChar w:fldCharType="end"/>
        </w:r>
      </w:hyperlink>
    </w:p>
    <w:p w14:paraId="3A90E016" w14:textId="78AB1E0A" w:rsidR="00C07BE6" w:rsidRPr="00905B14" w:rsidRDefault="00C07BE6">
      <w:pPr>
        <w:pStyle w:val="TOC1"/>
        <w:tabs>
          <w:tab w:val="right" w:leader="dot" w:pos="12950"/>
        </w:tabs>
        <w:rPr>
          <w:rFonts w:asciiTheme="minorHAnsi" w:eastAsiaTheme="minorEastAsia" w:hAnsiTheme="minorHAnsi"/>
          <w:sz w:val="24"/>
          <w:szCs w:val="24"/>
        </w:rPr>
      </w:pPr>
      <w:hyperlink w:anchor="_Toc218867388" w:history="1">
        <w:r w:rsidRPr="00905B14">
          <w:rPr>
            <w:rStyle w:val="Hyperlink"/>
          </w:rPr>
          <w:t>Smart KPIs Microservice APIs</w:t>
        </w:r>
        <w:r w:rsidRPr="00905B14">
          <w:rPr>
            <w:webHidden/>
          </w:rPr>
          <w:tab/>
        </w:r>
        <w:r w:rsidRPr="00905B14">
          <w:rPr>
            <w:webHidden/>
          </w:rPr>
          <w:fldChar w:fldCharType="begin"/>
        </w:r>
        <w:r w:rsidRPr="00905B14">
          <w:rPr>
            <w:webHidden/>
          </w:rPr>
          <w:instrText xml:space="preserve"> PAGEREF _Toc218867388 \h </w:instrText>
        </w:r>
        <w:r w:rsidRPr="00905B14">
          <w:rPr>
            <w:webHidden/>
          </w:rPr>
        </w:r>
        <w:r w:rsidRPr="00905B14">
          <w:rPr>
            <w:webHidden/>
          </w:rPr>
          <w:fldChar w:fldCharType="separate"/>
        </w:r>
        <w:r w:rsidR="00223FC8">
          <w:rPr>
            <w:noProof/>
            <w:webHidden/>
          </w:rPr>
          <w:t>14</w:t>
        </w:r>
        <w:r w:rsidRPr="00905B14">
          <w:rPr>
            <w:webHidden/>
          </w:rPr>
          <w:fldChar w:fldCharType="end"/>
        </w:r>
      </w:hyperlink>
    </w:p>
    <w:p w14:paraId="62F17771" w14:textId="08D4B6A2" w:rsidR="00C07BE6" w:rsidRPr="00905B14" w:rsidRDefault="00C07BE6">
      <w:pPr>
        <w:pStyle w:val="TOC2"/>
        <w:tabs>
          <w:tab w:val="right" w:leader="dot" w:pos="12950"/>
        </w:tabs>
        <w:rPr>
          <w:rFonts w:asciiTheme="minorHAnsi" w:eastAsiaTheme="minorEastAsia" w:hAnsiTheme="minorHAnsi"/>
          <w:sz w:val="24"/>
          <w:szCs w:val="24"/>
        </w:rPr>
      </w:pPr>
      <w:hyperlink w:anchor="_Toc218867389" w:history="1">
        <w:r w:rsidRPr="00905B14">
          <w:rPr>
            <w:rStyle w:val="Hyperlink"/>
          </w:rPr>
          <w:t>GET- KPI DASHBOARD</w:t>
        </w:r>
        <w:r w:rsidRPr="00905B14">
          <w:rPr>
            <w:webHidden/>
          </w:rPr>
          <w:tab/>
        </w:r>
        <w:r w:rsidRPr="00905B14">
          <w:rPr>
            <w:webHidden/>
          </w:rPr>
          <w:fldChar w:fldCharType="begin"/>
        </w:r>
        <w:r w:rsidRPr="00905B14">
          <w:rPr>
            <w:webHidden/>
          </w:rPr>
          <w:instrText xml:space="preserve"> PAGEREF _Toc218867389 \h </w:instrText>
        </w:r>
        <w:r w:rsidRPr="00905B14">
          <w:rPr>
            <w:webHidden/>
          </w:rPr>
        </w:r>
        <w:r w:rsidRPr="00905B14">
          <w:rPr>
            <w:webHidden/>
          </w:rPr>
          <w:fldChar w:fldCharType="separate"/>
        </w:r>
        <w:r w:rsidR="00223FC8">
          <w:rPr>
            <w:noProof/>
            <w:webHidden/>
          </w:rPr>
          <w:t>14</w:t>
        </w:r>
        <w:r w:rsidRPr="00905B14">
          <w:rPr>
            <w:webHidden/>
          </w:rPr>
          <w:fldChar w:fldCharType="end"/>
        </w:r>
      </w:hyperlink>
    </w:p>
    <w:p w14:paraId="648026E1" w14:textId="3B101D24" w:rsidR="00C07BE6" w:rsidRPr="00905B14" w:rsidRDefault="00C07BE6">
      <w:pPr>
        <w:pStyle w:val="TOC2"/>
        <w:tabs>
          <w:tab w:val="right" w:leader="dot" w:pos="12950"/>
        </w:tabs>
        <w:rPr>
          <w:rFonts w:asciiTheme="minorHAnsi" w:eastAsiaTheme="minorEastAsia" w:hAnsiTheme="minorHAnsi"/>
          <w:sz w:val="24"/>
          <w:szCs w:val="24"/>
        </w:rPr>
      </w:pPr>
      <w:hyperlink w:anchor="_Toc218867390" w:history="1">
        <w:r w:rsidRPr="00905B14">
          <w:rPr>
            <w:rStyle w:val="Hyperlink"/>
          </w:rPr>
          <w:t>POST - KPI DRILLDOWN</w:t>
        </w:r>
        <w:r w:rsidRPr="00905B14">
          <w:rPr>
            <w:webHidden/>
          </w:rPr>
          <w:tab/>
        </w:r>
        <w:r w:rsidRPr="00905B14">
          <w:rPr>
            <w:webHidden/>
          </w:rPr>
          <w:fldChar w:fldCharType="begin"/>
        </w:r>
        <w:r w:rsidRPr="00905B14">
          <w:rPr>
            <w:webHidden/>
          </w:rPr>
          <w:instrText xml:space="preserve"> PAGEREF _Toc218867390 \h </w:instrText>
        </w:r>
        <w:r w:rsidRPr="00905B14">
          <w:rPr>
            <w:webHidden/>
          </w:rPr>
        </w:r>
        <w:r w:rsidRPr="00905B14">
          <w:rPr>
            <w:webHidden/>
          </w:rPr>
          <w:fldChar w:fldCharType="separate"/>
        </w:r>
        <w:r w:rsidR="00223FC8">
          <w:rPr>
            <w:noProof/>
            <w:webHidden/>
          </w:rPr>
          <w:t>16</w:t>
        </w:r>
        <w:r w:rsidRPr="00905B14">
          <w:rPr>
            <w:webHidden/>
          </w:rPr>
          <w:fldChar w:fldCharType="end"/>
        </w:r>
      </w:hyperlink>
    </w:p>
    <w:p w14:paraId="2360771B" w14:textId="0D5F3C32" w:rsidR="00C07BE6" w:rsidRPr="00905B14" w:rsidRDefault="00C07BE6">
      <w:pPr>
        <w:pStyle w:val="TOC2"/>
        <w:tabs>
          <w:tab w:val="right" w:leader="dot" w:pos="12950"/>
        </w:tabs>
        <w:rPr>
          <w:rFonts w:asciiTheme="minorHAnsi" w:eastAsiaTheme="minorEastAsia" w:hAnsiTheme="minorHAnsi"/>
          <w:sz w:val="24"/>
          <w:szCs w:val="24"/>
        </w:rPr>
      </w:pPr>
      <w:hyperlink w:anchor="_Toc218867391" w:history="1">
        <w:r w:rsidRPr="00905B14">
          <w:rPr>
            <w:rStyle w:val="Hyperlink"/>
          </w:rPr>
          <w:t>POST- SMART KPI TILE</w:t>
        </w:r>
        <w:r w:rsidRPr="00905B14">
          <w:rPr>
            <w:webHidden/>
          </w:rPr>
          <w:tab/>
        </w:r>
        <w:r w:rsidRPr="00905B14">
          <w:rPr>
            <w:webHidden/>
          </w:rPr>
          <w:fldChar w:fldCharType="begin"/>
        </w:r>
        <w:r w:rsidRPr="00905B14">
          <w:rPr>
            <w:webHidden/>
          </w:rPr>
          <w:instrText xml:space="preserve"> PAGEREF _Toc218867391 \h </w:instrText>
        </w:r>
        <w:r w:rsidRPr="00905B14">
          <w:rPr>
            <w:webHidden/>
          </w:rPr>
        </w:r>
        <w:r w:rsidRPr="00905B14">
          <w:rPr>
            <w:webHidden/>
          </w:rPr>
          <w:fldChar w:fldCharType="separate"/>
        </w:r>
        <w:r w:rsidR="00223FC8">
          <w:rPr>
            <w:noProof/>
            <w:webHidden/>
          </w:rPr>
          <w:t>18</w:t>
        </w:r>
        <w:r w:rsidRPr="00905B14">
          <w:rPr>
            <w:webHidden/>
          </w:rPr>
          <w:fldChar w:fldCharType="end"/>
        </w:r>
      </w:hyperlink>
    </w:p>
    <w:p w14:paraId="46C619D4" w14:textId="026EDE4A" w:rsidR="00C07BE6" w:rsidRPr="00905B14" w:rsidRDefault="00C07BE6">
      <w:pPr>
        <w:pStyle w:val="TOC2"/>
        <w:tabs>
          <w:tab w:val="right" w:leader="dot" w:pos="12950"/>
        </w:tabs>
        <w:rPr>
          <w:rFonts w:asciiTheme="minorHAnsi" w:eastAsiaTheme="minorEastAsia" w:hAnsiTheme="minorHAnsi"/>
          <w:sz w:val="24"/>
          <w:szCs w:val="24"/>
        </w:rPr>
      </w:pPr>
      <w:hyperlink w:anchor="_Toc218867392" w:history="1">
        <w:r w:rsidRPr="00905B14">
          <w:rPr>
            <w:rStyle w:val="Hyperlink"/>
          </w:rPr>
          <w:t>POST- TRENDLINE</w:t>
        </w:r>
        <w:r w:rsidRPr="00905B14">
          <w:rPr>
            <w:webHidden/>
          </w:rPr>
          <w:tab/>
        </w:r>
        <w:r w:rsidRPr="00905B14">
          <w:rPr>
            <w:webHidden/>
          </w:rPr>
          <w:fldChar w:fldCharType="begin"/>
        </w:r>
        <w:r w:rsidRPr="00905B14">
          <w:rPr>
            <w:webHidden/>
          </w:rPr>
          <w:instrText xml:space="preserve"> PAGEREF _Toc218867392 \h </w:instrText>
        </w:r>
        <w:r w:rsidRPr="00905B14">
          <w:rPr>
            <w:webHidden/>
          </w:rPr>
        </w:r>
        <w:r w:rsidRPr="00905B14">
          <w:rPr>
            <w:webHidden/>
          </w:rPr>
          <w:fldChar w:fldCharType="separate"/>
        </w:r>
        <w:r w:rsidR="00223FC8">
          <w:rPr>
            <w:noProof/>
            <w:webHidden/>
          </w:rPr>
          <w:t>22</w:t>
        </w:r>
        <w:r w:rsidRPr="00905B14">
          <w:rPr>
            <w:webHidden/>
          </w:rPr>
          <w:fldChar w:fldCharType="end"/>
        </w:r>
      </w:hyperlink>
    </w:p>
    <w:p w14:paraId="38D9BDBF" w14:textId="617376A9" w:rsidR="00C07BE6" w:rsidRPr="00905B14" w:rsidRDefault="00C07BE6">
      <w:pPr>
        <w:pStyle w:val="TOC2"/>
        <w:tabs>
          <w:tab w:val="right" w:leader="dot" w:pos="12950"/>
        </w:tabs>
        <w:rPr>
          <w:rFonts w:asciiTheme="minorHAnsi" w:eastAsiaTheme="minorEastAsia" w:hAnsiTheme="minorHAnsi"/>
          <w:sz w:val="24"/>
          <w:szCs w:val="24"/>
        </w:rPr>
      </w:pPr>
      <w:hyperlink w:anchor="_Toc218867393" w:history="1">
        <w:r w:rsidRPr="00905B14">
          <w:rPr>
            <w:rStyle w:val="Hyperlink"/>
          </w:rPr>
          <w:t>GET- LIST</w:t>
        </w:r>
        <w:r w:rsidRPr="00905B14">
          <w:rPr>
            <w:webHidden/>
          </w:rPr>
          <w:tab/>
        </w:r>
        <w:r w:rsidRPr="00905B14">
          <w:rPr>
            <w:webHidden/>
          </w:rPr>
          <w:fldChar w:fldCharType="begin"/>
        </w:r>
        <w:r w:rsidRPr="00905B14">
          <w:rPr>
            <w:webHidden/>
          </w:rPr>
          <w:instrText xml:space="preserve"> PAGEREF _Toc218867393 \h </w:instrText>
        </w:r>
        <w:r w:rsidRPr="00905B14">
          <w:rPr>
            <w:webHidden/>
          </w:rPr>
        </w:r>
        <w:r w:rsidRPr="00905B14">
          <w:rPr>
            <w:webHidden/>
          </w:rPr>
          <w:fldChar w:fldCharType="separate"/>
        </w:r>
        <w:r w:rsidR="00223FC8">
          <w:rPr>
            <w:noProof/>
            <w:webHidden/>
          </w:rPr>
          <w:t>24</w:t>
        </w:r>
        <w:r w:rsidRPr="00905B14">
          <w:rPr>
            <w:webHidden/>
          </w:rPr>
          <w:fldChar w:fldCharType="end"/>
        </w:r>
      </w:hyperlink>
    </w:p>
    <w:p w14:paraId="1451192A" w14:textId="71F42599" w:rsidR="00C07BE6" w:rsidRPr="00905B14" w:rsidRDefault="00C07BE6">
      <w:pPr>
        <w:pStyle w:val="TOC2"/>
        <w:tabs>
          <w:tab w:val="right" w:leader="dot" w:pos="12950"/>
        </w:tabs>
        <w:rPr>
          <w:rFonts w:asciiTheme="minorHAnsi" w:eastAsiaTheme="minorEastAsia" w:hAnsiTheme="minorHAnsi"/>
          <w:sz w:val="24"/>
          <w:szCs w:val="24"/>
        </w:rPr>
      </w:pPr>
      <w:hyperlink w:anchor="_Toc218867394" w:history="1">
        <w:r w:rsidRPr="00905B14">
          <w:rPr>
            <w:rStyle w:val="Hyperlink"/>
          </w:rPr>
          <w:t>POST- DEVIATION</w:t>
        </w:r>
        <w:r w:rsidRPr="00905B14">
          <w:rPr>
            <w:webHidden/>
          </w:rPr>
          <w:tab/>
        </w:r>
        <w:r w:rsidRPr="00905B14">
          <w:rPr>
            <w:webHidden/>
          </w:rPr>
          <w:fldChar w:fldCharType="begin"/>
        </w:r>
        <w:r w:rsidRPr="00905B14">
          <w:rPr>
            <w:webHidden/>
          </w:rPr>
          <w:instrText xml:space="preserve"> PAGEREF _Toc218867394 \h </w:instrText>
        </w:r>
        <w:r w:rsidRPr="00905B14">
          <w:rPr>
            <w:webHidden/>
          </w:rPr>
        </w:r>
        <w:r w:rsidRPr="00905B14">
          <w:rPr>
            <w:webHidden/>
          </w:rPr>
          <w:fldChar w:fldCharType="separate"/>
        </w:r>
        <w:r w:rsidR="00223FC8">
          <w:rPr>
            <w:noProof/>
            <w:webHidden/>
          </w:rPr>
          <w:t>26</w:t>
        </w:r>
        <w:r w:rsidRPr="00905B14">
          <w:rPr>
            <w:webHidden/>
          </w:rPr>
          <w:fldChar w:fldCharType="end"/>
        </w:r>
      </w:hyperlink>
    </w:p>
    <w:p w14:paraId="063F0C65" w14:textId="1FA753EC" w:rsidR="00C07BE6" w:rsidRPr="00905B14" w:rsidRDefault="00C07BE6">
      <w:pPr>
        <w:pStyle w:val="TOC2"/>
        <w:tabs>
          <w:tab w:val="right" w:leader="dot" w:pos="12950"/>
        </w:tabs>
        <w:rPr>
          <w:rFonts w:asciiTheme="minorHAnsi" w:eastAsiaTheme="minorEastAsia" w:hAnsiTheme="minorHAnsi"/>
          <w:sz w:val="24"/>
          <w:szCs w:val="24"/>
        </w:rPr>
      </w:pPr>
      <w:hyperlink w:anchor="_Toc218867395" w:history="1">
        <w:r w:rsidRPr="00905B14">
          <w:rPr>
            <w:rStyle w:val="Hyperlink"/>
          </w:rPr>
          <w:t>POST- DRILLDOWN DEVIATION</w:t>
        </w:r>
        <w:r w:rsidRPr="00905B14">
          <w:rPr>
            <w:webHidden/>
          </w:rPr>
          <w:tab/>
        </w:r>
        <w:r w:rsidRPr="00905B14">
          <w:rPr>
            <w:webHidden/>
          </w:rPr>
          <w:fldChar w:fldCharType="begin"/>
        </w:r>
        <w:r w:rsidRPr="00905B14">
          <w:rPr>
            <w:webHidden/>
          </w:rPr>
          <w:instrText xml:space="preserve"> PAGEREF _Toc218867395 \h </w:instrText>
        </w:r>
        <w:r w:rsidRPr="00905B14">
          <w:rPr>
            <w:webHidden/>
          </w:rPr>
        </w:r>
        <w:r w:rsidRPr="00905B14">
          <w:rPr>
            <w:webHidden/>
          </w:rPr>
          <w:fldChar w:fldCharType="separate"/>
        </w:r>
        <w:r w:rsidR="00223FC8">
          <w:rPr>
            <w:noProof/>
            <w:webHidden/>
          </w:rPr>
          <w:t>28</w:t>
        </w:r>
        <w:r w:rsidRPr="00905B14">
          <w:rPr>
            <w:webHidden/>
          </w:rPr>
          <w:fldChar w:fldCharType="end"/>
        </w:r>
      </w:hyperlink>
    </w:p>
    <w:p w14:paraId="3BCB31A5" w14:textId="725B6BE0" w:rsidR="00C07BE6" w:rsidRPr="00905B14" w:rsidRDefault="00C07BE6">
      <w:pPr>
        <w:pStyle w:val="TOC2"/>
        <w:tabs>
          <w:tab w:val="right" w:leader="dot" w:pos="12950"/>
        </w:tabs>
        <w:rPr>
          <w:rFonts w:asciiTheme="minorHAnsi" w:eastAsiaTheme="minorEastAsia" w:hAnsiTheme="minorHAnsi"/>
          <w:sz w:val="24"/>
          <w:szCs w:val="24"/>
        </w:rPr>
      </w:pPr>
      <w:hyperlink w:anchor="_Toc218867396" w:history="1">
        <w:r w:rsidRPr="00905B14">
          <w:rPr>
            <w:rStyle w:val="Hyperlink"/>
          </w:rPr>
          <w:t>POST- RAG</w:t>
        </w:r>
        <w:r w:rsidRPr="00905B14">
          <w:rPr>
            <w:webHidden/>
          </w:rPr>
          <w:tab/>
        </w:r>
        <w:r w:rsidRPr="00905B14">
          <w:rPr>
            <w:webHidden/>
          </w:rPr>
          <w:fldChar w:fldCharType="begin"/>
        </w:r>
        <w:r w:rsidRPr="00905B14">
          <w:rPr>
            <w:webHidden/>
          </w:rPr>
          <w:instrText xml:space="preserve"> PAGEREF _Toc218867396 \h </w:instrText>
        </w:r>
        <w:r w:rsidRPr="00905B14">
          <w:rPr>
            <w:webHidden/>
          </w:rPr>
        </w:r>
        <w:r w:rsidRPr="00905B14">
          <w:rPr>
            <w:webHidden/>
          </w:rPr>
          <w:fldChar w:fldCharType="separate"/>
        </w:r>
        <w:r w:rsidR="00223FC8">
          <w:rPr>
            <w:noProof/>
            <w:webHidden/>
          </w:rPr>
          <w:t>30</w:t>
        </w:r>
        <w:r w:rsidRPr="00905B14">
          <w:rPr>
            <w:webHidden/>
          </w:rPr>
          <w:fldChar w:fldCharType="end"/>
        </w:r>
      </w:hyperlink>
    </w:p>
    <w:p w14:paraId="7D3C4E32" w14:textId="7F31C857" w:rsidR="00C07BE6" w:rsidRPr="00905B14" w:rsidRDefault="00C07BE6">
      <w:pPr>
        <w:pStyle w:val="TOC2"/>
        <w:tabs>
          <w:tab w:val="right" w:leader="dot" w:pos="12950"/>
        </w:tabs>
        <w:rPr>
          <w:rFonts w:asciiTheme="minorHAnsi" w:eastAsiaTheme="minorEastAsia" w:hAnsiTheme="minorHAnsi"/>
          <w:sz w:val="24"/>
          <w:szCs w:val="24"/>
        </w:rPr>
      </w:pPr>
      <w:hyperlink w:anchor="_Toc218867397" w:history="1">
        <w:r w:rsidRPr="00905B14">
          <w:rPr>
            <w:rStyle w:val="Hyperlink"/>
          </w:rPr>
          <w:t>POST- INSIGHT API</w:t>
        </w:r>
        <w:r w:rsidRPr="00905B14">
          <w:rPr>
            <w:webHidden/>
          </w:rPr>
          <w:tab/>
        </w:r>
        <w:r w:rsidRPr="00905B14">
          <w:rPr>
            <w:webHidden/>
          </w:rPr>
          <w:fldChar w:fldCharType="begin"/>
        </w:r>
        <w:r w:rsidRPr="00905B14">
          <w:rPr>
            <w:webHidden/>
          </w:rPr>
          <w:instrText xml:space="preserve"> PAGEREF _Toc218867397 \h </w:instrText>
        </w:r>
        <w:r w:rsidRPr="00905B14">
          <w:rPr>
            <w:webHidden/>
          </w:rPr>
        </w:r>
        <w:r w:rsidRPr="00905B14">
          <w:rPr>
            <w:webHidden/>
          </w:rPr>
          <w:fldChar w:fldCharType="separate"/>
        </w:r>
        <w:r w:rsidR="00223FC8">
          <w:rPr>
            <w:noProof/>
            <w:webHidden/>
          </w:rPr>
          <w:t>32</w:t>
        </w:r>
        <w:r w:rsidRPr="00905B14">
          <w:rPr>
            <w:webHidden/>
          </w:rPr>
          <w:fldChar w:fldCharType="end"/>
        </w:r>
      </w:hyperlink>
    </w:p>
    <w:p w14:paraId="09D7FA46" w14:textId="0D90CA68" w:rsidR="006462AB" w:rsidRPr="00905B14" w:rsidRDefault="00C07BE6" w:rsidP="0087512E">
      <w:pPr>
        <w:sectPr w:rsidR="006462AB" w:rsidRPr="00905B14" w:rsidSect="00D339CB">
          <w:pgSz w:w="15840" w:h="15840" w:code="5"/>
          <w:pgMar w:top="1440" w:right="4320" w:bottom="1440" w:left="4320" w:header="720" w:footer="619" w:gutter="0"/>
          <w:cols w:space="720"/>
          <w:docGrid w:linePitch="360"/>
        </w:sectPr>
      </w:pPr>
      <w:r w:rsidRPr="00905B14">
        <w:fldChar w:fldCharType="end"/>
      </w:r>
    </w:p>
    <w:p w14:paraId="621C4B7D" w14:textId="77777777" w:rsidR="004400E6" w:rsidRPr="00905B14" w:rsidRDefault="00612FB1" w:rsidP="006462AB">
      <w:pPr>
        <w:pStyle w:val="Heading1"/>
        <w:rPr>
          <w:lang w:val="en-US"/>
        </w:rPr>
        <w:sectPr w:rsidR="004400E6" w:rsidRPr="00905B14" w:rsidSect="00D96DA6">
          <w:pgSz w:w="15840" w:h="15840" w:code="5"/>
          <w:pgMar w:top="1440" w:right="1440" w:bottom="1440" w:left="1440" w:header="720" w:footer="619" w:gutter="0"/>
          <w:cols w:num="2" w:sep="1" w:space="720" w:equalWidth="0">
            <w:col w:w="7200" w:space="720"/>
            <w:col w:w="5040"/>
          </w:cols>
          <w:docGrid w:linePitch="360"/>
        </w:sectPr>
      </w:pPr>
      <w:bookmarkStart w:id="3" w:name="_Toc218867372"/>
      <w:r w:rsidRPr="00905B14">
        <w:rPr>
          <w:lang w:val="en-US"/>
        </w:rPr>
        <w:lastRenderedPageBreak/>
        <w:t>I</w:t>
      </w:r>
      <w:bookmarkStart w:id="4" w:name="OLE_LINK1"/>
      <w:r w:rsidRPr="00905B14">
        <w:rPr>
          <w:lang w:val="en-US"/>
        </w:rPr>
        <w:t>ntroduction</w:t>
      </w:r>
      <w:bookmarkEnd w:id="1"/>
      <w:bookmarkEnd w:id="3"/>
    </w:p>
    <w:p w14:paraId="7E01606F" w14:textId="3DA1A58E" w:rsidR="00612FB1" w:rsidRPr="00905B14" w:rsidRDefault="00D23914" w:rsidP="006462AB">
      <w:r>
        <w:t>Industrial AI Foundation</w:t>
      </w:r>
      <w:r w:rsidR="00612FB1" w:rsidRPr="00905B14">
        <w:t xml:space="preserve"> (</w:t>
      </w:r>
      <w:r>
        <w:t>IAI</w:t>
      </w:r>
      <w:r w:rsidR="00612FB1" w:rsidRPr="00905B14">
        <w:t xml:space="preserve">) is a collection of software accelerators and tools, including Smart KPIs, that can be assembled to deliver client solutions. </w:t>
      </w:r>
      <w:r>
        <w:t>IAI</w:t>
      </w:r>
      <w:r w:rsidR="00612FB1" w:rsidRPr="00905B14">
        <w:t xml:space="preserve"> accelerates the integration of product, process, and live data from disparate IT and OT systems, creating a comprehensive and contextualized view of operations to enable better decisions and optimized processes.</w:t>
      </w:r>
    </w:p>
    <w:p w14:paraId="15DD8095" w14:textId="60EF8DE8" w:rsidR="00612FB1" w:rsidRPr="00905B14" w:rsidRDefault="00612FB1" w:rsidP="006462AB">
      <w:r w:rsidRPr="00905B14">
        <w:t xml:space="preserve">Smart KPIs is a Micro Front-end Application that is mounted on the </w:t>
      </w:r>
      <w:r w:rsidR="00D23914">
        <w:t>IAI</w:t>
      </w:r>
      <w:r w:rsidRPr="00905B14">
        <w:t xml:space="preserve"> application and is the landing page of the </w:t>
      </w:r>
      <w:r w:rsidR="00D23914">
        <w:t>IAI</w:t>
      </w:r>
      <w:r w:rsidRPr="00905B14">
        <w:t xml:space="preserve"> application. It provides contextualized views of Key Performance Indicators</w:t>
      </w:r>
      <w:r w:rsidR="00393D26" w:rsidRPr="00905B14">
        <w:t xml:space="preserve"> (KPIs)</w:t>
      </w:r>
      <w:r w:rsidRPr="00905B14">
        <w:t xml:space="preserve"> to </w:t>
      </w:r>
      <w:r w:rsidR="00D23914">
        <w:t>IAI</w:t>
      </w:r>
      <w:r w:rsidRPr="00905B14">
        <w:t xml:space="preserve"> users in both the boardroom and on the shop floor. The Smart KPIs application is invaluable for tracking performance issues as well as the actions taken to improve performance. On the backend, Smart KPIs are powered by several separate microservices that are described in this document.</w:t>
      </w:r>
    </w:p>
    <w:p w14:paraId="6D9A8A26" w14:textId="77777777" w:rsidR="00612FB1" w:rsidRPr="00905B14" w:rsidRDefault="00612FB1" w:rsidP="003828BA">
      <w:pPr>
        <w:pStyle w:val="Heading2"/>
      </w:pPr>
      <w:bookmarkStart w:id="5" w:name="_Toc93468771"/>
      <w:bookmarkStart w:id="6" w:name="_Toc218867373"/>
      <w:bookmarkStart w:id="7" w:name="_Hlk103705804"/>
      <w:bookmarkEnd w:id="4"/>
      <w:r w:rsidRPr="00905B14">
        <w:t>Target Audience</w:t>
      </w:r>
      <w:bookmarkEnd w:id="5"/>
      <w:bookmarkEnd w:id="6"/>
    </w:p>
    <w:bookmarkEnd w:id="7"/>
    <w:p w14:paraId="5CB2D295" w14:textId="15F4D87C" w:rsidR="00612FB1" w:rsidRPr="00905B14" w:rsidRDefault="00612FB1" w:rsidP="006462AB">
      <w:r w:rsidRPr="00905B14">
        <w:t xml:space="preserve">Client Delivery Teams planning to deliver </w:t>
      </w:r>
      <w:r w:rsidR="00D23914">
        <w:t>Industrial AI Foundation</w:t>
      </w:r>
      <w:r w:rsidRPr="00905B14">
        <w:t>.</w:t>
      </w:r>
    </w:p>
    <w:p w14:paraId="534584DB" w14:textId="77777777" w:rsidR="00612FB1" w:rsidRPr="00905B14" w:rsidRDefault="00612FB1" w:rsidP="003828BA">
      <w:pPr>
        <w:pStyle w:val="Heading2"/>
      </w:pPr>
      <w:bookmarkStart w:id="8" w:name="_Toc218867374"/>
      <w:r w:rsidRPr="00905B14">
        <w:t>Purpose</w:t>
      </w:r>
      <w:bookmarkEnd w:id="8"/>
    </w:p>
    <w:p w14:paraId="2D06A086" w14:textId="0D7B17BB" w:rsidR="00612FB1" w:rsidRPr="00905B14" w:rsidRDefault="00612FB1" w:rsidP="006462AB">
      <w:r w:rsidRPr="00905B14">
        <w:t xml:space="preserve">This reference document includes information about paths, inputs, outputs, and error management for APIs related to </w:t>
      </w:r>
      <w:r w:rsidR="00D23914">
        <w:t>IAI</w:t>
      </w:r>
      <w:r w:rsidRPr="00905B14">
        <w:t xml:space="preserve"> Smart KPIs</w:t>
      </w:r>
      <w:r w:rsidR="00D67A1E" w:rsidRPr="00905B14">
        <w:t xml:space="preserve"> on Azure</w:t>
      </w:r>
      <w:r w:rsidRPr="00905B14">
        <w:t>. The document includes descriptions of APIs used for configuration as well as descriptions of APIs that provide middleware functionality.</w:t>
      </w:r>
    </w:p>
    <w:p w14:paraId="7248FBC9" w14:textId="7BA2C0BD" w:rsidR="00612FB1" w:rsidRPr="00905B14" w:rsidRDefault="006519A1" w:rsidP="003828BA">
      <w:pPr>
        <w:pStyle w:val="Heading2"/>
      </w:pPr>
      <w:r w:rsidRPr="00905B14">
        <w:br w:type="column"/>
      </w:r>
      <w:bookmarkStart w:id="9" w:name="_Toc218867375"/>
      <w:r w:rsidR="00612FB1" w:rsidRPr="00905B14">
        <w:t>Prerequisites</w:t>
      </w:r>
      <w:bookmarkEnd w:id="9"/>
    </w:p>
    <w:p w14:paraId="74F03651" w14:textId="77777777" w:rsidR="00612FB1" w:rsidRPr="00905B14" w:rsidRDefault="00612FB1" w:rsidP="00612FB1">
      <w:pPr>
        <w:rPr>
          <w:rFonts w:cs="Calibri"/>
        </w:rPr>
      </w:pPr>
      <w:r w:rsidRPr="00905B14">
        <w:rPr>
          <w:rFonts w:cs="Calibri"/>
        </w:rPr>
        <w:t xml:space="preserve">An API testing tool such as </w:t>
      </w:r>
      <w:hyperlink r:id="rId13">
        <w:r w:rsidRPr="00905B14">
          <w:rPr>
            <w:rStyle w:val="Hyperlink"/>
            <w:rFonts w:cs="Calibri"/>
          </w:rPr>
          <w:t>Postman</w:t>
        </w:r>
      </w:hyperlink>
      <w:r w:rsidRPr="00905B14">
        <w:rPr>
          <w:rFonts w:cs="Calibri"/>
        </w:rPr>
        <w:t>.</w:t>
      </w:r>
    </w:p>
    <w:p w14:paraId="3E60BBA2" w14:textId="77777777" w:rsidR="00612FB1" w:rsidRPr="00905B14" w:rsidRDefault="00612FB1" w:rsidP="003828BA">
      <w:pPr>
        <w:pStyle w:val="Heading2"/>
      </w:pPr>
      <w:bookmarkStart w:id="10" w:name="_Toc218867376"/>
      <w:r w:rsidRPr="00905B14">
        <w:t>Contacts</w:t>
      </w:r>
      <w:bookmarkEnd w:id="10"/>
    </w:p>
    <w:p w14:paraId="64E139E6" w14:textId="65441743" w:rsidR="00612FB1" w:rsidRPr="00905B14" w:rsidRDefault="00612FB1" w:rsidP="00D339CB">
      <w:pPr>
        <w:numPr>
          <w:ilvl w:val="0"/>
          <w:numId w:val="9"/>
        </w:numPr>
        <w:rPr>
          <w:rStyle w:val="Hyperlink"/>
          <w:color w:val="auto"/>
          <w:u w:val="none"/>
        </w:rPr>
      </w:pPr>
      <w:hyperlink r:id="rId14" w:history="1">
        <w:r w:rsidRPr="00905B14">
          <w:rPr>
            <w:rStyle w:val="Hyperlink"/>
          </w:rPr>
          <w:t>florian.tournier@accenture.com</w:t>
        </w:r>
      </w:hyperlink>
    </w:p>
    <w:p w14:paraId="43CAD9B5" w14:textId="364261C4" w:rsidR="00F863D9" w:rsidRPr="00905B14" w:rsidRDefault="008F5155" w:rsidP="007B6730">
      <w:pPr>
        <w:numPr>
          <w:ilvl w:val="0"/>
          <w:numId w:val="9"/>
        </w:numPr>
      </w:pPr>
      <w:hyperlink r:id="rId15" w:history="1">
        <w:r w:rsidRPr="00905B14">
          <w:rPr>
            <w:rStyle w:val="Hyperlink"/>
          </w:rPr>
          <w:t>swati.verma.aneja@accenture.com</w:t>
        </w:r>
      </w:hyperlink>
      <w:r w:rsidRPr="00905B14">
        <w:t xml:space="preserve"> </w:t>
      </w:r>
    </w:p>
    <w:p w14:paraId="0F32D968" w14:textId="2AB19D48" w:rsidR="008F5155" w:rsidRPr="00905B14" w:rsidRDefault="008F5155" w:rsidP="007B6730">
      <w:pPr>
        <w:numPr>
          <w:ilvl w:val="0"/>
          <w:numId w:val="9"/>
        </w:numPr>
      </w:pPr>
      <w:hyperlink r:id="rId16" w:history="1">
        <w:r w:rsidRPr="00905B14">
          <w:rPr>
            <w:rStyle w:val="Hyperlink"/>
          </w:rPr>
          <w:t>thejash.s.suresh@accenture.com</w:t>
        </w:r>
      </w:hyperlink>
      <w:r w:rsidRPr="00905B14">
        <w:t xml:space="preserve"> </w:t>
      </w:r>
    </w:p>
    <w:p w14:paraId="3998F2C4" w14:textId="1B492409" w:rsidR="007D7240" w:rsidRPr="00905B14" w:rsidRDefault="007D7240" w:rsidP="007B6730">
      <w:pPr>
        <w:numPr>
          <w:ilvl w:val="0"/>
          <w:numId w:val="9"/>
        </w:numPr>
      </w:pPr>
      <w:hyperlink r:id="rId17" w:history="1">
        <w:r w:rsidRPr="00905B14">
          <w:rPr>
            <w:rStyle w:val="Hyperlink"/>
          </w:rPr>
          <w:t>prakhar.shoree@accenture.com</w:t>
        </w:r>
      </w:hyperlink>
      <w:r w:rsidRPr="00905B14">
        <w:t xml:space="preserve"> </w:t>
      </w:r>
    </w:p>
    <w:p w14:paraId="08E32CD3" w14:textId="77777777" w:rsidR="00612FB1" w:rsidRPr="00905B14" w:rsidRDefault="00612FB1" w:rsidP="003828BA">
      <w:pPr>
        <w:pStyle w:val="Heading2"/>
      </w:pPr>
      <w:bookmarkStart w:id="11" w:name="_Toc218867377"/>
      <w:r w:rsidRPr="00905B14">
        <w:t>Related Links</w:t>
      </w:r>
      <w:bookmarkEnd w:id="11"/>
    </w:p>
    <w:p w14:paraId="0E3B61EA" w14:textId="23CFA861" w:rsidR="00612FB1" w:rsidRPr="00905B14" w:rsidRDefault="00612FB1" w:rsidP="007B6730">
      <w:pPr>
        <w:numPr>
          <w:ilvl w:val="0"/>
          <w:numId w:val="8"/>
        </w:numPr>
        <w:rPr>
          <w:rStyle w:val="Hyperlink"/>
          <w:rFonts w:cs="Graphik"/>
        </w:rPr>
      </w:pPr>
      <w:r w:rsidRPr="00905B14">
        <w:fldChar w:fldCharType="begin"/>
      </w:r>
      <w:r w:rsidRPr="00905B14">
        <w:instrText xml:space="preserve"> HYPERLINK "https://industryxdevhub.accenture.com/assetdetails/45" </w:instrText>
      </w:r>
      <w:r w:rsidRPr="00905B14">
        <w:fldChar w:fldCharType="separate"/>
      </w:r>
      <w:r w:rsidR="00D23914">
        <w:rPr>
          <w:rStyle w:val="Hyperlink"/>
          <w:rFonts w:cs="Graphik"/>
        </w:rPr>
        <w:t>IAI</w:t>
      </w:r>
      <w:r w:rsidRPr="00905B14">
        <w:rPr>
          <w:rStyle w:val="Hyperlink"/>
          <w:rFonts w:cs="Graphik"/>
        </w:rPr>
        <w:t xml:space="preserve"> </w:t>
      </w:r>
      <w:r w:rsidRPr="00905B14">
        <w:rPr>
          <w:rStyle w:val="Hyperlink"/>
        </w:rPr>
        <w:t>Release Notes</w:t>
      </w:r>
    </w:p>
    <w:p w14:paraId="1727F785" w14:textId="44DF8874" w:rsidR="0057309A" w:rsidRPr="00905B14" w:rsidRDefault="00612FB1" w:rsidP="007B6730">
      <w:pPr>
        <w:numPr>
          <w:ilvl w:val="0"/>
          <w:numId w:val="8"/>
        </w:numPr>
        <w:rPr>
          <w:rStyle w:val="Hyperlink"/>
          <w:color w:val="auto"/>
          <w:u w:val="none"/>
        </w:rPr>
      </w:pPr>
      <w:r w:rsidRPr="00905B14">
        <w:fldChar w:fldCharType="end"/>
      </w:r>
      <w:hyperlink r:id="rId18" w:history="1">
        <w:r w:rsidR="00D23914">
          <w:rPr>
            <w:rStyle w:val="Hyperlink"/>
          </w:rPr>
          <w:t>IAI</w:t>
        </w:r>
        <w:r w:rsidR="0057309A" w:rsidRPr="00905B14">
          <w:rPr>
            <w:rStyle w:val="Hyperlink"/>
          </w:rPr>
          <w:t xml:space="preserve"> General Architecture</w:t>
        </w:r>
      </w:hyperlink>
    </w:p>
    <w:p w14:paraId="734F74EB" w14:textId="0477EA42" w:rsidR="00480693" w:rsidRPr="00905B14" w:rsidRDefault="00480693" w:rsidP="007B6730">
      <w:pPr>
        <w:numPr>
          <w:ilvl w:val="0"/>
          <w:numId w:val="8"/>
        </w:numPr>
      </w:pPr>
      <w:hyperlink r:id="rId19" w:history="1">
        <w:r w:rsidR="00D23914">
          <w:rPr>
            <w:rStyle w:val="Hyperlink"/>
          </w:rPr>
          <w:t>IAI</w:t>
        </w:r>
        <w:r w:rsidRPr="00905B14">
          <w:rPr>
            <w:rStyle w:val="Hyperlink"/>
          </w:rPr>
          <w:t xml:space="preserve"> Smart KPIs Resources</w:t>
        </w:r>
      </w:hyperlink>
    </w:p>
    <w:p w14:paraId="4A453FC6" w14:textId="6A94E09B" w:rsidR="00DC5CB7" w:rsidRPr="00905B14" w:rsidRDefault="00BA7876" w:rsidP="007B6730">
      <w:pPr>
        <w:numPr>
          <w:ilvl w:val="0"/>
          <w:numId w:val="8"/>
        </w:numPr>
        <w:rPr>
          <w:rStyle w:val="Hyperlink"/>
          <w:color w:val="auto"/>
          <w:u w:val="none"/>
        </w:rPr>
      </w:pPr>
      <w:hyperlink r:id="rId20" w:tgtFrame="_blank" w:history="1">
        <w:r w:rsidR="00D23914">
          <w:rPr>
            <w:rStyle w:val="Hyperlink"/>
            <w:color w:val="004DFF"/>
            <w:spacing w:val="2"/>
            <w:shd w:val="clear" w:color="auto" w:fill="FFFFFF"/>
          </w:rPr>
          <w:t>IAI</w:t>
        </w:r>
        <w:r w:rsidRPr="00905B14">
          <w:rPr>
            <w:rStyle w:val="Hyperlink"/>
            <w:color w:val="004DFF"/>
            <w:spacing w:val="2"/>
            <w:shd w:val="clear" w:color="auto" w:fill="FFFFFF"/>
          </w:rPr>
          <w:t xml:space="preserve"> People Management Resources</w:t>
        </w:r>
      </w:hyperlink>
    </w:p>
    <w:p w14:paraId="0FA3A240" w14:textId="77777777" w:rsidR="00612FB1" w:rsidRPr="00905B14" w:rsidRDefault="00612FB1" w:rsidP="007B6730">
      <w:pPr>
        <w:numPr>
          <w:ilvl w:val="0"/>
          <w:numId w:val="7"/>
        </w:numPr>
      </w:pPr>
      <w:hyperlink r:id="rId21" w:history="1">
        <w:r w:rsidRPr="00905B14">
          <w:rPr>
            <w:rStyle w:val="Hyperlink"/>
          </w:rPr>
          <w:t>API Management Documentation</w:t>
        </w:r>
      </w:hyperlink>
    </w:p>
    <w:p w14:paraId="139418D1" w14:textId="77777777" w:rsidR="00612FB1" w:rsidRPr="00905B14" w:rsidRDefault="00612FB1" w:rsidP="007B6730">
      <w:pPr>
        <w:numPr>
          <w:ilvl w:val="0"/>
          <w:numId w:val="7"/>
        </w:numPr>
        <w:rPr>
          <w:rFonts w:cs="Calibri"/>
          <w:u w:val="single"/>
        </w:rPr>
      </w:pPr>
      <w:hyperlink r:id="rId22" w:tgtFrame="_blank" w:history="1">
        <w:r w:rsidRPr="00905B14">
          <w:rPr>
            <w:rStyle w:val="Hyperlink"/>
          </w:rPr>
          <w:t>REST API</w:t>
        </w:r>
      </w:hyperlink>
      <w:r w:rsidRPr="00905B14">
        <w:rPr>
          <w:rFonts w:cs="Calibri"/>
          <w:shd w:val="clear" w:color="auto" w:fill="FFFFFF"/>
        </w:rPr>
        <w:t> </w:t>
      </w:r>
    </w:p>
    <w:bookmarkEnd w:id="2"/>
    <w:p w14:paraId="41AA43B6" w14:textId="77777777" w:rsidR="000C312C" w:rsidRPr="00905B14" w:rsidRDefault="000C312C" w:rsidP="003B2A80">
      <w:pPr>
        <w:pStyle w:val="Heading1"/>
        <w:rPr>
          <w:lang w:val="en-US"/>
        </w:rPr>
        <w:sectPr w:rsidR="000C312C" w:rsidRPr="00905B14" w:rsidSect="004400E6">
          <w:type w:val="continuous"/>
          <w:pgSz w:w="15840" w:h="15840" w:code="5"/>
          <w:pgMar w:top="1440" w:right="1440" w:bottom="1440" w:left="1440" w:header="720" w:footer="619" w:gutter="0"/>
          <w:cols w:num="2" w:sep="1" w:space="720" w:equalWidth="0">
            <w:col w:w="7200" w:space="720"/>
            <w:col w:w="5040"/>
          </w:cols>
          <w:docGrid w:linePitch="360"/>
        </w:sectPr>
      </w:pPr>
    </w:p>
    <w:p w14:paraId="7D675CE0" w14:textId="77777777" w:rsidR="00612FB1" w:rsidRPr="00905B14" w:rsidRDefault="00B03D5A" w:rsidP="003B2A80">
      <w:pPr>
        <w:pStyle w:val="Heading1"/>
        <w:rPr>
          <w:lang w:val="en-US"/>
        </w:rPr>
      </w:pPr>
      <w:bookmarkStart w:id="12" w:name="_Toc218867378"/>
      <w:r w:rsidRPr="00905B14">
        <w:rPr>
          <w:lang w:val="en-US"/>
        </w:rPr>
        <w:lastRenderedPageBreak/>
        <w:t>Smart KPIs APIs</w:t>
      </w:r>
      <w:bookmarkEnd w:id="12"/>
    </w:p>
    <w:p w14:paraId="0162FF14" w14:textId="11612AD8" w:rsidR="00612FB1" w:rsidRPr="00905B14" w:rsidRDefault="00612FB1" w:rsidP="00A503A9">
      <w:pPr>
        <w:ind w:right="4320"/>
      </w:pPr>
      <w:r w:rsidRPr="00905B14">
        <w:t xml:space="preserve">The Python-based Smart KPIs microservices listed below are built and hosted in a cloud-agnostic Kubernetes environment that provides the APIs access to </w:t>
      </w:r>
      <w:r w:rsidR="00D23914">
        <w:t>IAI</w:t>
      </w:r>
      <w:r w:rsidRPr="00905B14">
        <w:t xml:space="preserve"> functionalities and data through an API management service gateway—</w:t>
      </w:r>
      <w:hyperlink r:id="rId23" w:history="1">
        <w:r w:rsidRPr="00905B14">
          <w:rPr>
            <w:rStyle w:val="Hyperlink"/>
          </w:rPr>
          <w:t>Azure API Management REST API | Microsoft Learn</w:t>
        </w:r>
      </w:hyperlink>
      <w:r w:rsidRPr="00905B14">
        <w:t>. It authenticates and authorizes registered APIs. See the related links section for more information on APIs.</w:t>
      </w:r>
    </w:p>
    <w:p w14:paraId="0E9DC623" w14:textId="63EEEABD" w:rsidR="00CA2BF4" w:rsidRPr="00905B14" w:rsidRDefault="00612FB1" w:rsidP="00A503A9">
      <w:pPr>
        <w:ind w:right="4320"/>
      </w:pPr>
      <w:r w:rsidRPr="00905B14">
        <w:t xml:space="preserve">The microservices act as middleware and provide a unified interface between the various backends of </w:t>
      </w:r>
      <w:r w:rsidR="00D23914">
        <w:t>IAI</w:t>
      </w:r>
      <w:r w:rsidRPr="00905B14">
        <w:t xml:space="preserve"> and the consumers of the </w:t>
      </w:r>
      <w:r w:rsidR="00D67A1E" w:rsidRPr="00905B14">
        <w:t>data.</w:t>
      </w:r>
      <w:r w:rsidR="004A6F03" w:rsidRPr="00905B14">
        <w:t xml:space="preserve"> </w:t>
      </w:r>
      <w:r w:rsidR="004D1D73" w:rsidRPr="00905B14">
        <w:t>The</w:t>
      </w:r>
      <w:r w:rsidR="00943763" w:rsidRPr="00905B14">
        <w:t xml:space="preserve"> APIs </w:t>
      </w:r>
      <w:r w:rsidR="00AF3C73" w:rsidRPr="00905B14">
        <w:t>support both OT and Non-OT KPIs.</w:t>
      </w:r>
      <w:r w:rsidRPr="00905B14">
        <w:t xml:space="preserve"> </w:t>
      </w:r>
      <w:r w:rsidR="00CA2BF4" w:rsidRPr="00905B14">
        <w:t>For both types, the Computation Trigger time is mandatory and must be specified in 24 hours format (hh:mm:ss) UTC.</w:t>
      </w:r>
    </w:p>
    <w:p w14:paraId="66BFA592" w14:textId="77777777" w:rsidR="00CA2BF4" w:rsidRPr="00905B14" w:rsidRDefault="00CA2BF4" w:rsidP="00511C59">
      <w:pPr>
        <w:pStyle w:val="Heading2"/>
        <w:sectPr w:rsidR="00CA2BF4" w:rsidRPr="00905B14" w:rsidSect="00CD7F33">
          <w:pgSz w:w="15840" w:h="20160" w:code="5"/>
          <w:pgMar w:top="1440" w:right="1440" w:bottom="1440" w:left="1440" w:header="720" w:footer="619" w:gutter="0"/>
          <w:cols w:space="720"/>
          <w:docGrid w:linePitch="360"/>
        </w:sectPr>
      </w:pPr>
    </w:p>
    <w:p w14:paraId="122B62F8" w14:textId="77777777" w:rsidR="00511C59" w:rsidRPr="00905B14" w:rsidRDefault="003142F2" w:rsidP="00511C59">
      <w:pPr>
        <w:pStyle w:val="Heading2"/>
      </w:pPr>
      <w:bookmarkStart w:id="13" w:name="_Toc218867379"/>
      <w:r w:rsidRPr="00905B14">
        <w:t>OT</w:t>
      </w:r>
      <w:r w:rsidR="0033781D" w:rsidRPr="00905B14">
        <w:t xml:space="preserve"> (Operation Twin)</w:t>
      </w:r>
      <w:r w:rsidRPr="00905B14">
        <w:t xml:space="preserve"> KPIs</w:t>
      </w:r>
      <w:bookmarkEnd w:id="13"/>
      <w:r w:rsidRPr="00905B14">
        <w:t xml:space="preserve"> </w:t>
      </w:r>
    </w:p>
    <w:p w14:paraId="580470E0" w14:textId="576FB16F" w:rsidR="001D579E" w:rsidRPr="00905B14" w:rsidRDefault="00511C59" w:rsidP="00653384">
      <w:r w:rsidRPr="00905B14">
        <w:t xml:space="preserve">These APIs </w:t>
      </w:r>
      <w:r w:rsidR="003142F2" w:rsidRPr="00905B14">
        <w:t xml:space="preserve">rely on time-series data points sourced from specific parameters. These parameters represent continuous data streams that capture asset performance over time. </w:t>
      </w:r>
      <w:r w:rsidR="00E34E4A" w:rsidRPr="00905B14">
        <w:t xml:space="preserve">In this case the </w:t>
      </w:r>
      <w:r w:rsidR="001C2644" w:rsidRPr="00905B14">
        <w:t xml:space="preserve">KPI Configuration template must have </w:t>
      </w:r>
      <w:r w:rsidR="001D579E" w:rsidRPr="00905B14">
        <w:t xml:space="preserve">the Input_Resource_Type_Actual </w:t>
      </w:r>
      <w:r w:rsidR="00BD1E78" w:rsidRPr="00905B14">
        <w:t>set to</w:t>
      </w:r>
      <w:r w:rsidR="001D579E" w:rsidRPr="00905B14">
        <w:t xml:space="preserve"> Timeseries</w:t>
      </w:r>
      <w:r w:rsidR="00BD1E78" w:rsidRPr="00905B14">
        <w:t>.</w:t>
      </w:r>
      <w:r w:rsidR="001D579E" w:rsidRPr="00905B14">
        <w:t xml:space="preserve"> </w:t>
      </w:r>
    </w:p>
    <w:p w14:paraId="0E68BE69" w14:textId="77777777" w:rsidR="00511C59" w:rsidRPr="00905B14" w:rsidRDefault="003142F2" w:rsidP="00511C59">
      <w:pPr>
        <w:pStyle w:val="Heading2"/>
      </w:pPr>
      <w:bookmarkStart w:id="14" w:name="_Toc218867380"/>
      <w:r w:rsidRPr="00905B14">
        <w:t>Non-OT KPIs</w:t>
      </w:r>
      <w:bookmarkEnd w:id="14"/>
    </w:p>
    <w:p w14:paraId="11FA2031" w14:textId="03751E18" w:rsidR="00653384" w:rsidRPr="00905B14" w:rsidRDefault="00511C59" w:rsidP="00653384">
      <w:r w:rsidRPr="00905B14">
        <w:t>These APIs</w:t>
      </w:r>
      <w:r w:rsidR="003142F2" w:rsidRPr="00905B14">
        <w:t xml:space="preserve"> are driven by event-based data, typically linked to significant operational events, providing flexibility for event-driven monitoring. Non</w:t>
      </w:r>
      <w:r w:rsidR="008F3EF1" w:rsidRPr="00905B14">
        <w:t>-</w:t>
      </w:r>
      <w:r w:rsidR="003142F2" w:rsidRPr="00905B14">
        <w:t>OT KPIs support shift-based calculations.</w:t>
      </w:r>
      <w:r w:rsidR="00943763" w:rsidRPr="00905B14">
        <w:t xml:space="preserve"> </w:t>
      </w:r>
      <w:r w:rsidR="00E34E4A" w:rsidRPr="00905B14">
        <w:t xml:space="preserve">In this case, the </w:t>
      </w:r>
      <w:r w:rsidR="00A62CE6" w:rsidRPr="00905B14">
        <w:t>Template Mapping Column is mandatory</w:t>
      </w:r>
      <w:r w:rsidR="00DA6998" w:rsidRPr="00905B14">
        <w:t xml:space="preserve"> and the </w:t>
      </w:r>
      <w:r w:rsidR="00653384" w:rsidRPr="00905B14">
        <w:t>KPI Configuration template must have the Input_Resource_Type_Actual set to Events.</w:t>
      </w:r>
    </w:p>
    <w:p w14:paraId="585D101E" w14:textId="43B1B372" w:rsidR="00A62CE6" w:rsidRPr="00905B14" w:rsidRDefault="00A62CE6" w:rsidP="00A62CE6"/>
    <w:p w14:paraId="613FC175" w14:textId="77777777" w:rsidR="00CA2BF4" w:rsidRPr="00905B14" w:rsidRDefault="00CA2BF4" w:rsidP="006462AB">
      <w:pPr>
        <w:sectPr w:rsidR="00CA2BF4" w:rsidRPr="00905B14" w:rsidSect="00653384">
          <w:type w:val="continuous"/>
          <w:pgSz w:w="15840" w:h="20160" w:code="5"/>
          <w:pgMar w:top="1440" w:right="1440" w:bottom="1440" w:left="1440" w:header="720" w:footer="619" w:gutter="0"/>
          <w:cols w:num="2" w:sep="1" w:space="1440"/>
          <w:docGrid w:linePitch="360"/>
        </w:sectPr>
      </w:pPr>
    </w:p>
    <w:p w14:paraId="1E35A199" w14:textId="77777777" w:rsidR="004D4BA4" w:rsidRPr="00905B14" w:rsidRDefault="004D4BA4" w:rsidP="004D4BA4">
      <w:pPr>
        <w:spacing w:before="120" w:after="120"/>
        <w:ind w:right="1159"/>
        <w:jc w:val="left"/>
        <w:rPr>
          <w:b/>
          <w:bCs/>
        </w:rPr>
        <w:sectPr w:rsidR="004D4BA4" w:rsidRPr="00905B14" w:rsidSect="00CA2BF4">
          <w:type w:val="continuous"/>
          <w:pgSz w:w="15840" w:h="20160" w:code="5"/>
          <w:pgMar w:top="1440" w:right="1440" w:bottom="1440" w:left="1440" w:header="720" w:footer="619" w:gutter="0"/>
          <w:cols w:space="720"/>
          <w:docGrid w:linePitch="360"/>
        </w:sectPr>
      </w:pPr>
    </w:p>
    <w:p w14:paraId="3A4ECF1E" w14:textId="77777777" w:rsidR="004D4BA4" w:rsidRPr="00905B14" w:rsidRDefault="004D4BA4" w:rsidP="004D4BA4">
      <w:pPr>
        <w:spacing w:before="120" w:after="120"/>
        <w:ind w:right="1159"/>
        <w:jc w:val="left"/>
        <w:rPr>
          <w:b/>
          <w:bCs/>
        </w:rPr>
      </w:pPr>
      <w:r w:rsidRPr="00905B14">
        <w:rPr>
          <w:b/>
          <w:bCs/>
        </w:rPr>
        <w:t>Configuration Microservice KPIs</w:t>
      </w:r>
    </w:p>
    <w:p w14:paraId="547088E6" w14:textId="417C7522" w:rsidR="008C08F6" w:rsidRPr="00905B14" w:rsidRDefault="004D4BA4" w:rsidP="00977143">
      <w:pPr>
        <w:ind w:right="4320"/>
      </w:pPr>
      <w:r w:rsidRPr="00905B14">
        <w:t xml:space="preserve">The Smart KPIs Configuration Microservice is a flask-based microservice that is positioned between </w:t>
      </w:r>
      <w:r w:rsidR="00D23914">
        <w:t>IAI</w:t>
      </w:r>
      <w:r w:rsidR="004E0E5A" w:rsidRPr="00905B14">
        <w:t>'</w:t>
      </w:r>
      <w:r w:rsidRPr="00905B14">
        <w:t xml:space="preserve">s Smart KPI Config UI and Azure. The request received from the processed configuration tool UI is processed and the output is stored in the Azure portal. The API for the microservice can be called using Postman or the Smart KPIs Config UI tool with the necessary inputs. It is a clean canvas that stitches together other modularized </w:t>
      </w:r>
      <w:r w:rsidR="00D23914">
        <w:t>IAI</w:t>
      </w:r>
      <w:r w:rsidRPr="00905B14">
        <w:t xml:space="preserve"> components. User login/authentication is part of the component</w:t>
      </w:r>
    </w:p>
    <w:p w14:paraId="656160A2" w14:textId="77777777" w:rsidR="004D4BA4" w:rsidRPr="00905B14" w:rsidRDefault="004D4BA4" w:rsidP="004D4BA4">
      <w:pPr>
        <w:pStyle w:val="ListParagraph"/>
        <w:numPr>
          <w:ilvl w:val="0"/>
          <w:numId w:val="18"/>
        </w:numPr>
      </w:pPr>
      <w:r w:rsidRPr="00905B14">
        <w:t>POST- CREATE CONFIG FILE</w:t>
      </w:r>
    </w:p>
    <w:p w14:paraId="63C50A5B" w14:textId="77777777" w:rsidR="004D4BA4" w:rsidRPr="00905B14" w:rsidRDefault="004D4BA4" w:rsidP="004D4BA4">
      <w:pPr>
        <w:pStyle w:val="ListParagraph"/>
        <w:numPr>
          <w:ilvl w:val="0"/>
          <w:numId w:val="18"/>
        </w:numPr>
      </w:pPr>
      <w:r w:rsidRPr="00905B14">
        <w:t>POST- KPI CREATION</w:t>
      </w:r>
    </w:p>
    <w:p w14:paraId="192B274B" w14:textId="77777777" w:rsidR="004D4BA4" w:rsidRPr="00905B14" w:rsidRDefault="004D4BA4" w:rsidP="004D4BA4">
      <w:pPr>
        <w:pStyle w:val="ListParagraph"/>
        <w:numPr>
          <w:ilvl w:val="0"/>
          <w:numId w:val="18"/>
        </w:numPr>
      </w:pPr>
      <w:r w:rsidRPr="00905B14">
        <w:t>POST- EXCELDOWNLOAD API</w:t>
      </w:r>
    </w:p>
    <w:p w14:paraId="25DCA3BE" w14:textId="278F20BE" w:rsidR="004D4BA4" w:rsidRPr="00905B14" w:rsidRDefault="004D4BA4" w:rsidP="004D4BA4">
      <w:pPr>
        <w:pStyle w:val="ListParagraph"/>
        <w:numPr>
          <w:ilvl w:val="0"/>
          <w:numId w:val="18"/>
        </w:numPr>
      </w:pPr>
      <w:r w:rsidRPr="00905B14">
        <w:t>GET- KPISPERPLANT API</w:t>
      </w:r>
    </w:p>
    <w:p w14:paraId="5482D2D4" w14:textId="77F282B2" w:rsidR="004D4BA4" w:rsidRPr="00905B14" w:rsidRDefault="004D4BA4" w:rsidP="004D4BA4">
      <w:pPr>
        <w:ind w:right="470"/>
        <w:jc w:val="left"/>
        <w:rPr>
          <w:b/>
          <w:bCs/>
        </w:rPr>
      </w:pPr>
      <w:r w:rsidRPr="00905B14">
        <w:rPr>
          <w:b/>
          <w:bCs/>
        </w:rPr>
        <w:t>Microservice APIs</w:t>
      </w:r>
    </w:p>
    <w:p w14:paraId="38E3FA24" w14:textId="26602130" w:rsidR="004D4BA4" w:rsidRPr="00905B14" w:rsidRDefault="004D4BA4" w:rsidP="00977143">
      <w:pPr>
        <w:ind w:right="4320"/>
      </w:pPr>
      <w:r w:rsidRPr="00905B14">
        <w:t xml:space="preserve">The middleware microservice provides a unified interface between the different backends of </w:t>
      </w:r>
      <w:r w:rsidR="00D23914">
        <w:t>IAI</w:t>
      </w:r>
      <w:r w:rsidRPr="00905B14">
        <w:t xml:space="preserve"> and the consumers of the data (</w:t>
      </w:r>
      <w:r w:rsidR="00D23914">
        <w:t>IAI</w:t>
      </w:r>
      <w:r w:rsidRPr="00905B14">
        <w:t xml:space="preserve"> Applications). These services are accessed from the </w:t>
      </w:r>
      <w:r w:rsidR="00D23914">
        <w:t>IAI</w:t>
      </w:r>
      <w:r w:rsidRPr="00905B14">
        <w:t xml:space="preserve"> application and are used in end-user visualization. Using Smart KPIs, users can have a contextualized view of operational performance through KPIs and can critically analyze business performance and drive decisions.</w:t>
      </w:r>
    </w:p>
    <w:p w14:paraId="06D99409" w14:textId="77777777" w:rsidR="004D4BA4" w:rsidRPr="00905B14" w:rsidRDefault="004D4BA4" w:rsidP="004D4BA4">
      <w:pPr>
        <w:pStyle w:val="ListParagraph"/>
        <w:numPr>
          <w:ilvl w:val="0"/>
          <w:numId w:val="19"/>
        </w:numPr>
      </w:pPr>
      <w:r w:rsidRPr="00905B14">
        <w:t>GET- KPI DASHBOARD</w:t>
      </w:r>
    </w:p>
    <w:p w14:paraId="6410D145" w14:textId="77777777" w:rsidR="004D4BA4" w:rsidRPr="00905B14" w:rsidRDefault="004D4BA4" w:rsidP="004D4BA4">
      <w:pPr>
        <w:pStyle w:val="ListParagraph"/>
        <w:numPr>
          <w:ilvl w:val="0"/>
          <w:numId w:val="19"/>
        </w:numPr>
      </w:pPr>
      <w:r w:rsidRPr="00905B14">
        <w:t>GET- KPI DRILLDOWN</w:t>
      </w:r>
    </w:p>
    <w:p w14:paraId="74392027" w14:textId="77777777" w:rsidR="004D4BA4" w:rsidRPr="00905B14" w:rsidRDefault="004D4BA4" w:rsidP="004D4BA4">
      <w:pPr>
        <w:pStyle w:val="ListParagraph"/>
        <w:numPr>
          <w:ilvl w:val="0"/>
          <w:numId w:val="19"/>
        </w:numPr>
      </w:pPr>
      <w:r w:rsidRPr="00905B14">
        <w:t>POST- SMART-KPITILE</w:t>
      </w:r>
    </w:p>
    <w:p w14:paraId="4E935B13" w14:textId="77777777" w:rsidR="004D4BA4" w:rsidRPr="00905B14" w:rsidRDefault="004D4BA4" w:rsidP="004D4BA4">
      <w:pPr>
        <w:pStyle w:val="ListParagraph"/>
        <w:numPr>
          <w:ilvl w:val="0"/>
          <w:numId w:val="19"/>
        </w:numPr>
      </w:pPr>
      <w:r w:rsidRPr="00905B14">
        <w:t>POST- TRENDLINE API</w:t>
      </w:r>
    </w:p>
    <w:p w14:paraId="0619B8C1" w14:textId="77777777" w:rsidR="004D4BA4" w:rsidRPr="00905B14" w:rsidRDefault="004D4BA4" w:rsidP="004D4BA4">
      <w:pPr>
        <w:pStyle w:val="ListParagraph"/>
        <w:numPr>
          <w:ilvl w:val="0"/>
          <w:numId w:val="19"/>
        </w:numPr>
      </w:pPr>
      <w:r w:rsidRPr="00905B14">
        <w:t xml:space="preserve">GET- LIST API </w:t>
      </w:r>
    </w:p>
    <w:p w14:paraId="23D17737" w14:textId="77777777" w:rsidR="004D4BA4" w:rsidRPr="00905B14" w:rsidRDefault="004D4BA4" w:rsidP="004D4BA4">
      <w:pPr>
        <w:pStyle w:val="ListParagraph"/>
        <w:numPr>
          <w:ilvl w:val="0"/>
          <w:numId w:val="19"/>
        </w:numPr>
      </w:pPr>
      <w:r w:rsidRPr="00905B14">
        <w:t>POST- DEVIATION API</w:t>
      </w:r>
    </w:p>
    <w:p w14:paraId="35D74E2D" w14:textId="77777777" w:rsidR="004D4BA4" w:rsidRPr="00905B14" w:rsidRDefault="004D4BA4" w:rsidP="004D4BA4">
      <w:pPr>
        <w:pStyle w:val="ListParagraph"/>
        <w:numPr>
          <w:ilvl w:val="0"/>
          <w:numId w:val="19"/>
        </w:numPr>
      </w:pPr>
      <w:r w:rsidRPr="00905B14">
        <w:t>POST- DRILLDOWN DEVIATION</w:t>
      </w:r>
    </w:p>
    <w:p w14:paraId="1FDEDBFB" w14:textId="77777777" w:rsidR="004D4BA4" w:rsidRPr="00905B14" w:rsidRDefault="004D4BA4" w:rsidP="004D4BA4">
      <w:pPr>
        <w:pStyle w:val="ListParagraph"/>
        <w:numPr>
          <w:ilvl w:val="0"/>
          <w:numId w:val="19"/>
        </w:numPr>
      </w:pPr>
      <w:r w:rsidRPr="00905B14">
        <w:t xml:space="preserve">POST-RAG API </w:t>
      </w:r>
    </w:p>
    <w:p w14:paraId="3AB6DD54" w14:textId="43A9F889" w:rsidR="004D4BA4" w:rsidRPr="00905B14" w:rsidRDefault="004D4BA4" w:rsidP="004D4BA4">
      <w:pPr>
        <w:pStyle w:val="ListParagraph"/>
        <w:numPr>
          <w:ilvl w:val="0"/>
          <w:numId w:val="19"/>
        </w:numPr>
      </w:pPr>
      <w:r w:rsidRPr="00905B14">
        <w:t>POST-INSIGHT API</w:t>
      </w:r>
    </w:p>
    <w:p w14:paraId="0A8538A9" w14:textId="77777777" w:rsidR="004D4BA4" w:rsidRPr="00905B14" w:rsidRDefault="004D4BA4" w:rsidP="00273CC3">
      <w:pPr>
        <w:sectPr w:rsidR="004D4BA4" w:rsidRPr="00905B14" w:rsidSect="0060256E">
          <w:type w:val="continuous"/>
          <w:pgSz w:w="15840" w:h="20160" w:code="5"/>
          <w:pgMar w:top="1440" w:right="1440" w:bottom="1440" w:left="1440" w:header="720" w:footer="619" w:gutter="0"/>
          <w:cols w:sep="1" w:space="720"/>
          <w:docGrid w:linePitch="360"/>
        </w:sectPr>
      </w:pPr>
    </w:p>
    <w:p w14:paraId="58FB8CE9" w14:textId="77777777" w:rsidR="004A6F03" w:rsidRPr="00905B14" w:rsidRDefault="004A6F03" w:rsidP="004A6F03">
      <w:pPr>
        <w:pStyle w:val="Heading2"/>
      </w:pPr>
      <w:bookmarkStart w:id="15" w:name="_Toc218867381"/>
      <w:r w:rsidRPr="00905B14">
        <w:t>Authentication</w:t>
      </w:r>
      <w:bookmarkEnd w:id="15"/>
    </w:p>
    <w:p w14:paraId="4559B996" w14:textId="207A0444" w:rsidR="004A6F03" w:rsidRPr="00905B14" w:rsidRDefault="004A6F03" w:rsidP="00977143">
      <w:pPr>
        <w:ind w:right="4230"/>
      </w:pPr>
      <w:r w:rsidRPr="00905B14">
        <w:t xml:space="preserve">The APIs use an authentication token, which can be retrieved either from the </w:t>
      </w:r>
      <w:r w:rsidR="00D23914">
        <w:t>IAI</w:t>
      </w:r>
      <w:r w:rsidRPr="00905B14">
        <w:t xml:space="preserve"> UI interface or using a tool like Postman, Requirements other than the authentication token, if any, are mentioned under the corresponding KPI. All the time zones are in </w:t>
      </w:r>
      <w:hyperlink r:id="rId24" w:history="1">
        <w:r w:rsidRPr="00905B14">
          <w:rPr>
            <w:rStyle w:val="Hyperlink"/>
          </w:rPr>
          <w:t>Epoch time UTC</w:t>
        </w:r>
      </w:hyperlink>
      <w:r w:rsidRPr="00905B14">
        <w:t xml:space="preserve"> format. </w:t>
      </w:r>
    </w:p>
    <w:p w14:paraId="5526D379" w14:textId="77777777" w:rsidR="006D6935" w:rsidRPr="00905B14" w:rsidRDefault="006D6935" w:rsidP="00C75EAF">
      <w:pPr>
        <w:pStyle w:val="Heading1"/>
        <w:rPr>
          <w:lang w:val="en-US"/>
        </w:rPr>
        <w:sectPr w:rsidR="006D6935" w:rsidRPr="00905B14" w:rsidSect="00977143">
          <w:type w:val="continuous"/>
          <w:pgSz w:w="15840" w:h="20160" w:code="5"/>
          <w:pgMar w:top="1440" w:right="1530" w:bottom="1440" w:left="1440" w:header="720" w:footer="619" w:gutter="0"/>
          <w:cols w:space="720"/>
          <w:docGrid w:linePitch="360"/>
        </w:sectPr>
      </w:pPr>
    </w:p>
    <w:p w14:paraId="636EDD98" w14:textId="77777777" w:rsidR="00C75EAF" w:rsidRPr="00905B14" w:rsidRDefault="00C75EAF" w:rsidP="00C75EAF">
      <w:pPr>
        <w:pStyle w:val="Heading1"/>
        <w:rPr>
          <w:color w:val="000000" w:themeColor="text1"/>
          <w:u w:val="single"/>
          <w:lang w:val="en-US"/>
        </w:rPr>
      </w:pPr>
      <w:bookmarkStart w:id="16" w:name="_Toc218867382"/>
      <w:r w:rsidRPr="00905B14">
        <w:rPr>
          <w:lang w:val="en-US"/>
        </w:rPr>
        <w:t>API Data Flow Mapping</w:t>
      </w:r>
      <w:bookmarkEnd w:id="16"/>
    </w:p>
    <w:p w14:paraId="37CFB42B" w14:textId="77777777" w:rsidR="007C5F67" w:rsidRPr="00905B14" w:rsidRDefault="007C5F67" w:rsidP="00C75EAF">
      <w:pPr>
        <w:rPr>
          <w:rFonts w:eastAsia="Graphik" w:cs="Graphik"/>
          <w:b/>
          <w:color w:val="000000" w:themeColor="text1"/>
        </w:rPr>
        <w:sectPr w:rsidR="007C5F67" w:rsidRPr="00905B14" w:rsidSect="00CD7F33">
          <w:pgSz w:w="15840" w:h="20160" w:code="5"/>
          <w:pgMar w:top="1440" w:right="1440" w:bottom="1440" w:left="1440" w:header="720" w:footer="619" w:gutter="0"/>
          <w:cols w:space="720"/>
          <w:docGrid w:linePitch="360"/>
        </w:sectPr>
      </w:pPr>
    </w:p>
    <w:p w14:paraId="2F380DCD" w14:textId="77777777" w:rsidR="00C75EAF" w:rsidRPr="00905B14" w:rsidRDefault="00C75EAF" w:rsidP="00C75EAF">
      <w:pPr>
        <w:rPr>
          <w:rFonts w:eastAsia="Graphik" w:cs="Graphik"/>
          <w:color w:val="000000" w:themeColor="text1"/>
        </w:rPr>
      </w:pPr>
      <w:r w:rsidRPr="00905B14">
        <w:rPr>
          <w:rFonts w:eastAsia="Graphik" w:cs="Graphik"/>
          <w:b/>
          <w:color w:val="000000" w:themeColor="text1"/>
        </w:rPr>
        <w:t>Configuration Microservice KPIs</w:t>
      </w:r>
      <w:r w:rsidRPr="00905B14">
        <w:rPr>
          <w:rFonts w:eastAsia="Graphik" w:cs="Graphik"/>
          <w:color w:val="000000" w:themeColor="text1"/>
        </w:rPr>
        <w:t xml:space="preserve">: APIs that manage the creation and configuration of KPIs, primarily interacting with the Azure SQL Server. </w:t>
      </w:r>
    </w:p>
    <w:p w14:paraId="14763570" w14:textId="4DA86526" w:rsidR="00C75EAF" w:rsidRPr="00905B14" w:rsidRDefault="00C75EAF" w:rsidP="00C75EAF">
      <w:pPr>
        <w:rPr>
          <w:rFonts w:eastAsia="Graphik" w:cs="Graphik"/>
          <w:color w:val="000000" w:themeColor="text1"/>
        </w:rPr>
      </w:pPr>
      <w:r w:rsidRPr="00905B14">
        <w:rPr>
          <w:rFonts w:eastAsia="Graphik" w:cs="Graphik"/>
          <w:b/>
          <w:color w:val="000000" w:themeColor="text1"/>
        </w:rPr>
        <w:t>Microservice KPIs</w:t>
      </w:r>
      <w:r w:rsidRPr="00905B14">
        <w:rPr>
          <w:rFonts w:eastAsia="Graphik" w:cs="Graphik"/>
          <w:color w:val="000000" w:themeColor="text1"/>
        </w:rPr>
        <w:t xml:space="preserve">: APIs that are used for </w:t>
      </w:r>
      <w:r w:rsidR="00565302" w:rsidRPr="00905B14">
        <w:rPr>
          <w:rFonts w:eastAsia="Graphik" w:cs="Graphik"/>
          <w:color w:val="000000" w:themeColor="text1"/>
        </w:rPr>
        <w:t xml:space="preserve">the </w:t>
      </w:r>
      <w:r w:rsidRPr="00905B14">
        <w:rPr>
          <w:rFonts w:eastAsia="Graphik" w:cs="Graphik"/>
          <w:color w:val="000000" w:themeColor="text1"/>
        </w:rPr>
        <w:t xml:space="preserve">front end of Smart KPIs, and interact with Azure SQL Server, Azure Data Explorer, and Azure Digital Twins. </w:t>
      </w:r>
    </w:p>
    <w:p w14:paraId="363FB5C1" w14:textId="77777777" w:rsidR="007C5F67" w:rsidRPr="00905B14" w:rsidRDefault="007C5F67">
      <w:pPr>
        <w:rPr>
          <w:rFonts w:eastAsia="Graphik" w:cs="Graphik"/>
          <w:color w:val="FFFFFF" w:themeColor="background1"/>
        </w:rPr>
        <w:sectPr w:rsidR="007C5F67" w:rsidRPr="00905B14" w:rsidSect="007C5F67">
          <w:type w:val="continuous"/>
          <w:pgSz w:w="15840" w:h="20160" w:code="5"/>
          <w:pgMar w:top="1440" w:right="1440" w:bottom="1440" w:left="1440" w:header="720" w:footer="619" w:gutter="0"/>
          <w:cols w:num="2" w:space="720"/>
          <w:docGrid w:linePitch="360"/>
        </w:sectPr>
      </w:pPr>
    </w:p>
    <w:tbl>
      <w:tblPr>
        <w:tblStyle w:val="TableGridLight"/>
        <w:tblW w:w="0" w:type="auto"/>
        <w:tblLook w:val="04A0" w:firstRow="1" w:lastRow="0" w:firstColumn="1" w:lastColumn="0" w:noHBand="0" w:noVBand="1"/>
      </w:tblPr>
      <w:tblGrid>
        <w:gridCol w:w="3930"/>
        <w:gridCol w:w="2869"/>
        <w:gridCol w:w="6151"/>
      </w:tblGrid>
      <w:tr w:rsidR="007D730F" w:rsidRPr="00905B14" w14:paraId="6FBF5343" w14:textId="77777777" w:rsidTr="007D730F">
        <w:tc>
          <w:tcPr>
            <w:tcW w:w="4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15ECB380" w14:textId="77777777" w:rsidR="00C75EAF" w:rsidRPr="00905B14" w:rsidRDefault="00C75EAF" w:rsidP="00A503A9">
            <w:pPr>
              <w:spacing w:before="240" w:after="240"/>
              <w:rPr>
                <w:rFonts w:eastAsia="Graphik" w:cs="Graphik"/>
              </w:rPr>
            </w:pPr>
            <w:r w:rsidRPr="00905B14">
              <w:rPr>
                <w:rFonts w:eastAsia="Graphik" w:cs="Graphik"/>
              </w:rPr>
              <w:t>Type</w:t>
            </w:r>
          </w:p>
        </w:tc>
        <w:tc>
          <w:tcPr>
            <w:tcW w:w="3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4AEF69D" w14:textId="77777777" w:rsidR="00C75EAF" w:rsidRPr="00905B14" w:rsidRDefault="00C75EAF" w:rsidP="00A503A9">
            <w:pPr>
              <w:spacing w:before="240" w:after="240"/>
              <w:rPr>
                <w:rFonts w:eastAsia="Graphik" w:cs="Graphik"/>
              </w:rPr>
            </w:pPr>
            <w:r w:rsidRPr="00905B14">
              <w:rPr>
                <w:rFonts w:eastAsia="Graphik" w:cs="Graphik"/>
              </w:rPr>
              <w:t>Data Flow</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3737B8F5" w14:textId="77777777" w:rsidR="00C75EAF" w:rsidRPr="00905B14" w:rsidRDefault="00C75EAF" w:rsidP="00A503A9">
            <w:pPr>
              <w:spacing w:before="240" w:after="240"/>
              <w:rPr>
                <w:rFonts w:eastAsia="Graphik" w:cs="Graphik"/>
              </w:rPr>
            </w:pPr>
            <w:r w:rsidRPr="00905B14">
              <w:rPr>
                <w:rFonts w:eastAsia="Graphik" w:cs="Graphik"/>
              </w:rPr>
              <w:t>API</w:t>
            </w:r>
          </w:p>
        </w:tc>
      </w:tr>
      <w:tr w:rsidR="007D730F" w:rsidRPr="00905B14" w14:paraId="39286B16" w14:textId="77777777" w:rsidTr="007D730F">
        <w:tc>
          <w:tcPr>
            <w:tcW w:w="4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19EA1D64" w14:textId="77777777" w:rsidR="00C75EAF" w:rsidRPr="00905B14" w:rsidRDefault="00C75EAF" w:rsidP="00A503A9">
            <w:pPr>
              <w:spacing w:before="240" w:after="240"/>
              <w:rPr>
                <w:rFonts w:eastAsia="Graphik" w:cs="Graphik"/>
              </w:rPr>
            </w:pPr>
            <w:r w:rsidRPr="00905B14">
              <w:rPr>
                <w:rFonts w:eastAsia="Graphik" w:cs="Graphik"/>
              </w:rPr>
              <w:t>Configuration Microservice KPIs</w:t>
            </w:r>
          </w:p>
        </w:tc>
        <w:tc>
          <w:tcPr>
            <w:tcW w:w="3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76361B" w14:textId="77777777" w:rsidR="00C75EAF" w:rsidRPr="00905B14" w:rsidRDefault="00C75EAF" w:rsidP="00A503A9">
            <w:pPr>
              <w:spacing w:before="240" w:after="240"/>
              <w:rPr>
                <w:rFonts w:eastAsia="Graphik" w:cs="Graphik"/>
              </w:rPr>
            </w:pPr>
            <w:r w:rsidRPr="00905B14">
              <w:rPr>
                <w:rFonts w:eastAsia="Graphik" w:cs="Graphik"/>
              </w:rPr>
              <w:t>Azure SQL Server</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068D29" w14:textId="77777777" w:rsidR="00C75EAF" w:rsidRPr="00905B14" w:rsidRDefault="00C75EAF" w:rsidP="00A503A9">
            <w:pPr>
              <w:spacing w:before="240" w:after="240"/>
              <w:rPr>
                <w:rFonts w:eastAsia="Graphik" w:cs="Graphik"/>
              </w:rPr>
            </w:pPr>
            <w:r w:rsidRPr="00905B14">
              <w:rPr>
                <w:rFonts w:eastAsia="Graphik" w:cs="Graphik"/>
              </w:rPr>
              <w:t>POST- CREATE CONFIG FILE</w:t>
            </w:r>
          </w:p>
          <w:p w14:paraId="0D62588E" w14:textId="77777777" w:rsidR="00C75EAF" w:rsidRPr="00905B14" w:rsidRDefault="00C75EAF" w:rsidP="00A503A9">
            <w:pPr>
              <w:spacing w:before="240" w:after="240"/>
              <w:rPr>
                <w:rFonts w:eastAsia="Graphik" w:cs="Graphik"/>
              </w:rPr>
            </w:pPr>
            <w:r w:rsidRPr="00905B14">
              <w:rPr>
                <w:rFonts w:eastAsia="Graphik" w:cs="Graphik"/>
              </w:rPr>
              <w:t>POST- KPI CREATION</w:t>
            </w:r>
          </w:p>
          <w:p w14:paraId="10EC0054" w14:textId="77777777" w:rsidR="00C75EAF" w:rsidRPr="00905B14" w:rsidRDefault="00C75EAF" w:rsidP="00A503A9">
            <w:pPr>
              <w:spacing w:before="240" w:after="240"/>
              <w:rPr>
                <w:rFonts w:eastAsia="Graphik" w:cs="Graphik"/>
              </w:rPr>
            </w:pPr>
            <w:r w:rsidRPr="00905B14">
              <w:rPr>
                <w:rFonts w:eastAsia="Graphik" w:cs="Graphik"/>
              </w:rPr>
              <w:t>POST- EXCELDOWNLOAD API</w:t>
            </w:r>
          </w:p>
          <w:p w14:paraId="48D54798" w14:textId="77777777" w:rsidR="00C75EAF" w:rsidRPr="00905B14" w:rsidRDefault="00C75EAF" w:rsidP="00A503A9">
            <w:pPr>
              <w:spacing w:before="240" w:after="240"/>
              <w:rPr>
                <w:rFonts w:eastAsia="Graphik" w:cs="Graphik"/>
              </w:rPr>
            </w:pPr>
            <w:r w:rsidRPr="00905B14">
              <w:rPr>
                <w:rFonts w:eastAsia="Graphik" w:cs="Graphik"/>
              </w:rPr>
              <w:t>GET- KPISPERPLANT API</w:t>
            </w:r>
          </w:p>
        </w:tc>
      </w:tr>
      <w:tr w:rsidR="007D730F" w:rsidRPr="00905B14" w14:paraId="01AA0D53" w14:textId="77777777" w:rsidTr="007D730F">
        <w:tc>
          <w:tcPr>
            <w:tcW w:w="439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EA0EECD" w14:textId="77777777" w:rsidR="00C75EAF" w:rsidRPr="00905B14" w:rsidRDefault="00C75EAF" w:rsidP="00A503A9">
            <w:pPr>
              <w:spacing w:before="240" w:after="240"/>
              <w:rPr>
                <w:rFonts w:eastAsia="Graphik" w:cs="Graphik"/>
              </w:rPr>
            </w:pPr>
            <w:r w:rsidRPr="00905B14">
              <w:rPr>
                <w:rFonts w:eastAsia="Graphik" w:cs="Graphik"/>
              </w:rPr>
              <w:t>Microservice KPIs</w:t>
            </w:r>
          </w:p>
        </w:tc>
        <w:tc>
          <w:tcPr>
            <w:tcW w:w="326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F61712" w14:textId="77777777" w:rsidR="00C75EAF" w:rsidRPr="00905B14" w:rsidRDefault="00C75EAF" w:rsidP="00A503A9">
            <w:pPr>
              <w:spacing w:before="240" w:after="240"/>
              <w:rPr>
                <w:rFonts w:eastAsia="Graphik" w:cs="Graphik"/>
              </w:rPr>
            </w:pPr>
            <w:r w:rsidRPr="00905B14">
              <w:rPr>
                <w:rFonts w:eastAsia="Graphik" w:cs="Graphik"/>
              </w:rPr>
              <w:t>Azure Digital Twins</w:t>
            </w:r>
          </w:p>
          <w:p w14:paraId="21DFFD42" w14:textId="77777777" w:rsidR="00C75EAF" w:rsidRPr="00905B14" w:rsidRDefault="00C75EAF" w:rsidP="00A503A9">
            <w:pPr>
              <w:spacing w:before="240" w:after="240"/>
              <w:rPr>
                <w:rFonts w:eastAsia="Graphik" w:cs="Graphik"/>
              </w:rPr>
            </w:pPr>
            <w:r w:rsidRPr="00905B14">
              <w:rPr>
                <w:rFonts w:eastAsia="Graphik" w:cs="Graphik"/>
              </w:rPr>
              <w:t>Azure SQL Server</w:t>
            </w:r>
          </w:p>
        </w:tc>
        <w:tc>
          <w:tcPr>
            <w:tcW w:w="69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03A026" w14:textId="77777777" w:rsidR="00C75EAF" w:rsidRPr="00905B14" w:rsidRDefault="00C75EAF" w:rsidP="00A503A9">
            <w:pPr>
              <w:spacing w:before="240" w:after="240"/>
              <w:rPr>
                <w:rFonts w:eastAsia="Graphik" w:cs="Graphik"/>
              </w:rPr>
            </w:pPr>
            <w:r w:rsidRPr="00905B14">
              <w:rPr>
                <w:rFonts w:eastAsia="Graphik" w:cs="Graphik"/>
              </w:rPr>
              <w:t>GET- KPI DASHBOARD</w:t>
            </w:r>
          </w:p>
          <w:p w14:paraId="0B239D1C" w14:textId="77777777" w:rsidR="00C75EAF" w:rsidRPr="00905B14" w:rsidRDefault="00C75EAF" w:rsidP="00A503A9">
            <w:pPr>
              <w:spacing w:before="240" w:after="240"/>
              <w:rPr>
                <w:rFonts w:eastAsia="Graphik" w:cs="Graphik"/>
              </w:rPr>
            </w:pPr>
            <w:r w:rsidRPr="00905B14">
              <w:rPr>
                <w:rFonts w:eastAsia="Graphik" w:cs="Graphik"/>
              </w:rPr>
              <w:t>GET- KPI DRILLDOWN</w:t>
            </w:r>
          </w:p>
          <w:p w14:paraId="704F03B3" w14:textId="77777777" w:rsidR="00C75EAF" w:rsidRPr="00905B14" w:rsidRDefault="00C75EAF" w:rsidP="00A503A9">
            <w:pPr>
              <w:spacing w:before="240" w:after="240"/>
              <w:rPr>
                <w:rFonts w:eastAsia="Graphik" w:cs="Graphik"/>
              </w:rPr>
            </w:pPr>
            <w:r w:rsidRPr="00905B14">
              <w:rPr>
                <w:rFonts w:eastAsia="Graphik" w:cs="Graphik"/>
              </w:rPr>
              <w:t>POST- SMART-KPITILE</w:t>
            </w:r>
          </w:p>
          <w:p w14:paraId="224DE3A3" w14:textId="77777777" w:rsidR="00C75EAF" w:rsidRPr="00905B14" w:rsidRDefault="00C75EAF" w:rsidP="00A503A9">
            <w:pPr>
              <w:spacing w:before="240" w:after="240"/>
              <w:rPr>
                <w:rFonts w:eastAsia="Graphik" w:cs="Graphik"/>
              </w:rPr>
            </w:pPr>
            <w:r w:rsidRPr="00905B14">
              <w:rPr>
                <w:rFonts w:eastAsia="Graphik" w:cs="Graphik"/>
              </w:rPr>
              <w:t>POST- TRENDLINE API</w:t>
            </w:r>
          </w:p>
          <w:p w14:paraId="2122B690" w14:textId="77777777" w:rsidR="00C75EAF" w:rsidRPr="00905B14" w:rsidRDefault="00C75EAF" w:rsidP="00A503A9">
            <w:pPr>
              <w:spacing w:before="240" w:after="240"/>
              <w:rPr>
                <w:rFonts w:eastAsia="Graphik" w:cs="Graphik"/>
              </w:rPr>
            </w:pPr>
            <w:r w:rsidRPr="00905B14">
              <w:rPr>
                <w:rFonts w:eastAsia="Graphik" w:cs="Graphik"/>
              </w:rPr>
              <w:t xml:space="preserve">GET- LIST API </w:t>
            </w:r>
          </w:p>
          <w:p w14:paraId="4BC27DB1" w14:textId="77777777" w:rsidR="00C75EAF" w:rsidRPr="00905B14" w:rsidRDefault="00C75EAF" w:rsidP="00A503A9">
            <w:pPr>
              <w:spacing w:before="240" w:after="240"/>
              <w:rPr>
                <w:rFonts w:eastAsia="Graphik" w:cs="Graphik"/>
              </w:rPr>
            </w:pPr>
            <w:r w:rsidRPr="00905B14">
              <w:rPr>
                <w:rFonts w:eastAsia="Graphik" w:cs="Graphik"/>
              </w:rPr>
              <w:t>POST- DEVIATION API</w:t>
            </w:r>
          </w:p>
          <w:p w14:paraId="7F5CBECC" w14:textId="77777777" w:rsidR="00C75EAF" w:rsidRPr="00905B14" w:rsidRDefault="00C75EAF" w:rsidP="00A503A9">
            <w:pPr>
              <w:spacing w:before="240" w:after="240"/>
              <w:rPr>
                <w:rFonts w:eastAsia="Graphik" w:cs="Graphik"/>
              </w:rPr>
            </w:pPr>
            <w:r w:rsidRPr="00905B14">
              <w:rPr>
                <w:rFonts w:eastAsia="Graphik" w:cs="Graphik"/>
              </w:rPr>
              <w:t>POST-DRILLDOWN DEVIATION</w:t>
            </w:r>
          </w:p>
          <w:p w14:paraId="24108D99" w14:textId="77777777" w:rsidR="00C75EAF" w:rsidRPr="00905B14" w:rsidRDefault="00C75EAF" w:rsidP="00A503A9">
            <w:pPr>
              <w:spacing w:before="240" w:after="240"/>
              <w:rPr>
                <w:rFonts w:eastAsia="Graphik" w:cs="Graphik"/>
              </w:rPr>
            </w:pPr>
            <w:r w:rsidRPr="00905B14">
              <w:rPr>
                <w:rFonts w:eastAsia="Graphik" w:cs="Graphik"/>
              </w:rPr>
              <w:t xml:space="preserve">POST-RAG API </w:t>
            </w:r>
          </w:p>
          <w:p w14:paraId="2A14F93B" w14:textId="77777777" w:rsidR="00C75EAF" w:rsidRPr="00905B14" w:rsidRDefault="00C75EAF" w:rsidP="00A503A9">
            <w:pPr>
              <w:spacing w:before="240" w:after="240"/>
              <w:rPr>
                <w:rFonts w:eastAsia="Graphik" w:cs="Graphik"/>
              </w:rPr>
            </w:pPr>
            <w:r w:rsidRPr="00905B14">
              <w:rPr>
                <w:rFonts w:eastAsia="Graphik" w:cs="Graphik"/>
              </w:rPr>
              <w:t>POST-INSIGHT API</w:t>
            </w:r>
          </w:p>
        </w:tc>
      </w:tr>
    </w:tbl>
    <w:p w14:paraId="136647B2" w14:textId="77777777" w:rsidR="006D6935" w:rsidRPr="00905B14" w:rsidRDefault="006D6935" w:rsidP="003B2A80">
      <w:pPr>
        <w:pStyle w:val="Heading1"/>
        <w:rPr>
          <w:lang w:val="en-US"/>
        </w:rPr>
        <w:sectPr w:rsidR="006D6935" w:rsidRPr="00905B14" w:rsidSect="007C5F67">
          <w:type w:val="continuous"/>
          <w:pgSz w:w="15840" w:h="20160" w:code="5"/>
          <w:pgMar w:top="1440" w:right="1440" w:bottom="1440" w:left="1440" w:header="720" w:footer="619" w:gutter="0"/>
          <w:cols w:space="720"/>
          <w:docGrid w:linePitch="360"/>
        </w:sectPr>
      </w:pPr>
      <w:bookmarkStart w:id="17" w:name="_Toc115182693"/>
    </w:p>
    <w:p w14:paraId="5A748915" w14:textId="77777777" w:rsidR="00612FB1" w:rsidRPr="00905B14" w:rsidRDefault="00612FB1" w:rsidP="003B2A80">
      <w:pPr>
        <w:pStyle w:val="Heading1"/>
        <w:rPr>
          <w:lang w:val="en-US"/>
        </w:rPr>
      </w:pPr>
      <w:bookmarkStart w:id="18" w:name="_Toc218867383"/>
      <w:r w:rsidRPr="00905B14">
        <w:rPr>
          <w:lang w:val="en-US"/>
        </w:rPr>
        <w:t>Smart KPIs Configuration Microservice APIs</w:t>
      </w:r>
      <w:bookmarkEnd w:id="18"/>
    </w:p>
    <w:p w14:paraId="19219697" w14:textId="77777777" w:rsidR="00554BEC" w:rsidRPr="00905B14" w:rsidRDefault="00612FB1" w:rsidP="003828BA">
      <w:pPr>
        <w:pStyle w:val="Heading2"/>
      </w:pPr>
      <w:bookmarkStart w:id="19" w:name="_Toc218867384"/>
      <w:r w:rsidRPr="00905B14">
        <w:t xml:space="preserve">POST- </w:t>
      </w:r>
      <w:bookmarkEnd w:id="17"/>
      <w:r w:rsidR="15F96C6F" w:rsidRPr="00905B14">
        <w:t>CREATE CONFIG FILE</w:t>
      </w:r>
      <w:bookmarkEnd w:id="19"/>
    </w:p>
    <w:p w14:paraId="43BA296F" w14:textId="77777777" w:rsidR="00181F37" w:rsidRPr="00905B14" w:rsidRDefault="00181F37" w:rsidP="009F7B8C">
      <w:pPr>
        <w:sectPr w:rsidR="00181F37" w:rsidRPr="00905B14" w:rsidSect="00CD7F33">
          <w:pgSz w:w="15840" w:h="20160" w:code="5"/>
          <w:pgMar w:top="1440" w:right="1440" w:bottom="1440" w:left="1440" w:header="720" w:footer="619" w:gutter="0"/>
          <w:cols w:space="720"/>
          <w:docGrid w:linePitch="360"/>
        </w:sectPr>
      </w:pPr>
    </w:p>
    <w:p w14:paraId="51549D8C" w14:textId="6A39E028" w:rsidR="009F7B8C" w:rsidRPr="00905B14" w:rsidRDefault="176B158C" w:rsidP="009F7B8C">
      <w:r w:rsidRPr="00905B14">
        <w:t xml:space="preserve">The create config file </w:t>
      </w:r>
      <w:r w:rsidR="46107794" w:rsidRPr="00905B14">
        <w:t xml:space="preserve">Azure </w:t>
      </w:r>
      <w:r w:rsidR="4CBD500C" w:rsidRPr="00905B14">
        <w:t>API</w:t>
      </w:r>
      <w:r w:rsidRPr="00905B14">
        <w:t xml:space="preserve"> is a part of the </w:t>
      </w:r>
      <w:r w:rsidR="00D23914">
        <w:t>IAI</w:t>
      </w:r>
      <w:r w:rsidRPr="00905B14">
        <w:t>-SmartKPI-</w:t>
      </w:r>
      <w:r w:rsidR="532F2CE8" w:rsidRPr="00905B14">
        <w:t>Configuration</w:t>
      </w:r>
      <w:r w:rsidRPr="00905B14">
        <w:t xml:space="preserve"> </w:t>
      </w:r>
      <w:r w:rsidR="4D1F5E6B" w:rsidRPr="00905B14">
        <w:t>Microservice</w:t>
      </w:r>
      <w:r w:rsidRPr="00905B14">
        <w:t xml:space="preserve"> that is invoked by the UI to be consumed by the UI. The create config file </w:t>
      </w:r>
      <w:r w:rsidR="323CA0D1" w:rsidRPr="00905B14">
        <w:t>API</w:t>
      </w:r>
      <w:r w:rsidRPr="00905B14">
        <w:t xml:space="preserve"> is used to validate the KPI Template Excel file.</w:t>
      </w:r>
      <w:r w:rsidR="00181F37" w:rsidRPr="00905B14">
        <w:br w:type="column"/>
      </w:r>
      <w:r w:rsidRPr="00905B14">
        <w:t xml:space="preserve">Once all these validations are done and there is no error found, </w:t>
      </w:r>
      <w:r w:rsidR="00423BD1" w:rsidRPr="00905B14">
        <w:t xml:space="preserve">the </w:t>
      </w:r>
      <w:r w:rsidRPr="00905B14">
        <w:t xml:space="preserve">user </w:t>
      </w:r>
      <w:r w:rsidR="00423BD1" w:rsidRPr="00905B14">
        <w:t>can access</w:t>
      </w:r>
      <w:r w:rsidRPr="00905B14">
        <w:t xml:space="preserve"> </w:t>
      </w:r>
      <w:r w:rsidR="00423BD1" w:rsidRPr="00905B14">
        <w:t xml:space="preserve">the </w:t>
      </w:r>
      <w:r w:rsidRPr="00905B14">
        <w:t>KPI Hierarchy creation part.</w:t>
      </w:r>
      <w:r w:rsidR="005D4FFB" w:rsidRPr="00905B14">
        <w:t xml:space="preserve"> </w:t>
      </w:r>
      <w:r w:rsidR="009F7B8C" w:rsidRPr="00905B14">
        <w:t xml:space="preserve">To upload the KPI Template and validate, the Azure blob File Path </w:t>
      </w:r>
      <w:r w:rsidR="005D4FFB" w:rsidRPr="00905B14">
        <w:t xml:space="preserve">and </w:t>
      </w:r>
      <w:r w:rsidR="009F7B8C" w:rsidRPr="00905B14">
        <w:t>Authorization token</w:t>
      </w:r>
      <w:r w:rsidR="005D4FFB" w:rsidRPr="00905B14">
        <w:t xml:space="preserve"> must exist.</w:t>
      </w:r>
    </w:p>
    <w:p w14:paraId="57D464E9" w14:textId="77777777" w:rsidR="00181F37" w:rsidRPr="00905B14" w:rsidRDefault="00181F37" w:rsidP="009F7B8C">
      <w:pPr>
        <w:pStyle w:val="Heading3"/>
        <w:sectPr w:rsidR="00181F37" w:rsidRPr="00905B14" w:rsidSect="00181F37">
          <w:type w:val="continuous"/>
          <w:pgSz w:w="15840" w:h="20160" w:code="5"/>
          <w:pgMar w:top="1440" w:right="1440" w:bottom="1440" w:left="1440" w:header="720" w:footer="619" w:gutter="0"/>
          <w:cols w:num="2" w:space="720"/>
          <w:docGrid w:linePitch="360"/>
        </w:sectPr>
      </w:pPr>
    </w:p>
    <w:p w14:paraId="2041216E" w14:textId="7002291B" w:rsidR="00BB418E" w:rsidRPr="00905B14" w:rsidRDefault="00BB418E" w:rsidP="009F7B8C">
      <w:pPr>
        <w:pStyle w:val="Heading3"/>
      </w:pPr>
      <w:r w:rsidRPr="00905B14">
        <w:t>Specification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41"/>
        <w:gridCol w:w="10778"/>
      </w:tblGrid>
      <w:tr w:rsidR="00BB418E" w:rsidRPr="00905B14" w14:paraId="20BF282C" w14:textId="77777777" w:rsidTr="00BB418E">
        <w:trPr>
          <w:trHeight w:val="170"/>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48C3FBB" w14:textId="77777777" w:rsidR="00BB418E" w:rsidRPr="00905B14" w:rsidRDefault="00BB418E" w:rsidP="009F7B8C">
            <w:pPr>
              <w:spacing w:after="0"/>
            </w:pPr>
            <w:r w:rsidRPr="00905B14">
              <w:t>PROTOCOL</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3759418" w14:textId="77777777" w:rsidR="00BB418E" w:rsidRPr="00905B14" w:rsidRDefault="00BB418E" w:rsidP="0013530C">
            <w:pPr>
              <w:pStyle w:val="CodeSample"/>
              <w:rPr>
                <w:lang w:val="en-US"/>
              </w:rPr>
            </w:pPr>
            <w:r w:rsidRPr="00905B14">
              <w:rPr>
                <w:lang w:val="en-US"/>
              </w:rPr>
              <w:t>HTTPS</w:t>
            </w:r>
          </w:p>
        </w:tc>
      </w:tr>
      <w:tr w:rsidR="00BB418E" w:rsidRPr="00905B14" w14:paraId="5421DB99" w14:textId="77777777" w:rsidTr="00BB418E">
        <w:trPr>
          <w:trHeight w:val="72"/>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074F673" w14:textId="77777777" w:rsidR="00BB418E" w:rsidRPr="00905B14" w:rsidRDefault="00BB418E" w:rsidP="009F7B8C">
            <w:pPr>
              <w:spacing w:after="0"/>
            </w:pPr>
            <w:r w:rsidRPr="00905B14">
              <w:t>REQUEST URL</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0F29DD77" w14:textId="2212D785" w:rsidR="00BB418E" w:rsidRPr="00905B14" w:rsidRDefault="00BB418E" w:rsidP="0013530C">
            <w:pPr>
              <w:pStyle w:val="CodeSample"/>
              <w:rPr>
                <w:lang w:val="en-US"/>
              </w:rPr>
            </w:pPr>
            <w:r w:rsidRPr="00905B14">
              <w:rPr>
                <w:lang w:val="en-US"/>
              </w:rPr>
              <w:t>https://apim-aot-azure-dev.azure-api.net/api/smartkpi/configuration/file/assets/{assetid}</w:t>
            </w:r>
          </w:p>
        </w:tc>
      </w:tr>
      <w:tr w:rsidR="00BB418E" w:rsidRPr="00905B14" w14:paraId="2CA51356" w14:textId="77777777" w:rsidTr="00BB418E">
        <w:trPr>
          <w:trHeight w:val="2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1F2645C" w14:textId="77777777" w:rsidR="00BB418E" w:rsidRPr="00905B14" w:rsidRDefault="00BB418E" w:rsidP="009F7B8C">
            <w:pPr>
              <w:spacing w:after="0"/>
            </w:pPr>
            <w:r w:rsidRPr="00905B14">
              <w:t>METHOD</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B00E6DA" w14:textId="6A9F8DD4" w:rsidR="00BB418E" w:rsidRPr="00905B14" w:rsidRDefault="00BB418E" w:rsidP="0013530C">
            <w:pPr>
              <w:pStyle w:val="CodeSample"/>
              <w:rPr>
                <w:lang w:val="en-US"/>
              </w:rPr>
            </w:pPr>
            <w:r w:rsidRPr="00905B14">
              <w:rPr>
                <w:lang w:val="en-US"/>
              </w:rPr>
              <w:t>POST</w:t>
            </w:r>
          </w:p>
        </w:tc>
      </w:tr>
      <w:tr w:rsidR="00BB418E" w:rsidRPr="00905B14" w14:paraId="55E1E396" w14:textId="77777777" w:rsidTr="00BB418E">
        <w:trPr>
          <w:trHeight w:val="159"/>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3E3916C" w14:textId="77777777" w:rsidR="00BB418E" w:rsidRPr="00905B14" w:rsidRDefault="00BB418E" w:rsidP="009F7B8C">
            <w:pPr>
              <w:spacing w:after="0"/>
            </w:pPr>
            <w:r w:rsidRPr="00905B14">
              <w:t>CONTENT TYPE</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C4ECB80" w14:textId="77777777" w:rsidR="00BB418E" w:rsidRPr="00905B14" w:rsidRDefault="00BB418E" w:rsidP="0013530C">
            <w:pPr>
              <w:pStyle w:val="CodeSample"/>
              <w:rPr>
                <w:lang w:val="en-US"/>
              </w:rPr>
            </w:pPr>
            <w:r w:rsidRPr="00905B14">
              <w:rPr>
                <w:lang w:val="en-US"/>
              </w:rPr>
              <w:t>application / json</w:t>
            </w:r>
          </w:p>
        </w:tc>
      </w:tr>
      <w:tr w:rsidR="00BB418E" w:rsidRPr="00905B14" w14:paraId="236934BF" w14:textId="77777777" w:rsidTr="00BB418E">
        <w:trPr>
          <w:trHeight w:val="159"/>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5E4D585" w14:textId="77777777" w:rsidR="00BB418E" w:rsidRPr="00905B14" w:rsidRDefault="00BB418E" w:rsidP="009F7B8C">
            <w:pPr>
              <w:spacing w:after="0"/>
            </w:pPr>
            <w:r w:rsidRPr="00905B14">
              <w:t>JSON Response</w:t>
            </w:r>
          </w:p>
        </w:tc>
        <w:tc>
          <w:tcPr>
            <w:tcW w:w="10778"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6E03BF6" w14:textId="77777777" w:rsidR="00BB418E" w:rsidRPr="00905B14" w:rsidRDefault="00BB418E" w:rsidP="0013530C">
            <w:pPr>
              <w:pStyle w:val="CodeSample"/>
              <w:rPr>
                <w:lang w:val="en-US"/>
              </w:rPr>
            </w:pPr>
            <w:r w:rsidRPr="00905B14">
              <w:rPr>
                <w:lang w:val="en-US"/>
              </w:rPr>
              <w:t>{"message": "Request accepted"}</w:t>
            </w:r>
          </w:p>
        </w:tc>
      </w:tr>
    </w:tbl>
    <w:p w14:paraId="299D34DC" w14:textId="7D4B966A" w:rsidR="00554BEC" w:rsidRPr="00905B14" w:rsidRDefault="005B2962" w:rsidP="00701A1B">
      <w:pPr>
        <w:pStyle w:val="Heading3"/>
      </w:pPr>
      <w:r w:rsidRPr="00905B14">
        <w:t>Input Header</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63"/>
        <w:gridCol w:w="6094"/>
        <w:gridCol w:w="1752"/>
        <w:gridCol w:w="1578"/>
        <w:gridCol w:w="1404"/>
      </w:tblGrid>
      <w:tr w:rsidR="006D6935" w:rsidRPr="00905B14" w14:paraId="1F5DF0B9" w14:textId="77777777" w:rsidTr="00CD2AF0">
        <w:tc>
          <w:tcPr>
            <w:tcW w:w="13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DC63BE" w14:textId="77777777" w:rsidR="006D6935" w:rsidRPr="00905B14" w:rsidRDefault="006D6935" w:rsidP="00822FC5">
            <w:pPr>
              <w:spacing w:after="0"/>
            </w:pPr>
            <w:r w:rsidRPr="00905B14">
              <w:rPr>
                <w:b/>
              </w:rPr>
              <w:t>Parameter</w:t>
            </w:r>
          </w:p>
        </w:tc>
        <w:tc>
          <w:tcPr>
            <w:tcW w:w="440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EB3FAB" w14:textId="77777777" w:rsidR="006D6935" w:rsidRPr="00905B14" w:rsidRDefault="006D6935" w:rsidP="00822FC5">
            <w:pPr>
              <w:spacing w:after="0"/>
            </w:pPr>
            <w:r w:rsidRPr="00905B14">
              <w:rPr>
                <w:b/>
              </w:rPr>
              <w:t>Description</w:t>
            </w:r>
          </w:p>
        </w:tc>
        <w:tc>
          <w:tcPr>
            <w:tcW w:w="12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F6868C" w14:textId="77777777" w:rsidR="006D6935" w:rsidRPr="00905B14" w:rsidRDefault="006D6935" w:rsidP="00822FC5">
            <w:pPr>
              <w:spacing w:after="0"/>
            </w:pPr>
            <w:r w:rsidRPr="00905B14">
              <w:rPr>
                <w:b/>
              </w:rPr>
              <w:t>M/O</w:t>
            </w:r>
          </w:p>
        </w:tc>
        <w:tc>
          <w:tcPr>
            <w:tcW w:w="11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94736A" w14:textId="77777777" w:rsidR="006D6935" w:rsidRPr="00905B14" w:rsidRDefault="006D6935" w:rsidP="00822FC5">
            <w:pPr>
              <w:spacing w:after="0"/>
            </w:pPr>
            <w:r w:rsidRPr="00905B14">
              <w:rPr>
                <w:b/>
              </w:rPr>
              <w:t>Max Length</w:t>
            </w:r>
          </w:p>
        </w:tc>
        <w:tc>
          <w:tcPr>
            <w:tcW w:w="10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1C7915" w14:textId="77777777" w:rsidR="006D6935" w:rsidRPr="00905B14" w:rsidRDefault="006D6935" w:rsidP="00822FC5">
            <w:pPr>
              <w:spacing w:after="0"/>
            </w:pPr>
            <w:r w:rsidRPr="00905B14">
              <w:rPr>
                <w:b/>
              </w:rPr>
              <w:t>Type</w:t>
            </w:r>
          </w:p>
        </w:tc>
      </w:tr>
      <w:tr w:rsidR="006D6935" w:rsidRPr="00905B14" w14:paraId="2E383072" w14:textId="77777777" w:rsidTr="00CD2AF0">
        <w:trPr>
          <w:trHeight w:val="332"/>
        </w:trPr>
        <w:tc>
          <w:tcPr>
            <w:tcW w:w="1345" w:type="dxa"/>
            <w:tcBorders>
              <w:top w:val="single" w:sz="4" w:space="0" w:color="auto"/>
              <w:left w:val="single" w:sz="4" w:space="0" w:color="auto"/>
              <w:bottom w:val="single" w:sz="4" w:space="0" w:color="auto"/>
              <w:right w:val="single" w:sz="4" w:space="0" w:color="auto"/>
            </w:tcBorders>
            <w:vAlign w:val="center"/>
            <w:hideMark/>
          </w:tcPr>
          <w:p w14:paraId="71E8B7BB" w14:textId="77777777" w:rsidR="006D6935" w:rsidRPr="00905B14" w:rsidRDefault="006D6935" w:rsidP="00822FC5">
            <w:pPr>
              <w:spacing w:after="0"/>
            </w:pPr>
            <w:r w:rsidRPr="00905B14">
              <w:t>Authorization</w:t>
            </w:r>
          </w:p>
        </w:tc>
        <w:tc>
          <w:tcPr>
            <w:tcW w:w="4400" w:type="dxa"/>
            <w:tcBorders>
              <w:top w:val="single" w:sz="4" w:space="0" w:color="auto"/>
              <w:left w:val="single" w:sz="4" w:space="0" w:color="auto"/>
              <w:bottom w:val="single" w:sz="4" w:space="0" w:color="auto"/>
              <w:right w:val="single" w:sz="4" w:space="0" w:color="auto"/>
            </w:tcBorders>
            <w:vAlign w:val="center"/>
            <w:hideMark/>
          </w:tcPr>
          <w:p w14:paraId="07DD6890" w14:textId="77777777" w:rsidR="006D6935" w:rsidRPr="00905B14" w:rsidRDefault="006D6935" w:rsidP="00822FC5">
            <w:pPr>
              <w:spacing w:after="0"/>
              <w:rPr>
                <w:rFonts w:ascii="Consolas" w:hAnsi="Consolas"/>
              </w:rPr>
            </w:pPr>
            <w:r w:rsidRPr="00905B14">
              <w:rPr>
                <w:rFonts w:ascii="Consolas" w:hAnsi="Consolas"/>
              </w:rPr>
              <w:t>Token acquired from Azure AD based on the user credentials for further API calls. e.g., msal.accesstoken : { token: "Bearer {token}" }</w:t>
            </w:r>
          </w:p>
        </w:tc>
        <w:tc>
          <w:tcPr>
            <w:tcW w:w="1265" w:type="dxa"/>
            <w:tcBorders>
              <w:top w:val="single" w:sz="4" w:space="0" w:color="auto"/>
              <w:left w:val="single" w:sz="4" w:space="0" w:color="auto"/>
              <w:bottom w:val="single" w:sz="4" w:space="0" w:color="auto"/>
              <w:right w:val="single" w:sz="4" w:space="0" w:color="auto"/>
            </w:tcBorders>
            <w:vAlign w:val="center"/>
            <w:hideMark/>
          </w:tcPr>
          <w:p w14:paraId="540117E1" w14:textId="77777777" w:rsidR="006D6935" w:rsidRPr="00905B14" w:rsidRDefault="006D6935" w:rsidP="00822FC5">
            <w:pPr>
              <w:spacing w:after="0"/>
            </w:pPr>
            <w:r w:rsidRPr="00905B14">
              <w:t>M-Public</w:t>
            </w:r>
          </w:p>
        </w:tc>
        <w:tc>
          <w:tcPr>
            <w:tcW w:w="1139" w:type="dxa"/>
            <w:tcBorders>
              <w:top w:val="single" w:sz="4" w:space="0" w:color="auto"/>
              <w:left w:val="single" w:sz="4" w:space="0" w:color="auto"/>
              <w:bottom w:val="single" w:sz="4" w:space="0" w:color="auto"/>
              <w:right w:val="single" w:sz="4" w:space="0" w:color="auto"/>
            </w:tcBorders>
            <w:vAlign w:val="center"/>
            <w:hideMark/>
          </w:tcPr>
          <w:p w14:paraId="48FDFC16" w14:textId="77777777" w:rsidR="006D6935" w:rsidRPr="00905B14" w:rsidRDefault="006D6935" w:rsidP="00822FC5">
            <w:pPr>
              <w:spacing w:after="0"/>
            </w:pPr>
            <w:r w:rsidRPr="00905B14">
              <w:t>**</w:t>
            </w:r>
          </w:p>
        </w:tc>
        <w:tc>
          <w:tcPr>
            <w:tcW w:w="1014" w:type="dxa"/>
            <w:tcBorders>
              <w:top w:val="single" w:sz="4" w:space="0" w:color="auto"/>
              <w:left w:val="single" w:sz="4" w:space="0" w:color="auto"/>
              <w:bottom w:val="single" w:sz="4" w:space="0" w:color="auto"/>
              <w:right w:val="single" w:sz="4" w:space="0" w:color="auto"/>
            </w:tcBorders>
            <w:vAlign w:val="center"/>
            <w:hideMark/>
          </w:tcPr>
          <w:p w14:paraId="52BCC0AB" w14:textId="77777777" w:rsidR="006D6935" w:rsidRPr="00905B14" w:rsidRDefault="006D6935" w:rsidP="00822FC5">
            <w:pPr>
              <w:spacing w:after="0"/>
            </w:pPr>
            <w:r w:rsidRPr="00905B14">
              <w:t>String</w:t>
            </w:r>
          </w:p>
        </w:tc>
      </w:tr>
    </w:tbl>
    <w:p w14:paraId="42513D52" w14:textId="260D9E60" w:rsidR="000C312C" w:rsidRPr="00905B14" w:rsidRDefault="00CD2AF0" w:rsidP="005B7D1F">
      <w:pPr>
        <w:pStyle w:val="Heading3"/>
      </w:pPr>
      <w:r w:rsidRPr="00905B14">
        <w:t>Input Body</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47"/>
        <w:gridCol w:w="6426"/>
        <w:gridCol w:w="1720"/>
        <w:gridCol w:w="1539"/>
        <w:gridCol w:w="1359"/>
      </w:tblGrid>
      <w:tr w:rsidR="00F719F5" w:rsidRPr="00905B14" w14:paraId="2282FC2F" w14:textId="77777777">
        <w:tc>
          <w:tcPr>
            <w:tcW w:w="16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ECF25F" w14:textId="77777777" w:rsidR="00F719F5" w:rsidRPr="00905B14" w:rsidRDefault="00F719F5" w:rsidP="00822FC5">
            <w:pPr>
              <w:spacing w:after="0"/>
              <w:rPr>
                <w:b/>
                <w:bCs/>
              </w:rPr>
            </w:pPr>
            <w:r w:rsidRPr="00905B14">
              <w:rPr>
                <w:b/>
                <w:bCs/>
              </w:rPr>
              <w:t>Parameter</w:t>
            </w:r>
          </w:p>
        </w:tc>
        <w:tc>
          <w:tcPr>
            <w:tcW w:w="63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1B103B" w14:textId="77777777" w:rsidR="00F719F5" w:rsidRPr="00905B14" w:rsidRDefault="00F719F5" w:rsidP="00822FC5">
            <w:pPr>
              <w:spacing w:after="0"/>
              <w:rPr>
                <w:b/>
                <w:bCs/>
              </w:rPr>
            </w:pPr>
            <w:r w:rsidRPr="00905B14">
              <w:rPr>
                <w:b/>
                <w:bCs/>
              </w:rPr>
              <w:t>Description</w:t>
            </w:r>
          </w:p>
        </w:tc>
        <w:tc>
          <w:tcPr>
            <w:tcW w:w="17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4AB2F4" w14:textId="77777777" w:rsidR="00F719F5" w:rsidRPr="00905B14" w:rsidRDefault="00F719F5" w:rsidP="00822FC5">
            <w:pPr>
              <w:spacing w:after="0"/>
              <w:rPr>
                <w:b/>
                <w:bCs/>
              </w:rPr>
            </w:pPr>
            <w:r w:rsidRPr="00905B14">
              <w:rPr>
                <w:b/>
                <w:bCs/>
              </w:rPr>
              <w:t>M/O</w:t>
            </w:r>
          </w:p>
        </w:tc>
        <w:tc>
          <w:tcPr>
            <w:tcW w:w="15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BFF682" w14:textId="77777777" w:rsidR="00F719F5" w:rsidRPr="00905B14" w:rsidRDefault="00F719F5" w:rsidP="00822FC5">
            <w:pPr>
              <w:spacing w:after="0"/>
              <w:rPr>
                <w:b/>
                <w:bCs/>
              </w:rPr>
            </w:pPr>
            <w:r w:rsidRPr="00905B14">
              <w:rPr>
                <w:b/>
                <w:bCs/>
              </w:rPr>
              <w:t>Max Length</w:t>
            </w:r>
          </w:p>
        </w:tc>
        <w:tc>
          <w:tcPr>
            <w:tcW w:w="13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60B817" w14:textId="77777777" w:rsidR="00F719F5" w:rsidRPr="00905B14" w:rsidRDefault="00F719F5" w:rsidP="00822FC5">
            <w:pPr>
              <w:spacing w:after="0"/>
              <w:rPr>
                <w:b/>
                <w:bCs/>
              </w:rPr>
            </w:pPr>
            <w:r w:rsidRPr="00905B14">
              <w:rPr>
                <w:b/>
                <w:bCs/>
              </w:rPr>
              <w:t>Type</w:t>
            </w:r>
          </w:p>
        </w:tc>
      </w:tr>
      <w:tr w:rsidR="00F719F5" w:rsidRPr="00905B14" w14:paraId="00BB5EA7" w14:textId="77777777">
        <w:trPr>
          <w:trHeight w:val="190"/>
        </w:trPr>
        <w:tc>
          <w:tcPr>
            <w:tcW w:w="1638" w:type="dxa"/>
            <w:tcBorders>
              <w:top w:val="single" w:sz="4" w:space="0" w:color="auto"/>
              <w:left w:val="single" w:sz="4" w:space="0" w:color="auto"/>
              <w:bottom w:val="single" w:sz="4" w:space="0" w:color="auto"/>
              <w:right w:val="single" w:sz="4" w:space="0" w:color="auto"/>
            </w:tcBorders>
            <w:vAlign w:val="center"/>
            <w:hideMark/>
          </w:tcPr>
          <w:p w14:paraId="161168E6" w14:textId="3EE54F0C" w:rsidR="00F719F5" w:rsidRPr="00905B14" w:rsidRDefault="00F719F5" w:rsidP="00822FC5">
            <w:pPr>
              <w:spacing w:after="0"/>
            </w:pPr>
            <w:r w:rsidRPr="00905B14">
              <w:t>File path</w:t>
            </w:r>
          </w:p>
        </w:tc>
        <w:tc>
          <w:tcPr>
            <w:tcW w:w="6390" w:type="dxa"/>
            <w:tcBorders>
              <w:top w:val="single" w:sz="4" w:space="0" w:color="auto"/>
              <w:left w:val="single" w:sz="4" w:space="0" w:color="auto"/>
              <w:bottom w:val="single" w:sz="4" w:space="0" w:color="auto"/>
              <w:right w:val="single" w:sz="4" w:space="0" w:color="auto"/>
            </w:tcBorders>
            <w:vAlign w:val="center"/>
            <w:hideMark/>
          </w:tcPr>
          <w:p w14:paraId="34F20085" w14:textId="77777777" w:rsidR="00F719F5" w:rsidRPr="00905B14" w:rsidRDefault="00F719F5" w:rsidP="0076702A">
            <w:pPr>
              <w:pStyle w:val="CodeSample"/>
              <w:rPr>
                <w:lang w:val="en-US"/>
              </w:rPr>
            </w:pPr>
            <w:r w:rsidRPr="00905B14">
              <w:rPr>
                <w:lang w:val="en-US"/>
              </w:rPr>
              <w:t>{"Path":"{smartkpibase}/initialtemplate/&lt;Plantname&gt;/&lt;plantname&gt;.xlsm"}</w:t>
            </w:r>
          </w:p>
        </w:tc>
        <w:tc>
          <w:tcPr>
            <w:tcW w:w="1710" w:type="dxa"/>
            <w:tcBorders>
              <w:top w:val="single" w:sz="4" w:space="0" w:color="auto"/>
              <w:left w:val="single" w:sz="4" w:space="0" w:color="auto"/>
              <w:bottom w:val="single" w:sz="4" w:space="0" w:color="auto"/>
              <w:right w:val="single" w:sz="4" w:space="0" w:color="auto"/>
            </w:tcBorders>
            <w:vAlign w:val="center"/>
            <w:hideMark/>
          </w:tcPr>
          <w:p w14:paraId="430AB44D" w14:textId="77777777" w:rsidR="00F719F5" w:rsidRPr="00905B14" w:rsidRDefault="00F719F5" w:rsidP="00822FC5">
            <w:pPr>
              <w:spacing w:after="0"/>
            </w:pPr>
            <w:r w:rsidRPr="00905B14">
              <w:t>M</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B3BA7A" w14:textId="77777777" w:rsidR="00F719F5" w:rsidRPr="00905B14" w:rsidRDefault="00F719F5" w:rsidP="00822FC5">
            <w:pPr>
              <w:spacing w:after="0"/>
            </w:pPr>
            <w:r w:rsidRPr="00905B14">
              <w:t>**</w:t>
            </w:r>
          </w:p>
        </w:tc>
        <w:tc>
          <w:tcPr>
            <w:tcW w:w="1351" w:type="dxa"/>
            <w:tcBorders>
              <w:top w:val="single" w:sz="4" w:space="0" w:color="auto"/>
              <w:left w:val="single" w:sz="4" w:space="0" w:color="auto"/>
              <w:bottom w:val="single" w:sz="4" w:space="0" w:color="auto"/>
              <w:right w:val="single" w:sz="4" w:space="0" w:color="auto"/>
            </w:tcBorders>
            <w:vAlign w:val="center"/>
            <w:hideMark/>
          </w:tcPr>
          <w:p w14:paraId="66059F41" w14:textId="77777777" w:rsidR="00F719F5" w:rsidRPr="00905B14" w:rsidRDefault="00F719F5" w:rsidP="00822FC5">
            <w:pPr>
              <w:spacing w:after="0"/>
            </w:pPr>
            <w:r w:rsidRPr="00905B14">
              <w:t>Multipart / Form-data</w:t>
            </w:r>
          </w:p>
        </w:tc>
      </w:tr>
    </w:tbl>
    <w:p w14:paraId="4C46DAF1" w14:textId="46FA4E5D" w:rsidR="00CD2AF0" w:rsidRPr="00905B14" w:rsidRDefault="006E3409" w:rsidP="005B7D1F">
      <w:pPr>
        <w:pStyle w:val="Heading3"/>
      </w:pPr>
      <w:r w:rsidRPr="00905B14">
        <w:t>Output Header</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3"/>
        <w:gridCol w:w="7151"/>
        <w:gridCol w:w="1448"/>
        <w:gridCol w:w="1359"/>
      </w:tblGrid>
      <w:tr w:rsidR="005B7D1F" w:rsidRPr="00905B14" w14:paraId="0D2905A6" w14:textId="77777777">
        <w:trPr>
          <w:tblHeader/>
        </w:trPr>
        <w:tc>
          <w:tcPr>
            <w:tcW w:w="27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4247C17" w14:textId="77777777" w:rsidR="005B7D1F" w:rsidRPr="00905B14" w:rsidRDefault="005B7D1F" w:rsidP="00822FC5">
            <w:pPr>
              <w:spacing w:after="0"/>
              <w:rPr>
                <w:b/>
              </w:rPr>
            </w:pPr>
            <w:r w:rsidRPr="00905B14">
              <w:rPr>
                <w:b/>
              </w:rPr>
              <w:t>Parameter</w:t>
            </w:r>
          </w:p>
        </w:tc>
        <w:tc>
          <w:tcPr>
            <w:tcW w:w="71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6B952B9" w14:textId="77777777" w:rsidR="005B7D1F" w:rsidRPr="00905B14" w:rsidRDefault="005B7D1F" w:rsidP="00822FC5">
            <w:pPr>
              <w:spacing w:after="0"/>
              <w:rPr>
                <w:b/>
              </w:rPr>
            </w:pPr>
            <w:r w:rsidRPr="00905B14">
              <w:rPr>
                <w:b/>
              </w:rPr>
              <w:t>Description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EA77147" w14:textId="77777777" w:rsidR="005B7D1F" w:rsidRPr="00905B14" w:rsidRDefault="005B7D1F" w:rsidP="00822FC5">
            <w:pPr>
              <w:spacing w:after="0"/>
              <w:rPr>
                <w:b/>
              </w:rPr>
            </w:pPr>
            <w:r w:rsidRPr="00905B14">
              <w:rPr>
                <w:b/>
              </w:rPr>
              <w:t>M/O</w:t>
            </w:r>
          </w:p>
        </w:tc>
        <w:tc>
          <w:tcPr>
            <w:tcW w:w="13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8B18430" w14:textId="77777777" w:rsidR="005B7D1F" w:rsidRPr="00905B14" w:rsidRDefault="005B7D1F" w:rsidP="00822FC5">
            <w:pPr>
              <w:spacing w:after="0"/>
              <w:rPr>
                <w:b/>
              </w:rPr>
            </w:pPr>
            <w:r w:rsidRPr="00905B14">
              <w:rPr>
                <w:b/>
              </w:rPr>
              <w:t>Type</w:t>
            </w:r>
          </w:p>
        </w:tc>
      </w:tr>
      <w:tr w:rsidR="005B7D1F" w:rsidRPr="00905B14" w14:paraId="178B78B7" w14:textId="77777777">
        <w:tc>
          <w:tcPr>
            <w:tcW w:w="2718" w:type="dxa"/>
            <w:tcBorders>
              <w:top w:val="single" w:sz="4" w:space="0" w:color="000000"/>
              <w:left w:val="single" w:sz="4" w:space="0" w:color="000000"/>
              <w:bottom w:val="single" w:sz="4" w:space="0" w:color="000000"/>
              <w:right w:val="single" w:sz="4" w:space="0" w:color="000000"/>
            </w:tcBorders>
            <w:hideMark/>
          </w:tcPr>
          <w:p w14:paraId="79CA6D78" w14:textId="77777777" w:rsidR="005B7D1F" w:rsidRPr="00905B14" w:rsidRDefault="005B7D1F" w:rsidP="00822FC5">
            <w:pPr>
              <w:spacing w:after="0"/>
              <w:rPr>
                <w:b/>
              </w:rPr>
            </w:pPr>
            <w:r w:rsidRPr="00905B14">
              <w:t>Content-Type</w:t>
            </w:r>
          </w:p>
        </w:tc>
        <w:tc>
          <w:tcPr>
            <w:tcW w:w="7110" w:type="dxa"/>
            <w:tcBorders>
              <w:top w:val="single" w:sz="4" w:space="0" w:color="000000"/>
              <w:left w:val="single" w:sz="4" w:space="0" w:color="000000"/>
              <w:bottom w:val="single" w:sz="4" w:space="0" w:color="000000"/>
              <w:right w:val="single" w:sz="4" w:space="0" w:color="000000"/>
            </w:tcBorders>
            <w:hideMark/>
          </w:tcPr>
          <w:p w14:paraId="65D68F53" w14:textId="77777777" w:rsidR="005B7D1F" w:rsidRPr="00905B14" w:rsidRDefault="005B7D1F" w:rsidP="00822FC5">
            <w:pPr>
              <w:spacing w:after="0"/>
              <w:rPr>
                <w:b/>
              </w:rPr>
            </w:pPr>
            <w:r w:rsidRPr="00905B14">
              <w:t>Type of the content. It could be application/json, text/html, application/xml, etc. It lets the receiving entity know how to interpret the data.</w:t>
            </w:r>
          </w:p>
        </w:tc>
        <w:tc>
          <w:tcPr>
            <w:tcW w:w="1440" w:type="dxa"/>
            <w:tcBorders>
              <w:top w:val="single" w:sz="4" w:space="0" w:color="000000"/>
              <w:left w:val="single" w:sz="4" w:space="0" w:color="000000"/>
              <w:bottom w:val="single" w:sz="4" w:space="0" w:color="000000"/>
              <w:right w:val="single" w:sz="4" w:space="0" w:color="000000"/>
            </w:tcBorders>
            <w:hideMark/>
          </w:tcPr>
          <w:p w14:paraId="7345515E" w14:textId="77777777" w:rsidR="005B7D1F" w:rsidRPr="00905B14" w:rsidRDefault="005B7D1F" w:rsidP="00822FC5">
            <w:pPr>
              <w:spacing w:after="0"/>
              <w:rPr>
                <w:b/>
              </w:rPr>
            </w:pPr>
            <w:r w:rsidRPr="00905B14">
              <w:t>M-Public</w:t>
            </w:r>
          </w:p>
        </w:tc>
        <w:tc>
          <w:tcPr>
            <w:tcW w:w="1351" w:type="dxa"/>
            <w:tcBorders>
              <w:top w:val="single" w:sz="4" w:space="0" w:color="000000"/>
              <w:left w:val="single" w:sz="4" w:space="0" w:color="000000"/>
              <w:bottom w:val="single" w:sz="4" w:space="0" w:color="000000"/>
              <w:right w:val="single" w:sz="4" w:space="0" w:color="000000"/>
            </w:tcBorders>
            <w:hideMark/>
          </w:tcPr>
          <w:p w14:paraId="454F8AC5" w14:textId="77777777" w:rsidR="005B7D1F" w:rsidRPr="00905B14" w:rsidRDefault="005B7D1F" w:rsidP="00822FC5">
            <w:pPr>
              <w:spacing w:after="0"/>
              <w:rPr>
                <w:b/>
              </w:rPr>
            </w:pPr>
            <w:r w:rsidRPr="00905B14">
              <w:t>255</w:t>
            </w:r>
          </w:p>
        </w:tc>
      </w:tr>
      <w:tr w:rsidR="005B7D1F" w:rsidRPr="00905B14" w14:paraId="2AE4D124" w14:textId="77777777">
        <w:tc>
          <w:tcPr>
            <w:tcW w:w="2718" w:type="dxa"/>
            <w:tcBorders>
              <w:top w:val="single" w:sz="4" w:space="0" w:color="000000"/>
              <w:left w:val="single" w:sz="4" w:space="0" w:color="000000"/>
              <w:bottom w:val="single" w:sz="4" w:space="0" w:color="000000"/>
              <w:right w:val="single" w:sz="4" w:space="0" w:color="000000"/>
            </w:tcBorders>
            <w:hideMark/>
          </w:tcPr>
          <w:p w14:paraId="5CA2D374" w14:textId="77777777" w:rsidR="005B7D1F" w:rsidRPr="00905B14" w:rsidRDefault="005B7D1F" w:rsidP="00822FC5">
            <w:pPr>
              <w:spacing w:after="0"/>
            </w:pPr>
            <w:r w:rsidRPr="00905B14">
              <w:t>Content-Length</w:t>
            </w:r>
          </w:p>
        </w:tc>
        <w:tc>
          <w:tcPr>
            <w:tcW w:w="7110" w:type="dxa"/>
            <w:tcBorders>
              <w:top w:val="single" w:sz="4" w:space="0" w:color="000000"/>
              <w:left w:val="single" w:sz="4" w:space="0" w:color="000000"/>
              <w:bottom w:val="single" w:sz="4" w:space="0" w:color="000000"/>
              <w:right w:val="single" w:sz="4" w:space="0" w:color="000000"/>
            </w:tcBorders>
            <w:hideMark/>
          </w:tcPr>
          <w:p w14:paraId="6D96F436" w14:textId="77777777" w:rsidR="005B7D1F" w:rsidRPr="00905B14" w:rsidRDefault="005B7D1F" w:rsidP="00822FC5">
            <w:pPr>
              <w:spacing w:after="0"/>
            </w:pPr>
            <w:r w:rsidRPr="00905B14">
              <w:t>Length of the content. This is an HTTP header that indicates the size of the body data in bytes. It is used to let the receiving entity know how much data to expect.</w:t>
            </w:r>
          </w:p>
        </w:tc>
        <w:tc>
          <w:tcPr>
            <w:tcW w:w="1440" w:type="dxa"/>
            <w:tcBorders>
              <w:top w:val="single" w:sz="4" w:space="0" w:color="000000"/>
              <w:left w:val="single" w:sz="4" w:space="0" w:color="000000"/>
              <w:bottom w:val="single" w:sz="4" w:space="0" w:color="000000"/>
              <w:right w:val="single" w:sz="4" w:space="0" w:color="000000"/>
            </w:tcBorders>
            <w:hideMark/>
          </w:tcPr>
          <w:p w14:paraId="5323AB1C"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1A6835CE" w14:textId="77777777" w:rsidR="005B7D1F" w:rsidRPr="00905B14" w:rsidRDefault="005B7D1F" w:rsidP="00822FC5">
            <w:pPr>
              <w:spacing w:after="0"/>
            </w:pPr>
            <w:r w:rsidRPr="00905B14">
              <w:t>255</w:t>
            </w:r>
          </w:p>
        </w:tc>
      </w:tr>
      <w:tr w:rsidR="005B7D1F" w:rsidRPr="00905B14" w14:paraId="5B2CC1EE" w14:textId="77777777">
        <w:tc>
          <w:tcPr>
            <w:tcW w:w="2718" w:type="dxa"/>
            <w:tcBorders>
              <w:top w:val="single" w:sz="4" w:space="0" w:color="000000"/>
              <w:left w:val="single" w:sz="4" w:space="0" w:color="000000"/>
              <w:bottom w:val="single" w:sz="4" w:space="0" w:color="000000"/>
              <w:right w:val="single" w:sz="4" w:space="0" w:color="000000"/>
            </w:tcBorders>
            <w:hideMark/>
          </w:tcPr>
          <w:p w14:paraId="2738197D" w14:textId="77777777" w:rsidR="005B7D1F" w:rsidRPr="00905B14" w:rsidRDefault="005B7D1F" w:rsidP="00822FC5">
            <w:pPr>
              <w:spacing w:after="0"/>
            </w:pPr>
            <w:r w:rsidRPr="00905B14">
              <w:t xml:space="preserve">date </w:t>
            </w:r>
          </w:p>
        </w:tc>
        <w:tc>
          <w:tcPr>
            <w:tcW w:w="7110" w:type="dxa"/>
            <w:tcBorders>
              <w:top w:val="single" w:sz="4" w:space="0" w:color="000000"/>
              <w:left w:val="single" w:sz="4" w:space="0" w:color="000000"/>
              <w:bottom w:val="single" w:sz="4" w:space="0" w:color="000000"/>
              <w:right w:val="single" w:sz="4" w:space="0" w:color="000000"/>
            </w:tcBorders>
            <w:hideMark/>
          </w:tcPr>
          <w:p w14:paraId="2E3687DC" w14:textId="77777777" w:rsidR="005B7D1F" w:rsidRPr="00905B14" w:rsidRDefault="005B7D1F" w:rsidP="00822FC5">
            <w:pPr>
              <w:spacing w:after="0"/>
            </w:pPr>
            <w:r w:rsidRPr="00905B14">
              <w:t xml:space="preserve">Date of operation execution </w:t>
            </w:r>
          </w:p>
        </w:tc>
        <w:tc>
          <w:tcPr>
            <w:tcW w:w="1440" w:type="dxa"/>
            <w:tcBorders>
              <w:top w:val="single" w:sz="4" w:space="0" w:color="000000"/>
              <w:left w:val="single" w:sz="4" w:space="0" w:color="000000"/>
              <w:bottom w:val="single" w:sz="4" w:space="0" w:color="000000"/>
              <w:right w:val="single" w:sz="4" w:space="0" w:color="000000"/>
            </w:tcBorders>
            <w:hideMark/>
          </w:tcPr>
          <w:p w14:paraId="7D06C647"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07F19D50" w14:textId="77777777" w:rsidR="005B7D1F" w:rsidRPr="00905B14" w:rsidRDefault="005B7D1F" w:rsidP="00822FC5">
            <w:pPr>
              <w:spacing w:after="0"/>
            </w:pPr>
            <w:r w:rsidRPr="00905B14">
              <w:t>255</w:t>
            </w:r>
          </w:p>
        </w:tc>
      </w:tr>
      <w:tr w:rsidR="005B7D1F" w:rsidRPr="00905B14" w14:paraId="708E5748" w14:textId="77777777">
        <w:trPr>
          <w:trHeight w:val="46"/>
        </w:trPr>
        <w:tc>
          <w:tcPr>
            <w:tcW w:w="2718" w:type="dxa"/>
            <w:tcBorders>
              <w:top w:val="single" w:sz="4" w:space="0" w:color="000000"/>
              <w:left w:val="single" w:sz="4" w:space="0" w:color="000000"/>
              <w:bottom w:val="single" w:sz="4" w:space="0" w:color="000000"/>
              <w:right w:val="single" w:sz="4" w:space="0" w:color="000000"/>
            </w:tcBorders>
            <w:hideMark/>
          </w:tcPr>
          <w:p w14:paraId="5F18A652" w14:textId="77777777" w:rsidR="005B7D1F" w:rsidRPr="00905B14" w:rsidRDefault="005B7D1F" w:rsidP="00822FC5">
            <w:pPr>
              <w:spacing w:after="0"/>
            </w:pPr>
            <w:r w:rsidRPr="00905B14">
              <w:t>ocp-apim-apiid</w:t>
            </w:r>
          </w:p>
        </w:tc>
        <w:tc>
          <w:tcPr>
            <w:tcW w:w="7110" w:type="dxa"/>
            <w:tcBorders>
              <w:top w:val="single" w:sz="4" w:space="0" w:color="000000"/>
              <w:left w:val="single" w:sz="4" w:space="0" w:color="000000"/>
              <w:bottom w:val="single" w:sz="4" w:space="0" w:color="000000"/>
              <w:right w:val="single" w:sz="4" w:space="0" w:color="000000"/>
            </w:tcBorders>
            <w:hideMark/>
          </w:tcPr>
          <w:p w14:paraId="4FB16FFB" w14:textId="77777777" w:rsidR="005B7D1F" w:rsidRPr="00905B14" w:rsidRDefault="005B7D1F" w:rsidP="00822FC5">
            <w:pPr>
              <w:spacing w:after="0"/>
            </w:pPr>
            <w:r w:rsidRPr="00905B14">
              <w:t>This field holds the unique identifier of the API in Azure API Management (APIM). This identifier is used within the APIM instance to distinguish between different APIs.</w:t>
            </w:r>
          </w:p>
        </w:tc>
        <w:tc>
          <w:tcPr>
            <w:tcW w:w="1440" w:type="dxa"/>
            <w:tcBorders>
              <w:top w:val="single" w:sz="4" w:space="0" w:color="000000"/>
              <w:left w:val="single" w:sz="4" w:space="0" w:color="000000"/>
              <w:bottom w:val="single" w:sz="4" w:space="0" w:color="000000"/>
              <w:right w:val="single" w:sz="4" w:space="0" w:color="000000"/>
            </w:tcBorders>
            <w:hideMark/>
          </w:tcPr>
          <w:p w14:paraId="6521C201"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5B1C87B0" w14:textId="77777777" w:rsidR="005B7D1F" w:rsidRPr="00905B14" w:rsidRDefault="005B7D1F" w:rsidP="00822FC5">
            <w:pPr>
              <w:spacing w:after="0"/>
            </w:pPr>
            <w:r w:rsidRPr="00905B14">
              <w:t>255</w:t>
            </w:r>
          </w:p>
        </w:tc>
      </w:tr>
      <w:tr w:rsidR="005B7D1F" w:rsidRPr="00905B14" w14:paraId="2FCCA354" w14:textId="77777777">
        <w:tc>
          <w:tcPr>
            <w:tcW w:w="2718" w:type="dxa"/>
            <w:tcBorders>
              <w:top w:val="single" w:sz="4" w:space="0" w:color="000000"/>
              <w:left w:val="single" w:sz="4" w:space="0" w:color="000000"/>
              <w:bottom w:val="single" w:sz="4" w:space="0" w:color="000000"/>
              <w:right w:val="single" w:sz="4" w:space="0" w:color="000000"/>
            </w:tcBorders>
            <w:hideMark/>
          </w:tcPr>
          <w:p w14:paraId="1FB75806" w14:textId="77777777" w:rsidR="005B7D1F" w:rsidRPr="00905B14" w:rsidRDefault="005B7D1F" w:rsidP="00822FC5">
            <w:pPr>
              <w:spacing w:after="0"/>
            </w:pPr>
            <w:r w:rsidRPr="00905B14">
              <w:t>ocp-apim-operationid</w:t>
            </w:r>
          </w:p>
        </w:tc>
        <w:tc>
          <w:tcPr>
            <w:tcW w:w="7110" w:type="dxa"/>
            <w:tcBorders>
              <w:top w:val="single" w:sz="4" w:space="0" w:color="000000"/>
              <w:left w:val="single" w:sz="4" w:space="0" w:color="000000"/>
              <w:bottom w:val="single" w:sz="4" w:space="0" w:color="000000"/>
              <w:right w:val="single" w:sz="4" w:space="0" w:color="000000"/>
            </w:tcBorders>
            <w:hideMark/>
          </w:tcPr>
          <w:p w14:paraId="57B8A330" w14:textId="77777777" w:rsidR="005B7D1F" w:rsidRPr="00905B14" w:rsidRDefault="005B7D1F" w:rsidP="00822FC5">
            <w:pPr>
              <w:spacing w:after="0"/>
            </w:pPr>
            <w:r w:rsidRPr="00905B14">
              <w:t>This field contains the unique identifier for a particular operation within an API in APIM. This helps in tracing the specific operation or method that was invoked.</w:t>
            </w:r>
          </w:p>
        </w:tc>
        <w:tc>
          <w:tcPr>
            <w:tcW w:w="1440" w:type="dxa"/>
            <w:tcBorders>
              <w:top w:val="single" w:sz="4" w:space="0" w:color="000000"/>
              <w:left w:val="single" w:sz="4" w:space="0" w:color="000000"/>
              <w:bottom w:val="single" w:sz="4" w:space="0" w:color="000000"/>
              <w:right w:val="single" w:sz="4" w:space="0" w:color="000000"/>
            </w:tcBorders>
            <w:hideMark/>
          </w:tcPr>
          <w:p w14:paraId="61594D70"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39FCBC32" w14:textId="77777777" w:rsidR="005B7D1F" w:rsidRPr="00905B14" w:rsidRDefault="005B7D1F" w:rsidP="00822FC5">
            <w:pPr>
              <w:spacing w:after="0"/>
            </w:pPr>
            <w:r w:rsidRPr="00905B14">
              <w:t>255</w:t>
            </w:r>
          </w:p>
        </w:tc>
      </w:tr>
      <w:tr w:rsidR="005B7D1F" w:rsidRPr="00905B14" w14:paraId="14590BA5" w14:textId="77777777">
        <w:tc>
          <w:tcPr>
            <w:tcW w:w="2718" w:type="dxa"/>
            <w:tcBorders>
              <w:top w:val="single" w:sz="4" w:space="0" w:color="000000"/>
              <w:left w:val="single" w:sz="4" w:space="0" w:color="000000"/>
              <w:bottom w:val="single" w:sz="4" w:space="0" w:color="000000"/>
              <w:right w:val="single" w:sz="4" w:space="0" w:color="000000"/>
            </w:tcBorders>
            <w:hideMark/>
          </w:tcPr>
          <w:p w14:paraId="58A2AD33" w14:textId="77777777" w:rsidR="005B7D1F" w:rsidRPr="00905B14" w:rsidRDefault="005B7D1F" w:rsidP="00822FC5">
            <w:pPr>
              <w:spacing w:after="0"/>
            </w:pPr>
            <w:r w:rsidRPr="00905B14">
              <w:t>ocp-apim-productid</w:t>
            </w:r>
          </w:p>
        </w:tc>
        <w:tc>
          <w:tcPr>
            <w:tcW w:w="7110" w:type="dxa"/>
            <w:tcBorders>
              <w:top w:val="single" w:sz="4" w:space="0" w:color="000000"/>
              <w:left w:val="single" w:sz="4" w:space="0" w:color="000000"/>
              <w:bottom w:val="single" w:sz="4" w:space="0" w:color="000000"/>
              <w:right w:val="single" w:sz="4" w:space="0" w:color="000000"/>
            </w:tcBorders>
            <w:hideMark/>
          </w:tcPr>
          <w:p w14:paraId="73DB55A4" w14:textId="77777777" w:rsidR="005B7D1F" w:rsidRPr="00905B14" w:rsidRDefault="005B7D1F" w:rsidP="00822FC5">
            <w:pPr>
              <w:spacing w:after="0"/>
            </w:pPr>
            <w:r w:rsidRPr="00905B14">
              <w:t>This field contains the unique identifier of the product with which the API is associated. In APIM, APIs can be grouped into products, and this field helps identify which product the API belongs to.</w:t>
            </w:r>
          </w:p>
        </w:tc>
        <w:tc>
          <w:tcPr>
            <w:tcW w:w="1440" w:type="dxa"/>
            <w:tcBorders>
              <w:top w:val="single" w:sz="4" w:space="0" w:color="000000"/>
              <w:left w:val="single" w:sz="4" w:space="0" w:color="000000"/>
              <w:bottom w:val="single" w:sz="4" w:space="0" w:color="000000"/>
              <w:right w:val="single" w:sz="4" w:space="0" w:color="000000"/>
            </w:tcBorders>
            <w:hideMark/>
          </w:tcPr>
          <w:p w14:paraId="407165CC"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595B0844" w14:textId="77777777" w:rsidR="005B7D1F" w:rsidRPr="00905B14" w:rsidRDefault="005B7D1F" w:rsidP="00822FC5">
            <w:pPr>
              <w:spacing w:after="0"/>
            </w:pPr>
            <w:r w:rsidRPr="00905B14">
              <w:t>255</w:t>
            </w:r>
          </w:p>
        </w:tc>
      </w:tr>
      <w:tr w:rsidR="005B7D1F" w:rsidRPr="00905B14" w14:paraId="6921014A" w14:textId="77777777">
        <w:tc>
          <w:tcPr>
            <w:tcW w:w="2718" w:type="dxa"/>
            <w:tcBorders>
              <w:top w:val="single" w:sz="4" w:space="0" w:color="000000"/>
              <w:left w:val="single" w:sz="4" w:space="0" w:color="000000"/>
              <w:bottom w:val="single" w:sz="4" w:space="0" w:color="000000"/>
              <w:right w:val="single" w:sz="4" w:space="0" w:color="000000"/>
            </w:tcBorders>
            <w:hideMark/>
          </w:tcPr>
          <w:p w14:paraId="372084D8" w14:textId="77777777" w:rsidR="005B7D1F" w:rsidRPr="00905B14" w:rsidRDefault="005B7D1F" w:rsidP="00822FC5">
            <w:pPr>
              <w:spacing w:after="0"/>
            </w:pPr>
            <w:r w:rsidRPr="00905B14">
              <w:t>ocp-apim-subscriptionid</w:t>
            </w:r>
          </w:p>
        </w:tc>
        <w:tc>
          <w:tcPr>
            <w:tcW w:w="7110" w:type="dxa"/>
            <w:tcBorders>
              <w:top w:val="single" w:sz="4" w:space="0" w:color="000000"/>
              <w:left w:val="single" w:sz="4" w:space="0" w:color="000000"/>
              <w:bottom w:val="single" w:sz="4" w:space="0" w:color="000000"/>
              <w:right w:val="single" w:sz="4" w:space="0" w:color="000000"/>
            </w:tcBorders>
            <w:hideMark/>
          </w:tcPr>
          <w:p w14:paraId="75952C61" w14:textId="77777777" w:rsidR="005B7D1F" w:rsidRPr="00905B14" w:rsidRDefault="005B7D1F" w:rsidP="00822FC5">
            <w:pPr>
              <w:spacing w:after="0"/>
            </w:pPr>
            <w:r w:rsidRPr="00905B14">
              <w:t>This field contains the unique identifier of the subscription associated with the APIM instance. In APIM, a subscription relates to the agreement to use an API and provides the primary means for authorization.</w:t>
            </w:r>
          </w:p>
        </w:tc>
        <w:tc>
          <w:tcPr>
            <w:tcW w:w="1440" w:type="dxa"/>
            <w:tcBorders>
              <w:top w:val="single" w:sz="4" w:space="0" w:color="000000"/>
              <w:left w:val="single" w:sz="4" w:space="0" w:color="000000"/>
              <w:bottom w:val="single" w:sz="4" w:space="0" w:color="000000"/>
              <w:right w:val="single" w:sz="4" w:space="0" w:color="000000"/>
            </w:tcBorders>
            <w:hideMark/>
          </w:tcPr>
          <w:p w14:paraId="76D4843D"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51E213DE" w14:textId="77777777" w:rsidR="005B7D1F" w:rsidRPr="00905B14" w:rsidRDefault="005B7D1F" w:rsidP="00822FC5">
            <w:pPr>
              <w:spacing w:after="0"/>
            </w:pPr>
            <w:r w:rsidRPr="00905B14">
              <w:t>255</w:t>
            </w:r>
          </w:p>
        </w:tc>
      </w:tr>
      <w:tr w:rsidR="005B7D1F" w:rsidRPr="00905B14" w14:paraId="128D32F8" w14:textId="77777777">
        <w:tc>
          <w:tcPr>
            <w:tcW w:w="2718" w:type="dxa"/>
            <w:tcBorders>
              <w:top w:val="single" w:sz="4" w:space="0" w:color="000000"/>
              <w:left w:val="single" w:sz="4" w:space="0" w:color="000000"/>
              <w:bottom w:val="single" w:sz="4" w:space="0" w:color="000000"/>
              <w:right w:val="single" w:sz="4" w:space="0" w:color="000000"/>
            </w:tcBorders>
            <w:hideMark/>
          </w:tcPr>
          <w:p w14:paraId="323B6553" w14:textId="77777777" w:rsidR="005B7D1F" w:rsidRPr="00905B14" w:rsidRDefault="005B7D1F" w:rsidP="00822FC5">
            <w:pPr>
              <w:spacing w:after="0"/>
            </w:pPr>
            <w:r w:rsidRPr="00905B14">
              <w:t>ocp-apim-trace-location</w:t>
            </w:r>
          </w:p>
        </w:tc>
        <w:tc>
          <w:tcPr>
            <w:tcW w:w="7110" w:type="dxa"/>
            <w:tcBorders>
              <w:top w:val="single" w:sz="4" w:space="0" w:color="000000"/>
              <w:left w:val="single" w:sz="4" w:space="0" w:color="000000"/>
              <w:bottom w:val="single" w:sz="4" w:space="0" w:color="000000"/>
              <w:right w:val="single" w:sz="4" w:space="0" w:color="000000"/>
            </w:tcBorders>
            <w:hideMark/>
          </w:tcPr>
          <w:p w14:paraId="2BAAFB25" w14:textId="77777777" w:rsidR="005B7D1F" w:rsidRPr="00905B14" w:rsidRDefault="005B7D1F" w:rsidP="00822FC5">
            <w:pPr>
              <w:spacing w:after="0"/>
            </w:pPr>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40" w:type="dxa"/>
            <w:tcBorders>
              <w:top w:val="single" w:sz="4" w:space="0" w:color="000000"/>
              <w:left w:val="single" w:sz="4" w:space="0" w:color="000000"/>
              <w:bottom w:val="single" w:sz="4" w:space="0" w:color="000000"/>
              <w:right w:val="single" w:sz="4" w:space="0" w:color="000000"/>
            </w:tcBorders>
            <w:hideMark/>
          </w:tcPr>
          <w:p w14:paraId="597173AF" w14:textId="77777777" w:rsidR="005B7D1F" w:rsidRPr="00905B14" w:rsidRDefault="005B7D1F" w:rsidP="00822FC5">
            <w:pPr>
              <w:spacing w:after="0"/>
            </w:pPr>
            <w:r w:rsidRPr="00905B14">
              <w:t>O-Public</w:t>
            </w:r>
          </w:p>
        </w:tc>
        <w:tc>
          <w:tcPr>
            <w:tcW w:w="1351" w:type="dxa"/>
            <w:tcBorders>
              <w:top w:val="single" w:sz="4" w:space="0" w:color="000000"/>
              <w:left w:val="single" w:sz="4" w:space="0" w:color="000000"/>
              <w:bottom w:val="single" w:sz="4" w:space="0" w:color="000000"/>
              <w:right w:val="single" w:sz="4" w:space="0" w:color="000000"/>
            </w:tcBorders>
            <w:hideMark/>
          </w:tcPr>
          <w:p w14:paraId="706FF815" w14:textId="77777777" w:rsidR="005B7D1F" w:rsidRPr="00905B14" w:rsidRDefault="005B7D1F" w:rsidP="00822FC5">
            <w:pPr>
              <w:spacing w:after="0"/>
            </w:pPr>
            <w:r w:rsidRPr="00905B14">
              <w:t>255</w:t>
            </w:r>
          </w:p>
        </w:tc>
      </w:tr>
    </w:tbl>
    <w:p w14:paraId="3B9F0E11" w14:textId="77777777" w:rsidR="00BA0C80" w:rsidRPr="00905B14" w:rsidRDefault="00BA0C80" w:rsidP="005B7D1F">
      <w:pPr>
        <w:pStyle w:val="Heading3"/>
        <w:sectPr w:rsidR="00BA0C80" w:rsidRPr="00905B14" w:rsidSect="00181F37">
          <w:type w:val="continuous"/>
          <w:pgSz w:w="15840" w:h="20160" w:code="5"/>
          <w:pgMar w:top="1440" w:right="1440" w:bottom="1440" w:left="1440" w:header="720" w:footer="619" w:gutter="0"/>
          <w:cols w:space="720"/>
          <w:docGrid w:linePitch="360"/>
        </w:sectPr>
      </w:pPr>
    </w:p>
    <w:p w14:paraId="2745DE1E" w14:textId="2A34B266" w:rsidR="006E3409" w:rsidRPr="00905B14" w:rsidRDefault="005B7D1F" w:rsidP="005B7D1F">
      <w:pPr>
        <w:pStyle w:val="Heading3"/>
      </w:pPr>
      <w:r w:rsidRPr="00905B14">
        <w:t>Output Body</w:t>
      </w:r>
    </w:p>
    <w:tbl>
      <w:tblPr>
        <w:tblW w:w="49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3"/>
        <w:gridCol w:w="7151"/>
        <w:gridCol w:w="1448"/>
        <w:gridCol w:w="1359"/>
      </w:tblGrid>
      <w:tr w:rsidR="005B7D1F" w:rsidRPr="00905B14" w14:paraId="6904114C" w14:textId="77777777">
        <w:tc>
          <w:tcPr>
            <w:tcW w:w="27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4D7B323" w14:textId="77777777" w:rsidR="005B7D1F" w:rsidRPr="00905B14" w:rsidRDefault="005B7D1F" w:rsidP="00822FC5">
            <w:pPr>
              <w:spacing w:after="0"/>
              <w:rPr>
                <w:b/>
              </w:rPr>
            </w:pPr>
            <w:r w:rsidRPr="00905B14">
              <w:rPr>
                <w:b/>
              </w:rPr>
              <w:t>Parameter</w:t>
            </w:r>
          </w:p>
        </w:tc>
        <w:tc>
          <w:tcPr>
            <w:tcW w:w="71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2003A3A" w14:textId="77777777" w:rsidR="005B7D1F" w:rsidRPr="00905B14" w:rsidRDefault="005B7D1F" w:rsidP="00822FC5">
            <w:pPr>
              <w:spacing w:after="0"/>
              <w:rPr>
                <w:b/>
              </w:rPr>
            </w:pPr>
            <w:r w:rsidRPr="00905B14">
              <w:rPr>
                <w:b/>
              </w:rPr>
              <w:t>Description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DC6AE39" w14:textId="77777777" w:rsidR="005B7D1F" w:rsidRPr="00905B14" w:rsidRDefault="005B7D1F" w:rsidP="00822FC5">
            <w:pPr>
              <w:spacing w:after="0"/>
              <w:rPr>
                <w:b/>
              </w:rPr>
            </w:pPr>
            <w:bookmarkStart w:id="20" w:name="OLE_LINK8"/>
            <w:r w:rsidRPr="00905B14">
              <w:rPr>
                <w:b/>
              </w:rPr>
              <w:t>M/O</w:t>
            </w:r>
            <w:bookmarkEnd w:id="20"/>
          </w:p>
        </w:tc>
        <w:tc>
          <w:tcPr>
            <w:tcW w:w="13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A166A98" w14:textId="77777777" w:rsidR="005B7D1F" w:rsidRPr="00905B14" w:rsidRDefault="005B7D1F" w:rsidP="00822FC5">
            <w:pPr>
              <w:spacing w:after="0"/>
              <w:rPr>
                <w:b/>
              </w:rPr>
            </w:pPr>
            <w:r w:rsidRPr="00905B14">
              <w:rPr>
                <w:b/>
              </w:rPr>
              <w:t>Type</w:t>
            </w:r>
          </w:p>
        </w:tc>
      </w:tr>
      <w:tr w:rsidR="005B7D1F" w:rsidRPr="00905B14" w14:paraId="3C757D11" w14:textId="77777777">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1886C5" w14:textId="77777777" w:rsidR="005B7D1F" w:rsidRPr="00905B14" w:rsidRDefault="005B7D1F" w:rsidP="00822FC5">
            <w:pPr>
              <w:spacing w:after="0"/>
            </w:pPr>
            <w:r w:rsidRPr="00905B14">
              <w:t>errorManagement</w:t>
            </w:r>
          </w:p>
        </w:tc>
        <w:tc>
          <w:tcPr>
            <w:tcW w:w="7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F71E91" w14:textId="77777777" w:rsidR="005B7D1F" w:rsidRPr="00905B14" w:rsidRDefault="005B7D1F" w:rsidP="00822FC5">
            <w:pPr>
              <w:spacing w:after="0"/>
            </w:pPr>
            <w:r w:rsidRPr="00905B14">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5C62D7" w14:textId="77777777" w:rsidR="005B7D1F" w:rsidRPr="00905B14" w:rsidRDefault="005B7D1F" w:rsidP="00822FC5">
            <w:pPr>
              <w:spacing w:after="0"/>
            </w:pPr>
            <w:r w:rsidRPr="00905B14">
              <w:t>O</w:t>
            </w:r>
          </w:p>
        </w:tc>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48947E" w14:textId="77777777" w:rsidR="005B7D1F" w:rsidRPr="00905B14" w:rsidRDefault="005B7D1F" w:rsidP="00822FC5">
            <w:pPr>
              <w:spacing w:after="0"/>
            </w:pPr>
            <w:r w:rsidRPr="00905B14">
              <w:t>Object</w:t>
            </w:r>
          </w:p>
        </w:tc>
      </w:tr>
      <w:tr w:rsidR="005B7D1F" w:rsidRPr="00905B14" w14:paraId="1F6DFAD5" w14:textId="77777777">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BC01C" w14:textId="77777777" w:rsidR="005B7D1F" w:rsidRPr="00905B14" w:rsidRDefault="005B7D1F" w:rsidP="00822FC5">
            <w:pPr>
              <w:spacing w:after="0"/>
            </w:pPr>
            <w:r w:rsidRPr="00905B14">
              <w:t>errorCode</w:t>
            </w:r>
          </w:p>
        </w:tc>
        <w:tc>
          <w:tcPr>
            <w:tcW w:w="7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597DD" w14:textId="77777777" w:rsidR="005B7D1F" w:rsidRPr="00905B14" w:rsidRDefault="005B7D1F" w:rsidP="00822FC5">
            <w:pPr>
              <w:spacing w:after="0"/>
            </w:pPr>
            <w:r w:rsidRPr="00905B14">
              <w:t>This is a numeric identifier associated with the specific type of error that occurred. Each type of error has a unique code. These codes can be used for categorizing, prioritizing, and systematically handling errors.</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FBAC6" w14:textId="77777777" w:rsidR="005B7D1F" w:rsidRPr="00905B14" w:rsidRDefault="005B7D1F" w:rsidP="00822FC5">
            <w:pPr>
              <w:spacing w:after="0"/>
            </w:pPr>
            <w:r w:rsidRPr="00905B14">
              <w:t>M</w:t>
            </w:r>
          </w:p>
        </w:tc>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5D2554" w14:textId="77777777" w:rsidR="005B7D1F" w:rsidRPr="00905B14" w:rsidRDefault="005B7D1F" w:rsidP="00822FC5">
            <w:pPr>
              <w:spacing w:after="0"/>
            </w:pPr>
            <w:r w:rsidRPr="00905B14">
              <w:t>String</w:t>
            </w:r>
          </w:p>
        </w:tc>
      </w:tr>
      <w:tr w:rsidR="005B7D1F" w:rsidRPr="00905B14" w14:paraId="163F5D72" w14:textId="77777777">
        <w:tc>
          <w:tcPr>
            <w:tcW w:w="27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3C85C2" w14:textId="77777777" w:rsidR="005B7D1F" w:rsidRPr="00905B14" w:rsidRDefault="005B7D1F" w:rsidP="00822FC5">
            <w:pPr>
              <w:spacing w:after="0"/>
            </w:pPr>
            <w:r w:rsidRPr="00905B14">
              <w:t>errorDescription</w:t>
            </w:r>
          </w:p>
        </w:tc>
        <w:tc>
          <w:tcPr>
            <w:tcW w:w="71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E44F27" w14:textId="77777777" w:rsidR="005B7D1F" w:rsidRPr="00905B14" w:rsidRDefault="005B7D1F" w:rsidP="00822FC5">
            <w:pPr>
              <w:spacing w:after="0"/>
            </w:pPr>
            <w:r w:rsidRPr="00905B14">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D3F52" w14:textId="77777777" w:rsidR="005B7D1F" w:rsidRPr="00905B14" w:rsidRDefault="005B7D1F" w:rsidP="00822FC5">
            <w:pPr>
              <w:spacing w:after="0"/>
            </w:pPr>
            <w:r w:rsidRPr="00905B14">
              <w:t>M</w:t>
            </w:r>
          </w:p>
        </w:tc>
        <w:tc>
          <w:tcPr>
            <w:tcW w:w="13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2F074" w14:textId="77777777" w:rsidR="005B7D1F" w:rsidRPr="00905B14" w:rsidRDefault="005B7D1F" w:rsidP="00822FC5">
            <w:pPr>
              <w:spacing w:after="0"/>
            </w:pPr>
            <w:r w:rsidRPr="00905B14">
              <w:t>String</w:t>
            </w:r>
          </w:p>
        </w:tc>
      </w:tr>
    </w:tbl>
    <w:p w14:paraId="4C92897C" w14:textId="77777777" w:rsidR="0031156B" w:rsidRPr="00905B14" w:rsidRDefault="0031156B" w:rsidP="0031156B">
      <w:r w:rsidRPr="00905B14">
        <w:t>*M/O: Mandatory/Optional</w:t>
      </w:r>
    </w:p>
    <w:p w14:paraId="4F633149" w14:textId="77777777" w:rsidR="009A3DF5" w:rsidRPr="00905B14" w:rsidRDefault="009A3DF5" w:rsidP="005F1DED">
      <w:pPr>
        <w:rPr>
          <w:sz w:val="2"/>
          <w:szCs w:val="4"/>
        </w:rPr>
      </w:pPr>
      <w:bookmarkStart w:id="21" w:name="_Toc115182365"/>
      <w:bookmarkStart w:id="22" w:name="_Toc115182366"/>
    </w:p>
    <w:bookmarkEnd w:id="21"/>
    <w:p w14:paraId="36313CDE" w14:textId="415DC729" w:rsidR="001808D2" w:rsidRPr="00905B14" w:rsidRDefault="000C0CE3" w:rsidP="000C0CE3">
      <w:pPr>
        <w:pStyle w:val="Heading3"/>
      </w:pPr>
      <w:r w:rsidRPr="00905B14">
        <w:t>Result</w:t>
      </w:r>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67"/>
        <w:gridCol w:w="11587"/>
      </w:tblGrid>
      <w:tr w:rsidR="00C86AAE" w:rsidRPr="00905B14" w14:paraId="208D61B6" w14:textId="77777777" w:rsidTr="06CAF02D">
        <w:trPr>
          <w:trHeight w:val="159"/>
        </w:trPr>
        <w:tc>
          <w:tcPr>
            <w:tcW w:w="1345" w:type="dxa"/>
            <w:shd w:val="clear" w:color="auto" w:fill="D9D9D9" w:themeFill="background1" w:themeFillShade="D9"/>
            <w:tcMar>
              <w:top w:w="0" w:type="dxa"/>
              <w:left w:w="108" w:type="dxa"/>
              <w:bottom w:w="0" w:type="dxa"/>
              <w:right w:w="108" w:type="dxa"/>
            </w:tcMar>
            <w:vAlign w:val="center"/>
          </w:tcPr>
          <w:p w14:paraId="19F8F02F" w14:textId="77777777" w:rsidR="00C86AAE" w:rsidRPr="00905B14" w:rsidRDefault="00C86AAE" w:rsidP="000E41CA">
            <w:pPr>
              <w:spacing w:after="0"/>
              <w:rPr>
                <w:rFonts w:cs="Calibri"/>
                <w:b/>
              </w:rPr>
            </w:pPr>
            <w:r w:rsidRPr="00905B14">
              <w:rPr>
                <w:rFonts w:cs="Calibri"/>
                <w:b/>
              </w:rPr>
              <w:t>HTTP Code</w:t>
            </w:r>
          </w:p>
        </w:tc>
        <w:tc>
          <w:tcPr>
            <w:tcW w:w="10620" w:type="dxa"/>
            <w:shd w:val="clear" w:color="auto" w:fill="D9D9D9" w:themeFill="background1" w:themeFillShade="D9"/>
            <w:tcMar>
              <w:top w:w="0" w:type="dxa"/>
              <w:left w:w="108" w:type="dxa"/>
              <w:bottom w:w="0" w:type="dxa"/>
              <w:right w:w="108" w:type="dxa"/>
            </w:tcMar>
            <w:vAlign w:val="center"/>
          </w:tcPr>
          <w:p w14:paraId="7E230540" w14:textId="77777777" w:rsidR="00C86AAE" w:rsidRPr="00905B14" w:rsidRDefault="00C86AAE" w:rsidP="000E41CA">
            <w:pPr>
              <w:tabs>
                <w:tab w:val="left" w:pos="475"/>
                <w:tab w:val="center" w:pos="4787"/>
              </w:tabs>
              <w:spacing w:after="0"/>
              <w:jc w:val="center"/>
              <w:rPr>
                <w:rFonts w:cs="Calibri"/>
                <w:b/>
              </w:rPr>
            </w:pPr>
            <w:r w:rsidRPr="00905B14">
              <w:rPr>
                <w:rFonts w:cs="Calibri"/>
                <w:b/>
              </w:rPr>
              <w:t>Result Description</w:t>
            </w:r>
          </w:p>
        </w:tc>
      </w:tr>
      <w:tr w:rsidR="00C86AAE" w:rsidRPr="00905B14" w14:paraId="3F991D82" w14:textId="77777777" w:rsidTr="06CAF02D">
        <w:trPr>
          <w:trHeight w:val="159"/>
        </w:trPr>
        <w:tc>
          <w:tcPr>
            <w:tcW w:w="1345" w:type="dxa"/>
            <w:tcMar>
              <w:top w:w="0" w:type="dxa"/>
              <w:left w:w="108" w:type="dxa"/>
              <w:bottom w:w="0" w:type="dxa"/>
              <w:right w:w="108" w:type="dxa"/>
            </w:tcMar>
            <w:vAlign w:val="center"/>
          </w:tcPr>
          <w:p w14:paraId="6AEA4786" w14:textId="77777777" w:rsidR="00C86AAE" w:rsidRPr="00905B14" w:rsidRDefault="3841E277" w:rsidP="06CAF02D">
            <w:pPr>
              <w:spacing w:after="0"/>
              <w:jc w:val="center"/>
            </w:pPr>
            <w:r w:rsidRPr="00905B14">
              <w:t>20</w:t>
            </w:r>
            <w:r w:rsidR="35A002C1" w:rsidRPr="00905B14">
              <w:t>2</w:t>
            </w:r>
          </w:p>
        </w:tc>
        <w:tc>
          <w:tcPr>
            <w:tcW w:w="10620" w:type="dxa"/>
            <w:shd w:val="clear" w:color="auto" w:fill="FFFFFF" w:themeFill="background1"/>
            <w:tcMar>
              <w:top w:w="0" w:type="dxa"/>
              <w:left w:w="108" w:type="dxa"/>
              <w:bottom w:w="0" w:type="dxa"/>
              <w:right w:w="108" w:type="dxa"/>
            </w:tcMar>
            <w:vAlign w:val="center"/>
          </w:tcPr>
          <w:p w14:paraId="38C6D9AA" w14:textId="77777777" w:rsidR="00C86AAE" w:rsidRPr="00905B14" w:rsidRDefault="35A002C1" w:rsidP="00083BF7">
            <w:pPr>
              <w:pStyle w:val="CodeSample"/>
              <w:rPr>
                <w:rFonts w:cs="Graphik"/>
                <w:szCs w:val="20"/>
                <w:lang w:val="en-US"/>
              </w:rPr>
            </w:pPr>
            <w:r w:rsidRPr="00905B14">
              <w:rPr>
                <w:lang w:val="en-US"/>
              </w:rPr>
              <w:t>{"message": "Request accepted"}</w:t>
            </w:r>
          </w:p>
        </w:tc>
      </w:tr>
    </w:tbl>
    <w:p w14:paraId="700DDA64" w14:textId="6DC18F71" w:rsidR="001808D2" w:rsidRPr="00905B14" w:rsidRDefault="000C0CE3" w:rsidP="000C0CE3">
      <w:pPr>
        <w:pStyle w:val="Heading3"/>
      </w:pPr>
      <w:r w:rsidRPr="00905B14">
        <w:t>Error Management</w:t>
      </w:r>
    </w:p>
    <w:tbl>
      <w:tblPr>
        <w:tblW w:w="504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67"/>
        <w:gridCol w:w="1473"/>
        <w:gridCol w:w="10114"/>
      </w:tblGrid>
      <w:tr w:rsidR="00E426BA" w:rsidRPr="00905B14" w14:paraId="7E80CD79" w14:textId="77777777" w:rsidTr="000C0CE3">
        <w:trPr>
          <w:trHeight w:val="231"/>
          <w:tblHeader/>
        </w:trPr>
        <w:tc>
          <w:tcPr>
            <w:tcW w:w="1467" w:type="dxa"/>
            <w:tcBorders>
              <w:bottom w:val="nil"/>
            </w:tcBorders>
            <w:shd w:val="clear" w:color="auto" w:fill="D9D9D9" w:themeFill="background1" w:themeFillShade="D9"/>
            <w:vAlign w:val="center"/>
          </w:tcPr>
          <w:p w14:paraId="3C1CA263" w14:textId="77777777" w:rsidR="00E426BA" w:rsidRPr="00905B14" w:rsidRDefault="00E426BA" w:rsidP="000E41CA">
            <w:pPr>
              <w:spacing w:after="0"/>
              <w:jc w:val="center"/>
              <w:rPr>
                <w:rFonts w:cs="Calibri"/>
                <w:b/>
              </w:rPr>
            </w:pPr>
            <w:r w:rsidRPr="00905B14">
              <w:rPr>
                <w:rFonts w:cs="Calibri"/>
                <w:b/>
              </w:rPr>
              <w:t>HTTP Code</w:t>
            </w:r>
          </w:p>
        </w:tc>
        <w:tc>
          <w:tcPr>
            <w:tcW w:w="1473" w:type="dxa"/>
            <w:tcBorders>
              <w:bottom w:val="nil"/>
            </w:tcBorders>
            <w:shd w:val="clear" w:color="auto" w:fill="D9D9D9" w:themeFill="background1" w:themeFillShade="D9"/>
            <w:vAlign w:val="center"/>
            <w:hideMark/>
          </w:tcPr>
          <w:p w14:paraId="318E8888" w14:textId="77777777" w:rsidR="00E426BA" w:rsidRPr="00905B14" w:rsidRDefault="00E426BA" w:rsidP="000E41CA">
            <w:pPr>
              <w:spacing w:after="0"/>
              <w:jc w:val="center"/>
              <w:rPr>
                <w:rFonts w:cs="Calibri"/>
                <w:b/>
                <w:lang w:eastAsia="it-IT"/>
              </w:rPr>
            </w:pPr>
            <w:r w:rsidRPr="00905B14">
              <w:rPr>
                <w:rFonts w:cs="Calibri"/>
                <w:b/>
              </w:rPr>
              <w:t>Error Code</w:t>
            </w:r>
          </w:p>
        </w:tc>
        <w:tc>
          <w:tcPr>
            <w:tcW w:w="10114" w:type="dxa"/>
            <w:tcBorders>
              <w:bottom w:val="nil"/>
            </w:tcBorders>
            <w:shd w:val="clear" w:color="auto" w:fill="D9D9D9" w:themeFill="background1" w:themeFillShade="D9"/>
            <w:vAlign w:val="center"/>
            <w:hideMark/>
          </w:tcPr>
          <w:p w14:paraId="441897B5" w14:textId="77777777" w:rsidR="00E426BA" w:rsidRPr="00905B14" w:rsidRDefault="00E426BA" w:rsidP="000E41CA">
            <w:pPr>
              <w:spacing w:after="0"/>
              <w:jc w:val="center"/>
              <w:rPr>
                <w:rFonts w:cs="Calibri"/>
                <w:b/>
                <w:lang w:eastAsia="it-IT"/>
              </w:rPr>
            </w:pPr>
            <w:r w:rsidRPr="00905B14">
              <w:rPr>
                <w:rFonts w:cs="Calibri"/>
                <w:b/>
              </w:rPr>
              <w:t>Error Description</w:t>
            </w:r>
          </w:p>
        </w:tc>
      </w:tr>
      <w:tr w:rsidR="00E426BA" w:rsidRPr="00905B14" w14:paraId="54A184C7" w14:textId="77777777" w:rsidTr="000C0CE3">
        <w:trPr>
          <w:trHeight w:val="231"/>
        </w:trPr>
        <w:tc>
          <w:tcPr>
            <w:tcW w:w="1467" w:type="dxa"/>
            <w:vAlign w:val="center"/>
          </w:tcPr>
          <w:p w14:paraId="2E57892E" w14:textId="77777777" w:rsidR="00E426BA" w:rsidRPr="00905B14" w:rsidRDefault="00E426BA" w:rsidP="000E41CA">
            <w:pPr>
              <w:spacing w:after="0"/>
              <w:jc w:val="center"/>
              <w:rPr>
                <w:rFonts w:cs="Calibri"/>
              </w:rPr>
            </w:pPr>
            <w:r w:rsidRPr="00905B14">
              <w:rPr>
                <w:rFonts w:cs="Calibri"/>
              </w:rPr>
              <w:t>500</w:t>
            </w:r>
          </w:p>
        </w:tc>
        <w:tc>
          <w:tcPr>
            <w:tcW w:w="1473" w:type="dxa"/>
            <w:vAlign w:val="center"/>
          </w:tcPr>
          <w:p w14:paraId="6F3664AD" w14:textId="77777777" w:rsidR="00E426BA" w:rsidRPr="00905B14" w:rsidRDefault="00E426BA" w:rsidP="000E41CA">
            <w:pPr>
              <w:spacing w:after="0"/>
              <w:jc w:val="center"/>
              <w:rPr>
                <w:rFonts w:cs="Calibri"/>
              </w:rPr>
            </w:pPr>
            <w:r w:rsidRPr="00905B14">
              <w:rPr>
                <w:rFonts w:cs="Calibri"/>
              </w:rPr>
              <w:t>500</w:t>
            </w:r>
          </w:p>
        </w:tc>
        <w:tc>
          <w:tcPr>
            <w:tcW w:w="10114" w:type="dxa"/>
            <w:vAlign w:val="center"/>
          </w:tcPr>
          <w:p w14:paraId="14C13F2E" w14:textId="77777777" w:rsidR="00E426BA" w:rsidRPr="00905B14" w:rsidRDefault="00E426BA" w:rsidP="000E41CA">
            <w:pPr>
              <w:spacing w:after="0"/>
              <w:rPr>
                <w:rFonts w:cs="Calibri"/>
              </w:rPr>
            </w:pPr>
            <w:r w:rsidRPr="00905B14">
              <w:rPr>
                <w:rFonts w:cs="Calibri"/>
              </w:rPr>
              <w:t>Generic Error</w:t>
            </w:r>
          </w:p>
        </w:tc>
      </w:tr>
      <w:tr w:rsidR="00E426BA" w:rsidRPr="00905B14" w14:paraId="6B13B477" w14:textId="77777777" w:rsidTr="000C0CE3">
        <w:trPr>
          <w:trHeight w:val="287"/>
        </w:trPr>
        <w:tc>
          <w:tcPr>
            <w:tcW w:w="1467" w:type="dxa"/>
            <w:vAlign w:val="center"/>
          </w:tcPr>
          <w:p w14:paraId="536FA18E" w14:textId="77777777" w:rsidR="00E426BA" w:rsidRPr="00905B14" w:rsidRDefault="00E426BA" w:rsidP="000E41CA">
            <w:pPr>
              <w:spacing w:after="0"/>
              <w:jc w:val="center"/>
              <w:rPr>
                <w:rFonts w:cs="Calibri"/>
              </w:rPr>
            </w:pPr>
            <w:r w:rsidRPr="00905B14">
              <w:rPr>
                <w:rFonts w:cs="Calibri"/>
              </w:rPr>
              <w:t>401</w:t>
            </w:r>
          </w:p>
        </w:tc>
        <w:tc>
          <w:tcPr>
            <w:tcW w:w="1473" w:type="dxa"/>
            <w:vAlign w:val="center"/>
          </w:tcPr>
          <w:p w14:paraId="7C95A790" w14:textId="77777777" w:rsidR="00E426BA" w:rsidRPr="00905B14" w:rsidRDefault="00E426BA" w:rsidP="000E41CA">
            <w:pPr>
              <w:spacing w:after="0"/>
              <w:jc w:val="center"/>
              <w:rPr>
                <w:rFonts w:cs="Calibri"/>
              </w:rPr>
            </w:pPr>
            <w:r w:rsidRPr="00905B14">
              <w:rPr>
                <w:rFonts w:cs="Calibri"/>
              </w:rPr>
              <w:t>401</w:t>
            </w:r>
          </w:p>
        </w:tc>
        <w:tc>
          <w:tcPr>
            <w:tcW w:w="10114" w:type="dxa"/>
            <w:vAlign w:val="center"/>
          </w:tcPr>
          <w:p w14:paraId="7F25E01D" w14:textId="60733269" w:rsidR="00E426BA" w:rsidRPr="00905B14" w:rsidRDefault="00E426BA" w:rsidP="00083BF7">
            <w:pPr>
              <w:pStyle w:val="CodeSample"/>
              <w:rPr>
                <w:lang w:val="en-US"/>
              </w:rPr>
            </w:pPr>
            <w:r w:rsidRPr="00905B14">
              <w:rPr>
                <w:rFonts w:cs="Calibri"/>
                <w:lang w:val="en-US"/>
              </w:rPr>
              <w:t>Unauthorized, 401</w:t>
            </w:r>
            <w:r w:rsidR="000C0CE3" w:rsidRPr="00905B14">
              <w:rPr>
                <w:rFonts w:cs="Calibri"/>
                <w:lang w:val="en-US"/>
              </w:rPr>
              <w:t xml:space="preserve"> / </w:t>
            </w:r>
            <w:r w:rsidRPr="00905B14">
              <w:rPr>
                <w:lang w:val="en-US"/>
              </w:rPr>
              <w:t>"Bearer {token}" could be missing,</w:t>
            </w:r>
          </w:p>
        </w:tc>
      </w:tr>
    </w:tbl>
    <w:p w14:paraId="700F4E50" w14:textId="77777777" w:rsidR="17945510" w:rsidRPr="00905B14" w:rsidRDefault="17945510" w:rsidP="000C0CE3">
      <w:pPr>
        <w:spacing w:before="240" w:line="257" w:lineRule="auto"/>
        <w:rPr>
          <w:szCs w:val="20"/>
        </w:rPr>
      </w:pPr>
      <w:r w:rsidRPr="00905B14">
        <w:rPr>
          <w:rFonts w:cs="Calibri"/>
          <w:b/>
          <w:bCs/>
          <w:szCs w:val="20"/>
        </w:rPr>
        <w:t>Error message list which can be shown on the portal after validation</w:t>
      </w:r>
    </w:p>
    <w:p w14:paraId="163C5777" w14:textId="77777777" w:rsidR="17945510" w:rsidRPr="00905B14" w:rsidRDefault="17945510" w:rsidP="006372F4">
      <w:pPr>
        <w:pStyle w:val="CodeSample"/>
        <w:rPr>
          <w:lang w:val="en-US"/>
        </w:rPr>
      </w:pPr>
      <w:r w:rsidRPr="00905B14">
        <w:rPr>
          <w:lang w:val="en-US"/>
        </w:rPr>
        <w:t>"Invalid: Duplicated row with same KPI name and same Asset Hierarchy Mapping is present."</w:t>
      </w:r>
    </w:p>
    <w:p w14:paraId="23F42236" w14:textId="357F4AD0"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or missing KPI Name value"</w:t>
      </w:r>
    </w:p>
    <w:p w14:paraId="67D12B03" w14:textId="30FE4807"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or Asset Hierarchy Mapping value is same as that of Dependent Asset Hierarchy Level value"</w:t>
      </w:r>
    </w:p>
    <w:p w14:paraId="5E6BF12C" w14:textId="657A4C8E"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KPI Calculation Target value"</w:t>
      </w:r>
    </w:p>
    <w:p w14:paraId="6E101214" w14:textId="33F4FFFA"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or KPI Calculation Target has non-numeric value"</w:t>
      </w:r>
    </w:p>
    <w:p w14:paraId="79927516" w14:textId="5DC79047"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UID or update flag or status or version"</w:t>
      </w:r>
    </w:p>
    <w:p w14:paraId="02A2B585" w14:textId="569D4D20"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 Existing KPI should have UID and valid status"</w:t>
      </w:r>
    </w:p>
    <w:p w14:paraId="371A71C7" w14:textId="274E76A9"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 Update Flag should not be any other than 'Add', 'Update', 'Archive'"</w:t>
      </w:r>
    </w:p>
    <w:p w14:paraId="0C8BBD8F" w14:textId="7391EE8A"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 New KPIs should have update flag value as 'Add'"</w:t>
      </w:r>
    </w:p>
    <w:p w14:paraId="67F3CE65" w14:textId="0051A191"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xml:space="preserve"> : sensitive field value should be either Yes or No"</w:t>
      </w:r>
    </w:p>
    <w:p w14:paraId="0F41E26B" w14:textId="337304A6"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UID should not be different for same KPI "</w:t>
      </w:r>
    </w:p>
    <w:p w14:paraId="6D97E1A9" w14:textId="5988D6EF"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Archiving restricted. This KPI is a contributing kpi:{kpis['target_external_id']}."</w:t>
      </w:r>
    </w:p>
    <w:p w14:paraId="76B8F279" w14:textId="35C54228" w:rsidR="17945510" w:rsidRPr="00905B14" w:rsidRDefault="17945510" w:rsidP="006372F4">
      <w:pPr>
        <w:pStyle w:val="CodeSample"/>
        <w:rPr>
          <w:lang w:val="en-US"/>
        </w:rPr>
      </w:pPr>
      <w:r w:rsidRPr="00905B14">
        <w:rPr>
          <w:lang w:val="en-US"/>
        </w:rPr>
        <w:t>"</w:t>
      </w:r>
      <w:r w:rsidR="00052973" w:rsidRPr="00905B14">
        <w:rPr>
          <w:lang w:val="en-US"/>
        </w:rPr>
        <w:t>Invalid</w:t>
      </w:r>
      <w:r w:rsidRPr="00905B14">
        <w:rPr>
          <w:lang w:val="en-US"/>
        </w:rPr>
        <w:t>: User should not update existing UID: error in {Kpi_name}"</w:t>
      </w:r>
    </w:p>
    <w:p w14:paraId="303B0352" w14:textId="77777777" w:rsidR="17945510" w:rsidRPr="00905B14" w:rsidRDefault="17945510" w:rsidP="006372F4">
      <w:pPr>
        <w:pStyle w:val="CodeSample"/>
        <w:rPr>
          <w:lang w:val="en-US"/>
        </w:rPr>
      </w:pPr>
      <w:r w:rsidRPr="00905B14">
        <w:rPr>
          <w:lang w:val="en-US"/>
        </w:rPr>
        <w:t>"Invalid: Error occurred during File uploading to blob- {exception_message} "</w:t>
      </w:r>
    </w:p>
    <w:p w14:paraId="62FB21E6" w14:textId="54FA540B" w:rsidR="06377A92" w:rsidRPr="00905B14" w:rsidRDefault="06377A92" w:rsidP="006372F4">
      <w:pPr>
        <w:pStyle w:val="CodeSample"/>
        <w:rPr>
          <w:lang w:val="en-US"/>
        </w:rPr>
      </w:pPr>
      <w:r w:rsidRPr="00905B14">
        <w:rPr>
          <w:rFonts w:cs="Segoe UI"/>
          <w:lang w:val="en-US"/>
        </w:rPr>
        <w:t>"</w:t>
      </w:r>
      <w:r w:rsidR="00052973" w:rsidRPr="00905B14">
        <w:rPr>
          <w:rFonts w:cs="Segoe UI"/>
          <w:lang w:val="en-US"/>
        </w:rPr>
        <w:t>Invalid</w:t>
      </w:r>
      <w:r w:rsidRPr="00905B14">
        <w:rPr>
          <w:rFonts w:cs="Segoe UI"/>
          <w:lang w:val="en-US"/>
        </w:rPr>
        <w:t xml:space="preserve"> : Archiving restricted. This KPI &lt;source_KPI&gt; is a contributing kpi for: &lt;target_KPI&gt;."</w:t>
      </w:r>
    </w:p>
    <w:p w14:paraId="4968FBB0" w14:textId="77777777" w:rsidR="009645CB" w:rsidRPr="00905B14" w:rsidRDefault="06377A92" w:rsidP="006372F4">
      <w:pPr>
        <w:pStyle w:val="CodeSample"/>
        <w:rPr>
          <w:lang w:val="en-US"/>
        </w:rPr>
      </w:pPr>
      <w:r w:rsidRPr="00905B14">
        <w:rPr>
          <w:lang w:val="en-US"/>
        </w:rPr>
        <w:t>"</w:t>
      </w:r>
      <w:r w:rsidR="00052973" w:rsidRPr="00905B14">
        <w:rPr>
          <w:lang w:val="en-US"/>
        </w:rPr>
        <w:t>Invalid</w:t>
      </w:r>
      <w:r w:rsidRPr="00905B14">
        <w:rPr>
          <w:lang w:val="en-US"/>
        </w:rPr>
        <w:t xml:space="preserve"> : Department - &lt;department_name&gt; has not been created in the People Management tool.</w:t>
      </w:r>
      <w:r w:rsidRPr="00905B14">
        <w:rPr>
          <w:lang w:val="en-US"/>
        </w:rPr>
        <w:br/>
        <w:t xml:space="preserve"> Please ensure that the departments added in the template are created in the People Management tool."</w:t>
      </w:r>
    </w:p>
    <w:p w14:paraId="46274EDF" w14:textId="2CEDB7AD" w:rsidR="002B611D" w:rsidRPr="00905B14" w:rsidRDefault="06377A92" w:rsidP="006372F4">
      <w:pPr>
        <w:pStyle w:val="CodeSample"/>
        <w:rPr>
          <w:lang w:val="en-US"/>
        </w:rPr>
      </w:pPr>
      <w:r w:rsidRPr="00905B14">
        <w:rPr>
          <w:lang w:val="en-US"/>
        </w:rPr>
        <w:t>"</w:t>
      </w:r>
      <w:r w:rsidR="0028306F" w:rsidRPr="00905B14">
        <w:rPr>
          <w:lang w:val="en-US"/>
        </w:rPr>
        <w:t>I</w:t>
      </w:r>
      <w:r w:rsidRPr="00905B14">
        <w:rPr>
          <w:lang w:val="en-US"/>
        </w:rPr>
        <w:t xml:space="preserve">nvalid : Role - &lt;Role_name&gt; has not been created in the People Management tool. </w:t>
      </w:r>
      <w:r w:rsidRPr="00905B14">
        <w:rPr>
          <w:lang w:val="en-US"/>
        </w:rPr>
        <w:br/>
        <w:t xml:space="preserve"> Please ensure that the roles added in the template are created in the People Management tool."</w:t>
      </w:r>
    </w:p>
    <w:p w14:paraId="0CA9A4D0" w14:textId="76E5F207" w:rsidR="00560A3A" w:rsidRPr="00905B14" w:rsidRDefault="06377A92" w:rsidP="006372F4">
      <w:pPr>
        <w:pStyle w:val="CodeSample"/>
        <w:rPr>
          <w:lang w:val="en-US"/>
        </w:rPr>
      </w:pPr>
      <w:r w:rsidRPr="00905B14">
        <w:rPr>
          <w:lang w:val="en-US"/>
        </w:rPr>
        <w:t>"</w:t>
      </w:r>
      <w:r w:rsidR="0028306F" w:rsidRPr="00905B14">
        <w:rPr>
          <w:lang w:val="en-US"/>
        </w:rPr>
        <w:t>I</w:t>
      </w:r>
      <w:r w:rsidRPr="00905B14">
        <w:rPr>
          <w:lang w:val="en-US"/>
        </w:rPr>
        <w:t>nvalid : &lt;department_name&gt; - &lt;Role_name&gt; association does not match the role configuration in the People Management tool. Please ensure that the roles mapped to the departments in the template is as per the role configuration in the People Management tool."</w:t>
      </w:r>
      <w:r w:rsidRPr="00905B14">
        <w:rPr>
          <w:lang w:val="en-US"/>
        </w:rPr>
        <w:t> </w:t>
      </w:r>
    </w:p>
    <w:p w14:paraId="12A56853" w14:textId="77777777" w:rsidR="000C0CE3" w:rsidRPr="00905B14" w:rsidRDefault="000C0CE3" w:rsidP="003828BA">
      <w:pPr>
        <w:pStyle w:val="Heading2"/>
        <w:sectPr w:rsidR="000C0CE3" w:rsidRPr="00905B14" w:rsidSect="00BA0C80">
          <w:pgSz w:w="15840" w:h="20160" w:code="5"/>
          <w:pgMar w:top="1440" w:right="1440" w:bottom="1440" w:left="1440" w:header="720" w:footer="619" w:gutter="0"/>
          <w:cols w:space="720"/>
          <w:docGrid w:linePitch="360"/>
        </w:sectPr>
      </w:pPr>
      <w:bookmarkStart w:id="23" w:name="_Toc95682210"/>
      <w:bookmarkStart w:id="24" w:name="_Toc115182694"/>
      <w:bookmarkEnd w:id="22"/>
    </w:p>
    <w:p w14:paraId="4CBC6DD8" w14:textId="77777777" w:rsidR="00612FB1" w:rsidRPr="00905B14" w:rsidRDefault="00612FB1" w:rsidP="003828BA">
      <w:pPr>
        <w:pStyle w:val="Heading2"/>
      </w:pPr>
      <w:bookmarkStart w:id="25" w:name="_Toc218867385"/>
      <w:r w:rsidRPr="00905B14">
        <w:t xml:space="preserve">POST- KPI </w:t>
      </w:r>
      <w:bookmarkEnd w:id="23"/>
      <w:bookmarkEnd w:id="24"/>
      <w:r w:rsidR="006E490D" w:rsidRPr="00905B14">
        <w:t>CREATION</w:t>
      </w:r>
      <w:bookmarkEnd w:id="25"/>
    </w:p>
    <w:p w14:paraId="11DBE5E1" w14:textId="7FD15ACD" w:rsidR="001914AD" w:rsidRPr="00905B14" w:rsidRDefault="00282CFC" w:rsidP="001914AD">
      <w:pPr>
        <w:rPr>
          <w:rFonts w:cs="Calibri"/>
        </w:rPr>
      </w:pPr>
      <w:r w:rsidRPr="00905B14">
        <w:rPr>
          <w:rFonts w:cs="Calibri"/>
          <w:kern w:val="0"/>
          <w:shd w:val="clear" w:color="auto" w:fill="FFFFFF"/>
        </w:rPr>
        <w:t xml:space="preserve">KPI creation is a POST call to the Smart KPI </w:t>
      </w:r>
      <w:r w:rsidR="00D23914">
        <w:rPr>
          <w:rFonts w:cs="Calibri"/>
          <w:kern w:val="0"/>
          <w:shd w:val="clear" w:color="auto" w:fill="FFFFFF"/>
        </w:rPr>
        <w:t>IAI</w:t>
      </w:r>
      <w:r w:rsidRPr="00905B14">
        <w:rPr>
          <w:rFonts w:cs="Calibri"/>
          <w:kern w:val="0"/>
          <w:shd w:val="clear" w:color="auto" w:fill="FFFFFF"/>
        </w:rPr>
        <w:t xml:space="preserve"> server hosted at the backend.</w:t>
      </w:r>
      <w:r w:rsidRPr="00905B14">
        <w:rPr>
          <w:rFonts w:cs="Calibri"/>
          <w:kern w:val="0"/>
        </w:rPr>
        <w:t xml:space="preserve"> </w:t>
      </w:r>
      <w:r w:rsidRPr="00905B14">
        <w:rPr>
          <w:rFonts w:eastAsia="Graphik" w:cs="Graphik"/>
          <w:color w:val="000000" w:themeColor="text1"/>
        </w:rPr>
        <w:t>This</w:t>
      </w:r>
      <w:r w:rsidR="552AA883" w:rsidRPr="00905B14">
        <w:rPr>
          <w:rFonts w:eastAsia="Graphik" w:cs="Graphik"/>
          <w:color w:val="000000" w:themeColor="text1"/>
        </w:rPr>
        <w:t xml:space="preserve"> API picks the Template uploaded by the user from Azure Blob Storage, process</w:t>
      </w:r>
      <w:r w:rsidR="000A1A4E" w:rsidRPr="00905B14">
        <w:rPr>
          <w:rFonts w:eastAsia="Graphik" w:cs="Graphik"/>
          <w:color w:val="000000" w:themeColor="text1"/>
        </w:rPr>
        <w:t>es</w:t>
      </w:r>
      <w:r w:rsidR="552AA883" w:rsidRPr="00905B14">
        <w:rPr>
          <w:rFonts w:eastAsia="Graphik" w:cs="Graphik"/>
          <w:color w:val="000000" w:themeColor="text1"/>
        </w:rPr>
        <w:t xml:space="preserve"> </w:t>
      </w:r>
      <w:r w:rsidR="000A1A4E" w:rsidRPr="00905B14">
        <w:rPr>
          <w:rFonts w:eastAsia="Graphik" w:cs="Graphik"/>
          <w:color w:val="000000" w:themeColor="text1"/>
        </w:rPr>
        <w:t>the</w:t>
      </w:r>
      <w:r w:rsidR="552AA883" w:rsidRPr="00905B14">
        <w:rPr>
          <w:rFonts w:eastAsia="Graphik" w:cs="Graphik"/>
          <w:color w:val="000000" w:themeColor="text1"/>
        </w:rPr>
        <w:t xml:space="preserve"> data, generates UID/Config_ID details, fetch</w:t>
      </w:r>
      <w:r w:rsidR="000A1A4E" w:rsidRPr="00905B14">
        <w:rPr>
          <w:rFonts w:eastAsia="Graphik" w:cs="Graphik"/>
          <w:color w:val="000000" w:themeColor="text1"/>
        </w:rPr>
        <w:t>e</w:t>
      </w:r>
      <w:r w:rsidR="00F23048" w:rsidRPr="00905B14">
        <w:rPr>
          <w:rFonts w:eastAsia="Graphik" w:cs="Graphik"/>
          <w:color w:val="000000" w:themeColor="text1"/>
        </w:rPr>
        <w:t>s</w:t>
      </w:r>
      <w:r w:rsidR="552AA883" w:rsidRPr="00905B14">
        <w:rPr>
          <w:rFonts w:eastAsia="Graphik" w:cs="Graphik"/>
          <w:color w:val="000000" w:themeColor="text1"/>
        </w:rPr>
        <w:t xml:space="preserve"> JSON files uploaded in </w:t>
      </w:r>
      <w:r w:rsidR="0B3112BC" w:rsidRPr="00905B14">
        <w:rPr>
          <w:rFonts w:eastAsia="Graphik" w:cs="Graphik"/>
          <w:color w:val="000000" w:themeColor="text1"/>
        </w:rPr>
        <w:t>Azure</w:t>
      </w:r>
      <w:r w:rsidR="000A1A4E" w:rsidRPr="00905B14">
        <w:rPr>
          <w:rFonts w:eastAsia="Graphik" w:cs="Graphik"/>
          <w:color w:val="000000" w:themeColor="text1"/>
        </w:rPr>
        <w:t>,</w:t>
      </w:r>
      <w:r w:rsidR="552AA883" w:rsidRPr="00905B14">
        <w:rPr>
          <w:rFonts w:eastAsia="Graphik" w:cs="Graphik"/>
          <w:color w:val="000000" w:themeColor="text1"/>
        </w:rPr>
        <w:t xml:space="preserve"> and creates the KPI hierarchy by adding </w:t>
      </w:r>
      <w:r w:rsidR="00950F16" w:rsidRPr="00905B14">
        <w:rPr>
          <w:rFonts w:eastAsia="Graphik" w:cs="Graphik"/>
          <w:color w:val="000000" w:themeColor="text1"/>
        </w:rPr>
        <w:t>KPI twins with Update_flag as update</w:t>
      </w:r>
      <w:r w:rsidR="552AA883" w:rsidRPr="00905B14">
        <w:rPr>
          <w:rFonts w:eastAsia="Graphik" w:cs="Graphik"/>
          <w:color w:val="000000" w:themeColor="text1"/>
        </w:rPr>
        <w:t>, relationships, and metadata information</w:t>
      </w:r>
      <w:r w:rsidR="008637DB" w:rsidRPr="00905B14">
        <w:rPr>
          <w:rFonts w:eastAsia="Graphik" w:cs="Graphik"/>
        </w:rPr>
        <w:t xml:space="preserve">. </w:t>
      </w:r>
      <w:r w:rsidR="00F72058" w:rsidRPr="00905B14">
        <w:rPr>
          <w:rFonts w:eastAsia="Graphik" w:cs="Graphik"/>
        </w:rPr>
        <w:t>It also i</w:t>
      </w:r>
      <w:r w:rsidR="006974DB" w:rsidRPr="00905B14">
        <w:rPr>
          <w:rFonts w:eastAsia="Graphik" w:cs="Graphik"/>
        </w:rPr>
        <w:t>dentif</w:t>
      </w:r>
      <w:r w:rsidR="00F72058" w:rsidRPr="00905B14">
        <w:rPr>
          <w:rFonts w:eastAsia="Graphik" w:cs="Graphik"/>
        </w:rPr>
        <w:t>ies</w:t>
      </w:r>
      <w:r w:rsidR="006974DB" w:rsidRPr="00905B14">
        <w:rPr>
          <w:rFonts w:eastAsia="Graphik" w:cs="Graphik"/>
        </w:rPr>
        <w:t xml:space="preserve"> low level KPIs</w:t>
      </w:r>
      <w:r w:rsidR="00D12247" w:rsidRPr="00905B14">
        <w:rPr>
          <w:rFonts w:eastAsia="Graphik" w:cs="Graphik"/>
        </w:rPr>
        <w:t xml:space="preserve"> and </w:t>
      </w:r>
      <w:r w:rsidR="005472A7" w:rsidRPr="00905B14">
        <w:rPr>
          <w:rFonts w:eastAsia="Graphik" w:cs="Graphik"/>
        </w:rPr>
        <w:t>Events</w:t>
      </w:r>
      <w:r w:rsidR="00CE3922" w:rsidRPr="00905B14">
        <w:rPr>
          <w:rFonts w:eastAsia="Graphik" w:cs="Graphik"/>
        </w:rPr>
        <w:t xml:space="preserve"> and create </w:t>
      </w:r>
      <w:r w:rsidR="00BD7035" w:rsidRPr="00905B14">
        <w:rPr>
          <w:rFonts w:eastAsia="Graphik" w:cs="Graphik"/>
        </w:rPr>
        <w:t xml:space="preserve">schedulers in Generic scheduler for </w:t>
      </w:r>
      <w:r w:rsidR="003959A3" w:rsidRPr="00905B14">
        <w:rPr>
          <w:rFonts w:eastAsia="Graphik" w:cs="Graphik"/>
        </w:rPr>
        <w:t xml:space="preserve">sending data to event hub </w:t>
      </w:r>
      <w:r w:rsidR="00AF3467" w:rsidRPr="00905B14">
        <w:rPr>
          <w:rFonts w:eastAsia="Graphik" w:cs="Graphik"/>
        </w:rPr>
        <w:t>for further computation</w:t>
      </w:r>
      <w:r w:rsidR="001914AD" w:rsidRPr="00905B14">
        <w:rPr>
          <w:rFonts w:eastAsia="Graphik" w:cs="Graphik"/>
        </w:rPr>
        <w:t xml:space="preserve">. </w:t>
      </w:r>
      <w:r w:rsidR="001914AD" w:rsidRPr="00905B14">
        <w:rPr>
          <w:rFonts w:cs="Calibri"/>
        </w:rPr>
        <w:t>To fetch the response from the KPI creation operation, the authorization token must exist.</w:t>
      </w:r>
    </w:p>
    <w:p w14:paraId="61FE2153" w14:textId="55DEC29B" w:rsidR="00305A2E" w:rsidRPr="00905B14" w:rsidRDefault="001914AD" w:rsidP="001914AD">
      <w:pPr>
        <w:pStyle w:val="Heading3"/>
      </w:pPr>
      <w:r w:rsidRPr="00905B14">
        <w:t>Specification</w:t>
      </w:r>
    </w:p>
    <w:tbl>
      <w:tblPr>
        <w:tblW w:w="12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65"/>
        <w:gridCol w:w="10990"/>
      </w:tblGrid>
      <w:tr w:rsidR="001914AD" w:rsidRPr="00905B14" w14:paraId="15760DF6"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22192FA" w14:textId="77777777" w:rsidR="001914AD" w:rsidRPr="00905B14" w:rsidRDefault="001914AD" w:rsidP="001914AD">
            <w:pPr>
              <w:spacing w:after="0" w:line="240" w:lineRule="auto"/>
              <w:rPr>
                <w:rFonts w:eastAsia="Graphik" w:cs="Graphik"/>
                <w:b/>
                <w:bCs/>
              </w:rPr>
            </w:pPr>
            <w:r w:rsidRPr="00905B14">
              <w:rPr>
                <w:rFonts w:eastAsia="Graphik" w:cs="Graphik"/>
                <w:b/>
                <w:bCs/>
              </w:rPr>
              <w:t>PROTOCOL</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D104D66" w14:textId="2B071259" w:rsidR="001914AD" w:rsidRPr="00905B14" w:rsidRDefault="001914AD" w:rsidP="001914AD">
            <w:pPr>
              <w:spacing w:after="0" w:line="240" w:lineRule="auto"/>
              <w:rPr>
                <w:rFonts w:eastAsia="Graphik" w:cs="Graphik"/>
              </w:rPr>
            </w:pPr>
            <w:r w:rsidRPr="00905B14">
              <w:rPr>
                <w:rFonts w:eastAsia="Graphik" w:cs="Graphik"/>
              </w:rPr>
              <w:t>HTTPS</w:t>
            </w:r>
          </w:p>
        </w:tc>
      </w:tr>
      <w:tr w:rsidR="001914AD" w:rsidRPr="00905B14" w14:paraId="5B93696F" w14:textId="77777777" w:rsidTr="00E51434">
        <w:trPr>
          <w:trHeight w:val="152"/>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D0249EA" w14:textId="77777777" w:rsidR="001914AD" w:rsidRPr="00905B14" w:rsidRDefault="001914AD" w:rsidP="001914AD">
            <w:pPr>
              <w:spacing w:after="0" w:line="240" w:lineRule="auto"/>
              <w:rPr>
                <w:rFonts w:eastAsia="Graphik" w:cs="Graphik"/>
                <w:b/>
                <w:bCs/>
              </w:rPr>
            </w:pPr>
            <w:r w:rsidRPr="00905B14">
              <w:rPr>
                <w:rFonts w:eastAsia="Graphik" w:cs="Graphik"/>
                <w:b/>
                <w:bCs/>
              </w:rPr>
              <w:t>REQUEST URL</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BDA9504" w14:textId="77777777" w:rsidR="001914AD" w:rsidRPr="00905B14" w:rsidRDefault="001914AD" w:rsidP="001914AD">
            <w:pPr>
              <w:spacing w:after="0" w:line="240" w:lineRule="auto"/>
              <w:rPr>
                <w:rFonts w:eastAsia="Graphik" w:cs="Graphik"/>
              </w:rPr>
            </w:pPr>
            <w:r w:rsidRPr="00905B14">
              <w:rPr>
                <w:rFonts w:eastAsia="Graphik" w:cs="Graphik"/>
              </w:rPr>
              <w:t>https://apim-aot-azure-dev.azure-api.net/api/smartkpi/kpi/creation</w:t>
            </w:r>
          </w:p>
        </w:tc>
      </w:tr>
      <w:tr w:rsidR="001914AD" w:rsidRPr="00905B14" w14:paraId="4B378515"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1409CE4" w14:textId="77777777" w:rsidR="001914AD" w:rsidRPr="00905B14" w:rsidRDefault="001914AD" w:rsidP="001914AD">
            <w:pPr>
              <w:spacing w:after="0" w:line="240" w:lineRule="auto"/>
              <w:rPr>
                <w:rFonts w:eastAsia="Graphik" w:cs="Graphik"/>
                <w:b/>
                <w:bCs/>
              </w:rPr>
            </w:pPr>
            <w:r w:rsidRPr="00905B14">
              <w:rPr>
                <w:rFonts w:eastAsia="Graphik" w:cs="Graphik"/>
                <w:b/>
                <w:bCs/>
              </w:rPr>
              <w:t>METHOD</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6CFC14D" w14:textId="4957B6F3" w:rsidR="001914AD" w:rsidRPr="00905B14" w:rsidRDefault="001914AD" w:rsidP="001914AD">
            <w:pPr>
              <w:spacing w:after="0" w:line="240" w:lineRule="auto"/>
              <w:rPr>
                <w:rFonts w:eastAsia="Graphik" w:cs="Graphik"/>
              </w:rPr>
            </w:pPr>
            <w:r w:rsidRPr="00905B14">
              <w:rPr>
                <w:rFonts w:eastAsia="Graphik" w:cs="Graphik"/>
              </w:rPr>
              <w:t>POST</w:t>
            </w:r>
          </w:p>
        </w:tc>
      </w:tr>
      <w:tr w:rsidR="001914AD" w:rsidRPr="00905B14" w14:paraId="52531B38"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BF955DD" w14:textId="77777777" w:rsidR="001914AD" w:rsidRPr="00905B14" w:rsidRDefault="001914AD" w:rsidP="001914AD">
            <w:pPr>
              <w:spacing w:after="0" w:line="240" w:lineRule="auto"/>
              <w:rPr>
                <w:rFonts w:eastAsia="Graphik" w:cs="Graphik"/>
                <w:b/>
                <w:bCs/>
              </w:rPr>
            </w:pPr>
            <w:r w:rsidRPr="00905B14">
              <w:rPr>
                <w:rFonts w:eastAsia="Graphik" w:cs="Graphik"/>
                <w:b/>
                <w:bCs/>
              </w:rPr>
              <w:t>CONTENT TYPE</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75FD3F5" w14:textId="77777777" w:rsidR="001914AD" w:rsidRPr="00905B14" w:rsidRDefault="001914AD" w:rsidP="001914AD">
            <w:pPr>
              <w:spacing w:after="0" w:line="240" w:lineRule="auto"/>
              <w:rPr>
                <w:rFonts w:eastAsia="Graphik" w:cs="Graphik"/>
              </w:rPr>
            </w:pPr>
            <w:r w:rsidRPr="00905B14">
              <w:rPr>
                <w:rFonts w:eastAsia="Graphik" w:cs="Graphik"/>
              </w:rPr>
              <w:t>application / json</w:t>
            </w:r>
          </w:p>
        </w:tc>
      </w:tr>
      <w:tr w:rsidR="001914AD" w:rsidRPr="00905B14" w14:paraId="3096655D"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9481C8B" w14:textId="77777777" w:rsidR="001914AD" w:rsidRPr="00905B14" w:rsidRDefault="001914AD" w:rsidP="001914AD">
            <w:pPr>
              <w:spacing w:after="0" w:line="240" w:lineRule="auto"/>
              <w:rPr>
                <w:rFonts w:eastAsia="Graphik" w:cs="Graphik"/>
                <w:b/>
                <w:bCs/>
              </w:rPr>
            </w:pPr>
            <w:r w:rsidRPr="00905B14">
              <w:rPr>
                <w:rFonts w:eastAsia="Graphik" w:cs="Graphik"/>
                <w:b/>
                <w:bCs/>
              </w:rPr>
              <w:t>JSON Request</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E7BDB3C" w14:textId="77777777" w:rsidR="001914AD" w:rsidRPr="00905B14" w:rsidRDefault="001914AD" w:rsidP="0076702A">
            <w:pPr>
              <w:pStyle w:val="CodeSample"/>
              <w:rPr>
                <w:lang w:val="en-US"/>
              </w:rPr>
            </w:pPr>
            <w:r w:rsidRPr="00905B14">
              <w:rPr>
                <w:lang w:val="en-US"/>
              </w:rPr>
              <w:t xml:space="preserve">[ </w:t>
            </w:r>
            <w:r w:rsidRPr="00905B14">
              <w:rPr>
                <w:lang w:val="en-US"/>
              </w:rPr>
              <w:br/>
            </w:r>
            <w:r w:rsidRPr="00905B14">
              <w:rPr>
                <w:lang w:val="en-US"/>
              </w:rPr>
              <w:t> </w:t>
            </w:r>
            <w:r w:rsidRPr="00905B14">
              <w:rPr>
                <w:lang w:val="en-US"/>
              </w:rPr>
              <w:t> </w:t>
            </w:r>
            <w:r w:rsidRPr="00905B14">
              <w:rPr>
                <w:lang w:val="en-US"/>
              </w:rPr>
              <w:t>{</w:t>
            </w:r>
            <w:r w:rsidRPr="00905B14">
              <w:rPr>
                <w:lang w:val="en-US"/>
              </w:rPr>
              <w:br/>
            </w:r>
            <w:r w:rsidRPr="00905B14">
              <w:rPr>
                <w:lang w:val="en-US"/>
              </w:rPr>
              <w:t> </w:t>
            </w:r>
            <w:r w:rsidRPr="00905B14">
              <w:rPr>
                <w:lang w:val="en-US"/>
              </w:rPr>
              <w:t> </w:t>
            </w:r>
            <w:r w:rsidRPr="00905B14">
              <w:rPr>
                <w:lang w:val="en-US"/>
              </w:rPr>
              <w:t> </w:t>
            </w:r>
            <w:r w:rsidRPr="00905B14">
              <w:rPr>
                <w:lang w:val="en-US"/>
              </w:rPr>
              <w:t> </w:t>
            </w:r>
            <w:r w:rsidRPr="00905B14">
              <w:rPr>
                <w:lang w:val="en-US"/>
              </w:rPr>
              <w:t>"plantId":"C-B1-G1-R1-F1",</w:t>
            </w:r>
            <w:r w:rsidRPr="00905B14">
              <w:rPr>
                <w:lang w:val="en-US"/>
              </w:rPr>
              <w:br/>
            </w:r>
            <w:r w:rsidRPr="00905B14">
              <w:rPr>
                <w:lang w:val="en-US"/>
              </w:rPr>
              <w:t> </w:t>
            </w:r>
            <w:r w:rsidRPr="00905B14">
              <w:rPr>
                <w:lang w:val="en-US"/>
              </w:rPr>
              <w:t> </w:t>
            </w:r>
            <w:r w:rsidRPr="00905B14">
              <w:rPr>
                <w:lang w:val="en-US"/>
              </w:rPr>
              <w:t> </w:t>
            </w:r>
            <w:r w:rsidRPr="00905B14">
              <w:rPr>
                <w:lang w:val="en-US"/>
              </w:rPr>
              <w:t> </w:t>
            </w:r>
            <w:r w:rsidRPr="00905B14">
              <w:rPr>
                <w:lang w:val="en-US"/>
              </w:rPr>
              <w:t>"templatePath":"{smartkpibase}/initialtemplate/C-B1-G1-R1-F1/Oil&amp;GasField1.xlsm"</w:t>
            </w:r>
            <w:r w:rsidRPr="00905B14">
              <w:rPr>
                <w:lang w:val="en-US"/>
              </w:rPr>
              <w:br/>
            </w:r>
            <w:r w:rsidRPr="00905B14">
              <w:rPr>
                <w:lang w:val="en-US"/>
              </w:rPr>
              <w:t> </w:t>
            </w:r>
            <w:r w:rsidRPr="00905B14">
              <w:rPr>
                <w:lang w:val="en-US"/>
              </w:rPr>
              <w:t> </w:t>
            </w:r>
            <w:r w:rsidRPr="00905B14">
              <w:rPr>
                <w:lang w:val="en-US"/>
              </w:rPr>
              <w:t>}</w:t>
            </w:r>
            <w:r w:rsidRPr="00905B14">
              <w:rPr>
                <w:lang w:val="en-US"/>
              </w:rPr>
              <w:br/>
              <w:t>]</w:t>
            </w:r>
          </w:p>
        </w:tc>
      </w:tr>
      <w:tr w:rsidR="001914AD" w:rsidRPr="00905B14" w14:paraId="4D944156" w14:textId="77777777" w:rsidTr="00E51434">
        <w:trPr>
          <w:trHeight w:val="64"/>
        </w:trPr>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4BB6F17" w14:textId="77777777" w:rsidR="001914AD" w:rsidRPr="00905B14" w:rsidRDefault="001914AD" w:rsidP="001914AD">
            <w:pPr>
              <w:spacing w:after="0" w:line="240" w:lineRule="auto"/>
              <w:rPr>
                <w:rFonts w:eastAsia="Graphik" w:cs="Graphik"/>
                <w:b/>
                <w:bCs/>
              </w:rPr>
            </w:pPr>
            <w:r w:rsidRPr="00905B14">
              <w:rPr>
                <w:rFonts w:eastAsia="Graphik" w:cs="Graphik"/>
                <w:b/>
                <w:bCs/>
              </w:rPr>
              <w:t>JSON Response</w:t>
            </w:r>
          </w:p>
        </w:tc>
        <w:tc>
          <w:tcPr>
            <w:tcW w:w="109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5A171B6" w14:textId="77777777" w:rsidR="001914AD" w:rsidRPr="00905B14" w:rsidRDefault="001914AD" w:rsidP="00B1038F">
            <w:pPr>
              <w:pStyle w:val="CodeSample"/>
              <w:rPr>
                <w:lang w:val="en-US"/>
              </w:rPr>
            </w:pPr>
            <w:r w:rsidRPr="00905B14">
              <w:rPr>
                <w:lang w:val="en-US"/>
              </w:rPr>
              <w:t>{"message": "Process started......"}</w:t>
            </w:r>
          </w:p>
        </w:tc>
      </w:tr>
    </w:tbl>
    <w:p w14:paraId="7279ABA3" w14:textId="2C3AC169" w:rsidR="001914AD" w:rsidRPr="00905B14" w:rsidRDefault="00756795" w:rsidP="00756795">
      <w:pPr>
        <w:pStyle w:val="Heading3"/>
      </w:pPr>
      <w:r w:rsidRPr="00905B14">
        <w:t>Input Header</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898"/>
      </w:tblGrid>
      <w:tr w:rsidR="00AA1067" w:rsidRPr="00905B14" w14:paraId="47B8D5BD" w14:textId="77777777" w:rsidTr="00E51434">
        <w:trPr>
          <w:trHeight w:val="269"/>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FB0632" w14:textId="77777777" w:rsidR="00AA1067" w:rsidRPr="00905B14" w:rsidRDefault="00AA1067" w:rsidP="00AA1067">
            <w:r w:rsidRPr="00905B14">
              <w:rPr>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29658F" w14:textId="77777777" w:rsidR="00AA1067" w:rsidRPr="00905B14" w:rsidRDefault="00AA1067" w:rsidP="00AA1067">
            <w:r w:rsidRPr="00905B14">
              <w:rPr>
                <w:b/>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29FE09" w14:textId="77777777" w:rsidR="00AA1067" w:rsidRPr="00905B14" w:rsidRDefault="00AA1067" w:rsidP="00AA1067">
            <w:r w:rsidRPr="00905B14">
              <w:rPr>
                <w:b/>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036600" w14:textId="77777777" w:rsidR="00AA1067" w:rsidRPr="00905B14" w:rsidRDefault="00AA1067" w:rsidP="00AA1067">
            <w:r w:rsidRPr="00905B14">
              <w:rPr>
                <w:b/>
              </w:rPr>
              <w:t>Max Length</w:t>
            </w:r>
          </w:p>
        </w:tc>
        <w:tc>
          <w:tcPr>
            <w:tcW w:w="18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6CF9D3" w14:textId="77777777" w:rsidR="00AA1067" w:rsidRPr="00905B14" w:rsidRDefault="00AA1067" w:rsidP="00AA1067">
            <w:r w:rsidRPr="00905B14">
              <w:rPr>
                <w:b/>
              </w:rPr>
              <w:t>Type</w:t>
            </w:r>
          </w:p>
        </w:tc>
      </w:tr>
      <w:tr w:rsidR="00AA1067" w:rsidRPr="00905B14" w14:paraId="4F9CA896" w14:textId="77777777" w:rsidTr="00E51434">
        <w:trPr>
          <w:trHeight w:val="251"/>
        </w:trPr>
        <w:tc>
          <w:tcPr>
            <w:tcW w:w="1555" w:type="dxa"/>
            <w:tcBorders>
              <w:top w:val="single" w:sz="4" w:space="0" w:color="auto"/>
              <w:left w:val="single" w:sz="4" w:space="0" w:color="auto"/>
              <w:bottom w:val="single" w:sz="4" w:space="0" w:color="auto"/>
              <w:right w:val="single" w:sz="4" w:space="0" w:color="auto"/>
            </w:tcBorders>
            <w:vAlign w:val="center"/>
            <w:hideMark/>
          </w:tcPr>
          <w:p w14:paraId="18EC9572" w14:textId="77777777" w:rsidR="00AA1067" w:rsidRPr="00905B14" w:rsidRDefault="00AA1067" w:rsidP="00AA1067">
            <w:r w:rsidRPr="00905B14">
              <w:t>Authorization</w:t>
            </w:r>
          </w:p>
        </w:tc>
        <w:tc>
          <w:tcPr>
            <w:tcW w:w="6593" w:type="dxa"/>
            <w:tcBorders>
              <w:top w:val="single" w:sz="4" w:space="0" w:color="auto"/>
              <w:left w:val="single" w:sz="4" w:space="0" w:color="auto"/>
              <w:bottom w:val="single" w:sz="4" w:space="0" w:color="auto"/>
              <w:right w:val="single" w:sz="4" w:space="0" w:color="auto"/>
            </w:tcBorders>
            <w:vAlign w:val="center"/>
            <w:hideMark/>
          </w:tcPr>
          <w:p w14:paraId="472DEB77" w14:textId="77777777" w:rsidR="00AA1067" w:rsidRPr="00905B14" w:rsidRDefault="00AA1067" w:rsidP="0076702A">
            <w:pPr>
              <w:pStyle w:val="CodeSample"/>
              <w:rPr>
                <w:lang w:val="en-US"/>
              </w:rPr>
            </w:pPr>
            <w:r w:rsidRPr="00905B14">
              <w:rPr>
                <w:lang w:val="en-US"/>
              </w:rPr>
              <w:t>Token acquired from Azure AD based on the user credentials for further API calls. e.g., msal.accesstoken : { token: "&lt;token value&gt;" }</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7AEFEC9" w14:textId="77777777" w:rsidR="00AA1067" w:rsidRPr="00905B14" w:rsidRDefault="00AA1067" w:rsidP="00AA1067">
            <w:r w:rsidRPr="00905B14">
              <w:t>M-Public</w:t>
            </w:r>
          </w:p>
        </w:tc>
        <w:tc>
          <w:tcPr>
            <w:tcW w:w="1419" w:type="dxa"/>
            <w:tcBorders>
              <w:top w:val="single" w:sz="4" w:space="0" w:color="auto"/>
              <w:left w:val="single" w:sz="4" w:space="0" w:color="auto"/>
              <w:bottom w:val="single" w:sz="4" w:space="0" w:color="auto"/>
              <w:right w:val="single" w:sz="4" w:space="0" w:color="auto"/>
            </w:tcBorders>
            <w:vAlign w:val="center"/>
            <w:hideMark/>
          </w:tcPr>
          <w:p w14:paraId="1F713498" w14:textId="77777777" w:rsidR="00AA1067" w:rsidRPr="00905B14" w:rsidRDefault="00AA1067" w:rsidP="00AA1067">
            <w:r w:rsidRPr="00905B14">
              <w:t>-</w:t>
            </w:r>
          </w:p>
        </w:tc>
        <w:tc>
          <w:tcPr>
            <w:tcW w:w="1898" w:type="dxa"/>
            <w:tcBorders>
              <w:top w:val="single" w:sz="4" w:space="0" w:color="auto"/>
              <w:left w:val="single" w:sz="4" w:space="0" w:color="auto"/>
              <w:bottom w:val="single" w:sz="4" w:space="0" w:color="auto"/>
              <w:right w:val="single" w:sz="4" w:space="0" w:color="auto"/>
            </w:tcBorders>
            <w:vAlign w:val="center"/>
            <w:hideMark/>
          </w:tcPr>
          <w:p w14:paraId="54FB814F" w14:textId="77777777" w:rsidR="00AA1067" w:rsidRPr="00905B14" w:rsidRDefault="00AA1067" w:rsidP="00AA1067">
            <w:r w:rsidRPr="00905B14">
              <w:t>String</w:t>
            </w:r>
          </w:p>
        </w:tc>
      </w:tr>
    </w:tbl>
    <w:p w14:paraId="4D7AB449" w14:textId="3E4C7AC6" w:rsidR="00612FB1" w:rsidRPr="00905B14" w:rsidRDefault="00AA1067" w:rsidP="00AA1067">
      <w:pPr>
        <w:pStyle w:val="Heading3"/>
      </w:pPr>
      <w:r w:rsidRPr="00905B14">
        <w:t>Input Body</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898"/>
      </w:tblGrid>
      <w:tr w:rsidR="00AA1067" w:rsidRPr="00905B14" w14:paraId="2C0954FF" w14:textId="77777777" w:rsidTr="00E51434">
        <w:trPr>
          <w:trHeight w:val="224"/>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425DC4" w14:textId="77777777" w:rsidR="00AA1067" w:rsidRPr="00905B14" w:rsidRDefault="00AA1067" w:rsidP="00AA1067">
            <w:r w:rsidRPr="00905B14">
              <w:rPr>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13E6B2" w14:textId="77777777" w:rsidR="00AA1067" w:rsidRPr="00905B14" w:rsidRDefault="00AA1067" w:rsidP="00AA1067">
            <w:r w:rsidRPr="00905B14">
              <w:rPr>
                <w:b/>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8600DF" w14:textId="77777777" w:rsidR="00AA1067" w:rsidRPr="00905B14" w:rsidRDefault="00AA1067" w:rsidP="00AA1067">
            <w:r w:rsidRPr="00905B14">
              <w:rPr>
                <w:b/>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DC4C6C" w14:textId="77777777" w:rsidR="00AA1067" w:rsidRPr="00905B14" w:rsidRDefault="00AA1067" w:rsidP="00AA1067">
            <w:r w:rsidRPr="00905B14">
              <w:rPr>
                <w:b/>
              </w:rPr>
              <w:t>Max Length</w:t>
            </w:r>
          </w:p>
        </w:tc>
        <w:tc>
          <w:tcPr>
            <w:tcW w:w="189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6C83CF" w14:textId="77777777" w:rsidR="00AA1067" w:rsidRPr="00905B14" w:rsidRDefault="00AA1067" w:rsidP="00AA1067">
            <w:r w:rsidRPr="00905B14">
              <w:rPr>
                <w:b/>
              </w:rPr>
              <w:t>Type</w:t>
            </w:r>
          </w:p>
        </w:tc>
      </w:tr>
      <w:tr w:rsidR="00AA1067" w:rsidRPr="00905B14" w14:paraId="6D1AAB1B" w14:textId="77777777" w:rsidTr="00E51434">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7D0E8855" w14:textId="77777777" w:rsidR="00AA1067" w:rsidRPr="00905B14" w:rsidRDefault="00AA1067" w:rsidP="00AA1067">
            <w:r w:rsidRPr="00905B14">
              <w:t>plantid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319132F2" w14:textId="77777777" w:rsidR="00AA1067" w:rsidRPr="00905B14" w:rsidRDefault="00AA1067" w:rsidP="00AA1067">
            <w:r w:rsidRPr="00905B14">
              <w:t xml:space="preserve">ExternalID of Uploading Plant </w:t>
            </w:r>
          </w:p>
        </w:tc>
        <w:tc>
          <w:tcPr>
            <w:tcW w:w="1490" w:type="dxa"/>
            <w:tcBorders>
              <w:top w:val="single" w:sz="4" w:space="0" w:color="auto"/>
              <w:left w:val="single" w:sz="4" w:space="0" w:color="auto"/>
              <w:bottom w:val="single" w:sz="4" w:space="0" w:color="auto"/>
              <w:right w:val="single" w:sz="4" w:space="0" w:color="auto"/>
            </w:tcBorders>
            <w:vAlign w:val="center"/>
            <w:hideMark/>
          </w:tcPr>
          <w:p w14:paraId="2A5C3061" w14:textId="77777777" w:rsidR="00AA1067" w:rsidRPr="00905B14" w:rsidRDefault="00AA1067" w:rsidP="00AA1067">
            <w:r w:rsidRPr="00905B14">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2DB8B123" w14:textId="77777777" w:rsidR="00AA1067" w:rsidRPr="00905B14" w:rsidRDefault="00AA1067" w:rsidP="00AA1067">
            <w:r w:rsidRPr="00905B14">
              <w:t>255</w:t>
            </w:r>
          </w:p>
        </w:tc>
        <w:tc>
          <w:tcPr>
            <w:tcW w:w="1898" w:type="dxa"/>
            <w:tcBorders>
              <w:top w:val="single" w:sz="4" w:space="0" w:color="auto"/>
              <w:left w:val="single" w:sz="4" w:space="0" w:color="auto"/>
              <w:bottom w:val="single" w:sz="4" w:space="0" w:color="auto"/>
              <w:right w:val="single" w:sz="4" w:space="0" w:color="auto"/>
            </w:tcBorders>
            <w:vAlign w:val="center"/>
            <w:hideMark/>
          </w:tcPr>
          <w:p w14:paraId="21705286" w14:textId="77777777" w:rsidR="00AA1067" w:rsidRPr="00905B14" w:rsidRDefault="00AA1067" w:rsidP="00AA1067">
            <w:r w:rsidRPr="00905B14">
              <w:t>String</w:t>
            </w:r>
          </w:p>
        </w:tc>
      </w:tr>
      <w:tr w:rsidR="00AA1067" w:rsidRPr="00905B14" w14:paraId="599298F4" w14:textId="77777777" w:rsidTr="00E51434">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33230F24" w14:textId="77777777" w:rsidR="00AA1067" w:rsidRPr="00905B14" w:rsidRDefault="00AA1067" w:rsidP="00AA1067">
            <w:r w:rsidRPr="00905B14">
              <w:t>templatepath</w:t>
            </w:r>
          </w:p>
        </w:tc>
        <w:tc>
          <w:tcPr>
            <w:tcW w:w="6593" w:type="dxa"/>
            <w:tcBorders>
              <w:top w:val="single" w:sz="4" w:space="0" w:color="auto"/>
              <w:left w:val="single" w:sz="4" w:space="0" w:color="auto"/>
              <w:bottom w:val="single" w:sz="4" w:space="0" w:color="auto"/>
              <w:right w:val="single" w:sz="4" w:space="0" w:color="auto"/>
            </w:tcBorders>
            <w:vAlign w:val="center"/>
            <w:hideMark/>
          </w:tcPr>
          <w:p w14:paraId="630893F2" w14:textId="77777777" w:rsidR="00AA1067" w:rsidRPr="00905B14" w:rsidRDefault="00AA1067" w:rsidP="00AA1067">
            <w:r w:rsidRPr="00905B14">
              <w:t>File path</w:t>
            </w:r>
          </w:p>
        </w:tc>
        <w:tc>
          <w:tcPr>
            <w:tcW w:w="1490" w:type="dxa"/>
            <w:tcBorders>
              <w:top w:val="single" w:sz="4" w:space="0" w:color="auto"/>
              <w:left w:val="single" w:sz="4" w:space="0" w:color="auto"/>
              <w:bottom w:val="single" w:sz="4" w:space="0" w:color="auto"/>
              <w:right w:val="single" w:sz="4" w:space="0" w:color="auto"/>
            </w:tcBorders>
            <w:vAlign w:val="center"/>
            <w:hideMark/>
          </w:tcPr>
          <w:p w14:paraId="5B2089C6" w14:textId="77777777" w:rsidR="00AA1067" w:rsidRPr="00905B14" w:rsidRDefault="00AA1067" w:rsidP="00AA1067">
            <w:r w:rsidRPr="00905B14">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0A524920" w14:textId="77777777" w:rsidR="00AA1067" w:rsidRPr="00905B14" w:rsidRDefault="00AA1067" w:rsidP="00AA1067">
            <w:r w:rsidRPr="00905B14">
              <w:t>255</w:t>
            </w:r>
          </w:p>
        </w:tc>
        <w:tc>
          <w:tcPr>
            <w:tcW w:w="1898" w:type="dxa"/>
            <w:tcBorders>
              <w:top w:val="single" w:sz="4" w:space="0" w:color="auto"/>
              <w:left w:val="single" w:sz="4" w:space="0" w:color="auto"/>
              <w:bottom w:val="single" w:sz="4" w:space="0" w:color="auto"/>
              <w:right w:val="single" w:sz="4" w:space="0" w:color="auto"/>
            </w:tcBorders>
            <w:vAlign w:val="center"/>
            <w:hideMark/>
          </w:tcPr>
          <w:p w14:paraId="11CBFC16" w14:textId="77777777" w:rsidR="00AA1067" w:rsidRPr="00905B14" w:rsidRDefault="00AA1067" w:rsidP="00AA1067">
            <w:r w:rsidRPr="00905B14">
              <w:t>String</w:t>
            </w:r>
          </w:p>
        </w:tc>
      </w:tr>
    </w:tbl>
    <w:p w14:paraId="301C4ADE" w14:textId="758F1501" w:rsidR="00AA1067" w:rsidRPr="00905B14" w:rsidRDefault="00B14BF6" w:rsidP="00B14BF6">
      <w:pPr>
        <w:pStyle w:val="Heading3"/>
      </w:pPr>
      <w:r w:rsidRPr="00905B14">
        <w:t>Output Header</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2098"/>
      </w:tblGrid>
      <w:tr w:rsidR="00B14BF6" w:rsidRPr="00905B14" w14:paraId="0852DA68" w14:textId="77777777" w:rsidTr="00E51434">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F7544E" w14:textId="77777777" w:rsidR="00B14BF6" w:rsidRPr="00905B14" w:rsidRDefault="00B14BF6" w:rsidP="00B14BF6">
            <w:pPr>
              <w:rPr>
                <w:b/>
              </w:rPr>
            </w:pPr>
            <w:r w:rsidRPr="00905B14">
              <w:rPr>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69DEE5" w14:textId="77777777" w:rsidR="00B14BF6" w:rsidRPr="00905B14" w:rsidRDefault="00B14BF6" w:rsidP="00B14BF6">
            <w:pPr>
              <w:rPr>
                <w:b/>
              </w:rPr>
            </w:pPr>
            <w:r w:rsidRPr="00905B14">
              <w:rPr>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B98D7A0" w14:textId="77777777" w:rsidR="00B14BF6" w:rsidRPr="00905B14" w:rsidRDefault="00B14BF6" w:rsidP="00B14BF6">
            <w:pPr>
              <w:rPr>
                <w:b/>
              </w:rPr>
            </w:pPr>
            <w:r w:rsidRPr="00905B14">
              <w:rPr>
                <w:b/>
              </w:rPr>
              <w:t>M/O</w:t>
            </w:r>
          </w:p>
        </w:tc>
        <w:tc>
          <w:tcPr>
            <w:tcW w:w="20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194E646" w14:textId="77777777" w:rsidR="00B14BF6" w:rsidRPr="00905B14" w:rsidRDefault="00B14BF6" w:rsidP="00B14BF6">
            <w:pPr>
              <w:rPr>
                <w:b/>
              </w:rPr>
            </w:pPr>
            <w:r w:rsidRPr="00905B14">
              <w:rPr>
                <w:b/>
              </w:rPr>
              <w:t>Type</w:t>
            </w:r>
          </w:p>
        </w:tc>
      </w:tr>
      <w:tr w:rsidR="00B14BF6" w:rsidRPr="00905B14" w14:paraId="4A72FC73"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6D918C7D" w14:textId="77777777" w:rsidR="00B14BF6" w:rsidRPr="00905B14" w:rsidRDefault="00B14BF6" w:rsidP="00B14BF6">
            <w:pPr>
              <w:rPr>
                <w:b/>
              </w:rPr>
            </w:pPr>
            <w:r w:rsidRPr="00905B14">
              <w:t>Content-Type</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03C786E8" w14:textId="77777777" w:rsidR="00B14BF6" w:rsidRPr="00905B14" w:rsidRDefault="00B14BF6" w:rsidP="00B14BF6">
            <w:pPr>
              <w:rPr>
                <w:b/>
              </w:rPr>
            </w:pPr>
            <w:r w:rsidRPr="00905B14">
              <w:t>Type of the content. It could be application/json, text/html, application/xml, etc. It lets the receiving entity know how to interpret the data.</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188F308D" w14:textId="77777777" w:rsidR="00B14BF6" w:rsidRPr="00905B14" w:rsidRDefault="00B14BF6" w:rsidP="00B14BF6">
            <w:pPr>
              <w:rPr>
                <w:b/>
              </w:rPr>
            </w:pPr>
            <w:r w:rsidRPr="00905B14">
              <w:t>M-Public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48464286" w14:textId="77777777" w:rsidR="00B14BF6" w:rsidRPr="00905B14" w:rsidRDefault="00B14BF6" w:rsidP="00B14BF6">
            <w:pPr>
              <w:rPr>
                <w:b/>
              </w:rPr>
            </w:pPr>
            <w:r w:rsidRPr="00905B14">
              <w:t>255</w:t>
            </w:r>
          </w:p>
        </w:tc>
      </w:tr>
      <w:tr w:rsidR="00B14BF6" w:rsidRPr="00905B14" w14:paraId="7AA07651"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384BA597" w14:textId="77777777" w:rsidR="00B14BF6" w:rsidRPr="00905B14" w:rsidRDefault="00B14BF6" w:rsidP="00B14BF6">
            <w:r w:rsidRPr="00905B14">
              <w:t>Content-Length</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5EFE0422" w14:textId="0230BAC9" w:rsidR="00B14BF6" w:rsidRPr="00905B14" w:rsidRDefault="00B14BF6" w:rsidP="004C3589">
            <w:r w:rsidRPr="00905B14">
              <w:t>Length of the content. This is an HTTP header that indicates the size of the body data in bytes.</w:t>
            </w:r>
            <w:r w:rsidR="004C3589" w:rsidRPr="00905B14">
              <w:t xml:space="preserve"> </w:t>
            </w:r>
            <w:r w:rsidRPr="00905B14">
              <w:t>It is used to let the receiving entity know how much data to expect.</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1F16E6F"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3626693F" w14:textId="77777777" w:rsidR="00B14BF6" w:rsidRPr="00905B14" w:rsidRDefault="00B14BF6" w:rsidP="00B14BF6">
            <w:r w:rsidRPr="00905B14">
              <w:t>255</w:t>
            </w:r>
          </w:p>
        </w:tc>
      </w:tr>
      <w:tr w:rsidR="00B14BF6" w:rsidRPr="00905B14" w14:paraId="3864E623"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78E7F8DC" w14:textId="77777777" w:rsidR="00B14BF6" w:rsidRPr="00905B14" w:rsidRDefault="00B14BF6" w:rsidP="00B14BF6">
            <w:r w:rsidRPr="00905B14">
              <w:t xml:space="preserve">date </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642FE70" w14:textId="77777777" w:rsidR="00B14BF6" w:rsidRPr="00905B14" w:rsidRDefault="00B14BF6" w:rsidP="00B14BF6">
            <w:r w:rsidRPr="00905B14">
              <w:t xml:space="preserve">Date of operation execution </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03280BE6"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325D17C0" w14:textId="77777777" w:rsidR="00B14BF6" w:rsidRPr="00905B14" w:rsidRDefault="00B14BF6" w:rsidP="00B14BF6">
            <w:r w:rsidRPr="00905B14">
              <w:t>255</w:t>
            </w:r>
          </w:p>
        </w:tc>
      </w:tr>
      <w:tr w:rsidR="00B14BF6" w:rsidRPr="00905B14" w14:paraId="225B835D"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11DD9ED7" w14:textId="77777777" w:rsidR="00B14BF6" w:rsidRPr="00905B14" w:rsidRDefault="00B14BF6" w:rsidP="00B14BF6">
            <w:r w:rsidRPr="00905B14">
              <w:t>ocp-apim-apiid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E235493" w14:textId="77777777" w:rsidR="00B14BF6" w:rsidRPr="00905B14" w:rsidRDefault="00B14BF6" w:rsidP="00B14BF6">
            <w:r w:rsidRPr="00905B14">
              <w:t>This field holds the unique identifier of the API in Azure API Management (APIM). This identifier is used within the APIM instance to distinguish between different APIs.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2C708DA1"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74F627A3" w14:textId="77777777" w:rsidR="00B14BF6" w:rsidRPr="00905B14" w:rsidRDefault="00B14BF6" w:rsidP="00B14BF6">
            <w:r w:rsidRPr="00905B14">
              <w:t>255</w:t>
            </w:r>
          </w:p>
        </w:tc>
      </w:tr>
      <w:tr w:rsidR="00B14BF6" w:rsidRPr="00905B14" w14:paraId="48D2E217"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2BCB5709" w14:textId="77777777" w:rsidR="00B14BF6" w:rsidRPr="00905B14" w:rsidRDefault="00B14BF6" w:rsidP="00B14BF6">
            <w:r w:rsidRPr="00905B14">
              <w:t>ocp-apim-operationid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2D6BC5A" w14:textId="77777777" w:rsidR="00B14BF6" w:rsidRPr="00905B14" w:rsidRDefault="00B14BF6" w:rsidP="00B14BF6">
            <w:r w:rsidRPr="00905B14">
              <w:t>This field contains the unique identifier for a particular operation within an API in APIM. This helps in tracing the specific operation or method that was invoked.</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7304987E"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125B04C6" w14:textId="77777777" w:rsidR="00B14BF6" w:rsidRPr="00905B14" w:rsidRDefault="00B14BF6" w:rsidP="00B14BF6">
            <w:r w:rsidRPr="00905B14">
              <w:t>255</w:t>
            </w:r>
          </w:p>
        </w:tc>
      </w:tr>
      <w:tr w:rsidR="00B14BF6" w:rsidRPr="00905B14" w14:paraId="22C545F3"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5D38751B" w14:textId="77777777" w:rsidR="00B14BF6" w:rsidRPr="00905B14" w:rsidRDefault="00B14BF6" w:rsidP="00B14BF6">
            <w:r w:rsidRPr="00905B14">
              <w:t>ocp-apim-productid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59F16419" w14:textId="77777777" w:rsidR="00B14BF6" w:rsidRPr="00905B14" w:rsidRDefault="00B14BF6" w:rsidP="00B14BF6">
            <w:r w:rsidRPr="00905B14">
              <w:t>This field contains the unique identifier of the product with which the API is associated. In APIM, APIs can be grouped into products, and this field helps identify which product the API belongs to.</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1C9A0460"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5BA6A2ED" w14:textId="77777777" w:rsidR="00B14BF6" w:rsidRPr="00905B14" w:rsidRDefault="00B14BF6" w:rsidP="00B14BF6">
            <w:r w:rsidRPr="00905B14">
              <w:t>255</w:t>
            </w:r>
          </w:p>
        </w:tc>
      </w:tr>
      <w:tr w:rsidR="00B14BF6" w:rsidRPr="00905B14" w14:paraId="3AD7DDB2"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05194BAE" w14:textId="77777777" w:rsidR="00B14BF6" w:rsidRPr="00905B14" w:rsidRDefault="00B14BF6" w:rsidP="00B14BF6">
            <w:r w:rsidRPr="00905B14">
              <w:t>ocp-apim-subscriptionid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67901DE" w14:textId="77777777" w:rsidR="00B14BF6" w:rsidRPr="00905B14" w:rsidRDefault="00B14BF6" w:rsidP="00B14BF6">
            <w:r w:rsidRPr="00905B14">
              <w:t>This field contains the unique identifier of the subscription associated with the APIM instance. In APIM, a subscription relates to the agreement to use an API and provides the primary means for authorization.</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B496934"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2A55DBA4" w14:textId="77777777" w:rsidR="00B14BF6" w:rsidRPr="00905B14" w:rsidRDefault="00B14BF6" w:rsidP="00B14BF6">
            <w:r w:rsidRPr="00905B14">
              <w:t>255</w:t>
            </w:r>
          </w:p>
        </w:tc>
      </w:tr>
      <w:tr w:rsidR="00B14BF6" w:rsidRPr="00905B14" w14:paraId="3CA2106D" w14:textId="77777777" w:rsidTr="00E51434">
        <w:tc>
          <w:tcPr>
            <w:tcW w:w="1455" w:type="dxa"/>
            <w:tcBorders>
              <w:top w:val="single" w:sz="4" w:space="0" w:color="000000"/>
              <w:left w:val="single" w:sz="4" w:space="0" w:color="000000"/>
              <w:bottom w:val="single" w:sz="4" w:space="0" w:color="000000"/>
              <w:right w:val="single" w:sz="4" w:space="0" w:color="000000"/>
            </w:tcBorders>
            <w:vAlign w:val="center"/>
            <w:hideMark/>
          </w:tcPr>
          <w:p w14:paraId="0660DB92" w14:textId="77777777" w:rsidR="00B14BF6" w:rsidRPr="00905B14" w:rsidRDefault="00B14BF6" w:rsidP="00B14BF6">
            <w:r w:rsidRPr="00905B14">
              <w:t>ocp-apim-trace-location</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4CD424B7" w14:textId="77777777" w:rsidR="00B14BF6" w:rsidRPr="00905B14" w:rsidRDefault="00B14BF6" w:rsidP="00B14BF6">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01914E8F" w14:textId="77777777" w:rsidR="00B14BF6" w:rsidRPr="00905B14" w:rsidRDefault="00B14BF6" w:rsidP="00B14BF6">
            <w:r w:rsidRPr="00905B14">
              <w:t>O-Public</w:t>
            </w:r>
          </w:p>
        </w:tc>
        <w:tc>
          <w:tcPr>
            <w:tcW w:w="2098" w:type="dxa"/>
            <w:tcBorders>
              <w:top w:val="single" w:sz="4" w:space="0" w:color="000000"/>
              <w:left w:val="single" w:sz="4" w:space="0" w:color="000000"/>
              <w:bottom w:val="single" w:sz="4" w:space="0" w:color="000000"/>
              <w:right w:val="single" w:sz="4" w:space="0" w:color="000000"/>
            </w:tcBorders>
            <w:vAlign w:val="center"/>
            <w:hideMark/>
          </w:tcPr>
          <w:p w14:paraId="3E7F81C4" w14:textId="77777777" w:rsidR="00B14BF6" w:rsidRPr="00905B14" w:rsidRDefault="00B14BF6" w:rsidP="00B14BF6">
            <w:r w:rsidRPr="00905B14">
              <w:t>255</w:t>
            </w:r>
          </w:p>
        </w:tc>
      </w:tr>
    </w:tbl>
    <w:p w14:paraId="227A65FF" w14:textId="77777777" w:rsidR="004C3589" w:rsidRPr="00905B14" w:rsidRDefault="004C3589" w:rsidP="00207952">
      <w:pPr>
        <w:pStyle w:val="Heading3"/>
        <w:sectPr w:rsidR="004C3589" w:rsidRPr="00905B14" w:rsidSect="00CD7F33">
          <w:pgSz w:w="15840" w:h="20160" w:code="5"/>
          <w:pgMar w:top="1440" w:right="1440" w:bottom="1440" w:left="1440" w:header="720" w:footer="619" w:gutter="0"/>
          <w:cols w:space="720"/>
          <w:docGrid w:linePitch="360"/>
        </w:sectPr>
      </w:pPr>
    </w:p>
    <w:p w14:paraId="7BF8C7C5" w14:textId="730A5B9E" w:rsidR="00B14BF6" w:rsidRPr="00905B14" w:rsidRDefault="00207952" w:rsidP="00207952">
      <w:pPr>
        <w:pStyle w:val="Heading3"/>
      </w:pPr>
      <w:r w:rsidRPr="00905B14">
        <w:t>Output Body</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2098"/>
      </w:tblGrid>
      <w:tr w:rsidR="00207952" w:rsidRPr="00905B14" w14:paraId="306A4107" w14:textId="77777777" w:rsidTr="00E51434">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B4EC00F" w14:textId="77777777" w:rsidR="00207952" w:rsidRPr="00905B14" w:rsidRDefault="00207952" w:rsidP="00207952">
            <w:pPr>
              <w:rPr>
                <w:b/>
              </w:rPr>
            </w:pPr>
            <w:r w:rsidRPr="00905B14">
              <w:rPr>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2B019A" w14:textId="77777777" w:rsidR="00207952" w:rsidRPr="00905B14" w:rsidRDefault="00207952" w:rsidP="00207952">
            <w:pPr>
              <w:rPr>
                <w:b/>
              </w:rPr>
            </w:pPr>
            <w:r w:rsidRPr="00905B14">
              <w:rPr>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E9380D" w14:textId="77777777" w:rsidR="00207952" w:rsidRPr="00905B14" w:rsidRDefault="00207952" w:rsidP="00207952">
            <w:pPr>
              <w:rPr>
                <w:b/>
              </w:rPr>
            </w:pPr>
            <w:r w:rsidRPr="00905B14">
              <w:rPr>
                <w:b/>
              </w:rPr>
              <w:t>M/O</w:t>
            </w:r>
          </w:p>
        </w:tc>
        <w:tc>
          <w:tcPr>
            <w:tcW w:w="20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9183305" w14:textId="77777777" w:rsidR="00207952" w:rsidRPr="00905B14" w:rsidRDefault="00207952" w:rsidP="00207952">
            <w:pPr>
              <w:rPr>
                <w:b/>
              </w:rPr>
            </w:pPr>
            <w:r w:rsidRPr="00905B14">
              <w:rPr>
                <w:b/>
              </w:rPr>
              <w:t>Type</w:t>
            </w:r>
          </w:p>
        </w:tc>
      </w:tr>
      <w:tr w:rsidR="00207952" w:rsidRPr="00905B14" w14:paraId="09890338" w14:textId="77777777" w:rsidTr="00E51434">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4D66E8" w14:textId="77777777" w:rsidR="00207952" w:rsidRPr="00905B14" w:rsidRDefault="00207952" w:rsidP="00207952">
            <w:r w:rsidRPr="00905B14">
              <w:t>errorManagement</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71C96A" w14:textId="77777777" w:rsidR="00207952" w:rsidRPr="00905B14" w:rsidRDefault="00207952" w:rsidP="00207952">
            <w:r w:rsidRPr="00905B14">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8E084" w14:textId="77777777" w:rsidR="00207952" w:rsidRPr="00905B14" w:rsidRDefault="00207952" w:rsidP="00207952">
            <w:r w:rsidRPr="00905B14">
              <w:t>O</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DA0F48" w14:textId="77777777" w:rsidR="00207952" w:rsidRPr="00905B14" w:rsidRDefault="00207952" w:rsidP="00207952">
            <w:r w:rsidRPr="00905B14">
              <w:t>Object</w:t>
            </w:r>
          </w:p>
        </w:tc>
      </w:tr>
      <w:tr w:rsidR="00207952" w:rsidRPr="00905B14" w14:paraId="150683C8" w14:textId="77777777" w:rsidTr="00E51434">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D2873" w14:textId="77777777" w:rsidR="00207952" w:rsidRPr="00905B14" w:rsidRDefault="00207952" w:rsidP="00207952">
            <w:r w:rsidRPr="00905B14">
              <w:t>errorCode</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15AAF3" w14:textId="77777777" w:rsidR="00207952" w:rsidRPr="00905B14" w:rsidRDefault="00207952" w:rsidP="00207952">
            <w:r w:rsidRPr="00905B14">
              <w:t>This is a numeric identifier associated with the specific type of error that occurred. Each type of error has a unique code. These codes can be used for categorizing, prioritizing, and systematically handling errors.</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4C310D" w14:textId="77777777" w:rsidR="00207952" w:rsidRPr="00905B14" w:rsidRDefault="00207952" w:rsidP="00207952">
            <w:r w:rsidRPr="00905B14">
              <w:t>M</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029478" w14:textId="77777777" w:rsidR="00207952" w:rsidRPr="00905B14" w:rsidRDefault="00207952" w:rsidP="00207952">
            <w:r w:rsidRPr="00905B14">
              <w:t>String</w:t>
            </w:r>
          </w:p>
        </w:tc>
      </w:tr>
      <w:tr w:rsidR="00207952" w:rsidRPr="00905B14" w14:paraId="5EAA2B0D" w14:textId="77777777" w:rsidTr="00E51434">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A4E60" w14:textId="77777777" w:rsidR="00207952" w:rsidRPr="00905B14" w:rsidRDefault="00207952" w:rsidP="00207952">
            <w:r w:rsidRPr="00905B14">
              <w:t>errorDescription</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D84A0" w14:textId="77777777" w:rsidR="00207952" w:rsidRPr="00905B14" w:rsidRDefault="00207952" w:rsidP="00207952">
            <w:r w:rsidRPr="00905B14">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F5E077" w14:textId="77777777" w:rsidR="00207952" w:rsidRPr="00905B14" w:rsidRDefault="00207952" w:rsidP="00207952">
            <w:r w:rsidRPr="00905B14">
              <w:t>M</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B1161E" w14:textId="77777777" w:rsidR="00207952" w:rsidRPr="00905B14" w:rsidRDefault="00207952" w:rsidP="00207952">
            <w:r w:rsidRPr="00905B14">
              <w:t>String</w:t>
            </w:r>
          </w:p>
        </w:tc>
      </w:tr>
      <w:tr w:rsidR="00207952" w:rsidRPr="00905B14" w14:paraId="1DD8DDC6" w14:textId="77777777" w:rsidTr="00E51434">
        <w:trPr>
          <w:trHeight w:val="5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428DBB" w14:textId="77777777" w:rsidR="00207952" w:rsidRPr="00905B14" w:rsidRDefault="00207952" w:rsidP="00207952">
            <w:r w:rsidRPr="00905B14">
              <w:t>services</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442104" w14:textId="77777777" w:rsidR="00207952" w:rsidRPr="00905B14" w:rsidRDefault="00207952" w:rsidP="00207952">
            <w:r w:rsidRPr="00905B14">
              <w:t>This refers to the array or list of Service objects that have been created because of the operation.</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B36761" w14:textId="77777777" w:rsidR="00207952" w:rsidRPr="00905B14" w:rsidRDefault="00207952" w:rsidP="00207952">
            <w:r w:rsidRPr="00905B14">
              <w:t>O</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91AE50" w14:textId="77777777" w:rsidR="00207952" w:rsidRPr="00905B14" w:rsidRDefault="00207952" w:rsidP="00207952">
            <w:r w:rsidRPr="00905B14">
              <w:t>List</w:t>
            </w:r>
          </w:p>
        </w:tc>
      </w:tr>
      <w:tr w:rsidR="00207952" w:rsidRPr="00905B14" w14:paraId="6D8626B5" w14:textId="77777777" w:rsidTr="00E51434">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C0BCF0" w14:textId="77777777" w:rsidR="00207952" w:rsidRPr="00905B14" w:rsidRDefault="00207952" w:rsidP="00207952">
            <w:r w:rsidRPr="00905B14">
              <w:t xml:space="preserve">Status </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1D0C05" w14:textId="77777777" w:rsidR="00207952" w:rsidRPr="00905B14" w:rsidRDefault="00207952" w:rsidP="00207952">
            <w:r w:rsidRPr="00905B14">
              <w:t xml:space="preserve">Displays the KPI creation status </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62E492" w14:textId="77777777" w:rsidR="00207952" w:rsidRPr="00905B14" w:rsidRDefault="00207952" w:rsidP="00207952">
            <w:r w:rsidRPr="00905B14">
              <w:t xml:space="preserve">M </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79D31" w14:textId="77777777" w:rsidR="00207952" w:rsidRPr="00905B14" w:rsidRDefault="00207952" w:rsidP="00207952">
            <w:r w:rsidRPr="00905B14">
              <w:t xml:space="preserve">String </w:t>
            </w:r>
          </w:p>
        </w:tc>
      </w:tr>
    </w:tbl>
    <w:p w14:paraId="4B3397F0" w14:textId="41A1CB0C" w:rsidR="00AB33F8" w:rsidRPr="00905B14" w:rsidRDefault="00E51434" w:rsidP="00E51434">
      <w:pPr>
        <w:pStyle w:val="Heading3"/>
      </w:pPr>
      <w:r w:rsidRPr="00905B14">
        <w:t>Result</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83"/>
        <w:gridCol w:w="10872"/>
      </w:tblGrid>
      <w:tr w:rsidR="00E51434" w:rsidRPr="00905B14" w14:paraId="547D563B" w14:textId="77777777" w:rsidTr="00E51434">
        <w:trPr>
          <w:trHeight w:val="180"/>
        </w:trPr>
        <w:tc>
          <w:tcPr>
            <w:tcW w:w="208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7CFAAB6" w14:textId="77777777" w:rsidR="00E51434" w:rsidRPr="00905B14" w:rsidRDefault="00E51434" w:rsidP="00E51434">
            <w:pPr>
              <w:rPr>
                <w:rFonts w:cs="Calibri"/>
                <w:b/>
              </w:rPr>
            </w:pPr>
            <w:r w:rsidRPr="00905B14">
              <w:rPr>
                <w:rFonts w:cs="Calibri"/>
                <w:b/>
              </w:rPr>
              <w:t>HTTP Code</w:t>
            </w:r>
          </w:p>
        </w:tc>
        <w:tc>
          <w:tcPr>
            <w:tcW w:w="1087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4D4D85D" w14:textId="77777777" w:rsidR="00E51434" w:rsidRPr="00905B14" w:rsidRDefault="00E51434" w:rsidP="00E51434">
            <w:pPr>
              <w:rPr>
                <w:rFonts w:cs="Calibri"/>
                <w:b/>
              </w:rPr>
            </w:pPr>
            <w:r w:rsidRPr="00905B14">
              <w:rPr>
                <w:rFonts w:cs="Calibri"/>
                <w:b/>
              </w:rPr>
              <w:t>Result Description</w:t>
            </w:r>
          </w:p>
        </w:tc>
      </w:tr>
      <w:tr w:rsidR="00E51434" w:rsidRPr="00905B14" w14:paraId="79BEAB7C" w14:textId="77777777" w:rsidTr="00E51434">
        <w:trPr>
          <w:trHeight w:val="180"/>
        </w:trPr>
        <w:tc>
          <w:tcPr>
            <w:tcW w:w="2083" w:type="dxa"/>
            <w:tcBorders>
              <w:top w:val="single" w:sz="4" w:space="0" w:color="000000"/>
              <w:left w:val="single" w:sz="4" w:space="0" w:color="000000"/>
              <w:bottom w:val="single" w:sz="4" w:space="0" w:color="000000"/>
              <w:right w:val="single" w:sz="4" w:space="0" w:color="000000"/>
            </w:tcBorders>
            <w:hideMark/>
          </w:tcPr>
          <w:p w14:paraId="6761E53B" w14:textId="77777777" w:rsidR="00E51434" w:rsidRPr="00905B14" w:rsidRDefault="00E51434" w:rsidP="00E51434">
            <w:pPr>
              <w:rPr>
                <w:rFonts w:cs="Calibri"/>
              </w:rPr>
            </w:pPr>
            <w:r w:rsidRPr="00905B14">
              <w:rPr>
                <w:rFonts w:cs="Calibri"/>
              </w:rPr>
              <w:t>202</w:t>
            </w:r>
          </w:p>
        </w:tc>
        <w:tc>
          <w:tcPr>
            <w:tcW w:w="10872" w:type="dxa"/>
            <w:tcBorders>
              <w:top w:val="single" w:sz="4" w:space="0" w:color="000000"/>
              <w:left w:val="single" w:sz="4" w:space="0" w:color="000000"/>
              <w:bottom w:val="single" w:sz="4" w:space="0" w:color="000000"/>
              <w:right w:val="single" w:sz="4" w:space="0" w:color="000000"/>
            </w:tcBorders>
            <w:hideMark/>
          </w:tcPr>
          <w:p w14:paraId="31A3F36F" w14:textId="77777777" w:rsidR="00E51434" w:rsidRPr="00905B14" w:rsidRDefault="00E51434" w:rsidP="00C70D9C">
            <w:pPr>
              <w:pStyle w:val="CodeSample"/>
              <w:rPr>
                <w:lang w:val="en-US"/>
              </w:rPr>
            </w:pPr>
            <w:r w:rsidRPr="00905B14">
              <w:rPr>
                <w:lang w:val="en-US"/>
              </w:rPr>
              <w:t>{"message": "Process started......"}</w:t>
            </w:r>
          </w:p>
        </w:tc>
      </w:tr>
    </w:tbl>
    <w:p w14:paraId="0D0BDA87" w14:textId="237DC711" w:rsidR="00E51434" w:rsidRPr="00905B14" w:rsidRDefault="00E51434" w:rsidP="00E51434">
      <w:pPr>
        <w:pStyle w:val="Heading3"/>
      </w:pPr>
      <w:r w:rsidRPr="00905B14">
        <w:t>Error Management</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947"/>
        <w:gridCol w:w="8886"/>
      </w:tblGrid>
      <w:tr w:rsidR="00E51434" w:rsidRPr="00905B14" w14:paraId="293A203F" w14:textId="77777777" w:rsidTr="004C3589">
        <w:trPr>
          <w:trHeight w:val="180"/>
        </w:trPr>
        <w:tc>
          <w:tcPr>
            <w:tcW w:w="212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A3E3DE4" w14:textId="77777777" w:rsidR="00E51434" w:rsidRPr="00905B14" w:rsidRDefault="00E51434" w:rsidP="00E51434">
            <w:pPr>
              <w:rPr>
                <w:rFonts w:cs="Calibri"/>
                <w:b/>
              </w:rPr>
            </w:pPr>
            <w:r w:rsidRPr="00905B14">
              <w:rPr>
                <w:rFonts w:cs="Calibri"/>
                <w:b/>
              </w:rPr>
              <w:t>HTTP Code</w:t>
            </w:r>
          </w:p>
        </w:tc>
        <w:tc>
          <w:tcPr>
            <w:tcW w:w="1947"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0D9117E" w14:textId="77777777" w:rsidR="00E51434" w:rsidRPr="00905B14" w:rsidRDefault="00E51434" w:rsidP="00E51434">
            <w:pPr>
              <w:rPr>
                <w:rFonts w:cs="Calibri"/>
                <w:b/>
              </w:rPr>
            </w:pPr>
            <w:r w:rsidRPr="00905B14">
              <w:rPr>
                <w:rFonts w:cs="Calibri"/>
                <w:b/>
              </w:rPr>
              <w:t>Error Code</w:t>
            </w:r>
          </w:p>
        </w:tc>
        <w:tc>
          <w:tcPr>
            <w:tcW w:w="888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280FB6C" w14:textId="77777777" w:rsidR="00E51434" w:rsidRPr="00905B14" w:rsidRDefault="00E51434" w:rsidP="00E51434">
            <w:pPr>
              <w:rPr>
                <w:rFonts w:cs="Calibri"/>
                <w:b/>
              </w:rPr>
            </w:pPr>
            <w:r w:rsidRPr="00905B14">
              <w:rPr>
                <w:rFonts w:cs="Calibri"/>
                <w:b/>
              </w:rPr>
              <w:t>Error Description</w:t>
            </w:r>
          </w:p>
        </w:tc>
      </w:tr>
      <w:tr w:rsidR="00E51434" w:rsidRPr="00905B14" w14:paraId="0BF1304E" w14:textId="77777777" w:rsidTr="004C3589">
        <w:trPr>
          <w:trHeight w:val="18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35F3EBB4" w14:textId="77777777" w:rsidR="00E51434" w:rsidRPr="00905B14" w:rsidRDefault="00E51434" w:rsidP="00E51434">
            <w:pPr>
              <w:rPr>
                <w:rFonts w:cs="Calibri"/>
              </w:rPr>
            </w:pPr>
            <w:r w:rsidRPr="00905B14">
              <w:rPr>
                <w:rFonts w:cs="Calibri"/>
              </w:rPr>
              <w:t>500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69A62890" w14:textId="77777777" w:rsidR="00E51434" w:rsidRPr="00905B14" w:rsidRDefault="00E51434" w:rsidP="00E51434">
            <w:pPr>
              <w:rPr>
                <w:rFonts w:cs="Calibri"/>
              </w:rPr>
            </w:pPr>
            <w:r w:rsidRPr="00905B14">
              <w:rPr>
                <w:rFonts w:cs="Calibri"/>
              </w:rPr>
              <w:t>500</w:t>
            </w:r>
          </w:p>
        </w:tc>
        <w:tc>
          <w:tcPr>
            <w:tcW w:w="8886" w:type="dxa"/>
            <w:tcBorders>
              <w:top w:val="single" w:sz="4" w:space="0" w:color="000000"/>
              <w:left w:val="single" w:sz="4" w:space="0" w:color="000000"/>
              <w:bottom w:val="single" w:sz="4" w:space="0" w:color="000000"/>
              <w:right w:val="single" w:sz="4" w:space="0" w:color="000000"/>
            </w:tcBorders>
            <w:vAlign w:val="center"/>
            <w:hideMark/>
          </w:tcPr>
          <w:p w14:paraId="266F03CA" w14:textId="77777777" w:rsidR="00E51434" w:rsidRPr="00905B14" w:rsidRDefault="00E51434" w:rsidP="00E51434">
            <w:pPr>
              <w:rPr>
                <w:rFonts w:cs="Calibri"/>
              </w:rPr>
            </w:pPr>
            <w:r w:rsidRPr="00905B14">
              <w:rPr>
                <w:rFonts w:cs="Calibri"/>
              </w:rPr>
              <w:t>Generic Error</w:t>
            </w:r>
          </w:p>
        </w:tc>
      </w:tr>
      <w:tr w:rsidR="00E51434" w:rsidRPr="00905B14" w14:paraId="1D100C16" w14:textId="77777777" w:rsidTr="004C3589">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3ED6E499" w14:textId="77777777" w:rsidR="00E51434" w:rsidRPr="00905B14" w:rsidRDefault="00E51434" w:rsidP="00E51434">
            <w:pPr>
              <w:rPr>
                <w:rFonts w:cs="Calibri"/>
              </w:rPr>
            </w:pPr>
            <w:r w:rsidRPr="00905B14">
              <w:rPr>
                <w:rFonts w:cs="Calibri"/>
              </w:rPr>
              <w:t>400</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550C8744" w14:textId="77777777" w:rsidR="00E51434" w:rsidRPr="00905B14" w:rsidRDefault="00E51434" w:rsidP="00E51434">
            <w:pPr>
              <w:rPr>
                <w:rFonts w:cs="Calibri"/>
              </w:rPr>
            </w:pPr>
            <w:r w:rsidRPr="00905B14">
              <w:rPr>
                <w:rFonts w:cs="Calibri"/>
              </w:rPr>
              <w:t>400</w:t>
            </w:r>
          </w:p>
        </w:tc>
        <w:tc>
          <w:tcPr>
            <w:tcW w:w="8886" w:type="dxa"/>
            <w:tcBorders>
              <w:top w:val="single" w:sz="4" w:space="0" w:color="000000"/>
              <w:left w:val="single" w:sz="4" w:space="0" w:color="000000"/>
              <w:bottom w:val="single" w:sz="4" w:space="0" w:color="000000"/>
              <w:right w:val="single" w:sz="4" w:space="0" w:color="000000"/>
            </w:tcBorders>
            <w:vAlign w:val="center"/>
            <w:hideMark/>
          </w:tcPr>
          <w:p w14:paraId="5CAE12B2" w14:textId="77777777" w:rsidR="00E51434" w:rsidRPr="00905B14" w:rsidRDefault="00E51434" w:rsidP="00E51434">
            <w:pPr>
              <w:rPr>
                <w:rFonts w:cs="Calibri"/>
              </w:rPr>
            </w:pPr>
            <w:r w:rsidRPr="00905B14">
              <w:rPr>
                <w:rFonts w:cs="Calibri"/>
              </w:rPr>
              <w:t>Bad request</w:t>
            </w:r>
          </w:p>
        </w:tc>
      </w:tr>
      <w:tr w:rsidR="00E51434" w:rsidRPr="00905B14" w14:paraId="32A40C52" w14:textId="77777777" w:rsidTr="004C3589">
        <w:trPr>
          <w:trHeight w:val="60"/>
        </w:trPr>
        <w:tc>
          <w:tcPr>
            <w:tcW w:w="2122" w:type="dxa"/>
            <w:tcBorders>
              <w:top w:val="single" w:sz="4" w:space="0" w:color="000000"/>
              <w:left w:val="single" w:sz="4" w:space="0" w:color="000000"/>
              <w:bottom w:val="single" w:sz="4" w:space="0" w:color="000000"/>
              <w:right w:val="single" w:sz="4" w:space="0" w:color="000000"/>
            </w:tcBorders>
            <w:vAlign w:val="center"/>
            <w:hideMark/>
          </w:tcPr>
          <w:p w14:paraId="0BAC5E2B" w14:textId="77777777" w:rsidR="00E51434" w:rsidRPr="00905B14" w:rsidRDefault="00E51434" w:rsidP="00E51434">
            <w:pPr>
              <w:rPr>
                <w:rFonts w:cs="Calibri"/>
              </w:rPr>
            </w:pPr>
            <w:r w:rsidRPr="00905B14">
              <w:rPr>
                <w:rFonts w:cs="Calibri"/>
              </w:rPr>
              <w:t xml:space="preserve">401 </w:t>
            </w:r>
          </w:p>
        </w:tc>
        <w:tc>
          <w:tcPr>
            <w:tcW w:w="1947" w:type="dxa"/>
            <w:tcBorders>
              <w:top w:val="single" w:sz="4" w:space="0" w:color="000000"/>
              <w:left w:val="single" w:sz="4" w:space="0" w:color="000000"/>
              <w:bottom w:val="single" w:sz="4" w:space="0" w:color="000000"/>
              <w:right w:val="single" w:sz="4" w:space="0" w:color="000000"/>
            </w:tcBorders>
            <w:vAlign w:val="center"/>
            <w:hideMark/>
          </w:tcPr>
          <w:p w14:paraId="6EA5579B" w14:textId="77777777" w:rsidR="00E51434" w:rsidRPr="00905B14" w:rsidRDefault="00E51434" w:rsidP="00E51434">
            <w:pPr>
              <w:rPr>
                <w:rFonts w:cs="Calibri"/>
              </w:rPr>
            </w:pPr>
            <w:r w:rsidRPr="00905B14">
              <w:rPr>
                <w:rFonts w:cs="Calibri"/>
              </w:rPr>
              <w:t xml:space="preserve">401 </w:t>
            </w:r>
          </w:p>
        </w:tc>
        <w:tc>
          <w:tcPr>
            <w:tcW w:w="8886" w:type="dxa"/>
            <w:tcBorders>
              <w:top w:val="single" w:sz="4" w:space="0" w:color="000000"/>
              <w:left w:val="single" w:sz="4" w:space="0" w:color="000000"/>
              <w:bottom w:val="single" w:sz="4" w:space="0" w:color="000000"/>
              <w:right w:val="single" w:sz="4" w:space="0" w:color="000000"/>
            </w:tcBorders>
            <w:vAlign w:val="center"/>
            <w:hideMark/>
          </w:tcPr>
          <w:p w14:paraId="581EDA28" w14:textId="77777777" w:rsidR="00E51434" w:rsidRPr="00905B14" w:rsidRDefault="00E51434" w:rsidP="00E51434">
            <w:pPr>
              <w:rPr>
                <w:rFonts w:cs="Calibri"/>
              </w:rPr>
            </w:pPr>
            <w:r w:rsidRPr="00905B14">
              <w:rPr>
                <w:rFonts w:cs="Calibri"/>
              </w:rPr>
              <w:t>Unauthorized (authorization token is missing or expired)</w:t>
            </w:r>
          </w:p>
        </w:tc>
      </w:tr>
    </w:tbl>
    <w:p w14:paraId="736CC85E" w14:textId="77777777" w:rsidR="00E51434" w:rsidRPr="00905B14" w:rsidRDefault="00E51434" w:rsidP="003828BA">
      <w:pPr>
        <w:pStyle w:val="Heading2"/>
        <w:sectPr w:rsidR="00E51434" w:rsidRPr="00905B14" w:rsidSect="00CD7F33">
          <w:pgSz w:w="15840" w:h="20160" w:code="5"/>
          <w:pgMar w:top="1440" w:right="1440" w:bottom="1440" w:left="1440" w:header="720" w:footer="619" w:gutter="0"/>
          <w:cols w:space="720"/>
          <w:docGrid w:linePitch="360"/>
        </w:sectPr>
      </w:pPr>
      <w:bookmarkStart w:id="26" w:name="_Toc115182695"/>
    </w:p>
    <w:p w14:paraId="59A03E4C" w14:textId="77777777" w:rsidR="00612FB1" w:rsidRPr="00905B14" w:rsidRDefault="009A4BD9" w:rsidP="003828BA">
      <w:pPr>
        <w:pStyle w:val="Heading2"/>
      </w:pPr>
      <w:bookmarkStart w:id="27" w:name="_Toc218867386"/>
      <w:r w:rsidRPr="00905B14">
        <w:t>POST</w:t>
      </w:r>
      <w:r w:rsidR="00612FB1" w:rsidRPr="00905B14">
        <w:t xml:space="preserve">- </w:t>
      </w:r>
      <w:r w:rsidR="00E24752" w:rsidRPr="00905B14">
        <w:t>DOWNLOA</w:t>
      </w:r>
      <w:bookmarkEnd w:id="26"/>
      <w:r w:rsidR="00E24752" w:rsidRPr="00905B14">
        <w:t>D</w:t>
      </w:r>
      <w:r w:rsidR="003E64A7" w:rsidRPr="00905B14">
        <w:t xml:space="preserve"> </w:t>
      </w:r>
      <w:r w:rsidR="00E24752" w:rsidRPr="00905B14">
        <w:t>EXCEL</w:t>
      </w:r>
      <w:bookmarkEnd w:id="27"/>
      <w:r w:rsidR="00612FB1" w:rsidRPr="00905B14">
        <w:t xml:space="preserve"> </w:t>
      </w:r>
    </w:p>
    <w:p w14:paraId="49129119" w14:textId="77777777" w:rsidR="00734FC5" w:rsidRPr="00905B14" w:rsidRDefault="00734FC5" w:rsidP="00734FC5">
      <w:pPr>
        <w:sectPr w:rsidR="00734FC5" w:rsidRPr="00905B14" w:rsidSect="00CD7F33">
          <w:pgSz w:w="15840" w:h="20160" w:code="5"/>
          <w:pgMar w:top="1440" w:right="1440" w:bottom="1440" w:left="1440" w:header="720" w:footer="619" w:gutter="0"/>
          <w:cols w:space="720"/>
          <w:docGrid w:linePitch="360"/>
        </w:sectPr>
      </w:pPr>
    </w:p>
    <w:p w14:paraId="79BDBDED" w14:textId="0B5A529D" w:rsidR="00E51434" w:rsidRPr="00905B14" w:rsidRDefault="00612FB1" w:rsidP="00734FC5">
      <w:r w:rsidRPr="00905B14">
        <w:t xml:space="preserve">The download excel-template </w:t>
      </w:r>
      <w:r w:rsidR="42C2F2B7" w:rsidRPr="00905B14">
        <w:t>API</w:t>
      </w:r>
      <w:r w:rsidRPr="00905B14">
        <w:t xml:space="preserve"> is a part of the </w:t>
      </w:r>
      <w:r w:rsidR="00D23914">
        <w:t>IAI</w:t>
      </w:r>
      <w:r w:rsidRPr="00905B14">
        <w:t>-SmartKPI-</w:t>
      </w:r>
      <w:r w:rsidR="192904DF" w:rsidRPr="00905B14">
        <w:t xml:space="preserve"> Configuration Microservice</w:t>
      </w:r>
      <w:r w:rsidRPr="00905B14">
        <w:t xml:space="preserve"> that is invoked by the UI and consumed by the UI.</w:t>
      </w:r>
      <w:r w:rsidR="00734FC5" w:rsidRPr="00905B14">
        <w:t xml:space="preserve"> </w:t>
      </w:r>
      <w:r w:rsidRPr="00905B14">
        <w:t xml:space="preserve">The Download template </w:t>
      </w:r>
      <w:r w:rsidR="7D3A755D" w:rsidRPr="00905B14">
        <w:t>API</w:t>
      </w:r>
      <w:r w:rsidRPr="00905B14">
        <w:t xml:space="preserve"> is a </w:t>
      </w:r>
      <w:r w:rsidR="2E715CB9" w:rsidRPr="00905B14">
        <w:t>POST</w:t>
      </w:r>
      <w:r w:rsidRPr="00905B14">
        <w:t xml:space="preserve"> call to the Smart KPI </w:t>
      </w:r>
      <w:r w:rsidR="00D23914">
        <w:t>IAI</w:t>
      </w:r>
      <w:r w:rsidRPr="00905B14">
        <w:t xml:space="preserve"> server hosted at the backend. It triggers the download functionality for the updated template that has been stored in an Azure blob storage with proper UUID, Status, and Version generated.</w:t>
      </w:r>
      <w:r w:rsidR="000276C1" w:rsidRPr="00905B14">
        <w:t xml:space="preserve"> </w:t>
      </w:r>
      <w:r w:rsidR="00E51434" w:rsidRPr="00905B14">
        <w:t>To fetch the response from the download template operation, the authorization token must exist.</w:t>
      </w:r>
    </w:p>
    <w:p w14:paraId="6855471E" w14:textId="77777777" w:rsidR="00734FC5" w:rsidRPr="00905B14" w:rsidRDefault="00734FC5" w:rsidP="000276C1">
      <w:pPr>
        <w:pStyle w:val="Heading3"/>
        <w:sectPr w:rsidR="00734FC5" w:rsidRPr="00905B14" w:rsidSect="00734FC5">
          <w:type w:val="continuous"/>
          <w:pgSz w:w="15840" w:h="20160" w:code="5"/>
          <w:pgMar w:top="1440" w:right="1440" w:bottom="1440" w:left="1440" w:header="720" w:footer="619" w:gutter="0"/>
          <w:cols w:num="2" w:space="720"/>
          <w:docGrid w:linePitch="360"/>
        </w:sectPr>
      </w:pPr>
    </w:p>
    <w:p w14:paraId="461DB566" w14:textId="5ECC3FC3" w:rsidR="00612FB1" w:rsidRPr="00905B14" w:rsidRDefault="000276C1" w:rsidP="000276C1">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87"/>
        <w:gridCol w:w="10363"/>
      </w:tblGrid>
      <w:tr w:rsidR="000276C1" w:rsidRPr="00905B14" w14:paraId="4BE8FCA7"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31483F4" w14:textId="77777777" w:rsidR="000276C1" w:rsidRPr="00905B14" w:rsidRDefault="000276C1" w:rsidP="000276C1">
            <w:pPr>
              <w:spacing w:after="0"/>
              <w:rPr>
                <w:b/>
                <w:bCs/>
              </w:rPr>
            </w:pPr>
            <w:r w:rsidRPr="00905B14">
              <w:rPr>
                <w:b/>
                <w:bCs/>
              </w:rPr>
              <w:t>PROTOCOL</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516EF59" w14:textId="0E4672A0" w:rsidR="000276C1" w:rsidRPr="00905B14" w:rsidRDefault="000276C1" w:rsidP="000276C1">
            <w:pPr>
              <w:spacing w:after="0"/>
            </w:pPr>
            <w:r w:rsidRPr="00905B14">
              <w:t>HTTPS</w:t>
            </w:r>
          </w:p>
        </w:tc>
      </w:tr>
      <w:tr w:rsidR="000276C1" w:rsidRPr="00905B14" w14:paraId="34AD6885" w14:textId="77777777">
        <w:trPr>
          <w:trHeight w:val="152"/>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4316BE8" w14:textId="77777777" w:rsidR="000276C1" w:rsidRPr="00905B14" w:rsidRDefault="000276C1" w:rsidP="000276C1">
            <w:pPr>
              <w:spacing w:after="0"/>
              <w:rPr>
                <w:b/>
                <w:bCs/>
              </w:rPr>
            </w:pPr>
            <w:r w:rsidRPr="00905B14">
              <w:rPr>
                <w:b/>
                <w:bCs/>
              </w:rPr>
              <w:t>REQUEST URL</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6A8969D1" w14:textId="0FFB9143" w:rsidR="000276C1" w:rsidRPr="00905B14" w:rsidRDefault="000276C1" w:rsidP="000276C1">
            <w:pPr>
              <w:spacing w:after="0"/>
            </w:pPr>
            <w:hyperlink r:id="rId25" w:history="1">
              <w:r w:rsidRPr="00905B14">
                <w:rPr>
                  <w:rStyle w:val="Hyperlink"/>
                </w:rPr>
                <w:t>https://apim-aot-azure-dev.azure-api.net/api/smartkpi/kpi/downloadexcel</w:t>
              </w:r>
            </w:hyperlink>
            <w:r w:rsidRPr="00905B14">
              <w:t xml:space="preserve"> </w:t>
            </w:r>
          </w:p>
        </w:tc>
      </w:tr>
      <w:tr w:rsidR="000276C1" w:rsidRPr="00905B14" w14:paraId="1BB43FDC"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B8F77E0" w14:textId="77777777" w:rsidR="000276C1" w:rsidRPr="00905B14" w:rsidRDefault="000276C1" w:rsidP="000276C1">
            <w:pPr>
              <w:spacing w:after="0"/>
              <w:rPr>
                <w:b/>
                <w:bCs/>
              </w:rPr>
            </w:pPr>
            <w:r w:rsidRPr="00905B14">
              <w:rPr>
                <w:b/>
                <w:bCs/>
              </w:rPr>
              <w:t>METHOD</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9F6CA1B" w14:textId="41006472" w:rsidR="000276C1" w:rsidRPr="00905B14" w:rsidRDefault="000276C1" w:rsidP="000276C1">
            <w:pPr>
              <w:spacing w:after="0"/>
            </w:pPr>
            <w:r w:rsidRPr="00905B14">
              <w:t>POST</w:t>
            </w:r>
          </w:p>
        </w:tc>
      </w:tr>
      <w:tr w:rsidR="000276C1" w:rsidRPr="00905B14" w14:paraId="377DBCD5"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D028A6D" w14:textId="77777777" w:rsidR="000276C1" w:rsidRPr="00905B14" w:rsidRDefault="000276C1" w:rsidP="000276C1">
            <w:pPr>
              <w:spacing w:after="0"/>
              <w:rPr>
                <w:b/>
                <w:bCs/>
              </w:rPr>
            </w:pPr>
            <w:r w:rsidRPr="00905B14">
              <w:rPr>
                <w:b/>
                <w:bCs/>
              </w:rPr>
              <w:t>CONTENT TYPE</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5855795" w14:textId="77777777" w:rsidR="000276C1" w:rsidRPr="00905B14" w:rsidRDefault="000276C1" w:rsidP="000276C1">
            <w:pPr>
              <w:spacing w:after="0"/>
            </w:pPr>
            <w:r w:rsidRPr="00905B14">
              <w:t>application / json</w:t>
            </w:r>
          </w:p>
        </w:tc>
      </w:tr>
      <w:tr w:rsidR="000276C1" w:rsidRPr="00905B14" w14:paraId="5EC127AB"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DC1F8B7" w14:textId="77777777" w:rsidR="000276C1" w:rsidRPr="00905B14" w:rsidRDefault="000276C1" w:rsidP="000276C1">
            <w:pPr>
              <w:spacing w:after="0"/>
              <w:rPr>
                <w:b/>
                <w:bCs/>
              </w:rPr>
            </w:pPr>
            <w:r w:rsidRPr="00905B14">
              <w:rPr>
                <w:b/>
                <w:bCs/>
              </w:rPr>
              <w:t>JSON Response</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56F6D4E" w14:textId="77777777" w:rsidR="000276C1" w:rsidRPr="00905B14" w:rsidRDefault="000276C1" w:rsidP="000276C1">
            <w:pPr>
              <w:spacing w:after="0"/>
            </w:pPr>
            <w:hyperlink r:id="rId26" w:history="1">
              <w:r w:rsidRPr="00905B14">
                <w:rPr>
                  <w:rStyle w:val="Hyperlink"/>
                </w:rPr>
                <w:t>Link</w:t>
              </w:r>
            </w:hyperlink>
          </w:p>
        </w:tc>
      </w:tr>
      <w:tr w:rsidR="000276C1" w:rsidRPr="00905B14" w14:paraId="5F818206" w14:textId="77777777">
        <w:trPr>
          <w:trHeight w:val="64"/>
        </w:trPr>
        <w:tc>
          <w:tcPr>
            <w:tcW w:w="25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31BBF43" w14:textId="77777777" w:rsidR="000276C1" w:rsidRPr="00905B14" w:rsidRDefault="000276C1" w:rsidP="000276C1">
            <w:pPr>
              <w:spacing w:after="0"/>
              <w:rPr>
                <w:b/>
                <w:bCs/>
              </w:rPr>
            </w:pPr>
            <w:r w:rsidRPr="00905B14">
              <w:rPr>
                <w:b/>
                <w:bCs/>
              </w:rPr>
              <w:t>JSON Request Body</w:t>
            </w:r>
          </w:p>
        </w:tc>
        <w:tc>
          <w:tcPr>
            <w:tcW w:w="1007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4A8535A5" w14:textId="77777777" w:rsidR="000276C1" w:rsidRPr="00905B14" w:rsidRDefault="000276C1" w:rsidP="0076702A">
            <w:pPr>
              <w:pStyle w:val="CodeSample"/>
              <w:rPr>
                <w:lang w:val="en-US"/>
              </w:rPr>
            </w:pPr>
            <w:r w:rsidRPr="00905B14">
              <w:rPr>
                <w:lang w:val="en-US"/>
              </w:rPr>
              <w:t>{</w:t>
            </w:r>
          </w:p>
          <w:p w14:paraId="7367DFA4" w14:textId="77777777" w:rsidR="000276C1" w:rsidRPr="00905B14" w:rsidRDefault="000276C1" w:rsidP="0076702A">
            <w:pPr>
              <w:pStyle w:val="CodeSample"/>
              <w:rPr>
                <w:lang w:val="en-US"/>
              </w:rPr>
            </w:pPr>
            <w:r w:rsidRPr="00905B14">
              <w:rPr>
                <w:lang w:val="en-US"/>
              </w:rPr>
              <w:t>    "asset-files": [</w:t>
            </w:r>
          </w:p>
          <w:p w14:paraId="72FB9B93" w14:textId="77777777" w:rsidR="000276C1" w:rsidRPr="00905B14" w:rsidRDefault="000276C1" w:rsidP="0076702A">
            <w:pPr>
              <w:pStyle w:val="CodeSample"/>
              <w:rPr>
                <w:lang w:val="en-US"/>
              </w:rPr>
            </w:pPr>
            <w:r w:rsidRPr="00905B14">
              <w:rPr>
                <w:lang w:val="en-US"/>
              </w:rPr>
              <w:t>        {</w:t>
            </w:r>
          </w:p>
          <w:p w14:paraId="398C4020" w14:textId="77777777" w:rsidR="000276C1" w:rsidRPr="00905B14" w:rsidRDefault="000276C1" w:rsidP="0076702A">
            <w:pPr>
              <w:pStyle w:val="CodeSample"/>
              <w:rPr>
                <w:lang w:val="en-US"/>
              </w:rPr>
            </w:pPr>
            <w:r w:rsidRPr="00905B14">
              <w:rPr>
                <w:lang w:val="en-US"/>
              </w:rPr>
              <w:t>            "key": "Multi-Plant",</w:t>
            </w:r>
          </w:p>
          <w:p w14:paraId="5484F0DA" w14:textId="77777777" w:rsidR="000276C1" w:rsidRPr="00905B14" w:rsidRDefault="000276C1" w:rsidP="0076702A">
            <w:pPr>
              <w:pStyle w:val="CodeSample"/>
              <w:rPr>
                <w:lang w:val="en-US"/>
              </w:rPr>
            </w:pPr>
            <w:r w:rsidRPr="00905B14">
              <w:rPr>
                <w:lang w:val="en-US"/>
              </w:rPr>
              <w:t>            "external_id": "Multi-Plant"</w:t>
            </w:r>
          </w:p>
          <w:p w14:paraId="0B18C440" w14:textId="77777777" w:rsidR="000276C1" w:rsidRPr="00905B14" w:rsidRDefault="000276C1" w:rsidP="0076702A">
            <w:pPr>
              <w:pStyle w:val="CodeSample"/>
              <w:rPr>
                <w:lang w:val="en-US"/>
              </w:rPr>
            </w:pPr>
            <w:r w:rsidRPr="00905B14">
              <w:rPr>
                <w:lang w:val="en-US"/>
              </w:rPr>
              <w:t>        }</w:t>
            </w:r>
          </w:p>
          <w:p w14:paraId="502D71B0" w14:textId="77777777" w:rsidR="000276C1" w:rsidRPr="00905B14" w:rsidRDefault="000276C1" w:rsidP="0076702A">
            <w:pPr>
              <w:pStyle w:val="CodeSample"/>
              <w:rPr>
                <w:lang w:val="en-US"/>
              </w:rPr>
            </w:pPr>
            <w:r w:rsidRPr="00905B14">
              <w:rPr>
                <w:lang w:val="en-US"/>
              </w:rPr>
              <w:t>    ]</w:t>
            </w:r>
          </w:p>
          <w:p w14:paraId="1B0665F1" w14:textId="116912D7" w:rsidR="000276C1" w:rsidRPr="00905B14" w:rsidRDefault="000276C1" w:rsidP="0076702A">
            <w:pPr>
              <w:pStyle w:val="CodeSample"/>
              <w:rPr>
                <w:lang w:val="en-US"/>
              </w:rPr>
            </w:pPr>
            <w:r w:rsidRPr="00905B14">
              <w:rPr>
                <w:lang w:val="en-US"/>
              </w:rPr>
              <w:t>}</w:t>
            </w:r>
          </w:p>
        </w:tc>
      </w:tr>
    </w:tbl>
    <w:p w14:paraId="7399D342" w14:textId="0907E8EA" w:rsidR="000276C1" w:rsidRPr="00905B14" w:rsidRDefault="000276C1" w:rsidP="000276C1">
      <w:pPr>
        <w:pStyle w:val="Heading3"/>
      </w:pPr>
      <w:r w:rsidRPr="00905B14">
        <w:t>Input Header</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19"/>
        <w:gridCol w:w="6427"/>
        <w:gridCol w:w="1210"/>
        <w:gridCol w:w="1430"/>
        <w:gridCol w:w="1064"/>
      </w:tblGrid>
      <w:tr w:rsidR="000276C1" w:rsidRPr="00905B14" w14:paraId="24B3E7E5" w14:textId="77777777" w:rsidTr="002C0573">
        <w:trPr>
          <w:trHeight w:val="269"/>
        </w:trPr>
        <w:tc>
          <w:tcPr>
            <w:tcW w:w="28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70925E" w14:textId="77777777" w:rsidR="000276C1" w:rsidRPr="00905B14" w:rsidRDefault="000276C1" w:rsidP="000276C1">
            <w:r w:rsidRPr="00905B14">
              <w:rPr>
                <w:b/>
              </w:rPr>
              <w:t>Parameter</w:t>
            </w:r>
          </w:p>
        </w:tc>
        <w:tc>
          <w:tcPr>
            <w:tcW w:w="642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AC0A53" w14:textId="77777777" w:rsidR="000276C1" w:rsidRPr="00905B14" w:rsidRDefault="000276C1" w:rsidP="000276C1">
            <w:r w:rsidRPr="00905B14">
              <w:rPr>
                <w:b/>
              </w:rPr>
              <w:t>Description</w:t>
            </w:r>
          </w:p>
        </w:tc>
        <w:tc>
          <w:tcPr>
            <w:tcW w:w="12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14D476" w14:textId="77777777" w:rsidR="000276C1" w:rsidRPr="00905B14" w:rsidRDefault="000276C1" w:rsidP="000276C1">
            <w:r w:rsidRPr="00905B14">
              <w:rPr>
                <w:b/>
              </w:rPr>
              <w:t>M/O</w:t>
            </w:r>
          </w:p>
        </w:tc>
        <w:tc>
          <w:tcPr>
            <w:tcW w:w="1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27A98E" w14:textId="77777777" w:rsidR="000276C1" w:rsidRPr="00905B14" w:rsidRDefault="000276C1" w:rsidP="000276C1">
            <w:r w:rsidRPr="00905B14">
              <w:rPr>
                <w:b/>
              </w:rPr>
              <w:t>Max Length</w:t>
            </w:r>
          </w:p>
        </w:tc>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A07BA3" w14:textId="77777777" w:rsidR="000276C1" w:rsidRPr="00905B14" w:rsidRDefault="000276C1" w:rsidP="000276C1">
            <w:r w:rsidRPr="00905B14">
              <w:rPr>
                <w:b/>
              </w:rPr>
              <w:t>Type</w:t>
            </w:r>
          </w:p>
        </w:tc>
      </w:tr>
      <w:tr w:rsidR="000276C1" w:rsidRPr="00905B14" w14:paraId="068BFC51" w14:textId="77777777" w:rsidTr="002C0573">
        <w:trPr>
          <w:trHeight w:val="251"/>
        </w:trPr>
        <w:tc>
          <w:tcPr>
            <w:tcW w:w="2819" w:type="dxa"/>
            <w:tcBorders>
              <w:top w:val="single" w:sz="4" w:space="0" w:color="auto"/>
              <w:left w:val="single" w:sz="4" w:space="0" w:color="auto"/>
              <w:bottom w:val="single" w:sz="4" w:space="0" w:color="auto"/>
              <w:right w:val="single" w:sz="4" w:space="0" w:color="auto"/>
            </w:tcBorders>
            <w:vAlign w:val="center"/>
            <w:hideMark/>
          </w:tcPr>
          <w:p w14:paraId="24D40134" w14:textId="77777777" w:rsidR="000276C1" w:rsidRPr="00905B14" w:rsidRDefault="000276C1" w:rsidP="000276C1">
            <w:r w:rsidRPr="00905B14">
              <w:t>Authorization</w:t>
            </w:r>
          </w:p>
        </w:tc>
        <w:tc>
          <w:tcPr>
            <w:tcW w:w="6427" w:type="dxa"/>
            <w:tcBorders>
              <w:top w:val="single" w:sz="4" w:space="0" w:color="auto"/>
              <w:left w:val="single" w:sz="4" w:space="0" w:color="auto"/>
              <w:bottom w:val="single" w:sz="4" w:space="0" w:color="auto"/>
              <w:right w:val="single" w:sz="4" w:space="0" w:color="auto"/>
            </w:tcBorders>
            <w:vAlign w:val="center"/>
            <w:hideMark/>
          </w:tcPr>
          <w:p w14:paraId="743EE687" w14:textId="77777777" w:rsidR="000276C1" w:rsidRPr="00905B14" w:rsidRDefault="000276C1" w:rsidP="0076702A">
            <w:pPr>
              <w:pStyle w:val="CodeSample"/>
              <w:rPr>
                <w:lang w:val="en-US"/>
              </w:rPr>
            </w:pPr>
            <w:r w:rsidRPr="00905B14">
              <w:rPr>
                <w:lang w:val="en-US"/>
              </w:rPr>
              <w:t>Token acquired from Azure AD based on the user credentials for further API calls. e.g., msal.accesstoken : { token: "Bearer {token}" }</w:t>
            </w:r>
          </w:p>
        </w:tc>
        <w:tc>
          <w:tcPr>
            <w:tcW w:w="1210" w:type="dxa"/>
            <w:tcBorders>
              <w:top w:val="single" w:sz="4" w:space="0" w:color="auto"/>
              <w:left w:val="single" w:sz="4" w:space="0" w:color="auto"/>
              <w:bottom w:val="single" w:sz="4" w:space="0" w:color="auto"/>
              <w:right w:val="single" w:sz="4" w:space="0" w:color="auto"/>
            </w:tcBorders>
            <w:vAlign w:val="center"/>
            <w:hideMark/>
          </w:tcPr>
          <w:p w14:paraId="2C1EC38D" w14:textId="77777777" w:rsidR="000276C1" w:rsidRPr="00905B14" w:rsidRDefault="000276C1" w:rsidP="000276C1">
            <w:r w:rsidRPr="00905B14">
              <w:t>M-Public</w:t>
            </w:r>
          </w:p>
        </w:tc>
        <w:tc>
          <w:tcPr>
            <w:tcW w:w="1430" w:type="dxa"/>
            <w:tcBorders>
              <w:top w:val="single" w:sz="4" w:space="0" w:color="auto"/>
              <w:left w:val="single" w:sz="4" w:space="0" w:color="auto"/>
              <w:bottom w:val="single" w:sz="4" w:space="0" w:color="auto"/>
              <w:right w:val="single" w:sz="4" w:space="0" w:color="auto"/>
            </w:tcBorders>
            <w:vAlign w:val="center"/>
            <w:hideMark/>
          </w:tcPr>
          <w:p w14:paraId="3340D177" w14:textId="77777777" w:rsidR="000276C1" w:rsidRPr="00905B14" w:rsidRDefault="000276C1" w:rsidP="000276C1">
            <w:r w:rsidRPr="00905B14">
              <w:t>-</w:t>
            </w:r>
          </w:p>
        </w:tc>
        <w:tc>
          <w:tcPr>
            <w:tcW w:w="1064" w:type="dxa"/>
            <w:tcBorders>
              <w:top w:val="single" w:sz="4" w:space="0" w:color="auto"/>
              <w:left w:val="single" w:sz="4" w:space="0" w:color="auto"/>
              <w:bottom w:val="single" w:sz="4" w:space="0" w:color="auto"/>
              <w:right w:val="single" w:sz="4" w:space="0" w:color="auto"/>
            </w:tcBorders>
            <w:vAlign w:val="center"/>
            <w:hideMark/>
          </w:tcPr>
          <w:p w14:paraId="58B08285" w14:textId="77777777" w:rsidR="000276C1" w:rsidRPr="00905B14" w:rsidRDefault="000276C1" w:rsidP="000276C1">
            <w:r w:rsidRPr="00905B14">
              <w:t>String</w:t>
            </w:r>
          </w:p>
        </w:tc>
      </w:tr>
    </w:tbl>
    <w:p w14:paraId="1AB52433" w14:textId="13BA71FA" w:rsidR="000276C1" w:rsidRPr="00905B14" w:rsidRDefault="001E0C53" w:rsidP="001E0C53">
      <w:pPr>
        <w:pStyle w:val="Heading3"/>
      </w:pPr>
      <w:r w:rsidRPr="00905B14">
        <w:t>Input Body</w:t>
      </w:r>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819"/>
        <w:gridCol w:w="6420"/>
        <w:gridCol w:w="1212"/>
        <w:gridCol w:w="1432"/>
        <w:gridCol w:w="1067"/>
      </w:tblGrid>
      <w:tr w:rsidR="001E0C53" w:rsidRPr="00905B14" w14:paraId="0EAA37A1" w14:textId="77777777" w:rsidTr="002C0573">
        <w:trPr>
          <w:trHeight w:val="269"/>
        </w:trPr>
        <w:tc>
          <w:tcPr>
            <w:tcW w:w="28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2D2D81" w14:textId="77777777" w:rsidR="001E0C53" w:rsidRPr="00905B14" w:rsidRDefault="001E0C53" w:rsidP="001E0C53">
            <w:r w:rsidRPr="00905B14">
              <w:rPr>
                <w:b/>
                <w:bCs/>
              </w:rPr>
              <w:t>Parameter</w:t>
            </w:r>
          </w:p>
        </w:tc>
        <w:tc>
          <w:tcPr>
            <w:tcW w:w="64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378B27" w14:textId="77777777" w:rsidR="001E0C53" w:rsidRPr="00905B14" w:rsidRDefault="001E0C53" w:rsidP="001E0C53">
            <w:r w:rsidRPr="00905B14">
              <w:rPr>
                <w:b/>
                <w:bCs/>
              </w:rPr>
              <w:t>Description</w:t>
            </w:r>
          </w:p>
        </w:tc>
        <w:tc>
          <w:tcPr>
            <w:tcW w:w="121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E2101D" w14:textId="77777777" w:rsidR="001E0C53" w:rsidRPr="00905B14" w:rsidRDefault="001E0C53" w:rsidP="001E0C53">
            <w:r w:rsidRPr="00905B14">
              <w:rPr>
                <w:b/>
                <w:bCs/>
              </w:rPr>
              <w:t>M/O</w:t>
            </w:r>
          </w:p>
        </w:tc>
        <w:tc>
          <w:tcPr>
            <w:tcW w:w="14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91042C" w14:textId="77777777" w:rsidR="001E0C53" w:rsidRPr="00905B14" w:rsidRDefault="001E0C53" w:rsidP="001E0C53">
            <w:r w:rsidRPr="00905B14">
              <w:rPr>
                <w:b/>
                <w:bCs/>
              </w:rPr>
              <w:t>Max Length</w:t>
            </w:r>
          </w:p>
        </w:tc>
        <w:tc>
          <w:tcPr>
            <w:tcW w:w="10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59EB71" w14:textId="77777777" w:rsidR="001E0C53" w:rsidRPr="00905B14" w:rsidRDefault="001E0C53" w:rsidP="001E0C53">
            <w:r w:rsidRPr="00905B14">
              <w:rPr>
                <w:b/>
                <w:bCs/>
              </w:rPr>
              <w:t>Type</w:t>
            </w:r>
          </w:p>
        </w:tc>
      </w:tr>
      <w:tr w:rsidR="001E0C53" w:rsidRPr="00905B14" w14:paraId="3B53CDF3" w14:textId="77777777" w:rsidTr="002C0573">
        <w:trPr>
          <w:trHeight w:val="251"/>
        </w:trPr>
        <w:tc>
          <w:tcPr>
            <w:tcW w:w="2819" w:type="dxa"/>
            <w:tcBorders>
              <w:top w:val="single" w:sz="4" w:space="0" w:color="auto"/>
              <w:left w:val="single" w:sz="4" w:space="0" w:color="auto"/>
              <w:bottom w:val="single" w:sz="4" w:space="0" w:color="auto"/>
              <w:right w:val="single" w:sz="4" w:space="0" w:color="auto"/>
            </w:tcBorders>
            <w:vAlign w:val="center"/>
            <w:hideMark/>
          </w:tcPr>
          <w:p w14:paraId="3324CC58" w14:textId="77777777" w:rsidR="001E0C53" w:rsidRPr="00905B14" w:rsidRDefault="001E0C53" w:rsidP="001E0C53">
            <w:r w:rsidRPr="00905B14">
              <w:t>Asset-files</w:t>
            </w:r>
          </w:p>
        </w:tc>
        <w:tc>
          <w:tcPr>
            <w:tcW w:w="6420" w:type="dxa"/>
            <w:tcBorders>
              <w:top w:val="single" w:sz="4" w:space="0" w:color="auto"/>
              <w:left w:val="single" w:sz="4" w:space="0" w:color="auto"/>
              <w:bottom w:val="single" w:sz="4" w:space="0" w:color="auto"/>
              <w:right w:val="single" w:sz="4" w:space="0" w:color="auto"/>
            </w:tcBorders>
            <w:vAlign w:val="center"/>
            <w:hideMark/>
          </w:tcPr>
          <w:p w14:paraId="25C00FEE" w14:textId="77777777" w:rsidR="001E0C53" w:rsidRPr="00905B14" w:rsidRDefault="001E0C53" w:rsidP="001E0C53">
            <w:r w:rsidRPr="00905B14">
              <w:t>It contains Key and ExternalId parameters</w:t>
            </w:r>
          </w:p>
        </w:tc>
        <w:tc>
          <w:tcPr>
            <w:tcW w:w="1212" w:type="dxa"/>
            <w:tcBorders>
              <w:top w:val="single" w:sz="4" w:space="0" w:color="auto"/>
              <w:left w:val="single" w:sz="4" w:space="0" w:color="auto"/>
              <w:bottom w:val="single" w:sz="4" w:space="0" w:color="auto"/>
              <w:right w:val="single" w:sz="4" w:space="0" w:color="auto"/>
            </w:tcBorders>
            <w:vAlign w:val="center"/>
            <w:hideMark/>
          </w:tcPr>
          <w:p w14:paraId="542FEDA2" w14:textId="77777777" w:rsidR="001E0C53" w:rsidRPr="00905B14" w:rsidRDefault="001E0C53" w:rsidP="001E0C53">
            <w:r w:rsidRPr="00905B14">
              <w:t>M</w:t>
            </w:r>
          </w:p>
        </w:tc>
        <w:tc>
          <w:tcPr>
            <w:tcW w:w="1432" w:type="dxa"/>
            <w:tcBorders>
              <w:top w:val="single" w:sz="4" w:space="0" w:color="auto"/>
              <w:left w:val="single" w:sz="4" w:space="0" w:color="auto"/>
              <w:bottom w:val="single" w:sz="4" w:space="0" w:color="auto"/>
              <w:right w:val="single" w:sz="4" w:space="0" w:color="auto"/>
            </w:tcBorders>
            <w:vAlign w:val="center"/>
            <w:hideMark/>
          </w:tcPr>
          <w:p w14:paraId="4DBC4754" w14:textId="77777777" w:rsidR="001E0C53" w:rsidRPr="00905B14" w:rsidRDefault="001E0C53" w:rsidP="001E0C53">
            <w:r w:rsidRPr="00905B14">
              <w:t>-</w:t>
            </w:r>
          </w:p>
        </w:tc>
        <w:tc>
          <w:tcPr>
            <w:tcW w:w="1067" w:type="dxa"/>
            <w:tcBorders>
              <w:top w:val="single" w:sz="4" w:space="0" w:color="auto"/>
              <w:left w:val="single" w:sz="4" w:space="0" w:color="auto"/>
              <w:bottom w:val="single" w:sz="4" w:space="0" w:color="auto"/>
              <w:right w:val="single" w:sz="4" w:space="0" w:color="auto"/>
            </w:tcBorders>
            <w:vAlign w:val="center"/>
            <w:hideMark/>
          </w:tcPr>
          <w:p w14:paraId="4B09356F" w14:textId="77777777" w:rsidR="001E0C53" w:rsidRPr="00905B14" w:rsidRDefault="001E0C53" w:rsidP="001E0C53">
            <w:r w:rsidRPr="00905B14">
              <w:t>List</w:t>
            </w:r>
          </w:p>
        </w:tc>
      </w:tr>
    </w:tbl>
    <w:p w14:paraId="629096EE" w14:textId="3528CB36" w:rsidR="001E0C53" w:rsidRPr="00905B14" w:rsidRDefault="001E0C53" w:rsidP="00D25B9A">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5"/>
        <w:gridCol w:w="7789"/>
        <w:gridCol w:w="1340"/>
        <w:gridCol w:w="1036"/>
      </w:tblGrid>
      <w:tr w:rsidR="001E0C53" w:rsidRPr="00905B14" w14:paraId="740EC2AF"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2467AC2" w14:textId="77777777" w:rsidR="001E0C53" w:rsidRPr="00905B14" w:rsidRDefault="001E0C53" w:rsidP="001E0C53">
            <w:pPr>
              <w:rPr>
                <w:b/>
              </w:rPr>
            </w:pPr>
            <w:r w:rsidRPr="00905B14">
              <w:rPr>
                <w:b/>
              </w:rPr>
              <w:t>Parameter</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4E002E5" w14:textId="77777777" w:rsidR="001E0C53" w:rsidRPr="00905B14" w:rsidRDefault="001E0C53" w:rsidP="001E0C53">
            <w:pPr>
              <w:rPr>
                <w:b/>
              </w:rPr>
            </w:pPr>
            <w:r w:rsidRPr="00905B14">
              <w:rPr>
                <w:b/>
              </w:rPr>
              <w:t>Description</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0DC01A9" w14:textId="77777777" w:rsidR="001E0C53" w:rsidRPr="00905B14" w:rsidRDefault="001E0C53" w:rsidP="001E0C53">
            <w:pPr>
              <w:rPr>
                <w:b/>
              </w:rPr>
            </w:pPr>
            <w:r w:rsidRPr="00905B14">
              <w:rPr>
                <w:b/>
              </w:rPr>
              <w:t>M/O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3385B2F" w14:textId="77777777" w:rsidR="001E0C53" w:rsidRPr="00905B14" w:rsidRDefault="001E0C53" w:rsidP="001E0C53">
            <w:pPr>
              <w:rPr>
                <w:b/>
              </w:rPr>
            </w:pPr>
            <w:r w:rsidRPr="00905B14">
              <w:rPr>
                <w:b/>
              </w:rPr>
              <w:t>Type</w:t>
            </w:r>
          </w:p>
        </w:tc>
      </w:tr>
      <w:tr w:rsidR="001E0C53" w:rsidRPr="00905B14" w14:paraId="5B97EC71"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4FAA25" w14:textId="77777777" w:rsidR="001E0C53" w:rsidRPr="00905B14" w:rsidRDefault="001E0C53" w:rsidP="001E0C53">
            <w:pPr>
              <w:rPr>
                <w:b/>
              </w:rPr>
            </w:pPr>
            <w:r w:rsidRPr="00905B14">
              <w:t>Content-Type</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3F4BB3" w14:textId="77777777" w:rsidR="001E0C53" w:rsidRPr="00905B14" w:rsidRDefault="001E0C53" w:rsidP="001E0C53">
            <w:pPr>
              <w:rPr>
                <w:b/>
              </w:rPr>
            </w:pPr>
            <w:r w:rsidRPr="00905B14">
              <w:t>Type of the content. It could be application/json, text/html, application/xml, etc. It lets the receiving entity know how to interpret the data.</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47C80C" w14:textId="77777777" w:rsidR="001E0C53" w:rsidRPr="00905B14" w:rsidRDefault="001E0C53" w:rsidP="001E0C53">
            <w:pPr>
              <w:rPr>
                <w:b/>
              </w:rPr>
            </w:pPr>
            <w:r w:rsidRPr="00905B14">
              <w:t>M-Public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D27324" w14:textId="77777777" w:rsidR="001E0C53" w:rsidRPr="00905B14" w:rsidRDefault="001E0C53" w:rsidP="001E0C53">
            <w:pPr>
              <w:rPr>
                <w:b/>
              </w:rPr>
            </w:pPr>
            <w:r w:rsidRPr="00905B14">
              <w:t>255</w:t>
            </w:r>
          </w:p>
        </w:tc>
      </w:tr>
      <w:tr w:rsidR="001E0C53" w:rsidRPr="00905B14" w14:paraId="054EA7F6"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568603" w14:textId="77777777" w:rsidR="001E0C53" w:rsidRPr="00905B14" w:rsidRDefault="001E0C53" w:rsidP="001E0C53">
            <w:r w:rsidRPr="00905B14">
              <w:t>Content-Length</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1B6C52" w14:textId="7C364EB7" w:rsidR="001E0C53" w:rsidRPr="00905B14" w:rsidRDefault="001E0C53" w:rsidP="00E6573D">
            <w:r w:rsidRPr="00905B14">
              <w:t>Length of the content. This is an HTTP header that indicates the size of the body data in bytes.</w:t>
            </w:r>
            <w:r w:rsidR="00E6573D" w:rsidRPr="00905B14">
              <w:t xml:space="preserve"> </w:t>
            </w:r>
            <w:r w:rsidRPr="00905B14">
              <w:t>It's used to let the receiving entity know how much data to expect.</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1786F6"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A19144" w14:textId="77777777" w:rsidR="001E0C53" w:rsidRPr="00905B14" w:rsidRDefault="001E0C53" w:rsidP="001E0C53">
            <w:r w:rsidRPr="00905B14">
              <w:t>255</w:t>
            </w:r>
          </w:p>
        </w:tc>
      </w:tr>
      <w:tr w:rsidR="001E0C53" w:rsidRPr="00905B14" w14:paraId="4E699826"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8E3C12" w14:textId="77777777" w:rsidR="001E0C53" w:rsidRPr="00905B14" w:rsidRDefault="001E0C53" w:rsidP="001E0C53">
            <w:r w:rsidRPr="00905B14">
              <w:t xml:space="preserve">date </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A33EC1" w14:textId="77777777" w:rsidR="001E0C53" w:rsidRPr="00905B14" w:rsidRDefault="001E0C53" w:rsidP="001E0C53">
            <w:r w:rsidRPr="00905B14">
              <w:t xml:space="preserve">Date of operation execution </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AB3F25"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A2176C" w14:textId="77777777" w:rsidR="001E0C53" w:rsidRPr="00905B14" w:rsidRDefault="001E0C53" w:rsidP="001E0C53">
            <w:r w:rsidRPr="00905B14">
              <w:t>255</w:t>
            </w:r>
          </w:p>
        </w:tc>
      </w:tr>
      <w:tr w:rsidR="001E0C53" w:rsidRPr="00905B14" w14:paraId="4D36E14F"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FEC4D8" w14:textId="77777777" w:rsidR="001E0C53" w:rsidRPr="00905B14" w:rsidRDefault="001E0C53" w:rsidP="001E0C53">
            <w:r w:rsidRPr="00905B14">
              <w:t>ocp-apim-apiid</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D2608C" w14:textId="77777777" w:rsidR="001E0C53" w:rsidRPr="00905B14" w:rsidRDefault="001E0C53" w:rsidP="001E0C53">
            <w:r w:rsidRPr="00905B14">
              <w:t>This field holds the unique identifier of the API in Azure API Management (APIM). This identifier is used within the APIM instance to distinguish between different APIs.</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CE98AC"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C3F911" w14:textId="77777777" w:rsidR="001E0C53" w:rsidRPr="00905B14" w:rsidRDefault="001E0C53" w:rsidP="001E0C53">
            <w:r w:rsidRPr="00905B14">
              <w:t>255</w:t>
            </w:r>
          </w:p>
        </w:tc>
      </w:tr>
      <w:tr w:rsidR="001E0C53" w:rsidRPr="00905B14" w14:paraId="44419BEC"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6E6F43" w14:textId="77777777" w:rsidR="001E0C53" w:rsidRPr="00905B14" w:rsidRDefault="001E0C53" w:rsidP="001E0C53">
            <w:r w:rsidRPr="00905B14">
              <w:t>ocp-apim-operationid</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AF35D5" w14:textId="77777777" w:rsidR="001E0C53" w:rsidRPr="00905B14" w:rsidRDefault="001E0C53" w:rsidP="001E0C53">
            <w:r w:rsidRPr="00905B14">
              <w:t>This field contains the unique identifier for a particular operation within an API in APIM. This helps in tracing the specific operation or method that was invoked.</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B0F3B5"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8263F6" w14:textId="77777777" w:rsidR="001E0C53" w:rsidRPr="00905B14" w:rsidRDefault="001E0C53" w:rsidP="001E0C53">
            <w:r w:rsidRPr="00905B14">
              <w:t>255</w:t>
            </w:r>
          </w:p>
        </w:tc>
      </w:tr>
      <w:tr w:rsidR="001E0C53" w:rsidRPr="00905B14" w14:paraId="25A762E7"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07987C" w14:textId="77777777" w:rsidR="001E0C53" w:rsidRPr="00905B14" w:rsidRDefault="001E0C53" w:rsidP="001E0C53">
            <w:r w:rsidRPr="00905B14">
              <w:t>ocp-apim-productid</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71882A" w14:textId="77777777" w:rsidR="001E0C53" w:rsidRPr="00905B14" w:rsidRDefault="001E0C53" w:rsidP="001E0C53">
            <w:r w:rsidRPr="00905B14">
              <w:t>This field contains the unique identifier of the product with which the API is associated. In APIM, APIs can be grouped into products, and this field helps identify which product the API belongs to.</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819928"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D94EF" w14:textId="77777777" w:rsidR="001E0C53" w:rsidRPr="00905B14" w:rsidRDefault="001E0C53" w:rsidP="001E0C53">
            <w:r w:rsidRPr="00905B14">
              <w:t>255</w:t>
            </w:r>
          </w:p>
        </w:tc>
      </w:tr>
      <w:tr w:rsidR="001E0C53" w:rsidRPr="00905B14" w14:paraId="29773814"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9F5BC" w14:textId="77777777" w:rsidR="001E0C53" w:rsidRPr="00905B14" w:rsidRDefault="001E0C53" w:rsidP="001E0C53">
            <w:r w:rsidRPr="00905B14">
              <w:t>ocp-apim-subscriptionid</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A50184" w14:textId="77777777" w:rsidR="001E0C53" w:rsidRPr="00905B14" w:rsidRDefault="001E0C53" w:rsidP="001E0C53">
            <w:r w:rsidRPr="00905B14">
              <w:t>This field contains the unique identifier of the subscription associated with the APIM instance. In APIM, a subscription relates to the agreement to use an API and provides the primary means for authorization.</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380517"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27F88E" w14:textId="77777777" w:rsidR="001E0C53" w:rsidRPr="00905B14" w:rsidRDefault="001E0C53" w:rsidP="001E0C53">
            <w:r w:rsidRPr="00905B14">
              <w:t>255</w:t>
            </w:r>
          </w:p>
        </w:tc>
      </w:tr>
      <w:tr w:rsidR="001E0C53" w:rsidRPr="00905B14" w14:paraId="6CCD76AC"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AF1E99" w14:textId="77777777" w:rsidR="001E0C53" w:rsidRPr="00905B14" w:rsidRDefault="001E0C53" w:rsidP="001E0C53">
            <w:r w:rsidRPr="00905B14">
              <w:t>ocp-apim-trace-location</w:t>
            </w:r>
          </w:p>
        </w:tc>
        <w:tc>
          <w:tcPr>
            <w:tcW w:w="778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35AA6D" w14:textId="77777777" w:rsidR="001E0C53" w:rsidRPr="00905B14" w:rsidRDefault="001E0C53" w:rsidP="001E0C53">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D7DF13" w14:textId="77777777" w:rsidR="001E0C53" w:rsidRPr="00905B14" w:rsidRDefault="001E0C53" w:rsidP="001E0C53">
            <w:r w:rsidRPr="00905B14">
              <w:t>O-Public</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95E70C" w14:textId="77777777" w:rsidR="001E0C53" w:rsidRPr="00905B14" w:rsidRDefault="001E0C53" w:rsidP="001E0C53">
            <w:r w:rsidRPr="00905B14">
              <w:t>255</w:t>
            </w:r>
          </w:p>
        </w:tc>
      </w:tr>
    </w:tbl>
    <w:p w14:paraId="2C7D8C89" w14:textId="77777777" w:rsidR="00734FC5" w:rsidRPr="00905B14" w:rsidRDefault="00734FC5" w:rsidP="00D25B9A">
      <w:pPr>
        <w:pStyle w:val="Heading3"/>
        <w:sectPr w:rsidR="00734FC5" w:rsidRPr="00905B14" w:rsidSect="00734FC5">
          <w:type w:val="continuous"/>
          <w:pgSz w:w="15840" w:h="20160" w:code="5"/>
          <w:pgMar w:top="1440" w:right="1440" w:bottom="1440" w:left="1440" w:header="720" w:footer="619" w:gutter="0"/>
          <w:cols w:space="720"/>
          <w:docGrid w:linePitch="360"/>
        </w:sectPr>
      </w:pPr>
    </w:p>
    <w:p w14:paraId="5DF8E394" w14:textId="0531F3C1" w:rsidR="001E0C53" w:rsidRPr="00905B14" w:rsidRDefault="00D25B9A" w:rsidP="00D25B9A">
      <w:pPr>
        <w:pStyle w:val="Heading3"/>
      </w:pPr>
      <w:r w:rsidRPr="00905B14">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85"/>
        <w:gridCol w:w="8370"/>
        <w:gridCol w:w="759"/>
        <w:gridCol w:w="1036"/>
      </w:tblGrid>
      <w:tr w:rsidR="00D25B9A" w:rsidRPr="00905B14" w14:paraId="6FE3546E"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69613E8" w14:textId="77777777" w:rsidR="00D25B9A" w:rsidRPr="00905B14" w:rsidRDefault="00D25B9A" w:rsidP="00D25B9A">
            <w:pPr>
              <w:rPr>
                <w:b/>
              </w:rPr>
            </w:pPr>
            <w:r w:rsidRPr="00905B14">
              <w:rPr>
                <w:b/>
              </w:rPr>
              <w:t>Parameter</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6867025" w14:textId="77777777" w:rsidR="00D25B9A" w:rsidRPr="00905B14" w:rsidRDefault="00D25B9A" w:rsidP="00D25B9A">
            <w:pPr>
              <w:rPr>
                <w:b/>
              </w:rPr>
            </w:pPr>
            <w:r w:rsidRPr="00905B14">
              <w:rPr>
                <w:b/>
              </w:rPr>
              <w:t>Description</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E88EC25" w14:textId="77777777" w:rsidR="00D25B9A" w:rsidRPr="00905B14" w:rsidRDefault="00D25B9A" w:rsidP="00D25B9A">
            <w:pPr>
              <w:rPr>
                <w:b/>
              </w:rPr>
            </w:pPr>
            <w:r w:rsidRPr="00905B14">
              <w:rPr>
                <w:b/>
              </w:rPr>
              <w:t>M/O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D823D4" w14:textId="77777777" w:rsidR="00D25B9A" w:rsidRPr="00905B14" w:rsidRDefault="00D25B9A" w:rsidP="00D25B9A">
            <w:pPr>
              <w:rPr>
                <w:b/>
              </w:rPr>
            </w:pPr>
            <w:r w:rsidRPr="00905B14">
              <w:rPr>
                <w:b/>
              </w:rPr>
              <w:t>Type</w:t>
            </w:r>
          </w:p>
        </w:tc>
      </w:tr>
      <w:tr w:rsidR="00D25B9A" w:rsidRPr="00905B14" w14:paraId="6DB5079F"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AE6AF" w14:textId="77777777" w:rsidR="00D25B9A" w:rsidRPr="00905B14" w:rsidRDefault="00D25B9A" w:rsidP="00D25B9A">
            <w:r w:rsidRPr="00905B14">
              <w:t>errorManagement</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0C8FA" w14:textId="77777777" w:rsidR="00D25B9A" w:rsidRPr="00905B14" w:rsidRDefault="00D25B9A" w:rsidP="00D25B9A">
            <w:r w:rsidRPr="00905B14">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8AECF8" w14:textId="77777777" w:rsidR="00D25B9A" w:rsidRPr="00905B14" w:rsidRDefault="00D25B9A" w:rsidP="00D25B9A">
            <w:r w:rsidRPr="00905B14">
              <w:t>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B1D13F" w14:textId="77777777" w:rsidR="00D25B9A" w:rsidRPr="00905B14" w:rsidRDefault="00D25B9A" w:rsidP="00D25B9A">
            <w:r w:rsidRPr="00905B14">
              <w:t>Object</w:t>
            </w:r>
          </w:p>
        </w:tc>
      </w:tr>
      <w:tr w:rsidR="00D25B9A" w:rsidRPr="00905B14" w14:paraId="0D0B1A16"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F23F45" w14:textId="77777777" w:rsidR="00D25B9A" w:rsidRPr="00905B14" w:rsidRDefault="00D25B9A" w:rsidP="00D25B9A">
            <w:r w:rsidRPr="00905B14">
              <w:t>errorCode</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72121B" w14:textId="77777777" w:rsidR="00D25B9A" w:rsidRPr="00905B14" w:rsidRDefault="00D25B9A" w:rsidP="00D25B9A">
            <w:r w:rsidRPr="00905B14">
              <w:t>This is a numeric identifier associated with the specific type of error that occurred. Each type of error has a unique code. These codes can be used for categorizing, prioritizing, and systematically handling errors.</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2D800E" w14:textId="77777777" w:rsidR="00D25B9A" w:rsidRPr="00905B14" w:rsidRDefault="00D25B9A" w:rsidP="00D25B9A">
            <w:r w:rsidRPr="00905B14">
              <w:t>M</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688CE" w14:textId="77777777" w:rsidR="00D25B9A" w:rsidRPr="00905B14" w:rsidRDefault="00D25B9A" w:rsidP="00D25B9A">
            <w:r w:rsidRPr="00905B14">
              <w:t>String</w:t>
            </w:r>
          </w:p>
        </w:tc>
      </w:tr>
      <w:tr w:rsidR="00D25B9A" w:rsidRPr="00905B14" w14:paraId="4A5DAB4A"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F469E6" w14:textId="77777777" w:rsidR="00D25B9A" w:rsidRPr="00905B14" w:rsidRDefault="00D25B9A" w:rsidP="00D25B9A">
            <w:r w:rsidRPr="00905B14">
              <w:t>errorDescription</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8F8754" w14:textId="77777777" w:rsidR="00D25B9A" w:rsidRPr="00905B14" w:rsidRDefault="00D25B9A" w:rsidP="00D25B9A">
            <w:r w:rsidRPr="00905B14">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477536" w14:textId="77777777" w:rsidR="00D25B9A" w:rsidRPr="00905B14" w:rsidRDefault="00D25B9A" w:rsidP="00D25B9A">
            <w:r w:rsidRPr="00905B14">
              <w:t>M</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686E56" w14:textId="77777777" w:rsidR="00D25B9A" w:rsidRPr="00905B14" w:rsidRDefault="00D25B9A" w:rsidP="00D25B9A">
            <w:r w:rsidRPr="00905B14">
              <w:t>String</w:t>
            </w:r>
          </w:p>
        </w:tc>
      </w:tr>
      <w:tr w:rsidR="00D25B9A" w:rsidRPr="00905B14" w14:paraId="2958FD2E" w14:textId="77777777" w:rsidTr="002C0573">
        <w:trPr>
          <w:trHeight w:val="50"/>
        </w:trPr>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810BC1" w14:textId="77777777" w:rsidR="00D25B9A" w:rsidRPr="00905B14" w:rsidRDefault="00D25B9A" w:rsidP="00D25B9A">
            <w:r w:rsidRPr="00905B14">
              <w:t>services</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ACA4BC" w14:textId="77777777" w:rsidR="00D25B9A" w:rsidRPr="00905B14" w:rsidRDefault="00D25B9A" w:rsidP="00D25B9A">
            <w:r w:rsidRPr="00905B14">
              <w:t>This refers to the array or list of Service objects that have been created because of the operation.</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388DEC" w14:textId="77777777" w:rsidR="00D25B9A" w:rsidRPr="00905B14" w:rsidRDefault="00D25B9A" w:rsidP="00D25B9A">
            <w:r w:rsidRPr="00905B14">
              <w:t>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A97778" w14:textId="77777777" w:rsidR="00D25B9A" w:rsidRPr="00905B14" w:rsidRDefault="00D25B9A" w:rsidP="00D25B9A">
            <w:r w:rsidRPr="00905B14">
              <w:t>List</w:t>
            </w:r>
          </w:p>
        </w:tc>
      </w:tr>
      <w:tr w:rsidR="00D25B9A" w:rsidRPr="00905B14" w14:paraId="38AA84D0"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F5853B" w14:textId="77777777" w:rsidR="00D25B9A" w:rsidRPr="00905B14" w:rsidRDefault="00D25B9A" w:rsidP="00D25B9A">
            <w:r w:rsidRPr="00905B14">
              <w:t>errorManagement</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51920" w14:textId="77777777" w:rsidR="00D25B9A" w:rsidRPr="00905B14" w:rsidRDefault="00D25B9A" w:rsidP="00D25B9A">
            <w:r w:rsidRPr="00905B14">
              <w:t>The object identifying the error. Provided only if there is an error.</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A1C1A9" w14:textId="77777777" w:rsidR="00D25B9A" w:rsidRPr="00905B14" w:rsidRDefault="00D25B9A" w:rsidP="00D25B9A">
            <w:r w:rsidRPr="00905B14">
              <w:t>O</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8F2C7D" w14:textId="77777777" w:rsidR="00D25B9A" w:rsidRPr="00905B14" w:rsidRDefault="00D25B9A" w:rsidP="00D25B9A">
            <w:r w:rsidRPr="00905B14">
              <w:t>Object</w:t>
            </w:r>
          </w:p>
        </w:tc>
      </w:tr>
      <w:tr w:rsidR="00D25B9A" w:rsidRPr="00905B14" w14:paraId="1ED7D700" w14:textId="77777777" w:rsidTr="002C0573">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B5EB65" w14:textId="77777777" w:rsidR="00D25B9A" w:rsidRPr="00905B14" w:rsidRDefault="00D25B9A" w:rsidP="00D25B9A">
            <w:r w:rsidRPr="00905B14">
              <w:t>Asset-files</w:t>
            </w:r>
          </w:p>
        </w:tc>
        <w:tc>
          <w:tcPr>
            <w:tcW w:w="83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42E46" w14:textId="77777777" w:rsidR="00D25B9A" w:rsidRPr="00905B14" w:rsidRDefault="00D25B9A" w:rsidP="00D25B9A">
            <w:r w:rsidRPr="00905B14">
              <w:t>external_id, key, path(path of this plant e.g., Multi-Plant.xlsm)</w:t>
            </w:r>
          </w:p>
        </w:tc>
        <w:tc>
          <w:tcPr>
            <w:tcW w:w="7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401031" w14:textId="77777777" w:rsidR="00D25B9A" w:rsidRPr="00905B14" w:rsidRDefault="00D25B9A" w:rsidP="00D25B9A">
            <w:r w:rsidRPr="00905B14">
              <w:t>M</w:t>
            </w:r>
          </w:p>
        </w:tc>
        <w:tc>
          <w:tcPr>
            <w:tcW w:w="10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BA0828" w14:textId="77777777" w:rsidR="00D25B9A" w:rsidRPr="00905B14" w:rsidRDefault="00D25B9A" w:rsidP="00D25B9A">
            <w:r w:rsidRPr="00905B14">
              <w:t>String</w:t>
            </w:r>
          </w:p>
        </w:tc>
      </w:tr>
    </w:tbl>
    <w:p w14:paraId="1BE5EF6E" w14:textId="446DEA71" w:rsidR="004D1324" w:rsidRPr="00905B14" w:rsidRDefault="002C0573" w:rsidP="002C0573">
      <w:pPr>
        <w:pStyle w:val="Heading3"/>
      </w:pPr>
      <w:r w:rsidRPr="00905B14">
        <w:t>Result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4"/>
        <w:gridCol w:w="11108"/>
      </w:tblGrid>
      <w:tr w:rsidR="002C0573" w:rsidRPr="00905B14" w14:paraId="15B70D92" w14:textId="77777777">
        <w:trPr>
          <w:trHeight w:val="180"/>
        </w:trPr>
        <w:tc>
          <w:tcPr>
            <w:tcW w:w="17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E8060EB" w14:textId="77777777" w:rsidR="002C0573" w:rsidRPr="00905B14" w:rsidRDefault="002C0573" w:rsidP="002C0573">
            <w:pPr>
              <w:spacing w:after="0"/>
              <w:rPr>
                <w:rFonts w:cs="Calibri"/>
                <w:b/>
              </w:rPr>
            </w:pPr>
            <w:r w:rsidRPr="00905B14">
              <w:rPr>
                <w:rFonts w:cs="Calibri"/>
                <w:b/>
              </w:rPr>
              <w:t>HTTP Code</w:t>
            </w:r>
          </w:p>
        </w:tc>
        <w:tc>
          <w:tcPr>
            <w:tcW w:w="1079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E12E3B9" w14:textId="77777777" w:rsidR="002C0573" w:rsidRPr="00905B14" w:rsidRDefault="002C0573" w:rsidP="002C0573">
            <w:pPr>
              <w:spacing w:after="0"/>
              <w:rPr>
                <w:rFonts w:cs="Calibri"/>
                <w:b/>
              </w:rPr>
            </w:pPr>
            <w:r w:rsidRPr="00905B14">
              <w:rPr>
                <w:rFonts w:cs="Calibri"/>
                <w:b/>
              </w:rPr>
              <w:t>Result Description</w:t>
            </w:r>
          </w:p>
        </w:tc>
      </w:tr>
      <w:tr w:rsidR="002C0573" w:rsidRPr="00905B14" w14:paraId="3580875E" w14:textId="77777777">
        <w:trPr>
          <w:trHeight w:val="180"/>
        </w:trPr>
        <w:tc>
          <w:tcPr>
            <w:tcW w:w="1705" w:type="dxa"/>
            <w:tcBorders>
              <w:top w:val="single" w:sz="4" w:space="0" w:color="000000"/>
              <w:left w:val="single" w:sz="4" w:space="0" w:color="000000"/>
              <w:bottom w:val="single" w:sz="4" w:space="0" w:color="000000"/>
              <w:right w:val="single" w:sz="4" w:space="0" w:color="000000"/>
            </w:tcBorders>
            <w:hideMark/>
          </w:tcPr>
          <w:p w14:paraId="2A9059F4" w14:textId="77777777" w:rsidR="002C0573" w:rsidRPr="00905B14" w:rsidRDefault="002C0573" w:rsidP="002C0573">
            <w:pPr>
              <w:spacing w:after="0"/>
              <w:rPr>
                <w:rFonts w:cs="Calibri"/>
              </w:rPr>
            </w:pPr>
            <w:r w:rsidRPr="00905B14">
              <w:rPr>
                <w:rFonts w:cs="Calibri"/>
              </w:rPr>
              <w:t>200</w:t>
            </w:r>
          </w:p>
        </w:tc>
        <w:tc>
          <w:tcPr>
            <w:tcW w:w="10799" w:type="dxa"/>
            <w:tcBorders>
              <w:top w:val="single" w:sz="4" w:space="0" w:color="000000"/>
              <w:left w:val="single" w:sz="4" w:space="0" w:color="000000"/>
              <w:bottom w:val="single" w:sz="4" w:space="0" w:color="000000"/>
              <w:right w:val="single" w:sz="4" w:space="0" w:color="000000"/>
            </w:tcBorders>
            <w:hideMark/>
          </w:tcPr>
          <w:p w14:paraId="7ED7BD27" w14:textId="77777777" w:rsidR="002C0573" w:rsidRPr="00905B14" w:rsidRDefault="002C0573" w:rsidP="002C0573">
            <w:pPr>
              <w:spacing w:after="0"/>
              <w:rPr>
                <w:rFonts w:cs="Calibri"/>
              </w:rPr>
            </w:pPr>
            <w:r w:rsidRPr="00905B14">
              <w:rPr>
                <w:rFonts w:cs="Calibri"/>
              </w:rPr>
              <w:t>Operation executed successfully</w:t>
            </w:r>
          </w:p>
        </w:tc>
      </w:tr>
    </w:tbl>
    <w:p w14:paraId="59012481" w14:textId="3076CD4F" w:rsidR="002C0573" w:rsidRPr="00905B14" w:rsidRDefault="002C0573" w:rsidP="002C0573">
      <w:pPr>
        <w:pStyle w:val="Heading3"/>
      </w:pPr>
      <w:r w:rsidRPr="00905B14">
        <w:t>Error Management</w:t>
      </w:r>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4"/>
        <w:gridCol w:w="2037"/>
        <w:gridCol w:w="9071"/>
      </w:tblGrid>
      <w:tr w:rsidR="002C0573" w:rsidRPr="00905B14" w14:paraId="76816860" w14:textId="77777777">
        <w:trPr>
          <w:trHeight w:val="180"/>
        </w:trPr>
        <w:tc>
          <w:tcPr>
            <w:tcW w:w="170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1DFC3AB" w14:textId="77777777" w:rsidR="002C0573" w:rsidRPr="00905B14" w:rsidRDefault="002C0573" w:rsidP="002C0573">
            <w:pPr>
              <w:spacing w:after="0"/>
              <w:rPr>
                <w:rFonts w:cs="Calibri"/>
                <w:b/>
              </w:rPr>
            </w:pPr>
            <w:r w:rsidRPr="00905B14">
              <w:rPr>
                <w:rFonts w:cs="Calibri"/>
                <w:b/>
              </w:rPr>
              <w:t>HTTP Code</w:t>
            </w:r>
          </w:p>
        </w:tc>
        <w:tc>
          <w:tcPr>
            <w:tcW w:w="198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0622799" w14:textId="77777777" w:rsidR="002C0573" w:rsidRPr="00905B14" w:rsidRDefault="002C0573" w:rsidP="002C0573">
            <w:pPr>
              <w:spacing w:after="0"/>
              <w:rPr>
                <w:rFonts w:cs="Calibri"/>
                <w:b/>
              </w:rPr>
            </w:pPr>
            <w:r w:rsidRPr="00905B14">
              <w:rPr>
                <w:rFonts w:cs="Calibri"/>
                <w:b/>
              </w:rPr>
              <w:t>Error Code</w:t>
            </w:r>
          </w:p>
        </w:tc>
        <w:tc>
          <w:tcPr>
            <w:tcW w:w="881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096066D" w14:textId="77777777" w:rsidR="002C0573" w:rsidRPr="00905B14" w:rsidRDefault="002C0573" w:rsidP="002C0573">
            <w:pPr>
              <w:spacing w:after="0"/>
              <w:rPr>
                <w:rFonts w:cs="Calibri"/>
                <w:b/>
              </w:rPr>
            </w:pPr>
            <w:r w:rsidRPr="00905B14">
              <w:rPr>
                <w:rFonts w:cs="Calibri"/>
                <w:b/>
              </w:rPr>
              <w:t>Error Description</w:t>
            </w:r>
          </w:p>
        </w:tc>
      </w:tr>
      <w:tr w:rsidR="002C0573" w:rsidRPr="00905B14" w14:paraId="1A447B03" w14:textId="77777777">
        <w:trPr>
          <w:trHeight w:val="18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5D8E107A" w14:textId="77777777" w:rsidR="002C0573" w:rsidRPr="00905B14" w:rsidRDefault="002C0573" w:rsidP="002C0573">
            <w:pPr>
              <w:spacing w:after="0"/>
              <w:rPr>
                <w:rFonts w:cs="Calibri"/>
              </w:rPr>
            </w:pPr>
            <w:r w:rsidRPr="00905B14">
              <w:rPr>
                <w:rFonts w:cs="Calibri"/>
              </w:rPr>
              <w:t>500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2E1AFDD9" w14:textId="77777777" w:rsidR="002C0573" w:rsidRPr="00905B14" w:rsidRDefault="002C0573" w:rsidP="002C0573">
            <w:pPr>
              <w:spacing w:after="0"/>
              <w:rPr>
                <w:rFonts w:cs="Calibri"/>
              </w:rPr>
            </w:pPr>
            <w:r w:rsidRPr="00905B14">
              <w:rPr>
                <w:rFonts w:cs="Calibri"/>
              </w:rPr>
              <w:t>500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5C894C64" w14:textId="77777777" w:rsidR="002C0573" w:rsidRPr="00905B14" w:rsidRDefault="002C0573" w:rsidP="002C0573">
            <w:pPr>
              <w:spacing w:after="0"/>
              <w:rPr>
                <w:rFonts w:cs="Calibri"/>
              </w:rPr>
            </w:pPr>
            <w:r w:rsidRPr="00905B14">
              <w:rPr>
                <w:rFonts w:cs="Calibri"/>
              </w:rPr>
              <w:t>Generic Error</w:t>
            </w:r>
          </w:p>
        </w:tc>
      </w:tr>
      <w:tr w:rsidR="002C0573" w:rsidRPr="00905B14" w14:paraId="55EE11D9" w14:textId="77777777">
        <w:trPr>
          <w:trHeight w:val="71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502FDE08" w14:textId="77777777" w:rsidR="002C0573" w:rsidRPr="00905B14" w:rsidRDefault="002C0573" w:rsidP="002C0573">
            <w:pPr>
              <w:spacing w:after="0"/>
              <w:rPr>
                <w:rFonts w:cs="Calibri"/>
              </w:rPr>
            </w:pPr>
            <w:r w:rsidRPr="00905B14">
              <w:rPr>
                <w:rFonts w:cs="Calibri"/>
              </w:rPr>
              <w:t>401</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5765BEBC" w14:textId="77777777" w:rsidR="002C0573" w:rsidRPr="00905B14" w:rsidRDefault="002C0573" w:rsidP="002C0573">
            <w:pPr>
              <w:spacing w:after="0"/>
              <w:rPr>
                <w:rFonts w:cs="Calibri"/>
              </w:rPr>
            </w:pPr>
            <w:r w:rsidRPr="00905B14">
              <w:rPr>
                <w:rFonts w:cs="Calibri"/>
              </w:rPr>
              <w:t>401</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0D281659" w14:textId="121A2ABC" w:rsidR="002C0573" w:rsidRPr="00905B14" w:rsidRDefault="002C0573" w:rsidP="00010933">
            <w:pPr>
              <w:pStyle w:val="CodeSample"/>
              <w:rPr>
                <w:lang w:val="en-US"/>
              </w:rPr>
            </w:pPr>
            <w:r w:rsidRPr="00905B14">
              <w:rPr>
                <w:lang w:val="en-US"/>
              </w:rPr>
              <w:t xml:space="preserve">Unauthorized </w:t>
            </w:r>
            <w:r w:rsidR="00010933" w:rsidRPr="00905B14">
              <w:rPr>
                <w:lang w:val="en-US"/>
              </w:rPr>
              <w:t xml:space="preserve">/ </w:t>
            </w:r>
            <w:r w:rsidRPr="00905B14">
              <w:rPr>
                <w:lang w:val="en-US"/>
              </w:rPr>
              <w:t>{Header Token} Access token is missing or invalid</w:t>
            </w:r>
          </w:p>
        </w:tc>
      </w:tr>
      <w:tr w:rsidR="002C0573" w:rsidRPr="00905B14" w14:paraId="33943628" w14:textId="77777777">
        <w:trPr>
          <w:trHeight w:val="60"/>
        </w:trPr>
        <w:tc>
          <w:tcPr>
            <w:tcW w:w="1705" w:type="dxa"/>
            <w:tcBorders>
              <w:top w:val="single" w:sz="4" w:space="0" w:color="000000"/>
              <w:left w:val="single" w:sz="4" w:space="0" w:color="000000"/>
              <w:bottom w:val="single" w:sz="4" w:space="0" w:color="000000"/>
              <w:right w:val="single" w:sz="4" w:space="0" w:color="000000"/>
            </w:tcBorders>
            <w:vAlign w:val="center"/>
            <w:hideMark/>
          </w:tcPr>
          <w:p w14:paraId="292F908B" w14:textId="77777777" w:rsidR="002C0573" w:rsidRPr="00905B14" w:rsidRDefault="002C0573" w:rsidP="002C0573">
            <w:pPr>
              <w:spacing w:after="0"/>
              <w:rPr>
                <w:rFonts w:cs="Calibri"/>
              </w:rPr>
            </w:pPr>
            <w:r w:rsidRPr="00905B14">
              <w:rPr>
                <w:rFonts w:cs="Calibri"/>
              </w:rPr>
              <w:t>400</w:t>
            </w:r>
          </w:p>
        </w:tc>
        <w:tc>
          <w:tcPr>
            <w:tcW w:w="1980" w:type="dxa"/>
            <w:tcBorders>
              <w:top w:val="single" w:sz="4" w:space="0" w:color="000000"/>
              <w:left w:val="single" w:sz="4" w:space="0" w:color="000000"/>
              <w:bottom w:val="single" w:sz="4" w:space="0" w:color="000000"/>
              <w:right w:val="single" w:sz="4" w:space="0" w:color="000000"/>
            </w:tcBorders>
            <w:vAlign w:val="center"/>
            <w:hideMark/>
          </w:tcPr>
          <w:p w14:paraId="20C8EEC1" w14:textId="77777777" w:rsidR="002C0573" w:rsidRPr="00905B14" w:rsidRDefault="002C0573" w:rsidP="002C0573">
            <w:pPr>
              <w:spacing w:after="0"/>
              <w:rPr>
                <w:rFonts w:cs="Calibri"/>
              </w:rPr>
            </w:pPr>
            <w:r w:rsidRPr="00905B14">
              <w:rPr>
                <w:rFonts w:cs="Calibri"/>
              </w:rPr>
              <w:t>400</w:t>
            </w:r>
          </w:p>
        </w:tc>
        <w:tc>
          <w:tcPr>
            <w:tcW w:w="8819" w:type="dxa"/>
            <w:tcBorders>
              <w:top w:val="single" w:sz="4" w:space="0" w:color="000000"/>
              <w:left w:val="single" w:sz="4" w:space="0" w:color="000000"/>
              <w:bottom w:val="single" w:sz="4" w:space="0" w:color="000000"/>
              <w:right w:val="single" w:sz="4" w:space="0" w:color="000000"/>
            </w:tcBorders>
            <w:vAlign w:val="center"/>
            <w:hideMark/>
          </w:tcPr>
          <w:p w14:paraId="577C15D0" w14:textId="77777777" w:rsidR="002C0573" w:rsidRPr="00905B14" w:rsidRDefault="002C0573" w:rsidP="002C0573">
            <w:pPr>
              <w:spacing w:after="0"/>
              <w:rPr>
                <w:rFonts w:cs="Calibri"/>
              </w:rPr>
            </w:pPr>
            <w:r w:rsidRPr="00905B14">
              <w:rPr>
                <w:rFonts w:cs="Calibri"/>
              </w:rPr>
              <w:t>Bad request</w:t>
            </w:r>
          </w:p>
          <w:p w14:paraId="4E5DB324" w14:textId="77777777" w:rsidR="002C0573" w:rsidRPr="00905B14" w:rsidRDefault="002C0573" w:rsidP="002C0573">
            <w:pPr>
              <w:spacing w:after="0"/>
              <w:rPr>
                <w:rFonts w:cs="Calibri"/>
              </w:rPr>
            </w:pPr>
            <w:r w:rsidRPr="00905B14">
              <w:rPr>
                <w:rFonts w:cs="Calibri"/>
                <w:b/>
                <w:bCs/>
              </w:rPr>
              <w:t>Example</w:t>
            </w:r>
            <w:r w:rsidRPr="00905B14">
              <w:rPr>
                <w:rFonts w:cs="Calibri"/>
              </w:rPr>
              <w:t>:</w:t>
            </w:r>
          </w:p>
          <w:p w14:paraId="7BAE391A" w14:textId="77777777" w:rsidR="002C0573" w:rsidRPr="00905B14" w:rsidRDefault="002C0573" w:rsidP="002C0573">
            <w:pPr>
              <w:spacing w:after="0"/>
              <w:rPr>
                <w:rFonts w:cs="Calibri"/>
              </w:rPr>
            </w:pPr>
            <w:r w:rsidRPr="00905B14">
              <w:rPr>
                <w:rFonts w:cs="Calibri"/>
              </w:rPr>
              <w:t>"Invalid File or File name"</w:t>
            </w:r>
          </w:p>
          <w:p w14:paraId="65D19028" w14:textId="77777777" w:rsidR="002C0573" w:rsidRPr="00905B14" w:rsidRDefault="002C0573" w:rsidP="002C0573">
            <w:pPr>
              <w:spacing w:after="0"/>
              <w:rPr>
                <w:rFonts w:cs="Calibri"/>
              </w:rPr>
            </w:pPr>
            <w:r w:rsidRPr="00905B14">
              <w:rPr>
                <w:rFonts w:cs="Calibri"/>
              </w:rPr>
              <w:t>"Unable to connect file storage"</w:t>
            </w:r>
          </w:p>
        </w:tc>
      </w:tr>
    </w:tbl>
    <w:p w14:paraId="364DA850" w14:textId="77777777" w:rsidR="002C0573" w:rsidRPr="00905B14" w:rsidRDefault="002C0573" w:rsidP="003828BA">
      <w:pPr>
        <w:pStyle w:val="Heading2"/>
        <w:sectPr w:rsidR="002C0573" w:rsidRPr="00905B14" w:rsidSect="00734FC5">
          <w:pgSz w:w="15840" w:h="20160" w:code="5"/>
          <w:pgMar w:top="1440" w:right="1440" w:bottom="1440" w:left="1440" w:header="720" w:footer="619" w:gutter="0"/>
          <w:cols w:space="720"/>
          <w:docGrid w:linePitch="360"/>
        </w:sectPr>
      </w:pPr>
      <w:bookmarkStart w:id="28" w:name="_Toc115182696"/>
    </w:p>
    <w:p w14:paraId="5E76392E" w14:textId="72EADEF1" w:rsidR="3AFBA177" w:rsidRPr="00905B14" w:rsidRDefault="3AFBA177" w:rsidP="003828BA">
      <w:pPr>
        <w:pStyle w:val="Heading2"/>
      </w:pPr>
      <w:bookmarkStart w:id="29" w:name="_Toc218867387"/>
      <w:r w:rsidRPr="00905B14">
        <w:t>GET- KPISPERPLANT</w:t>
      </w:r>
      <w:bookmarkEnd w:id="29"/>
    </w:p>
    <w:p w14:paraId="533C6287" w14:textId="212B66CE" w:rsidR="00137312" w:rsidRPr="00905B14" w:rsidRDefault="3AFBA177" w:rsidP="00137312">
      <w:pPr>
        <w:rPr>
          <w:rFonts w:cs="Calibri"/>
        </w:rPr>
      </w:pPr>
      <w:r w:rsidRPr="00905B14">
        <w:rPr>
          <w:rFonts w:cs="Calibri"/>
        </w:rPr>
        <w:t xml:space="preserve">The </w:t>
      </w:r>
      <w:r w:rsidR="000846CE" w:rsidRPr="00905B14">
        <w:rPr>
          <w:rFonts w:cs="Calibri"/>
        </w:rPr>
        <w:t xml:space="preserve">KPISPERPLANT </w:t>
      </w:r>
      <w:r w:rsidRPr="00905B14">
        <w:rPr>
          <w:rFonts w:cs="Calibri"/>
        </w:rPr>
        <w:t xml:space="preserve">API is a part of the </w:t>
      </w:r>
      <w:r w:rsidR="00D23914">
        <w:rPr>
          <w:rFonts w:cs="Calibri"/>
        </w:rPr>
        <w:t>IAI</w:t>
      </w:r>
      <w:r w:rsidRPr="00905B14">
        <w:rPr>
          <w:rFonts w:cs="Calibri"/>
        </w:rPr>
        <w:t>-SmartKPI-Configuration Microservice</w:t>
      </w:r>
      <w:r w:rsidR="11D2C035" w:rsidRPr="00905B14">
        <w:rPr>
          <w:rFonts w:cs="Calibri"/>
        </w:rPr>
        <w:t xml:space="preserve"> that is invoked by the UI and consumed by the UI.</w:t>
      </w:r>
      <w:r w:rsidR="000846CE" w:rsidRPr="00905B14">
        <w:rPr>
          <w:rFonts w:cs="Calibri"/>
        </w:rPr>
        <w:t xml:space="preserve"> </w:t>
      </w:r>
      <w:r w:rsidR="005C047B" w:rsidRPr="00905B14">
        <w:rPr>
          <w:rFonts w:cs="Calibri"/>
        </w:rPr>
        <w:t xml:space="preserve">KPISPERPLANT </w:t>
      </w:r>
      <w:r w:rsidR="05B04FFF" w:rsidRPr="00905B14">
        <w:rPr>
          <w:rFonts w:cs="Calibri"/>
        </w:rPr>
        <w:t>is a GET call and it</w:t>
      </w:r>
      <w:r w:rsidRPr="00905B14">
        <w:rPr>
          <w:rFonts w:cs="Calibri"/>
        </w:rPr>
        <w:t xml:space="preserve"> is </w:t>
      </w:r>
      <w:r w:rsidRPr="00905B14">
        <w:rPr>
          <w:rFonts w:eastAsia="Graphik" w:cs="Graphik"/>
        </w:rPr>
        <w:t xml:space="preserve">used </w:t>
      </w:r>
      <w:r w:rsidR="78F44343" w:rsidRPr="00905B14">
        <w:rPr>
          <w:rFonts w:eastAsia="Graphik" w:cs="Graphik"/>
        </w:rPr>
        <w:t xml:space="preserve">to </w:t>
      </w:r>
      <w:r w:rsidRPr="00905B14">
        <w:rPr>
          <w:rFonts w:eastAsia="Graphik" w:cs="Graphik"/>
        </w:rPr>
        <w:t xml:space="preserve">fetch details of </w:t>
      </w:r>
      <w:r w:rsidR="000846CE" w:rsidRPr="00905B14">
        <w:rPr>
          <w:rFonts w:eastAsia="Graphik" w:cs="Graphik"/>
        </w:rPr>
        <w:t>the</w:t>
      </w:r>
      <w:r w:rsidRPr="00905B14">
        <w:rPr>
          <w:rFonts w:eastAsia="Graphik" w:cs="Graphik"/>
        </w:rPr>
        <w:t xml:space="preserve"> selected </w:t>
      </w:r>
      <w:r w:rsidR="005C047B" w:rsidRPr="00905B14">
        <w:rPr>
          <w:rFonts w:eastAsia="Graphik" w:cs="Graphik"/>
        </w:rPr>
        <w:t>plant</w:t>
      </w:r>
      <w:r w:rsidR="191C9961" w:rsidRPr="00905B14">
        <w:rPr>
          <w:rFonts w:eastAsia="Graphik" w:cs="Graphik"/>
        </w:rPr>
        <w:t xml:space="preserve"> from the </w:t>
      </w:r>
      <w:r w:rsidRPr="00905B14">
        <w:rPr>
          <w:rFonts w:eastAsia="Graphik" w:cs="Graphik"/>
        </w:rPr>
        <w:t>dropdown</w:t>
      </w:r>
      <w:r w:rsidR="1461B923" w:rsidRPr="00905B14">
        <w:rPr>
          <w:rFonts w:eastAsia="Graphik" w:cs="Graphik"/>
        </w:rPr>
        <w:t xml:space="preserve"> menu </w:t>
      </w:r>
      <w:r w:rsidR="4FAC353C" w:rsidRPr="00905B14">
        <w:rPr>
          <w:rFonts w:eastAsia="Graphik" w:cs="Graphik"/>
        </w:rPr>
        <w:t xml:space="preserve">in </w:t>
      </w:r>
      <w:r w:rsidR="00CC2F6A" w:rsidRPr="00905B14">
        <w:rPr>
          <w:rFonts w:eastAsia="Graphik" w:cs="Graphik"/>
        </w:rPr>
        <w:t xml:space="preserve">the </w:t>
      </w:r>
      <w:r w:rsidR="4FAC353C" w:rsidRPr="00905B14">
        <w:rPr>
          <w:rFonts w:eastAsia="Graphik" w:cs="Graphik"/>
        </w:rPr>
        <w:t>SmartkpiConfig page.</w:t>
      </w:r>
      <w:r w:rsidR="00137312" w:rsidRPr="00905B14">
        <w:rPr>
          <w:rFonts w:eastAsia="Graphik" w:cs="Graphik"/>
        </w:rPr>
        <w:t xml:space="preserve"> </w:t>
      </w:r>
      <w:r w:rsidR="00137312" w:rsidRPr="00905B14">
        <w:rPr>
          <w:rFonts w:cs="Calibri"/>
        </w:rPr>
        <w:t>To fetch the response from the smart-kpititle, the authorization token must exist.</w:t>
      </w:r>
    </w:p>
    <w:p w14:paraId="437A6FCB" w14:textId="4D36F687" w:rsidR="0025718B" w:rsidRPr="00905B14" w:rsidRDefault="0025718B" w:rsidP="0025718B">
      <w:pPr>
        <w:pStyle w:val="Heading3"/>
      </w:pPr>
      <w:r w:rsidRPr="00905B14">
        <w:t>Specification</w:t>
      </w:r>
    </w:p>
    <w:tbl>
      <w:tblPr>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11160"/>
      </w:tblGrid>
      <w:tr w:rsidR="0025718B" w:rsidRPr="00905B14" w14:paraId="19A3FB23"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471C02" w14:textId="77777777" w:rsidR="0025718B" w:rsidRPr="00905B14" w:rsidRDefault="0025718B" w:rsidP="00962AD3">
            <w:pPr>
              <w:spacing w:after="0"/>
            </w:pPr>
            <w:r w:rsidRPr="00905B14">
              <w:t>PROTOCOL</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F0A4FCC" w14:textId="6EB8E17D" w:rsidR="0025718B" w:rsidRPr="00905B14" w:rsidRDefault="0025718B" w:rsidP="00F85DC3">
            <w:pPr>
              <w:pStyle w:val="CodeSample"/>
              <w:rPr>
                <w:lang w:val="en-US"/>
              </w:rPr>
            </w:pPr>
            <w:r w:rsidRPr="00905B14">
              <w:rPr>
                <w:lang w:val="en-US"/>
              </w:rPr>
              <w:t>HTTPS</w:t>
            </w:r>
          </w:p>
        </w:tc>
      </w:tr>
      <w:tr w:rsidR="0025718B" w:rsidRPr="00905B14" w14:paraId="575335B4" w14:textId="77777777" w:rsidTr="00962AD3">
        <w:trPr>
          <w:trHeight w:val="152"/>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E61FC4" w14:textId="77777777" w:rsidR="0025718B" w:rsidRPr="00905B14" w:rsidRDefault="0025718B" w:rsidP="00962AD3">
            <w:pPr>
              <w:spacing w:after="0"/>
            </w:pPr>
            <w:r w:rsidRPr="00905B14">
              <w:t>REQUEST URL</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5AED6C" w14:textId="76607D6E" w:rsidR="0025718B" w:rsidRPr="00905B14" w:rsidRDefault="0025718B" w:rsidP="00F85DC3">
            <w:pPr>
              <w:pStyle w:val="CodeSample"/>
              <w:rPr>
                <w:lang w:val="en-US"/>
              </w:rPr>
            </w:pPr>
            <w:r w:rsidRPr="00905B14">
              <w:rPr>
                <w:lang w:val="en-US"/>
              </w:rPr>
              <w:t>https://apim-aot-azure-dev.azure-api.net/api/smartkpi/assets/{plantexternalid}/kpisperplant</w:t>
            </w:r>
          </w:p>
        </w:tc>
      </w:tr>
      <w:tr w:rsidR="0025718B" w:rsidRPr="00905B14" w14:paraId="572ED318"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4022B1" w14:textId="77777777" w:rsidR="0025718B" w:rsidRPr="00905B14" w:rsidRDefault="0025718B" w:rsidP="00962AD3">
            <w:pPr>
              <w:spacing w:after="0"/>
            </w:pPr>
            <w:r w:rsidRPr="00905B14">
              <w:t>METHOD</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7FB425" w14:textId="45AF746B" w:rsidR="0025718B" w:rsidRPr="00905B14" w:rsidRDefault="0025718B" w:rsidP="00F85DC3">
            <w:pPr>
              <w:pStyle w:val="CodeSample"/>
              <w:rPr>
                <w:lang w:val="en-US"/>
              </w:rPr>
            </w:pPr>
            <w:r w:rsidRPr="00905B14">
              <w:rPr>
                <w:lang w:val="en-US"/>
              </w:rPr>
              <w:t>GET</w:t>
            </w:r>
          </w:p>
        </w:tc>
      </w:tr>
      <w:tr w:rsidR="0025718B" w:rsidRPr="00905B14" w14:paraId="6A494859"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653009" w14:textId="77777777" w:rsidR="0025718B" w:rsidRPr="00905B14" w:rsidRDefault="0025718B" w:rsidP="00962AD3">
            <w:pPr>
              <w:spacing w:after="0"/>
            </w:pPr>
            <w:r w:rsidRPr="00905B14">
              <w:t>CONTENT TYPE</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6F0ADD2" w14:textId="77777777" w:rsidR="0025718B" w:rsidRPr="00905B14" w:rsidRDefault="0025718B" w:rsidP="00F85DC3">
            <w:pPr>
              <w:pStyle w:val="CodeSample"/>
              <w:rPr>
                <w:lang w:val="en-US"/>
              </w:rPr>
            </w:pPr>
            <w:r w:rsidRPr="00905B14">
              <w:rPr>
                <w:lang w:val="en-US"/>
              </w:rPr>
              <w:t>application / json</w:t>
            </w:r>
          </w:p>
        </w:tc>
      </w:tr>
      <w:tr w:rsidR="0025718B" w:rsidRPr="00905B14" w14:paraId="31C20A53"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69703A" w14:textId="77777777" w:rsidR="0025718B" w:rsidRPr="00905B14" w:rsidRDefault="0025718B" w:rsidP="00962AD3">
            <w:pPr>
              <w:spacing w:after="0"/>
            </w:pPr>
            <w:r w:rsidRPr="00905B14">
              <w:t>JSON Response</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0031825" w14:textId="77777777" w:rsidR="0025718B" w:rsidRPr="00905B14" w:rsidRDefault="0025718B" w:rsidP="00F85DC3">
            <w:pPr>
              <w:pStyle w:val="CodeSample"/>
              <w:rPr>
                <w:lang w:val="en-US"/>
              </w:rPr>
            </w:pPr>
            <w:hyperlink r:id="rId27" w:history="1">
              <w:r w:rsidRPr="00905B14">
                <w:rPr>
                  <w:rStyle w:val="Hyperlink"/>
                  <w:lang w:val="en-US"/>
                </w:rPr>
                <w:t>Link</w:t>
              </w:r>
            </w:hyperlink>
            <w:r w:rsidRPr="00905B14">
              <w:rPr>
                <w:lang w:val="en-US"/>
              </w:rPr>
              <w:t xml:space="preserve"> </w:t>
            </w:r>
          </w:p>
        </w:tc>
      </w:tr>
      <w:tr w:rsidR="0025718B" w:rsidRPr="00905B14" w14:paraId="59A15632" w14:textId="77777777" w:rsidTr="00962AD3">
        <w:trPr>
          <w:trHeight w:val="64"/>
        </w:trPr>
        <w:tc>
          <w:tcPr>
            <w:tcW w:w="1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12E58B" w14:textId="77777777" w:rsidR="0025718B" w:rsidRPr="00905B14" w:rsidRDefault="0025718B" w:rsidP="00962AD3">
            <w:pPr>
              <w:spacing w:after="0"/>
            </w:pPr>
            <w:r w:rsidRPr="00905B14">
              <w:t xml:space="preserve"> Request URL</w:t>
            </w:r>
          </w:p>
        </w:tc>
        <w:tc>
          <w:tcPr>
            <w:tcW w:w="111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C4CAB5" w14:textId="43D11D5A" w:rsidR="0025718B" w:rsidRPr="00905B14" w:rsidRDefault="0025718B" w:rsidP="00F85DC3">
            <w:pPr>
              <w:pStyle w:val="CodeSample"/>
              <w:rPr>
                <w:lang w:val="en-US"/>
              </w:rPr>
            </w:pPr>
            <w:r w:rsidRPr="00905B14">
              <w:rPr>
                <w:lang w:val="en-US"/>
              </w:rPr>
              <w:t>https://apim-aot-azure-dev.azure-api.net/api/smartkpi/assets/C-B1-G1-R1-F1/kpisperplant</w:t>
            </w:r>
          </w:p>
        </w:tc>
      </w:tr>
    </w:tbl>
    <w:p w14:paraId="3221FAFD" w14:textId="19ABC002" w:rsidR="360C22E2" w:rsidRPr="00905B14" w:rsidRDefault="00734FC5" w:rsidP="0025718B">
      <w:pPr>
        <w:pStyle w:val="Heading3"/>
      </w:pPr>
      <w:r w:rsidRPr="00905B14">
        <w:t>Input Header</w:t>
      </w:r>
    </w:p>
    <w:tbl>
      <w:tblPr>
        <w:tblW w:w="13079" w:type="dxa"/>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19"/>
        <w:gridCol w:w="7110"/>
        <w:gridCol w:w="1260"/>
        <w:gridCol w:w="1440"/>
        <w:gridCol w:w="1350"/>
      </w:tblGrid>
      <w:tr w:rsidR="00734FC5" w:rsidRPr="00905B14" w14:paraId="4E3EC2A9" w14:textId="77777777" w:rsidTr="00137312">
        <w:trPr>
          <w:trHeight w:val="269"/>
        </w:trPr>
        <w:tc>
          <w:tcPr>
            <w:tcW w:w="191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D504A8" w14:textId="77777777" w:rsidR="00734FC5" w:rsidRPr="00905B14" w:rsidRDefault="00734FC5" w:rsidP="00C452C5">
            <w:pPr>
              <w:jc w:val="left"/>
            </w:pPr>
            <w:r w:rsidRPr="00905B14">
              <w:t>Parameter</w:t>
            </w:r>
          </w:p>
        </w:tc>
        <w:tc>
          <w:tcPr>
            <w:tcW w:w="71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205AF4" w14:textId="77777777" w:rsidR="00734FC5" w:rsidRPr="00905B14" w:rsidRDefault="00734FC5" w:rsidP="00C452C5">
            <w:pPr>
              <w:jc w:val="left"/>
            </w:pPr>
            <w:r w:rsidRPr="00905B14">
              <w:t>Description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4E05C6" w14:textId="77777777" w:rsidR="00734FC5" w:rsidRPr="00905B14" w:rsidRDefault="00734FC5" w:rsidP="00C452C5">
            <w:pPr>
              <w:jc w:val="left"/>
            </w:pPr>
            <w:r w:rsidRPr="00905B14">
              <w:t>M/O</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F407F0A" w14:textId="77777777" w:rsidR="00734FC5" w:rsidRPr="00905B14" w:rsidRDefault="00734FC5" w:rsidP="00C452C5">
            <w:pPr>
              <w:jc w:val="left"/>
            </w:pPr>
            <w:r w:rsidRPr="00905B14">
              <w:t>Max Length</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569FD7" w14:textId="77777777" w:rsidR="00734FC5" w:rsidRPr="00905B14" w:rsidRDefault="00734FC5" w:rsidP="00C452C5">
            <w:pPr>
              <w:jc w:val="left"/>
            </w:pPr>
            <w:r w:rsidRPr="00905B14">
              <w:t>Type</w:t>
            </w:r>
          </w:p>
        </w:tc>
      </w:tr>
      <w:tr w:rsidR="00734FC5" w:rsidRPr="00905B14" w14:paraId="06ED4E32" w14:textId="77777777" w:rsidTr="00137312">
        <w:trPr>
          <w:trHeight w:val="251"/>
        </w:trPr>
        <w:tc>
          <w:tcPr>
            <w:tcW w:w="1919" w:type="dxa"/>
            <w:tcBorders>
              <w:top w:val="single" w:sz="4" w:space="0" w:color="auto"/>
              <w:left w:val="single" w:sz="4" w:space="0" w:color="auto"/>
              <w:bottom w:val="single" w:sz="4" w:space="0" w:color="auto"/>
              <w:right w:val="single" w:sz="4" w:space="0" w:color="auto"/>
            </w:tcBorders>
            <w:hideMark/>
          </w:tcPr>
          <w:p w14:paraId="58BEB924" w14:textId="77777777" w:rsidR="00734FC5" w:rsidRPr="00905B14" w:rsidRDefault="00734FC5" w:rsidP="00C452C5">
            <w:pPr>
              <w:jc w:val="left"/>
            </w:pPr>
            <w:r w:rsidRPr="00905B14">
              <w:t>Authorization</w:t>
            </w:r>
          </w:p>
        </w:tc>
        <w:tc>
          <w:tcPr>
            <w:tcW w:w="7110" w:type="dxa"/>
            <w:tcBorders>
              <w:top w:val="single" w:sz="4" w:space="0" w:color="auto"/>
              <w:left w:val="single" w:sz="4" w:space="0" w:color="auto"/>
              <w:bottom w:val="single" w:sz="4" w:space="0" w:color="auto"/>
              <w:right w:val="single" w:sz="4" w:space="0" w:color="auto"/>
            </w:tcBorders>
            <w:hideMark/>
          </w:tcPr>
          <w:p w14:paraId="27D17B90" w14:textId="77777777" w:rsidR="00734FC5" w:rsidRPr="00905B14" w:rsidRDefault="00734FC5" w:rsidP="0076702A">
            <w:pPr>
              <w:pStyle w:val="CodeSample"/>
              <w:rPr>
                <w:lang w:val="en-US"/>
              </w:rPr>
            </w:pPr>
            <w:r w:rsidRPr="00905B14">
              <w:rPr>
                <w:lang w:val="en-US"/>
              </w:rPr>
              <w:t>Token acquired from Azure AD based on the user credentials for further API calls. e.g., msal.accesstoken : { token: "Bearer {token}" }</w:t>
            </w:r>
          </w:p>
        </w:tc>
        <w:tc>
          <w:tcPr>
            <w:tcW w:w="1260" w:type="dxa"/>
            <w:tcBorders>
              <w:top w:val="single" w:sz="4" w:space="0" w:color="auto"/>
              <w:left w:val="single" w:sz="4" w:space="0" w:color="auto"/>
              <w:bottom w:val="single" w:sz="4" w:space="0" w:color="auto"/>
              <w:right w:val="single" w:sz="4" w:space="0" w:color="auto"/>
            </w:tcBorders>
            <w:hideMark/>
          </w:tcPr>
          <w:p w14:paraId="2A7E02DA" w14:textId="77777777" w:rsidR="00734FC5" w:rsidRPr="00905B14" w:rsidRDefault="00734FC5" w:rsidP="00C452C5">
            <w:pPr>
              <w:jc w:val="left"/>
            </w:pPr>
            <w:r w:rsidRPr="00905B14">
              <w:t>M-Public</w:t>
            </w:r>
          </w:p>
        </w:tc>
        <w:tc>
          <w:tcPr>
            <w:tcW w:w="1440" w:type="dxa"/>
            <w:tcBorders>
              <w:top w:val="single" w:sz="4" w:space="0" w:color="auto"/>
              <w:left w:val="single" w:sz="4" w:space="0" w:color="auto"/>
              <w:bottom w:val="single" w:sz="4" w:space="0" w:color="auto"/>
              <w:right w:val="single" w:sz="4" w:space="0" w:color="auto"/>
            </w:tcBorders>
            <w:hideMark/>
          </w:tcPr>
          <w:p w14:paraId="3F40403C" w14:textId="77777777" w:rsidR="00734FC5" w:rsidRPr="00905B14" w:rsidRDefault="00734FC5" w:rsidP="00C452C5">
            <w:pPr>
              <w:jc w:val="left"/>
            </w:pPr>
            <w:r w:rsidRPr="00905B14">
              <w:t>-</w:t>
            </w:r>
          </w:p>
        </w:tc>
        <w:tc>
          <w:tcPr>
            <w:tcW w:w="1350" w:type="dxa"/>
            <w:tcBorders>
              <w:top w:val="single" w:sz="4" w:space="0" w:color="auto"/>
              <w:left w:val="single" w:sz="4" w:space="0" w:color="auto"/>
              <w:bottom w:val="single" w:sz="4" w:space="0" w:color="auto"/>
              <w:right w:val="single" w:sz="4" w:space="0" w:color="auto"/>
            </w:tcBorders>
            <w:hideMark/>
          </w:tcPr>
          <w:p w14:paraId="1EED0BE0" w14:textId="77777777" w:rsidR="00734FC5" w:rsidRPr="00905B14" w:rsidRDefault="00734FC5" w:rsidP="00C452C5">
            <w:pPr>
              <w:jc w:val="left"/>
            </w:pPr>
            <w:r w:rsidRPr="00905B14">
              <w:t>String</w:t>
            </w:r>
          </w:p>
        </w:tc>
      </w:tr>
    </w:tbl>
    <w:p w14:paraId="127E3005" w14:textId="374B0017" w:rsidR="00734FC5" w:rsidRPr="00905B14" w:rsidRDefault="00962AD3" w:rsidP="00962AD3">
      <w:pPr>
        <w:pStyle w:val="Heading3"/>
      </w:pPr>
      <w:r w:rsidRPr="00905B14">
        <w:t>Input Path</w:t>
      </w:r>
    </w:p>
    <w:tbl>
      <w:tblPr>
        <w:tblW w:w="1307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29"/>
        <w:gridCol w:w="6300"/>
        <w:gridCol w:w="1260"/>
        <w:gridCol w:w="1440"/>
        <w:gridCol w:w="1350"/>
      </w:tblGrid>
      <w:tr w:rsidR="00962AD3" w:rsidRPr="00905B14" w14:paraId="073742A9" w14:textId="77777777" w:rsidTr="00137312">
        <w:tc>
          <w:tcPr>
            <w:tcW w:w="27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549CFA" w14:textId="77777777" w:rsidR="00962AD3" w:rsidRPr="00905B14" w:rsidRDefault="00962AD3" w:rsidP="00C452C5">
            <w:pPr>
              <w:jc w:val="left"/>
            </w:pPr>
            <w:r w:rsidRPr="00905B14">
              <w:t>Parameter</w:t>
            </w:r>
          </w:p>
        </w:tc>
        <w:tc>
          <w:tcPr>
            <w:tcW w:w="630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170187" w14:textId="77777777" w:rsidR="00962AD3" w:rsidRPr="00905B14" w:rsidRDefault="00962AD3" w:rsidP="00C452C5">
            <w:pPr>
              <w:jc w:val="left"/>
            </w:pPr>
            <w:r w:rsidRPr="00905B14">
              <w:t>Description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A288A9" w14:textId="77777777" w:rsidR="00962AD3" w:rsidRPr="00905B14" w:rsidRDefault="00962AD3" w:rsidP="00C452C5">
            <w:pPr>
              <w:jc w:val="left"/>
            </w:pPr>
            <w:r w:rsidRPr="00905B14">
              <w:t>M/O</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619576" w14:textId="77777777" w:rsidR="00962AD3" w:rsidRPr="00905B14" w:rsidRDefault="00962AD3" w:rsidP="00C452C5">
            <w:pPr>
              <w:jc w:val="left"/>
            </w:pPr>
            <w:r w:rsidRPr="00905B14">
              <w:t>Max Length</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1AF9015" w14:textId="77777777" w:rsidR="00962AD3" w:rsidRPr="00905B14" w:rsidRDefault="00962AD3" w:rsidP="00C452C5">
            <w:pPr>
              <w:jc w:val="left"/>
            </w:pPr>
            <w:r w:rsidRPr="00905B14">
              <w:t>Type</w:t>
            </w:r>
          </w:p>
        </w:tc>
      </w:tr>
      <w:tr w:rsidR="00962AD3" w:rsidRPr="00905B14" w14:paraId="09DF90F6" w14:textId="77777777" w:rsidTr="00137312">
        <w:trPr>
          <w:trHeight w:val="190"/>
        </w:trPr>
        <w:tc>
          <w:tcPr>
            <w:tcW w:w="2729" w:type="dxa"/>
            <w:tcBorders>
              <w:top w:val="single" w:sz="4" w:space="0" w:color="auto"/>
              <w:left w:val="single" w:sz="4" w:space="0" w:color="auto"/>
              <w:bottom w:val="single" w:sz="4" w:space="0" w:color="auto"/>
              <w:right w:val="single" w:sz="4" w:space="0" w:color="auto"/>
            </w:tcBorders>
            <w:hideMark/>
          </w:tcPr>
          <w:p w14:paraId="6E04F661" w14:textId="77777777" w:rsidR="00962AD3" w:rsidRPr="00905B14" w:rsidRDefault="00962AD3" w:rsidP="00C452C5">
            <w:pPr>
              <w:jc w:val="left"/>
            </w:pPr>
            <w:r w:rsidRPr="00905B14">
              <w:t>plantExternalId</w:t>
            </w:r>
          </w:p>
        </w:tc>
        <w:tc>
          <w:tcPr>
            <w:tcW w:w="6300" w:type="dxa"/>
            <w:tcBorders>
              <w:top w:val="single" w:sz="4" w:space="0" w:color="auto"/>
              <w:left w:val="single" w:sz="4" w:space="0" w:color="auto"/>
              <w:bottom w:val="single" w:sz="4" w:space="0" w:color="auto"/>
              <w:right w:val="single" w:sz="4" w:space="0" w:color="auto"/>
            </w:tcBorders>
            <w:hideMark/>
          </w:tcPr>
          <w:p w14:paraId="4F6CCECA" w14:textId="77777777" w:rsidR="00962AD3" w:rsidRPr="00905B14" w:rsidRDefault="00962AD3" w:rsidP="00010933">
            <w:pPr>
              <w:pStyle w:val="CodeSample"/>
              <w:rPr>
                <w:lang w:val="en-US"/>
              </w:rPr>
            </w:pPr>
            <w:r w:rsidRPr="00905B14">
              <w:rPr>
                <w:lang w:val="en-US"/>
              </w:rPr>
              <w:t>External id of the KPI the asset is linked to [e.g., path value&lt;value&gt;]</w:t>
            </w:r>
          </w:p>
        </w:tc>
        <w:tc>
          <w:tcPr>
            <w:tcW w:w="1260" w:type="dxa"/>
            <w:tcBorders>
              <w:top w:val="single" w:sz="4" w:space="0" w:color="auto"/>
              <w:left w:val="single" w:sz="4" w:space="0" w:color="auto"/>
              <w:bottom w:val="single" w:sz="4" w:space="0" w:color="auto"/>
              <w:right w:val="single" w:sz="4" w:space="0" w:color="auto"/>
            </w:tcBorders>
            <w:hideMark/>
          </w:tcPr>
          <w:p w14:paraId="1C45F66C" w14:textId="77777777" w:rsidR="00962AD3" w:rsidRPr="00905B14" w:rsidRDefault="00962AD3" w:rsidP="00C452C5">
            <w:pPr>
              <w:jc w:val="left"/>
            </w:pPr>
            <w:r w:rsidRPr="00905B14">
              <w:t>M</w:t>
            </w:r>
          </w:p>
        </w:tc>
        <w:tc>
          <w:tcPr>
            <w:tcW w:w="1440" w:type="dxa"/>
            <w:tcBorders>
              <w:top w:val="single" w:sz="4" w:space="0" w:color="auto"/>
              <w:left w:val="single" w:sz="4" w:space="0" w:color="auto"/>
              <w:bottom w:val="single" w:sz="4" w:space="0" w:color="auto"/>
              <w:right w:val="single" w:sz="4" w:space="0" w:color="auto"/>
            </w:tcBorders>
            <w:hideMark/>
          </w:tcPr>
          <w:p w14:paraId="430B5B4F" w14:textId="77777777" w:rsidR="00962AD3" w:rsidRPr="00905B14" w:rsidRDefault="00962AD3" w:rsidP="00C452C5">
            <w:pPr>
              <w:jc w:val="left"/>
            </w:pPr>
            <w:r w:rsidRPr="00905B14">
              <w:t>255</w:t>
            </w:r>
          </w:p>
        </w:tc>
        <w:tc>
          <w:tcPr>
            <w:tcW w:w="1350" w:type="dxa"/>
            <w:tcBorders>
              <w:top w:val="single" w:sz="4" w:space="0" w:color="auto"/>
              <w:left w:val="single" w:sz="4" w:space="0" w:color="auto"/>
              <w:bottom w:val="single" w:sz="4" w:space="0" w:color="auto"/>
              <w:right w:val="single" w:sz="4" w:space="0" w:color="auto"/>
            </w:tcBorders>
            <w:hideMark/>
          </w:tcPr>
          <w:p w14:paraId="25BAC9E1" w14:textId="77777777" w:rsidR="00962AD3" w:rsidRPr="00905B14" w:rsidRDefault="00962AD3" w:rsidP="00C452C5">
            <w:pPr>
              <w:jc w:val="left"/>
            </w:pPr>
            <w:r w:rsidRPr="00905B14">
              <w:t>String</w:t>
            </w:r>
          </w:p>
        </w:tc>
      </w:tr>
    </w:tbl>
    <w:p w14:paraId="20B593AC" w14:textId="2FDB071B" w:rsidR="00962AD3" w:rsidRPr="00905B14" w:rsidRDefault="00962AD3" w:rsidP="00137312">
      <w:pPr>
        <w:pStyle w:val="Heading3"/>
      </w:pPr>
      <w:r w:rsidRPr="00905B14">
        <w:t>Output Header</w:t>
      </w:r>
    </w:p>
    <w:tbl>
      <w:tblPr>
        <w:tblW w:w="1304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95"/>
        <w:gridCol w:w="7605"/>
        <w:gridCol w:w="1386"/>
        <w:gridCol w:w="1359"/>
      </w:tblGrid>
      <w:tr w:rsidR="00962AD3" w:rsidRPr="00905B14" w14:paraId="69440665" w14:textId="77777777" w:rsidTr="008D2B4E">
        <w:trPr>
          <w:trHeight w:val="582"/>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0D1DD6E" w14:textId="77777777" w:rsidR="00962AD3" w:rsidRPr="00905B14" w:rsidRDefault="00962AD3" w:rsidP="008D2B4E">
            <w:r w:rsidRPr="00905B14">
              <w:t>Parameter</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E2878AA" w14:textId="77777777" w:rsidR="00962AD3" w:rsidRPr="00905B14" w:rsidRDefault="00962AD3" w:rsidP="008D2B4E">
            <w:r w:rsidRPr="00905B14">
              <w:t>Description</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1A9D1F8" w14:textId="77777777" w:rsidR="00962AD3" w:rsidRPr="00905B14" w:rsidRDefault="00962AD3" w:rsidP="008D2B4E">
            <w:r w:rsidRPr="00905B14">
              <w:t>M/O</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AE90A7C" w14:textId="77777777" w:rsidR="00962AD3" w:rsidRPr="00905B14" w:rsidRDefault="00962AD3" w:rsidP="008D2B4E">
            <w:r w:rsidRPr="00905B14">
              <w:t>Type</w:t>
            </w:r>
          </w:p>
        </w:tc>
      </w:tr>
      <w:tr w:rsidR="00962AD3" w:rsidRPr="00905B14" w14:paraId="416CFE04"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B6383D" w14:textId="77777777" w:rsidR="00962AD3" w:rsidRPr="00905B14" w:rsidRDefault="00962AD3" w:rsidP="00C452C5">
            <w:pPr>
              <w:jc w:val="left"/>
            </w:pPr>
            <w:r w:rsidRPr="00905B14">
              <w:t>Content-Type</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987D69" w14:textId="77777777" w:rsidR="00962AD3" w:rsidRPr="00905B14" w:rsidRDefault="00962AD3" w:rsidP="008D2B4E">
            <w:r w:rsidRPr="00905B14">
              <w:t>Type of the content. It could be application/json, text/html, application/xml, etc. It lets the receiving entity know how to interpret the data.</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100BB8" w14:textId="77777777" w:rsidR="00962AD3" w:rsidRPr="00905B14" w:rsidRDefault="00962AD3" w:rsidP="00C452C5">
            <w:pPr>
              <w:jc w:val="left"/>
            </w:pPr>
            <w:r w:rsidRPr="00905B14">
              <w:t>M-Public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9E854F" w14:textId="77777777" w:rsidR="00962AD3" w:rsidRPr="00905B14" w:rsidRDefault="00962AD3" w:rsidP="00C452C5">
            <w:pPr>
              <w:jc w:val="left"/>
            </w:pPr>
            <w:r w:rsidRPr="00905B14">
              <w:t>255</w:t>
            </w:r>
          </w:p>
        </w:tc>
      </w:tr>
      <w:tr w:rsidR="00962AD3" w:rsidRPr="00905B14" w14:paraId="4C9B0776"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59C2E3" w14:textId="77777777" w:rsidR="00962AD3" w:rsidRPr="00905B14" w:rsidRDefault="00962AD3" w:rsidP="00C452C5">
            <w:pPr>
              <w:jc w:val="left"/>
            </w:pPr>
            <w:r w:rsidRPr="00905B14">
              <w:t>Content-Length</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6335D" w14:textId="77777777" w:rsidR="00962AD3" w:rsidRPr="00905B14" w:rsidRDefault="00962AD3" w:rsidP="008D2B4E">
            <w:r w:rsidRPr="00905B14">
              <w:t>Length of the content. This is an HTTP header that indicates the size of the body data in bytes.</w:t>
            </w:r>
          </w:p>
          <w:p w14:paraId="683D59C3" w14:textId="77777777" w:rsidR="00962AD3" w:rsidRPr="00905B14" w:rsidRDefault="00962AD3" w:rsidP="008D2B4E">
            <w:r w:rsidRPr="00905B14">
              <w:t xml:space="preserve"> It is used to let the receiving entity know how much data to expect.</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98C06"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D7129" w14:textId="77777777" w:rsidR="00962AD3" w:rsidRPr="00905B14" w:rsidRDefault="00962AD3" w:rsidP="00C452C5">
            <w:pPr>
              <w:jc w:val="left"/>
            </w:pPr>
            <w:r w:rsidRPr="00905B14">
              <w:t>255</w:t>
            </w:r>
          </w:p>
        </w:tc>
      </w:tr>
      <w:tr w:rsidR="00962AD3" w:rsidRPr="00905B14" w14:paraId="3C86FC63"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7A2456" w14:textId="77777777" w:rsidR="00962AD3" w:rsidRPr="00905B14" w:rsidRDefault="00962AD3" w:rsidP="00C452C5">
            <w:pPr>
              <w:jc w:val="left"/>
            </w:pPr>
            <w:r w:rsidRPr="00905B14">
              <w:t xml:space="preserve">date </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D0FBB7" w14:textId="77777777" w:rsidR="00962AD3" w:rsidRPr="00905B14" w:rsidRDefault="00962AD3" w:rsidP="008D2B4E">
            <w:r w:rsidRPr="00905B14">
              <w:t xml:space="preserve">Date of operation execution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557AB7"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519327" w14:textId="77777777" w:rsidR="00962AD3" w:rsidRPr="00905B14" w:rsidRDefault="00962AD3" w:rsidP="00C452C5">
            <w:pPr>
              <w:jc w:val="left"/>
            </w:pPr>
            <w:r w:rsidRPr="00905B14">
              <w:t>255</w:t>
            </w:r>
          </w:p>
        </w:tc>
      </w:tr>
      <w:tr w:rsidR="00962AD3" w:rsidRPr="00905B14" w14:paraId="158FBD99"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8D24CE" w14:textId="77777777" w:rsidR="00962AD3" w:rsidRPr="00905B14" w:rsidRDefault="00962AD3" w:rsidP="00C452C5">
            <w:pPr>
              <w:jc w:val="left"/>
            </w:pPr>
            <w:r w:rsidRPr="00905B14">
              <w:t>ocp-apim-apiid</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C9A736" w14:textId="77777777" w:rsidR="00962AD3" w:rsidRPr="00905B14" w:rsidRDefault="00962AD3" w:rsidP="008D2B4E">
            <w:r w:rsidRPr="00905B14">
              <w:t>This field holds the unique identifier of the API in Azure API Management (APIM). This identifier is used within the APIM instance to distinguish between different APIs.</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209B2E"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EE2860" w14:textId="77777777" w:rsidR="00962AD3" w:rsidRPr="00905B14" w:rsidRDefault="00962AD3" w:rsidP="00C452C5">
            <w:pPr>
              <w:jc w:val="left"/>
            </w:pPr>
            <w:r w:rsidRPr="00905B14">
              <w:t>255</w:t>
            </w:r>
          </w:p>
        </w:tc>
      </w:tr>
      <w:tr w:rsidR="00962AD3" w:rsidRPr="00905B14" w14:paraId="355AA250"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695E70" w14:textId="77777777" w:rsidR="00962AD3" w:rsidRPr="00905B14" w:rsidRDefault="00962AD3" w:rsidP="00C452C5">
            <w:pPr>
              <w:jc w:val="left"/>
            </w:pPr>
            <w:r w:rsidRPr="00905B14">
              <w:t>ocp-apim-operationid</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58CFF2" w14:textId="77777777" w:rsidR="00962AD3" w:rsidRPr="00905B14" w:rsidRDefault="00962AD3" w:rsidP="008D2B4E">
            <w:r w:rsidRPr="00905B14">
              <w:t>This field contains the unique identifier for a particular operation within an API in APIM. This helps in tracing the specific operation or method that was invoked.</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2E47EA"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899D0C" w14:textId="77777777" w:rsidR="00962AD3" w:rsidRPr="00905B14" w:rsidRDefault="00962AD3" w:rsidP="00C452C5">
            <w:pPr>
              <w:jc w:val="left"/>
            </w:pPr>
            <w:r w:rsidRPr="00905B14">
              <w:t>255</w:t>
            </w:r>
          </w:p>
        </w:tc>
      </w:tr>
      <w:tr w:rsidR="00962AD3" w:rsidRPr="00905B14" w14:paraId="2C351134"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119F71" w14:textId="77777777" w:rsidR="00962AD3" w:rsidRPr="00905B14" w:rsidRDefault="00962AD3" w:rsidP="00C452C5">
            <w:pPr>
              <w:jc w:val="left"/>
            </w:pPr>
            <w:r w:rsidRPr="00905B14">
              <w:t>ocp-apim-productid</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1E9DB9" w14:textId="77777777" w:rsidR="00962AD3" w:rsidRPr="00905B14" w:rsidRDefault="00962AD3" w:rsidP="008D2B4E">
            <w:r w:rsidRPr="00905B14">
              <w:t xml:space="preserve">This field contains the unique identifier of the product with which the API is associated. In APIM, APIs can be grouped into products, and this field helps identify which product the API belongs </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959CCB"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AD08BC" w14:textId="77777777" w:rsidR="00962AD3" w:rsidRPr="00905B14" w:rsidRDefault="00962AD3" w:rsidP="00C452C5">
            <w:pPr>
              <w:jc w:val="left"/>
            </w:pPr>
            <w:r w:rsidRPr="00905B14">
              <w:t>255</w:t>
            </w:r>
          </w:p>
        </w:tc>
      </w:tr>
      <w:tr w:rsidR="00962AD3" w:rsidRPr="00905B14" w14:paraId="499B46FD"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E1C9F1" w14:textId="77777777" w:rsidR="00962AD3" w:rsidRPr="00905B14" w:rsidRDefault="00962AD3" w:rsidP="00C452C5">
            <w:pPr>
              <w:jc w:val="left"/>
            </w:pPr>
            <w:r w:rsidRPr="00905B14">
              <w:t>ocp-apim-subscriptionid</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0CD20F" w14:textId="77777777" w:rsidR="00962AD3" w:rsidRPr="00905B14" w:rsidRDefault="00962AD3" w:rsidP="008D2B4E">
            <w:r w:rsidRPr="00905B14">
              <w:t>This field contains the unique identifier of the subscription associated with the APIM instance. In APIM, a subscription relates to the agreement to use an API and provides the primary means for authorization.</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E34311"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0D72A" w14:textId="77777777" w:rsidR="00962AD3" w:rsidRPr="00905B14" w:rsidRDefault="00962AD3" w:rsidP="00C452C5">
            <w:pPr>
              <w:jc w:val="left"/>
            </w:pPr>
            <w:r w:rsidRPr="00905B14">
              <w:t>255</w:t>
            </w:r>
          </w:p>
        </w:tc>
      </w:tr>
      <w:tr w:rsidR="00962AD3" w:rsidRPr="00905B14" w14:paraId="73E6B38A" w14:textId="77777777" w:rsidTr="00C452C5">
        <w:trPr>
          <w:trHeight w:val="284"/>
        </w:trPr>
        <w:tc>
          <w:tcPr>
            <w:tcW w:w="26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FF44DB" w14:textId="77777777" w:rsidR="00962AD3" w:rsidRPr="00905B14" w:rsidRDefault="00962AD3" w:rsidP="00C452C5">
            <w:pPr>
              <w:jc w:val="left"/>
            </w:pPr>
            <w:r w:rsidRPr="00905B14">
              <w:t>ocp-apim-trace-location</w:t>
            </w:r>
          </w:p>
        </w:tc>
        <w:tc>
          <w:tcPr>
            <w:tcW w:w="7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016372" w14:textId="77777777" w:rsidR="00962AD3" w:rsidRPr="00905B14" w:rsidRDefault="00962AD3" w:rsidP="008D2B4E">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50D6BE" w14:textId="77777777" w:rsidR="00962AD3" w:rsidRPr="00905B14" w:rsidRDefault="00962AD3" w:rsidP="00C452C5">
            <w:pPr>
              <w:jc w:val="left"/>
            </w:pPr>
            <w:r w:rsidRPr="00905B14">
              <w:t>O-Public</w:t>
            </w:r>
          </w:p>
        </w:tc>
        <w:tc>
          <w:tcPr>
            <w:tcW w:w="135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4B180D" w14:textId="77777777" w:rsidR="00962AD3" w:rsidRPr="00905B14" w:rsidRDefault="00962AD3" w:rsidP="00C452C5">
            <w:pPr>
              <w:jc w:val="left"/>
            </w:pPr>
            <w:r w:rsidRPr="00905B14">
              <w:t>255</w:t>
            </w:r>
          </w:p>
        </w:tc>
      </w:tr>
    </w:tbl>
    <w:p w14:paraId="791566CE" w14:textId="77777777" w:rsidR="00137312" w:rsidRPr="00905B14" w:rsidRDefault="00137312" w:rsidP="00137312">
      <w:pPr>
        <w:pStyle w:val="Heading3"/>
        <w:sectPr w:rsidR="00137312" w:rsidRPr="00905B14" w:rsidSect="00CD7F33">
          <w:pgSz w:w="15840" w:h="20160" w:code="5"/>
          <w:pgMar w:top="1440" w:right="1440" w:bottom="1440" w:left="1440" w:header="720" w:footer="619" w:gutter="0"/>
          <w:cols w:space="720"/>
          <w:docGrid w:linePitch="360"/>
        </w:sectPr>
      </w:pPr>
    </w:p>
    <w:p w14:paraId="71452F2A" w14:textId="1A5C1E00" w:rsidR="00962AD3" w:rsidRPr="00905B14" w:rsidRDefault="00C452C5" w:rsidP="00137312">
      <w:pPr>
        <w:pStyle w:val="Heading3"/>
      </w:pPr>
      <w:r w:rsidRPr="00905B14">
        <w:t>Output Body</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055"/>
        <w:gridCol w:w="7626"/>
        <w:gridCol w:w="1343"/>
        <w:gridCol w:w="926"/>
      </w:tblGrid>
      <w:tr w:rsidR="00C452C5" w:rsidRPr="00905B14" w14:paraId="7E8458A3" w14:textId="77777777" w:rsidTr="00A15260">
        <w:trPr>
          <w:trHeight w:val="346"/>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4E9F8C" w14:textId="77777777" w:rsidR="00C452C5" w:rsidRPr="00905B14" w:rsidRDefault="00C452C5" w:rsidP="00137312">
            <w:r w:rsidRPr="00905B14">
              <w:t>Parameter</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C4B8B55" w14:textId="77777777" w:rsidR="00C452C5" w:rsidRPr="00905B14" w:rsidRDefault="00C452C5" w:rsidP="00137312">
            <w:r w:rsidRPr="00905B14">
              <w:t>Description</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92D3509" w14:textId="77777777" w:rsidR="00C452C5" w:rsidRPr="00905B14" w:rsidRDefault="00C452C5" w:rsidP="00137312">
            <w:r w:rsidRPr="00905B14">
              <w:t>M/O</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6588F75" w14:textId="77777777" w:rsidR="00C452C5" w:rsidRPr="00905B14" w:rsidRDefault="00C452C5" w:rsidP="00137312">
            <w:r w:rsidRPr="00905B14">
              <w:t>Type</w:t>
            </w:r>
          </w:p>
        </w:tc>
      </w:tr>
      <w:tr w:rsidR="00C452C5" w:rsidRPr="00905B14" w14:paraId="7E87B7C2" w14:textId="77777777" w:rsidTr="00A15260">
        <w:trPr>
          <w:trHeight w:val="233"/>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495CF4" w14:textId="77777777" w:rsidR="00C452C5" w:rsidRPr="00905B14" w:rsidRDefault="00C452C5" w:rsidP="00137312">
            <w:r w:rsidRPr="00905B14">
              <w:t>errorManagement</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FBA4F" w14:textId="77777777" w:rsidR="00C452C5" w:rsidRPr="00905B14" w:rsidRDefault="00C452C5" w:rsidP="00137312">
            <w:r w:rsidRPr="00905B14">
              <w:t>The object identifying the error. Provided only if there is an error.</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1B2EFC" w14:textId="77777777" w:rsidR="00C452C5" w:rsidRPr="00905B14" w:rsidRDefault="00C452C5" w:rsidP="00137312">
            <w:r w:rsidRPr="00905B14">
              <w:t>O</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E63B8F" w14:textId="77777777" w:rsidR="00C452C5" w:rsidRPr="00905B14" w:rsidRDefault="00C452C5" w:rsidP="00137312">
            <w:r w:rsidRPr="00905B14">
              <w:t>Object</w:t>
            </w:r>
          </w:p>
        </w:tc>
      </w:tr>
      <w:tr w:rsidR="00C452C5" w:rsidRPr="00905B14" w14:paraId="63063BFF"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A19360" w14:textId="77777777" w:rsidR="00C452C5" w:rsidRPr="00905B14" w:rsidRDefault="00C452C5" w:rsidP="00137312">
            <w:r w:rsidRPr="00905B14">
              <w:t>errorCode</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9F9421" w14:textId="77777777" w:rsidR="00C452C5" w:rsidRPr="00905B14" w:rsidRDefault="00C452C5" w:rsidP="00137312">
            <w:r w:rsidRPr="00905B14">
              <w:t>The numeric identifier of the error</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02900E"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D294C" w14:textId="77777777" w:rsidR="00C452C5" w:rsidRPr="00905B14" w:rsidRDefault="00C452C5" w:rsidP="00137312">
            <w:r w:rsidRPr="00905B14">
              <w:t>String</w:t>
            </w:r>
          </w:p>
        </w:tc>
      </w:tr>
      <w:tr w:rsidR="00C452C5" w:rsidRPr="00905B14" w14:paraId="1A74F886"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389B5A" w14:textId="77777777" w:rsidR="00C452C5" w:rsidRPr="00905B14" w:rsidRDefault="00C452C5" w:rsidP="00137312">
            <w:r w:rsidRPr="00905B14">
              <w:t>errorDescription</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AC8CE1" w14:textId="77777777" w:rsidR="00C452C5" w:rsidRPr="00905B14" w:rsidRDefault="00C452C5" w:rsidP="00137312">
            <w:r w:rsidRPr="00905B14">
              <w:t>Alphanumeric explanation of the error</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A594FE"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51A007" w14:textId="77777777" w:rsidR="00C452C5" w:rsidRPr="00905B14" w:rsidRDefault="00C452C5" w:rsidP="00137312">
            <w:r w:rsidRPr="00905B14">
              <w:t>String</w:t>
            </w:r>
          </w:p>
        </w:tc>
      </w:tr>
      <w:tr w:rsidR="00C452C5" w:rsidRPr="00905B14" w14:paraId="331B5BE9" w14:textId="77777777" w:rsidTr="00A15260">
        <w:trPr>
          <w:trHeight w:val="29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6EE734" w14:textId="77777777" w:rsidR="00C452C5" w:rsidRPr="00905B14" w:rsidRDefault="00C452C5" w:rsidP="00137312">
            <w:r w:rsidRPr="00905B14">
              <w:t>Services</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A8640B" w14:textId="39E3FCF5" w:rsidR="00C452C5" w:rsidRPr="00905B14" w:rsidRDefault="00C452C5" w:rsidP="00137312">
            <w:r w:rsidRPr="00905B14">
              <w:t>List of the created Service</w:t>
            </w:r>
            <w:r w:rsidR="008F3861" w:rsidRPr="00905B14">
              <w:t>s</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12F601" w14:textId="77777777" w:rsidR="00C452C5" w:rsidRPr="00905B14" w:rsidRDefault="00C452C5" w:rsidP="00137312">
            <w:r w:rsidRPr="00905B14">
              <w:t>O</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44F84" w14:textId="77777777" w:rsidR="00C452C5" w:rsidRPr="00905B14" w:rsidRDefault="00C452C5" w:rsidP="00137312">
            <w:r w:rsidRPr="00905B14">
              <w:t>List</w:t>
            </w:r>
          </w:p>
        </w:tc>
      </w:tr>
      <w:tr w:rsidR="00C452C5" w:rsidRPr="00905B14" w14:paraId="4ADB5D0D"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A1D522" w14:textId="77777777" w:rsidR="00C452C5" w:rsidRPr="00905B14" w:rsidRDefault="00C452C5" w:rsidP="00137312">
            <w:r w:rsidRPr="00905B14">
              <w:t>Asset Hierarchy Mapping</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7A4AE0" w14:textId="77777777" w:rsidR="00C452C5" w:rsidRPr="00905B14" w:rsidRDefault="00C452C5" w:rsidP="00137312">
            <w:r w:rsidRPr="00905B14">
              <w:t xml:space="preserve">Returns the Level (plant, unit, system, sub-system) of the timeseries of KPI and parameter </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973ED4"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52217B" w14:textId="77777777" w:rsidR="00C452C5" w:rsidRPr="00905B14" w:rsidRDefault="00C452C5" w:rsidP="00137312">
            <w:r w:rsidRPr="00905B14">
              <w:t>String</w:t>
            </w:r>
          </w:p>
        </w:tc>
      </w:tr>
      <w:tr w:rsidR="00C452C5" w:rsidRPr="00905B14" w14:paraId="45EBCAAF"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8D8EBE" w14:textId="77777777" w:rsidR="00C452C5" w:rsidRPr="00905B14" w:rsidRDefault="00C452C5" w:rsidP="00137312">
            <w:r w:rsidRPr="00905B14">
              <w:t>Calculation Frequency</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A9F2C1" w14:textId="3A2A3C00" w:rsidR="00C452C5" w:rsidRPr="00905B14" w:rsidRDefault="00C452C5" w:rsidP="00137312">
            <w:r w:rsidRPr="00905B14">
              <w:t>Frequency of KPI calculation. Selected from dropdown list</w:t>
            </w:r>
            <w:r w:rsidR="00110044" w:rsidRPr="00905B14">
              <w:t xml:space="preserve">, e.g. </w:t>
            </w:r>
            <w:r w:rsidRPr="00905B14">
              <w:t>(5min,30min,1h,12h)</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D2A6E3"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5924F7" w14:textId="77777777" w:rsidR="00C452C5" w:rsidRPr="00905B14" w:rsidRDefault="00C452C5" w:rsidP="00137312">
            <w:r w:rsidRPr="00905B14">
              <w:t>String</w:t>
            </w:r>
          </w:p>
        </w:tc>
      </w:tr>
      <w:tr w:rsidR="00C452C5" w:rsidRPr="00905B14" w14:paraId="5D8EA505"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CB62D6" w14:textId="77777777" w:rsidR="00C452C5" w:rsidRPr="00905B14" w:rsidRDefault="00C452C5" w:rsidP="00137312">
            <w:r w:rsidRPr="00905B14">
              <w:t>Config_Id</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9B5540" w14:textId="77777777" w:rsidR="00C452C5" w:rsidRPr="00905B14" w:rsidRDefault="00C452C5" w:rsidP="00137312">
            <w:r w:rsidRPr="00905B14">
              <w:t>Unique ID of the external ID</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26A38"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51BB63" w14:textId="77777777" w:rsidR="00C452C5" w:rsidRPr="00905B14" w:rsidRDefault="00C452C5" w:rsidP="00137312">
            <w:r w:rsidRPr="00905B14">
              <w:t>String</w:t>
            </w:r>
          </w:p>
        </w:tc>
      </w:tr>
      <w:tr w:rsidR="00C452C5" w:rsidRPr="00905B14" w14:paraId="6E2FF2F3" w14:textId="77777777" w:rsidTr="00A15260">
        <w:trPr>
          <w:trHeight w:val="353"/>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5DABC6" w14:textId="77777777" w:rsidR="00C452C5" w:rsidRPr="00905B14" w:rsidRDefault="00C452C5" w:rsidP="00137312">
            <w:r w:rsidRPr="00905B14">
              <w:t>KPI Calculation_Actual</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93A78A" w14:textId="45F5FC01" w:rsidR="00C452C5" w:rsidRPr="00905B14" w:rsidRDefault="00C452C5" w:rsidP="00137312">
            <w:r w:rsidRPr="00905B14">
              <w:t>The formula used to calculate the actual value of KPI</w:t>
            </w:r>
            <w:r w:rsidR="005077B5">
              <w:t xml:space="preserve">, which </w:t>
            </w:r>
            <w:r w:rsidRPr="00905B14">
              <w:t>depends on the configuration</w:t>
            </w:r>
            <w:r w:rsidR="008B6BF4">
              <w:t>.</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8F4674"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8EAA82" w14:textId="77777777" w:rsidR="00C452C5" w:rsidRPr="00905B14" w:rsidRDefault="00C452C5" w:rsidP="00137312">
            <w:r w:rsidRPr="00905B14">
              <w:t>String</w:t>
            </w:r>
          </w:p>
        </w:tc>
      </w:tr>
      <w:tr w:rsidR="00C452C5" w:rsidRPr="00905B14" w14:paraId="5ED5D2D6"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88372F" w14:textId="77777777" w:rsidR="00C452C5" w:rsidRPr="00905B14" w:rsidRDefault="00C452C5" w:rsidP="00137312">
            <w:r w:rsidRPr="00905B14">
              <w:t>KPI Name</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B9D6EC" w14:textId="77777777" w:rsidR="00C452C5" w:rsidRPr="00905B14" w:rsidRDefault="00C452C5" w:rsidP="00137312">
            <w:r w:rsidRPr="00905B14">
              <w:t>Name of the KPI to be computed and displayed in UI. The KPI name should be unique and cannot have duplicates for a plant</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76F533"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A97AB8" w14:textId="77777777" w:rsidR="00C452C5" w:rsidRPr="00905B14" w:rsidRDefault="00C452C5" w:rsidP="00137312">
            <w:r w:rsidRPr="00905B14">
              <w:t>String</w:t>
            </w:r>
          </w:p>
        </w:tc>
      </w:tr>
      <w:tr w:rsidR="00C452C5" w:rsidRPr="00905B14" w14:paraId="3EAC4EDA"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064E75" w14:textId="77777777" w:rsidR="00C452C5" w:rsidRPr="00905B14" w:rsidRDefault="00C452C5" w:rsidP="00137312">
            <w:r w:rsidRPr="00905B14">
              <w:t>KPI_TimeAggregation_Actual</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FCBBDE" w14:textId="77777777" w:rsidR="00C452C5" w:rsidRPr="00905B14" w:rsidRDefault="00C452C5" w:rsidP="00137312">
            <w:r w:rsidRPr="00905B14">
              <w:t>The formula used to aggregate the actual values of KPI based on the time frame that has been selected by the user</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BFF391" w14:textId="77777777" w:rsidR="00C452C5" w:rsidRPr="00905B14" w:rsidRDefault="00C452C5" w:rsidP="00137312">
            <w:r w:rsidRPr="00905B14">
              <w:t xml:space="preserve">M </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EFB2D5" w14:textId="77777777" w:rsidR="00C452C5" w:rsidRPr="00905B14" w:rsidRDefault="00C452C5" w:rsidP="00137312">
            <w:r w:rsidRPr="00905B14">
              <w:t>String</w:t>
            </w:r>
          </w:p>
        </w:tc>
      </w:tr>
      <w:tr w:rsidR="00C452C5" w:rsidRPr="00905B14" w14:paraId="1B0D6A8D"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9D7E2" w14:textId="77777777" w:rsidR="00C452C5" w:rsidRPr="00905B14" w:rsidRDefault="00C452C5" w:rsidP="00137312">
            <w:r w:rsidRPr="00905B14">
              <w:t>Product Hierarchy Mapping</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BBFF5F" w14:textId="77777777" w:rsidR="00C452C5" w:rsidRPr="00905B14" w:rsidRDefault="00C452C5" w:rsidP="00137312">
            <w:r w:rsidRPr="00905B14">
              <w:t>External id of the product</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0CC88"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F36243" w14:textId="77777777" w:rsidR="00C452C5" w:rsidRPr="00905B14" w:rsidRDefault="00C452C5" w:rsidP="00137312">
            <w:r w:rsidRPr="00905B14">
              <w:t xml:space="preserve">String </w:t>
            </w:r>
          </w:p>
        </w:tc>
      </w:tr>
      <w:tr w:rsidR="00C452C5" w:rsidRPr="00905B14" w14:paraId="18657DFF"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BD5E44" w14:textId="77777777" w:rsidR="00C452C5" w:rsidRPr="00905B14" w:rsidRDefault="00C452C5" w:rsidP="00137312">
            <w:r w:rsidRPr="00905B14">
              <w:t>Responsible Role</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D635A3" w14:textId="77777777" w:rsidR="00C452C5" w:rsidRPr="00905B14" w:rsidRDefault="00C452C5" w:rsidP="00137312">
            <w:r w:rsidRPr="00905B14">
              <w:t>The role which is responsible for the KPI</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D48D73"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434973" w14:textId="77777777" w:rsidR="00C452C5" w:rsidRPr="00905B14" w:rsidRDefault="00C452C5" w:rsidP="00137312">
            <w:r w:rsidRPr="00905B14">
              <w:t xml:space="preserve">String </w:t>
            </w:r>
          </w:p>
        </w:tc>
      </w:tr>
      <w:tr w:rsidR="00C452C5" w:rsidRPr="00905B14" w14:paraId="3DC44B05" w14:textId="77777777" w:rsidTr="00A15260">
        <w:trPr>
          <w:trHeight w:val="284"/>
        </w:trPr>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9F627A" w14:textId="77777777" w:rsidR="00C452C5" w:rsidRPr="00905B14" w:rsidRDefault="00C452C5" w:rsidP="00137312">
            <w:r w:rsidRPr="00905B14">
              <w:t>Status</w:t>
            </w:r>
          </w:p>
        </w:tc>
        <w:tc>
          <w:tcPr>
            <w:tcW w:w="7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9196B1" w14:textId="77777777" w:rsidR="00C452C5" w:rsidRPr="00905B14" w:rsidRDefault="00C452C5" w:rsidP="00137312">
            <w:r w:rsidRPr="00905B14">
              <w:t>The status of the KPI whether it is already published or ready to be published is generated by the system</w:t>
            </w:r>
          </w:p>
        </w:tc>
        <w:tc>
          <w:tcPr>
            <w:tcW w:w="13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4F033B" w14:textId="77777777" w:rsidR="00C452C5" w:rsidRPr="00905B14" w:rsidRDefault="00C452C5" w:rsidP="00137312">
            <w:r w:rsidRPr="00905B14">
              <w:t>M</w:t>
            </w:r>
          </w:p>
        </w:tc>
        <w:tc>
          <w:tcPr>
            <w:tcW w:w="9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3BBCBB" w14:textId="77777777" w:rsidR="00C452C5" w:rsidRPr="00905B14" w:rsidRDefault="00C452C5" w:rsidP="00137312">
            <w:r w:rsidRPr="00905B14">
              <w:t xml:space="preserve">String </w:t>
            </w:r>
          </w:p>
        </w:tc>
      </w:tr>
    </w:tbl>
    <w:p w14:paraId="7B07A60A" w14:textId="6838484A" w:rsidR="00DD7190" w:rsidRPr="00905B14" w:rsidRDefault="00727629" w:rsidP="00727629">
      <w:pPr>
        <w:pStyle w:val="Heading3"/>
      </w:pPr>
      <w:r w:rsidRPr="00905B14">
        <w:t>Result</w:t>
      </w:r>
    </w:p>
    <w:tbl>
      <w:tblPr>
        <w:tblW w:w="129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055"/>
        <w:gridCol w:w="9900"/>
      </w:tblGrid>
      <w:tr w:rsidR="00A15260" w:rsidRPr="00905B14" w14:paraId="2C9E3778" w14:textId="77777777" w:rsidTr="00A15260">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00538FB" w14:textId="77777777" w:rsidR="00A15260" w:rsidRPr="00905B14" w:rsidRDefault="00A15260" w:rsidP="00A15260">
            <w:pPr>
              <w:rPr>
                <w:b/>
              </w:rPr>
            </w:pPr>
            <w:r w:rsidRPr="00905B14">
              <w:rPr>
                <w:b/>
              </w:rPr>
              <w:t>HTTP Code</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367B52C" w14:textId="77777777" w:rsidR="00A15260" w:rsidRPr="00905B14" w:rsidRDefault="00A15260" w:rsidP="00A15260">
            <w:pPr>
              <w:rPr>
                <w:b/>
              </w:rPr>
            </w:pPr>
            <w:r w:rsidRPr="00905B14">
              <w:rPr>
                <w:b/>
              </w:rPr>
              <w:t>Result Description</w:t>
            </w:r>
          </w:p>
        </w:tc>
      </w:tr>
      <w:tr w:rsidR="00A15260" w:rsidRPr="00905B14" w14:paraId="615D7E4B" w14:textId="77777777" w:rsidTr="00A15260">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2D24E" w14:textId="77777777" w:rsidR="00A15260" w:rsidRPr="00905B14" w:rsidRDefault="00A15260" w:rsidP="00A15260">
            <w:r w:rsidRPr="00905B14">
              <w:t>200</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0AE0C3" w14:textId="77777777" w:rsidR="00A15260" w:rsidRPr="00905B14" w:rsidRDefault="00A15260" w:rsidP="00A15260">
            <w:r w:rsidRPr="00905B14">
              <w:t>Operation executed successfully</w:t>
            </w:r>
          </w:p>
        </w:tc>
      </w:tr>
    </w:tbl>
    <w:p w14:paraId="7C66FDCF" w14:textId="5ADA8D39" w:rsidR="00727629" w:rsidRPr="00905B14" w:rsidRDefault="00A15260" w:rsidP="00A15260">
      <w:pPr>
        <w:pStyle w:val="Heading3"/>
      </w:pPr>
      <w:r w:rsidRPr="00905B14">
        <w:t>Error Management</w:t>
      </w:r>
    </w:p>
    <w:tbl>
      <w:tblPr>
        <w:tblW w:w="1295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35"/>
        <w:gridCol w:w="1620"/>
        <w:gridCol w:w="9900"/>
      </w:tblGrid>
      <w:tr w:rsidR="00A15260" w:rsidRPr="00905B14" w14:paraId="2C0A8633" w14:textId="77777777" w:rsidTr="00A15260">
        <w:tc>
          <w:tcPr>
            <w:tcW w:w="143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3B95F79" w14:textId="77777777" w:rsidR="00A15260" w:rsidRPr="00905B14" w:rsidRDefault="00A15260" w:rsidP="00A15260">
            <w:pPr>
              <w:rPr>
                <w:b/>
              </w:rPr>
            </w:pPr>
            <w:r w:rsidRPr="00905B14">
              <w:rPr>
                <w:b/>
              </w:rPr>
              <w:t>HTTP Code</w:t>
            </w:r>
          </w:p>
        </w:tc>
        <w:tc>
          <w:tcPr>
            <w:tcW w:w="162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9907728" w14:textId="77777777" w:rsidR="00A15260" w:rsidRPr="00905B14" w:rsidRDefault="00A15260" w:rsidP="00A15260">
            <w:pPr>
              <w:rPr>
                <w:b/>
              </w:rPr>
            </w:pPr>
            <w:r w:rsidRPr="00905B14">
              <w:rPr>
                <w:b/>
              </w:rPr>
              <w:t>Error Code</w:t>
            </w:r>
          </w:p>
        </w:tc>
        <w:tc>
          <w:tcPr>
            <w:tcW w:w="990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637F6FA" w14:textId="77777777" w:rsidR="00A15260" w:rsidRPr="00905B14" w:rsidRDefault="00A15260" w:rsidP="00A15260">
            <w:pPr>
              <w:rPr>
                <w:b/>
              </w:rPr>
            </w:pPr>
            <w:r w:rsidRPr="00905B14">
              <w:rPr>
                <w:b/>
              </w:rPr>
              <w:t>Error Description</w:t>
            </w:r>
          </w:p>
        </w:tc>
      </w:tr>
      <w:tr w:rsidR="00A15260" w:rsidRPr="00905B14" w14:paraId="67AC9A69" w14:textId="77777777" w:rsidTr="00A15260">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CB20E7" w14:textId="77777777" w:rsidR="00A15260" w:rsidRPr="00905B14" w:rsidRDefault="00A15260" w:rsidP="00A15260">
            <w:r w:rsidRPr="00905B14">
              <w:t>500</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BA179B" w14:textId="77777777" w:rsidR="00A15260" w:rsidRPr="00905B14" w:rsidRDefault="00A15260" w:rsidP="00A15260">
            <w:r w:rsidRPr="00905B14">
              <w:t>500</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287F67" w14:textId="77777777" w:rsidR="00A15260" w:rsidRPr="00905B14" w:rsidRDefault="00A15260" w:rsidP="00A15260">
            <w:r w:rsidRPr="00905B14">
              <w:t>Generic Error</w:t>
            </w:r>
          </w:p>
        </w:tc>
      </w:tr>
      <w:tr w:rsidR="00A15260" w:rsidRPr="00905B14" w14:paraId="7339CA28" w14:textId="77777777" w:rsidTr="00A15260">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ACA20F" w14:textId="77777777" w:rsidR="00A15260" w:rsidRPr="00905B14" w:rsidRDefault="00A15260" w:rsidP="00A15260">
            <w:r w:rsidRPr="00905B14">
              <w:t>401</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D1F336" w14:textId="77777777" w:rsidR="00A15260" w:rsidRPr="00905B14" w:rsidRDefault="00A15260" w:rsidP="00A15260">
            <w:r w:rsidRPr="00905B14">
              <w:t>401</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C4FAF" w14:textId="77777777" w:rsidR="00A15260" w:rsidRPr="00905B14" w:rsidRDefault="00A15260" w:rsidP="00110044">
            <w:pPr>
              <w:pStyle w:val="CodeSample"/>
              <w:rPr>
                <w:lang w:val="en-US"/>
              </w:rPr>
            </w:pPr>
            <w:r w:rsidRPr="00905B14">
              <w:rPr>
                <w:lang w:val="en-US"/>
              </w:rPr>
              <w:t xml:space="preserve">Unauthorized / {Header Token} could be missing or expired </w:t>
            </w:r>
          </w:p>
        </w:tc>
      </w:tr>
      <w:tr w:rsidR="00A15260" w:rsidRPr="00905B14" w14:paraId="2EFE01B0" w14:textId="77777777" w:rsidTr="00A15260">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0D5BB8" w14:textId="77777777" w:rsidR="00A15260" w:rsidRPr="00905B14" w:rsidRDefault="00A15260" w:rsidP="00A15260">
            <w:r w:rsidRPr="00905B14">
              <w:t>400</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8446A3" w14:textId="77777777" w:rsidR="00A15260" w:rsidRPr="00905B14" w:rsidRDefault="00A15260" w:rsidP="00A15260">
            <w:r w:rsidRPr="00905B14">
              <w:t>400</w:t>
            </w:r>
          </w:p>
        </w:tc>
        <w:tc>
          <w:tcPr>
            <w:tcW w:w="99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9695CF" w14:textId="77777777" w:rsidR="00A15260" w:rsidRPr="00905B14" w:rsidRDefault="00A15260" w:rsidP="00A15260">
            <w:r w:rsidRPr="00905B14">
              <w:t>Bad request</w:t>
            </w:r>
          </w:p>
        </w:tc>
      </w:tr>
    </w:tbl>
    <w:p w14:paraId="711020F1" w14:textId="77777777" w:rsidR="00A15260" w:rsidRPr="00905B14" w:rsidRDefault="00A15260" w:rsidP="003B2A80">
      <w:pPr>
        <w:pStyle w:val="Heading1"/>
        <w:rPr>
          <w:lang w:val="en-US"/>
        </w:rPr>
        <w:sectPr w:rsidR="00A15260" w:rsidRPr="00905B14" w:rsidSect="00CD7F33">
          <w:pgSz w:w="15840" w:h="20160" w:code="5"/>
          <w:pgMar w:top="1440" w:right="1440" w:bottom="1440" w:left="1440" w:header="720" w:footer="619" w:gutter="0"/>
          <w:cols w:space="720"/>
          <w:docGrid w:linePitch="360"/>
        </w:sectPr>
      </w:pPr>
    </w:p>
    <w:p w14:paraId="004A0E05" w14:textId="77777777" w:rsidR="00180F5E" w:rsidRPr="00905B14" w:rsidRDefault="00180F5E" w:rsidP="003B2A80">
      <w:pPr>
        <w:pStyle w:val="Heading1"/>
        <w:rPr>
          <w:lang w:val="en-US"/>
        </w:rPr>
      </w:pPr>
      <w:bookmarkStart w:id="30" w:name="_Toc218867388"/>
      <w:r w:rsidRPr="00905B14">
        <w:rPr>
          <w:lang w:val="en-US"/>
        </w:rPr>
        <w:t>Smart KPIs Microservice APIs</w:t>
      </w:r>
      <w:bookmarkEnd w:id="30"/>
    </w:p>
    <w:p w14:paraId="34088699" w14:textId="77777777" w:rsidR="00612FB1" w:rsidRPr="00905B14" w:rsidRDefault="00612FB1" w:rsidP="003828BA">
      <w:pPr>
        <w:pStyle w:val="Heading2"/>
      </w:pPr>
      <w:bookmarkStart w:id="31" w:name="_Toc218867389"/>
      <w:r w:rsidRPr="00905B14">
        <w:t xml:space="preserve">GET- KPI </w:t>
      </w:r>
      <w:bookmarkEnd w:id="28"/>
      <w:r w:rsidR="003E64A7" w:rsidRPr="00905B14">
        <w:t>DASHBOARD</w:t>
      </w:r>
      <w:bookmarkEnd w:id="31"/>
    </w:p>
    <w:p w14:paraId="14794A71" w14:textId="320951B3" w:rsidR="00487D29" w:rsidRPr="00905B14" w:rsidRDefault="000C06D8" w:rsidP="007A66FE">
      <w:pPr>
        <w:ind w:right="3510"/>
      </w:pPr>
      <w:bookmarkStart w:id="32" w:name="OLE_LINK4"/>
      <w:r w:rsidRPr="00905B14">
        <w:t xml:space="preserve">The KPI dashboard API, part of the </w:t>
      </w:r>
      <w:r w:rsidR="00D23914">
        <w:t>IAI</w:t>
      </w:r>
      <w:r w:rsidRPr="00905B14">
        <w:t xml:space="preserve">-SmartKPI-Middleware Microservice, is a GET request to retrieve parent KPI details from the backend Smart KPI </w:t>
      </w:r>
      <w:r w:rsidR="00D23914">
        <w:t>IAI</w:t>
      </w:r>
      <w:r w:rsidRPr="00905B14">
        <w:t xml:space="preserve"> server. It displays all KPIs owned by the signed-in user, as identified by the GET UsersToken API. Owners have read and write permissions for Asset Hierarchy and Timeseries. The API checks Timeseries and asset access, roles sensitivity, and KPI sensitivity. Dashboard drilldown depends on the user's asset access, determined by shared roles. The API</w:t>
      </w:r>
      <w:r w:rsidR="004E0E5A" w:rsidRPr="00905B14">
        <w:t>'</w:t>
      </w:r>
      <w:r w:rsidRPr="00905B14">
        <w:t>s disableFurtherDashboardDrilldown attribute indicates whether further drilldown is allowed. Archived KPIs can be fetched by setting the ArchivedKPI parameter to True.</w:t>
      </w:r>
      <w:r w:rsidR="007A66FE" w:rsidRPr="00905B14">
        <w:t xml:space="preserve"> To fetch the response from the download template operation, the authorization token must exist.</w:t>
      </w:r>
      <w:r w:rsidR="00175A6D" w:rsidRPr="00905B14">
        <w:t xml:space="preserve"> </w:t>
      </w:r>
      <w:r w:rsidR="007A66FE" w:rsidRPr="00905B14">
        <w:t>The necessary attributes and metadata are correctly mapped in the asset hierarchy. See example.</w:t>
      </w:r>
    </w:p>
    <w:p w14:paraId="0A96CD40" w14:textId="7BCBE0AD" w:rsidR="00067338" w:rsidRPr="00905B14" w:rsidRDefault="00A17FCE" w:rsidP="00A17FCE">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2"/>
        <w:gridCol w:w="10428"/>
      </w:tblGrid>
      <w:tr w:rsidR="00A17FCE" w:rsidRPr="00905B14" w14:paraId="2F9A7D45" w14:textId="77777777" w:rsidTr="00DC2F98">
        <w:trPr>
          <w:trHeight w:val="16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43DA3034" w14:textId="77777777" w:rsidR="00A17FCE" w:rsidRPr="00905B14" w:rsidRDefault="00A17FCE" w:rsidP="00625020">
            <w:pPr>
              <w:spacing w:after="0"/>
            </w:pPr>
            <w:r w:rsidRPr="00905B14">
              <w:t>PROTOCOL</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24782119" w14:textId="0A8FBCD5" w:rsidR="00A17FCE" w:rsidRPr="00905B14" w:rsidRDefault="00A17FCE" w:rsidP="00F85DC3">
            <w:pPr>
              <w:pStyle w:val="CodeSample"/>
              <w:rPr>
                <w:lang w:val="en-US"/>
              </w:rPr>
            </w:pPr>
            <w:r w:rsidRPr="00905B14">
              <w:rPr>
                <w:lang w:val="en-US"/>
              </w:rPr>
              <w:t>HTTPS</w:t>
            </w:r>
          </w:p>
        </w:tc>
      </w:tr>
      <w:tr w:rsidR="00A17FCE" w:rsidRPr="00905B14" w14:paraId="7EA5DFF7" w14:textId="77777777" w:rsidTr="00DC2F98">
        <w:trPr>
          <w:trHeight w:val="110"/>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54C49AF4" w14:textId="79E29EF8" w:rsidR="00A17FCE" w:rsidRPr="00905B14" w:rsidRDefault="00A17FCE" w:rsidP="00625020">
            <w:pPr>
              <w:spacing w:after="0"/>
            </w:pPr>
            <w:r w:rsidRPr="00905B14">
              <w:t xml:space="preserve">PATH </w:t>
            </w:r>
            <w:r w:rsidR="00F85A7F" w:rsidRPr="00905B14">
              <w:t>(</w:t>
            </w:r>
            <w:r w:rsidRPr="00905B14">
              <w:t>Public Exposure</w:t>
            </w:r>
            <w:r w:rsidR="00F85A7F" w:rsidRPr="00905B14">
              <w:t>)</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6DC3767F" w14:textId="55431BD6" w:rsidR="00A17FCE" w:rsidRPr="00905B14" w:rsidRDefault="00A17FCE" w:rsidP="00F85DC3">
            <w:pPr>
              <w:pStyle w:val="CodeSample"/>
              <w:rPr>
                <w:lang w:val="en-US"/>
              </w:rPr>
            </w:pPr>
            <w:hyperlink r:id="rId28" w:history="1">
              <w:r w:rsidRPr="00905B14">
                <w:rPr>
                  <w:rStyle w:val="Hyperlink"/>
                  <w:lang w:val="en-US"/>
                </w:rPr>
                <w:t>https://apim-aot-azure-dev.azure-api.net/api/smartkpi/assets/{assetid}/kpis/{kpiname}</w:t>
              </w:r>
            </w:hyperlink>
            <w:r w:rsidRPr="00905B14">
              <w:rPr>
                <w:lang w:val="en-US"/>
              </w:rPr>
              <w:t xml:space="preserve"> </w:t>
            </w:r>
          </w:p>
        </w:tc>
      </w:tr>
      <w:tr w:rsidR="00A17FCE" w:rsidRPr="00905B14" w14:paraId="1D4CC5B8" w14:textId="77777777" w:rsidTr="00DC2F98">
        <w:trPr>
          <w:trHeight w:val="134"/>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C8E146C" w14:textId="77777777" w:rsidR="00A17FCE" w:rsidRPr="00905B14" w:rsidRDefault="00A17FCE" w:rsidP="00625020">
            <w:pPr>
              <w:spacing w:after="0"/>
            </w:pPr>
            <w:r w:rsidRPr="00905B14">
              <w:t>METHOD</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1B2394B" w14:textId="474BF3EC" w:rsidR="00A17FCE" w:rsidRPr="00905B14" w:rsidRDefault="00A17FCE" w:rsidP="00F85DC3">
            <w:pPr>
              <w:pStyle w:val="CodeSample"/>
              <w:rPr>
                <w:lang w:val="en-US"/>
              </w:rPr>
            </w:pPr>
            <w:r w:rsidRPr="00905B14">
              <w:rPr>
                <w:lang w:val="en-US"/>
              </w:rPr>
              <w:t>GET</w:t>
            </w:r>
          </w:p>
        </w:tc>
      </w:tr>
      <w:tr w:rsidR="00A17FCE" w:rsidRPr="00905B14" w14:paraId="0DE9C6CC" w14:textId="77777777" w:rsidTr="00DC2F98">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2549E4A9" w14:textId="77777777" w:rsidR="00A17FCE" w:rsidRPr="00905B14" w:rsidRDefault="00A17FCE" w:rsidP="00625020">
            <w:pPr>
              <w:spacing w:after="0"/>
            </w:pPr>
            <w:r w:rsidRPr="00905B14">
              <w:t>CONTENT TYPE</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ED5DF71" w14:textId="77777777" w:rsidR="00A17FCE" w:rsidRPr="00905B14" w:rsidRDefault="00A17FCE" w:rsidP="00F85DC3">
            <w:pPr>
              <w:pStyle w:val="CodeSample"/>
              <w:rPr>
                <w:lang w:val="en-US"/>
              </w:rPr>
            </w:pPr>
            <w:r w:rsidRPr="00905B14">
              <w:rPr>
                <w:lang w:val="en-US"/>
              </w:rPr>
              <w:t>application / json</w:t>
            </w:r>
          </w:p>
        </w:tc>
      </w:tr>
      <w:tr w:rsidR="00A17FCE" w:rsidRPr="00905B14" w14:paraId="77B3548F" w14:textId="77777777" w:rsidTr="00DC2F98">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5C7C444B" w14:textId="77777777" w:rsidR="00A17FCE" w:rsidRPr="00905B14" w:rsidRDefault="00A17FCE" w:rsidP="00625020">
            <w:pPr>
              <w:spacing w:after="0"/>
            </w:pPr>
            <w:r w:rsidRPr="00905B14">
              <w:t>Request URL</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2654D654" w14:textId="77777777" w:rsidR="00A17FCE" w:rsidRPr="00905B14" w:rsidRDefault="00A17FCE" w:rsidP="00F85DC3">
            <w:pPr>
              <w:pStyle w:val="CodeSample"/>
              <w:rPr>
                <w:lang w:val="en-US"/>
              </w:rPr>
            </w:pPr>
            <w:hyperlink r:id="rId29" w:history="1">
              <w:r w:rsidRPr="00905B14">
                <w:rPr>
                  <w:rStyle w:val="Hyperlink"/>
                  <w:lang w:val="en-US"/>
                </w:rPr>
                <w:t>https://apim-aot-azure-dev.azure-api.net/api/smartkpi/assets/all/kpis/all</w:t>
              </w:r>
            </w:hyperlink>
          </w:p>
          <w:p w14:paraId="19034AC0" w14:textId="77777777" w:rsidR="00A17FCE" w:rsidRPr="00905B14" w:rsidRDefault="00A17FCE" w:rsidP="00F85DC3">
            <w:pPr>
              <w:pStyle w:val="CodeSample"/>
              <w:rPr>
                <w:lang w:val="en-US"/>
              </w:rPr>
            </w:pPr>
            <w:hyperlink r:id="rId30" w:history="1">
              <w:r w:rsidRPr="00905B14">
                <w:rPr>
                  <w:rStyle w:val="Hyperlink"/>
                  <w:lang w:val="en-US"/>
                </w:rPr>
                <w:t>https://apim-aot-azure-dev.azure-api.net/api/smartkpi/assets/C-B1-G1-R1-BDMP1/kpis/f4d5e9dc-93d4-481b-a230-d10ec57308bd</w:t>
              </w:r>
            </w:hyperlink>
            <w:r w:rsidRPr="00905B14">
              <w:rPr>
                <w:lang w:val="en-US"/>
              </w:rPr>
              <w:t xml:space="preserve"> </w:t>
            </w:r>
          </w:p>
          <w:p w14:paraId="29DF5457" w14:textId="0D1F7C2A" w:rsidR="00A17FCE" w:rsidRPr="00905B14" w:rsidRDefault="00A17FCE" w:rsidP="00F85DC3">
            <w:pPr>
              <w:pStyle w:val="CodeSample"/>
              <w:rPr>
                <w:lang w:val="en-US"/>
              </w:rPr>
            </w:pPr>
            <w:hyperlink r:id="rId31" w:history="1">
              <w:r w:rsidRPr="00905B14">
                <w:rPr>
                  <w:rStyle w:val="Hyperlink"/>
                  <w:lang w:val="en-US"/>
                </w:rPr>
                <w:t>https://apim-aot-azure-dev.azure-api.net/api/smartkpi/assets/{assetid}/kpis/{kpiname}?includeArchivedKPI=True</w:t>
              </w:r>
            </w:hyperlink>
            <w:r w:rsidRPr="00905B14">
              <w:rPr>
                <w:lang w:val="en-US"/>
              </w:rPr>
              <w:t xml:space="preserve"> </w:t>
            </w:r>
          </w:p>
        </w:tc>
      </w:tr>
      <w:tr w:rsidR="00A17FCE" w:rsidRPr="00905B14" w14:paraId="315C1D79" w14:textId="77777777" w:rsidTr="00DC2F98">
        <w:trPr>
          <w:trHeight w:val="241"/>
        </w:trPr>
        <w:tc>
          <w:tcPr>
            <w:tcW w:w="26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5BFF2AD" w14:textId="77777777" w:rsidR="00A17FCE" w:rsidRPr="00905B14" w:rsidRDefault="00A17FCE" w:rsidP="00625020">
            <w:pPr>
              <w:spacing w:after="0"/>
            </w:pPr>
            <w:r w:rsidRPr="00905B14">
              <w:t>JSON Response</w:t>
            </w:r>
          </w:p>
        </w:tc>
        <w:tc>
          <w:tcPr>
            <w:tcW w:w="105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FCDB316" w14:textId="77777777" w:rsidR="00A17FCE" w:rsidRPr="00905B14" w:rsidRDefault="00A17FCE" w:rsidP="00F85DC3">
            <w:pPr>
              <w:pStyle w:val="CodeSample"/>
              <w:rPr>
                <w:lang w:val="en-US"/>
              </w:rPr>
            </w:pPr>
            <w:hyperlink r:id="rId32" w:history="1">
              <w:r w:rsidRPr="00905B14">
                <w:rPr>
                  <w:rStyle w:val="Hyperlink"/>
                  <w:lang w:val="en-US"/>
                </w:rPr>
                <w:t>Link</w:t>
              </w:r>
            </w:hyperlink>
            <w:r w:rsidRPr="00905B14">
              <w:rPr>
                <w:lang w:val="en-US"/>
              </w:rPr>
              <w:t xml:space="preserve"> </w:t>
            </w:r>
          </w:p>
        </w:tc>
      </w:tr>
    </w:tbl>
    <w:p w14:paraId="140DBD57" w14:textId="5E47C77A" w:rsidR="00A17FCE" w:rsidRPr="00905B14" w:rsidRDefault="00625020" w:rsidP="00625020">
      <w:pPr>
        <w:pStyle w:val="Heading3"/>
      </w:pPr>
      <w:r w:rsidRPr="00905B14">
        <w:t>Input Header</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5"/>
        <w:gridCol w:w="7020"/>
        <w:gridCol w:w="1260"/>
        <w:gridCol w:w="1440"/>
        <w:gridCol w:w="1080"/>
      </w:tblGrid>
      <w:tr w:rsidR="00625020" w:rsidRPr="00905B14" w14:paraId="3E39E7BC" w14:textId="77777777" w:rsidTr="000C06D8">
        <w:trPr>
          <w:trHeight w:val="366"/>
        </w:trPr>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6A61FC" w14:textId="77777777" w:rsidR="00625020" w:rsidRPr="00905B14" w:rsidRDefault="00625020" w:rsidP="000C06D8">
            <w:pPr>
              <w:spacing w:after="0"/>
              <w:jc w:val="left"/>
            </w:pPr>
            <w:r w:rsidRPr="00905B14">
              <w:t>Parameter</w:t>
            </w:r>
          </w:p>
        </w:tc>
        <w:tc>
          <w:tcPr>
            <w:tcW w:w="7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3E004E" w14:textId="77777777" w:rsidR="00625020" w:rsidRPr="00905B14" w:rsidRDefault="00625020" w:rsidP="000C06D8">
            <w:pPr>
              <w:spacing w:after="0"/>
              <w:jc w:val="left"/>
            </w:pPr>
            <w:r w:rsidRPr="00905B14">
              <w:t>Description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9E5846" w14:textId="77777777" w:rsidR="00625020" w:rsidRPr="00905B14" w:rsidRDefault="00625020" w:rsidP="000C06D8">
            <w:pPr>
              <w:spacing w:after="0"/>
              <w:jc w:val="left"/>
            </w:pPr>
            <w:bookmarkStart w:id="33" w:name="OLE_LINK14"/>
            <w:r w:rsidRPr="00905B14">
              <w:t>M/O</w:t>
            </w:r>
            <w:bookmarkEnd w:id="33"/>
            <w:r w:rsidRPr="00905B14">
              <w:t>*</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AD4828" w14:textId="77777777" w:rsidR="00625020" w:rsidRPr="00905B14" w:rsidRDefault="00625020" w:rsidP="000C06D8">
            <w:pPr>
              <w:spacing w:after="0"/>
              <w:jc w:val="left"/>
            </w:pPr>
            <w:r w:rsidRPr="00905B14">
              <w:t>Max Length</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B5DF07" w14:textId="77777777" w:rsidR="00625020" w:rsidRPr="00905B14" w:rsidRDefault="00625020" w:rsidP="000C06D8">
            <w:pPr>
              <w:spacing w:after="0"/>
              <w:jc w:val="left"/>
            </w:pPr>
            <w:r w:rsidRPr="00905B14">
              <w:t>Type</w:t>
            </w:r>
          </w:p>
        </w:tc>
      </w:tr>
      <w:tr w:rsidR="00625020" w:rsidRPr="00905B14" w14:paraId="14AE67B8" w14:textId="77777777" w:rsidTr="000C06D8">
        <w:trPr>
          <w:trHeight w:val="366"/>
        </w:trPr>
        <w:tc>
          <w:tcPr>
            <w:tcW w:w="2335" w:type="dxa"/>
            <w:tcBorders>
              <w:top w:val="single" w:sz="4" w:space="0" w:color="auto"/>
              <w:left w:val="single" w:sz="4" w:space="0" w:color="auto"/>
              <w:bottom w:val="single" w:sz="4" w:space="0" w:color="auto"/>
              <w:right w:val="single" w:sz="4" w:space="0" w:color="auto"/>
            </w:tcBorders>
            <w:hideMark/>
          </w:tcPr>
          <w:p w14:paraId="4E7BE91E" w14:textId="77777777" w:rsidR="00625020" w:rsidRPr="00905B14" w:rsidRDefault="00625020" w:rsidP="000C06D8">
            <w:pPr>
              <w:spacing w:after="0"/>
              <w:jc w:val="left"/>
            </w:pPr>
            <w:r w:rsidRPr="00905B14">
              <w:t>Authorization</w:t>
            </w:r>
          </w:p>
        </w:tc>
        <w:tc>
          <w:tcPr>
            <w:tcW w:w="7020" w:type="dxa"/>
            <w:tcBorders>
              <w:top w:val="single" w:sz="4" w:space="0" w:color="auto"/>
              <w:left w:val="single" w:sz="4" w:space="0" w:color="auto"/>
              <w:bottom w:val="single" w:sz="4" w:space="0" w:color="auto"/>
              <w:right w:val="single" w:sz="4" w:space="0" w:color="auto"/>
            </w:tcBorders>
            <w:hideMark/>
          </w:tcPr>
          <w:p w14:paraId="02AB0B3B" w14:textId="77777777" w:rsidR="00625020" w:rsidRPr="00905B14" w:rsidRDefault="00625020" w:rsidP="00110044">
            <w:pPr>
              <w:pStyle w:val="CodeSample"/>
              <w:rPr>
                <w:lang w:val="en-US"/>
              </w:rPr>
            </w:pPr>
            <w:r w:rsidRPr="00905B14">
              <w:rPr>
                <w:lang w:val="en-US"/>
              </w:rPr>
              <w:t>Token acquired from Azure AD based on the user credentials for further API calls. e.g.- msal.accesstoken : {token: "&lt;token value&gt;" }</w:t>
            </w:r>
          </w:p>
        </w:tc>
        <w:tc>
          <w:tcPr>
            <w:tcW w:w="1260" w:type="dxa"/>
            <w:tcBorders>
              <w:top w:val="single" w:sz="4" w:space="0" w:color="auto"/>
              <w:left w:val="single" w:sz="4" w:space="0" w:color="auto"/>
              <w:bottom w:val="single" w:sz="4" w:space="0" w:color="auto"/>
              <w:right w:val="single" w:sz="4" w:space="0" w:color="auto"/>
            </w:tcBorders>
            <w:hideMark/>
          </w:tcPr>
          <w:p w14:paraId="76DA760D" w14:textId="77777777" w:rsidR="00625020" w:rsidRPr="00905B14" w:rsidRDefault="00625020" w:rsidP="000C06D8">
            <w:pPr>
              <w:spacing w:after="0"/>
              <w:jc w:val="left"/>
            </w:pPr>
            <w:r w:rsidRPr="00905B14">
              <w:t>M-Public</w:t>
            </w:r>
          </w:p>
        </w:tc>
        <w:tc>
          <w:tcPr>
            <w:tcW w:w="1440" w:type="dxa"/>
            <w:tcBorders>
              <w:top w:val="single" w:sz="4" w:space="0" w:color="auto"/>
              <w:left w:val="single" w:sz="4" w:space="0" w:color="auto"/>
              <w:bottom w:val="single" w:sz="4" w:space="0" w:color="auto"/>
              <w:right w:val="single" w:sz="4" w:space="0" w:color="auto"/>
            </w:tcBorders>
            <w:hideMark/>
          </w:tcPr>
          <w:p w14:paraId="35EFC397" w14:textId="77777777" w:rsidR="00625020" w:rsidRPr="00905B14" w:rsidRDefault="00625020" w:rsidP="000C06D8">
            <w:pPr>
              <w:spacing w:after="0"/>
              <w:jc w:val="left"/>
            </w:pPr>
            <w:r w:rsidRPr="00905B14">
              <w:t>-</w:t>
            </w:r>
          </w:p>
        </w:tc>
        <w:tc>
          <w:tcPr>
            <w:tcW w:w="1080" w:type="dxa"/>
            <w:tcBorders>
              <w:top w:val="single" w:sz="4" w:space="0" w:color="auto"/>
              <w:left w:val="single" w:sz="4" w:space="0" w:color="auto"/>
              <w:bottom w:val="single" w:sz="4" w:space="0" w:color="auto"/>
              <w:right w:val="single" w:sz="4" w:space="0" w:color="auto"/>
            </w:tcBorders>
            <w:hideMark/>
          </w:tcPr>
          <w:p w14:paraId="4A2F53CB" w14:textId="77777777" w:rsidR="00625020" w:rsidRPr="00905B14" w:rsidRDefault="00625020" w:rsidP="000C06D8">
            <w:pPr>
              <w:spacing w:after="0"/>
              <w:jc w:val="left"/>
            </w:pPr>
            <w:r w:rsidRPr="00905B14">
              <w:t>String</w:t>
            </w:r>
          </w:p>
        </w:tc>
      </w:tr>
    </w:tbl>
    <w:p w14:paraId="122A6A44" w14:textId="63505F23" w:rsidR="00625020" w:rsidRPr="00905B14" w:rsidRDefault="00DC2F98" w:rsidP="00DC2F98">
      <w:pPr>
        <w:pStyle w:val="Heading3"/>
      </w:pPr>
      <w:r w:rsidRPr="00905B14">
        <w:t>Input Path</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5"/>
        <w:gridCol w:w="7020"/>
        <w:gridCol w:w="1260"/>
        <w:gridCol w:w="1440"/>
        <w:gridCol w:w="1080"/>
      </w:tblGrid>
      <w:tr w:rsidR="00DC2F98" w:rsidRPr="00905B14" w14:paraId="2F35AF38" w14:textId="77777777" w:rsidTr="000C06D8">
        <w:trPr>
          <w:trHeight w:val="366"/>
        </w:trPr>
        <w:tc>
          <w:tcPr>
            <w:tcW w:w="233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7B9D69" w14:textId="77777777" w:rsidR="00DC2F98" w:rsidRPr="00905B14" w:rsidRDefault="00DC2F98" w:rsidP="000C06D8">
            <w:pPr>
              <w:spacing w:after="0"/>
              <w:jc w:val="left"/>
            </w:pPr>
            <w:r w:rsidRPr="00905B14">
              <w:t>Parameter</w:t>
            </w:r>
          </w:p>
        </w:tc>
        <w:tc>
          <w:tcPr>
            <w:tcW w:w="70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A52B3D0" w14:textId="77777777" w:rsidR="00DC2F98" w:rsidRPr="00905B14" w:rsidRDefault="00DC2F98" w:rsidP="000C06D8">
            <w:pPr>
              <w:spacing w:after="0"/>
              <w:jc w:val="left"/>
            </w:pPr>
            <w:r w:rsidRPr="00905B14">
              <w:t>Description</w:t>
            </w:r>
          </w:p>
        </w:tc>
        <w:tc>
          <w:tcPr>
            <w:tcW w:w="1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C91758" w14:textId="77777777" w:rsidR="00DC2F98" w:rsidRPr="00905B14" w:rsidRDefault="00DC2F98" w:rsidP="000C06D8">
            <w:pPr>
              <w:spacing w:after="0"/>
              <w:jc w:val="left"/>
            </w:pPr>
            <w:r w:rsidRPr="00905B14">
              <w:t>M/O</w:t>
            </w:r>
          </w:p>
        </w:tc>
        <w:tc>
          <w:tcPr>
            <w:tcW w:w="1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914A35" w14:textId="77777777" w:rsidR="00DC2F98" w:rsidRPr="00905B14" w:rsidRDefault="00DC2F98" w:rsidP="000C06D8">
            <w:pPr>
              <w:spacing w:after="0"/>
              <w:jc w:val="left"/>
            </w:pPr>
            <w:r w:rsidRPr="00905B14">
              <w:t>Max Length</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D8B8C8" w14:textId="77777777" w:rsidR="00DC2F98" w:rsidRPr="00905B14" w:rsidRDefault="00DC2F98" w:rsidP="000C06D8">
            <w:pPr>
              <w:spacing w:after="0"/>
              <w:jc w:val="left"/>
            </w:pPr>
            <w:r w:rsidRPr="00905B14">
              <w:t>Type</w:t>
            </w:r>
          </w:p>
        </w:tc>
      </w:tr>
      <w:tr w:rsidR="00DC2F98" w:rsidRPr="00905B14" w14:paraId="74B3E81E" w14:textId="77777777" w:rsidTr="000C06D8">
        <w:trPr>
          <w:trHeight w:val="251"/>
        </w:trPr>
        <w:tc>
          <w:tcPr>
            <w:tcW w:w="2335" w:type="dxa"/>
            <w:tcBorders>
              <w:top w:val="single" w:sz="4" w:space="0" w:color="auto"/>
              <w:left w:val="single" w:sz="4" w:space="0" w:color="auto"/>
              <w:bottom w:val="single" w:sz="4" w:space="0" w:color="auto"/>
              <w:right w:val="single" w:sz="4" w:space="0" w:color="auto"/>
            </w:tcBorders>
            <w:hideMark/>
          </w:tcPr>
          <w:p w14:paraId="398FB3A9" w14:textId="77777777" w:rsidR="00DC2F98" w:rsidRPr="00905B14" w:rsidRDefault="00DC2F98" w:rsidP="000C06D8">
            <w:pPr>
              <w:spacing w:after="0"/>
              <w:jc w:val="left"/>
            </w:pPr>
            <w:r w:rsidRPr="00905B14">
              <w:t>assetid</w:t>
            </w:r>
          </w:p>
        </w:tc>
        <w:tc>
          <w:tcPr>
            <w:tcW w:w="7020" w:type="dxa"/>
            <w:tcBorders>
              <w:top w:val="single" w:sz="4" w:space="0" w:color="auto"/>
              <w:left w:val="single" w:sz="4" w:space="0" w:color="auto"/>
              <w:bottom w:val="single" w:sz="4" w:space="0" w:color="auto"/>
              <w:right w:val="single" w:sz="4" w:space="0" w:color="auto"/>
            </w:tcBorders>
            <w:hideMark/>
          </w:tcPr>
          <w:p w14:paraId="58EC3CB3" w14:textId="77777777" w:rsidR="00DC2F98" w:rsidRPr="00905B14" w:rsidRDefault="00DC2F98" w:rsidP="00110044">
            <w:pPr>
              <w:pStyle w:val="CodeSample"/>
              <w:rPr>
                <w:lang w:val="en-US"/>
              </w:rPr>
            </w:pPr>
            <w:r w:rsidRPr="00905B14">
              <w:rPr>
                <w:lang w:val="en-US"/>
              </w:rPr>
              <w:t>External id of the KPI the asset is linked to [e.g., path value&lt;value&gt;]</w:t>
            </w:r>
          </w:p>
        </w:tc>
        <w:tc>
          <w:tcPr>
            <w:tcW w:w="1260" w:type="dxa"/>
            <w:tcBorders>
              <w:top w:val="single" w:sz="4" w:space="0" w:color="auto"/>
              <w:left w:val="single" w:sz="4" w:space="0" w:color="auto"/>
              <w:bottom w:val="single" w:sz="4" w:space="0" w:color="auto"/>
              <w:right w:val="single" w:sz="4" w:space="0" w:color="auto"/>
            </w:tcBorders>
            <w:hideMark/>
          </w:tcPr>
          <w:p w14:paraId="79E184DA" w14:textId="77777777" w:rsidR="00DC2F98" w:rsidRPr="00905B14" w:rsidRDefault="00DC2F98" w:rsidP="000C06D8">
            <w:pPr>
              <w:spacing w:after="0"/>
              <w:jc w:val="left"/>
            </w:pPr>
            <w:r w:rsidRPr="00905B14">
              <w:t>M</w:t>
            </w:r>
          </w:p>
        </w:tc>
        <w:tc>
          <w:tcPr>
            <w:tcW w:w="1440" w:type="dxa"/>
            <w:tcBorders>
              <w:top w:val="single" w:sz="4" w:space="0" w:color="auto"/>
              <w:left w:val="single" w:sz="4" w:space="0" w:color="auto"/>
              <w:bottom w:val="single" w:sz="4" w:space="0" w:color="auto"/>
              <w:right w:val="single" w:sz="4" w:space="0" w:color="auto"/>
            </w:tcBorders>
            <w:hideMark/>
          </w:tcPr>
          <w:p w14:paraId="5BB299A0" w14:textId="77777777" w:rsidR="00DC2F98" w:rsidRPr="00905B14" w:rsidRDefault="00DC2F98" w:rsidP="000C06D8">
            <w:pPr>
              <w:spacing w:after="0"/>
              <w:jc w:val="left"/>
            </w:pPr>
            <w:r w:rsidRPr="00905B14">
              <w:t>255</w:t>
            </w:r>
          </w:p>
        </w:tc>
        <w:tc>
          <w:tcPr>
            <w:tcW w:w="1080" w:type="dxa"/>
            <w:tcBorders>
              <w:top w:val="single" w:sz="4" w:space="0" w:color="auto"/>
              <w:left w:val="single" w:sz="4" w:space="0" w:color="auto"/>
              <w:bottom w:val="single" w:sz="4" w:space="0" w:color="auto"/>
              <w:right w:val="single" w:sz="4" w:space="0" w:color="auto"/>
            </w:tcBorders>
            <w:hideMark/>
          </w:tcPr>
          <w:p w14:paraId="6DBC87D5" w14:textId="77777777" w:rsidR="00DC2F98" w:rsidRPr="00905B14" w:rsidRDefault="00DC2F98" w:rsidP="000C06D8">
            <w:pPr>
              <w:spacing w:after="0"/>
              <w:jc w:val="left"/>
            </w:pPr>
            <w:r w:rsidRPr="00905B14">
              <w:t>String</w:t>
            </w:r>
          </w:p>
        </w:tc>
      </w:tr>
      <w:tr w:rsidR="00DC2F98" w:rsidRPr="00905B14" w14:paraId="6DF0AC2A" w14:textId="77777777" w:rsidTr="000C06D8">
        <w:trPr>
          <w:trHeight w:val="197"/>
        </w:trPr>
        <w:tc>
          <w:tcPr>
            <w:tcW w:w="2335" w:type="dxa"/>
            <w:tcBorders>
              <w:top w:val="single" w:sz="4" w:space="0" w:color="auto"/>
              <w:left w:val="single" w:sz="4" w:space="0" w:color="auto"/>
              <w:bottom w:val="single" w:sz="4" w:space="0" w:color="auto"/>
              <w:right w:val="single" w:sz="4" w:space="0" w:color="auto"/>
            </w:tcBorders>
            <w:hideMark/>
          </w:tcPr>
          <w:p w14:paraId="34DCBCE9" w14:textId="77777777" w:rsidR="00DC2F98" w:rsidRPr="00905B14" w:rsidRDefault="00DC2F98" w:rsidP="000C06D8">
            <w:pPr>
              <w:spacing w:after="0"/>
              <w:jc w:val="left"/>
            </w:pPr>
            <w:r w:rsidRPr="00905B14">
              <w:t>kpiname</w:t>
            </w:r>
          </w:p>
        </w:tc>
        <w:tc>
          <w:tcPr>
            <w:tcW w:w="7020" w:type="dxa"/>
            <w:tcBorders>
              <w:top w:val="single" w:sz="4" w:space="0" w:color="auto"/>
              <w:left w:val="single" w:sz="4" w:space="0" w:color="auto"/>
              <w:bottom w:val="single" w:sz="4" w:space="0" w:color="auto"/>
              <w:right w:val="single" w:sz="4" w:space="0" w:color="auto"/>
            </w:tcBorders>
            <w:hideMark/>
          </w:tcPr>
          <w:p w14:paraId="134813C9" w14:textId="77777777" w:rsidR="00DC2F98" w:rsidRPr="00905B14" w:rsidRDefault="00DC2F98" w:rsidP="00110044">
            <w:pPr>
              <w:pStyle w:val="CodeSample"/>
              <w:rPr>
                <w:lang w:val="en-US"/>
              </w:rPr>
            </w:pPr>
            <w:r w:rsidRPr="00905B14">
              <w:rPr>
                <w:lang w:val="en-US"/>
              </w:rPr>
              <w:t>UID of the KPI [e.g., path value&lt;value&gt;]</w:t>
            </w:r>
          </w:p>
        </w:tc>
        <w:tc>
          <w:tcPr>
            <w:tcW w:w="1260" w:type="dxa"/>
            <w:tcBorders>
              <w:top w:val="single" w:sz="4" w:space="0" w:color="auto"/>
              <w:left w:val="single" w:sz="4" w:space="0" w:color="auto"/>
              <w:bottom w:val="single" w:sz="4" w:space="0" w:color="auto"/>
              <w:right w:val="single" w:sz="4" w:space="0" w:color="auto"/>
            </w:tcBorders>
            <w:hideMark/>
          </w:tcPr>
          <w:p w14:paraId="4F2BB107" w14:textId="77777777" w:rsidR="00DC2F98" w:rsidRPr="00905B14" w:rsidRDefault="00DC2F98" w:rsidP="000C06D8">
            <w:pPr>
              <w:spacing w:after="0"/>
              <w:jc w:val="left"/>
            </w:pPr>
            <w:r w:rsidRPr="00905B14">
              <w:t>M</w:t>
            </w:r>
          </w:p>
        </w:tc>
        <w:tc>
          <w:tcPr>
            <w:tcW w:w="1440" w:type="dxa"/>
            <w:tcBorders>
              <w:top w:val="single" w:sz="4" w:space="0" w:color="auto"/>
              <w:left w:val="single" w:sz="4" w:space="0" w:color="auto"/>
              <w:bottom w:val="single" w:sz="4" w:space="0" w:color="auto"/>
              <w:right w:val="single" w:sz="4" w:space="0" w:color="auto"/>
            </w:tcBorders>
            <w:hideMark/>
          </w:tcPr>
          <w:p w14:paraId="5A333D6C" w14:textId="77777777" w:rsidR="00DC2F98" w:rsidRPr="00905B14" w:rsidRDefault="00DC2F98" w:rsidP="000C06D8">
            <w:pPr>
              <w:spacing w:after="0"/>
              <w:jc w:val="left"/>
            </w:pPr>
            <w:r w:rsidRPr="00905B14">
              <w:t>255</w:t>
            </w:r>
          </w:p>
        </w:tc>
        <w:tc>
          <w:tcPr>
            <w:tcW w:w="1080" w:type="dxa"/>
            <w:tcBorders>
              <w:top w:val="single" w:sz="4" w:space="0" w:color="auto"/>
              <w:left w:val="single" w:sz="4" w:space="0" w:color="auto"/>
              <w:bottom w:val="single" w:sz="4" w:space="0" w:color="auto"/>
              <w:right w:val="single" w:sz="4" w:space="0" w:color="auto"/>
            </w:tcBorders>
            <w:hideMark/>
          </w:tcPr>
          <w:p w14:paraId="7AC836F1" w14:textId="77777777" w:rsidR="00DC2F98" w:rsidRPr="00905B14" w:rsidRDefault="00DC2F98" w:rsidP="000C06D8">
            <w:pPr>
              <w:spacing w:after="0"/>
              <w:jc w:val="left"/>
            </w:pPr>
            <w:r w:rsidRPr="00905B14">
              <w:t>String</w:t>
            </w:r>
          </w:p>
        </w:tc>
      </w:tr>
      <w:tr w:rsidR="00DC2F98" w:rsidRPr="00905B14" w14:paraId="2652283E" w14:textId="77777777" w:rsidTr="000C06D8">
        <w:trPr>
          <w:trHeight w:val="197"/>
        </w:trPr>
        <w:tc>
          <w:tcPr>
            <w:tcW w:w="2335" w:type="dxa"/>
            <w:tcBorders>
              <w:top w:val="single" w:sz="4" w:space="0" w:color="auto"/>
              <w:left w:val="single" w:sz="4" w:space="0" w:color="auto"/>
              <w:bottom w:val="single" w:sz="4" w:space="0" w:color="auto"/>
              <w:right w:val="single" w:sz="4" w:space="0" w:color="auto"/>
            </w:tcBorders>
            <w:hideMark/>
          </w:tcPr>
          <w:p w14:paraId="4509C7C3" w14:textId="77777777" w:rsidR="00DC2F98" w:rsidRPr="00905B14" w:rsidRDefault="00DC2F98" w:rsidP="000C06D8">
            <w:pPr>
              <w:spacing w:after="0"/>
              <w:jc w:val="left"/>
            </w:pPr>
            <w:r w:rsidRPr="00905B14">
              <w:t>includeArchivedKPI</w:t>
            </w:r>
          </w:p>
        </w:tc>
        <w:tc>
          <w:tcPr>
            <w:tcW w:w="7020" w:type="dxa"/>
            <w:tcBorders>
              <w:top w:val="single" w:sz="4" w:space="0" w:color="auto"/>
              <w:left w:val="single" w:sz="4" w:space="0" w:color="auto"/>
              <w:bottom w:val="single" w:sz="4" w:space="0" w:color="auto"/>
              <w:right w:val="single" w:sz="4" w:space="0" w:color="auto"/>
            </w:tcBorders>
            <w:hideMark/>
          </w:tcPr>
          <w:p w14:paraId="23414B19" w14:textId="77777777" w:rsidR="00DC2F98" w:rsidRPr="00905B14" w:rsidRDefault="00DC2F98" w:rsidP="00110044">
            <w:pPr>
              <w:pStyle w:val="CodeSample"/>
              <w:rPr>
                <w:lang w:val="en-US"/>
              </w:rPr>
            </w:pPr>
            <w:r w:rsidRPr="00905B14">
              <w:rPr>
                <w:lang w:val="en-US"/>
              </w:rPr>
              <w:t>Boolean value to include archived KPIs. If nothing is given, considered as false</w:t>
            </w:r>
          </w:p>
        </w:tc>
        <w:tc>
          <w:tcPr>
            <w:tcW w:w="1260" w:type="dxa"/>
            <w:tcBorders>
              <w:top w:val="single" w:sz="4" w:space="0" w:color="auto"/>
              <w:left w:val="single" w:sz="4" w:space="0" w:color="auto"/>
              <w:bottom w:val="single" w:sz="4" w:space="0" w:color="auto"/>
              <w:right w:val="single" w:sz="4" w:space="0" w:color="auto"/>
            </w:tcBorders>
            <w:hideMark/>
          </w:tcPr>
          <w:p w14:paraId="1AEACDF5" w14:textId="77777777" w:rsidR="00DC2F98" w:rsidRPr="00905B14" w:rsidRDefault="00DC2F98" w:rsidP="000C06D8">
            <w:pPr>
              <w:spacing w:after="0"/>
              <w:jc w:val="left"/>
            </w:pPr>
            <w:r w:rsidRPr="00905B14">
              <w:t>0</w:t>
            </w:r>
          </w:p>
        </w:tc>
        <w:tc>
          <w:tcPr>
            <w:tcW w:w="1440" w:type="dxa"/>
            <w:tcBorders>
              <w:top w:val="single" w:sz="4" w:space="0" w:color="auto"/>
              <w:left w:val="single" w:sz="4" w:space="0" w:color="auto"/>
              <w:bottom w:val="single" w:sz="4" w:space="0" w:color="auto"/>
              <w:right w:val="single" w:sz="4" w:space="0" w:color="auto"/>
            </w:tcBorders>
            <w:hideMark/>
          </w:tcPr>
          <w:p w14:paraId="3CEBFB9B" w14:textId="77777777" w:rsidR="00DC2F98" w:rsidRPr="00905B14" w:rsidRDefault="00DC2F98" w:rsidP="000C06D8">
            <w:pPr>
              <w:spacing w:after="0"/>
              <w:jc w:val="left"/>
            </w:pPr>
            <w:r w:rsidRPr="00905B14">
              <w:t>-</w:t>
            </w:r>
          </w:p>
        </w:tc>
        <w:tc>
          <w:tcPr>
            <w:tcW w:w="1080" w:type="dxa"/>
            <w:tcBorders>
              <w:top w:val="single" w:sz="4" w:space="0" w:color="auto"/>
              <w:left w:val="single" w:sz="4" w:space="0" w:color="auto"/>
              <w:bottom w:val="single" w:sz="4" w:space="0" w:color="auto"/>
              <w:right w:val="single" w:sz="4" w:space="0" w:color="auto"/>
            </w:tcBorders>
            <w:hideMark/>
          </w:tcPr>
          <w:p w14:paraId="44204DB6" w14:textId="77777777" w:rsidR="00DC2F98" w:rsidRPr="00905B14" w:rsidRDefault="00DC2F98" w:rsidP="000C06D8">
            <w:pPr>
              <w:spacing w:after="0"/>
              <w:jc w:val="left"/>
            </w:pPr>
            <w:r w:rsidRPr="00905B14">
              <w:t>Boolean</w:t>
            </w:r>
          </w:p>
        </w:tc>
      </w:tr>
    </w:tbl>
    <w:p w14:paraId="5209822E" w14:textId="5ECB3049" w:rsidR="00DC2F98" w:rsidRPr="00905B14" w:rsidRDefault="005C683F" w:rsidP="007F0960">
      <w:pPr>
        <w:pStyle w:val="Heading3"/>
      </w:pPr>
      <w:r w:rsidRPr="00905B14">
        <w:t>Output Header</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2"/>
        <w:gridCol w:w="9033"/>
        <w:gridCol w:w="1440"/>
        <w:gridCol w:w="1080"/>
      </w:tblGrid>
      <w:tr w:rsidR="005C683F" w:rsidRPr="00905B14" w14:paraId="5319E683" w14:textId="77777777" w:rsidTr="000C06D8">
        <w:trPr>
          <w:trHeight w:val="290"/>
          <w:tblHeader/>
        </w:trPr>
        <w:tc>
          <w:tcPr>
            <w:tcW w:w="158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5C289DC" w14:textId="77777777" w:rsidR="005C683F" w:rsidRPr="00905B14" w:rsidRDefault="005C683F" w:rsidP="000C06D8">
            <w:pPr>
              <w:spacing w:after="0"/>
              <w:jc w:val="left"/>
            </w:pPr>
            <w:r w:rsidRPr="00905B14">
              <w:t>Parameter</w:t>
            </w:r>
          </w:p>
        </w:tc>
        <w:tc>
          <w:tcPr>
            <w:tcW w:w="903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32F73B1" w14:textId="77777777" w:rsidR="005C683F" w:rsidRPr="00905B14" w:rsidRDefault="005C683F" w:rsidP="000C06D8">
            <w:pPr>
              <w:spacing w:after="0"/>
              <w:jc w:val="left"/>
            </w:pPr>
            <w:r w:rsidRPr="00905B14">
              <w:t>Description</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E76450A" w14:textId="77777777" w:rsidR="005C683F" w:rsidRPr="00905B14" w:rsidRDefault="005C683F" w:rsidP="000C06D8">
            <w:pPr>
              <w:spacing w:after="0"/>
              <w:jc w:val="left"/>
            </w:pPr>
            <w:r w:rsidRPr="00905B14">
              <w:t>M/O</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A434E27" w14:textId="77777777" w:rsidR="005C683F" w:rsidRPr="00905B14" w:rsidRDefault="005C683F" w:rsidP="000C06D8">
            <w:pPr>
              <w:spacing w:after="0"/>
              <w:jc w:val="left"/>
            </w:pPr>
            <w:r w:rsidRPr="00905B14">
              <w:t>Type</w:t>
            </w:r>
          </w:p>
        </w:tc>
      </w:tr>
      <w:tr w:rsidR="005C683F" w:rsidRPr="00905B14" w14:paraId="732403AD"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23AD2036" w14:textId="77777777" w:rsidR="005C683F" w:rsidRPr="00905B14" w:rsidRDefault="005C683F" w:rsidP="000C06D8">
            <w:pPr>
              <w:spacing w:after="0"/>
              <w:jc w:val="left"/>
            </w:pPr>
            <w:r w:rsidRPr="00905B14">
              <w:t>Content-Type</w:t>
            </w:r>
          </w:p>
        </w:tc>
        <w:tc>
          <w:tcPr>
            <w:tcW w:w="9033" w:type="dxa"/>
            <w:tcBorders>
              <w:top w:val="single" w:sz="4" w:space="0" w:color="000000"/>
              <w:left w:val="single" w:sz="4" w:space="0" w:color="000000"/>
              <w:bottom w:val="single" w:sz="4" w:space="0" w:color="000000"/>
              <w:right w:val="single" w:sz="4" w:space="0" w:color="000000"/>
            </w:tcBorders>
            <w:hideMark/>
          </w:tcPr>
          <w:p w14:paraId="43B96B51" w14:textId="77777777" w:rsidR="005C683F" w:rsidRPr="00905B14" w:rsidRDefault="005C683F" w:rsidP="000C06D8">
            <w:pPr>
              <w:spacing w:after="0"/>
              <w:jc w:val="left"/>
            </w:pPr>
            <w:r w:rsidRPr="00905B14">
              <w:t>Type of the content. It could be application/json, text/html, application/xml, etc. It lets the receiving entity know how to interpret the data.</w:t>
            </w:r>
          </w:p>
        </w:tc>
        <w:tc>
          <w:tcPr>
            <w:tcW w:w="1440" w:type="dxa"/>
            <w:tcBorders>
              <w:top w:val="single" w:sz="4" w:space="0" w:color="000000"/>
              <w:left w:val="single" w:sz="4" w:space="0" w:color="000000"/>
              <w:bottom w:val="single" w:sz="4" w:space="0" w:color="000000"/>
              <w:right w:val="single" w:sz="4" w:space="0" w:color="000000"/>
            </w:tcBorders>
            <w:hideMark/>
          </w:tcPr>
          <w:p w14:paraId="3B56E901" w14:textId="77777777" w:rsidR="005C683F" w:rsidRPr="00905B14" w:rsidRDefault="005C683F" w:rsidP="000C06D8">
            <w:pPr>
              <w:spacing w:after="0"/>
              <w:jc w:val="left"/>
            </w:pPr>
            <w:r w:rsidRPr="00905B14">
              <w:t>M-Public</w:t>
            </w:r>
          </w:p>
        </w:tc>
        <w:tc>
          <w:tcPr>
            <w:tcW w:w="1080" w:type="dxa"/>
            <w:tcBorders>
              <w:top w:val="single" w:sz="4" w:space="0" w:color="000000"/>
              <w:left w:val="single" w:sz="4" w:space="0" w:color="000000"/>
              <w:bottom w:val="single" w:sz="4" w:space="0" w:color="000000"/>
              <w:right w:val="single" w:sz="4" w:space="0" w:color="000000"/>
            </w:tcBorders>
            <w:hideMark/>
          </w:tcPr>
          <w:p w14:paraId="10359865" w14:textId="77777777" w:rsidR="005C683F" w:rsidRPr="00905B14" w:rsidRDefault="005C683F" w:rsidP="000C06D8">
            <w:pPr>
              <w:spacing w:after="0"/>
              <w:jc w:val="left"/>
            </w:pPr>
            <w:r w:rsidRPr="00905B14">
              <w:t>255</w:t>
            </w:r>
          </w:p>
        </w:tc>
      </w:tr>
      <w:tr w:rsidR="005C683F" w:rsidRPr="00905B14" w14:paraId="70A7C756"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47ADEB66" w14:textId="77777777" w:rsidR="005C683F" w:rsidRPr="00905B14" w:rsidRDefault="005C683F" w:rsidP="000C06D8">
            <w:pPr>
              <w:spacing w:after="0"/>
              <w:jc w:val="left"/>
            </w:pPr>
            <w:r w:rsidRPr="00905B14">
              <w:t>Content-Length</w:t>
            </w:r>
          </w:p>
        </w:tc>
        <w:tc>
          <w:tcPr>
            <w:tcW w:w="9033" w:type="dxa"/>
            <w:tcBorders>
              <w:top w:val="single" w:sz="4" w:space="0" w:color="000000"/>
              <w:left w:val="single" w:sz="4" w:space="0" w:color="000000"/>
              <w:bottom w:val="single" w:sz="4" w:space="0" w:color="000000"/>
              <w:right w:val="single" w:sz="4" w:space="0" w:color="000000"/>
            </w:tcBorders>
            <w:hideMark/>
          </w:tcPr>
          <w:p w14:paraId="762C8317" w14:textId="77777777" w:rsidR="005C683F" w:rsidRPr="00905B14" w:rsidRDefault="005C683F" w:rsidP="000C06D8">
            <w:pPr>
              <w:spacing w:after="0"/>
              <w:jc w:val="left"/>
            </w:pPr>
            <w:r w:rsidRPr="00905B14">
              <w:t>Length of the content. This is an HTTP header that indicates the size of the body data in bytes.</w:t>
            </w:r>
          </w:p>
          <w:p w14:paraId="24ADFDCC" w14:textId="77777777" w:rsidR="005C683F" w:rsidRPr="00905B14" w:rsidRDefault="005C683F" w:rsidP="000C06D8">
            <w:pPr>
              <w:spacing w:after="0"/>
              <w:jc w:val="left"/>
            </w:pPr>
            <w:r w:rsidRPr="00905B14">
              <w:t>It is used to let the receiving entity know how much data to expect.</w:t>
            </w:r>
          </w:p>
        </w:tc>
        <w:tc>
          <w:tcPr>
            <w:tcW w:w="1440" w:type="dxa"/>
            <w:tcBorders>
              <w:top w:val="single" w:sz="4" w:space="0" w:color="000000"/>
              <w:left w:val="single" w:sz="4" w:space="0" w:color="000000"/>
              <w:bottom w:val="single" w:sz="4" w:space="0" w:color="000000"/>
              <w:right w:val="single" w:sz="4" w:space="0" w:color="000000"/>
            </w:tcBorders>
            <w:hideMark/>
          </w:tcPr>
          <w:p w14:paraId="41EE3913"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6B10700E" w14:textId="77777777" w:rsidR="005C683F" w:rsidRPr="00905B14" w:rsidRDefault="005C683F" w:rsidP="000C06D8">
            <w:pPr>
              <w:spacing w:after="0"/>
              <w:jc w:val="left"/>
            </w:pPr>
            <w:r w:rsidRPr="00905B14">
              <w:t>255</w:t>
            </w:r>
          </w:p>
        </w:tc>
      </w:tr>
      <w:tr w:rsidR="005C683F" w:rsidRPr="00905B14" w14:paraId="18A06C69"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6F9730FD" w14:textId="77777777" w:rsidR="005C683F" w:rsidRPr="00905B14" w:rsidRDefault="005C683F" w:rsidP="000C06D8">
            <w:pPr>
              <w:spacing w:after="0"/>
              <w:jc w:val="left"/>
            </w:pPr>
            <w:r w:rsidRPr="00905B14">
              <w:t xml:space="preserve">date </w:t>
            </w:r>
          </w:p>
        </w:tc>
        <w:tc>
          <w:tcPr>
            <w:tcW w:w="9033" w:type="dxa"/>
            <w:tcBorders>
              <w:top w:val="single" w:sz="4" w:space="0" w:color="000000"/>
              <w:left w:val="single" w:sz="4" w:space="0" w:color="000000"/>
              <w:bottom w:val="single" w:sz="4" w:space="0" w:color="000000"/>
              <w:right w:val="single" w:sz="4" w:space="0" w:color="000000"/>
            </w:tcBorders>
            <w:hideMark/>
          </w:tcPr>
          <w:p w14:paraId="163F58C4" w14:textId="77777777" w:rsidR="005C683F" w:rsidRPr="00905B14" w:rsidRDefault="005C683F" w:rsidP="000C06D8">
            <w:pPr>
              <w:spacing w:after="0"/>
              <w:jc w:val="left"/>
            </w:pPr>
            <w:r w:rsidRPr="00905B14">
              <w:t xml:space="preserve">Date of operation execution </w:t>
            </w:r>
          </w:p>
        </w:tc>
        <w:tc>
          <w:tcPr>
            <w:tcW w:w="1440" w:type="dxa"/>
            <w:tcBorders>
              <w:top w:val="single" w:sz="4" w:space="0" w:color="000000"/>
              <w:left w:val="single" w:sz="4" w:space="0" w:color="000000"/>
              <w:bottom w:val="single" w:sz="4" w:space="0" w:color="000000"/>
              <w:right w:val="single" w:sz="4" w:space="0" w:color="000000"/>
            </w:tcBorders>
            <w:hideMark/>
          </w:tcPr>
          <w:p w14:paraId="173D1E9D"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1ECC247C" w14:textId="77777777" w:rsidR="005C683F" w:rsidRPr="00905B14" w:rsidRDefault="005C683F" w:rsidP="000C06D8">
            <w:pPr>
              <w:spacing w:after="0"/>
              <w:jc w:val="left"/>
            </w:pPr>
            <w:r w:rsidRPr="00905B14">
              <w:t>255</w:t>
            </w:r>
          </w:p>
        </w:tc>
      </w:tr>
      <w:tr w:rsidR="005C683F" w:rsidRPr="00905B14" w14:paraId="4B876D39"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5D6BB6EF" w14:textId="77777777" w:rsidR="005C683F" w:rsidRPr="00905B14" w:rsidRDefault="005C683F" w:rsidP="000C06D8">
            <w:pPr>
              <w:spacing w:after="0"/>
              <w:jc w:val="left"/>
            </w:pPr>
            <w:r w:rsidRPr="00905B14">
              <w:t>ocp-apim-apiid</w:t>
            </w:r>
          </w:p>
        </w:tc>
        <w:tc>
          <w:tcPr>
            <w:tcW w:w="9033" w:type="dxa"/>
            <w:tcBorders>
              <w:top w:val="single" w:sz="4" w:space="0" w:color="000000"/>
              <w:left w:val="single" w:sz="4" w:space="0" w:color="000000"/>
              <w:bottom w:val="single" w:sz="4" w:space="0" w:color="000000"/>
              <w:right w:val="single" w:sz="4" w:space="0" w:color="000000"/>
            </w:tcBorders>
            <w:hideMark/>
          </w:tcPr>
          <w:p w14:paraId="0855D0E9" w14:textId="77777777" w:rsidR="005C683F" w:rsidRPr="00905B14" w:rsidRDefault="005C683F" w:rsidP="000C06D8">
            <w:pPr>
              <w:spacing w:after="0"/>
              <w:jc w:val="left"/>
            </w:pPr>
            <w:r w:rsidRPr="00905B14">
              <w:t>This field holds the unique identifier of the API in Azure API Management (APIM). This identifier is used within the APIM instance to distinguish between different APIs.</w:t>
            </w:r>
          </w:p>
        </w:tc>
        <w:tc>
          <w:tcPr>
            <w:tcW w:w="1440" w:type="dxa"/>
            <w:tcBorders>
              <w:top w:val="single" w:sz="4" w:space="0" w:color="000000"/>
              <w:left w:val="single" w:sz="4" w:space="0" w:color="000000"/>
              <w:bottom w:val="single" w:sz="4" w:space="0" w:color="000000"/>
              <w:right w:val="single" w:sz="4" w:space="0" w:color="000000"/>
            </w:tcBorders>
            <w:hideMark/>
          </w:tcPr>
          <w:p w14:paraId="5F3C2534"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216C1C53" w14:textId="77777777" w:rsidR="005C683F" w:rsidRPr="00905B14" w:rsidRDefault="005C683F" w:rsidP="000C06D8">
            <w:pPr>
              <w:spacing w:after="0"/>
              <w:jc w:val="left"/>
            </w:pPr>
            <w:r w:rsidRPr="00905B14">
              <w:t>255</w:t>
            </w:r>
          </w:p>
        </w:tc>
      </w:tr>
      <w:tr w:rsidR="005C683F" w:rsidRPr="00905B14" w14:paraId="5E522519"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25761214" w14:textId="77777777" w:rsidR="005C683F" w:rsidRPr="00905B14" w:rsidRDefault="005C683F" w:rsidP="000C06D8">
            <w:pPr>
              <w:spacing w:after="0"/>
              <w:jc w:val="left"/>
            </w:pPr>
            <w:r w:rsidRPr="00905B14">
              <w:t>ocp-apim-operationid</w:t>
            </w:r>
          </w:p>
        </w:tc>
        <w:tc>
          <w:tcPr>
            <w:tcW w:w="9033" w:type="dxa"/>
            <w:tcBorders>
              <w:top w:val="single" w:sz="4" w:space="0" w:color="000000"/>
              <w:left w:val="single" w:sz="4" w:space="0" w:color="000000"/>
              <w:bottom w:val="single" w:sz="4" w:space="0" w:color="000000"/>
              <w:right w:val="single" w:sz="4" w:space="0" w:color="000000"/>
            </w:tcBorders>
            <w:hideMark/>
          </w:tcPr>
          <w:p w14:paraId="3DA05219" w14:textId="77777777" w:rsidR="005C683F" w:rsidRPr="00905B14" w:rsidRDefault="005C683F" w:rsidP="000C06D8">
            <w:pPr>
              <w:spacing w:after="0"/>
              <w:jc w:val="left"/>
            </w:pPr>
            <w:r w:rsidRPr="00905B14">
              <w:t>This field contains the unique identifier for a particular operation within an API in APIM. This helps in tracing the specific operation or method that was invoked.</w:t>
            </w:r>
          </w:p>
        </w:tc>
        <w:tc>
          <w:tcPr>
            <w:tcW w:w="1440" w:type="dxa"/>
            <w:tcBorders>
              <w:top w:val="single" w:sz="4" w:space="0" w:color="000000"/>
              <w:left w:val="single" w:sz="4" w:space="0" w:color="000000"/>
              <w:bottom w:val="single" w:sz="4" w:space="0" w:color="000000"/>
              <w:right w:val="single" w:sz="4" w:space="0" w:color="000000"/>
            </w:tcBorders>
            <w:hideMark/>
          </w:tcPr>
          <w:p w14:paraId="4A7A51D6"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51A266E4" w14:textId="77777777" w:rsidR="005C683F" w:rsidRPr="00905B14" w:rsidRDefault="005C683F" w:rsidP="000C06D8">
            <w:pPr>
              <w:spacing w:after="0"/>
              <w:jc w:val="left"/>
            </w:pPr>
            <w:r w:rsidRPr="00905B14">
              <w:t>255</w:t>
            </w:r>
          </w:p>
        </w:tc>
      </w:tr>
      <w:tr w:rsidR="005C683F" w:rsidRPr="00905B14" w14:paraId="228B1C4D"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10661BFB" w14:textId="77777777" w:rsidR="005C683F" w:rsidRPr="00905B14" w:rsidRDefault="005C683F" w:rsidP="000C06D8">
            <w:pPr>
              <w:spacing w:after="0"/>
              <w:jc w:val="left"/>
            </w:pPr>
            <w:r w:rsidRPr="00905B14">
              <w:t>ocp-apim-productid</w:t>
            </w:r>
          </w:p>
        </w:tc>
        <w:tc>
          <w:tcPr>
            <w:tcW w:w="9033" w:type="dxa"/>
            <w:tcBorders>
              <w:top w:val="single" w:sz="4" w:space="0" w:color="000000"/>
              <w:left w:val="single" w:sz="4" w:space="0" w:color="000000"/>
              <w:bottom w:val="single" w:sz="4" w:space="0" w:color="000000"/>
              <w:right w:val="single" w:sz="4" w:space="0" w:color="000000"/>
            </w:tcBorders>
            <w:hideMark/>
          </w:tcPr>
          <w:p w14:paraId="384C353D" w14:textId="77777777" w:rsidR="005C683F" w:rsidRPr="00905B14" w:rsidRDefault="005C683F" w:rsidP="000C06D8">
            <w:pPr>
              <w:spacing w:after="0"/>
              <w:jc w:val="left"/>
            </w:pPr>
            <w:r w:rsidRPr="00905B14">
              <w:t>This field contains the unique identifier of the product with which the API is associated. In APIM, APIs can be grouped into products, and this field helps identify which product the API belongs to.</w:t>
            </w:r>
          </w:p>
        </w:tc>
        <w:tc>
          <w:tcPr>
            <w:tcW w:w="1440" w:type="dxa"/>
            <w:tcBorders>
              <w:top w:val="single" w:sz="4" w:space="0" w:color="000000"/>
              <w:left w:val="single" w:sz="4" w:space="0" w:color="000000"/>
              <w:bottom w:val="single" w:sz="4" w:space="0" w:color="000000"/>
              <w:right w:val="single" w:sz="4" w:space="0" w:color="000000"/>
            </w:tcBorders>
            <w:hideMark/>
          </w:tcPr>
          <w:p w14:paraId="5EA342D2"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38474E14" w14:textId="77777777" w:rsidR="005C683F" w:rsidRPr="00905B14" w:rsidRDefault="005C683F" w:rsidP="000C06D8">
            <w:pPr>
              <w:spacing w:after="0"/>
              <w:jc w:val="left"/>
            </w:pPr>
            <w:r w:rsidRPr="00905B14">
              <w:t>255</w:t>
            </w:r>
          </w:p>
        </w:tc>
      </w:tr>
      <w:tr w:rsidR="005C683F" w:rsidRPr="00905B14" w14:paraId="71E4CB7B"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4DC970F1" w14:textId="77777777" w:rsidR="005C683F" w:rsidRPr="00905B14" w:rsidRDefault="005C683F" w:rsidP="000C06D8">
            <w:pPr>
              <w:spacing w:after="0"/>
              <w:jc w:val="left"/>
            </w:pPr>
            <w:r w:rsidRPr="00905B14">
              <w:t>ocp-apim-subscriptionid</w:t>
            </w:r>
          </w:p>
        </w:tc>
        <w:tc>
          <w:tcPr>
            <w:tcW w:w="9033" w:type="dxa"/>
            <w:tcBorders>
              <w:top w:val="single" w:sz="4" w:space="0" w:color="000000"/>
              <w:left w:val="single" w:sz="4" w:space="0" w:color="000000"/>
              <w:bottom w:val="single" w:sz="4" w:space="0" w:color="000000"/>
              <w:right w:val="single" w:sz="4" w:space="0" w:color="000000"/>
            </w:tcBorders>
            <w:hideMark/>
          </w:tcPr>
          <w:p w14:paraId="43FEA584" w14:textId="77777777" w:rsidR="005C683F" w:rsidRPr="00905B14" w:rsidRDefault="005C683F" w:rsidP="000C06D8">
            <w:pPr>
              <w:spacing w:after="0"/>
              <w:jc w:val="left"/>
            </w:pPr>
            <w:r w:rsidRPr="00905B14">
              <w:t>This field contains the unique identifier of the subscription associated with the APIM instance. In APIM, a subscription relates to the agreement to use an API and provides the primary means for authorization.</w:t>
            </w:r>
          </w:p>
        </w:tc>
        <w:tc>
          <w:tcPr>
            <w:tcW w:w="1440" w:type="dxa"/>
            <w:tcBorders>
              <w:top w:val="single" w:sz="4" w:space="0" w:color="000000"/>
              <w:left w:val="single" w:sz="4" w:space="0" w:color="000000"/>
              <w:bottom w:val="single" w:sz="4" w:space="0" w:color="000000"/>
              <w:right w:val="single" w:sz="4" w:space="0" w:color="000000"/>
            </w:tcBorders>
            <w:hideMark/>
          </w:tcPr>
          <w:p w14:paraId="1B209C3C"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4D16771F" w14:textId="77777777" w:rsidR="005C683F" w:rsidRPr="00905B14" w:rsidRDefault="005C683F" w:rsidP="000C06D8">
            <w:pPr>
              <w:spacing w:after="0"/>
              <w:jc w:val="left"/>
            </w:pPr>
            <w:r w:rsidRPr="00905B14">
              <w:t>255</w:t>
            </w:r>
          </w:p>
        </w:tc>
      </w:tr>
      <w:tr w:rsidR="005C683F" w:rsidRPr="00905B14" w14:paraId="7001E389"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715F2B1C" w14:textId="77777777" w:rsidR="005C683F" w:rsidRPr="00905B14" w:rsidRDefault="005C683F" w:rsidP="000C06D8">
            <w:pPr>
              <w:spacing w:after="0"/>
              <w:jc w:val="left"/>
            </w:pPr>
            <w:r w:rsidRPr="00905B14">
              <w:t>ocp-apim-trace-location</w:t>
            </w:r>
          </w:p>
        </w:tc>
        <w:tc>
          <w:tcPr>
            <w:tcW w:w="9033" w:type="dxa"/>
            <w:tcBorders>
              <w:top w:val="single" w:sz="4" w:space="0" w:color="000000"/>
              <w:left w:val="single" w:sz="4" w:space="0" w:color="000000"/>
              <w:bottom w:val="single" w:sz="4" w:space="0" w:color="000000"/>
              <w:right w:val="single" w:sz="4" w:space="0" w:color="000000"/>
            </w:tcBorders>
            <w:hideMark/>
          </w:tcPr>
          <w:p w14:paraId="6B05D412" w14:textId="77777777" w:rsidR="005C683F" w:rsidRPr="00905B14" w:rsidRDefault="005C683F" w:rsidP="000C06D8">
            <w:pPr>
              <w:spacing w:after="0"/>
              <w:jc w:val="left"/>
            </w:pPr>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40" w:type="dxa"/>
            <w:tcBorders>
              <w:top w:val="single" w:sz="4" w:space="0" w:color="000000"/>
              <w:left w:val="single" w:sz="4" w:space="0" w:color="000000"/>
              <w:bottom w:val="single" w:sz="4" w:space="0" w:color="000000"/>
              <w:right w:val="single" w:sz="4" w:space="0" w:color="000000"/>
            </w:tcBorders>
            <w:hideMark/>
          </w:tcPr>
          <w:p w14:paraId="59A59CF7" w14:textId="77777777" w:rsidR="005C683F" w:rsidRPr="00905B14" w:rsidRDefault="005C683F" w:rsidP="000C06D8">
            <w:pPr>
              <w:spacing w:after="0"/>
              <w:jc w:val="left"/>
            </w:pPr>
            <w:r w:rsidRPr="00905B14">
              <w:t>O-Public</w:t>
            </w:r>
          </w:p>
        </w:tc>
        <w:tc>
          <w:tcPr>
            <w:tcW w:w="1080" w:type="dxa"/>
            <w:tcBorders>
              <w:top w:val="single" w:sz="4" w:space="0" w:color="000000"/>
              <w:left w:val="single" w:sz="4" w:space="0" w:color="000000"/>
              <w:bottom w:val="single" w:sz="4" w:space="0" w:color="000000"/>
              <w:right w:val="single" w:sz="4" w:space="0" w:color="000000"/>
            </w:tcBorders>
            <w:hideMark/>
          </w:tcPr>
          <w:p w14:paraId="41839542" w14:textId="77777777" w:rsidR="005C683F" w:rsidRPr="00905B14" w:rsidRDefault="005C683F" w:rsidP="000C06D8">
            <w:pPr>
              <w:spacing w:after="0"/>
              <w:jc w:val="left"/>
            </w:pPr>
            <w:r w:rsidRPr="00905B14">
              <w:t>255</w:t>
            </w:r>
          </w:p>
        </w:tc>
      </w:tr>
      <w:tr w:rsidR="005C683F" w:rsidRPr="00905B14" w14:paraId="463D7FCD" w14:textId="77777777" w:rsidTr="000C06D8">
        <w:tc>
          <w:tcPr>
            <w:tcW w:w="1582" w:type="dxa"/>
            <w:tcBorders>
              <w:top w:val="single" w:sz="4" w:space="0" w:color="000000"/>
              <w:left w:val="single" w:sz="4" w:space="0" w:color="000000"/>
              <w:bottom w:val="single" w:sz="4" w:space="0" w:color="000000"/>
              <w:right w:val="single" w:sz="4" w:space="0" w:color="000000"/>
            </w:tcBorders>
            <w:hideMark/>
          </w:tcPr>
          <w:p w14:paraId="1382E174" w14:textId="77777777" w:rsidR="005C683F" w:rsidRPr="00905B14" w:rsidRDefault="005C683F" w:rsidP="000C06D8">
            <w:pPr>
              <w:spacing w:after="0"/>
              <w:jc w:val="left"/>
            </w:pPr>
            <w:r w:rsidRPr="00905B14">
              <w:t>disableFurtherDashboardDrilldown</w:t>
            </w:r>
          </w:p>
        </w:tc>
        <w:tc>
          <w:tcPr>
            <w:tcW w:w="9033" w:type="dxa"/>
            <w:tcBorders>
              <w:top w:val="single" w:sz="4" w:space="0" w:color="000000"/>
              <w:left w:val="single" w:sz="4" w:space="0" w:color="000000"/>
              <w:bottom w:val="single" w:sz="4" w:space="0" w:color="000000"/>
              <w:right w:val="single" w:sz="4" w:space="0" w:color="000000"/>
            </w:tcBorders>
            <w:hideMark/>
          </w:tcPr>
          <w:p w14:paraId="1F0FDB29" w14:textId="62C20FB0" w:rsidR="005C683F" w:rsidRPr="00905B14" w:rsidRDefault="005C683F" w:rsidP="000C06D8">
            <w:pPr>
              <w:spacing w:after="0"/>
              <w:jc w:val="left"/>
            </w:pPr>
            <w:r w:rsidRPr="00905B14">
              <w:t>The</w:t>
            </w:r>
            <w:r w:rsidR="000833A9" w:rsidRPr="00905B14">
              <w:t xml:space="preserve"> </w:t>
            </w:r>
            <w:r w:rsidRPr="00905B14">
              <w:t>disableFurtherDashboardDrilldown</w:t>
            </w:r>
            <w:r w:rsidR="000833A9" w:rsidRPr="00905B14">
              <w:t xml:space="preserve"> </w:t>
            </w:r>
            <w:r w:rsidRPr="00905B14">
              <w:t>attribute returns a boolean value, either</w:t>
            </w:r>
            <w:r w:rsidR="00110044" w:rsidRPr="00905B14">
              <w:t xml:space="preserve"> </w:t>
            </w:r>
            <w:r w:rsidRPr="00905B14">
              <w:t>true</w:t>
            </w:r>
            <w:r w:rsidR="00110044" w:rsidRPr="00905B14">
              <w:t xml:space="preserve"> </w:t>
            </w:r>
            <w:r w:rsidRPr="00905B14">
              <w:t>or</w:t>
            </w:r>
            <w:r w:rsidR="00110044" w:rsidRPr="00905B14">
              <w:t xml:space="preserve"> </w:t>
            </w:r>
            <w:r w:rsidRPr="00905B14">
              <w:t xml:space="preserve">false, which dictates </w:t>
            </w:r>
            <w:r w:rsidR="00110044" w:rsidRPr="00905B14">
              <w:t>whether</w:t>
            </w:r>
            <w:r w:rsidRPr="00905B14">
              <w:t xml:space="preserve"> additional drilldown from the dashboard is permitted or not.</w:t>
            </w:r>
          </w:p>
        </w:tc>
        <w:tc>
          <w:tcPr>
            <w:tcW w:w="1440" w:type="dxa"/>
            <w:tcBorders>
              <w:top w:val="single" w:sz="4" w:space="0" w:color="000000"/>
              <w:left w:val="single" w:sz="4" w:space="0" w:color="000000"/>
              <w:bottom w:val="single" w:sz="4" w:space="0" w:color="000000"/>
              <w:right w:val="single" w:sz="4" w:space="0" w:color="000000"/>
            </w:tcBorders>
            <w:hideMark/>
          </w:tcPr>
          <w:p w14:paraId="3E577A54" w14:textId="77777777" w:rsidR="005C683F" w:rsidRPr="00905B14" w:rsidRDefault="005C683F" w:rsidP="000C06D8">
            <w:pPr>
              <w:spacing w:after="0"/>
              <w:jc w:val="left"/>
            </w:pPr>
            <w:r w:rsidRPr="00905B14">
              <w:t>M</w:t>
            </w:r>
          </w:p>
        </w:tc>
        <w:tc>
          <w:tcPr>
            <w:tcW w:w="1080" w:type="dxa"/>
            <w:tcBorders>
              <w:top w:val="single" w:sz="4" w:space="0" w:color="000000"/>
              <w:left w:val="single" w:sz="4" w:space="0" w:color="000000"/>
              <w:bottom w:val="single" w:sz="4" w:space="0" w:color="000000"/>
              <w:right w:val="single" w:sz="4" w:space="0" w:color="000000"/>
            </w:tcBorders>
            <w:hideMark/>
          </w:tcPr>
          <w:p w14:paraId="3CFCB877" w14:textId="77777777" w:rsidR="005C683F" w:rsidRPr="00905B14" w:rsidRDefault="005C683F" w:rsidP="000C06D8">
            <w:pPr>
              <w:spacing w:after="0"/>
              <w:jc w:val="left"/>
            </w:pPr>
            <w:r w:rsidRPr="00905B14">
              <w:t>255</w:t>
            </w:r>
          </w:p>
        </w:tc>
      </w:tr>
    </w:tbl>
    <w:p w14:paraId="78440C92" w14:textId="77777777" w:rsidR="000C06D8" w:rsidRPr="00905B14" w:rsidRDefault="000C06D8" w:rsidP="000C06D8">
      <w:pPr>
        <w:pStyle w:val="Heading3"/>
        <w:sectPr w:rsidR="000C06D8" w:rsidRPr="00905B14" w:rsidSect="00CD7F33">
          <w:pgSz w:w="15840" w:h="20160" w:code="5"/>
          <w:pgMar w:top="1440" w:right="1440" w:bottom="1440" w:left="1440" w:header="720" w:footer="619" w:gutter="0"/>
          <w:cols w:space="720"/>
          <w:docGrid w:linePitch="360"/>
        </w:sectPr>
      </w:pPr>
    </w:p>
    <w:p w14:paraId="670047B0" w14:textId="0193A5BE" w:rsidR="00175A6D" w:rsidRPr="00905B14" w:rsidRDefault="00175A6D" w:rsidP="000C06D8">
      <w:pPr>
        <w:pStyle w:val="Heading3"/>
      </w:pPr>
      <w:r w:rsidRPr="00905B14">
        <w:t>Output Body</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8910"/>
        <w:gridCol w:w="900"/>
        <w:gridCol w:w="1170"/>
      </w:tblGrid>
      <w:tr w:rsidR="00175A6D" w:rsidRPr="00905B14" w14:paraId="59986D77" w14:textId="77777777" w:rsidTr="00175A6D">
        <w:trPr>
          <w:trHeight w:val="410"/>
        </w:trPr>
        <w:tc>
          <w:tcPr>
            <w:tcW w:w="21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1CC2640" w14:textId="77777777" w:rsidR="00175A6D" w:rsidRPr="00905B14" w:rsidRDefault="00175A6D" w:rsidP="00175A6D">
            <w:pPr>
              <w:spacing w:before="40" w:after="40"/>
              <w:rPr>
                <w:b/>
              </w:rPr>
            </w:pPr>
            <w:r w:rsidRPr="00905B14">
              <w:rPr>
                <w:b/>
              </w:rPr>
              <w:t>Parameter</w:t>
            </w:r>
          </w:p>
        </w:tc>
        <w:tc>
          <w:tcPr>
            <w:tcW w:w="89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E44A53" w14:textId="77777777" w:rsidR="00175A6D" w:rsidRPr="00905B14" w:rsidRDefault="00175A6D" w:rsidP="00175A6D">
            <w:pPr>
              <w:spacing w:before="40" w:after="40"/>
              <w:rPr>
                <w:b/>
              </w:rPr>
            </w:pPr>
            <w:r w:rsidRPr="00905B14">
              <w:rPr>
                <w:b/>
              </w:rPr>
              <w:t>Description</w:t>
            </w:r>
          </w:p>
        </w:tc>
        <w:tc>
          <w:tcPr>
            <w:tcW w:w="9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0453A1" w14:textId="77777777" w:rsidR="00175A6D" w:rsidRPr="00905B14" w:rsidRDefault="00175A6D" w:rsidP="00175A6D">
            <w:pPr>
              <w:spacing w:before="40" w:after="40"/>
              <w:rPr>
                <w:b/>
              </w:rPr>
            </w:pPr>
            <w:r w:rsidRPr="00905B14">
              <w:rPr>
                <w:b/>
              </w:rPr>
              <w:t>M/O</w:t>
            </w:r>
          </w:p>
        </w:tc>
        <w:tc>
          <w:tcPr>
            <w:tcW w:w="11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5091C88" w14:textId="77777777" w:rsidR="00175A6D" w:rsidRPr="00905B14" w:rsidRDefault="00175A6D" w:rsidP="00175A6D">
            <w:pPr>
              <w:spacing w:before="40" w:after="40"/>
              <w:rPr>
                <w:b/>
              </w:rPr>
            </w:pPr>
            <w:r w:rsidRPr="00905B14">
              <w:rPr>
                <w:b/>
              </w:rPr>
              <w:t>Type</w:t>
            </w:r>
          </w:p>
        </w:tc>
      </w:tr>
      <w:tr w:rsidR="00175A6D" w:rsidRPr="00905B14" w14:paraId="603F7F90" w14:textId="77777777" w:rsidTr="00175A6D">
        <w:trPr>
          <w:trHeight w:val="293"/>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AC42D3" w14:textId="77777777" w:rsidR="00175A6D" w:rsidRPr="00905B14" w:rsidRDefault="00175A6D" w:rsidP="00175A6D">
            <w:pPr>
              <w:spacing w:before="40" w:after="40"/>
              <w:jc w:val="left"/>
            </w:pPr>
            <w:r w:rsidRPr="00905B14">
              <w:t>errorManagement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8C7544" w14:textId="77777777" w:rsidR="00175A6D" w:rsidRPr="00905B14" w:rsidRDefault="00175A6D" w:rsidP="00175A6D">
            <w:pPr>
              <w:spacing w:before="40" w:after="40"/>
              <w:jc w:val="left"/>
            </w:pPr>
            <w:r w:rsidRPr="00905B14">
              <w:t>The object identifying the error. Provided only if there is an error.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7B78A9" w14:textId="77777777" w:rsidR="00175A6D" w:rsidRPr="00905B14" w:rsidRDefault="00175A6D" w:rsidP="00175A6D">
            <w:pPr>
              <w:spacing w:before="40" w:after="40"/>
              <w:jc w:val="left"/>
            </w:pPr>
            <w:r w:rsidRPr="00905B14">
              <w:t>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D0C5C2" w14:textId="77777777" w:rsidR="00175A6D" w:rsidRPr="00905B14" w:rsidRDefault="00175A6D" w:rsidP="00175A6D">
            <w:pPr>
              <w:spacing w:before="40" w:after="40"/>
              <w:jc w:val="left"/>
            </w:pPr>
            <w:r w:rsidRPr="00905B14">
              <w:t>Object</w:t>
            </w:r>
          </w:p>
        </w:tc>
      </w:tr>
      <w:tr w:rsidR="00175A6D" w:rsidRPr="00905B14" w14:paraId="407AB614" w14:textId="77777777" w:rsidTr="00175A6D">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0D9A37" w14:textId="77777777" w:rsidR="00175A6D" w:rsidRPr="00905B14" w:rsidRDefault="00175A6D" w:rsidP="00175A6D">
            <w:pPr>
              <w:spacing w:before="40" w:after="40"/>
              <w:jc w:val="left"/>
            </w:pPr>
            <w:r w:rsidRPr="00905B14">
              <w:t>errorManagement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E22731" w14:textId="77777777" w:rsidR="00175A6D" w:rsidRPr="00905B14" w:rsidRDefault="00175A6D" w:rsidP="00175A6D">
            <w:pPr>
              <w:spacing w:before="40" w:after="40"/>
              <w:jc w:val="left"/>
            </w:pPr>
            <w:r w:rsidRPr="00905B14">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065C57" w14:textId="77777777" w:rsidR="00175A6D" w:rsidRPr="00905B14" w:rsidRDefault="00175A6D" w:rsidP="00175A6D">
            <w:pPr>
              <w:spacing w:before="40" w:after="40"/>
              <w:jc w:val="left"/>
            </w:pPr>
            <w:r w:rsidRPr="00905B14">
              <w:t>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1151C4" w14:textId="77777777" w:rsidR="00175A6D" w:rsidRPr="00905B14" w:rsidRDefault="00175A6D" w:rsidP="00175A6D">
            <w:pPr>
              <w:spacing w:before="40" w:after="40"/>
              <w:jc w:val="left"/>
            </w:pPr>
            <w:r w:rsidRPr="00905B14">
              <w:t>Object</w:t>
            </w:r>
          </w:p>
        </w:tc>
      </w:tr>
      <w:tr w:rsidR="00175A6D" w:rsidRPr="00905B14" w14:paraId="536E86AF" w14:textId="77777777" w:rsidTr="00175A6D">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A7EA11" w14:textId="77777777" w:rsidR="00175A6D" w:rsidRPr="00905B14" w:rsidRDefault="00175A6D" w:rsidP="00175A6D">
            <w:pPr>
              <w:spacing w:before="40" w:after="40"/>
              <w:jc w:val="left"/>
            </w:pPr>
            <w:r w:rsidRPr="00905B14">
              <w:t>errorCode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CB6EFC" w14:textId="77777777" w:rsidR="00175A6D" w:rsidRPr="00905B14" w:rsidRDefault="00175A6D" w:rsidP="00175A6D">
            <w:pPr>
              <w:spacing w:before="40" w:after="40"/>
              <w:jc w:val="left"/>
            </w:pPr>
            <w:r w:rsidRPr="00905B14">
              <w:t>This is a numeric identifier associated with the specific type of error that occurred. Each type of error has a unique code. These codes can be used for categorizing, prioritizing, and systematically handling errors.</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6D8718"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4A3D8" w14:textId="77777777" w:rsidR="00175A6D" w:rsidRPr="00905B14" w:rsidRDefault="00175A6D" w:rsidP="00175A6D">
            <w:pPr>
              <w:spacing w:before="40" w:after="40"/>
              <w:jc w:val="left"/>
            </w:pPr>
            <w:r w:rsidRPr="00905B14">
              <w:t>String</w:t>
            </w:r>
          </w:p>
        </w:tc>
      </w:tr>
      <w:tr w:rsidR="00175A6D" w:rsidRPr="00905B14" w14:paraId="2E4B6752" w14:textId="77777777" w:rsidTr="00175A6D">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31D318" w14:textId="77777777" w:rsidR="00175A6D" w:rsidRPr="00905B14" w:rsidRDefault="00175A6D" w:rsidP="00175A6D">
            <w:pPr>
              <w:spacing w:before="40" w:after="40"/>
              <w:jc w:val="left"/>
            </w:pPr>
            <w:r w:rsidRPr="00905B14">
              <w:t>errorDescription</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7C32A8" w14:textId="77777777" w:rsidR="00175A6D" w:rsidRPr="00905B14" w:rsidRDefault="00175A6D" w:rsidP="00175A6D">
            <w:pPr>
              <w:spacing w:before="40" w:after="40"/>
              <w:jc w:val="left"/>
            </w:pPr>
            <w:r w:rsidRPr="00905B14">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B0494D"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F8C286" w14:textId="77777777" w:rsidR="00175A6D" w:rsidRPr="00905B14" w:rsidRDefault="00175A6D" w:rsidP="00175A6D">
            <w:pPr>
              <w:spacing w:before="40" w:after="40"/>
              <w:jc w:val="left"/>
            </w:pPr>
            <w:r w:rsidRPr="00905B14">
              <w:t>String</w:t>
            </w:r>
          </w:p>
        </w:tc>
      </w:tr>
      <w:tr w:rsidR="00175A6D" w:rsidRPr="00905B14" w14:paraId="62EF35A1" w14:textId="77777777" w:rsidTr="00175A6D">
        <w:trPr>
          <w:trHeight w:val="5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C78A0F" w14:textId="77777777" w:rsidR="00175A6D" w:rsidRPr="00905B14" w:rsidRDefault="00175A6D" w:rsidP="00175A6D">
            <w:pPr>
              <w:spacing w:before="40" w:after="40"/>
              <w:jc w:val="left"/>
            </w:pPr>
            <w:r w:rsidRPr="00905B14">
              <w:t>services</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08300D" w14:textId="77777777" w:rsidR="00175A6D" w:rsidRPr="00905B14" w:rsidRDefault="00175A6D" w:rsidP="00175A6D">
            <w:pPr>
              <w:spacing w:before="40" w:after="40"/>
              <w:jc w:val="left"/>
            </w:pPr>
            <w:r w:rsidRPr="00905B14">
              <w:t>This refers to the array or list of Service objects that have been created because of the operation.</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282AF4" w14:textId="77777777" w:rsidR="00175A6D" w:rsidRPr="00905B14" w:rsidRDefault="00175A6D" w:rsidP="00175A6D">
            <w:pPr>
              <w:spacing w:before="40" w:after="40"/>
              <w:jc w:val="left"/>
            </w:pPr>
            <w:r w:rsidRPr="00905B14">
              <w:t>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04B061" w14:textId="77777777" w:rsidR="00175A6D" w:rsidRPr="00905B14" w:rsidRDefault="00175A6D" w:rsidP="00175A6D">
            <w:pPr>
              <w:spacing w:before="40" w:after="40"/>
              <w:jc w:val="left"/>
            </w:pPr>
            <w:r w:rsidRPr="00905B14">
              <w:t>List</w:t>
            </w:r>
          </w:p>
        </w:tc>
      </w:tr>
      <w:tr w:rsidR="00175A6D" w:rsidRPr="00905B14" w14:paraId="1C89D84B"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E94AC4" w14:textId="77777777" w:rsidR="00175A6D" w:rsidRPr="00905B14" w:rsidRDefault="00175A6D" w:rsidP="00175A6D">
            <w:pPr>
              <w:spacing w:before="40" w:after="40"/>
              <w:jc w:val="left"/>
            </w:pPr>
            <w:bookmarkStart w:id="34" w:name="OLE_LINK22"/>
            <w:r w:rsidRPr="00905B14">
              <w:t>errorCode</w:t>
            </w:r>
            <w:bookmarkEnd w:id="34"/>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5FC8C" w14:textId="77777777" w:rsidR="00175A6D" w:rsidRPr="00905B14" w:rsidRDefault="00175A6D" w:rsidP="00175A6D">
            <w:pPr>
              <w:spacing w:before="40" w:after="40"/>
              <w:jc w:val="left"/>
            </w:pPr>
            <w:bookmarkStart w:id="35" w:name="OLE_LINK24"/>
            <w:r w:rsidRPr="00905B14">
              <w:t>The numeric identifier of the error</w:t>
            </w:r>
            <w:bookmarkEnd w:id="35"/>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165B4E"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B98E03" w14:textId="77777777" w:rsidR="00175A6D" w:rsidRPr="00905B14" w:rsidRDefault="00175A6D" w:rsidP="00175A6D">
            <w:pPr>
              <w:spacing w:before="40" w:after="40"/>
              <w:jc w:val="left"/>
            </w:pPr>
            <w:r w:rsidRPr="00905B14">
              <w:t>String</w:t>
            </w:r>
          </w:p>
        </w:tc>
      </w:tr>
      <w:tr w:rsidR="00175A6D" w:rsidRPr="00905B14" w14:paraId="7CFB20AA"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3B687F" w14:textId="77777777" w:rsidR="00175A6D" w:rsidRPr="00905B14" w:rsidRDefault="00175A6D" w:rsidP="00175A6D">
            <w:pPr>
              <w:spacing w:before="40" w:after="40"/>
              <w:jc w:val="left"/>
            </w:pPr>
            <w:bookmarkStart w:id="36" w:name="OLE_LINK29"/>
            <w:r w:rsidRPr="00905B14">
              <w:t>errorDescription</w:t>
            </w:r>
            <w:bookmarkEnd w:id="36"/>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24B344" w14:textId="77777777" w:rsidR="00175A6D" w:rsidRPr="00905B14" w:rsidRDefault="00175A6D" w:rsidP="00175A6D">
            <w:pPr>
              <w:spacing w:before="40" w:after="40"/>
              <w:jc w:val="left"/>
            </w:pPr>
            <w:bookmarkStart w:id="37" w:name="OLE_LINK27"/>
            <w:r w:rsidRPr="00905B14">
              <w:t>Alphanumeric explanation of the error.</w:t>
            </w:r>
            <w:bookmarkEnd w:id="37"/>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FE1D87"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BFBE79" w14:textId="77777777" w:rsidR="00175A6D" w:rsidRPr="00905B14" w:rsidRDefault="00175A6D" w:rsidP="00175A6D">
            <w:pPr>
              <w:spacing w:before="40" w:after="40"/>
              <w:jc w:val="left"/>
            </w:pPr>
            <w:r w:rsidRPr="00905B14">
              <w:t>String</w:t>
            </w:r>
          </w:p>
        </w:tc>
      </w:tr>
      <w:tr w:rsidR="00175A6D" w:rsidRPr="00905B14" w14:paraId="76E2BCB8" w14:textId="77777777" w:rsidTr="00175A6D">
        <w:trPr>
          <w:trHeight w:val="213"/>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10B80" w14:textId="77777777" w:rsidR="00175A6D" w:rsidRPr="00905B14" w:rsidRDefault="00175A6D" w:rsidP="00175A6D">
            <w:pPr>
              <w:spacing w:before="40" w:after="40"/>
              <w:jc w:val="left"/>
            </w:pPr>
            <w:bookmarkStart w:id="38" w:name="OLE_LINK35"/>
            <w:r w:rsidRPr="00905B14">
              <w:t>services</w:t>
            </w:r>
            <w:bookmarkEnd w:id="38"/>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C2FD27" w14:textId="09D483AD" w:rsidR="00175A6D" w:rsidRPr="00905B14" w:rsidRDefault="00175A6D" w:rsidP="00175A6D">
            <w:pPr>
              <w:spacing w:before="40" w:after="40"/>
              <w:jc w:val="left"/>
            </w:pPr>
            <w:r w:rsidRPr="00905B14">
              <w:t>List of the created Service</w:t>
            </w:r>
            <w:r w:rsidR="008F3861" w:rsidRPr="00905B14">
              <w:t>s</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7677DE" w14:textId="77777777" w:rsidR="00175A6D" w:rsidRPr="00905B14" w:rsidRDefault="00175A6D" w:rsidP="00175A6D">
            <w:pPr>
              <w:spacing w:before="40" w:after="40"/>
              <w:jc w:val="left"/>
            </w:pPr>
            <w:r w:rsidRPr="00905B14">
              <w:t>O</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E14A0D" w14:textId="77777777" w:rsidR="00175A6D" w:rsidRPr="00905B14" w:rsidRDefault="00175A6D" w:rsidP="00175A6D">
            <w:pPr>
              <w:spacing w:before="40" w:after="40"/>
              <w:jc w:val="left"/>
            </w:pPr>
            <w:r w:rsidRPr="00905B14">
              <w:t>List</w:t>
            </w:r>
          </w:p>
        </w:tc>
      </w:tr>
      <w:tr w:rsidR="00175A6D" w:rsidRPr="00905B14" w14:paraId="005B7E1E"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6EE38A" w14:textId="77777777" w:rsidR="00175A6D" w:rsidRPr="00905B14" w:rsidRDefault="00175A6D" w:rsidP="00175A6D">
            <w:pPr>
              <w:spacing w:before="40" w:after="40"/>
              <w:jc w:val="left"/>
            </w:pPr>
            <w:r w:rsidRPr="00905B14">
              <w:t>assetid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1C195A" w14:textId="77777777" w:rsidR="00175A6D" w:rsidRPr="00905B14" w:rsidRDefault="00175A6D" w:rsidP="00175A6D">
            <w:pPr>
              <w:spacing w:before="40" w:after="40"/>
              <w:jc w:val="left"/>
            </w:pPr>
            <w:bookmarkStart w:id="39" w:name="OLE_LINK36"/>
            <w:r w:rsidRPr="00905B14">
              <w:t>The external ID of the asset the KPI is linked to,</w:t>
            </w:r>
            <w:bookmarkEnd w:id="39"/>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053AAE"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A90CC3" w14:textId="77777777" w:rsidR="00175A6D" w:rsidRPr="00905B14" w:rsidRDefault="00175A6D" w:rsidP="00175A6D">
            <w:pPr>
              <w:spacing w:before="40" w:after="40"/>
              <w:jc w:val="left"/>
            </w:pPr>
            <w:r w:rsidRPr="00905B14">
              <w:t>String</w:t>
            </w:r>
          </w:p>
        </w:tc>
      </w:tr>
      <w:tr w:rsidR="00175A6D" w:rsidRPr="00905B14" w14:paraId="3C962AB5"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02FDFD" w14:textId="77777777" w:rsidR="00175A6D" w:rsidRPr="00905B14" w:rsidRDefault="00175A6D" w:rsidP="00175A6D">
            <w:pPr>
              <w:spacing w:before="40" w:after="40"/>
              <w:jc w:val="left"/>
            </w:pPr>
            <w:r w:rsidRPr="00905B14">
              <w:t>productid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D6A0B0" w14:textId="77777777" w:rsidR="00175A6D" w:rsidRPr="00905B14" w:rsidRDefault="00175A6D" w:rsidP="00175A6D">
            <w:pPr>
              <w:spacing w:before="40" w:after="40"/>
              <w:jc w:val="left"/>
            </w:pPr>
            <w:bookmarkStart w:id="40" w:name="OLE_LINK37"/>
            <w:r w:rsidRPr="00905B14">
              <w:t>The external ID of the product</w:t>
            </w:r>
            <w:bookmarkEnd w:id="40"/>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DF483E"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E3573A" w14:textId="77777777" w:rsidR="00175A6D" w:rsidRPr="00905B14" w:rsidRDefault="00175A6D" w:rsidP="00175A6D">
            <w:pPr>
              <w:spacing w:before="40" w:after="40"/>
              <w:jc w:val="left"/>
            </w:pPr>
            <w:r w:rsidRPr="00905B14">
              <w:t>String</w:t>
            </w:r>
          </w:p>
        </w:tc>
      </w:tr>
      <w:tr w:rsidR="00175A6D" w:rsidRPr="00905B14" w14:paraId="3F22E3B9"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F1250A" w14:textId="77777777" w:rsidR="00175A6D" w:rsidRPr="00905B14" w:rsidRDefault="00175A6D" w:rsidP="00175A6D">
            <w:pPr>
              <w:spacing w:before="40" w:after="40"/>
              <w:jc w:val="left"/>
            </w:pPr>
            <w:r w:rsidRPr="00905B14">
              <w:t>uid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6CED2" w14:textId="77777777" w:rsidR="00175A6D" w:rsidRPr="00905B14" w:rsidRDefault="00175A6D" w:rsidP="00175A6D">
            <w:pPr>
              <w:spacing w:before="40" w:after="40"/>
              <w:jc w:val="left"/>
            </w:pPr>
            <w:r w:rsidRPr="00905B14">
              <w:t>The uid of the KPI</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90E21"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FFD88A" w14:textId="77777777" w:rsidR="00175A6D" w:rsidRPr="00905B14" w:rsidRDefault="00175A6D" w:rsidP="00175A6D">
            <w:pPr>
              <w:spacing w:before="40" w:after="40"/>
              <w:jc w:val="left"/>
            </w:pPr>
            <w:r w:rsidRPr="00905B14">
              <w:t>String</w:t>
            </w:r>
          </w:p>
        </w:tc>
      </w:tr>
      <w:tr w:rsidR="00175A6D" w:rsidRPr="00905B14" w14:paraId="1A6342CC"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8715E3" w14:textId="77777777" w:rsidR="00175A6D" w:rsidRPr="00905B14" w:rsidRDefault="00175A6D" w:rsidP="00175A6D">
            <w:pPr>
              <w:spacing w:before="40" w:after="40"/>
              <w:jc w:val="left"/>
            </w:pPr>
            <w:r w:rsidRPr="00905B14">
              <w:t>kpiname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5F6B99" w14:textId="3D7E38C4" w:rsidR="00175A6D" w:rsidRPr="00905B14" w:rsidRDefault="00175A6D" w:rsidP="00175A6D">
            <w:pPr>
              <w:spacing w:before="40" w:after="40"/>
              <w:jc w:val="left"/>
            </w:pPr>
            <w:bookmarkStart w:id="41" w:name="OLE_LINK48"/>
            <w:r w:rsidRPr="00905B14">
              <w:t>Name of the KPI configured in the KPI config template. Example: [Thesis differentfreq, Thesis samefreq diffrole]. Please note that the name of the KPI cannot be duplicated for parameters and the KPI name should match exactly with the timeseries name.</w:t>
            </w:r>
            <w:bookmarkEnd w:id="41"/>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AFA706"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A74DDF" w14:textId="77777777" w:rsidR="00175A6D" w:rsidRPr="00905B14" w:rsidRDefault="00175A6D" w:rsidP="00175A6D">
            <w:pPr>
              <w:spacing w:before="40" w:after="40"/>
              <w:jc w:val="left"/>
            </w:pPr>
            <w:r w:rsidRPr="00905B14">
              <w:t>String</w:t>
            </w:r>
          </w:p>
        </w:tc>
      </w:tr>
      <w:tr w:rsidR="00175A6D" w:rsidRPr="00905B14" w14:paraId="2977F9B1" w14:textId="77777777" w:rsidTr="00175A6D">
        <w:trPr>
          <w:trHeight w:val="255"/>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65D54" w14:textId="77777777" w:rsidR="00175A6D" w:rsidRPr="00905B14" w:rsidRDefault="00175A6D" w:rsidP="00175A6D">
            <w:pPr>
              <w:spacing w:before="40" w:after="40"/>
              <w:jc w:val="left"/>
            </w:pPr>
            <w:r w:rsidRPr="00905B14">
              <w:t>kpititle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375BD3" w14:textId="77777777" w:rsidR="00175A6D" w:rsidRPr="00905B14" w:rsidRDefault="00175A6D" w:rsidP="00175A6D">
            <w:pPr>
              <w:spacing w:before="40" w:after="40"/>
              <w:jc w:val="left"/>
            </w:pPr>
            <w:bookmarkStart w:id="42" w:name="OLE_LINK49"/>
            <w:r w:rsidRPr="00905B14">
              <w:t>Timeseries id or name of Timeseries Example: (C-B1-G1-R1-F1-P: Thesis differentfreq, C-B1-G1-R1-F1-P: Thesis differentfreq, C-B1-G1-R1-F1: OEE, C-B1-G1-R1-F1-P-PP-U1-EGCA: RunHours, C-B1-G1-R1-F1:OEE)</w:t>
            </w:r>
            <w:bookmarkEnd w:id="42"/>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CA6E50"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6E9E6" w14:textId="77777777" w:rsidR="00175A6D" w:rsidRPr="00905B14" w:rsidRDefault="00175A6D" w:rsidP="00175A6D">
            <w:pPr>
              <w:spacing w:before="40" w:after="40"/>
              <w:jc w:val="left"/>
            </w:pPr>
            <w:r w:rsidRPr="00905B14">
              <w:t>String</w:t>
            </w:r>
          </w:p>
        </w:tc>
      </w:tr>
      <w:tr w:rsidR="00175A6D" w:rsidRPr="00905B14" w14:paraId="57DD2648" w14:textId="77777777" w:rsidTr="00175A6D">
        <w:trPr>
          <w:trHeight w:val="204"/>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B2CCAB" w14:textId="77777777" w:rsidR="00175A6D" w:rsidRPr="00905B14" w:rsidRDefault="00175A6D" w:rsidP="00175A6D">
            <w:pPr>
              <w:spacing w:before="40" w:after="40"/>
              <w:jc w:val="left"/>
            </w:pPr>
            <w:r w:rsidRPr="00905B14">
              <w:t>Department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62C65D" w14:textId="77777777" w:rsidR="00175A6D" w:rsidRPr="00905B14" w:rsidRDefault="00175A6D" w:rsidP="00175A6D">
            <w:pPr>
              <w:spacing w:before="40" w:after="40"/>
              <w:jc w:val="left"/>
            </w:pPr>
            <w:r w:rsidRPr="00905B14">
              <w:t>Each KPI is assigned a department based on its relevancy to the department</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60BC92"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2EFE43" w14:textId="77777777" w:rsidR="00175A6D" w:rsidRPr="00905B14" w:rsidRDefault="00175A6D" w:rsidP="00175A6D">
            <w:pPr>
              <w:spacing w:before="40" w:after="40"/>
              <w:jc w:val="left"/>
            </w:pPr>
            <w:r w:rsidRPr="00905B14">
              <w:t>String</w:t>
            </w:r>
          </w:p>
        </w:tc>
      </w:tr>
      <w:tr w:rsidR="00175A6D" w:rsidRPr="00905B14" w14:paraId="04607EB6"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127F1B" w14:textId="77777777" w:rsidR="00175A6D" w:rsidRPr="00905B14" w:rsidRDefault="00175A6D" w:rsidP="00175A6D">
            <w:pPr>
              <w:spacing w:before="40" w:after="40"/>
              <w:jc w:val="left"/>
            </w:pPr>
            <w:bookmarkStart w:id="43" w:name="OLE_LINK53"/>
            <w:r w:rsidRPr="00905B14">
              <w:t>ResponsibleRole</w:t>
            </w:r>
            <w:bookmarkEnd w:id="43"/>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31EAE" w14:textId="77777777" w:rsidR="00175A6D" w:rsidRPr="00905B14" w:rsidRDefault="00175A6D" w:rsidP="00175A6D">
            <w:pPr>
              <w:spacing w:before="40" w:after="40"/>
              <w:jc w:val="left"/>
            </w:pPr>
            <w:bookmarkStart w:id="44" w:name="OLE_LINK52"/>
            <w:r w:rsidRPr="00905B14">
              <w:t>The responsible Role represents the owner role for the KPI in the KPI Hierarchy</w:t>
            </w:r>
          </w:p>
          <w:p w14:paraId="16DCB3F5" w14:textId="77777777" w:rsidR="00175A6D" w:rsidRPr="00905B14" w:rsidRDefault="00175A6D" w:rsidP="00175A6D">
            <w:pPr>
              <w:spacing w:before="40" w:after="40"/>
              <w:jc w:val="left"/>
            </w:pPr>
            <w:r w:rsidRPr="00905B14">
              <w:t>Example: (Production Engineer, Admin_PeopleManagement, Maintenance Manager)</w:t>
            </w:r>
            <w:bookmarkEnd w:id="44"/>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08111"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943275" w14:textId="77777777" w:rsidR="00175A6D" w:rsidRPr="00905B14" w:rsidRDefault="00175A6D" w:rsidP="00175A6D">
            <w:pPr>
              <w:spacing w:before="40" w:after="40"/>
              <w:jc w:val="left"/>
            </w:pPr>
            <w:r w:rsidRPr="00905B14">
              <w:t>String</w:t>
            </w:r>
          </w:p>
        </w:tc>
      </w:tr>
      <w:tr w:rsidR="00175A6D" w:rsidRPr="00905B14" w14:paraId="14EAF181"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E9B52F" w14:textId="77777777" w:rsidR="00175A6D" w:rsidRPr="00905B14" w:rsidRDefault="00175A6D" w:rsidP="00175A6D">
            <w:pPr>
              <w:spacing w:before="40" w:after="40"/>
              <w:jc w:val="left"/>
            </w:pPr>
            <w:r w:rsidRPr="00905B14">
              <w:t>CalculationLogic</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D86DDF" w14:textId="77777777" w:rsidR="00175A6D" w:rsidRPr="00905B14" w:rsidRDefault="00175A6D" w:rsidP="00175A6D">
            <w:pPr>
              <w:spacing w:before="40" w:after="40"/>
              <w:jc w:val="left"/>
            </w:pPr>
            <w:r w:rsidRPr="00905B14">
              <w:t>Aggregationlogic with UoM represents the formula used to aggregate the KPIs at various levels of the asset hierarchy or aggregate based on the time frame that has been selected by the user.</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BB46A"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452D62" w14:textId="77777777" w:rsidR="00175A6D" w:rsidRPr="00905B14" w:rsidRDefault="00175A6D" w:rsidP="00175A6D">
            <w:pPr>
              <w:spacing w:before="40" w:after="40"/>
              <w:jc w:val="left"/>
            </w:pPr>
            <w:r w:rsidRPr="00905B14">
              <w:t>String</w:t>
            </w:r>
          </w:p>
        </w:tc>
      </w:tr>
      <w:tr w:rsidR="00175A6D" w:rsidRPr="00905B14" w14:paraId="2B331BD0"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FA0BB" w14:textId="77777777" w:rsidR="00175A6D" w:rsidRPr="00905B14" w:rsidRDefault="00175A6D" w:rsidP="00175A6D">
            <w:pPr>
              <w:spacing w:before="40" w:after="40"/>
              <w:jc w:val="left"/>
            </w:pPr>
            <w:r w:rsidRPr="00905B14">
              <w:t>details</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05E89E" w14:textId="77777777" w:rsidR="00175A6D" w:rsidRPr="00905B14" w:rsidRDefault="00175A6D" w:rsidP="00175A6D">
            <w:pPr>
              <w:spacing w:before="40" w:after="40"/>
              <w:jc w:val="left"/>
            </w:pPr>
            <w:bookmarkStart w:id="45" w:name="OLE_LINK57"/>
            <w:r w:rsidRPr="00905B14">
              <w:t>Contains the config_id, name, parent_external_id, description, UoM, KPI_Name, source id, created_time, last_updated_time, root_id, ConfigurationUoM</w:t>
            </w:r>
            <w:bookmarkEnd w:id="45"/>
            <w:r w:rsidRPr="00905B14">
              <w:t>, Input_Resource_Type_Actual</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9E890" w14:textId="77777777" w:rsidR="00175A6D" w:rsidRPr="00905B14" w:rsidRDefault="00175A6D" w:rsidP="00175A6D">
            <w:pPr>
              <w:spacing w:before="40" w:after="40"/>
              <w:jc w:val="left"/>
            </w:pPr>
            <w:r w:rsidRPr="00905B14">
              <w:t>M</w:t>
            </w: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1BBD20" w14:textId="77777777" w:rsidR="00175A6D" w:rsidRPr="00905B14" w:rsidRDefault="00175A6D" w:rsidP="00175A6D">
            <w:pPr>
              <w:spacing w:before="40" w:after="40"/>
              <w:jc w:val="left"/>
            </w:pPr>
            <w:r w:rsidRPr="00905B14">
              <w:t>List</w:t>
            </w:r>
          </w:p>
        </w:tc>
      </w:tr>
      <w:tr w:rsidR="00175A6D" w:rsidRPr="00905B14" w14:paraId="6754506B"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BED453" w14:textId="77777777" w:rsidR="00175A6D" w:rsidRPr="00905B14" w:rsidRDefault="00175A6D" w:rsidP="00175A6D">
            <w:pPr>
              <w:spacing w:before="40" w:after="40"/>
              <w:jc w:val="left"/>
            </w:pPr>
            <w:r w:rsidRPr="00905B14">
              <w:t>assetName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46538" w14:textId="77777777" w:rsidR="00175A6D" w:rsidRPr="00905B14" w:rsidRDefault="00175A6D" w:rsidP="00175A6D">
            <w:pPr>
              <w:spacing w:before="40" w:after="40"/>
              <w:jc w:val="left"/>
            </w:pPr>
            <w:r w:rsidRPr="00905B14">
              <w:t>Asset name from asset hierarchy</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BF2DB" w14:textId="77777777" w:rsidR="00175A6D" w:rsidRPr="00905B14" w:rsidRDefault="00175A6D" w:rsidP="00175A6D">
            <w:pPr>
              <w:spacing w:before="40" w:after="40"/>
              <w:jc w:val="left"/>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08969" w14:textId="77777777" w:rsidR="00175A6D" w:rsidRPr="00905B14" w:rsidRDefault="00175A6D" w:rsidP="00175A6D">
            <w:pPr>
              <w:spacing w:before="40" w:after="40"/>
              <w:jc w:val="left"/>
            </w:pPr>
          </w:p>
        </w:tc>
      </w:tr>
      <w:tr w:rsidR="00175A6D" w:rsidRPr="00905B14" w14:paraId="177AD514"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DF975" w14:textId="77777777" w:rsidR="00175A6D" w:rsidRPr="00905B14" w:rsidRDefault="00175A6D" w:rsidP="00175A6D">
            <w:pPr>
              <w:spacing w:before="40" w:after="40"/>
              <w:jc w:val="left"/>
            </w:pPr>
            <w:r w:rsidRPr="00905B14">
              <w:t>TimeseriesRole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77B626" w14:textId="77777777" w:rsidR="00175A6D" w:rsidRPr="00905B14" w:rsidRDefault="00175A6D" w:rsidP="00175A6D">
            <w:pPr>
              <w:spacing w:before="40" w:after="40"/>
              <w:jc w:val="left"/>
            </w:pPr>
            <w:r w:rsidRPr="00905B14">
              <w:t xml:space="preserve"> Identify the timeseries access, being an 'owner' implies that both read and write permissions are granted, whereas being a 'viewer' means only read permission is provided</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93B5EF" w14:textId="77777777" w:rsidR="00175A6D" w:rsidRPr="00905B14" w:rsidRDefault="00175A6D" w:rsidP="00175A6D">
            <w:pPr>
              <w:spacing w:before="40" w:after="40"/>
              <w:jc w:val="left"/>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75B67" w14:textId="77777777" w:rsidR="00175A6D" w:rsidRPr="00905B14" w:rsidRDefault="00175A6D" w:rsidP="00175A6D">
            <w:pPr>
              <w:spacing w:before="40" w:after="40"/>
              <w:jc w:val="left"/>
            </w:pPr>
          </w:p>
          <w:p w14:paraId="6C3A667E" w14:textId="77777777" w:rsidR="00175A6D" w:rsidRPr="00905B14" w:rsidRDefault="00175A6D" w:rsidP="00175A6D">
            <w:pPr>
              <w:spacing w:before="40" w:after="40"/>
              <w:jc w:val="left"/>
            </w:pPr>
          </w:p>
        </w:tc>
      </w:tr>
      <w:tr w:rsidR="00175A6D" w:rsidRPr="00905B14" w14:paraId="70EBE409" w14:textId="77777777" w:rsidTr="00175A6D">
        <w:trPr>
          <w:trHeight w:val="280"/>
        </w:trPr>
        <w:tc>
          <w:tcPr>
            <w:tcW w:w="21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4D29EB" w14:textId="77777777" w:rsidR="00175A6D" w:rsidRPr="00905B14" w:rsidRDefault="00175A6D" w:rsidP="00175A6D">
            <w:pPr>
              <w:spacing w:before="40" w:after="40"/>
              <w:jc w:val="left"/>
            </w:pPr>
            <w:r w:rsidRPr="00905B14">
              <w:t>TemplateMapping</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4E0B6A" w14:textId="77777777" w:rsidR="00175A6D" w:rsidRPr="00905B14" w:rsidRDefault="00175A6D" w:rsidP="00175A6D">
            <w:pPr>
              <w:spacing w:before="40" w:after="40"/>
              <w:jc w:val="left"/>
            </w:pPr>
            <w:r w:rsidRPr="00905B14">
              <w:t>This represents the template to which NoN OT KPI belongs to.</w:t>
            </w:r>
          </w:p>
        </w:tc>
        <w:tc>
          <w:tcPr>
            <w:tcW w:w="9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18C2B1" w14:textId="77777777" w:rsidR="00175A6D" w:rsidRPr="00905B14" w:rsidRDefault="00175A6D" w:rsidP="00175A6D">
            <w:pPr>
              <w:spacing w:before="40" w:after="40"/>
              <w:jc w:val="left"/>
            </w:pPr>
          </w:p>
        </w:tc>
        <w:tc>
          <w:tcPr>
            <w:tcW w:w="11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F1CA54" w14:textId="77777777" w:rsidR="00175A6D" w:rsidRPr="00905B14" w:rsidRDefault="00175A6D" w:rsidP="00175A6D">
            <w:pPr>
              <w:spacing w:before="40" w:after="40"/>
              <w:jc w:val="left"/>
            </w:pPr>
            <w:r w:rsidRPr="00905B14">
              <w:t>String</w:t>
            </w:r>
          </w:p>
        </w:tc>
      </w:tr>
    </w:tbl>
    <w:p w14:paraId="3C79D8A9" w14:textId="1BB417C3" w:rsidR="005C683F" w:rsidRPr="00905B14" w:rsidRDefault="006C5190" w:rsidP="000C06D8">
      <w:pPr>
        <w:pStyle w:val="Heading3"/>
      </w:pPr>
      <w:r w:rsidRPr="00905B14">
        <w:t>Result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85"/>
        <w:gridCol w:w="6424"/>
      </w:tblGrid>
      <w:tr w:rsidR="006C5190" w:rsidRPr="00905B14" w14:paraId="1485AFAE" w14:textId="77777777" w:rsidTr="000833A9">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0755904" w14:textId="77777777" w:rsidR="006C5190" w:rsidRPr="00905B14" w:rsidRDefault="006C5190" w:rsidP="006C5190">
            <w:pPr>
              <w:rPr>
                <w:b/>
              </w:rPr>
            </w:pPr>
            <w:bookmarkStart w:id="46" w:name="OLE_LINK17"/>
            <w:bookmarkEnd w:id="32"/>
            <w:r w:rsidRPr="00905B14">
              <w:rPr>
                <w:b/>
              </w:rPr>
              <w:t>HTTP Code</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70E4CC7C" w14:textId="77777777" w:rsidR="006C5190" w:rsidRPr="00905B14" w:rsidRDefault="006C5190" w:rsidP="006C5190">
            <w:pPr>
              <w:rPr>
                <w:b/>
              </w:rPr>
            </w:pPr>
            <w:r w:rsidRPr="00905B14">
              <w:rPr>
                <w:b/>
              </w:rPr>
              <w:t>Result Description</w:t>
            </w:r>
          </w:p>
        </w:tc>
      </w:tr>
      <w:tr w:rsidR="006C5190" w:rsidRPr="00905B14" w14:paraId="5E4DF15F" w14:textId="77777777" w:rsidTr="000833A9">
        <w:tc>
          <w:tcPr>
            <w:tcW w:w="27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B158C9" w14:textId="77777777" w:rsidR="006C5190" w:rsidRPr="00905B14" w:rsidRDefault="006C5190" w:rsidP="006C5190">
            <w:r w:rsidRPr="00905B14">
              <w:t>200</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A8082A" w14:textId="77777777" w:rsidR="006C5190" w:rsidRPr="00905B14" w:rsidRDefault="006C5190" w:rsidP="006C5190">
            <w:r w:rsidRPr="00905B14">
              <w:t>Operation executed successfully</w:t>
            </w:r>
          </w:p>
        </w:tc>
      </w:tr>
    </w:tbl>
    <w:p w14:paraId="574F75E0" w14:textId="16204CB8" w:rsidR="00B76279" w:rsidRPr="00905B14" w:rsidRDefault="006C5190" w:rsidP="007A66FE">
      <w:pPr>
        <w:pStyle w:val="Heading3"/>
      </w:pPr>
      <w:r w:rsidRPr="00905B14">
        <w:t>Error Management</w:t>
      </w:r>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8"/>
        <w:gridCol w:w="1407"/>
        <w:gridCol w:w="6424"/>
      </w:tblGrid>
      <w:tr w:rsidR="006C5190" w:rsidRPr="00905B14" w14:paraId="369B776E" w14:textId="77777777" w:rsidTr="000833A9">
        <w:tc>
          <w:tcPr>
            <w:tcW w:w="1378"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C8A7EB9" w14:textId="77777777" w:rsidR="006C5190" w:rsidRPr="00905B14" w:rsidRDefault="006C5190" w:rsidP="006C5190">
            <w:pPr>
              <w:rPr>
                <w:b/>
              </w:rPr>
            </w:pPr>
            <w:r w:rsidRPr="00905B14">
              <w:rPr>
                <w:b/>
              </w:rPr>
              <w:t>HTTP Code</w:t>
            </w:r>
          </w:p>
        </w:tc>
        <w:tc>
          <w:tcPr>
            <w:tcW w:w="1407"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82C4724" w14:textId="77777777" w:rsidR="006C5190" w:rsidRPr="00905B14" w:rsidRDefault="006C5190" w:rsidP="006C5190">
            <w:pPr>
              <w:rPr>
                <w:b/>
              </w:rPr>
            </w:pPr>
            <w:r w:rsidRPr="00905B14">
              <w:rPr>
                <w:b/>
              </w:rPr>
              <w:t>Error Code</w:t>
            </w:r>
          </w:p>
        </w:tc>
        <w:tc>
          <w:tcPr>
            <w:tcW w:w="6424"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25B1F1F1" w14:textId="77777777" w:rsidR="006C5190" w:rsidRPr="00905B14" w:rsidRDefault="006C5190" w:rsidP="006C5190">
            <w:pPr>
              <w:rPr>
                <w:b/>
              </w:rPr>
            </w:pPr>
            <w:r w:rsidRPr="00905B14">
              <w:rPr>
                <w:b/>
              </w:rPr>
              <w:t>Error Description</w:t>
            </w:r>
          </w:p>
        </w:tc>
      </w:tr>
      <w:tr w:rsidR="006C5190" w:rsidRPr="00905B14" w14:paraId="6B5E1580" w14:textId="77777777" w:rsidTr="000833A9">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417861" w14:textId="77777777" w:rsidR="006C5190" w:rsidRPr="00905B14" w:rsidRDefault="006C5190" w:rsidP="006C5190">
            <w:r w:rsidRPr="00905B14">
              <w:t>500</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B3C44E" w14:textId="77777777" w:rsidR="006C5190" w:rsidRPr="00905B14" w:rsidRDefault="006C5190" w:rsidP="006C5190">
            <w:r w:rsidRPr="00905B14">
              <w:t>500</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7EBE79" w14:textId="77777777" w:rsidR="006C5190" w:rsidRPr="00905B14" w:rsidRDefault="006C5190" w:rsidP="000833A9">
            <w:pPr>
              <w:pStyle w:val="CodeSample"/>
              <w:rPr>
                <w:lang w:val="en-US"/>
              </w:rPr>
            </w:pPr>
            <w:r w:rsidRPr="00905B14">
              <w:rPr>
                <w:lang w:val="en-US"/>
              </w:rPr>
              <w:t>Generic Error</w:t>
            </w:r>
          </w:p>
        </w:tc>
      </w:tr>
      <w:tr w:rsidR="006C5190" w:rsidRPr="00905B14" w14:paraId="1E692697" w14:textId="77777777" w:rsidTr="000833A9">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6BBEEC" w14:textId="77777777" w:rsidR="006C5190" w:rsidRPr="00905B14" w:rsidRDefault="006C5190" w:rsidP="006C5190">
            <w:r w:rsidRPr="00905B14">
              <w:t>401</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881B1C" w14:textId="77777777" w:rsidR="006C5190" w:rsidRPr="00905B14" w:rsidRDefault="006C5190" w:rsidP="006C5190">
            <w:r w:rsidRPr="00905B14">
              <w:t>401</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84BD91" w14:textId="77777777" w:rsidR="006C5190" w:rsidRPr="00905B14" w:rsidRDefault="006C5190" w:rsidP="000833A9">
            <w:pPr>
              <w:pStyle w:val="CodeSample"/>
              <w:rPr>
                <w:lang w:val="en-US"/>
              </w:rPr>
            </w:pPr>
            <w:r w:rsidRPr="00905B14">
              <w:rPr>
                <w:lang w:val="en-US"/>
              </w:rPr>
              <w:t xml:space="preserve">Unauthorized / {Header Token} could be missing or expired </w:t>
            </w:r>
          </w:p>
        </w:tc>
      </w:tr>
      <w:tr w:rsidR="006C5190" w:rsidRPr="00905B14" w14:paraId="323E348D" w14:textId="77777777" w:rsidTr="000833A9">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FA2A33" w14:textId="77777777" w:rsidR="006C5190" w:rsidRPr="00905B14" w:rsidRDefault="006C5190" w:rsidP="006C5190">
            <w:r w:rsidRPr="00905B14">
              <w:t>400</w:t>
            </w:r>
          </w:p>
        </w:tc>
        <w:tc>
          <w:tcPr>
            <w:tcW w:w="14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31BAFA" w14:textId="77777777" w:rsidR="006C5190" w:rsidRPr="00905B14" w:rsidRDefault="006C5190" w:rsidP="006C5190">
            <w:r w:rsidRPr="00905B14">
              <w:t>400</w:t>
            </w:r>
          </w:p>
        </w:tc>
        <w:tc>
          <w:tcPr>
            <w:tcW w:w="64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EB122" w14:textId="77777777" w:rsidR="006C5190" w:rsidRPr="00905B14" w:rsidRDefault="006C5190" w:rsidP="000833A9">
            <w:pPr>
              <w:pStyle w:val="CodeSample"/>
              <w:rPr>
                <w:lang w:val="en-US"/>
              </w:rPr>
            </w:pPr>
            <w:r w:rsidRPr="00905B14">
              <w:rPr>
                <w:lang w:val="en-US"/>
              </w:rPr>
              <w:t>Bad request</w:t>
            </w:r>
          </w:p>
        </w:tc>
      </w:tr>
    </w:tbl>
    <w:p w14:paraId="1DCC900D" w14:textId="77777777" w:rsidR="00175A6D" w:rsidRPr="00905B14" w:rsidRDefault="00175A6D" w:rsidP="003828BA">
      <w:pPr>
        <w:pStyle w:val="Heading2"/>
        <w:sectPr w:rsidR="00175A6D" w:rsidRPr="00905B14" w:rsidSect="00CD7F33">
          <w:pgSz w:w="15840" w:h="20160" w:code="5"/>
          <w:pgMar w:top="1440" w:right="1440" w:bottom="1440" w:left="1440" w:header="720" w:footer="619" w:gutter="0"/>
          <w:cols w:space="720"/>
          <w:docGrid w:linePitch="360"/>
        </w:sectPr>
      </w:pPr>
      <w:bookmarkStart w:id="47" w:name="_Toc115182697"/>
      <w:bookmarkEnd w:id="46"/>
    </w:p>
    <w:p w14:paraId="2723D68B" w14:textId="19F5BFFD" w:rsidR="00601A79" w:rsidRPr="00905B14" w:rsidRDefault="00F60334" w:rsidP="003828BA">
      <w:pPr>
        <w:pStyle w:val="Heading2"/>
      </w:pPr>
      <w:bookmarkStart w:id="48" w:name="_Toc218867390"/>
      <w:r w:rsidRPr="00905B14">
        <w:t>POST</w:t>
      </w:r>
      <w:r w:rsidR="003F7272" w:rsidRPr="00905B14">
        <w:t xml:space="preserve"> </w:t>
      </w:r>
      <w:r w:rsidR="00612FB1" w:rsidRPr="00905B14">
        <w:t>-</w:t>
      </w:r>
      <w:r w:rsidR="003F7272" w:rsidRPr="00905B14">
        <w:t xml:space="preserve"> </w:t>
      </w:r>
      <w:r w:rsidR="00612FB1" w:rsidRPr="00905B14">
        <w:t xml:space="preserve">KPI </w:t>
      </w:r>
      <w:bookmarkEnd w:id="47"/>
      <w:r w:rsidR="003E64A7" w:rsidRPr="00905B14">
        <w:t>DRILLDOWN</w:t>
      </w:r>
      <w:bookmarkEnd w:id="48"/>
    </w:p>
    <w:p w14:paraId="7F1FF9C7" w14:textId="74800FB9" w:rsidR="00550D39" w:rsidRPr="00905B14" w:rsidRDefault="4B047ABB" w:rsidP="00550D39">
      <w:pPr>
        <w:rPr>
          <w:rFonts w:cs="Calibri"/>
        </w:rPr>
      </w:pPr>
      <w:r w:rsidRPr="00905B14">
        <w:t xml:space="preserve">The KPI drilldown API is part of the </w:t>
      </w:r>
      <w:r w:rsidR="00D23914">
        <w:t>IAI</w:t>
      </w:r>
      <w:r w:rsidRPr="00905B14">
        <w:t xml:space="preserve">-SmartKPI-Middleware Microservice that is invoked and consumed by the UI. It is a POST call to the Smart KPI </w:t>
      </w:r>
      <w:r w:rsidR="00D23914">
        <w:t>IAI</w:t>
      </w:r>
      <w:r w:rsidRPr="00905B14">
        <w:t xml:space="preserve"> server hosted at the backend to get the contributing and influencing KPI details (external IDs)</w:t>
      </w:r>
      <w:r w:rsidR="00977AD2" w:rsidRPr="00905B14">
        <w:t xml:space="preserve"> which are displayed to the user </w:t>
      </w:r>
      <w:r w:rsidR="00B2386F" w:rsidRPr="00905B14">
        <w:t>on clicking on the KPI tile</w:t>
      </w:r>
      <w:r w:rsidRPr="00905B14">
        <w:t xml:space="preserve">. </w:t>
      </w:r>
      <w:bookmarkStart w:id="49" w:name="OLE_LINK34"/>
      <w:bookmarkStart w:id="50" w:name="OLE_LINK16"/>
      <w:r w:rsidR="00756457" w:rsidRPr="00905B14">
        <w:rPr>
          <w:rFonts w:cs="Calibri"/>
          <w:color w:val="000000" w:themeColor="text1"/>
        </w:rPr>
        <w:t>The drilldown</w:t>
      </w:r>
      <w:r w:rsidR="00B2386F" w:rsidRPr="00905B14">
        <w:rPr>
          <w:rFonts w:cs="Calibri"/>
          <w:color w:val="000000" w:themeColor="text1"/>
        </w:rPr>
        <w:t xml:space="preserve"> details</w:t>
      </w:r>
      <w:r w:rsidR="00756457" w:rsidRPr="00905B14">
        <w:rPr>
          <w:rFonts w:cs="Calibri"/>
          <w:color w:val="000000" w:themeColor="text1"/>
        </w:rPr>
        <w:t xml:space="preserve"> displayed to a user </w:t>
      </w:r>
      <w:r w:rsidR="003F7272" w:rsidRPr="00905B14">
        <w:rPr>
          <w:rFonts w:cs="Calibri"/>
          <w:color w:val="000000" w:themeColor="text1"/>
        </w:rPr>
        <w:t>are</w:t>
      </w:r>
      <w:r w:rsidR="00756457" w:rsidRPr="00905B14">
        <w:rPr>
          <w:rFonts w:cs="Calibri"/>
          <w:color w:val="000000" w:themeColor="text1"/>
        </w:rPr>
        <w:t xml:space="preserve"> based on the user</w:t>
      </w:r>
      <w:r w:rsidR="004E0E5A" w:rsidRPr="00905B14">
        <w:rPr>
          <w:rFonts w:cs="Calibri"/>
          <w:color w:val="000000" w:themeColor="text1"/>
        </w:rPr>
        <w:t>'</w:t>
      </w:r>
      <w:r w:rsidR="00756457" w:rsidRPr="00905B14">
        <w:rPr>
          <w:rFonts w:cs="Calibri"/>
          <w:color w:val="000000" w:themeColor="text1"/>
        </w:rPr>
        <w:t xml:space="preserve">s role authorizations, which the Drilldown API fetches from a People Management API. For more information on how this API communicates with the People Management component, refer to the </w:t>
      </w:r>
      <w:bookmarkEnd w:id="49"/>
      <w:r w:rsidR="00756457" w:rsidRPr="00905B14">
        <w:fldChar w:fldCharType="begin"/>
      </w:r>
      <w:r w:rsidR="00756457" w:rsidRPr="00905B14">
        <w:instrText>HYPERLINK "https://industryxdevhub.accenture.com/assetdetails/64"</w:instrText>
      </w:r>
      <w:r w:rsidR="00756457" w:rsidRPr="00905B14">
        <w:fldChar w:fldCharType="separate"/>
      </w:r>
      <w:r w:rsidR="003F7272" w:rsidRPr="00905B14">
        <w:rPr>
          <w:rStyle w:val="Hyperlink"/>
          <w:rFonts w:cs="Calibri"/>
        </w:rPr>
        <w:t>People Management Integration with Smart KPIs document</w:t>
      </w:r>
      <w:r w:rsidR="00756457" w:rsidRPr="00905B14">
        <w:rPr>
          <w:rStyle w:val="Hyperlink"/>
          <w:rFonts w:cs="Calibri"/>
        </w:rPr>
        <w:fldChar w:fldCharType="end"/>
      </w:r>
      <w:r w:rsidR="00756457" w:rsidRPr="00905B14">
        <w:rPr>
          <w:rFonts w:cs="Calibri"/>
          <w:color w:val="000000" w:themeColor="text1"/>
        </w:rPr>
        <w:t xml:space="preserve">. </w:t>
      </w:r>
      <w:bookmarkEnd w:id="50"/>
      <w:r w:rsidR="00550D39" w:rsidRPr="00905B14">
        <w:rPr>
          <w:rFonts w:cs="Calibri"/>
        </w:rPr>
        <w:t>To fetch the KPI drilldown, the authorization token must exist.</w:t>
      </w:r>
    </w:p>
    <w:p w14:paraId="2C6816CF" w14:textId="21C8DD97" w:rsidR="00204E2C" w:rsidRPr="00905B14" w:rsidRDefault="00204E2C" w:rsidP="00204E2C">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65"/>
        <w:gridCol w:w="10085"/>
      </w:tblGrid>
      <w:tr w:rsidR="00204E2C" w:rsidRPr="00905B14" w14:paraId="4E368B5C" w14:textId="77777777">
        <w:trPr>
          <w:trHeight w:val="161"/>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112EB3D" w14:textId="77777777" w:rsidR="00204E2C" w:rsidRPr="00905B14" w:rsidRDefault="00204E2C" w:rsidP="00204E2C">
            <w:pPr>
              <w:spacing w:after="0"/>
            </w:pPr>
            <w:r w:rsidRPr="00905B14">
              <w:t>PROTOCOL</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D7787F" w14:textId="17CD5371" w:rsidR="00204E2C" w:rsidRPr="00905B14" w:rsidRDefault="00204E2C" w:rsidP="00F85DC3">
            <w:pPr>
              <w:pStyle w:val="CodeSample"/>
              <w:rPr>
                <w:lang w:val="en-US"/>
              </w:rPr>
            </w:pPr>
            <w:r w:rsidRPr="00905B14">
              <w:rPr>
                <w:lang w:val="en-US"/>
              </w:rPr>
              <w:t>HTTPS</w:t>
            </w:r>
          </w:p>
        </w:tc>
      </w:tr>
      <w:tr w:rsidR="00204E2C" w:rsidRPr="00905B14" w14:paraId="1730F79D" w14:textId="77777777">
        <w:trPr>
          <w:trHeight w:val="119"/>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D8D1F91" w14:textId="3795745A" w:rsidR="00204E2C" w:rsidRPr="00905B14" w:rsidRDefault="00204E2C" w:rsidP="00204E2C">
            <w:pPr>
              <w:spacing w:after="0"/>
            </w:pPr>
            <w:r w:rsidRPr="00905B14">
              <w:t xml:space="preserve">PATH </w:t>
            </w:r>
            <w:r w:rsidR="008F3861" w:rsidRPr="00905B14">
              <w:t>(</w:t>
            </w:r>
            <w:r w:rsidRPr="00905B14">
              <w:t>Public Exposure</w:t>
            </w:r>
            <w:r w:rsidR="008F3861" w:rsidRPr="00905B14">
              <w:t>)</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1906066B" w14:textId="5FEDF753" w:rsidR="00204E2C" w:rsidRPr="00905B14" w:rsidRDefault="00204E2C" w:rsidP="00F85DC3">
            <w:pPr>
              <w:pStyle w:val="CodeSample"/>
              <w:rPr>
                <w:lang w:val="en-US"/>
              </w:rPr>
            </w:pPr>
            <w:hyperlink r:id="rId33" w:history="1">
              <w:r w:rsidRPr="00905B14">
                <w:rPr>
                  <w:rStyle w:val="Hyperlink"/>
                  <w:lang w:val="en-US"/>
                </w:rPr>
                <w:t>https://apim-aot-azure-dev.azure-api.net/api/smartkpi/assets/{assetid}/kpis/{kpiname}/drilldown</w:t>
              </w:r>
            </w:hyperlink>
          </w:p>
        </w:tc>
      </w:tr>
      <w:tr w:rsidR="00204E2C" w:rsidRPr="00905B14" w14:paraId="1C55CB3B" w14:textId="77777777">
        <w:trPr>
          <w:trHeight w:val="134"/>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C97F31D" w14:textId="77777777" w:rsidR="00204E2C" w:rsidRPr="00905B14" w:rsidRDefault="00204E2C" w:rsidP="00204E2C">
            <w:pPr>
              <w:spacing w:after="0"/>
            </w:pPr>
            <w:r w:rsidRPr="00905B14">
              <w:t>METHOD</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C567866" w14:textId="7E44F79F" w:rsidR="00204E2C" w:rsidRPr="00905B14" w:rsidRDefault="00204E2C" w:rsidP="00F85DC3">
            <w:pPr>
              <w:pStyle w:val="CodeSample"/>
              <w:rPr>
                <w:lang w:val="en-US"/>
              </w:rPr>
            </w:pPr>
            <w:r w:rsidRPr="00905B14">
              <w:rPr>
                <w:lang w:val="en-US"/>
              </w:rPr>
              <w:t>POST</w:t>
            </w:r>
          </w:p>
        </w:tc>
      </w:tr>
      <w:tr w:rsidR="00204E2C" w:rsidRPr="00905B14" w14:paraId="61DE802A" w14:textId="77777777">
        <w:trPr>
          <w:trHeight w:val="262"/>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26258BF" w14:textId="77777777" w:rsidR="00204E2C" w:rsidRPr="00905B14" w:rsidRDefault="00204E2C" w:rsidP="00204E2C">
            <w:pPr>
              <w:spacing w:after="0"/>
            </w:pPr>
            <w:r w:rsidRPr="00905B14">
              <w:t>CONTENT TYPE</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1F367B6" w14:textId="77777777" w:rsidR="00204E2C" w:rsidRPr="00905B14" w:rsidRDefault="00204E2C" w:rsidP="00F85DC3">
            <w:pPr>
              <w:pStyle w:val="CodeSample"/>
              <w:rPr>
                <w:lang w:val="en-US"/>
              </w:rPr>
            </w:pPr>
            <w:r w:rsidRPr="00905B14">
              <w:rPr>
                <w:lang w:val="en-US"/>
              </w:rPr>
              <w:t>application / json</w:t>
            </w:r>
          </w:p>
        </w:tc>
      </w:tr>
      <w:tr w:rsidR="00204E2C" w:rsidRPr="00905B14" w14:paraId="27932E95" w14:textId="77777777">
        <w:trPr>
          <w:trHeight w:val="262"/>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FE7BD4D" w14:textId="77777777" w:rsidR="00204E2C" w:rsidRPr="00905B14" w:rsidRDefault="00204E2C" w:rsidP="00204E2C">
            <w:pPr>
              <w:spacing w:after="0"/>
            </w:pPr>
            <w:r w:rsidRPr="00905B14">
              <w:t>Request URL</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45173D30" w14:textId="754CA11A" w:rsidR="00204E2C" w:rsidRPr="00905B14" w:rsidRDefault="00204E2C" w:rsidP="00F85DC3">
            <w:pPr>
              <w:pStyle w:val="CodeSample"/>
              <w:rPr>
                <w:lang w:val="en-US"/>
              </w:rPr>
            </w:pPr>
            <w:hyperlink r:id="rId34" w:history="1">
              <w:r w:rsidRPr="00905B14">
                <w:rPr>
                  <w:rStyle w:val="Hyperlink"/>
                  <w:lang w:val="en-US"/>
                </w:rPr>
                <w:t>https://apim-aot-azure-dev.azure-api.net/api/smartkpi/assets/C-B1-G1-R1-BDMP1/kpis/f4d5e9dc-93d4-481b-a230-d10ec57308bd/drilldown</w:t>
              </w:r>
            </w:hyperlink>
          </w:p>
        </w:tc>
      </w:tr>
      <w:tr w:rsidR="00204E2C" w:rsidRPr="00905B14" w14:paraId="3FFE0A13" w14:textId="77777777">
        <w:trPr>
          <w:trHeight w:val="262"/>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46EE34B" w14:textId="77777777" w:rsidR="00204E2C" w:rsidRPr="00905B14" w:rsidRDefault="00204E2C" w:rsidP="00204E2C">
            <w:pPr>
              <w:spacing w:after="0"/>
            </w:pPr>
            <w:bookmarkStart w:id="51" w:name="OLE_LINK9"/>
            <w:r w:rsidRPr="00905B14">
              <w:t>JSON Request Body</w:t>
            </w:r>
            <w:bookmarkEnd w:id="51"/>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D1293EE" w14:textId="77777777" w:rsidR="00204E2C" w:rsidRPr="00905B14" w:rsidRDefault="00204E2C" w:rsidP="00F85DC3">
            <w:pPr>
              <w:pStyle w:val="CodeSample"/>
              <w:rPr>
                <w:lang w:val="en-US"/>
              </w:rPr>
            </w:pPr>
            <w:r w:rsidRPr="00905B14">
              <w:rPr>
                <w:lang w:val="en-US"/>
              </w:rPr>
              <w:t>{</w:t>
            </w:r>
          </w:p>
          <w:p w14:paraId="0CC1E994" w14:textId="77777777" w:rsidR="00204E2C" w:rsidRPr="00905B14" w:rsidRDefault="00204E2C" w:rsidP="00F85DC3">
            <w:pPr>
              <w:pStyle w:val="CodeSample"/>
              <w:rPr>
                <w:lang w:val="en-US"/>
              </w:rPr>
            </w:pPr>
            <w:r w:rsidRPr="00905B14">
              <w:rPr>
                <w:lang w:val="en-US"/>
              </w:rPr>
              <w:t>"startdate":"2023-12-01T09:00:39.308Z",</w:t>
            </w:r>
          </w:p>
          <w:p w14:paraId="062A9D9F" w14:textId="77777777" w:rsidR="00204E2C" w:rsidRPr="00905B14" w:rsidRDefault="00204E2C" w:rsidP="00F85DC3">
            <w:pPr>
              <w:pStyle w:val="CodeSample"/>
              <w:rPr>
                <w:lang w:val="en-US"/>
              </w:rPr>
            </w:pPr>
            <w:r w:rsidRPr="00905B14">
              <w:rPr>
                <w:lang w:val="en-US"/>
              </w:rPr>
              <w:t>"enddate":"2023-12-01T09:00:39.308Z",</w:t>
            </w:r>
          </w:p>
          <w:p w14:paraId="2BEDA1D9" w14:textId="77777777" w:rsidR="00204E2C" w:rsidRPr="00905B14" w:rsidRDefault="00204E2C" w:rsidP="00F85DC3">
            <w:pPr>
              <w:pStyle w:val="CodeSample"/>
              <w:rPr>
                <w:lang w:val="en-US"/>
              </w:rPr>
            </w:pPr>
            <w:r w:rsidRPr="00905B14">
              <w:rPr>
                <w:lang w:val="en-US"/>
              </w:rPr>
              <w:t>"calendarOption":"noselection"</w:t>
            </w:r>
          </w:p>
          <w:p w14:paraId="5666C770" w14:textId="77777777" w:rsidR="00204E2C" w:rsidRPr="00905B14" w:rsidRDefault="00204E2C" w:rsidP="00F85DC3">
            <w:pPr>
              <w:pStyle w:val="CodeSample"/>
              <w:rPr>
                <w:lang w:val="en-US"/>
              </w:rPr>
            </w:pPr>
            <w:r w:rsidRPr="00905B14">
              <w:rPr>
                <w:lang w:val="en-US"/>
              </w:rPr>
              <w:t>}</w:t>
            </w:r>
          </w:p>
        </w:tc>
      </w:tr>
      <w:tr w:rsidR="00204E2C" w:rsidRPr="00905B14" w14:paraId="7A8CB47D" w14:textId="77777777">
        <w:trPr>
          <w:trHeight w:val="262"/>
        </w:trPr>
        <w:tc>
          <w:tcPr>
            <w:tcW w:w="2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FD55472" w14:textId="77777777" w:rsidR="00204E2C" w:rsidRPr="00905B14" w:rsidRDefault="00204E2C" w:rsidP="00204E2C">
            <w:pPr>
              <w:spacing w:after="0"/>
            </w:pPr>
            <w:r w:rsidRPr="00905B14">
              <w:t>JSON Response</w:t>
            </w:r>
          </w:p>
        </w:tc>
        <w:tc>
          <w:tcPr>
            <w:tcW w:w="980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6154F37" w14:textId="77777777" w:rsidR="00204E2C" w:rsidRPr="00905B14" w:rsidRDefault="00204E2C" w:rsidP="00F85DC3">
            <w:pPr>
              <w:pStyle w:val="CodeSample"/>
              <w:rPr>
                <w:lang w:val="en-US"/>
              </w:rPr>
            </w:pPr>
            <w:hyperlink r:id="rId35" w:history="1">
              <w:r w:rsidRPr="00905B14">
                <w:rPr>
                  <w:rStyle w:val="Hyperlink"/>
                  <w:lang w:val="en-US"/>
                </w:rPr>
                <w:t>Link</w:t>
              </w:r>
            </w:hyperlink>
          </w:p>
        </w:tc>
      </w:tr>
    </w:tbl>
    <w:p w14:paraId="28CD23A9" w14:textId="3C1C8005" w:rsidR="00DF2A4E" w:rsidRPr="00905B14" w:rsidRDefault="00204E2C" w:rsidP="00204E2C">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3"/>
        <w:gridCol w:w="6414"/>
        <w:gridCol w:w="1515"/>
        <w:gridCol w:w="1524"/>
        <w:gridCol w:w="1294"/>
      </w:tblGrid>
      <w:tr w:rsidR="00B46802" w:rsidRPr="00905B14" w14:paraId="14EBB091" w14:textId="77777777">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948140" w14:textId="77777777" w:rsidR="00B46802" w:rsidRPr="00905B14" w:rsidRDefault="00B46802" w:rsidP="00A21D49">
            <w:pPr>
              <w:spacing w:after="0"/>
              <w:rPr>
                <w:rFonts w:cs="Calibri"/>
              </w:rPr>
            </w:pPr>
            <w:r w:rsidRPr="00905B14">
              <w:rPr>
                <w:rFonts w:cs="Calibri"/>
                <w:b/>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2F29FA" w14:textId="77777777" w:rsidR="00B46802" w:rsidRPr="00905B14" w:rsidRDefault="00B46802" w:rsidP="00A21D49">
            <w:pPr>
              <w:spacing w:after="0"/>
              <w:rPr>
                <w:rFonts w:cs="Calibri"/>
              </w:rPr>
            </w:pPr>
            <w:r w:rsidRPr="00905B14">
              <w:rPr>
                <w:rFonts w:cs="Calibri"/>
                <w:b/>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6A185C" w14:textId="77777777" w:rsidR="00B46802" w:rsidRPr="00905B14" w:rsidRDefault="00B46802" w:rsidP="00A21D49">
            <w:pPr>
              <w:spacing w:after="0"/>
              <w:rPr>
                <w:rFonts w:cs="Calibri"/>
              </w:rPr>
            </w:pPr>
            <w:r w:rsidRPr="00905B14">
              <w:rPr>
                <w:rFonts w:cs="Calibri"/>
                <w:b/>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3578A1" w14:textId="77777777" w:rsidR="00B46802" w:rsidRPr="00905B14" w:rsidRDefault="00B46802" w:rsidP="00A21D49">
            <w:pPr>
              <w:spacing w:after="0"/>
              <w:rPr>
                <w:rFonts w:cs="Calibri"/>
                <w:b/>
              </w:rPr>
            </w:pPr>
            <w:r w:rsidRPr="00905B14">
              <w:rPr>
                <w:rFonts w:cs="Calibri"/>
                <w:b/>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61B864" w14:textId="77777777" w:rsidR="00B46802" w:rsidRPr="00905B14" w:rsidRDefault="00B46802" w:rsidP="00A21D49">
            <w:pPr>
              <w:spacing w:after="0"/>
              <w:rPr>
                <w:rFonts w:cs="Calibri"/>
              </w:rPr>
            </w:pPr>
            <w:r w:rsidRPr="00905B14">
              <w:rPr>
                <w:rFonts w:cs="Calibri"/>
                <w:b/>
              </w:rPr>
              <w:t>Type</w:t>
            </w:r>
          </w:p>
        </w:tc>
      </w:tr>
      <w:tr w:rsidR="00B46802" w:rsidRPr="00905B14" w14:paraId="5748FF63" w14:textId="77777777">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30E17528" w14:textId="77777777" w:rsidR="00B46802" w:rsidRPr="00905B14" w:rsidRDefault="00B46802" w:rsidP="00A21D49">
            <w:pPr>
              <w:spacing w:after="0"/>
              <w:rPr>
                <w:rFonts w:cs="Calibri"/>
              </w:rPr>
            </w:pPr>
            <w:r w:rsidRPr="00905B14">
              <w:rPr>
                <w:rFonts w:cs="Calibri"/>
              </w:rPr>
              <w:t>Authorization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54584823" w14:textId="77777777" w:rsidR="00B46802" w:rsidRPr="00905B14" w:rsidRDefault="00B46802" w:rsidP="0076702A">
            <w:pPr>
              <w:pStyle w:val="CodeSample"/>
              <w:rPr>
                <w:lang w:val="en-US"/>
              </w:rPr>
            </w:pPr>
            <w:r w:rsidRPr="00905B14">
              <w:rPr>
                <w:lang w:val="en-US"/>
              </w:rPr>
              <w:t>Token acquired from Azure AD based on the user credentials for further API calls. e.g., msal.accesstoken : { token: "&lt;token value&gt;"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9D440ED" w14:textId="77777777" w:rsidR="00B46802" w:rsidRPr="00905B14" w:rsidRDefault="00B46802" w:rsidP="00A21D49">
            <w:pPr>
              <w:spacing w:after="0"/>
              <w:rPr>
                <w:rFonts w:cs="Calibri"/>
              </w:rPr>
            </w:pPr>
            <w:r w:rsidRPr="00905B14">
              <w:rPr>
                <w:rFonts w:cs="Calibri"/>
              </w:rPr>
              <w:t>M-Public</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ECBB89D" w14:textId="77777777" w:rsidR="00B46802" w:rsidRPr="00905B14" w:rsidRDefault="00B46802" w:rsidP="00A21D49">
            <w:pPr>
              <w:spacing w:after="0"/>
              <w:rPr>
                <w:rFonts w:cs="Calibri"/>
              </w:rPr>
            </w:pPr>
            <w:r w:rsidRPr="00905B14">
              <w:rPr>
                <w:rFonts w:cs="Calibri"/>
              </w:rPr>
              <w:t>-</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87623D2" w14:textId="77777777" w:rsidR="00B46802" w:rsidRPr="00905B14" w:rsidRDefault="00B46802" w:rsidP="00A21D49">
            <w:pPr>
              <w:spacing w:after="0"/>
              <w:rPr>
                <w:rFonts w:cs="Calibri"/>
              </w:rPr>
            </w:pPr>
            <w:r w:rsidRPr="00905B14">
              <w:rPr>
                <w:rFonts w:cs="Calibri"/>
              </w:rPr>
              <w:t>String</w:t>
            </w:r>
          </w:p>
        </w:tc>
      </w:tr>
    </w:tbl>
    <w:p w14:paraId="0A6C1133" w14:textId="2FA1B39A" w:rsidR="00550D39" w:rsidRPr="00905B14" w:rsidRDefault="00B46802" w:rsidP="00B46802">
      <w:pPr>
        <w:pStyle w:val="Heading3"/>
      </w:pPr>
      <w:r w:rsidRPr="00905B14">
        <w:t xml:space="preserve">Input </w:t>
      </w:r>
      <w:r w:rsidR="009F6FAC" w:rsidRPr="00905B14">
        <w:t>Path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3"/>
        <w:gridCol w:w="6414"/>
        <w:gridCol w:w="1515"/>
        <w:gridCol w:w="1524"/>
        <w:gridCol w:w="1294"/>
      </w:tblGrid>
      <w:tr w:rsidR="009F6FAC" w:rsidRPr="00905B14" w14:paraId="59C04565" w14:textId="77777777">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005505" w14:textId="77777777" w:rsidR="009F6FAC" w:rsidRPr="00905B14" w:rsidRDefault="009F6FAC" w:rsidP="00A21D49">
            <w:pPr>
              <w:spacing w:after="0"/>
              <w:rPr>
                <w:rFonts w:cs="Calibri"/>
              </w:rPr>
            </w:pPr>
            <w:r w:rsidRPr="00905B14">
              <w:rPr>
                <w:rFonts w:cs="Calibri"/>
                <w:b/>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CA5B1C" w14:textId="77777777" w:rsidR="009F6FAC" w:rsidRPr="00905B14" w:rsidRDefault="009F6FAC" w:rsidP="00A21D49">
            <w:pPr>
              <w:spacing w:after="0"/>
              <w:rPr>
                <w:rFonts w:cs="Calibri"/>
              </w:rPr>
            </w:pPr>
            <w:r w:rsidRPr="00905B14">
              <w:rPr>
                <w:rFonts w:cs="Calibri"/>
                <w:b/>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162727" w14:textId="77777777" w:rsidR="009F6FAC" w:rsidRPr="00905B14" w:rsidRDefault="009F6FAC" w:rsidP="00A21D49">
            <w:pPr>
              <w:spacing w:after="0"/>
              <w:rPr>
                <w:rFonts w:cs="Calibri"/>
              </w:rPr>
            </w:pPr>
            <w:r w:rsidRPr="00905B14">
              <w:rPr>
                <w:rFonts w:cs="Calibri"/>
                <w:b/>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EE8BEE3" w14:textId="77777777" w:rsidR="009F6FAC" w:rsidRPr="00905B14" w:rsidRDefault="009F6FAC" w:rsidP="00A21D49">
            <w:pPr>
              <w:spacing w:after="0"/>
              <w:rPr>
                <w:rFonts w:cs="Calibri"/>
                <w:b/>
              </w:rPr>
            </w:pPr>
            <w:r w:rsidRPr="00905B14">
              <w:rPr>
                <w:rFonts w:cs="Calibri"/>
                <w:b/>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EFDB63" w14:textId="77777777" w:rsidR="009F6FAC" w:rsidRPr="00905B14" w:rsidRDefault="009F6FAC" w:rsidP="00A21D49">
            <w:pPr>
              <w:spacing w:after="0"/>
              <w:rPr>
                <w:rFonts w:cs="Calibri"/>
              </w:rPr>
            </w:pPr>
            <w:r w:rsidRPr="00905B14">
              <w:rPr>
                <w:rFonts w:cs="Calibri"/>
                <w:b/>
              </w:rPr>
              <w:t>Type</w:t>
            </w:r>
          </w:p>
        </w:tc>
      </w:tr>
      <w:tr w:rsidR="009F6FAC" w:rsidRPr="00905B14" w14:paraId="3AC897F5"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40332B21" w14:textId="77777777" w:rsidR="009F6FAC" w:rsidRPr="00905B14" w:rsidRDefault="009F6FAC" w:rsidP="00A21D49">
            <w:pPr>
              <w:spacing w:after="0"/>
              <w:rPr>
                <w:rFonts w:cs="Calibri"/>
              </w:rPr>
            </w:pPr>
            <w:r w:rsidRPr="00905B14">
              <w:rPr>
                <w:rFonts w:cs="Calibri"/>
              </w:rPr>
              <w:t>assetid</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60A5900" w14:textId="77777777" w:rsidR="009F6FAC" w:rsidRPr="00905B14" w:rsidRDefault="009F6FAC" w:rsidP="00640956">
            <w:pPr>
              <w:pStyle w:val="CodeSample"/>
              <w:rPr>
                <w:lang w:val="en-US"/>
              </w:rPr>
            </w:pPr>
            <w:r w:rsidRPr="00905B14">
              <w:rPr>
                <w:lang w:val="en-US"/>
              </w:rPr>
              <w:t>The external ID of the KPI the asset is linked to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604F777"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17967F5A"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3A0617D" w14:textId="77777777" w:rsidR="009F6FAC" w:rsidRPr="00905B14" w:rsidRDefault="009F6FAC" w:rsidP="00A21D49">
            <w:pPr>
              <w:spacing w:after="0"/>
              <w:rPr>
                <w:rFonts w:cs="Calibri"/>
              </w:rPr>
            </w:pPr>
            <w:r w:rsidRPr="00905B14">
              <w:rPr>
                <w:rFonts w:cs="Calibri"/>
              </w:rPr>
              <w:t>String</w:t>
            </w:r>
          </w:p>
        </w:tc>
      </w:tr>
      <w:tr w:rsidR="009F6FAC" w:rsidRPr="00905B14" w14:paraId="42739854"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C7A578A" w14:textId="77777777" w:rsidR="009F6FAC" w:rsidRPr="00905B14" w:rsidRDefault="009F6FAC" w:rsidP="00A21D49">
            <w:pPr>
              <w:spacing w:after="0"/>
              <w:rPr>
                <w:rFonts w:cs="Calibri"/>
              </w:rPr>
            </w:pPr>
            <w:r w:rsidRPr="00905B14">
              <w:rPr>
                <w:rFonts w:cs="Calibri"/>
              </w:rPr>
              <w:t>assetName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3C7D1230" w14:textId="77777777" w:rsidR="009F6FAC" w:rsidRPr="00905B14" w:rsidRDefault="009F6FAC" w:rsidP="00640956">
            <w:pPr>
              <w:pStyle w:val="CodeSample"/>
              <w:rPr>
                <w:lang w:val="en-US"/>
              </w:rPr>
            </w:pPr>
            <w:r w:rsidRPr="00905B14">
              <w:rPr>
                <w:lang w:val="en-US"/>
              </w:rPr>
              <w:t>The Name of the KPI the asset is linked to</w:t>
            </w:r>
          </w:p>
        </w:tc>
        <w:tc>
          <w:tcPr>
            <w:tcW w:w="1473" w:type="dxa"/>
            <w:tcBorders>
              <w:top w:val="single" w:sz="4" w:space="0" w:color="auto"/>
              <w:left w:val="single" w:sz="4" w:space="0" w:color="auto"/>
              <w:bottom w:val="single" w:sz="4" w:space="0" w:color="auto"/>
              <w:right w:val="single" w:sz="4" w:space="0" w:color="auto"/>
            </w:tcBorders>
            <w:vAlign w:val="center"/>
            <w:hideMark/>
          </w:tcPr>
          <w:p w14:paraId="252F991A"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2E112FDF"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6466450B" w14:textId="77777777" w:rsidR="009F6FAC" w:rsidRPr="00905B14" w:rsidRDefault="009F6FAC" w:rsidP="00A21D49">
            <w:pPr>
              <w:spacing w:after="0"/>
              <w:rPr>
                <w:rFonts w:cs="Calibri"/>
              </w:rPr>
            </w:pPr>
            <w:r w:rsidRPr="00905B14">
              <w:rPr>
                <w:rFonts w:cs="Calibri"/>
              </w:rPr>
              <w:t>String</w:t>
            </w:r>
          </w:p>
        </w:tc>
      </w:tr>
      <w:tr w:rsidR="009F6FAC" w:rsidRPr="00905B14" w14:paraId="6A131C96"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67A7A67B" w14:textId="77777777" w:rsidR="009F6FAC" w:rsidRPr="00905B14" w:rsidRDefault="009F6FAC" w:rsidP="00A21D49">
            <w:pPr>
              <w:spacing w:after="0"/>
              <w:rPr>
                <w:rFonts w:cs="Calibri"/>
              </w:rPr>
            </w:pPr>
            <w:r w:rsidRPr="00905B14">
              <w:rPr>
                <w:rFonts w:cs="Calibri"/>
              </w:rPr>
              <w:t>kpiname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25AA9FF7" w14:textId="77777777" w:rsidR="009F6FAC" w:rsidRPr="00905B14" w:rsidRDefault="009F6FAC" w:rsidP="00640956">
            <w:pPr>
              <w:pStyle w:val="CodeSample"/>
              <w:rPr>
                <w:lang w:val="en-US"/>
              </w:rPr>
            </w:pPr>
            <w:r w:rsidRPr="00905B14">
              <w:rPr>
                <w:lang w:val="en-US"/>
              </w:rPr>
              <w:t>UID of the KPI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1DC7940F"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C87C850"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01C55C4" w14:textId="77777777" w:rsidR="009F6FAC" w:rsidRPr="00905B14" w:rsidRDefault="009F6FAC" w:rsidP="00A21D49">
            <w:pPr>
              <w:spacing w:after="0"/>
              <w:rPr>
                <w:rFonts w:cs="Calibri"/>
              </w:rPr>
            </w:pPr>
            <w:r w:rsidRPr="00905B14">
              <w:rPr>
                <w:rFonts w:cs="Calibri"/>
              </w:rPr>
              <w:t>String</w:t>
            </w:r>
          </w:p>
        </w:tc>
      </w:tr>
    </w:tbl>
    <w:p w14:paraId="525D9B54" w14:textId="647A1C3D" w:rsidR="00B46802" w:rsidRPr="00905B14" w:rsidRDefault="009F6FAC" w:rsidP="009F6FAC">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3"/>
        <w:gridCol w:w="6414"/>
        <w:gridCol w:w="1515"/>
        <w:gridCol w:w="1524"/>
        <w:gridCol w:w="1294"/>
      </w:tblGrid>
      <w:tr w:rsidR="009F6FAC" w:rsidRPr="00905B14" w14:paraId="693B2638" w14:textId="77777777" w:rsidTr="00A21D49">
        <w:trPr>
          <w:trHeight w:val="198"/>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3DA643" w14:textId="77777777" w:rsidR="009F6FAC" w:rsidRPr="00905B14" w:rsidRDefault="009F6FAC" w:rsidP="00A21D49">
            <w:pPr>
              <w:spacing w:after="0"/>
              <w:rPr>
                <w:rFonts w:cs="Calibri"/>
              </w:rPr>
            </w:pPr>
            <w:r w:rsidRPr="00905B14">
              <w:rPr>
                <w:rFonts w:cs="Calibri"/>
                <w:b/>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0203BEC" w14:textId="77777777" w:rsidR="009F6FAC" w:rsidRPr="00905B14" w:rsidRDefault="009F6FAC" w:rsidP="00A21D49">
            <w:pPr>
              <w:spacing w:after="0"/>
              <w:rPr>
                <w:rFonts w:cs="Calibri"/>
              </w:rPr>
            </w:pPr>
            <w:r w:rsidRPr="00905B14">
              <w:rPr>
                <w:rFonts w:cs="Calibri"/>
                <w:b/>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A78F92" w14:textId="77777777" w:rsidR="009F6FAC" w:rsidRPr="00905B14" w:rsidRDefault="009F6FAC" w:rsidP="00A21D49">
            <w:pPr>
              <w:spacing w:after="0"/>
              <w:rPr>
                <w:rFonts w:cs="Calibri"/>
              </w:rPr>
            </w:pPr>
            <w:r w:rsidRPr="00905B14">
              <w:rPr>
                <w:rFonts w:cs="Calibri"/>
                <w:b/>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3BAEC7" w14:textId="77777777" w:rsidR="009F6FAC" w:rsidRPr="00905B14" w:rsidRDefault="009F6FAC" w:rsidP="00A21D49">
            <w:pPr>
              <w:spacing w:after="0"/>
              <w:rPr>
                <w:rFonts w:cs="Calibri"/>
              </w:rPr>
            </w:pPr>
            <w:r w:rsidRPr="00905B14">
              <w:rPr>
                <w:rFonts w:cs="Calibri"/>
                <w:b/>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ACE0DC" w14:textId="77777777" w:rsidR="009F6FAC" w:rsidRPr="00905B14" w:rsidRDefault="009F6FAC" w:rsidP="00A21D49">
            <w:pPr>
              <w:spacing w:after="0"/>
              <w:rPr>
                <w:rFonts w:cs="Calibri"/>
              </w:rPr>
            </w:pPr>
            <w:r w:rsidRPr="00905B14">
              <w:rPr>
                <w:rFonts w:cs="Calibri"/>
                <w:b/>
              </w:rPr>
              <w:t>Type</w:t>
            </w:r>
          </w:p>
        </w:tc>
      </w:tr>
      <w:tr w:rsidR="009F6FAC" w:rsidRPr="00905B14" w14:paraId="3EDCBC81"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1D362B6E" w14:textId="77777777" w:rsidR="009F6FAC" w:rsidRPr="00905B14" w:rsidRDefault="009F6FAC" w:rsidP="00A21D49">
            <w:pPr>
              <w:spacing w:after="0"/>
              <w:rPr>
                <w:rFonts w:cs="Calibri"/>
              </w:rPr>
            </w:pPr>
            <w:r w:rsidRPr="00905B14">
              <w:rPr>
                <w:rFonts w:cs="Calibri"/>
              </w:rPr>
              <w:t>startdate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422CE2D1" w14:textId="77777777" w:rsidR="009F6FAC" w:rsidRPr="00905B14" w:rsidRDefault="009F6FAC" w:rsidP="00A21D49">
            <w:pPr>
              <w:spacing w:after="0"/>
              <w:rPr>
                <w:rFonts w:cs="Calibri"/>
              </w:rPr>
            </w:pPr>
            <w:r w:rsidRPr="00905B14">
              <w:rPr>
                <w:rFonts w:cs="Calibri"/>
              </w:rPr>
              <w:t xml:space="preserve">Start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F064D2F"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FCBD512"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9B9FAF2" w14:textId="77777777" w:rsidR="009F6FAC" w:rsidRPr="00905B14" w:rsidRDefault="009F6FAC" w:rsidP="00A21D49">
            <w:pPr>
              <w:spacing w:after="0"/>
              <w:rPr>
                <w:rFonts w:cs="Calibri"/>
              </w:rPr>
            </w:pPr>
            <w:r w:rsidRPr="00905B14">
              <w:rPr>
                <w:rFonts w:cs="Calibri"/>
              </w:rPr>
              <w:t>String</w:t>
            </w:r>
          </w:p>
        </w:tc>
      </w:tr>
      <w:tr w:rsidR="009F6FAC" w:rsidRPr="00905B14" w14:paraId="5206D872"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538693F" w14:textId="77777777" w:rsidR="009F6FAC" w:rsidRPr="00905B14" w:rsidRDefault="009F6FAC" w:rsidP="00A21D49">
            <w:pPr>
              <w:spacing w:after="0"/>
              <w:rPr>
                <w:rFonts w:cs="Calibri"/>
              </w:rPr>
            </w:pPr>
            <w:r w:rsidRPr="00905B14">
              <w:rPr>
                <w:rFonts w:cs="Calibri"/>
              </w:rPr>
              <w:t>enddate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502A5B32" w14:textId="77777777" w:rsidR="009F6FAC" w:rsidRPr="00905B14" w:rsidRDefault="009F6FAC" w:rsidP="00A21D49">
            <w:pPr>
              <w:spacing w:after="0"/>
              <w:rPr>
                <w:rFonts w:cs="Calibri"/>
              </w:rPr>
            </w:pPr>
            <w:r w:rsidRPr="00905B14">
              <w:rPr>
                <w:rFonts w:cs="Calibri"/>
              </w:rPr>
              <w:t xml:space="preserve">End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3F967AE"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120B41E0"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54EAE2AD" w14:textId="77777777" w:rsidR="009F6FAC" w:rsidRPr="00905B14" w:rsidRDefault="009F6FAC" w:rsidP="00A21D49">
            <w:pPr>
              <w:spacing w:after="0"/>
              <w:rPr>
                <w:rFonts w:cs="Calibri"/>
              </w:rPr>
            </w:pPr>
            <w:r w:rsidRPr="00905B14">
              <w:rPr>
                <w:rFonts w:cs="Calibri"/>
              </w:rPr>
              <w:t>String</w:t>
            </w:r>
          </w:p>
        </w:tc>
      </w:tr>
      <w:tr w:rsidR="009F6FAC" w:rsidRPr="00905B14" w14:paraId="645230F1" w14:textId="77777777">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6BAA5FD5" w14:textId="77777777" w:rsidR="009F6FAC" w:rsidRPr="00905B14" w:rsidRDefault="009F6FAC" w:rsidP="00A21D49">
            <w:pPr>
              <w:spacing w:after="0"/>
              <w:rPr>
                <w:rFonts w:cs="Calibri"/>
              </w:rPr>
            </w:pPr>
            <w:r w:rsidRPr="00905B14">
              <w:rPr>
                <w:rFonts w:cs="Calibri"/>
              </w:rPr>
              <w:t>calendarOption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22B6718" w14:textId="77777777" w:rsidR="009F6FAC" w:rsidRPr="00905B14" w:rsidRDefault="009F6FAC" w:rsidP="00A21D49">
            <w:pPr>
              <w:spacing w:after="0"/>
              <w:rPr>
                <w:rFonts w:cs="Calibri"/>
              </w:rPr>
            </w:pPr>
            <w:r w:rsidRPr="00905B14">
              <w:rPr>
                <w:rFonts w:cs="Calibri"/>
              </w:rPr>
              <w:t>Available calendar Options (noselection, hours, day, weeks, monthly, quarterly, half-yearly, yearly, custom)</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61EA8CF" w14:textId="77777777" w:rsidR="009F6FAC" w:rsidRPr="00905B14" w:rsidRDefault="009F6FAC" w:rsidP="00A21D49">
            <w:pPr>
              <w:spacing w:after="0"/>
              <w:rPr>
                <w:rFonts w:cs="Calibri"/>
              </w:rPr>
            </w:pPr>
            <w:r w:rsidRPr="00905B14">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713EE3AB" w14:textId="77777777" w:rsidR="009F6FAC" w:rsidRPr="00905B14" w:rsidRDefault="009F6FAC" w:rsidP="00A21D49">
            <w:pPr>
              <w:spacing w:after="0"/>
              <w:rPr>
                <w:rFonts w:cs="Calibri"/>
              </w:rPr>
            </w:pPr>
            <w:r w:rsidRPr="00905B14">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4B0F921" w14:textId="77777777" w:rsidR="009F6FAC" w:rsidRPr="00905B14" w:rsidRDefault="009F6FAC" w:rsidP="00A21D49">
            <w:pPr>
              <w:spacing w:after="0"/>
              <w:rPr>
                <w:rFonts w:cs="Calibri"/>
              </w:rPr>
            </w:pPr>
            <w:r w:rsidRPr="00905B14">
              <w:rPr>
                <w:rFonts w:cs="Calibri"/>
              </w:rPr>
              <w:t>String</w:t>
            </w:r>
          </w:p>
        </w:tc>
      </w:tr>
    </w:tbl>
    <w:p w14:paraId="257DA5D6" w14:textId="1A44AD21" w:rsidR="009F6FAC" w:rsidRPr="00905B14" w:rsidRDefault="009F6FAC" w:rsidP="009F6FAC">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8079"/>
        <w:gridCol w:w="1432"/>
        <w:gridCol w:w="1239"/>
      </w:tblGrid>
      <w:tr w:rsidR="009F6FAC" w:rsidRPr="00905B14" w14:paraId="3BA30462" w14:textId="77777777">
        <w:trPr>
          <w:trHeight w:val="85"/>
          <w:tblHeader/>
        </w:trPr>
        <w:tc>
          <w:tcPr>
            <w:tcW w:w="21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C28D598" w14:textId="77777777" w:rsidR="009F6FAC" w:rsidRPr="00905B14" w:rsidRDefault="009F6FAC" w:rsidP="00A21D49">
            <w:pPr>
              <w:spacing w:after="0"/>
              <w:rPr>
                <w:rFonts w:cs="Calibri"/>
                <w:b/>
              </w:rPr>
            </w:pPr>
            <w:r w:rsidRPr="00905B14">
              <w:rPr>
                <w:rFonts w:cs="Calibri"/>
                <w:b/>
              </w:rPr>
              <w:t>Parameter</w:t>
            </w:r>
          </w:p>
        </w:tc>
        <w:tc>
          <w:tcPr>
            <w:tcW w:w="79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5970476" w14:textId="77777777" w:rsidR="009F6FAC" w:rsidRPr="00905B14" w:rsidRDefault="009F6FAC" w:rsidP="00A21D49">
            <w:pPr>
              <w:spacing w:after="0"/>
              <w:rPr>
                <w:rFonts w:cs="Calibri"/>
                <w:b/>
              </w:rPr>
            </w:pPr>
            <w:r w:rsidRPr="00905B14">
              <w:rPr>
                <w:rFonts w:cs="Calibri"/>
                <w:b/>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D92C6FC" w14:textId="77777777" w:rsidR="009F6FAC" w:rsidRPr="00905B14" w:rsidRDefault="009F6FAC" w:rsidP="00A21D49">
            <w:pPr>
              <w:spacing w:after="0"/>
              <w:rPr>
                <w:rFonts w:cs="Calibri"/>
                <w:b/>
              </w:rPr>
            </w:pPr>
            <w:r w:rsidRPr="00905B14">
              <w:rPr>
                <w:rFonts w:cs="Calibri"/>
                <w:b/>
              </w:rPr>
              <w:t>M/O</w:t>
            </w:r>
          </w:p>
        </w:tc>
        <w:tc>
          <w:tcPr>
            <w:tcW w:w="12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2E87A27" w14:textId="77777777" w:rsidR="009F6FAC" w:rsidRPr="00905B14" w:rsidRDefault="009F6FAC" w:rsidP="00A21D49">
            <w:pPr>
              <w:spacing w:after="0"/>
              <w:rPr>
                <w:rFonts w:cs="Calibri"/>
                <w:b/>
              </w:rPr>
            </w:pPr>
            <w:r w:rsidRPr="00905B14">
              <w:rPr>
                <w:rFonts w:cs="Calibri"/>
                <w:b/>
              </w:rPr>
              <w:t>Type</w:t>
            </w:r>
          </w:p>
        </w:tc>
      </w:tr>
      <w:tr w:rsidR="009F6FAC" w:rsidRPr="00905B14" w14:paraId="4C20452B"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77EBF1C0" w14:textId="77777777" w:rsidR="009F6FAC" w:rsidRPr="00905B14" w:rsidRDefault="009F6FAC" w:rsidP="00A21D49">
            <w:pPr>
              <w:spacing w:after="0"/>
              <w:rPr>
                <w:rFonts w:cs="Calibri"/>
                <w:b/>
              </w:rPr>
            </w:pPr>
            <w:r w:rsidRPr="00905B14">
              <w:rPr>
                <w:rFonts w:cs="Calibri"/>
              </w:rPr>
              <w:t>Content-Type</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31A63DE6" w14:textId="77777777" w:rsidR="009F6FAC" w:rsidRPr="00905B14" w:rsidRDefault="009F6FAC" w:rsidP="00A21D49">
            <w:pPr>
              <w:spacing w:after="0"/>
              <w:rPr>
                <w:rFonts w:cs="Calibri"/>
                <w:b/>
              </w:rPr>
            </w:pPr>
            <w:r w:rsidRPr="00905B14">
              <w:rPr>
                <w:rFonts w:cs="Calibri"/>
              </w:rPr>
              <w:t>Type of the content It could be application/json, text/html, application/xml, etc. It lets the receiving entity know how to interpret the data.</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1A170CD" w14:textId="77777777" w:rsidR="009F6FAC" w:rsidRPr="00905B14" w:rsidRDefault="009F6FAC" w:rsidP="00A21D49">
            <w:pPr>
              <w:spacing w:after="0"/>
              <w:rPr>
                <w:rFonts w:cs="Calibri"/>
                <w:b/>
              </w:rPr>
            </w:pPr>
            <w:r w:rsidRPr="00905B14">
              <w:rPr>
                <w:rFonts w:cs="Calibri"/>
              </w:rPr>
              <w:t>M-Public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397156EB" w14:textId="77777777" w:rsidR="009F6FAC" w:rsidRPr="00905B14" w:rsidRDefault="009F6FAC" w:rsidP="00A21D49">
            <w:pPr>
              <w:spacing w:after="0"/>
              <w:rPr>
                <w:rFonts w:cs="Calibri"/>
                <w:b/>
              </w:rPr>
            </w:pPr>
            <w:r w:rsidRPr="00905B14">
              <w:rPr>
                <w:rFonts w:cs="Calibri"/>
              </w:rPr>
              <w:t>255</w:t>
            </w:r>
          </w:p>
        </w:tc>
      </w:tr>
      <w:tr w:rsidR="009F6FAC" w:rsidRPr="00905B14" w14:paraId="389DEC89"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0D0A6D9F" w14:textId="77777777" w:rsidR="009F6FAC" w:rsidRPr="00905B14" w:rsidRDefault="009F6FAC" w:rsidP="00A21D49">
            <w:pPr>
              <w:spacing w:after="0"/>
              <w:rPr>
                <w:rFonts w:cs="Calibri"/>
              </w:rPr>
            </w:pPr>
            <w:r w:rsidRPr="00905B14">
              <w:rPr>
                <w:rFonts w:cs="Calibri"/>
              </w:rPr>
              <w:t>Content-Length</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641C2EEC" w14:textId="2E547BD7" w:rsidR="009F6FAC" w:rsidRPr="00905B14" w:rsidRDefault="009F6FAC" w:rsidP="00A21D49">
            <w:pPr>
              <w:spacing w:after="0"/>
              <w:rPr>
                <w:rFonts w:cs="Calibri"/>
              </w:rPr>
            </w:pPr>
            <w:r w:rsidRPr="00905B14">
              <w:rPr>
                <w:rFonts w:cs="Calibri"/>
              </w:rPr>
              <w:t>Length of the content. This is an HTTP header that indicates the size of the body data in bytes. It's used to let the receiving entity know how much data to expect.</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840FC7C"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6022F856" w14:textId="77777777" w:rsidR="009F6FAC" w:rsidRPr="00905B14" w:rsidRDefault="009F6FAC" w:rsidP="00A21D49">
            <w:pPr>
              <w:spacing w:after="0"/>
              <w:rPr>
                <w:rFonts w:cs="Calibri"/>
              </w:rPr>
            </w:pPr>
            <w:r w:rsidRPr="00905B14">
              <w:rPr>
                <w:rFonts w:cs="Calibri"/>
              </w:rPr>
              <w:t>255</w:t>
            </w:r>
          </w:p>
        </w:tc>
      </w:tr>
      <w:tr w:rsidR="009F6FAC" w:rsidRPr="00905B14" w14:paraId="5E437329"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1D880FD3" w14:textId="77777777" w:rsidR="009F6FAC" w:rsidRPr="00905B14" w:rsidRDefault="009F6FAC" w:rsidP="00A21D49">
            <w:pPr>
              <w:spacing w:after="0"/>
              <w:rPr>
                <w:rFonts w:cs="Calibri"/>
              </w:rPr>
            </w:pPr>
            <w:r w:rsidRPr="00905B14">
              <w:rPr>
                <w:rFonts w:cs="Calibri"/>
              </w:rPr>
              <w:t xml:space="preserve">date </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07D3D325" w14:textId="77777777" w:rsidR="009F6FAC" w:rsidRPr="00905B14" w:rsidRDefault="009F6FAC" w:rsidP="00A21D49">
            <w:pPr>
              <w:spacing w:after="0"/>
              <w:rPr>
                <w:rFonts w:cs="Calibri"/>
              </w:rPr>
            </w:pPr>
            <w:r w:rsidRPr="00905B14">
              <w:rPr>
                <w:rFonts w:cs="Calibri"/>
              </w:rPr>
              <w:t xml:space="preserve">Date of operation execution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457DC79"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19B20A57" w14:textId="77777777" w:rsidR="009F6FAC" w:rsidRPr="00905B14" w:rsidRDefault="009F6FAC" w:rsidP="00A21D49">
            <w:pPr>
              <w:spacing w:after="0"/>
              <w:rPr>
                <w:rFonts w:cs="Calibri"/>
              </w:rPr>
            </w:pPr>
            <w:r w:rsidRPr="00905B14">
              <w:rPr>
                <w:rFonts w:cs="Calibri"/>
              </w:rPr>
              <w:t>255</w:t>
            </w:r>
          </w:p>
        </w:tc>
      </w:tr>
      <w:tr w:rsidR="009F6FAC" w:rsidRPr="00905B14" w14:paraId="5BE2725F"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5CA5D7A4" w14:textId="77777777" w:rsidR="009F6FAC" w:rsidRPr="00905B14" w:rsidRDefault="009F6FAC" w:rsidP="00A21D49">
            <w:pPr>
              <w:spacing w:after="0"/>
              <w:rPr>
                <w:rFonts w:cs="Calibri"/>
              </w:rPr>
            </w:pPr>
            <w:r w:rsidRPr="00905B14">
              <w:rPr>
                <w:rFonts w:cs="Calibri"/>
              </w:rPr>
              <w:t>ocp-apim-apiid</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614E900F" w14:textId="77777777" w:rsidR="009F6FAC" w:rsidRPr="00905B14" w:rsidRDefault="009F6FAC" w:rsidP="00A21D49">
            <w:pPr>
              <w:spacing w:after="0"/>
              <w:rPr>
                <w:rFonts w:cs="Calibri"/>
              </w:rPr>
            </w:pPr>
            <w:r w:rsidRPr="00905B14">
              <w:rPr>
                <w:rFonts w:cs="Calibri"/>
              </w:rPr>
              <w:t>This field holds the unique identifier of the API in Azure API Management (APIM). This identifier is used within the APIM instance to distinguish between different APIs.</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DF9755B"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0617D8BD" w14:textId="77777777" w:rsidR="009F6FAC" w:rsidRPr="00905B14" w:rsidRDefault="009F6FAC" w:rsidP="00A21D49">
            <w:pPr>
              <w:spacing w:after="0"/>
              <w:rPr>
                <w:rFonts w:cs="Calibri"/>
              </w:rPr>
            </w:pPr>
            <w:r w:rsidRPr="00905B14">
              <w:rPr>
                <w:rFonts w:cs="Calibri"/>
              </w:rPr>
              <w:t>255</w:t>
            </w:r>
          </w:p>
        </w:tc>
      </w:tr>
      <w:tr w:rsidR="009F6FAC" w:rsidRPr="00905B14" w14:paraId="7ABF6718"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194A8AB2" w14:textId="77777777" w:rsidR="009F6FAC" w:rsidRPr="00905B14" w:rsidRDefault="009F6FAC" w:rsidP="00A21D49">
            <w:pPr>
              <w:spacing w:after="0"/>
              <w:rPr>
                <w:rFonts w:cs="Calibri"/>
              </w:rPr>
            </w:pPr>
            <w:r w:rsidRPr="00905B14">
              <w:rPr>
                <w:rFonts w:cs="Calibri"/>
              </w:rPr>
              <w:t>ocp-apim-operationid</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5BB77C85" w14:textId="77777777" w:rsidR="009F6FAC" w:rsidRPr="00905B14" w:rsidRDefault="009F6FAC" w:rsidP="00A21D49">
            <w:pPr>
              <w:spacing w:after="0"/>
              <w:rPr>
                <w:rFonts w:cs="Calibri"/>
              </w:rPr>
            </w:pPr>
            <w:r w:rsidRPr="00905B14">
              <w:rPr>
                <w:rFonts w:cs="Calibri"/>
              </w:rPr>
              <w:t>This field contains the unique identifier for a particular operation within an API in APIM. This helps in tracing the specific operation or method that was invoked.</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930DA73"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52394957" w14:textId="77777777" w:rsidR="009F6FAC" w:rsidRPr="00905B14" w:rsidRDefault="009F6FAC" w:rsidP="00A21D49">
            <w:pPr>
              <w:spacing w:after="0"/>
              <w:rPr>
                <w:rFonts w:cs="Calibri"/>
              </w:rPr>
            </w:pPr>
            <w:r w:rsidRPr="00905B14">
              <w:rPr>
                <w:rFonts w:cs="Calibri"/>
              </w:rPr>
              <w:t>255</w:t>
            </w:r>
          </w:p>
        </w:tc>
      </w:tr>
      <w:tr w:rsidR="009F6FAC" w:rsidRPr="00905B14" w14:paraId="69946A0B"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1BE2F16B" w14:textId="77777777" w:rsidR="009F6FAC" w:rsidRPr="00905B14" w:rsidRDefault="009F6FAC" w:rsidP="00A21D49">
            <w:pPr>
              <w:spacing w:after="0"/>
              <w:rPr>
                <w:rFonts w:cs="Calibri"/>
              </w:rPr>
            </w:pPr>
            <w:r w:rsidRPr="00905B14">
              <w:rPr>
                <w:rFonts w:cs="Calibri"/>
              </w:rPr>
              <w:t>ocp-apim-productid</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6C544659" w14:textId="77777777" w:rsidR="009F6FAC" w:rsidRPr="00905B14" w:rsidRDefault="009F6FAC" w:rsidP="00A21D49">
            <w:pPr>
              <w:spacing w:after="0"/>
              <w:rPr>
                <w:rFonts w:cs="Calibri"/>
              </w:rPr>
            </w:pPr>
            <w:r w:rsidRPr="00905B14">
              <w:rPr>
                <w:rFonts w:cs="Calibri"/>
              </w:rPr>
              <w:t xml:space="preserve">Contains the product ID of the API it is tagged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81BB22C"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598F4D46" w14:textId="77777777" w:rsidR="009F6FAC" w:rsidRPr="00905B14" w:rsidRDefault="009F6FAC" w:rsidP="00A21D49">
            <w:pPr>
              <w:spacing w:after="0"/>
              <w:rPr>
                <w:rFonts w:cs="Calibri"/>
              </w:rPr>
            </w:pPr>
            <w:r w:rsidRPr="00905B14">
              <w:rPr>
                <w:rFonts w:cs="Calibri"/>
              </w:rPr>
              <w:t>255</w:t>
            </w:r>
          </w:p>
        </w:tc>
      </w:tr>
      <w:tr w:rsidR="009F6FAC" w:rsidRPr="00905B14" w14:paraId="52334297"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7DB50C3F" w14:textId="77777777" w:rsidR="009F6FAC" w:rsidRPr="00905B14" w:rsidRDefault="009F6FAC" w:rsidP="00A21D49">
            <w:pPr>
              <w:spacing w:after="0"/>
              <w:rPr>
                <w:rFonts w:cs="Calibri"/>
              </w:rPr>
            </w:pPr>
            <w:r w:rsidRPr="00905B14">
              <w:rPr>
                <w:rFonts w:cs="Calibri"/>
              </w:rPr>
              <w:t>ocp-apim-subscriptionid</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25A3CE71" w14:textId="77777777" w:rsidR="009F6FAC" w:rsidRPr="00905B14" w:rsidRDefault="009F6FAC" w:rsidP="00A21D49">
            <w:pPr>
              <w:spacing w:after="0"/>
              <w:rPr>
                <w:rFonts w:cs="Calibri"/>
              </w:rPr>
            </w:pPr>
            <w:r w:rsidRPr="00905B14">
              <w:rPr>
                <w:rFonts w:cs="Calibri"/>
              </w:rPr>
              <w:t>Contains the subscription ID of the APIM instance</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8337AC7"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09F9E0D7" w14:textId="77777777" w:rsidR="009F6FAC" w:rsidRPr="00905B14" w:rsidRDefault="009F6FAC" w:rsidP="00A21D49">
            <w:pPr>
              <w:spacing w:after="0"/>
              <w:rPr>
                <w:rFonts w:cs="Calibri"/>
              </w:rPr>
            </w:pPr>
            <w:r w:rsidRPr="00905B14">
              <w:rPr>
                <w:rFonts w:cs="Calibri"/>
              </w:rPr>
              <w:t>255</w:t>
            </w:r>
          </w:p>
        </w:tc>
      </w:tr>
      <w:tr w:rsidR="009F6FAC" w:rsidRPr="00905B14" w14:paraId="66B0FD2C" w14:textId="77777777">
        <w:trPr>
          <w:trHeight w:val="85"/>
        </w:trPr>
        <w:tc>
          <w:tcPr>
            <w:tcW w:w="2178" w:type="dxa"/>
            <w:tcBorders>
              <w:top w:val="single" w:sz="4" w:space="0" w:color="000000"/>
              <w:left w:val="single" w:sz="4" w:space="0" w:color="000000"/>
              <w:bottom w:val="single" w:sz="4" w:space="0" w:color="000000"/>
              <w:right w:val="single" w:sz="4" w:space="0" w:color="000000"/>
            </w:tcBorders>
            <w:vAlign w:val="center"/>
            <w:hideMark/>
          </w:tcPr>
          <w:p w14:paraId="138E7453" w14:textId="77777777" w:rsidR="009F6FAC" w:rsidRPr="00905B14" w:rsidRDefault="009F6FAC" w:rsidP="00A21D49">
            <w:pPr>
              <w:spacing w:after="0"/>
              <w:rPr>
                <w:rFonts w:cs="Calibri"/>
              </w:rPr>
            </w:pPr>
            <w:r w:rsidRPr="00905B14">
              <w:rPr>
                <w:rFonts w:cs="Calibri"/>
              </w:rPr>
              <w:t>ocp-apim-trace-location</w:t>
            </w:r>
          </w:p>
        </w:tc>
        <w:tc>
          <w:tcPr>
            <w:tcW w:w="7995" w:type="dxa"/>
            <w:tcBorders>
              <w:top w:val="single" w:sz="4" w:space="0" w:color="000000"/>
              <w:left w:val="single" w:sz="4" w:space="0" w:color="000000"/>
              <w:bottom w:val="single" w:sz="4" w:space="0" w:color="000000"/>
              <w:right w:val="single" w:sz="4" w:space="0" w:color="000000"/>
            </w:tcBorders>
            <w:vAlign w:val="center"/>
            <w:hideMark/>
          </w:tcPr>
          <w:p w14:paraId="5B1142FB" w14:textId="77777777" w:rsidR="009F6FAC" w:rsidRPr="00905B14" w:rsidRDefault="009F6FAC" w:rsidP="00A21D49">
            <w:pPr>
              <w:spacing w:after="0"/>
              <w:rPr>
                <w:rFonts w:cs="Calibri"/>
              </w:rPr>
            </w:pPr>
            <w:r w:rsidRPr="00905B14">
              <w:rPr>
                <w:rFonts w:cs="Calibri"/>
              </w:rPr>
              <w:t xml:space="preserve">Contains the URL to trace the output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043852E" w14:textId="77777777" w:rsidR="009F6FAC" w:rsidRPr="00905B14" w:rsidRDefault="009F6FAC" w:rsidP="00A21D49">
            <w:pPr>
              <w:spacing w:after="0"/>
              <w:rPr>
                <w:rFonts w:cs="Calibri"/>
              </w:rPr>
            </w:pPr>
            <w:r w:rsidRPr="00905B14">
              <w:rPr>
                <w:rFonts w:cs="Calibri"/>
              </w:rPr>
              <w:t>O-Public</w:t>
            </w:r>
          </w:p>
        </w:tc>
        <w:tc>
          <w:tcPr>
            <w:tcW w:w="1226" w:type="dxa"/>
            <w:tcBorders>
              <w:top w:val="single" w:sz="4" w:space="0" w:color="000000"/>
              <w:left w:val="single" w:sz="4" w:space="0" w:color="000000"/>
              <w:bottom w:val="single" w:sz="4" w:space="0" w:color="000000"/>
              <w:right w:val="single" w:sz="4" w:space="0" w:color="000000"/>
            </w:tcBorders>
            <w:vAlign w:val="center"/>
            <w:hideMark/>
          </w:tcPr>
          <w:p w14:paraId="7959020F" w14:textId="77777777" w:rsidR="009F6FAC" w:rsidRPr="00905B14" w:rsidRDefault="009F6FAC" w:rsidP="00A21D49">
            <w:pPr>
              <w:spacing w:after="0"/>
              <w:rPr>
                <w:rFonts w:cs="Calibri"/>
              </w:rPr>
            </w:pPr>
            <w:r w:rsidRPr="00905B14">
              <w:rPr>
                <w:rFonts w:cs="Calibri"/>
              </w:rPr>
              <w:t>255</w:t>
            </w:r>
          </w:p>
        </w:tc>
      </w:tr>
    </w:tbl>
    <w:p w14:paraId="0BFCAA55" w14:textId="77777777" w:rsidR="00A21D49" w:rsidRPr="00905B14" w:rsidRDefault="00A21D49" w:rsidP="00A21D49">
      <w:pPr>
        <w:pStyle w:val="Heading3"/>
        <w:sectPr w:rsidR="00A21D49" w:rsidRPr="00905B14" w:rsidSect="00CD7F33">
          <w:pgSz w:w="15840" w:h="20160" w:code="5"/>
          <w:pgMar w:top="1440" w:right="1440" w:bottom="1440" w:left="1440" w:header="720" w:footer="619" w:gutter="0"/>
          <w:cols w:space="720"/>
          <w:docGrid w:linePitch="360"/>
        </w:sectPr>
      </w:pPr>
    </w:p>
    <w:p w14:paraId="76374690" w14:textId="79267927" w:rsidR="009F6FAC" w:rsidRPr="00905B14" w:rsidRDefault="00A21D49" w:rsidP="00A21D49">
      <w:pPr>
        <w:pStyle w:val="Heading3"/>
      </w:pPr>
      <w:r w:rsidRPr="00905B14">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8079"/>
        <w:gridCol w:w="1432"/>
        <w:gridCol w:w="1239"/>
      </w:tblGrid>
      <w:tr w:rsidR="00A21D49" w:rsidRPr="00905B14" w14:paraId="0F237C83" w14:textId="77777777">
        <w:trPr>
          <w:trHeight w:val="85"/>
        </w:trPr>
        <w:tc>
          <w:tcPr>
            <w:tcW w:w="21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6E756F1" w14:textId="77777777" w:rsidR="00A21D49" w:rsidRPr="00905B14" w:rsidRDefault="00A21D49" w:rsidP="00A21D49">
            <w:pPr>
              <w:spacing w:after="240"/>
              <w:rPr>
                <w:rFonts w:cs="Calibri"/>
                <w:b/>
              </w:rPr>
            </w:pPr>
            <w:r w:rsidRPr="00905B14">
              <w:rPr>
                <w:rFonts w:cs="Calibri"/>
                <w:b/>
              </w:rPr>
              <w:t>Parameter</w:t>
            </w:r>
          </w:p>
        </w:tc>
        <w:tc>
          <w:tcPr>
            <w:tcW w:w="79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3FF4F3E" w14:textId="77777777" w:rsidR="00A21D49" w:rsidRPr="00905B14" w:rsidRDefault="00A21D49" w:rsidP="00A21D49">
            <w:pPr>
              <w:spacing w:after="240"/>
              <w:rPr>
                <w:rFonts w:cs="Calibri"/>
                <w:b/>
              </w:rPr>
            </w:pPr>
            <w:r w:rsidRPr="00905B14">
              <w:rPr>
                <w:rFonts w:cs="Calibri"/>
                <w:b/>
              </w:rPr>
              <w:t>Description</w:t>
            </w:r>
          </w:p>
        </w:tc>
        <w:tc>
          <w:tcPr>
            <w:tcW w:w="14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48FC263" w14:textId="77777777" w:rsidR="00A21D49" w:rsidRPr="00905B14" w:rsidRDefault="00A21D49" w:rsidP="00A21D49">
            <w:pPr>
              <w:spacing w:after="240"/>
              <w:rPr>
                <w:rFonts w:cs="Calibri"/>
                <w:b/>
              </w:rPr>
            </w:pPr>
            <w:r w:rsidRPr="00905B14">
              <w:rPr>
                <w:rFonts w:cs="Calibri"/>
                <w:b/>
              </w:rPr>
              <w:t>M/O</w:t>
            </w:r>
          </w:p>
        </w:tc>
        <w:tc>
          <w:tcPr>
            <w:tcW w:w="122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2100AA" w14:textId="77777777" w:rsidR="00A21D49" w:rsidRPr="00905B14" w:rsidRDefault="00A21D49" w:rsidP="00A21D49">
            <w:pPr>
              <w:spacing w:after="240"/>
              <w:rPr>
                <w:rFonts w:cs="Calibri"/>
                <w:b/>
              </w:rPr>
            </w:pPr>
            <w:r w:rsidRPr="00905B14">
              <w:rPr>
                <w:rFonts w:cs="Calibri"/>
                <w:b/>
              </w:rPr>
              <w:t>Type</w:t>
            </w:r>
          </w:p>
        </w:tc>
      </w:tr>
      <w:tr w:rsidR="00A21D49" w:rsidRPr="00905B14" w14:paraId="678D6890" w14:textId="77777777">
        <w:trPr>
          <w:trHeight w:val="98"/>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6C5FA4" w14:textId="77777777" w:rsidR="00A21D49" w:rsidRPr="00905B14" w:rsidRDefault="00A21D49" w:rsidP="00A21D49">
            <w:pPr>
              <w:spacing w:after="240"/>
              <w:rPr>
                <w:rFonts w:cs="Calibri"/>
              </w:rPr>
            </w:pPr>
            <w:r w:rsidRPr="00905B14">
              <w:rPr>
                <w:rFonts w:cs="Calibri"/>
              </w:rPr>
              <w:t>errorManagement</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9DFD4E" w14:textId="77777777" w:rsidR="00A21D49" w:rsidRPr="00905B14" w:rsidRDefault="00A21D49" w:rsidP="00A21D49">
            <w:pPr>
              <w:spacing w:after="240"/>
              <w:rPr>
                <w:rFonts w:cs="Calibri"/>
              </w:rPr>
            </w:pPr>
            <w:r w:rsidRPr="00905B14">
              <w:rPr>
                <w:rFonts w:cs="Calibri"/>
              </w:rPr>
              <w:t>The object identifying the error. Provided only if there is an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B744C" w14:textId="77777777" w:rsidR="00A21D49" w:rsidRPr="00905B14" w:rsidRDefault="00A21D49" w:rsidP="00A21D49">
            <w:pPr>
              <w:spacing w:after="240"/>
              <w:rPr>
                <w:rFonts w:cs="Calibri"/>
              </w:rPr>
            </w:pPr>
            <w:r w:rsidRPr="00905B14">
              <w:rPr>
                <w:rFonts w:cs="Calibri"/>
              </w:rPr>
              <w:t>O</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97514" w14:textId="77777777" w:rsidR="00A21D49" w:rsidRPr="00905B14" w:rsidRDefault="00A21D49" w:rsidP="00A21D49">
            <w:pPr>
              <w:spacing w:after="240"/>
              <w:rPr>
                <w:rFonts w:cs="Calibri"/>
              </w:rPr>
            </w:pPr>
            <w:r w:rsidRPr="00905B14">
              <w:rPr>
                <w:rFonts w:cs="Calibri"/>
              </w:rPr>
              <w:t>Object</w:t>
            </w:r>
          </w:p>
        </w:tc>
      </w:tr>
      <w:tr w:rsidR="00A21D49" w:rsidRPr="00905B14" w14:paraId="37D6A4F2" w14:textId="77777777">
        <w:trPr>
          <w:trHeight w:val="89"/>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F15685" w14:textId="77777777" w:rsidR="00A21D49" w:rsidRPr="00905B14" w:rsidRDefault="00A21D49" w:rsidP="00A21D49">
            <w:pPr>
              <w:spacing w:after="240"/>
              <w:rPr>
                <w:rFonts w:cs="Calibri"/>
              </w:rPr>
            </w:pPr>
            <w:r w:rsidRPr="00905B14">
              <w:rPr>
                <w:rFonts w:cs="Calibri"/>
              </w:rPr>
              <w:t>errorCode</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910FF8" w14:textId="77777777" w:rsidR="00A21D49" w:rsidRPr="00905B14" w:rsidRDefault="00A21D49" w:rsidP="00A21D49">
            <w:pPr>
              <w:spacing w:after="240"/>
              <w:rPr>
                <w:rFonts w:cs="Calibri"/>
              </w:rPr>
            </w:pPr>
            <w:r w:rsidRPr="00905B14">
              <w:rPr>
                <w:rFonts w:cs="Calibri"/>
              </w:rPr>
              <w:t>Numeric identifier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1E8D43" w14:textId="77777777" w:rsidR="00A21D49" w:rsidRPr="00905B14" w:rsidRDefault="00A21D49" w:rsidP="00A21D49">
            <w:pPr>
              <w:spacing w:after="240"/>
              <w:rPr>
                <w:rFonts w:cs="Calibri"/>
              </w:rPr>
            </w:pPr>
            <w:r w:rsidRPr="00905B14">
              <w:rPr>
                <w:rFonts w:cs="Calibri"/>
              </w:rPr>
              <w:t>M</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1E19F5" w14:textId="77777777" w:rsidR="00A21D49" w:rsidRPr="00905B14" w:rsidRDefault="00A21D49" w:rsidP="00A21D49">
            <w:pPr>
              <w:spacing w:after="240"/>
              <w:rPr>
                <w:rFonts w:cs="Calibri"/>
              </w:rPr>
            </w:pPr>
            <w:r w:rsidRPr="00905B14">
              <w:rPr>
                <w:rFonts w:cs="Calibri"/>
              </w:rPr>
              <w:t>String</w:t>
            </w:r>
          </w:p>
        </w:tc>
      </w:tr>
      <w:tr w:rsidR="00A21D49" w:rsidRPr="00905B14" w14:paraId="5CE2FB18" w14:textId="77777777">
        <w:trPr>
          <w:trHeight w:val="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82A2B1" w14:textId="77777777" w:rsidR="00A21D49" w:rsidRPr="00905B14" w:rsidRDefault="00A21D49" w:rsidP="00A21D49">
            <w:pPr>
              <w:spacing w:after="240"/>
              <w:rPr>
                <w:rFonts w:cs="Calibri"/>
              </w:rPr>
            </w:pPr>
            <w:r w:rsidRPr="00905B14">
              <w:rPr>
                <w:rFonts w:cs="Calibri"/>
              </w:rPr>
              <w:t>errorDescription</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A844C7" w14:textId="77777777" w:rsidR="00A21D49" w:rsidRPr="00905B14" w:rsidRDefault="00A21D49" w:rsidP="00A21D49">
            <w:pPr>
              <w:spacing w:after="240"/>
              <w:rPr>
                <w:rFonts w:cs="Calibri"/>
              </w:rPr>
            </w:pPr>
            <w:r w:rsidRPr="00905B14">
              <w:rPr>
                <w:rFonts w:cs="Calibri"/>
              </w:rPr>
              <w:t>Alphanumeric explanation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637663" w14:textId="77777777" w:rsidR="00A21D49" w:rsidRPr="00905B14" w:rsidRDefault="00A21D49" w:rsidP="00A21D49">
            <w:pPr>
              <w:spacing w:after="240"/>
              <w:rPr>
                <w:rFonts w:cs="Calibri"/>
              </w:rPr>
            </w:pPr>
            <w:r w:rsidRPr="00905B14">
              <w:rPr>
                <w:rFonts w:cs="Calibri"/>
              </w:rPr>
              <w:t>M</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C1839E" w14:textId="77777777" w:rsidR="00A21D49" w:rsidRPr="00905B14" w:rsidRDefault="00A21D49" w:rsidP="00A21D49">
            <w:pPr>
              <w:spacing w:after="240"/>
              <w:rPr>
                <w:rFonts w:cs="Calibri"/>
              </w:rPr>
            </w:pPr>
            <w:r w:rsidRPr="00905B14">
              <w:rPr>
                <w:rFonts w:cs="Calibri"/>
              </w:rPr>
              <w:t>String</w:t>
            </w:r>
          </w:p>
        </w:tc>
      </w:tr>
      <w:tr w:rsidR="00A21D49" w:rsidRPr="00905B14" w14:paraId="0CF12C5C" w14:textId="77777777">
        <w:trPr>
          <w:trHeight w:val="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C7B87D" w14:textId="77777777" w:rsidR="00A21D49" w:rsidRPr="00905B14" w:rsidRDefault="00A21D49" w:rsidP="00A21D49">
            <w:pPr>
              <w:spacing w:after="240"/>
              <w:rPr>
                <w:rFonts w:cs="Calibri"/>
              </w:rPr>
            </w:pPr>
            <w:r w:rsidRPr="00905B14">
              <w:rPr>
                <w:rFonts w:cs="Calibri"/>
              </w:rPr>
              <w:t>services</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FD550D" w14:textId="77777777" w:rsidR="00A21D49" w:rsidRPr="00905B14" w:rsidRDefault="00A21D49" w:rsidP="00A21D49">
            <w:pPr>
              <w:spacing w:after="240"/>
              <w:rPr>
                <w:rFonts w:cs="Calibri"/>
              </w:rPr>
            </w:pPr>
            <w:r w:rsidRPr="00905B14">
              <w:rPr>
                <w:rFonts w:cs="Calibri"/>
              </w:rPr>
              <w:t>List of the created Service&lt;s&gt;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B48BB1" w14:textId="77777777" w:rsidR="00A21D49" w:rsidRPr="00905B14" w:rsidRDefault="00A21D49" w:rsidP="00A21D49">
            <w:pPr>
              <w:spacing w:after="240"/>
              <w:rPr>
                <w:rFonts w:cs="Calibri"/>
              </w:rPr>
            </w:pPr>
            <w:r w:rsidRPr="00905B14">
              <w:rPr>
                <w:rFonts w:cs="Calibri"/>
              </w:rPr>
              <w:t>O</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5FF970" w14:textId="77777777" w:rsidR="00A21D49" w:rsidRPr="00905B14" w:rsidRDefault="00A21D49" w:rsidP="00A21D49">
            <w:pPr>
              <w:spacing w:after="240"/>
              <w:rPr>
                <w:rFonts w:cs="Calibri"/>
              </w:rPr>
            </w:pPr>
            <w:r w:rsidRPr="00905B14">
              <w:rPr>
                <w:rFonts w:cs="Calibri"/>
              </w:rPr>
              <w:t>List</w:t>
            </w:r>
          </w:p>
        </w:tc>
      </w:tr>
      <w:tr w:rsidR="00A21D49" w:rsidRPr="00905B14" w14:paraId="49AA48B7" w14:textId="77777777">
        <w:trPr>
          <w:trHeight w:val="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3F83C4" w14:textId="77777777" w:rsidR="00A21D49" w:rsidRPr="00905B14" w:rsidRDefault="00A21D49" w:rsidP="00A21D49">
            <w:pPr>
              <w:spacing w:after="240"/>
              <w:rPr>
                <w:rFonts w:cs="Calibri"/>
              </w:rPr>
            </w:pPr>
            <w:r w:rsidRPr="00905B14">
              <w:rPr>
                <w:rFonts w:cs="Calibri"/>
              </w:rPr>
              <w:t>Contributing</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AEAE79" w14:textId="77777777" w:rsidR="00A21D49" w:rsidRPr="00905B14" w:rsidRDefault="00A21D49" w:rsidP="00A21D49">
            <w:pPr>
              <w:spacing w:after="240"/>
              <w:rPr>
                <w:rFonts w:cs="Calibri"/>
              </w:rPr>
            </w:pPr>
            <w:r w:rsidRPr="00905B14">
              <w:rPr>
                <w:rFonts w:cs="Calibri"/>
              </w:rPr>
              <w:t>Contributing KPIs represent all the KPIs of a selected KPI which directly influence the value/ performance of the selected KPI. For example: for OEE at the plant level, the contributing KPIs can be availability, performance, and OEE at the system level among other KPIs.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68419B" w14:textId="77777777" w:rsidR="00A21D49" w:rsidRPr="00905B14" w:rsidRDefault="00A21D49" w:rsidP="00A21D49">
            <w:pPr>
              <w:spacing w:after="240"/>
              <w:rPr>
                <w:rFonts w:cs="Calibri"/>
              </w:rPr>
            </w:pPr>
            <w:r w:rsidRPr="00905B14">
              <w:rPr>
                <w:rFonts w:cs="Calibri"/>
              </w:rPr>
              <w:t>M</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A9B5A5" w14:textId="77777777" w:rsidR="00A21D49" w:rsidRPr="00905B14" w:rsidRDefault="00A21D49" w:rsidP="00A21D49">
            <w:pPr>
              <w:spacing w:after="240"/>
              <w:rPr>
                <w:rFonts w:cs="Calibri"/>
              </w:rPr>
            </w:pPr>
            <w:r w:rsidRPr="00905B14">
              <w:rPr>
                <w:rFonts w:cs="Calibri"/>
              </w:rPr>
              <w:t>String</w:t>
            </w:r>
          </w:p>
        </w:tc>
      </w:tr>
      <w:tr w:rsidR="00A21D49" w:rsidRPr="00905B14" w14:paraId="05EF3E3A" w14:textId="77777777">
        <w:trPr>
          <w:trHeight w:val="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B48327" w14:textId="77777777" w:rsidR="00A21D49" w:rsidRPr="00905B14" w:rsidRDefault="00A21D49" w:rsidP="00A21D49">
            <w:pPr>
              <w:spacing w:after="240"/>
              <w:rPr>
                <w:rFonts w:cs="Calibri"/>
              </w:rPr>
            </w:pPr>
            <w:r w:rsidRPr="00905B14">
              <w:rPr>
                <w:rFonts w:cs="Calibri"/>
              </w:rPr>
              <w:t>Influencing</w:t>
            </w:r>
          </w:p>
        </w:tc>
        <w:tc>
          <w:tcPr>
            <w:tcW w:w="79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182D82" w14:textId="77777777" w:rsidR="00A21D49" w:rsidRPr="00905B14" w:rsidRDefault="00A21D49" w:rsidP="00A21D49">
            <w:pPr>
              <w:spacing w:after="240"/>
              <w:rPr>
                <w:rFonts w:cs="Calibri"/>
              </w:rPr>
            </w:pPr>
            <w:r w:rsidRPr="00905B14">
              <w:rPr>
                <w:rFonts w:cs="Calibri"/>
              </w:rPr>
              <w:t>Influencing KPIs represent all the KPIs of a selected KPI that indirectly influence the value/ performance of the selected KPI. For example: for OEE at the plant level - the influencing KPIs can be no. of safety incidents among other KPIs.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96B2DD" w14:textId="77777777" w:rsidR="00A21D49" w:rsidRPr="00905B14" w:rsidRDefault="00A21D49" w:rsidP="00A21D49">
            <w:pPr>
              <w:spacing w:after="240"/>
              <w:rPr>
                <w:rFonts w:cs="Calibri"/>
              </w:rPr>
            </w:pPr>
            <w:r w:rsidRPr="00905B14">
              <w:rPr>
                <w:rFonts w:cs="Calibri"/>
              </w:rPr>
              <w:t>M</w:t>
            </w:r>
          </w:p>
        </w:tc>
        <w:tc>
          <w:tcPr>
            <w:tcW w:w="12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588B92" w14:textId="77777777" w:rsidR="00A21D49" w:rsidRPr="00905B14" w:rsidRDefault="00A21D49" w:rsidP="00A21D49">
            <w:pPr>
              <w:spacing w:after="240"/>
              <w:rPr>
                <w:rFonts w:cs="Calibri"/>
              </w:rPr>
            </w:pPr>
            <w:r w:rsidRPr="00905B14">
              <w:rPr>
                <w:rFonts w:cs="Calibri"/>
              </w:rPr>
              <w:t>String</w:t>
            </w:r>
          </w:p>
        </w:tc>
      </w:tr>
    </w:tbl>
    <w:p w14:paraId="084321A5" w14:textId="2FD76CF6" w:rsidR="00A21D49" w:rsidRPr="00905B14" w:rsidRDefault="00A21D49" w:rsidP="00A21D49">
      <w:pPr>
        <w:pStyle w:val="Heading3"/>
      </w:pPr>
      <w:r w:rsidRPr="00905B14">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89"/>
        <w:gridCol w:w="9961"/>
      </w:tblGrid>
      <w:tr w:rsidR="00DE4EF1" w:rsidRPr="00905B14" w14:paraId="1ECC7FAC" w14:textId="77777777">
        <w:trPr>
          <w:jc w:val="center"/>
        </w:trPr>
        <w:tc>
          <w:tcPr>
            <w:tcW w:w="15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030AE4E" w14:textId="77777777" w:rsidR="00DE4EF1" w:rsidRPr="00905B14" w:rsidRDefault="00DE4EF1" w:rsidP="00DE4EF1">
            <w:pPr>
              <w:rPr>
                <w:b/>
              </w:rPr>
            </w:pPr>
            <w:r w:rsidRPr="00905B14">
              <w:rPr>
                <w:b/>
              </w:rPr>
              <w:t>HTTP Code</w:t>
            </w:r>
          </w:p>
        </w:tc>
        <w:tc>
          <w:tcPr>
            <w:tcW w:w="511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69BB71D" w14:textId="77777777" w:rsidR="00DE4EF1" w:rsidRPr="00905B14" w:rsidRDefault="00DE4EF1" w:rsidP="00DE4EF1">
            <w:pPr>
              <w:rPr>
                <w:b/>
              </w:rPr>
            </w:pPr>
            <w:r w:rsidRPr="00905B14">
              <w:rPr>
                <w:b/>
              </w:rPr>
              <w:t>Result Description</w:t>
            </w:r>
          </w:p>
        </w:tc>
      </w:tr>
      <w:tr w:rsidR="00DE4EF1" w:rsidRPr="00905B14" w14:paraId="61E882C9" w14:textId="77777777">
        <w:trPr>
          <w:jc w:val="center"/>
        </w:trPr>
        <w:tc>
          <w:tcPr>
            <w:tcW w:w="1536" w:type="dxa"/>
            <w:tcBorders>
              <w:top w:val="single" w:sz="4" w:space="0" w:color="000000"/>
              <w:left w:val="single" w:sz="4" w:space="0" w:color="000000"/>
              <w:bottom w:val="single" w:sz="4" w:space="0" w:color="000000"/>
              <w:right w:val="single" w:sz="4" w:space="0" w:color="000000"/>
            </w:tcBorders>
            <w:hideMark/>
          </w:tcPr>
          <w:p w14:paraId="264A9C70" w14:textId="77777777" w:rsidR="00DE4EF1" w:rsidRPr="00905B14" w:rsidRDefault="00DE4EF1" w:rsidP="00DE4EF1">
            <w:r w:rsidRPr="00905B14">
              <w:t>200</w:t>
            </w:r>
          </w:p>
        </w:tc>
        <w:tc>
          <w:tcPr>
            <w:tcW w:w="5119" w:type="dxa"/>
            <w:tcBorders>
              <w:top w:val="single" w:sz="4" w:space="0" w:color="000000"/>
              <w:left w:val="single" w:sz="4" w:space="0" w:color="000000"/>
              <w:bottom w:val="single" w:sz="4" w:space="0" w:color="000000"/>
              <w:right w:val="single" w:sz="4" w:space="0" w:color="000000"/>
            </w:tcBorders>
            <w:hideMark/>
          </w:tcPr>
          <w:p w14:paraId="17603BF2" w14:textId="77777777" w:rsidR="00DE4EF1" w:rsidRPr="00905B14" w:rsidRDefault="00DE4EF1" w:rsidP="00DE4EF1">
            <w:r w:rsidRPr="00905B14">
              <w:t>operation executed successfully</w:t>
            </w:r>
          </w:p>
        </w:tc>
      </w:tr>
    </w:tbl>
    <w:p w14:paraId="573D344B" w14:textId="68ECCCC3" w:rsidR="00DF2A4E" w:rsidRPr="00905B14" w:rsidRDefault="00DE4EF1" w:rsidP="00DE4EF1">
      <w:pPr>
        <w:pStyle w:val="Heading3"/>
      </w:pPr>
      <w:r w:rsidRPr="00905B14">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0"/>
        <w:gridCol w:w="3049"/>
        <w:gridCol w:w="7811"/>
      </w:tblGrid>
      <w:tr w:rsidR="00DE4EF1" w:rsidRPr="00905B14" w14:paraId="652B63D1" w14:textId="77777777">
        <w:tc>
          <w:tcPr>
            <w:tcW w:w="155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FFDF84E" w14:textId="77777777" w:rsidR="00DE4EF1" w:rsidRPr="00905B14" w:rsidRDefault="00DE4EF1" w:rsidP="00DE4EF1">
            <w:pPr>
              <w:rPr>
                <w:b/>
              </w:rPr>
            </w:pPr>
            <w:r w:rsidRPr="00905B14">
              <w:rPr>
                <w:b/>
              </w:rPr>
              <w:t>HTTP Code</w:t>
            </w:r>
          </w:p>
        </w:tc>
        <w:tc>
          <w:tcPr>
            <w:tcW w:w="226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D2BB4E7" w14:textId="77777777" w:rsidR="00DE4EF1" w:rsidRPr="00905B14" w:rsidRDefault="00DE4EF1" w:rsidP="00DE4EF1">
            <w:pPr>
              <w:rPr>
                <w:b/>
              </w:rPr>
            </w:pPr>
            <w:r w:rsidRPr="00905B14">
              <w:rPr>
                <w:b/>
              </w:rPr>
              <w:t>Error Code</w:t>
            </w:r>
          </w:p>
        </w:tc>
        <w:tc>
          <w:tcPr>
            <w:tcW w:w="5811"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0C809C4" w14:textId="77777777" w:rsidR="00DE4EF1" w:rsidRPr="00905B14" w:rsidRDefault="00DE4EF1" w:rsidP="00DE4EF1">
            <w:pPr>
              <w:rPr>
                <w:b/>
              </w:rPr>
            </w:pPr>
            <w:r w:rsidRPr="00905B14">
              <w:rPr>
                <w:b/>
              </w:rPr>
              <w:t>Error Description</w:t>
            </w:r>
          </w:p>
        </w:tc>
      </w:tr>
      <w:tr w:rsidR="00DE4EF1" w:rsidRPr="00905B14" w14:paraId="77862F87" w14:textId="77777777">
        <w:tc>
          <w:tcPr>
            <w:tcW w:w="1555" w:type="dxa"/>
            <w:tcBorders>
              <w:top w:val="single" w:sz="4" w:space="0" w:color="000000"/>
              <w:left w:val="single" w:sz="4" w:space="0" w:color="000000"/>
              <w:bottom w:val="single" w:sz="4" w:space="0" w:color="000000"/>
              <w:right w:val="single" w:sz="4" w:space="0" w:color="000000"/>
            </w:tcBorders>
            <w:vAlign w:val="center"/>
            <w:hideMark/>
          </w:tcPr>
          <w:p w14:paraId="4CA12AEE" w14:textId="77777777" w:rsidR="00DE4EF1" w:rsidRPr="00905B14" w:rsidRDefault="00DE4EF1" w:rsidP="00DE4EF1">
            <w:r w:rsidRPr="00905B14">
              <w:t>500</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DF8DCC7" w14:textId="77777777" w:rsidR="00DE4EF1" w:rsidRPr="00905B14" w:rsidRDefault="00DE4EF1" w:rsidP="00DE4EF1">
            <w:r w:rsidRPr="00905B14">
              <w:t>500</w:t>
            </w:r>
          </w:p>
        </w:tc>
        <w:tc>
          <w:tcPr>
            <w:tcW w:w="5811" w:type="dxa"/>
            <w:tcBorders>
              <w:top w:val="single" w:sz="4" w:space="0" w:color="000000"/>
              <w:left w:val="single" w:sz="4" w:space="0" w:color="000000"/>
              <w:bottom w:val="single" w:sz="4" w:space="0" w:color="000000"/>
              <w:right w:val="single" w:sz="4" w:space="0" w:color="000000"/>
            </w:tcBorders>
            <w:vAlign w:val="center"/>
            <w:hideMark/>
          </w:tcPr>
          <w:p w14:paraId="2F3AA2D9" w14:textId="77777777" w:rsidR="00DE4EF1" w:rsidRPr="00905B14" w:rsidRDefault="00DE4EF1" w:rsidP="00640956">
            <w:pPr>
              <w:pStyle w:val="CodeSample"/>
              <w:rPr>
                <w:lang w:val="en-US"/>
              </w:rPr>
            </w:pPr>
            <w:r w:rsidRPr="00905B14">
              <w:rPr>
                <w:lang w:val="en-US"/>
              </w:rPr>
              <w:t>Generic Error</w:t>
            </w:r>
          </w:p>
        </w:tc>
      </w:tr>
      <w:tr w:rsidR="00DE4EF1" w:rsidRPr="00905B14" w14:paraId="34AF438B" w14:textId="77777777">
        <w:tc>
          <w:tcPr>
            <w:tcW w:w="1555" w:type="dxa"/>
            <w:tcBorders>
              <w:top w:val="single" w:sz="4" w:space="0" w:color="000000"/>
              <w:left w:val="single" w:sz="4" w:space="0" w:color="000000"/>
              <w:bottom w:val="single" w:sz="4" w:space="0" w:color="000000"/>
              <w:right w:val="single" w:sz="4" w:space="0" w:color="000000"/>
            </w:tcBorders>
            <w:vAlign w:val="center"/>
            <w:hideMark/>
          </w:tcPr>
          <w:p w14:paraId="71DA3FEE" w14:textId="77777777" w:rsidR="00DE4EF1" w:rsidRPr="00905B14" w:rsidRDefault="00DE4EF1" w:rsidP="00DE4EF1">
            <w:r w:rsidRPr="00905B14">
              <w:t>401</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5CD39142" w14:textId="77777777" w:rsidR="00DE4EF1" w:rsidRPr="00905B14" w:rsidRDefault="00DE4EF1" w:rsidP="00DE4EF1">
            <w:r w:rsidRPr="00905B14">
              <w:t>401</w:t>
            </w:r>
          </w:p>
        </w:tc>
        <w:tc>
          <w:tcPr>
            <w:tcW w:w="5811" w:type="dxa"/>
            <w:tcBorders>
              <w:top w:val="single" w:sz="4" w:space="0" w:color="000000"/>
              <w:left w:val="single" w:sz="4" w:space="0" w:color="000000"/>
              <w:bottom w:val="single" w:sz="4" w:space="0" w:color="000000"/>
              <w:right w:val="single" w:sz="4" w:space="0" w:color="000000"/>
            </w:tcBorders>
            <w:vAlign w:val="center"/>
            <w:hideMark/>
          </w:tcPr>
          <w:p w14:paraId="189203FA" w14:textId="243B5BF2" w:rsidR="00DE4EF1" w:rsidRPr="00905B14" w:rsidRDefault="00DE4EF1" w:rsidP="00640956">
            <w:pPr>
              <w:pStyle w:val="CodeSample"/>
              <w:rPr>
                <w:lang w:val="en-US"/>
              </w:rPr>
            </w:pPr>
            <w:r w:rsidRPr="00905B14">
              <w:rPr>
                <w:lang w:val="en-US"/>
              </w:rPr>
              <w:t xml:space="preserve">Unauthorized </w:t>
            </w:r>
            <w:r w:rsidR="00640956" w:rsidRPr="00905B14">
              <w:rPr>
                <w:lang w:val="en-US"/>
              </w:rPr>
              <w:t xml:space="preserve">/ </w:t>
            </w:r>
            <w:r w:rsidRPr="00905B14">
              <w:rPr>
                <w:lang w:val="en-US"/>
              </w:rPr>
              <w:t>"Bearer {token}" could be missing or expired</w:t>
            </w:r>
          </w:p>
        </w:tc>
      </w:tr>
      <w:tr w:rsidR="00DE4EF1" w:rsidRPr="00905B14" w14:paraId="5D076ED0" w14:textId="77777777">
        <w:tc>
          <w:tcPr>
            <w:tcW w:w="1555" w:type="dxa"/>
            <w:tcBorders>
              <w:top w:val="single" w:sz="4" w:space="0" w:color="000000"/>
              <w:left w:val="single" w:sz="4" w:space="0" w:color="000000"/>
              <w:bottom w:val="single" w:sz="4" w:space="0" w:color="000000"/>
              <w:right w:val="single" w:sz="4" w:space="0" w:color="000000"/>
            </w:tcBorders>
            <w:vAlign w:val="center"/>
            <w:hideMark/>
          </w:tcPr>
          <w:p w14:paraId="42BF0E67" w14:textId="77777777" w:rsidR="00DE4EF1" w:rsidRPr="00905B14" w:rsidRDefault="00DE4EF1" w:rsidP="00DE4EF1">
            <w:r w:rsidRPr="00905B14">
              <w:t>400</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36985644" w14:textId="77777777" w:rsidR="00DE4EF1" w:rsidRPr="00905B14" w:rsidRDefault="00DE4EF1" w:rsidP="00DE4EF1">
            <w:r w:rsidRPr="00905B14">
              <w:t>400</w:t>
            </w:r>
          </w:p>
        </w:tc>
        <w:tc>
          <w:tcPr>
            <w:tcW w:w="5811" w:type="dxa"/>
            <w:tcBorders>
              <w:top w:val="single" w:sz="4" w:space="0" w:color="000000"/>
              <w:left w:val="single" w:sz="4" w:space="0" w:color="000000"/>
              <w:bottom w:val="single" w:sz="4" w:space="0" w:color="000000"/>
              <w:right w:val="single" w:sz="4" w:space="0" w:color="000000"/>
            </w:tcBorders>
            <w:vAlign w:val="center"/>
            <w:hideMark/>
          </w:tcPr>
          <w:p w14:paraId="0D32482C" w14:textId="77777777" w:rsidR="00DE4EF1" w:rsidRPr="00905B14" w:rsidRDefault="00DE4EF1" w:rsidP="00640956">
            <w:pPr>
              <w:pStyle w:val="CodeSample"/>
              <w:rPr>
                <w:lang w:val="en-US"/>
              </w:rPr>
            </w:pPr>
            <w:r w:rsidRPr="00905B14">
              <w:rPr>
                <w:lang w:val="en-US"/>
              </w:rPr>
              <w:t>Bad request</w:t>
            </w:r>
          </w:p>
        </w:tc>
      </w:tr>
    </w:tbl>
    <w:p w14:paraId="633045A9" w14:textId="77777777" w:rsidR="00DE4EF1" w:rsidRPr="00905B14" w:rsidRDefault="00DE4EF1" w:rsidP="003828BA">
      <w:pPr>
        <w:pStyle w:val="Heading2"/>
        <w:sectPr w:rsidR="00DE4EF1" w:rsidRPr="00905B14" w:rsidSect="00CD7F33">
          <w:pgSz w:w="15840" w:h="20160" w:code="5"/>
          <w:pgMar w:top="1440" w:right="1440" w:bottom="1440" w:left="1440" w:header="720" w:footer="619" w:gutter="0"/>
          <w:cols w:space="720"/>
          <w:docGrid w:linePitch="360"/>
        </w:sectPr>
      </w:pPr>
      <w:bookmarkStart w:id="52" w:name="_Toc115182698"/>
    </w:p>
    <w:p w14:paraId="163B5366" w14:textId="77777777" w:rsidR="00612FB1" w:rsidRPr="00905B14" w:rsidRDefault="00612FB1" w:rsidP="003828BA">
      <w:pPr>
        <w:pStyle w:val="Heading2"/>
      </w:pPr>
      <w:bookmarkStart w:id="53" w:name="_Toc218867391"/>
      <w:r w:rsidRPr="00905B14">
        <w:t xml:space="preserve">POST- </w:t>
      </w:r>
      <w:bookmarkEnd w:id="52"/>
      <w:r w:rsidR="009E36E1" w:rsidRPr="00905B14">
        <w:t>SMART KPI TILE</w:t>
      </w:r>
      <w:bookmarkEnd w:id="53"/>
    </w:p>
    <w:p w14:paraId="17FDC174" w14:textId="5422EB60" w:rsidR="00941704" w:rsidRPr="00905B14" w:rsidRDefault="00612FB1" w:rsidP="00941704">
      <w:pPr>
        <w:rPr>
          <w:rFonts w:cs="Calibri"/>
        </w:rPr>
      </w:pPr>
      <w:r w:rsidRPr="00905B14">
        <w:rPr>
          <w:rFonts w:cs="Calibri"/>
        </w:rPr>
        <w:t xml:space="preserve">The smart kpitile </w:t>
      </w:r>
      <w:r w:rsidR="1889D0A5" w:rsidRPr="00905B14">
        <w:rPr>
          <w:rFonts w:cs="Calibri"/>
        </w:rPr>
        <w:t>API</w:t>
      </w:r>
      <w:r w:rsidRPr="00905B14">
        <w:rPr>
          <w:rFonts w:cs="Calibri"/>
        </w:rPr>
        <w:t xml:space="preserve"> is a part of the </w:t>
      </w:r>
      <w:r w:rsidR="00D23914">
        <w:rPr>
          <w:rFonts w:cs="Calibri"/>
        </w:rPr>
        <w:t>IAI</w:t>
      </w:r>
      <w:r w:rsidRPr="00905B14">
        <w:rPr>
          <w:rFonts w:cs="Calibri"/>
        </w:rPr>
        <w:t xml:space="preserve">-SmartKPI-Middleware </w:t>
      </w:r>
      <w:r w:rsidR="6E30A53C" w:rsidRPr="00905B14">
        <w:rPr>
          <w:rFonts w:ascii="Calibri" w:hAnsi="Calibri" w:cs="Calibri"/>
        </w:rPr>
        <w:t>Microservice.</w:t>
      </w:r>
      <w:r w:rsidR="6E30A53C" w:rsidRPr="00905B14">
        <w:rPr>
          <w:rFonts w:cs="Calibri"/>
        </w:rPr>
        <w:t xml:space="preserve"> </w:t>
      </w:r>
      <w:r w:rsidRPr="00905B14">
        <w:rPr>
          <w:rFonts w:cs="Calibri"/>
        </w:rPr>
        <w:t>It is invoked by the UI and consumed by the UI.</w:t>
      </w:r>
      <w:r w:rsidR="00D20CBA" w:rsidRPr="00905B14">
        <w:rPr>
          <w:rFonts w:cs="Calibri"/>
        </w:rPr>
        <w:t xml:space="preserve"> This</w:t>
      </w:r>
      <w:r w:rsidR="08E80EEA" w:rsidRPr="00905B14">
        <w:rPr>
          <w:rFonts w:cs="Calibri"/>
        </w:rPr>
        <w:t xml:space="preserve"> API is</w:t>
      </w:r>
      <w:r w:rsidRPr="00905B14">
        <w:rPr>
          <w:rFonts w:cs="Calibri"/>
        </w:rPr>
        <w:t xml:space="preserve"> </w:t>
      </w:r>
      <w:r w:rsidRPr="00905B14">
        <w:t xml:space="preserve">a POST call to the Smart KPI </w:t>
      </w:r>
      <w:r w:rsidR="00D23914">
        <w:t>IAI</w:t>
      </w:r>
      <w:r w:rsidRPr="00905B14">
        <w:t xml:space="preserve"> DEV server hosted at the backend to get the details of actual, forecast, historical, target, RAGStatus, and CompareActual calculations for KPI. In the case of a parameter, the details fetched are actual, forecast, and target calculations.</w:t>
      </w:r>
      <w:r w:rsidR="00941704" w:rsidRPr="00905B14">
        <w:t xml:space="preserve"> </w:t>
      </w:r>
      <w:r w:rsidR="00941704" w:rsidRPr="00905B14">
        <w:rPr>
          <w:rFonts w:cs="Calibri"/>
        </w:rPr>
        <w:t xml:space="preserve">To fetch the response from the smart-kpitile, the authorization token must exist. </w:t>
      </w:r>
    </w:p>
    <w:p w14:paraId="26F9D61A" w14:textId="5A1CD7A1" w:rsidR="00DE4EF1" w:rsidRPr="00905B14" w:rsidRDefault="00DE729F" w:rsidP="00DE729F">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39"/>
        <w:gridCol w:w="10111"/>
      </w:tblGrid>
      <w:tr w:rsidR="00DE729F" w:rsidRPr="00905B14" w14:paraId="7D51D2DE" w14:textId="77777777">
        <w:trPr>
          <w:trHeight w:val="22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8A36DF5" w14:textId="77777777" w:rsidR="00DE729F" w:rsidRPr="00905B14" w:rsidRDefault="00DE729F" w:rsidP="00EA510B">
            <w:pPr>
              <w:spacing w:after="0"/>
            </w:pPr>
            <w:r w:rsidRPr="00905B14">
              <w:t>PROTOCOL</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0BE3DB2" w14:textId="5D00B19E" w:rsidR="00DE729F" w:rsidRPr="00905B14" w:rsidRDefault="00DE729F" w:rsidP="004C0173">
            <w:pPr>
              <w:pStyle w:val="CodeSample"/>
              <w:rPr>
                <w:lang w:val="en-US"/>
              </w:rPr>
            </w:pPr>
            <w:r w:rsidRPr="00905B14">
              <w:rPr>
                <w:lang w:val="en-US"/>
              </w:rPr>
              <w:t>HTTPS</w:t>
            </w:r>
          </w:p>
        </w:tc>
      </w:tr>
      <w:tr w:rsidR="00DE729F" w:rsidRPr="00905B14" w14:paraId="2B5B67F7" w14:textId="77777777">
        <w:trPr>
          <w:trHeight w:val="112"/>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7137C7E" w14:textId="5CA5FE28" w:rsidR="00DE729F" w:rsidRPr="00905B14" w:rsidRDefault="00DE729F" w:rsidP="00EA510B">
            <w:pPr>
              <w:spacing w:after="0"/>
            </w:pPr>
            <w:r w:rsidRPr="00905B14">
              <w:t xml:space="preserve">PATH </w:t>
            </w:r>
            <w:r w:rsidR="000359C2" w:rsidRPr="00905B14">
              <w:t>(Public Exposure)</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61EF1091" w14:textId="131A7CA9" w:rsidR="00DE729F" w:rsidRPr="00905B14" w:rsidRDefault="00EA510B" w:rsidP="004C0173">
            <w:pPr>
              <w:pStyle w:val="CodeSample"/>
              <w:rPr>
                <w:lang w:val="en-US"/>
              </w:rPr>
            </w:pPr>
            <w:hyperlink r:id="rId36" w:history="1">
              <w:r w:rsidRPr="00905B14">
                <w:rPr>
                  <w:rStyle w:val="Hyperlink"/>
                  <w:lang w:val="en-US"/>
                </w:rPr>
                <w:t>https://apim-aot-azure-dev.azure-api.net/api/smartkpi/assets/{assetid}/kpis/{kpiname}/detail</w:t>
              </w:r>
            </w:hyperlink>
          </w:p>
        </w:tc>
      </w:tr>
      <w:tr w:rsidR="00DE729F" w:rsidRPr="00905B14" w14:paraId="35FFBB95" w14:textId="77777777">
        <w:trPr>
          <w:trHeight w:val="60"/>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CB027AC" w14:textId="77777777" w:rsidR="00DE729F" w:rsidRPr="00905B14" w:rsidRDefault="00DE729F" w:rsidP="00EA510B">
            <w:pPr>
              <w:spacing w:after="0"/>
            </w:pPr>
            <w:r w:rsidRPr="00905B14">
              <w:t>METHOD</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CEEF37C" w14:textId="2F285BF3" w:rsidR="00DE729F" w:rsidRPr="00905B14" w:rsidRDefault="00DE729F" w:rsidP="004C0173">
            <w:pPr>
              <w:pStyle w:val="CodeSample"/>
              <w:rPr>
                <w:lang w:val="en-US"/>
              </w:rPr>
            </w:pPr>
            <w:r w:rsidRPr="00905B14">
              <w:rPr>
                <w:lang w:val="en-US"/>
              </w:rPr>
              <w:t>POST</w:t>
            </w:r>
          </w:p>
        </w:tc>
      </w:tr>
      <w:tr w:rsidR="00DE729F" w:rsidRPr="00905B14" w14:paraId="3305F072" w14:textId="77777777">
        <w:trPr>
          <w:trHeight w:val="24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ECC0D4F" w14:textId="77777777" w:rsidR="00DE729F" w:rsidRPr="00905B14" w:rsidRDefault="00DE729F" w:rsidP="00EA510B">
            <w:pPr>
              <w:spacing w:after="0"/>
            </w:pPr>
            <w:r w:rsidRPr="00905B14">
              <w:t>CONTENT TYPE</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52762CB" w14:textId="77777777" w:rsidR="00DE729F" w:rsidRPr="00905B14" w:rsidRDefault="00DE729F" w:rsidP="004C0173">
            <w:pPr>
              <w:pStyle w:val="CodeSample"/>
              <w:rPr>
                <w:lang w:val="en-US"/>
              </w:rPr>
            </w:pPr>
            <w:r w:rsidRPr="00905B14">
              <w:rPr>
                <w:lang w:val="en-US"/>
              </w:rPr>
              <w:t>application / json</w:t>
            </w:r>
          </w:p>
        </w:tc>
      </w:tr>
      <w:tr w:rsidR="00DE729F" w:rsidRPr="00905B14" w14:paraId="46327C2F" w14:textId="77777777">
        <w:trPr>
          <w:trHeight w:val="24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5E61212" w14:textId="77777777" w:rsidR="00DE729F" w:rsidRPr="00905B14" w:rsidRDefault="00DE729F" w:rsidP="00EA510B">
            <w:pPr>
              <w:spacing w:after="0"/>
            </w:pPr>
            <w:bookmarkStart w:id="54" w:name="_Hlk152333985"/>
            <w:r w:rsidRPr="00905B14">
              <w:t>REQUEST URL</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22AC4728" w14:textId="205C30B1" w:rsidR="00DE729F" w:rsidRPr="00905B14" w:rsidRDefault="00EA510B" w:rsidP="004C0173">
            <w:pPr>
              <w:pStyle w:val="CodeSample"/>
              <w:rPr>
                <w:lang w:val="en-US"/>
              </w:rPr>
            </w:pPr>
            <w:hyperlink r:id="rId37" w:history="1">
              <w:r w:rsidRPr="00905B14">
                <w:rPr>
                  <w:rStyle w:val="Hyperlink"/>
                  <w:lang w:val="en-US"/>
                </w:rPr>
                <w:t>https://apim-aot-azure-dev.azure-api.net/api/smartkpi/assets/C-B1-G1-R1-F1-P-PP-U3-SWLPC/kpis/d6b9f38e-28db-4eb7-806e-da9969e39ffb/detail</w:t>
              </w:r>
            </w:hyperlink>
          </w:p>
        </w:tc>
        <w:bookmarkEnd w:id="54"/>
      </w:tr>
      <w:tr w:rsidR="00DE729F" w:rsidRPr="00905B14" w14:paraId="482EEA46" w14:textId="77777777">
        <w:trPr>
          <w:trHeight w:val="24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9D2E8D3" w14:textId="77777777" w:rsidR="00DE729F" w:rsidRPr="00905B14" w:rsidRDefault="00DE729F" w:rsidP="00EA510B">
            <w:pPr>
              <w:spacing w:after="0"/>
            </w:pPr>
            <w:r w:rsidRPr="00905B14">
              <w:t>REQUEST URL(PARAMETER)</w:t>
            </w:r>
          </w:p>
        </w:tc>
        <w:bookmarkStart w:id="55" w:name="OLE_LINK13"/>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2331CA69" w14:textId="7963CD84" w:rsidR="00DE729F" w:rsidRPr="00905B14" w:rsidRDefault="00EA510B" w:rsidP="004C0173">
            <w:pPr>
              <w:pStyle w:val="CodeSample"/>
              <w:rPr>
                <w:lang w:val="en-US"/>
              </w:rPr>
            </w:pPr>
            <w:r w:rsidRPr="00905B14">
              <w:rPr>
                <w:lang w:val="en-US"/>
              </w:rPr>
              <w:fldChar w:fldCharType="begin"/>
            </w:r>
            <w:r w:rsidRPr="00905B14">
              <w:rPr>
                <w:lang w:val="en-US"/>
              </w:rPr>
              <w:instrText>HYPERLINK "https://apim-aot-azure-dev.azure-api.net/api/smartkpi/assets/{assetid}/kpis/{kpiname}/detail?productid=l1"</w:instrText>
            </w:r>
            <w:r w:rsidRPr="00905B14">
              <w:rPr>
                <w:lang w:val="en-US"/>
              </w:rPr>
            </w:r>
            <w:r w:rsidRPr="00905B14">
              <w:rPr>
                <w:lang w:val="en-US"/>
              </w:rPr>
              <w:fldChar w:fldCharType="separate"/>
            </w:r>
            <w:r w:rsidRPr="00905B14">
              <w:rPr>
                <w:rStyle w:val="Hyperlink"/>
                <w:lang w:val="en-US"/>
              </w:rPr>
              <w:t>https://apim-aot-azure-dev.azure-api.net/api/smartkpi/assets/{assetid}/kpis/{kpiname}/detail?productid=l1</w:t>
            </w:r>
            <w:bookmarkEnd w:id="55"/>
            <w:r w:rsidRPr="00905B14">
              <w:rPr>
                <w:lang w:val="en-US"/>
              </w:rPr>
              <w:fldChar w:fldCharType="end"/>
            </w:r>
          </w:p>
        </w:tc>
      </w:tr>
      <w:tr w:rsidR="00DE729F" w:rsidRPr="00905B14" w14:paraId="761CAC4C" w14:textId="77777777">
        <w:trPr>
          <w:trHeight w:val="244"/>
        </w:trPr>
        <w:tc>
          <w:tcPr>
            <w:tcW w:w="27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ADE47E3" w14:textId="77777777" w:rsidR="00DE729F" w:rsidRPr="00905B14" w:rsidRDefault="00DE729F" w:rsidP="00EA510B">
            <w:pPr>
              <w:spacing w:after="0"/>
            </w:pPr>
            <w:r w:rsidRPr="00905B14">
              <w:t>JSON Request Body</w:t>
            </w:r>
          </w:p>
        </w:tc>
        <w:tc>
          <w:tcPr>
            <w:tcW w:w="983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C789BBE" w14:textId="77777777" w:rsidR="00DE729F" w:rsidRPr="00905B14" w:rsidRDefault="00DE729F" w:rsidP="004C0173">
            <w:pPr>
              <w:pStyle w:val="CodeSample"/>
              <w:rPr>
                <w:lang w:val="en-US"/>
              </w:rPr>
            </w:pPr>
            <w:r w:rsidRPr="00905B14">
              <w:rPr>
                <w:lang w:val="en-US"/>
              </w:rPr>
              <w:t>{</w:t>
            </w:r>
          </w:p>
          <w:p w14:paraId="49FB9E6A" w14:textId="77777777" w:rsidR="00DE729F" w:rsidRPr="00905B14" w:rsidRDefault="00DE729F" w:rsidP="004C0173">
            <w:pPr>
              <w:pStyle w:val="CodeSample"/>
              <w:rPr>
                <w:lang w:val="en-US"/>
              </w:rPr>
            </w:pPr>
            <w:r w:rsidRPr="00905B14">
              <w:rPr>
                <w:lang w:val="en-US"/>
              </w:rPr>
              <w:t>"startdate":"2023-11-29T15:47:39.061Z",</w:t>
            </w:r>
          </w:p>
          <w:p w14:paraId="54F932E8" w14:textId="77777777" w:rsidR="00DE729F" w:rsidRPr="00905B14" w:rsidRDefault="00DE729F" w:rsidP="004C0173">
            <w:pPr>
              <w:pStyle w:val="CodeSample"/>
              <w:rPr>
                <w:lang w:val="en-US"/>
              </w:rPr>
            </w:pPr>
            <w:r w:rsidRPr="00905B14">
              <w:rPr>
                <w:lang w:val="en-US"/>
              </w:rPr>
              <w:t>"enddate":"2023-11-29T15:47:39.061Z",</w:t>
            </w:r>
          </w:p>
          <w:p w14:paraId="7722C56B" w14:textId="77777777" w:rsidR="00DE729F" w:rsidRPr="00905B14" w:rsidRDefault="00DE729F" w:rsidP="004C0173">
            <w:pPr>
              <w:pStyle w:val="CodeSample"/>
              <w:rPr>
                <w:lang w:val="en-US"/>
              </w:rPr>
            </w:pPr>
            <w:r w:rsidRPr="00905B14">
              <w:rPr>
                <w:lang w:val="en-US"/>
              </w:rPr>
              <w:t>"calendarOption":"noselection"</w:t>
            </w:r>
          </w:p>
          <w:p w14:paraId="0BFCA398" w14:textId="77777777" w:rsidR="00DE729F" w:rsidRPr="00905B14" w:rsidRDefault="00DE729F" w:rsidP="004C0173">
            <w:pPr>
              <w:pStyle w:val="CodeSample"/>
              <w:rPr>
                <w:lang w:val="en-US"/>
              </w:rPr>
            </w:pPr>
            <w:r w:rsidRPr="00905B14">
              <w:rPr>
                <w:lang w:val="en-US"/>
              </w:rPr>
              <w:t>}</w:t>
            </w:r>
          </w:p>
        </w:tc>
      </w:tr>
    </w:tbl>
    <w:p w14:paraId="6A265C20" w14:textId="187CA5EB" w:rsidR="00DE729F" w:rsidRPr="00905B14" w:rsidRDefault="00EA510B" w:rsidP="00EA510B">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639"/>
        <w:gridCol w:w="1292"/>
        <w:gridCol w:w="1577"/>
        <w:gridCol w:w="1242"/>
      </w:tblGrid>
      <w:tr w:rsidR="00EA510B" w:rsidRPr="00905B14" w14:paraId="18875643" w14:textId="77777777" w:rsidTr="00C309CF">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C05B35" w14:textId="77777777" w:rsidR="00EA510B" w:rsidRPr="00905B14" w:rsidRDefault="00EA510B" w:rsidP="00C309CF">
            <w:pPr>
              <w:spacing w:after="0"/>
              <w:ind w:right="126"/>
              <w:jc w:val="left"/>
              <w:rPr>
                <w:sz w:val="18"/>
                <w:szCs w:val="18"/>
              </w:rPr>
            </w:pPr>
            <w:r w:rsidRPr="00905B14">
              <w:rPr>
                <w:b/>
                <w:sz w:val="18"/>
                <w:szCs w:val="18"/>
              </w:rPr>
              <w:t>Parameter</w:t>
            </w:r>
          </w:p>
        </w:tc>
        <w:tc>
          <w:tcPr>
            <w:tcW w:w="645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77C27D" w14:textId="77777777" w:rsidR="00EA510B" w:rsidRPr="00905B14" w:rsidRDefault="00EA510B" w:rsidP="00C309CF">
            <w:pPr>
              <w:spacing w:after="0"/>
              <w:ind w:right="126"/>
              <w:jc w:val="left"/>
              <w:rPr>
                <w:sz w:val="18"/>
                <w:szCs w:val="18"/>
              </w:rPr>
            </w:pPr>
            <w:r w:rsidRPr="00905B14">
              <w:rPr>
                <w:b/>
                <w:sz w:val="18"/>
                <w:szCs w:val="18"/>
              </w:rPr>
              <w:t>Description</w:t>
            </w:r>
          </w:p>
        </w:tc>
        <w:tc>
          <w:tcPr>
            <w:tcW w:w="1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6D30A0" w14:textId="77777777" w:rsidR="00EA510B" w:rsidRPr="00905B14" w:rsidRDefault="00EA510B" w:rsidP="00C309CF">
            <w:pPr>
              <w:spacing w:after="0"/>
              <w:ind w:right="126"/>
              <w:jc w:val="left"/>
              <w:rPr>
                <w:sz w:val="18"/>
                <w:szCs w:val="18"/>
              </w:rPr>
            </w:pPr>
            <w:r w:rsidRPr="00905B14">
              <w:rPr>
                <w:b/>
                <w:sz w:val="18"/>
                <w:szCs w:val="18"/>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2EF4457" w14:textId="77777777" w:rsidR="00EA510B" w:rsidRPr="00905B14" w:rsidRDefault="00EA510B" w:rsidP="00C309CF">
            <w:pPr>
              <w:spacing w:after="0"/>
              <w:ind w:right="126"/>
              <w:jc w:val="left"/>
              <w:rPr>
                <w:sz w:val="18"/>
                <w:szCs w:val="18"/>
              </w:rPr>
            </w:pPr>
            <w:r w:rsidRPr="00905B14">
              <w:rPr>
                <w:b/>
                <w:sz w:val="18"/>
                <w:szCs w:val="18"/>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1D8BC1" w14:textId="77777777" w:rsidR="00EA510B" w:rsidRPr="00905B14" w:rsidRDefault="00EA510B" w:rsidP="00C309CF">
            <w:pPr>
              <w:spacing w:after="0"/>
              <w:ind w:right="126"/>
              <w:jc w:val="left"/>
              <w:rPr>
                <w:sz w:val="18"/>
                <w:szCs w:val="18"/>
              </w:rPr>
            </w:pPr>
            <w:r w:rsidRPr="00905B14">
              <w:rPr>
                <w:b/>
                <w:sz w:val="18"/>
                <w:szCs w:val="18"/>
              </w:rPr>
              <w:t>Type</w:t>
            </w:r>
          </w:p>
        </w:tc>
      </w:tr>
      <w:tr w:rsidR="00EA510B" w:rsidRPr="00905B14" w14:paraId="4B8C67C1" w14:textId="77777777" w:rsidTr="00C309CF">
        <w:tc>
          <w:tcPr>
            <w:tcW w:w="2140" w:type="dxa"/>
            <w:tcBorders>
              <w:top w:val="single" w:sz="4" w:space="0" w:color="auto"/>
              <w:left w:val="single" w:sz="4" w:space="0" w:color="auto"/>
              <w:bottom w:val="single" w:sz="4" w:space="0" w:color="auto"/>
              <w:right w:val="single" w:sz="4" w:space="0" w:color="auto"/>
            </w:tcBorders>
            <w:hideMark/>
          </w:tcPr>
          <w:p w14:paraId="1B051871" w14:textId="77777777" w:rsidR="00EA510B" w:rsidRPr="00905B14" w:rsidRDefault="00EA510B" w:rsidP="00C309CF">
            <w:pPr>
              <w:spacing w:after="0"/>
              <w:ind w:right="126"/>
              <w:jc w:val="left"/>
              <w:rPr>
                <w:sz w:val="18"/>
                <w:szCs w:val="18"/>
              </w:rPr>
            </w:pPr>
            <w:r w:rsidRPr="00905B14">
              <w:rPr>
                <w:sz w:val="18"/>
                <w:szCs w:val="18"/>
              </w:rPr>
              <w:t>Authorization</w:t>
            </w:r>
          </w:p>
        </w:tc>
        <w:tc>
          <w:tcPr>
            <w:tcW w:w="6454" w:type="dxa"/>
            <w:tcBorders>
              <w:top w:val="single" w:sz="4" w:space="0" w:color="auto"/>
              <w:left w:val="single" w:sz="4" w:space="0" w:color="auto"/>
              <w:bottom w:val="single" w:sz="4" w:space="0" w:color="auto"/>
              <w:right w:val="single" w:sz="4" w:space="0" w:color="auto"/>
            </w:tcBorders>
            <w:hideMark/>
          </w:tcPr>
          <w:p w14:paraId="2D876132" w14:textId="77777777" w:rsidR="00EA510B" w:rsidRPr="00905B14" w:rsidRDefault="00EA510B" w:rsidP="0076702A">
            <w:pPr>
              <w:pStyle w:val="CodeSample"/>
              <w:rPr>
                <w:lang w:val="en-US"/>
              </w:rPr>
            </w:pPr>
            <w:r w:rsidRPr="00905B14">
              <w:rPr>
                <w:lang w:val="en-US"/>
              </w:rPr>
              <w:t>Token acquired from Azure AD based on the user credentials for further API calls. Example: msal.accesstoken : { token: "Bearer {token}" }</w:t>
            </w:r>
          </w:p>
        </w:tc>
        <w:tc>
          <w:tcPr>
            <w:tcW w:w="1256" w:type="dxa"/>
            <w:tcBorders>
              <w:top w:val="single" w:sz="4" w:space="0" w:color="auto"/>
              <w:left w:val="single" w:sz="4" w:space="0" w:color="auto"/>
              <w:bottom w:val="single" w:sz="4" w:space="0" w:color="auto"/>
              <w:right w:val="single" w:sz="4" w:space="0" w:color="auto"/>
            </w:tcBorders>
            <w:hideMark/>
          </w:tcPr>
          <w:p w14:paraId="3DA89335" w14:textId="77777777" w:rsidR="00EA510B" w:rsidRPr="00905B14" w:rsidRDefault="00EA510B" w:rsidP="00C309CF">
            <w:pPr>
              <w:spacing w:after="0"/>
              <w:ind w:right="126"/>
              <w:jc w:val="left"/>
              <w:rPr>
                <w:sz w:val="18"/>
                <w:szCs w:val="18"/>
              </w:rPr>
            </w:pPr>
            <w:r w:rsidRPr="00905B14">
              <w:rPr>
                <w:sz w:val="18"/>
                <w:szCs w:val="18"/>
              </w:rPr>
              <w:t>M-Public</w:t>
            </w:r>
          </w:p>
        </w:tc>
        <w:tc>
          <w:tcPr>
            <w:tcW w:w="1533" w:type="dxa"/>
            <w:tcBorders>
              <w:top w:val="single" w:sz="4" w:space="0" w:color="auto"/>
              <w:left w:val="single" w:sz="4" w:space="0" w:color="auto"/>
              <w:bottom w:val="single" w:sz="4" w:space="0" w:color="auto"/>
              <w:right w:val="single" w:sz="4" w:space="0" w:color="auto"/>
            </w:tcBorders>
            <w:hideMark/>
          </w:tcPr>
          <w:p w14:paraId="07241C25" w14:textId="77777777" w:rsidR="00EA510B" w:rsidRPr="00905B14" w:rsidRDefault="00EA510B" w:rsidP="00C309CF">
            <w:pPr>
              <w:spacing w:after="0"/>
              <w:ind w:right="126"/>
              <w:jc w:val="left"/>
              <w:rPr>
                <w:sz w:val="18"/>
                <w:szCs w:val="18"/>
              </w:rPr>
            </w:pPr>
            <w:r w:rsidRPr="00905B14">
              <w:rPr>
                <w:sz w:val="18"/>
                <w:szCs w:val="18"/>
              </w:rPr>
              <w:t>-</w:t>
            </w:r>
          </w:p>
        </w:tc>
        <w:tc>
          <w:tcPr>
            <w:tcW w:w="1207" w:type="dxa"/>
            <w:tcBorders>
              <w:top w:val="single" w:sz="4" w:space="0" w:color="auto"/>
              <w:left w:val="single" w:sz="4" w:space="0" w:color="auto"/>
              <w:bottom w:val="single" w:sz="4" w:space="0" w:color="auto"/>
              <w:right w:val="single" w:sz="4" w:space="0" w:color="auto"/>
            </w:tcBorders>
            <w:hideMark/>
          </w:tcPr>
          <w:p w14:paraId="0F585A49" w14:textId="77777777" w:rsidR="00EA510B" w:rsidRPr="00905B14" w:rsidRDefault="00EA510B" w:rsidP="00C309CF">
            <w:pPr>
              <w:spacing w:after="0"/>
              <w:ind w:right="126"/>
              <w:jc w:val="left"/>
              <w:rPr>
                <w:sz w:val="18"/>
                <w:szCs w:val="18"/>
              </w:rPr>
            </w:pPr>
            <w:r w:rsidRPr="00905B14">
              <w:rPr>
                <w:sz w:val="18"/>
                <w:szCs w:val="18"/>
              </w:rPr>
              <w:t>String</w:t>
            </w:r>
          </w:p>
        </w:tc>
      </w:tr>
      <w:tr w:rsidR="00EA510B" w:rsidRPr="00905B14" w14:paraId="545DECA5" w14:textId="77777777" w:rsidTr="00C309CF">
        <w:tc>
          <w:tcPr>
            <w:tcW w:w="2140" w:type="dxa"/>
            <w:tcBorders>
              <w:top w:val="single" w:sz="4" w:space="0" w:color="auto"/>
              <w:left w:val="single" w:sz="4" w:space="0" w:color="auto"/>
              <w:bottom w:val="single" w:sz="4" w:space="0" w:color="auto"/>
              <w:right w:val="single" w:sz="4" w:space="0" w:color="auto"/>
            </w:tcBorders>
            <w:hideMark/>
          </w:tcPr>
          <w:p w14:paraId="64752AA8" w14:textId="77777777" w:rsidR="00EA510B" w:rsidRPr="00905B14" w:rsidRDefault="00EA510B" w:rsidP="00C309CF">
            <w:pPr>
              <w:spacing w:after="0"/>
              <w:ind w:right="126"/>
              <w:jc w:val="left"/>
              <w:rPr>
                <w:sz w:val="18"/>
                <w:szCs w:val="18"/>
              </w:rPr>
            </w:pPr>
            <w:r w:rsidRPr="00905B14">
              <w:rPr>
                <w:sz w:val="18"/>
                <w:szCs w:val="18"/>
              </w:rPr>
              <w:t>productid</w:t>
            </w:r>
          </w:p>
        </w:tc>
        <w:tc>
          <w:tcPr>
            <w:tcW w:w="6454" w:type="dxa"/>
            <w:tcBorders>
              <w:top w:val="single" w:sz="4" w:space="0" w:color="auto"/>
              <w:left w:val="single" w:sz="4" w:space="0" w:color="auto"/>
              <w:bottom w:val="single" w:sz="4" w:space="0" w:color="auto"/>
              <w:right w:val="single" w:sz="4" w:space="0" w:color="auto"/>
            </w:tcBorders>
            <w:hideMark/>
          </w:tcPr>
          <w:p w14:paraId="7DF25D2C" w14:textId="77777777" w:rsidR="00EA510B" w:rsidRPr="00905B14" w:rsidRDefault="00EA510B" w:rsidP="00C309CF">
            <w:pPr>
              <w:spacing w:after="0"/>
              <w:ind w:right="126"/>
              <w:jc w:val="left"/>
              <w:rPr>
                <w:sz w:val="18"/>
                <w:szCs w:val="18"/>
              </w:rPr>
            </w:pPr>
            <w:r w:rsidRPr="00905B14">
              <w:rPr>
                <w:sz w:val="18"/>
                <w:szCs w:val="18"/>
              </w:rPr>
              <w:t>Unique Id of a product from product hierarchy(ex:l1)</w:t>
            </w:r>
          </w:p>
        </w:tc>
        <w:tc>
          <w:tcPr>
            <w:tcW w:w="1256" w:type="dxa"/>
            <w:tcBorders>
              <w:top w:val="single" w:sz="4" w:space="0" w:color="auto"/>
              <w:left w:val="single" w:sz="4" w:space="0" w:color="auto"/>
              <w:bottom w:val="single" w:sz="4" w:space="0" w:color="auto"/>
              <w:right w:val="single" w:sz="4" w:space="0" w:color="auto"/>
            </w:tcBorders>
            <w:hideMark/>
          </w:tcPr>
          <w:p w14:paraId="55ED61A3" w14:textId="77777777" w:rsidR="00EA510B" w:rsidRPr="00905B14" w:rsidRDefault="00EA510B" w:rsidP="00C309CF">
            <w:pPr>
              <w:spacing w:after="0"/>
              <w:ind w:right="126"/>
              <w:jc w:val="left"/>
              <w:rPr>
                <w:sz w:val="18"/>
                <w:szCs w:val="18"/>
              </w:rPr>
            </w:pPr>
            <w:r w:rsidRPr="00905B14">
              <w:rPr>
                <w:sz w:val="18"/>
                <w:szCs w:val="18"/>
              </w:rPr>
              <w:t>O</w:t>
            </w:r>
          </w:p>
        </w:tc>
        <w:tc>
          <w:tcPr>
            <w:tcW w:w="1533" w:type="dxa"/>
            <w:tcBorders>
              <w:top w:val="single" w:sz="4" w:space="0" w:color="auto"/>
              <w:left w:val="single" w:sz="4" w:space="0" w:color="auto"/>
              <w:bottom w:val="single" w:sz="4" w:space="0" w:color="auto"/>
              <w:right w:val="single" w:sz="4" w:space="0" w:color="auto"/>
            </w:tcBorders>
            <w:hideMark/>
          </w:tcPr>
          <w:p w14:paraId="0EC77F69" w14:textId="77777777" w:rsidR="00EA510B" w:rsidRPr="00905B14" w:rsidRDefault="00EA510B" w:rsidP="00C309CF">
            <w:pPr>
              <w:spacing w:after="0"/>
              <w:ind w:right="126"/>
              <w:jc w:val="left"/>
              <w:rPr>
                <w:sz w:val="18"/>
                <w:szCs w:val="18"/>
              </w:rPr>
            </w:pPr>
            <w:r w:rsidRPr="00905B14">
              <w:rPr>
                <w:sz w:val="18"/>
                <w:szCs w:val="18"/>
              </w:rPr>
              <w:t>-</w:t>
            </w:r>
          </w:p>
        </w:tc>
        <w:tc>
          <w:tcPr>
            <w:tcW w:w="1207" w:type="dxa"/>
            <w:tcBorders>
              <w:top w:val="single" w:sz="4" w:space="0" w:color="auto"/>
              <w:left w:val="single" w:sz="4" w:space="0" w:color="auto"/>
              <w:bottom w:val="single" w:sz="4" w:space="0" w:color="auto"/>
              <w:right w:val="single" w:sz="4" w:space="0" w:color="auto"/>
            </w:tcBorders>
            <w:hideMark/>
          </w:tcPr>
          <w:p w14:paraId="166FA6C7" w14:textId="77777777" w:rsidR="00EA510B" w:rsidRPr="00905B14" w:rsidRDefault="00EA510B" w:rsidP="00C309CF">
            <w:pPr>
              <w:spacing w:after="0"/>
              <w:ind w:right="126"/>
              <w:jc w:val="left"/>
              <w:rPr>
                <w:sz w:val="18"/>
                <w:szCs w:val="18"/>
              </w:rPr>
            </w:pPr>
            <w:r w:rsidRPr="00905B14">
              <w:rPr>
                <w:sz w:val="18"/>
                <w:szCs w:val="18"/>
              </w:rPr>
              <w:t>String</w:t>
            </w:r>
          </w:p>
        </w:tc>
      </w:tr>
    </w:tbl>
    <w:p w14:paraId="7316E477" w14:textId="51A3F079" w:rsidR="00EA510B" w:rsidRPr="00905B14" w:rsidRDefault="00C309CF" w:rsidP="00C309CF">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7"/>
        <w:gridCol w:w="6729"/>
        <w:gridCol w:w="1075"/>
        <w:gridCol w:w="1577"/>
        <w:gridCol w:w="1242"/>
      </w:tblGrid>
      <w:tr w:rsidR="00C309CF" w:rsidRPr="00905B14" w14:paraId="1FBD09F3" w14:textId="77777777" w:rsidTr="00C309CF">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14A6D9" w14:textId="77777777" w:rsidR="00C309CF" w:rsidRPr="00905B14" w:rsidRDefault="00C309CF" w:rsidP="00C309CF">
            <w:pPr>
              <w:spacing w:after="0"/>
              <w:jc w:val="left"/>
            </w:pPr>
            <w:r w:rsidRPr="00905B14">
              <w:rPr>
                <w:b/>
              </w:rPr>
              <w:t>Parameter</w:t>
            </w:r>
          </w:p>
        </w:tc>
        <w:tc>
          <w:tcPr>
            <w:tcW w:w="6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51B835" w14:textId="77777777" w:rsidR="00C309CF" w:rsidRPr="00905B14" w:rsidRDefault="00C309CF" w:rsidP="00C309CF">
            <w:pPr>
              <w:spacing w:after="0"/>
              <w:jc w:val="left"/>
            </w:pPr>
            <w:r w:rsidRPr="00905B14">
              <w:rPr>
                <w:b/>
              </w:rPr>
              <w:t>Description</w:t>
            </w:r>
          </w:p>
        </w:tc>
        <w:tc>
          <w:tcPr>
            <w:tcW w:w="10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14C03D" w14:textId="77777777" w:rsidR="00C309CF" w:rsidRPr="00905B14" w:rsidRDefault="00C309CF" w:rsidP="00C309CF">
            <w:pPr>
              <w:spacing w:after="0"/>
              <w:jc w:val="left"/>
            </w:pPr>
            <w:r w:rsidRPr="00905B14">
              <w:rPr>
                <w:b/>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1FCF16" w14:textId="77777777" w:rsidR="00C309CF" w:rsidRPr="00905B14" w:rsidRDefault="00C309CF" w:rsidP="00C309CF">
            <w:pPr>
              <w:spacing w:after="0"/>
              <w:jc w:val="left"/>
            </w:pPr>
            <w:r w:rsidRPr="00905B14">
              <w:rPr>
                <w:b/>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583A30" w14:textId="77777777" w:rsidR="00C309CF" w:rsidRPr="00905B14" w:rsidRDefault="00C309CF" w:rsidP="00C309CF">
            <w:pPr>
              <w:spacing w:after="0"/>
              <w:jc w:val="left"/>
            </w:pPr>
            <w:r w:rsidRPr="00905B14">
              <w:rPr>
                <w:b/>
              </w:rPr>
              <w:t>Type</w:t>
            </w:r>
          </w:p>
        </w:tc>
      </w:tr>
      <w:tr w:rsidR="00C309CF" w:rsidRPr="00905B14" w14:paraId="5F7252E7"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32336B4C" w14:textId="77777777" w:rsidR="00C309CF" w:rsidRPr="00905B14" w:rsidRDefault="00C309CF" w:rsidP="00C309CF">
            <w:pPr>
              <w:spacing w:after="0"/>
              <w:jc w:val="left"/>
            </w:pPr>
            <w:r w:rsidRPr="00905B14">
              <w:t>startdate</w:t>
            </w:r>
          </w:p>
        </w:tc>
        <w:tc>
          <w:tcPr>
            <w:tcW w:w="6542" w:type="dxa"/>
            <w:tcBorders>
              <w:top w:val="single" w:sz="4" w:space="0" w:color="auto"/>
              <w:left w:val="single" w:sz="4" w:space="0" w:color="auto"/>
              <w:bottom w:val="single" w:sz="4" w:space="0" w:color="auto"/>
              <w:right w:val="single" w:sz="4" w:space="0" w:color="auto"/>
            </w:tcBorders>
            <w:hideMark/>
          </w:tcPr>
          <w:p w14:paraId="79A8090A" w14:textId="77777777" w:rsidR="00C309CF" w:rsidRPr="00905B14" w:rsidRDefault="00C309CF" w:rsidP="00C309CF">
            <w:pPr>
              <w:spacing w:after="0"/>
              <w:jc w:val="left"/>
            </w:pPr>
            <w:r w:rsidRPr="00905B14">
              <w:t>Start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hideMark/>
          </w:tcPr>
          <w:p w14:paraId="3E6FBAF2"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5F63A88F"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0D465D34" w14:textId="77777777" w:rsidR="00C309CF" w:rsidRPr="00905B14" w:rsidRDefault="00C309CF" w:rsidP="00C309CF">
            <w:pPr>
              <w:spacing w:after="0"/>
              <w:jc w:val="left"/>
            </w:pPr>
            <w:r w:rsidRPr="00905B14">
              <w:t>String</w:t>
            </w:r>
          </w:p>
        </w:tc>
      </w:tr>
      <w:tr w:rsidR="00C309CF" w:rsidRPr="00905B14" w14:paraId="5E49F836"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3FE35EE8" w14:textId="77777777" w:rsidR="00C309CF" w:rsidRPr="00905B14" w:rsidRDefault="00C309CF" w:rsidP="00C309CF">
            <w:pPr>
              <w:spacing w:after="0"/>
              <w:jc w:val="left"/>
            </w:pPr>
            <w:r w:rsidRPr="00905B14">
              <w:t>enddate</w:t>
            </w:r>
          </w:p>
        </w:tc>
        <w:tc>
          <w:tcPr>
            <w:tcW w:w="6542" w:type="dxa"/>
            <w:tcBorders>
              <w:top w:val="single" w:sz="4" w:space="0" w:color="auto"/>
              <w:left w:val="single" w:sz="4" w:space="0" w:color="auto"/>
              <w:bottom w:val="single" w:sz="4" w:space="0" w:color="auto"/>
              <w:right w:val="single" w:sz="4" w:space="0" w:color="auto"/>
            </w:tcBorders>
            <w:hideMark/>
          </w:tcPr>
          <w:p w14:paraId="10BCAED8" w14:textId="77777777" w:rsidR="00C309CF" w:rsidRPr="00905B14" w:rsidRDefault="00C309CF" w:rsidP="00C309CF">
            <w:pPr>
              <w:spacing w:after="0"/>
              <w:jc w:val="left"/>
            </w:pPr>
            <w:r w:rsidRPr="00905B14">
              <w:t>End date to perform the calculation (ISO 8601 date format (i.e., YYYY-MM-DDTHH:mm:ss.sssZ))</w:t>
            </w:r>
          </w:p>
        </w:tc>
        <w:tc>
          <w:tcPr>
            <w:tcW w:w="1045" w:type="dxa"/>
            <w:tcBorders>
              <w:top w:val="single" w:sz="4" w:space="0" w:color="auto"/>
              <w:left w:val="single" w:sz="4" w:space="0" w:color="auto"/>
              <w:bottom w:val="single" w:sz="4" w:space="0" w:color="auto"/>
              <w:right w:val="single" w:sz="4" w:space="0" w:color="auto"/>
            </w:tcBorders>
            <w:hideMark/>
          </w:tcPr>
          <w:p w14:paraId="318C4FAA"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6ED8F343"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13F94E9F" w14:textId="77777777" w:rsidR="00C309CF" w:rsidRPr="00905B14" w:rsidRDefault="00C309CF" w:rsidP="00C309CF">
            <w:pPr>
              <w:spacing w:after="0"/>
              <w:jc w:val="left"/>
            </w:pPr>
            <w:r w:rsidRPr="00905B14">
              <w:t>String</w:t>
            </w:r>
          </w:p>
        </w:tc>
      </w:tr>
      <w:tr w:rsidR="00C309CF" w:rsidRPr="00905B14" w14:paraId="52D052BA"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56C41046" w14:textId="77777777" w:rsidR="00C309CF" w:rsidRPr="00905B14" w:rsidRDefault="00C309CF" w:rsidP="00C309CF">
            <w:pPr>
              <w:spacing w:after="0"/>
              <w:jc w:val="left"/>
            </w:pPr>
            <w:r w:rsidRPr="00905B14">
              <w:t>calendarOption</w:t>
            </w:r>
          </w:p>
        </w:tc>
        <w:tc>
          <w:tcPr>
            <w:tcW w:w="6542" w:type="dxa"/>
            <w:tcBorders>
              <w:top w:val="single" w:sz="4" w:space="0" w:color="auto"/>
              <w:left w:val="single" w:sz="4" w:space="0" w:color="auto"/>
              <w:bottom w:val="single" w:sz="4" w:space="0" w:color="auto"/>
              <w:right w:val="single" w:sz="4" w:space="0" w:color="auto"/>
            </w:tcBorders>
            <w:hideMark/>
          </w:tcPr>
          <w:p w14:paraId="3B0DFECA" w14:textId="392A626D" w:rsidR="00C309CF" w:rsidRPr="00905B14" w:rsidRDefault="00C309CF" w:rsidP="0087330F">
            <w:pPr>
              <w:spacing w:after="0"/>
              <w:jc w:val="left"/>
            </w:pPr>
            <w:r w:rsidRPr="00905B14">
              <w:t>This parameter specifies whether a specific calendar option has been selected for the data range. In this case, "noselection" indicates that no specific calendar option has been selected. Available calendar Options (noselection, hours, day, weeks, monthly, quarterly, half-yearly, yearly, custom).</w:t>
            </w:r>
          </w:p>
        </w:tc>
        <w:tc>
          <w:tcPr>
            <w:tcW w:w="1045" w:type="dxa"/>
            <w:tcBorders>
              <w:top w:val="single" w:sz="4" w:space="0" w:color="auto"/>
              <w:left w:val="single" w:sz="4" w:space="0" w:color="auto"/>
              <w:bottom w:val="single" w:sz="4" w:space="0" w:color="auto"/>
              <w:right w:val="single" w:sz="4" w:space="0" w:color="auto"/>
            </w:tcBorders>
            <w:hideMark/>
          </w:tcPr>
          <w:p w14:paraId="22F45557"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127AA8CD"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06AA6AD0" w14:textId="77777777" w:rsidR="00C309CF" w:rsidRPr="00905B14" w:rsidRDefault="00C309CF" w:rsidP="00C309CF">
            <w:pPr>
              <w:spacing w:after="0"/>
              <w:jc w:val="left"/>
            </w:pPr>
            <w:r w:rsidRPr="00905B14">
              <w:t>String</w:t>
            </w:r>
          </w:p>
        </w:tc>
      </w:tr>
      <w:tr w:rsidR="00C309CF" w:rsidRPr="00905B14" w14:paraId="1EBB44B9"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1D028702" w14:textId="77777777" w:rsidR="00C309CF" w:rsidRPr="00905B14" w:rsidRDefault="00C309CF" w:rsidP="00C309CF">
            <w:pPr>
              <w:spacing w:after="0"/>
              <w:jc w:val="left"/>
            </w:pPr>
            <w:r w:rsidRPr="00905B14">
              <w:t>drilldowndetails</w:t>
            </w:r>
          </w:p>
        </w:tc>
        <w:tc>
          <w:tcPr>
            <w:tcW w:w="6542" w:type="dxa"/>
            <w:tcBorders>
              <w:top w:val="single" w:sz="4" w:space="0" w:color="auto"/>
              <w:left w:val="single" w:sz="4" w:space="0" w:color="auto"/>
              <w:bottom w:val="single" w:sz="4" w:space="0" w:color="auto"/>
              <w:right w:val="single" w:sz="4" w:space="0" w:color="auto"/>
            </w:tcBorders>
            <w:hideMark/>
          </w:tcPr>
          <w:p w14:paraId="05021E9D" w14:textId="77777777" w:rsidR="00C309CF" w:rsidRPr="00905B14" w:rsidRDefault="00C309CF" w:rsidP="00C309CF">
            <w:pPr>
              <w:spacing w:after="0"/>
              <w:jc w:val="left"/>
            </w:pPr>
            <w:r w:rsidRPr="00905B14">
              <w:t>This is an object that contains details for the drilldown operation.</w:t>
            </w:r>
          </w:p>
        </w:tc>
        <w:tc>
          <w:tcPr>
            <w:tcW w:w="1045" w:type="dxa"/>
            <w:tcBorders>
              <w:top w:val="single" w:sz="4" w:space="0" w:color="auto"/>
              <w:left w:val="single" w:sz="4" w:space="0" w:color="auto"/>
              <w:bottom w:val="single" w:sz="4" w:space="0" w:color="auto"/>
              <w:right w:val="single" w:sz="4" w:space="0" w:color="auto"/>
            </w:tcBorders>
            <w:hideMark/>
          </w:tcPr>
          <w:p w14:paraId="3D5D1A11"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37BDDE62"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0A093823" w14:textId="77777777" w:rsidR="00C309CF" w:rsidRPr="00905B14" w:rsidRDefault="00C309CF" w:rsidP="00C309CF">
            <w:pPr>
              <w:spacing w:after="0"/>
              <w:jc w:val="left"/>
            </w:pPr>
            <w:r w:rsidRPr="00905B14">
              <w:t>String</w:t>
            </w:r>
          </w:p>
        </w:tc>
      </w:tr>
      <w:tr w:rsidR="00C309CF" w:rsidRPr="00905B14" w14:paraId="56EF4BC1"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114834EB" w14:textId="77777777" w:rsidR="00C309CF" w:rsidRPr="00905B14" w:rsidRDefault="00C309CF" w:rsidP="00C309CF">
            <w:pPr>
              <w:spacing w:after="0"/>
              <w:jc w:val="left"/>
            </w:pPr>
            <w:r w:rsidRPr="00905B14">
              <w:t>isSameCalcfreq</w:t>
            </w:r>
          </w:p>
        </w:tc>
        <w:tc>
          <w:tcPr>
            <w:tcW w:w="6542" w:type="dxa"/>
            <w:tcBorders>
              <w:top w:val="single" w:sz="4" w:space="0" w:color="auto"/>
              <w:left w:val="single" w:sz="4" w:space="0" w:color="auto"/>
              <w:bottom w:val="single" w:sz="4" w:space="0" w:color="auto"/>
              <w:right w:val="single" w:sz="4" w:space="0" w:color="auto"/>
            </w:tcBorders>
            <w:hideMark/>
          </w:tcPr>
          <w:p w14:paraId="1A22C855" w14:textId="77777777" w:rsidR="00C309CF" w:rsidRPr="00905B14" w:rsidRDefault="00C309CF" w:rsidP="00C309CF">
            <w:pPr>
              <w:spacing w:after="0"/>
              <w:jc w:val="left"/>
            </w:pPr>
            <w:r w:rsidRPr="00905B14">
              <w:t>This is a Boolean parameter that signifies whether the calculation frequency of the parent KPI and the contributing or influencing KPI are the same. 'True' means they have the same calculation frequency. 'False' means they have different calculation frequencies.</w:t>
            </w:r>
          </w:p>
        </w:tc>
        <w:tc>
          <w:tcPr>
            <w:tcW w:w="1045" w:type="dxa"/>
            <w:tcBorders>
              <w:top w:val="single" w:sz="4" w:space="0" w:color="auto"/>
              <w:left w:val="single" w:sz="4" w:space="0" w:color="auto"/>
              <w:bottom w:val="single" w:sz="4" w:space="0" w:color="auto"/>
              <w:right w:val="single" w:sz="4" w:space="0" w:color="auto"/>
            </w:tcBorders>
            <w:hideMark/>
          </w:tcPr>
          <w:p w14:paraId="436C17C1"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24D82DC4"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14608C33" w14:textId="77777777" w:rsidR="00C309CF" w:rsidRPr="00905B14" w:rsidRDefault="00C309CF" w:rsidP="00C309CF">
            <w:pPr>
              <w:spacing w:after="0"/>
              <w:jc w:val="left"/>
            </w:pPr>
            <w:r w:rsidRPr="00905B14">
              <w:t>String</w:t>
            </w:r>
          </w:p>
        </w:tc>
      </w:tr>
      <w:tr w:rsidR="00C309CF" w:rsidRPr="00905B14" w14:paraId="3CA6DD4F"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353A130A" w14:textId="77777777" w:rsidR="00C309CF" w:rsidRPr="00905B14" w:rsidRDefault="00C309CF" w:rsidP="00C309CF">
            <w:pPr>
              <w:spacing w:after="0"/>
              <w:jc w:val="left"/>
            </w:pPr>
            <w:r w:rsidRPr="00905B14">
              <w:t>kpiRelationship</w:t>
            </w:r>
          </w:p>
        </w:tc>
        <w:tc>
          <w:tcPr>
            <w:tcW w:w="6542" w:type="dxa"/>
            <w:tcBorders>
              <w:top w:val="single" w:sz="4" w:space="0" w:color="auto"/>
              <w:left w:val="single" w:sz="4" w:space="0" w:color="auto"/>
              <w:bottom w:val="single" w:sz="4" w:space="0" w:color="auto"/>
              <w:right w:val="single" w:sz="4" w:space="0" w:color="auto"/>
            </w:tcBorders>
            <w:hideMark/>
          </w:tcPr>
          <w:p w14:paraId="0FF93E01" w14:textId="22FE823B" w:rsidR="00C309CF" w:rsidRPr="00905B14" w:rsidRDefault="00C309CF" w:rsidP="00C309CF">
            <w:pPr>
              <w:spacing w:after="0"/>
              <w:jc w:val="left"/>
            </w:pPr>
            <w:r w:rsidRPr="00905B14">
              <w:t>This indicates the relationship of the KPI being drilled down. "</w:t>
            </w:r>
            <w:r w:rsidR="00D23914">
              <w:t>IAI</w:t>
            </w:r>
            <w:r w:rsidRPr="00905B14">
              <w:t>_ContributingKPI" means the KPI being considered is a contributing KPI. "</w:t>
            </w:r>
            <w:r w:rsidR="00D23914">
              <w:t>IAI</w:t>
            </w:r>
            <w:r w:rsidRPr="00905B14">
              <w:t>_InfluencingKPI" means the KPI being considered is an InfluencingKPI.</w:t>
            </w:r>
          </w:p>
        </w:tc>
        <w:tc>
          <w:tcPr>
            <w:tcW w:w="1045" w:type="dxa"/>
            <w:tcBorders>
              <w:top w:val="single" w:sz="4" w:space="0" w:color="auto"/>
              <w:left w:val="single" w:sz="4" w:space="0" w:color="auto"/>
              <w:bottom w:val="single" w:sz="4" w:space="0" w:color="auto"/>
              <w:right w:val="single" w:sz="4" w:space="0" w:color="auto"/>
            </w:tcBorders>
            <w:hideMark/>
          </w:tcPr>
          <w:p w14:paraId="67CC57E5"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2554DA7D"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434EAF46" w14:textId="77777777" w:rsidR="00C309CF" w:rsidRPr="00905B14" w:rsidRDefault="00C309CF" w:rsidP="00C309CF">
            <w:pPr>
              <w:spacing w:after="0"/>
              <w:jc w:val="left"/>
            </w:pPr>
            <w:r w:rsidRPr="00905B14">
              <w:t>String</w:t>
            </w:r>
          </w:p>
        </w:tc>
      </w:tr>
      <w:tr w:rsidR="00C309CF" w:rsidRPr="00905B14" w14:paraId="3B4B1E43"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6884E11C" w14:textId="77777777" w:rsidR="00C309CF" w:rsidRPr="00905B14" w:rsidRDefault="00C309CF" w:rsidP="00C309CF">
            <w:pPr>
              <w:spacing w:after="0"/>
              <w:jc w:val="left"/>
            </w:pPr>
            <w:r w:rsidRPr="00905B14">
              <w:t>isdrilldown</w:t>
            </w:r>
          </w:p>
        </w:tc>
        <w:tc>
          <w:tcPr>
            <w:tcW w:w="6542" w:type="dxa"/>
            <w:tcBorders>
              <w:top w:val="single" w:sz="4" w:space="0" w:color="auto"/>
              <w:left w:val="single" w:sz="4" w:space="0" w:color="auto"/>
              <w:bottom w:val="single" w:sz="4" w:space="0" w:color="auto"/>
              <w:right w:val="single" w:sz="4" w:space="0" w:color="auto"/>
            </w:tcBorders>
            <w:hideMark/>
          </w:tcPr>
          <w:p w14:paraId="4CBCDEF7" w14:textId="77777777" w:rsidR="00C309CF" w:rsidRPr="00905B14" w:rsidRDefault="00C309CF" w:rsidP="00C309CF">
            <w:pPr>
              <w:spacing w:after="0"/>
              <w:jc w:val="left"/>
            </w:pPr>
            <w:r w:rsidRPr="00905B14">
              <w:t>This is a Boolean parameter that indicates if a detail call is for contributing or influencing KPI.</w:t>
            </w:r>
          </w:p>
        </w:tc>
        <w:tc>
          <w:tcPr>
            <w:tcW w:w="1045" w:type="dxa"/>
            <w:tcBorders>
              <w:top w:val="single" w:sz="4" w:space="0" w:color="auto"/>
              <w:left w:val="single" w:sz="4" w:space="0" w:color="auto"/>
              <w:bottom w:val="single" w:sz="4" w:space="0" w:color="auto"/>
              <w:right w:val="single" w:sz="4" w:space="0" w:color="auto"/>
            </w:tcBorders>
            <w:hideMark/>
          </w:tcPr>
          <w:p w14:paraId="04C283E0"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3549C932"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6AB84C11" w14:textId="77777777" w:rsidR="00C309CF" w:rsidRPr="00905B14" w:rsidRDefault="00C309CF" w:rsidP="00C309CF">
            <w:pPr>
              <w:spacing w:after="0"/>
              <w:jc w:val="left"/>
            </w:pPr>
            <w:r w:rsidRPr="00905B14">
              <w:t>String</w:t>
            </w:r>
          </w:p>
        </w:tc>
      </w:tr>
      <w:tr w:rsidR="00C309CF" w:rsidRPr="00905B14" w14:paraId="656C74DD"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4BD4D45E" w14:textId="77777777" w:rsidR="00C309CF" w:rsidRPr="00905B14" w:rsidRDefault="00C309CF" w:rsidP="00C309CF">
            <w:pPr>
              <w:spacing w:after="0"/>
              <w:jc w:val="left"/>
            </w:pPr>
            <w:r w:rsidRPr="00905B14">
              <w:t>KPI_calculation_Actual</w:t>
            </w:r>
          </w:p>
        </w:tc>
        <w:tc>
          <w:tcPr>
            <w:tcW w:w="6542" w:type="dxa"/>
            <w:tcBorders>
              <w:top w:val="single" w:sz="4" w:space="0" w:color="auto"/>
              <w:left w:val="single" w:sz="4" w:space="0" w:color="auto"/>
              <w:bottom w:val="single" w:sz="4" w:space="0" w:color="auto"/>
              <w:right w:val="single" w:sz="4" w:space="0" w:color="auto"/>
            </w:tcBorders>
            <w:hideMark/>
          </w:tcPr>
          <w:p w14:paraId="3EE406CB" w14:textId="77777777" w:rsidR="00C309CF" w:rsidRPr="00905B14" w:rsidRDefault="00C309CF" w:rsidP="00C309CF">
            <w:pPr>
              <w:spacing w:after="0"/>
              <w:jc w:val="left"/>
            </w:pPr>
            <w:r w:rsidRPr="00905B14">
              <w:t>This parameter holds the calculation method for the KPI. Here, "SK.average('Performance')" means the average of performance is calculated.</w:t>
            </w:r>
          </w:p>
        </w:tc>
        <w:tc>
          <w:tcPr>
            <w:tcW w:w="1045" w:type="dxa"/>
            <w:tcBorders>
              <w:top w:val="single" w:sz="4" w:space="0" w:color="auto"/>
              <w:left w:val="single" w:sz="4" w:space="0" w:color="auto"/>
              <w:bottom w:val="single" w:sz="4" w:space="0" w:color="auto"/>
              <w:right w:val="single" w:sz="4" w:space="0" w:color="auto"/>
            </w:tcBorders>
            <w:hideMark/>
          </w:tcPr>
          <w:p w14:paraId="4CE5821F"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1BBDBA14"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58984A6F" w14:textId="77777777" w:rsidR="00C309CF" w:rsidRPr="00905B14" w:rsidRDefault="00C309CF" w:rsidP="00C309CF">
            <w:pPr>
              <w:spacing w:after="0"/>
              <w:jc w:val="left"/>
            </w:pPr>
            <w:r w:rsidRPr="00905B14">
              <w:t>String</w:t>
            </w:r>
          </w:p>
        </w:tc>
      </w:tr>
      <w:tr w:rsidR="00C309CF" w:rsidRPr="00905B14" w14:paraId="315188E4"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0CCC3BBF" w14:textId="77777777" w:rsidR="00C309CF" w:rsidRPr="00905B14" w:rsidRDefault="00C309CF" w:rsidP="00C309CF">
            <w:pPr>
              <w:spacing w:after="0"/>
              <w:jc w:val="left"/>
            </w:pPr>
            <w:r w:rsidRPr="00905B14">
              <w:t>startdate_aggregate</w:t>
            </w:r>
          </w:p>
        </w:tc>
        <w:tc>
          <w:tcPr>
            <w:tcW w:w="6542" w:type="dxa"/>
            <w:tcBorders>
              <w:top w:val="single" w:sz="4" w:space="0" w:color="auto"/>
              <w:left w:val="single" w:sz="4" w:space="0" w:color="auto"/>
              <w:bottom w:val="single" w:sz="4" w:space="0" w:color="auto"/>
              <w:right w:val="single" w:sz="4" w:space="0" w:color="auto"/>
            </w:tcBorders>
            <w:hideMark/>
          </w:tcPr>
          <w:p w14:paraId="121CD2B9" w14:textId="77777777" w:rsidR="00C309CF" w:rsidRPr="00905B14" w:rsidRDefault="00C309CF" w:rsidP="00C309CF">
            <w:pPr>
              <w:spacing w:after="0"/>
              <w:jc w:val="left"/>
            </w:pPr>
            <w:r w:rsidRPr="00905B14">
              <w:t>This parameter represents the start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hideMark/>
          </w:tcPr>
          <w:p w14:paraId="76CCCFDB"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2A4EFDCB"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336B2AB1" w14:textId="77777777" w:rsidR="00C309CF" w:rsidRPr="00905B14" w:rsidRDefault="00C309CF" w:rsidP="00C309CF">
            <w:pPr>
              <w:spacing w:after="0"/>
              <w:jc w:val="left"/>
            </w:pPr>
            <w:r w:rsidRPr="00905B14">
              <w:t>String</w:t>
            </w:r>
          </w:p>
        </w:tc>
      </w:tr>
      <w:tr w:rsidR="00C309CF" w:rsidRPr="00905B14" w14:paraId="36EC29B6" w14:textId="77777777" w:rsidTr="00C309CF">
        <w:trPr>
          <w:trHeight w:val="190"/>
        </w:trPr>
        <w:tc>
          <w:tcPr>
            <w:tcW w:w="2263" w:type="dxa"/>
            <w:tcBorders>
              <w:top w:val="single" w:sz="4" w:space="0" w:color="auto"/>
              <w:left w:val="single" w:sz="4" w:space="0" w:color="auto"/>
              <w:bottom w:val="single" w:sz="4" w:space="0" w:color="auto"/>
              <w:right w:val="single" w:sz="4" w:space="0" w:color="auto"/>
            </w:tcBorders>
            <w:hideMark/>
          </w:tcPr>
          <w:p w14:paraId="1FFD5C56" w14:textId="77777777" w:rsidR="00C309CF" w:rsidRPr="00905B14" w:rsidRDefault="00C309CF" w:rsidP="00C309CF">
            <w:pPr>
              <w:spacing w:after="0"/>
              <w:jc w:val="left"/>
            </w:pPr>
            <w:r w:rsidRPr="00905B14">
              <w:t>enddate_aggregate</w:t>
            </w:r>
          </w:p>
        </w:tc>
        <w:tc>
          <w:tcPr>
            <w:tcW w:w="6542" w:type="dxa"/>
            <w:tcBorders>
              <w:top w:val="single" w:sz="4" w:space="0" w:color="auto"/>
              <w:left w:val="single" w:sz="4" w:space="0" w:color="auto"/>
              <w:bottom w:val="single" w:sz="4" w:space="0" w:color="auto"/>
              <w:right w:val="single" w:sz="4" w:space="0" w:color="auto"/>
            </w:tcBorders>
            <w:hideMark/>
          </w:tcPr>
          <w:p w14:paraId="55CC09FC" w14:textId="77777777" w:rsidR="00C309CF" w:rsidRPr="00905B14" w:rsidRDefault="00C309CF" w:rsidP="00C309CF">
            <w:pPr>
              <w:spacing w:after="0"/>
              <w:jc w:val="left"/>
            </w:pPr>
            <w:r w:rsidRPr="00905B14">
              <w:t>This parameter represents the end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hideMark/>
          </w:tcPr>
          <w:p w14:paraId="0FA7F1F9" w14:textId="77777777" w:rsidR="00C309CF" w:rsidRPr="00905B14" w:rsidRDefault="00C309CF" w:rsidP="00C309CF">
            <w:pPr>
              <w:spacing w:after="0"/>
              <w:jc w:val="left"/>
            </w:pPr>
            <w:r w:rsidRPr="00905B14">
              <w:t>M</w:t>
            </w:r>
          </w:p>
        </w:tc>
        <w:tc>
          <w:tcPr>
            <w:tcW w:w="1533" w:type="dxa"/>
            <w:tcBorders>
              <w:top w:val="single" w:sz="4" w:space="0" w:color="auto"/>
              <w:left w:val="single" w:sz="4" w:space="0" w:color="auto"/>
              <w:bottom w:val="single" w:sz="4" w:space="0" w:color="auto"/>
              <w:right w:val="single" w:sz="4" w:space="0" w:color="auto"/>
            </w:tcBorders>
            <w:hideMark/>
          </w:tcPr>
          <w:p w14:paraId="38FAA6BD" w14:textId="77777777" w:rsidR="00C309CF" w:rsidRPr="00905B14" w:rsidRDefault="00C309CF" w:rsidP="00C309CF">
            <w:pPr>
              <w:spacing w:after="0"/>
              <w:jc w:val="left"/>
            </w:pPr>
            <w:r w:rsidRPr="00905B14">
              <w:t>255</w:t>
            </w:r>
          </w:p>
        </w:tc>
        <w:tc>
          <w:tcPr>
            <w:tcW w:w="1207" w:type="dxa"/>
            <w:tcBorders>
              <w:top w:val="single" w:sz="4" w:space="0" w:color="auto"/>
              <w:left w:val="single" w:sz="4" w:space="0" w:color="auto"/>
              <w:bottom w:val="single" w:sz="4" w:space="0" w:color="auto"/>
              <w:right w:val="single" w:sz="4" w:space="0" w:color="auto"/>
            </w:tcBorders>
            <w:hideMark/>
          </w:tcPr>
          <w:p w14:paraId="02DB6CDE" w14:textId="77777777" w:rsidR="00C309CF" w:rsidRPr="00905B14" w:rsidRDefault="00C309CF" w:rsidP="00C309CF">
            <w:pPr>
              <w:spacing w:after="0"/>
              <w:jc w:val="left"/>
            </w:pPr>
            <w:r w:rsidRPr="00905B14">
              <w:t>String</w:t>
            </w:r>
          </w:p>
        </w:tc>
      </w:tr>
    </w:tbl>
    <w:p w14:paraId="7D89CFB5" w14:textId="4E645952" w:rsidR="00C309CF" w:rsidRPr="00905B14" w:rsidRDefault="00C309CF" w:rsidP="00C309CF">
      <w:pPr>
        <w:pStyle w:val="Heading3"/>
      </w:pPr>
      <w:r w:rsidRPr="00905B14">
        <w:t>Input Path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782"/>
        <w:gridCol w:w="1073"/>
        <w:gridCol w:w="1604"/>
        <w:gridCol w:w="1291"/>
      </w:tblGrid>
      <w:tr w:rsidR="00C309CF" w:rsidRPr="00905B14" w14:paraId="12CA9597" w14:textId="77777777">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9AF5736" w14:textId="77777777" w:rsidR="00C309CF" w:rsidRPr="00905B14" w:rsidRDefault="00C309CF" w:rsidP="008A23B6">
            <w:pPr>
              <w:spacing w:after="0"/>
            </w:pPr>
            <w:r w:rsidRPr="00905B14">
              <w:rPr>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B16A37" w14:textId="77777777" w:rsidR="00C309CF" w:rsidRPr="00905B14" w:rsidRDefault="00C309CF" w:rsidP="008A23B6">
            <w:pPr>
              <w:spacing w:after="0"/>
            </w:pPr>
            <w:r w:rsidRPr="00905B14">
              <w:rPr>
                <w:b/>
              </w:rPr>
              <w:t>Description</w:t>
            </w:r>
          </w:p>
        </w:tc>
        <w:tc>
          <w:tcPr>
            <w:tcW w:w="10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449146" w14:textId="77777777" w:rsidR="00C309CF" w:rsidRPr="00905B14" w:rsidRDefault="00C309CF" w:rsidP="008A23B6">
            <w:pPr>
              <w:spacing w:after="0"/>
            </w:pPr>
            <w:r w:rsidRPr="00905B14">
              <w:rPr>
                <w:b/>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862DB5" w14:textId="77777777" w:rsidR="00C309CF" w:rsidRPr="00905B14" w:rsidRDefault="00C309CF" w:rsidP="008A23B6">
            <w:pPr>
              <w:spacing w:after="0"/>
            </w:pPr>
            <w:r w:rsidRPr="00905B14">
              <w:rPr>
                <w:b/>
              </w:rPr>
              <w:t>Max Length</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943539" w14:textId="77777777" w:rsidR="00C309CF" w:rsidRPr="00905B14" w:rsidRDefault="00C309CF" w:rsidP="008A23B6">
            <w:pPr>
              <w:spacing w:after="0"/>
            </w:pPr>
            <w:r w:rsidRPr="00905B14">
              <w:rPr>
                <w:b/>
              </w:rPr>
              <w:t>Type</w:t>
            </w:r>
          </w:p>
        </w:tc>
      </w:tr>
      <w:tr w:rsidR="00C309CF" w:rsidRPr="00905B14" w14:paraId="70CE204C" w14:textId="77777777">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00D97915" w14:textId="77777777" w:rsidR="00C309CF" w:rsidRPr="00905B14" w:rsidRDefault="00C309CF" w:rsidP="008A23B6">
            <w:pPr>
              <w:spacing w:after="0"/>
            </w:pPr>
            <w:r w:rsidRPr="00905B14">
              <w:t>assetid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3206C916" w14:textId="77777777" w:rsidR="00C309CF" w:rsidRPr="00905B14" w:rsidRDefault="00C309CF" w:rsidP="0076702A">
            <w:pPr>
              <w:pStyle w:val="CodeSample"/>
              <w:rPr>
                <w:lang w:val="en-US"/>
              </w:rPr>
            </w:pPr>
            <w:r w:rsidRPr="00905B14">
              <w:rPr>
                <w:lang w:val="en-US"/>
              </w:rPr>
              <w:t>External id of the KPI the asset is linked to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495D1C25" w14:textId="77777777" w:rsidR="00C309CF" w:rsidRPr="00905B14" w:rsidRDefault="00C309CF" w:rsidP="008A23B6">
            <w:pPr>
              <w:spacing w:after="0"/>
            </w:pPr>
            <w:r w:rsidRPr="00905B14">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40DA3E7" w14:textId="77777777" w:rsidR="00C309CF" w:rsidRPr="00905B14" w:rsidRDefault="00C309CF" w:rsidP="008A23B6">
            <w:pPr>
              <w:spacing w:after="0"/>
            </w:pPr>
            <w:r w:rsidRPr="00905B14">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6A5598A7" w14:textId="77777777" w:rsidR="00C309CF" w:rsidRPr="00905B14" w:rsidRDefault="00C309CF" w:rsidP="008A23B6">
            <w:pPr>
              <w:spacing w:after="0"/>
            </w:pPr>
            <w:r w:rsidRPr="00905B14">
              <w:t>String</w:t>
            </w:r>
          </w:p>
        </w:tc>
      </w:tr>
      <w:tr w:rsidR="00C309CF" w:rsidRPr="00905B14" w14:paraId="0516CBBF" w14:textId="77777777">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EB9F773" w14:textId="77777777" w:rsidR="00C309CF" w:rsidRPr="00905B14" w:rsidRDefault="00C309CF" w:rsidP="008A23B6">
            <w:pPr>
              <w:spacing w:after="0"/>
            </w:pPr>
            <w:r w:rsidRPr="00905B14">
              <w:t>kpiname</w:t>
            </w:r>
          </w:p>
        </w:tc>
        <w:tc>
          <w:tcPr>
            <w:tcW w:w="6593" w:type="dxa"/>
            <w:tcBorders>
              <w:top w:val="single" w:sz="4" w:space="0" w:color="auto"/>
              <w:left w:val="single" w:sz="4" w:space="0" w:color="auto"/>
              <w:bottom w:val="single" w:sz="4" w:space="0" w:color="auto"/>
              <w:right w:val="single" w:sz="4" w:space="0" w:color="auto"/>
            </w:tcBorders>
            <w:vAlign w:val="center"/>
            <w:hideMark/>
          </w:tcPr>
          <w:p w14:paraId="2F56C9B9" w14:textId="77777777" w:rsidR="00C309CF" w:rsidRPr="00905B14" w:rsidRDefault="00C309CF" w:rsidP="0076702A">
            <w:pPr>
              <w:pStyle w:val="CodeSample"/>
              <w:rPr>
                <w:lang w:val="en-US"/>
              </w:rPr>
            </w:pPr>
            <w:r w:rsidRPr="00905B14">
              <w:rPr>
                <w:lang w:val="en-US"/>
              </w:rPr>
              <w:t xml:space="preserve"> UID of the KPI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2F859AF8" w14:textId="77777777" w:rsidR="00C309CF" w:rsidRPr="00905B14" w:rsidRDefault="00C309CF" w:rsidP="008A23B6">
            <w:pPr>
              <w:spacing w:after="0"/>
            </w:pPr>
            <w:r w:rsidRPr="00905B14">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96F0FD" w14:textId="77777777" w:rsidR="00C309CF" w:rsidRPr="00905B14" w:rsidRDefault="00C309CF" w:rsidP="008A23B6">
            <w:pPr>
              <w:spacing w:after="0"/>
            </w:pPr>
            <w:r w:rsidRPr="00905B14">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0A7EC08" w14:textId="77777777" w:rsidR="00C309CF" w:rsidRPr="00905B14" w:rsidRDefault="00C309CF" w:rsidP="008A23B6">
            <w:pPr>
              <w:spacing w:after="0"/>
            </w:pPr>
            <w:r w:rsidRPr="00905B14">
              <w:t>String</w:t>
            </w:r>
          </w:p>
        </w:tc>
      </w:tr>
    </w:tbl>
    <w:p w14:paraId="372B01E5" w14:textId="77777777" w:rsidR="008A23B6" w:rsidRPr="00905B14" w:rsidRDefault="008A23B6" w:rsidP="00752231">
      <w:pPr>
        <w:pStyle w:val="Heading3"/>
        <w:sectPr w:rsidR="008A23B6" w:rsidRPr="00905B14" w:rsidSect="00CD7F33">
          <w:pgSz w:w="15840" w:h="20160" w:code="5"/>
          <w:pgMar w:top="1440" w:right="1440" w:bottom="1440" w:left="1440" w:header="720" w:footer="619" w:gutter="0"/>
          <w:cols w:space="720"/>
          <w:docGrid w:linePitch="360"/>
        </w:sectPr>
      </w:pPr>
    </w:p>
    <w:p w14:paraId="37147461" w14:textId="5B22C77D" w:rsidR="00C309CF" w:rsidRPr="00905B14" w:rsidRDefault="00752231" w:rsidP="00752231">
      <w:pPr>
        <w:pStyle w:val="Heading3"/>
      </w:pPr>
      <w:r w:rsidRPr="00905B14">
        <w:t>Output Header</w:t>
      </w:r>
    </w:p>
    <w:tbl>
      <w:tblPr>
        <w:tblW w:w="12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6"/>
        <w:gridCol w:w="8553"/>
        <w:gridCol w:w="1080"/>
        <w:gridCol w:w="1166"/>
      </w:tblGrid>
      <w:tr w:rsidR="00752231" w:rsidRPr="00905B14" w14:paraId="44D12E20"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shd w:val="clear" w:color="auto" w:fill="E7E6E6" w:themeFill="background2"/>
            <w:hideMark/>
          </w:tcPr>
          <w:p w14:paraId="4EF9BABA" w14:textId="77777777" w:rsidR="00752231" w:rsidRPr="00905B14" w:rsidRDefault="00752231" w:rsidP="00E471C5">
            <w:pPr>
              <w:spacing w:after="0"/>
              <w:jc w:val="left"/>
              <w:rPr>
                <w:b/>
                <w:sz w:val="19"/>
                <w:szCs w:val="19"/>
              </w:rPr>
            </w:pPr>
            <w:r w:rsidRPr="00905B14">
              <w:rPr>
                <w:b/>
                <w:sz w:val="19"/>
                <w:szCs w:val="19"/>
              </w:rPr>
              <w:t>Parameter</w:t>
            </w:r>
          </w:p>
        </w:tc>
        <w:tc>
          <w:tcPr>
            <w:tcW w:w="8553" w:type="dxa"/>
            <w:tcBorders>
              <w:top w:val="single" w:sz="4" w:space="0" w:color="000000"/>
              <w:left w:val="single" w:sz="4" w:space="0" w:color="000000"/>
              <w:bottom w:val="single" w:sz="4" w:space="0" w:color="000000"/>
              <w:right w:val="single" w:sz="4" w:space="0" w:color="000000"/>
            </w:tcBorders>
            <w:shd w:val="clear" w:color="auto" w:fill="E7E6E6" w:themeFill="background2"/>
            <w:hideMark/>
          </w:tcPr>
          <w:p w14:paraId="5D7D5DB1" w14:textId="77777777" w:rsidR="00752231" w:rsidRPr="00905B14" w:rsidRDefault="00752231" w:rsidP="00E471C5">
            <w:pPr>
              <w:spacing w:after="0"/>
              <w:jc w:val="left"/>
              <w:rPr>
                <w:b/>
                <w:sz w:val="19"/>
                <w:szCs w:val="19"/>
              </w:rPr>
            </w:pPr>
            <w:r w:rsidRPr="00905B14">
              <w:rPr>
                <w:b/>
                <w:sz w:val="19"/>
                <w:szCs w:val="19"/>
              </w:rPr>
              <w:t>Description</w:t>
            </w:r>
          </w:p>
        </w:tc>
        <w:tc>
          <w:tcPr>
            <w:tcW w:w="1080" w:type="dxa"/>
            <w:tcBorders>
              <w:top w:val="single" w:sz="4" w:space="0" w:color="000000"/>
              <w:left w:val="single" w:sz="4" w:space="0" w:color="000000"/>
              <w:bottom w:val="single" w:sz="4" w:space="0" w:color="000000"/>
              <w:right w:val="single" w:sz="4" w:space="0" w:color="000000"/>
            </w:tcBorders>
            <w:shd w:val="clear" w:color="auto" w:fill="E7E6E6" w:themeFill="background2"/>
            <w:hideMark/>
          </w:tcPr>
          <w:p w14:paraId="2D802D43" w14:textId="77777777" w:rsidR="00752231" w:rsidRPr="00905B14" w:rsidRDefault="00752231" w:rsidP="00E471C5">
            <w:pPr>
              <w:spacing w:after="0"/>
              <w:jc w:val="left"/>
              <w:rPr>
                <w:b/>
                <w:sz w:val="19"/>
                <w:szCs w:val="19"/>
              </w:rPr>
            </w:pPr>
            <w:r w:rsidRPr="00905B14">
              <w:rPr>
                <w:b/>
                <w:sz w:val="19"/>
                <w:szCs w:val="19"/>
              </w:rPr>
              <w:t>M/O</w:t>
            </w:r>
          </w:p>
        </w:tc>
        <w:tc>
          <w:tcPr>
            <w:tcW w:w="1166" w:type="dxa"/>
            <w:tcBorders>
              <w:top w:val="single" w:sz="4" w:space="0" w:color="000000"/>
              <w:left w:val="single" w:sz="4" w:space="0" w:color="000000"/>
              <w:bottom w:val="single" w:sz="4" w:space="0" w:color="000000"/>
              <w:right w:val="single" w:sz="4" w:space="0" w:color="000000"/>
            </w:tcBorders>
            <w:shd w:val="clear" w:color="auto" w:fill="E7E6E6" w:themeFill="background2"/>
            <w:hideMark/>
          </w:tcPr>
          <w:p w14:paraId="295534A4" w14:textId="77777777" w:rsidR="00752231" w:rsidRPr="00905B14" w:rsidRDefault="00752231" w:rsidP="00E471C5">
            <w:pPr>
              <w:spacing w:after="0"/>
              <w:jc w:val="left"/>
              <w:rPr>
                <w:b/>
                <w:sz w:val="19"/>
                <w:szCs w:val="19"/>
              </w:rPr>
            </w:pPr>
            <w:r w:rsidRPr="00905B14">
              <w:rPr>
                <w:b/>
                <w:sz w:val="19"/>
                <w:szCs w:val="19"/>
              </w:rPr>
              <w:t>Type</w:t>
            </w:r>
          </w:p>
        </w:tc>
      </w:tr>
      <w:tr w:rsidR="00752231" w:rsidRPr="00905B14" w14:paraId="1883D022"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27E36475" w14:textId="77777777" w:rsidR="00752231" w:rsidRPr="00905B14" w:rsidRDefault="00752231" w:rsidP="00E471C5">
            <w:pPr>
              <w:spacing w:after="0"/>
              <w:jc w:val="left"/>
              <w:rPr>
                <w:bCs/>
                <w:sz w:val="19"/>
                <w:szCs w:val="19"/>
              </w:rPr>
            </w:pPr>
            <w:r w:rsidRPr="00905B14">
              <w:rPr>
                <w:bCs/>
                <w:sz w:val="19"/>
                <w:szCs w:val="19"/>
              </w:rPr>
              <w:t>Content-Type</w:t>
            </w:r>
          </w:p>
        </w:tc>
        <w:tc>
          <w:tcPr>
            <w:tcW w:w="8553" w:type="dxa"/>
            <w:tcBorders>
              <w:top w:val="single" w:sz="4" w:space="0" w:color="000000"/>
              <w:left w:val="single" w:sz="4" w:space="0" w:color="000000"/>
              <w:bottom w:val="single" w:sz="4" w:space="0" w:color="000000"/>
              <w:right w:val="single" w:sz="4" w:space="0" w:color="000000"/>
            </w:tcBorders>
            <w:hideMark/>
          </w:tcPr>
          <w:p w14:paraId="5991A662" w14:textId="77777777" w:rsidR="00752231" w:rsidRPr="00905B14" w:rsidRDefault="00752231" w:rsidP="00E471C5">
            <w:pPr>
              <w:spacing w:after="0"/>
              <w:jc w:val="left"/>
              <w:rPr>
                <w:bCs/>
                <w:sz w:val="19"/>
                <w:szCs w:val="19"/>
              </w:rPr>
            </w:pPr>
            <w:r w:rsidRPr="00905B14">
              <w:rPr>
                <w:bCs/>
                <w:sz w:val="19"/>
                <w:szCs w:val="19"/>
              </w:rPr>
              <w:t>Type of the content. It could be application/json, text/html, application/xml, etc. It lets the receiving entity know how to interpret the data.</w:t>
            </w:r>
          </w:p>
        </w:tc>
        <w:tc>
          <w:tcPr>
            <w:tcW w:w="1080" w:type="dxa"/>
            <w:tcBorders>
              <w:top w:val="single" w:sz="4" w:space="0" w:color="000000"/>
              <w:left w:val="single" w:sz="4" w:space="0" w:color="000000"/>
              <w:bottom w:val="single" w:sz="4" w:space="0" w:color="000000"/>
              <w:right w:val="single" w:sz="4" w:space="0" w:color="000000"/>
            </w:tcBorders>
            <w:hideMark/>
          </w:tcPr>
          <w:p w14:paraId="43A8DB30" w14:textId="77777777" w:rsidR="00752231" w:rsidRPr="00905B14" w:rsidRDefault="00752231" w:rsidP="00E471C5">
            <w:pPr>
              <w:spacing w:after="0"/>
              <w:jc w:val="left"/>
              <w:rPr>
                <w:bCs/>
                <w:sz w:val="19"/>
                <w:szCs w:val="19"/>
              </w:rPr>
            </w:pPr>
            <w:r w:rsidRPr="00905B14">
              <w:rPr>
                <w:bCs/>
                <w:sz w:val="19"/>
                <w:szCs w:val="19"/>
              </w:rPr>
              <w:t>M-Public</w:t>
            </w:r>
          </w:p>
        </w:tc>
        <w:tc>
          <w:tcPr>
            <w:tcW w:w="1166" w:type="dxa"/>
            <w:tcBorders>
              <w:top w:val="single" w:sz="4" w:space="0" w:color="000000"/>
              <w:left w:val="single" w:sz="4" w:space="0" w:color="000000"/>
              <w:bottom w:val="single" w:sz="4" w:space="0" w:color="000000"/>
              <w:right w:val="single" w:sz="4" w:space="0" w:color="000000"/>
            </w:tcBorders>
            <w:hideMark/>
          </w:tcPr>
          <w:p w14:paraId="3FED9542"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486F7C88"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13D462F3" w14:textId="77777777" w:rsidR="00752231" w:rsidRPr="00905B14" w:rsidRDefault="00752231" w:rsidP="00E471C5">
            <w:pPr>
              <w:spacing w:after="0"/>
              <w:jc w:val="left"/>
              <w:rPr>
                <w:bCs/>
                <w:sz w:val="19"/>
                <w:szCs w:val="19"/>
              </w:rPr>
            </w:pPr>
            <w:r w:rsidRPr="00905B14">
              <w:rPr>
                <w:bCs/>
                <w:sz w:val="19"/>
                <w:szCs w:val="19"/>
              </w:rPr>
              <w:t>Content-Length</w:t>
            </w:r>
          </w:p>
        </w:tc>
        <w:tc>
          <w:tcPr>
            <w:tcW w:w="8553" w:type="dxa"/>
            <w:tcBorders>
              <w:top w:val="single" w:sz="4" w:space="0" w:color="000000"/>
              <w:left w:val="single" w:sz="4" w:space="0" w:color="000000"/>
              <w:bottom w:val="single" w:sz="4" w:space="0" w:color="000000"/>
              <w:right w:val="single" w:sz="4" w:space="0" w:color="000000"/>
            </w:tcBorders>
            <w:hideMark/>
          </w:tcPr>
          <w:p w14:paraId="55E4B967" w14:textId="77777777" w:rsidR="00752231" w:rsidRPr="00905B14" w:rsidRDefault="00752231" w:rsidP="00E471C5">
            <w:pPr>
              <w:spacing w:after="0"/>
              <w:jc w:val="left"/>
              <w:rPr>
                <w:bCs/>
                <w:sz w:val="19"/>
                <w:szCs w:val="19"/>
              </w:rPr>
            </w:pPr>
            <w:r w:rsidRPr="00905B14">
              <w:rPr>
                <w:bCs/>
                <w:sz w:val="19"/>
                <w:szCs w:val="19"/>
              </w:rPr>
              <w:t>Length of the content. This is an HTTP header that indicates the size of the body data in bytes.</w:t>
            </w:r>
          </w:p>
          <w:p w14:paraId="42A975F1" w14:textId="77777777" w:rsidR="00752231" w:rsidRPr="00905B14" w:rsidRDefault="00752231" w:rsidP="00E471C5">
            <w:pPr>
              <w:spacing w:after="0"/>
              <w:jc w:val="left"/>
              <w:rPr>
                <w:bCs/>
                <w:sz w:val="19"/>
                <w:szCs w:val="19"/>
              </w:rPr>
            </w:pPr>
            <w:r w:rsidRPr="00905B14">
              <w:rPr>
                <w:bCs/>
                <w:sz w:val="19"/>
                <w:szCs w:val="19"/>
              </w:rPr>
              <w:t>It is used to let the receiving entity know how much data to expect.</w:t>
            </w:r>
          </w:p>
        </w:tc>
        <w:tc>
          <w:tcPr>
            <w:tcW w:w="1080" w:type="dxa"/>
            <w:tcBorders>
              <w:top w:val="single" w:sz="4" w:space="0" w:color="000000"/>
              <w:left w:val="single" w:sz="4" w:space="0" w:color="000000"/>
              <w:bottom w:val="single" w:sz="4" w:space="0" w:color="000000"/>
              <w:right w:val="single" w:sz="4" w:space="0" w:color="000000"/>
            </w:tcBorders>
            <w:hideMark/>
          </w:tcPr>
          <w:p w14:paraId="7A1E6A00"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7BD57ED4"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23CF6957"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78094E6F" w14:textId="77777777" w:rsidR="00752231" w:rsidRPr="00905B14" w:rsidRDefault="00752231" w:rsidP="00E471C5">
            <w:pPr>
              <w:spacing w:after="0"/>
              <w:jc w:val="left"/>
              <w:rPr>
                <w:bCs/>
                <w:sz w:val="19"/>
                <w:szCs w:val="19"/>
              </w:rPr>
            </w:pPr>
            <w:r w:rsidRPr="00905B14">
              <w:rPr>
                <w:bCs/>
                <w:sz w:val="19"/>
                <w:szCs w:val="19"/>
              </w:rPr>
              <w:t xml:space="preserve">date </w:t>
            </w:r>
          </w:p>
        </w:tc>
        <w:tc>
          <w:tcPr>
            <w:tcW w:w="8553" w:type="dxa"/>
            <w:tcBorders>
              <w:top w:val="single" w:sz="4" w:space="0" w:color="000000"/>
              <w:left w:val="single" w:sz="4" w:space="0" w:color="000000"/>
              <w:bottom w:val="single" w:sz="4" w:space="0" w:color="000000"/>
              <w:right w:val="single" w:sz="4" w:space="0" w:color="000000"/>
            </w:tcBorders>
            <w:hideMark/>
          </w:tcPr>
          <w:p w14:paraId="18130125" w14:textId="77777777" w:rsidR="00752231" w:rsidRPr="00905B14" w:rsidRDefault="00752231" w:rsidP="00E471C5">
            <w:pPr>
              <w:spacing w:after="0"/>
              <w:jc w:val="left"/>
              <w:rPr>
                <w:bCs/>
                <w:sz w:val="19"/>
                <w:szCs w:val="19"/>
              </w:rPr>
            </w:pPr>
            <w:r w:rsidRPr="00905B14">
              <w:rPr>
                <w:bCs/>
                <w:sz w:val="19"/>
                <w:szCs w:val="19"/>
              </w:rPr>
              <w:t xml:space="preserve">Date of operation execution </w:t>
            </w:r>
          </w:p>
        </w:tc>
        <w:tc>
          <w:tcPr>
            <w:tcW w:w="1080" w:type="dxa"/>
            <w:tcBorders>
              <w:top w:val="single" w:sz="4" w:space="0" w:color="000000"/>
              <w:left w:val="single" w:sz="4" w:space="0" w:color="000000"/>
              <w:bottom w:val="single" w:sz="4" w:space="0" w:color="000000"/>
              <w:right w:val="single" w:sz="4" w:space="0" w:color="000000"/>
            </w:tcBorders>
            <w:hideMark/>
          </w:tcPr>
          <w:p w14:paraId="2C1FB5FE"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5795AB09"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5B748DFF"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6708E5C0" w14:textId="77777777" w:rsidR="00752231" w:rsidRPr="00905B14" w:rsidRDefault="00752231" w:rsidP="00E471C5">
            <w:pPr>
              <w:spacing w:after="0"/>
              <w:jc w:val="left"/>
              <w:rPr>
                <w:bCs/>
                <w:sz w:val="19"/>
                <w:szCs w:val="19"/>
              </w:rPr>
            </w:pPr>
            <w:r w:rsidRPr="00905B14">
              <w:rPr>
                <w:bCs/>
                <w:sz w:val="19"/>
                <w:szCs w:val="19"/>
              </w:rPr>
              <w:t>ocp-apim-apiid</w:t>
            </w:r>
          </w:p>
        </w:tc>
        <w:tc>
          <w:tcPr>
            <w:tcW w:w="8553" w:type="dxa"/>
            <w:tcBorders>
              <w:top w:val="single" w:sz="4" w:space="0" w:color="000000"/>
              <w:left w:val="single" w:sz="4" w:space="0" w:color="000000"/>
              <w:bottom w:val="single" w:sz="4" w:space="0" w:color="000000"/>
              <w:right w:val="single" w:sz="4" w:space="0" w:color="000000"/>
            </w:tcBorders>
            <w:hideMark/>
          </w:tcPr>
          <w:p w14:paraId="5B62EAF6" w14:textId="77777777" w:rsidR="00752231" w:rsidRPr="00905B14" w:rsidRDefault="00752231" w:rsidP="00E471C5">
            <w:pPr>
              <w:spacing w:after="0"/>
              <w:jc w:val="left"/>
              <w:rPr>
                <w:bCs/>
                <w:sz w:val="19"/>
                <w:szCs w:val="19"/>
              </w:rPr>
            </w:pPr>
            <w:r w:rsidRPr="00905B14">
              <w:rPr>
                <w:bCs/>
                <w:sz w:val="19"/>
                <w:szCs w:val="19"/>
              </w:rPr>
              <w:t>This field holds the unique identifier of the API in Azure API Management (APIM). This identifier is used within the APIM instance to distinguish between different APIs.</w:t>
            </w:r>
          </w:p>
        </w:tc>
        <w:tc>
          <w:tcPr>
            <w:tcW w:w="1080" w:type="dxa"/>
            <w:tcBorders>
              <w:top w:val="single" w:sz="4" w:space="0" w:color="000000"/>
              <w:left w:val="single" w:sz="4" w:space="0" w:color="000000"/>
              <w:bottom w:val="single" w:sz="4" w:space="0" w:color="000000"/>
              <w:right w:val="single" w:sz="4" w:space="0" w:color="000000"/>
            </w:tcBorders>
            <w:hideMark/>
          </w:tcPr>
          <w:p w14:paraId="7CDCD500"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3EE467F2"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5CD09721"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21785CBC" w14:textId="77777777" w:rsidR="00752231" w:rsidRPr="00905B14" w:rsidRDefault="00752231" w:rsidP="00E471C5">
            <w:pPr>
              <w:spacing w:after="0"/>
              <w:jc w:val="left"/>
              <w:rPr>
                <w:bCs/>
                <w:sz w:val="19"/>
                <w:szCs w:val="19"/>
              </w:rPr>
            </w:pPr>
            <w:r w:rsidRPr="00905B14">
              <w:rPr>
                <w:bCs/>
                <w:sz w:val="19"/>
                <w:szCs w:val="19"/>
              </w:rPr>
              <w:t>ocp-apim-operationid</w:t>
            </w:r>
          </w:p>
        </w:tc>
        <w:tc>
          <w:tcPr>
            <w:tcW w:w="8553" w:type="dxa"/>
            <w:tcBorders>
              <w:top w:val="single" w:sz="4" w:space="0" w:color="000000"/>
              <w:left w:val="single" w:sz="4" w:space="0" w:color="000000"/>
              <w:bottom w:val="single" w:sz="4" w:space="0" w:color="000000"/>
              <w:right w:val="single" w:sz="4" w:space="0" w:color="000000"/>
            </w:tcBorders>
            <w:hideMark/>
          </w:tcPr>
          <w:p w14:paraId="218A5DC2" w14:textId="77777777" w:rsidR="00752231" w:rsidRPr="00905B14" w:rsidRDefault="00752231" w:rsidP="00E471C5">
            <w:pPr>
              <w:spacing w:after="0"/>
              <w:jc w:val="left"/>
              <w:rPr>
                <w:bCs/>
                <w:sz w:val="19"/>
                <w:szCs w:val="19"/>
              </w:rPr>
            </w:pPr>
            <w:r w:rsidRPr="00905B14">
              <w:rPr>
                <w:bCs/>
                <w:sz w:val="19"/>
                <w:szCs w:val="19"/>
              </w:rPr>
              <w:t>This field contains the unique identifier for a particular operation within an API in APIM. This helps in tracing the specific operation or method that was invoked.</w:t>
            </w:r>
          </w:p>
        </w:tc>
        <w:tc>
          <w:tcPr>
            <w:tcW w:w="1080" w:type="dxa"/>
            <w:tcBorders>
              <w:top w:val="single" w:sz="4" w:space="0" w:color="000000"/>
              <w:left w:val="single" w:sz="4" w:space="0" w:color="000000"/>
              <w:bottom w:val="single" w:sz="4" w:space="0" w:color="000000"/>
              <w:right w:val="single" w:sz="4" w:space="0" w:color="000000"/>
            </w:tcBorders>
            <w:hideMark/>
          </w:tcPr>
          <w:p w14:paraId="543B9D90"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0E187F19"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5EE0EB6D"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4942BDE8" w14:textId="77777777" w:rsidR="00752231" w:rsidRPr="00905B14" w:rsidRDefault="00752231" w:rsidP="00E471C5">
            <w:pPr>
              <w:spacing w:after="0"/>
              <w:jc w:val="left"/>
              <w:rPr>
                <w:bCs/>
                <w:sz w:val="19"/>
                <w:szCs w:val="19"/>
              </w:rPr>
            </w:pPr>
            <w:r w:rsidRPr="00905B14">
              <w:rPr>
                <w:bCs/>
                <w:sz w:val="19"/>
                <w:szCs w:val="19"/>
              </w:rPr>
              <w:t>ocp-apim-productid</w:t>
            </w:r>
          </w:p>
        </w:tc>
        <w:tc>
          <w:tcPr>
            <w:tcW w:w="8553" w:type="dxa"/>
            <w:tcBorders>
              <w:top w:val="single" w:sz="4" w:space="0" w:color="000000"/>
              <w:left w:val="single" w:sz="4" w:space="0" w:color="000000"/>
              <w:bottom w:val="single" w:sz="4" w:space="0" w:color="000000"/>
              <w:right w:val="single" w:sz="4" w:space="0" w:color="000000"/>
            </w:tcBorders>
            <w:hideMark/>
          </w:tcPr>
          <w:p w14:paraId="207C3CDB" w14:textId="77777777" w:rsidR="00752231" w:rsidRPr="00905B14" w:rsidRDefault="00752231" w:rsidP="00E471C5">
            <w:pPr>
              <w:spacing w:after="0"/>
              <w:jc w:val="left"/>
              <w:rPr>
                <w:bCs/>
                <w:sz w:val="19"/>
                <w:szCs w:val="19"/>
              </w:rPr>
            </w:pPr>
            <w:r w:rsidRPr="00905B14">
              <w:rPr>
                <w:bCs/>
                <w:sz w:val="19"/>
                <w:szCs w:val="19"/>
              </w:rPr>
              <w:t>This field contains the unique identifier of the product with which the API is associated. In APIM, APIs can be grouped into products, and this field helps identify which product the API belongs to.</w:t>
            </w:r>
          </w:p>
        </w:tc>
        <w:tc>
          <w:tcPr>
            <w:tcW w:w="1080" w:type="dxa"/>
            <w:tcBorders>
              <w:top w:val="single" w:sz="4" w:space="0" w:color="000000"/>
              <w:left w:val="single" w:sz="4" w:space="0" w:color="000000"/>
              <w:bottom w:val="single" w:sz="4" w:space="0" w:color="000000"/>
              <w:right w:val="single" w:sz="4" w:space="0" w:color="000000"/>
            </w:tcBorders>
            <w:hideMark/>
          </w:tcPr>
          <w:p w14:paraId="593773A6"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3F5C9C31"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178C1683"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75B49673" w14:textId="77777777" w:rsidR="00752231" w:rsidRPr="00905B14" w:rsidRDefault="00752231" w:rsidP="00E471C5">
            <w:pPr>
              <w:spacing w:after="0"/>
              <w:jc w:val="left"/>
              <w:rPr>
                <w:bCs/>
                <w:sz w:val="19"/>
                <w:szCs w:val="19"/>
              </w:rPr>
            </w:pPr>
            <w:r w:rsidRPr="00905B14">
              <w:rPr>
                <w:bCs/>
                <w:sz w:val="19"/>
                <w:szCs w:val="19"/>
              </w:rPr>
              <w:t>ocp-apim-subscriptionid</w:t>
            </w:r>
          </w:p>
        </w:tc>
        <w:tc>
          <w:tcPr>
            <w:tcW w:w="8553" w:type="dxa"/>
            <w:tcBorders>
              <w:top w:val="single" w:sz="4" w:space="0" w:color="000000"/>
              <w:left w:val="single" w:sz="4" w:space="0" w:color="000000"/>
              <w:bottom w:val="single" w:sz="4" w:space="0" w:color="000000"/>
              <w:right w:val="single" w:sz="4" w:space="0" w:color="000000"/>
            </w:tcBorders>
            <w:hideMark/>
          </w:tcPr>
          <w:p w14:paraId="2BFCC286" w14:textId="77777777" w:rsidR="00752231" w:rsidRPr="00905B14" w:rsidRDefault="00752231" w:rsidP="00E471C5">
            <w:pPr>
              <w:spacing w:after="0"/>
              <w:jc w:val="left"/>
              <w:rPr>
                <w:bCs/>
                <w:sz w:val="19"/>
                <w:szCs w:val="19"/>
              </w:rPr>
            </w:pPr>
            <w:r w:rsidRPr="00905B14">
              <w:rPr>
                <w:bCs/>
                <w:sz w:val="19"/>
                <w:szCs w:val="19"/>
              </w:rPr>
              <w:t>This field contains the unique identifier of the subscription associated with the APIM instance. In APIM, a subscription relates to the agreement to use an API and provides the primary means for authorization.</w:t>
            </w:r>
          </w:p>
        </w:tc>
        <w:tc>
          <w:tcPr>
            <w:tcW w:w="1080" w:type="dxa"/>
            <w:tcBorders>
              <w:top w:val="single" w:sz="4" w:space="0" w:color="000000"/>
              <w:left w:val="single" w:sz="4" w:space="0" w:color="000000"/>
              <w:bottom w:val="single" w:sz="4" w:space="0" w:color="000000"/>
              <w:right w:val="single" w:sz="4" w:space="0" w:color="000000"/>
            </w:tcBorders>
            <w:hideMark/>
          </w:tcPr>
          <w:p w14:paraId="1ABF5531"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3933E95B" w14:textId="77777777" w:rsidR="00752231" w:rsidRPr="00905B14" w:rsidRDefault="00752231" w:rsidP="00E471C5">
            <w:pPr>
              <w:spacing w:after="0"/>
              <w:jc w:val="left"/>
              <w:rPr>
                <w:bCs/>
                <w:sz w:val="19"/>
                <w:szCs w:val="19"/>
              </w:rPr>
            </w:pPr>
            <w:r w:rsidRPr="00905B14">
              <w:rPr>
                <w:bCs/>
                <w:sz w:val="19"/>
                <w:szCs w:val="19"/>
              </w:rPr>
              <w:t>255</w:t>
            </w:r>
          </w:p>
        </w:tc>
      </w:tr>
      <w:tr w:rsidR="00752231" w:rsidRPr="00905B14" w14:paraId="74DEEF0B" w14:textId="77777777" w:rsidTr="008A23B6">
        <w:trPr>
          <w:trHeight w:val="354"/>
        </w:trPr>
        <w:tc>
          <w:tcPr>
            <w:tcW w:w="2156" w:type="dxa"/>
            <w:tcBorders>
              <w:top w:val="single" w:sz="4" w:space="0" w:color="000000"/>
              <w:left w:val="single" w:sz="4" w:space="0" w:color="000000"/>
              <w:bottom w:val="single" w:sz="4" w:space="0" w:color="000000"/>
              <w:right w:val="single" w:sz="4" w:space="0" w:color="000000"/>
            </w:tcBorders>
            <w:hideMark/>
          </w:tcPr>
          <w:p w14:paraId="744859E2" w14:textId="77777777" w:rsidR="00752231" w:rsidRPr="00905B14" w:rsidRDefault="00752231" w:rsidP="00E471C5">
            <w:pPr>
              <w:spacing w:after="0"/>
              <w:jc w:val="left"/>
              <w:rPr>
                <w:bCs/>
                <w:sz w:val="19"/>
                <w:szCs w:val="19"/>
              </w:rPr>
            </w:pPr>
            <w:r w:rsidRPr="00905B14">
              <w:rPr>
                <w:bCs/>
                <w:sz w:val="19"/>
                <w:szCs w:val="19"/>
              </w:rPr>
              <w:t>ocp-apim-trace-location</w:t>
            </w:r>
          </w:p>
        </w:tc>
        <w:tc>
          <w:tcPr>
            <w:tcW w:w="8553" w:type="dxa"/>
            <w:tcBorders>
              <w:top w:val="single" w:sz="4" w:space="0" w:color="000000"/>
              <w:left w:val="single" w:sz="4" w:space="0" w:color="000000"/>
              <w:bottom w:val="single" w:sz="4" w:space="0" w:color="000000"/>
              <w:right w:val="single" w:sz="4" w:space="0" w:color="000000"/>
            </w:tcBorders>
            <w:hideMark/>
          </w:tcPr>
          <w:p w14:paraId="16AD1915" w14:textId="77777777" w:rsidR="00752231" w:rsidRPr="00905B14" w:rsidRDefault="00752231" w:rsidP="00E471C5">
            <w:pPr>
              <w:spacing w:after="0"/>
              <w:jc w:val="left"/>
              <w:rPr>
                <w:bCs/>
                <w:sz w:val="19"/>
                <w:szCs w:val="19"/>
              </w:rPr>
            </w:pPr>
            <w:r w:rsidRPr="00905B14">
              <w:rPr>
                <w:bCs/>
                <w:sz w:val="19"/>
                <w:szCs w:val="19"/>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080" w:type="dxa"/>
            <w:tcBorders>
              <w:top w:val="single" w:sz="4" w:space="0" w:color="000000"/>
              <w:left w:val="single" w:sz="4" w:space="0" w:color="000000"/>
              <w:bottom w:val="single" w:sz="4" w:space="0" w:color="000000"/>
              <w:right w:val="single" w:sz="4" w:space="0" w:color="000000"/>
            </w:tcBorders>
            <w:hideMark/>
          </w:tcPr>
          <w:p w14:paraId="09A7F65A" w14:textId="77777777" w:rsidR="00752231" w:rsidRPr="00905B14" w:rsidRDefault="00752231" w:rsidP="00E471C5">
            <w:pPr>
              <w:spacing w:after="0"/>
              <w:jc w:val="left"/>
              <w:rPr>
                <w:bCs/>
                <w:sz w:val="19"/>
                <w:szCs w:val="19"/>
              </w:rPr>
            </w:pPr>
            <w:r w:rsidRPr="00905B14">
              <w:rPr>
                <w:bCs/>
                <w:sz w:val="19"/>
                <w:szCs w:val="19"/>
              </w:rPr>
              <w:t>O-Public</w:t>
            </w:r>
          </w:p>
        </w:tc>
        <w:tc>
          <w:tcPr>
            <w:tcW w:w="1166" w:type="dxa"/>
            <w:tcBorders>
              <w:top w:val="single" w:sz="4" w:space="0" w:color="000000"/>
              <w:left w:val="single" w:sz="4" w:space="0" w:color="000000"/>
              <w:bottom w:val="single" w:sz="4" w:space="0" w:color="000000"/>
              <w:right w:val="single" w:sz="4" w:space="0" w:color="000000"/>
            </w:tcBorders>
            <w:hideMark/>
          </w:tcPr>
          <w:p w14:paraId="0BA28542" w14:textId="77777777" w:rsidR="00752231" w:rsidRPr="00905B14" w:rsidRDefault="00752231" w:rsidP="00E471C5">
            <w:pPr>
              <w:spacing w:after="0"/>
              <w:jc w:val="left"/>
              <w:rPr>
                <w:bCs/>
                <w:sz w:val="19"/>
                <w:szCs w:val="19"/>
              </w:rPr>
            </w:pPr>
            <w:r w:rsidRPr="00905B14">
              <w:rPr>
                <w:bCs/>
                <w:sz w:val="19"/>
                <w:szCs w:val="19"/>
              </w:rPr>
              <w:t>255</w:t>
            </w:r>
          </w:p>
        </w:tc>
      </w:tr>
    </w:tbl>
    <w:p w14:paraId="23D90CAB" w14:textId="785C63E5" w:rsidR="00883342" w:rsidRPr="00905B14" w:rsidRDefault="00E471C5" w:rsidP="00E471C5">
      <w:pPr>
        <w:pStyle w:val="Heading3"/>
      </w:pPr>
      <w:r w:rsidRPr="00905B14">
        <w:t>Output Body</w:t>
      </w:r>
    </w:p>
    <w:tbl>
      <w:tblPr>
        <w:tblW w:w="12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35"/>
        <w:gridCol w:w="8910"/>
        <w:gridCol w:w="720"/>
        <w:gridCol w:w="845"/>
      </w:tblGrid>
      <w:tr w:rsidR="00E471C5" w:rsidRPr="00905B14" w14:paraId="6FE1DCE7" w14:textId="77777777" w:rsidTr="003F6553">
        <w:trPr>
          <w:trHeight w:val="413"/>
          <w:tblHeader/>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351D85E" w14:textId="77777777" w:rsidR="00E471C5" w:rsidRPr="00905B14" w:rsidRDefault="00E471C5" w:rsidP="00E471C5">
            <w:pPr>
              <w:rPr>
                <w:b/>
                <w:sz w:val="19"/>
                <w:szCs w:val="19"/>
              </w:rPr>
            </w:pPr>
            <w:r w:rsidRPr="00905B14">
              <w:rPr>
                <w:b/>
                <w:sz w:val="19"/>
                <w:szCs w:val="19"/>
              </w:rPr>
              <w:t>Parameter</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E656C1" w14:textId="77777777" w:rsidR="00E471C5" w:rsidRPr="00905B14" w:rsidRDefault="00E471C5" w:rsidP="00E471C5">
            <w:pPr>
              <w:rPr>
                <w:b/>
                <w:sz w:val="19"/>
                <w:szCs w:val="19"/>
              </w:rPr>
            </w:pPr>
            <w:r w:rsidRPr="00905B14">
              <w:rPr>
                <w:b/>
                <w:sz w:val="19"/>
                <w:szCs w:val="19"/>
              </w:rPr>
              <w:t>Description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09B0454" w14:textId="77777777" w:rsidR="00E471C5" w:rsidRPr="00905B14" w:rsidRDefault="00E471C5" w:rsidP="00E471C5">
            <w:pPr>
              <w:rPr>
                <w:b/>
                <w:sz w:val="19"/>
                <w:szCs w:val="19"/>
              </w:rPr>
            </w:pPr>
            <w:r w:rsidRPr="00905B14">
              <w:rPr>
                <w:b/>
                <w:sz w:val="19"/>
                <w:szCs w:val="19"/>
              </w:rPr>
              <w:t>M/O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601D8AA" w14:textId="77777777" w:rsidR="00E471C5" w:rsidRPr="00905B14" w:rsidRDefault="00E471C5" w:rsidP="00E471C5">
            <w:pPr>
              <w:rPr>
                <w:b/>
                <w:sz w:val="19"/>
                <w:szCs w:val="19"/>
              </w:rPr>
            </w:pPr>
            <w:r w:rsidRPr="00905B14">
              <w:rPr>
                <w:b/>
                <w:sz w:val="19"/>
                <w:szCs w:val="19"/>
              </w:rPr>
              <w:t>Type</w:t>
            </w:r>
          </w:p>
        </w:tc>
      </w:tr>
      <w:tr w:rsidR="00E471C5" w:rsidRPr="00905B14" w14:paraId="557A7D3D" w14:textId="77777777" w:rsidTr="003F6553">
        <w:trPr>
          <w:trHeight w:val="416"/>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E48061" w14:textId="77777777" w:rsidR="00E471C5" w:rsidRPr="00905B14" w:rsidRDefault="00E471C5" w:rsidP="00E471C5">
            <w:pPr>
              <w:rPr>
                <w:sz w:val="19"/>
                <w:szCs w:val="19"/>
              </w:rPr>
            </w:pPr>
            <w:r w:rsidRPr="00905B14">
              <w:rPr>
                <w:sz w:val="19"/>
                <w:szCs w:val="19"/>
              </w:rPr>
              <w:t>errorManagement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DE9D2" w14:textId="77777777" w:rsidR="00E471C5" w:rsidRPr="00905B14" w:rsidRDefault="00E471C5" w:rsidP="00E471C5">
            <w:pPr>
              <w:rPr>
                <w:sz w:val="19"/>
                <w:szCs w:val="19"/>
              </w:rPr>
            </w:pPr>
            <w:r w:rsidRPr="00905B14">
              <w:rPr>
                <w:sz w:val="19"/>
                <w:szCs w:val="19"/>
              </w:rPr>
              <w:t>The object identifying the error. Provided only if there is an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9FFC4C" w14:textId="77777777" w:rsidR="00E471C5" w:rsidRPr="00905B14" w:rsidRDefault="00E471C5" w:rsidP="00E471C5">
            <w:pPr>
              <w:rPr>
                <w:sz w:val="19"/>
                <w:szCs w:val="19"/>
              </w:rPr>
            </w:pPr>
            <w:r w:rsidRPr="00905B14">
              <w:rPr>
                <w:sz w:val="19"/>
                <w:szCs w:val="19"/>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9ED5BC" w14:textId="77777777" w:rsidR="00E471C5" w:rsidRPr="00905B14" w:rsidRDefault="00E471C5" w:rsidP="00E471C5">
            <w:pPr>
              <w:rPr>
                <w:sz w:val="19"/>
                <w:szCs w:val="19"/>
              </w:rPr>
            </w:pPr>
            <w:r w:rsidRPr="00905B14">
              <w:rPr>
                <w:sz w:val="19"/>
                <w:szCs w:val="19"/>
              </w:rPr>
              <w:t>Object</w:t>
            </w:r>
          </w:p>
        </w:tc>
      </w:tr>
      <w:tr w:rsidR="00E471C5" w:rsidRPr="00905B14" w14:paraId="4E0C3DCE"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23753C" w14:textId="77777777" w:rsidR="00E471C5" w:rsidRPr="00905B14" w:rsidRDefault="00E471C5" w:rsidP="00E471C5">
            <w:pPr>
              <w:rPr>
                <w:sz w:val="19"/>
                <w:szCs w:val="19"/>
              </w:rPr>
            </w:pPr>
            <w:r w:rsidRPr="00905B14">
              <w:rPr>
                <w:sz w:val="19"/>
                <w:szCs w:val="19"/>
              </w:rPr>
              <w:t>errorCode</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55641B" w14:textId="77777777" w:rsidR="00E471C5" w:rsidRPr="00905B14" w:rsidRDefault="00E471C5" w:rsidP="00E471C5">
            <w:pPr>
              <w:rPr>
                <w:sz w:val="19"/>
                <w:szCs w:val="19"/>
              </w:rPr>
            </w:pPr>
            <w:r w:rsidRPr="00905B14">
              <w:rPr>
                <w:sz w:val="19"/>
                <w:szCs w:val="19"/>
              </w:rPr>
              <w:t>The numeric identifier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EE031A"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F9C521" w14:textId="77777777" w:rsidR="00E471C5" w:rsidRPr="00905B14" w:rsidRDefault="00E471C5" w:rsidP="00E471C5">
            <w:pPr>
              <w:rPr>
                <w:sz w:val="19"/>
                <w:szCs w:val="19"/>
              </w:rPr>
            </w:pPr>
            <w:r w:rsidRPr="00905B14">
              <w:rPr>
                <w:sz w:val="19"/>
                <w:szCs w:val="19"/>
              </w:rPr>
              <w:t>String</w:t>
            </w:r>
          </w:p>
        </w:tc>
      </w:tr>
      <w:tr w:rsidR="00E471C5" w:rsidRPr="00905B14" w14:paraId="09B16202"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BF83A" w14:textId="77777777" w:rsidR="00E471C5" w:rsidRPr="00905B14" w:rsidRDefault="00E471C5" w:rsidP="00E471C5">
            <w:pPr>
              <w:rPr>
                <w:sz w:val="19"/>
                <w:szCs w:val="19"/>
              </w:rPr>
            </w:pPr>
            <w:r w:rsidRPr="00905B14">
              <w:rPr>
                <w:sz w:val="19"/>
                <w:szCs w:val="19"/>
              </w:rPr>
              <w:t>errorDescription</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5EB498" w14:textId="77777777" w:rsidR="00E471C5" w:rsidRPr="00905B14" w:rsidRDefault="00E471C5" w:rsidP="00E471C5">
            <w:pPr>
              <w:rPr>
                <w:sz w:val="19"/>
                <w:szCs w:val="19"/>
              </w:rPr>
            </w:pPr>
            <w:r w:rsidRPr="00905B14">
              <w:rPr>
                <w:sz w:val="19"/>
                <w:szCs w:val="19"/>
              </w:rPr>
              <w:t>Alphanumeric explanation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2F7CC"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91902" w14:textId="77777777" w:rsidR="00E471C5" w:rsidRPr="00905B14" w:rsidRDefault="00E471C5" w:rsidP="00E471C5">
            <w:pPr>
              <w:rPr>
                <w:sz w:val="19"/>
                <w:szCs w:val="19"/>
              </w:rPr>
            </w:pPr>
            <w:r w:rsidRPr="00905B14">
              <w:rPr>
                <w:sz w:val="19"/>
                <w:szCs w:val="19"/>
              </w:rPr>
              <w:t>String</w:t>
            </w:r>
          </w:p>
        </w:tc>
      </w:tr>
      <w:tr w:rsidR="00E471C5" w:rsidRPr="00905B14" w14:paraId="3D357D2E" w14:textId="77777777" w:rsidTr="003F6553">
        <w:trPr>
          <w:trHeight w:val="350"/>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099900" w14:textId="77777777" w:rsidR="00E471C5" w:rsidRPr="00905B14" w:rsidRDefault="00E471C5" w:rsidP="00E471C5">
            <w:pPr>
              <w:rPr>
                <w:sz w:val="19"/>
                <w:szCs w:val="19"/>
              </w:rPr>
            </w:pPr>
            <w:r w:rsidRPr="00905B14">
              <w:rPr>
                <w:sz w:val="19"/>
                <w:szCs w:val="19"/>
              </w:rPr>
              <w:t>services</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3F90A3" w14:textId="77777777" w:rsidR="00E471C5" w:rsidRPr="00905B14" w:rsidRDefault="00E471C5" w:rsidP="00E471C5">
            <w:pPr>
              <w:rPr>
                <w:sz w:val="19"/>
                <w:szCs w:val="19"/>
              </w:rPr>
            </w:pPr>
            <w:r w:rsidRPr="00905B14">
              <w:rPr>
                <w:sz w:val="19"/>
                <w:szCs w:val="19"/>
              </w:rPr>
              <w:t>List of the created Service&lt;s&gt;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9C6599" w14:textId="77777777" w:rsidR="00E471C5" w:rsidRPr="00905B14" w:rsidRDefault="00E471C5" w:rsidP="00E471C5">
            <w:pPr>
              <w:rPr>
                <w:sz w:val="19"/>
                <w:szCs w:val="19"/>
              </w:rPr>
            </w:pPr>
            <w:r w:rsidRPr="00905B14">
              <w:rPr>
                <w:sz w:val="19"/>
                <w:szCs w:val="19"/>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F29B1C" w14:textId="77777777" w:rsidR="00E471C5" w:rsidRPr="00905B14" w:rsidRDefault="00E471C5" w:rsidP="00E471C5">
            <w:pPr>
              <w:rPr>
                <w:sz w:val="19"/>
                <w:szCs w:val="19"/>
              </w:rPr>
            </w:pPr>
            <w:r w:rsidRPr="00905B14">
              <w:rPr>
                <w:sz w:val="19"/>
                <w:szCs w:val="19"/>
              </w:rPr>
              <w:t>List</w:t>
            </w:r>
          </w:p>
        </w:tc>
      </w:tr>
      <w:tr w:rsidR="00E471C5" w:rsidRPr="00905B14" w14:paraId="52696F7D"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1018DD" w14:textId="77777777" w:rsidR="00E471C5" w:rsidRPr="00905B14" w:rsidRDefault="00E471C5" w:rsidP="00E471C5">
            <w:pPr>
              <w:rPr>
                <w:sz w:val="19"/>
                <w:szCs w:val="19"/>
              </w:rPr>
            </w:pPr>
            <w:r w:rsidRPr="00905B14">
              <w:rPr>
                <w:sz w:val="19"/>
                <w:szCs w:val="19"/>
              </w:rPr>
              <w:t>Actual</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96B73E" w14:textId="77777777" w:rsidR="00E471C5" w:rsidRPr="00905B14" w:rsidRDefault="00E471C5" w:rsidP="00E471C5">
            <w:pPr>
              <w:rPr>
                <w:sz w:val="19"/>
                <w:szCs w:val="19"/>
              </w:rPr>
            </w:pPr>
            <w:bookmarkStart w:id="56" w:name="OLE_LINK40"/>
            <w:r w:rsidRPr="00905B14">
              <w:rPr>
                <w:sz w:val="19"/>
                <w:szCs w:val="19"/>
              </w:rPr>
              <w:t xml:space="preserve">The Actual calculation of the KPI depends on its configuration. For example: If a KPI is configured to be calculated at 12 AM every day, the actual value would depend on the past 24hrs data i.e., 12 AM the previous day to 12 AM the current day. ex:( </w:t>
            </w:r>
            <w:bookmarkStart w:id="57" w:name="OLE_LINK12"/>
            <w:r w:rsidRPr="00905B14">
              <w:rPr>
                <w:sz w:val="19"/>
                <w:szCs w:val="19"/>
              </w:rPr>
              <w:t>C-B1-G1-R1-F1</w:t>
            </w:r>
            <w:bookmarkEnd w:id="57"/>
            <w:r w:rsidRPr="00905B14">
              <w:rPr>
                <w:sz w:val="19"/>
                <w:szCs w:val="19"/>
              </w:rPr>
              <w:t>:OEE)</w:t>
            </w:r>
            <w:bookmarkEnd w:id="56"/>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00A103"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2DC19E" w14:textId="77777777" w:rsidR="00E471C5" w:rsidRPr="00905B14" w:rsidRDefault="00E471C5" w:rsidP="00E471C5">
            <w:pPr>
              <w:rPr>
                <w:sz w:val="19"/>
                <w:szCs w:val="19"/>
              </w:rPr>
            </w:pPr>
            <w:r w:rsidRPr="00905B14">
              <w:rPr>
                <w:sz w:val="19"/>
                <w:szCs w:val="19"/>
              </w:rPr>
              <w:t>String</w:t>
            </w:r>
          </w:p>
        </w:tc>
      </w:tr>
      <w:tr w:rsidR="00E471C5" w:rsidRPr="00905B14" w14:paraId="4303E659"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E6E4E1" w14:textId="77777777" w:rsidR="00E471C5" w:rsidRPr="00905B14" w:rsidRDefault="00E471C5" w:rsidP="00E471C5">
            <w:pPr>
              <w:rPr>
                <w:sz w:val="19"/>
                <w:szCs w:val="19"/>
              </w:rPr>
            </w:pPr>
            <w:r w:rsidRPr="00905B14">
              <w:rPr>
                <w:sz w:val="19"/>
                <w:szCs w:val="19"/>
              </w:rPr>
              <w:t>Forecast</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E756BF" w14:textId="77777777" w:rsidR="00E471C5" w:rsidRPr="00905B14" w:rsidRDefault="00E471C5" w:rsidP="00E471C5">
            <w:pPr>
              <w:rPr>
                <w:sz w:val="19"/>
                <w:szCs w:val="19"/>
              </w:rPr>
            </w:pPr>
            <w:bookmarkStart w:id="58" w:name="OLE_LINK41"/>
            <w:r w:rsidRPr="00905B14">
              <w:rPr>
                <w:sz w:val="19"/>
                <w:szCs w:val="19"/>
              </w:rPr>
              <w:t>Forecast refers to the average of the actual KPI values calculated over the past seven days. These calculated values are stored in its dedicated timeseries ID in Azure. ex:( C-B1-G1-R1-F1:OEE_Forecast)</w:t>
            </w:r>
            <w:bookmarkEnd w:id="58"/>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F78A0C"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77ABBB" w14:textId="77777777" w:rsidR="00E471C5" w:rsidRPr="00905B14" w:rsidRDefault="00E471C5" w:rsidP="00E471C5">
            <w:pPr>
              <w:rPr>
                <w:sz w:val="19"/>
                <w:szCs w:val="19"/>
              </w:rPr>
            </w:pPr>
            <w:r w:rsidRPr="00905B14">
              <w:rPr>
                <w:sz w:val="19"/>
                <w:szCs w:val="19"/>
              </w:rPr>
              <w:t>String</w:t>
            </w:r>
          </w:p>
        </w:tc>
      </w:tr>
      <w:tr w:rsidR="00E471C5" w:rsidRPr="00905B14" w14:paraId="1588C68E" w14:textId="77777777" w:rsidTr="003F6553">
        <w:trPr>
          <w:trHeight w:val="421"/>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A8ADC4" w14:textId="77777777" w:rsidR="00E471C5" w:rsidRPr="00905B14" w:rsidRDefault="00E471C5" w:rsidP="00E471C5">
            <w:pPr>
              <w:rPr>
                <w:sz w:val="19"/>
                <w:szCs w:val="19"/>
              </w:rPr>
            </w:pPr>
            <w:r w:rsidRPr="00905B14">
              <w:rPr>
                <w:sz w:val="19"/>
                <w:szCs w:val="19"/>
              </w:rPr>
              <w:t>Historical</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1EEBFA" w14:textId="2DFBF146" w:rsidR="00E471C5" w:rsidRPr="00905B14" w:rsidRDefault="00E471C5" w:rsidP="00E471C5">
            <w:pPr>
              <w:rPr>
                <w:sz w:val="19"/>
                <w:szCs w:val="19"/>
              </w:rPr>
            </w:pPr>
            <w:bookmarkStart w:id="59" w:name="OLE_LINK42"/>
            <w:r w:rsidRPr="00905B14">
              <w:rPr>
                <w:sz w:val="19"/>
                <w:szCs w:val="19"/>
              </w:rPr>
              <w:t>Historical refers to the peak performance of a specific KPI recorded on any given day during the preceding 12 months. These calculated values are stored in its dedicated timeseries ID in Azure</w:t>
            </w:r>
            <w:r w:rsidR="007B4878">
              <w:rPr>
                <w:sz w:val="19"/>
                <w:szCs w:val="19"/>
              </w:rPr>
              <w:t xml:space="preserve"> </w:t>
            </w:r>
            <w:r w:rsidR="00062BDD">
              <w:rPr>
                <w:sz w:val="19"/>
                <w:szCs w:val="19"/>
              </w:rPr>
              <w:t xml:space="preserve">like </w:t>
            </w:r>
            <w:r w:rsidRPr="00905B14">
              <w:rPr>
                <w:sz w:val="19"/>
                <w:szCs w:val="19"/>
              </w:rPr>
              <w:t>C-B1-G1-R1-F1-P-PP-U1:OEE_Historical</w:t>
            </w:r>
            <w:bookmarkEnd w:id="59"/>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4FC35D"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06B634" w14:textId="77777777" w:rsidR="00E471C5" w:rsidRPr="00905B14" w:rsidRDefault="00E471C5" w:rsidP="00E471C5">
            <w:pPr>
              <w:rPr>
                <w:sz w:val="19"/>
                <w:szCs w:val="19"/>
              </w:rPr>
            </w:pPr>
            <w:r w:rsidRPr="00905B14">
              <w:rPr>
                <w:sz w:val="19"/>
                <w:szCs w:val="19"/>
              </w:rPr>
              <w:t>String</w:t>
            </w:r>
          </w:p>
        </w:tc>
      </w:tr>
      <w:tr w:rsidR="00E471C5" w:rsidRPr="00905B14" w14:paraId="18AF4463"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35EB03" w14:textId="77777777" w:rsidR="00E471C5" w:rsidRPr="00905B14" w:rsidRDefault="00E471C5" w:rsidP="00E471C5">
            <w:pPr>
              <w:rPr>
                <w:sz w:val="19"/>
                <w:szCs w:val="19"/>
              </w:rPr>
            </w:pPr>
            <w:r w:rsidRPr="00905B14">
              <w:rPr>
                <w:sz w:val="19"/>
                <w:szCs w:val="19"/>
              </w:rPr>
              <w:t>RAGStatus</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859920" w14:textId="77777777" w:rsidR="00E471C5" w:rsidRPr="00905B14" w:rsidRDefault="00E471C5" w:rsidP="00E471C5">
            <w:pPr>
              <w:rPr>
                <w:sz w:val="19"/>
                <w:szCs w:val="19"/>
              </w:rPr>
            </w:pPr>
            <w:bookmarkStart w:id="60" w:name="OLE_LINK43"/>
            <w:r w:rsidRPr="00905B14">
              <w:rPr>
                <w:sz w:val="19"/>
                <w:szCs w:val="19"/>
              </w:rPr>
              <w:t>This visually represents the performance of the KPI. For example, if the actual value of the KPI is being compared with its target value, then it represents how the performance compares.</w:t>
            </w:r>
          </w:p>
          <w:p w14:paraId="06501B99" w14:textId="77777777" w:rsidR="00E471C5" w:rsidRPr="00905B14" w:rsidRDefault="00E471C5" w:rsidP="00E471C5">
            <w:pPr>
              <w:rPr>
                <w:sz w:val="19"/>
                <w:szCs w:val="19"/>
              </w:rPr>
            </w:pPr>
            <w:r w:rsidRPr="00905B14">
              <w:rPr>
                <w:sz w:val="19"/>
                <w:szCs w:val="19"/>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bookmarkEnd w:id="60"/>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3F6E2F"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72E45A" w14:textId="77777777" w:rsidR="00E471C5" w:rsidRPr="00905B14" w:rsidRDefault="00E471C5" w:rsidP="00E471C5">
            <w:pPr>
              <w:rPr>
                <w:sz w:val="19"/>
                <w:szCs w:val="19"/>
              </w:rPr>
            </w:pPr>
            <w:r w:rsidRPr="00905B14">
              <w:rPr>
                <w:sz w:val="19"/>
                <w:szCs w:val="19"/>
              </w:rPr>
              <w:t>String</w:t>
            </w:r>
          </w:p>
        </w:tc>
      </w:tr>
      <w:tr w:rsidR="00E471C5" w:rsidRPr="00905B14" w14:paraId="1EB11C90" w14:textId="77777777" w:rsidTr="003F6553">
        <w:trPr>
          <w:trHeight w:val="338"/>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DF4ED4" w14:textId="77777777" w:rsidR="00E471C5" w:rsidRPr="00905B14" w:rsidRDefault="00E471C5" w:rsidP="00E471C5">
            <w:pPr>
              <w:rPr>
                <w:sz w:val="19"/>
                <w:szCs w:val="19"/>
              </w:rPr>
            </w:pPr>
            <w:r w:rsidRPr="00905B14">
              <w:rPr>
                <w:sz w:val="19"/>
                <w:szCs w:val="19"/>
              </w:rPr>
              <w:t xml:space="preserve">Target </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FCBB9" w14:textId="77777777" w:rsidR="00E471C5" w:rsidRPr="00905B14" w:rsidRDefault="00E471C5" w:rsidP="00E471C5">
            <w:pPr>
              <w:rPr>
                <w:sz w:val="19"/>
                <w:szCs w:val="19"/>
              </w:rPr>
            </w:pPr>
            <w:r w:rsidRPr="00905B14">
              <w:rPr>
                <w:sz w:val="19"/>
                <w:szCs w:val="19"/>
              </w:rPr>
              <w:t>Target represents the target value of the KPI. This can be a static value or can also be a dynamic target such that the target might be updated every shift or at a specific time interval. ex:(C-B1-G1-R1-F1-P-PP-U1:OEE_target))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972E3C" w14:textId="77777777" w:rsidR="00E471C5" w:rsidRPr="00905B14" w:rsidRDefault="00E471C5" w:rsidP="00E471C5">
            <w:pPr>
              <w:rPr>
                <w:sz w:val="19"/>
                <w:szCs w:val="19"/>
              </w:rPr>
            </w:pPr>
            <w:r w:rsidRPr="00905B14">
              <w:rPr>
                <w:sz w:val="19"/>
                <w:szCs w:val="19"/>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D565DA" w14:textId="77777777" w:rsidR="00E471C5" w:rsidRPr="00905B14" w:rsidRDefault="00E471C5" w:rsidP="00E471C5">
            <w:pPr>
              <w:rPr>
                <w:sz w:val="19"/>
                <w:szCs w:val="19"/>
              </w:rPr>
            </w:pPr>
            <w:r w:rsidRPr="00905B14">
              <w:rPr>
                <w:sz w:val="19"/>
                <w:szCs w:val="19"/>
              </w:rPr>
              <w:t xml:space="preserve">String </w:t>
            </w:r>
          </w:p>
        </w:tc>
      </w:tr>
      <w:tr w:rsidR="00E471C5" w:rsidRPr="00905B14" w14:paraId="4666BB39"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A174EA" w14:textId="77777777" w:rsidR="00E471C5" w:rsidRPr="00905B14" w:rsidRDefault="00E471C5" w:rsidP="00E471C5">
            <w:pPr>
              <w:rPr>
                <w:sz w:val="19"/>
                <w:szCs w:val="19"/>
              </w:rPr>
            </w:pPr>
            <w:r w:rsidRPr="00905B14">
              <w:rPr>
                <w:sz w:val="19"/>
                <w:szCs w:val="19"/>
              </w:rPr>
              <w:t>CompareActual</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0EFC1D" w14:textId="77777777" w:rsidR="00E471C5" w:rsidRPr="00905B14" w:rsidRDefault="00E471C5" w:rsidP="00E471C5">
            <w:pPr>
              <w:rPr>
                <w:sz w:val="19"/>
                <w:szCs w:val="19"/>
              </w:rPr>
            </w:pPr>
            <w:r w:rsidRPr="00905B14">
              <w:rPr>
                <w:sz w:val="19"/>
                <w:szCs w:val="19"/>
              </w:rPr>
              <w:t xml:space="preserve">The percentage comparison calculates the relative change between the two most recent values of a KPI. The formula for this calculation is ((current value - previous value) / previous value) * 100. If the result of the calculation is positive, indicating an increase in the KPI, an upward-pointing arrow should be displayed. Conversely, if the result is negative, signifying a decrease in the KPI, a downward-pointing arrow should be displayed. The color of the arrow is determined based on the settings specified in the KPI Config template or the KPI configuration tool. </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EACCD5" w14:textId="77777777" w:rsidR="00E471C5" w:rsidRPr="00905B14" w:rsidRDefault="00E471C5" w:rsidP="00E471C5">
            <w:pPr>
              <w:rPr>
                <w:sz w:val="19"/>
                <w:szCs w:val="19"/>
              </w:rPr>
            </w:pPr>
            <w:r w:rsidRPr="00905B14">
              <w:rPr>
                <w:sz w:val="19"/>
                <w:szCs w:val="19"/>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C10196" w14:textId="77777777" w:rsidR="00E471C5" w:rsidRPr="00905B14" w:rsidRDefault="00E471C5" w:rsidP="00E471C5">
            <w:pPr>
              <w:rPr>
                <w:sz w:val="19"/>
                <w:szCs w:val="19"/>
              </w:rPr>
            </w:pPr>
            <w:r w:rsidRPr="00905B14">
              <w:rPr>
                <w:sz w:val="19"/>
                <w:szCs w:val="19"/>
              </w:rPr>
              <w:t xml:space="preserve">String </w:t>
            </w:r>
          </w:p>
        </w:tc>
      </w:tr>
      <w:tr w:rsidR="00E471C5" w:rsidRPr="00905B14" w14:paraId="546F763C"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294A7A" w14:textId="77777777" w:rsidR="00E471C5" w:rsidRPr="00905B14" w:rsidRDefault="00E471C5" w:rsidP="00E471C5">
            <w:pPr>
              <w:rPr>
                <w:sz w:val="19"/>
                <w:szCs w:val="19"/>
              </w:rPr>
            </w:pPr>
            <w:r w:rsidRPr="00905B14">
              <w:rPr>
                <w:sz w:val="19"/>
                <w:szCs w:val="19"/>
              </w:rPr>
              <w:t>assetid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1B232E" w14:textId="77777777" w:rsidR="00E471C5" w:rsidRPr="00905B14" w:rsidRDefault="00E471C5" w:rsidP="00E471C5">
            <w:pPr>
              <w:rPr>
                <w:sz w:val="19"/>
                <w:szCs w:val="19"/>
              </w:rPr>
            </w:pPr>
            <w:r w:rsidRPr="00905B14">
              <w:rPr>
                <w:sz w:val="19"/>
                <w:szCs w:val="19"/>
              </w:rPr>
              <w:t>Level in the asset hierarchy against which the KPI must be computed.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21751A"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9634AC" w14:textId="77777777" w:rsidR="00E471C5" w:rsidRPr="00905B14" w:rsidRDefault="00E471C5" w:rsidP="00E471C5">
            <w:pPr>
              <w:rPr>
                <w:sz w:val="19"/>
                <w:szCs w:val="19"/>
              </w:rPr>
            </w:pPr>
            <w:r w:rsidRPr="00905B14">
              <w:rPr>
                <w:sz w:val="19"/>
                <w:szCs w:val="19"/>
              </w:rPr>
              <w:t>String</w:t>
            </w:r>
          </w:p>
        </w:tc>
      </w:tr>
      <w:tr w:rsidR="00E471C5" w:rsidRPr="00905B14" w14:paraId="4617476F"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17CE23" w14:textId="77777777" w:rsidR="00E471C5" w:rsidRPr="00905B14" w:rsidRDefault="00E471C5" w:rsidP="00E471C5">
            <w:pPr>
              <w:rPr>
                <w:sz w:val="19"/>
                <w:szCs w:val="19"/>
              </w:rPr>
            </w:pPr>
            <w:r w:rsidRPr="00905B14">
              <w:rPr>
                <w:sz w:val="19"/>
                <w:szCs w:val="19"/>
              </w:rPr>
              <w:t>iskpi</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4BF599" w14:textId="77777777" w:rsidR="00E471C5" w:rsidRPr="00905B14" w:rsidRDefault="00E471C5" w:rsidP="00E471C5">
            <w:pPr>
              <w:rPr>
                <w:sz w:val="19"/>
                <w:szCs w:val="19"/>
              </w:rPr>
            </w:pPr>
            <w:bookmarkStart w:id="61" w:name="OLE_LINK46"/>
            <w:r w:rsidRPr="00905B14">
              <w:rPr>
                <w:sz w:val="19"/>
                <w:szCs w:val="19"/>
              </w:rPr>
              <w:t>Returns a Boolean response (True or False) and checks whether the response is for KPI or Parameter.</w:t>
            </w:r>
            <w:bookmarkEnd w:id="61"/>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19C31A"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5E9218" w14:textId="77777777" w:rsidR="00E471C5" w:rsidRPr="00905B14" w:rsidRDefault="00E471C5" w:rsidP="00E471C5">
            <w:pPr>
              <w:rPr>
                <w:sz w:val="19"/>
                <w:szCs w:val="19"/>
              </w:rPr>
            </w:pPr>
            <w:r w:rsidRPr="00905B14">
              <w:rPr>
                <w:sz w:val="19"/>
                <w:szCs w:val="19"/>
              </w:rPr>
              <w:t>String</w:t>
            </w:r>
          </w:p>
        </w:tc>
      </w:tr>
      <w:tr w:rsidR="00E471C5" w:rsidRPr="00905B14" w14:paraId="758DFCB9"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1C4751" w14:textId="77777777" w:rsidR="00E471C5" w:rsidRPr="00905B14" w:rsidRDefault="00E471C5" w:rsidP="00E471C5">
            <w:pPr>
              <w:rPr>
                <w:sz w:val="19"/>
                <w:szCs w:val="19"/>
              </w:rPr>
            </w:pPr>
            <w:r w:rsidRPr="00905B14">
              <w:rPr>
                <w:sz w:val="19"/>
                <w:szCs w:val="19"/>
              </w:rPr>
              <w:t>uid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E8A7AD" w14:textId="77777777" w:rsidR="00E471C5" w:rsidRPr="00905B14" w:rsidRDefault="00E471C5" w:rsidP="00E471C5">
            <w:pPr>
              <w:rPr>
                <w:sz w:val="19"/>
                <w:szCs w:val="19"/>
              </w:rPr>
            </w:pPr>
            <w:r w:rsidRPr="00905B14">
              <w:rPr>
                <w:sz w:val="19"/>
                <w:szCs w:val="19"/>
              </w:rPr>
              <w:t>UID is the Unique ID that automatically generates a unique identity for each KPI created by the 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7542A2"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8A0FD4" w14:textId="77777777" w:rsidR="00E471C5" w:rsidRPr="00905B14" w:rsidRDefault="00E471C5" w:rsidP="00E471C5">
            <w:pPr>
              <w:rPr>
                <w:sz w:val="19"/>
                <w:szCs w:val="19"/>
              </w:rPr>
            </w:pPr>
            <w:r w:rsidRPr="00905B14">
              <w:rPr>
                <w:sz w:val="19"/>
                <w:szCs w:val="19"/>
              </w:rPr>
              <w:t>String</w:t>
            </w:r>
          </w:p>
        </w:tc>
      </w:tr>
      <w:tr w:rsidR="00E471C5" w:rsidRPr="00905B14" w14:paraId="04339D37"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534B3" w14:textId="77777777" w:rsidR="00E471C5" w:rsidRPr="00905B14" w:rsidRDefault="00E471C5" w:rsidP="00E471C5">
            <w:pPr>
              <w:rPr>
                <w:sz w:val="19"/>
                <w:szCs w:val="19"/>
              </w:rPr>
            </w:pPr>
            <w:r w:rsidRPr="00905B14">
              <w:rPr>
                <w:sz w:val="19"/>
                <w:szCs w:val="19"/>
              </w:rPr>
              <w:t>kpiDirection</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639BA8" w14:textId="2E971ACD" w:rsidR="00E471C5" w:rsidRPr="00905B14" w:rsidRDefault="00E471C5" w:rsidP="00E471C5">
            <w:pPr>
              <w:rPr>
                <w:sz w:val="19"/>
                <w:szCs w:val="19"/>
              </w:rPr>
            </w:pPr>
            <w:bookmarkStart w:id="62" w:name="OLE_LINK47"/>
            <w:r w:rsidRPr="00905B14">
              <w:rPr>
                <w:sz w:val="19"/>
                <w:szCs w:val="19"/>
              </w:rPr>
              <w:t>Returns response(Up or Down) arrow and checks whether it</w:t>
            </w:r>
            <w:r w:rsidR="004E0E5A" w:rsidRPr="00905B14">
              <w:rPr>
                <w:sz w:val="19"/>
                <w:szCs w:val="19"/>
              </w:rPr>
              <w:t>'</w:t>
            </w:r>
            <w:r w:rsidRPr="00905B14">
              <w:rPr>
                <w:sz w:val="19"/>
                <w:szCs w:val="19"/>
              </w:rPr>
              <w:t>s best performing or worst performing.</w:t>
            </w:r>
            <w:bookmarkEnd w:id="62"/>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5753B2"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2C170" w14:textId="77777777" w:rsidR="00E471C5" w:rsidRPr="00905B14" w:rsidRDefault="00E471C5" w:rsidP="00E471C5">
            <w:pPr>
              <w:rPr>
                <w:sz w:val="19"/>
                <w:szCs w:val="19"/>
              </w:rPr>
            </w:pPr>
            <w:r w:rsidRPr="00905B14">
              <w:rPr>
                <w:sz w:val="19"/>
                <w:szCs w:val="19"/>
              </w:rPr>
              <w:t>String</w:t>
            </w:r>
          </w:p>
        </w:tc>
      </w:tr>
      <w:tr w:rsidR="00E471C5" w:rsidRPr="00905B14" w14:paraId="2FB9B5D6"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22EAF2" w14:textId="77777777" w:rsidR="00E471C5" w:rsidRPr="00905B14" w:rsidRDefault="00E471C5" w:rsidP="00E471C5">
            <w:pPr>
              <w:rPr>
                <w:sz w:val="19"/>
                <w:szCs w:val="19"/>
              </w:rPr>
            </w:pPr>
            <w:r w:rsidRPr="00905B14">
              <w:rPr>
                <w:sz w:val="19"/>
                <w:szCs w:val="19"/>
              </w:rPr>
              <w:t>UoM</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9C26F3" w14:textId="77777777" w:rsidR="00E471C5" w:rsidRPr="00905B14" w:rsidRDefault="00E471C5" w:rsidP="00E471C5">
            <w:pPr>
              <w:rPr>
                <w:sz w:val="19"/>
                <w:szCs w:val="19"/>
              </w:rPr>
            </w:pPr>
            <w:r w:rsidRPr="00905B14">
              <w:rPr>
                <w:sz w:val="19"/>
                <w:szCs w:val="19"/>
              </w:rPr>
              <w:t>Returns the response of the respective unit of measurement(e.g., kg). It retrieves the value from the Azure KPI hierarchy in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EF45F"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41ADE9" w14:textId="77777777" w:rsidR="00E471C5" w:rsidRPr="00905B14" w:rsidRDefault="00E471C5" w:rsidP="00E471C5">
            <w:pPr>
              <w:rPr>
                <w:sz w:val="19"/>
                <w:szCs w:val="19"/>
              </w:rPr>
            </w:pPr>
            <w:r w:rsidRPr="00905B14">
              <w:rPr>
                <w:sz w:val="19"/>
                <w:szCs w:val="19"/>
              </w:rPr>
              <w:t>String</w:t>
            </w:r>
          </w:p>
        </w:tc>
      </w:tr>
      <w:tr w:rsidR="00E471C5" w:rsidRPr="00905B14" w14:paraId="4F6739B1"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81A5B1" w14:textId="77777777" w:rsidR="00E471C5" w:rsidRPr="00905B14" w:rsidRDefault="00E471C5" w:rsidP="00E471C5">
            <w:pPr>
              <w:rPr>
                <w:sz w:val="19"/>
                <w:szCs w:val="19"/>
              </w:rPr>
            </w:pPr>
            <w:r w:rsidRPr="00905B14">
              <w:rPr>
                <w:sz w:val="19"/>
                <w:szCs w:val="19"/>
              </w:rPr>
              <w:t>CalculationFrequency</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BE2DB3" w14:textId="77777777" w:rsidR="00E471C5" w:rsidRPr="00905B14" w:rsidRDefault="00E471C5" w:rsidP="00E471C5">
            <w:pPr>
              <w:rPr>
                <w:sz w:val="19"/>
                <w:szCs w:val="19"/>
              </w:rPr>
            </w:pPr>
            <w:r w:rsidRPr="00905B14">
              <w:rPr>
                <w:sz w:val="19"/>
                <w:szCs w:val="19"/>
              </w:rPr>
              <w:t>Frequency ( 5nin,1Hr,1day, etc.) for the calculation of KPI</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EC00ED"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EC46DC" w14:textId="77777777" w:rsidR="00E471C5" w:rsidRPr="00905B14" w:rsidRDefault="00E471C5" w:rsidP="00E471C5">
            <w:pPr>
              <w:rPr>
                <w:sz w:val="19"/>
                <w:szCs w:val="19"/>
              </w:rPr>
            </w:pPr>
            <w:r w:rsidRPr="00905B14">
              <w:rPr>
                <w:sz w:val="19"/>
                <w:szCs w:val="19"/>
              </w:rPr>
              <w:t xml:space="preserve">String </w:t>
            </w:r>
          </w:p>
        </w:tc>
      </w:tr>
      <w:tr w:rsidR="00E471C5" w:rsidRPr="00905B14" w14:paraId="23F4051D"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1D17FD" w14:textId="77777777" w:rsidR="00E471C5" w:rsidRPr="00905B14" w:rsidRDefault="00E471C5" w:rsidP="00E471C5">
            <w:pPr>
              <w:rPr>
                <w:sz w:val="19"/>
                <w:szCs w:val="19"/>
              </w:rPr>
            </w:pPr>
            <w:r w:rsidRPr="00905B14">
              <w:rPr>
                <w:sz w:val="19"/>
                <w:szCs w:val="19"/>
              </w:rPr>
              <w:t>ConfiguredUoM</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E12D5" w14:textId="531F24DE" w:rsidR="00E471C5" w:rsidRPr="00905B14" w:rsidRDefault="00E471C5" w:rsidP="00E471C5">
            <w:pPr>
              <w:rPr>
                <w:sz w:val="19"/>
                <w:szCs w:val="19"/>
              </w:rPr>
            </w:pPr>
            <w:r w:rsidRPr="00905B14">
              <w:rPr>
                <w:sz w:val="19"/>
                <w:szCs w:val="19"/>
              </w:rPr>
              <w:t xml:space="preserve">Configured </w:t>
            </w:r>
            <w:r w:rsidR="004E0E5A" w:rsidRPr="00905B14">
              <w:rPr>
                <w:sz w:val="19"/>
                <w:szCs w:val="19"/>
              </w:rPr>
              <w:t>"</w:t>
            </w:r>
            <w:r w:rsidRPr="00905B14">
              <w:rPr>
                <w:sz w:val="19"/>
                <w:szCs w:val="19"/>
              </w:rPr>
              <w:t>Unit of Measurement</w:t>
            </w:r>
            <w:r w:rsidR="004E0E5A" w:rsidRPr="00905B14">
              <w:rPr>
                <w:sz w:val="19"/>
                <w:szCs w:val="19"/>
              </w:rPr>
              <w:t>"</w:t>
            </w:r>
            <w:r w:rsidRPr="00905B14">
              <w:rPr>
                <w:sz w:val="19"/>
                <w:szCs w:val="19"/>
              </w:rPr>
              <w:t xml:space="preserve"> on the KPI configuration template updated by the end-user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9571FC"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2AD03" w14:textId="77777777" w:rsidR="00E471C5" w:rsidRPr="00905B14" w:rsidRDefault="00E471C5" w:rsidP="00E471C5">
            <w:pPr>
              <w:rPr>
                <w:sz w:val="19"/>
                <w:szCs w:val="19"/>
              </w:rPr>
            </w:pPr>
            <w:r w:rsidRPr="00905B14">
              <w:rPr>
                <w:sz w:val="19"/>
                <w:szCs w:val="19"/>
              </w:rPr>
              <w:t xml:space="preserve">String </w:t>
            </w:r>
          </w:p>
        </w:tc>
      </w:tr>
      <w:tr w:rsidR="00E471C5" w:rsidRPr="00905B14" w14:paraId="490B6152"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4E5C7" w14:textId="77777777" w:rsidR="00E471C5" w:rsidRPr="00905B14" w:rsidRDefault="00E471C5" w:rsidP="00E471C5">
            <w:pPr>
              <w:rPr>
                <w:sz w:val="19"/>
                <w:szCs w:val="19"/>
              </w:rPr>
            </w:pPr>
            <w:r w:rsidRPr="00905B14">
              <w:rPr>
                <w:sz w:val="19"/>
                <w:szCs w:val="19"/>
              </w:rPr>
              <w:t>StandardUoM</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9FDEA2" w14:textId="77777777" w:rsidR="00E471C5" w:rsidRPr="00905B14" w:rsidRDefault="00E471C5" w:rsidP="00E471C5">
            <w:pPr>
              <w:rPr>
                <w:sz w:val="19"/>
                <w:szCs w:val="19"/>
              </w:rPr>
            </w:pPr>
            <w:r w:rsidRPr="00905B14">
              <w:rPr>
                <w:sz w:val="19"/>
                <w:szCs w:val="19"/>
              </w:rPr>
              <w:t>The standard unit of measurement as per asset system ID. It retrieves the value from the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2CB071"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798C61" w14:textId="77777777" w:rsidR="00E471C5" w:rsidRPr="00905B14" w:rsidRDefault="00E471C5" w:rsidP="00E471C5">
            <w:pPr>
              <w:rPr>
                <w:sz w:val="19"/>
                <w:szCs w:val="19"/>
              </w:rPr>
            </w:pPr>
            <w:r w:rsidRPr="00905B14">
              <w:rPr>
                <w:sz w:val="19"/>
                <w:szCs w:val="19"/>
              </w:rPr>
              <w:t xml:space="preserve">String </w:t>
            </w:r>
          </w:p>
        </w:tc>
      </w:tr>
      <w:tr w:rsidR="00E471C5" w:rsidRPr="00905B14" w14:paraId="713D7AC3" w14:textId="77777777" w:rsidTr="003F6553">
        <w:trPr>
          <w:trHeight w:val="84"/>
        </w:trPr>
        <w:tc>
          <w:tcPr>
            <w:tcW w:w="23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A158D6" w14:textId="77777777" w:rsidR="00E471C5" w:rsidRPr="00905B14" w:rsidRDefault="00E471C5" w:rsidP="00E471C5">
            <w:pPr>
              <w:rPr>
                <w:sz w:val="19"/>
                <w:szCs w:val="19"/>
              </w:rPr>
            </w:pPr>
            <w:r w:rsidRPr="00905B14">
              <w:rPr>
                <w:sz w:val="19"/>
                <w:szCs w:val="19"/>
              </w:rPr>
              <w:t>UoM_SystemID</w:t>
            </w:r>
          </w:p>
        </w:tc>
        <w:tc>
          <w:tcPr>
            <w:tcW w:w="89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9DF9C" w14:textId="77777777" w:rsidR="00E471C5" w:rsidRPr="00905B14" w:rsidRDefault="00E471C5" w:rsidP="00E471C5">
            <w:pPr>
              <w:rPr>
                <w:sz w:val="19"/>
                <w:szCs w:val="19"/>
              </w:rPr>
            </w:pPr>
            <w:r w:rsidRPr="00905B14">
              <w:rPr>
                <w:sz w:val="19"/>
                <w:szCs w:val="19"/>
              </w:rPr>
              <w:t>Returns the response of the respective unit of measurement system ID(e.g., kg). It retrieves the value Asset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6443A7" w14:textId="77777777" w:rsidR="00E471C5" w:rsidRPr="00905B14" w:rsidRDefault="00E471C5" w:rsidP="00E471C5">
            <w:pPr>
              <w:rPr>
                <w:sz w:val="19"/>
                <w:szCs w:val="19"/>
              </w:rPr>
            </w:pPr>
            <w:r w:rsidRPr="00905B14">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8451A8" w14:textId="77777777" w:rsidR="00E471C5" w:rsidRPr="00905B14" w:rsidRDefault="00E471C5" w:rsidP="00E471C5">
            <w:pPr>
              <w:rPr>
                <w:sz w:val="19"/>
                <w:szCs w:val="19"/>
              </w:rPr>
            </w:pPr>
            <w:r w:rsidRPr="00905B14">
              <w:rPr>
                <w:sz w:val="19"/>
                <w:szCs w:val="19"/>
              </w:rPr>
              <w:t xml:space="preserve">String </w:t>
            </w:r>
          </w:p>
        </w:tc>
      </w:tr>
    </w:tbl>
    <w:p w14:paraId="13A2A010" w14:textId="2DF4F8D7" w:rsidR="00E471C5" w:rsidRPr="00905B14" w:rsidRDefault="00941704" w:rsidP="00941704">
      <w:pPr>
        <w:pStyle w:val="Heading3"/>
      </w:pPr>
      <w:r w:rsidRPr="00905B14">
        <w:t>Result</w:t>
      </w:r>
    </w:p>
    <w:tbl>
      <w:tblPr>
        <w:tblW w:w="496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28"/>
        <w:gridCol w:w="10242"/>
      </w:tblGrid>
      <w:tr w:rsidR="00941704" w:rsidRPr="00905B14" w14:paraId="5E3E9376" w14:textId="77777777">
        <w:trPr>
          <w:trHeight w:val="336"/>
          <w:jc w:val="center"/>
        </w:trPr>
        <w:tc>
          <w:tcPr>
            <w:tcW w:w="17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93FB878" w14:textId="77777777" w:rsidR="00941704" w:rsidRPr="00905B14" w:rsidRDefault="00941704" w:rsidP="00941704">
            <w:pPr>
              <w:rPr>
                <w:b/>
                <w:sz w:val="19"/>
                <w:szCs w:val="19"/>
              </w:rPr>
            </w:pPr>
            <w:r w:rsidRPr="00905B14">
              <w:rPr>
                <w:b/>
                <w:sz w:val="19"/>
                <w:szCs w:val="19"/>
              </w:rPr>
              <w:t>HTTP Code</w:t>
            </w:r>
          </w:p>
        </w:tc>
        <w:tc>
          <w:tcPr>
            <w:tcW w:w="687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C94A9B0" w14:textId="77777777" w:rsidR="00941704" w:rsidRPr="00905B14" w:rsidRDefault="00941704" w:rsidP="00941704">
            <w:pPr>
              <w:rPr>
                <w:b/>
                <w:sz w:val="19"/>
                <w:szCs w:val="19"/>
              </w:rPr>
            </w:pPr>
            <w:r w:rsidRPr="00905B14">
              <w:rPr>
                <w:b/>
                <w:sz w:val="19"/>
                <w:szCs w:val="19"/>
              </w:rPr>
              <w:t>Result Description</w:t>
            </w:r>
          </w:p>
        </w:tc>
      </w:tr>
      <w:tr w:rsidR="00941704" w:rsidRPr="00905B14" w14:paraId="59737EDE" w14:textId="77777777">
        <w:trPr>
          <w:trHeight w:val="336"/>
          <w:jc w:val="center"/>
        </w:trPr>
        <w:tc>
          <w:tcPr>
            <w:tcW w:w="1763" w:type="dxa"/>
            <w:tcBorders>
              <w:top w:val="single" w:sz="4" w:space="0" w:color="000000"/>
              <w:left w:val="single" w:sz="4" w:space="0" w:color="000000"/>
              <w:bottom w:val="single" w:sz="4" w:space="0" w:color="000000"/>
              <w:right w:val="single" w:sz="4" w:space="0" w:color="000000"/>
            </w:tcBorders>
            <w:hideMark/>
          </w:tcPr>
          <w:p w14:paraId="21ABFD7F" w14:textId="77777777" w:rsidR="00941704" w:rsidRPr="00905B14" w:rsidRDefault="00941704" w:rsidP="00941704">
            <w:pPr>
              <w:rPr>
                <w:sz w:val="19"/>
                <w:szCs w:val="19"/>
              </w:rPr>
            </w:pPr>
            <w:r w:rsidRPr="00905B14">
              <w:rPr>
                <w:sz w:val="19"/>
                <w:szCs w:val="19"/>
              </w:rPr>
              <w:t>200</w:t>
            </w:r>
          </w:p>
        </w:tc>
        <w:tc>
          <w:tcPr>
            <w:tcW w:w="6872" w:type="dxa"/>
            <w:tcBorders>
              <w:top w:val="single" w:sz="4" w:space="0" w:color="000000"/>
              <w:left w:val="single" w:sz="4" w:space="0" w:color="000000"/>
              <w:bottom w:val="single" w:sz="4" w:space="0" w:color="000000"/>
              <w:right w:val="single" w:sz="4" w:space="0" w:color="000000"/>
            </w:tcBorders>
            <w:hideMark/>
          </w:tcPr>
          <w:p w14:paraId="5E28ACA1" w14:textId="77777777" w:rsidR="00941704" w:rsidRPr="00905B14" w:rsidRDefault="00941704" w:rsidP="00941704">
            <w:pPr>
              <w:rPr>
                <w:sz w:val="19"/>
                <w:szCs w:val="19"/>
              </w:rPr>
            </w:pPr>
            <w:r w:rsidRPr="00905B14">
              <w:rPr>
                <w:sz w:val="19"/>
                <w:szCs w:val="19"/>
              </w:rPr>
              <w:t>Service executed successfully</w:t>
            </w:r>
          </w:p>
        </w:tc>
      </w:tr>
    </w:tbl>
    <w:p w14:paraId="1F186D8B" w14:textId="40C91BF0" w:rsidR="00941704" w:rsidRPr="00905B14" w:rsidRDefault="00CB0591" w:rsidP="00CB0591">
      <w:pPr>
        <w:pStyle w:val="Heading3"/>
      </w:pPr>
      <w:r w:rsidRPr="00905B14">
        <w:t>Error Management</w:t>
      </w:r>
    </w:p>
    <w:tbl>
      <w:tblPr>
        <w:tblW w:w="496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3"/>
        <w:gridCol w:w="1607"/>
        <w:gridCol w:w="9450"/>
      </w:tblGrid>
      <w:tr w:rsidR="00CB0591" w:rsidRPr="00905B14" w14:paraId="3524B2C5" w14:textId="77777777">
        <w:trPr>
          <w:trHeight w:val="336"/>
        </w:trPr>
        <w:tc>
          <w:tcPr>
            <w:tcW w:w="1763"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69867FB" w14:textId="77777777" w:rsidR="00CB0591" w:rsidRPr="00905B14" w:rsidRDefault="00CB0591" w:rsidP="00CB0591">
            <w:pPr>
              <w:rPr>
                <w:b/>
                <w:sz w:val="19"/>
                <w:szCs w:val="19"/>
              </w:rPr>
            </w:pPr>
            <w:r w:rsidRPr="00905B14">
              <w:rPr>
                <w:b/>
                <w:sz w:val="19"/>
                <w:szCs w:val="19"/>
              </w:rPr>
              <w:t>HTTP Code</w:t>
            </w:r>
          </w:p>
        </w:tc>
        <w:tc>
          <w:tcPr>
            <w:tcW w:w="156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FD9DBBB" w14:textId="77777777" w:rsidR="00CB0591" w:rsidRPr="00905B14" w:rsidRDefault="00CB0591" w:rsidP="00CB0591">
            <w:pPr>
              <w:rPr>
                <w:b/>
                <w:sz w:val="19"/>
                <w:szCs w:val="19"/>
              </w:rPr>
            </w:pPr>
            <w:r w:rsidRPr="00905B14">
              <w:rPr>
                <w:b/>
                <w:sz w:val="19"/>
                <w:szCs w:val="19"/>
              </w:rPr>
              <w:t>Error Code</w:t>
            </w:r>
          </w:p>
        </w:tc>
        <w:tc>
          <w:tcPr>
            <w:tcW w:w="9187"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3CF5CB7" w14:textId="77777777" w:rsidR="00CB0591" w:rsidRPr="00905B14" w:rsidRDefault="00CB0591" w:rsidP="00CB0591">
            <w:pPr>
              <w:rPr>
                <w:b/>
                <w:sz w:val="19"/>
                <w:szCs w:val="19"/>
              </w:rPr>
            </w:pPr>
            <w:r w:rsidRPr="00905B14">
              <w:rPr>
                <w:b/>
                <w:sz w:val="19"/>
                <w:szCs w:val="19"/>
              </w:rPr>
              <w:t>Error Description</w:t>
            </w:r>
          </w:p>
        </w:tc>
      </w:tr>
      <w:tr w:rsidR="00CB0591" w:rsidRPr="00905B14" w14:paraId="120DEDDC" w14:textId="77777777">
        <w:trPr>
          <w:trHeight w:val="336"/>
        </w:trPr>
        <w:tc>
          <w:tcPr>
            <w:tcW w:w="1763" w:type="dxa"/>
            <w:tcBorders>
              <w:top w:val="single" w:sz="4" w:space="0" w:color="000000"/>
              <w:left w:val="single" w:sz="4" w:space="0" w:color="000000"/>
              <w:bottom w:val="single" w:sz="4" w:space="0" w:color="000000"/>
              <w:right w:val="single" w:sz="4" w:space="0" w:color="000000"/>
            </w:tcBorders>
            <w:vAlign w:val="center"/>
            <w:hideMark/>
          </w:tcPr>
          <w:p w14:paraId="5BEB04AF" w14:textId="77777777" w:rsidR="00CB0591" w:rsidRPr="00905B14" w:rsidRDefault="00CB0591" w:rsidP="00CB0591">
            <w:pPr>
              <w:rPr>
                <w:sz w:val="19"/>
                <w:szCs w:val="19"/>
              </w:rPr>
            </w:pPr>
            <w:r w:rsidRPr="00905B14">
              <w:rPr>
                <w:sz w:val="19"/>
                <w:szCs w:val="19"/>
              </w:rPr>
              <w:t>500</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621F9499" w14:textId="77777777" w:rsidR="00CB0591" w:rsidRPr="00905B14" w:rsidRDefault="00CB0591" w:rsidP="00CB0591">
            <w:pPr>
              <w:rPr>
                <w:sz w:val="19"/>
                <w:szCs w:val="19"/>
              </w:rPr>
            </w:pPr>
            <w:r w:rsidRPr="00905B14">
              <w:rPr>
                <w:sz w:val="19"/>
                <w:szCs w:val="19"/>
              </w:rPr>
              <w:t>500</w:t>
            </w:r>
          </w:p>
        </w:tc>
        <w:tc>
          <w:tcPr>
            <w:tcW w:w="9187" w:type="dxa"/>
            <w:tcBorders>
              <w:top w:val="single" w:sz="4" w:space="0" w:color="000000"/>
              <w:left w:val="single" w:sz="4" w:space="0" w:color="000000"/>
              <w:bottom w:val="single" w:sz="4" w:space="0" w:color="000000"/>
              <w:right w:val="single" w:sz="4" w:space="0" w:color="000000"/>
            </w:tcBorders>
            <w:vAlign w:val="center"/>
            <w:hideMark/>
          </w:tcPr>
          <w:p w14:paraId="7094A86A" w14:textId="77777777" w:rsidR="00CB0591" w:rsidRPr="00905B14" w:rsidRDefault="00CB0591" w:rsidP="003F6553">
            <w:pPr>
              <w:pStyle w:val="CodeSample"/>
              <w:rPr>
                <w:lang w:val="en-US"/>
              </w:rPr>
            </w:pPr>
            <w:r w:rsidRPr="00905B14">
              <w:rPr>
                <w:lang w:val="en-US"/>
              </w:rPr>
              <w:t xml:space="preserve">Internal server error </w:t>
            </w:r>
          </w:p>
        </w:tc>
      </w:tr>
      <w:tr w:rsidR="00CB0591" w:rsidRPr="00905B14" w14:paraId="71B7B8EF" w14:textId="77777777">
        <w:trPr>
          <w:trHeight w:val="178"/>
        </w:trPr>
        <w:tc>
          <w:tcPr>
            <w:tcW w:w="1763" w:type="dxa"/>
            <w:tcBorders>
              <w:top w:val="single" w:sz="4" w:space="0" w:color="000000"/>
              <w:left w:val="single" w:sz="4" w:space="0" w:color="000000"/>
              <w:bottom w:val="single" w:sz="4" w:space="0" w:color="000000"/>
              <w:right w:val="single" w:sz="4" w:space="0" w:color="000000"/>
            </w:tcBorders>
            <w:vAlign w:val="center"/>
            <w:hideMark/>
          </w:tcPr>
          <w:p w14:paraId="3B6AD46F" w14:textId="77777777" w:rsidR="00CB0591" w:rsidRPr="00905B14" w:rsidRDefault="00CB0591" w:rsidP="00CB0591">
            <w:pPr>
              <w:rPr>
                <w:sz w:val="19"/>
                <w:szCs w:val="19"/>
              </w:rPr>
            </w:pPr>
            <w:r w:rsidRPr="00905B14">
              <w:rPr>
                <w:sz w:val="19"/>
                <w:szCs w:val="19"/>
              </w:rPr>
              <w:t>401</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0C64730E" w14:textId="77777777" w:rsidR="00CB0591" w:rsidRPr="00905B14" w:rsidRDefault="00CB0591" w:rsidP="00CB0591">
            <w:pPr>
              <w:rPr>
                <w:sz w:val="19"/>
                <w:szCs w:val="19"/>
              </w:rPr>
            </w:pPr>
            <w:r w:rsidRPr="00905B14">
              <w:rPr>
                <w:sz w:val="19"/>
                <w:szCs w:val="19"/>
              </w:rPr>
              <w:t>401</w:t>
            </w:r>
          </w:p>
        </w:tc>
        <w:tc>
          <w:tcPr>
            <w:tcW w:w="9187" w:type="dxa"/>
            <w:tcBorders>
              <w:top w:val="single" w:sz="4" w:space="0" w:color="000000"/>
              <w:left w:val="single" w:sz="4" w:space="0" w:color="000000"/>
              <w:bottom w:val="single" w:sz="4" w:space="0" w:color="000000"/>
              <w:right w:val="single" w:sz="4" w:space="0" w:color="000000"/>
            </w:tcBorders>
            <w:vAlign w:val="center"/>
            <w:hideMark/>
          </w:tcPr>
          <w:p w14:paraId="528FCCFC" w14:textId="5161CF23" w:rsidR="00CB0591" w:rsidRPr="00905B14" w:rsidRDefault="00CB0591" w:rsidP="003F6553">
            <w:pPr>
              <w:pStyle w:val="CodeSample"/>
              <w:rPr>
                <w:lang w:val="en-US"/>
              </w:rPr>
            </w:pPr>
            <w:r w:rsidRPr="00905B14">
              <w:rPr>
                <w:lang w:val="en-US"/>
              </w:rPr>
              <w:t xml:space="preserve">Unauthorized </w:t>
            </w:r>
            <w:r w:rsidR="003F6553" w:rsidRPr="00905B14">
              <w:rPr>
                <w:lang w:val="en-US"/>
              </w:rPr>
              <w:t xml:space="preserve">/ </w:t>
            </w:r>
            <w:r w:rsidRPr="00905B14">
              <w:rPr>
                <w:lang w:val="en-US"/>
              </w:rPr>
              <w:t>{HeaderToken} Access token is missing or invalid</w:t>
            </w:r>
          </w:p>
        </w:tc>
      </w:tr>
      <w:tr w:rsidR="00CB0591" w:rsidRPr="00905B14" w14:paraId="61047175" w14:textId="77777777">
        <w:trPr>
          <w:trHeight w:val="336"/>
        </w:trPr>
        <w:tc>
          <w:tcPr>
            <w:tcW w:w="1763" w:type="dxa"/>
            <w:tcBorders>
              <w:top w:val="single" w:sz="4" w:space="0" w:color="000000"/>
              <w:left w:val="single" w:sz="4" w:space="0" w:color="000000"/>
              <w:bottom w:val="single" w:sz="4" w:space="0" w:color="000000"/>
              <w:right w:val="single" w:sz="4" w:space="0" w:color="000000"/>
            </w:tcBorders>
            <w:vAlign w:val="center"/>
            <w:hideMark/>
          </w:tcPr>
          <w:p w14:paraId="303E9D6A" w14:textId="77777777" w:rsidR="00CB0591" w:rsidRPr="00905B14" w:rsidRDefault="00CB0591" w:rsidP="00CB0591">
            <w:pPr>
              <w:rPr>
                <w:sz w:val="19"/>
                <w:szCs w:val="19"/>
              </w:rPr>
            </w:pPr>
            <w:r w:rsidRPr="00905B14">
              <w:rPr>
                <w:sz w:val="19"/>
                <w:szCs w:val="19"/>
              </w:rPr>
              <w:t>400</w:t>
            </w:r>
          </w:p>
        </w:tc>
        <w:tc>
          <w:tcPr>
            <w:tcW w:w="1562" w:type="dxa"/>
            <w:tcBorders>
              <w:top w:val="single" w:sz="4" w:space="0" w:color="000000"/>
              <w:left w:val="single" w:sz="4" w:space="0" w:color="000000"/>
              <w:bottom w:val="single" w:sz="4" w:space="0" w:color="000000"/>
              <w:right w:val="single" w:sz="4" w:space="0" w:color="000000"/>
            </w:tcBorders>
            <w:vAlign w:val="center"/>
            <w:hideMark/>
          </w:tcPr>
          <w:p w14:paraId="6D29B742" w14:textId="77777777" w:rsidR="00CB0591" w:rsidRPr="00905B14" w:rsidRDefault="00CB0591" w:rsidP="00CB0591">
            <w:pPr>
              <w:rPr>
                <w:sz w:val="19"/>
                <w:szCs w:val="19"/>
              </w:rPr>
            </w:pPr>
            <w:r w:rsidRPr="00905B14">
              <w:rPr>
                <w:sz w:val="19"/>
                <w:szCs w:val="19"/>
              </w:rPr>
              <w:t>400</w:t>
            </w:r>
          </w:p>
        </w:tc>
        <w:tc>
          <w:tcPr>
            <w:tcW w:w="9187" w:type="dxa"/>
            <w:tcBorders>
              <w:top w:val="single" w:sz="4" w:space="0" w:color="000000"/>
              <w:left w:val="single" w:sz="4" w:space="0" w:color="000000"/>
              <w:bottom w:val="single" w:sz="4" w:space="0" w:color="000000"/>
              <w:right w:val="single" w:sz="4" w:space="0" w:color="000000"/>
            </w:tcBorders>
            <w:vAlign w:val="center"/>
            <w:hideMark/>
          </w:tcPr>
          <w:p w14:paraId="74685150" w14:textId="77777777" w:rsidR="00CB0591" w:rsidRPr="00905B14" w:rsidRDefault="00CB0591" w:rsidP="003F6553">
            <w:pPr>
              <w:pStyle w:val="CodeSample"/>
              <w:rPr>
                <w:lang w:val="en-US"/>
              </w:rPr>
            </w:pPr>
            <w:r w:rsidRPr="00905B14">
              <w:rPr>
                <w:lang w:val="en-US"/>
              </w:rPr>
              <w:t>Bad request</w:t>
            </w:r>
          </w:p>
        </w:tc>
      </w:tr>
    </w:tbl>
    <w:p w14:paraId="296895D4" w14:textId="77777777" w:rsidR="00E75A52" w:rsidRPr="00905B14" w:rsidRDefault="00E75A52" w:rsidP="00CB0591">
      <w:pPr>
        <w:pStyle w:val="Heading3"/>
      </w:pPr>
      <w:r w:rsidRPr="00905B14">
        <w:t>Requests and Response</w:t>
      </w:r>
    </w:p>
    <w:p w14:paraId="0BE62BC4" w14:textId="5F6366D9" w:rsidR="00D5687B" w:rsidRPr="00905B14" w:rsidRDefault="00D5687B" w:rsidP="00D5687B">
      <w:r w:rsidRPr="00905B14">
        <w:t xml:space="preserve">Refer to </w:t>
      </w:r>
      <w:hyperlink r:id="rId38" w:history="1">
        <w:r w:rsidRPr="00905B14">
          <w:rPr>
            <w:rStyle w:val="Hyperlink"/>
          </w:rPr>
          <w:t>POST_smart_kpitile.zip</w:t>
        </w:r>
      </w:hyperlink>
      <w:r w:rsidRPr="00905B14">
        <w:t xml:space="preserve"> for the JSON Requests and Responses</w:t>
      </w:r>
      <w:r w:rsidR="00860C8E" w:rsidRPr="00905B14">
        <w:t xml:space="preserve">. </w:t>
      </w:r>
      <w:r w:rsidR="00EB7ED3" w:rsidRPr="00905B14">
        <w:t>Right c</w:t>
      </w:r>
      <w:r w:rsidR="00860C8E" w:rsidRPr="00905B14">
        <w:t xml:space="preserve">lick a line in the </w:t>
      </w:r>
      <w:r w:rsidR="00EB7ED3" w:rsidRPr="00905B14">
        <w:t>selection list to view the request URL.</w:t>
      </w:r>
    </w:p>
    <w:p w14:paraId="1BA377DE" w14:textId="523C7B98" w:rsidR="00EB7ED3" w:rsidRPr="00905B14" w:rsidRDefault="00EB7ED3" w:rsidP="00EB7ED3">
      <w:pPr>
        <w:pStyle w:val="Heading4"/>
      </w:pPr>
      <w:r w:rsidRPr="00905B14">
        <w:t>Selection</w:t>
      </w:r>
    </w:p>
    <w:p w14:paraId="0FA1251D" w14:textId="55F2ECFE" w:rsidR="007F51DA" w:rsidRPr="00905B14" w:rsidRDefault="00D5687B" w:rsidP="00BE5020">
      <w:pPr>
        <w:spacing w:after="120"/>
      </w:pPr>
      <w:hyperlink r:id="rId39" w:history="1">
        <w:r w:rsidRPr="00905B14">
          <w:rPr>
            <w:rStyle w:val="Hyperlink"/>
          </w:rPr>
          <w:t>No Calendar Selection for KPI*</w:t>
        </w:r>
      </w:hyperlink>
    </w:p>
    <w:p w14:paraId="6263A94F" w14:textId="5051DF8C" w:rsidR="00020058" w:rsidRPr="00905B14" w:rsidRDefault="00020058" w:rsidP="00BE5020">
      <w:pPr>
        <w:spacing w:after="120"/>
      </w:pPr>
      <w:hyperlink r:id="rId40" w:history="1">
        <w:r w:rsidRPr="00905B14">
          <w:rPr>
            <w:rStyle w:val="Hyperlink"/>
          </w:rPr>
          <w:t>No Calendar Selection for Parameter</w:t>
        </w:r>
      </w:hyperlink>
    </w:p>
    <w:p w14:paraId="5FF432C4" w14:textId="05FD9470" w:rsidR="00020058" w:rsidRPr="00905B14" w:rsidRDefault="00020058" w:rsidP="00BE5020">
      <w:pPr>
        <w:spacing w:after="120"/>
      </w:pPr>
      <w:hyperlink r:id="rId41" w:history="1">
        <w:r w:rsidRPr="00905B14">
          <w:rPr>
            <w:rStyle w:val="Hyperlink"/>
          </w:rPr>
          <w:t>Hours Selection for KPI</w:t>
        </w:r>
      </w:hyperlink>
    </w:p>
    <w:p w14:paraId="2A43CBCE" w14:textId="1998B67F" w:rsidR="00020058" w:rsidRPr="00905B14" w:rsidRDefault="00020058" w:rsidP="00BE5020">
      <w:pPr>
        <w:spacing w:after="120"/>
      </w:pPr>
      <w:hyperlink r:id="rId42" w:history="1">
        <w:r w:rsidRPr="00905B14">
          <w:rPr>
            <w:rStyle w:val="Hyperlink"/>
          </w:rPr>
          <w:t>Hours Selection for Parameter</w:t>
        </w:r>
      </w:hyperlink>
    </w:p>
    <w:p w14:paraId="1A6F5230" w14:textId="77777777" w:rsidR="00020058" w:rsidRPr="00905B14" w:rsidRDefault="00020058" w:rsidP="00BE5020">
      <w:pPr>
        <w:spacing w:after="120"/>
      </w:pPr>
      <w:hyperlink r:id="rId43" w:history="1">
        <w:r w:rsidRPr="00905B14">
          <w:rPr>
            <w:rStyle w:val="Hyperlink"/>
          </w:rPr>
          <w:t>Days Selection for KPI</w:t>
        </w:r>
      </w:hyperlink>
    </w:p>
    <w:p w14:paraId="4FBD2AA9" w14:textId="601DEF45" w:rsidR="00020058" w:rsidRPr="00905B14" w:rsidRDefault="00020058" w:rsidP="00BE5020">
      <w:pPr>
        <w:spacing w:after="120"/>
      </w:pPr>
      <w:hyperlink r:id="rId44" w:history="1">
        <w:r w:rsidRPr="00905B14">
          <w:rPr>
            <w:rStyle w:val="Hyperlink"/>
          </w:rPr>
          <w:t>Days Selection for Parameter</w:t>
        </w:r>
      </w:hyperlink>
    </w:p>
    <w:p w14:paraId="469B6259" w14:textId="6ABF7755" w:rsidR="00020058" w:rsidRPr="00905B14" w:rsidRDefault="00020058" w:rsidP="00BE5020">
      <w:pPr>
        <w:spacing w:after="120"/>
      </w:pPr>
      <w:hyperlink r:id="rId45" w:history="1">
        <w:r w:rsidRPr="00905B14">
          <w:rPr>
            <w:rStyle w:val="Hyperlink"/>
          </w:rPr>
          <w:t>Weeks Selection for KPI</w:t>
        </w:r>
      </w:hyperlink>
    </w:p>
    <w:p w14:paraId="1D193FC3" w14:textId="172E13D7" w:rsidR="00020058" w:rsidRPr="00905B14" w:rsidRDefault="00020058" w:rsidP="00BE5020">
      <w:pPr>
        <w:spacing w:after="120"/>
      </w:pPr>
      <w:hyperlink r:id="rId46" w:history="1">
        <w:r w:rsidRPr="00905B14">
          <w:rPr>
            <w:rStyle w:val="Hyperlink"/>
          </w:rPr>
          <w:t>Weeks Selection for Parameter</w:t>
        </w:r>
      </w:hyperlink>
    </w:p>
    <w:p w14:paraId="304C611E" w14:textId="6604DAF5" w:rsidR="00020058" w:rsidRPr="00905B14" w:rsidRDefault="00020058" w:rsidP="00BE5020">
      <w:pPr>
        <w:spacing w:after="120"/>
      </w:pPr>
      <w:hyperlink r:id="rId47" w:history="1">
        <w:r w:rsidRPr="00905B14">
          <w:rPr>
            <w:rStyle w:val="Hyperlink"/>
          </w:rPr>
          <w:t>Monthly Selection for KPI</w:t>
        </w:r>
      </w:hyperlink>
    </w:p>
    <w:p w14:paraId="2D6F7B22" w14:textId="6ED1C502" w:rsidR="00020058" w:rsidRPr="00905B14" w:rsidRDefault="00020058" w:rsidP="00BE5020">
      <w:pPr>
        <w:spacing w:after="120"/>
      </w:pPr>
      <w:hyperlink r:id="rId48" w:history="1">
        <w:r w:rsidRPr="00905B14">
          <w:rPr>
            <w:rStyle w:val="Hyperlink"/>
          </w:rPr>
          <w:t>Monthly Selection for Parameter</w:t>
        </w:r>
      </w:hyperlink>
    </w:p>
    <w:p w14:paraId="58043BAE" w14:textId="267EF79D" w:rsidR="00020058" w:rsidRPr="00905B14" w:rsidRDefault="00020058" w:rsidP="00BE5020">
      <w:pPr>
        <w:spacing w:after="120"/>
      </w:pPr>
      <w:hyperlink r:id="rId49" w:history="1">
        <w:r w:rsidRPr="00905B14">
          <w:rPr>
            <w:rStyle w:val="Hyperlink"/>
          </w:rPr>
          <w:t>Quarterly Selection for KPI</w:t>
        </w:r>
      </w:hyperlink>
    </w:p>
    <w:p w14:paraId="02BD484F" w14:textId="7FB238E4" w:rsidR="00020058" w:rsidRPr="00905B14" w:rsidRDefault="00020058" w:rsidP="00BE5020">
      <w:pPr>
        <w:spacing w:after="120"/>
      </w:pPr>
      <w:hyperlink r:id="rId50" w:history="1">
        <w:r w:rsidRPr="00905B14">
          <w:rPr>
            <w:rStyle w:val="Hyperlink"/>
          </w:rPr>
          <w:t>Quarterly Selection for Parameter</w:t>
        </w:r>
      </w:hyperlink>
    </w:p>
    <w:p w14:paraId="19A4DDFC" w14:textId="2A0F1555" w:rsidR="00AA4ED0" w:rsidRPr="00905B14" w:rsidRDefault="00AA4ED0" w:rsidP="00BE5020">
      <w:pPr>
        <w:spacing w:after="120"/>
      </w:pPr>
      <w:hyperlink r:id="rId51" w:history="1">
        <w:r w:rsidRPr="00905B14">
          <w:rPr>
            <w:rStyle w:val="Hyperlink"/>
          </w:rPr>
          <w:t>Half-yearly Selection for KPI</w:t>
        </w:r>
      </w:hyperlink>
    </w:p>
    <w:p w14:paraId="3742B0DE" w14:textId="4376E8C9" w:rsidR="00AA4ED0" w:rsidRPr="00905B14" w:rsidRDefault="00AA4ED0" w:rsidP="00BE5020">
      <w:pPr>
        <w:spacing w:after="120"/>
      </w:pPr>
      <w:hyperlink r:id="rId52" w:history="1">
        <w:r w:rsidRPr="00905B14">
          <w:rPr>
            <w:rStyle w:val="Hyperlink"/>
          </w:rPr>
          <w:t>Half-yearly Selection for Parameter</w:t>
        </w:r>
      </w:hyperlink>
    </w:p>
    <w:p w14:paraId="43B496AB" w14:textId="0572171C" w:rsidR="00AA4ED0" w:rsidRPr="00905B14" w:rsidRDefault="00AA4ED0" w:rsidP="00BE5020">
      <w:pPr>
        <w:spacing w:after="120"/>
      </w:pPr>
      <w:hyperlink r:id="rId53" w:history="1">
        <w:r w:rsidRPr="00905B14">
          <w:rPr>
            <w:rStyle w:val="Hyperlink"/>
          </w:rPr>
          <w:t>Yearly Selection for KPI</w:t>
        </w:r>
      </w:hyperlink>
    </w:p>
    <w:p w14:paraId="11CC3F83" w14:textId="56980829" w:rsidR="00AA4ED0" w:rsidRPr="00905B14" w:rsidRDefault="00AA4ED0" w:rsidP="00BE5020">
      <w:pPr>
        <w:spacing w:after="120"/>
      </w:pPr>
      <w:hyperlink r:id="rId54" w:history="1">
        <w:r w:rsidRPr="00905B14">
          <w:rPr>
            <w:rStyle w:val="Hyperlink"/>
          </w:rPr>
          <w:t>Yearly Selection for Parameter</w:t>
        </w:r>
      </w:hyperlink>
    </w:p>
    <w:p w14:paraId="064458C1" w14:textId="73CE2792" w:rsidR="00AA4ED0" w:rsidRPr="00905B14" w:rsidRDefault="00AA4ED0" w:rsidP="00BE5020">
      <w:pPr>
        <w:spacing w:after="120"/>
      </w:pPr>
      <w:hyperlink r:id="rId55" w:history="1">
        <w:r w:rsidRPr="00905B14">
          <w:rPr>
            <w:rStyle w:val="Hyperlink"/>
          </w:rPr>
          <w:t>Custom Selection for KPI</w:t>
        </w:r>
      </w:hyperlink>
    </w:p>
    <w:p w14:paraId="2D63C5B6" w14:textId="57D71957" w:rsidR="00AA4ED0" w:rsidRPr="00905B14" w:rsidRDefault="00AA4ED0" w:rsidP="00BE5020">
      <w:pPr>
        <w:spacing w:after="120"/>
      </w:pPr>
      <w:hyperlink r:id="rId56" w:history="1">
        <w:r w:rsidRPr="00905B14">
          <w:rPr>
            <w:rStyle w:val="Hyperlink"/>
          </w:rPr>
          <w:t>Custom Selection for Parameter</w:t>
        </w:r>
      </w:hyperlink>
    </w:p>
    <w:p w14:paraId="2CA0CA6E" w14:textId="178EAE77" w:rsidR="00073244" w:rsidRPr="00905B14" w:rsidRDefault="00301792" w:rsidP="00041518">
      <w:pPr>
        <w:ind w:right="4230"/>
      </w:pPr>
      <w:bookmarkStart w:id="63" w:name="OLE_LINK33"/>
      <w:r w:rsidRPr="00905B14">
        <w:t>*</w:t>
      </w:r>
      <w:r w:rsidR="00041518" w:rsidRPr="00905B14">
        <w:t xml:space="preserve">The </w:t>
      </w:r>
      <w:r w:rsidR="00322EA7" w:rsidRPr="00905B14">
        <w:t>No Calendar</w:t>
      </w:r>
      <w:r w:rsidR="001D63EC" w:rsidRPr="00905B14">
        <w:t xml:space="preserve"> </w:t>
      </w:r>
      <w:r w:rsidR="00322EA7" w:rsidRPr="00905B14">
        <w:t>S</w:t>
      </w:r>
      <w:r w:rsidR="001D63EC" w:rsidRPr="00905B14">
        <w:t>election</w:t>
      </w:r>
      <w:r w:rsidR="00322EA7" w:rsidRPr="00905B14">
        <w:t xml:space="preserve"> for KPI</w:t>
      </w:r>
      <w:r w:rsidR="001D63EC" w:rsidRPr="00905B14">
        <w:t xml:space="preserve"> also performs the aggregation of all data points into one data</w:t>
      </w:r>
      <w:r w:rsidR="003F7272" w:rsidRPr="00905B14">
        <w:t xml:space="preserve"> </w:t>
      </w:r>
      <w:r w:rsidR="001D63EC" w:rsidRPr="00905B14">
        <w:t>point. This means that the data retrieved based on the user's specified start and end times is consolidated into a singular data point, presenting a unified view of the data over the selected time.</w:t>
      </w:r>
    </w:p>
    <w:p w14:paraId="0181013F" w14:textId="77777777" w:rsidR="00322EA7" w:rsidRPr="00905B14" w:rsidRDefault="00322EA7" w:rsidP="003828BA">
      <w:pPr>
        <w:pStyle w:val="Heading2"/>
        <w:sectPr w:rsidR="00322EA7" w:rsidRPr="00905B14" w:rsidSect="00CD7F33">
          <w:pgSz w:w="15840" w:h="20160" w:code="5"/>
          <w:pgMar w:top="1440" w:right="1440" w:bottom="1440" w:left="1440" w:header="720" w:footer="619" w:gutter="0"/>
          <w:cols w:space="720"/>
          <w:docGrid w:linePitch="360"/>
        </w:sectPr>
      </w:pPr>
      <w:bookmarkStart w:id="64" w:name="_Toc115182699"/>
      <w:bookmarkEnd w:id="63"/>
    </w:p>
    <w:p w14:paraId="01256890" w14:textId="77777777" w:rsidR="00612FB1" w:rsidRPr="00905B14" w:rsidRDefault="00612FB1" w:rsidP="003828BA">
      <w:pPr>
        <w:pStyle w:val="Heading2"/>
      </w:pPr>
      <w:bookmarkStart w:id="65" w:name="_Toc218867392"/>
      <w:r w:rsidRPr="00905B14">
        <w:t xml:space="preserve">POST- </w:t>
      </w:r>
      <w:r w:rsidR="009E36E1" w:rsidRPr="00905B14">
        <w:t>TRENDLINE</w:t>
      </w:r>
      <w:bookmarkEnd w:id="64"/>
      <w:bookmarkEnd w:id="65"/>
    </w:p>
    <w:p w14:paraId="57040E9D" w14:textId="15DFEEE2" w:rsidR="00400812" w:rsidRPr="00905B14" w:rsidRDefault="00612FB1" w:rsidP="360C22E2">
      <w:pPr>
        <w:rPr>
          <w:rFonts w:cs="Calibri"/>
          <w:color w:val="000000"/>
        </w:rPr>
      </w:pPr>
      <w:r w:rsidRPr="00905B14">
        <w:rPr>
          <w:rFonts w:cs="Calibri"/>
        </w:rPr>
        <w:t xml:space="preserve">The Trendline API is part of the </w:t>
      </w:r>
      <w:r w:rsidR="00D23914">
        <w:rPr>
          <w:rFonts w:cs="Calibri"/>
        </w:rPr>
        <w:t>IAI</w:t>
      </w:r>
      <w:r w:rsidRPr="00905B14">
        <w:rPr>
          <w:rFonts w:cs="Calibri"/>
        </w:rPr>
        <w:t xml:space="preserve">-SmartKPI-Middleware </w:t>
      </w:r>
      <w:r w:rsidR="254193F5" w:rsidRPr="00905B14">
        <w:rPr>
          <w:rFonts w:ascii="Calibri" w:hAnsi="Calibri" w:cs="Calibri"/>
        </w:rPr>
        <w:t>Microservice</w:t>
      </w:r>
      <w:r w:rsidRPr="00905B14">
        <w:rPr>
          <w:rFonts w:cs="Calibri"/>
        </w:rPr>
        <w:t xml:space="preserve"> that is invoked by the UI and consumed by the UI.</w:t>
      </w:r>
      <w:r w:rsidR="00066F05" w:rsidRPr="00905B14">
        <w:rPr>
          <w:rFonts w:cs="Calibri"/>
        </w:rPr>
        <w:t xml:space="preserve"> </w:t>
      </w:r>
      <w:r w:rsidRPr="00905B14">
        <w:rPr>
          <w:rFonts w:cs="Calibri"/>
        </w:rPr>
        <w:t xml:space="preserve">A </w:t>
      </w:r>
      <w:r w:rsidR="1051246F" w:rsidRPr="00905B14">
        <w:rPr>
          <w:rFonts w:cs="Calibri"/>
        </w:rPr>
        <w:t xml:space="preserve">Trendline API </w:t>
      </w:r>
      <w:r w:rsidR="12E285C7" w:rsidRPr="00905B14">
        <w:rPr>
          <w:rFonts w:cs="Calibri"/>
        </w:rPr>
        <w:t xml:space="preserve">is </w:t>
      </w:r>
      <w:r w:rsidRPr="00905B14">
        <w:rPr>
          <w:rFonts w:cs="Calibri"/>
        </w:rPr>
        <w:t xml:space="preserve">a POST call to the Smart KPI </w:t>
      </w:r>
      <w:r w:rsidR="00D23914">
        <w:rPr>
          <w:rFonts w:cs="Calibri"/>
        </w:rPr>
        <w:t>IAI</w:t>
      </w:r>
      <w:r w:rsidRPr="00905B14">
        <w:rPr>
          <w:rFonts w:cs="Calibri"/>
        </w:rPr>
        <w:t xml:space="preserve"> DEV server hosted to execute Multiple APIs concurrently and return the consolidated result of all four APIs in JSON format.</w:t>
      </w:r>
      <w:r w:rsidR="009A3DF5" w:rsidRPr="00905B14">
        <w:rPr>
          <w:rFonts w:cs="Calibri"/>
        </w:rPr>
        <w:t xml:space="preserve"> </w:t>
      </w:r>
      <w:r w:rsidRPr="00905B14">
        <w:rPr>
          <w:rFonts w:cs="Calibri"/>
          <w:color w:val="000000"/>
          <w:shd w:val="clear" w:color="auto" w:fill="FFFFFF"/>
        </w:rPr>
        <w:t xml:space="preserve">Trendline displays the trend charts for the selected KPIs for the </w:t>
      </w:r>
      <w:r w:rsidR="00066F05" w:rsidRPr="00905B14">
        <w:rPr>
          <w:rFonts w:cs="Calibri"/>
          <w:color w:val="000000"/>
          <w:shd w:val="clear" w:color="auto" w:fill="FFFFFF"/>
        </w:rPr>
        <w:t xml:space="preserve">selected </w:t>
      </w:r>
      <w:r w:rsidRPr="00905B14">
        <w:rPr>
          <w:rFonts w:cs="Calibri"/>
          <w:color w:val="000000"/>
          <w:shd w:val="clear" w:color="auto" w:fill="FFFFFF"/>
        </w:rPr>
        <w:t>timeframe in the calendar.</w:t>
      </w:r>
      <w:r w:rsidRPr="00905B14">
        <w:rPr>
          <w:rFonts w:cs="Calibri"/>
          <w:color w:val="000000"/>
        </w:rPr>
        <w:t xml:space="preserve"> </w:t>
      </w:r>
    </w:p>
    <w:p w14:paraId="503A19B8" w14:textId="4F4F5949" w:rsidR="0076702A" w:rsidRPr="00905B14" w:rsidRDefault="00400812" w:rsidP="0076702A">
      <w:pPr>
        <w:rPr>
          <w:rFonts w:cs="Calibri"/>
        </w:rPr>
      </w:pPr>
      <w:r w:rsidRPr="00905B14">
        <w:rPr>
          <w:rFonts w:cs="Calibri"/>
          <w:color w:val="000000"/>
        </w:rPr>
        <w:t>Da</w:t>
      </w:r>
      <w:r w:rsidR="00E74158" w:rsidRPr="00905B14">
        <w:rPr>
          <w:rFonts w:cs="Calibri"/>
          <w:color w:val="000000"/>
        </w:rPr>
        <w:t>ta points used to display trend charts are currently aggregated on hourly basis</w:t>
      </w:r>
      <w:r w:rsidR="00E508ED" w:rsidRPr="00905B14">
        <w:rPr>
          <w:rFonts w:cs="Calibri"/>
          <w:color w:val="000000"/>
        </w:rPr>
        <w:t xml:space="preserve"> for the sake of performance</w:t>
      </w:r>
      <w:r w:rsidR="00E74158" w:rsidRPr="00905B14">
        <w:rPr>
          <w:rFonts w:cs="Calibri"/>
          <w:color w:val="000000"/>
        </w:rPr>
        <w:t xml:space="preserve"> but can be </w:t>
      </w:r>
      <w:r w:rsidR="007F64A4" w:rsidRPr="00905B14">
        <w:rPr>
          <w:rFonts w:cs="Calibri"/>
          <w:color w:val="000000"/>
        </w:rPr>
        <w:t xml:space="preserve">customized according to client requirement. </w:t>
      </w:r>
      <w:r w:rsidR="00612FB1" w:rsidRPr="00905B14">
        <w:rPr>
          <w:rFonts w:cs="Calibri"/>
          <w:color w:val="000000"/>
          <w:lang w:eastAsia="en-IN"/>
        </w:rPr>
        <w:t>Viewing Insights and Actions are still applicable in the KPI comparison scenario.</w:t>
      </w:r>
      <w:r w:rsidR="0076702A" w:rsidRPr="00905B14">
        <w:rPr>
          <w:rFonts w:cs="Calibri"/>
          <w:color w:val="000000"/>
          <w:lang w:eastAsia="en-IN"/>
        </w:rPr>
        <w:t xml:space="preserve"> </w:t>
      </w:r>
      <w:r w:rsidR="0076702A" w:rsidRPr="00905B14">
        <w:rPr>
          <w:rFonts w:cs="Calibri"/>
        </w:rPr>
        <w:t xml:space="preserve">To fetch the response from the trendline API, the authorization token must exist. </w:t>
      </w:r>
    </w:p>
    <w:p w14:paraId="694C4D1F" w14:textId="11001A04" w:rsidR="00991538" w:rsidRPr="00905B14" w:rsidRDefault="0076702A" w:rsidP="0076702A">
      <w:pPr>
        <w:pStyle w:val="Heading3"/>
        <w:rPr>
          <w:lang w:eastAsia="en-IN"/>
        </w:rPr>
      </w:pPr>
      <w:r w:rsidRPr="00905B14">
        <w:rPr>
          <w:lang w:eastAsia="en-IN"/>
        </w:rPr>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453"/>
        <w:gridCol w:w="9497"/>
      </w:tblGrid>
      <w:tr w:rsidR="0076702A" w:rsidRPr="00905B14" w14:paraId="4C7FD234" w14:textId="77777777" w:rsidTr="00C86AE2">
        <w:trPr>
          <w:trHeight w:val="323"/>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A55A1DA" w14:textId="77777777" w:rsidR="0076702A" w:rsidRPr="00905B14" w:rsidRDefault="0076702A" w:rsidP="00C86AE2">
            <w:pPr>
              <w:spacing w:after="0"/>
              <w:rPr>
                <w:lang w:eastAsia="en-IN"/>
              </w:rPr>
            </w:pPr>
            <w:bookmarkStart w:id="66" w:name="_Hlk152246895"/>
            <w:r w:rsidRPr="00905B14">
              <w:rPr>
                <w:lang w:eastAsia="en-IN"/>
              </w:rPr>
              <w:t>PROTOCOL</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22EE7D0" w14:textId="3AD02219" w:rsidR="0076702A" w:rsidRPr="00905B14" w:rsidRDefault="0076702A" w:rsidP="00C86AE2">
            <w:pPr>
              <w:spacing w:after="0"/>
              <w:rPr>
                <w:lang w:eastAsia="en-IN"/>
              </w:rPr>
            </w:pPr>
            <w:r w:rsidRPr="00905B14">
              <w:rPr>
                <w:lang w:eastAsia="en-IN"/>
              </w:rPr>
              <w:t>HTTPS</w:t>
            </w:r>
          </w:p>
        </w:tc>
      </w:tr>
      <w:tr w:rsidR="0076702A" w:rsidRPr="00905B14" w14:paraId="07ADFA16" w14:textId="77777777" w:rsidTr="00C86AE2">
        <w:trPr>
          <w:trHeight w:val="128"/>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EB00535" w14:textId="6F29C508" w:rsidR="0076702A" w:rsidRPr="00905B14" w:rsidRDefault="0076702A" w:rsidP="00C86AE2">
            <w:pPr>
              <w:spacing w:after="0"/>
              <w:rPr>
                <w:lang w:eastAsia="en-IN"/>
              </w:rPr>
            </w:pPr>
            <w:bookmarkStart w:id="67" w:name="_Hlk152246710"/>
            <w:r w:rsidRPr="00905B14">
              <w:rPr>
                <w:lang w:eastAsia="en-IN"/>
              </w:rPr>
              <w:t xml:space="preserve">PATH </w:t>
            </w:r>
            <w:r w:rsidR="00457067" w:rsidRPr="00905B14">
              <w:rPr>
                <w:lang w:eastAsia="en-IN"/>
              </w:rPr>
              <w:t>(</w:t>
            </w:r>
            <w:r w:rsidRPr="00905B14">
              <w:rPr>
                <w:lang w:eastAsia="en-IN"/>
              </w:rPr>
              <w:t>Public Exposure</w:t>
            </w:r>
            <w:r w:rsidR="00C86AE2" w:rsidRPr="00905B14">
              <w:rPr>
                <w:lang w:eastAsia="en-IN"/>
              </w:rPr>
              <w:t>)</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104023E6" w14:textId="0036F329" w:rsidR="0076702A" w:rsidRPr="00905B14" w:rsidRDefault="0076702A" w:rsidP="00C86AE2">
            <w:pPr>
              <w:spacing w:after="0"/>
              <w:rPr>
                <w:lang w:eastAsia="en-IN"/>
              </w:rPr>
            </w:pPr>
            <w:r w:rsidRPr="00905B14">
              <w:rPr>
                <w:lang w:eastAsia="en-IN"/>
              </w:rPr>
              <w:t>https://apim-aot-azure-dev.azure-api.net/api/smartkpi/trendline</w:t>
            </w:r>
          </w:p>
        </w:tc>
        <w:bookmarkEnd w:id="67"/>
      </w:tr>
      <w:tr w:rsidR="0076702A" w:rsidRPr="00905B14" w14:paraId="247176D9" w14:textId="77777777" w:rsidTr="00C86AE2">
        <w:trPr>
          <w:trHeight w:val="67"/>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85FD511" w14:textId="77777777" w:rsidR="0076702A" w:rsidRPr="00905B14" w:rsidRDefault="0076702A" w:rsidP="00C86AE2">
            <w:pPr>
              <w:spacing w:after="0"/>
              <w:rPr>
                <w:lang w:eastAsia="en-IN"/>
              </w:rPr>
            </w:pPr>
            <w:r w:rsidRPr="00905B14">
              <w:rPr>
                <w:lang w:eastAsia="en-IN"/>
              </w:rPr>
              <w:t>METHOD</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F7DB40F" w14:textId="571B1913" w:rsidR="0076702A" w:rsidRPr="00905B14" w:rsidRDefault="0076702A" w:rsidP="00C86AE2">
            <w:pPr>
              <w:spacing w:after="0"/>
              <w:rPr>
                <w:lang w:eastAsia="en-IN"/>
              </w:rPr>
            </w:pPr>
            <w:r w:rsidRPr="00905B14">
              <w:rPr>
                <w:lang w:eastAsia="en-IN"/>
              </w:rPr>
              <w:t>POST</w:t>
            </w:r>
          </w:p>
        </w:tc>
      </w:tr>
      <w:tr w:rsidR="0076702A" w:rsidRPr="00905B14" w14:paraId="56A18C9B" w14:textId="77777777" w:rsidTr="00C86AE2">
        <w:trPr>
          <w:trHeight w:val="281"/>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FE91CAE" w14:textId="77777777" w:rsidR="0076702A" w:rsidRPr="00905B14" w:rsidRDefault="0076702A" w:rsidP="00C86AE2">
            <w:pPr>
              <w:spacing w:after="0"/>
              <w:rPr>
                <w:lang w:eastAsia="en-IN"/>
              </w:rPr>
            </w:pPr>
            <w:r w:rsidRPr="00905B14">
              <w:rPr>
                <w:lang w:eastAsia="en-IN"/>
              </w:rPr>
              <w:t>CONTENT TYPE</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CFDFB61" w14:textId="77777777" w:rsidR="0076702A" w:rsidRPr="00905B14" w:rsidRDefault="0076702A" w:rsidP="00C86AE2">
            <w:pPr>
              <w:spacing w:after="0"/>
              <w:rPr>
                <w:lang w:eastAsia="en-IN"/>
              </w:rPr>
            </w:pPr>
            <w:r w:rsidRPr="00905B14">
              <w:rPr>
                <w:lang w:eastAsia="en-IN"/>
              </w:rPr>
              <w:t>application / json</w:t>
            </w:r>
          </w:p>
        </w:tc>
      </w:tr>
      <w:tr w:rsidR="0076702A" w:rsidRPr="00905B14" w14:paraId="24A53317" w14:textId="77777777" w:rsidTr="00C86AE2">
        <w:trPr>
          <w:trHeight w:val="281"/>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E9C0462" w14:textId="77777777" w:rsidR="0076702A" w:rsidRPr="00905B14" w:rsidRDefault="0076702A" w:rsidP="00C86AE2">
            <w:pPr>
              <w:spacing w:after="0"/>
              <w:rPr>
                <w:lang w:eastAsia="en-IN"/>
              </w:rPr>
            </w:pPr>
            <w:r w:rsidRPr="00905B14">
              <w:rPr>
                <w:lang w:eastAsia="en-IN"/>
              </w:rPr>
              <w:t>REQUEST URL</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272DD731" w14:textId="76A1A697" w:rsidR="0076702A" w:rsidRPr="00905B14" w:rsidRDefault="0076702A" w:rsidP="00C86AE2">
            <w:pPr>
              <w:spacing w:after="0"/>
              <w:rPr>
                <w:lang w:eastAsia="en-IN"/>
              </w:rPr>
            </w:pPr>
            <w:r w:rsidRPr="00905B14">
              <w:rPr>
                <w:lang w:eastAsia="en-IN"/>
              </w:rPr>
              <w:t>https://apim-aot-azure-dev.azure-api.net/api/smartkpi/trendline</w:t>
            </w:r>
          </w:p>
        </w:tc>
      </w:tr>
      <w:tr w:rsidR="0076702A" w:rsidRPr="00905B14" w14:paraId="78479C06" w14:textId="77777777" w:rsidTr="00C86AE2">
        <w:trPr>
          <w:trHeight w:val="281"/>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0A5CD59" w14:textId="77777777" w:rsidR="0076702A" w:rsidRPr="00905B14" w:rsidRDefault="0076702A" w:rsidP="00C86AE2">
            <w:pPr>
              <w:spacing w:after="0"/>
              <w:rPr>
                <w:lang w:eastAsia="en-IN"/>
              </w:rPr>
            </w:pPr>
            <w:r w:rsidRPr="00905B14">
              <w:rPr>
                <w:lang w:eastAsia="en-IN"/>
              </w:rPr>
              <w:t>JSON Request</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3C3C0ED" w14:textId="77777777" w:rsidR="0076702A" w:rsidRPr="00905B14" w:rsidRDefault="0076702A" w:rsidP="00C86AE2">
            <w:pPr>
              <w:pStyle w:val="CodeSample"/>
              <w:ind w:left="0"/>
              <w:rPr>
                <w:lang w:val="en-US"/>
              </w:rPr>
            </w:pPr>
            <w:bookmarkStart w:id="68" w:name="OLE_LINK6"/>
            <w:r w:rsidRPr="00905B14">
              <w:rPr>
                <w:lang w:val="en-US"/>
              </w:rPr>
              <w:t>{</w:t>
            </w:r>
          </w:p>
          <w:p w14:paraId="27CD05A9" w14:textId="77777777" w:rsidR="0076702A" w:rsidRPr="00905B14" w:rsidRDefault="0076702A" w:rsidP="00C86AE2">
            <w:pPr>
              <w:pStyle w:val="CodeSample"/>
              <w:ind w:left="0"/>
              <w:rPr>
                <w:lang w:val="en-US"/>
              </w:rPr>
            </w:pPr>
            <w:r w:rsidRPr="00905B14">
              <w:rPr>
                <w:lang w:val="en-US"/>
              </w:rPr>
              <w:t>"startedate":1700764200000,</w:t>
            </w:r>
          </w:p>
          <w:p w14:paraId="7F5EFBC2" w14:textId="77777777" w:rsidR="0076702A" w:rsidRPr="00905B14" w:rsidRDefault="0076702A" w:rsidP="00C86AE2">
            <w:pPr>
              <w:pStyle w:val="CodeSample"/>
              <w:ind w:left="0"/>
              <w:rPr>
                <w:lang w:val="en-US"/>
              </w:rPr>
            </w:pPr>
            <w:r w:rsidRPr="00905B14">
              <w:rPr>
                <w:lang w:val="en-US"/>
              </w:rPr>
              <w:t>"enddate":1701368999000,</w:t>
            </w:r>
          </w:p>
          <w:p w14:paraId="79ED39BC" w14:textId="77777777" w:rsidR="0076702A" w:rsidRPr="00905B14" w:rsidRDefault="0076702A" w:rsidP="00C86AE2">
            <w:pPr>
              <w:pStyle w:val="CodeSample"/>
              <w:ind w:left="0"/>
              <w:rPr>
                <w:lang w:val="en-US"/>
              </w:rPr>
            </w:pPr>
            <w:r w:rsidRPr="00905B14">
              <w:rPr>
                <w:lang w:val="en-US"/>
              </w:rPr>
              <w:t>"kpilist":"</w:t>
            </w:r>
            <w:bookmarkStart w:id="69" w:name="OLE_LINK5"/>
            <w:r w:rsidRPr="00905B14">
              <w:rPr>
                <w:lang w:val="en-US"/>
              </w:rPr>
              <w:t>C-B1-G1-R1-F1-P-PP-U1-EGCA:d6b9f38e-28db-4eb7-806e-da9969e39ffb</w:t>
            </w:r>
            <w:bookmarkEnd w:id="69"/>
            <w:r w:rsidRPr="00905B14">
              <w:rPr>
                <w:lang w:val="en-US"/>
              </w:rPr>
              <w:t>"</w:t>
            </w:r>
          </w:p>
          <w:p w14:paraId="1CCCCFAB" w14:textId="77777777" w:rsidR="0076702A" w:rsidRPr="00905B14" w:rsidRDefault="0076702A" w:rsidP="00C86AE2">
            <w:pPr>
              <w:pStyle w:val="CodeSample"/>
              <w:ind w:left="0"/>
              <w:rPr>
                <w:lang w:val="en-US"/>
              </w:rPr>
            </w:pPr>
            <w:r w:rsidRPr="00905B14">
              <w:rPr>
                <w:lang w:val="en-US"/>
              </w:rPr>
              <w:t>}</w:t>
            </w:r>
            <w:bookmarkEnd w:id="68"/>
          </w:p>
        </w:tc>
      </w:tr>
      <w:tr w:rsidR="0076702A" w:rsidRPr="00905B14" w14:paraId="5C16FEA7" w14:textId="77777777" w:rsidTr="00C86AE2">
        <w:trPr>
          <w:trHeight w:val="281"/>
        </w:trPr>
        <w:tc>
          <w:tcPr>
            <w:tcW w:w="283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E398844" w14:textId="77777777" w:rsidR="0076702A" w:rsidRPr="00905B14" w:rsidRDefault="0076702A" w:rsidP="00C86AE2">
            <w:pPr>
              <w:spacing w:after="0"/>
              <w:rPr>
                <w:lang w:eastAsia="en-IN"/>
              </w:rPr>
            </w:pPr>
            <w:r w:rsidRPr="00905B14">
              <w:rPr>
                <w:lang w:eastAsia="en-IN"/>
              </w:rPr>
              <w:t>JSON Response</w:t>
            </w:r>
          </w:p>
        </w:tc>
        <w:tc>
          <w:tcPr>
            <w:tcW w:w="779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02D7CBC" w14:textId="77777777" w:rsidR="0076702A" w:rsidRPr="00905B14" w:rsidRDefault="0076702A" w:rsidP="00C86AE2">
            <w:pPr>
              <w:spacing w:after="0"/>
              <w:rPr>
                <w:lang w:eastAsia="en-IN"/>
              </w:rPr>
            </w:pPr>
            <w:hyperlink r:id="rId57" w:history="1">
              <w:r w:rsidRPr="00905B14">
                <w:rPr>
                  <w:rStyle w:val="Hyperlink"/>
                  <w:lang w:eastAsia="en-IN"/>
                </w:rPr>
                <w:t>Link</w:t>
              </w:r>
            </w:hyperlink>
            <w:r w:rsidRPr="00905B14">
              <w:rPr>
                <w:lang w:eastAsia="en-IN"/>
              </w:rPr>
              <w:t xml:space="preserve"> </w:t>
            </w:r>
          </w:p>
        </w:tc>
        <w:bookmarkEnd w:id="66"/>
      </w:tr>
    </w:tbl>
    <w:p w14:paraId="3D428339" w14:textId="1171FD72" w:rsidR="0076702A" w:rsidRPr="00905B14" w:rsidRDefault="00457067" w:rsidP="00457067">
      <w:pPr>
        <w:pStyle w:val="Heading3"/>
        <w:rPr>
          <w:lang w:eastAsia="en-IN"/>
        </w:rPr>
      </w:pPr>
      <w:r w:rsidRPr="00905B14">
        <w:rPr>
          <w:lang w:eastAsia="en-IN"/>
        </w:rPr>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0"/>
        <w:gridCol w:w="6888"/>
        <w:gridCol w:w="1458"/>
        <w:gridCol w:w="1516"/>
        <w:gridCol w:w="1158"/>
      </w:tblGrid>
      <w:tr w:rsidR="00457067" w:rsidRPr="00905B14" w14:paraId="549D522B" w14:textId="77777777" w:rsidTr="00FC1552">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7C35AF"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246340"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005E92"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38FC74"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39B9E5" w14:textId="77777777" w:rsidR="00457067" w:rsidRPr="00905B14" w:rsidRDefault="00457067" w:rsidP="00FC1552">
            <w:pPr>
              <w:spacing w:after="0"/>
              <w:jc w:val="left"/>
              <w:rPr>
                <w:rFonts w:cs="Calibri"/>
                <w:color w:val="000000"/>
                <w:lang w:eastAsia="en-IN"/>
              </w:rPr>
            </w:pPr>
            <w:r w:rsidRPr="00905B14">
              <w:rPr>
                <w:rFonts w:cs="Calibri"/>
                <w:b/>
                <w:color w:val="000000"/>
                <w:lang w:eastAsia="en-IN"/>
              </w:rPr>
              <w:t>Type</w:t>
            </w:r>
          </w:p>
        </w:tc>
      </w:tr>
      <w:tr w:rsidR="00457067" w:rsidRPr="00905B14" w14:paraId="1F610C75" w14:textId="77777777" w:rsidTr="00FC1552">
        <w:trPr>
          <w:trHeight w:val="550"/>
        </w:trPr>
        <w:tc>
          <w:tcPr>
            <w:tcW w:w="1876" w:type="dxa"/>
            <w:tcBorders>
              <w:top w:val="single" w:sz="4" w:space="0" w:color="auto"/>
              <w:left w:val="single" w:sz="4" w:space="0" w:color="auto"/>
              <w:bottom w:val="single" w:sz="4" w:space="0" w:color="auto"/>
              <w:right w:val="single" w:sz="4" w:space="0" w:color="auto"/>
            </w:tcBorders>
            <w:hideMark/>
          </w:tcPr>
          <w:p w14:paraId="32661C81" w14:textId="77777777" w:rsidR="00457067" w:rsidRPr="00905B14" w:rsidRDefault="00457067" w:rsidP="00FC1552">
            <w:pPr>
              <w:spacing w:after="0"/>
              <w:jc w:val="left"/>
              <w:rPr>
                <w:rFonts w:cs="Calibri"/>
                <w:color w:val="000000"/>
                <w:lang w:eastAsia="en-IN"/>
              </w:rPr>
            </w:pPr>
            <w:r w:rsidRPr="00905B14">
              <w:rPr>
                <w:rFonts w:cs="Calibri"/>
                <w:color w:val="000000"/>
                <w:lang w:eastAsia="en-IN"/>
              </w:rPr>
              <w:t>Authorization</w:t>
            </w:r>
          </w:p>
        </w:tc>
        <w:tc>
          <w:tcPr>
            <w:tcW w:w="6697" w:type="dxa"/>
            <w:tcBorders>
              <w:top w:val="single" w:sz="4" w:space="0" w:color="auto"/>
              <w:left w:val="single" w:sz="4" w:space="0" w:color="auto"/>
              <w:bottom w:val="single" w:sz="4" w:space="0" w:color="auto"/>
              <w:right w:val="single" w:sz="4" w:space="0" w:color="auto"/>
            </w:tcBorders>
            <w:hideMark/>
          </w:tcPr>
          <w:p w14:paraId="12605563" w14:textId="77777777" w:rsidR="00457067" w:rsidRPr="00905B14" w:rsidRDefault="00457067" w:rsidP="00FC1552">
            <w:pPr>
              <w:pStyle w:val="CodeSample"/>
              <w:jc w:val="left"/>
              <w:rPr>
                <w:lang w:val="en-US"/>
              </w:rPr>
            </w:pPr>
            <w:r w:rsidRPr="00905B14">
              <w:rPr>
                <w:lang w:val="en-US"/>
              </w:rPr>
              <w:t>Token acquired from Azure AD based on the user credentials for further API calls. e.g., msal.accesstoken : { token: "&lt;token value&gt;" }</w:t>
            </w:r>
          </w:p>
        </w:tc>
        <w:tc>
          <w:tcPr>
            <w:tcW w:w="1417" w:type="dxa"/>
            <w:tcBorders>
              <w:top w:val="single" w:sz="4" w:space="0" w:color="auto"/>
              <w:left w:val="single" w:sz="4" w:space="0" w:color="auto"/>
              <w:bottom w:val="single" w:sz="4" w:space="0" w:color="auto"/>
              <w:right w:val="single" w:sz="4" w:space="0" w:color="auto"/>
            </w:tcBorders>
            <w:hideMark/>
          </w:tcPr>
          <w:p w14:paraId="14B8663F" w14:textId="77777777" w:rsidR="00457067" w:rsidRPr="00905B14" w:rsidRDefault="00457067" w:rsidP="00FC1552">
            <w:pPr>
              <w:spacing w:after="0"/>
              <w:jc w:val="left"/>
              <w:rPr>
                <w:rFonts w:cs="Calibri"/>
                <w:color w:val="000000"/>
                <w:lang w:eastAsia="en-IN"/>
              </w:rPr>
            </w:pPr>
            <w:r w:rsidRPr="00905B14">
              <w:rPr>
                <w:rFonts w:cs="Calibri"/>
                <w:color w:val="000000"/>
                <w:lang w:eastAsia="en-IN"/>
              </w:rPr>
              <w:t>M-Public</w:t>
            </w:r>
          </w:p>
        </w:tc>
        <w:tc>
          <w:tcPr>
            <w:tcW w:w="1474" w:type="dxa"/>
            <w:tcBorders>
              <w:top w:val="single" w:sz="4" w:space="0" w:color="auto"/>
              <w:left w:val="single" w:sz="4" w:space="0" w:color="auto"/>
              <w:bottom w:val="single" w:sz="4" w:space="0" w:color="auto"/>
              <w:right w:val="single" w:sz="4" w:space="0" w:color="auto"/>
            </w:tcBorders>
            <w:hideMark/>
          </w:tcPr>
          <w:p w14:paraId="013749F8" w14:textId="77777777" w:rsidR="00457067" w:rsidRPr="00905B14" w:rsidRDefault="00457067" w:rsidP="00FC1552">
            <w:pPr>
              <w:spacing w:after="0"/>
              <w:jc w:val="left"/>
              <w:rPr>
                <w:rFonts w:cs="Calibri"/>
                <w:color w:val="000000"/>
                <w:lang w:eastAsia="en-IN"/>
              </w:rPr>
            </w:pPr>
            <w:r w:rsidRPr="00905B14">
              <w:rPr>
                <w:rFonts w:cs="Calibri"/>
                <w:color w:val="000000"/>
                <w:lang w:eastAsia="en-IN"/>
              </w:rPr>
              <w:t>-</w:t>
            </w:r>
          </w:p>
        </w:tc>
        <w:tc>
          <w:tcPr>
            <w:tcW w:w="1126" w:type="dxa"/>
            <w:tcBorders>
              <w:top w:val="single" w:sz="4" w:space="0" w:color="auto"/>
              <w:left w:val="single" w:sz="4" w:space="0" w:color="auto"/>
              <w:bottom w:val="single" w:sz="4" w:space="0" w:color="auto"/>
              <w:right w:val="single" w:sz="4" w:space="0" w:color="auto"/>
            </w:tcBorders>
            <w:hideMark/>
          </w:tcPr>
          <w:p w14:paraId="411D62B8" w14:textId="77777777" w:rsidR="00457067" w:rsidRPr="00905B14" w:rsidRDefault="00457067" w:rsidP="00FC1552">
            <w:pPr>
              <w:spacing w:after="0"/>
              <w:jc w:val="left"/>
              <w:rPr>
                <w:rFonts w:cs="Calibri"/>
                <w:color w:val="000000"/>
                <w:lang w:eastAsia="en-IN"/>
              </w:rPr>
            </w:pPr>
            <w:r w:rsidRPr="00905B14">
              <w:rPr>
                <w:rFonts w:cs="Calibri"/>
                <w:color w:val="000000"/>
                <w:lang w:eastAsia="en-IN"/>
              </w:rPr>
              <w:t>String</w:t>
            </w:r>
          </w:p>
        </w:tc>
      </w:tr>
    </w:tbl>
    <w:p w14:paraId="7FF8F27A" w14:textId="44AB4392" w:rsidR="00457067" w:rsidRPr="00905B14" w:rsidRDefault="00DA6129" w:rsidP="00DA6129">
      <w:pPr>
        <w:pStyle w:val="Heading3"/>
        <w:rPr>
          <w:lang w:eastAsia="en-IN"/>
        </w:rPr>
      </w:pPr>
      <w:r w:rsidRPr="00905B14">
        <w:rPr>
          <w:lang w:eastAsia="en-IN"/>
        </w:rPr>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0"/>
        <w:gridCol w:w="6888"/>
        <w:gridCol w:w="1458"/>
        <w:gridCol w:w="1516"/>
        <w:gridCol w:w="1158"/>
      </w:tblGrid>
      <w:tr w:rsidR="00DA6129" w:rsidRPr="00905B14" w14:paraId="61D35518" w14:textId="77777777" w:rsidTr="00FC1552">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271A21"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22307E"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8AB16B5"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92FBCB"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D24CA7" w14:textId="77777777" w:rsidR="00DA6129" w:rsidRPr="00905B14" w:rsidRDefault="00DA6129" w:rsidP="00FC1552">
            <w:pPr>
              <w:spacing w:after="0"/>
              <w:jc w:val="left"/>
              <w:rPr>
                <w:rFonts w:cs="Calibri"/>
                <w:color w:val="000000"/>
                <w:lang w:eastAsia="en-IN"/>
              </w:rPr>
            </w:pPr>
            <w:r w:rsidRPr="00905B14">
              <w:rPr>
                <w:rFonts w:cs="Calibri"/>
                <w:b/>
                <w:color w:val="000000"/>
                <w:lang w:eastAsia="en-IN"/>
              </w:rPr>
              <w:t>Type</w:t>
            </w:r>
          </w:p>
        </w:tc>
      </w:tr>
      <w:tr w:rsidR="00DA6129" w:rsidRPr="00905B14" w14:paraId="718AFFB2" w14:textId="77777777" w:rsidTr="00FC1552">
        <w:trPr>
          <w:trHeight w:val="192"/>
        </w:trPr>
        <w:tc>
          <w:tcPr>
            <w:tcW w:w="1876" w:type="dxa"/>
            <w:tcBorders>
              <w:top w:val="single" w:sz="4" w:space="0" w:color="auto"/>
              <w:left w:val="single" w:sz="4" w:space="0" w:color="auto"/>
              <w:bottom w:val="single" w:sz="4" w:space="0" w:color="auto"/>
              <w:right w:val="single" w:sz="4" w:space="0" w:color="auto"/>
            </w:tcBorders>
            <w:hideMark/>
          </w:tcPr>
          <w:p w14:paraId="03745CEE"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startdate</w:t>
            </w:r>
          </w:p>
        </w:tc>
        <w:tc>
          <w:tcPr>
            <w:tcW w:w="6697" w:type="dxa"/>
            <w:tcBorders>
              <w:top w:val="single" w:sz="4" w:space="0" w:color="auto"/>
              <w:left w:val="single" w:sz="4" w:space="0" w:color="auto"/>
              <w:bottom w:val="single" w:sz="4" w:space="0" w:color="auto"/>
              <w:right w:val="single" w:sz="4" w:space="0" w:color="auto"/>
            </w:tcBorders>
            <w:hideMark/>
          </w:tcPr>
          <w:p w14:paraId="221DB675"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 xml:space="preserve">Start date to perform the calculation(Unix Timestamp) </w:t>
            </w:r>
            <w:hyperlink r:id="rId58" w:history="1">
              <w:r w:rsidRPr="00905B14">
                <w:rPr>
                  <w:rStyle w:val="Hyperlink"/>
                  <w:rFonts w:cs="Calibri"/>
                  <w:lang w:eastAsia="en-IN"/>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hideMark/>
          </w:tcPr>
          <w:p w14:paraId="68ED6F7B"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M</w:t>
            </w:r>
          </w:p>
        </w:tc>
        <w:tc>
          <w:tcPr>
            <w:tcW w:w="1474" w:type="dxa"/>
            <w:tcBorders>
              <w:top w:val="single" w:sz="4" w:space="0" w:color="auto"/>
              <w:left w:val="single" w:sz="4" w:space="0" w:color="auto"/>
              <w:bottom w:val="single" w:sz="4" w:space="0" w:color="auto"/>
              <w:right w:val="single" w:sz="4" w:space="0" w:color="auto"/>
            </w:tcBorders>
            <w:hideMark/>
          </w:tcPr>
          <w:p w14:paraId="77DABEBC"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255</w:t>
            </w:r>
          </w:p>
        </w:tc>
        <w:tc>
          <w:tcPr>
            <w:tcW w:w="1126" w:type="dxa"/>
            <w:tcBorders>
              <w:top w:val="single" w:sz="4" w:space="0" w:color="auto"/>
              <w:left w:val="single" w:sz="4" w:space="0" w:color="auto"/>
              <w:bottom w:val="single" w:sz="4" w:space="0" w:color="auto"/>
              <w:right w:val="single" w:sz="4" w:space="0" w:color="auto"/>
            </w:tcBorders>
            <w:hideMark/>
          </w:tcPr>
          <w:p w14:paraId="1DD43892"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String</w:t>
            </w:r>
          </w:p>
        </w:tc>
      </w:tr>
      <w:tr w:rsidR="00DA6129" w:rsidRPr="00905B14" w14:paraId="5871879E" w14:textId="77777777" w:rsidTr="00FC1552">
        <w:trPr>
          <w:trHeight w:val="192"/>
        </w:trPr>
        <w:tc>
          <w:tcPr>
            <w:tcW w:w="1876" w:type="dxa"/>
            <w:tcBorders>
              <w:top w:val="single" w:sz="4" w:space="0" w:color="auto"/>
              <w:left w:val="single" w:sz="4" w:space="0" w:color="auto"/>
              <w:bottom w:val="single" w:sz="4" w:space="0" w:color="auto"/>
              <w:right w:val="single" w:sz="4" w:space="0" w:color="auto"/>
            </w:tcBorders>
            <w:hideMark/>
          </w:tcPr>
          <w:p w14:paraId="7C803484"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enddate</w:t>
            </w:r>
          </w:p>
        </w:tc>
        <w:tc>
          <w:tcPr>
            <w:tcW w:w="6697" w:type="dxa"/>
            <w:tcBorders>
              <w:top w:val="single" w:sz="4" w:space="0" w:color="auto"/>
              <w:left w:val="single" w:sz="4" w:space="0" w:color="auto"/>
              <w:bottom w:val="single" w:sz="4" w:space="0" w:color="auto"/>
              <w:right w:val="single" w:sz="4" w:space="0" w:color="auto"/>
            </w:tcBorders>
            <w:hideMark/>
          </w:tcPr>
          <w:p w14:paraId="5D6B98AC"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 xml:space="preserve">End date to perform the calculation(Unix Timestamp) </w:t>
            </w:r>
            <w:hyperlink r:id="rId59" w:history="1">
              <w:r w:rsidRPr="00905B14">
                <w:rPr>
                  <w:rStyle w:val="Hyperlink"/>
                  <w:rFonts w:cs="Calibri"/>
                  <w:lang w:eastAsia="en-IN"/>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hideMark/>
          </w:tcPr>
          <w:p w14:paraId="03CCEDE8"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M</w:t>
            </w:r>
          </w:p>
        </w:tc>
        <w:tc>
          <w:tcPr>
            <w:tcW w:w="1474" w:type="dxa"/>
            <w:tcBorders>
              <w:top w:val="single" w:sz="4" w:space="0" w:color="auto"/>
              <w:left w:val="single" w:sz="4" w:space="0" w:color="auto"/>
              <w:bottom w:val="single" w:sz="4" w:space="0" w:color="auto"/>
              <w:right w:val="single" w:sz="4" w:space="0" w:color="auto"/>
            </w:tcBorders>
            <w:hideMark/>
          </w:tcPr>
          <w:p w14:paraId="67CF9494"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255</w:t>
            </w:r>
          </w:p>
        </w:tc>
        <w:tc>
          <w:tcPr>
            <w:tcW w:w="1126" w:type="dxa"/>
            <w:tcBorders>
              <w:top w:val="single" w:sz="4" w:space="0" w:color="auto"/>
              <w:left w:val="single" w:sz="4" w:space="0" w:color="auto"/>
              <w:bottom w:val="single" w:sz="4" w:space="0" w:color="auto"/>
              <w:right w:val="single" w:sz="4" w:space="0" w:color="auto"/>
            </w:tcBorders>
            <w:hideMark/>
          </w:tcPr>
          <w:p w14:paraId="2183CD8E"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String</w:t>
            </w:r>
          </w:p>
        </w:tc>
      </w:tr>
      <w:tr w:rsidR="00DA6129" w:rsidRPr="00905B14" w14:paraId="05AC4620" w14:textId="77777777" w:rsidTr="00FC1552">
        <w:trPr>
          <w:trHeight w:val="170"/>
        </w:trPr>
        <w:tc>
          <w:tcPr>
            <w:tcW w:w="1876" w:type="dxa"/>
            <w:tcBorders>
              <w:top w:val="single" w:sz="4" w:space="0" w:color="auto"/>
              <w:left w:val="single" w:sz="4" w:space="0" w:color="auto"/>
              <w:bottom w:val="single" w:sz="4" w:space="0" w:color="auto"/>
              <w:right w:val="single" w:sz="4" w:space="0" w:color="auto"/>
            </w:tcBorders>
            <w:hideMark/>
          </w:tcPr>
          <w:p w14:paraId="166C99BC"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kpilist</w:t>
            </w:r>
          </w:p>
        </w:tc>
        <w:tc>
          <w:tcPr>
            <w:tcW w:w="6697" w:type="dxa"/>
            <w:tcBorders>
              <w:top w:val="single" w:sz="4" w:space="0" w:color="auto"/>
              <w:left w:val="single" w:sz="4" w:space="0" w:color="auto"/>
              <w:bottom w:val="single" w:sz="4" w:space="0" w:color="auto"/>
              <w:right w:val="single" w:sz="4" w:space="0" w:color="auto"/>
            </w:tcBorders>
            <w:hideMark/>
          </w:tcPr>
          <w:p w14:paraId="5F5272E6"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 xml:space="preserve"> ExternalId of the KPI (e.g., C-B1-G1-R1-F1-P-PP-U1-EGCA:d6b9f38e-28db-4eb7-806e-da9969e39ffb)</w:t>
            </w:r>
          </w:p>
        </w:tc>
        <w:tc>
          <w:tcPr>
            <w:tcW w:w="1417" w:type="dxa"/>
            <w:tcBorders>
              <w:top w:val="single" w:sz="4" w:space="0" w:color="auto"/>
              <w:left w:val="single" w:sz="4" w:space="0" w:color="auto"/>
              <w:bottom w:val="single" w:sz="4" w:space="0" w:color="auto"/>
              <w:right w:val="single" w:sz="4" w:space="0" w:color="auto"/>
            </w:tcBorders>
            <w:hideMark/>
          </w:tcPr>
          <w:p w14:paraId="790EC4D5"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M</w:t>
            </w:r>
          </w:p>
        </w:tc>
        <w:tc>
          <w:tcPr>
            <w:tcW w:w="1474" w:type="dxa"/>
            <w:tcBorders>
              <w:top w:val="single" w:sz="4" w:space="0" w:color="auto"/>
              <w:left w:val="single" w:sz="4" w:space="0" w:color="auto"/>
              <w:bottom w:val="single" w:sz="4" w:space="0" w:color="auto"/>
              <w:right w:val="single" w:sz="4" w:space="0" w:color="auto"/>
            </w:tcBorders>
            <w:hideMark/>
          </w:tcPr>
          <w:p w14:paraId="46A21311"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255</w:t>
            </w:r>
          </w:p>
        </w:tc>
        <w:tc>
          <w:tcPr>
            <w:tcW w:w="1126" w:type="dxa"/>
            <w:tcBorders>
              <w:top w:val="single" w:sz="4" w:space="0" w:color="auto"/>
              <w:left w:val="single" w:sz="4" w:space="0" w:color="auto"/>
              <w:bottom w:val="single" w:sz="4" w:space="0" w:color="auto"/>
              <w:right w:val="single" w:sz="4" w:space="0" w:color="auto"/>
            </w:tcBorders>
            <w:hideMark/>
          </w:tcPr>
          <w:p w14:paraId="52C25E66" w14:textId="77777777" w:rsidR="00DA6129" w:rsidRPr="00905B14" w:rsidRDefault="00DA6129" w:rsidP="00FC1552">
            <w:pPr>
              <w:spacing w:after="0"/>
              <w:jc w:val="left"/>
              <w:rPr>
                <w:rFonts w:cs="Calibri"/>
                <w:color w:val="000000"/>
                <w:lang w:eastAsia="en-IN"/>
              </w:rPr>
            </w:pPr>
            <w:r w:rsidRPr="00905B14">
              <w:rPr>
                <w:rFonts w:cs="Calibri"/>
                <w:color w:val="000000"/>
                <w:lang w:eastAsia="en-IN"/>
              </w:rPr>
              <w:t>String</w:t>
            </w:r>
          </w:p>
        </w:tc>
      </w:tr>
    </w:tbl>
    <w:p w14:paraId="7476AC01" w14:textId="0FE6C5F4" w:rsidR="00DA6129" w:rsidRPr="00905B14" w:rsidRDefault="00FC1552" w:rsidP="00FC1552">
      <w:pPr>
        <w:pStyle w:val="Heading3"/>
        <w:rPr>
          <w:lang w:eastAsia="en-IN"/>
        </w:rPr>
      </w:pPr>
      <w:r w:rsidRPr="00905B14">
        <w:rPr>
          <w:lang w:eastAsia="en-IN"/>
        </w:rPr>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9"/>
        <w:gridCol w:w="8351"/>
        <w:gridCol w:w="1575"/>
        <w:gridCol w:w="1095"/>
      </w:tblGrid>
      <w:tr w:rsidR="00FC1552" w:rsidRPr="00905B14" w14:paraId="5D4B7E76" w14:textId="77777777" w:rsidTr="00FC1552">
        <w:trPr>
          <w:trHeight w:val="579"/>
        </w:trPr>
        <w:tc>
          <w:tcPr>
            <w:tcW w:w="190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11F61C3" w14:textId="77777777" w:rsidR="00FC1552" w:rsidRPr="00905B14" w:rsidRDefault="00FC1552" w:rsidP="00FC1552">
            <w:pPr>
              <w:spacing w:after="0"/>
              <w:jc w:val="left"/>
              <w:rPr>
                <w:rFonts w:cs="Calibri"/>
                <w:b/>
                <w:color w:val="000000"/>
                <w:lang w:eastAsia="en-IN"/>
              </w:rPr>
            </w:pPr>
            <w:r w:rsidRPr="00905B14">
              <w:rPr>
                <w:rFonts w:cs="Calibri"/>
                <w:b/>
                <w:color w:val="000000"/>
                <w:lang w:eastAsia="en-IN"/>
              </w:rPr>
              <w:t>Parameter</w:t>
            </w:r>
          </w:p>
        </w:tc>
        <w:tc>
          <w:tcPr>
            <w:tcW w:w="826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BF66794" w14:textId="77777777" w:rsidR="00FC1552" w:rsidRPr="00905B14" w:rsidRDefault="00FC1552" w:rsidP="00FC1552">
            <w:pPr>
              <w:spacing w:after="0"/>
              <w:jc w:val="left"/>
              <w:rPr>
                <w:rFonts w:cs="Calibri"/>
                <w:b/>
                <w:color w:val="000000"/>
                <w:lang w:eastAsia="en-IN"/>
              </w:rPr>
            </w:pPr>
            <w:r w:rsidRPr="00905B14">
              <w:rPr>
                <w:rFonts w:cs="Calibri"/>
                <w:b/>
                <w:color w:val="000000"/>
                <w:lang w:eastAsia="en-IN"/>
              </w:rPr>
              <w:t>Description</w:t>
            </w:r>
          </w:p>
        </w:tc>
        <w:tc>
          <w:tcPr>
            <w:tcW w:w="15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6F08EC8" w14:textId="77777777" w:rsidR="00FC1552" w:rsidRPr="00905B14" w:rsidRDefault="00FC1552" w:rsidP="00FC1552">
            <w:pPr>
              <w:spacing w:after="0"/>
              <w:jc w:val="left"/>
              <w:rPr>
                <w:rFonts w:cs="Calibri"/>
                <w:b/>
                <w:color w:val="000000"/>
                <w:lang w:eastAsia="en-IN"/>
              </w:rPr>
            </w:pPr>
            <w:r w:rsidRPr="00905B14">
              <w:rPr>
                <w:rFonts w:cs="Calibri"/>
                <w:b/>
                <w:color w:val="000000"/>
                <w:lang w:eastAsia="en-IN"/>
              </w:rPr>
              <w:t>M/O</w:t>
            </w:r>
          </w:p>
        </w:tc>
        <w:tc>
          <w:tcPr>
            <w:tcW w:w="10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5A2455B" w14:textId="77777777" w:rsidR="00FC1552" w:rsidRPr="00905B14" w:rsidRDefault="00FC1552" w:rsidP="00FC1552">
            <w:pPr>
              <w:spacing w:after="0"/>
              <w:jc w:val="left"/>
              <w:rPr>
                <w:rFonts w:cs="Calibri"/>
                <w:b/>
                <w:color w:val="000000"/>
                <w:lang w:eastAsia="en-IN"/>
              </w:rPr>
            </w:pPr>
            <w:r w:rsidRPr="00905B14">
              <w:rPr>
                <w:rFonts w:cs="Calibri"/>
                <w:b/>
                <w:color w:val="000000"/>
                <w:lang w:eastAsia="en-IN"/>
              </w:rPr>
              <w:t>Type</w:t>
            </w:r>
          </w:p>
        </w:tc>
      </w:tr>
      <w:tr w:rsidR="00FC1552" w:rsidRPr="00905B14" w14:paraId="4E9323F3"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343F5CDE" w14:textId="77777777" w:rsidR="00FC1552" w:rsidRPr="00905B14" w:rsidRDefault="00FC1552" w:rsidP="00FC1552">
            <w:pPr>
              <w:spacing w:after="0"/>
              <w:jc w:val="left"/>
              <w:rPr>
                <w:rFonts w:cs="Calibri"/>
                <w:b/>
                <w:color w:val="000000"/>
                <w:lang w:eastAsia="en-IN"/>
              </w:rPr>
            </w:pPr>
            <w:r w:rsidRPr="00905B14">
              <w:rPr>
                <w:rFonts w:cs="Calibri"/>
                <w:color w:val="000000"/>
                <w:lang w:eastAsia="en-IN"/>
              </w:rPr>
              <w:t>Content-Type</w:t>
            </w:r>
          </w:p>
        </w:tc>
        <w:tc>
          <w:tcPr>
            <w:tcW w:w="8265" w:type="dxa"/>
            <w:tcBorders>
              <w:top w:val="single" w:sz="4" w:space="0" w:color="000000"/>
              <w:left w:val="single" w:sz="4" w:space="0" w:color="000000"/>
              <w:bottom w:val="single" w:sz="4" w:space="0" w:color="000000"/>
              <w:right w:val="single" w:sz="4" w:space="0" w:color="000000"/>
            </w:tcBorders>
            <w:hideMark/>
          </w:tcPr>
          <w:p w14:paraId="7DDA8EFB" w14:textId="77777777" w:rsidR="00FC1552" w:rsidRPr="00905B14" w:rsidRDefault="00FC1552" w:rsidP="00FC1552">
            <w:pPr>
              <w:spacing w:after="0"/>
              <w:jc w:val="left"/>
              <w:rPr>
                <w:rFonts w:cs="Calibri"/>
                <w:b/>
                <w:color w:val="000000"/>
                <w:lang w:eastAsia="en-IN"/>
              </w:rPr>
            </w:pPr>
            <w:r w:rsidRPr="00905B14">
              <w:rPr>
                <w:rFonts w:cs="Calibri"/>
                <w:color w:val="000000"/>
                <w:lang w:eastAsia="en-IN"/>
              </w:rPr>
              <w:t>Type of the content. It could be application/json, text/html, application/xml, etc. It lets the receiving entity know how to interpret the data.</w:t>
            </w:r>
          </w:p>
        </w:tc>
        <w:tc>
          <w:tcPr>
            <w:tcW w:w="1559" w:type="dxa"/>
            <w:tcBorders>
              <w:top w:val="single" w:sz="4" w:space="0" w:color="000000"/>
              <w:left w:val="single" w:sz="4" w:space="0" w:color="000000"/>
              <w:bottom w:val="single" w:sz="4" w:space="0" w:color="000000"/>
              <w:right w:val="single" w:sz="4" w:space="0" w:color="000000"/>
            </w:tcBorders>
            <w:hideMark/>
          </w:tcPr>
          <w:p w14:paraId="44AC2753" w14:textId="77777777" w:rsidR="00FC1552" w:rsidRPr="00905B14" w:rsidRDefault="00FC1552" w:rsidP="00FC1552">
            <w:pPr>
              <w:spacing w:after="0"/>
              <w:jc w:val="left"/>
              <w:rPr>
                <w:rFonts w:cs="Calibri"/>
                <w:b/>
                <w:color w:val="000000"/>
                <w:lang w:eastAsia="en-IN"/>
              </w:rPr>
            </w:pPr>
            <w:r w:rsidRPr="00905B14">
              <w:rPr>
                <w:rFonts w:cs="Calibri"/>
                <w:color w:val="000000"/>
                <w:lang w:eastAsia="en-IN"/>
              </w:rPr>
              <w:t>M-Public</w:t>
            </w:r>
          </w:p>
        </w:tc>
        <w:tc>
          <w:tcPr>
            <w:tcW w:w="1084" w:type="dxa"/>
            <w:tcBorders>
              <w:top w:val="single" w:sz="4" w:space="0" w:color="000000"/>
              <w:left w:val="single" w:sz="4" w:space="0" w:color="000000"/>
              <w:bottom w:val="single" w:sz="4" w:space="0" w:color="000000"/>
              <w:right w:val="single" w:sz="4" w:space="0" w:color="000000"/>
            </w:tcBorders>
            <w:hideMark/>
          </w:tcPr>
          <w:p w14:paraId="1B6D639C" w14:textId="77777777" w:rsidR="00FC1552" w:rsidRPr="00905B14" w:rsidRDefault="00FC1552" w:rsidP="00FC1552">
            <w:pPr>
              <w:spacing w:after="0"/>
              <w:jc w:val="left"/>
              <w:rPr>
                <w:rFonts w:cs="Calibri"/>
                <w:b/>
                <w:color w:val="000000"/>
                <w:lang w:eastAsia="en-IN"/>
              </w:rPr>
            </w:pPr>
            <w:r w:rsidRPr="00905B14">
              <w:rPr>
                <w:rFonts w:cs="Calibri"/>
                <w:color w:val="000000"/>
                <w:lang w:eastAsia="en-IN"/>
              </w:rPr>
              <w:t>255</w:t>
            </w:r>
          </w:p>
        </w:tc>
      </w:tr>
      <w:tr w:rsidR="00FC1552" w:rsidRPr="00905B14" w14:paraId="07D631D4"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7DD6F7AB"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Content-Length</w:t>
            </w:r>
          </w:p>
        </w:tc>
        <w:tc>
          <w:tcPr>
            <w:tcW w:w="8265" w:type="dxa"/>
            <w:tcBorders>
              <w:top w:val="single" w:sz="4" w:space="0" w:color="000000"/>
              <w:left w:val="single" w:sz="4" w:space="0" w:color="000000"/>
              <w:bottom w:val="single" w:sz="4" w:space="0" w:color="000000"/>
              <w:right w:val="single" w:sz="4" w:space="0" w:color="000000"/>
            </w:tcBorders>
            <w:hideMark/>
          </w:tcPr>
          <w:p w14:paraId="3AE84585"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Length of the content. This is an HTTP header that indicates the size of the body data in bytes.</w:t>
            </w:r>
          </w:p>
          <w:p w14:paraId="7BBFD674"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 xml:space="preserve"> It is used to let the receiving entity know how much data to expect.</w:t>
            </w:r>
          </w:p>
        </w:tc>
        <w:tc>
          <w:tcPr>
            <w:tcW w:w="1559" w:type="dxa"/>
            <w:tcBorders>
              <w:top w:val="single" w:sz="4" w:space="0" w:color="000000"/>
              <w:left w:val="single" w:sz="4" w:space="0" w:color="000000"/>
              <w:bottom w:val="single" w:sz="4" w:space="0" w:color="000000"/>
              <w:right w:val="single" w:sz="4" w:space="0" w:color="000000"/>
            </w:tcBorders>
            <w:hideMark/>
          </w:tcPr>
          <w:p w14:paraId="099329DD"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6DB9B15D"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0E31D4DB"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3F423B0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 xml:space="preserve">date </w:t>
            </w:r>
          </w:p>
        </w:tc>
        <w:tc>
          <w:tcPr>
            <w:tcW w:w="8265" w:type="dxa"/>
            <w:tcBorders>
              <w:top w:val="single" w:sz="4" w:space="0" w:color="000000"/>
              <w:left w:val="single" w:sz="4" w:space="0" w:color="000000"/>
              <w:bottom w:val="single" w:sz="4" w:space="0" w:color="000000"/>
              <w:right w:val="single" w:sz="4" w:space="0" w:color="000000"/>
            </w:tcBorders>
            <w:hideMark/>
          </w:tcPr>
          <w:p w14:paraId="6ADE568C"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 xml:space="preserve">Date of operation execution </w:t>
            </w:r>
          </w:p>
        </w:tc>
        <w:tc>
          <w:tcPr>
            <w:tcW w:w="1559" w:type="dxa"/>
            <w:tcBorders>
              <w:top w:val="single" w:sz="4" w:space="0" w:color="000000"/>
              <w:left w:val="single" w:sz="4" w:space="0" w:color="000000"/>
              <w:bottom w:val="single" w:sz="4" w:space="0" w:color="000000"/>
              <w:right w:val="single" w:sz="4" w:space="0" w:color="000000"/>
            </w:tcBorders>
            <w:hideMark/>
          </w:tcPr>
          <w:p w14:paraId="6EAB3A1C"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39E12AC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3AEE43B4"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28BF8584"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ocp-apim-apiid</w:t>
            </w:r>
          </w:p>
        </w:tc>
        <w:tc>
          <w:tcPr>
            <w:tcW w:w="8265" w:type="dxa"/>
            <w:tcBorders>
              <w:top w:val="single" w:sz="4" w:space="0" w:color="000000"/>
              <w:left w:val="single" w:sz="4" w:space="0" w:color="000000"/>
              <w:bottom w:val="single" w:sz="4" w:space="0" w:color="000000"/>
              <w:right w:val="single" w:sz="4" w:space="0" w:color="000000"/>
            </w:tcBorders>
            <w:hideMark/>
          </w:tcPr>
          <w:p w14:paraId="5671D605"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holds the unique identifier of the API in Azure API Management (APIM). This identifier is used within the APIM instance to distinguish between different APIs.</w:t>
            </w:r>
          </w:p>
        </w:tc>
        <w:tc>
          <w:tcPr>
            <w:tcW w:w="1559" w:type="dxa"/>
            <w:tcBorders>
              <w:top w:val="single" w:sz="4" w:space="0" w:color="000000"/>
              <w:left w:val="single" w:sz="4" w:space="0" w:color="000000"/>
              <w:bottom w:val="single" w:sz="4" w:space="0" w:color="000000"/>
              <w:right w:val="single" w:sz="4" w:space="0" w:color="000000"/>
            </w:tcBorders>
            <w:hideMark/>
          </w:tcPr>
          <w:p w14:paraId="682C5914"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0862374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62CA0BB9"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61A825BB"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ocp-apim-operationid</w:t>
            </w:r>
          </w:p>
        </w:tc>
        <w:tc>
          <w:tcPr>
            <w:tcW w:w="8265" w:type="dxa"/>
            <w:tcBorders>
              <w:top w:val="single" w:sz="4" w:space="0" w:color="000000"/>
              <w:left w:val="single" w:sz="4" w:space="0" w:color="000000"/>
              <w:bottom w:val="single" w:sz="4" w:space="0" w:color="000000"/>
              <w:right w:val="single" w:sz="4" w:space="0" w:color="000000"/>
            </w:tcBorders>
            <w:hideMark/>
          </w:tcPr>
          <w:p w14:paraId="0ABC72DE"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contains the unique identifier for a particular operation within an API in APIM. This helps in tracing the specific operation or method that was invoked.</w:t>
            </w:r>
          </w:p>
        </w:tc>
        <w:tc>
          <w:tcPr>
            <w:tcW w:w="1559" w:type="dxa"/>
            <w:tcBorders>
              <w:top w:val="single" w:sz="4" w:space="0" w:color="000000"/>
              <w:left w:val="single" w:sz="4" w:space="0" w:color="000000"/>
              <w:bottom w:val="single" w:sz="4" w:space="0" w:color="000000"/>
              <w:right w:val="single" w:sz="4" w:space="0" w:color="000000"/>
            </w:tcBorders>
            <w:hideMark/>
          </w:tcPr>
          <w:p w14:paraId="7A8F72C1"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6C325A96"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51C399FB"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7C30B35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ocp-apim-productid</w:t>
            </w:r>
          </w:p>
        </w:tc>
        <w:tc>
          <w:tcPr>
            <w:tcW w:w="8265" w:type="dxa"/>
            <w:tcBorders>
              <w:top w:val="single" w:sz="4" w:space="0" w:color="000000"/>
              <w:left w:val="single" w:sz="4" w:space="0" w:color="000000"/>
              <w:bottom w:val="single" w:sz="4" w:space="0" w:color="000000"/>
              <w:right w:val="single" w:sz="4" w:space="0" w:color="000000"/>
            </w:tcBorders>
            <w:hideMark/>
          </w:tcPr>
          <w:p w14:paraId="735BEE9C"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contains the unique identifier of the product with which the API is associated. In APIM, APIs can be grouped into products, and this field helps identify which product the API belongs to.</w:t>
            </w:r>
          </w:p>
        </w:tc>
        <w:tc>
          <w:tcPr>
            <w:tcW w:w="1559" w:type="dxa"/>
            <w:tcBorders>
              <w:top w:val="single" w:sz="4" w:space="0" w:color="000000"/>
              <w:left w:val="single" w:sz="4" w:space="0" w:color="000000"/>
              <w:bottom w:val="single" w:sz="4" w:space="0" w:color="000000"/>
              <w:right w:val="single" w:sz="4" w:space="0" w:color="000000"/>
            </w:tcBorders>
            <w:hideMark/>
          </w:tcPr>
          <w:p w14:paraId="28DDBBE7"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5D7E4FAD"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667B819E"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57F70EDE"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ocp-apim-subscriptionid</w:t>
            </w:r>
          </w:p>
        </w:tc>
        <w:tc>
          <w:tcPr>
            <w:tcW w:w="8265" w:type="dxa"/>
            <w:tcBorders>
              <w:top w:val="single" w:sz="4" w:space="0" w:color="000000"/>
              <w:left w:val="single" w:sz="4" w:space="0" w:color="000000"/>
              <w:bottom w:val="single" w:sz="4" w:space="0" w:color="000000"/>
              <w:right w:val="single" w:sz="4" w:space="0" w:color="000000"/>
            </w:tcBorders>
            <w:hideMark/>
          </w:tcPr>
          <w:p w14:paraId="3C024EF0"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contains the unique identifier of the subscription associated with the APIM instance. In APIM, a subscription relates to the agreement to use an API and provides the primary means for authorization.</w:t>
            </w:r>
          </w:p>
        </w:tc>
        <w:tc>
          <w:tcPr>
            <w:tcW w:w="1559" w:type="dxa"/>
            <w:tcBorders>
              <w:top w:val="single" w:sz="4" w:space="0" w:color="000000"/>
              <w:left w:val="single" w:sz="4" w:space="0" w:color="000000"/>
              <w:bottom w:val="single" w:sz="4" w:space="0" w:color="000000"/>
              <w:right w:val="single" w:sz="4" w:space="0" w:color="000000"/>
            </w:tcBorders>
            <w:hideMark/>
          </w:tcPr>
          <w:p w14:paraId="3F9B236E"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3DAB0F6C"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r w:rsidR="00FC1552" w:rsidRPr="00905B14" w14:paraId="02451DC0" w14:textId="77777777" w:rsidTr="00FC1552">
        <w:trPr>
          <w:trHeight w:val="282"/>
        </w:trPr>
        <w:tc>
          <w:tcPr>
            <w:tcW w:w="1908" w:type="dxa"/>
            <w:tcBorders>
              <w:top w:val="single" w:sz="4" w:space="0" w:color="000000"/>
              <w:left w:val="single" w:sz="4" w:space="0" w:color="000000"/>
              <w:bottom w:val="single" w:sz="4" w:space="0" w:color="000000"/>
              <w:right w:val="single" w:sz="4" w:space="0" w:color="000000"/>
            </w:tcBorders>
            <w:hideMark/>
          </w:tcPr>
          <w:p w14:paraId="2B286D01"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ocp-apim-trace-location</w:t>
            </w:r>
          </w:p>
        </w:tc>
        <w:tc>
          <w:tcPr>
            <w:tcW w:w="8265" w:type="dxa"/>
            <w:tcBorders>
              <w:top w:val="single" w:sz="4" w:space="0" w:color="000000"/>
              <w:left w:val="single" w:sz="4" w:space="0" w:color="000000"/>
              <w:bottom w:val="single" w:sz="4" w:space="0" w:color="000000"/>
              <w:right w:val="single" w:sz="4" w:space="0" w:color="000000"/>
            </w:tcBorders>
            <w:hideMark/>
          </w:tcPr>
          <w:p w14:paraId="48EA9AB3"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559" w:type="dxa"/>
            <w:tcBorders>
              <w:top w:val="single" w:sz="4" w:space="0" w:color="000000"/>
              <w:left w:val="single" w:sz="4" w:space="0" w:color="000000"/>
              <w:bottom w:val="single" w:sz="4" w:space="0" w:color="000000"/>
              <w:right w:val="single" w:sz="4" w:space="0" w:color="000000"/>
            </w:tcBorders>
            <w:hideMark/>
          </w:tcPr>
          <w:p w14:paraId="6B3DAEF9"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O-Public</w:t>
            </w:r>
          </w:p>
        </w:tc>
        <w:tc>
          <w:tcPr>
            <w:tcW w:w="1084" w:type="dxa"/>
            <w:tcBorders>
              <w:top w:val="single" w:sz="4" w:space="0" w:color="000000"/>
              <w:left w:val="single" w:sz="4" w:space="0" w:color="000000"/>
              <w:bottom w:val="single" w:sz="4" w:space="0" w:color="000000"/>
              <w:right w:val="single" w:sz="4" w:space="0" w:color="000000"/>
            </w:tcBorders>
            <w:hideMark/>
          </w:tcPr>
          <w:p w14:paraId="386E8084" w14:textId="77777777" w:rsidR="00FC1552" w:rsidRPr="00905B14" w:rsidRDefault="00FC1552" w:rsidP="00FC1552">
            <w:pPr>
              <w:spacing w:after="0"/>
              <w:jc w:val="left"/>
              <w:rPr>
                <w:rFonts w:cs="Calibri"/>
                <w:color w:val="000000"/>
                <w:lang w:eastAsia="en-IN"/>
              </w:rPr>
            </w:pPr>
            <w:r w:rsidRPr="00905B14">
              <w:rPr>
                <w:rFonts w:cs="Calibri"/>
                <w:color w:val="000000"/>
                <w:lang w:eastAsia="en-IN"/>
              </w:rPr>
              <w:t>255</w:t>
            </w:r>
          </w:p>
        </w:tc>
      </w:tr>
    </w:tbl>
    <w:p w14:paraId="5F9309CF" w14:textId="77777777" w:rsidR="00FC1552" w:rsidRPr="00905B14" w:rsidRDefault="00FC1552" w:rsidP="00FC1552">
      <w:pPr>
        <w:pStyle w:val="Heading3"/>
        <w:rPr>
          <w:lang w:eastAsia="en-IN"/>
        </w:rPr>
        <w:sectPr w:rsidR="00FC1552" w:rsidRPr="00905B14" w:rsidSect="00CD7F33">
          <w:pgSz w:w="15840" w:h="20160" w:code="5"/>
          <w:pgMar w:top="1440" w:right="1440" w:bottom="1440" w:left="1440" w:header="720" w:footer="619" w:gutter="0"/>
          <w:cols w:space="720"/>
          <w:docGrid w:linePitch="360"/>
        </w:sectPr>
      </w:pPr>
    </w:p>
    <w:p w14:paraId="0669FAFE" w14:textId="0B0E11D9" w:rsidR="00FB0EFB" w:rsidRPr="00905B14" w:rsidRDefault="00FC1552" w:rsidP="00FC1552">
      <w:pPr>
        <w:pStyle w:val="Heading3"/>
        <w:rPr>
          <w:lang w:eastAsia="en-IN"/>
        </w:rPr>
      </w:pPr>
      <w:r w:rsidRPr="00905B14">
        <w:rPr>
          <w:lang w:eastAsia="en-IN"/>
        </w:rPr>
        <w:t>Output Body</w:t>
      </w:r>
    </w:p>
    <w:tbl>
      <w:tblPr>
        <w:tblpPr w:leftFromText="180" w:rightFromText="180" w:bottomFromText="160" w:vertAnchor="text" w:tblpY="1"/>
        <w:tblOverlap w:val="never"/>
        <w:tblW w:w="12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8580"/>
        <w:gridCol w:w="1091"/>
        <w:gridCol w:w="992"/>
      </w:tblGrid>
      <w:tr w:rsidR="00FC1552" w:rsidRPr="00905B14" w14:paraId="5551A35A" w14:textId="77777777">
        <w:trPr>
          <w:trHeight w:val="345"/>
          <w:tblHeader/>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3477A03" w14:textId="77777777" w:rsidR="00FC1552" w:rsidRPr="00905B14" w:rsidRDefault="00FC1552" w:rsidP="00FC1552">
            <w:pPr>
              <w:rPr>
                <w:rFonts w:cs="Calibri"/>
                <w:b/>
                <w:color w:val="000000"/>
                <w:lang w:eastAsia="en-IN"/>
              </w:rPr>
            </w:pPr>
            <w:r w:rsidRPr="00905B14">
              <w:rPr>
                <w:rFonts w:cs="Calibri"/>
                <w:b/>
                <w:color w:val="000000"/>
                <w:lang w:eastAsia="en-IN"/>
              </w:rPr>
              <w:t>Parameter</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8208C1F" w14:textId="77777777" w:rsidR="00FC1552" w:rsidRPr="00905B14" w:rsidRDefault="00FC1552" w:rsidP="00FC1552">
            <w:pPr>
              <w:rPr>
                <w:rFonts w:cs="Calibri"/>
                <w:b/>
                <w:color w:val="000000"/>
                <w:lang w:eastAsia="en-IN"/>
              </w:rPr>
            </w:pPr>
            <w:r w:rsidRPr="00905B14">
              <w:rPr>
                <w:rFonts w:cs="Calibri"/>
                <w:b/>
                <w:color w:val="000000"/>
                <w:lang w:eastAsia="en-IN"/>
              </w:rPr>
              <w:t>Description</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3AC6298" w14:textId="77777777" w:rsidR="00FC1552" w:rsidRPr="00905B14" w:rsidRDefault="00FC1552" w:rsidP="00FC1552">
            <w:pPr>
              <w:rPr>
                <w:rFonts w:cs="Calibri"/>
                <w:b/>
                <w:color w:val="000000"/>
                <w:lang w:eastAsia="en-IN"/>
              </w:rPr>
            </w:pPr>
            <w:r w:rsidRPr="00905B14">
              <w:rPr>
                <w:rFonts w:cs="Calibri"/>
                <w:b/>
                <w:color w:val="000000"/>
                <w:lang w:eastAsia="en-IN"/>
              </w:rPr>
              <w:t>M/O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4F3930" w14:textId="77777777" w:rsidR="00FC1552" w:rsidRPr="00905B14" w:rsidRDefault="00FC1552" w:rsidP="00FC1552">
            <w:pPr>
              <w:rPr>
                <w:rFonts w:cs="Calibri"/>
                <w:b/>
                <w:color w:val="000000"/>
                <w:lang w:eastAsia="en-IN"/>
              </w:rPr>
            </w:pPr>
            <w:r w:rsidRPr="00905B14">
              <w:rPr>
                <w:rFonts w:cs="Calibri"/>
                <w:b/>
                <w:color w:val="000000"/>
                <w:lang w:eastAsia="en-IN"/>
              </w:rPr>
              <w:t>Type</w:t>
            </w:r>
          </w:p>
        </w:tc>
      </w:tr>
      <w:tr w:rsidR="00FC1552" w:rsidRPr="00905B14" w14:paraId="705038D9" w14:textId="77777777">
        <w:trPr>
          <w:trHeight w:val="143"/>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4A763" w14:textId="77777777" w:rsidR="00FC1552" w:rsidRPr="00905B14" w:rsidRDefault="00FC1552" w:rsidP="00FC1552">
            <w:pPr>
              <w:rPr>
                <w:rFonts w:cs="Calibri"/>
                <w:color w:val="000000"/>
                <w:lang w:eastAsia="en-IN"/>
              </w:rPr>
            </w:pPr>
            <w:r w:rsidRPr="00905B14">
              <w:rPr>
                <w:rFonts w:cs="Calibri"/>
                <w:color w:val="000000"/>
                <w:lang w:eastAsia="en-IN"/>
              </w:rPr>
              <w:t>errorManagement</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C645D3" w14:textId="77777777" w:rsidR="00FC1552" w:rsidRPr="00905B14" w:rsidRDefault="00FC1552" w:rsidP="00FC1552">
            <w:pPr>
              <w:rPr>
                <w:rFonts w:cs="Calibri"/>
                <w:color w:val="000000"/>
                <w:lang w:eastAsia="en-IN"/>
              </w:rPr>
            </w:pPr>
            <w:r w:rsidRPr="00905B14">
              <w:rPr>
                <w:rFonts w:cs="Calibri"/>
                <w:color w:val="000000"/>
                <w:lang w:eastAsia="en-IN"/>
              </w:rPr>
              <w:t>The object identifying the error. Provided only if there is an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7186B8" w14:textId="77777777" w:rsidR="00FC1552" w:rsidRPr="00905B14" w:rsidRDefault="00FC1552" w:rsidP="00FC1552">
            <w:pPr>
              <w:rPr>
                <w:rFonts w:cs="Calibri"/>
                <w:color w:val="000000"/>
                <w:lang w:eastAsia="en-IN"/>
              </w:rPr>
            </w:pPr>
            <w:r w:rsidRPr="00905B14">
              <w:rPr>
                <w:rFonts w:cs="Calibri"/>
                <w:color w:val="000000"/>
                <w:lang w:eastAsia="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A1D3C" w14:textId="77777777" w:rsidR="00FC1552" w:rsidRPr="00905B14" w:rsidRDefault="00FC1552" w:rsidP="00FC1552">
            <w:pPr>
              <w:rPr>
                <w:rFonts w:cs="Calibri"/>
                <w:color w:val="000000"/>
                <w:lang w:eastAsia="en-IN"/>
              </w:rPr>
            </w:pPr>
            <w:r w:rsidRPr="00905B14">
              <w:rPr>
                <w:rFonts w:cs="Calibri"/>
                <w:color w:val="000000"/>
                <w:lang w:eastAsia="en-IN"/>
              </w:rPr>
              <w:t>Object</w:t>
            </w:r>
          </w:p>
        </w:tc>
      </w:tr>
      <w:tr w:rsidR="00FC1552" w:rsidRPr="00905B14" w14:paraId="38EE86D6" w14:textId="77777777">
        <w:trPr>
          <w:trHeight w:val="282"/>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A1C38F" w14:textId="77777777" w:rsidR="00FC1552" w:rsidRPr="00905B14" w:rsidRDefault="00FC1552" w:rsidP="00FC1552">
            <w:pPr>
              <w:rPr>
                <w:rFonts w:cs="Calibri"/>
                <w:color w:val="000000"/>
                <w:lang w:eastAsia="en-IN"/>
              </w:rPr>
            </w:pPr>
            <w:r w:rsidRPr="00905B14">
              <w:rPr>
                <w:rFonts w:cs="Calibri"/>
                <w:color w:val="000000"/>
                <w:lang w:eastAsia="en-IN"/>
              </w:rPr>
              <w:t>errorCode</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D836EA" w14:textId="77777777" w:rsidR="00FC1552" w:rsidRPr="00905B14" w:rsidRDefault="00FC1552" w:rsidP="00FC1552">
            <w:pPr>
              <w:rPr>
                <w:rFonts w:cs="Calibri"/>
                <w:color w:val="000000"/>
                <w:lang w:eastAsia="en-IN"/>
              </w:rPr>
            </w:pPr>
            <w:r w:rsidRPr="00905B14">
              <w:rPr>
                <w:rFonts w:cs="Calibri"/>
                <w:color w:val="000000"/>
                <w:lang w:eastAsia="en-IN"/>
              </w:rPr>
              <w:t>The numeric identifier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BF9369"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70C45"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07067C3D" w14:textId="77777777">
        <w:trPr>
          <w:trHeight w:val="282"/>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79C6E" w14:textId="77777777" w:rsidR="00FC1552" w:rsidRPr="00905B14" w:rsidRDefault="00FC1552" w:rsidP="00FC1552">
            <w:pPr>
              <w:rPr>
                <w:rFonts w:cs="Calibri"/>
                <w:color w:val="000000"/>
                <w:lang w:eastAsia="en-IN"/>
              </w:rPr>
            </w:pPr>
            <w:r w:rsidRPr="00905B14">
              <w:rPr>
                <w:rFonts w:cs="Calibri"/>
                <w:color w:val="000000"/>
                <w:lang w:eastAsia="en-IN"/>
              </w:rPr>
              <w:t>errorDescription</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F8F5E2" w14:textId="77777777" w:rsidR="00FC1552" w:rsidRPr="00905B14" w:rsidRDefault="00FC1552" w:rsidP="00FC1552">
            <w:pPr>
              <w:rPr>
                <w:rFonts w:cs="Calibri"/>
                <w:color w:val="000000"/>
                <w:lang w:eastAsia="en-IN"/>
              </w:rPr>
            </w:pPr>
            <w:r w:rsidRPr="00905B14">
              <w:rPr>
                <w:rFonts w:cs="Calibri"/>
                <w:color w:val="000000"/>
                <w:lang w:eastAsia="en-IN"/>
              </w:rPr>
              <w:t>Alphanumeric explanation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DDBB5"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28B4A"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3BD0FBA7" w14:textId="77777777">
        <w:trPr>
          <w:trHeight w:val="292"/>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D8E849" w14:textId="77777777" w:rsidR="00FC1552" w:rsidRPr="00905B14" w:rsidRDefault="00FC1552" w:rsidP="00FC1552">
            <w:pPr>
              <w:rPr>
                <w:rFonts w:cs="Calibri"/>
                <w:color w:val="000000"/>
                <w:lang w:eastAsia="en-IN"/>
              </w:rPr>
            </w:pPr>
            <w:r w:rsidRPr="00905B14">
              <w:rPr>
                <w:rFonts w:cs="Calibri"/>
                <w:color w:val="000000"/>
                <w:lang w:eastAsia="en-IN"/>
              </w:rPr>
              <w:t>Services</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53EDDF" w14:textId="77777777" w:rsidR="00FC1552" w:rsidRPr="00905B14" w:rsidRDefault="00FC1552" w:rsidP="00FC1552">
            <w:pPr>
              <w:rPr>
                <w:rFonts w:cs="Calibri"/>
                <w:color w:val="000000"/>
                <w:lang w:eastAsia="en-IN"/>
              </w:rPr>
            </w:pPr>
            <w:r w:rsidRPr="00905B14">
              <w:rPr>
                <w:rFonts w:cs="Calibri"/>
                <w:color w:val="000000"/>
                <w:lang w:eastAsia="en-IN"/>
              </w:rPr>
              <w:t>List of the created Service&lt;s&gt;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D94413" w14:textId="77777777" w:rsidR="00FC1552" w:rsidRPr="00905B14" w:rsidRDefault="00FC1552" w:rsidP="00FC1552">
            <w:pPr>
              <w:rPr>
                <w:rFonts w:cs="Calibri"/>
                <w:color w:val="000000"/>
                <w:lang w:eastAsia="en-IN"/>
              </w:rPr>
            </w:pPr>
            <w:r w:rsidRPr="00905B14">
              <w:rPr>
                <w:rFonts w:cs="Calibri"/>
                <w:color w:val="000000"/>
                <w:lang w:eastAsia="en-IN"/>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15725B" w14:textId="77777777" w:rsidR="00FC1552" w:rsidRPr="00905B14" w:rsidRDefault="00FC1552" w:rsidP="00FC1552">
            <w:pPr>
              <w:rPr>
                <w:rFonts w:cs="Calibri"/>
                <w:color w:val="000000"/>
                <w:lang w:eastAsia="en-IN"/>
              </w:rPr>
            </w:pPr>
            <w:r w:rsidRPr="00905B14">
              <w:rPr>
                <w:rFonts w:cs="Calibri"/>
                <w:color w:val="000000"/>
                <w:lang w:eastAsia="en-IN"/>
              </w:rPr>
              <w:t>List</w:t>
            </w:r>
          </w:p>
        </w:tc>
      </w:tr>
      <w:tr w:rsidR="00FC1552" w:rsidRPr="00905B14" w14:paraId="544D0504"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531367" w14:textId="77777777" w:rsidR="00FC1552" w:rsidRPr="00905B14" w:rsidRDefault="00FC1552" w:rsidP="00FC1552">
            <w:pPr>
              <w:rPr>
                <w:rFonts w:cs="Calibri"/>
                <w:color w:val="000000"/>
                <w:lang w:eastAsia="en-IN"/>
              </w:rPr>
            </w:pPr>
            <w:r w:rsidRPr="00905B14">
              <w:rPr>
                <w:rFonts w:cs="Calibri"/>
                <w:color w:val="000000"/>
                <w:lang w:eastAsia="en-IN"/>
              </w:rPr>
              <w:t>Actual</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C392D" w14:textId="77777777" w:rsidR="00FC1552" w:rsidRPr="00905B14" w:rsidRDefault="00FC1552" w:rsidP="00FC1552">
            <w:pPr>
              <w:rPr>
                <w:rFonts w:cs="Calibri"/>
                <w:color w:val="000000"/>
                <w:lang w:eastAsia="en-IN"/>
              </w:rPr>
            </w:pPr>
            <w:r w:rsidRPr="00905B14">
              <w:rPr>
                <w:rFonts w:cs="Calibri"/>
                <w:color w:val="000000"/>
                <w:lang w:eastAsia="en-IN"/>
              </w:rPr>
              <w:t>The Actual calculation of the KPI depends on its configuration. For example: If a KPI is configured to be calculated at 12 AM every day, the actual value would depend on the past 24hrs data i.e., 12 AM the previous day to 12 AM the current day. ex:( C-B1-G1-R1-F1:OEE)</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CA3642"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9063B0"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1D9D9FE0"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C65F7E" w14:textId="77777777" w:rsidR="00FC1552" w:rsidRPr="00905B14" w:rsidRDefault="00FC1552" w:rsidP="00FC1552">
            <w:pPr>
              <w:rPr>
                <w:rFonts w:cs="Calibri"/>
                <w:color w:val="000000"/>
                <w:lang w:eastAsia="en-IN"/>
              </w:rPr>
            </w:pPr>
            <w:r w:rsidRPr="00905B14">
              <w:rPr>
                <w:rFonts w:cs="Calibri"/>
                <w:color w:val="000000"/>
                <w:lang w:eastAsia="en-IN"/>
              </w:rPr>
              <w:t>Forecast</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4A33F9" w14:textId="77777777" w:rsidR="00FC1552" w:rsidRPr="00905B14" w:rsidRDefault="00FC1552" w:rsidP="00FC1552">
            <w:pPr>
              <w:rPr>
                <w:rFonts w:cs="Calibri"/>
                <w:color w:val="000000"/>
                <w:lang w:eastAsia="en-IN"/>
              </w:rPr>
            </w:pPr>
            <w:r w:rsidRPr="00905B14">
              <w:rPr>
                <w:rFonts w:cs="Calibri"/>
                <w:color w:val="000000"/>
                <w:lang w:eastAsia="en-IN"/>
              </w:rPr>
              <w:t>Forecast refers to the average of the actual KPI values calculated over the past seven days. These calculated values are stored in its dedicated timeseries ID in Azure. ex:( C-B1-G1-R1-F1:OEE_Forecast)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B8B112"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6DE2AC"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7F9E25DE" w14:textId="77777777">
        <w:trPr>
          <w:trHeight w:val="425"/>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0B217A" w14:textId="77777777" w:rsidR="00FC1552" w:rsidRPr="00905B14" w:rsidRDefault="00FC1552" w:rsidP="00FC1552">
            <w:pPr>
              <w:rPr>
                <w:rFonts w:cs="Calibri"/>
                <w:color w:val="000000"/>
                <w:lang w:eastAsia="en-IN"/>
              </w:rPr>
            </w:pPr>
            <w:r w:rsidRPr="00905B14">
              <w:rPr>
                <w:rFonts w:cs="Calibri"/>
                <w:color w:val="000000"/>
                <w:lang w:eastAsia="en-IN"/>
              </w:rPr>
              <w:t>Historical</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01BA4" w14:textId="77777777" w:rsidR="00FC1552" w:rsidRPr="00905B14" w:rsidRDefault="00FC1552" w:rsidP="00FC1552">
            <w:pPr>
              <w:rPr>
                <w:rFonts w:cs="Calibri"/>
                <w:color w:val="000000"/>
                <w:lang w:eastAsia="en-IN"/>
              </w:rPr>
            </w:pPr>
            <w:r w:rsidRPr="00905B14">
              <w:rPr>
                <w:rFonts w:cs="Calibri"/>
                <w:color w:val="000000"/>
                <w:lang w:eastAsia="en-IN"/>
              </w:rPr>
              <w:t>Historical refers to the peak performance of a specific KPI recorded on any given day during the preceding 12 months. These calculated values are stored in its dedicated timeseries ID in Azure ex:( C-B1-G1-R1-F1-P-PP-U1:OEE_Historical)</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011FA6"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27D834"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10F22E9B"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1FB3D3" w14:textId="77777777" w:rsidR="00FC1552" w:rsidRPr="00905B14" w:rsidRDefault="00FC1552" w:rsidP="00FC1552">
            <w:pPr>
              <w:rPr>
                <w:rFonts w:cs="Calibri"/>
                <w:color w:val="000000"/>
                <w:lang w:eastAsia="en-IN"/>
              </w:rPr>
            </w:pPr>
            <w:r w:rsidRPr="00905B14">
              <w:rPr>
                <w:rFonts w:cs="Calibri"/>
                <w:color w:val="000000"/>
                <w:lang w:eastAsia="en-IN"/>
              </w:rPr>
              <w:t xml:space="preserve">Target </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42A15B" w14:textId="77777777" w:rsidR="00FC1552" w:rsidRPr="00905B14" w:rsidRDefault="00FC1552" w:rsidP="00FC1552">
            <w:pPr>
              <w:rPr>
                <w:rFonts w:cs="Calibri"/>
                <w:color w:val="000000"/>
                <w:lang w:eastAsia="en-IN"/>
              </w:rPr>
            </w:pPr>
            <w:r w:rsidRPr="00905B14">
              <w:rPr>
                <w:rFonts w:cs="Calibri"/>
                <w:color w:val="000000"/>
                <w:lang w:eastAsia="en-IN"/>
              </w:rPr>
              <w:t>Target represents the target value of the KPI. This can be a static value or can also be a dynamic target such that the target might be updated every shift or at a specific time interval. ex:(C-B1-G1-R1-F1-P-PP-U1:OEE_target))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351C10" w14:textId="77777777" w:rsidR="00FC1552" w:rsidRPr="00905B14" w:rsidRDefault="00FC1552" w:rsidP="00FC1552">
            <w:pPr>
              <w:rPr>
                <w:rFonts w:cs="Calibri"/>
                <w:color w:val="000000"/>
                <w:lang w:eastAsia="en-IN"/>
              </w:rPr>
            </w:pPr>
            <w:r w:rsidRPr="00905B14">
              <w:rPr>
                <w:rFonts w:cs="Calibri"/>
                <w:color w:val="000000"/>
                <w:lang w:eastAsia="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828342" w14:textId="77777777" w:rsidR="00FC1552" w:rsidRPr="00905B14" w:rsidRDefault="00FC1552" w:rsidP="00FC1552">
            <w:pPr>
              <w:rPr>
                <w:rFonts w:cs="Calibri"/>
                <w:color w:val="000000"/>
                <w:lang w:eastAsia="en-IN"/>
              </w:rPr>
            </w:pPr>
            <w:r w:rsidRPr="00905B14">
              <w:rPr>
                <w:rFonts w:cs="Calibri"/>
                <w:color w:val="000000"/>
                <w:lang w:eastAsia="en-IN"/>
              </w:rPr>
              <w:t xml:space="preserve">String </w:t>
            </w:r>
          </w:p>
        </w:tc>
      </w:tr>
      <w:tr w:rsidR="00FC1552" w:rsidRPr="00905B14" w14:paraId="7F52AC34"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F2A98E" w14:textId="77777777" w:rsidR="00FC1552" w:rsidRPr="00905B14" w:rsidRDefault="00FC1552" w:rsidP="00FC1552">
            <w:pPr>
              <w:rPr>
                <w:rFonts w:cs="Calibri"/>
                <w:color w:val="000000"/>
                <w:lang w:eastAsia="en-IN"/>
              </w:rPr>
            </w:pPr>
            <w:r w:rsidRPr="00905B14">
              <w:rPr>
                <w:rFonts w:cs="Calibri"/>
                <w:color w:val="000000"/>
                <w:lang w:eastAsia="en-IN"/>
              </w:rPr>
              <w:t>kpititle</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5F7DBC" w14:textId="77777777" w:rsidR="00FC1552" w:rsidRPr="00905B14" w:rsidRDefault="00FC1552" w:rsidP="00FC1552">
            <w:pPr>
              <w:rPr>
                <w:rFonts w:cs="Calibri"/>
                <w:color w:val="000000"/>
                <w:lang w:eastAsia="en-IN"/>
              </w:rPr>
            </w:pPr>
            <w:r w:rsidRPr="00905B14">
              <w:rPr>
                <w:rFonts w:cs="Calibri"/>
                <w:color w:val="000000"/>
                <w:lang w:eastAsia="en-IN"/>
              </w:rPr>
              <w:t>Timeseries external_id</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676446" w14:textId="77777777" w:rsidR="00FC1552" w:rsidRPr="00905B14" w:rsidRDefault="00FC1552" w:rsidP="00FC1552">
            <w:pPr>
              <w:rPr>
                <w:rFonts w:cs="Calibri"/>
                <w:color w:val="000000"/>
                <w:lang w:eastAsia="en-IN"/>
              </w:rPr>
            </w:pPr>
            <w:r w:rsidRPr="00905B14">
              <w:rPr>
                <w:rFonts w:cs="Calibri"/>
                <w:color w:val="000000"/>
                <w:lang w:eastAsia="en-IN"/>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7E9623"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04A376A2"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A551E3" w14:textId="77777777" w:rsidR="00FC1552" w:rsidRPr="00905B14" w:rsidRDefault="00FC1552" w:rsidP="00FC1552">
            <w:pPr>
              <w:rPr>
                <w:rFonts w:cs="Calibri"/>
                <w:color w:val="000000"/>
                <w:lang w:eastAsia="en-IN"/>
              </w:rPr>
            </w:pPr>
            <w:r w:rsidRPr="00905B14">
              <w:rPr>
                <w:rFonts w:cs="Calibri"/>
                <w:color w:val="000000"/>
                <w:lang w:eastAsia="en-IN"/>
              </w:rPr>
              <w:t>kpiname</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4322D7" w14:textId="77777777" w:rsidR="00FC1552" w:rsidRPr="00905B14" w:rsidRDefault="00FC1552" w:rsidP="00FC1552">
            <w:pPr>
              <w:rPr>
                <w:rFonts w:cs="Calibri"/>
                <w:color w:val="000000"/>
                <w:lang w:eastAsia="en-IN"/>
              </w:rPr>
            </w:pPr>
            <w:r w:rsidRPr="00905B14">
              <w:rPr>
                <w:rFonts w:cs="Calibri"/>
                <w:color w:val="000000"/>
                <w:lang w:eastAsia="en-IN"/>
              </w:rPr>
              <w:t>Name of that KPI</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9C86D8"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EDE629"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3A1035A7"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0AE020" w14:textId="77777777" w:rsidR="00FC1552" w:rsidRPr="00905B14" w:rsidRDefault="00FC1552" w:rsidP="00FC1552">
            <w:pPr>
              <w:rPr>
                <w:rFonts w:cs="Calibri"/>
                <w:color w:val="000000"/>
                <w:lang w:eastAsia="en-IN"/>
              </w:rPr>
            </w:pPr>
            <w:r w:rsidRPr="00905B14">
              <w:rPr>
                <w:rFonts w:cs="Calibri"/>
                <w:color w:val="000000"/>
                <w:lang w:eastAsia="en-IN"/>
              </w:rPr>
              <w:t>uid</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44D2BD" w14:textId="77777777" w:rsidR="00FC1552" w:rsidRPr="00905B14" w:rsidRDefault="00FC1552" w:rsidP="00FC1552">
            <w:pPr>
              <w:rPr>
                <w:rFonts w:cs="Calibri"/>
                <w:color w:val="000000"/>
                <w:lang w:eastAsia="en-IN"/>
              </w:rPr>
            </w:pPr>
            <w:r w:rsidRPr="00905B14">
              <w:rPr>
                <w:rFonts w:cs="Calibri"/>
                <w:color w:val="000000"/>
                <w:lang w:eastAsia="en-IN"/>
              </w:rPr>
              <w:t>UID is the Unique ID that automatically generates a unique identity for each KPI created by the user.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556F75"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A1AA55"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49C2E735"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E7190B" w14:textId="77777777" w:rsidR="00FC1552" w:rsidRPr="00905B14" w:rsidRDefault="00FC1552" w:rsidP="00FC1552">
            <w:pPr>
              <w:rPr>
                <w:rFonts w:cs="Calibri"/>
                <w:color w:val="000000"/>
                <w:lang w:eastAsia="en-IN"/>
              </w:rPr>
            </w:pPr>
            <w:r w:rsidRPr="00905B14">
              <w:rPr>
                <w:rFonts w:cs="Calibri"/>
                <w:color w:val="000000"/>
                <w:lang w:eastAsia="en-IN"/>
              </w:rPr>
              <w:t>assetid</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B87883" w14:textId="77777777" w:rsidR="00FC1552" w:rsidRPr="00905B14" w:rsidRDefault="00FC1552" w:rsidP="00FC1552">
            <w:pPr>
              <w:rPr>
                <w:rFonts w:cs="Calibri"/>
                <w:color w:val="000000"/>
                <w:lang w:eastAsia="en-IN"/>
              </w:rPr>
            </w:pPr>
            <w:bookmarkStart w:id="70" w:name="OLE_LINK39"/>
            <w:r w:rsidRPr="00905B14">
              <w:rPr>
                <w:rFonts w:cs="Calibri"/>
                <w:color w:val="000000"/>
                <w:lang w:eastAsia="en-IN"/>
              </w:rPr>
              <w:t>Level in the asset hierarchy against which the KPI must be computed.</w:t>
            </w:r>
            <w:bookmarkEnd w:id="70"/>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F4184C"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550C3A"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0555E257"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2CC9CC" w14:textId="77777777" w:rsidR="00FC1552" w:rsidRPr="00905B14" w:rsidRDefault="00FC1552" w:rsidP="00FC1552">
            <w:pPr>
              <w:rPr>
                <w:rFonts w:cs="Calibri"/>
                <w:color w:val="000000"/>
                <w:lang w:eastAsia="en-IN"/>
              </w:rPr>
            </w:pPr>
            <w:r w:rsidRPr="00905B14">
              <w:rPr>
                <w:rFonts w:cs="Calibri"/>
                <w:color w:val="000000"/>
                <w:lang w:eastAsia="en-IN"/>
              </w:rPr>
              <w:t>assetName</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68661" w14:textId="77777777" w:rsidR="00FC1552" w:rsidRPr="00905B14" w:rsidRDefault="00FC1552" w:rsidP="00FC1552">
            <w:pPr>
              <w:rPr>
                <w:rFonts w:cs="Calibri"/>
                <w:color w:val="000000"/>
                <w:lang w:eastAsia="en-IN"/>
              </w:rPr>
            </w:pPr>
            <w:r w:rsidRPr="00905B14">
              <w:rPr>
                <w:rFonts w:cs="Calibri"/>
                <w:color w:val="000000"/>
                <w:lang w:eastAsia="en-IN"/>
              </w:rPr>
              <w:t>The Name of the KPI the asset is linked to,</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9E06F6"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7DEF66" w14:textId="77777777" w:rsidR="00FC1552" w:rsidRPr="00905B14" w:rsidRDefault="00FC1552" w:rsidP="00FC1552">
            <w:pPr>
              <w:rPr>
                <w:rFonts w:cs="Calibri"/>
                <w:color w:val="000000"/>
                <w:lang w:eastAsia="en-IN"/>
              </w:rPr>
            </w:pPr>
            <w:r w:rsidRPr="00905B14">
              <w:rPr>
                <w:rFonts w:cs="Calibri"/>
                <w:color w:val="000000"/>
                <w:lang w:eastAsia="en-IN"/>
              </w:rPr>
              <w:t>String</w:t>
            </w:r>
          </w:p>
        </w:tc>
      </w:tr>
      <w:tr w:rsidR="00FC1552" w:rsidRPr="00905B14" w14:paraId="64EB6F4C" w14:textId="77777777">
        <w:trPr>
          <w:trHeight w:val="341"/>
        </w:trPr>
        <w:tc>
          <w:tcPr>
            <w:tcW w:w="195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D8E59E" w14:textId="77777777" w:rsidR="00FC1552" w:rsidRPr="00905B14" w:rsidRDefault="00FC1552" w:rsidP="00FC1552">
            <w:pPr>
              <w:rPr>
                <w:rFonts w:cs="Calibri"/>
                <w:color w:val="000000"/>
                <w:lang w:eastAsia="en-IN"/>
              </w:rPr>
            </w:pPr>
            <w:r w:rsidRPr="00905B14">
              <w:rPr>
                <w:rFonts w:cs="Calibri"/>
                <w:color w:val="000000"/>
                <w:lang w:eastAsia="en-IN"/>
              </w:rPr>
              <w:t>UoM</w:t>
            </w:r>
          </w:p>
        </w:tc>
        <w:tc>
          <w:tcPr>
            <w:tcW w:w="857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EDB935" w14:textId="61DA7984" w:rsidR="00FC1552" w:rsidRPr="00905B14" w:rsidRDefault="00FC1552" w:rsidP="00FC1552">
            <w:pPr>
              <w:rPr>
                <w:rFonts w:cs="Calibri"/>
                <w:color w:val="000000"/>
                <w:lang w:eastAsia="en-IN"/>
              </w:rPr>
            </w:pPr>
            <w:r w:rsidRPr="00905B14">
              <w:rPr>
                <w:rFonts w:cs="Calibri"/>
                <w:color w:val="000000"/>
                <w:lang w:eastAsia="en-IN"/>
              </w:rPr>
              <w:t xml:space="preserve">Returns the response of the respective unit of measurement (e.g.: </w:t>
            </w:r>
            <w:r w:rsidR="004E0E5A" w:rsidRPr="00905B14">
              <w:rPr>
                <w:rFonts w:cs="Calibri"/>
                <w:color w:val="000000"/>
                <w:lang w:eastAsia="en-IN"/>
              </w:rPr>
              <w:t>"</w:t>
            </w:r>
            <w:r w:rsidRPr="00905B14">
              <w:rPr>
                <w:rFonts w:cs="Calibri"/>
                <w:color w:val="000000"/>
                <w:lang w:eastAsia="en-IN"/>
              </w:rPr>
              <w:t>kg</w:t>
            </w:r>
            <w:r w:rsidR="004E0E5A" w:rsidRPr="00905B14">
              <w:rPr>
                <w:rFonts w:cs="Calibri"/>
                <w:color w:val="000000"/>
                <w:lang w:eastAsia="en-IN"/>
              </w:rPr>
              <w:t>"</w:t>
            </w:r>
            <w:r w:rsidRPr="00905B14">
              <w:rPr>
                <w:rFonts w:cs="Calibri"/>
                <w:color w:val="000000"/>
                <w:lang w:eastAsia="en-IN"/>
              </w:rPr>
              <w:t>). It retrieves the value from the Azure KPI hierarchy in timeseries metadata.</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E72C27" w14:textId="77777777" w:rsidR="00FC1552" w:rsidRPr="00905B14" w:rsidRDefault="00FC1552" w:rsidP="00FC1552">
            <w:pPr>
              <w:rPr>
                <w:rFonts w:cs="Calibri"/>
                <w:color w:val="000000"/>
                <w:lang w:eastAsia="en-IN"/>
              </w:rPr>
            </w:pPr>
            <w:r w:rsidRPr="00905B14">
              <w:rPr>
                <w:rFonts w:cs="Calibri"/>
                <w:color w:val="000000"/>
                <w:lang w:eastAsia="en-IN"/>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959E6B" w14:textId="77777777" w:rsidR="00FC1552" w:rsidRPr="00905B14" w:rsidRDefault="00FC1552" w:rsidP="00FC1552">
            <w:pPr>
              <w:rPr>
                <w:rFonts w:cs="Calibri"/>
                <w:color w:val="000000"/>
                <w:lang w:eastAsia="en-IN"/>
              </w:rPr>
            </w:pPr>
            <w:r w:rsidRPr="00905B14">
              <w:rPr>
                <w:rFonts w:cs="Calibri"/>
                <w:color w:val="000000"/>
                <w:lang w:eastAsia="en-IN"/>
              </w:rPr>
              <w:t>String</w:t>
            </w:r>
          </w:p>
        </w:tc>
      </w:tr>
    </w:tbl>
    <w:p w14:paraId="70CD351A" w14:textId="7A4BBCC3" w:rsidR="00FC1552" w:rsidRPr="00905B14" w:rsidRDefault="00FC1552" w:rsidP="00FC1552">
      <w:pPr>
        <w:pStyle w:val="Heading3"/>
        <w:rPr>
          <w:lang w:eastAsia="en-IN"/>
        </w:rPr>
      </w:pPr>
      <w:r w:rsidRPr="00905B14">
        <w:rPr>
          <w:lang w:eastAsia="en-IN"/>
        </w:rP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9832"/>
      </w:tblGrid>
      <w:tr w:rsidR="00FC1552" w:rsidRPr="00905B14" w14:paraId="0F432434" w14:textId="77777777" w:rsidTr="00FC1552">
        <w:trPr>
          <w:trHeight w:val="260"/>
        </w:trPr>
        <w:tc>
          <w:tcPr>
            <w:tcW w:w="22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32536FD" w14:textId="77777777" w:rsidR="00FC1552" w:rsidRPr="00905B14" w:rsidRDefault="00FC1552" w:rsidP="00FC1552">
            <w:pPr>
              <w:rPr>
                <w:rFonts w:cs="Calibri"/>
                <w:b/>
                <w:color w:val="000000"/>
                <w:lang w:eastAsia="en-IN"/>
              </w:rPr>
            </w:pPr>
            <w:r w:rsidRPr="00905B14">
              <w:rPr>
                <w:rFonts w:cs="Calibri"/>
                <w:b/>
                <w:color w:val="000000"/>
                <w:lang w:eastAsia="en-IN"/>
              </w:rPr>
              <w:t>HTTP Code</w:t>
            </w:r>
          </w:p>
        </w:tc>
        <w:tc>
          <w:tcPr>
            <w:tcW w:w="71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5BB589B" w14:textId="77777777" w:rsidR="00FC1552" w:rsidRPr="00905B14" w:rsidRDefault="00FC1552" w:rsidP="00FC1552">
            <w:pPr>
              <w:rPr>
                <w:rFonts w:cs="Calibri"/>
                <w:b/>
                <w:color w:val="000000"/>
                <w:lang w:eastAsia="en-IN"/>
              </w:rPr>
            </w:pPr>
            <w:r w:rsidRPr="00905B14">
              <w:rPr>
                <w:rFonts w:cs="Calibri"/>
                <w:b/>
                <w:color w:val="000000"/>
                <w:lang w:eastAsia="en-IN"/>
              </w:rPr>
              <w:t>Result Description</w:t>
            </w:r>
          </w:p>
        </w:tc>
      </w:tr>
      <w:tr w:rsidR="00FC1552" w:rsidRPr="00905B14" w14:paraId="71FCB96D" w14:textId="77777777" w:rsidTr="00FC1552">
        <w:trPr>
          <w:trHeight w:val="85"/>
        </w:trPr>
        <w:tc>
          <w:tcPr>
            <w:tcW w:w="2256" w:type="dxa"/>
            <w:tcBorders>
              <w:top w:val="single" w:sz="4" w:space="0" w:color="000000"/>
              <w:left w:val="single" w:sz="4" w:space="0" w:color="000000"/>
              <w:bottom w:val="single" w:sz="4" w:space="0" w:color="000000"/>
              <w:right w:val="single" w:sz="4" w:space="0" w:color="000000"/>
            </w:tcBorders>
            <w:hideMark/>
          </w:tcPr>
          <w:p w14:paraId="1DD095F7" w14:textId="77777777" w:rsidR="00FC1552" w:rsidRPr="00905B14" w:rsidRDefault="00FC1552" w:rsidP="00FC1552">
            <w:pPr>
              <w:rPr>
                <w:rFonts w:cs="Calibri"/>
                <w:color w:val="000000"/>
                <w:lang w:eastAsia="en-IN"/>
              </w:rPr>
            </w:pPr>
            <w:r w:rsidRPr="00905B14">
              <w:rPr>
                <w:rFonts w:cs="Calibri"/>
                <w:color w:val="000000"/>
                <w:lang w:eastAsia="en-IN"/>
              </w:rPr>
              <w:t>200</w:t>
            </w:r>
          </w:p>
        </w:tc>
        <w:tc>
          <w:tcPr>
            <w:tcW w:w="7115" w:type="dxa"/>
            <w:tcBorders>
              <w:top w:val="single" w:sz="4" w:space="0" w:color="000000"/>
              <w:left w:val="single" w:sz="4" w:space="0" w:color="000000"/>
              <w:bottom w:val="single" w:sz="4" w:space="0" w:color="000000"/>
              <w:right w:val="single" w:sz="4" w:space="0" w:color="000000"/>
            </w:tcBorders>
            <w:hideMark/>
          </w:tcPr>
          <w:p w14:paraId="6615EB9C" w14:textId="77777777" w:rsidR="00FC1552" w:rsidRPr="00905B14" w:rsidRDefault="00FC1552" w:rsidP="00FC1552">
            <w:pPr>
              <w:rPr>
                <w:rFonts w:cs="Calibri"/>
                <w:color w:val="000000"/>
                <w:lang w:eastAsia="en-IN"/>
              </w:rPr>
            </w:pPr>
            <w:r w:rsidRPr="00905B14">
              <w:rPr>
                <w:rFonts w:cs="Calibri"/>
                <w:color w:val="000000"/>
                <w:lang w:eastAsia="en-IN"/>
              </w:rPr>
              <w:t>Service executed successfully</w:t>
            </w:r>
          </w:p>
        </w:tc>
      </w:tr>
    </w:tbl>
    <w:p w14:paraId="7131E7E9" w14:textId="673C70A4" w:rsidR="00FC1552" w:rsidRPr="00905B14" w:rsidRDefault="00FC1552" w:rsidP="00FC1552">
      <w:pPr>
        <w:pStyle w:val="Heading3"/>
        <w:rPr>
          <w:lang w:eastAsia="en-IN"/>
        </w:rPr>
      </w:pPr>
      <w:r w:rsidRPr="00905B14">
        <w:rPr>
          <w:lang w:eastAsia="en-IN"/>
        </w:rPr>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2"/>
        <w:gridCol w:w="2387"/>
        <w:gridCol w:w="8221"/>
      </w:tblGrid>
      <w:tr w:rsidR="00FC1552" w:rsidRPr="00905B14" w14:paraId="70FA1B54" w14:textId="77777777" w:rsidTr="00FC1552">
        <w:trPr>
          <w:trHeight w:val="170"/>
        </w:trPr>
        <w:tc>
          <w:tcPr>
            <w:tcW w:w="225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0C5FEF35" w14:textId="77777777" w:rsidR="00FC1552" w:rsidRPr="00905B14" w:rsidRDefault="00FC1552" w:rsidP="00FC1552">
            <w:r w:rsidRPr="00905B14">
              <w:t>HTTP Code</w:t>
            </w:r>
          </w:p>
        </w:tc>
        <w:tc>
          <w:tcPr>
            <w:tcW w:w="229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7688451" w14:textId="77777777" w:rsidR="00FC1552" w:rsidRPr="00905B14" w:rsidRDefault="00FC1552" w:rsidP="00FC1552">
            <w:r w:rsidRPr="00905B14">
              <w:t>Error Code</w:t>
            </w:r>
          </w:p>
        </w:tc>
        <w:tc>
          <w:tcPr>
            <w:tcW w:w="791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FA8FCE1" w14:textId="77777777" w:rsidR="00FC1552" w:rsidRPr="00905B14" w:rsidRDefault="00FC1552" w:rsidP="00FC1552">
            <w:r w:rsidRPr="00905B14">
              <w:t>Error Description</w:t>
            </w:r>
          </w:p>
        </w:tc>
      </w:tr>
      <w:tr w:rsidR="00FC1552" w:rsidRPr="00905B14" w14:paraId="1413C376" w14:textId="77777777" w:rsidTr="00FC1552">
        <w:trPr>
          <w:trHeight w:val="197"/>
        </w:trPr>
        <w:tc>
          <w:tcPr>
            <w:tcW w:w="2256" w:type="dxa"/>
            <w:tcBorders>
              <w:top w:val="single" w:sz="4" w:space="0" w:color="000000"/>
              <w:left w:val="single" w:sz="4" w:space="0" w:color="000000"/>
              <w:bottom w:val="single" w:sz="4" w:space="0" w:color="000000"/>
              <w:right w:val="single" w:sz="4" w:space="0" w:color="000000"/>
            </w:tcBorders>
            <w:vAlign w:val="center"/>
            <w:hideMark/>
          </w:tcPr>
          <w:p w14:paraId="45F74C51" w14:textId="77777777" w:rsidR="00FC1552" w:rsidRPr="00905B14" w:rsidRDefault="00FC1552" w:rsidP="00FC1552">
            <w:r w:rsidRPr="00905B14">
              <w:t>500</w:t>
            </w:r>
          </w:p>
        </w:tc>
        <w:tc>
          <w:tcPr>
            <w:tcW w:w="2299" w:type="dxa"/>
            <w:tcBorders>
              <w:top w:val="single" w:sz="4" w:space="0" w:color="000000"/>
              <w:left w:val="single" w:sz="4" w:space="0" w:color="000000"/>
              <w:bottom w:val="single" w:sz="4" w:space="0" w:color="000000"/>
              <w:right w:val="single" w:sz="4" w:space="0" w:color="000000"/>
            </w:tcBorders>
            <w:vAlign w:val="center"/>
            <w:hideMark/>
          </w:tcPr>
          <w:p w14:paraId="3B37A15C" w14:textId="77777777" w:rsidR="00FC1552" w:rsidRPr="00905B14" w:rsidRDefault="00FC1552" w:rsidP="00FC1552">
            <w:r w:rsidRPr="00905B14">
              <w:t>500</w:t>
            </w:r>
          </w:p>
        </w:tc>
        <w:tc>
          <w:tcPr>
            <w:tcW w:w="7919" w:type="dxa"/>
            <w:tcBorders>
              <w:top w:val="single" w:sz="4" w:space="0" w:color="000000"/>
              <w:left w:val="single" w:sz="4" w:space="0" w:color="000000"/>
              <w:bottom w:val="single" w:sz="4" w:space="0" w:color="000000"/>
              <w:right w:val="single" w:sz="4" w:space="0" w:color="000000"/>
            </w:tcBorders>
            <w:vAlign w:val="center"/>
            <w:hideMark/>
          </w:tcPr>
          <w:p w14:paraId="60360968" w14:textId="77777777" w:rsidR="00FC1552" w:rsidRPr="00286440" w:rsidRDefault="00FC1552" w:rsidP="006A4946">
            <w:pPr>
              <w:pStyle w:val="CodeSample"/>
              <w:rPr>
                <w:rFonts w:ascii="Graphik" w:hAnsi="Graphik"/>
                <w:lang w:val="en-US"/>
              </w:rPr>
            </w:pPr>
            <w:r w:rsidRPr="00286440">
              <w:rPr>
                <w:rFonts w:ascii="Graphik" w:hAnsi="Graphik"/>
                <w:lang w:val="en-US"/>
              </w:rPr>
              <w:t>Generic Error</w:t>
            </w:r>
          </w:p>
        </w:tc>
      </w:tr>
      <w:tr w:rsidR="00FC1552" w:rsidRPr="00905B14" w14:paraId="5DDD5091" w14:textId="77777777" w:rsidTr="00FC1552">
        <w:trPr>
          <w:trHeight w:val="276"/>
        </w:trPr>
        <w:tc>
          <w:tcPr>
            <w:tcW w:w="2256" w:type="dxa"/>
            <w:tcBorders>
              <w:top w:val="single" w:sz="4" w:space="0" w:color="000000"/>
              <w:left w:val="single" w:sz="4" w:space="0" w:color="000000"/>
              <w:bottom w:val="single" w:sz="4" w:space="0" w:color="000000"/>
              <w:right w:val="single" w:sz="4" w:space="0" w:color="000000"/>
            </w:tcBorders>
            <w:vAlign w:val="center"/>
            <w:hideMark/>
          </w:tcPr>
          <w:p w14:paraId="553E2FD3" w14:textId="77777777" w:rsidR="00FC1552" w:rsidRPr="00905B14" w:rsidRDefault="00FC1552" w:rsidP="00FC1552">
            <w:r w:rsidRPr="00905B14">
              <w:t>400</w:t>
            </w:r>
          </w:p>
        </w:tc>
        <w:tc>
          <w:tcPr>
            <w:tcW w:w="2299" w:type="dxa"/>
            <w:tcBorders>
              <w:top w:val="single" w:sz="4" w:space="0" w:color="000000"/>
              <w:left w:val="single" w:sz="4" w:space="0" w:color="000000"/>
              <w:bottom w:val="single" w:sz="4" w:space="0" w:color="000000"/>
              <w:right w:val="single" w:sz="4" w:space="0" w:color="000000"/>
            </w:tcBorders>
            <w:vAlign w:val="center"/>
            <w:hideMark/>
          </w:tcPr>
          <w:p w14:paraId="4DBDA711" w14:textId="77777777" w:rsidR="00FC1552" w:rsidRPr="00905B14" w:rsidRDefault="00FC1552" w:rsidP="00FC1552">
            <w:r w:rsidRPr="00905B14">
              <w:t>401</w:t>
            </w:r>
          </w:p>
        </w:tc>
        <w:tc>
          <w:tcPr>
            <w:tcW w:w="7919" w:type="dxa"/>
            <w:tcBorders>
              <w:top w:val="single" w:sz="4" w:space="0" w:color="000000"/>
              <w:left w:val="single" w:sz="4" w:space="0" w:color="000000"/>
              <w:bottom w:val="single" w:sz="4" w:space="0" w:color="000000"/>
              <w:right w:val="single" w:sz="4" w:space="0" w:color="000000"/>
            </w:tcBorders>
            <w:vAlign w:val="center"/>
            <w:hideMark/>
          </w:tcPr>
          <w:p w14:paraId="7FBF02DA" w14:textId="53C97A05" w:rsidR="00FC1552" w:rsidRPr="00286440" w:rsidRDefault="00FC1552" w:rsidP="006A4946">
            <w:pPr>
              <w:pStyle w:val="CodeSample"/>
              <w:rPr>
                <w:rFonts w:ascii="Graphik" w:hAnsi="Graphik"/>
                <w:lang w:val="en-US"/>
              </w:rPr>
            </w:pPr>
            <w:r w:rsidRPr="00286440">
              <w:rPr>
                <w:rFonts w:ascii="Graphik" w:hAnsi="Graphik"/>
                <w:lang w:val="en-US"/>
              </w:rPr>
              <w:t xml:space="preserve">Unauthorized </w:t>
            </w:r>
            <w:r w:rsidR="00286440" w:rsidRPr="00286440">
              <w:rPr>
                <w:rFonts w:ascii="Graphik" w:hAnsi="Graphik"/>
                <w:lang w:val="en-US"/>
              </w:rPr>
              <w:t xml:space="preserve">user or </w:t>
            </w:r>
            <w:r w:rsidRPr="00286440">
              <w:rPr>
                <w:rFonts w:ascii="Graphik" w:hAnsi="Graphik"/>
                <w:lang w:val="en-US"/>
              </w:rPr>
              <w:t>HeaderToken</w:t>
            </w:r>
            <w:r w:rsidR="0086594B">
              <w:rPr>
                <w:rFonts w:ascii="Graphik" w:hAnsi="Graphik"/>
                <w:lang w:val="en-US"/>
              </w:rPr>
              <w:t xml:space="preserve"> </w:t>
            </w:r>
            <w:r w:rsidRPr="00286440">
              <w:rPr>
                <w:rFonts w:ascii="Graphik" w:hAnsi="Graphik"/>
                <w:lang w:val="en-US"/>
              </w:rPr>
              <w:t>missing or expired</w:t>
            </w:r>
          </w:p>
        </w:tc>
      </w:tr>
      <w:tr w:rsidR="00FC1552" w:rsidRPr="00905B14" w14:paraId="16429099" w14:textId="77777777" w:rsidTr="00FC1552">
        <w:trPr>
          <w:trHeight w:val="85"/>
        </w:trPr>
        <w:tc>
          <w:tcPr>
            <w:tcW w:w="2256" w:type="dxa"/>
            <w:tcBorders>
              <w:top w:val="single" w:sz="4" w:space="0" w:color="000000"/>
              <w:left w:val="single" w:sz="4" w:space="0" w:color="000000"/>
              <w:bottom w:val="single" w:sz="4" w:space="0" w:color="000000"/>
              <w:right w:val="single" w:sz="4" w:space="0" w:color="000000"/>
            </w:tcBorders>
            <w:vAlign w:val="center"/>
            <w:hideMark/>
          </w:tcPr>
          <w:p w14:paraId="0E68AFC2" w14:textId="77777777" w:rsidR="00FC1552" w:rsidRPr="00905B14" w:rsidRDefault="00FC1552" w:rsidP="00FC1552">
            <w:r w:rsidRPr="00905B14">
              <w:t>400</w:t>
            </w:r>
          </w:p>
        </w:tc>
        <w:tc>
          <w:tcPr>
            <w:tcW w:w="2299" w:type="dxa"/>
            <w:tcBorders>
              <w:top w:val="single" w:sz="4" w:space="0" w:color="000000"/>
              <w:left w:val="single" w:sz="4" w:space="0" w:color="000000"/>
              <w:bottom w:val="single" w:sz="4" w:space="0" w:color="000000"/>
              <w:right w:val="single" w:sz="4" w:space="0" w:color="000000"/>
            </w:tcBorders>
            <w:vAlign w:val="center"/>
            <w:hideMark/>
          </w:tcPr>
          <w:p w14:paraId="612B5A39" w14:textId="77777777" w:rsidR="00FC1552" w:rsidRPr="00905B14" w:rsidRDefault="00FC1552" w:rsidP="00FC1552">
            <w:r w:rsidRPr="00905B14">
              <w:t>400</w:t>
            </w:r>
          </w:p>
        </w:tc>
        <w:tc>
          <w:tcPr>
            <w:tcW w:w="7919" w:type="dxa"/>
            <w:tcBorders>
              <w:top w:val="single" w:sz="4" w:space="0" w:color="000000"/>
              <w:left w:val="single" w:sz="4" w:space="0" w:color="000000"/>
              <w:bottom w:val="single" w:sz="4" w:space="0" w:color="000000"/>
              <w:right w:val="single" w:sz="4" w:space="0" w:color="000000"/>
            </w:tcBorders>
            <w:vAlign w:val="center"/>
            <w:hideMark/>
          </w:tcPr>
          <w:p w14:paraId="5731381D" w14:textId="77777777" w:rsidR="00FC1552" w:rsidRPr="00286440" w:rsidRDefault="00FC1552" w:rsidP="006A4946">
            <w:pPr>
              <w:pStyle w:val="CodeSample"/>
              <w:rPr>
                <w:rFonts w:ascii="Graphik" w:hAnsi="Graphik"/>
                <w:lang w:val="en-US"/>
              </w:rPr>
            </w:pPr>
            <w:r w:rsidRPr="00286440">
              <w:rPr>
                <w:rFonts w:ascii="Graphik" w:hAnsi="Graphik"/>
                <w:lang w:val="en-US"/>
              </w:rPr>
              <w:t>Bad request</w:t>
            </w:r>
          </w:p>
        </w:tc>
      </w:tr>
    </w:tbl>
    <w:p w14:paraId="295E93C9" w14:textId="77777777" w:rsidR="00FC1552" w:rsidRPr="00905B14" w:rsidRDefault="00FC1552" w:rsidP="003828BA">
      <w:pPr>
        <w:pStyle w:val="Heading2"/>
        <w:sectPr w:rsidR="00FC1552" w:rsidRPr="00905B14" w:rsidSect="00CD7F33">
          <w:pgSz w:w="15840" w:h="20160" w:code="5"/>
          <w:pgMar w:top="1440" w:right="1440" w:bottom="1440" w:left="1440" w:header="720" w:footer="619" w:gutter="0"/>
          <w:cols w:space="720"/>
          <w:docGrid w:linePitch="360"/>
        </w:sectPr>
      </w:pPr>
    </w:p>
    <w:p w14:paraId="1BC8D9D7" w14:textId="77777777" w:rsidR="00612FB1" w:rsidRPr="00905B14" w:rsidRDefault="00612FB1" w:rsidP="003828BA">
      <w:pPr>
        <w:pStyle w:val="Heading2"/>
      </w:pPr>
      <w:bookmarkStart w:id="71" w:name="_Toc218867393"/>
      <w:r w:rsidRPr="00905B14">
        <w:t xml:space="preserve">GET- </w:t>
      </w:r>
      <w:r w:rsidR="005C566C" w:rsidRPr="00905B14">
        <w:t>LIST</w:t>
      </w:r>
      <w:bookmarkEnd w:id="71"/>
    </w:p>
    <w:p w14:paraId="5BDD7921" w14:textId="10CDD439" w:rsidR="00D46524" w:rsidRPr="00905B14" w:rsidRDefault="0052472E" w:rsidP="00D46524">
      <w:pPr>
        <w:ind w:right="4320"/>
        <w:rPr>
          <w:rFonts w:cs="Calibri"/>
        </w:rPr>
      </w:pPr>
      <w:r w:rsidRPr="00905B14">
        <w:rPr>
          <w:rFonts w:cs="Calibri"/>
        </w:rPr>
        <w:t xml:space="preserve">The List API is part of the </w:t>
      </w:r>
      <w:r w:rsidR="00D23914">
        <w:rPr>
          <w:rFonts w:cs="Calibri"/>
        </w:rPr>
        <w:t>IAI</w:t>
      </w:r>
      <w:r w:rsidRPr="00905B14">
        <w:rPr>
          <w:rFonts w:cs="Calibri"/>
        </w:rPr>
        <w:t xml:space="preserve">-SmartKPI-Middleware Microservice that is invoked by the UI and consumed by the UI. A List API is a GET call to the Smart KPI </w:t>
      </w:r>
      <w:r w:rsidR="00D23914">
        <w:rPr>
          <w:rFonts w:cs="Calibri"/>
        </w:rPr>
        <w:t>IAI</w:t>
      </w:r>
      <w:r w:rsidRPr="00905B14">
        <w:rPr>
          <w:rFonts w:cs="Calibri"/>
        </w:rPr>
        <w:t xml:space="preserve"> DEV server </w:t>
      </w:r>
      <w:r w:rsidR="00847BD2" w:rsidRPr="00905B14">
        <w:rPr>
          <w:rFonts w:cs="Calibri"/>
        </w:rPr>
        <w:t xml:space="preserve">that </w:t>
      </w:r>
      <w:r w:rsidRPr="00905B14">
        <w:rPr>
          <w:rFonts w:cs="Calibri"/>
        </w:rPr>
        <w:t xml:space="preserve">is hosted to retrieve all timeseries available and to return it in JSON format. This API is also integrated with the People Management API </w:t>
      </w:r>
      <w:r w:rsidR="00847BD2" w:rsidRPr="00905B14">
        <w:rPr>
          <w:rFonts w:cs="Calibri"/>
        </w:rPr>
        <w:t xml:space="preserve">and the </w:t>
      </w:r>
      <w:r w:rsidRPr="00905B14">
        <w:rPr>
          <w:rFonts w:cs="Calibri"/>
        </w:rPr>
        <w:t xml:space="preserve">GET Roles API. </w:t>
      </w:r>
      <w:r w:rsidR="00060863" w:rsidRPr="00905B14">
        <w:rPr>
          <w:rFonts w:cs="Calibri"/>
        </w:rPr>
        <w:t>The</w:t>
      </w:r>
      <w:r w:rsidRPr="00905B14">
        <w:rPr>
          <w:rFonts w:cs="Calibri"/>
        </w:rPr>
        <w:t xml:space="preserve"> API is designed to accept a path parameter that specifies the external ID of a plant. This endpoint can retrieve timeseries linked for both single and as well as multi-plant. When accessing this API, the 'asset' query parameter should be replaced with the external ID of the plant. For multi-plant queries ensure that the format of the external ID </w:t>
      </w:r>
      <w:r w:rsidR="00277959" w:rsidRPr="00905B14">
        <w:rPr>
          <w:rFonts w:cs="Calibri"/>
        </w:rPr>
        <w:t xml:space="preserve">is </w:t>
      </w:r>
      <w:r w:rsidRPr="00905B14">
        <w:rPr>
          <w:rFonts w:cs="Calibri"/>
        </w:rPr>
        <w:t xml:space="preserve">correctly updated as </w:t>
      </w:r>
      <w:r w:rsidR="004E0E5A" w:rsidRPr="00905B14">
        <w:rPr>
          <w:rFonts w:cs="Calibri"/>
        </w:rPr>
        <w:t>"</w:t>
      </w:r>
      <w:r w:rsidRPr="00905B14">
        <w:rPr>
          <w:rFonts w:cs="Calibri"/>
        </w:rPr>
        <w:t>Multi-Plant</w:t>
      </w:r>
      <w:r w:rsidR="004E0E5A" w:rsidRPr="00905B14">
        <w:rPr>
          <w:rFonts w:cs="Calibri"/>
        </w:rPr>
        <w:t>"</w:t>
      </w:r>
      <w:r w:rsidR="00040F5A" w:rsidRPr="00905B14">
        <w:rPr>
          <w:rFonts w:cs="Calibri"/>
        </w:rPr>
        <w:t>.</w:t>
      </w:r>
      <w:r w:rsidR="00D46524" w:rsidRPr="00905B14">
        <w:rPr>
          <w:rFonts w:cs="Calibri"/>
        </w:rPr>
        <w:t xml:space="preserve"> To fetch the response from the smart-kpitile, the authorization token must exist.</w:t>
      </w:r>
    </w:p>
    <w:p w14:paraId="5040A7B2" w14:textId="3E7AB332" w:rsidR="00FC1552" w:rsidRPr="00905B14" w:rsidRDefault="00FC1552" w:rsidP="00BC0038">
      <w:pPr>
        <w:pStyle w:val="Heading3"/>
      </w:pPr>
      <w:r w:rsidRPr="00905B14">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96"/>
        <w:gridCol w:w="10136"/>
      </w:tblGrid>
      <w:tr w:rsidR="00BC0038" w:rsidRPr="00905B14" w14:paraId="0818D71F" w14:textId="77777777">
        <w:trPr>
          <w:trHeight w:val="224"/>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35899B7" w14:textId="25946871" w:rsidR="00BC0038" w:rsidRPr="00905B14" w:rsidRDefault="00BC0038" w:rsidP="00593BE7">
            <w:pPr>
              <w:spacing w:after="0"/>
            </w:pPr>
            <w:r w:rsidRPr="00905B14">
              <w:t>PROTOCOL</w:t>
            </w:r>
          </w:p>
        </w:tc>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90DF911" w14:textId="49777398" w:rsidR="00BC0038" w:rsidRPr="00905B14" w:rsidRDefault="00BC0038" w:rsidP="00593BE7">
            <w:pPr>
              <w:spacing w:after="0"/>
            </w:pPr>
            <w:r w:rsidRPr="00905B14">
              <w:t>HTTPS</w:t>
            </w:r>
          </w:p>
        </w:tc>
      </w:tr>
      <w:tr w:rsidR="00BC0038" w:rsidRPr="00905B14" w14:paraId="492810A6" w14:textId="77777777">
        <w:trPr>
          <w:trHeight w:val="112"/>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C0180DA" w14:textId="77777777" w:rsidR="00BC0038" w:rsidRPr="00905B14" w:rsidRDefault="00BC0038" w:rsidP="00593BE7">
            <w:pPr>
              <w:spacing w:after="0"/>
            </w:pPr>
            <w:r w:rsidRPr="00905B14">
              <w:t>REQUEST URL</w:t>
            </w:r>
          </w:p>
        </w:tc>
        <w:bookmarkStart w:id="72" w:name="OLE_LINK45"/>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20B8F4B4" w14:textId="77777777" w:rsidR="00BC0038" w:rsidRPr="00905B14" w:rsidRDefault="00BC0038" w:rsidP="00593BE7">
            <w:pPr>
              <w:spacing w:after="0"/>
            </w:pPr>
            <w:r w:rsidRPr="00905B14">
              <w:fldChar w:fldCharType="begin"/>
            </w:r>
            <w:r w:rsidRPr="00905B14">
              <w:instrText>HYPERLINK "https://apim-aot-azure-dev.azure-api.net/api/smartkpi/listkpi?asset=C-B1-G1-R1-F1"</w:instrText>
            </w:r>
            <w:r w:rsidRPr="00905B14">
              <w:fldChar w:fldCharType="separate"/>
            </w:r>
            <w:r w:rsidRPr="00905B14">
              <w:rPr>
                <w:rStyle w:val="Hyperlink"/>
              </w:rPr>
              <w:t>https://apim-aot-azure-dev.azure-api.net/api/smartkpi/listkpi?asset=C-B1-G1-R1-F1</w:t>
            </w:r>
            <w:r w:rsidRPr="00905B14">
              <w:fldChar w:fldCharType="end"/>
            </w:r>
          </w:p>
          <w:p w14:paraId="2691F9C7" w14:textId="4112B0C6" w:rsidR="00BC0038" w:rsidRPr="00905B14" w:rsidRDefault="00BC0038" w:rsidP="00593BE7">
            <w:pPr>
              <w:spacing w:after="0"/>
            </w:pPr>
            <w:hyperlink r:id="rId60" w:history="1">
              <w:r w:rsidRPr="00905B14">
                <w:rPr>
                  <w:rStyle w:val="Hyperlink"/>
                </w:rPr>
                <w:t>https://apim-aot-azure-dev.azure-api.net/api/smartkpi/listkpi?asset=Multi-Plant</w:t>
              </w:r>
              <w:bookmarkEnd w:id="72"/>
            </w:hyperlink>
            <w:bookmarkStart w:id="73" w:name="OLE_LINK44"/>
            <w:bookmarkEnd w:id="73"/>
          </w:p>
        </w:tc>
      </w:tr>
      <w:tr w:rsidR="00BC0038" w:rsidRPr="00905B14" w14:paraId="2F4984A8" w14:textId="77777777">
        <w:trPr>
          <w:trHeight w:val="60"/>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113837A" w14:textId="77777777" w:rsidR="00BC0038" w:rsidRPr="00905B14" w:rsidRDefault="00BC0038" w:rsidP="00593BE7">
            <w:pPr>
              <w:spacing w:after="0"/>
            </w:pPr>
            <w:r w:rsidRPr="00905B14">
              <w:t>METHOD</w:t>
            </w:r>
          </w:p>
        </w:tc>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4A7AAA1" w14:textId="051463A4" w:rsidR="00BC0038" w:rsidRPr="00905B14" w:rsidRDefault="00BC0038" w:rsidP="00593BE7">
            <w:pPr>
              <w:spacing w:after="0"/>
            </w:pPr>
            <w:r w:rsidRPr="00905B14">
              <w:t>GET</w:t>
            </w:r>
          </w:p>
        </w:tc>
      </w:tr>
      <w:tr w:rsidR="00BC0038" w:rsidRPr="00905B14" w14:paraId="747EC295" w14:textId="77777777">
        <w:trPr>
          <w:trHeight w:val="244"/>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272F447" w14:textId="77777777" w:rsidR="00BC0038" w:rsidRPr="00905B14" w:rsidRDefault="00BC0038" w:rsidP="00593BE7">
            <w:pPr>
              <w:spacing w:after="0"/>
            </w:pPr>
            <w:r w:rsidRPr="00905B14">
              <w:t>CONTENT TYPE</w:t>
            </w:r>
          </w:p>
        </w:tc>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F121A10" w14:textId="77777777" w:rsidR="00BC0038" w:rsidRPr="00905B14" w:rsidRDefault="00BC0038" w:rsidP="00593BE7">
            <w:pPr>
              <w:spacing w:after="0"/>
            </w:pPr>
            <w:r w:rsidRPr="00905B14">
              <w:t>application / json</w:t>
            </w:r>
          </w:p>
        </w:tc>
      </w:tr>
      <w:tr w:rsidR="00BC0038" w:rsidRPr="00905B14" w14:paraId="2FBE4373" w14:textId="77777777">
        <w:trPr>
          <w:trHeight w:val="244"/>
        </w:trPr>
        <w:tc>
          <w:tcPr>
            <w:tcW w:w="27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DFBC830" w14:textId="77777777" w:rsidR="00BC0038" w:rsidRPr="00905B14" w:rsidRDefault="00BC0038" w:rsidP="00593BE7">
            <w:pPr>
              <w:spacing w:after="0"/>
            </w:pPr>
            <w:bookmarkStart w:id="74" w:name="_Hlk152250170"/>
            <w:r w:rsidRPr="00905B14">
              <w:t>JSON Response</w:t>
            </w:r>
          </w:p>
        </w:tc>
        <w:tc>
          <w:tcPr>
            <w:tcW w:w="1003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F3BAF3A" w14:textId="566044FE" w:rsidR="00BC0038" w:rsidRPr="00905B14" w:rsidRDefault="00BC0038" w:rsidP="00593BE7">
            <w:pPr>
              <w:spacing w:after="0"/>
            </w:pPr>
            <w:hyperlink r:id="rId61" w:history="1">
              <w:r w:rsidRPr="00905B14">
                <w:rPr>
                  <w:rStyle w:val="Hyperlink"/>
                </w:rPr>
                <w:t>Plant</w:t>
              </w:r>
            </w:hyperlink>
            <w:r w:rsidR="00535917" w:rsidRPr="00905B14">
              <w:t xml:space="preserve"> </w:t>
            </w:r>
            <w:r w:rsidR="00223317" w:rsidRPr="00905B14">
              <w:t>|</w:t>
            </w:r>
            <w:r w:rsidR="00593BE7" w:rsidRPr="00905B14">
              <w:t xml:space="preserve"> </w:t>
            </w:r>
            <w:hyperlink r:id="rId62" w:history="1">
              <w:r w:rsidRPr="00905B14">
                <w:rPr>
                  <w:rStyle w:val="Hyperlink"/>
                </w:rPr>
                <w:t>Multi-plant</w:t>
              </w:r>
            </w:hyperlink>
          </w:p>
        </w:tc>
        <w:bookmarkEnd w:id="74"/>
      </w:tr>
    </w:tbl>
    <w:p w14:paraId="2A09A380" w14:textId="7045049D" w:rsidR="00FC1552" w:rsidRPr="00905B14" w:rsidRDefault="00535917" w:rsidP="00535917">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1"/>
        <w:gridCol w:w="6980"/>
        <w:gridCol w:w="1311"/>
        <w:gridCol w:w="1459"/>
        <w:gridCol w:w="999"/>
      </w:tblGrid>
      <w:tr w:rsidR="00535917" w:rsidRPr="00905B14" w14:paraId="56560010" w14:textId="77777777" w:rsidTr="00AB7456">
        <w:trPr>
          <w:trHeight w:val="237"/>
        </w:trPr>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2ADD16" w14:textId="77777777" w:rsidR="00535917" w:rsidRPr="00905B14" w:rsidRDefault="00535917" w:rsidP="00AB7456">
            <w:pPr>
              <w:spacing w:after="0"/>
              <w:jc w:val="left"/>
            </w:pPr>
            <w:r w:rsidRPr="00905B14">
              <w:t>Parameter</w:t>
            </w:r>
          </w:p>
        </w:tc>
        <w:tc>
          <w:tcPr>
            <w:tcW w:w="678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706E89" w14:textId="77777777" w:rsidR="00535917" w:rsidRPr="00905B14" w:rsidRDefault="00535917" w:rsidP="00AB7456">
            <w:pPr>
              <w:spacing w:after="0"/>
              <w:jc w:val="left"/>
            </w:pPr>
            <w:r w:rsidRPr="00905B14">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4D3391" w14:textId="77777777" w:rsidR="00535917" w:rsidRPr="00905B14" w:rsidRDefault="00535917" w:rsidP="00AB7456">
            <w:pPr>
              <w:spacing w:after="0"/>
              <w:jc w:val="left"/>
            </w:pPr>
            <w:bookmarkStart w:id="75" w:name="OLE_LINK15"/>
            <w:r w:rsidRPr="00905B14">
              <w:t>M/O</w:t>
            </w:r>
            <w:bookmarkEnd w:id="75"/>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C02B8C" w14:textId="77777777" w:rsidR="00535917" w:rsidRPr="00905B14" w:rsidRDefault="00535917" w:rsidP="00AB7456">
            <w:pPr>
              <w:spacing w:after="0"/>
              <w:jc w:val="left"/>
            </w:pPr>
            <w:r w:rsidRPr="00905B14">
              <w:t>Max Length</w:t>
            </w:r>
          </w:p>
        </w:tc>
        <w:tc>
          <w:tcPr>
            <w:tcW w:w="97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538D07" w14:textId="77777777" w:rsidR="00535917" w:rsidRPr="00905B14" w:rsidRDefault="00535917" w:rsidP="00AB7456">
            <w:pPr>
              <w:spacing w:after="0"/>
              <w:jc w:val="left"/>
            </w:pPr>
            <w:r w:rsidRPr="00905B14">
              <w:t>Type</w:t>
            </w:r>
          </w:p>
        </w:tc>
      </w:tr>
      <w:tr w:rsidR="00535917" w:rsidRPr="00905B14" w14:paraId="5CB044FE" w14:textId="77777777" w:rsidTr="00AB7456">
        <w:trPr>
          <w:trHeight w:val="484"/>
        </w:trPr>
        <w:tc>
          <w:tcPr>
            <w:tcW w:w="2140" w:type="dxa"/>
            <w:tcBorders>
              <w:top w:val="single" w:sz="4" w:space="0" w:color="auto"/>
              <w:left w:val="single" w:sz="4" w:space="0" w:color="auto"/>
              <w:bottom w:val="single" w:sz="4" w:space="0" w:color="auto"/>
              <w:right w:val="single" w:sz="4" w:space="0" w:color="auto"/>
            </w:tcBorders>
            <w:hideMark/>
          </w:tcPr>
          <w:p w14:paraId="3C4D3A55" w14:textId="77777777" w:rsidR="00535917" w:rsidRPr="00905B14" w:rsidRDefault="00535917" w:rsidP="00AB7456">
            <w:pPr>
              <w:spacing w:after="0"/>
              <w:jc w:val="left"/>
            </w:pPr>
            <w:r w:rsidRPr="00905B14">
              <w:t>Authorization</w:t>
            </w:r>
          </w:p>
        </w:tc>
        <w:tc>
          <w:tcPr>
            <w:tcW w:w="6786" w:type="dxa"/>
            <w:tcBorders>
              <w:top w:val="single" w:sz="4" w:space="0" w:color="auto"/>
              <w:left w:val="single" w:sz="4" w:space="0" w:color="auto"/>
              <w:bottom w:val="single" w:sz="4" w:space="0" w:color="auto"/>
              <w:right w:val="single" w:sz="4" w:space="0" w:color="auto"/>
            </w:tcBorders>
            <w:hideMark/>
          </w:tcPr>
          <w:p w14:paraId="79C3A485" w14:textId="77777777" w:rsidR="00535917" w:rsidRPr="00905B14" w:rsidRDefault="00535917" w:rsidP="00AB7456">
            <w:pPr>
              <w:pStyle w:val="CodeSample"/>
              <w:rPr>
                <w:lang w:val="en-US"/>
              </w:rPr>
            </w:pPr>
            <w:r w:rsidRPr="00905B14">
              <w:rPr>
                <w:lang w:val="en-US"/>
              </w:rPr>
              <w:t>Token acquired from Azure AD based on the user credentials for further API calls.</w:t>
            </w:r>
          </w:p>
          <w:p w14:paraId="618B73C2" w14:textId="77777777" w:rsidR="00535917" w:rsidRPr="00905B14" w:rsidRDefault="00535917" w:rsidP="00AB7456">
            <w:pPr>
              <w:pStyle w:val="CodeSample"/>
              <w:rPr>
                <w:lang w:val="en-US"/>
              </w:rPr>
            </w:pPr>
            <w:r w:rsidRPr="00905B14">
              <w:rPr>
                <w:lang w:val="en-US"/>
              </w:rPr>
              <w:t>e.g., msal.accesstoken : { token: "&lt;token value&gt;" }</w:t>
            </w:r>
          </w:p>
        </w:tc>
        <w:tc>
          <w:tcPr>
            <w:tcW w:w="1275" w:type="dxa"/>
            <w:tcBorders>
              <w:top w:val="single" w:sz="4" w:space="0" w:color="auto"/>
              <w:left w:val="single" w:sz="4" w:space="0" w:color="auto"/>
              <w:bottom w:val="single" w:sz="4" w:space="0" w:color="auto"/>
              <w:right w:val="single" w:sz="4" w:space="0" w:color="auto"/>
            </w:tcBorders>
            <w:hideMark/>
          </w:tcPr>
          <w:p w14:paraId="3DE4B39E" w14:textId="77777777" w:rsidR="00535917" w:rsidRPr="00905B14" w:rsidRDefault="00535917" w:rsidP="00AB7456">
            <w:pPr>
              <w:spacing w:after="0"/>
              <w:jc w:val="left"/>
            </w:pPr>
            <w:r w:rsidRPr="00905B14">
              <w:t>M-Public</w:t>
            </w:r>
          </w:p>
        </w:tc>
        <w:tc>
          <w:tcPr>
            <w:tcW w:w="1418" w:type="dxa"/>
            <w:tcBorders>
              <w:top w:val="single" w:sz="4" w:space="0" w:color="auto"/>
              <w:left w:val="single" w:sz="4" w:space="0" w:color="auto"/>
              <w:bottom w:val="single" w:sz="4" w:space="0" w:color="auto"/>
              <w:right w:val="single" w:sz="4" w:space="0" w:color="auto"/>
            </w:tcBorders>
            <w:hideMark/>
          </w:tcPr>
          <w:p w14:paraId="09CB7B95" w14:textId="77777777" w:rsidR="00535917" w:rsidRPr="00905B14" w:rsidRDefault="00535917" w:rsidP="00AB7456">
            <w:pPr>
              <w:spacing w:after="0"/>
              <w:jc w:val="left"/>
            </w:pPr>
            <w:r w:rsidRPr="00905B14">
              <w:t>-</w:t>
            </w:r>
          </w:p>
        </w:tc>
        <w:tc>
          <w:tcPr>
            <w:tcW w:w="971" w:type="dxa"/>
            <w:tcBorders>
              <w:top w:val="single" w:sz="4" w:space="0" w:color="auto"/>
              <w:left w:val="single" w:sz="4" w:space="0" w:color="auto"/>
              <w:bottom w:val="single" w:sz="4" w:space="0" w:color="auto"/>
              <w:right w:val="single" w:sz="4" w:space="0" w:color="auto"/>
            </w:tcBorders>
            <w:hideMark/>
          </w:tcPr>
          <w:p w14:paraId="5E50CC08" w14:textId="77777777" w:rsidR="00535917" w:rsidRPr="00905B14" w:rsidRDefault="00535917" w:rsidP="00AB7456">
            <w:pPr>
              <w:spacing w:after="0"/>
              <w:jc w:val="left"/>
            </w:pPr>
            <w:r w:rsidRPr="00905B14">
              <w:t>String</w:t>
            </w:r>
          </w:p>
        </w:tc>
      </w:tr>
    </w:tbl>
    <w:p w14:paraId="7949E7C0" w14:textId="24EFE24E" w:rsidR="00535917" w:rsidRPr="00905B14" w:rsidRDefault="00C8570A" w:rsidP="00C8570A">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8500"/>
        <w:gridCol w:w="1249"/>
        <w:gridCol w:w="999"/>
      </w:tblGrid>
      <w:tr w:rsidR="00C8570A" w:rsidRPr="00905B14" w14:paraId="71818A90" w14:textId="77777777" w:rsidTr="00751C19">
        <w:trPr>
          <w:trHeight w:val="582"/>
        </w:trPr>
        <w:tc>
          <w:tcPr>
            <w:tcW w:w="2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361A71C" w14:textId="77777777" w:rsidR="00C8570A" w:rsidRPr="00905B14" w:rsidRDefault="00C8570A" w:rsidP="00751C19">
            <w:pPr>
              <w:spacing w:after="0"/>
              <w:jc w:val="left"/>
              <w:rPr>
                <w:rFonts w:cs="Calibri"/>
                <w:b/>
              </w:rPr>
            </w:pPr>
            <w:r w:rsidRPr="00905B14">
              <w:rPr>
                <w:rFonts w:cs="Calibri"/>
                <w:b/>
              </w:rPr>
              <w:t>Parameter</w:t>
            </w:r>
          </w:p>
        </w:tc>
        <w:tc>
          <w:tcPr>
            <w:tcW w:w="82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4549AE9" w14:textId="77777777" w:rsidR="00C8570A" w:rsidRPr="00905B14" w:rsidRDefault="00C8570A" w:rsidP="00751C19">
            <w:pPr>
              <w:spacing w:after="0"/>
              <w:jc w:val="left"/>
              <w:rPr>
                <w:rFonts w:cs="Calibri"/>
                <w:b/>
              </w:rPr>
            </w:pPr>
            <w:r w:rsidRPr="00905B14">
              <w:rPr>
                <w:rFonts w:cs="Calibri"/>
                <w:b/>
              </w:rPr>
              <w:t>Description</w:t>
            </w:r>
          </w:p>
        </w:tc>
        <w:tc>
          <w:tcPr>
            <w:tcW w:w="12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CC7D042" w14:textId="77777777" w:rsidR="00C8570A" w:rsidRPr="00905B14" w:rsidRDefault="00C8570A" w:rsidP="00751C19">
            <w:pPr>
              <w:spacing w:after="0"/>
              <w:jc w:val="left"/>
              <w:rPr>
                <w:rFonts w:cs="Calibri"/>
                <w:b/>
              </w:rPr>
            </w:pPr>
            <w:r w:rsidRPr="00905B14">
              <w:rPr>
                <w:rFonts w:cs="Calibri"/>
                <w:b/>
              </w:rPr>
              <w:t>M/O</w:t>
            </w:r>
          </w:p>
        </w:tc>
        <w:tc>
          <w:tcPr>
            <w:tcW w:w="97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88D584E" w14:textId="77777777" w:rsidR="00C8570A" w:rsidRPr="00905B14" w:rsidRDefault="00C8570A" w:rsidP="00751C19">
            <w:pPr>
              <w:spacing w:after="0"/>
              <w:jc w:val="left"/>
              <w:rPr>
                <w:rFonts w:cs="Calibri"/>
                <w:b/>
              </w:rPr>
            </w:pPr>
            <w:r w:rsidRPr="00905B14">
              <w:rPr>
                <w:rFonts w:cs="Calibri"/>
                <w:b/>
              </w:rPr>
              <w:t>Type</w:t>
            </w:r>
          </w:p>
        </w:tc>
      </w:tr>
      <w:tr w:rsidR="00C8570A" w:rsidRPr="00905B14" w14:paraId="28C66A98"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11ADBB8A" w14:textId="77777777" w:rsidR="00C8570A" w:rsidRPr="00905B14" w:rsidRDefault="00C8570A" w:rsidP="00751C19">
            <w:pPr>
              <w:spacing w:after="0"/>
              <w:jc w:val="left"/>
              <w:rPr>
                <w:rFonts w:cs="Calibri"/>
                <w:b/>
              </w:rPr>
            </w:pPr>
            <w:r w:rsidRPr="00905B14">
              <w:rPr>
                <w:rFonts w:cs="Calibri"/>
              </w:rPr>
              <w:t>Content-Type</w:t>
            </w:r>
          </w:p>
        </w:tc>
        <w:tc>
          <w:tcPr>
            <w:tcW w:w="8264" w:type="dxa"/>
            <w:tcBorders>
              <w:top w:val="single" w:sz="4" w:space="0" w:color="000000"/>
              <w:left w:val="single" w:sz="4" w:space="0" w:color="000000"/>
              <w:bottom w:val="single" w:sz="4" w:space="0" w:color="000000"/>
              <w:right w:val="single" w:sz="4" w:space="0" w:color="000000"/>
            </w:tcBorders>
            <w:hideMark/>
          </w:tcPr>
          <w:p w14:paraId="51004F1C" w14:textId="77777777" w:rsidR="00C8570A" w:rsidRPr="00905B14" w:rsidRDefault="00C8570A" w:rsidP="00751C19">
            <w:pPr>
              <w:spacing w:after="0"/>
              <w:jc w:val="left"/>
              <w:rPr>
                <w:rFonts w:cs="Calibri"/>
                <w:b/>
              </w:rPr>
            </w:pPr>
            <w:r w:rsidRPr="00905B14">
              <w:rPr>
                <w:rFonts w:cs="Calibri"/>
              </w:rPr>
              <w:t>Type of the content. It could be application/json, text/html, application/xml, etc. It lets the receiving entity know how to interpret the data.</w:t>
            </w:r>
          </w:p>
        </w:tc>
        <w:tc>
          <w:tcPr>
            <w:tcW w:w="1214" w:type="dxa"/>
            <w:tcBorders>
              <w:top w:val="single" w:sz="4" w:space="0" w:color="000000"/>
              <w:left w:val="single" w:sz="4" w:space="0" w:color="000000"/>
              <w:bottom w:val="single" w:sz="4" w:space="0" w:color="000000"/>
              <w:right w:val="single" w:sz="4" w:space="0" w:color="000000"/>
            </w:tcBorders>
            <w:hideMark/>
          </w:tcPr>
          <w:p w14:paraId="13E7C4EF" w14:textId="77777777" w:rsidR="00C8570A" w:rsidRPr="00905B14" w:rsidRDefault="00C8570A" w:rsidP="00751C19">
            <w:pPr>
              <w:spacing w:after="0"/>
              <w:jc w:val="left"/>
              <w:rPr>
                <w:rFonts w:cs="Calibri"/>
                <w:b/>
              </w:rPr>
            </w:pPr>
            <w:r w:rsidRPr="00905B14">
              <w:rPr>
                <w:rFonts w:cs="Calibri"/>
              </w:rPr>
              <w:t>M-Public</w:t>
            </w:r>
          </w:p>
        </w:tc>
        <w:tc>
          <w:tcPr>
            <w:tcW w:w="971" w:type="dxa"/>
            <w:tcBorders>
              <w:top w:val="single" w:sz="4" w:space="0" w:color="000000"/>
              <w:left w:val="single" w:sz="4" w:space="0" w:color="000000"/>
              <w:bottom w:val="single" w:sz="4" w:space="0" w:color="000000"/>
              <w:right w:val="single" w:sz="4" w:space="0" w:color="000000"/>
            </w:tcBorders>
            <w:hideMark/>
          </w:tcPr>
          <w:p w14:paraId="3D7ABD8C" w14:textId="77777777" w:rsidR="00C8570A" w:rsidRPr="00905B14" w:rsidRDefault="00C8570A" w:rsidP="00751C19">
            <w:pPr>
              <w:spacing w:after="0"/>
              <w:jc w:val="left"/>
              <w:rPr>
                <w:rFonts w:cs="Calibri"/>
                <w:b/>
              </w:rPr>
            </w:pPr>
            <w:r w:rsidRPr="00905B14">
              <w:rPr>
                <w:rFonts w:cs="Calibri"/>
              </w:rPr>
              <w:t>255</w:t>
            </w:r>
          </w:p>
        </w:tc>
      </w:tr>
      <w:tr w:rsidR="00C8570A" w:rsidRPr="00905B14" w14:paraId="45AA5757"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5EF40EAD" w14:textId="77777777" w:rsidR="00C8570A" w:rsidRPr="00905B14" w:rsidRDefault="00C8570A" w:rsidP="00751C19">
            <w:pPr>
              <w:spacing w:after="0"/>
              <w:jc w:val="left"/>
              <w:rPr>
                <w:rFonts w:cs="Calibri"/>
              </w:rPr>
            </w:pPr>
            <w:r w:rsidRPr="00905B14">
              <w:rPr>
                <w:rFonts w:cs="Calibri"/>
              </w:rPr>
              <w:t>Content-Length</w:t>
            </w:r>
          </w:p>
        </w:tc>
        <w:tc>
          <w:tcPr>
            <w:tcW w:w="8264" w:type="dxa"/>
            <w:tcBorders>
              <w:top w:val="single" w:sz="4" w:space="0" w:color="000000"/>
              <w:left w:val="single" w:sz="4" w:space="0" w:color="000000"/>
              <w:bottom w:val="single" w:sz="4" w:space="0" w:color="000000"/>
              <w:right w:val="single" w:sz="4" w:space="0" w:color="000000"/>
            </w:tcBorders>
            <w:hideMark/>
          </w:tcPr>
          <w:p w14:paraId="53E3EB4C" w14:textId="77777777" w:rsidR="00C8570A" w:rsidRPr="00905B14" w:rsidRDefault="00C8570A" w:rsidP="00751C19">
            <w:pPr>
              <w:spacing w:after="0"/>
              <w:jc w:val="left"/>
              <w:rPr>
                <w:rFonts w:cs="Calibri"/>
              </w:rPr>
            </w:pPr>
            <w:r w:rsidRPr="00905B14">
              <w:rPr>
                <w:rFonts w:cs="Calibri"/>
              </w:rPr>
              <w:t>Length of the content. This is an HTTP header that indicates the size of the body data in bytes.</w:t>
            </w:r>
          </w:p>
          <w:p w14:paraId="69C6A463" w14:textId="77777777" w:rsidR="00C8570A" w:rsidRPr="00905B14" w:rsidRDefault="00C8570A" w:rsidP="00751C19">
            <w:pPr>
              <w:spacing w:after="0"/>
              <w:jc w:val="left"/>
              <w:rPr>
                <w:rFonts w:cs="Calibri"/>
              </w:rPr>
            </w:pPr>
            <w:r w:rsidRPr="00905B14">
              <w:rPr>
                <w:rFonts w:cs="Calibri"/>
              </w:rPr>
              <w:t xml:space="preserve"> It is used to let the receiving entity know how much data to expect.</w:t>
            </w:r>
          </w:p>
        </w:tc>
        <w:tc>
          <w:tcPr>
            <w:tcW w:w="1214" w:type="dxa"/>
            <w:tcBorders>
              <w:top w:val="single" w:sz="4" w:space="0" w:color="000000"/>
              <w:left w:val="single" w:sz="4" w:space="0" w:color="000000"/>
              <w:bottom w:val="single" w:sz="4" w:space="0" w:color="000000"/>
              <w:right w:val="single" w:sz="4" w:space="0" w:color="000000"/>
            </w:tcBorders>
            <w:hideMark/>
          </w:tcPr>
          <w:p w14:paraId="049D6BBF"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263B2294" w14:textId="77777777" w:rsidR="00C8570A" w:rsidRPr="00905B14" w:rsidRDefault="00C8570A" w:rsidP="00751C19">
            <w:pPr>
              <w:spacing w:after="0"/>
              <w:jc w:val="left"/>
              <w:rPr>
                <w:rFonts w:cs="Calibri"/>
              </w:rPr>
            </w:pPr>
            <w:r w:rsidRPr="00905B14">
              <w:rPr>
                <w:rFonts w:cs="Calibri"/>
              </w:rPr>
              <w:t>255</w:t>
            </w:r>
          </w:p>
        </w:tc>
      </w:tr>
      <w:tr w:rsidR="00C8570A" w:rsidRPr="00905B14" w14:paraId="6F665751"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32E57AB3" w14:textId="77777777" w:rsidR="00C8570A" w:rsidRPr="00905B14" w:rsidRDefault="00C8570A" w:rsidP="00751C19">
            <w:pPr>
              <w:spacing w:after="0"/>
              <w:jc w:val="left"/>
              <w:rPr>
                <w:rFonts w:cs="Calibri"/>
              </w:rPr>
            </w:pPr>
            <w:r w:rsidRPr="00905B14">
              <w:rPr>
                <w:rFonts w:cs="Calibri"/>
              </w:rPr>
              <w:t xml:space="preserve">date </w:t>
            </w:r>
          </w:p>
        </w:tc>
        <w:tc>
          <w:tcPr>
            <w:tcW w:w="8264" w:type="dxa"/>
            <w:tcBorders>
              <w:top w:val="single" w:sz="4" w:space="0" w:color="000000"/>
              <w:left w:val="single" w:sz="4" w:space="0" w:color="000000"/>
              <w:bottom w:val="single" w:sz="4" w:space="0" w:color="000000"/>
              <w:right w:val="single" w:sz="4" w:space="0" w:color="000000"/>
            </w:tcBorders>
            <w:hideMark/>
          </w:tcPr>
          <w:p w14:paraId="28A0F38E" w14:textId="77777777" w:rsidR="00C8570A" w:rsidRPr="00905B14" w:rsidRDefault="00C8570A" w:rsidP="00751C19">
            <w:pPr>
              <w:spacing w:after="0"/>
              <w:jc w:val="left"/>
              <w:rPr>
                <w:rFonts w:cs="Calibri"/>
              </w:rPr>
            </w:pPr>
            <w:r w:rsidRPr="00905B14">
              <w:rPr>
                <w:rFonts w:cs="Calibri"/>
              </w:rPr>
              <w:t xml:space="preserve">Date of operation execution </w:t>
            </w:r>
          </w:p>
        </w:tc>
        <w:tc>
          <w:tcPr>
            <w:tcW w:w="1214" w:type="dxa"/>
            <w:tcBorders>
              <w:top w:val="single" w:sz="4" w:space="0" w:color="000000"/>
              <w:left w:val="single" w:sz="4" w:space="0" w:color="000000"/>
              <w:bottom w:val="single" w:sz="4" w:space="0" w:color="000000"/>
              <w:right w:val="single" w:sz="4" w:space="0" w:color="000000"/>
            </w:tcBorders>
            <w:hideMark/>
          </w:tcPr>
          <w:p w14:paraId="41AC4FD9"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0A8019B1" w14:textId="77777777" w:rsidR="00C8570A" w:rsidRPr="00905B14" w:rsidRDefault="00C8570A" w:rsidP="00751C19">
            <w:pPr>
              <w:spacing w:after="0"/>
              <w:jc w:val="left"/>
              <w:rPr>
                <w:rFonts w:cs="Calibri"/>
              </w:rPr>
            </w:pPr>
            <w:r w:rsidRPr="00905B14">
              <w:rPr>
                <w:rFonts w:cs="Calibri"/>
              </w:rPr>
              <w:t>255</w:t>
            </w:r>
          </w:p>
        </w:tc>
      </w:tr>
      <w:tr w:rsidR="00C8570A" w:rsidRPr="00905B14" w14:paraId="70B8D291"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4430AB39" w14:textId="77777777" w:rsidR="00C8570A" w:rsidRPr="00905B14" w:rsidRDefault="00C8570A" w:rsidP="00751C19">
            <w:pPr>
              <w:spacing w:after="0"/>
              <w:jc w:val="left"/>
              <w:rPr>
                <w:rFonts w:cs="Calibri"/>
              </w:rPr>
            </w:pPr>
            <w:r w:rsidRPr="00905B14">
              <w:rPr>
                <w:rFonts w:cs="Calibri"/>
              </w:rPr>
              <w:t>ocp-apim-apiid</w:t>
            </w:r>
          </w:p>
        </w:tc>
        <w:tc>
          <w:tcPr>
            <w:tcW w:w="8264" w:type="dxa"/>
            <w:tcBorders>
              <w:top w:val="single" w:sz="4" w:space="0" w:color="000000"/>
              <w:left w:val="single" w:sz="4" w:space="0" w:color="000000"/>
              <w:bottom w:val="single" w:sz="4" w:space="0" w:color="000000"/>
              <w:right w:val="single" w:sz="4" w:space="0" w:color="000000"/>
            </w:tcBorders>
            <w:hideMark/>
          </w:tcPr>
          <w:p w14:paraId="1A2579A8" w14:textId="77777777" w:rsidR="00C8570A" w:rsidRPr="00905B14" w:rsidRDefault="00C8570A" w:rsidP="00751C19">
            <w:pPr>
              <w:spacing w:after="0"/>
              <w:jc w:val="left"/>
              <w:rPr>
                <w:rFonts w:cs="Calibri"/>
              </w:rPr>
            </w:pPr>
            <w:r w:rsidRPr="00905B14">
              <w:rPr>
                <w:rFonts w:cs="Calibri"/>
              </w:rPr>
              <w:t>This field holds the unique identifier of the API in Azure API Management (APIM). This identifier is used within the APIM instance to distinguish between different APIs.</w:t>
            </w:r>
          </w:p>
        </w:tc>
        <w:tc>
          <w:tcPr>
            <w:tcW w:w="1214" w:type="dxa"/>
            <w:tcBorders>
              <w:top w:val="single" w:sz="4" w:space="0" w:color="000000"/>
              <w:left w:val="single" w:sz="4" w:space="0" w:color="000000"/>
              <w:bottom w:val="single" w:sz="4" w:space="0" w:color="000000"/>
              <w:right w:val="single" w:sz="4" w:space="0" w:color="000000"/>
            </w:tcBorders>
            <w:hideMark/>
          </w:tcPr>
          <w:p w14:paraId="2AB8F49B"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148C983B" w14:textId="77777777" w:rsidR="00C8570A" w:rsidRPr="00905B14" w:rsidRDefault="00C8570A" w:rsidP="00751C19">
            <w:pPr>
              <w:spacing w:after="0"/>
              <w:jc w:val="left"/>
              <w:rPr>
                <w:rFonts w:cs="Calibri"/>
              </w:rPr>
            </w:pPr>
            <w:r w:rsidRPr="00905B14">
              <w:rPr>
                <w:rFonts w:cs="Calibri"/>
              </w:rPr>
              <w:t>255</w:t>
            </w:r>
          </w:p>
        </w:tc>
      </w:tr>
      <w:tr w:rsidR="00C8570A" w:rsidRPr="00905B14" w14:paraId="17F8DC41"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7D72FB49" w14:textId="77777777" w:rsidR="00C8570A" w:rsidRPr="00905B14" w:rsidRDefault="00C8570A" w:rsidP="00751C19">
            <w:pPr>
              <w:spacing w:after="0"/>
              <w:jc w:val="left"/>
              <w:rPr>
                <w:rFonts w:cs="Calibri"/>
              </w:rPr>
            </w:pPr>
            <w:r w:rsidRPr="00905B14">
              <w:rPr>
                <w:rFonts w:cs="Calibri"/>
              </w:rPr>
              <w:t>ocp-apim-operationid</w:t>
            </w:r>
          </w:p>
        </w:tc>
        <w:tc>
          <w:tcPr>
            <w:tcW w:w="8264" w:type="dxa"/>
            <w:tcBorders>
              <w:top w:val="single" w:sz="4" w:space="0" w:color="000000"/>
              <w:left w:val="single" w:sz="4" w:space="0" w:color="000000"/>
              <w:bottom w:val="single" w:sz="4" w:space="0" w:color="000000"/>
              <w:right w:val="single" w:sz="4" w:space="0" w:color="000000"/>
            </w:tcBorders>
            <w:hideMark/>
          </w:tcPr>
          <w:p w14:paraId="3F1F0E0A" w14:textId="77777777" w:rsidR="00C8570A" w:rsidRPr="00905B14" w:rsidRDefault="00C8570A" w:rsidP="00751C19">
            <w:pPr>
              <w:spacing w:after="0"/>
              <w:jc w:val="left"/>
              <w:rPr>
                <w:rFonts w:cs="Calibri"/>
              </w:rPr>
            </w:pPr>
            <w:r w:rsidRPr="00905B14">
              <w:rPr>
                <w:rFonts w:cs="Calibri"/>
              </w:rPr>
              <w:t>This field contains the unique identifier for a particular operation within an API in APIM. This helps in tracing the specific operation or method that was invoked.</w:t>
            </w:r>
          </w:p>
        </w:tc>
        <w:tc>
          <w:tcPr>
            <w:tcW w:w="1214" w:type="dxa"/>
            <w:tcBorders>
              <w:top w:val="single" w:sz="4" w:space="0" w:color="000000"/>
              <w:left w:val="single" w:sz="4" w:space="0" w:color="000000"/>
              <w:bottom w:val="single" w:sz="4" w:space="0" w:color="000000"/>
              <w:right w:val="single" w:sz="4" w:space="0" w:color="000000"/>
            </w:tcBorders>
            <w:hideMark/>
          </w:tcPr>
          <w:p w14:paraId="256A6C7A"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7ED04BCC" w14:textId="77777777" w:rsidR="00C8570A" w:rsidRPr="00905B14" w:rsidRDefault="00C8570A" w:rsidP="00751C19">
            <w:pPr>
              <w:spacing w:after="0"/>
              <w:jc w:val="left"/>
              <w:rPr>
                <w:rFonts w:cs="Calibri"/>
              </w:rPr>
            </w:pPr>
            <w:r w:rsidRPr="00905B14">
              <w:rPr>
                <w:rFonts w:cs="Calibri"/>
              </w:rPr>
              <w:t>255</w:t>
            </w:r>
          </w:p>
        </w:tc>
      </w:tr>
      <w:tr w:rsidR="00C8570A" w:rsidRPr="00905B14" w14:paraId="2DC25BA6"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412668EE" w14:textId="77777777" w:rsidR="00C8570A" w:rsidRPr="00905B14" w:rsidRDefault="00C8570A" w:rsidP="00751C19">
            <w:pPr>
              <w:spacing w:after="0"/>
              <w:jc w:val="left"/>
              <w:rPr>
                <w:rFonts w:cs="Calibri"/>
              </w:rPr>
            </w:pPr>
            <w:r w:rsidRPr="00905B14">
              <w:rPr>
                <w:rFonts w:cs="Calibri"/>
              </w:rPr>
              <w:t>ocp-apim-productid</w:t>
            </w:r>
          </w:p>
        </w:tc>
        <w:tc>
          <w:tcPr>
            <w:tcW w:w="8264" w:type="dxa"/>
            <w:tcBorders>
              <w:top w:val="single" w:sz="4" w:space="0" w:color="000000"/>
              <w:left w:val="single" w:sz="4" w:space="0" w:color="000000"/>
              <w:bottom w:val="single" w:sz="4" w:space="0" w:color="000000"/>
              <w:right w:val="single" w:sz="4" w:space="0" w:color="000000"/>
            </w:tcBorders>
            <w:hideMark/>
          </w:tcPr>
          <w:p w14:paraId="79943897" w14:textId="77777777" w:rsidR="00C8570A" w:rsidRPr="00905B14" w:rsidRDefault="00C8570A" w:rsidP="00751C19">
            <w:pPr>
              <w:spacing w:after="0"/>
              <w:jc w:val="left"/>
              <w:rPr>
                <w:rFonts w:cs="Calibri"/>
              </w:rPr>
            </w:pPr>
            <w:r w:rsidRPr="00905B14">
              <w:rPr>
                <w:rFonts w:cs="Calibri"/>
              </w:rPr>
              <w:t xml:space="preserve">This field contains the unique identifier of the product with which the API is associated. In APIM, APIs can be grouped into products, and this field helps identify which product the API belongs </w:t>
            </w:r>
          </w:p>
        </w:tc>
        <w:tc>
          <w:tcPr>
            <w:tcW w:w="1214" w:type="dxa"/>
            <w:tcBorders>
              <w:top w:val="single" w:sz="4" w:space="0" w:color="000000"/>
              <w:left w:val="single" w:sz="4" w:space="0" w:color="000000"/>
              <w:bottom w:val="single" w:sz="4" w:space="0" w:color="000000"/>
              <w:right w:val="single" w:sz="4" w:space="0" w:color="000000"/>
            </w:tcBorders>
            <w:hideMark/>
          </w:tcPr>
          <w:p w14:paraId="464BF9A8"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6BB58529" w14:textId="77777777" w:rsidR="00C8570A" w:rsidRPr="00905B14" w:rsidRDefault="00C8570A" w:rsidP="00751C19">
            <w:pPr>
              <w:spacing w:after="0"/>
              <w:jc w:val="left"/>
              <w:rPr>
                <w:rFonts w:cs="Calibri"/>
              </w:rPr>
            </w:pPr>
            <w:r w:rsidRPr="00905B14">
              <w:rPr>
                <w:rFonts w:cs="Calibri"/>
              </w:rPr>
              <w:t>255</w:t>
            </w:r>
          </w:p>
        </w:tc>
      </w:tr>
      <w:tr w:rsidR="00C8570A" w:rsidRPr="00905B14" w14:paraId="5F5B12E9"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1442BC8F" w14:textId="77777777" w:rsidR="00C8570A" w:rsidRPr="00905B14" w:rsidRDefault="00C8570A" w:rsidP="00751C19">
            <w:pPr>
              <w:spacing w:after="0"/>
              <w:jc w:val="left"/>
              <w:rPr>
                <w:rFonts w:cs="Calibri"/>
              </w:rPr>
            </w:pPr>
            <w:r w:rsidRPr="00905B14">
              <w:rPr>
                <w:rFonts w:cs="Calibri"/>
              </w:rPr>
              <w:t>ocp-apim-subscriptionid</w:t>
            </w:r>
          </w:p>
        </w:tc>
        <w:tc>
          <w:tcPr>
            <w:tcW w:w="8264" w:type="dxa"/>
            <w:tcBorders>
              <w:top w:val="single" w:sz="4" w:space="0" w:color="000000"/>
              <w:left w:val="single" w:sz="4" w:space="0" w:color="000000"/>
              <w:bottom w:val="single" w:sz="4" w:space="0" w:color="000000"/>
              <w:right w:val="single" w:sz="4" w:space="0" w:color="000000"/>
            </w:tcBorders>
            <w:hideMark/>
          </w:tcPr>
          <w:p w14:paraId="5F4877D7" w14:textId="77777777" w:rsidR="00C8570A" w:rsidRPr="00905B14" w:rsidRDefault="00C8570A" w:rsidP="00751C19">
            <w:pPr>
              <w:spacing w:after="0"/>
              <w:jc w:val="left"/>
              <w:rPr>
                <w:rFonts w:cs="Calibri"/>
              </w:rPr>
            </w:pPr>
            <w:r w:rsidRPr="00905B14">
              <w:rPr>
                <w:rFonts w:cs="Calibri"/>
              </w:rPr>
              <w:t>This field contains the unique identifier of the subscription associated with the APIM instance. In APIM, a subscription relates to the agreement to use an API and provides the primary means for authorization.</w:t>
            </w:r>
          </w:p>
        </w:tc>
        <w:tc>
          <w:tcPr>
            <w:tcW w:w="1214" w:type="dxa"/>
            <w:tcBorders>
              <w:top w:val="single" w:sz="4" w:space="0" w:color="000000"/>
              <w:left w:val="single" w:sz="4" w:space="0" w:color="000000"/>
              <w:bottom w:val="single" w:sz="4" w:space="0" w:color="000000"/>
              <w:right w:val="single" w:sz="4" w:space="0" w:color="000000"/>
            </w:tcBorders>
            <w:hideMark/>
          </w:tcPr>
          <w:p w14:paraId="7A2A4E4A"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440A6F42" w14:textId="77777777" w:rsidR="00C8570A" w:rsidRPr="00905B14" w:rsidRDefault="00C8570A" w:rsidP="00751C19">
            <w:pPr>
              <w:spacing w:after="0"/>
              <w:jc w:val="left"/>
              <w:rPr>
                <w:rFonts w:cs="Calibri"/>
              </w:rPr>
            </w:pPr>
            <w:r w:rsidRPr="00905B14">
              <w:rPr>
                <w:rFonts w:cs="Calibri"/>
              </w:rPr>
              <w:t>255</w:t>
            </w:r>
          </w:p>
        </w:tc>
      </w:tr>
      <w:tr w:rsidR="00C8570A" w:rsidRPr="00905B14" w14:paraId="6F4153DF" w14:textId="77777777" w:rsidTr="00751C19">
        <w:trPr>
          <w:trHeight w:val="284"/>
        </w:trPr>
        <w:tc>
          <w:tcPr>
            <w:tcW w:w="2141" w:type="dxa"/>
            <w:tcBorders>
              <w:top w:val="single" w:sz="4" w:space="0" w:color="000000"/>
              <w:left w:val="single" w:sz="4" w:space="0" w:color="000000"/>
              <w:bottom w:val="single" w:sz="4" w:space="0" w:color="000000"/>
              <w:right w:val="single" w:sz="4" w:space="0" w:color="000000"/>
            </w:tcBorders>
            <w:hideMark/>
          </w:tcPr>
          <w:p w14:paraId="43F16FFA" w14:textId="77777777" w:rsidR="00C8570A" w:rsidRPr="00905B14" w:rsidRDefault="00C8570A" w:rsidP="00751C19">
            <w:pPr>
              <w:spacing w:after="0"/>
              <w:jc w:val="left"/>
              <w:rPr>
                <w:rFonts w:cs="Calibri"/>
              </w:rPr>
            </w:pPr>
            <w:r w:rsidRPr="00905B14">
              <w:rPr>
                <w:rFonts w:cs="Calibri"/>
              </w:rPr>
              <w:t>ocp-apim-trace-location</w:t>
            </w:r>
          </w:p>
        </w:tc>
        <w:tc>
          <w:tcPr>
            <w:tcW w:w="8264" w:type="dxa"/>
            <w:tcBorders>
              <w:top w:val="single" w:sz="4" w:space="0" w:color="000000"/>
              <w:left w:val="single" w:sz="4" w:space="0" w:color="000000"/>
              <w:bottom w:val="single" w:sz="4" w:space="0" w:color="000000"/>
              <w:right w:val="single" w:sz="4" w:space="0" w:color="000000"/>
            </w:tcBorders>
            <w:hideMark/>
          </w:tcPr>
          <w:p w14:paraId="2061A2EA" w14:textId="77777777" w:rsidR="00C8570A" w:rsidRPr="00905B14" w:rsidRDefault="00C8570A" w:rsidP="00751C19">
            <w:pPr>
              <w:spacing w:after="0"/>
              <w:jc w:val="left"/>
              <w:rPr>
                <w:rFonts w:cs="Calibri"/>
              </w:rPr>
            </w:pPr>
            <w:r w:rsidRPr="00905B14">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214" w:type="dxa"/>
            <w:tcBorders>
              <w:top w:val="single" w:sz="4" w:space="0" w:color="000000"/>
              <w:left w:val="single" w:sz="4" w:space="0" w:color="000000"/>
              <w:bottom w:val="single" w:sz="4" w:space="0" w:color="000000"/>
              <w:right w:val="single" w:sz="4" w:space="0" w:color="000000"/>
            </w:tcBorders>
            <w:hideMark/>
          </w:tcPr>
          <w:p w14:paraId="5CB39D5C" w14:textId="77777777" w:rsidR="00C8570A" w:rsidRPr="00905B14" w:rsidRDefault="00C8570A" w:rsidP="00751C19">
            <w:pPr>
              <w:spacing w:after="0"/>
              <w:jc w:val="left"/>
              <w:rPr>
                <w:rFonts w:cs="Calibri"/>
              </w:rPr>
            </w:pPr>
            <w:r w:rsidRPr="00905B14">
              <w:rPr>
                <w:rFonts w:cs="Calibri"/>
              </w:rPr>
              <w:t>O-Public</w:t>
            </w:r>
          </w:p>
        </w:tc>
        <w:tc>
          <w:tcPr>
            <w:tcW w:w="971" w:type="dxa"/>
            <w:tcBorders>
              <w:top w:val="single" w:sz="4" w:space="0" w:color="000000"/>
              <w:left w:val="single" w:sz="4" w:space="0" w:color="000000"/>
              <w:bottom w:val="single" w:sz="4" w:space="0" w:color="000000"/>
              <w:right w:val="single" w:sz="4" w:space="0" w:color="000000"/>
            </w:tcBorders>
            <w:hideMark/>
          </w:tcPr>
          <w:p w14:paraId="71A8AEA8" w14:textId="77777777" w:rsidR="00C8570A" w:rsidRPr="00905B14" w:rsidRDefault="00C8570A" w:rsidP="00751C19">
            <w:pPr>
              <w:spacing w:after="0"/>
              <w:jc w:val="left"/>
              <w:rPr>
                <w:rFonts w:cs="Calibri"/>
              </w:rPr>
            </w:pPr>
            <w:r w:rsidRPr="00905B14">
              <w:rPr>
                <w:rFonts w:cs="Calibri"/>
              </w:rPr>
              <w:t>255</w:t>
            </w:r>
          </w:p>
        </w:tc>
      </w:tr>
    </w:tbl>
    <w:p w14:paraId="305090FE" w14:textId="77777777" w:rsidR="00D46524" w:rsidRPr="00905B14" w:rsidRDefault="00D46524" w:rsidP="00D46524">
      <w:pPr>
        <w:pStyle w:val="Heading3"/>
        <w:sectPr w:rsidR="00D46524" w:rsidRPr="00905B14" w:rsidSect="00CD7F33">
          <w:pgSz w:w="15840" w:h="20160" w:code="5"/>
          <w:pgMar w:top="1440" w:right="1440" w:bottom="1440" w:left="1440" w:header="720" w:footer="619" w:gutter="0"/>
          <w:cols w:space="720"/>
          <w:docGrid w:linePitch="360"/>
        </w:sectPr>
      </w:pPr>
    </w:p>
    <w:p w14:paraId="153159BE" w14:textId="0BE44E7F" w:rsidR="00A41DFB" w:rsidRPr="00905B14" w:rsidRDefault="00D46524" w:rsidP="00D46524">
      <w:pPr>
        <w:pStyle w:val="Heading3"/>
      </w:pPr>
      <w:r w:rsidRPr="00905B14">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8379"/>
        <w:gridCol w:w="1419"/>
        <w:gridCol w:w="952"/>
      </w:tblGrid>
      <w:tr w:rsidR="00D46524" w:rsidRPr="00905B14" w14:paraId="5CC1A73F" w14:textId="77777777" w:rsidTr="00D46524">
        <w:trPr>
          <w:trHeight w:val="346"/>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A7258C1" w14:textId="77777777" w:rsidR="00D46524" w:rsidRPr="00905B14" w:rsidRDefault="00D46524" w:rsidP="00D46524">
            <w:pPr>
              <w:spacing w:after="0"/>
              <w:jc w:val="left"/>
              <w:rPr>
                <w:rFonts w:cs="Calibri"/>
                <w:b/>
              </w:rPr>
            </w:pPr>
            <w:r w:rsidRPr="00905B14">
              <w:rPr>
                <w:rFonts w:cs="Calibri"/>
                <w:b/>
              </w:rPr>
              <w:t>Parameter</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FC390C5" w14:textId="77777777" w:rsidR="00D46524" w:rsidRPr="00905B14" w:rsidRDefault="00D46524" w:rsidP="00D46524">
            <w:pPr>
              <w:spacing w:after="0"/>
              <w:jc w:val="left"/>
              <w:rPr>
                <w:rFonts w:cs="Calibri"/>
                <w:b/>
              </w:rPr>
            </w:pPr>
            <w:r w:rsidRPr="00905B14">
              <w:rPr>
                <w:rFonts w:cs="Calibri"/>
                <w:b/>
              </w:rPr>
              <w:t>Description</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C95B94B" w14:textId="77777777" w:rsidR="00D46524" w:rsidRPr="00905B14" w:rsidRDefault="00D46524" w:rsidP="00D46524">
            <w:pPr>
              <w:spacing w:after="0"/>
              <w:jc w:val="left"/>
              <w:rPr>
                <w:rFonts w:cs="Calibri"/>
                <w:b/>
              </w:rPr>
            </w:pPr>
            <w:r w:rsidRPr="00905B14">
              <w:rPr>
                <w:rFonts w:cs="Calibri"/>
                <w:b/>
              </w:rPr>
              <w:t>M/O</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6F26962" w14:textId="77777777" w:rsidR="00D46524" w:rsidRPr="00905B14" w:rsidRDefault="00D46524" w:rsidP="00D46524">
            <w:pPr>
              <w:spacing w:after="0"/>
              <w:jc w:val="left"/>
              <w:rPr>
                <w:rFonts w:cs="Calibri"/>
                <w:b/>
              </w:rPr>
            </w:pPr>
            <w:r w:rsidRPr="00905B14">
              <w:rPr>
                <w:rFonts w:cs="Calibri"/>
                <w:b/>
              </w:rPr>
              <w:t>Type</w:t>
            </w:r>
          </w:p>
        </w:tc>
      </w:tr>
      <w:tr w:rsidR="00D46524" w:rsidRPr="00905B14" w14:paraId="143A589A" w14:textId="77777777" w:rsidTr="00D46524">
        <w:trPr>
          <w:trHeight w:val="233"/>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3A0324" w14:textId="77777777" w:rsidR="00D46524" w:rsidRPr="00905B14" w:rsidRDefault="00D46524" w:rsidP="00D46524">
            <w:pPr>
              <w:spacing w:after="0"/>
              <w:jc w:val="left"/>
              <w:rPr>
                <w:rFonts w:cs="Calibri"/>
              </w:rPr>
            </w:pPr>
            <w:r w:rsidRPr="00905B14">
              <w:rPr>
                <w:rFonts w:cs="Calibri"/>
              </w:rPr>
              <w:t>errorManagement</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73B18" w14:textId="77777777" w:rsidR="00D46524" w:rsidRPr="00905B14" w:rsidRDefault="00D46524" w:rsidP="00D46524">
            <w:pPr>
              <w:spacing w:after="0"/>
              <w:jc w:val="left"/>
              <w:rPr>
                <w:rFonts w:cs="Calibri"/>
              </w:rPr>
            </w:pPr>
            <w:r w:rsidRPr="00905B14">
              <w:rPr>
                <w:rFonts w:cs="Calibri"/>
              </w:rPr>
              <w:t>The object identifying the error. Provided only if there is an error.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C2D857" w14:textId="77777777" w:rsidR="00D46524" w:rsidRPr="00905B14" w:rsidRDefault="00D46524" w:rsidP="00D46524">
            <w:pPr>
              <w:spacing w:after="0"/>
              <w:jc w:val="left"/>
              <w:rPr>
                <w:rFonts w:cs="Calibri"/>
              </w:rPr>
            </w:pPr>
            <w:r w:rsidRPr="00905B14">
              <w:rPr>
                <w:rFonts w:cs="Calibri"/>
              </w:rPr>
              <w:t>O</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F26C87" w14:textId="77777777" w:rsidR="00D46524" w:rsidRPr="00905B14" w:rsidRDefault="00D46524" w:rsidP="00D46524">
            <w:pPr>
              <w:spacing w:after="0"/>
              <w:jc w:val="left"/>
              <w:rPr>
                <w:rFonts w:cs="Calibri"/>
              </w:rPr>
            </w:pPr>
            <w:r w:rsidRPr="00905B14">
              <w:rPr>
                <w:rFonts w:cs="Calibri"/>
              </w:rPr>
              <w:t>Object</w:t>
            </w:r>
          </w:p>
        </w:tc>
      </w:tr>
      <w:tr w:rsidR="00D46524" w:rsidRPr="00905B14" w14:paraId="677FB998"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65D275" w14:textId="77777777" w:rsidR="00D46524" w:rsidRPr="00905B14" w:rsidRDefault="00D46524" w:rsidP="00D46524">
            <w:pPr>
              <w:spacing w:after="0"/>
              <w:jc w:val="left"/>
              <w:rPr>
                <w:rFonts w:cs="Calibri"/>
              </w:rPr>
            </w:pPr>
            <w:r w:rsidRPr="00905B14">
              <w:rPr>
                <w:rFonts w:cs="Calibri"/>
              </w:rPr>
              <w:t>errorCode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47830E" w14:textId="77777777" w:rsidR="00D46524" w:rsidRPr="00905B14" w:rsidRDefault="00D46524" w:rsidP="00D46524">
            <w:pPr>
              <w:spacing w:after="0"/>
              <w:jc w:val="left"/>
              <w:rPr>
                <w:rFonts w:cs="Calibri"/>
              </w:rPr>
            </w:pPr>
            <w:r w:rsidRPr="00905B14">
              <w:rPr>
                <w:rFonts w:cs="Calibri"/>
              </w:rPr>
              <w:t>The numeric identifier of the error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7BA4E6"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1EC37" w14:textId="77777777" w:rsidR="00D46524" w:rsidRPr="00905B14" w:rsidRDefault="00D46524" w:rsidP="00D46524">
            <w:pPr>
              <w:spacing w:after="0"/>
              <w:jc w:val="left"/>
              <w:rPr>
                <w:rFonts w:cs="Calibri"/>
              </w:rPr>
            </w:pPr>
            <w:r w:rsidRPr="00905B14">
              <w:rPr>
                <w:rFonts w:cs="Calibri"/>
              </w:rPr>
              <w:t>String</w:t>
            </w:r>
          </w:p>
        </w:tc>
      </w:tr>
      <w:tr w:rsidR="00D46524" w:rsidRPr="00905B14" w14:paraId="51B1FB6A"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FFDE3B" w14:textId="77777777" w:rsidR="00D46524" w:rsidRPr="00905B14" w:rsidRDefault="00D46524" w:rsidP="00D46524">
            <w:pPr>
              <w:spacing w:after="0"/>
              <w:jc w:val="left"/>
              <w:rPr>
                <w:rFonts w:cs="Calibri"/>
              </w:rPr>
            </w:pPr>
            <w:r w:rsidRPr="00905B14">
              <w:rPr>
                <w:rFonts w:cs="Calibri"/>
              </w:rPr>
              <w:t>errorDescription</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D3807" w14:textId="77777777" w:rsidR="00D46524" w:rsidRPr="00905B14" w:rsidRDefault="00D46524" w:rsidP="00D46524">
            <w:pPr>
              <w:spacing w:after="0"/>
              <w:jc w:val="left"/>
              <w:rPr>
                <w:rFonts w:cs="Calibri"/>
              </w:rPr>
            </w:pPr>
            <w:r w:rsidRPr="00905B14">
              <w:rPr>
                <w:rFonts w:cs="Calibri"/>
              </w:rPr>
              <w:t>Alphanumeric explanation of the error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B4008"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B4446D" w14:textId="77777777" w:rsidR="00D46524" w:rsidRPr="00905B14" w:rsidRDefault="00D46524" w:rsidP="00D46524">
            <w:pPr>
              <w:spacing w:after="0"/>
              <w:jc w:val="left"/>
              <w:rPr>
                <w:rFonts w:cs="Calibri"/>
              </w:rPr>
            </w:pPr>
            <w:r w:rsidRPr="00905B14">
              <w:rPr>
                <w:rFonts w:cs="Calibri"/>
              </w:rPr>
              <w:t>String</w:t>
            </w:r>
          </w:p>
        </w:tc>
      </w:tr>
      <w:tr w:rsidR="00D46524" w:rsidRPr="00905B14" w14:paraId="280565C1" w14:textId="77777777" w:rsidTr="00D46524">
        <w:trPr>
          <w:trHeight w:val="385"/>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06E7FA" w14:textId="77777777" w:rsidR="00D46524" w:rsidRPr="00905B14" w:rsidRDefault="00D46524" w:rsidP="00D46524">
            <w:pPr>
              <w:spacing w:after="0"/>
              <w:jc w:val="left"/>
              <w:rPr>
                <w:rFonts w:cs="Calibri"/>
              </w:rPr>
            </w:pPr>
            <w:r w:rsidRPr="00905B14">
              <w:rPr>
                <w:rFonts w:cs="Calibri"/>
              </w:rPr>
              <w:t>Services</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FE2CD4" w14:textId="77777777" w:rsidR="00D46524" w:rsidRPr="00905B14" w:rsidRDefault="00D46524" w:rsidP="00D46524">
            <w:pPr>
              <w:spacing w:after="0"/>
              <w:jc w:val="left"/>
              <w:rPr>
                <w:rFonts w:cs="Calibri"/>
              </w:rPr>
            </w:pPr>
            <w:r w:rsidRPr="00905B14">
              <w:rPr>
                <w:rFonts w:cs="Calibri"/>
              </w:rPr>
              <w:t>List of the created Service&lt;s&gt;</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0A6DAC" w14:textId="77777777" w:rsidR="00D46524" w:rsidRPr="00905B14" w:rsidRDefault="00D46524" w:rsidP="00D46524">
            <w:pPr>
              <w:spacing w:after="0"/>
              <w:jc w:val="left"/>
              <w:rPr>
                <w:rFonts w:cs="Calibri"/>
              </w:rPr>
            </w:pPr>
            <w:r w:rsidRPr="00905B14">
              <w:rPr>
                <w:rFonts w:cs="Calibri"/>
              </w:rPr>
              <w:t>O</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1E4337" w14:textId="77777777" w:rsidR="00D46524" w:rsidRPr="00905B14" w:rsidRDefault="00D46524" w:rsidP="00D46524">
            <w:pPr>
              <w:spacing w:after="0"/>
              <w:jc w:val="left"/>
              <w:rPr>
                <w:rFonts w:cs="Calibri"/>
              </w:rPr>
            </w:pPr>
            <w:r w:rsidRPr="00905B14">
              <w:rPr>
                <w:rFonts w:cs="Calibri"/>
              </w:rPr>
              <w:t>List</w:t>
            </w:r>
          </w:p>
        </w:tc>
      </w:tr>
      <w:tr w:rsidR="00D46524" w:rsidRPr="00905B14" w14:paraId="542F05AF"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1D6F9B" w14:textId="77777777" w:rsidR="00D46524" w:rsidRPr="00905B14" w:rsidRDefault="00D46524" w:rsidP="00D46524">
            <w:pPr>
              <w:spacing w:after="0"/>
              <w:jc w:val="left"/>
              <w:rPr>
                <w:rFonts w:cs="Calibri"/>
              </w:rPr>
            </w:pPr>
            <w:r w:rsidRPr="00905B14">
              <w:rPr>
                <w:rFonts w:cs="Calibri"/>
              </w:rPr>
              <w:t>assetHierarchyLevel</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F8CFC" w14:textId="77777777" w:rsidR="00D46524" w:rsidRPr="00905B14" w:rsidRDefault="00D46524" w:rsidP="00D46524">
            <w:pPr>
              <w:spacing w:after="0"/>
              <w:jc w:val="left"/>
              <w:rPr>
                <w:rFonts w:cs="Calibri"/>
              </w:rPr>
            </w:pPr>
            <w:r w:rsidRPr="00905B14">
              <w:rPr>
                <w:rFonts w:cs="Calibri"/>
              </w:rPr>
              <w:t xml:space="preserve">Returns the Level (plant, unit, system, sub-system) of the timeseries of KPI and parameter </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E08D2A"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947A92" w14:textId="77777777" w:rsidR="00D46524" w:rsidRPr="00905B14" w:rsidRDefault="00D46524" w:rsidP="00D46524">
            <w:pPr>
              <w:spacing w:after="0"/>
              <w:jc w:val="left"/>
              <w:rPr>
                <w:rFonts w:cs="Calibri"/>
              </w:rPr>
            </w:pPr>
            <w:r w:rsidRPr="00905B14">
              <w:rPr>
                <w:rFonts w:cs="Calibri"/>
              </w:rPr>
              <w:t>String</w:t>
            </w:r>
          </w:p>
        </w:tc>
      </w:tr>
      <w:tr w:rsidR="00D46524" w:rsidRPr="00905B14" w14:paraId="15F5064A"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F9F1D4" w14:textId="77777777" w:rsidR="00D46524" w:rsidRPr="00905B14" w:rsidRDefault="00D46524" w:rsidP="00D46524">
            <w:pPr>
              <w:spacing w:after="0"/>
              <w:jc w:val="left"/>
              <w:rPr>
                <w:rFonts w:cs="Calibri"/>
              </w:rPr>
            </w:pPr>
            <w:r w:rsidRPr="00905B14">
              <w:rPr>
                <w:rFonts w:cs="Calibri"/>
              </w:rPr>
              <w:t>computationtrigger</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BF1108" w14:textId="77777777" w:rsidR="00D46524" w:rsidRPr="00905B14" w:rsidRDefault="00D46524" w:rsidP="00D46524">
            <w:pPr>
              <w:spacing w:after="0"/>
              <w:jc w:val="left"/>
              <w:rPr>
                <w:rFonts w:cs="Calibri"/>
              </w:rPr>
            </w:pPr>
            <w:r w:rsidRPr="00905B14">
              <w:rPr>
                <w:rFonts w:cs="Calibri"/>
              </w:rPr>
              <w:t>Returns whenever any computation is getting triggered. For example, Time-based.</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FD3088"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B95F7" w14:textId="77777777" w:rsidR="00D46524" w:rsidRPr="00905B14" w:rsidRDefault="00D46524" w:rsidP="00D46524">
            <w:pPr>
              <w:spacing w:after="0"/>
              <w:jc w:val="left"/>
              <w:rPr>
                <w:rFonts w:cs="Calibri"/>
              </w:rPr>
            </w:pPr>
            <w:r w:rsidRPr="00905B14">
              <w:rPr>
                <w:rFonts w:cs="Calibri"/>
              </w:rPr>
              <w:t>String</w:t>
            </w:r>
          </w:p>
        </w:tc>
      </w:tr>
      <w:tr w:rsidR="00D46524" w:rsidRPr="00905B14" w14:paraId="404E480D"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FF0B8A" w14:textId="77777777" w:rsidR="00D46524" w:rsidRPr="00905B14" w:rsidRDefault="00D46524" w:rsidP="00D46524">
            <w:pPr>
              <w:spacing w:after="0"/>
              <w:jc w:val="left"/>
              <w:rPr>
                <w:rFonts w:cs="Calibri"/>
              </w:rPr>
            </w:pPr>
            <w:r w:rsidRPr="00905B14">
              <w:rPr>
                <w:rFonts w:cs="Calibri"/>
              </w:rPr>
              <w:t>department</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6A91FD" w14:textId="3A4D2B22" w:rsidR="00D46524" w:rsidRPr="00905B14" w:rsidRDefault="00D46524" w:rsidP="00D46524">
            <w:pPr>
              <w:spacing w:after="0"/>
              <w:jc w:val="left"/>
              <w:rPr>
                <w:rFonts w:cs="Calibri"/>
              </w:rPr>
            </w:pPr>
            <w:r w:rsidRPr="00905B14">
              <w:rPr>
                <w:rFonts w:cs="Calibri"/>
              </w:rPr>
              <w:t xml:space="preserve">Contains </w:t>
            </w:r>
            <w:r w:rsidR="004E0E5A" w:rsidRPr="00905B14">
              <w:rPr>
                <w:rFonts w:cs="Calibri"/>
              </w:rPr>
              <w:t>"</w:t>
            </w:r>
            <w:r w:rsidRPr="00905B14">
              <w:rPr>
                <w:rFonts w:cs="Calibri"/>
              </w:rPr>
              <w:t>departmentId</w:t>
            </w:r>
            <w:r w:rsidR="004E0E5A" w:rsidRPr="00905B14">
              <w:rPr>
                <w:rFonts w:cs="Calibri"/>
              </w:rPr>
              <w:t>"</w:t>
            </w:r>
            <w:r w:rsidRPr="00905B14">
              <w:rPr>
                <w:rFonts w:cs="Calibri"/>
              </w:rPr>
              <w:t xml:space="preserve"> and </w:t>
            </w:r>
            <w:r w:rsidR="004E0E5A" w:rsidRPr="00905B14">
              <w:rPr>
                <w:rFonts w:cs="Calibri"/>
              </w:rPr>
              <w:t>"</w:t>
            </w:r>
            <w:r w:rsidRPr="00905B14">
              <w:rPr>
                <w:rFonts w:cs="Calibri"/>
              </w:rPr>
              <w:t>departmentName</w:t>
            </w:r>
            <w:r w:rsidR="004E0E5A" w:rsidRPr="00905B14">
              <w:rPr>
                <w:rFonts w:cs="Calibri"/>
              </w:rPr>
              <w:t>"</w:t>
            </w:r>
            <w:r w:rsidRPr="00905B14">
              <w:rPr>
                <w:rFonts w:cs="Calibri"/>
              </w:rPr>
              <w:t>. Each KPI is assigned a department based on its relevancy to the department</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6F5D46"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9E90D" w14:textId="77777777" w:rsidR="00D46524" w:rsidRPr="00905B14" w:rsidRDefault="00D46524" w:rsidP="00D46524">
            <w:pPr>
              <w:spacing w:after="0"/>
              <w:jc w:val="left"/>
              <w:rPr>
                <w:rFonts w:cs="Calibri"/>
              </w:rPr>
            </w:pPr>
            <w:r w:rsidRPr="00905B14">
              <w:rPr>
                <w:rFonts w:cs="Calibri"/>
              </w:rPr>
              <w:t>String</w:t>
            </w:r>
          </w:p>
        </w:tc>
      </w:tr>
      <w:tr w:rsidR="00D46524" w:rsidRPr="00905B14" w14:paraId="13F40D27" w14:textId="77777777" w:rsidTr="00D46524">
        <w:trPr>
          <w:trHeight w:val="353"/>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2EFAA2" w14:textId="77777777" w:rsidR="00D46524" w:rsidRPr="00905B14" w:rsidRDefault="00D46524" w:rsidP="00D46524">
            <w:pPr>
              <w:spacing w:after="0"/>
              <w:jc w:val="left"/>
              <w:rPr>
                <w:rFonts w:cs="Calibri"/>
              </w:rPr>
            </w:pPr>
            <w:r w:rsidRPr="00905B14">
              <w:rPr>
                <w:rFonts w:cs="Calibri"/>
              </w:rPr>
              <w:t>frequency</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51DF83" w14:textId="77777777" w:rsidR="00D46524" w:rsidRPr="00905B14" w:rsidRDefault="00D46524" w:rsidP="00D46524">
            <w:pPr>
              <w:spacing w:after="0"/>
              <w:jc w:val="left"/>
              <w:rPr>
                <w:rFonts w:cs="Calibri"/>
              </w:rPr>
            </w:pPr>
            <w:r w:rsidRPr="00905B14">
              <w:rPr>
                <w:rFonts w:cs="Calibri"/>
              </w:rPr>
              <w:t>Frequency of KPI calculation e.g., 5min,10min,15min,30min</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F86315"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FDE2D6" w14:textId="77777777" w:rsidR="00D46524" w:rsidRPr="00905B14" w:rsidRDefault="00D46524" w:rsidP="00D46524">
            <w:pPr>
              <w:spacing w:after="0"/>
              <w:jc w:val="left"/>
              <w:rPr>
                <w:rFonts w:cs="Calibri"/>
              </w:rPr>
            </w:pPr>
            <w:r w:rsidRPr="00905B14">
              <w:rPr>
                <w:rFonts w:cs="Calibri"/>
              </w:rPr>
              <w:t>String</w:t>
            </w:r>
          </w:p>
        </w:tc>
      </w:tr>
      <w:tr w:rsidR="00D46524" w:rsidRPr="00905B14" w14:paraId="3AFCF17F"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949BE" w14:textId="77777777" w:rsidR="00D46524" w:rsidRPr="00905B14" w:rsidRDefault="00D46524" w:rsidP="00D46524">
            <w:pPr>
              <w:spacing w:after="0"/>
              <w:jc w:val="left"/>
              <w:rPr>
                <w:rFonts w:cs="Calibri"/>
              </w:rPr>
            </w:pPr>
            <w:r w:rsidRPr="00905B14">
              <w:rPr>
                <w:rFonts w:cs="Calibri"/>
              </w:rPr>
              <w:t>name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EB6D2" w14:textId="77777777" w:rsidR="00D46524" w:rsidRPr="00905B14" w:rsidRDefault="00D46524" w:rsidP="00D46524">
            <w:pPr>
              <w:spacing w:after="0"/>
              <w:jc w:val="left"/>
              <w:rPr>
                <w:rFonts w:cs="Calibri"/>
              </w:rPr>
            </w:pPr>
            <w:r w:rsidRPr="00905B14">
              <w:rPr>
                <w:rFonts w:cs="Calibri"/>
              </w:rPr>
              <w:t xml:space="preserve">Timeseries external ID </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3863FD"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60C89D" w14:textId="77777777" w:rsidR="00D46524" w:rsidRPr="00905B14" w:rsidRDefault="00D46524" w:rsidP="00D46524">
            <w:pPr>
              <w:spacing w:after="0"/>
              <w:jc w:val="left"/>
              <w:rPr>
                <w:rFonts w:cs="Calibri"/>
              </w:rPr>
            </w:pPr>
            <w:r w:rsidRPr="00905B14">
              <w:rPr>
                <w:rFonts w:cs="Calibri"/>
              </w:rPr>
              <w:t>String</w:t>
            </w:r>
          </w:p>
        </w:tc>
      </w:tr>
      <w:tr w:rsidR="00D46524" w:rsidRPr="00905B14" w14:paraId="77C021A4"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C97366" w14:textId="77777777" w:rsidR="00D46524" w:rsidRPr="00905B14" w:rsidRDefault="00D46524" w:rsidP="00D46524">
            <w:pPr>
              <w:spacing w:after="0"/>
              <w:jc w:val="left"/>
              <w:rPr>
                <w:rFonts w:cs="Calibri"/>
              </w:rPr>
            </w:pPr>
            <w:r w:rsidRPr="00905B14">
              <w:rPr>
                <w:rFonts w:cs="Calibri"/>
              </w:rPr>
              <w:t>plantname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5CD6DD" w14:textId="77777777" w:rsidR="00D46524" w:rsidRPr="00905B14" w:rsidRDefault="00D46524" w:rsidP="00D46524">
            <w:pPr>
              <w:spacing w:after="0"/>
              <w:jc w:val="left"/>
              <w:rPr>
                <w:rFonts w:cs="Calibri"/>
              </w:rPr>
            </w:pPr>
            <w:r w:rsidRPr="00905B14">
              <w:rPr>
                <w:rFonts w:cs="Calibri"/>
              </w:rPr>
              <w:t>Name of the parent plantname (e.g., C-B1-G1-R1-F1)</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ABA8B5" w14:textId="77777777" w:rsidR="00D46524" w:rsidRPr="00905B14" w:rsidRDefault="00D46524" w:rsidP="00D46524">
            <w:pPr>
              <w:spacing w:after="0"/>
              <w:jc w:val="left"/>
              <w:rPr>
                <w:rFonts w:cs="Calibri"/>
              </w:rPr>
            </w:pPr>
            <w:r w:rsidRPr="00905B14">
              <w:rPr>
                <w:rFonts w:cs="Calibri"/>
              </w:rPr>
              <w:t xml:space="preserve">M </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743273" w14:textId="77777777" w:rsidR="00D46524" w:rsidRPr="00905B14" w:rsidRDefault="00D46524" w:rsidP="00D46524">
            <w:pPr>
              <w:spacing w:after="0"/>
              <w:jc w:val="left"/>
              <w:rPr>
                <w:rFonts w:cs="Calibri"/>
              </w:rPr>
            </w:pPr>
            <w:r w:rsidRPr="00905B14">
              <w:rPr>
                <w:rFonts w:cs="Calibri"/>
              </w:rPr>
              <w:t>String</w:t>
            </w:r>
          </w:p>
        </w:tc>
      </w:tr>
      <w:tr w:rsidR="00D46524" w:rsidRPr="00905B14" w14:paraId="2B42F81C"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D795CE" w14:textId="77777777" w:rsidR="00D46524" w:rsidRPr="00905B14" w:rsidRDefault="00D46524" w:rsidP="00D46524">
            <w:pPr>
              <w:spacing w:after="0"/>
              <w:jc w:val="left"/>
              <w:rPr>
                <w:rFonts w:cs="Calibri"/>
              </w:rPr>
            </w:pPr>
            <w:r w:rsidRPr="00905B14">
              <w:rPr>
                <w:rFonts w:cs="Calibri"/>
              </w:rPr>
              <w:t>role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9AB1D1" w14:textId="4F21095B" w:rsidR="00D46524" w:rsidRPr="00905B14" w:rsidRDefault="00D46524" w:rsidP="00D46524">
            <w:pPr>
              <w:spacing w:after="0"/>
              <w:jc w:val="left"/>
              <w:rPr>
                <w:rFonts w:cs="Calibri"/>
              </w:rPr>
            </w:pPr>
            <w:r w:rsidRPr="00905B14">
              <w:rPr>
                <w:rFonts w:cs="Calibri"/>
              </w:rPr>
              <w:t xml:space="preserve">Contains </w:t>
            </w:r>
            <w:r w:rsidR="004E0E5A" w:rsidRPr="00905B14">
              <w:rPr>
                <w:rFonts w:cs="Calibri"/>
              </w:rPr>
              <w:t>"</w:t>
            </w:r>
            <w:r w:rsidRPr="00905B14">
              <w:rPr>
                <w:rFonts w:cs="Calibri"/>
              </w:rPr>
              <w:t>roleId</w:t>
            </w:r>
            <w:r w:rsidR="004E0E5A" w:rsidRPr="00905B14">
              <w:rPr>
                <w:rFonts w:cs="Calibri"/>
              </w:rPr>
              <w:t>"</w:t>
            </w:r>
            <w:r w:rsidRPr="00905B14">
              <w:rPr>
                <w:rFonts w:cs="Calibri"/>
              </w:rPr>
              <w:t xml:space="preserve"> and </w:t>
            </w:r>
            <w:r w:rsidR="004E0E5A" w:rsidRPr="00905B14">
              <w:rPr>
                <w:rFonts w:cs="Calibri"/>
              </w:rPr>
              <w:t>"</w:t>
            </w:r>
            <w:r w:rsidRPr="00905B14">
              <w:rPr>
                <w:rFonts w:cs="Calibri"/>
              </w:rPr>
              <w:t>roleName</w:t>
            </w:r>
            <w:r w:rsidR="004E0E5A" w:rsidRPr="00905B14">
              <w:rPr>
                <w:rFonts w:cs="Calibri"/>
              </w:rPr>
              <w:t>"</w:t>
            </w:r>
            <w:r w:rsidRPr="00905B14">
              <w:rPr>
                <w:rFonts w:cs="Calibri"/>
              </w:rPr>
              <w:t xml:space="preserve">. Represent the Owner role assigned to the KPI in the KPI hierarchy </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A45853"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D20DF" w14:textId="77777777" w:rsidR="00D46524" w:rsidRPr="00905B14" w:rsidRDefault="00D46524" w:rsidP="00D46524">
            <w:pPr>
              <w:spacing w:after="0"/>
              <w:jc w:val="left"/>
              <w:rPr>
                <w:rFonts w:cs="Calibri"/>
              </w:rPr>
            </w:pPr>
            <w:r w:rsidRPr="00905B14">
              <w:rPr>
                <w:rFonts w:cs="Calibri"/>
              </w:rPr>
              <w:t xml:space="preserve">String </w:t>
            </w:r>
          </w:p>
        </w:tc>
      </w:tr>
      <w:tr w:rsidR="00D46524" w:rsidRPr="00905B14" w14:paraId="1F2F15C8"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350FA1" w14:textId="77777777" w:rsidR="00D46524" w:rsidRPr="00905B14" w:rsidRDefault="00D46524" w:rsidP="00D46524">
            <w:pPr>
              <w:spacing w:after="0"/>
              <w:jc w:val="left"/>
              <w:rPr>
                <w:rFonts w:cs="Calibri"/>
              </w:rPr>
            </w:pPr>
            <w:r w:rsidRPr="00905B14">
              <w:rPr>
                <w:rFonts w:cs="Calibri"/>
              </w:rPr>
              <w:t>type</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57BF0" w14:textId="735AEEF3" w:rsidR="00D46524" w:rsidRPr="00905B14" w:rsidRDefault="00D46524" w:rsidP="00D46524">
            <w:pPr>
              <w:spacing w:after="0"/>
              <w:jc w:val="left"/>
              <w:rPr>
                <w:rFonts w:cs="Calibri"/>
              </w:rPr>
            </w:pPr>
            <w:r w:rsidRPr="00905B14">
              <w:rPr>
                <w:rFonts w:cs="Calibri"/>
              </w:rPr>
              <w:t>Displays the type whether it is of type KPI or parameter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9087F9"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BD1081" w14:textId="77777777" w:rsidR="00D46524" w:rsidRPr="00905B14" w:rsidRDefault="00D46524" w:rsidP="00D46524">
            <w:pPr>
              <w:spacing w:after="0"/>
              <w:jc w:val="left"/>
              <w:rPr>
                <w:rFonts w:cs="Calibri"/>
              </w:rPr>
            </w:pPr>
            <w:r w:rsidRPr="00905B14">
              <w:rPr>
                <w:rFonts w:cs="Calibri"/>
              </w:rPr>
              <w:t xml:space="preserve">String </w:t>
            </w:r>
          </w:p>
        </w:tc>
      </w:tr>
      <w:tr w:rsidR="00D46524" w:rsidRPr="00905B14" w14:paraId="0F781C22" w14:textId="77777777" w:rsidTr="00D46524">
        <w:trPr>
          <w:trHeight w:val="284"/>
        </w:trPr>
        <w:tc>
          <w:tcPr>
            <w:tcW w:w="21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63694D" w14:textId="77777777" w:rsidR="00D46524" w:rsidRPr="00905B14" w:rsidRDefault="00D46524" w:rsidP="00D46524">
            <w:pPr>
              <w:spacing w:after="0"/>
              <w:jc w:val="left"/>
              <w:rPr>
                <w:rFonts w:cs="Calibri"/>
              </w:rPr>
            </w:pPr>
            <w:r w:rsidRPr="00905B14">
              <w:rPr>
                <w:rFonts w:cs="Calibri"/>
              </w:rPr>
              <w:t>uid</w:t>
            </w:r>
          </w:p>
        </w:tc>
        <w:tc>
          <w:tcPr>
            <w:tcW w:w="82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CBB266" w14:textId="77777777" w:rsidR="00D46524" w:rsidRPr="00905B14" w:rsidRDefault="00D46524" w:rsidP="00D46524">
            <w:pPr>
              <w:spacing w:after="0"/>
              <w:jc w:val="left"/>
              <w:rPr>
                <w:rFonts w:cs="Calibri"/>
              </w:rPr>
            </w:pPr>
            <w:r w:rsidRPr="00905B14">
              <w:rPr>
                <w:rFonts w:cs="Calibri"/>
              </w:rPr>
              <w:t>unique identity only for KPI that is created by the user</w:t>
            </w:r>
          </w:p>
        </w:tc>
        <w:tc>
          <w:tcPr>
            <w:tcW w:w="140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7BD9B" w14:textId="77777777" w:rsidR="00D46524" w:rsidRPr="00905B14" w:rsidRDefault="00D46524" w:rsidP="00D46524">
            <w:pPr>
              <w:spacing w:after="0"/>
              <w:jc w:val="left"/>
              <w:rPr>
                <w:rFonts w:cs="Calibri"/>
              </w:rPr>
            </w:pPr>
            <w:r w:rsidRPr="00905B14">
              <w:rPr>
                <w:rFonts w:cs="Calibri"/>
              </w:rPr>
              <w:t>M</w:t>
            </w:r>
          </w:p>
        </w:tc>
        <w:tc>
          <w:tcPr>
            <w:tcW w:w="9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81D940" w14:textId="77777777" w:rsidR="00D46524" w:rsidRPr="00905B14" w:rsidRDefault="00D46524" w:rsidP="00D46524">
            <w:pPr>
              <w:spacing w:after="0"/>
              <w:jc w:val="left"/>
              <w:rPr>
                <w:rFonts w:cs="Calibri"/>
              </w:rPr>
            </w:pPr>
            <w:r w:rsidRPr="00905B14">
              <w:rPr>
                <w:rFonts w:cs="Calibri"/>
              </w:rPr>
              <w:t xml:space="preserve">String </w:t>
            </w:r>
          </w:p>
        </w:tc>
      </w:tr>
    </w:tbl>
    <w:p w14:paraId="30B9642E" w14:textId="1BE40586" w:rsidR="00A41DFB" w:rsidRPr="00905B14" w:rsidRDefault="00D46524" w:rsidP="00D46524">
      <w:pPr>
        <w:pStyle w:val="Heading3"/>
      </w:pPr>
      <w:r w:rsidRPr="00905B14">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1192"/>
      </w:tblGrid>
      <w:tr w:rsidR="00D46524" w:rsidRPr="00905B14" w14:paraId="7F252FF9" w14:textId="77777777">
        <w:trPr>
          <w:trHeight w:val="219"/>
          <w:jc w:val="center"/>
        </w:trPr>
        <w:tc>
          <w:tcPr>
            <w:tcW w:w="170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C552712" w14:textId="77777777" w:rsidR="00D46524" w:rsidRPr="00905B14" w:rsidRDefault="00D46524" w:rsidP="00D46524">
            <w:pPr>
              <w:rPr>
                <w:b/>
              </w:rPr>
            </w:pPr>
            <w:r w:rsidRPr="00905B14">
              <w:rPr>
                <w:b/>
              </w:rPr>
              <w:t>HTTP Code</w:t>
            </w:r>
          </w:p>
        </w:tc>
        <w:tc>
          <w:tcPr>
            <w:tcW w:w="108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9C895BC" w14:textId="77777777" w:rsidR="00D46524" w:rsidRPr="00905B14" w:rsidRDefault="00D46524" w:rsidP="00D46524">
            <w:pPr>
              <w:rPr>
                <w:b/>
              </w:rPr>
            </w:pPr>
            <w:r w:rsidRPr="00905B14">
              <w:rPr>
                <w:b/>
              </w:rPr>
              <w:t>Result Description</w:t>
            </w:r>
          </w:p>
        </w:tc>
      </w:tr>
      <w:tr w:rsidR="00D46524" w:rsidRPr="00905B14" w14:paraId="43804F36" w14:textId="77777777">
        <w:trPr>
          <w:trHeight w:val="219"/>
          <w:jc w:val="center"/>
        </w:trPr>
        <w:tc>
          <w:tcPr>
            <w:tcW w:w="1709" w:type="dxa"/>
            <w:tcBorders>
              <w:top w:val="single" w:sz="4" w:space="0" w:color="000000"/>
              <w:left w:val="single" w:sz="4" w:space="0" w:color="000000"/>
              <w:bottom w:val="single" w:sz="4" w:space="0" w:color="000000"/>
              <w:right w:val="single" w:sz="4" w:space="0" w:color="000000"/>
            </w:tcBorders>
            <w:hideMark/>
          </w:tcPr>
          <w:p w14:paraId="50AE6C20" w14:textId="77777777" w:rsidR="00D46524" w:rsidRPr="00905B14" w:rsidRDefault="00D46524" w:rsidP="00D46524">
            <w:r w:rsidRPr="00905B14">
              <w:t>200</w:t>
            </w:r>
          </w:p>
        </w:tc>
        <w:tc>
          <w:tcPr>
            <w:tcW w:w="10881" w:type="dxa"/>
            <w:tcBorders>
              <w:top w:val="single" w:sz="4" w:space="0" w:color="000000"/>
              <w:left w:val="single" w:sz="4" w:space="0" w:color="000000"/>
              <w:bottom w:val="single" w:sz="4" w:space="0" w:color="000000"/>
              <w:right w:val="single" w:sz="4" w:space="0" w:color="000000"/>
            </w:tcBorders>
            <w:hideMark/>
          </w:tcPr>
          <w:p w14:paraId="4E76ED74" w14:textId="77777777" w:rsidR="00D46524" w:rsidRPr="00905B14" w:rsidRDefault="00D46524" w:rsidP="00D46524">
            <w:r w:rsidRPr="00905B14">
              <w:t>Service executed successfully</w:t>
            </w:r>
          </w:p>
        </w:tc>
      </w:tr>
    </w:tbl>
    <w:p w14:paraId="29B0DFE8" w14:textId="11A7E158" w:rsidR="00333B61" w:rsidRPr="00905B14" w:rsidRDefault="00D46524" w:rsidP="00D46524">
      <w:pPr>
        <w:pStyle w:val="Heading3"/>
      </w:pPr>
      <w:r w:rsidRPr="00905B14">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3"/>
        <w:gridCol w:w="3134"/>
        <w:gridCol w:w="8033"/>
      </w:tblGrid>
      <w:tr w:rsidR="00D46524" w:rsidRPr="00905B14" w14:paraId="6033D693" w14:textId="77777777">
        <w:trPr>
          <w:trHeight w:val="219"/>
          <w:jc w:val="center"/>
        </w:trPr>
        <w:tc>
          <w:tcPr>
            <w:tcW w:w="1733"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56FC4E8" w14:textId="77777777" w:rsidR="00D46524" w:rsidRPr="00905B14" w:rsidRDefault="00D46524" w:rsidP="00D46524">
            <w:pPr>
              <w:rPr>
                <w:b/>
              </w:rPr>
            </w:pPr>
            <w:r w:rsidRPr="00905B14">
              <w:rPr>
                <w:b/>
              </w:rPr>
              <w:t>HTTP Code</w:t>
            </w:r>
          </w:p>
        </w:tc>
        <w:tc>
          <w:tcPr>
            <w:tcW w:w="3047"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BE1BD5D" w14:textId="77777777" w:rsidR="00D46524" w:rsidRPr="00905B14" w:rsidRDefault="00D46524" w:rsidP="00D46524">
            <w:pPr>
              <w:rPr>
                <w:b/>
              </w:rPr>
            </w:pPr>
            <w:r w:rsidRPr="00905B14">
              <w:rPr>
                <w:b/>
              </w:rPr>
              <w:t>Error Code</w:t>
            </w:r>
          </w:p>
        </w:tc>
        <w:tc>
          <w:tcPr>
            <w:tcW w:w="781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E2A84C2" w14:textId="77777777" w:rsidR="00D46524" w:rsidRPr="00905B14" w:rsidRDefault="00D46524" w:rsidP="00D46524">
            <w:pPr>
              <w:rPr>
                <w:b/>
              </w:rPr>
            </w:pPr>
            <w:r w:rsidRPr="00905B14">
              <w:rPr>
                <w:b/>
              </w:rPr>
              <w:t>Error Description</w:t>
            </w:r>
          </w:p>
        </w:tc>
      </w:tr>
      <w:tr w:rsidR="00D46524" w:rsidRPr="00905B14" w14:paraId="76E1A9DB" w14:textId="77777777">
        <w:trPr>
          <w:trHeight w:val="219"/>
          <w:jc w:val="center"/>
        </w:trPr>
        <w:tc>
          <w:tcPr>
            <w:tcW w:w="1733" w:type="dxa"/>
            <w:tcBorders>
              <w:top w:val="single" w:sz="4" w:space="0" w:color="000000"/>
              <w:left w:val="single" w:sz="4" w:space="0" w:color="000000"/>
              <w:bottom w:val="single" w:sz="4" w:space="0" w:color="000000"/>
              <w:right w:val="single" w:sz="4" w:space="0" w:color="000000"/>
            </w:tcBorders>
            <w:vAlign w:val="center"/>
            <w:hideMark/>
          </w:tcPr>
          <w:p w14:paraId="3FBBA5E9" w14:textId="77777777" w:rsidR="00D46524" w:rsidRPr="00905B14" w:rsidRDefault="00D46524" w:rsidP="00D46524">
            <w:r w:rsidRPr="00905B14">
              <w:t>500</w:t>
            </w:r>
          </w:p>
        </w:tc>
        <w:tc>
          <w:tcPr>
            <w:tcW w:w="3047" w:type="dxa"/>
            <w:tcBorders>
              <w:top w:val="single" w:sz="4" w:space="0" w:color="000000"/>
              <w:left w:val="single" w:sz="4" w:space="0" w:color="000000"/>
              <w:bottom w:val="single" w:sz="4" w:space="0" w:color="000000"/>
              <w:right w:val="single" w:sz="4" w:space="0" w:color="000000"/>
            </w:tcBorders>
            <w:vAlign w:val="center"/>
            <w:hideMark/>
          </w:tcPr>
          <w:p w14:paraId="1CD8B3B0" w14:textId="77777777" w:rsidR="00D46524" w:rsidRPr="00905B14" w:rsidRDefault="00D46524" w:rsidP="00D46524">
            <w:r w:rsidRPr="00905B14">
              <w:t>500</w:t>
            </w:r>
          </w:p>
        </w:tc>
        <w:tc>
          <w:tcPr>
            <w:tcW w:w="7810" w:type="dxa"/>
            <w:tcBorders>
              <w:top w:val="single" w:sz="4" w:space="0" w:color="000000"/>
              <w:left w:val="single" w:sz="4" w:space="0" w:color="000000"/>
              <w:bottom w:val="single" w:sz="4" w:space="0" w:color="000000"/>
              <w:right w:val="single" w:sz="4" w:space="0" w:color="000000"/>
            </w:tcBorders>
            <w:vAlign w:val="center"/>
            <w:hideMark/>
          </w:tcPr>
          <w:p w14:paraId="40722AD3" w14:textId="77777777" w:rsidR="00D46524" w:rsidRPr="00905B14" w:rsidRDefault="00D46524" w:rsidP="00832534">
            <w:pPr>
              <w:pStyle w:val="CodeSample"/>
              <w:rPr>
                <w:lang w:val="en-US"/>
              </w:rPr>
            </w:pPr>
            <w:r w:rsidRPr="00905B14">
              <w:rPr>
                <w:lang w:val="en-US"/>
              </w:rPr>
              <w:t>Generic Error</w:t>
            </w:r>
          </w:p>
        </w:tc>
      </w:tr>
      <w:tr w:rsidR="00D46524" w:rsidRPr="00905B14" w14:paraId="28401E6D" w14:textId="77777777">
        <w:trPr>
          <w:trHeight w:val="116"/>
          <w:jc w:val="center"/>
        </w:trPr>
        <w:tc>
          <w:tcPr>
            <w:tcW w:w="1733" w:type="dxa"/>
            <w:tcBorders>
              <w:top w:val="single" w:sz="4" w:space="0" w:color="000000"/>
              <w:left w:val="single" w:sz="4" w:space="0" w:color="000000"/>
              <w:bottom w:val="single" w:sz="4" w:space="0" w:color="000000"/>
              <w:right w:val="single" w:sz="4" w:space="0" w:color="000000"/>
            </w:tcBorders>
            <w:vAlign w:val="center"/>
            <w:hideMark/>
          </w:tcPr>
          <w:p w14:paraId="4A3E2228" w14:textId="77777777" w:rsidR="00D46524" w:rsidRPr="00905B14" w:rsidRDefault="00D46524" w:rsidP="00D46524">
            <w:r w:rsidRPr="00905B14">
              <w:t>400</w:t>
            </w:r>
          </w:p>
        </w:tc>
        <w:tc>
          <w:tcPr>
            <w:tcW w:w="3047" w:type="dxa"/>
            <w:tcBorders>
              <w:top w:val="single" w:sz="4" w:space="0" w:color="000000"/>
              <w:left w:val="single" w:sz="4" w:space="0" w:color="000000"/>
              <w:bottom w:val="single" w:sz="4" w:space="0" w:color="000000"/>
              <w:right w:val="single" w:sz="4" w:space="0" w:color="000000"/>
            </w:tcBorders>
            <w:vAlign w:val="center"/>
            <w:hideMark/>
          </w:tcPr>
          <w:p w14:paraId="4CB12C13" w14:textId="77777777" w:rsidR="00D46524" w:rsidRPr="00905B14" w:rsidRDefault="00D46524" w:rsidP="00D46524">
            <w:r w:rsidRPr="00905B14">
              <w:t>401</w:t>
            </w:r>
          </w:p>
        </w:tc>
        <w:tc>
          <w:tcPr>
            <w:tcW w:w="7810" w:type="dxa"/>
            <w:tcBorders>
              <w:top w:val="single" w:sz="4" w:space="0" w:color="000000"/>
              <w:left w:val="single" w:sz="4" w:space="0" w:color="000000"/>
              <w:bottom w:val="single" w:sz="4" w:space="0" w:color="000000"/>
              <w:right w:val="single" w:sz="4" w:space="0" w:color="000000"/>
            </w:tcBorders>
            <w:vAlign w:val="center"/>
            <w:hideMark/>
          </w:tcPr>
          <w:p w14:paraId="1FEB7DA6" w14:textId="213BDF6B" w:rsidR="00D46524" w:rsidRPr="00905B14" w:rsidRDefault="00D46524" w:rsidP="00832534">
            <w:pPr>
              <w:pStyle w:val="CodeSample"/>
              <w:rPr>
                <w:lang w:val="en-US"/>
              </w:rPr>
            </w:pPr>
            <w:r w:rsidRPr="00905B14">
              <w:rPr>
                <w:lang w:val="en-US"/>
              </w:rPr>
              <w:t xml:space="preserve">Unauthorized </w:t>
            </w:r>
            <w:r w:rsidR="00832534" w:rsidRPr="00905B14">
              <w:rPr>
                <w:lang w:val="en-US"/>
              </w:rPr>
              <w:t xml:space="preserve">/ </w:t>
            </w:r>
            <w:r w:rsidRPr="00905B14">
              <w:rPr>
                <w:lang w:val="en-US"/>
              </w:rPr>
              <w:t>{HeaderToken} could be missing or expired</w:t>
            </w:r>
          </w:p>
        </w:tc>
      </w:tr>
      <w:tr w:rsidR="00D46524" w:rsidRPr="00905B14" w14:paraId="185FE2A9" w14:textId="77777777">
        <w:trPr>
          <w:trHeight w:val="219"/>
          <w:jc w:val="center"/>
        </w:trPr>
        <w:tc>
          <w:tcPr>
            <w:tcW w:w="1733" w:type="dxa"/>
            <w:tcBorders>
              <w:top w:val="single" w:sz="4" w:space="0" w:color="000000"/>
              <w:left w:val="single" w:sz="4" w:space="0" w:color="000000"/>
              <w:bottom w:val="single" w:sz="4" w:space="0" w:color="000000"/>
              <w:right w:val="single" w:sz="4" w:space="0" w:color="000000"/>
            </w:tcBorders>
            <w:vAlign w:val="center"/>
            <w:hideMark/>
          </w:tcPr>
          <w:p w14:paraId="3EDBFC43" w14:textId="77777777" w:rsidR="00D46524" w:rsidRPr="00905B14" w:rsidRDefault="00D46524" w:rsidP="00D46524">
            <w:r w:rsidRPr="00905B14">
              <w:t>400</w:t>
            </w:r>
          </w:p>
        </w:tc>
        <w:tc>
          <w:tcPr>
            <w:tcW w:w="3047" w:type="dxa"/>
            <w:tcBorders>
              <w:top w:val="single" w:sz="4" w:space="0" w:color="000000"/>
              <w:left w:val="single" w:sz="4" w:space="0" w:color="000000"/>
              <w:bottom w:val="single" w:sz="4" w:space="0" w:color="000000"/>
              <w:right w:val="single" w:sz="4" w:space="0" w:color="000000"/>
            </w:tcBorders>
            <w:vAlign w:val="center"/>
            <w:hideMark/>
          </w:tcPr>
          <w:p w14:paraId="186966D1" w14:textId="77777777" w:rsidR="00D46524" w:rsidRPr="00905B14" w:rsidRDefault="00D46524" w:rsidP="00D46524">
            <w:r w:rsidRPr="00905B14">
              <w:t>400</w:t>
            </w:r>
          </w:p>
        </w:tc>
        <w:tc>
          <w:tcPr>
            <w:tcW w:w="7810" w:type="dxa"/>
            <w:tcBorders>
              <w:top w:val="single" w:sz="4" w:space="0" w:color="000000"/>
              <w:left w:val="single" w:sz="4" w:space="0" w:color="000000"/>
              <w:bottom w:val="single" w:sz="4" w:space="0" w:color="000000"/>
              <w:right w:val="single" w:sz="4" w:space="0" w:color="000000"/>
            </w:tcBorders>
            <w:vAlign w:val="center"/>
            <w:hideMark/>
          </w:tcPr>
          <w:p w14:paraId="1E9A168D" w14:textId="77777777" w:rsidR="00D46524" w:rsidRPr="00905B14" w:rsidRDefault="00D46524" w:rsidP="00832534">
            <w:pPr>
              <w:pStyle w:val="CodeSample"/>
              <w:rPr>
                <w:lang w:val="en-US"/>
              </w:rPr>
            </w:pPr>
            <w:r w:rsidRPr="00905B14">
              <w:rPr>
                <w:lang w:val="en-US"/>
              </w:rPr>
              <w:t>Bad request</w:t>
            </w:r>
          </w:p>
        </w:tc>
      </w:tr>
    </w:tbl>
    <w:p w14:paraId="767B9E3C" w14:textId="77777777" w:rsidR="00D46524" w:rsidRPr="00905B14" w:rsidRDefault="00D46524" w:rsidP="003828BA">
      <w:pPr>
        <w:pStyle w:val="Heading2"/>
        <w:sectPr w:rsidR="00D46524" w:rsidRPr="00905B14" w:rsidSect="00CD7F33">
          <w:pgSz w:w="15840" w:h="20160" w:code="5"/>
          <w:pgMar w:top="1440" w:right="1440" w:bottom="1440" w:left="1440" w:header="720" w:footer="619" w:gutter="0"/>
          <w:cols w:space="720"/>
          <w:docGrid w:linePitch="360"/>
        </w:sectPr>
      </w:pPr>
    </w:p>
    <w:p w14:paraId="439C285C" w14:textId="77777777" w:rsidR="00612FB1" w:rsidRPr="00905B14" w:rsidRDefault="00612FB1" w:rsidP="003828BA">
      <w:pPr>
        <w:pStyle w:val="Heading2"/>
      </w:pPr>
      <w:bookmarkStart w:id="76" w:name="_Toc218867394"/>
      <w:r w:rsidRPr="00905B14">
        <w:t xml:space="preserve">POST- </w:t>
      </w:r>
      <w:r w:rsidR="005C566C" w:rsidRPr="00905B14">
        <w:t>DEVIATION</w:t>
      </w:r>
      <w:bookmarkEnd w:id="76"/>
    </w:p>
    <w:p w14:paraId="3BB24E37" w14:textId="6E3E1E4D" w:rsidR="00D709BE" w:rsidRPr="00905B14" w:rsidRDefault="75F8B729" w:rsidP="00D709BE">
      <w:pPr>
        <w:rPr>
          <w:rFonts w:cs="Calibri"/>
        </w:rPr>
      </w:pPr>
      <w:r w:rsidRPr="00905B14">
        <w:rPr>
          <w:rFonts w:cs="Calibri"/>
          <w:szCs w:val="20"/>
        </w:rPr>
        <w:t xml:space="preserve">The Deviation API is part of the </w:t>
      </w:r>
      <w:r w:rsidR="00D23914">
        <w:rPr>
          <w:rFonts w:cs="Calibri"/>
          <w:szCs w:val="20"/>
        </w:rPr>
        <w:t>IAI</w:t>
      </w:r>
      <w:r w:rsidRPr="00905B14">
        <w:rPr>
          <w:rFonts w:cs="Calibri"/>
          <w:szCs w:val="20"/>
        </w:rPr>
        <w:t>-SmartKPI-Middleware</w:t>
      </w:r>
      <w:r w:rsidR="1D13B7A2" w:rsidRPr="00905B14">
        <w:rPr>
          <w:rFonts w:cs="Calibri"/>
          <w:szCs w:val="20"/>
        </w:rPr>
        <w:t xml:space="preserve"> Microservice</w:t>
      </w:r>
      <w:r w:rsidRPr="00905B14">
        <w:rPr>
          <w:rFonts w:cs="Calibri"/>
          <w:szCs w:val="20"/>
        </w:rPr>
        <w:t xml:space="preserve"> that is invoked by the UI and consumed by the UI. This API is </w:t>
      </w:r>
      <w:r w:rsidR="6A10D5FB" w:rsidRPr="00905B14">
        <w:rPr>
          <w:rFonts w:cs="Calibri"/>
          <w:szCs w:val="20"/>
        </w:rPr>
        <w:t xml:space="preserve">a POST </w:t>
      </w:r>
      <w:r w:rsidR="202261CA" w:rsidRPr="00905B14">
        <w:rPr>
          <w:rFonts w:cs="Calibri"/>
          <w:szCs w:val="20"/>
        </w:rPr>
        <w:t>call</w:t>
      </w:r>
      <w:r w:rsidR="734F915D" w:rsidRPr="00905B14">
        <w:rPr>
          <w:rFonts w:cs="Calibri"/>
          <w:szCs w:val="20"/>
        </w:rPr>
        <w:t xml:space="preserve"> </w:t>
      </w:r>
      <w:r w:rsidR="003F7272" w:rsidRPr="00905B14">
        <w:rPr>
          <w:rFonts w:cs="Calibri"/>
          <w:szCs w:val="20"/>
        </w:rPr>
        <w:t>that</w:t>
      </w:r>
      <w:r w:rsidR="734F915D" w:rsidRPr="00905B14">
        <w:rPr>
          <w:rFonts w:cs="Calibri"/>
          <w:szCs w:val="20"/>
        </w:rPr>
        <w:t xml:space="preserve"> is</w:t>
      </w:r>
      <w:r w:rsidRPr="00905B14">
        <w:rPr>
          <w:rFonts w:cs="Calibri"/>
          <w:szCs w:val="20"/>
        </w:rPr>
        <w:t xml:space="preserve"> used to calculate the deviated value for each KPI and </w:t>
      </w:r>
      <w:r w:rsidR="734F915D" w:rsidRPr="00905B14">
        <w:rPr>
          <w:rFonts w:cs="Calibri"/>
          <w:szCs w:val="20"/>
        </w:rPr>
        <w:t xml:space="preserve">to </w:t>
      </w:r>
      <w:r w:rsidRPr="00905B14">
        <w:rPr>
          <w:rFonts w:cs="Calibri"/>
          <w:szCs w:val="20"/>
        </w:rPr>
        <w:t>send the consolidated output</w:t>
      </w:r>
      <w:r w:rsidR="00FC2F41" w:rsidRPr="00905B14">
        <w:rPr>
          <w:rFonts w:cs="Calibri"/>
          <w:szCs w:val="20"/>
        </w:rPr>
        <w:t xml:space="preserve"> (all KPI deviation values)</w:t>
      </w:r>
      <w:r w:rsidRPr="00905B14">
        <w:rPr>
          <w:rFonts w:cs="Calibri"/>
          <w:szCs w:val="20"/>
        </w:rPr>
        <w:t xml:space="preserve"> </w:t>
      </w:r>
      <w:r w:rsidR="00B84C0C" w:rsidRPr="00905B14">
        <w:rPr>
          <w:rFonts w:cs="Calibri"/>
          <w:szCs w:val="20"/>
        </w:rPr>
        <w:t>according to which KPIs are sorted by performance and displayed on the UI.</w:t>
      </w:r>
      <w:r w:rsidRPr="00905B14">
        <w:rPr>
          <w:rFonts w:cs="Calibri"/>
          <w:szCs w:val="20"/>
        </w:rPr>
        <w:t xml:space="preserve"> </w:t>
      </w:r>
      <w:r w:rsidR="00D709BE" w:rsidRPr="00905B14">
        <w:rPr>
          <w:rFonts w:cs="Calibri"/>
        </w:rPr>
        <w:t xml:space="preserve">To fetch the response from the Deviation API the authorization token must exist. </w:t>
      </w:r>
    </w:p>
    <w:p w14:paraId="5A129C87" w14:textId="3AC57055" w:rsidR="00991538" w:rsidRPr="00905B14" w:rsidRDefault="00D709BE" w:rsidP="00D709BE">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41"/>
        <w:gridCol w:w="10309"/>
      </w:tblGrid>
      <w:tr w:rsidR="00D709BE" w:rsidRPr="00905B14" w14:paraId="633B2D94" w14:textId="77777777" w:rsidTr="00D709BE">
        <w:trPr>
          <w:trHeight w:val="22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FEF0A18" w14:textId="77777777" w:rsidR="00D709BE" w:rsidRPr="00905B14" w:rsidRDefault="00D709BE" w:rsidP="00D709BE">
            <w:pPr>
              <w:spacing w:after="0"/>
              <w:jc w:val="left"/>
            </w:pPr>
            <w:r w:rsidRPr="00905B14">
              <w:t>PROTOCOL</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0630ECA" w14:textId="34426666" w:rsidR="00D709BE" w:rsidRPr="00905B14" w:rsidRDefault="00D709BE" w:rsidP="00534E28">
            <w:pPr>
              <w:pStyle w:val="CodeSample"/>
              <w:rPr>
                <w:lang w:val="en-US"/>
              </w:rPr>
            </w:pPr>
            <w:r w:rsidRPr="00905B14">
              <w:rPr>
                <w:lang w:val="en-US"/>
              </w:rPr>
              <w:t>HTTPS</w:t>
            </w:r>
          </w:p>
        </w:tc>
      </w:tr>
      <w:tr w:rsidR="00D709BE" w:rsidRPr="00905B14" w14:paraId="6DA1C177" w14:textId="77777777" w:rsidTr="00D709BE">
        <w:trPr>
          <w:trHeight w:val="112"/>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70506A91" w14:textId="0BD7DD6D" w:rsidR="00D709BE" w:rsidRPr="00905B14" w:rsidRDefault="00D709BE" w:rsidP="00D709BE">
            <w:pPr>
              <w:spacing w:after="0"/>
              <w:jc w:val="left"/>
            </w:pPr>
            <w:r w:rsidRPr="00905B14">
              <w:t xml:space="preserve">PATH </w:t>
            </w:r>
            <w:r w:rsidR="000359C2" w:rsidRPr="00905B14">
              <w:t>(Public Exposure)</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417CD91B" w14:textId="2479AE04" w:rsidR="00D709BE" w:rsidRPr="00905B14" w:rsidRDefault="00D709BE" w:rsidP="00534E28">
            <w:pPr>
              <w:pStyle w:val="CodeSample"/>
              <w:rPr>
                <w:lang w:val="en-US"/>
              </w:rPr>
            </w:pPr>
            <w:hyperlink r:id="rId63" w:history="1">
              <w:r w:rsidRPr="00905B14">
                <w:rPr>
                  <w:rStyle w:val="Hyperlink"/>
                  <w:lang w:val="en-US"/>
                </w:rPr>
                <w:t>https://apim-aot-azure-dev.azure-api.net/api/smartkpi/assets/{assetid}/kpis/all/deviation</w:t>
              </w:r>
            </w:hyperlink>
          </w:p>
        </w:tc>
      </w:tr>
      <w:tr w:rsidR="00D709BE" w:rsidRPr="00905B14" w14:paraId="1F1CF33E" w14:textId="77777777" w:rsidTr="00D709BE">
        <w:trPr>
          <w:trHeight w:val="60"/>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7187D835" w14:textId="77777777" w:rsidR="00D709BE" w:rsidRPr="00905B14" w:rsidRDefault="00D709BE" w:rsidP="00D709BE">
            <w:pPr>
              <w:spacing w:after="0"/>
              <w:jc w:val="left"/>
            </w:pPr>
            <w:r w:rsidRPr="00905B14">
              <w:t>METHOD</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37E4B57" w14:textId="34666976" w:rsidR="00D709BE" w:rsidRPr="00905B14" w:rsidRDefault="00D709BE" w:rsidP="00534E28">
            <w:pPr>
              <w:pStyle w:val="CodeSample"/>
              <w:rPr>
                <w:lang w:val="en-US"/>
              </w:rPr>
            </w:pPr>
            <w:r w:rsidRPr="00905B14">
              <w:rPr>
                <w:lang w:val="en-US"/>
              </w:rPr>
              <w:t>POST</w:t>
            </w:r>
          </w:p>
        </w:tc>
      </w:tr>
      <w:tr w:rsidR="00D709BE" w:rsidRPr="00905B14" w14:paraId="52D09815" w14:textId="77777777" w:rsidTr="00D709BE">
        <w:trPr>
          <w:trHeight w:val="24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4AC5290" w14:textId="77777777" w:rsidR="00D709BE" w:rsidRPr="00905B14" w:rsidRDefault="00D709BE" w:rsidP="00D709BE">
            <w:pPr>
              <w:spacing w:after="0"/>
              <w:jc w:val="left"/>
            </w:pPr>
            <w:r w:rsidRPr="00905B14">
              <w:t>CONTENT TYPE</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51E82B43" w14:textId="77777777" w:rsidR="00D709BE" w:rsidRPr="00905B14" w:rsidRDefault="00D709BE" w:rsidP="00534E28">
            <w:pPr>
              <w:pStyle w:val="CodeSample"/>
              <w:rPr>
                <w:lang w:val="en-US"/>
              </w:rPr>
            </w:pPr>
            <w:r w:rsidRPr="00905B14">
              <w:rPr>
                <w:lang w:val="en-US"/>
              </w:rPr>
              <w:t>application / json</w:t>
            </w:r>
          </w:p>
        </w:tc>
      </w:tr>
      <w:tr w:rsidR="00D709BE" w:rsidRPr="00905B14" w14:paraId="2761A134" w14:textId="77777777" w:rsidTr="00D709BE">
        <w:trPr>
          <w:trHeight w:val="24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2767494D" w14:textId="77777777" w:rsidR="00D709BE" w:rsidRPr="00905B14" w:rsidRDefault="00D709BE" w:rsidP="00D709BE">
            <w:pPr>
              <w:spacing w:after="0"/>
              <w:jc w:val="left"/>
            </w:pPr>
            <w:r w:rsidRPr="00905B14">
              <w:t>REQUEST URL</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39D12412" w14:textId="5F545EE5" w:rsidR="00D709BE" w:rsidRPr="00905B14" w:rsidRDefault="00D709BE" w:rsidP="00534E28">
            <w:pPr>
              <w:pStyle w:val="CodeSample"/>
              <w:rPr>
                <w:lang w:val="en-US"/>
              </w:rPr>
            </w:pPr>
            <w:hyperlink r:id="rId64" w:history="1">
              <w:r w:rsidRPr="00905B14">
                <w:rPr>
                  <w:rStyle w:val="Hyperlink"/>
                  <w:lang w:val="en-US"/>
                </w:rPr>
                <w:t>https://apim-aot-azure-dev.azure-api.net/api/smartkpi/assets/all/kpis/all/deviation</w:t>
              </w:r>
            </w:hyperlink>
          </w:p>
        </w:tc>
      </w:tr>
      <w:tr w:rsidR="00D709BE" w:rsidRPr="00905B14" w14:paraId="289CB285" w14:textId="77777777" w:rsidTr="00D709BE">
        <w:trPr>
          <w:trHeight w:val="24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6772197C" w14:textId="77777777" w:rsidR="00D709BE" w:rsidRPr="00905B14" w:rsidRDefault="00D709BE" w:rsidP="00D709BE">
            <w:pPr>
              <w:spacing w:after="0"/>
              <w:jc w:val="left"/>
            </w:pPr>
            <w:r w:rsidRPr="00905B14">
              <w:t>JSON Request</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1F48A2D5" w14:textId="77777777" w:rsidR="00D709BE" w:rsidRPr="00905B14" w:rsidRDefault="00D709BE" w:rsidP="00534E28">
            <w:pPr>
              <w:pStyle w:val="CodeSample"/>
              <w:rPr>
                <w:lang w:val="en-US"/>
              </w:rPr>
            </w:pPr>
            <w:r w:rsidRPr="00905B14">
              <w:rPr>
                <w:lang w:val="en-US"/>
              </w:rPr>
              <w:t>{</w:t>
            </w:r>
          </w:p>
          <w:p w14:paraId="409B97BA" w14:textId="77777777" w:rsidR="00D709BE" w:rsidRPr="00905B14" w:rsidRDefault="00D709BE" w:rsidP="00534E28">
            <w:pPr>
              <w:pStyle w:val="CodeSample"/>
              <w:rPr>
                <w:lang w:val="en-US"/>
              </w:rPr>
            </w:pPr>
            <w:r w:rsidRPr="00905B14">
              <w:rPr>
                <w:lang w:val="en-US"/>
              </w:rPr>
              <w:t>"startdate":"2023-11-29T16:09:05.594Z",</w:t>
            </w:r>
          </w:p>
          <w:p w14:paraId="2C1885F3" w14:textId="77777777" w:rsidR="00D709BE" w:rsidRPr="00905B14" w:rsidRDefault="00D709BE" w:rsidP="00534E28">
            <w:pPr>
              <w:pStyle w:val="CodeSample"/>
              <w:rPr>
                <w:lang w:val="en-US"/>
              </w:rPr>
            </w:pPr>
            <w:r w:rsidRPr="00905B14">
              <w:rPr>
                <w:lang w:val="en-US"/>
              </w:rPr>
              <w:t>"enddate":"2023-11-29T16:09:05.594Z",</w:t>
            </w:r>
          </w:p>
          <w:p w14:paraId="43D78AC7" w14:textId="77777777" w:rsidR="00D709BE" w:rsidRPr="00905B14" w:rsidRDefault="00D709BE" w:rsidP="00534E28">
            <w:pPr>
              <w:pStyle w:val="CodeSample"/>
              <w:rPr>
                <w:lang w:val="en-US"/>
              </w:rPr>
            </w:pPr>
            <w:r w:rsidRPr="00905B14">
              <w:rPr>
                <w:lang w:val="en-US"/>
              </w:rPr>
              <w:t>"calendarOption":"noselection"</w:t>
            </w:r>
          </w:p>
          <w:p w14:paraId="3EF3C36B" w14:textId="77777777" w:rsidR="00D709BE" w:rsidRPr="00905B14" w:rsidRDefault="00D709BE" w:rsidP="00534E28">
            <w:pPr>
              <w:pStyle w:val="CodeSample"/>
              <w:rPr>
                <w:lang w:val="en-US"/>
              </w:rPr>
            </w:pPr>
            <w:r w:rsidRPr="00905B14">
              <w:rPr>
                <w:lang w:val="en-US"/>
              </w:rPr>
              <w:t>}</w:t>
            </w:r>
          </w:p>
        </w:tc>
      </w:tr>
      <w:tr w:rsidR="00D709BE" w:rsidRPr="00905B14" w14:paraId="6EB6F8B0" w14:textId="77777777" w:rsidTr="00D709BE">
        <w:trPr>
          <w:trHeight w:val="244"/>
        </w:trPr>
        <w:tc>
          <w:tcPr>
            <w:tcW w:w="256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E795935" w14:textId="77777777" w:rsidR="00D709BE" w:rsidRPr="00905B14" w:rsidRDefault="00D709BE" w:rsidP="00D709BE">
            <w:pPr>
              <w:spacing w:after="0"/>
              <w:jc w:val="left"/>
            </w:pPr>
            <w:r w:rsidRPr="00905B14">
              <w:t>JSON Response</w:t>
            </w:r>
          </w:p>
        </w:tc>
        <w:tc>
          <w:tcPr>
            <w:tcW w:w="10022"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30600545" w14:textId="77777777" w:rsidR="00D709BE" w:rsidRPr="00905B14" w:rsidRDefault="00D709BE" w:rsidP="00534E28">
            <w:pPr>
              <w:pStyle w:val="CodeSample"/>
              <w:rPr>
                <w:lang w:val="en-US"/>
              </w:rPr>
            </w:pPr>
            <w:hyperlink r:id="rId65" w:history="1">
              <w:r w:rsidRPr="00905B14">
                <w:rPr>
                  <w:rStyle w:val="Hyperlink"/>
                  <w:lang w:val="en-US"/>
                </w:rPr>
                <w:t>Link</w:t>
              </w:r>
            </w:hyperlink>
          </w:p>
        </w:tc>
      </w:tr>
    </w:tbl>
    <w:p w14:paraId="386CD284" w14:textId="4133CD97" w:rsidR="00D709BE" w:rsidRPr="00905B14" w:rsidRDefault="008A72F0" w:rsidP="008A72F0">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1"/>
        <w:gridCol w:w="6992"/>
        <w:gridCol w:w="1189"/>
        <w:gridCol w:w="1522"/>
        <w:gridCol w:w="946"/>
      </w:tblGrid>
      <w:tr w:rsidR="008A72F0" w:rsidRPr="00905B14" w14:paraId="509BB86D" w14:textId="77777777" w:rsidTr="002F7D22">
        <w:trPr>
          <w:trHeight w:val="85"/>
        </w:trPr>
        <w:tc>
          <w:tcPr>
            <w:tcW w:w="3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3749FA" w14:textId="77777777" w:rsidR="008A72F0" w:rsidRPr="00905B14" w:rsidRDefault="008A72F0" w:rsidP="002F7D22">
            <w:pPr>
              <w:spacing w:after="0"/>
              <w:jc w:val="left"/>
            </w:pPr>
            <w:r w:rsidRPr="00905B14">
              <w:t>Parameter</w:t>
            </w:r>
          </w:p>
        </w:tc>
        <w:tc>
          <w:tcPr>
            <w:tcW w:w="102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1DE013" w14:textId="77777777" w:rsidR="008A72F0" w:rsidRPr="00905B14" w:rsidRDefault="008A72F0" w:rsidP="002F7D22">
            <w:pPr>
              <w:spacing w:after="0"/>
              <w:jc w:val="left"/>
            </w:pPr>
            <w:r w:rsidRPr="00905B14">
              <w:t>Description</w:t>
            </w:r>
          </w:p>
        </w:tc>
        <w:tc>
          <w:tcPr>
            <w:tcW w:w="16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2A1418" w14:textId="77777777" w:rsidR="008A72F0" w:rsidRPr="00905B14" w:rsidRDefault="008A72F0" w:rsidP="002F7D22">
            <w:pPr>
              <w:spacing w:after="0"/>
              <w:jc w:val="left"/>
            </w:pPr>
            <w:bookmarkStart w:id="77" w:name="OLE_LINK3"/>
            <w:r w:rsidRPr="00905B14">
              <w:t>M/O</w:t>
            </w:r>
            <w:bookmarkEnd w:id="77"/>
          </w:p>
        </w:tc>
        <w:tc>
          <w:tcPr>
            <w:tcW w:w="2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51925E" w14:textId="77777777" w:rsidR="008A72F0" w:rsidRPr="00905B14" w:rsidRDefault="008A72F0" w:rsidP="002F7D22">
            <w:pPr>
              <w:spacing w:after="0"/>
              <w:jc w:val="left"/>
            </w:pPr>
            <w:r w:rsidRPr="00905B14">
              <w:t>Max Length</w:t>
            </w:r>
          </w:p>
        </w:tc>
        <w:tc>
          <w:tcPr>
            <w:tcW w:w="12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268FC16" w14:textId="77777777" w:rsidR="008A72F0" w:rsidRPr="00905B14" w:rsidRDefault="008A72F0" w:rsidP="002F7D22">
            <w:pPr>
              <w:spacing w:after="0"/>
              <w:jc w:val="left"/>
            </w:pPr>
            <w:r w:rsidRPr="00905B14">
              <w:t>Type</w:t>
            </w:r>
          </w:p>
        </w:tc>
      </w:tr>
      <w:tr w:rsidR="008A72F0" w:rsidRPr="00905B14" w14:paraId="6264CCFC" w14:textId="77777777" w:rsidTr="002F7D22">
        <w:trPr>
          <w:trHeight w:val="85"/>
        </w:trPr>
        <w:tc>
          <w:tcPr>
            <w:tcW w:w="3311" w:type="dxa"/>
            <w:tcBorders>
              <w:top w:val="single" w:sz="4" w:space="0" w:color="auto"/>
              <w:left w:val="single" w:sz="4" w:space="0" w:color="auto"/>
              <w:bottom w:val="single" w:sz="4" w:space="0" w:color="auto"/>
              <w:right w:val="single" w:sz="4" w:space="0" w:color="auto"/>
            </w:tcBorders>
            <w:hideMark/>
          </w:tcPr>
          <w:p w14:paraId="00FEFEAD" w14:textId="77777777" w:rsidR="008A72F0" w:rsidRPr="00905B14" w:rsidRDefault="008A72F0" w:rsidP="002F7D22">
            <w:pPr>
              <w:spacing w:after="0"/>
              <w:jc w:val="left"/>
            </w:pPr>
            <w:r w:rsidRPr="00905B14">
              <w:t>authorization</w:t>
            </w:r>
          </w:p>
        </w:tc>
        <w:tc>
          <w:tcPr>
            <w:tcW w:w="10298" w:type="dxa"/>
            <w:tcBorders>
              <w:top w:val="single" w:sz="4" w:space="0" w:color="auto"/>
              <w:left w:val="single" w:sz="4" w:space="0" w:color="auto"/>
              <w:bottom w:val="single" w:sz="4" w:space="0" w:color="auto"/>
              <w:right w:val="single" w:sz="4" w:space="0" w:color="auto"/>
            </w:tcBorders>
            <w:hideMark/>
          </w:tcPr>
          <w:p w14:paraId="517CD47D" w14:textId="77777777" w:rsidR="008A72F0" w:rsidRPr="00905B14" w:rsidRDefault="008A72F0" w:rsidP="002F7D22">
            <w:pPr>
              <w:pStyle w:val="CodeSample"/>
              <w:rPr>
                <w:lang w:val="en-US"/>
              </w:rPr>
            </w:pPr>
            <w:r w:rsidRPr="00905B14">
              <w:rPr>
                <w:lang w:val="en-US"/>
              </w:rPr>
              <w:t>Token acquired from Azure AD based on the user credentials for further API calls. e.g., msal.accesstoken : { token: "&lt;token value&gt;" }</w:t>
            </w:r>
          </w:p>
        </w:tc>
        <w:tc>
          <w:tcPr>
            <w:tcW w:w="1656" w:type="dxa"/>
            <w:tcBorders>
              <w:top w:val="single" w:sz="4" w:space="0" w:color="auto"/>
              <w:left w:val="single" w:sz="4" w:space="0" w:color="auto"/>
              <w:bottom w:val="single" w:sz="4" w:space="0" w:color="auto"/>
              <w:right w:val="single" w:sz="4" w:space="0" w:color="auto"/>
            </w:tcBorders>
            <w:hideMark/>
          </w:tcPr>
          <w:p w14:paraId="3CF0AE9B" w14:textId="77777777" w:rsidR="008A72F0" w:rsidRPr="00905B14" w:rsidRDefault="008A72F0" w:rsidP="002F7D22">
            <w:pPr>
              <w:spacing w:after="0"/>
              <w:jc w:val="left"/>
            </w:pPr>
            <w:r w:rsidRPr="00905B14">
              <w:t>M-Public</w:t>
            </w:r>
          </w:p>
        </w:tc>
        <w:tc>
          <w:tcPr>
            <w:tcW w:w="2152" w:type="dxa"/>
            <w:tcBorders>
              <w:top w:val="single" w:sz="4" w:space="0" w:color="auto"/>
              <w:left w:val="single" w:sz="4" w:space="0" w:color="auto"/>
              <w:bottom w:val="single" w:sz="4" w:space="0" w:color="auto"/>
              <w:right w:val="single" w:sz="4" w:space="0" w:color="auto"/>
            </w:tcBorders>
            <w:hideMark/>
          </w:tcPr>
          <w:p w14:paraId="78674486" w14:textId="77777777" w:rsidR="008A72F0" w:rsidRPr="00905B14" w:rsidRDefault="008A72F0" w:rsidP="002F7D22">
            <w:pPr>
              <w:spacing w:after="0"/>
              <w:jc w:val="left"/>
            </w:pPr>
            <w:r w:rsidRPr="00905B14">
              <w:t>-</w:t>
            </w:r>
          </w:p>
        </w:tc>
        <w:tc>
          <w:tcPr>
            <w:tcW w:w="1293" w:type="dxa"/>
            <w:tcBorders>
              <w:top w:val="single" w:sz="4" w:space="0" w:color="auto"/>
              <w:left w:val="single" w:sz="4" w:space="0" w:color="auto"/>
              <w:bottom w:val="single" w:sz="4" w:space="0" w:color="auto"/>
              <w:right w:val="single" w:sz="4" w:space="0" w:color="auto"/>
            </w:tcBorders>
            <w:hideMark/>
          </w:tcPr>
          <w:p w14:paraId="2CBCCF2D" w14:textId="77777777" w:rsidR="008A72F0" w:rsidRPr="00905B14" w:rsidRDefault="008A72F0" w:rsidP="002F7D22">
            <w:pPr>
              <w:spacing w:after="0"/>
              <w:jc w:val="left"/>
            </w:pPr>
            <w:r w:rsidRPr="00905B14">
              <w:t>String</w:t>
            </w:r>
          </w:p>
        </w:tc>
      </w:tr>
    </w:tbl>
    <w:p w14:paraId="1C17FD44" w14:textId="4E965B6E" w:rsidR="008A72F0" w:rsidRPr="00905B14" w:rsidRDefault="002F7D22" w:rsidP="002F7D22">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1"/>
        <w:gridCol w:w="6992"/>
        <w:gridCol w:w="1189"/>
        <w:gridCol w:w="1522"/>
        <w:gridCol w:w="946"/>
      </w:tblGrid>
      <w:tr w:rsidR="002F7D22" w:rsidRPr="00905B14" w14:paraId="71B5CE65" w14:textId="77777777" w:rsidTr="002F7D22">
        <w:trPr>
          <w:trHeight w:val="417"/>
        </w:trPr>
        <w:tc>
          <w:tcPr>
            <w:tcW w:w="3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1537D1" w14:textId="77777777" w:rsidR="002F7D22" w:rsidRPr="00905B14" w:rsidRDefault="002F7D22" w:rsidP="002F7D22">
            <w:pPr>
              <w:spacing w:after="0"/>
              <w:jc w:val="left"/>
            </w:pPr>
            <w:r w:rsidRPr="00905B14">
              <w:t>Parameter</w:t>
            </w:r>
          </w:p>
        </w:tc>
        <w:tc>
          <w:tcPr>
            <w:tcW w:w="102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0AF790" w14:textId="77777777" w:rsidR="002F7D22" w:rsidRPr="00905B14" w:rsidRDefault="002F7D22" w:rsidP="002F7D22">
            <w:pPr>
              <w:spacing w:after="0"/>
              <w:jc w:val="left"/>
            </w:pPr>
            <w:r w:rsidRPr="00905B14">
              <w:t>Description</w:t>
            </w:r>
          </w:p>
        </w:tc>
        <w:tc>
          <w:tcPr>
            <w:tcW w:w="16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CC8105B" w14:textId="77777777" w:rsidR="002F7D22" w:rsidRPr="00905B14" w:rsidRDefault="002F7D22" w:rsidP="002F7D22">
            <w:pPr>
              <w:spacing w:after="0"/>
              <w:jc w:val="left"/>
            </w:pPr>
            <w:r w:rsidRPr="00905B14">
              <w:t>M/O</w:t>
            </w:r>
          </w:p>
        </w:tc>
        <w:tc>
          <w:tcPr>
            <w:tcW w:w="215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22819A5" w14:textId="77777777" w:rsidR="002F7D22" w:rsidRPr="00905B14" w:rsidRDefault="002F7D22" w:rsidP="002F7D22">
            <w:pPr>
              <w:spacing w:after="0"/>
              <w:jc w:val="left"/>
            </w:pPr>
            <w:r w:rsidRPr="00905B14">
              <w:t>Max Length</w:t>
            </w:r>
          </w:p>
        </w:tc>
        <w:tc>
          <w:tcPr>
            <w:tcW w:w="12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6CBDB0" w14:textId="77777777" w:rsidR="002F7D22" w:rsidRPr="00905B14" w:rsidRDefault="002F7D22" w:rsidP="002F7D22">
            <w:pPr>
              <w:spacing w:after="0"/>
              <w:jc w:val="left"/>
            </w:pPr>
            <w:r w:rsidRPr="00905B14">
              <w:t>Type</w:t>
            </w:r>
          </w:p>
        </w:tc>
      </w:tr>
      <w:tr w:rsidR="002F7D22" w:rsidRPr="00905B14" w14:paraId="3B706268" w14:textId="77777777" w:rsidTr="002F7D22">
        <w:trPr>
          <w:trHeight w:val="196"/>
        </w:trPr>
        <w:tc>
          <w:tcPr>
            <w:tcW w:w="3311" w:type="dxa"/>
            <w:tcBorders>
              <w:top w:val="single" w:sz="4" w:space="0" w:color="auto"/>
              <w:left w:val="single" w:sz="4" w:space="0" w:color="auto"/>
              <w:bottom w:val="single" w:sz="4" w:space="0" w:color="auto"/>
              <w:right w:val="single" w:sz="4" w:space="0" w:color="auto"/>
            </w:tcBorders>
            <w:hideMark/>
          </w:tcPr>
          <w:p w14:paraId="66BBE124" w14:textId="77777777" w:rsidR="002F7D22" w:rsidRPr="00905B14" w:rsidRDefault="002F7D22" w:rsidP="002F7D22">
            <w:pPr>
              <w:spacing w:after="0"/>
              <w:jc w:val="left"/>
            </w:pPr>
            <w:r w:rsidRPr="00905B14">
              <w:t>startdate</w:t>
            </w:r>
          </w:p>
        </w:tc>
        <w:tc>
          <w:tcPr>
            <w:tcW w:w="10298" w:type="dxa"/>
            <w:tcBorders>
              <w:top w:val="single" w:sz="4" w:space="0" w:color="auto"/>
              <w:left w:val="single" w:sz="4" w:space="0" w:color="auto"/>
              <w:bottom w:val="single" w:sz="4" w:space="0" w:color="auto"/>
              <w:right w:val="single" w:sz="4" w:space="0" w:color="auto"/>
            </w:tcBorders>
            <w:hideMark/>
          </w:tcPr>
          <w:p w14:paraId="50B90402" w14:textId="77777777" w:rsidR="002F7D22" w:rsidRPr="00905B14" w:rsidRDefault="002F7D22" w:rsidP="002F7D22">
            <w:pPr>
              <w:spacing w:after="0"/>
              <w:jc w:val="left"/>
            </w:pPr>
            <w:r w:rsidRPr="00905B14">
              <w:t xml:space="preserve">Start date to perform the calculation </w:t>
            </w:r>
          </w:p>
        </w:tc>
        <w:tc>
          <w:tcPr>
            <w:tcW w:w="1656" w:type="dxa"/>
            <w:tcBorders>
              <w:top w:val="single" w:sz="4" w:space="0" w:color="auto"/>
              <w:left w:val="single" w:sz="4" w:space="0" w:color="auto"/>
              <w:bottom w:val="single" w:sz="4" w:space="0" w:color="auto"/>
              <w:right w:val="single" w:sz="4" w:space="0" w:color="auto"/>
            </w:tcBorders>
            <w:hideMark/>
          </w:tcPr>
          <w:p w14:paraId="64DBAA13" w14:textId="77777777" w:rsidR="002F7D22" w:rsidRPr="00905B14" w:rsidRDefault="002F7D22" w:rsidP="002F7D22">
            <w:pPr>
              <w:spacing w:after="0"/>
              <w:jc w:val="left"/>
            </w:pPr>
            <w:r w:rsidRPr="00905B14">
              <w:t>M</w:t>
            </w:r>
          </w:p>
        </w:tc>
        <w:tc>
          <w:tcPr>
            <w:tcW w:w="2152" w:type="dxa"/>
            <w:tcBorders>
              <w:top w:val="single" w:sz="4" w:space="0" w:color="auto"/>
              <w:left w:val="single" w:sz="4" w:space="0" w:color="auto"/>
              <w:bottom w:val="single" w:sz="4" w:space="0" w:color="auto"/>
              <w:right w:val="single" w:sz="4" w:space="0" w:color="auto"/>
            </w:tcBorders>
            <w:hideMark/>
          </w:tcPr>
          <w:p w14:paraId="5A188393" w14:textId="77777777" w:rsidR="002F7D22" w:rsidRPr="00905B14" w:rsidRDefault="002F7D22" w:rsidP="002F7D22">
            <w:pPr>
              <w:spacing w:after="0"/>
              <w:jc w:val="left"/>
            </w:pPr>
            <w:r w:rsidRPr="00905B14">
              <w:t>255</w:t>
            </w:r>
          </w:p>
        </w:tc>
        <w:tc>
          <w:tcPr>
            <w:tcW w:w="1293" w:type="dxa"/>
            <w:tcBorders>
              <w:top w:val="single" w:sz="4" w:space="0" w:color="auto"/>
              <w:left w:val="single" w:sz="4" w:space="0" w:color="auto"/>
              <w:bottom w:val="single" w:sz="4" w:space="0" w:color="auto"/>
              <w:right w:val="single" w:sz="4" w:space="0" w:color="auto"/>
            </w:tcBorders>
            <w:hideMark/>
          </w:tcPr>
          <w:p w14:paraId="797C9516" w14:textId="77777777" w:rsidR="002F7D22" w:rsidRPr="00905B14" w:rsidRDefault="002F7D22" w:rsidP="002F7D22">
            <w:pPr>
              <w:spacing w:after="0"/>
              <w:jc w:val="left"/>
            </w:pPr>
            <w:r w:rsidRPr="00905B14">
              <w:t>String</w:t>
            </w:r>
          </w:p>
        </w:tc>
      </w:tr>
      <w:tr w:rsidR="002F7D22" w:rsidRPr="00905B14" w14:paraId="6080E8AF" w14:textId="77777777" w:rsidTr="002F7D22">
        <w:trPr>
          <w:trHeight w:val="196"/>
        </w:trPr>
        <w:tc>
          <w:tcPr>
            <w:tcW w:w="3311" w:type="dxa"/>
            <w:tcBorders>
              <w:top w:val="single" w:sz="4" w:space="0" w:color="auto"/>
              <w:left w:val="single" w:sz="4" w:space="0" w:color="auto"/>
              <w:bottom w:val="single" w:sz="4" w:space="0" w:color="auto"/>
              <w:right w:val="single" w:sz="4" w:space="0" w:color="auto"/>
            </w:tcBorders>
            <w:hideMark/>
          </w:tcPr>
          <w:p w14:paraId="617BFB88" w14:textId="77777777" w:rsidR="002F7D22" w:rsidRPr="00905B14" w:rsidRDefault="002F7D22" w:rsidP="002F7D22">
            <w:pPr>
              <w:spacing w:after="0"/>
              <w:jc w:val="left"/>
            </w:pPr>
            <w:r w:rsidRPr="00905B14">
              <w:t>enddate</w:t>
            </w:r>
          </w:p>
        </w:tc>
        <w:tc>
          <w:tcPr>
            <w:tcW w:w="10298" w:type="dxa"/>
            <w:tcBorders>
              <w:top w:val="single" w:sz="4" w:space="0" w:color="auto"/>
              <w:left w:val="single" w:sz="4" w:space="0" w:color="auto"/>
              <w:bottom w:val="single" w:sz="4" w:space="0" w:color="auto"/>
              <w:right w:val="single" w:sz="4" w:space="0" w:color="auto"/>
            </w:tcBorders>
            <w:hideMark/>
          </w:tcPr>
          <w:p w14:paraId="6C6D82BF" w14:textId="77777777" w:rsidR="002F7D22" w:rsidRPr="00905B14" w:rsidRDefault="002F7D22" w:rsidP="002F7D22">
            <w:pPr>
              <w:spacing w:after="0"/>
              <w:jc w:val="left"/>
            </w:pPr>
            <w:r w:rsidRPr="00905B14">
              <w:t xml:space="preserve">End date to perform the calculation </w:t>
            </w:r>
          </w:p>
        </w:tc>
        <w:tc>
          <w:tcPr>
            <w:tcW w:w="1656" w:type="dxa"/>
            <w:tcBorders>
              <w:top w:val="single" w:sz="4" w:space="0" w:color="auto"/>
              <w:left w:val="single" w:sz="4" w:space="0" w:color="auto"/>
              <w:bottom w:val="single" w:sz="4" w:space="0" w:color="auto"/>
              <w:right w:val="single" w:sz="4" w:space="0" w:color="auto"/>
            </w:tcBorders>
            <w:hideMark/>
          </w:tcPr>
          <w:p w14:paraId="403DBA45" w14:textId="77777777" w:rsidR="002F7D22" w:rsidRPr="00905B14" w:rsidRDefault="002F7D22" w:rsidP="002F7D22">
            <w:pPr>
              <w:spacing w:after="0"/>
              <w:jc w:val="left"/>
            </w:pPr>
            <w:r w:rsidRPr="00905B14">
              <w:t>M</w:t>
            </w:r>
          </w:p>
        </w:tc>
        <w:tc>
          <w:tcPr>
            <w:tcW w:w="2152" w:type="dxa"/>
            <w:tcBorders>
              <w:top w:val="single" w:sz="4" w:space="0" w:color="auto"/>
              <w:left w:val="single" w:sz="4" w:space="0" w:color="auto"/>
              <w:bottom w:val="single" w:sz="4" w:space="0" w:color="auto"/>
              <w:right w:val="single" w:sz="4" w:space="0" w:color="auto"/>
            </w:tcBorders>
            <w:hideMark/>
          </w:tcPr>
          <w:p w14:paraId="1B1FBDAA" w14:textId="77777777" w:rsidR="002F7D22" w:rsidRPr="00905B14" w:rsidRDefault="002F7D22" w:rsidP="002F7D22">
            <w:pPr>
              <w:spacing w:after="0"/>
              <w:jc w:val="left"/>
            </w:pPr>
            <w:r w:rsidRPr="00905B14">
              <w:t>255</w:t>
            </w:r>
          </w:p>
        </w:tc>
        <w:tc>
          <w:tcPr>
            <w:tcW w:w="1293" w:type="dxa"/>
            <w:tcBorders>
              <w:top w:val="single" w:sz="4" w:space="0" w:color="auto"/>
              <w:left w:val="single" w:sz="4" w:space="0" w:color="auto"/>
              <w:bottom w:val="single" w:sz="4" w:space="0" w:color="auto"/>
              <w:right w:val="single" w:sz="4" w:space="0" w:color="auto"/>
            </w:tcBorders>
            <w:hideMark/>
          </w:tcPr>
          <w:p w14:paraId="2BBBD902" w14:textId="77777777" w:rsidR="002F7D22" w:rsidRPr="00905B14" w:rsidRDefault="002F7D22" w:rsidP="002F7D22">
            <w:pPr>
              <w:spacing w:after="0"/>
              <w:jc w:val="left"/>
            </w:pPr>
            <w:r w:rsidRPr="00905B14">
              <w:t>String</w:t>
            </w:r>
          </w:p>
        </w:tc>
      </w:tr>
      <w:tr w:rsidR="002F7D22" w:rsidRPr="00905B14" w14:paraId="7AB9427B" w14:textId="77777777" w:rsidTr="002F7D22">
        <w:trPr>
          <w:trHeight w:val="196"/>
        </w:trPr>
        <w:tc>
          <w:tcPr>
            <w:tcW w:w="3311" w:type="dxa"/>
            <w:tcBorders>
              <w:top w:val="single" w:sz="4" w:space="0" w:color="auto"/>
              <w:left w:val="single" w:sz="4" w:space="0" w:color="auto"/>
              <w:bottom w:val="single" w:sz="4" w:space="0" w:color="auto"/>
              <w:right w:val="single" w:sz="4" w:space="0" w:color="auto"/>
            </w:tcBorders>
            <w:hideMark/>
          </w:tcPr>
          <w:p w14:paraId="4C6B5BF0" w14:textId="77777777" w:rsidR="002F7D22" w:rsidRPr="00905B14" w:rsidRDefault="002F7D22" w:rsidP="002F7D22">
            <w:pPr>
              <w:spacing w:after="0"/>
              <w:jc w:val="left"/>
            </w:pPr>
            <w:r w:rsidRPr="00905B14">
              <w:t>calendarOption</w:t>
            </w:r>
          </w:p>
        </w:tc>
        <w:tc>
          <w:tcPr>
            <w:tcW w:w="10298" w:type="dxa"/>
            <w:tcBorders>
              <w:top w:val="single" w:sz="4" w:space="0" w:color="auto"/>
              <w:left w:val="single" w:sz="4" w:space="0" w:color="auto"/>
              <w:bottom w:val="single" w:sz="4" w:space="0" w:color="auto"/>
              <w:right w:val="single" w:sz="4" w:space="0" w:color="auto"/>
            </w:tcBorders>
            <w:hideMark/>
          </w:tcPr>
          <w:p w14:paraId="4DB2E246" w14:textId="77777777" w:rsidR="002F7D22" w:rsidRPr="00905B14" w:rsidRDefault="002F7D22" w:rsidP="002F7D22">
            <w:pPr>
              <w:spacing w:after="0"/>
              <w:jc w:val="left"/>
            </w:pPr>
            <w:r w:rsidRPr="00905B14">
              <w:t xml:space="preserve">Available calendar Options (noselection, hours, day, weeks, monthly, quarterly, half-yearly, yearly, custom) </w:t>
            </w:r>
          </w:p>
        </w:tc>
        <w:tc>
          <w:tcPr>
            <w:tcW w:w="1656" w:type="dxa"/>
            <w:tcBorders>
              <w:top w:val="single" w:sz="4" w:space="0" w:color="auto"/>
              <w:left w:val="single" w:sz="4" w:space="0" w:color="auto"/>
              <w:bottom w:val="single" w:sz="4" w:space="0" w:color="auto"/>
              <w:right w:val="single" w:sz="4" w:space="0" w:color="auto"/>
            </w:tcBorders>
            <w:hideMark/>
          </w:tcPr>
          <w:p w14:paraId="629F7A55" w14:textId="77777777" w:rsidR="002F7D22" w:rsidRPr="00905B14" w:rsidRDefault="002F7D22" w:rsidP="002F7D22">
            <w:pPr>
              <w:spacing w:after="0"/>
              <w:jc w:val="left"/>
            </w:pPr>
            <w:r w:rsidRPr="00905B14">
              <w:t>M</w:t>
            </w:r>
          </w:p>
        </w:tc>
        <w:tc>
          <w:tcPr>
            <w:tcW w:w="2152" w:type="dxa"/>
            <w:tcBorders>
              <w:top w:val="single" w:sz="4" w:space="0" w:color="auto"/>
              <w:left w:val="single" w:sz="4" w:space="0" w:color="auto"/>
              <w:bottom w:val="single" w:sz="4" w:space="0" w:color="auto"/>
              <w:right w:val="single" w:sz="4" w:space="0" w:color="auto"/>
            </w:tcBorders>
            <w:hideMark/>
          </w:tcPr>
          <w:p w14:paraId="1B250618" w14:textId="77777777" w:rsidR="002F7D22" w:rsidRPr="00905B14" w:rsidRDefault="002F7D22" w:rsidP="002F7D22">
            <w:pPr>
              <w:spacing w:after="0"/>
              <w:jc w:val="left"/>
            </w:pPr>
            <w:r w:rsidRPr="00905B14">
              <w:t>255</w:t>
            </w:r>
          </w:p>
        </w:tc>
        <w:tc>
          <w:tcPr>
            <w:tcW w:w="1293" w:type="dxa"/>
            <w:tcBorders>
              <w:top w:val="single" w:sz="4" w:space="0" w:color="auto"/>
              <w:left w:val="single" w:sz="4" w:space="0" w:color="auto"/>
              <w:bottom w:val="single" w:sz="4" w:space="0" w:color="auto"/>
              <w:right w:val="single" w:sz="4" w:space="0" w:color="auto"/>
            </w:tcBorders>
            <w:hideMark/>
          </w:tcPr>
          <w:p w14:paraId="766779D1" w14:textId="77777777" w:rsidR="002F7D22" w:rsidRPr="00905B14" w:rsidRDefault="002F7D22" w:rsidP="002F7D22">
            <w:pPr>
              <w:spacing w:after="0"/>
              <w:jc w:val="left"/>
            </w:pPr>
            <w:r w:rsidRPr="00905B14">
              <w:t>String</w:t>
            </w:r>
          </w:p>
        </w:tc>
      </w:tr>
    </w:tbl>
    <w:p w14:paraId="6B34CC8E" w14:textId="46DC1B7A" w:rsidR="002F7D22" w:rsidRPr="00905B14" w:rsidRDefault="002F7D22" w:rsidP="002F7D22">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9"/>
        <w:gridCol w:w="8300"/>
        <w:gridCol w:w="1435"/>
        <w:gridCol w:w="956"/>
      </w:tblGrid>
      <w:tr w:rsidR="002F7D22" w:rsidRPr="00905B14" w14:paraId="112AB46F" w14:textId="77777777" w:rsidTr="003E0729">
        <w:trPr>
          <w:trHeight w:val="574"/>
        </w:trPr>
        <w:tc>
          <w:tcPr>
            <w:tcW w:w="2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292A1D6" w14:textId="77777777" w:rsidR="002F7D22" w:rsidRPr="00905B14" w:rsidRDefault="002F7D22" w:rsidP="003E0729">
            <w:pPr>
              <w:jc w:val="left"/>
            </w:pPr>
            <w:r w:rsidRPr="00905B14">
              <w:t>Parameter</w:t>
            </w:r>
          </w:p>
        </w:tc>
        <w:tc>
          <w:tcPr>
            <w:tcW w:w="80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E573867" w14:textId="77777777" w:rsidR="002F7D22" w:rsidRPr="00905B14" w:rsidRDefault="002F7D22" w:rsidP="003E0729">
            <w:pPr>
              <w:jc w:val="left"/>
            </w:pPr>
            <w:r w:rsidRPr="00905B14">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31BA0F7" w14:textId="77777777" w:rsidR="002F7D22" w:rsidRPr="00905B14" w:rsidRDefault="002F7D22" w:rsidP="003E0729">
            <w:pPr>
              <w:jc w:val="left"/>
            </w:pPr>
            <w:r w:rsidRPr="00905B14">
              <w:t>M/O</w:t>
            </w:r>
          </w:p>
        </w:tc>
        <w:tc>
          <w:tcPr>
            <w:tcW w:w="9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5FACA2B" w14:textId="77777777" w:rsidR="002F7D22" w:rsidRPr="00905B14" w:rsidRDefault="002F7D22" w:rsidP="003E0729">
            <w:pPr>
              <w:jc w:val="left"/>
            </w:pPr>
            <w:r w:rsidRPr="00905B14">
              <w:t>Type</w:t>
            </w:r>
          </w:p>
        </w:tc>
      </w:tr>
      <w:tr w:rsidR="002F7D22" w:rsidRPr="00905B14" w14:paraId="357DC7E7"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2E58C484" w14:textId="77777777" w:rsidR="002F7D22" w:rsidRPr="00905B14" w:rsidRDefault="002F7D22" w:rsidP="003E0729">
            <w:pPr>
              <w:jc w:val="left"/>
            </w:pPr>
            <w:r w:rsidRPr="00905B14">
              <w:t>content-Type</w:t>
            </w:r>
          </w:p>
        </w:tc>
        <w:tc>
          <w:tcPr>
            <w:tcW w:w="8069" w:type="dxa"/>
            <w:tcBorders>
              <w:top w:val="single" w:sz="4" w:space="0" w:color="000000"/>
              <w:left w:val="single" w:sz="4" w:space="0" w:color="000000"/>
              <w:bottom w:val="single" w:sz="4" w:space="0" w:color="000000"/>
              <w:right w:val="single" w:sz="4" w:space="0" w:color="000000"/>
            </w:tcBorders>
            <w:hideMark/>
          </w:tcPr>
          <w:p w14:paraId="1E77CCA7" w14:textId="77777777" w:rsidR="002F7D22" w:rsidRPr="00905B14" w:rsidRDefault="002F7D22" w:rsidP="003E0729">
            <w:pPr>
              <w:jc w:val="left"/>
            </w:pPr>
            <w:r w:rsidRPr="00905B14">
              <w:t>Type of the content. It could be application/json, text/html, application/xml, etc. It lets the receiving entity know how to interpret the data.</w:t>
            </w:r>
          </w:p>
        </w:tc>
        <w:tc>
          <w:tcPr>
            <w:tcW w:w="1395" w:type="dxa"/>
            <w:tcBorders>
              <w:top w:val="single" w:sz="4" w:space="0" w:color="000000"/>
              <w:left w:val="single" w:sz="4" w:space="0" w:color="000000"/>
              <w:bottom w:val="single" w:sz="4" w:space="0" w:color="000000"/>
              <w:right w:val="single" w:sz="4" w:space="0" w:color="000000"/>
            </w:tcBorders>
            <w:hideMark/>
          </w:tcPr>
          <w:p w14:paraId="74F2EE31" w14:textId="77777777" w:rsidR="002F7D22" w:rsidRPr="00905B14" w:rsidRDefault="002F7D22" w:rsidP="003E0729">
            <w:pPr>
              <w:jc w:val="left"/>
            </w:pPr>
            <w:r w:rsidRPr="00905B14">
              <w:t>M-Public</w:t>
            </w:r>
          </w:p>
        </w:tc>
        <w:tc>
          <w:tcPr>
            <w:tcW w:w="929" w:type="dxa"/>
            <w:tcBorders>
              <w:top w:val="single" w:sz="4" w:space="0" w:color="000000"/>
              <w:left w:val="single" w:sz="4" w:space="0" w:color="000000"/>
              <w:bottom w:val="single" w:sz="4" w:space="0" w:color="000000"/>
              <w:right w:val="single" w:sz="4" w:space="0" w:color="000000"/>
            </w:tcBorders>
            <w:hideMark/>
          </w:tcPr>
          <w:p w14:paraId="26A8D19A" w14:textId="77777777" w:rsidR="002F7D22" w:rsidRPr="00905B14" w:rsidRDefault="002F7D22" w:rsidP="003E0729">
            <w:pPr>
              <w:jc w:val="left"/>
            </w:pPr>
            <w:r w:rsidRPr="00905B14">
              <w:t>255</w:t>
            </w:r>
          </w:p>
        </w:tc>
      </w:tr>
      <w:tr w:rsidR="002F7D22" w:rsidRPr="00905B14" w14:paraId="54E08F1A"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356AC348" w14:textId="77777777" w:rsidR="002F7D22" w:rsidRPr="00905B14" w:rsidRDefault="002F7D22" w:rsidP="003E0729">
            <w:pPr>
              <w:jc w:val="left"/>
            </w:pPr>
            <w:r w:rsidRPr="00905B14">
              <w:t>content-Length</w:t>
            </w:r>
          </w:p>
        </w:tc>
        <w:tc>
          <w:tcPr>
            <w:tcW w:w="8069" w:type="dxa"/>
            <w:tcBorders>
              <w:top w:val="single" w:sz="4" w:space="0" w:color="000000"/>
              <w:left w:val="single" w:sz="4" w:space="0" w:color="000000"/>
              <w:bottom w:val="single" w:sz="4" w:space="0" w:color="000000"/>
              <w:right w:val="single" w:sz="4" w:space="0" w:color="000000"/>
            </w:tcBorders>
            <w:hideMark/>
          </w:tcPr>
          <w:p w14:paraId="5BD27D3E" w14:textId="77777777" w:rsidR="002F7D22" w:rsidRPr="00905B14" w:rsidRDefault="002F7D22" w:rsidP="003E0729">
            <w:pPr>
              <w:jc w:val="left"/>
            </w:pPr>
            <w:r w:rsidRPr="00905B14">
              <w:t>Length of the content. This is an HTTP header that indicates the size of the body data in bytes.</w:t>
            </w:r>
          </w:p>
          <w:p w14:paraId="351B966E" w14:textId="77777777" w:rsidR="002F7D22" w:rsidRPr="00905B14" w:rsidRDefault="002F7D22" w:rsidP="003E0729">
            <w:pPr>
              <w:jc w:val="left"/>
            </w:pPr>
            <w:r w:rsidRPr="00905B14">
              <w:t xml:space="preserve"> It is used to let the receiving entity know how much data to expect.</w:t>
            </w:r>
          </w:p>
        </w:tc>
        <w:tc>
          <w:tcPr>
            <w:tcW w:w="1395" w:type="dxa"/>
            <w:tcBorders>
              <w:top w:val="single" w:sz="4" w:space="0" w:color="000000"/>
              <w:left w:val="single" w:sz="4" w:space="0" w:color="000000"/>
              <w:bottom w:val="single" w:sz="4" w:space="0" w:color="000000"/>
              <w:right w:val="single" w:sz="4" w:space="0" w:color="000000"/>
            </w:tcBorders>
            <w:hideMark/>
          </w:tcPr>
          <w:p w14:paraId="7E66CACE"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487F40AA" w14:textId="77777777" w:rsidR="002F7D22" w:rsidRPr="00905B14" w:rsidRDefault="002F7D22" w:rsidP="003E0729">
            <w:pPr>
              <w:jc w:val="left"/>
            </w:pPr>
            <w:r w:rsidRPr="00905B14">
              <w:t>255</w:t>
            </w:r>
          </w:p>
        </w:tc>
      </w:tr>
      <w:tr w:rsidR="002F7D22" w:rsidRPr="00905B14" w14:paraId="10AF4757"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45DEAE03" w14:textId="77777777" w:rsidR="002F7D22" w:rsidRPr="00905B14" w:rsidRDefault="002F7D22" w:rsidP="003E0729">
            <w:pPr>
              <w:jc w:val="left"/>
            </w:pPr>
            <w:r w:rsidRPr="00905B14">
              <w:t xml:space="preserve">date </w:t>
            </w:r>
          </w:p>
        </w:tc>
        <w:tc>
          <w:tcPr>
            <w:tcW w:w="8069" w:type="dxa"/>
            <w:tcBorders>
              <w:top w:val="single" w:sz="4" w:space="0" w:color="000000"/>
              <w:left w:val="single" w:sz="4" w:space="0" w:color="000000"/>
              <w:bottom w:val="single" w:sz="4" w:space="0" w:color="000000"/>
              <w:right w:val="single" w:sz="4" w:space="0" w:color="000000"/>
            </w:tcBorders>
            <w:hideMark/>
          </w:tcPr>
          <w:p w14:paraId="0AC69391" w14:textId="77777777" w:rsidR="002F7D22" w:rsidRPr="00905B14" w:rsidRDefault="002F7D22" w:rsidP="003E0729">
            <w:pPr>
              <w:jc w:val="left"/>
            </w:pPr>
            <w:r w:rsidRPr="00905B14">
              <w:t xml:space="preserve">Date of operation execution </w:t>
            </w:r>
          </w:p>
        </w:tc>
        <w:tc>
          <w:tcPr>
            <w:tcW w:w="1395" w:type="dxa"/>
            <w:tcBorders>
              <w:top w:val="single" w:sz="4" w:space="0" w:color="000000"/>
              <w:left w:val="single" w:sz="4" w:space="0" w:color="000000"/>
              <w:bottom w:val="single" w:sz="4" w:space="0" w:color="000000"/>
              <w:right w:val="single" w:sz="4" w:space="0" w:color="000000"/>
            </w:tcBorders>
            <w:hideMark/>
          </w:tcPr>
          <w:p w14:paraId="7F17D96B"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50FCE378" w14:textId="77777777" w:rsidR="002F7D22" w:rsidRPr="00905B14" w:rsidRDefault="002F7D22" w:rsidP="003E0729">
            <w:pPr>
              <w:jc w:val="left"/>
            </w:pPr>
            <w:r w:rsidRPr="00905B14">
              <w:t>255</w:t>
            </w:r>
          </w:p>
        </w:tc>
      </w:tr>
      <w:tr w:rsidR="002F7D22" w:rsidRPr="00905B14" w14:paraId="730F7633"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2F5098CB" w14:textId="77777777" w:rsidR="002F7D22" w:rsidRPr="00905B14" w:rsidRDefault="002F7D22" w:rsidP="003E0729">
            <w:pPr>
              <w:jc w:val="left"/>
            </w:pPr>
            <w:r w:rsidRPr="00905B14">
              <w:t>ocp-apim-apiid</w:t>
            </w:r>
          </w:p>
        </w:tc>
        <w:tc>
          <w:tcPr>
            <w:tcW w:w="8069" w:type="dxa"/>
            <w:tcBorders>
              <w:top w:val="single" w:sz="4" w:space="0" w:color="000000"/>
              <w:left w:val="single" w:sz="4" w:space="0" w:color="000000"/>
              <w:bottom w:val="single" w:sz="4" w:space="0" w:color="000000"/>
              <w:right w:val="single" w:sz="4" w:space="0" w:color="000000"/>
            </w:tcBorders>
            <w:hideMark/>
          </w:tcPr>
          <w:p w14:paraId="42026276" w14:textId="77777777" w:rsidR="002F7D22" w:rsidRPr="00905B14" w:rsidRDefault="002F7D22" w:rsidP="003E0729">
            <w:pPr>
              <w:jc w:val="left"/>
            </w:pPr>
            <w:r w:rsidRPr="00905B14">
              <w:t>This field holds the unique identifier of the API in Azure API Management (APIM). This identifier is used within the APIM instance to distinguish between different APIs.</w:t>
            </w:r>
          </w:p>
        </w:tc>
        <w:tc>
          <w:tcPr>
            <w:tcW w:w="1395" w:type="dxa"/>
            <w:tcBorders>
              <w:top w:val="single" w:sz="4" w:space="0" w:color="000000"/>
              <w:left w:val="single" w:sz="4" w:space="0" w:color="000000"/>
              <w:bottom w:val="single" w:sz="4" w:space="0" w:color="000000"/>
              <w:right w:val="single" w:sz="4" w:space="0" w:color="000000"/>
            </w:tcBorders>
            <w:hideMark/>
          </w:tcPr>
          <w:p w14:paraId="708823FA"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31D9293A" w14:textId="77777777" w:rsidR="002F7D22" w:rsidRPr="00905B14" w:rsidRDefault="002F7D22" w:rsidP="003E0729">
            <w:pPr>
              <w:jc w:val="left"/>
            </w:pPr>
            <w:r w:rsidRPr="00905B14">
              <w:t>255</w:t>
            </w:r>
          </w:p>
        </w:tc>
      </w:tr>
      <w:tr w:rsidR="002F7D22" w:rsidRPr="00905B14" w14:paraId="3A5A4042"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33368474" w14:textId="77777777" w:rsidR="002F7D22" w:rsidRPr="00905B14" w:rsidRDefault="002F7D22" w:rsidP="003E0729">
            <w:pPr>
              <w:jc w:val="left"/>
            </w:pPr>
            <w:r w:rsidRPr="00905B14">
              <w:t>ocp-apim-operationid</w:t>
            </w:r>
          </w:p>
        </w:tc>
        <w:tc>
          <w:tcPr>
            <w:tcW w:w="8069" w:type="dxa"/>
            <w:tcBorders>
              <w:top w:val="single" w:sz="4" w:space="0" w:color="000000"/>
              <w:left w:val="single" w:sz="4" w:space="0" w:color="000000"/>
              <w:bottom w:val="single" w:sz="4" w:space="0" w:color="000000"/>
              <w:right w:val="single" w:sz="4" w:space="0" w:color="000000"/>
            </w:tcBorders>
            <w:hideMark/>
          </w:tcPr>
          <w:p w14:paraId="4D842EC8" w14:textId="77777777" w:rsidR="002F7D22" w:rsidRPr="00905B14" w:rsidRDefault="002F7D22" w:rsidP="003E0729">
            <w:pPr>
              <w:jc w:val="left"/>
            </w:pPr>
            <w:r w:rsidRPr="00905B14">
              <w:t>This field contains the unique identifier for a particular operation within an API in APIM. This helps in tracing the specific operation or method that was invoked.</w:t>
            </w:r>
          </w:p>
        </w:tc>
        <w:tc>
          <w:tcPr>
            <w:tcW w:w="1395" w:type="dxa"/>
            <w:tcBorders>
              <w:top w:val="single" w:sz="4" w:space="0" w:color="000000"/>
              <w:left w:val="single" w:sz="4" w:space="0" w:color="000000"/>
              <w:bottom w:val="single" w:sz="4" w:space="0" w:color="000000"/>
              <w:right w:val="single" w:sz="4" w:space="0" w:color="000000"/>
            </w:tcBorders>
            <w:hideMark/>
          </w:tcPr>
          <w:p w14:paraId="630383EC"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18E8E9B3" w14:textId="77777777" w:rsidR="002F7D22" w:rsidRPr="00905B14" w:rsidRDefault="002F7D22" w:rsidP="003E0729">
            <w:pPr>
              <w:jc w:val="left"/>
            </w:pPr>
            <w:r w:rsidRPr="00905B14">
              <w:t>255</w:t>
            </w:r>
          </w:p>
        </w:tc>
      </w:tr>
      <w:tr w:rsidR="002F7D22" w:rsidRPr="00905B14" w14:paraId="441D5C84"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336001B7" w14:textId="77777777" w:rsidR="002F7D22" w:rsidRPr="00905B14" w:rsidRDefault="002F7D22" w:rsidP="003E0729">
            <w:pPr>
              <w:jc w:val="left"/>
            </w:pPr>
            <w:r w:rsidRPr="00905B14">
              <w:t>ocp-apim-productid</w:t>
            </w:r>
          </w:p>
        </w:tc>
        <w:tc>
          <w:tcPr>
            <w:tcW w:w="8069" w:type="dxa"/>
            <w:tcBorders>
              <w:top w:val="single" w:sz="4" w:space="0" w:color="000000"/>
              <w:left w:val="single" w:sz="4" w:space="0" w:color="000000"/>
              <w:bottom w:val="single" w:sz="4" w:space="0" w:color="000000"/>
              <w:right w:val="single" w:sz="4" w:space="0" w:color="000000"/>
            </w:tcBorders>
            <w:hideMark/>
          </w:tcPr>
          <w:p w14:paraId="052E85E0" w14:textId="77777777" w:rsidR="002F7D22" w:rsidRPr="00905B14" w:rsidRDefault="002F7D22" w:rsidP="003E0729">
            <w:pPr>
              <w:jc w:val="left"/>
            </w:pPr>
            <w:r w:rsidRPr="00905B14">
              <w:t>This field contains the unique identifier of the product with which the API is associated. In APIM, APIs can be grouped into products, and this field helps identify which product the API belongs to.</w:t>
            </w:r>
          </w:p>
        </w:tc>
        <w:tc>
          <w:tcPr>
            <w:tcW w:w="1395" w:type="dxa"/>
            <w:tcBorders>
              <w:top w:val="single" w:sz="4" w:space="0" w:color="000000"/>
              <w:left w:val="single" w:sz="4" w:space="0" w:color="000000"/>
              <w:bottom w:val="single" w:sz="4" w:space="0" w:color="000000"/>
              <w:right w:val="single" w:sz="4" w:space="0" w:color="000000"/>
            </w:tcBorders>
            <w:hideMark/>
          </w:tcPr>
          <w:p w14:paraId="64D2A549"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001BC33B" w14:textId="77777777" w:rsidR="002F7D22" w:rsidRPr="00905B14" w:rsidRDefault="002F7D22" w:rsidP="003E0729">
            <w:pPr>
              <w:jc w:val="left"/>
            </w:pPr>
            <w:r w:rsidRPr="00905B14">
              <w:t>255</w:t>
            </w:r>
          </w:p>
        </w:tc>
      </w:tr>
      <w:tr w:rsidR="002F7D22" w:rsidRPr="00905B14" w14:paraId="524E0B61"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357302A1" w14:textId="77777777" w:rsidR="002F7D22" w:rsidRPr="00905B14" w:rsidRDefault="002F7D22" w:rsidP="003E0729">
            <w:pPr>
              <w:jc w:val="left"/>
            </w:pPr>
            <w:r w:rsidRPr="00905B14">
              <w:t>ocp-apim-subscriptionid</w:t>
            </w:r>
          </w:p>
        </w:tc>
        <w:tc>
          <w:tcPr>
            <w:tcW w:w="8069" w:type="dxa"/>
            <w:tcBorders>
              <w:top w:val="single" w:sz="4" w:space="0" w:color="000000"/>
              <w:left w:val="single" w:sz="4" w:space="0" w:color="000000"/>
              <w:bottom w:val="single" w:sz="4" w:space="0" w:color="000000"/>
              <w:right w:val="single" w:sz="4" w:space="0" w:color="000000"/>
            </w:tcBorders>
            <w:hideMark/>
          </w:tcPr>
          <w:p w14:paraId="1838B814" w14:textId="77777777" w:rsidR="002F7D22" w:rsidRPr="00905B14" w:rsidRDefault="002F7D22" w:rsidP="003E0729">
            <w:pPr>
              <w:jc w:val="left"/>
            </w:pPr>
            <w:r w:rsidRPr="00905B14">
              <w:t>This field contains the unique identifier of the subscription associated with the APIM instance. In APIM, a subscription relates to the agreement to use an API and provides the primary means for authorization.</w:t>
            </w:r>
          </w:p>
        </w:tc>
        <w:tc>
          <w:tcPr>
            <w:tcW w:w="1395" w:type="dxa"/>
            <w:tcBorders>
              <w:top w:val="single" w:sz="4" w:space="0" w:color="000000"/>
              <w:left w:val="single" w:sz="4" w:space="0" w:color="000000"/>
              <w:bottom w:val="single" w:sz="4" w:space="0" w:color="000000"/>
              <w:right w:val="single" w:sz="4" w:space="0" w:color="000000"/>
            </w:tcBorders>
            <w:hideMark/>
          </w:tcPr>
          <w:p w14:paraId="52FA85B8"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6FE8D55C" w14:textId="77777777" w:rsidR="002F7D22" w:rsidRPr="00905B14" w:rsidRDefault="002F7D22" w:rsidP="003E0729">
            <w:pPr>
              <w:jc w:val="left"/>
            </w:pPr>
            <w:r w:rsidRPr="00905B14">
              <w:t>255</w:t>
            </w:r>
          </w:p>
        </w:tc>
      </w:tr>
      <w:tr w:rsidR="002F7D22" w:rsidRPr="00905B14" w14:paraId="2E787DC1" w14:textId="77777777" w:rsidTr="003E0729">
        <w:trPr>
          <w:trHeight w:val="280"/>
        </w:trPr>
        <w:tc>
          <w:tcPr>
            <w:tcW w:w="2197" w:type="dxa"/>
            <w:tcBorders>
              <w:top w:val="single" w:sz="4" w:space="0" w:color="000000"/>
              <w:left w:val="single" w:sz="4" w:space="0" w:color="000000"/>
              <w:bottom w:val="single" w:sz="4" w:space="0" w:color="000000"/>
              <w:right w:val="single" w:sz="4" w:space="0" w:color="000000"/>
            </w:tcBorders>
            <w:hideMark/>
          </w:tcPr>
          <w:p w14:paraId="171763E1" w14:textId="77777777" w:rsidR="002F7D22" w:rsidRPr="00905B14" w:rsidRDefault="002F7D22" w:rsidP="003E0729">
            <w:pPr>
              <w:jc w:val="left"/>
            </w:pPr>
            <w:r w:rsidRPr="00905B14">
              <w:t>ocp-apim-trace-location</w:t>
            </w:r>
          </w:p>
        </w:tc>
        <w:tc>
          <w:tcPr>
            <w:tcW w:w="8069" w:type="dxa"/>
            <w:tcBorders>
              <w:top w:val="single" w:sz="4" w:space="0" w:color="000000"/>
              <w:left w:val="single" w:sz="4" w:space="0" w:color="000000"/>
              <w:bottom w:val="single" w:sz="4" w:space="0" w:color="000000"/>
              <w:right w:val="single" w:sz="4" w:space="0" w:color="000000"/>
            </w:tcBorders>
            <w:hideMark/>
          </w:tcPr>
          <w:p w14:paraId="775F67D5" w14:textId="77777777" w:rsidR="002F7D22" w:rsidRPr="00905B14" w:rsidRDefault="002F7D22" w:rsidP="003E0729">
            <w:pPr>
              <w:jc w:val="left"/>
            </w:pPr>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95" w:type="dxa"/>
            <w:tcBorders>
              <w:top w:val="single" w:sz="4" w:space="0" w:color="000000"/>
              <w:left w:val="single" w:sz="4" w:space="0" w:color="000000"/>
              <w:bottom w:val="single" w:sz="4" w:space="0" w:color="000000"/>
              <w:right w:val="single" w:sz="4" w:space="0" w:color="000000"/>
            </w:tcBorders>
            <w:hideMark/>
          </w:tcPr>
          <w:p w14:paraId="221F3FF4" w14:textId="77777777" w:rsidR="002F7D22" w:rsidRPr="00905B14" w:rsidRDefault="002F7D22" w:rsidP="003E0729">
            <w:pPr>
              <w:jc w:val="left"/>
            </w:pPr>
            <w:r w:rsidRPr="00905B14">
              <w:t>O-Public</w:t>
            </w:r>
          </w:p>
        </w:tc>
        <w:tc>
          <w:tcPr>
            <w:tcW w:w="929" w:type="dxa"/>
            <w:tcBorders>
              <w:top w:val="single" w:sz="4" w:space="0" w:color="000000"/>
              <w:left w:val="single" w:sz="4" w:space="0" w:color="000000"/>
              <w:bottom w:val="single" w:sz="4" w:space="0" w:color="000000"/>
              <w:right w:val="single" w:sz="4" w:space="0" w:color="000000"/>
            </w:tcBorders>
            <w:hideMark/>
          </w:tcPr>
          <w:p w14:paraId="23E54AEF" w14:textId="77777777" w:rsidR="002F7D22" w:rsidRPr="00905B14" w:rsidRDefault="002F7D22" w:rsidP="003E0729">
            <w:pPr>
              <w:jc w:val="left"/>
            </w:pPr>
            <w:r w:rsidRPr="00905B14">
              <w:t>255</w:t>
            </w:r>
          </w:p>
        </w:tc>
      </w:tr>
    </w:tbl>
    <w:p w14:paraId="4CCBB75F" w14:textId="77777777" w:rsidR="003E0729" w:rsidRPr="00905B14" w:rsidRDefault="003E0729" w:rsidP="003E0729">
      <w:pPr>
        <w:pStyle w:val="Heading3"/>
        <w:sectPr w:rsidR="003E0729" w:rsidRPr="00905B14" w:rsidSect="00CD7F33">
          <w:pgSz w:w="15840" w:h="20160" w:code="5"/>
          <w:pgMar w:top="1440" w:right="1440" w:bottom="1440" w:left="1440" w:header="720" w:footer="619" w:gutter="0"/>
          <w:cols w:space="720"/>
          <w:docGrid w:linePitch="360"/>
        </w:sectPr>
      </w:pPr>
    </w:p>
    <w:p w14:paraId="5C81DFD1" w14:textId="6C48794F" w:rsidR="002F7D22" w:rsidRPr="00905B14" w:rsidRDefault="003E0729" w:rsidP="003E0729">
      <w:pPr>
        <w:pStyle w:val="Heading3"/>
      </w:pPr>
      <w:r w:rsidRPr="00905B14">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9"/>
        <w:gridCol w:w="8300"/>
        <w:gridCol w:w="1435"/>
        <w:gridCol w:w="956"/>
      </w:tblGrid>
      <w:tr w:rsidR="003E0729" w:rsidRPr="00905B14" w14:paraId="60898046" w14:textId="77777777">
        <w:trPr>
          <w:trHeight w:val="342"/>
        </w:trPr>
        <w:tc>
          <w:tcPr>
            <w:tcW w:w="21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7D3A267" w14:textId="77777777" w:rsidR="003E0729" w:rsidRPr="00905B14" w:rsidRDefault="003E0729" w:rsidP="003E0729">
            <w:bookmarkStart w:id="78" w:name="_Hlk152251154"/>
            <w:r w:rsidRPr="00905B14">
              <w:t>Parameter</w:t>
            </w:r>
          </w:p>
        </w:tc>
        <w:tc>
          <w:tcPr>
            <w:tcW w:w="80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D0A36A9" w14:textId="77777777" w:rsidR="003E0729" w:rsidRPr="00905B14" w:rsidRDefault="003E0729" w:rsidP="003E0729">
            <w:r w:rsidRPr="00905B14">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BDFEB27" w14:textId="77777777" w:rsidR="003E0729" w:rsidRPr="00905B14" w:rsidRDefault="003E0729" w:rsidP="003E0729">
            <w:r w:rsidRPr="00905B14">
              <w:t>M/O</w:t>
            </w:r>
          </w:p>
        </w:tc>
        <w:tc>
          <w:tcPr>
            <w:tcW w:w="92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4D1774" w14:textId="77777777" w:rsidR="003E0729" w:rsidRPr="00905B14" w:rsidRDefault="003E0729" w:rsidP="003E0729">
            <w:r w:rsidRPr="00905B14">
              <w:t>Type</w:t>
            </w:r>
          </w:p>
        </w:tc>
      </w:tr>
      <w:tr w:rsidR="003E0729" w:rsidRPr="00905B14" w14:paraId="702DDEB9" w14:textId="77777777">
        <w:trPr>
          <w:trHeight w:val="31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0AF40B" w14:textId="77777777" w:rsidR="003E0729" w:rsidRPr="00905B14" w:rsidRDefault="003E0729" w:rsidP="003E0729">
            <w:r w:rsidRPr="00905B14">
              <w:t>errorManagement</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411214" w14:textId="77777777" w:rsidR="003E0729" w:rsidRPr="00905B14" w:rsidRDefault="003E0729" w:rsidP="003E0729">
            <w:r w:rsidRPr="00905B14">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5F5911" w14:textId="77777777" w:rsidR="003E0729" w:rsidRPr="00905B14" w:rsidRDefault="003E0729" w:rsidP="003E0729">
            <w:r w:rsidRPr="00905B14">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E8A5CF" w14:textId="77777777" w:rsidR="003E0729" w:rsidRPr="00905B14" w:rsidRDefault="003E0729" w:rsidP="003E0729">
            <w:r w:rsidRPr="00905B14">
              <w:t>Object</w:t>
            </w:r>
          </w:p>
        </w:tc>
      </w:tr>
      <w:tr w:rsidR="003E0729" w:rsidRPr="00905B14" w14:paraId="423CC055" w14:textId="77777777">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C647F5" w14:textId="77777777" w:rsidR="003E0729" w:rsidRPr="00905B14" w:rsidRDefault="003E0729" w:rsidP="003E0729">
            <w:r w:rsidRPr="00905B14">
              <w:t>errorCode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C35973" w14:textId="77777777" w:rsidR="003E0729" w:rsidRPr="00905B14" w:rsidRDefault="003E0729" w:rsidP="003E0729">
            <w:r w:rsidRPr="00905B14">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4B4347"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0E4F8" w14:textId="77777777" w:rsidR="003E0729" w:rsidRPr="00905B14" w:rsidRDefault="003E0729" w:rsidP="003E0729">
            <w:r w:rsidRPr="00905B14">
              <w:t>String</w:t>
            </w:r>
          </w:p>
        </w:tc>
      </w:tr>
      <w:tr w:rsidR="003E0729" w:rsidRPr="00905B14" w14:paraId="3BE10DBD" w14:textId="77777777">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AB463C" w14:textId="77777777" w:rsidR="003E0729" w:rsidRPr="00905B14" w:rsidRDefault="003E0729" w:rsidP="003E0729">
            <w:r w:rsidRPr="00905B14">
              <w:t>errorDescription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B23EF7" w14:textId="77777777" w:rsidR="003E0729" w:rsidRPr="00905B14" w:rsidRDefault="003E0729" w:rsidP="003E0729">
            <w:r w:rsidRPr="00905B14">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67B65"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58C095" w14:textId="77777777" w:rsidR="003E0729" w:rsidRPr="00905B14" w:rsidRDefault="003E0729" w:rsidP="003E0729">
            <w:r w:rsidRPr="00905B14">
              <w:t>String</w:t>
            </w:r>
          </w:p>
        </w:tc>
      </w:tr>
      <w:tr w:rsidR="003E0729" w:rsidRPr="00905B14" w14:paraId="1B493402" w14:textId="77777777">
        <w:trPr>
          <w:trHeight w:val="29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8DDEE" w14:textId="77777777" w:rsidR="003E0729" w:rsidRPr="00905B14" w:rsidRDefault="003E0729" w:rsidP="003E0729">
            <w:r w:rsidRPr="00905B14">
              <w:t>Services</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C6DE3B" w14:textId="77777777" w:rsidR="003E0729" w:rsidRPr="00905B14" w:rsidRDefault="003E0729" w:rsidP="003E0729">
            <w:r w:rsidRPr="00905B14">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48776A" w14:textId="77777777" w:rsidR="003E0729" w:rsidRPr="00905B14" w:rsidRDefault="003E0729" w:rsidP="003E0729">
            <w:r w:rsidRPr="00905B14">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1A129E" w14:textId="77777777" w:rsidR="003E0729" w:rsidRPr="00905B14" w:rsidRDefault="003E0729" w:rsidP="003E0729">
            <w:r w:rsidRPr="00905B14">
              <w:t>List</w:t>
            </w:r>
          </w:p>
        </w:tc>
      </w:tr>
      <w:tr w:rsidR="003E0729" w:rsidRPr="00905B14" w14:paraId="3D19D26F" w14:textId="77777777">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5CE6E6" w14:textId="77777777" w:rsidR="003E0729" w:rsidRPr="00905B14" w:rsidRDefault="003E0729" w:rsidP="003E0729">
            <w:r w:rsidRPr="00905B14">
              <w:t>kpitile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12EBE9" w14:textId="77777777" w:rsidR="003E0729" w:rsidRPr="00905B14" w:rsidRDefault="003E0729" w:rsidP="003E0729">
            <w:r w:rsidRPr="00905B14">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101C3"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DD97EA" w14:textId="77777777" w:rsidR="003E0729" w:rsidRPr="00905B14" w:rsidRDefault="003E0729" w:rsidP="003E0729">
            <w:r w:rsidRPr="00905B14">
              <w:t>String</w:t>
            </w:r>
          </w:p>
        </w:tc>
      </w:tr>
      <w:tr w:rsidR="003E0729" w:rsidRPr="00905B14" w14:paraId="711D632E" w14:textId="77777777">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AAD1C7" w14:textId="77777777" w:rsidR="003E0729" w:rsidRPr="00905B14" w:rsidRDefault="003E0729" w:rsidP="003E0729">
            <w:r w:rsidRPr="00905B14">
              <w:t>id</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3E96E3" w14:textId="77777777" w:rsidR="003E0729" w:rsidRPr="00905B14" w:rsidRDefault="003E0729" w:rsidP="003E0729">
            <w:r w:rsidRPr="00905B14">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2F42E8"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2679DA" w14:textId="77777777" w:rsidR="003E0729" w:rsidRPr="00905B14" w:rsidRDefault="003E0729" w:rsidP="003E0729">
            <w:r w:rsidRPr="00905B14">
              <w:t>String</w:t>
            </w:r>
          </w:p>
        </w:tc>
      </w:tr>
      <w:tr w:rsidR="003E0729" w:rsidRPr="00905B14" w14:paraId="37D92513" w14:textId="77777777">
        <w:trPr>
          <w:trHeight w:val="34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72C464" w14:textId="77777777" w:rsidR="003E0729" w:rsidRPr="00905B14" w:rsidRDefault="003E0729" w:rsidP="003E0729">
            <w:r w:rsidRPr="00905B14">
              <w:t>deviation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E4DA5D" w14:textId="77777777" w:rsidR="003E0729" w:rsidRPr="00905B14" w:rsidRDefault="003E0729" w:rsidP="003E0729">
            <w:r w:rsidRPr="00905B14">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99F7CE"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C46164" w14:textId="77777777" w:rsidR="003E0729" w:rsidRPr="00905B14" w:rsidRDefault="003E0729" w:rsidP="003E0729">
            <w:r w:rsidRPr="00905B14">
              <w:t>String</w:t>
            </w:r>
          </w:p>
        </w:tc>
      </w:tr>
      <w:tr w:rsidR="003E0729" w:rsidRPr="00905B14" w14:paraId="125A6D32" w14:textId="77777777">
        <w:trPr>
          <w:trHeight w:val="77"/>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702B89" w14:textId="77777777" w:rsidR="003E0729" w:rsidRPr="00905B14" w:rsidRDefault="003E0729" w:rsidP="003E0729">
            <w:r w:rsidRPr="00905B14">
              <w:t>error</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42F440" w14:textId="77777777" w:rsidR="003E0729" w:rsidRPr="00905B14" w:rsidRDefault="003E0729" w:rsidP="003E0729">
            <w:r w:rsidRPr="00905B14">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A0E7AF" w14:textId="77777777" w:rsidR="003E0729" w:rsidRPr="00905B14" w:rsidRDefault="003E0729" w:rsidP="003E0729">
            <w:r w:rsidRPr="00905B14">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E4F366" w14:textId="77777777" w:rsidR="003E0729" w:rsidRPr="00905B14" w:rsidRDefault="003E0729" w:rsidP="003E0729">
            <w:r w:rsidRPr="00905B14">
              <w:t>String</w:t>
            </w:r>
          </w:p>
        </w:tc>
      </w:tr>
    </w:tbl>
    <w:p w14:paraId="239BBACD" w14:textId="046530B8" w:rsidR="00473FDE" w:rsidRPr="00905B14" w:rsidRDefault="00DD58B1" w:rsidP="00DD58B1">
      <w:pPr>
        <w:pStyle w:val="Heading3"/>
      </w:pPr>
      <w:r w:rsidRPr="00905B14">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5"/>
        <w:gridCol w:w="10705"/>
      </w:tblGrid>
      <w:tr w:rsidR="00DD58B1" w:rsidRPr="00905B14" w14:paraId="4F394DD6" w14:textId="77777777" w:rsidTr="00900ED5">
        <w:trPr>
          <w:trHeight w:val="219"/>
          <w:jc w:val="center"/>
        </w:trPr>
        <w:tc>
          <w:tcPr>
            <w:tcW w:w="22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8D2ED3D" w14:textId="77777777" w:rsidR="00DD58B1" w:rsidRPr="00905B14" w:rsidRDefault="00DD58B1" w:rsidP="00DD58B1">
            <w:r w:rsidRPr="00905B14">
              <w:t>HTTP Code</w:t>
            </w:r>
          </w:p>
        </w:tc>
        <w:tc>
          <w:tcPr>
            <w:tcW w:w="107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EE41653" w14:textId="77777777" w:rsidR="00DD58B1" w:rsidRPr="00905B14" w:rsidRDefault="00DD58B1" w:rsidP="00DD58B1">
            <w:r w:rsidRPr="00905B14">
              <w:t>Result Description</w:t>
            </w:r>
          </w:p>
        </w:tc>
      </w:tr>
      <w:tr w:rsidR="00DD58B1" w:rsidRPr="00905B14" w14:paraId="62248360" w14:textId="77777777" w:rsidTr="00900ED5">
        <w:trPr>
          <w:trHeight w:val="219"/>
          <w:jc w:val="center"/>
        </w:trPr>
        <w:tc>
          <w:tcPr>
            <w:tcW w:w="2245" w:type="dxa"/>
            <w:tcBorders>
              <w:top w:val="single" w:sz="4" w:space="0" w:color="000000"/>
              <w:left w:val="single" w:sz="4" w:space="0" w:color="000000"/>
              <w:bottom w:val="single" w:sz="4" w:space="0" w:color="000000"/>
              <w:right w:val="single" w:sz="4" w:space="0" w:color="000000"/>
            </w:tcBorders>
            <w:hideMark/>
          </w:tcPr>
          <w:p w14:paraId="646BE2DB" w14:textId="77777777" w:rsidR="00DD58B1" w:rsidRPr="00905B14" w:rsidRDefault="00DD58B1" w:rsidP="00DD58B1">
            <w:r w:rsidRPr="00905B14">
              <w:t>200</w:t>
            </w:r>
          </w:p>
        </w:tc>
        <w:tc>
          <w:tcPr>
            <w:tcW w:w="10705" w:type="dxa"/>
            <w:tcBorders>
              <w:top w:val="single" w:sz="4" w:space="0" w:color="000000"/>
              <w:left w:val="single" w:sz="4" w:space="0" w:color="000000"/>
              <w:bottom w:val="single" w:sz="4" w:space="0" w:color="000000"/>
              <w:right w:val="single" w:sz="4" w:space="0" w:color="000000"/>
            </w:tcBorders>
            <w:hideMark/>
          </w:tcPr>
          <w:p w14:paraId="19EADCC7" w14:textId="77777777" w:rsidR="00DD58B1" w:rsidRPr="00905B14" w:rsidRDefault="00DD58B1" w:rsidP="00DD58B1">
            <w:r w:rsidRPr="00905B14">
              <w:t>Service executed successfully</w:t>
            </w:r>
          </w:p>
        </w:tc>
      </w:tr>
    </w:tbl>
    <w:p w14:paraId="204D7AFE" w14:textId="2F7E21FD" w:rsidR="000F19AA" w:rsidRPr="00905B14" w:rsidRDefault="00DD58B1" w:rsidP="00DD58B1">
      <w:pPr>
        <w:pStyle w:val="Heading3"/>
      </w:pPr>
      <w:r w:rsidRPr="00905B14">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5"/>
        <w:gridCol w:w="2672"/>
        <w:gridCol w:w="8033"/>
      </w:tblGrid>
      <w:tr w:rsidR="00DD58B1" w:rsidRPr="00905B14" w14:paraId="196F6442" w14:textId="77777777" w:rsidTr="00900ED5">
        <w:trPr>
          <w:trHeight w:val="219"/>
          <w:jc w:val="center"/>
        </w:trPr>
        <w:tc>
          <w:tcPr>
            <w:tcW w:w="224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22CE4D53" w14:textId="77777777" w:rsidR="00DD58B1" w:rsidRPr="00905B14" w:rsidRDefault="00DD58B1" w:rsidP="00900ED5">
            <w:r w:rsidRPr="00905B14">
              <w:t>HTTP Code</w:t>
            </w:r>
          </w:p>
        </w:tc>
        <w:tc>
          <w:tcPr>
            <w:tcW w:w="267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5F7924DE" w14:textId="77777777" w:rsidR="00DD58B1" w:rsidRPr="00905B14" w:rsidRDefault="00DD58B1" w:rsidP="00900ED5">
            <w:r w:rsidRPr="00905B14">
              <w:t>Error Code</w:t>
            </w:r>
          </w:p>
        </w:tc>
        <w:tc>
          <w:tcPr>
            <w:tcW w:w="8033"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5884FEF" w14:textId="77777777" w:rsidR="00DD58B1" w:rsidRPr="00905B14" w:rsidRDefault="00DD58B1" w:rsidP="00900ED5">
            <w:r w:rsidRPr="00905B14">
              <w:t>Error Description</w:t>
            </w:r>
          </w:p>
        </w:tc>
      </w:tr>
      <w:tr w:rsidR="00DD58B1" w:rsidRPr="00905B14" w14:paraId="747934F5" w14:textId="77777777" w:rsidTr="00900ED5">
        <w:trPr>
          <w:trHeight w:val="219"/>
          <w:jc w:val="center"/>
        </w:trPr>
        <w:tc>
          <w:tcPr>
            <w:tcW w:w="2245" w:type="dxa"/>
            <w:tcBorders>
              <w:top w:val="single" w:sz="4" w:space="0" w:color="000000"/>
              <w:left w:val="single" w:sz="4" w:space="0" w:color="000000"/>
              <w:bottom w:val="single" w:sz="4" w:space="0" w:color="000000"/>
              <w:right w:val="single" w:sz="4" w:space="0" w:color="000000"/>
            </w:tcBorders>
            <w:vAlign w:val="center"/>
            <w:hideMark/>
          </w:tcPr>
          <w:p w14:paraId="6166090C" w14:textId="77777777" w:rsidR="00DD58B1" w:rsidRPr="00905B14" w:rsidRDefault="00DD58B1" w:rsidP="00900ED5">
            <w:r w:rsidRPr="00905B14">
              <w:t>500</w:t>
            </w:r>
          </w:p>
        </w:tc>
        <w:tc>
          <w:tcPr>
            <w:tcW w:w="2672" w:type="dxa"/>
            <w:tcBorders>
              <w:top w:val="single" w:sz="4" w:space="0" w:color="000000"/>
              <w:left w:val="single" w:sz="4" w:space="0" w:color="000000"/>
              <w:bottom w:val="single" w:sz="4" w:space="0" w:color="000000"/>
              <w:right w:val="single" w:sz="4" w:space="0" w:color="000000"/>
            </w:tcBorders>
            <w:vAlign w:val="center"/>
            <w:hideMark/>
          </w:tcPr>
          <w:p w14:paraId="2275FFBB" w14:textId="77777777" w:rsidR="00DD58B1" w:rsidRPr="00905B14" w:rsidRDefault="00DD58B1" w:rsidP="00900ED5">
            <w:r w:rsidRPr="00905B14">
              <w:t>500</w:t>
            </w:r>
          </w:p>
        </w:tc>
        <w:tc>
          <w:tcPr>
            <w:tcW w:w="8033" w:type="dxa"/>
            <w:tcBorders>
              <w:top w:val="single" w:sz="4" w:space="0" w:color="000000"/>
              <w:left w:val="single" w:sz="4" w:space="0" w:color="000000"/>
              <w:bottom w:val="single" w:sz="4" w:space="0" w:color="000000"/>
              <w:right w:val="single" w:sz="4" w:space="0" w:color="000000"/>
            </w:tcBorders>
            <w:vAlign w:val="center"/>
            <w:hideMark/>
          </w:tcPr>
          <w:p w14:paraId="23E071C4" w14:textId="77777777" w:rsidR="00DD58B1" w:rsidRPr="00905B14" w:rsidRDefault="00DD58B1" w:rsidP="00832534">
            <w:pPr>
              <w:pStyle w:val="CodeSample"/>
              <w:rPr>
                <w:lang w:val="en-US"/>
              </w:rPr>
            </w:pPr>
            <w:r w:rsidRPr="00905B14">
              <w:rPr>
                <w:lang w:val="en-US"/>
              </w:rPr>
              <w:t>Generic Error</w:t>
            </w:r>
          </w:p>
        </w:tc>
      </w:tr>
      <w:tr w:rsidR="00DD58B1" w:rsidRPr="00905B14" w14:paraId="3310EAED" w14:textId="77777777" w:rsidTr="00900ED5">
        <w:trPr>
          <w:trHeight w:val="116"/>
          <w:jc w:val="center"/>
        </w:trPr>
        <w:tc>
          <w:tcPr>
            <w:tcW w:w="2245" w:type="dxa"/>
            <w:tcBorders>
              <w:top w:val="single" w:sz="4" w:space="0" w:color="000000"/>
              <w:left w:val="single" w:sz="4" w:space="0" w:color="000000"/>
              <w:bottom w:val="single" w:sz="4" w:space="0" w:color="000000"/>
              <w:right w:val="single" w:sz="4" w:space="0" w:color="000000"/>
            </w:tcBorders>
            <w:vAlign w:val="center"/>
            <w:hideMark/>
          </w:tcPr>
          <w:p w14:paraId="68F18327" w14:textId="77777777" w:rsidR="00DD58B1" w:rsidRPr="00905B14" w:rsidRDefault="00DD58B1" w:rsidP="00900ED5">
            <w:r w:rsidRPr="00905B14">
              <w:t>400</w:t>
            </w:r>
          </w:p>
        </w:tc>
        <w:tc>
          <w:tcPr>
            <w:tcW w:w="2672" w:type="dxa"/>
            <w:tcBorders>
              <w:top w:val="single" w:sz="4" w:space="0" w:color="000000"/>
              <w:left w:val="single" w:sz="4" w:space="0" w:color="000000"/>
              <w:bottom w:val="single" w:sz="4" w:space="0" w:color="000000"/>
              <w:right w:val="single" w:sz="4" w:space="0" w:color="000000"/>
            </w:tcBorders>
            <w:vAlign w:val="center"/>
            <w:hideMark/>
          </w:tcPr>
          <w:p w14:paraId="14415B98" w14:textId="77777777" w:rsidR="00DD58B1" w:rsidRPr="00905B14" w:rsidRDefault="00DD58B1" w:rsidP="00900ED5">
            <w:r w:rsidRPr="00905B14">
              <w:t>401</w:t>
            </w:r>
          </w:p>
        </w:tc>
        <w:tc>
          <w:tcPr>
            <w:tcW w:w="8033" w:type="dxa"/>
            <w:tcBorders>
              <w:top w:val="single" w:sz="4" w:space="0" w:color="000000"/>
              <w:left w:val="single" w:sz="4" w:space="0" w:color="000000"/>
              <w:bottom w:val="single" w:sz="4" w:space="0" w:color="000000"/>
              <w:right w:val="single" w:sz="4" w:space="0" w:color="000000"/>
            </w:tcBorders>
            <w:vAlign w:val="center"/>
            <w:hideMark/>
          </w:tcPr>
          <w:p w14:paraId="46B1EE54" w14:textId="2B4D3630" w:rsidR="00DD58B1" w:rsidRPr="00905B14" w:rsidRDefault="00DD58B1" w:rsidP="00832534">
            <w:pPr>
              <w:pStyle w:val="CodeSample"/>
              <w:rPr>
                <w:lang w:val="en-US"/>
              </w:rPr>
            </w:pPr>
            <w:r w:rsidRPr="00905B14">
              <w:rPr>
                <w:lang w:val="en-US"/>
              </w:rPr>
              <w:t xml:space="preserve">Unauthorized </w:t>
            </w:r>
            <w:r w:rsidR="00832534" w:rsidRPr="00905B14">
              <w:rPr>
                <w:lang w:val="en-US"/>
              </w:rPr>
              <w:t xml:space="preserve">/ </w:t>
            </w:r>
            <w:r w:rsidRPr="00905B14">
              <w:rPr>
                <w:lang w:val="en-US"/>
              </w:rPr>
              <w:t>{HeaderToken} could be missing or expired</w:t>
            </w:r>
          </w:p>
        </w:tc>
      </w:tr>
      <w:tr w:rsidR="00DD58B1" w:rsidRPr="00905B14" w14:paraId="33024D80" w14:textId="77777777" w:rsidTr="00900ED5">
        <w:trPr>
          <w:trHeight w:val="219"/>
          <w:jc w:val="center"/>
        </w:trPr>
        <w:tc>
          <w:tcPr>
            <w:tcW w:w="2245" w:type="dxa"/>
            <w:tcBorders>
              <w:top w:val="single" w:sz="4" w:space="0" w:color="000000"/>
              <w:left w:val="single" w:sz="4" w:space="0" w:color="000000"/>
              <w:bottom w:val="single" w:sz="4" w:space="0" w:color="000000"/>
              <w:right w:val="single" w:sz="4" w:space="0" w:color="000000"/>
            </w:tcBorders>
            <w:vAlign w:val="center"/>
            <w:hideMark/>
          </w:tcPr>
          <w:p w14:paraId="2B115AD8" w14:textId="77777777" w:rsidR="00DD58B1" w:rsidRPr="00905B14" w:rsidRDefault="00DD58B1" w:rsidP="00900ED5">
            <w:r w:rsidRPr="00905B14">
              <w:t>400</w:t>
            </w:r>
          </w:p>
        </w:tc>
        <w:tc>
          <w:tcPr>
            <w:tcW w:w="2672" w:type="dxa"/>
            <w:tcBorders>
              <w:top w:val="single" w:sz="4" w:space="0" w:color="000000"/>
              <w:left w:val="single" w:sz="4" w:space="0" w:color="000000"/>
              <w:bottom w:val="single" w:sz="4" w:space="0" w:color="000000"/>
              <w:right w:val="single" w:sz="4" w:space="0" w:color="000000"/>
            </w:tcBorders>
            <w:vAlign w:val="center"/>
            <w:hideMark/>
          </w:tcPr>
          <w:p w14:paraId="53D6D4A7" w14:textId="77777777" w:rsidR="00DD58B1" w:rsidRPr="00905B14" w:rsidRDefault="00DD58B1" w:rsidP="00900ED5">
            <w:r w:rsidRPr="00905B14">
              <w:t>400</w:t>
            </w:r>
          </w:p>
        </w:tc>
        <w:tc>
          <w:tcPr>
            <w:tcW w:w="8033" w:type="dxa"/>
            <w:tcBorders>
              <w:top w:val="single" w:sz="4" w:space="0" w:color="000000"/>
              <w:left w:val="single" w:sz="4" w:space="0" w:color="000000"/>
              <w:bottom w:val="single" w:sz="4" w:space="0" w:color="000000"/>
              <w:right w:val="single" w:sz="4" w:space="0" w:color="000000"/>
            </w:tcBorders>
            <w:vAlign w:val="center"/>
            <w:hideMark/>
          </w:tcPr>
          <w:p w14:paraId="73A8EFBE" w14:textId="77777777" w:rsidR="00DD58B1" w:rsidRPr="00905B14" w:rsidRDefault="00DD58B1" w:rsidP="00832534">
            <w:pPr>
              <w:pStyle w:val="CodeSample"/>
              <w:rPr>
                <w:lang w:val="en-US"/>
              </w:rPr>
            </w:pPr>
            <w:r w:rsidRPr="00905B14">
              <w:rPr>
                <w:lang w:val="en-US"/>
              </w:rPr>
              <w:t>Bad request</w:t>
            </w:r>
          </w:p>
        </w:tc>
      </w:tr>
    </w:tbl>
    <w:p w14:paraId="1DD4481A" w14:textId="77777777" w:rsidR="00AC7455" w:rsidRPr="00905B14" w:rsidRDefault="00AC7455" w:rsidP="00FC7893">
      <w:pPr>
        <w:pStyle w:val="Heading2"/>
        <w:sectPr w:rsidR="00AC7455" w:rsidRPr="00905B14" w:rsidSect="00CD7F33">
          <w:pgSz w:w="15840" w:h="20160" w:code="5"/>
          <w:pgMar w:top="1440" w:right="1440" w:bottom="1440" w:left="1440" w:header="720" w:footer="619" w:gutter="0"/>
          <w:cols w:space="720"/>
          <w:docGrid w:linePitch="360"/>
        </w:sectPr>
      </w:pPr>
      <w:bookmarkStart w:id="79" w:name="OLE_LINK28"/>
      <w:bookmarkStart w:id="80" w:name="OLE_LINK7"/>
      <w:bookmarkEnd w:id="78"/>
    </w:p>
    <w:p w14:paraId="48FD534F" w14:textId="77777777" w:rsidR="00FC7893" w:rsidRPr="00905B14" w:rsidRDefault="00FC7893" w:rsidP="00FC7893">
      <w:pPr>
        <w:pStyle w:val="Heading2"/>
      </w:pPr>
      <w:bookmarkStart w:id="81" w:name="_Toc218867395"/>
      <w:r w:rsidRPr="00905B14">
        <w:t>POST- DRILLDOWN DEVIATION</w:t>
      </w:r>
      <w:bookmarkEnd w:id="79"/>
      <w:bookmarkEnd w:id="81"/>
    </w:p>
    <w:p w14:paraId="15152301" w14:textId="629674FD" w:rsidR="00AC7455" w:rsidRPr="00905B14" w:rsidRDefault="00FC7893" w:rsidP="00AC7455">
      <w:r w:rsidRPr="00905B14">
        <w:t xml:space="preserve">The drilldown deviation API is part of the </w:t>
      </w:r>
      <w:r w:rsidR="00D23914">
        <w:t>IAI</w:t>
      </w:r>
      <w:r w:rsidRPr="00905B14">
        <w:t xml:space="preserve">-SmartKPI-Middleware </w:t>
      </w:r>
      <w:r w:rsidRPr="00905B14">
        <w:rPr>
          <w:rFonts w:ascii="Calibri" w:hAnsi="Calibri" w:cs="Calibri"/>
        </w:rPr>
        <w:t>Microservice</w:t>
      </w:r>
      <w:r w:rsidRPr="00905B14">
        <w:t xml:space="preserve"> that is invoked by the UI and consumed by the UI. This API is a POST call </w:t>
      </w:r>
      <w:r w:rsidR="003F7272" w:rsidRPr="00905B14">
        <w:t>that</w:t>
      </w:r>
      <w:r w:rsidRPr="00905B14">
        <w:t xml:space="preserve"> is used to calculate the deviated value for each contributor and influencer. After calculating all deviated values, the drilldown details are shown on the UI. </w:t>
      </w:r>
      <w:bookmarkStart w:id="82" w:name="OLE_LINK11"/>
      <w:r w:rsidR="00AC7455" w:rsidRPr="00905B14">
        <w:t>To fetch the response from the drilldown deviation API, the authorization token must exist.</w:t>
      </w:r>
    </w:p>
    <w:bookmarkEnd w:id="82"/>
    <w:p w14:paraId="69808A67" w14:textId="212310A2" w:rsidR="00FC7893" w:rsidRPr="00905B14" w:rsidRDefault="005A7B17" w:rsidP="005A7B17">
      <w:pPr>
        <w:pStyle w:val="Heading3"/>
      </w:pPr>
      <w:r w:rsidRPr="00905B14">
        <w:t>Specification</w:t>
      </w:r>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21"/>
        <w:gridCol w:w="10111"/>
      </w:tblGrid>
      <w:tr w:rsidR="00AC7455" w:rsidRPr="00905B14" w14:paraId="70DB9709" w14:textId="77777777">
        <w:trPr>
          <w:trHeight w:val="224"/>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8935831" w14:textId="77777777" w:rsidR="00AC7455" w:rsidRPr="00905B14" w:rsidRDefault="00AC7455" w:rsidP="005A7B17">
            <w:pPr>
              <w:spacing w:after="0"/>
            </w:pPr>
            <w:r w:rsidRPr="00905B14">
              <w:t>PROTOCOL</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7AB4750" w14:textId="4C97D6CD" w:rsidR="00AC7455" w:rsidRPr="00905B14" w:rsidRDefault="00AC7455" w:rsidP="005A7B17">
            <w:pPr>
              <w:spacing w:after="0"/>
            </w:pPr>
            <w:r w:rsidRPr="00905B14">
              <w:t>HTTPS</w:t>
            </w:r>
          </w:p>
        </w:tc>
      </w:tr>
      <w:tr w:rsidR="00AC7455" w:rsidRPr="00905B14" w14:paraId="08224F96" w14:textId="77777777">
        <w:trPr>
          <w:trHeight w:val="112"/>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33E1F58" w14:textId="77777777" w:rsidR="00AC7455" w:rsidRPr="00905B14" w:rsidRDefault="00AC7455" w:rsidP="005A7B17">
            <w:pPr>
              <w:spacing w:after="0"/>
            </w:pPr>
            <w:r w:rsidRPr="00905B14">
              <w:t>REQUEST URL</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1453C2C" w14:textId="77777777" w:rsidR="00AC7455" w:rsidRPr="00905B14" w:rsidRDefault="00AC7455" w:rsidP="005A7B17">
            <w:pPr>
              <w:spacing w:after="0"/>
            </w:pPr>
            <w:r w:rsidRPr="00905B14">
              <w:t>https://apim-aot-azure-dev.azure-api.net/api/smartkpi/deviation</w:t>
            </w:r>
          </w:p>
        </w:tc>
      </w:tr>
      <w:tr w:rsidR="00AC7455" w:rsidRPr="00905B14" w14:paraId="25B488C7" w14:textId="77777777">
        <w:trPr>
          <w:trHeight w:val="60"/>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753DAAD" w14:textId="781857CD" w:rsidR="00AC7455" w:rsidRPr="00905B14" w:rsidRDefault="00AC7455" w:rsidP="005A7B17">
            <w:pPr>
              <w:spacing w:after="0"/>
            </w:pPr>
            <w:r w:rsidRPr="00905B14">
              <w:t>METHOD</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tcPr>
          <w:p w14:paraId="56F8E6A1" w14:textId="77777777" w:rsidR="00AC7455" w:rsidRPr="00905B14" w:rsidRDefault="00AC7455" w:rsidP="005A7B17">
            <w:pPr>
              <w:spacing w:after="0"/>
            </w:pPr>
          </w:p>
        </w:tc>
      </w:tr>
      <w:tr w:rsidR="00AC7455" w:rsidRPr="00905B14" w14:paraId="7E3B6674" w14:textId="77777777">
        <w:trPr>
          <w:trHeight w:val="244"/>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9F00F6A" w14:textId="77777777" w:rsidR="00AC7455" w:rsidRPr="00905B14" w:rsidRDefault="00AC7455" w:rsidP="005A7B17">
            <w:pPr>
              <w:spacing w:after="0"/>
            </w:pPr>
            <w:r w:rsidRPr="00905B14">
              <w:t>CONTENT TYPE</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98C162C" w14:textId="77777777" w:rsidR="00AC7455" w:rsidRPr="00905B14" w:rsidRDefault="00AC7455" w:rsidP="005A7B17">
            <w:pPr>
              <w:spacing w:after="0"/>
            </w:pPr>
            <w:r w:rsidRPr="00905B14">
              <w:t>application / json</w:t>
            </w:r>
          </w:p>
        </w:tc>
      </w:tr>
      <w:tr w:rsidR="00AC7455" w:rsidRPr="00905B14" w14:paraId="78F27772" w14:textId="77777777">
        <w:trPr>
          <w:trHeight w:val="244"/>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7D6737D" w14:textId="77777777" w:rsidR="00AC7455" w:rsidRPr="00905B14" w:rsidRDefault="00AC7455" w:rsidP="005A7B17">
            <w:pPr>
              <w:spacing w:after="0"/>
            </w:pPr>
            <w:r w:rsidRPr="00905B14">
              <w:t>JSON Request</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9196C4A" w14:textId="77777777" w:rsidR="00AC7455" w:rsidRPr="00905B14" w:rsidRDefault="00AC7455" w:rsidP="005A7B17">
            <w:pPr>
              <w:pStyle w:val="CodeSample"/>
              <w:rPr>
                <w:lang w:val="en-US"/>
              </w:rPr>
            </w:pPr>
            <w:r w:rsidRPr="00905B14">
              <w:rPr>
                <w:lang w:val="en-US"/>
              </w:rPr>
              <w:t>{</w:t>
            </w:r>
          </w:p>
          <w:p w14:paraId="2F5BF93F" w14:textId="77777777" w:rsidR="00AC7455" w:rsidRPr="00905B14" w:rsidRDefault="00AC7455" w:rsidP="005A7B17">
            <w:pPr>
              <w:pStyle w:val="CodeSample"/>
              <w:rPr>
                <w:lang w:val="en-US"/>
              </w:rPr>
            </w:pPr>
            <w:r w:rsidRPr="00905B14">
              <w:rPr>
                <w:lang w:val="en-US"/>
              </w:rPr>
              <w:t xml:space="preserve">    "startdate": "2023-10-10T08:57:07.209Z",</w:t>
            </w:r>
          </w:p>
          <w:p w14:paraId="7675BFB9" w14:textId="77777777" w:rsidR="00AC7455" w:rsidRPr="00905B14" w:rsidRDefault="00AC7455" w:rsidP="005A7B17">
            <w:pPr>
              <w:pStyle w:val="CodeSample"/>
              <w:rPr>
                <w:lang w:val="en-US"/>
              </w:rPr>
            </w:pPr>
            <w:r w:rsidRPr="00905B14">
              <w:rPr>
                <w:lang w:val="en-US"/>
              </w:rPr>
              <w:t xml:space="preserve">    "enddate": "2023-10-10T08:57:07.209Z",</w:t>
            </w:r>
          </w:p>
          <w:p w14:paraId="1E49143F" w14:textId="77777777" w:rsidR="00AC7455" w:rsidRPr="00905B14" w:rsidRDefault="00AC7455" w:rsidP="005A7B17">
            <w:pPr>
              <w:pStyle w:val="CodeSample"/>
              <w:rPr>
                <w:lang w:val="en-US"/>
              </w:rPr>
            </w:pPr>
            <w:r w:rsidRPr="00905B14">
              <w:rPr>
                <w:lang w:val="en-US"/>
              </w:rPr>
              <w:t xml:space="preserve">    "calendarOption": "noselection",</w:t>
            </w:r>
          </w:p>
          <w:p w14:paraId="749A680F" w14:textId="77777777" w:rsidR="00AC7455" w:rsidRPr="00905B14" w:rsidRDefault="00AC7455" w:rsidP="005A7B17">
            <w:pPr>
              <w:pStyle w:val="CodeSample"/>
              <w:rPr>
                <w:lang w:val="en-US"/>
              </w:rPr>
            </w:pPr>
            <w:r w:rsidRPr="00905B14">
              <w:rPr>
                <w:lang w:val="en-US"/>
              </w:rPr>
              <w:t xml:space="preserve">    "</w:t>
            </w:r>
            <w:bookmarkStart w:id="83" w:name="OLE_LINK26"/>
            <w:r w:rsidRPr="00905B14">
              <w:rPr>
                <w:lang w:val="en-US"/>
              </w:rPr>
              <w:t>kpiList</w:t>
            </w:r>
            <w:bookmarkEnd w:id="83"/>
            <w:r w:rsidRPr="00905B14">
              <w:rPr>
                <w:lang w:val="en-US"/>
              </w:rPr>
              <w:t>": [</w:t>
            </w:r>
          </w:p>
          <w:p w14:paraId="629709F9" w14:textId="77777777" w:rsidR="00AC7455" w:rsidRPr="00905B14" w:rsidRDefault="00AC7455" w:rsidP="005A7B17">
            <w:pPr>
              <w:pStyle w:val="CodeSample"/>
              <w:rPr>
                <w:lang w:val="en-US"/>
              </w:rPr>
            </w:pPr>
            <w:r w:rsidRPr="00905B14">
              <w:rPr>
                <w:lang w:val="en-US"/>
              </w:rPr>
              <w:t xml:space="preserve">     "C-B1-G1-R1-F1-P-PP-U2:ea737d1b-97f6-41cb-b6fa-159b47abb884",</w:t>
            </w:r>
          </w:p>
          <w:p w14:paraId="57667F7B" w14:textId="77777777" w:rsidR="00AC7455" w:rsidRPr="00905B14" w:rsidRDefault="00AC7455" w:rsidP="005A7B17">
            <w:pPr>
              <w:pStyle w:val="CodeSample"/>
              <w:rPr>
                <w:lang w:val="en-US"/>
              </w:rPr>
            </w:pPr>
            <w:r w:rsidRPr="00905B14">
              <w:rPr>
                <w:lang w:val="en-US"/>
              </w:rPr>
              <w:t xml:space="preserve">     "C-B1-G1-R1-F1-P-PP-U1:ea737d1b-97f6-41cb-b6fa-159b47abb884",</w:t>
            </w:r>
          </w:p>
          <w:p w14:paraId="12356C5A" w14:textId="77777777" w:rsidR="00AC7455" w:rsidRPr="00905B14" w:rsidRDefault="00AC7455" w:rsidP="005A7B17">
            <w:pPr>
              <w:pStyle w:val="CodeSample"/>
              <w:rPr>
                <w:lang w:val="en-US"/>
              </w:rPr>
            </w:pPr>
            <w:r w:rsidRPr="00905B14">
              <w:rPr>
                <w:lang w:val="en-US"/>
              </w:rPr>
              <w:t xml:space="preserve">     "C-B1-G1-R1-F1-P-PP-U3:ea737d1b-97f6-41cb-b6fa-159b47abb884"   </w:t>
            </w:r>
          </w:p>
          <w:p w14:paraId="268A63EE" w14:textId="77777777" w:rsidR="00AC7455" w:rsidRPr="00905B14" w:rsidRDefault="00AC7455" w:rsidP="005A7B17">
            <w:pPr>
              <w:pStyle w:val="CodeSample"/>
              <w:rPr>
                <w:lang w:val="en-US"/>
              </w:rPr>
            </w:pPr>
            <w:r w:rsidRPr="00905B14">
              <w:rPr>
                <w:lang w:val="en-US"/>
              </w:rPr>
              <w:t xml:space="preserve">      ]</w:t>
            </w:r>
          </w:p>
          <w:p w14:paraId="262873E2" w14:textId="77777777" w:rsidR="00AC7455" w:rsidRPr="00905B14" w:rsidRDefault="00AC7455" w:rsidP="005A7B17">
            <w:pPr>
              <w:pStyle w:val="CodeSample"/>
              <w:rPr>
                <w:lang w:val="en-US"/>
              </w:rPr>
            </w:pPr>
            <w:r w:rsidRPr="00905B14">
              <w:rPr>
                <w:lang w:val="en-US"/>
              </w:rPr>
              <w:t>}</w:t>
            </w:r>
          </w:p>
        </w:tc>
      </w:tr>
      <w:tr w:rsidR="00AC7455" w:rsidRPr="00905B14" w14:paraId="48EF69C6" w14:textId="77777777">
        <w:trPr>
          <w:trHeight w:val="244"/>
        </w:trPr>
        <w:tc>
          <w:tcPr>
            <w:tcW w:w="27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8DD4229" w14:textId="236808E8" w:rsidR="00AC7455" w:rsidRPr="00905B14" w:rsidRDefault="00AC7455" w:rsidP="005A7B17">
            <w:pPr>
              <w:spacing w:after="0"/>
            </w:pPr>
            <w:r w:rsidRPr="00905B14">
              <w:t>JSON Response</w:t>
            </w:r>
          </w:p>
        </w:tc>
        <w:tc>
          <w:tcPr>
            <w:tcW w:w="10006"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B3FC82E" w14:textId="77777777" w:rsidR="00AC7455" w:rsidRPr="00905B14" w:rsidRDefault="00AC7455" w:rsidP="005A7B17">
            <w:pPr>
              <w:spacing w:after="0"/>
            </w:pPr>
            <w:hyperlink r:id="rId66" w:history="1">
              <w:r w:rsidRPr="00905B14">
                <w:rPr>
                  <w:rStyle w:val="Hyperlink"/>
                </w:rPr>
                <w:t>Link</w:t>
              </w:r>
            </w:hyperlink>
          </w:p>
        </w:tc>
      </w:tr>
    </w:tbl>
    <w:p w14:paraId="686CAFE2" w14:textId="770FB96A" w:rsidR="001C184B" w:rsidRPr="00905B14" w:rsidRDefault="00AF31D7" w:rsidP="00AF31D7">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1"/>
        <w:gridCol w:w="6933"/>
        <w:gridCol w:w="1288"/>
        <w:gridCol w:w="1461"/>
        <w:gridCol w:w="1067"/>
      </w:tblGrid>
      <w:tr w:rsidR="00AF31D7" w:rsidRPr="00905B14" w14:paraId="2227AB04" w14:textId="77777777" w:rsidTr="00ED6555">
        <w:trPr>
          <w:trHeight w:val="85"/>
        </w:trPr>
        <w:tc>
          <w:tcPr>
            <w:tcW w:w="2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6EEB8B" w14:textId="77777777" w:rsidR="00AF31D7" w:rsidRPr="00905B14" w:rsidRDefault="00AF31D7" w:rsidP="00ED6555">
            <w:pPr>
              <w:jc w:val="left"/>
            </w:pPr>
            <w:r w:rsidRPr="00905B14">
              <w:rPr>
                <w:b/>
              </w:rPr>
              <w:t>Parameter</w:t>
            </w:r>
          </w:p>
        </w:tc>
        <w:tc>
          <w:tcPr>
            <w:tcW w:w="68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4F05D7" w14:textId="77777777" w:rsidR="00AF31D7" w:rsidRPr="00905B14" w:rsidRDefault="00AF31D7" w:rsidP="00ED6555">
            <w:pPr>
              <w:jc w:val="left"/>
            </w:pPr>
            <w:r w:rsidRPr="00905B14">
              <w:rPr>
                <w:b/>
              </w:rPr>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9FFAD9" w14:textId="77777777" w:rsidR="00AF31D7" w:rsidRPr="00905B14" w:rsidRDefault="00AF31D7" w:rsidP="00ED6555">
            <w:pPr>
              <w:jc w:val="left"/>
            </w:pPr>
            <w:r w:rsidRPr="00905B14">
              <w:rPr>
                <w:b/>
              </w:rPr>
              <w:t>M/O</w:t>
            </w:r>
          </w:p>
        </w:tc>
        <w:tc>
          <w:tcPr>
            <w:tcW w:w="144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672656" w14:textId="77777777" w:rsidR="00AF31D7" w:rsidRPr="00905B14" w:rsidRDefault="00AF31D7" w:rsidP="00ED6555">
            <w:pPr>
              <w:jc w:val="left"/>
            </w:pPr>
            <w:r w:rsidRPr="00905B14">
              <w:rPr>
                <w:b/>
              </w:rPr>
              <w:t>Max Length</w:t>
            </w:r>
          </w:p>
        </w:tc>
        <w:tc>
          <w:tcPr>
            <w:tcW w:w="1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365A01" w14:textId="77777777" w:rsidR="00AF31D7" w:rsidRPr="00905B14" w:rsidRDefault="00AF31D7" w:rsidP="00ED6555">
            <w:pPr>
              <w:jc w:val="left"/>
            </w:pPr>
            <w:r w:rsidRPr="00905B14">
              <w:rPr>
                <w:b/>
              </w:rPr>
              <w:t>Type</w:t>
            </w:r>
          </w:p>
        </w:tc>
      </w:tr>
      <w:tr w:rsidR="00AF31D7" w:rsidRPr="00905B14" w14:paraId="725BDCC5" w14:textId="77777777" w:rsidTr="00ED6555">
        <w:trPr>
          <w:trHeight w:val="85"/>
        </w:trPr>
        <w:tc>
          <w:tcPr>
            <w:tcW w:w="2178" w:type="dxa"/>
            <w:tcBorders>
              <w:top w:val="single" w:sz="4" w:space="0" w:color="auto"/>
              <w:left w:val="single" w:sz="4" w:space="0" w:color="auto"/>
              <w:bottom w:val="single" w:sz="4" w:space="0" w:color="auto"/>
              <w:right w:val="single" w:sz="4" w:space="0" w:color="auto"/>
            </w:tcBorders>
            <w:hideMark/>
          </w:tcPr>
          <w:p w14:paraId="66D869FB" w14:textId="77777777" w:rsidR="00AF31D7" w:rsidRPr="00905B14" w:rsidRDefault="00AF31D7" w:rsidP="00ED6555">
            <w:pPr>
              <w:jc w:val="left"/>
            </w:pPr>
            <w:r w:rsidRPr="00905B14">
              <w:t>Authorization</w:t>
            </w:r>
          </w:p>
        </w:tc>
        <w:tc>
          <w:tcPr>
            <w:tcW w:w="6861" w:type="dxa"/>
            <w:tcBorders>
              <w:top w:val="single" w:sz="4" w:space="0" w:color="auto"/>
              <w:left w:val="single" w:sz="4" w:space="0" w:color="auto"/>
              <w:bottom w:val="single" w:sz="4" w:space="0" w:color="auto"/>
              <w:right w:val="single" w:sz="4" w:space="0" w:color="auto"/>
            </w:tcBorders>
            <w:hideMark/>
          </w:tcPr>
          <w:p w14:paraId="17669E80" w14:textId="77777777" w:rsidR="00AF31D7" w:rsidRPr="00905B14" w:rsidRDefault="00AF31D7" w:rsidP="00ED6555">
            <w:pPr>
              <w:pStyle w:val="CodeSample"/>
              <w:jc w:val="left"/>
              <w:rPr>
                <w:lang w:val="en-US"/>
              </w:rPr>
            </w:pPr>
            <w:r w:rsidRPr="00905B14">
              <w:rPr>
                <w:lang w:val="en-US"/>
              </w:rPr>
              <w:t>Token acquired from Azure AD based on the user credentials for further API calls. E.g., msal.accesstoken : { token: "&lt;token value&gt;" }</w:t>
            </w:r>
          </w:p>
        </w:tc>
        <w:tc>
          <w:tcPr>
            <w:tcW w:w="1275" w:type="dxa"/>
            <w:tcBorders>
              <w:top w:val="single" w:sz="4" w:space="0" w:color="auto"/>
              <w:left w:val="single" w:sz="4" w:space="0" w:color="auto"/>
              <w:bottom w:val="single" w:sz="4" w:space="0" w:color="auto"/>
              <w:right w:val="single" w:sz="4" w:space="0" w:color="auto"/>
            </w:tcBorders>
            <w:hideMark/>
          </w:tcPr>
          <w:p w14:paraId="56DB3F95" w14:textId="77777777" w:rsidR="00AF31D7" w:rsidRPr="00905B14" w:rsidRDefault="00AF31D7" w:rsidP="00ED6555">
            <w:pPr>
              <w:jc w:val="left"/>
            </w:pPr>
            <w:r w:rsidRPr="00905B14">
              <w:t>M-Public</w:t>
            </w:r>
          </w:p>
        </w:tc>
        <w:tc>
          <w:tcPr>
            <w:tcW w:w="1446" w:type="dxa"/>
            <w:tcBorders>
              <w:top w:val="single" w:sz="4" w:space="0" w:color="auto"/>
              <w:left w:val="single" w:sz="4" w:space="0" w:color="auto"/>
              <w:bottom w:val="single" w:sz="4" w:space="0" w:color="auto"/>
              <w:right w:val="single" w:sz="4" w:space="0" w:color="auto"/>
            </w:tcBorders>
            <w:hideMark/>
          </w:tcPr>
          <w:p w14:paraId="342321FA" w14:textId="77777777" w:rsidR="00AF31D7" w:rsidRPr="00905B14" w:rsidRDefault="00AF31D7" w:rsidP="00ED6555">
            <w:pPr>
              <w:jc w:val="left"/>
            </w:pPr>
            <w:r w:rsidRPr="00905B14">
              <w:t>-</w:t>
            </w:r>
          </w:p>
        </w:tc>
        <w:tc>
          <w:tcPr>
            <w:tcW w:w="1056" w:type="dxa"/>
            <w:tcBorders>
              <w:top w:val="single" w:sz="4" w:space="0" w:color="auto"/>
              <w:left w:val="single" w:sz="4" w:space="0" w:color="auto"/>
              <w:bottom w:val="single" w:sz="4" w:space="0" w:color="auto"/>
              <w:right w:val="single" w:sz="4" w:space="0" w:color="auto"/>
            </w:tcBorders>
            <w:hideMark/>
          </w:tcPr>
          <w:p w14:paraId="42DB4E69" w14:textId="77777777" w:rsidR="00AF31D7" w:rsidRPr="00905B14" w:rsidRDefault="00AF31D7" w:rsidP="00ED6555">
            <w:pPr>
              <w:jc w:val="left"/>
            </w:pPr>
            <w:r w:rsidRPr="00905B14">
              <w:t>String</w:t>
            </w:r>
          </w:p>
        </w:tc>
      </w:tr>
    </w:tbl>
    <w:p w14:paraId="5BEE9523" w14:textId="5E652CC1" w:rsidR="00AF31D7" w:rsidRPr="00905B14" w:rsidRDefault="00ED6555" w:rsidP="00ED6555">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1"/>
        <w:gridCol w:w="6933"/>
        <w:gridCol w:w="1288"/>
        <w:gridCol w:w="1461"/>
        <w:gridCol w:w="1067"/>
      </w:tblGrid>
      <w:tr w:rsidR="00ED6555" w:rsidRPr="00905B14" w14:paraId="310A2E43" w14:textId="77777777">
        <w:trPr>
          <w:trHeight w:val="85"/>
        </w:trPr>
        <w:tc>
          <w:tcPr>
            <w:tcW w:w="2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B98629" w14:textId="77777777" w:rsidR="00ED6555" w:rsidRPr="00905B14" w:rsidRDefault="00ED6555" w:rsidP="005C5977">
            <w:pPr>
              <w:spacing w:after="0"/>
            </w:pPr>
            <w:r w:rsidRPr="00905B14">
              <w:rPr>
                <w:b/>
              </w:rPr>
              <w:t>Parameter</w:t>
            </w:r>
          </w:p>
        </w:tc>
        <w:tc>
          <w:tcPr>
            <w:tcW w:w="68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5CC4B7" w14:textId="77777777" w:rsidR="00ED6555" w:rsidRPr="00905B14" w:rsidRDefault="00ED6555" w:rsidP="005C5977">
            <w:pPr>
              <w:spacing w:after="0"/>
            </w:pPr>
            <w:r w:rsidRPr="00905B14">
              <w:rPr>
                <w:b/>
              </w:rPr>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F35096" w14:textId="77777777" w:rsidR="00ED6555" w:rsidRPr="00905B14" w:rsidRDefault="00ED6555" w:rsidP="005C5977">
            <w:pPr>
              <w:spacing w:after="0"/>
            </w:pPr>
            <w:r w:rsidRPr="00905B14">
              <w:rPr>
                <w:b/>
              </w:rPr>
              <w:t>M/O</w:t>
            </w:r>
          </w:p>
        </w:tc>
        <w:tc>
          <w:tcPr>
            <w:tcW w:w="14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67557F" w14:textId="77777777" w:rsidR="00ED6555" w:rsidRPr="00905B14" w:rsidRDefault="00ED6555" w:rsidP="005C5977">
            <w:pPr>
              <w:spacing w:after="0"/>
            </w:pPr>
            <w:r w:rsidRPr="00905B14">
              <w:rPr>
                <w:b/>
              </w:rPr>
              <w:t>Max Length</w:t>
            </w:r>
          </w:p>
        </w:tc>
        <w:tc>
          <w:tcPr>
            <w:tcW w:w="10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47BC28" w14:textId="77777777" w:rsidR="00ED6555" w:rsidRPr="00905B14" w:rsidRDefault="00ED6555" w:rsidP="005C5977">
            <w:pPr>
              <w:spacing w:after="0"/>
            </w:pPr>
            <w:r w:rsidRPr="00905B14">
              <w:rPr>
                <w:b/>
              </w:rPr>
              <w:t>Type</w:t>
            </w:r>
          </w:p>
        </w:tc>
      </w:tr>
      <w:tr w:rsidR="00ED6555" w:rsidRPr="00905B14" w14:paraId="46B82A1D" w14:textId="77777777">
        <w:trPr>
          <w:trHeight w:val="196"/>
        </w:trPr>
        <w:tc>
          <w:tcPr>
            <w:tcW w:w="2178" w:type="dxa"/>
            <w:tcBorders>
              <w:top w:val="single" w:sz="4" w:space="0" w:color="auto"/>
              <w:left w:val="single" w:sz="4" w:space="0" w:color="auto"/>
              <w:bottom w:val="single" w:sz="4" w:space="0" w:color="auto"/>
              <w:right w:val="single" w:sz="4" w:space="0" w:color="auto"/>
            </w:tcBorders>
            <w:vAlign w:val="center"/>
            <w:hideMark/>
          </w:tcPr>
          <w:p w14:paraId="6E9D911C" w14:textId="77777777" w:rsidR="00ED6555" w:rsidRPr="00905B14" w:rsidRDefault="00ED6555" w:rsidP="005C5977">
            <w:pPr>
              <w:spacing w:after="0"/>
            </w:pPr>
            <w:r w:rsidRPr="00905B14">
              <w:t>startdate</w:t>
            </w:r>
          </w:p>
        </w:tc>
        <w:tc>
          <w:tcPr>
            <w:tcW w:w="6861" w:type="dxa"/>
            <w:tcBorders>
              <w:top w:val="single" w:sz="4" w:space="0" w:color="auto"/>
              <w:left w:val="single" w:sz="4" w:space="0" w:color="auto"/>
              <w:bottom w:val="single" w:sz="4" w:space="0" w:color="auto"/>
              <w:right w:val="single" w:sz="4" w:space="0" w:color="auto"/>
            </w:tcBorders>
            <w:vAlign w:val="center"/>
            <w:hideMark/>
          </w:tcPr>
          <w:p w14:paraId="2DD4D808" w14:textId="77777777" w:rsidR="00ED6555" w:rsidRPr="00905B14" w:rsidRDefault="00ED6555" w:rsidP="005C5977">
            <w:pPr>
              <w:spacing w:after="0"/>
            </w:pPr>
            <w:r w:rsidRPr="00905B14">
              <w:t xml:space="preserve">Start date to perform the calculation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970844B" w14:textId="77777777" w:rsidR="00ED6555" w:rsidRPr="00905B14" w:rsidRDefault="00ED6555" w:rsidP="005C5977">
            <w:pPr>
              <w:spacing w:after="0"/>
            </w:pPr>
            <w:r w:rsidRPr="00905B14">
              <w:t>M</w:t>
            </w:r>
          </w:p>
        </w:tc>
        <w:tc>
          <w:tcPr>
            <w:tcW w:w="1446" w:type="dxa"/>
            <w:tcBorders>
              <w:top w:val="single" w:sz="4" w:space="0" w:color="auto"/>
              <w:left w:val="single" w:sz="4" w:space="0" w:color="auto"/>
              <w:bottom w:val="single" w:sz="4" w:space="0" w:color="auto"/>
              <w:right w:val="single" w:sz="4" w:space="0" w:color="auto"/>
            </w:tcBorders>
            <w:vAlign w:val="center"/>
            <w:hideMark/>
          </w:tcPr>
          <w:p w14:paraId="4C9025D6" w14:textId="77777777" w:rsidR="00ED6555" w:rsidRPr="00905B14" w:rsidRDefault="00ED6555" w:rsidP="005C5977">
            <w:pPr>
              <w:spacing w:after="0"/>
            </w:pPr>
            <w:r w:rsidRPr="00905B14">
              <w:t>255</w:t>
            </w:r>
          </w:p>
        </w:tc>
        <w:tc>
          <w:tcPr>
            <w:tcW w:w="1056" w:type="dxa"/>
            <w:tcBorders>
              <w:top w:val="single" w:sz="4" w:space="0" w:color="auto"/>
              <w:left w:val="single" w:sz="4" w:space="0" w:color="auto"/>
              <w:bottom w:val="single" w:sz="4" w:space="0" w:color="auto"/>
              <w:right w:val="single" w:sz="4" w:space="0" w:color="auto"/>
            </w:tcBorders>
            <w:vAlign w:val="center"/>
            <w:hideMark/>
          </w:tcPr>
          <w:p w14:paraId="51084E7E" w14:textId="77777777" w:rsidR="00ED6555" w:rsidRPr="00905B14" w:rsidRDefault="00ED6555" w:rsidP="005C5977">
            <w:pPr>
              <w:spacing w:after="0"/>
            </w:pPr>
            <w:r w:rsidRPr="00905B14">
              <w:t>String</w:t>
            </w:r>
          </w:p>
        </w:tc>
      </w:tr>
      <w:tr w:rsidR="00ED6555" w:rsidRPr="00905B14" w14:paraId="1C2EC316" w14:textId="77777777">
        <w:trPr>
          <w:trHeight w:val="196"/>
        </w:trPr>
        <w:tc>
          <w:tcPr>
            <w:tcW w:w="2178" w:type="dxa"/>
            <w:tcBorders>
              <w:top w:val="single" w:sz="4" w:space="0" w:color="auto"/>
              <w:left w:val="single" w:sz="4" w:space="0" w:color="auto"/>
              <w:bottom w:val="single" w:sz="4" w:space="0" w:color="auto"/>
              <w:right w:val="single" w:sz="4" w:space="0" w:color="auto"/>
            </w:tcBorders>
            <w:vAlign w:val="center"/>
            <w:hideMark/>
          </w:tcPr>
          <w:p w14:paraId="22347B6B" w14:textId="77777777" w:rsidR="00ED6555" w:rsidRPr="00905B14" w:rsidRDefault="00ED6555" w:rsidP="005C5977">
            <w:pPr>
              <w:spacing w:after="0"/>
            </w:pPr>
            <w:r w:rsidRPr="00905B14">
              <w:t>enddate</w:t>
            </w:r>
          </w:p>
        </w:tc>
        <w:tc>
          <w:tcPr>
            <w:tcW w:w="6861" w:type="dxa"/>
            <w:tcBorders>
              <w:top w:val="single" w:sz="4" w:space="0" w:color="auto"/>
              <w:left w:val="single" w:sz="4" w:space="0" w:color="auto"/>
              <w:bottom w:val="single" w:sz="4" w:space="0" w:color="auto"/>
              <w:right w:val="single" w:sz="4" w:space="0" w:color="auto"/>
            </w:tcBorders>
            <w:vAlign w:val="center"/>
            <w:hideMark/>
          </w:tcPr>
          <w:p w14:paraId="526F8C64" w14:textId="77777777" w:rsidR="00ED6555" w:rsidRPr="00905B14" w:rsidRDefault="00ED6555" w:rsidP="005C5977">
            <w:pPr>
              <w:spacing w:after="0"/>
            </w:pPr>
            <w:r w:rsidRPr="00905B14">
              <w:t xml:space="preserve">End date to perform the calculation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C69ADF9" w14:textId="77777777" w:rsidR="00ED6555" w:rsidRPr="00905B14" w:rsidRDefault="00ED6555" w:rsidP="005C5977">
            <w:pPr>
              <w:spacing w:after="0"/>
            </w:pPr>
            <w:r w:rsidRPr="00905B14">
              <w:t>M</w:t>
            </w:r>
          </w:p>
        </w:tc>
        <w:tc>
          <w:tcPr>
            <w:tcW w:w="1446" w:type="dxa"/>
            <w:tcBorders>
              <w:top w:val="single" w:sz="4" w:space="0" w:color="auto"/>
              <w:left w:val="single" w:sz="4" w:space="0" w:color="auto"/>
              <w:bottom w:val="single" w:sz="4" w:space="0" w:color="auto"/>
              <w:right w:val="single" w:sz="4" w:space="0" w:color="auto"/>
            </w:tcBorders>
            <w:vAlign w:val="center"/>
            <w:hideMark/>
          </w:tcPr>
          <w:p w14:paraId="1D43F48A" w14:textId="77777777" w:rsidR="00ED6555" w:rsidRPr="00905B14" w:rsidRDefault="00ED6555" w:rsidP="005C5977">
            <w:pPr>
              <w:spacing w:after="0"/>
            </w:pPr>
            <w:r w:rsidRPr="00905B14">
              <w:t>255</w:t>
            </w:r>
          </w:p>
        </w:tc>
        <w:tc>
          <w:tcPr>
            <w:tcW w:w="1056" w:type="dxa"/>
            <w:tcBorders>
              <w:top w:val="single" w:sz="4" w:space="0" w:color="auto"/>
              <w:left w:val="single" w:sz="4" w:space="0" w:color="auto"/>
              <w:bottom w:val="single" w:sz="4" w:space="0" w:color="auto"/>
              <w:right w:val="single" w:sz="4" w:space="0" w:color="auto"/>
            </w:tcBorders>
            <w:vAlign w:val="center"/>
            <w:hideMark/>
          </w:tcPr>
          <w:p w14:paraId="530905C2" w14:textId="77777777" w:rsidR="00ED6555" w:rsidRPr="00905B14" w:rsidRDefault="00ED6555" w:rsidP="005C5977">
            <w:pPr>
              <w:spacing w:after="0"/>
            </w:pPr>
            <w:r w:rsidRPr="00905B14">
              <w:t>String</w:t>
            </w:r>
          </w:p>
        </w:tc>
      </w:tr>
      <w:tr w:rsidR="00ED6555" w:rsidRPr="00905B14" w14:paraId="40CE8AF1" w14:textId="77777777">
        <w:trPr>
          <w:trHeight w:val="196"/>
        </w:trPr>
        <w:tc>
          <w:tcPr>
            <w:tcW w:w="2178" w:type="dxa"/>
            <w:tcBorders>
              <w:top w:val="single" w:sz="4" w:space="0" w:color="auto"/>
              <w:left w:val="single" w:sz="4" w:space="0" w:color="auto"/>
              <w:bottom w:val="single" w:sz="4" w:space="0" w:color="auto"/>
              <w:right w:val="single" w:sz="4" w:space="0" w:color="auto"/>
            </w:tcBorders>
            <w:vAlign w:val="center"/>
            <w:hideMark/>
          </w:tcPr>
          <w:p w14:paraId="48FEF424" w14:textId="77777777" w:rsidR="00ED6555" w:rsidRPr="00905B14" w:rsidRDefault="00ED6555" w:rsidP="005C5977">
            <w:pPr>
              <w:spacing w:after="0"/>
            </w:pPr>
            <w:r w:rsidRPr="00905B14">
              <w:t>calendarOption</w:t>
            </w:r>
          </w:p>
        </w:tc>
        <w:tc>
          <w:tcPr>
            <w:tcW w:w="6861" w:type="dxa"/>
            <w:tcBorders>
              <w:top w:val="single" w:sz="4" w:space="0" w:color="auto"/>
              <w:left w:val="single" w:sz="4" w:space="0" w:color="auto"/>
              <w:bottom w:val="single" w:sz="4" w:space="0" w:color="auto"/>
              <w:right w:val="single" w:sz="4" w:space="0" w:color="auto"/>
            </w:tcBorders>
            <w:vAlign w:val="center"/>
            <w:hideMark/>
          </w:tcPr>
          <w:p w14:paraId="77E8D80D" w14:textId="6F2D90C8" w:rsidR="00ED6555" w:rsidRPr="00905B14" w:rsidRDefault="00ED6555" w:rsidP="005C5977">
            <w:pPr>
              <w:spacing w:after="0"/>
            </w:pPr>
            <w:r w:rsidRPr="00905B14">
              <w:t>Available calendar Options (noselection</w:t>
            </w:r>
            <w:r w:rsidR="007B0390" w:rsidRPr="00905B14">
              <w:t>)</w:t>
            </w:r>
            <w:r w:rsidRPr="00905B14">
              <w:t xml:space="preserve">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AB555CC" w14:textId="77777777" w:rsidR="00ED6555" w:rsidRPr="00905B14" w:rsidRDefault="00ED6555" w:rsidP="005C5977">
            <w:pPr>
              <w:spacing w:after="0"/>
            </w:pPr>
            <w:r w:rsidRPr="00905B14">
              <w:t>M</w:t>
            </w:r>
          </w:p>
        </w:tc>
        <w:tc>
          <w:tcPr>
            <w:tcW w:w="1446" w:type="dxa"/>
            <w:tcBorders>
              <w:top w:val="single" w:sz="4" w:space="0" w:color="auto"/>
              <w:left w:val="single" w:sz="4" w:space="0" w:color="auto"/>
              <w:bottom w:val="single" w:sz="4" w:space="0" w:color="auto"/>
              <w:right w:val="single" w:sz="4" w:space="0" w:color="auto"/>
            </w:tcBorders>
            <w:vAlign w:val="center"/>
            <w:hideMark/>
          </w:tcPr>
          <w:p w14:paraId="59A93C50" w14:textId="77777777" w:rsidR="00ED6555" w:rsidRPr="00905B14" w:rsidRDefault="00ED6555" w:rsidP="005C5977">
            <w:pPr>
              <w:spacing w:after="0"/>
            </w:pPr>
            <w:r w:rsidRPr="00905B14">
              <w:t>255</w:t>
            </w:r>
          </w:p>
        </w:tc>
        <w:tc>
          <w:tcPr>
            <w:tcW w:w="1056" w:type="dxa"/>
            <w:tcBorders>
              <w:top w:val="single" w:sz="4" w:space="0" w:color="auto"/>
              <w:left w:val="single" w:sz="4" w:space="0" w:color="auto"/>
              <w:bottom w:val="single" w:sz="4" w:space="0" w:color="auto"/>
              <w:right w:val="single" w:sz="4" w:space="0" w:color="auto"/>
            </w:tcBorders>
            <w:vAlign w:val="center"/>
            <w:hideMark/>
          </w:tcPr>
          <w:p w14:paraId="4C7BB4A9" w14:textId="77777777" w:rsidR="00ED6555" w:rsidRPr="00905B14" w:rsidRDefault="00ED6555" w:rsidP="005C5977">
            <w:pPr>
              <w:spacing w:after="0"/>
            </w:pPr>
            <w:r w:rsidRPr="00905B14">
              <w:t>String</w:t>
            </w:r>
          </w:p>
        </w:tc>
      </w:tr>
      <w:tr w:rsidR="00ED6555" w:rsidRPr="00905B14" w14:paraId="375FCA01" w14:textId="77777777">
        <w:trPr>
          <w:trHeight w:val="196"/>
        </w:trPr>
        <w:tc>
          <w:tcPr>
            <w:tcW w:w="2178" w:type="dxa"/>
            <w:tcBorders>
              <w:top w:val="single" w:sz="4" w:space="0" w:color="auto"/>
              <w:left w:val="single" w:sz="4" w:space="0" w:color="auto"/>
              <w:bottom w:val="single" w:sz="4" w:space="0" w:color="auto"/>
              <w:right w:val="single" w:sz="4" w:space="0" w:color="auto"/>
            </w:tcBorders>
            <w:vAlign w:val="center"/>
            <w:hideMark/>
          </w:tcPr>
          <w:p w14:paraId="4EB50755" w14:textId="77777777" w:rsidR="00ED6555" w:rsidRPr="00905B14" w:rsidRDefault="00ED6555" w:rsidP="005C5977">
            <w:pPr>
              <w:spacing w:after="0"/>
            </w:pPr>
            <w:r w:rsidRPr="00905B14">
              <w:t>kpiList</w:t>
            </w:r>
          </w:p>
        </w:tc>
        <w:tc>
          <w:tcPr>
            <w:tcW w:w="6861" w:type="dxa"/>
            <w:tcBorders>
              <w:top w:val="single" w:sz="4" w:space="0" w:color="auto"/>
              <w:left w:val="single" w:sz="4" w:space="0" w:color="auto"/>
              <w:bottom w:val="single" w:sz="4" w:space="0" w:color="auto"/>
              <w:right w:val="single" w:sz="4" w:space="0" w:color="auto"/>
            </w:tcBorders>
            <w:vAlign w:val="center"/>
            <w:hideMark/>
          </w:tcPr>
          <w:p w14:paraId="11E7222C" w14:textId="1C38F856" w:rsidR="00ED6555" w:rsidRPr="00905B14" w:rsidRDefault="00ED6555" w:rsidP="005C5977">
            <w:pPr>
              <w:spacing w:after="0"/>
            </w:pPr>
            <w:r w:rsidRPr="00905B14">
              <w:t>List of kpiList ex.[</w:t>
            </w:r>
            <w:r w:rsidR="004E0E5A" w:rsidRPr="00905B14">
              <w:t>"</w:t>
            </w:r>
            <w:r w:rsidRPr="00905B14">
              <w:t>C-B1-G1-R1-F1</w:t>
            </w:r>
            <w:r w:rsidR="004E0E5A" w:rsidRPr="00905B14">
              <w:t>"</w:t>
            </w:r>
            <w:r w:rsidRPr="00905B14">
              <w:t>]</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B16A0BD" w14:textId="77777777" w:rsidR="00ED6555" w:rsidRPr="00905B14" w:rsidRDefault="00ED6555" w:rsidP="005C5977">
            <w:pPr>
              <w:spacing w:after="0"/>
            </w:pPr>
            <w:r w:rsidRPr="00905B14">
              <w:t>M</w:t>
            </w:r>
          </w:p>
        </w:tc>
        <w:tc>
          <w:tcPr>
            <w:tcW w:w="1446" w:type="dxa"/>
            <w:tcBorders>
              <w:top w:val="single" w:sz="4" w:space="0" w:color="auto"/>
              <w:left w:val="single" w:sz="4" w:space="0" w:color="auto"/>
              <w:bottom w:val="single" w:sz="4" w:space="0" w:color="auto"/>
              <w:right w:val="single" w:sz="4" w:space="0" w:color="auto"/>
            </w:tcBorders>
            <w:vAlign w:val="center"/>
            <w:hideMark/>
          </w:tcPr>
          <w:p w14:paraId="5E2159AF" w14:textId="77777777" w:rsidR="00ED6555" w:rsidRPr="00905B14" w:rsidRDefault="00ED6555" w:rsidP="005C5977">
            <w:pPr>
              <w:spacing w:after="0"/>
            </w:pPr>
            <w:r w:rsidRPr="00905B14">
              <w:t>255</w:t>
            </w:r>
          </w:p>
        </w:tc>
        <w:tc>
          <w:tcPr>
            <w:tcW w:w="1056" w:type="dxa"/>
            <w:tcBorders>
              <w:top w:val="single" w:sz="4" w:space="0" w:color="auto"/>
              <w:left w:val="single" w:sz="4" w:space="0" w:color="auto"/>
              <w:bottom w:val="single" w:sz="4" w:space="0" w:color="auto"/>
              <w:right w:val="single" w:sz="4" w:space="0" w:color="auto"/>
            </w:tcBorders>
            <w:vAlign w:val="center"/>
            <w:hideMark/>
          </w:tcPr>
          <w:p w14:paraId="407A857C" w14:textId="77777777" w:rsidR="00ED6555" w:rsidRPr="00905B14" w:rsidRDefault="00ED6555" w:rsidP="005C5977">
            <w:pPr>
              <w:spacing w:after="0"/>
            </w:pPr>
            <w:r w:rsidRPr="00905B14">
              <w:t>List</w:t>
            </w:r>
          </w:p>
        </w:tc>
      </w:tr>
    </w:tbl>
    <w:p w14:paraId="5398107F" w14:textId="3649A5C2" w:rsidR="00ED6555" w:rsidRPr="00905B14" w:rsidRDefault="00ED6555" w:rsidP="00ED6555">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8214"/>
        <w:gridCol w:w="1435"/>
        <w:gridCol w:w="1099"/>
      </w:tblGrid>
      <w:tr w:rsidR="00ED6555" w:rsidRPr="00905B14" w14:paraId="0E11286B" w14:textId="77777777">
        <w:trPr>
          <w:trHeight w:val="574"/>
        </w:trPr>
        <w:tc>
          <w:tcPr>
            <w:tcW w:w="2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36BF4B0" w14:textId="77777777" w:rsidR="00ED6555" w:rsidRPr="00905B14" w:rsidRDefault="00ED6555" w:rsidP="005C5977">
            <w:pPr>
              <w:spacing w:after="0"/>
              <w:rPr>
                <w:b/>
              </w:rPr>
            </w:pPr>
            <w:r w:rsidRPr="00905B14">
              <w:rPr>
                <w:b/>
              </w:rPr>
              <w:t>Parameter</w:t>
            </w:r>
          </w:p>
        </w:tc>
        <w:tc>
          <w:tcPr>
            <w:tcW w:w="79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F96EF88" w14:textId="77777777" w:rsidR="00ED6555" w:rsidRPr="00905B14" w:rsidRDefault="00ED6555" w:rsidP="005C5977">
            <w:pPr>
              <w:spacing w:after="0"/>
              <w:rPr>
                <w:b/>
              </w:rPr>
            </w:pPr>
            <w:r w:rsidRPr="00905B14">
              <w:rPr>
                <w:b/>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C702E51" w14:textId="77777777" w:rsidR="00ED6555" w:rsidRPr="00905B14" w:rsidRDefault="00ED6555" w:rsidP="005C5977">
            <w:pPr>
              <w:spacing w:after="0"/>
              <w:rPr>
                <w:b/>
              </w:rPr>
            </w:pPr>
            <w:r w:rsidRPr="00905B14">
              <w:rPr>
                <w:b/>
              </w:rPr>
              <w:t>M/O</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6ADA148" w14:textId="77777777" w:rsidR="00ED6555" w:rsidRPr="00905B14" w:rsidRDefault="00ED6555" w:rsidP="005C5977">
            <w:pPr>
              <w:spacing w:after="0"/>
              <w:rPr>
                <w:b/>
              </w:rPr>
            </w:pPr>
            <w:r w:rsidRPr="00905B14">
              <w:rPr>
                <w:b/>
              </w:rPr>
              <w:t>Type</w:t>
            </w:r>
          </w:p>
        </w:tc>
      </w:tr>
      <w:tr w:rsidR="00ED6555" w:rsidRPr="00905B14" w14:paraId="2350A4F8"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43483B81" w14:textId="77777777" w:rsidR="00ED6555" w:rsidRPr="00905B14" w:rsidRDefault="00ED6555" w:rsidP="005C5977">
            <w:pPr>
              <w:spacing w:after="0"/>
              <w:rPr>
                <w:b/>
              </w:rPr>
            </w:pPr>
            <w:r w:rsidRPr="00905B14">
              <w:t>Content-Type</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451FAB44" w14:textId="77777777" w:rsidR="00ED6555" w:rsidRPr="00905B14" w:rsidRDefault="00ED6555" w:rsidP="005C5977">
            <w:pPr>
              <w:spacing w:after="0"/>
              <w:rPr>
                <w:b/>
              </w:rPr>
            </w:pPr>
            <w:r w:rsidRPr="00905B14">
              <w:t>Type of the content. It could be application/json, text/html, application/xml, etc. It lets the receiving entity know how to interpret the data.</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6AFA1CA7" w14:textId="77777777" w:rsidR="00ED6555" w:rsidRPr="00905B14" w:rsidRDefault="00ED6555" w:rsidP="005C5977">
            <w:pPr>
              <w:spacing w:after="0"/>
              <w:rPr>
                <w:b/>
              </w:rPr>
            </w:pPr>
            <w:r w:rsidRPr="00905B14">
              <w:t>M-Public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182A216A" w14:textId="77777777" w:rsidR="00ED6555" w:rsidRPr="00905B14" w:rsidRDefault="00ED6555" w:rsidP="005C5977">
            <w:pPr>
              <w:spacing w:after="0"/>
              <w:rPr>
                <w:b/>
              </w:rPr>
            </w:pPr>
            <w:r w:rsidRPr="00905B14">
              <w:t>255</w:t>
            </w:r>
          </w:p>
        </w:tc>
      </w:tr>
      <w:tr w:rsidR="00ED6555" w:rsidRPr="00905B14" w14:paraId="7E0BD1D8"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67D5802E" w14:textId="77777777" w:rsidR="00ED6555" w:rsidRPr="00905B14" w:rsidRDefault="00ED6555" w:rsidP="005C5977">
            <w:pPr>
              <w:spacing w:after="0"/>
            </w:pPr>
            <w:r w:rsidRPr="00905B14">
              <w:t>Content-Length</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04A3467F" w14:textId="77777777" w:rsidR="00ED6555" w:rsidRPr="00905B14" w:rsidRDefault="00ED6555" w:rsidP="005C5977">
            <w:pPr>
              <w:spacing w:after="0"/>
            </w:pPr>
            <w:r w:rsidRPr="00905B14">
              <w:t>Length of the content. This is an HTTP header that indicates the size of the body data in bytes. It is used to let the receiving entity know how much data to expect.</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06D42B31"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14899AFE" w14:textId="77777777" w:rsidR="00ED6555" w:rsidRPr="00905B14" w:rsidRDefault="00ED6555" w:rsidP="005C5977">
            <w:pPr>
              <w:spacing w:after="0"/>
            </w:pPr>
            <w:r w:rsidRPr="00905B14">
              <w:t>255</w:t>
            </w:r>
          </w:p>
        </w:tc>
      </w:tr>
      <w:tr w:rsidR="00ED6555" w:rsidRPr="00905B14" w14:paraId="014489E0"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267E47ED" w14:textId="77777777" w:rsidR="00ED6555" w:rsidRPr="00905B14" w:rsidRDefault="00ED6555" w:rsidP="005C5977">
            <w:pPr>
              <w:spacing w:after="0"/>
            </w:pPr>
            <w:r w:rsidRPr="00905B14">
              <w:t xml:space="preserve">date </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559A1DB2" w14:textId="77777777" w:rsidR="00ED6555" w:rsidRPr="00905B14" w:rsidRDefault="00ED6555" w:rsidP="005C5977">
            <w:pPr>
              <w:spacing w:after="0"/>
            </w:pPr>
            <w:r w:rsidRPr="00905B14">
              <w:t xml:space="preserve">Date of operation execution </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14722443"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79E5D5B5" w14:textId="77777777" w:rsidR="00ED6555" w:rsidRPr="00905B14" w:rsidRDefault="00ED6555" w:rsidP="005C5977">
            <w:pPr>
              <w:spacing w:after="0"/>
            </w:pPr>
            <w:r w:rsidRPr="00905B14">
              <w:t>255</w:t>
            </w:r>
          </w:p>
        </w:tc>
      </w:tr>
      <w:tr w:rsidR="00ED6555" w:rsidRPr="00905B14" w14:paraId="50E155B2"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3D6A1970" w14:textId="77777777" w:rsidR="00ED6555" w:rsidRPr="00905B14" w:rsidRDefault="00ED6555" w:rsidP="005C5977">
            <w:pPr>
              <w:spacing w:after="0"/>
            </w:pPr>
            <w:r w:rsidRPr="00905B14">
              <w:t>ocp-apim-apiid</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2A5EA6F8" w14:textId="77777777" w:rsidR="00ED6555" w:rsidRPr="00905B14" w:rsidRDefault="00ED6555" w:rsidP="005C5977">
            <w:pPr>
              <w:spacing w:after="0"/>
            </w:pPr>
            <w:r w:rsidRPr="00905B14">
              <w:t>This field holds the unique identifier of the API in Azure API Management (APIM). This identifier is used within the APIM instance to distinguish between different APIs.</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0C384FC3"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6758B33F" w14:textId="77777777" w:rsidR="00ED6555" w:rsidRPr="00905B14" w:rsidRDefault="00ED6555" w:rsidP="005C5977">
            <w:pPr>
              <w:spacing w:after="0"/>
            </w:pPr>
            <w:r w:rsidRPr="00905B14">
              <w:t>255</w:t>
            </w:r>
          </w:p>
        </w:tc>
      </w:tr>
      <w:tr w:rsidR="00ED6555" w:rsidRPr="00905B14" w14:paraId="561DE406"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6FA17763" w14:textId="77777777" w:rsidR="00ED6555" w:rsidRPr="00905B14" w:rsidRDefault="00ED6555" w:rsidP="005C5977">
            <w:pPr>
              <w:spacing w:after="0"/>
            </w:pPr>
            <w:r w:rsidRPr="00905B14">
              <w:t>ocp-apim-operationid</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206DF61F" w14:textId="77777777" w:rsidR="00ED6555" w:rsidRPr="00905B14" w:rsidRDefault="00ED6555" w:rsidP="005C5977">
            <w:pPr>
              <w:spacing w:after="0"/>
            </w:pPr>
            <w:r w:rsidRPr="00905B14">
              <w:t>This field contains the unique identifier for a particular operation within an API in APIM. This helps in tracing the specific operation or method that was invoked.</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3587BF21"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33BC33D9" w14:textId="77777777" w:rsidR="00ED6555" w:rsidRPr="00905B14" w:rsidRDefault="00ED6555" w:rsidP="005C5977">
            <w:pPr>
              <w:spacing w:after="0"/>
            </w:pPr>
            <w:r w:rsidRPr="00905B14">
              <w:t>255</w:t>
            </w:r>
          </w:p>
        </w:tc>
      </w:tr>
      <w:tr w:rsidR="00ED6555" w:rsidRPr="00905B14" w14:paraId="19D22560"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53C18C00" w14:textId="77777777" w:rsidR="00ED6555" w:rsidRPr="00905B14" w:rsidRDefault="00ED6555" w:rsidP="005C5977">
            <w:pPr>
              <w:spacing w:after="0"/>
            </w:pPr>
            <w:r w:rsidRPr="00905B14">
              <w:t>ocp-apim-productid</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4324C354" w14:textId="77777777" w:rsidR="00ED6555" w:rsidRPr="00905B14" w:rsidRDefault="00ED6555" w:rsidP="005C5977">
            <w:pPr>
              <w:spacing w:after="0"/>
            </w:pPr>
            <w:r w:rsidRPr="00905B14">
              <w:t>This field contains the unique identifier of the product with which the API is associated. In APIM, APIs can be grouped into products, and this field helps identify which product the API belongs to.</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7466337F"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0FD28201" w14:textId="77777777" w:rsidR="00ED6555" w:rsidRPr="00905B14" w:rsidRDefault="00ED6555" w:rsidP="005C5977">
            <w:pPr>
              <w:spacing w:after="0"/>
            </w:pPr>
            <w:r w:rsidRPr="00905B14">
              <w:t>255</w:t>
            </w:r>
          </w:p>
        </w:tc>
      </w:tr>
      <w:tr w:rsidR="00ED6555" w:rsidRPr="00905B14" w14:paraId="4C056A9E"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2DF09284" w14:textId="77777777" w:rsidR="00ED6555" w:rsidRPr="00905B14" w:rsidRDefault="00ED6555" w:rsidP="005C5977">
            <w:pPr>
              <w:spacing w:after="0"/>
            </w:pPr>
            <w:r w:rsidRPr="00905B14">
              <w:t>ocp-apim-subscriptionid</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0131A61A" w14:textId="77777777" w:rsidR="00ED6555" w:rsidRPr="00905B14" w:rsidRDefault="00ED6555" w:rsidP="005C5977">
            <w:pPr>
              <w:spacing w:after="0"/>
            </w:pPr>
            <w:r w:rsidRPr="00905B14">
              <w:t>This field contains the unique identifier of the subscription associated with the APIM instance. In APIM, a subscription relates to the agreement to use an API and provides the primary means for authorization.</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68BDE63F"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5836DE92" w14:textId="77777777" w:rsidR="00ED6555" w:rsidRPr="00905B14" w:rsidRDefault="00ED6555" w:rsidP="005C5977">
            <w:pPr>
              <w:spacing w:after="0"/>
            </w:pPr>
            <w:r w:rsidRPr="00905B14">
              <w:t>255</w:t>
            </w:r>
          </w:p>
        </w:tc>
      </w:tr>
      <w:tr w:rsidR="00ED6555" w:rsidRPr="00905B14" w14:paraId="6F57DB24" w14:textId="77777777">
        <w:trPr>
          <w:trHeight w:val="280"/>
        </w:trPr>
        <w:tc>
          <w:tcPr>
            <w:tcW w:w="2141" w:type="dxa"/>
            <w:tcBorders>
              <w:top w:val="single" w:sz="4" w:space="0" w:color="000000"/>
              <w:left w:val="single" w:sz="4" w:space="0" w:color="000000"/>
              <w:bottom w:val="single" w:sz="4" w:space="0" w:color="000000"/>
              <w:right w:val="single" w:sz="4" w:space="0" w:color="000000"/>
            </w:tcBorders>
            <w:vAlign w:val="center"/>
            <w:hideMark/>
          </w:tcPr>
          <w:p w14:paraId="06D8189A" w14:textId="77777777" w:rsidR="00ED6555" w:rsidRPr="00905B14" w:rsidRDefault="00ED6555" w:rsidP="005C5977">
            <w:pPr>
              <w:spacing w:after="0"/>
            </w:pPr>
            <w:r w:rsidRPr="00905B14">
              <w:t>ocp-apim-trace-location</w:t>
            </w:r>
          </w:p>
        </w:tc>
        <w:tc>
          <w:tcPr>
            <w:tcW w:w="7986" w:type="dxa"/>
            <w:tcBorders>
              <w:top w:val="single" w:sz="4" w:space="0" w:color="000000"/>
              <w:left w:val="single" w:sz="4" w:space="0" w:color="000000"/>
              <w:bottom w:val="single" w:sz="4" w:space="0" w:color="000000"/>
              <w:right w:val="single" w:sz="4" w:space="0" w:color="000000"/>
            </w:tcBorders>
            <w:vAlign w:val="center"/>
            <w:hideMark/>
          </w:tcPr>
          <w:p w14:paraId="2B348052" w14:textId="77777777" w:rsidR="00ED6555" w:rsidRPr="00905B14" w:rsidRDefault="00ED6555" w:rsidP="005C5977">
            <w:pPr>
              <w:spacing w:after="0"/>
            </w:pPr>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95" w:type="dxa"/>
            <w:tcBorders>
              <w:top w:val="single" w:sz="4" w:space="0" w:color="000000"/>
              <w:left w:val="single" w:sz="4" w:space="0" w:color="000000"/>
              <w:bottom w:val="single" w:sz="4" w:space="0" w:color="000000"/>
              <w:right w:val="single" w:sz="4" w:space="0" w:color="000000"/>
            </w:tcBorders>
            <w:vAlign w:val="center"/>
            <w:hideMark/>
          </w:tcPr>
          <w:p w14:paraId="182BA25B" w14:textId="77777777" w:rsidR="00ED6555" w:rsidRPr="00905B14" w:rsidRDefault="00ED6555" w:rsidP="005C5977">
            <w:pPr>
              <w:spacing w:after="0"/>
            </w:pPr>
            <w:r w:rsidRPr="00905B14">
              <w:t>O-Public</w:t>
            </w:r>
          </w:p>
        </w:tc>
        <w:tc>
          <w:tcPr>
            <w:tcW w:w="1068" w:type="dxa"/>
            <w:tcBorders>
              <w:top w:val="single" w:sz="4" w:space="0" w:color="000000"/>
              <w:left w:val="single" w:sz="4" w:space="0" w:color="000000"/>
              <w:bottom w:val="single" w:sz="4" w:space="0" w:color="000000"/>
              <w:right w:val="single" w:sz="4" w:space="0" w:color="000000"/>
            </w:tcBorders>
            <w:vAlign w:val="center"/>
            <w:hideMark/>
          </w:tcPr>
          <w:p w14:paraId="5D004B5B" w14:textId="77777777" w:rsidR="00ED6555" w:rsidRPr="00905B14" w:rsidRDefault="00ED6555" w:rsidP="005C5977">
            <w:pPr>
              <w:spacing w:after="0"/>
            </w:pPr>
            <w:r w:rsidRPr="00905B14">
              <w:t>255</w:t>
            </w:r>
          </w:p>
        </w:tc>
      </w:tr>
    </w:tbl>
    <w:p w14:paraId="15428FA2" w14:textId="77777777" w:rsidR="005C5977" w:rsidRPr="00905B14" w:rsidRDefault="005C5977" w:rsidP="005C5977">
      <w:pPr>
        <w:pStyle w:val="Heading3"/>
        <w:sectPr w:rsidR="005C5977" w:rsidRPr="00905B14" w:rsidSect="00CD7F33">
          <w:pgSz w:w="15840" w:h="20160" w:code="5"/>
          <w:pgMar w:top="1440" w:right="1440" w:bottom="1440" w:left="1440" w:header="720" w:footer="619" w:gutter="0"/>
          <w:cols w:space="720"/>
          <w:docGrid w:linePitch="360"/>
        </w:sectPr>
      </w:pPr>
    </w:p>
    <w:p w14:paraId="49AC38DE" w14:textId="0B54F135" w:rsidR="00ED6555" w:rsidRPr="00905B14" w:rsidRDefault="005C5977" w:rsidP="005C5977">
      <w:pPr>
        <w:pStyle w:val="Heading3"/>
      </w:pPr>
      <w:r w:rsidRPr="00905B14">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8214"/>
        <w:gridCol w:w="1435"/>
        <w:gridCol w:w="1099"/>
      </w:tblGrid>
      <w:tr w:rsidR="005C5977" w:rsidRPr="00905B14" w14:paraId="769A8BAC" w14:textId="77777777">
        <w:trPr>
          <w:trHeight w:val="342"/>
        </w:trPr>
        <w:tc>
          <w:tcPr>
            <w:tcW w:w="21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3B07D29" w14:textId="77777777" w:rsidR="005C5977" w:rsidRPr="00905B14" w:rsidRDefault="005C5977" w:rsidP="005C5977">
            <w:pPr>
              <w:ind w:left="12960" w:hanging="12960"/>
              <w:rPr>
                <w:rFonts w:cs="Times New Roman"/>
                <w:b/>
              </w:rPr>
            </w:pPr>
            <w:r w:rsidRPr="00905B14">
              <w:rPr>
                <w:rFonts w:cs="Times New Roman"/>
                <w:b/>
              </w:rPr>
              <w:t>Parameter</w:t>
            </w:r>
          </w:p>
        </w:tc>
        <w:tc>
          <w:tcPr>
            <w:tcW w:w="798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4BE6B2E" w14:textId="77777777" w:rsidR="005C5977" w:rsidRPr="00905B14" w:rsidRDefault="005C5977" w:rsidP="005C5977">
            <w:pPr>
              <w:ind w:left="12960" w:hanging="12960"/>
              <w:rPr>
                <w:rFonts w:cs="Times New Roman"/>
                <w:b/>
              </w:rPr>
            </w:pPr>
            <w:r w:rsidRPr="00905B14">
              <w:rPr>
                <w:rFonts w:cs="Times New Roman"/>
                <w:b/>
              </w:rPr>
              <w:t>Description</w:t>
            </w:r>
          </w:p>
        </w:tc>
        <w:tc>
          <w:tcPr>
            <w:tcW w:w="13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822A304" w14:textId="77777777" w:rsidR="005C5977" w:rsidRPr="00905B14" w:rsidRDefault="005C5977" w:rsidP="005C5977">
            <w:pPr>
              <w:ind w:left="12960" w:hanging="12960"/>
              <w:rPr>
                <w:rFonts w:cs="Times New Roman"/>
                <w:b/>
              </w:rPr>
            </w:pPr>
            <w:r w:rsidRPr="00905B14">
              <w:rPr>
                <w:rFonts w:cs="Times New Roman"/>
                <w:b/>
              </w:rPr>
              <w:t>M/O</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3D4D274" w14:textId="77777777" w:rsidR="005C5977" w:rsidRPr="00905B14" w:rsidRDefault="005C5977" w:rsidP="005C5977">
            <w:pPr>
              <w:ind w:left="12960" w:hanging="12960"/>
              <w:rPr>
                <w:rFonts w:cs="Times New Roman"/>
                <w:b/>
              </w:rPr>
            </w:pPr>
            <w:r w:rsidRPr="00905B14">
              <w:rPr>
                <w:rFonts w:cs="Times New Roman"/>
                <w:b/>
              </w:rPr>
              <w:t>Type</w:t>
            </w:r>
          </w:p>
        </w:tc>
      </w:tr>
      <w:tr w:rsidR="005C5977" w:rsidRPr="00905B14" w14:paraId="755CCFAB" w14:textId="77777777">
        <w:trPr>
          <w:trHeight w:val="36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ED3607" w14:textId="77777777" w:rsidR="005C5977" w:rsidRPr="00905B14" w:rsidRDefault="005C5977" w:rsidP="005C5977">
            <w:pPr>
              <w:ind w:left="12960" w:hanging="12960"/>
              <w:rPr>
                <w:rFonts w:cs="Times New Roman"/>
              </w:rPr>
            </w:pPr>
            <w:r w:rsidRPr="00905B14">
              <w:rPr>
                <w:rFonts w:cs="Times New Roman"/>
              </w:rPr>
              <w:t>errorManagement</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E7DCA" w14:textId="77777777" w:rsidR="005C5977" w:rsidRPr="00905B14" w:rsidRDefault="005C5977" w:rsidP="005C5977">
            <w:pPr>
              <w:ind w:left="12960" w:hanging="12960"/>
              <w:rPr>
                <w:rFonts w:cs="Times New Roman"/>
              </w:rPr>
            </w:pPr>
            <w:r w:rsidRPr="00905B14">
              <w:rPr>
                <w:rFonts w:cs="Times New Roman"/>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6C80A8" w14:textId="77777777" w:rsidR="005C5977" w:rsidRPr="00905B14" w:rsidRDefault="005C5977" w:rsidP="005C5977">
            <w:pPr>
              <w:ind w:left="12960" w:hanging="12960"/>
              <w:rPr>
                <w:rFonts w:cs="Times New Roman"/>
              </w:rPr>
            </w:pPr>
            <w:r w:rsidRPr="00905B14">
              <w:rPr>
                <w:rFonts w:cs="Times New Roma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907171" w14:textId="77777777" w:rsidR="005C5977" w:rsidRPr="00905B14" w:rsidRDefault="005C5977" w:rsidP="005C5977">
            <w:pPr>
              <w:ind w:left="12960" w:hanging="12960"/>
              <w:rPr>
                <w:rFonts w:cs="Times New Roman"/>
              </w:rPr>
            </w:pPr>
            <w:r w:rsidRPr="00905B14">
              <w:rPr>
                <w:rFonts w:cs="Times New Roman"/>
              </w:rPr>
              <w:t>Object</w:t>
            </w:r>
          </w:p>
        </w:tc>
      </w:tr>
      <w:tr w:rsidR="005C5977" w:rsidRPr="00905B14" w14:paraId="007E080E" w14:textId="77777777">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97C83D" w14:textId="77777777" w:rsidR="005C5977" w:rsidRPr="00905B14" w:rsidRDefault="005C5977" w:rsidP="005C5977">
            <w:pPr>
              <w:ind w:left="12960" w:hanging="12960"/>
              <w:rPr>
                <w:rFonts w:cs="Times New Roman"/>
              </w:rPr>
            </w:pPr>
            <w:r w:rsidRPr="00905B14">
              <w:rPr>
                <w:rFonts w:cs="Times New Roman"/>
              </w:rPr>
              <w:t>errorCode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97C0A" w14:textId="77777777" w:rsidR="005C5977" w:rsidRPr="00905B14" w:rsidRDefault="005C5977" w:rsidP="005C5977">
            <w:pPr>
              <w:ind w:left="12960" w:hanging="12960"/>
              <w:rPr>
                <w:rFonts w:cs="Times New Roman"/>
              </w:rPr>
            </w:pPr>
            <w:r w:rsidRPr="00905B14">
              <w:rPr>
                <w:rFonts w:cs="Times New Roman"/>
              </w:rPr>
              <w:t>The 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486819"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CE401B"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53312ECD" w14:textId="77777777">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07B60F" w14:textId="77777777" w:rsidR="005C5977" w:rsidRPr="00905B14" w:rsidRDefault="005C5977" w:rsidP="005C5977">
            <w:pPr>
              <w:ind w:left="12960" w:hanging="12960"/>
              <w:rPr>
                <w:rFonts w:cs="Times New Roman"/>
              </w:rPr>
            </w:pPr>
            <w:r w:rsidRPr="00905B14">
              <w:rPr>
                <w:rFonts w:cs="Times New Roman"/>
              </w:rPr>
              <w:t>errorDescription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E04767" w14:textId="77777777" w:rsidR="005C5977" w:rsidRPr="00905B14" w:rsidRDefault="005C5977" w:rsidP="005C5977">
            <w:pPr>
              <w:ind w:left="12960" w:hanging="12960"/>
              <w:rPr>
                <w:rFonts w:cs="Times New Roman"/>
              </w:rPr>
            </w:pPr>
            <w:r w:rsidRPr="00905B14">
              <w:rPr>
                <w:rFonts w:cs="Times New Roman"/>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1FF34A"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5328E"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7DE0FEA7" w14:textId="77777777">
        <w:trPr>
          <w:trHeight w:val="29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DD57AD" w14:textId="77777777" w:rsidR="005C5977" w:rsidRPr="00905B14" w:rsidRDefault="005C5977" w:rsidP="005C5977">
            <w:pPr>
              <w:ind w:left="12960" w:hanging="12960"/>
              <w:rPr>
                <w:rFonts w:cs="Times New Roman"/>
              </w:rPr>
            </w:pPr>
            <w:r w:rsidRPr="00905B14">
              <w:rPr>
                <w:rFonts w:cs="Times New Roman"/>
              </w:rPr>
              <w:t>Services</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793C38" w14:textId="77777777" w:rsidR="005C5977" w:rsidRPr="00905B14" w:rsidRDefault="005C5977" w:rsidP="005C5977">
            <w:pPr>
              <w:ind w:left="12960" w:hanging="12960"/>
              <w:rPr>
                <w:rFonts w:cs="Times New Roman"/>
              </w:rPr>
            </w:pPr>
            <w:r w:rsidRPr="00905B14">
              <w:rPr>
                <w:rFonts w:cs="Times New Roman"/>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082F45" w14:textId="77777777" w:rsidR="005C5977" w:rsidRPr="00905B14" w:rsidRDefault="005C5977" w:rsidP="005C5977">
            <w:pPr>
              <w:ind w:left="12960" w:hanging="12960"/>
              <w:rPr>
                <w:rFonts w:cs="Times New Roman"/>
              </w:rPr>
            </w:pPr>
            <w:r w:rsidRPr="00905B14">
              <w:rPr>
                <w:rFonts w:cs="Times New Roman"/>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0A5EBB" w14:textId="77777777" w:rsidR="005C5977" w:rsidRPr="00905B14" w:rsidRDefault="005C5977" w:rsidP="005C5977">
            <w:pPr>
              <w:ind w:left="12960" w:hanging="12960"/>
              <w:rPr>
                <w:rFonts w:cs="Times New Roman"/>
              </w:rPr>
            </w:pPr>
            <w:r w:rsidRPr="00905B14">
              <w:rPr>
                <w:rFonts w:cs="Times New Roman"/>
              </w:rPr>
              <w:t>List</w:t>
            </w:r>
          </w:p>
        </w:tc>
      </w:tr>
      <w:tr w:rsidR="005C5977" w:rsidRPr="00905B14" w14:paraId="7ED93166" w14:textId="77777777">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963AE3" w14:textId="77777777" w:rsidR="005C5977" w:rsidRPr="00905B14" w:rsidRDefault="005C5977" w:rsidP="005C5977">
            <w:pPr>
              <w:ind w:left="12960" w:hanging="12960"/>
              <w:rPr>
                <w:rFonts w:cs="Times New Roman"/>
              </w:rPr>
            </w:pPr>
            <w:r w:rsidRPr="00905B14">
              <w:rPr>
                <w:rFonts w:cs="Times New Roman"/>
              </w:rPr>
              <w:t>kpitile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5DF7CD" w14:textId="77777777" w:rsidR="005C5977" w:rsidRPr="00905B14" w:rsidRDefault="005C5977" w:rsidP="005C5977">
            <w:pPr>
              <w:ind w:left="12960" w:hanging="12960"/>
              <w:rPr>
                <w:rFonts w:cs="Times New Roman"/>
              </w:rPr>
            </w:pPr>
            <w:r w:rsidRPr="00905B14">
              <w:rPr>
                <w:rFonts w:cs="Times New Roman"/>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F82513"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32D2F"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0BDB335C" w14:textId="77777777">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490146" w14:textId="77777777" w:rsidR="005C5977" w:rsidRPr="00905B14" w:rsidRDefault="005C5977" w:rsidP="005C5977">
            <w:pPr>
              <w:ind w:left="12960" w:hanging="12960"/>
              <w:rPr>
                <w:rFonts w:cs="Times New Roman"/>
              </w:rPr>
            </w:pPr>
            <w:r w:rsidRPr="00905B14">
              <w:rPr>
                <w:rFonts w:cs="Times New Roman"/>
              </w:rPr>
              <w:t>id</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C2D7F0" w14:textId="77777777" w:rsidR="005C5977" w:rsidRPr="00905B14" w:rsidRDefault="005C5977" w:rsidP="005C5977">
            <w:pPr>
              <w:ind w:left="12960" w:hanging="12960"/>
              <w:rPr>
                <w:rFonts w:cs="Times New Roman"/>
              </w:rPr>
            </w:pPr>
            <w:r w:rsidRPr="00905B14">
              <w:rPr>
                <w:rFonts w:cs="Times New Roman"/>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E2CF41"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5CBE0"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61A6BA66" w14:textId="77777777">
        <w:trPr>
          <w:trHeight w:val="34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4E01DF" w14:textId="77777777" w:rsidR="005C5977" w:rsidRPr="00905B14" w:rsidRDefault="005C5977" w:rsidP="005C5977">
            <w:pPr>
              <w:ind w:left="12960" w:hanging="12960"/>
              <w:rPr>
                <w:rFonts w:cs="Times New Roman"/>
              </w:rPr>
            </w:pPr>
            <w:r w:rsidRPr="00905B14">
              <w:rPr>
                <w:rFonts w:cs="Times New Roman"/>
              </w:rPr>
              <w:t>deviation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AAC3B9" w14:textId="77777777" w:rsidR="005C5977" w:rsidRPr="00905B14" w:rsidRDefault="005C5977" w:rsidP="005C5977">
            <w:pPr>
              <w:ind w:left="12960" w:hanging="12960"/>
              <w:rPr>
                <w:rFonts w:cs="Times New Roman"/>
              </w:rPr>
            </w:pPr>
            <w:r w:rsidRPr="00905B14">
              <w:rPr>
                <w:rFonts w:cs="Times New Roman"/>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233F7D"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7697D" w14:textId="77777777" w:rsidR="005C5977" w:rsidRPr="00905B14" w:rsidRDefault="005C5977" w:rsidP="005C5977">
            <w:pPr>
              <w:ind w:left="12960" w:hanging="12960"/>
              <w:rPr>
                <w:rFonts w:cs="Times New Roman"/>
              </w:rPr>
            </w:pPr>
            <w:r w:rsidRPr="00905B14">
              <w:rPr>
                <w:rFonts w:cs="Times New Roman"/>
              </w:rPr>
              <w:t>String</w:t>
            </w:r>
          </w:p>
        </w:tc>
      </w:tr>
      <w:tr w:rsidR="005C5977" w:rsidRPr="00905B14" w14:paraId="1DC9E812" w14:textId="77777777">
        <w:trPr>
          <w:trHeight w:val="31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9BAAA" w14:textId="77777777" w:rsidR="005C5977" w:rsidRPr="00905B14" w:rsidRDefault="005C5977" w:rsidP="005C5977">
            <w:pPr>
              <w:ind w:left="12960" w:hanging="12960"/>
              <w:rPr>
                <w:rFonts w:cs="Times New Roman"/>
              </w:rPr>
            </w:pPr>
            <w:r w:rsidRPr="00905B14">
              <w:rPr>
                <w:rFonts w:cs="Times New Roman"/>
              </w:rPr>
              <w:t>error</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8ADCE8" w14:textId="77777777" w:rsidR="005C5977" w:rsidRPr="00905B14" w:rsidRDefault="005C5977" w:rsidP="005C5977">
            <w:pPr>
              <w:ind w:left="12960" w:hanging="12960"/>
              <w:rPr>
                <w:rFonts w:cs="Times New Roman"/>
              </w:rPr>
            </w:pPr>
            <w:r w:rsidRPr="00905B14">
              <w:rPr>
                <w:rFonts w:cs="Times New Roman"/>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497F42" w14:textId="77777777" w:rsidR="005C5977" w:rsidRPr="00905B14" w:rsidRDefault="005C5977" w:rsidP="005C5977">
            <w:pPr>
              <w:ind w:left="12960" w:hanging="12960"/>
              <w:rPr>
                <w:rFonts w:cs="Times New Roman"/>
              </w:rPr>
            </w:pPr>
            <w:r w:rsidRPr="00905B14">
              <w:rPr>
                <w:rFonts w:cs="Times New Roman"/>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A3CBAF" w14:textId="77777777" w:rsidR="005C5977" w:rsidRPr="00905B14" w:rsidRDefault="005C5977" w:rsidP="005C5977">
            <w:pPr>
              <w:ind w:left="12960" w:hanging="12960"/>
              <w:rPr>
                <w:rFonts w:cs="Times New Roman"/>
              </w:rPr>
            </w:pPr>
            <w:r w:rsidRPr="00905B14">
              <w:rPr>
                <w:rFonts w:cs="Times New Roman"/>
              </w:rPr>
              <w:t>String</w:t>
            </w:r>
          </w:p>
        </w:tc>
      </w:tr>
    </w:tbl>
    <w:p w14:paraId="5340B940" w14:textId="072523F1" w:rsidR="00FC7893" w:rsidRPr="00905B14" w:rsidRDefault="005C5977" w:rsidP="005C5977">
      <w:pPr>
        <w:pStyle w:val="Heading3"/>
        <w:rPr>
          <w:rStyle w:val="ui-provider"/>
        </w:rPr>
      </w:pPr>
      <w:r w:rsidRPr="00905B14">
        <w:rPr>
          <w:rStyle w:val="ui-provider"/>
        </w:rPr>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29"/>
        <w:gridCol w:w="6621"/>
      </w:tblGrid>
      <w:tr w:rsidR="005C5977" w:rsidRPr="00905B14" w14:paraId="20C1DE4A" w14:textId="77777777">
        <w:trPr>
          <w:trHeight w:val="219"/>
        </w:trPr>
        <w:tc>
          <w:tcPr>
            <w:tcW w:w="13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E7E5EE3" w14:textId="77777777" w:rsidR="005C5977" w:rsidRPr="00905B14" w:rsidRDefault="005C5977" w:rsidP="005C5977">
            <w:pPr>
              <w:ind w:left="12960" w:hanging="12960"/>
              <w:rPr>
                <w:rFonts w:cs="Times New Roman"/>
                <w:b/>
              </w:rPr>
            </w:pPr>
            <w:r w:rsidRPr="00905B14">
              <w:rPr>
                <w:rFonts w:cs="Times New Roman"/>
                <w:b/>
              </w:rPr>
              <w:t>HTTP Code</w:t>
            </w:r>
          </w:p>
        </w:tc>
        <w:tc>
          <w:tcPr>
            <w:tcW w:w="79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10B1218" w14:textId="77777777" w:rsidR="005C5977" w:rsidRPr="00905B14" w:rsidRDefault="005C5977" w:rsidP="005C5977">
            <w:pPr>
              <w:ind w:left="12960" w:hanging="12960"/>
              <w:rPr>
                <w:rFonts w:cs="Times New Roman"/>
                <w:b/>
              </w:rPr>
            </w:pPr>
            <w:r w:rsidRPr="00905B14">
              <w:rPr>
                <w:rFonts w:cs="Times New Roman"/>
                <w:b/>
              </w:rPr>
              <w:t>Result Description</w:t>
            </w:r>
          </w:p>
        </w:tc>
      </w:tr>
      <w:tr w:rsidR="005C5977" w:rsidRPr="00905B14" w14:paraId="326E8CAA" w14:textId="77777777">
        <w:trPr>
          <w:trHeight w:val="219"/>
        </w:trPr>
        <w:tc>
          <w:tcPr>
            <w:tcW w:w="1390" w:type="dxa"/>
            <w:tcBorders>
              <w:top w:val="single" w:sz="4" w:space="0" w:color="000000"/>
              <w:left w:val="single" w:sz="4" w:space="0" w:color="000000"/>
              <w:bottom w:val="single" w:sz="4" w:space="0" w:color="000000"/>
              <w:right w:val="single" w:sz="4" w:space="0" w:color="000000"/>
            </w:tcBorders>
            <w:hideMark/>
          </w:tcPr>
          <w:p w14:paraId="48797FDF" w14:textId="77777777" w:rsidR="005C5977" w:rsidRPr="00905B14" w:rsidRDefault="005C5977" w:rsidP="005C5977">
            <w:pPr>
              <w:ind w:left="12960" w:hanging="12960"/>
              <w:rPr>
                <w:rFonts w:cs="Times New Roman"/>
              </w:rPr>
            </w:pPr>
            <w:r w:rsidRPr="00905B14">
              <w:rPr>
                <w:rFonts w:cs="Times New Roman"/>
              </w:rPr>
              <w:t>200</w:t>
            </w:r>
          </w:p>
        </w:tc>
        <w:tc>
          <w:tcPr>
            <w:tcW w:w="7961" w:type="dxa"/>
            <w:tcBorders>
              <w:top w:val="single" w:sz="4" w:space="0" w:color="000000"/>
              <w:left w:val="single" w:sz="4" w:space="0" w:color="000000"/>
              <w:bottom w:val="single" w:sz="4" w:space="0" w:color="000000"/>
              <w:right w:val="single" w:sz="4" w:space="0" w:color="000000"/>
            </w:tcBorders>
            <w:hideMark/>
          </w:tcPr>
          <w:p w14:paraId="782B5BD2" w14:textId="77777777" w:rsidR="005C5977" w:rsidRPr="00905B14" w:rsidRDefault="005C5977" w:rsidP="005C5977">
            <w:pPr>
              <w:ind w:left="12960" w:hanging="12960"/>
              <w:rPr>
                <w:rFonts w:cs="Times New Roman"/>
              </w:rPr>
            </w:pPr>
            <w:r w:rsidRPr="00905B14">
              <w:rPr>
                <w:rFonts w:cs="Times New Roman"/>
              </w:rPr>
              <w:t>Service executed successfully</w:t>
            </w:r>
          </w:p>
        </w:tc>
      </w:tr>
    </w:tbl>
    <w:p w14:paraId="751E699E" w14:textId="7E9277DF" w:rsidR="001C184B" w:rsidRPr="00905B14" w:rsidRDefault="005C5977" w:rsidP="005C5977">
      <w:pPr>
        <w:pStyle w:val="Heading3"/>
        <w:rPr>
          <w:rStyle w:val="ui-provider"/>
        </w:rPr>
      </w:pPr>
      <w:r w:rsidRPr="00905B14">
        <w:rPr>
          <w:rStyle w:val="ui-provider"/>
        </w:rPr>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5"/>
        <w:gridCol w:w="3119"/>
        <w:gridCol w:w="7906"/>
      </w:tblGrid>
      <w:tr w:rsidR="005C5977" w:rsidRPr="00905B14" w14:paraId="36242AD3" w14:textId="77777777">
        <w:trPr>
          <w:trHeight w:val="219"/>
        </w:trPr>
        <w:tc>
          <w:tcPr>
            <w:tcW w:w="1390"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927A35A" w14:textId="77777777" w:rsidR="005C5977" w:rsidRPr="00905B14" w:rsidRDefault="005C5977" w:rsidP="005C5977">
            <w:r w:rsidRPr="00905B14">
              <w:t>HTTP Code</w:t>
            </w:r>
          </w:p>
        </w:tc>
        <w:tc>
          <w:tcPr>
            <w:tcW w:w="225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0B29DB8" w14:textId="77777777" w:rsidR="005C5977" w:rsidRPr="00905B14" w:rsidRDefault="005C5977" w:rsidP="005C5977">
            <w:r w:rsidRPr="00905B14">
              <w:t>Error Code</w:t>
            </w:r>
          </w:p>
        </w:tc>
        <w:tc>
          <w:tcPr>
            <w:tcW w:w="570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F597682" w14:textId="77777777" w:rsidR="005C5977" w:rsidRPr="00905B14" w:rsidRDefault="005C5977" w:rsidP="005C5977">
            <w:r w:rsidRPr="00905B14">
              <w:t>Error Description</w:t>
            </w:r>
          </w:p>
        </w:tc>
      </w:tr>
      <w:tr w:rsidR="005C5977" w:rsidRPr="00905B14" w14:paraId="0DF14BFE" w14:textId="77777777">
        <w:trPr>
          <w:trHeight w:val="219"/>
        </w:trPr>
        <w:tc>
          <w:tcPr>
            <w:tcW w:w="1390" w:type="dxa"/>
            <w:tcBorders>
              <w:top w:val="single" w:sz="4" w:space="0" w:color="000000"/>
              <w:left w:val="single" w:sz="4" w:space="0" w:color="000000"/>
              <w:bottom w:val="single" w:sz="4" w:space="0" w:color="000000"/>
              <w:right w:val="single" w:sz="4" w:space="0" w:color="000000"/>
            </w:tcBorders>
            <w:vAlign w:val="center"/>
            <w:hideMark/>
          </w:tcPr>
          <w:p w14:paraId="248BB313" w14:textId="77777777" w:rsidR="005C5977" w:rsidRPr="00905B14" w:rsidRDefault="005C5977" w:rsidP="005C5977">
            <w:r w:rsidRPr="00905B14">
              <w:t>500</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1E61B240" w14:textId="77777777" w:rsidR="005C5977" w:rsidRPr="00905B14" w:rsidRDefault="005C5977" w:rsidP="005C5977">
            <w:r w:rsidRPr="00905B14">
              <w:t>500</w:t>
            </w:r>
          </w:p>
        </w:tc>
        <w:tc>
          <w:tcPr>
            <w:tcW w:w="5709" w:type="dxa"/>
            <w:tcBorders>
              <w:top w:val="single" w:sz="4" w:space="0" w:color="000000"/>
              <w:left w:val="single" w:sz="4" w:space="0" w:color="000000"/>
              <w:bottom w:val="single" w:sz="4" w:space="0" w:color="000000"/>
              <w:right w:val="single" w:sz="4" w:space="0" w:color="000000"/>
            </w:tcBorders>
            <w:vAlign w:val="center"/>
            <w:hideMark/>
          </w:tcPr>
          <w:p w14:paraId="25000CA1" w14:textId="77777777" w:rsidR="005C5977" w:rsidRPr="0086594B" w:rsidRDefault="005C5977" w:rsidP="00832534">
            <w:pPr>
              <w:pStyle w:val="CodeSample"/>
              <w:rPr>
                <w:rFonts w:ascii="Graphik" w:hAnsi="Graphik"/>
                <w:lang w:val="en-US"/>
              </w:rPr>
            </w:pPr>
            <w:r w:rsidRPr="0086594B">
              <w:rPr>
                <w:rFonts w:ascii="Graphik" w:hAnsi="Graphik"/>
                <w:lang w:val="en-US"/>
              </w:rPr>
              <w:t>Generic Error</w:t>
            </w:r>
          </w:p>
        </w:tc>
      </w:tr>
      <w:tr w:rsidR="005C5977" w:rsidRPr="00905B14" w14:paraId="5DE65C39" w14:textId="77777777" w:rsidTr="005C5977">
        <w:trPr>
          <w:trHeight w:val="458"/>
        </w:trPr>
        <w:tc>
          <w:tcPr>
            <w:tcW w:w="1390" w:type="dxa"/>
            <w:tcBorders>
              <w:top w:val="single" w:sz="4" w:space="0" w:color="000000"/>
              <w:left w:val="single" w:sz="4" w:space="0" w:color="000000"/>
              <w:bottom w:val="single" w:sz="4" w:space="0" w:color="000000"/>
              <w:right w:val="single" w:sz="4" w:space="0" w:color="000000"/>
            </w:tcBorders>
            <w:vAlign w:val="center"/>
            <w:hideMark/>
          </w:tcPr>
          <w:p w14:paraId="7CFCF808" w14:textId="77777777" w:rsidR="005C5977" w:rsidRPr="00905B14" w:rsidRDefault="005C5977" w:rsidP="005C5977">
            <w:r w:rsidRPr="00905B14">
              <w:t>400</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0FC443EB" w14:textId="77777777" w:rsidR="005C5977" w:rsidRPr="00905B14" w:rsidRDefault="005C5977" w:rsidP="005C5977">
            <w:r w:rsidRPr="00905B14">
              <w:t>401</w:t>
            </w:r>
          </w:p>
        </w:tc>
        <w:tc>
          <w:tcPr>
            <w:tcW w:w="5709" w:type="dxa"/>
            <w:tcBorders>
              <w:top w:val="single" w:sz="4" w:space="0" w:color="000000"/>
              <w:left w:val="single" w:sz="4" w:space="0" w:color="000000"/>
              <w:bottom w:val="single" w:sz="4" w:space="0" w:color="000000"/>
              <w:right w:val="single" w:sz="4" w:space="0" w:color="000000"/>
            </w:tcBorders>
            <w:vAlign w:val="center"/>
            <w:hideMark/>
          </w:tcPr>
          <w:p w14:paraId="776E4F55" w14:textId="11310FD8" w:rsidR="005C5977" w:rsidRPr="0086594B" w:rsidRDefault="005C5977" w:rsidP="00832534">
            <w:pPr>
              <w:pStyle w:val="CodeSample"/>
              <w:rPr>
                <w:rFonts w:ascii="Graphik" w:hAnsi="Graphik"/>
                <w:lang w:val="en-US"/>
              </w:rPr>
            </w:pPr>
            <w:r w:rsidRPr="0086594B">
              <w:rPr>
                <w:rFonts w:ascii="Graphik" w:hAnsi="Graphik"/>
                <w:lang w:val="en-US"/>
              </w:rPr>
              <w:t xml:space="preserve">Unauthorized </w:t>
            </w:r>
            <w:r w:rsidR="0086594B" w:rsidRPr="0086594B">
              <w:rPr>
                <w:rFonts w:ascii="Graphik" w:hAnsi="Graphik"/>
                <w:lang w:val="en-US"/>
              </w:rPr>
              <w:t xml:space="preserve">user or </w:t>
            </w:r>
            <w:r w:rsidRPr="0086594B">
              <w:rPr>
                <w:rFonts w:ascii="Graphik" w:hAnsi="Graphik"/>
                <w:lang w:val="en-US"/>
              </w:rPr>
              <w:t>HeaderToken missing or expired</w:t>
            </w:r>
          </w:p>
        </w:tc>
      </w:tr>
      <w:tr w:rsidR="005C5977" w:rsidRPr="00905B14" w14:paraId="2FC7F277" w14:textId="77777777">
        <w:trPr>
          <w:trHeight w:val="219"/>
        </w:trPr>
        <w:tc>
          <w:tcPr>
            <w:tcW w:w="1390" w:type="dxa"/>
            <w:tcBorders>
              <w:top w:val="single" w:sz="4" w:space="0" w:color="000000"/>
              <w:left w:val="single" w:sz="4" w:space="0" w:color="000000"/>
              <w:bottom w:val="single" w:sz="4" w:space="0" w:color="000000"/>
              <w:right w:val="single" w:sz="4" w:space="0" w:color="000000"/>
            </w:tcBorders>
            <w:vAlign w:val="center"/>
            <w:hideMark/>
          </w:tcPr>
          <w:p w14:paraId="696CE9B8" w14:textId="77777777" w:rsidR="005C5977" w:rsidRPr="00905B14" w:rsidRDefault="005C5977" w:rsidP="005C5977">
            <w:r w:rsidRPr="00905B14">
              <w:t>400</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124F3115" w14:textId="77777777" w:rsidR="005C5977" w:rsidRPr="00905B14" w:rsidRDefault="005C5977" w:rsidP="005C5977">
            <w:r w:rsidRPr="00905B14">
              <w:t>400</w:t>
            </w:r>
          </w:p>
        </w:tc>
        <w:tc>
          <w:tcPr>
            <w:tcW w:w="5709" w:type="dxa"/>
            <w:tcBorders>
              <w:top w:val="single" w:sz="4" w:space="0" w:color="000000"/>
              <w:left w:val="single" w:sz="4" w:space="0" w:color="000000"/>
              <w:bottom w:val="single" w:sz="4" w:space="0" w:color="000000"/>
              <w:right w:val="single" w:sz="4" w:space="0" w:color="000000"/>
            </w:tcBorders>
            <w:vAlign w:val="center"/>
            <w:hideMark/>
          </w:tcPr>
          <w:p w14:paraId="031AA210" w14:textId="77777777" w:rsidR="005C5977" w:rsidRPr="0086594B" w:rsidRDefault="005C5977" w:rsidP="00832534">
            <w:pPr>
              <w:pStyle w:val="CodeSample"/>
              <w:rPr>
                <w:rFonts w:ascii="Graphik" w:hAnsi="Graphik"/>
                <w:lang w:val="en-US"/>
              </w:rPr>
            </w:pPr>
            <w:r w:rsidRPr="0086594B">
              <w:rPr>
                <w:rFonts w:ascii="Graphik" w:hAnsi="Graphik"/>
                <w:lang w:val="en-US"/>
              </w:rPr>
              <w:t>Bad request</w:t>
            </w:r>
          </w:p>
        </w:tc>
      </w:tr>
    </w:tbl>
    <w:p w14:paraId="403123BA" w14:textId="77777777" w:rsidR="005C5977" w:rsidRPr="00905B14" w:rsidRDefault="005C5977" w:rsidP="003828BA">
      <w:pPr>
        <w:pStyle w:val="Heading2"/>
        <w:sectPr w:rsidR="005C5977" w:rsidRPr="00905B14" w:rsidSect="00CD7F33">
          <w:pgSz w:w="15840" w:h="20160" w:code="5"/>
          <w:pgMar w:top="1440" w:right="1440" w:bottom="1440" w:left="1440" w:header="720" w:footer="619" w:gutter="0"/>
          <w:cols w:space="720"/>
          <w:docGrid w:linePitch="360"/>
        </w:sectPr>
      </w:pPr>
    </w:p>
    <w:p w14:paraId="1634BA2E" w14:textId="77777777" w:rsidR="00330BA9" w:rsidRPr="00905B14" w:rsidRDefault="00330BA9" w:rsidP="003828BA">
      <w:pPr>
        <w:pStyle w:val="Heading2"/>
      </w:pPr>
      <w:bookmarkStart w:id="84" w:name="_Toc218867396"/>
      <w:r w:rsidRPr="00905B14">
        <w:t>POST- RAG</w:t>
      </w:r>
      <w:bookmarkEnd w:id="80"/>
      <w:bookmarkEnd w:id="84"/>
    </w:p>
    <w:p w14:paraId="2EF30FB0" w14:textId="1067BEA9" w:rsidR="005C5977" w:rsidRPr="00905B14" w:rsidRDefault="002A4932" w:rsidP="005C5977">
      <w:r w:rsidRPr="00905B14">
        <w:t xml:space="preserve">The </w:t>
      </w:r>
      <w:bookmarkStart w:id="85" w:name="OLE_LINK38"/>
      <w:r w:rsidRPr="00905B14">
        <w:t>RAG</w:t>
      </w:r>
      <w:bookmarkEnd w:id="85"/>
      <w:r w:rsidRPr="00905B14">
        <w:t xml:space="preserve"> API</w:t>
      </w:r>
      <w:r w:rsidR="00C67AE5" w:rsidRPr="00905B14">
        <w:t xml:space="preserve"> is</w:t>
      </w:r>
      <w:r w:rsidRPr="00905B14">
        <w:t xml:space="preserve"> a component of the </w:t>
      </w:r>
      <w:r w:rsidR="00D23914">
        <w:t>IAI</w:t>
      </w:r>
      <w:r w:rsidRPr="00905B14">
        <w:t>-SmartKPI-Middleware API</w:t>
      </w:r>
      <w:r w:rsidR="00332CB6" w:rsidRPr="00905B14">
        <w:t>.</w:t>
      </w:r>
      <w:r w:rsidR="00400925" w:rsidRPr="00905B14">
        <w:t xml:space="preserve"> </w:t>
      </w:r>
      <w:r w:rsidRPr="00905B14">
        <w:t xml:space="preserve">This API is integrated into the Operation Hierarchy, specifically with the asset list. The RAG API generates a response that includes a </w:t>
      </w:r>
      <w:r w:rsidR="00B84C0C" w:rsidRPr="00905B14">
        <w:t>color</w:t>
      </w:r>
      <w:r w:rsidRPr="00905B14">
        <w:t xml:space="preserve"> code (Red, Amber, or Green) for a specific requested asset, based on asset calculations. Within the Operation Hierarchy, the </w:t>
      </w:r>
      <w:r w:rsidR="00B84C0C" w:rsidRPr="00905B14">
        <w:t>color</w:t>
      </w:r>
      <w:r w:rsidRPr="00905B14">
        <w:t xml:space="preserve"> code for each asset is displayed using the RAG API</w:t>
      </w:r>
      <w:r w:rsidR="000A22FA" w:rsidRPr="00905B14">
        <w:t xml:space="preserve">. </w:t>
      </w:r>
      <w:r w:rsidR="000A22FA" w:rsidRPr="00905B14">
        <w:rPr>
          <w:kern w:val="0"/>
        </w:rPr>
        <w:t xml:space="preserve"> Additionally, </w:t>
      </w:r>
      <w:r w:rsidR="00332CB6" w:rsidRPr="00905B14">
        <w:rPr>
          <w:kern w:val="0"/>
        </w:rPr>
        <w:t xml:space="preserve">it </w:t>
      </w:r>
      <w:r w:rsidR="000A22FA" w:rsidRPr="00905B14">
        <w:rPr>
          <w:kern w:val="0"/>
        </w:rPr>
        <w:t>check</w:t>
      </w:r>
      <w:r w:rsidR="00332CB6" w:rsidRPr="00905B14">
        <w:rPr>
          <w:kern w:val="0"/>
        </w:rPr>
        <w:t>s</w:t>
      </w:r>
      <w:r w:rsidR="000A22FA" w:rsidRPr="00905B14">
        <w:rPr>
          <w:kern w:val="0"/>
        </w:rPr>
        <w:t xml:space="preserve"> </w:t>
      </w:r>
      <w:r w:rsidR="008846E1" w:rsidRPr="00905B14">
        <w:rPr>
          <w:kern w:val="0"/>
        </w:rPr>
        <w:t xml:space="preserve">the </w:t>
      </w:r>
      <w:r w:rsidR="00805AB1" w:rsidRPr="00905B14">
        <w:rPr>
          <w:kern w:val="0"/>
        </w:rPr>
        <w:t>role-based</w:t>
      </w:r>
      <w:r w:rsidR="000A22FA" w:rsidRPr="00905B14">
        <w:rPr>
          <w:kern w:val="0"/>
        </w:rPr>
        <w:t xml:space="preserve"> permission</w:t>
      </w:r>
      <w:r w:rsidR="00332CB6" w:rsidRPr="00905B14">
        <w:rPr>
          <w:kern w:val="0"/>
        </w:rPr>
        <w:t>s</w:t>
      </w:r>
      <w:r w:rsidR="000A22FA" w:rsidRPr="00905B14">
        <w:rPr>
          <w:kern w:val="0"/>
        </w:rPr>
        <w:t xml:space="preserve"> of each KPI </w:t>
      </w:r>
      <w:r w:rsidR="00332CB6" w:rsidRPr="00905B14">
        <w:rPr>
          <w:kern w:val="0"/>
        </w:rPr>
        <w:t>that</w:t>
      </w:r>
      <w:r w:rsidR="000A22FA" w:rsidRPr="00905B14">
        <w:rPr>
          <w:kern w:val="0"/>
        </w:rPr>
        <w:t xml:space="preserve"> are mapped for requested assets.</w:t>
      </w:r>
      <w:r w:rsidR="000E41C2" w:rsidRPr="00905B14">
        <w:rPr>
          <w:rFonts w:cs="Calibri"/>
          <w:color w:val="000000" w:themeColor="text1"/>
          <w:kern w:val="0"/>
        </w:rPr>
        <w:t xml:space="preserve"> </w:t>
      </w:r>
      <w:r w:rsidR="000E41C2" w:rsidRPr="00905B14">
        <w:rPr>
          <w:kern w:val="0"/>
        </w:rPr>
        <w:t>The RAG</w:t>
      </w:r>
      <w:r w:rsidR="00C2031B" w:rsidRPr="00905B14">
        <w:rPr>
          <w:kern w:val="0"/>
        </w:rPr>
        <w:t xml:space="preserve"> status of an Asset is</w:t>
      </w:r>
      <w:r w:rsidR="000E41C2" w:rsidRPr="00905B14">
        <w:rPr>
          <w:kern w:val="0"/>
        </w:rPr>
        <w:t xml:space="preserve"> based on the user</w:t>
      </w:r>
      <w:r w:rsidR="004E0E5A" w:rsidRPr="00905B14">
        <w:rPr>
          <w:kern w:val="0"/>
        </w:rPr>
        <w:t>'</w:t>
      </w:r>
      <w:r w:rsidR="000E41C2" w:rsidRPr="00905B14">
        <w:rPr>
          <w:kern w:val="0"/>
        </w:rPr>
        <w:t xml:space="preserve">s role </w:t>
      </w:r>
      <w:r w:rsidR="00BC0045" w:rsidRPr="00905B14">
        <w:rPr>
          <w:kern w:val="0"/>
        </w:rPr>
        <w:t xml:space="preserve">permissions and </w:t>
      </w:r>
      <w:r w:rsidR="007C1DDB" w:rsidRPr="00905B14">
        <w:rPr>
          <w:kern w:val="0"/>
        </w:rPr>
        <w:t>sensitivities</w:t>
      </w:r>
      <w:r w:rsidR="00BC0045" w:rsidRPr="00905B14">
        <w:rPr>
          <w:kern w:val="0"/>
        </w:rPr>
        <w:t>,</w:t>
      </w:r>
      <w:r w:rsidR="000E41C2" w:rsidRPr="00905B14">
        <w:rPr>
          <w:kern w:val="0"/>
        </w:rPr>
        <w:t xml:space="preserve"> which the </w:t>
      </w:r>
      <w:r w:rsidR="007C1DDB" w:rsidRPr="00905B14">
        <w:rPr>
          <w:kern w:val="0"/>
        </w:rPr>
        <w:t>RAG</w:t>
      </w:r>
      <w:r w:rsidR="000E41C2" w:rsidRPr="00905B14">
        <w:rPr>
          <w:kern w:val="0"/>
        </w:rPr>
        <w:t xml:space="preserve"> API fetches from a People Management API. For more information on how this API communicates with the People Management component, refer to the</w:t>
      </w:r>
      <w:r w:rsidR="00877665" w:rsidRPr="00905B14">
        <w:rPr>
          <w:kern w:val="0"/>
        </w:rPr>
        <w:t xml:space="preserve"> document</w:t>
      </w:r>
      <w:r w:rsidR="008C2C75" w:rsidRPr="00905B14">
        <w:rPr>
          <w:kern w:val="0"/>
        </w:rPr>
        <w:t xml:space="preserve"> </w:t>
      </w:r>
      <w:hyperlink r:id="rId67" w:history="1">
        <w:r w:rsidR="00D23914">
          <w:rPr>
            <w:rStyle w:val="Hyperlink"/>
            <w:kern w:val="0"/>
          </w:rPr>
          <w:t>IAI</w:t>
        </w:r>
        <w:r w:rsidR="00877665" w:rsidRPr="00905B14">
          <w:rPr>
            <w:rStyle w:val="Hyperlink"/>
            <w:kern w:val="0"/>
          </w:rPr>
          <w:t xml:space="preserve"> Azure People Management Integration with SmartKPIs</w:t>
        </w:r>
      </w:hyperlink>
      <w:r w:rsidR="00877665" w:rsidRPr="00905B14">
        <w:rPr>
          <w:rStyle w:val="Hyperlink"/>
          <w:kern w:val="0"/>
        </w:rPr>
        <w:t>.</w:t>
      </w:r>
      <w:r w:rsidR="005C5977" w:rsidRPr="00905B14">
        <w:rPr>
          <w:rStyle w:val="Hyperlink"/>
          <w:kern w:val="0"/>
        </w:rPr>
        <w:t xml:space="preserve"> </w:t>
      </w:r>
      <w:r w:rsidR="005C5977" w:rsidRPr="00905B14">
        <w:rPr>
          <w:rFonts w:cs="Calibri"/>
        </w:rPr>
        <w:t>To fetch the response from the smart-kpitile, the authorization token must exist.</w:t>
      </w:r>
    </w:p>
    <w:p w14:paraId="08E3053D" w14:textId="7390B5E2" w:rsidR="00330BA9" w:rsidRPr="00905B14" w:rsidRDefault="005C5977" w:rsidP="005C5977">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44"/>
        <w:gridCol w:w="10606"/>
      </w:tblGrid>
      <w:tr w:rsidR="00A1724B" w:rsidRPr="00905B14" w14:paraId="05F1190D" w14:textId="77777777" w:rsidTr="00A1724B">
        <w:trPr>
          <w:trHeight w:val="224"/>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3D8975B" w14:textId="77777777" w:rsidR="00A1724B" w:rsidRPr="00905B14" w:rsidRDefault="00A1724B" w:rsidP="00A1724B">
            <w:pPr>
              <w:spacing w:after="0"/>
              <w:jc w:val="left"/>
            </w:pPr>
            <w:bookmarkStart w:id="86" w:name="_Hlk152245460"/>
            <w:r w:rsidRPr="00905B14">
              <w:t>PROTOCOL</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7334BD5" w14:textId="2766190C" w:rsidR="00A1724B" w:rsidRPr="00905B14" w:rsidRDefault="00A1724B" w:rsidP="00A1724B">
            <w:pPr>
              <w:spacing w:after="0"/>
              <w:jc w:val="left"/>
            </w:pPr>
            <w:r w:rsidRPr="00905B14">
              <w:t>HTTPS</w:t>
            </w:r>
          </w:p>
        </w:tc>
      </w:tr>
      <w:tr w:rsidR="00A1724B" w:rsidRPr="00905B14" w14:paraId="0BC17947" w14:textId="77777777" w:rsidTr="00A1724B">
        <w:trPr>
          <w:trHeight w:val="112"/>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0D5AC624" w14:textId="77777777" w:rsidR="00A1724B" w:rsidRPr="00905B14" w:rsidRDefault="00A1724B" w:rsidP="00A1724B">
            <w:pPr>
              <w:spacing w:after="0"/>
              <w:jc w:val="left"/>
            </w:pPr>
            <w:r w:rsidRPr="00905B14">
              <w:t>REQUEST URL</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tcPr>
          <w:p w14:paraId="5C7B92F4" w14:textId="667BE542" w:rsidR="00A1724B" w:rsidRPr="00905B14" w:rsidRDefault="00A1724B" w:rsidP="00A1724B">
            <w:pPr>
              <w:spacing w:after="0"/>
              <w:jc w:val="left"/>
            </w:pPr>
            <w:hyperlink r:id="rId68" w:history="1">
              <w:r w:rsidRPr="00905B14">
                <w:rPr>
                  <w:rStyle w:val="Hyperlink"/>
                </w:rPr>
                <w:t>https://apim-aot-azure-dev.azure-api.net/api/smartkpi/ragkpi</w:t>
              </w:r>
            </w:hyperlink>
          </w:p>
        </w:tc>
      </w:tr>
      <w:tr w:rsidR="00A1724B" w:rsidRPr="00905B14" w14:paraId="4C69A6FB" w14:textId="77777777" w:rsidTr="00A1724B">
        <w:trPr>
          <w:trHeight w:val="60"/>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8565C15" w14:textId="77777777" w:rsidR="00A1724B" w:rsidRPr="00905B14" w:rsidRDefault="00A1724B" w:rsidP="00A1724B">
            <w:pPr>
              <w:spacing w:after="0"/>
              <w:jc w:val="left"/>
            </w:pPr>
            <w:r w:rsidRPr="00905B14">
              <w:t>METHOD</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44174973" w14:textId="5D9946B5" w:rsidR="00A1724B" w:rsidRPr="00905B14" w:rsidRDefault="00A1724B" w:rsidP="00A1724B">
            <w:pPr>
              <w:spacing w:after="0"/>
              <w:jc w:val="left"/>
            </w:pPr>
            <w:r w:rsidRPr="00905B14">
              <w:t>POST</w:t>
            </w:r>
          </w:p>
        </w:tc>
      </w:tr>
      <w:tr w:rsidR="00A1724B" w:rsidRPr="00905B14" w14:paraId="4D726224" w14:textId="77777777" w:rsidTr="00A1724B">
        <w:trPr>
          <w:trHeight w:val="244"/>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0C37BBBC" w14:textId="77777777" w:rsidR="00A1724B" w:rsidRPr="00905B14" w:rsidRDefault="00A1724B" w:rsidP="00A1724B">
            <w:pPr>
              <w:spacing w:after="0"/>
              <w:jc w:val="left"/>
            </w:pPr>
            <w:r w:rsidRPr="00905B14">
              <w:t>CONTENT TYPE</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5129D8E3" w14:textId="77777777" w:rsidR="00A1724B" w:rsidRPr="00905B14" w:rsidRDefault="00A1724B" w:rsidP="00A1724B">
            <w:pPr>
              <w:spacing w:after="0"/>
              <w:jc w:val="left"/>
            </w:pPr>
            <w:r w:rsidRPr="00905B14">
              <w:t>application / json</w:t>
            </w:r>
          </w:p>
        </w:tc>
      </w:tr>
      <w:tr w:rsidR="00A1724B" w:rsidRPr="00905B14" w14:paraId="2AACE975" w14:textId="77777777" w:rsidTr="00A1724B">
        <w:trPr>
          <w:trHeight w:val="244"/>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382BEB93" w14:textId="77777777" w:rsidR="00A1724B" w:rsidRPr="00905B14" w:rsidRDefault="00A1724B" w:rsidP="00A1724B">
            <w:pPr>
              <w:spacing w:after="0"/>
              <w:jc w:val="left"/>
            </w:pPr>
            <w:r w:rsidRPr="00905B14">
              <w:t>JSON Request</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07F940D8" w14:textId="77777777" w:rsidR="00A1724B" w:rsidRPr="00905B14" w:rsidRDefault="00A1724B" w:rsidP="00A1724B">
            <w:pPr>
              <w:pStyle w:val="CodeSample"/>
              <w:rPr>
                <w:sz w:val="18"/>
                <w:szCs w:val="20"/>
                <w:lang w:val="en-US"/>
              </w:rPr>
            </w:pPr>
            <w:r w:rsidRPr="00905B14">
              <w:rPr>
                <w:sz w:val="18"/>
                <w:szCs w:val="20"/>
                <w:lang w:val="en-US"/>
              </w:rPr>
              <w:t>{</w:t>
            </w:r>
          </w:p>
          <w:p w14:paraId="00395B2A" w14:textId="77777777" w:rsidR="00A1724B" w:rsidRPr="00905B14" w:rsidRDefault="00A1724B" w:rsidP="00A1724B">
            <w:pPr>
              <w:pStyle w:val="CodeSample"/>
              <w:rPr>
                <w:sz w:val="18"/>
                <w:szCs w:val="20"/>
                <w:lang w:val="en-US"/>
              </w:rPr>
            </w:pPr>
            <w:r w:rsidRPr="00905B14">
              <w:rPr>
                <w:sz w:val="18"/>
                <w:szCs w:val="20"/>
                <w:lang w:val="en-US"/>
              </w:rPr>
              <w:t xml:space="preserve">    "startdate": "2023-11-30T06:06:01.855Z ",</w:t>
            </w:r>
          </w:p>
          <w:p w14:paraId="336B12AE" w14:textId="77777777" w:rsidR="00A1724B" w:rsidRPr="00905B14" w:rsidRDefault="00A1724B" w:rsidP="00A1724B">
            <w:pPr>
              <w:pStyle w:val="CodeSample"/>
              <w:rPr>
                <w:sz w:val="18"/>
                <w:szCs w:val="20"/>
                <w:lang w:val="en-US"/>
              </w:rPr>
            </w:pPr>
            <w:r w:rsidRPr="00905B14">
              <w:rPr>
                <w:sz w:val="18"/>
                <w:szCs w:val="20"/>
                <w:lang w:val="en-US"/>
              </w:rPr>
              <w:t xml:space="preserve">    "enddate": "2023-11-30T06:06:01.855Z",</w:t>
            </w:r>
          </w:p>
          <w:p w14:paraId="2DB86E70" w14:textId="77777777" w:rsidR="00A1724B" w:rsidRPr="00905B14" w:rsidRDefault="00A1724B" w:rsidP="00A1724B">
            <w:pPr>
              <w:pStyle w:val="CodeSample"/>
              <w:rPr>
                <w:sz w:val="18"/>
                <w:szCs w:val="20"/>
                <w:lang w:val="en-US"/>
              </w:rPr>
            </w:pPr>
            <w:r w:rsidRPr="00905B14">
              <w:rPr>
                <w:sz w:val="18"/>
                <w:szCs w:val="20"/>
                <w:lang w:val="en-US"/>
              </w:rPr>
              <w:t xml:space="preserve">    "calendarOption": "noselection",</w:t>
            </w:r>
          </w:p>
          <w:p w14:paraId="17717CA8" w14:textId="77777777" w:rsidR="00A1724B" w:rsidRPr="00905B14" w:rsidRDefault="00A1724B" w:rsidP="00A1724B">
            <w:pPr>
              <w:pStyle w:val="CodeSample"/>
              <w:rPr>
                <w:sz w:val="18"/>
                <w:szCs w:val="20"/>
                <w:lang w:val="en-US"/>
              </w:rPr>
            </w:pPr>
            <w:r w:rsidRPr="00905B14">
              <w:rPr>
                <w:sz w:val="18"/>
                <w:szCs w:val="20"/>
                <w:lang w:val="en-US"/>
              </w:rPr>
              <w:t xml:space="preserve">    "Asset_ExternalIds": [</w:t>
            </w:r>
          </w:p>
          <w:p w14:paraId="77C7F4D2" w14:textId="77777777" w:rsidR="00A1724B" w:rsidRPr="00905B14" w:rsidRDefault="00A1724B" w:rsidP="00A1724B">
            <w:pPr>
              <w:pStyle w:val="CodeSample"/>
              <w:rPr>
                <w:sz w:val="18"/>
                <w:szCs w:val="20"/>
                <w:lang w:val="en-US"/>
              </w:rPr>
            </w:pPr>
            <w:r w:rsidRPr="00905B14">
              <w:rPr>
                <w:sz w:val="18"/>
                <w:szCs w:val="20"/>
                <w:lang w:val="en-US"/>
              </w:rPr>
              <w:t xml:space="preserve">        "C-B1-G2-R1-F1-P-PP-U2-MOLP1",</w:t>
            </w:r>
          </w:p>
          <w:p w14:paraId="4D081A8B" w14:textId="77777777" w:rsidR="00A1724B" w:rsidRPr="00905B14" w:rsidRDefault="00A1724B" w:rsidP="00A1724B">
            <w:pPr>
              <w:pStyle w:val="CodeSample"/>
              <w:rPr>
                <w:sz w:val="18"/>
                <w:szCs w:val="20"/>
                <w:lang w:val="en-US"/>
              </w:rPr>
            </w:pPr>
            <w:r w:rsidRPr="00905B14">
              <w:rPr>
                <w:sz w:val="18"/>
                <w:szCs w:val="20"/>
                <w:lang w:val="en-US"/>
              </w:rPr>
              <w:t xml:space="preserve">        "C-B1-G2-R1-F1",</w:t>
            </w:r>
          </w:p>
          <w:p w14:paraId="4AEF22E2" w14:textId="77777777" w:rsidR="00A1724B" w:rsidRPr="00905B14" w:rsidRDefault="00A1724B" w:rsidP="00A1724B">
            <w:pPr>
              <w:pStyle w:val="CodeSample"/>
              <w:rPr>
                <w:sz w:val="18"/>
                <w:szCs w:val="20"/>
                <w:lang w:val="en-US"/>
              </w:rPr>
            </w:pPr>
            <w:r w:rsidRPr="00905B14">
              <w:rPr>
                <w:sz w:val="18"/>
                <w:szCs w:val="20"/>
                <w:lang w:val="en-US"/>
              </w:rPr>
              <w:t xml:space="preserve">        "C",</w:t>
            </w:r>
          </w:p>
          <w:p w14:paraId="531A1084" w14:textId="77777777" w:rsidR="00A1724B" w:rsidRPr="00905B14" w:rsidRDefault="00A1724B" w:rsidP="00A1724B">
            <w:pPr>
              <w:pStyle w:val="CodeSample"/>
              <w:rPr>
                <w:sz w:val="18"/>
                <w:szCs w:val="20"/>
                <w:lang w:val="en-US"/>
              </w:rPr>
            </w:pPr>
            <w:r w:rsidRPr="00905B14">
              <w:rPr>
                <w:sz w:val="18"/>
                <w:szCs w:val="20"/>
                <w:lang w:val="en-US"/>
              </w:rPr>
              <w:t xml:space="preserve">        "C-B1-G1-R1-F1-P-PP-U2-MOLP2"    </w:t>
            </w:r>
          </w:p>
          <w:p w14:paraId="29F87EAE" w14:textId="77777777" w:rsidR="00A1724B" w:rsidRPr="00905B14" w:rsidRDefault="00A1724B" w:rsidP="00A1724B">
            <w:pPr>
              <w:pStyle w:val="CodeSample"/>
              <w:rPr>
                <w:sz w:val="18"/>
                <w:szCs w:val="20"/>
                <w:lang w:val="en-US"/>
              </w:rPr>
            </w:pPr>
            <w:r w:rsidRPr="00905B14">
              <w:rPr>
                <w:sz w:val="18"/>
                <w:szCs w:val="20"/>
                <w:lang w:val="en-US"/>
              </w:rPr>
              <w:t xml:space="preserve">      ]</w:t>
            </w:r>
          </w:p>
          <w:p w14:paraId="3D20B42D" w14:textId="77777777" w:rsidR="00A1724B" w:rsidRPr="00905B14" w:rsidRDefault="00A1724B" w:rsidP="00A1724B">
            <w:pPr>
              <w:pStyle w:val="CodeSample"/>
              <w:rPr>
                <w:lang w:val="en-US"/>
              </w:rPr>
            </w:pPr>
            <w:r w:rsidRPr="00905B14">
              <w:rPr>
                <w:sz w:val="18"/>
                <w:szCs w:val="20"/>
                <w:lang w:val="en-US"/>
              </w:rPr>
              <w:t>}</w:t>
            </w:r>
          </w:p>
        </w:tc>
      </w:tr>
      <w:tr w:rsidR="00A1724B" w:rsidRPr="00905B14" w14:paraId="339D55D9" w14:textId="77777777" w:rsidTr="00A1724B">
        <w:trPr>
          <w:trHeight w:val="244"/>
        </w:trPr>
        <w:tc>
          <w:tcPr>
            <w:tcW w:w="22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4684EF71" w14:textId="77777777" w:rsidR="00A1724B" w:rsidRPr="00905B14" w:rsidRDefault="00A1724B" w:rsidP="00A1724B">
            <w:pPr>
              <w:spacing w:after="0"/>
              <w:jc w:val="left"/>
            </w:pPr>
            <w:r w:rsidRPr="00905B14">
              <w:t>JSON Response</w:t>
            </w:r>
          </w:p>
        </w:tc>
        <w:tc>
          <w:tcPr>
            <w:tcW w:w="10311"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hideMark/>
          </w:tcPr>
          <w:p w14:paraId="74E295E5" w14:textId="77777777" w:rsidR="00A1724B" w:rsidRPr="00905B14" w:rsidRDefault="00A1724B" w:rsidP="00A1724B">
            <w:pPr>
              <w:spacing w:after="0"/>
              <w:jc w:val="left"/>
            </w:pPr>
            <w:hyperlink r:id="rId69" w:history="1">
              <w:r w:rsidRPr="00905B14">
                <w:rPr>
                  <w:rStyle w:val="Hyperlink"/>
                </w:rPr>
                <w:t>Link</w:t>
              </w:r>
            </w:hyperlink>
          </w:p>
        </w:tc>
        <w:bookmarkEnd w:id="86"/>
      </w:tr>
    </w:tbl>
    <w:p w14:paraId="0052E25D" w14:textId="6736D153" w:rsidR="001C184B" w:rsidRPr="00905B14" w:rsidRDefault="00A1724B" w:rsidP="00A1724B">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6715"/>
        <w:gridCol w:w="1327"/>
        <w:gridCol w:w="1495"/>
        <w:gridCol w:w="1113"/>
      </w:tblGrid>
      <w:tr w:rsidR="00A1724B" w:rsidRPr="00905B14" w14:paraId="33E894A1" w14:textId="77777777" w:rsidTr="00272C44">
        <w:trPr>
          <w:trHeight w:val="85"/>
        </w:trPr>
        <w:tc>
          <w:tcPr>
            <w:tcW w:w="3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7765B7E" w14:textId="77777777" w:rsidR="00A1724B" w:rsidRPr="00905B14" w:rsidRDefault="00A1724B" w:rsidP="00272C44">
            <w:pPr>
              <w:spacing w:after="0"/>
              <w:jc w:val="left"/>
              <w:rPr>
                <w:kern w:val="0"/>
              </w:rPr>
            </w:pPr>
            <w:r w:rsidRPr="00905B14">
              <w:rPr>
                <w:b/>
                <w:kern w:val="0"/>
              </w:rPr>
              <w:t>Parameter</w:t>
            </w:r>
          </w:p>
        </w:tc>
        <w:tc>
          <w:tcPr>
            <w:tcW w:w="9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A0A393" w14:textId="77777777" w:rsidR="00A1724B" w:rsidRPr="00905B14" w:rsidRDefault="00A1724B" w:rsidP="00272C44">
            <w:pPr>
              <w:spacing w:after="0"/>
              <w:jc w:val="left"/>
              <w:rPr>
                <w:kern w:val="0"/>
              </w:rPr>
            </w:pPr>
            <w:r w:rsidRPr="00905B14">
              <w:rPr>
                <w:b/>
                <w:kern w:val="0"/>
              </w:rPr>
              <w:t>Description</w:t>
            </w:r>
          </w:p>
        </w:tc>
        <w:tc>
          <w:tcPr>
            <w:tcW w:w="18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B01E16" w14:textId="77777777" w:rsidR="00A1724B" w:rsidRPr="00905B14" w:rsidRDefault="00A1724B" w:rsidP="00272C44">
            <w:pPr>
              <w:spacing w:after="0"/>
              <w:jc w:val="left"/>
              <w:rPr>
                <w:kern w:val="0"/>
              </w:rPr>
            </w:pPr>
            <w:r w:rsidRPr="00905B14">
              <w:rPr>
                <w:b/>
                <w:kern w:val="0"/>
              </w:rPr>
              <w:t>M/O</w:t>
            </w:r>
          </w:p>
        </w:tc>
        <w:tc>
          <w:tcPr>
            <w:tcW w:w="2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7F0A1C" w14:textId="77777777" w:rsidR="00A1724B" w:rsidRPr="00905B14" w:rsidRDefault="00A1724B" w:rsidP="00272C44">
            <w:pPr>
              <w:spacing w:after="0"/>
              <w:jc w:val="left"/>
              <w:rPr>
                <w:kern w:val="0"/>
              </w:rPr>
            </w:pPr>
            <w:r w:rsidRPr="00905B14">
              <w:rPr>
                <w:b/>
                <w:kern w:val="0"/>
              </w:rPr>
              <w:t>Max Length</w:t>
            </w:r>
          </w:p>
        </w:tc>
        <w:tc>
          <w:tcPr>
            <w:tcW w:w="1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6B39F07" w14:textId="77777777" w:rsidR="00A1724B" w:rsidRPr="00905B14" w:rsidRDefault="00A1724B" w:rsidP="00272C44">
            <w:pPr>
              <w:spacing w:after="0"/>
              <w:jc w:val="left"/>
              <w:rPr>
                <w:kern w:val="0"/>
              </w:rPr>
            </w:pPr>
            <w:r w:rsidRPr="00905B14">
              <w:rPr>
                <w:b/>
                <w:kern w:val="0"/>
              </w:rPr>
              <w:t>Type</w:t>
            </w:r>
          </w:p>
        </w:tc>
      </w:tr>
      <w:tr w:rsidR="00A1724B" w:rsidRPr="00905B14" w14:paraId="31A1481B" w14:textId="77777777" w:rsidTr="00272C44">
        <w:trPr>
          <w:trHeight w:val="85"/>
        </w:trPr>
        <w:tc>
          <w:tcPr>
            <w:tcW w:w="3311" w:type="dxa"/>
            <w:tcBorders>
              <w:top w:val="single" w:sz="4" w:space="0" w:color="auto"/>
              <w:left w:val="single" w:sz="4" w:space="0" w:color="auto"/>
              <w:bottom w:val="single" w:sz="4" w:space="0" w:color="auto"/>
              <w:right w:val="single" w:sz="4" w:space="0" w:color="auto"/>
            </w:tcBorders>
            <w:hideMark/>
          </w:tcPr>
          <w:p w14:paraId="7C9AAA18" w14:textId="77777777" w:rsidR="00A1724B" w:rsidRPr="00905B14" w:rsidRDefault="00A1724B" w:rsidP="00272C44">
            <w:pPr>
              <w:spacing w:after="0"/>
              <w:jc w:val="left"/>
              <w:rPr>
                <w:kern w:val="0"/>
              </w:rPr>
            </w:pPr>
            <w:r w:rsidRPr="00905B14">
              <w:rPr>
                <w:kern w:val="0"/>
              </w:rPr>
              <w:t>Authorization</w:t>
            </w:r>
          </w:p>
        </w:tc>
        <w:tc>
          <w:tcPr>
            <w:tcW w:w="9885" w:type="dxa"/>
            <w:tcBorders>
              <w:top w:val="single" w:sz="4" w:space="0" w:color="auto"/>
              <w:left w:val="single" w:sz="4" w:space="0" w:color="auto"/>
              <w:bottom w:val="single" w:sz="4" w:space="0" w:color="auto"/>
              <w:right w:val="single" w:sz="4" w:space="0" w:color="auto"/>
            </w:tcBorders>
            <w:hideMark/>
          </w:tcPr>
          <w:p w14:paraId="547C511B" w14:textId="77777777" w:rsidR="00A1724B" w:rsidRPr="00905B14" w:rsidRDefault="00A1724B" w:rsidP="00832534">
            <w:pPr>
              <w:pStyle w:val="CodeSample"/>
              <w:rPr>
                <w:lang w:val="en-US"/>
              </w:rPr>
            </w:pPr>
            <w:r w:rsidRPr="00905B14">
              <w:rPr>
                <w:lang w:val="en-US"/>
              </w:rPr>
              <w:t>Token acquired from Azure AD based on the user credentials for further API calls. E.g., msal.accesstoken : { token: "&lt;token value&gt;" }</w:t>
            </w:r>
          </w:p>
        </w:tc>
        <w:tc>
          <w:tcPr>
            <w:tcW w:w="1861" w:type="dxa"/>
            <w:tcBorders>
              <w:top w:val="single" w:sz="4" w:space="0" w:color="auto"/>
              <w:left w:val="single" w:sz="4" w:space="0" w:color="auto"/>
              <w:bottom w:val="single" w:sz="4" w:space="0" w:color="auto"/>
              <w:right w:val="single" w:sz="4" w:space="0" w:color="auto"/>
            </w:tcBorders>
            <w:hideMark/>
          </w:tcPr>
          <w:p w14:paraId="40405259" w14:textId="77777777" w:rsidR="00A1724B" w:rsidRPr="00905B14" w:rsidRDefault="00A1724B" w:rsidP="00272C44">
            <w:pPr>
              <w:spacing w:after="0"/>
              <w:jc w:val="left"/>
              <w:rPr>
                <w:kern w:val="0"/>
              </w:rPr>
            </w:pPr>
            <w:r w:rsidRPr="00905B14">
              <w:rPr>
                <w:kern w:val="0"/>
              </w:rPr>
              <w:t>M-Public</w:t>
            </w:r>
          </w:p>
        </w:tc>
        <w:tc>
          <w:tcPr>
            <w:tcW w:w="2111" w:type="dxa"/>
            <w:tcBorders>
              <w:top w:val="single" w:sz="4" w:space="0" w:color="auto"/>
              <w:left w:val="single" w:sz="4" w:space="0" w:color="auto"/>
              <w:bottom w:val="single" w:sz="4" w:space="0" w:color="auto"/>
              <w:right w:val="single" w:sz="4" w:space="0" w:color="auto"/>
            </w:tcBorders>
            <w:hideMark/>
          </w:tcPr>
          <w:p w14:paraId="7EA3FC7E" w14:textId="77777777" w:rsidR="00A1724B" w:rsidRPr="00905B14" w:rsidRDefault="00A1724B" w:rsidP="00272C44">
            <w:pPr>
              <w:spacing w:after="0"/>
              <w:jc w:val="left"/>
              <w:rPr>
                <w:kern w:val="0"/>
              </w:rPr>
            </w:pPr>
            <w:r w:rsidRPr="00905B14">
              <w:rPr>
                <w:kern w:val="0"/>
              </w:rPr>
              <w:t>-</w:t>
            </w:r>
          </w:p>
        </w:tc>
        <w:tc>
          <w:tcPr>
            <w:tcW w:w="1542" w:type="dxa"/>
            <w:tcBorders>
              <w:top w:val="single" w:sz="4" w:space="0" w:color="auto"/>
              <w:left w:val="single" w:sz="4" w:space="0" w:color="auto"/>
              <w:bottom w:val="single" w:sz="4" w:space="0" w:color="auto"/>
              <w:right w:val="single" w:sz="4" w:space="0" w:color="auto"/>
            </w:tcBorders>
            <w:hideMark/>
          </w:tcPr>
          <w:p w14:paraId="741A57A5" w14:textId="77777777" w:rsidR="00A1724B" w:rsidRPr="00905B14" w:rsidRDefault="00A1724B" w:rsidP="00272C44">
            <w:pPr>
              <w:spacing w:after="0"/>
              <w:jc w:val="left"/>
              <w:rPr>
                <w:kern w:val="0"/>
              </w:rPr>
            </w:pPr>
            <w:r w:rsidRPr="00905B14">
              <w:rPr>
                <w:kern w:val="0"/>
              </w:rPr>
              <w:t>String</w:t>
            </w:r>
          </w:p>
        </w:tc>
      </w:tr>
    </w:tbl>
    <w:p w14:paraId="26C3291D" w14:textId="1EA1BB0A" w:rsidR="00A1724B" w:rsidRPr="00905B14" w:rsidRDefault="00A1724B" w:rsidP="00A1724B">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6715"/>
        <w:gridCol w:w="1327"/>
        <w:gridCol w:w="1495"/>
        <w:gridCol w:w="1113"/>
      </w:tblGrid>
      <w:tr w:rsidR="00A1724B" w:rsidRPr="00905B14" w14:paraId="011962EA" w14:textId="77777777" w:rsidTr="00272C44">
        <w:trPr>
          <w:trHeight w:val="85"/>
        </w:trPr>
        <w:tc>
          <w:tcPr>
            <w:tcW w:w="33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F408FF" w14:textId="77777777" w:rsidR="00A1724B" w:rsidRPr="00905B14" w:rsidRDefault="00A1724B" w:rsidP="00272C44">
            <w:pPr>
              <w:spacing w:after="0"/>
              <w:jc w:val="left"/>
              <w:rPr>
                <w:kern w:val="0"/>
              </w:rPr>
            </w:pPr>
            <w:r w:rsidRPr="00905B14">
              <w:rPr>
                <w:b/>
                <w:kern w:val="0"/>
              </w:rPr>
              <w:t>Parameter</w:t>
            </w:r>
          </w:p>
        </w:tc>
        <w:tc>
          <w:tcPr>
            <w:tcW w:w="988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0A14DF" w14:textId="77777777" w:rsidR="00A1724B" w:rsidRPr="00905B14" w:rsidRDefault="00A1724B" w:rsidP="00272C44">
            <w:pPr>
              <w:spacing w:after="0"/>
              <w:jc w:val="left"/>
              <w:rPr>
                <w:kern w:val="0"/>
              </w:rPr>
            </w:pPr>
            <w:r w:rsidRPr="00905B14">
              <w:rPr>
                <w:b/>
                <w:kern w:val="0"/>
              </w:rPr>
              <w:t>Description</w:t>
            </w:r>
          </w:p>
        </w:tc>
        <w:tc>
          <w:tcPr>
            <w:tcW w:w="186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CFA0F9" w14:textId="77777777" w:rsidR="00A1724B" w:rsidRPr="00905B14" w:rsidRDefault="00A1724B" w:rsidP="00272C44">
            <w:pPr>
              <w:spacing w:after="0"/>
              <w:jc w:val="left"/>
              <w:rPr>
                <w:kern w:val="0"/>
              </w:rPr>
            </w:pPr>
            <w:r w:rsidRPr="00905B14">
              <w:rPr>
                <w:b/>
                <w:kern w:val="0"/>
              </w:rPr>
              <w:t>M/O</w:t>
            </w:r>
          </w:p>
        </w:tc>
        <w:tc>
          <w:tcPr>
            <w:tcW w:w="211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5F7B4D" w14:textId="77777777" w:rsidR="00A1724B" w:rsidRPr="00905B14" w:rsidRDefault="00A1724B" w:rsidP="00272C44">
            <w:pPr>
              <w:spacing w:after="0"/>
              <w:jc w:val="left"/>
              <w:rPr>
                <w:kern w:val="0"/>
              </w:rPr>
            </w:pPr>
            <w:r w:rsidRPr="00905B14">
              <w:rPr>
                <w:b/>
                <w:kern w:val="0"/>
              </w:rPr>
              <w:t>Max Length</w:t>
            </w:r>
          </w:p>
        </w:tc>
        <w:tc>
          <w:tcPr>
            <w:tcW w:w="1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E0A02C8" w14:textId="77777777" w:rsidR="00A1724B" w:rsidRPr="00905B14" w:rsidRDefault="00A1724B" w:rsidP="00272C44">
            <w:pPr>
              <w:spacing w:after="0"/>
              <w:jc w:val="left"/>
              <w:rPr>
                <w:kern w:val="0"/>
              </w:rPr>
            </w:pPr>
            <w:r w:rsidRPr="00905B14">
              <w:rPr>
                <w:b/>
                <w:kern w:val="0"/>
              </w:rPr>
              <w:t>Type</w:t>
            </w:r>
          </w:p>
        </w:tc>
      </w:tr>
      <w:tr w:rsidR="00A1724B" w:rsidRPr="00905B14" w14:paraId="5E1629D1" w14:textId="77777777" w:rsidTr="00272C44">
        <w:trPr>
          <w:trHeight w:val="196"/>
        </w:trPr>
        <w:tc>
          <w:tcPr>
            <w:tcW w:w="3311" w:type="dxa"/>
            <w:tcBorders>
              <w:top w:val="single" w:sz="4" w:space="0" w:color="auto"/>
              <w:left w:val="single" w:sz="4" w:space="0" w:color="auto"/>
              <w:bottom w:val="single" w:sz="4" w:space="0" w:color="auto"/>
              <w:right w:val="single" w:sz="4" w:space="0" w:color="auto"/>
            </w:tcBorders>
            <w:hideMark/>
          </w:tcPr>
          <w:p w14:paraId="45F45D96" w14:textId="77777777" w:rsidR="00A1724B" w:rsidRPr="00905B14" w:rsidRDefault="00A1724B" w:rsidP="00272C44">
            <w:pPr>
              <w:spacing w:after="0"/>
              <w:jc w:val="left"/>
              <w:rPr>
                <w:kern w:val="0"/>
              </w:rPr>
            </w:pPr>
            <w:r w:rsidRPr="00905B14">
              <w:rPr>
                <w:kern w:val="0"/>
              </w:rPr>
              <w:t>startdate</w:t>
            </w:r>
          </w:p>
        </w:tc>
        <w:tc>
          <w:tcPr>
            <w:tcW w:w="9885" w:type="dxa"/>
            <w:tcBorders>
              <w:top w:val="single" w:sz="4" w:space="0" w:color="auto"/>
              <w:left w:val="single" w:sz="4" w:space="0" w:color="auto"/>
              <w:bottom w:val="single" w:sz="4" w:space="0" w:color="auto"/>
              <w:right w:val="single" w:sz="4" w:space="0" w:color="auto"/>
            </w:tcBorders>
            <w:hideMark/>
          </w:tcPr>
          <w:p w14:paraId="4AB70E45" w14:textId="77777777" w:rsidR="00A1724B" w:rsidRPr="00905B14" w:rsidRDefault="00A1724B" w:rsidP="00272C44">
            <w:pPr>
              <w:spacing w:after="0"/>
              <w:jc w:val="left"/>
              <w:rPr>
                <w:kern w:val="0"/>
              </w:rPr>
            </w:pPr>
            <w:r w:rsidRPr="00905B14">
              <w:rPr>
                <w:kern w:val="0"/>
              </w:rPr>
              <w:t xml:space="preserve">Start date to perform the calculation </w:t>
            </w:r>
          </w:p>
        </w:tc>
        <w:tc>
          <w:tcPr>
            <w:tcW w:w="1861" w:type="dxa"/>
            <w:tcBorders>
              <w:top w:val="single" w:sz="4" w:space="0" w:color="auto"/>
              <w:left w:val="single" w:sz="4" w:space="0" w:color="auto"/>
              <w:bottom w:val="single" w:sz="4" w:space="0" w:color="auto"/>
              <w:right w:val="single" w:sz="4" w:space="0" w:color="auto"/>
            </w:tcBorders>
            <w:hideMark/>
          </w:tcPr>
          <w:p w14:paraId="6BAB5D02" w14:textId="77777777" w:rsidR="00A1724B" w:rsidRPr="00905B14" w:rsidRDefault="00A1724B" w:rsidP="00272C44">
            <w:pPr>
              <w:spacing w:after="0"/>
              <w:jc w:val="left"/>
              <w:rPr>
                <w:kern w:val="0"/>
              </w:rPr>
            </w:pPr>
            <w:r w:rsidRPr="00905B14">
              <w:rPr>
                <w:kern w:val="0"/>
              </w:rPr>
              <w:t>M</w:t>
            </w:r>
          </w:p>
        </w:tc>
        <w:tc>
          <w:tcPr>
            <w:tcW w:w="2111" w:type="dxa"/>
            <w:tcBorders>
              <w:top w:val="single" w:sz="4" w:space="0" w:color="auto"/>
              <w:left w:val="single" w:sz="4" w:space="0" w:color="auto"/>
              <w:bottom w:val="single" w:sz="4" w:space="0" w:color="auto"/>
              <w:right w:val="single" w:sz="4" w:space="0" w:color="auto"/>
            </w:tcBorders>
            <w:hideMark/>
          </w:tcPr>
          <w:p w14:paraId="281BFDCE" w14:textId="77777777" w:rsidR="00A1724B" w:rsidRPr="00905B14" w:rsidRDefault="00A1724B" w:rsidP="00272C44">
            <w:pPr>
              <w:spacing w:after="0"/>
              <w:jc w:val="left"/>
              <w:rPr>
                <w:kern w:val="0"/>
              </w:rPr>
            </w:pPr>
            <w:r w:rsidRPr="00905B14">
              <w:rPr>
                <w:kern w:val="0"/>
              </w:rPr>
              <w:t>255</w:t>
            </w:r>
          </w:p>
        </w:tc>
        <w:tc>
          <w:tcPr>
            <w:tcW w:w="1542" w:type="dxa"/>
            <w:tcBorders>
              <w:top w:val="single" w:sz="4" w:space="0" w:color="auto"/>
              <w:left w:val="single" w:sz="4" w:space="0" w:color="auto"/>
              <w:bottom w:val="single" w:sz="4" w:space="0" w:color="auto"/>
              <w:right w:val="single" w:sz="4" w:space="0" w:color="auto"/>
            </w:tcBorders>
            <w:hideMark/>
          </w:tcPr>
          <w:p w14:paraId="54E486DA" w14:textId="77777777" w:rsidR="00A1724B" w:rsidRPr="00905B14" w:rsidRDefault="00A1724B" w:rsidP="00272C44">
            <w:pPr>
              <w:spacing w:after="0"/>
              <w:jc w:val="left"/>
              <w:rPr>
                <w:kern w:val="0"/>
              </w:rPr>
            </w:pPr>
            <w:r w:rsidRPr="00905B14">
              <w:rPr>
                <w:kern w:val="0"/>
              </w:rPr>
              <w:t>String</w:t>
            </w:r>
          </w:p>
        </w:tc>
      </w:tr>
      <w:tr w:rsidR="00A1724B" w:rsidRPr="00905B14" w14:paraId="722A0133" w14:textId="77777777" w:rsidTr="00272C44">
        <w:trPr>
          <w:trHeight w:val="196"/>
        </w:trPr>
        <w:tc>
          <w:tcPr>
            <w:tcW w:w="3311" w:type="dxa"/>
            <w:tcBorders>
              <w:top w:val="single" w:sz="4" w:space="0" w:color="auto"/>
              <w:left w:val="single" w:sz="4" w:space="0" w:color="auto"/>
              <w:bottom w:val="single" w:sz="4" w:space="0" w:color="auto"/>
              <w:right w:val="single" w:sz="4" w:space="0" w:color="auto"/>
            </w:tcBorders>
            <w:hideMark/>
          </w:tcPr>
          <w:p w14:paraId="134F21DA" w14:textId="77777777" w:rsidR="00A1724B" w:rsidRPr="00905B14" w:rsidRDefault="00A1724B" w:rsidP="00272C44">
            <w:pPr>
              <w:spacing w:after="0"/>
              <w:jc w:val="left"/>
              <w:rPr>
                <w:kern w:val="0"/>
              </w:rPr>
            </w:pPr>
            <w:r w:rsidRPr="00905B14">
              <w:rPr>
                <w:kern w:val="0"/>
              </w:rPr>
              <w:t>enddate</w:t>
            </w:r>
          </w:p>
        </w:tc>
        <w:tc>
          <w:tcPr>
            <w:tcW w:w="9885" w:type="dxa"/>
            <w:tcBorders>
              <w:top w:val="single" w:sz="4" w:space="0" w:color="auto"/>
              <w:left w:val="single" w:sz="4" w:space="0" w:color="auto"/>
              <w:bottom w:val="single" w:sz="4" w:space="0" w:color="auto"/>
              <w:right w:val="single" w:sz="4" w:space="0" w:color="auto"/>
            </w:tcBorders>
            <w:hideMark/>
          </w:tcPr>
          <w:p w14:paraId="5DD26363" w14:textId="77777777" w:rsidR="00A1724B" w:rsidRPr="00905B14" w:rsidRDefault="00A1724B" w:rsidP="00272C44">
            <w:pPr>
              <w:spacing w:after="0"/>
              <w:jc w:val="left"/>
              <w:rPr>
                <w:kern w:val="0"/>
              </w:rPr>
            </w:pPr>
            <w:r w:rsidRPr="00905B14">
              <w:rPr>
                <w:kern w:val="0"/>
              </w:rPr>
              <w:t xml:space="preserve">End date to perform the calculation </w:t>
            </w:r>
          </w:p>
        </w:tc>
        <w:tc>
          <w:tcPr>
            <w:tcW w:w="1861" w:type="dxa"/>
            <w:tcBorders>
              <w:top w:val="single" w:sz="4" w:space="0" w:color="auto"/>
              <w:left w:val="single" w:sz="4" w:space="0" w:color="auto"/>
              <w:bottom w:val="single" w:sz="4" w:space="0" w:color="auto"/>
              <w:right w:val="single" w:sz="4" w:space="0" w:color="auto"/>
            </w:tcBorders>
            <w:hideMark/>
          </w:tcPr>
          <w:p w14:paraId="6B3BB9D5" w14:textId="77777777" w:rsidR="00A1724B" w:rsidRPr="00905B14" w:rsidRDefault="00A1724B" w:rsidP="00272C44">
            <w:pPr>
              <w:spacing w:after="0"/>
              <w:jc w:val="left"/>
              <w:rPr>
                <w:kern w:val="0"/>
              </w:rPr>
            </w:pPr>
            <w:r w:rsidRPr="00905B14">
              <w:rPr>
                <w:kern w:val="0"/>
              </w:rPr>
              <w:t>M</w:t>
            </w:r>
          </w:p>
        </w:tc>
        <w:tc>
          <w:tcPr>
            <w:tcW w:w="2111" w:type="dxa"/>
            <w:tcBorders>
              <w:top w:val="single" w:sz="4" w:space="0" w:color="auto"/>
              <w:left w:val="single" w:sz="4" w:space="0" w:color="auto"/>
              <w:bottom w:val="single" w:sz="4" w:space="0" w:color="auto"/>
              <w:right w:val="single" w:sz="4" w:space="0" w:color="auto"/>
            </w:tcBorders>
            <w:hideMark/>
          </w:tcPr>
          <w:p w14:paraId="6D551DA8" w14:textId="77777777" w:rsidR="00A1724B" w:rsidRPr="00905B14" w:rsidRDefault="00A1724B" w:rsidP="00272C44">
            <w:pPr>
              <w:spacing w:after="0"/>
              <w:jc w:val="left"/>
              <w:rPr>
                <w:kern w:val="0"/>
              </w:rPr>
            </w:pPr>
            <w:r w:rsidRPr="00905B14">
              <w:rPr>
                <w:kern w:val="0"/>
              </w:rPr>
              <w:t>255</w:t>
            </w:r>
          </w:p>
        </w:tc>
        <w:tc>
          <w:tcPr>
            <w:tcW w:w="1542" w:type="dxa"/>
            <w:tcBorders>
              <w:top w:val="single" w:sz="4" w:space="0" w:color="auto"/>
              <w:left w:val="single" w:sz="4" w:space="0" w:color="auto"/>
              <w:bottom w:val="single" w:sz="4" w:space="0" w:color="auto"/>
              <w:right w:val="single" w:sz="4" w:space="0" w:color="auto"/>
            </w:tcBorders>
            <w:hideMark/>
          </w:tcPr>
          <w:p w14:paraId="755FAAD7" w14:textId="77777777" w:rsidR="00A1724B" w:rsidRPr="00905B14" w:rsidRDefault="00A1724B" w:rsidP="00272C44">
            <w:pPr>
              <w:spacing w:after="0"/>
              <w:jc w:val="left"/>
              <w:rPr>
                <w:kern w:val="0"/>
              </w:rPr>
            </w:pPr>
            <w:r w:rsidRPr="00905B14">
              <w:rPr>
                <w:kern w:val="0"/>
              </w:rPr>
              <w:t>String</w:t>
            </w:r>
          </w:p>
        </w:tc>
      </w:tr>
      <w:tr w:rsidR="00A1724B" w:rsidRPr="00905B14" w14:paraId="76D6B250" w14:textId="77777777" w:rsidTr="00272C44">
        <w:trPr>
          <w:trHeight w:val="196"/>
        </w:trPr>
        <w:tc>
          <w:tcPr>
            <w:tcW w:w="3311" w:type="dxa"/>
            <w:tcBorders>
              <w:top w:val="single" w:sz="4" w:space="0" w:color="auto"/>
              <w:left w:val="single" w:sz="4" w:space="0" w:color="auto"/>
              <w:bottom w:val="single" w:sz="4" w:space="0" w:color="auto"/>
              <w:right w:val="single" w:sz="4" w:space="0" w:color="auto"/>
            </w:tcBorders>
            <w:hideMark/>
          </w:tcPr>
          <w:p w14:paraId="507CEE8C" w14:textId="77777777" w:rsidR="00A1724B" w:rsidRPr="00905B14" w:rsidRDefault="00A1724B" w:rsidP="00272C44">
            <w:pPr>
              <w:spacing w:after="0"/>
              <w:jc w:val="left"/>
              <w:rPr>
                <w:kern w:val="0"/>
              </w:rPr>
            </w:pPr>
            <w:r w:rsidRPr="00905B14">
              <w:rPr>
                <w:kern w:val="0"/>
              </w:rPr>
              <w:t>calendarOption</w:t>
            </w:r>
          </w:p>
        </w:tc>
        <w:tc>
          <w:tcPr>
            <w:tcW w:w="9885" w:type="dxa"/>
            <w:tcBorders>
              <w:top w:val="single" w:sz="4" w:space="0" w:color="auto"/>
              <w:left w:val="single" w:sz="4" w:space="0" w:color="auto"/>
              <w:bottom w:val="single" w:sz="4" w:space="0" w:color="auto"/>
              <w:right w:val="single" w:sz="4" w:space="0" w:color="auto"/>
            </w:tcBorders>
            <w:hideMark/>
          </w:tcPr>
          <w:p w14:paraId="63D855C9" w14:textId="5A41A760" w:rsidR="00A1724B" w:rsidRPr="00905B14" w:rsidRDefault="00A1724B" w:rsidP="00272C44">
            <w:pPr>
              <w:spacing w:after="0"/>
              <w:jc w:val="left"/>
              <w:rPr>
                <w:kern w:val="0"/>
              </w:rPr>
            </w:pPr>
            <w:r w:rsidRPr="00905B14">
              <w:rPr>
                <w:kern w:val="0"/>
              </w:rPr>
              <w:t>Available calendar Options (noselectio</w:t>
            </w:r>
            <w:r w:rsidR="007B0390" w:rsidRPr="00905B14">
              <w:rPr>
                <w:kern w:val="0"/>
              </w:rPr>
              <w:t>n)</w:t>
            </w:r>
          </w:p>
        </w:tc>
        <w:tc>
          <w:tcPr>
            <w:tcW w:w="1861" w:type="dxa"/>
            <w:tcBorders>
              <w:top w:val="single" w:sz="4" w:space="0" w:color="auto"/>
              <w:left w:val="single" w:sz="4" w:space="0" w:color="auto"/>
              <w:bottom w:val="single" w:sz="4" w:space="0" w:color="auto"/>
              <w:right w:val="single" w:sz="4" w:space="0" w:color="auto"/>
            </w:tcBorders>
            <w:hideMark/>
          </w:tcPr>
          <w:p w14:paraId="7D5FF38E" w14:textId="77777777" w:rsidR="00A1724B" w:rsidRPr="00905B14" w:rsidRDefault="00A1724B" w:rsidP="00272C44">
            <w:pPr>
              <w:spacing w:after="0"/>
              <w:jc w:val="left"/>
              <w:rPr>
                <w:kern w:val="0"/>
              </w:rPr>
            </w:pPr>
            <w:r w:rsidRPr="00905B14">
              <w:rPr>
                <w:kern w:val="0"/>
              </w:rPr>
              <w:t>M</w:t>
            </w:r>
          </w:p>
        </w:tc>
        <w:tc>
          <w:tcPr>
            <w:tcW w:w="2111" w:type="dxa"/>
            <w:tcBorders>
              <w:top w:val="single" w:sz="4" w:space="0" w:color="auto"/>
              <w:left w:val="single" w:sz="4" w:space="0" w:color="auto"/>
              <w:bottom w:val="single" w:sz="4" w:space="0" w:color="auto"/>
              <w:right w:val="single" w:sz="4" w:space="0" w:color="auto"/>
            </w:tcBorders>
            <w:hideMark/>
          </w:tcPr>
          <w:p w14:paraId="650F923C" w14:textId="77777777" w:rsidR="00A1724B" w:rsidRPr="00905B14" w:rsidRDefault="00A1724B" w:rsidP="00272C44">
            <w:pPr>
              <w:spacing w:after="0"/>
              <w:jc w:val="left"/>
              <w:rPr>
                <w:kern w:val="0"/>
              </w:rPr>
            </w:pPr>
            <w:r w:rsidRPr="00905B14">
              <w:rPr>
                <w:kern w:val="0"/>
              </w:rPr>
              <w:t>255</w:t>
            </w:r>
          </w:p>
        </w:tc>
        <w:tc>
          <w:tcPr>
            <w:tcW w:w="1542" w:type="dxa"/>
            <w:tcBorders>
              <w:top w:val="single" w:sz="4" w:space="0" w:color="auto"/>
              <w:left w:val="single" w:sz="4" w:space="0" w:color="auto"/>
              <w:bottom w:val="single" w:sz="4" w:space="0" w:color="auto"/>
              <w:right w:val="single" w:sz="4" w:space="0" w:color="auto"/>
            </w:tcBorders>
            <w:hideMark/>
          </w:tcPr>
          <w:p w14:paraId="2169E72F" w14:textId="77777777" w:rsidR="00A1724B" w:rsidRPr="00905B14" w:rsidRDefault="00A1724B" w:rsidP="00272C44">
            <w:pPr>
              <w:spacing w:after="0"/>
              <w:jc w:val="left"/>
              <w:rPr>
                <w:kern w:val="0"/>
              </w:rPr>
            </w:pPr>
            <w:r w:rsidRPr="00905B14">
              <w:rPr>
                <w:kern w:val="0"/>
              </w:rPr>
              <w:t>String</w:t>
            </w:r>
          </w:p>
        </w:tc>
      </w:tr>
      <w:tr w:rsidR="00A1724B" w:rsidRPr="00905B14" w14:paraId="69E9D074" w14:textId="77777777" w:rsidTr="00272C44">
        <w:trPr>
          <w:trHeight w:val="196"/>
        </w:trPr>
        <w:tc>
          <w:tcPr>
            <w:tcW w:w="3311" w:type="dxa"/>
            <w:tcBorders>
              <w:top w:val="single" w:sz="4" w:space="0" w:color="auto"/>
              <w:left w:val="single" w:sz="4" w:space="0" w:color="auto"/>
              <w:bottom w:val="single" w:sz="4" w:space="0" w:color="auto"/>
              <w:right w:val="single" w:sz="4" w:space="0" w:color="auto"/>
            </w:tcBorders>
            <w:hideMark/>
          </w:tcPr>
          <w:p w14:paraId="2583A8C4" w14:textId="77777777" w:rsidR="00A1724B" w:rsidRPr="00905B14" w:rsidRDefault="00A1724B" w:rsidP="00272C44">
            <w:pPr>
              <w:spacing w:after="0"/>
              <w:jc w:val="left"/>
              <w:rPr>
                <w:kern w:val="0"/>
              </w:rPr>
            </w:pPr>
            <w:r w:rsidRPr="00905B14">
              <w:rPr>
                <w:kern w:val="0"/>
              </w:rPr>
              <w:t>Asset_ExternalIds</w:t>
            </w:r>
          </w:p>
        </w:tc>
        <w:tc>
          <w:tcPr>
            <w:tcW w:w="9885" w:type="dxa"/>
            <w:tcBorders>
              <w:top w:val="single" w:sz="4" w:space="0" w:color="auto"/>
              <w:left w:val="single" w:sz="4" w:space="0" w:color="auto"/>
              <w:bottom w:val="single" w:sz="4" w:space="0" w:color="auto"/>
              <w:right w:val="single" w:sz="4" w:space="0" w:color="auto"/>
            </w:tcBorders>
            <w:hideMark/>
          </w:tcPr>
          <w:p w14:paraId="46EE2ADD" w14:textId="771C96CA" w:rsidR="00A1724B" w:rsidRPr="00905B14" w:rsidRDefault="00A1724B" w:rsidP="00272C44">
            <w:pPr>
              <w:spacing w:after="0"/>
              <w:jc w:val="left"/>
              <w:rPr>
                <w:kern w:val="0"/>
              </w:rPr>
            </w:pPr>
            <w:r w:rsidRPr="00905B14">
              <w:rPr>
                <w:kern w:val="0"/>
              </w:rPr>
              <w:t>List of asset external IDs ex.[</w:t>
            </w:r>
            <w:r w:rsidR="004E0E5A" w:rsidRPr="00905B14">
              <w:rPr>
                <w:kern w:val="0"/>
              </w:rPr>
              <w:t>"</w:t>
            </w:r>
            <w:r w:rsidRPr="00905B14">
              <w:rPr>
                <w:kern w:val="0"/>
              </w:rPr>
              <w:t>C-B1-G1-R1-F1</w:t>
            </w:r>
            <w:r w:rsidR="004E0E5A" w:rsidRPr="00905B14">
              <w:rPr>
                <w:kern w:val="0"/>
              </w:rPr>
              <w:t>"</w:t>
            </w:r>
            <w:r w:rsidRPr="00905B14">
              <w:rPr>
                <w:kern w:val="0"/>
              </w:rPr>
              <w:t>]</w:t>
            </w:r>
          </w:p>
        </w:tc>
        <w:tc>
          <w:tcPr>
            <w:tcW w:w="1861" w:type="dxa"/>
            <w:tcBorders>
              <w:top w:val="single" w:sz="4" w:space="0" w:color="auto"/>
              <w:left w:val="single" w:sz="4" w:space="0" w:color="auto"/>
              <w:bottom w:val="single" w:sz="4" w:space="0" w:color="auto"/>
              <w:right w:val="single" w:sz="4" w:space="0" w:color="auto"/>
            </w:tcBorders>
            <w:hideMark/>
          </w:tcPr>
          <w:p w14:paraId="39EF3AF3" w14:textId="77777777" w:rsidR="00A1724B" w:rsidRPr="00905B14" w:rsidRDefault="00A1724B" w:rsidP="00272C44">
            <w:pPr>
              <w:spacing w:after="0"/>
              <w:jc w:val="left"/>
              <w:rPr>
                <w:kern w:val="0"/>
              </w:rPr>
            </w:pPr>
            <w:r w:rsidRPr="00905B14">
              <w:rPr>
                <w:kern w:val="0"/>
              </w:rPr>
              <w:t>M</w:t>
            </w:r>
          </w:p>
        </w:tc>
        <w:tc>
          <w:tcPr>
            <w:tcW w:w="2111" w:type="dxa"/>
            <w:tcBorders>
              <w:top w:val="single" w:sz="4" w:space="0" w:color="auto"/>
              <w:left w:val="single" w:sz="4" w:space="0" w:color="auto"/>
              <w:bottom w:val="single" w:sz="4" w:space="0" w:color="auto"/>
              <w:right w:val="single" w:sz="4" w:space="0" w:color="auto"/>
            </w:tcBorders>
            <w:hideMark/>
          </w:tcPr>
          <w:p w14:paraId="29B54DE0" w14:textId="77777777" w:rsidR="00A1724B" w:rsidRPr="00905B14" w:rsidRDefault="00A1724B" w:rsidP="00272C44">
            <w:pPr>
              <w:spacing w:after="0"/>
              <w:jc w:val="left"/>
              <w:rPr>
                <w:kern w:val="0"/>
              </w:rPr>
            </w:pPr>
            <w:r w:rsidRPr="00905B14">
              <w:rPr>
                <w:kern w:val="0"/>
              </w:rPr>
              <w:t>255</w:t>
            </w:r>
          </w:p>
        </w:tc>
        <w:tc>
          <w:tcPr>
            <w:tcW w:w="1542" w:type="dxa"/>
            <w:tcBorders>
              <w:top w:val="single" w:sz="4" w:space="0" w:color="auto"/>
              <w:left w:val="single" w:sz="4" w:space="0" w:color="auto"/>
              <w:bottom w:val="single" w:sz="4" w:space="0" w:color="auto"/>
              <w:right w:val="single" w:sz="4" w:space="0" w:color="auto"/>
            </w:tcBorders>
            <w:hideMark/>
          </w:tcPr>
          <w:p w14:paraId="2B795CCC" w14:textId="77777777" w:rsidR="00A1724B" w:rsidRPr="00905B14" w:rsidRDefault="00A1724B" w:rsidP="00272C44">
            <w:pPr>
              <w:spacing w:after="0"/>
              <w:jc w:val="left"/>
              <w:rPr>
                <w:kern w:val="0"/>
              </w:rPr>
            </w:pPr>
            <w:r w:rsidRPr="00905B14">
              <w:rPr>
                <w:kern w:val="0"/>
              </w:rPr>
              <w:t>List</w:t>
            </w:r>
          </w:p>
        </w:tc>
      </w:tr>
    </w:tbl>
    <w:p w14:paraId="076594DA" w14:textId="5F2BA6AC" w:rsidR="00A1724B" w:rsidRPr="00905B14" w:rsidRDefault="00A1724B" w:rsidP="00A1724B">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4"/>
        <w:gridCol w:w="8123"/>
        <w:gridCol w:w="1455"/>
        <w:gridCol w:w="1078"/>
      </w:tblGrid>
      <w:tr w:rsidR="00A1724B" w:rsidRPr="00905B14" w14:paraId="065D46E0" w14:textId="77777777" w:rsidTr="00272C44">
        <w:trPr>
          <w:trHeight w:val="574"/>
        </w:trPr>
        <w:tc>
          <w:tcPr>
            <w:tcW w:w="223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0531540" w14:textId="77777777" w:rsidR="00A1724B" w:rsidRPr="00905B14" w:rsidRDefault="00A1724B" w:rsidP="00272C44">
            <w:pPr>
              <w:spacing w:after="0"/>
              <w:jc w:val="left"/>
              <w:rPr>
                <w:b/>
                <w:kern w:val="0"/>
              </w:rPr>
            </w:pPr>
            <w:r w:rsidRPr="00905B14">
              <w:rPr>
                <w:b/>
                <w:kern w:val="0"/>
              </w:rPr>
              <w:t>Parameter</w:t>
            </w:r>
          </w:p>
        </w:tc>
        <w:tc>
          <w:tcPr>
            <w:tcW w:w="789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E62F22C" w14:textId="77777777" w:rsidR="00A1724B" w:rsidRPr="00905B14" w:rsidRDefault="00A1724B" w:rsidP="00272C44">
            <w:pPr>
              <w:spacing w:after="0"/>
              <w:jc w:val="left"/>
              <w:rPr>
                <w:b/>
                <w:kern w:val="0"/>
              </w:rPr>
            </w:pPr>
            <w:r w:rsidRPr="00905B14">
              <w:rPr>
                <w:b/>
                <w:kern w:val="0"/>
              </w:rPr>
              <w:t>Description</w:t>
            </w:r>
          </w:p>
        </w:tc>
        <w:tc>
          <w:tcPr>
            <w:tcW w:w="14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04F14520" w14:textId="77777777" w:rsidR="00A1724B" w:rsidRPr="00905B14" w:rsidRDefault="00A1724B" w:rsidP="00272C44">
            <w:pPr>
              <w:spacing w:after="0"/>
              <w:jc w:val="left"/>
              <w:rPr>
                <w:b/>
                <w:kern w:val="0"/>
              </w:rPr>
            </w:pPr>
            <w:r w:rsidRPr="00905B14">
              <w:rPr>
                <w:b/>
                <w:kern w:val="0"/>
              </w:rPr>
              <w:t>M/O</w:t>
            </w:r>
          </w:p>
        </w:tc>
        <w:tc>
          <w:tcPr>
            <w:tcW w:w="10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6F594E1" w14:textId="77777777" w:rsidR="00A1724B" w:rsidRPr="00905B14" w:rsidRDefault="00A1724B" w:rsidP="00272C44">
            <w:pPr>
              <w:spacing w:after="0"/>
              <w:jc w:val="left"/>
              <w:rPr>
                <w:b/>
                <w:kern w:val="0"/>
              </w:rPr>
            </w:pPr>
            <w:r w:rsidRPr="00905B14">
              <w:rPr>
                <w:b/>
                <w:kern w:val="0"/>
              </w:rPr>
              <w:t>Type</w:t>
            </w:r>
          </w:p>
        </w:tc>
      </w:tr>
      <w:tr w:rsidR="00A1724B" w:rsidRPr="00905B14" w14:paraId="0C7B2A59"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4374C1D6" w14:textId="77777777" w:rsidR="00A1724B" w:rsidRPr="00905B14" w:rsidRDefault="00A1724B" w:rsidP="00272C44">
            <w:pPr>
              <w:spacing w:after="0"/>
              <w:jc w:val="left"/>
              <w:rPr>
                <w:b/>
                <w:kern w:val="0"/>
              </w:rPr>
            </w:pPr>
            <w:r w:rsidRPr="00905B14">
              <w:rPr>
                <w:kern w:val="0"/>
              </w:rPr>
              <w:t>Content-Type</w:t>
            </w:r>
          </w:p>
        </w:tc>
        <w:tc>
          <w:tcPr>
            <w:tcW w:w="7897" w:type="dxa"/>
            <w:tcBorders>
              <w:top w:val="single" w:sz="4" w:space="0" w:color="000000"/>
              <w:left w:val="single" w:sz="4" w:space="0" w:color="000000"/>
              <w:bottom w:val="single" w:sz="4" w:space="0" w:color="000000"/>
              <w:right w:val="single" w:sz="4" w:space="0" w:color="000000"/>
            </w:tcBorders>
            <w:hideMark/>
          </w:tcPr>
          <w:p w14:paraId="713D0D00" w14:textId="77777777" w:rsidR="00A1724B" w:rsidRPr="00905B14" w:rsidRDefault="00A1724B" w:rsidP="00272C44">
            <w:pPr>
              <w:spacing w:after="0"/>
              <w:jc w:val="left"/>
              <w:rPr>
                <w:b/>
                <w:kern w:val="0"/>
              </w:rPr>
            </w:pPr>
            <w:r w:rsidRPr="00905B14">
              <w:rPr>
                <w:kern w:val="0"/>
              </w:rPr>
              <w:t>Type of the content. It could be application/json, text/html, application/xml, etc. It lets the receiving entity know how to interpret the data.</w:t>
            </w:r>
          </w:p>
        </w:tc>
        <w:tc>
          <w:tcPr>
            <w:tcW w:w="1415" w:type="dxa"/>
            <w:tcBorders>
              <w:top w:val="single" w:sz="4" w:space="0" w:color="000000"/>
              <w:left w:val="single" w:sz="4" w:space="0" w:color="000000"/>
              <w:bottom w:val="single" w:sz="4" w:space="0" w:color="000000"/>
              <w:right w:val="single" w:sz="4" w:space="0" w:color="000000"/>
            </w:tcBorders>
            <w:hideMark/>
          </w:tcPr>
          <w:p w14:paraId="4E28A62C" w14:textId="77777777" w:rsidR="00A1724B" w:rsidRPr="00905B14" w:rsidRDefault="00A1724B" w:rsidP="00272C44">
            <w:pPr>
              <w:spacing w:after="0"/>
              <w:jc w:val="left"/>
              <w:rPr>
                <w:b/>
                <w:kern w:val="0"/>
              </w:rPr>
            </w:pPr>
            <w:r w:rsidRPr="00905B14">
              <w:rPr>
                <w:kern w:val="0"/>
              </w:rPr>
              <w:t>M-Public</w:t>
            </w:r>
          </w:p>
        </w:tc>
        <w:tc>
          <w:tcPr>
            <w:tcW w:w="1048" w:type="dxa"/>
            <w:tcBorders>
              <w:top w:val="single" w:sz="4" w:space="0" w:color="000000"/>
              <w:left w:val="single" w:sz="4" w:space="0" w:color="000000"/>
              <w:bottom w:val="single" w:sz="4" w:space="0" w:color="000000"/>
              <w:right w:val="single" w:sz="4" w:space="0" w:color="000000"/>
            </w:tcBorders>
            <w:hideMark/>
          </w:tcPr>
          <w:p w14:paraId="087BB27D" w14:textId="77777777" w:rsidR="00A1724B" w:rsidRPr="00905B14" w:rsidRDefault="00A1724B" w:rsidP="00272C44">
            <w:pPr>
              <w:spacing w:after="0"/>
              <w:jc w:val="left"/>
              <w:rPr>
                <w:b/>
                <w:kern w:val="0"/>
              </w:rPr>
            </w:pPr>
            <w:r w:rsidRPr="00905B14">
              <w:rPr>
                <w:kern w:val="0"/>
              </w:rPr>
              <w:t>255</w:t>
            </w:r>
          </w:p>
        </w:tc>
      </w:tr>
      <w:tr w:rsidR="00A1724B" w:rsidRPr="00905B14" w14:paraId="467B6ACF"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6C145000" w14:textId="77777777" w:rsidR="00A1724B" w:rsidRPr="00905B14" w:rsidRDefault="00A1724B" w:rsidP="00272C44">
            <w:pPr>
              <w:spacing w:after="0"/>
              <w:jc w:val="left"/>
              <w:rPr>
                <w:kern w:val="0"/>
              </w:rPr>
            </w:pPr>
            <w:r w:rsidRPr="00905B14">
              <w:rPr>
                <w:kern w:val="0"/>
              </w:rPr>
              <w:t>Content-Length</w:t>
            </w:r>
          </w:p>
        </w:tc>
        <w:tc>
          <w:tcPr>
            <w:tcW w:w="7897" w:type="dxa"/>
            <w:tcBorders>
              <w:top w:val="single" w:sz="4" w:space="0" w:color="000000"/>
              <w:left w:val="single" w:sz="4" w:space="0" w:color="000000"/>
              <w:bottom w:val="single" w:sz="4" w:space="0" w:color="000000"/>
              <w:right w:val="single" w:sz="4" w:space="0" w:color="000000"/>
            </w:tcBorders>
            <w:hideMark/>
          </w:tcPr>
          <w:p w14:paraId="624E0EA1" w14:textId="77777777" w:rsidR="00A1724B" w:rsidRPr="00905B14" w:rsidRDefault="00A1724B" w:rsidP="00272C44">
            <w:pPr>
              <w:spacing w:after="0"/>
              <w:jc w:val="left"/>
              <w:rPr>
                <w:kern w:val="0"/>
              </w:rPr>
            </w:pPr>
            <w:r w:rsidRPr="00905B14">
              <w:rPr>
                <w:kern w:val="0"/>
              </w:rPr>
              <w:t>Length of the content. This is an HTTP header that indicates the size of the body data in bytes.</w:t>
            </w:r>
          </w:p>
          <w:p w14:paraId="67940F6D" w14:textId="77777777" w:rsidR="00A1724B" w:rsidRPr="00905B14" w:rsidRDefault="00A1724B" w:rsidP="00272C44">
            <w:pPr>
              <w:spacing w:after="0"/>
              <w:jc w:val="left"/>
              <w:rPr>
                <w:kern w:val="0"/>
              </w:rPr>
            </w:pPr>
            <w:r w:rsidRPr="00905B14">
              <w:rPr>
                <w:kern w:val="0"/>
              </w:rPr>
              <w:t xml:space="preserve"> It is used to let the receiving entity know how much data to expect.</w:t>
            </w:r>
          </w:p>
        </w:tc>
        <w:tc>
          <w:tcPr>
            <w:tcW w:w="1415" w:type="dxa"/>
            <w:tcBorders>
              <w:top w:val="single" w:sz="4" w:space="0" w:color="000000"/>
              <w:left w:val="single" w:sz="4" w:space="0" w:color="000000"/>
              <w:bottom w:val="single" w:sz="4" w:space="0" w:color="000000"/>
              <w:right w:val="single" w:sz="4" w:space="0" w:color="000000"/>
            </w:tcBorders>
            <w:hideMark/>
          </w:tcPr>
          <w:p w14:paraId="3620B9BE"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20826C24" w14:textId="77777777" w:rsidR="00A1724B" w:rsidRPr="00905B14" w:rsidRDefault="00A1724B" w:rsidP="00272C44">
            <w:pPr>
              <w:spacing w:after="0"/>
              <w:jc w:val="left"/>
              <w:rPr>
                <w:kern w:val="0"/>
              </w:rPr>
            </w:pPr>
            <w:r w:rsidRPr="00905B14">
              <w:rPr>
                <w:kern w:val="0"/>
              </w:rPr>
              <w:t>255</w:t>
            </w:r>
          </w:p>
        </w:tc>
      </w:tr>
      <w:tr w:rsidR="00A1724B" w:rsidRPr="00905B14" w14:paraId="34C923AE"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07BD56DA" w14:textId="77777777" w:rsidR="00A1724B" w:rsidRPr="00905B14" w:rsidRDefault="00A1724B" w:rsidP="00272C44">
            <w:pPr>
              <w:spacing w:after="0"/>
              <w:jc w:val="left"/>
              <w:rPr>
                <w:kern w:val="0"/>
              </w:rPr>
            </w:pPr>
            <w:r w:rsidRPr="00905B14">
              <w:rPr>
                <w:kern w:val="0"/>
              </w:rPr>
              <w:t xml:space="preserve">date </w:t>
            </w:r>
          </w:p>
        </w:tc>
        <w:tc>
          <w:tcPr>
            <w:tcW w:w="7897" w:type="dxa"/>
            <w:tcBorders>
              <w:top w:val="single" w:sz="4" w:space="0" w:color="000000"/>
              <w:left w:val="single" w:sz="4" w:space="0" w:color="000000"/>
              <w:bottom w:val="single" w:sz="4" w:space="0" w:color="000000"/>
              <w:right w:val="single" w:sz="4" w:space="0" w:color="000000"/>
            </w:tcBorders>
            <w:hideMark/>
          </w:tcPr>
          <w:p w14:paraId="05B99FE6" w14:textId="77777777" w:rsidR="00A1724B" w:rsidRPr="00905B14" w:rsidRDefault="00A1724B" w:rsidP="00272C44">
            <w:pPr>
              <w:spacing w:after="0"/>
              <w:jc w:val="left"/>
              <w:rPr>
                <w:kern w:val="0"/>
              </w:rPr>
            </w:pPr>
            <w:r w:rsidRPr="00905B14">
              <w:rPr>
                <w:kern w:val="0"/>
              </w:rPr>
              <w:t xml:space="preserve">Date of operation execution </w:t>
            </w:r>
          </w:p>
        </w:tc>
        <w:tc>
          <w:tcPr>
            <w:tcW w:w="1415" w:type="dxa"/>
            <w:tcBorders>
              <w:top w:val="single" w:sz="4" w:space="0" w:color="000000"/>
              <w:left w:val="single" w:sz="4" w:space="0" w:color="000000"/>
              <w:bottom w:val="single" w:sz="4" w:space="0" w:color="000000"/>
              <w:right w:val="single" w:sz="4" w:space="0" w:color="000000"/>
            </w:tcBorders>
            <w:hideMark/>
          </w:tcPr>
          <w:p w14:paraId="3D37DE98"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23635539" w14:textId="77777777" w:rsidR="00A1724B" w:rsidRPr="00905B14" w:rsidRDefault="00A1724B" w:rsidP="00272C44">
            <w:pPr>
              <w:spacing w:after="0"/>
              <w:jc w:val="left"/>
              <w:rPr>
                <w:kern w:val="0"/>
              </w:rPr>
            </w:pPr>
            <w:r w:rsidRPr="00905B14">
              <w:rPr>
                <w:kern w:val="0"/>
              </w:rPr>
              <w:t>255</w:t>
            </w:r>
          </w:p>
        </w:tc>
      </w:tr>
      <w:tr w:rsidR="00A1724B" w:rsidRPr="00905B14" w14:paraId="075E05E8"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236A97FD" w14:textId="77777777" w:rsidR="00A1724B" w:rsidRPr="00905B14" w:rsidRDefault="00A1724B" w:rsidP="00272C44">
            <w:pPr>
              <w:spacing w:after="0"/>
              <w:jc w:val="left"/>
              <w:rPr>
                <w:kern w:val="0"/>
              </w:rPr>
            </w:pPr>
            <w:r w:rsidRPr="00905B14">
              <w:rPr>
                <w:kern w:val="0"/>
              </w:rPr>
              <w:t>ocp-apim-apiid</w:t>
            </w:r>
          </w:p>
        </w:tc>
        <w:tc>
          <w:tcPr>
            <w:tcW w:w="7897" w:type="dxa"/>
            <w:tcBorders>
              <w:top w:val="single" w:sz="4" w:space="0" w:color="000000"/>
              <w:left w:val="single" w:sz="4" w:space="0" w:color="000000"/>
              <w:bottom w:val="single" w:sz="4" w:space="0" w:color="000000"/>
              <w:right w:val="single" w:sz="4" w:space="0" w:color="000000"/>
            </w:tcBorders>
            <w:hideMark/>
          </w:tcPr>
          <w:p w14:paraId="4B558D37" w14:textId="77777777" w:rsidR="00A1724B" w:rsidRPr="00905B14" w:rsidRDefault="00A1724B" w:rsidP="00272C44">
            <w:pPr>
              <w:spacing w:after="0"/>
              <w:jc w:val="left"/>
              <w:rPr>
                <w:kern w:val="0"/>
              </w:rPr>
            </w:pPr>
            <w:r w:rsidRPr="00905B14">
              <w:rPr>
                <w:kern w:val="0"/>
              </w:rPr>
              <w:t>This field holds the unique identifier of the API in Azure API Management (APIM). This identifier is used within the APIM instance to distinguish between different APIs.</w:t>
            </w:r>
          </w:p>
        </w:tc>
        <w:tc>
          <w:tcPr>
            <w:tcW w:w="1415" w:type="dxa"/>
            <w:tcBorders>
              <w:top w:val="single" w:sz="4" w:space="0" w:color="000000"/>
              <w:left w:val="single" w:sz="4" w:space="0" w:color="000000"/>
              <w:bottom w:val="single" w:sz="4" w:space="0" w:color="000000"/>
              <w:right w:val="single" w:sz="4" w:space="0" w:color="000000"/>
            </w:tcBorders>
            <w:hideMark/>
          </w:tcPr>
          <w:p w14:paraId="2C175BB0"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17252736" w14:textId="77777777" w:rsidR="00A1724B" w:rsidRPr="00905B14" w:rsidRDefault="00A1724B" w:rsidP="00272C44">
            <w:pPr>
              <w:spacing w:after="0"/>
              <w:jc w:val="left"/>
              <w:rPr>
                <w:kern w:val="0"/>
              </w:rPr>
            </w:pPr>
            <w:r w:rsidRPr="00905B14">
              <w:rPr>
                <w:kern w:val="0"/>
              </w:rPr>
              <w:t>255</w:t>
            </w:r>
          </w:p>
        </w:tc>
      </w:tr>
      <w:tr w:rsidR="00A1724B" w:rsidRPr="00905B14" w14:paraId="38AE6E5B"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3D154D1A" w14:textId="77777777" w:rsidR="00A1724B" w:rsidRPr="00905B14" w:rsidRDefault="00A1724B" w:rsidP="00272C44">
            <w:pPr>
              <w:spacing w:after="0"/>
              <w:jc w:val="left"/>
              <w:rPr>
                <w:kern w:val="0"/>
              </w:rPr>
            </w:pPr>
            <w:r w:rsidRPr="00905B14">
              <w:rPr>
                <w:kern w:val="0"/>
              </w:rPr>
              <w:t>ocp-apim-operationid</w:t>
            </w:r>
          </w:p>
        </w:tc>
        <w:tc>
          <w:tcPr>
            <w:tcW w:w="7897" w:type="dxa"/>
            <w:tcBorders>
              <w:top w:val="single" w:sz="4" w:space="0" w:color="000000"/>
              <w:left w:val="single" w:sz="4" w:space="0" w:color="000000"/>
              <w:bottom w:val="single" w:sz="4" w:space="0" w:color="000000"/>
              <w:right w:val="single" w:sz="4" w:space="0" w:color="000000"/>
            </w:tcBorders>
            <w:hideMark/>
          </w:tcPr>
          <w:p w14:paraId="753BC4A5" w14:textId="77777777" w:rsidR="00A1724B" w:rsidRPr="00905B14" w:rsidRDefault="00A1724B" w:rsidP="00272C44">
            <w:pPr>
              <w:spacing w:after="0"/>
              <w:jc w:val="left"/>
              <w:rPr>
                <w:kern w:val="0"/>
              </w:rPr>
            </w:pPr>
            <w:r w:rsidRPr="00905B14">
              <w:rPr>
                <w:kern w:val="0"/>
              </w:rPr>
              <w:t>This field contains the unique identifier for a particular operation within an API in APIM. This helps in tracing the specific operation or method that was invoked.</w:t>
            </w:r>
          </w:p>
        </w:tc>
        <w:tc>
          <w:tcPr>
            <w:tcW w:w="1415" w:type="dxa"/>
            <w:tcBorders>
              <w:top w:val="single" w:sz="4" w:space="0" w:color="000000"/>
              <w:left w:val="single" w:sz="4" w:space="0" w:color="000000"/>
              <w:bottom w:val="single" w:sz="4" w:space="0" w:color="000000"/>
              <w:right w:val="single" w:sz="4" w:space="0" w:color="000000"/>
            </w:tcBorders>
            <w:hideMark/>
          </w:tcPr>
          <w:p w14:paraId="10F3E4DB"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779F6339" w14:textId="77777777" w:rsidR="00A1724B" w:rsidRPr="00905B14" w:rsidRDefault="00A1724B" w:rsidP="00272C44">
            <w:pPr>
              <w:spacing w:after="0"/>
              <w:jc w:val="left"/>
              <w:rPr>
                <w:kern w:val="0"/>
              </w:rPr>
            </w:pPr>
            <w:r w:rsidRPr="00905B14">
              <w:rPr>
                <w:kern w:val="0"/>
              </w:rPr>
              <w:t>255</w:t>
            </w:r>
          </w:p>
        </w:tc>
      </w:tr>
      <w:tr w:rsidR="00A1724B" w:rsidRPr="00905B14" w14:paraId="30AECDDF"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16CC5B39" w14:textId="77777777" w:rsidR="00A1724B" w:rsidRPr="00905B14" w:rsidRDefault="00A1724B" w:rsidP="00272C44">
            <w:pPr>
              <w:spacing w:after="0"/>
              <w:jc w:val="left"/>
              <w:rPr>
                <w:kern w:val="0"/>
              </w:rPr>
            </w:pPr>
            <w:r w:rsidRPr="00905B14">
              <w:rPr>
                <w:kern w:val="0"/>
              </w:rPr>
              <w:t>ocp-apim-productid</w:t>
            </w:r>
          </w:p>
        </w:tc>
        <w:tc>
          <w:tcPr>
            <w:tcW w:w="7897" w:type="dxa"/>
            <w:tcBorders>
              <w:top w:val="single" w:sz="4" w:space="0" w:color="000000"/>
              <w:left w:val="single" w:sz="4" w:space="0" w:color="000000"/>
              <w:bottom w:val="single" w:sz="4" w:space="0" w:color="000000"/>
              <w:right w:val="single" w:sz="4" w:space="0" w:color="000000"/>
            </w:tcBorders>
            <w:hideMark/>
          </w:tcPr>
          <w:p w14:paraId="38D45C18" w14:textId="77777777" w:rsidR="00A1724B" w:rsidRPr="00905B14" w:rsidRDefault="00A1724B" w:rsidP="00272C44">
            <w:pPr>
              <w:spacing w:after="0"/>
              <w:jc w:val="left"/>
              <w:rPr>
                <w:kern w:val="0"/>
              </w:rPr>
            </w:pPr>
            <w:r w:rsidRPr="00905B14">
              <w:rPr>
                <w:kern w:val="0"/>
              </w:rPr>
              <w:t xml:space="preserve">This field contains the unique identifier of the product with which the API is associated. In APIM, APIs can be grouped into products, and this field helps identify which product the API belongs </w:t>
            </w:r>
          </w:p>
        </w:tc>
        <w:tc>
          <w:tcPr>
            <w:tcW w:w="1415" w:type="dxa"/>
            <w:tcBorders>
              <w:top w:val="single" w:sz="4" w:space="0" w:color="000000"/>
              <w:left w:val="single" w:sz="4" w:space="0" w:color="000000"/>
              <w:bottom w:val="single" w:sz="4" w:space="0" w:color="000000"/>
              <w:right w:val="single" w:sz="4" w:space="0" w:color="000000"/>
            </w:tcBorders>
            <w:hideMark/>
          </w:tcPr>
          <w:p w14:paraId="45DDDC03"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6B4E2A04" w14:textId="77777777" w:rsidR="00A1724B" w:rsidRPr="00905B14" w:rsidRDefault="00A1724B" w:rsidP="00272C44">
            <w:pPr>
              <w:spacing w:after="0"/>
              <w:jc w:val="left"/>
              <w:rPr>
                <w:kern w:val="0"/>
              </w:rPr>
            </w:pPr>
            <w:r w:rsidRPr="00905B14">
              <w:rPr>
                <w:kern w:val="0"/>
              </w:rPr>
              <w:t>255</w:t>
            </w:r>
          </w:p>
        </w:tc>
      </w:tr>
      <w:tr w:rsidR="00A1724B" w:rsidRPr="00905B14" w14:paraId="49DD701F"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3D1CA593" w14:textId="77777777" w:rsidR="00A1724B" w:rsidRPr="00905B14" w:rsidRDefault="00A1724B" w:rsidP="00272C44">
            <w:pPr>
              <w:spacing w:after="0"/>
              <w:jc w:val="left"/>
              <w:rPr>
                <w:kern w:val="0"/>
              </w:rPr>
            </w:pPr>
            <w:r w:rsidRPr="00905B14">
              <w:rPr>
                <w:kern w:val="0"/>
              </w:rPr>
              <w:t>ocp-apim-subscriptionid</w:t>
            </w:r>
          </w:p>
        </w:tc>
        <w:tc>
          <w:tcPr>
            <w:tcW w:w="7897" w:type="dxa"/>
            <w:tcBorders>
              <w:top w:val="single" w:sz="4" w:space="0" w:color="000000"/>
              <w:left w:val="single" w:sz="4" w:space="0" w:color="000000"/>
              <w:bottom w:val="single" w:sz="4" w:space="0" w:color="000000"/>
              <w:right w:val="single" w:sz="4" w:space="0" w:color="000000"/>
            </w:tcBorders>
            <w:hideMark/>
          </w:tcPr>
          <w:p w14:paraId="0F08CFC6" w14:textId="77777777" w:rsidR="00A1724B" w:rsidRPr="00905B14" w:rsidRDefault="00A1724B" w:rsidP="00272C44">
            <w:pPr>
              <w:spacing w:after="0"/>
              <w:jc w:val="left"/>
              <w:rPr>
                <w:kern w:val="0"/>
              </w:rPr>
            </w:pPr>
            <w:r w:rsidRPr="00905B14">
              <w:rPr>
                <w:kern w:val="0"/>
              </w:rPr>
              <w:t>This field contains the unique identifier of the subscription associated with the APIM instance. In APIM, a subscription relates to the agreement to use an API and provides the primary means for authorization.</w:t>
            </w:r>
          </w:p>
        </w:tc>
        <w:tc>
          <w:tcPr>
            <w:tcW w:w="1415" w:type="dxa"/>
            <w:tcBorders>
              <w:top w:val="single" w:sz="4" w:space="0" w:color="000000"/>
              <w:left w:val="single" w:sz="4" w:space="0" w:color="000000"/>
              <w:bottom w:val="single" w:sz="4" w:space="0" w:color="000000"/>
              <w:right w:val="single" w:sz="4" w:space="0" w:color="000000"/>
            </w:tcBorders>
            <w:hideMark/>
          </w:tcPr>
          <w:p w14:paraId="60178A76"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0227BF2A" w14:textId="77777777" w:rsidR="00A1724B" w:rsidRPr="00905B14" w:rsidRDefault="00A1724B" w:rsidP="00272C44">
            <w:pPr>
              <w:spacing w:after="0"/>
              <w:jc w:val="left"/>
              <w:rPr>
                <w:kern w:val="0"/>
              </w:rPr>
            </w:pPr>
            <w:r w:rsidRPr="00905B14">
              <w:rPr>
                <w:kern w:val="0"/>
              </w:rPr>
              <w:t>255</w:t>
            </w:r>
          </w:p>
        </w:tc>
      </w:tr>
      <w:tr w:rsidR="00A1724B" w:rsidRPr="00905B14" w14:paraId="3E13DC56" w14:textId="77777777" w:rsidTr="00272C44">
        <w:trPr>
          <w:trHeight w:val="280"/>
        </w:trPr>
        <w:tc>
          <w:tcPr>
            <w:tcW w:w="2230" w:type="dxa"/>
            <w:tcBorders>
              <w:top w:val="single" w:sz="4" w:space="0" w:color="000000"/>
              <w:left w:val="single" w:sz="4" w:space="0" w:color="000000"/>
              <w:bottom w:val="single" w:sz="4" w:space="0" w:color="000000"/>
              <w:right w:val="single" w:sz="4" w:space="0" w:color="000000"/>
            </w:tcBorders>
            <w:hideMark/>
          </w:tcPr>
          <w:p w14:paraId="4F232224" w14:textId="77777777" w:rsidR="00A1724B" w:rsidRPr="00905B14" w:rsidRDefault="00A1724B" w:rsidP="00272C44">
            <w:pPr>
              <w:spacing w:after="0"/>
              <w:jc w:val="left"/>
              <w:rPr>
                <w:kern w:val="0"/>
              </w:rPr>
            </w:pPr>
            <w:r w:rsidRPr="00905B14">
              <w:rPr>
                <w:kern w:val="0"/>
              </w:rPr>
              <w:t>ocp-apim-trace-location</w:t>
            </w:r>
          </w:p>
        </w:tc>
        <w:tc>
          <w:tcPr>
            <w:tcW w:w="7897" w:type="dxa"/>
            <w:tcBorders>
              <w:top w:val="single" w:sz="4" w:space="0" w:color="000000"/>
              <w:left w:val="single" w:sz="4" w:space="0" w:color="000000"/>
              <w:bottom w:val="single" w:sz="4" w:space="0" w:color="000000"/>
              <w:right w:val="single" w:sz="4" w:space="0" w:color="000000"/>
            </w:tcBorders>
            <w:hideMark/>
          </w:tcPr>
          <w:p w14:paraId="11E1977F" w14:textId="77777777" w:rsidR="00A1724B" w:rsidRPr="00905B14" w:rsidRDefault="00A1724B" w:rsidP="00272C44">
            <w:pPr>
              <w:spacing w:after="0"/>
              <w:jc w:val="left"/>
              <w:rPr>
                <w:kern w:val="0"/>
              </w:rPr>
            </w:pPr>
            <w:r w:rsidRPr="00905B14">
              <w:rPr>
                <w:kern w:val="0"/>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15" w:type="dxa"/>
            <w:tcBorders>
              <w:top w:val="single" w:sz="4" w:space="0" w:color="000000"/>
              <w:left w:val="single" w:sz="4" w:space="0" w:color="000000"/>
              <w:bottom w:val="single" w:sz="4" w:space="0" w:color="000000"/>
              <w:right w:val="single" w:sz="4" w:space="0" w:color="000000"/>
            </w:tcBorders>
            <w:hideMark/>
          </w:tcPr>
          <w:p w14:paraId="167DA381" w14:textId="77777777" w:rsidR="00A1724B" w:rsidRPr="00905B14" w:rsidRDefault="00A1724B" w:rsidP="00272C44">
            <w:pPr>
              <w:spacing w:after="0"/>
              <w:jc w:val="left"/>
              <w:rPr>
                <w:kern w:val="0"/>
              </w:rPr>
            </w:pPr>
            <w:r w:rsidRPr="00905B14">
              <w:rPr>
                <w:kern w:val="0"/>
              </w:rPr>
              <w:t>O-Public</w:t>
            </w:r>
          </w:p>
        </w:tc>
        <w:tc>
          <w:tcPr>
            <w:tcW w:w="1048" w:type="dxa"/>
            <w:tcBorders>
              <w:top w:val="single" w:sz="4" w:space="0" w:color="000000"/>
              <w:left w:val="single" w:sz="4" w:space="0" w:color="000000"/>
              <w:bottom w:val="single" w:sz="4" w:space="0" w:color="000000"/>
              <w:right w:val="single" w:sz="4" w:space="0" w:color="000000"/>
            </w:tcBorders>
            <w:hideMark/>
          </w:tcPr>
          <w:p w14:paraId="6CF64076" w14:textId="77777777" w:rsidR="00A1724B" w:rsidRPr="00905B14" w:rsidRDefault="00A1724B" w:rsidP="00272C44">
            <w:pPr>
              <w:spacing w:after="0"/>
              <w:jc w:val="left"/>
              <w:rPr>
                <w:kern w:val="0"/>
              </w:rPr>
            </w:pPr>
            <w:r w:rsidRPr="00905B14">
              <w:rPr>
                <w:kern w:val="0"/>
              </w:rPr>
              <w:t>255</w:t>
            </w:r>
          </w:p>
        </w:tc>
      </w:tr>
    </w:tbl>
    <w:p w14:paraId="3BE2C1A4" w14:textId="77777777" w:rsidR="00F875B0" w:rsidRPr="00905B14" w:rsidRDefault="00F875B0" w:rsidP="00272C44">
      <w:pPr>
        <w:pStyle w:val="Heading3"/>
        <w:sectPr w:rsidR="00F875B0" w:rsidRPr="00905B14" w:rsidSect="00CD7F33">
          <w:pgSz w:w="15840" w:h="20160" w:code="5"/>
          <w:pgMar w:top="1440" w:right="1440" w:bottom="1440" w:left="1440" w:header="720" w:footer="619" w:gutter="0"/>
          <w:cols w:space="720"/>
          <w:docGrid w:linePitch="360"/>
        </w:sectPr>
      </w:pPr>
    </w:p>
    <w:p w14:paraId="03AB95B0" w14:textId="054C2DE7" w:rsidR="00A1724B" w:rsidRPr="00905B14" w:rsidRDefault="00272C44" w:rsidP="00272C44">
      <w:pPr>
        <w:pStyle w:val="Heading3"/>
      </w:pPr>
      <w:r w:rsidRPr="00905B14">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3"/>
        <w:gridCol w:w="8039"/>
        <w:gridCol w:w="1453"/>
        <w:gridCol w:w="1075"/>
      </w:tblGrid>
      <w:tr w:rsidR="00272C44" w:rsidRPr="00905B14" w14:paraId="01CB6DB0" w14:textId="77777777">
        <w:trPr>
          <w:trHeight w:val="242"/>
          <w:tblHeader/>
        </w:trPr>
        <w:tc>
          <w:tcPr>
            <w:tcW w:w="235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245822" w14:textId="77777777" w:rsidR="00272C44" w:rsidRPr="00905B14" w:rsidRDefault="00272C44" w:rsidP="00272C44">
            <w:pPr>
              <w:rPr>
                <w:b/>
                <w:kern w:val="0"/>
              </w:rPr>
            </w:pPr>
            <w:bookmarkStart w:id="87" w:name="_Hlk153370398"/>
            <w:r w:rsidRPr="00905B14">
              <w:rPr>
                <w:b/>
                <w:kern w:val="0"/>
              </w:rPr>
              <w:t>Parameter</w:t>
            </w:r>
          </w:p>
        </w:tc>
        <w:tc>
          <w:tcPr>
            <w:tcW w:w="79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4555DC68" w14:textId="77777777" w:rsidR="00272C44" w:rsidRPr="00905B14" w:rsidRDefault="00272C44" w:rsidP="00272C44">
            <w:pPr>
              <w:rPr>
                <w:b/>
                <w:kern w:val="0"/>
              </w:rPr>
            </w:pPr>
            <w:r w:rsidRPr="00905B14">
              <w:rPr>
                <w:b/>
                <w:kern w:val="0"/>
              </w:rPr>
              <w:t>Description</w:t>
            </w:r>
          </w:p>
        </w:tc>
        <w:tc>
          <w:tcPr>
            <w:tcW w:w="143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09F55A46" w14:textId="77777777" w:rsidR="00272C44" w:rsidRPr="00905B14" w:rsidRDefault="00272C44" w:rsidP="00272C44">
            <w:pPr>
              <w:rPr>
                <w:b/>
                <w:kern w:val="0"/>
              </w:rPr>
            </w:pPr>
            <w:r w:rsidRPr="00905B14">
              <w:rPr>
                <w:b/>
                <w:kern w:val="0"/>
              </w:rPr>
              <w:t>M/O</w:t>
            </w:r>
          </w:p>
        </w:tc>
        <w:tc>
          <w:tcPr>
            <w:tcW w:w="106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494F6C3" w14:textId="77777777" w:rsidR="00272C44" w:rsidRPr="00905B14" w:rsidRDefault="00272C44" w:rsidP="00272C44">
            <w:pPr>
              <w:rPr>
                <w:b/>
                <w:kern w:val="0"/>
              </w:rPr>
            </w:pPr>
            <w:r w:rsidRPr="00905B14">
              <w:rPr>
                <w:b/>
                <w:kern w:val="0"/>
              </w:rPr>
              <w:t>Type</w:t>
            </w:r>
          </w:p>
        </w:tc>
      </w:tr>
      <w:tr w:rsidR="00272C44" w:rsidRPr="00905B14" w14:paraId="202D9645" w14:textId="77777777">
        <w:trPr>
          <w:trHeight w:val="179"/>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B9A0E" w14:textId="77777777" w:rsidR="00272C44" w:rsidRPr="00905B14" w:rsidRDefault="00272C44" w:rsidP="00272C44">
            <w:pPr>
              <w:rPr>
                <w:kern w:val="0"/>
              </w:rPr>
            </w:pPr>
            <w:r w:rsidRPr="00905B14">
              <w:rPr>
                <w:kern w:val="0"/>
              </w:rPr>
              <w:t>errorManagement</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91EFDE" w14:textId="77777777" w:rsidR="00272C44" w:rsidRPr="00905B14" w:rsidRDefault="00272C44" w:rsidP="00272C44">
            <w:pPr>
              <w:rPr>
                <w:kern w:val="0"/>
              </w:rPr>
            </w:pPr>
            <w:r w:rsidRPr="00905B14">
              <w:rPr>
                <w:kern w:val="0"/>
              </w:rPr>
              <w:t>The object identifying the error. Provided only if there is an error.</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ABEDE4" w14:textId="77777777" w:rsidR="00272C44" w:rsidRPr="00905B14" w:rsidRDefault="00272C44" w:rsidP="00272C44">
            <w:pPr>
              <w:rPr>
                <w:kern w:val="0"/>
              </w:rPr>
            </w:pPr>
            <w:r w:rsidRPr="00905B14">
              <w:rPr>
                <w:kern w:val="0"/>
              </w:rPr>
              <w:t>O</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D2204B" w14:textId="77777777" w:rsidR="00272C44" w:rsidRPr="00905B14" w:rsidRDefault="00272C44" w:rsidP="00272C44">
            <w:pPr>
              <w:rPr>
                <w:kern w:val="0"/>
              </w:rPr>
            </w:pPr>
            <w:r w:rsidRPr="00905B14">
              <w:rPr>
                <w:kern w:val="0"/>
              </w:rPr>
              <w:t>Object</w:t>
            </w:r>
          </w:p>
        </w:tc>
      </w:tr>
      <w:tr w:rsidR="00272C44" w:rsidRPr="00905B14" w14:paraId="6220236D"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EA9150" w14:textId="77777777" w:rsidR="00272C44" w:rsidRPr="00905B14" w:rsidRDefault="00272C44" w:rsidP="00272C44">
            <w:pPr>
              <w:rPr>
                <w:kern w:val="0"/>
              </w:rPr>
            </w:pPr>
            <w:r w:rsidRPr="00905B14">
              <w:rPr>
                <w:kern w:val="0"/>
              </w:rPr>
              <w:t>errorCode</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D55F0A" w14:textId="77777777" w:rsidR="00272C44" w:rsidRPr="00905B14" w:rsidRDefault="00272C44" w:rsidP="00272C44">
            <w:pPr>
              <w:rPr>
                <w:kern w:val="0"/>
              </w:rPr>
            </w:pPr>
            <w:r w:rsidRPr="00905B14">
              <w:rPr>
                <w:kern w:val="0"/>
              </w:rPr>
              <w:t>The numeric identifier of the error</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ABC637"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E02609" w14:textId="77777777" w:rsidR="00272C44" w:rsidRPr="00905B14" w:rsidRDefault="00272C44" w:rsidP="00272C44">
            <w:pPr>
              <w:rPr>
                <w:kern w:val="0"/>
              </w:rPr>
            </w:pPr>
            <w:r w:rsidRPr="00905B14">
              <w:rPr>
                <w:kern w:val="0"/>
              </w:rPr>
              <w:t>String</w:t>
            </w:r>
          </w:p>
        </w:tc>
      </w:tr>
      <w:tr w:rsidR="00272C44" w:rsidRPr="00905B14" w14:paraId="206A1673"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FBE5B1" w14:textId="77777777" w:rsidR="00272C44" w:rsidRPr="00905B14" w:rsidRDefault="00272C44" w:rsidP="00272C44">
            <w:pPr>
              <w:rPr>
                <w:kern w:val="0"/>
              </w:rPr>
            </w:pPr>
            <w:r w:rsidRPr="00905B14">
              <w:rPr>
                <w:kern w:val="0"/>
              </w:rPr>
              <w:t>errorDescription</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A769A7" w14:textId="77777777" w:rsidR="00272C44" w:rsidRPr="00905B14" w:rsidRDefault="00272C44" w:rsidP="00272C44">
            <w:pPr>
              <w:rPr>
                <w:kern w:val="0"/>
              </w:rPr>
            </w:pPr>
            <w:r w:rsidRPr="00905B14">
              <w:rPr>
                <w:kern w:val="0"/>
              </w:rPr>
              <w:t>Alphanumeric explanation of the error</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8D07E7"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7519C2" w14:textId="77777777" w:rsidR="00272C44" w:rsidRPr="00905B14" w:rsidRDefault="00272C44" w:rsidP="00272C44">
            <w:pPr>
              <w:rPr>
                <w:kern w:val="0"/>
              </w:rPr>
            </w:pPr>
            <w:r w:rsidRPr="00905B14">
              <w:rPr>
                <w:kern w:val="0"/>
              </w:rPr>
              <w:t>String</w:t>
            </w:r>
          </w:p>
        </w:tc>
      </w:tr>
      <w:tr w:rsidR="00272C44" w:rsidRPr="00905B14" w14:paraId="6F2A5C9B" w14:textId="77777777">
        <w:trPr>
          <w:trHeight w:val="29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EBEDA1" w14:textId="77777777" w:rsidR="00272C44" w:rsidRPr="00905B14" w:rsidRDefault="00272C44" w:rsidP="00272C44">
            <w:pPr>
              <w:rPr>
                <w:kern w:val="0"/>
              </w:rPr>
            </w:pPr>
            <w:r w:rsidRPr="00905B14">
              <w:rPr>
                <w:kern w:val="0"/>
              </w:rPr>
              <w:t>Services</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0807A4" w14:textId="77777777" w:rsidR="00272C44" w:rsidRPr="00905B14" w:rsidRDefault="00272C44" w:rsidP="00272C44">
            <w:pPr>
              <w:rPr>
                <w:kern w:val="0"/>
              </w:rPr>
            </w:pPr>
            <w:r w:rsidRPr="00905B14">
              <w:rPr>
                <w:kern w:val="0"/>
              </w:rPr>
              <w:t>List of the created Service&lt;s&gt;</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19E35D" w14:textId="77777777" w:rsidR="00272C44" w:rsidRPr="00905B14" w:rsidRDefault="00272C44" w:rsidP="00272C44">
            <w:pPr>
              <w:rPr>
                <w:kern w:val="0"/>
              </w:rPr>
            </w:pPr>
            <w:r w:rsidRPr="00905B14">
              <w:rPr>
                <w:kern w:val="0"/>
              </w:rPr>
              <w:t>O</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3436E1" w14:textId="77777777" w:rsidR="00272C44" w:rsidRPr="00905B14" w:rsidRDefault="00272C44" w:rsidP="00272C44">
            <w:pPr>
              <w:rPr>
                <w:kern w:val="0"/>
              </w:rPr>
            </w:pPr>
            <w:r w:rsidRPr="00905B14">
              <w:rPr>
                <w:kern w:val="0"/>
              </w:rPr>
              <w:t>List</w:t>
            </w:r>
          </w:p>
        </w:tc>
      </w:tr>
      <w:tr w:rsidR="00272C44" w:rsidRPr="00905B14" w14:paraId="285213FF"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FA4B6" w14:textId="77777777" w:rsidR="00272C44" w:rsidRPr="00905B14" w:rsidRDefault="00272C44" w:rsidP="00272C44">
            <w:pPr>
              <w:rPr>
                <w:kern w:val="0"/>
              </w:rPr>
            </w:pPr>
            <w:r w:rsidRPr="00905B14">
              <w:rPr>
                <w:kern w:val="0"/>
              </w:rPr>
              <w:t>AssetExternalId</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CEC472" w14:textId="77777777" w:rsidR="00272C44" w:rsidRPr="00905B14" w:rsidRDefault="00272C44" w:rsidP="00272C44">
            <w:pPr>
              <w:rPr>
                <w:kern w:val="0"/>
              </w:rPr>
            </w:pPr>
            <w:r w:rsidRPr="00905B14">
              <w:rPr>
                <w:kern w:val="0"/>
              </w:rPr>
              <w:t xml:space="preserve">External id of the asset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52F339"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49B92E" w14:textId="77777777" w:rsidR="00272C44" w:rsidRPr="00905B14" w:rsidRDefault="00272C44" w:rsidP="00272C44">
            <w:pPr>
              <w:rPr>
                <w:kern w:val="0"/>
              </w:rPr>
            </w:pPr>
            <w:r w:rsidRPr="00905B14">
              <w:rPr>
                <w:kern w:val="0"/>
              </w:rPr>
              <w:t>String</w:t>
            </w:r>
          </w:p>
        </w:tc>
      </w:tr>
      <w:tr w:rsidR="00272C44" w:rsidRPr="00905B14" w14:paraId="0872D8AF" w14:textId="77777777">
        <w:trPr>
          <w:trHeight w:val="349"/>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D5E1E5" w14:textId="77777777" w:rsidR="00272C44" w:rsidRPr="00905B14" w:rsidRDefault="00272C44" w:rsidP="00272C44">
            <w:pPr>
              <w:rPr>
                <w:kern w:val="0"/>
              </w:rPr>
            </w:pPr>
            <w:r w:rsidRPr="00905B14">
              <w:rPr>
                <w:kern w:val="0"/>
              </w:rPr>
              <w:t>AssetName</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7FA3C" w14:textId="77777777" w:rsidR="00272C44" w:rsidRPr="00905B14" w:rsidRDefault="00272C44" w:rsidP="00272C44">
            <w:pPr>
              <w:rPr>
                <w:kern w:val="0"/>
              </w:rPr>
            </w:pPr>
            <w:r w:rsidRPr="00905B14">
              <w:rPr>
                <w:kern w:val="0"/>
              </w:rPr>
              <w:t xml:space="preserve">Name of asset </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57CD4E"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6BE667" w14:textId="77777777" w:rsidR="00272C44" w:rsidRPr="00905B14" w:rsidRDefault="00272C44" w:rsidP="00272C44">
            <w:pPr>
              <w:rPr>
                <w:kern w:val="0"/>
              </w:rPr>
            </w:pPr>
            <w:r w:rsidRPr="00905B14">
              <w:rPr>
                <w:kern w:val="0"/>
              </w:rPr>
              <w:t>String</w:t>
            </w:r>
          </w:p>
        </w:tc>
      </w:tr>
      <w:tr w:rsidR="00272C44" w:rsidRPr="00905B14" w14:paraId="7634AC7A"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EF6E31" w14:textId="77777777" w:rsidR="00272C44" w:rsidRPr="00905B14" w:rsidRDefault="00272C44" w:rsidP="00272C44">
            <w:pPr>
              <w:rPr>
                <w:kern w:val="0"/>
              </w:rPr>
            </w:pPr>
            <w:r w:rsidRPr="00905B14">
              <w:rPr>
                <w:kern w:val="0"/>
              </w:rPr>
              <w:t>Asset_ExternalId</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63259E" w14:textId="77777777" w:rsidR="00272C44" w:rsidRPr="00905B14" w:rsidRDefault="00272C44" w:rsidP="00272C44">
            <w:pPr>
              <w:rPr>
                <w:kern w:val="0"/>
              </w:rPr>
            </w:pPr>
            <w:r w:rsidRPr="00905B14">
              <w:rPr>
                <w:kern w:val="0"/>
              </w:rPr>
              <w:t>The external ID of the asset</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A6F3BD"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E19597" w14:textId="77777777" w:rsidR="00272C44" w:rsidRPr="00905B14" w:rsidRDefault="00272C44" w:rsidP="00272C44">
            <w:pPr>
              <w:rPr>
                <w:kern w:val="0"/>
              </w:rPr>
            </w:pPr>
            <w:r w:rsidRPr="00905B14">
              <w:rPr>
                <w:kern w:val="0"/>
              </w:rPr>
              <w:t>String</w:t>
            </w:r>
          </w:p>
        </w:tc>
      </w:tr>
      <w:tr w:rsidR="00272C44" w:rsidRPr="00905B14" w14:paraId="56CA8368" w14:textId="77777777">
        <w:trPr>
          <w:trHeight w:val="280"/>
        </w:trPr>
        <w:tc>
          <w:tcPr>
            <w:tcW w:w="23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C9B071" w14:textId="77777777" w:rsidR="00272C44" w:rsidRPr="00905B14" w:rsidRDefault="00272C44" w:rsidP="00272C44">
            <w:pPr>
              <w:rPr>
                <w:kern w:val="0"/>
              </w:rPr>
            </w:pPr>
            <w:r w:rsidRPr="00905B14">
              <w:rPr>
                <w:kern w:val="0"/>
              </w:rPr>
              <w:t>RAGStatus</w:t>
            </w:r>
          </w:p>
        </w:tc>
        <w:tc>
          <w:tcPr>
            <w:tcW w:w="795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82BD17" w14:textId="77777777" w:rsidR="00272C44" w:rsidRPr="00905B14" w:rsidRDefault="00272C44" w:rsidP="00272C44">
            <w:pPr>
              <w:rPr>
                <w:kern w:val="0"/>
              </w:rPr>
            </w:pPr>
            <w:r w:rsidRPr="00905B14">
              <w:rPr>
                <w:kern w:val="0"/>
              </w:rPr>
              <w:t>RAG (Red, Amber, and Green) status of color that is updated in the RAG API</w:t>
            </w:r>
          </w:p>
        </w:tc>
        <w:tc>
          <w:tcPr>
            <w:tcW w:w="14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9CCD42" w14:textId="77777777" w:rsidR="00272C44" w:rsidRPr="00905B14" w:rsidRDefault="00272C44" w:rsidP="00272C44">
            <w:pPr>
              <w:rPr>
                <w:kern w:val="0"/>
              </w:rPr>
            </w:pPr>
            <w:r w:rsidRPr="00905B14">
              <w:rPr>
                <w:kern w:val="0"/>
              </w:rPr>
              <w:t>M</w:t>
            </w:r>
          </w:p>
        </w:tc>
        <w:tc>
          <w:tcPr>
            <w:tcW w:w="10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7B35C5" w14:textId="77777777" w:rsidR="00272C44" w:rsidRPr="00905B14" w:rsidRDefault="00272C44" w:rsidP="00272C44">
            <w:pPr>
              <w:rPr>
                <w:kern w:val="0"/>
              </w:rPr>
            </w:pPr>
            <w:r w:rsidRPr="00905B14">
              <w:rPr>
                <w:kern w:val="0"/>
              </w:rPr>
              <w:t>String</w:t>
            </w:r>
          </w:p>
        </w:tc>
      </w:tr>
    </w:tbl>
    <w:p w14:paraId="1FC80C45" w14:textId="0F78EA0F" w:rsidR="002B255C" w:rsidRPr="00905B14" w:rsidRDefault="00272C44" w:rsidP="00272C44">
      <w:pPr>
        <w:pStyle w:val="Heading3"/>
      </w:pPr>
      <w:r w:rsidRPr="00905B14">
        <w:t>Result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4"/>
        <w:gridCol w:w="11116"/>
      </w:tblGrid>
      <w:tr w:rsidR="00272C44" w:rsidRPr="00905B14" w14:paraId="0BF5F86B" w14:textId="77777777">
        <w:trPr>
          <w:trHeight w:val="219"/>
          <w:jc w:val="center"/>
        </w:trPr>
        <w:tc>
          <w:tcPr>
            <w:tcW w:w="15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3F275AC" w14:textId="77777777" w:rsidR="00272C44" w:rsidRPr="00905B14" w:rsidRDefault="00272C44" w:rsidP="00272C44">
            <w:pPr>
              <w:rPr>
                <w:b/>
                <w:kern w:val="0"/>
              </w:rPr>
            </w:pPr>
            <w:r w:rsidRPr="00905B14">
              <w:rPr>
                <w:b/>
                <w:kern w:val="0"/>
              </w:rPr>
              <w:t>HTTP Code</w:t>
            </w:r>
          </w:p>
        </w:tc>
        <w:tc>
          <w:tcPr>
            <w:tcW w:w="92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7993794" w14:textId="77777777" w:rsidR="00272C44" w:rsidRPr="00905B14" w:rsidRDefault="00272C44" w:rsidP="00272C44">
            <w:pPr>
              <w:rPr>
                <w:b/>
                <w:kern w:val="0"/>
              </w:rPr>
            </w:pPr>
            <w:r w:rsidRPr="00905B14">
              <w:rPr>
                <w:b/>
                <w:kern w:val="0"/>
              </w:rPr>
              <w:t>Result Description</w:t>
            </w:r>
          </w:p>
        </w:tc>
      </w:tr>
      <w:tr w:rsidR="00272C44" w:rsidRPr="00905B14" w14:paraId="6D3AC520" w14:textId="77777777">
        <w:trPr>
          <w:trHeight w:val="219"/>
          <w:jc w:val="center"/>
        </w:trPr>
        <w:tc>
          <w:tcPr>
            <w:tcW w:w="1528" w:type="dxa"/>
            <w:tcBorders>
              <w:top w:val="single" w:sz="4" w:space="0" w:color="000000"/>
              <w:left w:val="single" w:sz="4" w:space="0" w:color="000000"/>
              <w:bottom w:val="single" w:sz="4" w:space="0" w:color="000000"/>
              <w:right w:val="single" w:sz="4" w:space="0" w:color="000000"/>
            </w:tcBorders>
            <w:hideMark/>
          </w:tcPr>
          <w:p w14:paraId="7647D791" w14:textId="77777777" w:rsidR="00272C44" w:rsidRPr="00905B14" w:rsidRDefault="00272C44" w:rsidP="00272C44">
            <w:pPr>
              <w:rPr>
                <w:kern w:val="0"/>
              </w:rPr>
            </w:pPr>
            <w:r w:rsidRPr="00905B14">
              <w:rPr>
                <w:kern w:val="0"/>
              </w:rPr>
              <w:t>200</w:t>
            </w:r>
          </w:p>
        </w:tc>
        <w:tc>
          <w:tcPr>
            <w:tcW w:w="9262" w:type="dxa"/>
            <w:tcBorders>
              <w:top w:val="single" w:sz="4" w:space="0" w:color="000000"/>
              <w:left w:val="single" w:sz="4" w:space="0" w:color="000000"/>
              <w:bottom w:val="single" w:sz="4" w:space="0" w:color="000000"/>
              <w:right w:val="single" w:sz="4" w:space="0" w:color="000000"/>
            </w:tcBorders>
            <w:hideMark/>
          </w:tcPr>
          <w:p w14:paraId="3D25C672" w14:textId="77777777" w:rsidR="00272C44" w:rsidRPr="00905B14" w:rsidRDefault="00272C44" w:rsidP="00272C44">
            <w:pPr>
              <w:rPr>
                <w:kern w:val="0"/>
              </w:rPr>
            </w:pPr>
            <w:r w:rsidRPr="00905B14">
              <w:rPr>
                <w:kern w:val="0"/>
              </w:rPr>
              <w:t>Service executed successfully</w:t>
            </w:r>
          </w:p>
        </w:tc>
      </w:tr>
    </w:tbl>
    <w:p w14:paraId="7803677E" w14:textId="76BA6718" w:rsidR="001C184B" w:rsidRPr="00905B14" w:rsidRDefault="00272C44" w:rsidP="00272C44">
      <w:pPr>
        <w:pStyle w:val="Heading3"/>
      </w:pPr>
      <w:r w:rsidRPr="00905B14">
        <w:t>Error Management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8"/>
        <w:gridCol w:w="3130"/>
        <w:gridCol w:w="7962"/>
      </w:tblGrid>
      <w:tr w:rsidR="00272C44" w:rsidRPr="00905B14" w14:paraId="5D54C71B" w14:textId="77777777">
        <w:trPr>
          <w:trHeight w:val="219"/>
          <w:jc w:val="center"/>
        </w:trPr>
        <w:tc>
          <w:tcPr>
            <w:tcW w:w="154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bookmarkEnd w:id="87"/>
          <w:p w14:paraId="2D020120" w14:textId="77777777" w:rsidR="00272C44" w:rsidRPr="00905B14" w:rsidRDefault="00272C44" w:rsidP="00272C44">
            <w:pPr>
              <w:rPr>
                <w:b/>
                <w:kern w:val="0"/>
              </w:rPr>
            </w:pPr>
            <w:r w:rsidRPr="00905B14">
              <w:rPr>
                <w:b/>
                <w:kern w:val="0"/>
              </w:rPr>
              <w:t>HTTP Code</w:t>
            </w:r>
          </w:p>
        </w:tc>
        <w:tc>
          <w:tcPr>
            <w:tcW w:w="2608"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0F1E731" w14:textId="77777777" w:rsidR="00272C44" w:rsidRPr="00905B14" w:rsidRDefault="00272C44" w:rsidP="00272C44">
            <w:pPr>
              <w:rPr>
                <w:b/>
                <w:kern w:val="0"/>
              </w:rPr>
            </w:pPr>
            <w:r w:rsidRPr="00905B14">
              <w:rPr>
                <w:b/>
                <w:kern w:val="0"/>
              </w:rPr>
              <w:t>Error Code</w:t>
            </w:r>
          </w:p>
        </w:tc>
        <w:tc>
          <w:tcPr>
            <w:tcW w:w="6634"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B3F0FFB" w14:textId="77777777" w:rsidR="00272C44" w:rsidRPr="00905B14" w:rsidRDefault="00272C44" w:rsidP="00272C44">
            <w:pPr>
              <w:rPr>
                <w:b/>
                <w:kern w:val="0"/>
              </w:rPr>
            </w:pPr>
            <w:r w:rsidRPr="00905B14">
              <w:rPr>
                <w:b/>
                <w:kern w:val="0"/>
              </w:rPr>
              <w:t>Error Description</w:t>
            </w:r>
          </w:p>
        </w:tc>
      </w:tr>
      <w:tr w:rsidR="00272C44" w:rsidRPr="00905B14" w14:paraId="3FC7BDA5" w14:textId="77777777">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1867361F" w14:textId="77777777" w:rsidR="00272C44" w:rsidRPr="00905B14" w:rsidRDefault="00272C44" w:rsidP="00272C44">
            <w:pPr>
              <w:rPr>
                <w:kern w:val="0"/>
              </w:rPr>
            </w:pPr>
            <w:r w:rsidRPr="00905B14">
              <w:rPr>
                <w:kern w:val="0"/>
              </w:rPr>
              <w:t>500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4A93F889" w14:textId="77777777" w:rsidR="00272C44" w:rsidRPr="00905B14" w:rsidRDefault="00272C44" w:rsidP="00272C44">
            <w:pPr>
              <w:rPr>
                <w:kern w:val="0"/>
              </w:rPr>
            </w:pPr>
            <w:r w:rsidRPr="00905B14">
              <w:rPr>
                <w:kern w:val="0"/>
              </w:rPr>
              <w:t>500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29B27F3B" w14:textId="77777777" w:rsidR="00272C44" w:rsidRPr="00F841D7" w:rsidRDefault="00272C44" w:rsidP="00F875B0">
            <w:pPr>
              <w:pStyle w:val="CodeSample"/>
              <w:rPr>
                <w:rFonts w:ascii="Graphik" w:hAnsi="Graphik"/>
                <w:lang w:val="en-US"/>
              </w:rPr>
            </w:pPr>
            <w:r w:rsidRPr="00F841D7">
              <w:rPr>
                <w:rFonts w:ascii="Graphik" w:hAnsi="Graphik"/>
                <w:lang w:val="en-US"/>
              </w:rPr>
              <w:t>Generic Error</w:t>
            </w:r>
          </w:p>
        </w:tc>
      </w:tr>
      <w:tr w:rsidR="00272C44" w:rsidRPr="00905B14" w14:paraId="02E59449" w14:textId="77777777">
        <w:trPr>
          <w:trHeight w:val="116"/>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6CC33A28" w14:textId="77777777" w:rsidR="00272C44" w:rsidRPr="00905B14" w:rsidRDefault="00272C44" w:rsidP="00272C44">
            <w:pPr>
              <w:rPr>
                <w:kern w:val="0"/>
              </w:rPr>
            </w:pPr>
            <w:r w:rsidRPr="00905B14">
              <w:rPr>
                <w:kern w:val="0"/>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189AFADB" w14:textId="77777777" w:rsidR="00272C44" w:rsidRPr="00905B14" w:rsidRDefault="00272C44" w:rsidP="00272C44">
            <w:pPr>
              <w:rPr>
                <w:kern w:val="0"/>
              </w:rPr>
            </w:pPr>
            <w:r w:rsidRPr="00905B14">
              <w:rPr>
                <w:kern w:val="0"/>
              </w:rPr>
              <w:t>401</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0C9673CF" w14:textId="3EC0FB20" w:rsidR="00272C44" w:rsidRPr="00F841D7" w:rsidRDefault="00272C44" w:rsidP="00F875B0">
            <w:pPr>
              <w:pStyle w:val="CodeSample"/>
              <w:rPr>
                <w:rFonts w:ascii="Graphik" w:hAnsi="Graphik"/>
                <w:lang w:val="en-US"/>
              </w:rPr>
            </w:pPr>
            <w:r w:rsidRPr="00F841D7">
              <w:rPr>
                <w:rFonts w:ascii="Graphik" w:hAnsi="Graphik"/>
                <w:lang w:val="en-US"/>
              </w:rPr>
              <w:t>Unauthorized</w:t>
            </w:r>
            <w:r w:rsidR="0086594B" w:rsidRPr="00F841D7">
              <w:rPr>
                <w:rFonts w:ascii="Graphik" w:hAnsi="Graphik"/>
                <w:lang w:val="en-US"/>
              </w:rPr>
              <w:t xml:space="preserve"> user or </w:t>
            </w:r>
            <w:r w:rsidRPr="00F841D7">
              <w:rPr>
                <w:rFonts w:ascii="Graphik" w:hAnsi="Graphik"/>
                <w:lang w:val="en-US"/>
              </w:rPr>
              <w:t>HeaderToken missing or expired</w:t>
            </w:r>
          </w:p>
        </w:tc>
      </w:tr>
      <w:tr w:rsidR="00272C44" w:rsidRPr="00905B14" w14:paraId="7A69F8B4" w14:textId="77777777">
        <w:trPr>
          <w:trHeight w:val="219"/>
          <w:jc w:val="center"/>
        </w:trPr>
        <w:tc>
          <w:tcPr>
            <w:tcW w:w="1548" w:type="dxa"/>
            <w:tcBorders>
              <w:top w:val="single" w:sz="4" w:space="0" w:color="000000"/>
              <w:left w:val="single" w:sz="4" w:space="0" w:color="000000"/>
              <w:bottom w:val="single" w:sz="4" w:space="0" w:color="000000"/>
              <w:right w:val="single" w:sz="4" w:space="0" w:color="000000"/>
            </w:tcBorders>
            <w:vAlign w:val="center"/>
            <w:hideMark/>
          </w:tcPr>
          <w:p w14:paraId="3C765DF5" w14:textId="77777777" w:rsidR="00272C44" w:rsidRPr="00905B14" w:rsidRDefault="00272C44" w:rsidP="00272C44">
            <w:pPr>
              <w:rPr>
                <w:kern w:val="0"/>
              </w:rPr>
            </w:pPr>
            <w:r w:rsidRPr="00905B14">
              <w:rPr>
                <w:kern w:val="0"/>
              </w:rPr>
              <w:t>400</w:t>
            </w:r>
          </w:p>
        </w:tc>
        <w:tc>
          <w:tcPr>
            <w:tcW w:w="2608" w:type="dxa"/>
            <w:tcBorders>
              <w:top w:val="single" w:sz="4" w:space="0" w:color="000000"/>
              <w:left w:val="single" w:sz="4" w:space="0" w:color="000000"/>
              <w:bottom w:val="single" w:sz="4" w:space="0" w:color="000000"/>
              <w:right w:val="single" w:sz="4" w:space="0" w:color="000000"/>
            </w:tcBorders>
            <w:vAlign w:val="center"/>
            <w:hideMark/>
          </w:tcPr>
          <w:p w14:paraId="23FF44A5" w14:textId="77777777" w:rsidR="00272C44" w:rsidRPr="00905B14" w:rsidRDefault="00272C44" w:rsidP="00272C44">
            <w:pPr>
              <w:rPr>
                <w:kern w:val="0"/>
              </w:rPr>
            </w:pPr>
            <w:r w:rsidRPr="00905B14">
              <w:rPr>
                <w:kern w:val="0"/>
              </w:rPr>
              <w:t>400</w:t>
            </w:r>
          </w:p>
        </w:tc>
        <w:tc>
          <w:tcPr>
            <w:tcW w:w="6634" w:type="dxa"/>
            <w:tcBorders>
              <w:top w:val="single" w:sz="4" w:space="0" w:color="000000"/>
              <w:left w:val="single" w:sz="4" w:space="0" w:color="000000"/>
              <w:bottom w:val="single" w:sz="4" w:space="0" w:color="000000"/>
              <w:right w:val="single" w:sz="4" w:space="0" w:color="000000"/>
            </w:tcBorders>
            <w:vAlign w:val="center"/>
            <w:hideMark/>
          </w:tcPr>
          <w:p w14:paraId="12F920BF" w14:textId="77777777" w:rsidR="00272C44" w:rsidRPr="00F841D7" w:rsidRDefault="00272C44" w:rsidP="00F875B0">
            <w:pPr>
              <w:pStyle w:val="CodeSample"/>
              <w:rPr>
                <w:rFonts w:ascii="Graphik" w:hAnsi="Graphik"/>
                <w:lang w:val="en-US"/>
              </w:rPr>
            </w:pPr>
            <w:r w:rsidRPr="00F841D7">
              <w:rPr>
                <w:rFonts w:ascii="Graphik" w:hAnsi="Graphik"/>
                <w:lang w:val="en-US"/>
              </w:rPr>
              <w:t>Bad request</w:t>
            </w:r>
          </w:p>
        </w:tc>
      </w:tr>
    </w:tbl>
    <w:p w14:paraId="4DCFBCAE" w14:textId="77777777" w:rsidR="00272C44" w:rsidRPr="00905B14" w:rsidRDefault="00272C44" w:rsidP="003828BA">
      <w:pPr>
        <w:pStyle w:val="Heading2"/>
        <w:sectPr w:rsidR="00272C44" w:rsidRPr="00905B14" w:rsidSect="00CD7F33">
          <w:pgSz w:w="15840" w:h="20160" w:code="5"/>
          <w:pgMar w:top="1440" w:right="1440" w:bottom="1440" w:left="1440" w:header="720" w:footer="619" w:gutter="0"/>
          <w:cols w:space="720"/>
          <w:docGrid w:linePitch="360"/>
        </w:sectPr>
      </w:pPr>
      <w:bookmarkStart w:id="88" w:name="OLE_LINK32"/>
    </w:p>
    <w:p w14:paraId="22AE268C" w14:textId="4ABB8ED4" w:rsidR="0045736D" w:rsidRPr="00905B14" w:rsidRDefault="0045736D" w:rsidP="003828BA">
      <w:pPr>
        <w:pStyle w:val="Heading2"/>
      </w:pPr>
      <w:bookmarkStart w:id="89" w:name="_Toc218867397"/>
      <w:r w:rsidRPr="00905B14">
        <w:t>POST- INSIGHT API</w:t>
      </w:r>
      <w:bookmarkEnd w:id="89"/>
    </w:p>
    <w:p w14:paraId="101A9DC7" w14:textId="678F30BF" w:rsidR="00272C44" w:rsidRPr="00905B14" w:rsidRDefault="0045736D" w:rsidP="00272C44">
      <w:r w:rsidRPr="00905B14">
        <w:t xml:space="preserve">The </w:t>
      </w:r>
      <w:r w:rsidR="005C66C6" w:rsidRPr="00905B14">
        <w:t xml:space="preserve">INSIGHT </w:t>
      </w:r>
      <w:r w:rsidRPr="00905B14">
        <w:t xml:space="preserve">API is part of the </w:t>
      </w:r>
      <w:r w:rsidR="00D23914">
        <w:t>IAI</w:t>
      </w:r>
      <w:r w:rsidRPr="00905B14">
        <w:t xml:space="preserve">-SmartKPI-Middleware </w:t>
      </w:r>
      <w:r w:rsidRPr="00905B14">
        <w:rPr>
          <w:rFonts w:ascii="Calibri" w:hAnsi="Calibri" w:cs="Calibri"/>
        </w:rPr>
        <w:t>Microservice</w:t>
      </w:r>
      <w:r w:rsidRPr="00905B14">
        <w:t xml:space="preserve"> that is invoked by the UI and consumed by the UI.</w:t>
      </w:r>
      <w:r w:rsidR="0027533B" w:rsidRPr="00905B14">
        <w:t xml:space="preserve"> Insight API is a POST call to the Smart KPI </w:t>
      </w:r>
      <w:r w:rsidR="00D23914">
        <w:t>IAI</w:t>
      </w:r>
      <w:r w:rsidR="0027533B" w:rsidRPr="00905B14">
        <w:t xml:space="preserve"> DEV server hosted at the backend to get the details of actual, forecast, historical, target, RAGStatus</w:t>
      </w:r>
      <w:r w:rsidR="00AA516E" w:rsidRPr="00905B14">
        <w:t>,</w:t>
      </w:r>
      <w:r w:rsidR="0027533B" w:rsidRPr="00905B14">
        <w:t xml:space="preserve"> and CompareActual calculations for</w:t>
      </w:r>
      <w:r w:rsidR="00AA516E" w:rsidRPr="00905B14">
        <w:t xml:space="preserve"> a</w:t>
      </w:r>
      <w:r w:rsidR="0027533B" w:rsidRPr="00905B14">
        <w:t xml:space="preserve"> KPI.</w:t>
      </w:r>
      <w:r w:rsidR="00272C44" w:rsidRPr="00905B14">
        <w:t xml:space="preserve"> To fetch the response from the response from the Insight API, the authorization token must exist.</w:t>
      </w:r>
    </w:p>
    <w:p w14:paraId="05A64609" w14:textId="41E725D0" w:rsidR="0045736D" w:rsidRPr="00905B14" w:rsidRDefault="00272C44" w:rsidP="00272C44">
      <w:pPr>
        <w:pStyle w:val="Heading3"/>
      </w:pPr>
      <w:r w:rsidRPr="00905B14">
        <w:t>Specification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1"/>
        <w:gridCol w:w="10709"/>
      </w:tblGrid>
      <w:tr w:rsidR="00272C44" w:rsidRPr="00905B14" w14:paraId="0CD05D3F" w14:textId="77777777">
        <w:trPr>
          <w:trHeight w:val="22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EDBD4B7" w14:textId="77777777" w:rsidR="00272C44" w:rsidRPr="00905B14" w:rsidRDefault="00272C44" w:rsidP="00272C44">
            <w:pPr>
              <w:spacing w:after="0"/>
            </w:pPr>
            <w:r w:rsidRPr="00905B14">
              <w:t>PROTOCOL</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527C7CE6" w14:textId="6343B9A6" w:rsidR="00272C44" w:rsidRPr="00905B14" w:rsidRDefault="00272C44" w:rsidP="00534E28">
            <w:pPr>
              <w:pStyle w:val="CodeSample"/>
              <w:rPr>
                <w:lang w:val="en-US"/>
              </w:rPr>
            </w:pPr>
            <w:r w:rsidRPr="00905B14">
              <w:rPr>
                <w:lang w:val="en-US"/>
              </w:rPr>
              <w:t>HTTPS</w:t>
            </w:r>
          </w:p>
        </w:tc>
      </w:tr>
      <w:tr w:rsidR="00272C44" w:rsidRPr="00905B14" w14:paraId="0EDC562C" w14:textId="77777777">
        <w:trPr>
          <w:trHeight w:val="112"/>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095FDA0" w14:textId="77777777" w:rsidR="00272C44" w:rsidRPr="00905B14" w:rsidRDefault="00272C44" w:rsidP="00272C44">
            <w:pPr>
              <w:spacing w:after="0"/>
            </w:pPr>
            <w:r w:rsidRPr="00905B14">
              <w:t>REQUEST URL</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052F9E66" w14:textId="77777777" w:rsidR="00272C44" w:rsidRPr="00905B14" w:rsidRDefault="00272C44" w:rsidP="00534E28">
            <w:pPr>
              <w:pStyle w:val="CodeSample"/>
              <w:rPr>
                <w:lang w:val="en-US"/>
              </w:rPr>
            </w:pPr>
            <w:r w:rsidRPr="00905B14">
              <w:rPr>
                <w:lang w:val="en-US"/>
              </w:rPr>
              <w:t>https://apim-aot-azure-dev.azure-api.net/api/smartkpi/assets/{assetid}/kpis/{kpiname}/insightkpi</w:t>
            </w:r>
          </w:p>
        </w:tc>
      </w:tr>
      <w:tr w:rsidR="00272C44" w:rsidRPr="00905B14" w14:paraId="435DB6CD" w14:textId="77777777">
        <w:trPr>
          <w:trHeight w:val="60"/>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5E2826B" w14:textId="77777777" w:rsidR="00272C44" w:rsidRPr="00905B14" w:rsidRDefault="00272C44" w:rsidP="00272C44">
            <w:pPr>
              <w:spacing w:after="0"/>
            </w:pPr>
            <w:r w:rsidRPr="00905B14">
              <w:t>METHOD</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DB211B2" w14:textId="3835F091" w:rsidR="00272C44" w:rsidRPr="00905B14" w:rsidRDefault="00272C44" w:rsidP="00534E28">
            <w:pPr>
              <w:pStyle w:val="CodeSample"/>
              <w:rPr>
                <w:lang w:val="en-US"/>
              </w:rPr>
            </w:pPr>
            <w:r w:rsidRPr="00905B14">
              <w:rPr>
                <w:lang w:val="en-US"/>
              </w:rPr>
              <w:t>POST</w:t>
            </w:r>
          </w:p>
        </w:tc>
      </w:tr>
      <w:tr w:rsidR="00272C44" w:rsidRPr="00905B14" w14:paraId="6BAF4E1D" w14:textId="77777777">
        <w:trPr>
          <w:trHeight w:val="24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D3AA7D7" w14:textId="77777777" w:rsidR="00272C44" w:rsidRPr="00905B14" w:rsidRDefault="00272C44" w:rsidP="00272C44">
            <w:pPr>
              <w:spacing w:after="0"/>
            </w:pPr>
            <w:r w:rsidRPr="00905B14">
              <w:t>CONTENT TYPE</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E45ED59" w14:textId="77777777" w:rsidR="00272C44" w:rsidRPr="00905B14" w:rsidRDefault="00272C44" w:rsidP="00534E28">
            <w:pPr>
              <w:pStyle w:val="CodeSample"/>
              <w:rPr>
                <w:lang w:val="en-US"/>
              </w:rPr>
            </w:pPr>
            <w:r w:rsidRPr="00905B14">
              <w:rPr>
                <w:lang w:val="en-US"/>
              </w:rPr>
              <w:t>application / json</w:t>
            </w:r>
          </w:p>
        </w:tc>
      </w:tr>
      <w:tr w:rsidR="00272C44" w:rsidRPr="00905B14" w14:paraId="42F056F1" w14:textId="77777777">
        <w:trPr>
          <w:trHeight w:val="24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F54A61F" w14:textId="77777777" w:rsidR="00272C44" w:rsidRPr="00905B14" w:rsidRDefault="00272C44" w:rsidP="00272C44">
            <w:pPr>
              <w:spacing w:after="0"/>
            </w:pPr>
            <w:r w:rsidRPr="00905B14">
              <w:t>JSON Request</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2D75C935" w14:textId="77777777" w:rsidR="00272C44" w:rsidRPr="00905B14" w:rsidRDefault="00272C44" w:rsidP="00534E28">
            <w:pPr>
              <w:pStyle w:val="CodeSample"/>
              <w:rPr>
                <w:lang w:val="en-US"/>
              </w:rPr>
            </w:pPr>
            <w:r w:rsidRPr="00905B14">
              <w:rPr>
                <w:lang w:val="en-US"/>
              </w:rPr>
              <w:t>{</w:t>
            </w:r>
          </w:p>
          <w:p w14:paraId="1AB4B6D8" w14:textId="77777777" w:rsidR="00272C44" w:rsidRPr="00905B14" w:rsidRDefault="00272C44" w:rsidP="00534E28">
            <w:pPr>
              <w:pStyle w:val="CodeSample"/>
              <w:rPr>
                <w:lang w:val="en-US"/>
              </w:rPr>
            </w:pPr>
            <w:r w:rsidRPr="00905B14">
              <w:rPr>
                <w:lang w:val="en-US"/>
              </w:rPr>
              <w:t>"startdate":"2022-07-13T06:30:00Z",</w:t>
            </w:r>
          </w:p>
          <w:p w14:paraId="21D745FA" w14:textId="77777777" w:rsidR="00272C44" w:rsidRPr="00905B14" w:rsidRDefault="00272C44" w:rsidP="00534E28">
            <w:pPr>
              <w:pStyle w:val="CodeSample"/>
              <w:rPr>
                <w:lang w:val="en-US"/>
              </w:rPr>
            </w:pPr>
            <w:r w:rsidRPr="00905B14">
              <w:rPr>
                <w:lang w:val="en-US"/>
              </w:rPr>
              <w:t>"enddate":"2022-07-13T08:30:59Z",</w:t>
            </w:r>
          </w:p>
          <w:p w14:paraId="5AA44290" w14:textId="77777777" w:rsidR="00272C44" w:rsidRPr="00905B14" w:rsidRDefault="00272C44" w:rsidP="00534E28">
            <w:pPr>
              <w:pStyle w:val="CodeSample"/>
              <w:rPr>
                <w:lang w:val="en-US"/>
              </w:rPr>
            </w:pPr>
            <w:r w:rsidRPr="00905B14">
              <w:rPr>
                <w:lang w:val="en-US"/>
              </w:rPr>
              <w:t>"calendarOption":"custom"</w:t>
            </w:r>
          </w:p>
          <w:p w14:paraId="6A9A77BC" w14:textId="77777777" w:rsidR="00272C44" w:rsidRPr="00905B14" w:rsidRDefault="00272C44" w:rsidP="00534E28">
            <w:pPr>
              <w:pStyle w:val="CodeSample"/>
              <w:rPr>
                <w:lang w:val="en-US"/>
              </w:rPr>
            </w:pPr>
            <w:r w:rsidRPr="00905B14">
              <w:rPr>
                <w:lang w:val="en-US"/>
              </w:rPr>
              <w:t>}</w:t>
            </w:r>
          </w:p>
        </w:tc>
      </w:tr>
      <w:tr w:rsidR="00272C44" w:rsidRPr="00905B14" w14:paraId="6B5A0449" w14:textId="77777777">
        <w:trPr>
          <w:trHeight w:val="24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194427C1" w14:textId="77777777" w:rsidR="00272C44" w:rsidRPr="00905B14" w:rsidRDefault="00272C44" w:rsidP="00272C44">
            <w:pPr>
              <w:spacing w:after="0"/>
            </w:pPr>
            <w:r w:rsidRPr="00905B14">
              <w:t>JSON Response</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66B5E689" w14:textId="77777777" w:rsidR="00272C44" w:rsidRPr="00905B14" w:rsidRDefault="00272C44" w:rsidP="00534E28">
            <w:pPr>
              <w:pStyle w:val="CodeSample"/>
              <w:rPr>
                <w:lang w:val="en-US"/>
              </w:rPr>
            </w:pPr>
            <w:hyperlink r:id="rId70" w:history="1">
              <w:r w:rsidRPr="00905B14">
                <w:rPr>
                  <w:rStyle w:val="Hyperlink"/>
                  <w:lang w:val="en-US"/>
                </w:rPr>
                <w:t>Link</w:t>
              </w:r>
            </w:hyperlink>
          </w:p>
        </w:tc>
      </w:tr>
    </w:tbl>
    <w:p w14:paraId="0249233B" w14:textId="7A0ACD44" w:rsidR="00272C44" w:rsidRPr="00905B14" w:rsidRDefault="00272C44" w:rsidP="00272C44">
      <w:pPr>
        <w:pStyle w:val="Heading3"/>
      </w:pPr>
      <w:r w:rsidRPr="00905B14">
        <w:t>Input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6924"/>
        <w:gridCol w:w="1291"/>
        <w:gridCol w:w="1463"/>
        <w:gridCol w:w="1070"/>
      </w:tblGrid>
      <w:tr w:rsidR="00272C44" w:rsidRPr="00905B14" w14:paraId="2908BCB2" w14:textId="77777777">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E70E21" w14:textId="77777777" w:rsidR="00272C44" w:rsidRPr="00905B14" w:rsidRDefault="00272C44" w:rsidP="00272C44">
            <w:r w:rsidRPr="00905B14">
              <w:rPr>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15F276" w14:textId="77777777" w:rsidR="00272C44" w:rsidRPr="00905B14" w:rsidRDefault="00272C44" w:rsidP="00272C44">
            <w:r w:rsidRPr="00905B14">
              <w:rPr>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0376FA" w14:textId="77777777" w:rsidR="00272C44" w:rsidRPr="00905B14" w:rsidRDefault="00272C44" w:rsidP="00272C44">
            <w:r w:rsidRPr="00905B14">
              <w:rPr>
                <w:b/>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F8340F" w14:textId="77777777" w:rsidR="00272C44" w:rsidRPr="00905B14" w:rsidRDefault="00272C44" w:rsidP="00272C44">
            <w:r w:rsidRPr="00905B14">
              <w:rPr>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F1D1C2" w14:textId="77777777" w:rsidR="00272C44" w:rsidRPr="00905B14" w:rsidRDefault="00272C44" w:rsidP="00272C44">
            <w:r w:rsidRPr="00905B14">
              <w:rPr>
                <w:b/>
              </w:rPr>
              <w:t>Type</w:t>
            </w:r>
          </w:p>
        </w:tc>
      </w:tr>
      <w:tr w:rsidR="00272C44" w:rsidRPr="00905B14" w14:paraId="28605628" w14:textId="77777777">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4F3BBB80" w14:textId="77777777" w:rsidR="00272C44" w:rsidRPr="00905B14" w:rsidRDefault="00272C44" w:rsidP="00272C44">
            <w:r w:rsidRPr="00905B14">
              <w:t>authorization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4194F83D" w14:textId="77777777" w:rsidR="00272C44" w:rsidRPr="00905B14" w:rsidRDefault="00272C44" w:rsidP="00F875B0">
            <w:pPr>
              <w:pStyle w:val="CodeSample"/>
              <w:rPr>
                <w:lang w:val="en-US"/>
              </w:rPr>
            </w:pPr>
            <w:r w:rsidRPr="00905B14">
              <w:rPr>
                <w:lang w:val="en-US"/>
              </w:rPr>
              <w:t>Token acquired from Azure AD based on the user credentials for further API calls. E.g., msal.accesstoken : { token: "&lt;token value&gt;"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0B0414BB" w14:textId="77777777" w:rsidR="00272C44" w:rsidRPr="00905B14" w:rsidRDefault="00272C44" w:rsidP="00272C44">
            <w:r w:rsidRPr="00905B14">
              <w:t>M-Public</w:t>
            </w:r>
          </w:p>
        </w:tc>
        <w:tc>
          <w:tcPr>
            <w:tcW w:w="1422" w:type="dxa"/>
            <w:tcBorders>
              <w:top w:val="single" w:sz="4" w:space="0" w:color="auto"/>
              <w:left w:val="single" w:sz="4" w:space="0" w:color="auto"/>
              <w:bottom w:val="single" w:sz="4" w:space="0" w:color="auto"/>
              <w:right w:val="single" w:sz="4" w:space="0" w:color="auto"/>
            </w:tcBorders>
            <w:vAlign w:val="center"/>
            <w:hideMark/>
          </w:tcPr>
          <w:p w14:paraId="369BF1DF" w14:textId="77777777" w:rsidR="00272C44" w:rsidRPr="00905B14" w:rsidRDefault="00272C44" w:rsidP="00272C44">
            <w:r w:rsidRPr="00905B14">
              <w:t>-</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79ACABC" w14:textId="77777777" w:rsidR="00272C44" w:rsidRPr="00905B14" w:rsidRDefault="00272C44" w:rsidP="00272C44">
            <w:r w:rsidRPr="00905B14">
              <w:t>String</w:t>
            </w:r>
          </w:p>
        </w:tc>
      </w:tr>
    </w:tbl>
    <w:p w14:paraId="23C66D10" w14:textId="706B3D69" w:rsidR="00272C44" w:rsidRPr="00905B14" w:rsidRDefault="00272C44" w:rsidP="00272C44">
      <w:pPr>
        <w:pStyle w:val="Heading3"/>
      </w:pPr>
      <w:r w:rsidRPr="00905B14">
        <w:t>Input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2"/>
        <w:gridCol w:w="6924"/>
        <w:gridCol w:w="1291"/>
        <w:gridCol w:w="1463"/>
        <w:gridCol w:w="1070"/>
      </w:tblGrid>
      <w:tr w:rsidR="00272C44" w:rsidRPr="00905B14" w14:paraId="06F7AF9A" w14:textId="77777777">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BD0B37" w14:textId="77777777" w:rsidR="00272C44" w:rsidRPr="00905B14" w:rsidRDefault="00272C44" w:rsidP="00272C44">
            <w:r w:rsidRPr="00905B14">
              <w:rPr>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2641C5D" w14:textId="77777777" w:rsidR="00272C44" w:rsidRPr="00905B14" w:rsidRDefault="00272C44" w:rsidP="00272C44">
            <w:r w:rsidRPr="00905B14">
              <w:rPr>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A0FE64" w14:textId="77777777" w:rsidR="00272C44" w:rsidRPr="00905B14" w:rsidRDefault="00272C44" w:rsidP="00272C44">
            <w:r w:rsidRPr="00905B14">
              <w:rPr>
                <w:b/>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4C1DAA" w14:textId="77777777" w:rsidR="00272C44" w:rsidRPr="00905B14" w:rsidRDefault="00272C44" w:rsidP="00272C44">
            <w:r w:rsidRPr="00905B14">
              <w:rPr>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1AECB5" w14:textId="77777777" w:rsidR="00272C44" w:rsidRPr="00905B14" w:rsidRDefault="00272C44" w:rsidP="00272C44">
            <w:r w:rsidRPr="00905B14">
              <w:rPr>
                <w:b/>
              </w:rPr>
              <w:t>Type</w:t>
            </w:r>
          </w:p>
        </w:tc>
      </w:tr>
      <w:tr w:rsidR="00272C44" w:rsidRPr="00905B14" w14:paraId="1F0B37BC" w14:textId="77777777">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6718643C" w14:textId="77777777" w:rsidR="00272C44" w:rsidRPr="00905B14" w:rsidRDefault="00272C44" w:rsidP="00272C44">
            <w:r w:rsidRPr="00905B14">
              <w:t>startdate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2DCA41F7" w14:textId="77777777" w:rsidR="00272C44" w:rsidRPr="00905B14" w:rsidRDefault="00272C44" w:rsidP="00272C44">
            <w:r w:rsidRPr="00905B14">
              <w:t xml:space="preserve">Start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3517759" w14:textId="77777777" w:rsidR="00272C44" w:rsidRPr="00905B14" w:rsidRDefault="00272C44" w:rsidP="00272C44">
            <w:r w:rsidRPr="00905B14">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75C6A46" w14:textId="77777777" w:rsidR="00272C44" w:rsidRPr="00905B14" w:rsidRDefault="00272C44" w:rsidP="00272C44">
            <w:r w:rsidRPr="00905B14">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F65CA36" w14:textId="77777777" w:rsidR="00272C44" w:rsidRPr="00905B14" w:rsidRDefault="00272C44" w:rsidP="00272C44">
            <w:r w:rsidRPr="00905B14">
              <w:t>String</w:t>
            </w:r>
          </w:p>
        </w:tc>
      </w:tr>
      <w:tr w:rsidR="00272C44" w:rsidRPr="00905B14" w14:paraId="1B888586" w14:textId="77777777">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0C65F108" w14:textId="77777777" w:rsidR="00272C44" w:rsidRPr="00905B14" w:rsidRDefault="00272C44" w:rsidP="00272C44">
            <w:r w:rsidRPr="00905B14">
              <w:t>enddate</w:t>
            </w:r>
          </w:p>
        </w:tc>
        <w:tc>
          <w:tcPr>
            <w:tcW w:w="6732" w:type="dxa"/>
            <w:tcBorders>
              <w:top w:val="single" w:sz="4" w:space="0" w:color="auto"/>
              <w:left w:val="single" w:sz="4" w:space="0" w:color="auto"/>
              <w:bottom w:val="single" w:sz="4" w:space="0" w:color="auto"/>
              <w:right w:val="single" w:sz="4" w:space="0" w:color="auto"/>
            </w:tcBorders>
            <w:vAlign w:val="center"/>
            <w:hideMark/>
          </w:tcPr>
          <w:p w14:paraId="3DDC6931" w14:textId="77777777" w:rsidR="00272C44" w:rsidRPr="00905B14" w:rsidRDefault="00272C44" w:rsidP="00272C44">
            <w:r w:rsidRPr="00905B14">
              <w:t xml:space="preserve">End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BBC59DD" w14:textId="77777777" w:rsidR="00272C44" w:rsidRPr="00905B14" w:rsidRDefault="00272C44" w:rsidP="00272C44">
            <w:r w:rsidRPr="00905B14">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3D03DB1" w14:textId="77777777" w:rsidR="00272C44" w:rsidRPr="00905B14" w:rsidRDefault="00272C44" w:rsidP="00272C44">
            <w:r w:rsidRPr="00905B14">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36DB70F0" w14:textId="77777777" w:rsidR="00272C44" w:rsidRPr="00905B14" w:rsidRDefault="00272C44" w:rsidP="00272C44">
            <w:r w:rsidRPr="00905B14">
              <w:t>String</w:t>
            </w:r>
          </w:p>
        </w:tc>
      </w:tr>
      <w:tr w:rsidR="00272C44" w:rsidRPr="00905B14" w14:paraId="3A803B11" w14:textId="77777777">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F773374" w14:textId="77777777" w:rsidR="00272C44" w:rsidRPr="00905B14" w:rsidRDefault="00272C44" w:rsidP="00272C44">
            <w:r w:rsidRPr="00905B14">
              <w:t>calendarOption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7AFDD7CE" w14:textId="77777777" w:rsidR="00272C44" w:rsidRPr="00905B14" w:rsidRDefault="00272C44" w:rsidP="00272C44">
            <w:r w:rsidRPr="00905B14">
              <w:t>Available calendar Options (custom)</w:t>
            </w:r>
          </w:p>
        </w:tc>
        <w:tc>
          <w:tcPr>
            <w:tcW w:w="1255" w:type="dxa"/>
            <w:tcBorders>
              <w:top w:val="single" w:sz="4" w:space="0" w:color="auto"/>
              <w:left w:val="single" w:sz="4" w:space="0" w:color="auto"/>
              <w:bottom w:val="single" w:sz="4" w:space="0" w:color="auto"/>
              <w:right w:val="single" w:sz="4" w:space="0" w:color="auto"/>
            </w:tcBorders>
            <w:vAlign w:val="center"/>
            <w:hideMark/>
          </w:tcPr>
          <w:p w14:paraId="774D04E6" w14:textId="77777777" w:rsidR="00272C44" w:rsidRPr="00905B14" w:rsidRDefault="00272C44" w:rsidP="00272C44">
            <w:r w:rsidRPr="00905B14">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60C1F08D" w14:textId="77777777" w:rsidR="00272C44" w:rsidRPr="00905B14" w:rsidRDefault="00272C44" w:rsidP="00272C44">
            <w:r w:rsidRPr="00905B14">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0B363AF3" w14:textId="77777777" w:rsidR="00272C44" w:rsidRPr="00905B14" w:rsidRDefault="00272C44" w:rsidP="00272C44">
            <w:r w:rsidRPr="00905B14">
              <w:t>String</w:t>
            </w:r>
          </w:p>
        </w:tc>
      </w:tr>
    </w:tbl>
    <w:p w14:paraId="27F9CF4C" w14:textId="1A5B2D89" w:rsidR="00272C44" w:rsidRPr="00905B14" w:rsidRDefault="00272C44" w:rsidP="00272C44">
      <w:pPr>
        <w:pStyle w:val="Heading3"/>
      </w:pPr>
      <w:r w:rsidRPr="00905B14">
        <w:t>Output Header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89"/>
        <w:gridCol w:w="8110"/>
        <w:gridCol w:w="1453"/>
        <w:gridCol w:w="1098"/>
      </w:tblGrid>
      <w:tr w:rsidR="00272C44" w:rsidRPr="00905B14" w14:paraId="0DA759A2" w14:textId="77777777">
        <w:trPr>
          <w:trHeight w:val="574"/>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9B8263D" w14:textId="77777777" w:rsidR="00272C44" w:rsidRPr="00905B14" w:rsidRDefault="00272C44" w:rsidP="00272C44">
            <w:pPr>
              <w:rPr>
                <w:b/>
              </w:rPr>
            </w:pPr>
            <w:r w:rsidRPr="00905B14">
              <w:rPr>
                <w:b/>
              </w:rPr>
              <w:t>Parameter</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89FCCC0" w14:textId="77777777" w:rsidR="00272C44" w:rsidRPr="00905B14" w:rsidRDefault="00272C44" w:rsidP="00272C44">
            <w:pPr>
              <w:rPr>
                <w:b/>
              </w:rPr>
            </w:pPr>
            <w:r w:rsidRPr="00905B14">
              <w:rPr>
                <w:b/>
              </w:rPr>
              <w:t>Description</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7EAC60" w14:textId="77777777" w:rsidR="00272C44" w:rsidRPr="00905B14" w:rsidRDefault="00272C44" w:rsidP="00272C44">
            <w:pPr>
              <w:rPr>
                <w:b/>
              </w:rPr>
            </w:pPr>
            <w:r w:rsidRPr="00905B14">
              <w:rPr>
                <w:b/>
              </w:rPr>
              <w:t>M/O</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A7DBC8" w14:textId="77777777" w:rsidR="00272C44" w:rsidRPr="00905B14" w:rsidRDefault="00272C44" w:rsidP="00272C44">
            <w:pPr>
              <w:rPr>
                <w:b/>
              </w:rPr>
            </w:pPr>
            <w:r w:rsidRPr="00905B14">
              <w:rPr>
                <w:b/>
              </w:rPr>
              <w:t>Type</w:t>
            </w:r>
          </w:p>
        </w:tc>
      </w:tr>
      <w:tr w:rsidR="00272C44" w:rsidRPr="00905B14" w14:paraId="3E4B0A67"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264463" w14:textId="77777777" w:rsidR="00272C44" w:rsidRPr="00905B14" w:rsidRDefault="00272C44" w:rsidP="00272C44">
            <w:pPr>
              <w:rPr>
                <w:b/>
              </w:rPr>
            </w:pPr>
            <w:r w:rsidRPr="00905B14">
              <w:t>Content-Type</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1A6E12" w14:textId="77777777" w:rsidR="00272C44" w:rsidRPr="00905B14" w:rsidRDefault="00272C44" w:rsidP="00272C44">
            <w:pPr>
              <w:rPr>
                <w:b/>
              </w:rPr>
            </w:pPr>
            <w:r w:rsidRPr="00905B14">
              <w:t>Type of the content. It could be application/json, text/html, application/xml, etc. It lets the receiving entity know how to interpret the data.</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FD75CA" w14:textId="77777777" w:rsidR="00272C44" w:rsidRPr="00905B14" w:rsidRDefault="00272C44" w:rsidP="00272C44">
            <w:pPr>
              <w:rPr>
                <w:b/>
              </w:rPr>
            </w:pPr>
            <w:r w:rsidRPr="00905B14">
              <w:t>M-Public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9CAAA3" w14:textId="77777777" w:rsidR="00272C44" w:rsidRPr="00905B14" w:rsidRDefault="00272C44" w:rsidP="00272C44">
            <w:pPr>
              <w:rPr>
                <w:b/>
              </w:rPr>
            </w:pPr>
            <w:r w:rsidRPr="00905B14">
              <w:t>255</w:t>
            </w:r>
          </w:p>
        </w:tc>
      </w:tr>
      <w:tr w:rsidR="00272C44" w:rsidRPr="00905B14" w14:paraId="18CAA12D"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DAED6E" w14:textId="77777777" w:rsidR="00272C44" w:rsidRPr="00905B14" w:rsidRDefault="00272C44" w:rsidP="00272C44">
            <w:r w:rsidRPr="00905B14">
              <w:t>Content-Length</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9EFC87" w14:textId="21F0E305" w:rsidR="00272C44" w:rsidRPr="00905B14" w:rsidRDefault="00272C44" w:rsidP="00F875B0">
            <w:r w:rsidRPr="00905B14">
              <w:t>Length of the content. This is an HTTP header that indicates the size of the body data in bytes.</w:t>
            </w:r>
            <w:r w:rsidR="00F875B0" w:rsidRPr="00905B14">
              <w:t xml:space="preserve"> </w:t>
            </w:r>
            <w:r w:rsidRPr="00905B14">
              <w:t>It is used to let the receiving entity know how much data to expect.</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4A79EC"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341305" w14:textId="77777777" w:rsidR="00272C44" w:rsidRPr="00905B14" w:rsidRDefault="00272C44" w:rsidP="00272C44">
            <w:r w:rsidRPr="00905B14">
              <w:t>255</w:t>
            </w:r>
          </w:p>
        </w:tc>
      </w:tr>
      <w:tr w:rsidR="00272C44" w:rsidRPr="00905B14" w14:paraId="657EB573"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9606A7" w14:textId="77777777" w:rsidR="00272C44" w:rsidRPr="00905B14" w:rsidRDefault="00272C44" w:rsidP="00272C44">
            <w:r w:rsidRPr="00905B14">
              <w:t xml:space="preserve">date </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89FD34" w14:textId="77777777" w:rsidR="00272C44" w:rsidRPr="00905B14" w:rsidRDefault="00272C44" w:rsidP="00272C44">
            <w:r w:rsidRPr="00905B14">
              <w:t xml:space="preserve">Date of operation execution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C360C5"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645E34" w14:textId="77777777" w:rsidR="00272C44" w:rsidRPr="00905B14" w:rsidRDefault="00272C44" w:rsidP="00272C44">
            <w:r w:rsidRPr="00905B14">
              <w:t>255</w:t>
            </w:r>
          </w:p>
        </w:tc>
      </w:tr>
      <w:tr w:rsidR="00272C44" w:rsidRPr="00905B14" w14:paraId="6546BEB2"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03DE55" w14:textId="77777777" w:rsidR="00272C44" w:rsidRPr="00905B14" w:rsidRDefault="00272C44" w:rsidP="00272C44">
            <w:r w:rsidRPr="00905B14">
              <w:t>ocp-apim-apiid</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754FC0" w14:textId="77777777" w:rsidR="00272C44" w:rsidRPr="00905B14" w:rsidRDefault="00272C44" w:rsidP="00272C44">
            <w:r w:rsidRPr="00905B14">
              <w:t>This field holds the unique identifier of the API in Azure API Management (APIM). This identifier is used within the APIM instance to distinguish between different APIs.</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814FAB"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DA2192" w14:textId="77777777" w:rsidR="00272C44" w:rsidRPr="00905B14" w:rsidRDefault="00272C44" w:rsidP="00272C44">
            <w:r w:rsidRPr="00905B14">
              <w:t>255</w:t>
            </w:r>
          </w:p>
        </w:tc>
      </w:tr>
      <w:tr w:rsidR="00272C44" w:rsidRPr="00905B14" w14:paraId="672534CA"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0E98A4" w14:textId="77777777" w:rsidR="00272C44" w:rsidRPr="00905B14" w:rsidRDefault="00272C44" w:rsidP="00272C44">
            <w:r w:rsidRPr="00905B14">
              <w:t>ocp-apim-operationid</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02AD95" w14:textId="77777777" w:rsidR="00272C44" w:rsidRPr="00905B14" w:rsidRDefault="00272C44" w:rsidP="00272C44">
            <w:r w:rsidRPr="00905B14">
              <w:t>This field contains the unique identifier for a particular operation within an API in APIM. This helps in tracing the specific operation or method that was invoked.</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CA1D72"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D882F8" w14:textId="77777777" w:rsidR="00272C44" w:rsidRPr="00905B14" w:rsidRDefault="00272C44" w:rsidP="00272C44">
            <w:r w:rsidRPr="00905B14">
              <w:t>255</w:t>
            </w:r>
          </w:p>
        </w:tc>
      </w:tr>
      <w:tr w:rsidR="00272C44" w:rsidRPr="00905B14" w14:paraId="7B07ECAD"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671B47" w14:textId="77777777" w:rsidR="00272C44" w:rsidRPr="00905B14" w:rsidRDefault="00272C44" w:rsidP="00272C44">
            <w:r w:rsidRPr="00905B14">
              <w:t>ocp-apim-productid</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8E29DE" w14:textId="77777777" w:rsidR="00272C44" w:rsidRPr="00905B14" w:rsidRDefault="00272C44" w:rsidP="00272C44">
            <w:r w:rsidRPr="00905B14">
              <w:t xml:space="preserve">This field contains the unique identifier of the product with which the API is associated. In APIM, APIs can be grouped into products, and this field helps identify which product the API belongs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E8F088"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064CD" w14:textId="77777777" w:rsidR="00272C44" w:rsidRPr="00905B14" w:rsidRDefault="00272C44" w:rsidP="00272C44">
            <w:r w:rsidRPr="00905B14">
              <w:t>255</w:t>
            </w:r>
          </w:p>
        </w:tc>
      </w:tr>
      <w:tr w:rsidR="00272C44" w:rsidRPr="00905B14" w14:paraId="66B5DE35"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0FB1BD" w14:textId="77777777" w:rsidR="00272C44" w:rsidRPr="00905B14" w:rsidRDefault="00272C44" w:rsidP="00272C44">
            <w:r w:rsidRPr="00905B14">
              <w:t>ocp-apim-subscriptionid</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229A78" w14:textId="77777777" w:rsidR="00272C44" w:rsidRPr="00905B14" w:rsidRDefault="00272C44" w:rsidP="00272C44">
            <w:r w:rsidRPr="00905B14">
              <w:t>This field contains the unique identifier of the subscription associated with the APIM instance. In APIM, a subscription relates to the agreement to use an API and provides the primary means for authorization.</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8CBC59"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25223" w14:textId="77777777" w:rsidR="00272C44" w:rsidRPr="00905B14" w:rsidRDefault="00272C44" w:rsidP="00272C44">
            <w:r w:rsidRPr="00905B14">
              <w:t>255</w:t>
            </w:r>
          </w:p>
        </w:tc>
      </w:tr>
      <w:tr w:rsidR="00272C44" w:rsidRPr="00905B14" w14:paraId="2977D1E5" w14:textId="77777777">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1A7AC2" w14:textId="77777777" w:rsidR="00272C44" w:rsidRPr="00905B14" w:rsidRDefault="00272C44" w:rsidP="00272C44">
            <w:r w:rsidRPr="00905B14">
              <w:t>ocp-apim-trace-location</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E446B6" w14:textId="77777777" w:rsidR="00272C44" w:rsidRPr="00905B14" w:rsidRDefault="00272C44" w:rsidP="00272C44">
            <w:r w:rsidRPr="00905B14">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796C9E" w14:textId="77777777" w:rsidR="00272C44" w:rsidRPr="00905B14" w:rsidRDefault="00272C44" w:rsidP="00272C44">
            <w:r w:rsidRPr="00905B14">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489B3B" w14:textId="77777777" w:rsidR="00272C44" w:rsidRPr="00905B14" w:rsidRDefault="00272C44" w:rsidP="00272C44">
            <w:r w:rsidRPr="00905B14">
              <w:t>255</w:t>
            </w:r>
          </w:p>
        </w:tc>
      </w:tr>
    </w:tbl>
    <w:p w14:paraId="6C8E3502" w14:textId="77777777" w:rsidR="00272C44" w:rsidRPr="00905B14" w:rsidRDefault="00272C44" w:rsidP="00272C44">
      <w:pPr>
        <w:pStyle w:val="Heading3"/>
        <w:sectPr w:rsidR="00272C44" w:rsidRPr="00905B14" w:rsidSect="00CD7F33">
          <w:pgSz w:w="15840" w:h="20160" w:code="5"/>
          <w:pgMar w:top="1440" w:right="1440" w:bottom="1440" w:left="1440" w:header="720" w:footer="619" w:gutter="0"/>
          <w:cols w:space="720"/>
          <w:docGrid w:linePitch="360"/>
        </w:sectPr>
      </w:pPr>
    </w:p>
    <w:p w14:paraId="7E155460" w14:textId="46CE2677" w:rsidR="00272C44" w:rsidRPr="00905B14" w:rsidRDefault="00272C44" w:rsidP="00272C44">
      <w:pPr>
        <w:pStyle w:val="Heading3"/>
      </w:pPr>
      <w:r w:rsidRPr="00905B14">
        <w:t>Output Body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9"/>
        <w:gridCol w:w="8152"/>
        <w:gridCol w:w="1455"/>
        <w:gridCol w:w="1164"/>
      </w:tblGrid>
      <w:tr w:rsidR="00272C44" w:rsidRPr="00905B14" w14:paraId="4FC9C0C1" w14:textId="77777777">
        <w:trPr>
          <w:trHeight w:val="342"/>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486DD6E" w14:textId="77777777" w:rsidR="00272C44" w:rsidRPr="00905B14" w:rsidRDefault="00272C44" w:rsidP="00272C44">
            <w:pPr>
              <w:rPr>
                <w:b/>
              </w:rPr>
            </w:pPr>
            <w:r w:rsidRPr="00905B14">
              <w:rPr>
                <w:b/>
              </w:rPr>
              <w:t>Parameter</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E98267" w14:textId="77777777" w:rsidR="00272C44" w:rsidRPr="00905B14" w:rsidRDefault="00272C44" w:rsidP="00272C44">
            <w:pPr>
              <w:rPr>
                <w:b/>
              </w:rPr>
            </w:pPr>
            <w:r w:rsidRPr="00905B14">
              <w:rPr>
                <w:b/>
              </w:rPr>
              <w:t>Description</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D3C8129" w14:textId="77777777" w:rsidR="00272C44" w:rsidRPr="00905B14" w:rsidRDefault="00272C44" w:rsidP="00272C44">
            <w:pPr>
              <w:rPr>
                <w:b/>
              </w:rPr>
            </w:pPr>
            <w:r w:rsidRPr="00905B14">
              <w:rPr>
                <w:b/>
              </w:rPr>
              <w:t>M/O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533D046" w14:textId="77777777" w:rsidR="00272C44" w:rsidRPr="00905B14" w:rsidRDefault="00272C44" w:rsidP="00272C44">
            <w:pPr>
              <w:rPr>
                <w:b/>
              </w:rPr>
            </w:pPr>
            <w:r w:rsidRPr="00905B14">
              <w:rPr>
                <w:b/>
              </w:rPr>
              <w:t>Type</w:t>
            </w:r>
          </w:p>
        </w:tc>
      </w:tr>
      <w:tr w:rsidR="00272C44" w:rsidRPr="00905B14" w14:paraId="59B165F9" w14:textId="77777777">
        <w:trPr>
          <w:trHeight w:val="395"/>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F49637" w14:textId="77777777" w:rsidR="00272C44" w:rsidRPr="00905B14" w:rsidRDefault="00272C44" w:rsidP="00272C44">
            <w:r w:rsidRPr="00905B14">
              <w:t>errorManagement</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37741" w14:textId="77777777" w:rsidR="00272C44" w:rsidRPr="00905B14" w:rsidRDefault="00272C44" w:rsidP="00272C44">
            <w:r w:rsidRPr="00905B14">
              <w:t>The object identifying the error. Provided only if there is an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729FB9" w14:textId="77777777" w:rsidR="00272C44" w:rsidRPr="00905B14" w:rsidRDefault="00272C44" w:rsidP="00272C44">
            <w:r w:rsidRPr="00905B14">
              <w:t>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6755E" w14:textId="77777777" w:rsidR="00272C44" w:rsidRPr="00905B14" w:rsidRDefault="00272C44" w:rsidP="00272C44">
            <w:r w:rsidRPr="00905B14">
              <w:t>Object</w:t>
            </w:r>
          </w:p>
        </w:tc>
      </w:tr>
      <w:tr w:rsidR="00272C44" w:rsidRPr="00905B14" w14:paraId="2BD8EFFB"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1DE99" w14:textId="77777777" w:rsidR="00272C44" w:rsidRPr="00905B14" w:rsidRDefault="00272C44" w:rsidP="00272C44">
            <w:r w:rsidRPr="00905B14">
              <w:t>errorCode</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E53E98" w14:textId="77777777" w:rsidR="00272C44" w:rsidRPr="00905B14" w:rsidRDefault="00272C44" w:rsidP="00272C44">
            <w:r w:rsidRPr="00905B14">
              <w:t>The numeric identifier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F0ABC"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6BAD02" w14:textId="77777777" w:rsidR="00272C44" w:rsidRPr="00905B14" w:rsidRDefault="00272C44" w:rsidP="00272C44">
            <w:r w:rsidRPr="00905B14">
              <w:t>String</w:t>
            </w:r>
          </w:p>
        </w:tc>
      </w:tr>
      <w:tr w:rsidR="00272C44" w:rsidRPr="00905B14" w14:paraId="0366ADC8"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B4A3F" w14:textId="77777777" w:rsidR="00272C44" w:rsidRPr="00905B14" w:rsidRDefault="00272C44" w:rsidP="00272C44">
            <w:r w:rsidRPr="00905B14">
              <w:t>errorDescription</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DC3976" w14:textId="77777777" w:rsidR="00272C44" w:rsidRPr="00905B14" w:rsidRDefault="00272C44" w:rsidP="00272C44">
            <w:r w:rsidRPr="00905B14">
              <w:t>Alphanumeric explanation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955741"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14E54" w14:textId="77777777" w:rsidR="00272C44" w:rsidRPr="00905B14" w:rsidRDefault="00272C44" w:rsidP="00272C44">
            <w:r w:rsidRPr="00905B14">
              <w:t>String</w:t>
            </w:r>
          </w:p>
        </w:tc>
      </w:tr>
      <w:tr w:rsidR="00272C44" w:rsidRPr="00905B14" w14:paraId="2700B1F1" w14:textId="77777777">
        <w:trPr>
          <w:trHeight w:val="29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258D27" w14:textId="77777777" w:rsidR="00272C44" w:rsidRPr="00905B14" w:rsidRDefault="00272C44" w:rsidP="00272C44">
            <w:r w:rsidRPr="00905B14">
              <w:t>Services</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A4CD2F" w14:textId="77777777" w:rsidR="00272C44" w:rsidRPr="00905B14" w:rsidRDefault="00272C44" w:rsidP="00272C44">
            <w:r w:rsidRPr="00905B14">
              <w:t>List of the created Service&lt;s&gt;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6070DF" w14:textId="77777777" w:rsidR="00272C44" w:rsidRPr="00905B14" w:rsidRDefault="00272C44" w:rsidP="00272C44">
            <w:r w:rsidRPr="00905B14">
              <w:t>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6EAF6" w14:textId="77777777" w:rsidR="00272C44" w:rsidRPr="00905B14" w:rsidRDefault="00272C44" w:rsidP="00272C44">
            <w:r w:rsidRPr="00905B14">
              <w:t>List</w:t>
            </w:r>
          </w:p>
        </w:tc>
      </w:tr>
      <w:tr w:rsidR="00272C44" w:rsidRPr="00905B14" w14:paraId="6953DD04"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B72478" w14:textId="77777777" w:rsidR="00272C44" w:rsidRPr="00905B14" w:rsidRDefault="00272C44" w:rsidP="00272C44">
            <w:r w:rsidRPr="00905B14">
              <w:t>Actual</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FEF917" w14:textId="77777777" w:rsidR="00272C44" w:rsidRPr="00905B14" w:rsidRDefault="00272C44" w:rsidP="00272C44">
            <w:r w:rsidRPr="00905B14">
              <w:t>The Actual calculation of the KPI depends on its configuration. For example: If a KPI is configured to be calculated at 12 AM every day, the actual value would depend on the past 24hrs data i.e., 12 AM the previous day to 12 AM the current day. ex:( C-B1-G1-R1-F1:OEE)</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A6DDF8"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9E3B3F" w14:textId="77777777" w:rsidR="00272C44" w:rsidRPr="00905B14" w:rsidRDefault="00272C44" w:rsidP="00272C44">
            <w:r w:rsidRPr="00905B14">
              <w:t>String</w:t>
            </w:r>
          </w:p>
        </w:tc>
      </w:tr>
      <w:tr w:rsidR="00272C44" w:rsidRPr="00905B14" w14:paraId="141925BF"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52C97B" w14:textId="77777777" w:rsidR="00272C44" w:rsidRPr="00905B14" w:rsidRDefault="00272C44" w:rsidP="00272C44">
            <w:r w:rsidRPr="00905B14">
              <w:t>Calculation Frequency</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084427" w14:textId="77777777" w:rsidR="00272C44" w:rsidRPr="00905B14" w:rsidRDefault="00272C44" w:rsidP="00272C44">
            <w:r w:rsidRPr="00905B14">
              <w:t>Frequency of KPI calculation. Ex:5min,10min,30min,1h,12h</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2B8F85"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2DA4D5" w14:textId="77777777" w:rsidR="00272C44" w:rsidRPr="00905B14" w:rsidRDefault="00272C44" w:rsidP="00272C44">
            <w:r w:rsidRPr="00905B14">
              <w:t>String</w:t>
            </w:r>
          </w:p>
        </w:tc>
      </w:tr>
      <w:tr w:rsidR="00272C44" w:rsidRPr="00905B14" w14:paraId="27FB2120" w14:textId="77777777">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C9C3DD" w14:textId="77777777" w:rsidR="00272C44" w:rsidRPr="00905B14" w:rsidRDefault="00272C44" w:rsidP="00272C44">
            <w:r w:rsidRPr="00905B14">
              <w:t>Forecast</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6BC6F6" w14:textId="77777777" w:rsidR="00272C44" w:rsidRPr="00905B14" w:rsidRDefault="00272C44" w:rsidP="00272C44">
            <w:r w:rsidRPr="00905B14">
              <w:t>Forecast refers to the average of the actual KPI values calculated over the past seven days. These calculated values are stored in its dedicated timeseries ID in Azure. ex:( C-B1-G1-R1-F1:OEE_Forecast)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BC7E64"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49B6EA" w14:textId="77777777" w:rsidR="00272C44" w:rsidRPr="00905B14" w:rsidRDefault="00272C44" w:rsidP="00272C44">
            <w:r w:rsidRPr="00905B14">
              <w:t>String</w:t>
            </w:r>
          </w:p>
        </w:tc>
      </w:tr>
      <w:tr w:rsidR="00272C44" w:rsidRPr="00905B14" w14:paraId="7FD0E6D2" w14:textId="77777777">
        <w:trPr>
          <w:trHeight w:val="34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3294AD" w14:textId="77777777" w:rsidR="00272C44" w:rsidRPr="00905B14" w:rsidRDefault="00272C44" w:rsidP="00272C44">
            <w:r w:rsidRPr="00905B14">
              <w:t>Historical</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7E98B2" w14:textId="77777777" w:rsidR="00272C44" w:rsidRPr="00905B14" w:rsidRDefault="00272C44" w:rsidP="00272C44">
            <w:r w:rsidRPr="00905B14">
              <w:t>Historical refers to the peak performance of a specific KPI recorded on any given day during the preceding 12 months. These calculated values are stored in its dedicated timeseries ID in Azure ex:( C-B1-G1-R1-F1-P-PP-U1:OEE_Historical)</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B4DB6D"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52BAB2" w14:textId="77777777" w:rsidR="00272C44" w:rsidRPr="00905B14" w:rsidRDefault="00272C44" w:rsidP="00272C44">
            <w:r w:rsidRPr="00905B14">
              <w:t>String</w:t>
            </w:r>
          </w:p>
        </w:tc>
      </w:tr>
      <w:tr w:rsidR="00272C44" w:rsidRPr="00905B14" w14:paraId="560F6DCE"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341448" w14:textId="77777777" w:rsidR="00272C44" w:rsidRPr="00905B14" w:rsidRDefault="00272C44" w:rsidP="00272C44">
            <w:r w:rsidRPr="00905B14">
              <w:t>RAGStatus</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FAC9B9" w14:textId="77777777" w:rsidR="00272C44" w:rsidRPr="00905B14" w:rsidRDefault="00272C44" w:rsidP="00272C44">
            <w:r w:rsidRPr="00905B14">
              <w:t>This visually represents the performance of the KPI. For example, if the actual value of the KPI is being compared with its target value, then it represents how the performance compares.</w:t>
            </w:r>
          </w:p>
          <w:p w14:paraId="6419A78E" w14:textId="77777777" w:rsidR="00272C44" w:rsidRPr="00905B14" w:rsidRDefault="00272C44" w:rsidP="00272C44">
            <w:r w:rsidRPr="00905B14">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3DDB43"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1169AA" w14:textId="77777777" w:rsidR="00272C44" w:rsidRPr="00905B14" w:rsidRDefault="00272C44" w:rsidP="00272C44">
            <w:r w:rsidRPr="00905B14">
              <w:t>String</w:t>
            </w:r>
          </w:p>
        </w:tc>
      </w:tr>
      <w:tr w:rsidR="00272C44" w:rsidRPr="00905B14" w14:paraId="7DB7541E"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F469E1" w14:textId="77777777" w:rsidR="00272C44" w:rsidRPr="00905B14" w:rsidRDefault="00272C44" w:rsidP="00272C44">
            <w:r w:rsidRPr="00905B14">
              <w:t>Target</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8EA1BF" w14:textId="77777777" w:rsidR="00272C44" w:rsidRPr="00905B14" w:rsidRDefault="00272C44" w:rsidP="00272C44">
            <w:r w:rsidRPr="00905B14">
              <w:t>Target represents the target value of the KPI. This can be a static value or can also be a dynamic target such that the target might be updated every shift or at a specific time interval. ex:(C-B1-G1-R1-F1-P-PP-U1:OEE_target)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E00164"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A22D7A" w14:textId="77777777" w:rsidR="00272C44" w:rsidRPr="00905B14" w:rsidRDefault="00272C44" w:rsidP="00272C44">
            <w:r w:rsidRPr="00905B14">
              <w:t>String</w:t>
            </w:r>
          </w:p>
        </w:tc>
      </w:tr>
      <w:tr w:rsidR="00272C44" w:rsidRPr="00905B14" w14:paraId="36FDA5CD"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2308F1" w14:textId="77777777" w:rsidR="00272C44" w:rsidRPr="00905B14" w:rsidRDefault="00272C44" w:rsidP="00272C44">
            <w:r w:rsidRPr="00905B14">
              <w:t>assetid</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1B041B" w14:textId="77777777" w:rsidR="00272C44" w:rsidRPr="00905B14" w:rsidRDefault="00272C44" w:rsidP="00272C44">
            <w:r w:rsidRPr="00905B14">
              <w:t>Level in the asset hierarchy against which the KPI must be computed.</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951B4"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4054AF" w14:textId="77777777" w:rsidR="00272C44" w:rsidRPr="00905B14" w:rsidRDefault="00272C44" w:rsidP="00272C44">
            <w:r w:rsidRPr="00905B14">
              <w:t>String</w:t>
            </w:r>
          </w:p>
        </w:tc>
      </w:tr>
      <w:tr w:rsidR="00272C44" w:rsidRPr="00905B14" w14:paraId="2211282D"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CE765A" w14:textId="77777777" w:rsidR="00272C44" w:rsidRPr="00905B14" w:rsidRDefault="00272C44" w:rsidP="00272C44">
            <w:r w:rsidRPr="00905B14">
              <w:t>isKpi</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F1C1B" w14:textId="77777777" w:rsidR="00272C44" w:rsidRPr="00905B14" w:rsidRDefault="00272C44" w:rsidP="00272C44">
            <w:r w:rsidRPr="00905B14">
              <w:t>Returns a Boolean response (True or False) and checks whether the response is for KPI or Parameter.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06279A"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2A1916" w14:textId="77777777" w:rsidR="00272C44" w:rsidRPr="00905B14" w:rsidRDefault="00272C44" w:rsidP="00272C44">
            <w:r w:rsidRPr="00905B14">
              <w:t>String</w:t>
            </w:r>
          </w:p>
        </w:tc>
      </w:tr>
      <w:tr w:rsidR="00272C44" w:rsidRPr="00905B14" w14:paraId="34D2C47E"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F0F42" w14:textId="77777777" w:rsidR="00272C44" w:rsidRPr="00905B14" w:rsidRDefault="00272C44" w:rsidP="00272C44">
            <w:r w:rsidRPr="00905B14">
              <w:t>KPI direction</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390057" w14:textId="2CC8BBF1" w:rsidR="00272C44" w:rsidRPr="00905B14" w:rsidRDefault="00272C44" w:rsidP="00272C44">
            <w:r w:rsidRPr="00905B14">
              <w:t xml:space="preserve">Returns </w:t>
            </w:r>
            <w:r w:rsidR="00486354" w:rsidRPr="00905B14">
              <w:t>response (</w:t>
            </w:r>
            <w:r w:rsidRPr="00905B14">
              <w:t>Up or Down) arrow and checks whether it</w:t>
            </w:r>
            <w:r w:rsidR="004E0E5A" w:rsidRPr="00905B14">
              <w:t>'</w:t>
            </w:r>
            <w:r w:rsidRPr="00905B14">
              <w:t>s best performing or worst performing.</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CEC746"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BF8EB7" w14:textId="77777777" w:rsidR="00272C44" w:rsidRPr="00905B14" w:rsidRDefault="00272C44" w:rsidP="00272C44">
            <w:r w:rsidRPr="00905B14">
              <w:t>String</w:t>
            </w:r>
          </w:p>
        </w:tc>
      </w:tr>
      <w:tr w:rsidR="00272C44" w:rsidRPr="00905B14" w14:paraId="4118C87D" w14:textId="77777777">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C8F097" w14:textId="77777777" w:rsidR="00272C44" w:rsidRPr="00905B14" w:rsidRDefault="00272C44" w:rsidP="00272C44">
            <w:r w:rsidRPr="00905B14">
              <w:t>uid</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C28A06" w14:textId="77777777" w:rsidR="00272C44" w:rsidRPr="00905B14" w:rsidRDefault="00272C44" w:rsidP="00272C44">
            <w:r w:rsidRPr="00905B14">
              <w:t>Unique ID - The system automatically generates a unique identity for each KPI that is created by the user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35F8B8" w14:textId="77777777" w:rsidR="00272C44" w:rsidRPr="00905B14" w:rsidRDefault="00272C44" w:rsidP="00272C44">
            <w:r w:rsidRPr="00905B14">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3A474" w14:textId="77777777" w:rsidR="00272C44" w:rsidRPr="00905B14" w:rsidRDefault="00272C44" w:rsidP="00272C44">
            <w:r w:rsidRPr="00905B14">
              <w:t>String</w:t>
            </w:r>
          </w:p>
        </w:tc>
      </w:tr>
    </w:tbl>
    <w:p w14:paraId="27EDA3A5" w14:textId="7598BC95" w:rsidR="00272C44" w:rsidRPr="00905B14" w:rsidRDefault="00272C44" w:rsidP="00272C44">
      <w:pPr>
        <w:pStyle w:val="Heading3"/>
      </w:pPr>
      <w:r w:rsidRPr="00905B14">
        <w:t>Result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10795"/>
      </w:tblGrid>
      <w:tr w:rsidR="00272C44" w:rsidRPr="00905B14" w14:paraId="33C90C7C" w14:textId="77777777" w:rsidTr="00F875B0">
        <w:trPr>
          <w:trHeight w:val="219"/>
        </w:trPr>
        <w:tc>
          <w:tcPr>
            <w:tcW w:w="21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4FE1F387" w14:textId="77777777" w:rsidR="00272C44" w:rsidRPr="00905B14" w:rsidRDefault="00272C44" w:rsidP="00272C44">
            <w:pPr>
              <w:rPr>
                <w:b/>
              </w:rPr>
            </w:pPr>
            <w:r w:rsidRPr="00905B14">
              <w:rPr>
                <w:b/>
              </w:rPr>
              <w:t>HTTP Code</w:t>
            </w:r>
          </w:p>
        </w:tc>
        <w:tc>
          <w:tcPr>
            <w:tcW w:w="10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A4853F1" w14:textId="77777777" w:rsidR="00272C44" w:rsidRPr="00905B14" w:rsidRDefault="00272C44" w:rsidP="00272C44">
            <w:pPr>
              <w:rPr>
                <w:b/>
              </w:rPr>
            </w:pPr>
            <w:r w:rsidRPr="00905B14">
              <w:rPr>
                <w:b/>
              </w:rPr>
              <w:t>Result Description</w:t>
            </w:r>
          </w:p>
        </w:tc>
      </w:tr>
      <w:tr w:rsidR="00272C44" w:rsidRPr="00905B14" w14:paraId="21061318" w14:textId="77777777" w:rsidTr="00F875B0">
        <w:trPr>
          <w:trHeight w:val="219"/>
        </w:trPr>
        <w:tc>
          <w:tcPr>
            <w:tcW w:w="2155" w:type="dxa"/>
            <w:tcBorders>
              <w:top w:val="single" w:sz="4" w:space="0" w:color="000000"/>
              <w:left w:val="single" w:sz="4" w:space="0" w:color="000000"/>
              <w:bottom w:val="single" w:sz="4" w:space="0" w:color="000000"/>
              <w:right w:val="single" w:sz="4" w:space="0" w:color="000000"/>
            </w:tcBorders>
            <w:hideMark/>
          </w:tcPr>
          <w:p w14:paraId="42F0B2E9" w14:textId="77777777" w:rsidR="00272C44" w:rsidRPr="00905B14" w:rsidRDefault="00272C44" w:rsidP="00272C44">
            <w:r w:rsidRPr="00905B14">
              <w:t>200</w:t>
            </w:r>
          </w:p>
        </w:tc>
        <w:tc>
          <w:tcPr>
            <w:tcW w:w="10795" w:type="dxa"/>
            <w:tcBorders>
              <w:top w:val="single" w:sz="4" w:space="0" w:color="000000"/>
              <w:left w:val="single" w:sz="4" w:space="0" w:color="000000"/>
              <w:bottom w:val="single" w:sz="4" w:space="0" w:color="000000"/>
              <w:right w:val="single" w:sz="4" w:space="0" w:color="000000"/>
            </w:tcBorders>
            <w:hideMark/>
          </w:tcPr>
          <w:p w14:paraId="270C6186" w14:textId="77777777" w:rsidR="00272C44" w:rsidRPr="00905B14" w:rsidRDefault="00272C44" w:rsidP="00272C44">
            <w:r w:rsidRPr="00905B14">
              <w:t>Service executed successfully</w:t>
            </w:r>
          </w:p>
        </w:tc>
      </w:tr>
    </w:tbl>
    <w:p w14:paraId="0F21E598" w14:textId="68BEB04C" w:rsidR="00272C44" w:rsidRPr="00905B14" w:rsidRDefault="00272C44" w:rsidP="00272C44">
      <w:pPr>
        <w:pStyle w:val="Heading3"/>
      </w:pPr>
      <w:r w:rsidRPr="00905B14">
        <w:t>Error Management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5"/>
        <w:gridCol w:w="2889"/>
        <w:gridCol w:w="7906"/>
      </w:tblGrid>
      <w:tr w:rsidR="00272C44" w:rsidRPr="00905B14" w14:paraId="273768CF" w14:textId="77777777" w:rsidTr="00F875B0">
        <w:trPr>
          <w:trHeight w:val="219"/>
        </w:trPr>
        <w:tc>
          <w:tcPr>
            <w:tcW w:w="2155"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bookmarkEnd w:id="88"/>
          <w:p w14:paraId="5D8B56A3" w14:textId="77777777" w:rsidR="00272C44" w:rsidRPr="00905B14" w:rsidRDefault="00272C44" w:rsidP="00272C44">
            <w:pPr>
              <w:tabs>
                <w:tab w:val="left" w:pos="3120"/>
              </w:tabs>
              <w:rPr>
                <w:b/>
              </w:rPr>
            </w:pPr>
            <w:r w:rsidRPr="00905B14">
              <w:rPr>
                <w:b/>
              </w:rPr>
              <w:t>HTTP Code</w:t>
            </w:r>
          </w:p>
        </w:tc>
        <w:tc>
          <w:tcPr>
            <w:tcW w:w="2889"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45878BF2" w14:textId="77777777" w:rsidR="00272C44" w:rsidRPr="00905B14" w:rsidRDefault="00272C44" w:rsidP="00272C44">
            <w:pPr>
              <w:tabs>
                <w:tab w:val="left" w:pos="3120"/>
              </w:tabs>
              <w:rPr>
                <w:b/>
              </w:rPr>
            </w:pPr>
            <w:r w:rsidRPr="00905B14">
              <w:rPr>
                <w:b/>
              </w:rPr>
              <w:t>Error Code</w:t>
            </w:r>
          </w:p>
        </w:tc>
        <w:tc>
          <w:tcPr>
            <w:tcW w:w="790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7C10AFDB" w14:textId="77777777" w:rsidR="00272C44" w:rsidRPr="00905B14" w:rsidRDefault="00272C44" w:rsidP="00272C44">
            <w:pPr>
              <w:tabs>
                <w:tab w:val="left" w:pos="3120"/>
              </w:tabs>
              <w:rPr>
                <w:b/>
              </w:rPr>
            </w:pPr>
            <w:r w:rsidRPr="00905B14">
              <w:rPr>
                <w:b/>
              </w:rPr>
              <w:t>Error Description</w:t>
            </w:r>
          </w:p>
        </w:tc>
      </w:tr>
      <w:tr w:rsidR="00272C44" w:rsidRPr="00905B14" w14:paraId="1931C507" w14:textId="77777777" w:rsidTr="00F875B0">
        <w:trPr>
          <w:trHeight w:val="219"/>
        </w:trPr>
        <w:tc>
          <w:tcPr>
            <w:tcW w:w="2155" w:type="dxa"/>
            <w:tcBorders>
              <w:top w:val="single" w:sz="4" w:space="0" w:color="000000"/>
              <w:left w:val="single" w:sz="4" w:space="0" w:color="000000"/>
              <w:bottom w:val="single" w:sz="4" w:space="0" w:color="000000"/>
              <w:right w:val="single" w:sz="4" w:space="0" w:color="000000"/>
            </w:tcBorders>
            <w:vAlign w:val="center"/>
            <w:hideMark/>
          </w:tcPr>
          <w:p w14:paraId="13BC979B" w14:textId="77777777" w:rsidR="00272C44" w:rsidRPr="00905B14" w:rsidRDefault="00272C44" w:rsidP="00272C44">
            <w:pPr>
              <w:tabs>
                <w:tab w:val="left" w:pos="3120"/>
              </w:tabs>
            </w:pPr>
            <w:r w:rsidRPr="00905B14">
              <w:t>500</w:t>
            </w:r>
          </w:p>
        </w:tc>
        <w:tc>
          <w:tcPr>
            <w:tcW w:w="2889" w:type="dxa"/>
            <w:tcBorders>
              <w:top w:val="single" w:sz="4" w:space="0" w:color="000000"/>
              <w:left w:val="single" w:sz="4" w:space="0" w:color="000000"/>
              <w:bottom w:val="single" w:sz="4" w:space="0" w:color="000000"/>
              <w:right w:val="single" w:sz="4" w:space="0" w:color="000000"/>
            </w:tcBorders>
            <w:vAlign w:val="center"/>
            <w:hideMark/>
          </w:tcPr>
          <w:p w14:paraId="4510D6F2" w14:textId="77777777" w:rsidR="00272C44" w:rsidRPr="00905B14" w:rsidRDefault="00272C44" w:rsidP="00272C44">
            <w:pPr>
              <w:tabs>
                <w:tab w:val="left" w:pos="3120"/>
              </w:tabs>
            </w:pPr>
            <w:r w:rsidRPr="00905B14">
              <w:t>500</w:t>
            </w:r>
          </w:p>
        </w:tc>
        <w:tc>
          <w:tcPr>
            <w:tcW w:w="7906" w:type="dxa"/>
            <w:tcBorders>
              <w:top w:val="single" w:sz="4" w:space="0" w:color="000000"/>
              <w:left w:val="single" w:sz="4" w:space="0" w:color="000000"/>
              <w:bottom w:val="single" w:sz="4" w:space="0" w:color="000000"/>
              <w:right w:val="single" w:sz="4" w:space="0" w:color="000000"/>
            </w:tcBorders>
            <w:vAlign w:val="center"/>
            <w:hideMark/>
          </w:tcPr>
          <w:p w14:paraId="3212E040" w14:textId="77777777" w:rsidR="00272C44" w:rsidRPr="00F841D7" w:rsidRDefault="00272C44" w:rsidP="00F875B0">
            <w:pPr>
              <w:pStyle w:val="CodeSample"/>
              <w:rPr>
                <w:rFonts w:ascii="Graphik" w:hAnsi="Graphik"/>
                <w:lang w:val="en-US"/>
              </w:rPr>
            </w:pPr>
            <w:r w:rsidRPr="00F841D7">
              <w:rPr>
                <w:rFonts w:ascii="Graphik" w:hAnsi="Graphik"/>
                <w:lang w:val="en-US"/>
              </w:rPr>
              <w:t>Generic Error</w:t>
            </w:r>
          </w:p>
        </w:tc>
      </w:tr>
      <w:tr w:rsidR="00272C44" w:rsidRPr="00905B14" w14:paraId="6858D124" w14:textId="77777777" w:rsidTr="00F875B0">
        <w:trPr>
          <w:trHeight w:val="116"/>
        </w:trPr>
        <w:tc>
          <w:tcPr>
            <w:tcW w:w="2155" w:type="dxa"/>
            <w:tcBorders>
              <w:top w:val="single" w:sz="4" w:space="0" w:color="000000"/>
              <w:left w:val="single" w:sz="4" w:space="0" w:color="000000"/>
              <w:bottom w:val="single" w:sz="4" w:space="0" w:color="000000"/>
              <w:right w:val="single" w:sz="4" w:space="0" w:color="000000"/>
            </w:tcBorders>
            <w:vAlign w:val="center"/>
            <w:hideMark/>
          </w:tcPr>
          <w:p w14:paraId="256065DA" w14:textId="77777777" w:rsidR="00272C44" w:rsidRPr="00905B14" w:rsidRDefault="00272C44" w:rsidP="00272C44">
            <w:pPr>
              <w:tabs>
                <w:tab w:val="left" w:pos="3120"/>
              </w:tabs>
            </w:pPr>
            <w:r w:rsidRPr="00905B14">
              <w:t>400</w:t>
            </w:r>
          </w:p>
        </w:tc>
        <w:tc>
          <w:tcPr>
            <w:tcW w:w="2889" w:type="dxa"/>
            <w:tcBorders>
              <w:top w:val="single" w:sz="4" w:space="0" w:color="000000"/>
              <w:left w:val="single" w:sz="4" w:space="0" w:color="000000"/>
              <w:bottom w:val="single" w:sz="4" w:space="0" w:color="000000"/>
              <w:right w:val="single" w:sz="4" w:space="0" w:color="000000"/>
            </w:tcBorders>
            <w:vAlign w:val="center"/>
            <w:hideMark/>
          </w:tcPr>
          <w:p w14:paraId="7E301A88" w14:textId="77777777" w:rsidR="00272C44" w:rsidRPr="00905B14" w:rsidRDefault="00272C44" w:rsidP="00272C44">
            <w:pPr>
              <w:tabs>
                <w:tab w:val="left" w:pos="3120"/>
              </w:tabs>
            </w:pPr>
            <w:r w:rsidRPr="00905B14">
              <w:t>401</w:t>
            </w:r>
          </w:p>
        </w:tc>
        <w:tc>
          <w:tcPr>
            <w:tcW w:w="7906" w:type="dxa"/>
            <w:tcBorders>
              <w:top w:val="single" w:sz="4" w:space="0" w:color="000000"/>
              <w:left w:val="single" w:sz="4" w:space="0" w:color="000000"/>
              <w:bottom w:val="single" w:sz="4" w:space="0" w:color="000000"/>
              <w:right w:val="single" w:sz="4" w:space="0" w:color="000000"/>
            </w:tcBorders>
            <w:vAlign w:val="center"/>
            <w:hideMark/>
          </w:tcPr>
          <w:p w14:paraId="1676D868" w14:textId="2BA76340" w:rsidR="00272C44" w:rsidRPr="00F841D7" w:rsidRDefault="00272C44" w:rsidP="00F875B0">
            <w:pPr>
              <w:pStyle w:val="CodeSample"/>
              <w:rPr>
                <w:rFonts w:ascii="Graphik" w:hAnsi="Graphik"/>
                <w:lang w:val="en-US"/>
              </w:rPr>
            </w:pPr>
            <w:r w:rsidRPr="00F841D7">
              <w:rPr>
                <w:rFonts w:ascii="Graphik" w:hAnsi="Graphik"/>
                <w:lang w:val="en-US"/>
              </w:rPr>
              <w:t>Unauthorized</w:t>
            </w:r>
            <w:r w:rsidR="00F841D7" w:rsidRPr="00F841D7">
              <w:rPr>
                <w:rFonts w:ascii="Graphik" w:hAnsi="Graphik"/>
                <w:lang w:val="en-US"/>
              </w:rPr>
              <w:t xml:space="preserve"> user or </w:t>
            </w:r>
            <w:r w:rsidRPr="00F841D7">
              <w:rPr>
                <w:rFonts w:ascii="Graphik" w:hAnsi="Graphik"/>
                <w:lang w:val="en-US"/>
              </w:rPr>
              <w:t>HeaderToken missing or expired</w:t>
            </w:r>
          </w:p>
        </w:tc>
      </w:tr>
      <w:tr w:rsidR="00272C44" w:rsidRPr="00905B14" w14:paraId="7CFDFDCE" w14:textId="77777777" w:rsidTr="00F875B0">
        <w:trPr>
          <w:trHeight w:val="219"/>
        </w:trPr>
        <w:tc>
          <w:tcPr>
            <w:tcW w:w="2155" w:type="dxa"/>
            <w:tcBorders>
              <w:top w:val="single" w:sz="4" w:space="0" w:color="000000"/>
              <w:left w:val="single" w:sz="4" w:space="0" w:color="000000"/>
              <w:bottom w:val="single" w:sz="4" w:space="0" w:color="000000"/>
              <w:right w:val="single" w:sz="4" w:space="0" w:color="000000"/>
            </w:tcBorders>
            <w:vAlign w:val="center"/>
            <w:hideMark/>
          </w:tcPr>
          <w:p w14:paraId="325C373C" w14:textId="77777777" w:rsidR="00272C44" w:rsidRPr="00905B14" w:rsidRDefault="00272C44" w:rsidP="00272C44">
            <w:pPr>
              <w:tabs>
                <w:tab w:val="left" w:pos="3120"/>
              </w:tabs>
            </w:pPr>
            <w:r w:rsidRPr="00905B14">
              <w:t>400</w:t>
            </w:r>
          </w:p>
        </w:tc>
        <w:tc>
          <w:tcPr>
            <w:tcW w:w="2889" w:type="dxa"/>
            <w:tcBorders>
              <w:top w:val="single" w:sz="4" w:space="0" w:color="000000"/>
              <w:left w:val="single" w:sz="4" w:space="0" w:color="000000"/>
              <w:bottom w:val="single" w:sz="4" w:space="0" w:color="000000"/>
              <w:right w:val="single" w:sz="4" w:space="0" w:color="000000"/>
            </w:tcBorders>
            <w:vAlign w:val="center"/>
            <w:hideMark/>
          </w:tcPr>
          <w:p w14:paraId="16BFB484" w14:textId="77777777" w:rsidR="00272C44" w:rsidRPr="00905B14" w:rsidRDefault="00272C44" w:rsidP="00272C44">
            <w:pPr>
              <w:tabs>
                <w:tab w:val="left" w:pos="3120"/>
              </w:tabs>
            </w:pPr>
            <w:r w:rsidRPr="00905B14">
              <w:t>400</w:t>
            </w:r>
          </w:p>
        </w:tc>
        <w:tc>
          <w:tcPr>
            <w:tcW w:w="7906" w:type="dxa"/>
            <w:tcBorders>
              <w:top w:val="single" w:sz="4" w:space="0" w:color="000000"/>
              <w:left w:val="single" w:sz="4" w:space="0" w:color="000000"/>
              <w:bottom w:val="single" w:sz="4" w:space="0" w:color="000000"/>
              <w:right w:val="single" w:sz="4" w:space="0" w:color="000000"/>
            </w:tcBorders>
            <w:vAlign w:val="center"/>
            <w:hideMark/>
          </w:tcPr>
          <w:p w14:paraId="537CFCE0" w14:textId="77777777" w:rsidR="00272C44" w:rsidRPr="00F841D7" w:rsidRDefault="00272C44" w:rsidP="00F875B0">
            <w:pPr>
              <w:pStyle w:val="CodeSample"/>
              <w:rPr>
                <w:rFonts w:ascii="Graphik" w:hAnsi="Graphik"/>
                <w:lang w:val="en-US"/>
              </w:rPr>
            </w:pPr>
            <w:r w:rsidRPr="00F841D7">
              <w:rPr>
                <w:rFonts w:ascii="Graphik" w:hAnsi="Graphik"/>
                <w:lang w:val="en-US"/>
              </w:rPr>
              <w:t>Bad request</w:t>
            </w:r>
          </w:p>
        </w:tc>
      </w:tr>
    </w:tbl>
    <w:p w14:paraId="6F9CD888" w14:textId="77777777" w:rsidR="00D1351E" w:rsidRPr="00905B14" w:rsidRDefault="00D1351E" w:rsidP="00272C44">
      <w:pPr>
        <w:tabs>
          <w:tab w:val="left" w:pos="3120"/>
        </w:tabs>
        <w:rPr>
          <w:b/>
          <w:bCs/>
        </w:rPr>
      </w:pPr>
    </w:p>
    <w:sectPr w:rsidR="00D1351E" w:rsidRPr="00905B14" w:rsidSect="00CD7F33">
      <w:pgSz w:w="15840" w:h="20160" w:code="5"/>
      <w:pgMar w:top="1440" w:right="1440" w:bottom="1440" w:left="1440" w:header="720" w:footer="6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7AC9" w14:textId="77777777" w:rsidR="000A4C86" w:rsidRDefault="000A4C86">
      <w:r>
        <w:separator/>
      </w:r>
    </w:p>
  </w:endnote>
  <w:endnote w:type="continuationSeparator" w:id="0">
    <w:p w14:paraId="45202C0E" w14:textId="77777777" w:rsidR="000A4C86" w:rsidRDefault="000A4C86">
      <w:r>
        <w:continuationSeparator/>
      </w:r>
    </w:p>
  </w:endnote>
  <w:endnote w:type="continuationNotice" w:id="1">
    <w:p w14:paraId="0200EF02" w14:textId="77777777" w:rsidR="000A4C86" w:rsidRDefault="000A4C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8FF2" w14:textId="485AB95F" w:rsidR="0018342B" w:rsidRPr="00F41050" w:rsidRDefault="00F41050" w:rsidP="00F41050">
    <w:pPr>
      <w:pStyle w:val="Footer"/>
    </w:pPr>
    <w:r>
      <w:t>© 202</w:t>
    </w:r>
    <w:r w:rsidR="00933D49">
      <w:t>5</w:t>
    </w:r>
    <w:r>
      <w:t xml:space="preserve"> Accenture. All rights reserved.</w:t>
    </w:r>
    <w:r>
      <w:ptab w:relativeTo="margin" w:alignment="center" w:leader="none"/>
    </w:r>
    <w:r>
      <w:t xml:space="preserve">Document Version: </w:t>
    </w:r>
    <w:sdt>
      <w:sdtPr>
        <w:alias w:val="Label"/>
        <w:tag w:val="DLCPolicyLabelValue"/>
        <w:id w:val="-1183665654"/>
        <w:lock w:val="contentLocked"/>
        <w:placeholder>
          <w:docPart w:val="CC036B5682EB4A1AA0355C8125851985"/>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A3E3A65-DCFF-4676-BA19-8DC8D05E01D4}"/>
        <w:text w:multiLine="1"/>
      </w:sdtPr>
      <w:sdtEndPr/>
      <w:sdtContent>
        <w:r w:rsidR="0088480D">
          <w:t>21.0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3350E" w14:textId="77777777" w:rsidR="000A4C86" w:rsidRDefault="000A4C86">
      <w:r>
        <w:separator/>
      </w:r>
    </w:p>
  </w:footnote>
  <w:footnote w:type="continuationSeparator" w:id="0">
    <w:p w14:paraId="7D8A16E0" w14:textId="77777777" w:rsidR="000A4C86" w:rsidRDefault="000A4C86">
      <w:r>
        <w:continuationSeparator/>
      </w:r>
    </w:p>
  </w:footnote>
  <w:footnote w:type="continuationNotice" w:id="1">
    <w:p w14:paraId="4F7132CA" w14:textId="77777777" w:rsidR="000A4C86" w:rsidRDefault="000A4C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804B" w14:textId="710AD8F2" w:rsidR="0018342B" w:rsidRPr="006324D6" w:rsidRDefault="00933D49">
    <w:pPr>
      <w:pStyle w:val="Header"/>
      <w:jc w:val="right"/>
      <w:rPr>
        <w:sz w:val="16"/>
        <w:szCs w:val="16"/>
      </w:rPr>
    </w:pPr>
    <w:r>
      <w:rPr>
        <w:noProof/>
        <w:sz w:val="16"/>
        <w:szCs w:val="16"/>
        <w14:ligatures w14:val="none"/>
      </w:rPr>
      <w:drawing>
        <wp:inline distT="0" distB="0" distL="0" distR="0" wp14:anchorId="18D9ED03" wp14:editId="58D7C2AA">
          <wp:extent cx="1499475" cy="144000"/>
          <wp:effectExtent l="0" t="0" r="0" b="8890"/>
          <wp:docPr id="115740667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3928"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499475" cy="144000"/>
                  </a:xfrm>
                  <a:prstGeom prst="rect">
                    <a:avLst/>
                  </a:prstGeom>
                </pic:spPr>
              </pic:pic>
            </a:graphicData>
          </a:graphic>
        </wp:inline>
      </w:drawing>
    </w:r>
    <w:r w:rsidR="00E5591B" w:rsidRPr="00E5591B">
      <w:rPr>
        <w:sz w:val="16"/>
        <w:szCs w:val="16"/>
      </w:rPr>
      <w:ptab w:relativeTo="margin" w:alignment="center" w:leader="none"/>
    </w:r>
    <w:r w:rsidR="00E5591B" w:rsidRPr="00E5591B">
      <w:rPr>
        <w:sz w:val="16"/>
        <w:szCs w:val="16"/>
      </w:rPr>
      <w:ptab w:relativeTo="margin" w:alignment="right" w:leader="none"/>
    </w:r>
    <w:hyperlink r:id="rId2" w:history="1">
      <w:r w:rsidR="00E5591B" w:rsidRPr="00F72058">
        <w:rPr>
          <w:rStyle w:val="Hyperlink"/>
          <w:szCs w:val="20"/>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20CA3"/>
    <w:multiLevelType w:val="hybridMultilevel"/>
    <w:tmpl w:val="FFFFFFFF"/>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5815153"/>
    <w:multiLevelType w:val="hybridMultilevel"/>
    <w:tmpl w:val="5D482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6A4338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68427A8"/>
    <w:multiLevelType w:val="hybridMultilevel"/>
    <w:tmpl w:val="42761D5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CA49CB"/>
    <w:multiLevelType w:val="hybridMultilevel"/>
    <w:tmpl w:val="5AF4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6A2A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E84EFD"/>
    <w:multiLevelType w:val="multilevel"/>
    <w:tmpl w:val="FFFFFFFF"/>
    <w:styleLink w:val="Style1"/>
    <w:lvl w:ilvl="0">
      <w:start w:val="1"/>
      <w:numFmt w:val="decimal"/>
      <w:lvlText w:val="%1."/>
      <w:lvlJc w:val="left"/>
      <w:pPr>
        <w:ind w:left="360" w:hanging="360"/>
      </w:pPr>
      <w:rPr>
        <w:rFonts w:asciiTheme="majorHAnsi" w:hAnsiTheme="majorHAnsi" w:cs="Times New Roman"/>
      </w:rPr>
    </w:lvl>
    <w:lvl w:ilvl="1">
      <w:start w:val="1"/>
      <w:numFmt w:val="decimal"/>
      <w:lvlText w:val="%1.%2."/>
      <w:lvlJc w:val="left"/>
      <w:pPr>
        <w:ind w:left="43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63B73B0A"/>
    <w:multiLevelType w:val="hybridMultilevel"/>
    <w:tmpl w:val="618A691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BF5D63"/>
    <w:multiLevelType w:val="hybridMultilevel"/>
    <w:tmpl w:val="D378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AF5A4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87F63BD"/>
    <w:multiLevelType w:val="hybridMultilevel"/>
    <w:tmpl w:val="3236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4F60AC"/>
    <w:multiLevelType w:val="hybridMultilevel"/>
    <w:tmpl w:val="FFCAAD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4474672">
    <w:abstractNumId w:val="2"/>
  </w:num>
  <w:num w:numId="2" w16cid:durableId="1415857624">
    <w:abstractNumId w:val="1"/>
  </w:num>
  <w:num w:numId="3" w16cid:durableId="1249383319">
    <w:abstractNumId w:val="0"/>
  </w:num>
  <w:num w:numId="4" w16cid:durableId="210844936">
    <w:abstractNumId w:val="7"/>
  </w:num>
  <w:num w:numId="5" w16cid:durableId="319046795">
    <w:abstractNumId w:val="12"/>
  </w:num>
  <w:num w:numId="6" w16cid:durableId="453059206">
    <w:abstractNumId w:val="5"/>
  </w:num>
  <w:num w:numId="7" w16cid:durableId="886842704">
    <w:abstractNumId w:val="11"/>
  </w:num>
  <w:num w:numId="8" w16cid:durableId="596062522">
    <w:abstractNumId w:val="3"/>
  </w:num>
  <w:num w:numId="9" w16cid:durableId="854998334">
    <w:abstractNumId w:val="15"/>
  </w:num>
  <w:num w:numId="10" w16cid:durableId="2122143729">
    <w:abstractNumId w:val="6"/>
  </w:num>
  <w:num w:numId="11" w16cid:durableId="49808471">
    <w:abstractNumId w:val="8"/>
  </w:num>
  <w:num w:numId="12" w16cid:durableId="1757507549">
    <w:abstractNumId w:val="10"/>
  </w:num>
  <w:num w:numId="13" w16cid:durableId="1424909089">
    <w:abstractNumId w:val="10"/>
  </w:num>
  <w:num w:numId="14" w16cid:durableId="622926278">
    <w:abstractNumId w:val="4"/>
  </w:num>
  <w:num w:numId="15" w16cid:durableId="112986930">
    <w:abstractNumId w:val="9"/>
  </w:num>
  <w:num w:numId="16" w16cid:durableId="503593183">
    <w:abstractNumId w:val="17"/>
  </w:num>
  <w:num w:numId="17" w16cid:durableId="1792506883">
    <w:abstractNumId w:val="13"/>
  </w:num>
  <w:num w:numId="18" w16cid:durableId="1222639948">
    <w:abstractNumId w:val="16"/>
  </w:num>
  <w:num w:numId="19" w16cid:durableId="327751246">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8D9ftO0wI6sjaqcWRP78DWXVmtU0h3UuJx0SUEHXgtJDUWvgCGnoFSdw2Kc6ozbHwe4lLberLc6et4QPDxMKow==" w:salt="i13mXhJJD9Y/mH/AqBr4I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CwMLK0MDQ2MrAwMjZR0lEKTi0uzszPAykwsawFAP5rMZstAAAA"/>
  </w:docVars>
  <w:rsids>
    <w:rsidRoot w:val="00612FB1"/>
    <w:rsid w:val="000007C5"/>
    <w:rsid w:val="00001E8F"/>
    <w:rsid w:val="000020B4"/>
    <w:rsid w:val="000046D4"/>
    <w:rsid w:val="000046FB"/>
    <w:rsid w:val="00004DB2"/>
    <w:rsid w:val="0000578B"/>
    <w:rsid w:val="00006424"/>
    <w:rsid w:val="0000684C"/>
    <w:rsid w:val="00010324"/>
    <w:rsid w:val="00010646"/>
    <w:rsid w:val="00010933"/>
    <w:rsid w:val="00010CCB"/>
    <w:rsid w:val="00011BA1"/>
    <w:rsid w:val="00011DF8"/>
    <w:rsid w:val="0001555B"/>
    <w:rsid w:val="00016320"/>
    <w:rsid w:val="000173A0"/>
    <w:rsid w:val="000175A1"/>
    <w:rsid w:val="00020058"/>
    <w:rsid w:val="000200A8"/>
    <w:rsid w:val="000204A0"/>
    <w:rsid w:val="000212A1"/>
    <w:rsid w:val="00021C4F"/>
    <w:rsid w:val="00024FFB"/>
    <w:rsid w:val="000254FF"/>
    <w:rsid w:val="00026153"/>
    <w:rsid w:val="00027056"/>
    <w:rsid w:val="000276C1"/>
    <w:rsid w:val="000276DF"/>
    <w:rsid w:val="0002772E"/>
    <w:rsid w:val="00030AD0"/>
    <w:rsid w:val="00030EDD"/>
    <w:rsid w:val="00030F7C"/>
    <w:rsid w:val="00031CE6"/>
    <w:rsid w:val="00032E69"/>
    <w:rsid w:val="0003426C"/>
    <w:rsid w:val="00034DCB"/>
    <w:rsid w:val="0003508C"/>
    <w:rsid w:val="000359C2"/>
    <w:rsid w:val="00035A7D"/>
    <w:rsid w:val="00036547"/>
    <w:rsid w:val="000376DA"/>
    <w:rsid w:val="00037AFC"/>
    <w:rsid w:val="00040F5A"/>
    <w:rsid w:val="00041518"/>
    <w:rsid w:val="000428D5"/>
    <w:rsid w:val="00042AFE"/>
    <w:rsid w:val="000439DE"/>
    <w:rsid w:val="00046499"/>
    <w:rsid w:val="00046BAA"/>
    <w:rsid w:val="000478E7"/>
    <w:rsid w:val="000518F0"/>
    <w:rsid w:val="00052973"/>
    <w:rsid w:val="00052BDD"/>
    <w:rsid w:val="00052D26"/>
    <w:rsid w:val="00053C31"/>
    <w:rsid w:val="00054FC3"/>
    <w:rsid w:val="00055E5A"/>
    <w:rsid w:val="00056762"/>
    <w:rsid w:val="00056787"/>
    <w:rsid w:val="0005687F"/>
    <w:rsid w:val="00056BCD"/>
    <w:rsid w:val="00060863"/>
    <w:rsid w:val="00062050"/>
    <w:rsid w:val="0006213B"/>
    <w:rsid w:val="00062BDD"/>
    <w:rsid w:val="00064ABC"/>
    <w:rsid w:val="00064CC8"/>
    <w:rsid w:val="00066100"/>
    <w:rsid w:val="00066F05"/>
    <w:rsid w:val="000671D4"/>
    <w:rsid w:val="00067338"/>
    <w:rsid w:val="000679CE"/>
    <w:rsid w:val="0007004F"/>
    <w:rsid w:val="000718F2"/>
    <w:rsid w:val="00071987"/>
    <w:rsid w:val="0007220B"/>
    <w:rsid w:val="00072732"/>
    <w:rsid w:val="0007297C"/>
    <w:rsid w:val="00072B87"/>
    <w:rsid w:val="00072E1E"/>
    <w:rsid w:val="00073244"/>
    <w:rsid w:val="00073C8E"/>
    <w:rsid w:val="00074433"/>
    <w:rsid w:val="00074CA2"/>
    <w:rsid w:val="00075219"/>
    <w:rsid w:val="000769B7"/>
    <w:rsid w:val="00081178"/>
    <w:rsid w:val="000825EC"/>
    <w:rsid w:val="0008326B"/>
    <w:rsid w:val="000833A9"/>
    <w:rsid w:val="00083BF7"/>
    <w:rsid w:val="00083F2D"/>
    <w:rsid w:val="000846CE"/>
    <w:rsid w:val="0008496D"/>
    <w:rsid w:val="00084A5A"/>
    <w:rsid w:val="00085025"/>
    <w:rsid w:val="00085B58"/>
    <w:rsid w:val="00085B7E"/>
    <w:rsid w:val="00087FED"/>
    <w:rsid w:val="00091A47"/>
    <w:rsid w:val="00093914"/>
    <w:rsid w:val="00094733"/>
    <w:rsid w:val="00095A00"/>
    <w:rsid w:val="00097727"/>
    <w:rsid w:val="000A1216"/>
    <w:rsid w:val="000A1A4E"/>
    <w:rsid w:val="000A22FA"/>
    <w:rsid w:val="000A343D"/>
    <w:rsid w:val="000A3D73"/>
    <w:rsid w:val="000A4481"/>
    <w:rsid w:val="000A4643"/>
    <w:rsid w:val="000A4C86"/>
    <w:rsid w:val="000A4D86"/>
    <w:rsid w:val="000A50D6"/>
    <w:rsid w:val="000A6015"/>
    <w:rsid w:val="000A6633"/>
    <w:rsid w:val="000A6D7D"/>
    <w:rsid w:val="000A6F3E"/>
    <w:rsid w:val="000A7492"/>
    <w:rsid w:val="000A7F31"/>
    <w:rsid w:val="000B0073"/>
    <w:rsid w:val="000B046A"/>
    <w:rsid w:val="000B1E12"/>
    <w:rsid w:val="000B327B"/>
    <w:rsid w:val="000B33FA"/>
    <w:rsid w:val="000B4C2F"/>
    <w:rsid w:val="000B53B2"/>
    <w:rsid w:val="000B5658"/>
    <w:rsid w:val="000B5E36"/>
    <w:rsid w:val="000B61C4"/>
    <w:rsid w:val="000B6301"/>
    <w:rsid w:val="000B72F4"/>
    <w:rsid w:val="000C06D8"/>
    <w:rsid w:val="000C0CE3"/>
    <w:rsid w:val="000C203E"/>
    <w:rsid w:val="000C22B8"/>
    <w:rsid w:val="000C28ED"/>
    <w:rsid w:val="000C312C"/>
    <w:rsid w:val="000C4563"/>
    <w:rsid w:val="000C60FF"/>
    <w:rsid w:val="000C68D2"/>
    <w:rsid w:val="000C6909"/>
    <w:rsid w:val="000C6A84"/>
    <w:rsid w:val="000C6A98"/>
    <w:rsid w:val="000C6B41"/>
    <w:rsid w:val="000C7C59"/>
    <w:rsid w:val="000C7D8B"/>
    <w:rsid w:val="000D08B1"/>
    <w:rsid w:val="000D0AA4"/>
    <w:rsid w:val="000D0F48"/>
    <w:rsid w:val="000D2015"/>
    <w:rsid w:val="000D2B3A"/>
    <w:rsid w:val="000D2B6B"/>
    <w:rsid w:val="000D4C49"/>
    <w:rsid w:val="000D7A16"/>
    <w:rsid w:val="000E006D"/>
    <w:rsid w:val="000E0A3B"/>
    <w:rsid w:val="000E0D95"/>
    <w:rsid w:val="000E2022"/>
    <w:rsid w:val="000E3332"/>
    <w:rsid w:val="000E3734"/>
    <w:rsid w:val="000E3CEA"/>
    <w:rsid w:val="000E41C2"/>
    <w:rsid w:val="000E41CA"/>
    <w:rsid w:val="000E432C"/>
    <w:rsid w:val="000E4548"/>
    <w:rsid w:val="000E4641"/>
    <w:rsid w:val="000E4685"/>
    <w:rsid w:val="000E72D1"/>
    <w:rsid w:val="000E7878"/>
    <w:rsid w:val="000F013B"/>
    <w:rsid w:val="000F19AA"/>
    <w:rsid w:val="000F201C"/>
    <w:rsid w:val="000F25BA"/>
    <w:rsid w:val="000F29C6"/>
    <w:rsid w:val="000F32A7"/>
    <w:rsid w:val="000F3992"/>
    <w:rsid w:val="000F4419"/>
    <w:rsid w:val="000F451C"/>
    <w:rsid w:val="000F4947"/>
    <w:rsid w:val="000F51C0"/>
    <w:rsid w:val="000F540B"/>
    <w:rsid w:val="000F56FE"/>
    <w:rsid w:val="000F5B04"/>
    <w:rsid w:val="000F7CF9"/>
    <w:rsid w:val="000F7E0E"/>
    <w:rsid w:val="00100518"/>
    <w:rsid w:val="00100E7A"/>
    <w:rsid w:val="00101A31"/>
    <w:rsid w:val="00102364"/>
    <w:rsid w:val="001026AE"/>
    <w:rsid w:val="00102A2F"/>
    <w:rsid w:val="00104422"/>
    <w:rsid w:val="00106014"/>
    <w:rsid w:val="00107524"/>
    <w:rsid w:val="00107E6B"/>
    <w:rsid w:val="00110044"/>
    <w:rsid w:val="0011072B"/>
    <w:rsid w:val="00110F1D"/>
    <w:rsid w:val="00111C26"/>
    <w:rsid w:val="001128D5"/>
    <w:rsid w:val="00115691"/>
    <w:rsid w:val="00115923"/>
    <w:rsid w:val="001170E4"/>
    <w:rsid w:val="0011721E"/>
    <w:rsid w:val="00117E9E"/>
    <w:rsid w:val="00120F50"/>
    <w:rsid w:val="00121ABA"/>
    <w:rsid w:val="001220C7"/>
    <w:rsid w:val="001230B1"/>
    <w:rsid w:val="001246B7"/>
    <w:rsid w:val="0012526D"/>
    <w:rsid w:val="00125456"/>
    <w:rsid w:val="0012602E"/>
    <w:rsid w:val="0012692C"/>
    <w:rsid w:val="00126E2C"/>
    <w:rsid w:val="00126FD0"/>
    <w:rsid w:val="0012771D"/>
    <w:rsid w:val="001302E4"/>
    <w:rsid w:val="00130F28"/>
    <w:rsid w:val="00132538"/>
    <w:rsid w:val="0013530C"/>
    <w:rsid w:val="00137230"/>
    <w:rsid w:val="00137312"/>
    <w:rsid w:val="001376A3"/>
    <w:rsid w:val="00140046"/>
    <w:rsid w:val="001403E1"/>
    <w:rsid w:val="001420A7"/>
    <w:rsid w:val="001425F7"/>
    <w:rsid w:val="00142610"/>
    <w:rsid w:val="00142A76"/>
    <w:rsid w:val="001430E9"/>
    <w:rsid w:val="00143C25"/>
    <w:rsid w:val="0014456C"/>
    <w:rsid w:val="00144B7E"/>
    <w:rsid w:val="0014513E"/>
    <w:rsid w:val="001457E1"/>
    <w:rsid w:val="001464BC"/>
    <w:rsid w:val="001468F1"/>
    <w:rsid w:val="00147488"/>
    <w:rsid w:val="0015078E"/>
    <w:rsid w:val="00152ADF"/>
    <w:rsid w:val="0015484B"/>
    <w:rsid w:val="00155FDB"/>
    <w:rsid w:val="00157A14"/>
    <w:rsid w:val="00160487"/>
    <w:rsid w:val="001604F6"/>
    <w:rsid w:val="001613B9"/>
    <w:rsid w:val="001637DD"/>
    <w:rsid w:val="00164135"/>
    <w:rsid w:val="00164143"/>
    <w:rsid w:val="0016550F"/>
    <w:rsid w:val="00166939"/>
    <w:rsid w:val="001678B4"/>
    <w:rsid w:val="001701F2"/>
    <w:rsid w:val="0017052D"/>
    <w:rsid w:val="0017229C"/>
    <w:rsid w:val="00172CB8"/>
    <w:rsid w:val="001739C4"/>
    <w:rsid w:val="001739F6"/>
    <w:rsid w:val="00173C8D"/>
    <w:rsid w:val="001747C9"/>
    <w:rsid w:val="00175229"/>
    <w:rsid w:val="00175A6D"/>
    <w:rsid w:val="00175CEF"/>
    <w:rsid w:val="001776BD"/>
    <w:rsid w:val="00177D4C"/>
    <w:rsid w:val="00180314"/>
    <w:rsid w:val="001808D2"/>
    <w:rsid w:val="00180BB0"/>
    <w:rsid w:val="00180F5E"/>
    <w:rsid w:val="00181475"/>
    <w:rsid w:val="00181C65"/>
    <w:rsid w:val="00181F37"/>
    <w:rsid w:val="00182610"/>
    <w:rsid w:val="0018268E"/>
    <w:rsid w:val="0018342B"/>
    <w:rsid w:val="00184A2B"/>
    <w:rsid w:val="00185236"/>
    <w:rsid w:val="0018576C"/>
    <w:rsid w:val="00185A1F"/>
    <w:rsid w:val="00186548"/>
    <w:rsid w:val="001867FD"/>
    <w:rsid w:val="001878EC"/>
    <w:rsid w:val="00187F62"/>
    <w:rsid w:val="001907B8"/>
    <w:rsid w:val="001914AD"/>
    <w:rsid w:val="001920F8"/>
    <w:rsid w:val="00193FB0"/>
    <w:rsid w:val="00194376"/>
    <w:rsid w:val="00194581"/>
    <w:rsid w:val="001946D8"/>
    <w:rsid w:val="00194DBE"/>
    <w:rsid w:val="00195667"/>
    <w:rsid w:val="00195868"/>
    <w:rsid w:val="00195D1C"/>
    <w:rsid w:val="001966B0"/>
    <w:rsid w:val="0019738C"/>
    <w:rsid w:val="00197F94"/>
    <w:rsid w:val="001A0396"/>
    <w:rsid w:val="001A0A60"/>
    <w:rsid w:val="001A0CB6"/>
    <w:rsid w:val="001A0D0E"/>
    <w:rsid w:val="001A14B5"/>
    <w:rsid w:val="001A1831"/>
    <w:rsid w:val="001A18ED"/>
    <w:rsid w:val="001A1F19"/>
    <w:rsid w:val="001A28D7"/>
    <w:rsid w:val="001A357C"/>
    <w:rsid w:val="001A566F"/>
    <w:rsid w:val="001A5B1A"/>
    <w:rsid w:val="001A5FAA"/>
    <w:rsid w:val="001A638E"/>
    <w:rsid w:val="001A726E"/>
    <w:rsid w:val="001B0851"/>
    <w:rsid w:val="001B111B"/>
    <w:rsid w:val="001B41A5"/>
    <w:rsid w:val="001B4E31"/>
    <w:rsid w:val="001B4FA9"/>
    <w:rsid w:val="001B5AF0"/>
    <w:rsid w:val="001B6202"/>
    <w:rsid w:val="001B6BDE"/>
    <w:rsid w:val="001B7350"/>
    <w:rsid w:val="001B747E"/>
    <w:rsid w:val="001C0639"/>
    <w:rsid w:val="001C0BEC"/>
    <w:rsid w:val="001C184B"/>
    <w:rsid w:val="001C20B0"/>
    <w:rsid w:val="001C2644"/>
    <w:rsid w:val="001C4243"/>
    <w:rsid w:val="001C4B74"/>
    <w:rsid w:val="001C77AB"/>
    <w:rsid w:val="001D0100"/>
    <w:rsid w:val="001D04DB"/>
    <w:rsid w:val="001D2C16"/>
    <w:rsid w:val="001D4105"/>
    <w:rsid w:val="001D579E"/>
    <w:rsid w:val="001D58BE"/>
    <w:rsid w:val="001D63EC"/>
    <w:rsid w:val="001D641C"/>
    <w:rsid w:val="001D7074"/>
    <w:rsid w:val="001E0C53"/>
    <w:rsid w:val="001E34DE"/>
    <w:rsid w:val="001E47CB"/>
    <w:rsid w:val="001E5847"/>
    <w:rsid w:val="001E69DF"/>
    <w:rsid w:val="001E7FAE"/>
    <w:rsid w:val="001F0B2B"/>
    <w:rsid w:val="001F1794"/>
    <w:rsid w:val="001F18D8"/>
    <w:rsid w:val="001F2CC3"/>
    <w:rsid w:val="001F3F04"/>
    <w:rsid w:val="001F4713"/>
    <w:rsid w:val="001F4B62"/>
    <w:rsid w:val="001F676A"/>
    <w:rsid w:val="001F6B14"/>
    <w:rsid w:val="001F70FF"/>
    <w:rsid w:val="001F72BB"/>
    <w:rsid w:val="001F7B60"/>
    <w:rsid w:val="001F7BE8"/>
    <w:rsid w:val="001F7F93"/>
    <w:rsid w:val="00200FB0"/>
    <w:rsid w:val="00201295"/>
    <w:rsid w:val="00202030"/>
    <w:rsid w:val="002028CE"/>
    <w:rsid w:val="00202D51"/>
    <w:rsid w:val="002045C7"/>
    <w:rsid w:val="00204E2C"/>
    <w:rsid w:val="00204F54"/>
    <w:rsid w:val="00206308"/>
    <w:rsid w:val="00207909"/>
    <w:rsid w:val="00207952"/>
    <w:rsid w:val="00207B5C"/>
    <w:rsid w:val="00210395"/>
    <w:rsid w:val="002109C3"/>
    <w:rsid w:val="002114B4"/>
    <w:rsid w:val="00211556"/>
    <w:rsid w:val="00212CE3"/>
    <w:rsid w:val="0021341F"/>
    <w:rsid w:val="00213657"/>
    <w:rsid w:val="002150CA"/>
    <w:rsid w:val="00215554"/>
    <w:rsid w:val="00215CE0"/>
    <w:rsid w:val="00216E8D"/>
    <w:rsid w:val="002200EB"/>
    <w:rsid w:val="0022012D"/>
    <w:rsid w:val="00220ED0"/>
    <w:rsid w:val="00222405"/>
    <w:rsid w:val="002229CC"/>
    <w:rsid w:val="00223317"/>
    <w:rsid w:val="00223685"/>
    <w:rsid w:val="0022372A"/>
    <w:rsid w:val="002237A7"/>
    <w:rsid w:val="00223AE4"/>
    <w:rsid w:val="00223FC8"/>
    <w:rsid w:val="002243FB"/>
    <w:rsid w:val="00224842"/>
    <w:rsid w:val="00224AB1"/>
    <w:rsid w:val="002258B6"/>
    <w:rsid w:val="00226FDD"/>
    <w:rsid w:val="00227D1C"/>
    <w:rsid w:val="00231216"/>
    <w:rsid w:val="00231962"/>
    <w:rsid w:val="002322F2"/>
    <w:rsid w:val="002326BA"/>
    <w:rsid w:val="0023294B"/>
    <w:rsid w:val="002329A0"/>
    <w:rsid w:val="00234B25"/>
    <w:rsid w:val="00240670"/>
    <w:rsid w:val="002406DA"/>
    <w:rsid w:val="00240939"/>
    <w:rsid w:val="0024098E"/>
    <w:rsid w:val="0024167B"/>
    <w:rsid w:val="0024191A"/>
    <w:rsid w:val="00241E4E"/>
    <w:rsid w:val="00243EE4"/>
    <w:rsid w:val="0024469C"/>
    <w:rsid w:val="00244787"/>
    <w:rsid w:val="0024656F"/>
    <w:rsid w:val="0024659E"/>
    <w:rsid w:val="0024717D"/>
    <w:rsid w:val="00250AD0"/>
    <w:rsid w:val="00252CDD"/>
    <w:rsid w:val="0025362E"/>
    <w:rsid w:val="00253FBD"/>
    <w:rsid w:val="002546A4"/>
    <w:rsid w:val="00255CBB"/>
    <w:rsid w:val="002560FD"/>
    <w:rsid w:val="0025718B"/>
    <w:rsid w:val="00261224"/>
    <w:rsid w:val="0026235D"/>
    <w:rsid w:val="002629A7"/>
    <w:rsid w:val="00262A56"/>
    <w:rsid w:val="002644E2"/>
    <w:rsid w:val="00265B4E"/>
    <w:rsid w:val="00267F4E"/>
    <w:rsid w:val="002706C5"/>
    <w:rsid w:val="00270F5F"/>
    <w:rsid w:val="002718FF"/>
    <w:rsid w:val="00271FF4"/>
    <w:rsid w:val="00272C44"/>
    <w:rsid w:val="0027329A"/>
    <w:rsid w:val="00273873"/>
    <w:rsid w:val="00273CC3"/>
    <w:rsid w:val="0027533B"/>
    <w:rsid w:val="00275448"/>
    <w:rsid w:val="0027646B"/>
    <w:rsid w:val="0027665B"/>
    <w:rsid w:val="00276C53"/>
    <w:rsid w:val="00277054"/>
    <w:rsid w:val="00277959"/>
    <w:rsid w:val="00277F4D"/>
    <w:rsid w:val="002804B2"/>
    <w:rsid w:val="0028087C"/>
    <w:rsid w:val="00281168"/>
    <w:rsid w:val="0028174C"/>
    <w:rsid w:val="002823A7"/>
    <w:rsid w:val="00282934"/>
    <w:rsid w:val="00282CFC"/>
    <w:rsid w:val="0028306F"/>
    <w:rsid w:val="00283B5A"/>
    <w:rsid w:val="00285C27"/>
    <w:rsid w:val="0028604F"/>
    <w:rsid w:val="0028614C"/>
    <w:rsid w:val="00286440"/>
    <w:rsid w:val="00290836"/>
    <w:rsid w:val="0029569D"/>
    <w:rsid w:val="0029572D"/>
    <w:rsid w:val="002968B5"/>
    <w:rsid w:val="0029797C"/>
    <w:rsid w:val="002A19F5"/>
    <w:rsid w:val="002A2E19"/>
    <w:rsid w:val="002A35EC"/>
    <w:rsid w:val="002A4932"/>
    <w:rsid w:val="002A55B7"/>
    <w:rsid w:val="002A5997"/>
    <w:rsid w:val="002A6D4B"/>
    <w:rsid w:val="002A78BC"/>
    <w:rsid w:val="002A7F2D"/>
    <w:rsid w:val="002B1DB7"/>
    <w:rsid w:val="002B21F6"/>
    <w:rsid w:val="002B255C"/>
    <w:rsid w:val="002B285D"/>
    <w:rsid w:val="002B2C72"/>
    <w:rsid w:val="002B45BE"/>
    <w:rsid w:val="002B5575"/>
    <w:rsid w:val="002B59C4"/>
    <w:rsid w:val="002B611D"/>
    <w:rsid w:val="002B6303"/>
    <w:rsid w:val="002B7127"/>
    <w:rsid w:val="002B7C40"/>
    <w:rsid w:val="002C0573"/>
    <w:rsid w:val="002C10CF"/>
    <w:rsid w:val="002C2697"/>
    <w:rsid w:val="002C3361"/>
    <w:rsid w:val="002C4270"/>
    <w:rsid w:val="002C49F5"/>
    <w:rsid w:val="002C4C22"/>
    <w:rsid w:val="002C67BA"/>
    <w:rsid w:val="002C6940"/>
    <w:rsid w:val="002C6A55"/>
    <w:rsid w:val="002C6BD2"/>
    <w:rsid w:val="002D049D"/>
    <w:rsid w:val="002D16E2"/>
    <w:rsid w:val="002D1AF1"/>
    <w:rsid w:val="002D238B"/>
    <w:rsid w:val="002D3CAB"/>
    <w:rsid w:val="002D63A5"/>
    <w:rsid w:val="002D6766"/>
    <w:rsid w:val="002D75DC"/>
    <w:rsid w:val="002D76FE"/>
    <w:rsid w:val="002E07B0"/>
    <w:rsid w:val="002E12CC"/>
    <w:rsid w:val="002E1EF4"/>
    <w:rsid w:val="002E3209"/>
    <w:rsid w:val="002E3C57"/>
    <w:rsid w:val="002E4B2F"/>
    <w:rsid w:val="002E5107"/>
    <w:rsid w:val="002E5BF8"/>
    <w:rsid w:val="002E5C2C"/>
    <w:rsid w:val="002E6792"/>
    <w:rsid w:val="002E6EDC"/>
    <w:rsid w:val="002F0131"/>
    <w:rsid w:val="002F33A0"/>
    <w:rsid w:val="002F6992"/>
    <w:rsid w:val="002F6B39"/>
    <w:rsid w:val="002F7180"/>
    <w:rsid w:val="002F7D22"/>
    <w:rsid w:val="00301469"/>
    <w:rsid w:val="00301792"/>
    <w:rsid w:val="00303CC1"/>
    <w:rsid w:val="00303E5C"/>
    <w:rsid w:val="00304746"/>
    <w:rsid w:val="003059B7"/>
    <w:rsid w:val="00305A2E"/>
    <w:rsid w:val="00306D30"/>
    <w:rsid w:val="0030704E"/>
    <w:rsid w:val="003076D5"/>
    <w:rsid w:val="0031156B"/>
    <w:rsid w:val="00311755"/>
    <w:rsid w:val="00311B8D"/>
    <w:rsid w:val="003120F4"/>
    <w:rsid w:val="003127E7"/>
    <w:rsid w:val="00312BA1"/>
    <w:rsid w:val="00312BA4"/>
    <w:rsid w:val="00312BF9"/>
    <w:rsid w:val="003142F2"/>
    <w:rsid w:val="003144A2"/>
    <w:rsid w:val="00314AF2"/>
    <w:rsid w:val="00314FD4"/>
    <w:rsid w:val="0031578C"/>
    <w:rsid w:val="003161E7"/>
    <w:rsid w:val="00317173"/>
    <w:rsid w:val="00317EE5"/>
    <w:rsid w:val="00321F5F"/>
    <w:rsid w:val="003228E7"/>
    <w:rsid w:val="00322EA7"/>
    <w:rsid w:val="003246A0"/>
    <w:rsid w:val="00325A35"/>
    <w:rsid w:val="00325D22"/>
    <w:rsid w:val="00326C0F"/>
    <w:rsid w:val="0032708B"/>
    <w:rsid w:val="00327437"/>
    <w:rsid w:val="003277A5"/>
    <w:rsid w:val="00327B6A"/>
    <w:rsid w:val="003302CA"/>
    <w:rsid w:val="00330718"/>
    <w:rsid w:val="00330841"/>
    <w:rsid w:val="00330AD3"/>
    <w:rsid w:val="00330BA9"/>
    <w:rsid w:val="00330D6E"/>
    <w:rsid w:val="00332CB6"/>
    <w:rsid w:val="00333916"/>
    <w:rsid w:val="00333B61"/>
    <w:rsid w:val="00333FEE"/>
    <w:rsid w:val="00334E76"/>
    <w:rsid w:val="00334E80"/>
    <w:rsid w:val="003354F4"/>
    <w:rsid w:val="00335515"/>
    <w:rsid w:val="00335A55"/>
    <w:rsid w:val="0033763F"/>
    <w:rsid w:val="0033781D"/>
    <w:rsid w:val="00337B67"/>
    <w:rsid w:val="003407EE"/>
    <w:rsid w:val="00340CB0"/>
    <w:rsid w:val="00341A78"/>
    <w:rsid w:val="00341E05"/>
    <w:rsid w:val="003438D7"/>
    <w:rsid w:val="00343AF3"/>
    <w:rsid w:val="00345823"/>
    <w:rsid w:val="003472F3"/>
    <w:rsid w:val="003477FF"/>
    <w:rsid w:val="0035001A"/>
    <w:rsid w:val="00351FAE"/>
    <w:rsid w:val="00351FB9"/>
    <w:rsid w:val="00353890"/>
    <w:rsid w:val="0035468A"/>
    <w:rsid w:val="00357F98"/>
    <w:rsid w:val="00361982"/>
    <w:rsid w:val="00361D9E"/>
    <w:rsid w:val="0036236C"/>
    <w:rsid w:val="003627C7"/>
    <w:rsid w:val="00362CD3"/>
    <w:rsid w:val="00362F83"/>
    <w:rsid w:val="0036342E"/>
    <w:rsid w:val="0036347E"/>
    <w:rsid w:val="00364CBD"/>
    <w:rsid w:val="003651B6"/>
    <w:rsid w:val="00372261"/>
    <w:rsid w:val="00373491"/>
    <w:rsid w:val="003747D0"/>
    <w:rsid w:val="00374E9A"/>
    <w:rsid w:val="003760EA"/>
    <w:rsid w:val="0038136E"/>
    <w:rsid w:val="00381A96"/>
    <w:rsid w:val="003820D9"/>
    <w:rsid w:val="003828BA"/>
    <w:rsid w:val="00383221"/>
    <w:rsid w:val="00383D9C"/>
    <w:rsid w:val="00384D8B"/>
    <w:rsid w:val="00384E02"/>
    <w:rsid w:val="00384E84"/>
    <w:rsid w:val="0038576D"/>
    <w:rsid w:val="00385900"/>
    <w:rsid w:val="00385A98"/>
    <w:rsid w:val="00385BBF"/>
    <w:rsid w:val="00385DDA"/>
    <w:rsid w:val="00386273"/>
    <w:rsid w:val="003862E2"/>
    <w:rsid w:val="003863E2"/>
    <w:rsid w:val="00387912"/>
    <w:rsid w:val="00387F72"/>
    <w:rsid w:val="00390096"/>
    <w:rsid w:val="003907FC"/>
    <w:rsid w:val="00390B21"/>
    <w:rsid w:val="00392997"/>
    <w:rsid w:val="003929FA"/>
    <w:rsid w:val="00393D26"/>
    <w:rsid w:val="00394627"/>
    <w:rsid w:val="003959A3"/>
    <w:rsid w:val="003962F9"/>
    <w:rsid w:val="003969D6"/>
    <w:rsid w:val="003A09A1"/>
    <w:rsid w:val="003A1C35"/>
    <w:rsid w:val="003A2861"/>
    <w:rsid w:val="003A2929"/>
    <w:rsid w:val="003A2A6F"/>
    <w:rsid w:val="003A4A29"/>
    <w:rsid w:val="003A57A4"/>
    <w:rsid w:val="003A5CFB"/>
    <w:rsid w:val="003A656C"/>
    <w:rsid w:val="003A70AB"/>
    <w:rsid w:val="003A7412"/>
    <w:rsid w:val="003A7C4A"/>
    <w:rsid w:val="003A7E7C"/>
    <w:rsid w:val="003B0485"/>
    <w:rsid w:val="003B0E03"/>
    <w:rsid w:val="003B2163"/>
    <w:rsid w:val="003B2A18"/>
    <w:rsid w:val="003B2A80"/>
    <w:rsid w:val="003B3818"/>
    <w:rsid w:val="003B49EF"/>
    <w:rsid w:val="003B5377"/>
    <w:rsid w:val="003B663A"/>
    <w:rsid w:val="003B68CE"/>
    <w:rsid w:val="003B7318"/>
    <w:rsid w:val="003B7509"/>
    <w:rsid w:val="003B7542"/>
    <w:rsid w:val="003C1330"/>
    <w:rsid w:val="003C1D78"/>
    <w:rsid w:val="003C1E23"/>
    <w:rsid w:val="003C21B9"/>
    <w:rsid w:val="003C39D8"/>
    <w:rsid w:val="003C3F18"/>
    <w:rsid w:val="003C59A3"/>
    <w:rsid w:val="003C6067"/>
    <w:rsid w:val="003C63A7"/>
    <w:rsid w:val="003C6436"/>
    <w:rsid w:val="003C6922"/>
    <w:rsid w:val="003C6A26"/>
    <w:rsid w:val="003C71DA"/>
    <w:rsid w:val="003C758A"/>
    <w:rsid w:val="003C7F41"/>
    <w:rsid w:val="003D09C7"/>
    <w:rsid w:val="003D1BA2"/>
    <w:rsid w:val="003D1CEB"/>
    <w:rsid w:val="003D2396"/>
    <w:rsid w:val="003D36DC"/>
    <w:rsid w:val="003D401B"/>
    <w:rsid w:val="003D5AEF"/>
    <w:rsid w:val="003D6B4B"/>
    <w:rsid w:val="003E0499"/>
    <w:rsid w:val="003E0729"/>
    <w:rsid w:val="003E0804"/>
    <w:rsid w:val="003E1CA9"/>
    <w:rsid w:val="003E1F54"/>
    <w:rsid w:val="003E20E5"/>
    <w:rsid w:val="003E2137"/>
    <w:rsid w:val="003E2F47"/>
    <w:rsid w:val="003E5708"/>
    <w:rsid w:val="003E5EBD"/>
    <w:rsid w:val="003E64A7"/>
    <w:rsid w:val="003E6D5E"/>
    <w:rsid w:val="003E7773"/>
    <w:rsid w:val="003F0205"/>
    <w:rsid w:val="003F05AF"/>
    <w:rsid w:val="003F19CE"/>
    <w:rsid w:val="003F1A30"/>
    <w:rsid w:val="003F1CAF"/>
    <w:rsid w:val="003F2EAC"/>
    <w:rsid w:val="003F52C7"/>
    <w:rsid w:val="003F5A7B"/>
    <w:rsid w:val="003F5A81"/>
    <w:rsid w:val="003F6553"/>
    <w:rsid w:val="003F7272"/>
    <w:rsid w:val="003F73F9"/>
    <w:rsid w:val="003F7D91"/>
    <w:rsid w:val="004006EB"/>
    <w:rsid w:val="00400812"/>
    <w:rsid w:val="00400925"/>
    <w:rsid w:val="0040140E"/>
    <w:rsid w:val="00401F7C"/>
    <w:rsid w:val="00401F95"/>
    <w:rsid w:val="004025B2"/>
    <w:rsid w:val="00403C6D"/>
    <w:rsid w:val="0040459A"/>
    <w:rsid w:val="00404AB4"/>
    <w:rsid w:val="004052C2"/>
    <w:rsid w:val="00405ED4"/>
    <w:rsid w:val="0040646A"/>
    <w:rsid w:val="00406E09"/>
    <w:rsid w:val="0040788B"/>
    <w:rsid w:val="00407A50"/>
    <w:rsid w:val="00410E25"/>
    <w:rsid w:val="00411BFA"/>
    <w:rsid w:val="0041240E"/>
    <w:rsid w:val="0041535C"/>
    <w:rsid w:val="004155D7"/>
    <w:rsid w:val="00415690"/>
    <w:rsid w:val="00416894"/>
    <w:rsid w:val="00417E10"/>
    <w:rsid w:val="00417EB7"/>
    <w:rsid w:val="00420879"/>
    <w:rsid w:val="0042099A"/>
    <w:rsid w:val="00421370"/>
    <w:rsid w:val="00422A57"/>
    <w:rsid w:val="00423BD1"/>
    <w:rsid w:val="00423CC2"/>
    <w:rsid w:val="00423D6B"/>
    <w:rsid w:val="0042526C"/>
    <w:rsid w:val="004259A7"/>
    <w:rsid w:val="00426682"/>
    <w:rsid w:val="0042678E"/>
    <w:rsid w:val="00427540"/>
    <w:rsid w:val="00427D15"/>
    <w:rsid w:val="0043080B"/>
    <w:rsid w:val="00430E17"/>
    <w:rsid w:val="0043124D"/>
    <w:rsid w:val="00431BF7"/>
    <w:rsid w:val="00431FF8"/>
    <w:rsid w:val="0043237B"/>
    <w:rsid w:val="004324D8"/>
    <w:rsid w:val="00433E44"/>
    <w:rsid w:val="004342B0"/>
    <w:rsid w:val="00434903"/>
    <w:rsid w:val="00435C06"/>
    <w:rsid w:val="00435FAE"/>
    <w:rsid w:val="00437A13"/>
    <w:rsid w:val="004400E6"/>
    <w:rsid w:val="004405E6"/>
    <w:rsid w:val="00440632"/>
    <w:rsid w:val="0044085D"/>
    <w:rsid w:val="0044200A"/>
    <w:rsid w:val="00443F3B"/>
    <w:rsid w:val="004448E6"/>
    <w:rsid w:val="004537AA"/>
    <w:rsid w:val="00453BEC"/>
    <w:rsid w:val="00453D16"/>
    <w:rsid w:val="00453D9A"/>
    <w:rsid w:val="00454F69"/>
    <w:rsid w:val="00455787"/>
    <w:rsid w:val="00455C4F"/>
    <w:rsid w:val="00457067"/>
    <w:rsid w:val="0045725F"/>
    <w:rsid w:val="0045736D"/>
    <w:rsid w:val="00457A9A"/>
    <w:rsid w:val="0046013A"/>
    <w:rsid w:val="00460537"/>
    <w:rsid w:val="00461A2C"/>
    <w:rsid w:val="00461B01"/>
    <w:rsid w:val="00461C19"/>
    <w:rsid w:val="00462793"/>
    <w:rsid w:val="0046290D"/>
    <w:rsid w:val="00464707"/>
    <w:rsid w:val="00464BBF"/>
    <w:rsid w:val="00464D08"/>
    <w:rsid w:val="00465B07"/>
    <w:rsid w:val="00466328"/>
    <w:rsid w:val="0046643E"/>
    <w:rsid w:val="00466C7C"/>
    <w:rsid w:val="004675E5"/>
    <w:rsid w:val="00467939"/>
    <w:rsid w:val="0047036C"/>
    <w:rsid w:val="004716D8"/>
    <w:rsid w:val="00473FDE"/>
    <w:rsid w:val="004746D7"/>
    <w:rsid w:val="00474C84"/>
    <w:rsid w:val="004760AD"/>
    <w:rsid w:val="00476940"/>
    <w:rsid w:val="0048013D"/>
    <w:rsid w:val="00480693"/>
    <w:rsid w:val="00480E7A"/>
    <w:rsid w:val="00480FE3"/>
    <w:rsid w:val="00481020"/>
    <w:rsid w:val="00483FA7"/>
    <w:rsid w:val="004851FC"/>
    <w:rsid w:val="00486354"/>
    <w:rsid w:val="0048704E"/>
    <w:rsid w:val="00487A7A"/>
    <w:rsid w:val="00487D29"/>
    <w:rsid w:val="00487D86"/>
    <w:rsid w:val="004916E3"/>
    <w:rsid w:val="00491798"/>
    <w:rsid w:val="00493A9E"/>
    <w:rsid w:val="00493ABD"/>
    <w:rsid w:val="00493C71"/>
    <w:rsid w:val="00493FD2"/>
    <w:rsid w:val="00494031"/>
    <w:rsid w:val="00494999"/>
    <w:rsid w:val="00495048"/>
    <w:rsid w:val="00495D76"/>
    <w:rsid w:val="00495DAF"/>
    <w:rsid w:val="00495FAF"/>
    <w:rsid w:val="00496118"/>
    <w:rsid w:val="004967FF"/>
    <w:rsid w:val="0049735F"/>
    <w:rsid w:val="0049745E"/>
    <w:rsid w:val="004A0225"/>
    <w:rsid w:val="004A1006"/>
    <w:rsid w:val="004A1E7C"/>
    <w:rsid w:val="004A23FD"/>
    <w:rsid w:val="004A3821"/>
    <w:rsid w:val="004A3D8A"/>
    <w:rsid w:val="004A615B"/>
    <w:rsid w:val="004A6F03"/>
    <w:rsid w:val="004A7A62"/>
    <w:rsid w:val="004A7B14"/>
    <w:rsid w:val="004A7E18"/>
    <w:rsid w:val="004B04A4"/>
    <w:rsid w:val="004B12EC"/>
    <w:rsid w:val="004B2643"/>
    <w:rsid w:val="004B2C91"/>
    <w:rsid w:val="004B42E9"/>
    <w:rsid w:val="004B4581"/>
    <w:rsid w:val="004B612B"/>
    <w:rsid w:val="004B629D"/>
    <w:rsid w:val="004B672A"/>
    <w:rsid w:val="004B698A"/>
    <w:rsid w:val="004B707E"/>
    <w:rsid w:val="004B7FE3"/>
    <w:rsid w:val="004C0173"/>
    <w:rsid w:val="004C0200"/>
    <w:rsid w:val="004C0EDB"/>
    <w:rsid w:val="004C1B72"/>
    <w:rsid w:val="004C1BF8"/>
    <w:rsid w:val="004C1C69"/>
    <w:rsid w:val="004C2346"/>
    <w:rsid w:val="004C3589"/>
    <w:rsid w:val="004C3937"/>
    <w:rsid w:val="004C42E0"/>
    <w:rsid w:val="004C46DD"/>
    <w:rsid w:val="004C62DD"/>
    <w:rsid w:val="004C6F76"/>
    <w:rsid w:val="004C7A8C"/>
    <w:rsid w:val="004D1324"/>
    <w:rsid w:val="004D1D73"/>
    <w:rsid w:val="004D41D7"/>
    <w:rsid w:val="004D4BA4"/>
    <w:rsid w:val="004D58E4"/>
    <w:rsid w:val="004D6B22"/>
    <w:rsid w:val="004D7E40"/>
    <w:rsid w:val="004E0BB2"/>
    <w:rsid w:val="004E0E5A"/>
    <w:rsid w:val="004E26CF"/>
    <w:rsid w:val="004E3370"/>
    <w:rsid w:val="004E6D69"/>
    <w:rsid w:val="004E743B"/>
    <w:rsid w:val="004F003C"/>
    <w:rsid w:val="004F0997"/>
    <w:rsid w:val="004F1E6B"/>
    <w:rsid w:val="004F3652"/>
    <w:rsid w:val="004F4167"/>
    <w:rsid w:val="004F719E"/>
    <w:rsid w:val="0050090D"/>
    <w:rsid w:val="00501D2E"/>
    <w:rsid w:val="00501F28"/>
    <w:rsid w:val="00502936"/>
    <w:rsid w:val="005033C7"/>
    <w:rsid w:val="005033D8"/>
    <w:rsid w:val="00504F16"/>
    <w:rsid w:val="0050559B"/>
    <w:rsid w:val="005077B5"/>
    <w:rsid w:val="00510B16"/>
    <w:rsid w:val="00511C59"/>
    <w:rsid w:val="00512998"/>
    <w:rsid w:val="00512FBF"/>
    <w:rsid w:val="00513052"/>
    <w:rsid w:val="00513B98"/>
    <w:rsid w:val="00514F82"/>
    <w:rsid w:val="0051572F"/>
    <w:rsid w:val="005161B3"/>
    <w:rsid w:val="005161FA"/>
    <w:rsid w:val="00516B3D"/>
    <w:rsid w:val="00516C05"/>
    <w:rsid w:val="00516D6D"/>
    <w:rsid w:val="005178E5"/>
    <w:rsid w:val="005200E7"/>
    <w:rsid w:val="0052119E"/>
    <w:rsid w:val="005219FB"/>
    <w:rsid w:val="005223B1"/>
    <w:rsid w:val="00522999"/>
    <w:rsid w:val="00522E42"/>
    <w:rsid w:val="005233E9"/>
    <w:rsid w:val="00523626"/>
    <w:rsid w:val="0052472E"/>
    <w:rsid w:val="005249B0"/>
    <w:rsid w:val="00524AEC"/>
    <w:rsid w:val="005260A6"/>
    <w:rsid w:val="005261CA"/>
    <w:rsid w:val="005267F4"/>
    <w:rsid w:val="0053005B"/>
    <w:rsid w:val="00530555"/>
    <w:rsid w:val="00531FE7"/>
    <w:rsid w:val="00533EA5"/>
    <w:rsid w:val="00534650"/>
    <w:rsid w:val="00534E28"/>
    <w:rsid w:val="00535917"/>
    <w:rsid w:val="00538F4D"/>
    <w:rsid w:val="005407DE"/>
    <w:rsid w:val="005415E7"/>
    <w:rsid w:val="005423C3"/>
    <w:rsid w:val="0054252F"/>
    <w:rsid w:val="00543309"/>
    <w:rsid w:val="0054408F"/>
    <w:rsid w:val="00545064"/>
    <w:rsid w:val="00545A12"/>
    <w:rsid w:val="00545EBE"/>
    <w:rsid w:val="005462ED"/>
    <w:rsid w:val="005463B9"/>
    <w:rsid w:val="005472A7"/>
    <w:rsid w:val="005472E7"/>
    <w:rsid w:val="0054738B"/>
    <w:rsid w:val="00547645"/>
    <w:rsid w:val="00550335"/>
    <w:rsid w:val="00550786"/>
    <w:rsid w:val="0055079B"/>
    <w:rsid w:val="00550A56"/>
    <w:rsid w:val="00550D39"/>
    <w:rsid w:val="00551296"/>
    <w:rsid w:val="00551C48"/>
    <w:rsid w:val="00552A37"/>
    <w:rsid w:val="00552AA9"/>
    <w:rsid w:val="00552F90"/>
    <w:rsid w:val="00553CF6"/>
    <w:rsid w:val="00554BEC"/>
    <w:rsid w:val="00554E6F"/>
    <w:rsid w:val="0055518B"/>
    <w:rsid w:val="005553CF"/>
    <w:rsid w:val="005556FE"/>
    <w:rsid w:val="00556D1B"/>
    <w:rsid w:val="00557007"/>
    <w:rsid w:val="005570FD"/>
    <w:rsid w:val="00557146"/>
    <w:rsid w:val="00557B29"/>
    <w:rsid w:val="00560A3A"/>
    <w:rsid w:val="00561067"/>
    <w:rsid w:val="00561247"/>
    <w:rsid w:val="00561CD4"/>
    <w:rsid w:val="00561D9E"/>
    <w:rsid w:val="00561FA1"/>
    <w:rsid w:val="00562CF8"/>
    <w:rsid w:val="00562F91"/>
    <w:rsid w:val="0056400E"/>
    <w:rsid w:val="00565302"/>
    <w:rsid w:val="00566324"/>
    <w:rsid w:val="00566DF6"/>
    <w:rsid w:val="0056724C"/>
    <w:rsid w:val="005672CA"/>
    <w:rsid w:val="0056782E"/>
    <w:rsid w:val="00567BE1"/>
    <w:rsid w:val="00567E47"/>
    <w:rsid w:val="005704CE"/>
    <w:rsid w:val="00570703"/>
    <w:rsid w:val="00570998"/>
    <w:rsid w:val="00571865"/>
    <w:rsid w:val="0057309A"/>
    <w:rsid w:val="00573482"/>
    <w:rsid w:val="0057426C"/>
    <w:rsid w:val="005746E8"/>
    <w:rsid w:val="0057484D"/>
    <w:rsid w:val="00574BA2"/>
    <w:rsid w:val="00575EB6"/>
    <w:rsid w:val="00576630"/>
    <w:rsid w:val="005770AE"/>
    <w:rsid w:val="00577BA4"/>
    <w:rsid w:val="00584877"/>
    <w:rsid w:val="0058494D"/>
    <w:rsid w:val="00585F54"/>
    <w:rsid w:val="00587731"/>
    <w:rsid w:val="00587B90"/>
    <w:rsid w:val="005900B4"/>
    <w:rsid w:val="00590815"/>
    <w:rsid w:val="005922A0"/>
    <w:rsid w:val="00592B12"/>
    <w:rsid w:val="00592E7E"/>
    <w:rsid w:val="0059317D"/>
    <w:rsid w:val="00593962"/>
    <w:rsid w:val="00593BE7"/>
    <w:rsid w:val="005956F7"/>
    <w:rsid w:val="005974C6"/>
    <w:rsid w:val="005A00E9"/>
    <w:rsid w:val="005A0267"/>
    <w:rsid w:val="005A04E6"/>
    <w:rsid w:val="005A20F0"/>
    <w:rsid w:val="005A21C9"/>
    <w:rsid w:val="005A2929"/>
    <w:rsid w:val="005A2AB0"/>
    <w:rsid w:val="005A2F60"/>
    <w:rsid w:val="005A38C3"/>
    <w:rsid w:val="005A462D"/>
    <w:rsid w:val="005A4F59"/>
    <w:rsid w:val="005A7B17"/>
    <w:rsid w:val="005A7D00"/>
    <w:rsid w:val="005A7D6E"/>
    <w:rsid w:val="005B01BE"/>
    <w:rsid w:val="005B0F8C"/>
    <w:rsid w:val="005B1196"/>
    <w:rsid w:val="005B1A5A"/>
    <w:rsid w:val="005B2962"/>
    <w:rsid w:val="005B2C1F"/>
    <w:rsid w:val="005B45CB"/>
    <w:rsid w:val="005B59CB"/>
    <w:rsid w:val="005B5D78"/>
    <w:rsid w:val="005B7D1F"/>
    <w:rsid w:val="005C047B"/>
    <w:rsid w:val="005C089E"/>
    <w:rsid w:val="005C1026"/>
    <w:rsid w:val="005C270C"/>
    <w:rsid w:val="005C3888"/>
    <w:rsid w:val="005C3F6A"/>
    <w:rsid w:val="005C4861"/>
    <w:rsid w:val="005C4AB4"/>
    <w:rsid w:val="005C566C"/>
    <w:rsid w:val="005C5977"/>
    <w:rsid w:val="005C5B16"/>
    <w:rsid w:val="005C66C6"/>
    <w:rsid w:val="005C683F"/>
    <w:rsid w:val="005C7336"/>
    <w:rsid w:val="005C7809"/>
    <w:rsid w:val="005C7C9A"/>
    <w:rsid w:val="005C7EE6"/>
    <w:rsid w:val="005D01CF"/>
    <w:rsid w:val="005D1A95"/>
    <w:rsid w:val="005D1D77"/>
    <w:rsid w:val="005D4FFB"/>
    <w:rsid w:val="005D68CE"/>
    <w:rsid w:val="005D6C61"/>
    <w:rsid w:val="005D7ED5"/>
    <w:rsid w:val="005D7F60"/>
    <w:rsid w:val="005D7F75"/>
    <w:rsid w:val="005E0EE8"/>
    <w:rsid w:val="005E149A"/>
    <w:rsid w:val="005E3EE7"/>
    <w:rsid w:val="005E4332"/>
    <w:rsid w:val="005E4DE8"/>
    <w:rsid w:val="005E551E"/>
    <w:rsid w:val="005E579B"/>
    <w:rsid w:val="005E7FD8"/>
    <w:rsid w:val="005F13BB"/>
    <w:rsid w:val="005F1DED"/>
    <w:rsid w:val="005F366D"/>
    <w:rsid w:val="005F3767"/>
    <w:rsid w:val="005F3FAA"/>
    <w:rsid w:val="005F5F09"/>
    <w:rsid w:val="00601634"/>
    <w:rsid w:val="00601A79"/>
    <w:rsid w:val="00601A92"/>
    <w:rsid w:val="00601AE7"/>
    <w:rsid w:val="00602109"/>
    <w:rsid w:val="0060256E"/>
    <w:rsid w:val="006042B1"/>
    <w:rsid w:val="0060480F"/>
    <w:rsid w:val="00604DDA"/>
    <w:rsid w:val="006055F2"/>
    <w:rsid w:val="00605703"/>
    <w:rsid w:val="00606033"/>
    <w:rsid w:val="006060C1"/>
    <w:rsid w:val="00606877"/>
    <w:rsid w:val="00606A0A"/>
    <w:rsid w:val="00607244"/>
    <w:rsid w:val="006104A6"/>
    <w:rsid w:val="0061090B"/>
    <w:rsid w:val="0061101D"/>
    <w:rsid w:val="006120D1"/>
    <w:rsid w:val="00612FB1"/>
    <w:rsid w:val="0061342D"/>
    <w:rsid w:val="00613644"/>
    <w:rsid w:val="006139E0"/>
    <w:rsid w:val="00614298"/>
    <w:rsid w:val="00614361"/>
    <w:rsid w:val="006158E0"/>
    <w:rsid w:val="006170DA"/>
    <w:rsid w:val="006214D4"/>
    <w:rsid w:val="0062221D"/>
    <w:rsid w:val="006240DA"/>
    <w:rsid w:val="00624240"/>
    <w:rsid w:val="006245C2"/>
    <w:rsid w:val="00624B54"/>
    <w:rsid w:val="00624CEA"/>
    <w:rsid w:val="00624F15"/>
    <w:rsid w:val="00625020"/>
    <w:rsid w:val="00625DD8"/>
    <w:rsid w:val="00626173"/>
    <w:rsid w:val="0062696E"/>
    <w:rsid w:val="006270D8"/>
    <w:rsid w:val="006278C3"/>
    <w:rsid w:val="00627DEC"/>
    <w:rsid w:val="006315E4"/>
    <w:rsid w:val="00631610"/>
    <w:rsid w:val="006324D6"/>
    <w:rsid w:val="00632A21"/>
    <w:rsid w:val="00633534"/>
    <w:rsid w:val="006345EF"/>
    <w:rsid w:val="00634CCB"/>
    <w:rsid w:val="00634DA2"/>
    <w:rsid w:val="0063581B"/>
    <w:rsid w:val="0063640F"/>
    <w:rsid w:val="006372F4"/>
    <w:rsid w:val="00637305"/>
    <w:rsid w:val="00637F94"/>
    <w:rsid w:val="00640956"/>
    <w:rsid w:val="00641504"/>
    <w:rsid w:val="00642853"/>
    <w:rsid w:val="00643A0F"/>
    <w:rsid w:val="00644AF8"/>
    <w:rsid w:val="00644F0D"/>
    <w:rsid w:val="00645F7C"/>
    <w:rsid w:val="006462AB"/>
    <w:rsid w:val="006462C2"/>
    <w:rsid w:val="006467BA"/>
    <w:rsid w:val="00646FF5"/>
    <w:rsid w:val="006470F2"/>
    <w:rsid w:val="00647AFB"/>
    <w:rsid w:val="00647C7E"/>
    <w:rsid w:val="00647CCB"/>
    <w:rsid w:val="00647EBF"/>
    <w:rsid w:val="0065055E"/>
    <w:rsid w:val="006519A1"/>
    <w:rsid w:val="00652661"/>
    <w:rsid w:val="00652D61"/>
    <w:rsid w:val="00653384"/>
    <w:rsid w:val="00653FCF"/>
    <w:rsid w:val="00654544"/>
    <w:rsid w:val="00654723"/>
    <w:rsid w:val="0065494F"/>
    <w:rsid w:val="00655C4B"/>
    <w:rsid w:val="00655C98"/>
    <w:rsid w:val="006560A5"/>
    <w:rsid w:val="0066214D"/>
    <w:rsid w:val="006636CD"/>
    <w:rsid w:val="00663EF5"/>
    <w:rsid w:val="00664CEC"/>
    <w:rsid w:val="00664FD6"/>
    <w:rsid w:val="00665489"/>
    <w:rsid w:val="00665FE8"/>
    <w:rsid w:val="006669BE"/>
    <w:rsid w:val="00670AA4"/>
    <w:rsid w:val="0067111B"/>
    <w:rsid w:val="00672E80"/>
    <w:rsid w:val="00672F0E"/>
    <w:rsid w:val="00673BBE"/>
    <w:rsid w:val="00674158"/>
    <w:rsid w:val="00674EBF"/>
    <w:rsid w:val="0067587E"/>
    <w:rsid w:val="00676AD4"/>
    <w:rsid w:val="00676C39"/>
    <w:rsid w:val="00677997"/>
    <w:rsid w:val="006835D9"/>
    <w:rsid w:val="006856EC"/>
    <w:rsid w:val="00687D72"/>
    <w:rsid w:val="00687FF9"/>
    <w:rsid w:val="0069057C"/>
    <w:rsid w:val="00691095"/>
    <w:rsid w:val="006918CA"/>
    <w:rsid w:val="00691C85"/>
    <w:rsid w:val="0069203E"/>
    <w:rsid w:val="0069427E"/>
    <w:rsid w:val="00694AD1"/>
    <w:rsid w:val="006954FC"/>
    <w:rsid w:val="00695B06"/>
    <w:rsid w:val="00695DE5"/>
    <w:rsid w:val="0069727E"/>
    <w:rsid w:val="006974DB"/>
    <w:rsid w:val="006A1F9B"/>
    <w:rsid w:val="006A278E"/>
    <w:rsid w:val="006A2FA7"/>
    <w:rsid w:val="006A3C24"/>
    <w:rsid w:val="006A3EA3"/>
    <w:rsid w:val="006A4946"/>
    <w:rsid w:val="006A4FF7"/>
    <w:rsid w:val="006A5B87"/>
    <w:rsid w:val="006A6172"/>
    <w:rsid w:val="006A67DB"/>
    <w:rsid w:val="006A684F"/>
    <w:rsid w:val="006A70BF"/>
    <w:rsid w:val="006B0E14"/>
    <w:rsid w:val="006B1654"/>
    <w:rsid w:val="006B1DC6"/>
    <w:rsid w:val="006B347C"/>
    <w:rsid w:val="006B3E44"/>
    <w:rsid w:val="006B7A51"/>
    <w:rsid w:val="006C05E2"/>
    <w:rsid w:val="006C174B"/>
    <w:rsid w:val="006C32D0"/>
    <w:rsid w:val="006C338B"/>
    <w:rsid w:val="006C3D9D"/>
    <w:rsid w:val="006C3F85"/>
    <w:rsid w:val="006C5190"/>
    <w:rsid w:val="006C5225"/>
    <w:rsid w:val="006C5804"/>
    <w:rsid w:val="006C5870"/>
    <w:rsid w:val="006C6305"/>
    <w:rsid w:val="006C7AA9"/>
    <w:rsid w:val="006C7EB9"/>
    <w:rsid w:val="006D0CB1"/>
    <w:rsid w:val="006D1EB5"/>
    <w:rsid w:val="006D1F20"/>
    <w:rsid w:val="006D2646"/>
    <w:rsid w:val="006D2F97"/>
    <w:rsid w:val="006D32DC"/>
    <w:rsid w:val="006D3E4D"/>
    <w:rsid w:val="006D47E5"/>
    <w:rsid w:val="006D58D9"/>
    <w:rsid w:val="006D5D48"/>
    <w:rsid w:val="006D6935"/>
    <w:rsid w:val="006D7196"/>
    <w:rsid w:val="006E062F"/>
    <w:rsid w:val="006E0E88"/>
    <w:rsid w:val="006E2058"/>
    <w:rsid w:val="006E239E"/>
    <w:rsid w:val="006E3409"/>
    <w:rsid w:val="006E352D"/>
    <w:rsid w:val="006E3A84"/>
    <w:rsid w:val="006E490D"/>
    <w:rsid w:val="006E6C4A"/>
    <w:rsid w:val="006E7BF2"/>
    <w:rsid w:val="006F0311"/>
    <w:rsid w:val="006F07B7"/>
    <w:rsid w:val="006F12C4"/>
    <w:rsid w:val="006F1859"/>
    <w:rsid w:val="006F1B22"/>
    <w:rsid w:val="006F6025"/>
    <w:rsid w:val="006F6199"/>
    <w:rsid w:val="006F6228"/>
    <w:rsid w:val="006F7C85"/>
    <w:rsid w:val="00700D45"/>
    <w:rsid w:val="00701A1B"/>
    <w:rsid w:val="0070257B"/>
    <w:rsid w:val="007030F8"/>
    <w:rsid w:val="00703241"/>
    <w:rsid w:val="00704C4F"/>
    <w:rsid w:val="00704DAC"/>
    <w:rsid w:val="007059B4"/>
    <w:rsid w:val="00705FA2"/>
    <w:rsid w:val="0070693C"/>
    <w:rsid w:val="00707F68"/>
    <w:rsid w:val="00710DDF"/>
    <w:rsid w:val="00711BDC"/>
    <w:rsid w:val="00712754"/>
    <w:rsid w:val="00712BC6"/>
    <w:rsid w:val="00712D79"/>
    <w:rsid w:val="00712E76"/>
    <w:rsid w:val="00712EAD"/>
    <w:rsid w:val="00715650"/>
    <w:rsid w:val="007163AB"/>
    <w:rsid w:val="00717569"/>
    <w:rsid w:val="00717D19"/>
    <w:rsid w:val="00720362"/>
    <w:rsid w:val="00720954"/>
    <w:rsid w:val="00720AB6"/>
    <w:rsid w:val="00720D32"/>
    <w:rsid w:val="007215B1"/>
    <w:rsid w:val="00722722"/>
    <w:rsid w:val="007227ED"/>
    <w:rsid w:val="00725BB4"/>
    <w:rsid w:val="00726479"/>
    <w:rsid w:val="00727629"/>
    <w:rsid w:val="00727930"/>
    <w:rsid w:val="007301C1"/>
    <w:rsid w:val="00731179"/>
    <w:rsid w:val="007316CC"/>
    <w:rsid w:val="00731EA7"/>
    <w:rsid w:val="00732CF9"/>
    <w:rsid w:val="007336BA"/>
    <w:rsid w:val="00733F18"/>
    <w:rsid w:val="007347F7"/>
    <w:rsid w:val="00734FC5"/>
    <w:rsid w:val="007359E1"/>
    <w:rsid w:val="00736630"/>
    <w:rsid w:val="00736EF0"/>
    <w:rsid w:val="0074091D"/>
    <w:rsid w:val="00742328"/>
    <w:rsid w:val="00742772"/>
    <w:rsid w:val="00742962"/>
    <w:rsid w:val="00742FAF"/>
    <w:rsid w:val="00742FE2"/>
    <w:rsid w:val="00744931"/>
    <w:rsid w:val="0074531F"/>
    <w:rsid w:val="00745A80"/>
    <w:rsid w:val="007466E5"/>
    <w:rsid w:val="007473C9"/>
    <w:rsid w:val="007501D4"/>
    <w:rsid w:val="007504A4"/>
    <w:rsid w:val="00751C19"/>
    <w:rsid w:val="007521A2"/>
    <w:rsid w:val="00752231"/>
    <w:rsid w:val="00754659"/>
    <w:rsid w:val="00755446"/>
    <w:rsid w:val="00756457"/>
    <w:rsid w:val="00756795"/>
    <w:rsid w:val="00760ABB"/>
    <w:rsid w:val="00760F9A"/>
    <w:rsid w:val="007614A8"/>
    <w:rsid w:val="0076193B"/>
    <w:rsid w:val="007619A0"/>
    <w:rsid w:val="00761F33"/>
    <w:rsid w:val="0076415C"/>
    <w:rsid w:val="0076426C"/>
    <w:rsid w:val="00764CA9"/>
    <w:rsid w:val="007656C8"/>
    <w:rsid w:val="0076626A"/>
    <w:rsid w:val="00767022"/>
    <w:rsid w:val="0076702A"/>
    <w:rsid w:val="00767A10"/>
    <w:rsid w:val="00770381"/>
    <w:rsid w:val="0077076A"/>
    <w:rsid w:val="007719A8"/>
    <w:rsid w:val="0077564C"/>
    <w:rsid w:val="00775890"/>
    <w:rsid w:val="00775B32"/>
    <w:rsid w:val="007760A3"/>
    <w:rsid w:val="007764BF"/>
    <w:rsid w:val="0077796F"/>
    <w:rsid w:val="0078019E"/>
    <w:rsid w:val="00780D56"/>
    <w:rsid w:val="00781807"/>
    <w:rsid w:val="00782655"/>
    <w:rsid w:val="00782861"/>
    <w:rsid w:val="00782B08"/>
    <w:rsid w:val="0078517B"/>
    <w:rsid w:val="007857DE"/>
    <w:rsid w:val="00787A22"/>
    <w:rsid w:val="00787A6B"/>
    <w:rsid w:val="00787AC3"/>
    <w:rsid w:val="00790F02"/>
    <w:rsid w:val="00791A37"/>
    <w:rsid w:val="0079217B"/>
    <w:rsid w:val="0079230A"/>
    <w:rsid w:val="007929B8"/>
    <w:rsid w:val="00794930"/>
    <w:rsid w:val="00795B0B"/>
    <w:rsid w:val="007969D0"/>
    <w:rsid w:val="00796DBA"/>
    <w:rsid w:val="00796F20"/>
    <w:rsid w:val="007A275A"/>
    <w:rsid w:val="007A2C16"/>
    <w:rsid w:val="007A2C7C"/>
    <w:rsid w:val="007A4364"/>
    <w:rsid w:val="007A5E0C"/>
    <w:rsid w:val="007A66FE"/>
    <w:rsid w:val="007B001F"/>
    <w:rsid w:val="007B0390"/>
    <w:rsid w:val="007B175E"/>
    <w:rsid w:val="007B3ABA"/>
    <w:rsid w:val="007B4878"/>
    <w:rsid w:val="007B5127"/>
    <w:rsid w:val="007B54BA"/>
    <w:rsid w:val="007B5E35"/>
    <w:rsid w:val="007B6730"/>
    <w:rsid w:val="007C0066"/>
    <w:rsid w:val="007C0BAE"/>
    <w:rsid w:val="007C1DDB"/>
    <w:rsid w:val="007C2673"/>
    <w:rsid w:val="007C4F32"/>
    <w:rsid w:val="007C5F67"/>
    <w:rsid w:val="007C61DF"/>
    <w:rsid w:val="007C69ED"/>
    <w:rsid w:val="007C7B64"/>
    <w:rsid w:val="007D0D5F"/>
    <w:rsid w:val="007D180A"/>
    <w:rsid w:val="007D214D"/>
    <w:rsid w:val="007D228F"/>
    <w:rsid w:val="007D3208"/>
    <w:rsid w:val="007D37AE"/>
    <w:rsid w:val="007D3F13"/>
    <w:rsid w:val="007D4049"/>
    <w:rsid w:val="007D54B3"/>
    <w:rsid w:val="007D653F"/>
    <w:rsid w:val="007D7240"/>
    <w:rsid w:val="007D730F"/>
    <w:rsid w:val="007E0CC2"/>
    <w:rsid w:val="007E1300"/>
    <w:rsid w:val="007E3857"/>
    <w:rsid w:val="007E3B7D"/>
    <w:rsid w:val="007E45A0"/>
    <w:rsid w:val="007E54E4"/>
    <w:rsid w:val="007E661E"/>
    <w:rsid w:val="007E6D0B"/>
    <w:rsid w:val="007E6D4D"/>
    <w:rsid w:val="007E6F43"/>
    <w:rsid w:val="007E7341"/>
    <w:rsid w:val="007F065F"/>
    <w:rsid w:val="007F0960"/>
    <w:rsid w:val="007F112D"/>
    <w:rsid w:val="007F1D04"/>
    <w:rsid w:val="007F296A"/>
    <w:rsid w:val="007F36A2"/>
    <w:rsid w:val="007F44E4"/>
    <w:rsid w:val="007F51DA"/>
    <w:rsid w:val="007F6197"/>
    <w:rsid w:val="007F64A4"/>
    <w:rsid w:val="007F7468"/>
    <w:rsid w:val="007F7CDD"/>
    <w:rsid w:val="0080055F"/>
    <w:rsid w:val="0080079D"/>
    <w:rsid w:val="00801028"/>
    <w:rsid w:val="00802616"/>
    <w:rsid w:val="008034A5"/>
    <w:rsid w:val="00803D9E"/>
    <w:rsid w:val="00803FC8"/>
    <w:rsid w:val="0080485B"/>
    <w:rsid w:val="00805A3E"/>
    <w:rsid w:val="00805AB1"/>
    <w:rsid w:val="008071B3"/>
    <w:rsid w:val="00807402"/>
    <w:rsid w:val="00807F64"/>
    <w:rsid w:val="0081129F"/>
    <w:rsid w:val="00811DF0"/>
    <w:rsid w:val="00811E3F"/>
    <w:rsid w:val="00811F74"/>
    <w:rsid w:val="00812933"/>
    <w:rsid w:val="00812FEC"/>
    <w:rsid w:val="008144AE"/>
    <w:rsid w:val="00817211"/>
    <w:rsid w:val="008202AB"/>
    <w:rsid w:val="00821F1D"/>
    <w:rsid w:val="00822FC5"/>
    <w:rsid w:val="00824521"/>
    <w:rsid w:val="00826218"/>
    <w:rsid w:val="00826937"/>
    <w:rsid w:val="008306C8"/>
    <w:rsid w:val="008316CE"/>
    <w:rsid w:val="008316EF"/>
    <w:rsid w:val="008321AA"/>
    <w:rsid w:val="00832534"/>
    <w:rsid w:val="0083335E"/>
    <w:rsid w:val="0083639C"/>
    <w:rsid w:val="008366C8"/>
    <w:rsid w:val="00836827"/>
    <w:rsid w:val="0083702B"/>
    <w:rsid w:val="0083764A"/>
    <w:rsid w:val="00837999"/>
    <w:rsid w:val="00837D31"/>
    <w:rsid w:val="008403DE"/>
    <w:rsid w:val="0084131B"/>
    <w:rsid w:val="00841498"/>
    <w:rsid w:val="00842223"/>
    <w:rsid w:val="00844196"/>
    <w:rsid w:val="00844475"/>
    <w:rsid w:val="00844697"/>
    <w:rsid w:val="0084571D"/>
    <w:rsid w:val="00846241"/>
    <w:rsid w:val="008470C5"/>
    <w:rsid w:val="00847BD2"/>
    <w:rsid w:val="00850745"/>
    <w:rsid w:val="008507CB"/>
    <w:rsid w:val="00851808"/>
    <w:rsid w:val="00852329"/>
    <w:rsid w:val="008528EC"/>
    <w:rsid w:val="00852A02"/>
    <w:rsid w:val="008532A5"/>
    <w:rsid w:val="0085352B"/>
    <w:rsid w:val="0085471E"/>
    <w:rsid w:val="00855B2E"/>
    <w:rsid w:val="00856656"/>
    <w:rsid w:val="00856C73"/>
    <w:rsid w:val="008572F0"/>
    <w:rsid w:val="00860016"/>
    <w:rsid w:val="00860C8E"/>
    <w:rsid w:val="00861443"/>
    <w:rsid w:val="008617D0"/>
    <w:rsid w:val="00861D5E"/>
    <w:rsid w:val="008630F3"/>
    <w:rsid w:val="008637DB"/>
    <w:rsid w:val="00863C15"/>
    <w:rsid w:val="00864782"/>
    <w:rsid w:val="00864820"/>
    <w:rsid w:val="008648C0"/>
    <w:rsid w:val="0086502A"/>
    <w:rsid w:val="0086594B"/>
    <w:rsid w:val="008679DD"/>
    <w:rsid w:val="00867EA2"/>
    <w:rsid w:val="00870237"/>
    <w:rsid w:val="00872A24"/>
    <w:rsid w:val="0087312A"/>
    <w:rsid w:val="0087330F"/>
    <w:rsid w:val="00874DC6"/>
    <w:rsid w:val="00874E9C"/>
    <w:rsid w:val="0087512E"/>
    <w:rsid w:val="008756D7"/>
    <w:rsid w:val="0087574B"/>
    <w:rsid w:val="0087671D"/>
    <w:rsid w:val="00876870"/>
    <w:rsid w:val="00876AAB"/>
    <w:rsid w:val="00877665"/>
    <w:rsid w:val="00880553"/>
    <w:rsid w:val="00880FA9"/>
    <w:rsid w:val="00883342"/>
    <w:rsid w:val="00883618"/>
    <w:rsid w:val="00883BB5"/>
    <w:rsid w:val="008846E1"/>
    <w:rsid w:val="0088480D"/>
    <w:rsid w:val="00884936"/>
    <w:rsid w:val="00884F7E"/>
    <w:rsid w:val="00885931"/>
    <w:rsid w:val="0088677A"/>
    <w:rsid w:val="008869C7"/>
    <w:rsid w:val="00886CD3"/>
    <w:rsid w:val="00887C4E"/>
    <w:rsid w:val="00887D06"/>
    <w:rsid w:val="00890E14"/>
    <w:rsid w:val="00890E74"/>
    <w:rsid w:val="0089144E"/>
    <w:rsid w:val="008918B5"/>
    <w:rsid w:val="00892E31"/>
    <w:rsid w:val="00895714"/>
    <w:rsid w:val="00895E1F"/>
    <w:rsid w:val="008968BE"/>
    <w:rsid w:val="00896AEE"/>
    <w:rsid w:val="00896E65"/>
    <w:rsid w:val="008974DD"/>
    <w:rsid w:val="008A050F"/>
    <w:rsid w:val="008A092E"/>
    <w:rsid w:val="008A0B76"/>
    <w:rsid w:val="008A1760"/>
    <w:rsid w:val="008A19F7"/>
    <w:rsid w:val="008A23B6"/>
    <w:rsid w:val="008A3533"/>
    <w:rsid w:val="008A3F89"/>
    <w:rsid w:val="008A3FB6"/>
    <w:rsid w:val="008A40D9"/>
    <w:rsid w:val="008A40FB"/>
    <w:rsid w:val="008A438C"/>
    <w:rsid w:val="008A483B"/>
    <w:rsid w:val="008A663E"/>
    <w:rsid w:val="008A6C00"/>
    <w:rsid w:val="008A72F0"/>
    <w:rsid w:val="008B1A81"/>
    <w:rsid w:val="008B21E9"/>
    <w:rsid w:val="008B4320"/>
    <w:rsid w:val="008B4803"/>
    <w:rsid w:val="008B5BFB"/>
    <w:rsid w:val="008B6416"/>
    <w:rsid w:val="008B6BF4"/>
    <w:rsid w:val="008B6C9A"/>
    <w:rsid w:val="008B6DFD"/>
    <w:rsid w:val="008C024A"/>
    <w:rsid w:val="008C0360"/>
    <w:rsid w:val="008C08F6"/>
    <w:rsid w:val="008C0C9E"/>
    <w:rsid w:val="008C135D"/>
    <w:rsid w:val="008C16BA"/>
    <w:rsid w:val="008C2C75"/>
    <w:rsid w:val="008C3051"/>
    <w:rsid w:val="008C659D"/>
    <w:rsid w:val="008C753C"/>
    <w:rsid w:val="008C78E5"/>
    <w:rsid w:val="008D0619"/>
    <w:rsid w:val="008D1397"/>
    <w:rsid w:val="008D2104"/>
    <w:rsid w:val="008D2B4E"/>
    <w:rsid w:val="008D4827"/>
    <w:rsid w:val="008D4CEF"/>
    <w:rsid w:val="008D606C"/>
    <w:rsid w:val="008E040F"/>
    <w:rsid w:val="008E05AA"/>
    <w:rsid w:val="008E0920"/>
    <w:rsid w:val="008E0970"/>
    <w:rsid w:val="008E1374"/>
    <w:rsid w:val="008E24B4"/>
    <w:rsid w:val="008E3BA6"/>
    <w:rsid w:val="008E3C95"/>
    <w:rsid w:val="008E3CF6"/>
    <w:rsid w:val="008E42F9"/>
    <w:rsid w:val="008E4E31"/>
    <w:rsid w:val="008E60AA"/>
    <w:rsid w:val="008E61AB"/>
    <w:rsid w:val="008E6A39"/>
    <w:rsid w:val="008E6E3A"/>
    <w:rsid w:val="008F01FE"/>
    <w:rsid w:val="008F2CAE"/>
    <w:rsid w:val="008F3710"/>
    <w:rsid w:val="008F3861"/>
    <w:rsid w:val="008F3EF1"/>
    <w:rsid w:val="008F4184"/>
    <w:rsid w:val="008F511B"/>
    <w:rsid w:val="008F5155"/>
    <w:rsid w:val="008F5DB1"/>
    <w:rsid w:val="008F65A8"/>
    <w:rsid w:val="008F685A"/>
    <w:rsid w:val="008F71AA"/>
    <w:rsid w:val="008F761E"/>
    <w:rsid w:val="00900154"/>
    <w:rsid w:val="00900873"/>
    <w:rsid w:val="00900ED5"/>
    <w:rsid w:val="00901886"/>
    <w:rsid w:val="00901D2E"/>
    <w:rsid w:val="009022A9"/>
    <w:rsid w:val="009023AF"/>
    <w:rsid w:val="0090377E"/>
    <w:rsid w:val="00905264"/>
    <w:rsid w:val="00905291"/>
    <w:rsid w:val="0090557C"/>
    <w:rsid w:val="00905B14"/>
    <w:rsid w:val="00906597"/>
    <w:rsid w:val="00907C05"/>
    <w:rsid w:val="00910DF3"/>
    <w:rsid w:val="009114ED"/>
    <w:rsid w:val="00911727"/>
    <w:rsid w:val="00912C38"/>
    <w:rsid w:val="009132B2"/>
    <w:rsid w:val="009149D8"/>
    <w:rsid w:val="00916961"/>
    <w:rsid w:val="009171A0"/>
    <w:rsid w:val="00917907"/>
    <w:rsid w:val="0092179C"/>
    <w:rsid w:val="00922273"/>
    <w:rsid w:val="0092251C"/>
    <w:rsid w:val="00923A26"/>
    <w:rsid w:val="00924695"/>
    <w:rsid w:val="00924814"/>
    <w:rsid w:val="00926264"/>
    <w:rsid w:val="0092626E"/>
    <w:rsid w:val="009268B3"/>
    <w:rsid w:val="009268F5"/>
    <w:rsid w:val="00926B11"/>
    <w:rsid w:val="009273B2"/>
    <w:rsid w:val="00930842"/>
    <w:rsid w:val="00930DD3"/>
    <w:rsid w:val="009325FA"/>
    <w:rsid w:val="00933D49"/>
    <w:rsid w:val="009346D9"/>
    <w:rsid w:val="009346E6"/>
    <w:rsid w:val="0093529D"/>
    <w:rsid w:val="0093583B"/>
    <w:rsid w:val="00936184"/>
    <w:rsid w:val="00936B6B"/>
    <w:rsid w:val="00937595"/>
    <w:rsid w:val="00937802"/>
    <w:rsid w:val="00937CCF"/>
    <w:rsid w:val="00940CA9"/>
    <w:rsid w:val="00941704"/>
    <w:rsid w:val="009436A6"/>
    <w:rsid w:val="00943763"/>
    <w:rsid w:val="00944578"/>
    <w:rsid w:val="00945171"/>
    <w:rsid w:val="00945E60"/>
    <w:rsid w:val="00950F16"/>
    <w:rsid w:val="00951555"/>
    <w:rsid w:val="00951AE5"/>
    <w:rsid w:val="00952CD7"/>
    <w:rsid w:val="00952F8C"/>
    <w:rsid w:val="00953E0A"/>
    <w:rsid w:val="0095485A"/>
    <w:rsid w:val="009560F7"/>
    <w:rsid w:val="00956A2F"/>
    <w:rsid w:val="00957319"/>
    <w:rsid w:val="0096021E"/>
    <w:rsid w:val="009614A4"/>
    <w:rsid w:val="00961DA5"/>
    <w:rsid w:val="00962384"/>
    <w:rsid w:val="0096282C"/>
    <w:rsid w:val="00962AD3"/>
    <w:rsid w:val="00962B8F"/>
    <w:rsid w:val="0096353C"/>
    <w:rsid w:val="0096404C"/>
    <w:rsid w:val="009645CB"/>
    <w:rsid w:val="00964D81"/>
    <w:rsid w:val="00965F81"/>
    <w:rsid w:val="00966771"/>
    <w:rsid w:val="0097133F"/>
    <w:rsid w:val="00972193"/>
    <w:rsid w:val="00973183"/>
    <w:rsid w:val="009732E6"/>
    <w:rsid w:val="00975EF0"/>
    <w:rsid w:val="00977143"/>
    <w:rsid w:val="0097733A"/>
    <w:rsid w:val="00977AD2"/>
    <w:rsid w:val="00977B7D"/>
    <w:rsid w:val="00980463"/>
    <w:rsid w:val="00980B89"/>
    <w:rsid w:val="00981B5E"/>
    <w:rsid w:val="00981C44"/>
    <w:rsid w:val="00982690"/>
    <w:rsid w:val="00982A3E"/>
    <w:rsid w:val="00982DAB"/>
    <w:rsid w:val="00983323"/>
    <w:rsid w:val="00984CF7"/>
    <w:rsid w:val="00986709"/>
    <w:rsid w:val="00986875"/>
    <w:rsid w:val="0098697D"/>
    <w:rsid w:val="00990926"/>
    <w:rsid w:val="00991043"/>
    <w:rsid w:val="00991538"/>
    <w:rsid w:val="00992BB7"/>
    <w:rsid w:val="00995126"/>
    <w:rsid w:val="00996150"/>
    <w:rsid w:val="00996AB4"/>
    <w:rsid w:val="009976FC"/>
    <w:rsid w:val="009A0037"/>
    <w:rsid w:val="009A05EB"/>
    <w:rsid w:val="009A2869"/>
    <w:rsid w:val="009A3DF5"/>
    <w:rsid w:val="009A4800"/>
    <w:rsid w:val="009A4BD9"/>
    <w:rsid w:val="009A562A"/>
    <w:rsid w:val="009A61AE"/>
    <w:rsid w:val="009A6204"/>
    <w:rsid w:val="009A6BAC"/>
    <w:rsid w:val="009A7422"/>
    <w:rsid w:val="009B008E"/>
    <w:rsid w:val="009B125D"/>
    <w:rsid w:val="009B188C"/>
    <w:rsid w:val="009B3540"/>
    <w:rsid w:val="009B5C97"/>
    <w:rsid w:val="009B74A4"/>
    <w:rsid w:val="009C3828"/>
    <w:rsid w:val="009C4093"/>
    <w:rsid w:val="009C4A2C"/>
    <w:rsid w:val="009C5D63"/>
    <w:rsid w:val="009C6743"/>
    <w:rsid w:val="009C681F"/>
    <w:rsid w:val="009C68CF"/>
    <w:rsid w:val="009C7B2D"/>
    <w:rsid w:val="009D0D99"/>
    <w:rsid w:val="009D133C"/>
    <w:rsid w:val="009D148A"/>
    <w:rsid w:val="009D18FC"/>
    <w:rsid w:val="009D21B7"/>
    <w:rsid w:val="009D2B98"/>
    <w:rsid w:val="009D34FC"/>
    <w:rsid w:val="009D4F34"/>
    <w:rsid w:val="009D5F74"/>
    <w:rsid w:val="009D6950"/>
    <w:rsid w:val="009D7F0A"/>
    <w:rsid w:val="009E1005"/>
    <w:rsid w:val="009E18D1"/>
    <w:rsid w:val="009E25E5"/>
    <w:rsid w:val="009E36E1"/>
    <w:rsid w:val="009E4206"/>
    <w:rsid w:val="009E4290"/>
    <w:rsid w:val="009E4377"/>
    <w:rsid w:val="009E4A9F"/>
    <w:rsid w:val="009E5078"/>
    <w:rsid w:val="009E5343"/>
    <w:rsid w:val="009E5440"/>
    <w:rsid w:val="009E65D5"/>
    <w:rsid w:val="009E6806"/>
    <w:rsid w:val="009E6AD3"/>
    <w:rsid w:val="009F09CA"/>
    <w:rsid w:val="009F0A34"/>
    <w:rsid w:val="009F1F28"/>
    <w:rsid w:val="009F3A97"/>
    <w:rsid w:val="009F5071"/>
    <w:rsid w:val="009F58FB"/>
    <w:rsid w:val="009F5C59"/>
    <w:rsid w:val="009F60C8"/>
    <w:rsid w:val="009F6A68"/>
    <w:rsid w:val="009F6D10"/>
    <w:rsid w:val="009F6FAC"/>
    <w:rsid w:val="009F7B8C"/>
    <w:rsid w:val="009F7D1B"/>
    <w:rsid w:val="009F7FB7"/>
    <w:rsid w:val="00A00FF4"/>
    <w:rsid w:val="00A02559"/>
    <w:rsid w:val="00A02CCB"/>
    <w:rsid w:val="00A04D7D"/>
    <w:rsid w:val="00A05DE1"/>
    <w:rsid w:val="00A05FB9"/>
    <w:rsid w:val="00A0769B"/>
    <w:rsid w:val="00A07EDF"/>
    <w:rsid w:val="00A1002D"/>
    <w:rsid w:val="00A10552"/>
    <w:rsid w:val="00A10BE6"/>
    <w:rsid w:val="00A1149C"/>
    <w:rsid w:val="00A12993"/>
    <w:rsid w:val="00A1371D"/>
    <w:rsid w:val="00A13D91"/>
    <w:rsid w:val="00A14DA4"/>
    <w:rsid w:val="00A15260"/>
    <w:rsid w:val="00A16CA5"/>
    <w:rsid w:val="00A1724B"/>
    <w:rsid w:val="00A178C6"/>
    <w:rsid w:val="00A17B3C"/>
    <w:rsid w:val="00A17FCE"/>
    <w:rsid w:val="00A20A80"/>
    <w:rsid w:val="00A20A96"/>
    <w:rsid w:val="00A20EDB"/>
    <w:rsid w:val="00A21461"/>
    <w:rsid w:val="00A21D49"/>
    <w:rsid w:val="00A233C2"/>
    <w:rsid w:val="00A25301"/>
    <w:rsid w:val="00A26B0D"/>
    <w:rsid w:val="00A3030E"/>
    <w:rsid w:val="00A30A69"/>
    <w:rsid w:val="00A31EDD"/>
    <w:rsid w:val="00A32EC1"/>
    <w:rsid w:val="00A331A7"/>
    <w:rsid w:val="00A3379D"/>
    <w:rsid w:val="00A33C88"/>
    <w:rsid w:val="00A34B7D"/>
    <w:rsid w:val="00A34BD2"/>
    <w:rsid w:val="00A3622D"/>
    <w:rsid w:val="00A36A1A"/>
    <w:rsid w:val="00A372A0"/>
    <w:rsid w:val="00A37F61"/>
    <w:rsid w:val="00A37F90"/>
    <w:rsid w:val="00A4002C"/>
    <w:rsid w:val="00A40033"/>
    <w:rsid w:val="00A407DD"/>
    <w:rsid w:val="00A41236"/>
    <w:rsid w:val="00A41DFB"/>
    <w:rsid w:val="00A42931"/>
    <w:rsid w:val="00A43503"/>
    <w:rsid w:val="00A436EB"/>
    <w:rsid w:val="00A43CCB"/>
    <w:rsid w:val="00A44450"/>
    <w:rsid w:val="00A44776"/>
    <w:rsid w:val="00A45673"/>
    <w:rsid w:val="00A46C19"/>
    <w:rsid w:val="00A47381"/>
    <w:rsid w:val="00A474D0"/>
    <w:rsid w:val="00A47701"/>
    <w:rsid w:val="00A503A9"/>
    <w:rsid w:val="00A51569"/>
    <w:rsid w:val="00A51865"/>
    <w:rsid w:val="00A52CE4"/>
    <w:rsid w:val="00A53615"/>
    <w:rsid w:val="00A53BBD"/>
    <w:rsid w:val="00A547C7"/>
    <w:rsid w:val="00A5572D"/>
    <w:rsid w:val="00A56252"/>
    <w:rsid w:val="00A565C2"/>
    <w:rsid w:val="00A570A4"/>
    <w:rsid w:val="00A57527"/>
    <w:rsid w:val="00A57E4B"/>
    <w:rsid w:val="00A60B8D"/>
    <w:rsid w:val="00A60CFE"/>
    <w:rsid w:val="00A62CE6"/>
    <w:rsid w:val="00A63167"/>
    <w:rsid w:val="00A63A98"/>
    <w:rsid w:val="00A641C2"/>
    <w:rsid w:val="00A64495"/>
    <w:rsid w:val="00A64907"/>
    <w:rsid w:val="00A65E76"/>
    <w:rsid w:val="00A71087"/>
    <w:rsid w:val="00A7139B"/>
    <w:rsid w:val="00A74001"/>
    <w:rsid w:val="00A74664"/>
    <w:rsid w:val="00A74D94"/>
    <w:rsid w:val="00A75E9D"/>
    <w:rsid w:val="00A7603C"/>
    <w:rsid w:val="00A768C2"/>
    <w:rsid w:val="00A76AFE"/>
    <w:rsid w:val="00A77293"/>
    <w:rsid w:val="00A80260"/>
    <w:rsid w:val="00A8070D"/>
    <w:rsid w:val="00A80782"/>
    <w:rsid w:val="00A818EA"/>
    <w:rsid w:val="00A82376"/>
    <w:rsid w:val="00A825C9"/>
    <w:rsid w:val="00A82D41"/>
    <w:rsid w:val="00A840F6"/>
    <w:rsid w:val="00A84664"/>
    <w:rsid w:val="00A8479D"/>
    <w:rsid w:val="00A84D0B"/>
    <w:rsid w:val="00A858B2"/>
    <w:rsid w:val="00A861ED"/>
    <w:rsid w:val="00A866F8"/>
    <w:rsid w:val="00A86DB5"/>
    <w:rsid w:val="00A90CE7"/>
    <w:rsid w:val="00A91DE4"/>
    <w:rsid w:val="00A91E8D"/>
    <w:rsid w:val="00A94C02"/>
    <w:rsid w:val="00A94FA3"/>
    <w:rsid w:val="00A97D11"/>
    <w:rsid w:val="00AA1067"/>
    <w:rsid w:val="00AA3346"/>
    <w:rsid w:val="00AA3836"/>
    <w:rsid w:val="00AA444B"/>
    <w:rsid w:val="00AA4AD4"/>
    <w:rsid w:val="00AA4DB0"/>
    <w:rsid w:val="00AA4ED0"/>
    <w:rsid w:val="00AA516E"/>
    <w:rsid w:val="00AA5800"/>
    <w:rsid w:val="00AA5C3A"/>
    <w:rsid w:val="00AA615C"/>
    <w:rsid w:val="00AB0FF4"/>
    <w:rsid w:val="00AB117F"/>
    <w:rsid w:val="00AB1656"/>
    <w:rsid w:val="00AB17A8"/>
    <w:rsid w:val="00AB2696"/>
    <w:rsid w:val="00AB33F8"/>
    <w:rsid w:val="00AB554A"/>
    <w:rsid w:val="00AB62EE"/>
    <w:rsid w:val="00AB6B0D"/>
    <w:rsid w:val="00AB7456"/>
    <w:rsid w:val="00AB7873"/>
    <w:rsid w:val="00AB7DE7"/>
    <w:rsid w:val="00AC0323"/>
    <w:rsid w:val="00AC09E3"/>
    <w:rsid w:val="00AC0C62"/>
    <w:rsid w:val="00AC0D6C"/>
    <w:rsid w:val="00AC11D9"/>
    <w:rsid w:val="00AC1ABA"/>
    <w:rsid w:val="00AC3B3B"/>
    <w:rsid w:val="00AC3C4C"/>
    <w:rsid w:val="00AC427E"/>
    <w:rsid w:val="00AC4860"/>
    <w:rsid w:val="00AC4B75"/>
    <w:rsid w:val="00AC562D"/>
    <w:rsid w:val="00AC5662"/>
    <w:rsid w:val="00AC6128"/>
    <w:rsid w:val="00AC6A86"/>
    <w:rsid w:val="00AC6D96"/>
    <w:rsid w:val="00AC7455"/>
    <w:rsid w:val="00AC79F4"/>
    <w:rsid w:val="00AD0BAC"/>
    <w:rsid w:val="00AD0F34"/>
    <w:rsid w:val="00AD2262"/>
    <w:rsid w:val="00AD2E2E"/>
    <w:rsid w:val="00AD37D8"/>
    <w:rsid w:val="00AD3DD5"/>
    <w:rsid w:val="00AD44C5"/>
    <w:rsid w:val="00AD4AEC"/>
    <w:rsid w:val="00AD55D0"/>
    <w:rsid w:val="00AD58C2"/>
    <w:rsid w:val="00AE08F5"/>
    <w:rsid w:val="00AE0ECF"/>
    <w:rsid w:val="00AE13D5"/>
    <w:rsid w:val="00AE2875"/>
    <w:rsid w:val="00AE28DF"/>
    <w:rsid w:val="00AE30EF"/>
    <w:rsid w:val="00AE32FC"/>
    <w:rsid w:val="00AE3F86"/>
    <w:rsid w:val="00AE54F1"/>
    <w:rsid w:val="00AE678A"/>
    <w:rsid w:val="00AE7699"/>
    <w:rsid w:val="00AEBF0E"/>
    <w:rsid w:val="00AF0BD1"/>
    <w:rsid w:val="00AF1B4F"/>
    <w:rsid w:val="00AF1EB5"/>
    <w:rsid w:val="00AF26F8"/>
    <w:rsid w:val="00AF28A7"/>
    <w:rsid w:val="00AF2AA5"/>
    <w:rsid w:val="00AF31D7"/>
    <w:rsid w:val="00AF3467"/>
    <w:rsid w:val="00AF3C73"/>
    <w:rsid w:val="00AF5D3C"/>
    <w:rsid w:val="00AF6D78"/>
    <w:rsid w:val="00AF7366"/>
    <w:rsid w:val="00B008F0"/>
    <w:rsid w:val="00B01AAB"/>
    <w:rsid w:val="00B01B0E"/>
    <w:rsid w:val="00B03006"/>
    <w:rsid w:val="00B0304C"/>
    <w:rsid w:val="00B03338"/>
    <w:rsid w:val="00B03345"/>
    <w:rsid w:val="00B03A9B"/>
    <w:rsid w:val="00B03D5A"/>
    <w:rsid w:val="00B04EC9"/>
    <w:rsid w:val="00B057F3"/>
    <w:rsid w:val="00B07148"/>
    <w:rsid w:val="00B07185"/>
    <w:rsid w:val="00B1007B"/>
    <w:rsid w:val="00B1038F"/>
    <w:rsid w:val="00B107DA"/>
    <w:rsid w:val="00B10F69"/>
    <w:rsid w:val="00B12F51"/>
    <w:rsid w:val="00B13F0B"/>
    <w:rsid w:val="00B149D9"/>
    <w:rsid w:val="00B14BF6"/>
    <w:rsid w:val="00B152FD"/>
    <w:rsid w:val="00B158D5"/>
    <w:rsid w:val="00B16977"/>
    <w:rsid w:val="00B17438"/>
    <w:rsid w:val="00B17798"/>
    <w:rsid w:val="00B2039F"/>
    <w:rsid w:val="00B207D7"/>
    <w:rsid w:val="00B2107D"/>
    <w:rsid w:val="00B21548"/>
    <w:rsid w:val="00B23531"/>
    <w:rsid w:val="00B236C8"/>
    <w:rsid w:val="00B2386F"/>
    <w:rsid w:val="00B26B3C"/>
    <w:rsid w:val="00B34109"/>
    <w:rsid w:val="00B346EB"/>
    <w:rsid w:val="00B359BB"/>
    <w:rsid w:val="00B35AC5"/>
    <w:rsid w:val="00B36790"/>
    <w:rsid w:val="00B37636"/>
    <w:rsid w:val="00B41E15"/>
    <w:rsid w:val="00B42373"/>
    <w:rsid w:val="00B44150"/>
    <w:rsid w:val="00B448CB"/>
    <w:rsid w:val="00B44915"/>
    <w:rsid w:val="00B45268"/>
    <w:rsid w:val="00B45318"/>
    <w:rsid w:val="00B454C0"/>
    <w:rsid w:val="00B46802"/>
    <w:rsid w:val="00B52AC3"/>
    <w:rsid w:val="00B5530A"/>
    <w:rsid w:val="00B560E8"/>
    <w:rsid w:val="00B57170"/>
    <w:rsid w:val="00B57AA3"/>
    <w:rsid w:val="00B60B3E"/>
    <w:rsid w:val="00B618D7"/>
    <w:rsid w:val="00B63484"/>
    <w:rsid w:val="00B63682"/>
    <w:rsid w:val="00B63AEF"/>
    <w:rsid w:val="00B66B72"/>
    <w:rsid w:val="00B66EAB"/>
    <w:rsid w:val="00B67799"/>
    <w:rsid w:val="00B70560"/>
    <w:rsid w:val="00B70BC3"/>
    <w:rsid w:val="00B71CFF"/>
    <w:rsid w:val="00B71E5D"/>
    <w:rsid w:val="00B7281B"/>
    <w:rsid w:val="00B729F0"/>
    <w:rsid w:val="00B733CC"/>
    <w:rsid w:val="00B7563F"/>
    <w:rsid w:val="00B759F4"/>
    <w:rsid w:val="00B76171"/>
    <w:rsid w:val="00B76279"/>
    <w:rsid w:val="00B76435"/>
    <w:rsid w:val="00B7644E"/>
    <w:rsid w:val="00B80CA9"/>
    <w:rsid w:val="00B81D3E"/>
    <w:rsid w:val="00B820F0"/>
    <w:rsid w:val="00B82593"/>
    <w:rsid w:val="00B83370"/>
    <w:rsid w:val="00B83760"/>
    <w:rsid w:val="00B84C0C"/>
    <w:rsid w:val="00B8502E"/>
    <w:rsid w:val="00B86BC1"/>
    <w:rsid w:val="00B878D8"/>
    <w:rsid w:val="00B87DF3"/>
    <w:rsid w:val="00B87E7D"/>
    <w:rsid w:val="00B9077D"/>
    <w:rsid w:val="00B908B5"/>
    <w:rsid w:val="00B90962"/>
    <w:rsid w:val="00B90F2B"/>
    <w:rsid w:val="00B916B1"/>
    <w:rsid w:val="00B91E2C"/>
    <w:rsid w:val="00B91F07"/>
    <w:rsid w:val="00B92986"/>
    <w:rsid w:val="00B92E59"/>
    <w:rsid w:val="00B9406A"/>
    <w:rsid w:val="00B96525"/>
    <w:rsid w:val="00B972E9"/>
    <w:rsid w:val="00BA0228"/>
    <w:rsid w:val="00BA0C80"/>
    <w:rsid w:val="00BA1577"/>
    <w:rsid w:val="00BA1587"/>
    <w:rsid w:val="00BA1D24"/>
    <w:rsid w:val="00BA2398"/>
    <w:rsid w:val="00BA3788"/>
    <w:rsid w:val="00BA4886"/>
    <w:rsid w:val="00BA5357"/>
    <w:rsid w:val="00BA543B"/>
    <w:rsid w:val="00BA61EC"/>
    <w:rsid w:val="00BA6712"/>
    <w:rsid w:val="00BA6ABB"/>
    <w:rsid w:val="00BA7386"/>
    <w:rsid w:val="00BA750D"/>
    <w:rsid w:val="00BA7876"/>
    <w:rsid w:val="00BA78AB"/>
    <w:rsid w:val="00BA7DFC"/>
    <w:rsid w:val="00BB00B8"/>
    <w:rsid w:val="00BB0431"/>
    <w:rsid w:val="00BB1997"/>
    <w:rsid w:val="00BB1F38"/>
    <w:rsid w:val="00BB2F16"/>
    <w:rsid w:val="00BB2F8F"/>
    <w:rsid w:val="00BB3C58"/>
    <w:rsid w:val="00BB418E"/>
    <w:rsid w:val="00BB44C5"/>
    <w:rsid w:val="00BB501C"/>
    <w:rsid w:val="00BB5B12"/>
    <w:rsid w:val="00BB5D9D"/>
    <w:rsid w:val="00BB5E38"/>
    <w:rsid w:val="00BB7E28"/>
    <w:rsid w:val="00BC0038"/>
    <w:rsid w:val="00BC0045"/>
    <w:rsid w:val="00BC0A02"/>
    <w:rsid w:val="00BC12B7"/>
    <w:rsid w:val="00BC24FA"/>
    <w:rsid w:val="00BC31AB"/>
    <w:rsid w:val="00BC3849"/>
    <w:rsid w:val="00BC5BD4"/>
    <w:rsid w:val="00BC5E37"/>
    <w:rsid w:val="00BC5FC3"/>
    <w:rsid w:val="00BD02CD"/>
    <w:rsid w:val="00BD0C29"/>
    <w:rsid w:val="00BD1412"/>
    <w:rsid w:val="00BD1E78"/>
    <w:rsid w:val="00BD4217"/>
    <w:rsid w:val="00BD67C4"/>
    <w:rsid w:val="00BD6A10"/>
    <w:rsid w:val="00BD7035"/>
    <w:rsid w:val="00BE0DBE"/>
    <w:rsid w:val="00BE15C8"/>
    <w:rsid w:val="00BE3164"/>
    <w:rsid w:val="00BE4715"/>
    <w:rsid w:val="00BE5020"/>
    <w:rsid w:val="00BE50E9"/>
    <w:rsid w:val="00BE5781"/>
    <w:rsid w:val="00BE580A"/>
    <w:rsid w:val="00BE667F"/>
    <w:rsid w:val="00BE6CA7"/>
    <w:rsid w:val="00BE6E2A"/>
    <w:rsid w:val="00BF0B23"/>
    <w:rsid w:val="00BF0B32"/>
    <w:rsid w:val="00BF1760"/>
    <w:rsid w:val="00BF338C"/>
    <w:rsid w:val="00BF3493"/>
    <w:rsid w:val="00BF4B87"/>
    <w:rsid w:val="00BF68EE"/>
    <w:rsid w:val="00BF70F2"/>
    <w:rsid w:val="00C0018B"/>
    <w:rsid w:val="00C00287"/>
    <w:rsid w:val="00C007BE"/>
    <w:rsid w:val="00C03A89"/>
    <w:rsid w:val="00C03B1D"/>
    <w:rsid w:val="00C03B3F"/>
    <w:rsid w:val="00C04A3C"/>
    <w:rsid w:val="00C077C2"/>
    <w:rsid w:val="00C07BE6"/>
    <w:rsid w:val="00C10461"/>
    <w:rsid w:val="00C1090F"/>
    <w:rsid w:val="00C10A34"/>
    <w:rsid w:val="00C116CA"/>
    <w:rsid w:val="00C135AD"/>
    <w:rsid w:val="00C13FAA"/>
    <w:rsid w:val="00C154E3"/>
    <w:rsid w:val="00C166AA"/>
    <w:rsid w:val="00C16D4F"/>
    <w:rsid w:val="00C17501"/>
    <w:rsid w:val="00C17FA3"/>
    <w:rsid w:val="00C2031B"/>
    <w:rsid w:val="00C2128D"/>
    <w:rsid w:val="00C216F2"/>
    <w:rsid w:val="00C21BEF"/>
    <w:rsid w:val="00C258E9"/>
    <w:rsid w:val="00C27847"/>
    <w:rsid w:val="00C309CF"/>
    <w:rsid w:val="00C31D6D"/>
    <w:rsid w:val="00C32CEF"/>
    <w:rsid w:val="00C34C60"/>
    <w:rsid w:val="00C35592"/>
    <w:rsid w:val="00C36D7C"/>
    <w:rsid w:val="00C37760"/>
    <w:rsid w:val="00C41730"/>
    <w:rsid w:val="00C41780"/>
    <w:rsid w:val="00C43E4A"/>
    <w:rsid w:val="00C44BA5"/>
    <w:rsid w:val="00C452C5"/>
    <w:rsid w:val="00C457AF"/>
    <w:rsid w:val="00C46ACA"/>
    <w:rsid w:val="00C46FB4"/>
    <w:rsid w:val="00C514C7"/>
    <w:rsid w:val="00C51ACF"/>
    <w:rsid w:val="00C52BB9"/>
    <w:rsid w:val="00C53913"/>
    <w:rsid w:val="00C53A46"/>
    <w:rsid w:val="00C54723"/>
    <w:rsid w:val="00C54E12"/>
    <w:rsid w:val="00C55289"/>
    <w:rsid w:val="00C5583D"/>
    <w:rsid w:val="00C55AA6"/>
    <w:rsid w:val="00C55D60"/>
    <w:rsid w:val="00C564DA"/>
    <w:rsid w:val="00C56B1D"/>
    <w:rsid w:val="00C571A6"/>
    <w:rsid w:val="00C5745A"/>
    <w:rsid w:val="00C579BF"/>
    <w:rsid w:val="00C604A0"/>
    <w:rsid w:val="00C612CD"/>
    <w:rsid w:val="00C620AD"/>
    <w:rsid w:val="00C6214E"/>
    <w:rsid w:val="00C6387F"/>
    <w:rsid w:val="00C64351"/>
    <w:rsid w:val="00C65E2E"/>
    <w:rsid w:val="00C6659D"/>
    <w:rsid w:val="00C667BF"/>
    <w:rsid w:val="00C6697D"/>
    <w:rsid w:val="00C66DFE"/>
    <w:rsid w:val="00C67234"/>
    <w:rsid w:val="00C67AE5"/>
    <w:rsid w:val="00C70D9C"/>
    <w:rsid w:val="00C7161B"/>
    <w:rsid w:val="00C71CBD"/>
    <w:rsid w:val="00C72894"/>
    <w:rsid w:val="00C72D2E"/>
    <w:rsid w:val="00C7373A"/>
    <w:rsid w:val="00C740C3"/>
    <w:rsid w:val="00C743E8"/>
    <w:rsid w:val="00C74E7A"/>
    <w:rsid w:val="00C75E11"/>
    <w:rsid w:val="00C75EAF"/>
    <w:rsid w:val="00C75FC4"/>
    <w:rsid w:val="00C7610E"/>
    <w:rsid w:val="00C77A50"/>
    <w:rsid w:val="00C836ED"/>
    <w:rsid w:val="00C83DF5"/>
    <w:rsid w:val="00C8570A"/>
    <w:rsid w:val="00C85868"/>
    <w:rsid w:val="00C86043"/>
    <w:rsid w:val="00C868F9"/>
    <w:rsid w:val="00C86AAE"/>
    <w:rsid w:val="00C86ADD"/>
    <w:rsid w:val="00C86AE2"/>
    <w:rsid w:val="00C9105B"/>
    <w:rsid w:val="00C9179C"/>
    <w:rsid w:val="00C91FE3"/>
    <w:rsid w:val="00C9271C"/>
    <w:rsid w:val="00C927A2"/>
    <w:rsid w:val="00C92F4C"/>
    <w:rsid w:val="00C95076"/>
    <w:rsid w:val="00C95C00"/>
    <w:rsid w:val="00C96A6E"/>
    <w:rsid w:val="00C96D56"/>
    <w:rsid w:val="00C9704D"/>
    <w:rsid w:val="00C97202"/>
    <w:rsid w:val="00CA039D"/>
    <w:rsid w:val="00CA064F"/>
    <w:rsid w:val="00CA084C"/>
    <w:rsid w:val="00CA12FB"/>
    <w:rsid w:val="00CA2B6F"/>
    <w:rsid w:val="00CA2BF4"/>
    <w:rsid w:val="00CA2DCF"/>
    <w:rsid w:val="00CA3528"/>
    <w:rsid w:val="00CA3BC9"/>
    <w:rsid w:val="00CA3D62"/>
    <w:rsid w:val="00CA586E"/>
    <w:rsid w:val="00CA6348"/>
    <w:rsid w:val="00CA75C8"/>
    <w:rsid w:val="00CA7A4A"/>
    <w:rsid w:val="00CA7CA8"/>
    <w:rsid w:val="00CB0360"/>
    <w:rsid w:val="00CB0591"/>
    <w:rsid w:val="00CB1C62"/>
    <w:rsid w:val="00CB21E0"/>
    <w:rsid w:val="00CB2BBB"/>
    <w:rsid w:val="00CB339A"/>
    <w:rsid w:val="00CB6C2C"/>
    <w:rsid w:val="00CB762C"/>
    <w:rsid w:val="00CC04AF"/>
    <w:rsid w:val="00CC0B8F"/>
    <w:rsid w:val="00CC1719"/>
    <w:rsid w:val="00CC2160"/>
    <w:rsid w:val="00CC2F6A"/>
    <w:rsid w:val="00CC3472"/>
    <w:rsid w:val="00CC3681"/>
    <w:rsid w:val="00CC41D6"/>
    <w:rsid w:val="00CC434D"/>
    <w:rsid w:val="00CC4F04"/>
    <w:rsid w:val="00CC5C44"/>
    <w:rsid w:val="00CC6029"/>
    <w:rsid w:val="00CC7CF3"/>
    <w:rsid w:val="00CD0AD8"/>
    <w:rsid w:val="00CD276A"/>
    <w:rsid w:val="00CD2AF0"/>
    <w:rsid w:val="00CD39B4"/>
    <w:rsid w:val="00CD4F60"/>
    <w:rsid w:val="00CD5DFE"/>
    <w:rsid w:val="00CD5E70"/>
    <w:rsid w:val="00CD6767"/>
    <w:rsid w:val="00CD7AAE"/>
    <w:rsid w:val="00CD7F33"/>
    <w:rsid w:val="00CE164B"/>
    <w:rsid w:val="00CE1EDA"/>
    <w:rsid w:val="00CE3305"/>
    <w:rsid w:val="00CE3922"/>
    <w:rsid w:val="00CE56A3"/>
    <w:rsid w:val="00CE56BB"/>
    <w:rsid w:val="00CE59C1"/>
    <w:rsid w:val="00CE605C"/>
    <w:rsid w:val="00CE7271"/>
    <w:rsid w:val="00CE7CE6"/>
    <w:rsid w:val="00CF07A4"/>
    <w:rsid w:val="00CF092B"/>
    <w:rsid w:val="00CF0D67"/>
    <w:rsid w:val="00CF1FD7"/>
    <w:rsid w:val="00CF260D"/>
    <w:rsid w:val="00CF32CE"/>
    <w:rsid w:val="00CF3BA3"/>
    <w:rsid w:val="00CF5A68"/>
    <w:rsid w:val="00CF6041"/>
    <w:rsid w:val="00CF6933"/>
    <w:rsid w:val="00CF6B3C"/>
    <w:rsid w:val="00D00A1D"/>
    <w:rsid w:val="00D00E3D"/>
    <w:rsid w:val="00D01576"/>
    <w:rsid w:val="00D01FF4"/>
    <w:rsid w:val="00D021D0"/>
    <w:rsid w:val="00D028A6"/>
    <w:rsid w:val="00D035D3"/>
    <w:rsid w:val="00D045ED"/>
    <w:rsid w:val="00D04A37"/>
    <w:rsid w:val="00D04BDA"/>
    <w:rsid w:val="00D05E0B"/>
    <w:rsid w:val="00D06889"/>
    <w:rsid w:val="00D10D18"/>
    <w:rsid w:val="00D12247"/>
    <w:rsid w:val="00D1351E"/>
    <w:rsid w:val="00D163F0"/>
    <w:rsid w:val="00D167B1"/>
    <w:rsid w:val="00D16F3F"/>
    <w:rsid w:val="00D171BA"/>
    <w:rsid w:val="00D20125"/>
    <w:rsid w:val="00D20CBA"/>
    <w:rsid w:val="00D2260C"/>
    <w:rsid w:val="00D23914"/>
    <w:rsid w:val="00D25B9A"/>
    <w:rsid w:val="00D25E0F"/>
    <w:rsid w:val="00D26415"/>
    <w:rsid w:val="00D26990"/>
    <w:rsid w:val="00D30756"/>
    <w:rsid w:val="00D311DD"/>
    <w:rsid w:val="00D339CB"/>
    <w:rsid w:val="00D36E09"/>
    <w:rsid w:val="00D37359"/>
    <w:rsid w:val="00D37708"/>
    <w:rsid w:val="00D402EC"/>
    <w:rsid w:val="00D41941"/>
    <w:rsid w:val="00D42041"/>
    <w:rsid w:val="00D427C1"/>
    <w:rsid w:val="00D42E27"/>
    <w:rsid w:val="00D45B72"/>
    <w:rsid w:val="00D46524"/>
    <w:rsid w:val="00D5080D"/>
    <w:rsid w:val="00D51CA2"/>
    <w:rsid w:val="00D51CE6"/>
    <w:rsid w:val="00D52572"/>
    <w:rsid w:val="00D52E82"/>
    <w:rsid w:val="00D56837"/>
    <w:rsid w:val="00D5687B"/>
    <w:rsid w:val="00D56D00"/>
    <w:rsid w:val="00D60CD4"/>
    <w:rsid w:val="00D61459"/>
    <w:rsid w:val="00D61A48"/>
    <w:rsid w:val="00D61D16"/>
    <w:rsid w:val="00D6322A"/>
    <w:rsid w:val="00D64057"/>
    <w:rsid w:val="00D65FE6"/>
    <w:rsid w:val="00D6613E"/>
    <w:rsid w:val="00D6753B"/>
    <w:rsid w:val="00D679A9"/>
    <w:rsid w:val="00D67A1E"/>
    <w:rsid w:val="00D70097"/>
    <w:rsid w:val="00D701CF"/>
    <w:rsid w:val="00D70483"/>
    <w:rsid w:val="00D709BE"/>
    <w:rsid w:val="00D715F7"/>
    <w:rsid w:val="00D71799"/>
    <w:rsid w:val="00D71A62"/>
    <w:rsid w:val="00D7309F"/>
    <w:rsid w:val="00D73598"/>
    <w:rsid w:val="00D73775"/>
    <w:rsid w:val="00D739DA"/>
    <w:rsid w:val="00D73C7D"/>
    <w:rsid w:val="00D73D7A"/>
    <w:rsid w:val="00D73E0A"/>
    <w:rsid w:val="00D73F27"/>
    <w:rsid w:val="00D74A86"/>
    <w:rsid w:val="00D74C8F"/>
    <w:rsid w:val="00D763D3"/>
    <w:rsid w:val="00D76944"/>
    <w:rsid w:val="00D77FD9"/>
    <w:rsid w:val="00D80E35"/>
    <w:rsid w:val="00D81A89"/>
    <w:rsid w:val="00D82269"/>
    <w:rsid w:val="00D841E5"/>
    <w:rsid w:val="00D84A53"/>
    <w:rsid w:val="00D84BA0"/>
    <w:rsid w:val="00D85577"/>
    <w:rsid w:val="00D85FC8"/>
    <w:rsid w:val="00D8625A"/>
    <w:rsid w:val="00D8641D"/>
    <w:rsid w:val="00D87137"/>
    <w:rsid w:val="00D874AB"/>
    <w:rsid w:val="00D9080E"/>
    <w:rsid w:val="00D9086F"/>
    <w:rsid w:val="00D908DA"/>
    <w:rsid w:val="00D91601"/>
    <w:rsid w:val="00D92060"/>
    <w:rsid w:val="00D937DC"/>
    <w:rsid w:val="00D93F58"/>
    <w:rsid w:val="00D94EC7"/>
    <w:rsid w:val="00D965C4"/>
    <w:rsid w:val="00D9682B"/>
    <w:rsid w:val="00D96DA6"/>
    <w:rsid w:val="00D97B09"/>
    <w:rsid w:val="00DA1793"/>
    <w:rsid w:val="00DA1D99"/>
    <w:rsid w:val="00DA31A2"/>
    <w:rsid w:val="00DA342F"/>
    <w:rsid w:val="00DA4EC9"/>
    <w:rsid w:val="00DA549D"/>
    <w:rsid w:val="00DA6129"/>
    <w:rsid w:val="00DA652C"/>
    <w:rsid w:val="00DA6879"/>
    <w:rsid w:val="00DA6998"/>
    <w:rsid w:val="00DA6FA3"/>
    <w:rsid w:val="00DA7EDE"/>
    <w:rsid w:val="00DB2FE0"/>
    <w:rsid w:val="00DB322D"/>
    <w:rsid w:val="00DB4033"/>
    <w:rsid w:val="00DB4661"/>
    <w:rsid w:val="00DB4C6E"/>
    <w:rsid w:val="00DB517F"/>
    <w:rsid w:val="00DB528C"/>
    <w:rsid w:val="00DB6C52"/>
    <w:rsid w:val="00DB71D2"/>
    <w:rsid w:val="00DB7319"/>
    <w:rsid w:val="00DB74CB"/>
    <w:rsid w:val="00DB7E5B"/>
    <w:rsid w:val="00DC0C89"/>
    <w:rsid w:val="00DC0F98"/>
    <w:rsid w:val="00DC2F98"/>
    <w:rsid w:val="00DC397E"/>
    <w:rsid w:val="00DC50D7"/>
    <w:rsid w:val="00DC55A7"/>
    <w:rsid w:val="00DC5640"/>
    <w:rsid w:val="00DC5CB7"/>
    <w:rsid w:val="00DC5E42"/>
    <w:rsid w:val="00DC612D"/>
    <w:rsid w:val="00DC7E6D"/>
    <w:rsid w:val="00DD1E4C"/>
    <w:rsid w:val="00DD1F22"/>
    <w:rsid w:val="00DD2307"/>
    <w:rsid w:val="00DD2508"/>
    <w:rsid w:val="00DD3212"/>
    <w:rsid w:val="00DD4988"/>
    <w:rsid w:val="00DD58B1"/>
    <w:rsid w:val="00DD5C94"/>
    <w:rsid w:val="00DD6DFD"/>
    <w:rsid w:val="00DD6E69"/>
    <w:rsid w:val="00DD7190"/>
    <w:rsid w:val="00DD7221"/>
    <w:rsid w:val="00DE0506"/>
    <w:rsid w:val="00DE0B94"/>
    <w:rsid w:val="00DE15FF"/>
    <w:rsid w:val="00DE1DA8"/>
    <w:rsid w:val="00DE2D32"/>
    <w:rsid w:val="00DE3B94"/>
    <w:rsid w:val="00DE3B9D"/>
    <w:rsid w:val="00DE4DD8"/>
    <w:rsid w:val="00DE4EF1"/>
    <w:rsid w:val="00DE6547"/>
    <w:rsid w:val="00DE729F"/>
    <w:rsid w:val="00DF0427"/>
    <w:rsid w:val="00DF1AF1"/>
    <w:rsid w:val="00DF2A4E"/>
    <w:rsid w:val="00DF4B3E"/>
    <w:rsid w:val="00DF6154"/>
    <w:rsid w:val="00DF6B5D"/>
    <w:rsid w:val="00DF71A8"/>
    <w:rsid w:val="00DF7666"/>
    <w:rsid w:val="00DF7D78"/>
    <w:rsid w:val="00E005E1"/>
    <w:rsid w:val="00E00D25"/>
    <w:rsid w:val="00E01248"/>
    <w:rsid w:val="00E01AFA"/>
    <w:rsid w:val="00E01C01"/>
    <w:rsid w:val="00E01CEB"/>
    <w:rsid w:val="00E02045"/>
    <w:rsid w:val="00E026A1"/>
    <w:rsid w:val="00E036DB"/>
    <w:rsid w:val="00E04527"/>
    <w:rsid w:val="00E0630A"/>
    <w:rsid w:val="00E06945"/>
    <w:rsid w:val="00E07868"/>
    <w:rsid w:val="00E07A83"/>
    <w:rsid w:val="00E07EA8"/>
    <w:rsid w:val="00E1001C"/>
    <w:rsid w:val="00E109C8"/>
    <w:rsid w:val="00E10C20"/>
    <w:rsid w:val="00E115D1"/>
    <w:rsid w:val="00E136F8"/>
    <w:rsid w:val="00E144AD"/>
    <w:rsid w:val="00E151FF"/>
    <w:rsid w:val="00E1662E"/>
    <w:rsid w:val="00E20834"/>
    <w:rsid w:val="00E21C20"/>
    <w:rsid w:val="00E22A41"/>
    <w:rsid w:val="00E22FA4"/>
    <w:rsid w:val="00E23044"/>
    <w:rsid w:val="00E232DE"/>
    <w:rsid w:val="00E237CC"/>
    <w:rsid w:val="00E23947"/>
    <w:rsid w:val="00E23CD0"/>
    <w:rsid w:val="00E24752"/>
    <w:rsid w:val="00E24B5D"/>
    <w:rsid w:val="00E259E1"/>
    <w:rsid w:val="00E25DC7"/>
    <w:rsid w:val="00E2629D"/>
    <w:rsid w:val="00E26B28"/>
    <w:rsid w:val="00E270EB"/>
    <w:rsid w:val="00E27A9B"/>
    <w:rsid w:val="00E310A2"/>
    <w:rsid w:val="00E31517"/>
    <w:rsid w:val="00E32557"/>
    <w:rsid w:val="00E33AAA"/>
    <w:rsid w:val="00E343A0"/>
    <w:rsid w:val="00E3441C"/>
    <w:rsid w:val="00E347F4"/>
    <w:rsid w:val="00E34E4A"/>
    <w:rsid w:val="00E3594E"/>
    <w:rsid w:val="00E35B88"/>
    <w:rsid w:val="00E3653F"/>
    <w:rsid w:val="00E36D37"/>
    <w:rsid w:val="00E36E17"/>
    <w:rsid w:val="00E37AE2"/>
    <w:rsid w:val="00E37B19"/>
    <w:rsid w:val="00E37DA9"/>
    <w:rsid w:val="00E4023E"/>
    <w:rsid w:val="00E407F1"/>
    <w:rsid w:val="00E415F3"/>
    <w:rsid w:val="00E41DA4"/>
    <w:rsid w:val="00E426BA"/>
    <w:rsid w:val="00E42A75"/>
    <w:rsid w:val="00E43C5E"/>
    <w:rsid w:val="00E43F1C"/>
    <w:rsid w:val="00E44041"/>
    <w:rsid w:val="00E44CEA"/>
    <w:rsid w:val="00E46D48"/>
    <w:rsid w:val="00E47015"/>
    <w:rsid w:val="00E471C5"/>
    <w:rsid w:val="00E4751B"/>
    <w:rsid w:val="00E47F54"/>
    <w:rsid w:val="00E508ED"/>
    <w:rsid w:val="00E51434"/>
    <w:rsid w:val="00E527ED"/>
    <w:rsid w:val="00E536A3"/>
    <w:rsid w:val="00E53B0D"/>
    <w:rsid w:val="00E54A45"/>
    <w:rsid w:val="00E5557B"/>
    <w:rsid w:val="00E5591B"/>
    <w:rsid w:val="00E55E3A"/>
    <w:rsid w:val="00E57503"/>
    <w:rsid w:val="00E578FE"/>
    <w:rsid w:val="00E62710"/>
    <w:rsid w:val="00E62B79"/>
    <w:rsid w:val="00E633B5"/>
    <w:rsid w:val="00E6353F"/>
    <w:rsid w:val="00E650AE"/>
    <w:rsid w:val="00E6573D"/>
    <w:rsid w:val="00E65BE1"/>
    <w:rsid w:val="00E6623B"/>
    <w:rsid w:val="00E66ECB"/>
    <w:rsid w:val="00E7067D"/>
    <w:rsid w:val="00E70D82"/>
    <w:rsid w:val="00E7139B"/>
    <w:rsid w:val="00E718D9"/>
    <w:rsid w:val="00E7235D"/>
    <w:rsid w:val="00E737C2"/>
    <w:rsid w:val="00E74158"/>
    <w:rsid w:val="00E742BD"/>
    <w:rsid w:val="00E74777"/>
    <w:rsid w:val="00E74DEF"/>
    <w:rsid w:val="00E750AA"/>
    <w:rsid w:val="00E75A52"/>
    <w:rsid w:val="00E75B59"/>
    <w:rsid w:val="00E75C51"/>
    <w:rsid w:val="00E76232"/>
    <w:rsid w:val="00E76E17"/>
    <w:rsid w:val="00E76EAF"/>
    <w:rsid w:val="00E77311"/>
    <w:rsid w:val="00E80E0D"/>
    <w:rsid w:val="00E80E52"/>
    <w:rsid w:val="00E81D6E"/>
    <w:rsid w:val="00E82D60"/>
    <w:rsid w:val="00E8584E"/>
    <w:rsid w:val="00E86271"/>
    <w:rsid w:val="00E86355"/>
    <w:rsid w:val="00E86611"/>
    <w:rsid w:val="00E86C3C"/>
    <w:rsid w:val="00E876A2"/>
    <w:rsid w:val="00E91306"/>
    <w:rsid w:val="00E92A92"/>
    <w:rsid w:val="00E92BA5"/>
    <w:rsid w:val="00E92BCE"/>
    <w:rsid w:val="00E92FDC"/>
    <w:rsid w:val="00E935BE"/>
    <w:rsid w:val="00E9580F"/>
    <w:rsid w:val="00E95F1A"/>
    <w:rsid w:val="00E971FB"/>
    <w:rsid w:val="00E972C9"/>
    <w:rsid w:val="00E97942"/>
    <w:rsid w:val="00EA060D"/>
    <w:rsid w:val="00EA1D78"/>
    <w:rsid w:val="00EA2011"/>
    <w:rsid w:val="00EA2F0F"/>
    <w:rsid w:val="00EA3D73"/>
    <w:rsid w:val="00EA3D92"/>
    <w:rsid w:val="00EA3FCE"/>
    <w:rsid w:val="00EA4593"/>
    <w:rsid w:val="00EA5020"/>
    <w:rsid w:val="00EA510B"/>
    <w:rsid w:val="00EA5BDB"/>
    <w:rsid w:val="00EA684D"/>
    <w:rsid w:val="00EA74A5"/>
    <w:rsid w:val="00EB06B3"/>
    <w:rsid w:val="00EB0F05"/>
    <w:rsid w:val="00EB108E"/>
    <w:rsid w:val="00EB23E5"/>
    <w:rsid w:val="00EB2827"/>
    <w:rsid w:val="00EB3647"/>
    <w:rsid w:val="00EB3EA6"/>
    <w:rsid w:val="00EB42DE"/>
    <w:rsid w:val="00EB4F4E"/>
    <w:rsid w:val="00EB5437"/>
    <w:rsid w:val="00EB6364"/>
    <w:rsid w:val="00EB71EC"/>
    <w:rsid w:val="00EB7208"/>
    <w:rsid w:val="00EB7C05"/>
    <w:rsid w:val="00EB7ED3"/>
    <w:rsid w:val="00EB7F5A"/>
    <w:rsid w:val="00EC03A0"/>
    <w:rsid w:val="00EC078E"/>
    <w:rsid w:val="00EC0866"/>
    <w:rsid w:val="00EC239C"/>
    <w:rsid w:val="00EC3083"/>
    <w:rsid w:val="00EC33A1"/>
    <w:rsid w:val="00EC408C"/>
    <w:rsid w:val="00EC4B37"/>
    <w:rsid w:val="00EC50EE"/>
    <w:rsid w:val="00EC7979"/>
    <w:rsid w:val="00ED04C0"/>
    <w:rsid w:val="00ED0FA0"/>
    <w:rsid w:val="00ED1223"/>
    <w:rsid w:val="00ED22BD"/>
    <w:rsid w:val="00ED2D1D"/>
    <w:rsid w:val="00ED2F08"/>
    <w:rsid w:val="00ED3C56"/>
    <w:rsid w:val="00ED45B1"/>
    <w:rsid w:val="00ED5105"/>
    <w:rsid w:val="00ED62D7"/>
    <w:rsid w:val="00ED6456"/>
    <w:rsid w:val="00ED6555"/>
    <w:rsid w:val="00ED725C"/>
    <w:rsid w:val="00ED7442"/>
    <w:rsid w:val="00EE2E8E"/>
    <w:rsid w:val="00EE359B"/>
    <w:rsid w:val="00EE37B9"/>
    <w:rsid w:val="00EE3F60"/>
    <w:rsid w:val="00EE6897"/>
    <w:rsid w:val="00EE6F03"/>
    <w:rsid w:val="00EF0305"/>
    <w:rsid w:val="00EF211D"/>
    <w:rsid w:val="00EF56FF"/>
    <w:rsid w:val="00EF6794"/>
    <w:rsid w:val="00EF79A0"/>
    <w:rsid w:val="00EF7B29"/>
    <w:rsid w:val="00F005D1"/>
    <w:rsid w:val="00F01CF0"/>
    <w:rsid w:val="00F01CFB"/>
    <w:rsid w:val="00F02113"/>
    <w:rsid w:val="00F0348A"/>
    <w:rsid w:val="00F034D1"/>
    <w:rsid w:val="00F03AAA"/>
    <w:rsid w:val="00F03F2C"/>
    <w:rsid w:val="00F07BF6"/>
    <w:rsid w:val="00F10455"/>
    <w:rsid w:val="00F10607"/>
    <w:rsid w:val="00F106BE"/>
    <w:rsid w:val="00F116ED"/>
    <w:rsid w:val="00F1245C"/>
    <w:rsid w:val="00F127CD"/>
    <w:rsid w:val="00F12C1A"/>
    <w:rsid w:val="00F137A6"/>
    <w:rsid w:val="00F14995"/>
    <w:rsid w:val="00F1557A"/>
    <w:rsid w:val="00F17B08"/>
    <w:rsid w:val="00F202E0"/>
    <w:rsid w:val="00F2181E"/>
    <w:rsid w:val="00F21BB5"/>
    <w:rsid w:val="00F2283B"/>
    <w:rsid w:val="00F2295C"/>
    <w:rsid w:val="00F23048"/>
    <w:rsid w:val="00F23547"/>
    <w:rsid w:val="00F2438D"/>
    <w:rsid w:val="00F262AD"/>
    <w:rsid w:val="00F26F12"/>
    <w:rsid w:val="00F275DC"/>
    <w:rsid w:val="00F31053"/>
    <w:rsid w:val="00F31493"/>
    <w:rsid w:val="00F31C80"/>
    <w:rsid w:val="00F32715"/>
    <w:rsid w:val="00F33305"/>
    <w:rsid w:val="00F33D2C"/>
    <w:rsid w:val="00F347BB"/>
    <w:rsid w:val="00F34FE0"/>
    <w:rsid w:val="00F353B8"/>
    <w:rsid w:val="00F359DC"/>
    <w:rsid w:val="00F362DE"/>
    <w:rsid w:val="00F3672A"/>
    <w:rsid w:val="00F37C37"/>
    <w:rsid w:val="00F37C9E"/>
    <w:rsid w:val="00F41050"/>
    <w:rsid w:val="00F428EA"/>
    <w:rsid w:val="00F4420A"/>
    <w:rsid w:val="00F44EA1"/>
    <w:rsid w:val="00F45879"/>
    <w:rsid w:val="00F45B37"/>
    <w:rsid w:val="00F468DE"/>
    <w:rsid w:val="00F46F03"/>
    <w:rsid w:val="00F5097A"/>
    <w:rsid w:val="00F52D0F"/>
    <w:rsid w:val="00F53649"/>
    <w:rsid w:val="00F55609"/>
    <w:rsid w:val="00F56E65"/>
    <w:rsid w:val="00F57F1B"/>
    <w:rsid w:val="00F60334"/>
    <w:rsid w:val="00F60936"/>
    <w:rsid w:val="00F60C68"/>
    <w:rsid w:val="00F61D0E"/>
    <w:rsid w:val="00F63C8C"/>
    <w:rsid w:val="00F63F10"/>
    <w:rsid w:val="00F64031"/>
    <w:rsid w:val="00F64034"/>
    <w:rsid w:val="00F64D7E"/>
    <w:rsid w:val="00F64FA5"/>
    <w:rsid w:val="00F675C2"/>
    <w:rsid w:val="00F679DE"/>
    <w:rsid w:val="00F70C05"/>
    <w:rsid w:val="00F70EA7"/>
    <w:rsid w:val="00F712A5"/>
    <w:rsid w:val="00F7159A"/>
    <w:rsid w:val="00F719F5"/>
    <w:rsid w:val="00F71C23"/>
    <w:rsid w:val="00F72058"/>
    <w:rsid w:val="00F72DD8"/>
    <w:rsid w:val="00F72FDC"/>
    <w:rsid w:val="00F7303D"/>
    <w:rsid w:val="00F734BE"/>
    <w:rsid w:val="00F734FD"/>
    <w:rsid w:val="00F738CC"/>
    <w:rsid w:val="00F73A08"/>
    <w:rsid w:val="00F7401D"/>
    <w:rsid w:val="00F750F2"/>
    <w:rsid w:val="00F76827"/>
    <w:rsid w:val="00F8122D"/>
    <w:rsid w:val="00F813CC"/>
    <w:rsid w:val="00F841D7"/>
    <w:rsid w:val="00F84567"/>
    <w:rsid w:val="00F85A7F"/>
    <w:rsid w:val="00F85B15"/>
    <w:rsid w:val="00F85DC3"/>
    <w:rsid w:val="00F863D9"/>
    <w:rsid w:val="00F875B0"/>
    <w:rsid w:val="00F87A83"/>
    <w:rsid w:val="00F87EC8"/>
    <w:rsid w:val="00F90A0A"/>
    <w:rsid w:val="00F91CE9"/>
    <w:rsid w:val="00F9206E"/>
    <w:rsid w:val="00F927B7"/>
    <w:rsid w:val="00F929CD"/>
    <w:rsid w:val="00F9346C"/>
    <w:rsid w:val="00F93B23"/>
    <w:rsid w:val="00F943C2"/>
    <w:rsid w:val="00F947C5"/>
    <w:rsid w:val="00F95AD1"/>
    <w:rsid w:val="00F971C0"/>
    <w:rsid w:val="00FA0488"/>
    <w:rsid w:val="00FA12CE"/>
    <w:rsid w:val="00FA1404"/>
    <w:rsid w:val="00FA59BD"/>
    <w:rsid w:val="00FA64BF"/>
    <w:rsid w:val="00FA6703"/>
    <w:rsid w:val="00FA6A0C"/>
    <w:rsid w:val="00FA7397"/>
    <w:rsid w:val="00FA787C"/>
    <w:rsid w:val="00FB0EFB"/>
    <w:rsid w:val="00FB276A"/>
    <w:rsid w:val="00FB3205"/>
    <w:rsid w:val="00FB5822"/>
    <w:rsid w:val="00FB5E0C"/>
    <w:rsid w:val="00FB7644"/>
    <w:rsid w:val="00FB791F"/>
    <w:rsid w:val="00FC1552"/>
    <w:rsid w:val="00FC1A1F"/>
    <w:rsid w:val="00FC1AA8"/>
    <w:rsid w:val="00FC1D6F"/>
    <w:rsid w:val="00FC2363"/>
    <w:rsid w:val="00FC2F41"/>
    <w:rsid w:val="00FC34B3"/>
    <w:rsid w:val="00FC3EF3"/>
    <w:rsid w:val="00FC4A47"/>
    <w:rsid w:val="00FC56BE"/>
    <w:rsid w:val="00FC617D"/>
    <w:rsid w:val="00FC7305"/>
    <w:rsid w:val="00FC764D"/>
    <w:rsid w:val="00FC7893"/>
    <w:rsid w:val="00FD1029"/>
    <w:rsid w:val="00FD49C1"/>
    <w:rsid w:val="00FD4F02"/>
    <w:rsid w:val="00FD65D9"/>
    <w:rsid w:val="00FE0031"/>
    <w:rsid w:val="00FE0316"/>
    <w:rsid w:val="00FE119E"/>
    <w:rsid w:val="00FE241D"/>
    <w:rsid w:val="00FE2A7E"/>
    <w:rsid w:val="00FE2CAD"/>
    <w:rsid w:val="00FE572E"/>
    <w:rsid w:val="00FE7083"/>
    <w:rsid w:val="00FF02DC"/>
    <w:rsid w:val="00FF1DE7"/>
    <w:rsid w:val="00FF210B"/>
    <w:rsid w:val="00FF25BC"/>
    <w:rsid w:val="00FF3FEF"/>
    <w:rsid w:val="00FF4265"/>
    <w:rsid w:val="00FF4446"/>
    <w:rsid w:val="00FF52B8"/>
    <w:rsid w:val="00FF6918"/>
    <w:rsid w:val="00FF6B73"/>
    <w:rsid w:val="00FF703E"/>
    <w:rsid w:val="00FF7BDF"/>
    <w:rsid w:val="013FDE9C"/>
    <w:rsid w:val="01B0B0DA"/>
    <w:rsid w:val="0283B060"/>
    <w:rsid w:val="02F353AE"/>
    <w:rsid w:val="03536DF2"/>
    <w:rsid w:val="04CCB634"/>
    <w:rsid w:val="04DE6E3A"/>
    <w:rsid w:val="05B04FFF"/>
    <w:rsid w:val="0613F577"/>
    <w:rsid w:val="06377A92"/>
    <w:rsid w:val="063C9B61"/>
    <w:rsid w:val="06CAF02D"/>
    <w:rsid w:val="07105005"/>
    <w:rsid w:val="077D605D"/>
    <w:rsid w:val="07D14885"/>
    <w:rsid w:val="080BB151"/>
    <w:rsid w:val="08C13951"/>
    <w:rsid w:val="08E60864"/>
    <w:rsid w:val="08E80EEA"/>
    <w:rsid w:val="09186D55"/>
    <w:rsid w:val="0947A348"/>
    <w:rsid w:val="09B31CC4"/>
    <w:rsid w:val="0A78F3D5"/>
    <w:rsid w:val="0B3112BC"/>
    <w:rsid w:val="0B51F2AE"/>
    <w:rsid w:val="0C558840"/>
    <w:rsid w:val="0D6251AE"/>
    <w:rsid w:val="0E8ADDCD"/>
    <w:rsid w:val="0E92E0F8"/>
    <w:rsid w:val="0F123AFA"/>
    <w:rsid w:val="1037F12E"/>
    <w:rsid w:val="1051246F"/>
    <w:rsid w:val="109A2F66"/>
    <w:rsid w:val="111D3DCC"/>
    <w:rsid w:val="11C3AD7F"/>
    <w:rsid w:val="11D2C035"/>
    <w:rsid w:val="12077BE0"/>
    <w:rsid w:val="12360697"/>
    <w:rsid w:val="125CDE0F"/>
    <w:rsid w:val="12E285C7"/>
    <w:rsid w:val="13794E6F"/>
    <w:rsid w:val="13CBF37B"/>
    <w:rsid w:val="1452506C"/>
    <w:rsid w:val="145295FB"/>
    <w:rsid w:val="1461B923"/>
    <w:rsid w:val="1540DA42"/>
    <w:rsid w:val="154DC87B"/>
    <w:rsid w:val="1567C3DC"/>
    <w:rsid w:val="156D6B16"/>
    <w:rsid w:val="15AFA8F0"/>
    <w:rsid w:val="15F96C6F"/>
    <w:rsid w:val="162F0F53"/>
    <w:rsid w:val="172909DB"/>
    <w:rsid w:val="176B158C"/>
    <w:rsid w:val="17945510"/>
    <w:rsid w:val="17A3D5C5"/>
    <w:rsid w:val="1889D0A5"/>
    <w:rsid w:val="191C9961"/>
    <w:rsid w:val="192904DF"/>
    <w:rsid w:val="19863BA5"/>
    <w:rsid w:val="19F9C3AD"/>
    <w:rsid w:val="1AD8183E"/>
    <w:rsid w:val="1BC82853"/>
    <w:rsid w:val="1BCF1D9F"/>
    <w:rsid w:val="1CFFBE69"/>
    <w:rsid w:val="1D13B7A2"/>
    <w:rsid w:val="1D162FC2"/>
    <w:rsid w:val="1D58DB34"/>
    <w:rsid w:val="1E7307F6"/>
    <w:rsid w:val="1E74D2C5"/>
    <w:rsid w:val="1F8E9021"/>
    <w:rsid w:val="1F9FD812"/>
    <w:rsid w:val="1FD4A7C5"/>
    <w:rsid w:val="1FFA21E0"/>
    <w:rsid w:val="202261CA"/>
    <w:rsid w:val="2084A2B9"/>
    <w:rsid w:val="20B653F2"/>
    <w:rsid w:val="21D19F23"/>
    <w:rsid w:val="2200E477"/>
    <w:rsid w:val="2291C322"/>
    <w:rsid w:val="22FF4E6C"/>
    <w:rsid w:val="2316BFC8"/>
    <w:rsid w:val="23494C70"/>
    <w:rsid w:val="237B6326"/>
    <w:rsid w:val="239412B3"/>
    <w:rsid w:val="247CFAFE"/>
    <w:rsid w:val="249DE956"/>
    <w:rsid w:val="24C0E66B"/>
    <w:rsid w:val="252C7C2F"/>
    <w:rsid w:val="253E4845"/>
    <w:rsid w:val="254193F5"/>
    <w:rsid w:val="25B2D298"/>
    <w:rsid w:val="25E3C727"/>
    <w:rsid w:val="26080ED0"/>
    <w:rsid w:val="26407DA7"/>
    <w:rsid w:val="273B944D"/>
    <w:rsid w:val="279D34BA"/>
    <w:rsid w:val="27A6D38E"/>
    <w:rsid w:val="27E4AB9B"/>
    <w:rsid w:val="2860E604"/>
    <w:rsid w:val="2881A0F5"/>
    <w:rsid w:val="2917449C"/>
    <w:rsid w:val="292DF563"/>
    <w:rsid w:val="295D855F"/>
    <w:rsid w:val="29BE3985"/>
    <w:rsid w:val="2A2596E0"/>
    <w:rsid w:val="2ABD159E"/>
    <w:rsid w:val="2AC25796"/>
    <w:rsid w:val="2BD9B274"/>
    <w:rsid w:val="2BF3E478"/>
    <w:rsid w:val="2BFD360C"/>
    <w:rsid w:val="2C9A0287"/>
    <w:rsid w:val="2E36893D"/>
    <w:rsid w:val="2E61BE1B"/>
    <w:rsid w:val="2E715CB9"/>
    <w:rsid w:val="2F85769D"/>
    <w:rsid w:val="31A7C8D3"/>
    <w:rsid w:val="31E02BD2"/>
    <w:rsid w:val="32175EDB"/>
    <w:rsid w:val="323CA0D1"/>
    <w:rsid w:val="32F947D6"/>
    <w:rsid w:val="3311317A"/>
    <w:rsid w:val="332A59D7"/>
    <w:rsid w:val="336B0307"/>
    <w:rsid w:val="339777C2"/>
    <w:rsid w:val="33F2E7C6"/>
    <w:rsid w:val="34349A57"/>
    <w:rsid w:val="34521B52"/>
    <w:rsid w:val="34FD32A1"/>
    <w:rsid w:val="351A239D"/>
    <w:rsid w:val="352B02E9"/>
    <w:rsid w:val="3530BFB6"/>
    <w:rsid w:val="3546D03F"/>
    <w:rsid w:val="354E1444"/>
    <w:rsid w:val="357BE69A"/>
    <w:rsid w:val="358AEFF5"/>
    <w:rsid w:val="358C2D86"/>
    <w:rsid w:val="35A002C1"/>
    <w:rsid w:val="35B5CAC3"/>
    <w:rsid w:val="35EC6318"/>
    <w:rsid w:val="360C22E2"/>
    <w:rsid w:val="3647EE61"/>
    <w:rsid w:val="365A8324"/>
    <w:rsid w:val="36AA67EC"/>
    <w:rsid w:val="36D6A3E3"/>
    <w:rsid w:val="36E0688B"/>
    <w:rsid w:val="36E4F537"/>
    <w:rsid w:val="36FCF07D"/>
    <w:rsid w:val="376858AF"/>
    <w:rsid w:val="3841E277"/>
    <w:rsid w:val="3890F976"/>
    <w:rsid w:val="391143CD"/>
    <w:rsid w:val="394AB504"/>
    <w:rsid w:val="3A161431"/>
    <w:rsid w:val="3ACDF6B3"/>
    <w:rsid w:val="3AFBA177"/>
    <w:rsid w:val="3B4D8870"/>
    <w:rsid w:val="3C5B90BF"/>
    <w:rsid w:val="3CB68A3F"/>
    <w:rsid w:val="3CB813C0"/>
    <w:rsid w:val="3CC0BD42"/>
    <w:rsid w:val="3CD5B7C4"/>
    <w:rsid w:val="3E179E70"/>
    <w:rsid w:val="3F7CAC05"/>
    <w:rsid w:val="3F9D507E"/>
    <w:rsid w:val="40861BE1"/>
    <w:rsid w:val="41C51A40"/>
    <w:rsid w:val="4208517A"/>
    <w:rsid w:val="420B7042"/>
    <w:rsid w:val="42B4B99D"/>
    <w:rsid w:val="42C2F2B7"/>
    <w:rsid w:val="436ABEDD"/>
    <w:rsid w:val="43939065"/>
    <w:rsid w:val="44061D13"/>
    <w:rsid w:val="46107794"/>
    <w:rsid w:val="46273EDA"/>
    <w:rsid w:val="4671EF8C"/>
    <w:rsid w:val="46F1948D"/>
    <w:rsid w:val="477EB5FA"/>
    <w:rsid w:val="478A391B"/>
    <w:rsid w:val="47F95C00"/>
    <w:rsid w:val="492A0001"/>
    <w:rsid w:val="4937F213"/>
    <w:rsid w:val="49CADB08"/>
    <w:rsid w:val="4A8697FF"/>
    <w:rsid w:val="4ADF936C"/>
    <w:rsid w:val="4B047ABB"/>
    <w:rsid w:val="4CBD500C"/>
    <w:rsid w:val="4D102CCA"/>
    <w:rsid w:val="4D1F5E6B"/>
    <w:rsid w:val="4E0797A9"/>
    <w:rsid w:val="4E192862"/>
    <w:rsid w:val="4E5822DD"/>
    <w:rsid w:val="4EC4D7FE"/>
    <w:rsid w:val="4F9F97E4"/>
    <w:rsid w:val="4FAC353C"/>
    <w:rsid w:val="51CBA480"/>
    <w:rsid w:val="51E99B21"/>
    <w:rsid w:val="51F1817F"/>
    <w:rsid w:val="52795772"/>
    <w:rsid w:val="52EDED98"/>
    <w:rsid w:val="530CFE83"/>
    <w:rsid w:val="532F2CE8"/>
    <w:rsid w:val="535165B6"/>
    <w:rsid w:val="537FFD0B"/>
    <w:rsid w:val="53CBD8BE"/>
    <w:rsid w:val="5400D3D2"/>
    <w:rsid w:val="541EAEAA"/>
    <w:rsid w:val="5493BCC7"/>
    <w:rsid w:val="552AA883"/>
    <w:rsid w:val="5531CC62"/>
    <w:rsid w:val="55644AA7"/>
    <w:rsid w:val="5729CC3C"/>
    <w:rsid w:val="5777A50D"/>
    <w:rsid w:val="57E7B057"/>
    <w:rsid w:val="580AC40E"/>
    <w:rsid w:val="58733762"/>
    <w:rsid w:val="58FBF742"/>
    <w:rsid w:val="59183808"/>
    <w:rsid w:val="593A1076"/>
    <w:rsid w:val="599A8A72"/>
    <w:rsid w:val="59E5202F"/>
    <w:rsid w:val="5A53B41D"/>
    <w:rsid w:val="5AEB1EB2"/>
    <w:rsid w:val="5CBFF323"/>
    <w:rsid w:val="5E3E1D6B"/>
    <w:rsid w:val="5E47D6C7"/>
    <w:rsid w:val="5F0536DD"/>
    <w:rsid w:val="6097C998"/>
    <w:rsid w:val="60BEDF80"/>
    <w:rsid w:val="61115D68"/>
    <w:rsid w:val="6291E638"/>
    <w:rsid w:val="62BAA215"/>
    <w:rsid w:val="634E72D4"/>
    <w:rsid w:val="63A27CE2"/>
    <w:rsid w:val="640F6E76"/>
    <w:rsid w:val="643965F2"/>
    <w:rsid w:val="644D1BB1"/>
    <w:rsid w:val="64CA192D"/>
    <w:rsid w:val="651D5A27"/>
    <w:rsid w:val="65CEE1C5"/>
    <w:rsid w:val="65DF6538"/>
    <w:rsid w:val="662B1DA0"/>
    <w:rsid w:val="662CB411"/>
    <w:rsid w:val="662F6F7B"/>
    <w:rsid w:val="66CD39B1"/>
    <w:rsid w:val="67CE4D12"/>
    <w:rsid w:val="6952E460"/>
    <w:rsid w:val="6A10D5FB"/>
    <w:rsid w:val="6AC0F0BC"/>
    <w:rsid w:val="6B05D5F6"/>
    <w:rsid w:val="6B2C22B2"/>
    <w:rsid w:val="6BBFDDFD"/>
    <w:rsid w:val="6C405EAD"/>
    <w:rsid w:val="6CC27767"/>
    <w:rsid w:val="6D8016DE"/>
    <w:rsid w:val="6DAFDB36"/>
    <w:rsid w:val="6E30A53C"/>
    <w:rsid w:val="6E63923E"/>
    <w:rsid w:val="6F1056F5"/>
    <w:rsid w:val="6F5FAF3E"/>
    <w:rsid w:val="7040D2BE"/>
    <w:rsid w:val="70C4AC22"/>
    <w:rsid w:val="7201EAA4"/>
    <w:rsid w:val="723E4B85"/>
    <w:rsid w:val="7269F90D"/>
    <w:rsid w:val="72A3F3DE"/>
    <w:rsid w:val="734F915D"/>
    <w:rsid w:val="7352689D"/>
    <w:rsid w:val="73A28D1B"/>
    <w:rsid w:val="74E4CF1D"/>
    <w:rsid w:val="75406306"/>
    <w:rsid w:val="7581C93C"/>
    <w:rsid w:val="75F8B729"/>
    <w:rsid w:val="774A0825"/>
    <w:rsid w:val="775C066B"/>
    <w:rsid w:val="77BE380B"/>
    <w:rsid w:val="781D5BB1"/>
    <w:rsid w:val="787326D0"/>
    <w:rsid w:val="78940069"/>
    <w:rsid w:val="78F44343"/>
    <w:rsid w:val="790818C4"/>
    <w:rsid w:val="796D370A"/>
    <w:rsid w:val="79D15DCB"/>
    <w:rsid w:val="79FE5203"/>
    <w:rsid w:val="7B2969FE"/>
    <w:rsid w:val="7BB4A700"/>
    <w:rsid w:val="7C22BD33"/>
    <w:rsid w:val="7CFDB83D"/>
    <w:rsid w:val="7D3A755D"/>
    <w:rsid w:val="7DF913A3"/>
    <w:rsid w:val="7E17E137"/>
    <w:rsid w:val="7EA16EB8"/>
    <w:rsid w:val="7F22AF0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4F137"/>
  <w14:defaultImageDpi w14:val="96"/>
  <w15:docId w15:val="{AD919CED-8CCD-4560-BFD9-E33B5569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914"/>
    <w:pPr>
      <w:jc w:val="both"/>
    </w:pPr>
    <w:rPr>
      <w:rFonts w:ascii="Graphik" w:eastAsiaTheme="minorHAnsi" w:hAnsi="Graphik" w:cstheme="minorBidi"/>
      <w:sz w:val="20"/>
      <w:lang w:val="en-US"/>
      <w14:ligatures w14:val="standardContextual"/>
    </w:rPr>
  </w:style>
  <w:style w:type="paragraph" w:styleId="Heading1">
    <w:name w:val="heading 1"/>
    <w:basedOn w:val="Normal"/>
    <w:next w:val="Normal"/>
    <w:link w:val="Heading1Char"/>
    <w:autoRedefine/>
    <w:qFormat/>
    <w:rsid w:val="00D23914"/>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D23914"/>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D23914"/>
    <w:pPr>
      <w:outlineLvl w:val="2"/>
    </w:pPr>
    <w:rPr>
      <w:b/>
      <w:bCs/>
      <w:sz w:val="22"/>
      <w:szCs w:val="24"/>
    </w:rPr>
  </w:style>
  <w:style w:type="paragraph" w:styleId="Heading4">
    <w:name w:val="heading 4"/>
    <w:basedOn w:val="Heading2"/>
    <w:next w:val="Normal"/>
    <w:link w:val="Heading4Char"/>
    <w:uiPriority w:val="9"/>
    <w:unhideWhenUsed/>
    <w:qFormat/>
    <w:rsid w:val="00D23914"/>
    <w:pPr>
      <w:outlineLvl w:val="3"/>
    </w:pPr>
    <w:rPr>
      <w:bCs w:val="0"/>
      <w:iCs/>
      <w:sz w:val="22"/>
      <w:szCs w:val="22"/>
    </w:rPr>
  </w:style>
  <w:style w:type="paragraph" w:styleId="Heading5">
    <w:name w:val="heading 5"/>
    <w:basedOn w:val="Normal"/>
    <w:next w:val="NormalIndent"/>
    <w:link w:val="Heading5Char"/>
    <w:autoRedefine/>
    <w:qFormat/>
    <w:rsid w:val="00306D3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06D3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06D3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06D3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06D3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D239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914"/>
  </w:style>
  <w:style w:type="character" w:customStyle="1" w:styleId="Heading1Char">
    <w:name w:val="Heading 1 Char"/>
    <w:basedOn w:val="DefaultParagraphFont"/>
    <w:link w:val="Heading1"/>
    <w:locked/>
    <w:rsid w:val="00D23914"/>
    <w:rPr>
      <w:rFonts w:ascii="Graphik" w:hAnsi="Graphik" w:cstheme="minorBidi"/>
      <w:b/>
      <w:sz w:val="28"/>
      <w:szCs w:val="20"/>
      <w:lang w:val="en-GB"/>
      <w14:ligatures w14:val="standardContextual"/>
    </w:rPr>
  </w:style>
  <w:style w:type="character" w:customStyle="1" w:styleId="Heading2Char">
    <w:name w:val="Heading 2 Char"/>
    <w:basedOn w:val="DefaultParagraphFont"/>
    <w:link w:val="Heading2"/>
    <w:uiPriority w:val="9"/>
    <w:locked/>
    <w:rsid w:val="00D23914"/>
    <w:rPr>
      <w:rFonts w:ascii="Graphik" w:eastAsiaTheme="majorEastAsia" w:hAnsi="Graphik" w:cstheme="majorBidi"/>
      <w:b/>
      <w:bCs/>
      <w:color w:val="7030A0"/>
      <w:sz w:val="24"/>
      <w:szCs w:val="24"/>
      <w:lang w:val="en-US"/>
      <w14:ligatures w14:val="standardContextual"/>
    </w:rPr>
  </w:style>
  <w:style w:type="character" w:customStyle="1" w:styleId="Heading3Char">
    <w:name w:val="Heading 3 Char"/>
    <w:basedOn w:val="DefaultParagraphFont"/>
    <w:link w:val="Heading3"/>
    <w:uiPriority w:val="9"/>
    <w:locked/>
    <w:rsid w:val="00D23914"/>
    <w:rPr>
      <w:rFonts w:ascii="Graphik" w:eastAsiaTheme="minorHAnsi" w:hAnsi="Graphik" w:cstheme="minorBidi"/>
      <w:b/>
      <w:bCs/>
      <w:szCs w:val="24"/>
      <w:lang w:val="en-US"/>
      <w14:ligatures w14:val="standardContextual"/>
    </w:rPr>
  </w:style>
  <w:style w:type="character" w:customStyle="1" w:styleId="Heading4Char">
    <w:name w:val="Heading 4 Char"/>
    <w:basedOn w:val="DefaultParagraphFont"/>
    <w:link w:val="Heading4"/>
    <w:uiPriority w:val="9"/>
    <w:locked/>
    <w:rsid w:val="00D23914"/>
    <w:rPr>
      <w:rFonts w:ascii="Graphik" w:eastAsiaTheme="majorEastAsia" w:hAnsi="Graphik" w:cstheme="majorBidi"/>
      <w:b/>
      <w:iCs/>
      <w:color w:val="7030A0"/>
      <w:lang w:val="en-US"/>
      <w14:ligatures w14:val="standardContextual"/>
    </w:rPr>
  </w:style>
  <w:style w:type="character" w:customStyle="1" w:styleId="Heading5Char">
    <w:name w:val="Heading 5 Char"/>
    <w:basedOn w:val="DefaultParagraphFont"/>
    <w:link w:val="Heading5"/>
    <w:locked/>
    <w:rsid w:val="00306D30"/>
    <w:rPr>
      <w:rFonts w:ascii="Arial" w:hAnsi="Arial" w:cs="Times New Roman"/>
      <w:sz w:val="20"/>
      <w:szCs w:val="20"/>
      <w:lang w:val="en-US"/>
      <w14:ligatures w14:val="standardContextual"/>
    </w:rPr>
  </w:style>
  <w:style w:type="character" w:customStyle="1" w:styleId="Heading6Char">
    <w:name w:val="Heading 6 Char"/>
    <w:basedOn w:val="DefaultParagraphFont"/>
    <w:link w:val="Heading6"/>
    <w:locked/>
    <w:rsid w:val="00306D30"/>
    <w:rPr>
      <w:rFonts w:ascii="Arial" w:hAnsi="Arial" w:cs="Times New Roman"/>
      <w:sz w:val="18"/>
      <w:szCs w:val="20"/>
      <w:u w:val="single"/>
      <w:lang w:val="en-US"/>
      <w14:ligatures w14:val="standardContextual"/>
    </w:rPr>
  </w:style>
  <w:style w:type="character" w:customStyle="1" w:styleId="Heading7Char">
    <w:name w:val="Heading 7 Char"/>
    <w:basedOn w:val="DefaultParagraphFont"/>
    <w:link w:val="Heading7"/>
    <w:locked/>
    <w:rsid w:val="00306D30"/>
    <w:rPr>
      <w:rFonts w:ascii="Arial" w:hAnsi="Arial" w:cs="Times New Roman"/>
      <w:i/>
      <w:sz w:val="18"/>
      <w:szCs w:val="20"/>
      <w:lang w:val="en-US"/>
      <w14:ligatures w14:val="standardContextual"/>
    </w:rPr>
  </w:style>
  <w:style w:type="character" w:customStyle="1" w:styleId="Heading8Char">
    <w:name w:val="Heading 8 Char"/>
    <w:basedOn w:val="DefaultParagraphFont"/>
    <w:link w:val="Heading8"/>
    <w:locked/>
    <w:rsid w:val="00306D30"/>
    <w:rPr>
      <w:rFonts w:ascii="Arial" w:hAnsi="Arial" w:cs="Times New Roman"/>
      <w:i/>
      <w:sz w:val="18"/>
      <w:szCs w:val="20"/>
      <w:lang w:val="en-US"/>
      <w14:ligatures w14:val="standardContextual"/>
    </w:rPr>
  </w:style>
  <w:style w:type="character" w:customStyle="1" w:styleId="Heading9Char">
    <w:name w:val="Heading 9 Char"/>
    <w:basedOn w:val="DefaultParagraphFont"/>
    <w:link w:val="Heading9"/>
    <w:locked/>
    <w:rsid w:val="00306D30"/>
    <w:rPr>
      <w:rFonts w:ascii="Arial" w:hAnsi="Arial" w:cs="Times New Roman"/>
      <w:b/>
      <w:i/>
      <w:sz w:val="18"/>
      <w:szCs w:val="20"/>
      <w:lang w:val="en-US"/>
      <w14:ligatures w14:val="standardContextual"/>
    </w:rPr>
  </w:style>
  <w:style w:type="paragraph" w:styleId="CommentText">
    <w:name w:val="annotation text"/>
    <w:basedOn w:val="Normal"/>
    <w:link w:val="CommentTextChar"/>
    <w:uiPriority w:val="99"/>
    <w:unhideWhenUsed/>
    <w:rsid w:val="00306D30"/>
    <w:rPr>
      <w:szCs w:val="20"/>
    </w:rPr>
  </w:style>
  <w:style w:type="character" w:customStyle="1" w:styleId="CommentTextChar">
    <w:name w:val="Comment Text Char"/>
    <w:basedOn w:val="DefaultParagraphFont"/>
    <w:link w:val="CommentText"/>
    <w:uiPriority w:val="99"/>
    <w:locked/>
    <w:rsid w:val="00306D30"/>
    <w:rPr>
      <w:rFonts w:ascii="Graphik" w:eastAsiaTheme="minorHAnsi" w:hAnsi="Graphik" w:cstheme="minorBidi"/>
      <w:sz w:val="20"/>
      <w:szCs w:val="20"/>
      <w:lang w:val="en-US"/>
      <w14:ligatures w14:val="standardContextual"/>
    </w:rPr>
  </w:style>
  <w:style w:type="character" w:styleId="CommentReference">
    <w:name w:val="annotation reference"/>
    <w:basedOn w:val="DefaultParagraphFont"/>
    <w:uiPriority w:val="99"/>
    <w:semiHidden/>
    <w:unhideWhenUsed/>
    <w:rsid w:val="00306D30"/>
    <w:rPr>
      <w:sz w:val="16"/>
      <w:szCs w:val="16"/>
    </w:rPr>
  </w:style>
  <w:style w:type="character" w:styleId="HTMLCode">
    <w:name w:val="HTML Code"/>
    <w:basedOn w:val="DefaultParagraphFont"/>
    <w:uiPriority w:val="99"/>
    <w:semiHidden/>
    <w:unhideWhenUsed/>
    <w:rsid w:val="00612FB1"/>
    <w:rPr>
      <w:rFonts w:ascii="Courier New" w:hAnsi="Courier New" w:cs="Courier New"/>
      <w:sz w:val="20"/>
      <w:szCs w:val="20"/>
    </w:rPr>
  </w:style>
  <w:style w:type="table" w:styleId="TableGrid">
    <w:name w:val="Table Grid"/>
    <w:basedOn w:val="TableNormal"/>
    <w:uiPriority w:val="39"/>
    <w:rsid w:val="00306D30"/>
    <w:pPr>
      <w:spacing w:after="0" w:line="240" w:lineRule="auto"/>
    </w:pPr>
    <w:rPr>
      <w:rFonts w:ascii="Cambria" w:eastAsiaTheme="minorHAnsi" w:hAnsi="Cambria" w:cs="Times New Roman"/>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D23914"/>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D23914"/>
    <w:pPr>
      <w:spacing w:after="100"/>
      <w:ind w:left="200"/>
    </w:pPr>
  </w:style>
  <w:style w:type="paragraph" w:styleId="TOC3">
    <w:name w:val="toc 3"/>
    <w:basedOn w:val="Normal"/>
    <w:next w:val="Normal"/>
    <w:autoRedefine/>
    <w:uiPriority w:val="39"/>
    <w:unhideWhenUsed/>
    <w:rsid w:val="00D23914"/>
    <w:pPr>
      <w:spacing w:after="100"/>
      <w:ind w:left="400"/>
    </w:pPr>
  </w:style>
  <w:style w:type="character" w:styleId="Hyperlink">
    <w:name w:val="Hyperlink"/>
    <w:basedOn w:val="DefaultParagraphFont"/>
    <w:uiPriority w:val="99"/>
    <w:unhideWhenUsed/>
    <w:rsid w:val="00D23914"/>
    <w:rPr>
      <w:color w:val="0563C1" w:themeColor="hyperlink"/>
      <w:u w:val="single"/>
    </w:rPr>
  </w:style>
  <w:style w:type="character" w:styleId="FollowedHyperlink">
    <w:name w:val="FollowedHyperlink"/>
    <w:basedOn w:val="DefaultParagraphFont"/>
    <w:uiPriority w:val="99"/>
    <w:semiHidden/>
    <w:unhideWhenUsed/>
    <w:rsid w:val="00612FB1"/>
    <w:rPr>
      <w:rFonts w:cs="Times New Roman"/>
      <w:color w:val="954F72" w:themeColor="followedHyperlink"/>
      <w:u w:val="single"/>
    </w:rPr>
  </w:style>
  <w:style w:type="paragraph" w:styleId="TOC1">
    <w:name w:val="toc 1"/>
    <w:basedOn w:val="Normal"/>
    <w:next w:val="Normal"/>
    <w:autoRedefine/>
    <w:uiPriority w:val="39"/>
    <w:unhideWhenUsed/>
    <w:rsid w:val="00D23914"/>
    <w:pPr>
      <w:spacing w:after="100"/>
    </w:pPr>
  </w:style>
  <w:style w:type="table" w:styleId="ListTable3">
    <w:name w:val="List Table 3"/>
    <w:basedOn w:val="TableNormal"/>
    <w:uiPriority w:val="48"/>
    <w:rsid w:val="00612FB1"/>
    <w:pPr>
      <w:spacing w:after="0" w:line="240" w:lineRule="auto"/>
      <w:jc w:val="both"/>
    </w:pPr>
    <w:rPr>
      <w:rFonts w:eastAsiaTheme="minorEastAsia" w:cs="Times New Roman"/>
      <w:kern w:val="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cs="Times New Roman"/>
        <w:b/>
        <w:bCs/>
        <w:color w:val="FFFFFF" w:themeColor="background1"/>
      </w:rPr>
      <w:tblPr/>
      <w:tcPr>
        <w:shd w:val="clear" w:color="auto" w:fill="000000" w:themeFill="text1"/>
      </w:tcPr>
    </w:tblStylePr>
    <w:tblStylePr w:type="lastRow">
      <w:rPr>
        <w:rFonts w:cs="Times New Roman"/>
        <w:b/>
        <w:bCs/>
      </w:rPr>
      <w:tblPr/>
      <w:tcPr>
        <w:tcBorders>
          <w:top w:val="double" w:sz="4" w:space="0" w:color="000000" w:themeColor="tex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000000" w:themeColor="text1"/>
          <w:left w:val="nil"/>
        </w:tcBorders>
      </w:tcPr>
    </w:tblStylePr>
    <w:tblStylePr w:type="swCell">
      <w:rPr>
        <w:rFonts w:cs="Times New Roman"/>
      </w:rPr>
      <w:tblPr/>
      <w:tcPr>
        <w:tcBorders>
          <w:top w:val="double" w:sz="4" w:space="0" w:color="000000" w:themeColor="text1"/>
          <w:right w:val="nil"/>
        </w:tcBorders>
      </w:tcPr>
    </w:tblStylePr>
  </w:style>
  <w:style w:type="table" w:styleId="TableGridLight">
    <w:name w:val="Grid Table Light"/>
    <w:basedOn w:val="TableNormal"/>
    <w:uiPriority w:val="40"/>
    <w:rsid w:val="00612FB1"/>
    <w:pPr>
      <w:spacing w:after="0" w:line="240" w:lineRule="auto"/>
      <w:jc w:val="both"/>
    </w:pPr>
    <w:rPr>
      <w:rFonts w:eastAsiaTheme="minorEastAsia" w:cs="Times New Roman"/>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06D3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6D30"/>
    <w:rPr>
      <w:rFonts w:ascii="Tahoma" w:eastAsiaTheme="minorHAnsi" w:hAnsi="Tahoma" w:cs="Tahoma"/>
      <w:sz w:val="16"/>
      <w:szCs w:val="16"/>
      <w:lang w:val="en-US"/>
      <w14:ligatures w14:val="standardContextual"/>
    </w:rPr>
  </w:style>
  <w:style w:type="paragraph" w:styleId="CommentSubject">
    <w:name w:val="annotation subject"/>
    <w:basedOn w:val="CommentText"/>
    <w:next w:val="CommentText"/>
    <w:link w:val="CommentSubjectChar"/>
    <w:uiPriority w:val="99"/>
    <w:semiHidden/>
    <w:unhideWhenUsed/>
    <w:rsid w:val="00306D30"/>
    <w:rPr>
      <w:b/>
      <w:bCs/>
    </w:rPr>
  </w:style>
  <w:style w:type="character" w:customStyle="1" w:styleId="CommentSubjectChar">
    <w:name w:val="Comment Subject Char"/>
    <w:basedOn w:val="CommentTextChar"/>
    <w:link w:val="CommentSubject"/>
    <w:uiPriority w:val="99"/>
    <w:semiHidden/>
    <w:locked/>
    <w:rsid w:val="00306D30"/>
    <w:rPr>
      <w:rFonts w:ascii="Graphik" w:eastAsiaTheme="minorHAnsi" w:hAnsi="Graphik" w:cstheme="minorBidi"/>
      <w:b/>
      <w:bCs/>
      <w:sz w:val="20"/>
      <w:szCs w:val="20"/>
      <w:lang w:val="en-US"/>
      <w14:ligatures w14:val="standardContextual"/>
    </w:rPr>
  </w:style>
  <w:style w:type="paragraph" w:customStyle="1" w:styleId="Content">
    <w:name w:val="Content"/>
    <w:link w:val="ContentChar"/>
    <w:locked/>
    <w:rsid w:val="00306D30"/>
    <w:pPr>
      <w:keepLines/>
      <w:tabs>
        <w:tab w:val="left" w:pos="1134"/>
      </w:tabs>
      <w:spacing w:after="120" w:line="240" w:lineRule="auto"/>
      <w:jc w:val="center"/>
    </w:pPr>
    <w:rPr>
      <w:rFonts w:ascii="Graphik" w:eastAsiaTheme="minorHAnsi" w:hAnsi="Graphik" w:cs="Times New Roman"/>
      <w:b/>
      <w:sz w:val="32"/>
      <w:szCs w:val="20"/>
      <w:lang w:val="en-US"/>
      <w14:ligatures w14:val="standardContextual"/>
    </w:rPr>
  </w:style>
  <w:style w:type="character" w:customStyle="1" w:styleId="ContentChar">
    <w:name w:val="Content Char"/>
    <w:basedOn w:val="DefaultParagraphFont"/>
    <w:link w:val="Content"/>
    <w:locked/>
    <w:rsid w:val="00306D30"/>
    <w:rPr>
      <w:rFonts w:ascii="Graphik" w:eastAsiaTheme="minorHAnsi" w:hAnsi="Graphik" w:cs="Times New Roman"/>
      <w:b/>
      <w:sz w:val="32"/>
      <w:szCs w:val="20"/>
      <w:lang w:val="en-US"/>
      <w14:ligatures w14:val="standardContextual"/>
    </w:rPr>
  </w:style>
  <w:style w:type="paragraph" w:styleId="DocumentMap">
    <w:name w:val="Document Map"/>
    <w:basedOn w:val="Normal"/>
    <w:link w:val="DocumentMapChar"/>
    <w:uiPriority w:val="99"/>
    <w:semiHidden/>
    <w:unhideWhenUsed/>
    <w:rsid w:val="00306D30"/>
    <w:rPr>
      <w:rFonts w:ascii="Lucida Grande" w:hAnsi="Lucida Grande"/>
    </w:rPr>
  </w:style>
  <w:style w:type="character" w:customStyle="1" w:styleId="DocumentMapChar">
    <w:name w:val="Document Map Char"/>
    <w:basedOn w:val="DefaultParagraphFont"/>
    <w:link w:val="DocumentMap"/>
    <w:uiPriority w:val="99"/>
    <w:semiHidden/>
    <w:locked/>
    <w:rsid w:val="00306D30"/>
    <w:rPr>
      <w:rFonts w:ascii="Lucida Grande" w:eastAsiaTheme="minorHAnsi" w:hAnsi="Lucida Grande" w:cstheme="minorBidi"/>
      <w:sz w:val="20"/>
      <w:lang w:val="en-US"/>
      <w14:ligatures w14:val="standardContextual"/>
    </w:rPr>
  </w:style>
  <w:style w:type="paragraph" w:styleId="Footer">
    <w:name w:val="footer"/>
    <w:basedOn w:val="Normal"/>
    <w:link w:val="FooterChar"/>
    <w:uiPriority w:val="99"/>
    <w:unhideWhenUsed/>
    <w:rsid w:val="00D23914"/>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D23914"/>
    <w:rPr>
      <w:rFonts w:ascii="Graphik" w:eastAsiaTheme="minorHAnsi" w:hAnsi="Graphik" w:cstheme="minorBidi"/>
      <w:sz w:val="20"/>
      <w:lang w:val="en-US"/>
      <w14:ligatures w14:val="standardContextual"/>
    </w:rPr>
  </w:style>
  <w:style w:type="paragraph" w:styleId="Header">
    <w:name w:val="header"/>
    <w:basedOn w:val="Normal"/>
    <w:link w:val="HeaderChar"/>
    <w:uiPriority w:val="99"/>
    <w:unhideWhenUsed/>
    <w:rsid w:val="00D23914"/>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D23914"/>
    <w:rPr>
      <w:rFonts w:ascii="Graphik" w:eastAsiaTheme="minorHAnsi" w:hAnsi="Graphik" w:cstheme="minorBidi"/>
      <w:sz w:val="20"/>
      <w:lang w:val="en-US"/>
      <w14:ligatures w14:val="standardContextual"/>
    </w:rPr>
  </w:style>
  <w:style w:type="paragraph" w:styleId="NormalIndent">
    <w:name w:val="Normal Indent"/>
    <w:basedOn w:val="Normal"/>
    <w:uiPriority w:val="99"/>
    <w:semiHidden/>
    <w:unhideWhenUsed/>
    <w:rsid w:val="00306D30"/>
    <w:pPr>
      <w:ind w:left="720"/>
    </w:pPr>
  </w:style>
  <w:style w:type="paragraph" w:styleId="ListBullet">
    <w:name w:val="List Bullet"/>
    <w:basedOn w:val="Normal"/>
    <w:uiPriority w:val="3"/>
    <w:qFormat/>
    <w:rsid w:val="00306D30"/>
    <w:pPr>
      <w:numPr>
        <w:numId w:val="1"/>
      </w:numPr>
      <w:spacing w:after="60"/>
    </w:pPr>
    <w:rPr>
      <w:rFonts w:eastAsia="Times New Roman" w:cs="Arial"/>
      <w:lang w:val="de-DE"/>
    </w:rPr>
  </w:style>
  <w:style w:type="paragraph" w:styleId="ListBullet2">
    <w:name w:val="List Bullet 2"/>
    <w:basedOn w:val="Normal"/>
    <w:uiPriority w:val="99"/>
    <w:semiHidden/>
    <w:unhideWhenUsed/>
    <w:rsid w:val="00306D30"/>
    <w:pPr>
      <w:numPr>
        <w:numId w:val="2"/>
      </w:numPr>
      <w:contextualSpacing/>
    </w:pPr>
  </w:style>
  <w:style w:type="paragraph" w:styleId="ListBullet3">
    <w:name w:val="List Bullet 3"/>
    <w:basedOn w:val="Normal"/>
    <w:uiPriority w:val="99"/>
    <w:semiHidden/>
    <w:unhideWhenUsed/>
    <w:rsid w:val="00306D30"/>
    <w:pPr>
      <w:numPr>
        <w:numId w:val="3"/>
      </w:numPr>
      <w:contextualSpacing/>
    </w:pPr>
  </w:style>
  <w:style w:type="paragraph" w:customStyle="1" w:styleId="Numberedlist">
    <w:name w:val="Numbered list"/>
    <w:basedOn w:val="ListBullet"/>
    <w:qFormat/>
    <w:locked/>
    <w:rsid w:val="00306D30"/>
    <w:pPr>
      <w:numPr>
        <w:numId w:val="6"/>
      </w:numPr>
    </w:pPr>
  </w:style>
  <w:style w:type="character" w:styleId="PageNumber">
    <w:name w:val="page number"/>
    <w:basedOn w:val="DefaultParagraphFont"/>
    <w:uiPriority w:val="99"/>
    <w:semiHidden/>
    <w:unhideWhenUsed/>
    <w:rsid w:val="00306D30"/>
  </w:style>
  <w:style w:type="paragraph" w:styleId="Title">
    <w:name w:val="Title"/>
    <w:basedOn w:val="Normal"/>
    <w:next w:val="Normal"/>
    <w:link w:val="TitleChar"/>
    <w:uiPriority w:val="10"/>
    <w:qFormat/>
    <w:rsid w:val="00306D3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locked/>
    <w:rsid w:val="00306D30"/>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306D30"/>
    <w:pPr>
      <w:spacing w:before="80" w:after="80" w:line="240" w:lineRule="auto"/>
    </w:pPr>
    <w:rPr>
      <w:rFonts w:ascii="Calibri" w:hAnsi="Calibri" w:cs="Times New Roman"/>
      <w:sz w:val="24"/>
      <w:szCs w:val="20"/>
      <w:lang w:val="en-US"/>
      <w14:ligatures w14:val="standardContextual"/>
    </w:rPr>
  </w:style>
  <w:style w:type="character" w:styleId="PlaceholderText">
    <w:name w:val="Placeholder Text"/>
    <w:basedOn w:val="DefaultParagraphFont"/>
    <w:uiPriority w:val="99"/>
    <w:semiHidden/>
    <w:rsid w:val="00612FB1"/>
    <w:rPr>
      <w:rFonts w:cs="Times New Roman"/>
      <w:color w:val="808080"/>
    </w:rPr>
  </w:style>
  <w:style w:type="paragraph" w:styleId="NormalWeb">
    <w:name w:val="Normal (Web)"/>
    <w:basedOn w:val="Normal"/>
    <w:uiPriority w:val="99"/>
    <w:semiHidden/>
    <w:unhideWhenUsed/>
    <w:rsid w:val="00306D30"/>
    <w:pPr>
      <w:spacing w:before="100" w:beforeAutospacing="1" w:after="100" w:afterAutospacing="1"/>
    </w:pPr>
    <w:rPr>
      <w:rFonts w:ascii="Times New Roman" w:eastAsia="Times New Roman" w:hAnsi="Times New Roman"/>
      <w:lang w:val="en-IE" w:eastAsia="en-GB"/>
    </w:rPr>
  </w:style>
  <w:style w:type="paragraph" w:styleId="HTMLPreformatted">
    <w:name w:val="HTML Preformatted"/>
    <w:basedOn w:val="Normal"/>
    <w:link w:val="HTMLPreformattedChar"/>
    <w:uiPriority w:val="99"/>
    <w:semiHidden/>
    <w:unhideWhenUsed/>
    <w:rsid w:val="0062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IN"/>
    </w:rPr>
  </w:style>
  <w:style w:type="character" w:customStyle="1" w:styleId="HTMLPreformattedChar">
    <w:name w:val="HTML Preformatted Char"/>
    <w:basedOn w:val="DefaultParagraphFont"/>
    <w:link w:val="HTMLPreformatted"/>
    <w:uiPriority w:val="99"/>
    <w:semiHidden/>
    <w:locked/>
    <w:rsid w:val="00624CEA"/>
    <w:rPr>
      <w:rFonts w:ascii="Courier New" w:hAnsi="Courier New" w:cs="Courier New"/>
      <w:kern w:val="0"/>
      <w:sz w:val="20"/>
      <w:szCs w:val="20"/>
      <w:lang w:val="x-none" w:eastAsia="en-IN"/>
    </w:rPr>
  </w:style>
  <w:style w:type="paragraph" w:styleId="ListParagraph">
    <w:name w:val="List Paragraph"/>
    <w:basedOn w:val="Normal"/>
    <w:link w:val="ListParagraphChar"/>
    <w:uiPriority w:val="34"/>
    <w:qFormat/>
    <w:rsid w:val="00D23914"/>
    <w:pPr>
      <w:numPr>
        <w:numId w:val="10"/>
      </w:numPr>
      <w:spacing w:before="120" w:after="120" w:line="240" w:lineRule="auto"/>
      <w:ind w:right="720"/>
    </w:pPr>
  </w:style>
  <w:style w:type="character" w:styleId="UnresolvedMention">
    <w:name w:val="Unresolved Mention"/>
    <w:basedOn w:val="DefaultParagraphFont"/>
    <w:uiPriority w:val="99"/>
    <w:unhideWhenUsed/>
    <w:rsid w:val="00306D30"/>
    <w:rPr>
      <w:color w:val="605E5C"/>
      <w:shd w:val="clear" w:color="auto" w:fill="E1DFDD"/>
    </w:rPr>
  </w:style>
  <w:style w:type="character" w:styleId="Mention">
    <w:name w:val="Mention"/>
    <w:basedOn w:val="DefaultParagraphFont"/>
    <w:uiPriority w:val="99"/>
    <w:unhideWhenUsed/>
    <w:rsid w:val="00306D30"/>
    <w:rPr>
      <w:color w:val="2B579A"/>
      <w:shd w:val="clear" w:color="auto" w:fill="E1DFDD"/>
    </w:rPr>
  </w:style>
  <w:style w:type="paragraph" w:customStyle="1" w:styleId="CodeSample">
    <w:name w:val="Code Sample"/>
    <w:basedOn w:val="Normal"/>
    <w:link w:val="CodeSampleChar"/>
    <w:autoRedefine/>
    <w:qFormat/>
    <w:rsid w:val="0076702A"/>
    <w:pPr>
      <w:spacing w:after="0"/>
      <w:ind w:left="360"/>
    </w:pPr>
    <w:rPr>
      <w:rFonts w:ascii="Consolas" w:hAnsi="Consolas"/>
      <w:lang w:val="fr-FR" w:eastAsia="en-IN"/>
    </w:rPr>
  </w:style>
  <w:style w:type="character" w:customStyle="1" w:styleId="CodeSampleChar">
    <w:name w:val="Code Sample Char"/>
    <w:basedOn w:val="DefaultParagraphFont"/>
    <w:link w:val="CodeSample"/>
    <w:locked/>
    <w:rsid w:val="0076702A"/>
    <w:rPr>
      <w:rFonts w:ascii="Consolas" w:eastAsiaTheme="minorHAnsi" w:hAnsi="Consolas" w:cstheme="minorBidi"/>
      <w:sz w:val="20"/>
      <w:lang w:val="fr-FR" w:eastAsia="en-IN"/>
      <w14:ligatures w14:val="standardContextual"/>
    </w:rPr>
  </w:style>
  <w:style w:type="paragraph" w:customStyle="1" w:styleId="Accenture">
    <w:name w:val="Accenture"/>
    <w:basedOn w:val="Normal"/>
    <w:rsid w:val="00306D30"/>
    <w:pPr>
      <w:spacing w:before="200"/>
    </w:pPr>
    <w:rPr>
      <w:rFonts w:cs="Arial"/>
    </w:rPr>
  </w:style>
  <w:style w:type="character" w:styleId="Emphasis">
    <w:name w:val="Emphasis"/>
    <w:basedOn w:val="DefaultParagraphFont"/>
    <w:uiPriority w:val="20"/>
    <w:rsid w:val="00306D30"/>
    <w:rPr>
      <w:i/>
      <w:iCs/>
    </w:rPr>
  </w:style>
  <w:style w:type="paragraph" w:customStyle="1" w:styleId="Picture">
    <w:name w:val="Picture"/>
    <w:basedOn w:val="Accenture"/>
    <w:next w:val="Subtitle"/>
    <w:link w:val="PictureChar"/>
    <w:rsid w:val="00306D30"/>
    <w:pPr>
      <w:jc w:val="center"/>
    </w:pPr>
    <w:rPr>
      <w:noProof/>
    </w:rPr>
  </w:style>
  <w:style w:type="character" w:customStyle="1" w:styleId="PictureChar">
    <w:name w:val="Picture Char"/>
    <w:basedOn w:val="DefaultParagraphFont"/>
    <w:link w:val="Picture"/>
    <w:locked/>
    <w:rsid w:val="00306D30"/>
    <w:rPr>
      <w:rFonts w:ascii="Graphik" w:eastAsiaTheme="minorHAnsi" w:hAnsi="Graphik" w:cs="Arial"/>
      <w:noProof/>
      <w:sz w:val="20"/>
      <w:lang w:val="en-US"/>
      <w14:ligatures w14:val="standardContextual"/>
    </w:rPr>
  </w:style>
  <w:style w:type="paragraph" w:styleId="Subtitle">
    <w:name w:val="Subtitle"/>
    <w:basedOn w:val="Accenture"/>
    <w:next w:val="Normal"/>
    <w:link w:val="SubtitleChar"/>
    <w:uiPriority w:val="11"/>
    <w:rsid w:val="00306D3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locked/>
    <w:rsid w:val="00306D30"/>
    <w:rPr>
      <w:rFonts w:ascii="Graphik" w:eastAsiaTheme="minorEastAsia" w:hAnsi="Graphik" w:cstheme="minorBidi"/>
      <w:color w:val="5A5A5A" w:themeColor="text1" w:themeTint="A5"/>
      <w:spacing w:val="15"/>
      <w:sz w:val="20"/>
      <w:lang w:val="en-US"/>
      <w14:ligatures w14:val="standardContextual"/>
    </w:rPr>
  </w:style>
  <w:style w:type="paragraph" w:customStyle="1" w:styleId="Platzhalter">
    <w:name w:val="Platzhalter"/>
    <w:basedOn w:val="Normal"/>
    <w:rsid w:val="00306D30"/>
    <w:pPr>
      <w:jc w:val="center"/>
    </w:pPr>
    <w:rPr>
      <w:rFonts w:eastAsia="Times New Roman" w:cs="Arial"/>
      <w:szCs w:val="20"/>
    </w:rPr>
  </w:style>
  <w:style w:type="character" w:customStyle="1" w:styleId="Style1Char">
    <w:name w:val="Style1 Char"/>
    <w:basedOn w:val="DefaultParagraphFont"/>
    <w:rsid w:val="00306D30"/>
    <w:rPr>
      <w:rFonts w:ascii="Consolas" w:eastAsia="Cambria" w:hAnsi="Consolas" w:cs="Times New Roman"/>
      <w:sz w:val="20"/>
    </w:rPr>
  </w:style>
  <w:style w:type="paragraph" w:customStyle="1" w:styleId="TOCHeading2">
    <w:name w:val="TOC Heading 2"/>
    <w:basedOn w:val="TOC1"/>
    <w:link w:val="TOCHeading2Char"/>
    <w:qFormat/>
    <w:rsid w:val="00306D30"/>
    <w:pPr>
      <w:tabs>
        <w:tab w:val="right" w:leader="dot" w:pos="9350"/>
      </w:tabs>
    </w:pPr>
    <w:rPr>
      <w:noProof/>
    </w:rPr>
  </w:style>
  <w:style w:type="character" w:customStyle="1" w:styleId="TOCHeading2Char">
    <w:name w:val="TOC Heading 2 Char"/>
    <w:basedOn w:val="DefaultParagraphFont"/>
    <w:link w:val="TOCHeading2"/>
    <w:locked/>
    <w:rsid w:val="00306D30"/>
    <w:rPr>
      <w:rFonts w:ascii="Graphik" w:hAnsi="Graphik" w:cstheme="minorBidi"/>
      <w:b/>
      <w:noProof/>
      <w:sz w:val="20"/>
      <w:lang w:val="en-US"/>
      <w14:ligatures w14:val="standardContextual"/>
    </w:rPr>
  </w:style>
  <w:style w:type="paragraph" w:customStyle="1" w:styleId="TOCHeading3">
    <w:name w:val="TOC Heading 3"/>
    <w:basedOn w:val="TOC2"/>
    <w:link w:val="TOCHeading3Char"/>
    <w:qFormat/>
    <w:rsid w:val="00306D30"/>
    <w:pPr>
      <w:tabs>
        <w:tab w:val="right" w:leader="dot" w:pos="9350"/>
      </w:tabs>
    </w:pPr>
  </w:style>
  <w:style w:type="character" w:customStyle="1" w:styleId="TOCHeading3Char">
    <w:name w:val="TOC Heading 3 Char"/>
    <w:basedOn w:val="DefaultParagraphFont"/>
    <w:link w:val="TOCHeading3"/>
    <w:locked/>
    <w:rsid w:val="00306D30"/>
    <w:rPr>
      <w:rFonts w:ascii="Graphik" w:hAnsi="Graphik" w:cs="Times New Roman"/>
      <w:sz w:val="20"/>
      <w:lang w:val="en-US"/>
      <w14:ligatures w14:val="standardContextual"/>
    </w:rPr>
  </w:style>
  <w:style w:type="paragraph" w:customStyle="1" w:styleId="TOCHeading4Indented">
    <w:name w:val="TOC Heading 4 Indented"/>
    <w:basedOn w:val="TOC3"/>
    <w:link w:val="TOCHeading4IndentedChar"/>
    <w:qFormat/>
    <w:rsid w:val="00306D30"/>
    <w:pPr>
      <w:tabs>
        <w:tab w:val="right" w:leader="dot" w:pos="9350"/>
      </w:tabs>
      <w:ind w:left="0" w:right="1224"/>
    </w:pPr>
    <w:rPr>
      <w:noProof/>
    </w:rPr>
  </w:style>
  <w:style w:type="character" w:customStyle="1" w:styleId="TOCHeading4IndentedChar">
    <w:name w:val="TOC Heading 4 Indented Char"/>
    <w:basedOn w:val="DefaultParagraphFont"/>
    <w:link w:val="TOCHeading4Indented"/>
    <w:locked/>
    <w:rsid w:val="00306D30"/>
    <w:rPr>
      <w:rFonts w:ascii="Graphik" w:eastAsiaTheme="minorHAnsi" w:hAnsi="Graphik" w:cstheme="minorBidi"/>
      <w:noProof/>
      <w:sz w:val="20"/>
      <w:lang w:val="en-US"/>
      <w14:ligatures w14:val="standardContextual"/>
    </w:rPr>
  </w:style>
  <w:style w:type="character" w:customStyle="1" w:styleId="ListParagraphChar">
    <w:name w:val="List Paragraph Char"/>
    <w:basedOn w:val="DefaultParagraphFont"/>
    <w:link w:val="ListParagraph"/>
    <w:uiPriority w:val="34"/>
    <w:locked/>
    <w:rsid w:val="00D23914"/>
    <w:rPr>
      <w:rFonts w:ascii="Graphik" w:eastAsiaTheme="minorHAnsi" w:hAnsi="Graphik" w:cstheme="minorBidi"/>
      <w:sz w:val="20"/>
      <w:lang w:val="en-US"/>
      <w14:ligatures w14:val="standardContextual"/>
    </w:rPr>
  </w:style>
  <w:style w:type="table" w:styleId="PlainTable1">
    <w:name w:val="Plain Table 1"/>
    <w:basedOn w:val="TableNormal"/>
    <w:uiPriority w:val="41"/>
    <w:rsid w:val="003B7509"/>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customStyle="1" w:styleId="ui-provider">
    <w:name w:val="ui-provider"/>
    <w:basedOn w:val="DefaultParagraphFont"/>
    <w:rsid w:val="00AC3C4C"/>
    <w:rPr>
      <w:rFonts w:cs="Times New Roman"/>
    </w:rPr>
  </w:style>
  <w:style w:type="numbering" w:customStyle="1" w:styleId="Style1">
    <w:name w:val="Style1"/>
    <w:pPr>
      <w:numPr>
        <w:numId w:val="5"/>
      </w:numPr>
    </w:pPr>
  </w:style>
  <w:style w:type="paragraph" w:customStyle="1" w:styleId="Tight">
    <w:name w:val="Tight"/>
    <w:basedOn w:val="Normal"/>
    <w:link w:val="TightChar"/>
    <w:qFormat/>
    <w:rsid w:val="00D23914"/>
    <w:pPr>
      <w:spacing w:after="0"/>
    </w:pPr>
  </w:style>
  <w:style w:type="character" w:customStyle="1" w:styleId="TightChar">
    <w:name w:val="Tight Char"/>
    <w:basedOn w:val="DefaultParagraphFont"/>
    <w:link w:val="Tight"/>
    <w:rsid w:val="00D23914"/>
    <w:rPr>
      <w:rFonts w:ascii="Graphik" w:eastAsiaTheme="minorHAnsi" w:hAnsi="Graphik" w:cstheme="minorBidi"/>
      <w:sz w:val="20"/>
      <w:lang w:val="en-US"/>
      <w14:ligatures w14:val="standardContextual"/>
    </w:rPr>
  </w:style>
  <w:style w:type="paragraph" w:customStyle="1" w:styleId="ProductName">
    <w:name w:val="Product_Name"/>
    <w:basedOn w:val="Normal"/>
    <w:link w:val="ProductNameChar"/>
    <w:qFormat/>
    <w:rsid w:val="00D23914"/>
    <w:pPr>
      <w:jc w:val="center"/>
    </w:pPr>
    <w:rPr>
      <w:b/>
      <w:bCs/>
      <w:sz w:val="56"/>
      <w:szCs w:val="72"/>
    </w:rPr>
  </w:style>
  <w:style w:type="character" w:customStyle="1" w:styleId="ProductNameChar">
    <w:name w:val="Product_Name Char"/>
    <w:basedOn w:val="DefaultParagraphFont"/>
    <w:link w:val="ProductName"/>
    <w:rsid w:val="00D23914"/>
    <w:rPr>
      <w:rFonts w:ascii="Graphik" w:eastAsiaTheme="minorHAnsi" w:hAnsi="Graphik" w:cstheme="minorBidi"/>
      <w:b/>
      <w:bCs/>
      <w:sz w:val="56"/>
      <w:szCs w:val="72"/>
      <w:lang w:val="en-US"/>
      <w14:ligatures w14:val="standardContextual"/>
    </w:rPr>
  </w:style>
  <w:style w:type="paragraph" w:customStyle="1" w:styleId="DocumentType">
    <w:name w:val="Document_Type"/>
    <w:basedOn w:val="ProductName"/>
    <w:link w:val="DocumentTypeChar"/>
    <w:qFormat/>
    <w:rsid w:val="00D23914"/>
    <w:rPr>
      <w:sz w:val="36"/>
      <w:szCs w:val="40"/>
    </w:rPr>
  </w:style>
  <w:style w:type="character" w:customStyle="1" w:styleId="DocumentTypeChar">
    <w:name w:val="Document_Type Char"/>
    <w:basedOn w:val="ProductNameChar"/>
    <w:link w:val="DocumentType"/>
    <w:rsid w:val="00D23914"/>
    <w:rPr>
      <w:rFonts w:ascii="Graphik" w:eastAsiaTheme="minorHAnsi" w:hAnsi="Graphik" w:cstheme="minorBidi"/>
      <w:b/>
      <w:bCs/>
      <w:sz w:val="36"/>
      <w:szCs w:val="40"/>
      <w:lang w:val="en-US"/>
      <w14:ligatures w14:val="standardContextual"/>
    </w:rPr>
  </w:style>
  <w:style w:type="paragraph" w:customStyle="1" w:styleId="TightLIst">
    <w:name w:val="Tight_LIst"/>
    <w:basedOn w:val="ListParagraph"/>
    <w:link w:val="TightLIstChar"/>
    <w:qFormat/>
    <w:rsid w:val="00D23914"/>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D23914"/>
    <w:rPr>
      <w:rFonts w:ascii="Graphik" w:eastAsia="Cambria" w:hAnsi="Graphik" w:cs="Times New Roman"/>
      <w:sz w:val="20"/>
      <w:lang w:val="en-US"/>
      <w14:ligatures w14:val="standardContextual"/>
    </w:rPr>
  </w:style>
  <w:style w:type="paragraph" w:customStyle="1" w:styleId="TightLeftAligned">
    <w:name w:val="Tight_Left_Aligned"/>
    <w:basedOn w:val="Normal"/>
    <w:link w:val="TightLeftAlignedChar"/>
    <w:qFormat/>
    <w:rsid w:val="00D23914"/>
    <w:pPr>
      <w:spacing w:before="100" w:beforeAutospacing="1" w:after="0"/>
      <w:jc w:val="left"/>
    </w:pPr>
  </w:style>
  <w:style w:type="character" w:customStyle="1" w:styleId="TightLeftAlignedChar">
    <w:name w:val="Tight_Left_Aligned Char"/>
    <w:basedOn w:val="DefaultParagraphFont"/>
    <w:link w:val="TightLeftAligned"/>
    <w:rsid w:val="00D23914"/>
    <w:rPr>
      <w:rFonts w:ascii="Graphik" w:eastAsiaTheme="minorHAnsi" w:hAnsi="Graphik" w:cstheme="minorBidi"/>
      <w:sz w:val="20"/>
      <w:lang w:val="en-US"/>
      <w14:ligatures w14:val="standardContextual"/>
    </w:rPr>
  </w:style>
  <w:style w:type="paragraph" w:customStyle="1" w:styleId="TableHeader">
    <w:name w:val="Table_Header"/>
    <w:basedOn w:val="Normal"/>
    <w:link w:val="TableHeaderChar"/>
    <w:qFormat/>
    <w:rsid w:val="00D23914"/>
    <w:pPr>
      <w:spacing w:before="100" w:beforeAutospacing="1" w:after="0"/>
    </w:pPr>
    <w:rPr>
      <w:b/>
      <w:bCs/>
    </w:rPr>
  </w:style>
  <w:style w:type="character" w:customStyle="1" w:styleId="TableHeaderChar">
    <w:name w:val="Table_Header Char"/>
    <w:basedOn w:val="DefaultParagraphFont"/>
    <w:link w:val="TableHeader"/>
    <w:rsid w:val="00D23914"/>
    <w:rPr>
      <w:rFonts w:ascii="Graphik" w:eastAsiaTheme="minorHAnsi" w:hAnsi="Graphik" w:cstheme="minorBidi"/>
      <w:b/>
      <w:bCs/>
      <w:sz w:val="20"/>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2225">
      <w:bodyDiv w:val="1"/>
      <w:marLeft w:val="0"/>
      <w:marRight w:val="0"/>
      <w:marTop w:val="0"/>
      <w:marBottom w:val="0"/>
      <w:divBdr>
        <w:top w:val="none" w:sz="0" w:space="0" w:color="auto"/>
        <w:left w:val="none" w:sz="0" w:space="0" w:color="auto"/>
        <w:bottom w:val="none" w:sz="0" w:space="0" w:color="auto"/>
        <w:right w:val="none" w:sz="0" w:space="0" w:color="auto"/>
      </w:divBdr>
    </w:div>
    <w:div w:id="58291360">
      <w:bodyDiv w:val="1"/>
      <w:marLeft w:val="0"/>
      <w:marRight w:val="0"/>
      <w:marTop w:val="0"/>
      <w:marBottom w:val="0"/>
      <w:divBdr>
        <w:top w:val="none" w:sz="0" w:space="0" w:color="auto"/>
        <w:left w:val="none" w:sz="0" w:space="0" w:color="auto"/>
        <w:bottom w:val="none" w:sz="0" w:space="0" w:color="auto"/>
        <w:right w:val="none" w:sz="0" w:space="0" w:color="auto"/>
      </w:divBdr>
    </w:div>
    <w:div w:id="64841089">
      <w:bodyDiv w:val="1"/>
      <w:marLeft w:val="0"/>
      <w:marRight w:val="0"/>
      <w:marTop w:val="0"/>
      <w:marBottom w:val="0"/>
      <w:divBdr>
        <w:top w:val="none" w:sz="0" w:space="0" w:color="auto"/>
        <w:left w:val="none" w:sz="0" w:space="0" w:color="auto"/>
        <w:bottom w:val="none" w:sz="0" w:space="0" w:color="auto"/>
        <w:right w:val="none" w:sz="0" w:space="0" w:color="auto"/>
      </w:divBdr>
    </w:div>
    <w:div w:id="99104055">
      <w:bodyDiv w:val="1"/>
      <w:marLeft w:val="0"/>
      <w:marRight w:val="0"/>
      <w:marTop w:val="0"/>
      <w:marBottom w:val="0"/>
      <w:divBdr>
        <w:top w:val="none" w:sz="0" w:space="0" w:color="auto"/>
        <w:left w:val="none" w:sz="0" w:space="0" w:color="auto"/>
        <w:bottom w:val="none" w:sz="0" w:space="0" w:color="auto"/>
        <w:right w:val="none" w:sz="0" w:space="0" w:color="auto"/>
      </w:divBdr>
    </w:div>
    <w:div w:id="112209070">
      <w:bodyDiv w:val="1"/>
      <w:marLeft w:val="0"/>
      <w:marRight w:val="0"/>
      <w:marTop w:val="0"/>
      <w:marBottom w:val="0"/>
      <w:divBdr>
        <w:top w:val="none" w:sz="0" w:space="0" w:color="auto"/>
        <w:left w:val="none" w:sz="0" w:space="0" w:color="auto"/>
        <w:bottom w:val="none" w:sz="0" w:space="0" w:color="auto"/>
        <w:right w:val="none" w:sz="0" w:space="0" w:color="auto"/>
      </w:divBdr>
    </w:div>
    <w:div w:id="173617801">
      <w:bodyDiv w:val="1"/>
      <w:marLeft w:val="0"/>
      <w:marRight w:val="0"/>
      <w:marTop w:val="0"/>
      <w:marBottom w:val="0"/>
      <w:divBdr>
        <w:top w:val="none" w:sz="0" w:space="0" w:color="auto"/>
        <w:left w:val="none" w:sz="0" w:space="0" w:color="auto"/>
        <w:bottom w:val="none" w:sz="0" w:space="0" w:color="auto"/>
        <w:right w:val="none" w:sz="0" w:space="0" w:color="auto"/>
      </w:divBdr>
    </w:div>
    <w:div w:id="186263060">
      <w:bodyDiv w:val="1"/>
      <w:marLeft w:val="0"/>
      <w:marRight w:val="0"/>
      <w:marTop w:val="0"/>
      <w:marBottom w:val="0"/>
      <w:divBdr>
        <w:top w:val="none" w:sz="0" w:space="0" w:color="auto"/>
        <w:left w:val="none" w:sz="0" w:space="0" w:color="auto"/>
        <w:bottom w:val="none" w:sz="0" w:space="0" w:color="auto"/>
        <w:right w:val="none" w:sz="0" w:space="0" w:color="auto"/>
      </w:divBdr>
    </w:div>
    <w:div w:id="192618092">
      <w:bodyDiv w:val="1"/>
      <w:marLeft w:val="0"/>
      <w:marRight w:val="0"/>
      <w:marTop w:val="0"/>
      <w:marBottom w:val="0"/>
      <w:divBdr>
        <w:top w:val="none" w:sz="0" w:space="0" w:color="auto"/>
        <w:left w:val="none" w:sz="0" w:space="0" w:color="auto"/>
        <w:bottom w:val="none" w:sz="0" w:space="0" w:color="auto"/>
        <w:right w:val="none" w:sz="0" w:space="0" w:color="auto"/>
      </w:divBdr>
    </w:div>
    <w:div w:id="195503427">
      <w:bodyDiv w:val="1"/>
      <w:marLeft w:val="0"/>
      <w:marRight w:val="0"/>
      <w:marTop w:val="0"/>
      <w:marBottom w:val="0"/>
      <w:divBdr>
        <w:top w:val="none" w:sz="0" w:space="0" w:color="auto"/>
        <w:left w:val="none" w:sz="0" w:space="0" w:color="auto"/>
        <w:bottom w:val="none" w:sz="0" w:space="0" w:color="auto"/>
        <w:right w:val="none" w:sz="0" w:space="0" w:color="auto"/>
      </w:divBdr>
    </w:div>
    <w:div w:id="201484138">
      <w:bodyDiv w:val="1"/>
      <w:marLeft w:val="0"/>
      <w:marRight w:val="0"/>
      <w:marTop w:val="0"/>
      <w:marBottom w:val="0"/>
      <w:divBdr>
        <w:top w:val="none" w:sz="0" w:space="0" w:color="auto"/>
        <w:left w:val="none" w:sz="0" w:space="0" w:color="auto"/>
        <w:bottom w:val="none" w:sz="0" w:space="0" w:color="auto"/>
        <w:right w:val="none" w:sz="0" w:space="0" w:color="auto"/>
      </w:divBdr>
    </w:div>
    <w:div w:id="223681412">
      <w:bodyDiv w:val="1"/>
      <w:marLeft w:val="0"/>
      <w:marRight w:val="0"/>
      <w:marTop w:val="0"/>
      <w:marBottom w:val="0"/>
      <w:divBdr>
        <w:top w:val="none" w:sz="0" w:space="0" w:color="auto"/>
        <w:left w:val="none" w:sz="0" w:space="0" w:color="auto"/>
        <w:bottom w:val="none" w:sz="0" w:space="0" w:color="auto"/>
        <w:right w:val="none" w:sz="0" w:space="0" w:color="auto"/>
      </w:divBdr>
    </w:div>
    <w:div w:id="228074691">
      <w:bodyDiv w:val="1"/>
      <w:marLeft w:val="0"/>
      <w:marRight w:val="0"/>
      <w:marTop w:val="0"/>
      <w:marBottom w:val="0"/>
      <w:divBdr>
        <w:top w:val="none" w:sz="0" w:space="0" w:color="auto"/>
        <w:left w:val="none" w:sz="0" w:space="0" w:color="auto"/>
        <w:bottom w:val="none" w:sz="0" w:space="0" w:color="auto"/>
        <w:right w:val="none" w:sz="0" w:space="0" w:color="auto"/>
      </w:divBdr>
    </w:div>
    <w:div w:id="229659065">
      <w:bodyDiv w:val="1"/>
      <w:marLeft w:val="0"/>
      <w:marRight w:val="0"/>
      <w:marTop w:val="0"/>
      <w:marBottom w:val="0"/>
      <w:divBdr>
        <w:top w:val="none" w:sz="0" w:space="0" w:color="auto"/>
        <w:left w:val="none" w:sz="0" w:space="0" w:color="auto"/>
        <w:bottom w:val="none" w:sz="0" w:space="0" w:color="auto"/>
        <w:right w:val="none" w:sz="0" w:space="0" w:color="auto"/>
      </w:divBdr>
    </w:div>
    <w:div w:id="243102299">
      <w:bodyDiv w:val="1"/>
      <w:marLeft w:val="0"/>
      <w:marRight w:val="0"/>
      <w:marTop w:val="0"/>
      <w:marBottom w:val="0"/>
      <w:divBdr>
        <w:top w:val="none" w:sz="0" w:space="0" w:color="auto"/>
        <w:left w:val="none" w:sz="0" w:space="0" w:color="auto"/>
        <w:bottom w:val="none" w:sz="0" w:space="0" w:color="auto"/>
        <w:right w:val="none" w:sz="0" w:space="0" w:color="auto"/>
      </w:divBdr>
      <w:divsChild>
        <w:div w:id="1157190005">
          <w:marLeft w:val="0"/>
          <w:marRight w:val="0"/>
          <w:marTop w:val="0"/>
          <w:marBottom w:val="0"/>
          <w:divBdr>
            <w:top w:val="none" w:sz="0" w:space="0" w:color="auto"/>
            <w:left w:val="none" w:sz="0" w:space="0" w:color="auto"/>
            <w:bottom w:val="none" w:sz="0" w:space="0" w:color="auto"/>
            <w:right w:val="none" w:sz="0" w:space="0" w:color="auto"/>
          </w:divBdr>
          <w:divsChild>
            <w:div w:id="14764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6705">
      <w:bodyDiv w:val="1"/>
      <w:marLeft w:val="0"/>
      <w:marRight w:val="0"/>
      <w:marTop w:val="0"/>
      <w:marBottom w:val="0"/>
      <w:divBdr>
        <w:top w:val="none" w:sz="0" w:space="0" w:color="auto"/>
        <w:left w:val="none" w:sz="0" w:space="0" w:color="auto"/>
        <w:bottom w:val="none" w:sz="0" w:space="0" w:color="auto"/>
        <w:right w:val="none" w:sz="0" w:space="0" w:color="auto"/>
      </w:divBdr>
    </w:div>
    <w:div w:id="297685876">
      <w:bodyDiv w:val="1"/>
      <w:marLeft w:val="0"/>
      <w:marRight w:val="0"/>
      <w:marTop w:val="0"/>
      <w:marBottom w:val="0"/>
      <w:divBdr>
        <w:top w:val="none" w:sz="0" w:space="0" w:color="auto"/>
        <w:left w:val="none" w:sz="0" w:space="0" w:color="auto"/>
        <w:bottom w:val="none" w:sz="0" w:space="0" w:color="auto"/>
        <w:right w:val="none" w:sz="0" w:space="0" w:color="auto"/>
      </w:divBdr>
    </w:div>
    <w:div w:id="300696131">
      <w:bodyDiv w:val="1"/>
      <w:marLeft w:val="0"/>
      <w:marRight w:val="0"/>
      <w:marTop w:val="0"/>
      <w:marBottom w:val="0"/>
      <w:divBdr>
        <w:top w:val="none" w:sz="0" w:space="0" w:color="auto"/>
        <w:left w:val="none" w:sz="0" w:space="0" w:color="auto"/>
        <w:bottom w:val="none" w:sz="0" w:space="0" w:color="auto"/>
        <w:right w:val="none" w:sz="0" w:space="0" w:color="auto"/>
      </w:divBdr>
    </w:div>
    <w:div w:id="311761643">
      <w:bodyDiv w:val="1"/>
      <w:marLeft w:val="0"/>
      <w:marRight w:val="0"/>
      <w:marTop w:val="0"/>
      <w:marBottom w:val="0"/>
      <w:divBdr>
        <w:top w:val="none" w:sz="0" w:space="0" w:color="auto"/>
        <w:left w:val="none" w:sz="0" w:space="0" w:color="auto"/>
        <w:bottom w:val="none" w:sz="0" w:space="0" w:color="auto"/>
        <w:right w:val="none" w:sz="0" w:space="0" w:color="auto"/>
      </w:divBdr>
    </w:div>
    <w:div w:id="357316266">
      <w:bodyDiv w:val="1"/>
      <w:marLeft w:val="0"/>
      <w:marRight w:val="0"/>
      <w:marTop w:val="0"/>
      <w:marBottom w:val="0"/>
      <w:divBdr>
        <w:top w:val="none" w:sz="0" w:space="0" w:color="auto"/>
        <w:left w:val="none" w:sz="0" w:space="0" w:color="auto"/>
        <w:bottom w:val="none" w:sz="0" w:space="0" w:color="auto"/>
        <w:right w:val="none" w:sz="0" w:space="0" w:color="auto"/>
      </w:divBdr>
    </w:div>
    <w:div w:id="386226023">
      <w:bodyDiv w:val="1"/>
      <w:marLeft w:val="0"/>
      <w:marRight w:val="0"/>
      <w:marTop w:val="0"/>
      <w:marBottom w:val="0"/>
      <w:divBdr>
        <w:top w:val="none" w:sz="0" w:space="0" w:color="auto"/>
        <w:left w:val="none" w:sz="0" w:space="0" w:color="auto"/>
        <w:bottom w:val="none" w:sz="0" w:space="0" w:color="auto"/>
        <w:right w:val="none" w:sz="0" w:space="0" w:color="auto"/>
      </w:divBdr>
    </w:div>
    <w:div w:id="460417767">
      <w:bodyDiv w:val="1"/>
      <w:marLeft w:val="0"/>
      <w:marRight w:val="0"/>
      <w:marTop w:val="0"/>
      <w:marBottom w:val="0"/>
      <w:divBdr>
        <w:top w:val="none" w:sz="0" w:space="0" w:color="auto"/>
        <w:left w:val="none" w:sz="0" w:space="0" w:color="auto"/>
        <w:bottom w:val="none" w:sz="0" w:space="0" w:color="auto"/>
        <w:right w:val="none" w:sz="0" w:space="0" w:color="auto"/>
      </w:divBdr>
    </w:div>
    <w:div w:id="530726140">
      <w:bodyDiv w:val="1"/>
      <w:marLeft w:val="0"/>
      <w:marRight w:val="0"/>
      <w:marTop w:val="0"/>
      <w:marBottom w:val="0"/>
      <w:divBdr>
        <w:top w:val="none" w:sz="0" w:space="0" w:color="auto"/>
        <w:left w:val="none" w:sz="0" w:space="0" w:color="auto"/>
        <w:bottom w:val="none" w:sz="0" w:space="0" w:color="auto"/>
        <w:right w:val="none" w:sz="0" w:space="0" w:color="auto"/>
      </w:divBdr>
      <w:divsChild>
        <w:div w:id="1787310604">
          <w:marLeft w:val="0"/>
          <w:marRight w:val="0"/>
          <w:marTop w:val="0"/>
          <w:marBottom w:val="0"/>
          <w:divBdr>
            <w:top w:val="none" w:sz="0" w:space="0" w:color="auto"/>
            <w:left w:val="none" w:sz="0" w:space="0" w:color="auto"/>
            <w:bottom w:val="none" w:sz="0" w:space="0" w:color="auto"/>
            <w:right w:val="none" w:sz="0" w:space="0" w:color="auto"/>
          </w:divBdr>
          <w:divsChild>
            <w:div w:id="324893214">
              <w:marLeft w:val="0"/>
              <w:marRight w:val="0"/>
              <w:marTop w:val="0"/>
              <w:marBottom w:val="0"/>
              <w:divBdr>
                <w:top w:val="none" w:sz="0" w:space="0" w:color="auto"/>
                <w:left w:val="none" w:sz="0" w:space="0" w:color="auto"/>
                <w:bottom w:val="none" w:sz="0" w:space="0" w:color="auto"/>
                <w:right w:val="none" w:sz="0" w:space="0" w:color="auto"/>
              </w:divBdr>
            </w:div>
            <w:div w:id="414937364">
              <w:marLeft w:val="0"/>
              <w:marRight w:val="0"/>
              <w:marTop w:val="0"/>
              <w:marBottom w:val="0"/>
              <w:divBdr>
                <w:top w:val="none" w:sz="0" w:space="0" w:color="auto"/>
                <w:left w:val="none" w:sz="0" w:space="0" w:color="auto"/>
                <w:bottom w:val="none" w:sz="0" w:space="0" w:color="auto"/>
                <w:right w:val="none" w:sz="0" w:space="0" w:color="auto"/>
              </w:divBdr>
            </w:div>
            <w:div w:id="439953535">
              <w:marLeft w:val="0"/>
              <w:marRight w:val="0"/>
              <w:marTop w:val="0"/>
              <w:marBottom w:val="0"/>
              <w:divBdr>
                <w:top w:val="none" w:sz="0" w:space="0" w:color="auto"/>
                <w:left w:val="none" w:sz="0" w:space="0" w:color="auto"/>
                <w:bottom w:val="none" w:sz="0" w:space="0" w:color="auto"/>
                <w:right w:val="none" w:sz="0" w:space="0" w:color="auto"/>
              </w:divBdr>
            </w:div>
            <w:div w:id="869416741">
              <w:marLeft w:val="0"/>
              <w:marRight w:val="0"/>
              <w:marTop w:val="0"/>
              <w:marBottom w:val="0"/>
              <w:divBdr>
                <w:top w:val="none" w:sz="0" w:space="0" w:color="auto"/>
                <w:left w:val="none" w:sz="0" w:space="0" w:color="auto"/>
                <w:bottom w:val="none" w:sz="0" w:space="0" w:color="auto"/>
                <w:right w:val="none" w:sz="0" w:space="0" w:color="auto"/>
              </w:divBdr>
            </w:div>
            <w:div w:id="947547223">
              <w:marLeft w:val="0"/>
              <w:marRight w:val="0"/>
              <w:marTop w:val="0"/>
              <w:marBottom w:val="0"/>
              <w:divBdr>
                <w:top w:val="none" w:sz="0" w:space="0" w:color="auto"/>
                <w:left w:val="none" w:sz="0" w:space="0" w:color="auto"/>
                <w:bottom w:val="none" w:sz="0" w:space="0" w:color="auto"/>
                <w:right w:val="none" w:sz="0" w:space="0" w:color="auto"/>
              </w:divBdr>
            </w:div>
            <w:div w:id="1907643891">
              <w:marLeft w:val="0"/>
              <w:marRight w:val="0"/>
              <w:marTop w:val="0"/>
              <w:marBottom w:val="0"/>
              <w:divBdr>
                <w:top w:val="none" w:sz="0" w:space="0" w:color="auto"/>
                <w:left w:val="none" w:sz="0" w:space="0" w:color="auto"/>
                <w:bottom w:val="none" w:sz="0" w:space="0" w:color="auto"/>
                <w:right w:val="none" w:sz="0" w:space="0" w:color="auto"/>
              </w:divBdr>
            </w:div>
            <w:div w:id="1960140460">
              <w:marLeft w:val="0"/>
              <w:marRight w:val="0"/>
              <w:marTop w:val="0"/>
              <w:marBottom w:val="0"/>
              <w:divBdr>
                <w:top w:val="none" w:sz="0" w:space="0" w:color="auto"/>
                <w:left w:val="none" w:sz="0" w:space="0" w:color="auto"/>
                <w:bottom w:val="none" w:sz="0" w:space="0" w:color="auto"/>
                <w:right w:val="none" w:sz="0" w:space="0" w:color="auto"/>
              </w:divBdr>
            </w:div>
            <w:div w:id="20157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29933">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sChild>
        <w:div w:id="1072773912">
          <w:marLeft w:val="0"/>
          <w:marRight w:val="0"/>
          <w:marTop w:val="0"/>
          <w:marBottom w:val="0"/>
          <w:divBdr>
            <w:top w:val="none" w:sz="0" w:space="0" w:color="auto"/>
            <w:left w:val="none" w:sz="0" w:space="0" w:color="auto"/>
            <w:bottom w:val="none" w:sz="0" w:space="0" w:color="auto"/>
            <w:right w:val="none" w:sz="0" w:space="0" w:color="auto"/>
          </w:divBdr>
          <w:divsChild>
            <w:div w:id="7058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1550">
      <w:bodyDiv w:val="1"/>
      <w:marLeft w:val="0"/>
      <w:marRight w:val="0"/>
      <w:marTop w:val="0"/>
      <w:marBottom w:val="0"/>
      <w:divBdr>
        <w:top w:val="none" w:sz="0" w:space="0" w:color="auto"/>
        <w:left w:val="none" w:sz="0" w:space="0" w:color="auto"/>
        <w:bottom w:val="none" w:sz="0" w:space="0" w:color="auto"/>
        <w:right w:val="none" w:sz="0" w:space="0" w:color="auto"/>
      </w:divBdr>
    </w:div>
    <w:div w:id="659626379">
      <w:bodyDiv w:val="1"/>
      <w:marLeft w:val="0"/>
      <w:marRight w:val="0"/>
      <w:marTop w:val="0"/>
      <w:marBottom w:val="0"/>
      <w:divBdr>
        <w:top w:val="none" w:sz="0" w:space="0" w:color="auto"/>
        <w:left w:val="none" w:sz="0" w:space="0" w:color="auto"/>
        <w:bottom w:val="none" w:sz="0" w:space="0" w:color="auto"/>
        <w:right w:val="none" w:sz="0" w:space="0" w:color="auto"/>
      </w:divBdr>
    </w:div>
    <w:div w:id="690449956">
      <w:bodyDiv w:val="1"/>
      <w:marLeft w:val="0"/>
      <w:marRight w:val="0"/>
      <w:marTop w:val="0"/>
      <w:marBottom w:val="0"/>
      <w:divBdr>
        <w:top w:val="none" w:sz="0" w:space="0" w:color="auto"/>
        <w:left w:val="none" w:sz="0" w:space="0" w:color="auto"/>
        <w:bottom w:val="none" w:sz="0" w:space="0" w:color="auto"/>
        <w:right w:val="none" w:sz="0" w:space="0" w:color="auto"/>
      </w:divBdr>
    </w:div>
    <w:div w:id="692801823">
      <w:bodyDiv w:val="1"/>
      <w:marLeft w:val="0"/>
      <w:marRight w:val="0"/>
      <w:marTop w:val="0"/>
      <w:marBottom w:val="0"/>
      <w:divBdr>
        <w:top w:val="none" w:sz="0" w:space="0" w:color="auto"/>
        <w:left w:val="none" w:sz="0" w:space="0" w:color="auto"/>
        <w:bottom w:val="none" w:sz="0" w:space="0" w:color="auto"/>
        <w:right w:val="none" w:sz="0" w:space="0" w:color="auto"/>
      </w:divBdr>
    </w:div>
    <w:div w:id="696272936">
      <w:bodyDiv w:val="1"/>
      <w:marLeft w:val="0"/>
      <w:marRight w:val="0"/>
      <w:marTop w:val="0"/>
      <w:marBottom w:val="0"/>
      <w:divBdr>
        <w:top w:val="none" w:sz="0" w:space="0" w:color="auto"/>
        <w:left w:val="none" w:sz="0" w:space="0" w:color="auto"/>
        <w:bottom w:val="none" w:sz="0" w:space="0" w:color="auto"/>
        <w:right w:val="none" w:sz="0" w:space="0" w:color="auto"/>
      </w:divBdr>
    </w:div>
    <w:div w:id="702561923">
      <w:bodyDiv w:val="1"/>
      <w:marLeft w:val="0"/>
      <w:marRight w:val="0"/>
      <w:marTop w:val="0"/>
      <w:marBottom w:val="0"/>
      <w:divBdr>
        <w:top w:val="none" w:sz="0" w:space="0" w:color="auto"/>
        <w:left w:val="none" w:sz="0" w:space="0" w:color="auto"/>
        <w:bottom w:val="none" w:sz="0" w:space="0" w:color="auto"/>
        <w:right w:val="none" w:sz="0" w:space="0" w:color="auto"/>
      </w:divBdr>
    </w:div>
    <w:div w:id="772356873">
      <w:bodyDiv w:val="1"/>
      <w:marLeft w:val="0"/>
      <w:marRight w:val="0"/>
      <w:marTop w:val="0"/>
      <w:marBottom w:val="0"/>
      <w:divBdr>
        <w:top w:val="none" w:sz="0" w:space="0" w:color="auto"/>
        <w:left w:val="none" w:sz="0" w:space="0" w:color="auto"/>
        <w:bottom w:val="none" w:sz="0" w:space="0" w:color="auto"/>
        <w:right w:val="none" w:sz="0" w:space="0" w:color="auto"/>
      </w:divBdr>
    </w:div>
    <w:div w:id="781144231">
      <w:bodyDiv w:val="1"/>
      <w:marLeft w:val="0"/>
      <w:marRight w:val="0"/>
      <w:marTop w:val="0"/>
      <w:marBottom w:val="0"/>
      <w:divBdr>
        <w:top w:val="none" w:sz="0" w:space="0" w:color="auto"/>
        <w:left w:val="none" w:sz="0" w:space="0" w:color="auto"/>
        <w:bottom w:val="none" w:sz="0" w:space="0" w:color="auto"/>
        <w:right w:val="none" w:sz="0" w:space="0" w:color="auto"/>
      </w:divBdr>
    </w:div>
    <w:div w:id="820541267">
      <w:bodyDiv w:val="1"/>
      <w:marLeft w:val="0"/>
      <w:marRight w:val="0"/>
      <w:marTop w:val="0"/>
      <w:marBottom w:val="0"/>
      <w:divBdr>
        <w:top w:val="none" w:sz="0" w:space="0" w:color="auto"/>
        <w:left w:val="none" w:sz="0" w:space="0" w:color="auto"/>
        <w:bottom w:val="none" w:sz="0" w:space="0" w:color="auto"/>
        <w:right w:val="none" w:sz="0" w:space="0" w:color="auto"/>
      </w:divBdr>
    </w:div>
    <w:div w:id="838275403">
      <w:bodyDiv w:val="1"/>
      <w:marLeft w:val="0"/>
      <w:marRight w:val="0"/>
      <w:marTop w:val="0"/>
      <w:marBottom w:val="0"/>
      <w:divBdr>
        <w:top w:val="none" w:sz="0" w:space="0" w:color="auto"/>
        <w:left w:val="none" w:sz="0" w:space="0" w:color="auto"/>
        <w:bottom w:val="none" w:sz="0" w:space="0" w:color="auto"/>
        <w:right w:val="none" w:sz="0" w:space="0" w:color="auto"/>
      </w:divBdr>
    </w:div>
    <w:div w:id="878126230">
      <w:bodyDiv w:val="1"/>
      <w:marLeft w:val="0"/>
      <w:marRight w:val="0"/>
      <w:marTop w:val="0"/>
      <w:marBottom w:val="0"/>
      <w:divBdr>
        <w:top w:val="none" w:sz="0" w:space="0" w:color="auto"/>
        <w:left w:val="none" w:sz="0" w:space="0" w:color="auto"/>
        <w:bottom w:val="none" w:sz="0" w:space="0" w:color="auto"/>
        <w:right w:val="none" w:sz="0" w:space="0" w:color="auto"/>
      </w:divBdr>
    </w:div>
    <w:div w:id="898634901">
      <w:bodyDiv w:val="1"/>
      <w:marLeft w:val="0"/>
      <w:marRight w:val="0"/>
      <w:marTop w:val="0"/>
      <w:marBottom w:val="0"/>
      <w:divBdr>
        <w:top w:val="none" w:sz="0" w:space="0" w:color="auto"/>
        <w:left w:val="none" w:sz="0" w:space="0" w:color="auto"/>
        <w:bottom w:val="none" w:sz="0" w:space="0" w:color="auto"/>
        <w:right w:val="none" w:sz="0" w:space="0" w:color="auto"/>
      </w:divBdr>
    </w:div>
    <w:div w:id="901061729">
      <w:bodyDiv w:val="1"/>
      <w:marLeft w:val="0"/>
      <w:marRight w:val="0"/>
      <w:marTop w:val="0"/>
      <w:marBottom w:val="0"/>
      <w:divBdr>
        <w:top w:val="none" w:sz="0" w:space="0" w:color="auto"/>
        <w:left w:val="none" w:sz="0" w:space="0" w:color="auto"/>
        <w:bottom w:val="none" w:sz="0" w:space="0" w:color="auto"/>
        <w:right w:val="none" w:sz="0" w:space="0" w:color="auto"/>
      </w:divBdr>
    </w:div>
    <w:div w:id="916135192">
      <w:bodyDiv w:val="1"/>
      <w:marLeft w:val="0"/>
      <w:marRight w:val="0"/>
      <w:marTop w:val="0"/>
      <w:marBottom w:val="0"/>
      <w:divBdr>
        <w:top w:val="none" w:sz="0" w:space="0" w:color="auto"/>
        <w:left w:val="none" w:sz="0" w:space="0" w:color="auto"/>
        <w:bottom w:val="none" w:sz="0" w:space="0" w:color="auto"/>
        <w:right w:val="none" w:sz="0" w:space="0" w:color="auto"/>
      </w:divBdr>
    </w:div>
    <w:div w:id="931552488">
      <w:bodyDiv w:val="1"/>
      <w:marLeft w:val="0"/>
      <w:marRight w:val="0"/>
      <w:marTop w:val="0"/>
      <w:marBottom w:val="0"/>
      <w:divBdr>
        <w:top w:val="none" w:sz="0" w:space="0" w:color="auto"/>
        <w:left w:val="none" w:sz="0" w:space="0" w:color="auto"/>
        <w:bottom w:val="none" w:sz="0" w:space="0" w:color="auto"/>
        <w:right w:val="none" w:sz="0" w:space="0" w:color="auto"/>
      </w:divBdr>
    </w:div>
    <w:div w:id="958685467">
      <w:bodyDiv w:val="1"/>
      <w:marLeft w:val="0"/>
      <w:marRight w:val="0"/>
      <w:marTop w:val="0"/>
      <w:marBottom w:val="0"/>
      <w:divBdr>
        <w:top w:val="none" w:sz="0" w:space="0" w:color="auto"/>
        <w:left w:val="none" w:sz="0" w:space="0" w:color="auto"/>
        <w:bottom w:val="none" w:sz="0" w:space="0" w:color="auto"/>
        <w:right w:val="none" w:sz="0" w:space="0" w:color="auto"/>
      </w:divBdr>
    </w:div>
    <w:div w:id="992493042">
      <w:bodyDiv w:val="1"/>
      <w:marLeft w:val="0"/>
      <w:marRight w:val="0"/>
      <w:marTop w:val="0"/>
      <w:marBottom w:val="0"/>
      <w:divBdr>
        <w:top w:val="none" w:sz="0" w:space="0" w:color="auto"/>
        <w:left w:val="none" w:sz="0" w:space="0" w:color="auto"/>
        <w:bottom w:val="none" w:sz="0" w:space="0" w:color="auto"/>
        <w:right w:val="none" w:sz="0" w:space="0" w:color="auto"/>
      </w:divBdr>
    </w:div>
    <w:div w:id="994187629">
      <w:bodyDiv w:val="1"/>
      <w:marLeft w:val="0"/>
      <w:marRight w:val="0"/>
      <w:marTop w:val="0"/>
      <w:marBottom w:val="0"/>
      <w:divBdr>
        <w:top w:val="none" w:sz="0" w:space="0" w:color="auto"/>
        <w:left w:val="none" w:sz="0" w:space="0" w:color="auto"/>
        <w:bottom w:val="none" w:sz="0" w:space="0" w:color="auto"/>
        <w:right w:val="none" w:sz="0" w:space="0" w:color="auto"/>
      </w:divBdr>
    </w:div>
    <w:div w:id="994725491">
      <w:bodyDiv w:val="1"/>
      <w:marLeft w:val="0"/>
      <w:marRight w:val="0"/>
      <w:marTop w:val="0"/>
      <w:marBottom w:val="0"/>
      <w:divBdr>
        <w:top w:val="none" w:sz="0" w:space="0" w:color="auto"/>
        <w:left w:val="none" w:sz="0" w:space="0" w:color="auto"/>
        <w:bottom w:val="none" w:sz="0" w:space="0" w:color="auto"/>
        <w:right w:val="none" w:sz="0" w:space="0" w:color="auto"/>
      </w:divBdr>
    </w:div>
    <w:div w:id="1022702582">
      <w:bodyDiv w:val="1"/>
      <w:marLeft w:val="0"/>
      <w:marRight w:val="0"/>
      <w:marTop w:val="0"/>
      <w:marBottom w:val="0"/>
      <w:divBdr>
        <w:top w:val="none" w:sz="0" w:space="0" w:color="auto"/>
        <w:left w:val="none" w:sz="0" w:space="0" w:color="auto"/>
        <w:bottom w:val="none" w:sz="0" w:space="0" w:color="auto"/>
        <w:right w:val="none" w:sz="0" w:space="0" w:color="auto"/>
      </w:divBdr>
    </w:div>
    <w:div w:id="1045301595">
      <w:bodyDiv w:val="1"/>
      <w:marLeft w:val="0"/>
      <w:marRight w:val="0"/>
      <w:marTop w:val="0"/>
      <w:marBottom w:val="0"/>
      <w:divBdr>
        <w:top w:val="none" w:sz="0" w:space="0" w:color="auto"/>
        <w:left w:val="none" w:sz="0" w:space="0" w:color="auto"/>
        <w:bottom w:val="none" w:sz="0" w:space="0" w:color="auto"/>
        <w:right w:val="none" w:sz="0" w:space="0" w:color="auto"/>
      </w:divBdr>
    </w:div>
    <w:div w:id="1046181274">
      <w:bodyDiv w:val="1"/>
      <w:marLeft w:val="0"/>
      <w:marRight w:val="0"/>
      <w:marTop w:val="0"/>
      <w:marBottom w:val="0"/>
      <w:divBdr>
        <w:top w:val="none" w:sz="0" w:space="0" w:color="auto"/>
        <w:left w:val="none" w:sz="0" w:space="0" w:color="auto"/>
        <w:bottom w:val="none" w:sz="0" w:space="0" w:color="auto"/>
        <w:right w:val="none" w:sz="0" w:space="0" w:color="auto"/>
      </w:divBdr>
    </w:div>
    <w:div w:id="1058549319">
      <w:bodyDiv w:val="1"/>
      <w:marLeft w:val="0"/>
      <w:marRight w:val="0"/>
      <w:marTop w:val="0"/>
      <w:marBottom w:val="0"/>
      <w:divBdr>
        <w:top w:val="none" w:sz="0" w:space="0" w:color="auto"/>
        <w:left w:val="none" w:sz="0" w:space="0" w:color="auto"/>
        <w:bottom w:val="none" w:sz="0" w:space="0" w:color="auto"/>
        <w:right w:val="none" w:sz="0" w:space="0" w:color="auto"/>
      </w:divBdr>
    </w:div>
    <w:div w:id="1080375024">
      <w:bodyDiv w:val="1"/>
      <w:marLeft w:val="0"/>
      <w:marRight w:val="0"/>
      <w:marTop w:val="0"/>
      <w:marBottom w:val="0"/>
      <w:divBdr>
        <w:top w:val="none" w:sz="0" w:space="0" w:color="auto"/>
        <w:left w:val="none" w:sz="0" w:space="0" w:color="auto"/>
        <w:bottom w:val="none" w:sz="0" w:space="0" w:color="auto"/>
        <w:right w:val="none" w:sz="0" w:space="0" w:color="auto"/>
      </w:divBdr>
    </w:div>
    <w:div w:id="1098022518">
      <w:bodyDiv w:val="1"/>
      <w:marLeft w:val="0"/>
      <w:marRight w:val="0"/>
      <w:marTop w:val="0"/>
      <w:marBottom w:val="0"/>
      <w:divBdr>
        <w:top w:val="none" w:sz="0" w:space="0" w:color="auto"/>
        <w:left w:val="none" w:sz="0" w:space="0" w:color="auto"/>
        <w:bottom w:val="none" w:sz="0" w:space="0" w:color="auto"/>
        <w:right w:val="none" w:sz="0" w:space="0" w:color="auto"/>
      </w:divBdr>
    </w:div>
    <w:div w:id="1117875514">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35102264">
      <w:bodyDiv w:val="1"/>
      <w:marLeft w:val="0"/>
      <w:marRight w:val="0"/>
      <w:marTop w:val="0"/>
      <w:marBottom w:val="0"/>
      <w:divBdr>
        <w:top w:val="none" w:sz="0" w:space="0" w:color="auto"/>
        <w:left w:val="none" w:sz="0" w:space="0" w:color="auto"/>
        <w:bottom w:val="none" w:sz="0" w:space="0" w:color="auto"/>
        <w:right w:val="none" w:sz="0" w:space="0" w:color="auto"/>
      </w:divBdr>
    </w:div>
    <w:div w:id="1150682062">
      <w:bodyDiv w:val="1"/>
      <w:marLeft w:val="0"/>
      <w:marRight w:val="0"/>
      <w:marTop w:val="0"/>
      <w:marBottom w:val="0"/>
      <w:divBdr>
        <w:top w:val="none" w:sz="0" w:space="0" w:color="auto"/>
        <w:left w:val="none" w:sz="0" w:space="0" w:color="auto"/>
        <w:bottom w:val="none" w:sz="0" w:space="0" w:color="auto"/>
        <w:right w:val="none" w:sz="0" w:space="0" w:color="auto"/>
      </w:divBdr>
    </w:div>
    <w:div w:id="1188444689">
      <w:bodyDiv w:val="1"/>
      <w:marLeft w:val="0"/>
      <w:marRight w:val="0"/>
      <w:marTop w:val="0"/>
      <w:marBottom w:val="0"/>
      <w:divBdr>
        <w:top w:val="none" w:sz="0" w:space="0" w:color="auto"/>
        <w:left w:val="none" w:sz="0" w:space="0" w:color="auto"/>
        <w:bottom w:val="none" w:sz="0" w:space="0" w:color="auto"/>
        <w:right w:val="none" w:sz="0" w:space="0" w:color="auto"/>
      </w:divBdr>
    </w:div>
    <w:div w:id="1221942060">
      <w:bodyDiv w:val="1"/>
      <w:marLeft w:val="0"/>
      <w:marRight w:val="0"/>
      <w:marTop w:val="0"/>
      <w:marBottom w:val="0"/>
      <w:divBdr>
        <w:top w:val="none" w:sz="0" w:space="0" w:color="auto"/>
        <w:left w:val="none" w:sz="0" w:space="0" w:color="auto"/>
        <w:bottom w:val="none" w:sz="0" w:space="0" w:color="auto"/>
        <w:right w:val="none" w:sz="0" w:space="0" w:color="auto"/>
      </w:divBdr>
    </w:div>
    <w:div w:id="1232160508">
      <w:bodyDiv w:val="1"/>
      <w:marLeft w:val="0"/>
      <w:marRight w:val="0"/>
      <w:marTop w:val="0"/>
      <w:marBottom w:val="0"/>
      <w:divBdr>
        <w:top w:val="none" w:sz="0" w:space="0" w:color="auto"/>
        <w:left w:val="none" w:sz="0" w:space="0" w:color="auto"/>
        <w:bottom w:val="none" w:sz="0" w:space="0" w:color="auto"/>
        <w:right w:val="none" w:sz="0" w:space="0" w:color="auto"/>
      </w:divBdr>
    </w:div>
    <w:div w:id="1246915534">
      <w:bodyDiv w:val="1"/>
      <w:marLeft w:val="0"/>
      <w:marRight w:val="0"/>
      <w:marTop w:val="0"/>
      <w:marBottom w:val="0"/>
      <w:divBdr>
        <w:top w:val="none" w:sz="0" w:space="0" w:color="auto"/>
        <w:left w:val="none" w:sz="0" w:space="0" w:color="auto"/>
        <w:bottom w:val="none" w:sz="0" w:space="0" w:color="auto"/>
        <w:right w:val="none" w:sz="0" w:space="0" w:color="auto"/>
      </w:divBdr>
    </w:div>
    <w:div w:id="1249386290">
      <w:bodyDiv w:val="1"/>
      <w:marLeft w:val="0"/>
      <w:marRight w:val="0"/>
      <w:marTop w:val="0"/>
      <w:marBottom w:val="0"/>
      <w:divBdr>
        <w:top w:val="none" w:sz="0" w:space="0" w:color="auto"/>
        <w:left w:val="none" w:sz="0" w:space="0" w:color="auto"/>
        <w:bottom w:val="none" w:sz="0" w:space="0" w:color="auto"/>
        <w:right w:val="none" w:sz="0" w:space="0" w:color="auto"/>
      </w:divBdr>
    </w:div>
    <w:div w:id="1257636887">
      <w:bodyDiv w:val="1"/>
      <w:marLeft w:val="0"/>
      <w:marRight w:val="0"/>
      <w:marTop w:val="0"/>
      <w:marBottom w:val="0"/>
      <w:divBdr>
        <w:top w:val="none" w:sz="0" w:space="0" w:color="auto"/>
        <w:left w:val="none" w:sz="0" w:space="0" w:color="auto"/>
        <w:bottom w:val="none" w:sz="0" w:space="0" w:color="auto"/>
        <w:right w:val="none" w:sz="0" w:space="0" w:color="auto"/>
      </w:divBdr>
    </w:div>
    <w:div w:id="1268543207">
      <w:bodyDiv w:val="1"/>
      <w:marLeft w:val="0"/>
      <w:marRight w:val="0"/>
      <w:marTop w:val="0"/>
      <w:marBottom w:val="0"/>
      <w:divBdr>
        <w:top w:val="none" w:sz="0" w:space="0" w:color="auto"/>
        <w:left w:val="none" w:sz="0" w:space="0" w:color="auto"/>
        <w:bottom w:val="none" w:sz="0" w:space="0" w:color="auto"/>
        <w:right w:val="none" w:sz="0" w:space="0" w:color="auto"/>
      </w:divBdr>
    </w:div>
    <w:div w:id="1282684953">
      <w:bodyDiv w:val="1"/>
      <w:marLeft w:val="0"/>
      <w:marRight w:val="0"/>
      <w:marTop w:val="0"/>
      <w:marBottom w:val="0"/>
      <w:divBdr>
        <w:top w:val="none" w:sz="0" w:space="0" w:color="auto"/>
        <w:left w:val="none" w:sz="0" w:space="0" w:color="auto"/>
        <w:bottom w:val="none" w:sz="0" w:space="0" w:color="auto"/>
        <w:right w:val="none" w:sz="0" w:space="0" w:color="auto"/>
      </w:divBdr>
    </w:div>
    <w:div w:id="1312366222">
      <w:bodyDiv w:val="1"/>
      <w:marLeft w:val="0"/>
      <w:marRight w:val="0"/>
      <w:marTop w:val="0"/>
      <w:marBottom w:val="0"/>
      <w:divBdr>
        <w:top w:val="none" w:sz="0" w:space="0" w:color="auto"/>
        <w:left w:val="none" w:sz="0" w:space="0" w:color="auto"/>
        <w:bottom w:val="none" w:sz="0" w:space="0" w:color="auto"/>
        <w:right w:val="none" w:sz="0" w:space="0" w:color="auto"/>
      </w:divBdr>
    </w:div>
    <w:div w:id="1333222127">
      <w:bodyDiv w:val="1"/>
      <w:marLeft w:val="0"/>
      <w:marRight w:val="0"/>
      <w:marTop w:val="0"/>
      <w:marBottom w:val="0"/>
      <w:divBdr>
        <w:top w:val="none" w:sz="0" w:space="0" w:color="auto"/>
        <w:left w:val="none" w:sz="0" w:space="0" w:color="auto"/>
        <w:bottom w:val="none" w:sz="0" w:space="0" w:color="auto"/>
        <w:right w:val="none" w:sz="0" w:space="0" w:color="auto"/>
      </w:divBdr>
    </w:div>
    <w:div w:id="1339692532">
      <w:bodyDiv w:val="1"/>
      <w:marLeft w:val="0"/>
      <w:marRight w:val="0"/>
      <w:marTop w:val="0"/>
      <w:marBottom w:val="0"/>
      <w:divBdr>
        <w:top w:val="none" w:sz="0" w:space="0" w:color="auto"/>
        <w:left w:val="none" w:sz="0" w:space="0" w:color="auto"/>
        <w:bottom w:val="none" w:sz="0" w:space="0" w:color="auto"/>
        <w:right w:val="none" w:sz="0" w:space="0" w:color="auto"/>
      </w:divBdr>
    </w:div>
    <w:div w:id="1377050167">
      <w:bodyDiv w:val="1"/>
      <w:marLeft w:val="0"/>
      <w:marRight w:val="0"/>
      <w:marTop w:val="0"/>
      <w:marBottom w:val="0"/>
      <w:divBdr>
        <w:top w:val="none" w:sz="0" w:space="0" w:color="auto"/>
        <w:left w:val="none" w:sz="0" w:space="0" w:color="auto"/>
        <w:bottom w:val="none" w:sz="0" w:space="0" w:color="auto"/>
        <w:right w:val="none" w:sz="0" w:space="0" w:color="auto"/>
      </w:divBdr>
    </w:div>
    <w:div w:id="1389261969">
      <w:bodyDiv w:val="1"/>
      <w:marLeft w:val="0"/>
      <w:marRight w:val="0"/>
      <w:marTop w:val="0"/>
      <w:marBottom w:val="0"/>
      <w:divBdr>
        <w:top w:val="none" w:sz="0" w:space="0" w:color="auto"/>
        <w:left w:val="none" w:sz="0" w:space="0" w:color="auto"/>
        <w:bottom w:val="none" w:sz="0" w:space="0" w:color="auto"/>
        <w:right w:val="none" w:sz="0" w:space="0" w:color="auto"/>
      </w:divBdr>
    </w:div>
    <w:div w:id="1453327100">
      <w:bodyDiv w:val="1"/>
      <w:marLeft w:val="0"/>
      <w:marRight w:val="0"/>
      <w:marTop w:val="0"/>
      <w:marBottom w:val="0"/>
      <w:divBdr>
        <w:top w:val="none" w:sz="0" w:space="0" w:color="auto"/>
        <w:left w:val="none" w:sz="0" w:space="0" w:color="auto"/>
        <w:bottom w:val="none" w:sz="0" w:space="0" w:color="auto"/>
        <w:right w:val="none" w:sz="0" w:space="0" w:color="auto"/>
      </w:divBdr>
      <w:divsChild>
        <w:div w:id="752050478">
          <w:marLeft w:val="0"/>
          <w:marRight w:val="0"/>
          <w:marTop w:val="0"/>
          <w:marBottom w:val="0"/>
          <w:divBdr>
            <w:top w:val="none" w:sz="0" w:space="0" w:color="auto"/>
            <w:left w:val="none" w:sz="0" w:space="0" w:color="auto"/>
            <w:bottom w:val="none" w:sz="0" w:space="0" w:color="auto"/>
            <w:right w:val="none" w:sz="0" w:space="0" w:color="auto"/>
          </w:divBdr>
          <w:divsChild>
            <w:div w:id="202181581">
              <w:marLeft w:val="0"/>
              <w:marRight w:val="0"/>
              <w:marTop w:val="0"/>
              <w:marBottom w:val="0"/>
              <w:divBdr>
                <w:top w:val="none" w:sz="0" w:space="0" w:color="auto"/>
                <w:left w:val="none" w:sz="0" w:space="0" w:color="auto"/>
                <w:bottom w:val="none" w:sz="0" w:space="0" w:color="auto"/>
                <w:right w:val="none" w:sz="0" w:space="0" w:color="auto"/>
              </w:divBdr>
            </w:div>
            <w:div w:id="333260994">
              <w:marLeft w:val="0"/>
              <w:marRight w:val="0"/>
              <w:marTop w:val="0"/>
              <w:marBottom w:val="0"/>
              <w:divBdr>
                <w:top w:val="none" w:sz="0" w:space="0" w:color="auto"/>
                <w:left w:val="none" w:sz="0" w:space="0" w:color="auto"/>
                <w:bottom w:val="none" w:sz="0" w:space="0" w:color="auto"/>
                <w:right w:val="none" w:sz="0" w:space="0" w:color="auto"/>
              </w:divBdr>
            </w:div>
            <w:div w:id="568536102">
              <w:marLeft w:val="0"/>
              <w:marRight w:val="0"/>
              <w:marTop w:val="0"/>
              <w:marBottom w:val="0"/>
              <w:divBdr>
                <w:top w:val="none" w:sz="0" w:space="0" w:color="auto"/>
                <w:left w:val="none" w:sz="0" w:space="0" w:color="auto"/>
                <w:bottom w:val="none" w:sz="0" w:space="0" w:color="auto"/>
                <w:right w:val="none" w:sz="0" w:space="0" w:color="auto"/>
              </w:divBdr>
            </w:div>
            <w:div w:id="1071930370">
              <w:marLeft w:val="0"/>
              <w:marRight w:val="0"/>
              <w:marTop w:val="0"/>
              <w:marBottom w:val="0"/>
              <w:divBdr>
                <w:top w:val="none" w:sz="0" w:space="0" w:color="auto"/>
                <w:left w:val="none" w:sz="0" w:space="0" w:color="auto"/>
                <w:bottom w:val="none" w:sz="0" w:space="0" w:color="auto"/>
                <w:right w:val="none" w:sz="0" w:space="0" w:color="auto"/>
              </w:divBdr>
            </w:div>
            <w:div w:id="1150708210">
              <w:marLeft w:val="0"/>
              <w:marRight w:val="0"/>
              <w:marTop w:val="0"/>
              <w:marBottom w:val="0"/>
              <w:divBdr>
                <w:top w:val="none" w:sz="0" w:space="0" w:color="auto"/>
                <w:left w:val="none" w:sz="0" w:space="0" w:color="auto"/>
                <w:bottom w:val="none" w:sz="0" w:space="0" w:color="auto"/>
                <w:right w:val="none" w:sz="0" w:space="0" w:color="auto"/>
              </w:divBdr>
            </w:div>
            <w:div w:id="1306929981">
              <w:marLeft w:val="0"/>
              <w:marRight w:val="0"/>
              <w:marTop w:val="0"/>
              <w:marBottom w:val="0"/>
              <w:divBdr>
                <w:top w:val="none" w:sz="0" w:space="0" w:color="auto"/>
                <w:left w:val="none" w:sz="0" w:space="0" w:color="auto"/>
                <w:bottom w:val="none" w:sz="0" w:space="0" w:color="auto"/>
                <w:right w:val="none" w:sz="0" w:space="0" w:color="auto"/>
              </w:divBdr>
            </w:div>
            <w:div w:id="1540431100">
              <w:marLeft w:val="0"/>
              <w:marRight w:val="0"/>
              <w:marTop w:val="0"/>
              <w:marBottom w:val="0"/>
              <w:divBdr>
                <w:top w:val="none" w:sz="0" w:space="0" w:color="auto"/>
                <w:left w:val="none" w:sz="0" w:space="0" w:color="auto"/>
                <w:bottom w:val="none" w:sz="0" w:space="0" w:color="auto"/>
                <w:right w:val="none" w:sz="0" w:space="0" w:color="auto"/>
              </w:divBdr>
            </w:div>
            <w:div w:id="21375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8082">
      <w:bodyDiv w:val="1"/>
      <w:marLeft w:val="0"/>
      <w:marRight w:val="0"/>
      <w:marTop w:val="0"/>
      <w:marBottom w:val="0"/>
      <w:divBdr>
        <w:top w:val="none" w:sz="0" w:space="0" w:color="auto"/>
        <w:left w:val="none" w:sz="0" w:space="0" w:color="auto"/>
        <w:bottom w:val="none" w:sz="0" w:space="0" w:color="auto"/>
        <w:right w:val="none" w:sz="0" w:space="0" w:color="auto"/>
      </w:divBdr>
    </w:div>
    <w:div w:id="1536699263">
      <w:bodyDiv w:val="1"/>
      <w:marLeft w:val="0"/>
      <w:marRight w:val="0"/>
      <w:marTop w:val="0"/>
      <w:marBottom w:val="0"/>
      <w:divBdr>
        <w:top w:val="none" w:sz="0" w:space="0" w:color="auto"/>
        <w:left w:val="none" w:sz="0" w:space="0" w:color="auto"/>
        <w:bottom w:val="none" w:sz="0" w:space="0" w:color="auto"/>
        <w:right w:val="none" w:sz="0" w:space="0" w:color="auto"/>
      </w:divBdr>
    </w:div>
    <w:div w:id="1547452923">
      <w:bodyDiv w:val="1"/>
      <w:marLeft w:val="0"/>
      <w:marRight w:val="0"/>
      <w:marTop w:val="0"/>
      <w:marBottom w:val="0"/>
      <w:divBdr>
        <w:top w:val="none" w:sz="0" w:space="0" w:color="auto"/>
        <w:left w:val="none" w:sz="0" w:space="0" w:color="auto"/>
        <w:bottom w:val="none" w:sz="0" w:space="0" w:color="auto"/>
        <w:right w:val="none" w:sz="0" w:space="0" w:color="auto"/>
      </w:divBdr>
      <w:divsChild>
        <w:div w:id="1341470763">
          <w:marLeft w:val="0"/>
          <w:marRight w:val="0"/>
          <w:marTop w:val="0"/>
          <w:marBottom w:val="0"/>
          <w:divBdr>
            <w:top w:val="none" w:sz="0" w:space="0" w:color="auto"/>
            <w:left w:val="none" w:sz="0" w:space="0" w:color="auto"/>
            <w:bottom w:val="none" w:sz="0" w:space="0" w:color="auto"/>
            <w:right w:val="none" w:sz="0" w:space="0" w:color="auto"/>
          </w:divBdr>
          <w:divsChild>
            <w:div w:id="98751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79027">
      <w:bodyDiv w:val="1"/>
      <w:marLeft w:val="0"/>
      <w:marRight w:val="0"/>
      <w:marTop w:val="0"/>
      <w:marBottom w:val="0"/>
      <w:divBdr>
        <w:top w:val="none" w:sz="0" w:space="0" w:color="auto"/>
        <w:left w:val="none" w:sz="0" w:space="0" w:color="auto"/>
        <w:bottom w:val="none" w:sz="0" w:space="0" w:color="auto"/>
        <w:right w:val="none" w:sz="0" w:space="0" w:color="auto"/>
      </w:divBdr>
    </w:div>
    <w:div w:id="1572420413">
      <w:bodyDiv w:val="1"/>
      <w:marLeft w:val="0"/>
      <w:marRight w:val="0"/>
      <w:marTop w:val="0"/>
      <w:marBottom w:val="0"/>
      <w:divBdr>
        <w:top w:val="none" w:sz="0" w:space="0" w:color="auto"/>
        <w:left w:val="none" w:sz="0" w:space="0" w:color="auto"/>
        <w:bottom w:val="none" w:sz="0" w:space="0" w:color="auto"/>
        <w:right w:val="none" w:sz="0" w:space="0" w:color="auto"/>
      </w:divBdr>
    </w:div>
    <w:div w:id="1607614397">
      <w:bodyDiv w:val="1"/>
      <w:marLeft w:val="0"/>
      <w:marRight w:val="0"/>
      <w:marTop w:val="0"/>
      <w:marBottom w:val="0"/>
      <w:divBdr>
        <w:top w:val="none" w:sz="0" w:space="0" w:color="auto"/>
        <w:left w:val="none" w:sz="0" w:space="0" w:color="auto"/>
        <w:bottom w:val="none" w:sz="0" w:space="0" w:color="auto"/>
        <w:right w:val="none" w:sz="0" w:space="0" w:color="auto"/>
      </w:divBdr>
    </w:div>
    <w:div w:id="1611931813">
      <w:bodyDiv w:val="1"/>
      <w:marLeft w:val="0"/>
      <w:marRight w:val="0"/>
      <w:marTop w:val="0"/>
      <w:marBottom w:val="0"/>
      <w:divBdr>
        <w:top w:val="none" w:sz="0" w:space="0" w:color="auto"/>
        <w:left w:val="none" w:sz="0" w:space="0" w:color="auto"/>
        <w:bottom w:val="none" w:sz="0" w:space="0" w:color="auto"/>
        <w:right w:val="none" w:sz="0" w:space="0" w:color="auto"/>
      </w:divBdr>
    </w:div>
    <w:div w:id="1647928672">
      <w:bodyDiv w:val="1"/>
      <w:marLeft w:val="0"/>
      <w:marRight w:val="0"/>
      <w:marTop w:val="0"/>
      <w:marBottom w:val="0"/>
      <w:divBdr>
        <w:top w:val="none" w:sz="0" w:space="0" w:color="auto"/>
        <w:left w:val="none" w:sz="0" w:space="0" w:color="auto"/>
        <w:bottom w:val="none" w:sz="0" w:space="0" w:color="auto"/>
        <w:right w:val="none" w:sz="0" w:space="0" w:color="auto"/>
      </w:divBdr>
    </w:div>
    <w:div w:id="1654680795">
      <w:bodyDiv w:val="1"/>
      <w:marLeft w:val="0"/>
      <w:marRight w:val="0"/>
      <w:marTop w:val="0"/>
      <w:marBottom w:val="0"/>
      <w:divBdr>
        <w:top w:val="none" w:sz="0" w:space="0" w:color="auto"/>
        <w:left w:val="none" w:sz="0" w:space="0" w:color="auto"/>
        <w:bottom w:val="none" w:sz="0" w:space="0" w:color="auto"/>
        <w:right w:val="none" w:sz="0" w:space="0" w:color="auto"/>
      </w:divBdr>
    </w:div>
    <w:div w:id="1710642324">
      <w:bodyDiv w:val="1"/>
      <w:marLeft w:val="0"/>
      <w:marRight w:val="0"/>
      <w:marTop w:val="0"/>
      <w:marBottom w:val="0"/>
      <w:divBdr>
        <w:top w:val="none" w:sz="0" w:space="0" w:color="auto"/>
        <w:left w:val="none" w:sz="0" w:space="0" w:color="auto"/>
        <w:bottom w:val="none" w:sz="0" w:space="0" w:color="auto"/>
        <w:right w:val="none" w:sz="0" w:space="0" w:color="auto"/>
      </w:divBdr>
    </w:div>
    <w:div w:id="1720473276">
      <w:bodyDiv w:val="1"/>
      <w:marLeft w:val="0"/>
      <w:marRight w:val="0"/>
      <w:marTop w:val="0"/>
      <w:marBottom w:val="0"/>
      <w:divBdr>
        <w:top w:val="none" w:sz="0" w:space="0" w:color="auto"/>
        <w:left w:val="none" w:sz="0" w:space="0" w:color="auto"/>
        <w:bottom w:val="none" w:sz="0" w:space="0" w:color="auto"/>
        <w:right w:val="none" w:sz="0" w:space="0" w:color="auto"/>
      </w:divBdr>
    </w:div>
    <w:div w:id="1735277093">
      <w:bodyDiv w:val="1"/>
      <w:marLeft w:val="0"/>
      <w:marRight w:val="0"/>
      <w:marTop w:val="0"/>
      <w:marBottom w:val="0"/>
      <w:divBdr>
        <w:top w:val="none" w:sz="0" w:space="0" w:color="auto"/>
        <w:left w:val="none" w:sz="0" w:space="0" w:color="auto"/>
        <w:bottom w:val="none" w:sz="0" w:space="0" w:color="auto"/>
        <w:right w:val="none" w:sz="0" w:space="0" w:color="auto"/>
      </w:divBdr>
    </w:div>
    <w:div w:id="1739550479">
      <w:bodyDiv w:val="1"/>
      <w:marLeft w:val="0"/>
      <w:marRight w:val="0"/>
      <w:marTop w:val="0"/>
      <w:marBottom w:val="0"/>
      <w:divBdr>
        <w:top w:val="none" w:sz="0" w:space="0" w:color="auto"/>
        <w:left w:val="none" w:sz="0" w:space="0" w:color="auto"/>
        <w:bottom w:val="none" w:sz="0" w:space="0" w:color="auto"/>
        <w:right w:val="none" w:sz="0" w:space="0" w:color="auto"/>
      </w:divBdr>
    </w:div>
    <w:div w:id="1817794250">
      <w:bodyDiv w:val="1"/>
      <w:marLeft w:val="0"/>
      <w:marRight w:val="0"/>
      <w:marTop w:val="0"/>
      <w:marBottom w:val="0"/>
      <w:divBdr>
        <w:top w:val="none" w:sz="0" w:space="0" w:color="auto"/>
        <w:left w:val="none" w:sz="0" w:space="0" w:color="auto"/>
        <w:bottom w:val="none" w:sz="0" w:space="0" w:color="auto"/>
        <w:right w:val="none" w:sz="0" w:space="0" w:color="auto"/>
      </w:divBdr>
    </w:div>
    <w:div w:id="1820884365">
      <w:bodyDiv w:val="1"/>
      <w:marLeft w:val="0"/>
      <w:marRight w:val="0"/>
      <w:marTop w:val="0"/>
      <w:marBottom w:val="0"/>
      <w:divBdr>
        <w:top w:val="none" w:sz="0" w:space="0" w:color="auto"/>
        <w:left w:val="none" w:sz="0" w:space="0" w:color="auto"/>
        <w:bottom w:val="none" w:sz="0" w:space="0" w:color="auto"/>
        <w:right w:val="none" w:sz="0" w:space="0" w:color="auto"/>
      </w:divBdr>
    </w:div>
    <w:div w:id="1826890707">
      <w:bodyDiv w:val="1"/>
      <w:marLeft w:val="0"/>
      <w:marRight w:val="0"/>
      <w:marTop w:val="0"/>
      <w:marBottom w:val="0"/>
      <w:divBdr>
        <w:top w:val="none" w:sz="0" w:space="0" w:color="auto"/>
        <w:left w:val="none" w:sz="0" w:space="0" w:color="auto"/>
        <w:bottom w:val="none" w:sz="0" w:space="0" w:color="auto"/>
        <w:right w:val="none" w:sz="0" w:space="0" w:color="auto"/>
      </w:divBdr>
    </w:div>
    <w:div w:id="1833795047">
      <w:bodyDiv w:val="1"/>
      <w:marLeft w:val="0"/>
      <w:marRight w:val="0"/>
      <w:marTop w:val="0"/>
      <w:marBottom w:val="0"/>
      <w:divBdr>
        <w:top w:val="none" w:sz="0" w:space="0" w:color="auto"/>
        <w:left w:val="none" w:sz="0" w:space="0" w:color="auto"/>
        <w:bottom w:val="none" w:sz="0" w:space="0" w:color="auto"/>
        <w:right w:val="none" w:sz="0" w:space="0" w:color="auto"/>
      </w:divBdr>
    </w:div>
    <w:div w:id="1841433558">
      <w:bodyDiv w:val="1"/>
      <w:marLeft w:val="0"/>
      <w:marRight w:val="0"/>
      <w:marTop w:val="0"/>
      <w:marBottom w:val="0"/>
      <w:divBdr>
        <w:top w:val="none" w:sz="0" w:space="0" w:color="auto"/>
        <w:left w:val="none" w:sz="0" w:space="0" w:color="auto"/>
        <w:bottom w:val="none" w:sz="0" w:space="0" w:color="auto"/>
        <w:right w:val="none" w:sz="0" w:space="0" w:color="auto"/>
      </w:divBdr>
    </w:div>
    <w:div w:id="1871453459">
      <w:bodyDiv w:val="1"/>
      <w:marLeft w:val="0"/>
      <w:marRight w:val="0"/>
      <w:marTop w:val="0"/>
      <w:marBottom w:val="0"/>
      <w:divBdr>
        <w:top w:val="none" w:sz="0" w:space="0" w:color="auto"/>
        <w:left w:val="none" w:sz="0" w:space="0" w:color="auto"/>
        <w:bottom w:val="none" w:sz="0" w:space="0" w:color="auto"/>
        <w:right w:val="none" w:sz="0" w:space="0" w:color="auto"/>
      </w:divBdr>
    </w:div>
    <w:div w:id="1874610465">
      <w:bodyDiv w:val="1"/>
      <w:marLeft w:val="0"/>
      <w:marRight w:val="0"/>
      <w:marTop w:val="0"/>
      <w:marBottom w:val="0"/>
      <w:divBdr>
        <w:top w:val="none" w:sz="0" w:space="0" w:color="auto"/>
        <w:left w:val="none" w:sz="0" w:space="0" w:color="auto"/>
        <w:bottom w:val="none" w:sz="0" w:space="0" w:color="auto"/>
        <w:right w:val="none" w:sz="0" w:space="0" w:color="auto"/>
      </w:divBdr>
      <w:divsChild>
        <w:div w:id="1884634296">
          <w:marLeft w:val="0"/>
          <w:marRight w:val="0"/>
          <w:marTop w:val="0"/>
          <w:marBottom w:val="0"/>
          <w:divBdr>
            <w:top w:val="none" w:sz="0" w:space="0" w:color="auto"/>
            <w:left w:val="none" w:sz="0" w:space="0" w:color="auto"/>
            <w:bottom w:val="none" w:sz="0" w:space="0" w:color="auto"/>
            <w:right w:val="none" w:sz="0" w:space="0" w:color="auto"/>
          </w:divBdr>
          <w:divsChild>
            <w:div w:id="13143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6792">
      <w:bodyDiv w:val="1"/>
      <w:marLeft w:val="0"/>
      <w:marRight w:val="0"/>
      <w:marTop w:val="0"/>
      <w:marBottom w:val="0"/>
      <w:divBdr>
        <w:top w:val="none" w:sz="0" w:space="0" w:color="auto"/>
        <w:left w:val="none" w:sz="0" w:space="0" w:color="auto"/>
        <w:bottom w:val="none" w:sz="0" w:space="0" w:color="auto"/>
        <w:right w:val="none" w:sz="0" w:space="0" w:color="auto"/>
      </w:divBdr>
    </w:div>
    <w:div w:id="2006785124">
      <w:bodyDiv w:val="1"/>
      <w:marLeft w:val="0"/>
      <w:marRight w:val="0"/>
      <w:marTop w:val="0"/>
      <w:marBottom w:val="0"/>
      <w:divBdr>
        <w:top w:val="none" w:sz="0" w:space="0" w:color="auto"/>
        <w:left w:val="none" w:sz="0" w:space="0" w:color="auto"/>
        <w:bottom w:val="none" w:sz="0" w:space="0" w:color="auto"/>
        <w:right w:val="none" w:sz="0" w:space="0" w:color="auto"/>
      </w:divBdr>
    </w:div>
    <w:div w:id="2010134235">
      <w:bodyDiv w:val="1"/>
      <w:marLeft w:val="0"/>
      <w:marRight w:val="0"/>
      <w:marTop w:val="0"/>
      <w:marBottom w:val="0"/>
      <w:divBdr>
        <w:top w:val="none" w:sz="0" w:space="0" w:color="auto"/>
        <w:left w:val="none" w:sz="0" w:space="0" w:color="auto"/>
        <w:bottom w:val="none" w:sz="0" w:space="0" w:color="auto"/>
        <w:right w:val="none" w:sz="0" w:space="0" w:color="auto"/>
      </w:divBdr>
    </w:div>
    <w:div w:id="2055038840">
      <w:bodyDiv w:val="1"/>
      <w:marLeft w:val="0"/>
      <w:marRight w:val="0"/>
      <w:marTop w:val="0"/>
      <w:marBottom w:val="0"/>
      <w:divBdr>
        <w:top w:val="none" w:sz="0" w:space="0" w:color="auto"/>
        <w:left w:val="none" w:sz="0" w:space="0" w:color="auto"/>
        <w:bottom w:val="none" w:sz="0" w:space="0" w:color="auto"/>
        <w:right w:val="none" w:sz="0" w:space="0" w:color="auto"/>
      </w:divBdr>
    </w:div>
    <w:div w:id="2128429523">
      <w:bodyDiv w:val="1"/>
      <w:marLeft w:val="0"/>
      <w:marRight w:val="0"/>
      <w:marTop w:val="0"/>
      <w:marBottom w:val="0"/>
      <w:divBdr>
        <w:top w:val="none" w:sz="0" w:space="0" w:color="auto"/>
        <w:left w:val="none" w:sz="0" w:space="0" w:color="auto"/>
        <w:bottom w:val="none" w:sz="0" w:space="0" w:color="auto"/>
        <w:right w:val="none" w:sz="0" w:space="0" w:color="auto"/>
      </w:divBdr>
      <w:divsChild>
        <w:div w:id="1527676800">
          <w:marLeft w:val="0"/>
          <w:marRight w:val="0"/>
          <w:marTop w:val="0"/>
          <w:marBottom w:val="0"/>
          <w:divBdr>
            <w:top w:val="none" w:sz="0" w:space="0" w:color="auto"/>
            <w:left w:val="none" w:sz="0" w:space="0" w:color="auto"/>
            <w:bottom w:val="none" w:sz="0" w:space="0" w:color="auto"/>
            <w:right w:val="none" w:sz="0" w:space="0" w:color="auto"/>
          </w:divBdr>
          <w:divsChild>
            <w:div w:id="7308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52364">
      <w:marLeft w:val="0"/>
      <w:marRight w:val="0"/>
      <w:marTop w:val="0"/>
      <w:marBottom w:val="0"/>
      <w:divBdr>
        <w:top w:val="none" w:sz="0" w:space="0" w:color="auto"/>
        <w:left w:val="none" w:sz="0" w:space="0" w:color="auto"/>
        <w:bottom w:val="none" w:sz="0" w:space="0" w:color="auto"/>
        <w:right w:val="none" w:sz="0" w:space="0" w:color="auto"/>
      </w:divBdr>
    </w:div>
    <w:div w:id="2131852365">
      <w:marLeft w:val="0"/>
      <w:marRight w:val="0"/>
      <w:marTop w:val="0"/>
      <w:marBottom w:val="0"/>
      <w:divBdr>
        <w:top w:val="none" w:sz="0" w:space="0" w:color="auto"/>
        <w:left w:val="none" w:sz="0" w:space="0" w:color="auto"/>
        <w:bottom w:val="none" w:sz="0" w:space="0" w:color="auto"/>
        <w:right w:val="none" w:sz="0" w:space="0" w:color="auto"/>
      </w:divBdr>
    </w:div>
    <w:div w:id="2131852366">
      <w:marLeft w:val="0"/>
      <w:marRight w:val="0"/>
      <w:marTop w:val="0"/>
      <w:marBottom w:val="0"/>
      <w:divBdr>
        <w:top w:val="none" w:sz="0" w:space="0" w:color="auto"/>
        <w:left w:val="none" w:sz="0" w:space="0" w:color="auto"/>
        <w:bottom w:val="none" w:sz="0" w:space="0" w:color="auto"/>
        <w:right w:val="none" w:sz="0" w:space="0" w:color="auto"/>
      </w:divBdr>
    </w:div>
    <w:div w:id="2131852367">
      <w:marLeft w:val="0"/>
      <w:marRight w:val="0"/>
      <w:marTop w:val="0"/>
      <w:marBottom w:val="0"/>
      <w:divBdr>
        <w:top w:val="none" w:sz="0" w:space="0" w:color="auto"/>
        <w:left w:val="none" w:sz="0" w:space="0" w:color="auto"/>
        <w:bottom w:val="none" w:sz="0" w:space="0" w:color="auto"/>
        <w:right w:val="none" w:sz="0" w:space="0" w:color="auto"/>
      </w:divBdr>
    </w:div>
    <w:div w:id="2131852368">
      <w:marLeft w:val="0"/>
      <w:marRight w:val="0"/>
      <w:marTop w:val="0"/>
      <w:marBottom w:val="0"/>
      <w:divBdr>
        <w:top w:val="none" w:sz="0" w:space="0" w:color="auto"/>
        <w:left w:val="none" w:sz="0" w:space="0" w:color="auto"/>
        <w:bottom w:val="none" w:sz="0" w:space="0" w:color="auto"/>
        <w:right w:val="none" w:sz="0" w:space="0" w:color="auto"/>
      </w:divBdr>
    </w:div>
    <w:div w:id="2131852369">
      <w:marLeft w:val="0"/>
      <w:marRight w:val="0"/>
      <w:marTop w:val="0"/>
      <w:marBottom w:val="0"/>
      <w:divBdr>
        <w:top w:val="none" w:sz="0" w:space="0" w:color="auto"/>
        <w:left w:val="none" w:sz="0" w:space="0" w:color="auto"/>
        <w:bottom w:val="none" w:sz="0" w:space="0" w:color="auto"/>
        <w:right w:val="none" w:sz="0" w:space="0" w:color="auto"/>
      </w:divBdr>
    </w:div>
    <w:div w:id="2131852371">
      <w:marLeft w:val="0"/>
      <w:marRight w:val="0"/>
      <w:marTop w:val="0"/>
      <w:marBottom w:val="0"/>
      <w:divBdr>
        <w:top w:val="none" w:sz="0" w:space="0" w:color="auto"/>
        <w:left w:val="none" w:sz="0" w:space="0" w:color="auto"/>
        <w:bottom w:val="none" w:sz="0" w:space="0" w:color="auto"/>
        <w:right w:val="none" w:sz="0" w:space="0" w:color="auto"/>
      </w:divBdr>
    </w:div>
    <w:div w:id="2131852372">
      <w:marLeft w:val="0"/>
      <w:marRight w:val="0"/>
      <w:marTop w:val="0"/>
      <w:marBottom w:val="0"/>
      <w:divBdr>
        <w:top w:val="none" w:sz="0" w:space="0" w:color="auto"/>
        <w:left w:val="none" w:sz="0" w:space="0" w:color="auto"/>
        <w:bottom w:val="none" w:sz="0" w:space="0" w:color="auto"/>
        <w:right w:val="none" w:sz="0" w:space="0" w:color="auto"/>
      </w:divBdr>
    </w:div>
    <w:div w:id="2131852373">
      <w:marLeft w:val="0"/>
      <w:marRight w:val="0"/>
      <w:marTop w:val="0"/>
      <w:marBottom w:val="0"/>
      <w:divBdr>
        <w:top w:val="none" w:sz="0" w:space="0" w:color="auto"/>
        <w:left w:val="none" w:sz="0" w:space="0" w:color="auto"/>
        <w:bottom w:val="none" w:sz="0" w:space="0" w:color="auto"/>
        <w:right w:val="none" w:sz="0" w:space="0" w:color="auto"/>
      </w:divBdr>
    </w:div>
    <w:div w:id="2131852374">
      <w:marLeft w:val="0"/>
      <w:marRight w:val="0"/>
      <w:marTop w:val="0"/>
      <w:marBottom w:val="0"/>
      <w:divBdr>
        <w:top w:val="none" w:sz="0" w:space="0" w:color="auto"/>
        <w:left w:val="none" w:sz="0" w:space="0" w:color="auto"/>
        <w:bottom w:val="none" w:sz="0" w:space="0" w:color="auto"/>
        <w:right w:val="none" w:sz="0" w:space="0" w:color="auto"/>
      </w:divBdr>
    </w:div>
    <w:div w:id="2131852375">
      <w:marLeft w:val="0"/>
      <w:marRight w:val="0"/>
      <w:marTop w:val="0"/>
      <w:marBottom w:val="0"/>
      <w:divBdr>
        <w:top w:val="none" w:sz="0" w:space="0" w:color="auto"/>
        <w:left w:val="none" w:sz="0" w:space="0" w:color="auto"/>
        <w:bottom w:val="none" w:sz="0" w:space="0" w:color="auto"/>
        <w:right w:val="none" w:sz="0" w:space="0" w:color="auto"/>
      </w:divBdr>
    </w:div>
    <w:div w:id="2131852377">
      <w:marLeft w:val="0"/>
      <w:marRight w:val="0"/>
      <w:marTop w:val="0"/>
      <w:marBottom w:val="0"/>
      <w:divBdr>
        <w:top w:val="none" w:sz="0" w:space="0" w:color="auto"/>
        <w:left w:val="none" w:sz="0" w:space="0" w:color="auto"/>
        <w:bottom w:val="none" w:sz="0" w:space="0" w:color="auto"/>
        <w:right w:val="none" w:sz="0" w:space="0" w:color="auto"/>
      </w:divBdr>
    </w:div>
    <w:div w:id="2131852378">
      <w:marLeft w:val="0"/>
      <w:marRight w:val="0"/>
      <w:marTop w:val="0"/>
      <w:marBottom w:val="0"/>
      <w:divBdr>
        <w:top w:val="none" w:sz="0" w:space="0" w:color="auto"/>
        <w:left w:val="none" w:sz="0" w:space="0" w:color="auto"/>
        <w:bottom w:val="none" w:sz="0" w:space="0" w:color="auto"/>
        <w:right w:val="none" w:sz="0" w:space="0" w:color="auto"/>
      </w:divBdr>
    </w:div>
    <w:div w:id="2131852380">
      <w:marLeft w:val="0"/>
      <w:marRight w:val="0"/>
      <w:marTop w:val="0"/>
      <w:marBottom w:val="0"/>
      <w:divBdr>
        <w:top w:val="none" w:sz="0" w:space="0" w:color="auto"/>
        <w:left w:val="none" w:sz="0" w:space="0" w:color="auto"/>
        <w:bottom w:val="none" w:sz="0" w:space="0" w:color="auto"/>
        <w:right w:val="none" w:sz="0" w:space="0" w:color="auto"/>
      </w:divBdr>
    </w:div>
    <w:div w:id="2131852383">
      <w:marLeft w:val="0"/>
      <w:marRight w:val="0"/>
      <w:marTop w:val="0"/>
      <w:marBottom w:val="0"/>
      <w:divBdr>
        <w:top w:val="none" w:sz="0" w:space="0" w:color="auto"/>
        <w:left w:val="none" w:sz="0" w:space="0" w:color="auto"/>
        <w:bottom w:val="none" w:sz="0" w:space="0" w:color="auto"/>
        <w:right w:val="none" w:sz="0" w:space="0" w:color="auto"/>
      </w:divBdr>
    </w:div>
    <w:div w:id="2131852384">
      <w:marLeft w:val="0"/>
      <w:marRight w:val="0"/>
      <w:marTop w:val="0"/>
      <w:marBottom w:val="0"/>
      <w:divBdr>
        <w:top w:val="none" w:sz="0" w:space="0" w:color="auto"/>
        <w:left w:val="none" w:sz="0" w:space="0" w:color="auto"/>
        <w:bottom w:val="none" w:sz="0" w:space="0" w:color="auto"/>
        <w:right w:val="none" w:sz="0" w:space="0" w:color="auto"/>
      </w:divBdr>
    </w:div>
    <w:div w:id="2131852385">
      <w:marLeft w:val="0"/>
      <w:marRight w:val="0"/>
      <w:marTop w:val="0"/>
      <w:marBottom w:val="0"/>
      <w:divBdr>
        <w:top w:val="none" w:sz="0" w:space="0" w:color="auto"/>
        <w:left w:val="none" w:sz="0" w:space="0" w:color="auto"/>
        <w:bottom w:val="none" w:sz="0" w:space="0" w:color="auto"/>
        <w:right w:val="none" w:sz="0" w:space="0" w:color="auto"/>
      </w:divBdr>
    </w:div>
    <w:div w:id="2131852386">
      <w:marLeft w:val="0"/>
      <w:marRight w:val="0"/>
      <w:marTop w:val="0"/>
      <w:marBottom w:val="0"/>
      <w:divBdr>
        <w:top w:val="none" w:sz="0" w:space="0" w:color="auto"/>
        <w:left w:val="none" w:sz="0" w:space="0" w:color="auto"/>
        <w:bottom w:val="none" w:sz="0" w:space="0" w:color="auto"/>
        <w:right w:val="none" w:sz="0" w:space="0" w:color="auto"/>
      </w:divBdr>
    </w:div>
    <w:div w:id="2131852387">
      <w:marLeft w:val="0"/>
      <w:marRight w:val="0"/>
      <w:marTop w:val="0"/>
      <w:marBottom w:val="0"/>
      <w:divBdr>
        <w:top w:val="none" w:sz="0" w:space="0" w:color="auto"/>
        <w:left w:val="none" w:sz="0" w:space="0" w:color="auto"/>
        <w:bottom w:val="none" w:sz="0" w:space="0" w:color="auto"/>
        <w:right w:val="none" w:sz="0" w:space="0" w:color="auto"/>
      </w:divBdr>
    </w:div>
    <w:div w:id="2131852388">
      <w:marLeft w:val="0"/>
      <w:marRight w:val="0"/>
      <w:marTop w:val="0"/>
      <w:marBottom w:val="0"/>
      <w:divBdr>
        <w:top w:val="none" w:sz="0" w:space="0" w:color="auto"/>
        <w:left w:val="none" w:sz="0" w:space="0" w:color="auto"/>
        <w:bottom w:val="none" w:sz="0" w:space="0" w:color="auto"/>
        <w:right w:val="none" w:sz="0" w:space="0" w:color="auto"/>
      </w:divBdr>
    </w:div>
    <w:div w:id="2131852389">
      <w:marLeft w:val="0"/>
      <w:marRight w:val="0"/>
      <w:marTop w:val="0"/>
      <w:marBottom w:val="0"/>
      <w:divBdr>
        <w:top w:val="none" w:sz="0" w:space="0" w:color="auto"/>
        <w:left w:val="none" w:sz="0" w:space="0" w:color="auto"/>
        <w:bottom w:val="none" w:sz="0" w:space="0" w:color="auto"/>
        <w:right w:val="none" w:sz="0" w:space="0" w:color="auto"/>
      </w:divBdr>
    </w:div>
    <w:div w:id="2131852390">
      <w:marLeft w:val="0"/>
      <w:marRight w:val="0"/>
      <w:marTop w:val="0"/>
      <w:marBottom w:val="0"/>
      <w:divBdr>
        <w:top w:val="none" w:sz="0" w:space="0" w:color="auto"/>
        <w:left w:val="none" w:sz="0" w:space="0" w:color="auto"/>
        <w:bottom w:val="none" w:sz="0" w:space="0" w:color="auto"/>
        <w:right w:val="none" w:sz="0" w:space="0" w:color="auto"/>
      </w:divBdr>
    </w:div>
    <w:div w:id="2131852391">
      <w:marLeft w:val="0"/>
      <w:marRight w:val="0"/>
      <w:marTop w:val="0"/>
      <w:marBottom w:val="0"/>
      <w:divBdr>
        <w:top w:val="none" w:sz="0" w:space="0" w:color="auto"/>
        <w:left w:val="none" w:sz="0" w:space="0" w:color="auto"/>
        <w:bottom w:val="none" w:sz="0" w:space="0" w:color="auto"/>
        <w:right w:val="none" w:sz="0" w:space="0" w:color="auto"/>
      </w:divBdr>
    </w:div>
    <w:div w:id="2131852392">
      <w:marLeft w:val="0"/>
      <w:marRight w:val="0"/>
      <w:marTop w:val="0"/>
      <w:marBottom w:val="0"/>
      <w:divBdr>
        <w:top w:val="none" w:sz="0" w:space="0" w:color="auto"/>
        <w:left w:val="none" w:sz="0" w:space="0" w:color="auto"/>
        <w:bottom w:val="none" w:sz="0" w:space="0" w:color="auto"/>
        <w:right w:val="none" w:sz="0" w:space="0" w:color="auto"/>
      </w:divBdr>
    </w:div>
    <w:div w:id="2131852393">
      <w:marLeft w:val="0"/>
      <w:marRight w:val="0"/>
      <w:marTop w:val="0"/>
      <w:marBottom w:val="0"/>
      <w:divBdr>
        <w:top w:val="none" w:sz="0" w:space="0" w:color="auto"/>
        <w:left w:val="none" w:sz="0" w:space="0" w:color="auto"/>
        <w:bottom w:val="none" w:sz="0" w:space="0" w:color="auto"/>
        <w:right w:val="none" w:sz="0" w:space="0" w:color="auto"/>
      </w:divBdr>
    </w:div>
    <w:div w:id="2131852394">
      <w:marLeft w:val="0"/>
      <w:marRight w:val="0"/>
      <w:marTop w:val="0"/>
      <w:marBottom w:val="0"/>
      <w:divBdr>
        <w:top w:val="none" w:sz="0" w:space="0" w:color="auto"/>
        <w:left w:val="none" w:sz="0" w:space="0" w:color="auto"/>
        <w:bottom w:val="none" w:sz="0" w:space="0" w:color="auto"/>
        <w:right w:val="none" w:sz="0" w:space="0" w:color="auto"/>
      </w:divBdr>
    </w:div>
    <w:div w:id="2131852395">
      <w:marLeft w:val="0"/>
      <w:marRight w:val="0"/>
      <w:marTop w:val="0"/>
      <w:marBottom w:val="0"/>
      <w:divBdr>
        <w:top w:val="none" w:sz="0" w:space="0" w:color="auto"/>
        <w:left w:val="none" w:sz="0" w:space="0" w:color="auto"/>
        <w:bottom w:val="none" w:sz="0" w:space="0" w:color="auto"/>
        <w:right w:val="none" w:sz="0" w:space="0" w:color="auto"/>
      </w:divBdr>
    </w:div>
    <w:div w:id="2131852396">
      <w:marLeft w:val="0"/>
      <w:marRight w:val="0"/>
      <w:marTop w:val="0"/>
      <w:marBottom w:val="0"/>
      <w:divBdr>
        <w:top w:val="none" w:sz="0" w:space="0" w:color="auto"/>
        <w:left w:val="none" w:sz="0" w:space="0" w:color="auto"/>
        <w:bottom w:val="none" w:sz="0" w:space="0" w:color="auto"/>
        <w:right w:val="none" w:sz="0" w:space="0" w:color="auto"/>
      </w:divBdr>
    </w:div>
    <w:div w:id="2131852397">
      <w:marLeft w:val="0"/>
      <w:marRight w:val="0"/>
      <w:marTop w:val="0"/>
      <w:marBottom w:val="0"/>
      <w:divBdr>
        <w:top w:val="none" w:sz="0" w:space="0" w:color="auto"/>
        <w:left w:val="none" w:sz="0" w:space="0" w:color="auto"/>
        <w:bottom w:val="none" w:sz="0" w:space="0" w:color="auto"/>
        <w:right w:val="none" w:sz="0" w:space="0" w:color="auto"/>
      </w:divBdr>
    </w:div>
    <w:div w:id="2131852398">
      <w:marLeft w:val="0"/>
      <w:marRight w:val="0"/>
      <w:marTop w:val="0"/>
      <w:marBottom w:val="0"/>
      <w:divBdr>
        <w:top w:val="none" w:sz="0" w:space="0" w:color="auto"/>
        <w:left w:val="none" w:sz="0" w:space="0" w:color="auto"/>
        <w:bottom w:val="none" w:sz="0" w:space="0" w:color="auto"/>
        <w:right w:val="none" w:sz="0" w:space="0" w:color="auto"/>
      </w:divBdr>
    </w:div>
    <w:div w:id="2131852399">
      <w:marLeft w:val="0"/>
      <w:marRight w:val="0"/>
      <w:marTop w:val="0"/>
      <w:marBottom w:val="0"/>
      <w:divBdr>
        <w:top w:val="none" w:sz="0" w:space="0" w:color="auto"/>
        <w:left w:val="none" w:sz="0" w:space="0" w:color="auto"/>
        <w:bottom w:val="none" w:sz="0" w:space="0" w:color="auto"/>
        <w:right w:val="none" w:sz="0" w:space="0" w:color="auto"/>
      </w:divBdr>
    </w:div>
    <w:div w:id="2131852400">
      <w:marLeft w:val="0"/>
      <w:marRight w:val="0"/>
      <w:marTop w:val="0"/>
      <w:marBottom w:val="0"/>
      <w:divBdr>
        <w:top w:val="none" w:sz="0" w:space="0" w:color="auto"/>
        <w:left w:val="none" w:sz="0" w:space="0" w:color="auto"/>
        <w:bottom w:val="none" w:sz="0" w:space="0" w:color="auto"/>
        <w:right w:val="none" w:sz="0" w:space="0" w:color="auto"/>
      </w:divBdr>
    </w:div>
    <w:div w:id="2131852402">
      <w:marLeft w:val="0"/>
      <w:marRight w:val="0"/>
      <w:marTop w:val="0"/>
      <w:marBottom w:val="0"/>
      <w:divBdr>
        <w:top w:val="none" w:sz="0" w:space="0" w:color="auto"/>
        <w:left w:val="none" w:sz="0" w:space="0" w:color="auto"/>
        <w:bottom w:val="none" w:sz="0" w:space="0" w:color="auto"/>
        <w:right w:val="none" w:sz="0" w:space="0" w:color="auto"/>
      </w:divBdr>
      <w:divsChild>
        <w:div w:id="2131852381">
          <w:marLeft w:val="0"/>
          <w:marRight w:val="240"/>
          <w:marTop w:val="15"/>
          <w:marBottom w:val="0"/>
          <w:divBdr>
            <w:top w:val="none" w:sz="0" w:space="0" w:color="auto"/>
            <w:left w:val="none" w:sz="0" w:space="0" w:color="auto"/>
            <w:bottom w:val="none" w:sz="0" w:space="0" w:color="auto"/>
            <w:right w:val="none" w:sz="0" w:space="0" w:color="auto"/>
          </w:divBdr>
        </w:div>
      </w:divsChild>
    </w:div>
    <w:div w:id="2131852403">
      <w:marLeft w:val="0"/>
      <w:marRight w:val="0"/>
      <w:marTop w:val="0"/>
      <w:marBottom w:val="0"/>
      <w:divBdr>
        <w:top w:val="none" w:sz="0" w:space="0" w:color="auto"/>
        <w:left w:val="none" w:sz="0" w:space="0" w:color="auto"/>
        <w:bottom w:val="none" w:sz="0" w:space="0" w:color="auto"/>
        <w:right w:val="none" w:sz="0" w:space="0" w:color="auto"/>
      </w:divBdr>
    </w:div>
    <w:div w:id="2131852404">
      <w:marLeft w:val="0"/>
      <w:marRight w:val="0"/>
      <w:marTop w:val="0"/>
      <w:marBottom w:val="0"/>
      <w:divBdr>
        <w:top w:val="none" w:sz="0" w:space="0" w:color="auto"/>
        <w:left w:val="none" w:sz="0" w:space="0" w:color="auto"/>
        <w:bottom w:val="none" w:sz="0" w:space="0" w:color="auto"/>
        <w:right w:val="none" w:sz="0" w:space="0" w:color="auto"/>
      </w:divBdr>
    </w:div>
    <w:div w:id="2131852405">
      <w:marLeft w:val="0"/>
      <w:marRight w:val="0"/>
      <w:marTop w:val="0"/>
      <w:marBottom w:val="0"/>
      <w:divBdr>
        <w:top w:val="none" w:sz="0" w:space="0" w:color="auto"/>
        <w:left w:val="none" w:sz="0" w:space="0" w:color="auto"/>
        <w:bottom w:val="none" w:sz="0" w:space="0" w:color="auto"/>
        <w:right w:val="none" w:sz="0" w:space="0" w:color="auto"/>
      </w:divBdr>
    </w:div>
    <w:div w:id="2131852407">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2131852409">
      <w:marLeft w:val="0"/>
      <w:marRight w:val="0"/>
      <w:marTop w:val="0"/>
      <w:marBottom w:val="0"/>
      <w:divBdr>
        <w:top w:val="none" w:sz="0" w:space="0" w:color="auto"/>
        <w:left w:val="none" w:sz="0" w:space="0" w:color="auto"/>
        <w:bottom w:val="none" w:sz="0" w:space="0" w:color="auto"/>
        <w:right w:val="none" w:sz="0" w:space="0" w:color="auto"/>
      </w:divBdr>
    </w:div>
    <w:div w:id="2131852410">
      <w:marLeft w:val="0"/>
      <w:marRight w:val="0"/>
      <w:marTop w:val="0"/>
      <w:marBottom w:val="0"/>
      <w:divBdr>
        <w:top w:val="none" w:sz="0" w:space="0" w:color="auto"/>
        <w:left w:val="none" w:sz="0" w:space="0" w:color="auto"/>
        <w:bottom w:val="none" w:sz="0" w:space="0" w:color="auto"/>
        <w:right w:val="none" w:sz="0" w:space="0" w:color="auto"/>
      </w:divBdr>
    </w:div>
    <w:div w:id="2131852412">
      <w:marLeft w:val="0"/>
      <w:marRight w:val="0"/>
      <w:marTop w:val="0"/>
      <w:marBottom w:val="0"/>
      <w:divBdr>
        <w:top w:val="none" w:sz="0" w:space="0" w:color="auto"/>
        <w:left w:val="none" w:sz="0" w:space="0" w:color="auto"/>
        <w:bottom w:val="none" w:sz="0" w:space="0" w:color="auto"/>
        <w:right w:val="none" w:sz="0" w:space="0" w:color="auto"/>
      </w:divBdr>
    </w:div>
    <w:div w:id="2131852413">
      <w:marLeft w:val="0"/>
      <w:marRight w:val="0"/>
      <w:marTop w:val="0"/>
      <w:marBottom w:val="0"/>
      <w:divBdr>
        <w:top w:val="none" w:sz="0" w:space="0" w:color="auto"/>
        <w:left w:val="none" w:sz="0" w:space="0" w:color="auto"/>
        <w:bottom w:val="none" w:sz="0" w:space="0" w:color="auto"/>
        <w:right w:val="none" w:sz="0" w:space="0" w:color="auto"/>
      </w:divBdr>
    </w:div>
    <w:div w:id="2131852414">
      <w:marLeft w:val="0"/>
      <w:marRight w:val="0"/>
      <w:marTop w:val="0"/>
      <w:marBottom w:val="0"/>
      <w:divBdr>
        <w:top w:val="none" w:sz="0" w:space="0" w:color="auto"/>
        <w:left w:val="none" w:sz="0" w:space="0" w:color="auto"/>
        <w:bottom w:val="none" w:sz="0" w:space="0" w:color="auto"/>
        <w:right w:val="none" w:sz="0" w:space="0" w:color="auto"/>
      </w:divBdr>
    </w:div>
    <w:div w:id="2131852415">
      <w:marLeft w:val="0"/>
      <w:marRight w:val="0"/>
      <w:marTop w:val="0"/>
      <w:marBottom w:val="0"/>
      <w:divBdr>
        <w:top w:val="none" w:sz="0" w:space="0" w:color="auto"/>
        <w:left w:val="none" w:sz="0" w:space="0" w:color="auto"/>
        <w:bottom w:val="none" w:sz="0" w:space="0" w:color="auto"/>
        <w:right w:val="none" w:sz="0" w:space="0" w:color="auto"/>
      </w:divBdr>
    </w:div>
    <w:div w:id="2131852416">
      <w:marLeft w:val="0"/>
      <w:marRight w:val="0"/>
      <w:marTop w:val="0"/>
      <w:marBottom w:val="0"/>
      <w:divBdr>
        <w:top w:val="none" w:sz="0" w:space="0" w:color="auto"/>
        <w:left w:val="none" w:sz="0" w:space="0" w:color="auto"/>
        <w:bottom w:val="none" w:sz="0" w:space="0" w:color="auto"/>
        <w:right w:val="none" w:sz="0" w:space="0" w:color="auto"/>
      </w:divBdr>
    </w:div>
    <w:div w:id="2131852418">
      <w:marLeft w:val="0"/>
      <w:marRight w:val="0"/>
      <w:marTop w:val="0"/>
      <w:marBottom w:val="0"/>
      <w:divBdr>
        <w:top w:val="none" w:sz="0" w:space="0" w:color="auto"/>
        <w:left w:val="none" w:sz="0" w:space="0" w:color="auto"/>
        <w:bottom w:val="none" w:sz="0" w:space="0" w:color="auto"/>
        <w:right w:val="none" w:sz="0" w:space="0" w:color="auto"/>
      </w:divBdr>
    </w:div>
    <w:div w:id="2131852419">
      <w:marLeft w:val="0"/>
      <w:marRight w:val="0"/>
      <w:marTop w:val="0"/>
      <w:marBottom w:val="0"/>
      <w:divBdr>
        <w:top w:val="none" w:sz="0" w:space="0" w:color="auto"/>
        <w:left w:val="none" w:sz="0" w:space="0" w:color="auto"/>
        <w:bottom w:val="none" w:sz="0" w:space="0" w:color="auto"/>
        <w:right w:val="none" w:sz="0" w:space="0" w:color="auto"/>
      </w:divBdr>
    </w:div>
    <w:div w:id="2131852420">
      <w:marLeft w:val="0"/>
      <w:marRight w:val="0"/>
      <w:marTop w:val="0"/>
      <w:marBottom w:val="0"/>
      <w:divBdr>
        <w:top w:val="none" w:sz="0" w:space="0" w:color="auto"/>
        <w:left w:val="none" w:sz="0" w:space="0" w:color="auto"/>
        <w:bottom w:val="none" w:sz="0" w:space="0" w:color="auto"/>
        <w:right w:val="none" w:sz="0" w:space="0" w:color="auto"/>
      </w:divBdr>
    </w:div>
    <w:div w:id="2131852421">
      <w:marLeft w:val="0"/>
      <w:marRight w:val="0"/>
      <w:marTop w:val="0"/>
      <w:marBottom w:val="0"/>
      <w:divBdr>
        <w:top w:val="none" w:sz="0" w:space="0" w:color="auto"/>
        <w:left w:val="none" w:sz="0" w:space="0" w:color="auto"/>
        <w:bottom w:val="none" w:sz="0" w:space="0" w:color="auto"/>
        <w:right w:val="none" w:sz="0" w:space="0" w:color="auto"/>
      </w:divBdr>
    </w:div>
    <w:div w:id="2131852422">
      <w:marLeft w:val="0"/>
      <w:marRight w:val="0"/>
      <w:marTop w:val="0"/>
      <w:marBottom w:val="0"/>
      <w:divBdr>
        <w:top w:val="none" w:sz="0" w:space="0" w:color="auto"/>
        <w:left w:val="none" w:sz="0" w:space="0" w:color="auto"/>
        <w:bottom w:val="none" w:sz="0" w:space="0" w:color="auto"/>
        <w:right w:val="none" w:sz="0" w:space="0" w:color="auto"/>
      </w:divBdr>
    </w:div>
    <w:div w:id="2131852423">
      <w:marLeft w:val="0"/>
      <w:marRight w:val="0"/>
      <w:marTop w:val="0"/>
      <w:marBottom w:val="0"/>
      <w:divBdr>
        <w:top w:val="none" w:sz="0" w:space="0" w:color="auto"/>
        <w:left w:val="none" w:sz="0" w:space="0" w:color="auto"/>
        <w:bottom w:val="none" w:sz="0" w:space="0" w:color="auto"/>
        <w:right w:val="none" w:sz="0" w:space="0" w:color="auto"/>
      </w:divBdr>
    </w:div>
    <w:div w:id="2131852424">
      <w:marLeft w:val="0"/>
      <w:marRight w:val="0"/>
      <w:marTop w:val="0"/>
      <w:marBottom w:val="0"/>
      <w:divBdr>
        <w:top w:val="none" w:sz="0" w:space="0" w:color="auto"/>
        <w:left w:val="none" w:sz="0" w:space="0" w:color="auto"/>
        <w:bottom w:val="none" w:sz="0" w:space="0" w:color="auto"/>
        <w:right w:val="none" w:sz="0" w:space="0" w:color="auto"/>
      </w:divBdr>
    </w:div>
    <w:div w:id="2131852425">
      <w:marLeft w:val="0"/>
      <w:marRight w:val="0"/>
      <w:marTop w:val="0"/>
      <w:marBottom w:val="0"/>
      <w:divBdr>
        <w:top w:val="none" w:sz="0" w:space="0" w:color="auto"/>
        <w:left w:val="none" w:sz="0" w:space="0" w:color="auto"/>
        <w:bottom w:val="none" w:sz="0" w:space="0" w:color="auto"/>
        <w:right w:val="none" w:sz="0" w:space="0" w:color="auto"/>
      </w:divBdr>
    </w:div>
    <w:div w:id="2131852426">
      <w:marLeft w:val="0"/>
      <w:marRight w:val="0"/>
      <w:marTop w:val="0"/>
      <w:marBottom w:val="0"/>
      <w:divBdr>
        <w:top w:val="none" w:sz="0" w:space="0" w:color="auto"/>
        <w:left w:val="none" w:sz="0" w:space="0" w:color="auto"/>
        <w:bottom w:val="none" w:sz="0" w:space="0" w:color="auto"/>
        <w:right w:val="none" w:sz="0" w:space="0" w:color="auto"/>
      </w:divBdr>
    </w:div>
    <w:div w:id="2131852427">
      <w:marLeft w:val="0"/>
      <w:marRight w:val="0"/>
      <w:marTop w:val="0"/>
      <w:marBottom w:val="0"/>
      <w:divBdr>
        <w:top w:val="none" w:sz="0" w:space="0" w:color="auto"/>
        <w:left w:val="none" w:sz="0" w:space="0" w:color="auto"/>
        <w:bottom w:val="none" w:sz="0" w:space="0" w:color="auto"/>
        <w:right w:val="none" w:sz="0" w:space="0" w:color="auto"/>
      </w:divBdr>
    </w:div>
    <w:div w:id="2131852428">
      <w:marLeft w:val="0"/>
      <w:marRight w:val="0"/>
      <w:marTop w:val="0"/>
      <w:marBottom w:val="0"/>
      <w:divBdr>
        <w:top w:val="none" w:sz="0" w:space="0" w:color="auto"/>
        <w:left w:val="none" w:sz="0" w:space="0" w:color="auto"/>
        <w:bottom w:val="none" w:sz="0" w:space="0" w:color="auto"/>
        <w:right w:val="none" w:sz="0" w:space="0" w:color="auto"/>
      </w:divBdr>
    </w:div>
    <w:div w:id="2131852429">
      <w:marLeft w:val="0"/>
      <w:marRight w:val="0"/>
      <w:marTop w:val="0"/>
      <w:marBottom w:val="0"/>
      <w:divBdr>
        <w:top w:val="none" w:sz="0" w:space="0" w:color="auto"/>
        <w:left w:val="none" w:sz="0" w:space="0" w:color="auto"/>
        <w:bottom w:val="none" w:sz="0" w:space="0" w:color="auto"/>
        <w:right w:val="none" w:sz="0" w:space="0" w:color="auto"/>
      </w:divBdr>
    </w:div>
    <w:div w:id="2131852430">
      <w:marLeft w:val="0"/>
      <w:marRight w:val="0"/>
      <w:marTop w:val="0"/>
      <w:marBottom w:val="0"/>
      <w:divBdr>
        <w:top w:val="none" w:sz="0" w:space="0" w:color="auto"/>
        <w:left w:val="none" w:sz="0" w:space="0" w:color="auto"/>
        <w:bottom w:val="none" w:sz="0" w:space="0" w:color="auto"/>
        <w:right w:val="none" w:sz="0" w:space="0" w:color="auto"/>
      </w:divBdr>
    </w:div>
    <w:div w:id="2131852431">
      <w:marLeft w:val="0"/>
      <w:marRight w:val="0"/>
      <w:marTop w:val="0"/>
      <w:marBottom w:val="0"/>
      <w:divBdr>
        <w:top w:val="none" w:sz="0" w:space="0" w:color="auto"/>
        <w:left w:val="none" w:sz="0" w:space="0" w:color="auto"/>
        <w:bottom w:val="none" w:sz="0" w:space="0" w:color="auto"/>
        <w:right w:val="none" w:sz="0" w:space="0" w:color="auto"/>
      </w:divBdr>
    </w:div>
    <w:div w:id="2131852432">
      <w:marLeft w:val="0"/>
      <w:marRight w:val="0"/>
      <w:marTop w:val="0"/>
      <w:marBottom w:val="0"/>
      <w:divBdr>
        <w:top w:val="none" w:sz="0" w:space="0" w:color="auto"/>
        <w:left w:val="none" w:sz="0" w:space="0" w:color="auto"/>
        <w:bottom w:val="none" w:sz="0" w:space="0" w:color="auto"/>
        <w:right w:val="none" w:sz="0" w:space="0" w:color="auto"/>
      </w:divBdr>
    </w:div>
    <w:div w:id="2131852433">
      <w:marLeft w:val="0"/>
      <w:marRight w:val="0"/>
      <w:marTop w:val="0"/>
      <w:marBottom w:val="0"/>
      <w:divBdr>
        <w:top w:val="none" w:sz="0" w:space="0" w:color="auto"/>
        <w:left w:val="none" w:sz="0" w:space="0" w:color="auto"/>
        <w:bottom w:val="none" w:sz="0" w:space="0" w:color="auto"/>
        <w:right w:val="none" w:sz="0" w:space="0" w:color="auto"/>
      </w:divBdr>
    </w:div>
    <w:div w:id="2131852434">
      <w:marLeft w:val="0"/>
      <w:marRight w:val="0"/>
      <w:marTop w:val="0"/>
      <w:marBottom w:val="0"/>
      <w:divBdr>
        <w:top w:val="none" w:sz="0" w:space="0" w:color="auto"/>
        <w:left w:val="none" w:sz="0" w:space="0" w:color="auto"/>
        <w:bottom w:val="none" w:sz="0" w:space="0" w:color="auto"/>
        <w:right w:val="none" w:sz="0" w:space="0" w:color="auto"/>
      </w:divBdr>
    </w:div>
    <w:div w:id="2131852435">
      <w:marLeft w:val="0"/>
      <w:marRight w:val="0"/>
      <w:marTop w:val="0"/>
      <w:marBottom w:val="0"/>
      <w:divBdr>
        <w:top w:val="none" w:sz="0" w:space="0" w:color="auto"/>
        <w:left w:val="none" w:sz="0" w:space="0" w:color="auto"/>
        <w:bottom w:val="none" w:sz="0" w:space="0" w:color="auto"/>
        <w:right w:val="none" w:sz="0" w:space="0" w:color="auto"/>
      </w:divBdr>
    </w:div>
    <w:div w:id="2131852436">
      <w:marLeft w:val="0"/>
      <w:marRight w:val="0"/>
      <w:marTop w:val="0"/>
      <w:marBottom w:val="0"/>
      <w:divBdr>
        <w:top w:val="none" w:sz="0" w:space="0" w:color="auto"/>
        <w:left w:val="none" w:sz="0" w:space="0" w:color="auto"/>
        <w:bottom w:val="none" w:sz="0" w:space="0" w:color="auto"/>
        <w:right w:val="none" w:sz="0" w:space="0" w:color="auto"/>
      </w:divBdr>
    </w:div>
    <w:div w:id="2131852437">
      <w:marLeft w:val="0"/>
      <w:marRight w:val="0"/>
      <w:marTop w:val="0"/>
      <w:marBottom w:val="0"/>
      <w:divBdr>
        <w:top w:val="none" w:sz="0" w:space="0" w:color="auto"/>
        <w:left w:val="none" w:sz="0" w:space="0" w:color="auto"/>
        <w:bottom w:val="none" w:sz="0" w:space="0" w:color="auto"/>
        <w:right w:val="none" w:sz="0" w:space="0" w:color="auto"/>
      </w:divBdr>
    </w:div>
    <w:div w:id="2131852438">
      <w:marLeft w:val="0"/>
      <w:marRight w:val="0"/>
      <w:marTop w:val="0"/>
      <w:marBottom w:val="0"/>
      <w:divBdr>
        <w:top w:val="none" w:sz="0" w:space="0" w:color="auto"/>
        <w:left w:val="none" w:sz="0" w:space="0" w:color="auto"/>
        <w:bottom w:val="none" w:sz="0" w:space="0" w:color="auto"/>
        <w:right w:val="none" w:sz="0" w:space="0" w:color="auto"/>
      </w:divBdr>
    </w:div>
    <w:div w:id="2131852439">
      <w:marLeft w:val="0"/>
      <w:marRight w:val="0"/>
      <w:marTop w:val="0"/>
      <w:marBottom w:val="0"/>
      <w:divBdr>
        <w:top w:val="none" w:sz="0" w:space="0" w:color="auto"/>
        <w:left w:val="none" w:sz="0" w:space="0" w:color="auto"/>
        <w:bottom w:val="none" w:sz="0" w:space="0" w:color="auto"/>
        <w:right w:val="none" w:sz="0" w:space="0" w:color="auto"/>
      </w:divBdr>
    </w:div>
    <w:div w:id="2131852440">
      <w:marLeft w:val="0"/>
      <w:marRight w:val="0"/>
      <w:marTop w:val="0"/>
      <w:marBottom w:val="0"/>
      <w:divBdr>
        <w:top w:val="none" w:sz="0" w:space="0" w:color="auto"/>
        <w:left w:val="none" w:sz="0" w:space="0" w:color="auto"/>
        <w:bottom w:val="none" w:sz="0" w:space="0" w:color="auto"/>
        <w:right w:val="none" w:sz="0" w:space="0" w:color="auto"/>
      </w:divBdr>
    </w:div>
    <w:div w:id="2131852441">
      <w:marLeft w:val="0"/>
      <w:marRight w:val="0"/>
      <w:marTop w:val="0"/>
      <w:marBottom w:val="0"/>
      <w:divBdr>
        <w:top w:val="none" w:sz="0" w:space="0" w:color="auto"/>
        <w:left w:val="none" w:sz="0" w:space="0" w:color="auto"/>
        <w:bottom w:val="none" w:sz="0" w:space="0" w:color="auto"/>
        <w:right w:val="none" w:sz="0" w:space="0" w:color="auto"/>
      </w:divBdr>
    </w:div>
    <w:div w:id="2131852442">
      <w:marLeft w:val="0"/>
      <w:marRight w:val="0"/>
      <w:marTop w:val="0"/>
      <w:marBottom w:val="0"/>
      <w:divBdr>
        <w:top w:val="none" w:sz="0" w:space="0" w:color="auto"/>
        <w:left w:val="none" w:sz="0" w:space="0" w:color="auto"/>
        <w:bottom w:val="none" w:sz="0" w:space="0" w:color="auto"/>
        <w:right w:val="none" w:sz="0" w:space="0" w:color="auto"/>
      </w:divBdr>
    </w:div>
    <w:div w:id="2131852443">
      <w:marLeft w:val="0"/>
      <w:marRight w:val="0"/>
      <w:marTop w:val="0"/>
      <w:marBottom w:val="0"/>
      <w:divBdr>
        <w:top w:val="none" w:sz="0" w:space="0" w:color="auto"/>
        <w:left w:val="none" w:sz="0" w:space="0" w:color="auto"/>
        <w:bottom w:val="none" w:sz="0" w:space="0" w:color="auto"/>
        <w:right w:val="none" w:sz="0" w:space="0" w:color="auto"/>
      </w:divBdr>
    </w:div>
    <w:div w:id="2131852444">
      <w:marLeft w:val="0"/>
      <w:marRight w:val="0"/>
      <w:marTop w:val="0"/>
      <w:marBottom w:val="0"/>
      <w:divBdr>
        <w:top w:val="none" w:sz="0" w:space="0" w:color="auto"/>
        <w:left w:val="none" w:sz="0" w:space="0" w:color="auto"/>
        <w:bottom w:val="none" w:sz="0" w:space="0" w:color="auto"/>
        <w:right w:val="none" w:sz="0" w:space="0" w:color="auto"/>
      </w:divBdr>
    </w:div>
    <w:div w:id="2131852445">
      <w:marLeft w:val="0"/>
      <w:marRight w:val="0"/>
      <w:marTop w:val="0"/>
      <w:marBottom w:val="0"/>
      <w:divBdr>
        <w:top w:val="none" w:sz="0" w:space="0" w:color="auto"/>
        <w:left w:val="none" w:sz="0" w:space="0" w:color="auto"/>
        <w:bottom w:val="none" w:sz="0" w:space="0" w:color="auto"/>
        <w:right w:val="none" w:sz="0" w:space="0" w:color="auto"/>
      </w:divBdr>
    </w:div>
    <w:div w:id="2131852446">
      <w:marLeft w:val="0"/>
      <w:marRight w:val="0"/>
      <w:marTop w:val="0"/>
      <w:marBottom w:val="0"/>
      <w:divBdr>
        <w:top w:val="none" w:sz="0" w:space="0" w:color="auto"/>
        <w:left w:val="none" w:sz="0" w:space="0" w:color="auto"/>
        <w:bottom w:val="none" w:sz="0" w:space="0" w:color="auto"/>
        <w:right w:val="none" w:sz="0" w:space="0" w:color="auto"/>
      </w:divBdr>
    </w:div>
    <w:div w:id="2131852447">
      <w:marLeft w:val="0"/>
      <w:marRight w:val="0"/>
      <w:marTop w:val="0"/>
      <w:marBottom w:val="0"/>
      <w:divBdr>
        <w:top w:val="none" w:sz="0" w:space="0" w:color="auto"/>
        <w:left w:val="none" w:sz="0" w:space="0" w:color="auto"/>
        <w:bottom w:val="none" w:sz="0" w:space="0" w:color="auto"/>
        <w:right w:val="none" w:sz="0" w:space="0" w:color="auto"/>
      </w:divBdr>
    </w:div>
    <w:div w:id="2131852448">
      <w:marLeft w:val="0"/>
      <w:marRight w:val="0"/>
      <w:marTop w:val="0"/>
      <w:marBottom w:val="0"/>
      <w:divBdr>
        <w:top w:val="none" w:sz="0" w:space="0" w:color="auto"/>
        <w:left w:val="none" w:sz="0" w:space="0" w:color="auto"/>
        <w:bottom w:val="none" w:sz="0" w:space="0" w:color="auto"/>
        <w:right w:val="none" w:sz="0" w:space="0" w:color="auto"/>
      </w:divBdr>
    </w:div>
    <w:div w:id="2131852449">
      <w:marLeft w:val="0"/>
      <w:marRight w:val="0"/>
      <w:marTop w:val="0"/>
      <w:marBottom w:val="0"/>
      <w:divBdr>
        <w:top w:val="none" w:sz="0" w:space="0" w:color="auto"/>
        <w:left w:val="none" w:sz="0" w:space="0" w:color="auto"/>
        <w:bottom w:val="none" w:sz="0" w:space="0" w:color="auto"/>
        <w:right w:val="none" w:sz="0" w:space="0" w:color="auto"/>
      </w:divBdr>
    </w:div>
    <w:div w:id="2131852450">
      <w:marLeft w:val="0"/>
      <w:marRight w:val="0"/>
      <w:marTop w:val="0"/>
      <w:marBottom w:val="0"/>
      <w:divBdr>
        <w:top w:val="none" w:sz="0" w:space="0" w:color="auto"/>
        <w:left w:val="none" w:sz="0" w:space="0" w:color="auto"/>
        <w:bottom w:val="none" w:sz="0" w:space="0" w:color="auto"/>
        <w:right w:val="none" w:sz="0" w:space="0" w:color="auto"/>
      </w:divBdr>
    </w:div>
    <w:div w:id="2131852451">
      <w:marLeft w:val="0"/>
      <w:marRight w:val="0"/>
      <w:marTop w:val="0"/>
      <w:marBottom w:val="0"/>
      <w:divBdr>
        <w:top w:val="none" w:sz="0" w:space="0" w:color="auto"/>
        <w:left w:val="none" w:sz="0" w:space="0" w:color="auto"/>
        <w:bottom w:val="none" w:sz="0" w:space="0" w:color="auto"/>
        <w:right w:val="none" w:sz="0" w:space="0" w:color="auto"/>
      </w:divBdr>
    </w:div>
    <w:div w:id="2131852452">
      <w:marLeft w:val="0"/>
      <w:marRight w:val="0"/>
      <w:marTop w:val="0"/>
      <w:marBottom w:val="0"/>
      <w:divBdr>
        <w:top w:val="none" w:sz="0" w:space="0" w:color="auto"/>
        <w:left w:val="none" w:sz="0" w:space="0" w:color="auto"/>
        <w:bottom w:val="none" w:sz="0" w:space="0" w:color="auto"/>
        <w:right w:val="none" w:sz="0" w:space="0" w:color="auto"/>
      </w:divBdr>
    </w:div>
    <w:div w:id="2131852453">
      <w:marLeft w:val="0"/>
      <w:marRight w:val="0"/>
      <w:marTop w:val="0"/>
      <w:marBottom w:val="0"/>
      <w:divBdr>
        <w:top w:val="none" w:sz="0" w:space="0" w:color="auto"/>
        <w:left w:val="none" w:sz="0" w:space="0" w:color="auto"/>
        <w:bottom w:val="none" w:sz="0" w:space="0" w:color="auto"/>
        <w:right w:val="none" w:sz="0" w:space="0" w:color="auto"/>
      </w:divBdr>
    </w:div>
    <w:div w:id="2131852454">
      <w:marLeft w:val="0"/>
      <w:marRight w:val="0"/>
      <w:marTop w:val="0"/>
      <w:marBottom w:val="0"/>
      <w:divBdr>
        <w:top w:val="none" w:sz="0" w:space="0" w:color="auto"/>
        <w:left w:val="none" w:sz="0" w:space="0" w:color="auto"/>
        <w:bottom w:val="none" w:sz="0" w:space="0" w:color="auto"/>
        <w:right w:val="none" w:sz="0" w:space="0" w:color="auto"/>
      </w:divBdr>
    </w:div>
    <w:div w:id="2131852455">
      <w:marLeft w:val="0"/>
      <w:marRight w:val="0"/>
      <w:marTop w:val="0"/>
      <w:marBottom w:val="0"/>
      <w:divBdr>
        <w:top w:val="none" w:sz="0" w:space="0" w:color="auto"/>
        <w:left w:val="none" w:sz="0" w:space="0" w:color="auto"/>
        <w:bottom w:val="none" w:sz="0" w:space="0" w:color="auto"/>
        <w:right w:val="none" w:sz="0" w:space="0" w:color="auto"/>
      </w:divBdr>
    </w:div>
    <w:div w:id="2131852456">
      <w:marLeft w:val="0"/>
      <w:marRight w:val="0"/>
      <w:marTop w:val="0"/>
      <w:marBottom w:val="0"/>
      <w:divBdr>
        <w:top w:val="none" w:sz="0" w:space="0" w:color="auto"/>
        <w:left w:val="none" w:sz="0" w:space="0" w:color="auto"/>
        <w:bottom w:val="none" w:sz="0" w:space="0" w:color="auto"/>
        <w:right w:val="none" w:sz="0" w:space="0" w:color="auto"/>
      </w:divBdr>
    </w:div>
    <w:div w:id="2131852457">
      <w:marLeft w:val="0"/>
      <w:marRight w:val="0"/>
      <w:marTop w:val="0"/>
      <w:marBottom w:val="0"/>
      <w:divBdr>
        <w:top w:val="none" w:sz="0" w:space="0" w:color="auto"/>
        <w:left w:val="none" w:sz="0" w:space="0" w:color="auto"/>
        <w:bottom w:val="none" w:sz="0" w:space="0" w:color="auto"/>
        <w:right w:val="none" w:sz="0" w:space="0" w:color="auto"/>
      </w:divBdr>
    </w:div>
    <w:div w:id="2131852458">
      <w:marLeft w:val="0"/>
      <w:marRight w:val="0"/>
      <w:marTop w:val="0"/>
      <w:marBottom w:val="0"/>
      <w:divBdr>
        <w:top w:val="none" w:sz="0" w:space="0" w:color="auto"/>
        <w:left w:val="none" w:sz="0" w:space="0" w:color="auto"/>
        <w:bottom w:val="none" w:sz="0" w:space="0" w:color="auto"/>
        <w:right w:val="none" w:sz="0" w:space="0" w:color="auto"/>
      </w:divBdr>
    </w:div>
    <w:div w:id="2131852459">
      <w:marLeft w:val="0"/>
      <w:marRight w:val="0"/>
      <w:marTop w:val="0"/>
      <w:marBottom w:val="0"/>
      <w:divBdr>
        <w:top w:val="none" w:sz="0" w:space="0" w:color="auto"/>
        <w:left w:val="none" w:sz="0" w:space="0" w:color="auto"/>
        <w:bottom w:val="none" w:sz="0" w:space="0" w:color="auto"/>
        <w:right w:val="none" w:sz="0" w:space="0" w:color="auto"/>
      </w:divBdr>
    </w:div>
    <w:div w:id="2131852460">
      <w:marLeft w:val="0"/>
      <w:marRight w:val="0"/>
      <w:marTop w:val="0"/>
      <w:marBottom w:val="0"/>
      <w:divBdr>
        <w:top w:val="none" w:sz="0" w:space="0" w:color="auto"/>
        <w:left w:val="none" w:sz="0" w:space="0" w:color="auto"/>
        <w:bottom w:val="none" w:sz="0" w:space="0" w:color="auto"/>
        <w:right w:val="none" w:sz="0" w:space="0" w:color="auto"/>
      </w:divBdr>
    </w:div>
    <w:div w:id="2131852461">
      <w:marLeft w:val="0"/>
      <w:marRight w:val="0"/>
      <w:marTop w:val="0"/>
      <w:marBottom w:val="0"/>
      <w:divBdr>
        <w:top w:val="none" w:sz="0" w:space="0" w:color="auto"/>
        <w:left w:val="none" w:sz="0" w:space="0" w:color="auto"/>
        <w:bottom w:val="none" w:sz="0" w:space="0" w:color="auto"/>
        <w:right w:val="none" w:sz="0" w:space="0" w:color="auto"/>
      </w:divBdr>
    </w:div>
    <w:div w:id="2131852462">
      <w:marLeft w:val="0"/>
      <w:marRight w:val="0"/>
      <w:marTop w:val="0"/>
      <w:marBottom w:val="0"/>
      <w:divBdr>
        <w:top w:val="none" w:sz="0" w:space="0" w:color="auto"/>
        <w:left w:val="none" w:sz="0" w:space="0" w:color="auto"/>
        <w:bottom w:val="none" w:sz="0" w:space="0" w:color="auto"/>
        <w:right w:val="none" w:sz="0" w:space="0" w:color="auto"/>
      </w:divBdr>
    </w:div>
    <w:div w:id="2131852463">
      <w:marLeft w:val="0"/>
      <w:marRight w:val="0"/>
      <w:marTop w:val="0"/>
      <w:marBottom w:val="0"/>
      <w:divBdr>
        <w:top w:val="none" w:sz="0" w:space="0" w:color="auto"/>
        <w:left w:val="none" w:sz="0" w:space="0" w:color="auto"/>
        <w:bottom w:val="none" w:sz="0" w:space="0" w:color="auto"/>
        <w:right w:val="none" w:sz="0" w:space="0" w:color="auto"/>
      </w:divBdr>
    </w:div>
    <w:div w:id="2131852464">
      <w:marLeft w:val="0"/>
      <w:marRight w:val="0"/>
      <w:marTop w:val="0"/>
      <w:marBottom w:val="0"/>
      <w:divBdr>
        <w:top w:val="none" w:sz="0" w:space="0" w:color="auto"/>
        <w:left w:val="none" w:sz="0" w:space="0" w:color="auto"/>
        <w:bottom w:val="none" w:sz="0" w:space="0" w:color="auto"/>
        <w:right w:val="none" w:sz="0" w:space="0" w:color="auto"/>
      </w:divBdr>
    </w:div>
    <w:div w:id="2131852465">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2131852467">
      <w:marLeft w:val="0"/>
      <w:marRight w:val="0"/>
      <w:marTop w:val="0"/>
      <w:marBottom w:val="0"/>
      <w:divBdr>
        <w:top w:val="none" w:sz="0" w:space="0" w:color="auto"/>
        <w:left w:val="none" w:sz="0" w:space="0" w:color="auto"/>
        <w:bottom w:val="none" w:sz="0" w:space="0" w:color="auto"/>
        <w:right w:val="none" w:sz="0" w:space="0" w:color="auto"/>
      </w:divBdr>
    </w:div>
    <w:div w:id="2131852468">
      <w:marLeft w:val="0"/>
      <w:marRight w:val="0"/>
      <w:marTop w:val="0"/>
      <w:marBottom w:val="0"/>
      <w:divBdr>
        <w:top w:val="none" w:sz="0" w:space="0" w:color="auto"/>
        <w:left w:val="none" w:sz="0" w:space="0" w:color="auto"/>
        <w:bottom w:val="none" w:sz="0" w:space="0" w:color="auto"/>
        <w:right w:val="none" w:sz="0" w:space="0" w:color="auto"/>
      </w:divBdr>
    </w:div>
    <w:div w:id="2131852469">
      <w:marLeft w:val="0"/>
      <w:marRight w:val="0"/>
      <w:marTop w:val="0"/>
      <w:marBottom w:val="0"/>
      <w:divBdr>
        <w:top w:val="none" w:sz="0" w:space="0" w:color="auto"/>
        <w:left w:val="none" w:sz="0" w:space="0" w:color="auto"/>
        <w:bottom w:val="none" w:sz="0" w:space="0" w:color="auto"/>
        <w:right w:val="none" w:sz="0" w:space="0" w:color="auto"/>
      </w:divBdr>
    </w:div>
    <w:div w:id="2131852470">
      <w:marLeft w:val="0"/>
      <w:marRight w:val="0"/>
      <w:marTop w:val="0"/>
      <w:marBottom w:val="0"/>
      <w:divBdr>
        <w:top w:val="none" w:sz="0" w:space="0" w:color="auto"/>
        <w:left w:val="none" w:sz="0" w:space="0" w:color="auto"/>
        <w:bottom w:val="none" w:sz="0" w:space="0" w:color="auto"/>
        <w:right w:val="none" w:sz="0" w:space="0" w:color="auto"/>
      </w:divBdr>
      <w:divsChild>
        <w:div w:id="2131852370">
          <w:marLeft w:val="15"/>
          <w:marRight w:val="15"/>
          <w:marTop w:val="15"/>
          <w:marBottom w:val="15"/>
          <w:divBdr>
            <w:top w:val="none" w:sz="0" w:space="0" w:color="auto"/>
            <w:left w:val="none" w:sz="0" w:space="0" w:color="auto"/>
            <w:bottom w:val="none" w:sz="0" w:space="0" w:color="auto"/>
            <w:right w:val="none" w:sz="0" w:space="0" w:color="auto"/>
          </w:divBdr>
        </w:div>
        <w:div w:id="2131852376">
          <w:marLeft w:val="15"/>
          <w:marRight w:val="15"/>
          <w:marTop w:val="15"/>
          <w:marBottom w:val="15"/>
          <w:divBdr>
            <w:top w:val="none" w:sz="0" w:space="0" w:color="auto"/>
            <w:left w:val="none" w:sz="0" w:space="0" w:color="auto"/>
            <w:bottom w:val="none" w:sz="0" w:space="0" w:color="auto"/>
            <w:right w:val="none" w:sz="0" w:space="0" w:color="auto"/>
          </w:divBdr>
        </w:div>
        <w:div w:id="2131852379">
          <w:marLeft w:val="15"/>
          <w:marRight w:val="15"/>
          <w:marTop w:val="15"/>
          <w:marBottom w:val="15"/>
          <w:divBdr>
            <w:top w:val="none" w:sz="0" w:space="0" w:color="auto"/>
            <w:left w:val="none" w:sz="0" w:space="0" w:color="auto"/>
            <w:bottom w:val="none" w:sz="0" w:space="0" w:color="auto"/>
            <w:right w:val="none" w:sz="0" w:space="0" w:color="auto"/>
          </w:divBdr>
        </w:div>
        <w:div w:id="2131852382">
          <w:marLeft w:val="15"/>
          <w:marRight w:val="15"/>
          <w:marTop w:val="15"/>
          <w:marBottom w:val="15"/>
          <w:divBdr>
            <w:top w:val="none" w:sz="0" w:space="0" w:color="auto"/>
            <w:left w:val="none" w:sz="0" w:space="0" w:color="auto"/>
            <w:bottom w:val="none" w:sz="0" w:space="0" w:color="auto"/>
            <w:right w:val="none" w:sz="0" w:space="0" w:color="auto"/>
          </w:divBdr>
        </w:div>
        <w:div w:id="2131852401">
          <w:marLeft w:val="15"/>
          <w:marRight w:val="15"/>
          <w:marTop w:val="15"/>
          <w:marBottom w:val="15"/>
          <w:divBdr>
            <w:top w:val="none" w:sz="0" w:space="0" w:color="auto"/>
            <w:left w:val="none" w:sz="0" w:space="0" w:color="auto"/>
            <w:bottom w:val="none" w:sz="0" w:space="0" w:color="auto"/>
            <w:right w:val="none" w:sz="0" w:space="0" w:color="auto"/>
          </w:divBdr>
        </w:div>
        <w:div w:id="2131852406">
          <w:marLeft w:val="15"/>
          <w:marRight w:val="15"/>
          <w:marTop w:val="15"/>
          <w:marBottom w:val="15"/>
          <w:divBdr>
            <w:top w:val="none" w:sz="0" w:space="0" w:color="auto"/>
            <w:left w:val="none" w:sz="0" w:space="0" w:color="auto"/>
            <w:bottom w:val="none" w:sz="0" w:space="0" w:color="auto"/>
            <w:right w:val="none" w:sz="0" w:space="0" w:color="auto"/>
          </w:divBdr>
        </w:div>
        <w:div w:id="2131852411">
          <w:marLeft w:val="15"/>
          <w:marRight w:val="15"/>
          <w:marTop w:val="15"/>
          <w:marBottom w:val="15"/>
          <w:divBdr>
            <w:top w:val="none" w:sz="0" w:space="0" w:color="auto"/>
            <w:left w:val="none" w:sz="0" w:space="0" w:color="auto"/>
            <w:bottom w:val="none" w:sz="0" w:space="0" w:color="auto"/>
            <w:right w:val="none" w:sz="0" w:space="0" w:color="auto"/>
          </w:divBdr>
        </w:div>
        <w:div w:id="2131852417">
          <w:marLeft w:val="15"/>
          <w:marRight w:val="15"/>
          <w:marTop w:val="15"/>
          <w:marBottom w:val="15"/>
          <w:divBdr>
            <w:top w:val="none" w:sz="0" w:space="0" w:color="auto"/>
            <w:left w:val="none" w:sz="0" w:space="0" w:color="auto"/>
            <w:bottom w:val="none" w:sz="0" w:space="0" w:color="auto"/>
            <w:right w:val="none" w:sz="0" w:space="0" w:color="auto"/>
          </w:divBdr>
        </w:div>
      </w:divsChild>
    </w:div>
    <w:div w:id="2131852471">
      <w:marLeft w:val="0"/>
      <w:marRight w:val="0"/>
      <w:marTop w:val="0"/>
      <w:marBottom w:val="0"/>
      <w:divBdr>
        <w:top w:val="none" w:sz="0" w:space="0" w:color="auto"/>
        <w:left w:val="none" w:sz="0" w:space="0" w:color="auto"/>
        <w:bottom w:val="none" w:sz="0" w:space="0" w:color="auto"/>
        <w:right w:val="none" w:sz="0" w:space="0" w:color="auto"/>
      </w:divBdr>
    </w:div>
    <w:div w:id="2131852472">
      <w:marLeft w:val="0"/>
      <w:marRight w:val="0"/>
      <w:marTop w:val="0"/>
      <w:marBottom w:val="0"/>
      <w:divBdr>
        <w:top w:val="none" w:sz="0" w:space="0" w:color="auto"/>
        <w:left w:val="none" w:sz="0" w:space="0" w:color="auto"/>
        <w:bottom w:val="none" w:sz="0" w:space="0" w:color="auto"/>
        <w:right w:val="none" w:sz="0" w:space="0" w:color="auto"/>
      </w:divBdr>
    </w:div>
    <w:div w:id="213420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https://ts.accenture.com/:t:/r/sites/GlobalDocTemplates/Published%20Documents/AOT/Linked%20Files/Smart%20KPIs%20API%20Reference/2.0/POST_EXCELDOWNLOAD_JSON_Response.txt" TargetMode="External"/><Relationship Id="rId21" Type="http://schemas.openxmlformats.org/officeDocument/2006/relationships/hyperlink" Target="https://docs.microsoft.com/en-us/azure/api-management/" TargetMode="External"/><Relationship Id="rId42" Type="http://schemas.openxmlformats.org/officeDocument/2006/relationships/hyperlink" Target="https://apim-mw-aot-dev.azure-api.net/api/smartkpi/assets/C-B1-G1-R1-F1-P-PP-U1-EGCA/kpis/Available%20Hours/detail" TargetMode="External"/><Relationship Id="rId47" Type="http://schemas.openxmlformats.org/officeDocument/2006/relationships/hyperlink" Target="https://apim-mw-aot-dev.azure-api.net/api/smartkpi/assets/C-B1-G1-R1-F1-P-PP-U1-EGCA/kpis/Available%20Hours/detail" TargetMode="External"/><Relationship Id="rId63" Type="http://schemas.openxmlformats.org/officeDocument/2006/relationships/hyperlink" Target="https://apim-aot-azure-dev.azure-api.net/api/smartkpi/assets/%7bassetid%7d/kpis/all/deviation" TargetMode="External"/><Relationship Id="rId68" Type="http://schemas.openxmlformats.org/officeDocument/2006/relationships/hyperlink" Target="https://apim-aot-azure-dev.azure-api.net/api/smartkpi/ragkpi" TargetMode="External"/><Relationship Id="rId2" Type="http://schemas.openxmlformats.org/officeDocument/2006/relationships/customXml" Target="../customXml/item2.xml"/><Relationship Id="rId16" Type="http://schemas.openxmlformats.org/officeDocument/2006/relationships/hyperlink" Target="mailto:thejash.s.suresh@accenture.com" TargetMode="External"/><Relationship Id="rId29" Type="http://schemas.openxmlformats.org/officeDocument/2006/relationships/hyperlink" Target="https://apim-aot-azure-dev.azure-api.net/api/smartkpi/assets/all/kpis/all" TargetMode="External"/><Relationship Id="rId11" Type="http://schemas.openxmlformats.org/officeDocument/2006/relationships/header" Target="header1.xml"/><Relationship Id="rId24" Type="http://schemas.openxmlformats.org/officeDocument/2006/relationships/hyperlink" Target="https://www.epochconverter.com/" TargetMode="External"/><Relationship Id="rId32" Type="http://schemas.openxmlformats.org/officeDocument/2006/relationships/hyperlink" Target="https://ts.accenture.com/:t:/r/sites/GlobalDocTemplates/Published%20Documents/AOT/Linked%20Files/Smart%20KPIs%20API%20Reference/Azure%20Smart%20KPIs%20API%20Reference/2.2/Azure_KPI_Dashboard_Response.txt" TargetMode="External"/><Relationship Id="rId37" Type="http://schemas.openxmlformats.org/officeDocument/2006/relationships/hyperlink" Target="https://apim-aot-azure-dev.azure-api.net/api/smartkpi/assets/C-B1-G1-R1-F1-P-PP-U3-SWLPC/kpis/d6b9f38e-28db-4eb7-806e-da9969e39ffb/detail" TargetMode="External"/><Relationship Id="rId40" Type="http://schemas.openxmlformats.org/officeDocument/2006/relationships/hyperlink" Target="https://apim-mw-aot-dev.azure-api.net/api/smartkpi/assets/C-B1-G1-R1-F1-P-PP-U3-SWLPC/kpis/d6b9f38e-28db-4eb7-806e-da9969e39ffb/detail" TargetMode="External"/><Relationship Id="rId45" Type="http://schemas.openxmlformats.org/officeDocument/2006/relationships/hyperlink" Target="https://apim-mw-aot-dev.azure-api.net/api/smartkpi/assets/C-B1-G1-R1-F1-P-PP-U1-EGCA/kpis/Available%20Hours/detail" TargetMode="External"/><Relationship Id="rId53" Type="http://schemas.openxmlformats.org/officeDocument/2006/relationships/hyperlink" Target="https://apim-mw-aot-dev.azure-api.net/api/smartkpi/assets/C-B1-G1-R1-F1-P-PP-U1-EGCA/kpis/Available%20Hours/detail" TargetMode="External"/><Relationship Id="rId58" Type="http://schemas.openxmlformats.org/officeDocument/2006/relationships/hyperlink" Target="http://www.timestamp-converter.com/" TargetMode="External"/><Relationship Id="rId66" Type="http://schemas.openxmlformats.org/officeDocument/2006/relationships/hyperlink" Target="https://ts.accenture.com/:t:/r/sites/GlobalDocTemplates/Published%20Documents/AOT/Linked%20Files/Smart%20KPIs%20API%20Reference/2.0/POST_DRILLDOWN_DEVIATION_JSON_Response.txt" TargetMode="External"/><Relationship Id="rId5" Type="http://schemas.openxmlformats.org/officeDocument/2006/relationships/numbering" Target="numbering.xml"/><Relationship Id="rId61" Type="http://schemas.openxmlformats.org/officeDocument/2006/relationships/hyperlink" Target="https://ts.accenture.com/:t:/r/sites/GlobalDocTemplates/Published%20Documents/AOT/Linked%20Files/Smart%20KPIs%20API%20Reference/2.1/GET_List_Plant_JSON_Response.txt" TargetMode="External"/><Relationship Id="rId19" Type="http://schemas.openxmlformats.org/officeDocument/2006/relationships/hyperlink" Target="https://industryxdevhub.accenture.com/assetdetails/42" TargetMode="External"/><Relationship Id="rId14" Type="http://schemas.openxmlformats.org/officeDocument/2006/relationships/hyperlink" Target="mailto:florian.tournier@accenture.com" TargetMode="External"/><Relationship Id="rId22" Type="http://schemas.openxmlformats.org/officeDocument/2006/relationships/hyperlink" Target="https://restfulapi.net/" TargetMode="External"/><Relationship Id="rId27" Type="http://schemas.openxmlformats.org/officeDocument/2006/relationships/hyperlink" Target="https://ts.accenture.com/:t:/r/sites/GlobalDocTemplates/Published%20Documents/AOT/Linked%20Files/Smart%20KPIs%20API%20Reference/2.0/GET_KPISPERPLANT_JSON_Response.txt" TargetMode="External"/><Relationship Id="rId30" Type="http://schemas.openxmlformats.org/officeDocument/2006/relationships/hyperlink" Target="https://apim-aot-azure-dev.azure-api.net/api/smartkpi/assets/C-B1-G1-R1-BDMP1/kpis/f4d5e9dc-93d4-481b-a230-d10ec57308bd" TargetMode="External"/><Relationship Id="rId35" Type="http://schemas.openxmlformats.org/officeDocument/2006/relationships/hyperlink" Target="https://ts.accenture.com/:t:/r/sites/GlobalDocTemplates/Published%20Documents/AOT/Linked%20Files/Smart%20KPIs%20API%20Reference/Azure%20Smart%20KPIs%20API%20Reference/2.2/Azure_KPI_Drilldown_Response.txt" TargetMode="External"/><Relationship Id="rId43" Type="http://schemas.openxmlformats.org/officeDocument/2006/relationships/hyperlink" Target="https://apim-mw-aot-dev.azure-api.net/api/smartkpi/assets/C-B1-G1-R1-F1-P-PP-U3-SWLPC/kpis/d6b9f38e-28db-4eb7-806e-da9969e39ffb/detail" TargetMode="External"/><Relationship Id="rId48" Type="http://schemas.openxmlformats.org/officeDocument/2006/relationships/hyperlink" Target="https://apim-mw-aot-dev.azure-api.net/api/smartkpi/assets/C-B1-G1-R1-F1-P-PP-U1-EGCA/kpis/Available%20Hours/detail" TargetMode="External"/><Relationship Id="rId56" Type="http://schemas.openxmlformats.org/officeDocument/2006/relationships/hyperlink" Target="https://apim-mw-aot-dev.azure-api.net/api/smartkpi/assets/C-B1-G1-R1-F1-P-PP-U1-EGCA/kpis/Available%20Hours/detail" TargetMode="External"/><Relationship Id="rId64" Type="http://schemas.openxmlformats.org/officeDocument/2006/relationships/hyperlink" Target="https://apim-aot-azure-dev.azure-api.net/api/smartkpi/assets/all/kpis/all/deviation" TargetMode="External"/><Relationship Id="rId69" Type="http://schemas.openxmlformats.org/officeDocument/2006/relationships/hyperlink" Target="https://ts.accenture.com/:t:/r/sites/GlobalDocTemplates/Published%20Documents/AOT/Linked%20Files/Smart%20KPIs%20API%20Reference/2.0/POST_RAG_API_JSON_Response.txt" TargetMode="External"/><Relationship Id="rId8" Type="http://schemas.openxmlformats.org/officeDocument/2006/relationships/webSettings" Target="webSettings.xml"/><Relationship Id="rId51" Type="http://schemas.openxmlformats.org/officeDocument/2006/relationships/hyperlink" Target="https://apim-mw-aot-dev.azure-api.net/api/smartkpi/assets/C-B1-G1-R1-F1-P-PP-U1-EGCA/kpis/Available%20Hours/detail" TargetMode="External"/><Relationship Id="rId72"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mailto:prakhar.shoree@accenture.com" TargetMode="External"/><Relationship Id="rId25" Type="http://schemas.openxmlformats.org/officeDocument/2006/relationships/hyperlink" Target="https://apim-aot-azure-dev.azure-api.net/api/smartkpi/kpi/downloadexcel" TargetMode="External"/><Relationship Id="rId33" Type="http://schemas.openxmlformats.org/officeDocument/2006/relationships/hyperlink" Target="https://apim-aot-azure-dev.azure-api.net/api/smartkpi/assets/%7bassetid%7d/kpis/%7bkpiname%7d/drilldown" TargetMode="External"/><Relationship Id="rId38" Type="http://schemas.openxmlformats.org/officeDocument/2006/relationships/hyperlink" Target="https://ts.accenture.com/:u:/r/sites/GlobalDocTemplates/Published%20Documents/AOT/Linked%20Files/Smart%20KPIs%20API%20Reference/2.1/POST_smart_kpitile.zip?csf=1&amp;web=1&amp;e=yZ1q9o" TargetMode="External"/><Relationship Id="rId46" Type="http://schemas.openxmlformats.org/officeDocument/2006/relationships/hyperlink" Target="https://apim-mw-aot-dev.azure-api.net/api/smartkpi/assets/C-B1-G1-R1-F1-P-PP-U1-EGCA/kpis/Available%20Hours/detail" TargetMode="External"/><Relationship Id="rId59" Type="http://schemas.openxmlformats.org/officeDocument/2006/relationships/hyperlink" Target="http://www.timestamp-converter.com/" TargetMode="External"/><Relationship Id="rId67" Type="http://schemas.openxmlformats.org/officeDocument/2006/relationships/hyperlink" Target="https://industryxdevhub.accenture.com/assetdetails/42" TargetMode="External"/><Relationship Id="rId20" Type="http://schemas.openxmlformats.org/officeDocument/2006/relationships/hyperlink" Target="https://industryxdevhub.accenture.com/assetdetails/64" TargetMode="External"/><Relationship Id="rId41" Type="http://schemas.openxmlformats.org/officeDocument/2006/relationships/hyperlink" Target="https://apim-mw-aot-dev.azure-api.net/api/smartkpi/assets/C-B1-G1-R1-F1-P-PP-U1-EGCA/kpis/Available%20Hours/detail" TargetMode="External"/><Relationship Id="rId54" Type="http://schemas.openxmlformats.org/officeDocument/2006/relationships/hyperlink" Target="https://apim-mw-aot-dev.azure-api.net/api/smartkpi/assets/C-B1-G1-R1-F1-P-PP-U1-EGCA/kpis/Available%20Hours/detail" TargetMode="External"/><Relationship Id="rId62" Type="http://schemas.openxmlformats.org/officeDocument/2006/relationships/hyperlink" Target="https://ts.accenture.com/:t:/r/sites/GlobalDocTemplates/Published%20Documents/AOT/Linked%20Files/Smart%20KPIs%20API%20Reference/2.1/GET_List_Multiplant_JSON_Response.txt" TargetMode="External"/><Relationship Id="rId70" Type="http://schemas.openxmlformats.org/officeDocument/2006/relationships/hyperlink" Target="https://ts.accenture.com/:t:/r/sites/GlobalDocTemplates/Published%20Documents/AOT/Linked%20Files/Smart%20KPIs%20API%20Reference/Azure%20Smart%20KPIs%20API%20Reference/2.2/Azure_Insight_API_Response.tx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swati.verma.aneja@accenture.com" TargetMode="External"/><Relationship Id="rId23" Type="http://schemas.openxmlformats.org/officeDocument/2006/relationships/hyperlink" Target="https://learn.microsoft.com/en-us/rest/api/apimanagement/" TargetMode="External"/><Relationship Id="rId28" Type="http://schemas.openxmlformats.org/officeDocument/2006/relationships/hyperlink" Target="https://apim-aot-azure-dev.azure-api.net/api/smartkpi/assets/%7bassetid%7d/kpis/%7bkpiname%7d" TargetMode="External"/><Relationship Id="rId36" Type="http://schemas.openxmlformats.org/officeDocument/2006/relationships/hyperlink" Target="https://apim-aot-azure-dev.azure-api.net/api/smartkpi/assets/%7bassetid%7d/kpis/%7bkpiname%7d/detail" TargetMode="External"/><Relationship Id="rId49" Type="http://schemas.openxmlformats.org/officeDocument/2006/relationships/hyperlink" Target="https://apim-mw-aot-dev.azure-api.net/api/smartkpi/assets/C-B1-G1-R1-F1-P-PP-U1-EGCA/kpis/Available%20Hours/detail" TargetMode="External"/><Relationship Id="rId57" Type="http://schemas.openxmlformats.org/officeDocument/2006/relationships/hyperlink" Target="https://ts.accenture.com/:t:/r/sites/GlobalDocTemplates/Published%20Documents/AOT/Linked%20Files/Smart%20KPIs%20API%20Reference/Azure%20Smart%20KPIs%20API%20Reference/2.2/Azure_Trendline_Response.txt" TargetMode="External"/><Relationship Id="rId10" Type="http://schemas.openxmlformats.org/officeDocument/2006/relationships/endnotes" Target="endnotes.xml"/><Relationship Id="rId31" Type="http://schemas.openxmlformats.org/officeDocument/2006/relationships/hyperlink" Target="https://apim-aot-azure-dev.azure-api.net/api/smartkpi/assets/%7bassetid%7d/kpis/%7bkpiname%7d?includeArchivedKPI=True" TargetMode="External"/><Relationship Id="rId44" Type="http://schemas.openxmlformats.org/officeDocument/2006/relationships/hyperlink" Target="https://apim-mw-aot-dev.azure-api.net/api/smartkpi/assets/C-B1-G1-R1-F1-P-PP-U3-SWLPC/kpis/d6b9f38e-28db-4eb7-806e-da9969e39ffb/detail" TargetMode="External"/><Relationship Id="rId52" Type="http://schemas.openxmlformats.org/officeDocument/2006/relationships/hyperlink" Target="https://apim-mw-aot-dev.azure-api.net/api/smartkpi/assets/C-B1-G1-R1-F1-P-PP-U1-EGCA/kpis/Available%20Hours/detail" TargetMode="External"/><Relationship Id="rId60" Type="http://schemas.openxmlformats.org/officeDocument/2006/relationships/hyperlink" Target="https://apim-aot-azure-dev.azure-api.net/api/smartkpi/listkpi?asset=Multi-Plant" TargetMode="External"/><Relationship Id="rId65" Type="http://schemas.openxmlformats.org/officeDocument/2006/relationships/hyperlink" Target="https://ts.accenture.com/:t:/r/sites/GlobalDocTemplates/Published%20Documents/AOT/Linked%20Files/Smart%20KPIs%20API%20Reference/2.0/POST_DEVIATION_API_JSON_Response.txt"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app.getpostman.com/app/download/win64" TargetMode="External"/><Relationship Id="rId18" Type="http://schemas.openxmlformats.org/officeDocument/2006/relationships/hyperlink" Target="https://industryxdevhub.accenture.com/assetdetails/53" TargetMode="External"/><Relationship Id="rId39" Type="http://schemas.openxmlformats.org/officeDocument/2006/relationships/hyperlink" Target="https://apim-mw-aot-dev.azure-api.net/api/smartkpi/assets/C-B1-G1-R1-F1-P-PP-U3-SWLPC/kpis/d6b9f38e-28db-4eb7-806e-da9969e39ffb/detail" TargetMode="External"/><Relationship Id="rId34" Type="http://schemas.openxmlformats.org/officeDocument/2006/relationships/hyperlink" Target="https://apim-aot-azure-dev.azure-api.net/api/smartkpi/assets/C-B1-G1-R1-BDMP1/kpis/f4d5e9dc-93d4-481b-a230-d10ec57308bd/drilldown" TargetMode="External"/><Relationship Id="rId50" Type="http://schemas.openxmlformats.org/officeDocument/2006/relationships/hyperlink" Target="https://apim-mw-aot-dev.azure-api.net/api/smartkpi/assets/C-B1-G1-R1-F1-P-PP-U1-EGCA/kpis/Available%20Hours/detail" TargetMode="External"/><Relationship Id="rId55" Type="http://schemas.openxmlformats.org/officeDocument/2006/relationships/hyperlink" Target="https://apim-mw-aot-dev.azure-api.net/api/smartkpi/assets/C-B1-G1-R1-F1-P-PP-U1-EGCA/kpis/Available%20Hours/detail" TargetMode="External"/><Relationship Id="rId7" Type="http://schemas.openxmlformats.org/officeDocument/2006/relationships/settings" Target="setting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1970843C54541B600ECD7357370C2"/>
        <w:category>
          <w:name w:val="General"/>
          <w:gallery w:val="placeholder"/>
        </w:category>
        <w:types>
          <w:type w:val="bbPlcHdr"/>
        </w:types>
        <w:behaviors>
          <w:behavior w:val="content"/>
        </w:behaviors>
        <w:guid w:val="{9094733A-7C48-4D1D-84B5-D8BBD9957981}"/>
      </w:docPartPr>
      <w:docPartBody>
        <w:p w:rsidR="00276C53" w:rsidRDefault="00276C53">
          <w:pPr>
            <w:pStyle w:val="BB11970843C54541B600ECD7357370C2"/>
          </w:pPr>
          <w:r w:rsidRPr="00372FF8">
            <w:rPr>
              <w:rStyle w:val="PlaceholderText"/>
            </w:rPr>
            <w:t>[Release]</w:t>
          </w:r>
        </w:p>
      </w:docPartBody>
    </w:docPart>
    <w:docPart>
      <w:docPartPr>
        <w:name w:val="CC036B5682EB4A1AA0355C8125851985"/>
        <w:category>
          <w:name w:val="General"/>
          <w:gallery w:val="placeholder"/>
        </w:category>
        <w:types>
          <w:type w:val="bbPlcHdr"/>
        </w:types>
        <w:behaviors>
          <w:behavior w:val="content"/>
        </w:behaviors>
        <w:guid w:val="{79D03137-A794-44C7-A852-E8006FFB823F}"/>
      </w:docPartPr>
      <w:docPartBody>
        <w:p w:rsidR="00AB1CB8" w:rsidRDefault="00E3124A">
          <w:r w:rsidRPr="00DB334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5"/>
    <w:rsid w:val="00027C81"/>
    <w:rsid w:val="00060451"/>
    <w:rsid w:val="00085B58"/>
    <w:rsid w:val="000D10E5"/>
    <w:rsid w:val="000D205A"/>
    <w:rsid w:val="00121599"/>
    <w:rsid w:val="001F676A"/>
    <w:rsid w:val="00217CCE"/>
    <w:rsid w:val="00226C91"/>
    <w:rsid w:val="00265B4E"/>
    <w:rsid w:val="00276C53"/>
    <w:rsid w:val="002D5E80"/>
    <w:rsid w:val="002F0078"/>
    <w:rsid w:val="002F2ECA"/>
    <w:rsid w:val="00330718"/>
    <w:rsid w:val="00374E9A"/>
    <w:rsid w:val="00437E11"/>
    <w:rsid w:val="00465CF3"/>
    <w:rsid w:val="00474CAD"/>
    <w:rsid w:val="004A08A0"/>
    <w:rsid w:val="004B5ED0"/>
    <w:rsid w:val="004D7D50"/>
    <w:rsid w:val="004F4CDB"/>
    <w:rsid w:val="005106B8"/>
    <w:rsid w:val="005222E0"/>
    <w:rsid w:val="00523527"/>
    <w:rsid w:val="005260A6"/>
    <w:rsid w:val="00532233"/>
    <w:rsid w:val="005B5692"/>
    <w:rsid w:val="005C247A"/>
    <w:rsid w:val="00600D38"/>
    <w:rsid w:val="00600F35"/>
    <w:rsid w:val="00621ED6"/>
    <w:rsid w:val="006D124D"/>
    <w:rsid w:val="0070693C"/>
    <w:rsid w:val="00732CF9"/>
    <w:rsid w:val="00736830"/>
    <w:rsid w:val="00791DC3"/>
    <w:rsid w:val="00802225"/>
    <w:rsid w:val="0082448A"/>
    <w:rsid w:val="008470C5"/>
    <w:rsid w:val="008507CB"/>
    <w:rsid w:val="008610ED"/>
    <w:rsid w:val="008D15DC"/>
    <w:rsid w:val="008D4A33"/>
    <w:rsid w:val="008E6330"/>
    <w:rsid w:val="00941AFF"/>
    <w:rsid w:val="00945171"/>
    <w:rsid w:val="00951AE5"/>
    <w:rsid w:val="0098697D"/>
    <w:rsid w:val="009944CA"/>
    <w:rsid w:val="009C4093"/>
    <w:rsid w:val="00A520A4"/>
    <w:rsid w:val="00AA0D85"/>
    <w:rsid w:val="00AA5582"/>
    <w:rsid w:val="00AB0ADF"/>
    <w:rsid w:val="00AB1CB8"/>
    <w:rsid w:val="00B2039F"/>
    <w:rsid w:val="00B369B1"/>
    <w:rsid w:val="00B85194"/>
    <w:rsid w:val="00BB36AB"/>
    <w:rsid w:val="00BF349A"/>
    <w:rsid w:val="00C17FA3"/>
    <w:rsid w:val="00C73D10"/>
    <w:rsid w:val="00CC2160"/>
    <w:rsid w:val="00D266DB"/>
    <w:rsid w:val="00D56D00"/>
    <w:rsid w:val="00D71536"/>
    <w:rsid w:val="00D715F7"/>
    <w:rsid w:val="00D74150"/>
    <w:rsid w:val="00D8168E"/>
    <w:rsid w:val="00E3124A"/>
    <w:rsid w:val="00E54C70"/>
    <w:rsid w:val="00E66A8E"/>
    <w:rsid w:val="00E66ECB"/>
    <w:rsid w:val="00E7067D"/>
    <w:rsid w:val="00EA4593"/>
    <w:rsid w:val="00EC36C0"/>
    <w:rsid w:val="00EF2084"/>
    <w:rsid w:val="00F12C1A"/>
    <w:rsid w:val="00F315DE"/>
    <w:rsid w:val="00F72D9E"/>
    <w:rsid w:val="00F7401E"/>
    <w:rsid w:val="00FE5131"/>
    <w:rsid w:val="00FE7A9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24A"/>
    <w:rPr>
      <w:rFonts w:cs="Times New Roman"/>
      <w:color w:val="808080"/>
    </w:rPr>
  </w:style>
  <w:style w:type="paragraph" w:customStyle="1" w:styleId="BB11970843C54541B600ECD7357370C2">
    <w:name w:val="BB11970843C54541B600ECD735737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059B2A93-6245-407C-A0B4-61CCF14113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2C784B-3FEE-4968-B28D-21E27D29276B}">
  <ds:schemaRefs>
    <ds:schemaRef ds:uri="http://schemas.openxmlformats.org/officeDocument/2006/bibliography"/>
  </ds:schemaRefs>
</ds:datastoreItem>
</file>

<file path=customXml/itemProps3.xml><?xml version="1.0" encoding="utf-8"?>
<ds:datastoreItem xmlns:ds="http://schemas.openxmlformats.org/officeDocument/2006/customXml" ds:itemID="{7179968D-D64E-47FA-8807-CAF7445FE8EE}">
  <ds:schemaRefs>
    <ds:schemaRef ds:uri="http://schemas.microsoft.com/sharepoint/v3/contenttype/forms"/>
  </ds:schemaRefs>
</ds:datastoreItem>
</file>

<file path=customXml/itemProps4.xml><?xml version="1.0" encoding="utf-8"?>
<ds:datastoreItem xmlns:ds="http://schemas.openxmlformats.org/officeDocument/2006/customXml" ds:itemID="{FA3E3A65-DCFF-4676-BA19-8DC8D05E01D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Props/app.xml><?xml version="1.0" encoding="utf-8"?>
<Properties xmlns="http://schemas.openxmlformats.org/officeDocument/2006/extended-properties" xmlns:vt="http://schemas.openxmlformats.org/officeDocument/2006/docPropsVTypes">
  <Template>Doc_Team_Styles_Template_FY25.dotx</Template>
  <TotalTime>16666</TotalTime>
  <Pages>4</Pages>
  <Words>12231</Words>
  <Characters>69722</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AOT Azure SmartKPIs API Reference</vt:lpstr>
    </vt:vector>
  </TitlesOfParts>
  <Company/>
  <LinksUpToDate>false</LinksUpToDate>
  <CharactersWithSpaces>81790</CharactersWithSpaces>
  <SharedDoc>false</SharedDoc>
  <HLinks>
    <vt:vector size="534" baseType="variant">
      <vt:variant>
        <vt:i4>6619163</vt:i4>
      </vt:variant>
      <vt:variant>
        <vt:i4>342</vt:i4>
      </vt:variant>
      <vt:variant>
        <vt:i4>0</vt:i4>
      </vt:variant>
      <vt:variant>
        <vt:i4>5</vt:i4>
      </vt:variant>
      <vt:variant>
        <vt:lpwstr>https://ts.accenture.com/:t:/r/sites/GlobalDocTemplates/Published Documents/AOT/Linked Files/Smart KPIs API Reference/Azure Smart KPIs API Reference/2.2/Azure_Insight_API_Response.txt</vt:lpwstr>
      </vt:variant>
      <vt:variant>
        <vt:lpwstr/>
      </vt:variant>
      <vt:variant>
        <vt:i4>7077997</vt:i4>
      </vt:variant>
      <vt:variant>
        <vt:i4>339</vt:i4>
      </vt:variant>
      <vt:variant>
        <vt:i4>0</vt:i4>
      </vt:variant>
      <vt:variant>
        <vt:i4>5</vt:i4>
      </vt:variant>
      <vt:variant>
        <vt:lpwstr>https://ts.accenture.com/:t:/r/sites/GlobalDocTemplates/Published Documents/AOT/Linked Files/Smart KPIs API Reference/2.0/POST_RAG_API_JSON_Response.txt</vt:lpwstr>
      </vt:variant>
      <vt:variant>
        <vt:lpwstr/>
      </vt:variant>
      <vt:variant>
        <vt:i4>4915295</vt:i4>
      </vt:variant>
      <vt:variant>
        <vt:i4>336</vt:i4>
      </vt:variant>
      <vt:variant>
        <vt:i4>0</vt:i4>
      </vt:variant>
      <vt:variant>
        <vt:i4>5</vt:i4>
      </vt:variant>
      <vt:variant>
        <vt:lpwstr>https://apim-aot-azure-dev.azure-api.net/api/smartkpi/ragkpi</vt:lpwstr>
      </vt:variant>
      <vt:variant>
        <vt:lpwstr/>
      </vt:variant>
      <vt:variant>
        <vt:i4>524296</vt:i4>
      </vt:variant>
      <vt:variant>
        <vt:i4>333</vt:i4>
      </vt:variant>
      <vt:variant>
        <vt:i4>0</vt:i4>
      </vt:variant>
      <vt:variant>
        <vt:i4>5</vt:i4>
      </vt:variant>
      <vt:variant>
        <vt:lpwstr>https://industryxdevhub.accenture.com/assetdetails/42</vt:lpwstr>
      </vt:variant>
      <vt:variant>
        <vt:lpwstr/>
      </vt:variant>
      <vt:variant>
        <vt:i4>6619238</vt:i4>
      </vt:variant>
      <vt:variant>
        <vt:i4>330</vt:i4>
      </vt:variant>
      <vt:variant>
        <vt:i4>0</vt:i4>
      </vt:variant>
      <vt:variant>
        <vt:i4>5</vt:i4>
      </vt:variant>
      <vt:variant>
        <vt:lpwstr>https://ts.accenture.com/:t:/r/sites/GlobalDocTemplates/Published Documents/AOT/Linked Files/Smart KPIs API Reference/2.0/POST_DRILLDOWN_DEVIATION_JSON_Response.txt</vt:lpwstr>
      </vt:variant>
      <vt:variant>
        <vt:lpwstr/>
      </vt:variant>
      <vt:variant>
        <vt:i4>851995</vt:i4>
      </vt:variant>
      <vt:variant>
        <vt:i4>327</vt:i4>
      </vt:variant>
      <vt:variant>
        <vt:i4>0</vt:i4>
      </vt:variant>
      <vt:variant>
        <vt:i4>5</vt:i4>
      </vt:variant>
      <vt:variant>
        <vt:lpwstr>https://ts.accenture.com/:t:/r/sites/GlobalDocTemplates/Published Documents/AOT/Linked Files/Smart KPIs API Reference/2.0/POST_DEVIATION_API_JSON_Response.txt</vt:lpwstr>
      </vt:variant>
      <vt:variant>
        <vt:lpwstr/>
      </vt:variant>
      <vt:variant>
        <vt:i4>3735588</vt:i4>
      </vt:variant>
      <vt:variant>
        <vt:i4>324</vt:i4>
      </vt:variant>
      <vt:variant>
        <vt:i4>0</vt:i4>
      </vt:variant>
      <vt:variant>
        <vt:i4>5</vt:i4>
      </vt:variant>
      <vt:variant>
        <vt:lpwstr>https://apim-aot-azure-dev.azure-api.net/api/smartkpi/assets/all/kpis/all/deviation</vt:lpwstr>
      </vt:variant>
      <vt:variant>
        <vt:lpwstr/>
      </vt:variant>
      <vt:variant>
        <vt:i4>5046346</vt:i4>
      </vt:variant>
      <vt:variant>
        <vt:i4>321</vt:i4>
      </vt:variant>
      <vt:variant>
        <vt:i4>0</vt:i4>
      </vt:variant>
      <vt:variant>
        <vt:i4>5</vt:i4>
      </vt:variant>
      <vt:variant>
        <vt:lpwstr>https://apim-aot-azure-dev.azure-api.net/api/smartkpi/assets/%7bassetid%7d/kpis/all/deviation</vt:lpwstr>
      </vt:variant>
      <vt:variant>
        <vt:lpwstr/>
      </vt:variant>
      <vt:variant>
        <vt:i4>6946928</vt:i4>
      </vt:variant>
      <vt:variant>
        <vt:i4>318</vt:i4>
      </vt:variant>
      <vt:variant>
        <vt:i4>0</vt:i4>
      </vt:variant>
      <vt:variant>
        <vt:i4>5</vt:i4>
      </vt:variant>
      <vt:variant>
        <vt:lpwstr>https://ts.accenture.com/:t:/r/sites/GlobalDocTemplates/Published Documents/AOT/Linked Files/Smart KPIs API Reference/2.1/GET_List_Multiplant_JSON_Response.txt</vt:lpwstr>
      </vt:variant>
      <vt:variant>
        <vt:lpwstr/>
      </vt:variant>
      <vt:variant>
        <vt:i4>2621487</vt:i4>
      </vt:variant>
      <vt:variant>
        <vt:i4>315</vt:i4>
      </vt:variant>
      <vt:variant>
        <vt:i4>0</vt:i4>
      </vt:variant>
      <vt:variant>
        <vt:i4>5</vt:i4>
      </vt:variant>
      <vt:variant>
        <vt:lpwstr>https://ts.accenture.com/:t:/r/sites/GlobalDocTemplates/Published Documents/AOT/Linked Files/Smart KPIs API Reference/2.1/GET_List_Plant_JSON_Response.txt</vt:lpwstr>
      </vt:variant>
      <vt:variant>
        <vt:lpwstr/>
      </vt:variant>
      <vt:variant>
        <vt:i4>8323128</vt:i4>
      </vt:variant>
      <vt:variant>
        <vt:i4>312</vt:i4>
      </vt:variant>
      <vt:variant>
        <vt:i4>0</vt:i4>
      </vt:variant>
      <vt:variant>
        <vt:i4>5</vt:i4>
      </vt:variant>
      <vt:variant>
        <vt:lpwstr>https://apim-aot-azure-dev.azure-api.net/api/smartkpi/listkpi?asset=Multi-Plant</vt:lpwstr>
      </vt:variant>
      <vt:variant>
        <vt:lpwstr/>
      </vt:variant>
      <vt:variant>
        <vt:i4>5242883</vt:i4>
      </vt:variant>
      <vt:variant>
        <vt:i4>309</vt:i4>
      </vt:variant>
      <vt:variant>
        <vt:i4>0</vt:i4>
      </vt:variant>
      <vt:variant>
        <vt:i4>5</vt:i4>
      </vt:variant>
      <vt:variant>
        <vt:lpwstr>https://apim-aot-azure-dev.azure-api.net/api/smartkpi/listkpi?asset=C-B1-G1-R1-F1</vt:lpwstr>
      </vt:variant>
      <vt:variant>
        <vt:lpwstr/>
      </vt:variant>
      <vt:variant>
        <vt:i4>3145767</vt:i4>
      </vt:variant>
      <vt:variant>
        <vt:i4>306</vt:i4>
      </vt:variant>
      <vt:variant>
        <vt:i4>0</vt:i4>
      </vt:variant>
      <vt:variant>
        <vt:i4>5</vt:i4>
      </vt:variant>
      <vt:variant>
        <vt:lpwstr>http://www.timestamp-converter.com/</vt:lpwstr>
      </vt:variant>
      <vt:variant>
        <vt:lpwstr/>
      </vt:variant>
      <vt:variant>
        <vt:i4>3145767</vt:i4>
      </vt:variant>
      <vt:variant>
        <vt:i4>303</vt:i4>
      </vt:variant>
      <vt:variant>
        <vt:i4>0</vt:i4>
      </vt:variant>
      <vt:variant>
        <vt:i4>5</vt:i4>
      </vt:variant>
      <vt:variant>
        <vt:lpwstr>http://www.timestamp-converter.com/</vt:lpwstr>
      </vt:variant>
      <vt:variant>
        <vt:lpwstr/>
      </vt:variant>
      <vt:variant>
        <vt:i4>1900613</vt:i4>
      </vt:variant>
      <vt:variant>
        <vt:i4>300</vt:i4>
      </vt:variant>
      <vt:variant>
        <vt:i4>0</vt:i4>
      </vt:variant>
      <vt:variant>
        <vt:i4>5</vt:i4>
      </vt:variant>
      <vt:variant>
        <vt:lpwstr>https://ts.accenture.com/:t:/r/sites/GlobalDocTemplates/Published Documents/AOT/Linked Files/Smart KPIs API Reference/Azure Smart KPIs API Reference/2.2/Azure_Trendline_Response.txt</vt:lpwstr>
      </vt:variant>
      <vt:variant>
        <vt:lpwstr/>
      </vt:variant>
      <vt:variant>
        <vt:i4>1376283</vt:i4>
      </vt:variant>
      <vt:variant>
        <vt:i4>297</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294</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291</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288</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285</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282</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279</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276</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273</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270</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267</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264</vt:i4>
      </vt:variant>
      <vt:variant>
        <vt:i4>0</vt:i4>
      </vt:variant>
      <vt:variant>
        <vt:i4>5</vt:i4>
      </vt:variant>
      <vt:variant>
        <vt:lpwstr>https://apim-mw-aot-dev.azure-api.net/api/smartkpi/assets/C-B1-G1-R1-F1-P-PP-U1-EGCA/kpis/Available Hours/detail</vt:lpwstr>
      </vt:variant>
      <vt:variant>
        <vt:lpwstr/>
      </vt:variant>
      <vt:variant>
        <vt:i4>6946914</vt:i4>
      </vt:variant>
      <vt:variant>
        <vt:i4>261</vt:i4>
      </vt:variant>
      <vt:variant>
        <vt:i4>0</vt:i4>
      </vt:variant>
      <vt:variant>
        <vt:i4>5</vt:i4>
      </vt:variant>
      <vt:variant>
        <vt:lpwstr>https://apim-mw-aot-dev.azure-api.net/api/smartkpi/assets/C-B1-G1-R1-F1-P-PP-U3-SWLPC/kpis/d6b9f38e-28db-4eb7-806e-da9969e39ffb/detail</vt:lpwstr>
      </vt:variant>
      <vt:variant>
        <vt:lpwstr/>
      </vt:variant>
      <vt:variant>
        <vt:i4>6946914</vt:i4>
      </vt:variant>
      <vt:variant>
        <vt:i4>258</vt:i4>
      </vt:variant>
      <vt:variant>
        <vt:i4>0</vt:i4>
      </vt:variant>
      <vt:variant>
        <vt:i4>5</vt:i4>
      </vt:variant>
      <vt:variant>
        <vt:lpwstr>https://apim-mw-aot-dev.azure-api.net/api/smartkpi/assets/C-B1-G1-R1-F1-P-PP-U3-SWLPC/kpis/d6b9f38e-28db-4eb7-806e-da9969e39ffb/detail</vt:lpwstr>
      </vt:variant>
      <vt:variant>
        <vt:lpwstr/>
      </vt:variant>
      <vt:variant>
        <vt:i4>1376283</vt:i4>
      </vt:variant>
      <vt:variant>
        <vt:i4>255</vt:i4>
      </vt:variant>
      <vt:variant>
        <vt:i4>0</vt:i4>
      </vt:variant>
      <vt:variant>
        <vt:i4>5</vt:i4>
      </vt:variant>
      <vt:variant>
        <vt:lpwstr>https://apim-mw-aot-dev.azure-api.net/api/smartkpi/assets/C-B1-G1-R1-F1-P-PP-U1-EGCA/kpis/Available Hours/detail</vt:lpwstr>
      </vt:variant>
      <vt:variant>
        <vt:lpwstr/>
      </vt:variant>
      <vt:variant>
        <vt:i4>1376283</vt:i4>
      </vt:variant>
      <vt:variant>
        <vt:i4>252</vt:i4>
      </vt:variant>
      <vt:variant>
        <vt:i4>0</vt:i4>
      </vt:variant>
      <vt:variant>
        <vt:i4>5</vt:i4>
      </vt:variant>
      <vt:variant>
        <vt:lpwstr>https://apim-mw-aot-dev.azure-api.net/api/smartkpi/assets/C-B1-G1-R1-F1-P-PP-U1-EGCA/kpis/Available Hours/detail</vt:lpwstr>
      </vt:variant>
      <vt:variant>
        <vt:lpwstr/>
      </vt:variant>
      <vt:variant>
        <vt:i4>6946914</vt:i4>
      </vt:variant>
      <vt:variant>
        <vt:i4>249</vt:i4>
      </vt:variant>
      <vt:variant>
        <vt:i4>0</vt:i4>
      </vt:variant>
      <vt:variant>
        <vt:i4>5</vt:i4>
      </vt:variant>
      <vt:variant>
        <vt:lpwstr>https://apim-mw-aot-dev.azure-api.net/api/smartkpi/assets/C-B1-G1-R1-F1-P-PP-U3-SWLPC/kpis/d6b9f38e-28db-4eb7-806e-da9969e39ffb/detail</vt:lpwstr>
      </vt:variant>
      <vt:variant>
        <vt:lpwstr/>
      </vt:variant>
      <vt:variant>
        <vt:i4>6946914</vt:i4>
      </vt:variant>
      <vt:variant>
        <vt:i4>246</vt:i4>
      </vt:variant>
      <vt:variant>
        <vt:i4>0</vt:i4>
      </vt:variant>
      <vt:variant>
        <vt:i4>5</vt:i4>
      </vt:variant>
      <vt:variant>
        <vt:lpwstr>https://apim-mw-aot-dev.azure-api.net/api/smartkpi/assets/C-B1-G1-R1-F1-P-PP-U3-SWLPC/kpis/d6b9f38e-28db-4eb7-806e-da9969e39ffb/detail</vt:lpwstr>
      </vt:variant>
      <vt:variant>
        <vt:lpwstr/>
      </vt:variant>
      <vt:variant>
        <vt:i4>5439578</vt:i4>
      </vt:variant>
      <vt:variant>
        <vt:i4>243</vt:i4>
      </vt:variant>
      <vt:variant>
        <vt:i4>0</vt:i4>
      </vt:variant>
      <vt:variant>
        <vt:i4>5</vt:i4>
      </vt:variant>
      <vt:variant>
        <vt:lpwstr>https://ts.accenture.com/:u:/r/sites/GlobalDocTemplates/Published Documents/AOT/Linked Files/Smart KPIs API Reference/2.1/POST_smart_kpitile.zip?csf=1&amp;web=1&amp;e=yZ1q9o</vt:lpwstr>
      </vt:variant>
      <vt:variant>
        <vt:lpwstr/>
      </vt:variant>
      <vt:variant>
        <vt:i4>5111887</vt:i4>
      </vt:variant>
      <vt:variant>
        <vt:i4>240</vt:i4>
      </vt:variant>
      <vt:variant>
        <vt:i4>0</vt:i4>
      </vt:variant>
      <vt:variant>
        <vt:i4>5</vt:i4>
      </vt:variant>
      <vt:variant>
        <vt:lpwstr>https://apim-aot-azure-dev.azure-api.net/api/smartkpi/assets/{assetid}/kpis/{kpiname}/detail?productid=l1</vt:lpwstr>
      </vt:variant>
      <vt:variant>
        <vt:lpwstr/>
      </vt:variant>
      <vt:variant>
        <vt:i4>851978</vt:i4>
      </vt:variant>
      <vt:variant>
        <vt:i4>237</vt:i4>
      </vt:variant>
      <vt:variant>
        <vt:i4>0</vt:i4>
      </vt:variant>
      <vt:variant>
        <vt:i4>5</vt:i4>
      </vt:variant>
      <vt:variant>
        <vt:lpwstr>https://apim-aot-azure-dev.azure-api.net/api/smartkpi/assets/C-B1-G1-R1-F1-P-PP-U3-SWLPC/kpis/d6b9f38e-28db-4eb7-806e-da9969e39ffb/detail</vt:lpwstr>
      </vt:variant>
      <vt:variant>
        <vt:lpwstr/>
      </vt:variant>
      <vt:variant>
        <vt:i4>5767249</vt:i4>
      </vt:variant>
      <vt:variant>
        <vt:i4>234</vt:i4>
      </vt:variant>
      <vt:variant>
        <vt:i4>0</vt:i4>
      </vt:variant>
      <vt:variant>
        <vt:i4>5</vt:i4>
      </vt:variant>
      <vt:variant>
        <vt:lpwstr>https://apim-aot-azure-dev.azure-api.net/api/smartkpi/assets/%7bassetid%7d/kpis/%7bkpiname%7d/detail</vt:lpwstr>
      </vt:variant>
      <vt:variant>
        <vt:lpwstr/>
      </vt:variant>
      <vt:variant>
        <vt:i4>393337</vt:i4>
      </vt:variant>
      <vt:variant>
        <vt:i4>231</vt:i4>
      </vt:variant>
      <vt:variant>
        <vt:i4>0</vt:i4>
      </vt:variant>
      <vt:variant>
        <vt:i4>5</vt:i4>
      </vt:variant>
      <vt:variant>
        <vt:lpwstr>https://ts.accenture.com/:t:/r/sites/GlobalDocTemplates/Published Documents/AOT/Linked Files/Smart KPIs API Reference/Azure Smart KPIs API Reference/2.2/Azure_KPI_Drilldown_Response.txt</vt:lpwstr>
      </vt:variant>
      <vt:variant>
        <vt:lpwstr/>
      </vt:variant>
      <vt:variant>
        <vt:i4>4456457</vt:i4>
      </vt:variant>
      <vt:variant>
        <vt:i4>228</vt:i4>
      </vt:variant>
      <vt:variant>
        <vt:i4>0</vt:i4>
      </vt:variant>
      <vt:variant>
        <vt:i4>5</vt:i4>
      </vt:variant>
      <vt:variant>
        <vt:lpwstr>https://apim-aot-azure-dev.azure-api.net/api/smartkpi/assets/C-B1-G1-R1-BDMP1/kpis/f4d5e9dc-93d4-481b-a230-d10ec57308bd/drilldown</vt:lpwstr>
      </vt:variant>
      <vt:variant>
        <vt:lpwstr/>
      </vt:variant>
      <vt:variant>
        <vt:i4>3997734</vt:i4>
      </vt:variant>
      <vt:variant>
        <vt:i4>225</vt:i4>
      </vt:variant>
      <vt:variant>
        <vt:i4>0</vt:i4>
      </vt:variant>
      <vt:variant>
        <vt:i4>5</vt:i4>
      </vt:variant>
      <vt:variant>
        <vt:lpwstr>https://apim-aot-azure-dev.azure-api.net/api/smartkpi/assets/%7bassetid%7d/kpis/%7bkpiname%7d/drilldown</vt:lpwstr>
      </vt:variant>
      <vt:variant>
        <vt:lpwstr/>
      </vt:variant>
      <vt:variant>
        <vt:i4>655368</vt:i4>
      </vt:variant>
      <vt:variant>
        <vt:i4>222</vt:i4>
      </vt:variant>
      <vt:variant>
        <vt:i4>0</vt:i4>
      </vt:variant>
      <vt:variant>
        <vt:i4>5</vt:i4>
      </vt:variant>
      <vt:variant>
        <vt:lpwstr>https://industryxdevhub.accenture.com/assetdetails/64</vt:lpwstr>
      </vt:variant>
      <vt:variant>
        <vt:lpwstr/>
      </vt:variant>
      <vt:variant>
        <vt:i4>1441888</vt:i4>
      </vt:variant>
      <vt:variant>
        <vt:i4>219</vt:i4>
      </vt:variant>
      <vt:variant>
        <vt:i4>0</vt:i4>
      </vt:variant>
      <vt:variant>
        <vt:i4>5</vt:i4>
      </vt:variant>
      <vt:variant>
        <vt:lpwstr>https://ts.accenture.com/:t:/r/sites/GlobalDocTemplates/Published Documents/AOT/Linked Files/Smart KPIs API Reference/Azure Smart KPIs API Reference/2.2/Azure_KPI_Dashboard_Response.txt</vt:lpwstr>
      </vt:variant>
      <vt:variant>
        <vt:lpwstr/>
      </vt:variant>
      <vt:variant>
        <vt:i4>4915205</vt:i4>
      </vt:variant>
      <vt:variant>
        <vt:i4>216</vt:i4>
      </vt:variant>
      <vt:variant>
        <vt:i4>0</vt:i4>
      </vt:variant>
      <vt:variant>
        <vt:i4>5</vt:i4>
      </vt:variant>
      <vt:variant>
        <vt:lpwstr>https://apim-aot-azure-dev.azure-api.net/api/smartkpi/assets/%7bassetid%7d/kpis/%7bkpiname%7d?includeArchivedKPI=True</vt:lpwstr>
      </vt:variant>
      <vt:variant>
        <vt:lpwstr/>
      </vt:variant>
      <vt:variant>
        <vt:i4>6684771</vt:i4>
      </vt:variant>
      <vt:variant>
        <vt:i4>213</vt:i4>
      </vt:variant>
      <vt:variant>
        <vt:i4>0</vt:i4>
      </vt:variant>
      <vt:variant>
        <vt:i4>5</vt:i4>
      </vt:variant>
      <vt:variant>
        <vt:lpwstr>https://apim-aot-azure-dev.azure-api.net/api/smartkpi/assets/C-B1-G1-R1-BDMP1/kpis/f4d5e9dc-93d4-481b-a230-d10ec57308bd</vt:lpwstr>
      </vt:variant>
      <vt:variant>
        <vt:lpwstr/>
      </vt:variant>
      <vt:variant>
        <vt:i4>65618</vt:i4>
      </vt:variant>
      <vt:variant>
        <vt:i4>210</vt:i4>
      </vt:variant>
      <vt:variant>
        <vt:i4>0</vt:i4>
      </vt:variant>
      <vt:variant>
        <vt:i4>5</vt:i4>
      </vt:variant>
      <vt:variant>
        <vt:lpwstr>https://apim-aot-azure-dev.azure-api.net/api/smartkpi/assets/all/kpis/all</vt:lpwstr>
      </vt:variant>
      <vt:variant>
        <vt:lpwstr/>
      </vt:variant>
      <vt:variant>
        <vt:i4>2031692</vt:i4>
      </vt:variant>
      <vt:variant>
        <vt:i4>207</vt:i4>
      </vt:variant>
      <vt:variant>
        <vt:i4>0</vt:i4>
      </vt:variant>
      <vt:variant>
        <vt:i4>5</vt:i4>
      </vt:variant>
      <vt:variant>
        <vt:lpwstr>https://apim-aot-azure-dev.azure-api.net/api/smartkpi/assets/%7bassetid%7d/kpis/%7bkpiname%7d</vt:lpwstr>
      </vt:variant>
      <vt:variant>
        <vt:lpwstr/>
      </vt:variant>
      <vt:variant>
        <vt:i4>5439598</vt:i4>
      </vt:variant>
      <vt:variant>
        <vt:i4>204</vt:i4>
      </vt:variant>
      <vt:variant>
        <vt:i4>0</vt:i4>
      </vt:variant>
      <vt:variant>
        <vt:i4>5</vt:i4>
      </vt:variant>
      <vt:variant>
        <vt:lpwstr>https://ts.accenture.com/:t:/r/sites/GlobalDocTemplates/Published Documents/AOT/Linked Files/Smart KPIs API Reference/2.0/GET_KPISPERPLANT_JSON_Response.txt</vt:lpwstr>
      </vt:variant>
      <vt:variant>
        <vt:lpwstr/>
      </vt:variant>
      <vt:variant>
        <vt:i4>1114144</vt:i4>
      </vt:variant>
      <vt:variant>
        <vt:i4>201</vt:i4>
      </vt:variant>
      <vt:variant>
        <vt:i4>0</vt:i4>
      </vt:variant>
      <vt:variant>
        <vt:i4>5</vt:i4>
      </vt:variant>
      <vt:variant>
        <vt:lpwstr>https://ts.accenture.com/:t:/r/sites/GlobalDocTemplates/Published Documents/AOT/Linked Files/Smart KPIs API Reference/2.0/POST_EXCELDOWNLOAD_JSON_Response.txt</vt:lpwstr>
      </vt:variant>
      <vt:variant>
        <vt:lpwstr/>
      </vt:variant>
      <vt:variant>
        <vt:i4>6291488</vt:i4>
      </vt:variant>
      <vt:variant>
        <vt:i4>198</vt:i4>
      </vt:variant>
      <vt:variant>
        <vt:i4>0</vt:i4>
      </vt:variant>
      <vt:variant>
        <vt:i4>5</vt:i4>
      </vt:variant>
      <vt:variant>
        <vt:lpwstr>https://apim-aot-azure-dev.azure-api.net/api/smartkpi/kpi/downloadexcel</vt:lpwstr>
      </vt:variant>
      <vt:variant>
        <vt:lpwstr/>
      </vt:variant>
      <vt:variant>
        <vt:i4>3866733</vt:i4>
      </vt:variant>
      <vt:variant>
        <vt:i4>195</vt:i4>
      </vt:variant>
      <vt:variant>
        <vt:i4>0</vt:i4>
      </vt:variant>
      <vt:variant>
        <vt:i4>5</vt:i4>
      </vt:variant>
      <vt:variant>
        <vt:lpwstr>https://www.epochconverter.com/</vt:lpwstr>
      </vt:variant>
      <vt:variant>
        <vt:lpwstr/>
      </vt:variant>
      <vt:variant>
        <vt:i4>1638410</vt:i4>
      </vt:variant>
      <vt:variant>
        <vt:i4>192</vt:i4>
      </vt:variant>
      <vt:variant>
        <vt:i4>0</vt:i4>
      </vt:variant>
      <vt:variant>
        <vt:i4>5</vt:i4>
      </vt:variant>
      <vt:variant>
        <vt:lpwstr>https://learn.microsoft.com/en-us/rest/api/apimanagement/</vt:lpwstr>
      </vt:variant>
      <vt:variant>
        <vt:lpwstr/>
      </vt:variant>
      <vt:variant>
        <vt:i4>6750320</vt:i4>
      </vt:variant>
      <vt:variant>
        <vt:i4>189</vt:i4>
      </vt:variant>
      <vt:variant>
        <vt:i4>0</vt:i4>
      </vt:variant>
      <vt:variant>
        <vt:i4>5</vt:i4>
      </vt:variant>
      <vt:variant>
        <vt:lpwstr>https://restfulapi.net/</vt:lpwstr>
      </vt:variant>
      <vt:variant>
        <vt:lpwstr/>
      </vt:variant>
      <vt:variant>
        <vt:i4>7536691</vt:i4>
      </vt:variant>
      <vt:variant>
        <vt:i4>186</vt:i4>
      </vt:variant>
      <vt:variant>
        <vt:i4>0</vt:i4>
      </vt:variant>
      <vt:variant>
        <vt:i4>5</vt:i4>
      </vt:variant>
      <vt:variant>
        <vt:lpwstr>https://docs.microsoft.com/en-us/azure/api-management/</vt:lpwstr>
      </vt:variant>
      <vt:variant>
        <vt:lpwstr/>
      </vt:variant>
      <vt:variant>
        <vt:i4>655368</vt:i4>
      </vt:variant>
      <vt:variant>
        <vt:i4>183</vt:i4>
      </vt:variant>
      <vt:variant>
        <vt:i4>0</vt:i4>
      </vt:variant>
      <vt:variant>
        <vt:i4>5</vt:i4>
      </vt:variant>
      <vt:variant>
        <vt:lpwstr>https://industryxdevhub.accenture.com/assetdetails/64</vt:lpwstr>
      </vt:variant>
      <vt:variant>
        <vt:lpwstr/>
      </vt:variant>
      <vt:variant>
        <vt:i4>524296</vt:i4>
      </vt:variant>
      <vt:variant>
        <vt:i4>180</vt:i4>
      </vt:variant>
      <vt:variant>
        <vt:i4>0</vt:i4>
      </vt:variant>
      <vt:variant>
        <vt:i4>5</vt:i4>
      </vt:variant>
      <vt:variant>
        <vt:lpwstr>https://industryxdevhub.accenture.com/assetdetails/42</vt:lpwstr>
      </vt:variant>
      <vt:variant>
        <vt:lpwstr/>
      </vt:variant>
      <vt:variant>
        <vt:i4>589832</vt:i4>
      </vt:variant>
      <vt:variant>
        <vt:i4>177</vt:i4>
      </vt:variant>
      <vt:variant>
        <vt:i4>0</vt:i4>
      </vt:variant>
      <vt:variant>
        <vt:i4>5</vt:i4>
      </vt:variant>
      <vt:variant>
        <vt:lpwstr>https://industryxdevhub.accenture.com/assetdetails/53</vt:lpwstr>
      </vt:variant>
      <vt:variant>
        <vt:lpwstr/>
      </vt:variant>
      <vt:variant>
        <vt:i4>524296</vt:i4>
      </vt:variant>
      <vt:variant>
        <vt:i4>174</vt:i4>
      </vt:variant>
      <vt:variant>
        <vt:i4>0</vt:i4>
      </vt:variant>
      <vt:variant>
        <vt:i4>5</vt:i4>
      </vt:variant>
      <vt:variant>
        <vt:lpwstr>https://industryxdevhub.accenture.com/assetdetails/45</vt:lpwstr>
      </vt:variant>
      <vt:variant>
        <vt:lpwstr/>
      </vt:variant>
      <vt:variant>
        <vt:i4>1114236</vt:i4>
      </vt:variant>
      <vt:variant>
        <vt:i4>171</vt:i4>
      </vt:variant>
      <vt:variant>
        <vt:i4>0</vt:i4>
      </vt:variant>
      <vt:variant>
        <vt:i4>5</vt:i4>
      </vt:variant>
      <vt:variant>
        <vt:lpwstr>mailto:prakhar.shoree@accenture.com</vt:lpwstr>
      </vt:variant>
      <vt:variant>
        <vt:lpwstr/>
      </vt:variant>
      <vt:variant>
        <vt:i4>7995484</vt:i4>
      </vt:variant>
      <vt:variant>
        <vt:i4>168</vt:i4>
      </vt:variant>
      <vt:variant>
        <vt:i4>0</vt:i4>
      </vt:variant>
      <vt:variant>
        <vt:i4>5</vt:i4>
      </vt:variant>
      <vt:variant>
        <vt:lpwstr>mailto:thejash.s.suresh@accenture.com</vt:lpwstr>
      </vt:variant>
      <vt:variant>
        <vt:lpwstr/>
      </vt:variant>
      <vt:variant>
        <vt:i4>7012420</vt:i4>
      </vt:variant>
      <vt:variant>
        <vt:i4>165</vt:i4>
      </vt:variant>
      <vt:variant>
        <vt:i4>0</vt:i4>
      </vt:variant>
      <vt:variant>
        <vt:i4>5</vt:i4>
      </vt:variant>
      <vt:variant>
        <vt:lpwstr>mailto:swati.verma.aneja@accenture.com</vt:lpwstr>
      </vt:variant>
      <vt:variant>
        <vt:lpwstr/>
      </vt:variant>
      <vt:variant>
        <vt:i4>6750210</vt:i4>
      </vt:variant>
      <vt:variant>
        <vt:i4>162</vt:i4>
      </vt:variant>
      <vt:variant>
        <vt:i4>0</vt:i4>
      </vt:variant>
      <vt:variant>
        <vt:i4>5</vt:i4>
      </vt:variant>
      <vt:variant>
        <vt:lpwstr>mailto:florian.tournier@accenture.com</vt:lpwstr>
      </vt:variant>
      <vt:variant>
        <vt:lpwstr/>
      </vt:variant>
      <vt:variant>
        <vt:i4>5963802</vt:i4>
      </vt:variant>
      <vt:variant>
        <vt:i4>159</vt:i4>
      </vt:variant>
      <vt:variant>
        <vt:i4>0</vt:i4>
      </vt:variant>
      <vt:variant>
        <vt:i4>5</vt:i4>
      </vt:variant>
      <vt:variant>
        <vt:lpwstr>https://app.getpostman.com/app/download/win64</vt:lpwstr>
      </vt:variant>
      <vt:variant>
        <vt:lpwstr/>
      </vt:variant>
      <vt:variant>
        <vt:i4>1048639</vt:i4>
      </vt:variant>
      <vt:variant>
        <vt:i4>152</vt:i4>
      </vt:variant>
      <vt:variant>
        <vt:i4>0</vt:i4>
      </vt:variant>
      <vt:variant>
        <vt:i4>5</vt:i4>
      </vt:variant>
      <vt:variant>
        <vt:lpwstr/>
      </vt:variant>
      <vt:variant>
        <vt:lpwstr>_Toc218867397</vt:lpwstr>
      </vt:variant>
      <vt:variant>
        <vt:i4>1048639</vt:i4>
      </vt:variant>
      <vt:variant>
        <vt:i4>146</vt:i4>
      </vt:variant>
      <vt:variant>
        <vt:i4>0</vt:i4>
      </vt:variant>
      <vt:variant>
        <vt:i4>5</vt:i4>
      </vt:variant>
      <vt:variant>
        <vt:lpwstr/>
      </vt:variant>
      <vt:variant>
        <vt:lpwstr>_Toc218867396</vt:lpwstr>
      </vt:variant>
      <vt:variant>
        <vt:i4>1048639</vt:i4>
      </vt:variant>
      <vt:variant>
        <vt:i4>140</vt:i4>
      </vt:variant>
      <vt:variant>
        <vt:i4>0</vt:i4>
      </vt:variant>
      <vt:variant>
        <vt:i4>5</vt:i4>
      </vt:variant>
      <vt:variant>
        <vt:lpwstr/>
      </vt:variant>
      <vt:variant>
        <vt:lpwstr>_Toc218867395</vt:lpwstr>
      </vt:variant>
      <vt:variant>
        <vt:i4>1048639</vt:i4>
      </vt:variant>
      <vt:variant>
        <vt:i4>134</vt:i4>
      </vt:variant>
      <vt:variant>
        <vt:i4>0</vt:i4>
      </vt:variant>
      <vt:variant>
        <vt:i4>5</vt:i4>
      </vt:variant>
      <vt:variant>
        <vt:lpwstr/>
      </vt:variant>
      <vt:variant>
        <vt:lpwstr>_Toc218867394</vt:lpwstr>
      </vt:variant>
      <vt:variant>
        <vt:i4>1048639</vt:i4>
      </vt:variant>
      <vt:variant>
        <vt:i4>128</vt:i4>
      </vt:variant>
      <vt:variant>
        <vt:i4>0</vt:i4>
      </vt:variant>
      <vt:variant>
        <vt:i4>5</vt:i4>
      </vt:variant>
      <vt:variant>
        <vt:lpwstr/>
      </vt:variant>
      <vt:variant>
        <vt:lpwstr>_Toc218867393</vt:lpwstr>
      </vt:variant>
      <vt:variant>
        <vt:i4>1048639</vt:i4>
      </vt:variant>
      <vt:variant>
        <vt:i4>122</vt:i4>
      </vt:variant>
      <vt:variant>
        <vt:i4>0</vt:i4>
      </vt:variant>
      <vt:variant>
        <vt:i4>5</vt:i4>
      </vt:variant>
      <vt:variant>
        <vt:lpwstr/>
      </vt:variant>
      <vt:variant>
        <vt:lpwstr>_Toc218867392</vt:lpwstr>
      </vt:variant>
      <vt:variant>
        <vt:i4>1048639</vt:i4>
      </vt:variant>
      <vt:variant>
        <vt:i4>116</vt:i4>
      </vt:variant>
      <vt:variant>
        <vt:i4>0</vt:i4>
      </vt:variant>
      <vt:variant>
        <vt:i4>5</vt:i4>
      </vt:variant>
      <vt:variant>
        <vt:lpwstr/>
      </vt:variant>
      <vt:variant>
        <vt:lpwstr>_Toc218867391</vt:lpwstr>
      </vt:variant>
      <vt:variant>
        <vt:i4>1048639</vt:i4>
      </vt:variant>
      <vt:variant>
        <vt:i4>110</vt:i4>
      </vt:variant>
      <vt:variant>
        <vt:i4>0</vt:i4>
      </vt:variant>
      <vt:variant>
        <vt:i4>5</vt:i4>
      </vt:variant>
      <vt:variant>
        <vt:lpwstr/>
      </vt:variant>
      <vt:variant>
        <vt:lpwstr>_Toc218867390</vt:lpwstr>
      </vt:variant>
      <vt:variant>
        <vt:i4>1114175</vt:i4>
      </vt:variant>
      <vt:variant>
        <vt:i4>104</vt:i4>
      </vt:variant>
      <vt:variant>
        <vt:i4>0</vt:i4>
      </vt:variant>
      <vt:variant>
        <vt:i4>5</vt:i4>
      </vt:variant>
      <vt:variant>
        <vt:lpwstr/>
      </vt:variant>
      <vt:variant>
        <vt:lpwstr>_Toc218867389</vt:lpwstr>
      </vt:variant>
      <vt:variant>
        <vt:i4>1114175</vt:i4>
      </vt:variant>
      <vt:variant>
        <vt:i4>98</vt:i4>
      </vt:variant>
      <vt:variant>
        <vt:i4>0</vt:i4>
      </vt:variant>
      <vt:variant>
        <vt:i4>5</vt:i4>
      </vt:variant>
      <vt:variant>
        <vt:lpwstr/>
      </vt:variant>
      <vt:variant>
        <vt:lpwstr>_Toc218867388</vt:lpwstr>
      </vt:variant>
      <vt:variant>
        <vt:i4>1114175</vt:i4>
      </vt:variant>
      <vt:variant>
        <vt:i4>92</vt:i4>
      </vt:variant>
      <vt:variant>
        <vt:i4>0</vt:i4>
      </vt:variant>
      <vt:variant>
        <vt:i4>5</vt:i4>
      </vt:variant>
      <vt:variant>
        <vt:lpwstr/>
      </vt:variant>
      <vt:variant>
        <vt:lpwstr>_Toc218867387</vt:lpwstr>
      </vt:variant>
      <vt:variant>
        <vt:i4>1114175</vt:i4>
      </vt:variant>
      <vt:variant>
        <vt:i4>86</vt:i4>
      </vt:variant>
      <vt:variant>
        <vt:i4>0</vt:i4>
      </vt:variant>
      <vt:variant>
        <vt:i4>5</vt:i4>
      </vt:variant>
      <vt:variant>
        <vt:lpwstr/>
      </vt:variant>
      <vt:variant>
        <vt:lpwstr>_Toc218867386</vt:lpwstr>
      </vt:variant>
      <vt:variant>
        <vt:i4>1114175</vt:i4>
      </vt:variant>
      <vt:variant>
        <vt:i4>80</vt:i4>
      </vt:variant>
      <vt:variant>
        <vt:i4>0</vt:i4>
      </vt:variant>
      <vt:variant>
        <vt:i4>5</vt:i4>
      </vt:variant>
      <vt:variant>
        <vt:lpwstr/>
      </vt:variant>
      <vt:variant>
        <vt:lpwstr>_Toc218867385</vt:lpwstr>
      </vt:variant>
      <vt:variant>
        <vt:i4>1114175</vt:i4>
      </vt:variant>
      <vt:variant>
        <vt:i4>74</vt:i4>
      </vt:variant>
      <vt:variant>
        <vt:i4>0</vt:i4>
      </vt:variant>
      <vt:variant>
        <vt:i4>5</vt:i4>
      </vt:variant>
      <vt:variant>
        <vt:lpwstr/>
      </vt:variant>
      <vt:variant>
        <vt:lpwstr>_Toc218867384</vt:lpwstr>
      </vt:variant>
      <vt:variant>
        <vt:i4>1114175</vt:i4>
      </vt:variant>
      <vt:variant>
        <vt:i4>68</vt:i4>
      </vt:variant>
      <vt:variant>
        <vt:i4>0</vt:i4>
      </vt:variant>
      <vt:variant>
        <vt:i4>5</vt:i4>
      </vt:variant>
      <vt:variant>
        <vt:lpwstr/>
      </vt:variant>
      <vt:variant>
        <vt:lpwstr>_Toc218867383</vt:lpwstr>
      </vt:variant>
      <vt:variant>
        <vt:i4>1114175</vt:i4>
      </vt:variant>
      <vt:variant>
        <vt:i4>62</vt:i4>
      </vt:variant>
      <vt:variant>
        <vt:i4>0</vt:i4>
      </vt:variant>
      <vt:variant>
        <vt:i4>5</vt:i4>
      </vt:variant>
      <vt:variant>
        <vt:lpwstr/>
      </vt:variant>
      <vt:variant>
        <vt:lpwstr>_Toc218867382</vt:lpwstr>
      </vt:variant>
      <vt:variant>
        <vt:i4>1114175</vt:i4>
      </vt:variant>
      <vt:variant>
        <vt:i4>56</vt:i4>
      </vt:variant>
      <vt:variant>
        <vt:i4>0</vt:i4>
      </vt:variant>
      <vt:variant>
        <vt:i4>5</vt:i4>
      </vt:variant>
      <vt:variant>
        <vt:lpwstr/>
      </vt:variant>
      <vt:variant>
        <vt:lpwstr>_Toc218867381</vt:lpwstr>
      </vt:variant>
      <vt:variant>
        <vt:i4>1114175</vt:i4>
      </vt:variant>
      <vt:variant>
        <vt:i4>50</vt:i4>
      </vt:variant>
      <vt:variant>
        <vt:i4>0</vt:i4>
      </vt:variant>
      <vt:variant>
        <vt:i4>5</vt:i4>
      </vt:variant>
      <vt:variant>
        <vt:lpwstr/>
      </vt:variant>
      <vt:variant>
        <vt:lpwstr>_Toc218867380</vt:lpwstr>
      </vt:variant>
      <vt:variant>
        <vt:i4>1966143</vt:i4>
      </vt:variant>
      <vt:variant>
        <vt:i4>44</vt:i4>
      </vt:variant>
      <vt:variant>
        <vt:i4>0</vt:i4>
      </vt:variant>
      <vt:variant>
        <vt:i4>5</vt:i4>
      </vt:variant>
      <vt:variant>
        <vt:lpwstr/>
      </vt:variant>
      <vt:variant>
        <vt:lpwstr>_Toc218867379</vt:lpwstr>
      </vt:variant>
      <vt:variant>
        <vt:i4>1966143</vt:i4>
      </vt:variant>
      <vt:variant>
        <vt:i4>38</vt:i4>
      </vt:variant>
      <vt:variant>
        <vt:i4>0</vt:i4>
      </vt:variant>
      <vt:variant>
        <vt:i4>5</vt:i4>
      </vt:variant>
      <vt:variant>
        <vt:lpwstr/>
      </vt:variant>
      <vt:variant>
        <vt:lpwstr>_Toc218867378</vt:lpwstr>
      </vt:variant>
      <vt:variant>
        <vt:i4>1966143</vt:i4>
      </vt:variant>
      <vt:variant>
        <vt:i4>32</vt:i4>
      </vt:variant>
      <vt:variant>
        <vt:i4>0</vt:i4>
      </vt:variant>
      <vt:variant>
        <vt:i4>5</vt:i4>
      </vt:variant>
      <vt:variant>
        <vt:lpwstr/>
      </vt:variant>
      <vt:variant>
        <vt:lpwstr>_Toc218867377</vt:lpwstr>
      </vt:variant>
      <vt:variant>
        <vt:i4>1966143</vt:i4>
      </vt:variant>
      <vt:variant>
        <vt:i4>26</vt:i4>
      </vt:variant>
      <vt:variant>
        <vt:i4>0</vt:i4>
      </vt:variant>
      <vt:variant>
        <vt:i4>5</vt:i4>
      </vt:variant>
      <vt:variant>
        <vt:lpwstr/>
      </vt:variant>
      <vt:variant>
        <vt:lpwstr>_Toc218867376</vt:lpwstr>
      </vt:variant>
      <vt:variant>
        <vt:i4>1966143</vt:i4>
      </vt:variant>
      <vt:variant>
        <vt:i4>20</vt:i4>
      </vt:variant>
      <vt:variant>
        <vt:i4>0</vt:i4>
      </vt:variant>
      <vt:variant>
        <vt:i4>5</vt:i4>
      </vt:variant>
      <vt:variant>
        <vt:lpwstr/>
      </vt:variant>
      <vt:variant>
        <vt:lpwstr>_Toc218867375</vt:lpwstr>
      </vt:variant>
      <vt:variant>
        <vt:i4>1966143</vt:i4>
      </vt:variant>
      <vt:variant>
        <vt:i4>14</vt:i4>
      </vt:variant>
      <vt:variant>
        <vt:i4>0</vt:i4>
      </vt:variant>
      <vt:variant>
        <vt:i4>5</vt:i4>
      </vt:variant>
      <vt:variant>
        <vt:lpwstr/>
      </vt:variant>
      <vt:variant>
        <vt:lpwstr>_Toc218867374</vt:lpwstr>
      </vt:variant>
      <vt:variant>
        <vt:i4>1966143</vt:i4>
      </vt:variant>
      <vt:variant>
        <vt:i4>8</vt:i4>
      </vt:variant>
      <vt:variant>
        <vt:i4>0</vt:i4>
      </vt:variant>
      <vt:variant>
        <vt:i4>5</vt:i4>
      </vt:variant>
      <vt:variant>
        <vt:lpwstr/>
      </vt:variant>
      <vt:variant>
        <vt:lpwstr>_Toc218867373</vt:lpwstr>
      </vt:variant>
      <vt:variant>
        <vt:i4>1966143</vt:i4>
      </vt:variant>
      <vt:variant>
        <vt:i4>2</vt:i4>
      </vt:variant>
      <vt:variant>
        <vt:i4>0</vt:i4>
      </vt:variant>
      <vt:variant>
        <vt:i4>5</vt:i4>
      </vt:variant>
      <vt:variant>
        <vt:lpwstr/>
      </vt:variant>
      <vt:variant>
        <vt:lpwstr>_Toc218867372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SmartKPIs API Reference</dc:title>
  <dc:subject/>
  <dc:creator>Verma, Oshin</dc:creator>
  <cp:keywords/>
  <dc:description/>
  <cp:lastModifiedBy>Olson, Ed</cp:lastModifiedBy>
  <cp:revision>625</cp:revision>
  <cp:lastPrinted>2026-01-12T14:39:00Z</cp:lastPrinted>
  <dcterms:created xsi:type="dcterms:W3CDTF">2024-06-03T11:45:00Z</dcterms:created>
  <dcterms:modified xsi:type="dcterms:W3CDTF">2026-02-12T19:38:00Z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Copied">
    <vt:bool>false</vt:bool>
  </property>
  <property fmtid="{D5CDD505-2E9C-101B-9397-08002B2CF9AE}" pid="4" name="Doc Version">
    <vt:lpwstr>5.0</vt:lpwstr>
  </property>
  <property fmtid="{D5CDD505-2E9C-101B-9397-08002B2CF9AE}" pid="5" name="Project Acronym">
    <vt:lpwstr>AOT</vt:lpwstr>
  </property>
  <property fmtid="{D5CDD505-2E9C-101B-9397-08002B2CF9AE}" pid="6" name="IX Doc Team">
    <vt:lpwstr/>
  </property>
  <property fmtid="{D5CDD505-2E9C-101B-9397-08002B2CF9AE}" pid="7" name="RFTrigger">
    <vt:lpwstr>No</vt:lpwstr>
  </property>
  <property fmtid="{D5CDD505-2E9C-101B-9397-08002B2CF9AE}" pid="8" name="docLang">
    <vt:lpwstr>en</vt:lpwstr>
  </property>
</Properties>
</file>