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6904A" w14:textId="2E7E2B25" w:rsidR="00291CCA" w:rsidRDefault="008E0A86" w:rsidP="001457A6">
      <w:pPr>
        <w:jc w:val="center"/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Industrial AI Foundation</w:t>
      </w:r>
    </w:p>
    <w:p w14:paraId="09951254" w14:textId="695F1A90" w:rsidR="00291CCA" w:rsidRPr="000A648C" w:rsidRDefault="00291CCA" w:rsidP="00291CCA">
      <w:pPr>
        <w:ind w:firstLine="720"/>
        <w:jc w:val="center"/>
        <w:rPr>
          <w:b/>
          <w:bCs/>
          <w:sz w:val="36"/>
          <w:szCs w:val="20"/>
          <w:lang w:val="en-IN"/>
        </w:rPr>
      </w:pPr>
      <w:r w:rsidRPr="000A648C">
        <w:rPr>
          <w:rFonts w:eastAsia="Graphik" w:cs="Graphik"/>
          <w:b/>
          <w:bCs/>
          <w:sz w:val="56"/>
          <w:szCs w:val="56"/>
          <w:lang w:val="en-IN"/>
        </w:rPr>
        <w:t>People</w:t>
      </w:r>
      <w:r w:rsidR="009847D4">
        <w:rPr>
          <w:rFonts w:eastAsia="Graphik" w:cs="Graphik"/>
          <w:b/>
          <w:bCs/>
          <w:sz w:val="56"/>
          <w:szCs w:val="56"/>
          <w:lang w:val="en-IN"/>
        </w:rPr>
        <w:t xml:space="preserve"> </w:t>
      </w:r>
      <w:r w:rsidRPr="000A648C">
        <w:rPr>
          <w:rFonts w:eastAsia="Graphik" w:cs="Graphik"/>
          <w:b/>
          <w:bCs/>
          <w:sz w:val="56"/>
          <w:szCs w:val="56"/>
          <w:lang w:val="en-IN"/>
        </w:rPr>
        <w:t>Management</w:t>
      </w:r>
      <w:r w:rsidR="009847D4">
        <w:rPr>
          <w:rFonts w:eastAsia="Graphik" w:cs="Graphik"/>
          <w:b/>
          <w:bCs/>
          <w:sz w:val="56"/>
          <w:szCs w:val="56"/>
          <w:lang w:val="en-IN"/>
        </w:rPr>
        <w:t xml:space="preserve"> </w:t>
      </w:r>
      <w:r w:rsidRPr="000A648C">
        <w:rPr>
          <w:rFonts w:eastAsia="Graphik" w:cs="Graphik"/>
          <w:b/>
          <w:bCs/>
          <w:sz w:val="56"/>
          <w:szCs w:val="56"/>
          <w:lang w:val="en-IN"/>
        </w:rPr>
        <w:t>Configuration</w:t>
      </w:r>
    </w:p>
    <w:p w14:paraId="3520795F" w14:textId="6BF0FC63" w:rsidR="00291CCA" w:rsidRPr="005B6F68" w:rsidRDefault="00291CCA" w:rsidP="00291CCA">
      <w:pPr>
        <w:jc w:val="center"/>
        <w:rPr>
          <w:b/>
          <w:bCs/>
          <w:sz w:val="36"/>
          <w:szCs w:val="36"/>
        </w:rPr>
      </w:pPr>
      <w:r w:rsidRPr="005B6F68">
        <w:rPr>
          <w:b/>
          <w:bCs/>
          <w:sz w:val="36"/>
          <w:szCs w:val="36"/>
          <w:lang w:val="en-IN"/>
        </w:rPr>
        <w:t>API</w:t>
      </w:r>
      <w:r w:rsidR="009847D4">
        <w:rPr>
          <w:b/>
          <w:bCs/>
          <w:sz w:val="36"/>
          <w:szCs w:val="36"/>
          <w:lang w:val="en-IN"/>
        </w:rPr>
        <w:t xml:space="preserve"> </w:t>
      </w:r>
      <w:r w:rsidRPr="005B6F68">
        <w:rPr>
          <w:b/>
          <w:bCs/>
          <w:sz w:val="36"/>
          <w:szCs w:val="36"/>
          <w:lang w:val="en-IN"/>
        </w:rPr>
        <w:t>REFERENCE</w:t>
      </w:r>
    </w:p>
    <w:p w14:paraId="6DEA05CF" w14:textId="5BE68FA7" w:rsidR="00291CCA" w:rsidRDefault="00291CCA" w:rsidP="00291CCA">
      <w:pPr>
        <w:jc w:val="center"/>
      </w:pPr>
      <w:r w:rsidRPr="0033321A">
        <w:t>Release</w:t>
      </w:r>
      <w:r w:rsidR="009847D4">
        <w:t xml:space="preserve"> </w:t>
      </w:r>
      <w:r w:rsidRPr="0033321A">
        <w:t>Version:</w:t>
      </w:r>
      <w:r w:rsidR="009847D4">
        <w:t xml:space="preserve"> </w:t>
      </w:r>
      <w:sdt>
        <w:sdtPr>
          <w:alias w:val="Release"/>
          <w:tag w:val="Release"/>
          <w:id w:val="-925191785"/>
          <w:placeholder>
            <w:docPart w:val="79556F22DCA2405FA425EC762354743C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c4bbe816-f9b7-401b-8d8f-485022adc0f2' xmlns:ns4='http://schemas.microsoft.com/sharepoint/v3/fields' xmlns:ns5='81909fe3-6ae3-4e8c-8389-1cd7b8cbfe53' xmlns:ns6='http://www.w3.org/2000/xmlns/' " w:xpath="/ns0:properties[1]/documentManagement[1]/ns3:Release[1]" w:storeItemID="{9CBBDC31-99FC-4769-8A7F-2B7DFB67FB31}"/>
          <w:text/>
        </w:sdtPr>
        <w:sdtEndPr/>
        <w:sdtContent>
          <w:r w:rsidR="009F0077">
            <w:t>2.</w:t>
          </w:r>
          <w:r w:rsidR="001457A6">
            <w:t>5</w:t>
          </w:r>
        </w:sdtContent>
      </w:sdt>
    </w:p>
    <w:p w14:paraId="3721DB60" w14:textId="491D09A3" w:rsidR="001457A6" w:rsidRPr="00FC68A1" w:rsidRDefault="001457A6">
      <w:pPr>
        <w:rPr>
          <w:b/>
          <w:bCs/>
          <w:color w:val="FFFFFF" w:themeColor="background1"/>
        </w:rPr>
      </w:pPr>
      <w:r w:rsidRPr="00FC68A1">
        <w:rPr>
          <w:b/>
          <w:bCs/>
          <w:color w:val="FFFFFF" w:themeColor="background1"/>
        </w:rPr>
        <w:t>Metadata Table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937"/>
        <w:gridCol w:w="7670"/>
      </w:tblGrid>
      <w:tr w:rsidR="00FC68A1" w:rsidRPr="00FC68A1" w14:paraId="29345BFC" w14:textId="77777777" w:rsidTr="00E651C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1D79CA" w14:textId="77777777" w:rsidR="00E651C0" w:rsidRPr="00FC68A1" w:rsidRDefault="00E651C0">
            <w:pPr>
              <w:spacing w:before="60" w:after="60"/>
              <w:rPr>
                <w:b/>
                <w:bCs/>
                <w:color w:val="FFFFFF" w:themeColor="background1"/>
                <w:lang w:val="en-IN"/>
              </w:rPr>
            </w:pPr>
            <w:r w:rsidRPr="00FC68A1">
              <w:rPr>
                <w:b/>
                <w:bCs/>
                <w:color w:val="FFFFFF" w:themeColor="background1"/>
                <w:lang w:val="en-IN"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D616C5" w14:textId="77777777" w:rsidR="00E651C0" w:rsidRPr="00FC68A1" w:rsidRDefault="00E651C0">
            <w:pPr>
              <w:spacing w:before="60" w:after="60"/>
              <w:rPr>
                <w:b/>
                <w:bCs/>
                <w:color w:val="FFFFFF" w:themeColor="background1"/>
                <w:lang w:val="en-IN"/>
              </w:rPr>
            </w:pPr>
            <w:r w:rsidRPr="00FC68A1">
              <w:rPr>
                <w:b/>
                <w:bCs/>
                <w:color w:val="FFFFFF" w:themeColor="background1"/>
                <w:lang w:val="en-IN"/>
              </w:rPr>
              <w:t>Value</w:t>
            </w:r>
          </w:p>
        </w:tc>
      </w:tr>
      <w:tr w:rsidR="00FC68A1" w:rsidRPr="00FC68A1" w14:paraId="2B3A5AC8" w14:textId="77777777" w:rsidTr="00E651C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B992E9" w14:textId="77777777" w:rsidR="00E651C0" w:rsidRPr="00FC68A1" w:rsidRDefault="00E651C0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FC68A1">
              <w:rPr>
                <w:b/>
                <w:bCs/>
                <w:color w:val="FFFFFF" w:themeColor="background1"/>
                <w:lang w:val="en-IN"/>
              </w:rPr>
              <w:t>Asset / Solution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45CF9B" w14:textId="6753D2AC" w:rsidR="00E651C0" w:rsidRPr="00FC68A1" w:rsidRDefault="008E0A86">
            <w:pPr>
              <w:spacing w:before="60" w:after="60"/>
              <w:rPr>
                <w:color w:val="FFFFFF" w:themeColor="background1"/>
                <w:lang w:val="en-IN"/>
              </w:rPr>
            </w:pPr>
            <w:r>
              <w:rPr>
                <w:color w:val="FFFFFF" w:themeColor="background1"/>
                <w:lang w:val="en-IN"/>
              </w:rPr>
              <w:t>Industrial AI Foundation</w:t>
            </w:r>
            <w:r w:rsidR="00E651C0" w:rsidRPr="00FC68A1">
              <w:rPr>
                <w:color w:val="FFFFFF" w:themeColor="background1"/>
                <w:lang w:val="en-IN"/>
              </w:rPr>
              <w:t xml:space="preserve"> / People Management</w:t>
            </w:r>
          </w:p>
        </w:tc>
      </w:tr>
      <w:tr w:rsidR="00FC68A1" w:rsidRPr="00FC68A1" w14:paraId="0252648C" w14:textId="77777777" w:rsidTr="00E651C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B96C97" w14:textId="77777777" w:rsidR="00E651C0" w:rsidRPr="00FC68A1" w:rsidRDefault="00E651C0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FC68A1">
              <w:rPr>
                <w:b/>
                <w:bCs/>
                <w:color w:val="FFFFFF" w:themeColor="background1"/>
                <w:lang w:val="en-IN"/>
              </w:rPr>
              <w:t>Domain / Area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87D70F" w14:textId="77777777" w:rsidR="00E651C0" w:rsidRPr="00FC68A1" w:rsidRDefault="00E651C0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FC68A1">
              <w:rPr>
                <w:color w:val="FFFFFF" w:themeColor="background1"/>
                <w:lang w:val="en-IN"/>
              </w:rPr>
              <w:t>Identity and Access Management</w:t>
            </w:r>
          </w:p>
        </w:tc>
      </w:tr>
      <w:tr w:rsidR="00FC68A1" w:rsidRPr="00FC68A1" w14:paraId="65E05485" w14:textId="77777777" w:rsidTr="00E651C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E7F958" w14:textId="77777777" w:rsidR="00E651C0" w:rsidRPr="00FC68A1" w:rsidRDefault="00E651C0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FC68A1">
              <w:rPr>
                <w:b/>
                <w:bCs/>
                <w:color w:val="FFFFFF" w:themeColor="background1"/>
                <w:lang w:val="en-IN"/>
              </w:rPr>
              <w:t>Owner (Team/Person)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557E70" w14:textId="77777777" w:rsidR="00E651C0" w:rsidRPr="00FC68A1" w:rsidRDefault="00E651C0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FC68A1">
              <w:rPr>
                <w:color w:val="FFFFFF" w:themeColor="background1"/>
                <w:lang w:val="en-IN"/>
              </w:rPr>
              <w:t>Tournier, Florian</w:t>
            </w:r>
          </w:p>
        </w:tc>
      </w:tr>
      <w:tr w:rsidR="00FC68A1" w:rsidRPr="00FC68A1" w14:paraId="2FE61819" w14:textId="77777777" w:rsidTr="00E651C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17573E" w14:textId="77777777" w:rsidR="00E651C0" w:rsidRPr="00FC68A1" w:rsidRDefault="00E651C0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FC68A1">
              <w:rPr>
                <w:b/>
                <w:bCs/>
                <w:color w:val="FFFFFF" w:themeColor="background1"/>
                <w:lang w:val="en-IN"/>
              </w:rPr>
              <w:t>Reviewers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7AD911" w14:textId="37647024" w:rsidR="00E651C0" w:rsidRPr="00FC68A1" w:rsidRDefault="001457A6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FC68A1">
              <w:rPr>
                <w:color w:val="FFFFFF" w:themeColor="background1"/>
                <w:lang w:val="en-IN"/>
              </w:rPr>
              <w:t xml:space="preserve">Ranganathan, Balamurugan; </w:t>
            </w:r>
            <w:r w:rsidR="00E651C0" w:rsidRPr="00FC68A1">
              <w:rPr>
                <w:color w:val="FFFFFF" w:themeColor="background1"/>
                <w:lang w:val="en-IN"/>
              </w:rPr>
              <w:t>Rishabh Joshi</w:t>
            </w:r>
          </w:p>
        </w:tc>
      </w:tr>
      <w:tr w:rsidR="00FC68A1" w:rsidRPr="00FC68A1" w14:paraId="77298430" w14:textId="77777777" w:rsidTr="00E651C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375664" w14:textId="77777777" w:rsidR="00E651C0" w:rsidRPr="00FC68A1" w:rsidRDefault="00E651C0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FC68A1">
              <w:rPr>
                <w:b/>
                <w:bCs/>
                <w:color w:val="FFFFFF" w:themeColor="background1"/>
                <w:lang w:val="en-IN"/>
              </w:rPr>
              <w:t>Status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FA15F7" w14:textId="252D0B83" w:rsidR="00E651C0" w:rsidRPr="00FC68A1" w:rsidRDefault="009B35DC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FC68A1">
              <w:rPr>
                <w:color w:val="FFFFFF" w:themeColor="background1"/>
                <w:lang w:val="en-IN"/>
              </w:rPr>
              <w:t>Published</w:t>
            </w:r>
            <w:r w:rsidR="00E651C0" w:rsidRPr="00FC68A1">
              <w:rPr>
                <w:color w:val="FFFFFF" w:themeColor="background1"/>
                <w:lang w:val="en-IN"/>
              </w:rPr>
              <w:t xml:space="preserve"> / </w:t>
            </w:r>
            <w:r w:rsidRPr="00FC68A1">
              <w:rPr>
                <w:color w:val="FFFFFF" w:themeColor="background1"/>
                <w:lang w:val="en-IN"/>
              </w:rPr>
              <w:t>Approved</w:t>
            </w:r>
          </w:p>
        </w:tc>
      </w:tr>
      <w:tr w:rsidR="00FC68A1" w:rsidRPr="00FC68A1" w14:paraId="36932388" w14:textId="77777777" w:rsidTr="00E651C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C10F04" w14:textId="77777777" w:rsidR="00E651C0" w:rsidRPr="00FC68A1" w:rsidRDefault="00E651C0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FC68A1">
              <w:rPr>
                <w:b/>
                <w:bCs/>
                <w:color w:val="FFFFFF" w:themeColor="background1"/>
                <w:lang w:val="en-IN"/>
              </w:rPr>
              <w:t>Confidentiality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69BD62" w14:textId="77777777" w:rsidR="00E651C0" w:rsidRPr="00FC68A1" w:rsidRDefault="00E651C0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FC68A1">
              <w:rPr>
                <w:color w:val="FFFFFF" w:themeColor="background1"/>
                <w:lang w:val="en-IN"/>
              </w:rPr>
              <w:t>Internal / Confidential</w:t>
            </w:r>
          </w:p>
        </w:tc>
      </w:tr>
      <w:tr w:rsidR="00FC68A1" w:rsidRPr="00FC68A1" w14:paraId="35462775" w14:textId="77777777" w:rsidTr="00E651C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C6E475" w14:textId="77777777" w:rsidR="00E651C0" w:rsidRPr="00FC68A1" w:rsidRDefault="00E651C0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FC68A1">
              <w:rPr>
                <w:b/>
                <w:bCs/>
                <w:color w:val="FFFFFF" w:themeColor="background1"/>
                <w:lang w:val="en-IN"/>
              </w:rPr>
              <w:t>Source of Truth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37445A" w14:textId="77777777" w:rsidR="00E651C0" w:rsidRPr="00FC68A1" w:rsidRDefault="00E651C0">
            <w:pPr>
              <w:spacing w:before="60" w:after="60"/>
              <w:rPr>
                <w:color w:val="FFFFFF" w:themeColor="background1"/>
                <w:lang w:val="en-IN"/>
              </w:rPr>
            </w:pPr>
            <w:hyperlink r:id="rId11" w:history="1">
              <w:r w:rsidRPr="00FC68A1">
                <w:rPr>
                  <w:rStyle w:val="Hyperlink"/>
                  <w:color w:val="FFFFFF" w:themeColor="background1"/>
                  <w:lang w:val="en-IN"/>
                </w:rPr>
                <w:t>Summary - Overview</w:t>
              </w:r>
            </w:hyperlink>
          </w:p>
        </w:tc>
      </w:tr>
      <w:tr w:rsidR="00FC68A1" w:rsidRPr="00FC68A1" w14:paraId="1B08D070" w14:textId="77777777" w:rsidTr="00E651C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648998" w14:textId="77777777" w:rsidR="00E651C0" w:rsidRPr="00FC68A1" w:rsidRDefault="00E651C0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FC68A1">
              <w:rPr>
                <w:b/>
                <w:bCs/>
                <w:color w:val="FFFFFF" w:themeColor="background1"/>
                <w:lang w:val="en-IN"/>
              </w:rPr>
              <w:t>Related Assets / Alternatives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FF811C" w14:textId="77777777" w:rsidR="00E651C0" w:rsidRPr="00FC68A1" w:rsidRDefault="00E651C0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FC68A1">
              <w:rPr>
                <w:color w:val="FFFFFF" w:themeColor="background1"/>
                <w:lang w:val="en-IN"/>
              </w:rPr>
              <w:t>People Management Architecture Blueprint, People Management API Reference</w:t>
            </w:r>
          </w:p>
        </w:tc>
      </w:tr>
    </w:tbl>
    <w:p w14:paraId="1066D7A5" w14:textId="77777777" w:rsidR="00FE6354" w:rsidRDefault="00FE6354" w:rsidP="008A2043">
      <w:pPr>
        <w:rPr>
          <w:b/>
          <w:bCs/>
          <w:sz w:val="28"/>
          <w:szCs w:val="32"/>
        </w:rPr>
        <w:sectPr w:rsidR="00FE6354" w:rsidSect="00445FA8">
          <w:headerReference w:type="default" r:id="rId12"/>
          <w:footerReference w:type="default" r:id="rId13"/>
          <w:pgSz w:w="12960" w:h="25920" w:code="5"/>
          <w:pgMar w:top="10206" w:right="720" w:bottom="720" w:left="720" w:header="720" w:footer="720" w:gutter="0"/>
          <w:cols w:space="720"/>
          <w:docGrid w:linePitch="360"/>
        </w:sectPr>
      </w:pPr>
      <w:bookmarkStart w:id="0" w:name="_Toc117670564"/>
      <w:bookmarkStart w:id="1" w:name="_Toc125467897"/>
    </w:p>
    <w:p w14:paraId="77D394ED" w14:textId="77777777" w:rsidR="00604E07" w:rsidRPr="00B141BB" w:rsidRDefault="00B141BB" w:rsidP="00CD34C5">
      <w:pPr>
        <w:jc w:val="center"/>
        <w:rPr>
          <w:b/>
          <w:bCs/>
          <w:sz w:val="28"/>
          <w:szCs w:val="32"/>
        </w:rPr>
      </w:pPr>
      <w:r w:rsidRPr="00B141BB">
        <w:rPr>
          <w:b/>
          <w:bCs/>
          <w:sz w:val="28"/>
          <w:szCs w:val="32"/>
        </w:rPr>
        <w:lastRenderedPageBreak/>
        <w:t>Contents</w:t>
      </w:r>
    </w:p>
    <w:p w14:paraId="33573D19" w14:textId="4587CA6A" w:rsidR="005D0989" w:rsidRDefault="00B141BB">
      <w:pPr>
        <w:pStyle w:val="TOC1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r>
        <w:rPr>
          <w:rFonts w:eastAsia="Times New Roman"/>
          <w:b/>
        </w:rPr>
        <w:fldChar w:fldCharType="begin"/>
      </w:r>
      <w:r>
        <w:instrText xml:space="preserve"> TOC \o "1-2" \h \z \u </w:instrText>
      </w:r>
      <w:r>
        <w:rPr>
          <w:rFonts w:eastAsia="Times New Roman"/>
          <w:b/>
        </w:rPr>
        <w:fldChar w:fldCharType="separate"/>
      </w:r>
      <w:hyperlink w:anchor="_Toc217392165" w:history="1">
        <w:r w:rsidR="005D0989" w:rsidRPr="000647BC">
          <w:rPr>
            <w:rStyle w:val="Hyperlink"/>
            <w:noProof/>
          </w:rPr>
          <w:t>Introduction</w:t>
        </w:r>
        <w:r w:rsidR="005D0989">
          <w:rPr>
            <w:noProof/>
            <w:webHidden/>
          </w:rPr>
          <w:tab/>
        </w:r>
        <w:r w:rsidR="005D0989">
          <w:rPr>
            <w:noProof/>
            <w:webHidden/>
          </w:rPr>
          <w:fldChar w:fldCharType="begin"/>
        </w:r>
        <w:r w:rsidR="005D0989">
          <w:rPr>
            <w:noProof/>
            <w:webHidden/>
          </w:rPr>
          <w:instrText xml:space="preserve"> PAGEREF _Toc217392165 \h </w:instrText>
        </w:r>
        <w:r w:rsidR="005D0989">
          <w:rPr>
            <w:noProof/>
            <w:webHidden/>
          </w:rPr>
        </w:r>
        <w:r w:rsidR="005D0989"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3</w:t>
        </w:r>
        <w:r w:rsidR="005D0989">
          <w:rPr>
            <w:noProof/>
            <w:webHidden/>
          </w:rPr>
          <w:fldChar w:fldCharType="end"/>
        </w:r>
      </w:hyperlink>
    </w:p>
    <w:p w14:paraId="34CFC5E5" w14:textId="13A19579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66" w:history="1">
        <w:r w:rsidRPr="000647BC">
          <w:rPr>
            <w:rStyle w:val="Hyperlink"/>
            <w:noProof/>
          </w:rPr>
          <w:t>Target 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E7A58E" w14:textId="6C6B685A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67" w:history="1">
        <w:r w:rsidRPr="000647BC">
          <w:rPr>
            <w:rStyle w:val="Hyperlink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C6F760" w14:textId="62DDA522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68" w:history="1">
        <w:r w:rsidRPr="000647BC">
          <w:rPr>
            <w:rStyle w:val="Hyperlink"/>
            <w:noProof/>
          </w:rPr>
          <w:t>Prerequisites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0CFFF5" w14:textId="79D80F66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69" w:history="1">
        <w:r w:rsidRPr="000647BC">
          <w:rPr>
            <w:rStyle w:val="Hyperlink"/>
            <w:noProof/>
          </w:rPr>
          <w:t>Contacts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C42AEE" w14:textId="04D60E24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70" w:history="1">
        <w:r w:rsidRPr="000647BC">
          <w:rPr>
            <w:rStyle w:val="Hyperlink"/>
            <w:noProof/>
          </w:rPr>
          <w:t>Related Links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AFA689" w14:textId="6974AF2F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71" w:history="1">
        <w:r w:rsidRPr="000647BC">
          <w:rPr>
            <w:rStyle w:val="Hyperlink"/>
            <w:noProof/>
          </w:rPr>
          <w:t>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94807A" w14:textId="6A11C6A8" w:rsidR="005D0989" w:rsidRDefault="005D0989">
      <w:pPr>
        <w:pStyle w:val="TOC1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72" w:history="1">
        <w:r w:rsidRPr="000647BC">
          <w:rPr>
            <w:rStyle w:val="Hyperlink"/>
            <w:noProof/>
          </w:rPr>
          <w:t>People Management APIs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11B6B1" w14:textId="43012743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73" w:history="1">
        <w:r w:rsidRPr="000647BC">
          <w:rPr>
            <w:rStyle w:val="Hyperlink"/>
            <w:noProof/>
          </w:rPr>
          <w:t>POST- CreateOrUpdateAOTDepartment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9A6D34" w14:textId="689E55FB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74" w:history="1">
        <w:r w:rsidRPr="000647BC">
          <w:rPr>
            <w:rStyle w:val="Hyperlink"/>
            <w:noProof/>
          </w:rPr>
          <w:t>POST- CreateOrUpdateAOTRole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5C59FB" w14:textId="732675E9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75" w:history="1">
        <w:r w:rsidRPr="000647BC">
          <w:rPr>
            <w:rStyle w:val="Hyperlink"/>
            <w:noProof/>
          </w:rPr>
          <w:t>GET- ValidateRoleName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F4AFDA" w14:textId="301AFEA2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76" w:history="1">
        <w:r w:rsidRPr="000647BC">
          <w:rPr>
            <w:rStyle w:val="Hyperlink"/>
            <w:noProof/>
          </w:rPr>
          <w:t>GET- ValidateDepartmentName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0B047B" w14:textId="2D525A89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77" w:history="1">
        <w:r w:rsidRPr="000647BC">
          <w:rPr>
            <w:rStyle w:val="Hyperlink"/>
            <w:noProof/>
          </w:rPr>
          <w:t>GET- ValidateDepartmentDeletion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DB7A4B2" w14:textId="7329B4D1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78" w:history="1">
        <w:r w:rsidRPr="000647BC">
          <w:rPr>
            <w:rStyle w:val="Hyperlink"/>
            <w:noProof/>
          </w:rPr>
          <w:t>GET- ValidateRoleDeletion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9361B7A" w14:textId="0B8A74BF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79" w:history="1">
        <w:r w:rsidRPr="000647BC">
          <w:rPr>
            <w:rStyle w:val="Hyperlink"/>
            <w:noProof/>
          </w:rPr>
          <w:t>POST- SearchADGroups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C8F6DB" w14:textId="711FD226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80" w:history="1">
        <w:r w:rsidRPr="000647BC">
          <w:rPr>
            <w:rStyle w:val="Hyperlink"/>
            <w:noProof/>
          </w:rPr>
          <w:t>POST- SearchUser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B2F9BD" w14:textId="34AB9183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81" w:history="1">
        <w:r w:rsidRPr="000647BC">
          <w:rPr>
            <w:rStyle w:val="Hyperlink"/>
            <w:noProof/>
          </w:rPr>
          <w:t>GET- GetUsers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8239AC2" w14:textId="7B585C5B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82" w:history="1">
        <w:r w:rsidRPr="000647BC">
          <w:rPr>
            <w:rStyle w:val="Hyperlink"/>
            <w:noProof/>
          </w:rPr>
          <w:t>GET- GetUsersByToken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8F4C8D0" w14:textId="1DCFAB48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83" w:history="1">
        <w:r w:rsidRPr="000647BC">
          <w:rPr>
            <w:rStyle w:val="Hyperlink"/>
            <w:noProof/>
          </w:rPr>
          <w:t>POST- GetUsersByRole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1C8A037" w14:textId="40E8FD99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84" w:history="1">
        <w:r w:rsidRPr="000647BC">
          <w:rPr>
            <w:rStyle w:val="Hyperlink"/>
            <w:noProof/>
          </w:rPr>
          <w:t>POST- GetUsersByDepartment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8B730DB" w14:textId="016127CD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85" w:history="1">
        <w:r w:rsidRPr="000647BC">
          <w:rPr>
            <w:rStyle w:val="Hyperlink"/>
            <w:noProof/>
          </w:rPr>
          <w:t>GET- GetRoles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6D9F0FD" w14:textId="53EE99D2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86" w:history="1">
        <w:r w:rsidRPr="000647BC">
          <w:rPr>
            <w:rStyle w:val="Hyperlink"/>
            <w:noProof/>
          </w:rPr>
          <w:t>POST- GetRolesByUser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1FEF2ED" w14:textId="43AC92A9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87" w:history="1">
        <w:r w:rsidRPr="000647BC">
          <w:rPr>
            <w:rStyle w:val="Hyperlink"/>
            <w:noProof/>
          </w:rPr>
          <w:t>GET- GetAdminRoles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CBA3FD9" w14:textId="1AB14D0F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88" w:history="1">
        <w:r w:rsidRPr="000647BC">
          <w:rPr>
            <w:rStyle w:val="Hyperlink"/>
            <w:noProof/>
          </w:rPr>
          <w:t>GET- GetRoleById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03021D4" w14:textId="7661EBB7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89" w:history="1">
        <w:r w:rsidRPr="000647BC">
          <w:rPr>
            <w:rStyle w:val="Hyperlink"/>
            <w:noProof/>
          </w:rPr>
          <w:t>GET- GetRolesByIds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18E8C1F" w14:textId="0830ED80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90" w:history="1">
        <w:r w:rsidRPr="000647BC">
          <w:rPr>
            <w:rStyle w:val="Hyperlink"/>
            <w:noProof/>
          </w:rPr>
          <w:t>GET- GetDepartments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4A24D64" w14:textId="13CC20C2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91" w:history="1">
        <w:r w:rsidRPr="000647BC">
          <w:rPr>
            <w:rStyle w:val="Hyperlink"/>
            <w:noProof/>
          </w:rPr>
          <w:t>POST- GetRolesByDepartment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17FBDC9" w14:textId="4F04CAD5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92" w:history="1">
        <w:r w:rsidRPr="000647BC">
          <w:rPr>
            <w:rStyle w:val="Hyperlink"/>
            <w:noProof/>
          </w:rPr>
          <w:t>DELETE- DeleteAOTDepartment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CA0944D" w14:textId="6B94E8D4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93" w:history="1">
        <w:r w:rsidRPr="000647BC">
          <w:rPr>
            <w:rStyle w:val="Hyperlink"/>
            <w:noProof/>
          </w:rPr>
          <w:t>DELETE- DeleteAOTRole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765FE01" w14:textId="1E36559D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94" w:history="1">
        <w:r w:rsidRPr="000647BC">
          <w:rPr>
            <w:rStyle w:val="Hyperlink"/>
            <w:noProof/>
          </w:rPr>
          <w:t>POST- SyncServiceAPI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ECE3065" w14:textId="1AFE435B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95" w:history="1">
        <w:r w:rsidRPr="000647BC">
          <w:rPr>
            <w:rStyle w:val="Hyperlink"/>
            <w:noProof/>
          </w:rPr>
          <w:t>GET- LastRunSyncServiceAPI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7239031" w14:textId="445EFD9F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96" w:history="1">
        <w:r w:rsidRPr="000647BC">
          <w:rPr>
            <w:rStyle w:val="Hyperlink"/>
            <w:noProof/>
          </w:rPr>
          <w:t>POST- MapUsersandRoles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A5FB198" w14:textId="79BF17EB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97" w:history="1">
        <w:r w:rsidRPr="000647BC">
          <w:rPr>
            <w:rStyle w:val="Hyperlink"/>
            <w:noProof/>
          </w:rPr>
          <w:t>POST- MapGroupsandRoles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42CEF8F" w14:textId="76FD4CC5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98" w:history="1">
        <w:r w:rsidRPr="000647BC">
          <w:rPr>
            <w:rStyle w:val="Hyperlink"/>
            <w:noProof/>
          </w:rPr>
          <w:t>POST- MapDepartmentsandRoles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AEF0489" w14:textId="6B997169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199" w:history="1">
        <w:r w:rsidRPr="000647BC">
          <w:rPr>
            <w:rStyle w:val="Hyperlink"/>
            <w:noProof/>
          </w:rPr>
          <w:t>DELETE- DeleteDepartmentandRoleMapping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E8DCF76" w14:textId="4AACB4D7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200" w:history="1">
        <w:r w:rsidRPr="000647BC">
          <w:rPr>
            <w:rStyle w:val="Hyperlink"/>
            <w:noProof/>
          </w:rPr>
          <w:t>DELETE- DeleteGroupandRoleMapping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15CDDF3" w14:textId="17602FF0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201" w:history="1">
        <w:r w:rsidRPr="000647BC">
          <w:rPr>
            <w:rStyle w:val="Hyperlink"/>
            <w:noProof/>
          </w:rPr>
          <w:t>DELETE- DeleteUserandRoleMapping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2BB8554" w14:textId="23873196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202" w:history="1">
        <w:r w:rsidRPr="000647BC">
          <w:rPr>
            <w:rStyle w:val="Hyperlink"/>
            <w:noProof/>
          </w:rPr>
          <w:t>GET- GetADGroupRoleMappings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EF69705" w14:textId="7691A461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203" w:history="1">
        <w:r w:rsidRPr="000647BC">
          <w:rPr>
            <w:rStyle w:val="Hyperlink"/>
            <w:noProof/>
          </w:rPr>
          <w:t>GET- GetUserRoleMappings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50C7ACE" w14:textId="02A92368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204" w:history="1">
        <w:r w:rsidRPr="000647BC">
          <w:rPr>
            <w:rStyle w:val="Hyperlink"/>
            <w:noProof/>
          </w:rPr>
          <w:t>GET- GetUserAdGroupMappings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ACFEF1A" w14:textId="3C5D788E" w:rsidR="005D0989" w:rsidRDefault="005D0989">
      <w:pPr>
        <w:pStyle w:val="TOC2"/>
        <w:tabs>
          <w:tab w:val="right" w:leader="dot" w:pos="10070"/>
        </w:tabs>
        <w:rPr>
          <w:rFonts w:asciiTheme="minorHAnsi" w:eastAsiaTheme="minorEastAsia" w:hAnsiTheme="minorHAnsi"/>
          <w:noProof/>
          <w:sz w:val="24"/>
          <w:szCs w:val="24"/>
          <w:lang w:val="en-IN" w:eastAsia="en-IN"/>
        </w:rPr>
      </w:pPr>
      <w:hyperlink w:anchor="_Toc217392205" w:history="1">
        <w:r w:rsidRPr="000647BC">
          <w:rPr>
            <w:rStyle w:val="Hyperlink"/>
            <w:noProof/>
          </w:rPr>
          <w:t>POST- Azure Web PubSub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_Toc217392205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3376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47D52E8" w14:textId="2614901D" w:rsidR="00FE6354" w:rsidRDefault="00B141BB" w:rsidP="00FC68A1">
      <w:pPr>
        <w:sectPr w:rsidR="00FE6354" w:rsidSect="00584D28">
          <w:pgSz w:w="12960" w:h="25920" w:code="5"/>
          <w:pgMar w:top="4320" w:right="2880" w:bottom="2880" w:left="2880" w:header="720" w:footer="720" w:gutter="0"/>
          <w:cols w:space="720"/>
          <w:docGrid w:linePitch="360"/>
        </w:sectPr>
      </w:pPr>
      <w:r>
        <w:fldChar w:fldCharType="end"/>
      </w:r>
    </w:p>
    <w:p w14:paraId="6942715A" w14:textId="54C1118C" w:rsidR="00291CCA" w:rsidRPr="002A7343" w:rsidRDefault="00291CCA" w:rsidP="009D2764">
      <w:pPr>
        <w:pStyle w:val="Heading1"/>
      </w:pPr>
      <w:bookmarkStart w:id="2" w:name="_Toc217392165"/>
      <w:r>
        <w:lastRenderedPageBreak/>
        <w:t>I</w:t>
      </w:r>
      <w:bookmarkStart w:id="3" w:name="OLE_LINK1"/>
      <w:r>
        <w:t>ntroduction</w:t>
      </w:r>
      <w:bookmarkEnd w:id="0"/>
      <w:bookmarkEnd w:id="1"/>
      <w:bookmarkEnd w:id="2"/>
    </w:p>
    <w:p w14:paraId="3882CCF2" w14:textId="4167C729" w:rsidR="003459CF" w:rsidRDefault="008E0A86" w:rsidP="003459CF">
      <w:bookmarkStart w:id="4" w:name="_Hlk115170763"/>
      <w:r>
        <w:t>Industrial AI Foundation</w:t>
      </w:r>
      <w:r w:rsidR="003459CF">
        <w:t xml:space="preserve"> (</w:t>
      </w:r>
      <w:r>
        <w:t>IAI</w:t>
      </w:r>
      <w:r w:rsidR="003459CF">
        <w:t>), an Industrial AI Foundation asset, is a set of software accelerators for the rapid implementation of customized factory-to-cloud applications. These operations twin apps accelerate the integration of product, process, and live data from disparate IT and OT systems, creating a comprehensive and contextualized view of operations to enable better decisions and optimized processes.</w:t>
      </w:r>
    </w:p>
    <w:p w14:paraId="3F1B76D3" w14:textId="472243E4" w:rsidR="003459CF" w:rsidRDefault="003459CF" w:rsidP="003459CF">
      <w:r>
        <w:t>The Industrial AI Foundation is a portfolio of composable data services for a rapid implementation of Industrial AI solutions that was developed as part of Accenture</w:t>
      </w:r>
      <w:r w:rsidR="00CF1969">
        <w:t>'</w:t>
      </w:r>
      <w:r>
        <w:t>s Industrial AI (IAI) initiative. IAI is a multi-disciplinary partnership between Accenture</w:t>
      </w:r>
      <w:r w:rsidR="00CF1969">
        <w:t>'</w:t>
      </w:r>
      <w:r>
        <w:t>s Data &amp; AI and Industry X groups. The partnership was formed to address domain-specific challenges by employing state-of-the-art AI technology.</w:t>
      </w:r>
    </w:p>
    <w:p w14:paraId="1E519726" w14:textId="30EFBDAF" w:rsidR="00291CCA" w:rsidRPr="00D323FF" w:rsidRDefault="00291CCA" w:rsidP="003459CF">
      <w:r w:rsidRPr="00D323FF">
        <w:t>People</w:t>
      </w:r>
      <w:r w:rsidR="009847D4" w:rsidRPr="00D323FF">
        <w:t xml:space="preserve"> </w:t>
      </w:r>
      <w:r w:rsidRPr="00D323FF">
        <w:t>Management</w:t>
      </w:r>
      <w:r w:rsidR="009847D4" w:rsidRPr="00D323FF">
        <w:t xml:space="preserve"> </w:t>
      </w:r>
      <w:r w:rsidR="00DB367D" w:rsidRPr="00D323FF">
        <w:t>(</w:t>
      </w:r>
      <w:r w:rsidR="00F66230" w:rsidRPr="00D323FF">
        <w:t>PM</w:t>
      </w:r>
      <w:r w:rsidR="00DB367D" w:rsidRPr="00D323FF">
        <w:t>)</w:t>
      </w:r>
      <w:r w:rsidR="009847D4" w:rsidRPr="00D323FF">
        <w:t xml:space="preserve"> </w:t>
      </w:r>
      <w:r w:rsidRPr="00D323FF">
        <w:t>is</w:t>
      </w:r>
      <w:r w:rsidR="009847D4" w:rsidRPr="00D323FF">
        <w:t xml:space="preserve"> </w:t>
      </w:r>
      <w:r w:rsidRPr="00D323FF">
        <w:t>an</w:t>
      </w:r>
      <w:r w:rsidR="009847D4" w:rsidRPr="00D323FF">
        <w:t xml:space="preserve"> </w:t>
      </w:r>
      <w:r w:rsidR="008E0A86">
        <w:t>IAI</w:t>
      </w:r>
      <w:r w:rsidR="009847D4" w:rsidRPr="00D323FF">
        <w:t xml:space="preserve"> </w:t>
      </w:r>
      <w:r w:rsidRPr="00D323FF">
        <w:t>component</w:t>
      </w:r>
      <w:r w:rsidR="009847D4" w:rsidRPr="00D323FF">
        <w:t xml:space="preserve"> </w:t>
      </w:r>
      <w:r w:rsidRPr="00D323FF">
        <w:t>that</w:t>
      </w:r>
      <w:r w:rsidR="009847D4" w:rsidRPr="00D323FF">
        <w:t xml:space="preserve"> </w:t>
      </w:r>
      <w:r w:rsidRPr="00D323FF">
        <w:t>helps</w:t>
      </w:r>
      <w:r w:rsidR="009847D4" w:rsidRPr="00D323FF">
        <w:t xml:space="preserve"> </w:t>
      </w:r>
      <w:r w:rsidRPr="00D323FF">
        <w:t>in</w:t>
      </w:r>
      <w:r w:rsidR="009847D4" w:rsidRPr="00D323FF">
        <w:t xml:space="preserve"> </w:t>
      </w:r>
      <w:r w:rsidRPr="00D323FF">
        <w:t>managing</w:t>
      </w:r>
      <w:r w:rsidR="009847D4" w:rsidRPr="00D323FF">
        <w:t xml:space="preserve"> </w:t>
      </w:r>
      <w:r w:rsidRPr="00D323FF">
        <w:t>the</w:t>
      </w:r>
      <w:r w:rsidR="009847D4" w:rsidRPr="00D323FF">
        <w:t xml:space="preserve"> </w:t>
      </w:r>
      <w:r w:rsidRPr="00D323FF">
        <w:t>users,</w:t>
      </w:r>
      <w:r w:rsidR="009847D4" w:rsidRPr="00D323FF">
        <w:t xml:space="preserve"> </w:t>
      </w:r>
      <w:r w:rsidRPr="00D323FF">
        <w:t>roles,</w:t>
      </w:r>
      <w:r w:rsidR="009847D4" w:rsidRPr="00D323FF">
        <w:t xml:space="preserve"> </w:t>
      </w:r>
      <w:r w:rsidRPr="00D323FF">
        <w:t>and</w:t>
      </w:r>
      <w:r w:rsidR="009847D4" w:rsidRPr="00D323FF">
        <w:t xml:space="preserve"> </w:t>
      </w:r>
      <w:r w:rsidRPr="00D323FF">
        <w:t>permissions</w:t>
      </w:r>
      <w:r w:rsidR="009847D4" w:rsidRPr="00D323FF">
        <w:t xml:space="preserve"> </w:t>
      </w:r>
      <w:r w:rsidR="000E7FBC" w:rsidRPr="00D323FF">
        <w:t>for</w:t>
      </w:r>
      <w:r w:rsidR="009847D4" w:rsidRPr="00D323FF">
        <w:t xml:space="preserve"> </w:t>
      </w:r>
      <w:r w:rsidRPr="00D323FF">
        <w:t>access</w:t>
      </w:r>
      <w:r w:rsidR="009847D4" w:rsidRPr="00D323FF">
        <w:t xml:space="preserve"> </w:t>
      </w:r>
      <w:r w:rsidRPr="00D323FF">
        <w:t>to</w:t>
      </w:r>
      <w:r w:rsidR="009847D4" w:rsidRPr="00D323FF">
        <w:t xml:space="preserve"> </w:t>
      </w:r>
      <w:r w:rsidRPr="00D323FF">
        <w:t>data</w:t>
      </w:r>
      <w:r w:rsidR="009847D4" w:rsidRPr="00D323FF">
        <w:t xml:space="preserve"> </w:t>
      </w:r>
      <w:r w:rsidRPr="00D323FF">
        <w:t>and</w:t>
      </w:r>
      <w:r w:rsidR="009847D4" w:rsidRPr="00D323FF">
        <w:t xml:space="preserve"> </w:t>
      </w:r>
      <w:r w:rsidRPr="00D323FF">
        <w:t>functionality.</w:t>
      </w:r>
      <w:r w:rsidR="009847D4" w:rsidRPr="00D323FF">
        <w:t xml:space="preserve"> </w:t>
      </w:r>
      <w:r w:rsidRPr="00D323FF">
        <w:t>This</w:t>
      </w:r>
      <w:r w:rsidR="009847D4" w:rsidRPr="00D323FF">
        <w:t xml:space="preserve"> </w:t>
      </w:r>
      <w:r w:rsidRPr="00D323FF">
        <w:t>component</w:t>
      </w:r>
      <w:r w:rsidR="009847D4" w:rsidRPr="00D323FF">
        <w:t xml:space="preserve"> </w:t>
      </w:r>
      <w:r w:rsidRPr="00D323FF">
        <w:t>is</w:t>
      </w:r>
      <w:r w:rsidR="009847D4" w:rsidRPr="00D323FF">
        <w:t xml:space="preserve"> </w:t>
      </w:r>
      <w:r w:rsidRPr="00D323FF">
        <w:t>duly</w:t>
      </w:r>
      <w:r w:rsidR="009847D4" w:rsidRPr="00D323FF">
        <w:t xml:space="preserve"> </w:t>
      </w:r>
      <w:r w:rsidRPr="00D323FF">
        <w:t>integrated</w:t>
      </w:r>
      <w:r w:rsidR="009847D4" w:rsidRPr="00D323FF">
        <w:t xml:space="preserve"> </w:t>
      </w:r>
      <w:r w:rsidRPr="00D323FF">
        <w:t>with</w:t>
      </w:r>
      <w:r w:rsidR="009847D4" w:rsidRPr="00D323FF">
        <w:t xml:space="preserve"> </w:t>
      </w:r>
      <w:r w:rsidR="00041724" w:rsidRPr="00D323FF">
        <w:t>the</w:t>
      </w:r>
      <w:r w:rsidR="009847D4" w:rsidRPr="00D323FF">
        <w:t xml:space="preserve"> </w:t>
      </w:r>
      <w:r w:rsidRPr="00D323FF">
        <w:t>client's</w:t>
      </w:r>
      <w:r w:rsidR="009847D4" w:rsidRPr="00D323FF">
        <w:t xml:space="preserve"> </w:t>
      </w:r>
      <w:r w:rsidRPr="00D323FF">
        <w:t>active</w:t>
      </w:r>
      <w:r w:rsidR="009847D4" w:rsidRPr="00D323FF">
        <w:t xml:space="preserve"> </w:t>
      </w:r>
      <w:r w:rsidRPr="00D323FF">
        <w:t>directory</w:t>
      </w:r>
      <w:r w:rsidR="009847D4" w:rsidRPr="00D323FF">
        <w:t xml:space="preserve"> </w:t>
      </w:r>
      <w:r w:rsidRPr="00D323FF">
        <w:t>to</w:t>
      </w:r>
      <w:r w:rsidR="009847D4" w:rsidRPr="00D323FF">
        <w:t xml:space="preserve"> </w:t>
      </w:r>
      <w:r w:rsidRPr="00D323FF">
        <w:t>avoid</w:t>
      </w:r>
      <w:r w:rsidR="009847D4" w:rsidRPr="00D323FF">
        <w:t xml:space="preserve"> </w:t>
      </w:r>
      <w:r w:rsidRPr="00D323FF">
        <w:t>duplicity</w:t>
      </w:r>
      <w:r w:rsidR="009847D4" w:rsidRPr="00D323FF">
        <w:t xml:space="preserve"> </w:t>
      </w:r>
      <w:r w:rsidR="000E7FBC" w:rsidRPr="00D323FF">
        <w:t>and</w:t>
      </w:r>
      <w:r w:rsidR="009847D4" w:rsidRPr="00D323FF">
        <w:t xml:space="preserve"> </w:t>
      </w:r>
      <w:r w:rsidR="000E7FBC" w:rsidRPr="00D323FF">
        <w:t>can</w:t>
      </w:r>
      <w:r w:rsidR="009847D4" w:rsidRPr="00D323FF">
        <w:t xml:space="preserve"> </w:t>
      </w:r>
      <w:r w:rsidR="000E7FBC" w:rsidRPr="00D323FF">
        <w:t>also</w:t>
      </w:r>
      <w:r w:rsidR="009847D4" w:rsidRPr="00D323FF">
        <w:t xml:space="preserve"> </w:t>
      </w:r>
      <w:r w:rsidR="000E7FBC" w:rsidRPr="00D323FF">
        <w:t>be</w:t>
      </w:r>
      <w:r w:rsidR="009847D4" w:rsidRPr="00D323FF">
        <w:t xml:space="preserve"> </w:t>
      </w:r>
      <w:r w:rsidRPr="00D323FF">
        <w:t>integrated</w:t>
      </w:r>
      <w:r w:rsidR="009847D4" w:rsidRPr="00D323FF">
        <w:t xml:space="preserve"> </w:t>
      </w:r>
      <w:r w:rsidRPr="00D323FF">
        <w:t>with</w:t>
      </w:r>
      <w:r w:rsidR="009847D4" w:rsidRPr="00D323FF">
        <w:t xml:space="preserve"> </w:t>
      </w:r>
      <w:r w:rsidRPr="00D323FF">
        <w:t>other</w:t>
      </w:r>
      <w:r w:rsidR="009847D4" w:rsidRPr="00D323FF">
        <w:t xml:space="preserve"> </w:t>
      </w:r>
      <w:r w:rsidR="008E0A86">
        <w:t>IAI</w:t>
      </w:r>
      <w:r w:rsidR="009847D4" w:rsidRPr="00D323FF">
        <w:t xml:space="preserve"> </w:t>
      </w:r>
      <w:r w:rsidRPr="00D323FF">
        <w:t>components</w:t>
      </w:r>
      <w:r w:rsidR="009847D4" w:rsidRPr="00D323FF">
        <w:t xml:space="preserve"> </w:t>
      </w:r>
      <w:r w:rsidRPr="00D323FF">
        <w:t>to</w:t>
      </w:r>
      <w:r w:rsidR="009847D4" w:rsidRPr="00D323FF">
        <w:t xml:space="preserve"> </w:t>
      </w:r>
      <w:r w:rsidRPr="00D323FF">
        <w:t>fetch</w:t>
      </w:r>
      <w:r w:rsidR="009847D4" w:rsidRPr="00D323FF">
        <w:t xml:space="preserve"> </w:t>
      </w:r>
      <w:r w:rsidRPr="00D323FF">
        <w:t>user</w:t>
      </w:r>
      <w:r w:rsidR="00041724" w:rsidRPr="00D323FF">
        <w:t>-</w:t>
      </w:r>
      <w:r w:rsidRPr="00D323FF">
        <w:t>specific</w:t>
      </w:r>
      <w:r w:rsidR="009847D4" w:rsidRPr="00D323FF">
        <w:t xml:space="preserve"> </w:t>
      </w:r>
      <w:r w:rsidRPr="00D323FF">
        <w:t>information.</w:t>
      </w:r>
      <w:r w:rsidR="009847D4" w:rsidRPr="00D323FF">
        <w:t xml:space="preserve"> </w:t>
      </w:r>
      <w:bookmarkEnd w:id="4"/>
      <w:r w:rsidR="008E0A86">
        <w:t>IAI</w:t>
      </w:r>
      <w:r w:rsidR="00CF1969">
        <w:t>'</w:t>
      </w:r>
      <w:r w:rsidRPr="00D323FF">
        <w:t>s</w:t>
      </w:r>
      <w:r w:rsidR="009847D4" w:rsidRPr="00D323FF">
        <w:t xml:space="preserve"> </w:t>
      </w:r>
      <w:r w:rsidRPr="00D323FF">
        <w:t>People</w:t>
      </w:r>
      <w:r w:rsidR="009847D4" w:rsidRPr="00D323FF">
        <w:t xml:space="preserve"> </w:t>
      </w:r>
      <w:r w:rsidRPr="00D323FF">
        <w:t>Management</w:t>
      </w:r>
      <w:r w:rsidR="009847D4" w:rsidRPr="00D323FF">
        <w:t xml:space="preserve"> </w:t>
      </w:r>
      <w:r w:rsidRPr="00D323FF">
        <w:t>Configuration</w:t>
      </w:r>
      <w:r w:rsidR="009847D4" w:rsidRPr="00D323FF">
        <w:t xml:space="preserve"> </w:t>
      </w:r>
      <w:r w:rsidRPr="00D323FF">
        <w:t>Middleware</w:t>
      </w:r>
      <w:r w:rsidR="009847D4" w:rsidRPr="00D323FF">
        <w:t xml:space="preserve"> </w:t>
      </w:r>
      <w:r w:rsidRPr="00D323FF">
        <w:t>APIs</w:t>
      </w:r>
      <w:r w:rsidR="009847D4" w:rsidRPr="00D323FF">
        <w:t xml:space="preserve"> </w:t>
      </w:r>
      <w:r w:rsidRPr="00D323FF">
        <w:t>can</w:t>
      </w:r>
      <w:r w:rsidR="009847D4" w:rsidRPr="00D323FF">
        <w:t xml:space="preserve"> </w:t>
      </w:r>
      <w:r w:rsidRPr="00D323FF">
        <w:t>be</w:t>
      </w:r>
      <w:r w:rsidR="009847D4" w:rsidRPr="00D323FF">
        <w:t xml:space="preserve"> </w:t>
      </w:r>
      <w:r w:rsidRPr="00D323FF">
        <w:t>used</w:t>
      </w:r>
      <w:r w:rsidR="009847D4" w:rsidRPr="00D323FF">
        <w:t xml:space="preserve"> </w:t>
      </w:r>
      <w:r w:rsidRPr="00D323FF">
        <w:t>to</w:t>
      </w:r>
      <w:r w:rsidR="009847D4" w:rsidRPr="00D323FF">
        <w:t xml:space="preserve"> </w:t>
      </w:r>
      <w:r w:rsidRPr="00D323FF">
        <w:t>query</w:t>
      </w:r>
      <w:r w:rsidR="009847D4" w:rsidRPr="00D323FF">
        <w:t xml:space="preserve"> </w:t>
      </w:r>
      <w:r w:rsidRPr="00D323FF">
        <w:t>data</w:t>
      </w:r>
      <w:r w:rsidR="009847D4" w:rsidRPr="00D323FF">
        <w:t xml:space="preserve"> </w:t>
      </w:r>
      <w:r w:rsidRPr="00D323FF">
        <w:t>about</w:t>
      </w:r>
      <w:r w:rsidR="009847D4" w:rsidRPr="00D323FF">
        <w:t xml:space="preserve"> </w:t>
      </w:r>
      <w:r w:rsidRPr="00D323FF">
        <w:t>users,</w:t>
      </w:r>
      <w:r w:rsidR="009847D4" w:rsidRPr="00D323FF">
        <w:t xml:space="preserve"> </w:t>
      </w:r>
      <w:r w:rsidRPr="00D323FF">
        <w:t>roles,</w:t>
      </w:r>
      <w:r w:rsidR="009847D4" w:rsidRPr="00D323FF">
        <w:t xml:space="preserve"> </w:t>
      </w:r>
      <w:r w:rsidRPr="00D323FF">
        <w:t>and</w:t>
      </w:r>
      <w:r w:rsidR="009847D4" w:rsidRPr="00D323FF">
        <w:t xml:space="preserve"> </w:t>
      </w:r>
      <w:r w:rsidRPr="00D323FF">
        <w:t>departments</w:t>
      </w:r>
      <w:r w:rsidR="009847D4" w:rsidRPr="00D323FF">
        <w:t xml:space="preserve"> </w:t>
      </w:r>
      <w:r w:rsidRPr="00D323FF">
        <w:t>and</w:t>
      </w:r>
      <w:r w:rsidR="009847D4" w:rsidRPr="00D323FF">
        <w:t xml:space="preserve"> </w:t>
      </w:r>
      <w:r w:rsidRPr="00D323FF">
        <w:t>perform</w:t>
      </w:r>
      <w:r w:rsidR="009847D4" w:rsidRPr="00D323FF">
        <w:t xml:space="preserve"> </w:t>
      </w:r>
      <w:r w:rsidRPr="00D323FF">
        <w:t>create/update/delete</w:t>
      </w:r>
      <w:r w:rsidR="009847D4" w:rsidRPr="00D323FF">
        <w:t xml:space="preserve"> </w:t>
      </w:r>
      <w:r w:rsidRPr="00D323FF">
        <w:t>operations</w:t>
      </w:r>
      <w:r w:rsidR="009847D4" w:rsidRPr="00D323FF">
        <w:t xml:space="preserve"> </w:t>
      </w:r>
      <w:r w:rsidRPr="00D323FF">
        <w:t>on</w:t>
      </w:r>
      <w:r w:rsidR="009847D4" w:rsidRPr="00D323FF">
        <w:t xml:space="preserve"> </w:t>
      </w:r>
      <w:r w:rsidRPr="00D323FF">
        <w:t>roles</w:t>
      </w:r>
      <w:r w:rsidR="009847D4" w:rsidRPr="00D323FF">
        <w:t xml:space="preserve"> </w:t>
      </w:r>
      <w:r w:rsidRPr="00D323FF">
        <w:t>and</w:t>
      </w:r>
      <w:r w:rsidR="009847D4" w:rsidRPr="00D323FF">
        <w:t xml:space="preserve"> </w:t>
      </w:r>
      <w:r w:rsidRPr="00D323FF">
        <w:t>departments.</w:t>
      </w:r>
      <w:r w:rsidR="009847D4" w:rsidRPr="00D323FF">
        <w:t xml:space="preserve"> </w:t>
      </w:r>
    </w:p>
    <w:p w14:paraId="3B205F87" w14:textId="13F28038" w:rsidR="00291CCA" w:rsidRDefault="00291CCA" w:rsidP="0096182F">
      <w:pPr>
        <w:pStyle w:val="Heading2"/>
      </w:pPr>
      <w:bookmarkStart w:id="5" w:name="_Toc93468771"/>
      <w:bookmarkStart w:id="6" w:name="_Hlk103705804"/>
      <w:bookmarkStart w:id="7" w:name="_Toc117670565"/>
      <w:bookmarkStart w:id="8" w:name="_Toc125467898"/>
      <w:bookmarkStart w:id="9" w:name="_Toc217392166"/>
      <w:bookmarkEnd w:id="3"/>
      <w:r>
        <w:t>Target</w:t>
      </w:r>
      <w:r w:rsidR="009847D4">
        <w:t xml:space="preserve"> </w:t>
      </w:r>
      <w:r>
        <w:t>Audience</w:t>
      </w:r>
      <w:bookmarkEnd w:id="5"/>
      <w:bookmarkEnd w:id="6"/>
      <w:bookmarkEnd w:id="7"/>
      <w:bookmarkEnd w:id="8"/>
      <w:bookmarkEnd w:id="9"/>
    </w:p>
    <w:p w14:paraId="63FD85E6" w14:textId="4A4682C1" w:rsidR="00291CCA" w:rsidRDefault="00C32E3D" w:rsidP="004B4A7B">
      <w:pPr>
        <w:spacing w:before="120" w:after="120"/>
      </w:pPr>
      <w:r>
        <w:t>D</w:t>
      </w:r>
      <w:r w:rsidR="00291CCA" w:rsidRPr="0387F8AB">
        <w:t>evelopers</w:t>
      </w:r>
      <w:r w:rsidR="009847D4">
        <w:t xml:space="preserve"> </w:t>
      </w:r>
      <w:r w:rsidR="00291CCA" w:rsidRPr="0387F8AB">
        <w:t>with</w:t>
      </w:r>
      <w:r w:rsidR="009847D4">
        <w:t xml:space="preserve"> </w:t>
      </w:r>
      <w:r w:rsidR="00291CCA" w:rsidRPr="0387F8AB">
        <w:t>the</w:t>
      </w:r>
      <w:r w:rsidR="009847D4">
        <w:t xml:space="preserve"> </w:t>
      </w:r>
      <w:r w:rsidR="00291CCA" w:rsidRPr="0387F8AB">
        <w:t>following</w:t>
      </w:r>
      <w:r w:rsidR="009847D4">
        <w:t xml:space="preserve"> </w:t>
      </w:r>
      <w:r w:rsidR="00291CCA" w:rsidRPr="0387F8AB">
        <w:t>skills:</w:t>
      </w:r>
      <w:r w:rsidR="009847D4">
        <w:t xml:space="preserve"> </w:t>
      </w:r>
    </w:p>
    <w:p w14:paraId="1006A9D1" w14:textId="6F9659ED" w:rsidR="00291CCA" w:rsidRDefault="00291CCA" w:rsidP="00593A85">
      <w:pPr>
        <w:pStyle w:val="ListParagraph"/>
        <w:numPr>
          <w:ilvl w:val="0"/>
          <w:numId w:val="27"/>
        </w:numPr>
      </w:pPr>
      <w:r w:rsidRPr="0387F8AB">
        <w:t>SQL</w:t>
      </w:r>
      <w:r w:rsidR="009847D4">
        <w:t xml:space="preserve"> </w:t>
      </w:r>
      <w:r w:rsidRPr="0387F8AB">
        <w:t>Server</w:t>
      </w:r>
      <w:r w:rsidR="009847D4">
        <w:t xml:space="preserve"> </w:t>
      </w:r>
      <w:r w:rsidRPr="0387F8AB">
        <w:t>Management</w:t>
      </w:r>
      <w:r w:rsidR="009847D4">
        <w:t xml:space="preserve"> </w:t>
      </w:r>
      <w:r w:rsidRPr="0387F8AB">
        <w:t>studio.</w:t>
      </w:r>
    </w:p>
    <w:p w14:paraId="6AAD618F" w14:textId="327D42B1" w:rsidR="00291CCA" w:rsidRDefault="00291CCA" w:rsidP="00593A85">
      <w:pPr>
        <w:pStyle w:val="ListParagraph"/>
        <w:numPr>
          <w:ilvl w:val="0"/>
          <w:numId w:val="27"/>
        </w:numPr>
      </w:pPr>
      <w:r w:rsidRPr="0387F8AB">
        <w:t>Configure</w:t>
      </w:r>
      <w:r w:rsidR="009847D4">
        <w:t xml:space="preserve"> </w:t>
      </w:r>
      <w:r w:rsidRPr="0387F8AB">
        <w:t>SQL</w:t>
      </w:r>
      <w:r w:rsidR="009847D4">
        <w:t xml:space="preserve"> </w:t>
      </w:r>
      <w:r w:rsidRPr="0387F8AB">
        <w:t>database</w:t>
      </w:r>
      <w:r w:rsidR="009847D4">
        <w:t xml:space="preserve"> </w:t>
      </w:r>
      <w:r w:rsidRPr="0387F8AB">
        <w:t>to</w:t>
      </w:r>
      <w:r w:rsidR="009847D4">
        <w:t xml:space="preserve"> </w:t>
      </w:r>
      <w:r w:rsidRPr="0387F8AB">
        <w:t>Azure</w:t>
      </w:r>
      <w:r w:rsidR="009847D4">
        <w:t xml:space="preserve"> </w:t>
      </w:r>
      <w:r w:rsidRPr="0387F8AB">
        <w:t>server.</w:t>
      </w:r>
      <w:r w:rsidR="009847D4">
        <w:t xml:space="preserve"> </w:t>
      </w:r>
    </w:p>
    <w:p w14:paraId="1884925A" w14:textId="2ED7D3B0" w:rsidR="00291CCA" w:rsidRDefault="00291CCA" w:rsidP="00593A85">
      <w:pPr>
        <w:pStyle w:val="ListParagraph"/>
        <w:numPr>
          <w:ilvl w:val="0"/>
          <w:numId w:val="27"/>
        </w:numPr>
      </w:pPr>
      <w:r w:rsidRPr="0387F8AB">
        <w:t>Install</w:t>
      </w:r>
      <w:r w:rsidR="009847D4">
        <w:t xml:space="preserve"> </w:t>
      </w:r>
      <w:r w:rsidRPr="0387F8AB">
        <w:t>API</w:t>
      </w:r>
      <w:r w:rsidR="00041724">
        <w:t>-</w:t>
      </w:r>
      <w:r w:rsidRPr="0387F8AB">
        <w:t>related</w:t>
      </w:r>
      <w:r w:rsidR="009847D4">
        <w:t xml:space="preserve"> </w:t>
      </w:r>
      <w:r>
        <w:t>DLL.</w:t>
      </w:r>
    </w:p>
    <w:p w14:paraId="30EF53A6" w14:textId="0CC41AA9" w:rsidR="00291CCA" w:rsidRDefault="00291CCA" w:rsidP="00593A85">
      <w:pPr>
        <w:pStyle w:val="ListParagraph"/>
        <w:numPr>
          <w:ilvl w:val="0"/>
          <w:numId w:val="27"/>
        </w:numPr>
      </w:pPr>
      <w:r w:rsidRPr="0387F8AB">
        <w:t>API</w:t>
      </w:r>
      <w:r w:rsidR="009847D4">
        <w:t xml:space="preserve"> </w:t>
      </w:r>
      <w:r w:rsidRPr="0387F8AB">
        <w:t>Management</w:t>
      </w:r>
      <w:r w:rsidR="009847D4">
        <w:t xml:space="preserve"> </w:t>
      </w:r>
      <w:r w:rsidRPr="0387F8AB">
        <w:t>Service</w:t>
      </w:r>
      <w:r>
        <w:t>.</w:t>
      </w:r>
    </w:p>
    <w:p w14:paraId="6868CFAF" w14:textId="77777777" w:rsidR="00291CCA" w:rsidRDefault="00291CCA" w:rsidP="0096182F">
      <w:pPr>
        <w:pStyle w:val="Heading2"/>
      </w:pPr>
      <w:bookmarkStart w:id="10" w:name="_Toc117670566"/>
      <w:bookmarkStart w:id="11" w:name="_Toc125467899"/>
      <w:bookmarkStart w:id="12" w:name="_Toc217392167"/>
      <w:r>
        <w:t>Purpose</w:t>
      </w:r>
      <w:bookmarkEnd w:id="10"/>
      <w:bookmarkEnd w:id="11"/>
      <w:bookmarkEnd w:id="12"/>
    </w:p>
    <w:p w14:paraId="17F45840" w14:textId="0A9DB8E9" w:rsidR="00291CCA" w:rsidRDefault="00291CCA" w:rsidP="00D323FF">
      <w:r w:rsidRPr="0387F8AB">
        <w:t>This</w:t>
      </w:r>
      <w:r w:rsidR="009847D4">
        <w:t xml:space="preserve"> </w:t>
      </w:r>
      <w:r w:rsidRPr="0387F8AB">
        <w:t>reference</w:t>
      </w:r>
      <w:r w:rsidR="009847D4">
        <w:t xml:space="preserve"> </w:t>
      </w:r>
      <w:r w:rsidRPr="0387F8AB">
        <w:t>document</w:t>
      </w:r>
      <w:r w:rsidR="009847D4">
        <w:t xml:space="preserve"> </w:t>
      </w:r>
      <w:r w:rsidRPr="0387F8AB">
        <w:t>includes</w:t>
      </w:r>
      <w:r w:rsidR="009847D4">
        <w:t xml:space="preserve"> </w:t>
      </w:r>
      <w:r w:rsidRPr="0387F8AB">
        <w:t>information</w:t>
      </w:r>
      <w:r w:rsidR="009847D4">
        <w:t xml:space="preserve"> </w:t>
      </w:r>
      <w:r w:rsidRPr="0387F8AB">
        <w:t>about</w:t>
      </w:r>
      <w:r w:rsidR="009847D4">
        <w:t xml:space="preserve"> </w:t>
      </w:r>
      <w:r w:rsidRPr="0387F8AB">
        <w:t>paths,</w:t>
      </w:r>
      <w:r w:rsidR="009847D4">
        <w:t xml:space="preserve"> </w:t>
      </w:r>
      <w:r w:rsidRPr="0387F8AB">
        <w:t>inputs,</w:t>
      </w:r>
      <w:r w:rsidR="009847D4">
        <w:t xml:space="preserve"> </w:t>
      </w:r>
      <w:r w:rsidRPr="0387F8AB">
        <w:t>outputs,</w:t>
      </w:r>
      <w:r w:rsidR="009847D4">
        <w:t xml:space="preserve"> </w:t>
      </w:r>
      <w:r w:rsidRPr="0387F8AB">
        <w:t>and</w:t>
      </w:r>
      <w:r w:rsidR="009847D4">
        <w:t xml:space="preserve"> </w:t>
      </w:r>
      <w:r w:rsidRPr="0387F8AB">
        <w:t>error</w:t>
      </w:r>
      <w:r w:rsidR="009847D4">
        <w:t xml:space="preserve"> </w:t>
      </w:r>
      <w:r w:rsidRPr="0387F8AB">
        <w:t>management</w:t>
      </w:r>
      <w:r w:rsidR="009847D4">
        <w:t xml:space="preserve"> </w:t>
      </w:r>
      <w:r w:rsidR="000E7FBC">
        <w:t>of</w:t>
      </w:r>
      <w:r w:rsidR="009847D4">
        <w:t xml:space="preserve"> </w:t>
      </w:r>
      <w:r w:rsidR="008E0A86">
        <w:t>IAI</w:t>
      </w:r>
      <w:r w:rsidR="00CF1969">
        <w:t>'</w:t>
      </w:r>
      <w:r w:rsidR="000E7FBC">
        <w:t>s</w:t>
      </w:r>
      <w:r w:rsidR="009847D4">
        <w:t xml:space="preserve"> </w:t>
      </w:r>
      <w:r w:rsidRPr="0387F8AB">
        <w:t>People</w:t>
      </w:r>
      <w:r w:rsidR="009847D4">
        <w:t xml:space="preserve"> </w:t>
      </w:r>
      <w:r w:rsidR="000E7FBC">
        <w:t>M</w:t>
      </w:r>
      <w:r w:rsidRPr="0387F8AB">
        <w:t>anagement</w:t>
      </w:r>
      <w:r w:rsidR="009847D4">
        <w:t xml:space="preserve"> </w:t>
      </w:r>
      <w:r w:rsidRPr="0387F8AB">
        <w:t>configuration</w:t>
      </w:r>
      <w:r w:rsidR="009847D4">
        <w:t xml:space="preserve"> </w:t>
      </w:r>
      <w:r w:rsidR="000E7FBC">
        <w:t>and</w:t>
      </w:r>
      <w:r w:rsidR="009847D4">
        <w:t xml:space="preserve"> </w:t>
      </w:r>
      <w:r w:rsidR="000E7FBC">
        <w:t>middleware</w:t>
      </w:r>
      <w:r w:rsidR="009847D4">
        <w:t xml:space="preserve"> </w:t>
      </w:r>
      <w:r w:rsidR="000E7FBC">
        <w:t>APIs.</w:t>
      </w:r>
    </w:p>
    <w:p w14:paraId="13EA4367" w14:textId="77777777" w:rsidR="00291CCA" w:rsidRDefault="00291CCA" w:rsidP="0096182F">
      <w:pPr>
        <w:pStyle w:val="Heading2"/>
      </w:pPr>
      <w:bookmarkStart w:id="13" w:name="_Toc117670567"/>
      <w:bookmarkStart w:id="14" w:name="_Toc125467900"/>
      <w:bookmarkStart w:id="15" w:name="_Toc217392168"/>
      <w:r>
        <w:t>Prerequisites</w:t>
      </w:r>
      <w:bookmarkEnd w:id="13"/>
      <w:bookmarkEnd w:id="14"/>
      <w:bookmarkEnd w:id="15"/>
    </w:p>
    <w:p w14:paraId="1D288A15" w14:textId="1B9118C9" w:rsidR="00291CCA" w:rsidRDefault="00291CCA" w:rsidP="007D3DC9">
      <w:pPr>
        <w:spacing w:before="120"/>
      </w:pPr>
      <w:r w:rsidRPr="0387F8AB">
        <w:t>An</w:t>
      </w:r>
      <w:r w:rsidR="009847D4">
        <w:t xml:space="preserve"> </w:t>
      </w:r>
      <w:r w:rsidRPr="0387F8AB">
        <w:t>API</w:t>
      </w:r>
      <w:r w:rsidR="009847D4">
        <w:t xml:space="preserve"> </w:t>
      </w:r>
      <w:r w:rsidRPr="0387F8AB">
        <w:t>testing</w:t>
      </w:r>
      <w:r w:rsidR="009847D4">
        <w:t xml:space="preserve"> </w:t>
      </w:r>
      <w:r w:rsidRPr="0387F8AB">
        <w:t>tool</w:t>
      </w:r>
      <w:r w:rsidR="009847D4">
        <w:t xml:space="preserve"> </w:t>
      </w:r>
      <w:r w:rsidRPr="0387F8AB">
        <w:t>such</w:t>
      </w:r>
      <w:r w:rsidR="009847D4">
        <w:t xml:space="preserve"> </w:t>
      </w:r>
      <w:r w:rsidRPr="0387F8AB">
        <w:t>as</w:t>
      </w:r>
      <w:r w:rsidR="009847D4">
        <w:t xml:space="preserve"> </w:t>
      </w:r>
      <w:hyperlink r:id="rId14">
        <w:r w:rsidRPr="0387F8AB">
          <w:rPr>
            <w:rStyle w:val="Hyperlink"/>
            <w:rFonts w:cs="Graphik"/>
          </w:rPr>
          <w:t>Postman</w:t>
        </w:r>
      </w:hyperlink>
      <w:r w:rsidR="009847D4">
        <w:t xml:space="preserve"> </w:t>
      </w:r>
      <w:r>
        <w:t>may</w:t>
      </w:r>
      <w:r w:rsidR="009847D4">
        <w:t xml:space="preserve"> </w:t>
      </w:r>
      <w:r>
        <w:t>be</w:t>
      </w:r>
      <w:r w:rsidR="009847D4">
        <w:t xml:space="preserve"> </w:t>
      </w:r>
      <w:r>
        <w:t>useful.</w:t>
      </w:r>
    </w:p>
    <w:p w14:paraId="3745FBEE" w14:textId="77777777" w:rsidR="00291CCA" w:rsidRDefault="00291CCA" w:rsidP="0096182F">
      <w:pPr>
        <w:pStyle w:val="Heading2"/>
      </w:pPr>
      <w:bookmarkStart w:id="16" w:name="_Toc117670568"/>
      <w:bookmarkStart w:id="17" w:name="_Toc125467901"/>
      <w:bookmarkStart w:id="18" w:name="_Toc217392169"/>
      <w:r w:rsidRPr="0387F8AB">
        <w:t>Contacts</w:t>
      </w:r>
      <w:bookmarkEnd w:id="16"/>
      <w:bookmarkEnd w:id="17"/>
      <w:bookmarkEnd w:id="18"/>
    </w:p>
    <w:p w14:paraId="4A659A0F" w14:textId="6FAE222A" w:rsidR="009F0077" w:rsidRPr="009F0077" w:rsidRDefault="0029354A" w:rsidP="004B4A7B">
      <w:pPr>
        <w:pStyle w:val="ListParagraph"/>
        <w:rPr>
          <w:color w:val="0000FF"/>
          <w:u w:val="single"/>
        </w:rPr>
      </w:pPr>
      <w:hyperlink r:id="rId15" w:history="1">
        <w:r w:rsidRPr="00823399">
          <w:rPr>
            <w:rStyle w:val="Hyperlink"/>
          </w:rPr>
          <w:t>b.h.ranganathan@accenture.com</w:t>
        </w:r>
      </w:hyperlink>
      <w:r>
        <w:rPr>
          <w:color w:val="0000FF"/>
          <w:u w:val="single"/>
        </w:rPr>
        <w:t xml:space="preserve"> </w:t>
      </w:r>
    </w:p>
    <w:p w14:paraId="12DEAB10" w14:textId="00229974" w:rsidR="00291CCA" w:rsidRDefault="00291CCA" w:rsidP="004B4A7B">
      <w:pPr>
        <w:pStyle w:val="ListParagraph"/>
        <w:rPr>
          <w:color w:val="0000FF"/>
          <w:u w:val="single"/>
        </w:rPr>
      </w:pPr>
      <w:hyperlink r:id="rId16">
        <w:r w:rsidRPr="0387F8AB">
          <w:rPr>
            <w:color w:val="0000FF"/>
            <w:u w:val="single"/>
          </w:rPr>
          <w:t>rishabh.b.joshi@accenture.com</w:t>
        </w:r>
      </w:hyperlink>
    </w:p>
    <w:p w14:paraId="035530E0" w14:textId="00589D7E" w:rsidR="00291CCA" w:rsidRDefault="00291CCA" w:rsidP="0096182F">
      <w:pPr>
        <w:pStyle w:val="Heading2"/>
      </w:pPr>
      <w:bookmarkStart w:id="19" w:name="_Toc117670569"/>
      <w:bookmarkStart w:id="20" w:name="_Toc125467902"/>
      <w:bookmarkStart w:id="21" w:name="_Toc217392170"/>
      <w:r>
        <w:t>Related</w:t>
      </w:r>
      <w:r w:rsidR="009847D4">
        <w:t xml:space="preserve"> </w:t>
      </w:r>
      <w:r>
        <w:t>Links</w:t>
      </w:r>
      <w:bookmarkEnd w:id="19"/>
      <w:bookmarkEnd w:id="20"/>
      <w:bookmarkEnd w:id="21"/>
    </w:p>
    <w:p w14:paraId="7640AD5B" w14:textId="1B14F9B9" w:rsidR="00291CCA" w:rsidRDefault="00291CCA" w:rsidP="00593A85">
      <w:pPr>
        <w:pStyle w:val="ListParagraph"/>
        <w:numPr>
          <w:ilvl w:val="0"/>
          <w:numId w:val="34"/>
        </w:numPr>
        <w:rPr>
          <w:color w:val="0000FF"/>
          <w:u w:val="single"/>
        </w:rPr>
      </w:pPr>
      <w:hyperlink r:id="rId17" w:history="1">
        <w:r w:rsidR="008E0A86">
          <w:rPr>
            <w:rStyle w:val="Hyperlink"/>
          </w:rPr>
          <w:t>IAI</w:t>
        </w:r>
        <w:r w:rsidR="009847D4">
          <w:rPr>
            <w:rStyle w:val="Hyperlink"/>
          </w:rPr>
          <w:t xml:space="preserve"> </w:t>
        </w:r>
        <w:r w:rsidRPr="00E03F68">
          <w:rPr>
            <w:rStyle w:val="Hyperlink"/>
          </w:rPr>
          <w:t>PM</w:t>
        </w:r>
        <w:r w:rsidR="009847D4">
          <w:rPr>
            <w:rStyle w:val="Hyperlink"/>
          </w:rPr>
          <w:t xml:space="preserve"> </w:t>
        </w:r>
        <w:r w:rsidRPr="00E03F68">
          <w:rPr>
            <w:rStyle w:val="Hyperlink"/>
          </w:rPr>
          <w:t>Documentation</w:t>
        </w:r>
      </w:hyperlink>
    </w:p>
    <w:p w14:paraId="2A476DCE" w14:textId="7EF42AB3" w:rsidR="00291CCA" w:rsidRPr="00D8061C" w:rsidRDefault="00291CCA" w:rsidP="00593A85">
      <w:pPr>
        <w:pStyle w:val="ListParagraph"/>
        <w:numPr>
          <w:ilvl w:val="0"/>
          <w:numId w:val="34"/>
        </w:numPr>
        <w:rPr>
          <w:color w:val="0000FF"/>
          <w:u w:val="single"/>
        </w:rPr>
      </w:pPr>
      <w:hyperlink r:id="rId18" w:history="1">
        <w:r w:rsidR="008E0A86">
          <w:rPr>
            <w:rStyle w:val="Hyperlink"/>
          </w:rPr>
          <w:t>IAI</w:t>
        </w:r>
        <w:r w:rsidR="009847D4">
          <w:rPr>
            <w:rStyle w:val="Hyperlink"/>
          </w:rPr>
          <w:t xml:space="preserve"> </w:t>
        </w:r>
        <w:r w:rsidRPr="009E69F2">
          <w:rPr>
            <w:rStyle w:val="Hyperlink"/>
          </w:rPr>
          <w:t>Documentation</w:t>
        </w:r>
      </w:hyperlink>
    </w:p>
    <w:p w14:paraId="114C380D" w14:textId="60CCD748" w:rsidR="00291CCA" w:rsidRPr="000B7EC7" w:rsidRDefault="00291CCA" w:rsidP="00593A85">
      <w:pPr>
        <w:pStyle w:val="ListParagraph"/>
        <w:numPr>
          <w:ilvl w:val="0"/>
          <w:numId w:val="34"/>
        </w:numPr>
        <w:rPr>
          <w:color w:val="0000FF"/>
          <w:u w:val="single"/>
        </w:rPr>
      </w:pPr>
      <w:hyperlink r:id="rId19">
        <w:r w:rsidRPr="0387F8AB">
          <w:rPr>
            <w:color w:val="0000FF"/>
            <w:u w:val="single"/>
          </w:rPr>
          <w:t>Release</w:t>
        </w:r>
        <w:r w:rsidR="009847D4">
          <w:rPr>
            <w:color w:val="0000FF"/>
            <w:u w:val="single"/>
          </w:rPr>
          <w:t xml:space="preserve"> </w:t>
        </w:r>
        <w:r w:rsidRPr="0387F8AB">
          <w:rPr>
            <w:color w:val="0000FF"/>
            <w:u w:val="single"/>
          </w:rPr>
          <w:t>Notes</w:t>
        </w:r>
      </w:hyperlink>
    </w:p>
    <w:p w14:paraId="340F17C0" w14:textId="5D20E7DA" w:rsidR="00291CCA" w:rsidRDefault="00516284" w:rsidP="00516284">
      <w:pPr>
        <w:pStyle w:val="Heading2"/>
      </w:pPr>
      <w:bookmarkStart w:id="22" w:name="_Toc217392171"/>
      <w:r>
        <w:t>Glossary</w:t>
      </w:r>
      <w:bookmarkEnd w:id="22"/>
    </w:p>
    <w:tbl>
      <w:tblPr>
        <w:tblStyle w:val="TableGridLight"/>
        <w:tblW w:w="10075" w:type="dxa"/>
        <w:tblLook w:val="04A0" w:firstRow="1" w:lastRow="0" w:firstColumn="1" w:lastColumn="0" w:noHBand="0" w:noVBand="1"/>
      </w:tblPr>
      <w:tblGrid>
        <w:gridCol w:w="2405"/>
        <w:gridCol w:w="7670"/>
      </w:tblGrid>
      <w:tr w:rsidR="003C1A06" w:rsidRPr="003C1A06" w14:paraId="11DF63A4" w14:textId="77777777" w:rsidTr="00CD34C5">
        <w:tc>
          <w:tcPr>
            <w:tcW w:w="2405" w:type="dxa"/>
            <w:shd w:val="clear" w:color="auto" w:fill="E7E6E6" w:themeFill="background2"/>
            <w:hideMark/>
          </w:tcPr>
          <w:p w14:paraId="16CB76A0" w14:textId="77777777" w:rsidR="003C1A06" w:rsidRPr="003C1A06" w:rsidRDefault="003C1A06" w:rsidP="003C1A06">
            <w:pPr>
              <w:spacing w:after="120"/>
              <w:rPr>
                <w:b/>
                <w:bCs/>
              </w:rPr>
            </w:pPr>
            <w:r w:rsidRPr="003C1A06">
              <w:rPr>
                <w:b/>
                <w:bCs/>
              </w:rPr>
              <w:t>Term / Acronym</w:t>
            </w:r>
          </w:p>
        </w:tc>
        <w:tc>
          <w:tcPr>
            <w:tcW w:w="7670" w:type="dxa"/>
            <w:shd w:val="clear" w:color="auto" w:fill="E7E6E6" w:themeFill="background2"/>
            <w:hideMark/>
          </w:tcPr>
          <w:p w14:paraId="16929EB6" w14:textId="77777777" w:rsidR="003C1A06" w:rsidRPr="003C1A06" w:rsidRDefault="003C1A06" w:rsidP="003C1A06">
            <w:pPr>
              <w:spacing w:after="120"/>
              <w:rPr>
                <w:b/>
                <w:bCs/>
              </w:rPr>
            </w:pPr>
            <w:r w:rsidRPr="003C1A06">
              <w:rPr>
                <w:b/>
                <w:bCs/>
              </w:rPr>
              <w:t>Definition</w:t>
            </w:r>
          </w:p>
        </w:tc>
      </w:tr>
      <w:tr w:rsidR="003C1A06" w:rsidRPr="003C1A06" w14:paraId="4E99C485" w14:textId="77777777" w:rsidTr="00CD34C5">
        <w:tc>
          <w:tcPr>
            <w:tcW w:w="2405" w:type="dxa"/>
            <w:hideMark/>
          </w:tcPr>
          <w:p w14:paraId="41FE54E8" w14:textId="28C16851" w:rsidR="003C1A06" w:rsidRPr="003C1A06" w:rsidRDefault="008E0A86" w:rsidP="00CD34C5">
            <w:pPr>
              <w:spacing w:after="120"/>
              <w:jc w:val="left"/>
            </w:pPr>
            <w:r>
              <w:t>IAI</w:t>
            </w:r>
            <w:r w:rsidR="003C1A06" w:rsidRPr="003C1A06">
              <w:t xml:space="preserve"> (</w:t>
            </w:r>
            <w:r>
              <w:t>Industrial AI Foundation</w:t>
            </w:r>
            <w:r w:rsidR="003C1A06" w:rsidRPr="003C1A06">
              <w:t>)</w:t>
            </w:r>
          </w:p>
        </w:tc>
        <w:tc>
          <w:tcPr>
            <w:tcW w:w="7670" w:type="dxa"/>
            <w:hideMark/>
          </w:tcPr>
          <w:p w14:paraId="550C2950" w14:textId="77777777" w:rsidR="003C1A06" w:rsidRPr="003C1A06" w:rsidRDefault="003C1A06" w:rsidP="003C1A06">
            <w:pPr>
              <w:spacing w:after="120"/>
            </w:pPr>
            <w:r w:rsidRPr="003C1A06">
              <w:t>A collection of software accelerators and tools designed to integrate product, process, and live data from disparate IT and OT systems, providing a comprehensive view of operations for better decision-making and process optimization.</w:t>
            </w:r>
          </w:p>
        </w:tc>
      </w:tr>
      <w:tr w:rsidR="003C1A06" w:rsidRPr="003C1A06" w14:paraId="61AA1724" w14:textId="77777777" w:rsidTr="00CD34C5">
        <w:tc>
          <w:tcPr>
            <w:tcW w:w="2405" w:type="dxa"/>
            <w:hideMark/>
          </w:tcPr>
          <w:p w14:paraId="68138E83" w14:textId="77777777" w:rsidR="003C1A06" w:rsidRPr="003C1A06" w:rsidRDefault="003C1A06" w:rsidP="00CD34C5">
            <w:pPr>
              <w:spacing w:after="120"/>
              <w:jc w:val="left"/>
            </w:pPr>
            <w:r w:rsidRPr="003C1A06">
              <w:t>Active Directory (AD)</w:t>
            </w:r>
          </w:p>
        </w:tc>
        <w:tc>
          <w:tcPr>
            <w:tcW w:w="7670" w:type="dxa"/>
            <w:hideMark/>
          </w:tcPr>
          <w:p w14:paraId="514F1374" w14:textId="08E02473" w:rsidR="003C1A06" w:rsidRPr="003C1A06" w:rsidRDefault="003C1A06" w:rsidP="003C1A06">
            <w:pPr>
              <w:spacing w:after="120"/>
            </w:pPr>
            <w:r w:rsidRPr="003C1A06">
              <w:t xml:space="preserve">A Microsoft directory service used for identity and access management, integrated with </w:t>
            </w:r>
            <w:r w:rsidR="008E0A86">
              <w:t>IAI</w:t>
            </w:r>
            <w:r w:rsidRPr="003C1A06">
              <w:t xml:space="preserve"> People Management for user and group management.</w:t>
            </w:r>
          </w:p>
        </w:tc>
      </w:tr>
      <w:tr w:rsidR="003C1A06" w:rsidRPr="003C1A06" w14:paraId="399B8277" w14:textId="77777777" w:rsidTr="00CD34C5">
        <w:tc>
          <w:tcPr>
            <w:tcW w:w="2405" w:type="dxa"/>
            <w:hideMark/>
          </w:tcPr>
          <w:p w14:paraId="55469D4A" w14:textId="77777777" w:rsidR="003C1A06" w:rsidRPr="003C1A06" w:rsidRDefault="003C1A06" w:rsidP="00CD34C5">
            <w:pPr>
              <w:spacing w:after="120"/>
              <w:jc w:val="left"/>
            </w:pPr>
            <w:r w:rsidRPr="003C1A06">
              <w:t>Department</w:t>
            </w:r>
          </w:p>
        </w:tc>
        <w:tc>
          <w:tcPr>
            <w:tcW w:w="7670" w:type="dxa"/>
            <w:hideMark/>
          </w:tcPr>
          <w:p w14:paraId="110CF83A" w14:textId="35F7DB2A" w:rsidR="003C1A06" w:rsidRPr="003C1A06" w:rsidRDefault="003C1A06" w:rsidP="003C1A06">
            <w:pPr>
              <w:spacing w:after="120"/>
            </w:pPr>
            <w:r w:rsidRPr="003C1A06">
              <w:t xml:space="preserve">An organizational unit within </w:t>
            </w:r>
            <w:r w:rsidR="008E0A86">
              <w:t>IAI</w:t>
            </w:r>
            <w:r w:rsidRPr="003C1A06">
              <w:t>, which can be created, updated, revived, or deleted using the API.</w:t>
            </w:r>
          </w:p>
        </w:tc>
      </w:tr>
      <w:tr w:rsidR="003C1A06" w:rsidRPr="003C1A06" w14:paraId="2B74CA5B" w14:textId="77777777" w:rsidTr="00CD34C5">
        <w:tc>
          <w:tcPr>
            <w:tcW w:w="2405" w:type="dxa"/>
            <w:hideMark/>
          </w:tcPr>
          <w:p w14:paraId="1DE8EE51" w14:textId="77777777" w:rsidR="003C1A06" w:rsidRPr="003C1A06" w:rsidRDefault="003C1A06" w:rsidP="00CD34C5">
            <w:pPr>
              <w:spacing w:after="120"/>
              <w:jc w:val="left"/>
            </w:pPr>
            <w:r w:rsidRPr="003C1A06">
              <w:t>Role</w:t>
            </w:r>
          </w:p>
        </w:tc>
        <w:tc>
          <w:tcPr>
            <w:tcW w:w="7670" w:type="dxa"/>
            <w:hideMark/>
          </w:tcPr>
          <w:p w14:paraId="0C0B6029" w14:textId="085D0550" w:rsidR="003C1A06" w:rsidRPr="003C1A06" w:rsidRDefault="003C1A06" w:rsidP="003C1A06">
            <w:pPr>
              <w:spacing w:after="120"/>
            </w:pPr>
            <w:r w:rsidRPr="003C1A06">
              <w:t xml:space="preserve">A set of permissions or responsibilities assigned to users or departments in </w:t>
            </w:r>
            <w:r w:rsidR="008E0A86">
              <w:t>IAI</w:t>
            </w:r>
            <w:r w:rsidRPr="003C1A06">
              <w:t>, which can be managed via the API.</w:t>
            </w:r>
          </w:p>
        </w:tc>
      </w:tr>
      <w:tr w:rsidR="003C1A06" w:rsidRPr="003C1A06" w14:paraId="61573E1E" w14:textId="77777777" w:rsidTr="00CD34C5">
        <w:tc>
          <w:tcPr>
            <w:tcW w:w="2405" w:type="dxa"/>
            <w:hideMark/>
          </w:tcPr>
          <w:p w14:paraId="3A83C725" w14:textId="77777777" w:rsidR="003C1A06" w:rsidRPr="003C1A06" w:rsidRDefault="003C1A06" w:rsidP="00CD34C5">
            <w:pPr>
              <w:spacing w:after="120"/>
              <w:jc w:val="left"/>
            </w:pPr>
            <w:r w:rsidRPr="003C1A06">
              <w:t>Group</w:t>
            </w:r>
          </w:p>
        </w:tc>
        <w:tc>
          <w:tcPr>
            <w:tcW w:w="7670" w:type="dxa"/>
            <w:hideMark/>
          </w:tcPr>
          <w:p w14:paraId="6C7BB838" w14:textId="147239A4" w:rsidR="003C1A06" w:rsidRPr="003C1A06" w:rsidRDefault="003C1A06" w:rsidP="003C1A06">
            <w:pPr>
              <w:spacing w:after="120"/>
            </w:pPr>
            <w:r w:rsidRPr="003C1A06">
              <w:t xml:space="preserve">A collection of users in Active Directory, which can be mapped to roles within </w:t>
            </w:r>
            <w:r w:rsidR="008E0A86">
              <w:t>IAI</w:t>
            </w:r>
            <w:r w:rsidRPr="003C1A06">
              <w:t>.</w:t>
            </w:r>
          </w:p>
        </w:tc>
      </w:tr>
      <w:tr w:rsidR="003C1A06" w:rsidRPr="003C1A06" w14:paraId="20D55EBF" w14:textId="77777777" w:rsidTr="00CD34C5">
        <w:tc>
          <w:tcPr>
            <w:tcW w:w="2405" w:type="dxa"/>
            <w:hideMark/>
          </w:tcPr>
          <w:p w14:paraId="6AF6F5D0" w14:textId="77777777" w:rsidR="003C1A06" w:rsidRPr="003C1A06" w:rsidRDefault="003C1A06" w:rsidP="00CD34C5">
            <w:pPr>
              <w:spacing w:after="120"/>
              <w:jc w:val="left"/>
            </w:pPr>
            <w:r w:rsidRPr="003C1A06">
              <w:t>Authorization Token</w:t>
            </w:r>
          </w:p>
        </w:tc>
        <w:tc>
          <w:tcPr>
            <w:tcW w:w="7670" w:type="dxa"/>
            <w:hideMark/>
          </w:tcPr>
          <w:p w14:paraId="1F412281" w14:textId="77777777" w:rsidR="003C1A06" w:rsidRPr="003C1A06" w:rsidRDefault="003C1A06" w:rsidP="003C1A06">
            <w:pPr>
              <w:spacing w:after="120"/>
            </w:pPr>
            <w:r w:rsidRPr="003C1A06">
              <w:t>A security credential acquired from Azure AD, required for authenticating API calls.</w:t>
            </w:r>
          </w:p>
        </w:tc>
      </w:tr>
      <w:tr w:rsidR="003C1A06" w:rsidRPr="003C1A06" w14:paraId="32921591" w14:textId="77777777" w:rsidTr="00CD34C5">
        <w:tc>
          <w:tcPr>
            <w:tcW w:w="2405" w:type="dxa"/>
            <w:hideMark/>
          </w:tcPr>
          <w:p w14:paraId="34A07B7C" w14:textId="77777777" w:rsidR="003C1A06" w:rsidRPr="003C1A06" w:rsidRDefault="003C1A06" w:rsidP="00CD34C5">
            <w:pPr>
              <w:spacing w:after="120"/>
              <w:jc w:val="left"/>
            </w:pPr>
            <w:r w:rsidRPr="003C1A06">
              <w:t>SQL Alchemy</w:t>
            </w:r>
          </w:p>
        </w:tc>
        <w:tc>
          <w:tcPr>
            <w:tcW w:w="7670" w:type="dxa"/>
            <w:hideMark/>
          </w:tcPr>
          <w:p w14:paraId="0BAE236F" w14:textId="77777777" w:rsidR="003C1A06" w:rsidRPr="003C1A06" w:rsidRDefault="003C1A06" w:rsidP="003C1A06">
            <w:pPr>
              <w:spacing w:after="120"/>
            </w:pPr>
            <w:r w:rsidRPr="003C1A06">
              <w:t>A SQL toolkit and Object Relational Mapper (ORM) used by the Flask framework to communicate with the database.</w:t>
            </w:r>
          </w:p>
        </w:tc>
      </w:tr>
      <w:tr w:rsidR="003C1A06" w:rsidRPr="003C1A06" w14:paraId="17DF4B55" w14:textId="77777777" w:rsidTr="00CD34C5">
        <w:tc>
          <w:tcPr>
            <w:tcW w:w="2405" w:type="dxa"/>
            <w:hideMark/>
          </w:tcPr>
          <w:p w14:paraId="29523704" w14:textId="77777777" w:rsidR="003C1A06" w:rsidRPr="003C1A06" w:rsidRDefault="003C1A06" w:rsidP="00CD34C5">
            <w:pPr>
              <w:spacing w:after="120"/>
              <w:jc w:val="left"/>
            </w:pPr>
            <w:r w:rsidRPr="003C1A06">
              <w:t>Flask</w:t>
            </w:r>
          </w:p>
        </w:tc>
        <w:tc>
          <w:tcPr>
            <w:tcW w:w="7670" w:type="dxa"/>
            <w:hideMark/>
          </w:tcPr>
          <w:p w14:paraId="5215580A" w14:textId="77777777" w:rsidR="003C1A06" w:rsidRPr="003C1A06" w:rsidRDefault="003C1A06" w:rsidP="003C1A06">
            <w:pPr>
              <w:spacing w:after="120"/>
            </w:pPr>
            <w:r w:rsidRPr="003C1A06">
              <w:t>A Python-based micro web framework used to develop the People Management Configuration APIs.</w:t>
            </w:r>
          </w:p>
        </w:tc>
      </w:tr>
      <w:tr w:rsidR="003C1A06" w:rsidRPr="003C1A06" w14:paraId="0979AA6A" w14:textId="77777777" w:rsidTr="00CD34C5">
        <w:tc>
          <w:tcPr>
            <w:tcW w:w="2405" w:type="dxa"/>
            <w:hideMark/>
          </w:tcPr>
          <w:p w14:paraId="6C59AB3B" w14:textId="77777777" w:rsidR="003C1A06" w:rsidRPr="003C1A06" w:rsidRDefault="003C1A06" w:rsidP="00CD34C5">
            <w:pPr>
              <w:spacing w:after="120"/>
              <w:jc w:val="left"/>
            </w:pPr>
            <w:r w:rsidRPr="003C1A06">
              <w:t>Kubernetes</w:t>
            </w:r>
          </w:p>
        </w:tc>
        <w:tc>
          <w:tcPr>
            <w:tcW w:w="7670" w:type="dxa"/>
            <w:hideMark/>
          </w:tcPr>
          <w:p w14:paraId="470AEED8" w14:textId="77777777" w:rsidR="003C1A06" w:rsidRPr="003C1A06" w:rsidRDefault="003C1A06" w:rsidP="003C1A06">
            <w:pPr>
              <w:spacing w:after="120"/>
            </w:pPr>
            <w:r w:rsidRPr="003C1A06">
              <w:t>A cloud-agnostic container orchestration platform used to host the APIs.</w:t>
            </w:r>
          </w:p>
        </w:tc>
      </w:tr>
      <w:tr w:rsidR="003C1A06" w:rsidRPr="003C1A06" w14:paraId="49581099" w14:textId="77777777" w:rsidTr="00CD34C5">
        <w:tc>
          <w:tcPr>
            <w:tcW w:w="2405" w:type="dxa"/>
            <w:hideMark/>
          </w:tcPr>
          <w:p w14:paraId="1B8B6519" w14:textId="77777777" w:rsidR="003C1A06" w:rsidRPr="003C1A06" w:rsidRDefault="003C1A06" w:rsidP="00CD34C5">
            <w:pPr>
              <w:spacing w:after="120"/>
              <w:jc w:val="left"/>
            </w:pPr>
            <w:r w:rsidRPr="003C1A06">
              <w:t>Epoch Time (UTC)</w:t>
            </w:r>
          </w:p>
        </w:tc>
        <w:tc>
          <w:tcPr>
            <w:tcW w:w="7670" w:type="dxa"/>
            <w:hideMark/>
          </w:tcPr>
          <w:p w14:paraId="4DB23996" w14:textId="77777777" w:rsidR="003C1A06" w:rsidRPr="003C1A06" w:rsidRDefault="003C1A06" w:rsidP="003C1A06">
            <w:pPr>
              <w:spacing w:after="120"/>
            </w:pPr>
            <w:r w:rsidRPr="003C1A06">
              <w:t>A time representation format used in the APIs, referring to the number of seconds since January 1, 1970 (Coordinated Universal Time).</w:t>
            </w:r>
          </w:p>
        </w:tc>
      </w:tr>
      <w:tr w:rsidR="003C1A06" w:rsidRPr="003C1A06" w14:paraId="792935ED" w14:textId="77777777" w:rsidTr="00CD34C5">
        <w:tc>
          <w:tcPr>
            <w:tcW w:w="2405" w:type="dxa"/>
            <w:hideMark/>
          </w:tcPr>
          <w:p w14:paraId="5281A701" w14:textId="77777777" w:rsidR="003C1A06" w:rsidRPr="003C1A06" w:rsidRDefault="003C1A06" w:rsidP="00CD34C5">
            <w:pPr>
              <w:spacing w:after="120"/>
              <w:jc w:val="left"/>
            </w:pPr>
            <w:r w:rsidRPr="003C1A06">
              <w:t>Middleware API</w:t>
            </w:r>
          </w:p>
        </w:tc>
        <w:tc>
          <w:tcPr>
            <w:tcW w:w="7670" w:type="dxa"/>
            <w:hideMark/>
          </w:tcPr>
          <w:p w14:paraId="52F0C101" w14:textId="678E8646" w:rsidR="003C1A06" w:rsidRPr="003C1A06" w:rsidRDefault="003C1A06" w:rsidP="003C1A06">
            <w:pPr>
              <w:spacing w:after="120"/>
            </w:pPr>
            <w:r w:rsidRPr="003C1A06">
              <w:t xml:space="preserve">APIs that provide a unified interface between the People Management Database and </w:t>
            </w:r>
            <w:r w:rsidR="008E0A86">
              <w:t>IAI</w:t>
            </w:r>
            <w:r w:rsidRPr="003C1A06">
              <w:t xml:space="preserve"> Applications, enabling backend data visualization and actions.</w:t>
            </w:r>
          </w:p>
        </w:tc>
      </w:tr>
      <w:tr w:rsidR="003C1A06" w:rsidRPr="003C1A06" w14:paraId="1506D088" w14:textId="77777777" w:rsidTr="00CD34C5">
        <w:tc>
          <w:tcPr>
            <w:tcW w:w="2405" w:type="dxa"/>
            <w:hideMark/>
          </w:tcPr>
          <w:p w14:paraId="3D06BAE3" w14:textId="77777777" w:rsidR="003C1A06" w:rsidRPr="003C1A06" w:rsidRDefault="003C1A06" w:rsidP="00CD34C5">
            <w:pPr>
              <w:spacing w:after="120"/>
              <w:jc w:val="left"/>
            </w:pPr>
            <w:r w:rsidRPr="003C1A06">
              <w:t>Create/Update/Delete Operations</w:t>
            </w:r>
          </w:p>
        </w:tc>
        <w:tc>
          <w:tcPr>
            <w:tcW w:w="7670" w:type="dxa"/>
            <w:hideMark/>
          </w:tcPr>
          <w:p w14:paraId="463C5E9F" w14:textId="70643F48" w:rsidR="003C1A06" w:rsidRPr="003C1A06" w:rsidRDefault="003C1A06" w:rsidP="003C1A06">
            <w:pPr>
              <w:spacing w:after="120"/>
            </w:pPr>
            <w:r w:rsidRPr="003C1A06">
              <w:t xml:space="preserve">API functions that allow the creation, modification, or removal of roles and departments in </w:t>
            </w:r>
            <w:r w:rsidR="008E0A86">
              <w:t>IAI</w:t>
            </w:r>
            <w:r w:rsidRPr="003C1A06">
              <w:t>.</w:t>
            </w:r>
          </w:p>
        </w:tc>
      </w:tr>
      <w:tr w:rsidR="003C1A06" w:rsidRPr="003C1A06" w14:paraId="66E1864B" w14:textId="77777777" w:rsidTr="00CD34C5">
        <w:tc>
          <w:tcPr>
            <w:tcW w:w="2405" w:type="dxa"/>
            <w:hideMark/>
          </w:tcPr>
          <w:p w14:paraId="4B8A638F" w14:textId="77777777" w:rsidR="003C1A06" w:rsidRPr="003C1A06" w:rsidRDefault="003C1A06" w:rsidP="00CD34C5">
            <w:pPr>
              <w:spacing w:after="120"/>
              <w:jc w:val="left"/>
            </w:pPr>
            <w:r w:rsidRPr="003C1A06">
              <w:t>Azure Web PubSub</w:t>
            </w:r>
          </w:p>
        </w:tc>
        <w:tc>
          <w:tcPr>
            <w:tcW w:w="7670" w:type="dxa"/>
            <w:hideMark/>
          </w:tcPr>
          <w:p w14:paraId="171A4BFA" w14:textId="39B1D9AD" w:rsidR="003C1A06" w:rsidRPr="003C1A06" w:rsidRDefault="003C1A06" w:rsidP="003C1A06">
            <w:pPr>
              <w:spacing w:after="120"/>
            </w:pPr>
            <w:r w:rsidRPr="003C1A06">
              <w:t xml:space="preserve">A service used to send messages to users, groups, or all users via the backend of an </w:t>
            </w:r>
            <w:r w:rsidR="008E0A86">
              <w:t>IAI</w:t>
            </w:r>
            <w:r w:rsidRPr="003C1A06">
              <w:t xml:space="preserve"> application.</w:t>
            </w:r>
          </w:p>
        </w:tc>
      </w:tr>
      <w:tr w:rsidR="003C1A06" w:rsidRPr="003C1A06" w14:paraId="48D8E88E" w14:textId="77777777" w:rsidTr="00CD34C5">
        <w:tc>
          <w:tcPr>
            <w:tcW w:w="2405" w:type="dxa"/>
            <w:hideMark/>
          </w:tcPr>
          <w:p w14:paraId="74E9C83B" w14:textId="77777777" w:rsidR="003C1A06" w:rsidRPr="003C1A06" w:rsidRDefault="003C1A06" w:rsidP="00CD34C5">
            <w:pPr>
              <w:spacing w:after="120"/>
              <w:jc w:val="left"/>
            </w:pPr>
            <w:r w:rsidRPr="003C1A06">
              <w:t>Admin Roles</w:t>
            </w:r>
          </w:p>
        </w:tc>
        <w:tc>
          <w:tcPr>
            <w:tcW w:w="7670" w:type="dxa"/>
            <w:hideMark/>
          </w:tcPr>
          <w:p w14:paraId="47B3693B" w14:textId="36940D7C" w:rsidR="003C1A06" w:rsidRPr="003C1A06" w:rsidRDefault="003C1A06" w:rsidP="003C1A06">
            <w:pPr>
              <w:spacing w:after="120"/>
            </w:pPr>
            <w:r w:rsidRPr="003C1A06">
              <w:t xml:space="preserve">Special roles in </w:t>
            </w:r>
            <w:r w:rsidR="008E0A86">
              <w:t>IAI</w:t>
            </w:r>
            <w:r w:rsidRPr="003C1A06">
              <w:t xml:space="preserve"> with administrative privileges, retrievable via the API.</w:t>
            </w:r>
          </w:p>
        </w:tc>
      </w:tr>
      <w:tr w:rsidR="003C1A06" w:rsidRPr="003C1A06" w14:paraId="323E8C72" w14:textId="77777777" w:rsidTr="00CD34C5">
        <w:tc>
          <w:tcPr>
            <w:tcW w:w="2405" w:type="dxa"/>
            <w:hideMark/>
          </w:tcPr>
          <w:p w14:paraId="445E6D8C" w14:textId="77777777" w:rsidR="003C1A06" w:rsidRPr="003C1A06" w:rsidRDefault="003C1A06" w:rsidP="00CD34C5">
            <w:pPr>
              <w:spacing w:after="120"/>
              <w:jc w:val="left"/>
            </w:pPr>
            <w:r w:rsidRPr="003C1A06">
              <w:t>RoleId / DepartmentId / GroupId / UserId</w:t>
            </w:r>
          </w:p>
        </w:tc>
        <w:tc>
          <w:tcPr>
            <w:tcW w:w="7670" w:type="dxa"/>
            <w:hideMark/>
          </w:tcPr>
          <w:p w14:paraId="759D6527" w14:textId="7C4BEF8C" w:rsidR="003C1A06" w:rsidRPr="003C1A06" w:rsidRDefault="003C1A06" w:rsidP="003C1A06">
            <w:pPr>
              <w:spacing w:after="120"/>
            </w:pPr>
            <w:r w:rsidRPr="003C1A06">
              <w:t xml:space="preserve">Unique identifiers for roles, departments, groups, and users within </w:t>
            </w:r>
            <w:r w:rsidR="008E0A86">
              <w:t>IAI</w:t>
            </w:r>
            <w:r w:rsidRPr="003C1A06">
              <w:t xml:space="preserve"> and AD.</w:t>
            </w:r>
          </w:p>
        </w:tc>
      </w:tr>
    </w:tbl>
    <w:p w14:paraId="6046A48C" w14:textId="77777777" w:rsidR="00D12F99" w:rsidRDefault="00D12F99" w:rsidP="009D2764">
      <w:pPr>
        <w:pStyle w:val="Heading1"/>
        <w:sectPr w:rsidR="00D12F99" w:rsidSect="00CD34C5">
          <w:pgSz w:w="12960" w:h="25920" w:code="5"/>
          <w:pgMar w:top="1440" w:right="1440" w:bottom="1440" w:left="1440" w:header="720" w:footer="720" w:gutter="0"/>
          <w:cols w:space="720"/>
          <w:docGrid w:linePitch="360"/>
        </w:sectPr>
      </w:pPr>
      <w:bookmarkStart w:id="23" w:name="_Toc117670571"/>
      <w:bookmarkStart w:id="24" w:name="_Toc125467904"/>
    </w:p>
    <w:p w14:paraId="7FFE1B5D" w14:textId="588E1116" w:rsidR="00291CCA" w:rsidRDefault="00DB367D" w:rsidP="009D2764">
      <w:pPr>
        <w:pStyle w:val="Heading1"/>
      </w:pPr>
      <w:bookmarkStart w:id="25" w:name="_Toc217392172"/>
      <w:r>
        <w:lastRenderedPageBreak/>
        <w:t>P</w:t>
      </w:r>
      <w:r w:rsidR="00604783">
        <w:t xml:space="preserve">eople </w:t>
      </w:r>
      <w:r>
        <w:t>M</w:t>
      </w:r>
      <w:r w:rsidR="00604783">
        <w:t>anagement</w:t>
      </w:r>
      <w:r w:rsidR="009847D4">
        <w:t xml:space="preserve"> </w:t>
      </w:r>
      <w:r w:rsidR="00291CCA" w:rsidRPr="0387F8AB">
        <w:t>API</w:t>
      </w:r>
      <w:bookmarkEnd w:id="23"/>
      <w:bookmarkEnd w:id="24"/>
      <w:r w:rsidR="00A603FE">
        <w:t>s</w:t>
      </w:r>
      <w:bookmarkEnd w:id="25"/>
    </w:p>
    <w:p w14:paraId="757D46D8" w14:textId="4F795C2F" w:rsidR="00A603FE" w:rsidRPr="006A1D97" w:rsidRDefault="00A603FE" w:rsidP="009D1052">
      <w:r w:rsidRPr="006A1D97">
        <w:t>The</w:t>
      </w:r>
      <w:r w:rsidR="009847D4" w:rsidRPr="006A1D97">
        <w:t xml:space="preserve"> </w:t>
      </w:r>
      <w:r w:rsidRPr="006A1D97">
        <w:t>Python-based</w:t>
      </w:r>
      <w:r w:rsidR="009847D4" w:rsidRPr="006A1D97">
        <w:t xml:space="preserve"> </w:t>
      </w:r>
      <w:r w:rsidRPr="006A1D97">
        <w:t>People</w:t>
      </w:r>
      <w:r w:rsidR="009847D4" w:rsidRPr="006A1D97">
        <w:t xml:space="preserve"> </w:t>
      </w:r>
      <w:r w:rsidRPr="006A1D97">
        <w:t>Management</w:t>
      </w:r>
      <w:r w:rsidR="009847D4" w:rsidRPr="006A1D97">
        <w:t xml:space="preserve"> </w:t>
      </w:r>
      <w:r w:rsidRPr="006A1D97">
        <w:t>Configuration</w:t>
      </w:r>
      <w:r w:rsidR="009847D4" w:rsidRPr="006A1D97">
        <w:t xml:space="preserve"> </w:t>
      </w:r>
      <w:r w:rsidRPr="006A1D97">
        <w:t>APIs</w:t>
      </w:r>
      <w:r w:rsidR="009847D4" w:rsidRPr="006A1D97">
        <w:t xml:space="preserve"> </w:t>
      </w:r>
      <w:r w:rsidRPr="006A1D97">
        <w:t>described</w:t>
      </w:r>
      <w:r w:rsidR="009847D4" w:rsidRPr="006A1D97">
        <w:t xml:space="preserve"> </w:t>
      </w:r>
      <w:r w:rsidRPr="006A1D97">
        <w:t>in</w:t>
      </w:r>
      <w:r w:rsidR="009847D4" w:rsidRPr="006A1D97">
        <w:t xml:space="preserve"> </w:t>
      </w:r>
      <w:r w:rsidRPr="006A1D97">
        <w:t>this</w:t>
      </w:r>
      <w:r w:rsidR="009847D4" w:rsidRPr="006A1D97">
        <w:t xml:space="preserve"> </w:t>
      </w:r>
      <w:r w:rsidRPr="006A1D97">
        <w:t>document</w:t>
      </w:r>
      <w:r w:rsidR="009847D4" w:rsidRPr="006A1D97">
        <w:t xml:space="preserve"> </w:t>
      </w:r>
      <w:r w:rsidRPr="006A1D97">
        <w:t>are</w:t>
      </w:r>
      <w:r w:rsidR="009847D4" w:rsidRPr="006A1D97">
        <w:t xml:space="preserve"> </w:t>
      </w:r>
      <w:r w:rsidRPr="006A1D97">
        <w:t>developed</w:t>
      </w:r>
      <w:r w:rsidR="009847D4" w:rsidRPr="006A1D97">
        <w:t xml:space="preserve"> </w:t>
      </w:r>
      <w:r w:rsidRPr="006A1D97">
        <w:t>using</w:t>
      </w:r>
      <w:r w:rsidR="009847D4" w:rsidRPr="006A1D97">
        <w:t xml:space="preserve"> </w:t>
      </w:r>
      <w:r w:rsidRPr="006A1D97">
        <w:t>the</w:t>
      </w:r>
      <w:r w:rsidR="009847D4" w:rsidRPr="006A1D97">
        <w:t xml:space="preserve"> </w:t>
      </w:r>
      <w:r w:rsidRPr="006A1D97">
        <w:t>Flask</w:t>
      </w:r>
      <w:r w:rsidR="009847D4" w:rsidRPr="006A1D97">
        <w:t xml:space="preserve"> </w:t>
      </w:r>
      <w:r w:rsidRPr="006A1D97">
        <w:t>micro</w:t>
      </w:r>
      <w:r w:rsidR="009847D4" w:rsidRPr="006A1D97">
        <w:t xml:space="preserve"> </w:t>
      </w:r>
      <w:r w:rsidRPr="006A1D97">
        <w:t>web</w:t>
      </w:r>
      <w:r w:rsidR="009847D4" w:rsidRPr="006A1D97">
        <w:t xml:space="preserve"> </w:t>
      </w:r>
      <w:r w:rsidRPr="006A1D97">
        <w:t>framework</w:t>
      </w:r>
      <w:r w:rsidR="009847D4" w:rsidRPr="006A1D97">
        <w:t xml:space="preserve"> </w:t>
      </w:r>
      <w:r w:rsidRPr="006A1D97">
        <w:t>and</w:t>
      </w:r>
      <w:r w:rsidR="009847D4" w:rsidRPr="006A1D97">
        <w:t xml:space="preserve"> </w:t>
      </w:r>
      <w:r w:rsidRPr="006A1D97">
        <w:t>then</w:t>
      </w:r>
      <w:r w:rsidR="009847D4" w:rsidRPr="006A1D97">
        <w:t xml:space="preserve"> </w:t>
      </w:r>
      <w:r w:rsidRPr="006A1D97">
        <w:t>hosted</w:t>
      </w:r>
      <w:r w:rsidR="009847D4" w:rsidRPr="006A1D97">
        <w:t xml:space="preserve"> </w:t>
      </w:r>
      <w:r w:rsidRPr="006A1D97">
        <w:t>on</w:t>
      </w:r>
      <w:r w:rsidR="009847D4" w:rsidRPr="006A1D97">
        <w:t xml:space="preserve"> </w:t>
      </w:r>
      <w:r w:rsidRPr="006A1D97">
        <w:t>a</w:t>
      </w:r>
      <w:r w:rsidR="009847D4" w:rsidRPr="006A1D97">
        <w:t xml:space="preserve"> </w:t>
      </w:r>
      <w:r w:rsidRPr="006A1D97">
        <w:t>cloud-agnostic</w:t>
      </w:r>
      <w:r w:rsidR="009847D4" w:rsidRPr="006A1D97">
        <w:t xml:space="preserve"> </w:t>
      </w:r>
      <w:r w:rsidRPr="006A1D97">
        <w:t>Kubernetes</w:t>
      </w:r>
      <w:r w:rsidR="009847D4" w:rsidRPr="006A1D97">
        <w:t xml:space="preserve"> </w:t>
      </w:r>
      <w:r w:rsidRPr="006A1D97">
        <w:t>environment.</w:t>
      </w:r>
      <w:r w:rsidR="009847D4" w:rsidRPr="006A1D97">
        <w:t xml:space="preserve"> </w:t>
      </w:r>
      <w:bookmarkStart w:id="26" w:name="OLE_LINK4"/>
      <w:r w:rsidRPr="006A1D97">
        <w:t>SQL</w:t>
      </w:r>
      <w:r w:rsidR="009847D4" w:rsidRPr="006A1D97">
        <w:t xml:space="preserve"> </w:t>
      </w:r>
      <w:r w:rsidRPr="006A1D97">
        <w:t>Alchemy</w:t>
      </w:r>
      <w:r w:rsidR="009847D4" w:rsidRPr="006A1D97">
        <w:t xml:space="preserve"> </w:t>
      </w:r>
      <w:r w:rsidRPr="006A1D97">
        <w:t>is</w:t>
      </w:r>
      <w:r w:rsidR="009847D4" w:rsidRPr="006A1D97">
        <w:t xml:space="preserve"> </w:t>
      </w:r>
      <w:r w:rsidRPr="006A1D97">
        <w:t>the</w:t>
      </w:r>
      <w:r w:rsidR="009847D4" w:rsidRPr="006A1D97">
        <w:t xml:space="preserve"> </w:t>
      </w:r>
      <w:r w:rsidRPr="006A1D97">
        <w:t>SQL</w:t>
      </w:r>
      <w:r w:rsidR="009847D4" w:rsidRPr="006A1D97">
        <w:t xml:space="preserve"> </w:t>
      </w:r>
      <w:r w:rsidRPr="006A1D97">
        <w:t>toolkit</w:t>
      </w:r>
      <w:r w:rsidR="009847D4" w:rsidRPr="006A1D97">
        <w:t xml:space="preserve"> </w:t>
      </w:r>
      <w:r w:rsidRPr="006A1D97">
        <w:t>that</w:t>
      </w:r>
      <w:r w:rsidR="009847D4" w:rsidRPr="006A1D97">
        <w:t xml:space="preserve"> </w:t>
      </w:r>
      <w:r w:rsidRPr="006A1D97">
        <w:t>has</w:t>
      </w:r>
      <w:r w:rsidR="009847D4" w:rsidRPr="006A1D97">
        <w:t xml:space="preserve"> </w:t>
      </w:r>
      <w:r w:rsidRPr="006A1D97">
        <w:t>been</w:t>
      </w:r>
      <w:r w:rsidR="009847D4" w:rsidRPr="006A1D97">
        <w:t xml:space="preserve"> </w:t>
      </w:r>
      <w:r w:rsidRPr="006A1D97">
        <w:t>used</w:t>
      </w:r>
      <w:r w:rsidR="009847D4" w:rsidRPr="006A1D97">
        <w:t xml:space="preserve"> </w:t>
      </w:r>
      <w:r w:rsidRPr="006A1D97">
        <w:t>to</w:t>
      </w:r>
      <w:r w:rsidR="009847D4" w:rsidRPr="006A1D97">
        <w:t xml:space="preserve"> </w:t>
      </w:r>
      <w:r w:rsidRPr="006A1D97">
        <w:t>achieve</w:t>
      </w:r>
      <w:r w:rsidR="009847D4" w:rsidRPr="006A1D97">
        <w:t xml:space="preserve"> </w:t>
      </w:r>
      <w:r w:rsidRPr="006A1D97">
        <w:t>the</w:t>
      </w:r>
      <w:r w:rsidR="009847D4" w:rsidRPr="006A1D97">
        <w:t xml:space="preserve"> </w:t>
      </w:r>
      <w:r w:rsidRPr="006A1D97">
        <w:t>Object</w:t>
      </w:r>
      <w:r w:rsidR="009847D4" w:rsidRPr="006A1D97">
        <w:t xml:space="preserve"> </w:t>
      </w:r>
      <w:r w:rsidRPr="006A1D97">
        <w:t>Relational</w:t>
      </w:r>
      <w:r w:rsidR="009847D4" w:rsidRPr="006A1D97">
        <w:t xml:space="preserve"> </w:t>
      </w:r>
      <w:r w:rsidRPr="006A1D97">
        <w:t>Mapper</w:t>
      </w:r>
      <w:r w:rsidR="009847D4" w:rsidRPr="006A1D97">
        <w:t xml:space="preserve"> </w:t>
      </w:r>
      <w:r w:rsidRPr="006A1D97">
        <w:t>(ORM)</w:t>
      </w:r>
      <w:r w:rsidR="009847D4" w:rsidRPr="006A1D97">
        <w:t xml:space="preserve"> </w:t>
      </w:r>
      <w:r w:rsidRPr="006A1D97">
        <w:t>approach</w:t>
      </w:r>
      <w:r w:rsidR="009847D4" w:rsidRPr="006A1D97">
        <w:t xml:space="preserve"> </w:t>
      </w:r>
      <w:r w:rsidRPr="006A1D97">
        <w:t>used</w:t>
      </w:r>
      <w:r w:rsidR="009847D4" w:rsidRPr="006A1D97">
        <w:t xml:space="preserve"> </w:t>
      </w:r>
      <w:r w:rsidRPr="006A1D97">
        <w:t>by</w:t>
      </w:r>
      <w:r w:rsidR="009847D4" w:rsidRPr="006A1D97">
        <w:t xml:space="preserve"> </w:t>
      </w:r>
      <w:r w:rsidRPr="006A1D97">
        <w:t>Flask</w:t>
      </w:r>
      <w:r w:rsidR="009847D4" w:rsidRPr="006A1D97">
        <w:t xml:space="preserve"> </w:t>
      </w:r>
      <w:r w:rsidRPr="006A1D97">
        <w:t>to</w:t>
      </w:r>
      <w:r w:rsidR="009847D4" w:rsidRPr="006A1D97">
        <w:t xml:space="preserve"> </w:t>
      </w:r>
      <w:r w:rsidRPr="006A1D97">
        <w:t>communicate</w:t>
      </w:r>
      <w:r w:rsidR="009847D4" w:rsidRPr="006A1D97">
        <w:t xml:space="preserve"> </w:t>
      </w:r>
      <w:r w:rsidRPr="006A1D97">
        <w:t>with</w:t>
      </w:r>
      <w:r w:rsidR="009847D4" w:rsidRPr="006A1D97">
        <w:t xml:space="preserve"> </w:t>
      </w:r>
      <w:r w:rsidRPr="006A1D97">
        <w:t>the</w:t>
      </w:r>
      <w:r w:rsidR="009847D4" w:rsidRPr="006A1D97">
        <w:t xml:space="preserve"> </w:t>
      </w:r>
      <w:r w:rsidRPr="006A1D97">
        <w:t>database.</w:t>
      </w:r>
      <w:r w:rsidR="009847D4" w:rsidRPr="006A1D97">
        <w:t xml:space="preserve"> </w:t>
      </w:r>
      <w:bookmarkEnd w:id="26"/>
      <w:r w:rsidRPr="006A1D97">
        <w:t>The</w:t>
      </w:r>
      <w:r w:rsidR="009847D4" w:rsidRPr="006A1D97">
        <w:t xml:space="preserve"> </w:t>
      </w:r>
      <w:r w:rsidR="001A36ED" w:rsidRPr="006A1D97">
        <w:t>PM</w:t>
      </w:r>
      <w:r w:rsidR="009847D4" w:rsidRPr="006A1D97">
        <w:t xml:space="preserve"> </w:t>
      </w:r>
      <w:r w:rsidRPr="006A1D97">
        <w:t>APIs</w:t>
      </w:r>
      <w:r w:rsidR="009847D4" w:rsidRPr="006A1D97">
        <w:t xml:space="preserve"> </w:t>
      </w:r>
      <w:r w:rsidRPr="006A1D97">
        <w:t>should</w:t>
      </w:r>
      <w:r w:rsidR="009847D4" w:rsidRPr="006A1D97">
        <w:t xml:space="preserve"> </w:t>
      </w:r>
      <w:r w:rsidRPr="006A1D97">
        <w:t>be</w:t>
      </w:r>
      <w:r w:rsidR="009847D4" w:rsidRPr="006A1D97">
        <w:t xml:space="preserve"> </w:t>
      </w:r>
      <w:r w:rsidRPr="006A1D97">
        <w:t>used</w:t>
      </w:r>
      <w:r w:rsidR="009847D4" w:rsidRPr="006A1D97">
        <w:t xml:space="preserve"> </w:t>
      </w:r>
      <w:r w:rsidRPr="006A1D97">
        <w:t>by</w:t>
      </w:r>
      <w:r w:rsidR="009847D4" w:rsidRPr="006A1D97">
        <w:t xml:space="preserve"> </w:t>
      </w:r>
      <w:r w:rsidRPr="006A1D97">
        <w:t>providing</w:t>
      </w:r>
      <w:r w:rsidR="009847D4" w:rsidRPr="006A1D97">
        <w:t xml:space="preserve"> </w:t>
      </w:r>
      <w:r w:rsidRPr="006A1D97">
        <w:t>the</w:t>
      </w:r>
      <w:r w:rsidR="009847D4" w:rsidRPr="006A1D97">
        <w:t xml:space="preserve"> </w:t>
      </w:r>
      <w:r w:rsidRPr="006A1D97">
        <w:t>Authentication</w:t>
      </w:r>
      <w:r w:rsidR="009847D4" w:rsidRPr="006A1D97">
        <w:t xml:space="preserve"> </w:t>
      </w:r>
      <w:r w:rsidRPr="006A1D97">
        <w:t>Token</w:t>
      </w:r>
      <w:r w:rsidR="009847D4" w:rsidRPr="006A1D97">
        <w:t xml:space="preserve"> </w:t>
      </w:r>
      <w:r w:rsidRPr="006A1D97">
        <w:t>that</w:t>
      </w:r>
      <w:r w:rsidR="009847D4" w:rsidRPr="006A1D97">
        <w:t xml:space="preserve"> </w:t>
      </w:r>
      <w:r w:rsidRPr="006A1D97">
        <w:t>is</w:t>
      </w:r>
      <w:r w:rsidR="009847D4" w:rsidRPr="006A1D97">
        <w:t xml:space="preserve"> </w:t>
      </w:r>
      <w:r w:rsidRPr="006A1D97">
        <w:t>managed</w:t>
      </w:r>
      <w:r w:rsidR="009847D4" w:rsidRPr="006A1D97">
        <w:t xml:space="preserve"> </w:t>
      </w:r>
      <w:r w:rsidRPr="006A1D97">
        <w:t>by</w:t>
      </w:r>
      <w:r w:rsidR="009847D4" w:rsidRPr="006A1D97">
        <w:t xml:space="preserve"> </w:t>
      </w:r>
      <w:r w:rsidRPr="006A1D97">
        <w:t>Azure</w:t>
      </w:r>
      <w:r w:rsidR="009847D4" w:rsidRPr="006A1D97">
        <w:t xml:space="preserve"> </w:t>
      </w:r>
      <w:r w:rsidRPr="006A1D97">
        <w:t>API</w:t>
      </w:r>
      <w:r w:rsidR="009847D4" w:rsidRPr="006A1D97">
        <w:t xml:space="preserve"> </w:t>
      </w:r>
      <w:r w:rsidRPr="006A1D97">
        <w:t>Management.</w:t>
      </w:r>
      <w:r w:rsidR="009847D4" w:rsidRPr="006A1D97">
        <w:t xml:space="preserve"> </w:t>
      </w:r>
      <w:r w:rsidRPr="006A1D97">
        <w:t>All</w:t>
      </w:r>
      <w:r w:rsidR="009847D4" w:rsidRPr="006A1D97">
        <w:t xml:space="preserve"> </w:t>
      </w:r>
      <w:r w:rsidRPr="006A1D97">
        <w:t>the</w:t>
      </w:r>
      <w:r w:rsidR="009847D4" w:rsidRPr="006A1D97">
        <w:t xml:space="preserve"> </w:t>
      </w:r>
      <w:r w:rsidRPr="006A1D97">
        <w:t>time</w:t>
      </w:r>
      <w:r w:rsidR="009847D4" w:rsidRPr="006A1D97">
        <w:t xml:space="preserve"> </w:t>
      </w:r>
      <w:r w:rsidRPr="006A1D97">
        <w:t>zones</w:t>
      </w:r>
      <w:r w:rsidR="009847D4" w:rsidRPr="006A1D97">
        <w:t xml:space="preserve"> </w:t>
      </w:r>
      <w:r w:rsidRPr="006A1D97">
        <w:t>are</w:t>
      </w:r>
      <w:r w:rsidR="009847D4" w:rsidRPr="006A1D97">
        <w:t xml:space="preserve"> </w:t>
      </w:r>
      <w:r w:rsidRPr="006A1D97">
        <w:t>in</w:t>
      </w:r>
      <w:r w:rsidR="009847D4" w:rsidRPr="006A1D97">
        <w:t xml:space="preserve"> </w:t>
      </w:r>
      <w:hyperlink r:id="rId20">
        <w:r w:rsidRPr="006A1D97">
          <w:rPr>
            <w:rStyle w:val="Hyperlink"/>
          </w:rPr>
          <w:t>Epoch</w:t>
        </w:r>
        <w:r w:rsidR="009847D4" w:rsidRPr="006A1D97">
          <w:rPr>
            <w:rStyle w:val="Hyperlink"/>
          </w:rPr>
          <w:t xml:space="preserve"> </w:t>
        </w:r>
        <w:r w:rsidRPr="006A1D97">
          <w:rPr>
            <w:rStyle w:val="Hyperlink"/>
          </w:rPr>
          <w:t>time</w:t>
        </w:r>
        <w:r w:rsidR="009847D4" w:rsidRPr="006A1D97">
          <w:rPr>
            <w:rStyle w:val="Hyperlink"/>
          </w:rPr>
          <w:t xml:space="preserve"> </w:t>
        </w:r>
        <w:r w:rsidRPr="006A1D97">
          <w:rPr>
            <w:rStyle w:val="Hyperlink"/>
          </w:rPr>
          <w:t>(UTC</w:t>
        </w:r>
      </w:hyperlink>
      <w:r w:rsidRPr="006A1D97">
        <w:t>)</w:t>
      </w:r>
      <w:r w:rsidR="009847D4" w:rsidRPr="006A1D97">
        <w:t xml:space="preserve"> </w:t>
      </w:r>
      <w:bookmarkStart w:id="27" w:name="_Int_gUeg1EcT"/>
      <w:r w:rsidRPr="006A1D97">
        <w:t>format</w:t>
      </w:r>
      <w:bookmarkEnd w:id="27"/>
      <w:r w:rsidRPr="006A1D97">
        <w:t>.</w:t>
      </w:r>
      <w:r w:rsidR="009847D4" w:rsidRPr="006A1D97">
        <w:t xml:space="preserve"> </w:t>
      </w:r>
    </w:p>
    <w:p w14:paraId="541BCB0C" w14:textId="1D1438CB" w:rsidR="00A603FE" w:rsidRPr="00177FD4" w:rsidRDefault="00A603FE" w:rsidP="00604783">
      <w:pPr>
        <w:spacing w:after="120"/>
        <w:ind w:right="2160"/>
      </w:pPr>
      <w:r>
        <w:t>The</w:t>
      </w:r>
      <w:r w:rsidR="009847D4">
        <w:t xml:space="preserve"> </w:t>
      </w:r>
      <w:r>
        <w:t>Middleware</w:t>
      </w:r>
      <w:r w:rsidR="009847D4">
        <w:t xml:space="preserve"> </w:t>
      </w:r>
      <w:r>
        <w:t>APIs</w:t>
      </w:r>
      <w:r w:rsidR="009847D4">
        <w:t xml:space="preserve"> </w:t>
      </w:r>
      <w:r>
        <w:t>help</w:t>
      </w:r>
      <w:r w:rsidR="009847D4">
        <w:t xml:space="preserve"> </w:t>
      </w:r>
      <w:r>
        <w:t>in</w:t>
      </w:r>
      <w:r w:rsidR="009847D4">
        <w:t xml:space="preserve"> </w:t>
      </w:r>
      <w:r>
        <w:t>fetching</w:t>
      </w:r>
      <w:r w:rsidR="009847D4">
        <w:t xml:space="preserve"> </w:t>
      </w:r>
      <w:r>
        <w:t>the</w:t>
      </w:r>
      <w:r w:rsidR="009847D4">
        <w:t xml:space="preserve"> </w:t>
      </w:r>
      <w:r>
        <w:t>People</w:t>
      </w:r>
      <w:r w:rsidR="009847D4">
        <w:t xml:space="preserve"> </w:t>
      </w:r>
      <w:r>
        <w:t>Management</w:t>
      </w:r>
      <w:r w:rsidR="009847D4">
        <w:t xml:space="preserve"> </w:t>
      </w:r>
      <w:r>
        <w:t>information</w:t>
      </w:r>
      <w:r w:rsidR="009847D4">
        <w:t xml:space="preserve"> </w:t>
      </w:r>
      <w:r>
        <w:t>from</w:t>
      </w:r>
      <w:r w:rsidR="009847D4">
        <w:t xml:space="preserve"> </w:t>
      </w:r>
      <w:r>
        <w:t>the</w:t>
      </w:r>
      <w:r w:rsidR="009847D4">
        <w:t xml:space="preserve"> </w:t>
      </w:r>
      <w:r>
        <w:t>backend</w:t>
      </w:r>
      <w:r w:rsidR="009847D4">
        <w:t xml:space="preserve"> </w:t>
      </w:r>
      <w:r>
        <w:t>for</w:t>
      </w:r>
      <w:r w:rsidR="009847D4">
        <w:t xml:space="preserve"> </w:t>
      </w:r>
      <w:r>
        <w:t>the</w:t>
      </w:r>
      <w:r w:rsidR="009847D4">
        <w:t xml:space="preserve"> </w:t>
      </w:r>
      <w:r>
        <w:t>end</w:t>
      </w:r>
      <w:r w:rsidR="009847D4">
        <w:t xml:space="preserve"> </w:t>
      </w:r>
      <w:r>
        <w:t>users</w:t>
      </w:r>
      <w:r w:rsidR="009847D4">
        <w:t xml:space="preserve"> </w:t>
      </w:r>
      <w:r>
        <w:t>to</w:t>
      </w:r>
      <w:r w:rsidR="009847D4">
        <w:t xml:space="preserve"> </w:t>
      </w:r>
      <w:r>
        <w:t>visualize</w:t>
      </w:r>
      <w:r w:rsidR="009847D4">
        <w:t xml:space="preserve"> </w:t>
      </w:r>
      <w:r>
        <w:t>and</w:t>
      </w:r>
      <w:r w:rsidR="009847D4">
        <w:t xml:space="preserve"> </w:t>
      </w:r>
      <w:r>
        <w:t>perform</w:t>
      </w:r>
      <w:r w:rsidR="009847D4">
        <w:t xml:space="preserve"> </w:t>
      </w:r>
      <w:r>
        <w:t>actions</w:t>
      </w:r>
      <w:r w:rsidR="009847D4">
        <w:t xml:space="preserve"> </w:t>
      </w:r>
      <w:r>
        <w:t>on</w:t>
      </w:r>
      <w:r w:rsidR="009847D4">
        <w:t xml:space="preserve"> </w:t>
      </w:r>
      <w:r>
        <w:t>the</w:t>
      </w:r>
      <w:r w:rsidR="009847D4">
        <w:t xml:space="preserve"> </w:t>
      </w:r>
      <w:r>
        <w:t>backend</w:t>
      </w:r>
      <w:r w:rsidR="009847D4">
        <w:t xml:space="preserve"> </w:t>
      </w:r>
      <w:r>
        <w:t>data.</w:t>
      </w:r>
      <w:r w:rsidR="009847D4">
        <w:t xml:space="preserve"> </w:t>
      </w:r>
      <w:r w:rsidRPr="00177FD4">
        <w:t>The</w:t>
      </w:r>
      <w:r w:rsidR="009847D4">
        <w:t xml:space="preserve"> </w:t>
      </w:r>
      <w:r w:rsidRPr="00177FD4">
        <w:t>APIs</w:t>
      </w:r>
      <w:r w:rsidR="009847D4">
        <w:t xml:space="preserve"> </w:t>
      </w:r>
      <w:r>
        <w:t>allow</w:t>
      </w:r>
      <w:r w:rsidR="009847D4">
        <w:t xml:space="preserve"> </w:t>
      </w:r>
      <w:r>
        <w:t>the</w:t>
      </w:r>
      <w:r w:rsidR="009847D4">
        <w:t xml:space="preserve"> </w:t>
      </w:r>
      <w:r>
        <w:t>user</w:t>
      </w:r>
      <w:r w:rsidR="009847D4">
        <w:t xml:space="preserve"> </w:t>
      </w:r>
      <w:r>
        <w:t>to:</w:t>
      </w:r>
    </w:p>
    <w:p w14:paraId="26116BC8" w14:textId="3425AB71" w:rsidR="00A603FE" w:rsidRDefault="00A603FE" w:rsidP="00604783">
      <w:pPr>
        <w:pStyle w:val="ListParagraph"/>
        <w:ind w:right="2160"/>
      </w:pPr>
      <w:r>
        <w:t>Perform</w:t>
      </w:r>
      <w:r w:rsidR="009847D4">
        <w:t xml:space="preserve"> </w:t>
      </w:r>
      <w:r>
        <w:t>Create,</w:t>
      </w:r>
      <w:r w:rsidR="009847D4">
        <w:t xml:space="preserve"> </w:t>
      </w:r>
      <w:r>
        <w:t>U</w:t>
      </w:r>
      <w:r w:rsidRPr="0387F8AB">
        <w:t>pdate,</w:t>
      </w:r>
      <w:r w:rsidR="009847D4">
        <w:t xml:space="preserve"> </w:t>
      </w:r>
      <w:r w:rsidRPr="0387F8AB">
        <w:t>and</w:t>
      </w:r>
      <w:r w:rsidR="009847D4">
        <w:t xml:space="preserve"> </w:t>
      </w:r>
      <w:r>
        <w:t>D</w:t>
      </w:r>
      <w:r w:rsidRPr="0387F8AB">
        <w:t>elete</w:t>
      </w:r>
      <w:r w:rsidR="009847D4">
        <w:t xml:space="preserve"> </w:t>
      </w:r>
      <w:r w:rsidRPr="0387F8AB">
        <w:t>operation</w:t>
      </w:r>
      <w:r>
        <w:t>s</w:t>
      </w:r>
      <w:r w:rsidR="009847D4">
        <w:t xml:space="preserve"> </w:t>
      </w:r>
      <w:r w:rsidRPr="0387F8AB">
        <w:t>on</w:t>
      </w:r>
      <w:r w:rsidR="009847D4">
        <w:t xml:space="preserve"> </w:t>
      </w:r>
      <w:r>
        <w:t>R</w:t>
      </w:r>
      <w:r w:rsidRPr="0387F8AB">
        <w:t>oles</w:t>
      </w:r>
      <w:r w:rsidR="009847D4">
        <w:t xml:space="preserve"> </w:t>
      </w:r>
      <w:r w:rsidRPr="0387F8AB">
        <w:t>or</w:t>
      </w:r>
      <w:r w:rsidR="009847D4">
        <w:t xml:space="preserve"> </w:t>
      </w:r>
      <w:r>
        <w:t>D</w:t>
      </w:r>
      <w:r w:rsidRPr="0387F8AB">
        <w:t>epartments</w:t>
      </w:r>
      <w:r>
        <w:t>.</w:t>
      </w:r>
    </w:p>
    <w:p w14:paraId="05609DB8" w14:textId="6BE05BBD" w:rsidR="00A603FE" w:rsidRDefault="00A603FE" w:rsidP="00604783">
      <w:pPr>
        <w:pStyle w:val="ListParagraph"/>
        <w:ind w:right="2160"/>
      </w:pPr>
      <w:r>
        <w:t>Search</w:t>
      </w:r>
      <w:r w:rsidR="009847D4">
        <w:t xml:space="preserve"> </w:t>
      </w:r>
      <w:r>
        <w:t>Groups</w:t>
      </w:r>
      <w:r w:rsidR="009847D4">
        <w:t xml:space="preserve"> </w:t>
      </w:r>
      <w:r w:rsidRPr="0387F8AB">
        <w:t>and</w:t>
      </w:r>
      <w:r w:rsidR="009847D4">
        <w:t xml:space="preserve"> </w:t>
      </w:r>
      <w:r>
        <w:t>Users</w:t>
      </w:r>
      <w:r w:rsidR="009847D4">
        <w:t xml:space="preserve"> </w:t>
      </w:r>
      <w:r>
        <w:t>for</w:t>
      </w:r>
      <w:r w:rsidR="009847D4">
        <w:t xml:space="preserve"> </w:t>
      </w:r>
      <w:r>
        <w:t>AD.</w:t>
      </w:r>
    </w:p>
    <w:p w14:paraId="668F48F3" w14:textId="4CCEA0C1" w:rsidR="00A603FE" w:rsidRPr="008A33C5" w:rsidRDefault="00A603FE" w:rsidP="00604783">
      <w:pPr>
        <w:pStyle w:val="ListParagraph"/>
        <w:ind w:right="2160"/>
      </w:pPr>
      <w:r>
        <w:t>Validate</w:t>
      </w:r>
      <w:r w:rsidR="009847D4">
        <w:t xml:space="preserve"> </w:t>
      </w:r>
      <w:r>
        <w:t>D</w:t>
      </w:r>
      <w:r w:rsidRPr="0387F8AB">
        <w:t>epartment</w:t>
      </w:r>
      <w:r w:rsidR="009847D4">
        <w:t xml:space="preserve"> </w:t>
      </w:r>
      <w:r w:rsidRPr="0387F8AB">
        <w:t>name,</w:t>
      </w:r>
      <w:r w:rsidR="009847D4">
        <w:t xml:space="preserve"> </w:t>
      </w:r>
      <w:r>
        <w:t>R</w:t>
      </w:r>
      <w:r w:rsidRPr="0387F8AB">
        <w:t>ole</w:t>
      </w:r>
      <w:r w:rsidR="009847D4">
        <w:t xml:space="preserve"> </w:t>
      </w:r>
      <w:r w:rsidRPr="0387F8AB">
        <w:t>name,</w:t>
      </w:r>
      <w:r w:rsidR="009847D4">
        <w:t xml:space="preserve"> </w:t>
      </w:r>
      <w:r>
        <w:t>D</w:t>
      </w:r>
      <w:r w:rsidRPr="0387F8AB">
        <w:t>epartment</w:t>
      </w:r>
      <w:r w:rsidR="009847D4">
        <w:t xml:space="preserve"> </w:t>
      </w:r>
      <w:r w:rsidRPr="0387F8AB">
        <w:t>deletion</w:t>
      </w:r>
      <w:r>
        <w:t>,</w:t>
      </w:r>
      <w:r w:rsidR="009847D4">
        <w:t xml:space="preserve"> </w:t>
      </w:r>
      <w:r w:rsidRPr="0387F8AB">
        <w:t>and</w:t>
      </w:r>
      <w:r w:rsidR="009847D4">
        <w:t xml:space="preserve"> </w:t>
      </w:r>
      <w:r>
        <w:t>R</w:t>
      </w:r>
      <w:r w:rsidRPr="0387F8AB">
        <w:t>ole</w:t>
      </w:r>
      <w:r w:rsidR="009847D4">
        <w:t xml:space="preserve"> </w:t>
      </w:r>
      <w:r w:rsidRPr="0387F8AB">
        <w:t>deletion</w:t>
      </w:r>
      <w:r>
        <w:t>.</w:t>
      </w:r>
    </w:p>
    <w:p w14:paraId="6F409BB5" w14:textId="3D4534F0" w:rsidR="003F58F2" w:rsidRDefault="00291CCA" w:rsidP="00987A23">
      <w:pPr>
        <w:spacing w:after="120"/>
        <w:ind w:right="2160"/>
      </w:pPr>
      <w:r w:rsidRPr="0387F8AB">
        <w:t>The</w:t>
      </w:r>
      <w:r w:rsidR="009847D4">
        <w:t xml:space="preserve"> </w:t>
      </w:r>
      <w:r w:rsidRPr="0387F8AB">
        <w:t>middleware</w:t>
      </w:r>
      <w:r w:rsidR="009847D4">
        <w:t xml:space="preserve"> </w:t>
      </w:r>
      <w:r w:rsidRPr="0387F8AB">
        <w:t>APIs</w:t>
      </w:r>
      <w:r w:rsidR="009847D4">
        <w:t xml:space="preserve"> </w:t>
      </w:r>
      <w:r w:rsidR="00987A23" w:rsidRPr="0387F8AB">
        <w:t>provide</w:t>
      </w:r>
      <w:r w:rsidR="009847D4">
        <w:t xml:space="preserve"> </w:t>
      </w:r>
      <w:r w:rsidRPr="0387F8AB">
        <w:t>a</w:t>
      </w:r>
      <w:r w:rsidR="009847D4">
        <w:t xml:space="preserve"> </w:t>
      </w:r>
      <w:r w:rsidRPr="0387F8AB">
        <w:t>unified</w:t>
      </w:r>
      <w:r w:rsidR="009847D4">
        <w:t xml:space="preserve"> </w:t>
      </w:r>
      <w:r w:rsidRPr="0387F8AB">
        <w:t>interface</w:t>
      </w:r>
      <w:r w:rsidR="009847D4">
        <w:t xml:space="preserve"> </w:t>
      </w:r>
      <w:r w:rsidRPr="0387F8AB">
        <w:t>between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People</w:t>
      </w:r>
      <w:r w:rsidR="009847D4">
        <w:t xml:space="preserve"> </w:t>
      </w:r>
      <w:r w:rsidRPr="0387F8AB">
        <w:t>Management</w:t>
      </w:r>
      <w:r w:rsidR="009847D4">
        <w:t xml:space="preserve"> </w:t>
      </w:r>
      <w:r w:rsidRPr="0387F8AB">
        <w:t>Database</w:t>
      </w:r>
      <w:r w:rsidR="009847D4">
        <w:t xml:space="preserve"> </w:t>
      </w:r>
      <w:r>
        <w:t>(</w:t>
      </w:r>
      <w:r w:rsidRPr="0387F8AB">
        <w:t>backend</w:t>
      </w:r>
      <w:r w:rsidR="009847D4">
        <w:t xml:space="preserve"> </w:t>
      </w:r>
      <w:r w:rsidRPr="0387F8AB">
        <w:t>of</w:t>
      </w:r>
      <w:r w:rsidR="009847D4">
        <w:t xml:space="preserve"> </w:t>
      </w:r>
      <w:r w:rsidR="008E0A86">
        <w:t>IAI</w:t>
      </w:r>
      <w:r>
        <w:t>)</w:t>
      </w:r>
      <w:r w:rsidR="009847D4">
        <w:t xml:space="preserve"> </w:t>
      </w:r>
      <w:r w:rsidRPr="0387F8AB">
        <w:t>and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consumers</w:t>
      </w:r>
      <w:r w:rsidR="009847D4">
        <w:t xml:space="preserve"> </w:t>
      </w:r>
      <w:r w:rsidRPr="0387F8AB">
        <w:t>of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data</w:t>
      </w:r>
      <w:r w:rsidR="009847D4">
        <w:t xml:space="preserve"> </w:t>
      </w:r>
      <w:r w:rsidRPr="0387F8AB">
        <w:t>(</w:t>
      </w:r>
      <w:r w:rsidR="008E0A86">
        <w:t>IAI</w:t>
      </w:r>
      <w:r w:rsidR="009847D4">
        <w:t xml:space="preserve"> </w:t>
      </w:r>
      <w:r w:rsidRPr="0387F8AB">
        <w:t>Applications).</w:t>
      </w:r>
      <w:r w:rsidR="009847D4">
        <w:t xml:space="preserve"> </w:t>
      </w:r>
      <w:r>
        <w:t>These</w:t>
      </w:r>
      <w:r w:rsidR="009847D4">
        <w:t xml:space="preserve"> </w:t>
      </w:r>
      <w:r>
        <w:t>APIs</w:t>
      </w:r>
      <w:r w:rsidR="009847D4">
        <w:t xml:space="preserve"> </w:t>
      </w:r>
      <w:r>
        <w:t>are</w:t>
      </w:r>
      <w:r w:rsidR="009847D4">
        <w:t xml:space="preserve"> </w:t>
      </w:r>
      <w:r>
        <w:t>not</w:t>
      </w:r>
      <w:r w:rsidR="009847D4">
        <w:t xml:space="preserve"> </w:t>
      </w:r>
      <w:r>
        <w:t>only</w:t>
      </w:r>
      <w:r w:rsidR="009847D4">
        <w:t xml:space="preserve"> </w:t>
      </w:r>
      <w:r>
        <w:t>used</w:t>
      </w:r>
      <w:r w:rsidR="009847D4">
        <w:t xml:space="preserve"> </w:t>
      </w:r>
      <w:r>
        <w:t>by</w:t>
      </w:r>
      <w:r w:rsidR="009847D4">
        <w:t xml:space="preserve"> </w:t>
      </w:r>
      <w:r>
        <w:t>the</w:t>
      </w:r>
      <w:r w:rsidR="009847D4">
        <w:t xml:space="preserve"> </w:t>
      </w:r>
      <w:r>
        <w:t>People</w:t>
      </w:r>
      <w:r w:rsidR="009847D4">
        <w:t xml:space="preserve"> </w:t>
      </w:r>
      <w:r>
        <w:t>Management</w:t>
      </w:r>
      <w:r w:rsidR="009847D4">
        <w:t xml:space="preserve"> </w:t>
      </w:r>
      <w:r>
        <w:t>Configuration</w:t>
      </w:r>
      <w:r w:rsidR="009847D4">
        <w:t xml:space="preserve"> </w:t>
      </w:r>
      <w:r>
        <w:t>User</w:t>
      </w:r>
      <w:r w:rsidR="009847D4">
        <w:t xml:space="preserve"> </w:t>
      </w:r>
      <w:r>
        <w:t>Interface</w:t>
      </w:r>
      <w:r w:rsidR="009847D4">
        <w:t xml:space="preserve"> </w:t>
      </w:r>
      <w:r>
        <w:t>but</w:t>
      </w:r>
      <w:r w:rsidR="009847D4">
        <w:t xml:space="preserve"> </w:t>
      </w:r>
      <w:r>
        <w:t>are</w:t>
      </w:r>
      <w:r w:rsidR="009847D4">
        <w:t xml:space="preserve"> </w:t>
      </w:r>
      <w:r>
        <w:t>also</w:t>
      </w:r>
      <w:r w:rsidR="009847D4">
        <w:t xml:space="preserve"> </w:t>
      </w:r>
      <w:r>
        <w:t>consumed</w:t>
      </w:r>
      <w:r w:rsidR="009847D4">
        <w:t xml:space="preserve"> </w:t>
      </w:r>
      <w:r>
        <w:t>by</w:t>
      </w:r>
      <w:r w:rsidR="009847D4">
        <w:t xml:space="preserve"> </w:t>
      </w:r>
      <w:r>
        <w:t>other</w:t>
      </w:r>
      <w:r w:rsidR="009847D4">
        <w:t xml:space="preserve"> </w:t>
      </w:r>
      <w:r w:rsidR="008E0A86">
        <w:t>IAI</w:t>
      </w:r>
      <w:r w:rsidR="009847D4">
        <w:t xml:space="preserve"> </w:t>
      </w:r>
      <w:r>
        <w:t>components</w:t>
      </w:r>
      <w:r w:rsidR="009847D4">
        <w:t xml:space="preserve"> </w:t>
      </w:r>
      <w:r>
        <w:t>to</w:t>
      </w:r>
      <w:r w:rsidR="009847D4">
        <w:t xml:space="preserve"> </w:t>
      </w:r>
      <w:r>
        <w:t>get</w:t>
      </w:r>
      <w:r w:rsidR="009847D4">
        <w:t xml:space="preserve"> </w:t>
      </w:r>
      <w:r>
        <w:t>User</w:t>
      </w:r>
      <w:r w:rsidR="009847D4">
        <w:t xml:space="preserve"> </w:t>
      </w:r>
      <w:r>
        <w:t>(Roles</w:t>
      </w:r>
      <w:r w:rsidR="009847D4">
        <w:t xml:space="preserve"> </w:t>
      </w:r>
      <w:r>
        <w:t>and</w:t>
      </w:r>
      <w:r w:rsidR="009847D4">
        <w:t xml:space="preserve"> </w:t>
      </w:r>
      <w:r>
        <w:t>Departments)</w:t>
      </w:r>
      <w:r w:rsidR="009847D4">
        <w:t xml:space="preserve"> </w:t>
      </w:r>
      <w:r>
        <w:t>specific</w:t>
      </w:r>
      <w:r w:rsidR="009847D4">
        <w:t xml:space="preserve"> </w:t>
      </w:r>
      <w:r>
        <w:t>Information.</w:t>
      </w:r>
      <w:r w:rsidR="009847D4">
        <w:t xml:space="preserve"> </w:t>
      </w:r>
      <w:r w:rsidR="003F58F2" w:rsidRPr="0387F8AB">
        <w:t>The</w:t>
      </w:r>
      <w:r w:rsidR="009847D4">
        <w:t xml:space="preserve"> </w:t>
      </w:r>
      <w:r w:rsidR="003F58F2">
        <w:t>complete</w:t>
      </w:r>
      <w:r w:rsidR="009847D4">
        <w:t xml:space="preserve"> </w:t>
      </w:r>
      <w:r w:rsidR="003F58F2">
        <w:t>list</w:t>
      </w:r>
      <w:r w:rsidR="009847D4">
        <w:t xml:space="preserve"> </w:t>
      </w:r>
      <w:r w:rsidR="003F58F2">
        <w:t>of</w:t>
      </w:r>
      <w:r w:rsidR="009847D4">
        <w:t xml:space="preserve"> </w:t>
      </w:r>
      <w:r w:rsidR="003F58F2">
        <w:t>APIs</w:t>
      </w:r>
      <w:r w:rsidR="009847D4">
        <w:t xml:space="preserve"> </w:t>
      </w:r>
      <w:r w:rsidR="003F58F2">
        <w:t>can</w:t>
      </w:r>
      <w:r w:rsidR="009847D4">
        <w:t xml:space="preserve"> </w:t>
      </w:r>
      <w:r w:rsidR="003F58F2">
        <w:t>be</w:t>
      </w:r>
      <w:r w:rsidR="009847D4">
        <w:t xml:space="preserve"> </w:t>
      </w:r>
      <w:r w:rsidR="003F58F2">
        <w:t>found</w:t>
      </w:r>
      <w:r w:rsidR="009847D4">
        <w:t xml:space="preserve"> </w:t>
      </w:r>
      <w:r w:rsidR="003F58F2">
        <w:t>below.</w:t>
      </w:r>
    </w:p>
    <w:p w14:paraId="2B084246" w14:textId="77777777" w:rsidR="00987A23" w:rsidRPr="00E61733" w:rsidRDefault="00987A23" w:rsidP="00593A85">
      <w:pPr>
        <w:pStyle w:val="ListParagraph"/>
        <w:numPr>
          <w:ilvl w:val="0"/>
          <w:numId w:val="38"/>
        </w:numPr>
        <w:spacing w:before="20"/>
      </w:pPr>
      <w:r w:rsidRPr="00E61733">
        <w:t>POST-CreateOrUpdateAOTDepartment</w:t>
      </w:r>
    </w:p>
    <w:p w14:paraId="06FFB4C8" w14:textId="77777777" w:rsidR="00987A23" w:rsidRPr="00E61733" w:rsidRDefault="00987A23" w:rsidP="00593A85">
      <w:pPr>
        <w:pStyle w:val="ListParagraph"/>
        <w:numPr>
          <w:ilvl w:val="0"/>
          <w:numId w:val="38"/>
        </w:numPr>
        <w:spacing w:before="20"/>
      </w:pPr>
      <w:r w:rsidRPr="00E61733">
        <w:t>POST-</w:t>
      </w:r>
      <w:r>
        <w:t xml:space="preserve"> </w:t>
      </w:r>
      <w:r w:rsidRPr="00E61733">
        <w:t>CreateOrUpdateAOTRole</w:t>
      </w:r>
    </w:p>
    <w:p w14:paraId="60754906" w14:textId="77777777" w:rsidR="00987A23" w:rsidRPr="00E61733" w:rsidRDefault="00987A23" w:rsidP="00593A85">
      <w:pPr>
        <w:pStyle w:val="ListParagraph"/>
        <w:numPr>
          <w:ilvl w:val="0"/>
          <w:numId w:val="38"/>
        </w:numPr>
        <w:spacing w:before="20"/>
      </w:pPr>
      <w:r w:rsidRPr="00E61733">
        <w:t>GET-</w:t>
      </w:r>
      <w:r>
        <w:t xml:space="preserve"> </w:t>
      </w:r>
      <w:r w:rsidRPr="00E61733">
        <w:t>ValidateRoleName</w:t>
      </w:r>
    </w:p>
    <w:p w14:paraId="461CC4BE" w14:textId="77777777" w:rsidR="00987A23" w:rsidRPr="00E61733" w:rsidRDefault="00987A23" w:rsidP="00593A85">
      <w:pPr>
        <w:pStyle w:val="ListParagraph"/>
        <w:numPr>
          <w:ilvl w:val="0"/>
          <w:numId w:val="38"/>
        </w:numPr>
        <w:spacing w:before="20"/>
      </w:pPr>
      <w:r w:rsidRPr="00E61733">
        <w:t>GET-ValidateDepartmentName</w:t>
      </w:r>
    </w:p>
    <w:p w14:paraId="22448B56" w14:textId="77777777" w:rsidR="00987A23" w:rsidRPr="00E61733" w:rsidRDefault="00987A23" w:rsidP="00593A85">
      <w:pPr>
        <w:pStyle w:val="ListParagraph"/>
        <w:numPr>
          <w:ilvl w:val="0"/>
          <w:numId w:val="38"/>
        </w:numPr>
        <w:spacing w:before="20"/>
      </w:pPr>
      <w:r w:rsidRPr="00E61733">
        <w:t>GET</w:t>
      </w:r>
      <w:r>
        <w:t xml:space="preserve"> </w:t>
      </w:r>
      <w:r w:rsidRPr="00E61733">
        <w:t>-</w:t>
      </w:r>
      <w:r>
        <w:t xml:space="preserve"> </w:t>
      </w:r>
      <w:r w:rsidRPr="00E61733">
        <w:t>ValidateDepartmentDeletion</w:t>
      </w:r>
    </w:p>
    <w:p w14:paraId="7A24A31D" w14:textId="77777777" w:rsidR="00987A23" w:rsidRPr="00E61733" w:rsidRDefault="00987A23" w:rsidP="00593A85">
      <w:pPr>
        <w:pStyle w:val="ListParagraph"/>
        <w:numPr>
          <w:ilvl w:val="0"/>
          <w:numId w:val="38"/>
        </w:numPr>
        <w:spacing w:before="20"/>
      </w:pPr>
      <w:r w:rsidRPr="00E61733">
        <w:t>GET-ValidateRoleDeletion</w:t>
      </w:r>
    </w:p>
    <w:p w14:paraId="1042BE35" w14:textId="77777777" w:rsidR="00987A23" w:rsidRPr="00E61733" w:rsidRDefault="00987A23" w:rsidP="00593A85">
      <w:pPr>
        <w:pStyle w:val="ListParagraph"/>
        <w:numPr>
          <w:ilvl w:val="0"/>
          <w:numId w:val="38"/>
        </w:numPr>
        <w:spacing w:before="20"/>
      </w:pPr>
      <w:r w:rsidRPr="00E61733">
        <w:t>POST-SearchADGroups</w:t>
      </w:r>
    </w:p>
    <w:p w14:paraId="50F51F5A" w14:textId="77777777" w:rsidR="00987A23" w:rsidRPr="00E61733" w:rsidRDefault="00987A23" w:rsidP="00593A85">
      <w:pPr>
        <w:pStyle w:val="ListParagraph"/>
        <w:numPr>
          <w:ilvl w:val="0"/>
          <w:numId w:val="38"/>
        </w:numPr>
        <w:spacing w:before="20"/>
      </w:pPr>
      <w:r w:rsidRPr="00E61733">
        <w:t>POST-SearchUser</w:t>
      </w:r>
    </w:p>
    <w:p w14:paraId="06DD224A" w14:textId="77777777" w:rsidR="00987A23" w:rsidRPr="00E61733" w:rsidRDefault="00987A23" w:rsidP="00593A85">
      <w:pPr>
        <w:pStyle w:val="ListParagraph"/>
        <w:numPr>
          <w:ilvl w:val="0"/>
          <w:numId w:val="38"/>
        </w:numPr>
        <w:spacing w:before="20"/>
      </w:pPr>
      <w:r w:rsidRPr="00E61733">
        <w:t>GET-GetUsers</w:t>
      </w:r>
    </w:p>
    <w:p w14:paraId="7DD3B655" w14:textId="77777777" w:rsidR="00987A23" w:rsidRPr="00E61733" w:rsidRDefault="00987A23" w:rsidP="00593A85">
      <w:pPr>
        <w:pStyle w:val="ListParagraph"/>
        <w:numPr>
          <w:ilvl w:val="0"/>
          <w:numId w:val="38"/>
        </w:numPr>
        <w:spacing w:before="20"/>
      </w:pPr>
      <w:r w:rsidRPr="00E61733">
        <w:t>GET-GetUsersByToken</w:t>
      </w:r>
    </w:p>
    <w:p w14:paraId="281B05DC" w14:textId="77777777" w:rsidR="00987A23" w:rsidRPr="00E61733" w:rsidRDefault="00987A23" w:rsidP="00593A85">
      <w:pPr>
        <w:pStyle w:val="ListParagraph"/>
        <w:numPr>
          <w:ilvl w:val="0"/>
          <w:numId w:val="38"/>
        </w:numPr>
        <w:spacing w:before="20"/>
      </w:pPr>
      <w:r w:rsidRPr="00E61733">
        <w:t>POST-GetUsersByRole</w:t>
      </w:r>
    </w:p>
    <w:p w14:paraId="713E95B6" w14:textId="77777777" w:rsidR="00987A23" w:rsidRPr="00E61733" w:rsidRDefault="00987A23" w:rsidP="00593A85">
      <w:pPr>
        <w:pStyle w:val="ListParagraph"/>
        <w:numPr>
          <w:ilvl w:val="0"/>
          <w:numId w:val="38"/>
        </w:numPr>
        <w:spacing w:before="20"/>
      </w:pPr>
      <w:r w:rsidRPr="00E61733">
        <w:t>POST-GetUsersByDepartment</w:t>
      </w:r>
    </w:p>
    <w:p w14:paraId="38181671" w14:textId="77777777" w:rsidR="00987A23" w:rsidRPr="00E61733" w:rsidRDefault="00987A23" w:rsidP="00593A85">
      <w:pPr>
        <w:pStyle w:val="ListParagraph"/>
        <w:numPr>
          <w:ilvl w:val="0"/>
          <w:numId w:val="38"/>
        </w:numPr>
        <w:spacing w:before="20"/>
      </w:pPr>
      <w:r w:rsidRPr="00E61733">
        <w:t>GET-GetRoles</w:t>
      </w:r>
    </w:p>
    <w:p w14:paraId="1CEF14FA" w14:textId="77777777" w:rsidR="00987A23" w:rsidRPr="00E61733" w:rsidRDefault="00987A23" w:rsidP="00593A85">
      <w:pPr>
        <w:pStyle w:val="ListParagraph"/>
        <w:numPr>
          <w:ilvl w:val="0"/>
          <w:numId w:val="38"/>
        </w:numPr>
        <w:spacing w:before="20"/>
      </w:pPr>
      <w:r w:rsidRPr="00E61733">
        <w:t>POST-GetRolesByUser</w:t>
      </w:r>
    </w:p>
    <w:p w14:paraId="17FEDDA2" w14:textId="77777777" w:rsidR="00987A23" w:rsidRPr="00E61733" w:rsidRDefault="00987A23" w:rsidP="00593A85">
      <w:pPr>
        <w:pStyle w:val="ListParagraph"/>
        <w:numPr>
          <w:ilvl w:val="0"/>
          <w:numId w:val="38"/>
        </w:numPr>
        <w:spacing w:before="20"/>
      </w:pPr>
      <w:r>
        <w:t>GET-GetAdminRoles</w:t>
      </w:r>
    </w:p>
    <w:p w14:paraId="584D5AA9" w14:textId="77777777" w:rsidR="00987A23" w:rsidRDefault="00987A23" w:rsidP="00593A85">
      <w:pPr>
        <w:pStyle w:val="ListParagraph"/>
        <w:numPr>
          <w:ilvl w:val="0"/>
          <w:numId w:val="38"/>
        </w:numPr>
        <w:spacing w:before="20"/>
      </w:pPr>
      <w:r>
        <w:t>GET- GetRoleById</w:t>
      </w:r>
    </w:p>
    <w:p w14:paraId="3A202357" w14:textId="77777777" w:rsidR="00987A23" w:rsidRPr="00E61733" w:rsidRDefault="00987A23" w:rsidP="00593A85">
      <w:pPr>
        <w:pStyle w:val="ListParagraph"/>
        <w:numPr>
          <w:ilvl w:val="0"/>
          <w:numId w:val="38"/>
        </w:numPr>
        <w:spacing w:before="20"/>
      </w:pPr>
      <w:r w:rsidRPr="00E61733">
        <w:t>GET-GetDepartment</w:t>
      </w:r>
      <w:r>
        <w:t>s</w:t>
      </w:r>
    </w:p>
    <w:p w14:paraId="41F41F7F" w14:textId="77777777" w:rsidR="00987A23" w:rsidRPr="00E61733" w:rsidRDefault="00987A23" w:rsidP="00593A85">
      <w:pPr>
        <w:pStyle w:val="ListParagraph"/>
        <w:numPr>
          <w:ilvl w:val="0"/>
          <w:numId w:val="38"/>
        </w:numPr>
        <w:spacing w:before="20"/>
      </w:pPr>
      <w:r w:rsidRPr="00E61733">
        <w:t>POST-GetRolesByDepartment</w:t>
      </w:r>
    </w:p>
    <w:p w14:paraId="5521237A" w14:textId="77777777" w:rsidR="00987A23" w:rsidRPr="00E61733" w:rsidRDefault="00987A23" w:rsidP="00593A85">
      <w:pPr>
        <w:pStyle w:val="ListParagraph"/>
        <w:numPr>
          <w:ilvl w:val="0"/>
          <w:numId w:val="38"/>
        </w:numPr>
        <w:spacing w:before="20"/>
      </w:pPr>
      <w:r w:rsidRPr="00E61733">
        <w:t>DELETE-DeleteAOTDepartment</w:t>
      </w:r>
    </w:p>
    <w:p w14:paraId="7E135988" w14:textId="77777777" w:rsidR="00987A23" w:rsidRPr="00E61733" w:rsidRDefault="00987A23" w:rsidP="00593A85">
      <w:pPr>
        <w:pStyle w:val="ListParagraph"/>
        <w:numPr>
          <w:ilvl w:val="0"/>
          <w:numId w:val="38"/>
        </w:numPr>
        <w:spacing w:before="20"/>
      </w:pPr>
      <w:r w:rsidRPr="00E61733">
        <w:t>DELETE-DeleteAOTRole</w:t>
      </w:r>
    </w:p>
    <w:p w14:paraId="153A6B52" w14:textId="77777777" w:rsidR="00987A23" w:rsidRPr="00E61733" w:rsidRDefault="00987A23" w:rsidP="00593A85">
      <w:pPr>
        <w:pStyle w:val="ListParagraph"/>
        <w:numPr>
          <w:ilvl w:val="0"/>
          <w:numId w:val="38"/>
        </w:numPr>
        <w:spacing w:before="20"/>
      </w:pPr>
      <w:r>
        <w:t xml:space="preserve">POST- </w:t>
      </w:r>
      <w:r w:rsidRPr="006E52BE">
        <w:t>SyncServiceAPI</w:t>
      </w:r>
    </w:p>
    <w:p w14:paraId="4C89EC5D" w14:textId="77777777" w:rsidR="00987A23" w:rsidRDefault="00987A23" w:rsidP="00593A85">
      <w:pPr>
        <w:pStyle w:val="ListParagraph"/>
        <w:numPr>
          <w:ilvl w:val="0"/>
          <w:numId w:val="38"/>
        </w:numPr>
        <w:spacing w:before="20"/>
      </w:pPr>
      <w:r>
        <w:t xml:space="preserve">GET- </w:t>
      </w:r>
      <w:r w:rsidRPr="006E52BE">
        <w:t>LastRunSyncServiceAPI</w:t>
      </w:r>
    </w:p>
    <w:p w14:paraId="6BBAEE20" w14:textId="77777777" w:rsidR="00987A23" w:rsidRDefault="00987A23" w:rsidP="00593A85">
      <w:pPr>
        <w:pStyle w:val="ListParagraph"/>
        <w:numPr>
          <w:ilvl w:val="0"/>
          <w:numId w:val="38"/>
        </w:numPr>
        <w:spacing w:before="20"/>
      </w:pPr>
      <w:r>
        <w:t>POST-MapUserandRolesAPI</w:t>
      </w:r>
    </w:p>
    <w:p w14:paraId="3AB3DCA1" w14:textId="77777777" w:rsidR="00987A23" w:rsidRDefault="00987A23" w:rsidP="00593A85">
      <w:pPr>
        <w:pStyle w:val="ListParagraph"/>
        <w:numPr>
          <w:ilvl w:val="0"/>
          <w:numId w:val="38"/>
        </w:numPr>
        <w:spacing w:before="20"/>
      </w:pPr>
      <w:r>
        <w:t>POST-MapGroupsandRolesAPI</w:t>
      </w:r>
    </w:p>
    <w:p w14:paraId="79F46E6D" w14:textId="77777777" w:rsidR="00987A23" w:rsidRDefault="00987A23" w:rsidP="00593A85">
      <w:pPr>
        <w:pStyle w:val="ListParagraph"/>
        <w:numPr>
          <w:ilvl w:val="0"/>
          <w:numId w:val="38"/>
        </w:numPr>
        <w:spacing w:before="20"/>
      </w:pPr>
      <w:r>
        <w:t>POST-MapDepartmentsandRolesAPI</w:t>
      </w:r>
    </w:p>
    <w:p w14:paraId="14F1277C" w14:textId="77777777" w:rsidR="00987A23" w:rsidRDefault="00987A23" w:rsidP="00593A85">
      <w:pPr>
        <w:pStyle w:val="ListParagraph"/>
        <w:numPr>
          <w:ilvl w:val="0"/>
          <w:numId w:val="38"/>
        </w:numPr>
        <w:spacing w:before="20"/>
      </w:pPr>
      <w:r>
        <w:t>DELETE-</w:t>
      </w:r>
      <w:r w:rsidRPr="001170EB">
        <w:t>DeleteDepartmentandRoleMapping</w:t>
      </w:r>
    </w:p>
    <w:p w14:paraId="3013F90C" w14:textId="77777777" w:rsidR="00987A23" w:rsidRDefault="00987A23" w:rsidP="00593A85">
      <w:pPr>
        <w:pStyle w:val="ListParagraph"/>
        <w:numPr>
          <w:ilvl w:val="0"/>
          <w:numId w:val="38"/>
        </w:numPr>
        <w:spacing w:before="20"/>
      </w:pPr>
      <w:r>
        <w:t xml:space="preserve">DELETE- </w:t>
      </w:r>
      <w:r w:rsidRPr="001170EB">
        <w:t>DeleteGroupandRoleMapping</w:t>
      </w:r>
    </w:p>
    <w:p w14:paraId="6243740E" w14:textId="77777777" w:rsidR="00987A23" w:rsidRDefault="00987A23" w:rsidP="00593A85">
      <w:pPr>
        <w:pStyle w:val="ListParagraph"/>
        <w:numPr>
          <w:ilvl w:val="0"/>
          <w:numId w:val="38"/>
        </w:numPr>
        <w:spacing w:before="20"/>
      </w:pPr>
      <w:r>
        <w:t xml:space="preserve">DELETE- </w:t>
      </w:r>
      <w:r w:rsidRPr="001170EB">
        <w:t>DeleteUserandRoleMapping</w:t>
      </w:r>
    </w:p>
    <w:p w14:paraId="270D54CE" w14:textId="77777777" w:rsidR="00987A23" w:rsidRDefault="00987A23" w:rsidP="00593A85">
      <w:pPr>
        <w:pStyle w:val="ListParagraph"/>
        <w:numPr>
          <w:ilvl w:val="0"/>
          <w:numId w:val="38"/>
        </w:numPr>
        <w:spacing w:before="20"/>
      </w:pPr>
      <w:r w:rsidRPr="00AC1269">
        <w:t>GET-</w:t>
      </w:r>
      <w:r>
        <w:t xml:space="preserve"> </w:t>
      </w:r>
      <w:r w:rsidRPr="00AC1269">
        <w:t>GetADGroupRoleMappings</w:t>
      </w:r>
    </w:p>
    <w:p w14:paraId="22F3549C" w14:textId="77777777" w:rsidR="00987A23" w:rsidRDefault="00987A23" w:rsidP="00593A85">
      <w:pPr>
        <w:pStyle w:val="ListParagraph"/>
        <w:numPr>
          <w:ilvl w:val="0"/>
          <w:numId w:val="38"/>
        </w:numPr>
        <w:spacing w:before="20"/>
      </w:pPr>
      <w:r w:rsidRPr="00AC1269">
        <w:t>GET-</w:t>
      </w:r>
      <w:r>
        <w:t xml:space="preserve"> </w:t>
      </w:r>
      <w:r w:rsidRPr="00AC1269">
        <w:t>GetUserRoleMappings</w:t>
      </w:r>
    </w:p>
    <w:p w14:paraId="1653232B" w14:textId="77777777" w:rsidR="00987A23" w:rsidRDefault="00987A23" w:rsidP="00593A85">
      <w:pPr>
        <w:pStyle w:val="ListParagraph"/>
        <w:numPr>
          <w:ilvl w:val="0"/>
          <w:numId w:val="38"/>
        </w:numPr>
        <w:spacing w:before="20"/>
      </w:pPr>
      <w:r w:rsidRPr="00AC1269">
        <w:t>GET-</w:t>
      </w:r>
      <w:r>
        <w:t xml:space="preserve"> </w:t>
      </w:r>
      <w:r w:rsidRPr="00AC1269">
        <w:t>GetUserAdGroupMappings</w:t>
      </w:r>
    </w:p>
    <w:p w14:paraId="63A67F1E" w14:textId="77777777" w:rsidR="007B6B8F" w:rsidRDefault="003F58F2" w:rsidP="00421E87">
      <w:bookmarkStart w:id="28" w:name="_Toc117670573"/>
      <w:r>
        <w:t>The</w:t>
      </w:r>
      <w:r w:rsidR="009847D4">
        <w:t xml:space="preserve"> </w:t>
      </w:r>
      <w:r>
        <w:t>APIs</w:t>
      </w:r>
      <w:r w:rsidR="009847D4">
        <w:t xml:space="preserve"> </w:t>
      </w:r>
      <w:r>
        <w:t>listed</w:t>
      </w:r>
      <w:r w:rsidR="009847D4">
        <w:t xml:space="preserve"> </w:t>
      </w:r>
      <w:r>
        <w:t>in</w:t>
      </w:r>
      <w:r w:rsidR="009847D4">
        <w:t xml:space="preserve"> </w:t>
      </w:r>
      <w:r>
        <w:t>the</w:t>
      </w:r>
      <w:r w:rsidR="009847D4">
        <w:t xml:space="preserve"> </w:t>
      </w:r>
      <w:r>
        <w:t>table</w:t>
      </w:r>
      <w:r w:rsidR="009847D4">
        <w:t xml:space="preserve"> </w:t>
      </w:r>
      <w:r>
        <w:t>above</w:t>
      </w:r>
      <w:r w:rsidR="009847D4">
        <w:t xml:space="preserve"> </w:t>
      </w:r>
      <w:r>
        <w:t>are</w:t>
      </w:r>
      <w:r w:rsidR="009847D4">
        <w:t xml:space="preserve"> </w:t>
      </w:r>
      <w:r>
        <w:t>described</w:t>
      </w:r>
      <w:r w:rsidR="009847D4">
        <w:t xml:space="preserve"> </w:t>
      </w:r>
      <w:r>
        <w:t>in</w:t>
      </w:r>
      <w:r w:rsidR="009847D4">
        <w:t xml:space="preserve"> </w:t>
      </w:r>
      <w:r>
        <w:t>detail</w:t>
      </w:r>
      <w:r w:rsidR="009847D4">
        <w:t xml:space="preserve"> </w:t>
      </w:r>
      <w:r>
        <w:t>in</w:t>
      </w:r>
      <w:r w:rsidR="009847D4">
        <w:t xml:space="preserve"> </w:t>
      </w:r>
      <w:r>
        <w:t>the</w:t>
      </w:r>
      <w:r w:rsidR="009847D4">
        <w:t xml:space="preserve"> </w:t>
      </w:r>
      <w:r>
        <w:t>sections</w:t>
      </w:r>
      <w:r w:rsidR="009847D4">
        <w:t xml:space="preserve"> </w:t>
      </w:r>
      <w:r>
        <w:t>that</w:t>
      </w:r>
      <w:r w:rsidR="009847D4">
        <w:t xml:space="preserve"> </w:t>
      </w:r>
      <w:r>
        <w:t>follow.</w:t>
      </w:r>
      <w:r w:rsidR="00421E87">
        <w:t xml:space="preserve"> </w:t>
      </w:r>
    </w:p>
    <w:p w14:paraId="563D9751" w14:textId="28BFDDA3" w:rsidR="00421E87" w:rsidRPr="00421E87" w:rsidRDefault="00421E87" w:rsidP="00421E87">
      <w:pPr>
        <w:rPr>
          <w:b/>
          <w:bCs/>
          <w:i/>
          <w:iCs/>
          <w:lang w:val="en-IN"/>
        </w:rPr>
      </w:pPr>
      <w:r w:rsidRPr="00421E87">
        <w:rPr>
          <w:b/>
          <w:bCs/>
          <w:i/>
          <w:iCs/>
          <w:lang w:val="en-IN"/>
        </w:rPr>
        <w:t>API Preconditions</w:t>
      </w:r>
    </w:p>
    <w:p w14:paraId="13E2D412" w14:textId="5203B162" w:rsidR="00421E87" w:rsidRPr="00421E87" w:rsidRDefault="00421E87" w:rsidP="00421E87">
      <w:pPr>
        <w:jc w:val="left"/>
      </w:pPr>
      <w:r w:rsidRPr="00421E87">
        <w:t xml:space="preserve">To fetch the response from </w:t>
      </w:r>
      <w:r w:rsidR="007B6B8F">
        <w:t xml:space="preserve">many of </w:t>
      </w:r>
      <w:r w:rsidRPr="00421E87">
        <w:t xml:space="preserve">the APIs, the following entities exist: </w:t>
      </w:r>
    </w:p>
    <w:p w14:paraId="7FEE819D" w14:textId="77777777" w:rsidR="00421E87" w:rsidRPr="00421E87" w:rsidRDefault="00421E87" w:rsidP="00593A85">
      <w:pPr>
        <w:numPr>
          <w:ilvl w:val="0"/>
          <w:numId w:val="39"/>
        </w:numPr>
        <w:spacing w:after="0"/>
        <w:jc w:val="left"/>
      </w:pPr>
      <w:r w:rsidRPr="00421E87">
        <w:t xml:space="preserve">Authorization token </w:t>
      </w:r>
    </w:p>
    <w:p w14:paraId="7BEF6462" w14:textId="77777777" w:rsidR="00421E87" w:rsidRPr="00421E87" w:rsidRDefault="00421E87" w:rsidP="00593A85">
      <w:pPr>
        <w:numPr>
          <w:ilvl w:val="0"/>
          <w:numId w:val="39"/>
        </w:numPr>
        <w:spacing w:after="0"/>
        <w:jc w:val="left"/>
      </w:pPr>
      <w:r w:rsidRPr="00421E87">
        <w:t>DepartmentId</w:t>
      </w:r>
    </w:p>
    <w:p w14:paraId="29EB09A6" w14:textId="77777777" w:rsidR="00421E87" w:rsidRPr="00421E87" w:rsidRDefault="00421E87" w:rsidP="00593A85">
      <w:pPr>
        <w:numPr>
          <w:ilvl w:val="0"/>
          <w:numId w:val="39"/>
        </w:numPr>
        <w:spacing w:after="0"/>
        <w:jc w:val="left"/>
      </w:pPr>
      <w:r w:rsidRPr="00421E87">
        <w:t>DepartmentName</w:t>
      </w:r>
    </w:p>
    <w:p w14:paraId="38DDFD7F" w14:textId="77777777" w:rsidR="00421E87" w:rsidRPr="00421E87" w:rsidRDefault="00421E87" w:rsidP="00593A85">
      <w:pPr>
        <w:numPr>
          <w:ilvl w:val="0"/>
          <w:numId w:val="39"/>
        </w:numPr>
        <w:spacing w:after="0"/>
        <w:jc w:val="left"/>
      </w:pPr>
      <w:r w:rsidRPr="00421E87">
        <w:t>DepartmentDescription</w:t>
      </w:r>
    </w:p>
    <w:p w14:paraId="3752C2F6" w14:textId="77777777" w:rsidR="00421E87" w:rsidRPr="00421E87" w:rsidRDefault="00421E87" w:rsidP="00593A85">
      <w:pPr>
        <w:numPr>
          <w:ilvl w:val="0"/>
          <w:numId w:val="39"/>
        </w:numPr>
        <w:spacing w:after="0"/>
        <w:jc w:val="left"/>
      </w:pPr>
      <w:r w:rsidRPr="00421E87">
        <w:t>ReviveArchivedDepartment</w:t>
      </w:r>
    </w:p>
    <w:p w14:paraId="05E47546" w14:textId="77777777" w:rsidR="00F448F0" w:rsidRPr="000F2C4B" w:rsidRDefault="00F448F0" w:rsidP="00593A85">
      <w:pPr>
        <w:numPr>
          <w:ilvl w:val="0"/>
          <w:numId w:val="39"/>
        </w:numPr>
        <w:spacing w:after="0"/>
      </w:pPr>
      <w:r w:rsidRPr="000F2C4B">
        <w:t>Authorization</w:t>
      </w:r>
      <w:r>
        <w:t xml:space="preserve"> </w:t>
      </w:r>
      <w:r w:rsidRPr="000F2C4B">
        <w:t>token</w:t>
      </w:r>
      <w:r>
        <w:t xml:space="preserve"> </w:t>
      </w:r>
    </w:p>
    <w:p w14:paraId="2873A29F" w14:textId="77777777" w:rsidR="00F448F0" w:rsidRPr="000F2C4B" w:rsidRDefault="00F448F0" w:rsidP="00593A85">
      <w:pPr>
        <w:numPr>
          <w:ilvl w:val="0"/>
          <w:numId w:val="39"/>
        </w:numPr>
        <w:spacing w:after="0"/>
      </w:pPr>
      <w:r w:rsidRPr="000F2C4B">
        <w:t>RoleId</w:t>
      </w:r>
    </w:p>
    <w:p w14:paraId="77327D55" w14:textId="77777777" w:rsidR="00F448F0" w:rsidRPr="000F2C4B" w:rsidRDefault="00F448F0" w:rsidP="00593A85">
      <w:pPr>
        <w:numPr>
          <w:ilvl w:val="0"/>
          <w:numId w:val="39"/>
        </w:numPr>
        <w:spacing w:after="0"/>
      </w:pPr>
      <w:r w:rsidRPr="000F2C4B">
        <w:t>RoleName</w:t>
      </w:r>
    </w:p>
    <w:p w14:paraId="66FF2255" w14:textId="77777777" w:rsidR="00F448F0" w:rsidRPr="000F2C4B" w:rsidRDefault="00F448F0" w:rsidP="00593A85">
      <w:pPr>
        <w:numPr>
          <w:ilvl w:val="0"/>
          <w:numId w:val="39"/>
        </w:numPr>
        <w:spacing w:after="0"/>
      </w:pPr>
      <w:r w:rsidRPr="000F2C4B">
        <w:t>RoleDescription</w:t>
      </w:r>
    </w:p>
    <w:p w14:paraId="64D50BD7" w14:textId="77777777" w:rsidR="00F448F0" w:rsidRPr="000F2C4B" w:rsidRDefault="00F448F0" w:rsidP="00593A85">
      <w:pPr>
        <w:numPr>
          <w:ilvl w:val="0"/>
          <w:numId w:val="39"/>
        </w:numPr>
        <w:spacing w:after="0"/>
      </w:pPr>
      <w:r w:rsidRPr="000F2C4B">
        <w:t>ReviveArchivedRole</w:t>
      </w:r>
    </w:p>
    <w:p w14:paraId="5C3425B3" w14:textId="77777777" w:rsidR="00F448F0" w:rsidRPr="000F2C4B" w:rsidRDefault="00F448F0" w:rsidP="00593A85">
      <w:pPr>
        <w:numPr>
          <w:ilvl w:val="0"/>
          <w:numId w:val="39"/>
        </w:numPr>
        <w:spacing w:after="0"/>
      </w:pPr>
      <w:r w:rsidRPr="000F2C4B">
        <w:t>IsSensitive</w:t>
      </w:r>
    </w:p>
    <w:p w14:paraId="579721C3" w14:textId="77777777" w:rsidR="00F448F0" w:rsidRPr="000F2C4B" w:rsidRDefault="00F448F0" w:rsidP="00593A85">
      <w:pPr>
        <w:numPr>
          <w:ilvl w:val="0"/>
          <w:numId w:val="39"/>
        </w:numPr>
        <w:spacing w:after="0"/>
      </w:pPr>
      <w:r w:rsidRPr="000F2C4B">
        <w:t>Departments</w:t>
      </w:r>
    </w:p>
    <w:p w14:paraId="5BF71898" w14:textId="77777777" w:rsidR="00F448F0" w:rsidRPr="000F2C4B" w:rsidRDefault="00F448F0" w:rsidP="00593A85">
      <w:pPr>
        <w:numPr>
          <w:ilvl w:val="1"/>
          <w:numId w:val="39"/>
        </w:numPr>
        <w:spacing w:after="0"/>
      </w:pPr>
      <w:r w:rsidRPr="000F2C4B">
        <w:t>Remove/Add</w:t>
      </w:r>
    </w:p>
    <w:p w14:paraId="3177687F" w14:textId="77777777" w:rsidR="00F448F0" w:rsidRPr="000F2C4B" w:rsidRDefault="00F448F0" w:rsidP="00593A85">
      <w:pPr>
        <w:numPr>
          <w:ilvl w:val="2"/>
          <w:numId w:val="39"/>
        </w:numPr>
        <w:spacing w:after="0"/>
      </w:pPr>
      <w:r w:rsidRPr="000F2C4B">
        <w:t>DepartmentId</w:t>
      </w:r>
    </w:p>
    <w:p w14:paraId="4CF08B7B" w14:textId="77777777" w:rsidR="00F448F0" w:rsidRPr="000F2C4B" w:rsidRDefault="00F448F0" w:rsidP="00593A85">
      <w:pPr>
        <w:numPr>
          <w:ilvl w:val="0"/>
          <w:numId w:val="39"/>
        </w:numPr>
        <w:spacing w:after="0"/>
      </w:pPr>
      <w:r w:rsidRPr="000F2C4B">
        <w:t>Users</w:t>
      </w:r>
    </w:p>
    <w:p w14:paraId="4323C221" w14:textId="77777777" w:rsidR="00F448F0" w:rsidRPr="000F2C4B" w:rsidRDefault="00F448F0" w:rsidP="00593A85">
      <w:pPr>
        <w:numPr>
          <w:ilvl w:val="1"/>
          <w:numId w:val="39"/>
        </w:numPr>
        <w:spacing w:after="0"/>
      </w:pPr>
      <w:r w:rsidRPr="000F2C4B">
        <w:t>Remove/Add</w:t>
      </w:r>
    </w:p>
    <w:p w14:paraId="4DDB3AAA" w14:textId="77777777" w:rsidR="00F448F0" w:rsidRPr="000F2C4B" w:rsidRDefault="00F448F0" w:rsidP="00593A85">
      <w:pPr>
        <w:numPr>
          <w:ilvl w:val="2"/>
          <w:numId w:val="39"/>
        </w:numPr>
        <w:spacing w:after="0"/>
      </w:pPr>
      <w:r w:rsidRPr="000F2C4B">
        <w:t>UserId</w:t>
      </w:r>
    </w:p>
    <w:p w14:paraId="67BC429E" w14:textId="77777777" w:rsidR="00F448F0" w:rsidRPr="000F2C4B" w:rsidRDefault="00F448F0" w:rsidP="00593A85">
      <w:pPr>
        <w:numPr>
          <w:ilvl w:val="0"/>
          <w:numId w:val="39"/>
        </w:numPr>
        <w:spacing w:after="0"/>
      </w:pPr>
      <w:r w:rsidRPr="000F2C4B">
        <w:t>Groups</w:t>
      </w:r>
    </w:p>
    <w:p w14:paraId="3C548A87" w14:textId="77777777" w:rsidR="00F448F0" w:rsidRPr="000F2C4B" w:rsidRDefault="00F448F0" w:rsidP="00593A85">
      <w:pPr>
        <w:numPr>
          <w:ilvl w:val="1"/>
          <w:numId w:val="39"/>
        </w:numPr>
        <w:spacing w:after="0"/>
      </w:pPr>
      <w:r w:rsidRPr="000F2C4B">
        <w:t>Remove/Add</w:t>
      </w:r>
    </w:p>
    <w:p w14:paraId="125342CC" w14:textId="77777777" w:rsidR="00F448F0" w:rsidRPr="000F2C4B" w:rsidRDefault="00F448F0" w:rsidP="00593A85">
      <w:pPr>
        <w:numPr>
          <w:ilvl w:val="2"/>
          <w:numId w:val="39"/>
        </w:numPr>
        <w:spacing w:after="0"/>
      </w:pPr>
      <w:r w:rsidRPr="000F2C4B">
        <w:t>GroupId</w:t>
      </w:r>
    </w:p>
    <w:p w14:paraId="1F365937" w14:textId="77777777" w:rsidR="00F448F0" w:rsidRPr="000F2C4B" w:rsidRDefault="00F448F0" w:rsidP="00593A85">
      <w:pPr>
        <w:numPr>
          <w:ilvl w:val="0"/>
          <w:numId w:val="39"/>
        </w:numPr>
        <w:spacing w:after="0"/>
      </w:pPr>
      <w:r w:rsidRPr="000F2C4B">
        <w:t>Content-Type</w:t>
      </w:r>
    </w:p>
    <w:p w14:paraId="17B94FAF" w14:textId="77777777" w:rsidR="00D52333" w:rsidRDefault="00D52333" w:rsidP="0096182F">
      <w:pPr>
        <w:pStyle w:val="Heading2"/>
        <w:sectPr w:rsidR="00D52333" w:rsidSect="00582141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  <w:bookmarkStart w:id="29" w:name="_Toc125467906"/>
    </w:p>
    <w:p w14:paraId="23F3AAF9" w14:textId="549C0C0F" w:rsidR="00291CCA" w:rsidRDefault="00291CCA" w:rsidP="0096182F">
      <w:pPr>
        <w:pStyle w:val="Heading2"/>
      </w:pPr>
      <w:bookmarkStart w:id="30" w:name="_Toc217392173"/>
      <w:r w:rsidRPr="0387F8AB">
        <w:t>POST-</w:t>
      </w:r>
      <w:r w:rsidR="009847D4">
        <w:t xml:space="preserve"> </w:t>
      </w:r>
      <w:r w:rsidRPr="0387F8AB">
        <w:t>CreateOrUpdateAOTDepartment</w:t>
      </w:r>
      <w:bookmarkEnd w:id="30"/>
    </w:p>
    <w:p w14:paraId="55F2D870" w14:textId="3A3BD733" w:rsidR="00291CCA" w:rsidRDefault="00291CCA" w:rsidP="007D3DC9">
      <w:pPr>
        <w:spacing w:after="120"/>
      </w:pPr>
      <w:r>
        <w:t>This</w:t>
      </w:r>
      <w:r w:rsidR="009847D4">
        <w:t xml:space="preserve"> </w:t>
      </w:r>
      <w:r w:rsidRPr="008A33C5">
        <w:t>API</w:t>
      </w:r>
      <w:r w:rsidR="009847D4">
        <w:t xml:space="preserve"> </w:t>
      </w:r>
      <w:r w:rsidRPr="008A33C5">
        <w:t>is</w:t>
      </w:r>
      <w:r w:rsidR="009847D4">
        <w:t xml:space="preserve"> </w:t>
      </w:r>
      <w:r>
        <w:t>used</w:t>
      </w:r>
      <w:r w:rsidR="009847D4">
        <w:t xml:space="preserve"> </w:t>
      </w:r>
      <w:r w:rsidRPr="008A33C5">
        <w:t>to</w:t>
      </w:r>
      <w:r w:rsidR="009847D4">
        <w:t xml:space="preserve"> </w:t>
      </w:r>
      <w:r>
        <w:t>Create,</w:t>
      </w:r>
      <w:r w:rsidR="009847D4">
        <w:t xml:space="preserve"> </w:t>
      </w:r>
      <w:r>
        <w:t>U</w:t>
      </w:r>
      <w:r w:rsidRPr="008A33C5">
        <w:t>pdate</w:t>
      </w:r>
      <w:r>
        <w:t>,</w:t>
      </w:r>
      <w:r w:rsidR="009847D4">
        <w:t xml:space="preserve"> </w:t>
      </w:r>
      <w:r w:rsidRPr="008A33C5">
        <w:t>or</w:t>
      </w:r>
      <w:r w:rsidR="009847D4">
        <w:t xml:space="preserve"> </w:t>
      </w:r>
      <w:r>
        <w:t>R</w:t>
      </w:r>
      <w:r w:rsidRPr="008A33C5">
        <w:t>evive</w:t>
      </w:r>
      <w:r w:rsidR="009847D4">
        <w:t xml:space="preserve"> </w:t>
      </w:r>
      <w:r w:rsidRPr="008A33C5">
        <w:t>an</w:t>
      </w:r>
      <w:r w:rsidR="009847D4">
        <w:t xml:space="preserve"> </w:t>
      </w:r>
      <w:r w:rsidR="008E0A86">
        <w:t>IAI</w:t>
      </w:r>
      <w:r w:rsidR="009847D4">
        <w:t xml:space="preserve"> </w:t>
      </w:r>
      <w:r w:rsidRPr="008A33C5">
        <w:t>Department</w:t>
      </w:r>
      <w:r w:rsidR="009847D4">
        <w:t xml:space="preserve"> </w:t>
      </w:r>
      <w:r w:rsidRPr="008A33C5">
        <w:t>based</w:t>
      </w:r>
      <w:r w:rsidR="009847D4">
        <w:t xml:space="preserve"> </w:t>
      </w:r>
      <w:r w:rsidRPr="008A33C5">
        <w:t>on</w:t>
      </w:r>
      <w:r w:rsidR="009847D4">
        <w:t xml:space="preserve"> </w:t>
      </w:r>
      <w:r w:rsidRPr="008A33C5">
        <w:t>the</w:t>
      </w:r>
      <w:r w:rsidR="009847D4">
        <w:t xml:space="preserve"> </w:t>
      </w:r>
      <w:r w:rsidRPr="008A33C5">
        <w:t>request</w:t>
      </w:r>
      <w:r w:rsidR="009847D4">
        <w:t xml:space="preserve"> </w:t>
      </w:r>
      <w:r w:rsidRPr="008A33C5">
        <w:t>body.</w:t>
      </w:r>
      <w:r w:rsidR="009847D4">
        <w:t xml:space="preserve"> </w:t>
      </w:r>
    </w:p>
    <w:p w14:paraId="6066338D" w14:textId="63FBE751" w:rsidR="00291CCA" w:rsidRDefault="00291CCA" w:rsidP="00593A85">
      <w:pPr>
        <w:numPr>
          <w:ilvl w:val="0"/>
          <w:numId w:val="28"/>
        </w:numPr>
        <w:spacing w:after="0"/>
      </w:pPr>
      <w:r w:rsidRPr="008A33C5">
        <w:t>To</w:t>
      </w:r>
      <w:r w:rsidR="009847D4">
        <w:t xml:space="preserve"> </w:t>
      </w:r>
      <w:r w:rsidRPr="008A33C5">
        <w:t>create</w:t>
      </w:r>
      <w:r w:rsidR="009847D4">
        <w:t xml:space="preserve"> </w:t>
      </w:r>
      <w:r w:rsidRPr="008A33C5">
        <w:t>a</w:t>
      </w:r>
      <w:r w:rsidR="009847D4">
        <w:t xml:space="preserve"> </w:t>
      </w:r>
      <w:r w:rsidRPr="008A33C5">
        <w:t>department,</w:t>
      </w:r>
      <w:r w:rsidR="009847D4">
        <w:t xml:space="preserve"> </w:t>
      </w:r>
      <w:r w:rsidRPr="008A33C5">
        <w:t>department</w:t>
      </w:r>
      <w:r w:rsidR="009847D4">
        <w:t xml:space="preserve"> </w:t>
      </w:r>
      <w:r w:rsidRPr="008A33C5">
        <w:t>details</w:t>
      </w:r>
      <w:r w:rsidR="009847D4">
        <w:t xml:space="preserve"> </w:t>
      </w:r>
      <w:r w:rsidRPr="008A33C5">
        <w:t>are</w:t>
      </w:r>
      <w:r w:rsidR="009847D4">
        <w:t xml:space="preserve"> </w:t>
      </w:r>
      <w:r w:rsidRPr="008A33C5">
        <w:t>needed</w:t>
      </w:r>
      <w:r w:rsidR="009847D4">
        <w:t xml:space="preserve"> </w:t>
      </w:r>
      <w:r w:rsidRPr="008A33C5">
        <w:t>except</w:t>
      </w:r>
      <w:r w:rsidR="009847D4">
        <w:t xml:space="preserve"> </w:t>
      </w:r>
      <w:r>
        <w:t>the</w:t>
      </w:r>
      <w:r w:rsidR="009847D4">
        <w:t xml:space="preserve"> </w:t>
      </w:r>
      <w:r w:rsidRPr="008A33C5">
        <w:t>department</w:t>
      </w:r>
      <w:r w:rsidR="009847D4">
        <w:t xml:space="preserve"> </w:t>
      </w:r>
      <w:r>
        <w:t>ID</w:t>
      </w:r>
      <w:r w:rsidRPr="008A33C5">
        <w:t>,</w:t>
      </w:r>
      <w:r w:rsidR="009847D4">
        <w:t xml:space="preserve"> </w:t>
      </w:r>
      <w:r w:rsidRPr="008A33C5">
        <w:t>which</w:t>
      </w:r>
      <w:r w:rsidR="009847D4">
        <w:t xml:space="preserve"> </w:t>
      </w:r>
      <w:r w:rsidRPr="008A33C5">
        <w:t>is</w:t>
      </w:r>
      <w:r w:rsidR="009847D4">
        <w:t xml:space="preserve"> </w:t>
      </w:r>
      <w:r w:rsidRPr="008A33C5">
        <w:t>autogenerated.</w:t>
      </w:r>
      <w:r w:rsidR="009847D4">
        <w:t xml:space="preserve"> </w:t>
      </w:r>
    </w:p>
    <w:p w14:paraId="4BD49385" w14:textId="481AA94F" w:rsidR="00291CCA" w:rsidRDefault="00291CCA" w:rsidP="00593A85">
      <w:pPr>
        <w:numPr>
          <w:ilvl w:val="0"/>
          <w:numId w:val="28"/>
        </w:numPr>
      </w:pPr>
      <w:r w:rsidRPr="008A33C5">
        <w:t>To</w:t>
      </w:r>
      <w:r w:rsidR="009847D4">
        <w:t xml:space="preserve"> </w:t>
      </w:r>
      <w:r w:rsidRPr="008A33C5">
        <w:t>update</w:t>
      </w:r>
      <w:r w:rsidR="009847D4">
        <w:t xml:space="preserve"> </w:t>
      </w:r>
      <w:r w:rsidRPr="008A33C5">
        <w:t>or</w:t>
      </w:r>
      <w:r w:rsidR="009847D4">
        <w:t xml:space="preserve"> </w:t>
      </w:r>
      <w:r w:rsidRPr="008A33C5">
        <w:t>revive</w:t>
      </w:r>
      <w:r w:rsidR="009847D4">
        <w:t xml:space="preserve"> </w:t>
      </w:r>
      <w:r w:rsidRPr="008A33C5">
        <w:t>a</w:t>
      </w:r>
      <w:r w:rsidR="009847D4">
        <w:t xml:space="preserve"> </w:t>
      </w:r>
      <w:r w:rsidRPr="008A33C5">
        <w:t>department,</w:t>
      </w:r>
      <w:r w:rsidR="009847D4">
        <w:t xml:space="preserve"> </w:t>
      </w:r>
      <w:r w:rsidRPr="008A33C5">
        <w:t>departmentId</w:t>
      </w:r>
      <w:r w:rsidR="009847D4">
        <w:t xml:space="preserve"> </w:t>
      </w:r>
      <w:r w:rsidRPr="008A33C5">
        <w:t>is</w:t>
      </w:r>
      <w:r w:rsidR="009847D4">
        <w:t xml:space="preserve"> </w:t>
      </w:r>
      <w:r w:rsidRPr="008A33C5">
        <w:t>mandatory</w:t>
      </w:r>
      <w:r w:rsidR="009847D4">
        <w:t xml:space="preserve"> </w:t>
      </w:r>
      <w:r w:rsidRPr="008A33C5">
        <w:t>and</w:t>
      </w:r>
      <w:r w:rsidR="009847D4">
        <w:t xml:space="preserve"> </w:t>
      </w:r>
      <w:r w:rsidRPr="008A33C5">
        <w:t>it</w:t>
      </w:r>
      <w:r w:rsidR="009847D4">
        <w:t xml:space="preserve"> </w:t>
      </w:r>
      <w:r w:rsidRPr="008A33C5">
        <w:t>returns</w:t>
      </w:r>
      <w:r w:rsidR="009847D4">
        <w:t xml:space="preserve"> </w:t>
      </w:r>
      <w:r w:rsidRPr="008A33C5">
        <w:t>the</w:t>
      </w:r>
      <w:r w:rsidR="009847D4">
        <w:t xml:space="preserve"> </w:t>
      </w:r>
      <w:r w:rsidRPr="008A33C5">
        <w:t>corresponding</w:t>
      </w:r>
      <w:r w:rsidR="009847D4">
        <w:t xml:space="preserve"> </w:t>
      </w:r>
      <w:r w:rsidR="008E0A86">
        <w:t>IAI</w:t>
      </w:r>
      <w:r w:rsidR="009847D4">
        <w:t xml:space="preserve"> </w:t>
      </w:r>
      <w:r w:rsidRPr="008A33C5">
        <w:t>department</w:t>
      </w:r>
      <w:r w:rsidR="009847D4">
        <w:t xml:space="preserve"> </w:t>
      </w:r>
      <w:r w:rsidRPr="008A33C5">
        <w:t>details.</w:t>
      </w:r>
    </w:p>
    <w:p w14:paraId="3CD471E8" w14:textId="47895487" w:rsidR="00C4289F" w:rsidRDefault="00FC68A1" w:rsidP="003D6F9B">
      <w:pPr>
        <w:pStyle w:val="Heading3"/>
      </w:pPr>
      <w:r>
        <w:t>API Preconditions</w:t>
      </w:r>
    </w:p>
    <w:tbl>
      <w:tblPr>
        <w:tblW w:w="4976" w:type="pct"/>
        <w:tblLayout w:type="fixed"/>
        <w:tblLook w:val="04A0" w:firstRow="1" w:lastRow="0" w:firstColumn="1" w:lastColumn="0" w:noHBand="0" w:noVBand="1"/>
      </w:tblPr>
      <w:tblGrid>
        <w:gridCol w:w="3254"/>
        <w:gridCol w:w="8191"/>
      </w:tblGrid>
      <w:tr w:rsidR="00291CCA" w14:paraId="193196E2" w14:textId="77777777" w:rsidTr="00644A11">
        <w:trPr>
          <w:trHeight w:val="67"/>
        </w:trPr>
        <w:tc>
          <w:tcPr>
            <w:tcW w:w="3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E851E0E" w14:textId="77777777" w:rsidR="00291CCA" w:rsidRDefault="00291CCA" w:rsidP="00F02CA0">
            <w:pPr>
              <w:spacing w:after="0"/>
            </w:pPr>
            <w:r w:rsidRPr="0387F8AB">
              <w:t>Content</w:t>
            </w:r>
            <w:r w:rsidRPr="0387F8AB">
              <w:rPr>
                <w:color w:val="333333"/>
              </w:rPr>
              <w:t>-</w:t>
            </w:r>
            <w:r w:rsidRPr="0387F8AB">
              <w:t>TypePROTOCOL</w:t>
            </w:r>
          </w:p>
        </w:tc>
        <w:tc>
          <w:tcPr>
            <w:tcW w:w="7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DEE631" w14:textId="3D901D6E" w:rsidR="00291CCA" w:rsidRDefault="009847D4" w:rsidP="00F02CA0">
            <w:pPr>
              <w:spacing w:after="0"/>
            </w:pPr>
            <w:r>
              <w:t xml:space="preserve"> </w:t>
            </w:r>
            <w:r w:rsidR="00291CCA" w:rsidRPr="0387F8AB">
              <w:t>HTTPS</w:t>
            </w:r>
          </w:p>
        </w:tc>
      </w:tr>
      <w:tr w:rsidR="00291CCA" w14:paraId="53DFAB7F" w14:textId="77777777" w:rsidTr="00644A11">
        <w:trPr>
          <w:trHeight w:val="43"/>
        </w:trPr>
        <w:tc>
          <w:tcPr>
            <w:tcW w:w="3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E760E9B" w14:textId="7F96E4AE" w:rsidR="00291CCA" w:rsidRDefault="00291CCA" w:rsidP="00F02CA0">
            <w:pPr>
              <w:spacing w:after="0"/>
            </w:pPr>
            <w:r w:rsidRPr="0387F8AB">
              <w:t>PATH</w:t>
            </w:r>
            <w:r w:rsidR="009847D4">
              <w:t xml:space="preserve"> </w:t>
            </w:r>
            <w:r w:rsidR="008E0A86">
              <w:t>IAI</w:t>
            </w:r>
            <w:r w:rsidR="00F1358B">
              <w:t xml:space="preserve"> (</w:t>
            </w:r>
            <w:r w:rsidR="004D3C5F">
              <w:t>C</w:t>
            </w:r>
            <w:r w:rsidR="00F1358B">
              <w:t>ognite)</w:t>
            </w:r>
            <w:r w:rsidR="00396F19">
              <w:t>(Public Exposure)</w:t>
            </w:r>
          </w:p>
        </w:tc>
        <w:tc>
          <w:tcPr>
            <w:tcW w:w="7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1B141F" w14:textId="15B87980" w:rsidR="00686E84" w:rsidRPr="00686E84" w:rsidRDefault="00686E84" w:rsidP="00F02CA0">
            <w:pPr>
              <w:spacing w:after="0"/>
              <w:rPr>
                <w:rStyle w:val="Hyperlink"/>
                <w:rFonts w:cs="Graphik"/>
              </w:rPr>
            </w:pPr>
            <w:r w:rsidRPr="00686E84">
              <w:rPr>
                <w:rStyle w:val="Hyperlink"/>
                <w:rFonts w:cs="Graphik"/>
              </w:rPr>
              <w:t>https://apim-mw-aot-dev.azure-api.net/api/people-management/departments</w:t>
            </w:r>
          </w:p>
        </w:tc>
      </w:tr>
      <w:tr w:rsidR="004D3C5F" w14:paraId="0828EFDE" w14:textId="77777777" w:rsidTr="00644A11">
        <w:trPr>
          <w:trHeight w:val="43"/>
        </w:trPr>
        <w:tc>
          <w:tcPr>
            <w:tcW w:w="3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C0E6F7B" w14:textId="76241149" w:rsidR="004D3C5F" w:rsidRPr="0387F8AB" w:rsidRDefault="004D3C5F" w:rsidP="00F02CA0">
            <w:pPr>
              <w:spacing w:after="0"/>
            </w:pPr>
            <w:r>
              <w:t xml:space="preserve">PATH </w:t>
            </w:r>
            <w:r w:rsidR="008E0A86">
              <w:t>IAI</w:t>
            </w:r>
            <w:r w:rsidR="002511FA">
              <w:t xml:space="preserve"> (</w:t>
            </w:r>
            <w:r>
              <w:t>Azure</w:t>
            </w:r>
            <w:r w:rsidR="002511FA">
              <w:t>)</w:t>
            </w:r>
            <w:r w:rsidR="00396F19">
              <w:t>(Public Exposure)</w:t>
            </w:r>
          </w:p>
        </w:tc>
        <w:tc>
          <w:tcPr>
            <w:tcW w:w="7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D78C2A" w14:textId="735E5D7B" w:rsidR="004D3C5F" w:rsidRPr="00686E84" w:rsidRDefault="005929A4" w:rsidP="00F02CA0">
            <w:pPr>
              <w:spacing w:after="0"/>
              <w:rPr>
                <w:rStyle w:val="Hyperlink"/>
                <w:rFonts w:cs="Graphik"/>
              </w:rPr>
            </w:pPr>
            <w:r w:rsidRPr="005929A4">
              <w:rPr>
                <w:rFonts w:cs="Graphik"/>
                <w:color w:val="0000FF"/>
                <w:u w:val="single"/>
              </w:rPr>
              <w:t>https://apim-aot-azure-dev.azure-api.net/api/people-management/departments</w:t>
            </w:r>
          </w:p>
        </w:tc>
      </w:tr>
      <w:tr w:rsidR="00291CCA" w14:paraId="417FAB3D" w14:textId="77777777" w:rsidTr="00644A11">
        <w:trPr>
          <w:trHeight w:val="55"/>
        </w:trPr>
        <w:tc>
          <w:tcPr>
            <w:tcW w:w="3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6C316DB" w14:textId="77777777" w:rsidR="00291CCA" w:rsidRDefault="00291CCA" w:rsidP="00F02CA0">
            <w:pPr>
              <w:spacing w:after="0"/>
            </w:pPr>
            <w:r w:rsidRPr="0387F8AB">
              <w:t>METHOD</w:t>
            </w:r>
          </w:p>
        </w:tc>
        <w:tc>
          <w:tcPr>
            <w:tcW w:w="7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50A2BB" w14:textId="4206FE41" w:rsidR="00291CCA" w:rsidRDefault="009847D4" w:rsidP="00F02CA0">
            <w:pPr>
              <w:spacing w:after="0"/>
            </w:pPr>
            <w:r>
              <w:t xml:space="preserve"> </w:t>
            </w:r>
            <w:r w:rsidR="00291CCA" w:rsidRPr="0387F8AB">
              <w:t>POST</w:t>
            </w:r>
          </w:p>
        </w:tc>
      </w:tr>
      <w:tr w:rsidR="00291CCA" w14:paraId="4D2BC521" w14:textId="77777777" w:rsidTr="00644A11">
        <w:trPr>
          <w:trHeight w:val="98"/>
        </w:trPr>
        <w:tc>
          <w:tcPr>
            <w:tcW w:w="3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9D90BB1" w14:textId="4CB29FFD" w:rsidR="00291CCA" w:rsidRDefault="00291CCA" w:rsidP="00F02CA0">
            <w:pPr>
              <w:spacing w:after="0"/>
            </w:pPr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7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A2588B" w14:textId="17BF12D9" w:rsidR="00291CCA" w:rsidRDefault="00291CCA" w:rsidP="00F02CA0">
            <w:pPr>
              <w:spacing w:after="0"/>
            </w:pPr>
            <w:r w:rsidRPr="0387F8AB">
              <w:t>application</w:t>
            </w:r>
            <w:r w:rsidR="009847D4">
              <w:t xml:space="preserve"> </w:t>
            </w:r>
            <w:r w:rsidRPr="0387F8AB">
              <w:t>/</w:t>
            </w:r>
            <w:r w:rsidR="009847D4">
              <w:t xml:space="preserve"> </w:t>
            </w:r>
            <w:r w:rsidRPr="0387F8AB">
              <w:t>json</w:t>
            </w:r>
          </w:p>
        </w:tc>
      </w:tr>
    </w:tbl>
    <w:p w14:paraId="7A236533" w14:textId="66F0318B" w:rsidR="00291CCA" w:rsidRDefault="009847D4" w:rsidP="00FC68A1">
      <w:pPr>
        <w:pStyle w:val="Heading3"/>
      </w:pPr>
      <w:r>
        <w:t xml:space="preserve"> </w:t>
      </w:r>
      <w:r w:rsidR="00C4289F">
        <w:t>Input Header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7"/>
        <w:gridCol w:w="6509"/>
        <w:gridCol w:w="763"/>
        <w:gridCol w:w="981"/>
      </w:tblGrid>
      <w:tr w:rsidR="00291CCA" w14:paraId="46B78C1D" w14:textId="77777777" w:rsidTr="00AB4852">
        <w:trPr>
          <w:trHeight w:val="360"/>
        </w:trPr>
        <w:tc>
          <w:tcPr>
            <w:tcW w:w="3050" w:type="dxa"/>
            <w:shd w:val="clear" w:color="auto" w:fill="D9D9D9" w:themeFill="background1" w:themeFillShade="D9"/>
            <w:vAlign w:val="center"/>
          </w:tcPr>
          <w:p w14:paraId="1379CC5F" w14:textId="77777777" w:rsidR="00291CCA" w:rsidRDefault="00291CCA" w:rsidP="00F02CA0">
            <w:pPr>
              <w:spacing w:after="0"/>
            </w:pPr>
            <w:r w:rsidRPr="0387F8AB">
              <w:t>Parameter</w:t>
            </w:r>
          </w:p>
        </w:tc>
        <w:tc>
          <w:tcPr>
            <w:tcW w:w="6096" w:type="dxa"/>
            <w:shd w:val="clear" w:color="auto" w:fill="D9D9D9" w:themeFill="background1" w:themeFillShade="D9"/>
            <w:vAlign w:val="center"/>
          </w:tcPr>
          <w:p w14:paraId="42A210A2" w14:textId="77777777" w:rsidR="00291CCA" w:rsidRDefault="00291CCA" w:rsidP="00F02CA0">
            <w:pPr>
              <w:spacing w:after="0"/>
            </w:pPr>
            <w:r w:rsidRPr="0387F8AB">
              <w:t>Description</w:t>
            </w:r>
          </w:p>
        </w:tc>
        <w:tc>
          <w:tcPr>
            <w:tcW w:w="715" w:type="dxa"/>
            <w:shd w:val="clear" w:color="auto" w:fill="D9D9D9" w:themeFill="background1" w:themeFillShade="D9"/>
            <w:vAlign w:val="center"/>
          </w:tcPr>
          <w:p w14:paraId="5E64F290" w14:textId="1619883D" w:rsidR="00291CCA" w:rsidRDefault="00806F20" w:rsidP="00F02CA0">
            <w:pPr>
              <w:spacing w:after="0"/>
            </w:pPr>
            <w:r>
              <w:t>M/O*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</w:tcPr>
          <w:p w14:paraId="61BA64BD" w14:textId="77777777" w:rsidR="00291CCA" w:rsidRDefault="00291CCA" w:rsidP="00F02CA0">
            <w:pPr>
              <w:spacing w:after="0"/>
            </w:pPr>
            <w:r w:rsidRPr="0387F8AB">
              <w:t>Type</w:t>
            </w:r>
          </w:p>
        </w:tc>
      </w:tr>
      <w:tr w:rsidR="00291CCA" w14:paraId="44894DF3" w14:textId="77777777" w:rsidTr="00AB4852">
        <w:trPr>
          <w:trHeight w:val="250"/>
        </w:trPr>
        <w:tc>
          <w:tcPr>
            <w:tcW w:w="3050" w:type="dxa"/>
            <w:vAlign w:val="center"/>
          </w:tcPr>
          <w:p w14:paraId="0A870C21" w14:textId="77777777" w:rsidR="00291CCA" w:rsidRDefault="00291CCA" w:rsidP="00F02CA0">
            <w:pPr>
              <w:spacing w:after="0"/>
            </w:pPr>
            <w:r w:rsidRPr="0387F8AB">
              <w:t>Authorization</w:t>
            </w:r>
          </w:p>
        </w:tc>
        <w:tc>
          <w:tcPr>
            <w:tcW w:w="6096" w:type="dxa"/>
            <w:vAlign w:val="center"/>
          </w:tcPr>
          <w:p w14:paraId="79E90E6C" w14:textId="44F82C26" w:rsidR="00291CCA" w:rsidRDefault="00291CCA" w:rsidP="00F02CA0">
            <w:pPr>
              <w:spacing w:after="0"/>
            </w:pPr>
            <w:r w:rsidRPr="0387F8AB">
              <w:t>Token</w:t>
            </w:r>
            <w:r w:rsidR="009847D4">
              <w:t xml:space="preserve"> </w:t>
            </w:r>
            <w:r w:rsidRPr="0387F8AB">
              <w:t>acquired</w:t>
            </w:r>
            <w:r w:rsidR="009847D4">
              <w:t xml:space="preserve"> </w:t>
            </w:r>
            <w:r w:rsidRPr="0387F8AB">
              <w:t>from</w:t>
            </w:r>
            <w:r w:rsidR="009847D4">
              <w:t xml:space="preserve"> </w:t>
            </w:r>
            <w:r w:rsidRPr="0387F8AB">
              <w:t>Azure</w:t>
            </w:r>
            <w:r w:rsidR="009847D4">
              <w:t xml:space="preserve"> </w:t>
            </w:r>
            <w:r w:rsidRPr="0387F8AB">
              <w:t>AD</w:t>
            </w:r>
            <w:r w:rsidR="009847D4">
              <w:t xml:space="preserve"> </w:t>
            </w:r>
            <w:r w:rsidRPr="0387F8AB">
              <w:t>based</w:t>
            </w:r>
            <w:r w:rsidR="009847D4">
              <w:t xml:space="preserve"> </w:t>
            </w:r>
            <w:r w:rsidRPr="0387F8AB">
              <w:t>on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credentials</w:t>
            </w:r>
            <w:r w:rsidR="009847D4">
              <w:t xml:space="preserve"> </w:t>
            </w:r>
            <w:r w:rsidRPr="0387F8AB">
              <w:t>for</w:t>
            </w:r>
            <w:r w:rsidR="009847D4">
              <w:t xml:space="preserve"> </w:t>
            </w:r>
            <w:r w:rsidRPr="0387F8AB">
              <w:t>further</w:t>
            </w:r>
            <w:r w:rsidR="009847D4">
              <w:t xml:space="preserve"> </w:t>
            </w:r>
            <w:r w:rsidRPr="0387F8AB">
              <w:t>API</w:t>
            </w:r>
            <w:r w:rsidR="009847D4">
              <w:t xml:space="preserve"> </w:t>
            </w:r>
            <w:r w:rsidRPr="0387F8AB">
              <w:t>calls.</w:t>
            </w:r>
          </w:p>
        </w:tc>
        <w:tc>
          <w:tcPr>
            <w:tcW w:w="715" w:type="dxa"/>
            <w:vAlign w:val="center"/>
          </w:tcPr>
          <w:p w14:paraId="7CDB4D87" w14:textId="77777777" w:rsidR="00291CCA" w:rsidRDefault="00291CCA" w:rsidP="00F02CA0">
            <w:pPr>
              <w:spacing w:after="0"/>
            </w:pPr>
            <w:r w:rsidRPr="0387F8AB">
              <w:t>M</w:t>
            </w:r>
          </w:p>
        </w:tc>
        <w:tc>
          <w:tcPr>
            <w:tcW w:w="919" w:type="dxa"/>
            <w:vAlign w:val="center"/>
          </w:tcPr>
          <w:p w14:paraId="043A1D79" w14:textId="77777777" w:rsidR="00291CCA" w:rsidRDefault="00291CCA" w:rsidP="00F02CA0">
            <w:pPr>
              <w:spacing w:after="0"/>
            </w:pPr>
            <w:r w:rsidRPr="0387F8AB">
              <w:t>String</w:t>
            </w:r>
          </w:p>
        </w:tc>
      </w:tr>
      <w:tr w:rsidR="00291CCA" w14:paraId="58726659" w14:textId="77777777" w:rsidTr="00AB4852">
        <w:trPr>
          <w:trHeight w:val="54"/>
        </w:trPr>
        <w:tc>
          <w:tcPr>
            <w:tcW w:w="3050" w:type="dxa"/>
            <w:vAlign w:val="center"/>
          </w:tcPr>
          <w:p w14:paraId="62803672" w14:textId="77777777" w:rsidR="00291CCA" w:rsidRDefault="00291CCA" w:rsidP="00F02CA0">
            <w:pPr>
              <w:spacing w:after="0"/>
            </w:pPr>
            <w:r w:rsidRPr="0387F8AB">
              <w:t>Content-Type</w:t>
            </w:r>
          </w:p>
        </w:tc>
        <w:tc>
          <w:tcPr>
            <w:tcW w:w="6096" w:type="dxa"/>
            <w:vAlign w:val="center"/>
          </w:tcPr>
          <w:p w14:paraId="6BB5A514" w14:textId="081470A5" w:rsidR="00291CCA" w:rsidRDefault="00291CCA" w:rsidP="00F02CA0">
            <w:pPr>
              <w:spacing w:after="0"/>
            </w:pPr>
            <w:r w:rsidRPr="0387F8AB">
              <w:t>Length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content.</w:t>
            </w:r>
            <w:r w:rsidR="009847D4">
              <w:t xml:space="preserve"> </w:t>
            </w:r>
            <w:r w:rsidRPr="0387F8AB">
              <w:t>E.g.-</w:t>
            </w:r>
            <w:r w:rsidR="009847D4">
              <w:t xml:space="preserve"> </w:t>
            </w:r>
            <w:r w:rsidRPr="0387F8AB">
              <w:t>application/json</w:t>
            </w:r>
          </w:p>
        </w:tc>
        <w:tc>
          <w:tcPr>
            <w:tcW w:w="715" w:type="dxa"/>
            <w:vAlign w:val="center"/>
          </w:tcPr>
          <w:p w14:paraId="328ADF29" w14:textId="77777777" w:rsidR="00291CCA" w:rsidRDefault="00291CCA" w:rsidP="00F02CA0">
            <w:pPr>
              <w:spacing w:after="0"/>
            </w:pPr>
            <w:r w:rsidRPr="0387F8AB">
              <w:t>M</w:t>
            </w:r>
          </w:p>
        </w:tc>
        <w:tc>
          <w:tcPr>
            <w:tcW w:w="919" w:type="dxa"/>
            <w:vAlign w:val="center"/>
          </w:tcPr>
          <w:p w14:paraId="149FFB25" w14:textId="0744207C" w:rsidR="00291CCA" w:rsidRDefault="00E4129F" w:rsidP="00F02CA0">
            <w:pPr>
              <w:spacing w:after="0"/>
            </w:pPr>
            <w:r>
              <w:t>S</w:t>
            </w:r>
            <w:r w:rsidR="00291CCA" w:rsidRPr="0387F8AB">
              <w:t>tring</w:t>
            </w:r>
          </w:p>
        </w:tc>
      </w:tr>
    </w:tbl>
    <w:p w14:paraId="0C275E85" w14:textId="7A7AD949" w:rsidR="00AA4466" w:rsidRDefault="00AA4466" w:rsidP="003D6F9B">
      <w:pPr>
        <w:pStyle w:val="Heading3"/>
      </w:pPr>
      <w:r>
        <w:t>Input Body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7"/>
        <w:gridCol w:w="6509"/>
        <w:gridCol w:w="763"/>
        <w:gridCol w:w="981"/>
      </w:tblGrid>
      <w:tr w:rsidR="00291CCA" w14:paraId="66925D52" w14:textId="77777777" w:rsidTr="00AB4852">
        <w:trPr>
          <w:trHeight w:val="360"/>
        </w:trPr>
        <w:tc>
          <w:tcPr>
            <w:tcW w:w="3050" w:type="dxa"/>
            <w:shd w:val="clear" w:color="auto" w:fill="D9D9D9" w:themeFill="background1" w:themeFillShade="D9"/>
            <w:vAlign w:val="center"/>
          </w:tcPr>
          <w:p w14:paraId="45DE54B6" w14:textId="77777777" w:rsidR="00291CCA" w:rsidRDefault="00291CCA" w:rsidP="00F02CA0">
            <w:pPr>
              <w:spacing w:after="0"/>
            </w:pPr>
            <w:r w:rsidRPr="0387F8AB">
              <w:t>Parameter</w:t>
            </w:r>
          </w:p>
        </w:tc>
        <w:tc>
          <w:tcPr>
            <w:tcW w:w="6096" w:type="dxa"/>
            <w:shd w:val="clear" w:color="auto" w:fill="D9D9D9" w:themeFill="background1" w:themeFillShade="D9"/>
            <w:vAlign w:val="center"/>
          </w:tcPr>
          <w:p w14:paraId="7D64A048" w14:textId="77777777" w:rsidR="00291CCA" w:rsidRDefault="00291CCA" w:rsidP="00F02CA0">
            <w:pPr>
              <w:spacing w:after="0"/>
            </w:pPr>
            <w:r w:rsidRPr="0387F8AB">
              <w:t>Description</w:t>
            </w:r>
          </w:p>
        </w:tc>
        <w:tc>
          <w:tcPr>
            <w:tcW w:w="715" w:type="dxa"/>
            <w:shd w:val="clear" w:color="auto" w:fill="D9D9D9" w:themeFill="background1" w:themeFillShade="D9"/>
            <w:vAlign w:val="center"/>
          </w:tcPr>
          <w:p w14:paraId="1865E604" w14:textId="325C12A1" w:rsidR="00291CCA" w:rsidRDefault="00806F20" w:rsidP="00F02CA0">
            <w:pPr>
              <w:spacing w:after="0"/>
            </w:pPr>
            <w:r>
              <w:t>M/O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</w:tcPr>
          <w:p w14:paraId="1835E4AC" w14:textId="77777777" w:rsidR="00291CCA" w:rsidRDefault="00291CCA" w:rsidP="00F02CA0">
            <w:pPr>
              <w:spacing w:after="0"/>
            </w:pPr>
            <w:r w:rsidRPr="0387F8AB">
              <w:t>Type</w:t>
            </w:r>
          </w:p>
        </w:tc>
      </w:tr>
      <w:tr w:rsidR="00291CCA" w14:paraId="31265D92" w14:textId="77777777" w:rsidTr="00AB4852">
        <w:trPr>
          <w:trHeight w:val="240"/>
        </w:trPr>
        <w:tc>
          <w:tcPr>
            <w:tcW w:w="3050" w:type="dxa"/>
            <w:vAlign w:val="center"/>
          </w:tcPr>
          <w:p w14:paraId="1812ED88" w14:textId="77777777" w:rsidR="00291CCA" w:rsidRDefault="00291CCA" w:rsidP="00F02CA0">
            <w:pPr>
              <w:spacing w:after="0"/>
            </w:pPr>
            <w:r w:rsidRPr="0387F8AB">
              <w:t>DepartmentId</w:t>
            </w:r>
          </w:p>
        </w:tc>
        <w:tc>
          <w:tcPr>
            <w:tcW w:w="6096" w:type="dxa"/>
            <w:vAlign w:val="center"/>
          </w:tcPr>
          <w:p w14:paraId="292F2C9C" w14:textId="5D830EDF" w:rsidR="00291CCA" w:rsidRDefault="00291CCA" w:rsidP="00F02CA0">
            <w:pPr>
              <w:spacing w:after="0"/>
            </w:pPr>
            <w:r w:rsidRPr="0387F8AB">
              <w:t>Provide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departmentId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="00766DB1">
              <w:t>the</w:t>
            </w:r>
            <w:r w:rsidR="009847D4">
              <w:t xml:space="preserve"> </w:t>
            </w:r>
            <w:r w:rsidRPr="0387F8AB">
              <w:t>existing</w:t>
            </w:r>
            <w:r w:rsidR="009847D4">
              <w:t xml:space="preserve"> </w:t>
            </w:r>
            <w:r w:rsidRPr="0387F8AB">
              <w:t>department</w:t>
            </w:r>
            <w:r w:rsidR="009847D4">
              <w:t xml:space="preserve"> </w:t>
            </w:r>
            <w:r w:rsidRPr="0387F8AB">
              <w:t>if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department</w:t>
            </w:r>
            <w:r w:rsidR="009847D4">
              <w:t xml:space="preserve"> </w:t>
            </w:r>
            <w:r w:rsidRPr="0387F8AB">
              <w:t>needs</w:t>
            </w:r>
            <w:r w:rsidR="009847D4">
              <w:t xml:space="preserve"> </w:t>
            </w:r>
            <w:r w:rsidRPr="0387F8AB">
              <w:t>to</w:t>
            </w:r>
            <w:r w:rsidR="009847D4">
              <w:t xml:space="preserve"> </w:t>
            </w:r>
            <w:r w:rsidRPr="0387F8AB">
              <w:t>be</w:t>
            </w:r>
            <w:r w:rsidR="009847D4">
              <w:t xml:space="preserve"> </w:t>
            </w:r>
            <w:r w:rsidRPr="0387F8AB">
              <w:t>updated</w:t>
            </w:r>
            <w:r w:rsidR="009847D4">
              <w:t xml:space="preserve"> </w:t>
            </w:r>
            <w:r w:rsidRPr="0387F8AB">
              <w:t>or</w:t>
            </w:r>
            <w:r w:rsidR="009847D4">
              <w:t xml:space="preserve"> </w:t>
            </w:r>
            <w:r w:rsidRPr="0387F8AB">
              <w:t>revived.</w:t>
            </w:r>
            <w:r w:rsidR="009847D4">
              <w:t xml:space="preserve"> </w:t>
            </w:r>
            <w:r w:rsidRPr="0387F8AB">
              <w:t>While</w:t>
            </w:r>
            <w:r w:rsidR="009847D4">
              <w:t xml:space="preserve"> </w:t>
            </w:r>
            <w:r w:rsidRPr="0387F8AB">
              <w:t>there</w:t>
            </w:r>
            <w:r w:rsidR="009847D4">
              <w:t xml:space="preserve"> </w:t>
            </w:r>
            <w:r w:rsidRPr="0387F8AB">
              <w:t>is</w:t>
            </w:r>
            <w:r w:rsidR="009847D4">
              <w:t xml:space="preserve"> </w:t>
            </w:r>
            <w:r w:rsidRPr="0387F8AB">
              <w:t>no</w:t>
            </w:r>
            <w:r w:rsidR="009847D4">
              <w:t xml:space="preserve"> </w:t>
            </w:r>
            <w:r w:rsidRPr="0387F8AB">
              <w:t>need</w:t>
            </w:r>
            <w:r w:rsidR="009847D4">
              <w:t xml:space="preserve"> </w:t>
            </w:r>
            <w:r w:rsidRPr="0387F8AB">
              <w:t>to</w:t>
            </w:r>
            <w:r w:rsidR="009847D4">
              <w:t xml:space="preserve"> </w:t>
            </w:r>
            <w:r w:rsidRPr="0387F8AB">
              <w:t>provide</w:t>
            </w:r>
            <w:r w:rsidR="009847D4">
              <w:t xml:space="preserve"> </w:t>
            </w:r>
            <w:r w:rsidRPr="0387F8AB">
              <w:t>departmentid</w:t>
            </w:r>
            <w:r w:rsidR="009847D4">
              <w:t xml:space="preserve"> </w:t>
            </w:r>
            <w:r w:rsidRPr="0387F8AB">
              <w:t>when</w:t>
            </w:r>
            <w:r w:rsidR="009847D4">
              <w:t xml:space="preserve"> </w:t>
            </w:r>
            <w:r w:rsidRPr="0387F8AB">
              <w:t>creating</w:t>
            </w:r>
            <w:r w:rsidR="009847D4">
              <w:t xml:space="preserve"> </w:t>
            </w:r>
            <w:r w:rsidRPr="0387F8AB">
              <w:t>a</w:t>
            </w:r>
            <w:r w:rsidR="009847D4">
              <w:t xml:space="preserve"> </w:t>
            </w:r>
            <w:r w:rsidRPr="0387F8AB">
              <w:t>new</w:t>
            </w:r>
            <w:r w:rsidR="009847D4">
              <w:t xml:space="preserve"> </w:t>
            </w:r>
            <w:r w:rsidRPr="0387F8AB">
              <w:t>department</w:t>
            </w:r>
          </w:p>
        </w:tc>
        <w:tc>
          <w:tcPr>
            <w:tcW w:w="715" w:type="dxa"/>
            <w:vAlign w:val="center"/>
          </w:tcPr>
          <w:p w14:paraId="11CF2AFA" w14:textId="77777777" w:rsidR="00291CCA" w:rsidRDefault="00291CCA" w:rsidP="00F02CA0">
            <w:pPr>
              <w:spacing w:after="0"/>
            </w:pPr>
            <w:r w:rsidRPr="0387F8AB">
              <w:t>M</w:t>
            </w:r>
          </w:p>
        </w:tc>
        <w:tc>
          <w:tcPr>
            <w:tcW w:w="919" w:type="dxa"/>
            <w:vAlign w:val="center"/>
          </w:tcPr>
          <w:p w14:paraId="53B0652D" w14:textId="77777777" w:rsidR="00291CCA" w:rsidRDefault="00291CCA" w:rsidP="00F02CA0">
            <w:pPr>
              <w:spacing w:after="0"/>
            </w:pPr>
            <w:r w:rsidRPr="0387F8AB">
              <w:t>String</w:t>
            </w:r>
          </w:p>
        </w:tc>
      </w:tr>
      <w:tr w:rsidR="00291CCA" w14:paraId="56D40CFE" w14:textId="77777777" w:rsidTr="00AB4852">
        <w:trPr>
          <w:trHeight w:val="240"/>
        </w:trPr>
        <w:tc>
          <w:tcPr>
            <w:tcW w:w="3050" w:type="dxa"/>
            <w:vAlign w:val="center"/>
          </w:tcPr>
          <w:p w14:paraId="27E064EF" w14:textId="77777777" w:rsidR="00291CCA" w:rsidRDefault="00291CCA" w:rsidP="00F02CA0">
            <w:pPr>
              <w:spacing w:after="0"/>
            </w:pPr>
            <w:r w:rsidRPr="0387F8AB">
              <w:t>DepartmentName</w:t>
            </w:r>
          </w:p>
        </w:tc>
        <w:tc>
          <w:tcPr>
            <w:tcW w:w="6096" w:type="dxa"/>
            <w:vAlign w:val="center"/>
          </w:tcPr>
          <w:p w14:paraId="668CF5D2" w14:textId="6633B37B" w:rsidR="00291CCA" w:rsidRDefault="00291CCA" w:rsidP="00F02CA0">
            <w:pPr>
              <w:spacing w:after="0"/>
            </w:pPr>
            <w:r w:rsidRPr="0387F8AB">
              <w:t>Provide</w:t>
            </w:r>
            <w:r w:rsidR="009847D4">
              <w:t xml:space="preserve"> </w:t>
            </w:r>
            <w:r w:rsidRPr="0387F8AB">
              <w:t>a</w:t>
            </w:r>
            <w:r w:rsidR="009847D4">
              <w:t xml:space="preserve"> </w:t>
            </w:r>
            <w:r w:rsidRPr="0387F8AB">
              <w:t>department</w:t>
            </w:r>
            <w:r w:rsidR="009847D4">
              <w:t xml:space="preserve"> </w:t>
            </w:r>
            <w:r w:rsidRPr="0387F8AB">
              <w:t>name</w:t>
            </w:r>
            <w:r w:rsidR="009847D4">
              <w:t xml:space="preserve"> </w:t>
            </w:r>
            <w:r w:rsidRPr="0387F8AB">
              <w:t>if</w:t>
            </w:r>
            <w:r w:rsidR="009847D4">
              <w:t xml:space="preserve"> </w:t>
            </w:r>
            <w:r w:rsidRPr="0387F8AB">
              <w:t>new</w:t>
            </w:r>
            <w:r w:rsidR="009847D4">
              <w:t xml:space="preserve"> </w:t>
            </w:r>
            <w:r w:rsidRPr="0387F8AB">
              <w:t>a</w:t>
            </w:r>
            <w:r w:rsidR="009847D4">
              <w:t xml:space="preserve"> </w:t>
            </w:r>
            <w:r w:rsidRPr="0387F8AB">
              <w:t>department</w:t>
            </w:r>
            <w:r w:rsidR="009847D4">
              <w:t xml:space="preserve"> </w:t>
            </w:r>
            <w:r w:rsidRPr="0387F8AB">
              <w:t>needs</w:t>
            </w:r>
            <w:r w:rsidR="009847D4">
              <w:t xml:space="preserve"> </w:t>
            </w:r>
            <w:r w:rsidRPr="0387F8AB">
              <w:t>to</w:t>
            </w:r>
            <w:r w:rsidR="009847D4">
              <w:t xml:space="preserve"> </w:t>
            </w:r>
            <w:r w:rsidRPr="0387F8AB">
              <w:t>be</w:t>
            </w:r>
            <w:r w:rsidR="009847D4">
              <w:t xml:space="preserve"> </w:t>
            </w:r>
            <w:r w:rsidRPr="0387F8AB">
              <w:t>created.</w:t>
            </w:r>
          </w:p>
        </w:tc>
        <w:tc>
          <w:tcPr>
            <w:tcW w:w="715" w:type="dxa"/>
            <w:vAlign w:val="center"/>
          </w:tcPr>
          <w:p w14:paraId="48BF60B1" w14:textId="77777777" w:rsidR="00291CCA" w:rsidRDefault="00291CCA" w:rsidP="00F02CA0">
            <w:pPr>
              <w:spacing w:after="0"/>
            </w:pPr>
            <w:r w:rsidRPr="0387F8AB">
              <w:t>M</w:t>
            </w:r>
          </w:p>
        </w:tc>
        <w:tc>
          <w:tcPr>
            <w:tcW w:w="919" w:type="dxa"/>
            <w:vAlign w:val="center"/>
          </w:tcPr>
          <w:p w14:paraId="70ED3340" w14:textId="77777777" w:rsidR="00291CCA" w:rsidRDefault="00291CCA" w:rsidP="00F02CA0">
            <w:pPr>
              <w:spacing w:after="0"/>
            </w:pPr>
            <w:r w:rsidRPr="0387F8AB">
              <w:t>String</w:t>
            </w:r>
          </w:p>
        </w:tc>
      </w:tr>
      <w:tr w:rsidR="00291CCA" w14:paraId="55201FEE" w14:textId="77777777" w:rsidTr="00AB4852">
        <w:trPr>
          <w:trHeight w:val="240"/>
        </w:trPr>
        <w:tc>
          <w:tcPr>
            <w:tcW w:w="3050" w:type="dxa"/>
            <w:vAlign w:val="center"/>
          </w:tcPr>
          <w:p w14:paraId="20035819" w14:textId="77777777" w:rsidR="00291CCA" w:rsidRDefault="00291CCA" w:rsidP="00F02CA0">
            <w:pPr>
              <w:spacing w:after="0"/>
            </w:pPr>
            <w:r w:rsidRPr="0387F8AB">
              <w:t>DepartmentDescription</w:t>
            </w:r>
          </w:p>
        </w:tc>
        <w:tc>
          <w:tcPr>
            <w:tcW w:w="6096" w:type="dxa"/>
            <w:vAlign w:val="center"/>
          </w:tcPr>
          <w:p w14:paraId="3B57792B" w14:textId="1719AEF6" w:rsidR="00291CCA" w:rsidRDefault="00291CCA" w:rsidP="00F02CA0">
            <w:pPr>
              <w:spacing w:after="0"/>
            </w:pPr>
            <w:r w:rsidRPr="0387F8AB">
              <w:t>Provide</w:t>
            </w:r>
            <w:r w:rsidR="009847D4">
              <w:t xml:space="preserve"> </w:t>
            </w:r>
            <w:r w:rsidRPr="0387F8AB">
              <w:t>a</w:t>
            </w:r>
            <w:r w:rsidR="009847D4">
              <w:t xml:space="preserve"> </w:t>
            </w:r>
            <w:r w:rsidRPr="0387F8AB">
              <w:t>department</w:t>
            </w:r>
            <w:r w:rsidR="009847D4">
              <w:t xml:space="preserve"> </w:t>
            </w:r>
            <w:r w:rsidRPr="0387F8AB">
              <w:t>description</w:t>
            </w:r>
            <w:r w:rsidR="009847D4">
              <w:t xml:space="preserve"> </w:t>
            </w:r>
            <w:r w:rsidRPr="0387F8AB">
              <w:t>for</w:t>
            </w:r>
            <w:r w:rsidR="009847D4">
              <w:t xml:space="preserve"> </w:t>
            </w:r>
            <w:r w:rsidRPr="0387F8AB">
              <w:t>departments</w:t>
            </w:r>
          </w:p>
        </w:tc>
        <w:tc>
          <w:tcPr>
            <w:tcW w:w="715" w:type="dxa"/>
            <w:vAlign w:val="center"/>
          </w:tcPr>
          <w:p w14:paraId="25D04868" w14:textId="77777777" w:rsidR="00291CCA" w:rsidRDefault="00291CCA" w:rsidP="00F02CA0">
            <w:pPr>
              <w:spacing w:after="0"/>
            </w:pPr>
            <w:r w:rsidRPr="0387F8AB">
              <w:t>O</w:t>
            </w:r>
          </w:p>
        </w:tc>
        <w:tc>
          <w:tcPr>
            <w:tcW w:w="919" w:type="dxa"/>
            <w:vAlign w:val="center"/>
          </w:tcPr>
          <w:p w14:paraId="427672D5" w14:textId="77777777" w:rsidR="00291CCA" w:rsidRDefault="00291CCA" w:rsidP="00F02CA0">
            <w:pPr>
              <w:spacing w:after="0"/>
            </w:pPr>
            <w:r w:rsidRPr="0387F8AB">
              <w:t>String</w:t>
            </w:r>
          </w:p>
        </w:tc>
      </w:tr>
      <w:tr w:rsidR="00291CCA" w14:paraId="6D677AEF" w14:textId="77777777" w:rsidTr="00AB4852">
        <w:trPr>
          <w:trHeight w:val="240"/>
        </w:trPr>
        <w:tc>
          <w:tcPr>
            <w:tcW w:w="3050" w:type="dxa"/>
            <w:vAlign w:val="center"/>
          </w:tcPr>
          <w:p w14:paraId="4C75E366" w14:textId="77777777" w:rsidR="00291CCA" w:rsidRDefault="00291CCA" w:rsidP="00F02CA0">
            <w:pPr>
              <w:spacing w:after="0"/>
            </w:pPr>
            <w:r w:rsidRPr="0387F8AB">
              <w:t>ReviveArchivedDepartment</w:t>
            </w:r>
          </w:p>
        </w:tc>
        <w:tc>
          <w:tcPr>
            <w:tcW w:w="6096" w:type="dxa"/>
            <w:vAlign w:val="center"/>
          </w:tcPr>
          <w:p w14:paraId="61A19625" w14:textId="0FDDD09D" w:rsidR="00291CCA" w:rsidRDefault="00291CCA" w:rsidP="00F02CA0">
            <w:pPr>
              <w:spacing w:after="0"/>
              <w:rPr>
                <w:color w:val="000000" w:themeColor="text1"/>
              </w:rPr>
            </w:pPr>
            <w:r w:rsidRPr="0387F8AB">
              <w:t>Provide</w:t>
            </w:r>
            <w:r w:rsidR="009847D4">
              <w:t xml:space="preserve"> </w:t>
            </w:r>
            <w:r w:rsidRPr="0387F8AB">
              <w:t>reviveArchivedDepartment</w:t>
            </w:r>
            <w:r w:rsidR="009847D4">
              <w:rPr>
                <w:color w:val="000000" w:themeColor="text1"/>
              </w:rPr>
              <w:t xml:space="preserve"> </w:t>
            </w:r>
            <w:r w:rsidRPr="0387F8AB">
              <w:rPr>
                <w:color w:val="000000" w:themeColor="text1"/>
              </w:rPr>
              <w:t>as</w:t>
            </w:r>
            <w:r w:rsidR="009847D4">
              <w:rPr>
                <w:color w:val="000000" w:themeColor="text1"/>
              </w:rPr>
              <w:t xml:space="preserve"> </w:t>
            </w:r>
            <w:r w:rsidRPr="0387F8AB">
              <w:t>true</w:t>
            </w:r>
            <w:r w:rsidR="009847D4">
              <w:rPr>
                <w:color w:val="000000" w:themeColor="text1"/>
              </w:rPr>
              <w:t xml:space="preserve"> </w:t>
            </w:r>
            <w:r w:rsidRPr="0387F8AB">
              <w:rPr>
                <w:color w:val="000000" w:themeColor="text1"/>
              </w:rPr>
              <w:t>to</w:t>
            </w:r>
            <w:r w:rsidR="009847D4">
              <w:rPr>
                <w:color w:val="000000" w:themeColor="text1"/>
              </w:rPr>
              <w:t xml:space="preserve"> </w:t>
            </w:r>
            <w:r w:rsidRPr="0387F8AB">
              <w:rPr>
                <w:color w:val="000000" w:themeColor="text1"/>
              </w:rPr>
              <w:t>revive</w:t>
            </w:r>
            <w:r w:rsidR="009847D4">
              <w:rPr>
                <w:color w:val="000000" w:themeColor="text1"/>
              </w:rPr>
              <w:t xml:space="preserve"> </w:t>
            </w:r>
            <w:r w:rsidRPr="0387F8AB">
              <w:rPr>
                <w:color w:val="000000" w:themeColor="text1"/>
              </w:rPr>
              <w:t>the</w:t>
            </w:r>
            <w:r w:rsidR="009847D4">
              <w:rPr>
                <w:color w:val="000000" w:themeColor="text1"/>
              </w:rPr>
              <w:t xml:space="preserve"> </w:t>
            </w:r>
            <w:r w:rsidR="008E0A86">
              <w:rPr>
                <w:color w:val="000000" w:themeColor="text1"/>
              </w:rPr>
              <w:t>IAI</w:t>
            </w:r>
            <w:r w:rsidR="009847D4">
              <w:rPr>
                <w:color w:val="000000" w:themeColor="text1"/>
              </w:rPr>
              <w:t xml:space="preserve"> </w:t>
            </w:r>
            <w:r w:rsidRPr="0387F8AB">
              <w:rPr>
                <w:color w:val="000000" w:themeColor="text1"/>
              </w:rPr>
              <w:t>department.</w:t>
            </w:r>
          </w:p>
        </w:tc>
        <w:tc>
          <w:tcPr>
            <w:tcW w:w="715" w:type="dxa"/>
            <w:vAlign w:val="center"/>
          </w:tcPr>
          <w:p w14:paraId="0F09FE55" w14:textId="77777777" w:rsidR="00291CCA" w:rsidRDefault="00291CCA" w:rsidP="00F02CA0">
            <w:pPr>
              <w:spacing w:after="0"/>
            </w:pPr>
            <w:r w:rsidRPr="0387F8AB">
              <w:t>O</w:t>
            </w:r>
          </w:p>
        </w:tc>
        <w:tc>
          <w:tcPr>
            <w:tcW w:w="919" w:type="dxa"/>
            <w:vAlign w:val="center"/>
          </w:tcPr>
          <w:p w14:paraId="0D6EC425" w14:textId="77777777" w:rsidR="00291CCA" w:rsidRDefault="00291CCA" w:rsidP="00F02CA0">
            <w:pPr>
              <w:spacing w:after="0"/>
            </w:pPr>
            <w:r w:rsidRPr="0387F8AB">
              <w:t>Boolean</w:t>
            </w:r>
          </w:p>
        </w:tc>
      </w:tr>
    </w:tbl>
    <w:p w14:paraId="35E40535" w14:textId="68BC0DC6" w:rsidR="00291CCA" w:rsidRDefault="009847D4" w:rsidP="00291CCA">
      <w:r>
        <w:t xml:space="preserve"> </w:t>
      </w:r>
      <w:r w:rsidR="00806F20">
        <w:t>*</w:t>
      </w:r>
      <w:r w:rsidR="00806F20" w:rsidRPr="0387F8AB">
        <w:t>Mandatory</w:t>
      </w:r>
      <w:r>
        <w:t xml:space="preserve"> </w:t>
      </w:r>
      <w:r w:rsidR="00806F20" w:rsidRPr="0387F8AB">
        <w:t>/</w:t>
      </w:r>
      <w:r>
        <w:t xml:space="preserve"> </w:t>
      </w:r>
      <w:r w:rsidR="00806F20" w:rsidRPr="0387F8AB">
        <w:t>Optional</w:t>
      </w:r>
    </w:p>
    <w:p w14:paraId="7B138E10" w14:textId="1B62EA7B" w:rsidR="00AA4466" w:rsidRDefault="00AA4466" w:rsidP="003D6F9B">
      <w:pPr>
        <w:pStyle w:val="Heading3"/>
      </w:pPr>
      <w:r>
        <w:t>Output Header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03"/>
        <w:gridCol w:w="7679"/>
        <w:gridCol w:w="1728"/>
      </w:tblGrid>
      <w:tr w:rsidR="00291CCA" w14:paraId="7287B224" w14:textId="77777777" w:rsidTr="00AB4852">
        <w:trPr>
          <w:trHeight w:val="196"/>
        </w:trPr>
        <w:tc>
          <w:tcPr>
            <w:tcW w:w="1970" w:type="dxa"/>
            <w:shd w:val="clear" w:color="auto" w:fill="D9D9D9" w:themeFill="background1" w:themeFillShade="D9"/>
            <w:vAlign w:val="center"/>
          </w:tcPr>
          <w:p w14:paraId="0A0BE452" w14:textId="77777777" w:rsidR="00291CCA" w:rsidRDefault="00291CCA" w:rsidP="00F02CA0">
            <w:pPr>
              <w:spacing w:after="0"/>
            </w:pPr>
            <w:r w:rsidRPr="0387F8AB">
              <w:t>Parameter</w:t>
            </w:r>
          </w:p>
        </w:tc>
        <w:tc>
          <w:tcPr>
            <w:tcW w:w="7192" w:type="dxa"/>
            <w:shd w:val="clear" w:color="auto" w:fill="D9D9D9" w:themeFill="background1" w:themeFillShade="D9"/>
            <w:vAlign w:val="center"/>
          </w:tcPr>
          <w:p w14:paraId="0542DA43" w14:textId="77777777" w:rsidR="00291CCA" w:rsidRDefault="00291CCA" w:rsidP="00F02CA0">
            <w:pPr>
              <w:spacing w:after="0"/>
            </w:pPr>
            <w:r w:rsidRPr="0387F8AB">
              <w:t>Description</w:t>
            </w:r>
          </w:p>
        </w:tc>
        <w:tc>
          <w:tcPr>
            <w:tcW w:w="1618" w:type="dxa"/>
            <w:shd w:val="clear" w:color="auto" w:fill="D9D9D9" w:themeFill="background1" w:themeFillShade="D9"/>
            <w:vAlign w:val="center"/>
          </w:tcPr>
          <w:p w14:paraId="70BBDFDA" w14:textId="77777777" w:rsidR="00291CCA" w:rsidRDefault="00291CCA" w:rsidP="00F02CA0">
            <w:pPr>
              <w:spacing w:after="0"/>
            </w:pPr>
            <w:r w:rsidRPr="0387F8AB">
              <w:t>Type</w:t>
            </w:r>
          </w:p>
        </w:tc>
      </w:tr>
      <w:tr w:rsidR="00291CCA" w14:paraId="05018485" w14:textId="77777777" w:rsidTr="00AB4852">
        <w:trPr>
          <w:trHeight w:val="54"/>
        </w:trPr>
        <w:tc>
          <w:tcPr>
            <w:tcW w:w="1970" w:type="dxa"/>
            <w:vAlign w:val="center"/>
          </w:tcPr>
          <w:p w14:paraId="5ACA0A55" w14:textId="77777777" w:rsidR="00291CCA" w:rsidRDefault="00291CCA" w:rsidP="00F02CA0">
            <w:pPr>
              <w:spacing w:after="0"/>
            </w:pPr>
            <w:r w:rsidRPr="0387F8AB">
              <w:t>Server</w:t>
            </w:r>
          </w:p>
        </w:tc>
        <w:tc>
          <w:tcPr>
            <w:tcW w:w="7192" w:type="dxa"/>
            <w:vAlign w:val="center"/>
          </w:tcPr>
          <w:p w14:paraId="13FB5771" w14:textId="0D42F791" w:rsidR="00291CCA" w:rsidRDefault="00291CCA" w:rsidP="00F02CA0">
            <w:pPr>
              <w:spacing w:after="0"/>
            </w:pPr>
            <w:r w:rsidRPr="0387F8AB">
              <w:t>Contains</w:t>
            </w:r>
            <w:r w:rsidR="009847D4">
              <w:t xml:space="preserve"> </w:t>
            </w:r>
            <w:r w:rsidRPr="0387F8AB">
              <w:t>information</w:t>
            </w:r>
            <w:r w:rsidR="009847D4">
              <w:t xml:space="preserve"> </w:t>
            </w:r>
            <w:r w:rsidRPr="0387F8AB">
              <w:t>about</w:t>
            </w:r>
            <w:r w:rsidR="009847D4">
              <w:t xml:space="preserve"> </w:t>
            </w:r>
            <w:r w:rsidRPr="0387F8AB">
              <w:t>how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server</w:t>
            </w:r>
            <w:r w:rsidR="009847D4">
              <w:t xml:space="preserve"> </w:t>
            </w:r>
            <w:r w:rsidRPr="0387F8AB">
              <w:t>handles</w:t>
            </w:r>
            <w:r w:rsidR="009847D4">
              <w:t xml:space="preserve"> </w:t>
            </w:r>
            <w:r w:rsidRPr="0387F8AB">
              <w:t>request</w:t>
            </w:r>
            <w:r w:rsidR="00766DB1">
              <w:t>s</w:t>
            </w:r>
            <w:r w:rsidR="009847D4">
              <w:t xml:space="preserve"> </w:t>
            </w:r>
            <w:r w:rsidRPr="0387F8AB">
              <w:t>[e.g.,</w:t>
            </w:r>
            <w:r w:rsidR="009847D4">
              <w:t xml:space="preserve"> </w:t>
            </w:r>
            <w:r w:rsidRPr="0387F8AB">
              <w:t>Werkzeug/2.1.2</w:t>
            </w:r>
            <w:r w:rsidR="009847D4">
              <w:t xml:space="preserve"> </w:t>
            </w:r>
            <w:r w:rsidRPr="0387F8AB">
              <w:t>Python/3.9.7]</w:t>
            </w:r>
          </w:p>
        </w:tc>
        <w:tc>
          <w:tcPr>
            <w:tcW w:w="1618" w:type="dxa"/>
            <w:vAlign w:val="center"/>
          </w:tcPr>
          <w:p w14:paraId="2C56477E" w14:textId="77777777" w:rsidR="00291CCA" w:rsidRDefault="00291CCA" w:rsidP="00F02CA0">
            <w:pPr>
              <w:spacing w:after="0"/>
            </w:pPr>
            <w:r w:rsidRPr="0387F8AB">
              <w:t>String</w:t>
            </w:r>
          </w:p>
        </w:tc>
      </w:tr>
      <w:tr w:rsidR="00291CCA" w14:paraId="7444D18A" w14:textId="77777777" w:rsidTr="00AB4852">
        <w:trPr>
          <w:trHeight w:val="54"/>
        </w:trPr>
        <w:tc>
          <w:tcPr>
            <w:tcW w:w="1970" w:type="dxa"/>
            <w:vAlign w:val="center"/>
          </w:tcPr>
          <w:p w14:paraId="26458A54" w14:textId="77777777" w:rsidR="00291CCA" w:rsidRDefault="00291CCA" w:rsidP="00F02CA0">
            <w:pPr>
              <w:spacing w:after="0"/>
            </w:pPr>
            <w:r w:rsidRPr="0387F8AB">
              <w:t>Content-Type</w:t>
            </w:r>
          </w:p>
        </w:tc>
        <w:tc>
          <w:tcPr>
            <w:tcW w:w="7192" w:type="dxa"/>
            <w:vAlign w:val="center"/>
          </w:tcPr>
          <w:p w14:paraId="54D89234" w14:textId="0CA88675" w:rsidR="00291CCA" w:rsidRDefault="00291CCA" w:rsidP="00F02CA0">
            <w:pPr>
              <w:spacing w:after="0"/>
            </w:pPr>
            <w:r w:rsidRPr="0387F8AB">
              <w:t>Length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content</w:t>
            </w:r>
          </w:p>
        </w:tc>
        <w:tc>
          <w:tcPr>
            <w:tcW w:w="1618" w:type="dxa"/>
            <w:vAlign w:val="center"/>
          </w:tcPr>
          <w:p w14:paraId="136DBEFE" w14:textId="7A484E7A" w:rsidR="00291CCA" w:rsidRDefault="00E4129F" w:rsidP="00F02CA0">
            <w:pPr>
              <w:spacing w:after="0"/>
            </w:pPr>
            <w:r>
              <w:t>S</w:t>
            </w:r>
            <w:r w:rsidR="00291CCA" w:rsidRPr="0387F8AB">
              <w:t>tring</w:t>
            </w:r>
          </w:p>
        </w:tc>
      </w:tr>
      <w:tr w:rsidR="00291CCA" w14:paraId="5F8D96C1" w14:textId="77777777" w:rsidTr="00AB4852">
        <w:trPr>
          <w:trHeight w:val="54"/>
        </w:trPr>
        <w:tc>
          <w:tcPr>
            <w:tcW w:w="1970" w:type="dxa"/>
            <w:vAlign w:val="center"/>
          </w:tcPr>
          <w:p w14:paraId="0F278EFA" w14:textId="77777777" w:rsidR="00291CCA" w:rsidRDefault="00291CCA" w:rsidP="00F02CA0">
            <w:pPr>
              <w:spacing w:after="0"/>
            </w:pPr>
            <w:r w:rsidRPr="0387F8AB">
              <w:t>Date</w:t>
            </w:r>
          </w:p>
        </w:tc>
        <w:tc>
          <w:tcPr>
            <w:tcW w:w="7192" w:type="dxa"/>
            <w:vAlign w:val="center"/>
          </w:tcPr>
          <w:p w14:paraId="7BA4B966" w14:textId="7A3A0263" w:rsidR="00291CCA" w:rsidRDefault="00291CCA" w:rsidP="00F02CA0">
            <w:pPr>
              <w:spacing w:after="0"/>
            </w:pPr>
            <w:r w:rsidRPr="0387F8AB">
              <w:t>Date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operation</w:t>
            </w:r>
            <w:r w:rsidR="009847D4">
              <w:t xml:space="preserve"> </w:t>
            </w:r>
            <w:r w:rsidRPr="0387F8AB">
              <w:t>execution</w:t>
            </w:r>
            <w:r w:rsidR="009847D4">
              <w:t xml:space="preserve"> </w:t>
            </w:r>
            <w:r w:rsidRPr="0387F8AB">
              <w:t>e.g.</w:t>
            </w:r>
            <w:r w:rsidR="009847D4">
              <w:t xml:space="preserve"> </w:t>
            </w:r>
            <w:r w:rsidRPr="0387F8AB">
              <w:t>-</w:t>
            </w:r>
            <w:r w:rsidR="009847D4">
              <w:t xml:space="preserve"> </w:t>
            </w:r>
            <w:r w:rsidRPr="0387F8AB">
              <w:t>[Tue,</w:t>
            </w:r>
            <w:r w:rsidR="009847D4">
              <w:t xml:space="preserve"> </w:t>
            </w:r>
            <w:r w:rsidRPr="0387F8AB">
              <w:t>17</w:t>
            </w:r>
            <w:r w:rsidR="009847D4">
              <w:t xml:space="preserve"> </w:t>
            </w:r>
            <w:r w:rsidRPr="0387F8AB">
              <w:t>May</w:t>
            </w:r>
            <w:r w:rsidR="009847D4">
              <w:t xml:space="preserve"> </w:t>
            </w:r>
            <w:r w:rsidRPr="0387F8AB">
              <w:t>2022</w:t>
            </w:r>
            <w:r w:rsidR="009847D4">
              <w:t xml:space="preserve"> </w:t>
            </w:r>
            <w:r w:rsidRPr="0387F8AB">
              <w:t>06:30:16</w:t>
            </w:r>
            <w:r w:rsidR="009847D4">
              <w:t xml:space="preserve"> </w:t>
            </w:r>
            <w:r w:rsidRPr="0387F8AB">
              <w:t>GMT]</w:t>
            </w:r>
          </w:p>
        </w:tc>
        <w:tc>
          <w:tcPr>
            <w:tcW w:w="1618" w:type="dxa"/>
            <w:vAlign w:val="center"/>
          </w:tcPr>
          <w:p w14:paraId="7969812D" w14:textId="31162604" w:rsidR="00291CCA" w:rsidRDefault="00E4129F" w:rsidP="00F02CA0">
            <w:pPr>
              <w:spacing w:after="0"/>
            </w:pPr>
            <w:r>
              <w:t>D</w:t>
            </w:r>
            <w:r w:rsidR="00291CCA" w:rsidRPr="0387F8AB">
              <w:t>atetime</w:t>
            </w:r>
          </w:p>
        </w:tc>
      </w:tr>
      <w:tr w:rsidR="00291CCA" w14:paraId="67BC8065" w14:textId="77777777" w:rsidTr="00AB4852">
        <w:trPr>
          <w:trHeight w:val="54"/>
        </w:trPr>
        <w:tc>
          <w:tcPr>
            <w:tcW w:w="1970" w:type="dxa"/>
            <w:vAlign w:val="center"/>
          </w:tcPr>
          <w:p w14:paraId="55DD4A3F" w14:textId="77777777" w:rsidR="00291CCA" w:rsidRDefault="00291CCA" w:rsidP="00F02CA0">
            <w:pPr>
              <w:spacing w:after="0"/>
            </w:pPr>
            <w:r w:rsidRPr="0387F8AB">
              <w:t>Content-Length</w:t>
            </w:r>
          </w:p>
        </w:tc>
        <w:tc>
          <w:tcPr>
            <w:tcW w:w="7192" w:type="dxa"/>
            <w:vAlign w:val="center"/>
          </w:tcPr>
          <w:p w14:paraId="25762E73" w14:textId="023A7882" w:rsidR="00291CCA" w:rsidRDefault="00291CCA" w:rsidP="00F02CA0">
            <w:pPr>
              <w:spacing w:after="0"/>
            </w:pPr>
            <w:r w:rsidRPr="0387F8AB">
              <w:t>Length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content</w:t>
            </w:r>
          </w:p>
        </w:tc>
        <w:tc>
          <w:tcPr>
            <w:tcW w:w="1618" w:type="dxa"/>
            <w:vAlign w:val="center"/>
          </w:tcPr>
          <w:p w14:paraId="41E0CA45" w14:textId="2AE95E28" w:rsidR="00291CCA" w:rsidRDefault="00E4129F" w:rsidP="00F02CA0">
            <w:pPr>
              <w:spacing w:after="0"/>
            </w:pPr>
            <w:r>
              <w:t>B</w:t>
            </w:r>
            <w:r w:rsidR="00291CCA" w:rsidRPr="0387F8AB">
              <w:t>ytes</w:t>
            </w:r>
          </w:p>
        </w:tc>
      </w:tr>
    </w:tbl>
    <w:p w14:paraId="7647D7A3" w14:textId="00F2C91B" w:rsidR="00AA4466" w:rsidRDefault="00AA4466" w:rsidP="003D6F9B">
      <w:pPr>
        <w:pStyle w:val="Heading3"/>
      </w:pPr>
      <w:r>
        <w:t>Output Body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7"/>
        <w:gridCol w:w="8292"/>
        <w:gridCol w:w="1061"/>
      </w:tblGrid>
      <w:tr w:rsidR="00291CCA" w14:paraId="15E94D5F" w14:textId="77777777" w:rsidTr="00AB4852">
        <w:trPr>
          <w:trHeight w:val="54"/>
        </w:trPr>
        <w:tc>
          <w:tcPr>
            <w:tcW w:w="1654" w:type="dxa"/>
            <w:shd w:val="clear" w:color="auto" w:fill="D9D9D9" w:themeFill="background1" w:themeFillShade="D9"/>
            <w:vAlign w:val="center"/>
          </w:tcPr>
          <w:p w14:paraId="3D9DFA6E" w14:textId="77777777" w:rsidR="00291CCA" w:rsidRDefault="00291CCA" w:rsidP="00F02CA0">
            <w:pPr>
              <w:spacing w:after="0"/>
            </w:pPr>
            <w:r w:rsidRPr="0387F8AB">
              <w:t>Parameter</w:t>
            </w:r>
          </w:p>
        </w:tc>
        <w:tc>
          <w:tcPr>
            <w:tcW w:w="6360" w:type="dxa"/>
            <w:shd w:val="clear" w:color="auto" w:fill="D9D9D9" w:themeFill="background1" w:themeFillShade="D9"/>
            <w:vAlign w:val="center"/>
          </w:tcPr>
          <w:p w14:paraId="709D3057" w14:textId="77777777" w:rsidR="00291CCA" w:rsidRDefault="00291CCA" w:rsidP="00F02CA0">
            <w:pPr>
              <w:spacing w:after="0"/>
            </w:pPr>
            <w:r w:rsidRPr="0387F8AB">
              <w:t>Description</w:t>
            </w:r>
          </w:p>
        </w:tc>
        <w:tc>
          <w:tcPr>
            <w:tcW w:w="814" w:type="dxa"/>
            <w:shd w:val="clear" w:color="auto" w:fill="D9D9D9" w:themeFill="background1" w:themeFillShade="D9"/>
            <w:vAlign w:val="center"/>
          </w:tcPr>
          <w:p w14:paraId="59546666" w14:textId="77777777" w:rsidR="00291CCA" w:rsidRDefault="00291CCA" w:rsidP="00F02CA0">
            <w:pPr>
              <w:spacing w:after="0"/>
            </w:pPr>
            <w:r w:rsidRPr="0387F8AB">
              <w:t>Type</w:t>
            </w:r>
          </w:p>
        </w:tc>
      </w:tr>
      <w:tr w:rsidR="00291CCA" w14:paraId="34410CE0" w14:textId="77777777" w:rsidTr="00AB4852">
        <w:trPr>
          <w:trHeight w:val="286"/>
        </w:trPr>
        <w:tc>
          <w:tcPr>
            <w:tcW w:w="1654" w:type="dxa"/>
          </w:tcPr>
          <w:p w14:paraId="3249E1B8" w14:textId="2EF05BC8" w:rsidR="00291CCA" w:rsidRDefault="00291CCA" w:rsidP="00F02CA0">
            <w:pPr>
              <w:spacing w:after="0"/>
            </w:pPr>
            <w:r w:rsidRPr="0387F8AB">
              <w:t>Department</w:t>
            </w:r>
            <w:r w:rsidR="009847D4">
              <w:t xml:space="preserve"> </w:t>
            </w:r>
            <w:r w:rsidRPr="0387F8AB">
              <w:t>Id</w:t>
            </w:r>
          </w:p>
        </w:tc>
        <w:tc>
          <w:tcPr>
            <w:tcW w:w="6360" w:type="dxa"/>
          </w:tcPr>
          <w:p w14:paraId="57653020" w14:textId="4E5C1310" w:rsidR="00291CCA" w:rsidRDefault="00291CCA" w:rsidP="00F02CA0">
            <w:pPr>
              <w:spacing w:after="0"/>
            </w:pPr>
            <w:r w:rsidRPr="0387F8AB">
              <w:t>Department</w:t>
            </w:r>
            <w:r w:rsidR="009847D4">
              <w:t xml:space="preserve"> </w:t>
            </w:r>
            <w:r>
              <w:t>ID</w:t>
            </w:r>
            <w:r w:rsidR="009847D4">
              <w:t xml:space="preserve"> </w:t>
            </w:r>
            <w:r w:rsidRPr="0387F8AB">
              <w:t>from</w:t>
            </w:r>
            <w:r w:rsidR="009847D4">
              <w:t xml:space="preserve"> </w:t>
            </w:r>
            <w:r w:rsidRPr="0387F8AB">
              <w:t>departments</w:t>
            </w:r>
          </w:p>
        </w:tc>
        <w:tc>
          <w:tcPr>
            <w:tcW w:w="814" w:type="dxa"/>
          </w:tcPr>
          <w:p w14:paraId="5FF4251F" w14:textId="79E482CA" w:rsidR="00291CCA" w:rsidRDefault="00E4129F" w:rsidP="00F02CA0">
            <w:pPr>
              <w:spacing w:after="0"/>
            </w:pPr>
            <w:r w:rsidRPr="0387F8AB">
              <w:t>String</w:t>
            </w:r>
          </w:p>
        </w:tc>
      </w:tr>
      <w:tr w:rsidR="00291CCA" w14:paraId="5B75D79E" w14:textId="77777777" w:rsidTr="00AB4852">
        <w:trPr>
          <w:trHeight w:val="315"/>
        </w:trPr>
        <w:tc>
          <w:tcPr>
            <w:tcW w:w="1654" w:type="dxa"/>
          </w:tcPr>
          <w:p w14:paraId="3E97B575" w14:textId="61F3D3F9" w:rsidR="00291CCA" w:rsidRDefault="00291CCA" w:rsidP="00F02CA0">
            <w:pPr>
              <w:spacing w:after="0"/>
            </w:pPr>
            <w:r w:rsidRPr="0387F8AB">
              <w:t>Department</w:t>
            </w:r>
            <w:r w:rsidR="009847D4">
              <w:t xml:space="preserve"> </w:t>
            </w:r>
            <w:r w:rsidRPr="0387F8AB">
              <w:t>name</w:t>
            </w:r>
          </w:p>
        </w:tc>
        <w:tc>
          <w:tcPr>
            <w:tcW w:w="6360" w:type="dxa"/>
          </w:tcPr>
          <w:p w14:paraId="5D19194D" w14:textId="0EF6CD30" w:rsidR="00291CCA" w:rsidRDefault="00291CCA" w:rsidP="00F02CA0">
            <w:pPr>
              <w:spacing w:after="0"/>
            </w:pPr>
            <w:r w:rsidRPr="0387F8AB">
              <w:t>Department</w:t>
            </w:r>
            <w:r w:rsidR="009847D4">
              <w:t xml:space="preserve"> </w:t>
            </w:r>
            <w:r w:rsidRPr="0387F8AB">
              <w:t>name</w:t>
            </w:r>
            <w:r w:rsidR="009847D4">
              <w:t xml:space="preserve"> </w:t>
            </w:r>
            <w:r w:rsidRPr="0387F8AB">
              <w:t>from</w:t>
            </w:r>
            <w:r w:rsidR="009847D4">
              <w:t xml:space="preserve"> </w:t>
            </w:r>
            <w:r w:rsidRPr="0387F8AB">
              <w:t>departments</w:t>
            </w:r>
          </w:p>
        </w:tc>
        <w:tc>
          <w:tcPr>
            <w:tcW w:w="814" w:type="dxa"/>
          </w:tcPr>
          <w:p w14:paraId="26EC89F9" w14:textId="1AB60A33" w:rsidR="00291CCA" w:rsidRDefault="00E4129F" w:rsidP="00F02CA0">
            <w:pPr>
              <w:spacing w:after="0"/>
            </w:pPr>
            <w:r w:rsidRPr="0387F8AB">
              <w:t>String</w:t>
            </w:r>
          </w:p>
        </w:tc>
      </w:tr>
      <w:tr w:rsidR="00291CCA" w14:paraId="3FDA6724" w14:textId="77777777" w:rsidTr="00AB4852">
        <w:trPr>
          <w:trHeight w:val="315"/>
        </w:trPr>
        <w:tc>
          <w:tcPr>
            <w:tcW w:w="1654" w:type="dxa"/>
          </w:tcPr>
          <w:p w14:paraId="52DDB126" w14:textId="50868778" w:rsidR="00291CCA" w:rsidRDefault="00291CCA" w:rsidP="00F02CA0">
            <w:pPr>
              <w:spacing w:after="0"/>
            </w:pPr>
            <w:r w:rsidRPr="0387F8AB">
              <w:t>Department</w:t>
            </w:r>
            <w:r w:rsidR="009847D4">
              <w:t xml:space="preserve"> </w:t>
            </w:r>
            <w:r w:rsidRPr="0387F8AB">
              <w:t>Description</w:t>
            </w:r>
          </w:p>
        </w:tc>
        <w:tc>
          <w:tcPr>
            <w:tcW w:w="6360" w:type="dxa"/>
          </w:tcPr>
          <w:p w14:paraId="1DE1D619" w14:textId="298FF9D0" w:rsidR="00291CCA" w:rsidRDefault="00291CCA" w:rsidP="00F02CA0">
            <w:pPr>
              <w:spacing w:after="0"/>
            </w:pPr>
            <w:r w:rsidRPr="0387F8AB">
              <w:t>Department</w:t>
            </w:r>
            <w:r w:rsidR="009847D4">
              <w:t xml:space="preserve"> </w:t>
            </w:r>
            <w:r w:rsidRPr="0387F8AB">
              <w:t>description</w:t>
            </w:r>
            <w:r w:rsidR="009847D4">
              <w:t xml:space="preserve"> </w:t>
            </w:r>
            <w:r w:rsidRPr="0387F8AB">
              <w:t>from</w:t>
            </w:r>
            <w:r w:rsidR="009847D4">
              <w:t xml:space="preserve"> </w:t>
            </w:r>
            <w:r w:rsidRPr="0387F8AB">
              <w:t>departments</w:t>
            </w:r>
          </w:p>
        </w:tc>
        <w:tc>
          <w:tcPr>
            <w:tcW w:w="814" w:type="dxa"/>
          </w:tcPr>
          <w:p w14:paraId="7BDF4802" w14:textId="5C6E154E" w:rsidR="00291CCA" w:rsidRDefault="00E4129F" w:rsidP="00F02CA0">
            <w:pPr>
              <w:spacing w:after="0"/>
            </w:pPr>
            <w:r w:rsidRPr="0387F8AB">
              <w:t>String</w:t>
            </w:r>
          </w:p>
        </w:tc>
      </w:tr>
    </w:tbl>
    <w:p w14:paraId="50A2BAB6" w14:textId="67D83595" w:rsidR="002D6761" w:rsidRDefault="002D6761" w:rsidP="003D6F9B">
      <w:pPr>
        <w:pStyle w:val="Heading3"/>
      </w:pPr>
      <w:r>
        <w:t>Sample JSON Request</w:t>
      </w:r>
    </w:p>
    <w:p w14:paraId="0DE1B94D" w14:textId="77777777" w:rsidR="002D6761" w:rsidRPr="00644A11" w:rsidRDefault="002D6761" w:rsidP="002D6761">
      <w:pPr>
        <w:spacing w:after="0"/>
        <w:rPr>
          <w:rFonts w:ascii="Consolas" w:hAnsi="Consolas"/>
          <w:sz w:val="18"/>
          <w:szCs w:val="20"/>
        </w:rPr>
      </w:pPr>
      <w:r w:rsidRPr="00644A11">
        <w:rPr>
          <w:rFonts w:ascii="Consolas" w:hAnsi="Consolas"/>
          <w:sz w:val="18"/>
          <w:szCs w:val="20"/>
        </w:rPr>
        <w:t>{</w:t>
      </w:r>
    </w:p>
    <w:p w14:paraId="278E8901" w14:textId="77777777" w:rsidR="002D6761" w:rsidRPr="00644A11" w:rsidRDefault="002D6761" w:rsidP="002D6761">
      <w:pPr>
        <w:spacing w:after="0"/>
        <w:rPr>
          <w:rFonts w:ascii="Consolas" w:hAnsi="Consolas"/>
          <w:sz w:val="18"/>
          <w:szCs w:val="20"/>
        </w:rPr>
      </w:pPr>
      <w:r w:rsidRPr="00644A11">
        <w:rPr>
          <w:rFonts w:ascii="Consolas" w:hAnsi="Consolas"/>
          <w:sz w:val="18"/>
          <w:szCs w:val="20"/>
        </w:rPr>
        <w:t xml:space="preserve">     "DepartmentId": "",</w:t>
      </w:r>
    </w:p>
    <w:p w14:paraId="222AB086" w14:textId="77777777" w:rsidR="002D6761" w:rsidRPr="00644A11" w:rsidRDefault="002D6761" w:rsidP="002D6761">
      <w:pPr>
        <w:spacing w:after="0"/>
        <w:rPr>
          <w:rFonts w:ascii="Consolas" w:hAnsi="Consolas"/>
          <w:sz w:val="18"/>
          <w:szCs w:val="20"/>
        </w:rPr>
      </w:pPr>
      <w:r w:rsidRPr="00644A11">
        <w:rPr>
          <w:rFonts w:ascii="Consolas" w:hAnsi="Consolas"/>
          <w:sz w:val="18"/>
          <w:szCs w:val="20"/>
        </w:rPr>
        <w:t xml:space="preserve">     "DepartmentName": "",</w:t>
      </w:r>
    </w:p>
    <w:p w14:paraId="5AC2D141" w14:textId="77777777" w:rsidR="002D6761" w:rsidRPr="00644A11" w:rsidRDefault="002D6761" w:rsidP="002D6761">
      <w:pPr>
        <w:spacing w:after="0"/>
        <w:rPr>
          <w:rFonts w:ascii="Consolas" w:hAnsi="Consolas"/>
          <w:sz w:val="18"/>
          <w:szCs w:val="20"/>
        </w:rPr>
      </w:pPr>
      <w:r w:rsidRPr="00644A11">
        <w:rPr>
          <w:rFonts w:ascii="Consolas" w:hAnsi="Consolas"/>
          <w:sz w:val="18"/>
          <w:szCs w:val="20"/>
        </w:rPr>
        <w:t xml:space="preserve">     "DepartmentDescription": "",</w:t>
      </w:r>
    </w:p>
    <w:p w14:paraId="7EE29CE0" w14:textId="77777777" w:rsidR="002D6761" w:rsidRPr="00644A11" w:rsidRDefault="002D6761" w:rsidP="002D6761">
      <w:pPr>
        <w:spacing w:after="0"/>
        <w:rPr>
          <w:rFonts w:ascii="Consolas" w:hAnsi="Consolas"/>
          <w:sz w:val="18"/>
          <w:szCs w:val="20"/>
        </w:rPr>
      </w:pPr>
      <w:r w:rsidRPr="00644A11">
        <w:rPr>
          <w:rFonts w:ascii="Consolas" w:hAnsi="Consolas"/>
          <w:sz w:val="18"/>
          <w:szCs w:val="20"/>
        </w:rPr>
        <w:t xml:space="preserve">     "ReviveArchivedDepartment": ""</w:t>
      </w:r>
    </w:p>
    <w:p w14:paraId="56A93DA7" w14:textId="77777777" w:rsidR="002D6761" w:rsidRPr="00644A11" w:rsidRDefault="002D6761" w:rsidP="002D6761">
      <w:pPr>
        <w:spacing w:after="0"/>
        <w:rPr>
          <w:rFonts w:ascii="Consolas" w:hAnsi="Consolas"/>
          <w:sz w:val="18"/>
          <w:szCs w:val="20"/>
        </w:rPr>
      </w:pPr>
      <w:r w:rsidRPr="00644A11">
        <w:rPr>
          <w:rFonts w:ascii="Consolas" w:hAnsi="Consolas"/>
          <w:sz w:val="18"/>
          <w:szCs w:val="20"/>
        </w:rPr>
        <w:t>}</w:t>
      </w:r>
    </w:p>
    <w:p w14:paraId="38B3B801" w14:textId="55EECBB7" w:rsidR="00291CCA" w:rsidRPr="003F58F2" w:rsidRDefault="00291CCA" w:rsidP="003D6F9B">
      <w:pPr>
        <w:pStyle w:val="Heading3"/>
      </w:pPr>
      <w:r w:rsidRPr="003F58F2">
        <w:t>Sample</w:t>
      </w:r>
      <w:r w:rsidR="009847D4">
        <w:t xml:space="preserve"> </w:t>
      </w:r>
      <w:r w:rsidRPr="003F58F2">
        <w:t>JSON</w:t>
      </w:r>
      <w:r w:rsidR="009847D4">
        <w:t xml:space="preserve"> </w:t>
      </w:r>
      <w:r w:rsidRPr="003F58F2">
        <w:t>Response</w:t>
      </w:r>
    </w:p>
    <w:p w14:paraId="61A6D5BA" w14:textId="77777777" w:rsidR="00291CCA" w:rsidRPr="00644A11" w:rsidRDefault="00291CCA" w:rsidP="00B34646">
      <w:pPr>
        <w:spacing w:after="0"/>
        <w:rPr>
          <w:rFonts w:ascii="Consolas" w:hAnsi="Consolas"/>
          <w:sz w:val="18"/>
          <w:szCs w:val="20"/>
        </w:rPr>
      </w:pPr>
      <w:r w:rsidRPr="00644A11">
        <w:rPr>
          <w:rFonts w:ascii="Consolas" w:hAnsi="Consolas"/>
          <w:sz w:val="18"/>
          <w:szCs w:val="20"/>
        </w:rPr>
        <w:t>{</w:t>
      </w:r>
    </w:p>
    <w:p w14:paraId="586238D4" w14:textId="385F466D" w:rsidR="00291CCA" w:rsidRPr="00644A11" w:rsidRDefault="009847D4" w:rsidP="00B34646">
      <w:pPr>
        <w:spacing w:after="0"/>
        <w:rPr>
          <w:rFonts w:ascii="Consolas" w:hAnsi="Consolas"/>
          <w:sz w:val="18"/>
          <w:szCs w:val="20"/>
        </w:rPr>
      </w:pPr>
      <w:r w:rsidRPr="00644A11">
        <w:rPr>
          <w:rFonts w:ascii="Consolas" w:hAnsi="Consolas"/>
          <w:sz w:val="18"/>
          <w:szCs w:val="20"/>
        </w:rPr>
        <w:t xml:space="preserve">     </w:t>
      </w:r>
      <w:r w:rsidR="00291CCA" w:rsidRPr="00644A11">
        <w:rPr>
          <w:rFonts w:ascii="Consolas" w:hAnsi="Consolas"/>
          <w:sz w:val="18"/>
          <w:szCs w:val="20"/>
        </w:rPr>
        <w:t>"Department":</w:t>
      </w:r>
      <w:r w:rsidRPr="00644A11">
        <w:rPr>
          <w:rFonts w:ascii="Consolas" w:hAnsi="Consolas"/>
          <w:sz w:val="18"/>
          <w:szCs w:val="20"/>
        </w:rPr>
        <w:t xml:space="preserve"> </w:t>
      </w:r>
    </w:p>
    <w:p w14:paraId="4B2B0B4F" w14:textId="6E7867A3" w:rsidR="00291CCA" w:rsidRPr="00644A11" w:rsidRDefault="009847D4" w:rsidP="00B34646">
      <w:pPr>
        <w:spacing w:after="0"/>
        <w:rPr>
          <w:rFonts w:ascii="Consolas" w:hAnsi="Consolas"/>
          <w:sz w:val="18"/>
          <w:szCs w:val="20"/>
        </w:rPr>
      </w:pPr>
      <w:r w:rsidRPr="00644A11">
        <w:rPr>
          <w:rFonts w:ascii="Consolas" w:hAnsi="Consolas"/>
          <w:sz w:val="18"/>
          <w:szCs w:val="20"/>
        </w:rPr>
        <w:t xml:space="preserve">        </w:t>
      </w:r>
      <w:r w:rsidR="00291CCA" w:rsidRPr="00644A11">
        <w:rPr>
          <w:rFonts w:ascii="Consolas" w:hAnsi="Consolas"/>
          <w:sz w:val="18"/>
          <w:szCs w:val="20"/>
        </w:rPr>
        <w:t>{</w:t>
      </w:r>
    </w:p>
    <w:p w14:paraId="4D5DBDED" w14:textId="413357A9" w:rsidR="00291CCA" w:rsidRPr="00644A11" w:rsidRDefault="009847D4" w:rsidP="00B34646">
      <w:pPr>
        <w:spacing w:after="0"/>
        <w:rPr>
          <w:rFonts w:ascii="Consolas" w:hAnsi="Consolas"/>
          <w:sz w:val="18"/>
          <w:szCs w:val="20"/>
        </w:rPr>
      </w:pPr>
      <w:r w:rsidRPr="00644A11">
        <w:rPr>
          <w:rFonts w:ascii="Consolas" w:hAnsi="Consolas"/>
          <w:sz w:val="18"/>
          <w:szCs w:val="20"/>
        </w:rPr>
        <w:t xml:space="preserve">         </w:t>
      </w:r>
      <w:r w:rsidR="00291CCA" w:rsidRPr="00644A11">
        <w:rPr>
          <w:rFonts w:ascii="Consolas" w:hAnsi="Consolas"/>
          <w:sz w:val="18"/>
          <w:szCs w:val="20"/>
        </w:rPr>
        <w:t>"DepartmentId":</w:t>
      </w:r>
      <w:r w:rsidRPr="00644A11">
        <w:rPr>
          <w:rFonts w:ascii="Consolas" w:hAnsi="Consolas"/>
          <w:sz w:val="18"/>
          <w:szCs w:val="20"/>
        </w:rPr>
        <w:t xml:space="preserve"> </w:t>
      </w:r>
      <w:r w:rsidR="00291CCA" w:rsidRPr="00644A11">
        <w:rPr>
          <w:rFonts w:ascii="Consolas" w:hAnsi="Consolas"/>
          <w:sz w:val="18"/>
          <w:szCs w:val="20"/>
        </w:rPr>
        <w:t>"",</w:t>
      </w:r>
    </w:p>
    <w:p w14:paraId="204BF9FA" w14:textId="32B6FB85" w:rsidR="00291CCA" w:rsidRPr="00644A11" w:rsidRDefault="009847D4" w:rsidP="00B34646">
      <w:pPr>
        <w:spacing w:after="0"/>
        <w:rPr>
          <w:rFonts w:ascii="Consolas" w:hAnsi="Consolas"/>
          <w:sz w:val="18"/>
          <w:szCs w:val="20"/>
        </w:rPr>
      </w:pPr>
      <w:r w:rsidRPr="00644A11">
        <w:rPr>
          <w:rFonts w:ascii="Consolas" w:hAnsi="Consolas"/>
          <w:sz w:val="18"/>
          <w:szCs w:val="20"/>
        </w:rPr>
        <w:t xml:space="preserve">         </w:t>
      </w:r>
      <w:r w:rsidR="00291CCA" w:rsidRPr="00644A11">
        <w:rPr>
          <w:rFonts w:ascii="Consolas" w:hAnsi="Consolas"/>
          <w:sz w:val="18"/>
          <w:szCs w:val="20"/>
        </w:rPr>
        <w:t>"DepartmentName":</w:t>
      </w:r>
      <w:r w:rsidRPr="00644A11">
        <w:rPr>
          <w:rFonts w:ascii="Consolas" w:hAnsi="Consolas"/>
          <w:sz w:val="18"/>
          <w:szCs w:val="20"/>
        </w:rPr>
        <w:t xml:space="preserve"> </w:t>
      </w:r>
      <w:r w:rsidR="00291CCA" w:rsidRPr="00644A11">
        <w:rPr>
          <w:rFonts w:ascii="Consolas" w:hAnsi="Consolas"/>
          <w:sz w:val="18"/>
          <w:szCs w:val="20"/>
        </w:rPr>
        <w:t>"",</w:t>
      </w:r>
    </w:p>
    <w:p w14:paraId="1DC1AD3C" w14:textId="75FEBAAF" w:rsidR="00291CCA" w:rsidRPr="00644A11" w:rsidRDefault="009847D4" w:rsidP="00B34646">
      <w:pPr>
        <w:spacing w:after="0"/>
        <w:rPr>
          <w:rFonts w:ascii="Consolas" w:hAnsi="Consolas"/>
          <w:sz w:val="18"/>
          <w:szCs w:val="20"/>
        </w:rPr>
      </w:pPr>
      <w:r w:rsidRPr="00644A11">
        <w:rPr>
          <w:rFonts w:ascii="Consolas" w:hAnsi="Consolas"/>
          <w:sz w:val="18"/>
          <w:szCs w:val="20"/>
        </w:rPr>
        <w:t xml:space="preserve">         </w:t>
      </w:r>
      <w:r w:rsidR="00291CCA" w:rsidRPr="00644A11">
        <w:rPr>
          <w:rFonts w:ascii="Consolas" w:hAnsi="Consolas"/>
          <w:sz w:val="18"/>
          <w:szCs w:val="20"/>
        </w:rPr>
        <w:t>"DepartmentDescription":</w:t>
      </w:r>
      <w:r w:rsidRPr="00644A11">
        <w:rPr>
          <w:rFonts w:ascii="Consolas" w:hAnsi="Consolas"/>
          <w:sz w:val="18"/>
          <w:szCs w:val="20"/>
        </w:rPr>
        <w:t xml:space="preserve"> </w:t>
      </w:r>
      <w:r w:rsidR="00291CCA" w:rsidRPr="00644A11">
        <w:rPr>
          <w:rFonts w:ascii="Consolas" w:hAnsi="Consolas"/>
          <w:sz w:val="18"/>
          <w:szCs w:val="20"/>
        </w:rPr>
        <w:t>""</w:t>
      </w:r>
    </w:p>
    <w:p w14:paraId="2A1FA03A" w14:textId="52F57A0F" w:rsidR="00291CCA" w:rsidRPr="00644A11" w:rsidRDefault="009847D4" w:rsidP="00B34646">
      <w:pPr>
        <w:spacing w:after="0"/>
        <w:rPr>
          <w:rFonts w:ascii="Consolas" w:hAnsi="Consolas"/>
          <w:sz w:val="18"/>
          <w:szCs w:val="20"/>
        </w:rPr>
      </w:pPr>
      <w:r w:rsidRPr="00644A11">
        <w:rPr>
          <w:rFonts w:ascii="Consolas" w:hAnsi="Consolas"/>
          <w:sz w:val="18"/>
          <w:szCs w:val="20"/>
        </w:rPr>
        <w:t xml:space="preserve">        </w:t>
      </w:r>
      <w:r w:rsidR="00291CCA" w:rsidRPr="00644A11">
        <w:rPr>
          <w:rFonts w:ascii="Consolas" w:hAnsi="Consolas"/>
          <w:sz w:val="18"/>
          <w:szCs w:val="20"/>
        </w:rPr>
        <w:t>}</w:t>
      </w:r>
    </w:p>
    <w:p w14:paraId="1A52AB36" w14:textId="2C1A5C45" w:rsidR="00291CCA" w:rsidRDefault="00AA4466" w:rsidP="003D6F9B">
      <w:pPr>
        <w:pStyle w:val="Heading3"/>
      </w:pPr>
      <w:r>
        <w:t>Result</w:t>
      </w:r>
    </w:p>
    <w:tbl>
      <w:tblPr>
        <w:tblW w:w="10790" w:type="dxa"/>
        <w:tblLayout w:type="fixed"/>
        <w:tblLook w:val="04A0" w:firstRow="1" w:lastRow="0" w:firstColumn="1" w:lastColumn="0" w:noHBand="0" w:noVBand="1"/>
      </w:tblPr>
      <w:tblGrid>
        <w:gridCol w:w="1970"/>
        <w:gridCol w:w="8820"/>
      </w:tblGrid>
      <w:tr w:rsidR="00291CCA" w14:paraId="468CDB09" w14:textId="77777777" w:rsidTr="00FC68A1">
        <w:trPr>
          <w:cantSplit/>
          <w:trHeight w:val="178"/>
        </w:trPr>
        <w:tc>
          <w:tcPr>
            <w:tcW w:w="19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7E6E6" w:themeFill="background2"/>
          </w:tcPr>
          <w:p w14:paraId="707EFDCC" w14:textId="2E42CC09" w:rsidR="00291CCA" w:rsidRPr="00FC68A1" w:rsidRDefault="00291CCA" w:rsidP="003F59DE">
            <w:pPr>
              <w:spacing w:after="0"/>
              <w:rPr>
                <w:b/>
                <w:bCs/>
              </w:rPr>
            </w:pPr>
            <w:r w:rsidRPr="00FC68A1">
              <w:rPr>
                <w:b/>
                <w:bCs/>
              </w:rPr>
              <w:t>HTTP</w:t>
            </w:r>
            <w:r w:rsidR="009847D4" w:rsidRPr="00FC68A1">
              <w:rPr>
                <w:b/>
                <w:bCs/>
              </w:rPr>
              <w:t xml:space="preserve"> </w:t>
            </w:r>
            <w:r w:rsidRPr="00FC68A1">
              <w:rPr>
                <w:b/>
                <w:bCs/>
              </w:rPr>
              <w:t>Code</w:t>
            </w:r>
          </w:p>
        </w:tc>
        <w:tc>
          <w:tcPr>
            <w:tcW w:w="88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7E6E6" w:themeFill="background2"/>
          </w:tcPr>
          <w:p w14:paraId="52DB6A61" w14:textId="5E3C207C" w:rsidR="00291CCA" w:rsidRPr="00FC68A1" w:rsidRDefault="00291CCA" w:rsidP="003F59DE">
            <w:pPr>
              <w:spacing w:after="0"/>
              <w:rPr>
                <w:b/>
                <w:bCs/>
              </w:rPr>
            </w:pPr>
            <w:r w:rsidRPr="00FC68A1">
              <w:rPr>
                <w:b/>
                <w:bCs/>
              </w:rPr>
              <w:t>Result</w:t>
            </w:r>
            <w:r w:rsidR="009847D4" w:rsidRPr="00FC68A1">
              <w:rPr>
                <w:b/>
                <w:bCs/>
              </w:rPr>
              <w:t xml:space="preserve"> </w:t>
            </w:r>
            <w:r w:rsidRPr="00FC68A1">
              <w:rPr>
                <w:b/>
                <w:bCs/>
              </w:rPr>
              <w:t>Description</w:t>
            </w:r>
          </w:p>
        </w:tc>
      </w:tr>
      <w:tr w:rsidR="00291CCA" w14:paraId="4F6F59D2" w14:textId="77777777" w:rsidTr="00644A11">
        <w:trPr>
          <w:cantSplit/>
          <w:trHeight w:val="277"/>
        </w:trPr>
        <w:tc>
          <w:tcPr>
            <w:tcW w:w="19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BBD345" w14:textId="77777777" w:rsidR="00291CCA" w:rsidRDefault="00291CCA" w:rsidP="003F59DE">
            <w:pPr>
              <w:spacing w:after="0"/>
            </w:pPr>
            <w:r w:rsidRPr="0387F8AB">
              <w:t>200</w:t>
            </w:r>
          </w:p>
        </w:tc>
        <w:tc>
          <w:tcPr>
            <w:tcW w:w="88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A4C03A" w14:textId="4024EF2F" w:rsidR="00291CCA" w:rsidRDefault="008E0A86" w:rsidP="003F59DE">
            <w:pPr>
              <w:spacing w:after="0"/>
            </w:pPr>
            <w:r>
              <w:t>IAI</w:t>
            </w:r>
            <w:r w:rsidR="009847D4">
              <w:t xml:space="preserve"> </w:t>
            </w:r>
            <w:r w:rsidR="00291CCA" w:rsidRPr="0387F8AB">
              <w:t>department</w:t>
            </w:r>
            <w:r w:rsidR="009847D4">
              <w:t xml:space="preserve"> </w:t>
            </w:r>
            <w:r w:rsidR="00291CCA" w:rsidRPr="0387F8AB">
              <w:t>information</w:t>
            </w:r>
            <w:r w:rsidR="009847D4">
              <w:t xml:space="preserve"> </w:t>
            </w:r>
            <w:r w:rsidR="00291CCA" w:rsidRPr="0387F8AB">
              <w:t>is</w:t>
            </w:r>
            <w:r w:rsidR="009847D4">
              <w:t xml:space="preserve"> </w:t>
            </w:r>
            <w:r w:rsidR="00291CCA" w:rsidRPr="0387F8AB">
              <w:t>based</w:t>
            </w:r>
            <w:r w:rsidR="009847D4">
              <w:t xml:space="preserve"> </w:t>
            </w:r>
            <w:r w:rsidR="00291CCA" w:rsidRPr="0387F8AB">
              <w:t>on</w:t>
            </w:r>
            <w:r w:rsidR="009847D4">
              <w:t xml:space="preserve"> </w:t>
            </w:r>
            <w:r w:rsidR="00291CCA" w:rsidRPr="0387F8AB">
              <w:t>the</w:t>
            </w:r>
            <w:r w:rsidR="009847D4">
              <w:t xml:space="preserve"> </w:t>
            </w:r>
            <w:r w:rsidR="00291CCA" w:rsidRPr="0387F8AB">
              <w:t>created,</w:t>
            </w:r>
            <w:r w:rsidR="009847D4">
              <w:t xml:space="preserve"> </w:t>
            </w:r>
            <w:r w:rsidR="00291CCA" w:rsidRPr="0387F8AB">
              <w:t>updated,</w:t>
            </w:r>
            <w:r w:rsidR="009847D4">
              <w:t xml:space="preserve"> </w:t>
            </w:r>
            <w:r w:rsidR="00291CCA" w:rsidRPr="0387F8AB">
              <w:t>or</w:t>
            </w:r>
            <w:r w:rsidR="009847D4">
              <w:t xml:space="preserve"> </w:t>
            </w:r>
            <w:r w:rsidR="00291CCA" w:rsidRPr="0387F8AB">
              <w:t>revived</w:t>
            </w:r>
            <w:r w:rsidR="009847D4">
              <w:t xml:space="preserve"> </w:t>
            </w:r>
            <w:r w:rsidR="00291CCA" w:rsidRPr="0387F8AB">
              <w:t>departments.</w:t>
            </w:r>
          </w:p>
        </w:tc>
      </w:tr>
    </w:tbl>
    <w:p w14:paraId="4ECFDFF7" w14:textId="450A119C" w:rsidR="00AA4466" w:rsidRDefault="00AA4466" w:rsidP="003D6F9B">
      <w:pPr>
        <w:pStyle w:val="Heading3"/>
      </w:pPr>
      <w:r>
        <w:t>Error Management</w:t>
      </w:r>
    </w:p>
    <w:tbl>
      <w:tblPr>
        <w:tblStyle w:val="TableGrid"/>
        <w:tblW w:w="10795" w:type="dxa"/>
        <w:tblLayout w:type="fixed"/>
        <w:tblLook w:val="04A0" w:firstRow="1" w:lastRow="0" w:firstColumn="1" w:lastColumn="0" w:noHBand="0" w:noVBand="1"/>
      </w:tblPr>
      <w:tblGrid>
        <w:gridCol w:w="1279"/>
        <w:gridCol w:w="1723"/>
        <w:gridCol w:w="7793"/>
      </w:tblGrid>
      <w:tr w:rsidR="00291CCA" w14:paraId="1EBD07BD" w14:textId="77777777" w:rsidTr="009809D3">
        <w:tc>
          <w:tcPr>
            <w:tcW w:w="1279" w:type="dxa"/>
            <w:shd w:val="clear" w:color="auto" w:fill="E7E6E6" w:themeFill="background2"/>
          </w:tcPr>
          <w:p w14:paraId="103D1281" w14:textId="358EC1A6" w:rsidR="00291CCA" w:rsidRDefault="00291CCA" w:rsidP="003F59DE">
            <w:r w:rsidRPr="0387F8AB">
              <w:t>HTTP</w:t>
            </w:r>
            <w:r w:rsidR="009847D4">
              <w:t xml:space="preserve"> </w:t>
            </w:r>
            <w:r w:rsidRPr="0387F8AB">
              <w:t>Code</w:t>
            </w:r>
          </w:p>
        </w:tc>
        <w:tc>
          <w:tcPr>
            <w:tcW w:w="1723" w:type="dxa"/>
            <w:shd w:val="clear" w:color="auto" w:fill="E7E6E6" w:themeFill="background2"/>
          </w:tcPr>
          <w:p w14:paraId="11FBA05B" w14:textId="0317CB0E" w:rsidR="00291CCA" w:rsidRDefault="00291CCA" w:rsidP="003F59DE">
            <w:r w:rsidRPr="0387F8AB">
              <w:t>Error</w:t>
            </w:r>
            <w:r w:rsidR="009847D4">
              <w:t xml:space="preserve"> </w:t>
            </w:r>
            <w:r w:rsidRPr="0387F8AB">
              <w:t>Code</w:t>
            </w:r>
          </w:p>
        </w:tc>
        <w:tc>
          <w:tcPr>
            <w:tcW w:w="7793" w:type="dxa"/>
            <w:shd w:val="clear" w:color="auto" w:fill="E7E6E6" w:themeFill="background2"/>
          </w:tcPr>
          <w:p w14:paraId="7D436D17" w14:textId="1623FBCF" w:rsidR="00291CCA" w:rsidRDefault="00291CCA" w:rsidP="003F59DE">
            <w:r w:rsidRPr="0387F8AB">
              <w:t>Error</w:t>
            </w:r>
            <w:r w:rsidR="009847D4">
              <w:t xml:space="preserve"> </w:t>
            </w:r>
            <w:r w:rsidRPr="0387F8AB">
              <w:t>Description</w:t>
            </w:r>
          </w:p>
        </w:tc>
      </w:tr>
      <w:tr w:rsidR="00291CCA" w14:paraId="17A65FB4" w14:textId="77777777" w:rsidTr="009809D3">
        <w:tc>
          <w:tcPr>
            <w:tcW w:w="1279" w:type="dxa"/>
          </w:tcPr>
          <w:p w14:paraId="54DEA537" w14:textId="77777777" w:rsidR="00291CCA" w:rsidRDefault="00291CCA" w:rsidP="003F59DE">
            <w:r w:rsidRPr="0387F8AB">
              <w:t>500</w:t>
            </w:r>
          </w:p>
        </w:tc>
        <w:tc>
          <w:tcPr>
            <w:tcW w:w="1723" w:type="dxa"/>
          </w:tcPr>
          <w:p w14:paraId="7C751AB9" w14:textId="77777777" w:rsidR="00291CCA" w:rsidRDefault="00291CCA" w:rsidP="003F59DE">
            <w:r w:rsidRPr="0387F8AB">
              <w:t>500</w:t>
            </w:r>
          </w:p>
        </w:tc>
        <w:tc>
          <w:tcPr>
            <w:tcW w:w="7793" w:type="dxa"/>
          </w:tcPr>
          <w:p w14:paraId="338F330E" w14:textId="2EAE2C1B" w:rsidR="00291CCA" w:rsidRDefault="00291CCA" w:rsidP="003F59DE">
            <w:r w:rsidRPr="0387F8AB">
              <w:t>Generic</w:t>
            </w:r>
            <w:r w:rsidR="009847D4">
              <w:t xml:space="preserve"> </w:t>
            </w:r>
            <w:r w:rsidRPr="0387F8AB">
              <w:t>Error</w:t>
            </w:r>
          </w:p>
        </w:tc>
      </w:tr>
      <w:tr w:rsidR="00291CCA" w14:paraId="144B683D" w14:textId="77777777" w:rsidTr="009809D3">
        <w:tc>
          <w:tcPr>
            <w:tcW w:w="1279" w:type="dxa"/>
          </w:tcPr>
          <w:p w14:paraId="64B23808" w14:textId="77777777" w:rsidR="00291CCA" w:rsidRDefault="00291CCA" w:rsidP="003F59DE">
            <w:r w:rsidRPr="0387F8AB">
              <w:t>400</w:t>
            </w:r>
          </w:p>
        </w:tc>
        <w:tc>
          <w:tcPr>
            <w:tcW w:w="1723" w:type="dxa"/>
          </w:tcPr>
          <w:p w14:paraId="241C7B3A" w14:textId="77777777" w:rsidR="00291CCA" w:rsidRDefault="00291CCA" w:rsidP="003F59DE">
            <w:r w:rsidRPr="0387F8AB">
              <w:t>401</w:t>
            </w:r>
          </w:p>
        </w:tc>
        <w:tc>
          <w:tcPr>
            <w:tcW w:w="7793" w:type="dxa"/>
          </w:tcPr>
          <w:p w14:paraId="4685C10A" w14:textId="5CE1DE98" w:rsidR="00291CCA" w:rsidRDefault="00291CCA" w:rsidP="00DE57AA">
            <w:pPr>
              <w:ind w:left="360"/>
            </w:pPr>
            <w:r w:rsidRPr="0387F8AB">
              <w:t>Unauthorized</w:t>
            </w:r>
            <w:r w:rsidR="009847D4">
              <w:t xml:space="preserve"> </w:t>
            </w:r>
            <w:r w:rsidRPr="0387F8AB">
              <w:t>User</w:t>
            </w:r>
            <w:r w:rsidR="00DE57AA">
              <w:t xml:space="preserve"> or </w:t>
            </w:r>
            <w:r w:rsidRPr="0387F8AB">
              <w:t>Header</w:t>
            </w:r>
            <w:r w:rsidR="009847D4">
              <w:t xml:space="preserve"> </w:t>
            </w:r>
            <w:r w:rsidRPr="0387F8AB">
              <w:t>Token</w:t>
            </w:r>
            <w:r w:rsidR="009847D4">
              <w:t xml:space="preserve"> </w:t>
            </w:r>
            <w:r w:rsidRPr="0387F8AB">
              <w:t>could</w:t>
            </w:r>
            <w:r w:rsidR="009847D4">
              <w:t xml:space="preserve"> </w:t>
            </w:r>
            <w:r w:rsidRPr="0387F8AB">
              <w:t>be</w:t>
            </w:r>
            <w:r w:rsidR="009847D4">
              <w:t xml:space="preserve"> </w:t>
            </w:r>
            <w:r w:rsidRPr="0387F8AB">
              <w:t>missing</w:t>
            </w:r>
          </w:p>
        </w:tc>
      </w:tr>
      <w:tr w:rsidR="00291CCA" w14:paraId="1591D6CE" w14:textId="77777777" w:rsidTr="009809D3">
        <w:tc>
          <w:tcPr>
            <w:tcW w:w="1279" w:type="dxa"/>
          </w:tcPr>
          <w:p w14:paraId="2BEAAA34" w14:textId="77777777" w:rsidR="00291CCA" w:rsidRDefault="00291CCA" w:rsidP="003F59DE">
            <w:r w:rsidRPr="0387F8AB">
              <w:t>400</w:t>
            </w:r>
          </w:p>
        </w:tc>
        <w:tc>
          <w:tcPr>
            <w:tcW w:w="1723" w:type="dxa"/>
          </w:tcPr>
          <w:p w14:paraId="64904FA6" w14:textId="77777777" w:rsidR="00291CCA" w:rsidRDefault="00291CCA" w:rsidP="003F59DE">
            <w:r w:rsidRPr="0387F8AB">
              <w:t>400</w:t>
            </w:r>
          </w:p>
        </w:tc>
        <w:tc>
          <w:tcPr>
            <w:tcW w:w="7793" w:type="dxa"/>
          </w:tcPr>
          <w:p w14:paraId="06DADE61" w14:textId="453F106C" w:rsidR="00291CCA" w:rsidRDefault="00291CCA" w:rsidP="00DE57AA">
            <w:pPr>
              <w:ind w:left="360"/>
            </w:pPr>
            <w:r w:rsidRPr="0387F8AB">
              <w:t>Bad</w:t>
            </w:r>
            <w:r w:rsidR="009847D4">
              <w:t xml:space="preserve"> </w:t>
            </w:r>
            <w:r w:rsidRPr="0387F8AB">
              <w:t>request</w:t>
            </w:r>
            <w:r w:rsidR="00DE57AA">
              <w:t xml:space="preserve"> - </w:t>
            </w:r>
            <w:r w:rsidRPr="0387F8AB">
              <w:t>Please</w:t>
            </w:r>
            <w:r w:rsidR="009847D4">
              <w:t xml:space="preserve"> </w:t>
            </w:r>
            <w:r w:rsidRPr="0387F8AB">
              <w:t>enter</w:t>
            </w:r>
            <w:r w:rsidR="009847D4">
              <w:t xml:space="preserve"> </w:t>
            </w:r>
            <w:r w:rsidRPr="0387F8AB">
              <w:t>valid</w:t>
            </w:r>
            <w:r w:rsidR="009847D4">
              <w:t xml:space="preserve"> </w:t>
            </w:r>
            <w:r w:rsidRPr="0387F8AB">
              <w:t>department</w:t>
            </w:r>
            <w:r w:rsidR="009847D4">
              <w:t xml:space="preserve"> </w:t>
            </w:r>
            <w:r w:rsidRPr="0387F8AB">
              <w:t>details</w:t>
            </w:r>
          </w:p>
        </w:tc>
      </w:tr>
    </w:tbl>
    <w:p w14:paraId="22DD811E" w14:textId="77777777" w:rsidR="00582141" w:rsidRDefault="00582141" w:rsidP="0096182F">
      <w:pPr>
        <w:pStyle w:val="Heading2"/>
        <w:sectPr w:rsidR="00582141" w:rsidSect="00582141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358DE4F1" w14:textId="3EBDB77D" w:rsidR="00291CCA" w:rsidRDefault="00291CCA" w:rsidP="0096182F">
      <w:pPr>
        <w:pStyle w:val="Heading2"/>
      </w:pPr>
      <w:bookmarkStart w:id="31" w:name="_Toc217392174"/>
      <w:r w:rsidRPr="0387F8AB">
        <w:t>POST-</w:t>
      </w:r>
      <w:r w:rsidR="009847D4">
        <w:t xml:space="preserve"> </w:t>
      </w:r>
      <w:r w:rsidRPr="0387F8AB">
        <w:t>CreateOrUpdateAOTRole</w:t>
      </w:r>
      <w:bookmarkEnd w:id="31"/>
    </w:p>
    <w:p w14:paraId="1F94D0F0" w14:textId="4157ECE3" w:rsidR="00291CCA" w:rsidRDefault="00291CCA" w:rsidP="007D3DC9">
      <w:pPr>
        <w:rPr>
          <w:color w:val="000000" w:themeColor="text1"/>
        </w:rPr>
      </w:pPr>
      <w:r>
        <w:t>This</w:t>
      </w:r>
      <w:r w:rsidR="009847D4">
        <w:t xml:space="preserve"> </w:t>
      </w:r>
      <w:r w:rsidRPr="0387F8AB">
        <w:t>API</w:t>
      </w:r>
      <w:r w:rsidR="009847D4">
        <w:t xml:space="preserve"> </w:t>
      </w:r>
      <w:r w:rsidRPr="0387F8AB">
        <w:t>is</w:t>
      </w:r>
      <w:r w:rsidR="009847D4">
        <w:t xml:space="preserve"> </w:t>
      </w:r>
      <w:r w:rsidR="00E80AFA">
        <w:t>used</w:t>
      </w:r>
      <w:r w:rsidR="009847D4">
        <w:t xml:space="preserve"> </w:t>
      </w:r>
      <w:r w:rsidRPr="0387F8AB">
        <w:t>to</w:t>
      </w:r>
      <w:r w:rsidR="009847D4">
        <w:t xml:space="preserve"> </w:t>
      </w:r>
      <w:r>
        <w:t>Create,</w:t>
      </w:r>
      <w:r w:rsidR="009847D4">
        <w:t xml:space="preserve"> </w:t>
      </w:r>
      <w:r>
        <w:t>U</w:t>
      </w:r>
      <w:r w:rsidRPr="0387F8AB">
        <w:t>pdate,</w:t>
      </w:r>
      <w:r w:rsidR="009847D4">
        <w:t xml:space="preserve"> </w:t>
      </w:r>
      <w:r w:rsidRPr="0387F8AB">
        <w:t>or</w:t>
      </w:r>
      <w:r w:rsidR="009847D4">
        <w:t xml:space="preserve"> </w:t>
      </w:r>
      <w:r>
        <w:t>R</w:t>
      </w:r>
      <w:r w:rsidRPr="0387F8AB">
        <w:t>evive</w:t>
      </w:r>
      <w:r w:rsidR="009847D4">
        <w:t xml:space="preserve"> </w:t>
      </w:r>
      <w:r w:rsidRPr="0387F8AB">
        <w:t>an</w:t>
      </w:r>
      <w:r w:rsidR="009847D4">
        <w:t xml:space="preserve"> </w:t>
      </w:r>
      <w:r w:rsidR="008E0A86">
        <w:t>IAI</w:t>
      </w:r>
      <w:r w:rsidR="009847D4">
        <w:t xml:space="preserve"> </w:t>
      </w:r>
      <w:r w:rsidRPr="0387F8AB">
        <w:t>Role</w:t>
      </w:r>
      <w:r w:rsidR="009847D4">
        <w:t xml:space="preserve"> </w:t>
      </w:r>
      <w:r w:rsidRPr="0387F8AB">
        <w:t>based</w:t>
      </w:r>
      <w:r w:rsidR="009847D4">
        <w:t xml:space="preserve"> </w:t>
      </w:r>
      <w:r w:rsidRPr="0387F8AB">
        <w:t>on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request</w:t>
      </w:r>
      <w:r w:rsidR="009847D4">
        <w:t xml:space="preserve"> </w:t>
      </w:r>
      <w:r w:rsidRPr="0387F8AB">
        <w:t>body.</w:t>
      </w:r>
      <w:r w:rsidR="009847D4">
        <w:rPr>
          <w:color w:val="242424"/>
        </w:rPr>
        <w:t xml:space="preserve"> </w:t>
      </w:r>
      <w:r w:rsidRPr="0387F8AB">
        <w:rPr>
          <w:color w:val="242424"/>
        </w:rPr>
        <w:t>To</w:t>
      </w:r>
      <w:r w:rsidR="009847D4">
        <w:rPr>
          <w:color w:val="242424"/>
        </w:rPr>
        <w:t xml:space="preserve"> </w:t>
      </w:r>
      <w:r w:rsidRPr="0387F8AB">
        <w:rPr>
          <w:color w:val="242424"/>
        </w:rPr>
        <w:t>create</w:t>
      </w:r>
      <w:r w:rsidR="009847D4">
        <w:rPr>
          <w:color w:val="242424"/>
        </w:rPr>
        <w:t xml:space="preserve"> </w:t>
      </w:r>
      <w:r w:rsidRPr="0387F8AB">
        <w:rPr>
          <w:color w:val="242424"/>
        </w:rPr>
        <w:t>a</w:t>
      </w:r>
      <w:r w:rsidR="009847D4">
        <w:rPr>
          <w:color w:val="242424"/>
        </w:rPr>
        <w:t xml:space="preserve"> </w:t>
      </w:r>
      <w:r w:rsidRPr="0387F8AB">
        <w:rPr>
          <w:color w:val="242424"/>
        </w:rPr>
        <w:t>role,</w:t>
      </w:r>
      <w:r w:rsidR="009847D4">
        <w:rPr>
          <w:color w:val="242424"/>
        </w:rPr>
        <w:t xml:space="preserve"> </w:t>
      </w:r>
      <w:r w:rsidRPr="0387F8AB">
        <w:rPr>
          <w:color w:val="242424"/>
        </w:rPr>
        <w:t>role</w:t>
      </w:r>
      <w:r w:rsidR="009847D4">
        <w:rPr>
          <w:color w:val="242424"/>
        </w:rPr>
        <w:t xml:space="preserve"> </w:t>
      </w:r>
      <w:r w:rsidRPr="0387F8AB">
        <w:rPr>
          <w:color w:val="242424"/>
        </w:rPr>
        <w:t>details</w:t>
      </w:r>
      <w:r w:rsidR="009847D4">
        <w:rPr>
          <w:color w:val="242424"/>
        </w:rPr>
        <w:t xml:space="preserve"> </w:t>
      </w:r>
      <w:r w:rsidRPr="0387F8AB">
        <w:rPr>
          <w:color w:val="242424"/>
        </w:rPr>
        <w:t>are</w:t>
      </w:r>
      <w:r w:rsidR="009847D4">
        <w:rPr>
          <w:color w:val="242424"/>
        </w:rPr>
        <w:t xml:space="preserve"> </w:t>
      </w:r>
      <w:r w:rsidRPr="0387F8AB">
        <w:rPr>
          <w:color w:val="242424"/>
        </w:rPr>
        <w:t>needed</w:t>
      </w:r>
      <w:r w:rsidR="009847D4">
        <w:rPr>
          <w:color w:val="242424"/>
        </w:rPr>
        <w:t xml:space="preserve"> </w:t>
      </w:r>
      <w:r w:rsidRPr="0387F8AB">
        <w:rPr>
          <w:color w:val="242424"/>
        </w:rPr>
        <w:t>except</w:t>
      </w:r>
      <w:r w:rsidR="009847D4">
        <w:rPr>
          <w:color w:val="242424"/>
        </w:rPr>
        <w:t xml:space="preserve"> </w:t>
      </w:r>
      <w:r w:rsidR="00151A4A">
        <w:rPr>
          <w:color w:val="242424"/>
        </w:rPr>
        <w:t>R</w:t>
      </w:r>
      <w:r w:rsidRPr="0387F8AB">
        <w:rPr>
          <w:color w:val="242424"/>
        </w:rPr>
        <w:t>ole</w:t>
      </w:r>
      <w:r>
        <w:rPr>
          <w:color w:val="242424"/>
        </w:rPr>
        <w:t>ID</w:t>
      </w:r>
      <w:r w:rsidR="003A59C5">
        <w:rPr>
          <w:color w:val="242424"/>
        </w:rPr>
        <w:t>,</w:t>
      </w:r>
      <w:r w:rsidR="009847D4">
        <w:rPr>
          <w:color w:val="242424"/>
        </w:rPr>
        <w:t xml:space="preserve"> </w:t>
      </w:r>
      <w:r w:rsidRPr="0387F8AB">
        <w:rPr>
          <w:color w:val="242424"/>
        </w:rPr>
        <w:t>as</w:t>
      </w:r>
      <w:r w:rsidR="009847D4">
        <w:rPr>
          <w:color w:val="242424"/>
        </w:rPr>
        <w:t xml:space="preserve"> </w:t>
      </w:r>
      <w:r w:rsidRPr="0387F8AB">
        <w:rPr>
          <w:color w:val="242424"/>
        </w:rPr>
        <w:t>it</w:t>
      </w:r>
      <w:r w:rsidR="009847D4">
        <w:rPr>
          <w:color w:val="242424"/>
        </w:rPr>
        <w:t xml:space="preserve"> </w:t>
      </w:r>
      <w:r w:rsidRPr="0387F8AB">
        <w:rPr>
          <w:color w:val="242424"/>
        </w:rPr>
        <w:t>is</w:t>
      </w:r>
      <w:r w:rsidR="009847D4">
        <w:rPr>
          <w:color w:val="242424"/>
        </w:rPr>
        <w:t xml:space="preserve"> </w:t>
      </w:r>
      <w:r w:rsidR="00DF6CEF" w:rsidRPr="0387F8AB">
        <w:rPr>
          <w:color w:val="242424"/>
        </w:rPr>
        <w:t>auto</w:t>
      </w:r>
      <w:r w:rsidR="00634C71">
        <w:rPr>
          <w:color w:val="242424"/>
        </w:rPr>
        <w:t>-</w:t>
      </w:r>
      <w:r w:rsidR="00DF6CEF">
        <w:rPr>
          <w:color w:val="242424"/>
        </w:rPr>
        <w:t>generated</w:t>
      </w:r>
      <w:r w:rsidRPr="0387F8AB">
        <w:rPr>
          <w:color w:val="242424"/>
        </w:rPr>
        <w:t>.</w:t>
      </w:r>
      <w:r w:rsidR="009847D4">
        <w:rPr>
          <w:color w:val="242424"/>
        </w:rPr>
        <w:t xml:space="preserve"> </w:t>
      </w:r>
      <w:r w:rsidRPr="0387F8AB">
        <w:rPr>
          <w:color w:val="242424"/>
        </w:rPr>
        <w:t>To</w:t>
      </w:r>
      <w:r w:rsidR="009847D4">
        <w:rPr>
          <w:color w:val="242424"/>
        </w:rPr>
        <w:t xml:space="preserve"> </w:t>
      </w:r>
      <w:r w:rsidRPr="0387F8AB">
        <w:rPr>
          <w:color w:val="242424"/>
        </w:rPr>
        <w:t>update</w:t>
      </w:r>
      <w:r w:rsidR="009847D4">
        <w:rPr>
          <w:color w:val="242424"/>
        </w:rPr>
        <w:t xml:space="preserve"> </w:t>
      </w:r>
      <w:r w:rsidRPr="0387F8AB">
        <w:rPr>
          <w:color w:val="242424"/>
        </w:rPr>
        <w:t>or</w:t>
      </w:r>
      <w:r w:rsidR="009847D4">
        <w:rPr>
          <w:color w:val="242424"/>
        </w:rPr>
        <w:t xml:space="preserve"> </w:t>
      </w:r>
      <w:r w:rsidRPr="0387F8AB">
        <w:rPr>
          <w:color w:val="242424"/>
        </w:rPr>
        <w:t>revive</w:t>
      </w:r>
      <w:r w:rsidR="009847D4">
        <w:rPr>
          <w:color w:val="242424"/>
        </w:rPr>
        <w:t xml:space="preserve"> </w:t>
      </w:r>
      <w:r w:rsidRPr="0387F8AB">
        <w:rPr>
          <w:color w:val="242424"/>
        </w:rPr>
        <w:t>a</w:t>
      </w:r>
      <w:r w:rsidR="009847D4">
        <w:rPr>
          <w:color w:val="242424"/>
        </w:rPr>
        <w:t xml:space="preserve"> </w:t>
      </w:r>
      <w:r w:rsidRPr="0387F8AB">
        <w:rPr>
          <w:color w:val="242424"/>
        </w:rPr>
        <w:t>role,</w:t>
      </w:r>
      <w:r w:rsidR="009847D4">
        <w:rPr>
          <w:color w:val="242424"/>
        </w:rPr>
        <w:t xml:space="preserve"> </w:t>
      </w:r>
      <w:r w:rsidR="00151A4A">
        <w:rPr>
          <w:color w:val="242424"/>
        </w:rPr>
        <w:t>R</w:t>
      </w:r>
      <w:r w:rsidRPr="0387F8AB">
        <w:rPr>
          <w:color w:val="242424"/>
        </w:rPr>
        <w:t>ole</w:t>
      </w:r>
      <w:r>
        <w:rPr>
          <w:color w:val="242424"/>
        </w:rPr>
        <w:t>ID</w:t>
      </w:r>
      <w:r w:rsidR="009847D4">
        <w:rPr>
          <w:color w:val="242424"/>
        </w:rPr>
        <w:t xml:space="preserve"> </w:t>
      </w:r>
      <w:r w:rsidRPr="0387F8AB">
        <w:rPr>
          <w:color w:val="242424"/>
        </w:rPr>
        <w:t>is</w:t>
      </w:r>
      <w:r w:rsidR="009847D4">
        <w:rPr>
          <w:color w:val="242424"/>
        </w:rPr>
        <w:t xml:space="preserve"> </w:t>
      </w:r>
      <w:r w:rsidR="003F59DE" w:rsidRPr="0387F8AB">
        <w:rPr>
          <w:color w:val="242424"/>
        </w:rPr>
        <w:t>mandatory,</w:t>
      </w:r>
      <w:r w:rsidR="009847D4">
        <w:t xml:space="preserve"> </w:t>
      </w:r>
      <w:r w:rsidRPr="0387F8AB">
        <w:t>and</w:t>
      </w:r>
      <w:r w:rsidR="009847D4">
        <w:t xml:space="preserve"> </w:t>
      </w:r>
      <w:r w:rsidRPr="0387F8AB">
        <w:t>it</w:t>
      </w:r>
      <w:r w:rsidR="009847D4">
        <w:t xml:space="preserve"> </w:t>
      </w:r>
      <w:r w:rsidRPr="0387F8AB">
        <w:t>returns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corresponding</w:t>
      </w:r>
      <w:r w:rsidR="009847D4">
        <w:t xml:space="preserve"> </w:t>
      </w:r>
      <w:r w:rsidR="008E0A86">
        <w:t>IAI</w:t>
      </w:r>
      <w:r w:rsidR="009847D4">
        <w:t xml:space="preserve"> </w:t>
      </w:r>
      <w:r w:rsidRPr="0387F8AB">
        <w:t>role</w:t>
      </w:r>
      <w:r w:rsidR="009847D4">
        <w:t xml:space="preserve"> </w:t>
      </w:r>
      <w:r w:rsidRPr="0387F8AB">
        <w:t>details</w:t>
      </w:r>
      <w:r w:rsidRPr="0387F8AB">
        <w:rPr>
          <w:color w:val="000000" w:themeColor="text1"/>
        </w:rPr>
        <w:t>.</w:t>
      </w:r>
    </w:p>
    <w:p w14:paraId="389EE411" w14:textId="1A1E1969" w:rsidR="00CF1748" w:rsidRDefault="00FC68A1" w:rsidP="003D6F9B">
      <w:pPr>
        <w:pStyle w:val="Heading3"/>
      </w:pPr>
      <w:r>
        <w:t>API Preconditions</w:t>
      </w:r>
    </w:p>
    <w:tbl>
      <w:tblPr>
        <w:tblW w:w="11510" w:type="dxa"/>
        <w:tblLayout w:type="fixed"/>
        <w:tblLook w:val="04A0" w:firstRow="1" w:lastRow="0" w:firstColumn="1" w:lastColumn="0" w:noHBand="0" w:noVBand="1"/>
      </w:tblPr>
      <w:tblGrid>
        <w:gridCol w:w="4040"/>
        <w:gridCol w:w="7470"/>
      </w:tblGrid>
      <w:tr w:rsidR="00CF1748" w:rsidRPr="00515714" w14:paraId="6F5CAD7D" w14:textId="77777777" w:rsidTr="00152E8C">
        <w:trPr>
          <w:trHeight w:val="165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A0288F" w14:textId="77777777" w:rsidR="00CF1748" w:rsidRPr="00515714" w:rsidRDefault="00CF1748" w:rsidP="00152E8C">
            <w:pPr>
              <w:spacing w:after="0"/>
              <w:jc w:val="left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PROTOCOL</w:t>
            </w:r>
          </w:p>
        </w:tc>
        <w:tc>
          <w:tcPr>
            <w:tcW w:w="74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40BB43" w14:textId="1F65E97C" w:rsidR="00CF1748" w:rsidRPr="00515714" w:rsidRDefault="00CF1748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HTTPS</w:t>
            </w:r>
          </w:p>
        </w:tc>
      </w:tr>
      <w:tr w:rsidR="00CF1748" w:rsidRPr="00515714" w14:paraId="43F49561" w14:textId="77777777" w:rsidTr="00152E8C">
        <w:trPr>
          <w:trHeight w:val="105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787E6F" w14:textId="3857F68A" w:rsidR="00CF1748" w:rsidRPr="00515714" w:rsidRDefault="00CF1748" w:rsidP="00152E8C">
            <w:pPr>
              <w:spacing w:after="0"/>
              <w:jc w:val="left"/>
              <w:rPr>
                <w:sz w:val="18"/>
                <w:szCs w:val="20"/>
              </w:rPr>
            </w:pPr>
            <w:bookmarkStart w:id="32" w:name="_Hlk173502832"/>
            <w:bookmarkStart w:id="33" w:name="_Hlk173502813"/>
            <w:r w:rsidRPr="00515714">
              <w:rPr>
                <w:sz w:val="18"/>
                <w:szCs w:val="20"/>
              </w:rPr>
              <w:t xml:space="preserve">PATH </w:t>
            </w:r>
            <w:r w:rsidR="008E0A86">
              <w:rPr>
                <w:sz w:val="18"/>
                <w:szCs w:val="20"/>
              </w:rPr>
              <w:t>IAI</w:t>
            </w:r>
            <w:r w:rsidRPr="00515714">
              <w:rPr>
                <w:sz w:val="18"/>
                <w:szCs w:val="20"/>
              </w:rPr>
              <w:t xml:space="preserve"> (Cognite)</w:t>
            </w:r>
            <w:r w:rsidR="00396F19">
              <w:rPr>
                <w:sz w:val="18"/>
                <w:szCs w:val="20"/>
              </w:rPr>
              <w:t>(Public Exposure)</w:t>
            </w:r>
          </w:p>
        </w:tc>
        <w:tc>
          <w:tcPr>
            <w:tcW w:w="74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974311" w14:textId="77777777" w:rsidR="00CF1748" w:rsidRPr="00515714" w:rsidRDefault="00CF1748">
            <w:pPr>
              <w:spacing w:after="0"/>
              <w:rPr>
                <w:rStyle w:val="Hyperlink"/>
                <w:rFonts w:cs="Graphik"/>
                <w:sz w:val="18"/>
                <w:szCs w:val="20"/>
              </w:rPr>
            </w:pPr>
            <w:hyperlink r:id="rId21" w:history="1">
              <w:r w:rsidRPr="00515714">
                <w:rPr>
                  <w:rStyle w:val="Hyperlink"/>
                  <w:rFonts w:cs="Graphik"/>
                  <w:sz w:val="18"/>
                  <w:szCs w:val="20"/>
                </w:rPr>
                <w:t>https://apim-mw-aot-dev.azure-api.net/api/people-management/roles</w:t>
              </w:r>
            </w:hyperlink>
          </w:p>
        </w:tc>
        <w:bookmarkEnd w:id="32"/>
      </w:tr>
      <w:tr w:rsidR="00CF1748" w:rsidRPr="00515714" w14:paraId="073A516B" w14:textId="77777777" w:rsidTr="00152E8C">
        <w:trPr>
          <w:trHeight w:val="223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13788B" w14:textId="263288FD" w:rsidR="00CF1748" w:rsidRPr="00515714" w:rsidRDefault="00CF1748" w:rsidP="00152E8C">
            <w:pPr>
              <w:spacing w:after="0"/>
              <w:jc w:val="left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 xml:space="preserve">PATH </w:t>
            </w:r>
            <w:r w:rsidR="008E0A86">
              <w:rPr>
                <w:sz w:val="18"/>
                <w:szCs w:val="20"/>
              </w:rPr>
              <w:t>IAI</w:t>
            </w:r>
            <w:r w:rsidRPr="00515714">
              <w:rPr>
                <w:sz w:val="18"/>
                <w:szCs w:val="20"/>
              </w:rPr>
              <w:t xml:space="preserve"> (Azure)</w:t>
            </w:r>
            <w:r w:rsidR="00396F19">
              <w:rPr>
                <w:sz w:val="18"/>
                <w:szCs w:val="20"/>
              </w:rPr>
              <w:t>(Public Exposure)</w:t>
            </w:r>
          </w:p>
        </w:tc>
        <w:tc>
          <w:tcPr>
            <w:tcW w:w="74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0418DB" w14:textId="77777777" w:rsidR="00CF1748" w:rsidRPr="00515714" w:rsidRDefault="00CF1748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rStyle w:val="Hyperlink"/>
                <w:rFonts w:cs="Graphik"/>
                <w:sz w:val="18"/>
                <w:szCs w:val="20"/>
              </w:rPr>
              <w:t>https://apim-aot-azure-dev.azure-api.net/api/people-management/roles</w:t>
            </w:r>
          </w:p>
        </w:tc>
        <w:bookmarkEnd w:id="33"/>
      </w:tr>
      <w:tr w:rsidR="00CF1748" w:rsidRPr="00515714" w14:paraId="357FABEE" w14:textId="77777777" w:rsidTr="00152E8C">
        <w:trPr>
          <w:trHeight w:val="135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5230C3" w14:textId="77777777" w:rsidR="00CF1748" w:rsidRPr="00515714" w:rsidRDefault="00CF1748" w:rsidP="00152E8C">
            <w:pPr>
              <w:spacing w:after="0"/>
              <w:jc w:val="left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METHOD</w:t>
            </w:r>
          </w:p>
        </w:tc>
        <w:tc>
          <w:tcPr>
            <w:tcW w:w="74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25A033" w14:textId="23BB0341" w:rsidR="00CF1748" w:rsidRPr="00515714" w:rsidRDefault="00CF1748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POST</w:t>
            </w:r>
          </w:p>
        </w:tc>
      </w:tr>
      <w:tr w:rsidR="00CF1748" w:rsidRPr="00515714" w14:paraId="59D37849" w14:textId="77777777" w:rsidTr="00152E8C">
        <w:trPr>
          <w:trHeight w:val="240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F39669" w14:textId="77777777" w:rsidR="00CF1748" w:rsidRPr="00515714" w:rsidRDefault="00CF1748" w:rsidP="00152E8C">
            <w:pPr>
              <w:spacing w:after="0"/>
              <w:jc w:val="left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CONTENT TYPE</w:t>
            </w:r>
          </w:p>
        </w:tc>
        <w:tc>
          <w:tcPr>
            <w:tcW w:w="74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DE28E4" w14:textId="77777777" w:rsidR="00CF1748" w:rsidRPr="00515714" w:rsidRDefault="00CF1748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application / json</w:t>
            </w:r>
          </w:p>
        </w:tc>
      </w:tr>
    </w:tbl>
    <w:p w14:paraId="4AAD8B37" w14:textId="2E30CD74" w:rsidR="00291CCA" w:rsidRPr="003F58F2" w:rsidRDefault="00A200F2" w:rsidP="003D6F9B">
      <w:pPr>
        <w:pStyle w:val="Heading3"/>
      </w:pPr>
      <w:r>
        <w:t>Input Header Parameters</w:t>
      </w:r>
    </w:p>
    <w:tbl>
      <w:tblPr>
        <w:tblW w:w="11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5"/>
        <w:gridCol w:w="7920"/>
        <w:gridCol w:w="810"/>
        <w:gridCol w:w="1080"/>
      </w:tblGrid>
      <w:tr w:rsidR="00291CCA" w:rsidRPr="00515714" w14:paraId="1BD75885" w14:textId="77777777" w:rsidTr="00152E8C">
        <w:trPr>
          <w:trHeight w:val="195"/>
        </w:trPr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9044073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Parameter</w:t>
            </w:r>
          </w:p>
        </w:tc>
        <w:tc>
          <w:tcPr>
            <w:tcW w:w="7920" w:type="dxa"/>
            <w:shd w:val="clear" w:color="auto" w:fill="D9D9D9" w:themeFill="background1" w:themeFillShade="D9"/>
            <w:vAlign w:val="center"/>
          </w:tcPr>
          <w:p w14:paraId="63295BD5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Description</w:t>
            </w:r>
          </w:p>
        </w:tc>
        <w:tc>
          <w:tcPr>
            <w:tcW w:w="810" w:type="dxa"/>
            <w:shd w:val="clear" w:color="auto" w:fill="D9D9D9" w:themeFill="background1" w:themeFillShade="D9"/>
            <w:vAlign w:val="center"/>
          </w:tcPr>
          <w:p w14:paraId="44B4F556" w14:textId="193ACE7C" w:rsidR="00291CCA" w:rsidRPr="00515714" w:rsidRDefault="00806F20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M/O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6D34C0DA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Type</w:t>
            </w:r>
          </w:p>
        </w:tc>
      </w:tr>
      <w:tr w:rsidR="00291CCA" w:rsidRPr="00515714" w14:paraId="7DF44560" w14:textId="77777777" w:rsidTr="00152E8C">
        <w:trPr>
          <w:trHeight w:val="61"/>
        </w:trPr>
        <w:tc>
          <w:tcPr>
            <w:tcW w:w="1705" w:type="dxa"/>
            <w:vAlign w:val="center"/>
          </w:tcPr>
          <w:p w14:paraId="2F6B9A65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Authorization</w:t>
            </w:r>
          </w:p>
        </w:tc>
        <w:tc>
          <w:tcPr>
            <w:tcW w:w="7920" w:type="dxa"/>
            <w:vAlign w:val="center"/>
          </w:tcPr>
          <w:p w14:paraId="4E0ED162" w14:textId="70F0631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Token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acquired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from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Azure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AD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based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on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the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user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credentials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for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further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API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calls.</w:t>
            </w:r>
          </w:p>
        </w:tc>
        <w:tc>
          <w:tcPr>
            <w:tcW w:w="810" w:type="dxa"/>
            <w:vAlign w:val="center"/>
          </w:tcPr>
          <w:p w14:paraId="29837B63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M</w:t>
            </w:r>
          </w:p>
        </w:tc>
        <w:tc>
          <w:tcPr>
            <w:tcW w:w="1080" w:type="dxa"/>
            <w:vAlign w:val="center"/>
          </w:tcPr>
          <w:p w14:paraId="34215630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String</w:t>
            </w:r>
          </w:p>
        </w:tc>
      </w:tr>
      <w:tr w:rsidR="00291CCA" w:rsidRPr="00515714" w14:paraId="0568F902" w14:textId="77777777" w:rsidTr="00152E8C">
        <w:trPr>
          <w:trHeight w:val="28"/>
        </w:trPr>
        <w:tc>
          <w:tcPr>
            <w:tcW w:w="1705" w:type="dxa"/>
            <w:vAlign w:val="center"/>
          </w:tcPr>
          <w:p w14:paraId="1F168131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Content-Type</w:t>
            </w:r>
          </w:p>
        </w:tc>
        <w:tc>
          <w:tcPr>
            <w:tcW w:w="7920" w:type="dxa"/>
            <w:vAlign w:val="center"/>
          </w:tcPr>
          <w:p w14:paraId="3D66FE75" w14:textId="005C8AFD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Length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of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content.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E.g.-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application/json</w:t>
            </w:r>
          </w:p>
        </w:tc>
        <w:tc>
          <w:tcPr>
            <w:tcW w:w="810" w:type="dxa"/>
            <w:vAlign w:val="center"/>
          </w:tcPr>
          <w:p w14:paraId="333C972F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M</w:t>
            </w:r>
          </w:p>
        </w:tc>
        <w:tc>
          <w:tcPr>
            <w:tcW w:w="1080" w:type="dxa"/>
            <w:vAlign w:val="center"/>
          </w:tcPr>
          <w:p w14:paraId="3680C742" w14:textId="10EC92CD" w:rsidR="00291CCA" w:rsidRPr="00515714" w:rsidRDefault="00E4129F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String</w:t>
            </w:r>
          </w:p>
        </w:tc>
      </w:tr>
    </w:tbl>
    <w:p w14:paraId="664874B3" w14:textId="27EA1A54" w:rsidR="00A200F2" w:rsidRDefault="00A200F2" w:rsidP="003D6F9B">
      <w:pPr>
        <w:pStyle w:val="Heading3"/>
      </w:pPr>
      <w:r>
        <w:t>Input Body Parameters</w:t>
      </w:r>
    </w:p>
    <w:tbl>
      <w:tblPr>
        <w:tblW w:w="115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8"/>
        <w:gridCol w:w="7299"/>
        <w:gridCol w:w="811"/>
        <w:gridCol w:w="1081"/>
      </w:tblGrid>
      <w:tr w:rsidR="00291CCA" w:rsidRPr="00515714" w14:paraId="27DD0986" w14:textId="77777777" w:rsidTr="00515714">
        <w:trPr>
          <w:trHeight w:val="288"/>
        </w:trPr>
        <w:tc>
          <w:tcPr>
            <w:tcW w:w="2338" w:type="dxa"/>
            <w:shd w:val="clear" w:color="auto" w:fill="D9D9D9" w:themeFill="background1" w:themeFillShade="D9"/>
            <w:vAlign w:val="center"/>
          </w:tcPr>
          <w:p w14:paraId="38DDBEA6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Parameter</w:t>
            </w:r>
          </w:p>
        </w:tc>
        <w:tc>
          <w:tcPr>
            <w:tcW w:w="7299" w:type="dxa"/>
            <w:shd w:val="clear" w:color="auto" w:fill="D9D9D9" w:themeFill="background1" w:themeFillShade="D9"/>
            <w:vAlign w:val="center"/>
          </w:tcPr>
          <w:p w14:paraId="2DE7AA6A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Description</w:t>
            </w:r>
          </w:p>
        </w:tc>
        <w:tc>
          <w:tcPr>
            <w:tcW w:w="811" w:type="dxa"/>
            <w:shd w:val="clear" w:color="auto" w:fill="D9D9D9" w:themeFill="background1" w:themeFillShade="D9"/>
            <w:vAlign w:val="center"/>
          </w:tcPr>
          <w:p w14:paraId="2B81829F" w14:textId="03240EFA" w:rsidR="00291CCA" w:rsidRPr="00515714" w:rsidRDefault="00806F20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M/O</w:t>
            </w:r>
          </w:p>
        </w:tc>
        <w:tc>
          <w:tcPr>
            <w:tcW w:w="1081" w:type="dxa"/>
            <w:shd w:val="clear" w:color="auto" w:fill="D9D9D9" w:themeFill="background1" w:themeFillShade="D9"/>
            <w:vAlign w:val="center"/>
          </w:tcPr>
          <w:p w14:paraId="227CC6A2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Type</w:t>
            </w:r>
          </w:p>
        </w:tc>
      </w:tr>
      <w:tr w:rsidR="00291CCA" w:rsidRPr="00515714" w14:paraId="058A8254" w14:textId="77777777" w:rsidTr="00515714">
        <w:trPr>
          <w:trHeight w:val="203"/>
        </w:trPr>
        <w:tc>
          <w:tcPr>
            <w:tcW w:w="2338" w:type="dxa"/>
          </w:tcPr>
          <w:p w14:paraId="65C316E5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RoleId</w:t>
            </w:r>
          </w:p>
        </w:tc>
        <w:tc>
          <w:tcPr>
            <w:tcW w:w="7299" w:type="dxa"/>
          </w:tcPr>
          <w:p w14:paraId="08523865" w14:textId="3A76AD76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Provide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role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Id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of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existing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roles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if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roles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need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to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be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updated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or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revived.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There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is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no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need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to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provide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a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role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ID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while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creating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a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new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role</w:t>
            </w:r>
          </w:p>
        </w:tc>
        <w:tc>
          <w:tcPr>
            <w:tcW w:w="811" w:type="dxa"/>
            <w:vAlign w:val="center"/>
          </w:tcPr>
          <w:p w14:paraId="554A2F11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14:paraId="19FC77BE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String</w:t>
            </w:r>
          </w:p>
        </w:tc>
      </w:tr>
      <w:tr w:rsidR="00291CCA" w:rsidRPr="00515714" w14:paraId="3A815716" w14:textId="77777777" w:rsidTr="00515714">
        <w:trPr>
          <w:trHeight w:val="48"/>
        </w:trPr>
        <w:tc>
          <w:tcPr>
            <w:tcW w:w="2338" w:type="dxa"/>
          </w:tcPr>
          <w:p w14:paraId="2DB67CE0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RoleName</w:t>
            </w:r>
          </w:p>
        </w:tc>
        <w:tc>
          <w:tcPr>
            <w:tcW w:w="7299" w:type="dxa"/>
          </w:tcPr>
          <w:p w14:paraId="4CE1653B" w14:textId="3A4AE6E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Provide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a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role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name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if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="00766DB1" w:rsidRPr="00515714">
              <w:rPr>
                <w:sz w:val="18"/>
                <w:szCs w:val="20"/>
              </w:rPr>
              <w:t>a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new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role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needs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to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be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created.</w:t>
            </w:r>
          </w:p>
        </w:tc>
        <w:tc>
          <w:tcPr>
            <w:tcW w:w="811" w:type="dxa"/>
            <w:vAlign w:val="center"/>
          </w:tcPr>
          <w:p w14:paraId="7DF569B0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14:paraId="4AE47C4C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String</w:t>
            </w:r>
          </w:p>
        </w:tc>
      </w:tr>
      <w:tr w:rsidR="00291CCA" w:rsidRPr="00515714" w14:paraId="10DAF972" w14:textId="77777777" w:rsidTr="00515714">
        <w:trPr>
          <w:trHeight w:val="203"/>
        </w:trPr>
        <w:tc>
          <w:tcPr>
            <w:tcW w:w="2338" w:type="dxa"/>
          </w:tcPr>
          <w:p w14:paraId="0EF6BAEA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RoleDescription</w:t>
            </w:r>
          </w:p>
        </w:tc>
        <w:tc>
          <w:tcPr>
            <w:tcW w:w="7299" w:type="dxa"/>
          </w:tcPr>
          <w:p w14:paraId="2A6D6745" w14:textId="03EB90F3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Provide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a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description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of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the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role</w:t>
            </w:r>
          </w:p>
        </w:tc>
        <w:tc>
          <w:tcPr>
            <w:tcW w:w="811" w:type="dxa"/>
            <w:vAlign w:val="center"/>
          </w:tcPr>
          <w:p w14:paraId="421F87C0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O</w:t>
            </w:r>
          </w:p>
        </w:tc>
        <w:tc>
          <w:tcPr>
            <w:tcW w:w="1081" w:type="dxa"/>
            <w:vAlign w:val="center"/>
          </w:tcPr>
          <w:p w14:paraId="4EA7A7BE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String</w:t>
            </w:r>
          </w:p>
        </w:tc>
      </w:tr>
      <w:tr w:rsidR="00291CCA" w:rsidRPr="00515714" w14:paraId="442BDB1F" w14:textId="77777777" w:rsidTr="00515714">
        <w:trPr>
          <w:trHeight w:val="203"/>
        </w:trPr>
        <w:tc>
          <w:tcPr>
            <w:tcW w:w="2338" w:type="dxa"/>
          </w:tcPr>
          <w:p w14:paraId="3BA04096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IsSensitive</w:t>
            </w:r>
          </w:p>
        </w:tc>
        <w:tc>
          <w:tcPr>
            <w:tcW w:w="7299" w:type="dxa"/>
          </w:tcPr>
          <w:p w14:paraId="0DDAA0D9" w14:textId="1CA7AC62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Provide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a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Boolean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value.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If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the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value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is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true,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there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are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some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sensitive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KPIs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that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users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in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those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roles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can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access,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otherwise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not</w:t>
            </w:r>
          </w:p>
        </w:tc>
        <w:tc>
          <w:tcPr>
            <w:tcW w:w="811" w:type="dxa"/>
            <w:vAlign w:val="center"/>
          </w:tcPr>
          <w:p w14:paraId="17595CF5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14:paraId="5A4FD85A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Boolean</w:t>
            </w:r>
          </w:p>
        </w:tc>
      </w:tr>
      <w:tr w:rsidR="00291CCA" w:rsidRPr="00515714" w14:paraId="52D0AE1E" w14:textId="77777777" w:rsidTr="00515714">
        <w:trPr>
          <w:trHeight w:val="203"/>
        </w:trPr>
        <w:tc>
          <w:tcPr>
            <w:tcW w:w="2338" w:type="dxa"/>
          </w:tcPr>
          <w:p w14:paraId="618219B7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ReviveArchivedRole</w:t>
            </w:r>
          </w:p>
        </w:tc>
        <w:tc>
          <w:tcPr>
            <w:tcW w:w="7299" w:type="dxa"/>
          </w:tcPr>
          <w:p w14:paraId="57215912" w14:textId="44B34F32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Provide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a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ReviveArchivedRole</w:t>
            </w:r>
            <w:r w:rsidR="009847D4" w:rsidRPr="00515714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515714">
              <w:rPr>
                <w:color w:val="000000" w:themeColor="text1"/>
                <w:sz w:val="18"/>
                <w:szCs w:val="20"/>
              </w:rPr>
              <w:t>as</w:t>
            </w:r>
            <w:r w:rsidR="009847D4" w:rsidRPr="00515714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true</w:t>
            </w:r>
            <w:r w:rsidR="009847D4" w:rsidRPr="00515714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515714">
              <w:rPr>
                <w:color w:val="000000" w:themeColor="text1"/>
                <w:sz w:val="18"/>
                <w:szCs w:val="20"/>
              </w:rPr>
              <w:t>to</w:t>
            </w:r>
            <w:r w:rsidR="009847D4" w:rsidRPr="00515714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515714">
              <w:rPr>
                <w:color w:val="000000" w:themeColor="text1"/>
                <w:sz w:val="18"/>
                <w:szCs w:val="20"/>
              </w:rPr>
              <w:t>revive</w:t>
            </w:r>
            <w:r w:rsidR="009847D4" w:rsidRPr="00515714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515714">
              <w:rPr>
                <w:color w:val="000000" w:themeColor="text1"/>
                <w:sz w:val="18"/>
                <w:szCs w:val="20"/>
              </w:rPr>
              <w:t>the</w:t>
            </w:r>
            <w:r w:rsidR="009847D4" w:rsidRPr="00515714">
              <w:rPr>
                <w:color w:val="000000" w:themeColor="text1"/>
                <w:sz w:val="18"/>
                <w:szCs w:val="20"/>
              </w:rPr>
              <w:t xml:space="preserve"> </w:t>
            </w:r>
            <w:r w:rsidR="008E0A86">
              <w:rPr>
                <w:color w:val="000000" w:themeColor="text1"/>
                <w:sz w:val="18"/>
                <w:szCs w:val="20"/>
              </w:rPr>
              <w:t>IAI</w:t>
            </w:r>
            <w:r w:rsidR="009847D4" w:rsidRPr="00515714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515714">
              <w:rPr>
                <w:color w:val="000000" w:themeColor="text1"/>
                <w:sz w:val="18"/>
                <w:szCs w:val="20"/>
              </w:rPr>
              <w:t>role</w:t>
            </w:r>
          </w:p>
        </w:tc>
        <w:tc>
          <w:tcPr>
            <w:tcW w:w="811" w:type="dxa"/>
          </w:tcPr>
          <w:p w14:paraId="3562EE57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O</w:t>
            </w:r>
          </w:p>
        </w:tc>
        <w:tc>
          <w:tcPr>
            <w:tcW w:w="1081" w:type="dxa"/>
          </w:tcPr>
          <w:p w14:paraId="2F5E618A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Boolean</w:t>
            </w:r>
          </w:p>
        </w:tc>
      </w:tr>
      <w:tr w:rsidR="00291CCA" w:rsidRPr="00515714" w14:paraId="31B454EE" w14:textId="77777777" w:rsidTr="00515714">
        <w:trPr>
          <w:trHeight w:val="203"/>
        </w:trPr>
        <w:tc>
          <w:tcPr>
            <w:tcW w:w="2338" w:type="dxa"/>
          </w:tcPr>
          <w:p w14:paraId="2AB49D93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Departments</w:t>
            </w:r>
          </w:p>
        </w:tc>
        <w:tc>
          <w:tcPr>
            <w:tcW w:w="7299" w:type="dxa"/>
          </w:tcPr>
          <w:p w14:paraId="6E0DE0B9" w14:textId="65A5BB4B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Provide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the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departmentId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to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add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or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remove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a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RolesDepartmentsMapping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in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="00634C71" w:rsidRPr="00515714">
              <w:rPr>
                <w:sz w:val="18"/>
                <w:szCs w:val="20"/>
              </w:rPr>
              <w:t xml:space="preserve">the </w:t>
            </w:r>
            <w:r w:rsidRPr="00515714">
              <w:rPr>
                <w:sz w:val="18"/>
                <w:szCs w:val="20"/>
              </w:rPr>
              <w:t>Add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or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Remove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list,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respectively</w:t>
            </w:r>
          </w:p>
        </w:tc>
        <w:tc>
          <w:tcPr>
            <w:tcW w:w="811" w:type="dxa"/>
          </w:tcPr>
          <w:p w14:paraId="25730E9F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O</w:t>
            </w:r>
          </w:p>
        </w:tc>
        <w:tc>
          <w:tcPr>
            <w:tcW w:w="1081" w:type="dxa"/>
          </w:tcPr>
          <w:p w14:paraId="4A04B584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String</w:t>
            </w:r>
          </w:p>
        </w:tc>
      </w:tr>
      <w:tr w:rsidR="00291CCA" w:rsidRPr="00515714" w14:paraId="38FC253F" w14:textId="77777777" w:rsidTr="00515714">
        <w:trPr>
          <w:trHeight w:val="203"/>
        </w:trPr>
        <w:tc>
          <w:tcPr>
            <w:tcW w:w="2338" w:type="dxa"/>
          </w:tcPr>
          <w:p w14:paraId="6E2B0F57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Users</w:t>
            </w:r>
          </w:p>
        </w:tc>
        <w:tc>
          <w:tcPr>
            <w:tcW w:w="7299" w:type="dxa"/>
          </w:tcPr>
          <w:p w14:paraId="04F8777E" w14:textId="34B76AD6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Provide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the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userId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to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add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or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remove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a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UserRolesMapping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in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the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Add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or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Remove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list,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respectively</w:t>
            </w:r>
          </w:p>
        </w:tc>
        <w:tc>
          <w:tcPr>
            <w:tcW w:w="811" w:type="dxa"/>
          </w:tcPr>
          <w:p w14:paraId="4B0CCC0E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O</w:t>
            </w:r>
          </w:p>
        </w:tc>
        <w:tc>
          <w:tcPr>
            <w:tcW w:w="1081" w:type="dxa"/>
          </w:tcPr>
          <w:p w14:paraId="44FD002A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String</w:t>
            </w:r>
          </w:p>
        </w:tc>
      </w:tr>
      <w:tr w:rsidR="00291CCA" w:rsidRPr="00515714" w14:paraId="6AD32EF6" w14:textId="77777777" w:rsidTr="00515714">
        <w:trPr>
          <w:trHeight w:val="203"/>
        </w:trPr>
        <w:tc>
          <w:tcPr>
            <w:tcW w:w="2338" w:type="dxa"/>
          </w:tcPr>
          <w:p w14:paraId="3C2DC17F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Groups</w:t>
            </w:r>
          </w:p>
        </w:tc>
        <w:tc>
          <w:tcPr>
            <w:tcW w:w="7299" w:type="dxa"/>
          </w:tcPr>
          <w:p w14:paraId="4264F649" w14:textId="72F3165B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Provide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the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groupId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to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add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or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remove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a</w:t>
            </w:r>
            <w:r w:rsidR="007419F1" w:rsidRPr="00515714">
              <w:rPr>
                <w:sz w:val="18"/>
                <w:szCs w:val="20"/>
              </w:rPr>
              <w:t>n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ADGroupsMapping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in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the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Add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or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Remove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list,</w:t>
            </w:r>
            <w:r w:rsidR="009847D4" w:rsidRPr="00515714">
              <w:rPr>
                <w:sz w:val="18"/>
                <w:szCs w:val="20"/>
              </w:rPr>
              <w:t xml:space="preserve"> </w:t>
            </w:r>
            <w:r w:rsidRPr="00515714">
              <w:rPr>
                <w:sz w:val="18"/>
                <w:szCs w:val="20"/>
              </w:rPr>
              <w:t>respectively</w:t>
            </w:r>
          </w:p>
        </w:tc>
        <w:tc>
          <w:tcPr>
            <w:tcW w:w="811" w:type="dxa"/>
            <w:vAlign w:val="center"/>
          </w:tcPr>
          <w:p w14:paraId="36491D7F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O</w:t>
            </w:r>
          </w:p>
        </w:tc>
        <w:tc>
          <w:tcPr>
            <w:tcW w:w="1081" w:type="dxa"/>
          </w:tcPr>
          <w:p w14:paraId="2DFD55D9" w14:textId="77777777" w:rsidR="00291CCA" w:rsidRPr="00515714" w:rsidRDefault="00291CCA" w:rsidP="00F66230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String</w:t>
            </w:r>
          </w:p>
        </w:tc>
      </w:tr>
    </w:tbl>
    <w:p w14:paraId="0109D20D" w14:textId="77777777" w:rsidR="00EF4C0F" w:rsidRDefault="00EF4C0F" w:rsidP="003D6F9B">
      <w:pPr>
        <w:pStyle w:val="Heading3"/>
      </w:pPr>
      <w:r>
        <w:t>Output Header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1"/>
        <w:gridCol w:w="8129"/>
        <w:gridCol w:w="1570"/>
      </w:tblGrid>
      <w:tr w:rsidR="00EF4C0F" w:rsidRPr="00515714" w14:paraId="37C4E7E5" w14:textId="77777777" w:rsidTr="00AB4852">
        <w:trPr>
          <w:trHeight w:val="287"/>
        </w:trPr>
        <w:tc>
          <w:tcPr>
            <w:tcW w:w="1811" w:type="dxa"/>
            <w:shd w:val="clear" w:color="auto" w:fill="D9D9D9" w:themeFill="background1" w:themeFillShade="D9"/>
            <w:vAlign w:val="center"/>
            <w:hideMark/>
          </w:tcPr>
          <w:p w14:paraId="52D78F4D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Parameter</w:t>
            </w:r>
          </w:p>
        </w:tc>
        <w:tc>
          <w:tcPr>
            <w:tcW w:w="8125" w:type="dxa"/>
            <w:shd w:val="clear" w:color="auto" w:fill="D9D9D9" w:themeFill="background1" w:themeFillShade="D9"/>
            <w:vAlign w:val="center"/>
            <w:hideMark/>
          </w:tcPr>
          <w:p w14:paraId="32A161FA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Description</w:t>
            </w:r>
          </w:p>
        </w:tc>
        <w:tc>
          <w:tcPr>
            <w:tcW w:w="1569" w:type="dxa"/>
            <w:shd w:val="clear" w:color="auto" w:fill="D9D9D9" w:themeFill="background1" w:themeFillShade="D9"/>
            <w:vAlign w:val="center"/>
            <w:hideMark/>
          </w:tcPr>
          <w:p w14:paraId="743887F6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Type</w:t>
            </w:r>
          </w:p>
        </w:tc>
      </w:tr>
      <w:tr w:rsidR="00EF4C0F" w:rsidRPr="00515714" w14:paraId="37D9FA0E" w14:textId="77777777" w:rsidTr="00AB4852">
        <w:trPr>
          <w:trHeight w:val="233"/>
        </w:trPr>
        <w:tc>
          <w:tcPr>
            <w:tcW w:w="1811" w:type="dxa"/>
            <w:vAlign w:val="center"/>
            <w:hideMark/>
          </w:tcPr>
          <w:p w14:paraId="18011C07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Server</w:t>
            </w:r>
          </w:p>
        </w:tc>
        <w:tc>
          <w:tcPr>
            <w:tcW w:w="8125" w:type="dxa"/>
            <w:vAlign w:val="center"/>
            <w:hideMark/>
          </w:tcPr>
          <w:p w14:paraId="7D9CF83B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Contains information about how the server handles requests [e.g., Werkzeug/2.1.2 Python/3.9.7]</w:t>
            </w:r>
          </w:p>
        </w:tc>
        <w:tc>
          <w:tcPr>
            <w:tcW w:w="1569" w:type="dxa"/>
            <w:vAlign w:val="center"/>
            <w:hideMark/>
          </w:tcPr>
          <w:p w14:paraId="09EBD869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String</w:t>
            </w:r>
          </w:p>
        </w:tc>
      </w:tr>
      <w:tr w:rsidR="00EF4C0F" w:rsidRPr="00515714" w14:paraId="6F5A556D" w14:textId="77777777" w:rsidTr="00AB4852">
        <w:trPr>
          <w:trHeight w:val="233"/>
        </w:trPr>
        <w:tc>
          <w:tcPr>
            <w:tcW w:w="1811" w:type="dxa"/>
            <w:vAlign w:val="center"/>
            <w:hideMark/>
          </w:tcPr>
          <w:p w14:paraId="405AB09F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Content-Type</w:t>
            </w:r>
          </w:p>
        </w:tc>
        <w:tc>
          <w:tcPr>
            <w:tcW w:w="8125" w:type="dxa"/>
            <w:vAlign w:val="center"/>
            <w:hideMark/>
          </w:tcPr>
          <w:p w14:paraId="72368CD0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Length of the content</w:t>
            </w:r>
          </w:p>
        </w:tc>
        <w:tc>
          <w:tcPr>
            <w:tcW w:w="1569" w:type="dxa"/>
            <w:vAlign w:val="center"/>
            <w:hideMark/>
          </w:tcPr>
          <w:p w14:paraId="31C50B96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String</w:t>
            </w:r>
          </w:p>
        </w:tc>
      </w:tr>
      <w:tr w:rsidR="00EF4C0F" w:rsidRPr="00515714" w14:paraId="03E0CC15" w14:textId="77777777" w:rsidTr="00AB4852">
        <w:trPr>
          <w:trHeight w:val="233"/>
        </w:trPr>
        <w:tc>
          <w:tcPr>
            <w:tcW w:w="1811" w:type="dxa"/>
            <w:vAlign w:val="center"/>
            <w:hideMark/>
          </w:tcPr>
          <w:p w14:paraId="778C31ED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Date</w:t>
            </w:r>
          </w:p>
        </w:tc>
        <w:tc>
          <w:tcPr>
            <w:tcW w:w="8125" w:type="dxa"/>
            <w:vAlign w:val="center"/>
            <w:hideMark/>
          </w:tcPr>
          <w:p w14:paraId="586450B3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Date of operation execution e.g. - [Tue, 17 May 2022 06:30:16 GMT]</w:t>
            </w:r>
          </w:p>
        </w:tc>
        <w:tc>
          <w:tcPr>
            <w:tcW w:w="1569" w:type="dxa"/>
            <w:vAlign w:val="center"/>
            <w:hideMark/>
          </w:tcPr>
          <w:p w14:paraId="1B78C9C2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Datetime</w:t>
            </w:r>
          </w:p>
        </w:tc>
      </w:tr>
      <w:tr w:rsidR="00EF4C0F" w:rsidRPr="00515714" w14:paraId="586ECA82" w14:textId="77777777" w:rsidTr="00AB4852">
        <w:trPr>
          <w:trHeight w:val="233"/>
        </w:trPr>
        <w:tc>
          <w:tcPr>
            <w:tcW w:w="1811" w:type="dxa"/>
            <w:vAlign w:val="center"/>
            <w:hideMark/>
          </w:tcPr>
          <w:p w14:paraId="6201E25F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Content-Length</w:t>
            </w:r>
          </w:p>
        </w:tc>
        <w:tc>
          <w:tcPr>
            <w:tcW w:w="8125" w:type="dxa"/>
            <w:vAlign w:val="center"/>
            <w:hideMark/>
          </w:tcPr>
          <w:p w14:paraId="7D563ECF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Length of the content</w:t>
            </w:r>
          </w:p>
        </w:tc>
        <w:tc>
          <w:tcPr>
            <w:tcW w:w="1569" w:type="dxa"/>
            <w:vAlign w:val="center"/>
            <w:hideMark/>
          </w:tcPr>
          <w:p w14:paraId="70B48568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Bytes</w:t>
            </w:r>
          </w:p>
        </w:tc>
      </w:tr>
    </w:tbl>
    <w:p w14:paraId="5D07DCE5" w14:textId="5B00C774" w:rsidR="00EF4C0F" w:rsidRDefault="00EF4C0F" w:rsidP="003D6F9B">
      <w:pPr>
        <w:pStyle w:val="Heading3"/>
      </w:pPr>
      <w:r>
        <w:t>Output Body Parameters</w:t>
      </w:r>
    </w:p>
    <w:tbl>
      <w:tblPr>
        <w:tblW w:w="501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76"/>
        <w:gridCol w:w="8236"/>
        <w:gridCol w:w="1526"/>
      </w:tblGrid>
      <w:tr w:rsidR="00EF4C0F" w:rsidRPr="00515714" w14:paraId="7F51FBCE" w14:textId="77777777" w:rsidTr="00515714">
        <w:trPr>
          <w:trHeight w:val="278"/>
        </w:trPr>
        <w:tc>
          <w:tcPr>
            <w:tcW w:w="1776" w:type="dxa"/>
            <w:shd w:val="clear" w:color="auto" w:fill="D9D9D9" w:themeFill="background1" w:themeFillShade="D9"/>
            <w:vAlign w:val="center"/>
            <w:hideMark/>
          </w:tcPr>
          <w:p w14:paraId="11B21BD4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Parameter</w:t>
            </w:r>
          </w:p>
        </w:tc>
        <w:tc>
          <w:tcPr>
            <w:tcW w:w="8236" w:type="dxa"/>
            <w:shd w:val="clear" w:color="auto" w:fill="D9D9D9" w:themeFill="background1" w:themeFillShade="D9"/>
            <w:vAlign w:val="center"/>
            <w:hideMark/>
          </w:tcPr>
          <w:p w14:paraId="78E2574C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Description</w:t>
            </w:r>
          </w:p>
        </w:tc>
        <w:tc>
          <w:tcPr>
            <w:tcW w:w="1526" w:type="dxa"/>
            <w:shd w:val="clear" w:color="auto" w:fill="D9D9D9" w:themeFill="background1" w:themeFillShade="D9"/>
            <w:vAlign w:val="center"/>
            <w:hideMark/>
          </w:tcPr>
          <w:p w14:paraId="1E3C0329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Type</w:t>
            </w:r>
          </w:p>
        </w:tc>
      </w:tr>
      <w:tr w:rsidR="00EF4C0F" w:rsidRPr="00515714" w14:paraId="59339B82" w14:textId="77777777" w:rsidTr="00515714">
        <w:trPr>
          <w:trHeight w:val="227"/>
        </w:trPr>
        <w:tc>
          <w:tcPr>
            <w:tcW w:w="1776" w:type="dxa"/>
            <w:hideMark/>
          </w:tcPr>
          <w:p w14:paraId="07360BB8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RoleId</w:t>
            </w:r>
          </w:p>
        </w:tc>
        <w:tc>
          <w:tcPr>
            <w:tcW w:w="8236" w:type="dxa"/>
            <w:hideMark/>
          </w:tcPr>
          <w:p w14:paraId="3F6C4B50" w14:textId="3A776D35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 xml:space="preserve">The role id of an </w:t>
            </w:r>
            <w:r w:rsidR="008E0A86">
              <w:rPr>
                <w:sz w:val="18"/>
                <w:szCs w:val="20"/>
              </w:rPr>
              <w:t>IAI</w:t>
            </w:r>
            <w:r w:rsidRPr="00515714">
              <w:rPr>
                <w:sz w:val="18"/>
                <w:szCs w:val="20"/>
              </w:rPr>
              <w:t xml:space="preserve"> roles</w:t>
            </w:r>
          </w:p>
        </w:tc>
        <w:tc>
          <w:tcPr>
            <w:tcW w:w="1526" w:type="dxa"/>
            <w:hideMark/>
          </w:tcPr>
          <w:p w14:paraId="3892221E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String</w:t>
            </w:r>
          </w:p>
        </w:tc>
      </w:tr>
      <w:tr w:rsidR="00EF4C0F" w:rsidRPr="00515714" w14:paraId="27CE799D" w14:textId="77777777" w:rsidTr="00515714">
        <w:trPr>
          <w:trHeight w:val="227"/>
        </w:trPr>
        <w:tc>
          <w:tcPr>
            <w:tcW w:w="1776" w:type="dxa"/>
            <w:hideMark/>
          </w:tcPr>
          <w:p w14:paraId="2BE1B66D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RoleName</w:t>
            </w:r>
          </w:p>
        </w:tc>
        <w:tc>
          <w:tcPr>
            <w:tcW w:w="8236" w:type="dxa"/>
            <w:hideMark/>
          </w:tcPr>
          <w:p w14:paraId="0D20322B" w14:textId="6CFB0A0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 xml:space="preserve">The role name of an </w:t>
            </w:r>
            <w:r w:rsidR="008E0A86">
              <w:rPr>
                <w:sz w:val="18"/>
                <w:szCs w:val="20"/>
              </w:rPr>
              <w:t>IAI</w:t>
            </w:r>
            <w:r w:rsidRPr="00515714">
              <w:rPr>
                <w:sz w:val="18"/>
                <w:szCs w:val="20"/>
              </w:rPr>
              <w:t xml:space="preserve"> roles</w:t>
            </w:r>
          </w:p>
        </w:tc>
        <w:tc>
          <w:tcPr>
            <w:tcW w:w="1526" w:type="dxa"/>
            <w:hideMark/>
          </w:tcPr>
          <w:p w14:paraId="27314270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String</w:t>
            </w:r>
          </w:p>
        </w:tc>
      </w:tr>
      <w:tr w:rsidR="00EF4C0F" w:rsidRPr="00515714" w14:paraId="2C945FF6" w14:textId="77777777" w:rsidTr="00515714">
        <w:trPr>
          <w:trHeight w:val="227"/>
        </w:trPr>
        <w:tc>
          <w:tcPr>
            <w:tcW w:w="1776" w:type="dxa"/>
            <w:hideMark/>
          </w:tcPr>
          <w:p w14:paraId="371C34FB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RoleDescription</w:t>
            </w:r>
          </w:p>
        </w:tc>
        <w:tc>
          <w:tcPr>
            <w:tcW w:w="8236" w:type="dxa"/>
            <w:hideMark/>
          </w:tcPr>
          <w:p w14:paraId="50295CD2" w14:textId="608EBDE5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 xml:space="preserve">The role description of an </w:t>
            </w:r>
            <w:r w:rsidR="008E0A86">
              <w:rPr>
                <w:sz w:val="18"/>
                <w:szCs w:val="20"/>
              </w:rPr>
              <w:t>IAI</w:t>
            </w:r>
            <w:r w:rsidRPr="00515714">
              <w:rPr>
                <w:sz w:val="18"/>
                <w:szCs w:val="20"/>
              </w:rPr>
              <w:t xml:space="preserve"> roles</w:t>
            </w:r>
          </w:p>
        </w:tc>
        <w:tc>
          <w:tcPr>
            <w:tcW w:w="1526" w:type="dxa"/>
            <w:hideMark/>
          </w:tcPr>
          <w:p w14:paraId="5DDAC3BF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String</w:t>
            </w:r>
          </w:p>
        </w:tc>
      </w:tr>
      <w:tr w:rsidR="00EF4C0F" w:rsidRPr="00515714" w14:paraId="35E1CF8A" w14:textId="77777777" w:rsidTr="00515714">
        <w:trPr>
          <w:trHeight w:val="227"/>
        </w:trPr>
        <w:tc>
          <w:tcPr>
            <w:tcW w:w="1776" w:type="dxa"/>
            <w:hideMark/>
          </w:tcPr>
          <w:p w14:paraId="53323795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RoleType</w:t>
            </w:r>
          </w:p>
        </w:tc>
        <w:tc>
          <w:tcPr>
            <w:tcW w:w="8236" w:type="dxa"/>
            <w:hideMark/>
          </w:tcPr>
          <w:p w14:paraId="488B3974" w14:textId="30A10368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 xml:space="preserve">Role type of </w:t>
            </w:r>
            <w:r w:rsidR="008E0A86">
              <w:rPr>
                <w:sz w:val="18"/>
                <w:szCs w:val="20"/>
              </w:rPr>
              <w:t>IAI</w:t>
            </w:r>
            <w:r w:rsidRPr="00515714">
              <w:rPr>
                <w:sz w:val="18"/>
                <w:szCs w:val="20"/>
              </w:rPr>
              <w:t xml:space="preserve"> roles</w:t>
            </w:r>
          </w:p>
        </w:tc>
        <w:tc>
          <w:tcPr>
            <w:tcW w:w="1526" w:type="dxa"/>
            <w:hideMark/>
          </w:tcPr>
          <w:p w14:paraId="2027E751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String</w:t>
            </w:r>
          </w:p>
        </w:tc>
      </w:tr>
      <w:tr w:rsidR="00EF4C0F" w:rsidRPr="00515714" w14:paraId="0160AA73" w14:textId="77777777" w:rsidTr="00515714">
        <w:trPr>
          <w:trHeight w:val="227"/>
        </w:trPr>
        <w:tc>
          <w:tcPr>
            <w:tcW w:w="1776" w:type="dxa"/>
            <w:hideMark/>
          </w:tcPr>
          <w:p w14:paraId="32E3B50E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IsSensitive</w:t>
            </w:r>
          </w:p>
        </w:tc>
        <w:tc>
          <w:tcPr>
            <w:tcW w:w="8236" w:type="dxa"/>
            <w:hideMark/>
          </w:tcPr>
          <w:p w14:paraId="64A59E58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This is a Boolean value. If the value is true, there are some sensitive KPIs that users in those roles can access, otherwise not.</w:t>
            </w:r>
          </w:p>
        </w:tc>
        <w:tc>
          <w:tcPr>
            <w:tcW w:w="1526" w:type="dxa"/>
            <w:hideMark/>
          </w:tcPr>
          <w:p w14:paraId="40B88204" w14:textId="77777777" w:rsidR="00EF4C0F" w:rsidRPr="00515714" w:rsidRDefault="00EF4C0F">
            <w:pPr>
              <w:spacing w:after="0"/>
              <w:rPr>
                <w:sz w:val="18"/>
                <w:szCs w:val="20"/>
              </w:rPr>
            </w:pPr>
            <w:r w:rsidRPr="00515714">
              <w:rPr>
                <w:sz w:val="18"/>
                <w:szCs w:val="20"/>
              </w:rPr>
              <w:t>Boolean</w:t>
            </w:r>
          </w:p>
        </w:tc>
      </w:tr>
    </w:tbl>
    <w:p w14:paraId="6AEBCFE8" w14:textId="77777777" w:rsidR="00515714" w:rsidRDefault="00515714" w:rsidP="003D6F9B">
      <w:pPr>
        <w:pStyle w:val="Heading3"/>
        <w:sectPr w:rsidR="00515714" w:rsidSect="00582141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4D52C199" w14:textId="092410A7" w:rsidR="00F66230" w:rsidRDefault="00291CCA" w:rsidP="003D6F9B">
      <w:pPr>
        <w:pStyle w:val="Heading3"/>
      </w:pPr>
      <w:r w:rsidRPr="003F58F2">
        <w:t>Sample</w:t>
      </w:r>
      <w:r w:rsidR="009847D4">
        <w:t xml:space="preserve"> </w:t>
      </w:r>
      <w:r w:rsidRPr="003F58F2">
        <w:t>JSON</w:t>
      </w:r>
      <w:r w:rsidR="009847D4">
        <w:t xml:space="preserve"> </w:t>
      </w:r>
      <w:r w:rsidRPr="003F58F2">
        <w:t>Request</w:t>
      </w:r>
    </w:p>
    <w:p w14:paraId="69144CDF" w14:textId="1F6052BC" w:rsidR="00291CCA" w:rsidRPr="00E55AEA" w:rsidRDefault="00291CCA" w:rsidP="007D3DC9">
      <w:pPr>
        <w:spacing w:after="0"/>
        <w:rPr>
          <w:rFonts w:ascii="Consolas" w:hAnsi="Consolas"/>
          <w:sz w:val="16"/>
          <w:szCs w:val="16"/>
        </w:rPr>
      </w:pPr>
      <w:r w:rsidRPr="00E55AEA">
        <w:rPr>
          <w:rFonts w:ascii="Consolas" w:hAnsi="Consolas"/>
          <w:sz w:val="16"/>
          <w:szCs w:val="16"/>
        </w:rPr>
        <w:t>{</w:t>
      </w:r>
    </w:p>
    <w:p w14:paraId="4AD5FF0C" w14:textId="538FDE62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</w:t>
      </w:r>
      <w:r w:rsidR="00291CCA" w:rsidRPr="00E55AEA">
        <w:rPr>
          <w:rFonts w:ascii="Consolas" w:hAnsi="Consolas"/>
          <w:sz w:val="16"/>
          <w:szCs w:val="16"/>
        </w:rPr>
        <w:t>"RoleId":</w:t>
      </w:r>
      <w:r>
        <w:rPr>
          <w:rFonts w:ascii="Consolas" w:hAnsi="Consolas"/>
          <w:sz w:val="16"/>
          <w:szCs w:val="16"/>
        </w:rPr>
        <w:t xml:space="preserve"> </w:t>
      </w:r>
      <w:r w:rsidR="00291CCA" w:rsidRPr="00E55AEA">
        <w:rPr>
          <w:rFonts w:ascii="Consolas" w:hAnsi="Consolas"/>
          <w:sz w:val="16"/>
          <w:szCs w:val="16"/>
        </w:rPr>
        <w:t>"",</w:t>
      </w:r>
    </w:p>
    <w:p w14:paraId="0EA648C1" w14:textId="43753DBA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</w:t>
      </w:r>
      <w:r w:rsidR="00291CCA" w:rsidRPr="00E55AEA">
        <w:rPr>
          <w:rFonts w:ascii="Consolas" w:hAnsi="Consolas"/>
          <w:sz w:val="16"/>
          <w:szCs w:val="16"/>
        </w:rPr>
        <w:t>"RoleName":</w:t>
      </w:r>
      <w:r>
        <w:rPr>
          <w:rFonts w:ascii="Consolas" w:hAnsi="Consolas"/>
          <w:sz w:val="16"/>
          <w:szCs w:val="16"/>
        </w:rPr>
        <w:t xml:space="preserve"> </w:t>
      </w:r>
      <w:r w:rsidR="00291CCA" w:rsidRPr="00E55AEA">
        <w:rPr>
          <w:rFonts w:ascii="Consolas" w:hAnsi="Consolas"/>
          <w:sz w:val="16"/>
          <w:szCs w:val="16"/>
        </w:rPr>
        <w:t>"",</w:t>
      </w:r>
    </w:p>
    <w:p w14:paraId="1C41BBFA" w14:textId="3AACC935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</w:t>
      </w:r>
      <w:r w:rsidR="00291CCA" w:rsidRPr="00E55AEA">
        <w:rPr>
          <w:rFonts w:ascii="Consolas" w:hAnsi="Consolas"/>
          <w:sz w:val="16"/>
          <w:szCs w:val="16"/>
        </w:rPr>
        <w:t>"RoleDescription":</w:t>
      </w:r>
      <w:r>
        <w:rPr>
          <w:rFonts w:ascii="Consolas" w:hAnsi="Consolas"/>
          <w:sz w:val="16"/>
          <w:szCs w:val="16"/>
        </w:rPr>
        <w:t xml:space="preserve"> </w:t>
      </w:r>
      <w:r w:rsidR="00291CCA" w:rsidRPr="00E55AEA">
        <w:rPr>
          <w:rFonts w:ascii="Consolas" w:hAnsi="Consolas"/>
          <w:sz w:val="16"/>
          <w:szCs w:val="16"/>
        </w:rPr>
        <w:t>"",</w:t>
      </w:r>
    </w:p>
    <w:p w14:paraId="20D53193" w14:textId="3AFEF309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</w:t>
      </w:r>
      <w:r w:rsidR="00291CCA" w:rsidRPr="00E55AEA">
        <w:rPr>
          <w:rFonts w:ascii="Consolas" w:hAnsi="Consolas"/>
          <w:sz w:val="16"/>
          <w:szCs w:val="16"/>
        </w:rPr>
        <w:t>"IsSensitive":</w:t>
      </w:r>
      <w:r>
        <w:rPr>
          <w:rFonts w:ascii="Consolas" w:hAnsi="Consolas"/>
          <w:sz w:val="16"/>
          <w:szCs w:val="16"/>
        </w:rPr>
        <w:t xml:space="preserve"> </w:t>
      </w:r>
      <w:r w:rsidR="00291CCA" w:rsidRPr="00E55AEA">
        <w:rPr>
          <w:rFonts w:ascii="Consolas" w:hAnsi="Consolas"/>
          <w:sz w:val="16"/>
          <w:szCs w:val="16"/>
        </w:rPr>
        <w:t>"",</w:t>
      </w:r>
    </w:p>
    <w:p w14:paraId="2DDBA062" w14:textId="2ED6DC83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</w:t>
      </w:r>
      <w:r w:rsidR="00291CCA" w:rsidRPr="00E55AEA">
        <w:rPr>
          <w:rFonts w:ascii="Consolas" w:hAnsi="Consolas"/>
          <w:sz w:val="16"/>
          <w:szCs w:val="16"/>
        </w:rPr>
        <w:t>"ReviveArchivedRole":</w:t>
      </w:r>
      <w:r>
        <w:rPr>
          <w:rFonts w:ascii="Consolas" w:hAnsi="Consolas"/>
          <w:sz w:val="16"/>
          <w:szCs w:val="16"/>
        </w:rPr>
        <w:t xml:space="preserve"> </w:t>
      </w:r>
      <w:r w:rsidR="00291CCA" w:rsidRPr="00E55AEA">
        <w:rPr>
          <w:rFonts w:ascii="Consolas" w:hAnsi="Consolas"/>
          <w:sz w:val="16"/>
          <w:szCs w:val="16"/>
        </w:rPr>
        <w:t>"",</w:t>
      </w:r>
    </w:p>
    <w:p w14:paraId="5DA48A1E" w14:textId="0295C99A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</w:t>
      </w:r>
      <w:r w:rsidR="00291CCA" w:rsidRPr="00E55AEA">
        <w:rPr>
          <w:rFonts w:ascii="Consolas" w:hAnsi="Consolas"/>
          <w:sz w:val="16"/>
          <w:szCs w:val="16"/>
        </w:rPr>
        <w:t>"Departments":</w:t>
      </w:r>
      <w:r>
        <w:rPr>
          <w:rFonts w:ascii="Consolas" w:hAnsi="Consolas"/>
          <w:sz w:val="16"/>
          <w:szCs w:val="16"/>
        </w:rPr>
        <w:t xml:space="preserve"> </w:t>
      </w:r>
    </w:p>
    <w:p w14:paraId="0C539BC9" w14:textId="286D9D65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</w:t>
      </w:r>
      <w:r w:rsidR="00291CCA" w:rsidRPr="00E55AEA">
        <w:rPr>
          <w:rFonts w:ascii="Consolas" w:hAnsi="Consolas"/>
          <w:sz w:val="16"/>
          <w:szCs w:val="16"/>
        </w:rPr>
        <w:t>{</w:t>
      </w:r>
    </w:p>
    <w:p w14:paraId="7E8C1D4C" w14:textId="1093C800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</w:t>
      </w:r>
      <w:r w:rsidR="00291CCA" w:rsidRPr="00E55AEA">
        <w:rPr>
          <w:rFonts w:ascii="Consolas" w:hAnsi="Consolas"/>
          <w:sz w:val="16"/>
          <w:szCs w:val="16"/>
        </w:rPr>
        <w:t>"Remove":</w:t>
      </w:r>
      <w:r>
        <w:rPr>
          <w:rFonts w:ascii="Consolas" w:hAnsi="Consolas"/>
          <w:sz w:val="16"/>
          <w:szCs w:val="16"/>
        </w:rPr>
        <w:t xml:space="preserve"> </w:t>
      </w:r>
    </w:p>
    <w:p w14:paraId="604CDE0D" w14:textId="4ABB2247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 </w:t>
      </w:r>
      <w:r w:rsidR="00291CCA" w:rsidRPr="00E55AEA">
        <w:rPr>
          <w:rFonts w:ascii="Consolas" w:hAnsi="Consolas"/>
          <w:sz w:val="16"/>
          <w:szCs w:val="16"/>
        </w:rPr>
        <w:t>[</w:t>
      </w:r>
    </w:p>
    <w:p w14:paraId="7FEF72DC" w14:textId="084395CD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    </w:t>
      </w:r>
      <w:r w:rsidR="00291CCA" w:rsidRPr="00E55AEA">
        <w:rPr>
          <w:rFonts w:ascii="Consolas" w:hAnsi="Consolas"/>
          <w:sz w:val="16"/>
          <w:szCs w:val="16"/>
        </w:rPr>
        <w:t>{</w:t>
      </w:r>
      <w:r w:rsidR="00CF1969">
        <w:rPr>
          <w:rFonts w:ascii="Consolas" w:hAnsi="Consolas"/>
          <w:sz w:val="16"/>
          <w:szCs w:val="16"/>
        </w:rPr>
        <w:t>"</w:t>
      </w:r>
      <w:r w:rsidR="00291CCA" w:rsidRPr="00E55AEA">
        <w:rPr>
          <w:rFonts w:ascii="Consolas" w:hAnsi="Consolas"/>
          <w:sz w:val="16"/>
          <w:szCs w:val="16"/>
        </w:rPr>
        <w:t>DepartmentId":</w:t>
      </w:r>
      <w:r>
        <w:rPr>
          <w:rFonts w:ascii="Consolas" w:hAnsi="Consolas"/>
          <w:sz w:val="16"/>
          <w:szCs w:val="16"/>
        </w:rPr>
        <w:t xml:space="preserve"> </w:t>
      </w:r>
      <w:r w:rsidR="00291CCA" w:rsidRPr="00E55AEA">
        <w:rPr>
          <w:rFonts w:ascii="Consolas" w:hAnsi="Consolas"/>
          <w:sz w:val="16"/>
          <w:szCs w:val="16"/>
        </w:rPr>
        <w:t>"</w:t>
      </w:r>
      <w:r w:rsidR="00CF1969">
        <w:rPr>
          <w:rFonts w:ascii="Consolas" w:hAnsi="Consolas"/>
          <w:sz w:val="16"/>
          <w:szCs w:val="16"/>
        </w:rPr>
        <w:t>"</w:t>
      </w:r>
      <w:r w:rsidR="00291CCA" w:rsidRPr="00E55AEA">
        <w:rPr>
          <w:rFonts w:ascii="Consolas" w:hAnsi="Consolas"/>
          <w:sz w:val="16"/>
          <w:szCs w:val="16"/>
        </w:rPr>
        <w:t>},</w:t>
      </w:r>
    </w:p>
    <w:p w14:paraId="20164F78" w14:textId="1378AADE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    </w:t>
      </w:r>
      <w:r w:rsidR="00291CCA" w:rsidRPr="00E55AEA">
        <w:rPr>
          <w:rFonts w:ascii="Consolas" w:hAnsi="Consolas"/>
          <w:sz w:val="16"/>
          <w:szCs w:val="16"/>
        </w:rPr>
        <w:t>{</w:t>
      </w:r>
      <w:r w:rsidR="00CF1969">
        <w:rPr>
          <w:rFonts w:ascii="Consolas" w:hAnsi="Consolas"/>
          <w:sz w:val="16"/>
          <w:szCs w:val="16"/>
        </w:rPr>
        <w:t>"</w:t>
      </w:r>
      <w:r w:rsidR="00291CCA" w:rsidRPr="00E55AEA">
        <w:rPr>
          <w:rFonts w:ascii="Consolas" w:hAnsi="Consolas"/>
          <w:sz w:val="16"/>
          <w:szCs w:val="16"/>
        </w:rPr>
        <w:t>DepartmentId":</w:t>
      </w:r>
      <w:r>
        <w:rPr>
          <w:rFonts w:ascii="Consolas" w:hAnsi="Consolas"/>
          <w:sz w:val="16"/>
          <w:szCs w:val="16"/>
        </w:rPr>
        <w:t xml:space="preserve"> </w:t>
      </w:r>
      <w:r w:rsidR="00291CCA" w:rsidRPr="00E55AEA">
        <w:rPr>
          <w:rFonts w:ascii="Consolas" w:hAnsi="Consolas"/>
          <w:sz w:val="16"/>
          <w:szCs w:val="16"/>
        </w:rPr>
        <w:t>"</w:t>
      </w:r>
      <w:r w:rsidR="00CF1969">
        <w:rPr>
          <w:rFonts w:ascii="Consolas" w:hAnsi="Consolas"/>
          <w:sz w:val="16"/>
          <w:szCs w:val="16"/>
        </w:rPr>
        <w:t>"</w:t>
      </w:r>
      <w:r w:rsidR="00291CCA" w:rsidRPr="00E55AEA">
        <w:rPr>
          <w:rFonts w:ascii="Consolas" w:hAnsi="Consolas"/>
          <w:sz w:val="16"/>
          <w:szCs w:val="16"/>
        </w:rPr>
        <w:t>}</w:t>
      </w:r>
    </w:p>
    <w:p w14:paraId="12F377A7" w14:textId="0C95A05D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 </w:t>
      </w:r>
      <w:r w:rsidR="00291CCA" w:rsidRPr="00E55AEA">
        <w:rPr>
          <w:rFonts w:ascii="Consolas" w:hAnsi="Consolas"/>
          <w:sz w:val="16"/>
          <w:szCs w:val="16"/>
        </w:rPr>
        <w:t>],</w:t>
      </w:r>
    </w:p>
    <w:p w14:paraId="2141F8F8" w14:textId="20607840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</w:t>
      </w:r>
      <w:r w:rsidR="00291CCA" w:rsidRPr="00E55AEA">
        <w:rPr>
          <w:rFonts w:ascii="Consolas" w:hAnsi="Consolas"/>
          <w:sz w:val="16"/>
          <w:szCs w:val="16"/>
        </w:rPr>
        <w:t>"Add":</w:t>
      </w:r>
    </w:p>
    <w:p w14:paraId="7AF8F784" w14:textId="1A166FB3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 </w:t>
      </w:r>
      <w:r w:rsidR="00291CCA" w:rsidRPr="00E55AEA">
        <w:rPr>
          <w:rFonts w:ascii="Consolas" w:hAnsi="Consolas"/>
          <w:sz w:val="16"/>
          <w:szCs w:val="16"/>
        </w:rPr>
        <w:t>[</w:t>
      </w:r>
    </w:p>
    <w:p w14:paraId="3C3C7059" w14:textId="495082B4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    </w:t>
      </w:r>
      <w:r w:rsidR="00291CCA" w:rsidRPr="00E55AEA">
        <w:rPr>
          <w:rFonts w:ascii="Consolas" w:hAnsi="Consolas"/>
          <w:sz w:val="16"/>
          <w:szCs w:val="16"/>
        </w:rPr>
        <w:t>{</w:t>
      </w:r>
      <w:r w:rsidR="00CF1969">
        <w:rPr>
          <w:rFonts w:ascii="Consolas" w:hAnsi="Consolas"/>
          <w:sz w:val="16"/>
          <w:szCs w:val="16"/>
        </w:rPr>
        <w:t>"</w:t>
      </w:r>
      <w:r w:rsidR="00291CCA" w:rsidRPr="00E55AEA">
        <w:rPr>
          <w:rFonts w:ascii="Consolas" w:hAnsi="Consolas"/>
          <w:sz w:val="16"/>
          <w:szCs w:val="16"/>
        </w:rPr>
        <w:t>DepartmentId":</w:t>
      </w:r>
      <w:r>
        <w:rPr>
          <w:rFonts w:ascii="Consolas" w:hAnsi="Consolas"/>
          <w:sz w:val="16"/>
          <w:szCs w:val="16"/>
        </w:rPr>
        <w:t xml:space="preserve"> </w:t>
      </w:r>
      <w:r w:rsidR="00291CCA" w:rsidRPr="00E55AEA">
        <w:rPr>
          <w:rFonts w:ascii="Consolas" w:hAnsi="Consolas"/>
          <w:sz w:val="16"/>
          <w:szCs w:val="16"/>
        </w:rPr>
        <w:t>"</w:t>
      </w:r>
      <w:r w:rsidR="00CF1969">
        <w:rPr>
          <w:rFonts w:ascii="Consolas" w:hAnsi="Consolas"/>
          <w:sz w:val="16"/>
          <w:szCs w:val="16"/>
        </w:rPr>
        <w:t>"</w:t>
      </w:r>
      <w:r w:rsidR="00291CCA" w:rsidRPr="00E55AEA">
        <w:rPr>
          <w:rFonts w:ascii="Consolas" w:hAnsi="Consolas"/>
          <w:sz w:val="16"/>
          <w:szCs w:val="16"/>
        </w:rPr>
        <w:t>},</w:t>
      </w:r>
    </w:p>
    <w:p w14:paraId="75AEE7A9" w14:textId="39C98B44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    </w:t>
      </w:r>
      <w:r w:rsidR="00291CCA" w:rsidRPr="00E55AEA">
        <w:rPr>
          <w:rFonts w:ascii="Consolas" w:hAnsi="Consolas"/>
          <w:sz w:val="16"/>
          <w:szCs w:val="16"/>
        </w:rPr>
        <w:t>{</w:t>
      </w:r>
      <w:r w:rsidR="00CF1969">
        <w:rPr>
          <w:rFonts w:ascii="Consolas" w:hAnsi="Consolas"/>
          <w:sz w:val="16"/>
          <w:szCs w:val="16"/>
        </w:rPr>
        <w:t>"</w:t>
      </w:r>
      <w:r w:rsidR="00291CCA" w:rsidRPr="00E55AEA">
        <w:rPr>
          <w:rFonts w:ascii="Consolas" w:hAnsi="Consolas"/>
          <w:sz w:val="16"/>
          <w:szCs w:val="16"/>
        </w:rPr>
        <w:t>DepartmentId":</w:t>
      </w:r>
      <w:r>
        <w:rPr>
          <w:rFonts w:ascii="Consolas" w:hAnsi="Consolas"/>
          <w:sz w:val="16"/>
          <w:szCs w:val="16"/>
        </w:rPr>
        <w:t xml:space="preserve"> </w:t>
      </w:r>
      <w:r w:rsidR="00291CCA" w:rsidRPr="00E55AEA">
        <w:rPr>
          <w:rFonts w:ascii="Consolas" w:hAnsi="Consolas"/>
          <w:sz w:val="16"/>
          <w:szCs w:val="16"/>
        </w:rPr>
        <w:t>"</w:t>
      </w:r>
      <w:r w:rsidR="00CF1969">
        <w:rPr>
          <w:rFonts w:ascii="Consolas" w:hAnsi="Consolas"/>
          <w:sz w:val="16"/>
          <w:szCs w:val="16"/>
        </w:rPr>
        <w:t>"</w:t>
      </w:r>
      <w:r w:rsidR="00291CCA" w:rsidRPr="00E55AEA">
        <w:rPr>
          <w:rFonts w:ascii="Consolas" w:hAnsi="Consolas"/>
          <w:sz w:val="16"/>
          <w:szCs w:val="16"/>
        </w:rPr>
        <w:t>}</w:t>
      </w:r>
    </w:p>
    <w:p w14:paraId="51FA3CB9" w14:textId="1DF885CE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 </w:t>
      </w:r>
      <w:r w:rsidR="00291CCA" w:rsidRPr="00E55AEA">
        <w:rPr>
          <w:rFonts w:ascii="Consolas" w:hAnsi="Consolas"/>
          <w:sz w:val="16"/>
          <w:szCs w:val="16"/>
        </w:rPr>
        <w:t>]</w:t>
      </w:r>
    </w:p>
    <w:p w14:paraId="07F868A4" w14:textId="76A18210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</w:t>
      </w:r>
      <w:r w:rsidR="00291CCA" w:rsidRPr="00E55AEA">
        <w:rPr>
          <w:rFonts w:ascii="Consolas" w:hAnsi="Consolas"/>
          <w:sz w:val="16"/>
          <w:szCs w:val="16"/>
        </w:rPr>
        <w:t>},</w:t>
      </w:r>
    </w:p>
    <w:p w14:paraId="5FD3107A" w14:textId="6EDC083A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</w:t>
      </w:r>
      <w:r w:rsidR="00291CCA" w:rsidRPr="00E55AEA">
        <w:rPr>
          <w:rFonts w:ascii="Consolas" w:hAnsi="Consolas"/>
          <w:sz w:val="16"/>
          <w:szCs w:val="16"/>
        </w:rPr>
        <w:t>"Users":</w:t>
      </w:r>
      <w:r>
        <w:rPr>
          <w:rFonts w:ascii="Consolas" w:hAnsi="Consolas"/>
          <w:sz w:val="16"/>
          <w:szCs w:val="16"/>
        </w:rPr>
        <w:t xml:space="preserve"> </w:t>
      </w:r>
    </w:p>
    <w:p w14:paraId="3F2BFB4D" w14:textId="73926FAA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</w:t>
      </w:r>
      <w:r w:rsidR="00291CCA" w:rsidRPr="00E55AEA">
        <w:rPr>
          <w:rFonts w:ascii="Consolas" w:hAnsi="Consolas"/>
          <w:sz w:val="16"/>
          <w:szCs w:val="16"/>
        </w:rPr>
        <w:t>{</w:t>
      </w:r>
    </w:p>
    <w:p w14:paraId="155490CB" w14:textId="7340027B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</w:t>
      </w:r>
      <w:r w:rsidR="00291CCA" w:rsidRPr="00E55AEA">
        <w:rPr>
          <w:rFonts w:ascii="Consolas" w:hAnsi="Consolas"/>
          <w:sz w:val="16"/>
          <w:szCs w:val="16"/>
        </w:rPr>
        <w:t>"Remove":</w:t>
      </w:r>
      <w:r>
        <w:rPr>
          <w:rFonts w:ascii="Consolas" w:hAnsi="Consolas"/>
          <w:sz w:val="16"/>
          <w:szCs w:val="16"/>
        </w:rPr>
        <w:t xml:space="preserve"> </w:t>
      </w:r>
    </w:p>
    <w:p w14:paraId="68436AB9" w14:textId="6BD5BF38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 </w:t>
      </w:r>
      <w:r w:rsidR="00291CCA" w:rsidRPr="00E55AEA">
        <w:rPr>
          <w:rFonts w:ascii="Consolas" w:hAnsi="Consolas"/>
          <w:sz w:val="16"/>
          <w:szCs w:val="16"/>
        </w:rPr>
        <w:t>[</w:t>
      </w:r>
      <w:r>
        <w:rPr>
          <w:rFonts w:ascii="Consolas" w:hAnsi="Consolas"/>
          <w:sz w:val="16"/>
          <w:szCs w:val="16"/>
        </w:rPr>
        <w:t xml:space="preserve"> </w:t>
      </w:r>
      <w:r w:rsidR="00291CCA" w:rsidRPr="00E55AEA">
        <w:rPr>
          <w:rFonts w:ascii="Consolas" w:hAnsi="Consolas"/>
          <w:sz w:val="16"/>
          <w:szCs w:val="16"/>
        </w:rPr>
        <w:t>{</w:t>
      </w:r>
      <w:r w:rsidR="00CF1969">
        <w:rPr>
          <w:rFonts w:ascii="Consolas" w:hAnsi="Consolas"/>
          <w:sz w:val="16"/>
          <w:szCs w:val="16"/>
        </w:rPr>
        <w:t>"</w:t>
      </w:r>
      <w:r w:rsidR="00291CCA" w:rsidRPr="00E55AEA">
        <w:rPr>
          <w:rFonts w:ascii="Consolas" w:hAnsi="Consolas"/>
          <w:sz w:val="16"/>
          <w:szCs w:val="16"/>
        </w:rPr>
        <w:t>UserId":</w:t>
      </w:r>
      <w:r>
        <w:rPr>
          <w:rFonts w:ascii="Consolas" w:hAnsi="Consolas"/>
          <w:sz w:val="16"/>
          <w:szCs w:val="16"/>
        </w:rPr>
        <w:t xml:space="preserve"> </w:t>
      </w:r>
      <w:r w:rsidR="00291CCA" w:rsidRPr="00E55AEA">
        <w:rPr>
          <w:rFonts w:ascii="Consolas" w:hAnsi="Consolas"/>
          <w:sz w:val="16"/>
          <w:szCs w:val="16"/>
        </w:rPr>
        <w:t>"</w:t>
      </w:r>
      <w:r w:rsidR="00CF1969">
        <w:rPr>
          <w:rFonts w:ascii="Consolas" w:hAnsi="Consolas"/>
          <w:sz w:val="16"/>
          <w:szCs w:val="16"/>
        </w:rPr>
        <w:t>"</w:t>
      </w:r>
      <w:r w:rsidR="00291CCA" w:rsidRPr="00E55AEA">
        <w:rPr>
          <w:rFonts w:ascii="Consolas" w:hAnsi="Consolas"/>
          <w:sz w:val="16"/>
          <w:szCs w:val="16"/>
        </w:rPr>
        <w:t>},</w:t>
      </w:r>
    </w:p>
    <w:p w14:paraId="7D623723" w14:textId="2CFD9F64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    </w:t>
      </w:r>
      <w:r w:rsidR="00291CCA" w:rsidRPr="00E55AEA">
        <w:rPr>
          <w:rFonts w:ascii="Consolas" w:hAnsi="Consolas"/>
          <w:sz w:val="16"/>
          <w:szCs w:val="16"/>
        </w:rPr>
        <w:t>{</w:t>
      </w:r>
      <w:r w:rsidR="00CF1969">
        <w:rPr>
          <w:rFonts w:ascii="Consolas" w:hAnsi="Consolas"/>
          <w:sz w:val="16"/>
          <w:szCs w:val="16"/>
        </w:rPr>
        <w:t>"</w:t>
      </w:r>
      <w:r w:rsidR="00291CCA" w:rsidRPr="00E55AEA">
        <w:rPr>
          <w:rFonts w:ascii="Consolas" w:hAnsi="Consolas"/>
          <w:sz w:val="16"/>
          <w:szCs w:val="16"/>
        </w:rPr>
        <w:t>UserId":</w:t>
      </w:r>
      <w:r>
        <w:rPr>
          <w:rFonts w:ascii="Consolas" w:hAnsi="Consolas"/>
          <w:sz w:val="16"/>
          <w:szCs w:val="16"/>
        </w:rPr>
        <w:t xml:space="preserve"> </w:t>
      </w:r>
      <w:r w:rsidR="00291CCA" w:rsidRPr="00E55AEA">
        <w:rPr>
          <w:rFonts w:ascii="Consolas" w:hAnsi="Consolas"/>
          <w:sz w:val="16"/>
          <w:szCs w:val="16"/>
        </w:rPr>
        <w:t>"</w:t>
      </w:r>
      <w:r w:rsidR="00CF1969">
        <w:rPr>
          <w:rFonts w:ascii="Consolas" w:hAnsi="Consolas"/>
          <w:sz w:val="16"/>
          <w:szCs w:val="16"/>
        </w:rPr>
        <w:t>"</w:t>
      </w:r>
      <w:r w:rsidR="00291CCA" w:rsidRPr="00E55AEA">
        <w:rPr>
          <w:rFonts w:ascii="Consolas" w:hAnsi="Consolas"/>
          <w:sz w:val="16"/>
          <w:szCs w:val="16"/>
        </w:rPr>
        <w:t>}</w:t>
      </w:r>
    </w:p>
    <w:p w14:paraId="3BEA2430" w14:textId="72A90DC7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 </w:t>
      </w:r>
      <w:r w:rsidR="00291CCA" w:rsidRPr="00E55AEA">
        <w:rPr>
          <w:rFonts w:ascii="Consolas" w:hAnsi="Consolas"/>
          <w:sz w:val="16"/>
          <w:szCs w:val="16"/>
        </w:rPr>
        <w:t>],</w:t>
      </w:r>
    </w:p>
    <w:p w14:paraId="207B23A0" w14:textId="752482CB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</w:t>
      </w:r>
      <w:r w:rsidR="00291CCA" w:rsidRPr="00E55AEA">
        <w:rPr>
          <w:rFonts w:ascii="Consolas" w:hAnsi="Consolas"/>
          <w:sz w:val="16"/>
          <w:szCs w:val="16"/>
        </w:rPr>
        <w:t>"Add":</w:t>
      </w:r>
    </w:p>
    <w:p w14:paraId="2F1270F7" w14:textId="5D98E87B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 </w:t>
      </w:r>
      <w:r w:rsidR="00291CCA" w:rsidRPr="00E55AEA">
        <w:rPr>
          <w:rFonts w:ascii="Consolas" w:hAnsi="Consolas"/>
          <w:sz w:val="16"/>
          <w:szCs w:val="16"/>
        </w:rPr>
        <w:t>[</w:t>
      </w:r>
    </w:p>
    <w:p w14:paraId="71848447" w14:textId="43695167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    </w:t>
      </w:r>
      <w:r w:rsidR="00291CCA" w:rsidRPr="00E55AEA">
        <w:rPr>
          <w:rFonts w:ascii="Consolas" w:hAnsi="Consolas"/>
          <w:sz w:val="16"/>
          <w:szCs w:val="16"/>
        </w:rPr>
        <w:t>{</w:t>
      </w:r>
      <w:r w:rsidR="00CF1969">
        <w:rPr>
          <w:rFonts w:ascii="Consolas" w:hAnsi="Consolas"/>
          <w:sz w:val="16"/>
          <w:szCs w:val="16"/>
        </w:rPr>
        <w:t>"</w:t>
      </w:r>
      <w:r w:rsidR="00291CCA" w:rsidRPr="00E55AEA">
        <w:rPr>
          <w:rFonts w:ascii="Consolas" w:hAnsi="Consolas"/>
          <w:sz w:val="16"/>
          <w:szCs w:val="16"/>
        </w:rPr>
        <w:t>UserId":</w:t>
      </w:r>
      <w:r>
        <w:rPr>
          <w:rFonts w:ascii="Consolas" w:hAnsi="Consolas"/>
          <w:sz w:val="16"/>
          <w:szCs w:val="16"/>
        </w:rPr>
        <w:t xml:space="preserve"> </w:t>
      </w:r>
      <w:r w:rsidR="00291CCA" w:rsidRPr="00E55AEA">
        <w:rPr>
          <w:rFonts w:ascii="Consolas" w:hAnsi="Consolas"/>
          <w:sz w:val="16"/>
          <w:szCs w:val="16"/>
        </w:rPr>
        <w:t>"</w:t>
      </w:r>
      <w:r w:rsidR="00CF1969">
        <w:rPr>
          <w:rFonts w:ascii="Consolas" w:hAnsi="Consolas"/>
          <w:sz w:val="16"/>
          <w:szCs w:val="16"/>
        </w:rPr>
        <w:t>"</w:t>
      </w:r>
      <w:r w:rsidR="00291CCA" w:rsidRPr="00E55AEA">
        <w:rPr>
          <w:rFonts w:ascii="Consolas" w:hAnsi="Consolas"/>
          <w:sz w:val="16"/>
          <w:szCs w:val="16"/>
        </w:rPr>
        <w:t>},</w:t>
      </w:r>
      <w:r>
        <w:rPr>
          <w:rFonts w:ascii="Consolas" w:hAnsi="Consolas"/>
          <w:sz w:val="16"/>
          <w:szCs w:val="16"/>
        </w:rPr>
        <w:t xml:space="preserve"> </w:t>
      </w:r>
    </w:p>
    <w:p w14:paraId="03D37BC0" w14:textId="5FCC4915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    </w:t>
      </w:r>
      <w:r w:rsidR="00291CCA" w:rsidRPr="00E55AEA">
        <w:rPr>
          <w:rFonts w:ascii="Consolas" w:hAnsi="Consolas"/>
          <w:sz w:val="16"/>
          <w:szCs w:val="16"/>
        </w:rPr>
        <w:t>{</w:t>
      </w:r>
      <w:r w:rsidR="00CF1969">
        <w:rPr>
          <w:rFonts w:ascii="Consolas" w:hAnsi="Consolas"/>
          <w:sz w:val="16"/>
          <w:szCs w:val="16"/>
        </w:rPr>
        <w:t>"</w:t>
      </w:r>
      <w:r w:rsidR="00291CCA" w:rsidRPr="00E55AEA">
        <w:rPr>
          <w:rFonts w:ascii="Consolas" w:hAnsi="Consolas"/>
          <w:sz w:val="16"/>
          <w:szCs w:val="16"/>
        </w:rPr>
        <w:t>UserId":</w:t>
      </w:r>
      <w:r>
        <w:rPr>
          <w:rFonts w:ascii="Consolas" w:hAnsi="Consolas"/>
          <w:sz w:val="16"/>
          <w:szCs w:val="16"/>
        </w:rPr>
        <w:t xml:space="preserve"> </w:t>
      </w:r>
      <w:r w:rsidR="00291CCA" w:rsidRPr="00E55AEA">
        <w:rPr>
          <w:rFonts w:ascii="Consolas" w:hAnsi="Consolas"/>
          <w:sz w:val="16"/>
          <w:szCs w:val="16"/>
        </w:rPr>
        <w:t>"</w:t>
      </w:r>
      <w:r w:rsidR="00CF1969">
        <w:rPr>
          <w:rFonts w:ascii="Consolas" w:hAnsi="Consolas"/>
          <w:sz w:val="16"/>
          <w:szCs w:val="16"/>
        </w:rPr>
        <w:t>"</w:t>
      </w:r>
      <w:r w:rsidR="00291CCA" w:rsidRPr="00E55AEA">
        <w:rPr>
          <w:rFonts w:ascii="Consolas" w:hAnsi="Consolas"/>
          <w:sz w:val="16"/>
          <w:szCs w:val="16"/>
        </w:rPr>
        <w:t>}</w:t>
      </w:r>
    </w:p>
    <w:p w14:paraId="633F3436" w14:textId="671F2765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 </w:t>
      </w:r>
      <w:r w:rsidR="00291CCA" w:rsidRPr="00E55AEA">
        <w:rPr>
          <w:rFonts w:ascii="Consolas" w:hAnsi="Consolas"/>
          <w:sz w:val="16"/>
          <w:szCs w:val="16"/>
        </w:rPr>
        <w:t>]</w:t>
      </w:r>
    </w:p>
    <w:p w14:paraId="0AC2F60E" w14:textId="26FFF41B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</w:t>
      </w:r>
      <w:r w:rsidR="00291CCA" w:rsidRPr="00E55AEA">
        <w:rPr>
          <w:rFonts w:ascii="Consolas" w:hAnsi="Consolas"/>
          <w:sz w:val="16"/>
          <w:szCs w:val="16"/>
        </w:rPr>
        <w:t>},</w:t>
      </w:r>
    </w:p>
    <w:p w14:paraId="746622EB" w14:textId="351558C8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</w:t>
      </w:r>
      <w:r w:rsidR="00291CCA" w:rsidRPr="00E55AEA">
        <w:rPr>
          <w:rFonts w:ascii="Consolas" w:hAnsi="Consolas"/>
          <w:sz w:val="16"/>
          <w:szCs w:val="16"/>
        </w:rPr>
        <w:t>"Groups":</w:t>
      </w:r>
      <w:r>
        <w:rPr>
          <w:rFonts w:ascii="Consolas" w:hAnsi="Consolas"/>
          <w:sz w:val="16"/>
          <w:szCs w:val="16"/>
        </w:rPr>
        <w:t xml:space="preserve"> </w:t>
      </w:r>
    </w:p>
    <w:p w14:paraId="0D56752E" w14:textId="1F9C1008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</w:t>
      </w:r>
      <w:r w:rsidR="00291CCA" w:rsidRPr="00E55AEA">
        <w:rPr>
          <w:rFonts w:ascii="Consolas" w:hAnsi="Consolas"/>
          <w:sz w:val="16"/>
          <w:szCs w:val="16"/>
        </w:rPr>
        <w:t>{</w:t>
      </w:r>
    </w:p>
    <w:p w14:paraId="48DA1717" w14:textId="7F30B7B2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</w:t>
      </w:r>
      <w:r w:rsidR="00291CCA" w:rsidRPr="00E55AEA">
        <w:rPr>
          <w:rFonts w:ascii="Consolas" w:hAnsi="Consolas"/>
          <w:sz w:val="16"/>
          <w:szCs w:val="16"/>
        </w:rPr>
        <w:t>"Remove":</w:t>
      </w:r>
      <w:r>
        <w:rPr>
          <w:rFonts w:ascii="Consolas" w:hAnsi="Consolas"/>
          <w:sz w:val="16"/>
          <w:szCs w:val="16"/>
        </w:rPr>
        <w:t xml:space="preserve"> </w:t>
      </w:r>
    </w:p>
    <w:p w14:paraId="71B49BBA" w14:textId="73C351F9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 </w:t>
      </w:r>
      <w:r w:rsidR="00291CCA" w:rsidRPr="00E55AEA">
        <w:rPr>
          <w:rFonts w:ascii="Consolas" w:hAnsi="Consolas"/>
          <w:sz w:val="16"/>
          <w:szCs w:val="16"/>
        </w:rPr>
        <w:t>[</w:t>
      </w:r>
    </w:p>
    <w:p w14:paraId="38C72EA0" w14:textId="785367D7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    </w:t>
      </w:r>
      <w:r w:rsidR="00291CCA" w:rsidRPr="00E55AEA">
        <w:rPr>
          <w:rFonts w:ascii="Consolas" w:hAnsi="Consolas"/>
          <w:sz w:val="16"/>
          <w:szCs w:val="16"/>
        </w:rPr>
        <w:t>{</w:t>
      </w:r>
      <w:r w:rsidR="00CF1969">
        <w:rPr>
          <w:rFonts w:ascii="Consolas" w:hAnsi="Consolas"/>
          <w:sz w:val="16"/>
          <w:szCs w:val="16"/>
        </w:rPr>
        <w:t>"</w:t>
      </w:r>
      <w:r w:rsidR="00291CCA" w:rsidRPr="00E55AEA">
        <w:rPr>
          <w:rFonts w:ascii="Consolas" w:hAnsi="Consolas"/>
          <w:sz w:val="16"/>
          <w:szCs w:val="16"/>
        </w:rPr>
        <w:t>GroupId":</w:t>
      </w:r>
      <w:r>
        <w:rPr>
          <w:rFonts w:ascii="Consolas" w:hAnsi="Consolas"/>
          <w:sz w:val="16"/>
          <w:szCs w:val="16"/>
        </w:rPr>
        <w:t xml:space="preserve"> </w:t>
      </w:r>
      <w:r w:rsidR="00291CCA" w:rsidRPr="00E55AEA">
        <w:rPr>
          <w:rFonts w:ascii="Consolas" w:hAnsi="Consolas"/>
          <w:sz w:val="16"/>
          <w:szCs w:val="16"/>
        </w:rPr>
        <w:t>"</w:t>
      </w:r>
      <w:r w:rsidR="00CF1969">
        <w:rPr>
          <w:rFonts w:ascii="Consolas" w:hAnsi="Consolas"/>
          <w:sz w:val="16"/>
          <w:szCs w:val="16"/>
        </w:rPr>
        <w:t>"</w:t>
      </w:r>
      <w:r w:rsidR="00291CCA" w:rsidRPr="00E55AEA">
        <w:rPr>
          <w:rFonts w:ascii="Consolas" w:hAnsi="Consolas"/>
          <w:sz w:val="16"/>
          <w:szCs w:val="16"/>
        </w:rPr>
        <w:t>},</w:t>
      </w:r>
      <w:r>
        <w:rPr>
          <w:rFonts w:ascii="Consolas" w:hAnsi="Consolas"/>
          <w:sz w:val="16"/>
          <w:szCs w:val="16"/>
        </w:rPr>
        <w:t xml:space="preserve"> </w:t>
      </w:r>
    </w:p>
    <w:p w14:paraId="4C5473EF" w14:textId="41DADBD8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    </w:t>
      </w:r>
      <w:r w:rsidR="00291CCA" w:rsidRPr="00E55AEA">
        <w:rPr>
          <w:rFonts w:ascii="Consolas" w:hAnsi="Consolas"/>
          <w:sz w:val="16"/>
          <w:szCs w:val="16"/>
        </w:rPr>
        <w:t>{</w:t>
      </w:r>
      <w:r w:rsidR="00CF1969">
        <w:rPr>
          <w:rFonts w:ascii="Consolas" w:hAnsi="Consolas"/>
          <w:sz w:val="16"/>
          <w:szCs w:val="16"/>
        </w:rPr>
        <w:t>"</w:t>
      </w:r>
      <w:r w:rsidR="00291CCA" w:rsidRPr="00E55AEA">
        <w:rPr>
          <w:rFonts w:ascii="Consolas" w:hAnsi="Consolas"/>
          <w:sz w:val="16"/>
          <w:szCs w:val="16"/>
        </w:rPr>
        <w:t>GroupId":</w:t>
      </w:r>
      <w:r>
        <w:rPr>
          <w:rFonts w:ascii="Consolas" w:hAnsi="Consolas"/>
          <w:sz w:val="16"/>
          <w:szCs w:val="16"/>
        </w:rPr>
        <w:t xml:space="preserve"> </w:t>
      </w:r>
      <w:r w:rsidR="00291CCA" w:rsidRPr="00E55AEA">
        <w:rPr>
          <w:rFonts w:ascii="Consolas" w:hAnsi="Consolas"/>
          <w:sz w:val="16"/>
          <w:szCs w:val="16"/>
        </w:rPr>
        <w:t>"</w:t>
      </w:r>
      <w:r w:rsidR="00CF1969">
        <w:rPr>
          <w:rFonts w:ascii="Consolas" w:hAnsi="Consolas"/>
          <w:sz w:val="16"/>
          <w:szCs w:val="16"/>
        </w:rPr>
        <w:t>"</w:t>
      </w:r>
      <w:r w:rsidR="00291CCA" w:rsidRPr="00E55AEA">
        <w:rPr>
          <w:rFonts w:ascii="Consolas" w:hAnsi="Consolas"/>
          <w:sz w:val="16"/>
          <w:szCs w:val="16"/>
        </w:rPr>
        <w:t>}</w:t>
      </w:r>
    </w:p>
    <w:p w14:paraId="5EF0806C" w14:textId="1D323909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 </w:t>
      </w:r>
      <w:r w:rsidR="00291CCA" w:rsidRPr="00E55AEA">
        <w:rPr>
          <w:rFonts w:ascii="Consolas" w:hAnsi="Consolas"/>
          <w:sz w:val="16"/>
          <w:szCs w:val="16"/>
        </w:rPr>
        <w:t>],</w:t>
      </w:r>
    </w:p>
    <w:p w14:paraId="4B7B9EF4" w14:textId="7C51CBFA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  </w:t>
      </w:r>
      <w:r w:rsidR="00291CCA" w:rsidRPr="00E55AEA">
        <w:rPr>
          <w:rFonts w:ascii="Consolas" w:hAnsi="Consolas"/>
          <w:sz w:val="16"/>
          <w:szCs w:val="16"/>
        </w:rPr>
        <w:t>"Add":</w:t>
      </w:r>
      <w:r>
        <w:rPr>
          <w:rFonts w:ascii="Consolas" w:hAnsi="Consolas"/>
          <w:sz w:val="16"/>
          <w:szCs w:val="16"/>
        </w:rPr>
        <w:t xml:space="preserve"> </w:t>
      </w:r>
    </w:p>
    <w:p w14:paraId="608DC9CF" w14:textId="3220D466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 </w:t>
      </w:r>
      <w:r w:rsidR="00291CCA" w:rsidRPr="00E55AEA">
        <w:rPr>
          <w:rFonts w:ascii="Consolas" w:hAnsi="Consolas"/>
          <w:sz w:val="16"/>
          <w:szCs w:val="16"/>
        </w:rPr>
        <w:t>[</w:t>
      </w:r>
      <w:r>
        <w:rPr>
          <w:rFonts w:ascii="Consolas" w:hAnsi="Consolas"/>
          <w:sz w:val="16"/>
          <w:szCs w:val="16"/>
        </w:rPr>
        <w:t xml:space="preserve"> </w:t>
      </w:r>
    </w:p>
    <w:p w14:paraId="3A83FBDE" w14:textId="4701DCF9" w:rsidR="00291CC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    </w:t>
      </w:r>
      <w:r w:rsidR="00291CCA" w:rsidRPr="00E55AEA">
        <w:rPr>
          <w:rFonts w:ascii="Consolas" w:hAnsi="Consolas"/>
          <w:sz w:val="16"/>
          <w:szCs w:val="16"/>
        </w:rPr>
        <w:t>{</w:t>
      </w:r>
      <w:r w:rsidR="00CF1969">
        <w:rPr>
          <w:rFonts w:ascii="Consolas" w:hAnsi="Consolas"/>
          <w:sz w:val="16"/>
          <w:szCs w:val="16"/>
        </w:rPr>
        <w:t>"</w:t>
      </w:r>
      <w:r w:rsidR="00291CCA" w:rsidRPr="00E55AEA">
        <w:rPr>
          <w:rFonts w:ascii="Consolas" w:hAnsi="Consolas"/>
          <w:sz w:val="16"/>
          <w:szCs w:val="16"/>
        </w:rPr>
        <w:t>GroupId":</w:t>
      </w:r>
      <w:r>
        <w:rPr>
          <w:rFonts w:ascii="Consolas" w:hAnsi="Consolas"/>
          <w:sz w:val="16"/>
          <w:szCs w:val="16"/>
        </w:rPr>
        <w:t xml:space="preserve"> </w:t>
      </w:r>
      <w:r w:rsidR="00291CCA" w:rsidRPr="00E55AEA">
        <w:rPr>
          <w:rFonts w:ascii="Consolas" w:hAnsi="Consolas"/>
          <w:sz w:val="16"/>
          <w:szCs w:val="16"/>
        </w:rPr>
        <w:t>"</w:t>
      </w:r>
      <w:r w:rsidR="00CF1969">
        <w:rPr>
          <w:rFonts w:ascii="Consolas" w:hAnsi="Consolas"/>
          <w:sz w:val="16"/>
          <w:szCs w:val="16"/>
        </w:rPr>
        <w:t>"</w:t>
      </w:r>
      <w:r w:rsidR="00291CCA" w:rsidRPr="00E55AEA">
        <w:rPr>
          <w:rFonts w:ascii="Consolas" w:hAnsi="Consolas"/>
          <w:sz w:val="16"/>
          <w:szCs w:val="16"/>
        </w:rPr>
        <w:t>},</w:t>
      </w:r>
    </w:p>
    <w:p w14:paraId="74623C2D" w14:textId="658D077E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 </w:t>
      </w:r>
      <w:r w:rsidR="00291CCA" w:rsidRPr="00E55AEA">
        <w:rPr>
          <w:rFonts w:ascii="Consolas" w:hAnsi="Consolas"/>
          <w:sz w:val="16"/>
          <w:szCs w:val="16"/>
        </w:rPr>
        <w:t>]</w:t>
      </w:r>
    </w:p>
    <w:p w14:paraId="77AB83F4" w14:textId="009CCCF7" w:rsidR="00291CC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</w:t>
      </w:r>
      <w:r w:rsidR="00291CCA" w:rsidRPr="00E55AEA">
        <w:rPr>
          <w:rFonts w:ascii="Consolas" w:hAnsi="Consolas"/>
          <w:sz w:val="16"/>
          <w:szCs w:val="16"/>
        </w:rPr>
        <w:t>}</w:t>
      </w:r>
    </w:p>
    <w:p w14:paraId="09F2205B" w14:textId="68B8F364" w:rsidR="00291CCA" w:rsidRPr="00E55AE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</w:t>
      </w:r>
      <w:r w:rsidR="00291CCA" w:rsidRPr="00E55AEA">
        <w:rPr>
          <w:rFonts w:ascii="Consolas" w:hAnsi="Consolas"/>
          <w:sz w:val="16"/>
          <w:szCs w:val="16"/>
        </w:rPr>
        <w:t>}</w:t>
      </w:r>
    </w:p>
    <w:p w14:paraId="28CFE826" w14:textId="77777777" w:rsidR="00291CCA" w:rsidRPr="00E55AEA" w:rsidRDefault="00291CCA" w:rsidP="007D3DC9">
      <w:pPr>
        <w:spacing w:after="0"/>
        <w:rPr>
          <w:rFonts w:ascii="Consolas" w:hAnsi="Consolas"/>
          <w:sz w:val="16"/>
          <w:szCs w:val="16"/>
        </w:rPr>
      </w:pPr>
    </w:p>
    <w:p w14:paraId="4B09D046" w14:textId="43BD6431" w:rsidR="00291CCA" w:rsidRDefault="009847D4" w:rsidP="007D3DC9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</w:t>
      </w:r>
      <w:r w:rsidR="00291CCA" w:rsidRPr="00E55AEA">
        <w:rPr>
          <w:rFonts w:ascii="Consolas" w:hAnsi="Consolas"/>
          <w:sz w:val="16"/>
          <w:szCs w:val="16"/>
        </w:rPr>
        <w:t>{</w:t>
      </w:r>
      <w:r w:rsidR="00CF1969">
        <w:rPr>
          <w:rFonts w:ascii="Consolas" w:hAnsi="Consolas"/>
          <w:sz w:val="16"/>
          <w:szCs w:val="16"/>
        </w:rPr>
        <w:t>"</w:t>
      </w:r>
      <w:r w:rsidR="00291CCA" w:rsidRPr="00E55AEA">
        <w:rPr>
          <w:rFonts w:ascii="Consolas" w:hAnsi="Consolas"/>
          <w:sz w:val="16"/>
          <w:szCs w:val="16"/>
        </w:rPr>
        <w:t>GroupId":</w:t>
      </w:r>
      <w:r>
        <w:rPr>
          <w:rFonts w:ascii="Consolas" w:hAnsi="Consolas"/>
          <w:sz w:val="16"/>
          <w:szCs w:val="16"/>
        </w:rPr>
        <w:t xml:space="preserve"> </w:t>
      </w:r>
      <w:r w:rsidR="00291CCA" w:rsidRPr="00E55AEA">
        <w:rPr>
          <w:rFonts w:ascii="Consolas" w:hAnsi="Consolas"/>
          <w:sz w:val="16"/>
          <w:szCs w:val="16"/>
        </w:rPr>
        <w:t>"</w:t>
      </w:r>
      <w:r w:rsidR="00CF1969">
        <w:rPr>
          <w:rFonts w:ascii="Consolas" w:hAnsi="Consolas"/>
          <w:sz w:val="16"/>
          <w:szCs w:val="16"/>
        </w:rPr>
        <w:t>"</w:t>
      </w:r>
      <w:r w:rsidR="00291CCA" w:rsidRPr="00E55AEA">
        <w:rPr>
          <w:rFonts w:ascii="Consolas" w:hAnsi="Consolas"/>
          <w:sz w:val="16"/>
          <w:szCs w:val="16"/>
        </w:rPr>
        <w:t>}</w:t>
      </w:r>
      <w:r>
        <w:rPr>
          <w:rFonts w:ascii="Consolas" w:hAnsi="Consolas"/>
          <w:sz w:val="16"/>
          <w:szCs w:val="16"/>
        </w:rPr>
        <w:t xml:space="preserve"> </w:t>
      </w:r>
      <w:r w:rsidR="00515714">
        <w:rPr>
          <w:rFonts w:ascii="Consolas" w:hAnsi="Consolas"/>
          <w:sz w:val="16"/>
          <w:szCs w:val="16"/>
        </w:rPr>
        <w:br w:type="column"/>
      </w:r>
      <w:r w:rsidR="003A00F5">
        <w:rPr>
          <w:rFonts w:ascii="Consolas" w:hAnsi="Consolas"/>
          <w:sz w:val="16"/>
          <w:szCs w:val="16"/>
        </w:rPr>
        <w:t xml:space="preserve"> </w:t>
      </w:r>
    </w:p>
    <w:p w14:paraId="592169A6" w14:textId="47F09D29" w:rsidR="00CF1748" w:rsidRDefault="00CF1748" w:rsidP="003D6F9B">
      <w:pPr>
        <w:pStyle w:val="Heading3"/>
      </w:pPr>
      <w:r>
        <w:t>Sample JSON Response</w:t>
      </w:r>
    </w:p>
    <w:p w14:paraId="71DED82C" w14:textId="77777777" w:rsidR="00CF1748" w:rsidRDefault="00CF1748" w:rsidP="00CF1748">
      <w:pPr>
        <w:spacing w:after="0"/>
        <w:rPr>
          <w:rFonts w:ascii="Consolas" w:hAnsi="Consolas"/>
          <w:sz w:val="16"/>
          <w:szCs w:val="18"/>
        </w:rPr>
      </w:pPr>
      <w:r>
        <w:rPr>
          <w:rFonts w:ascii="Consolas" w:hAnsi="Consolas"/>
          <w:sz w:val="16"/>
          <w:szCs w:val="18"/>
        </w:rPr>
        <w:t>{</w:t>
      </w:r>
    </w:p>
    <w:p w14:paraId="0D180C25" w14:textId="77777777" w:rsidR="00CF1748" w:rsidRDefault="00CF1748" w:rsidP="00CF1748">
      <w:pPr>
        <w:spacing w:after="0"/>
        <w:rPr>
          <w:rFonts w:ascii="Consolas" w:hAnsi="Consolas"/>
          <w:sz w:val="16"/>
          <w:szCs w:val="18"/>
        </w:rPr>
      </w:pPr>
      <w:r>
        <w:rPr>
          <w:rFonts w:ascii="Consolas" w:hAnsi="Consolas"/>
          <w:sz w:val="16"/>
          <w:szCs w:val="18"/>
        </w:rPr>
        <w:t xml:space="preserve">       "Role": </w:t>
      </w:r>
    </w:p>
    <w:p w14:paraId="6E969A2A" w14:textId="77777777" w:rsidR="00CF1748" w:rsidRDefault="00CF1748" w:rsidP="00CF1748">
      <w:pPr>
        <w:spacing w:after="0"/>
        <w:rPr>
          <w:rFonts w:ascii="Consolas" w:hAnsi="Consolas"/>
          <w:sz w:val="16"/>
          <w:szCs w:val="18"/>
        </w:rPr>
      </w:pPr>
      <w:r>
        <w:rPr>
          <w:rFonts w:ascii="Consolas" w:hAnsi="Consolas"/>
          <w:sz w:val="16"/>
          <w:szCs w:val="18"/>
        </w:rPr>
        <w:t xml:space="preserve">          {</w:t>
      </w:r>
    </w:p>
    <w:p w14:paraId="22A53C57" w14:textId="77777777" w:rsidR="00CF1748" w:rsidRDefault="00CF1748" w:rsidP="00CF1748">
      <w:pPr>
        <w:spacing w:after="0"/>
        <w:rPr>
          <w:rFonts w:ascii="Consolas" w:hAnsi="Consolas"/>
          <w:sz w:val="16"/>
          <w:szCs w:val="18"/>
        </w:rPr>
      </w:pPr>
      <w:r>
        <w:rPr>
          <w:rFonts w:ascii="Consolas" w:hAnsi="Consolas"/>
          <w:sz w:val="16"/>
          <w:szCs w:val="18"/>
        </w:rPr>
        <w:t xml:space="preserve">           "RoleId": "",</w:t>
      </w:r>
    </w:p>
    <w:p w14:paraId="38088B7B" w14:textId="77777777" w:rsidR="00CF1748" w:rsidRDefault="00CF1748" w:rsidP="00CF1748">
      <w:pPr>
        <w:spacing w:after="0"/>
        <w:rPr>
          <w:rFonts w:ascii="Consolas" w:hAnsi="Consolas"/>
          <w:sz w:val="16"/>
          <w:szCs w:val="18"/>
        </w:rPr>
      </w:pPr>
      <w:r>
        <w:rPr>
          <w:rFonts w:ascii="Consolas" w:hAnsi="Consolas"/>
          <w:sz w:val="16"/>
          <w:szCs w:val="18"/>
        </w:rPr>
        <w:t xml:space="preserve">           "RoleName": "",</w:t>
      </w:r>
    </w:p>
    <w:p w14:paraId="3ADBB82A" w14:textId="77777777" w:rsidR="00CF1748" w:rsidRDefault="00CF1748" w:rsidP="00CF1748">
      <w:pPr>
        <w:spacing w:after="0"/>
        <w:rPr>
          <w:rFonts w:ascii="Consolas" w:hAnsi="Consolas"/>
          <w:sz w:val="16"/>
          <w:szCs w:val="18"/>
        </w:rPr>
      </w:pPr>
      <w:r>
        <w:rPr>
          <w:rFonts w:ascii="Consolas" w:hAnsi="Consolas"/>
          <w:sz w:val="16"/>
          <w:szCs w:val="18"/>
        </w:rPr>
        <w:t xml:space="preserve">           "RoleDescription": "",</w:t>
      </w:r>
    </w:p>
    <w:p w14:paraId="1A34EBDE" w14:textId="77777777" w:rsidR="00CF1748" w:rsidRDefault="00CF1748" w:rsidP="00CF1748">
      <w:pPr>
        <w:spacing w:after="0"/>
        <w:rPr>
          <w:rFonts w:ascii="Consolas" w:hAnsi="Consolas"/>
          <w:sz w:val="16"/>
          <w:szCs w:val="18"/>
        </w:rPr>
      </w:pPr>
      <w:r>
        <w:rPr>
          <w:rFonts w:ascii="Consolas" w:hAnsi="Consolas"/>
          <w:sz w:val="16"/>
          <w:szCs w:val="18"/>
        </w:rPr>
        <w:t xml:space="preserve">           "RoleType": "",</w:t>
      </w:r>
    </w:p>
    <w:p w14:paraId="7B49577F" w14:textId="77777777" w:rsidR="00CF1748" w:rsidRDefault="00CF1748" w:rsidP="00CF1748">
      <w:pPr>
        <w:spacing w:after="0"/>
        <w:rPr>
          <w:rFonts w:ascii="Consolas" w:hAnsi="Consolas"/>
          <w:sz w:val="16"/>
          <w:szCs w:val="18"/>
        </w:rPr>
      </w:pPr>
      <w:r>
        <w:rPr>
          <w:rFonts w:ascii="Consolas" w:hAnsi="Consolas"/>
          <w:sz w:val="16"/>
          <w:szCs w:val="18"/>
        </w:rPr>
        <w:t xml:space="preserve">           "IsSensitive": ""</w:t>
      </w:r>
    </w:p>
    <w:p w14:paraId="47AE97A6" w14:textId="77777777" w:rsidR="00CF1748" w:rsidRDefault="00CF1748" w:rsidP="00CF1748">
      <w:pPr>
        <w:spacing w:after="0"/>
        <w:rPr>
          <w:rFonts w:ascii="Consolas" w:hAnsi="Consolas"/>
          <w:sz w:val="16"/>
          <w:szCs w:val="18"/>
        </w:rPr>
      </w:pPr>
      <w:r>
        <w:rPr>
          <w:rFonts w:ascii="Consolas" w:hAnsi="Consolas"/>
          <w:sz w:val="16"/>
          <w:szCs w:val="18"/>
        </w:rPr>
        <w:t xml:space="preserve">          }</w:t>
      </w:r>
    </w:p>
    <w:p w14:paraId="0FFCA688" w14:textId="77777777" w:rsidR="00CF1748" w:rsidRDefault="00CF1748" w:rsidP="00CF1748">
      <w:pPr>
        <w:spacing w:after="0"/>
        <w:rPr>
          <w:rFonts w:ascii="Consolas" w:hAnsi="Consolas"/>
          <w:sz w:val="16"/>
          <w:szCs w:val="18"/>
        </w:rPr>
      </w:pPr>
      <w:r>
        <w:rPr>
          <w:rFonts w:ascii="Consolas" w:hAnsi="Consolas"/>
          <w:sz w:val="16"/>
          <w:szCs w:val="18"/>
        </w:rPr>
        <w:t xml:space="preserve"> }</w:t>
      </w:r>
    </w:p>
    <w:p w14:paraId="0059F136" w14:textId="77777777" w:rsidR="000A5837" w:rsidRDefault="000A5837" w:rsidP="003D6F9B">
      <w:pPr>
        <w:pStyle w:val="Heading3"/>
      </w:pPr>
      <w:r>
        <w:t>Result</w:t>
      </w:r>
    </w:p>
    <w:tbl>
      <w:tblPr>
        <w:tblW w:w="7523" w:type="pct"/>
        <w:tblLayout w:type="fixed"/>
        <w:tblLook w:val="04A0" w:firstRow="1" w:lastRow="0" w:firstColumn="1" w:lastColumn="0" w:noHBand="0" w:noVBand="1"/>
      </w:tblPr>
      <w:tblGrid>
        <w:gridCol w:w="1430"/>
        <w:gridCol w:w="5040"/>
      </w:tblGrid>
      <w:tr w:rsidR="004E535D" w:rsidRPr="004E535D" w14:paraId="662378BD" w14:textId="77777777" w:rsidTr="000A5837">
        <w:tc>
          <w:tcPr>
            <w:tcW w:w="14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444AF13A" w14:textId="77777777" w:rsidR="004E535D" w:rsidRPr="004E535D" w:rsidRDefault="004E535D" w:rsidP="004E535D">
            <w:pPr>
              <w:spacing w:after="0"/>
              <w:rPr>
                <w:sz w:val="18"/>
                <w:szCs w:val="20"/>
              </w:rPr>
            </w:pPr>
            <w:r w:rsidRPr="004E535D">
              <w:rPr>
                <w:sz w:val="18"/>
                <w:szCs w:val="20"/>
              </w:rPr>
              <w:t>HTTP Code</w:t>
            </w:r>
          </w:p>
        </w:tc>
        <w:tc>
          <w:tcPr>
            <w:tcW w:w="50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0A151717" w14:textId="77777777" w:rsidR="004E535D" w:rsidRPr="004E535D" w:rsidRDefault="004E535D" w:rsidP="004E535D">
            <w:pPr>
              <w:spacing w:after="0"/>
              <w:rPr>
                <w:sz w:val="18"/>
                <w:szCs w:val="20"/>
              </w:rPr>
            </w:pPr>
            <w:r w:rsidRPr="004E535D">
              <w:rPr>
                <w:sz w:val="18"/>
                <w:szCs w:val="20"/>
              </w:rPr>
              <w:t>Result Description</w:t>
            </w:r>
          </w:p>
        </w:tc>
      </w:tr>
      <w:tr w:rsidR="004E535D" w:rsidRPr="004E535D" w14:paraId="58E251EF" w14:textId="77777777" w:rsidTr="000A5837">
        <w:tc>
          <w:tcPr>
            <w:tcW w:w="14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9DBCB04" w14:textId="77777777" w:rsidR="004E535D" w:rsidRPr="004E535D" w:rsidRDefault="004E535D" w:rsidP="004E535D">
            <w:pPr>
              <w:spacing w:after="0"/>
              <w:rPr>
                <w:sz w:val="18"/>
                <w:szCs w:val="20"/>
              </w:rPr>
            </w:pPr>
            <w:r w:rsidRPr="004E535D">
              <w:rPr>
                <w:sz w:val="18"/>
                <w:szCs w:val="20"/>
              </w:rPr>
              <w:t>200</w:t>
            </w:r>
          </w:p>
        </w:tc>
        <w:tc>
          <w:tcPr>
            <w:tcW w:w="50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000848ED" w14:textId="75CF27DD" w:rsidR="004E535D" w:rsidRPr="004E535D" w:rsidRDefault="008E0A86" w:rsidP="004E535D">
            <w:pPr>
              <w:spacing w:after="0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IAI</w:t>
            </w:r>
            <w:r w:rsidR="004E535D" w:rsidRPr="004E535D">
              <w:rPr>
                <w:sz w:val="18"/>
                <w:szCs w:val="20"/>
              </w:rPr>
              <w:t xml:space="preserve"> Role information is based on the created, updated, or revived roles.</w:t>
            </w:r>
          </w:p>
        </w:tc>
      </w:tr>
    </w:tbl>
    <w:p w14:paraId="6826F812" w14:textId="77777777" w:rsidR="000A5837" w:rsidRPr="000A5837" w:rsidRDefault="000A5837" w:rsidP="000A5837">
      <w:pPr>
        <w:rPr>
          <w:b/>
          <w:bCs/>
        </w:rPr>
      </w:pPr>
      <w:r w:rsidRPr="000A5837">
        <w:rPr>
          <w:b/>
          <w:bCs/>
        </w:rPr>
        <w:t>Error Management</w:t>
      </w:r>
    </w:p>
    <w:tbl>
      <w:tblPr>
        <w:tblW w:w="6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3"/>
        <w:gridCol w:w="1427"/>
        <w:gridCol w:w="3690"/>
      </w:tblGrid>
      <w:tr w:rsidR="000A5837" w:rsidRPr="000A5837" w14:paraId="788700D4" w14:textId="77777777" w:rsidTr="00AB4852">
        <w:tc>
          <w:tcPr>
            <w:tcW w:w="1353" w:type="dxa"/>
            <w:shd w:val="clear" w:color="auto" w:fill="D9D9D9" w:themeFill="background1" w:themeFillShade="D9"/>
            <w:vAlign w:val="center"/>
            <w:hideMark/>
          </w:tcPr>
          <w:p w14:paraId="3A07B2EA" w14:textId="77777777" w:rsidR="000A5837" w:rsidRPr="000A5837" w:rsidRDefault="000A5837" w:rsidP="000A5837">
            <w:r w:rsidRPr="000A5837">
              <w:t>HTTP Code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  <w:hideMark/>
          </w:tcPr>
          <w:p w14:paraId="546795D2" w14:textId="77777777" w:rsidR="000A5837" w:rsidRPr="000A5837" w:rsidRDefault="000A5837" w:rsidP="000A5837">
            <w:r w:rsidRPr="000A5837">
              <w:t>Error Code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  <w:hideMark/>
          </w:tcPr>
          <w:p w14:paraId="24EB78D3" w14:textId="77777777" w:rsidR="000A5837" w:rsidRPr="000A5837" w:rsidRDefault="000A5837" w:rsidP="000A5837">
            <w:r w:rsidRPr="000A5837">
              <w:t>Error Description</w:t>
            </w:r>
          </w:p>
        </w:tc>
      </w:tr>
      <w:tr w:rsidR="000A5837" w:rsidRPr="000A5837" w14:paraId="01F4ED49" w14:textId="77777777" w:rsidTr="00AB4852">
        <w:tc>
          <w:tcPr>
            <w:tcW w:w="1353" w:type="dxa"/>
            <w:vAlign w:val="center"/>
            <w:hideMark/>
          </w:tcPr>
          <w:p w14:paraId="6E37BE79" w14:textId="77777777" w:rsidR="000A5837" w:rsidRPr="000A5837" w:rsidRDefault="000A5837" w:rsidP="000A5837">
            <w:r w:rsidRPr="000A5837">
              <w:t>500</w:t>
            </w:r>
          </w:p>
        </w:tc>
        <w:tc>
          <w:tcPr>
            <w:tcW w:w="1427" w:type="dxa"/>
            <w:vAlign w:val="center"/>
            <w:hideMark/>
          </w:tcPr>
          <w:p w14:paraId="6B9312BA" w14:textId="77777777" w:rsidR="000A5837" w:rsidRPr="000A5837" w:rsidRDefault="000A5837" w:rsidP="000A5837">
            <w:r w:rsidRPr="000A5837">
              <w:t>500</w:t>
            </w:r>
          </w:p>
        </w:tc>
        <w:tc>
          <w:tcPr>
            <w:tcW w:w="3690" w:type="dxa"/>
            <w:vAlign w:val="center"/>
            <w:hideMark/>
          </w:tcPr>
          <w:p w14:paraId="044263A2" w14:textId="77777777" w:rsidR="000A5837" w:rsidRPr="000A5837" w:rsidRDefault="000A5837" w:rsidP="000A5837">
            <w:r w:rsidRPr="000A5837">
              <w:t xml:space="preserve">      Generic Error</w:t>
            </w:r>
          </w:p>
        </w:tc>
      </w:tr>
      <w:tr w:rsidR="000A5837" w:rsidRPr="000A5837" w14:paraId="624FEF41" w14:textId="77777777" w:rsidTr="00AB4852">
        <w:tc>
          <w:tcPr>
            <w:tcW w:w="1353" w:type="dxa"/>
            <w:vAlign w:val="center"/>
            <w:hideMark/>
          </w:tcPr>
          <w:p w14:paraId="2C3FBC2C" w14:textId="77777777" w:rsidR="000A5837" w:rsidRPr="000A5837" w:rsidRDefault="000A5837" w:rsidP="000A5837">
            <w:r w:rsidRPr="000A5837">
              <w:t>400</w:t>
            </w:r>
          </w:p>
        </w:tc>
        <w:tc>
          <w:tcPr>
            <w:tcW w:w="1427" w:type="dxa"/>
            <w:vAlign w:val="center"/>
            <w:hideMark/>
          </w:tcPr>
          <w:p w14:paraId="2422B5BC" w14:textId="77777777" w:rsidR="000A5837" w:rsidRPr="000A5837" w:rsidRDefault="000A5837" w:rsidP="000A5837">
            <w:r w:rsidRPr="000A5837">
              <w:t>401</w:t>
            </w:r>
          </w:p>
        </w:tc>
        <w:tc>
          <w:tcPr>
            <w:tcW w:w="3690" w:type="dxa"/>
            <w:vAlign w:val="center"/>
            <w:hideMark/>
          </w:tcPr>
          <w:p w14:paraId="186B2AA6" w14:textId="554F520E" w:rsidR="000A5837" w:rsidRPr="000A5837" w:rsidRDefault="000A5837" w:rsidP="003A00F5">
            <w:pPr>
              <w:ind w:left="360"/>
            </w:pPr>
            <w:r w:rsidRPr="000A5837">
              <w:t>Unauthorized User</w:t>
            </w:r>
            <w:r w:rsidR="003A00F5">
              <w:t xml:space="preserve"> or </w:t>
            </w:r>
            <w:r w:rsidRPr="000A5837">
              <w:t>Header Token could be missing</w:t>
            </w:r>
          </w:p>
        </w:tc>
      </w:tr>
      <w:tr w:rsidR="000A5837" w:rsidRPr="000A5837" w14:paraId="40049B5A" w14:textId="77777777" w:rsidTr="00AB4852">
        <w:tc>
          <w:tcPr>
            <w:tcW w:w="1353" w:type="dxa"/>
            <w:vAlign w:val="center"/>
            <w:hideMark/>
          </w:tcPr>
          <w:p w14:paraId="2F9A7F5C" w14:textId="77777777" w:rsidR="000A5837" w:rsidRPr="000A5837" w:rsidRDefault="000A5837" w:rsidP="000A5837">
            <w:r w:rsidRPr="000A5837">
              <w:t>400</w:t>
            </w:r>
          </w:p>
        </w:tc>
        <w:tc>
          <w:tcPr>
            <w:tcW w:w="1427" w:type="dxa"/>
            <w:vAlign w:val="center"/>
            <w:hideMark/>
          </w:tcPr>
          <w:p w14:paraId="5514B1BB" w14:textId="77777777" w:rsidR="000A5837" w:rsidRPr="000A5837" w:rsidRDefault="000A5837" w:rsidP="000A5837">
            <w:r w:rsidRPr="000A5837">
              <w:t>400</w:t>
            </w:r>
          </w:p>
        </w:tc>
        <w:tc>
          <w:tcPr>
            <w:tcW w:w="3690" w:type="dxa"/>
            <w:vAlign w:val="center"/>
            <w:hideMark/>
          </w:tcPr>
          <w:p w14:paraId="2D235870" w14:textId="6BE87927" w:rsidR="000A5837" w:rsidRPr="000A5837" w:rsidRDefault="000A5837" w:rsidP="003A00F5">
            <w:pPr>
              <w:ind w:left="360"/>
            </w:pPr>
            <w:r w:rsidRPr="000A5837">
              <w:t>Bad request</w:t>
            </w:r>
            <w:r w:rsidR="003A00F5">
              <w:t xml:space="preserve"> - </w:t>
            </w:r>
            <w:r w:rsidRPr="000A5837">
              <w:t>Please enter valid details</w:t>
            </w:r>
          </w:p>
        </w:tc>
      </w:tr>
    </w:tbl>
    <w:p w14:paraId="7393DA7C" w14:textId="77777777" w:rsidR="004E535D" w:rsidRDefault="004E535D" w:rsidP="00CF1748">
      <w:pPr>
        <w:sectPr w:rsidR="004E535D" w:rsidSect="000A5837">
          <w:type w:val="continuous"/>
          <w:pgSz w:w="12960" w:h="25920" w:code="5"/>
          <w:pgMar w:top="720" w:right="720" w:bottom="720" w:left="720" w:header="720" w:footer="720" w:gutter="0"/>
          <w:cols w:num="2" w:space="720" w:equalWidth="0">
            <w:col w:w="4320" w:space="720"/>
            <w:col w:w="6480"/>
          </w:cols>
          <w:docGrid w:linePitch="360"/>
        </w:sectPr>
      </w:pPr>
    </w:p>
    <w:p w14:paraId="042DDAD1" w14:textId="77777777" w:rsidR="000A5837" w:rsidRDefault="000A5837" w:rsidP="0096182F">
      <w:pPr>
        <w:pStyle w:val="Heading2"/>
        <w:sectPr w:rsidR="000A5837" w:rsidSect="00515714">
          <w:type w:val="continuous"/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13123943" w14:textId="601FFF22" w:rsidR="00291CCA" w:rsidRDefault="00291CCA" w:rsidP="0096182F">
      <w:pPr>
        <w:pStyle w:val="Heading2"/>
      </w:pPr>
      <w:bookmarkStart w:id="34" w:name="_Toc217392175"/>
      <w:r w:rsidRPr="003F59DE">
        <w:t>GET-</w:t>
      </w:r>
      <w:r w:rsidR="009847D4">
        <w:t xml:space="preserve"> </w:t>
      </w:r>
      <w:r w:rsidRPr="003F59DE">
        <w:t>ValidateRoleName</w:t>
      </w:r>
      <w:bookmarkEnd w:id="34"/>
    </w:p>
    <w:p w14:paraId="3D2B6F5F" w14:textId="5B8B94BE" w:rsidR="00291CCA" w:rsidRDefault="00291CCA" w:rsidP="007D3DC9">
      <w:r>
        <w:t>This</w:t>
      </w:r>
      <w:r w:rsidR="009847D4">
        <w:t xml:space="preserve"> </w:t>
      </w:r>
      <w:r w:rsidRPr="0387F8AB">
        <w:t>API</w:t>
      </w:r>
      <w:r w:rsidR="009847D4">
        <w:t xml:space="preserve"> </w:t>
      </w:r>
      <w:r w:rsidRPr="0387F8AB">
        <w:t>is</w:t>
      </w:r>
      <w:r w:rsidR="009847D4">
        <w:t xml:space="preserve"> </w:t>
      </w:r>
      <w:r>
        <w:t>used</w:t>
      </w:r>
      <w:r w:rsidR="009847D4">
        <w:t xml:space="preserve"> </w:t>
      </w:r>
      <w:r w:rsidRPr="0387F8AB">
        <w:t>for</w:t>
      </w:r>
      <w:r w:rsidR="009847D4">
        <w:t xml:space="preserve"> </w:t>
      </w:r>
      <w:r w:rsidRPr="0387F8AB">
        <w:t>validating</w:t>
      </w:r>
      <w:r w:rsidR="009847D4">
        <w:t xml:space="preserve"> </w:t>
      </w:r>
      <w:r w:rsidRPr="0387F8AB">
        <w:t>the</w:t>
      </w:r>
      <w:r w:rsidR="009847D4">
        <w:t xml:space="preserve"> </w:t>
      </w:r>
      <w:r w:rsidR="008E0A86">
        <w:t>IAI</w:t>
      </w:r>
      <w:r w:rsidR="009847D4">
        <w:t xml:space="preserve"> </w:t>
      </w:r>
      <w:r w:rsidRPr="0387F8AB">
        <w:t>role</w:t>
      </w:r>
      <w:r w:rsidR="009847D4">
        <w:t xml:space="preserve"> </w:t>
      </w:r>
      <w:r w:rsidRPr="0387F8AB">
        <w:t>name</w:t>
      </w:r>
      <w:r w:rsidR="009847D4">
        <w:t xml:space="preserve"> </w:t>
      </w:r>
      <w:r w:rsidR="00F552C7" w:rsidRPr="00F552C7">
        <w:t>within</w:t>
      </w:r>
      <w:r w:rsidR="009847D4">
        <w:t xml:space="preserve"> </w:t>
      </w:r>
      <w:r w:rsidR="00F552C7" w:rsidRPr="00F552C7">
        <w:t>a</w:t>
      </w:r>
      <w:r w:rsidR="009847D4">
        <w:t xml:space="preserve"> </w:t>
      </w:r>
      <w:r w:rsidR="00F552C7" w:rsidRPr="00F552C7">
        <w:t>plant</w:t>
      </w:r>
      <w:r w:rsidR="009847D4">
        <w:t xml:space="preserve"> </w:t>
      </w:r>
      <w:r w:rsidR="00F552C7" w:rsidRPr="00F552C7">
        <w:t>based</w:t>
      </w:r>
      <w:r w:rsidR="009847D4">
        <w:t xml:space="preserve"> </w:t>
      </w:r>
      <w:r w:rsidR="00F552C7" w:rsidRPr="00F552C7">
        <w:t>on</w:t>
      </w:r>
      <w:r w:rsidR="009847D4">
        <w:t xml:space="preserve"> </w:t>
      </w:r>
      <w:r w:rsidR="00F552C7" w:rsidRPr="00F552C7">
        <w:t>a</w:t>
      </w:r>
      <w:r w:rsidR="009847D4">
        <w:t xml:space="preserve"> </w:t>
      </w:r>
      <w:r w:rsidR="00F552C7" w:rsidRPr="00F552C7">
        <w:t>known</w:t>
      </w:r>
      <w:r w:rsidR="009847D4">
        <w:t xml:space="preserve"> </w:t>
      </w:r>
      <w:r w:rsidR="00F552C7" w:rsidRPr="00F552C7">
        <w:t>role</w:t>
      </w:r>
      <w:r w:rsidR="00634C71">
        <w:t xml:space="preserve"> </w:t>
      </w:r>
      <w:r w:rsidR="00F552C7" w:rsidRPr="00F552C7">
        <w:t>name</w:t>
      </w:r>
      <w:r w:rsidR="009847D4">
        <w:t xml:space="preserve"> </w:t>
      </w:r>
      <w:r w:rsidR="00F552C7" w:rsidRPr="00F552C7">
        <w:t>and</w:t>
      </w:r>
      <w:r w:rsidR="009847D4">
        <w:t xml:space="preserve"> </w:t>
      </w:r>
      <w:r w:rsidR="00F552C7" w:rsidRPr="00F552C7">
        <w:t>list</w:t>
      </w:r>
      <w:r w:rsidR="009847D4">
        <w:t xml:space="preserve"> </w:t>
      </w:r>
      <w:r w:rsidR="00F552C7" w:rsidRPr="00F552C7">
        <w:t>of</w:t>
      </w:r>
      <w:r w:rsidR="009847D4">
        <w:t xml:space="preserve"> </w:t>
      </w:r>
      <w:r w:rsidR="00F552C7" w:rsidRPr="00F552C7">
        <w:t>role</w:t>
      </w:r>
      <w:r w:rsidR="00B95226">
        <w:t xml:space="preserve"> ID</w:t>
      </w:r>
      <w:r w:rsidR="00F552C7" w:rsidRPr="00F552C7">
        <w:t>s</w:t>
      </w:r>
      <w:r w:rsidR="009847D4">
        <w:t xml:space="preserve"> </w:t>
      </w:r>
      <w:r w:rsidR="00F552C7" w:rsidRPr="00F552C7">
        <w:t>linked</w:t>
      </w:r>
      <w:r w:rsidR="009847D4">
        <w:t xml:space="preserve"> </w:t>
      </w:r>
      <w:r w:rsidR="00F552C7" w:rsidRPr="00F552C7">
        <w:t>to</w:t>
      </w:r>
      <w:r w:rsidR="009847D4">
        <w:t xml:space="preserve"> </w:t>
      </w:r>
      <w:r w:rsidR="00F552C7" w:rsidRPr="00F552C7">
        <w:t>the</w:t>
      </w:r>
      <w:r w:rsidR="009847D4">
        <w:t xml:space="preserve"> </w:t>
      </w:r>
      <w:r w:rsidR="00F552C7" w:rsidRPr="00F552C7">
        <w:t>plant.</w:t>
      </w:r>
      <w:r w:rsidR="009847D4">
        <w:t xml:space="preserve"> </w:t>
      </w:r>
    </w:p>
    <w:p w14:paraId="7F94B6CB" w14:textId="0DB63D30" w:rsidR="00291CCA" w:rsidRDefault="00FC68A1" w:rsidP="003D6F9B">
      <w:pPr>
        <w:pStyle w:val="Heading3"/>
      </w:pPr>
      <w:r>
        <w:t>API Preconditions</w:t>
      </w:r>
    </w:p>
    <w:tbl>
      <w:tblPr>
        <w:tblW w:w="11510" w:type="dxa"/>
        <w:tblLayout w:type="fixed"/>
        <w:tblLook w:val="04A0" w:firstRow="1" w:lastRow="0" w:firstColumn="1" w:lastColumn="0" w:noHBand="0" w:noVBand="1"/>
      </w:tblPr>
      <w:tblGrid>
        <w:gridCol w:w="4130"/>
        <w:gridCol w:w="7380"/>
      </w:tblGrid>
      <w:tr w:rsidR="00291CCA" w14:paraId="6838E709" w14:textId="77777777" w:rsidTr="00B241A6">
        <w:trPr>
          <w:trHeight w:val="165"/>
        </w:trPr>
        <w:tc>
          <w:tcPr>
            <w:tcW w:w="4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735878E" w14:textId="77777777" w:rsidR="00291CCA" w:rsidRDefault="00291CCA" w:rsidP="00126434">
            <w:pPr>
              <w:spacing w:after="0"/>
            </w:pPr>
            <w:r w:rsidRPr="0387F8AB">
              <w:t>PROTOCOL</w:t>
            </w:r>
          </w:p>
        </w:tc>
        <w:tc>
          <w:tcPr>
            <w:tcW w:w="7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9E052A" w14:textId="358FE22F" w:rsidR="00291CCA" w:rsidRPr="00B447DE" w:rsidRDefault="00291CCA" w:rsidP="00126434">
            <w:pPr>
              <w:spacing w:after="0"/>
              <w:rPr>
                <w:rFonts w:ascii="Consolas" w:hAnsi="Consolas"/>
              </w:rPr>
            </w:pPr>
            <w:r w:rsidRPr="00B447DE">
              <w:rPr>
                <w:rFonts w:ascii="Consolas" w:hAnsi="Consolas"/>
              </w:rPr>
              <w:t>HTTPS</w:t>
            </w:r>
          </w:p>
        </w:tc>
      </w:tr>
      <w:tr w:rsidR="00291CCA" w14:paraId="4B3D9955" w14:textId="77777777" w:rsidTr="00B241A6">
        <w:trPr>
          <w:trHeight w:val="105"/>
        </w:trPr>
        <w:tc>
          <w:tcPr>
            <w:tcW w:w="4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A0428BF" w14:textId="760C78E0" w:rsidR="00291CCA" w:rsidRDefault="00291CCA" w:rsidP="00126434">
            <w:pPr>
              <w:spacing w:after="0"/>
            </w:pPr>
            <w:bookmarkStart w:id="35" w:name="_Hlk173502893"/>
            <w:r w:rsidRPr="0387F8AB">
              <w:t>PATH</w:t>
            </w:r>
            <w:r w:rsidR="009847D4">
              <w:t xml:space="preserve"> </w:t>
            </w:r>
            <w:r w:rsidR="008E0A86">
              <w:t>IAI</w:t>
            </w:r>
            <w:r w:rsidR="002511FA">
              <w:t xml:space="preserve"> (Cognite)</w:t>
            </w:r>
            <w:r w:rsidR="00396F19">
              <w:t>(Public Exposure)</w:t>
            </w:r>
          </w:p>
        </w:tc>
        <w:tc>
          <w:tcPr>
            <w:tcW w:w="7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9C177B" w14:textId="64A8FD7D" w:rsidR="003A4473" w:rsidRPr="00B447DE" w:rsidRDefault="003A4473" w:rsidP="00126434">
            <w:pPr>
              <w:spacing w:after="0"/>
              <w:rPr>
                <w:rStyle w:val="Hyperlink"/>
                <w:rFonts w:ascii="Consolas" w:hAnsi="Consolas" w:cs="Graphik"/>
              </w:rPr>
            </w:pPr>
            <w:r w:rsidRPr="00B447DE">
              <w:rPr>
                <w:rStyle w:val="Hyperlink"/>
                <w:rFonts w:ascii="Consolas" w:hAnsi="Consolas" w:cs="Graphik"/>
              </w:rPr>
              <w:t>https://apim-mw-aot-dev.azure-api.net/api/people-management/roles/{roleName}/validateName?roleIds={roleIds}</w:t>
            </w:r>
          </w:p>
        </w:tc>
      </w:tr>
      <w:bookmarkEnd w:id="35"/>
      <w:tr w:rsidR="00A00C93" w14:paraId="1AC49876" w14:textId="77777777" w:rsidTr="00B241A6">
        <w:trPr>
          <w:trHeight w:val="105"/>
        </w:trPr>
        <w:tc>
          <w:tcPr>
            <w:tcW w:w="4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C35D91F" w14:textId="4DF666F8" w:rsidR="00A00C93" w:rsidRPr="0387F8AB" w:rsidRDefault="00A00C93" w:rsidP="00126434">
            <w:pPr>
              <w:spacing w:after="0"/>
            </w:pPr>
            <w:r>
              <w:t xml:space="preserve">PATH </w:t>
            </w:r>
            <w:r w:rsidR="008E0A86">
              <w:t>IAI</w:t>
            </w:r>
            <w:r w:rsidR="002511FA">
              <w:t xml:space="preserve"> (</w:t>
            </w:r>
            <w:r>
              <w:t>Azure</w:t>
            </w:r>
            <w:r w:rsidR="002511FA">
              <w:t>)</w:t>
            </w:r>
            <w:r w:rsidR="00396F19">
              <w:t>(Public Exposure)</w:t>
            </w:r>
          </w:p>
        </w:tc>
        <w:tc>
          <w:tcPr>
            <w:tcW w:w="7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D7682F" w14:textId="75C8499C" w:rsidR="00A00C93" w:rsidRPr="00B447DE" w:rsidRDefault="007B6C31" w:rsidP="00126434">
            <w:pPr>
              <w:spacing w:after="0"/>
              <w:rPr>
                <w:rStyle w:val="Hyperlink"/>
                <w:rFonts w:ascii="Consolas" w:hAnsi="Consolas" w:cs="Graphik"/>
              </w:rPr>
            </w:pPr>
            <w:r w:rsidRPr="00B447DE">
              <w:rPr>
                <w:rFonts w:ascii="Consolas" w:hAnsi="Consolas" w:cs="Graphik"/>
                <w:color w:val="0000FF"/>
                <w:u w:val="single"/>
              </w:rPr>
              <w:t>https://apim-aot-azure-dev.azure-api.net/api/people-management/roles/{roleName}/validateName?roleIds={roleIds}</w:t>
            </w:r>
          </w:p>
        </w:tc>
      </w:tr>
      <w:tr w:rsidR="00291CCA" w14:paraId="450981A4" w14:textId="77777777" w:rsidTr="00B241A6">
        <w:trPr>
          <w:trHeight w:val="135"/>
        </w:trPr>
        <w:tc>
          <w:tcPr>
            <w:tcW w:w="4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5302EF1" w14:textId="77777777" w:rsidR="00291CCA" w:rsidRDefault="00291CCA" w:rsidP="00126434">
            <w:pPr>
              <w:spacing w:after="0"/>
            </w:pPr>
            <w:r w:rsidRPr="0387F8AB">
              <w:t>METHOD</w:t>
            </w:r>
          </w:p>
        </w:tc>
        <w:tc>
          <w:tcPr>
            <w:tcW w:w="7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859DF4" w14:textId="6BE4E4C3" w:rsidR="00291CCA" w:rsidRPr="00B447DE" w:rsidRDefault="00291CCA" w:rsidP="00126434">
            <w:pPr>
              <w:spacing w:after="0"/>
              <w:rPr>
                <w:rFonts w:ascii="Consolas" w:hAnsi="Consolas"/>
              </w:rPr>
            </w:pPr>
            <w:r w:rsidRPr="00B447DE">
              <w:rPr>
                <w:rFonts w:ascii="Consolas" w:hAnsi="Consolas"/>
              </w:rPr>
              <w:t>GET</w:t>
            </w:r>
          </w:p>
        </w:tc>
      </w:tr>
      <w:tr w:rsidR="00291CCA" w14:paraId="734CCB53" w14:textId="77777777" w:rsidTr="00B241A6">
        <w:trPr>
          <w:trHeight w:val="240"/>
        </w:trPr>
        <w:tc>
          <w:tcPr>
            <w:tcW w:w="4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8BF4EEA" w14:textId="227605A2" w:rsidR="00291CCA" w:rsidRDefault="00291CCA" w:rsidP="00126434">
            <w:pPr>
              <w:spacing w:after="0"/>
            </w:pPr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7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4334C8" w14:textId="367FCB57" w:rsidR="00291CCA" w:rsidRPr="00B447DE" w:rsidRDefault="00291CCA" w:rsidP="00126434">
            <w:pPr>
              <w:spacing w:after="0"/>
              <w:rPr>
                <w:rFonts w:ascii="Consolas" w:hAnsi="Consolas"/>
              </w:rPr>
            </w:pPr>
            <w:r w:rsidRPr="00B447DE">
              <w:rPr>
                <w:rFonts w:ascii="Consolas" w:hAnsi="Consolas"/>
              </w:rPr>
              <w:t>application</w:t>
            </w:r>
            <w:r w:rsidR="009847D4" w:rsidRPr="00B447DE">
              <w:rPr>
                <w:rFonts w:ascii="Consolas" w:hAnsi="Consolas"/>
              </w:rPr>
              <w:t xml:space="preserve"> </w:t>
            </w:r>
            <w:r w:rsidRPr="00B447DE">
              <w:rPr>
                <w:rFonts w:ascii="Consolas" w:hAnsi="Consolas"/>
              </w:rPr>
              <w:t>/</w:t>
            </w:r>
            <w:r w:rsidR="009847D4" w:rsidRPr="00B447DE">
              <w:rPr>
                <w:rFonts w:ascii="Consolas" w:hAnsi="Consolas"/>
              </w:rPr>
              <w:t xml:space="preserve"> </w:t>
            </w:r>
            <w:r w:rsidRPr="00B447DE">
              <w:rPr>
                <w:rFonts w:ascii="Consolas" w:hAnsi="Consolas"/>
              </w:rPr>
              <w:t>json</w:t>
            </w:r>
          </w:p>
        </w:tc>
      </w:tr>
    </w:tbl>
    <w:p w14:paraId="64067723" w14:textId="1D146EE5" w:rsidR="00291CCA" w:rsidRPr="003F58F2" w:rsidRDefault="00EE0A94" w:rsidP="003D6F9B">
      <w:pPr>
        <w:pStyle w:val="Heading3"/>
      </w:pPr>
      <w:r>
        <w:t>Input Header Parameters</w:t>
      </w:r>
    </w:p>
    <w:tbl>
      <w:tblPr>
        <w:tblW w:w="11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4"/>
        <w:gridCol w:w="8381"/>
        <w:gridCol w:w="810"/>
        <w:gridCol w:w="1080"/>
      </w:tblGrid>
      <w:tr w:rsidR="00291CCA" w14:paraId="31ADA464" w14:textId="77777777" w:rsidTr="00B241A6">
        <w:trPr>
          <w:trHeight w:val="360"/>
        </w:trPr>
        <w:tc>
          <w:tcPr>
            <w:tcW w:w="1244" w:type="dxa"/>
            <w:shd w:val="clear" w:color="auto" w:fill="D9D9D9" w:themeFill="background1" w:themeFillShade="D9"/>
            <w:vAlign w:val="center"/>
          </w:tcPr>
          <w:p w14:paraId="588D2282" w14:textId="77777777" w:rsidR="00291CCA" w:rsidRDefault="00291CCA">
            <w:r w:rsidRPr="0387F8AB">
              <w:t>Parameter</w:t>
            </w:r>
          </w:p>
        </w:tc>
        <w:tc>
          <w:tcPr>
            <w:tcW w:w="8381" w:type="dxa"/>
            <w:shd w:val="clear" w:color="auto" w:fill="D9D9D9" w:themeFill="background1" w:themeFillShade="D9"/>
            <w:vAlign w:val="center"/>
          </w:tcPr>
          <w:p w14:paraId="3971AB2C" w14:textId="77777777" w:rsidR="00291CCA" w:rsidRDefault="00291CCA">
            <w:r w:rsidRPr="0387F8AB">
              <w:t>Description</w:t>
            </w:r>
          </w:p>
        </w:tc>
        <w:tc>
          <w:tcPr>
            <w:tcW w:w="810" w:type="dxa"/>
            <w:shd w:val="clear" w:color="auto" w:fill="D9D9D9" w:themeFill="background1" w:themeFillShade="D9"/>
            <w:vAlign w:val="center"/>
          </w:tcPr>
          <w:p w14:paraId="58C07792" w14:textId="7F1C7958" w:rsidR="00291CCA" w:rsidRDefault="00806F20">
            <w:r>
              <w:t>M/O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6AB80BE8" w14:textId="77777777" w:rsidR="00291CCA" w:rsidRDefault="00291CCA">
            <w:r w:rsidRPr="0387F8AB">
              <w:t>Type</w:t>
            </w:r>
          </w:p>
        </w:tc>
      </w:tr>
      <w:tr w:rsidR="00291CCA" w14:paraId="4FD75C69" w14:textId="77777777" w:rsidTr="00B241A6">
        <w:trPr>
          <w:trHeight w:val="360"/>
        </w:trPr>
        <w:tc>
          <w:tcPr>
            <w:tcW w:w="1244" w:type="dxa"/>
            <w:vAlign w:val="center"/>
          </w:tcPr>
          <w:p w14:paraId="6D885363" w14:textId="77777777" w:rsidR="00291CCA" w:rsidRDefault="00291CCA">
            <w:r w:rsidRPr="0387F8AB">
              <w:t>Authorization</w:t>
            </w:r>
          </w:p>
        </w:tc>
        <w:tc>
          <w:tcPr>
            <w:tcW w:w="8381" w:type="dxa"/>
            <w:vAlign w:val="center"/>
          </w:tcPr>
          <w:p w14:paraId="21F3EC9C" w14:textId="74DCE603" w:rsidR="00291CCA" w:rsidRDefault="00291CCA">
            <w:r w:rsidRPr="0387F8AB">
              <w:t>Token</w:t>
            </w:r>
            <w:r w:rsidR="009847D4">
              <w:t xml:space="preserve"> </w:t>
            </w:r>
            <w:r w:rsidRPr="0387F8AB">
              <w:t>acquired</w:t>
            </w:r>
            <w:r w:rsidR="009847D4">
              <w:t xml:space="preserve"> </w:t>
            </w:r>
            <w:r w:rsidRPr="0387F8AB">
              <w:t>from</w:t>
            </w:r>
            <w:r w:rsidR="009847D4">
              <w:t xml:space="preserve"> </w:t>
            </w:r>
            <w:r w:rsidRPr="0387F8AB">
              <w:t>Azure</w:t>
            </w:r>
            <w:r w:rsidR="009847D4">
              <w:t xml:space="preserve"> </w:t>
            </w:r>
            <w:r w:rsidRPr="0387F8AB">
              <w:t>AD</w:t>
            </w:r>
            <w:r w:rsidR="009847D4">
              <w:t xml:space="preserve"> </w:t>
            </w:r>
            <w:r w:rsidRPr="0387F8AB">
              <w:t>based</w:t>
            </w:r>
            <w:r w:rsidR="009847D4">
              <w:t xml:space="preserve"> </w:t>
            </w:r>
            <w:r w:rsidRPr="0387F8AB">
              <w:t>on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credentials</w:t>
            </w:r>
            <w:r w:rsidR="009847D4">
              <w:t xml:space="preserve"> </w:t>
            </w:r>
            <w:r w:rsidRPr="0387F8AB">
              <w:t>for</w:t>
            </w:r>
            <w:r w:rsidR="009847D4">
              <w:t xml:space="preserve"> </w:t>
            </w:r>
            <w:r w:rsidRPr="0387F8AB">
              <w:t>further</w:t>
            </w:r>
            <w:r w:rsidR="009847D4">
              <w:t xml:space="preserve"> </w:t>
            </w:r>
            <w:r w:rsidRPr="0387F8AB">
              <w:t>API</w:t>
            </w:r>
            <w:r w:rsidR="009847D4">
              <w:t xml:space="preserve"> </w:t>
            </w:r>
            <w:r w:rsidRPr="0387F8AB">
              <w:t>calls.</w:t>
            </w:r>
          </w:p>
        </w:tc>
        <w:tc>
          <w:tcPr>
            <w:tcW w:w="810" w:type="dxa"/>
            <w:vAlign w:val="center"/>
          </w:tcPr>
          <w:p w14:paraId="25C8E907" w14:textId="77777777" w:rsidR="00291CCA" w:rsidRDefault="00291CCA">
            <w:r w:rsidRPr="0387F8AB">
              <w:t>M</w:t>
            </w:r>
          </w:p>
        </w:tc>
        <w:tc>
          <w:tcPr>
            <w:tcW w:w="1080" w:type="dxa"/>
            <w:vAlign w:val="center"/>
          </w:tcPr>
          <w:p w14:paraId="27A0688B" w14:textId="77777777" w:rsidR="00291CCA" w:rsidRDefault="00291CCA">
            <w:r w:rsidRPr="0387F8AB">
              <w:t>String</w:t>
            </w:r>
          </w:p>
        </w:tc>
      </w:tr>
    </w:tbl>
    <w:p w14:paraId="58AF6DD6" w14:textId="24D13F12" w:rsidR="00EE0A94" w:rsidRDefault="00EE0A94" w:rsidP="003D6F9B">
      <w:pPr>
        <w:pStyle w:val="Heading3"/>
      </w:pPr>
      <w:r>
        <w:t>Input Path Parameters</w:t>
      </w:r>
    </w:p>
    <w:tbl>
      <w:tblPr>
        <w:tblW w:w="11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4"/>
        <w:gridCol w:w="8381"/>
        <w:gridCol w:w="810"/>
        <w:gridCol w:w="1080"/>
      </w:tblGrid>
      <w:tr w:rsidR="00291CCA" w14:paraId="61F1B524" w14:textId="77777777" w:rsidTr="00B241A6">
        <w:trPr>
          <w:trHeight w:val="360"/>
        </w:trPr>
        <w:tc>
          <w:tcPr>
            <w:tcW w:w="1244" w:type="dxa"/>
            <w:shd w:val="clear" w:color="auto" w:fill="D9D9D9" w:themeFill="background1" w:themeFillShade="D9"/>
            <w:vAlign w:val="center"/>
          </w:tcPr>
          <w:p w14:paraId="5593551F" w14:textId="77777777" w:rsidR="00291CCA" w:rsidRDefault="00291CCA">
            <w:r w:rsidRPr="0387F8AB">
              <w:t>Parameter</w:t>
            </w:r>
          </w:p>
        </w:tc>
        <w:tc>
          <w:tcPr>
            <w:tcW w:w="8381" w:type="dxa"/>
            <w:shd w:val="clear" w:color="auto" w:fill="D9D9D9" w:themeFill="background1" w:themeFillShade="D9"/>
            <w:vAlign w:val="center"/>
          </w:tcPr>
          <w:p w14:paraId="10356F3D" w14:textId="77777777" w:rsidR="00291CCA" w:rsidRDefault="00291CCA">
            <w:r w:rsidRPr="0387F8AB">
              <w:t>Description</w:t>
            </w:r>
          </w:p>
        </w:tc>
        <w:tc>
          <w:tcPr>
            <w:tcW w:w="810" w:type="dxa"/>
            <w:shd w:val="clear" w:color="auto" w:fill="D9D9D9" w:themeFill="background1" w:themeFillShade="D9"/>
            <w:vAlign w:val="center"/>
          </w:tcPr>
          <w:p w14:paraId="6CF93CFE" w14:textId="63B575EE" w:rsidR="00291CCA" w:rsidRDefault="00FC2CE7">
            <w:r>
              <w:t>M/O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30A5C134" w14:textId="77777777" w:rsidR="00291CCA" w:rsidRDefault="00291CCA">
            <w:r w:rsidRPr="0387F8AB">
              <w:t>Type</w:t>
            </w:r>
          </w:p>
        </w:tc>
      </w:tr>
      <w:tr w:rsidR="00291CCA" w14:paraId="396FBAD8" w14:textId="77777777" w:rsidTr="00B241A6">
        <w:trPr>
          <w:trHeight w:val="255"/>
        </w:trPr>
        <w:tc>
          <w:tcPr>
            <w:tcW w:w="1244" w:type="dxa"/>
            <w:vAlign w:val="center"/>
          </w:tcPr>
          <w:p w14:paraId="10BF0A56" w14:textId="0B83DF71" w:rsidR="00291CCA" w:rsidRDefault="001E77F0">
            <w:r>
              <w:t>R</w:t>
            </w:r>
            <w:r w:rsidR="00291CCA" w:rsidRPr="0387F8AB">
              <w:t>oleName</w:t>
            </w:r>
          </w:p>
        </w:tc>
        <w:tc>
          <w:tcPr>
            <w:tcW w:w="8381" w:type="dxa"/>
            <w:vAlign w:val="center"/>
          </w:tcPr>
          <w:p w14:paraId="0BFC3A12" w14:textId="20AC055B" w:rsidR="00291CCA" w:rsidRDefault="00291CCA">
            <w:r w:rsidRPr="0387F8AB">
              <w:t>Provide</w:t>
            </w:r>
            <w:r w:rsidR="009847D4">
              <w:t xml:space="preserve"> </w:t>
            </w:r>
            <w:r w:rsidRPr="0387F8AB">
              <w:t>a</w:t>
            </w:r>
            <w:r w:rsidR="009847D4">
              <w:t xml:space="preserve"> </w:t>
            </w:r>
            <w:r w:rsidRPr="0387F8AB">
              <w:t>valid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role</w:t>
            </w:r>
            <w:r w:rsidR="009847D4">
              <w:t xml:space="preserve"> </w:t>
            </w:r>
            <w:r w:rsidRPr="0387F8AB">
              <w:t>name</w:t>
            </w:r>
            <w:r w:rsidR="009847D4">
              <w:t xml:space="preserve"> </w:t>
            </w:r>
          </w:p>
        </w:tc>
        <w:tc>
          <w:tcPr>
            <w:tcW w:w="810" w:type="dxa"/>
            <w:vAlign w:val="center"/>
          </w:tcPr>
          <w:p w14:paraId="664C7A30" w14:textId="77777777" w:rsidR="00291CCA" w:rsidRDefault="00291CCA">
            <w:r w:rsidRPr="0387F8AB">
              <w:t>M</w:t>
            </w:r>
          </w:p>
        </w:tc>
        <w:tc>
          <w:tcPr>
            <w:tcW w:w="1080" w:type="dxa"/>
            <w:vAlign w:val="center"/>
          </w:tcPr>
          <w:p w14:paraId="1EF85F60" w14:textId="77777777" w:rsidR="00291CCA" w:rsidRDefault="00291CCA">
            <w:r w:rsidRPr="0387F8AB">
              <w:t>String</w:t>
            </w:r>
          </w:p>
        </w:tc>
      </w:tr>
    </w:tbl>
    <w:p w14:paraId="1B78BC63" w14:textId="7CF8010F" w:rsidR="00EE0A94" w:rsidRDefault="00EE0A94" w:rsidP="003D6F9B">
      <w:pPr>
        <w:pStyle w:val="Heading3"/>
      </w:pPr>
      <w:r>
        <w:t>Input Body Parameters</w:t>
      </w:r>
    </w:p>
    <w:tbl>
      <w:tblPr>
        <w:tblW w:w="11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4"/>
        <w:gridCol w:w="8381"/>
        <w:gridCol w:w="810"/>
        <w:gridCol w:w="1080"/>
      </w:tblGrid>
      <w:tr w:rsidR="00D861AC" w14:paraId="18AD7C1B" w14:textId="77777777" w:rsidTr="00B241A6">
        <w:trPr>
          <w:trHeight w:val="398"/>
        </w:trPr>
        <w:tc>
          <w:tcPr>
            <w:tcW w:w="1244" w:type="dxa"/>
            <w:shd w:val="clear" w:color="auto" w:fill="D9D9D9" w:themeFill="background1" w:themeFillShade="D9"/>
            <w:vAlign w:val="center"/>
          </w:tcPr>
          <w:p w14:paraId="2A30117C" w14:textId="77777777" w:rsidR="00D861AC" w:rsidRDefault="00D861AC" w:rsidP="00EA2A5F">
            <w:pPr>
              <w:spacing w:after="0"/>
            </w:pPr>
            <w:r w:rsidRPr="0387F8AB">
              <w:t>Parameter</w:t>
            </w:r>
          </w:p>
        </w:tc>
        <w:tc>
          <w:tcPr>
            <w:tcW w:w="8381" w:type="dxa"/>
            <w:shd w:val="clear" w:color="auto" w:fill="D9D9D9" w:themeFill="background1" w:themeFillShade="D9"/>
            <w:vAlign w:val="center"/>
          </w:tcPr>
          <w:p w14:paraId="111B7D3E" w14:textId="77777777" w:rsidR="00D861AC" w:rsidRDefault="00D861AC" w:rsidP="00EA2A5F">
            <w:pPr>
              <w:spacing w:after="0"/>
            </w:pPr>
            <w:r w:rsidRPr="0387F8AB">
              <w:t>Description</w:t>
            </w:r>
          </w:p>
        </w:tc>
        <w:tc>
          <w:tcPr>
            <w:tcW w:w="810" w:type="dxa"/>
            <w:shd w:val="clear" w:color="auto" w:fill="D9D9D9" w:themeFill="background1" w:themeFillShade="D9"/>
            <w:vAlign w:val="center"/>
          </w:tcPr>
          <w:p w14:paraId="66A07A07" w14:textId="77777777" w:rsidR="00D861AC" w:rsidRDefault="00D861AC" w:rsidP="00EA2A5F">
            <w:pPr>
              <w:spacing w:after="0"/>
            </w:pPr>
            <w:r>
              <w:t>M/O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35765BD3" w14:textId="77777777" w:rsidR="00D861AC" w:rsidRDefault="00D861AC" w:rsidP="00EA2A5F">
            <w:pPr>
              <w:spacing w:after="0"/>
            </w:pPr>
            <w:r w:rsidRPr="0387F8AB">
              <w:t>Type</w:t>
            </w:r>
          </w:p>
        </w:tc>
      </w:tr>
      <w:tr w:rsidR="00D861AC" w14:paraId="3E6F32E0" w14:textId="77777777" w:rsidTr="00B241A6">
        <w:trPr>
          <w:trHeight w:val="281"/>
        </w:trPr>
        <w:tc>
          <w:tcPr>
            <w:tcW w:w="1244" w:type="dxa"/>
          </w:tcPr>
          <w:p w14:paraId="527ED21A" w14:textId="36C6D59F" w:rsidR="00D861AC" w:rsidRDefault="00D861AC" w:rsidP="00EA2A5F">
            <w:pPr>
              <w:spacing w:after="0"/>
            </w:pPr>
            <w:r w:rsidRPr="0387F8AB">
              <w:t>RoleId</w:t>
            </w:r>
            <w:r>
              <w:t>s</w:t>
            </w:r>
          </w:p>
        </w:tc>
        <w:tc>
          <w:tcPr>
            <w:tcW w:w="8381" w:type="dxa"/>
          </w:tcPr>
          <w:p w14:paraId="664F156C" w14:textId="2C59DEE7" w:rsidR="00D861AC" w:rsidRDefault="00D861AC" w:rsidP="00EA2A5F">
            <w:pPr>
              <w:spacing w:after="0"/>
            </w:pPr>
            <w:r w:rsidRPr="0387F8AB">
              <w:t>Provide</w:t>
            </w:r>
            <w:r w:rsidR="00880F6B">
              <w:t>s</w:t>
            </w:r>
            <w:r w:rsidR="009847D4">
              <w:t xml:space="preserve"> </w:t>
            </w:r>
            <w:r w:rsidR="00880F6B">
              <w:t xml:space="preserve">a </w:t>
            </w:r>
            <w:r w:rsidR="007F67FB">
              <w:rPr>
                <w:rStyle w:val="ui-provider"/>
              </w:rPr>
              <w:t>list</w:t>
            </w:r>
            <w:r w:rsidR="009847D4">
              <w:rPr>
                <w:rStyle w:val="ui-provider"/>
              </w:rPr>
              <w:t xml:space="preserve"> </w:t>
            </w:r>
            <w:r w:rsidR="007F67FB">
              <w:rPr>
                <w:rStyle w:val="ui-provider"/>
              </w:rPr>
              <w:t>of</w:t>
            </w:r>
            <w:r w:rsidR="009847D4">
              <w:rPr>
                <w:rStyle w:val="ui-provider"/>
              </w:rPr>
              <w:t xml:space="preserve"> </w:t>
            </w:r>
            <w:r w:rsidR="007F67FB">
              <w:rPr>
                <w:rStyle w:val="ui-provider"/>
              </w:rPr>
              <w:t>active</w:t>
            </w:r>
            <w:r w:rsidR="009847D4">
              <w:rPr>
                <w:rStyle w:val="ui-provider"/>
              </w:rPr>
              <w:t xml:space="preserve"> </w:t>
            </w:r>
            <w:r w:rsidR="00880F6B">
              <w:rPr>
                <w:rStyle w:val="ui-provider"/>
              </w:rPr>
              <w:t xml:space="preserve">and </w:t>
            </w:r>
            <w:r w:rsidR="007F67FB">
              <w:rPr>
                <w:rStyle w:val="ui-provider"/>
              </w:rPr>
              <w:t>inactive</w:t>
            </w:r>
            <w:r w:rsidR="009847D4">
              <w:rPr>
                <w:rStyle w:val="ui-provider"/>
              </w:rPr>
              <w:t xml:space="preserve"> </w:t>
            </w:r>
            <w:r w:rsidR="007F67FB">
              <w:rPr>
                <w:rStyle w:val="ui-provider"/>
              </w:rPr>
              <w:t>Role</w:t>
            </w:r>
            <w:r w:rsidR="009847D4">
              <w:rPr>
                <w:rStyle w:val="ui-provider"/>
              </w:rPr>
              <w:t xml:space="preserve"> </w:t>
            </w:r>
            <w:r w:rsidR="007F67FB">
              <w:rPr>
                <w:rStyle w:val="ui-provider"/>
              </w:rPr>
              <w:t>I</w:t>
            </w:r>
            <w:r w:rsidR="00B80936">
              <w:rPr>
                <w:rStyle w:val="ui-provider"/>
              </w:rPr>
              <w:t>D</w:t>
            </w:r>
            <w:r w:rsidR="007F67FB">
              <w:rPr>
                <w:rStyle w:val="ui-provider"/>
              </w:rPr>
              <w:t>s</w:t>
            </w:r>
            <w:r w:rsidR="009847D4">
              <w:rPr>
                <w:rStyle w:val="ui-provider"/>
              </w:rPr>
              <w:t xml:space="preserve"> </w:t>
            </w:r>
            <w:r w:rsidR="007F67FB">
              <w:rPr>
                <w:rStyle w:val="ui-provider"/>
              </w:rPr>
              <w:t>associated</w:t>
            </w:r>
            <w:r w:rsidR="009847D4">
              <w:rPr>
                <w:rStyle w:val="ui-provider"/>
              </w:rPr>
              <w:t xml:space="preserve"> </w:t>
            </w:r>
            <w:r w:rsidR="00B80936">
              <w:rPr>
                <w:rStyle w:val="ui-provider"/>
              </w:rPr>
              <w:t>with</w:t>
            </w:r>
            <w:r w:rsidR="009847D4">
              <w:rPr>
                <w:rStyle w:val="ui-provider"/>
              </w:rPr>
              <w:t xml:space="preserve"> </w:t>
            </w:r>
            <w:r w:rsidR="007F67FB">
              <w:rPr>
                <w:rStyle w:val="ui-provider"/>
              </w:rPr>
              <w:t>the</w:t>
            </w:r>
            <w:r w:rsidR="009847D4">
              <w:rPr>
                <w:rStyle w:val="ui-provider"/>
              </w:rPr>
              <w:t xml:space="preserve"> </w:t>
            </w:r>
            <w:r w:rsidR="007F67FB">
              <w:rPr>
                <w:rStyle w:val="ui-provider"/>
              </w:rPr>
              <w:t>specific</w:t>
            </w:r>
            <w:r w:rsidR="009847D4">
              <w:rPr>
                <w:rStyle w:val="ui-provider"/>
              </w:rPr>
              <w:t xml:space="preserve"> </w:t>
            </w:r>
            <w:r w:rsidR="007F67FB">
              <w:rPr>
                <w:rStyle w:val="ui-provider"/>
              </w:rPr>
              <w:t>Plant</w:t>
            </w:r>
          </w:p>
        </w:tc>
        <w:tc>
          <w:tcPr>
            <w:tcW w:w="810" w:type="dxa"/>
            <w:vAlign w:val="center"/>
          </w:tcPr>
          <w:p w14:paraId="02F5B23F" w14:textId="77777777" w:rsidR="00D861AC" w:rsidRDefault="00D861AC" w:rsidP="00EA2A5F">
            <w:pPr>
              <w:spacing w:after="0"/>
            </w:pPr>
            <w:r w:rsidRPr="0387F8AB">
              <w:t>M</w:t>
            </w:r>
          </w:p>
        </w:tc>
        <w:tc>
          <w:tcPr>
            <w:tcW w:w="1080" w:type="dxa"/>
            <w:vAlign w:val="center"/>
          </w:tcPr>
          <w:p w14:paraId="26C3BE7B" w14:textId="77777777" w:rsidR="00D861AC" w:rsidRDefault="00D861AC" w:rsidP="00EA2A5F">
            <w:pPr>
              <w:spacing w:after="0"/>
            </w:pPr>
            <w:r w:rsidRPr="0387F8AB">
              <w:t>String</w:t>
            </w:r>
          </w:p>
        </w:tc>
      </w:tr>
    </w:tbl>
    <w:p w14:paraId="00C609A0" w14:textId="03054697" w:rsidR="00EE0A94" w:rsidRDefault="00EE0A94" w:rsidP="003D6F9B">
      <w:pPr>
        <w:pStyle w:val="Heading3"/>
      </w:pPr>
      <w:r>
        <w:t>Output Header Parameters</w:t>
      </w:r>
    </w:p>
    <w:tbl>
      <w:tblPr>
        <w:tblW w:w="11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5"/>
        <w:gridCol w:w="8460"/>
        <w:gridCol w:w="1080"/>
      </w:tblGrid>
      <w:tr w:rsidR="00291CCA" w14:paraId="3DD1AE21" w14:textId="77777777" w:rsidTr="00783CDB">
        <w:trPr>
          <w:trHeight w:val="450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414FA714" w14:textId="77777777" w:rsidR="00291CCA" w:rsidRDefault="00291CCA" w:rsidP="00783CDB">
            <w:pPr>
              <w:spacing w:after="0"/>
            </w:pPr>
            <w:r w:rsidRPr="0387F8AB">
              <w:t>Parameter</w:t>
            </w:r>
          </w:p>
        </w:tc>
        <w:tc>
          <w:tcPr>
            <w:tcW w:w="8460" w:type="dxa"/>
            <w:shd w:val="clear" w:color="auto" w:fill="D9D9D9" w:themeFill="background1" w:themeFillShade="D9"/>
            <w:vAlign w:val="center"/>
          </w:tcPr>
          <w:p w14:paraId="27C9786B" w14:textId="77777777" w:rsidR="00291CCA" w:rsidRDefault="00291CCA" w:rsidP="00783CDB">
            <w:pPr>
              <w:spacing w:after="0"/>
            </w:pPr>
            <w:r w:rsidRPr="0387F8AB">
              <w:t>Description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771D65A7" w14:textId="77777777" w:rsidR="00291CCA" w:rsidRDefault="00291CCA" w:rsidP="00783CDB">
            <w:pPr>
              <w:spacing w:after="0"/>
            </w:pPr>
            <w:r w:rsidRPr="0387F8AB">
              <w:t>Type</w:t>
            </w:r>
          </w:p>
        </w:tc>
      </w:tr>
      <w:tr w:rsidR="00291CCA" w14:paraId="728516FD" w14:textId="77777777" w:rsidTr="00783CDB">
        <w:trPr>
          <w:trHeight w:val="315"/>
        </w:trPr>
        <w:tc>
          <w:tcPr>
            <w:tcW w:w="1975" w:type="dxa"/>
            <w:vAlign w:val="center"/>
          </w:tcPr>
          <w:p w14:paraId="30120892" w14:textId="77777777" w:rsidR="00291CCA" w:rsidRDefault="00291CCA" w:rsidP="00783CDB">
            <w:pPr>
              <w:spacing w:after="0"/>
            </w:pPr>
            <w:r w:rsidRPr="0387F8AB">
              <w:t>Server</w:t>
            </w:r>
          </w:p>
        </w:tc>
        <w:tc>
          <w:tcPr>
            <w:tcW w:w="8460" w:type="dxa"/>
            <w:vAlign w:val="center"/>
          </w:tcPr>
          <w:p w14:paraId="3EDFA80C" w14:textId="04D5E9D2" w:rsidR="00291CCA" w:rsidRDefault="00291CCA" w:rsidP="00783CDB">
            <w:pPr>
              <w:spacing w:after="0"/>
            </w:pPr>
            <w:r w:rsidRPr="0387F8AB">
              <w:t>Contains</w:t>
            </w:r>
            <w:r w:rsidR="009847D4">
              <w:t xml:space="preserve"> </w:t>
            </w:r>
            <w:r w:rsidRPr="0387F8AB">
              <w:t>information</w:t>
            </w:r>
            <w:r w:rsidR="009847D4">
              <w:t xml:space="preserve"> </w:t>
            </w:r>
            <w:r w:rsidRPr="0387F8AB">
              <w:t>about</w:t>
            </w:r>
            <w:r w:rsidR="009847D4">
              <w:t xml:space="preserve"> </w:t>
            </w:r>
            <w:r w:rsidRPr="0387F8AB">
              <w:t>how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server</w:t>
            </w:r>
            <w:r w:rsidR="009847D4">
              <w:t xml:space="preserve"> </w:t>
            </w:r>
            <w:r w:rsidRPr="0387F8AB">
              <w:t>handles</w:t>
            </w:r>
            <w:r w:rsidR="009847D4">
              <w:t xml:space="preserve"> </w:t>
            </w:r>
            <w:r w:rsidRPr="0387F8AB">
              <w:t>request</w:t>
            </w:r>
            <w:r w:rsidR="003B2145">
              <w:t>s</w:t>
            </w:r>
            <w:r w:rsidR="009847D4">
              <w:t xml:space="preserve"> </w:t>
            </w:r>
            <w:r w:rsidRPr="0387F8AB">
              <w:t>[e.g.,</w:t>
            </w:r>
            <w:r w:rsidR="009847D4">
              <w:t xml:space="preserve"> </w:t>
            </w:r>
            <w:r w:rsidRPr="0387F8AB">
              <w:t>Werkzeug/2.1.2</w:t>
            </w:r>
            <w:r w:rsidR="009847D4">
              <w:t xml:space="preserve"> </w:t>
            </w:r>
            <w:r w:rsidRPr="0387F8AB">
              <w:t>Python/3.9.7]</w:t>
            </w:r>
          </w:p>
        </w:tc>
        <w:tc>
          <w:tcPr>
            <w:tcW w:w="1080" w:type="dxa"/>
            <w:vAlign w:val="center"/>
          </w:tcPr>
          <w:p w14:paraId="253EBA7D" w14:textId="77777777" w:rsidR="00291CCA" w:rsidRDefault="00291CCA" w:rsidP="00783CDB">
            <w:pPr>
              <w:spacing w:after="0"/>
            </w:pPr>
            <w:r w:rsidRPr="0387F8AB">
              <w:t>String</w:t>
            </w:r>
          </w:p>
        </w:tc>
      </w:tr>
      <w:tr w:rsidR="00291CCA" w14:paraId="09C6D4A4" w14:textId="77777777" w:rsidTr="00783CDB">
        <w:trPr>
          <w:trHeight w:val="315"/>
        </w:trPr>
        <w:tc>
          <w:tcPr>
            <w:tcW w:w="1975" w:type="dxa"/>
            <w:vAlign w:val="center"/>
          </w:tcPr>
          <w:p w14:paraId="76CFCFFC" w14:textId="77777777" w:rsidR="00291CCA" w:rsidRDefault="00291CCA" w:rsidP="00783CDB">
            <w:pPr>
              <w:spacing w:after="0"/>
            </w:pPr>
            <w:r w:rsidRPr="0387F8AB">
              <w:t>Content-Type</w:t>
            </w:r>
          </w:p>
        </w:tc>
        <w:tc>
          <w:tcPr>
            <w:tcW w:w="8460" w:type="dxa"/>
            <w:vAlign w:val="center"/>
          </w:tcPr>
          <w:p w14:paraId="1D6ADBED" w14:textId="30272D13" w:rsidR="00291CCA" w:rsidRDefault="00291CCA" w:rsidP="00783CDB">
            <w:pPr>
              <w:spacing w:after="0"/>
            </w:pPr>
            <w:r w:rsidRPr="0387F8AB">
              <w:t>Length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content</w:t>
            </w:r>
          </w:p>
        </w:tc>
        <w:tc>
          <w:tcPr>
            <w:tcW w:w="1080" w:type="dxa"/>
            <w:vAlign w:val="center"/>
          </w:tcPr>
          <w:p w14:paraId="2783E3CC" w14:textId="1EE5CD41" w:rsidR="00291CCA" w:rsidRDefault="003F48A1" w:rsidP="00783CDB">
            <w:pPr>
              <w:spacing w:after="0"/>
            </w:pPr>
            <w:r w:rsidRPr="0387F8AB">
              <w:t>String</w:t>
            </w:r>
          </w:p>
        </w:tc>
      </w:tr>
      <w:tr w:rsidR="00291CCA" w14:paraId="4EE2AC9B" w14:textId="77777777" w:rsidTr="00783CDB">
        <w:trPr>
          <w:trHeight w:val="315"/>
        </w:trPr>
        <w:tc>
          <w:tcPr>
            <w:tcW w:w="1975" w:type="dxa"/>
            <w:vAlign w:val="center"/>
          </w:tcPr>
          <w:p w14:paraId="2BD84EA7" w14:textId="77777777" w:rsidR="00291CCA" w:rsidRDefault="00291CCA" w:rsidP="00783CDB">
            <w:pPr>
              <w:spacing w:after="0"/>
            </w:pPr>
            <w:r w:rsidRPr="0387F8AB">
              <w:t>Date</w:t>
            </w:r>
          </w:p>
        </w:tc>
        <w:tc>
          <w:tcPr>
            <w:tcW w:w="8460" w:type="dxa"/>
            <w:vAlign w:val="center"/>
          </w:tcPr>
          <w:p w14:paraId="244E238D" w14:textId="20450435" w:rsidR="00291CCA" w:rsidRDefault="00291CCA" w:rsidP="00783CDB">
            <w:pPr>
              <w:spacing w:after="0"/>
            </w:pPr>
            <w:r w:rsidRPr="0387F8AB">
              <w:t>Date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operation</w:t>
            </w:r>
            <w:r w:rsidR="009847D4">
              <w:t xml:space="preserve"> </w:t>
            </w:r>
            <w:r w:rsidRPr="0387F8AB">
              <w:t>execution</w:t>
            </w:r>
            <w:r w:rsidR="009847D4">
              <w:t xml:space="preserve"> </w:t>
            </w:r>
            <w:r w:rsidRPr="0387F8AB">
              <w:t>e.g.</w:t>
            </w:r>
            <w:r w:rsidR="009847D4">
              <w:t xml:space="preserve"> </w:t>
            </w:r>
            <w:r w:rsidRPr="0387F8AB">
              <w:t>-</w:t>
            </w:r>
            <w:r w:rsidR="009847D4">
              <w:t xml:space="preserve"> </w:t>
            </w:r>
            <w:r w:rsidRPr="0387F8AB">
              <w:t>[Tue,</w:t>
            </w:r>
            <w:r w:rsidR="009847D4">
              <w:t xml:space="preserve"> </w:t>
            </w:r>
            <w:r w:rsidRPr="0387F8AB">
              <w:t>17</w:t>
            </w:r>
            <w:r w:rsidR="009847D4">
              <w:t xml:space="preserve"> </w:t>
            </w:r>
            <w:r w:rsidRPr="0387F8AB">
              <w:t>May</w:t>
            </w:r>
            <w:r w:rsidR="009847D4">
              <w:t xml:space="preserve"> </w:t>
            </w:r>
            <w:r w:rsidRPr="0387F8AB">
              <w:t>2022</w:t>
            </w:r>
            <w:r w:rsidR="009847D4">
              <w:t xml:space="preserve"> </w:t>
            </w:r>
            <w:r w:rsidRPr="0387F8AB">
              <w:t>06:30:16</w:t>
            </w:r>
            <w:r w:rsidR="009847D4">
              <w:t xml:space="preserve"> </w:t>
            </w:r>
            <w:r w:rsidRPr="0387F8AB">
              <w:t>GMT]</w:t>
            </w:r>
          </w:p>
        </w:tc>
        <w:tc>
          <w:tcPr>
            <w:tcW w:w="1080" w:type="dxa"/>
            <w:vAlign w:val="center"/>
          </w:tcPr>
          <w:p w14:paraId="64B6AB9E" w14:textId="08EEC688" w:rsidR="00291CCA" w:rsidRDefault="003F48A1" w:rsidP="00783CDB">
            <w:pPr>
              <w:spacing w:after="0"/>
            </w:pPr>
            <w:r>
              <w:t>D</w:t>
            </w:r>
            <w:r w:rsidR="00291CCA" w:rsidRPr="0387F8AB">
              <w:t>atetime</w:t>
            </w:r>
          </w:p>
        </w:tc>
      </w:tr>
      <w:tr w:rsidR="00291CCA" w14:paraId="09C813F1" w14:textId="77777777" w:rsidTr="00783CDB">
        <w:trPr>
          <w:trHeight w:val="315"/>
        </w:trPr>
        <w:tc>
          <w:tcPr>
            <w:tcW w:w="1975" w:type="dxa"/>
            <w:vAlign w:val="center"/>
          </w:tcPr>
          <w:p w14:paraId="690498D6" w14:textId="77777777" w:rsidR="00291CCA" w:rsidRDefault="00291CCA" w:rsidP="00783CDB">
            <w:pPr>
              <w:spacing w:after="0"/>
            </w:pPr>
            <w:r w:rsidRPr="0387F8AB">
              <w:t>Content-Length</w:t>
            </w:r>
          </w:p>
        </w:tc>
        <w:tc>
          <w:tcPr>
            <w:tcW w:w="8460" w:type="dxa"/>
            <w:vAlign w:val="center"/>
          </w:tcPr>
          <w:p w14:paraId="70684479" w14:textId="5410E50E" w:rsidR="00291CCA" w:rsidRDefault="00291CCA" w:rsidP="00783CDB">
            <w:pPr>
              <w:spacing w:after="0"/>
            </w:pPr>
            <w:r w:rsidRPr="0387F8AB">
              <w:t>Length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content</w:t>
            </w:r>
          </w:p>
        </w:tc>
        <w:tc>
          <w:tcPr>
            <w:tcW w:w="1080" w:type="dxa"/>
            <w:vAlign w:val="center"/>
          </w:tcPr>
          <w:p w14:paraId="6B17C406" w14:textId="6747ED73" w:rsidR="00291CCA" w:rsidRDefault="003F48A1" w:rsidP="00783CDB">
            <w:pPr>
              <w:spacing w:after="0"/>
            </w:pPr>
            <w:r>
              <w:t>B</w:t>
            </w:r>
            <w:r w:rsidR="00291CCA" w:rsidRPr="0387F8AB">
              <w:t>ytes</w:t>
            </w:r>
          </w:p>
        </w:tc>
      </w:tr>
    </w:tbl>
    <w:p w14:paraId="0E04A4C2" w14:textId="5325669C" w:rsidR="000B73D4" w:rsidRDefault="000B73D4" w:rsidP="003D6F9B">
      <w:pPr>
        <w:pStyle w:val="Heading3"/>
      </w:pPr>
      <w:r>
        <w:t>Output Body Parameters</w:t>
      </w:r>
    </w:p>
    <w:tbl>
      <w:tblPr>
        <w:tblW w:w="11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5"/>
        <w:gridCol w:w="8460"/>
        <w:gridCol w:w="1080"/>
      </w:tblGrid>
      <w:tr w:rsidR="00291CCA" w14:paraId="6FD372DE" w14:textId="77777777" w:rsidTr="00783CDB">
        <w:trPr>
          <w:trHeight w:val="645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0E4F3E37" w14:textId="77777777" w:rsidR="00291CCA" w:rsidRDefault="00291CCA" w:rsidP="00783CDB">
            <w:pPr>
              <w:spacing w:after="0"/>
            </w:pPr>
            <w:r w:rsidRPr="0387F8AB">
              <w:t>Parameter</w:t>
            </w:r>
          </w:p>
        </w:tc>
        <w:tc>
          <w:tcPr>
            <w:tcW w:w="8460" w:type="dxa"/>
            <w:shd w:val="clear" w:color="auto" w:fill="D9D9D9" w:themeFill="background1" w:themeFillShade="D9"/>
            <w:vAlign w:val="center"/>
          </w:tcPr>
          <w:p w14:paraId="11128672" w14:textId="77777777" w:rsidR="00291CCA" w:rsidRDefault="00291CCA" w:rsidP="00783CDB">
            <w:pPr>
              <w:spacing w:after="0"/>
            </w:pPr>
            <w:r w:rsidRPr="0387F8AB">
              <w:t>Description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0EBC7B50" w14:textId="77777777" w:rsidR="00291CCA" w:rsidRDefault="00291CCA" w:rsidP="00783CDB">
            <w:pPr>
              <w:spacing w:after="0"/>
            </w:pPr>
            <w:r w:rsidRPr="0387F8AB">
              <w:t>Type</w:t>
            </w:r>
          </w:p>
        </w:tc>
      </w:tr>
      <w:tr w:rsidR="00291CCA" w14:paraId="4BAEE190" w14:textId="77777777" w:rsidTr="00783CDB">
        <w:trPr>
          <w:trHeight w:val="465"/>
        </w:trPr>
        <w:tc>
          <w:tcPr>
            <w:tcW w:w="1975" w:type="dxa"/>
          </w:tcPr>
          <w:p w14:paraId="1DEAA171" w14:textId="77777777" w:rsidR="00291CCA" w:rsidRDefault="00291CCA" w:rsidP="00783CDB">
            <w:pPr>
              <w:spacing w:after="0"/>
            </w:pPr>
            <w:r w:rsidRPr="0387F8AB">
              <w:t>RoleArchived</w:t>
            </w:r>
          </w:p>
        </w:tc>
        <w:tc>
          <w:tcPr>
            <w:tcW w:w="8460" w:type="dxa"/>
          </w:tcPr>
          <w:p w14:paraId="4D402A04" w14:textId="270B9BEE" w:rsidR="00291CCA" w:rsidRDefault="003B2145" w:rsidP="00783CDB">
            <w:pPr>
              <w:spacing w:after="0"/>
            </w:pPr>
            <w:r>
              <w:t>The</w:t>
            </w:r>
            <w:r w:rsidR="009847D4">
              <w:t xml:space="preserve"> </w:t>
            </w:r>
            <w:r w:rsidR="00D91185">
              <w:t>value</w:t>
            </w:r>
            <w:r w:rsidR="009847D4">
              <w:t xml:space="preserve"> </w:t>
            </w:r>
            <w:r w:rsidR="00D91185">
              <w:t>of</w:t>
            </w:r>
            <w:r w:rsidR="009847D4">
              <w:t xml:space="preserve"> </w:t>
            </w:r>
            <w:r w:rsidR="00D91185">
              <w:t>this</w:t>
            </w:r>
            <w:r w:rsidR="009847D4">
              <w:t xml:space="preserve"> </w:t>
            </w:r>
            <w:r w:rsidR="00D91185">
              <w:t>parameter</w:t>
            </w:r>
            <w:r w:rsidR="009847D4">
              <w:t xml:space="preserve"> </w:t>
            </w:r>
            <w:r w:rsidR="00D91185">
              <w:t>specifies</w:t>
            </w:r>
            <w:r w:rsidR="009847D4">
              <w:t xml:space="preserve"> </w:t>
            </w:r>
            <w:r w:rsidR="00D91185">
              <w:t>whether</w:t>
            </w:r>
            <w:r w:rsidR="009847D4">
              <w:t xml:space="preserve"> </w:t>
            </w:r>
            <w:r w:rsidR="00D91185">
              <w:t>the</w:t>
            </w:r>
            <w:r w:rsidR="009847D4">
              <w:t xml:space="preserve"> </w:t>
            </w:r>
            <w:r>
              <w:t>r</w:t>
            </w:r>
            <w:r w:rsidR="00291CCA" w:rsidRPr="0387F8AB">
              <w:t>ole</w:t>
            </w:r>
            <w:r w:rsidR="009847D4">
              <w:t xml:space="preserve"> </w:t>
            </w:r>
            <w:r w:rsidR="00291CCA" w:rsidRPr="0387F8AB">
              <w:t>name</w:t>
            </w:r>
            <w:r w:rsidR="009847D4">
              <w:t xml:space="preserve"> </w:t>
            </w:r>
            <w:r w:rsidR="00291CCA" w:rsidRPr="0387F8AB">
              <w:t>is</w:t>
            </w:r>
            <w:r w:rsidR="009847D4">
              <w:t xml:space="preserve"> </w:t>
            </w:r>
            <w:r w:rsidR="00291CCA" w:rsidRPr="0387F8AB">
              <w:t>active</w:t>
            </w:r>
            <w:r w:rsidR="009847D4">
              <w:t xml:space="preserve"> </w:t>
            </w:r>
            <w:r w:rsidR="00291CCA" w:rsidRPr="0387F8AB">
              <w:t>or</w:t>
            </w:r>
            <w:r w:rsidR="009847D4">
              <w:t xml:space="preserve"> </w:t>
            </w:r>
            <w:r w:rsidR="00291CCA" w:rsidRPr="0387F8AB">
              <w:t>not</w:t>
            </w:r>
            <w:r w:rsidR="009847D4">
              <w:t xml:space="preserve"> </w:t>
            </w:r>
            <w:r w:rsidR="00291CCA" w:rsidRPr="0387F8AB">
              <w:t>in</w:t>
            </w:r>
            <w:r w:rsidR="009847D4">
              <w:t xml:space="preserve"> </w:t>
            </w:r>
            <w:r>
              <w:t>the</w:t>
            </w:r>
            <w:r w:rsidR="009847D4">
              <w:t xml:space="preserve"> </w:t>
            </w:r>
            <w:r w:rsidR="00291CCA" w:rsidRPr="0387F8AB">
              <w:t>database.</w:t>
            </w:r>
          </w:p>
        </w:tc>
        <w:tc>
          <w:tcPr>
            <w:tcW w:w="1080" w:type="dxa"/>
          </w:tcPr>
          <w:p w14:paraId="3198BD9C" w14:textId="77777777" w:rsidR="00291CCA" w:rsidRDefault="00291CCA" w:rsidP="00783CDB">
            <w:pPr>
              <w:spacing w:after="0"/>
            </w:pPr>
            <w:r w:rsidRPr="0387F8AB">
              <w:t>Boolean</w:t>
            </w:r>
          </w:p>
        </w:tc>
      </w:tr>
      <w:tr w:rsidR="00291CCA" w14:paraId="152FE235" w14:textId="77777777" w:rsidTr="00783CDB">
        <w:trPr>
          <w:trHeight w:val="315"/>
        </w:trPr>
        <w:tc>
          <w:tcPr>
            <w:tcW w:w="1975" w:type="dxa"/>
          </w:tcPr>
          <w:p w14:paraId="0F102DA1" w14:textId="77777777" w:rsidR="00291CCA" w:rsidRDefault="00291CCA" w:rsidP="00783CDB">
            <w:pPr>
              <w:spacing w:after="0"/>
            </w:pPr>
            <w:r w:rsidRPr="0387F8AB">
              <w:t>RoleExists</w:t>
            </w:r>
          </w:p>
        </w:tc>
        <w:tc>
          <w:tcPr>
            <w:tcW w:w="8460" w:type="dxa"/>
          </w:tcPr>
          <w:p w14:paraId="7AB32492" w14:textId="1847391D" w:rsidR="00291CCA" w:rsidRDefault="00D91185" w:rsidP="00783CDB">
            <w:pPr>
              <w:spacing w:after="0"/>
            </w:pPr>
            <w:r>
              <w:t>The</w:t>
            </w:r>
            <w:r w:rsidR="009847D4">
              <w:t xml:space="preserve"> </w:t>
            </w:r>
            <w:r>
              <w:t>value</w:t>
            </w:r>
            <w:r w:rsidR="009847D4">
              <w:t xml:space="preserve"> </w:t>
            </w:r>
            <w:r>
              <w:t>of</w:t>
            </w:r>
            <w:r w:rsidR="009847D4">
              <w:t xml:space="preserve"> </w:t>
            </w:r>
            <w:r>
              <w:t>this</w:t>
            </w:r>
            <w:r w:rsidR="009847D4">
              <w:t xml:space="preserve"> </w:t>
            </w:r>
            <w:r>
              <w:t>parameter</w:t>
            </w:r>
            <w:r w:rsidR="009847D4">
              <w:t xml:space="preserve"> </w:t>
            </w:r>
            <w:r>
              <w:t>specifies</w:t>
            </w:r>
            <w:r w:rsidR="009847D4">
              <w:t xml:space="preserve"> </w:t>
            </w:r>
            <w:r>
              <w:t>whether</w:t>
            </w:r>
            <w:r w:rsidR="009847D4">
              <w:t xml:space="preserve"> </w:t>
            </w:r>
            <w:r>
              <w:t>the</w:t>
            </w:r>
            <w:r w:rsidR="009847D4">
              <w:t xml:space="preserve"> </w:t>
            </w:r>
            <w:r>
              <w:t>r</w:t>
            </w:r>
            <w:r w:rsidR="00291CCA" w:rsidRPr="0387F8AB">
              <w:t>ole</w:t>
            </w:r>
            <w:r w:rsidR="009847D4">
              <w:t xml:space="preserve"> </w:t>
            </w:r>
            <w:r>
              <w:t>e</w:t>
            </w:r>
            <w:r w:rsidR="00291CCA" w:rsidRPr="0387F8AB">
              <w:t>xists</w:t>
            </w:r>
            <w:r w:rsidR="009847D4">
              <w:t xml:space="preserve"> </w:t>
            </w:r>
            <w:r w:rsidR="00291CCA" w:rsidRPr="0387F8AB">
              <w:t>or</w:t>
            </w:r>
            <w:r w:rsidR="009847D4">
              <w:t xml:space="preserve"> </w:t>
            </w:r>
            <w:r w:rsidR="00291CCA" w:rsidRPr="0387F8AB">
              <w:t>not</w:t>
            </w:r>
            <w:r w:rsidR="009847D4">
              <w:t xml:space="preserve"> </w:t>
            </w:r>
            <w:r w:rsidR="00291CCA" w:rsidRPr="0387F8AB">
              <w:t>in</w:t>
            </w:r>
            <w:r w:rsidR="009847D4">
              <w:t xml:space="preserve"> </w:t>
            </w:r>
            <w:r w:rsidR="003B2145">
              <w:t>the</w:t>
            </w:r>
            <w:r w:rsidR="009847D4">
              <w:t xml:space="preserve"> </w:t>
            </w:r>
            <w:r w:rsidR="00291CCA" w:rsidRPr="0387F8AB">
              <w:t>database.</w:t>
            </w:r>
          </w:p>
        </w:tc>
        <w:tc>
          <w:tcPr>
            <w:tcW w:w="1080" w:type="dxa"/>
          </w:tcPr>
          <w:p w14:paraId="458EDFE3" w14:textId="77777777" w:rsidR="00291CCA" w:rsidRDefault="00291CCA" w:rsidP="00783CDB">
            <w:pPr>
              <w:spacing w:after="0"/>
            </w:pPr>
            <w:r w:rsidRPr="0387F8AB">
              <w:t>Boolean</w:t>
            </w:r>
          </w:p>
        </w:tc>
      </w:tr>
      <w:tr w:rsidR="00291CCA" w14:paraId="205BB9CF" w14:textId="77777777" w:rsidTr="00783CDB">
        <w:trPr>
          <w:trHeight w:val="315"/>
        </w:trPr>
        <w:tc>
          <w:tcPr>
            <w:tcW w:w="1975" w:type="dxa"/>
          </w:tcPr>
          <w:p w14:paraId="6905BD74" w14:textId="77777777" w:rsidR="00291CCA" w:rsidRDefault="00291CCA" w:rsidP="00783CDB">
            <w:pPr>
              <w:spacing w:after="0"/>
            </w:pPr>
            <w:r w:rsidRPr="0387F8AB">
              <w:t>DeletedRoleId</w:t>
            </w:r>
          </w:p>
        </w:tc>
        <w:tc>
          <w:tcPr>
            <w:tcW w:w="8460" w:type="dxa"/>
          </w:tcPr>
          <w:p w14:paraId="1C41FFCE" w14:textId="209156D4" w:rsidR="00291CCA" w:rsidRDefault="00291CCA" w:rsidP="00783CDB">
            <w:pPr>
              <w:spacing w:after="0"/>
            </w:pPr>
            <w:r w:rsidRPr="0387F8AB">
              <w:t>DeletedRoleId</w:t>
            </w:r>
            <w:r w:rsidR="009847D4">
              <w:t xml:space="preserve"> </w:t>
            </w:r>
            <w:r w:rsidRPr="0387F8AB">
              <w:t>based</w:t>
            </w:r>
            <w:r w:rsidR="009847D4">
              <w:t xml:space="preserve"> </w:t>
            </w:r>
            <w:r w:rsidRPr="0387F8AB">
              <w:t>on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role</w:t>
            </w:r>
            <w:r w:rsidR="009847D4">
              <w:t xml:space="preserve"> </w:t>
            </w:r>
            <w:r w:rsidRPr="0387F8AB">
              <w:t>name</w:t>
            </w:r>
            <w:r w:rsidR="009847D4">
              <w:t xml:space="preserve"> </w:t>
            </w:r>
            <w:r w:rsidRPr="0387F8AB">
              <w:t>provided</w:t>
            </w:r>
          </w:p>
        </w:tc>
        <w:tc>
          <w:tcPr>
            <w:tcW w:w="1080" w:type="dxa"/>
          </w:tcPr>
          <w:p w14:paraId="2AFF548F" w14:textId="77777777" w:rsidR="00291CCA" w:rsidRDefault="00291CCA" w:rsidP="00783CDB">
            <w:pPr>
              <w:spacing w:after="0"/>
            </w:pPr>
            <w:r w:rsidRPr="0387F8AB">
              <w:t>Boolean</w:t>
            </w:r>
          </w:p>
        </w:tc>
      </w:tr>
    </w:tbl>
    <w:p w14:paraId="1F0E6AB8" w14:textId="5623A0DE" w:rsidR="00291CCA" w:rsidRPr="003F58F2" w:rsidRDefault="00291CCA" w:rsidP="003D6F9B">
      <w:pPr>
        <w:pStyle w:val="Heading3"/>
      </w:pPr>
      <w:r w:rsidRPr="003F58F2">
        <w:t>Sample</w:t>
      </w:r>
      <w:r w:rsidR="009847D4">
        <w:t xml:space="preserve"> </w:t>
      </w:r>
      <w:r w:rsidRPr="003F58F2">
        <w:t>JSON</w:t>
      </w:r>
      <w:r w:rsidR="009847D4">
        <w:t xml:space="preserve"> </w:t>
      </w:r>
      <w:r w:rsidRPr="003F58F2">
        <w:t>Response</w:t>
      </w:r>
    </w:p>
    <w:p w14:paraId="0720D5F6" w14:textId="77777777" w:rsidR="00291CCA" w:rsidRPr="00591667" w:rsidRDefault="00291CCA" w:rsidP="00591667">
      <w:pPr>
        <w:spacing w:after="0"/>
        <w:rPr>
          <w:rFonts w:ascii="Consolas" w:hAnsi="Consolas"/>
          <w:sz w:val="18"/>
          <w:szCs w:val="20"/>
        </w:rPr>
      </w:pPr>
      <w:r w:rsidRPr="00591667">
        <w:rPr>
          <w:rFonts w:ascii="Consolas" w:hAnsi="Consolas"/>
          <w:sz w:val="18"/>
          <w:szCs w:val="20"/>
        </w:rPr>
        <w:t>{</w:t>
      </w:r>
    </w:p>
    <w:p w14:paraId="11BCEBED" w14:textId="29C188C5" w:rsidR="00291CCA" w:rsidRPr="00591667" w:rsidRDefault="009847D4" w:rsidP="00591667">
      <w:pPr>
        <w:spacing w:after="0"/>
        <w:rPr>
          <w:rFonts w:ascii="Consolas" w:hAnsi="Consolas"/>
          <w:sz w:val="18"/>
          <w:szCs w:val="20"/>
        </w:rPr>
      </w:pPr>
      <w:r w:rsidRPr="00591667">
        <w:rPr>
          <w:rFonts w:ascii="Consolas" w:hAnsi="Consolas"/>
          <w:color w:val="000000" w:themeColor="text1"/>
          <w:sz w:val="18"/>
          <w:szCs w:val="20"/>
        </w:rPr>
        <w:t xml:space="preserve">    </w:t>
      </w:r>
      <w:r w:rsidR="00291CCA" w:rsidRPr="00591667">
        <w:rPr>
          <w:rFonts w:ascii="Consolas" w:hAnsi="Consolas"/>
          <w:sz w:val="18"/>
          <w:szCs w:val="20"/>
        </w:rPr>
        <w:t>"RoleArchived":</w:t>
      </w:r>
      <w:r w:rsidRPr="00591667">
        <w:rPr>
          <w:rFonts w:ascii="Consolas" w:hAnsi="Consolas"/>
          <w:sz w:val="18"/>
          <w:szCs w:val="20"/>
        </w:rPr>
        <w:t xml:space="preserve"> </w:t>
      </w:r>
      <w:r w:rsidR="00291CCA" w:rsidRPr="00591667">
        <w:rPr>
          <w:rFonts w:ascii="Consolas" w:hAnsi="Consolas"/>
          <w:sz w:val="18"/>
          <w:szCs w:val="20"/>
        </w:rPr>
        <w:t>false,</w:t>
      </w:r>
    </w:p>
    <w:p w14:paraId="17B3A75C" w14:textId="33BC71DC" w:rsidR="00291CCA" w:rsidRPr="00591667" w:rsidRDefault="009847D4" w:rsidP="00591667">
      <w:pPr>
        <w:spacing w:after="0"/>
        <w:rPr>
          <w:rFonts w:ascii="Consolas" w:hAnsi="Consolas"/>
          <w:sz w:val="18"/>
          <w:szCs w:val="20"/>
        </w:rPr>
      </w:pPr>
      <w:r w:rsidRPr="00591667">
        <w:rPr>
          <w:rFonts w:ascii="Consolas" w:hAnsi="Consolas"/>
          <w:sz w:val="18"/>
          <w:szCs w:val="20"/>
        </w:rPr>
        <w:t xml:space="preserve">    </w:t>
      </w:r>
      <w:r w:rsidR="00291CCA" w:rsidRPr="00591667">
        <w:rPr>
          <w:rFonts w:ascii="Consolas" w:hAnsi="Consolas"/>
          <w:sz w:val="18"/>
          <w:szCs w:val="20"/>
        </w:rPr>
        <w:t>"RoleExists":</w:t>
      </w:r>
      <w:r w:rsidRPr="00591667">
        <w:rPr>
          <w:rFonts w:ascii="Consolas" w:hAnsi="Consolas"/>
          <w:sz w:val="18"/>
          <w:szCs w:val="20"/>
        </w:rPr>
        <w:t xml:space="preserve"> </w:t>
      </w:r>
      <w:r w:rsidR="00291CCA" w:rsidRPr="00591667">
        <w:rPr>
          <w:rFonts w:ascii="Consolas" w:hAnsi="Consolas"/>
          <w:sz w:val="18"/>
          <w:szCs w:val="20"/>
        </w:rPr>
        <w:t>false,</w:t>
      </w:r>
    </w:p>
    <w:p w14:paraId="62283A1A" w14:textId="5F7882F4" w:rsidR="00291CCA" w:rsidRPr="00591667" w:rsidRDefault="009847D4" w:rsidP="00591667">
      <w:pPr>
        <w:spacing w:after="0"/>
        <w:rPr>
          <w:rFonts w:ascii="Consolas" w:hAnsi="Consolas"/>
          <w:sz w:val="18"/>
          <w:szCs w:val="20"/>
        </w:rPr>
      </w:pPr>
      <w:r w:rsidRPr="00591667">
        <w:rPr>
          <w:rFonts w:ascii="Consolas" w:hAnsi="Consolas"/>
          <w:sz w:val="18"/>
          <w:szCs w:val="20"/>
        </w:rPr>
        <w:t xml:space="preserve">    </w:t>
      </w:r>
      <w:r w:rsidR="00291CCA" w:rsidRPr="00591667">
        <w:rPr>
          <w:rFonts w:ascii="Consolas" w:hAnsi="Consolas"/>
          <w:sz w:val="18"/>
          <w:szCs w:val="20"/>
        </w:rPr>
        <w:t>"DeletedRoleId":</w:t>
      </w:r>
      <w:r w:rsidRPr="00591667">
        <w:rPr>
          <w:rFonts w:ascii="Consolas" w:hAnsi="Consolas"/>
          <w:sz w:val="18"/>
          <w:szCs w:val="20"/>
        </w:rPr>
        <w:t xml:space="preserve"> </w:t>
      </w:r>
      <w:r w:rsidR="00291CCA" w:rsidRPr="00591667">
        <w:rPr>
          <w:rFonts w:ascii="Consolas" w:hAnsi="Consolas"/>
          <w:sz w:val="18"/>
          <w:szCs w:val="20"/>
        </w:rPr>
        <w:t>false</w:t>
      </w:r>
    </w:p>
    <w:p w14:paraId="3C49F4CD" w14:textId="77777777" w:rsidR="00291CCA" w:rsidRPr="00591667" w:rsidRDefault="00291CCA" w:rsidP="00591667">
      <w:pPr>
        <w:spacing w:after="0"/>
        <w:rPr>
          <w:rFonts w:ascii="Consolas" w:hAnsi="Consolas"/>
          <w:sz w:val="18"/>
          <w:szCs w:val="20"/>
        </w:rPr>
      </w:pPr>
      <w:r w:rsidRPr="00591667">
        <w:rPr>
          <w:rFonts w:ascii="Consolas" w:hAnsi="Consolas"/>
          <w:sz w:val="18"/>
          <w:szCs w:val="20"/>
        </w:rPr>
        <w:t>}</w:t>
      </w:r>
    </w:p>
    <w:p w14:paraId="6742A8F3" w14:textId="504715CF" w:rsidR="000B73D4" w:rsidRDefault="000B73D4" w:rsidP="003D6F9B">
      <w:pPr>
        <w:pStyle w:val="Heading3"/>
      </w:pPr>
      <w:r>
        <w:t>Result</w:t>
      </w:r>
    </w:p>
    <w:tbl>
      <w:tblPr>
        <w:tblW w:w="11510" w:type="dxa"/>
        <w:tblLayout w:type="fixed"/>
        <w:tblLook w:val="04A0" w:firstRow="1" w:lastRow="0" w:firstColumn="1" w:lastColumn="0" w:noHBand="0" w:noVBand="1"/>
      </w:tblPr>
      <w:tblGrid>
        <w:gridCol w:w="1904"/>
        <w:gridCol w:w="9606"/>
      </w:tblGrid>
      <w:tr w:rsidR="00291CCA" w14:paraId="3596DA37" w14:textId="77777777" w:rsidTr="00591667">
        <w:tc>
          <w:tcPr>
            <w:tcW w:w="19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7E6E6" w:themeFill="background2"/>
          </w:tcPr>
          <w:p w14:paraId="7C4131E3" w14:textId="41ED403D" w:rsidR="00291CCA" w:rsidRPr="000B73D4" w:rsidRDefault="00291CCA" w:rsidP="00B34646">
            <w:pPr>
              <w:spacing w:after="0"/>
              <w:rPr>
                <w:b/>
                <w:bCs/>
              </w:rPr>
            </w:pPr>
            <w:r w:rsidRPr="000B73D4">
              <w:rPr>
                <w:b/>
                <w:bCs/>
              </w:rPr>
              <w:t>HTTP</w:t>
            </w:r>
            <w:r w:rsidR="009847D4" w:rsidRPr="000B73D4">
              <w:rPr>
                <w:b/>
                <w:bCs/>
              </w:rPr>
              <w:t xml:space="preserve"> </w:t>
            </w:r>
            <w:r w:rsidRPr="000B73D4">
              <w:rPr>
                <w:b/>
                <w:bCs/>
              </w:rPr>
              <w:t>Code</w:t>
            </w:r>
          </w:p>
        </w:tc>
        <w:tc>
          <w:tcPr>
            <w:tcW w:w="96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7E6E6" w:themeFill="background2"/>
          </w:tcPr>
          <w:p w14:paraId="6C23D45D" w14:textId="5F87CBB7" w:rsidR="00291CCA" w:rsidRPr="000B73D4" w:rsidRDefault="00291CCA" w:rsidP="00B34646">
            <w:pPr>
              <w:spacing w:after="0"/>
              <w:rPr>
                <w:b/>
                <w:bCs/>
              </w:rPr>
            </w:pPr>
            <w:r w:rsidRPr="000B73D4">
              <w:rPr>
                <w:b/>
                <w:bCs/>
              </w:rPr>
              <w:t>Result</w:t>
            </w:r>
            <w:r w:rsidR="009847D4" w:rsidRPr="000B73D4">
              <w:rPr>
                <w:b/>
                <w:bCs/>
              </w:rPr>
              <w:t xml:space="preserve"> </w:t>
            </w:r>
            <w:r w:rsidRPr="000B73D4">
              <w:rPr>
                <w:b/>
                <w:bCs/>
              </w:rPr>
              <w:t>Description</w:t>
            </w:r>
          </w:p>
        </w:tc>
      </w:tr>
      <w:tr w:rsidR="00291CCA" w14:paraId="45FF4BD5" w14:textId="77777777" w:rsidTr="00591667">
        <w:tc>
          <w:tcPr>
            <w:tcW w:w="19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3E2F24" w14:textId="77777777" w:rsidR="00291CCA" w:rsidRDefault="00291CCA" w:rsidP="00B34646">
            <w:pPr>
              <w:spacing w:after="0"/>
            </w:pPr>
            <w:r w:rsidRPr="0387F8AB">
              <w:t>200</w:t>
            </w:r>
          </w:p>
        </w:tc>
        <w:tc>
          <w:tcPr>
            <w:tcW w:w="96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A37D01" w14:textId="48357A96" w:rsidR="00291CCA" w:rsidRDefault="00291CCA" w:rsidP="00B34646">
            <w:pPr>
              <w:spacing w:after="0"/>
            </w:pPr>
            <w:r w:rsidRPr="0387F8AB">
              <w:t>Boolean</w:t>
            </w:r>
            <w:r w:rsidR="009847D4">
              <w:t xml:space="preserve"> </w:t>
            </w:r>
            <w:r w:rsidRPr="0387F8AB">
              <w:t>output</w:t>
            </w:r>
            <w:r w:rsidR="009847D4">
              <w:t xml:space="preserve"> </w:t>
            </w:r>
            <w:r w:rsidRPr="0387F8AB">
              <w:t>for</w:t>
            </w:r>
            <w:r w:rsidR="009847D4">
              <w:t xml:space="preserve"> </w:t>
            </w:r>
            <w:r w:rsidRPr="0387F8AB">
              <w:t>RoleExists,</w:t>
            </w:r>
            <w:r w:rsidR="009847D4">
              <w:t xml:space="preserve"> </w:t>
            </w:r>
            <w:r w:rsidRPr="0387F8AB">
              <w:t>RoleArchived</w:t>
            </w:r>
            <w:r w:rsidR="00A75C91">
              <w:t>,</w:t>
            </w:r>
            <w:r w:rsidR="009847D4">
              <w:t xml:space="preserve"> </w:t>
            </w:r>
            <w:r w:rsidRPr="0387F8AB">
              <w:t>and</w:t>
            </w:r>
            <w:r w:rsidR="009847D4">
              <w:t xml:space="preserve"> </w:t>
            </w:r>
            <w:r w:rsidRPr="0387F8AB">
              <w:t>DeletedRoleId</w:t>
            </w:r>
            <w:r w:rsidR="009847D4">
              <w:t xml:space="preserve"> </w:t>
            </w:r>
            <w:r w:rsidRPr="0387F8AB">
              <w:t>based</w:t>
            </w:r>
            <w:r w:rsidR="009847D4">
              <w:t xml:space="preserve"> </w:t>
            </w:r>
            <w:r w:rsidRPr="0387F8AB">
              <w:t>on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role</w:t>
            </w:r>
            <w:r w:rsidR="009847D4">
              <w:t xml:space="preserve"> </w:t>
            </w:r>
            <w:r w:rsidRPr="0387F8AB">
              <w:t>name</w:t>
            </w:r>
            <w:r w:rsidR="009847D4">
              <w:t xml:space="preserve"> </w:t>
            </w:r>
            <w:r w:rsidRPr="0387F8AB">
              <w:t>provided.</w:t>
            </w:r>
          </w:p>
        </w:tc>
      </w:tr>
    </w:tbl>
    <w:p w14:paraId="72E7CCB2" w14:textId="2660E590" w:rsidR="000B73D4" w:rsidRDefault="000B73D4" w:rsidP="003D6F9B">
      <w:pPr>
        <w:pStyle w:val="Heading3"/>
      </w:pPr>
      <w:r>
        <w:t>Error Management</w:t>
      </w:r>
    </w:p>
    <w:tbl>
      <w:tblPr>
        <w:tblW w:w="11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4"/>
        <w:gridCol w:w="1902"/>
        <w:gridCol w:w="8259"/>
      </w:tblGrid>
      <w:tr w:rsidR="00291CCA" w14:paraId="2E3B1A47" w14:textId="77777777" w:rsidTr="00591667">
        <w:tc>
          <w:tcPr>
            <w:tcW w:w="1354" w:type="dxa"/>
            <w:shd w:val="clear" w:color="auto" w:fill="D9D9D9" w:themeFill="background1" w:themeFillShade="D9"/>
            <w:vAlign w:val="center"/>
          </w:tcPr>
          <w:p w14:paraId="575C1A35" w14:textId="78F418AD" w:rsidR="00291CCA" w:rsidRDefault="00291CCA" w:rsidP="00B34646">
            <w:pPr>
              <w:spacing w:after="0"/>
            </w:pPr>
            <w:r w:rsidRPr="0387F8AB">
              <w:t>HTTP</w:t>
            </w:r>
            <w:r w:rsidR="009847D4">
              <w:t xml:space="preserve"> </w:t>
            </w:r>
            <w:r w:rsidRPr="0387F8AB">
              <w:t>Code</w:t>
            </w:r>
          </w:p>
        </w:tc>
        <w:tc>
          <w:tcPr>
            <w:tcW w:w="1902" w:type="dxa"/>
            <w:shd w:val="clear" w:color="auto" w:fill="D9D9D9" w:themeFill="background1" w:themeFillShade="D9"/>
            <w:vAlign w:val="center"/>
          </w:tcPr>
          <w:p w14:paraId="03663562" w14:textId="543B7B6B" w:rsidR="00291CCA" w:rsidRDefault="00291CCA" w:rsidP="00B34646">
            <w:pPr>
              <w:spacing w:after="0"/>
            </w:pPr>
            <w:r w:rsidRPr="0387F8AB">
              <w:t>Error</w:t>
            </w:r>
            <w:r w:rsidR="009847D4">
              <w:t xml:space="preserve"> </w:t>
            </w:r>
            <w:r w:rsidRPr="0387F8AB">
              <w:t>Code</w:t>
            </w:r>
          </w:p>
        </w:tc>
        <w:tc>
          <w:tcPr>
            <w:tcW w:w="8259" w:type="dxa"/>
            <w:shd w:val="clear" w:color="auto" w:fill="D9D9D9" w:themeFill="background1" w:themeFillShade="D9"/>
            <w:vAlign w:val="center"/>
          </w:tcPr>
          <w:p w14:paraId="031A97B8" w14:textId="10589D6C" w:rsidR="00291CCA" w:rsidRDefault="00291CCA" w:rsidP="00B34646">
            <w:pPr>
              <w:spacing w:after="0"/>
            </w:pPr>
            <w:r w:rsidRPr="0387F8AB">
              <w:t>Error</w:t>
            </w:r>
            <w:r w:rsidR="009847D4">
              <w:t xml:space="preserve"> </w:t>
            </w:r>
            <w:r w:rsidRPr="0387F8AB">
              <w:t>Description</w:t>
            </w:r>
          </w:p>
        </w:tc>
      </w:tr>
      <w:tr w:rsidR="00291CCA" w14:paraId="7BA46863" w14:textId="77777777" w:rsidTr="00591667">
        <w:tc>
          <w:tcPr>
            <w:tcW w:w="1354" w:type="dxa"/>
            <w:vAlign w:val="center"/>
          </w:tcPr>
          <w:p w14:paraId="2C6BE49F" w14:textId="77777777" w:rsidR="00291CCA" w:rsidRDefault="00291CCA" w:rsidP="00B34646">
            <w:pPr>
              <w:spacing w:after="0"/>
            </w:pPr>
            <w:r w:rsidRPr="0387F8AB">
              <w:t>500</w:t>
            </w:r>
          </w:p>
        </w:tc>
        <w:tc>
          <w:tcPr>
            <w:tcW w:w="1902" w:type="dxa"/>
            <w:vAlign w:val="center"/>
          </w:tcPr>
          <w:p w14:paraId="422E758A" w14:textId="77777777" w:rsidR="00291CCA" w:rsidRDefault="00291CCA" w:rsidP="00B34646">
            <w:pPr>
              <w:spacing w:after="0"/>
            </w:pPr>
            <w:r w:rsidRPr="0387F8AB">
              <w:t>500</w:t>
            </w:r>
          </w:p>
        </w:tc>
        <w:tc>
          <w:tcPr>
            <w:tcW w:w="8259" w:type="dxa"/>
            <w:vAlign w:val="center"/>
          </w:tcPr>
          <w:p w14:paraId="0B5FF771" w14:textId="21E81FB7" w:rsidR="00291CCA" w:rsidRDefault="00291CCA" w:rsidP="00B34646">
            <w:pPr>
              <w:spacing w:after="0"/>
            </w:pPr>
            <w:r w:rsidRPr="0387F8AB">
              <w:t>Generic</w:t>
            </w:r>
            <w:r w:rsidR="009847D4">
              <w:t xml:space="preserve"> </w:t>
            </w:r>
            <w:r w:rsidRPr="0387F8AB">
              <w:t>Error</w:t>
            </w:r>
          </w:p>
        </w:tc>
      </w:tr>
      <w:tr w:rsidR="00291CCA" w14:paraId="55764EA9" w14:textId="77777777" w:rsidTr="00591667">
        <w:tc>
          <w:tcPr>
            <w:tcW w:w="1354" w:type="dxa"/>
            <w:vAlign w:val="center"/>
          </w:tcPr>
          <w:p w14:paraId="6D45A2F6" w14:textId="77777777" w:rsidR="00291CCA" w:rsidRDefault="00291CCA" w:rsidP="00B34646">
            <w:pPr>
              <w:spacing w:after="0"/>
            </w:pPr>
            <w:r w:rsidRPr="0387F8AB">
              <w:t>400</w:t>
            </w:r>
          </w:p>
        </w:tc>
        <w:tc>
          <w:tcPr>
            <w:tcW w:w="1902" w:type="dxa"/>
            <w:vAlign w:val="center"/>
          </w:tcPr>
          <w:p w14:paraId="2389A118" w14:textId="77777777" w:rsidR="00291CCA" w:rsidRDefault="00291CCA" w:rsidP="00B34646">
            <w:pPr>
              <w:spacing w:after="0"/>
            </w:pPr>
            <w:r w:rsidRPr="0387F8AB">
              <w:t>401</w:t>
            </w:r>
          </w:p>
        </w:tc>
        <w:tc>
          <w:tcPr>
            <w:tcW w:w="8259" w:type="dxa"/>
            <w:vAlign w:val="center"/>
          </w:tcPr>
          <w:p w14:paraId="7EE9412D" w14:textId="249A557D" w:rsidR="00291CCA" w:rsidRDefault="00291CCA" w:rsidP="003A00F5">
            <w:pPr>
              <w:spacing w:after="0"/>
              <w:ind w:left="360"/>
            </w:pPr>
            <w:r w:rsidRPr="0387F8AB">
              <w:t>Unauthorized</w:t>
            </w:r>
            <w:r w:rsidR="009847D4">
              <w:t xml:space="preserve"> </w:t>
            </w:r>
            <w:r w:rsidRPr="0387F8AB">
              <w:t>User</w:t>
            </w:r>
            <w:r w:rsidR="003A00F5">
              <w:t xml:space="preserve"> or </w:t>
            </w:r>
            <w:r w:rsidRPr="0387F8AB">
              <w:t>Header</w:t>
            </w:r>
            <w:r w:rsidR="009847D4">
              <w:t xml:space="preserve"> </w:t>
            </w:r>
            <w:r w:rsidRPr="0387F8AB">
              <w:t>Token</w:t>
            </w:r>
            <w:r w:rsidR="009847D4">
              <w:t xml:space="preserve"> </w:t>
            </w:r>
            <w:r w:rsidRPr="0387F8AB">
              <w:t>could</w:t>
            </w:r>
            <w:r w:rsidR="009847D4">
              <w:t xml:space="preserve"> </w:t>
            </w:r>
            <w:r w:rsidRPr="0387F8AB">
              <w:t>be</w:t>
            </w:r>
            <w:r w:rsidR="009847D4">
              <w:t xml:space="preserve"> </w:t>
            </w:r>
            <w:r w:rsidRPr="0387F8AB">
              <w:t>missing</w:t>
            </w:r>
          </w:p>
        </w:tc>
      </w:tr>
      <w:tr w:rsidR="00291CCA" w14:paraId="4FEC2600" w14:textId="77777777" w:rsidTr="00591667">
        <w:tc>
          <w:tcPr>
            <w:tcW w:w="1354" w:type="dxa"/>
            <w:vAlign w:val="center"/>
          </w:tcPr>
          <w:p w14:paraId="36B49837" w14:textId="77777777" w:rsidR="00291CCA" w:rsidRDefault="00291CCA" w:rsidP="00B34646">
            <w:pPr>
              <w:spacing w:after="0"/>
            </w:pPr>
            <w:r w:rsidRPr="0387F8AB">
              <w:t>400</w:t>
            </w:r>
          </w:p>
        </w:tc>
        <w:tc>
          <w:tcPr>
            <w:tcW w:w="1902" w:type="dxa"/>
            <w:vAlign w:val="center"/>
          </w:tcPr>
          <w:p w14:paraId="49404242" w14:textId="77777777" w:rsidR="00291CCA" w:rsidRDefault="00291CCA" w:rsidP="00B34646">
            <w:pPr>
              <w:spacing w:after="0"/>
            </w:pPr>
            <w:r w:rsidRPr="0387F8AB">
              <w:t>400</w:t>
            </w:r>
          </w:p>
        </w:tc>
        <w:tc>
          <w:tcPr>
            <w:tcW w:w="8259" w:type="dxa"/>
            <w:vAlign w:val="center"/>
          </w:tcPr>
          <w:p w14:paraId="0426648D" w14:textId="04AEBD06" w:rsidR="00291CCA" w:rsidRDefault="00291CCA" w:rsidP="003A00F5">
            <w:pPr>
              <w:spacing w:after="0"/>
              <w:ind w:left="360"/>
            </w:pPr>
            <w:r w:rsidRPr="0387F8AB">
              <w:t>Bad</w:t>
            </w:r>
            <w:r w:rsidR="009847D4">
              <w:t xml:space="preserve"> </w:t>
            </w:r>
            <w:r w:rsidRPr="0387F8AB">
              <w:t>request</w:t>
            </w:r>
            <w:r w:rsidR="003A00F5">
              <w:t xml:space="preserve"> - </w:t>
            </w:r>
            <w:r w:rsidRPr="0387F8AB">
              <w:t>Please</w:t>
            </w:r>
            <w:r w:rsidR="009847D4">
              <w:t xml:space="preserve"> </w:t>
            </w:r>
            <w:r w:rsidRPr="0387F8AB">
              <w:t>enter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valid</w:t>
            </w:r>
            <w:r w:rsidR="009847D4">
              <w:t xml:space="preserve"> </w:t>
            </w:r>
            <w:r w:rsidRPr="0387F8AB">
              <w:t>role</w:t>
            </w:r>
            <w:r w:rsidR="009847D4">
              <w:t xml:space="preserve"> </w:t>
            </w:r>
            <w:r w:rsidRPr="0387F8AB">
              <w:t>name</w:t>
            </w:r>
            <w:r w:rsidR="009847D4">
              <w:t xml:space="preserve"> </w:t>
            </w:r>
            <w:r w:rsidRPr="0387F8AB">
              <w:t>for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request</w:t>
            </w:r>
            <w:r w:rsidR="009847D4">
              <w:t xml:space="preserve"> </w:t>
            </w:r>
            <w:r w:rsidRPr="0387F8AB">
              <w:t>URL</w:t>
            </w:r>
          </w:p>
        </w:tc>
      </w:tr>
    </w:tbl>
    <w:p w14:paraId="2D74CE14" w14:textId="77777777" w:rsidR="00783CDB" w:rsidRDefault="00783CDB" w:rsidP="0096182F">
      <w:pPr>
        <w:pStyle w:val="Heading2"/>
        <w:sectPr w:rsidR="00783CDB" w:rsidSect="000A5837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4AF2C45A" w14:textId="42B44813" w:rsidR="00291CCA" w:rsidRDefault="00291CCA" w:rsidP="0096182F">
      <w:pPr>
        <w:pStyle w:val="Heading2"/>
      </w:pPr>
      <w:bookmarkStart w:id="36" w:name="_Toc217392176"/>
      <w:r w:rsidRPr="0387F8AB">
        <w:t>GET-</w:t>
      </w:r>
      <w:r w:rsidR="009847D4">
        <w:t xml:space="preserve"> </w:t>
      </w:r>
      <w:r w:rsidRPr="0387F8AB">
        <w:t>ValidateDepartmentName</w:t>
      </w:r>
      <w:bookmarkEnd w:id="36"/>
    </w:p>
    <w:p w14:paraId="5E6397CC" w14:textId="3F096681" w:rsidR="00291CCA" w:rsidRDefault="001E77F0" w:rsidP="007D3DC9">
      <w:r>
        <w:t>T</w:t>
      </w:r>
      <w:r w:rsidR="00291CCA" w:rsidRPr="0387F8AB">
        <w:t>his</w:t>
      </w:r>
      <w:r w:rsidR="009847D4">
        <w:t xml:space="preserve"> </w:t>
      </w:r>
      <w:r w:rsidR="00291CCA" w:rsidRPr="0387F8AB">
        <w:t>API</w:t>
      </w:r>
      <w:r w:rsidR="009847D4">
        <w:t xml:space="preserve"> </w:t>
      </w:r>
      <w:r w:rsidR="00291CCA" w:rsidRPr="0387F8AB">
        <w:t>is</w:t>
      </w:r>
      <w:r w:rsidR="009847D4">
        <w:t xml:space="preserve"> </w:t>
      </w:r>
      <w:r>
        <w:t>used</w:t>
      </w:r>
      <w:r w:rsidR="009847D4">
        <w:t xml:space="preserve"> </w:t>
      </w:r>
      <w:r w:rsidR="00291CCA" w:rsidRPr="0387F8AB">
        <w:t>for</w:t>
      </w:r>
      <w:r w:rsidR="009847D4">
        <w:t xml:space="preserve"> </w:t>
      </w:r>
      <w:r w:rsidR="00291CCA" w:rsidRPr="0387F8AB">
        <w:t>validating</w:t>
      </w:r>
      <w:r w:rsidR="009847D4">
        <w:t xml:space="preserve"> </w:t>
      </w:r>
      <w:r w:rsidR="00291CCA" w:rsidRPr="0387F8AB">
        <w:t>the</w:t>
      </w:r>
      <w:r w:rsidR="009847D4">
        <w:t xml:space="preserve"> </w:t>
      </w:r>
      <w:r w:rsidR="008E0A86">
        <w:t>IAI</w:t>
      </w:r>
      <w:r w:rsidR="009847D4">
        <w:t xml:space="preserve"> </w:t>
      </w:r>
      <w:r w:rsidR="00291CCA" w:rsidRPr="0387F8AB">
        <w:t>department</w:t>
      </w:r>
      <w:r w:rsidR="009847D4">
        <w:t xml:space="preserve"> </w:t>
      </w:r>
      <w:r w:rsidR="00291CCA" w:rsidRPr="0387F8AB">
        <w:t>name.</w:t>
      </w:r>
      <w:r w:rsidR="009847D4">
        <w:t xml:space="preserve"> </w:t>
      </w:r>
    </w:p>
    <w:p w14:paraId="429AB068" w14:textId="37F8F4D4" w:rsidR="00393672" w:rsidRDefault="00FC68A1" w:rsidP="003D6F9B">
      <w:pPr>
        <w:pStyle w:val="Heading3"/>
      </w:pPr>
      <w:r>
        <w:t>API Preconditions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950"/>
        <w:gridCol w:w="7550"/>
      </w:tblGrid>
      <w:tr w:rsidR="00291CCA" w14:paraId="6B316108" w14:textId="77777777" w:rsidTr="004D2B94">
        <w:trPr>
          <w:trHeight w:val="165"/>
        </w:trPr>
        <w:tc>
          <w:tcPr>
            <w:tcW w:w="3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A121447" w14:textId="77777777" w:rsidR="00291CCA" w:rsidRDefault="00291CCA" w:rsidP="004D2B94">
            <w:pPr>
              <w:spacing w:after="0"/>
            </w:pPr>
            <w:r w:rsidRPr="0387F8AB">
              <w:t>PROTOCOL</w:t>
            </w:r>
          </w:p>
        </w:tc>
        <w:tc>
          <w:tcPr>
            <w:tcW w:w="7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A0BAF8" w14:textId="6D475BA8" w:rsidR="00291CCA" w:rsidRPr="00D013F4" w:rsidRDefault="00291CCA" w:rsidP="004D2B94">
            <w:pPr>
              <w:spacing w:after="0"/>
              <w:rPr>
                <w:rFonts w:ascii="Consolas" w:hAnsi="Consolas"/>
              </w:rPr>
            </w:pPr>
            <w:r w:rsidRPr="00D013F4">
              <w:rPr>
                <w:rFonts w:ascii="Consolas" w:hAnsi="Consolas"/>
              </w:rPr>
              <w:t>HTTPS</w:t>
            </w:r>
          </w:p>
        </w:tc>
      </w:tr>
      <w:tr w:rsidR="00291CCA" w14:paraId="5E450A48" w14:textId="77777777" w:rsidTr="004D2B94">
        <w:trPr>
          <w:trHeight w:val="105"/>
        </w:trPr>
        <w:tc>
          <w:tcPr>
            <w:tcW w:w="3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0645ECD" w14:textId="42A57D43" w:rsidR="00291CCA" w:rsidRDefault="00291CCA" w:rsidP="004D2B94">
            <w:pPr>
              <w:spacing w:after="0"/>
            </w:pPr>
            <w:bookmarkStart w:id="37" w:name="_Hlk173502955"/>
            <w:r w:rsidRPr="0387F8AB">
              <w:t>PATH</w:t>
            </w:r>
            <w:r w:rsidR="009847D4">
              <w:t xml:space="preserve"> </w:t>
            </w:r>
            <w:r w:rsidR="008E0A86">
              <w:t>IAI</w:t>
            </w:r>
            <w:r w:rsidR="00D27496">
              <w:t xml:space="preserve"> (Cognite)</w:t>
            </w:r>
            <w:r w:rsidR="00396F19">
              <w:t>(Public Exposure)</w:t>
            </w:r>
          </w:p>
        </w:tc>
        <w:tc>
          <w:tcPr>
            <w:tcW w:w="7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95C8CD" w14:textId="7697E85D" w:rsidR="003A4473" w:rsidRPr="00D013F4" w:rsidRDefault="003A4473" w:rsidP="004D2B94">
            <w:pPr>
              <w:spacing w:after="0"/>
              <w:rPr>
                <w:rStyle w:val="Hyperlink"/>
                <w:rFonts w:ascii="Consolas" w:hAnsi="Consolas" w:cs="Graphik"/>
                <w:szCs w:val="20"/>
              </w:rPr>
            </w:pPr>
            <w:r w:rsidRPr="00D013F4">
              <w:rPr>
                <w:rStyle w:val="Hyperlink"/>
                <w:rFonts w:ascii="Consolas" w:hAnsi="Consolas" w:cs="Graphik"/>
                <w:szCs w:val="20"/>
              </w:rPr>
              <w:t>https://apim-mw-aot-dev.azure-api.net/api/people-management/departments/{departmentName}/validateName</w:t>
            </w:r>
          </w:p>
        </w:tc>
      </w:tr>
      <w:bookmarkEnd w:id="37"/>
      <w:tr w:rsidR="003E4EAB" w14:paraId="4B27FF15" w14:textId="77777777" w:rsidTr="004D2B94">
        <w:trPr>
          <w:trHeight w:val="105"/>
        </w:trPr>
        <w:tc>
          <w:tcPr>
            <w:tcW w:w="3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6373EB4" w14:textId="1A2D29A3" w:rsidR="003E4EAB" w:rsidRPr="0387F8AB" w:rsidRDefault="003E4EAB" w:rsidP="004D2B94">
            <w:pPr>
              <w:spacing w:after="0"/>
            </w:pPr>
            <w:r>
              <w:t xml:space="preserve">PATH </w:t>
            </w:r>
            <w:r w:rsidR="008E0A86">
              <w:t>IAI</w:t>
            </w:r>
            <w:r w:rsidR="00D27496">
              <w:t>(</w:t>
            </w:r>
            <w:r>
              <w:t>Azure</w:t>
            </w:r>
            <w:r w:rsidR="00D27496">
              <w:t>)</w:t>
            </w:r>
            <w:r w:rsidR="00396F19">
              <w:t>(Public Exposure)</w:t>
            </w:r>
          </w:p>
        </w:tc>
        <w:tc>
          <w:tcPr>
            <w:tcW w:w="7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6D4620" w14:textId="06202638" w:rsidR="003E4EAB" w:rsidRPr="00D013F4" w:rsidRDefault="00E13427" w:rsidP="004D2B94">
            <w:pPr>
              <w:spacing w:after="0"/>
              <w:rPr>
                <w:rStyle w:val="Hyperlink"/>
                <w:rFonts w:ascii="Consolas" w:hAnsi="Consolas" w:cs="Graphik"/>
                <w:szCs w:val="20"/>
              </w:rPr>
            </w:pPr>
            <w:r w:rsidRPr="00D013F4">
              <w:rPr>
                <w:rFonts w:ascii="Consolas" w:hAnsi="Consolas" w:cs="Graphik"/>
                <w:color w:val="0000FF"/>
                <w:szCs w:val="20"/>
                <w:u w:val="single"/>
              </w:rPr>
              <w:t>https://apim-aot-azure-dev.azure-api.net/api/people-management/departments/{departmentName}/validateName</w:t>
            </w:r>
          </w:p>
        </w:tc>
      </w:tr>
      <w:tr w:rsidR="00291CCA" w14:paraId="50F10D30" w14:textId="77777777" w:rsidTr="004D2B94">
        <w:trPr>
          <w:trHeight w:val="135"/>
        </w:trPr>
        <w:tc>
          <w:tcPr>
            <w:tcW w:w="3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9A853A3" w14:textId="77777777" w:rsidR="00291CCA" w:rsidRDefault="00291CCA" w:rsidP="004D2B94">
            <w:pPr>
              <w:spacing w:after="0"/>
            </w:pPr>
            <w:r w:rsidRPr="0387F8AB">
              <w:t>METHOD</w:t>
            </w:r>
          </w:p>
        </w:tc>
        <w:tc>
          <w:tcPr>
            <w:tcW w:w="7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9D41C5" w14:textId="65943749" w:rsidR="00291CCA" w:rsidRPr="00D013F4" w:rsidRDefault="00291CCA" w:rsidP="004D2B94">
            <w:pPr>
              <w:spacing w:after="0"/>
              <w:rPr>
                <w:rFonts w:ascii="Consolas" w:hAnsi="Consolas"/>
              </w:rPr>
            </w:pPr>
            <w:r w:rsidRPr="00D013F4">
              <w:rPr>
                <w:rFonts w:ascii="Consolas" w:hAnsi="Consolas"/>
              </w:rPr>
              <w:t>GET</w:t>
            </w:r>
          </w:p>
        </w:tc>
      </w:tr>
      <w:tr w:rsidR="00291CCA" w14:paraId="7C91970C" w14:textId="77777777" w:rsidTr="004D2B94">
        <w:trPr>
          <w:trHeight w:val="240"/>
        </w:trPr>
        <w:tc>
          <w:tcPr>
            <w:tcW w:w="3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A93D67C" w14:textId="2893C31A" w:rsidR="00291CCA" w:rsidRDefault="00291CCA" w:rsidP="004D2B94">
            <w:pPr>
              <w:spacing w:after="0"/>
            </w:pPr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7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982A0A" w14:textId="716543ED" w:rsidR="00291CCA" w:rsidRPr="00D013F4" w:rsidRDefault="00291CCA" w:rsidP="004D2B94">
            <w:pPr>
              <w:spacing w:after="0"/>
              <w:rPr>
                <w:rFonts w:ascii="Consolas" w:hAnsi="Consolas"/>
              </w:rPr>
            </w:pPr>
            <w:r w:rsidRPr="00D013F4">
              <w:rPr>
                <w:rFonts w:ascii="Consolas" w:hAnsi="Consolas"/>
              </w:rPr>
              <w:t>application</w:t>
            </w:r>
            <w:r w:rsidR="009847D4" w:rsidRPr="00D013F4">
              <w:rPr>
                <w:rFonts w:ascii="Consolas" w:hAnsi="Consolas"/>
              </w:rPr>
              <w:t xml:space="preserve"> </w:t>
            </w:r>
            <w:r w:rsidRPr="00D013F4">
              <w:rPr>
                <w:rFonts w:ascii="Consolas" w:hAnsi="Consolas"/>
              </w:rPr>
              <w:t>/</w:t>
            </w:r>
            <w:r w:rsidR="009847D4" w:rsidRPr="00D013F4">
              <w:rPr>
                <w:rFonts w:ascii="Consolas" w:hAnsi="Consolas"/>
              </w:rPr>
              <w:t xml:space="preserve"> </w:t>
            </w:r>
            <w:r w:rsidRPr="00D013F4">
              <w:rPr>
                <w:rFonts w:ascii="Consolas" w:hAnsi="Consolas"/>
              </w:rPr>
              <w:t>json</w:t>
            </w:r>
          </w:p>
        </w:tc>
      </w:tr>
    </w:tbl>
    <w:p w14:paraId="15FC8C68" w14:textId="06DE7FC4" w:rsidR="00291CCA" w:rsidRPr="003F58F2" w:rsidRDefault="00393672" w:rsidP="003D6F9B">
      <w:pPr>
        <w:pStyle w:val="Heading3"/>
      </w:pPr>
      <w:r>
        <w:t>Input Header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5090"/>
        <w:gridCol w:w="1960"/>
        <w:gridCol w:w="1798"/>
      </w:tblGrid>
      <w:tr w:rsidR="00291CCA" w14:paraId="1913E7D4" w14:textId="77777777" w:rsidTr="006810DB">
        <w:trPr>
          <w:trHeight w:val="360"/>
        </w:trPr>
        <w:tc>
          <w:tcPr>
            <w:tcW w:w="4242" w:type="dxa"/>
            <w:shd w:val="clear" w:color="auto" w:fill="D9D9D9" w:themeFill="background1" w:themeFillShade="D9"/>
            <w:vAlign w:val="center"/>
          </w:tcPr>
          <w:p w14:paraId="20C68525" w14:textId="77777777" w:rsidR="00291CCA" w:rsidRDefault="00291CCA">
            <w:r w:rsidRPr="0387F8AB">
              <w:t>Parameter</w:t>
            </w:r>
          </w:p>
        </w:tc>
        <w:tc>
          <w:tcPr>
            <w:tcW w:w="8248" w:type="dxa"/>
            <w:shd w:val="clear" w:color="auto" w:fill="D9D9D9" w:themeFill="background1" w:themeFillShade="D9"/>
            <w:vAlign w:val="center"/>
          </w:tcPr>
          <w:p w14:paraId="7AEEB083" w14:textId="77777777" w:rsidR="00291CCA" w:rsidRDefault="00291CCA">
            <w:r w:rsidRPr="0387F8AB">
              <w:t>Description</w:t>
            </w:r>
          </w:p>
        </w:tc>
        <w:tc>
          <w:tcPr>
            <w:tcW w:w="3081" w:type="dxa"/>
            <w:shd w:val="clear" w:color="auto" w:fill="D9D9D9" w:themeFill="background1" w:themeFillShade="D9"/>
            <w:vAlign w:val="center"/>
          </w:tcPr>
          <w:p w14:paraId="31F67ACA" w14:textId="42DF0492" w:rsidR="00291CCA" w:rsidRDefault="00FC2CE7">
            <w:r>
              <w:t>M/O</w:t>
            </w:r>
          </w:p>
        </w:tc>
        <w:tc>
          <w:tcPr>
            <w:tcW w:w="2814" w:type="dxa"/>
            <w:shd w:val="clear" w:color="auto" w:fill="D9D9D9" w:themeFill="background1" w:themeFillShade="D9"/>
            <w:vAlign w:val="center"/>
          </w:tcPr>
          <w:p w14:paraId="57D1721F" w14:textId="77777777" w:rsidR="00291CCA" w:rsidRDefault="00291CCA">
            <w:r w:rsidRPr="0387F8AB">
              <w:t>Type</w:t>
            </w:r>
          </w:p>
        </w:tc>
      </w:tr>
      <w:tr w:rsidR="00291CCA" w14:paraId="6EDB68AA" w14:textId="77777777" w:rsidTr="006810DB">
        <w:trPr>
          <w:trHeight w:val="360"/>
        </w:trPr>
        <w:tc>
          <w:tcPr>
            <w:tcW w:w="4242" w:type="dxa"/>
            <w:vAlign w:val="center"/>
          </w:tcPr>
          <w:p w14:paraId="2BB17E51" w14:textId="77777777" w:rsidR="00291CCA" w:rsidRDefault="00291CCA">
            <w:r w:rsidRPr="0387F8AB">
              <w:t>Authorization</w:t>
            </w:r>
          </w:p>
        </w:tc>
        <w:tc>
          <w:tcPr>
            <w:tcW w:w="8248" w:type="dxa"/>
            <w:vAlign w:val="center"/>
          </w:tcPr>
          <w:p w14:paraId="5347BC25" w14:textId="4293BAE5" w:rsidR="00291CCA" w:rsidRDefault="00291CCA">
            <w:r w:rsidRPr="0387F8AB">
              <w:t>Token</w:t>
            </w:r>
            <w:r w:rsidR="009847D4">
              <w:t xml:space="preserve"> </w:t>
            </w:r>
            <w:r w:rsidRPr="0387F8AB">
              <w:t>acquired</w:t>
            </w:r>
            <w:r w:rsidR="009847D4">
              <w:t xml:space="preserve"> </w:t>
            </w:r>
            <w:r w:rsidRPr="0387F8AB">
              <w:t>from</w:t>
            </w:r>
            <w:r w:rsidR="009847D4">
              <w:t xml:space="preserve"> </w:t>
            </w:r>
            <w:r w:rsidRPr="0387F8AB">
              <w:t>Azure</w:t>
            </w:r>
            <w:r w:rsidR="009847D4">
              <w:t xml:space="preserve"> </w:t>
            </w:r>
            <w:r w:rsidRPr="0387F8AB">
              <w:t>AD</w:t>
            </w:r>
            <w:r w:rsidR="009847D4">
              <w:t xml:space="preserve"> </w:t>
            </w:r>
            <w:r w:rsidRPr="0387F8AB">
              <w:t>based</w:t>
            </w:r>
            <w:r w:rsidR="009847D4">
              <w:t xml:space="preserve"> </w:t>
            </w:r>
            <w:r w:rsidRPr="0387F8AB">
              <w:t>on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credentials</w:t>
            </w:r>
            <w:r w:rsidR="009847D4">
              <w:t xml:space="preserve"> </w:t>
            </w:r>
            <w:r w:rsidRPr="0387F8AB">
              <w:t>for</w:t>
            </w:r>
            <w:r w:rsidR="009847D4">
              <w:t xml:space="preserve"> </w:t>
            </w:r>
            <w:r w:rsidRPr="0387F8AB">
              <w:t>further</w:t>
            </w:r>
            <w:r w:rsidR="009847D4">
              <w:t xml:space="preserve"> </w:t>
            </w:r>
            <w:r w:rsidRPr="0387F8AB">
              <w:t>API</w:t>
            </w:r>
            <w:r w:rsidR="009847D4">
              <w:t xml:space="preserve"> </w:t>
            </w:r>
            <w:r w:rsidRPr="0387F8AB">
              <w:t>calls</w:t>
            </w:r>
          </w:p>
        </w:tc>
        <w:tc>
          <w:tcPr>
            <w:tcW w:w="3081" w:type="dxa"/>
            <w:vAlign w:val="center"/>
          </w:tcPr>
          <w:p w14:paraId="0209C5AA" w14:textId="77777777" w:rsidR="00291CCA" w:rsidRDefault="00291CCA">
            <w:r w:rsidRPr="0387F8AB">
              <w:t>M</w:t>
            </w:r>
          </w:p>
        </w:tc>
        <w:tc>
          <w:tcPr>
            <w:tcW w:w="2814" w:type="dxa"/>
            <w:vAlign w:val="center"/>
          </w:tcPr>
          <w:p w14:paraId="4BF0C5A7" w14:textId="77777777" w:rsidR="00291CCA" w:rsidRDefault="00291CCA">
            <w:r w:rsidRPr="0387F8AB">
              <w:t>String</w:t>
            </w:r>
          </w:p>
        </w:tc>
      </w:tr>
    </w:tbl>
    <w:p w14:paraId="6BADCE6D" w14:textId="58EED5FD" w:rsidR="00393672" w:rsidRDefault="00393672" w:rsidP="003D6F9B">
      <w:pPr>
        <w:pStyle w:val="Heading3"/>
      </w:pPr>
      <w:r>
        <w:t>Input Path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5090"/>
        <w:gridCol w:w="1960"/>
        <w:gridCol w:w="1798"/>
      </w:tblGrid>
      <w:tr w:rsidR="00291CCA" w14:paraId="0CA76FD7" w14:textId="77777777" w:rsidTr="006810DB">
        <w:trPr>
          <w:trHeight w:val="360"/>
        </w:trPr>
        <w:tc>
          <w:tcPr>
            <w:tcW w:w="4242" w:type="dxa"/>
            <w:shd w:val="clear" w:color="auto" w:fill="D9D9D9" w:themeFill="background1" w:themeFillShade="D9"/>
            <w:vAlign w:val="center"/>
          </w:tcPr>
          <w:p w14:paraId="5090E797" w14:textId="77777777" w:rsidR="00291CCA" w:rsidRDefault="00291CCA">
            <w:r w:rsidRPr="0387F8AB">
              <w:t>Parameter</w:t>
            </w:r>
          </w:p>
        </w:tc>
        <w:tc>
          <w:tcPr>
            <w:tcW w:w="8248" w:type="dxa"/>
            <w:shd w:val="clear" w:color="auto" w:fill="D9D9D9" w:themeFill="background1" w:themeFillShade="D9"/>
            <w:vAlign w:val="center"/>
          </w:tcPr>
          <w:p w14:paraId="62117A4C" w14:textId="77777777" w:rsidR="00291CCA" w:rsidRDefault="00291CCA">
            <w:r w:rsidRPr="0387F8AB">
              <w:t>Description</w:t>
            </w:r>
          </w:p>
        </w:tc>
        <w:tc>
          <w:tcPr>
            <w:tcW w:w="3081" w:type="dxa"/>
            <w:shd w:val="clear" w:color="auto" w:fill="D9D9D9" w:themeFill="background1" w:themeFillShade="D9"/>
            <w:vAlign w:val="center"/>
          </w:tcPr>
          <w:p w14:paraId="538DABC5" w14:textId="01DD188E" w:rsidR="00291CCA" w:rsidRDefault="00291CCA">
            <w:r w:rsidRPr="0387F8AB">
              <w:t>Mandatory</w:t>
            </w:r>
            <w:r w:rsidR="009847D4">
              <w:t xml:space="preserve"> </w:t>
            </w:r>
            <w:r w:rsidRPr="0387F8AB">
              <w:t>/</w:t>
            </w:r>
            <w:r w:rsidR="009847D4">
              <w:t xml:space="preserve"> </w:t>
            </w:r>
            <w:r w:rsidRPr="0387F8AB">
              <w:t>Optional</w:t>
            </w:r>
          </w:p>
        </w:tc>
        <w:tc>
          <w:tcPr>
            <w:tcW w:w="2814" w:type="dxa"/>
            <w:shd w:val="clear" w:color="auto" w:fill="D9D9D9" w:themeFill="background1" w:themeFillShade="D9"/>
            <w:vAlign w:val="center"/>
          </w:tcPr>
          <w:p w14:paraId="7D038F90" w14:textId="77777777" w:rsidR="00291CCA" w:rsidRDefault="00291CCA">
            <w:r w:rsidRPr="0387F8AB">
              <w:t>Type</w:t>
            </w:r>
          </w:p>
        </w:tc>
      </w:tr>
      <w:tr w:rsidR="00291CCA" w14:paraId="64179B24" w14:textId="77777777" w:rsidTr="006810DB">
        <w:trPr>
          <w:trHeight w:val="255"/>
        </w:trPr>
        <w:tc>
          <w:tcPr>
            <w:tcW w:w="4242" w:type="dxa"/>
            <w:vAlign w:val="center"/>
          </w:tcPr>
          <w:p w14:paraId="0E7A4D92" w14:textId="77777777" w:rsidR="00291CCA" w:rsidRDefault="00291CCA">
            <w:r w:rsidRPr="0387F8AB">
              <w:t>departmentName</w:t>
            </w:r>
          </w:p>
        </w:tc>
        <w:tc>
          <w:tcPr>
            <w:tcW w:w="8248" w:type="dxa"/>
            <w:vAlign w:val="center"/>
          </w:tcPr>
          <w:p w14:paraId="04FE91F1" w14:textId="7AB01455" w:rsidR="00291CCA" w:rsidRDefault="00291CCA">
            <w:r w:rsidRPr="0387F8AB">
              <w:t>Provide</w:t>
            </w:r>
            <w:r w:rsidR="009847D4">
              <w:t xml:space="preserve"> </w:t>
            </w:r>
            <w:r w:rsidRPr="0387F8AB">
              <w:t>a</w:t>
            </w:r>
            <w:r w:rsidR="009847D4">
              <w:t xml:space="preserve"> </w:t>
            </w:r>
            <w:r w:rsidRPr="0387F8AB">
              <w:t>valid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department</w:t>
            </w:r>
            <w:r w:rsidR="009847D4">
              <w:t xml:space="preserve"> </w:t>
            </w:r>
            <w:r w:rsidRPr="0387F8AB">
              <w:t>name</w:t>
            </w:r>
          </w:p>
        </w:tc>
        <w:tc>
          <w:tcPr>
            <w:tcW w:w="3081" w:type="dxa"/>
            <w:vAlign w:val="center"/>
          </w:tcPr>
          <w:p w14:paraId="35316AFF" w14:textId="77777777" w:rsidR="00291CCA" w:rsidRDefault="00291CCA">
            <w:r w:rsidRPr="0387F8AB">
              <w:t>M</w:t>
            </w:r>
          </w:p>
        </w:tc>
        <w:tc>
          <w:tcPr>
            <w:tcW w:w="2814" w:type="dxa"/>
            <w:vAlign w:val="center"/>
          </w:tcPr>
          <w:p w14:paraId="43E28510" w14:textId="77777777" w:rsidR="00291CCA" w:rsidRDefault="00291CCA">
            <w:r w:rsidRPr="0387F8AB">
              <w:t>String</w:t>
            </w:r>
          </w:p>
        </w:tc>
      </w:tr>
    </w:tbl>
    <w:p w14:paraId="28936EED" w14:textId="283E75B8" w:rsidR="00393672" w:rsidRDefault="00393672" w:rsidP="003D6F9B">
      <w:pPr>
        <w:pStyle w:val="Heading3"/>
      </w:pPr>
      <w:r>
        <w:t>Output Header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6"/>
        <w:gridCol w:w="6573"/>
        <w:gridCol w:w="1821"/>
      </w:tblGrid>
      <w:tr w:rsidR="00291CCA" w14:paraId="44A9AD70" w14:textId="77777777" w:rsidTr="006810DB">
        <w:trPr>
          <w:trHeight w:val="450"/>
        </w:trPr>
        <w:tc>
          <w:tcPr>
            <w:tcW w:w="4950" w:type="dxa"/>
            <w:shd w:val="clear" w:color="auto" w:fill="D9D9D9" w:themeFill="background1" w:themeFillShade="D9"/>
            <w:vAlign w:val="center"/>
          </w:tcPr>
          <w:p w14:paraId="25103E63" w14:textId="77777777" w:rsidR="00291CCA" w:rsidRDefault="00291CCA">
            <w:r w:rsidRPr="0387F8AB">
              <w:t>Parameter</w:t>
            </w:r>
          </w:p>
        </w:tc>
        <w:tc>
          <w:tcPr>
            <w:tcW w:w="10606" w:type="dxa"/>
            <w:shd w:val="clear" w:color="auto" w:fill="D9D9D9" w:themeFill="background1" w:themeFillShade="D9"/>
            <w:vAlign w:val="center"/>
          </w:tcPr>
          <w:p w14:paraId="7B3613B5" w14:textId="77777777" w:rsidR="00291CCA" w:rsidRDefault="00291CCA">
            <w:r w:rsidRPr="0387F8AB">
              <w:t>Description</w:t>
            </w:r>
          </w:p>
        </w:tc>
        <w:tc>
          <w:tcPr>
            <w:tcW w:w="2829" w:type="dxa"/>
            <w:shd w:val="clear" w:color="auto" w:fill="D9D9D9" w:themeFill="background1" w:themeFillShade="D9"/>
            <w:vAlign w:val="center"/>
          </w:tcPr>
          <w:p w14:paraId="649F0C59" w14:textId="77777777" w:rsidR="00291CCA" w:rsidRDefault="00291CCA">
            <w:r w:rsidRPr="0387F8AB">
              <w:t>Type</w:t>
            </w:r>
          </w:p>
        </w:tc>
      </w:tr>
      <w:tr w:rsidR="00291CCA" w14:paraId="209AFA75" w14:textId="77777777" w:rsidTr="006810DB">
        <w:trPr>
          <w:trHeight w:val="315"/>
        </w:trPr>
        <w:tc>
          <w:tcPr>
            <w:tcW w:w="4950" w:type="dxa"/>
            <w:vAlign w:val="center"/>
          </w:tcPr>
          <w:p w14:paraId="3C6F8C3C" w14:textId="77777777" w:rsidR="00291CCA" w:rsidRDefault="00291CCA">
            <w:r w:rsidRPr="0387F8AB">
              <w:t>Server</w:t>
            </w:r>
          </w:p>
        </w:tc>
        <w:tc>
          <w:tcPr>
            <w:tcW w:w="10606" w:type="dxa"/>
            <w:vAlign w:val="center"/>
          </w:tcPr>
          <w:p w14:paraId="1E63BEE1" w14:textId="3EED5595" w:rsidR="00291CCA" w:rsidRDefault="00291CCA">
            <w:r w:rsidRPr="0387F8AB">
              <w:t>Contains</w:t>
            </w:r>
            <w:r w:rsidR="009847D4">
              <w:t xml:space="preserve"> </w:t>
            </w:r>
            <w:r w:rsidRPr="0387F8AB">
              <w:t>information</w:t>
            </w:r>
            <w:r w:rsidR="009847D4">
              <w:t xml:space="preserve"> </w:t>
            </w:r>
            <w:r w:rsidRPr="0387F8AB">
              <w:t>about</w:t>
            </w:r>
            <w:r w:rsidR="009847D4">
              <w:t xml:space="preserve"> </w:t>
            </w:r>
            <w:r w:rsidRPr="0387F8AB">
              <w:t>how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server</w:t>
            </w:r>
            <w:r w:rsidR="009847D4">
              <w:t xml:space="preserve"> </w:t>
            </w:r>
            <w:r w:rsidRPr="0387F8AB">
              <w:t>handles</w:t>
            </w:r>
            <w:r w:rsidR="009847D4">
              <w:t xml:space="preserve"> </w:t>
            </w:r>
            <w:r w:rsidRPr="0387F8AB">
              <w:t>request</w:t>
            </w:r>
            <w:r w:rsidR="00546D0E">
              <w:t>s</w:t>
            </w:r>
            <w:r w:rsidR="009847D4">
              <w:t xml:space="preserve"> </w:t>
            </w:r>
            <w:r w:rsidRPr="0387F8AB">
              <w:t>[e.g.,</w:t>
            </w:r>
            <w:r w:rsidR="009847D4">
              <w:t xml:space="preserve"> </w:t>
            </w:r>
            <w:r w:rsidRPr="0387F8AB">
              <w:t>Werkzeug/2.1.2</w:t>
            </w:r>
            <w:r w:rsidR="009847D4">
              <w:t xml:space="preserve"> </w:t>
            </w:r>
            <w:r w:rsidRPr="0387F8AB">
              <w:t>Python/3.9.7]</w:t>
            </w:r>
          </w:p>
        </w:tc>
        <w:tc>
          <w:tcPr>
            <w:tcW w:w="2829" w:type="dxa"/>
            <w:vAlign w:val="center"/>
          </w:tcPr>
          <w:p w14:paraId="739E727C" w14:textId="77777777" w:rsidR="00291CCA" w:rsidRDefault="00291CCA">
            <w:r w:rsidRPr="0387F8AB">
              <w:t>String</w:t>
            </w:r>
          </w:p>
        </w:tc>
      </w:tr>
      <w:tr w:rsidR="00291CCA" w14:paraId="7EADAA59" w14:textId="77777777" w:rsidTr="006810DB">
        <w:trPr>
          <w:trHeight w:val="315"/>
        </w:trPr>
        <w:tc>
          <w:tcPr>
            <w:tcW w:w="4950" w:type="dxa"/>
            <w:vAlign w:val="center"/>
          </w:tcPr>
          <w:p w14:paraId="74871445" w14:textId="77777777" w:rsidR="00291CCA" w:rsidRDefault="00291CCA">
            <w:r w:rsidRPr="0387F8AB">
              <w:t>Content-Type</w:t>
            </w:r>
          </w:p>
        </w:tc>
        <w:tc>
          <w:tcPr>
            <w:tcW w:w="10606" w:type="dxa"/>
            <w:vAlign w:val="center"/>
          </w:tcPr>
          <w:p w14:paraId="7D219CFD" w14:textId="149059B3" w:rsidR="00291CCA" w:rsidRDefault="00291CCA">
            <w:r w:rsidRPr="0387F8AB">
              <w:t>Length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content</w:t>
            </w:r>
          </w:p>
        </w:tc>
        <w:tc>
          <w:tcPr>
            <w:tcW w:w="2829" w:type="dxa"/>
            <w:vAlign w:val="center"/>
          </w:tcPr>
          <w:p w14:paraId="0D9094EB" w14:textId="734B766B" w:rsidR="00291CCA" w:rsidRDefault="003F48A1">
            <w:r w:rsidRPr="0387F8AB">
              <w:t>String</w:t>
            </w:r>
          </w:p>
        </w:tc>
      </w:tr>
      <w:tr w:rsidR="00291CCA" w14:paraId="5BF3B680" w14:textId="77777777" w:rsidTr="006810DB">
        <w:trPr>
          <w:trHeight w:val="315"/>
        </w:trPr>
        <w:tc>
          <w:tcPr>
            <w:tcW w:w="4950" w:type="dxa"/>
            <w:vAlign w:val="center"/>
          </w:tcPr>
          <w:p w14:paraId="676D1443" w14:textId="77777777" w:rsidR="00291CCA" w:rsidRDefault="00291CCA">
            <w:r w:rsidRPr="0387F8AB">
              <w:t>Date</w:t>
            </w:r>
          </w:p>
        </w:tc>
        <w:tc>
          <w:tcPr>
            <w:tcW w:w="10606" w:type="dxa"/>
            <w:vAlign w:val="center"/>
          </w:tcPr>
          <w:p w14:paraId="5EAF38F6" w14:textId="21DB6AF5" w:rsidR="00291CCA" w:rsidRDefault="00291CCA">
            <w:r w:rsidRPr="0387F8AB">
              <w:t>Date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operation</w:t>
            </w:r>
            <w:r w:rsidR="009847D4">
              <w:t xml:space="preserve"> </w:t>
            </w:r>
            <w:r w:rsidRPr="0387F8AB">
              <w:t>execution</w:t>
            </w:r>
            <w:r w:rsidR="009847D4">
              <w:t xml:space="preserve"> </w:t>
            </w:r>
            <w:r w:rsidRPr="0387F8AB">
              <w:t>e.g.</w:t>
            </w:r>
            <w:r w:rsidR="009847D4">
              <w:t xml:space="preserve"> </w:t>
            </w:r>
            <w:r w:rsidRPr="0387F8AB">
              <w:t>-</w:t>
            </w:r>
            <w:r w:rsidR="009847D4">
              <w:t xml:space="preserve"> </w:t>
            </w:r>
            <w:r w:rsidRPr="0387F8AB">
              <w:t>[Tue,</w:t>
            </w:r>
            <w:r w:rsidR="009847D4">
              <w:t xml:space="preserve"> </w:t>
            </w:r>
            <w:r w:rsidRPr="0387F8AB">
              <w:t>17</w:t>
            </w:r>
            <w:r w:rsidR="009847D4">
              <w:t xml:space="preserve"> </w:t>
            </w:r>
            <w:r w:rsidRPr="0387F8AB">
              <w:t>May</w:t>
            </w:r>
            <w:r w:rsidR="009847D4">
              <w:t xml:space="preserve"> </w:t>
            </w:r>
            <w:r w:rsidRPr="0387F8AB">
              <w:t>2022</w:t>
            </w:r>
            <w:r w:rsidR="009847D4">
              <w:t xml:space="preserve"> </w:t>
            </w:r>
            <w:r w:rsidRPr="0387F8AB">
              <w:t>06:30:16</w:t>
            </w:r>
            <w:r w:rsidR="009847D4">
              <w:t xml:space="preserve"> </w:t>
            </w:r>
            <w:r w:rsidRPr="0387F8AB">
              <w:t>GMT]</w:t>
            </w:r>
          </w:p>
        </w:tc>
        <w:tc>
          <w:tcPr>
            <w:tcW w:w="2829" w:type="dxa"/>
            <w:vAlign w:val="center"/>
          </w:tcPr>
          <w:p w14:paraId="0329216B" w14:textId="0601966D" w:rsidR="00291CCA" w:rsidRDefault="003F48A1">
            <w:r>
              <w:t>D</w:t>
            </w:r>
            <w:r w:rsidR="00291CCA" w:rsidRPr="0387F8AB">
              <w:t>atetime</w:t>
            </w:r>
          </w:p>
        </w:tc>
      </w:tr>
      <w:tr w:rsidR="00291CCA" w14:paraId="341273C5" w14:textId="77777777" w:rsidTr="006810DB">
        <w:trPr>
          <w:trHeight w:val="315"/>
        </w:trPr>
        <w:tc>
          <w:tcPr>
            <w:tcW w:w="4950" w:type="dxa"/>
            <w:vAlign w:val="center"/>
          </w:tcPr>
          <w:p w14:paraId="2FAD21EC" w14:textId="77777777" w:rsidR="00291CCA" w:rsidRDefault="00291CCA">
            <w:r w:rsidRPr="0387F8AB">
              <w:t>Content-Length</w:t>
            </w:r>
          </w:p>
        </w:tc>
        <w:tc>
          <w:tcPr>
            <w:tcW w:w="10606" w:type="dxa"/>
            <w:vAlign w:val="center"/>
          </w:tcPr>
          <w:p w14:paraId="1FFB27EA" w14:textId="70DDC16E" w:rsidR="00291CCA" w:rsidRDefault="00291CCA">
            <w:r w:rsidRPr="0387F8AB">
              <w:t>Length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content</w:t>
            </w:r>
          </w:p>
        </w:tc>
        <w:tc>
          <w:tcPr>
            <w:tcW w:w="2829" w:type="dxa"/>
            <w:vAlign w:val="center"/>
          </w:tcPr>
          <w:p w14:paraId="0136F2EF" w14:textId="0EA72FD5" w:rsidR="00291CCA" w:rsidRDefault="003F48A1">
            <w:r>
              <w:t>B</w:t>
            </w:r>
            <w:r w:rsidR="00291CCA" w:rsidRPr="0387F8AB">
              <w:t>ytes</w:t>
            </w:r>
          </w:p>
        </w:tc>
      </w:tr>
    </w:tbl>
    <w:p w14:paraId="78C49044" w14:textId="4DF78ED8" w:rsidR="00F044D4" w:rsidRDefault="006810DB" w:rsidP="003D6F9B">
      <w:pPr>
        <w:pStyle w:val="Heading3"/>
      </w:pPr>
      <w:r>
        <w:t>Output Body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6"/>
        <w:gridCol w:w="6573"/>
        <w:gridCol w:w="1821"/>
      </w:tblGrid>
      <w:tr w:rsidR="00291CCA" w14:paraId="236DF460" w14:textId="77777777" w:rsidTr="006810DB">
        <w:trPr>
          <w:trHeight w:val="645"/>
        </w:trPr>
        <w:tc>
          <w:tcPr>
            <w:tcW w:w="4950" w:type="dxa"/>
            <w:shd w:val="clear" w:color="auto" w:fill="D9D9D9" w:themeFill="background1" w:themeFillShade="D9"/>
            <w:vAlign w:val="center"/>
          </w:tcPr>
          <w:p w14:paraId="1875FE91" w14:textId="77777777" w:rsidR="00291CCA" w:rsidRDefault="00291CCA">
            <w:r w:rsidRPr="0387F8AB">
              <w:t>Parameter</w:t>
            </w:r>
          </w:p>
        </w:tc>
        <w:tc>
          <w:tcPr>
            <w:tcW w:w="10606" w:type="dxa"/>
            <w:shd w:val="clear" w:color="auto" w:fill="D9D9D9" w:themeFill="background1" w:themeFillShade="D9"/>
            <w:vAlign w:val="center"/>
          </w:tcPr>
          <w:p w14:paraId="01B3B85A" w14:textId="77777777" w:rsidR="00291CCA" w:rsidRDefault="00291CCA">
            <w:r w:rsidRPr="0387F8AB">
              <w:t>Description</w:t>
            </w:r>
          </w:p>
        </w:tc>
        <w:tc>
          <w:tcPr>
            <w:tcW w:w="2829" w:type="dxa"/>
            <w:shd w:val="clear" w:color="auto" w:fill="D9D9D9" w:themeFill="background1" w:themeFillShade="D9"/>
            <w:vAlign w:val="center"/>
          </w:tcPr>
          <w:p w14:paraId="66B40698" w14:textId="77777777" w:rsidR="00291CCA" w:rsidRDefault="00291CCA">
            <w:r w:rsidRPr="0387F8AB">
              <w:t>Type</w:t>
            </w:r>
          </w:p>
        </w:tc>
      </w:tr>
      <w:tr w:rsidR="00291CCA" w14:paraId="661086F3" w14:textId="77777777" w:rsidTr="006810DB">
        <w:trPr>
          <w:trHeight w:val="555"/>
        </w:trPr>
        <w:tc>
          <w:tcPr>
            <w:tcW w:w="4950" w:type="dxa"/>
          </w:tcPr>
          <w:p w14:paraId="4C44DAB8" w14:textId="77777777" w:rsidR="00291CCA" w:rsidRDefault="00291CCA">
            <w:r w:rsidRPr="0387F8AB">
              <w:t>DepartmentArchived</w:t>
            </w:r>
          </w:p>
        </w:tc>
        <w:tc>
          <w:tcPr>
            <w:tcW w:w="10606" w:type="dxa"/>
          </w:tcPr>
          <w:p w14:paraId="0887A881" w14:textId="61058055" w:rsidR="00291CCA" w:rsidRDefault="00794CC5">
            <w:r>
              <w:t>Specifies</w:t>
            </w:r>
            <w:r w:rsidR="009847D4">
              <w:t xml:space="preserve"> </w:t>
            </w:r>
            <w:r>
              <w:t>whether</w:t>
            </w:r>
            <w:r w:rsidR="009847D4">
              <w:t xml:space="preserve"> </w:t>
            </w:r>
            <w:r>
              <w:t>the</w:t>
            </w:r>
            <w:r w:rsidR="009847D4">
              <w:t xml:space="preserve"> </w:t>
            </w:r>
            <w:r>
              <w:t>d</w:t>
            </w:r>
            <w:r w:rsidRPr="0387F8AB">
              <w:t>epartment</w:t>
            </w:r>
            <w:r w:rsidR="009847D4">
              <w:t xml:space="preserve"> </w:t>
            </w:r>
            <w:r w:rsidR="00291CCA" w:rsidRPr="0387F8AB">
              <w:t>name</w:t>
            </w:r>
            <w:r w:rsidR="009847D4">
              <w:t xml:space="preserve"> </w:t>
            </w:r>
            <w:r w:rsidR="00291CCA" w:rsidRPr="0387F8AB">
              <w:t>is</w:t>
            </w:r>
            <w:r w:rsidR="009847D4">
              <w:t xml:space="preserve"> </w:t>
            </w:r>
            <w:r w:rsidR="00291CCA" w:rsidRPr="0387F8AB">
              <w:t>active</w:t>
            </w:r>
            <w:r w:rsidR="009847D4">
              <w:t xml:space="preserve"> </w:t>
            </w:r>
            <w:r w:rsidR="00291CCA" w:rsidRPr="0387F8AB">
              <w:t>or</w:t>
            </w:r>
            <w:r w:rsidR="009847D4">
              <w:t xml:space="preserve"> </w:t>
            </w:r>
            <w:r w:rsidR="00291CCA" w:rsidRPr="0387F8AB">
              <w:t>not</w:t>
            </w:r>
            <w:r w:rsidR="009847D4">
              <w:t xml:space="preserve"> </w:t>
            </w:r>
            <w:r w:rsidR="00291CCA" w:rsidRPr="0387F8AB">
              <w:t>in</w:t>
            </w:r>
            <w:r w:rsidR="009847D4">
              <w:t xml:space="preserve"> </w:t>
            </w:r>
            <w:r w:rsidR="00E82877">
              <w:t>the</w:t>
            </w:r>
            <w:r w:rsidR="009847D4">
              <w:t xml:space="preserve"> </w:t>
            </w:r>
            <w:r w:rsidR="00291CCA" w:rsidRPr="0387F8AB">
              <w:t>database.</w:t>
            </w:r>
          </w:p>
        </w:tc>
        <w:tc>
          <w:tcPr>
            <w:tcW w:w="2829" w:type="dxa"/>
          </w:tcPr>
          <w:p w14:paraId="5758004E" w14:textId="77777777" w:rsidR="00291CCA" w:rsidRDefault="00291CCA">
            <w:r w:rsidRPr="0387F8AB">
              <w:t>Boolean</w:t>
            </w:r>
          </w:p>
        </w:tc>
      </w:tr>
      <w:tr w:rsidR="00291CCA" w14:paraId="12890B93" w14:textId="77777777" w:rsidTr="006810DB">
        <w:trPr>
          <w:trHeight w:val="525"/>
        </w:trPr>
        <w:tc>
          <w:tcPr>
            <w:tcW w:w="4950" w:type="dxa"/>
          </w:tcPr>
          <w:p w14:paraId="23161795" w14:textId="77777777" w:rsidR="00291CCA" w:rsidRDefault="00291CCA">
            <w:r w:rsidRPr="0387F8AB">
              <w:t>DepartmentExists</w:t>
            </w:r>
          </w:p>
        </w:tc>
        <w:tc>
          <w:tcPr>
            <w:tcW w:w="10606" w:type="dxa"/>
          </w:tcPr>
          <w:p w14:paraId="219379E9" w14:textId="162F3894" w:rsidR="00291CCA" w:rsidRDefault="00794CC5">
            <w:r>
              <w:t>Specifies</w:t>
            </w:r>
            <w:r w:rsidR="009847D4">
              <w:t xml:space="preserve"> </w:t>
            </w:r>
            <w:r>
              <w:t>whether</w:t>
            </w:r>
            <w:r w:rsidR="009847D4">
              <w:t xml:space="preserve"> </w:t>
            </w:r>
            <w:r>
              <w:t>the</w:t>
            </w:r>
            <w:r w:rsidR="009847D4">
              <w:t xml:space="preserve"> </w:t>
            </w:r>
            <w:r>
              <w:t>d</w:t>
            </w:r>
            <w:r w:rsidR="00291CCA" w:rsidRPr="0387F8AB">
              <w:t>epartment</w:t>
            </w:r>
            <w:r w:rsidR="009847D4">
              <w:t xml:space="preserve"> </w:t>
            </w:r>
            <w:r>
              <w:t>e</w:t>
            </w:r>
            <w:r w:rsidR="00291CCA" w:rsidRPr="0387F8AB">
              <w:t>xists</w:t>
            </w:r>
            <w:r w:rsidR="009847D4">
              <w:t xml:space="preserve"> </w:t>
            </w:r>
            <w:r w:rsidR="00291CCA" w:rsidRPr="0387F8AB">
              <w:t>or</w:t>
            </w:r>
            <w:r w:rsidR="009847D4">
              <w:t xml:space="preserve"> </w:t>
            </w:r>
            <w:r w:rsidR="00291CCA" w:rsidRPr="0387F8AB">
              <w:t>not</w:t>
            </w:r>
            <w:r w:rsidR="009847D4">
              <w:t xml:space="preserve"> </w:t>
            </w:r>
            <w:r w:rsidR="00291CCA" w:rsidRPr="0387F8AB">
              <w:t>in</w:t>
            </w:r>
            <w:r w:rsidR="009847D4">
              <w:t xml:space="preserve"> </w:t>
            </w:r>
            <w:r w:rsidR="00E82877">
              <w:t>the</w:t>
            </w:r>
            <w:r w:rsidR="009847D4">
              <w:t xml:space="preserve"> </w:t>
            </w:r>
            <w:r w:rsidR="00291CCA" w:rsidRPr="0387F8AB">
              <w:t>database.</w:t>
            </w:r>
          </w:p>
        </w:tc>
        <w:tc>
          <w:tcPr>
            <w:tcW w:w="2829" w:type="dxa"/>
          </w:tcPr>
          <w:p w14:paraId="31B89DC3" w14:textId="77777777" w:rsidR="00291CCA" w:rsidRDefault="00291CCA">
            <w:r w:rsidRPr="0387F8AB">
              <w:t>Boolean</w:t>
            </w:r>
          </w:p>
        </w:tc>
      </w:tr>
      <w:tr w:rsidR="00291CCA" w14:paraId="7812096A" w14:textId="77777777" w:rsidTr="006810DB">
        <w:trPr>
          <w:trHeight w:val="315"/>
        </w:trPr>
        <w:tc>
          <w:tcPr>
            <w:tcW w:w="4950" w:type="dxa"/>
          </w:tcPr>
          <w:p w14:paraId="2E8DAFB0" w14:textId="77777777" w:rsidR="00291CCA" w:rsidRDefault="00291CCA">
            <w:r w:rsidRPr="0387F8AB">
              <w:t>DeletedDepartmentId</w:t>
            </w:r>
          </w:p>
        </w:tc>
        <w:tc>
          <w:tcPr>
            <w:tcW w:w="10606" w:type="dxa"/>
          </w:tcPr>
          <w:p w14:paraId="0C99D000" w14:textId="2258D798" w:rsidR="00291CCA" w:rsidRDefault="00291CCA">
            <w:r w:rsidRPr="0387F8AB">
              <w:t>D</w:t>
            </w:r>
            <w:r w:rsidR="00794CC5">
              <w:t>eletes</w:t>
            </w:r>
            <w:r w:rsidR="009847D4">
              <w:t xml:space="preserve"> </w:t>
            </w:r>
            <w:r w:rsidR="00794CC5">
              <w:t>department</w:t>
            </w:r>
            <w:r w:rsidR="009847D4">
              <w:t xml:space="preserve"> </w:t>
            </w:r>
            <w:r w:rsidR="00794CC5">
              <w:t>ID</w:t>
            </w:r>
            <w:r w:rsidR="009847D4">
              <w:t xml:space="preserve"> </w:t>
            </w:r>
            <w:r w:rsidRPr="0387F8AB">
              <w:t>based</w:t>
            </w:r>
            <w:r w:rsidR="009847D4">
              <w:t xml:space="preserve"> </w:t>
            </w:r>
            <w:r w:rsidRPr="0387F8AB">
              <w:t>on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department</w:t>
            </w:r>
            <w:r w:rsidR="009847D4">
              <w:t xml:space="preserve"> </w:t>
            </w:r>
            <w:r w:rsidRPr="0387F8AB">
              <w:t>name</w:t>
            </w:r>
            <w:r w:rsidR="009847D4">
              <w:t xml:space="preserve"> </w:t>
            </w:r>
            <w:r w:rsidRPr="0387F8AB">
              <w:t>provided</w:t>
            </w:r>
            <w:r w:rsidR="00794CC5">
              <w:t>.</w:t>
            </w:r>
          </w:p>
        </w:tc>
        <w:tc>
          <w:tcPr>
            <w:tcW w:w="2829" w:type="dxa"/>
          </w:tcPr>
          <w:p w14:paraId="03CD5A68" w14:textId="77777777" w:rsidR="00291CCA" w:rsidRDefault="00291CCA">
            <w:r w:rsidRPr="0387F8AB">
              <w:t>Boolean</w:t>
            </w:r>
          </w:p>
        </w:tc>
      </w:tr>
    </w:tbl>
    <w:p w14:paraId="0CACBB1C" w14:textId="5EE0C1D8" w:rsidR="00291CCA" w:rsidRPr="003F58F2" w:rsidRDefault="00291CCA" w:rsidP="003D6F9B">
      <w:pPr>
        <w:pStyle w:val="Heading3"/>
      </w:pPr>
      <w:r w:rsidRPr="003F58F2">
        <w:t>Sample</w:t>
      </w:r>
      <w:r w:rsidR="009847D4">
        <w:t xml:space="preserve"> </w:t>
      </w:r>
      <w:r w:rsidRPr="003F58F2">
        <w:t>JSON</w:t>
      </w:r>
      <w:r w:rsidR="009847D4">
        <w:t xml:space="preserve"> </w:t>
      </w:r>
      <w:r w:rsidRPr="003F58F2">
        <w:t>Response</w:t>
      </w:r>
    </w:p>
    <w:p w14:paraId="5992CA15" w14:textId="77777777" w:rsidR="00291CCA" w:rsidRPr="00D013F4" w:rsidRDefault="00291CCA" w:rsidP="006B133F">
      <w:pPr>
        <w:spacing w:after="0"/>
        <w:rPr>
          <w:rFonts w:ascii="Consolas" w:hAnsi="Consolas"/>
        </w:rPr>
      </w:pPr>
      <w:r w:rsidRPr="00D013F4">
        <w:rPr>
          <w:rFonts w:ascii="Consolas" w:hAnsi="Consolas"/>
        </w:rPr>
        <w:t>{</w:t>
      </w:r>
    </w:p>
    <w:p w14:paraId="6F5F6835" w14:textId="2A38B26F" w:rsidR="00291CCA" w:rsidRPr="00D013F4" w:rsidRDefault="009847D4" w:rsidP="006B133F">
      <w:pPr>
        <w:spacing w:after="0"/>
        <w:rPr>
          <w:rFonts w:ascii="Consolas" w:hAnsi="Consolas"/>
        </w:rPr>
      </w:pPr>
      <w:r w:rsidRPr="00D013F4">
        <w:rPr>
          <w:rFonts w:ascii="Consolas" w:hAnsi="Consolas"/>
        </w:rPr>
        <w:t xml:space="preserve">    </w:t>
      </w:r>
      <w:r w:rsidR="00291CCA" w:rsidRPr="00D013F4">
        <w:rPr>
          <w:rFonts w:ascii="Consolas" w:hAnsi="Consolas"/>
        </w:rPr>
        <w:t>"DepartmentArchived":</w:t>
      </w:r>
      <w:r w:rsidRPr="00D013F4">
        <w:rPr>
          <w:rFonts w:ascii="Consolas" w:hAnsi="Consolas"/>
        </w:rPr>
        <w:t xml:space="preserve"> </w:t>
      </w:r>
      <w:r w:rsidR="00291CCA" w:rsidRPr="00D013F4">
        <w:rPr>
          <w:rFonts w:ascii="Consolas" w:hAnsi="Consolas"/>
        </w:rPr>
        <w:t>false,</w:t>
      </w:r>
    </w:p>
    <w:p w14:paraId="3A2DBEA0" w14:textId="5B76E8CE" w:rsidR="00291CCA" w:rsidRPr="00D013F4" w:rsidRDefault="009847D4" w:rsidP="006B133F">
      <w:pPr>
        <w:spacing w:after="0"/>
        <w:rPr>
          <w:rFonts w:ascii="Consolas" w:hAnsi="Consolas"/>
        </w:rPr>
      </w:pPr>
      <w:r w:rsidRPr="00D013F4">
        <w:rPr>
          <w:rFonts w:ascii="Consolas" w:hAnsi="Consolas"/>
        </w:rPr>
        <w:t xml:space="preserve">    </w:t>
      </w:r>
      <w:r w:rsidR="00291CCA" w:rsidRPr="00D013F4">
        <w:rPr>
          <w:rFonts w:ascii="Consolas" w:hAnsi="Consolas"/>
        </w:rPr>
        <w:t>"DepartmentExists":</w:t>
      </w:r>
      <w:r w:rsidRPr="00D013F4">
        <w:rPr>
          <w:rFonts w:ascii="Consolas" w:hAnsi="Consolas"/>
        </w:rPr>
        <w:t xml:space="preserve"> </w:t>
      </w:r>
      <w:r w:rsidR="00291CCA" w:rsidRPr="00D013F4">
        <w:rPr>
          <w:rFonts w:ascii="Consolas" w:hAnsi="Consolas"/>
        </w:rPr>
        <w:t>false,</w:t>
      </w:r>
    </w:p>
    <w:p w14:paraId="07F6E642" w14:textId="3FCA9372" w:rsidR="00291CCA" w:rsidRPr="00D013F4" w:rsidRDefault="009847D4" w:rsidP="006B133F">
      <w:pPr>
        <w:spacing w:after="0"/>
        <w:rPr>
          <w:rFonts w:ascii="Consolas" w:hAnsi="Consolas"/>
        </w:rPr>
      </w:pPr>
      <w:r w:rsidRPr="00D013F4">
        <w:rPr>
          <w:rFonts w:ascii="Consolas" w:hAnsi="Consolas"/>
        </w:rPr>
        <w:t xml:space="preserve">    </w:t>
      </w:r>
      <w:r w:rsidR="00291CCA" w:rsidRPr="00D013F4">
        <w:rPr>
          <w:rFonts w:ascii="Consolas" w:hAnsi="Consolas"/>
        </w:rPr>
        <w:t>"DeletedDepartmentId":</w:t>
      </w:r>
      <w:r w:rsidRPr="00D013F4">
        <w:rPr>
          <w:rFonts w:ascii="Consolas" w:hAnsi="Consolas"/>
        </w:rPr>
        <w:t xml:space="preserve"> </w:t>
      </w:r>
      <w:r w:rsidR="00291CCA" w:rsidRPr="00D013F4">
        <w:rPr>
          <w:rFonts w:ascii="Consolas" w:hAnsi="Consolas"/>
        </w:rPr>
        <w:t>false</w:t>
      </w:r>
    </w:p>
    <w:p w14:paraId="25EC1532" w14:textId="77777777" w:rsidR="00291CCA" w:rsidRPr="00D013F4" w:rsidRDefault="00291CCA" w:rsidP="006B133F">
      <w:pPr>
        <w:spacing w:after="0"/>
        <w:rPr>
          <w:rFonts w:ascii="Consolas" w:hAnsi="Consolas"/>
        </w:rPr>
      </w:pPr>
      <w:r w:rsidRPr="00D013F4">
        <w:rPr>
          <w:rFonts w:ascii="Consolas" w:hAnsi="Consolas"/>
        </w:rPr>
        <w:t>}</w:t>
      </w:r>
    </w:p>
    <w:p w14:paraId="1BAD41CD" w14:textId="5F43CBD6" w:rsidR="006810DB" w:rsidRDefault="006810DB" w:rsidP="003D6F9B">
      <w:pPr>
        <w:pStyle w:val="Heading3"/>
      </w:pPr>
      <w:r>
        <w:t>Result</w:t>
      </w:r>
    </w:p>
    <w:tbl>
      <w:tblPr>
        <w:tblW w:w="4679" w:type="pct"/>
        <w:tblLayout w:type="fixed"/>
        <w:tblLook w:val="04A0" w:firstRow="1" w:lastRow="0" w:firstColumn="1" w:lastColumn="0" w:noHBand="0" w:noVBand="1"/>
      </w:tblPr>
      <w:tblGrid>
        <w:gridCol w:w="1309"/>
        <w:gridCol w:w="9453"/>
      </w:tblGrid>
      <w:tr w:rsidR="00291CCA" w14:paraId="13F89ADE" w14:textId="77777777" w:rsidTr="006810DB">
        <w:trPr>
          <w:trHeight w:val="585"/>
        </w:trPr>
        <w:tc>
          <w:tcPr>
            <w:tcW w:w="19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7E6E6" w:themeFill="background2"/>
          </w:tcPr>
          <w:p w14:paraId="6CF5E0E0" w14:textId="37B730C7" w:rsidR="00291CCA" w:rsidRPr="006810DB" w:rsidRDefault="00291CCA">
            <w:pPr>
              <w:rPr>
                <w:b/>
                <w:bCs/>
              </w:rPr>
            </w:pPr>
            <w:r w:rsidRPr="006810DB">
              <w:rPr>
                <w:b/>
                <w:bCs/>
              </w:rPr>
              <w:t>HTTP</w:t>
            </w:r>
            <w:r w:rsidR="009847D4" w:rsidRPr="006810DB">
              <w:rPr>
                <w:b/>
                <w:bCs/>
              </w:rPr>
              <w:t xml:space="preserve"> </w:t>
            </w:r>
            <w:r w:rsidRPr="006810DB">
              <w:rPr>
                <w:b/>
                <w:bCs/>
              </w:rPr>
              <w:t>Code</w:t>
            </w:r>
          </w:p>
        </w:tc>
        <w:tc>
          <w:tcPr>
            <w:tcW w:w="152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7E6E6" w:themeFill="background2"/>
          </w:tcPr>
          <w:p w14:paraId="2FC0D6AE" w14:textId="1BBB3D66" w:rsidR="00291CCA" w:rsidRPr="006810DB" w:rsidRDefault="00291CCA">
            <w:pPr>
              <w:rPr>
                <w:b/>
                <w:bCs/>
              </w:rPr>
            </w:pPr>
            <w:r w:rsidRPr="006810DB">
              <w:rPr>
                <w:b/>
                <w:bCs/>
              </w:rPr>
              <w:t>Result</w:t>
            </w:r>
            <w:r w:rsidR="009847D4" w:rsidRPr="006810DB">
              <w:rPr>
                <w:b/>
                <w:bCs/>
              </w:rPr>
              <w:t xml:space="preserve"> </w:t>
            </w:r>
            <w:r w:rsidRPr="006810DB">
              <w:rPr>
                <w:b/>
                <w:bCs/>
              </w:rPr>
              <w:t>Description</w:t>
            </w:r>
          </w:p>
        </w:tc>
      </w:tr>
      <w:tr w:rsidR="00291CCA" w14:paraId="4EFE0F0E" w14:textId="77777777" w:rsidTr="006810DB">
        <w:trPr>
          <w:trHeight w:val="825"/>
        </w:trPr>
        <w:tc>
          <w:tcPr>
            <w:tcW w:w="19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59FF54" w14:textId="77777777" w:rsidR="00291CCA" w:rsidRDefault="00291CCA">
            <w:r w:rsidRPr="0387F8AB">
              <w:t>200</w:t>
            </w:r>
          </w:p>
        </w:tc>
        <w:tc>
          <w:tcPr>
            <w:tcW w:w="152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A51AB2" w14:textId="60DEAFFE" w:rsidR="00291CCA" w:rsidRDefault="00291CCA">
            <w:r w:rsidRPr="0387F8AB">
              <w:t>Based</w:t>
            </w:r>
            <w:r w:rsidR="009847D4">
              <w:t xml:space="preserve"> </w:t>
            </w:r>
            <w:r w:rsidRPr="0387F8AB">
              <w:t>on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department</w:t>
            </w:r>
            <w:r w:rsidR="009847D4">
              <w:t xml:space="preserve"> </w:t>
            </w:r>
            <w:r w:rsidRPr="0387F8AB">
              <w:t>name,</w:t>
            </w:r>
            <w:r w:rsidR="009847D4">
              <w:t xml:space="preserve"> </w:t>
            </w:r>
            <w:r w:rsidRPr="0387F8AB">
              <w:t>Boolean</w:t>
            </w:r>
            <w:r w:rsidR="009847D4">
              <w:t xml:space="preserve"> </w:t>
            </w:r>
            <w:r w:rsidRPr="0387F8AB">
              <w:t>output</w:t>
            </w:r>
            <w:r w:rsidR="009847D4">
              <w:t xml:space="preserve"> </w:t>
            </w:r>
            <w:r w:rsidRPr="0387F8AB">
              <w:t>for</w:t>
            </w:r>
            <w:r w:rsidR="009847D4">
              <w:t xml:space="preserve"> </w:t>
            </w:r>
            <w:r w:rsidRPr="0387F8AB">
              <w:t>DepartmentExists,</w:t>
            </w:r>
            <w:r w:rsidR="009847D4">
              <w:t xml:space="preserve"> </w:t>
            </w:r>
            <w:r w:rsidRPr="0387F8AB">
              <w:t>DepartmentArchived</w:t>
            </w:r>
            <w:r w:rsidR="00B37169">
              <w:t>,</w:t>
            </w:r>
            <w:r w:rsidR="009847D4">
              <w:t xml:space="preserve"> </w:t>
            </w:r>
            <w:r w:rsidRPr="0387F8AB">
              <w:t>and</w:t>
            </w:r>
            <w:r w:rsidR="009847D4">
              <w:t xml:space="preserve"> </w:t>
            </w:r>
            <w:r w:rsidRPr="0387F8AB">
              <w:t>DeletedDepartmentId.</w:t>
            </w:r>
          </w:p>
        </w:tc>
      </w:tr>
    </w:tbl>
    <w:p w14:paraId="4C72D699" w14:textId="01A87AFB" w:rsidR="006810DB" w:rsidRDefault="006810DB" w:rsidP="003D6F9B">
      <w:pPr>
        <w:pStyle w:val="Heading3"/>
      </w:pPr>
      <w:r>
        <w:t>Error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3"/>
        <w:gridCol w:w="1783"/>
        <w:gridCol w:w="8424"/>
      </w:tblGrid>
      <w:tr w:rsidR="00291CCA" w14:paraId="493A753A" w14:textId="77777777" w:rsidTr="006810DB">
        <w:trPr>
          <w:trHeight w:val="561"/>
        </w:trPr>
        <w:tc>
          <w:tcPr>
            <w:tcW w:w="1981" w:type="dxa"/>
            <w:shd w:val="clear" w:color="auto" w:fill="D9D9D9" w:themeFill="background1" w:themeFillShade="D9"/>
            <w:vAlign w:val="center"/>
          </w:tcPr>
          <w:p w14:paraId="0A552B28" w14:textId="091BDD48" w:rsidR="00291CCA" w:rsidRDefault="00291CCA">
            <w:r w:rsidRPr="0387F8AB">
              <w:t>HTTP</w:t>
            </w:r>
            <w:r w:rsidR="009847D4">
              <w:t xml:space="preserve"> </w:t>
            </w:r>
            <w:r w:rsidRPr="0387F8AB">
              <w:t>Code</w:t>
            </w:r>
          </w:p>
        </w:tc>
        <w:tc>
          <w:tcPr>
            <w:tcW w:w="2768" w:type="dxa"/>
            <w:shd w:val="clear" w:color="auto" w:fill="D9D9D9" w:themeFill="background1" w:themeFillShade="D9"/>
            <w:vAlign w:val="center"/>
          </w:tcPr>
          <w:p w14:paraId="00655129" w14:textId="0B0B891D" w:rsidR="00291CCA" w:rsidRDefault="00291CCA">
            <w:r w:rsidRPr="0387F8AB">
              <w:t>Error</w:t>
            </w:r>
            <w:r w:rsidR="009847D4">
              <w:t xml:space="preserve"> </w:t>
            </w:r>
            <w:r w:rsidRPr="0387F8AB">
              <w:t>Code</w:t>
            </w:r>
          </w:p>
        </w:tc>
        <w:tc>
          <w:tcPr>
            <w:tcW w:w="13636" w:type="dxa"/>
            <w:shd w:val="clear" w:color="auto" w:fill="D9D9D9" w:themeFill="background1" w:themeFillShade="D9"/>
            <w:vAlign w:val="center"/>
          </w:tcPr>
          <w:p w14:paraId="49E74B24" w14:textId="600368B5" w:rsidR="00291CCA" w:rsidRDefault="00291CCA" w:rsidP="00095201">
            <w:pPr>
              <w:spacing w:after="0"/>
            </w:pPr>
            <w:r w:rsidRPr="0387F8AB">
              <w:t>Error</w:t>
            </w:r>
            <w:r w:rsidR="009847D4">
              <w:t xml:space="preserve"> </w:t>
            </w:r>
            <w:r w:rsidRPr="0387F8AB">
              <w:t>Description</w:t>
            </w:r>
          </w:p>
        </w:tc>
      </w:tr>
      <w:tr w:rsidR="00291CCA" w14:paraId="24F938AF" w14:textId="77777777" w:rsidTr="006810DB">
        <w:trPr>
          <w:trHeight w:val="255"/>
        </w:trPr>
        <w:tc>
          <w:tcPr>
            <w:tcW w:w="1981" w:type="dxa"/>
            <w:vAlign w:val="center"/>
          </w:tcPr>
          <w:p w14:paraId="62B00F6E" w14:textId="77777777" w:rsidR="00291CCA" w:rsidRDefault="00291CCA">
            <w:r w:rsidRPr="0387F8AB">
              <w:t>500</w:t>
            </w:r>
          </w:p>
        </w:tc>
        <w:tc>
          <w:tcPr>
            <w:tcW w:w="2768" w:type="dxa"/>
            <w:vAlign w:val="center"/>
          </w:tcPr>
          <w:p w14:paraId="174CD53E" w14:textId="77777777" w:rsidR="00291CCA" w:rsidRDefault="00291CCA">
            <w:r w:rsidRPr="0387F8AB">
              <w:t>500</w:t>
            </w:r>
          </w:p>
        </w:tc>
        <w:tc>
          <w:tcPr>
            <w:tcW w:w="13636" w:type="dxa"/>
            <w:vAlign w:val="center"/>
          </w:tcPr>
          <w:p w14:paraId="799D5CAC" w14:textId="68C596DA" w:rsidR="00291CCA" w:rsidRDefault="00291CCA">
            <w:r w:rsidRPr="0387F8AB">
              <w:t>Generic</w:t>
            </w:r>
            <w:r w:rsidR="009847D4">
              <w:t xml:space="preserve"> </w:t>
            </w:r>
            <w:r w:rsidRPr="0387F8AB">
              <w:t>Error</w:t>
            </w:r>
          </w:p>
        </w:tc>
      </w:tr>
      <w:tr w:rsidR="00291CCA" w14:paraId="637EE1D3" w14:textId="77777777" w:rsidTr="006810DB">
        <w:trPr>
          <w:trHeight w:val="525"/>
        </w:trPr>
        <w:tc>
          <w:tcPr>
            <w:tcW w:w="1981" w:type="dxa"/>
            <w:vAlign w:val="center"/>
          </w:tcPr>
          <w:p w14:paraId="08005158" w14:textId="77777777" w:rsidR="00291CCA" w:rsidRDefault="00291CCA">
            <w:r w:rsidRPr="0387F8AB">
              <w:t>400</w:t>
            </w:r>
          </w:p>
        </w:tc>
        <w:tc>
          <w:tcPr>
            <w:tcW w:w="2768" w:type="dxa"/>
            <w:vAlign w:val="center"/>
          </w:tcPr>
          <w:p w14:paraId="0F3D4030" w14:textId="77777777" w:rsidR="00291CCA" w:rsidRDefault="00291CCA">
            <w:r w:rsidRPr="0387F8AB">
              <w:t>401</w:t>
            </w:r>
          </w:p>
        </w:tc>
        <w:tc>
          <w:tcPr>
            <w:tcW w:w="13636" w:type="dxa"/>
            <w:vAlign w:val="center"/>
          </w:tcPr>
          <w:p w14:paraId="56BB1E1B" w14:textId="7F44275C" w:rsidR="00291CCA" w:rsidRDefault="00291CCA" w:rsidP="003A00F5">
            <w:pPr>
              <w:ind w:left="360"/>
            </w:pPr>
            <w:r w:rsidRPr="0387F8AB">
              <w:t>Unauthorized</w:t>
            </w:r>
            <w:r w:rsidR="009847D4">
              <w:t xml:space="preserve"> </w:t>
            </w:r>
            <w:r w:rsidRPr="0387F8AB">
              <w:t>User</w:t>
            </w:r>
            <w:r w:rsidR="003A00F5">
              <w:t xml:space="preserve"> or </w:t>
            </w:r>
            <w:r w:rsidRPr="0387F8AB">
              <w:t>Header</w:t>
            </w:r>
            <w:r w:rsidR="009847D4">
              <w:t xml:space="preserve"> </w:t>
            </w:r>
            <w:r w:rsidRPr="0387F8AB">
              <w:t>Token</w:t>
            </w:r>
            <w:r w:rsidR="009847D4">
              <w:t xml:space="preserve"> </w:t>
            </w:r>
            <w:r w:rsidRPr="0387F8AB">
              <w:t>missing</w:t>
            </w:r>
          </w:p>
        </w:tc>
      </w:tr>
      <w:tr w:rsidR="00291CCA" w14:paraId="5E5DC1FD" w14:textId="77777777" w:rsidTr="006810DB">
        <w:trPr>
          <w:trHeight w:val="690"/>
        </w:trPr>
        <w:tc>
          <w:tcPr>
            <w:tcW w:w="1981" w:type="dxa"/>
            <w:vAlign w:val="center"/>
          </w:tcPr>
          <w:p w14:paraId="15AA4AB3" w14:textId="77777777" w:rsidR="00291CCA" w:rsidRDefault="00291CCA">
            <w:r w:rsidRPr="0387F8AB">
              <w:t>400</w:t>
            </w:r>
          </w:p>
        </w:tc>
        <w:tc>
          <w:tcPr>
            <w:tcW w:w="2768" w:type="dxa"/>
            <w:vAlign w:val="center"/>
          </w:tcPr>
          <w:p w14:paraId="41006FD9" w14:textId="77777777" w:rsidR="00291CCA" w:rsidRDefault="00291CCA">
            <w:r w:rsidRPr="0387F8AB">
              <w:t>400</w:t>
            </w:r>
          </w:p>
        </w:tc>
        <w:tc>
          <w:tcPr>
            <w:tcW w:w="13636" w:type="dxa"/>
            <w:vAlign w:val="center"/>
          </w:tcPr>
          <w:p w14:paraId="60816071" w14:textId="0628E3C4" w:rsidR="00291CCA" w:rsidRDefault="00291CCA" w:rsidP="003A00F5">
            <w:pPr>
              <w:ind w:left="360"/>
            </w:pPr>
            <w:r w:rsidRPr="0387F8AB">
              <w:t>Bad</w:t>
            </w:r>
            <w:r w:rsidR="009847D4">
              <w:t xml:space="preserve"> </w:t>
            </w:r>
            <w:r w:rsidRPr="0387F8AB">
              <w:t>request</w:t>
            </w:r>
            <w:r w:rsidR="003A00F5">
              <w:t xml:space="preserve"> - </w:t>
            </w:r>
            <w:r w:rsidRPr="0387F8AB">
              <w:t>Please</w:t>
            </w:r>
            <w:r w:rsidR="009847D4">
              <w:t xml:space="preserve"> </w:t>
            </w:r>
            <w:r w:rsidRPr="0387F8AB">
              <w:t>enter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valid</w:t>
            </w:r>
            <w:r w:rsidR="009847D4">
              <w:t xml:space="preserve"> </w:t>
            </w:r>
            <w:r w:rsidRPr="0387F8AB">
              <w:t>department</w:t>
            </w:r>
            <w:r w:rsidR="009847D4">
              <w:t xml:space="preserve"> </w:t>
            </w:r>
            <w:r w:rsidRPr="0387F8AB">
              <w:t>name</w:t>
            </w:r>
            <w:r w:rsidR="009847D4">
              <w:t xml:space="preserve"> </w:t>
            </w:r>
            <w:r w:rsidRPr="0387F8AB">
              <w:t>for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request</w:t>
            </w:r>
            <w:r w:rsidR="009847D4">
              <w:t xml:space="preserve"> </w:t>
            </w:r>
            <w:r w:rsidRPr="0387F8AB">
              <w:t>URL</w:t>
            </w:r>
          </w:p>
        </w:tc>
      </w:tr>
    </w:tbl>
    <w:p w14:paraId="726C9424" w14:textId="77777777" w:rsidR="004D2B94" w:rsidRDefault="004D2B94" w:rsidP="0096182F">
      <w:pPr>
        <w:pStyle w:val="Heading2"/>
        <w:sectPr w:rsidR="004D2B94" w:rsidSect="000A5837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574F0D43" w14:textId="567D107E" w:rsidR="00291CCA" w:rsidRDefault="00291CCA" w:rsidP="0096182F">
      <w:pPr>
        <w:pStyle w:val="Heading2"/>
      </w:pPr>
      <w:bookmarkStart w:id="38" w:name="_Toc217392177"/>
      <w:r w:rsidRPr="0387F8AB">
        <w:t>GET-</w:t>
      </w:r>
      <w:r w:rsidR="009847D4">
        <w:t xml:space="preserve"> </w:t>
      </w:r>
      <w:r w:rsidRPr="0387F8AB">
        <w:t>ValidateDepartmentDeletion</w:t>
      </w:r>
      <w:bookmarkEnd w:id="38"/>
    </w:p>
    <w:p w14:paraId="0EBC9BFC" w14:textId="06052296" w:rsidR="00291CCA" w:rsidRDefault="00291CCA" w:rsidP="007D3DC9">
      <w:pPr>
        <w:rPr>
          <w:color w:val="000000" w:themeColor="text1"/>
        </w:rPr>
      </w:pPr>
      <w:r w:rsidRPr="1359521F">
        <w:rPr>
          <w:color w:val="000000" w:themeColor="text1"/>
        </w:rPr>
        <w:t>This</w:t>
      </w:r>
      <w:r w:rsidR="009847D4">
        <w:rPr>
          <w:color w:val="000000" w:themeColor="text1"/>
        </w:rPr>
        <w:t xml:space="preserve"> </w:t>
      </w:r>
      <w:r w:rsidRPr="0387F8AB">
        <w:rPr>
          <w:color w:val="000000" w:themeColor="text1"/>
        </w:rPr>
        <w:t>API</w:t>
      </w:r>
      <w:r w:rsidR="009847D4">
        <w:rPr>
          <w:color w:val="000000" w:themeColor="text1"/>
        </w:rPr>
        <w:t xml:space="preserve"> </w:t>
      </w:r>
      <w:r w:rsidRPr="0387F8AB">
        <w:rPr>
          <w:color w:val="000000" w:themeColor="text1"/>
        </w:rPr>
        <w:t>is</w:t>
      </w:r>
      <w:r w:rsidR="009847D4">
        <w:rPr>
          <w:color w:val="000000" w:themeColor="text1"/>
        </w:rPr>
        <w:t xml:space="preserve"> </w:t>
      </w:r>
      <w:r w:rsidR="00C52034">
        <w:rPr>
          <w:color w:val="000000" w:themeColor="text1"/>
        </w:rPr>
        <w:t>used</w:t>
      </w:r>
      <w:r w:rsidR="009847D4">
        <w:rPr>
          <w:color w:val="000000" w:themeColor="text1"/>
        </w:rPr>
        <w:t xml:space="preserve"> </w:t>
      </w:r>
      <w:r w:rsidRPr="0387F8AB">
        <w:rPr>
          <w:color w:val="000000" w:themeColor="text1"/>
        </w:rPr>
        <w:t>for</w:t>
      </w:r>
      <w:r w:rsidR="009847D4">
        <w:rPr>
          <w:color w:val="000000" w:themeColor="text1"/>
        </w:rPr>
        <w:t xml:space="preserve"> </w:t>
      </w:r>
      <w:r w:rsidRPr="0387F8AB">
        <w:rPr>
          <w:color w:val="000000" w:themeColor="text1"/>
        </w:rPr>
        <w:t>validating</w:t>
      </w:r>
      <w:r w:rsidR="009847D4">
        <w:rPr>
          <w:color w:val="000000" w:themeColor="text1"/>
        </w:rPr>
        <w:t xml:space="preserve"> </w:t>
      </w:r>
      <w:r w:rsidR="008E0A86">
        <w:rPr>
          <w:color w:val="000000" w:themeColor="text1"/>
        </w:rPr>
        <w:t>IAI</w:t>
      </w:r>
      <w:r w:rsidR="009847D4">
        <w:rPr>
          <w:color w:val="000000" w:themeColor="text1"/>
        </w:rPr>
        <w:t xml:space="preserve"> </w:t>
      </w:r>
      <w:r w:rsidR="0040368C">
        <w:rPr>
          <w:color w:val="000000" w:themeColor="text1"/>
        </w:rPr>
        <w:t>department</w:t>
      </w:r>
      <w:r w:rsidR="009847D4">
        <w:rPr>
          <w:color w:val="000000" w:themeColor="text1"/>
        </w:rPr>
        <w:t xml:space="preserve"> </w:t>
      </w:r>
      <w:r w:rsidRPr="0387F8AB">
        <w:rPr>
          <w:color w:val="000000" w:themeColor="text1"/>
        </w:rPr>
        <w:t>deletion.</w:t>
      </w:r>
      <w:r w:rsidR="009847D4">
        <w:rPr>
          <w:color w:val="000000" w:themeColor="text1"/>
        </w:rPr>
        <w:t xml:space="preserve"> </w:t>
      </w:r>
    </w:p>
    <w:p w14:paraId="70905BEC" w14:textId="6064EBEA" w:rsidR="00291CCA" w:rsidRDefault="00FC68A1" w:rsidP="003D6F9B">
      <w:pPr>
        <w:pStyle w:val="Heading3"/>
      </w:pPr>
      <w:r>
        <w:t>API Preconditions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908"/>
        <w:gridCol w:w="8592"/>
      </w:tblGrid>
      <w:tr w:rsidR="00291CCA" w14:paraId="5ACB7C24" w14:textId="77777777">
        <w:trPr>
          <w:trHeight w:val="165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D23593A" w14:textId="77777777" w:rsidR="00291CCA" w:rsidRDefault="00291CCA">
            <w:r w:rsidRPr="0387F8AB">
              <w:t>PROTOCOL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2306E0" w14:textId="52D269F8" w:rsidR="00291CCA" w:rsidRPr="00C11D76" w:rsidRDefault="00291CCA">
            <w:pPr>
              <w:rPr>
                <w:rFonts w:ascii="Consolas" w:hAnsi="Consolas"/>
              </w:rPr>
            </w:pPr>
            <w:r w:rsidRPr="00C11D76">
              <w:rPr>
                <w:rFonts w:ascii="Consolas" w:hAnsi="Consolas"/>
              </w:rPr>
              <w:t>HTTPS</w:t>
            </w:r>
          </w:p>
        </w:tc>
      </w:tr>
      <w:tr w:rsidR="00291CCA" w14:paraId="0AAD8A2D" w14:textId="77777777">
        <w:trPr>
          <w:trHeight w:val="105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B6656D5" w14:textId="135894CB" w:rsidR="00291CCA" w:rsidRDefault="00291CCA">
            <w:bookmarkStart w:id="39" w:name="OLE_LINK15"/>
            <w:r w:rsidRPr="0387F8AB">
              <w:t>PATH</w:t>
            </w:r>
            <w:r w:rsidR="008230D0">
              <w:t xml:space="preserve"> </w:t>
            </w:r>
            <w:r w:rsidR="008E0A86">
              <w:t>IAI</w:t>
            </w:r>
            <w:r w:rsidR="005161F2">
              <w:t xml:space="preserve"> (Cognite)</w:t>
            </w:r>
            <w:r w:rsidR="00396F19">
              <w:t>(Public Exposure)</w:t>
            </w:r>
            <w:bookmarkEnd w:id="39"/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1E04DE" w14:textId="143859F7" w:rsidR="003A4473" w:rsidRPr="00C11D76" w:rsidRDefault="003A4473">
            <w:pPr>
              <w:rPr>
                <w:rStyle w:val="Hyperlink"/>
                <w:rFonts w:ascii="Consolas" w:hAnsi="Consolas" w:cs="Graphik"/>
              </w:rPr>
            </w:pPr>
            <w:r w:rsidRPr="00C11D76">
              <w:rPr>
                <w:rStyle w:val="Hyperlink"/>
                <w:rFonts w:ascii="Consolas" w:hAnsi="Consolas" w:cs="Graphik"/>
              </w:rPr>
              <w:t>https://apim-mw-aot-dev.azure-api.net/api/people-management/departments/{departmentId}/validateDeletion</w:t>
            </w:r>
          </w:p>
        </w:tc>
      </w:tr>
      <w:tr w:rsidR="007A5C05" w14:paraId="623FE894" w14:textId="77777777">
        <w:trPr>
          <w:trHeight w:val="105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28A7736" w14:textId="627D2FA0" w:rsidR="007A5C05" w:rsidRPr="0387F8AB" w:rsidRDefault="008230D0">
            <w:r w:rsidRPr="008230D0">
              <w:t xml:space="preserve">PATH </w:t>
            </w:r>
            <w:r w:rsidR="008E0A86">
              <w:t>IAI</w:t>
            </w:r>
            <w:r w:rsidR="005161F2">
              <w:t>(</w:t>
            </w:r>
            <w:r>
              <w:t>Azure</w:t>
            </w:r>
            <w:r w:rsidR="005161F2">
              <w:t>)</w:t>
            </w:r>
            <w:r w:rsidR="00396F19">
              <w:t>(Public Exposure)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0C41AA" w14:textId="02EAB5FE" w:rsidR="007A5C05" w:rsidRPr="00C11D76" w:rsidRDefault="00653983">
            <w:pPr>
              <w:rPr>
                <w:rStyle w:val="Hyperlink"/>
                <w:rFonts w:ascii="Consolas" w:hAnsi="Consolas" w:cs="Graphik"/>
              </w:rPr>
            </w:pPr>
            <w:r w:rsidRPr="00C11D76">
              <w:rPr>
                <w:rFonts w:ascii="Consolas" w:hAnsi="Consolas" w:cs="Graphik"/>
                <w:color w:val="0000FF"/>
                <w:u w:val="single"/>
              </w:rPr>
              <w:t>https://apim-aot-azure-dev.azure-api.net/api/people-management/departments/{departmentId}/validateDeletion</w:t>
            </w:r>
          </w:p>
        </w:tc>
      </w:tr>
      <w:tr w:rsidR="00291CCA" w14:paraId="50F2F989" w14:textId="77777777">
        <w:trPr>
          <w:trHeight w:val="135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E9A8570" w14:textId="77777777" w:rsidR="00291CCA" w:rsidRDefault="00291CCA">
            <w:r w:rsidRPr="0387F8AB">
              <w:t>METHOD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FDF028" w14:textId="6D382BDA" w:rsidR="00291CCA" w:rsidRPr="00C11D76" w:rsidRDefault="00291CCA">
            <w:pPr>
              <w:rPr>
                <w:rFonts w:ascii="Consolas" w:hAnsi="Consolas"/>
              </w:rPr>
            </w:pPr>
            <w:r w:rsidRPr="00C11D76">
              <w:rPr>
                <w:rFonts w:ascii="Consolas" w:hAnsi="Consolas"/>
              </w:rPr>
              <w:t>GET</w:t>
            </w:r>
          </w:p>
        </w:tc>
      </w:tr>
      <w:tr w:rsidR="00291CCA" w14:paraId="16BD9550" w14:textId="77777777">
        <w:trPr>
          <w:trHeight w:val="240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45BCFCB" w14:textId="036945AC" w:rsidR="00291CCA" w:rsidRDefault="00291CCA"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3F5C1D" w14:textId="00772DCD" w:rsidR="00291CCA" w:rsidRPr="00C11D76" w:rsidRDefault="00291CCA">
            <w:pPr>
              <w:rPr>
                <w:rFonts w:ascii="Consolas" w:hAnsi="Consolas"/>
              </w:rPr>
            </w:pPr>
            <w:r w:rsidRPr="00C11D76">
              <w:rPr>
                <w:rFonts w:ascii="Consolas" w:hAnsi="Consolas"/>
              </w:rPr>
              <w:t>application</w:t>
            </w:r>
            <w:r w:rsidR="009847D4" w:rsidRPr="00C11D76">
              <w:rPr>
                <w:rFonts w:ascii="Consolas" w:hAnsi="Consolas"/>
              </w:rPr>
              <w:t xml:space="preserve"> </w:t>
            </w:r>
            <w:r w:rsidRPr="00C11D76">
              <w:rPr>
                <w:rFonts w:ascii="Consolas" w:hAnsi="Consolas"/>
              </w:rPr>
              <w:t>/</w:t>
            </w:r>
            <w:r w:rsidR="009847D4" w:rsidRPr="00C11D76">
              <w:rPr>
                <w:rFonts w:ascii="Consolas" w:hAnsi="Consolas"/>
              </w:rPr>
              <w:t xml:space="preserve"> </w:t>
            </w:r>
            <w:r w:rsidRPr="00C11D76">
              <w:rPr>
                <w:rFonts w:ascii="Consolas" w:hAnsi="Consolas"/>
              </w:rPr>
              <w:t>json</w:t>
            </w:r>
          </w:p>
        </w:tc>
      </w:tr>
    </w:tbl>
    <w:p w14:paraId="18FAB97B" w14:textId="20F230C1" w:rsidR="00291CCA" w:rsidRPr="003F58F2" w:rsidRDefault="006810DB" w:rsidP="003D6F9B">
      <w:pPr>
        <w:pStyle w:val="Heading3"/>
      </w:pPr>
      <w:r>
        <w:t>Input Header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9"/>
        <w:gridCol w:w="6832"/>
        <w:gridCol w:w="1928"/>
        <w:gridCol w:w="1061"/>
      </w:tblGrid>
      <w:tr w:rsidR="00291CCA" w14:paraId="06315E9A" w14:textId="77777777" w:rsidTr="006810DB">
        <w:trPr>
          <w:trHeight w:val="360"/>
        </w:trPr>
        <w:tc>
          <w:tcPr>
            <w:tcW w:w="2636" w:type="dxa"/>
            <w:shd w:val="clear" w:color="auto" w:fill="D9D9D9" w:themeFill="background1" w:themeFillShade="D9"/>
            <w:vAlign w:val="center"/>
          </w:tcPr>
          <w:p w14:paraId="45793DE9" w14:textId="77777777" w:rsidR="00291CCA" w:rsidRDefault="00291CCA">
            <w:r w:rsidRPr="0387F8AB">
              <w:t>Parameter</w:t>
            </w:r>
          </w:p>
        </w:tc>
        <w:tc>
          <w:tcPr>
            <w:tcW w:w="11130" w:type="dxa"/>
            <w:shd w:val="clear" w:color="auto" w:fill="D9D9D9" w:themeFill="background1" w:themeFillShade="D9"/>
            <w:vAlign w:val="center"/>
          </w:tcPr>
          <w:p w14:paraId="5748E76A" w14:textId="77777777" w:rsidR="00291CCA" w:rsidRDefault="00291CCA">
            <w:r w:rsidRPr="0387F8AB">
              <w:t>Description</w:t>
            </w:r>
          </w:p>
        </w:tc>
        <w:tc>
          <w:tcPr>
            <w:tcW w:w="3030" w:type="dxa"/>
            <w:shd w:val="clear" w:color="auto" w:fill="D9D9D9" w:themeFill="background1" w:themeFillShade="D9"/>
            <w:vAlign w:val="center"/>
          </w:tcPr>
          <w:p w14:paraId="22E2AA32" w14:textId="3E0F0785" w:rsidR="00291CCA" w:rsidRDefault="00FC2CE7">
            <w:r>
              <w:t>M/O</w:t>
            </w:r>
          </w:p>
        </w:tc>
        <w:tc>
          <w:tcPr>
            <w:tcW w:w="1599" w:type="dxa"/>
            <w:shd w:val="clear" w:color="auto" w:fill="D9D9D9" w:themeFill="background1" w:themeFillShade="D9"/>
            <w:vAlign w:val="center"/>
          </w:tcPr>
          <w:p w14:paraId="6CA80E16" w14:textId="77777777" w:rsidR="00291CCA" w:rsidRDefault="00291CCA">
            <w:r w:rsidRPr="0387F8AB">
              <w:t>Type</w:t>
            </w:r>
          </w:p>
        </w:tc>
      </w:tr>
      <w:tr w:rsidR="00291CCA" w14:paraId="40A0E127" w14:textId="77777777" w:rsidTr="006810DB">
        <w:trPr>
          <w:trHeight w:val="360"/>
        </w:trPr>
        <w:tc>
          <w:tcPr>
            <w:tcW w:w="2636" w:type="dxa"/>
            <w:vAlign w:val="center"/>
          </w:tcPr>
          <w:p w14:paraId="2F06F01F" w14:textId="77777777" w:rsidR="00291CCA" w:rsidRDefault="00291CCA">
            <w:r w:rsidRPr="0387F8AB">
              <w:t>Authorization</w:t>
            </w:r>
          </w:p>
        </w:tc>
        <w:tc>
          <w:tcPr>
            <w:tcW w:w="11130" w:type="dxa"/>
            <w:vAlign w:val="center"/>
          </w:tcPr>
          <w:p w14:paraId="38369540" w14:textId="00374966" w:rsidR="00291CCA" w:rsidRDefault="00291CCA">
            <w:r w:rsidRPr="0387F8AB">
              <w:t>Token</w:t>
            </w:r>
            <w:r w:rsidR="009847D4">
              <w:t xml:space="preserve"> </w:t>
            </w:r>
            <w:r w:rsidRPr="0387F8AB">
              <w:t>acquired</w:t>
            </w:r>
            <w:r w:rsidR="009847D4">
              <w:t xml:space="preserve"> </w:t>
            </w:r>
            <w:r w:rsidRPr="0387F8AB">
              <w:t>from</w:t>
            </w:r>
            <w:r w:rsidR="009847D4">
              <w:t xml:space="preserve"> </w:t>
            </w:r>
            <w:r w:rsidRPr="0387F8AB">
              <w:t>Azure</w:t>
            </w:r>
            <w:r w:rsidR="009847D4">
              <w:t xml:space="preserve"> </w:t>
            </w:r>
            <w:r w:rsidRPr="0387F8AB">
              <w:t>AD</w:t>
            </w:r>
            <w:r w:rsidR="009847D4">
              <w:t xml:space="preserve"> </w:t>
            </w:r>
            <w:r w:rsidRPr="0387F8AB">
              <w:t>based</w:t>
            </w:r>
            <w:r w:rsidR="009847D4">
              <w:t xml:space="preserve"> </w:t>
            </w:r>
            <w:r w:rsidRPr="0387F8AB">
              <w:t>on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credentials</w:t>
            </w:r>
            <w:r w:rsidR="009847D4">
              <w:t xml:space="preserve"> </w:t>
            </w:r>
            <w:r w:rsidRPr="0387F8AB">
              <w:t>for</w:t>
            </w:r>
            <w:r w:rsidR="009847D4">
              <w:t xml:space="preserve"> </w:t>
            </w:r>
            <w:r w:rsidRPr="0387F8AB">
              <w:t>further</w:t>
            </w:r>
            <w:r w:rsidR="009847D4">
              <w:t xml:space="preserve"> </w:t>
            </w:r>
            <w:r w:rsidRPr="0387F8AB">
              <w:t>API</w:t>
            </w:r>
            <w:r w:rsidR="009847D4">
              <w:t xml:space="preserve"> </w:t>
            </w:r>
            <w:r w:rsidRPr="0387F8AB">
              <w:t>calls.</w:t>
            </w:r>
          </w:p>
        </w:tc>
        <w:tc>
          <w:tcPr>
            <w:tcW w:w="3030" w:type="dxa"/>
            <w:vAlign w:val="center"/>
          </w:tcPr>
          <w:p w14:paraId="210896BD" w14:textId="77777777" w:rsidR="00291CCA" w:rsidRDefault="00291CCA">
            <w:r w:rsidRPr="0387F8AB">
              <w:t>M</w:t>
            </w:r>
          </w:p>
        </w:tc>
        <w:tc>
          <w:tcPr>
            <w:tcW w:w="1599" w:type="dxa"/>
            <w:vAlign w:val="center"/>
          </w:tcPr>
          <w:p w14:paraId="618B8602" w14:textId="77777777" w:rsidR="00291CCA" w:rsidRDefault="00291CCA">
            <w:r w:rsidRPr="0387F8AB">
              <w:t>String</w:t>
            </w:r>
          </w:p>
        </w:tc>
      </w:tr>
    </w:tbl>
    <w:p w14:paraId="47443697" w14:textId="2F60F0A6" w:rsidR="006810DB" w:rsidRDefault="006810DB" w:rsidP="003D6F9B">
      <w:pPr>
        <w:pStyle w:val="Heading3"/>
      </w:pPr>
      <w:r>
        <w:t>Input Path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9"/>
        <w:gridCol w:w="6832"/>
        <w:gridCol w:w="1928"/>
        <w:gridCol w:w="1061"/>
      </w:tblGrid>
      <w:tr w:rsidR="00291CCA" w14:paraId="1324AEC1" w14:textId="77777777" w:rsidTr="006810DB">
        <w:trPr>
          <w:trHeight w:val="360"/>
        </w:trPr>
        <w:tc>
          <w:tcPr>
            <w:tcW w:w="2636" w:type="dxa"/>
            <w:shd w:val="clear" w:color="auto" w:fill="D9D9D9" w:themeFill="background1" w:themeFillShade="D9"/>
            <w:vAlign w:val="center"/>
          </w:tcPr>
          <w:p w14:paraId="68FA4C92" w14:textId="77777777" w:rsidR="00291CCA" w:rsidRDefault="00291CCA">
            <w:r w:rsidRPr="0387F8AB">
              <w:t>Parameter</w:t>
            </w:r>
          </w:p>
        </w:tc>
        <w:tc>
          <w:tcPr>
            <w:tcW w:w="11130" w:type="dxa"/>
            <w:shd w:val="clear" w:color="auto" w:fill="D9D9D9" w:themeFill="background1" w:themeFillShade="D9"/>
            <w:vAlign w:val="center"/>
          </w:tcPr>
          <w:p w14:paraId="655865F0" w14:textId="77777777" w:rsidR="00291CCA" w:rsidRDefault="00291CCA">
            <w:r w:rsidRPr="0387F8AB">
              <w:t>Description</w:t>
            </w:r>
          </w:p>
        </w:tc>
        <w:tc>
          <w:tcPr>
            <w:tcW w:w="3030" w:type="dxa"/>
            <w:shd w:val="clear" w:color="auto" w:fill="D9D9D9" w:themeFill="background1" w:themeFillShade="D9"/>
            <w:vAlign w:val="center"/>
          </w:tcPr>
          <w:p w14:paraId="0B4B8D6B" w14:textId="19C637D3" w:rsidR="00291CCA" w:rsidRDefault="00FC2CE7">
            <w:r>
              <w:t>M/O</w:t>
            </w:r>
          </w:p>
        </w:tc>
        <w:tc>
          <w:tcPr>
            <w:tcW w:w="1599" w:type="dxa"/>
            <w:shd w:val="clear" w:color="auto" w:fill="D9D9D9" w:themeFill="background1" w:themeFillShade="D9"/>
            <w:vAlign w:val="center"/>
          </w:tcPr>
          <w:p w14:paraId="6C7D048E" w14:textId="77777777" w:rsidR="00291CCA" w:rsidRDefault="00291CCA">
            <w:r w:rsidRPr="0387F8AB">
              <w:t>Type</w:t>
            </w:r>
          </w:p>
        </w:tc>
      </w:tr>
      <w:tr w:rsidR="00291CCA" w14:paraId="506AC0C5" w14:textId="77777777" w:rsidTr="006810DB">
        <w:trPr>
          <w:trHeight w:val="255"/>
        </w:trPr>
        <w:tc>
          <w:tcPr>
            <w:tcW w:w="2636" w:type="dxa"/>
            <w:vAlign w:val="center"/>
          </w:tcPr>
          <w:p w14:paraId="0150DCA3" w14:textId="7425B5A6" w:rsidR="00291CCA" w:rsidRDefault="0040567E">
            <w:r>
              <w:t>D</w:t>
            </w:r>
            <w:r w:rsidR="00291CCA" w:rsidRPr="0387F8AB">
              <w:t>epartmentId</w:t>
            </w:r>
          </w:p>
        </w:tc>
        <w:tc>
          <w:tcPr>
            <w:tcW w:w="11130" w:type="dxa"/>
            <w:vAlign w:val="center"/>
          </w:tcPr>
          <w:p w14:paraId="162D0760" w14:textId="44E64998" w:rsidR="00291CCA" w:rsidRDefault="00291CCA">
            <w:r w:rsidRPr="0387F8AB">
              <w:t>Provide</w:t>
            </w:r>
            <w:r w:rsidR="009847D4">
              <w:t xml:space="preserve"> </w:t>
            </w:r>
            <w:r w:rsidRPr="0387F8AB">
              <w:t>a</w:t>
            </w:r>
            <w:r w:rsidR="009847D4">
              <w:t xml:space="preserve"> </w:t>
            </w:r>
            <w:r w:rsidRPr="0387F8AB">
              <w:t>valid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department</w:t>
            </w:r>
            <w:r w:rsidR="009847D4">
              <w:t xml:space="preserve"> </w:t>
            </w:r>
            <w:r w:rsidR="00AF422A">
              <w:t>ID</w:t>
            </w:r>
            <w:r w:rsidR="009847D4">
              <w:t xml:space="preserve"> </w:t>
            </w:r>
          </w:p>
        </w:tc>
        <w:tc>
          <w:tcPr>
            <w:tcW w:w="3030" w:type="dxa"/>
            <w:vAlign w:val="center"/>
          </w:tcPr>
          <w:p w14:paraId="58809D28" w14:textId="77777777" w:rsidR="00291CCA" w:rsidRDefault="00291CCA">
            <w:r w:rsidRPr="0387F8AB">
              <w:t>M</w:t>
            </w:r>
          </w:p>
        </w:tc>
        <w:tc>
          <w:tcPr>
            <w:tcW w:w="1599" w:type="dxa"/>
            <w:vAlign w:val="center"/>
          </w:tcPr>
          <w:p w14:paraId="5919DE1C" w14:textId="77777777" w:rsidR="00291CCA" w:rsidRDefault="00291CCA">
            <w:r w:rsidRPr="0387F8AB">
              <w:t>String</w:t>
            </w:r>
          </w:p>
        </w:tc>
      </w:tr>
    </w:tbl>
    <w:p w14:paraId="163FA0E4" w14:textId="3C7EB81B" w:rsidR="006810DB" w:rsidRDefault="006810DB" w:rsidP="003D6F9B">
      <w:pPr>
        <w:pStyle w:val="Heading3"/>
      </w:pPr>
      <w:r>
        <w:t>Output Header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741"/>
        <w:gridCol w:w="1068"/>
      </w:tblGrid>
      <w:tr w:rsidR="00291CCA" w14:paraId="1BBF656F" w14:textId="77777777" w:rsidTr="006810DB">
        <w:trPr>
          <w:trHeight w:val="450"/>
        </w:trPr>
        <w:tc>
          <w:tcPr>
            <w:tcW w:w="2634" w:type="dxa"/>
            <w:shd w:val="clear" w:color="auto" w:fill="D9D9D9" w:themeFill="background1" w:themeFillShade="D9"/>
            <w:vAlign w:val="center"/>
          </w:tcPr>
          <w:p w14:paraId="227C16B5" w14:textId="77777777" w:rsidR="00291CCA" w:rsidRDefault="00291CCA">
            <w:r w:rsidRPr="0387F8AB">
              <w:t>Parameter</w:t>
            </w:r>
          </w:p>
        </w:tc>
        <w:tc>
          <w:tcPr>
            <w:tcW w:w="14162" w:type="dxa"/>
            <w:shd w:val="clear" w:color="auto" w:fill="D9D9D9" w:themeFill="background1" w:themeFillShade="D9"/>
            <w:vAlign w:val="center"/>
          </w:tcPr>
          <w:p w14:paraId="0D7FEDDB" w14:textId="77777777" w:rsidR="00291CCA" w:rsidRDefault="00291CCA">
            <w:r w:rsidRPr="0387F8AB">
              <w:t>Description</w:t>
            </w:r>
          </w:p>
        </w:tc>
        <w:tc>
          <w:tcPr>
            <w:tcW w:w="1599" w:type="dxa"/>
            <w:shd w:val="clear" w:color="auto" w:fill="D9D9D9" w:themeFill="background1" w:themeFillShade="D9"/>
            <w:vAlign w:val="center"/>
          </w:tcPr>
          <w:p w14:paraId="7FD4A4B3" w14:textId="77777777" w:rsidR="00291CCA" w:rsidRDefault="00291CCA">
            <w:r w:rsidRPr="0387F8AB">
              <w:t>Type</w:t>
            </w:r>
          </w:p>
        </w:tc>
      </w:tr>
      <w:tr w:rsidR="00291CCA" w14:paraId="3B387237" w14:textId="77777777" w:rsidTr="006810DB">
        <w:trPr>
          <w:trHeight w:val="315"/>
        </w:trPr>
        <w:tc>
          <w:tcPr>
            <w:tcW w:w="2634" w:type="dxa"/>
            <w:vAlign w:val="center"/>
          </w:tcPr>
          <w:p w14:paraId="18A31749" w14:textId="77777777" w:rsidR="00291CCA" w:rsidRDefault="00291CCA">
            <w:r w:rsidRPr="0387F8AB">
              <w:t>Server</w:t>
            </w:r>
          </w:p>
        </w:tc>
        <w:tc>
          <w:tcPr>
            <w:tcW w:w="14162" w:type="dxa"/>
            <w:vAlign w:val="center"/>
          </w:tcPr>
          <w:p w14:paraId="43C11BB1" w14:textId="3C4E6699" w:rsidR="00291CCA" w:rsidRDefault="00291CCA">
            <w:r w:rsidRPr="0387F8AB">
              <w:t>Contains</w:t>
            </w:r>
            <w:r w:rsidR="009847D4">
              <w:t xml:space="preserve"> </w:t>
            </w:r>
            <w:r w:rsidRPr="0387F8AB">
              <w:t>information</w:t>
            </w:r>
            <w:r w:rsidR="009847D4">
              <w:t xml:space="preserve"> </w:t>
            </w:r>
            <w:r w:rsidRPr="0387F8AB">
              <w:t>about</w:t>
            </w:r>
            <w:r w:rsidR="009847D4">
              <w:t xml:space="preserve"> </w:t>
            </w:r>
            <w:r w:rsidRPr="0387F8AB">
              <w:t>how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server</w:t>
            </w:r>
            <w:r w:rsidR="009847D4">
              <w:t xml:space="preserve"> </w:t>
            </w:r>
            <w:r w:rsidRPr="0387F8AB">
              <w:t>handles</w:t>
            </w:r>
            <w:r w:rsidR="009847D4">
              <w:t xml:space="preserve"> </w:t>
            </w:r>
            <w:r w:rsidRPr="0387F8AB">
              <w:t>request</w:t>
            </w:r>
            <w:r w:rsidR="007B285B">
              <w:t>s</w:t>
            </w:r>
            <w:r w:rsidR="009847D4">
              <w:t xml:space="preserve"> </w:t>
            </w:r>
            <w:r w:rsidRPr="0387F8AB">
              <w:t>[e.g.,</w:t>
            </w:r>
            <w:r w:rsidR="009847D4">
              <w:t xml:space="preserve"> </w:t>
            </w:r>
            <w:r w:rsidRPr="0387F8AB">
              <w:t>Werkzeug/2.1.2</w:t>
            </w:r>
            <w:r w:rsidR="009847D4">
              <w:t xml:space="preserve"> </w:t>
            </w:r>
            <w:r w:rsidRPr="0387F8AB">
              <w:t>Python/3.9.7]</w:t>
            </w:r>
          </w:p>
        </w:tc>
        <w:tc>
          <w:tcPr>
            <w:tcW w:w="1599" w:type="dxa"/>
            <w:vAlign w:val="center"/>
          </w:tcPr>
          <w:p w14:paraId="62503CC6" w14:textId="77777777" w:rsidR="00291CCA" w:rsidRDefault="00291CCA">
            <w:r w:rsidRPr="0387F8AB">
              <w:t>String</w:t>
            </w:r>
          </w:p>
        </w:tc>
      </w:tr>
      <w:tr w:rsidR="00291CCA" w14:paraId="6B675A0B" w14:textId="77777777" w:rsidTr="006810DB">
        <w:trPr>
          <w:trHeight w:val="315"/>
        </w:trPr>
        <w:tc>
          <w:tcPr>
            <w:tcW w:w="2634" w:type="dxa"/>
            <w:vAlign w:val="center"/>
          </w:tcPr>
          <w:p w14:paraId="7F826C3D" w14:textId="77777777" w:rsidR="00291CCA" w:rsidRDefault="00291CCA">
            <w:r w:rsidRPr="0387F8AB">
              <w:t>Content-Type</w:t>
            </w:r>
          </w:p>
        </w:tc>
        <w:tc>
          <w:tcPr>
            <w:tcW w:w="14162" w:type="dxa"/>
            <w:vAlign w:val="center"/>
          </w:tcPr>
          <w:p w14:paraId="497F4C35" w14:textId="699BF203" w:rsidR="00291CCA" w:rsidRDefault="00291CCA">
            <w:r w:rsidRPr="0387F8AB">
              <w:t>Length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content</w:t>
            </w:r>
          </w:p>
        </w:tc>
        <w:tc>
          <w:tcPr>
            <w:tcW w:w="1599" w:type="dxa"/>
            <w:vAlign w:val="center"/>
          </w:tcPr>
          <w:p w14:paraId="339B6466" w14:textId="18A01DD0" w:rsidR="00291CCA" w:rsidRDefault="003F48A1">
            <w:r w:rsidRPr="0387F8AB">
              <w:t>String</w:t>
            </w:r>
          </w:p>
        </w:tc>
      </w:tr>
      <w:tr w:rsidR="00291CCA" w14:paraId="2E27E75B" w14:textId="77777777" w:rsidTr="006810DB">
        <w:trPr>
          <w:trHeight w:val="315"/>
        </w:trPr>
        <w:tc>
          <w:tcPr>
            <w:tcW w:w="2634" w:type="dxa"/>
            <w:vAlign w:val="center"/>
          </w:tcPr>
          <w:p w14:paraId="76F652A7" w14:textId="77777777" w:rsidR="00291CCA" w:rsidRDefault="00291CCA">
            <w:r w:rsidRPr="0387F8AB">
              <w:t>Date</w:t>
            </w:r>
          </w:p>
        </w:tc>
        <w:tc>
          <w:tcPr>
            <w:tcW w:w="14162" w:type="dxa"/>
            <w:vAlign w:val="center"/>
          </w:tcPr>
          <w:p w14:paraId="62CDB7D8" w14:textId="3E04D7D2" w:rsidR="00291CCA" w:rsidRDefault="00291CCA">
            <w:r w:rsidRPr="0387F8AB">
              <w:t>Date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operation</w:t>
            </w:r>
            <w:r w:rsidR="009847D4">
              <w:t xml:space="preserve"> </w:t>
            </w:r>
            <w:r w:rsidRPr="0387F8AB">
              <w:t>execution</w:t>
            </w:r>
            <w:r w:rsidR="009847D4">
              <w:t xml:space="preserve"> </w:t>
            </w:r>
            <w:r w:rsidRPr="0387F8AB">
              <w:t>e.g.</w:t>
            </w:r>
            <w:r w:rsidR="009847D4">
              <w:t xml:space="preserve"> </w:t>
            </w:r>
            <w:r w:rsidRPr="0387F8AB">
              <w:t>-</w:t>
            </w:r>
            <w:r w:rsidR="009847D4">
              <w:t xml:space="preserve"> </w:t>
            </w:r>
            <w:r w:rsidRPr="0387F8AB">
              <w:t>[Tue,</w:t>
            </w:r>
            <w:r w:rsidR="009847D4">
              <w:t xml:space="preserve"> </w:t>
            </w:r>
            <w:r w:rsidRPr="0387F8AB">
              <w:t>17</w:t>
            </w:r>
            <w:r w:rsidR="009847D4">
              <w:t xml:space="preserve"> </w:t>
            </w:r>
            <w:r w:rsidRPr="0387F8AB">
              <w:t>May</w:t>
            </w:r>
            <w:r w:rsidR="009847D4">
              <w:t xml:space="preserve"> </w:t>
            </w:r>
            <w:r w:rsidRPr="0387F8AB">
              <w:t>2022</w:t>
            </w:r>
            <w:r w:rsidR="009847D4">
              <w:t xml:space="preserve"> </w:t>
            </w:r>
            <w:r w:rsidRPr="0387F8AB">
              <w:t>06:30:16</w:t>
            </w:r>
            <w:r w:rsidR="009847D4">
              <w:t xml:space="preserve"> </w:t>
            </w:r>
            <w:r w:rsidRPr="0387F8AB">
              <w:t>GMT]</w:t>
            </w:r>
          </w:p>
        </w:tc>
        <w:tc>
          <w:tcPr>
            <w:tcW w:w="1599" w:type="dxa"/>
            <w:vAlign w:val="center"/>
          </w:tcPr>
          <w:p w14:paraId="0912B7F5" w14:textId="0690A436" w:rsidR="00291CCA" w:rsidRDefault="003F48A1">
            <w:r>
              <w:t>D</w:t>
            </w:r>
            <w:r w:rsidR="00291CCA" w:rsidRPr="0387F8AB">
              <w:t>atetime</w:t>
            </w:r>
          </w:p>
        </w:tc>
      </w:tr>
      <w:tr w:rsidR="00291CCA" w14:paraId="76D02D56" w14:textId="77777777" w:rsidTr="006810DB">
        <w:trPr>
          <w:trHeight w:val="315"/>
        </w:trPr>
        <w:tc>
          <w:tcPr>
            <w:tcW w:w="2634" w:type="dxa"/>
            <w:vAlign w:val="center"/>
          </w:tcPr>
          <w:p w14:paraId="4BE34E1F" w14:textId="77777777" w:rsidR="00291CCA" w:rsidRDefault="00291CCA">
            <w:r w:rsidRPr="0387F8AB">
              <w:t>Content-Length</w:t>
            </w:r>
          </w:p>
        </w:tc>
        <w:tc>
          <w:tcPr>
            <w:tcW w:w="14162" w:type="dxa"/>
            <w:vAlign w:val="center"/>
          </w:tcPr>
          <w:p w14:paraId="6A38E0B6" w14:textId="2E415670" w:rsidR="00291CCA" w:rsidRDefault="00291CCA">
            <w:r w:rsidRPr="0387F8AB">
              <w:t>Length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content</w:t>
            </w:r>
          </w:p>
        </w:tc>
        <w:tc>
          <w:tcPr>
            <w:tcW w:w="1599" w:type="dxa"/>
            <w:vAlign w:val="center"/>
          </w:tcPr>
          <w:p w14:paraId="2311A413" w14:textId="55D4DCD6" w:rsidR="00291CCA" w:rsidRDefault="003F48A1">
            <w:r>
              <w:t>B</w:t>
            </w:r>
            <w:r w:rsidR="00291CCA" w:rsidRPr="0387F8AB">
              <w:t>ytes</w:t>
            </w:r>
          </w:p>
        </w:tc>
      </w:tr>
    </w:tbl>
    <w:p w14:paraId="53DA0BFA" w14:textId="5E7090B5" w:rsidR="006810DB" w:rsidRDefault="006810DB" w:rsidP="003D6F9B">
      <w:pPr>
        <w:pStyle w:val="Heading3"/>
      </w:pPr>
      <w:r>
        <w:t>Output Body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741"/>
        <w:gridCol w:w="1068"/>
      </w:tblGrid>
      <w:tr w:rsidR="00291CCA" w14:paraId="4D64B17B" w14:textId="77777777" w:rsidTr="006810DB">
        <w:trPr>
          <w:trHeight w:val="645"/>
        </w:trPr>
        <w:tc>
          <w:tcPr>
            <w:tcW w:w="2634" w:type="dxa"/>
            <w:shd w:val="clear" w:color="auto" w:fill="D9D9D9" w:themeFill="background1" w:themeFillShade="D9"/>
            <w:vAlign w:val="center"/>
          </w:tcPr>
          <w:p w14:paraId="0E7EE2F8" w14:textId="77777777" w:rsidR="00291CCA" w:rsidRDefault="00291CCA">
            <w:r w:rsidRPr="0387F8AB">
              <w:t>Parameter</w:t>
            </w:r>
          </w:p>
        </w:tc>
        <w:tc>
          <w:tcPr>
            <w:tcW w:w="14162" w:type="dxa"/>
            <w:shd w:val="clear" w:color="auto" w:fill="D9D9D9" w:themeFill="background1" w:themeFillShade="D9"/>
            <w:vAlign w:val="center"/>
          </w:tcPr>
          <w:p w14:paraId="34D6049C" w14:textId="77777777" w:rsidR="00291CCA" w:rsidRDefault="00291CCA">
            <w:r w:rsidRPr="0387F8AB">
              <w:t>Description</w:t>
            </w:r>
          </w:p>
        </w:tc>
        <w:tc>
          <w:tcPr>
            <w:tcW w:w="1599" w:type="dxa"/>
            <w:shd w:val="clear" w:color="auto" w:fill="D9D9D9" w:themeFill="background1" w:themeFillShade="D9"/>
            <w:vAlign w:val="center"/>
          </w:tcPr>
          <w:p w14:paraId="117B9736" w14:textId="77777777" w:rsidR="00291CCA" w:rsidRDefault="00291CCA">
            <w:r w:rsidRPr="0387F8AB">
              <w:t>Type</w:t>
            </w:r>
          </w:p>
        </w:tc>
      </w:tr>
      <w:tr w:rsidR="00291CCA" w14:paraId="4CD37061" w14:textId="77777777" w:rsidTr="006810DB">
        <w:trPr>
          <w:trHeight w:val="465"/>
        </w:trPr>
        <w:tc>
          <w:tcPr>
            <w:tcW w:w="2634" w:type="dxa"/>
          </w:tcPr>
          <w:p w14:paraId="2AF9A4BC" w14:textId="77777777" w:rsidR="00291CCA" w:rsidRDefault="00291CCA">
            <w:r w:rsidRPr="0387F8AB">
              <w:t>CanbeDeleted</w:t>
            </w:r>
          </w:p>
        </w:tc>
        <w:tc>
          <w:tcPr>
            <w:tcW w:w="14162" w:type="dxa"/>
          </w:tcPr>
          <w:p w14:paraId="46318D19" w14:textId="2EE6301E" w:rsidR="00291CCA" w:rsidRDefault="00291CCA">
            <w:r w:rsidRPr="0387F8AB">
              <w:t>Return</w:t>
            </w:r>
            <w:r w:rsidR="009847D4">
              <w:t xml:space="preserve"> </w:t>
            </w:r>
            <w:r w:rsidRPr="0387F8AB">
              <w:t>true/false</w:t>
            </w:r>
            <w:r w:rsidR="009847D4">
              <w:t xml:space="preserve"> </w:t>
            </w:r>
            <w:r w:rsidRPr="0387F8AB">
              <w:t>value</w:t>
            </w:r>
          </w:p>
        </w:tc>
        <w:tc>
          <w:tcPr>
            <w:tcW w:w="1599" w:type="dxa"/>
          </w:tcPr>
          <w:p w14:paraId="75FED8E3" w14:textId="77777777" w:rsidR="00291CCA" w:rsidRDefault="00291CCA">
            <w:r w:rsidRPr="0387F8AB">
              <w:t>Boolean</w:t>
            </w:r>
          </w:p>
        </w:tc>
      </w:tr>
    </w:tbl>
    <w:p w14:paraId="0067B7F1" w14:textId="192A43F0" w:rsidR="00291CCA" w:rsidRPr="003F58F2" w:rsidRDefault="00291CCA" w:rsidP="003D6F9B">
      <w:pPr>
        <w:pStyle w:val="Heading3"/>
      </w:pPr>
      <w:r w:rsidRPr="003F58F2">
        <w:t>Sample</w:t>
      </w:r>
      <w:r w:rsidR="009847D4">
        <w:t xml:space="preserve"> </w:t>
      </w:r>
      <w:r w:rsidRPr="003F58F2">
        <w:t>JSON</w:t>
      </w:r>
      <w:r w:rsidR="009847D4">
        <w:t xml:space="preserve"> </w:t>
      </w:r>
      <w:r w:rsidRPr="003F58F2">
        <w:t>Response</w:t>
      </w:r>
    </w:p>
    <w:p w14:paraId="26084B94" w14:textId="77777777" w:rsidR="00291CCA" w:rsidRPr="00C11D76" w:rsidRDefault="00291CCA" w:rsidP="007D3DC9">
      <w:pPr>
        <w:rPr>
          <w:rFonts w:ascii="Consolas" w:hAnsi="Consolas"/>
        </w:rPr>
      </w:pPr>
      <w:r w:rsidRPr="00C11D76">
        <w:rPr>
          <w:rFonts w:ascii="Consolas" w:hAnsi="Consolas"/>
        </w:rPr>
        <w:t>{</w:t>
      </w:r>
    </w:p>
    <w:p w14:paraId="27483AFE" w14:textId="38F360F2" w:rsidR="00291CCA" w:rsidRPr="00C11D76" w:rsidRDefault="009847D4" w:rsidP="007D3DC9">
      <w:pPr>
        <w:rPr>
          <w:rFonts w:ascii="Consolas" w:hAnsi="Consolas"/>
        </w:rPr>
      </w:pPr>
      <w:r w:rsidRPr="00C11D76">
        <w:rPr>
          <w:rFonts w:ascii="Consolas" w:hAnsi="Consolas"/>
        </w:rPr>
        <w:t xml:space="preserve">    </w:t>
      </w:r>
      <w:r w:rsidR="00291CCA" w:rsidRPr="00C11D76">
        <w:rPr>
          <w:rFonts w:ascii="Consolas" w:hAnsi="Consolas"/>
        </w:rPr>
        <w:t>"CanbeDeleted":</w:t>
      </w:r>
      <w:r w:rsidRPr="00C11D76">
        <w:rPr>
          <w:rFonts w:ascii="Consolas" w:hAnsi="Consolas"/>
        </w:rPr>
        <w:t xml:space="preserve"> </w:t>
      </w:r>
      <w:r w:rsidR="00291CCA" w:rsidRPr="00C11D76">
        <w:rPr>
          <w:rFonts w:ascii="Consolas" w:hAnsi="Consolas"/>
        </w:rPr>
        <w:t>false,</w:t>
      </w:r>
    </w:p>
    <w:p w14:paraId="190BFC6A" w14:textId="77777777" w:rsidR="00291CCA" w:rsidRPr="00C11D76" w:rsidRDefault="00291CCA" w:rsidP="007D3DC9">
      <w:pPr>
        <w:rPr>
          <w:rFonts w:ascii="Consolas" w:hAnsi="Consolas"/>
        </w:rPr>
      </w:pPr>
      <w:r w:rsidRPr="00C11D76">
        <w:rPr>
          <w:rFonts w:ascii="Consolas" w:hAnsi="Consolas"/>
        </w:rPr>
        <w:t>}</w:t>
      </w:r>
    </w:p>
    <w:p w14:paraId="7BDF35B0" w14:textId="743DE2CC" w:rsidR="00291CCA" w:rsidRDefault="00D259E5" w:rsidP="003D6F9B">
      <w:pPr>
        <w:pStyle w:val="Heading3"/>
      </w:pPr>
      <w:r>
        <w:t>Result</w:t>
      </w:r>
    </w:p>
    <w:tbl>
      <w:tblPr>
        <w:tblW w:w="3455" w:type="pct"/>
        <w:tblLayout w:type="fixed"/>
        <w:tblLook w:val="04A0" w:firstRow="1" w:lastRow="0" w:firstColumn="1" w:lastColumn="0" w:noHBand="0" w:noVBand="1"/>
      </w:tblPr>
      <w:tblGrid>
        <w:gridCol w:w="1906"/>
        <w:gridCol w:w="6041"/>
      </w:tblGrid>
      <w:tr w:rsidR="00291CCA" w14:paraId="4A330AB8" w14:textId="77777777" w:rsidTr="00D259E5">
        <w:tc>
          <w:tcPr>
            <w:tcW w:w="29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7E6E6" w:themeFill="background2"/>
          </w:tcPr>
          <w:p w14:paraId="3D1B9035" w14:textId="4C81D88F" w:rsidR="00291CCA" w:rsidRPr="00D259E5" w:rsidRDefault="00291CCA">
            <w:pPr>
              <w:rPr>
                <w:b/>
                <w:bCs/>
              </w:rPr>
            </w:pPr>
            <w:r w:rsidRPr="00D259E5">
              <w:rPr>
                <w:b/>
                <w:bCs/>
              </w:rPr>
              <w:t>HTTP</w:t>
            </w:r>
            <w:r w:rsidR="009847D4" w:rsidRPr="00D259E5">
              <w:rPr>
                <w:b/>
                <w:bCs/>
              </w:rPr>
              <w:t xml:space="preserve"> </w:t>
            </w:r>
            <w:r w:rsidRPr="00D259E5">
              <w:rPr>
                <w:b/>
                <w:bCs/>
              </w:rPr>
              <w:t>Code</w:t>
            </w:r>
          </w:p>
        </w:tc>
        <w:tc>
          <w:tcPr>
            <w:tcW w:w="97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7E6E6" w:themeFill="background2"/>
          </w:tcPr>
          <w:p w14:paraId="6578110D" w14:textId="24906EAD" w:rsidR="00291CCA" w:rsidRPr="00D259E5" w:rsidRDefault="00291CCA">
            <w:pPr>
              <w:rPr>
                <w:b/>
                <w:bCs/>
              </w:rPr>
            </w:pPr>
            <w:r w:rsidRPr="00D259E5">
              <w:rPr>
                <w:b/>
                <w:bCs/>
              </w:rPr>
              <w:t>Result</w:t>
            </w:r>
            <w:r w:rsidR="009847D4" w:rsidRPr="00D259E5">
              <w:rPr>
                <w:b/>
                <w:bCs/>
              </w:rPr>
              <w:t xml:space="preserve"> </w:t>
            </w:r>
            <w:r w:rsidRPr="00D259E5">
              <w:rPr>
                <w:b/>
                <w:bCs/>
              </w:rPr>
              <w:t>Description</w:t>
            </w:r>
          </w:p>
        </w:tc>
      </w:tr>
      <w:tr w:rsidR="00291CCA" w14:paraId="011859DA" w14:textId="77777777" w:rsidTr="00D259E5">
        <w:tc>
          <w:tcPr>
            <w:tcW w:w="29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2F1D5F" w14:textId="77777777" w:rsidR="00291CCA" w:rsidRDefault="00291CCA">
            <w:r w:rsidRPr="0387F8AB">
              <w:t>200</w:t>
            </w:r>
          </w:p>
        </w:tc>
        <w:tc>
          <w:tcPr>
            <w:tcW w:w="97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8687E5" w14:textId="7B707B4A" w:rsidR="00291CCA" w:rsidRDefault="00291CCA">
            <w:r w:rsidRPr="0387F8AB">
              <w:t>Showing</w:t>
            </w:r>
            <w:r w:rsidR="009847D4">
              <w:t xml:space="preserve"> </w:t>
            </w:r>
            <w:r w:rsidRPr="0387F8AB">
              <w:t>CanbeDeleted</w:t>
            </w:r>
            <w:r w:rsidR="009847D4">
              <w:t xml:space="preserve"> </w:t>
            </w:r>
            <w:r w:rsidRPr="0387F8AB">
              <w:t>value</w:t>
            </w:r>
            <w:r w:rsidR="009847D4">
              <w:t xml:space="preserve"> </w:t>
            </w:r>
            <w:r w:rsidRPr="0387F8AB">
              <w:t>which</w:t>
            </w:r>
            <w:r w:rsidR="009847D4">
              <w:t xml:space="preserve"> </w:t>
            </w:r>
            <w:r w:rsidRPr="0387F8AB">
              <w:t>is</w:t>
            </w:r>
            <w:r w:rsidR="009847D4">
              <w:t xml:space="preserve"> </w:t>
            </w:r>
            <w:r w:rsidRPr="0387F8AB">
              <w:t>in</w:t>
            </w:r>
            <w:r w:rsidR="009847D4">
              <w:t xml:space="preserve"> </w:t>
            </w:r>
            <w:r w:rsidRPr="0387F8AB">
              <w:t>Boolean</w:t>
            </w:r>
            <w:r w:rsidR="009847D4">
              <w:t xml:space="preserve"> </w:t>
            </w:r>
            <w:r w:rsidRPr="0387F8AB">
              <w:t>type</w:t>
            </w:r>
          </w:p>
        </w:tc>
      </w:tr>
    </w:tbl>
    <w:p w14:paraId="58B48F6E" w14:textId="7A5B2F3F" w:rsidR="00D259E5" w:rsidRDefault="00D259E5" w:rsidP="003D6F9B">
      <w:pPr>
        <w:pStyle w:val="Heading3"/>
      </w:pPr>
      <w:r>
        <w:t>Error Manegement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6"/>
        <w:gridCol w:w="2726"/>
        <w:gridCol w:w="6878"/>
      </w:tblGrid>
      <w:tr w:rsidR="00291CCA" w14:paraId="2762E4EE" w14:textId="77777777" w:rsidTr="00D259E5">
        <w:tc>
          <w:tcPr>
            <w:tcW w:w="2969" w:type="dxa"/>
            <w:shd w:val="clear" w:color="auto" w:fill="D9D9D9" w:themeFill="background1" w:themeFillShade="D9"/>
            <w:vAlign w:val="center"/>
          </w:tcPr>
          <w:p w14:paraId="56F2562E" w14:textId="2430D5E0" w:rsidR="00291CCA" w:rsidRDefault="00291CCA">
            <w:r w:rsidRPr="0387F8AB">
              <w:t>HTTP</w:t>
            </w:r>
            <w:r w:rsidR="009847D4">
              <w:t xml:space="preserve"> </w:t>
            </w:r>
            <w:r w:rsidRPr="0387F8AB">
              <w:t>Code</w:t>
            </w:r>
          </w:p>
        </w:tc>
        <w:tc>
          <w:tcPr>
            <w:tcW w:w="4310" w:type="dxa"/>
            <w:shd w:val="clear" w:color="auto" w:fill="D9D9D9" w:themeFill="background1" w:themeFillShade="D9"/>
            <w:vAlign w:val="center"/>
          </w:tcPr>
          <w:p w14:paraId="29E101CC" w14:textId="3FE25D5F" w:rsidR="00291CCA" w:rsidRDefault="00291CCA">
            <w:r w:rsidRPr="0387F8AB">
              <w:t>Error</w:t>
            </w:r>
            <w:r w:rsidR="009847D4">
              <w:t xml:space="preserve"> </w:t>
            </w:r>
            <w:r w:rsidRPr="0387F8AB">
              <w:t>Code</w:t>
            </w:r>
          </w:p>
        </w:tc>
        <w:tc>
          <w:tcPr>
            <w:tcW w:w="11106" w:type="dxa"/>
            <w:shd w:val="clear" w:color="auto" w:fill="D9D9D9" w:themeFill="background1" w:themeFillShade="D9"/>
            <w:vAlign w:val="center"/>
          </w:tcPr>
          <w:p w14:paraId="380EB5D8" w14:textId="21E7505D" w:rsidR="00291CCA" w:rsidRDefault="00291CCA">
            <w:r w:rsidRPr="0387F8AB">
              <w:t>Error</w:t>
            </w:r>
            <w:r w:rsidR="009847D4">
              <w:t xml:space="preserve"> </w:t>
            </w:r>
            <w:r w:rsidRPr="0387F8AB">
              <w:t>Description</w:t>
            </w:r>
          </w:p>
        </w:tc>
      </w:tr>
      <w:tr w:rsidR="00291CCA" w14:paraId="48EBCCD4" w14:textId="77777777" w:rsidTr="00D259E5">
        <w:tc>
          <w:tcPr>
            <w:tcW w:w="2969" w:type="dxa"/>
            <w:vAlign w:val="center"/>
          </w:tcPr>
          <w:p w14:paraId="17F5408D" w14:textId="77777777" w:rsidR="00291CCA" w:rsidRDefault="00291CCA">
            <w:r w:rsidRPr="0387F8AB">
              <w:t>500</w:t>
            </w:r>
          </w:p>
        </w:tc>
        <w:tc>
          <w:tcPr>
            <w:tcW w:w="4310" w:type="dxa"/>
            <w:vAlign w:val="center"/>
          </w:tcPr>
          <w:p w14:paraId="36BA1CA4" w14:textId="77777777" w:rsidR="00291CCA" w:rsidRDefault="00291CCA">
            <w:r w:rsidRPr="0387F8AB">
              <w:t>500</w:t>
            </w:r>
          </w:p>
        </w:tc>
        <w:tc>
          <w:tcPr>
            <w:tcW w:w="11106" w:type="dxa"/>
            <w:vAlign w:val="center"/>
          </w:tcPr>
          <w:p w14:paraId="1CE99AFE" w14:textId="7CA3E302" w:rsidR="00291CCA" w:rsidRDefault="00291CCA">
            <w:r w:rsidRPr="0387F8AB">
              <w:t>Generic</w:t>
            </w:r>
            <w:r w:rsidR="009847D4">
              <w:t xml:space="preserve"> </w:t>
            </w:r>
            <w:r w:rsidRPr="0387F8AB">
              <w:t>Error</w:t>
            </w:r>
          </w:p>
        </w:tc>
      </w:tr>
      <w:tr w:rsidR="00291CCA" w14:paraId="5C94B6F0" w14:textId="77777777" w:rsidTr="00D259E5">
        <w:tc>
          <w:tcPr>
            <w:tcW w:w="2969" w:type="dxa"/>
            <w:vAlign w:val="center"/>
          </w:tcPr>
          <w:p w14:paraId="191DB098" w14:textId="77777777" w:rsidR="00291CCA" w:rsidRDefault="00291CCA">
            <w:r w:rsidRPr="0387F8AB">
              <w:t>400</w:t>
            </w:r>
          </w:p>
        </w:tc>
        <w:tc>
          <w:tcPr>
            <w:tcW w:w="4310" w:type="dxa"/>
            <w:vAlign w:val="center"/>
          </w:tcPr>
          <w:p w14:paraId="230C66F3" w14:textId="77777777" w:rsidR="00291CCA" w:rsidRDefault="00291CCA">
            <w:r w:rsidRPr="0387F8AB">
              <w:t>401</w:t>
            </w:r>
          </w:p>
        </w:tc>
        <w:tc>
          <w:tcPr>
            <w:tcW w:w="11106" w:type="dxa"/>
            <w:vAlign w:val="center"/>
          </w:tcPr>
          <w:p w14:paraId="10670E1A" w14:textId="6F0A86DE" w:rsidR="00291CCA" w:rsidRDefault="00291CCA" w:rsidP="004F6CB7">
            <w:pPr>
              <w:ind w:left="360"/>
            </w:pPr>
            <w:r w:rsidRPr="0387F8AB">
              <w:t>Unauthorized</w:t>
            </w:r>
            <w:r w:rsidR="009847D4">
              <w:t xml:space="preserve"> </w:t>
            </w:r>
            <w:r w:rsidRPr="0387F8AB">
              <w:t>User</w:t>
            </w:r>
            <w:r w:rsidR="004F6CB7">
              <w:t xml:space="preserve"> or </w:t>
            </w:r>
            <w:r w:rsidRPr="0387F8AB">
              <w:t>Header</w:t>
            </w:r>
            <w:r w:rsidR="009847D4">
              <w:t xml:space="preserve"> </w:t>
            </w:r>
            <w:r w:rsidRPr="0387F8AB">
              <w:t>Token</w:t>
            </w:r>
            <w:r w:rsidR="009847D4">
              <w:t xml:space="preserve"> </w:t>
            </w:r>
            <w:r w:rsidRPr="0387F8AB">
              <w:t>missing</w:t>
            </w:r>
          </w:p>
        </w:tc>
      </w:tr>
      <w:tr w:rsidR="00291CCA" w14:paraId="569D3804" w14:textId="77777777" w:rsidTr="00D259E5">
        <w:tc>
          <w:tcPr>
            <w:tcW w:w="2969" w:type="dxa"/>
            <w:vAlign w:val="center"/>
          </w:tcPr>
          <w:p w14:paraId="503AF791" w14:textId="77777777" w:rsidR="00291CCA" w:rsidRDefault="00291CCA">
            <w:r w:rsidRPr="0387F8AB">
              <w:t>400</w:t>
            </w:r>
          </w:p>
        </w:tc>
        <w:tc>
          <w:tcPr>
            <w:tcW w:w="4310" w:type="dxa"/>
            <w:vAlign w:val="center"/>
          </w:tcPr>
          <w:p w14:paraId="0138627A" w14:textId="77777777" w:rsidR="00291CCA" w:rsidRDefault="00291CCA">
            <w:r w:rsidRPr="0387F8AB">
              <w:t>400</w:t>
            </w:r>
          </w:p>
        </w:tc>
        <w:tc>
          <w:tcPr>
            <w:tcW w:w="11106" w:type="dxa"/>
            <w:vAlign w:val="center"/>
          </w:tcPr>
          <w:p w14:paraId="40D215DB" w14:textId="3F8D9FC5" w:rsidR="00291CCA" w:rsidRDefault="00291CCA" w:rsidP="00767FEC">
            <w:pPr>
              <w:ind w:left="360"/>
            </w:pPr>
            <w:r w:rsidRPr="0387F8AB">
              <w:t>Bad</w:t>
            </w:r>
            <w:r w:rsidR="009847D4">
              <w:t xml:space="preserve"> </w:t>
            </w:r>
            <w:r w:rsidRPr="0387F8AB">
              <w:t>request</w:t>
            </w:r>
            <w:r w:rsidR="00767FEC">
              <w:t xml:space="preserve"> - </w:t>
            </w:r>
            <w:r w:rsidRPr="0387F8AB">
              <w:t>Please</w:t>
            </w:r>
            <w:r w:rsidR="009847D4">
              <w:t xml:space="preserve"> </w:t>
            </w:r>
            <w:r w:rsidRPr="0387F8AB">
              <w:t>enter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valid</w:t>
            </w:r>
            <w:r w:rsidR="009847D4">
              <w:t xml:space="preserve"> </w:t>
            </w:r>
            <w:r w:rsidRPr="0387F8AB">
              <w:t>department</w:t>
            </w:r>
            <w:r w:rsidR="009847D4">
              <w:t xml:space="preserve"> </w:t>
            </w:r>
            <w:r w:rsidRPr="0387F8AB">
              <w:t>I</w:t>
            </w:r>
            <w:r w:rsidR="00693ABA">
              <w:t>D</w:t>
            </w:r>
            <w:r w:rsidR="009847D4">
              <w:t xml:space="preserve"> </w:t>
            </w:r>
            <w:r w:rsidRPr="0387F8AB">
              <w:t>for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request</w:t>
            </w:r>
            <w:r w:rsidR="009847D4">
              <w:t xml:space="preserve"> </w:t>
            </w:r>
            <w:r w:rsidRPr="0387F8AB">
              <w:t>URL</w:t>
            </w:r>
          </w:p>
        </w:tc>
      </w:tr>
    </w:tbl>
    <w:p w14:paraId="05E35B70" w14:textId="77777777" w:rsidR="004D2B94" w:rsidRDefault="004D2B94" w:rsidP="0096182F">
      <w:pPr>
        <w:pStyle w:val="Heading2"/>
        <w:sectPr w:rsidR="004D2B94" w:rsidSect="000A5837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29EC3271" w14:textId="2335E621" w:rsidR="00291CCA" w:rsidRDefault="00291CCA" w:rsidP="0096182F">
      <w:pPr>
        <w:pStyle w:val="Heading2"/>
      </w:pPr>
      <w:bookmarkStart w:id="40" w:name="_Toc217392178"/>
      <w:r w:rsidRPr="0387F8AB">
        <w:t>GET-</w:t>
      </w:r>
      <w:r w:rsidR="009847D4">
        <w:t xml:space="preserve"> </w:t>
      </w:r>
      <w:r w:rsidRPr="0387F8AB">
        <w:t>ValidateRoleDeletion</w:t>
      </w:r>
      <w:bookmarkEnd w:id="40"/>
    </w:p>
    <w:p w14:paraId="6557E39A" w14:textId="5472A0EE" w:rsidR="00291CCA" w:rsidRDefault="00291CCA" w:rsidP="007D3DC9">
      <w:pPr>
        <w:rPr>
          <w:color w:val="000000" w:themeColor="text1"/>
        </w:rPr>
      </w:pPr>
      <w:r w:rsidRPr="1359521F">
        <w:rPr>
          <w:color w:val="000000" w:themeColor="text1"/>
        </w:rPr>
        <w:t>This</w:t>
      </w:r>
      <w:r w:rsidR="009847D4">
        <w:rPr>
          <w:color w:val="000000" w:themeColor="text1"/>
        </w:rPr>
        <w:t xml:space="preserve"> </w:t>
      </w:r>
      <w:r w:rsidRPr="0387F8AB">
        <w:rPr>
          <w:color w:val="000000" w:themeColor="text1"/>
        </w:rPr>
        <w:t>API</w:t>
      </w:r>
      <w:r w:rsidR="009847D4">
        <w:rPr>
          <w:color w:val="000000" w:themeColor="text1"/>
        </w:rPr>
        <w:t xml:space="preserve"> </w:t>
      </w:r>
      <w:r w:rsidRPr="0387F8AB">
        <w:rPr>
          <w:color w:val="000000" w:themeColor="text1"/>
        </w:rPr>
        <w:t>is</w:t>
      </w:r>
      <w:r w:rsidR="009847D4">
        <w:rPr>
          <w:color w:val="000000" w:themeColor="text1"/>
        </w:rPr>
        <w:t xml:space="preserve"> </w:t>
      </w:r>
      <w:r w:rsidR="00057B60">
        <w:rPr>
          <w:color w:val="000000" w:themeColor="text1"/>
        </w:rPr>
        <w:t>used</w:t>
      </w:r>
      <w:r w:rsidR="009847D4">
        <w:rPr>
          <w:color w:val="000000" w:themeColor="text1"/>
        </w:rPr>
        <w:t xml:space="preserve"> </w:t>
      </w:r>
      <w:r w:rsidRPr="0387F8AB">
        <w:rPr>
          <w:color w:val="000000" w:themeColor="text1"/>
        </w:rPr>
        <w:t>for</w:t>
      </w:r>
      <w:r w:rsidR="009847D4">
        <w:rPr>
          <w:color w:val="000000" w:themeColor="text1"/>
        </w:rPr>
        <w:t xml:space="preserve"> </w:t>
      </w:r>
      <w:r w:rsidRPr="0387F8AB">
        <w:rPr>
          <w:color w:val="000000" w:themeColor="text1"/>
        </w:rPr>
        <w:t>validating</w:t>
      </w:r>
      <w:r w:rsidR="009847D4">
        <w:rPr>
          <w:color w:val="000000" w:themeColor="text1"/>
        </w:rPr>
        <w:t xml:space="preserve"> </w:t>
      </w:r>
      <w:r w:rsidR="008E0A86">
        <w:rPr>
          <w:color w:val="000000" w:themeColor="text1"/>
        </w:rPr>
        <w:t>IAI</w:t>
      </w:r>
      <w:r w:rsidR="009847D4">
        <w:rPr>
          <w:color w:val="000000" w:themeColor="text1"/>
        </w:rPr>
        <w:t xml:space="preserve"> </w:t>
      </w:r>
      <w:r w:rsidRPr="0387F8AB">
        <w:rPr>
          <w:color w:val="000000" w:themeColor="text1"/>
        </w:rPr>
        <w:t>role</w:t>
      </w:r>
      <w:r w:rsidR="009847D4">
        <w:rPr>
          <w:color w:val="000000" w:themeColor="text1"/>
        </w:rPr>
        <w:t xml:space="preserve"> </w:t>
      </w:r>
      <w:r w:rsidRPr="0387F8AB">
        <w:rPr>
          <w:color w:val="000000" w:themeColor="text1"/>
        </w:rPr>
        <w:t>deletion.</w:t>
      </w:r>
      <w:r w:rsidR="009847D4">
        <w:rPr>
          <w:color w:val="000000" w:themeColor="text1"/>
        </w:rPr>
        <w:t xml:space="preserve"> </w:t>
      </w:r>
    </w:p>
    <w:p w14:paraId="77C380E1" w14:textId="2FCC4A22" w:rsidR="00291CCA" w:rsidRPr="003F58F2" w:rsidRDefault="00291CCA" w:rsidP="003D6F9B">
      <w:pPr>
        <w:pStyle w:val="Heading3"/>
      </w:pPr>
      <w:r w:rsidRPr="003F58F2">
        <w:t>API</w:t>
      </w:r>
      <w:r w:rsidR="009847D4">
        <w:t xml:space="preserve"> </w:t>
      </w:r>
      <w:r w:rsidRPr="003F58F2">
        <w:t>Precondition</w:t>
      </w:r>
      <w:r w:rsidR="00D259E5">
        <w:t>s</w:t>
      </w:r>
    </w:p>
    <w:p w14:paraId="22343432" w14:textId="536F22A0" w:rsidR="00291CCA" w:rsidRDefault="00291CCA" w:rsidP="007D3DC9">
      <w:r w:rsidRPr="0387F8AB">
        <w:t>To</w:t>
      </w:r>
      <w:r w:rsidR="009847D4">
        <w:t xml:space="preserve"> </w:t>
      </w:r>
      <w:r w:rsidRPr="0387F8AB">
        <w:t>fetch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response</w:t>
      </w:r>
      <w:r w:rsidR="009847D4">
        <w:t xml:space="preserve"> </w:t>
      </w:r>
      <w:r w:rsidRPr="0387F8AB">
        <w:t>from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APIs,</w:t>
      </w:r>
      <w:r w:rsidR="009847D4">
        <w:t xml:space="preserve"> </w:t>
      </w:r>
      <w:r w:rsidR="00C12749">
        <w:t>the</w:t>
      </w:r>
      <w:r w:rsidR="009847D4">
        <w:t xml:space="preserve"> </w:t>
      </w:r>
      <w:r w:rsidRPr="0387F8AB">
        <w:t>following</w:t>
      </w:r>
      <w:r w:rsidR="009847D4">
        <w:t xml:space="preserve"> </w:t>
      </w:r>
      <w:r w:rsidRPr="0387F8AB">
        <w:t>entities</w:t>
      </w:r>
      <w:r w:rsidR="009847D4">
        <w:t xml:space="preserve"> </w:t>
      </w:r>
      <w:r w:rsidRPr="0387F8AB">
        <w:t>must</w:t>
      </w:r>
      <w:r w:rsidR="009847D4">
        <w:t xml:space="preserve"> </w:t>
      </w:r>
      <w:r w:rsidRPr="0387F8AB">
        <w:t>exist.</w:t>
      </w:r>
      <w:r w:rsidR="009847D4">
        <w:t xml:space="preserve"> </w:t>
      </w:r>
    </w:p>
    <w:p w14:paraId="47C330C4" w14:textId="0829F0FC" w:rsidR="00291CCA" w:rsidRDefault="00291CCA" w:rsidP="00593A85">
      <w:pPr>
        <w:numPr>
          <w:ilvl w:val="0"/>
          <w:numId w:val="23"/>
        </w:numPr>
      </w:pPr>
      <w:r w:rsidRPr="0387F8AB">
        <w:t>Authorization</w:t>
      </w:r>
      <w:r w:rsidR="009847D4">
        <w:t xml:space="preserve"> </w:t>
      </w:r>
      <w:r w:rsidRPr="0387F8AB">
        <w:t>token</w:t>
      </w:r>
      <w:r w:rsidR="009847D4">
        <w:t xml:space="preserve"> </w:t>
      </w:r>
    </w:p>
    <w:p w14:paraId="26329770" w14:textId="77777777" w:rsidR="00291CCA" w:rsidRDefault="00291CCA" w:rsidP="00593A85">
      <w:pPr>
        <w:numPr>
          <w:ilvl w:val="0"/>
          <w:numId w:val="23"/>
        </w:numPr>
      </w:pPr>
      <w:r w:rsidRPr="0387F8AB">
        <w:t>RoleId</w:t>
      </w:r>
    </w:p>
    <w:p w14:paraId="5564B8EA" w14:textId="227688AE" w:rsidR="00D259E5" w:rsidRDefault="00FC68A1" w:rsidP="003D6F9B">
      <w:pPr>
        <w:pStyle w:val="Heading3"/>
      </w:pPr>
      <w:r>
        <w:t>API Preconditions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908"/>
        <w:gridCol w:w="8592"/>
      </w:tblGrid>
      <w:tr w:rsidR="00291CCA" w14:paraId="7A3E8150" w14:textId="77777777">
        <w:trPr>
          <w:trHeight w:val="165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DE85B0E" w14:textId="77777777" w:rsidR="00291CCA" w:rsidRDefault="00291CCA">
            <w:r w:rsidRPr="0387F8AB">
              <w:t>PROTOCOL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FA3134" w14:textId="37371FA2" w:rsidR="00291CCA" w:rsidRPr="00C11D76" w:rsidRDefault="00291CCA">
            <w:pPr>
              <w:rPr>
                <w:rFonts w:ascii="Consolas" w:hAnsi="Consolas"/>
              </w:rPr>
            </w:pPr>
            <w:r w:rsidRPr="00C11D76">
              <w:rPr>
                <w:rFonts w:ascii="Consolas" w:hAnsi="Consolas"/>
              </w:rPr>
              <w:t>HTTPS</w:t>
            </w:r>
          </w:p>
        </w:tc>
      </w:tr>
      <w:tr w:rsidR="00291CCA" w14:paraId="3167762C" w14:textId="77777777">
        <w:trPr>
          <w:trHeight w:val="105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AF3C9B5" w14:textId="00444F0F" w:rsidR="00291CCA" w:rsidRDefault="00291CCA">
            <w:r w:rsidRPr="0387F8AB">
              <w:t>PATH</w:t>
            </w:r>
            <w:r w:rsidR="009847D4">
              <w:t xml:space="preserve"> </w:t>
            </w:r>
            <w:r w:rsidR="008E0A86">
              <w:t>IAI</w:t>
            </w:r>
            <w:r w:rsidR="00555F06">
              <w:t>(Cognite)</w:t>
            </w:r>
            <w:r w:rsidR="00396F19">
              <w:t>(Public Exposure)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8DF11C" w14:textId="54E376C7" w:rsidR="00291CCA" w:rsidRPr="00C11D76" w:rsidRDefault="003A4473">
            <w:pPr>
              <w:rPr>
                <w:rFonts w:ascii="Consolas" w:hAnsi="Consolas"/>
              </w:rPr>
            </w:pPr>
            <w:hyperlink r:id="rId22" w:history="1">
              <w:r w:rsidRPr="00C11D76">
                <w:rPr>
                  <w:rStyle w:val="Hyperlink"/>
                  <w:rFonts w:ascii="Consolas" w:hAnsi="Consolas" w:cs="Graphik"/>
                </w:rPr>
                <w:t>https://apim-mw-aot-dev.azure-api.net/api/people-management/roles/{roleId}/validateDeletion</w:t>
              </w:r>
            </w:hyperlink>
          </w:p>
        </w:tc>
      </w:tr>
      <w:tr w:rsidR="00653983" w14:paraId="58BFDBCD" w14:textId="77777777">
        <w:trPr>
          <w:trHeight w:val="105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1D9C880" w14:textId="3C068C34" w:rsidR="00653983" w:rsidRPr="0387F8AB" w:rsidRDefault="00653983">
            <w:r>
              <w:t xml:space="preserve">PATH </w:t>
            </w:r>
            <w:r w:rsidR="008E0A86">
              <w:t>IAI</w:t>
            </w:r>
            <w:r w:rsidR="00555F06">
              <w:t>(</w:t>
            </w:r>
            <w:r>
              <w:t>Azure</w:t>
            </w:r>
            <w:r w:rsidR="00555F06">
              <w:t>)</w:t>
            </w:r>
            <w:r w:rsidR="00396F19">
              <w:t>(Public Exposure)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ED9D80" w14:textId="1E008CE0" w:rsidR="00653983" w:rsidRPr="00C11D76" w:rsidRDefault="005C14C7">
            <w:pPr>
              <w:rPr>
                <w:rStyle w:val="Hyperlink"/>
                <w:rFonts w:ascii="Consolas" w:hAnsi="Consolas" w:cs="Graphik"/>
              </w:rPr>
            </w:pPr>
            <w:r w:rsidRPr="00C11D76">
              <w:rPr>
                <w:rStyle w:val="Hyperlink"/>
                <w:rFonts w:ascii="Consolas" w:hAnsi="Consolas" w:cs="Graphik"/>
              </w:rPr>
              <w:t>https://apim-aot-azure-dev.azure-api.net/api/people-management/roles/{roleId}/validateDeletion</w:t>
            </w:r>
          </w:p>
        </w:tc>
      </w:tr>
      <w:tr w:rsidR="00291CCA" w14:paraId="0098E260" w14:textId="77777777">
        <w:trPr>
          <w:trHeight w:val="135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92D35E5" w14:textId="77777777" w:rsidR="00291CCA" w:rsidRDefault="00291CCA">
            <w:r w:rsidRPr="0387F8AB">
              <w:t>METHOD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799013" w14:textId="58C5663D" w:rsidR="00291CCA" w:rsidRPr="00C11D76" w:rsidRDefault="00291CCA">
            <w:pPr>
              <w:rPr>
                <w:rFonts w:ascii="Consolas" w:hAnsi="Consolas"/>
              </w:rPr>
            </w:pPr>
            <w:r w:rsidRPr="00C11D76">
              <w:rPr>
                <w:rFonts w:ascii="Consolas" w:hAnsi="Consolas"/>
              </w:rPr>
              <w:t>GET</w:t>
            </w:r>
          </w:p>
        </w:tc>
      </w:tr>
      <w:tr w:rsidR="00291CCA" w14:paraId="7D216D36" w14:textId="77777777">
        <w:trPr>
          <w:trHeight w:val="240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4313C91" w14:textId="3FCAFFEA" w:rsidR="00291CCA" w:rsidRDefault="00291CCA"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ED4949" w14:textId="06DCDEB4" w:rsidR="00291CCA" w:rsidRPr="00C11D76" w:rsidRDefault="00291CCA">
            <w:pPr>
              <w:rPr>
                <w:rFonts w:ascii="Consolas" w:hAnsi="Consolas"/>
              </w:rPr>
            </w:pPr>
            <w:r w:rsidRPr="00C11D76">
              <w:rPr>
                <w:rFonts w:ascii="Consolas" w:hAnsi="Consolas"/>
              </w:rPr>
              <w:t>application</w:t>
            </w:r>
            <w:r w:rsidR="009847D4" w:rsidRPr="00C11D76">
              <w:rPr>
                <w:rFonts w:ascii="Consolas" w:hAnsi="Consolas"/>
              </w:rPr>
              <w:t xml:space="preserve"> </w:t>
            </w:r>
            <w:r w:rsidRPr="00C11D76">
              <w:rPr>
                <w:rFonts w:ascii="Consolas" w:hAnsi="Consolas"/>
              </w:rPr>
              <w:t>/</w:t>
            </w:r>
            <w:r w:rsidR="009847D4" w:rsidRPr="00C11D76">
              <w:rPr>
                <w:rFonts w:ascii="Consolas" w:hAnsi="Consolas"/>
              </w:rPr>
              <w:t xml:space="preserve"> </w:t>
            </w:r>
            <w:r w:rsidRPr="00C11D76">
              <w:rPr>
                <w:rFonts w:ascii="Consolas" w:hAnsi="Consolas"/>
              </w:rPr>
              <w:t>json</w:t>
            </w:r>
          </w:p>
        </w:tc>
      </w:tr>
    </w:tbl>
    <w:p w14:paraId="4FEF1CF4" w14:textId="3E16F32B" w:rsidR="00291CCA" w:rsidRPr="003F58F2" w:rsidRDefault="00D259E5" w:rsidP="003D6F9B">
      <w:pPr>
        <w:pStyle w:val="Heading3"/>
      </w:pPr>
      <w:r>
        <w:t>Input Header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53"/>
        <w:gridCol w:w="5858"/>
        <w:gridCol w:w="1914"/>
        <w:gridCol w:w="1485"/>
      </w:tblGrid>
      <w:tr w:rsidR="00291CCA" w14:paraId="4686CB3E" w14:textId="77777777" w:rsidTr="00D259E5">
        <w:trPr>
          <w:trHeight w:val="360"/>
        </w:trPr>
        <w:tc>
          <w:tcPr>
            <w:tcW w:w="3567" w:type="dxa"/>
            <w:shd w:val="clear" w:color="auto" w:fill="D9D9D9" w:themeFill="background1" w:themeFillShade="D9"/>
            <w:vAlign w:val="center"/>
          </w:tcPr>
          <w:p w14:paraId="393B916C" w14:textId="77777777" w:rsidR="00291CCA" w:rsidRDefault="00291CCA">
            <w:r w:rsidRPr="0387F8AB">
              <w:t>Parameter</w:t>
            </w:r>
          </w:p>
        </w:tc>
        <w:tc>
          <w:tcPr>
            <w:tcW w:w="9522" w:type="dxa"/>
            <w:shd w:val="clear" w:color="auto" w:fill="D9D9D9" w:themeFill="background1" w:themeFillShade="D9"/>
            <w:vAlign w:val="center"/>
          </w:tcPr>
          <w:p w14:paraId="3D46A7C3" w14:textId="77777777" w:rsidR="00291CCA" w:rsidRDefault="00291CCA">
            <w:r w:rsidRPr="0387F8AB">
              <w:t>Description</w:t>
            </w:r>
          </w:p>
        </w:tc>
        <w:tc>
          <w:tcPr>
            <w:tcW w:w="3007" w:type="dxa"/>
            <w:shd w:val="clear" w:color="auto" w:fill="D9D9D9" w:themeFill="background1" w:themeFillShade="D9"/>
            <w:vAlign w:val="center"/>
          </w:tcPr>
          <w:p w14:paraId="5A9EC146" w14:textId="63B6CE88" w:rsidR="00291CCA" w:rsidRDefault="00FC2CE7">
            <w:r>
              <w:t>M/O</w:t>
            </w:r>
          </w:p>
        </w:tc>
        <w:tc>
          <w:tcPr>
            <w:tcW w:w="2299" w:type="dxa"/>
            <w:shd w:val="clear" w:color="auto" w:fill="D9D9D9" w:themeFill="background1" w:themeFillShade="D9"/>
            <w:vAlign w:val="center"/>
          </w:tcPr>
          <w:p w14:paraId="176987AE" w14:textId="77777777" w:rsidR="00291CCA" w:rsidRDefault="00291CCA">
            <w:r w:rsidRPr="0387F8AB">
              <w:t>Type</w:t>
            </w:r>
          </w:p>
        </w:tc>
      </w:tr>
      <w:tr w:rsidR="00291CCA" w14:paraId="0D6EDAFE" w14:textId="77777777" w:rsidTr="00D259E5">
        <w:trPr>
          <w:trHeight w:val="360"/>
        </w:trPr>
        <w:tc>
          <w:tcPr>
            <w:tcW w:w="3567" w:type="dxa"/>
            <w:vAlign w:val="center"/>
          </w:tcPr>
          <w:p w14:paraId="3C2FE9BB" w14:textId="77777777" w:rsidR="00291CCA" w:rsidRDefault="00291CCA">
            <w:r w:rsidRPr="0387F8AB">
              <w:t>Authorization</w:t>
            </w:r>
          </w:p>
        </w:tc>
        <w:tc>
          <w:tcPr>
            <w:tcW w:w="9522" w:type="dxa"/>
            <w:vAlign w:val="center"/>
          </w:tcPr>
          <w:p w14:paraId="15268D78" w14:textId="7CEA94D3" w:rsidR="00291CCA" w:rsidRDefault="00291CCA">
            <w:r w:rsidRPr="0387F8AB">
              <w:t>Token</w:t>
            </w:r>
            <w:r w:rsidR="009847D4">
              <w:t xml:space="preserve"> </w:t>
            </w:r>
            <w:r w:rsidRPr="0387F8AB">
              <w:t>acquired</w:t>
            </w:r>
            <w:r w:rsidR="009847D4">
              <w:t xml:space="preserve"> </w:t>
            </w:r>
            <w:r w:rsidRPr="0387F8AB">
              <w:t>from</w:t>
            </w:r>
            <w:r w:rsidR="009847D4">
              <w:t xml:space="preserve"> </w:t>
            </w:r>
            <w:r w:rsidRPr="0387F8AB">
              <w:t>Azure</w:t>
            </w:r>
            <w:r w:rsidR="009847D4">
              <w:t xml:space="preserve"> </w:t>
            </w:r>
            <w:r w:rsidRPr="0387F8AB">
              <w:t>AD</w:t>
            </w:r>
            <w:r w:rsidR="009847D4">
              <w:t xml:space="preserve"> </w:t>
            </w:r>
            <w:r w:rsidRPr="0387F8AB">
              <w:t>based</w:t>
            </w:r>
            <w:r w:rsidR="009847D4">
              <w:t xml:space="preserve"> </w:t>
            </w:r>
            <w:r w:rsidRPr="0387F8AB">
              <w:t>on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credentials</w:t>
            </w:r>
            <w:r w:rsidR="009847D4">
              <w:t xml:space="preserve"> </w:t>
            </w:r>
            <w:r w:rsidRPr="0387F8AB">
              <w:t>for</w:t>
            </w:r>
            <w:r w:rsidR="009847D4">
              <w:t xml:space="preserve"> </w:t>
            </w:r>
            <w:r w:rsidRPr="0387F8AB">
              <w:t>further</w:t>
            </w:r>
            <w:r w:rsidR="009847D4">
              <w:t xml:space="preserve"> </w:t>
            </w:r>
            <w:r w:rsidRPr="0387F8AB">
              <w:t>API</w:t>
            </w:r>
            <w:r w:rsidR="009847D4">
              <w:t xml:space="preserve"> </w:t>
            </w:r>
            <w:r w:rsidRPr="0387F8AB">
              <w:t>calls.</w:t>
            </w:r>
            <w:r w:rsidR="009847D4">
              <w:t xml:space="preserve"> </w:t>
            </w:r>
          </w:p>
        </w:tc>
        <w:tc>
          <w:tcPr>
            <w:tcW w:w="3007" w:type="dxa"/>
            <w:vAlign w:val="center"/>
          </w:tcPr>
          <w:p w14:paraId="030DE29B" w14:textId="77777777" w:rsidR="00291CCA" w:rsidRDefault="00291CCA">
            <w:r w:rsidRPr="0387F8AB">
              <w:t>M</w:t>
            </w:r>
          </w:p>
        </w:tc>
        <w:tc>
          <w:tcPr>
            <w:tcW w:w="2299" w:type="dxa"/>
            <w:vAlign w:val="center"/>
          </w:tcPr>
          <w:p w14:paraId="46BAF5A7" w14:textId="77777777" w:rsidR="00291CCA" w:rsidRDefault="00291CCA">
            <w:r w:rsidRPr="0387F8AB">
              <w:t>String</w:t>
            </w:r>
          </w:p>
        </w:tc>
      </w:tr>
    </w:tbl>
    <w:p w14:paraId="5968A74B" w14:textId="3132758A" w:rsidR="00D259E5" w:rsidRDefault="00D259E5" w:rsidP="003D6F9B">
      <w:pPr>
        <w:pStyle w:val="Heading3"/>
      </w:pPr>
      <w:r>
        <w:t>Input Path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53"/>
        <w:gridCol w:w="5858"/>
        <w:gridCol w:w="1914"/>
        <w:gridCol w:w="1485"/>
      </w:tblGrid>
      <w:tr w:rsidR="00291CCA" w14:paraId="5CCF4D8C" w14:textId="77777777" w:rsidTr="00D259E5">
        <w:trPr>
          <w:trHeight w:val="360"/>
        </w:trPr>
        <w:tc>
          <w:tcPr>
            <w:tcW w:w="3567" w:type="dxa"/>
            <w:shd w:val="clear" w:color="auto" w:fill="D9D9D9" w:themeFill="background1" w:themeFillShade="D9"/>
            <w:vAlign w:val="center"/>
          </w:tcPr>
          <w:p w14:paraId="4F2CEE02" w14:textId="77777777" w:rsidR="00291CCA" w:rsidRDefault="00291CCA">
            <w:r w:rsidRPr="0387F8AB">
              <w:t>Parameter</w:t>
            </w:r>
          </w:p>
        </w:tc>
        <w:tc>
          <w:tcPr>
            <w:tcW w:w="9522" w:type="dxa"/>
            <w:shd w:val="clear" w:color="auto" w:fill="D9D9D9" w:themeFill="background1" w:themeFillShade="D9"/>
            <w:vAlign w:val="center"/>
          </w:tcPr>
          <w:p w14:paraId="09B394DA" w14:textId="77777777" w:rsidR="00291CCA" w:rsidRDefault="00291CCA">
            <w:r w:rsidRPr="0387F8AB">
              <w:t>Description</w:t>
            </w:r>
          </w:p>
        </w:tc>
        <w:tc>
          <w:tcPr>
            <w:tcW w:w="3007" w:type="dxa"/>
            <w:shd w:val="clear" w:color="auto" w:fill="D9D9D9" w:themeFill="background1" w:themeFillShade="D9"/>
            <w:vAlign w:val="center"/>
          </w:tcPr>
          <w:p w14:paraId="496225AB" w14:textId="0FA88919" w:rsidR="00291CCA" w:rsidRDefault="00FC2CE7">
            <w:r>
              <w:t>M/O</w:t>
            </w:r>
          </w:p>
        </w:tc>
        <w:tc>
          <w:tcPr>
            <w:tcW w:w="2299" w:type="dxa"/>
            <w:shd w:val="clear" w:color="auto" w:fill="D9D9D9" w:themeFill="background1" w:themeFillShade="D9"/>
            <w:vAlign w:val="center"/>
          </w:tcPr>
          <w:p w14:paraId="554BECFB" w14:textId="77777777" w:rsidR="00291CCA" w:rsidRDefault="00291CCA">
            <w:r w:rsidRPr="0387F8AB">
              <w:t>Type</w:t>
            </w:r>
          </w:p>
        </w:tc>
      </w:tr>
      <w:tr w:rsidR="00291CCA" w14:paraId="44231E84" w14:textId="77777777" w:rsidTr="00D259E5">
        <w:trPr>
          <w:trHeight w:val="255"/>
        </w:trPr>
        <w:tc>
          <w:tcPr>
            <w:tcW w:w="3567" w:type="dxa"/>
            <w:vAlign w:val="center"/>
          </w:tcPr>
          <w:p w14:paraId="17DED113" w14:textId="053FF151" w:rsidR="00291CCA" w:rsidRDefault="000D22C7">
            <w:r>
              <w:t>R</w:t>
            </w:r>
            <w:r w:rsidR="00291CCA" w:rsidRPr="0387F8AB">
              <w:t>oleId</w:t>
            </w:r>
          </w:p>
        </w:tc>
        <w:tc>
          <w:tcPr>
            <w:tcW w:w="9522" w:type="dxa"/>
            <w:vAlign w:val="center"/>
          </w:tcPr>
          <w:p w14:paraId="5A0777E1" w14:textId="6BC85FE1" w:rsidR="00291CCA" w:rsidRDefault="00291CCA">
            <w:r w:rsidRPr="0387F8AB">
              <w:t>Provide</w:t>
            </w:r>
            <w:r w:rsidR="009847D4">
              <w:t xml:space="preserve"> </w:t>
            </w:r>
            <w:r w:rsidRPr="0387F8AB">
              <w:t>a</w:t>
            </w:r>
            <w:r w:rsidR="009847D4">
              <w:t xml:space="preserve"> </w:t>
            </w:r>
            <w:r w:rsidRPr="0387F8AB">
              <w:t>valid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role</w:t>
            </w:r>
            <w:r w:rsidR="009847D4">
              <w:t xml:space="preserve"> </w:t>
            </w:r>
            <w:r w:rsidR="0024326C">
              <w:t>ID</w:t>
            </w:r>
            <w:r w:rsidR="009847D4">
              <w:t xml:space="preserve"> </w:t>
            </w:r>
          </w:p>
        </w:tc>
        <w:tc>
          <w:tcPr>
            <w:tcW w:w="3007" w:type="dxa"/>
            <w:vAlign w:val="center"/>
          </w:tcPr>
          <w:p w14:paraId="6B8ED27F" w14:textId="77777777" w:rsidR="00291CCA" w:rsidRDefault="00291CCA">
            <w:r w:rsidRPr="0387F8AB">
              <w:t>M</w:t>
            </w:r>
          </w:p>
        </w:tc>
        <w:tc>
          <w:tcPr>
            <w:tcW w:w="2299" w:type="dxa"/>
            <w:vAlign w:val="center"/>
          </w:tcPr>
          <w:p w14:paraId="612E3138" w14:textId="77777777" w:rsidR="00291CCA" w:rsidRDefault="00291CCA">
            <w:r w:rsidRPr="0387F8AB">
              <w:t>String</w:t>
            </w:r>
          </w:p>
        </w:tc>
      </w:tr>
    </w:tbl>
    <w:p w14:paraId="3A1BDF41" w14:textId="69E8101C" w:rsidR="00D259E5" w:rsidRDefault="00D259E5" w:rsidP="003D6F9B">
      <w:pPr>
        <w:pStyle w:val="Heading3"/>
      </w:pPr>
      <w:r>
        <w:t>Output Header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8"/>
        <w:gridCol w:w="7381"/>
        <w:gridCol w:w="1821"/>
      </w:tblGrid>
      <w:tr w:rsidR="00291CCA" w14:paraId="514831B3" w14:textId="77777777" w:rsidTr="00D259E5">
        <w:trPr>
          <w:trHeight w:val="450"/>
        </w:trPr>
        <w:tc>
          <w:tcPr>
            <w:tcW w:w="3629" w:type="dxa"/>
            <w:shd w:val="clear" w:color="auto" w:fill="D9D9D9" w:themeFill="background1" w:themeFillShade="D9"/>
            <w:vAlign w:val="center"/>
          </w:tcPr>
          <w:p w14:paraId="058FDF6D" w14:textId="77777777" w:rsidR="00291CCA" w:rsidRDefault="00291CCA">
            <w:r w:rsidRPr="0387F8AB">
              <w:t>Parameter</w:t>
            </w:r>
          </w:p>
        </w:tc>
        <w:tc>
          <w:tcPr>
            <w:tcW w:w="11935" w:type="dxa"/>
            <w:shd w:val="clear" w:color="auto" w:fill="D9D9D9" w:themeFill="background1" w:themeFillShade="D9"/>
            <w:vAlign w:val="center"/>
          </w:tcPr>
          <w:p w14:paraId="7B7B0CD2" w14:textId="77777777" w:rsidR="00291CCA" w:rsidRDefault="00291CCA">
            <w:r w:rsidRPr="0387F8AB">
              <w:t>Description</w:t>
            </w:r>
          </w:p>
        </w:tc>
        <w:tc>
          <w:tcPr>
            <w:tcW w:w="2831" w:type="dxa"/>
            <w:shd w:val="clear" w:color="auto" w:fill="D9D9D9" w:themeFill="background1" w:themeFillShade="D9"/>
            <w:vAlign w:val="center"/>
          </w:tcPr>
          <w:p w14:paraId="3AA7C548" w14:textId="77777777" w:rsidR="00291CCA" w:rsidRDefault="00291CCA">
            <w:r w:rsidRPr="0387F8AB">
              <w:t>Type</w:t>
            </w:r>
          </w:p>
        </w:tc>
      </w:tr>
      <w:tr w:rsidR="00291CCA" w14:paraId="6D5527A5" w14:textId="77777777" w:rsidTr="00D259E5">
        <w:trPr>
          <w:trHeight w:val="315"/>
        </w:trPr>
        <w:tc>
          <w:tcPr>
            <w:tcW w:w="3629" w:type="dxa"/>
            <w:vAlign w:val="center"/>
          </w:tcPr>
          <w:p w14:paraId="59A771FF" w14:textId="77777777" w:rsidR="00291CCA" w:rsidRDefault="00291CCA">
            <w:r w:rsidRPr="0387F8AB">
              <w:t>Server</w:t>
            </w:r>
          </w:p>
        </w:tc>
        <w:tc>
          <w:tcPr>
            <w:tcW w:w="11935" w:type="dxa"/>
            <w:vAlign w:val="center"/>
          </w:tcPr>
          <w:p w14:paraId="07CD38E7" w14:textId="61A2E973" w:rsidR="00291CCA" w:rsidRDefault="00291CCA">
            <w:r w:rsidRPr="0387F8AB">
              <w:t>Contains</w:t>
            </w:r>
            <w:r w:rsidR="009847D4">
              <w:t xml:space="preserve"> </w:t>
            </w:r>
            <w:r w:rsidRPr="0387F8AB">
              <w:t>information</w:t>
            </w:r>
            <w:r w:rsidR="009847D4">
              <w:t xml:space="preserve"> </w:t>
            </w:r>
            <w:r w:rsidRPr="0387F8AB">
              <w:t>about</w:t>
            </w:r>
            <w:r w:rsidR="009847D4">
              <w:t xml:space="preserve"> </w:t>
            </w:r>
            <w:r w:rsidRPr="0387F8AB">
              <w:t>how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server</w:t>
            </w:r>
            <w:r w:rsidR="009847D4">
              <w:t xml:space="preserve"> </w:t>
            </w:r>
            <w:r w:rsidRPr="0387F8AB">
              <w:t>handles</w:t>
            </w:r>
            <w:r w:rsidR="009847D4">
              <w:t xml:space="preserve"> </w:t>
            </w:r>
            <w:r w:rsidRPr="0387F8AB">
              <w:t>request</w:t>
            </w:r>
            <w:r w:rsidR="00B95BA3">
              <w:t>s</w:t>
            </w:r>
            <w:r w:rsidR="009847D4">
              <w:t xml:space="preserve"> </w:t>
            </w:r>
            <w:r w:rsidRPr="0387F8AB">
              <w:t>[e.g.,</w:t>
            </w:r>
            <w:r w:rsidR="009847D4">
              <w:t xml:space="preserve"> </w:t>
            </w:r>
            <w:r w:rsidRPr="0387F8AB">
              <w:t>Werkzeug/2.1.2</w:t>
            </w:r>
            <w:r w:rsidR="009847D4">
              <w:t xml:space="preserve"> </w:t>
            </w:r>
            <w:r w:rsidRPr="0387F8AB">
              <w:t>Python/3.9.7]</w:t>
            </w:r>
          </w:p>
        </w:tc>
        <w:tc>
          <w:tcPr>
            <w:tcW w:w="2831" w:type="dxa"/>
            <w:vAlign w:val="center"/>
          </w:tcPr>
          <w:p w14:paraId="670CB3A8" w14:textId="77777777" w:rsidR="00291CCA" w:rsidRDefault="00291CCA">
            <w:r w:rsidRPr="0387F8AB">
              <w:t>String</w:t>
            </w:r>
          </w:p>
        </w:tc>
      </w:tr>
      <w:tr w:rsidR="00291CCA" w14:paraId="736A7557" w14:textId="77777777" w:rsidTr="00D259E5">
        <w:trPr>
          <w:trHeight w:val="315"/>
        </w:trPr>
        <w:tc>
          <w:tcPr>
            <w:tcW w:w="3629" w:type="dxa"/>
            <w:vAlign w:val="center"/>
          </w:tcPr>
          <w:p w14:paraId="76DEC931" w14:textId="77777777" w:rsidR="00291CCA" w:rsidRDefault="00291CCA">
            <w:r w:rsidRPr="0387F8AB">
              <w:t>Content-Type</w:t>
            </w:r>
          </w:p>
        </w:tc>
        <w:tc>
          <w:tcPr>
            <w:tcW w:w="11935" w:type="dxa"/>
            <w:vAlign w:val="center"/>
          </w:tcPr>
          <w:p w14:paraId="5BD95E80" w14:textId="07C01ABD" w:rsidR="00291CCA" w:rsidRDefault="00291CCA">
            <w:r w:rsidRPr="0387F8AB">
              <w:t>Length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content</w:t>
            </w:r>
          </w:p>
        </w:tc>
        <w:tc>
          <w:tcPr>
            <w:tcW w:w="2831" w:type="dxa"/>
            <w:vAlign w:val="center"/>
          </w:tcPr>
          <w:p w14:paraId="3D0B3E86" w14:textId="5547B0C3" w:rsidR="00291CCA" w:rsidRDefault="003F48A1">
            <w:r w:rsidRPr="0387F8AB">
              <w:t>String</w:t>
            </w:r>
          </w:p>
        </w:tc>
      </w:tr>
      <w:tr w:rsidR="00291CCA" w14:paraId="316E9D3B" w14:textId="77777777" w:rsidTr="00D259E5">
        <w:trPr>
          <w:trHeight w:val="315"/>
        </w:trPr>
        <w:tc>
          <w:tcPr>
            <w:tcW w:w="3629" w:type="dxa"/>
            <w:vAlign w:val="center"/>
          </w:tcPr>
          <w:p w14:paraId="56248291" w14:textId="77777777" w:rsidR="00291CCA" w:rsidRDefault="00291CCA">
            <w:r w:rsidRPr="0387F8AB">
              <w:t>Date</w:t>
            </w:r>
          </w:p>
        </w:tc>
        <w:tc>
          <w:tcPr>
            <w:tcW w:w="11935" w:type="dxa"/>
            <w:vAlign w:val="center"/>
          </w:tcPr>
          <w:p w14:paraId="51B1C72C" w14:textId="1E6D71FC" w:rsidR="00291CCA" w:rsidRDefault="00291CCA">
            <w:r w:rsidRPr="0387F8AB">
              <w:t>Date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operation</w:t>
            </w:r>
            <w:r w:rsidR="009847D4">
              <w:t xml:space="preserve"> </w:t>
            </w:r>
            <w:r w:rsidRPr="0387F8AB">
              <w:t>execution</w:t>
            </w:r>
            <w:r w:rsidR="009847D4">
              <w:t xml:space="preserve"> </w:t>
            </w:r>
            <w:r w:rsidRPr="0387F8AB">
              <w:t>e.g.</w:t>
            </w:r>
            <w:r w:rsidR="009847D4">
              <w:t xml:space="preserve"> </w:t>
            </w:r>
            <w:r w:rsidRPr="0387F8AB">
              <w:t>-</w:t>
            </w:r>
            <w:r w:rsidR="009847D4">
              <w:t xml:space="preserve"> </w:t>
            </w:r>
            <w:r w:rsidRPr="0387F8AB">
              <w:t>[Tue,</w:t>
            </w:r>
            <w:r w:rsidR="009847D4">
              <w:t xml:space="preserve"> </w:t>
            </w:r>
            <w:r w:rsidRPr="0387F8AB">
              <w:t>17</w:t>
            </w:r>
            <w:r w:rsidR="009847D4">
              <w:t xml:space="preserve"> </w:t>
            </w:r>
            <w:r w:rsidRPr="0387F8AB">
              <w:t>May</w:t>
            </w:r>
            <w:r w:rsidR="009847D4">
              <w:t xml:space="preserve"> </w:t>
            </w:r>
            <w:r w:rsidRPr="0387F8AB">
              <w:t>2022</w:t>
            </w:r>
            <w:r w:rsidR="009847D4">
              <w:t xml:space="preserve"> </w:t>
            </w:r>
            <w:r w:rsidRPr="0387F8AB">
              <w:t>06:30:16</w:t>
            </w:r>
            <w:r w:rsidR="009847D4">
              <w:t xml:space="preserve"> </w:t>
            </w:r>
            <w:r w:rsidRPr="0387F8AB">
              <w:t>GMT]</w:t>
            </w:r>
          </w:p>
        </w:tc>
        <w:tc>
          <w:tcPr>
            <w:tcW w:w="2831" w:type="dxa"/>
            <w:vAlign w:val="center"/>
          </w:tcPr>
          <w:p w14:paraId="2C32BC4D" w14:textId="5EC1B915" w:rsidR="00291CCA" w:rsidRDefault="003F48A1">
            <w:r>
              <w:t>D</w:t>
            </w:r>
            <w:r w:rsidR="00291CCA" w:rsidRPr="0387F8AB">
              <w:t>atetime</w:t>
            </w:r>
          </w:p>
        </w:tc>
      </w:tr>
      <w:tr w:rsidR="00291CCA" w14:paraId="7AA0C3DE" w14:textId="77777777" w:rsidTr="00D259E5">
        <w:trPr>
          <w:trHeight w:val="315"/>
        </w:trPr>
        <w:tc>
          <w:tcPr>
            <w:tcW w:w="3629" w:type="dxa"/>
            <w:vAlign w:val="center"/>
          </w:tcPr>
          <w:p w14:paraId="7B92B04E" w14:textId="77777777" w:rsidR="00291CCA" w:rsidRDefault="00291CCA">
            <w:r w:rsidRPr="0387F8AB">
              <w:t>Content-Length</w:t>
            </w:r>
          </w:p>
        </w:tc>
        <w:tc>
          <w:tcPr>
            <w:tcW w:w="11935" w:type="dxa"/>
            <w:vAlign w:val="center"/>
          </w:tcPr>
          <w:p w14:paraId="4582924D" w14:textId="56492318" w:rsidR="00291CCA" w:rsidRDefault="00291CCA">
            <w:r w:rsidRPr="0387F8AB">
              <w:t>Length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content</w:t>
            </w:r>
          </w:p>
        </w:tc>
        <w:tc>
          <w:tcPr>
            <w:tcW w:w="2831" w:type="dxa"/>
            <w:vAlign w:val="center"/>
          </w:tcPr>
          <w:p w14:paraId="3D337874" w14:textId="4235943E" w:rsidR="00291CCA" w:rsidRDefault="003F48A1">
            <w:r>
              <w:t>B</w:t>
            </w:r>
            <w:r w:rsidR="00291CCA" w:rsidRPr="0387F8AB">
              <w:t>ytes</w:t>
            </w:r>
          </w:p>
        </w:tc>
      </w:tr>
    </w:tbl>
    <w:p w14:paraId="050DA4CC" w14:textId="279F44F2" w:rsidR="00D259E5" w:rsidRDefault="00D259E5">
      <w:r>
        <w:t>Output Body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8"/>
        <w:gridCol w:w="7381"/>
        <w:gridCol w:w="1821"/>
      </w:tblGrid>
      <w:tr w:rsidR="00291CCA" w14:paraId="48198322" w14:textId="77777777" w:rsidTr="00D259E5">
        <w:trPr>
          <w:trHeight w:val="645"/>
        </w:trPr>
        <w:tc>
          <w:tcPr>
            <w:tcW w:w="3629" w:type="dxa"/>
            <w:shd w:val="clear" w:color="auto" w:fill="D9D9D9" w:themeFill="background1" w:themeFillShade="D9"/>
            <w:vAlign w:val="center"/>
          </w:tcPr>
          <w:p w14:paraId="79480E6F" w14:textId="77777777" w:rsidR="00291CCA" w:rsidRDefault="00291CCA">
            <w:r w:rsidRPr="0387F8AB">
              <w:t>Parameter</w:t>
            </w:r>
          </w:p>
        </w:tc>
        <w:tc>
          <w:tcPr>
            <w:tcW w:w="11935" w:type="dxa"/>
            <w:shd w:val="clear" w:color="auto" w:fill="D9D9D9" w:themeFill="background1" w:themeFillShade="D9"/>
            <w:vAlign w:val="center"/>
          </w:tcPr>
          <w:p w14:paraId="5C5E9EE6" w14:textId="77777777" w:rsidR="00291CCA" w:rsidRDefault="00291CCA">
            <w:r w:rsidRPr="0387F8AB">
              <w:t>Description</w:t>
            </w:r>
          </w:p>
        </w:tc>
        <w:tc>
          <w:tcPr>
            <w:tcW w:w="2831" w:type="dxa"/>
            <w:shd w:val="clear" w:color="auto" w:fill="D9D9D9" w:themeFill="background1" w:themeFillShade="D9"/>
            <w:vAlign w:val="center"/>
          </w:tcPr>
          <w:p w14:paraId="3502D105" w14:textId="77777777" w:rsidR="00291CCA" w:rsidRDefault="00291CCA">
            <w:r w:rsidRPr="0387F8AB">
              <w:t>Type</w:t>
            </w:r>
          </w:p>
        </w:tc>
      </w:tr>
      <w:tr w:rsidR="00291CCA" w14:paraId="73D14B82" w14:textId="77777777" w:rsidTr="00D259E5">
        <w:trPr>
          <w:trHeight w:val="465"/>
        </w:trPr>
        <w:tc>
          <w:tcPr>
            <w:tcW w:w="3629" w:type="dxa"/>
          </w:tcPr>
          <w:p w14:paraId="15C892C9" w14:textId="77777777" w:rsidR="00291CCA" w:rsidRDefault="00291CCA">
            <w:r w:rsidRPr="0387F8AB">
              <w:t>CanbeDeleted</w:t>
            </w:r>
          </w:p>
        </w:tc>
        <w:tc>
          <w:tcPr>
            <w:tcW w:w="11935" w:type="dxa"/>
          </w:tcPr>
          <w:p w14:paraId="4AB3DDEB" w14:textId="1646FB4E" w:rsidR="00291CCA" w:rsidRDefault="00291CCA">
            <w:r w:rsidRPr="0387F8AB">
              <w:t>Return</w:t>
            </w:r>
            <w:r w:rsidR="009847D4">
              <w:t xml:space="preserve"> </w:t>
            </w:r>
            <w:r w:rsidRPr="0387F8AB">
              <w:t>true/false</w:t>
            </w:r>
            <w:r w:rsidR="009847D4">
              <w:t xml:space="preserve"> </w:t>
            </w:r>
            <w:r w:rsidRPr="0387F8AB">
              <w:t>value</w:t>
            </w:r>
          </w:p>
        </w:tc>
        <w:tc>
          <w:tcPr>
            <w:tcW w:w="2831" w:type="dxa"/>
          </w:tcPr>
          <w:p w14:paraId="71556359" w14:textId="77777777" w:rsidR="00291CCA" w:rsidRDefault="00291CCA">
            <w:r w:rsidRPr="0387F8AB">
              <w:t>Boolean</w:t>
            </w:r>
          </w:p>
        </w:tc>
      </w:tr>
    </w:tbl>
    <w:p w14:paraId="30326778" w14:textId="6B5A5F56" w:rsidR="00291CCA" w:rsidRPr="003F58F2" w:rsidRDefault="00291CCA" w:rsidP="003D6F9B">
      <w:pPr>
        <w:pStyle w:val="Heading3"/>
      </w:pPr>
      <w:r w:rsidRPr="003F58F2">
        <w:t>Sample</w:t>
      </w:r>
      <w:r w:rsidR="009847D4">
        <w:t xml:space="preserve"> </w:t>
      </w:r>
      <w:r w:rsidRPr="003F58F2">
        <w:t>JSON</w:t>
      </w:r>
      <w:r w:rsidR="009847D4">
        <w:t xml:space="preserve"> </w:t>
      </w:r>
      <w:r w:rsidRPr="003F58F2">
        <w:t>Response</w:t>
      </w:r>
    </w:p>
    <w:p w14:paraId="18B831AD" w14:textId="77777777" w:rsidR="00291CCA" w:rsidRPr="00D84757" w:rsidRDefault="00291CCA" w:rsidP="007D3DC9">
      <w:pPr>
        <w:rPr>
          <w:rFonts w:ascii="Consolas" w:hAnsi="Consolas"/>
        </w:rPr>
      </w:pPr>
      <w:r w:rsidRPr="00D84757">
        <w:rPr>
          <w:rFonts w:ascii="Consolas" w:hAnsi="Consolas"/>
        </w:rPr>
        <w:t>{</w:t>
      </w:r>
    </w:p>
    <w:p w14:paraId="6D566D79" w14:textId="1AAEC243" w:rsidR="00291CCA" w:rsidRPr="00D84757" w:rsidRDefault="009847D4" w:rsidP="007D3DC9">
      <w:pPr>
        <w:rPr>
          <w:rFonts w:ascii="Consolas" w:hAnsi="Consolas"/>
        </w:rPr>
      </w:pPr>
      <w:r w:rsidRPr="00D84757">
        <w:rPr>
          <w:rFonts w:ascii="Consolas" w:hAnsi="Consolas"/>
        </w:rPr>
        <w:t xml:space="preserve">    </w:t>
      </w:r>
      <w:r w:rsidR="00291CCA" w:rsidRPr="00D84757">
        <w:rPr>
          <w:rFonts w:ascii="Consolas" w:hAnsi="Consolas"/>
        </w:rPr>
        <w:t>"CanbeDeleted":</w:t>
      </w:r>
      <w:r w:rsidRPr="00D84757">
        <w:rPr>
          <w:rFonts w:ascii="Consolas" w:hAnsi="Consolas"/>
        </w:rPr>
        <w:t xml:space="preserve"> </w:t>
      </w:r>
      <w:r w:rsidR="00291CCA" w:rsidRPr="00D84757">
        <w:rPr>
          <w:rFonts w:ascii="Consolas" w:hAnsi="Consolas"/>
        </w:rPr>
        <w:t>false,</w:t>
      </w:r>
    </w:p>
    <w:p w14:paraId="27B29A91" w14:textId="77777777" w:rsidR="00291CCA" w:rsidRPr="00D84757" w:rsidRDefault="00291CCA" w:rsidP="007D3DC9">
      <w:pPr>
        <w:rPr>
          <w:rFonts w:ascii="Consolas" w:hAnsi="Consolas"/>
        </w:rPr>
      </w:pPr>
      <w:r w:rsidRPr="00D84757">
        <w:rPr>
          <w:rFonts w:ascii="Consolas" w:hAnsi="Consolas"/>
        </w:rPr>
        <w:t>}</w:t>
      </w:r>
    </w:p>
    <w:p w14:paraId="142AD37D" w14:textId="2C8E906C" w:rsidR="00D259E5" w:rsidRDefault="00D259E5" w:rsidP="00D84757">
      <w:pPr>
        <w:pStyle w:val="Heading3"/>
      </w:pPr>
      <w:r>
        <w:t>Result</w:t>
      </w:r>
    </w:p>
    <w:tbl>
      <w:tblPr>
        <w:tblW w:w="3455" w:type="pct"/>
        <w:tblLayout w:type="fixed"/>
        <w:tblLook w:val="04A0" w:firstRow="1" w:lastRow="0" w:firstColumn="1" w:lastColumn="0" w:noHBand="0" w:noVBand="1"/>
      </w:tblPr>
      <w:tblGrid>
        <w:gridCol w:w="1906"/>
        <w:gridCol w:w="6041"/>
      </w:tblGrid>
      <w:tr w:rsidR="00291CCA" w14:paraId="00DEA4A9" w14:textId="77777777" w:rsidTr="00D259E5">
        <w:tc>
          <w:tcPr>
            <w:tcW w:w="29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7E6E6" w:themeFill="background2"/>
          </w:tcPr>
          <w:p w14:paraId="0447D6A1" w14:textId="081E27EA" w:rsidR="00291CCA" w:rsidRPr="00D259E5" w:rsidRDefault="00291CCA">
            <w:pPr>
              <w:rPr>
                <w:b/>
                <w:bCs/>
              </w:rPr>
            </w:pPr>
            <w:r w:rsidRPr="00D259E5">
              <w:rPr>
                <w:b/>
                <w:bCs/>
              </w:rPr>
              <w:t>HTTP</w:t>
            </w:r>
            <w:r w:rsidR="009847D4" w:rsidRPr="00D259E5">
              <w:rPr>
                <w:b/>
                <w:bCs/>
              </w:rPr>
              <w:t xml:space="preserve"> </w:t>
            </w:r>
            <w:r w:rsidRPr="00D259E5">
              <w:rPr>
                <w:b/>
                <w:bCs/>
              </w:rPr>
              <w:t>Code</w:t>
            </w:r>
          </w:p>
        </w:tc>
        <w:tc>
          <w:tcPr>
            <w:tcW w:w="97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7E6E6" w:themeFill="background2"/>
          </w:tcPr>
          <w:p w14:paraId="5301A332" w14:textId="4C710C15" w:rsidR="00291CCA" w:rsidRPr="00D259E5" w:rsidRDefault="00291CCA">
            <w:pPr>
              <w:rPr>
                <w:b/>
                <w:bCs/>
              </w:rPr>
            </w:pPr>
            <w:r w:rsidRPr="00D259E5">
              <w:rPr>
                <w:b/>
                <w:bCs/>
              </w:rPr>
              <w:t>Result</w:t>
            </w:r>
            <w:r w:rsidR="009847D4" w:rsidRPr="00D259E5">
              <w:rPr>
                <w:b/>
                <w:bCs/>
              </w:rPr>
              <w:t xml:space="preserve"> </w:t>
            </w:r>
            <w:r w:rsidRPr="00D259E5">
              <w:rPr>
                <w:b/>
                <w:bCs/>
              </w:rPr>
              <w:t>Description</w:t>
            </w:r>
          </w:p>
        </w:tc>
      </w:tr>
      <w:tr w:rsidR="00291CCA" w14:paraId="5D3864C2" w14:textId="77777777" w:rsidTr="00D259E5">
        <w:tc>
          <w:tcPr>
            <w:tcW w:w="29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5FA5A8" w14:textId="77777777" w:rsidR="00291CCA" w:rsidRDefault="00291CCA">
            <w:r w:rsidRPr="0387F8AB">
              <w:t>200</w:t>
            </w:r>
          </w:p>
        </w:tc>
        <w:tc>
          <w:tcPr>
            <w:tcW w:w="97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631C11" w14:textId="13B027E7" w:rsidR="00291CCA" w:rsidRDefault="00291CCA">
            <w:r w:rsidRPr="0387F8AB">
              <w:t>Showing</w:t>
            </w:r>
            <w:r w:rsidR="009847D4">
              <w:t xml:space="preserve"> </w:t>
            </w:r>
            <w:r w:rsidRPr="0387F8AB">
              <w:t>CanbeDeleted</w:t>
            </w:r>
            <w:r w:rsidR="009847D4">
              <w:t xml:space="preserve"> </w:t>
            </w:r>
            <w:r w:rsidRPr="0387F8AB">
              <w:t>value</w:t>
            </w:r>
            <w:r w:rsidR="009847D4">
              <w:t xml:space="preserve"> </w:t>
            </w:r>
            <w:r w:rsidRPr="0387F8AB">
              <w:t>which</w:t>
            </w:r>
            <w:r w:rsidR="009847D4">
              <w:t xml:space="preserve"> </w:t>
            </w:r>
            <w:r w:rsidRPr="0387F8AB">
              <w:t>is</w:t>
            </w:r>
            <w:r w:rsidR="009847D4">
              <w:t xml:space="preserve"> </w:t>
            </w:r>
            <w:r w:rsidRPr="0387F8AB">
              <w:t>in</w:t>
            </w:r>
            <w:r w:rsidR="009847D4">
              <w:t xml:space="preserve"> </w:t>
            </w:r>
            <w:r w:rsidRPr="0387F8AB">
              <w:t>Boolean</w:t>
            </w:r>
            <w:r w:rsidR="009847D4">
              <w:t xml:space="preserve"> </w:t>
            </w:r>
            <w:r w:rsidRPr="0387F8AB">
              <w:t>type</w:t>
            </w:r>
          </w:p>
        </w:tc>
      </w:tr>
    </w:tbl>
    <w:p w14:paraId="073229B0" w14:textId="0F4F0ED9" w:rsidR="00D259E5" w:rsidRDefault="00D259E5" w:rsidP="003D6F9B">
      <w:pPr>
        <w:pStyle w:val="Heading3"/>
      </w:pPr>
      <w:r>
        <w:t>Error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6"/>
        <w:gridCol w:w="2726"/>
        <w:gridCol w:w="6878"/>
      </w:tblGrid>
      <w:tr w:rsidR="00291CCA" w14:paraId="641B2D7E" w14:textId="77777777" w:rsidTr="00D259E5">
        <w:tc>
          <w:tcPr>
            <w:tcW w:w="2969" w:type="dxa"/>
            <w:shd w:val="clear" w:color="auto" w:fill="D9D9D9" w:themeFill="background1" w:themeFillShade="D9"/>
            <w:vAlign w:val="center"/>
          </w:tcPr>
          <w:p w14:paraId="1B99FB36" w14:textId="34D78BFD" w:rsidR="00291CCA" w:rsidRDefault="00291CCA">
            <w:r w:rsidRPr="0387F8AB">
              <w:t>HTTP</w:t>
            </w:r>
            <w:r w:rsidR="009847D4">
              <w:t xml:space="preserve"> </w:t>
            </w:r>
            <w:r w:rsidRPr="0387F8AB">
              <w:t>Code</w:t>
            </w:r>
          </w:p>
        </w:tc>
        <w:tc>
          <w:tcPr>
            <w:tcW w:w="4310" w:type="dxa"/>
            <w:shd w:val="clear" w:color="auto" w:fill="D9D9D9" w:themeFill="background1" w:themeFillShade="D9"/>
            <w:vAlign w:val="center"/>
          </w:tcPr>
          <w:p w14:paraId="7D46FD16" w14:textId="5914352C" w:rsidR="00291CCA" w:rsidRDefault="00291CCA">
            <w:r w:rsidRPr="0387F8AB">
              <w:t>Error</w:t>
            </w:r>
            <w:r w:rsidR="009847D4">
              <w:t xml:space="preserve"> </w:t>
            </w:r>
            <w:r w:rsidRPr="0387F8AB">
              <w:t>Code</w:t>
            </w:r>
          </w:p>
        </w:tc>
        <w:tc>
          <w:tcPr>
            <w:tcW w:w="11106" w:type="dxa"/>
            <w:shd w:val="clear" w:color="auto" w:fill="D9D9D9" w:themeFill="background1" w:themeFillShade="D9"/>
            <w:vAlign w:val="center"/>
          </w:tcPr>
          <w:p w14:paraId="27683738" w14:textId="3B997378" w:rsidR="00291CCA" w:rsidRDefault="00291CCA">
            <w:r w:rsidRPr="0387F8AB">
              <w:t>Error</w:t>
            </w:r>
            <w:r w:rsidR="009847D4">
              <w:t xml:space="preserve"> </w:t>
            </w:r>
            <w:r w:rsidRPr="0387F8AB">
              <w:t>Description</w:t>
            </w:r>
          </w:p>
        </w:tc>
      </w:tr>
      <w:tr w:rsidR="00291CCA" w14:paraId="69ECC082" w14:textId="77777777" w:rsidTr="00D259E5">
        <w:tc>
          <w:tcPr>
            <w:tcW w:w="2969" w:type="dxa"/>
            <w:vAlign w:val="center"/>
          </w:tcPr>
          <w:p w14:paraId="01AD25ED" w14:textId="77777777" w:rsidR="00291CCA" w:rsidRDefault="00291CCA">
            <w:r w:rsidRPr="0387F8AB">
              <w:t>500</w:t>
            </w:r>
          </w:p>
        </w:tc>
        <w:tc>
          <w:tcPr>
            <w:tcW w:w="4310" w:type="dxa"/>
            <w:vAlign w:val="center"/>
          </w:tcPr>
          <w:p w14:paraId="6A949ED5" w14:textId="77777777" w:rsidR="00291CCA" w:rsidRDefault="00291CCA">
            <w:r w:rsidRPr="0387F8AB">
              <w:t>500</w:t>
            </w:r>
          </w:p>
        </w:tc>
        <w:tc>
          <w:tcPr>
            <w:tcW w:w="11106" w:type="dxa"/>
            <w:vAlign w:val="center"/>
          </w:tcPr>
          <w:p w14:paraId="629E31E3" w14:textId="6D060C56" w:rsidR="00291CCA" w:rsidRDefault="00291CCA">
            <w:r w:rsidRPr="0387F8AB">
              <w:t>Generic</w:t>
            </w:r>
            <w:r w:rsidR="009847D4">
              <w:t xml:space="preserve"> </w:t>
            </w:r>
            <w:r w:rsidRPr="0387F8AB">
              <w:t>Error</w:t>
            </w:r>
          </w:p>
        </w:tc>
      </w:tr>
      <w:tr w:rsidR="00291CCA" w14:paraId="0156AA9D" w14:textId="77777777" w:rsidTr="00D259E5">
        <w:tc>
          <w:tcPr>
            <w:tcW w:w="2969" w:type="dxa"/>
            <w:vAlign w:val="center"/>
          </w:tcPr>
          <w:p w14:paraId="3AA21C69" w14:textId="77777777" w:rsidR="00291CCA" w:rsidRDefault="00291CCA">
            <w:r w:rsidRPr="0387F8AB">
              <w:t>400</w:t>
            </w:r>
          </w:p>
        </w:tc>
        <w:tc>
          <w:tcPr>
            <w:tcW w:w="4310" w:type="dxa"/>
            <w:vAlign w:val="center"/>
          </w:tcPr>
          <w:p w14:paraId="7828B22C" w14:textId="77777777" w:rsidR="00291CCA" w:rsidRDefault="00291CCA">
            <w:r w:rsidRPr="0387F8AB">
              <w:t>401</w:t>
            </w:r>
          </w:p>
        </w:tc>
        <w:tc>
          <w:tcPr>
            <w:tcW w:w="11106" w:type="dxa"/>
            <w:vAlign w:val="center"/>
          </w:tcPr>
          <w:p w14:paraId="0806A0E2" w14:textId="088ECF32" w:rsidR="00291CCA" w:rsidRDefault="00291CCA" w:rsidP="00767FEC">
            <w:pPr>
              <w:ind w:left="360"/>
            </w:pPr>
            <w:r w:rsidRPr="0387F8AB">
              <w:t>Unauthorized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="00767FEC">
              <w:t xml:space="preserve"> or </w:t>
            </w:r>
            <w:r w:rsidRPr="0387F8AB">
              <w:t>Header</w:t>
            </w:r>
            <w:r w:rsidR="009847D4">
              <w:t xml:space="preserve"> </w:t>
            </w:r>
            <w:r w:rsidRPr="0387F8AB">
              <w:t>Token</w:t>
            </w:r>
            <w:r w:rsidR="009847D4">
              <w:t xml:space="preserve"> </w:t>
            </w:r>
            <w:r w:rsidRPr="0387F8AB">
              <w:t>missing</w:t>
            </w:r>
          </w:p>
        </w:tc>
      </w:tr>
      <w:tr w:rsidR="00291CCA" w14:paraId="14D46FE3" w14:textId="77777777" w:rsidTr="00D259E5">
        <w:tc>
          <w:tcPr>
            <w:tcW w:w="2969" w:type="dxa"/>
            <w:vAlign w:val="center"/>
          </w:tcPr>
          <w:p w14:paraId="74DBF876" w14:textId="77777777" w:rsidR="00291CCA" w:rsidRDefault="00291CCA">
            <w:r w:rsidRPr="0387F8AB">
              <w:t>400</w:t>
            </w:r>
          </w:p>
        </w:tc>
        <w:tc>
          <w:tcPr>
            <w:tcW w:w="4310" w:type="dxa"/>
            <w:vAlign w:val="center"/>
          </w:tcPr>
          <w:p w14:paraId="35D7C63F" w14:textId="77777777" w:rsidR="00291CCA" w:rsidRDefault="00291CCA">
            <w:r w:rsidRPr="0387F8AB">
              <w:t>400</w:t>
            </w:r>
          </w:p>
        </w:tc>
        <w:tc>
          <w:tcPr>
            <w:tcW w:w="11106" w:type="dxa"/>
            <w:vAlign w:val="center"/>
          </w:tcPr>
          <w:p w14:paraId="0F5A434C" w14:textId="0E1C90D6" w:rsidR="00291CCA" w:rsidRDefault="00291CCA" w:rsidP="00767FEC">
            <w:pPr>
              <w:ind w:left="360"/>
            </w:pPr>
            <w:r w:rsidRPr="0387F8AB">
              <w:t>Bad</w:t>
            </w:r>
            <w:r w:rsidR="009847D4">
              <w:t xml:space="preserve"> </w:t>
            </w:r>
            <w:r w:rsidRPr="0387F8AB">
              <w:t>request</w:t>
            </w:r>
            <w:r w:rsidR="00767FEC">
              <w:t xml:space="preserve"> - </w:t>
            </w:r>
            <w:r w:rsidRPr="0387F8AB">
              <w:t>Please</w:t>
            </w:r>
            <w:r w:rsidR="009847D4">
              <w:t xml:space="preserve"> </w:t>
            </w:r>
            <w:r w:rsidRPr="0387F8AB">
              <w:t>enter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valid</w:t>
            </w:r>
            <w:r w:rsidR="009847D4">
              <w:t xml:space="preserve"> </w:t>
            </w:r>
            <w:r w:rsidRPr="0387F8AB">
              <w:t>role</w:t>
            </w:r>
            <w:r w:rsidR="009847D4">
              <w:t xml:space="preserve"> </w:t>
            </w:r>
            <w:r w:rsidRPr="0387F8AB">
              <w:t>name</w:t>
            </w:r>
            <w:r w:rsidR="009847D4">
              <w:t xml:space="preserve"> </w:t>
            </w:r>
            <w:r w:rsidRPr="0387F8AB">
              <w:t>for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request</w:t>
            </w:r>
            <w:r w:rsidR="009847D4">
              <w:t xml:space="preserve"> </w:t>
            </w:r>
            <w:r w:rsidRPr="0387F8AB">
              <w:t>URL</w:t>
            </w:r>
          </w:p>
        </w:tc>
      </w:tr>
    </w:tbl>
    <w:p w14:paraId="2F8EF5B4" w14:textId="77777777" w:rsidR="003433D8" w:rsidRDefault="003433D8" w:rsidP="0096182F">
      <w:pPr>
        <w:pStyle w:val="Heading2"/>
        <w:sectPr w:rsidR="003433D8" w:rsidSect="000A5837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479E16E5" w14:textId="0F9F0895" w:rsidR="00291CCA" w:rsidRDefault="00291CCA" w:rsidP="0096182F">
      <w:pPr>
        <w:pStyle w:val="Heading2"/>
      </w:pPr>
      <w:bookmarkStart w:id="41" w:name="_Toc217392179"/>
      <w:r w:rsidRPr="0387F8AB">
        <w:t>POST-</w:t>
      </w:r>
      <w:r w:rsidR="009847D4">
        <w:t xml:space="preserve"> </w:t>
      </w:r>
      <w:r w:rsidRPr="0387F8AB">
        <w:t>SearchADGroups</w:t>
      </w:r>
      <w:bookmarkEnd w:id="41"/>
    </w:p>
    <w:p w14:paraId="16E13984" w14:textId="1DCB2608" w:rsidR="00291CCA" w:rsidRDefault="00291CCA" w:rsidP="007D3DC9">
      <w:r>
        <w:t>This</w:t>
      </w:r>
      <w:r w:rsidR="009847D4">
        <w:t xml:space="preserve"> </w:t>
      </w:r>
      <w:r w:rsidRPr="0387F8AB">
        <w:t>API</w:t>
      </w:r>
      <w:r w:rsidR="009847D4">
        <w:t xml:space="preserve"> </w:t>
      </w:r>
      <w:r w:rsidRPr="0387F8AB">
        <w:t>is</w:t>
      </w:r>
      <w:r w:rsidR="009847D4">
        <w:t xml:space="preserve"> </w:t>
      </w:r>
      <w:r>
        <w:t>used</w:t>
      </w:r>
      <w:r w:rsidR="009847D4">
        <w:t xml:space="preserve"> </w:t>
      </w:r>
      <w:r w:rsidRPr="0387F8AB">
        <w:t>for</w:t>
      </w:r>
      <w:r w:rsidR="009847D4">
        <w:t xml:space="preserve"> </w:t>
      </w:r>
      <w:r w:rsidRPr="0387F8AB">
        <w:t>retrieving</w:t>
      </w:r>
      <w:r w:rsidR="009847D4">
        <w:t xml:space="preserve"> </w:t>
      </w:r>
      <w:r w:rsidRPr="0387F8AB">
        <w:t>a</w:t>
      </w:r>
      <w:r w:rsidR="009847D4">
        <w:t xml:space="preserve"> </w:t>
      </w:r>
      <w:r w:rsidRPr="0387F8AB">
        <w:t>list</w:t>
      </w:r>
      <w:r w:rsidR="009847D4">
        <w:t xml:space="preserve"> </w:t>
      </w:r>
      <w:r w:rsidRPr="0387F8AB">
        <w:t>of</w:t>
      </w:r>
      <w:r w:rsidR="009847D4">
        <w:t xml:space="preserve"> </w:t>
      </w:r>
      <w:r w:rsidRPr="0387F8AB">
        <w:t>all</w:t>
      </w:r>
      <w:r w:rsidR="009847D4">
        <w:t xml:space="preserve"> </w:t>
      </w:r>
      <w:r w:rsidRPr="0387F8AB">
        <w:t>AD</w:t>
      </w:r>
      <w:r w:rsidR="009847D4">
        <w:t xml:space="preserve"> </w:t>
      </w:r>
      <w:r w:rsidRPr="0387F8AB">
        <w:t>groups.</w:t>
      </w:r>
      <w:r w:rsidR="009847D4">
        <w:t xml:space="preserve"> </w:t>
      </w:r>
      <w:r w:rsidRPr="0387F8AB">
        <w:t>AD</w:t>
      </w:r>
      <w:r w:rsidR="009847D4">
        <w:t xml:space="preserve"> </w:t>
      </w:r>
      <w:r w:rsidRPr="0387F8AB">
        <w:t>groups</w:t>
      </w:r>
      <w:r w:rsidR="009847D4">
        <w:t xml:space="preserve"> </w:t>
      </w:r>
      <w:r w:rsidRPr="0387F8AB">
        <w:t>can</w:t>
      </w:r>
      <w:r w:rsidR="009847D4">
        <w:t xml:space="preserve"> </w:t>
      </w:r>
      <w:r w:rsidRPr="0387F8AB">
        <w:t>also</w:t>
      </w:r>
      <w:r w:rsidR="009847D4">
        <w:t xml:space="preserve"> </w:t>
      </w:r>
      <w:r w:rsidRPr="0387F8AB">
        <w:t>be</w:t>
      </w:r>
      <w:r w:rsidR="009847D4">
        <w:t xml:space="preserve"> </w:t>
      </w:r>
      <w:r w:rsidRPr="0387F8AB">
        <w:t>filtered</w:t>
      </w:r>
      <w:r w:rsidR="009847D4">
        <w:t xml:space="preserve"> </w:t>
      </w:r>
      <w:r w:rsidRPr="0387F8AB">
        <w:t>using</w:t>
      </w:r>
      <w:r w:rsidR="009847D4">
        <w:t xml:space="preserve"> </w:t>
      </w:r>
      <w:r w:rsidR="00B95BA3">
        <w:t>the</w:t>
      </w:r>
      <w:r w:rsidR="009847D4">
        <w:t xml:space="preserve"> </w:t>
      </w:r>
      <w:r w:rsidRPr="0387F8AB">
        <w:t>group</w:t>
      </w:r>
      <w:r w:rsidR="009847D4">
        <w:t xml:space="preserve"> </w:t>
      </w:r>
      <w:r w:rsidRPr="0387F8AB">
        <w:t>name.</w:t>
      </w:r>
    </w:p>
    <w:p w14:paraId="59684D20" w14:textId="38708A0F" w:rsidR="00291CCA" w:rsidRPr="003F58F2" w:rsidRDefault="00291CCA" w:rsidP="007D3DC9">
      <w:pPr>
        <w:rPr>
          <w:b/>
          <w:bCs/>
          <w:sz w:val="22"/>
          <w:szCs w:val="24"/>
        </w:rPr>
      </w:pPr>
      <w:r w:rsidRPr="003F58F2">
        <w:rPr>
          <w:b/>
          <w:bCs/>
          <w:sz w:val="22"/>
          <w:szCs w:val="24"/>
        </w:rPr>
        <w:t>API</w:t>
      </w:r>
      <w:r w:rsidR="009847D4">
        <w:rPr>
          <w:b/>
          <w:bCs/>
          <w:sz w:val="22"/>
          <w:szCs w:val="24"/>
        </w:rPr>
        <w:t xml:space="preserve"> </w:t>
      </w:r>
      <w:r w:rsidRPr="003F58F2">
        <w:rPr>
          <w:b/>
          <w:bCs/>
          <w:sz w:val="22"/>
          <w:szCs w:val="24"/>
        </w:rPr>
        <w:t>Precondition</w:t>
      </w:r>
    </w:p>
    <w:p w14:paraId="1163AC1B" w14:textId="7AE7266D" w:rsidR="00291CCA" w:rsidRDefault="00291CCA" w:rsidP="007D3DC9">
      <w:r w:rsidRPr="0387F8AB">
        <w:t>To</w:t>
      </w:r>
      <w:r w:rsidR="009847D4">
        <w:t xml:space="preserve"> </w:t>
      </w:r>
      <w:r w:rsidRPr="0387F8AB">
        <w:t>fetch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response</w:t>
      </w:r>
      <w:r w:rsidR="009847D4">
        <w:t xml:space="preserve"> </w:t>
      </w:r>
      <w:r w:rsidRPr="0387F8AB">
        <w:t>from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APIs,</w:t>
      </w:r>
      <w:r w:rsidR="009847D4">
        <w:t xml:space="preserve"> </w:t>
      </w:r>
      <w:r w:rsidR="00B95BA3">
        <w:t>the</w:t>
      </w:r>
      <w:r w:rsidR="009847D4">
        <w:t xml:space="preserve"> </w:t>
      </w:r>
      <w:r w:rsidRPr="0387F8AB">
        <w:t>following</w:t>
      </w:r>
      <w:r w:rsidR="009847D4">
        <w:t xml:space="preserve"> </w:t>
      </w:r>
      <w:r w:rsidRPr="0387F8AB">
        <w:t>entities</w:t>
      </w:r>
      <w:r w:rsidR="009847D4">
        <w:t xml:space="preserve"> </w:t>
      </w:r>
      <w:r w:rsidR="00B95BA3">
        <w:t>must</w:t>
      </w:r>
      <w:r w:rsidR="009847D4">
        <w:t xml:space="preserve"> </w:t>
      </w:r>
      <w:r w:rsidRPr="0387F8AB">
        <w:t>exist.</w:t>
      </w:r>
      <w:r w:rsidR="009847D4">
        <w:t xml:space="preserve"> </w:t>
      </w:r>
    </w:p>
    <w:p w14:paraId="37CE355E" w14:textId="6BC2AB4B" w:rsidR="00291CCA" w:rsidRDefault="00291CCA" w:rsidP="00593A85">
      <w:pPr>
        <w:numPr>
          <w:ilvl w:val="0"/>
          <w:numId w:val="22"/>
        </w:numPr>
        <w:spacing w:after="0"/>
      </w:pPr>
      <w:r w:rsidRPr="0387F8AB">
        <w:t>Authorization</w:t>
      </w:r>
      <w:r w:rsidR="009847D4">
        <w:t xml:space="preserve"> </w:t>
      </w:r>
      <w:r w:rsidRPr="0387F8AB">
        <w:t>token</w:t>
      </w:r>
      <w:r w:rsidR="009847D4">
        <w:t xml:space="preserve"> </w:t>
      </w:r>
    </w:p>
    <w:p w14:paraId="7CE21B68" w14:textId="77777777" w:rsidR="00291CCA" w:rsidRDefault="00291CCA" w:rsidP="00593A85">
      <w:pPr>
        <w:numPr>
          <w:ilvl w:val="0"/>
          <w:numId w:val="22"/>
        </w:numPr>
        <w:spacing w:after="240"/>
      </w:pPr>
      <w:r w:rsidRPr="0387F8AB">
        <w:t>QueryString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911"/>
        <w:gridCol w:w="8599"/>
      </w:tblGrid>
      <w:tr w:rsidR="00291CCA" w14:paraId="546EA1C2" w14:textId="77777777" w:rsidTr="00FE65D1">
        <w:trPr>
          <w:trHeight w:val="165"/>
        </w:trPr>
        <w:tc>
          <w:tcPr>
            <w:tcW w:w="2911" w:type="dxa"/>
            <w:shd w:val="clear" w:color="auto" w:fill="D9D9D9" w:themeFill="background1" w:themeFillShade="D9"/>
          </w:tcPr>
          <w:p w14:paraId="5023AC28" w14:textId="77777777" w:rsidR="00291CCA" w:rsidRDefault="00291CCA">
            <w:r w:rsidRPr="0387F8AB">
              <w:t>PROTOCOL</w:t>
            </w:r>
          </w:p>
        </w:tc>
        <w:tc>
          <w:tcPr>
            <w:tcW w:w="8599" w:type="dxa"/>
          </w:tcPr>
          <w:p w14:paraId="03905DE4" w14:textId="0CAB3D07" w:rsidR="00291CCA" w:rsidRDefault="00291CCA">
            <w:r w:rsidRPr="0387F8AB">
              <w:t>HTTPS</w:t>
            </w:r>
          </w:p>
        </w:tc>
      </w:tr>
      <w:tr w:rsidR="00291CCA" w14:paraId="0846411F" w14:textId="77777777" w:rsidTr="00FE65D1">
        <w:trPr>
          <w:trHeight w:val="105"/>
        </w:trPr>
        <w:tc>
          <w:tcPr>
            <w:tcW w:w="2911" w:type="dxa"/>
            <w:shd w:val="clear" w:color="auto" w:fill="D9D9D9" w:themeFill="background1" w:themeFillShade="D9"/>
          </w:tcPr>
          <w:p w14:paraId="33407694" w14:textId="58FFCA59" w:rsidR="00291CCA" w:rsidRDefault="00291CCA">
            <w:r w:rsidRPr="0387F8AB">
              <w:t>PATH</w:t>
            </w:r>
            <w:r w:rsidR="009847D4">
              <w:t xml:space="preserve"> </w:t>
            </w:r>
            <w:r w:rsidR="008E0A86">
              <w:t>IAI</w:t>
            </w:r>
            <w:r w:rsidR="00555F06">
              <w:t xml:space="preserve"> (Cognite)</w:t>
            </w:r>
            <w:r w:rsidR="00396F19">
              <w:t>(Public Exposure)</w:t>
            </w:r>
          </w:p>
        </w:tc>
        <w:tc>
          <w:tcPr>
            <w:tcW w:w="8599" w:type="dxa"/>
          </w:tcPr>
          <w:p w14:paraId="4B11E335" w14:textId="402AE04B" w:rsidR="00291CCA" w:rsidRPr="000A4323" w:rsidRDefault="00B00E96">
            <w:pPr>
              <w:rPr>
                <w:rStyle w:val="Hyperlink"/>
              </w:rPr>
            </w:pPr>
            <w:hyperlink r:id="rId23" w:history="1">
              <w:r w:rsidRPr="001B64FC">
                <w:rPr>
                  <w:rStyle w:val="Hyperlink"/>
                  <w:rFonts w:cstheme="minorBidi"/>
                </w:rPr>
                <w:t>https://apim-mw-aot-dev.azure-api.net/api/people-management/groups/search</w:t>
              </w:r>
            </w:hyperlink>
          </w:p>
        </w:tc>
      </w:tr>
      <w:tr w:rsidR="009E1FCB" w14:paraId="257468D4" w14:textId="77777777" w:rsidTr="00FE65D1">
        <w:trPr>
          <w:trHeight w:val="105"/>
        </w:trPr>
        <w:tc>
          <w:tcPr>
            <w:tcW w:w="2911" w:type="dxa"/>
            <w:shd w:val="clear" w:color="auto" w:fill="D9D9D9" w:themeFill="background1" w:themeFillShade="D9"/>
          </w:tcPr>
          <w:p w14:paraId="51AAC069" w14:textId="49A53178" w:rsidR="009E1FCB" w:rsidRPr="0387F8AB" w:rsidRDefault="009E1FCB">
            <w:r>
              <w:t xml:space="preserve">PATH </w:t>
            </w:r>
            <w:r w:rsidR="008E0A86">
              <w:t>IAI</w:t>
            </w:r>
            <w:r w:rsidR="00555F06">
              <w:t xml:space="preserve"> (</w:t>
            </w:r>
            <w:r>
              <w:t>Azure</w:t>
            </w:r>
            <w:r w:rsidR="00555F06">
              <w:t>)</w:t>
            </w:r>
            <w:r w:rsidR="00396F19">
              <w:t>(Public Exposure)</w:t>
            </w:r>
          </w:p>
        </w:tc>
        <w:tc>
          <w:tcPr>
            <w:tcW w:w="8599" w:type="dxa"/>
          </w:tcPr>
          <w:p w14:paraId="1EA47049" w14:textId="190720BD" w:rsidR="009E1FCB" w:rsidRDefault="00767FD2">
            <w:r w:rsidRPr="00DB6741">
              <w:rPr>
                <w:rStyle w:val="Hyperlink"/>
                <w:rFonts w:cstheme="minorBidi"/>
              </w:rPr>
              <w:t>https://apim-aot-azure-dev.azure-api.net/api/people-management/groups/search</w:t>
            </w:r>
          </w:p>
        </w:tc>
      </w:tr>
      <w:tr w:rsidR="00291CCA" w14:paraId="5217336F" w14:textId="77777777" w:rsidTr="00FE65D1">
        <w:trPr>
          <w:trHeight w:val="135"/>
        </w:trPr>
        <w:tc>
          <w:tcPr>
            <w:tcW w:w="2911" w:type="dxa"/>
            <w:shd w:val="clear" w:color="auto" w:fill="D9D9D9" w:themeFill="background1" w:themeFillShade="D9"/>
          </w:tcPr>
          <w:p w14:paraId="0A3D0613" w14:textId="77777777" w:rsidR="00291CCA" w:rsidRDefault="00291CCA">
            <w:r w:rsidRPr="0387F8AB">
              <w:t>METHOD</w:t>
            </w:r>
          </w:p>
        </w:tc>
        <w:tc>
          <w:tcPr>
            <w:tcW w:w="8599" w:type="dxa"/>
          </w:tcPr>
          <w:p w14:paraId="621EC923" w14:textId="2050E13A" w:rsidR="00291CCA" w:rsidRDefault="00291CCA">
            <w:r w:rsidRPr="0387F8AB">
              <w:t>POST</w:t>
            </w:r>
          </w:p>
        </w:tc>
      </w:tr>
      <w:tr w:rsidR="00291CCA" w14:paraId="46CD3A95" w14:textId="77777777" w:rsidTr="00FE65D1">
        <w:trPr>
          <w:trHeight w:val="240"/>
        </w:trPr>
        <w:tc>
          <w:tcPr>
            <w:tcW w:w="2911" w:type="dxa"/>
            <w:shd w:val="clear" w:color="auto" w:fill="D9D9D9" w:themeFill="background1" w:themeFillShade="D9"/>
          </w:tcPr>
          <w:p w14:paraId="5F1CFC7E" w14:textId="43F8E4FB" w:rsidR="00291CCA" w:rsidRDefault="00291CCA"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8599" w:type="dxa"/>
          </w:tcPr>
          <w:p w14:paraId="760F5F70" w14:textId="78D13E33" w:rsidR="00291CCA" w:rsidRDefault="00291CCA">
            <w:r w:rsidRPr="0387F8AB">
              <w:t>application</w:t>
            </w:r>
            <w:r w:rsidR="009847D4">
              <w:t xml:space="preserve"> </w:t>
            </w:r>
            <w:r w:rsidRPr="0387F8AB">
              <w:t>/</w:t>
            </w:r>
            <w:r w:rsidR="009847D4">
              <w:t xml:space="preserve"> </w:t>
            </w:r>
            <w:r w:rsidRPr="0387F8AB">
              <w:t>json</w:t>
            </w:r>
          </w:p>
        </w:tc>
      </w:tr>
    </w:tbl>
    <w:p w14:paraId="0F9EEA26" w14:textId="14BA16C2" w:rsidR="00291CCA" w:rsidRDefault="00942A60" w:rsidP="00866E71">
      <w:pPr>
        <w:spacing w:before="12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Input Header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229"/>
        <w:gridCol w:w="5842"/>
        <w:gridCol w:w="1770"/>
        <w:gridCol w:w="1659"/>
      </w:tblGrid>
      <w:tr w:rsidR="00942A60" w:rsidRPr="00942A60" w14:paraId="00BC382C" w14:textId="77777777">
        <w:trPr>
          <w:trHeight w:val="360"/>
        </w:trPr>
        <w:tc>
          <w:tcPr>
            <w:tcW w:w="22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CB0739" w14:textId="77777777" w:rsidR="00942A60" w:rsidRPr="00942A60" w:rsidRDefault="00942A60" w:rsidP="00942A60">
            <w:r w:rsidRPr="00942A60">
              <w:t>Parameter</w:t>
            </w:r>
          </w:p>
        </w:tc>
        <w:tc>
          <w:tcPr>
            <w:tcW w:w="58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E10906" w14:textId="77777777" w:rsidR="00942A60" w:rsidRPr="00942A60" w:rsidRDefault="00942A60" w:rsidP="00942A60">
            <w:r w:rsidRPr="00942A60">
              <w:t>Description</w:t>
            </w:r>
          </w:p>
        </w:tc>
        <w:tc>
          <w:tcPr>
            <w:tcW w:w="17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23F3A3" w14:textId="77777777" w:rsidR="00942A60" w:rsidRPr="00942A60" w:rsidRDefault="00942A60" w:rsidP="00942A60">
            <w:r w:rsidRPr="00942A60">
              <w:t>M/O</w:t>
            </w:r>
          </w:p>
        </w:tc>
        <w:tc>
          <w:tcPr>
            <w:tcW w:w="16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46807E" w14:textId="77777777" w:rsidR="00942A60" w:rsidRPr="00942A60" w:rsidRDefault="00942A60" w:rsidP="00942A60">
            <w:r w:rsidRPr="00942A60">
              <w:t>Type</w:t>
            </w:r>
          </w:p>
        </w:tc>
      </w:tr>
      <w:tr w:rsidR="00942A60" w:rsidRPr="00942A60" w14:paraId="0ED1B4EE" w14:textId="77777777">
        <w:trPr>
          <w:trHeight w:val="360"/>
        </w:trPr>
        <w:tc>
          <w:tcPr>
            <w:tcW w:w="22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C38DA8" w14:textId="77777777" w:rsidR="00942A60" w:rsidRPr="00942A60" w:rsidRDefault="00942A60" w:rsidP="00942A60">
            <w:r w:rsidRPr="00942A60">
              <w:t>Authorization</w:t>
            </w:r>
          </w:p>
        </w:tc>
        <w:tc>
          <w:tcPr>
            <w:tcW w:w="5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1E3D2D" w14:textId="77777777" w:rsidR="00942A60" w:rsidRPr="00942A60" w:rsidRDefault="00942A60" w:rsidP="00942A60">
            <w:r w:rsidRPr="00942A60">
              <w:t xml:space="preserve">Token acquired from Azure AD based on the user credentials for further API calls. </w:t>
            </w:r>
          </w:p>
        </w:tc>
        <w:tc>
          <w:tcPr>
            <w:tcW w:w="17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1DAFCD" w14:textId="77777777" w:rsidR="00942A60" w:rsidRPr="00942A60" w:rsidRDefault="00942A60" w:rsidP="00942A60">
            <w:r w:rsidRPr="00942A60">
              <w:t>M</w:t>
            </w:r>
          </w:p>
        </w:tc>
        <w:tc>
          <w:tcPr>
            <w:tcW w:w="1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EE3E1D" w14:textId="77777777" w:rsidR="00942A60" w:rsidRPr="00942A60" w:rsidRDefault="00942A60" w:rsidP="00942A60">
            <w:r w:rsidRPr="00942A60">
              <w:t>String</w:t>
            </w:r>
          </w:p>
        </w:tc>
      </w:tr>
      <w:tr w:rsidR="00942A60" w:rsidRPr="00942A60" w14:paraId="47CFDFED" w14:textId="77777777">
        <w:trPr>
          <w:trHeight w:val="360"/>
        </w:trPr>
        <w:tc>
          <w:tcPr>
            <w:tcW w:w="22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16D280" w14:textId="77777777" w:rsidR="00942A60" w:rsidRPr="00942A60" w:rsidRDefault="00942A60" w:rsidP="00942A60">
            <w:r w:rsidRPr="00942A60">
              <w:t>Content-Type</w:t>
            </w:r>
          </w:p>
        </w:tc>
        <w:tc>
          <w:tcPr>
            <w:tcW w:w="5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962947" w14:textId="77777777" w:rsidR="00942A60" w:rsidRPr="00942A60" w:rsidRDefault="00942A60" w:rsidP="00942A60">
            <w:r w:rsidRPr="00942A60">
              <w:t>Length of content. E.g.- application/json</w:t>
            </w:r>
          </w:p>
        </w:tc>
        <w:tc>
          <w:tcPr>
            <w:tcW w:w="17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BA6C26" w14:textId="77777777" w:rsidR="00942A60" w:rsidRPr="00942A60" w:rsidRDefault="00942A60" w:rsidP="00942A60">
            <w:r w:rsidRPr="00942A60">
              <w:t>M</w:t>
            </w:r>
          </w:p>
        </w:tc>
        <w:tc>
          <w:tcPr>
            <w:tcW w:w="1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D3C240" w14:textId="77777777" w:rsidR="00942A60" w:rsidRPr="00942A60" w:rsidRDefault="00942A60" w:rsidP="00942A60">
            <w:r w:rsidRPr="00942A60">
              <w:t>String</w:t>
            </w:r>
          </w:p>
        </w:tc>
      </w:tr>
    </w:tbl>
    <w:p w14:paraId="310A317C" w14:textId="00C069D9" w:rsidR="00942A60" w:rsidRPr="003F58F2" w:rsidRDefault="00942A60" w:rsidP="00866E71">
      <w:pPr>
        <w:spacing w:before="12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Input Body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229"/>
        <w:gridCol w:w="5842"/>
        <w:gridCol w:w="1770"/>
        <w:gridCol w:w="1659"/>
      </w:tblGrid>
      <w:tr w:rsidR="00291CCA" w14:paraId="1873AF17" w14:textId="77777777" w:rsidTr="00942A60">
        <w:trPr>
          <w:trHeight w:val="180"/>
        </w:trPr>
        <w:tc>
          <w:tcPr>
            <w:tcW w:w="115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EAAAA" w:themeFill="background2" w:themeFillShade="BF"/>
            <w:vAlign w:val="center"/>
          </w:tcPr>
          <w:p w14:paraId="5DA184E2" w14:textId="05A139F6" w:rsidR="00291CCA" w:rsidRPr="000A4323" w:rsidRDefault="00291CCA" w:rsidP="00AA2E8C">
            <w:pPr>
              <w:spacing w:after="0"/>
              <w:jc w:val="center"/>
              <w:rPr>
                <w:b/>
                <w:bCs/>
              </w:rPr>
            </w:pPr>
            <w:r w:rsidRPr="000A4323">
              <w:rPr>
                <w:b/>
                <w:bCs/>
              </w:rPr>
              <w:t>BODY</w:t>
            </w:r>
            <w:r w:rsidR="009847D4">
              <w:rPr>
                <w:b/>
                <w:bCs/>
              </w:rPr>
              <w:t xml:space="preserve"> </w:t>
            </w:r>
            <w:r w:rsidRPr="000A4323">
              <w:rPr>
                <w:b/>
                <w:bCs/>
              </w:rPr>
              <w:t>PARAM</w:t>
            </w:r>
          </w:p>
        </w:tc>
      </w:tr>
      <w:tr w:rsidR="00291CCA" w14:paraId="624C1930" w14:textId="77777777" w:rsidTr="00942A60">
        <w:trPr>
          <w:trHeight w:val="360"/>
        </w:trPr>
        <w:tc>
          <w:tcPr>
            <w:tcW w:w="22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910C8CB" w14:textId="77777777" w:rsidR="00291CCA" w:rsidRDefault="00291CCA" w:rsidP="003F59DE">
            <w:pPr>
              <w:spacing w:after="0"/>
            </w:pPr>
            <w:r w:rsidRPr="0387F8AB">
              <w:t>Parameter</w:t>
            </w:r>
          </w:p>
        </w:tc>
        <w:tc>
          <w:tcPr>
            <w:tcW w:w="58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3F3D982" w14:textId="77777777" w:rsidR="00291CCA" w:rsidRDefault="00291CCA" w:rsidP="003F59DE">
            <w:pPr>
              <w:spacing w:after="0"/>
            </w:pPr>
            <w:r w:rsidRPr="0387F8AB">
              <w:t>Description</w:t>
            </w:r>
          </w:p>
        </w:tc>
        <w:tc>
          <w:tcPr>
            <w:tcW w:w="17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CEC07D3" w14:textId="115B49CF" w:rsidR="00291CCA" w:rsidRDefault="00FC2CE7" w:rsidP="003F59DE">
            <w:pPr>
              <w:spacing w:after="0"/>
            </w:pPr>
            <w:r>
              <w:t>M/O</w:t>
            </w:r>
          </w:p>
        </w:tc>
        <w:tc>
          <w:tcPr>
            <w:tcW w:w="16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5F4FAF3" w14:textId="77777777" w:rsidR="00291CCA" w:rsidRDefault="00291CCA" w:rsidP="003F59DE">
            <w:pPr>
              <w:spacing w:after="0"/>
            </w:pPr>
            <w:r w:rsidRPr="0387F8AB">
              <w:t>Type</w:t>
            </w:r>
          </w:p>
        </w:tc>
      </w:tr>
      <w:tr w:rsidR="00291CCA" w14:paraId="7CD20DCF" w14:textId="77777777" w:rsidTr="00942A60">
        <w:trPr>
          <w:trHeight w:val="255"/>
        </w:trPr>
        <w:tc>
          <w:tcPr>
            <w:tcW w:w="22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6F2945" w14:textId="77777777" w:rsidR="00291CCA" w:rsidRDefault="00291CCA" w:rsidP="003F59DE">
            <w:pPr>
              <w:spacing w:after="0"/>
            </w:pPr>
            <w:r w:rsidRPr="0387F8AB">
              <w:t>QueryString</w:t>
            </w:r>
          </w:p>
        </w:tc>
        <w:tc>
          <w:tcPr>
            <w:tcW w:w="5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8F05F1" w14:textId="7948C6A4" w:rsidR="00291CCA" w:rsidRDefault="00291CCA" w:rsidP="003F59DE">
            <w:pPr>
              <w:spacing w:after="0"/>
            </w:pPr>
            <w:r w:rsidRPr="0387F8AB">
              <w:t>Provide</w:t>
            </w:r>
            <w:r w:rsidR="009847D4">
              <w:t xml:space="preserve"> </w:t>
            </w:r>
            <w:r w:rsidRPr="0387F8AB">
              <w:t>a</w:t>
            </w:r>
            <w:r w:rsidR="009847D4">
              <w:t xml:space="preserve"> </w:t>
            </w:r>
            <w:r w:rsidRPr="0387F8AB">
              <w:t>query</w:t>
            </w:r>
            <w:r w:rsidR="009847D4">
              <w:t xml:space="preserve"> </w:t>
            </w:r>
            <w:r w:rsidRPr="0387F8AB">
              <w:t>string</w:t>
            </w:r>
            <w:r w:rsidR="009847D4">
              <w:t xml:space="preserve"> </w:t>
            </w:r>
            <w:r w:rsidRPr="0387F8AB">
              <w:t>to</w:t>
            </w:r>
            <w:r w:rsidR="009847D4">
              <w:t xml:space="preserve"> </w:t>
            </w:r>
            <w:r w:rsidRPr="0387F8AB">
              <w:t>filter</w:t>
            </w:r>
            <w:r w:rsidR="009847D4">
              <w:t xml:space="preserve"> </w:t>
            </w:r>
            <w:r w:rsidRPr="0387F8AB">
              <w:t>AD</w:t>
            </w:r>
            <w:r w:rsidR="009847D4">
              <w:t xml:space="preserve"> </w:t>
            </w:r>
            <w:r w:rsidRPr="0387F8AB">
              <w:t>groups</w:t>
            </w:r>
            <w:r w:rsidR="009847D4">
              <w:t xml:space="preserve"> </w:t>
            </w:r>
            <w:r w:rsidRPr="0387F8AB">
              <w:t>by</w:t>
            </w:r>
            <w:r w:rsidR="009847D4">
              <w:t xml:space="preserve"> </w:t>
            </w:r>
            <w:r w:rsidRPr="0387F8AB">
              <w:t>name</w:t>
            </w:r>
          </w:p>
        </w:tc>
        <w:tc>
          <w:tcPr>
            <w:tcW w:w="17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E3F280" w14:textId="77777777" w:rsidR="00291CCA" w:rsidRDefault="00291CCA" w:rsidP="003F59DE">
            <w:pPr>
              <w:spacing w:after="0"/>
            </w:pPr>
            <w:r w:rsidRPr="0387F8AB">
              <w:t>M</w:t>
            </w:r>
          </w:p>
        </w:tc>
        <w:tc>
          <w:tcPr>
            <w:tcW w:w="1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DAED65" w14:textId="77777777" w:rsidR="00291CCA" w:rsidRDefault="00291CCA" w:rsidP="003F59DE">
            <w:pPr>
              <w:spacing w:after="0"/>
            </w:pPr>
            <w:r w:rsidRPr="0387F8AB">
              <w:t>String</w:t>
            </w:r>
          </w:p>
        </w:tc>
      </w:tr>
    </w:tbl>
    <w:p w14:paraId="4AD041FE" w14:textId="780847C7" w:rsidR="00291CCA" w:rsidRDefault="00291CCA" w:rsidP="003F58F2">
      <w:r w:rsidRPr="003F58F2">
        <w:rPr>
          <w:b/>
          <w:bCs/>
          <w:sz w:val="22"/>
          <w:szCs w:val="24"/>
        </w:rPr>
        <w:t>Sample</w:t>
      </w:r>
      <w:r w:rsidR="009847D4">
        <w:rPr>
          <w:b/>
          <w:bCs/>
          <w:sz w:val="22"/>
          <w:szCs w:val="24"/>
        </w:rPr>
        <w:t xml:space="preserve"> </w:t>
      </w:r>
      <w:r w:rsidRPr="003F58F2">
        <w:rPr>
          <w:b/>
          <w:bCs/>
          <w:sz w:val="22"/>
          <w:szCs w:val="24"/>
        </w:rPr>
        <w:t>JSON</w:t>
      </w:r>
      <w:r w:rsidR="009847D4">
        <w:rPr>
          <w:b/>
          <w:bCs/>
          <w:sz w:val="22"/>
          <w:szCs w:val="24"/>
        </w:rPr>
        <w:t xml:space="preserve"> </w:t>
      </w:r>
      <w:r w:rsidRPr="003F58F2">
        <w:rPr>
          <w:b/>
          <w:bCs/>
          <w:sz w:val="22"/>
          <w:szCs w:val="24"/>
        </w:rPr>
        <w:t>Request</w:t>
      </w:r>
    </w:p>
    <w:p w14:paraId="3280823E" w14:textId="77777777" w:rsidR="00291CCA" w:rsidRPr="00D84757" w:rsidRDefault="00291CCA" w:rsidP="007D3DC9">
      <w:pPr>
        <w:rPr>
          <w:rFonts w:ascii="Consolas" w:hAnsi="Consolas"/>
        </w:rPr>
      </w:pPr>
      <w:r w:rsidRPr="00D84757">
        <w:rPr>
          <w:rFonts w:ascii="Consolas" w:hAnsi="Consolas"/>
        </w:rPr>
        <w:t>{</w:t>
      </w:r>
    </w:p>
    <w:p w14:paraId="07115D9E" w14:textId="5E7AB5AE" w:rsidR="00291CCA" w:rsidRPr="00D84757" w:rsidRDefault="009847D4" w:rsidP="007D3DC9">
      <w:pPr>
        <w:rPr>
          <w:rFonts w:ascii="Consolas" w:hAnsi="Consolas"/>
        </w:rPr>
      </w:pPr>
      <w:r w:rsidRPr="00D84757">
        <w:rPr>
          <w:rFonts w:ascii="Consolas" w:hAnsi="Consolas"/>
        </w:rPr>
        <w:t xml:space="preserve">     </w:t>
      </w:r>
      <w:r w:rsidR="00291CCA" w:rsidRPr="00D84757">
        <w:rPr>
          <w:rFonts w:ascii="Consolas" w:hAnsi="Consolas"/>
        </w:rPr>
        <w:t>"QueryString":</w:t>
      </w:r>
      <w:r w:rsidRPr="00D84757">
        <w:rPr>
          <w:rFonts w:ascii="Consolas" w:hAnsi="Consolas"/>
        </w:rPr>
        <w:t xml:space="preserve"> </w:t>
      </w:r>
      <w:r w:rsidR="00291CCA" w:rsidRPr="00D84757">
        <w:rPr>
          <w:rFonts w:ascii="Consolas" w:hAnsi="Consolas"/>
        </w:rPr>
        <w:t>""</w:t>
      </w:r>
    </w:p>
    <w:p w14:paraId="404128C0" w14:textId="77777777" w:rsidR="00291CCA" w:rsidRPr="00D84757" w:rsidRDefault="00291CCA" w:rsidP="007D3DC9">
      <w:pPr>
        <w:rPr>
          <w:rFonts w:ascii="Consolas" w:hAnsi="Consolas"/>
        </w:rPr>
      </w:pPr>
      <w:r w:rsidRPr="00D84757">
        <w:rPr>
          <w:rFonts w:ascii="Consolas" w:hAnsi="Consolas"/>
        </w:rPr>
        <w:t>}</w:t>
      </w:r>
    </w:p>
    <w:p w14:paraId="01C3379C" w14:textId="5BFE822D" w:rsidR="001608CD" w:rsidRDefault="00412E25" w:rsidP="003D6F9B">
      <w:pPr>
        <w:pStyle w:val="Heading3"/>
      </w:pPr>
      <w:r>
        <w:t>Output Header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62"/>
        <w:gridCol w:w="7369"/>
        <w:gridCol w:w="1579"/>
      </w:tblGrid>
      <w:tr w:rsidR="00412E25" w:rsidRPr="00412E25" w14:paraId="0DCE6042" w14:textId="77777777" w:rsidTr="00AB4852">
        <w:trPr>
          <w:trHeight w:val="450"/>
        </w:trPr>
        <w:tc>
          <w:tcPr>
            <w:tcW w:w="3180" w:type="dxa"/>
            <w:shd w:val="clear" w:color="auto" w:fill="D9D9D9" w:themeFill="background1" w:themeFillShade="D9"/>
            <w:vAlign w:val="center"/>
            <w:hideMark/>
          </w:tcPr>
          <w:p w14:paraId="3A5D7780" w14:textId="77777777" w:rsidR="00412E25" w:rsidRPr="00412E25" w:rsidRDefault="00412E25" w:rsidP="00412E25">
            <w:r w:rsidRPr="00412E25">
              <w:t>Parameter</w:t>
            </w:r>
          </w:p>
        </w:tc>
        <w:tc>
          <w:tcPr>
            <w:tcW w:w="9264" w:type="dxa"/>
            <w:shd w:val="clear" w:color="auto" w:fill="D9D9D9" w:themeFill="background1" w:themeFillShade="D9"/>
            <w:vAlign w:val="center"/>
            <w:hideMark/>
          </w:tcPr>
          <w:p w14:paraId="2EBE3388" w14:textId="77777777" w:rsidR="00412E25" w:rsidRPr="00412E25" w:rsidRDefault="00412E25" w:rsidP="00412E25">
            <w:r w:rsidRPr="00412E25">
              <w:t>Description</w:t>
            </w:r>
          </w:p>
        </w:tc>
        <w:tc>
          <w:tcPr>
            <w:tcW w:w="1936" w:type="dxa"/>
            <w:shd w:val="clear" w:color="auto" w:fill="D9D9D9" w:themeFill="background1" w:themeFillShade="D9"/>
            <w:vAlign w:val="center"/>
            <w:hideMark/>
          </w:tcPr>
          <w:p w14:paraId="51CBAD90" w14:textId="77777777" w:rsidR="00412E25" w:rsidRPr="00412E25" w:rsidRDefault="00412E25" w:rsidP="00412E25">
            <w:r w:rsidRPr="00412E25">
              <w:t>Type</w:t>
            </w:r>
          </w:p>
        </w:tc>
      </w:tr>
      <w:tr w:rsidR="00412E25" w:rsidRPr="00412E25" w14:paraId="3136EB27" w14:textId="77777777" w:rsidTr="00AB4852">
        <w:trPr>
          <w:trHeight w:val="315"/>
        </w:trPr>
        <w:tc>
          <w:tcPr>
            <w:tcW w:w="3180" w:type="dxa"/>
            <w:vAlign w:val="center"/>
            <w:hideMark/>
          </w:tcPr>
          <w:p w14:paraId="414F6984" w14:textId="77777777" w:rsidR="00412E25" w:rsidRPr="00412E25" w:rsidRDefault="00412E25" w:rsidP="00412E25">
            <w:r w:rsidRPr="00412E25">
              <w:t>Server</w:t>
            </w:r>
          </w:p>
        </w:tc>
        <w:tc>
          <w:tcPr>
            <w:tcW w:w="9264" w:type="dxa"/>
            <w:vAlign w:val="center"/>
            <w:hideMark/>
          </w:tcPr>
          <w:p w14:paraId="1E8FC6DF" w14:textId="77777777" w:rsidR="00412E25" w:rsidRPr="00412E25" w:rsidRDefault="00412E25" w:rsidP="00412E25">
            <w:r w:rsidRPr="00412E25">
              <w:t>Contains information about how the server handles requests [e.g., Werkzeug/2.1.2 Python/3.9.7]</w:t>
            </w:r>
          </w:p>
        </w:tc>
        <w:tc>
          <w:tcPr>
            <w:tcW w:w="1936" w:type="dxa"/>
            <w:vAlign w:val="center"/>
            <w:hideMark/>
          </w:tcPr>
          <w:p w14:paraId="0CCD0B4B" w14:textId="77777777" w:rsidR="00412E25" w:rsidRPr="00412E25" w:rsidRDefault="00412E25" w:rsidP="00412E25">
            <w:r w:rsidRPr="00412E25">
              <w:t>String</w:t>
            </w:r>
          </w:p>
        </w:tc>
      </w:tr>
      <w:tr w:rsidR="00412E25" w:rsidRPr="00412E25" w14:paraId="7FEE2238" w14:textId="77777777" w:rsidTr="00AB4852">
        <w:trPr>
          <w:trHeight w:val="315"/>
        </w:trPr>
        <w:tc>
          <w:tcPr>
            <w:tcW w:w="3180" w:type="dxa"/>
            <w:vAlign w:val="center"/>
            <w:hideMark/>
          </w:tcPr>
          <w:p w14:paraId="22E805C5" w14:textId="77777777" w:rsidR="00412E25" w:rsidRPr="00412E25" w:rsidRDefault="00412E25" w:rsidP="00412E25">
            <w:r w:rsidRPr="00412E25">
              <w:t>Content-Type</w:t>
            </w:r>
          </w:p>
        </w:tc>
        <w:tc>
          <w:tcPr>
            <w:tcW w:w="9264" w:type="dxa"/>
            <w:vAlign w:val="center"/>
            <w:hideMark/>
          </w:tcPr>
          <w:p w14:paraId="3A321ECC" w14:textId="77777777" w:rsidR="00412E25" w:rsidRPr="00412E25" w:rsidRDefault="00412E25" w:rsidP="00412E25">
            <w:r w:rsidRPr="00412E25">
              <w:t>Length of the content</w:t>
            </w:r>
          </w:p>
        </w:tc>
        <w:tc>
          <w:tcPr>
            <w:tcW w:w="1936" w:type="dxa"/>
            <w:vAlign w:val="center"/>
            <w:hideMark/>
          </w:tcPr>
          <w:p w14:paraId="2FD455D9" w14:textId="77777777" w:rsidR="00412E25" w:rsidRPr="00412E25" w:rsidRDefault="00412E25" w:rsidP="00412E25">
            <w:r w:rsidRPr="00412E25">
              <w:t>String</w:t>
            </w:r>
          </w:p>
        </w:tc>
      </w:tr>
      <w:tr w:rsidR="00412E25" w:rsidRPr="00412E25" w14:paraId="1A5327DE" w14:textId="77777777" w:rsidTr="00AB4852">
        <w:trPr>
          <w:trHeight w:val="315"/>
        </w:trPr>
        <w:tc>
          <w:tcPr>
            <w:tcW w:w="3180" w:type="dxa"/>
            <w:vAlign w:val="center"/>
            <w:hideMark/>
          </w:tcPr>
          <w:p w14:paraId="6DA3CDFB" w14:textId="77777777" w:rsidR="00412E25" w:rsidRPr="00412E25" w:rsidRDefault="00412E25" w:rsidP="00412E25">
            <w:r w:rsidRPr="00412E25">
              <w:t>Date</w:t>
            </w:r>
          </w:p>
        </w:tc>
        <w:tc>
          <w:tcPr>
            <w:tcW w:w="9264" w:type="dxa"/>
            <w:vAlign w:val="center"/>
            <w:hideMark/>
          </w:tcPr>
          <w:p w14:paraId="4021F7F7" w14:textId="77777777" w:rsidR="00412E25" w:rsidRPr="00412E25" w:rsidRDefault="00412E25" w:rsidP="00412E25">
            <w:r w:rsidRPr="00412E25">
              <w:t>Date of operation execution e.g. - [Tue, 17 May 2022 06:30:16 GMT]</w:t>
            </w:r>
          </w:p>
        </w:tc>
        <w:tc>
          <w:tcPr>
            <w:tcW w:w="1936" w:type="dxa"/>
            <w:vAlign w:val="center"/>
            <w:hideMark/>
          </w:tcPr>
          <w:p w14:paraId="72329A37" w14:textId="77777777" w:rsidR="00412E25" w:rsidRPr="00412E25" w:rsidRDefault="00412E25" w:rsidP="00412E25">
            <w:r w:rsidRPr="00412E25">
              <w:t>Datetime</w:t>
            </w:r>
          </w:p>
        </w:tc>
      </w:tr>
      <w:tr w:rsidR="00412E25" w:rsidRPr="00412E25" w14:paraId="3C44431D" w14:textId="77777777" w:rsidTr="00AB4852">
        <w:trPr>
          <w:trHeight w:val="315"/>
        </w:trPr>
        <w:tc>
          <w:tcPr>
            <w:tcW w:w="3180" w:type="dxa"/>
            <w:vAlign w:val="center"/>
            <w:hideMark/>
          </w:tcPr>
          <w:p w14:paraId="032D3B1B" w14:textId="77777777" w:rsidR="00412E25" w:rsidRPr="00412E25" w:rsidRDefault="00412E25" w:rsidP="00412E25">
            <w:r w:rsidRPr="00412E25">
              <w:t>Content-Length</w:t>
            </w:r>
          </w:p>
        </w:tc>
        <w:tc>
          <w:tcPr>
            <w:tcW w:w="9264" w:type="dxa"/>
            <w:vAlign w:val="center"/>
            <w:hideMark/>
          </w:tcPr>
          <w:p w14:paraId="79412AE9" w14:textId="77777777" w:rsidR="00412E25" w:rsidRPr="00412E25" w:rsidRDefault="00412E25" w:rsidP="00412E25">
            <w:r w:rsidRPr="00412E25">
              <w:t>Length of the content</w:t>
            </w:r>
          </w:p>
        </w:tc>
        <w:tc>
          <w:tcPr>
            <w:tcW w:w="1936" w:type="dxa"/>
            <w:vAlign w:val="center"/>
            <w:hideMark/>
          </w:tcPr>
          <w:p w14:paraId="54181E03" w14:textId="77777777" w:rsidR="00412E25" w:rsidRPr="00412E25" w:rsidRDefault="00412E25" w:rsidP="00412E25">
            <w:r w:rsidRPr="00412E25">
              <w:t>Bytes</w:t>
            </w:r>
          </w:p>
        </w:tc>
      </w:tr>
    </w:tbl>
    <w:p w14:paraId="31183376" w14:textId="1CF81889" w:rsidR="00412E25" w:rsidRDefault="00412E25" w:rsidP="003D6F9B">
      <w:pPr>
        <w:pStyle w:val="Heading3"/>
      </w:pPr>
      <w:r>
        <w:t>Output Body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63"/>
        <w:gridCol w:w="7368"/>
        <w:gridCol w:w="1579"/>
      </w:tblGrid>
      <w:tr w:rsidR="00291CCA" w14:paraId="07382757" w14:textId="77777777" w:rsidTr="00AB4852">
        <w:trPr>
          <w:trHeight w:val="645"/>
        </w:trPr>
        <w:tc>
          <w:tcPr>
            <w:tcW w:w="2560" w:type="dxa"/>
            <w:shd w:val="clear" w:color="auto" w:fill="D9D9D9" w:themeFill="background1" w:themeFillShade="D9"/>
            <w:vAlign w:val="center"/>
          </w:tcPr>
          <w:p w14:paraId="25E6D30A" w14:textId="77777777" w:rsidR="00291CCA" w:rsidRDefault="00291CCA" w:rsidP="003F59DE">
            <w:pPr>
              <w:spacing w:after="0"/>
            </w:pPr>
            <w:r w:rsidRPr="0387F8AB">
              <w:t>Parameter</w:t>
            </w:r>
          </w:p>
        </w:tc>
        <w:tc>
          <w:tcPr>
            <w:tcW w:w="7362" w:type="dxa"/>
            <w:shd w:val="clear" w:color="auto" w:fill="D9D9D9" w:themeFill="background1" w:themeFillShade="D9"/>
            <w:vAlign w:val="center"/>
          </w:tcPr>
          <w:p w14:paraId="233AEE57" w14:textId="77777777" w:rsidR="00291CCA" w:rsidRDefault="00291CCA" w:rsidP="003F59DE">
            <w:pPr>
              <w:spacing w:after="0"/>
            </w:pPr>
            <w:r w:rsidRPr="0387F8AB">
              <w:t>Description</w:t>
            </w:r>
          </w:p>
        </w:tc>
        <w:tc>
          <w:tcPr>
            <w:tcW w:w="1578" w:type="dxa"/>
            <w:shd w:val="clear" w:color="auto" w:fill="D9D9D9" w:themeFill="background1" w:themeFillShade="D9"/>
            <w:vAlign w:val="center"/>
          </w:tcPr>
          <w:p w14:paraId="26D652ED" w14:textId="77777777" w:rsidR="00291CCA" w:rsidRDefault="00291CCA" w:rsidP="003F59DE">
            <w:pPr>
              <w:spacing w:after="0"/>
            </w:pPr>
            <w:r w:rsidRPr="0387F8AB">
              <w:t>Type</w:t>
            </w:r>
          </w:p>
        </w:tc>
      </w:tr>
      <w:tr w:rsidR="00291CCA" w14:paraId="5E37BEAF" w14:textId="77777777" w:rsidTr="00AB4852">
        <w:trPr>
          <w:trHeight w:val="465"/>
        </w:trPr>
        <w:tc>
          <w:tcPr>
            <w:tcW w:w="2560" w:type="dxa"/>
          </w:tcPr>
          <w:p w14:paraId="1049F4E6" w14:textId="77777777" w:rsidR="00291CCA" w:rsidRDefault="00291CCA" w:rsidP="003F59DE">
            <w:pPr>
              <w:spacing w:after="0"/>
            </w:pPr>
            <w:r w:rsidRPr="0387F8AB">
              <w:t>GroupId</w:t>
            </w:r>
          </w:p>
        </w:tc>
        <w:tc>
          <w:tcPr>
            <w:tcW w:w="7362" w:type="dxa"/>
          </w:tcPr>
          <w:p w14:paraId="0044C931" w14:textId="4A956489" w:rsidR="00291CCA" w:rsidRDefault="00291CCA" w:rsidP="003F59DE">
            <w:pPr>
              <w:spacing w:after="0"/>
            </w:pPr>
            <w:r w:rsidRPr="0387F8AB">
              <w:t>Group</w:t>
            </w:r>
            <w:r w:rsidR="009847D4">
              <w:t xml:space="preserve"> </w:t>
            </w:r>
            <w:r w:rsidRPr="0387F8AB">
              <w:t>I</w:t>
            </w:r>
            <w:r w:rsidR="0024326C">
              <w:t>D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="007E011C">
              <w:t>the</w:t>
            </w:r>
            <w:r w:rsidR="009847D4">
              <w:t xml:space="preserve"> </w:t>
            </w:r>
            <w:r w:rsidRPr="0387F8AB">
              <w:t>AD</w:t>
            </w:r>
            <w:r w:rsidR="009847D4">
              <w:t xml:space="preserve"> </w:t>
            </w:r>
            <w:r w:rsidRPr="0387F8AB">
              <w:t>group</w:t>
            </w:r>
          </w:p>
        </w:tc>
        <w:tc>
          <w:tcPr>
            <w:tcW w:w="1578" w:type="dxa"/>
          </w:tcPr>
          <w:p w14:paraId="69E701AA" w14:textId="77777777" w:rsidR="00291CCA" w:rsidRDefault="00291CCA" w:rsidP="003F59DE">
            <w:pPr>
              <w:spacing w:after="0"/>
            </w:pPr>
            <w:r w:rsidRPr="0387F8AB">
              <w:t>String</w:t>
            </w:r>
          </w:p>
        </w:tc>
      </w:tr>
      <w:tr w:rsidR="00291CCA" w14:paraId="02D35AEA" w14:textId="77777777" w:rsidTr="00AB4852">
        <w:trPr>
          <w:trHeight w:val="465"/>
        </w:trPr>
        <w:tc>
          <w:tcPr>
            <w:tcW w:w="2560" w:type="dxa"/>
          </w:tcPr>
          <w:p w14:paraId="1B9B2554" w14:textId="77777777" w:rsidR="00291CCA" w:rsidRDefault="00291CCA" w:rsidP="003F59DE">
            <w:pPr>
              <w:spacing w:after="0"/>
            </w:pPr>
            <w:r w:rsidRPr="0387F8AB">
              <w:t>GroupName</w:t>
            </w:r>
          </w:p>
        </w:tc>
        <w:tc>
          <w:tcPr>
            <w:tcW w:w="7362" w:type="dxa"/>
          </w:tcPr>
          <w:p w14:paraId="29F3D49E" w14:textId="5800CA98" w:rsidR="00291CCA" w:rsidRDefault="00291CCA" w:rsidP="003F59DE">
            <w:pPr>
              <w:spacing w:after="0"/>
            </w:pPr>
            <w:r w:rsidRPr="0387F8AB">
              <w:t>Group</w:t>
            </w:r>
            <w:r w:rsidR="009847D4">
              <w:t xml:space="preserve"> </w:t>
            </w:r>
            <w:r w:rsidRPr="0387F8AB">
              <w:t>Name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="007E011C">
              <w:t>the</w:t>
            </w:r>
            <w:r w:rsidR="009847D4">
              <w:t xml:space="preserve"> </w:t>
            </w:r>
            <w:r w:rsidRPr="0387F8AB">
              <w:t>AD</w:t>
            </w:r>
            <w:r w:rsidR="009847D4">
              <w:t xml:space="preserve"> </w:t>
            </w:r>
            <w:r w:rsidRPr="0387F8AB">
              <w:t>group</w:t>
            </w:r>
            <w:r w:rsidR="009847D4">
              <w:t xml:space="preserve"> </w:t>
            </w:r>
          </w:p>
        </w:tc>
        <w:tc>
          <w:tcPr>
            <w:tcW w:w="1578" w:type="dxa"/>
          </w:tcPr>
          <w:p w14:paraId="0A3087B8" w14:textId="77777777" w:rsidR="00291CCA" w:rsidRDefault="00291CCA" w:rsidP="003F59DE">
            <w:pPr>
              <w:spacing w:after="0"/>
            </w:pPr>
            <w:r w:rsidRPr="0387F8AB">
              <w:t>String</w:t>
            </w:r>
          </w:p>
        </w:tc>
      </w:tr>
    </w:tbl>
    <w:p w14:paraId="7A2BE243" w14:textId="5B3F566A" w:rsidR="00291CCA" w:rsidRPr="003F58F2" w:rsidRDefault="00291CCA" w:rsidP="003F58F2">
      <w:pPr>
        <w:rPr>
          <w:b/>
          <w:bCs/>
          <w:sz w:val="22"/>
          <w:szCs w:val="24"/>
        </w:rPr>
      </w:pPr>
      <w:r w:rsidRPr="003F58F2">
        <w:rPr>
          <w:b/>
          <w:bCs/>
          <w:sz w:val="22"/>
          <w:szCs w:val="24"/>
        </w:rPr>
        <w:t>Sample</w:t>
      </w:r>
      <w:r w:rsidR="009847D4">
        <w:rPr>
          <w:b/>
          <w:bCs/>
          <w:sz w:val="22"/>
          <w:szCs w:val="24"/>
        </w:rPr>
        <w:t xml:space="preserve"> </w:t>
      </w:r>
      <w:r w:rsidRPr="003F58F2">
        <w:rPr>
          <w:b/>
          <w:bCs/>
          <w:sz w:val="22"/>
          <w:szCs w:val="24"/>
        </w:rPr>
        <w:t>JSON</w:t>
      </w:r>
      <w:r w:rsidR="009847D4">
        <w:rPr>
          <w:b/>
          <w:bCs/>
          <w:sz w:val="22"/>
          <w:szCs w:val="24"/>
        </w:rPr>
        <w:t xml:space="preserve"> </w:t>
      </w:r>
      <w:r w:rsidRPr="003F58F2">
        <w:rPr>
          <w:b/>
          <w:bCs/>
          <w:sz w:val="22"/>
          <w:szCs w:val="24"/>
        </w:rPr>
        <w:t>Response</w:t>
      </w:r>
    </w:p>
    <w:p w14:paraId="00941328" w14:textId="77777777" w:rsidR="00291CCA" w:rsidRPr="008D1155" w:rsidRDefault="00291CCA" w:rsidP="007D3DC9">
      <w:pPr>
        <w:spacing w:after="0"/>
        <w:rPr>
          <w:rFonts w:ascii="Consolas" w:hAnsi="Consolas"/>
        </w:rPr>
      </w:pPr>
      <w:r w:rsidRPr="008D1155">
        <w:rPr>
          <w:rFonts w:ascii="Consolas" w:hAnsi="Consolas"/>
        </w:rPr>
        <w:t>{</w:t>
      </w:r>
    </w:p>
    <w:p w14:paraId="4BAF9EB3" w14:textId="237957BF" w:rsidR="00291CCA" w:rsidRPr="008D1155" w:rsidRDefault="009847D4" w:rsidP="007D3DC9">
      <w:pPr>
        <w:spacing w:after="0"/>
        <w:rPr>
          <w:rFonts w:ascii="Consolas" w:hAnsi="Consolas"/>
        </w:rPr>
      </w:pPr>
      <w:r w:rsidRPr="008D1155">
        <w:rPr>
          <w:rFonts w:ascii="Consolas" w:hAnsi="Consolas"/>
        </w:rPr>
        <w:t xml:space="preserve">                  </w:t>
      </w:r>
      <w:r w:rsidR="00291CCA" w:rsidRPr="008D1155">
        <w:rPr>
          <w:rFonts w:ascii="Consolas" w:hAnsi="Consolas"/>
        </w:rPr>
        <w:t>"Groups":</w:t>
      </w:r>
      <w:r w:rsidRPr="008D1155">
        <w:rPr>
          <w:rFonts w:ascii="Consolas" w:hAnsi="Consolas"/>
        </w:rPr>
        <w:t xml:space="preserve"> </w:t>
      </w:r>
      <w:r w:rsidR="00291CCA" w:rsidRPr="008D1155">
        <w:rPr>
          <w:rFonts w:ascii="Consolas" w:hAnsi="Consolas"/>
        </w:rPr>
        <w:t>[</w:t>
      </w:r>
    </w:p>
    <w:p w14:paraId="2B682993" w14:textId="6DE71E98" w:rsidR="00291CCA" w:rsidRPr="008D1155" w:rsidRDefault="009847D4" w:rsidP="007D3DC9">
      <w:pPr>
        <w:spacing w:after="0"/>
        <w:rPr>
          <w:rFonts w:ascii="Consolas" w:hAnsi="Consolas"/>
        </w:rPr>
      </w:pPr>
      <w:r w:rsidRPr="008D1155">
        <w:rPr>
          <w:rFonts w:ascii="Consolas" w:hAnsi="Consolas"/>
        </w:rPr>
        <w:t xml:space="preserve">                    </w:t>
      </w:r>
      <w:r w:rsidR="00291CCA" w:rsidRPr="008D1155">
        <w:rPr>
          <w:rFonts w:ascii="Consolas" w:hAnsi="Consolas"/>
        </w:rPr>
        <w:t>{</w:t>
      </w:r>
    </w:p>
    <w:p w14:paraId="560FA499" w14:textId="76B5DC73" w:rsidR="00291CCA" w:rsidRPr="008D1155" w:rsidRDefault="009847D4" w:rsidP="007D3DC9">
      <w:pPr>
        <w:spacing w:after="0"/>
        <w:rPr>
          <w:rFonts w:ascii="Consolas" w:hAnsi="Consolas"/>
        </w:rPr>
      </w:pPr>
      <w:r w:rsidRPr="008D1155">
        <w:rPr>
          <w:rFonts w:ascii="Consolas" w:hAnsi="Consolas"/>
        </w:rPr>
        <w:t xml:space="preserve">                      </w:t>
      </w:r>
      <w:r w:rsidR="00291CCA" w:rsidRPr="008D1155">
        <w:rPr>
          <w:rFonts w:ascii="Consolas" w:hAnsi="Consolas"/>
        </w:rPr>
        <w:t>"GroupId":</w:t>
      </w:r>
      <w:r w:rsidRPr="008D1155">
        <w:rPr>
          <w:rFonts w:ascii="Consolas" w:hAnsi="Consolas"/>
        </w:rPr>
        <w:t xml:space="preserve"> </w:t>
      </w:r>
      <w:r w:rsidR="00291CCA" w:rsidRPr="008D1155">
        <w:rPr>
          <w:rFonts w:ascii="Consolas" w:hAnsi="Consolas"/>
        </w:rPr>
        <w:t>"",</w:t>
      </w:r>
    </w:p>
    <w:p w14:paraId="312A6444" w14:textId="6C5EB70D" w:rsidR="00291CCA" w:rsidRPr="008D1155" w:rsidRDefault="009847D4" w:rsidP="007D3DC9">
      <w:pPr>
        <w:spacing w:after="0"/>
        <w:rPr>
          <w:rFonts w:ascii="Consolas" w:hAnsi="Consolas"/>
        </w:rPr>
      </w:pPr>
      <w:r w:rsidRPr="008D1155">
        <w:rPr>
          <w:rFonts w:ascii="Consolas" w:hAnsi="Consolas"/>
        </w:rPr>
        <w:t xml:space="preserve">                      </w:t>
      </w:r>
      <w:r w:rsidR="00291CCA" w:rsidRPr="008D1155">
        <w:rPr>
          <w:rFonts w:ascii="Consolas" w:hAnsi="Consolas"/>
        </w:rPr>
        <w:t>"GroupName":</w:t>
      </w:r>
      <w:r w:rsidRPr="008D1155">
        <w:rPr>
          <w:rFonts w:ascii="Consolas" w:hAnsi="Consolas"/>
        </w:rPr>
        <w:t xml:space="preserve"> </w:t>
      </w:r>
      <w:r w:rsidR="00291CCA" w:rsidRPr="008D1155">
        <w:rPr>
          <w:rFonts w:ascii="Consolas" w:hAnsi="Consolas"/>
        </w:rPr>
        <w:t>""</w:t>
      </w:r>
    </w:p>
    <w:p w14:paraId="425540A5" w14:textId="6A37ED16" w:rsidR="00291CCA" w:rsidRPr="008D1155" w:rsidRDefault="009847D4" w:rsidP="007D3DC9">
      <w:pPr>
        <w:spacing w:after="0"/>
        <w:rPr>
          <w:rFonts w:ascii="Consolas" w:hAnsi="Consolas"/>
        </w:rPr>
      </w:pPr>
      <w:r w:rsidRPr="008D1155">
        <w:rPr>
          <w:rFonts w:ascii="Consolas" w:hAnsi="Consolas"/>
        </w:rPr>
        <w:t xml:space="preserve">                    </w:t>
      </w:r>
      <w:r w:rsidR="00291CCA" w:rsidRPr="008D1155">
        <w:rPr>
          <w:rFonts w:ascii="Consolas" w:hAnsi="Consolas"/>
        </w:rPr>
        <w:t>}</w:t>
      </w:r>
    </w:p>
    <w:p w14:paraId="5B9DDFC5" w14:textId="1DA12165" w:rsidR="00291CCA" w:rsidRPr="008D1155" w:rsidRDefault="009847D4" w:rsidP="007D3DC9">
      <w:pPr>
        <w:spacing w:after="0"/>
        <w:rPr>
          <w:rFonts w:ascii="Consolas" w:hAnsi="Consolas"/>
        </w:rPr>
      </w:pPr>
      <w:r w:rsidRPr="008D1155">
        <w:rPr>
          <w:rFonts w:ascii="Consolas" w:hAnsi="Consolas"/>
        </w:rPr>
        <w:t xml:space="preserve">                  </w:t>
      </w:r>
      <w:r w:rsidR="00291CCA" w:rsidRPr="008D1155">
        <w:rPr>
          <w:rFonts w:ascii="Consolas" w:hAnsi="Consolas"/>
        </w:rPr>
        <w:t>]</w:t>
      </w:r>
    </w:p>
    <w:p w14:paraId="529E5CA3" w14:textId="72C4B163" w:rsidR="00291CCA" w:rsidRPr="008D1155" w:rsidRDefault="009847D4" w:rsidP="007D3DC9">
      <w:pPr>
        <w:spacing w:after="0"/>
        <w:rPr>
          <w:rFonts w:ascii="Consolas" w:hAnsi="Consolas"/>
        </w:rPr>
      </w:pPr>
      <w:r w:rsidRPr="008D1155">
        <w:rPr>
          <w:rFonts w:ascii="Consolas" w:hAnsi="Consolas"/>
        </w:rPr>
        <w:t xml:space="preserve"> </w:t>
      </w:r>
      <w:r w:rsidR="00291CCA" w:rsidRPr="008D1155">
        <w:rPr>
          <w:rFonts w:ascii="Consolas" w:hAnsi="Consolas"/>
        </w:rPr>
        <w:t>}</w:t>
      </w:r>
    </w:p>
    <w:p w14:paraId="2E88946D" w14:textId="575CC97A" w:rsidR="00FA31B4" w:rsidRDefault="00FA31B4" w:rsidP="003D6F9B">
      <w:pPr>
        <w:pStyle w:val="Heading3"/>
      </w:pPr>
      <w:r>
        <w:t>Result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690"/>
        <w:gridCol w:w="8810"/>
      </w:tblGrid>
      <w:tr w:rsidR="00F626D6" w:rsidRPr="00F626D6" w14:paraId="768D5187" w14:textId="77777777" w:rsidTr="009B61B4">
        <w:tc>
          <w:tcPr>
            <w:tcW w:w="26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04047FF1" w14:textId="77777777" w:rsidR="00F626D6" w:rsidRPr="00F626D6" w:rsidRDefault="00F626D6" w:rsidP="00F626D6">
            <w:pPr>
              <w:rPr>
                <w:b/>
                <w:bCs/>
              </w:rPr>
            </w:pPr>
            <w:r w:rsidRPr="00F626D6">
              <w:rPr>
                <w:b/>
                <w:bCs/>
              </w:rPr>
              <w:t>HTTP Code</w:t>
            </w:r>
          </w:p>
        </w:tc>
        <w:tc>
          <w:tcPr>
            <w:tcW w:w="88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3BACFDB1" w14:textId="77777777" w:rsidR="00F626D6" w:rsidRPr="00F626D6" w:rsidRDefault="00F626D6" w:rsidP="00F626D6">
            <w:pPr>
              <w:rPr>
                <w:b/>
                <w:bCs/>
              </w:rPr>
            </w:pPr>
            <w:r w:rsidRPr="00F626D6">
              <w:rPr>
                <w:b/>
                <w:bCs/>
              </w:rPr>
              <w:t>Result Description</w:t>
            </w:r>
          </w:p>
        </w:tc>
      </w:tr>
      <w:tr w:rsidR="00F626D6" w:rsidRPr="00F626D6" w14:paraId="72289FC0" w14:textId="77777777" w:rsidTr="009B61B4">
        <w:tc>
          <w:tcPr>
            <w:tcW w:w="26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267DAD44" w14:textId="77777777" w:rsidR="00F626D6" w:rsidRPr="00F626D6" w:rsidRDefault="00F626D6" w:rsidP="00F626D6">
            <w:r w:rsidRPr="00F626D6">
              <w:t>200</w:t>
            </w:r>
          </w:p>
        </w:tc>
        <w:tc>
          <w:tcPr>
            <w:tcW w:w="88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3E6CE20B" w14:textId="77777777" w:rsidR="00F626D6" w:rsidRPr="00F626D6" w:rsidRDefault="00F626D6" w:rsidP="00F626D6">
            <w:r w:rsidRPr="00F626D6">
              <w:t>The result is a list of all AD groups or selected AD groups whose names start with the query string present in the request body</w:t>
            </w:r>
          </w:p>
        </w:tc>
      </w:tr>
    </w:tbl>
    <w:p w14:paraId="48BD7908" w14:textId="2B49158A" w:rsidR="00F626D6" w:rsidRPr="00F626D6" w:rsidRDefault="00F626D6" w:rsidP="003D6F9B">
      <w:pPr>
        <w:pStyle w:val="Heading3"/>
      </w:pPr>
      <w:r>
        <w:t>Error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3513"/>
        <w:gridCol w:w="5305"/>
      </w:tblGrid>
      <w:tr w:rsidR="00291CCA" w14:paraId="55A2DDCF" w14:textId="77777777" w:rsidTr="00AB4852">
        <w:tc>
          <w:tcPr>
            <w:tcW w:w="2690" w:type="dxa"/>
            <w:shd w:val="clear" w:color="auto" w:fill="D9D9D9" w:themeFill="background1" w:themeFillShade="D9"/>
            <w:vAlign w:val="center"/>
          </w:tcPr>
          <w:p w14:paraId="3FA3E3C2" w14:textId="279FDC52" w:rsidR="00291CCA" w:rsidRDefault="00291CCA" w:rsidP="009C1AB0">
            <w:pPr>
              <w:spacing w:after="0"/>
            </w:pPr>
            <w:r w:rsidRPr="0387F8AB">
              <w:t>HTTP</w:t>
            </w:r>
            <w:r w:rsidR="009847D4">
              <w:t xml:space="preserve"> </w:t>
            </w:r>
            <w:r w:rsidRPr="0387F8AB">
              <w:t>Code</w:t>
            </w:r>
          </w:p>
        </w:tc>
        <w:tc>
          <w:tcPr>
            <w:tcW w:w="3510" w:type="dxa"/>
            <w:shd w:val="clear" w:color="auto" w:fill="D9D9D9" w:themeFill="background1" w:themeFillShade="D9"/>
            <w:vAlign w:val="center"/>
          </w:tcPr>
          <w:p w14:paraId="0D655A2E" w14:textId="72577CF4" w:rsidR="00291CCA" w:rsidRDefault="00291CCA" w:rsidP="009C1AB0">
            <w:pPr>
              <w:spacing w:after="0"/>
            </w:pPr>
            <w:r w:rsidRPr="0387F8AB">
              <w:t>Error</w:t>
            </w:r>
            <w:r w:rsidR="009847D4">
              <w:t xml:space="preserve"> </w:t>
            </w:r>
            <w:r w:rsidRPr="0387F8AB">
              <w:t>Code</w:t>
            </w:r>
          </w:p>
        </w:tc>
        <w:tc>
          <w:tcPr>
            <w:tcW w:w="5300" w:type="dxa"/>
            <w:shd w:val="clear" w:color="auto" w:fill="D9D9D9" w:themeFill="background1" w:themeFillShade="D9"/>
            <w:vAlign w:val="center"/>
          </w:tcPr>
          <w:p w14:paraId="04413BE1" w14:textId="3760AC83" w:rsidR="00291CCA" w:rsidRDefault="00291CCA" w:rsidP="009C1AB0">
            <w:pPr>
              <w:spacing w:after="0"/>
            </w:pPr>
            <w:r w:rsidRPr="0387F8AB">
              <w:t>Error</w:t>
            </w:r>
            <w:r w:rsidR="009847D4">
              <w:t xml:space="preserve"> </w:t>
            </w:r>
            <w:r w:rsidRPr="0387F8AB">
              <w:t>Description</w:t>
            </w:r>
          </w:p>
        </w:tc>
      </w:tr>
      <w:tr w:rsidR="00291CCA" w14:paraId="589CF850" w14:textId="77777777" w:rsidTr="00AB4852">
        <w:tc>
          <w:tcPr>
            <w:tcW w:w="2690" w:type="dxa"/>
            <w:vAlign w:val="center"/>
          </w:tcPr>
          <w:p w14:paraId="64243B71" w14:textId="77777777" w:rsidR="00291CCA" w:rsidRDefault="00291CCA" w:rsidP="009C1AB0">
            <w:pPr>
              <w:spacing w:after="0"/>
            </w:pPr>
            <w:r w:rsidRPr="0387F8AB">
              <w:t>500</w:t>
            </w:r>
          </w:p>
        </w:tc>
        <w:tc>
          <w:tcPr>
            <w:tcW w:w="3510" w:type="dxa"/>
            <w:vAlign w:val="center"/>
          </w:tcPr>
          <w:p w14:paraId="5D0957CF" w14:textId="77777777" w:rsidR="00291CCA" w:rsidRDefault="00291CCA" w:rsidP="009C1AB0">
            <w:pPr>
              <w:spacing w:after="0"/>
            </w:pPr>
            <w:r w:rsidRPr="0387F8AB">
              <w:t>500</w:t>
            </w:r>
          </w:p>
        </w:tc>
        <w:tc>
          <w:tcPr>
            <w:tcW w:w="5300" w:type="dxa"/>
            <w:vAlign w:val="center"/>
          </w:tcPr>
          <w:p w14:paraId="4A7A8068" w14:textId="745CFC28" w:rsidR="00291CCA" w:rsidRDefault="00291CCA" w:rsidP="009C1AB0">
            <w:pPr>
              <w:spacing w:after="0"/>
            </w:pPr>
            <w:r w:rsidRPr="0387F8AB">
              <w:t>Generic</w:t>
            </w:r>
            <w:r w:rsidR="009847D4">
              <w:t xml:space="preserve"> </w:t>
            </w:r>
            <w:r w:rsidRPr="0387F8AB">
              <w:t>Error</w:t>
            </w:r>
          </w:p>
        </w:tc>
      </w:tr>
      <w:tr w:rsidR="00291CCA" w14:paraId="3206E05A" w14:textId="77777777" w:rsidTr="00AB4852">
        <w:tc>
          <w:tcPr>
            <w:tcW w:w="2690" w:type="dxa"/>
            <w:vAlign w:val="center"/>
          </w:tcPr>
          <w:p w14:paraId="18EEE96F" w14:textId="77777777" w:rsidR="00291CCA" w:rsidRDefault="00291CCA" w:rsidP="009C1AB0">
            <w:pPr>
              <w:spacing w:after="0"/>
            </w:pPr>
            <w:r w:rsidRPr="0387F8AB">
              <w:t>400</w:t>
            </w:r>
          </w:p>
        </w:tc>
        <w:tc>
          <w:tcPr>
            <w:tcW w:w="3510" w:type="dxa"/>
            <w:vAlign w:val="center"/>
          </w:tcPr>
          <w:p w14:paraId="207E0F08" w14:textId="77777777" w:rsidR="00291CCA" w:rsidRDefault="00291CCA" w:rsidP="009C1AB0">
            <w:pPr>
              <w:spacing w:after="0"/>
            </w:pPr>
            <w:r w:rsidRPr="0387F8AB">
              <w:t>401</w:t>
            </w:r>
          </w:p>
        </w:tc>
        <w:tc>
          <w:tcPr>
            <w:tcW w:w="5300" w:type="dxa"/>
            <w:vAlign w:val="center"/>
          </w:tcPr>
          <w:p w14:paraId="491E7F4F" w14:textId="13A70552" w:rsidR="00291CCA" w:rsidRDefault="00291CCA" w:rsidP="008D1155">
            <w:pPr>
              <w:spacing w:after="0"/>
              <w:ind w:left="360"/>
            </w:pPr>
            <w:r w:rsidRPr="0387F8AB">
              <w:t>Unauthorized</w:t>
            </w:r>
            <w:r w:rsidR="009847D4">
              <w:t xml:space="preserve"> </w:t>
            </w:r>
            <w:r w:rsidRPr="0387F8AB">
              <w:t>User</w:t>
            </w:r>
            <w:r w:rsidR="008D1155">
              <w:t xml:space="preserve"> or </w:t>
            </w:r>
            <w:r w:rsidRPr="0387F8AB">
              <w:t>Header</w:t>
            </w:r>
            <w:r w:rsidR="009847D4">
              <w:t xml:space="preserve"> </w:t>
            </w:r>
            <w:r w:rsidRPr="0387F8AB">
              <w:t>Token</w:t>
            </w:r>
            <w:r w:rsidR="009847D4">
              <w:t xml:space="preserve"> </w:t>
            </w:r>
            <w:r w:rsidRPr="0387F8AB">
              <w:t>missing</w:t>
            </w:r>
          </w:p>
        </w:tc>
      </w:tr>
      <w:tr w:rsidR="00291CCA" w14:paraId="5F21D4C3" w14:textId="77777777" w:rsidTr="00AB4852">
        <w:tc>
          <w:tcPr>
            <w:tcW w:w="2690" w:type="dxa"/>
            <w:vAlign w:val="center"/>
          </w:tcPr>
          <w:p w14:paraId="4CD9B0B1" w14:textId="77777777" w:rsidR="00291CCA" w:rsidRDefault="00291CCA" w:rsidP="009C1AB0">
            <w:pPr>
              <w:spacing w:after="0"/>
            </w:pPr>
            <w:r w:rsidRPr="0387F8AB">
              <w:t>400</w:t>
            </w:r>
          </w:p>
        </w:tc>
        <w:tc>
          <w:tcPr>
            <w:tcW w:w="3510" w:type="dxa"/>
            <w:vAlign w:val="center"/>
          </w:tcPr>
          <w:p w14:paraId="565C4187" w14:textId="77777777" w:rsidR="00291CCA" w:rsidRDefault="00291CCA" w:rsidP="009C1AB0">
            <w:pPr>
              <w:spacing w:after="0"/>
            </w:pPr>
            <w:r w:rsidRPr="0387F8AB">
              <w:t>400</w:t>
            </w:r>
          </w:p>
        </w:tc>
        <w:tc>
          <w:tcPr>
            <w:tcW w:w="5300" w:type="dxa"/>
            <w:vAlign w:val="center"/>
          </w:tcPr>
          <w:p w14:paraId="4AB36476" w14:textId="2751BA2A" w:rsidR="00291CCA" w:rsidRDefault="00291CCA" w:rsidP="008D1155">
            <w:pPr>
              <w:spacing w:after="0"/>
              <w:ind w:left="360"/>
            </w:pPr>
            <w:r w:rsidRPr="0387F8AB">
              <w:t>Bad</w:t>
            </w:r>
            <w:r w:rsidR="009847D4">
              <w:t xml:space="preserve"> </w:t>
            </w:r>
            <w:r w:rsidRPr="0387F8AB">
              <w:t>request</w:t>
            </w:r>
            <w:r w:rsidR="008D1155">
              <w:t xml:space="preserve"> - </w:t>
            </w:r>
            <w:r w:rsidRPr="0387F8AB">
              <w:t>Please</w:t>
            </w:r>
            <w:r w:rsidR="009847D4">
              <w:t xml:space="preserve"> </w:t>
            </w:r>
            <w:r w:rsidRPr="0387F8AB">
              <w:t>enter</w:t>
            </w:r>
            <w:r w:rsidR="009847D4">
              <w:t xml:space="preserve"> </w:t>
            </w:r>
            <w:r w:rsidRPr="0387F8AB">
              <w:t>valid</w:t>
            </w:r>
            <w:r w:rsidR="009847D4">
              <w:t xml:space="preserve"> </w:t>
            </w:r>
            <w:r w:rsidRPr="0387F8AB">
              <w:t>query</w:t>
            </w:r>
            <w:r w:rsidR="009847D4">
              <w:t xml:space="preserve"> </w:t>
            </w:r>
            <w:r w:rsidRPr="0387F8AB">
              <w:t>details</w:t>
            </w:r>
          </w:p>
        </w:tc>
      </w:tr>
    </w:tbl>
    <w:p w14:paraId="594B0AE3" w14:textId="77777777" w:rsidR="00866E71" w:rsidRDefault="00866E71" w:rsidP="0096182F">
      <w:pPr>
        <w:pStyle w:val="Heading2"/>
        <w:sectPr w:rsidR="00866E71" w:rsidSect="000A5837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123F9F94" w14:textId="653BFA19" w:rsidR="00291CCA" w:rsidRDefault="00291CCA" w:rsidP="0096182F">
      <w:pPr>
        <w:pStyle w:val="Heading2"/>
      </w:pPr>
      <w:bookmarkStart w:id="42" w:name="_Toc217392180"/>
      <w:r w:rsidRPr="0387F8AB">
        <w:t>POST-</w:t>
      </w:r>
      <w:r w:rsidR="009847D4">
        <w:t xml:space="preserve"> </w:t>
      </w:r>
      <w:r w:rsidRPr="0387F8AB">
        <w:t>SearchUser</w:t>
      </w:r>
      <w:bookmarkEnd w:id="42"/>
    </w:p>
    <w:p w14:paraId="2DD9BDA5" w14:textId="5C20912B" w:rsidR="00291CCA" w:rsidRDefault="00291CCA" w:rsidP="007D3DC9">
      <w:r>
        <w:t>This</w:t>
      </w:r>
      <w:r w:rsidR="009847D4">
        <w:t xml:space="preserve"> </w:t>
      </w:r>
      <w:r w:rsidRPr="0387F8AB">
        <w:t>API</w:t>
      </w:r>
      <w:r w:rsidR="009847D4">
        <w:t xml:space="preserve"> </w:t>
      </w:r>
      <w:r w:rsidRPr="0387F8AB">
        <w:t>is</w:t>
      </w:r>
      <w:r w:rsidR="009847D4">
        <w:t xml:space="preserve"> </w:t>
      </w:r>
      <w:r>
        <w:t>used</w:t>
      </w:r>
      <w:r w:rsidR="009847D4">
        <w:t xml:space="preserve"> </w:t>
      </w:r>
      <w:r w:rsidRPr="0387F8AB">
        <w:t>for</w:t>
      </w:r>
      <w:r w:rsidR="009847D4">
        <w:t xml:space="preserve"> </w:t>
      </w:r>
      <w:r w:rsidRPr="0387F8AB">
        <w:t>searching</w:t>
      </w:r>
      <w:r w:rsidR="009847D4">
        <w:t xml:space="preserve"> </w:t>
      </w:r>
      <w:r w:rsidRPr="0387F8AB">
        <w:t>users</w:t>
      </w:r>
      <w:r w:rsidR="009847D4">
        <w:t xml:space="preserve"> </w:t>
      </w:r>
      <w:r w:rsidRPr="0387F8AB">
        <w:t>from</w:t>
      </w:r>
      <w:r w:rsidR="009847D4">
        <w:t xml:space="preserve"> </w:t>
      </w:r>
      <w:r w:rsidRPr="0387F8AB">
        <w:t>AD</w:t>
      </w:r>
      <w:r w:rsidR="009847D4">
        <w:t xml:space="preserve"> </w:t>
      </w:r>
      <w:r w:rsidRPr="0387F8AB">
        <w:t>or</w:t>
      </w:r>
      <w:r w:rsidR="009847D4">
        <w:t xml:space="preserve"> </w:t>
      </w:r>
      <w:r w:rsidR="008E0A86">
        <w:t>IAI</w:t>
      </w:r>
      <w:r w:rsidRPr="0387F8AB">
        <w:t>.</w:t>
      </w:r>
      <w:r w:rsidR="009847D4">
        <w:t xml:space="preserve"> </w:t>
      </w:r>
      <w:r w:rsidRPr="0387F8AB">
        <w:t>While</w:t>
      </w:r>
      <w:r w:rsidR="009847D4">
        <w:t xml:space="preserve"> </w:t>
      </w:r>
      <w:r w:rsidR="008E0A86">
        <w:t>IAI</w:t>
      </w:r>
      <w:r w:rsidR="009847D4">
        <w:t xml:space="preserve"> </w:t>
      </w:r>
      <w:r w:rsidRPr="0387F8AB">
        <w:t>users</w:t>
      </w:r>
      <w:r w:rsidR="009847D4">
        <w:t xml:space="preserve"> </w:t>
      </w:r>
      <w:r w:rsidRPr="0387F8AB">
        <w:t>can</w:t>
      </w:r>
      <w:r w:rsidR="009847D4">
        <w:t xml:space="preserve"> </w:t>
      </w:r>
      <w:r w:rsidRPr="0387F8AB">
        <w:t>be</w:t>
      </w:r>
      <w:r w:rsidR="009847D4">
        <w:t xml:space="preserve"> </w:t>
      </w:r>
      <w:r w:rsidRPr="0387F8AB">
        <w:t>filtered</w:t>
      </w:r>
      <w:r w:rsidR="009847D4">
        <w:t xml:space="preserve"> </w:t>
      </w:r>
      <w:r w:rsidRPr="0387F8AB">
        <w:t>using</w:t>
      </w:r>
      <w:r w:rsidR="009847D4">
        <w:t xml:space="preserve"> </w:t>
      </w:r>
      <w:r w:rsidR="006A2ECB">
        <w:t>R</w:t>
      </w:r>
      <w:r w:rsidRPr="0387F8AB">
        <w:t>oleIDs,</w:t>
      </w:r>
      <w:r w:rsidR="009847D4">
        <w:t xml:space="preserve"> </w:t>
      </w:r>
      <w:r w:rsidRPr="0387F8AB">
        <w:t>no</w:t>
      </w:r>
      <w:r w:rsidR="009847D4">
        <w:t xml:space="preserve"> </w:t>
      </w:r>
      <w:r w:rsidRPr="0387F8AB">
        <w:t>such</w:t>
      </w:r>
      <w:r w:rsidR="009847D4">
        <w:t xml:space="preserve"> </w:t>
      </w:r>
      <w:r w:rsidRPr="0387F8AB">
        <w:t>filtering</w:t>
      </w:r>
      <w:r w:rsidR="009847D4">
        <w:t xml:space="preserve"> </w:t>
      </w:r>
      <w:r w:rsidRPr="0387F8AB">
        <w:t>is</w:t>
      </w:r>
      <w:r w:rsidR="009847D4">
        <w:t xml:space="preserve"> </w:t>
      </w:r>
      <w:r w:rsidRPr="0387F8AB">
        <w:t>available</w:t>
      </w:r>
      <w:r w:rsidR="009847D4">
        <w:t xml:space="preserve"> </w:t>
      </w:r>
      <w:r w:rsidRPr="0387F8AB">
        <w:t>to</w:t>
      </w:r>
      <w:r w:rsidR="009847D4">
        <w:t xml:space="preserve"> </w:t>
      </w:r>
      <w:r w:rsidRPr="0387F8AB">
        <w:t>AD</w:t>
      </w:r>
      <w:r w:rsidR="009847D4">
        <w:t xml:space="preserve"> </w:t>
      </w:r>
      <w:r w:rsidRPr="0387F8AB">
        <w:t>users.</w:t>
      </w:r>
    </w:p>
    <w:p w14:paraId="154D245B" w14:textId="38A28136" w:rsidR="00291CCA" w:rsidRPr="003F58F2" w:rsidRDefault="00291CCA" w:rsidP="00AB4852">
      <w:pPr>
        <w:pStyle w:val="Heading3"/>
      </w:pPr>
      <w:r w:rsidRPr="003F58F2">
        <w:t>API</w:t>
      </w:r>
      <w:r w:rsidR="009847D4">
        <w:t xml:space="preserve"> </w:t>
      </w:r>
      <w:r w:rsidRPr="003F58F2">
        <w:t>Precondition</w:t>
      </w:r>
    </w:p>
    <w:p w14:paraId="4B78807D" w14:textId="544B017D" w:rsidR="00291CCA" w:rsidRDefault="00291CCA" w:rsidP="007D3DC9">
      <w:pPr>
        <w:spacing w:after="120"/>
      </w:pPr>
      <w:r w:rsidRPr="0387F8AB">
        <w:t>To</w:t>
      </w:r>
      <w:r w:rsidR="009847D4">
        <w:t xml:space="preserve"> </w:t>
      </w:r>
      <w:r w:rsidRPr="0387F8AB">
        <w:t>fetch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response</w:t>
      </w:r>
      <w:r w:rsidR="009847D4">
        <w:t xml:space="preserve"> </w:t>
      </w:r>
      <w:r w:rsidRPr="0387F8AB">
        <w:t>from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APIs,</w:t>
      </w:r>
      <w:r w:rsidR="009847D4">
        <w:t xml:space="preserve"> </w:t>
      </w:r>
      <w:r w:rsidR="007E011C">
        <w:t>the</w:t>
      </w:r>
      <w:r w:rsidR="009847D4">
        <w:t xml:space="preserve"> </w:t>
      </w:r>
      <w:r w:rsidRPr="0387F8AB">
        <w:t>following</w:t>
      </w:r>
      <w:r w:rsidR="009847D4">
        <w:t xml:space="preserve"> </w:t>
      </w:r>
      <w:r w:rsidRPr="0387F8AB">
        <w:t>entities</w:t>
      </w:r>
      <w:r w:rsidR="009847D4">
        <w:t xml:space="preserve"> </w:t>
      </w:r>
      <w:r w:rsidR="007E011C">
        <w:t>must</w:t>
      </w:r>
      <w:r w:rsidR="009847D4">
        <w:t xml:space="preserve"> </w:t>
      </w:r>
      <w:r w:rsidRPr="0387F8AB">
        <w:t>exist.</w:t>
      </w:r>
      <w:r w:rsidR="009847D4">
        <w:t xml:space="preserve"> </w:t>
      </w:r>
    </w:p>
    <w:p w14:paraId="6ED24B3D" w14:textId="77777777" w:rsidR="00956611" w:rsidRDefault="00956611" w:rsidP="00593A85">
      <w:pPr>
        <w:numPr>
          <w:ilvl w:val="0"/>
          <w:numId w:val="21"/>
        </w:numPr>
        <w:spacing w:after="0"/>
        <w:sectPr w:rsidR="00956611" w:rsidSect="000A5837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68E6158C" w14:textId="1ECB4578" w:rsidR="00291CCA" w:rsidRPr="00942A60" w:rsidRDefault="00291CCA" w:rsidP="00593A85">
      <w:pPr>
        <w:numPr>
          <w:ilvl w:val="0"/>
          <w:numId w:val="21"/>
        </w:numPr>
        <w:spacing w:after="0"/>
        <w:rPr>
          <w:sz w:val="16"/>
          <w:szCs w:val="18"/>
        </w:rPr>
      </w:pPr>
      <w:r w:rsidRPr="00942A60">
        <w:rPr>
          <w:sz w:val="16"/>
          <w:szCs w:val="18"/>
        </w:rPr>
        <w:t>Authorization</w:t>
      </w:r>
      <w:r w:rsidR="009847D4" w:rsidRPr="00942A60">
        <w:rPr>
          <w:sz w:val="16"/>
          <w:szCs w:val="18"/>
        </w:rPr>
        <w:t xml:space="preserve"> </w:t>
      </w:r>
      <w:r w:rsidRPr="00942A60">
        <w:rPr>
          <w:sz w:val="16"/>
          <w:szCs w:val="18"/>
        </w:rPr>
        <w:t>token</w:t>
      </w:r>
      <w:r w:rsidR="009847D4" w:rsidRPr="00942A60">
        <w:rPr>
          <w:sz w:val="16"/>
          <w:szCs w:val="18"/>
        </w:rPr>
        <w:t xml:space="preserve"> </w:t>
      </w:r>
    </w:p>
    <w:p w14:paraId="5DD58967" w14:textId="77777777" w:rsidR="00291CCA" w:rsidRPr="00942A60" w:rsidRDefault="00291CCA" w:rsidP="00593A85">
      <w:pPr>
        <w:numPr>
          <w:ilvl w:val="0"/>
          <w:numId w:val="21"/>
        </w:numPr>
        <w:spacing w:after="0"/>
        <w:rPr>
          <w:sz w:val="16"/>
          <w:szCs w:val="18"/>
        </w:rPr>
      </w:pPr>
      <w:r w:rsidRPr="00942A60">
        <w:rPr>
          <w:sz w:val="16"/>
          <w:szCs w:val="18"/>
        </w:rPr>
        <w:t>QueryString</w:t>
      </w:r>
    </w:p>
    <w:p w14:paraId="640523AF" w14:textId="77777777" w:rsidR="00291CCA" w:rsidRPr="00942A60" w:rsidRDefault="00291CCA" w:rsidP="00593A85">
      <w:pPr>
        <w:numPr>
          <w:ilvl w:val="0"/>
          <w:numId w:val="21"/>
        </w:numPr>
        <w:spacing w:after="0"/>
        <w:rPr>
          <w:sz w:val="16"/>
          <w:szCs w:val="18"/>
        </w:rPr>
      </w:pPr>
      <w:r w:rsidRPr="00942A60">
        <w:rPr>
          <w:sz w:val="16"/>
          <w:szCs w:val="18"/>
        </w:rPr>
        <w:t>AOTUsersOnly</w:t>
      </w:r>
    </w:p>
    <w:p w14:paraId="3436E6AA" w14:textId="77777777" w:rsidR="00291CCA" w:rsidRPr="00942A60" w:rsidRDefault="00291CCA" w:rsidP="00593A85">
      <w:pPr>
        <w:numPr>
          <w:ilvl w:val="0"/>
          <w:numId w:val="21"/>
        </w:numPr>
        <w:spacing w:after="120"/>
        <w:rPr>
          <w:sz w:val="16"/>
          <w:szCs w:val="18"/>
        </w:rPr>
      </w:pPr>
      <w:r w:rsidRPr="00942A60">
        <w:rPr>
          <w:sz w:val="16"/>
          <w:szCs w:val="18"/>
        </w:rPr>
        <w:t>RoleIds</w:t>
      </w:r>
    </w:p>
    <w:p w14:paraId="149D67DC" w14:textId="77777777" w:rsidR="00956611" w:rsidRDefault="00956611" w:rsidP="003F59DE">
      <w:pPr>
        <w:spacing w:after="0"/>
        <w:sectPr w:rsidR="00956611" w:rsidSect="00956611">
          <w:type w:val="continuous"/>
          <w:pgSz w:w="12960" w:h="25920" w:code="5"/>
          <w:pgMar w:top="720" w:right="720" w:bottom="720" w:left="720" w:header="720" w:footer="720" w:gutter="0"/>
          <w:cols w:num="4" w:space="720"/>
          <w:docGrid w:linePitch="360"/>
        </w:sectPr>
      </w:pPr>
    </w:p>
    <w:tbl>
      <w:tblPr>
        <w:tblW w:w="5015" w:type="pct"/>
        <w:tblLayout w:type="fixed"/>
        <w:tblLook w:val="04A0" w:firstRow="1" w:lastRow="0" w:firstColumn="1" w:lastColumn="0" w:noHBand="0" w:noVBand="1"/>
      </w:tblPr>
      <w:tblGrid>
        <w:gridCol w:w="2941"/>
        <w:gridCol w:w="8594"/>
      </w:tblGrid>
      <w:tr w:rsidR="00291CCA" w14:paraId="52221C1D" w14:textId="77777777" w:rsidTr="003F59DE">
        <w:trPr>
          <w:trHeight w:val="108"/>
        </w:trPr>
        <w:tc>
          <w:tcPr>
            <w:tcW w:w="36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93BC56D" w14:textId="77777777" w:rsidR="00291CCA" w:rsidRDefault="00291CCA" w:rsidP="003F59DE">
            <w:pPr>
              <w:spacing w:after="0"/>
            </w:pPr>
            <w:r w:rsidRPr="0387F8AB">
              <w:t>PROTOCOL</w:t>
            </w:r>
          </w:p>
        </w:tc>
        <w:tc>
          <w:tcPr>
            <w:tcW w:w="107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11ACE1" w14:textId="4228B121" w:rsidR="00291CCA" w:rsidRDefault="009847D4" w:rsidP="003F59DE">
            <w:pPr>
              <w:spacing w:after="0"/>
            </w:pPr>
            <w:r>
              <w:t xml:space="preserve"> </w:t>
            </w:r>
            <w:r w:rsidR="00291CCA" w:rsidRPr="0387F8AB">
              <w:t>HTTPS</w:t>
            </w:r>
          </w:p>
        </w:tc>
      </w:tr>
      <w:tr w:rsidR="00291CCA" w14:paraId="2C43E6D5" w14:textId="77777777" w:rsidTr="003F59DE">
        <w:trPr>
          <w:trHeight w:val="69"/>
        </w:trPr>
        <w:tc>
          <w:tcPr>
            <w:tcW w:w="36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19D5F5A" w14:textId="5F460880" w:rsidR="00291CCA" w:rsidRDefault="00291CCA" w:rsidP="003F59DE">
            <w:pPr>
              <w:spacing w:after="0"/>
            </w:pPr>
            <w:r w:rsidRPr="0387F8AB">
              <w:t>PATH</w:t>
            </w:r>
            <w:r w:rsidR="009847D4">
              <w:t xml:space="preserve"> </w:t>
            </w:r>
            <w:r w:rsidR="008E0A86">
              <w:t>IAI</w:t>
            </w:r>
            <w:r w:rsidR="00B36D06">
              <w:t xml:space="preserve"> (Cognite)</w:t>
            </w:r>
            <w:r w:rsidR="00396F19">
              <w:t>(Public Exposure)</w:t>
            </w:r>
          </w:p>
        </w:tc>
        <w:tc>
          <w:tcPr>
            <w:tcW w:w="107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5FB8DE" w14:textId="105FEB5C" w:rsidR="00291CCA" w:rsidRDefault="00D82C9D" w:rsidP="003F59DE">
            <w:pPr>
              <w:spacing w:after="0"/>
            </w:pPr>
            <w:hyperlink r:id="rId24" w:history="1">
              <w:r w:rsidRPr="001B64FC">
                <w:rPr>
                  <w:rStyle w:val="Hyperlink"/>
                  <w:rFonts w:cs="Graphik"/>
                </w:rPr>
                <w:t>https://apim-mw-aot-dev.azure-api.net/api/people-management/users/search</w:t>
              </w:r>
            </w:hyperlink>
          </w:p>
        </w:tc>
      </w:tr>
      <w:tr w:rsidR="005F4D7B" w14:paraId="1A26CF73" w14:textId="77777777" w:rsidTr="003F59DE">
        <w:trPr>
          <w:trHeight w:val="69"/>
        </w:trPr>
        <w:tc>
          <w:tcPr>
            <w:tcW w:w="36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7B0065E" w14:textId="34A81F0D" w:rsidR="005F4D7B" w:rsidRPr="0387F8AB" w:rsidRDefault="005F4D7B" w:rsidP="003F59DE">
            <w:pPr>
              <w:spacing w:after="0"/>
            </w:pPr>
            <w:r>
              <w:t xml:space="preserve">PATH </w:t>
            </w:r>
            <w:r w:rsidR="008E0A86">
              <w:t>IAI</w:t>
            </w:r>
            <w:r w:rsidR="00B36D06">
              <w:t xml:space="preserve"> (</w:t>
            </w:r>
            <w:r>
              <w:t>Azure</w:t>
            </w:r>
            <w:r w:rsidR="00B36D06">
              <w:t>)</w:t>
            </w:r>
            <w:r w:rsidR="00396F19">
              <w:t>(Public Exposure)</w:t>
            </w:r>
          </w:p>
        </w:tc>
        <w:tc>
          <w:tcPr>
            <w:tcW w:w="107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F117B1" w14:textId="3511990D" w:rsidR="005F4D7B" w:rsidRPr="00DB6741" w:rsidRDefault="00493371" w:rsidP="003F59DE">
            <w:pPr>
              <w:spacing w:after="0"/>
              <w:rPr>
                <w:rStyle w:val="Hyperlink"/>
                <w:rFonts w:cs="Graphik"/>
              </w:rPr>
            </w:pPr>
            <w:r w:rsidRPr="00DB6741">
              <w:rPr>
                <w:rStyle w:val="Hyperlink"/>
                <w:rFonts w:cs="Graphik"/>
              </w:rPr>
              <w:t>https://apim-aot-azure-dev.azure-api.net/api/people-management/users/search</w:t>
            </w:r>
          </w:p>
        </w:tc>
      </w:tr>
      <w:tr w:rsidR="00291CCA" w14:paraId="3F04B7D8" w14:textId="77777777" w:rsidTr="003F59DE">
        <w:trPr>
          <w:trHeight w:val="88"/>
        </w:trPr>
        <w:tc>
          <w:tcPr>
            <w:tcW w:w="36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3FB319D" w14:textId="77777777" w:rsidR="00291CCA" w:rsidRDefault="00291CCA" w:rsidP="003F59DE">
            <w:pPr>
              <w:spacing w:after="0"/>
            </w:pPr>
            <w:r w:rsidRPr="0387F8AB">
              <w:t>METHOD</w:t>
            </w:r>
          </w:p>
        </w:tc>
        <w:tc>
          <w:tcPr>
            <w:tcW w:w="107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AB2705" w14:textId="6D1F906A" w:rsidR="00291CCA" w:rsidRDefault="009847D4" w:rsidP="003F59DE">
            <w:pPr>
              <w:spacing w:after="0"/>
            </w:pPr>
            <w:r>
              <w:t xml:space="preserve"> </w:t>
            </w:r>
            <w:r w:rsidR="00291CCA" w:rsidRPr="0387F8AB">
              <w:t>POST</w:t>
            </w:r>
          </w:p>
        </w:tc>
      </w:tr>
      <w:tr w:rsidR="00291CCA" w14:paraId="0D66C036" w14:textId="77777777" w:rsidTr="003F59DE">
        <w:trPr>
          <w:trHeight w:val="157"/>
        </w:trPr>
        <w:tc>
          <w:tcPr>
            <w:tcW w:w="36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30DA8D2" w14:textId="2464FA41" w:rsidR="00291CCA" w:rsidRDefault="00291CCA" w:rsidP="003F59DE">
            <w:pPr>
              <w:spacing w:after="0"/>
            </w:pPr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107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12417A" w14:textId="5423C3EF" w:rsidR="00291CCA" w:rsidRDefault="00291CCA" w:rsidP="003F59DE">
            <w:pPr>
              <w:spacing w:after="0"/>
            </w:pPr>
            <w:r w:rsidRPr="0387F8AB">
              <w:t>application</w:t>
            </w:r>
            <w:r w:rsidR="009847D4">
              <w:t xml:space="preserve"> </w:t>
            </w:r>
            <w:r w:rsidRPr="0387F8AB">
              <w:t>/</w:t>
            </w:r>
            <w:r w:rsidR="009847D4">
              <w:t xml:space="preserve"> </w:t>
            </w:r>
            <w:r w:rsidRPr="0387F8AB">
              <w:t>json</w:t>
            </w:r>
          </w:p>
        </w:tc>
      </w:tr>
    </w:tbl>
    <w:p w14:paraId="39E897C2" w14:textId="6515476A" w:rsidR="00291CCA" w:rsidRDefault="00456673" w:rsidP="00AB4852">
      <w:pPr>
        <w:pStyle w:val="Heading3"/>
      </w:pPr>
      <w:r>
        <w:t>Input Header</w:t>
      </w:r>
      <w:r w:rsidR="00AB4852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9"/>
        <w:gridCol w:w="7060"/>
        <w:gridCol w:w="1831"/>
        <w:gridCol w:w="1020"/>
      </w:tblGrid>
      <w:tr w:rsidR="00456673" w:rsidRPr="00456673" w14:paraId="4F053930" w14:textId="77777777" w:rsidTr="00AB4852">
        <w:trPr>
          <w:trHeight w:val="173"/>
        </w:trPr>
        <w:tc>
          <w:tcPr>
            <w:tcW w:w="1973" w:type="dxa"/>
            <w:shd w:val="clear" w:color="auto" w:fill="D9D9D9" w:themeFill="background1" w:themeFillShade="D9"/>
            <w:vAlign w:val="center"/>
            <w:hideMark/>
          </w:tcPr>
          <w:p w14:paraId="3545E52F" w14:textId="77777777" w:rsidR="00456673" w:rsidRPr="00456673" w:rsidRDefault="00456673" w:rsidP="00756F4F">
            <w:pPr>
              <w:spacing w:after="0"/>
            </w:pPr>
            <w:r w:rsidRPr="00456673">
              <w:t>Parameter</w:t>
            </w:r>
          </w:p>
        </w:tc>
        <w:tc>
          <w:tcPr>
            <w:tcW w:w="8932" w:type="dxa"/>
            <w:shd w:val="clear" w:color="auto" w:fill="D9D9D9" w:themeFill="background1" w:themeFillShade="D9"/>
            <w:vAlign w:val="center"/>
            <w:hideMark/>
          </w:tcPr>
          <w:p w14:paraId="55761BD5" w14:textId="77777777" w:rsidR="00456673" w:rsidRPr="00456673" w:rsidRDefault="00456673" w:rsidP="00756F4F">
            <w:pPr>
              <w:spacing w:after="0"/>
            </w:pPr>
            <w:r w:rsidRPr="00456673">
              <w:t>Description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  <w:hideMark/>
          </w:tcPr>
          <w:p w14:paraId="2F169977" w14:textId="77777777" w:rsidR="00456673" w:rsidRPr="00456673" w:rsidRDefault="00456673" w:rsidP="00756F4F">
            <w:pPr>
              <w:spacing w:after="0"/>
            </w:pPr>
            <w:r w:rsidRPr="00456673">
              <w:t>M/O</w:t>
            </w:r>
          </w:p>
        </w:tc>
        <w:tc>
          <w:tcPr>
            <w:tcW w:w="1235" w:type="dxa"/>
            <w:shd w:val="clear" w:color="auto" w:fill="D9D9D9" w:themeFill="background1" w:themeFillShade="D9"/>
            <w:vAlign w:val="center"/>
            <w:hideMark/>
          </w:tcPr>
          <w:p w14:paraId="110A30F7" w14:textId="77777777" w:rsidR="00456673" w:rsidRPr="00456673" w:rsidRDefault="00456673" w:rsidP="00756F4F">
            <w:pPr>
              <w:spacing w:after="0"/>
            </w:pPr>
            <w:r w:rsidRPr="00456673">
              <w:t>Type</w:t>
            </w:r>
          </w:p>
        </w:tc>
      </w:tr>
      <w:tr w:rsidR="00456673" w:rsidRPr="00456673" w14:paraId="48D0E69E" w14:textId="77777777" w:rsidTr="00AB4852">
        <w:trPr>
          <w:trHeight w:val="304"/>
        </w:trPr>
        <w:tc>
          <w:tcPr>
            <w:tcW w:w="1973" w:type="dxa"/>
            <w:vAlign w:val="center"/>
            <w:hideMark/>
          </w:tcPr>
          <w:p w14:paraId="166FCEE4" w14:textId="77777777" w:rsidR="00456673" w:rsidRPr="00456673" w:rsidRDefault="00456673" w:rsidP="00756F4F">
            <w:pPr>
              <w:spacing w:after="0"/>
            </w:pPr>
            <w:r w:rsidRPr="00456673">
              <w:t>Authorization</w:t>
            </w:r>
          </w:p>
        </w:tc>
        <w:tc>
          <w:tcPr>
            <w:tcW w:w="8932" w:type="dxa"/>
            <w:vAlign w:val="center"/>
            <w:hideMark/>
          </w:tcPr>
          <w:p w14:paraId="5A60BC3F" w14:textId="77777777" w:rsidR="00456673" w:rsidRPr="00456673" w:rsidRDefault="00456673" w:rsidP="00756F4F">
            <w:pPr>
              <w:spacing w:after="0"/>
            </w:pPr>
            <w:r w:rsidRPr="00456673">
              <w:t xml:space="preserve">Token acquired from Azure AD based on the user credentials for further API calls. </w:t>
            </w:r>
          </w:p>
        </w:tc>
        <w:tc>
          <w:tcPr>
            <w:tcW w:w="2268" w:type="dxa"/>
            <w:vAlign w:val="center"/>
            <w:hideMark/>
          </w:tcPr>
          <w:p w14:paraId="4C22984C" w14:textId="77777777" w:rsidR="00456673" w:rsidRPr="00456673" w:rsidRDefault="00456673" w:rsidP="00756F4F">
            <w:pPr>
              <w:spacing w:after="0"/>
            </w:pPr>
            <w:r w:rsidRPr="00456673">
              <w:t>M</w:t>
            </w:r>
          </w:p>
        </w:tc>
        <w:tc>
          <w:tcPr>
            <w:tcW w:w="1235" w:type="dxa"/>
            <w:vAlign w:val="center"/>
            <w:hideMark/>
          </w:tcPr>
          <w:p w14:paraId="66398C86" w14:textId="77777777" w:rsidR="00456673" w:rsidRPr="00456673" w:rsidRDefault="00456673" w:rsidP="00756F4F">
            <w:pPr>
              <w:spacing w:after="0"/>
            </w:pPr>
            <w:r w:rsidRPr="00456673">
              <w:t>String</w:t>
            </w:r>
          </w:p>
        </w:tc>
      </w:tr>
      <w:tr w:rsidR="00456673" w:rsidRPr="00456673" w14:paraId="1493200D" w14:textId="77777777" w:rsidTr="00AB4852">
        <w:trPr>
          <w:trHeight w:val="264"/>
        </w:trPr>
        <w:tc>
          <w:tcPr>
            <w:tcW w:w="1973" w:type="dxa"/>
            <w:vAlign w:val="center"/>
            <w:hideMark/>
          </w:tcPr>
          <w:p w14:paraId="112C117F" w14:textId="77777777" w:rsidR="00456673" w:rsidRPr="00456673" w:rsidRDefault="00456673" w:rsidP="00756F4F">
            <w:pPr>
              <w:spacing w:after="0"/>
            </w:pPr>
            <w:r w:rsidRPr="00456673">
              <w:t>Content-Type</w:t>
            </w:r>
          </w:p>
        </w:tc>
        <w:tc>
          <w:tcPr>
            <w:tcW w:w="8932" w:type="dxa"/>
            <w:vAlign w:val="center"/>
            <w:hideMark/>
          </w:tcPr>
          <w:p w14:paraId="62A7DD4C" w14:textId="77777777" w:rsidR="00456673" w:rsidRPr="00456673" w:rsidRDefault="00456673" w:rsidP="00756F4F">
            <w:pPr>
              <w:spacing w:after="0"/>
            </w:pPr>
            <w:r w:rsidRPr="00456673">
              <w:t>Length of content. E.g.- application/json</w:t>
            </w:r>
          </w:p>
        </w:tc>
        <w:tc>
          <w:tcPr>
            <w:tcW w:w="2268" w:type="dxa"/>
            <w:vAlign w:val="center"/>
            <w:hideMark/>
          </w:tcPr>
          <w:p w14:paraId="5CE1943C" w14:textId="77777777" w:rsidR="00456673" w:rsidRPr="00456673" w:rsidRDefault="00456673" w:rsidP="00756F4F">
            <w:pPr>
              <w:spacing w:after="0"/>
            </w:pPr>
            <w:r w:rsidRPr="00456673">
              <w:t>M</w:t>
            </w:r>
          </w:p>
        </w:tc>
        <w:tc>
          <w:tcPr>
            <w:tcW w:w="1235" w:type="dxa"/>
            <w:vAlign w:val="center"/>
            <w:hideMark/>
          </w:tcPr>
          <w:p w14:paraId="5500A3A7" w14:textId="77777777" w:rsidR="00456673" w:rsidRPr="00456673" w:rsidRDefault="00456673" w:rsidP="00756F4F">
            <w:pPr>
              <w:spacing w:after="0"/>
            </w:pPr>
            <w:r w:rsidRPr="00456673">
              <w:t>String</w:t>
            </w:r>
          </w:p>
        </w:tc>
      </w:tr>
    </w:tbl>
    <w:p w14:paraId="12BE37E8" w14:textId="4DC27B43" w:rsidR="00456673" w:rsidRDefault="00BB5FD6" w:rsidP="00AB4852">
      <w:pPr>
        <w:pStyle w:val="Heading3"/>
      </w:pPr>
      <w:r>
        <w:t>Input Body</w:t>
      </w:r>
      <w:r w:rsidR="00AB4852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9"/>
        <w:gridCol w:w="7060"/>
        <w:gridCol w:w="1831"/>
        <w:gridCol w:w="1020"/>
      </w:tblGrid>
      <w:tr w:rsidR="00BB5FD6" w:rsidRPr="00BB5FD6" w14:paraId="3CF7B197" w14:textId="77777777" w:rsidTr="00AB4852">
        <w:trPr>
          <w:trHeight w:val="304"/>
        </w:trPr>
        <w:tc>
          <w:tcPr>
            <w:tcW w:w="1973" w:type="dxa"/>
            <w:shd w:val="clear" w:color="auto" w:fill="D9D9D9" w:themeFill="background1" w:themeFillShade="D9"/>
            <w:vAlign w:val="center"/>
            <w:hideMark/>
          </w:tcPr>
          <w:p w14:paraId="12546141" w14:textId="77777777" w:rsidR="00BB5FD6" w:rsidRPr="00BB5FD6" w:rsidRDefault="00BB5FD6" w:rsidP="00756F4F">
            <w:pPr>
              <w:spacing w:after="0"/>
            </w:pPr>
            <w:r w:rsidRPr="00BB5FD6">
              <w:t>Parameter</w:t>
            </w:r>
          </w:p>
        </w:tc>
        <w:tc>
          <w:tcPr>
            <w:tcW w:w="8932" w:type="dxa"/>
            <w:shd w:val="clear" w:color="auto" w:fill="D9D9D9" w:themeFill="background1" w:themeFillShade="D9"/>
            <w:vAlign w:val="center"/>
            <w:hideMark/>
          </w:tcPr>
          <w:p w14:paraId="4A23BCB3" w14:textId="77777777" w:rsidR="00BB5FD6" w:rsidRPr="00BB5FD6" w:rsidRDefault="00BB5FD6" w:rsidP="00756F4F">
            <w:pPr>
              <w:spacing w:after="0"/>
            </w:pPr>
            <w:r w:rsidRPr="00BB5FD6">
              <w:t>Description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  <w:hideMark/>
          </w:tcPr>
          <w:p w14:paraId="580B00CF" w14:textId="77777777" w:rsidR="00BB5FD6" w:rsidRPr="00BB5FD6" w:rsidRDefault="00BB5FD6" w:rsidP="00756F4F">
            <w:pPr>
              <w:spacing w:after="0"/>
            </w:pPr>
            <w:r w:rsidRPr="00BB5FD6">
              <w:t>M/O</w:t>
            </w:r>
          </w:p>
        </w:tc>
        <w:tc>
          <w:tcPr>
            <w:tcW w:w="1235" w:type="dxa"/>
            <w:shd w:val="clear" w:color="auto" w:fill="D9D9D9" w:themeFill="background1" w:themeFillShade="D9"/>
            <w:vAlign w:val="center"/>
            <w:hideMark/>
          </w:tcPr>
          <w:p w14:paraId="392AE09D" w14:textId="77777777" w:rsidR="00BB5FD6" w:rsidRPr="00BB5FD6" w:rsidRDefault="00BB5FD6" w:rsidP="00756F4F">
            <w:pPr>
              <w:spacing w:after="0"/>
            </w:pPr>
            <w:r w:rsidRPr="00BB5FD6">
              <w:t>Type</w:t>
            </w:r>
          </w:p>
        </w:tc>
      </w:tr>
      <w:tr w:rsidR="00BB5FD6" w:rsidRPr="00BB5FD6" w14:paraId="0720B38B" w14:textId="77777777" w:rsidTr="00AB4852">
        <w:trPr>
          <w:trHeight w:val="215"/>
        </w:trPr>
        <w:tc>
          <w:tcPr>
            <w:tcW w:w="1973" w:type="dxa"/>
            <w:vAlign w:val="center"/>
            <w:hideMark/>
          </w:tcPr>
          <w:p w14:paraId="0564BD6F" w14:textId="77777777" w:rsidR="00BB5FD6" w:rsidRPr="00BB5FD6" w:rsidRDefault="00BB5FD6" w:rsidP="00756F4F">
            <w:pPr>
              <w:spacing w:after="0"/>
            </w:pPr>
            <w:r w:rsidRPr="00BB5FD6">
              <w:t>QueryString</w:t>
            </w:r>
          </w:p>
        </w:tc>
        <w:tc>
          <w:tcPr>
            <w:tcW w:w="8932" w:type="dxa"/>
            <w:vAlign w:val="center"/>
            <w:hideMark/>
          </w:tcPr>
          <w:p w14:paraId="04C3FB0F" w14:textId="77777777" w:rsidR="00BB5FD6" w:rsidRPr="00BB5FD6" w:rsidRDefault="00BB5FD6" w:rsidP="00756F4F">
            <w:pPr>
              <w:spacing w:after="0"/>
            </w:pPr>
            <w:r w:rsidRPr="00BB5FD6">
              <w:t>Provide a query string to filter users whose display name or email starts with the query string</w:t>
            </w:r>
          </w:p>
        </w:tc>
        <w:tc>
          <w:tcPr>
            <w:tcW w:w="2268" w:type="dxa"/>
            <w:vAlign w:val="center"/>
            <w:hideMark/>
          </w:tcPr>
          <w:p w14:paraId="6D83169C" w14:textId="77777777" w:rsidR="00BB5FD6" w:rsidRPr="00BB5FD6" w:rsidRDefault="00BB5FD6" w:rsidP="00756F4F">
            <w:pPr>
              <w:spacing w:after="0"/>
            </w:pPr>
            <w:r w:rsidRPr="00BB5FD6">
              <w:t>M</w:t>
            </w:r>
          </w:p>
        </w:tc>
        <w:tc>
          <w:tcPr>
            <w:tcW w:w="1235" w:type="dxa"/>
            <w:vAlign w:val="center"/>
            <w:hideMark/>
          </w:tcPr>
          <w:p w14:paraId="5907464C" w14:textId="77777777" w:rsidR="00BB5FD6" w:rsidRPr="00BB5FD6" w:rsidRDefault="00BB5FD6" w:rsidP="00756F4F">
            <w:pPr>
              <w:spacing w:after="0"/>
            </w:pPr>
            <w:r w:rsidRPr="00BB5FD6">
              <w:t>String</w:t>
            </w:r>
          </w:p>
        </w:tc>
      </w:tr>
      <w:tr w:rsidR="00BB5FD6" w:rsidRPr="00BB5FD6" w14:paraId="3AD15C5E" w14:textId="77777777" w:rsidTr="00AB4852">
        <w:trPr>
          <w:trHeight w:val="215"/>
        </w:trPr>
        <w:tc>
          <w:tcPr>
            <w:tcW w:w="1973" w:type="dxa"/>
            <w:vAlign w:val="center"/>
            <w:hideMark/>
          </w:tcPr>
          <w:p w14:paraId="0C949E7C" w14:textId="77777777" w:rsidR="00BB5FD6" w:rsidRPr="00BB5FD6" w:rsidRDefault="00BB5FD6" w:rsidP="00756F4F">
            <w:pPr>
              <w:spacing w:after="0"/>
            </w:pPr>
            <w:r w:rsidRPr="00BB5FD6">
              <w:t>AOTUsersOnly</w:t>
            </w:r>
          </w:p>
        </w:tc>
        <w:tc>
          <w:tcPr>
            <w:tcW w:w="8932" w:type="dxa"/>
            <w:vAlign w:val="center"/>
            <w:hideMark/>
          </w:tcPr>
          <w:p w14:paraId="3C90BD5C" w14:textId="355E0AA5" w:rsidR="00BB5FD6" w:rsidRPr="00BB5FD6" w:rsidRDefault="00BB5FD6" w:rsidP="00756F4F">
            <w:pPr>
              <w:spacing w:after="0"/>
            </w:pPr>
            <w:r w:rsidRPr="00BB5FD6">
              <w:t xml:space="preserve">Provide a Boolean value. This value is true if the search is only for </w:t>
            </w:r>
            <w:r w:rsidR="008E0A86">
              <w:t>IAI</w:t>
            </w:r>
            <w:r w:rsidRPr="00BB5FD6">
              <w:t xml:space="preserve"> users and false for all AD users.</w:t>
            </w:r>
          </w:p>
        </w:tc>
        <w:tc>
          <w:tcPr>
            <w:tcW w:w="2268" w:type="dxa"/>
            <w:vAlign w:val="center"/>
            <w:hideMark/>
          </w:tcPr>
          <w:p w14:paraId="17BD42BF" w14:textId="77777777" w:rsidR="00BB5FD6" w:rsidRPr="00BB5FD6" w:rsidRDefault="00BB5FD6" w:rsidP="00756F4F">
            <w:pPr>
              <w:spacing w:after="0"/>
            </w:pPr>
            <w:r w:rsidRPr="00BB5FD6">
              <w:t>M</w:t>
            </w:r>
          </w:p>
        </w:tc>
        <w:tc>
          <w:tcPr>
            <w:tcW w:w="1235" w:type="dxa"/>
            <w:vAlign w:val="center"/>
            <w:hideMark/>
          </w:tcPr>
          <w:p w14:paraId="52B6686F" w14:textId="77777777" w:rsidR="00BB5FD6" w:rsidRPr="00BB5FD6" w:rsidRDefault="00BB5FD6" w:rsidP="00756F4F">
            <w:pPr>
              <w:spacing w:after="0"/>
            </w:pPr>
            <w:r w:rsidRPr="00BB5FD6">
              <w:t>Boolean</w:t>
            </w:r>
          </w:p>
        </w:tc>
      </w:tr>
      <w:tr w:rsidR="00BB5FD6" w:rsidRPr="00BB5FD6" w14:paraId="56B952AB" w14:textId="77777777" w:rsidTr="00AB4852">
        <w:trPr>
          <w:trHeight w:val="215"/>
        </w:trPr>
        <w:tc>
          <w:tcPr>
            <w:tcW w:w="1973" w:type="dxa"/>
            <w:vAlign w:val="center"/>
            <w:hideMark/>
          </w:tcPr>
          <w:p w14:paraId="0CD14729" w14:textId="77777777" w:rsidR="00BB5FD6" w:rsidRPr="00BB5FD6" w:rsidRDefault="00BB5FD6" w:rsidP="00756F4F">
            <w:pPr>
              <w:spacing w:after="0"/>
            </w:pPr>
            <w:r w:rsidRPr="00BB5FD6">
              <w:t>RoleIds</w:t>
            </w:r>
          </w:p>
        </w:tc>
        <w:tc>
          <w:tcPr>
            <w:tcW w:w="8932" w:type="dxa"/>
            <w:vAlign w:val="center"/>
            <w:hideMark/>
          </w:tcPr>
          <w:p w14:paraId="53A3AE89" w14:textId="215FC13F" w:rsidR="00BB5FD6" w:rsidRPr="00BB5FD6" w:rsidRDefault="00BB5FD6" w:rsidP="00756F4F">
            <w:pPr>
              <w:spacing w:after="0"/>
            </w:pPr>
            <w:r w:rsidRPr="00BB5FD6">
              <w:t xml:space="preserve">Provide an </w:t>
            </w:r>
            <w:r w:rsidR="008E0A86">
              <w:t>IAI</w:t>
            </w:r>
            <w:r w:rsidRPr="00BB5FD6">
              <w:t xml:space="preserve"> Role ID (AOTUsersOnly as True, if </w:t>
            </w:r>
            <w:r w:rsidR="008E0A86">
              <w:t>IAI</w:t>
            </w:r>
            <w:r w:rsidRPr="00BB5FD6">
              <w:t xml:space="preserve"> users with given roles need to be searched. AOTUsersOnly as False, RoleIds cannot be provided in case of AD users.)</w:t>
            </w:r>
          </w:p>
        </w:tc>
        <w:tc>
          <w:tcPr>
            <w:tcW w:w="2268" w:type="dxa"/>
            <w:vAlign w:val="center"/>
            <w:hideMark/>
          </w:tcPr>
          <w:p w14:paraId="496B91EA" w14:textId="77777777" w:rsidR="00BB5FD6" w:rsidRPr="00BB5FD6" w:rsidRDefault="00BB5FD6" w:rsidP="00756F4F">
            <w:pPr>
              <w:spacing w:after="0"/>
            </w:pPr>
            <w:r w:rsidRPr="00BB5FD6">
              <w:t>O</w:t>
            </w:r>
          </w:p>
        </w:tc>
        <w:tc>
          <w:tcPr>
            <w:tcW w:w="1235" w:type="dxa"/>
            <w:vAlign w:val="center"/>
            <w:hideMark/>
          </w:tcPr>
          <w:p w14:paraId="3EC9972C" w14:textId="77777777" w:rsidR="00BB5FD6" w:rsidRPr="00BB5FD6" w:rsidRDefault="00BB5FD6" w:rsidP="00756F4F">
            <w:pPr>
              <w:spacing w:after="0"/>
            </w:pPr>
            <w:r w:rsidRPr="00BB5FD6">
              <w:t>String</w:t>
            </w:r>
          </w:p>
        </w:tc>
      </w:tr>
    </w:tbl>
    <w:p w14:paraId="3273B7DD" w14:textId="53FB876A" w:rsidR="00291CCA" w:rsidRDefault="00BB5FD6" w:rsidP="003D6F9B">
      <w:pPr>
        <w:pStyle w:val="Heading3"/>
      </w:pPr>
      <w:r>
        <w:t>Output Header</w:t>
      </w:r>
      <w:r w:rsidR="00AB4852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8"/>
        <w:gridCol w:w="8654"/>
        <w:gridCol w:w="1108"/>
      </w:tblGrid>
      <w:tr w:rsidR="00BB5FD6" w:rsidRPr="00BB5FD6" w14:paraId="5E2FA9C0" w14:textId="77777777" w:rsidTr="00AB4852">
        <w:trPr>
          <w:trHeight w:val="322"/>
        </w:trPr>
        <w:tc>
          <w:tcPr>
            <w:tcW w:w="2150" w:type="dxa"/>
            <w:shd w:val="clear" w:color="auto" w:fill="D9D9D9" w:themeFill="background1" w:themeFillShade="D9"/>
            <w:vAlign w:val="center"/>
            <w:hideMark/>
          </w:tcPr>
          <w:p w14:paraId="1421E7C3" w14:textId="77777777" w:rsidR="00BB5FD6" w:rsidRPr="00BB5FD6" w:rsidRDefault="00BB5FD6" w:rsidP="00756F4F">
            <w:pPr>
              <w:spacing w:after="0"/>
            </w:pPr>
            <w:r w:rsidRPr="00BB5FD6">
              <w:t>Parameter</w:t>
            </w:r>
          </w:p>
        </w:tc>
        <w:tc>
          <w:tcPr>
            <w:tcW w:w="10890" w:type="dxa"/>
            <w:shd w:val="clear" w:color="auto" w:fill="D9D9D9" w:themeFill="background1" w:themeFillShade="D9"/>
            <w:vAlign w:val="center"/>
            <w:hideMark/>
          </w:tcPr>
          <w:p w14:paraId="73C4E181" w14:textId="77777777" w:rsidR="00BB5FD6" w:rsidRPr="00BB5FD6" w:rsidRDefault="00BB5FD6" w:rsidP="00756F4F">
            <w:pPr>
              <w:spacing w:after="0"/>
            </w:pPr>
            <w:r w:rsidRPr="00BB5FD6">
              <w:t>Description</w:t>
            </w:r>
          </w:p>
        </w:tc>
        <w:tc>
          <w:tcPr>
            <w:tcW w:w="1340" w:type="dxa"/>
            <w:shd w:val="clear" w:color="auto" w:fill="D9D9D9" w:themeFill="background1" w:themeFillShade="D9"/>
            <w:vAlign w:val="center"/>
            <w:hideMark/>
          </w:tcPr>
          <w:p w14:paraId="630BFE82" w14:textId="77777777" w:rsidR="00BB5FD6" w:rsidRPr="00BB5FD6" w:rsidRDefault="00BB5FD6" w:rsidP="00756F4F">
            <w:pPr>
              <w:spacing w:after="0"/>
            </w:pPr>
            <w:r w:rsidRPr="00BB5FD6">
              <w:t>Type</w:t>
            </w:r>
          </w:p>
        </w:tc>
      </w:tr>
      <w:tr w:rsidR="00BB5FD6" w:rsidRPr="00BB5FD6" w14:paraId="425AA2E6" w14:textId="77777777" w:rsidTr="00AB4852">
        <w:trPr>
          <w:trHeight w:val="315"/>
        </w:trPr>
        <w:tc>
          <w:tcPr>
            <w:tcW w:w="2150" w:type="dxa"/>
            <w:vAlign w:val="center"/>
            <w:hideMark/>
          </w:tcPr>
          <w:p w14:paraId="6590137F" w14:textId="77777777" w:rsidR="00BB5FD6" w:rsidRPr="00BB5FD6" w:rsidRDefault="00BB5FD6" w:rsidP="00756F4F">
            <w:pPr>
              <w:spacing w:after="0"/>
            </w:pPr>
            <w:r w:rsidRPr="00BB5FD6">
              <w:t>Server</w:t>
            </w:r>
          </w:p>
        </w:tc>
        <w:tc>
          <w:tcPr>
            <w:tcW w:w="10890" w:type="dxa"/>
            <w:vAlign w:val="center"/>
            <w:hideMark/>
          </w:tcPr>
          <w:p w14:paraId="6348ECCA" w14:textId="77777777" w:rsidR="00BB5FD6" w:rsidRPr="00BB5FD6" w:rsidRDefault="00BB5FD6" w:rsidP="00756F4F">
            <w:pPr>
              <w:spacing w:after="0"/>
            </w:pPr>
            <w:r w:rsidRPr="00BB5FD6">
              <w:t>Contains information about how the server handles requests [e.g., Werkzeug/2.1.2 Python/3.9.7]</w:t>
            </w:r>
          </w:p>
        </w:tc>
        <w:tc>
          <w:tcPr>
            <w:tcW w:w="1340" w:type="dxa"/>
            <w:vAlign w:val="center"/>
            <w:hideMark/>
          </w:tcPr>
          <w:p w14:paraId="7FB0F2AC" w14:textId="77777777" w:rsidR="00BB5FD6" w:rsidRPr="00BB5FD6" w:rsidRDefault="00BB5FD6" w:rsidP="00756F4F">
            <w:pPr>
              <w:spacing w:after="0"/>
            </w:pPr>
            <w:r w:rsidRPr="00BB5FD6">
              <w:t>String</w:t>
            </w:r>
          </w:p>
        </w:tc>
      </w:tr>
      <w:tr w:rsidR="00BB5FD6" w:rsidRPr="00BB5FD6" w14:paraId="7726E2B1" w14:textId="77777777" w:rsidTr="00AB4852">
        <w:trPr>
          <w:trHeight w:val="54"/>
        </w:trPr>
        <w:tc>
          <w:tcPr>
            <w:tcW w:w="2150" w:type="dxa"/>
            <w:vAlign w:val="center"/>
            <w:hideMark/>
          </w:tcPr>
          <w:p w14:paraId="2A28397B" w14:textId="77777777" w:rsidR="00BB5FD6" w:rsidRPr="00BB5FD6" w:rsidRDefault="00BB5FD6" w:rsidP="00756F4F">
            <w:pPr>
              <w:spacing w:after="0"/>
            </w:pPr>
            <w:r w:rsidRPr="00BB5FD6">
              <w:t>Content-Type</w:t>
            </w:r>
          </w:p>
        </w:tc>
        <w:tc>
          <w:tcPr>
            <w:tcW w:w="10890" w:type="dxa"/>
            <w:vAlign w:val="center"/>
            <w:hideMark/>
          </w:tcPr>
          <w:p w14:paraId="6431FB0C" w14:textId="77777777" w:rsidR="00BB5FD6" w:rsidRPr="00BB5FD6" w:rsidRDefault="00BB5FD6" w:rsidP="00756F4F">
            <w:pPr>
              <w:spacing w:after="0"/>
            </w:pPr>
            <w:r w:rsidRPr="00BB5FD6">
              <w:t>Length of the content</w:t>
            </w:r>
          </w:p>
        </w:tc>
        <w:tc>
          <w:tcPr>
            <w:tcW w:w="1340" w:type="dxa"/>
            <w:vAlign w:val="center"/>
            <w:hideMark/>
          </w:tcPr>
          <w:p w14:paraId="6C78F39E" w14:textId="77777777" w:rsidR="00BB5FD6" w:rsidRPr="00BB5FD6" w:rsidRDefault="00BB5FD6" w:rsidP="00756F4F">
            <w:pPr>
              <w:spacing w:after="0"/>
            </w:pPr>
            <w:r w:rsidRPr="00BB5FD6">
              <w:t>String</w:t>
            </w:r>
          </w:p>
        </w:tc>
      </w:tr>
      <w:tr w:rsidR="00BB5FD6" w:rsidRPr="00BB5FD6" w14:paraId="21E94F21" w14:textId="77777777" w:rsidTr="00AB4852">
        <w:trPr>
          <w:trHeight w:val="169"/>
        </w:trPr>
        <w:tc>
          <w:tcPr>
            <w:tcW w:w="2150" w:type="dxa"/>
            <w:vAlign w:val="center"/>
            <w:hideMark/>
          </w:tcPr>
          <w:p w14:paraId="29D38887" w14:textId="77777777" w:rsidR="00BB5FD6" w:rsidRPr="00BB5FD6" w:rsidRDefault="00BB5FD6" w:rsidP="00756F4F">
            <w:pPr>
              <w:spacing w:after="0"/>
            </w:pPr>
            <w:r w:rsidRPr="00BB5FD6">
              <w:t>Date</w:t>
            </w:r>
          </w:p>
        </w:tc>
        <w:tc>
          <w:tcPr>
            <w:tcW w:w="10890" w:type="dxa"/>
            <w:vAlign w:val="center"/>
            <w:hideMark/>
          </w:tcPr>
          <w:p w14:paraId="33296FFF" w14:textId="77777777" w:rsidR="00BB5FD6" w:rsidRPr="00BB5FD6" w:rsidRDefault="00BB5FD6" w:rsidP="00756F4F">
            <w:pPr>
              <w:spacing w:after="0"/>
            </w:pPr>
            <w:r w:rsidRPr="00BB5FD6">
              <w:t>Date of operation execution e.g. - [Tue, 17 May 2022 06:30:16 GMT]</w:t>
            </w:r>
          </w:p>
        </w:tc>
        <w:tc>
          <w:tcPr>
            <w:tcW w:w="1340" w:type="dxa"/>
            <w:vAlign w:val="center"/>
            <w:hideMark/>
          </w:tcPr>
          <w:p w14:paraId="57BA5204" w14:textId="77777777" w:rsidR="00BB5FD6" w:rsidRPr="00BB5FD6" w:rsidRDefault="00BB5FD6" w:rsidP="00756F4F">
            <w:pPr>
              <w:spacing w:after="0"/>
            </w:pPr>
            <w:r w:rsidRPr="00BB5FD6">
              <w:t>Datetime</w:t>
            </w:r>
          </w:p>
        </w:tc>
      </w:tr>
      <w:tr w:rsidR="00BB5FD6" w:rsidRPr="00BB5FD6" w14:paraId="27D0BFC0" w14:textId="77777777" w:rsidTr="00AB4852">
        <w:trPr>
          <w:trHeight w:val="54"/>
        </w:trPr>
        <w:tc>
          <w:tcPr>
            <w:tcW w:w="2150" w:type="dxa"/>
            <w:vAlign w:val="center"/>
            <w:hideMark/>
          </w:tcPr>
          <w:p w14:paraId="0E8D5924" w14:textId="77777777" w:rsidR="00BB5FD6" w:rsidRPr="00BB5FD6" w:rsidRDefault="00BB5FD6" w:rsidP="00756F4F">
            <w:pPr>
              <w:spacing w:after="0"/>
            </w:pPr>
            <w:r w:rsidRPr="00BB5FD6">
              <w:t>Content-Length</w:t>
            </w:r>
          </w:p>
        </w:tc>
        <w:tc>
          <w:tcPr>
            <w:tcW w:w="10890" w:type="dxa"/>
            <w:vAlign w:val="center"/>
            <w:hideMark/>
          </w:tcPr>
          <w:p w14:paraId="5FA17DBD" w14:textId="77777777" w:rsidR="00BB5FD6" w:rsidRPr="00BB5FD6" w:rsidRDefault="00BB5FD6" w:rsidP="00756F4F">
            <w:pPr>
              <w:spacing w:after="0"/>
            </w:pPr>
            <w:r w:rsidRPr="00BB5FD6">
              <w:t>Length of the content</w:t>
            </w:r>
          </w:p>
        </w:tc>
        <w:tc>
          <w:tcPr>
            <w:tcW w:w="1340" w:type="dxa"/>
            <w:vAlign w:val="center"/>
            <w:hideMark/>
          </w:tcPr>
          <w:p w14:paraId="51619653" w14:textId="77777777" w:rsidR="00BB5FD6" w:rsidRPr="00BB5FD6" w:rsidRDefault="00BB5FD6" w:rsidP="00756F4F">
            <w:pPr>
              <w:spacing w:after="0"/>
            </w:pPr>
            <w:r w:rsidRPr="00BB5FD6">
              <w:t>Bytes</w:t>
            </w:r>
          </w:p>
        </w:tc>
      </w:tr>
    </w:tbl>
    <w:p w14:paraId="522D707A" w14:textId="591F06D9" w:rsidR="00BB5FD6" w:rsidRDefault="00BB5FD6" w:rsidP="003D6F9B">
      <w:pPr>
        <w:pStyle w:val="Heading3"/>
      </w:pPr>
      <w:r>
        <w:t>Output Body</w:t>
      </w:r>
      <w:r w:rsidR="00AB4852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8"/>
        <w:gridCol w:w="8654"/>
        <w:gridCol w:w="1108"/>
      </w:tblGrid>
      <w:tr w:rsidR="00BB5FD6" w:rsidRPr="00BB5FD6" w14:paraId="64EB1F93" w14:textId="77777777" w:rsidTr="00AB4852">
        <w:trPr>
          <w:trHeight w:val="367"/>
        </w:trPr>
        <w:tc>
          <w:tcPr>
            <w:tcW w:w="1747" w:type="dxa"/>
            <w:shd w:val="clear" w:color="auto" w:fill="D9D9D9" w:themeFill="background1" w:themeFillShade="D9"/>
            <w:vAlign w:val="center"/>
            <w:hideMark/>
          </w:tcPr>
          <w:p w14:paraId="1E7FB7EB" w14:textId="77777777" w:rsidR="00BB5FD6" w:rsidRPr="00BB5FD6" w:rsidRDefault="00BB5FD6" w:rsidP="00756F4F">
            <w:pPr>
              <w:spacing w:after="0"/>
            </w:pPr>
            <w:r w:rsidRPr="00BB5FD6">
              <w:t>Parameter</w:t>
            </w:r>
          </w:p>
        </w:tc>
        <w:tc>
          <w:tcPr>
            <w:tcW w:w="8646" w:type="dxa"/>
            <w:shd w:val="clear" w:color="auto" w:fill="D9D9D9" w:themeFill="background1" w:themeFillShade="D9"/>
            <w:vAlign w:val="center"/>
            <w:hideMark/>
          </w:tcPr>
          <w:p w14:paraId="24BF7CED" w14:textId="77777777" w:rsidR="00BB5FD6" w:rsidRPr="00BB5FD6" w:rsidRDefault="00BB5FD6" w:rsidP="00756F4F">
            <w:pPr>
              <w:spacing w:after="0"/>
            </w:pPr>
            <w:r w:rsidRPr="00BB5FD6">
              <w:t>Description</w:t>
            </w:r>
          </w:p>
        </w:tc>
        <w:tc>
          <w:tcPr>
            <w:tcW w:w="1107" w:type="dxa"/>
            <w:shd w:val="clear" w:color="auto" w:fill="D9D9D9" w:themeFill="background1" w:themeFillShade="D9"/>
            <w:vAlign w:val="center"/>
            <w:hideMark/>
          </w:tcPr>
          <w:p w14:paraId="61285FAB" w14:textId="77777777" w:rsidR="00BB5FD6" w:rsidRPr="00BB5FD6" w:rsidRDefault="00BB5FD6" w:rsidP="00756F4F">
            <w:pPr>
              <w:spacing w:after="0"/>
            </w:pPr>
            <w:r w:rsidRPr="00BB5FD6">
              <w:t>Type</w:t>
            </w:r>
          </w:p>
        </w:tc>
      </w:tr>
      <w:tr w:rsidR="00BB5FD6" w:rsidRPr="00BB5FD6" w14:paraId="2FF87A03" w14:textId="77777777" w:rsidTr="00AB4852">
        <w:trPr>
          <w:trHeight w:val="54"/>
        </w:trPr>
        <w:tc>
          <w:tcPr>
            <w:tcW w:w="1747" w:type="dxa"/>
            <w:hideMark/>
          </w:tcPr>
          <w:p w14:paraId="2B273F4B" w14:textId="77777777" w:rsidR="00BB5FD6" w:rsidRPr="00BB5FD6" w:rsidRDefault="00BB5FD6" w:rsidP="00756F4F">
            <w:pPr>
              <w:spacing w:after="0"/>
            </w:pPr>
            <w:r w:rsidRPr="00BB5FD6">
              <w:t>UserId</w:t>
            </w:r>
          </w:p>
        </w:tc>
        <w:tc>
          <w:tcPr>
            <w:tcW w:w="8646" w:type="dxa"/>
            <w:hideMark/>
          </w:tcPr>
          <w:p w14:paraId="1BB3E183" w14:textId="22A781C0" w:rsidR="00BB5FD6" w:rsidRPr="00BB5FD6" w:rsidRDefault="00BB5FD6" w:rsidP="00756F4F">
            <w:pPr>
              <w:spacing w:after="0"/>
            </w:pPr>
            <w:r w:rsidRPr="00BB5FD6">
              <w:t xml:space="preserve">User ID of the </w:t>
            </w:r>
            <w:r w:rsidR="008E0A86">
              <w:t>IAI</w:t>
            </w:r>
            <w:r w:rsidRPr="00BB5FD6">
              <w:t xml:space="preserve"> user</w:t>
            </w:r>
          </w:p>
        </w:tc>
        <w:tc>
          <w:tcPr>
            <w:tcW w:w="1107" w:type="dxa"/>
            <w:hideMark/>
          </w:tcPr>
          <w:p w14:paraId="5EDF1A15" w14:textId="77777777" w:rsidR="00BB5FD6" w:rsidRPr="00BB5FD6" w:rsidRDefault="00BB5FD6" w:rsidP="00756F4F">
            <w:pPr>
              <w:spacing w:after="0"/>
            </w:pPr>
            <w:r w:rsidRPr="00BB5FD6">
              <w:t>String</w:t>
            </w:r>
          </w:p>
        </w:tc>
      </w:tr>
      <w:tr w:rsidR="00BB5FD6" w:rsidRPr="00BB5FD6" w14:paraId="5E7021BB" w14:textId="77777777" w:rsidTr="00AB4852">
        <w:trPr>
          <w:trHeight w:val="54"/>
        </w:trPr>
        <w:tc>
          <w:tcPr>
            <w:tcW w:w="1747" w:type="dxa"/>
            <w:hideMark/>
          </w:tcPr>
          <w:p w14:paraId="6A6D8B85" w14:textId="77777777" w:rsidR="00BB5FD6" w:rsidRPr="00BB5FD6" w:rsidRDefault="00BB5FD6" w:rsidP="00756F4F">
            <w:pPr>
              <w:spacing w:after="0"/>
            </w:pPr>
            <w:r w:rsidRPr="00BB5FD6">
              <w:t>DisplayName</w:t>
            </w:r>
          </w:p>
        </w:tc>
        <w:tc>
          <w:tcPr>
            <w:tcW w:w="8646" w:type="dxa"/>
            <w:hideMark/>
          </w:tcPr>
          <w:p w14:paraId="078E63A2" w14:textId="40ACB76E" w:rsidR="00BB5FD6" w:rsidRPr="00BB5FD6" w:rsidRDefault="00BB5FD6" w:rsidP="00756F4F">
            <w:pPr>
              <w:spacing w:after="0"/>
            </w:pPr>
            <w:r w:rsidRPr="00BB5FD6">
              <w:t xml:space="preserve">The display name of the </w:t>
            </w:r>
            <w:r w:rsidR="008E0A86">
              <w:t>IAI</w:t>
            </w:r>
            <w:r w:rsidRPr="00BB5FD6">
              <w:t xml:space="preserve"> user on the UI</w:t>
            </w:r>
          </w:p>
        </w:tc>
        <w:tc>
          <w:tcPr>
            <w:tcW w:w="1107" w:type="dxa"/>
            <w:hideMark/>
          </w:tcPr>
          <w:p w14:paraId="7C90EA0E" w14:textId="77777777" w:rsidR="00BB5FD6" w:rsidRPr="00BB5FD6" w:rsidRDefault="00BB5FD6" w:rsidP="00756F4F">
            <w:pPr>
              <w:spacing w:after="0"/>
            </w:pPr>
            <w:r w:rsidRPr="00BB5FD6">
              <w:t>String</w:t>
            </w:r>
          </w:p>
        </w:tc>
      </w:tr>
      <w:tr w:rsidR="00BB5FD6" w:rsidRPr="00BB5FD6" w14:paraId="106A060D" w14:textId="77777777" w:rsidTr="00AB4852">
        <w:trPr>
          <w:trHeight w:val="178"/>
        </w:trPr>
        <w:tc>
          <w:tcPr>
            <w:tcW w:w="1747" w:type="dxa"/>
            <w:hideMark/>
          </w:tcPr>
          <w:p w14:paraId="0ECAEC83" w14:textId="77777777" w:rsidR="00BB5FD6" w:rsidRPr="00BB5FD6" w:rsidRDefault="00BB5FD6" w:rsidP="00756F4F">
            <w:pPr>
              <w:spacing w:after="0"/>
            </w:pPr>
            <w:r w:rsidRPr="00BB5FD6">
              <w:t>FirstName</w:t>
            </w:r>
          </w:p>
        </w:tc>
        <w:tc>
          <w:tcPr>
            <w:tcW w:w="8646" w:type="dxa"/>
            <w:hideMark/>
          </w:tcPr>
          <w:p w14:paraId="19E00E72" w14:textId="249DC956" w:rsidR="00BB5FD6" w:rsidRPr="00BB5FD6" w:rsidRDefault="00BB5FD6" w:rsidP="00756F4F">
            <w:pPr>
              <w:spacing w:after="0"/>
            </w:pPr>
            <w:r w:rsidRPr="00BB5FD6">
              <w:t xml:space="preserve">First name of the </w:t>
            </w:r>
            <w:r w:rsidR="008E0A86">
              <w:t>IAI</w:t>
            </w:r>
            <w:r w:rsidRPr="00BB5FD6">
              <w:t xml:space="preserve"> user</w:t>
            </w:r>
          </w:p>
        </w:tc>
        <w:tc>
          <w:tcPr>
            <w:tcW w:w="1107" w:type="dxa"/>
            <w:hideMark/>
          </w:tcPr>
          <w:p w14:paraId="4396EF60" w14:textId="77777777" w:rsidR="00BB5FD6" w:rsidRPr="00BB5FD6" w:rsidRDefault="00BB5FD6" w:rsidP="00756F4F">
            <w:pPr>
              <w:spacing w:after="0"/>
            </w:pPr>
            <w:r w:rsidRPr="00BB5FD6">
              <w:t>String</w:t>
            </w:r>
          </w:p>
        </w:tc>
      </w:tr>
      <w:tr w:rsidR="00BB5FD6" w:rsidRPr="00BB5FD6" w14:paraId="56913D80" w14:textId="77777777" w:rsidTr="00AB4852">
        <w:trPr>
          <w:trHeight w:val="54"/>
        </w:trPr>
        <w:tc>
          <w:tcPr>
            <w:tcW w:w="1747" w:type="dxa"/>
            <w:hideMark/>
          </w:tcPr>
          <w:p w14:paraId="4E76E1D6" w14:textId="77777777" w:rsidR="00BB5FD6" w:rsidRPr="00BB5FD6" w:rsidRDefault="00BB5FD6" w:rsidP="00756F4F">
            <w:pPr>
              <w:spacing w:after="0"/>
            </w:pPr>
            <w:r w:rsidRPr="00BB5FD6">
              <w:t>LastName</w:t>
            </w:r>
          </w:p>
        </w:tc>
        <w:tc>
          <w:tcPr>
            <w:tcW w:w="8646" w:type="dxa"/>
            <w:hideMark/>
          </w:tcPr>
          <w:p w14:paraId="41C2A2A9" w14:textId="742231F6" w:rsidR="00BB5FD6" w:rsidRPr="00BB5FD6" w:rsidRDefault="00BB5FD6" w:rsidP="00756F4F">
            <w:pPr>
              <w:spacing w:after="0"/>
            </w:pPr>
            <w:r w:rsidRPr="00BB5FD6">
              <w:t xml:space="preserve">Last name of the </w:t>
            </w:r>
            <w:r w:rsidR="008E0A86">
              <w:t>IAI</w:t>
            </w:r>
            <w:r w:rsidRPr="00BB5FD6">
              <w:t xml:space="preserve"> user</w:t>
            </w:r>
          </w:p>
        </w:tc>
        <w:tc>
          <w:tcPr>
            <w:tcW w:w="1107" w:type="dxa"/>
            <w:hideMark/>
          </w:tcPr>
          <w:p w14:paraId="62E71804" w14:textId="77777777" w:rsidR="00BB5FD6" w:rsidRPr="00BB5FD6" w:rsidRDefault="00BB5FD6" w:rsidP="00756F4F">
            <w:pPr>
              <w:spacing w:after="0"/>
            </w:pPr>
            <w:r w:rsidRPr="00BB5FD6">
              <w:t>String</w:t>
            </w:r>
          </w:p>
        </w:tc>
      </w:tr>
      <w:tr w:rsidR="00BB5FD6" w:rsidRPr="00BB5FD6" w14:paraId="16D042AC" w14:textId="77777777" w:rsidTr="00AB4852">
        <w:trPr>
          <w:trHeight w:val="54"/>
        </w:trPr>
        <w:tc>
          <w:tcPr>
            <w:tcW w:w="1747" w:type="dxa"/>
            <w:hideMark/>
          </w:tcPr>
          <w:p w14:paraId="1CF12E7F" w14:textId="77777777" w:rsidR="00BB5FD6" w:rsidRPr="00BB5FD6" w:rsidRDefault="00BB5FD6" w:rsidP="00756F4F">
            <w:pPr>
              <w:spacing w:after="0"/>
            </w:pPr>
            <w:r w:rsidRPr="00BB5FD6">
              <w:t>UserPrincipalName</w:t>
            </w:r>
          </w:p>
        </w:tc>
        <w:tc>
          <w:tcPr>
            <w:tcW w:w="8646" w:type="dxa"/>
            <w:hideMark/>
          </w:tcPr>
          <w:p w14:paraId="6B916D30" w14:textId="5D58C8B3" w:rsidR="00BB5FD6" w:rsidRPr="00BB5FD6" w:rsidRDefault="00BB5FD6" w:rsidP="00756F4F">
            <w:pPr>
              <w:spacing w:after="0"/>
            </w:pPr>
            <w:r w:rsidRPr="00BB5FD6">
              <w:t xml:space="preserve">User principal name of the </w:t>
            </w:r>
            <w:r w:rsidR="008E0A86">
              <w:t>IAI</w:t>
            </w:r>
            <w:r w:rsidRPr="00BB5FD6">
              <w:t xml:space="preserve"> user</w:t>
            </w:r>
          </w:p>
        </w:tc>
        <w:tc>
          <w:tcPr>
            <w:tcW w:w="1107" w:type="dxa"/>
            <w:hideMark/>
          </w:tcPr>
          <w:p w14:paraId="4516CD56" w14:textId="77777777" w:rsidR="00BB5FD6" w:rsidRPr="00BB5FD6" w:rsidRDefault="00BB5FD6" w:rsidP="00756F4F">
            <w:pPr>
              <w:spacing w:after="0"/>
            </w:pPr>
            <w:r w:rsidRPr="00BB5FD6">
              <w:t>String</w:t>
            </w:r>
          </w:p>
        </w:tc>
      </w:tr>
      <w:tr w:rsidR="00BB5FD6" w:rsidRPr="00BB5FD6" w14:paraId="24C03ED6" w14:textId="77777777" w:rsidTr="00AB4852">
        <w:trPr>
          <w:trHeight w:val="79"/>
        </w:trPr>
        <w:tc>
          <w:tcPr>
            <w:tcW w:w="1747" w:type="dxa"/>
            <w:hideMark/>
          </w:tcPr>
          <w:p w14:paraId="4E9A7F93" w14:textId="77777777" w:rsidR="00BB5FD6" w:rsidRPr="00BB5FD6" w:rsidRDefault="00BB5FD6" w:rsidP="00756F4F">
            <w:pPr>
              <w:spacing w:after="0"/>
            </w:pPr>
            <w:r w:rsidRPr="00BB5FD6">
              <w:t>PhoneNumber</w:t>
            </w:r>
          </w:p>
        </w:tc>
        <w:tc>
          <w:tcPr>
            <w:tcW w:w="8646" w:type="dxa"/>
            <w:hideMark/>
          </w:tcPr>
          <w:p w14:paraId="181D01FF" w14:textId="6E95CB1D" w:rsidR="00BB5FD6" w:rsidRPr="00BB5FD6" w:rsidRDefault="00BB5FD6" w:rsidP="00756F4F">
            <w:pPr>
              <w:spacing w:after="0"/>
            </w:pPr>
            <w:r w:rsidRPr="00BB5FD6">
              <w:t xml:space="preserve">Phone number of the </w:t>
            </w:r>
            <w:r w:rsidR="008E0A86">
              <w:t>IAI</w:t>
            </w:r>
            <w:r w:rsidRPr="00BB5FD6">
              <w:t xml:space="preserve"> user</w:t>
            </w:r>
          </w:p>
        </w:tc>
        <w:tc>
          <w:tcPr>
            <w:tcW w:w="1107" w:type="dxa"/>
            <w:hideMark/>
          </w:tcPr>
          <w:p w14:paraId="2BE25414" w14:textId="77777777" w:rsidR="00BB5FD6" w:rsidRPr="00BB5FD6" w:rsidRDefault="00BB5FD6" w:rsidP="00756F4F">
            <w:pPr>
              <w:spacing w:after="0"/>
            </w:pPr>
            <w:r w:rsidRPr="00BB5FD6">
              <w:t>String</w:t>
            </w:r>
          </w:p>
        </w:tc>
      </w:tr>
      <w:tr w:rsidR="00BB5FD6" w:rsidRPr="00BB5FD6" w14:paraId="49E52D89" w14:textId="77777777" w:rsidTr="00AB4852">
        <w:trPr>
          <w:trHeight w:val="124"/>
        </w:trPr>
        <w:tc>
          <w:tcPr>
            <w:tcW w:w="1747" w:type="dxa"/>
            <w:hideMark/>
          </w:tcPr>
          <w:p w14:paraId="7E375ABA" w14:textId="77777777" w:rsidR="00BB5FD6" w:rsidRPr="00BB5FD6" w:rsidRDefault="00BB5FD6" w:rsidP="00756F4F">
            <w:pPr>
              <w:spacing w:after="0"/>
            </w:pPr>
            <w:r w:rsidRPr="00BB5FD6">
              <w:t>Email</w:t>
            </w:r>
          </w:p>
        </w:tc>
        <w:tc>
          <w:tcPr>
            <w:tcW w:w="8646" w:type="dxa"/>
            <w:hideMark/>
          </w:tcPr>
          <w:p w14:paraId="2CA07A3F" w14:textId="61BCAE18" w:rsidR="00BB5FD6" w:rsidRPr="00BB5FD6" w:rsidRDefault="00BB5FD6" w:rsidP="00756F4F">
            <w:pPr>
              <w:spacing w:after="0"/>
            </w:pPr>
            <w:r w:rsidRPr="00BB5FD6">
              <w:t xml:space="preserve">Email of the </w:t>
            </w:r>
            <w:r w:rsidR="008E0A86">
              <w:t>IAI</w:t>
            </w:r>
            <w:r w:rsidRPr="00BB5FD6">
              <w:t xml:space="preserve"> user</w:t>
            </w:r>
          </w:p>
        </w:tc>
        <w:tc>
          <w:tcPr>
            <w:tcW w:w="1107" w:type="dxa"/>
            <w:hideMark/>
          </w:tcPr>
          <w:p w14:paraId="237E9349" w14:textId="77777777" w:rsidR="00BB5FD6" w:rsidRPr="00BB5FD6" w:rsidRDefault="00BB5FD6" w:rsidP="00756F4F">
            <w:pPr>
              <w:spacing w:after="0"/>
            </w:pPr>
            <w:r w:rsidRPr="00BB5FD6">
              <w:t>String</w:t>
            </w:r>
          </w:p>
        </w:tc>
      </w:tr>
    </w:tbl>
    <w:p w14:paraId="6B7CB8CC" w14:textId="77777777" w:rsidR="00756F4F" w:rsidRPr="00756F4F" w:rsidRDefault="00756F4F" w:rsidP="00AB4852">
      <w:pPr>
        <w:pStyle w:val="Heading3"/>
      </w:pPr>
      <w:r w:rsidRPr="00756F4F">
        <w:t>Sample JSON Request</w:t>
      </w:r>
    </w:p>
    <w:p w14:paraId="2ACA5123" w14:textId="77777777" w:rsidR="00756F4F" w:rsidRPr="00B83B28" w:rsidRDefault="00756F4F" w:rsidP="00756F4F">
      <w:pPr>
        <w:pStyle w:val="CodeSample"/>
        <w:spacing w:after="0"/>
        <w:rPr>
          <w:sz w:val="18"/>
          <w:szCs w:val="20"/>
        </w:rPr>
      </w:pPr>
      <w:r w:rsidRPr="00B83B28">
        <w:rPr>
          <w:sz w:val="18"/>
          <w:szCs w:val="20"/>
        </w:rPr>
        <w:t>{</w:t>
      </w:r>
    </w:p>
    <w:p w14:paraId="2E977C44" w14:textId="77777777" w:rsidR="00756F4F" w:rsidRPr="00B83B28" w:rsidRDefault="00756F4F" w:rsidP="00756F4F">
      <w:pPr>
        <w:pStyle w:val="CodeSample"/>
        <w:spacing w:after="0"/>
        <w:rPr>
          <w:sz w:val="18"/>
          <w:szCs w:val="20"/>
        </w:rPr>
      </w:pPr>
      <w:r w:rsidRPr="00B83B28">
        <w:rPr>
          <w:sz w:val="18"/>
          <w:szCs w:val="20"/>
        </w:rPr>
        <w:t xml:space="preserve">                "QueryString": "",</w:t>
      </w:r>
    </w:p>
    <w:p w14:paraId="0486FA4C" w14:textId="3F73C729" w:rsidR="00756F4F" w:rsidRPr="00B83B28" w:rsidRDefault="00756F4F" w:rsidP="00756F4F">
      <w:pPr>
        <w:pStyle w:val="CodeSample"/>
        <w:spacing w:after="0"/>
        <w:rPr>
          <w:sz w:val="18"/>
          <w:szCs w:val="20"/>
        </w:rPr>
      </w:pPr>
      <w:r w:rsidRPr="00B83B28">
        <w:rPr>
          <w:sz w:val="18"/>
          <w:szCs w:val="20"/>
        </w:rPr>
        <w:t xml:space="preserve">                "AOTUsersOnly": "True/False (Give this value as true if the search should be only on </w:t>
      </w:r>
      <w:r w:rsidR="008E0A86">
        <w:rPr>
          <w:sz w:val="18"/>
          <w:szCs w:val="20"/>
        </w:rPr>
        <w:t>IAI</w:t>
      </w:r>
      <w:r w:rsidRPr="00B83B28">
        <w:rPr>
          <w:sz w:val="18"/>
          <w:szCs w:val="20"/>
        </w:rPr>
        <w:t xml:space="preserve"> users and false if on all AD users)",</w:t>
      </w:r>
    </w:p>
    <w:p w14:paraId="493CF4EC" w14:textId="77777777" w:rsidR="00756F4F" w:rsidRPr="00B83B28" w:rsidRDefault="00756F4F" w:rsidP="00756F4F">
      <w:pPr>
        <w:pStyle w:val="CodeSample"/>
        <w:spacing w:after="0"/>
        <w:rPr>
          <w:sz w:val="18"/>
          <w:szCs w:val="20"/>
        </w:rPr>
      </w:pPr>
      <w:r w:rsidRPr="00B83B28">
        <w:rPr>
          <w:sz w:val="18"/>
          <w:szCs w:val="20"/>
        </w:rPr>
        <w:t xml:space="preserve">                "RoleIds": [</w:t>
      </w:r>
    </w:p>
    <w:p w14:paraId="428CEE3B" w14:textId="77777777" w:rsidR="00756F4F" w:rsidRPr="00B83B28" w:rsidRDefault="00756F4F" w:rsidP="00756F4F">
      <w:pPr>
        <w:pStyle w:val="CodeSample"/>
        <w:spacing w:after="0"/>
        <w:rPr>
          <w:sz w:val="18"/>
          <w:szCs w:val="20"/>
        </w:rPr>
      </w:pPr>
      <w:r w:rsidRPr="00B83B28">
        <w:rPr>
          <w:sz w:val="18"/>
          <w:szCs w:val="20"/>
        </w:rPr>
        <w:t xml:space="preserve">                  "",</w:t>
      </w:r>
    </w:p>
    <w:p w14:paraId="339C27E0" w14:textId="77777777" w:rsidR="00756F4F" w:rsidRPr="00B83B28" w:rsidRDefault="00756F4F" w:rsidP="00756F4F">
      <w:pPr>
        <w:pStyle w:val="CodeSample"/>
        <w:spacing w:after="0"/>
        <w:rPr>
          <w:sz w:val="18"/>
          <w:szCs w:val="20"/>
        </w:rPr>
      </w:pPr>
      <w:r w:rsidRPr="00B83B28">
        <w:rPr>
          <w:sz w:val="18"/>
          <w:szCs w:val="20"/>
        </w:rPr>
        <w:t xml:space="preserve">                  ""</w:t>
      </w:r>
    </w:p>
    <w:p w14:paraId="08B27912" w14:textId="77777777" w:rsidR="00756F4F" w:rsidRPr="00B83B28" w:rsidRDefault="00756F4F" w:rsidP="00756F4F">
      <w:pPr>
        <w:pStyle w:val="CodeSample"/>
        <w:spacing w:after="0"/>
        <w:rPr>
          <w:sz w:val="18"/>
          <w:szCs w:val="20"/>
        </w:rPr>
      </w:pPr>
      <w:r w:rsidRPr="00B83B28">
        <w:rPr>
          <w:sz w:val="18"/>
          <w:szCs w:val="20"/>
        </w:rPr>
        <w:t xml:space="preserve">                ]</w:t>
      </w:r>
    </w:p>
    <w:p w14:paraId="41DB5FF6" w14:textId="77777777" w:rsidR="00756F4F" w:rsidRPr="00B83B28" w:rsidRDefault="00756F4F" w:rsidP="00756F4F">
      <w:pPr>
        <w:pStyle w:val="CodeSample"/>
        <w:spacing w:after="0"/>
        <w:rPr>
          <w:sz w:val="18"/>
          <w:szCs w:val="20"/>
        </w:rPr>
      </w:pPr>
      <w:r w:rsidRPr="00B83B28">
        <w:rPr>
          <w:sz w:val="18"/>
          <w:szCs w:val="20"/>
        </w:rPr>
        <w:t>}</w:t>
      </w:r>
    </w:p>
    <w:p w14:paraId="752A0F87" w14:textId="5F6FF3A4" w:rsidR="00291CCA" w:rsidRPr="003F58F2" w:rsidRDefault="00291CCA" w:rsidP="00AB4852">
      <w:pPr>
        <w:pStyle w:val="Heading3"/>
      </w:pPr>
      <w:r w:rsidRPr="003F58F2">
        <w:t>Sample</w:t>
      </w:r>
      <w:r w:rsidR="009847D4">
        <w:t xml:space="preserve"> </w:t>
      </w:r>
      <w:r w:rsidRPr="003F58F2">
        <w:t>JSON</w:t>
      </w:r>
      <w:r w:rsidR="009847D4">
        <w:t xml:space="preserve"> </w:t>
      </w:r>
      <w:r w:rsidRPr="003F58F2">
        <w:t>Response</w:t>
      </w:r>
    </w:p>
    <w:p w14:paraId="69A2AF5E" w14:textId="77777777" w:rsidR="00291CCA" w:rsidRPr="00B83B28" w:rsidRDefault="00291CCA" w:rsidP="00756F4F">
      <w:pPr>
        <w:pStyle w:val="CodeSample"/>
        <w:spacing w:after="0"/>
        <w:rPr>
          <w:sz w:val="18"/>
          <w:szCs w:val="20"/>
        </w:rPr>
      </w:pPr>
      <w:r w:rsidRPr="00B83B28">
        <w:rPr>
          <w:sz w:val="18"/>
          <w:szCs w:val="20"/>
        </w:rPr>
        <w:t>{</w:t>
      </w:r>
    </w:p>
    <w:p w14:paraId="212E96C5" w14:textId="1C13F6A8" w:rsidR="00291CCA" w:rsidRPr="00B83B28" w:rsidRDefault="009847D4" w:rsidP="00756F4F">
      <w:pPr>
        <w:pStyle w:val="CodeSample"/>
        <w:spacing w:after="0"/>
        <w:rPr>
          <w:sz w:val="18"/>
          <w:szCs w:val="20"/>
        </w:rPr>
      </w:pPr>
      <w:r w:rsidRPr="00B83B28">
        <w:rPr>
          <w:sz w:val="18"/>
          <w:szCs w:val="20"/>
        </w:rPr>
        <w:t xml:space="preserve">        </w:t>
      </w:r>
      <w:r w:rsidR="00291CCA" w:rsidRPr="00B83B28">
        <w:rPr>
          <w:sz w:val="18"/>
          <w:szCs w:val="20"/>
        </w:rPr>
        <w:t>"Users":</w:t>
      </w:r>
      <w:r w:rsidRPr="00B83B28">
        <w:rPr>
          <w:sz w:val="18"/>
          <w:szCs w:val="20"/>
        </w:rPr>
        <w:t xml:space="preserve"> </w:t>
      </w:r>
      <w:r w:rsidR="00291CCA" w:rsidRPr="00B83B28">
        <w:rPr>
          <w:sz w:val="18"/>
          <w:szCs w:val="20"/>
        </w:rPr>
        <w:t>[</w:t>
      </w:r>
    </w:p>
    <w:p w14:paraId="135AD371" w14:textId="2FD70674" w:rsidR="00291CCA" w:rsidRPr="00B83B28" w:rsidRDefault="009847D4" w:rsidP="00756F4F">
      <w:pPr>
        <w:pStyle w:val="CodeSample"/>
        <w:spacing w:after="0"/>
        <w:rPr>
          <w:sz w:val="18"/>
          <w:szCs w:val="20"/>
        </w:rPr>
      </w:pPr>
      <w:r w:rsidRPr="00B83B28">
        <w:rPr>
          <w:sz w:val="18"/>
          <w:szCs w:val="20"/>
        </w:rPr>
        <w:t xml:space="preserve">          </w:t>
      </w:r>
      <w:r w:rsidR="00291CCA" w:rsidRPr="00B83B28">
        <w:rPr>
          <w:sz w:val="18"/>
          <w:szCs w:val="20"/>
        </w:rPr>
        <w:t>{</w:t>
      </w:r>
    </w:p>
    <w:p w14:paraId="1E6E61A8" w14:textId="7A337229" w:rsidR="00291CCA" w:rsidRPr="00B83B28" w:rsidRDefault="009847D4" w:rsidP="00756F4F">
      <w:pPr>
        <w:pStyle w:val="CodeSample"/>
        <w:spacing w:after="0"/>
        <w:rPr>
          <w:sz w:val="18"/>
          <w:szCs w:val="20"/>
        </w:rPr>
      </w:pPr>
      <w:r w:rsidRPr="00B83B28">
        <w:rPr>
          <w:sz w:val="18"/>
          <w:szCs w:val="20"/>
        </w:rPr>
        <w:t xml:space="preserve">           </w:t>
      </w:r>
      <w:r w:rsidR="00291CCA" w:rsidRPr="00B83B28">
        <w:rPr>
          <w:sz w:val="18"/>
          <w:szCs w:val="20"/>
        </w:rPr>
        <w:t>"UserId":</w:t>
      </w:r>
      <w:r w:rsidRPr="00B83B28">
        <w:rPr>
          <w:sz w:val="18"/>
          <w:szCs w:val="20"/>
        </w:rPr>
        <w:t xml:space="preserve"> </w:t>
      </w:r>
      <w:r w:rsidR="00291CCA" w:rsidRPr="00B83B28">
        <w:rPr>
          <w:sz w:val="18"/>
          <w:szCs w:val="20"/>
        </w:rPr>
        <w:t>"",</w:t>
      </w:r>
    </w:p>
    <w:p w14:paraId="0BA52813" w14:textId="5BFAC2DE" w:rsidR="00291CCA" w:rsidRPr="00B83B28" w:rsidRDefault="009847D4" w:rsidP="00756F4F">
      <w:pPr>
        <w:pStyle w:val="CodeSample"/>
        <w:spacing w:after="0"/>
        <w:rPr>
          <w:sz w:val="18"/>
          <w:szCs w:val="20"/>
        </w:rPr>
      </w:pPr>
      <w:r w:rsidRPr="00B83B28">
        <w:rPr>
          <w:sz w:val="18"/>
          <w:szCs w:val="20"/>
        </w:rPr>
        <w:t xml:space="preserve">           </w:t>
      </w:r>
      <w:r w:rsidR="00291CCA" w:rsidRPr="00B83B28">
        <w:rPr>
          <w:sz w:val="18"/>
          <w:szCs w:val="20"/>
        </w:rPr>
        <w:t>"DisplayName":</w:t>
      </w:r>
      <w:r w:rsidRPr="00B83B28">
        <w:rPr>
          <w:sz w:val="18"/>
          <w:szCs w:val="20"/>
        </w:rPr>
        <w:t xml:space="preserve"> </w:t>
      </w:r>
      <w:r w:rsidR="00291CCA" w:rsidRPr="00B83B28">
        <w:rPr>
          <w:sz w:val="18"/>
          <w:szCs w:val="20"/>
        </w:rPr>
        <w:t>"",</w:t>
      </w:r>
    </w:p>
    <w:p w14:paraId="59FF23AA" w14:textId="60B56412" w:rsidR="00291CCA" w:rsidRPr="00B83B28" w:rsidRDefault="009847D4" w:rsidP="00756F4F">
      <w:pPr>
        <w:pStyle w:val="CodeSample"/>
        <w:spacing w:after="0"/>
        <w:rPr>
          <w:sz w:val="18"/>
          <w:szCs w:val="20"/>
        </w:rPr>
      </w:pPr>
      <w:r w:rsidRPr="00B83B28">
        <w:rPr>
          <w:sz w:val="18"/>
          <w:szCs w:val="20"/>
        </w:rPr>
        <w:t xml:space="preserve">           </w:t>
      </w:r>
      <w:r w:rsidR="00291CCA" w:rsidRPr="00B83B28">
        <w:rPr>
          <w:sz w:val="18"/>
          <w:szCs w:val="20"/>
        </w:rPr>
        <w:t>"FirstName":</w:t>
      </w:r>
      <w:r w:rsidRPr="00B83B28">
        <w:rPr>
          <w:sz w:val="18"/>
          <w:szCs w:val="20"/>
        </w:rPr>
        <w:t xml:space="preserve"> </w:t>
      </w:r>
      <w:r w:rsidR="00291CCA" w:rsidRPr="00B83B28">
        <w:rPr>
          <w:sz w:val="18"/>
          <w:szCs w:val="20"/>
        </w:rPr>
        <w:t>"",</w:t>
      </w:r>
    </w:p>
    <w:p w14:paraId="2C080487" w14:textId="2ECE4640" w:rsidR="00291CCA" w:rsidRPr="00B83B28" w:rsidRDefault="009847D4" w:rsidP="00756F4F">
      <w:pPr>
        <w:pStyle w:val="CodeSample"/>
        <w:spacing w:after="0"/>
        <w:rPr>
          <w:sz w:val="18"/>
          <w:szCs w:val="20"/>
        </w:rPr>
      </w:pPr>
      <w:r w:rsidRPr="00B83B28">
        <w:rPr>
          <w:sz w:val="18"/>
          <w:szCs w:val="20"/>
        </w:rPr>
        <w:t xml:space="preserve">           </w:t>
      </w:r>
      <w:r w:rsidR="00291CCA" w:rsidRPr="00B83B28">
        <w:rPr>
          <w:sz w:val="18"/>
          <w:szCs w:val="20"/>
        </w:rPr>
        <w:t>"LastName":</w:t>
      </w:r>
      <w:r w:rsidRPr="00B83B28">
        <w:rPr>
          <w:sz w:val="18"/>
          <w:szCs w:val="20"/>
        </w:rPr>
        <w:t xml:space="preserve"> </w:t>
      </w:r>
      <w:r w:rsidR="00291CCA" w:rsidRPr="00B83B28">
        <w:rPr>
          <w:sz w:val="18"/>
          <w:szCs w:val="20"/>
        </w:rPr>
        <w:t>"",</w:t>
      </w:r>
    </w:p>
    <w:p w14:paraId="4AA28BBB" w14:textId="07F4EDD8" w:rsidR="00291CCA" w:rsidRPr="00B83B28" w:rsidRDefault="009847D4" w:rsidP="00756F4F">
      <w:pPr>
        <w:pStyle w:val="CodeSample"/>
        <w:spacing w:after="0"/>
        <w:rPr>
          <w:sz w:val="18"/>
          <w:szCs w:val="20"/>
        </w:rPr>
      </w:pPr>
      <w:r w:rsidRPr="00B83B28">
        <w:rPr>
          <w:sz w:val="18"/>
          <w:szCs w:val="20"/>
        </w:rPr>
        <w:t xml:space="preserve">           </w:t>
      </w:r>
      <w:r w:rsidR="00291CCA" w:rsidRPr="00B83B28">
        <w:rPr>
          <w:sz w:val="18"/>
          <w:szCs w:val="20"/>
        </w:rPr>
        <w:t>"UserPrincipalName":</w:t>
      </w:r>
      <w:r w:rsidRPr="00B83B28">
        <w:rPr>
          <w:sz w:val="18"/>
          <w:szCs w:val="20"/>
        </w:rPr>
        <w:t xml:space="preserve"> </w:t>
      </w:r>
      <w:r w:rsidR="00291CCA" w:rsidRPr="00B83B28">
        <w:rPr>
          <w:sz w:val="18"/>
          <w:szCs w:val="20"/>
        </w:rPr>
        <w:t>"",</w:t>
      </w:r>
    </w:p>
    <w:p w14:paraId="58D752DC" w14:textId="06D638BF" w:rsidR="00291CCA" w:rsidRPr="00B83B28" w:rsidRDefault="009847D4" w:rsidP="00756F4F">
      <w:pPr>
        <w:pStyle w:val="CodeSample"/>
        <w:spacing w:after="0"/>
        <w:rPr>
          <w:sz w:val="18"/>
          <w:szCs w:val="20"/>
        </w:rPr>
      </w:pPr>
      <w:r w:rsidRPr="00B83B28">
        <w:rPr>
          <w:sz w:val="18"/>
          <w:szCs w:val="20"/>
        </w:rPr>
        <w:t xml:space="preserve">           </w:t>
      </w:r>
      <w:r w:rsidR="00291CCA" w:rsidRPr="00B83B28">
        <w:rPr>
          <w:sz w:val="18"/>
          <w:szCs w:val="20"/>
        </w:rPr>
        <w:t>"PhoneNumber":</w:t>
      </w:r>
      <w:r w:rsidRPr="00B83B28">
        <w:rPr>
          <w:sz w:val="18"/>
          <w:szCs w:val="20"/>
        </w:rPr>
        <w:t xml:space="preserve"> </w:t>
      </w:r>
      <w:r w:rsidR="00291CCA" w:rsidRPr="00B83B28">
        <w:rPr>
          <w:sz w:val="18"/>
          <w:szCs w:val="20"/>
        </w:rPr>
        <w:t>"",</w:t>
      </w:r>
    </w:p>
    <w:p w14:paraId="5792982A" w14:textId="65C65F58" w:rsidR="00291CCA" w:rsidRPr="00B83B28" w:rsidRDefault="009847D4" w:rsidP="00756F4F">
      <w:pPr>
        <w:pStyle w:val="CodeSample"/>
        <w:spacing w:after="0"/>
        <w:rPr>
          <w:sz w:val="18"/>
          <w:szCs w:val="20"/>
        </w:rPr>
      </w:pPr>
      <w:r w:rsidRPr="00B83B28">
        <w:rPr>
          <w:sz w:val="18"/>
          <w:szCs w:val="20"/>
        </w:rPr>
        <w:t xml:space="preserve">           </w:t>
      </w:r>
      <w:r w:rsidR="00291CCA" w:rsidRPr="00B83B28">
        <w:rPr>
          <w:sz w:val="18"/>
          <w:szCs w:val="20"/>
        </w:rPr>
        <w:t>"Email":</w:t>
      </w:r>
      <w:r w:rsidRPr="00B83B28">
        <w:rPr>
          <w:sz w:val="18"/>
          <w:szCs w:val="20"/>
        </w:rPr>
        <w:t xml:space="preserve"> </w:t>
      </w:r>
      <w:r w:rsidR="00291CCA" w:rsidRPr="00B83B28">
        <w:rPr>
          <w:sz w:val="18"/>
          <w:szCs w:val="20"/>
        </w:rPr>
        <w:t>""</w:t>
      </w:r>
    </w:p>
    <w:p w14:paraId="2DE45FB9" w14:textId="4C81ED1E" w:rsidR="00291CCA" w:rsidRPr="00B83B28" w:rsidRDefault="009847D4" w:rsidP="00756F4F">
      <w:pPr>
        <w:pStyle w:val="CodeSample"/>
        <w:spacing w:after="0"/>
        <w:rPr>
          <w:sz w:val="18"/>
          <w:szCs w:val="20"/>
        </w:rPr>
      </w:pPr>
      <w:r w:rsidRPr="00B83B28">
        <w:rPr>
          <w:sz w:val="18"/>
          <w:szCs w:val="20"/>
        </w:rPr>
        <w:t xml:space="preserve">         </w:t>
      </w:r>
      <w:r w:rsidR="00291CCA" w:rsidRPr="00B83B28">
        <w:rPr>
          <w:sz w:val="18"/>
          <w:szCs w:val="20"/>
        </w:rPr>
        <w:t>}</w:t>
      </w:r>
    </w:p>
    <w:p w14:paraId="2D38F53B" w14:textId="5ECAEF02" w:rsidR="00291CCA" w:rsidRPr="00B83B28" w:rsidRDefault="009847D4" w:rsidP="00756F4F">
      <w:pPr>
        <w:pStyle w:val="CodeSample"/>
        <w:spacing w:after="0"/>
        <w:rPr>
          <w:sz w:val="18"/>
          <w:szCs w:val="20"/>
        </w:rPr>
      </w:pPr>
      <w:r w:rsidRPr="00B83B28">
        <w:rPr>
          <w:sz w:val="18"/>
          <w:szCs w:val="20"/>
        </w:rPr>
        <w:t xml:space="preserve">         </w:t>
      </w:r>
      <w:r w:rsidR="00291CCA" w:rsidRPr="00B83B28">
        <w:rPr>
          <w:sz w:val="18"/>
          <w:szCs w:val="20"/>
        </w:rPr>
        <w:t>]</w:t>
      </w:r>
    </w:p>
    <w:p w14:paraId="7D2494AC" w14:textId="5BE8CDC6" w:rsidR="00291CCA" w:rsidRPr="00B83B28" w:rsidRDefault="009847D4" w:rsidP="00756F4F">
      <w:pPr>
        <w:pStyle w:val="CodeSample"/>
        <w:spacing w:after="0"/>
        <w:rPr>
          <w:sz w:val="18"/>
          <w:szCs w:val="20"/>
        </w:rPr>
      </w:pPr>
      <w:r w:rsidRPr="00B83B28">
        <w:rPr>
          <w:sz w:val="18"/>
          <w:szCs w:val="20"/>
        </w:rPr>
        <w:t xml:space="preserve">   </w:t>
      </w:r>
      <w:r w:rsidR="00291CCA" w:rsidRPr="00B83B28">
        <w:rPr>
          <w:sz w:val="18"/>
          <w:szCs w:val="20"/>
        </w:rPr>
        <w:t>}</w:t>
      </w:r>
    </w:p>
    <w:p w14:paraId="7F688C2F" w14:textId="015EB64A" w:rsidR="00291CCA" w:rsidRDefault="004F5C64" w:rsidP="003D6F9B">
      <w:pPr>
        <w:pStyle w:val="Heading3"/>
      </w:pPr>
      <w:r>
        <w:t>Result</w:t>
      </w:r>
    </w:p>
    <w:tbl>
      <w:tblPr>
        <w:tblW w:w="8625" w:type="dxa"/>
        <w:tblLayout w:type="fixed"/>
        <w:tblLook w:val="04A0" w:firstRow="1" w:lastRow="0" w:firstColumn="1" w:lastColumn="0" w:noHBand="0" w:noVBand="1"/>
      </w:tblPr>
      <w:tblGrid>
        <w:gridCol w:w="1407"/>
        <w:gridCol w:w="7218"/>
      </w:tblGrid>
      <w:tr w:rsidR="004F5C64" w:rsidRPr="004F5C64" w14:paraId="36F6AEC3" w14:textId="77777777" w:rsidTr="004F5C64">
        <w:tc>
          <w:tcPr>
            <w:tcW w:w="140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5D7C0029" w14:textId="77777777" w:rsidR="004F5C64" w:rsidRPr="004F5C64" w:rsidRDefault="004F5C64" w:rsidP="00B1616B">
            <w:pPr>
              <w:spacing w:after="0"/>
              <w:rPr>
                <w:b/>
                <w:bCs/>
              </w:rPr>
            </w:pPr>
            <w:r w:rsidRPr="004F5C64">
              <w:rPr>
                <w:b/>
                <w:bCs/>
              </w:rPr>
              <w:t>HTTP Code</w:t>
            </w:r>
          </w:p>
        </w:tc>
        <w:tc>
          <w:tcPr>
            <w:tcW w:w="72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791F0B05" w14:textId="77777777" w:rsidR="004F5C64" w:rsidRPr="004F5C64" w:rsidRDefault="004F5C64" w:rsidP="00B1616B">
            <w:pPr>
              <w:spacing w:after="0"/>
              <w:rPr>
                <w:b/>
                <w:bCs/>
              </w:rPr>
            </w:pPr>
            <w:r w:rsidRPr="004F5C64">
              <w:rPr>
                <w:b/>
                <w:bCs/>
              </w:rPr>
              <w:t>Result Description</w:t>
            </w:r>
          </w:p>
        </w:tc>
      </w:tr>
      <w:tr w:rsidR="004F5C64" w:rsidRPr="004F5C64" w14:paraId="6C36B67A" w14:textId="77777777">
        <w:tc>
          <w:tcPr>
            <w:tcW w:w="140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309B30B4" w14:textId="77777777" w:rsidR="004F5C64" w:rsidRPr="004F5C64" w:rsidRDefault="004F5C64" w:rsidP="00B1616B">
            <w:pPr>
              <w:spacing w:after="0"/>
            </w:pPr>
            <w:r w:rsidRPr="004F5C64">
              <w:t>200</w:t>
            </w:r>
          </w:p>
        </w:tc>
        <w:tc>
          <w:tcPr>
            <w:tcW w:w="72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4CA83644" w14:textId="07BAE14B" w:rsidR="004F5C64" w:rsidRPr="004F5C64" w:rsidRDefault="004F5C64" w:rsidP="00B1616B">
            <w:pPr>
              <w:spacing w:after="0"/>
            </w:pPr>
            <w:r w:rsidRPr="004F5C64">
              <w:t xml:space="preserve">Displaying a user's </w:t>
            </w:r>
            <w:r w:rsidR="008E0A86">
              <w:t>IAI</w:t>
            </w:r>
            <w:r w:rsidRPr="004F5C64">
              <w:t xml:space="preserve"> or AD</w:t>
            </w:r>
          </w:p>
        </w:tc>
      </w:tr>
    </w:tbl>
    <w:p w14:paraId="472ADF99" w14:textId="784420C6" w:rsidR="004F5C64" w:rsidRDefault="00B1616B" w:rsidP="003D6F9B">
      <w:pPr>
        <w:pStyle w:val="Heading3"/>
      </w:pPr>
      <w:r>
        <w:t>Error Management</w:t>
      </w:r>
    </w:p>
    <w:tbl>
      <w:tblPr>
        <w:tblW w:w="8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1275"/>
        <w:gridCol w:w="5942"/>
      </w:tblGrid>
      <w:tr w:rsidR="00B1616B" w:rsidRPr="00B1616B" w14:paraId="7DF42BCF" w14:textId="77777777" w:rsidTr="00AB4852">
        <w:tc>
          <w:tcPr>
            <w:tcW w:w="1408" w:type="dxa"/>
            <w:shd w:val="clear" w:color="auto" w:fill="D9D9D9" w:themeFill="background1" w:themeFillShade="D9"/>
            <w:vAlign w:val="center"/>
            <w:hideMark/>
          </w:tcPr>
          <w:p w14:paraId="213E669C" w14:textId="77777777" w:rsidR="00B1616B" w:rsidRPr="00B1616B" w:rsidRDefault="00B1616B" w:rsidP="00B1616B">
            <w:pPr>
              <w:spacing w:after="0"/>
            </w:pPr>
            <w:r w:rsidRPr="00B1616B">
              <w:t>HTTP Code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  <w:hideMark/>
          </w:tcPr>
          <w:p w14:paraId="71F33494" w14:textId="77777777" w:rsidR="00B1616B" w:rsidRPr="00B1616B" w:rsidRDefault="00B1616B" w:rsidP="00B1616B">
            <w:pPr>
              <w:spacing w:after="0"/>
            </w:pPr>
            <w:r w:rsidRPr="00B1616B">
              <w:t>Error Code</w:t>
            </w:r>
          </w:p>
        </w:tc>
        <w:tc>
          <w:tcPr>
            <w:tcW w:w="5946" w:type="dxa"/>
            <w:shd w:val="clear" w:color="auto" w:fill="D9D9D9" w:themeFill="background1" w:themeFillShade="D9"/>
            <w:vAlign w:val="center"/>
            <w:hideMark/>
          </w:tcPr>
          <w:p w14:paraId="1A34FDAA" w14:textId="77777777" w:rsidR="00B1616B" w:rsidRPr="00B1616B" w:rsidRDefault="00B1616B" w:rsidP="00B1616B">
            <w:pPr>
              <w:spacing w:after="0"/>
            </w:pPr>
            <w:r w:rsidRPr="00B1616B">
              <w:t>Error Description</w:t>
            </w:r>
          </w:p>
        </w:tc>
      </w:tr>
      <w:tr w:rsidR="00B1616B" w:rsidRPr="00B1616B" w14:paraId="008BB7BD" w14:textId="77777777" w:rsidTr="00AB4852">
        <w:tc>
          <w:tcPr>
            <w:tcW w:w="1408" w:type="dxa"/>
            <w:vAlign w:val="center"/>
            <w:hideMark/>
          </w:tcPr>
          <w:p w14:paraId="1B41A83A" w14:textId="77777777" w:rsidR="00B1616B" w:rsidRPr="00B1616B" w:rsidRDefault="00B1616B" w:rsidP="00B1616B">
            <w:pPr>
              <w:spacing w:after="0"/>
            </w:pPr>
            <w:r w:rsidRPr="00B1616B">
              <w:t>500</w:t>
            </w:r>
          </w:p>
        </w:tc>
        <w:tc>
          <w:tcPr>
            <w:tcW w:w="1276" w:type="dxa"/>
            <w:vAlign w:val="center"/>
            <w:hideMark/>
          </w:tcPr>
          <w:p w14:paraId="40DF6EA5" w14:textId="77777777" w:rsidR="00B1616B" w:rsidRPr="00B1616B" w:rsidRDefault="00B1616B" w:rsidP="00B1616B">
            <w:pPr>
              <w:spacing w:after="0"/>
            </w:pPr>
            <w:r w:rsidRPr="00B1616B">
              <w:t>500</w:t>
            </w:r>
          </w:p>
        </w:tc>
        <w:tc>
          <w:tcPr>
            <w:tcW w:w="5946" w:type="dxa"/>
            <w:vAlign w:val="center"/>
            <w:hideMark/>
          </w:tcPr>
          <w:p w14:paraId="56A484E9" w14:textId="77777777" w:rsidR="00B1616B" w:rsidRPr="00B1616B" w:rsidRDefault="00B1616B" w:rsidP="00B1616B">
            <w:pPr>
              <w:spacing w:after="0"/>
            </w:pPr>
            <w:r w:rsidRPr="00B1616B">
              <w:t>Generic Error</w:t>
            </w:r>
          </w:p>
        </w:tc>
      </w:tr>
      <w:tr w:rsidR="00B1616B" w:rsidRPr="00B1616B" w14:paraId="25B2B0FE" w14:textId="77777777" w:rsidTr="00AB4852">
        <w:tc>
          <w:tcPr>
            <w:tcW w:w="1408" w:type="dxa"/>
            <w:vAlign w:val="center"/>
            <w:hideMark/>
          </w:tcPr>
          <w:p w14:paraId="0B148004" w14:textId="77777777" w:rsidR="00B1616B" w:rsidRPr="00B1616B" w:rsidRDefault="00B1616B" w:rsidP="00B1616B">
            <w:pPr>
              <w:spacing w:after="0"/>
            </w:pPr>
            <w:r w:rsidRPr="00B1616B">
              <w:t>400</w:t>
            </w:r>
          </w:p>
        </w:tc>
        <w:tc>
          <w:tcPr>
            <w:tcW w:w="1276" w:type="dxa"/>
            <w:vAlign w:val="center"/>
            <w:hideMark/>
          </w:tcPr>
          <w:p w14:paraId="2C7FCF54" w14:textId="77777777" w:rsidR="00B1616B" w:rsidRPr="00B1616B" w:rsidRDefault="00B1616B" w:rsidP="00B1616B">
            <w:pPr>
              <w:spacing w:after="0"/>
            </w:pPr>
            <w:r w:rsidRPr="00B1616B">
              <w:t>401</w:t>
            </w:r>
          </w:p>
        </w:tc>
        <w:tc>
          <w:tcPr>
            <w:tcW w:w="5946" w:type="dxa"/>
            <w:vAlign w:val="center"/>
            <w:hideMark/>
          </w:tcPr>
          <w:p w14:paraId="7690A263" w14:textId="312B7C07" w:rsidR="00B1616B" w:rsidRPr="00B1616B" w:rsidRDefault="00B1616B" w:rsidP="008D1155">
            <w:pPr>
              <w:spacing w:after="0"/>
              <w:ind w:left="360"/>
            </w:pPr>
            <w:r w:rsidRPr="00B1616B">
              <w:t>Unauthorized User</w:t>
            </w:r>
            <w:r w:rsidR="008D1155">
              <w:t xml:space="preserve"> or </w:t>
            </w:r>
            <w:r w:rsidRPr="00B1616B">
              <w:t>Header Token missing</w:t>
            </w:r>
          </w:p>
        </w:tc>
      </w:tr>
      <w:tr w:rsidR="00B1616B" w:rsidRPr="00B1616B" w14:paraId="4F092F85" w14:textId="77777777" w:rsidTr="00AB4852">
        <w:tc>
          <w:tcPr>
            <w:tcW w:w="1408" w:type="dxa"/>
            <w:vAlign w:val="center"/>
            <w:hideMark/>
          </w:tcPr>
          <w:p w14:paraId="533CD205" w14:textId="77777777" w:rsidR="00B1616B" w:rsidRPr="00B1616B" w:rsidRDefault="00B1616B" w:rsidP="00B1616B">
            <w:pPr>
              <w:spacing w:after="0"/>
            </w:pPr>
            <w:r w:rsidRPr="00B1616B">
              <w:t>400</w:t>
            </w:r>
          </w:p>
        </w:tc>
        <w:tc>
          <w:tcPr>
            <w:tcW w:w="1276" w:type="dxa"/>
            <w:vAlign w:val="center"/>
            <w:hideMark/>
          </w:tcPr>
          <w:p w14:paraId="5F51EA2C" w14:textId="77777777" w:rsidR="00B1616B" w:rsidRPr="00B1616B" w:rsidRDefault="00B1616B" w:rsidP="00B1616B">
            <w:pPr>
              <w:spacing w:after="0"/>
            </w:pPr>
            <w:r w:rsidRPr="00B1616B">
              <w:t>400</w:t>
            </w:r>
          </w:p>
        </w:tc>
        <w:tc>
          <w:tcPr>
            <w:tcW w:w="5946" w:type="dxa"/>
            <w:vAlign w:val="center"/>
            <w:hideMark/>
          </w:tcPr>
          <w:p w14:paraId="3E795045" w14:textId="5FEB5F07" w:rsidR="00B1616B" w:rsidRPr="00B1616B" w:rsidRDefault="00B1616B" w:rsidP="008D1155">
            <w:pPr>
              <w:spacing w:after="0"/>
              <w:ind w:left="360"/>
            </w:pPr>
            <w:r w:rsidRPr="00B1616B">
              <w:t>Bad request</w:t>
            </w:r>
            <w:r w:rsidR="008D1155">
              <w:t xml:space="preserve"> - </w:t>
            </w:r>
            <w:r w:rsidRPr="00B1616B">
              <w:t>Please enter valid query details</w:t>
            </w:r>
          </w:p>
        </w:tc>
      </w:tr>
    </w:tbl>
    <w:p w14:paraId="61898FB5" w14:textId="77777777" w:rsidR="00AB4852" w:rsidRDefault="00AB4852" w:rsidP="0096182F">
      <w:pPr>
        <w:pStyle w:val="Heading2"/>
        <w:sectPr w:rsidR="00AB4852" w:rsidSect="00956611">
          <w:type w:val="continuous"/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5EAA4931" w14:textId="2D846154" w:rsidR="00291CCA" w:rsidRDefault="00291CCA" w:rsidP="0096182F">
      <w:pPr>
        <w:pStyle w:val="Heading2"/>
      </w:pPr>
      <w:bookmarkStart w:id="43" w:name="_Toc217392181"/>
      <w:r w:rsidRPr="0387F8AB">
        <w:t>GET-</w:t>
      </w:r>
      <w:r w:rsidR="009847D4">
        <w:t xml:space="preserve"> </w:t>
      </w:r>
      <w:r w:rsidRPr="0387F8AB">
        <w:t>GetUsers</w:t>
      </w:r>
      <w:bookmarkEnd w:id="43"/>
    </w:p>
    <w:p w14:paraId="45C6C673" w14:textId="14FBADD7" w:rsidR="00291CCA" w:rsidRDefault="00291CCA" w:rsidP="00291CCA">
      <w:r>
        <w:t>This</w:t>
      </w:r>
      <w:r w:rsidR="009847D4">
        <w:t xml:space="preserve"> </w:t>
      </w:r>
      <w:r w:rsidRPr="0387F8AB">
        <w:t>API</w:t>
      </w:r>
      <w:r w:rsidR="009847D4">
        <w:t xml:space="preserve"> </w:t>
      </w:r>
      <w:r w:rsidRPr="0387F8AB">
        <w:t>is</w:t>
      </w:r>
      <w:r w:rsidR="009847D4">
        <w:t xml:space="preserve"> </w:t>
      </w:r>
      <w:r>
        <w:t>used</w:t>
      </w:r>
      <w:r w:rsidR="009847D4">
        <w:t xml:space="preserve"> </w:t>
      </w:r>
      <w:r w:rsidRPr="0387F8AB">
        <w:t>for</w:t>
      </w:r>
      <w:r w:rsidR="009847D4">
        <w:t xml:space="preserve"> </w:t>
      </w:r>
      <w:r w:rsidR="008E0A86">
        <w:t>IAI</w:t>
      </w:r>
      <w:r w:rsidR="009847D4">
        <w:t xml:space="preserve"> </w:t>
      </w:r>
      <w:r w:rsidRPr="0387F8AB">
        <w:t>users</w:t>
      </w:r>
      <w:r w:rsidR="009847D4">
        <w:t xml:space="preserve"> </w:t>
      </w:r>
      <w:r w:rsidRPr="0387F8AB">
        <w:t>based</w:t>
      </w:r>
      <w:r w:rsidR="009847D4">
        <w:t xml:space="preserve"> </w:t>
      </w:r>
      <w:r w:rsidRPr="0387F8AB">
        <w:t>on</w:t>
      </w:r>
      <w:r w:rsidR="009847D4">
        <w:t xml:space="preserve"> </w:t>
      </w:r>
      <w:r w:rsidRPr="0387F8AB">
        <w:t>ID.</w:t>
      </w:r>
      <w:r w:rsidR="009847D4">
        <w:t xml:space="preserve"> </w:t>
      </w:r>
      <w:r w:rsidRPr="0387F8AB">
        <w:t>If</w:t>
      </w:r>
      <w:r w:rsidR="009847D4">
        <w:t xml:space="preserve"> </w:t>
      </w:r>
      <w:r w:rsidRPr="0387F8AB">
        <w:t>no</w:t>
      </w:r>
      <w:r w:rsidR="009847D4">
        <w:t xml:space="preserve"> </w:t>
      </w:r>
      <w:r w:rsidRPr="0387F8AB">
        <w:t>ID</w:t>
      </w:r>
      <w:r w:rsidR="009847D4">
        <w:t xml:space="preserve"> </w:t>
      </w:r>
      <w:r w:rsidRPr="0387F8AB">
        <w:t>is</w:t>
      </w:r>
      <w:r w:rsidR="009847D4">
        <w:t xml:space="preserve"> </w:t>
      </w:r>
      <w:r w:rsidRPr="0387F8AB">
        <w:t>given,</w:t>
      </w:r>
      <w:r w:rsidR="009847D4">
        <w:t xml:space="preserve"> </w:t>
      </w:r>
      <w:r w:rsidRPr="0387F8AB">
        <w:t>then</w:t>
      </w:r>
      <w:r w:rsidR="009847D4">
        <w:t xml:space="preserve"> </w:t>
      </w:r>
      <w:r w:rsidRPr="0387F8AB">
        <w:t>all</w:t>
      </w:r>
      <w:r w:rsidR="009847D4">
        <w:t xml:space="preserve"> </w:t>
      </w:r>
      <w:r w:rsidR="008E0A86">
        <w:t>IAI</w:t>
      </w:r>
      <w:r w:rsidR="009847D4">
        <w:t xml:space="preserve"> </w:t>
      </w:r>
      <w:r w:rsidRPr="0387F8AB">
        <w:t>users</w:t>
      </w:r>
      <w:r w:rsidR="009847D4">
        <w:t xml:space="preserve"> </w:t>
      </w:r>
      <w:r w:rsidRPr="0387F8AB">
        <w:t>will</w:t>
      </w:r>
      <w:r w:rsidR="009847D4">
        <w:t xml:space="preserve"> </w:t>
      </w:r>
      <w:r w:rsidRPr="0387F8AB">
        <w:t>be</w:t>
      </w:r>
      <w:r w:rsidR="009847D4">
        <w:t xml:space="preserve"> </w:t>
      </w:r>
      <w:r w:rsidRPr="0387F8AB">
        <w:t>returned.</w:t>
      </w:r>
    </w:p>
    <w:p w14:paraId="75B807F6" w14:textId="4815AB59" w:rsidR="00291CCA" w:rsidRPr="003F58F2" w:rsidRDefault="00291CCA" w:rsidP="0057573C">
      <w:pPr>
        <w:pStyle w:val="Heading3"/>
      </w:pPr>
      <w:r w:rsidRPr="003F58F2">
        <w:t>API</w:t>
      </w:r>
      <w:r w:rsidR="009847D4">
        <w:t xml:space="preserve"> </w:t>
      </w:r>
      <w:r w:rsidRPr="003F58F2">
        <w:t>Precondition</w:t>
      </w:r>
    </w:p>
    <w:p w14:paraId="30164E92" w14:textId="5BC06199" w:rsidR="00291CCA" w:rsidRDefault="00291CCA" w:rsidP="00291CCA">
      <w:r w:rsidRPr="0387F8AB">
        <w:t>To</w:t>
      </w:r>
      <w:r w:rsidR="009847D4">
        <w:t xml:space="preserve"> </w:t>
      </w:r>
      <w:r w:rsidRPr="0387F8AB">
        <w:t>fetch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response</w:t>
      </w:r>
      <w:r w:rsidR="009847D4">
        <w:t xml:space="preserve"> </w:t>
      </w:r>
      <w:r w:rsidRPr="0387F8AB">
        <w:t>from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APIs,</w:t>
      </w:r>
      <w:r w:rsidR="009847D4">
        <w:t xml:space="preserve"> </w:t>
      </w:r>
      <w:r w:rsidR="00F714AA">
        <w:t>the</w:t>
      </w:r>
      <w:r w:rsidR="009847D4">
        <w:t xml:space="preserve"> </w:t>
      </w:r>
      <w:r w:rsidRPr="0387F8AB">
        <w:t>following</w:t>
      </w:r>
      <w:r w:rsidR="009847D4">
        <w:t xml:space="preserve"> </w:t>
      </w:r>
      <w:r w:rsidRPr="0387F8AB">
        <w:t>entities</w:t>
      </w:r>
      <w:r w:rsidR="009847D4">
        <w:t xml:space="preserve"> </w:t>
      </w:r>
      <w:r w:rsidRPr="0387F8AB">
        <w:t>must</w:t>
      </w:r>
      <w:r w:rsidR="009847D4">
        <w:t xml:space="preserve"> </w:t>
      </w:r>
      <w:r w:rsidRPr="0387F8AB">
        <w:t>exist.</w:t>
      </w:r>
      <w:r w:rsidR="009847D4">
        <w:t xml:space="preserve"> </w:t>
      </w:r>
    </w:p>
    <w:p w14:paraId="0B2D9468" w14:textId="77777777" w:rsidR="009D5D46" w:rsidRDefault="009D5D46" w:rsidP="00593A85">
      <w:pPr>
        <w:numPr>
          <w:ilvl w:val="0"/>
          <w:numId w:val="20"/>
        </w:numPr>
        <w:spacing w:after="0"/>
        <w:sectPr w:rsidR="009D5D46" w:rsidSect="00AB4852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62D10796" w14:textId="3BA740F0" w:rsidR="00291CCA" w:rsidRDefault="00291CCA" w:rsidP="00593A85">
      <w:pPr>
        <w:numPr>
          <w:ilvl w:val="0"/>
          <w:numId w:val="20"/>
        </w:numPr>
        <w:spacing w:after="0"/>
      </w:pPr>
      <w:r w:rsidRPr="0387F8AB">
        <w:t>Authorization</w:t>
      </w:r>
      <w:r w:rsidR="009847D4">
        <w:t xml:space="preserve"> </w:t>
      </w:r>
      <w:r w:rsidRPr="0387F8AB">
        <w:t>token</w:t>
      </w:r>
      <w:r w:rsidR="009847D4">
        <w:t xml:space="preserve"> </w:t>
      </w:r>
    </w:p>
    <w:p w14:paraId="081CE973" w14:textId="2E4B9836" w:rsidR="00291CCA" w:rsidRDefault="009E5522" w:rsidP="00593A85">
      <w:pPr>
        <w:numPr>
          <w:ilvl w:val="0"/>
          <w:numId w:val="20"/>
        </w:numPr>
        <w:spacing w:after="240"/>
      </w:pPr>
      <w:r>
        <w:t>U</w:t>
      </w:r>
      <w:r w:rsidR="00291CCA" w:rsidRPr="0387F8AB">
        <w:t>serId</w:t>
      </w:r>
    </w:p>
    <w:p w14:paraId="6EA3169F" w14:textId="77777777" w:rsidR="009D5D46" w:rsidRDefault="009D5D46" w:rsidP="009C1AB0">
      <w:pPr>
        <w:spacing w:after="0"/>
        <w:sectPr w:rsidR="009D5D46" w:rsidSect="009D5D46">
          <w:type w:val="continuous"/>
          <w:pgSz w:w="12960" w:h="25920" w:code="5"/>
          <w:pgMar w:top="720" w:right="720" w:bottom="720" w:left="720" w:header="720" w:footer="720" w:gutter="0"/>
          <w:cols w:num="2"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396"/>
        <w:gridCol w:w="9104"/>
      </w:tblGrid>
      <w:tr w:rsidR="00291CCA" w14:paraId="69B368FB" w14:textId="77777777" w:rsidTr="00493C5F">
        <w:trPr>
          <w:trHeight w:val="165"/>
        </w:trPr>
        <w:tc>
          <w:tcPr>
            <w:tcW w:w="2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5EE7ED9" w14:textId="77777777" w:rsidR="00291CCA" w:rsidRDefault="00291CCA" w:rsidP="009C1AB0">
            <w:pPr>
              <w:spacing w:after="0"/>
            </w:pPr>
            <w:r w:rsidRPr="0387F8AB">
              <w:t>PROTOCOL</w:t>
            </w:r>
          </w:p>
        </w:tc>
        <w:tc>
          <w:tcPr>
            <w:tcW w:w="91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854BA2" w14:textId="77777777" w:rsidR="00291CCA" w:rsidRPr="00D84757" w:rsidRDefault="00291CCA" w:rsidP="009C1AB0">
            <w:pPr>
              <w:spacing w:after="0"/>
              <w:rPr>
                <w:rFonts w:ascii="Consolas" w:hAnsi="Consolas"/>
              </w:rPr>
            </w:pPr>
            <w:r w:rsidRPr="00D84757">
              <w:rPr>
                <w:rFonts w:ascii="Consolas" w:hAnsi="Consolas"/>
              </w:rPr>
              <w:t>HTTPS</w:t>
            </w:r>
          </w:p>
        </w:tc>
      </w:tr>
      <w:tr w:rsidR="00291CCA" w14:paraId="33CDF6F5" w14:textId="77777777" w:rsidTr="00493C5F">
        <w:trPr>
          <w:trHeight w:val="105"/>
        </w:trPr>
        <w:tc>
          <w:tcPr>
            <w:tcW w:w="2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2CF4AF0" w14:textId="7F9F05D3" w:rsidR="00291CCA" w:rsidRDefault="00291CCA" w:rsidP="009C1AB0">
            <w:pPr>
              <w:spacing w:after="0"/>
            </w:pPr>
            <w:r w:rsidRPr="0387F8AB">
              <w:t>PATH</w:t>
            </w:r>
            <w:r w:rsidR="001B2E70">
              <w:t xml:space="preserve"> </w:t>
            </w:r>
            <w:r w:rsidR="008E0A86">
              <w:t>IAI</w:t>
            </w:r>
            <w:r w:rsidR="00EE01E6">
              <w:t xml:space="preserve"> (Cognite) </w:t>
            </w:r>
            <w:r w:rsidR="00396F19">
              <w:t>(Public Exposure)</w:t>
            </w:r>
          </w:p>
        </w:tc>
        <w:tc>
          <w:tcPr>
            <w:tcW w:w="91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7AA64B" w14:textId="28F878B0" w:rsidR="00291CCA" w:rsidRPr="00D84757" w:rsidRDefault="00291CCA" w:rsidP="009C1AB0">
            <w:pPr>
              <w:spacing w:after="0"/>
              <w:rPr>
                <w:rFonts w:ascii="Consolas" w:hAnsi="Consolas"/>
              </w:rPr>
            </w:pPr>
            <w:r w:rsidRPr="00D84757">
              <w:rPr>
                <w:rFonts w:ascii="Consolas" w:hAnsi="Consolas"/>
              </w:rPr>
              <w:t>Without</w:t>
            </w:r>
            <w:r w:rsidR="009847D4" w:rsidRPr="00D84757">
              <w:rPr>
                <w:rFonts w:ascii="Consolas" w:hAnsi="Consolas"/>
              </w:rPr>
              <w:t xml:space="preserve"> </w:t>
            </w:r>
            <w:r w:rsidRPr="00D84757">
              <w:rPr>
                <w:rFonts w:ascii="Consolas" w:hAnsi="Consolas"/>
              </w:rPr>
              <w:t>userId:</w:t>
            </w:r>
            <w:r w:rsidR="009847D4" w:rsidRPr="00D84757">
              <w:rPr>
                <w:rFonts w:ascii="Consolas" w:hAnsi="Consolas"/>
              </w:rPr>
              <w:t xml:space="preserve"> </w:t>
            </w:r>
            <w:hyperlink r:id="rId25" w:history="1">
              <w:r w:rsidR="008E5E55" w:rsidRPr="00D84757">
                <w:rPr>
                  <w:rStyle w:val="Hyperlink"/>
                  <w:rFonts w:ascii="Consolas" w:hAnsi="Consolas" w:cs="Graphik"/>
                </w:rPr>
                <w:t>https://apim-mw-aot-dev.azure-api.net/api/people-management/users</w:t>
              </w:r>
            </w:hyperlink>
          </w:p>
          <w:p w14:paraId="4D4A3B33" w14:textId="2055E755" w:rsidR="00291CCA" w:rsidRPr="00D84757" w:rsidRDefault="00291CCA" w:rsidP="009C1AB0">
            <w:pPr>
              <w:spacing w:after="0"/>
              <w:rPr>
                <w:rFonts w:ascii="Consolas" w:hAnsi="Consolas"/>
                <w:color w:val="0563C1"/>
                <w:u w:val="single"/>
              </w:rPr>
            </w:pPr>
            <w:r w:rsidRPr="00D84757">
              <w:rPr>
                <w:rFonts w:ascii="Consolas" w:hAnsi="Consolas"/>
              </w:rPr>
              <w:t>With</w:t>
            </w:r>
            <w:r w:rsidR="009847D4" w:rsidRPr="00D84757">
              <w:rPr>
                <w:rFonts w:ascii="Consolas" w:hAnsi="Consolas"/>
              </w:rPr>
              <w:t xml:space="preserve"> </w:t>
            </w:r>
            <w:r w:rsidRPr="00D84757">
              <w:rPr>
                <w:rFonts w:ascii="Consolas" w:hAnsi="Consolas"/>
              </w:rPr>
              <w:t>userId:</w:t>
            </w:r>
            <w:r w:rsidR="009847D4" w:rsidRPr="00D84757">
              <w:rPr>
                <w:rFonts w:ascii="Consolas" w:hAnsi="Consolas"/>
              </w:rPr>
              <w:t xml:space="preserve"> </w:t>
            </w:r>
            <w:hyperlink r:id="rId26" w:history="1">
              <w:r w:rsidR="008E5E55" w:rsidRPr="00D84757">
                <w:rPr>
                  <w:rStyle w:val="Hyperlink"/>
                  <w:rFonts w:ascii="Consolas" w:hAnsi="Consolas" w:cs="Graphik"/>
                </w:rPr>
                <w:t>https://apim-mw-aot-dev.azure-api.net/api/people-management/users</w:t>
              </w:r>
            </w:hyperlink>
            <w:r w:rsidR="009847D4" w:rsidRPr="00D84757">
              <w:rPr>
                <w:rStyle w:val="Hyperlink"/>
                <w:rFonts w:ascii="Consolas" w:hAnsi="Consolas" w:cs="Graphik"/>
              </w:rPr>
              <w:t xml:space="preserve"> </w:t>
            </w:r>
            <w:r w:rsidRPr="00D84757">
              <w:rPr>
                <w:rStyle w:val="Hyperlink"/>
                <w:rFonts w:ascii="Consolas" w:hAnsi="Consolas" w:cs="Graphik"/>
              </w:rPr>
              <w:t>/{userId}</w:t>
            </w:r>
          </w:p>
        </w:tc>
      </w:tr>
      <w:tr w:rsidR="001B2E70" w14:paraId="5462DC9A" w14:textId="77777777" w:rsidTr="00493C5F">
        <w:trPr>
          <w:trHeight w:val="105"/>
        </w:trPr>
        <w:tc>
          <w:tcPr>
            <w:tcW w:w="2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BEE1F9F" w14:textId="6F4357A7" w:rsidR="001B2E70" w:rsidRPr="0387F8AB" w:rsidRDefault="001B2E70" w:rsidP="009C1AB0">
            <w:pPr>
              <w:spacing w:after="0"/>
            </w:pPr>
            <w:r>
              <w:t xml:space="preserve">PATH </w:t>
            </w:r>
            <w:r w:rsidR="008E0A86">
              <w:t>IAI</w:t>
            </w:r>
            <w:r w:rsidR="00EE01E6">
              <w:t xml:space="preserve"> (</w:t>
            </w:r>
            <w:r>
              <w:t>Azure</w:t>
            </w:r>
            <w:r w:rsidR="00EE01E6">
              <w:t>)</w:t>
            </w:r>
            <w:r w:rsidR="00396F19">
              <w:t>(Public Exposure)</w:t>
            </w:r>
          </w:p>
        </w:tc>
        <w:tc>
          <w:tcPr>
            <w:tcW w:w="91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C440FD" w14:textId="77777777" w:rsidR="00507859" w:rsidRPr="00D84757" w:rsidRDefault="00507859" w:rsidP="00507859">
            <w:pPr>
              <w:spacing w:after="0"/>
              <w:rPr>
                <w:rStyle w:val="Hyperlink"/>
                <w:rFonts w:ascii="Consolas" w:hAnsi="Consolas" w:cs="Graphik"/>
              </w:rPr>
            </w:pPr>
            <w:r w:rsidRPr="00D84757">
              <w:rPr>
                <w:rFonts w:ascii="Consolas" w:hAnsi="Consolas"/>
              </w:rPr>
              <w:t>Without userId:</w:t>
            </w:r>
            <w:r w:rsidRPr="00D84757">
              <w:rPr>
                <w:rStyle w:val="Hyperlink"/>
                <w:rFonts w:ascii="Consolas" w:hAnsi="Consolas" w:cs="Graphik"/>
              </w:rPr>
              <w:t xml:space="preserve"> https://apim-aot-azure-dev.azure-api.net/api/people-management/users</w:t>
            </w:r>
          </w:p>
          <w:p w14:paraId="693FEC8D" w14:textId="2D821CBE" w:rsidR="001B2E70" w:rsidRPr="00D84757" w:rsidRDefault="002B03F6" w:rsidP="009C1AB0">
            <w:pPr>
              <w:spacing w:after="0"/>
              <w:rPr>
                <w:rStyle w:val="Hyperlink"/>
                <w:rFonts w:ascii="Consolas" w:hAnsi="Consolas" w:cs="Graphik"/>
              </w:rPr>
            </w:pPr>
            <w:r w:rsidRPr="00D84757">
              <w:rPr>
                <w:rFonts w:ascii="Consolas" w:hAnsi="Consolas"/>
              </w:rPr>
              <w:t>With userId:</w:t>
            </w:r>
            <w:r w:rsidRPr="00D84757">
              <w:rPr>
                <w:rStyle w:val="Hyperlink"/>
                <w:rFonts w:ascii="Consolas" w:hAnsi="Consolas" w:cs="Graphik"/>
              </w:rPr>
              <w:t xml:space="preserve"> https://apim-aot-azure-dev.azure-api.net/api/people-management/users/{userId}</w:t>
            </w:r>
          </w:p>
        </w:tc>
      </w:tr>
      <w:tr w:rsidR="00291CCA" w14:paraId="6D466876" w14:textId="77777777" w:rsidTr="00493C5F">
        <w:trPr>
          <w:trHeight w:val="135"/>
        </w:trPr>
        <w:tc>
          <w:tcPr>
            <w:tcW w:w="2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F87F043" w14:textId="77777777" w:rsidR="00291CCA" w:rsidRDefault="00291CCA" w:rsidP="009C1AB0">
            <w:pPr>
              <w:spacing w:after="0"/>
            </w:pPr>
            <w:r w:rsidRPr="0387F8AB">
              <w:t>METHOD</w:t>
            </w:r>
          </w:p>
        </w:tc>
        <w:tc>
          <w:tcPr>
            <w:tcW w:w="91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1943B0" w14:textId="77777777" w:rsidR="00291CCA" w:rsidRPr="00D84757" w:rsidRDefault="00291CCA" w:rsidP="009C1AB0">
            <w:pPr>
              <w:spacing w:after="0"/>
              <w:rPr>
                <w:rFonts w:ascii="Consolas" w:hAnsi="Consolas"/>
              </w:rPr>
            </w:pPr>
            <w:r w:rsidRPr="00D84757">
              <w:rPr>
                <w:rFonts w:ascii="Consolas" w:hAnsi="Consolas"/>
              </w:rPr>
              <w:t>GET</w:t>
            </w:r>
          </w:p>
        </w:tc>
      </w:tr>
      <w:tr w:rsidR="00291CCA" w14:paraId="534DFA66" w14:textId="77777777" w:rsidTr="00493C5F">
        <w:trPr>
          <w:trHeight w:val="240"/>
        </w:trPr>
        <w:tc>
          <w:tcPr>
            <w:tcW w:w="2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122798B" w14:textId="62711E2B" w:rsidR="00291CCA" w:rsidRDefault="00291CCA" w:rsidP="009C1AB0">
            <w:pPr>
              <w:spacing w:after="0"/>
            </w:pPr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91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9D9AF1" w14:textId="3B86993B" w:rsidR="00291CCA" w:rsidRPr="00D84757" w:rsidRDefault="00291CCA" w:rsidP="009C1AB0">
            <w:pPr>
              <w:spacing w:after="0"/>
              <w:rPr>
                <w:rFonts w:ascii="Consolas" w:hAnsi="Consolas"/>
              </w:rPr>
            </w:pPr>
            <w:r w:rsidRPr="00D84757">
              <w:rPr>
                <w:rFonts w:ascii="Consolas" w:hAnsi="Consolas"/>
              </w:rPr>
              <w:t>application</w:t>
            </w:r>
            <w:r w:rsidR="009847D4" w:rsidRPr="00D84757">
              <w:rPr>
                <w:rFonts w:ascii="Consolas" w:hAnsi="Consolas"/>
              </w:rPr>
              <w:t xml:space="preserve"> </w:t>
            </w:r>
            <w:r w:rsidRPr="00D84757">
              <w:rPr>
                <w:rFonts w:ascii="Consolas" w:hAnsi="Consolas"/>
              </w:rPr>
              <w:t>/</w:t>
            </w:r>
            <w:r w:rsidR="009847D4" w:rsidRPr="00D84757">
              <w:rPr>
                <w:rFonts w:ascii="Consolas" w:hAnsi="Consolas"/>
              </w:rPr>
              <w:t xml:space="preserve"> </w:t>
            </w:r>
            <w:r w:rsidRPr="00D84757">
              <w:rPr>
                <w:rFonts w:ascii="Consolas" w:hAnsi="Consolas"/>
              </w:rPr>
              <w:t>json</w:t>
            </w:r>
          </w:p>
        </w:tc>
      </w:tr>
    </w:tbl>
    <w:p w14:paraId="215B8592" w14:textId="0AEA3DB2" w:rsidR="00291CCA" w:rsidRDefault="00E46A2F" w:rsidP="00AB4852">
      <w:pPr>
        <w:pStyle w:val="Heading3"/>
      </w:pPr>
      <w:r>
        <w:t>Input Header</w:t>
      </w:r>
      <w:r w:rsidR="00AB4852">
        <w:t xml:space="preserve"> Parameters</w:t>
      </w:r>
    </w:p>
    <w:tbl>
      <w:tblPr>
        <w:tblW w:w="501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9"/>
        <w:gridCol w:w="6375"/>
        <w:gridCol w:w="1886"/>
        <w:gridCol w:w="1178"/>
      </w:tblGrid>
      <w:tr w:rsidR="00E46A2F" w:rsidRPr="00E46A2F" w14:paraId="713FC27D" w14:textId="77777777" w:rsidTr="0057573C">
        <w:trPr>
          <w:trHeight w:val="227"/>
        </w:trPr>
        <w:tc>
          <w:tcPr>
            <w:tcW w:w="2098" w:type="dxa"/>
            <w:shd w:val="clear" w:color="auto" w:fill="D9D9D9" w:themeFill="background1" w:themeFillShade="D9"/>
            <w:vAlign w:val="center"/>
            <w:hideMark/>
          </w:tcPr>
          <w:p w14:paraId="6DBA6BC4" w14:textId="77777777" w:rsidR="00E46A2F" w:rsidRPr="00E46A2F" w:rsidRDefault="00E46A2F" w:rsidP="004324B5">
            <w:pPr>
              <w:spacing w:after="0"/>
            </w:pPr>
            <w:r w:rsidRPr="00E46A2F">
              <w:t>Parameter</w:t>
            </w:r>
          </w:p>
        </w:tc>
        <w:tc>
          <w:tcPr>
            <w:tcW w:w="6369" w:type="dxa"/>
            <w:shd w:val="clear" w:color="auto" w:fill="D9D9D9" w:themeFill="background1" w:themeFillShade="D9"/>
            <w:vAlign w:val="center"/>
            <w:hideMark/>
          </w:tcPr>
          <w:p w14:paraId="23C52ADA" w14:textId="77777777" w:rsidR="00E46A2F" w:rsidRPr="00E46A2F" w:rsidRDefault="00E46A2F" w:rsidP="004324B5">
            <w:pPr>
              <w:spacing w:after="0"/>
            </w:pPr>
            <w:r w:rsidRPr="00E46A2F">
              <w:t>Description</w:t>
            </w:r>
          </w:p>
        </w:tc>
        <w:tc>
          <w:tcPr>
            <w:tcW w:w="1884" w:type="dxa"/>
            <w:shd w:val="clear" w:color="auto" w:fill="D9D9D9" w:themeFill="background1" w:themeFillShade="D9"/>
            <w:vAlign w:val="center"/>
            <w:hideMark/>
          </w:tcPr>
          <w:p w14:paraId="5E09AF5B" w14:textId="77777777" w:rsidR="00E46A2F" w:rsidRPr="00E46A2F" w:rsidRDefault="00E46A2F" w:rsidP="004324B5">
            <w:pPr>
              <w:spacing w:after="0"/>
            </w:pPr>
            <w:r w:rsidRPr="00E46A2F">
              <w:t>M/O</w:t>
            </w:r>
          </w:p>
        </w:tc>
        <w:tc>
          <w:tcPr>
            <w:tcW w:w="1177" w:type="dxa"/>
            <w:shd w:val="clear" w:color="auto" w:fill="D9D9D9" w:themeFill="background1" w:themeFillShade="D9"/>
            <w:vAlign w:val="center"/>
            <w:hideMark/>
          </w:tcPr>
          <w:p w14:paraId="34991ECF" w14:textId="77777777" w:rsidR="00E46A2F" w:rsidRPr="00E46A2F" w:rsidRDefault="00E46A2F" w:rsidP="004324B5">
            <w:pPr>
              <w:spacing w:after="0"/>
            </w:pPr>
            <w:r w:rsidRPr="00E46A2F">
              <w:t>Type</w:t>
            </w:r>
          </w:p>
        </w:tc>
      </w:tr>
      <w:tr w:rsidR="00E46A2F" w:rsidRPr="00E46A2F" w14:paraId="634FD471" w14:textId="77777777" w:rsidTr="0057573C">
        <w:trPr>
          <w:trHeight w:val="225"/>
        </w:trPr>
        <w:tc>
          <w:tcPr>
            <w:tcW w:w="2098" w:type="dxa"/>
            <w:vAlign w:val="center"/>
            <w:hideMark/>
          </w:tcPr>
          <w:p w14:paraId="361526B4" w14:textId="77777777" w:rsidR="00E46A2F" w:rsidRPr="00E46A2F" w:rsidRDefault="00E46A2F" w:rsidP="004324B5">
            <w:pPr>
              <w:spacing w:after="0"/>
            </w:pPr>
            <w:r w:rsidRPr="00E46A2F">
              <w:t>Authorization</w:t>
            </w:r>
          </w:p>
        </w:tc>
        <w:tc>
          <w:tcPr>
            <w:tcW w:w="6369" w:type="dxa"/>
            <w:vAlign w:val="center"/>
            <w:hideMark/>
          </w:tcPr>
          <w:p w14:paraId="647A9371" w14:textId="77777777" w:rsidR="00E46A2F" w:rsidRPr="00E46A2F" w:rsidRDefault="00E46A2F" w:rsidP="004324B5">
            <w:pPr>
              <w:spacing w:after="0"/>
            </w:pPr>
            <w:r w:rsidRPr="00E46A2F">
              <w:t xml:space="preserve">Token acquired from Azure AD based on the user credentials for further API calls. </w:t>
            </w:r>
          </w:p>
        </w:tc>
        <w:tc>
          <w:tcPr>
            <w:tcW w:w="1884" w:type="dxa"/>
            <w:vAlign w:val="center"/>
            <w:hideMark/>
          </w:tcPr>
          <w:p w14:paraId="4D773DE7" w14:textId="77777777" w:rsidR="00E46A2F" w:rsidRPr="00E46A2F" w:rsidRDefault="00E46A2F" w:rsidP="004324B5">
            <w:pPr>
              <w:spacing w:after="0"/>
            </w:pPr>
            <w:r w:rsidRPr="00E46A2F">
              <w:t>M</w:t>
            </w:r>
          </w:p>
        </w:tc>
        <w:tc>
          <w:tcPr>
            <w:tcW w:w="1177" w:type="dxa"/>
            <w:vAlign w:val="center"/>
            <w:hideMark/>
          </w:tcPr>
          <w:p w14:paraId="728E9750" w14:textId="77777777" w:rsidR="00E46A2F" w:rsidRPr="00E46A2F" w:rsidRDefault="00E46A2F" w:rsidP="004324B5">
            <w:pPr>
              <w:spacing w:after="0"/>
            </w:pPr>
            <w:r w:rsidRPr="00E46A2F">
              <w:t>String</w:t>
            </w:r>
          </w:p>
        </w:tc>
      </w:tr>
    </w:tbl>
    <w:p w14:paraId="72001971" w14:textId="529234ED" w:rsidR="00E46A2F" w:rsidRPr="0057573C" w:rsidRDefault="00184E07" w:rsidP="0057573C">
      <w:pPr>
        <w:pStyle w:val="Heading3"/>
      </w:pPr>
      <w:r>
        <w:t>Input Path</w:t>
      </w:r>
      <w:r w:rsidR="0057573C" w:rsidRPr="0057573C">
        <w:t xml:space="preserve"> </w:t>
      </w:r>
      <w:r w:rsidR="0057573C">
        <w:t>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5"/>
        <w:gridCol w:w="6359"/>
        <w:gridCol w:w="1881"/>
        <w:gridCol w:w="1175"/>
      </w:tblGrid>
      <w:tr w:rsidR="004324B5" w:rsidRPr="004324B5" w14:paraId="01579421" w14:textId="77777777" w:rsidTr="0057573C">
        <w:trPr>
          <w:trHeight w:val="313"/>
        </w:trPr>
        <w:tc>
          <w:tcPr>
            <w:tcW w:w="2600" w:type="dxa"/>
            <w:shd w:val="clear" w:color="auto" w:fill="D9D9D9" w:themeFill="background1" w:themeFillShade="D9"/>
            <w:vAlign w:val="center"/>
            <w:hideMark/>
          </w:tcPr>
          <w:p w14:paraId="76F94E90" w14:textId="77777777" w:rsidR="004324B5" w:rsidRPr="004324B5" w:rsidRDefault="004324B5" w:rsidP="00C5330E">
            <w:pPr>
              <w:spacing w:after="0"/>
            </w:pPr>
            <w:r w:rsidRPr="004324B5">
              <w:t>Parameter</w:t>
            </w:r>
          </w:p>
        </w:tc>
        <w:tc>
          <w:tcPr>
            <w:tcW w:w="8022" w:type="dxa"/>
            <w:shd w:val="clear" w:color="auto" w:fill="D9D9D9" w:themeFill="background1" w:themeFillShade="D9"/>
            <w:vAlign w:val="center"/>
            <w:hideMark/>
          </w:tcPr>
          <w:p w14:paraId="5547DEC0" w14:textId="77777777" w:rsidR="004324B5" w:rsidRPr="004324B5" w:rsidRDefault="004324B5" w:rsidP="00C5330E">
            <w:pPr>
              <w:spacing w:after="0"/>
            </w:pPr>
            <w:r w:rsidRPr="004324B5">
              <w:t>Description</w:t>
            </w:r>
          </w:p>
        </w:tc>
        <w:tc>
          <w:tcPr>
            <w:tcW w:w="2328" w:type="dxa"/>
            <w:shd w:val="clear" w:color="auto" w:fill="D9D9D9" w:themeFill="background1" w:themeFillShade="D9"/>
            <w:vAlign w:val="center"/>
            <w:hideMark/>
          </w:tcPr>
          <w:p w14:paraId="41395014" w14:textId="77777777" w:rsidR="004324B5" w:rsidRPr="004324B5" w:rsidRDefault="004324B5" w:rsidP="00C5330E">
            <w:pPr>
              <w:spacing w:after="0"/>
            </w:pPr>
            <w:r w:rsidRPr="004324B5">
              <w:t>M/O</w:t>
            </w:r>
          </w:p>
        </w:tc>
        <w:tc>
          <w:tcPr>
            <w:tcW w:w="1430" w:type="dxa"/>
            <w:shd w:val="clear" w:color="auto" w:fill="D9D9D9" w:themeFill="background1" w:themeFillShade="D9"/>
            <w:vAlign w:val="center"/>
            <w:hideMark/>
          </w:tcPr>
          <w:p w14:paraId="4EC1F16C" w14:textId="77777777" w:rsidR="004324B5" w:rsidRPr="004324B5" w:rsidRDefault="004324B5" w:rsidP="00C5330E">
            <w:pPr>
              <w:spacing w:after="0"/>
            </w:pPr>
            <w:r w:rsidRPr="004324B5">
              <w:t>Type</w:t>
            </w:r>
          </w:p>
        </w:tc>
      </w:tr>
      <w:tr w:rsidR="004324B5" w:rsidRPr="004324B5" w14:paraId="06678B3F" w14:textId="77777777" w:rsidTr="0057573C">
        <w:trPr>
          <w:trHeight w:val="88"/>
        </w:trPr>
        <w:tc>
          <w:tcPr>
            <w:tcW w:w="2600" w:type="dxa"/>
            <w:vAlign w:val="center"/>
            <w:hideMark/>
          </w:tcPr>
          <w:p w14:paraId="17DA6BF0" w14:textId="77777777" w:rsidR="004324B5" w:rsidRPr="004324B5" w:rsidRDefault="004324B5" w:rsidP="00C5330E">
            <w:pPr>
              <w:spacing w:after="0"/>
            </w:pPr>
            <w:r w:rsidRPr="004324B5">
              <w:t>userId</w:t>
            </w:r>
          </w:p>
        </w:tc>
        <w:tc>
          <w:tcPr>
            <w:tcW w:w="8022" w:type="dxa"/>
            <w:vAlign w:val="center"/>
            <w:hideMark/>
          </w:tcPr>
          <w:p w14:paraId="316BA7A3" w14:textId="77777777" w:rsidR="004324B5" w:rsidRPr="004324B5" w:rsidRDefault="004324B5" w:rsidP="00C5330E">
            <w:pPr>
              <w:spacing w:after="0"/>
            </w:pPr>
            <w:r w:rsidRPr="004324B5">
              <w:t>Provide a valid user ID for the request URL</w:t>
            </w:r>
          </w:p>
        </w:tc>
        <w:tc>
          <w:tcPr>
            <w:tcW w:w="2328" w:type="dxa"/>
            <w:vAlign w:val="center"/>
            <w:hideMark/>
          </w:tcPr>
          <w:p w14:paraId="0A0AE834" w14:textId="77777777" w:rsidR="004324B5" w:rsidRPr="004324B5" w:rsidRDefault="004324B5" w:rsidP="00C5330E">
            <w:pPr>
              <w:spacing w:after="0"/>
            </w:pPr>
            <w:r w:rsidRPr="004324B5">
              <w:t>O</w:t>
            </w:r>
          </w:p>
        </w:tc>
        <w:tc>
          <w:tcPr>
            <w:tcW w:w="1430" w:type="dxa"/>
            <w:vAlign w:val="center"/>
            <w:hideMark/>
          </w:tcPr>
          <w:p w14:paraId="5F7AD5C3" w14:textId="77777777" w:rsidR="004324B5" w:rsidRPr="004324B5" w:rsidRDefault="004324B5" w:rsidP="00C5330E">
            <w:pPr>
              <w:spacing w:after="0"/>
            </w:pPr>
            <w:r w:rsidRPr="004324B5">
              <w:t>String</w:t>
            </w:r>
          </w:p>
        </w:tc>
      </w:tr>
      <w:tr w:rsidR="004324B5" w:rsidRPr="004324B5" w14:paraId="00AA9B7C" w14:textId="77777777" w:rsidTr="0057573C">
        <w:trPr>
          <w:trHeight w:val="88"/>
        </w:trPr>
        <w:tc>
          <w:tcPr>
            <w:tcW w:w="2600" w:type="dxa"/>
            <w:vAlign w:val="center"/>
            <w:hideMark/>
          </w:tcPr>
          <w:p w14:paraId="4D55B32C" w14:textId="77777777" w:rsidR="004324B5" w:rsidRPr="004324B5" w:rsidRDefault="004324B5" w:rsidP="00C5330E">
            <w:pPr>
              <w:spacing w:after="0"/>
            </w:pPr>
            <w:r w:rsidRPr="004324B5">
              <w:t>IncludeUserRolesDepts</w:t>
            </w:r>
          </w:p>
        </w:tc>
        <w:tc>
          <w:tcPr>
            <w:tcW w:w="8022" w:type="dxa"/>
            <w:vAlign w:val="center"/>
            <w:hideMark/>
          </w:tcPr>
          <w:p w14:paraId="6BC77D2B" w14:textId="77777777" w:rsidR="004324B5" w:rsidRPr="004324B5" w:rsidRDefault="004324B5" w:rsidP="00C5330E">
            <w:pPr>
              <w:spacing w:after="0"/>
            </w:pPr>
            <w:r w:rsidRPr="004324B5">
              <w:t>Provides IncludeUserRolesDepts as false to get only User info in the response.</w:t>
            </w:r>
          </w:p>
        </w:tc>
        <w:tc>
          <w:tcPr>
            <w:tcW w:w="2328" w:type="dxa"/>
            <w:vAlign w:val="center"/>
            <w:hideMark/>
          </w:tcPr>
          <w:p w14:paraId="5F19C0D2" w14:textId="77777777" w:rsidR="004324B5" w:rsidRPr="004324B5" w:rsidRDefault="004324B5" w:rsidP="00C5330E">
            <w:pPr>
              <w:spacing w:after="0"/>
            </w:pPr>
            <w:r w:rsidRPr="004324B5">
              <w:t>O</w:t>
            </w:r>
          </w:p>
        </w:tc>
        <w:tc>
          <w:tcPr>
            <w:tcW w:w="1430" w:type="dxa"/>
            <w:vAlign w:val="center"/>
            <w:hideMark/>
          </w:tcPr>
          <w:p w14:paraId="7A072F32" w14:textId="77777777" w:rsidR="004324B5" w:rsidRPr="004324B5" w:rsidRDefault="004324B5" w:rsidP="00C5330E">
            <w:pPr>
              <w:spacing w:after="0"/>
            </w:pPr>
            <w:r w:rsidRPr="004324B5">
              <w:t>String</w:t>
            </w:r>
          </w:p>
        </w:tc>
      </w:tr>
    </w:tbl>
    <w:p w14:paraId="7D97B242" w14:textId="7D5E17AD" w:rsidR="004324B5" w:rsidRPr="0057573C" w:rsidRDefault="00184E07" w:rsidP="0057573C">
      <w:pPr>
        <w:pStyle w:val="Heading3"/>
      </w:pPr>
      <w:r w:rsidRPr="0057573C">
        <w:t>Output Header</w:t>
      </w:r>
      <w:r w:rsidR="0057573C" w:rsidRPr="0057573C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9"/>
        <w:gridCol w:w="8511"/>
        <w:gridCol w:w="1180"/>
      </w:tblGrid>
      <w:tr w:rsidR="00184E07" w:rsidRPr="00184E07" w14:paraId="27DF0291" w14:textId="77777777" w:rsidTr="0057573C">
        <w:trPr>
          <w:trHeight w:val="286"/>
          <w:tblHeader/>
        </w:trPr>
        <w:tc>
          <w:tcPr>
            <w:tcW w:w="2244" w:type="dxa"/>
            <w:shd w:val="clear" w:color="auto" w:fill="D9D9D9" w:themeFill="background1" w:themeFillShade="D9"/>
            <w:vAlign w:val="center"/>
            <w:hideMark/>
          </w:tcPr>
          <w:p w14:paraId="64784B43" w14:textId="77777777" w:rsidR="00184E07" w:rsidRPr="00184E07" w:rsidRDefault="00184E07" w:rsidP="00C5330E">
            <w:pPr>
              <w:spacing w:after="0"/>
            </w:pPr>
            <w:r w:rsidRPr="00184E07">
              <w:t>Parameter</w:t>
            </w:r>
          </w:p>
        </w:tc>
        <w:tc>
          <w:tcPr>
            <w:tcW w:w="10729" w:type="dxa"/>
            <w:shd w:val="clear" w:color="auto" w:fill="D9D9D9" w:themeFill="background1" w:themeFillShade="D9"/>
            <w:vAlign w:val="center"/>
            <w:hideMark/>
          </w:tcPr>
          <w:p w14:paraId="75EC3CE0" w14:textId="77777777" w:rsidR="00184E07" w:rsidRPr="00184E07" w:rsidRDefault="00184E07" w:rsidP="00C5330E">
            <w:pPr>
              <w:spacing w:after="0"/>
            </w:pPr>
            <w:r w:rsidRPr="00184E07">
              <w:t>Description</w:t>
            </w:r>
          </w:p>
        </w:tc>
        <w:tc>
          <w:tcPr>
            <w:tcW w:w="1433" w:type="dxa"/>
            <w:shd w:val="clear" w:color="auto" w:fill="D9D9D9" w:themeFill="background1" w:themeFillShade="D9"/>
            <w:vAlign w:val="center"/>
            <w:hideMark/>
          </w:tcPr>
          <w:p w14:paraId="02E86107" w14:textId="77777777" w:rsidR="00184E07" w:rsidRPr="00184E07" w:rsidRDefault="00184E07" w:rsidP="00C5330E">
            <w:pPr>
              <w:spacing w:after="0"/>
            </w:pPr>
            <w:r w:rsidRPr="00184E07">
              <w:t>Type</w:t>
            </w:r>
          </w:p>
        </w:tc>
      </w:tr>
      <w:tr w:rsidR="00184E07" w:rsidRPr="00184E07" w14:paraId="293D2085" w14:textId="77777777" w:rsidTr="0057573C">
        <w:trPr>
          <w:trHeight w:val="200"/>
        </w:trPr>
        <w:tc>
          <w:tcPr>
            <w:tcW w:w="2244" w:type="dxa"/>
            <w:vAlign w:val="center"/>
            <w:hideMark/>
          </w:tcPr>
          <w:p w14:paraId="317230EC" w14:textId="77777777" w:rsidR="00184E07" w:rsidRPr="00184E07" w:rsidRDefault="00184E07" w:rsidP="00C5330E">
            <w:pPr>
              <w:spacing w:after="0"/>
            </w:pPr>
            <w:r w:rsidRPr="00184E07">
              <w:t>Server</w:t>
            </w:r>
          </w:p>
        </w:tc>
        <w:tc>
          <w:tcPr>
            <w:tcW w:w="10729" w:type="dxa"/>
            <w:vAlign w:val="center"/>
            <w:hideMark/>
          </w:tcPr>
          <w:p w14:paraId="04CB99B7" w14:textId="77777777" w:rsidR="00184E07" w:rsidRPr="00184E07" w:rsidRDefault="00184E07" w:rsidP="00C5330E">
            <w:pPr>
              <w:spacing w:after="0"/>
            </w:pPr>
            <w:r w:rsidRPr="00184E07">
              <w:t>Contains information about how the server handles requests [e.g., Werkzeug/2.1.2 Python/3.9.7]</w:t>
            </w:r>
          </w:p>
        </w:tc>
        <w:tc>
          <w:tcPr>
            <w:tcW w:w="1433" w:type="dxa"/>
            <w:vAlign w:val="center"/>
            <w:hideMark/>
          </w:tcPr>
          <w:p w14:paraId="11D4BC01" w14:textId="77777777" w:rsidR="00184E07" w:rsidRPr="00184E07" w:rsidRDefault="00184E07" w:rsidP="00C5330E">
            <w:pPr>
              <w:spacing w:after="0"/>
            </w:pPr>
            <w:r w:rsidRPr="00184E07">
              <w:t>String</w:t>
            </w:r>
          </w:p>
        </w:tc>
      </w:tr>
      <w:tr w:rsidR="00184E07" w:rsidRPr="00184E07" w14:paraId="5D3DF906" w14:textId="77777777" w:rsidTr="0057573C">
        <w:trPr>
          <w:trHeight w:val="200"/>
        </w:trPr>
        <w:tc>
          <w:tcPr>
            <w:tcW w:w="2244" w:type="dxa"/>
            <w:vAlign w:val="center"/>
            <w:hideMark/>
          </w:tcPr>
          <w:p w14:paraId="291563F6" w14:textId="77777777" w:rsidR="00184E07" w:rsidRPr="00184E07" w:rsidRDefault="00184E07" w:rsidP="00C5330E">
            <w:pPr>
              <w:spacing w:after="0"/>
            </w:pPr>
            <w:r w:rsidRPr="00184E07">
              <w:t>Content-Type</w:t>
            </w:r>
          </w:p>
        </w:tc>
        <w:tc>
          <w:tcPr>
            <w:tcW w:w="10729" w:type="dxa"/>
            <w:vAlign w:val="center"/>
            <w:hideMark/>
          </w:tcPr>
          <w:p w14:paraId="34A89F72" w14:textId="77777777" w:rsidR="00184E07" w:rsidRPr="00184E07" w:rsidRDefault="00184E07" w:rsidP="00C5330E">
            <w:pPr>
              <w:spacing w:after="0"/>
            </w:pPr>
            <w:r w:rsidRPr="00184E07">
              <w:t>Length of the content</w:t>
            </w:r>
          </w:p>
        </w:tc>
        <w:tc>
          <w:tcPr>
            <w:tcW w:w="1433" w:type="dxa"/>
            <w:vAlign w:val="center"/>
            <w:hideMark/>
          </w:tcPr>
          <w:p w14:paraId="43F9B267" w14:textId="77777777" w:rsidR="00184E07" w:rsidRPr="00184E07" w:rsidRDefault="00184E07" w:rsidP="00C5330E">
            <w:pPr>
              <w:spacing w:after="0"/>
            </w:pPr>
            <w:r w:rsidRPr="00184E07">
              <w:t>String</w:t>
            </w:r>
          </w:p>
        </w:tc>
      </w:tr>
      <w:tr w:rsidR="00184E07" w:rsidRPr="00184E07" w14:paraId="64683CFE" w14:textId="77777777" w:rsidTr="0057573C">
        <w:trPr>
          <w:trHeight w:val="200"/>
        </w:trPr>
        <w:tc>
          <w:tcPr>
            <w:tcW w:w="2244" w:type="dxa"/>
            <w:vAlign w:val="center"/>
            <w:hideMark/>
          </w:tcPr>
          <w:p w14:paraId="2D8752B1" w14:textId="77777777" w:rsidR="00184E07" w:rsidRPr="00184E07" w:rsidRDefault="00184E07" w:rsidP="00C5330E">
            <w:pPr>
              <w:spacing w:after="0"/>
            </w:pPr>
            <w:r w:rsidRPr="00184E07">
              <w:t>Date</w:t>
            </w:r>
          </w:p>
        </w:tc>
        <w:tc>
          <w:tcPr>
            <w:tcW w:w="10729" w:type="dxa"/>
            <w:vAlign w:val="center"/>
            <w:hideMark/>
          </w:tcPr>
          <w:p w14:paraId="3B7C1F47" w14:textId="77777777" w:rsidR="00184E07" w:rsidRPr="00184E07" w:rsidRDefault="00184E07" w:rsidP="00C5330E">
            <w:pPr>
              <w:spacing w:after="0"/>
            </w:pPr>
            <w:r w:rsidRPr="00184E07">
              <w:t>Date of operation execution e.g. - [Tue, 17 May 2022 06:30:16 GMT]</w:t>
            </w:r>
          </w:p>
        </w:tc>
        <w:tc>
          <w:tcPr>
            <w:tcW w:w="1433" w:type="dxa"/>
            <w:vAlign w:val="center"/>
            <w:hideMark/>
          </w:tcPr>
          <w:p w14:paraId="23C8AB81" w14:textId="77777777" w:rsidR="00184E07" w:rsidRPr="00184E07" w:rsidRDefault="00184E07" w:rsidP="00C5330E">
            <w:pPr>
              <w:spacing w:after="0"/>
            </w:pPr>
            <w:r w:rsidRPr="00184E07">
              <w:t>Datetime</w:t>
            </w:r>
          </w:p>
        </w:tc>
      </w:tr>
      <w:tr w:rsidR="00184E07" w:rsidRPr="00184E07" w14:paraId="3B238F5E" w14:textId="77777777" w:rsidTr="0057573C">
        <w:trPr>
          <w:trHeight w:val="200"/>
        </w:trPr>
        <w:tc>
          <w:tcPr>
            <w:tcW w:w="2244" w:type="dxa"/>
            <w:vAlign w:val="center"/>
            <w:hideMark/>
          </w:tcPr>
          <w:p w14:paraId="0DF8C0E8" w14:textId="77777777" w:rsidR="00184E07" w:rsidRPr="00184E07" w:rsidRDefault="00184E07" w:rsidP="00C5330E">
            <w:pPr>
              <w:spacing w:after="0"/>
            </w:pPr>
            <w:r w:rsidRPr="00184E07">
              <w:t>Content-Length</w:t>
            </w:r>
          </w:p>
        </w:tc>
        <w:tc>
          <w:tcPr>
            <w:tcW w:w="10729" w:type="dxa"/>
            <w:vAlign w:val="center"/>
            <w:hideMark/>
          </w:tcPr>
          <w:p w14:paraId="1B0D3596" w14:textId="77777777" w:rsidR="00184E07" w:rsidRPr="00184E07" w:rsidRDefault="00184E07" w:rsidP="00C5330E">
            <w:pPr>
              <w:spacing w:after="0"/>
            </w:pPr>
            <w:r w:rsidRPr="00184E07">
              <w:t>Length of the content</w:t>
            </w:r>
          </w:p>
        </w:tc>
        <w:tc>
          <w:tcPr>
            <w:tcW w:w="1433" w:type="dxa"/>
            <w:vAlign w:val="center"/>
            <w:hideMark/>
          </w:tcPr>
          <w:p w14:paraId="64CD82E6" w14:textId="77777777" w:rsidR="00184E07" w:rsidRPr="00184E07" w:rsidRDefault="00184E07" w:rsidP="00C5330E">
            <w:pPr>
              <w:spacing w:after="0"/>
            </w:pPr>
            <w:r w:rsidRPr="00184E07">
              <w:t>Bytes</w:t>
            </w:r>
          </w:p>
        </w:tc>
      </w:tr>
    </w:tbl>
    <w:p w14:paraId="62687BA0" w14:textId="3D9C72E6" w:rsidR="00184E07" w:rsidRPr="003F58F2" w:rsidRDefault="00184E07" w:rsidP="0057573C">
      <w:pPr>
        <w:pStyle w:val="Heading3"/>
      </w:pPr>
      <w:r>
        <w:t>Output Body</w:t>
      </w:r>
      <w:r w:rsidR="0057573C" w:rsidRPr="0057573C">
        <w:t xml:space="preserve"> </w:t>
      </w:r>
      <w:r w:rsidR="0057573C">
        <w:t>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9"/>
        <w:gridCol w:w="8511"/>
        <w:gridCol w:w="1180"/>
      </w:tblGrid>
      <w:tr w:rsidR="00184E07" w:rsidRPr="00184E07" w14:paraId="2AB51B85" w14:textId="77777777" w:rsidTr="0057573C">
        <w:trPr>
          <w:trHeight w:val="216"/>
        </w:trPr>
        <w:tc>
          <w:tcPr>
            <w:tcW w:w="2244" w:type="dxa"/>
            <w:shd w:val="clear" w:color="auto" w:fill="D9D9D9" w:themeFill="background1" w:themeFillShade="D9"/>
            <w:vAlign w:val="center"/>
            <w:hideMark/>
          </w:tcPr>
          <w:p w14:paraId="33089AF3" w14:textId="77777777" w:rsidR="00184E07" w:rsidRPr="00184E07" w:rsidRDefault="00184E07" w:rsidP="00C5330E">
            <w:pPr>
              <w:spacing w:after="0"/>
            </w:pPr>
            <w:r w:rsidRPr="00184E07">
              <w:t>Parameter</w:t>
            </w:r>
          </w:p>
        </w:tc>
        <w:tc>
          <w:tcPr>
            <w:tcW w:w="10729" w:type="dxa"/>
            <w:shd w:val="clear" w:color="auto" w:fill="D9D9D9" w:themeFill="background1" w:themeFillShade="D9"/>
            <w:vAlign w:val="center"/>
            <w:hideMark/>
          </w:tcPr>
          <w:p w14:paraId="6C2D2BC6" w14:textId="77777777" w:rsidR="00184E07" w:rsidRPr="00184E07" w:rsidRDefault="00184E07" w:rsidP="00C5330E">
            <w:pPr>
              <w:spacing w:after="0"/>
            </w:pPr>
            <w:r w:rsidRPr="00184E07">
              <w:t>Description</w:t>
            </w:r>
          </w:p>
        </w:tc>
        <w:tc>
          <w:tcPr>
            <w:tcW w:w="1433" w:type="dxa"/>
            <w:shd w:val="clear" w:color="auto" w:fill="D9D9D9" w:themeFill="background1" w:themeFillShade="D9"/>
            <w:vAlign w:val="center"/>
            <w:hideMark/>
          </w:tcPr>
          <w:p w14:paraId="1BF5406B" w14:textId="77777777" w:rsidR="00184E07" w:rsidRPr="00184E07" w:rsidRDefault="00184E07" w:rsidP="00C5330E">
            <w:pPr>
              <w:spacing w:after="0"/>
            </w:pPr>
            <w:r w:rsidRPr="00184E07">
              <w:t>Type</w:t>
            </w:r>
          </w:p>
        </w:tc>
      </w:tr>
      <w:tr w:rsidR="00184E07" w:rsidRPr="00184E07" w14:paraId="249C275D" w14:textId="77777777" w:rsidTr="0057573C">
        <w:trPr>
          <w:trHeight w:val="164"/>
        </w:trPr>
        <w:tc>
          <w:tcPr>
            <w:tcW w:w="2244" w:type="dxa"/>
            <w:hideMark/>
          </w:tcPr>
          <w:p w14:paraId="00ED7E35" w14:textId="77777777" w:rsidR="00184E07" w:rsidRPr="00184E07" w:rsidRDefault="00184E07" w:rsidP="00C5330E">
            <w:pPr>
              <w:spacing w:after="0"/>
            </w:pPr>
            <w:r w:rsidRPr="00184E07">
              <w:t xml:space="preserve">UserId </w:t>
            </w:r>
          </w:p>
        </w:tc>
        <w:tc>
          <w:tcPr>
            <w:tcW w:w="10729" w:type="dxa"/>
            <w:hideMark/>
          </w:tcPr>
          <w:p w14:paraId="320F7645" w14:textId="143710CD" w:rsidR="00184E07" w:rsidRPr="00184E07" w:rsidRDefault="00184E07" w:rsidP="00C5330E">
            <w:pPr>
              <w:spacing w:after="0"/>
            </w:pPr>
            <w:r w:rsidRPr="00184E07">
              <w:t xml:space="preserve">The user id of the </w:t>
            </w:r>
            <w:r w:rsidR="008E0A86">
              <w:t>IAI</w:t>
            </w:r>
            <w:r w:rsidRPr="00184E07">
              <w:t xml:space="preserve"> user</w:t>
            </w:r>
          </w:p>
        </w:tc>
        <w:tc>
          <w:tcPr>
            <w:tcW w:w="1433" w:type="dxa"/>
            <w:hideMark/>
          </w:tcPr>
          <w:p w14:paraId="163905B1" w14:textId="77777777" w:rsidR="00184E07" w:rsidRPr="00184E07" w:rsidRDefault="00184E07" w:rsidP="00C5330E">
            <w:pPr>
              <w:spacing w:after="0"/>
            </w:pPr>
            <w:r w:rsidRPr="00184E07">
              <w:t>String</w:t>
            </w:r>
          </w:p>
        </w:tc>
      </w:tr>
      <w:tr w:rsidR="00184E07" w:rsidRPr="00184E07" w14:paraId="11201F70" w14:textId="77777777" w:rsidTr="0057573C">
        <w:trPr>
          <w:trHeight w:val="296"/>
        </w:trPr>
        <w:tc>
          <w:tcPr>
            <w:tcW w:w="2244" w:type="dxa"/>
            <w:hideMark/>
          </w:tcPr>
          <w:p w14:paraId="159EE4A1" w14:textId="77777777" w:rsidR="00184E07" w:rsidRPr="00184E07" w:rsidRDefault="00184E07" w:rsidP="00C5330E">
            <w:pPr>
              <w:spacing w:after="0"/>
            </w:pPr>
            <w:r w:rsidRPr="00184E07">
              <w:t>DisplayName</w:t>
            </w:r>
          </w:p>
        </w:tc>
        <w:tc>
          <w:tcPr>
            <w:tcW w:w="10729" w:type="dxa"/>
            <w:hideMark/>
          </w:tcPr>
          <w:p w14:paraId="0BB5BB69" w14:textId="61ED4A8F" w:rsidR="00184E07" w:rsidRPr="00184E07" w:rsidRDefault="00184E07" w:rsidP="00C5330E">
            <w:pPr>
              <w:spacing w:after="0"/>
            </w:pPr>
            <w:r w:rsidRPr="00184E07">
              <w:t xml:space="preserve">The display name of the </w:t>
            </w:r>
            <w:r w:rsidR="008E0A86">
              <w:t>IAI</w:t>
            </w:r>
            <w:r w:rsidRPr="00184E07">
              <w:t xml:space="preserve"> user on the UI</w:t>
            </w:r>
          </w:p>
        </w:tc>
        <w:tc>
          <w:tcPr>
            <w:tcW w:w="1433" w:type="dxa"/>
            <w:hideMark/>
          </w:tcPr>
          <w:p w14:paraId="55E36ED7" w14:textId="77777777" w:rsidR="00184E07" w:rsidRPr="00184E07" w:rsidRDefault="00184E07" w:rsidP="00C5330E">
            <w:pPr>
              <w:spacing w:after="0"/>
            </w:pPr>
            <w:r w:rsidRPr="00184E07">
              <w:t>String</w:t>
            </w:r>
          </w:p>
        </w:tc>
      </w:tr>
      <w:tr w:rsidR="00184E07" w:rsidRPr="00184E07" w14:paraId="058B0F8E" w14:textId="77777777" w:rsidTr="0057573C">
        <w:trPr>
          <w:trHeight w:val="296"/>
        </w:trPr>
        <w:tc>
          <w:tcPr>
            <w:tcW w:w="2244" w:type="dxa"/>
            <w:hideMark/>
          </w:tcPr>
          <w:p w14:paraId="1862C815" w14:textId="77777777" w:rsidR="00184E07" w:rsidRPr="00184E07" w:rsidRDefault="00184E07" w:rsidP="00C5330E">
            <w:pPr>
              <w:spacing w:after="0"/>
            </w:pPr>
            <w:r w:rsidRPr="00184E07">
              <w:t>FirstName</w:t>
            </w:r>
          </w:p>
        </w:tc>
        <w:tc>
          <w:tcPr>
            <w:tcW w:w="10729" w:type="dxa"/>
            <w:hideMark/>
          </w:tcPr>
          <w:p w14:paraId="20A2908B" w14:textId="59EE2FF4" w:rsidR="00184E07" w:rsidRPr="00184E07" w:rsidRDefault="00184E07" w:rsidP="00C5330E">
            <w:pPr>
              <w:spacing w:after="0"/>
            </w:pPr>
            <w:r w:rsidRPr="00184E07">
              <w:t xml:space="preserve">First name of the </w:t>
            </w:r>
            <w:r w:rsidR="008E0A86">
              <w:t>IAI</w:t>
            </w:r>
            <w:r w:rsidRPr="00184E07">
              <w:t xml:space="preserve"> user</w:t>
            </w:r>
          </w:p>
        </w:tc>
        <w:tc>
          <w:tcPr>
            <w:tcW w:w="1433" w:type="dxa"/>
            <w:hideMark/>
          </w:tcPr>
          <w:p w14:paraId="178FDFD8" w14:textId="77777777" w:rsidR="00184E07" w:rsidRPr="00184E07" w:rsidRDefault="00184E07" w:rsidP="00C5330E">
            <w:pPr>
              <w:spacing w:after="0"/>
            </w:pPr>
            <w:r w:rsidRPr="00184E07">
              <w:t>String</w:t>
            </w:r>
          </w:p>
        </w:tc>
      </w:tr>
      <w:tr w:rsidR="00184E07" w:rsidRPr="00184E07" w14:paraId="065133B4" w14:textId="77777777" w:rsidTr="0057573C">
        <w:trPr>
          <w:trHeight w:val="296"/>
        </w:trPr>
        <w:tc>
          <w:tcPr>
            <w:tcW w:w="2244" w:type="dxa"/>
            <w:hideMark/>
          </w:tcPr>
          <w:p w14:paraId="42E062E6" w14:textId="77777777" w:rsidR="00184E07" w:rsidRPr="00184E07" w:rsidRDefault="00184E07" w:rsidP="00C5330E">
            <w:pPr>
              <w:spacing w:after="0"/>
            </w:pPr>
            <w:r w:rsidRPr="00184E07">
              <w:t>LastName</w:t>
            </w:r>
          </w:p>
        </w:tc>
        <w:tc>
          <w:tcPr>
            <w:tcW w:w="10729" w:type="dxa"/>
            <w:hideMark/>
          </w:tcPr>
          <w:p w14:paraId="353EE0C1" w14:textId="5992B1B0" w:rsidR="00184E07" w:rsidRPr="00184E07" w:rsidRDefault="00184E07" w:rsidP="00C5330E">
            <w:pPr>
              <w:spacing w:after="0"/>
            </w:pPr>
            <w:r w:rsidRPr="00184E07">
              <w:t xml:space="preserve">Last name of the </w:t>
            </w:r>
            <w:r w:rsidR="008E0A86">
              <w:t>IAI</w:t>
            </w:r>
            <w:r w:rsidRPr="00184E07">
              <w:t xml:space="preserve"> user</w:t>
            </w:r>
          </w:p>
        </w:tc>
        <w:tc>
          <w:tcPr>
            <w:tcW w:w="1433" w:type="dxa"/>
            <w:hideMark/>
          </w:tcPr>
          <w:p w14:paraId="484125BA" w14:textId="77777777" w:rsidR="00184E07" w:rsidRPr="00184E07" w:rsidRDefault="00184E07" w:rsidP="00C5330E">
            <w:pPr>
              <w:spacing w:after="0"/>
            </w:pPr>
            <w:r w:rsidRPr="00184E07">
              <w:t>String</w:t>
            </w:r>
          </w:p>
        </w:tc>
      </w:tr>
      <w:tr w:rsidR="00184E07" w:rsidRPr="00184E07" w14:paraId="00335F0D" w14:textId="77777777" w:rsidTr="0057573C">
        <w:trPr>
          <w:trHeight w:val="296"/>
        </w:trPr>
        <w:tc>
          <w:tcPr>
            <w:tcW w:w="2244" w:type="dxa"/>
            <w:hideMark/>
          </w:tcPr>
          <w:p w14:paraId="74393FC7" w14:textId="77777777" w:rsidR="00184E07" w:rsidRPr="00184E07" w:rsidRDefault="00184E07" w:rsidP="00C5330E">
            <w:pPr>
              <w:spacing w:after="0"/>
            </w:pPr>
            <w:r w:rsidRPr="00184E07">
              <w:t>UserPrincipalName</w:t>
            </w:r>
          </w:p>
        </w:tc>
        <w:tc>
          <w:tcPr>
            <w:tcW w:w="10729" w:type="dxa"/>
            <w:hideMark/>
          </w:tcPr>
          <w:p w14:paraId="5350A8C2" w14:textId="7CA01C1B" w:rsidR="00184E07" w:rsidRPr="00184E07" w:rsidRDefault="00184E07" w:rsidP="00C5330E">
            <w:pPr>
              <w:spacing w:after="0"/>
            </w:pPr>
            <w:r w:rsidRPr="00184E07">
              <w:t xml:space="preserve">User principal name of the </w:t>
            </w:r>
            <w:r w:rsidR="008E0A86">
              <w:t>IAI</w:t>
            </w:r>
            <w:r w:rsidRPr="00184E07">
              <w:t xml:space="preserve"> user</w:t>
            </w:r>
          </w:p>
        </w:tc>
        <w:tc>
          <w:tcPr>
            <w:tcW w:w="1433" w:type="dxa"/>
            <w:hideMark/>
          </w:tcPr>
          <w:p w14:paraId="5866F0DE" w14:textId="77777777" w:rsidR="00184E07" w:rsidRPr="00184E07" w:rsidRDefault="00184E07" w:rsidP="00C5330E">
            <w:pPr>
              <w:spacing w:after="0"/>
            </w:pPr>
            <w:r w:rsidRPr="00184E07">
              <w:t>String</w:t>
            </w:r>
          </w:p>
        </w:tc>
      </w:tr>
      <w:tr w:rsidR="00184E07" w:rsidRPr="00184E07" w14:paraId="6FED8177" w14:textId="77777777" w:rsidTr="0057573C">
        <w:trPr>
          <w:trHeight w:val="296"/>
        </w:trPr>
        <w:tc>
          <w:tcPr>
            <w:tcW w:w="2244" w:type="dxa"/>
            <w:hideMark/>
          </w:tcPr>
          <w:p w14:paraId="4DD22680" w14:textId="77777777" w:rsidR="00184E07" w:rsidRPr="00184E07" w:rsidRDefault="00184E07" w:rsidP="00C5330E">
            <w:pPr>
              <w:spacing w:after="0"/>
            </w:pPr>
            <w:r w:rsidRPr="00184E07">
              <w:t>PhoneNumber</w:t>
            </w:r>
          </w:p>
        </w:tc>
        <w:tc>
          <w:tcPr>
            <w:tcW w:w="10729" w:type="dxa"/>
            <w:hideMark/>
          </w:tcPr>
          <w:p w14:paraId="121BDFDC" w14:textId="697727B3" w:rsidR="00184E07" w:rsidRPr="00184E07" w:rsidRDefault="00184E07" w:rsidP="00C5330E">
            <w:pPr>
              <w:spacing w:after="0"/>
            </w:pPr>
            <w:r w:rsidRPr="00184E07">
              <w:t xml:space="preserve">Phone number of the </w:t>
            </w:r>
            <w:r w:rsidR="008E0A86">
              <w:t>IAI</w:t>
            </w:r>
            <w:r w:rsidRPr="00184E07">
              <w:t xml:space="preserve"> user</w:t>
            </w:r>
          </w:p>
        </w:tc>
        <w:tc>
          <w:tcPr>
            <w:tcW w:w="1433" w:type="dxa"/>
            <w:hideMark/>
          </w:tcPr>
          <w:p w14:paraId="5267B73D" w14:textId="77777777" w:rsidR="00184E07" w:rsidRPr="00184E07" w:rsidRDefault="00184E07" w:rsidP="00C5330E">
            <w:pPr>
              <w:spacing w:after="0"/>
            </w:pPr>
            <w:r w:rsidRPr="00184E07">
              <w:t>String</w:t>
            </w:r>
          </w:p>
        </w:tc>
      </w:tr>
      <w:tr w:rsidR="00184E07" w:rsidRPr="00184E07" w14:paraId="08289270" w14:textId="77777777" w:rsidTr="0057573C">
        <w:trPr>
          <w:trHeight w:val="296"/>
        </w:trPr>
        <w:tc>
          <w:tcPr>
            <w:tcW w:w="2244" w:type="dxa"/>
            <w:hideMark/>
          </w:tcPr>
          <w:p w14:paraId="058C9810" w14:textId="77777777" w:rsidR="00184E07" w:rsidRPr="00184E07" w:rsidRDefault="00184E07" w:rsidP="00C5330E">
            <w:pPr>
              <w:spacing w:after="0"/>
            </w:pPr>
            <w:r w:rsidRPr="00184E07">
              <w:t>Email</w:t>
            </w:r>
          </w:p>
        </w:tc>
        <w:tc>
          <w:tcPr>
            <w:tcW w:w="10729" w:type="dxa"/>
            <w:hideMark/>
          </w:tcPr>
          <w:p w14:paraId="7DB24B97" w14:textId="3C94C484" w:rsidR="00184E07" w:rsidRPr="00184E07" w:rsidRDefault="00184E07" w:rsidP="00C5330E">
            <w:pPr>
              <w:spacing w:after="0"/>
            </w:pPr>
            <w:r w:rsidRPr="00184E07">
              <w:t xml:space="preserve">Email of the </w:t>
            </w:r>
            <w:r w:rsidR="008E0A86">
              <w:t>IAI</w:t>
            </w:r>
            <w:r w:rsidRPr="00184E07">
              <w:t xml:space="preserve"> user</w:t>
            </w:r>
          </w:p>
        </w:tc>
        <w:tc>
          <w:tcPr>
            <w:tcW w:w="1433" w:type="dxa"/>
            <w:hideMark/>
          </w:tcPr>
          <w:p w14:paraId="3C0ADF62" w14:textId="77777777" w:rsidR="00184E07" w:rsidRPr="00184E07" w:rsidRDefault="00184E07" w:rsidP="00C5330E">
            <w:pPr>
              <w:spacing w:after="0"/>
            </w:pPr>
            <w:r w:rsidRPr="00184E07">
              <w:t>String</w:t>
            </w:r>
          </w:p>
        </w:tc>
      </w:tr>
      <w:tr w:rsidR="00184E07" w:rsidRPr="00184E07" w14:paraId="0AD3BB7A" w14:textId="77777777" w:rsidTr="0057573C">
        <w:trPr>
          <w:trHeight w:val="296"/>
        </w:trPr>
        <w:tc>
          <w:tcPr>
            <w:tcW w:w="2244" w:type="dxa"/>
            <w:hideMark/>
          </w:tcPr>
          <w:p w14:paraId="17869261" w14:textId="77777777" w:rsidR="00184E07" w:rsidRPr="00184E07" w:rsidRDefault="00184E07" w:rsidP="00C5330E">
            <w:pPr>
              <w:spacing w:after="0"/>
            </w:pPr>
            <w:r w:rsidRPr="00184E07">
              <w:t>RoleId</w:t>
            </w:r>
          </w:p>
        </w:tc>
        <w:tc>
          <w:tcPr>
            <w:tcW w:w="10729" w:type="dxa"/>
            <w:hideMark/>
          </w:tcPr>
          <w:p w14:paraId="20AA55DA" w14:textId="7175E702" w:rsidR="00184E07" w:rsidRPr="00184E07" w:rsidRDefault="00184E07" w:rsidP="00C5330E">
            <w:pPr>
              <w:spacing w:after="0"/>
            </w:pPr>
            <w:r w:rsidRPr="00184E07">
              <w:t xml:space="preserve">Role ID of the </w:t>
            </w:r>
            <w:r w:rsidR="008E0A86">
              <w:t>IAI</w:t>
            </w:r>
            <w:r w:rsidRPr="00184E07">
              <w:t xml:space="preserve"> user roles</w:t>
            </w:r>
          </w:p>
        </w:tc>
        <w:tc>
          <w:tcPr>
            <w:tcW w:w="1433" w:type="dxa"/>
            <w:hideMark/>
          </w:tcPr>
          <w:p w14:paraId="41AC5207" w14:textId="77777777" w:rsidR="00184E07" w:rsidRPr="00184E07" w:rsidRDefault="00184E07" w:rsidP="00C5330E">
            <w:pPr>
              <w:spacing w:after="0"/>
            </w:pPr>
            <w:r w:rsidRPr="00184E07">
              <w:t>String</w:t>
            </w:r>
          </w:p>
        </w:tc>
      </w:tr>
      <w:tr w:rsidR="00184E07" w:rsidRPr="00184E07" w14:paraId="655E1F30" w14:textId="77777777" w:rsidTr="0057573C">
        <w:trPr>
          <w:trHeight w:val="296"/>
        </w:trPr>
        <w:tc>
          <w:tcPr>
            <w:tcW w:w="2244" w:type="dxa"/>
            <w:hideMark/>
          </w:tcPr>
          <w:p w14:paraId="77CBDE21" w14:textId="77777777" w:rsidR="00184E07" w:rsidRPr="00184E07" w:rsidRDefault="00184E07" w:rsidP="00C5330E">
            <w:pPr>
              <w:spacing w:after="0"/>
            </w:pPr>
            <w:r w:rsidRPr="00184E07">
              <w:t>RoleName</w:t>
            </w:r>
          </w:p>
        </w:tc>
        <w:tc>
          <w:tcPr>
            <w:tcW w:w="10729" w:type="dxa"/>
            <w:hideMark/>
          </w:tcPr>
          <w:p w14:paraId="63159BA3" w14:textId="5FCCB56A" w:rsidR="00184E07" w:rsidRPr="00184E07" w:rsidRDefault="00184E07" w:rsidP="00C5330E">
            <w:pPr>
              <w:spacing w:after="0"/>
            </w:pPr>
            <w:r w:rsidRPr="00184E07">
              <w:t xml:space="preserve">Role Name of the </w:t>
            </w:r>
            <w:r w:rsidR="008E0A86">
              <w:t>IAI</w:t>
            </w:r>
            <w:r w:rsidRPr="00184E07">
              <w:t xml:space="preserve"> user roles</w:t>
            </w:r>
          </w:p>
        </w:tc>
        <w:tc>
          <w:tcPr>
            <w:tcW w:w="1433" w:type="dxa"/>
            <w:hideMark/>
          </w:tcPr>
          <w:p w14:paraId="4F009B99" w14:textId="77777777" w:rsidR="00184E07" w:rsidRPr="00184E07" w:rsidRDefault="00184E07" w:rsidP="00C5330E">
            <w:pPr>
              <w:spacing w:after="0"/>
            </w:pPr>
            <w:r w:rsidRPr="00184E07">
              <w:t>String</w:t>
            </w:r>
          </w:p>
        </w:tc>
      </w:tr>
      <w:tr w:rsidR="00184E07" w:rsidRPr="00184E07" w14:paraId="682C7F0A" w14:textId="77777777" w:rsidTr="0057573C">
        <w:trPr>
          <w:trHeight w:val="296"/>
        </w:trPr>
        <w:tc>
          <w:tcPr>
            <w:tcW w:w="2244" w:type="dxa"/>
            <w:hideMark/>
          </w:tcPr>
          <w:p w14:paraId="66DF4FC6" w14:textId="77777777" w:rsidR="00184E07" w:rsidRPr="00184E07" w:rsidRDefault="00184E07" w:rsidP="00C5330E">
            <w:pPr>
              <w:spacing w:after="0"/>
            </w:pPr>
            <w:r w:rsidRPr="00184E07">
              <w:t>DepartmentId</w:t>
            </w:r>
          </w:p>
        </w:tc>
        <w:tc>
          <w:tcPr>
            <w:tcW w:w="10729" w:type="dxa"/>
            <w:hideMark/>
          </w:tcPr>
          <w:p w14:paraId="200448E1" w14:textId="1EFE17CA" w:rsidR="00184E07" w:rsidRPr="00184E07" w:rsidRDefault="00184E07" w:rsidP="00C5330E">
            <w:pPr>
              <w:spacing w:after="0"/>
            </w:pPr>
            <w:r w:rsidRPr="00184E07">
              <w:t xml:space="preserve">Department ID of the </w:t>
            </w:r>
            <w:r w:rsidR="008E0A86">
              <w:t>IAI</w:t>
            </w:r>
            <w:r w:rsidRPr="00184E07">
              <w:t xml:space="preserve"> user departments</w:t>
            </w:r>
          </w:p>
        </w:tc>
        <w:tc>
          <w:tcPr>
            <w:tcW w:w="1433" w:type="dxa"/>
            <w:hideMark/>
          </w:tcPr>
          <w:p w14:paraId="5F6CB36E" w14:textId="77777777" w:rsidR="00184E07" w:rsidRPr="00184E07" w:rsidRDefault="00184E07" w:rsidP="00C5330E">
            <w:pPr>
              <w:spacing w:after="0"/>
            </w:pPr>
            <w:r w:rsidRPr="00184E07">
              <w:t>String</w:t>
            </w:r>
          </w:p>
        </w:tc>
      </w:tr>
      <w:tr w:rsidR="00184E07" w:rsidRPr="00184E07" w14:paraId="132304C5" w14:textId="77777777" w:rsidTr="0057573C">
        <w:trPr>
          <w:trHeight w:val="296"/>
        </w:trPr>
        <w:tc>
          <w:tcPr>
            <w:tcW w:w="2244" w:type="dxa"/>
            <w:hideMark/>
          </w:tcPr>
          <w:p w14:paraId="0E129B0C" w14:textId="77777777" w:rsidR="00184E07" w:rsidRPr="00184E07" w:rsidRDefault="00184E07" w:rsidP="00C5330E">
            <w:pPr>
              <w:spacing w:after="0"/>
            </w:pPr>
            <w:r w:rsidRPr="00184E07">
              <w:t>DepartmentName</w:t>
            </w:r>
          </w:p>
        </w:tc>
        <w:tc>
          <w:tcPr>
            <w:tcW w:w="10729" w:type="dxa"/>
            <w:hideMark/>
          </w:tcPr>
          <w:p w14:paraId="7AD2CADC" w14:textId="70514DE0" w:rsidR="00184E07" w:rsidRPr="00184E07" w:rsidRDefault="00184E07" w:rsidP="00C5330E">
            <w:pPr>
              <w:spacing w:after="0"/>
            </w:pPr>
            <w:r w:rsidRPr="00184E07">
              <w:t xml:space="preserve">Department name of the </w:t>
            </w:r>
            <w:r w:rsidR="008E0A86">
              <w:t>IAI</w:t>
            </w:r>
            <w:r w:rsidRPr="00184E07">
              <w:t xml:space="preserve"> user departments</w:t>
            </w:r>
          </w:p>
        </w:tc>
        <w:tc>
          <w:tcPr>
            <w:tcW w:w="1433" w:type="dxa"/>
            <w:hideMark/>
          </w:tcPr>
          <w:p w14:paraId="03BD6046" w14:textId="77777777" w:rsidR="00184E07" w:rsidRPr="00184E07" w:rsidRDefault="00184E07" w:rsidP="00C5330E">
            <w:pPr>
              <w:spacing w:after="0"/>
            </w:pPr>
            <w:r w:rsidRPr="00184E07">
              <w:t>String</w:t>
            </w:r>
          </w:p>
        </w:tc>
      </w:tr>
    </w:tbl>
    <w:p w14:paraId="5C381040" w14:textId="550F3A6E" w:rsidR="00291CCA" w:rsidRPr="002C55D8" w:rsidRDefault="00291CCA" w:rsidP="0057573C">
      <w:pPr>
        <w:pStyle w:val="Heading3"/>
      </w:pPr>
      <w:r w:rsidRPr="002C55D8">
        <w:t>Sample</w:t>
      </w:r>
      <w:r w:rsidR="009847D4">
        <w:t xml:space="preserve"> </w:t>
      </w:r>
      <w:r w:rsidRPr="002C55D8">
        <w:t>JSON</w:t>
      </w:r>
      <w:r w:rsidR="009847D4">
        <w:t xml:space="preserve"> </w:t>
      </w:r>
      <w:r w:rsidRPr="002C55D8">
        <w:t>Response</w:t>
      </w:r>
    </w:p>
    <w:p w14:paraId="6DD43EFD" w14:textId="77777777" w:rsidR="00291CCA" w:rsidRPr="006B133F" w:rsidRDefault="00291CCA" w:rsidP="009C1AB0">
      <w:pPr>
        <w:spacing w:after="0"/>
        <w:rPr>
          <w:rFonts w:ascii="Consolas" w:hAnsi="Consolas"/>
          <w:sz w:val="16"/>
          <w:szCs w:val="16"/>
        </w:rPr>
      </w:pPr>
      <w:r w:rsidRPr="006B133F">
        <w:rPr>
          <w:rFonts w:ascii="Consolas" w:hAnsi="Consolas"/>
          <w:sz w:val="16"/>
          <w:szCs w:val="16"/>
        </w:rPr>
        <w:t>{</w:t>
      </w:r>
    </w:p>
    <w:p w14:paraId="028164A7" w14:textId="4E02EF0E" w:rsidR="00291CCA" w:rsidRPr="006B133F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6B133F">
        <w:rPr>
          <w:rFonts w:ascii="Consolas" w:hAnsi="Consolas"/>
          <w:sz w:val="16"/>
          <w:szCs w:val="16"/>
        </w:rPr>
        <w:t xml:space="preserve">                  </w:t>
      </w:r>
      <w:r w:rsidR="00291CCA" w:rsidRPr="006B133F">
        <w:rPr>
          <w:rFonts w:ascii="Consolas" w:hAnsi="Consolas"/>
          <w:sz w:val="16"/>
          <w:szCs w:val="16"/>
        </w:rPr>
        <w:t>"Users":</w:t>
      </w:r>
      <w:r w:rsidRPr="006B133F">
        <w:rPr>
          <w:rFonts w:ascii="Consolas" w:hAnsi="Consolas"/>
          <w:sz w:val="16"/>
          <w:szCs w:val="16"/>
        </w:rPr>
        <w:t xml:space="preserve"> </w:t>
      </w:r>
      <w:r w:rsidR="00291CCA" w:rsidRPr="006B133F">
        <w:rPr>
          <w:rFonts w:ascii="Consolas" w:hAnsi="Consolas"/>
          <w:sz w:val="16"/>
          <w:szCs w:val="16"/>
        </w:rPr>
        <w:t>[</w:t>
      </w:r>
    </w:p>
    <w:p w14:paraId="38FF0E25" w14:textId="351AF7A7" w:rsidR="00291CCA" w:rsidRPr="006B133F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6B133F">
        <w:rPr>
          <w:rFonts w:ascii="Consolas" w:hAnsi="Consolas"/>
          <w:sz w:val="16"/>
          <w:szCs w:val="16"/>
        </w:rPr>
        <w:t xml:space="preserve">                    </w:t>
      </w:r>
      <w:r w:rsidR="00291CCA" w:rsidRPr="006B133F">
        <w:rPr>
          <w:rFonts w:ascii="Consolas" w:hAnsi="Consolas"/>
          <w:sz w:val="16"/>
          <w:szCs w:val="16"/>
        </w:rPr>
        <w:t>{</w:t>
      </w:r>
    </w:p>
    <w:p w14:paraId="2BCE731E" w14:textId="3FF9C555" w:rsidR="00291CCA" w:rsidRPr="006B133F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6B133F">
        <w:rPr>
          <w:rFonts w:ascii="Consolas" w:hAnsi="Consolas"/>
          <w:sz w:val="16"/>
          <w:szCs w:val="16"/>
        </w:rPr>
        <w:t xml:space="preserve">                      </w:t>
      </w:r>
      <w:r w:rsidR="00291CCA" w:rsidRPr="006B133F">
        <w:rPr>
          <w:rFonts w:ascii="Consolas" w:hAnsi="Consolas"/>
          <w:sz w:val="16"/>
          <w:szCs w:val="16"/>
        </w:rPr>
        <w:t>"UserId":</w:t>
      </w:r>
      <w:r w:rsidRPr="006B133F">
        <w:rPr>
          <w:rFonts w:ascii="Consolas" w:hAnsi="Consolas"/>
          <w:sz w:val="16"/>
          <w:szCs w:val="16"/>
        </w:rPr>
        <w:t xml:space="preserve"> </w:t>
      </w:r>
      <w:r w:rsidR="00291CCA" w:rsidRPr="006B133F">
        <w:rPr>
          <w:rFonts w:ascii="Consolas" w:hAnsi="Consolas"/>
          <w:sz w:val="16"/>
          <w:szCs w:val="16"/>
        </w:rPr>
        <w:t>"",</w:t>
      </w:r>
    </w:p>
    <w:p w14:paraId="2A230FEE" w14:textId="3E0B235E" w:rsidR="00291CCA" w:rsidRPr="006B133F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6B133F">
        <w:rPr>
          <w:rFonts w:ascii="Consolas" w:hAnsi="Consolas"/>
          <w:sz w:val="16"/>
          <w:szCs w:val="16"/>
        </w:rPr>
        <w:t xml:space="preserve">                      </w:t>
      </w:r>
      <w:r w:rsidR="00291CCA" w:rsidRPr="006B133F">
        <w:rPr>
          <w:rFonts w:ascii="Consolas" w:hAnsi="Consolas"/>
          <w:sz w:val="16"/>
          <w:szCs w:val="16"/>
        </w:rPr>
        <w:t>"DisplayName":</w:t>
      </w:r>
      <w:r w:rsidRPr="006B133F">
        <w:rPr>
          <w:rFonts w:ascii="Consolas" w:hAnsi="Consolas"/>
          <w:sz w:val="16"/>
          <w:szCs w:val="16"/>
        </w:rPr>
        <w:t xml:space="preserve"> </w:t>
      </w:r>
      <w:r w:rsidR="00291CCA" w:rsidRPr="006B133F">
        <w:rPr>
          <w:rFonts w:ascii="Consolas" w:hAnsi="Consolas"/>
          <w:sz w:val="16"/>
          <w:szCs w:val="16"/>
        </w:rPr>
        <w:t>"",</w:t>
      </w:r>
    </w:p>
    <w:p w14:paraId="1E26E29F" w14:textId="25D0149B" w:rsidR="00291CCA" w:rsidRPr="006B133F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6B133F">
        <w:rPr>
          <w:rFonts w:ascii="Consolas" w:hAnsi="Consolas"/>
          <w:sz w:val="16"/>
          <w:szCs w:val="16"/>
        </w:rPr>
        <w:t xml:space="preserve">                      </w:t>
      </w:r>
      <w:r w:rsidR="00291CCA" w:rsidRPr="006B133F">
        <w:rPr>
          <w:rFonts w:ascii="Consolas" w:hAnsi="Consolas"/>
          <w:sz w:val="16"/>
          <w:szCs w:val="16"/>
        </w:rPr>
        <w:t>"FirstName":</w:t>
      </w:r>
      <w:r w:rsidRPr="006B133F">
        <w:rPr>
          <w:rFonts w:ascii="Consolas" w:hAnsi="Consolas"/>
          <w:sz w:val="16"/>
          <w:szCs w:val="16"/>
        </w:rPr>
        <w:t xml:space="preserve"> </w:t>
      </w:r>
      <w:r w:rsidR="00291CCA" w:rsidRPr="006B133F">
        <w:rPr>
          <w:rFonts w:ascii="Consolas" w:hAnsi="Consolas"/>
          <w:sz w:val="16"/>
          <w:szCs w:val="16"/>
        </w:rPr>
        <w:t>"",</w:t>
      </w:r>
    </w:p>
    <w:p w14:paraId="54D0BA56" w14:textId="5A2325F5" w:rsidR="00291CCA" w:rsidRPr="006B133F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6B133F">
        <w:rPr>
          <w:rFonts w:ascii="Consolas" w:hAnsi="Consolas"/>
          <w:sz w:val="16"/>
          <w:szCs w:val="16"/>
        </w:rPr>
        <w:t xml:space="preserve">                      </w:t>
      </w:r>
      <w:r w:rsidR="00291CCA" w:rsidRPr="006B133F">
        <w:rPr>
          <w:rFonts w:ascii="Consolas" w:hAnsi="Consolas"/>
          <w:sz w:val="16"/>
          <w:szCs w:val="16"/>
        </w:rPr>
        <w:t>"LastName":</w:t>
      </w:r>
      <w:r w:rsidRPr="006B133F">
        <w:rPr>
          <w:rFonts w:ascii="Consolas" w:hAnsi="Consolas"/>
          <w:sz w:val="16"/>
          <w:szCs w:val="16"/>
        </w:rPr>
        <w:t xml:space="preserve"> </w:t>
      </w:r>
      <w:r w:rsidR="00291CCA" w:rsidRPr="006B133F">
        <w:rPr>
          <w:rFonts w:ascii="Consolas" w:hAnsi="Consolas"/>
          <w:sz w:val="16"/>
          <w:szCs w:val="16"/>
        </w:rPr>
        <w:t>"",</w:t>
      </w:r>
    </w:p>
    <w:p w14:paraId="66896781" w14:textId="15D77EB5" w:rsidR="00291CCA" w:rsidRPr="006B133F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6B133F">
        <w:rPr>
          <w:rFonts w:ascii="Consolas" w:hAnsi="Consolas"/>
          <w:sz w:val="16"/>
          <w:szCs w:val="16"/>
        </w:rPr>
        <w:t xml:space="preserve">                      </w:t>
      </w:r>
      <w:r w:rsidR="00291CCA" w:rsidRPr="006B133F">
        <w:rPr>
          <w:rFonts w:ascii="Consolas" w:hAnsi="Consolas"/>
          <w:sz w:val="16"/>
          <w:szCs w:val="16"/>
        </w:rPr>
        <w:t>"UserPrincipalName":</w:t>
      </w:r>
      <w:r w:rsidRPr="006B133F">
        <w:rPr>
          <w:rFonts w:ascii="Consolas" w:hAnsi="Consolas"/>
          <w:sz w:val="16"/>
          <w:szCs w:val="16"/>
        </w:rPr>
        <w:t xml:space="preserve"> </w:t>
      </w:r>
      <w:r w:rsidR="00291CCA" w:rsidRPr="006B133F">
        <w:rPr>
          <w:rFonts w:ascii="Consolas" w:hAnsi="Consolas"/>
          <w:sz w:val="16"/>
          <w:szCs w:val="16"/>
        </w:rPr>
        <w:t>"",</w:t>
      </w:r>
    </w:p>
    <w:p w14:paraId="4054C024" w14:textId="3DF1EE39" w:rsidR="00291CCA" w:rsidRPr="006B133F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6B133F">
        <w:rPr>
          <w:rFonts w:ascii="Consolas" w:hAnsi="Consolas"/>
          <w:sz w:val="16"/>
          <w:szCs w:val="16"/>
        </w:rPr>
        <w:t xml:space="preserve">                      </w:t>
      </w:r>
      <w:r w:rsidR="00291CCA" w:rsidRPr="006B133F">
        <w:rPr>
          <w:rFonts w:ascii="Consolas" w:hAnsi="Consolas"/>
          <w:sz w:val="16"/>
          <w:szCs w:val="16"/>
        </w:rPr>
        <w:t>"PhoneNumber":</w:t>
      </w:r>
      <w:r w:rsidRPr="006B133F">
        <w:rPr>
          <w:rFonts w:ascii="Consolas" w:hAnsi="Consolas"/>
          <w:sz w:val="16"/>
          <w:szCs w:val="16"/>
        </w:rPr>
        <w:t xml:space="preserve"> </w:t>
      </w:r>
      <w:r w:rsidR="00291CCA" w:rsidRPr="006B133F">
        <w:rPr>
          <w:rFonts w:ascii="Consolas" w:hAnsi="Consolas"/>
          <w:sz w:val="16"/>
          <w:szCs w:val="16"/>
        </w:rPr>
        <w:t>"",</w:t>
      </w:r>
    </w:p>
    <w:p w14:paraId="0E5BFDB9" w14:textId="0A9CAFD5" w:rsidR="00291CCA" w:rsidRPr="006B133F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6B133F">
        <w:rPr>
          <w:rFonts w:ascii="Consolas" w:hAnsi="Consolas"/>
          <w:sz w:val="16"/>
          <w:szCs w:val="16"/>
        </w:rPr>
        <w:t xml:space="preserve">                      </w:t>
      </w:r>
      <w:r w:rsidR="00291CCA" w:rsidRPr="006B133F">
        <w:rPr>
          <w:rFonts w:ascii="Consolas" w:hAnsi="Consolas"/>
          <w:sz w:val="16"/>
          <w:szCs w:val="16"/>
        </w:rPr>
        <w:t>"Email":</w:t>
      </w:r>
      <w:r w:rsidRPr="006B133F">
        <w:rPr>
          <w:rFonts w:ascii="Consolas" w:hAnsi="Consolas"/>
          <w:sz w:val="16"/>
          <w:szCs w:val="16"/>
        </w:rPr>
        <w:t xml:space="preserve"> </w:t>
      </w:r>
      <w:r w:rsidR="00291CCA" w:rsidRPr="006B133F">
        <w:rPr>
          <w:rFonts w:ascii="Consolas" w:hAnsi="Consolas"/>
          <w:sz w:val="16"/>
          <w:szCs w:val="16"/>
        </w:rPr>
        <w:t>"",</w:t>
      </w:r>
    </w:p>
    <w:p w14:paraId="7A21511C" w14:textId="3FEF5C7A" w:rsidR="00291CCA" w:rsidRPr="006B133F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6B133F">
        <w:rPr>
          <w:rFonts w:ascii="Consolas" w:hAnsi="Consolas"/>
          <w:sz w:val="16"/>
          <w:szCs w:val="16"/>
        </w:rPr>
        <w:t xml:space="preserve">                      </w:t>
      </w:r>
      <w:r w:rsidR="00291CCA" w:rsidRPr="006B133F">
        <w:rPr>
          <w:rFonts w:ascii="Consolas" w:hAnsi="Consolas"/>
          <w:sz w:val="16"/>
          <w:szCs w:val="16"/>
        </w:rPr>
        <w:t>"UserRoles":</w:t>
      </w:r>
      <w:r w:rsidRPr="006B133F">
        <w:rPr>
          <w:rFonts w:ascii="Consolas" w:hAnsi="Consolas"/>
          <w:sz w:val="16"/>
          <w:szCs w:val="16"/>
        </w:rPr>
        <w:t xml:space="preserve"> </w:t>
      </w:r>
      <w:r w:rsidR="00291CCA" w:rsidRPr="006B133F">
        <w:rPr>
          <w:rFonts w:ascii="Consolas" w:hAnsi="Consolas"/>
          <w:sz w:val="16"/>
          <w:szCs w:val="16"/>
        </w:rPr>
        <w:t>[</w:t>
      </w:r>
    </w:p>
    <w:p w14:paraId="6B319422" w14:textId="35B73DE7" w:rsidR="00291CCA" w:rsidRPr="006B133F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6B133F">
        <w:rPr>
          <w:rFonts w:ascii="Consolas" w:hAnsi="Consolas"/>
          <w:sz w:val="16"/>
          <w:szCs w:val="16"/>
        </w:rPr>
        <w:t xml:space="preserve">                        </w:t>
      </w:r>
      <w:r w:rsidR="00291CCA" w:rsidRPr="006B133F">
        <w:rPr>
          <w:rFonts w:ascii="Consolas" w:hAnsi="Consolas"/>
          <w:sz w:val="16"/>
          <w:szCs w:val="16"/>
        </w:rPr>
        <w:t>{</w:t>
      </w:r>
    </w:p>
    <w:p w14:paraId="680CCB05" w14:textId="6129E793" w:rsidR="00291CCA" w:rsidRPr="006B133F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6B133F">
        <w:rPr>
          <w:rFonts w:ascii="Consolas" w:hAnsi="Consolas"/>
          <w:sz w:val="16"/>
          <w:szCs w:val="16"/>
        </w:rPr>
        <w:t xml:space="preserve">                          </w:t>
      </w:r>
      <w:r w:rsidR="00291CCA" w:rsidRPr="006B133F">
        <w:rPr>
          <w:rFonts w:ascii="Consolas" w:hAnsi="Consolas"/>
          <w:sz w:val="16"/>
          <w:szCs w:val="16"/>
        </w:rPr>
        <w:t>"RoleId":</w:t>
      </w:r>
      <w:r w:rsidRPr="006B133F">
        <w:rPr>
          <w:rFonts w:ascii="Consolas" w:hAnsi="Consolas"/>
          <w:sz w:val="16"/>
          <w:szCs w:val="16"/>
        </w:rPr>
        <w:t xml:space="preserve"> </w:t>
      </w:r>
      <w:r w:rsidR="00291CCA" w:rsidRPr="006B133F">
        <w:rPr>
          <w:rFonts w:ascii="Consolas" w:hAnsi="Consolas"/>
          <w:sz w:val="16"/>
          <w:szCs w:val="16"/>
        </w:rPr>
        <w:t>"",</w:t>
      </w:r>
    </w:p>
    <w:p w14:paraId="4DD56398" w14:textId="541C3CE6" w:rsidR="00291CCA" w:rsidRPr="006B133F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6B133F">
        <w:rPr>
          <w:rFonts w:ascii="Consolas" w:hAnsi="Consolas"/>
          <w:sz w:val="16"/>
          <w:szCs w:val="16"/>
        </w:rPr>
        <w:t xml:space="preserve">                          </w:t>
      </w:r>
      <w:r w:rsidR="00291CCA" w:rsidRPr="006B133F">
        <w:rPr>
          <w:rFonts w:ascii="Consolas" w:hAnsi="Consolas"/>
          <w:sz w:val="16"/>
          <w:szCs w:val="16"/>
        </w:rPr>
        <w:t>"RoleName":</w:t>
      </w:r>
      <w:r w:rsidRPr="006B133F">
        <w:rPr>
          <w:rFonts w:ascii="Consolas" w:hAnsi="Consolas"/>
          <w:sz w:val="16"/>
          <w:szCs w:val="16"/>
        </w:rPr>
        <w:t xml:space="preserve"> </w:t>
      </w:r>
      <w:r w:rsidR="00291CCA" w:rsidRPr="006B133F">
        <w:rPr>
          <w:rFonts w:ascii="Consolas" w:hAnsi="Consolas"/>
          <w:sz w:val="16"/>
          <w:szCs w:val="16"/>
        </w:rPr>
        <w:t>""</w:t>
      </w:r>
    </w:p>
    <w:p w14:paraId="0E5AA3D3" w14:textId="53EA1179" w:rsidR="00291CCA" w:rsidRPr="006B133F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6B133F">
        <w:rPr>
          <w:rFonts w:ascii="Consolas" w:hAnsi="Consolas"/>
          <w:sz w:val="16"/>
          <w:szCs w:val="16"/>
        </w:rPr>
        <w:t xml:space="preserve">                        </w:t>
      </w:r>
      <w:r w:rsidR="00291CCA" w:rsidRPr="006B133F">
        <w:rPr>
          <w:rFonts w:ascii="Consolas" w:hAnsi="Consolas"/>
          <w:sz w:val="16"/>
          <w:szCs w:val="16"/>
        </w:rPr>
        <w:t>}</w:t>
      </w:r>
    </w:p>
    <w:p w14:paraId="464B94D1" w14:textId="32E19DCD" w:rsidR="00291CCA" w:rsidRPr="006B133F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6B133F">
        <w:rPr>
          <w:rFonts w:ascii="Consolas" w:hAnsi="Consolas"/>
          <w:sz w:val="16"/>
          <w:szCs w:val="16"/>
        </w:rPr>
        <w:t xml:space="preserve">                      </w:t>
      </w:r>
      <w:r w:rsidR="00291CCA" w:rsidRPr="006B133F">
        <w:rPr>
          <w:rFonts w:ascii="Consolas" w:hAnsi="Consolas"/>
          <w:sz w:val="16"/>
          <w:szCs w:val="16"/>
        </w:rPr>
        <w:t>],</w:t>
      </w:r>
    </w:p>
    <w:p w14:paraId="5C98F47C" w14:textId="37C8DA05" w:rsidR="00291CCA" w:rsidRPr="006B133F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6B133F">
        <w:rPr>
          <w:rFonts w:ascii="Consolas" w:hAnsi="Consolas"/>
          <w:sz w:val="16"/>
          <w:szCs w:val="16"/>
        </w:rPr>
        <w:t xml:space="preserve">                      </w:t>
      </w:r>
      <w:r w:rsidR="00291CCA" w:rsidRPr="006B133F">
        <w:rPr>
          <w:rFonts w:ascii="Consolas" w:hAnsi="Consolas"/>
          <w:sz w:val="16"/>
          <w:szCs w:val="16"/>
        </w:rPr>
        <w:t>"UserDepartments":</w:t>
      </w:r>
      <w:r w:rsidRPr="006B133F">
        <w:rPr>
          <w:rFonts w:ascii="Consolas" w:hAnsi="Consolas"/>
          <w:sz w:val="16"/>
          <w:szCs w:val="16"/>
        </w:rPr>
        <w:t xml:space="preserve"> </w:t>
      </w:r>
      <w:r w:rsidR="00291CCA" w:rsidRPr="006B133F">
        <w:rPr>
          <w:rFonts w:ascii="Consolas" w:hAnsi="Consolas"/>
          <w:sz w:val="16"/>
          <w:szCs w:val="16"/>
        </w:rPr>
        <w:t>[</w:t>
      </w:r>
    </w:p>
    <w:p w14:paraId="72E81BBA" w14:textId="24740AEF" w:rsidR="00291CCA" w:rsidRPr="006B133F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6B133F">
        <w:rPr>
          <w:rFonts w:ascii="Consolas" w:hAnsi="Consolas"/>
          <w:sz w:val="16"/>
          <w:szCs w:val="16"/>
        </w:rPr>
        <w:t xml:space="preserve">                        </w:t>
      </w:r>
      <w:r w:rsidR="00291CCA" w:rsidRPr="006B133F">
        <w:rPr>
          <w:rFonts w:ascii="Consolas" w:hAnsi="Consolas"/>
          <w:sz w:val="16"/>
          <w:szCs w:val="16"/>
        </w:rPr>
        <w:t>{</w:t>
      </w:r>
    </w:p>
    <w:p w14:paraId="4D7C90E0" w14:textId="50A7073C" w:rsidR="00291CCA" w:rsidRPr="006B133F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6B133F">
        <w:rPr>
          <w:rFonts w:ascii="Consolas" w:hAnsi="Consolas"/>
          <w:sz w:val="16"/>
          <w:szCs w:val="16"/>
        </w:rPr>
        <w:t xml:space="preserve">                          </w:t>
      </w:r>
      <w:r w:rsidR="00291CCA" w:rsidRPr="006B133F">
        <w:rPr>
          <w:rFonts w:ascii="Consolas" w:hAnsi="Consolas"/>
          <w:sz w:val="16"/>
          <w:szCs w:val="16"/>
        </w:rPr>
        <w:t>"DepartmentId":</w:t>
      </w:r>
      <w:r w:rsidRPr="006B133F">
        <w:rPr>
          <w:rFonts w:ascii="Consolas" w:hAnsi="Consolas"/>
          <w:sz w:val="16"/>
          <w:szCs w:val="16"/>
        </w:rPr>
        <w:t xml:space="preserve"> </w:t>
      </w:r>
      <w:r w:rsidR="00291CCA" w:rsidRPr="006B133F">
        <w:rPr>
          <w:rFonts w:ascii="Consolas" w:hAnsi="Consolas"/>
          <w:sz w:val="16"/>
          <w:szCs w:val="16"/>
        </w:rPr>
        <w:t>"",</w:t>
      </w:r>
    </w:p>
    <w:p w14:paraId="3ECEC734" w14:textId="1459A5AF" w:rsidR="00291CCA" w:rsidRPr="006B133F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6B133F">
        <w:rPr>
          <w:rFonts w:ascii="Consolas" w:hAnsi="Consolas"/>
          <w:sz w:val="16"/>
          <w:szCs w:val="16"/>
        </w:rPr>
        <w:t xml:space="preserve">                          </w:t>
      </w:r>
      <w:r w:rsidR="00291CCA" w:rsidRPr="006B133F">
        <w:rPr>
          <w:rFonts w:ascii="Consolas" w:hAnsi="Consolas"/>
          <w:sz w:val="16"/>
          <w:szCs w:val="16"/>
        </w:rPr>
        <w:t>"DepartmentName":</w:t>
      </w:r>
      <w:r w:rsidRPr="006B133F">
        <w:rPr>
          <w:rFonts w:ascii="Consolas" w:hAnsi="Consolas"/>
          <w:sz w:val="16"/>
          <w:szCs w:val="16"/>
        </w:rPr>
        <w:t xml:space="preserve"> </w:t>
      </w:r>
      <w:r w:rsidR="00291CCA" w:rsidRPr="006B133F">
        <w:rPr>
          <w:rFonts w:ascii="Consolas" w:hAnsi="Consolas"/>
          <w:sz w:val="16"/>
          <w:szCs w:val="16"/>
        </w:rPr>
        <w:t>""</w:t>
      </w:r>
    </w:p>
    <w:p w14:paraId="1DBCE9F6" w14:textId="430C7B83" w:rsidR="00291CCA" w:rsidRPr="006B133F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6B133F">
        <w:rPr>
          <w:rFonts w:ascii="Consolas" w:hAnsi="Consolas"/>
          <w:sz w:val="16"/>
          <w:szCs w:val="16"/>
        </w:rPr>
        <w:t xml:space="preserve">                        </w:t>
      </w:r>
      <w:r w:rsidR="00291CCA" w:rsidRPr="006B133F">
        <w:rPr>
          <w:rFonts w:ascii="Consolas" w:hAnsi="Consolas"/>
          <w:sz w:val="16"/>
          <w:szCs w:val="16"/>
        </w:rPr>
        <w:t>}</w:t>
      </w:r>
    </w:p>
    <w:p w14:paraId="73685490" w14:textId="4CC8C54C" w:rsidR="00291CCA" w:rsidRPr="006B133F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6B133F">
        <w:rPr>
          <w:rFonts w:ascii="Consolas" w:hAnsi="Consolas"/>
          <w:sz w:val="16"/>
          <w:szCs w:val="16"/>
        </w:rPr>
        <w:t xml:space="preserve">                      </w:t>
      </w:r>
      <w:r w:rsidR="00291CCA" w:rsidRPr="006B133F">
        <w:rPr>
          <w:rFonts w:ascii="Consolas" w:hAnsi="Consolas"/>
          <w:sz w:val="16"/>
          <w:szCs w:val="16"/>
        </w:rPr>
        <w:t>]</w:t>
      </w:r>
    </w:p>
    <w:p w14:paraId="0480FC1F" w14:textId="6FFF5C86" w:rsidR="00291CCA" w:rsidRPr="006B133F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6B133F">
        <w:rPr>
          <w:rFonts w:ascii="Consolas" w:hAnsi="Consolas"/>
          <w:sz w:val="16"/>
          <w:szCs w:val="16"/>
        </w:rPr>
        <w:t xml:space="preserve">                    </w:t>
      </w:r>
      <w:r w:rsidR="00291CCA" w:rsidRPr="006B133F">
        <w:rPr>
          <w:rFonts w:ascii="Consolas" w:hAnsi="Consolas"/>
          <w:sz w:val="16"/>
          <w:szCs w:val="16"/>
        </w:rPr>
        <w:t>}</w:t>
      </w:r>
    </w:p>
    <w:p w14:paraId="6354E2A3" w14:textId="20CF4DDB" w:rsidR="00291CCA" w:rsidRPr="006B133F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6B133F">
        <w:rPr>
          <w:rFonts w:ascii="Consolas" w:hAnsi="Consolas"/>
          <w:sz w:val="16"/>
          <w:szCs w:val="16"/>
        </w:rPr>
        <w:t xml:space="preserve">                  </w:t>
      </w:r>
      <w:r w:rsidR="00291CCA" w:rsidRPr="006B133F">
        <w:rPr>
          <w:rFonts w:ascii="Consolas" w:hAnsi="Consolas"/>
          <w:sz w:val="16"/>
          <w:szCs w:val="16"/>
        </w:rPr>
        <w:t>]</w:t>
      </w:r>
    </w:p>
    <w:p w14:paraId="4A877BF4" w14:textId="38471CA7" w:rsidR="00291CCA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6B133F">
        <w:rPr>
          <w:rFonts w:ascii="Consolas" w:hAnsi="Consolas"/>
          <w:sz w:val="16"/>
          <w:szCs w:val="16"/>
        </w:rPr>
        <w:t xml:space="preserve">  </w:t>
      </w:r>
      <w:r w:rsidR="00291CCA" w:rsidRPr="006B133F">
        <w:rPr>
          <w:rFonts w:ascii="Consolas" w:hAnsi="Consolas"/>
          <w:sz w:val="16"/>
          <w:szCs w:val="16"/>
        </w:rPr>
        <w:t>}</w:t>
      </w:r>
    </w:p>
    <w:p w14:paraId="2E94ADDA" w14:textId="598FB2D9" w:rsidR="001B6035" w:rsidRDefault="00C74697" w:rsidP="003D6F9B">
      <w:pPr>
        <w:pStyle w:val="Heading3"/>
      </w:pPr>
      <w:r>
        <w:t>Result</w:t>
      </w:r>
    </w:p>
    <w:tbl>
      <w:tblPr>
        <w:tblW w:w="8175" w:type="dxa"/>
        <w:tblLayout w:type="fixed"/>
        <w:tblLook w:val="04A0" w:firstRow="1" w:lastRow="0" w:firstColumn="1" w:lastColumn="0" w:noHBand="0" w:noVBand="1"/>
      </w:tblPr>
      <w:tblGrid>
        <w:gridCol w:w="2238"/>
        <w:gridCol w:w="5937"/>
      </w:tblGrid>
      <w:tr w:rsidR="00C74697" w:rsidRPr="00C74697" w14:paraId="2D583635" w14:textId="77777777" w:rsidTr="00C74697">
        <w:tc>
          <w:tcPr>
            <w:tcW w:w="22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57E9518B" w14:textId="77777777" w:rsidR="00C74697" w:rsidRPr="00C74697" w:rsidRDefault="00C74697" w:rsidP="00C74697">
            <w:pPr>
              <w:spacing w:after="0"/>
            </w:pPr>
            <w:r w:rsidRPr="00C74697">
              <w:t>HTTP Code</w:t>
            </w:r>
          </w:p>
        </w:tc>
        <w:tc>
          <w:tcPr>
            <w:tcW w:w="594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2CEA2347" w14:textId="77777777" w:rsidR="00C74697" w:rsidRPr="00C74697" w:rsidRDefault="00C74697" w:rsidP="00C74697">
            <w:pPr>
              <w:spacing w:after="0"/>
            </w:pPr>
            <w:r w:rsidRPr="00C74697">
              <w:t>Result Description</w:t>
            </w:r>
          </w:p>
        </w:tc>
      </w:tr>
      <w:tr w:rsidR="00C74697" w:rsidRPr="00C74697" w14:paraId="60CD6705" w14:textId="77777777">
        <w:tc>
          <w:tcPr>
            <w:tcW w:w="22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2C2459CF" w14:textId="77777777" w:rsidR="00C74697" w:rsidRPr="00C74697" w:rsidRDefault="00C74697" w:rsidP="00C74697">
            <w:pPr>
              <w:spacing w:after="0"/>
            </w:pPr>
            <w:r w:rsidRPr="00C74697">
              <w:t>200</w:t>
            </w:r>
          </w:p>
        </w:tc>
        <w:tc>
          <w:tcPr>
            <w:tcW w:w="594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099629C7" w14:textId="0BB8534F" w:rsidR="00C74697" w:rsidRPr="00C74697" w:rsidRDefault="008E0A86" w:rsidP="00C74697">
            <w:pPr>
              <w:spacing w:after="0"/>
            </w:pPr>
            <w:r>
              <w:t>IAI</w:t>
            </w:r>
            <w:r w:rsidR="00C74697" w:rsidRPr="00C74697">
              <w:t xml:space="preserve"> users based on userId provided or all users</w:t>
            </w:r>
          </w:p>
        </w:tc>
      </w:tr>
    </w:tbl>
    <w:p w14:paraId="6E81ACC1" w14:textId="2AED1923" w:rsidR="00C74697" w:rsidRDefault="00C74697" w:rsidP="003D6F9B">
      <w:pPr>
        <w:pStyle w:val="Heading3"/>
      </w:pPr>
      <w:r>
        <w:t>Error Management</w:t>
      </w:r>
    </w:p>
    <w:tbl>
      <w:tblPr>
        <w:tblW w:w="8175" w:type="dxa"/>
        <w:tblLayout w:type="fixed"/>
        <w:tblLook w:val="04A0" w:firstRow="1" w:lastRow="0" w:firstColumn="1" w:lastColumn="0" w:noHBand="0" w:noVBand="1"/>
      </w:tblPr>
      <w:tblGrid>
        <w:gridCol w:w="2238"/>
        <w:gridCol w:w="1294"/>
        <w:gridCol w:w="4643"/>
      </w:tblGrid>
      <w:tr w:rsidR="00C74697" w:rsidRPr="00C74697" w14:paraId="0D0734D1" w14:textId="77777777">
        <w:tc>
          <w:tcPr>
            <w:tcW w:w="2239" w:type="dxa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53064C16" w14:textId="77777777" w:rsidR="00C74697" w:rsidRPr="00C74697" w:rsidRDefault="00C74697" w:rsidP="00C74697">
            <w:pPr>
              <w:spacing w:after="0"/>
            </w:pPr>
            <w:r w:rsidRPr="00C74697">
              <w:t>HTTP Code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33A1BE9C" w14:textId="77777777" w:rsidR="00C74697" w:rsidRPr="00C74697" w:rsidRDefault="00C74697" w:rsidP="00C74697">
            <w:pPr>
              <w:spacing w:after="0"/>
            </w:pPr>
            <w:r w:rsidRPr="00C74697">
              <w:t>Error Code</w:t>
            </w:r>
          </w:p>
        </w:tc>
        <w:tc>
          <w:tcPr>
            <w:tcW w:w="4646" w:type="dxa"/>
            <w:tcBorders>
              <w:top w:val="nil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5F1A3F9C" w14:textId="77777777" w:rsidR="00C74697" w:rsidRPr="00C74697" w:rsidRDefault="00C74697" w:rsidP="00C74697">
            <w:pPr>
              <w:spacing w:after="0"/>
            </w:pPr>
            <w:r w:rsidRPr="00C74697">
              <w:t>Error Description</w:t>
            </w:r>
          </w:p>
        </w:tc>
      </w:tr>
      <w:tr w:rsidR="00C74697" w:rsidRPr="00C74697" w14:paraId="6748BF67" w14:textId="77777777">
        <w:tc>
          <w:tcPr>
            <w:tcW w:w="22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6881F40A" w14:textId="77777777" w:rsidR="00C74697" w:rsidRPr="00C74697" w:rsidRDefault="00C74697" w:rsidP="00C74697">
            <w:pPr>
              <w:spacing w:after="0"/>
            </w:pPr>
            <w:r w:rsidRPr="00C74697">
              <w:t>500</w:t>
            </w:r>
          </w:p>
        </w:tc>
        <w:tc>
          <w:tcPr>
            <w:tcW w:w="129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C7C13B9" w14:textId="77777777" w:rsidR="00C74697" w:rsidRPr="00C74697" w:rsidRDefault="00C74697" w:rsidP="00C74697">
            <w:pPr>
              <w:spacing w:after="0"/>
            </w:pPr>
            <w:r w:rsidRPr="00C74697">
              <w:t>500</w:t>
            </w:r>
          </w:p>
        </w:tc>
        <w:tc>
          <w:tcPr>
            <w:tcW w:w="464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1F0D9639" w14:textId="77777777" w:rsidR="00C74697" w:rsidRPr="00C74697" w:rsidRDefault="00C74697" w:rsidP="00C74697">
            <w:pPr>
              <w:spacing w:after="0"/>
            </w:pPr>
            <w:r w:rsidRPr="00C74697">
              <w:t>Generic Error</w:t>
            </w:r>
          </w:p>
        </w:tc>
      </w:tr>
      <w:tr w:rsidR="00C74697" w:rsidRPr="00C74697" w14:paraId="6606CD5D" w14:textId="77777777">
        <w:tc>
          <w:tcPr>
            <w:tcW w:w="22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6CE3C32F" w14:textId="77777777" w:rsidR="00C74697" w:rsidRPr="00C74697" w:rsidRDefault="00C74697" w:rsidP="00C74697">
            <w:pPr>
              <w:spacing w:after="0"/>
            </w:pPr>
            <w:r w:rsidRPr="00C74697">
              <w:t>400</w:t>
            </w:r>
          </w:p>
        </w:tc>
        <w:tc>
          <w:tcPr>
            <w:tcW w:w="129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78C3CA12" w14:textId="77777777" w:rsidR="00C74697" w:rsidRPr="00C74697" w:rsidRDefault="00C74697" w:rsidP="00C74697">
            <w:pPr>
              <w:spacing w:after="0"/>
            </w:pPr>
            <w:r w:rsidRPr="00C74697">
              <w:t>401</w:t>
            </w:r>
          </w:p>
        </w:tc>
        <w:tc>
          <w:tcPr>
            <w:tcW w:w="464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8D10702" w14:textId="0C07A1BE" w:rsidR="00C74697" w:rsidRPr="00C74697" w:rsidRDefault="00C74697" w:rsidP="00680719">
            <w:pPr>
              <w:spacing w:after="0"/>
              <w:ind w:left="360"/>
            </w:pPr>
            <w:r w:rsidRPr="00C74697">
              <w:t xml:space="preserve">Unauthorized User </w:t>
            </w:r>
            <w:r w:rsidR="00680719">
              <w:t xml:space="preserve">or </w:t>
            </w:r>
            <w:r w:rsidRPr="00C74697">
              <w:t>Header Token</w:t>
            </w:r>
            <w:r w:rsidR="00680719">
              <w:t xml:space="preserve"> </w:t>
            </w:r>
            <w:r w:rsidRPr="00C74697">
              <w:t>missing</w:t>
            </w:r>
          </w:p>
        </w:tc>
      </w:tr>
      <w:tr w:rsidR="00C74697" w:rsidRPr="00C74697" w14:paraId="29B5E19D" w14:textId="77777777">
        <w:tc>
          <w:tcPr>
            <w:tcW w:w="22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E01495F" w14:textId="77777777" w:rsidR="00C74697" w:rsidRPr="00C74697" w:rsidRDefault="00C74697" w:rsidP="00C74697">
            <w:pPr>
              <w:spacing w:after="0"/>
            </w:pPr>
            <w:r w:rsidRPr="00C74697">
              <w:t>400</w:t>
            </w:r>
          </w:p>
        </w:tc>
        <w:tc>
          <w:tcPr>
            <w:tcW w:w="129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2687A29" w14:textId="77777777" w:rsidR="00C74697" w:rsidRPr="00C74697" w:rsidRDefault="00C74697" w:rsidP="00C74697">
            <w:pPr>
              <w:spacing w:after="0"/>
            </w:pPr>
            <w:r w:rsidRPr="00C74697">
              <w:t>400</w:t>
            </w:r>
          </w:p>
        </w:tc>
        <w:tc>
          <w:tcPr>
            <w:tcW w:w="464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AF4BAFA" w14:textId="1BFFD832" w:rsidR="00C74697" w:rsidRPr="00C74697" w:rsidRDefault="00C74697" w:rsidP="00680719">
            <w:pPr>
              <w:spacing w:after="0"/>
              <w:ind w:left="360"/>
            </w:pPr>
            <w:r w:rsidRPr="00C74697">
              <w:t>Bad request</w:t>
            </w:r>
            <w:r w:rsidR="00680719">
              <w:t xml:space="preserve"> - </w:t>
            </w:r>
            <w:r w:rsidRPr="00C74697">
              <w:t>Please enter the valid Authorization token</w:t>
            </w:r>
          </w:p>
        </w:tc>
      </w:tr>
    </w:tbl>
    <w:p w14:paraId="6637F438" w14:textId="7975CFD9" w:rsidR="00291CCA" w:rsidRDefault="00291CCA" w:rsidP="0096182F">
      <w:pPr>
        <w:pStyle w:val="Heading2"/>
      </w:pPr>
      <w:bookmarkStart w:id="44" w:name="_Toc217392182"/>
      <w:r w:rsidRPr="0387F8AB">
        <w:t>GET-</w:t>
      </w:r>
      <w:r w:rsidR="009847D4">
        <w:t xml:space="preserve"> </w:t>
      </w:r>
      <w:r w:rsidRPr="0387F8AB">
        <w:t>GetUsersByToken</w:t>
      </w:r>
      <w:bookmarkEnd w:id="44"/>
    </w:p>
    <w:p w14:paraId="0BA107CD" w14:textId="22333F1F" w:rsidR="00291CCA" w:rsidRDefault="00291CCA" w:rsidP="00291CCA">
      <w:r>
        <w:t>This</w:t>
      </w:r>
      <w:r w:rsidR="009847D4">
        <w:t xml:space="preserve"> </w:t>
      </w:r>
      <w:r w:rsidRPr="0387F8AB">
        <w:t>API</w:t>
      </w:r>
      <w:r w:rsidR="009847D4">
        <w:t xml:space="preserve"> </w:t>
      </w:r>
      <w:r w:rsidRPr="0387F8AB">
        <w:t>is</w:t>
      </w:r>
      <w:r w:rsidR="009847D4">
        <w:t xml:space="preserve"> </w:t>
      </w:r>
      <w:r w:rsidR="007268A3">
        <w:t>used</w:t>
      </w:r>
      <w:r w:rsidR="009847D4">
        <w:t xml:space="preserve"> </w:t>
      </w:r>
      <w:r w:rsidRPr="0387F8AB">
        <w:t>for</w:t>
      </w:r>
      <w:r w:rsidR="009847D4">
        <w:t xml:space="preserve"> </w:t>
      </w:r>
      <w:r w:rsidR="007268A3">
        <w:t>fetching</w:t>
      </w:r>
      <w:r w:rsidR="009847D4">
        <w:t xml:space="preserve"> </w:t>
      </w:r>
      <w:r w:rsidR="007268A3">
        <w:t>user</w:t>
      </w:r>
      <w:r w:rsidR="009847D4">
        <w:t xml:space="preserve"> </w:t>
      </w:r>
      <w:r w:rsidR="007268A3">
        <w:t>information</w:t>
      </w:r>
      <w:r w:rsidR="009847D4">
        <w:t xml:space="preserve"> </w:t>
      </w:r>
      <w:r w:rsidRPr="0387F8AB">
        <w:t>by</w:t>
      </w:r>
      <w:r w:rsidR="009847D4">
        <w:t xml:space="preserve"> </w:t>
      </w:r>
      <w:r w:rsidRPr="0387F8AB">
        <w:t>token</w:t>
      </w:r>
      <w:r w:rsidR="007268A3">
        <w:t>.</w:t>
      </w:r>
      <w:r w:rsidR="009847D4">
        <w:t xml:space="preserve"> </w:t>
      </w:r>
      <w:r w:rsidR="007268A3">
        <w:t>U</w:t>
      </w:r>
      <w:r w:rsidRPr="0387F8AB">
        <w:t>serId</w:t>
      </w:r>
      <w:r w:rsidR="009847D4">
        <w:t xml:space="preserve"> </w:t>
      </w:r>
      <w:r w:rsidRPr="0387F8AB">
        <w:t>is</w:t>
      </w:r>
      <w:r w:rsidR="009847D4">
        <w:t xml:space="preserve"> </w:t>
      </w:r>
      <w:r w:rsidRPr="0387F8AB">
        <w:t>retrieved</w:t>
      </w:r>
      <w:r w:rsidR="009847D4">
        <w:t xml:space="preserve"> </w:t>
      </w:r>
      <w:r w:rsidRPr="0387F8AB">
        <w:t>by</w:t>
      </w:r>
      <w:r w:rsidR="009847D4">
        <w:t xml:space="preserve"> </w:t>
      </w:r>
      <w:r w:rsidRPr="0387F8AB">
        <w:t>decoding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token</w:t>
      </w:r>
      <w:r w:rsidR="009847D4">
        <w:t xml:space="preserve"> </w:t>
      </w:r>
      <w:r w:rsidRPr="0387F8AB">
        <w:t>and</w:t>
      </w:r>
      <w:r w:rsidR="009847D4">
        <w:t xml:space="preserve"> </w:t>
      </w:r>
      <w:r w:rsidR="0019790E">
        <w:t>the</w:t>
      </w:r>
      <w:r w:rsidR="009847D4">
        <w:t xml:space="preserve"> </w:t>
      </w:r>
      <w:r w:rsidRPr="0387F8AB">
        <w:t>user</w:t>
      </w:r>
      <w:r w:rsidR="009847D4">
        <w:t xml:space="preserve"> </w:t>
      </w:r>
      <w:r w:rsidRPr="0387F8AB">
        <w:t>will</w:t>
      </w:r>
      <w:r w:rsidR="009847D4">
        <w:t xml:space="preserve"> </w:t>
      </w:r>
      <w:r w:rsidRPr="0387F8AB">
        <w:t>be</w:t>
      </w:r>
      <w:r w:rsidR="009847D4">
        <w:t xml:space="preserve"> </w:t>
      </w:r>
      <w:r w:rsidRPr="0387F8AB">
        <w:t>returned.</w:t>
      </w:r>
      <w:r w:rsidR="009847D4">
        <w:t xml:space="preserve"> </w:t>
      </w:r>
    </w:p>
    <w:p w14:paraId="3BB4F5D3" w14:textId="37958D2F" w:rsidR="00291CCA" w:rsidRPr="002C55D8" w:rsidRDefault="00291CCA" w:rsidP="0057573C">
      <w:pPr>
        <w:pStyle w:val="Heading3"/>
      </w:pPr>
      <w:r w:rsidRPr="002C55D8">
        <w:t>API</w:t>
      </w:r>
      <w:r w:rsidR="009847D4">
        <w:t xml:space="preserve"> </w:t>
      </w:r>
      <w:r w:rsidRPr="002C55D8">
        <w:t>Precondition</w:t>
      </w:r>
    </w:p>
    <w:p w14:paraId="28477BE4" w14:textId="207EAAA1" w:rsidR="00291CCA" w:rsidRDefault="00291CCA" w:rsidP="00291CCA">
      <w:r w:rsidRPr="0387F8AB">
        <w:t>To</w:t>
      </w:r>
      <w:r w:rsidR="009847D4">
        <w:t xml:space="preserve"> </w:t>
      </w:r>
      <w:r w:rsidRPr="0387F8AB">
        <w:t>fetch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response</w:t>
      </w:r>
      <w:r w:rsidR="009847D4">
        <w:t xml:space="preserve"> </w:t>
      </w:r>
      <w:r w:rsidRPr="0387F8AB">
        <w:t>from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APIs,</w:t>
      </w:r>
      <w:r w:rsidR="009847D4">
        <w:t xml:space="preserve"> </w:t>
      </w:r>
      <w:r w:rsidR="0019790E">
        <w:t>the</w:t>
      </w:r>
      <w:r w:rsidR="009847D4">
        <w:t xml:space="preserve"> </w:t>
      </w:r>
      <w:r w:rsidRPr="0387F8AB">
        <w:t>following</w:t>
      </w:r>
      <w:r w:rsidR="009847D4">
        <w:t xml:space="preserve"> </w:t>
      </w:r>
      <w:r w:rsidRPr="0387F8AB">
        <w:t>entities</w:t>
      </w:r>
      <w:r w:rsidR="009847D4">
        <w:t xml:space="preserve"> </w:t>
      </w:r>
      <w:r w:rsidRPr="0387F8AB">
        <w:t>exist.</w:t>
      </w:r>
      <w:r w:rsidR="009847D4">
        <w:t xml:space="preserve"> </w:t>
      </w:r>
    </w:p>
    <w:p w14:paraId="5968A44E" w14:textId="4E131CCC" w:rsidR="00291CCA" w:rsidRDefault="00291CCA" w:rsidP="00593A85">
      <w:pPr>
        <w:numPr>
          <w:ilvl w:val="0"/>
          <w:numId w:val="18"/>
        </w:numPr>
      </w:pPr>
      <w:r w:rsidRPr="0387F8AB">
        <w:t>Authorization</w:t>
      </w:r>
      <w:r w:rsidR="009847D4">
        <w:t xml:space="preserve"> </w:t>
      </w:r>
      <w:r w:rsidRPr="0387F8AB">
        <w:t>token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908"/>
        <w:gridCol w:w="8592"/>
      </w:tblGrid>
      <w:tr w:rsidR="00291CCA" w14:paraId="576B1C5F" w14:textId="77777777">
        <w:trPr>
          <w:trHeight w:val="165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E74334F" w14:textId="77777777" w:rsidR="00291CCA" w:rsidRDefault="00291CCA" w:rsidP="009C1AB0">
            <w:pPr>
              <w:spacing w:after="0"/>
            </w:pPr>
            <w:r w:rsidRPr="0387F8AB">
              <w:t>PROTOCOL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E1118C" w14:textId="36E82993" w:rsidR="00291CCA" w:rsidRDefault="009847D4" w:rsidP="009C1AB0">
            <w:pPr>
              <w:spacing w:after="0"/>
            </w:pPr>
            <w:r>
              <w:t xml:space="preserve"> </w:t>
            </w:r>
            <w:r w:rsidR="00291CCA" w:rsidRPr="0387F8AB">
              <w:t>HTTPS</w:t>
            </w:r>
          </w:p>
        </w:tc>
      </w:tr>
      <w:tr w:rsidR="00291CCA" w14:paraId="73870E2B" w14:textId="77777777">
        <w:trPr>
          <w:trHeight w:val="105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32C53BC" w14:textId="4DE1585D" w:rsidR="00291CCA" w:rsidRDefault="00291CCA" w:rsidP="009C1AB0">
            <w:pPr>
              <w:spacing w:after="0"/>
            </w:pPr>
            <w:r w:rsidRPr="0387F8AB">
              <w:t>PATH</w:t>
            </w:r>
            <w:r w:rsidR="009847D4">
              <w:t xml:space="preserve"> </w:t>
            </w:r>
            <w:r w:rsidR="008E0A86">
              <w:t>IAI</w:t>
            </w:r>
            <w:r w:rsidR="00EE01E6">
              <w:t xml:space="preserve"> (Cognite)</w:t>
            </w:r>
            <w:r w:rsidR="00396F19">
              <w:t>(Public Exposure)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952A5E" w14:textId="320C7DF3" w:rsidR="00291CCA" w:rsidRDefault="00D82C9D" w:rsidP="009C1AB0">
            <w:pPr>
              <w:spacing w:after="0"/>
            </w:pPr>
            <w:hyperlink r:id="rId27" w:history="1">
              <w:r w:rsidRPr="001B64FC">
                <w:rPr>
                  <w:rStyle w:val="Hyperlink"/>
                  <w:rFonts w:cs="Graphik"/>
                </w:rPr>
                <w:t>https://apim-mw-aot-dev.azure-api.net/api/people-management/users/bytoken</w:t>
              </w:r>
            </w:hyperlink>
          </w:p>
        </w:tc>
      </w:tr>
      <w:tr w:rsidR="005B1C8F" w14:paraId="4B6972AF" w14:textId="77777777">
        <w:trPr>
          <w:trHeight w:val="105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8956D74" w14:textId="1A4E20C8" w:rsidR="005B1C8F" w:rsidRPr="0387F8AB" w:rsidRDefault="005B1C8F" w:rsidP="009C1AB0">
            <w:pPr>
              <w:spacing w:after="0"/>
            </w:pPr>
            <w:r>
              <w:t xml:space="preserve">PATH </w:t>
            </w:r>
            <w:r w:rsidR="008E0A86">
              <w:t>IAI</w:t>
            </w:r>
            <w:r w:rsidR="00EE01E6">
              <w:t xml:space="preserve"> (</w:t>
            </w:r>
            <w:r>
              <w:t>Azure</w:t>
            </w:r>
            <w:r w:rsidR="00EE01E6">
              <w:t>)</w:t>
            </w:r>
            <w:r>
              <w:t xml:space="preserve"> </w:t>
            </w:r>
            <w:r w:rsidR="00396F19">
              <w:t>(Public Exposure)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949D75" w14:textId="320B7BA0" w:rsidR="005B1C8F" w:rsidRPr="00DB6741" w:rsidRDefault="00237784" w:rsidP="009C1AB0">
            <w:pPr>
              <w:spacing w:after="0"/>
              <w:rPr>
                <w:rStyle w:val="Hyperlink"/>
                <w:rFonts w:cs="Graphik"/>
              </w:rPr>
            </w:pPr>
            <w:r w:rsidRPr="00DB6741">
              <w:rPr>
                <w:rStyle w:val="Hyperlink"/>
                <w:rFonts w:cs="Graphik"/>
              </w:rPr>
              <w:t>https://apim-aot-azure-dev.azure-api.net/api/people-management/users/bytoken</w:t>
            </w:r>
          </w:p>
        </w:tc>
      </w:tr>
      <w:tr w:rsidR="00291CCA" w14:paraId="1DE81C9F" w14:textId="77777777">
        <w:trPr>
          <w:trHeight w:val="135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F378667" w14:textId="77777777" w:rsidR="00291CCA" w:rsidRDefault="00291CCA" w:rsidP="009C1AB0">
            <w:pPr>
              <w:spacing w:after="0"/>
            </w:pPr>
            <w:r w:rsidRPr="0387F8AB">
              <w:t>METHOD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2BDDC8" w14:textId="77777777" w:rsidR="00291CCA" w:rsidRDefault="00291CCA" w:rsidP="009C1AB0">
            <w:pPr>
              <w:spacing w:after="0"/>
            </w:pPr>
            <w:r w:rsidRPr="0387F8AB">
              <w:t>GET</w:t>
            </w:r>
          </w:p>
        </w:tc>
      </w:tr>
      <w:tr w:rsidR="00291CCA" w14:paraId="1056B020" w14:textId="77777777">
        <w:trPr>
          <w:trHeight w:val="240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C9EC6DE" w14:textId="1C235C7D" w:rsidR="00291CCA" w:rsidRDefault="00291CCA" w:rsidP="009C1AB0">
            <w:pPr>
              <w:spacing w:after="0"/>
            </w:pPr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401AF3" w14:textId="6021BC4D" w:rsidR="00291CCA" w:rsidRDefault="00291CCA" w:rsidP="009C1AB0">
            <w:pPr>
              <w:spacing w:after="0"/>
            </w:pPr>
            <w:r w:rsidRPr="0387F8AB">
              <w:t>application</w:t>
            </w:r>
            <w:r w:rsidR="009847D4">
              <w:t xml:space="preserve"> </w:t>
            </w:r>
            <w:r w:rsidRPr="0387F8AB">
              <w:t>/</w:t>
            </w:r>
            <w:r w:rsidR="009847D4">
              <w:t xml:space="preserve"> </w:t>
            </w:r>
            <w:r w:rsidRPr="0387F8AB">
              <w:t>json</w:t>
            </w:r>
          </w:p>
        </w:tc>
      </w:tr>
    </w:tbl>
    <w:p w14:paraId="68AF78EA" w14:textId="69DED634" w:rsidR="00291CCA" w:rsidRDefault="006121BC" w:rsidP="0057573C">
      <w:pPr>
        <w:pStyle w:val="Heading3"/>
      </w:pPr>
      <w:r>
        <w:t>Input Header</w:t>
      </w:r>
      <w:r w:rsidR="0057573C" w:rsidRPr="0057573C">
        <w:t xml:space="preserve"> </w:t>
      </w:r>
      <w:r w:rsidR="0057573C">
        <w:t>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7075"/>
        <w:gridCol w:w="1245"/>
        <w:gridCol w:w="1488"/>
      </w:tblGrid>
      <w:tr w:rsidR="006121BC" w:rsidRPr="006121BC" w14:paraId="467913D2" w14:textId="77777777" w:rsidTr="0057573C">
        <w:trPr>
          <w:trHeight w:val="266"/>
        </w:trPr>
        <w:tc>
          <w:tcPr>
            <w:tcW w:w="1700" w:type="dxa"/>
            <w:shd w:val="clear" w:color="auto" w:fill="D9D9D9" w:themeFill="background1" w:themeFillShade="D9"/>
            <w:vAlign w:val="center"/>
            <w:hideMark/>
          </w:tcPr>
          <w:p w14:paraId="01FFE74E" w14:textId="77777777" w:rsidR="006121BC" w:rsidRPr="006121BC" w:rsidRDefault="006121BC" w:rsidP="00761DC8">
            <w:pPr>
              <w:spacing w:after="0"/>
            </w:pPr>
            <w:r w:rsidRPr="006121BC">
              <w:t>Parameter</w:t>
            </w:r>
          </w:p>
        </w:tc>
        <w:tc>
          <w:tcPr>
            <w:tcW w:w="7069" w:type="dxa"/>
            <w:shd w:val="clear" w:color="auto" w:fill="D9D9D9" w:themeFill="background1" w:themeFillShade="D9"/>
            <w:vAlign w:val="center"/>
            <w:hideMark/>
          </w:tcPr>
          <w:p w14:paraId="51594B11" w14:textId="77777777" w:rsidR="006121BC" w:rsidRPr="006121BC" w:rsidRDefault="006121BC" w:rsidP="00761DC8">
            <w:pPr>
              <w:spacing w:after="0"/>
            </w:pPr>
            <w:r w:rsidRPr="006121BC">
              <w:t>Description</w:t>
            </w:r>
          </w:p>
        </w:tc>
        <w:tc>
          <w:tcPr>
            <w:tcW w:w="1244" w:type="dxa"/>
            <w:shd w:val="clear" w:color="auto" w:fill="D9D9D9" w:themeFill="background1" w:themeFillShade="D9"/>
            <w:vAlign w:val="center"/>
            <w:hideMark/>
          </w:tcPr>
          <w:p w14:paraId="69A199B3" w14:textId="77777777" w:rsidR="006121BC" w:rsidRPr="006121BC" w:rsidRDefault="006121BC" w:rsidP="00761DC8">
            <w:pPr>
              <w:spacing w:after="0"/>
            </w:pPr>
            <w:r w:rsidRPr="006121BC">
              <w:t>M/O</w:t>
            </w:r>
          </w:p>
        </w:tc>
        <w:tc>
          <w:tcPr>
            <w:tcW w:w="1487" w:type="dxa"/>
            <w:shd w:val="clear" w:color="auto" w:fill="D9D9D9" w:themeFill="background1" w:themeFillShade="D9"/>
            <w:vAlign w:val="center"/>
            <w:hideMark/>
          </w:tcPr>
          <w:p w14:paraId="779266A7" w14:textId="77777777" w:rsidR="006121BC" w:rsidRPr="006121BC" w:rsidRDefault="006121BC" w:rsidP="00761DC8">
            <w:pPr>
              <w:spacing w:after="0"/>
            </w:pPr>
            <w:r w:rsidRPr="006121BC">
              <w:t>Type</w:t>
            </w:r>
          </w:p>
        </w:tc>
      </w:tr>
      <w:tr w:rsidR="006121BC" w:rsidRPr="006121BC" w14:paraId="66661A00" w14:textId="77777777" w:rsidTr="0057573C">
        <w:trPr>
          <w:trHeight w:val="266"/>
        </w:trPr>
        <w:tc>
          <w:tcPr>
            <w:tcW w:w="1700" w:type="dxa"/>
            <w:vAlign w:val="center"/>
            <w:hideMark/>
          </w:tcPr>
          <w:p w14:paraId="2DFA4292" w14:textId="77777777" w:rsidR="006121BC" w:rsidRPr="006121BC" w:rsidRDefault="006121BC" w:rsidP="00761DC8">
            <w:pPr>
              <w:spacing w:after="0"/>
            </w:pPr>
            <w:r w:rsidRPr="006121BC">
              <w:t>Authorization</w:t>
            </w:r>
          </w:p>
        </w:tc>
        <w:tc>
          <w:tcPr>
            <w:tcW w:w="7069" w:type="dxa"/>
            <w:vAlign w:val="center"/>
            <w:hideMark/>
          </w:tcPr>
          <w:p w14:paraId="74D8A85D" w14:textId="77777777" w:rsidR="006121BC" w:rsidRPr="006121BC" w:rsidRDefault="006121BC" w:rsidP="00761DC8">
            <w:pPr>
              <w:spacing w:after="0"/>
            </w:pPr>
            <w:r w:rsidRPr="006121BC">
              <w:t xml:space="preserve">Token acquired from Azure AD based on the user credentials for further API calls. </w:t>
            </w:r>
          </w:p>
        </w:tc>
        <w:tc>
          <w:tcPr>
            <w:tcW w:w="1244" w:type="dxa"/>
            <w:vAlign w:val="center"/>
            <w:hideMark/>
          </w:tcPr>
          <w:p w14:paraId="36BFE302" w14:textId="77777777" w:rsidR="006121BC" w:rsidRPr="006121BC" w:rsidRDefault="006121BC" w:rsidP="00761DC8">
            <w:pPr>
              <w:spacing w:after="0"/>
            </w:pPr>
            <w:r w:rsidRPr="006121BC">
              <w:t>M</w:t>
            </w:r>
          </w:p>
        </w:tc>
        <w:tc>
          <w:tcPr>
            <w:tcW w:w="1487" w:type="dxa"/>
            <w:vAlign w:val="center"/>
            <w:hideMark/>
          </w:tcPr>
          <w:p w14:paraId="7A749ADD" w14:textId="77777777" w:rsidR="006121BC" w:rsidRPr="006121BC" w:rsidRDefault="006121BC" w:rsidP="00761DC8">
            <w:pPr>
              <w:spacing w:after="0"/>
            </w:pPr>
            <w:r w:rsidRPr="006121BC">
              <w:t>String</w:t>
            </w:r>
          </w:p>
        </w:tc>
      </w:tr>
    </w:tbl>
    <w:p w14:paraId="05C70293" w14:textId="316CC5D2" w:rsidR="006121BC" w:rsidRDefault="006121BC" w:rsidP="0057573C">
      <w:pPr>
        <w:pStyle w:val="Heading3"/>
      </w:pPr>
      <w:r>
        <w:t>Input Path</w:t>
      </w:r>
      <w:r w:rsidR="0057573C" w:rsidRPr="0057573C">
        <w:t xml:space="preserve"> </w:t>
      </w:r>
      <w:r w:rsidR="0057573C">
        <w:t>Parameters</w:t>
      </w: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8376"/>
        <w:gridCol w:w="1441"/>
      </w:tblGrid>
      <w:tr w:rsidR="006121BC" w:rsidRPr="006121BC" w14:paraId="223227CA" w14:textId="77777777" w:rsidTr="0057573C">
        <w:trPr>
          <w:trHeight w:val="280"/>
        </w:trPr>
        <w:tc>
          <w:tcPr>
            <w:tcW w:w="1700" w:type="dxa"/>
            <w:shd w:val="clear" w:color="auto" w:fill="D9D9D9" w:themeFill="background1" w:themeFillShade="D9"/>
            <w:vAlign w:val="center"/>
            <w:hideMark/>
          </w:tcPr>
          <w:p w14:paraId="75648695" w14:textId="77777777" w:rsidR="006121BC" w:rsidRPr="006121BC" w:rsidRDefault="006121BC" w:rsidP="00761DC8">
            <w:pPr>
              <w:spacing w:after="0"/>
            </w:pPr>
            <w:r w:rsidRPr="006121BC">
              <w:t>Parameter</w:t>
            </w:r>
          </w:p>
        </w:tc>
        <w:tc>
          <w:tcPr>
            <w:tcW w:w="8369" w:type="dxa"/>
            <w:shd w:val="clear" w:color="auto" w:fill="D9D9D9" w:themeFill="background1" w:themeFillShade="D9"/>
            <w:vAlign w:val="center"/>
            <w:hideMark/>
          </w:tcPr>
          <w:p w14:paraId="2C8BEE40" w14:textId="77777777" w:rsidR="006121BC" w:rsidRPr="006121BC" w:rsidRDefault="006121BC" w:rsidP="00761DC8">
            <w:pPr>
              <w:spacing w:after="0"/>
            </w:pPr>
            <w:r w:rsidRPr="006121BC">
              <w:t>Description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  <w:hideMark/>
          </w:tcPr>
          <w:p w14:paraId="0F3FEB4A" w14:textId="77777777" w:rsidR="006121BC" w:rsidRPr="006121BC" w:rsidRDefault="006121BC" w:rsidP="00761DC8">
            <w:pPr>
              <w:spacing w:after="0"/>
            </w:pPr>
            <w:r w:rsidRPr="006121BC">
              <w:t>M/O</w:t>
            </w:r>
          </w:p>
        </w:tc>
      </w:tr>
      <w:tr w:rsidR="006121BC" w:rsidRPr="006121BC" w14:paraId="786C0EFC" w14:textId="77777777" w:rsidTr="0057573C">
        <w:trPr>
          <w:trHeight w:val="280"/>
        </w:trPr>
        <w:tc>
          <w:tcPr>
            <w:tcW w:w="1700" w:type="dxa"/>
            <w:vAlign w:val="center"/>
            <w:hideMark/>
          </w:tcPr>
          <w:p w14:paraId="792D22CE" w14:textId="77777777" w:rsidR="006121BC" w:rsidRPr="006121BC" w:rsidRDefault="006121BC" w:rsidP="00761DC8">
            <w:pPr>
              <w:spacing w:after="0"/>
            </w:pPr>
            <w:r w:rsidRPr="006121BC">
              <w:t>QueryString</w:t>
            </w:r>
          </w:p>
        </w:tc>
        <w:tc>
          <w:tcPr>
            <w:tcW w:w="8369" w:type="dxa"/>
            <w:vAlign w:val="center"/>
            <w:hideMark/>
          </w:tcPr>
          <w:p w14:paraId="539D4267" w14:textId="77777777" w:rsidR="006121BC" w:rsidRPr="006121BC" w:rsidRDefault="006121BC" w:rsidP="00761DC8">
            <w:pPr>
              <w:spacing w:after="0"/>
            </w:pPr>
            <w:r w:rsidRPr="006121BC">
              <w:t>Provide QueryString as UseToken to get Adgroups from tokens and fetch associated roles.</w:t>
            </w:r>
          </w:p>
          <w:p w14:paraId="53095623" w14:textId="77777777" w:rsidR="006121BC" w:rsidRPr="006121BC" w:rsidRDefault="006121BC" w:rsidP="00761DC8">
            <w:pPr>
              <w:spacing w:after="0"/>
            </w:pPr>
            <w:r w:rsidRPr="006121BC">
              <w:t>Provide QueryString as UseGraph to get Adgroups from graph API using userId and fetch associated roles.</w:t>
            </w:r>
          </w:p>
          <w:p w14:paraId="283A6C0F" w14:textId="77777777" w:rsidR="006121BC" w:rsidRPr="006121BC" w:rsidRDefault="006121BC" w:rsidP="00761DC8">
            <w:pPr>
              <w:spacing w:after="0"/>
            </w:pPr>
            <w:r w:rsidRPr="006121BC">
              <w:t>Provide QueryString as None to get Adgroups from both token and graph API and then fetch associated roles.</w:t>
            </w:r>
          </w:p>
        </w:tc>
        <w:tc>
          <w:tcPr>
            <w:tcW w:w="1440" w:type="dxa"/>
            <w:vAlign w:val="center"/>
            <w:hideMark/>
          </w:tcPr>
          <w:p w14:paraId="64505224" w14:textId="77777777" w:rsidR="006121BC" w:rsidRPr="006121BC" w:rsidRDefault="006121BC" w:rsidP="00761DC8">
            <w:pPr>
              <w:spacing w:after="0"/>
            </w:pPr>
            <w:r w:rsidRPr="006121BC">
              <w:t>O</w:t>
            </w:r>
          </w:p>
        </w:tc>
      </w:tr>
    </w:tbl>
    <w:p w14:paraId="0FBB0732" w14:textId="09B8685D" w:rsidR="006121BC" w:rsidRDefault="000D32AD" w:rsidP="0057573C">
      <w:pPr>
        <w:pStyle w:val="Heading3"/>
      </w:pPr>
      <w:r>
        <w:t>Output Header</w:t>
      </w:r>
      <w:r w:rsidR="0057573C" w:rsidRPr="0057573C">
        <w:t xml:space="preserve"> </w:t>
      </w:r>
      <w:r w:rsidR="0057573C">
        <w:t>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4"/>
        <w:gridCol w:w="8477"/>
        <w:gridCol w:w="1319"/>
      </w:tblGrid>
      <w:tr w:rsidR="000D32AD" w:rsidRPr="000D32AD" w14:paraId="23B5C6E1" w14:textId="77777777" w:rsidTr="0057573C">
        <w:trPr>
          <w:trHeight w:val="270"/>
        </w:trPr>
        <w:tc>
          <w:tcPr>
            <w:tcW w:w="2106" w:type="dxa"/>
            <w:shd w:val="clear" w:color="auto" w:fill="D9D9D9" w:themeFill="background1" w:themeFillShade="D9"/>
            <w:vAlign w:val="center"/>
            <w:hideMark/>
          </w:tcPr>
          <w:p w14:paraId="6D72EB7C" w14:textId="77777777" w:rsidR="000D32AD" w:rsidRPr="000D32AD" w:rsidRDefault="000D32AD" w:rsidP="00761DC8">
            <w:pPr>
              <w:spacing w:after="0"/>
            </w:pPr>
            <w:r w:rsidRPr="000D32AD">
              <w:t>Parameter</w:t>
            </w:r>
          </w:p>
        </w:tc>
        <w:tc>
          <w:tcPr>
            <w:tcW w:w="10667" w:type="dxa"/>
            <w:shd w:val="clear" w:color="auto" w:fill="D9D9D9" w:themeFill="background1" w:themeFillShade="D9"/>
            <w:vAlign w:val="center"/>
            <w:hideMark/>
          </w:tcPr>
          <w:p w14:paraId="6CC0EC28" w14:textId="77777777" w:rsidR="000D32AD" w:rsidRPr="000D32AD" w:rsidRDefault="000D32AD" w:rsidP="00761DC8">
            <w:pPr>
              <w:spacing w:after="0"/>
            </w:pPr>
            <w:r w:rsidRPr="000D32AD">
              <w:t>Description</w:t>
            </w:r>
          </w:p>
        </w:tc>
        <w:tc>
          <w:tcPr>
            <w:tcW w:w="1607" w:type="dxa"/>
            <w:shd w:val="clear" w:color="auto" w:fill="D9D9D9" w:themeFill="background1" w:themeFillShade="D9"/>
            <w:vAlign w:val="center"/>
            <w:hideMark/>
          </w:tcPr>
          <w:p w14:paraId="40309AF7" w14:textId="77777777" w:rsidR="000D32AD" w:rsidRPr="000D32AD" w:rsidRDefault="000D32AD" w:rsidP="00761DC8">
            <w:pPr>
              <w:spacing w:after="0"/>
            </w:pPr>
            <w:r w:rsidRPr="000D32AD">
              <w:t>Type</w:t>
            </w:r>
          </w:p>
        </w:tc>
      </w:tr>
      <w:tr w:rsidR="000D32AD" w:rsidRPr="000D32AD" w14:paraId="58A4EC17" w14:textId="77777777" w:rsidTr="0057573C">
        <w:trPr>
          <w:trHeight w:val="189"/>
        </w:trPr>
        <w:tc>
          <w:tcPr>
            <w:tcW w:w="2106" w:type="dxa"/>
            <w:vAlign w:val="center"/>
            <w:hideMark/>
          </w:tcPr>
          <w:p w14:paraId="0F9B74B7" w14:textId="77777777" w:rsidR="000D32AD" w:rsidRPr="000D32AD" w:rsidRDefault="000D32AD" w:rsidP="00761DC8">
            <w:pPr>
              <w:spacing w:after="0"/>
            </w:pPr>
            <w:r w:rsidRPr="000D32AD">
              <w:t>Server</w:t>
            </w:r>
          </w:p>
        </w:tc>
        <w:tc>
          <w:tcPr>
            <w:tcW w:w="10667" w:type="dxa"/>
            <w:vAlign w:val="center"/>
            <w:hideMark/>
          </w:tcPr>
          <w:p w14:paraId="59D95530" w14:textId="77777777" w:rsidR="000D32AD" w:rsidRPr="000D32AD" w:rsidRDefault="000D32AD" w:rsidP="00761DC8">
            <w:pPr>
              <w:spacing w:after="0"/>
            </w:pPr>
            <w:r w:rsidRPr="000D32AD">
              <w:t>Contains information about how the server handles requests [e.g., Werkzeug/2.1.2 Python/3.9.7]</w:t>
            </w:r>
          </w:p>
        </w:tc>
        <w:tc>
          <w:tcPr>
            <w:tcW w:w="1607" w:type="dxa"/>
            <w:vAlign w:val="center"/>
            <w:hideMark/>
          </w:tcPr>
          <w:p w14:paraId="01A601EF" w14:textId="77777777" w:rsidR="000D32AD" w:rsidRPr="000D32AD" w:rsidRDefault="000D32AD" w:rsidP="00761DC8">
            <w:pPr>
              <w:spacing w:after="0"/>
            </w:pPr>
            <w:r w:rsidRPr="000D32AD">
              <w:t>String</w:t>
            </w:r>
          </w:p>
        </w:tc>
      </w:tr>
      <w:tr w:rsidR="000D32AD" w:rsidRPr="000D32AD" w14:paraId="0044A7F9" w14:textId="77777777" w:rsidTr="0057573C">
        <w:trPr>
          <w:trHeight w:val="189"/>
        </w:trPr>
        <w:tc>
          <w:tcPr>
            <w:tcW w:w="2106" w:type="dxa"/>
            <w:vAlign w:val="center"/>
            <w:hideMark/>
          </w:tcPr>
          <w:p w14:paraId="4A020606" w14:textId="77777777" w:rsidR="000D32AD" w:rsidRPr="000D32AD" w:rsidRDefault="000D32AD" w:rsidP="00761DC8">
            <w:pPr>
              <w:spacing w:after="0"/>
            </w:pPr>
            <w:r w:rsidRPr="000D32AD">
              <w:t>Content-Type</w:t>
            </w:r>
          </w:p>
        </w:tc>
        <w:tc>
          <w:tcPr>
            <w:tcW w:w="10667" w:type="dxa"/>
            <w:vAlign w:val="center"/>
            <w:hideMark/>
          </w:tcPr>
          <w:p w14:paraId="4AADE70D" w14:textId="77777777" w:rsidR="000D32AD" w:rsidRPr="000D32AD" w:rsidRDefault="000D32AD" w:rsidP="00761DC8">
            <w:pPr>
              <w:spacing w:after="0"/>
            </w:pPr>
            <w:r w:rsidRPr="000D32AD">
              <w:t>Length of the content</w:t>
            </w:r>
          </w:p>
        </w:tc>
        <w:tc>
          <w:tcPr>
            <w:tcW w:w="1607" w:type="dxa"/>
            <w:vAlign w:val="center"/>
            <w:hideMark/>
          </w:tcPr>
          <w:p w14:paraId="0C85B385" w14:textId="77777777" w:rsidR="000D32AD" w:rsidRPr="000D32AD" w:rsidRDefault="000D32AD" w:rsidP="00761DC8">
            <w:pPr>
              <w:spacing w:after="0"/>
            </w:pPr>
            <w:r w:rsidRPr="000D32AD">
              <w:t>String</w:t>
            </w:r>
          </w:p>
        </w:tc>
      </w:tr>
      <w:tr w:rsidR="000D32AD" w:rsidRPr="000D32AD" w14:paraId="386A6F8A" w14:textId="77777777" w:rsidTr="0057573C">
        <w:trPr>
          <w:trHeight w:val="189"/>
        </w:trPr>
        <w:tc>
          <w:tcPr>
            <w:tcW w:w="2106" w:type="dxa"/>
            <w:vAlign w:val="center"/>
            <w:hideMark/>
          </w:tcPr>
          <w:p w14:paraId="64ECA6D7" w14:textId="77777777" w:rsidR="000D32AD" w:rsidRPr="000D32AD" w:rsidRDefault="000D32AD" w:rsidP="00761DC8">
            <w:pPr>
              <w:spacing w:after="0"/>
            </w:pPr>
            <w:r w:rsidRPr="000D32AD">
              <w:t>Date</w:t>
            </w:r>
          </w:p>
        </w:tc>
        <w:tc>
          <w:tcPr>
            <w:tcW w:w="10667" w:type="dxa"/>
            <w:vAlign w:val="center"/>
            <w:hideMark/>
          </w:tcPr>
          <w:p w14:paraId="65C96676" w14:textId="77777777" w:rsidR="000D32AD" w:rsidRPr="000D32AD" w:rsidRDefault="000D32AD" w:rsidP="00761DC8">
            <w:pPr>
              <w:spacing w:after="0"/>
            </w:pPr>
            <w:r w:rsidRPr="000D32AD">
              <w:t>Date of operation execution e.g. - [Tue, 17 May 2022 06:30:16 GMT]</w:t>
            </w:r>
          </w:p>
        </w:tc>
        <w:tc>
          <w:tcPr>
            <w:tcW w:w="1607" w:type="dxa"/>
            <w:vAlign w:val="center"/>
            <w:hideMark/>
          </w:tcPr>
          <w:p w14:paraId="7A6CBBB8" w14:textId="77777777" w:rsidR="000D32AD" w:rsidRPr="000D32AD" w:rsidRDefault="000D32AD" w:rsidP="00761DC8">
            <w:pPr>
              <w:spacing w:after="0"/>
            </w:pPr>
            <w:r w:rsidRPr="000D32AD">
              <w:t>Datetime</w:t>
            </w:r>
          </w:p>
        </w:tc>
      </w:tr>
      <w:tr w:rsidR="000D32AD" w:rsidRPr="000D32AD" w14:paraId="0BEB825B" w14:textId="77777777" w:rsidTr="0057573C">
        <w:trPr>
          <w:trHeight w:val="189"/>
        </w:trPr>
        <w:tc>
          <w:tcPr>
            <w:tcW w:w="2106" w:type="dxa"/>
            <w:vAlign w:val="center"/>
            <w:hideMark/>
          </w:tcPr>
          <w:p w14:paraId="6645D7F9" w14:textId="77777777" w:rsidR="000D32AD" w:rsidRPr="000D32AD" w:rsidRDefault="000D32AD" w:rsidP="00761DC8">
            <w:pPr>
              <w:spacing w:after="0"/>
            </w:pPr>
            <w:r w:rsidRPr="000D32AD">
              <w:t>Content-Length</w:t>
            </w:r>
          </w:p>
        </w:tc>
        <w:tc>
          <w:tcPr>
            <w:tcW w:w="10667" w:type="dxa"/>
            <w:vAlign w:val="center"/>
            <w:hideMark/>
          </w:tcPr>
          <w:p w14:paraId="207B594E" w14:textId="77777777" w:rsidR="000D32AD" w:rsidRPr="000D32AD" w:rsidRDefault="000D32AD" w:rsidP="00761DC8">
            <w:pPr>
              <w:spacing w:after="0"/>
            </w:pPr>
            <w:r w:rsidRPr="000D32AD">
              <w:t>Length of the content</w:t>
            </w:r>
          </w:p>
        </w:tc>
        <w:tc>
          <w:tcPr>
            <w:tcW w:w="1607" w:type="dxa"/>
            <w:vAlign w:val="center"/>
            <w:hideMark/>
          </w:tcPr>
          <w:p w14:paraId="371DC3C1" w14:textId="77777777" w:rsidR="000D32AD" w:rsidRPr="000D32AD" w:rsidRDefault="000D32AD" w:rsidP="00761DC8">
            <w:pPr>
              <w:spacing w:after="0"/>
            </w:pPr>
            <w:r w:rsidRPr="000D32AD">
              <w:t>Bytes</w:t>
            </w:r>
          </w:p>
        </w:tc>
      </w:tr>
    </w:tbl>
    <w:p w14:paraId="7CE48F94" w14:textId="1C438FE3" w:rsidR="000D32AD" w:rsidRDefault="000D32AD" w:rsidP="0057573C">
      <w:pPr>
        <w:pStyle w:val="Heading3"/>
      </w:pPr>
      <w:r>
        <w:t>Output Body</w:t>
      </w:r>
      <w:r w:rsidR="0057573C" w:rsidRPr="0057573C">
        <w:t xml:space="preserve"> </w:t>
      </w:r>
      <w:r w:rsidR="0057573C">
        <w:t>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4"/>
        <w:gridCol w:w="8477"/>
        <w:gridCol w:w="1319"/>
      </w:tblGrid>
      <w:tr w:rsidR="000D32AD" w:rsidRPr="000D32AD" w14:paraId="42BD28EB" w14:textId="77777777" w:rsidTr="0057573C">
        <w:trPr>
          <w:trHeight w:val="388"/>
        </w:trPr>
        <w:tc>
          <w:tcPr>
            <w:tcW w:w="2106" w:type="dxa"/>
            <w:shd w:val="clear" w:color="auto" w:fill="D9D9D9" w:themeFill="background1" w:themeFillShade="D9"/>
            <w:vAlign w:val="center"/>
            <w:hideMark/>
          </w:tcPr>
          <w:p w14:paraId="17202230" w14:textId="77777777" w:rsidR="000D32AD" w:rsidRPr="000D32AD" w:rsidRDefault="000D32AD" w:rsidP="00761DC8">
            <w:pPr>
              <w:spacing w:after="0"/>
            </w:pPr>
            <w:r w:rsidRPr="000D32AD">
              <w:t>Parameter</w:t>
            </w:r>
          </w:p>
        </w:tc>
        <w:tc>
          <w:tcPr>
            <w:tcW w:w="10667" w:type="dxa"/>
            <w:shd w:val="clear" w:color="auto" w:fill="D9D9D9" w:themeFill="background1" w:themeFillShade="D9"/>
            <w:vAlign w:val="center"/>
            <w:hideMark/>
          </w:tcPr>
          <w:p w14:paraId="46CC4C66" w14:textId="77777777" w:rsidR="000D32AD" w:rsidRPr="000D32AD" w:rsidRDefault="000D32AD" w:rsidP="00761DC8">
            <w:pPr>
              <w:spacing w:after="0"/>
            </w:pPr>
            <w:r w:rsidRPr="000D32AD">
              <w:t>Description</w:t>
            </w:r>
          </w:p>
        </w:tc>
        <w:tc>
          <w:tcPr>
            <w:tcW w:w="1607" w:type="dxa"/>
            <w:shd w:val="clear" w:color="auto" w:fill="D9D9D9" w:themeFill="background1" w:themeFillShade="D9"/>
            <w:vAlign w:val="center"/>
            <w:hideMark/>
          </w:tcPr>
          <w:p w14:paraId="269BD167" w14:textId="77777777" w:rsidR="000D32AD" w:rsidRPr="000D32AD" w:rsidRDefault="000D32AD" w:rsidP="00761DC8">
            <w:pPr>
              <w:spacing w:after="0"/>
            </w:pPr>
            <w:r w:rsidRPr="000D32AD">
              <w:t>Type</w:t>
            </w:r>
          </w:p>
        </w:tc>
      </w:tr>
      <w:tr w:rsidR="000D32AD" w:rsidRPr="000D32AD" w14:paraId="3B0F48C5" w14:textId="77777777" w:rsidTr="0057573C">
        <w:trPr>
          <w:trHeight w:val="279"/>
        </w:trPr>
        <w:tc>
          <w:tcPr>
            <w:tcW w:w="2106" w:type="dxa"/>
            <w:hideMark/>
          </w:tcPr>
          <w:p w14:paraId="6DD7AAAA" w14:textId="77777777" w:rsidR="000D32AD" w:rsidRPr="000D32AD" w:rsidRDefault="000D32AD" w:rsidP="00761DC8">
            <w:pPr>
              <w:spacing w:after="0"/>
            </w:pPr>
            <w:r w:rsidRPr="000D32AD">
              <w:t xml:space="preserve">UserId </w:t>
            </w:r>
          </w:p>
        </w:tc>
        <w:tc>
          <w:tcPr>
            <w:tcW w:w="10667" w:type="dxa"/>
            <w:hideMark/>
          </w:tcPr>
          <w:p w14:paraId="05BB4029" w14:textId="05F4704D" w:rsidR="000D32AD" w:rsidRPr="000D32AD" w:rsidRDefault="000D32AD" w:rsidP="00761DC8">
            <w:pPr>
              <w:spacing w:after="0"/>
            </w:pPr>
            <w:r w:rsidRPr="000D32AD">
              <w:t xml:space="preserve">User ID of the </w:t>
            </w:r>
            <w:r w:rsidR="008E0A86">
              <w:t>IAI</w:t>
            </w:r>
            <w:r w:rsidRPr="000D32AD">
              <w:t xml:space="preserve"> user</w:t>
            </w:r>
          </w:p>
        </w:tc>
        <w:tc>
          <w:tcPr>
            <w:tcW w:w="1607" w:type="dxa"/>
            <w:hideMark/>
          </w:tcPr>
          <w:p w14:paraId="7B9916DE" w14:textId="77777777" w:rsidR="000D32AD" w:rsidRPr="000D32AD" w:rsidRDefault="000D32AD" w:rsidP="00761DC8">
            <w:pPr>
              <w:spacing w:after="0"/>
            </w:pPr>
            <w:r w:rsidRPr="000D32AD">
              <w:t>String</w:t>
            </w:r>
          </w:p>
        </w:tc>
      </w:tr>
      <w:tr w:rsidR="000D32AD" w:rsidRPr="000D32AD" w14:paraId="462AAF3B" w14:textId="77777777" w:rsidTr="0057573C">
        <w:trPr>
          <w:trHeight w:val="279"/>
        </w:trPr>
        <w:tc>
          <w:tcPr>
            <w:tcW w:w="2106" w:type="dxa"/>
            <w:hideMark/>
          </w:tcPr>
          <w:p w14:paraId="54678CCD" w14:textId="77777777" w:rsidR="000D32AD" w:rsidRPr="000D32AD" w:rsidRDefault="000D32AD" w:rsidP="00761DC8">
            <w:pPr>
              <w:spacing w:after="0"/>
            </w:pPr>
            <w:r w:rsidRPr="000D32AD">
              <w:t>DisplayName</w:t>
            </w:r>
          </w:p>
        </w:tc>
        <w:tc>
          <w:tcPr>
            <w:tcW w:w="10667" w:type="dxa"/>
            <w:hideMark/>
          </w:tcPr>
          <w:p w14:paraId="23916925" w14:textId="3F3FEA54" w:rsidR="000D32AD" w:rsidRPr="000D32AD" w:rsidRDefault="000D32AD" w:rsidP="00761DC8">
            <w:pPr>
              <w:spacing w:after="0"/>
            </w:pPr>
            <w:r w:rsidRPr="000D32AD">
              <w:t xml:space="preserve">The display name of the </w:t>
            </w:r>
            <w:r w:rsidR="008E0A86">
              <w:t>IAI</w:t>
            </w:r>
            <w:r w:rsidRPr="000D32AD">
              <w:t xml:space="preserve"> user on the UI</w:t>
            </w:r>
          </w:p>
        </w:tc>
        <w:tc>
          <w:tcPr>
            <w:tcW w:w="1607" w:type="dxa"/>
            <w:hideMark/>
          </w:tcPr>
          <w:p w14:paraId="1C7B6DA9" w14:textId="77777777" w:rsidR="000D32AD" w:rsidRPr="000D32AD" w:rsidRDefault="000D32AD" w:rsidP="00761DC8">
            <w:pPr>
              <w:spacing w:after="0"/>
            </w:pPr>
            <w:r w:rsidRPr="000D32AD">
              <w:t>String</w:t>
            </w:r>
          </w:p>
        </w:tc>
      </w:tr>
      <w:tr w:rsidR="000D32AD" w:rsidRPr="000D32AD" w14:paraId="31A5C325" w14:textId="77777777" w:rsidTr="0057573C">
        <w:trPr>
          <w:trHeight w:val="279"/>
        </w:trPr>
        <w:tc>
          <w:tcPr>
            <w:tcW w:w="2106" w:type="dxa"/>
            <w:hideMark/>
          </w:tcPr>
          <w:p w14:paraId="6E91452B" w14:textId="77777777" w:rsidR="000D32AD" w:rsidRPr="000D32AD" w:rsidRDefault="000D32AD" w:rsidP="00761DC8">
            <w:pPr>
              <w:spacing w:after="0"/>
            </w:pPr>
            <w:r w:rsidRPr="000D32AD">
              <w:t>FirstName</w:t>
            </w:r>
          </w:p>
        </w:tc>
        <w:tc>
          <w:tcPr>
            <w:tcW w:w="10667" w:type="dxa"/>
            <w:hideMark/>
          </w:tcPr>
          <w:p w14:paraId="5617818C" w14:textId="2A1F50C4" w:rsidR="000D32AD" w:rsidRPr="000D32AD" w:rsidRDefault="000D32AD" w:rsidP="00761DC8">
            <w:pPr>
              <w:spacing w:after="0"/>
            </w:pPr>
            <w:r w:rsidRPr="000D32AD">
              <w:t xml:space="preserve">First name of the </w:t>
            </w:r>
            <w:r w:rsidR="008E0A86">
              <w:t>IAI</w:t>
            </w:r>
            <w:r w:rsidRPr="000D32AD">
              <w:t xml:space="preserve"> user</w:t>
            </w:r>
          </w:p>
        </w:tc>
        <w:tc>
          <w:tcPr>
            <w:tcW w:w="1607" w:type="dxa"/>
            <w:hideMark/>
          </w:tcPr>
          <w:p w14:paraId="5ED1CCAC" w14:textId="77777777" w:rsidR="000D32AD" w:rsidRPr="000D32AD" w:rsidRDefault="000D32AD" w:rsidP="00761DC8">
            <w:pPr>
              <w:spacing w:after="0"/>
            </w:pPr>
            <w:r w:rsidRPr="000D32AD">
              <w:t>String</w:t>
            </w:r>
          </w:p>
        </w:tc>
      </w:tr>
      <w:tr w:rsidR="000D32AD" w:rsidRPr="000D32AD" w14:paraId="2E75020A" w14:textId="77777777" w:rsidTr="0057573C">
        <w:trPr>
          <w:trHeight w:val="279"/>
        </w:trPr>
        <w:tc>
          <w:tcPr>
            <w:tcW w:w="2106" w:type="dxa"/>
            <w:hideMark/>
          </w:tcPr>
          <w:p w14:paraId="3F3C220E" w14:textId="77777777" w:rsidR="000D32AD" w:rsidRPr="000D32AD" w:rsidRDefault="000D32AD" w:rsidP="00761DC8">
            <w:pPr>
              <w:spacing w:after="0"/>
            </w:pPr>
            <w:r w:rsidRPr="000D32AD">
              <w:t>LastName</w:t>
            </w:r>
          </w:p>
        </w:tc>
        <w:tc>
          <w:tcPr>
            <w:tcW w:w="10667" w:type="dxa"/>
            <w:hideMark/>
          </w:tcPr>
          <w:p w14:paraId="00F35519" w14:textId="1AFA6547" w:rsidR="000D32AD" w:rsidRPr="000D32AD" w:rsidRDefault="000D32AD" w:rsidP="00761DC8">
            <w:pPr>
              <w:spacing w:after="0"/>
            </w:pPr>
            <w:r w:rsidRPr="000D32AD">
              <w:t xml:space="preserve">Last name of the </w:t>
            </w:r>
            <w:r w:rsidR="008E0A86">
              <w:t>IAI</w:t>
            </w:r>
            <w:r w:rsidRPr="000D32AD">
              <w:t xml:space="preserve"> user</w:t>
            </w:r>
          </w:p>
        </w:tc>
        <w:tc>
          <w:tcPr>
            <w:tcW w:w="1607" w:type="dxa"/>
            <w:hideMark/>
          </w:tcPr>
          <w:p w14:paraId="121443AD" w14:textId="77777777" w:rsidR="000D32AD" w:rsidRPr="000D32AD" w:rsidRDefault="000D32AD" w:rsidP="00761DC8">
            <w:pPr>
              <w:spacing w:after="0"/>
            </w:pPr>
            <w:r w:rsidRPr="000D32AD">
              <w:t>String</w:t>
            </w:r>
          </w:p>
        </w:tc>
      </w:tr>
      <w:tr w:rsidR="000D32AD" w:rsidRPr="000D32AD" w14:paraId="674D936A" w14:textId="77777777" w:rsidTr="0057573C">
        <w:trPr>
          <w:trHeight w:val="279"/>
        </w:trPr>
        <w:tc>
          <w:tcPr>
            <w:tcW w:w="2106" w:type="dxa"/>
            <w:hideMark/>
          </w:tcPr>
          <w:p w14:paraId="59DC15D5" w14:textId="77777777" w:rsidR="000D32AD" w:rsidRPr="000D32AD" w:rsidRDefault="000D32AD" w:rsidP="00761DC8">
            <w:pPr>
              <w:spacing w:after="0"/>
            </w:pPr>
            <w:r w:rsidRPr="000D32AD">
              <w:t>UserPrincipalName</w:t>
            </w:r>
          </w:p>
        </w:tc>
        <w:tc>
          <w:tcPr>
            <w:tcW w:w="10667" w:type="dxa"/>
            <w:hideMark/>
          </w:tcPr>
          <w:p w14:paraId="6B3E668E" w14:textId="53C7E125" w:rsidR="000D32AD" w:rsidRPr="000D32AD" w:rsidRDefault="000D32AD" w:rsidP="00761DC8">
            <w:pPr>
              <w:spacing w:after="0"/>
            </w:pPr>
            <w:r w:rsidRPr="000D32AD">
              <w:t xml:space="preserve">User principal name of the </w:t>
            </w:r>
            <w:r w:rsidR="008E0A86">
              <w:t>IAI</w:t>
            </w:r>
            <w:r w:rsidRPr="000D32AD">
              <w:t xml:space="preserve"> user</w:t>
            </w:r>
          </w:p>
        </w:tc>
        <w:tc>
          <w:tcPr>
            <w:tcW w:w="1607" w:type="dxa"/>
            <w:hideMark/>
          </w:tcPr>
          <w:p w14:paraId="53F13365" w14:textId="77777777" w:rsidR="000D32AD" w:rsidRPr="000D32AD" w:rsidRDefault="000D32AD" w:rsidP="00761DC8">
            <w:pPr>
              <w:spacing w:after="0"/>
            </w:pPr>
            <w:r w:rsidRPr="000D32AD">
              <w:t>String</w:t>
            </w:r>
          </w:p>
        </w:tc>
      </w:tr>
      <w:tr w:rsidR="000D32AD" w:rsidRPr="000D32AD" w14:paraId="18BAC2F5" w14:textId="77777777" w:rsidTr="0057573C">
        <w:trPr>
          <w:trHeight w:val="279"/>
        </w:trPr>
        <w:tc>
          <w:tcPr>
            <w:tcW w:w="2106" w:type="dxa"/>
            <w:hideMark/>
          </w:tcPr>
          <w:p w14:paraId="261D2EAA" w14:textId="77777777" w:rsidR="000D32AD" w:rsidRPr="000D32AD" w:rsidRDefault="000D32AD" w:rsidP="00761DC8">
            <w:pPr>
              <w:spacing w:after="0"/>
            </w:pPr>
            <w:r w:rsidRPr="000D32AD">
              <w:t>PhoneNumber</w:t>
            </w:r>
          </w:p>
        </w:tc>
        <w:tc>
          <w:tcPr>
            <w:tcW w:w="10667" w:type="dxa"/>
            <w:hideMark/>
          </w:tcPr>
          <w:p w14:paraId="4893EB7A" w14:textId="66719790" w:rsidR="000D32AD" w:rsidRPr="000D32AD" w:rsidRDefault="000D32AD" w:rsidP="00761DC8">
            <w:pPr>
              <w:spacing w:after="0"/>
            </w:pPr>
            <w:r w:rsidRPr="000D32AD">
              <w:t xml:space="preserve">Phone number of the </w:t>
            </w:r>
            <w:r w:rsidR="008E0A86">
              <w:t>IAI</w:t>
            </w:r>
            <w:r w:rsidRPr="000D32AD">
              <w:t xml:space="preserve"> user</w:t>
            </w:r>
          </w:p>
        </w:tc>
        <w:tc>
          <w:tcPr>
            <w:tcW w:w="1607" w:type="dxa"/>
            <w:hideMark/>
          </w:tcPr>
          <w:p w14:paraId="6DBD783E" w14:textId="77777777" w:rsidR="000D32AD" w:rsidRPr="000D32AD" w:rsidRDefault="000D32AD" w:rsidP="00761DC8">
            <w:pPr>
              <w:spacing w:after="0"/>
            </w:pPr>
            <w:r w:rsidRPr="000D32AD">
              <w:t>String</w:t>
            </w:r>
          </w:p>
        </w:tc>
      </w:tr>
      <w:tr w:rsidR="000D32AD" w:rsidRPr="000D32AD" w14:paraId="2F47DA4D" w14:textId="77777777" w:rsidTr="0057573C">
        <w:trPr>
          <w:trHeight w:val="279"/>
        </w:trPr>
        <w:tc>
          <w:tcPr>
            <w:tcW w:w="2106" w:type="dxa"/>
            <w:hideMark/>
          </w:tcPr>
          <w:p w14:paraId="4FD60227" w14:textId="77777777" w:rsidR="000D32AD" w:rsidRPr="000D32AD" w:rsidRDefault="000D32AD" w:rsidP="00761DC8">
            <w:pPr>
              <w:spacing w:after="0"/>
            </w:pPr>
            <w:r w:rsidRPr="000D32AD">
              <w:t>Email</w:t>
            </w:r>
          </w:p>
        </w:tc>
        <w:tc>
          <w:tcPr>
            <w:tcW w:w="10667" w:type="dxa"/>
            <w:hideMark/>
          </w:tcPr>
          <w:p w14:paraId="601D6124" w14:textId="0C787675" w:rsidR="000D32AD" w:rsidRPr="000D32AD" w:rsidRDefault="000D32AD" w:rsidP="00761DC8">
            <w:pPr>
              <w:spacing w:after="0"/>
            </w:pPr>
            <w:r w:rsidRPr="000D32AD">
              <w:t xml:space="preserve">Email of the </w:t>
            </w:r>
            <w:r w:rsidR="008E0A86">
              <w:t>IAI</w:t>
            </w:r>
            <w:r w:rsidRPr="000D32AD">
              <w:t xml:space="preserve"> user</w:t>
            </w:r>
          </w:p>
        </w:tc>
        <w:tc>
          <w:tcPr>
            <w:tcW w:w="1607" w:type="dxa"/>
            <w:hideMark/>
          </w:tcPr>
          <w:p w14:paraId="62248D26" w14:textId="77777777" w:rsidR="000D32AD" w:rsidRPr="000D32AD" w:rsidRDefault="000D32AD" w:rsidP="00761DC8">
            <w:pPr>
              <w:spacing w:after="0"/>
            </w:pPr>
            <w:r w:rsidRPr="000D32AD">
              <w:t>String</w:t>
            </w:r>
          </w:p>
        </w:tc>
      </w:tr>
      <w:tr w:rsidR="000D32AD" w:rsidRPr="000D32AD" w14:paraId="74C31DC8" w14:textId="77777777" w:rsidTr="0057573C">
        <w:trPr>
          <w:trHeight w:val="279"/>
        </w:trPr>
        <w:tc>
          <w:tcPr>
            <w:tcW w:w="2106" w:type="dxa"/>
            <w:hideMark/>
          </w:tcPr>
          <w:p w14:paraId="728E7A3C" w14:textId="77777777" w:rsidR="000D32AD" w:rsidRPr="000D32AD" w:rsidRDefault="000D32AD" w:rsidP="00761DC8">
            <w:pPr>
              <w:spacing w:after="0"/>
            </w:pPr>
            <w:r w:rsidRPr="000D32AD">
              <w:t>RoleId</w:t>
            </w:r>
          </w:p>
        </w:tc>
        <w:tc>
          <w:tcPr>
            <w:tcW w:w="10667" w:type="dxa"/>
            <w:hideMark/>
          </w:tcPr>
          <w:p w14:paraId="5EF44DD3" w14:textId="3682B9C5" w:rsidR="000D32AD" w:rsidRPr="000D32AD" w:rsidRDefault="000D32AD" w:rsidP="00761DC8">
            <w:pPr>
              <w:spacing w:after="0"/>
            </w:pPr>
            <w:r w:rsidRPr="000D32AD">
              <w:t xml:space="preserve">Role ID of the </w:t>
            </w:r>
            <w:r w:rsidR="008E0A86">
              <w:t>IAI</w:t>
            </w:r>
            <w:r w:rsidRPr="000D32AD">
              <w:t xml:space="preserve"> user roles</w:t>
            </w:r>
          </w:p>
        </w:tc>
        <w:tc>
          <w:tcPr>
            <w:tcW w:w="1607" w:type="dxa"/>
            <w:hideMark/>
          </w:tcPr>
          <w:p w14:paraId="5D5A8592" w14:textId="77777777" w:rsidR="000D32AD" w:rsidRPr="000D32AD" w:rsidRDefault="000D32AD" w:rsidP="00761DC8">
            <w:pPr>
              <w:spacing w:after="0"/>
            </w:pPr>
            <w:r w:rsidRPr="000D32AD">
              <w:t>String</w:t>
            </w:r>
          </w:p>
        </w:tc>
      </w:tr>
      <w:tr w:rsidR="000D32AD" w:rsidRPr="000D32AD" w14:paraId="106AE358" w14:textId="77777777" w:rsidTr="0057573C">
        <w:trPr>
          <w:trHeight w:val="279"/>
        </w:trPr>
        <w:tc>
          <w:tcPr>
            <w:tcW w:w="2106" w:type="dxa"/>
            <w:hideMark/>
          </w:tcPr>
          <w:p w14:paraId="7C5A897F" w14:textId="77777777" w:rsidR="000D32AD" w:rsidRPr="000D32AD" w:rsidRDefault="000D32AD" w:rsidP="00761DC8">
            <w:pPr>
              <w:spacing w:after="0"/>
            </w:pPr>
            <w:r w:rsidRPr="000D32AD">
              <w:t>RoleName</w:t>
            </w:r>
          </w:p>
        </w:tc>
        <w:tc>
          <w:tcPr>
            <w:tcW w:w="10667" w:type="dxa"/>
            <w:hideMark/>
          </w:tcPr>
          <w:p w14:paraId="3859D97A" w14:textId="17944552" w:rsidR="000D32AD" w:rsidRPr="000D32AD" w:rsidRDefault="000D32AD" w:rsidP="00761DC8">
            <w:pPr>
              <w:spacing w:after="0"/>
            </w:pPr>
            <w:r w:rsidRPr="000D32AD">
              <w:t xml:space="preserve">Role Name of the </w:t>
            </w:r>
            <w:r w:rsidR="008E0A86">
              <w:t>IAI</w:t>
            </w:r>
            <w:r w:rsidRPr="000D32AD">
              <w:t xml:space="preserve"> user roles</w:t>
            </w:r>
          </w:p>
        </w:tc>
        <w:tc>
          <w:tcPr>
            <w:tcW w:w="1607" w:type="dxa"/>
            <w:hideMark/>
          </w:tcPr>
          <w:p w14:paraId="69F8FF66" w14:textId="77777777" w:rsidR="000D32AD" w:rsidRPr="000D32AD" w:rsidRDefault="000D32AD" w:rsidP="00761DC8">
            <w:pPr>
              <w:spacing w:after="0"/>
            </w:pPr>
            <w:r w:rsidRPr="000D32AD">
              <w:t>String</w:t>
            </w:r>
          </w:p>
        </w:tc>
      </w:tr>
      <w:tr w:rsidR="000D32AD" w:rsidRPr="000D32AD" w14:paraId="512F617C" w14:textId="77777777" w:rsidTr="0057573C">
        <w:trPr>
          <w:trHeight w:val="279"/>
        </w:trPr>
        <w:tc>
          <w:tcPr>
            <w:tcW w:w="2106" w:type="dxa"/>
            <w:hideMark/>
          </w:tcPr>
          <w:p w14:paraId="6FA06109" w14:textId="77777777" w:rsidR="000D32AD" w:rsidRPr="000D32AD" w:rsidRDefault="000D32AD" w:rsidP="00761DC8">
            <w:pPr>
              <w:spacing w:after="0"/>
            </w:pPr>
            <w:r w:rsidRPr="000D32AD">
              <w:t>DepartmentId</w:t>
            </w:r>
          </w:p>
        </w:tc>
        <w:tc>
          <w:tcPr>
            <w:tcW w:w="10667" w:type="dxa"/>
            <w:hideMark/>
          </w:tcPr>
          <w:p w14:paraId="76B78DB4" w14:textId="20CBB915" w:rsidR="000D32AD" w:rsidRPr="000D32AD" w:rsidRDefault="000D32AD" w:rsidP="00761DC8">
            <w:pPr>
              <w:spacing w:after="0"/>
            </w:pPr>
            <w:r w:rsidRPr="000D32AD">
              <w:t xml:space="preserve">Department ID of the </w:t>
            </w:r>
            <w:r w:rsidR="008E0A86">
              <w:t>IAI</w:t>
            </w:r>
            <w:r w:rsidRPr="000D32AD">
              <w:t xml:space="preserve"> user departments</w:t>
            </w:r>
          </w:p>
        </w:tc>
        <w:tc>
          <w:tcPr>
            <w:tcW w:w="1607" w:type="dxa"/>
            <w:hideMark/>
          </w:tcPr>
          <w:p w14:paraId="7AC420E8" w14:textId="77777777" w:rsidR="000D32AD" w:rsidRPr="000D32AD" w:rsidRDefault="000D32AD" w:rsidP="00761DC8">
            <w:pPr>
              <w:spacing w:after="0"/>
            </w:pPr>
            <w:r w:rsidRPr="000D32AD">
              <w:t>String</w:t>
            </w:r>
          </w:p>
        </w:tc>
      </w:tr>
      <w:tr w:rsidR="000D32AD" w:rsidRPr="000D32AD" w14:paraId="611DE560" w14:textId="77777777" w:rsidTr="0057573C">
        <w:trPr>
          <w:trHeight w:val="279"/>
        </w:trPr>
        <w:tc>
          <w:tcPr>
            <w:tcW w:w="2106" w:type="dxa"/>
            <w:hideMark/>
          </w:tcPr>
          <w:p w14:paraId="21BBBFF8" w14:textId="77777777" w:rsidR="000D32AD" w:rsidRPr="000D32AD" w:rsidRDefault="000D32AD" w:rsidP="00761DC8">
            <w:pPr>
              <w:spacing w:after="0"/>
            </w:pPr>
            <w:r w:rsidRPr="000D32AD">
              <w:t>DepartmentName</w:t>
            </w:r>
          </w:p>
        </w:tc>
        <w:tc>
          <w:tcPr>
            <w:tcW w:w="10667" w:type="dxa"/>
            <w:hideMark/>
          </w:tcPr>
          <w:p w14:paraId="3AC0527A" w14:textId="788673FF" w:rsidR="000D32AD" w:rsidRPr="000D32AD" w:rsidRDefault="000D32AD" w:rsidP="00761DC8">
            <w:pPr>
              <w:spacing w:after="0"/>
            </w:pPr>
            <w:r w:rsidRPr="000D32AD">
              <w:t xml:space="preserve">Department name of the </w:t>
            </w:r>
            <w:r w:rsidR="008E0A86">
              <w:t>IAI</w:t>
            </w:r>
            <w:r w:rsidRPr="000D32AD">
              <w:t xml:space="preserve"> user departments</w:t>
            </w:r>
          </w:p>
        </w:tc>
        <w:tc>
          <w:tcPr>
            <w:tcW w:w="1607" w:type="dxa"/>
            <w:hideMark/>
          </w:tcPr>
          <w:p w14:paraId="7F28F3CC" w14:textId="77777777" w:rsidR="000D32AD" w:rsidRPr="000D32AD" w:rsidRDefault="000D32AD" w:rsidP="00761DC8">
            <w:pPr>
              <w:spacing w:after="0"/>
            </w:pPr>
            <w:r w:rsidRPr="000D32AD">
              <w:t>String</w:t>
            </w:r>
          </w:p>
        </w:tc>
      </w:tr>
    </w:tbl>
    <w:p w14:paraId="657F1377" w14:textId="26D9F094" w:rsidR="00291CCA" w:rsidRPr="002C55D8" w:rsidRDefault="00291CCA" w:rsidP="0057573C">
      <w:pPr>
        <w:pStyle w:val="Heading3"/>
      </w:pPr>
      <w:r w:rsidRPr="002C55D8">
        <w:t>Sample</w:t>
      </w:r>
      <w:r w:rsidR="009847D4">
        <w:t xml:space="preserve"> </w:t>
      </w:r>
      <w:r w:rsidRPr="002C55D8">
        <w:t>JSON</w:t>
      </w:r>
      <w:r w:rsidR="009847D4">
        <w:t xml:space="preserve"> </w:t>
      </w:r>
      <w:r w:rsidRPr="002C55D8">
        <w:t>Response</w:t>
      </w:r>
    </w:p>
    <w:p w14:paraId="571AB1B8" w14:textId="77777777" w:rsidR="00291CCA" w:rsidRPr="00761DC8" w:rsidRDefault="00291CCA" w:rsidP="009C1AB0">
      <w:pPr>
        <w:spacing w:after="0"/>
        <w:rPr>
          <w:rFonts w:ascii="Consolas" w:hAnsi="Consolas"/>
          <w:sz w:val="16"/>
          <w:szCs w:val="18"/>
        </w:rPr>
      </w:pPr>
      <w:r w:rsidRPr="00761DC8">
        <w:rPr>
          <w:rFonts w:ascii="Consolas" w:hAnsi="Consolas"/>
          <w:sz w:val="16"/>
          <w:szCs w:val="18"/>
        </w:rPr>
        <w:t>{</w:t>
      </w:r>
    </w:p>
    <w:p w14:paraId="3620B27E" w14:textId="10A5FBC6" w:rsidR="00291CCA" w:rsidRPr="00761DC8" w:rsidRDefault="009847D4" w:rsidP="009C1AB0">
      <w:pPr>
        <w:spacing w:after="0"/>
        <w:rPr>
          <w:rFonts w:ascii="Consolas" w:hAnsi="Consolas"/>
          <w:sz w:val="16"/>
          <w:szCs w:val="18"/>
        </w:rPr>
      </w:pPr>
      <w:r w:rsidRPr="00761DC8">
        <w:rPr>
          <w:rFonts w:ascii="Consolas" w:hAnsi="Consolas"/>
          <w:sz w:val="16"/>
          <w:szCs w:val="18"/>
        </w:rPr>
        <w:t xml:space="preserve">                  </w:t>
      </w:r>
      <w:r w:rsidR="00291CCA" w:rsidRPr="00761DC8">
        <w:rPr>
          <w:rFonts w:ascii="Consolas" w:hAnsi="Consolas"/>
          <w:sz w:val="16"/>
          <w:szCs w:val="18"/>
        </w:rPr>
        <w:t>"Users":</w:t>
      </w:r>
      <w:r w:rsidRPr="00761DC8">
        <w:rPr>
          <w:rFonts w:ascii="Consolas" w:hAnsi="Consolas"/>
          <w:sz w:val="16"/>
          <w:szCs w:val="18"/>
        </w:rPr>
        <w:t xml:space="preserve"> </w:t>
      </w:r>
      <w:r w:rsidR="00291CCA" w:rsidRPr="00761DC8">
        <w:rPr>
          <w:rFonts w:ascii="Consolas" w:hAnsi="Consolas"/>
          <w:sz w:val="16"/>
          <w:szCs w:val="18"/>
        </w:rPr>
        <w:t>[</w:t>
      </w:r>
    </w:p>
    <w:p w14:paraId="1F6C4CAA" w14:textId="4CFCF5A1" w:rsidR="00291CCA" w:rsidRPr="00761DC8" w:rsidRDefault="009847D4" w:rsidP="009C1AB0">
      <w:pPr>
        <w:spacing w:after="0"/>
        <w:rPr>
          <w:rFonts w:ascii="Consolas" w:hAnsi="Consolas"/>
          <w:sz w:val="16"/>
          <w:szCs w:val="18"/>
        </w:rPr>
      </w:pPr>
      <w:r w:rsidRPr="00761DC8">
        <w:rPr>
          <w:rFonts w:ascii="Consolas" w:hAnsi="Consolas"/>
          <w:sz w:val="16"/>
          <w:szCs w:val="18"/>
        </w:rPr>
        <w:t xml:space="preserve">                    </w:t>
      </w:r>
      <w:r w:rsidR="00291CCA" w:rsidRPr="00761DC8">
        <w:rPr>
          <w:rFonts w:ascii="Consolas" w:hAnsi="Consolas"/>
          <w:sz w:val="16"/>
          <w:szCs w:val="18"/>
        </w:rPr>
        <w:t>{</w:t>
      </w:r>
    </w:p>
    <w:p w14:paraId="18C5D4C6" w14:textId="6D4FCD7A" w:rsidR="00291CCA" w:rsidRPr="00761DC8" w:rsidRDefault="009847D4" w:rsidP="009C1AB0">
      <w:pPr>
        <w:spacing w:after="0"/>
        <w:rPr>
          <w:rFonts w:ascii="Consolas" w:hAnsi="Consolas"/>
          <w:sz w:val="16"/>
          <w:szCs w:val="18"/>
        </w:rPr>
      </w:pPr>
      <w:r w:rsidRPr="00761DC8">
        <w:rPr>
          <w:rFonts w:ascii="Consolas" w:hAnsi="Consolas"/>
          <w:sz w:val="16"/>
          <w:szCs w:val="18"/>
        </w:rPr>
        <w:t xml:space="preserve">                      </w:t>
      </w:r>
      <w:r w:rsidR="00291CCA" w:rsidRPr="00761DC8">
        <w:rPr>
          <w:rFonts w:ascii="Consolas" w:hAnsi="Consolas"/>
          <w:sz w:val="16"/>
          <w:szCs w:val="18"/>
        </w:rPr>
        <w:t>"UserId":</w:t>
      </w:r>
      <w:r w:rsidRPr="00761DC8">
        <w:rPr>
          <w:rFonts w:ascii="Consolas" w:hAnsi="Consolas"/>
          <w:sz w:val="16"/>
          <w:szCs w:val="18"/>
        </w:rPr>
        <w:t xml:space="preserve"> </w:t>
      </w:r>
      <w:r w:rsidR="00291CCA" w:rsidRPr="00761DC8">
        <w:rPr>
          <w:rFonts w:ascii="Consolas" w:hAnsi="Consolas"/>
          <w:sz w:val="16"/>
          <w:szCs w:val="18"/>
        </w:rPr>
        <w:t>"",</w:t>
      </w:r>
    </w:p>
    <w:p w14:paraId="7880808D" w14:textId="253D7A74" w:rsidR="00291CCA" w:rsidRPr="00761DC8" w:rsidRDefault="009847D4" w:rsidP="009C1AB0">
      <w:pPr>
        <w:spacing w:after="0"/>
        <w:rPr>
          <w:rFonts w:ascii="Consolas" w:hAnsi="Consolas"/>
          <w:sz w:val="16"/>
          <w:szCs w:val="18"/>
        </w:rPr>
      </w:pPr>
      <w:r w:rsidRPr="00761DC8">
        <w:rPr>
          <w:rFonts w:ascii="Consolas" w:hAnsi="Consolas"/>
          <w:sz w:val="16"/>
          <w:szCs w:val="18"/>
        </w:rPr>
        <w:t xml:space="preserve">                      </w:t>
      </w:r>
      <w:r w:rsidR="00291CCA" w:rsidRPr="00761DC8">
        <w:rPr>
          <w:rFonts w:ascii="Consolas" w:hAnsi="Consolas"/>
          <w:sz w:val="16"/>
          <w:szCs w:val="18"/>
        </w:rPr>
        <w:t>"DisplayName":</w:t>
      </w:r>
      <w:r w:rsidRPr="00761DC8">
        <w:rPr>
          <w:rFonts w:ascii="Consolas" w:hAnsi="Consolas"/>
          <w:sz w:val="16"/>
          <w:szCs w:val="18"/>
        </w:rPr>
        <w:t xml:space="preserve"> </w:t>
      </w:r>
      <w:r w:rsidR="00291CCA" w:rsidRPr="00761DC8">
        <w:rPr>
          <w:rFonts w:ascii="Consolas" w:hAnsi="Consolas"/>
          <w:sz w:val="16"/>
          <w:szCs w:val="18"/>
        </w:rPr>
        <w:t>"",</w:t>
      </w:r>
    </w:p>
    <w:p w14:paraId="74D08C24" w14:textId="597A0C42" w:rsidR="00291CCA" w:rsidRPr="00761DC8" w:rsidRDefault="009847D4" w:rsidP="009C1AB0">
      <w:pPr>
        <w:spacing w:after="0"/>
        <w:rPr>
          <w:rFonts w:ascii="Consolas" w:hAnsi="Consolas"/>
          <w:sz w:val="16"/>
          <w:szCs w:val="18"/>
        </w:rPr>
      </w:pPr>
      <w:r w:rsidRPr="00761DC8">
        <w:rPr>
          <w:rFonts w:ascii="Consolas" w:hAnsi="Consolas"/>
          <w:sz w:val="16"/>
          <w:szCs w:val="18"/>
        </w:rPr>
        <w:t xml:space="preserve">                      </w:t>
      </w:r>
      <w:r w:rsidR="00291CCA" w:rsidRPr="00761DC8">
        <w:rPr>
          <w:rFonts w:ascii="Consolas" w:hAnsi="Consolas"/>
          <w:sz w:val="16"/>
          <w:szCs w:val="18"/>
        </w:rPr>
        <w:t>"FirstName":</w:t>
      </w:r>
      <w:r w:rsidRPr="00761DC8">
        <w:rPr>
          <w:rFonts w:ascii="Consolas" w:hAnsi="Consolas"/>
          <w:sz w:val="16"/>
          <w:szCs w:val="18"/>
        </w:rPr>
        <w:t xml:space="preserve"> </w:t>
      </w:r>
      <w:r w:rsidR="00291CCA" w:rsidRPr="00761DC8">
        <w:rPr>
          <w:rFonts w:ascii="Consolas" w:hAnsi="Consolas"/>
          <w:sz w:val="16"/>
          <w:szCs w:val="18"/>
        </w:rPr>
        <w:t>"",</w:t>
      </w:r>
    </w:p>
    <w:p w14:paraId="7F9D4912" w14:textId="4445C1EF" w:rsidR="00291CCA" w:rsidRPr="00761DC8" w:rsidRDefault="009847D4" w:rsidP="009C1AB0">
      <w:pPr>
        <w:spacing w:after="0"/>
        <w:rPr>
          <w:rFonts w:ascii="Consolas" w:hAnsi="Consolas"/>
          <w:sz w:val="16"/>
          <w:szCs w:val="18"/>
        </w:rPr>
      </w:pPr>
      <w:r w:rsidRPr="00761DC8">
        <w:rPr>
          <w:rFonts w:ascii="Consolas" w:hAnsi="Consolas"/>
          <w:sz w:val="16"/>
          <w:szCs w:val="18"/>
        </w:rPr>
        <w:t xml:space="preserve">                      </w:t>
      </w:r>
      <w:r w:rsidR="00291CCA" w:rsidRPr="00761DC8">
        <w:rPr>
          <w:rFonts w:ascii="Consolas" w:hAnsi="Consolas"/>
          <w:sz w:val="16"/>
          <w:szCs w:val="18"/>
        </w:rPr>
        <w:t>"LastName":</w:t>
      </w:r>
      <w:r w:rsidRPr="00761DC8">
        <w:rPr>
          <w:rFonts w:ascii="Consolas" w:hAnsi="Consolas"/>
          <w:sz w:val="16"/>
          <w:szCs w:val="18"/>
        </w:rPr>
        <w:t xml:space="preserve"> </w:t>
      </w:r>
      <w:r w:rsidR="00291CCA" w:rsidRPr="00761DC8">
        <w:rPr>
          <w:rFonts w:ascii="Consolas" w:hAnsi="Consolas"/>
          <w:sz w:val="16"/>
          <w:szCs w:val="18"/>
        </w:rPr>
        <w:t>"",</w:t>
      </w:r>
    </w:p>
    <w:p w14:paraId="50092B74" w14:textId="5368B582" w:rsidR="00291CCA" w:rsidRPr="00761DC8" w:rsidRDefault="009847D4" w:rsidP="009C1AB0">
      <w:pPr>
        <w:spacing w:after="0"/>
        <w:rPr>
          <w:rFonts w:ascii="Consolas" w:hAnsi="Consolas"/>
          <w:sz w:val="16"/>
          <w:szCs w:val="18"/>
        </w:rPr>
      </w:pPr>
      <w:r w:rsidRPr="00761DC8">
        <w:rPr>
          <w:rFonts w:ascii="Consolas" w:hAnsi="Consolas"/>
          <w:sz w:val="16"/>
          <w:szCs w:val="18"/>
        </w:rPr>
        <w:t xml:space="preserve">                      </w:t>
      </w:r>
      <w:r w:rsidR="00291CCA" w:rsidRPr="00761DC8">
        <w:rPr>
          <w:rFonts w:ascii="Consolas" w:hAnsi="Consolas"/>
          <w:sz w:val="16"/>
          <w:szCs w:val="18"/>
        </w:rPr>
        <w:t>"UserPrincipalName":</w:t>
      </w:r>
      <w:r w:rsidRPr="00761DC8">
        <w:rPr>
          <w:rFonts w:ascii="Consolas" w:hAnsi="Consolas"/>
          <w:sz w:val="16"/>
          <w:szCs w:val="18"/>
        </w:rPr>
        <w:t xml:space="preserve"> </w:t>
      </w:r>
      <w:r w:rsidR="00291CCA" w:rsidRPr="00761DC8">
        <w:rPr>
          <w:rFonts w:ascii="Consolas" w:hAnsi="Consolas"/>
          <w:sz w:val="16"/>
          <w:szCs w:val="18"/>
        </w:rPr>
        <w:t>"",</w:t>
      </w:r>
    </w:p>
    <w:p w14:paraId="0AD4DAFC" w14:textId="4F1FDDD1" w:rsidR="00291CCA" w:rsidRPr="00761DC8" w:rsidRDefault="009847D4" w:rsidP="009C1AB0">
      <w:pPr>
        <w:spacing w:after="0"/>
        <w:rPr>
          <w:rFonts w:ascii="Consolas" w:hAnsi="Consolas"/>
          <w:sz w:val="16"/>
          <w:szCs w:val="18"/>
        </w:rPr>
      </w:pPr>
      <w:r w:rsidRPr="00761DC8">
        <w:rPr>
          <w:rFonts w:ascii="Consolas" w:hAnsi="Consolas"/>
          <w:sz w:val="16"/>
          <w:szCs w:val="18"/>
        </w:rPr>
        <w:t xml:space="preserve">                      </w:t>
      </w:r>
      <w:r w:rsidR="00291CCA" w:rsidRPr="00761DC8">
        <w:rPr>
          <w:rFonts w:ascii="Consolas" w:hAnsi="Consolas"/>
          <w:sz w:val="16"/>
          <w:szCs w:val="18"/>
        </w:rPr>
        <w:t>"PhoneNumber":</w:t>
      </w:r>
      <w:r w:rsidRPr="00761DC8">
        <w:rPr>
          <w:rFonts w:ascii="Consolas" w:hAnsi="Consolas"/>
          <w:sz w:val="16"/>
          <w:szCs w:val="18"/>
        </w:rPr>
        <w:t xml:space="preserve"> </w:t>
      </w:r>
      <w:r w:rsidR="00291CCA" w:rsidRPr="00761DC8">
        <w:rPr>
          <w:rFonts w:ascii="Consolas" w:hAnsi="Consolas"/>
          <w:sz w:val="16"/>
          <w:szCs w:val="18"/>
        </w:rPr>
        <w:t>"",</w:t>
      </w:r>
    </w:p>
    <w:p w14:paraId="22E1A0DC" w14:textId="5686E3A6" w:rsidR="00291CCA" w:rsidRPr="00761DC8" w:rsidRDefault="009847D4" w:rsidP="009C1AB0">
      <w:pPr>
        <w:spacing w:after="0"/>
        <w:rPr>
          <w:rFonts w:ascii="Consolas" w:hAnsi="Consolas"/>
          <w:sz w:val="16"/>
          <w:szCs w:val="18"/>
        </w:rPr>
      </w:pPr>
      <w:r w:rsidRPr="00761DC8">
        <w:rPr>
          <w:rFonts w:ascii="Consolas" w:hAnsi="Consolas"/>
          <w:sz w:val="16"/>
          <w:szCs w:val="18"/>
        </w:rPr>
        <w:t xml:space="preserve">                      </w:t>
      </w:r>
      <w:r w:rsidR="00291CCA" w:rsidRPr="00761DC8">
        <w:rPr>
          <w:rFonts w:ascii="Consolas" w:hAnsi="Consolas"/>
          <w:sz w:val="16"/>
          <w:szCs w:val="18"/>
        </w:rPr>
        <w:t>"Email":</w:t>
      </w:r>
      <w:r w:rsidRPr="00761DC8">
        <w:rPr>
          <w:rFonts w:ascii="Consolas" w:hAnsi="Consolas"/>
          <w:sz w:val="16"/>
          <w:szCs w:val="18"/>
        </w:rPr>
        <w:t xml:space="preserve"> </w:t>
      </w:r>
      <w:r w:rsidR="00291CCA" w:rsidRPr="00761DC8">
        <w:rPr>
          <w:rFonts w:ascii="Consolas" w:hAnsi="Consolas"/>
          <w:sz w:val="16"/>
          <w:szCs w:val="18"/>
        </w:rPr>
        <w:t>"",</w:t>
      </w:r>
    </w:p>
    <w:p w14:paraId="44E4CAF3" w14:textId="48FEDA41" w:rsidR="00291CCA" w:rsidRPr="00761DC8" w:rsidRDefault="009847D4" w:rsidP="009C1AB0">
      <w:pPr>
        <w:spacing w:after="0"/>
        <w:rPr>
          <w:rFonts w:ascii="Consolas" w:hAnsi="Consolas"/>
          <w:sz w:val="16"/>
          <w:szCs w:val="18"/>
        </w:rPr>
      </w:pPr>
      <w:r w:rsidRPr="00761DC8">
        <w:rPr>
          <w:rFonts w:ascii="Consolas" w:hAnsi="Consolas"/>
          <w:sz w:val="16"/>
          <w:szCs w:val="18"/>
        </w:rPr>
        <w:t xml:space="preserve">                      </w:t>
      </w:r>
      <w:r w:rsidR="00291CCA" w:rsidRPr="00761DC8">
        <w:rPr>
          <w:rFonts w:ascii="Consolas" w:hAnsi="Consolas"/>
          <w:sz w:val="16"/>
          <w:szCs w:val="18"/>
        </w:rPr>
        <w:t>"UserRoles":</w:t>
      </w:r>
      <w:r w:rsidRPr="00761DC8">
        <w:rPr>
          <w:rFonts w:ascii="Consolas" w:hAnsi="Consolas"/>
          <w:sz w:val="16"/>
          <w:szCs w:val="18"/>
        </w:rPr>
        <w:t xml:space="preserve"> </w:t>
      </w:r>
      <w:r w:rsidR="00291CCA" w:rsidRPr="00761DC8">
        <w:rPr>
          <w:rFonts w:ascii="Consolas" w:hAnsi="Consolas"/>
          <w:sz w:val="16"/>
          <w:szCs w:val="18"/>
        </w:rPr>
        <w:t>[</w:t>
      </w:r>
    </w:p>
    <w:p w14:paraId="184A9A81" w14:textId="4569C6E5" w:rsidR="00291CCA" w:rsidRPr="00761DC8" w:rsidRDefault="009847D4" w:rsidP="009C1AB0">
      <w:pPr>
        <w:spacing w:after="0"/>
        <w:rPr>
          <w:rFonts w:ascii="Consolas" w:hAnsi="Consolas"/>
          <w:sz w:val="16"/>
          <w:szCs w:val="18"/>
        </w:rPr>
      </w:pPr>
      <w:r w:rsidRPr="00761DC8">
        <w:rPr>
          <w:rFonts w:ascii="Consolas" w:hAnsi="Consolas"/>
          <w:sz w:val="16"/>
          <w:szCs w:val="18"/>
        </w:rPr>
        <w:t xml:space="preserve">                        </w:t>
      </w:r>
      <w:r w:rsidR="00291CCA" w:rsidRPr="00761DC8">
        <w:rPr>
          <w:rFonts w:ascii="Consolas" w:hAnsi="Consolas"/>
          <w:sz w:val="16"/>
          <w:szCs w:val="18"/>
        </w:rPr>
        <w:t>{</w:t>
      </w:r>
    </w:p>
    <w:p w14:paraId="0116129F" w14:textId="401992FC" w:rsidR="00291CCA" w:rsidRPr="00761DC8" w:rsidRDefault="009847D4" w:rsidP="009C1AB0">
      <w:pPr>
        <w:spacing w:after="0"/>
        <w:rPr>
          <w:rFonts w:ascii="Consolas" w:hAnsi="Consolas"/>
          <w:sz w:val="16"/>
          <w:szCs w:val="18"/>
        </w:rPr>
      </w:pPr>
      <w:r w:rsidRPr="00761DC8">
        <w:rPr>
          <w:rFonts w:ascii="Consolas" w:hAnsi="Consolas"/>
          <w:sz w:val="16"/>
          <w:szCs w:val="18"/>
        </w:rPr>
        <w:t xml:space="preserve">                          </w:t>
      </w:r>
      <w:r w:rsidR="00291CCA" w:rsidRPr="00761DC8">
        <w:rPr>
          <w:rFonts w:ascii="Consolas" w:hAnsi="Consolas"/>
          <w:sz w:val="16"/>
          <w:szCs w:val="18"/>
        </w:rPr>
        <w:t>"RoleId":</w:t>
      </w:r>
      <w:r w:rsidRPr="00761DC8">
        <w:rPr>
          <w:rFonts w:ascii="Consolas" w:hAnsi="Consolas"/>
          <w:sz w:val="16"/>
          <w:szCs w:val="18"/>
        </w:rPr>
        <w:t xml:space="preserve"> </w:t>
      </w:r>
      <w:r w:rsidR="00291CCA" w:rsidRPr="00761DC8">
        <w:rPr>
          <w:rFonts w:ascii="Consolas" w:hAnsi="Consolas"/>
          <w:sz w:val="16"/>
          <w:szCs w:val="18"/>
        </w:rPr>
        <w:t>"",</w:t>
      </w:r>
    </w:p>
    <w:p w14:paraId="46D50360" w14:textId="2B95AF73" w:rsidR="00291CCA" w:rsidRPr="00761DC8" w:rsidRDefault="009847D4" w:rsidP="009C1AB0">
      <w:pPr>
        <w:spacing w:after="0"/>
        <w:rPr>
          <w:rFonts w:ascii="Consolas" w:hAnsi="Consolas"/>
          <w:sz w:val="16"/>
          <w:szCs w:val="18"/>
        </w:rPr>
      </w:pPr>
      <w:r w:rsidRPr="00761DC8">
        <w:rPr>
          <w:rFonts w:ascii="Consolas" w:hAnsi="Consolas"/>
          <w:sz w:val="16"/>
          <w:szCs w:val="18"/>
        </w:rPr>
        <w:t xml:space="preserve">                          </w:t>
      </w:r>
      <w:r w:rsidR="00291CCA" w:rsidRPr="00761DC8">
        <w:rPr>
          <w:rFonts w:ascii="Consolas" w:hAnsi="Consolas"/>
          <w:sz w:val="16"/>
          <w:szCs w:val="18"/>
        </w:rPr>
        <w:t>"RoleName":</w:t>
      </w:r>
      <w:r w:rsidRPr="00761DC8">
        <w:rPr>
          <w:rFonts w:ascii="Consolas" w:hAnsi="Consolas"/>
          <w:sz w:val="16"/>
          <w:szCs w:val="18"/>
        </w:rPr>
        <w:t xml:space="preserve"> </w:t>
      </w:r>
      <w:r w:rsidR="00291CCA" w:rsidRPr="00761DC8">
        <w:rPr>
          <w:rFonts w:ascii="Consolas" w:hAnsi="Consolas"/>
          <w:sz w:val="16"/>
          <w:szCs w:val="18"/>
        </w:rPr>
        <w:t>""</w:t>
      </w:r>
    </w:p>
    <w:p w14:paraId="74EF5AC1" w14:textId="3BC19224" w:rsidR="00291CCA" w:rsidRPr="00761DC8" w:rsidRDefault="009847D4" w:rsidP="009C1AB0">
      <w:pPr>
        <w:spacing w:after="0"/>
        <w:rPr>
          <w:rFonts w:ascii="Consolas" w:hAnsi="Consolas"/>
          <w:sz w:val="16"/>
          <w:szCs w:val="18"/>
        </w:rPr>
      </w:pPr>
      <w:r w:rsidRPr="00761DC8">
        <w:rPr>
          <w:rFonts w:ascii="Consolas" w:hAnsi="Consolas"/>
          <w:sz w:val="16"/>
          <w:szCs w:val="18"/>
        </w:rPr>
        <w:t xml:space="preserve">                        </w:t>
      </w:r>
      <w:r w:rsidR="00291CCA" w:rsidRPr="00761DC8">
        <w:rPr>
          <w:rFonts w:ascii="Consolas" w:hAnsi="Consolas"/>
          <w:sz w:val="16"/>
          <w:szCs w:val="18"/>
        </w:rPr>
        <w:t>}</w:t>
      </w:r>
    </w:p>
    <w:p w14:paraId="1D79A476" w14:textId="4EADD827" w:rsidR="00291CCA" w:rsidRPr="00761DC8" w:rsidRDefault="009847D4" w:rsidP="009C1AB0">
      <w:pPr>
        <w:spacing w:after="0"/>
        <w:rPr>
          <w:rFonts w:ascii="Consolas" w:hAnsi="Consolas"/>
          <w:sz w:val="16"/>
          <w:szCs w:val="18"/>
        </w:rPr>
      </w:pPr>
      <w:r w:rsidRPr="00761DC8">
        <w:rPr>
          <w:rFonts w:ascii="Consolas" w:hAnsi="Consolas"/>
          <w:sz w:val="16"/>
          <w:szCs w:val="18"/>
        </w:rPr>
        <w:t xml:space="preserve">                      </w:t>
      </w:r>
      <w:r w:rsidR="00291CCA" w:rsidRPr="00761DC8">
        <w:rPr>
          <w:rFonts w:ascii="Consolas" w:hAnsi="Consolas"/>
          <w:sz w:val="16"/>
          <w:szCs w:val="18"/>
        </w:rPr>
        <w:t>],</w:t>
      </w:r>
    </w:p>
    <w:p w14:paraId="5EA71091" w14:textId="5852EBDA" w:rsidR="00291CCA" w:rsidRPr="00761DC8" w:rsidRDefault="009847D4" w:rsidP="009C1AB0">
      <w:pPr>
        <w:spacing w:after="0"/>
        <w:rPr>
          <w:rFonts w:ascii="Consolas" w:hAnsi="Consolas"/>
          <w:sz w:val="16"/>
          <w:szCs w:val="18"/>
        </w:rPr>
      </w:pPr>
      <w:r w:rsidRPr="00761DC8">
        <w:rPr>
          <w:rFonts w:ascii="Consolas" w:hAnsi="Consolas"/>
          <w:sz w:val="16"/>
          <w:szCs w:val="18"/>
        </w:rPr>
        <w:t xml:space="preserve">                      </w:t>
      </w:r>
      <w:r w:rsidR="00291CCA" w:rsidRPr="00761DC8">
        <w:rPr>
          <w:rFonts w:ascii="Consolas" w:hAnsi="Consolas"/>
          <w:sz w:val="16"/>
          <w:szCs w:val="18"/>
        </w:rPr>
        <w:t>"UserDepartments":</w:t>
      </w:r>
      <w:r w:rsidRPr="00761DC8">
        <w:rPr>
          <w:rFonts w:ascii="Consolas" w:hAnsi="Consolas"/>
          <w:sz w:val="16"/>
          <w:szCs w:val="18"/>
        </w:rPr>
        <w:t xml:space="preserve"> </w:t>
      </w:r>
      <w:r w:rsidR="00291CCA" w:rsidRPr="00761DC8">
        <w:rPr>
          <w:rFonts w:ascii="Consolas" w:hAnsi="Consolas"/>
          <w:sz w:val="16"/>
          <w:szCs w:val="18"/>
        </w:rPr>
        <w:t>[</w:t>
      </w:r>
    </w:p>
    <w:p w14:paraId="4A337260" w14:textId="44685E16" w:rsidR="00291CCA" w:rsidRPr="00761DC8" w:rsidRDefault="009847D4" w:rsidP="009C1AB0">
      <w:pPr>
        <w:spacing w:after="0"/>
        <w:rPr>
          <w:rFonts w:ascii="Consolas" w:hAnsi="Consolas"/>
          <w:sz w:val="16"/>
          <w:szCs w:val="18"/>
        </w:rPr>
      </w:pPr>
      <w:r w:rsidRPr="00761DC8">
        <w:rPr>
          <w:rFonts w:ascii="Consolas" w:hAnsi="Consolas"/>
          <w:sz w:val="16"/>
          <w:szCs w:val="18"/>
        </w:rPr>
        <w:t xml:space="preserve">                        </w:t>
      </w:r>
      <w:r w:rsidR="00291CCA" w:rsidRPr="00761DC8">
        <w:rPr>
          <w:rFonts w:ascii="Consolas" w:hAnsi="Consolas"/>
          <w:sz w:val="16"/>
          <w:szCs w:val="18"/>
        </w:rPr>
        <w:t>{</w:t>
      </w:r>
    </w:p>
    <w:p w14:paraId="32B7B5B3" w14:textId="18E870B1" w:rsidR="00291CCA" w:rsidRPr="00761DC8" w:rsidRDefault="009847D4" w:rsidP="009C1AB0">
      <w:pPr>
        <w:spacing w:after="0"/>
        <w:rPr>
          <w:rFonts w:ascii="Consolas" w:hAnsi="Consolas"/>
          <w:sz w:val="16"/>
          <w:szCs w:val="18"/>
        </w:rPr>
      </w:pPr>
      <w:r w:rsidRPr="00761DC8">
        <w:rPr>
          <w:rFonts w:ascii="Consolas" w:hAnsi="Consolas"/>
          <w:sz w:val="16"/>
          <w:szCs w:val="18"/>
        </w:rPr>
        <w:t xml:space="preserve">                          </w:t>
      </w:r>
      <w:r w:rsidR="00291CCA" w:rsidRPr="00761DC8">
        <w:rPr>
          <w:rFonts w:ascii="Consolas" w:hAnsi="Consolas"/>
          <w:sz w:val="16"/>
          <w:szCs w:val="18"/>
        </w:rPr>
        <w:t>"DepartmentId":</w:t>
      </w:r>
      <w:r w:rsidRPr="00761DC8">
        <w:rPr>
          <w:rFonts w:ascii="Consolas" w:hAnsi="Consolas"/>
          <w:sz w:val="16"/>
          <w:szCs w:val="18"/>
        </w:rPr>
        <w:t xml:space="preserve"> </w:t>
      </w:r>
      <w:r w:rsidR="00291CCA" w:rsidRPr="00761DC8">
        <w:rPr>
          <w:rFonts w:ascii="Consolas" w:hAnsi="Consolas"/>
          <w:sz w:val="16"/>
          <w:szCs w:val="18"/>
        </w:rPr>
        <w:t>"",</w:t>
      </w:r>
    </w:p>
    <w:p w14:paraId="4CC27249" w14:textId="05E63B38" w:rsidR="00291CCA" w:rsidRPr="00761DC8" w:rsidRDefault="009847D4" w:rsidP="009C1AB0">
      <w:pPr>
        <w:spacing w:after="0"/>
        <w:rPr>
          <w:rFonts w:ascii="Consolas" w:hAnsi="Consolas"/>
          <w:sz w:val="16"/>
          <w:szCs w:val="18"/>
        </w:rPr>
      </w:pPr>
      <w:r w:rsidRPr="00761DC8">
        <w:rPr>
          <w:rFonts w:ascii="Consolas" w:hAnsi="Consolas"/>
          <w:sz w:val="16"/>
          <w:szCs w:val="18"/>
        </w:rPr>
        <w:t xml:space="preserve">                          </w:t>
      </w:r>
      <w:r w:rsidR="00291CCA" w:rsidRPr="00761DC8">
        <w:rPr>
          <w:rFonts w:ascii="Consolas" w:hAnsi="Consolas"/>
          <w:sz w:val="16"/>
          <w:szCs w:val="18"/>
        </w:rPr>
        <w:t>"DepartmentName":</w:t>
      </w:r>
      <w:r w:rsidRPr="00761DC8">
        <w:rPr>
          <w:rFonts w:ascii="Consolas" w:hAnsi="Consolas"/>
          <w:sz w:val="16"/>
          <w:szCs w:val="18"/>
        </w:rPr>
        <w:t xml:space="preserve"> </w:t>
      </w:r>
      <w:r w:rsidR="00291CCA" w:rsidRPr="00761DC8">
        <w:rPr>
          <w:rFonts w:ascii="Consolas" w:hAnsi="Consolas"/>
          <w:sz w:val="16"/>
          <w:szCs w:val="18"/>
        </w:rPr>
        <w:t>""</w:t>
      </w:r>
    </w:p>
    <w:p w14:paraId="5AA747B0" w14:textId="317D7732" w:rsidR="00291CCA" w:rsidRPr="00761DC8" w:rsidRDefault="009847D4" w:rsidP="009C1AB0">
      <w:pPr>
        <w:spacing w:after="0"/>
        <w:rPr>
          <w:rFonts w:ascii="Consolas" w:hAnsi="Consolas"/>
          <w:sz w:val="16"/>
          <w:szCs w:val="18"/>
        </w:rPr>
      </w:pPr>
      <w:r w:rsidRPr="00761DC8">
        <w:rPr>
          <w:rFonts w:ascii="Consolas" w:hAnsi="Consolas"/>
          <w:sz w:val="16"/>
          <w:szCs w:val="18"/>
        </w:rPr>
        <w:t xml:space="preserve">                        </w:t>
      </w:r>
      <w:r w:rsidR="00291CCA" w:rsidRPr="00761DC8">
        <w:rPr>
          <w:rFonts w:ascii="Consolas" w:hAnsi="Consolas"/>
          <w:sz w:val="16"/>
          <w:szCs w:val="18"/>
        </w:rPr>
        <w:t>}</w:t>
      </w:r>
    </w:p>
    <w:p w14:paraId="5E761DBA" w14:textId="17545C42" w:rsidR="00291CCA" w:rsidRPr="00761DC8" w:rsidRDefault="009847D4" w:rsidP="009C1AB0">
      <w:pPr>
        <w:spacing w:after="0"/>
        <w:rPr>
          <w:rFonts w:ascii="Consolas" w:hAnsi="Consolas"/>
          <w:sz w:val="16"/>
          <w:szCs w:val="18"/>
        </w:rPr>
      </w:pPr>
      <w:r w:rsidRPr="00761DC8">
        <w:rPr>
          <w:rFonts w:ascii="Consolas" w:hAnsi="Consolas"/>
          <w:sz w:val="16"/>
          <w:szCs w:val="18"/>
        </w:rPr>
        <w:t xml:space="preserve">                      </w:t>
      </w:r>
      <w:r w:rsidR="00291CCA" w:rsidRPr="00761DC8">
        <w:rPr>
          <w:rFonts w:ascii="Consolas" w:hAnsi="Consolas"/>
          <w:sz w:val="16"/>
          <w:szCs w:val="18"/>
        </w:rPr>
        <w:t>]</w:t>
      </w:r>
    </w:p>
    <w:p w14:paraId="745F4CE5" w14:textId="633E49A0" w:rsidR="00291CCA" w:rsidRPr="00761DC8" w:rsidRDefault="009847D4" w:rsidP="009C1AB0">
      <w:pPr>
        <w:spacing w:after="0"/>
        <w:rPr>
          <w:rFonts w:ascii="Consolas" w:hAnsi="Consolas"/>
          <w:sz w:val="16"/>
          <w:szCs w:val="18"/>
        </w:rPr>
      </w:pPr>
      <w:r w:rsidRPr="00761DC8">
        <w:rPr>
          <w:rFonts w:ascii="Consolas" w:hAnsi="Consolas"/>
          <w:sz w:val="16"/>
          <w:szCs w:val="18"/>
        </w:rPr>
        <w:t xml:space="preserve">                    </w:t>
      </w:r>
      <w:r w:rsidR="00291CCA" w:rsidRPr="00761DC8">
        <w:rPr>
          <w:rFonts w:ascii="Consolas" w:hAnsi="Consolas"/>
          <w:sz w:val="16"/>
          <w:szCs w:val="18"/>
        </w:rPr>
        <w:t>}</w:t>
      </w:r>
    </w:p>
    <w:p w14:paraId="0715F5B7" w14:textId="093A7C0F" w:rsidR="00291CCA" w:rsidRPr="00761DC8" w:rsidRDefault="009847D4" w:rsidP="009C1AB0">
      <w:pPr>
        <w:spacing w:after="0"/>
        <w:rPr>
          <w:rFonts w:ascii="Consolas" w:hAnsi="Consolas"/>
          <w:sz w:val="16"/>
          <w:szCs w:val="18"/>
        </w:rPr>
      </w:pPr>
      <w:r w:rsidRPr="00761DC8">
        <w:rPr>
          <w:rFonts w:ascii="Consolas" w:hAnsi="Consolas"/>
          <w:sz w:val="16"/>
          <w:szCs w:val="18"/>
        </w:rPr>
        <w:t xml:space="preserve">                  </w:t>
      </w:r>
      <w:r w:rsidR="00291CCA" w:rsidRPr="00761DC8">
        <w:rPr>
          <w:rFonts w:ascii="Consolas" w:hAnsi="Consolas"/>
          <w:sz w:val="16"/>
          <w:szCs w:val="18"/>
        </w:rPr>
        <w:t>]</w:t>
      </w:r>
    </w:p>
    <w:p w14:paraId="70801F28" w14:textId="5EC34E99" w:rsidR="00291CCA" w:rsidRPr="00761DC8" w:rsidRDefault="009847D4" w:rsidP="009C1AB0">
      <w:pPr>
        <w:spacing w:after="0"/>
        <w:rPr>
          <w:rFonts w:ascii="Consolas" w:hAnsi="Consolas"/>
          <w:sz w:val="16"/>
          <w:szCs w:val="18"/>
        </w:rPr>
      </w:pPr>
      <w:r w:rsidRPr="00761DC8">
        <w:rPr>
          <w:rFonts w:ascii="Consolas" w:hAnsi="Consolas"/>
          <w:sz w:val="16"/>
          <w:szCs w:val="18"/>
        </w:rPr>
        <w:t xml:space="preserve">                </w:t>
      </w:r>
      <w:r w:rsidR="00291CCA" w:rsidRPr="00761DC8">
        <w:rPr>
          <w:rFonts w:ascii="Consolas" w:hAnsi="Consolas"/>
          <w:sz w:val="16"/>
          <w:szCs w:val="18"/>
        </w:rPr>
        <w:t>}</w:t>
      </w:r>
    </w:p>
    <w:p w14:paraId="171BC021" w14:textId="60F2CFB4" w:rsidR="00291CCA" w:rsidRDefault="00761DC8" w:rsidP="003D6F9B">
      <w:pPr>
        <w:pStyle w:val="Heading3"/>
      </w:pPr>
      <w:r>
        <w:t>Result</w:t>
      </w:r>
    </w:p>
    <w:tbl>
      <w:tblPr>
        <w:tblW w:w="8270" w:type="dxa"/>
        <w:tblLayout w:type="fixed"/>
        <w:tblLook w:val="04A0" w:firstRow="1" w:lastRow="0" w:firstColumn="1" w:lastColumn="0" w:noHBand="0" w:noVBand="1"/>
      </w:tblPr>
      <w:tblGrid>
        <w:gridCol w:w="1690"/>
        <w:gridCol w:w="6580"/>
      </w:tblGrid>
      <w:tr w:rsidR="00761DC8" w:rsidRPr="00761DC8" w14:paraId="2B6D0855" w14:textId="77777777" w:rsidTr="00761DC8">
        <w:trPr>
          <w:trHeight w:val="187"/>
        </w:trPr>
        <w:tc>
          <w:tcPr>
            <w:tcW w:w="16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578BE7C6" w14:textId="77777777" w:rsidR="00761DC8" w:rsidRPr="00761DC8" w:rsidRDefault="00761DC8" w:rsidP="00761DC8">
            <w:pPr>
              <w:spacing w:after="0"/>
              <w:rPr>
                <w:b/>
                <w:bCs/>
              </w:rPr>
            </w:pPr>
            <w:r w:rsidRPr="00761DC8">
              <w:rPr>
                <w:b/>
                <w:bCs/>
              </w:rPr>
              <w:t>HTTP Code</w:t>
            </w:r>
          </w:p>
        </w:tc>
        <w:tc>
          <w:tcPr>
            <w:tcW w:w="65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2D4782AE" w14:textId="77777777" w:rsidR="00761DC8" w:rsidRPr="00761DC8" w:rsidRDefault="00761DC8" w:rsidP="00761DC8">
            <w:pPr>
              <w:spacing w:after="0"/>
              <w:rPr>
                <w:b/>
                <w:bCs/>
              </w:rPr>
            </w:pPr>
            <w:r w:rsidRPr="00761DC8">
              <w:rPr>
                <w:b/>
                <w:bCs/>
              </w:rPr>
              <w:t>Result Description</w:t>
            </w:r>
          </w:p>
        </w:tc>
      </w:tr>
      <w:tr w:rsidR="00761DC8" w:rsidRPr="00761DC8" w14:paraId="794FB3B7" w14:textId="77777777" w:rsidTr="00761DC8">
        <w:trPr>
          <w:trHeight w:val="283"/>
        </w:trPr>
        <w:tc>
          <w:tcPr>
            <w:tcW w:w="16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10E5646C" w14:textId="77777777" w:rsidR="00761DC8" w:rsidRPr="00761DC8" w:rsidRDefault="00761DC8" w:rsidP="00761DC8">
            <w:pPr>
              <w:spacing w:after="0"/>
            </w:pPr>
            <w:r w:rsidRPr="00761DC8">
              <w:t>200</w:t>
            </w:r>
          </w:p>
        </w:tc>
        <w:tc>
          <w:tcPr>
            <w:tcW w:w="65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4B4A37E9" w14:textId="44EA5964" w:rsidR="00761DC8" w:rsidRPr="00761DC8" w:rsidRDefault="008E0A86" w:rsidP="00761DC8">
            <w:pPr>
              <w:spacing w:after="0"/>
            </w:pPr>
            <w:r>
              <w:t>IAI</w:t>
            </w:r>
            <w:r w:rsidR="00761DC8" w:rsidRPr="00761DC8">
              <w:t xml:space="preserve"> user is based on the UserId present in token</w:t>
            </w:r>
          </w:p>
        </w:tc>
      </w:tr>
    </w:tbl>
    <w:p w14:paraId="388426FF" w14:textId="61202489" w:rsidR="00761DC8" w:rsidRDefault="00761DC8" w:rsidP="003D6F9B">
      <w:pPr>
        <w:pStyle w:val="Heading3"/>
      </w:pPr>
      <w:r>
        <w:t>Error Management</w:t>
      </w:r>
    </w:p>
    <w:tbl>
      <w:tblPr>
        <w:tblW w:w="11690" w:type="dxa"/>
        <w:tblLayout w:type="fixed"/>
        <w:tblLook w:val="04A0" w:firstRow="1" w:lastRow="0" w:firstColumn="1" w:lastColumn="0" w:noHBand="0" w:noVBand="1"/>
      </w:tblPr>
      <w:tblGrid>
        <w:gridCol w:w="1690"/>
        <w:gridCol w:w="1555"/>
        <w:gridCol w:w="8445"/>
      </w:tblGrid>
      <w:tr w:rsidR="00761DC8" w:rsidRPr="00761DC8" w14:paraId="0CE39088" w14:textId="77777777" w:rsidTr="0054712A">
        <w:trPr>
          <w:trHeight w:val="192"/>
        </w:trPr>
        <w:tc>
          <w:tcPr>
            <w:tcW w:w="1690" w:type="dxa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54276F1B" w14:textId="77777777" w:rsidR="00761DC8" w:rsidRPr="00761DC8" w:rsidRDefault="00761DC8" w:rsidP="00761DC8">
            <w:pPr>
              <w:spacing w:after="0"/>
            </w:pPr>
            <w:r w:rsidRPr="00761DC8">
              <w:t>HTTP Code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07DE4158" w14:textId="77777777" w:rsidR="00761DC8" w:rsidRPr="00761DC8" w:rsidRDefault="00761DC8" w:rsidP="00761DC8">
            <w:pPr>
              <w:spacing w:after="0"/>
            </w:pPr>
            <w:r w:rsidRPr="00761DC8">
              <w:t>Error Code</w:t>
            </w:r>
          </w:p>
        </w:tc>
        <w:tc>
          <w:tcPr>
            <w:tcW w:w="8445" w:type="dxa"/>
            <w:tcBorders>
              <w:top w:val="nil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747D7AF9" w14:textId="77777777" w:rsidR="00761DC8" w:rsidRPr="00761DC8" w:rsidRDefault="00761DC8" w:rsidP="00761DC8">
            <w:pPr>
              <w:spacing w:after="0"/>
            </w:pPr>
            <w:r w:rsidRPr="00761DC8">
              <w:t>Error Description</w:t>
            </w:r>
          </w:p>
        </w:tc>
      </w:tr>
      <w:tr w:rsidR="00761DC8" w:rsidRPr="00761DC8" w14:paraId="7D7ED2A6" w14:textId="77777777" w:rsidTr="0054712A">
        <w:trPr>
          <w:trHeight w:val="96"/>
        </w:trPr>
        <w:tc>
          <w:tcPr>
            <w:tcW w:w="16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112C5E71" w14:textId="77777777" w:rsidR="00761DC8" w:rsidRPr="00761DC8" w:rsidRDefault="00761DC8" w:rsidP="00761DC8">
            <w:pPr>
              <w:spacing w:after="0"/>
            </w:pPr>
            <w:r w:rsidRPr="00761DC8">
              <w:t>500</w:t>
            </w:r>
          </w:p>
        </w:tc>
        <w:tc>
          <w:tcPr>
            <w:tcW w:w="15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6E2FCEE5" w14:textId="77777777" w:rsidR="00761DC8" w:rsidRPr="00761DC8" w:rsidRDefault="00761DC8" w:rsidP="00761DC8">
            <w:pPr>
              <w:spacing w:after="0"/>
            </w:pPr>
            <w:r w:rsidRPr="00761DC8">
              <w:t>500</w:t>
            </w:r>
          </w:p>
        </w:tc>
        <w:tc>
          <w:tcPr>
            <w:tcW w:w="84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B2109B9" w14:textId="05F01B19" w:rsidR="00761DC8" w:rsidRPr="00761DC8" w:rsidRDefault="00761DC8" w:rsidP="00761DC8">
            <w:pPr>
              <w:spacing w:after="0"/>
            </w:pPr>
            <w:r w:rsidRPr="00761DC8">
              <w:t>Generic Error</w:t>
            </w:r>
          </w:p>
        </w:tc>
      </w:tr>
      <w:tr w:rsidR="00761DC8" w:rsidRPr="00761DC8" w14:paraId="407656FF" w14:textId="77777777" w:rsidTr="0054712A">
        <w:trPr>
          <w:trHeight w:val="475"/>
        </w:trPr>
        <w:tc>
          <w:tcPr>
            <w:tcW w:w="16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5641F59" w14:textId="77777777" w:rsidR="00761DC8" w:rsidRPr="00761DC8" w:rsidRDefault="00761DC8" w:rsidP="00761DC8">
            <w:pPr>
              <w:spacing w:after="0"/>
            </w:pPr>
            <w:r w:rsidRPr="00761DC8">
              <w:t>400</w:t>
            </w:r>
          </w:p>
        </w:tc>
        <w:tc>
          <w:tcPr>
            <w:tcW w:w="15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6D134251" w14:textId="77777777" w:rsidR="00761DC8" w:rsidRPr="00761DC8" w:rsidRDefault="00761DC8" w:rsidP="00761DC8">
            <w:pPr>
              <w:spacing w:after="0"/>
            </w:pPr>
            <w:r w:rsidRPr="00761DC8">
              <w:t>401</w:t>
            </w:r>
          </w:p>
        </w:tc>
        <w:tc>
          <w:tcPr>
            <w:tcW w:w="84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49FC5DC" w14:textId="7406A967" w:rsidR="00761DC8" w:rsidRPr="00761DC8" w:rsidRDefault="00761DC8" w:rsidP="0054712A">
            <w:pPr>
              <w:spacing w:after="0"/>
              <w:ind w:left="360"/>
            </w:pPr>
            <w:r w:rsidRPr="00761DC8">
              <w:t>Unauthorized User</w:t>
            </w:r>
            <w:r w:rsidR="0054712A">
              <w:t xml:space="preserve"> or </w:t>
            </w:r>
            <w:r w:rsidRPr="00761DC8">
              <w:t>Header Token missing</w:t>
            </w:r>
          </w:p>
        </w:tc>
      </w:tr>
      <w:tr w:rsidR="00761DC8" w:rsidRPr="00761DC8" w14:paraId="384F8F39" w14:textId="77777777" w:rsidTr="0054712A">
        <w:trPr>
          <w:trHeight w:val="475"/>
        </w:trPr>
        <w:tc>
          <w:tcPr>
            <w:tcW w:w="16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16F458D2" w14:textId="77777777" w:rsidR="00761DC8" w:rsidRPr="00761DC8" w:rsidRDefault="00761DC8" w:rsidP="00761DC8">
            <w:pPr>
              <w:spacing w:after="0"/>
            </w:pPr>
            <w:r w:rsidRPr="00761DC8">
              <w:t>400</w:t>
            </w:r>
          </w:p>
        </w:tc>
        <w:tc>
          <w:tcPr>
            <w:tcW w:w="15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7001E25" w14:textId="77777777" w:rsidR="00761DC8" w:rsidRPr="00761DC8" w:rsidRDefault="00761DC8" w:rsidP="00761DC8">
            <w:pPr>
              <w:spacing w:after="0"/>
            </w:pPr>
            <w:r w:rsidRPr="00761DC8">
              <w:t>400</w:t>
            </w:r>
          </w:p>
        </w:tc>
        <w:tc>
          <w:tcPr>
            <w:tcW w:w="84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3F34FF7" w14:textId="771CF571" w:rsidR="00761DC8" w:rsidRPr="00761DC8" w:rsidRDefault="00761DC8" w:rsidP="0054712A">
            <w:pPr>
              <w:spacing w:after="0"/>
              <w:ind w:left="360"/>
            </w:pPr>
            <w:r w:rsidRPr="00761DC8">
              <w:t>Bad request</w:t>
            </w:r>
            <w:r w:rsidR="0054712A">
              <w:t xml:space="preserve"> - </w:t>
            </w:r>
            <w:r w:rsidRPr="00761DC8">
              <w:t>Please enter the valid authorization token</w:t>
            </w:r>
          </w:p>
        </w:tc>
      </w:tr>
    </w:tbl>
    <w:p w14:paraId="4B899F36" w14:textId="6BC2608C" w:rsidR="00291CCA" w:rsidRDefault="00894C8A" w:rsidP="0096182F">
      <w:pPr>
        <w:pStyle w:val="Heading2"/>
      </w:pPr>
      <w:bookmarkStart w:id="45" w:name="_Toc217392183"/>
      <w:r>
        <w:t>POS</w:t>
      </w:r>
      <w:r w:rsidR="0010653E">
        <w:t>T</w:t>
      </w:r>
      <w:r w:rsidR="00291CCA" w:rsidRPr="0387F8AB">
        <w:t>-</w:t>
      </w:r>
      <w:r w:rsidR="009847D4">
        <w:t xml:space="preserve"> </w:t>
      </w:r>
      <w:r w:rsidR="00291CCA" w:rsidRPr="0387F8AB">
        <w:t>GetUsersByRole</w:t>
      </w:r>
      <w:bookmarkEnd w:id="45"/>
    </w:p>
    <w:p w14:paraId="79ADB1FB" w14:textId="75D1F241" w:rsidR="00291CCA" w:rsidRDefault="00291CCA" w:rsidP="00291CCA">
      <w:r>
        <w:t>This</w:t>
      </w:r>
      <w:r w:rsidR="009847D4">
        <w:t xml:space="preserve"> </w:t>
      </w:r>
      <w:r w:rsidRPr="0387F8AB">
        <w:t>API</w:t>
      </w:r>
      <w:r w:rsidR="009847D4">
        <w:t xml:space="preserve"> </w:t>
      </w:r>
      <w:r w:rsidRPr="0387F8AB">
        <w:t>is</w:t>
      </w:r>
      <w:r w:rsidR="009847D4">
        <w:t xml:space="preserve"> </w:t>
      </w:r>
      <w:r w:rsidRPr="0387F8AB">
        <w:t>for</w:t>
      </w:r>
      <w:r w:rsidR="009847D4">
        <w:t xml:space="preserve"> </w:t>
      </w:r>
      <w:r w:rsidRPr="0387F8AB">
        <w:t>retrieving</w:t>
      </w:r>
      <w:r w:rsidR="009847D4">
        <w:t xml:space="preserve"> </w:t>
      </w:r>
      <w:r w:rsidR="00BD734A">
        <w:t>the</w:t>
      </w:r>
      <w:r w:rsidR="009847D4">
        <w:t xml:space="preserve"> </w:t>
      </w:r>
      <w:r w:rsidRPr="0387F8AB">
        <w:t>list</w:t>
      </w:r>
      <w:r w:rsidR="009847D4">
        <w:t xml:space="preserve"> </w:t>
      </w:r>
      <w:r w:rsidRPr="0387F8AB">
        <w:t>of</w:t>
      </w:r>
      <w:r w:rsidR="009847D4">
        <w:t xml:space="preserve"> </w:t>
      </w:r>
      <w:r w:rsidRPr="0387F8AB">
        <w:t>users</w:t>
      </w:r>
      <w:r w:rsidR="009847D4">
        <w:t xml:space="preserve"> </w:t>
      </w:r>
      <w:r w:rsidRPr="0387F8AB">
        <w:t>based</w:t>
      </w:r>
      <w:r w:rsidR="009847D4">
        <w:t xml:space="preserve"> </w:t>
      </w:r>
      <w:r w:rsidRPr="0387F8AB">
        <w:t>on</w:t>
      </w:r>
      <w:r w:rsidR="009847D4">
        <w:t xml:space="preserve"> </w:t>
      </w:r>
      <w:r w:rsidRPr="0387F8AB">
        <w:t>the</w:t>
      </w:r>
      <w:r w:rsidR="009847D4">
        <w:t xml:space="preserve"> </w:t>
      </w:r>
      <w:r w:rsidR="00F66AE3">
        <w:t>R</w:t>
      </w:r>
      <w:r w:rsidRPr="0387F8AB">
        <w:t>oleId</w:t>
      </w:r>
      <w:r w:rsidR="009847D4">
        <w:t xml:space="preserve"> </w:t>
      </w:r>
      <w:r w:rsidRPr="0387F8AB">
        <w:t>present</w:t>
      </w:r>
      <w:r w:rsidR="009847D4">
        <w:t xml:space="preserve"> </w:t>
      </w:r>
      <w:r w:rsidRPr="0387F8AB">
        <w:t>in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request</w:t>
      </w:r>
      <w:r w:rsidR="009847D4">
        <w:t xml:space="preserve"> </w:t>
      </w:r>
      <w:r w:rsidRPr="0387F8AB">
        <w:t>body.</w:t>
      </w:r>
    </w:p>
    <w:p w14:paraId="1791E272" w14:textId="10F2DCC2" w:rsidR="00291CCA" w:rsidRPr="002C55D8" w:rsidRDefault="00291CCA" w:rsidP="0057573C">
      <w:pPr>
        <w:pStyle w:val="Heading3"/>
      </w:pPr>
      <w:r w:rsidRPr="002C55D8">
        <w:t>API</w:t>
      </w:r>
      <w:r w:rsidR="009847D4">
        <w:t xml:space="preserve"> </w:t>
      </w:r>
      <w:r w:rsidRPr="002C55D8">
        <w:t>Precondition</w:t>
      </w:r>
      <w:r w:rsidR="0057573C">
        <w:t>s</w:t>
      </w:r>
    </w:p>
    <w:p w14:paraId="52A8F76B" w14:textId="60CEFAE2" w:rsidR="00291CCA" w:rsidRDefault="00291CCA" w:rsidP="00291CCA">
      <w:r w:rsidRPr="0387F8AB">
        <w:t>To</w:t>
      </w:r>
      <w:r w:rsidR="009847D4">
        <w:t xml:space="preserve"> </w:t>
      </w:r>
      <w:r w:rsidRPr="0387F8AB">
        <w:t>fetch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response</w:t>
      </w:r>
      <w:r w:rsidR="009847D4">
        <w:t xml:space="preserve"> </w:t>
      </w:r>
      <w:r w:rsidRPr="0387F8AB">
        <w:t>from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APIs,</w:t>
      </w:r>
      <w:r w:rsidR="009847D4">
        <w:t xml:space="preserve"> </w:t>
      </w:r>
      <w:r w:rsidR="00BD734A">
        <w:t>the</w:t>
      </w:r>
      <w:r w:rsidR="009847D4">
        <w:t xml:space="preserve"> </w:t>
      </w:r>
      <w:r w:rsidRPr="0387F8AB">
        <w:t>following</w:t>
      </w:r>
      <w:r w:rsidR="009847D4">
        <w:t xml:space="preserve"> </w:t>
      </w:r>
      <w:r w:rsidRPr="0387F8AB">
        <w:t>entities</w:t>
      </w:r>
      <w:r w:rsidR="009847D4">
        <w:t xml:space="preserve"> </w:t>
      </w:r>
      <w:r w:rsidR="00BD734A">
        <w:t>must</w:t>
      </w:r>
      <w:r w:rsidR="009847D4">
        <w:t xml:space="preserve"> </w:t>
      </w:r>
      <w:r w:rsidRPr="0387F8AB">
        <w:t>exist.</w:t>
      </w:r>
      <w:r w:rsidR="009847D4">
        <w:t xml:space="preserve"> </w:t>
      </w:r>
    </w:p>
    <w:p w14:paraId="5B73E7D7" w14:textId="77777777" w:rsidR="00D0472A" w:rsidRDefault="00D0472A" w:rsidP="00593A85">
      <w:pPr>
        <w:numPr>
          <w:ilvl w:val="0"/>
          <w:numId w:val="17"/>
        </w:numPr>
        <w:spacing w:after="0"/>
        <w:sectPr w:rsidR="00D0472A" w:rsidSect="00956611">
          <w:type w:val="continuous"/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3728B311" w14:textId="0ECAB78F" w:rsidR="00291CCA" w:rsidRDefault="00291CCA" w:rsidP="00593A85">
      <w:pPr>
        <w:numPr>
          <w:ilvl w:val="0"/>
          <w:numId w:val="17"/>
        </w:numPr>
        <w:spacing w:after="0"/>
      </w:pPr>
      <w:r w:rsidRPr="0387F8AB">
        <w:t>Authorization</w:t>
      </w:r>
      <w:r w:rsidR="009847D4">
        <w:t xml:space="preserve"> </w:t>
      </w:r>
      <w:r w:rsidRPr="0387F8AB">
        <w:t>token</w:t>
      </w:r>
      <w:r w:rsidR="009847D4">
        <w:t xml:space="preserve"> </w:t>
      </w:r>
    </w:p>
    <w:p w14:paraId="2F6A5BEF" w14:textId="77777777" w:rsidR="00291CCA" w:rsidRDefault="00291CCA" w:rsidP="00593A85">
      <w:pPr>
        <w:numPr>
          <w:ilvl w:val="0"/>
          <w:numId w:val="17"/>
        </w:numPr>
        <w:spacing w:after="0"/>
      </w:pPr>
      <w:r w:rsidRPr="0387F8AB">
        <w:t>Content-Type</w:t>
      </w:r>
    </w:p>
    <w:p w14:paraId="1E55A19D" w14:textId="77777777" w:rsidR="00291CCA" w:rsidRDefault="00291CCA" w:rsidP="00593A85">
      <w:pPr>
        <w:numPr>
          <w:ilvl w:val="0"/>
          <w:numId w:val="17"/>
        </w:numPr>
        <w:spacing w:after="120"/>
      </w:pPr>
      <w:r w:rsidRPr="0387F8AB">
        <w:t>RoleIds</w:t>
      </w:r>
    </w:p>
    <w:p w14:paraId="0892032B" w14:textId="77777777" w:rsidR="00D0472A" w:rsidRDefault="00D0472A" w:rsidP="009C1AB0">
      <w:pPr>
        <w:spacing w:after="0"/>
        <w:sectPr w:rsidR="00D0472A" w:rsidSect="00D0472A">
          <w:type w:val="continuous"/>
          <w:pgSz w:w="12960" w:h="25920" w:code="5"/>
          <w:pgMar w:top="720" w:right="720" w:bottom="720" w:left="720" w:header="720" w:footer="720" w:gutter="0"/>
          <w:cols w:num="3"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908"/>
        <w:gridCol w:w="8592"/>
      </w:tblGrid>
      <w:tr w:rsidR="00291CCA" w14:paraId="43541AD5" w14:textId="77777777">
        <w:trPr>
          <w:trHeight w:val="165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625C9F1" w14:textId="77777777" w:rsidR="00291CCA" w:rsidRDefault="00291CCA" w:rsidP="009C1AB0">
            <w:pPr>
              <w:spacing w:after="0"/>
            </w:pPr>
            <w:r w:rsidRPr="0387F8AB">
              <w:t>PROTOCOL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C10E74" w14:textId="77777777" w:rsidR="00291CCA" w:rsidRDefault="00291CCA" w:rsidP="009C1AB0">
            <w:pPr>
              <w:spacing w:after="0"/>
            </w:pPr>
            <w:r w:rsidRPr="0387F8AB">
              <w:t>HTTPS</w:t>
            </w:r>
          </w:p>
        </w:tc>
      </w:tr>
      <w:tr w:rsidR="00291CCA" w14:paraId="64CBD090" w14:textId="77777777">
        <w:trPr>
          <w:trHeight w:val="105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C963B0C" w14:textId="1DB43645" w:rsidR="00291CCA" w:rsidRDefault="00291CCA" w:rsidP="009C1AB0">
            <w:pPr>
              <w:spacing w:after="0"/>
            </w:pPr>
            <w:r w:rsidRPr="0387F8AB">
              <w:t>PATH</w:t>
            </w:r>
            <w:r w:rsidR="009847D4">
              <w:t xml:space="preserve"> </w:t>
            </w:r>
            <w:r w:rsidR="008E0A86">
              <w:t>IAI</w:t>
            </w:r>
            <w:r w:rsidR="006C61FF">
              <w:t xml:space="preserve"> (Cognite) </w:t>
            </w:r>
            <w:r w:rsidR="00396F19">
              <w:t>(Public Exposure)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63E16B" w14:textId="38B63715" w:rsidR="00291CCA" w:rsidRDefault="00D82C9D" w:rsidP="009C1AB0">
            <w:pPr>
              <w:spacing w:after="0"/>
            </w:pPr>
            <w:hyperlink r:id="rId28" w:history="1">
              <w:r w:rsidRPr="001B64FC">
                <w:rPr>
                  <w:rStyle w:val="Hyperlink"/>
                </w:rPr>
                <w:t>https://apim-mw-aot-dev.azure-api.net/api/people-management/users/byRoles</w:t>
              </w:r>
            </w:hyperlink>
          </w:p>
        </w:tc>
      </w:tr>
      <w:tr w:rsidR="00237784" w14:paraId="5DFB007E" w14:textId="77777777">
        <w:trPr>
          <w:trHeight w:val="105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E856842" w14:textId="0658AE2C" w:rsidR="00237784" w:rsidRPr="0387F8AB" w:rsidRDefault="002E435C" w:rsidP="009C1AB0">
            <w:pPr>
              <w:spacing w:after="0"/>
            </w:pPr>
            <w:r>
              <w:t xml:space="preserve">PATH </w:t>
            </w:r>
            <w:r w:rsidR="008E0A86">
              <w:t>IAI</w:t>
            </w:r>
            <w:r w:rsidR="006C61FF">
              <w:t xml:space="preserve"> (</w:t>
            </w:r>
            <w:r>
              <w:t>Azure</w:t>
            </w:r>
            <w:r w:rsidR="006C61FF">
              <w:t>)</w:t>
            </w:r>
            <w:r w:rsidR="00396F19">
              <w:t>(Public Exposure)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FD7EEB" w14:textId="615CF6B3" w:rsidR="00237784" w:rsidRPr="00DB6741" w:rsidRDefault="00DC20C9" w:rsidP="009C1AB0">
            <w:pPr>
              <w:spacing w:after="0"/>
              <w:rPr>
                <w:rStyle w:val="Hyperlink"/>
              </w:rPr>
            </w:pPr>
            <w:r w:rsidRPr="00DB6741">
              <w:rPr>
                <w:rStyle w:val="Hyperlink"/>
              </w:rPr>
              <w:t>https://apim-aot-azure-dev.azure-api.net/api/people-management/users/byRoles</w:t>
            </w:r>
          </w:p>
        </w:tc>
      </w:tr>
      <w:tr w:rsidR="00291CCA" w14:paraId="62923866" w14:textId="77777777">
        <w:trPr>
          <w:trHeight w:val="135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A0D068A" w14:textId="77777777" w:rsidR="00291CCA" w:rsidRDefault="00291CCA" w:rsidP="009C1AB0">
            <w:pPr>
              <w:spacing w:after="0"/>
            </w:pPr>
            <w:r w:rsidRPr="0387F8AB">
              <w:t>METHOD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C0E15B" w14:textId="5400A38E" w:rsidR="00291CCA" w:rsidRDefault="00894C8A" w:rsidP="009C1AB0">
            <w:pPr>
              <w:spacing w:after="0"/>
            </w:pPr>
            <w:r>
              <w:t>POS</w:t>
            </w:r>
            <w:r w:rsidR="00291CCA" w:rsidRPr="0387F8AB">
              <w:t>T</w:t>
            </w:r>
          </w:p>
        </w:tc>
      </w:tr>
      <w:tr w:rsidR="00291CCA" w14:paraId="3EDFC90A" w14:textId="77777777">
        <w:trPr>
          <w:trHeight w:val="240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E8A80D1" w14:textId="5A35DCDF" w:rsidR="00291CCA" w:rsidRDefault="00291CCA" w:rsidP="009C1AB0">
            <w:pPr>
              <w:spacing w:after="0"/>
            </w:pPr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7C8AA6" w14:textId="4F5F26D3" w:rsidR="00291CCA" w:rsidRDefault="00291CCA" w:rsidP="009C1AB0">
            <w:pPr>
              <w:spacing w:after="0"/>
            </w:pPr>
            <w:r w:rsidRPr="0387F8AB">
              <w:t>application</w:t>
            </w:r>
            <w:r w:rsidR="009847D4">
              <w:t xml:space="preserve"> </w:t>
            </w:r>
            <w:r w:rsidRPr="0387F8AB">
              <w:t>/</w:t>
            </w:r>
            <w:r w:rsidR="009847D4">
              <w:t xml:space="preserve"> </w:t>
            </w:r>
            <w:r w:rsidRPr="0387F8AB">
              <w:t>json</w:t>
            </w:r>
          </w:p>
        </w:tc>
      </w:tr>
    </w:tbl>
    <w:p w14:paraId="2A304A18" w14:textId="0F64F920" w:rsidR="00291CCA" w:rsidRDefault="00D0472A" w:rsidP="0057573C">
      <w:pPr>
        <w:pStyle w:val="Heading3"/>
      </w:pPr>
      <w:r>
        <w:t>Input Header</w:t>
      </w:r>
      <w:r w:rsidR="0057573C" w:rsidRPr="0057573C">
        <w:t xml:space="preserve"> </w:t>
      </w:r>
      <w:r w:rsidR="0057573C">
        <w:t>Parameters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881"/>
        <w:gridCol w:w="7747"/>
        <w:gridCol w:w="847"/>
        <w:gridCol w:w="1035"/>
      </w:tblGrid>
      <w:tr w:rsidR="00D0472A" w:rsidRPr="00D0472A" w14:paraId="6FA4109A" w14:textId="77777777" w:rsidTr="0057573C">
        <w:trPr>
          <w:trHeight w:val="28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527823" w14:textId="77777777" w:rsidR="00D0472A" w:rsidRPr="00D0472A" w:rsidRDefault="00D0472A" w:rsidP="00D0472A">
            <w:pPr>
              <w:spacing w:after="0"/>
            </w:pPr>
            <w:r w:rsidRPr="00D0472A">
              <w:t>Parameter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D7B160" w14:textId="77777777" w:rsidR="00D0472A" w:rsidRPr="00D0472A" w:rsidRDefault="00D0472A" w:rsidP="00D0472A">
            <w:pPr>
              <w:spacing w:after="0"/>
            </w:pPr>
            <w:r w:rsidRPr="00D0472A">
              <w:t>Description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BCA7D6" w14:textId="77777777" w:rsidR="00D0472A" w:rsidRPr="00D0472A" w:rsidRDefault="00D0472A" w:rsidP="00D0472A">
            <w:pPr>
              <w:spacing w:after="0"/>
            </w:pPr>
            <w:r w:rsidRPr="00D0472A">
              <w:t>M/O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7F8F2A" w14:textId="77777777" w:rsidR="00D0472A" w:rsidRPr="00D0472A" w:rsidRDefault="00D0472A" w:rsidP="00D0472A">
            <w:pPr>
              <w:spacing w:after="0"/>
            </w:pPr>
            <w:r w:rsidRPr="00D0472A">
              <w:t>Type</w:t>
            </w:r>
          </w:p>
        </w:tc>
      </w:tr>
      <w:tr w:rsidR="00D0472A" w:rsidRPr="00D0472A" w14:paraId="329D1DFD" w14:textId="77777777" w:rsidTr="0057573C">
        <w:trPr>
          <w:trHeight w:val="280"/>
        </w:trPr>
        <w:tc>
          <w:tcPr>
            <w:tcW w:w="18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1DD5B1" w14:textId="77777777" w:rsidR="00D0472A" w:rsidRPr="00D0472A" w:rsidRDefault="00D0472A" w:rsidP="00D0472A">
            <w:pPr>
              <w:spacing w:after="0"/>
            </w:pPr>
            <w:r w:rsidRPr="00D0472A">
              <w:t>Authorization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9B9097" w14:textId="77777777" w:rsidR="00D0472A" w:rsidRPr="00D0472A" w:rsidRDefault="00D0472A" w:rsidP="00D0472A">
            <w:pPr>
              <w:spacing w:after="0"/>
            </w:pPr>
            <w:r w:rsidRPr="00D0472A">
              <w:t>Token acquired from Azure AD based on the user credentials for further API calls.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06A78D" w14:textId="77777777" w:rsidR="00D0472A" w:rsidRPr="00D0472A" w:rsidRDefault="00D0472A" w:rsidP="00D0472A">
            <w:pPr>
              <w:spacing w:after="0"/>
            </w:pPr>
            <w:r w:rsidRPr="00D0472A">
              <w:t>M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56BCFD" w14:textId="77777777" w:rsidR="00D0472A" w:rsidRPr="00D0472A" w:rsidRDefault="00D0472A" w:rsidP="00D0472A">
            <w:pPr>
              <w:spacing w:after="0"/>
            </w:pPr>
            <w:r w:rsidRPr="00D0472A">
              <w:t>String</w:t>
            </w:r>
          </w:p>
        </w:tc>
      </w:tr>
      <w:tr w:rsidR="00D0472A" w:rsidRPr="00D0472A" w14:paraId="475B0959" w14:textId="77777777" w:rsidTr="00D0472A">
        <w:trPr>
          <w:trHeight w:val="361"/>
        </w:trPr>
        <w:tc>
          <w:tcPr>
            <w:tcW w:w="1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9431ED" w14:textId="77777777" w:rsidR="00D0472A" w:rsidRPr="00D0472A" w:rsidRDefault="00D0472A" w:rsidP="00D0472A">
            <w:pPr>
              <w:spacing w:after="0"/>
            </w:pPr>
            <w:r w:rsidRPr="00D0472A">
              <w:t>Content-Type</w:t>
            </w:r>
          </w:p>
        </w:tc>
        <w:tc>
          <w:tcPr>
            <w:tcW w:w="7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4C21B8" w14:textId="77777777" w:rsidR="00D0472A" w:rsidRPr="00D0472A" w:rsidRDefault="00D0472A" w:rsidP="00D0472A">
            <w:pPr>
              <w:spacing w:after="0"/>
            </w:pPr>
            <w:r w:rsidRPr="00D0472A">
              <w:t>Length of content. E.g.- application/json</w:t>
            </w:r>
          </w:p>
        </w:tc>
        <w:tc>
          <w:tcPr>
            <w:tcW w:w="8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B67AC4" w14:textId="77777777" w:rsidR="00D0472A" w:rsidRPr="00D0472A" w:rsidRDefault="00D0472A" w:rsidP="00D0472A">
            <w:pPr>
              <w:spacing w:after="0"/>
            </w:pPr>
            <w:r w:rsidRPr="00D0472A">
              <w:t>M</w:t>
            </w:r>
          </w:p>
        </w:tc>
        <w:tc>
          <w:tcPr>
            <w:tcW w:w="10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9092C2" w14:textId="77777777" w:rsidR="00D0472A" w:rsidRPr="00D0472A" w:rsidRDefault="00D0472A" w:rsidP="00D0472A">
            <w:pPr>
              <w:spacing w:after="0"/>
            </w:pPr>
            <w:r w:rsidRPr="00D0472A">
              <w:t>String</w:t>
            </w:r>
          </w:p>
        </w:tc>
      </w:tr>
    </w:tbl>
    <w:p w14:paraId="594DCE77" w14:textId="5F4F539C" w:rsidR="00D0472A" w:rsidRDefault="00D0472A" w:rsidP="0057573C">
      <w:pPr>
        <w:pStyle w:val="Heading3"/>
      </w:pPr>
      <w:r>
        <w:t>Input Body</w:t>
      </w:r>
      <w:r w:rsidR="0057573C" w:rsidRPr="0057573C">
        <w:t xml:space="preserve"> </w:t>
      </w:r>
      <w:r w:rsidR="0057573C">
        <w:t>Parameters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970"/>
        <w:gridCol w:w="7650"/>
        <w:gridCol w:w="846"/>
        <w:gridCol w:w="1034"/>
      </w:tblGrid>
      <w:tr w:rsidR="007C7AF4" w:rsidRPr="007C7AF4" w14:paraId="71AB2092" w14:textId="77777777" w:rsidTr="00E74BA3">
        <w:trPr>
          <w:trHeight w:val="280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8BD940" w14:textId="77777777" w:rsidR="007C7AF4" w:rsidRPr="007C7AF4" w:rsidRDefault="007C7AF4" w:rsidP="007C7AF4">
            <w:pPr>
              <w:spacing w:after="0"/>
            </w:pPr>
            <w:r w:rsidRPr="007C7AF4">
              <w:t>Parameter</w:t>
            </w:r>
          </w:p>
        </w:tc>
        <w:tc>
          <w:tcPr>
            <w:tcW w:w="76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1A33CE" w14:textId="77777777" w:rsidR="007C7AF4" w:rsidRPr="007C7AF4" w:rsidRDefault="007C7AF4" w:rsidP="007C7AF4">
            <w:pPr>
              <w:spacing w:after="0"/>
            </w:pPr>
            <w:r w:rsidRPr="007C7AF4">
              <w:t>Description</w:t>
            </w:r>
          </w:p>
        </w:tc>
        <w:tc>
          <w:tcPr>
            <w:tcW w:w="8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425195" w14:textId="77777777" w:rsidR="007C7AF4" w:rsidRPr="007C7AF4" w:rsidRDefault="007C7AF4" w:rsidP="007C7AF4">
            <w:pPr>
              <w:spacing w:after="0"/>
            </w:pPr>
            <w:r w:rsidRPr="007C7AF4">
              <w:t>M/O</w:t>
            </w:r>
          </w:p>
        </w:tc>
        <w:tc>
          <w:tcPr>
            <w:tcW w:w="10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40A29C" w14:textId="77777777" w:rsidR="007C7AF4" w:rsidRPr="007C7AF4" w:rsidRDefault="007C7AF4" w:rsidP="007C7AF4">
            <w:pPr>
              <w:spacing w:after="0"/>
            </w:pPr>
            <w:r w:rsidRPr="007C7AF4">
              <w:t>Type</w:t>
            </w:r>
          </w:p>
        </w:tc>
      </w:tr>
      <w:tr w:rsidR="007C7AF4" w:rsidRPr="007C7AF4" w14:paraId="7B748A6B" w14:textId="77777777" w:rsidTr="00E74BA3">
        <w:trPr>
          <w:trHeight w:val="280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0D8271" w14:textId="77777777" w:rsidR="007C7AF4" w:rsidRPr="007C7AF4" w:rsidRDefault="007C7AF4" w:rsidP="007C7AF4">
            <w:pPr>
              <w:spacing w:after="0"/>
            </w:pPr>
            <w:r w:rsidRPr="007C7AF4">
              <w:t>RoleIds</w:t>
            </w:r>
          </w:p>
        </w:tc>
        <w:tc>
          <w:tcPr>
            <w:tcW w:w="76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51F734" w14:textId="77777777" w:rsidR="007C7AF4" w:rsidRPr="007C7AF4" w:rsidRDefault="007C7AF4" w:rsidP="007C7AF4">
            <w:pPr>
              <w:spacing w:after="0"/>
            </w:pPr>
            <w:r w:rsidRPr="007C7AF4">
              <w:t>Provide a list of roleIds whose associated users need to be retrieved</w:t>
            </w:r>
          </w:p>
        </w:tc>
        <w:tc>
          <w:tcPr>
            <w:tcW w:w="8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854AAC" w14:textId="77777777" w:rsidR="007C7AF4" w:rsidRPr="007C7AF4" w:rsidRDefault="007C7AF4" w:rsidP="007C7AF4">
            <w:pPr>
              <w:spacing w:after="0"/>
            </w:pPr>
            <w:r w:rsidRPr="007C7AF4">
              <w:t>M</w:t>
            </w:r>
          </w:p>
        </w:tc>
        <w:tc>
          <w:tcPr>
            <w:tcW w:w="10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8E9EF1" w14:textId="77777777" w:rsidR="007C7AF4" w:rsidRPr="007C7AF4" w:rsidRDefault="007C7AF4" w:rsidP="007C7AF4">
            <w:pPr>
              <w:spacing w:after="0"/>
            </w:pPr>
            <w:r w:rsidRPr="007C7AF4">
              <w:t>String</w:t>
            </w:r>
          </w:p>
        </w:tc>
      </w:tr>
    </w:tbl>
    <w:p w14:paraId="1B85A35C" w14:textId="4616E59B" w:rsidR="00D0472A" w:rsidRDefault="00E74BA3" w:rsidP="0057573C">
      <w:pPr>
        <w:pStyle w:val="Heading3"/>
      </w:pPr>
      <w:r>
        <w:t>Output Header</w:t>
      </w:r>
      <w:r w:rsidR="0057573C" w:rsidRPr="0057573C">
        <w:t xml:space="preserve"> </w:t>
      </w:r>
      <w:r w:rsidR="0057573C">
        <w:t>Parameters</w:t>
      </w:r>
    </w:p>
    <w:tbl>
      <w:tblPr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2"/>
        <w:gridCol w:w="8323"/>
        <w:gridCol w:w="1100"/>
      </w:tblGrid>
      <w:tr w:rsidR="00E74BA3" w:rsidRPr="00E74BA3" w14:paraId="2C0916BE" w14:textId="77777777" w:rsidTr="0057573C">
        <w:trPr>
          <w:trHeight w:val="270"/>
        </w:trPr>
        <w:tc>
          <w:tcPr>
            <w:tcW w:w="1970" w:type="dxa"/>
            <w:shd w:val="clear" w:color="auto" w:fill="D9D9D9" w:themeFill="background1" w:themeFillShade="D9"/>
            <w:vAlign w:val="center"/>
            <w:hideMark/>
          </w:tcPr>
          <w:p w14:paraId="1BCD16B2" w14:textId="77777777" w:rsidR="00E74BA3" w:rsidRPr="00E74BA3" w:rsidRDefault="00E74BA3" w:rsidP="00E74BA3">
            <w:pPr>
              <w:spacing w:after="0"/>
            </w:pPr>
            <w:r w:rsidRPr="00E74BA3">
              <w:t>Parameter</w:t>
            </w:r>
          </w:p>
        </w:tc>
        <w:tc>
          <w:tcPr>
            <w:tcW w:w="8316" w:type="dxa"/>
            <w:shd w:val="clear" w:color="auto" w:fill="D9D9D9" w:themeFill="background1" w:themeFillShade="D9"/>
            <w:vAlign w:val="center"/>
            <w:hideMark/>
          </w:tcPr>
          <w:p w14:paraId="25EC6962" w14:textId="77777777" w:rsidR="00E74BA3" w:rsidRPr="00E74BA3" w:rsidRDefault="00E74BA3" w:rsidP="00E74BA3">
            <w:pPr>
              <w:spacing w:after="0"/>
            </w:pPr>
            <w:r w:rsidRPr="00E74BA3">
              <w:t>Description</w:t>
            </w:r>
          </w:p>
        </w:tc>
        <w:tc>
          <w:tcPr>
            <w:tcW w:w="1099" w:type="dxa"/>
            <w:shd w:val="clear" w:color="auto" w:fill="D9D9D9" w:themeFill="background1" w:themeFillShade="D9"/>
            <w:vAlign w:val="center"/>
            <w:hideMark/>
          </w:tcPr>
          <w:p w14:paraId="79938959" w14:textId="77777777" w:rsidR="00E74BA3" w:rsidRPr="00E74BA3" w:rsidRDefault="00E74BA3" w:rsidP="00E74BA3">
            <w:pPr>
              <w:spacing w:after="0"/>
            </w:pPr>
            <w:r w:rsidRPr="00E74BA3">
              <w:t>Type</w:t>
            </w:r>
          </w:p>
        </w:tc>
      </w:tr>
      <w:tr w:rsidR="00E74BA3" w:rsidRPr="00E74BA3" w14:paraId="269420E0" w14:textId="77777777" w:rsidTr="0057573C">
        <w:trPr>
          <w:trHeight w:val="189"/>
        </w:trPr>
        <w:tc>
          <w:tcPr>
            <w:tcW w:w="1970" w:type="dxa"/>
            <w:vAlign w:val="center"/>
            <w:hideMark/>
          </w:tcPr>
          <w:p w14:paraId="73BA30CA" w14:textId="77777777" w:rsidR="00E74BA3" w:rsidRPr="00E74BA3" w:rsidRDefault="00E74BA3" w:rsidP="00E74BA3">
            <w:pPr>
              <w:spacing w:after="0"/>
            </w:pPr>
            <w:r w:rsidRPr="00E74BA3">
              <w:t>Server</w:t>
            </w:r>
          </w:p>
        </w:tc>
        <w:tc>
          <w:tcPr>
            <w:tcW w:w="8316" w:type="dxa"/>
            <w:vAlign w:val="center"/>
            <w:hideMark/>
          </w:tcPr>
          <w:p w14:paraId="48EEB74F" w14:textId="77777777" w:rsidR="00E74BA3" w:rsidRPr="00E74BA3" w:rsidRDefault="00E74BA3" w:rsidP="00E74BA3">
            <w:pPr>
              <w:spacing w:after="0"/>
            </w:pPr>
            <w:r w:rsidRPr="00E74BA3">
              <w:t>Contains information about how the server handles requests [e.g., Werkzeug/2.1.2 Python/3.9.7]</w:t>
            </w:r>
          </w:p>
        </w:tc>
        <w:tc>
          <w:tcPr>
            <w:tcW w:w="1099" w:type="dxa"/>
            <w:vAlign w:val="center"/>
            <w:hideMark/>
          </w:tcPr>
          <w:p w14:paraId="08FB2A58" w14:textId="77777777" w:rsidR="00E74BA3" w:rsidRPr="00E74BA3" w:rsidRDefault="00E74BA3" w:rsidP="00E74BA3">
            <w:pPr>
              <w:spacing w:after="0"/>
            </w:pPr>
            <w:r w:rsidRPr="00E74BA3">
              <w:t>String</w:t>
            </w:r>
          </w:p>
        </w:tc>
      </w:tr>
      <w:tr w:rsidR="00E74BA3" w:rsidRPr="00E74BA3" w14:paraId="3D446D43" w14:textId="77777777" w:rsidTr="0057573C">
        <w:trPr>
          <w:trHeight w:val="189"/>
        </w:trPr>
        <w:tc>
          <w:tcPr>
            <w:tcW w:w="1970" w:type="dxa"/>
            <w:vAlign w:val="center"/>
            <w:hideMark/>
          </w:tcPr>
          <w:p w14:paraId="1BBDFFFA" w14:textId="77777777" w:rsidR="00E74BA3" w:rsidRPr="00E74BA3" w:rsidRDefault="00E74BA3" w:rsidP="00E74BA3">
            <w:pPr>
              <w:spacing w:after="0"/>
            </w:pPr>
            <w:r w:rsidRPr="00E74BA3">
              <w:t>Content-Type</w:t>
            </w:r>
          </w:p>
        </w:tc>
        <w:tc>
          <w:tcPr>
            <w:tcW w:w="8316" w:type="dxa"/>
            <w:vAlign w:val="center"/>
            <w:hideMark/>
          </w:tcPr>
          <w:p w14:paraId="6311E20D" w14:textId="77777777" w:rsidR="00E74BA3" w:rsidRPr="00E74BA3" w:rsidRDefault="00E74BA3" w:rsidP="00E74BA3">
            <w:pPr>
              <w:spacing w:after="0"/>
            </w:pPr>
            <w:r w:rsidRPr="00E74BA3">
              <w:t>Length of the content</w:t>
            </w:r>
          </w:p>
        </w:tc>
        <w:tc>
          <w:tcPr>
            <w:tcW w:w="1099" w:type="dxa"/>
            <w:vAlign w:val="center"/>
            <w:hideMark/>
          </w:tcPr>
          <w:p w14:paraId="4019EA75" w14:textId="77777777" w:rsidR="00E74BA3" w:rsidRPr="00E74BA3" w:rsidRDefault="00E74BA3" w:rsidP="00E74BA3">
            <w:pPr>
              <w:spacing w:after="0"/>
            </w:pPr>
            <w:r w:rsidRPr="00E74BA3">
              <w:t>String</w:t>
            </w:r>
          </w:p>
        </w:tc>
      </w:tr>
      <w:tr w:rsidR="00E74BA3" w:rsidRPr="00E74BA3" w14:paraId="354DBF74" w14:textId="77777777" w:rsidTr="0057573C">
        <w:trPr>
          <w:trHeight w:val="189"/>
        </w:trPr>
        <w:tc>
          <w:tcPr>
            <w:tcW w:w="1970" w:type="dxa"/>
            <w:vAlign w:val="center"/>
            <w:hideMark/>
          </w:tcPr>
          <w:p w14:paraId="05206641" w14:textId="77777777" w:rsidR="00E74BA3" w:rsidRPr="00E74BA3" w:rsidRDefault="00E74BA3" w:rsidP="00E74BA3">
            <w:pPr>
              <w:spacing w:after="0"/>
            </w:pPr>
            <w:r w:rsidRPr="00E74BA3">
              <w:t>Date</w:t>
            </w:r>
          </w:p>
        </w:tc>
        <w:tc>
          <w:tcPr>
            <w:tcW w:w="8316" w:type="dxa"/>
            <w:vAlign w:val="center"/>
            <w:hideMark/>
          </w:tcPr>
          <w:p w14:paraId="46FF86F5" w14:textId="77777777" w:rsidR="00E74BA3" w:rsidRPr="00E74BA3" w:rsidRDefault="00E74BA3" w:rsidP="00E74BA3">
            <w:pPr>
              <w:spacing w:after="0"/>
            </w:pPr>
            <w:r w:rsidRPr="00E74BA3">
              <w:t>Date of operation execution e.g. - [Tue, 17 May 2022 06:30:16 GMT]</w:t>
            </w:r>
          </w:p>
        </w:tc>
        <w:tc>
          <w:tcPr>
            <w:tcW w:w="1099" w:type="dxa"/>
            <w:vAlign w:val="center"/>
            <w:hideMark/>
          </w:tcPr>
          <w:p w14:paraId="53E93972" w14:textId="77777777" w:rsidR="00E74BA3" w:rsidRPr="00E74BA3" w:rsidRDefault="00E74BA3" w:rsidP="00E74BA3">
            <w:pPr>
              <w:spacing w:after="0"/>
            </w:pPr>
            <w:r w:rsidRPr="00E74BA3">
              <w:t>Datetime</w:t>
            </w:r>
          </w:p>
        </w:tc>
      </w:tr>
      <w:tr w:rsidR="00E74BA3" w:rsidRPr="00E74BA3" w14:paraId="087F08B7" w14:textId="77777777" w:rsidTr="0057573C">
        <w:trPr>
          <w:trHeight w:val="189"/>
        </w:trPr>
        <w:tc>
          <w:tcPr>
            <w:tcW w:w="1970" w:type="dxa"/>
            <w:vAlign w:val="center"/>
            <w:hideMark/>
          </w:tcPr>
          <w:p w14:paraId="02B69458" w14:textId="77777777" w:rsidR="00E74BA3" w:rsidRPr="00E74BA3" w:rsidRDefault="00E74BA3" w:rsidP="00E74BA3">
            <w:pPr>
              <w:spacing w:after="0"/>
            </w:pPr>
            <w:r w:rsidRPr="00E74BA3">
              <w:t>Content-Length</w:t>
            </w:r>
          </w:p>
        </w:tc>
        <w:tc>
          <w:tcPr>
            <w:tcW w:w="8316" w:type="dxa"/>
            <w:vAlign w:val="center"/>
            <w:hideMark/>
          </w:tcPr>
          <w:p w14:paraId="3165A739" w14:textId="77777777" w:rsidR="00E74BA3" w:rsidRPr="00E74BA3" w:rsidRDefault="00E74BA3" w:rsidP="00E74BA3">
            <w:pPr>
              <w:spacing w:after="0"/>
            </w:pPr>
            <w:r w:rsidRPr="00E74BA3">
              <w:t>Length of the content</w:t>
            </w:r>
          </w:p>
        </w:tc>
        <w:tc>
          <w:tcPr>
            <w:tcW w:w="1099" w:type="dxa"/>
            <w:vAlign w:val="center"/>
            <w:hideMark/>
          </w:tcPr>
          <w:p w14:paraId="23CCF27A" w14:textId="77777777" w:rsidR="00E74BA3" w:rsidRPr="00E74BA3" w:rsidRDefault="00E74BA3" w:rsidP="00E74BA3">
            <w:pPr>
              <w:spacing w:after="0"/>
            </w:pPr>
            <w:r w:rsidRPr="00E74BA3">
              <w:t>Bytes</w:t>
            </w:r>
          </w:p>
        </w:tc>
      </w:tr>
    </w:tbl>
    <w:p w14:paraId="46C6BA8E" w14:textId="2B297D55" w:rsidR="00E74BA3" w:rsidRPr="0057573C" w:rsidRDefault="00E74BA3" w:rsidP="0057573C">
      <w:pPr>
        <w:pStyle w:val="Heading3"/>
      </w:pPr>
      <w:r w:rsidRPr="0057573C">
        <w:t>Output Body</w:t>
      </w:r>
      <w:r w:rsidR="0057573C" w:rsidRPr="0057573C">
        <w:t xml:space="preserve"> Parameters</w:t>
      </w:r>
    </w:p>
    <w:tbl>
      <w:tblPr>
        <w:tblW w:w="4950" w:type="pct"/>
        <w:tblLayout w:type="fixed"/>
        <w:tblLook w:val="04A0" w:firstRow="1" w:lastRow="0" w:firstColumn="1" w:lastColumn="0" w:noHBand="0" w:noVBand="1"/>
      </w:tblPr>
      <w:tblGrid>
        <w:gridCol w:w="2152"/>
        <w:gridCol w:w="8143"/>
        <w:gridCol w:w="1100"/>
      </w:tblGrid>
      <w:tr w:rsidR="00E74BA3" w:rsidRPr="00E74BA3" w14:paraId="087BFB7F" w14:textId="77777777" w:rsidTr="0057573C">
        <w:trPr>
          <w:trHeight w:val="388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5C5C0D" w14:textId="77777777" w:rsidR="00E74BA3" w:rsidRPr="00E74BA3" w:rsidRDefault="00E74BA3" w:rsidP="00E74BA3">
            <w:pPr>
              <w:spacing w:after="0"/>
            </w:pPr>
            <w:r w:rsidRPr="00E74BA3">
              <w:t>Parameter</w:t>
            </w:r>
          </w:p>
        </w:tc>
        <w:tc>
          <w:tcPr>
            <w:tcW w:w="8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442F45" w14:textId="77777777" w:rsidR="00E74BA3" w:rsidRPr="00E74BA3" w:rsidRDefault="00E74BA3" w:rsidP="00E74BA3">
            <w:pPr>
              <w:spacing w:after="0"/>
            </w:pPr>
            <w:r w:rsidRPr="00E74BA3">
              <w:t>Description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D64E06" w14:textId="77777777" w:rsidR="00E74BA3" w:rsidRPr="00E74BA3" w:rsidRDefault="00E74BA3" w:rsidP="00E74BA3">
            <w:pPr>
              <w:spacing w:after="0"/>
            </w:pPr>
            <w:r w:rsidRPr="00E74BA3">
              <w:t>Type</w:t>
            </w:r>
          </w:p>
        </w:tc>
      </w:tr>
      <w:tr w:rsidR="00E74BA3" w:rsidRPr="00E74BA3" w14:paraId="0B347B29" w14:textId="77777777" w:rsidTr="0057573C">
        <w:trPr>
          <w:trHeight w:val="279"/>
        </w:trPr>
        <w:tc>
          <w:tcPr>
            <w:tcW w:w="2150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176BFD46" w14:textId="77777777" w:rsidR="00E74BA3" w:rsidRPr="00E74BA3" w:rsidRDefault="00E74BA3" w:rsidP="00E74BA3">
            <w:pPr>
              <w:spacing w:after="0"/>
            </w:pPr>
            <w:r w:rsidRPr="00E74BA3">
              <w:t xml:space="preserve">UserId </w:t>
            </w:r>
          </w:p>
        </w:tc>
        <w:tc>
          <w:tcPr>
            <w:tcW w:w="8136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24E01A82" w14:textId="14481E51" w:rsidR="00E74BA3" w:rsidRPr="00E74BA3" w:rsidRDefault="00E74BA3" w:rsidP="00E74BA3">
            <w:pPr>
              <w:spacing w:after="0"/>
            </w:pPr>
            <w:r w:rsidRPr="00E74BA3">
              <w:t xml:space="preserve">The user id of the </w:t>
            </w:r>
            <w:r w:rsidR="008E0A86">
              <w:t>IAI</w:t>
            </w:r>
            <w:r w:rsidRPr="00E74BA3">
              <w:t xml:space="preserve"> user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4465A9EB" w14:textId="77777777" w:rsidR="00E74BA3" w:rsidRPr="00E74BA3" w:rsidRDefault="00E74BA3" w:rsidP="00E74BA3">
            <w:pPr>
              <w:spacing w:after="0"/>
            </w:pPr>
            <w:r w:rsidRPr="00E74BA3">
              <w:t>String</w:t>
            </w:r>
          </w:p>
        </w:tc>
      </w:tr>
      <w:tr w:rsidR="00E74BA3" w:rsidRPr="00E74BA3" w14:paraId="08F2F103" w14:textId="77777777" w:rsidTr="00E74BA3">
        <w:trPr>
          <w:trHeight w:val="279"/>
        </w:trPr>
        <w:tc>
          <w:tcPr>
            <w:tcW w:w="21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7657EC0" w14:textId="77777777" w:rsidR="00E74BA3" w:rsidRPr="00E74BA3" w:rsidRDefault="00E74BA3" w:rsidP="00E74BA3">
            <w:pPr>
              <w:spacing w:after="0"/>
            </w:pPr>
            <w:r w:rsidRPr="00E74BA3">
              <w:t>DisplayName</w:t>
            </w:r>
          </w:p>
        </w:tc>
        <w:tc>
          <w:tcPr>
            <w:tcW w:w="81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0BBC880F" w14:textId="336211B0" w:rsidR="00E74BA3" w:rsidRPr="00E74BA3" w:rsidRDefault="00E74BA3" w:rsidP="00E74BA3">
            <w:pPr>
              <w:spacing w:after="0"/>
            </w:pPr>
            <w:r w:rsidRPr="00E74BA3">
              <w:t xml:space="preserve">The display name of the </w:t>
            </w:r>
            <w:r w:rsidR="008E0A86">
              <w:t>IAI</w:t>
            </w:r>
            <w:r w:rsidRPr="00E74BA3">
              <w:t xml:space="preserve"> user on the UI</w:t>
            </w:r>
          </w:p>
        </w:tc>
        <w:tc>
          <w:tcPr>
            <w:tcW w:w="10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5ABC681C" w14:textId="77777777" w:rsidR="00E74BA3" w:rsidRPr="00E74BA3" w:rsidRDefault="00E74BA3" w:rsidP="00E74BA3">
            <w:pPr>
              <w:spacing w:after="0"/>
            </w:pPr>
            <w:r w:rsidRPr="00E74BA3">
              <w:t>String</w:t>
            </w:r>
          </w:p>
        </w:tc>
      </w:tr>
      <w:tr w:rsidR="00E74BA3" w:rsidRPr="00E74BA3" w14:paraId="70E62DF2" w14:textId="77777777" w:rsidTr="00E74BA3">
        <w:trPr>
          <w:trHeight w:val="279"/>
        </w:trPr>
        <w:tc>
          <w:tcPr>
            <w:tcW w:w="21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6B14B6B6" w14:textId="77777777" w:rsidR="00E74BA3" w:rsidRPr="00E74BA3" w:rsidRDefault="00E74BA3" w:rsidP="00E74BA3">
            <w:pPr>
              <w:spacing w:after="0"/>
            </w:pPr>
            <w:r w:rsidRPr="00E74BA3">
              <w:t>FirstName</w:t>
            </w:r>
          </w:p>
        </w:tc>
        <w:tc>
          <w:tcPr>
            <w:tcW w:w="81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14B24DEB" w14:textId="397AE5CF" w:rsidR="00E74BA3" w:rsidRPr="00E74BA3" w:rsidRDefault="00E74BA3" w:rsidP="00E74BA3">
            <w:pPr>
              <w:spacing w:after="0"/>
            </w:pPr>
            <w:r w:rsidRPr="00E74BA3">
              <w:t xml:space="preserve">First name of the </w:t>
            </w:r>
            <w:r w:rsidR="008E0A86">
              <w:t>IAI</w:t>
            </w:r>
            <w:r w:rsidRPr="00E74BA3">
              <w:t xml:space="preserve"> user</w:t>
            </w:r>
          </w:p>
        </w:tc>
        <w:tc>
          <w:tcPr>
            <w:tcW w:w="10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1763F622" w14:textId="77777777" w:rsidR="00E74BA3" w:rsidRPr="00E74BA3" w:rsidRDefault="00E74BA3" w:rsidP="00E74BA3">
            <w:pPr>
              <w:spacing w:after="0"/>
            </w:pPr>
            <w:r w:rsidRPr="00E74BA3">
              <w:t>String</w:t>
            </w:r>
          </w:p>
        </w:tc>
      </w:tr>
      <w:tr w:rsidR="00E74BA3" w:rsidRPr="00E74BA3" w14:paraId="46656FF6" w14:textId="77777777" w:rsidTr="00E74BA3">
        <w:trPr>
          <w:trHeight w:val="279"/>
        </w:trPr>
        <w:tc>
          <w:tcPr>
            <w:tcW w:w="21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497D9493" w14:textId="77777777" w:rsidR="00E74BA3" w:rsidRPr="00E74BA3" w:rsidRDefault="00E74BA3" w:rsidP="00E74BA3">
            <w:pPr>
              <w:spacing w:after="0"/>
            </w:pPr>
            <w:r w:rsidRPr="00E74BA3">
              <w:t>LastName</w:t>
            </w:r>
          </w:p>
        </w:tc>
        <w:tc>
          <w:tcPr>
            <w:tcW w:w="81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1B9A863" w14:textId="3406288C" w:rsidR="00E74BA3" w:rsidRPr="00E74BA3" w:rsidRDefault="00E74BA3" w:rsidP="00E74BA3">
            <w:pPr>
              <w:spacing w:after="0"/>
            </w:pPr>
            <w:r w:rsidRPr="00E74BA3">
              <w:t xml:space="preserve">Last name of the </w:t>
            </w:r>
            <w:r w:rsidR="008E0A86">
              <w:t>IAI</w:t>
            </w:r>
            <w:r w:rsidRPr="00E74BA3">
              <w:t xml:space="preserve"> user</w:t>
            </w:r>
          </w:p>
        </w:tc>
        <w:tc>
          <w:tcPr>
            <w:tcW w:w="10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A7DC7C3" w14:textId="77777777" w:rsidR="00E74BA3" w:rsidRPr="00E74BA3" w:rsidRDefault="00E74BA3" w:rsidP="00E74BA3">
            <w:pPr>
              <w:spacing w:after="0"/>
            </w:pPr>
            <w:r w:rsidRPr="00E74BA3">
              <w:t>String</w:t>
            </w:r>
          </w:p>
        </w:tc>
      </w:tr>
      <w:tr w:rsidR="00E74BA3" w:rsidRPr="00E74BA3" w14:paraId="132061FE" w14:textId="77777777" w:rsidTr="00E74BA3">
        <w:trPr>
          <w:trHeight w:val="279"/>
        </w:trPr>
        <w:tc>
          <w:tcPr>
            <w:tcW w:w="21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3C850E67" w14:textId="77777777" w:rsidR="00E74BA3" w:rsidRPr="00E74BA3" w:rsidRDefault="00E74BA3" w:rsidP="00E74BA3">
            <w:pPr>
              <w:spacing w:after="0"/>
            </w:pPr>
            <w:r w:rsidRPr="00E74BA3">
              <w:t>UserPrincipalName</w:t>
            </w:r>
          </w:p>
        </w:tc>
        <w:tc>
          <w:tcPr>
            <w:tcW w:w="81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57865DAF" w14:textId="384CD071" w:rsidR="00E74BA3" w:rsidRPr="00E74BA3" w:rsidRDefault="00E74BA3" w:rsidP="00E74BA3">
            <w:pPr>
              <w:spacing w:after="0"/>
            </w:pPr>
            <w:r w:rsidRPr="00E74BA3">
              <w:t xml:space="preserve">User principal name of the </w:t>
            </w:r>
            <w:r w:rsidR="008E0A86">
              <w:t>IAI</w:t>
            </w:r>
            <w:r w:rsidRPr="00E74BA3">
              <w:t xml:space="preserve"> user</w:t>
            </w:r>
          </w:p>
        </w:tc>
        <w:tc>
          <w:tcPr>
            <w:tcW w:w="10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58C4DB5D" w14:textId="77777777" w:rsidR="00E74BA3" w:rsidRPr="00E74BA3" w:rsidRDefault="00E74BA3" w:rsidP="00E74BA3">
            <w:pPr>
              <w:spacing w:after="0"/>
            </w:pPr>
            <w:r w:rsidRPr="00E74BA3">
              <w:t>String</w:t>
            </w:r>
          </w:p>
        </w:tc>
      </w:tr>
      <w:tr w:rsidR="00E74BA3" w:rsidRPr="00E74BA3" w14:paraId="61EE3272" w14:textId="77777777" w:rsidTr="00E74BA3">
        <w:trPr>
          <w:trHeight w:val="279"/>
        </w:trPr>
        <w:tc>
          <w:tcPr>
            <w:tcW w:w="21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5C5C13A1" w14:textId="77777777" w:rsidR="00E74BA3" w:rsidRPr="00E74BA3" w:rsidRDefault="00E74BA3" w:rsidP="00E74BA3">
            <w:pPr>
              <w:spacing w:after="0"/>
            </w:pPr>
            <w:r w:rsidRPr="00E74BA3">
              <w:t>PhoneNumber</w:t>
            </w:r>
          </w:p>
        </w:tc>
        <w:tc>
          <w:tcPr>
            <w:tcW w:w="81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5369F6D5" w14:textId="79428380" w:rsidR="00E74BA3" w:rsidRPr="00E74BA3" w:rsidRDefault="00E74BA3" w:rsidP="00E74BA3">
            <w:pPr>
              <w:spacing w:after="0"/>
            </w:pPr>
            <w:r w:rsidRPr="00E74BA3">
              <w:t xml:space="preserve">Phone number of the </w:t>
            </w:r>
            <w:r w:rsidR="008E0A86">
              <w:t>IAI</w:t>
            </w:r>
            <w:r w:rsidRPr="00E74BA3">
              <w:t xml:space="preserve"> user</w:t>
            </w:r>
          </w:p>
        </w:tc>
        <w:tc>
          <w:tcPr>
            <w:tcW w:w="10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232F2013" w14:textId="77777777" w:rsidR="00E74BA3" w:rsidRPr="00E74BA3" w:rsidRDefault="00E74BA3" w:rsidP="00E74BA3">
            <w:pPr>
              <w:spacing w:after="0"/>
            </w:pPr>
            <w:r w:rsidRPr="00E74BA3">
              <w:t>String</w:t>
            </w:r>
          </w:p>
        </w:tc>
      </w:tr>
      <w:tr w:rsidR="00E74BA3" w:rsidRPr="00E74BA3" w14:paraId="5525B5DA" w14:textId="77777777" w:rsidTr="00E74BA3">
        <w:trPr>
          <w:trHeight w:val="279"/>
        </w:trPr>
        <w:tc>
          <w:tcPr>
            <w:tcW w:w="21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0A122C70" w14:textId="77777777" w:rsidR="00E74BA3" w:rsidRPr="00E74BA3" w:rsidRDefault="00E74BA3" w:rsidP="00E74BA3">
            <w:pPr>
              <w:spacing w:after="0"/>
            </w:pPr>
            <w:r w:rsidRPr="00E74BA3">
              <w:t>Email</w:t>
            </w:r>
          </w:p>
        </w:tc>
        <w:tc>
          <w:tcPr>
            <w:tcW w:w="81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63F832D" w14:textId="46778059" w:rsidR="00E74BA3" w:rsidRPr="00E74BA3" w:rsidRDefault="00E74BA3" w:rsidP="00E74BA3">
            <w:pPr>
              <w:spacing w:after="0"/>
            </w:pPr>
            <w:r w:rsidRPr="00E74BA3">
              <w:t xml:space="preserve">Email of the </w:t>
            </w:r>
            <w:r w:rsidR="008E0A86">
              <w:t>IAI</w:t>
            </w:r>
            <w:r w:rsidRPr="00E74BA3">
              <w:t xml:space="preserve"> user</w:t>
            </w:r>
          </w:p>
        </w:tc>
        <w:tc>
          <w:tcPr>
            <w:tcW w:w="10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D9841EA" w14:textId="77777777" w:rsidR="00E74BA3" w:rsidRPr="00E74BA3" w:rsidRDefault="00E74BA3" w:rsidP="00E74BA3">
            <w:pPr>
              <w:spacing w:after="0"/>
            </w:pPr>
            <w:r w:rsidRPr="00E74BA3">
              <w:t>String</w:t>
            </w:r>
          </w:p>
        </w:tc>
      </w:tr>
      <w:tr w:rsidR="00E74BA3" w:rsidRPr="00E74BA3" w14:paraId="665162B2" w14:textId="77777777" w:rsidTr="00E74BA3">
        <w:trPr>
          <w:trHeight w:val="279"/>
        </w:trPr>
        <w:tc>
          <w:tcPr>
            <w:tcW w:w="21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22BE522D" w14:textId="77777777" w:rsidR="00E74BA3" w:rsidRPr="00E74BA3" w:rsidRDefault="00E74BA3" w:rsidP="00E74BA3">
            <w:pPr>
              <w:spacing w:after="0"/>
            </w:pPr>
            <w:r w:rsidRPr="00E74BA3">
              <w:t>RoleId</w:t>
            </w:r>
          </w:p>
        </w:tc>
        <w:tc>
          <w:tcPr>
            <w:tcW w:w="81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A6343FD" w14:textId="6577693B" w:rsidR="00E74BA3" w:rsidRPr="00E74BA3" w:rsidRDefault="00E74BA3" w:rsidP="00E74BA3">
            <w:pPr>
              <w:spacing w:after="0"/>
            </w:pPr>
            <w:r w:rsidRPr="00E74BA3">
              <w:t xml:space="preserve">Role Id of the </w:t>
            </w:r>
            <w:r w:rsidR="008E0A86">
              <w:t>IAI</w:t>
            </w:r>
            <w:r w:rsidRPr="00E74BA3">
              <w:t xml:space="preserve"> user roles</w:t>
            </w:r>
          </w:p>
        </w:tc>
        <w:tc>
          <w:tcPr>
            <w:tcW w:w="10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4D34313A" w14:textId="77777777" w:rsidR="00E74BA3" w:rsidRPr="00E74BA3" w:rsidRDefault="00E74BA3" w:rsidP="00E74BA3">
            <w:pPr>
              <w:spacing w:after="0"/>
            </w:pPr>
            <w:r w:rsidRPr="00E74BA3">
              <w:t>String</w:t>
            </w:r>
          </w:p>
        </w:tc>
      </w:tr>
      <w:tr w:rsidR="00E74BA3" w:rsidRPr="00E74BA3" w14:paraId="6734F80E" w14:textId="77777777" w:rsidTr="00E74BA3">
        <w:trPr>
          <w:trHeight w:val="279"/>
        </w:trPr>
        <w:tc>
          <w:tcPr>
            <w:tcW w:w="21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5B4444B1" w14:textId="77777777" w:rsidR="00E74BA3" w:rsidRPr="00E74BA3" w:rsidRDefault="00E74BA3" w:rsidP="00E74BA3">
            <w:pPr>
              <w:spacing w:after="0"/>
            </w:pPr>
            <w:r w:rsidRPr="00E74BA3">
              <w:t>RoleName</w:t>
            </w:r>
          </w:p>
        </w:tc>
        <w:tc>
          <w:tcPr>
            <w:tcW w:w="81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650C2812" w14:textId="5684B615" w:rsidR="00E74BA3" w:rsidRPr="00E74BA3" w:rsidRDefault="00E74BA3" w:rsidP="00E74BA3">
            <w:pPr>
              <w:spacing w:after="0"/>
            </w:pPr>
            <w:r w:rsidRPr="00E74BA3">
              <w:t xml:space="preserve">Role Name of the </w:t>
            </w:r>
            <w:r w:rsidR="008E0A86">
              <w:t>IAI</w:t>
            </w:r>
            <w:r w:rsidRPr="00E74BA3">
              <w:t xml:space="preserve"> user roles</w:t>
            </w:r>
          </w:p>
        </w:tc>
        <w:tc>
          <w:tcPr>
            <w:tcW w:w="10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1E6A185A" w14:textId="77777777" w:rsidR="00E74BA3" w:rsidRPr="00E74BA3" w:rsidRDefault="00E74BA3" w:rsidP="00E74BA3">
            <w:pPr>
              <w:spacing w:after="0"/>
            </w:pPr>
            <w:r w:rsidRPr="00E74BA3">
              <w:t>String</w:t>
            </w:r>
          </w:p>
        </w:tc>
      </w:tr>
      <w:tr w:rsidR="00E74BA3" w:rsidRPr="00E74BA3" w14:paraId="64A4C8B7" w14:textId="77777777" w:rsidTr="00E74BA3">
        <w:trPr>
          <w:trHeight w:val="279"/>
        </w:trPr>
        <w:tc>
          <w:tcPr>
            <w:tcW w:w="21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61D163C" w14:textId="77777777" w:rsidR="00E74BA3" w:rsidRPr="00E74BA3" w:rsidRDefault="00E74BA3" w:rsidP="00E74BA3">
            <w:pPr>
              <w:spacing w:after="0"/>
            </w:pPr>
            <w:r w:rsidRPr="00E74BA3">
              <w:t>DepartmentId</w:t>
            </w:r>
          </w:p>
        </w:tc>
        <w:tc>
          <w:tcPr>
            <w:tcW w:w="81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54EB043E" w14:textId="0195DF10" w:rsidR="00E74BA3" w:rsidRPr="00E74BA3" w:rsidRDefault="00E74BA3" w:rsidP="00E74BA3">
            <w:pPr>
              <w:spacing w:after="0"/>
            </w:pPr>
            <w:r w:rsidRPr="00E74BA3">
              <w:t xml:space="preserve">Department ID of the </w:t>
            </w:r>
            <w:r w:rsidR="008E0A86">
              <w:t>IAI</w:t>
            </w:r>
            <w:r w:rsidRPr="00E74BA3">
              <w:t xml:space="preserve"> user departments</w:t>
            </w:r>
          </w:p>
        </w:tc>
        <w:tc>
          <w:tcPr>
            <w:tcW w:w="10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570E8F85" w14:textId="77777777" w:rsidR="00E74BA3" w:rsidRPr="00E74BA3" w:rsidRDefault="00E74BA3" w:rsidP="00E74BA3">
            <w:pPr>
              <w:spacing w:after="0"/>
            </w:pPr>
            <w:r w:rsidRPr="00E74BA3">
              <w:t>String</w:t>
            </w:r>
          </w:p>
        </w:tc>
      </w:tr>
      <w:tr w:rsidR="00E74BA3" w:rsidRPr="00E74BA3" w14:paraId="7AD67824" w14:textId="77777777" w:rsidTr="00E74BA3">
        <w:trPr>
          <w:trHeight w:val="279"/>
        </w:trPr>
        <w:tc>
          <w:tcPr>
            <w:tcW w:w="21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20B507CC" w14:textId="77777777" w:rsidR="00E74BA3" w:rsidRPr="00E74BA3" w:rsidRDefault="00E74BA3" w:rsidP="00E74BA3">
            <w:pPr>
              <w:spacing w:after="0"/>
            </w:pPr>
            <w:r w:rsidRPr="00E74BA3">
              <w:t>DepartmentName</w:t>
            </w:r>
          </w:p>
        </w:tc>
        <w:tc>
          <w:tcPr>
            <w:tcW w:w="81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5BF8E57D" w14:textId="74484127" w:rsidR="00E74BA3" w:rsidRPr="00E74BA3" w:rsidRDefault="00E74BA3" w:rsidP="00E74BA3">
            <w:pPr>
              <w:spacing w:after="0"/>
            </w:pPr>
            <w:r w:rsidRPr="00E74BA3">
              <w:t xml:space="preserve">Department name of the </w:t>
            </w:r>
            <w:r w:rsidR="008E0A86">
              <w:t>IAI</w:t>
            </w:r>
            <w:r w:rsidRPr="00E74BA3">
              <w:t xml:space="preserve"> user departments</w:t>
            </w:r>
          </w:p>
        </w:tc>
        <w:tc>
          <w:tcPr>
            <w:tcW w:w="10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688D814" w14:textId="77777777" w:rsidR="00E74BA3" w:rsidRPr="00E74BA3" w:rsidRDefault="00E74BA3" w:rsidP="00E74BA3">
            <w:pPr>
              <w:spacing w:after="0"/>
            </w:pPr>
            <w:r w:rsidRPr="00E74BA3">
              <w:t>String</w:t>
            </w:r>
          </w:p>
        </w:tc>
      </w:tr>
    </w:tbl>
    <w:p w14:paraId="19DC6B28" w14:textId="77777777" w:rsidR="00E80EE5" w:rsidRDefault="00E80EE5" w:rsidP="00E80EE5">
      <w:pPr>
        <w:spacing w:before="120" w:after="0"/>
        <w:rPr>
          <w:b/>
          <w:bCs/>
          <w:sz w:val="22"/>
          <w:szCs w:val="24"/>
        </w:rPr>
        <w:sectPr w:rsidR="00E80EE5" w:rsidSect="00956611">
          <w:type w:val="continuous"/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3C80E930" w14:textId="1D195576" w:rsidR="00291CCA" w:rsidRPr="002C55D8" w:rsidRDefault="00291CCA" w:rsidP="00E80EE5">
      <w:pPr>
        <w:spacing w:before="120" w:after="0"/>
        <w:rPr>
          <w:b/>
          <w:bCs/>
          <w:sz w:val="22"/>
          <w:szCs w:val="24"/>
        </w:rPr>
      </w:pPr>
      <w:r w:rsidRPr="002C55D8">
        <w:rPr>
          <w:b/>
          <w:bCs/>
          <w:sz w:val="22"/>
          <w:szCs w:val="24"/>
        </w:rPr>
        <w:t>Sample</w:t>
      </w:r>
      <w:r w:rsidR="009847D4">
        <w:rPr>
          <w:b/>
          <w:bCs/>
          <w:sz w:val="22"/>
          <w:szCs w:val="24"/>
        </w:rPr>
        <w:t xml:space="preserve"> </w:t>
      </w:r>
      <w:r w:rsidRPr="002C55D8">
        <w:rPr>
          <w:b/>
          <w:bCs/>
          <w:sz w:val="22"/>
          <w:szCs w:val="24"/>
        </w:rPr>
        <w:t>JSON</w:t>
      </w:r>
      <w:r w:rsidR="009847D4">
        <w:rPr>
          <w:b/>
          <w:bCs/>
          <w:sz w:val="22"/>
          <w:szCs w:val="24"/>
        </w:rPr>
        <w:t xml:space="preserve"> </w:t>
      </w:r>
      <w:r w:rsidRPr="002C55D8">
        <w:rPr>
          <w:b/>
          <w:bCs/>
          <w:sz w:val="22"/>
          <w:szCs w:val="24"/>
        </w:rPr>
        <w:t>Request</w:t>
      </w:r>
    </w:p>
    <w:p w14:paraId="387EB1DA" w14:textId="77777777" w:rsidR="00291CCA" w:rsidRPr="00D84757" w:rsidRDefault="00291CCA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>{</w:t>
      </w:r>
    </w:p>
    <w:p w14:paraId="6F79C2BF" w14:textId="0ED361BC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</w:t>
      </w:r>
      <w:r w:rsidR="00291CCA" w:rsidRPr="00D84757">
        <w:rPr>
          <w:rFonts w:ascii="Consolas" w:hAnsi="Consolas"/>
          <w:sz w:val="16"/>
          <w:szCs w:val="16"/>
        </w:rPr>
        <w:t>"RoleIds":</w:t>
      </w:r>
      <w:r w:rsidRPr="00D84757">
        <w:rPr>
          <w:rFonts w:ascii="Consolas" w:hAnsi="Consolas"/>
          <w:sz w:val="16"/>
          <w:szCs w:val="16"/>
        </w:rPr>
        <w:t xml:space="preserve"> </w:t>
      </w:r>
      <w:r w:rsidR="00291CCA" w:rsidRPr="00D84757">
        <w:rPr>
          <w:rFonts w:ascii="Consolas" w:hAnsi="Consolas"/>
          <w:sz w:val="16"/>
          <w:szCs w:val="16"/>
        </w:rPr>
        <w:t>[</w:t>
      </w:r>
    </w:p>
    <w:p w14:paraId="2D310F53" w14:textId="670865E7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  </w:t>
      </w:r>
      <w:r w:rsidR="00291CCA" w:rsidRPr="00D84757">
        <w:rPr>
          <w:rFonts w:ascii="Consolas" w:hAnsi="Consolas"/>
          <w:sz w:val="16"/>
          <w:szCs w:val="16"/>
        </w:rPr>
        <w:t>"",</w:t>
      </w:r>
    </w:p>
    <w:p w14:paraId="4E25B965" w14:textId="6F4440F8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  </w:t>
      </w:r>
      <w:r w:rsidR="00291CCA" w:rsidRPr="00D84757">
        <w:rPr>
          <w:rFonts w:ascii="Consolas" w:hAnsi="Consolas"/>
          <w:sz w:val="16"/>
          <w:szCs w:val="16"/>
        </w:rPr>
        <w:t>""</w:t>
      </w:r>
    </w:p>
    <w:p w14:paraId="18463428" w14:textId="3F34F3D5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</w:t>
      </w:r>
      <w:r w:rsidR="00291CCA" w:rsidRPr="00D84757">
        <w:rPr>
          <w:rFonts w:ascii="Consolas" w:hAnsi="Consolas"/>
          <w:sz w:val="16"/>
          <w:szCs w:val="16"/>
        </w:rPr>
        <w:t>]</w:t>
      </w:r>
    </w:p>
    <w:p w14:paraId="584B9B8D" w14:textId="77777777" w:rsidR="00291CCA" w:rsidRPr="00D84757" w:rsidRDefault="00291CCA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>}</w:t>
      </w:r>
    </w:p>
    <w:p w14:paraId="0406FB53" w14:textId="15C8A619" w:rsidR="00291CCA" w:rsidRPr="002C55D8" w:rsidRDefault="00E80EE5" w:rsidP="00E80EE5">
      <w:pPr>
        <w:spacing w:before="120" w:after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br w:type="column"/>
      </w:r>
      <w:r w:rsidR="00291CCA" w:rsidRPr="002C55D8">
        <w:rPr>
          <w:b/>
          <w:bCs/>
          <w:sz w:val="22"/>
          <w:szCs w:val="24"/>
        </w:rPr>
        <w:t>Sample</w:t>
      </w:r>
      <w:r w:rsidR="009847D4">
        <w:rPr>
          <w:b/>
          <w:bCs/>
          <w:sz w:val="22"/>
          <w:szCs w:val="24"/>
        </w:rPr>
        <w:t xml:space="preserve"> </w:t>
      </w:r>
      <w:r w:rsidR="00291CCA" w:rsidRPr="002C55D8">
        <w:rPr>
          <w:b/>
          <w:bCs/>
          <w:sz w:val="22"/>
          <w:szCs w:val="24"/>
        </w:rPr>
        <w:t>JSON</w:t>
      </w:r>
      <w:r w:rsidR="009847D4">
        <w:rPr>
          <w:b/>
          <w:bCs/>
          <w:sz w:val="22"/>
          <w:szCs w:val="24"/>
        </w:rPr>
        <w:t xml:space="preserve"> </w:t>
      </w:r>
      <w:r w:rsidR="00291CCA" w:rsidRPr="002C55D8">
        <w:rPr>
          <w:b/>
          <w:bCs/>
          <w:sz w:val="22"/>
          <w:szCs w:val="24"/>
        </w:rPr>
        <w:t>Response</w:t>
      </w:r>
    </w:p>
    <w:p w14:paraId="1AE45BEC" w14:textId="77777777" w:rsidR="00291CCA" w:rsidRPr="00D84757" w:rsidRDefault="00291CCA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>{</w:t>
      </w:r>
    </w:p>
    <w:p w14:paraId="45A72C20" w14:textId="00DF86D2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  </w:t>
      </w:r>
      <w:r w:rsidR="00291CCA" w:rsidRPr="00D84757">
        <w:rPr>
          <w:rFonts w:ascii="Consolas" w:hAnsi="Consolas"/>
          <w:sz w:val="16"/>
          <w:szCs w:val="16"/>
        </w:rPr>
        <w:t>"Users":</w:t>
      </w:r>
      <w:r w:rsidRPr="00D84757">
        <w:rPr>
          <w:rFonts w:ascii="Consolas" w:hAnsi="Consolas"/>
          <w:sz w:val="16"/>
          <w:szCs w:val="16"/>
        </w:rPr>
        <w:t xml:space="preserve"> </w:t>
      </w:r>
      <w:r w:rsidR="00291CCA" w:rsidRPr="00D84757">
        <w:rPr>
          <w:rFonts w:ascii="Consolas" w:hAnsi="Consolas"/>
          <w:sz w:val="16"/>
          <w:szCs w:val="16"/>
        </w:rPr>
        <w:t>[</w:t>
      </w:r>
    </w:p>
    <w:p w14:paraId="395494BA" w14:textId="2DF79FA0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    </w:t>
      </w:r>
      <w:r w:rsidR="00291CCA" w:rsidRPr="00D84757">
        <w:rPr>
          <w:rFonts w:ascii="Consolas" w:hAnsi="Consolas"/>
          <w:sz w:val="16"/>
          <w:szCs w:val="16"/>
        </w:rPr>
        <w:t>{</w:t>
      </w:r>
    </w:p>
    <w:p w14:paraId="7CDA79E2" w14:textId="52C26B82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      </w:t>
      </w:r>
      <w:r w:rsidR="00291CCA" w:rsidRPr="00D84757">
        <w:rPr>
          <w:rFonts w:ascii="Consolas" w:hAnsi="Consolas"/>
          <w:sz w:val="16"/>
          <w:szCs w:val="16"/>
        </w:rPr>
        <w:t>"UserId":</w:t>
      </w:r>
      <w:r w:rsidRPr="00D84757">
        <w:rPr>
          <w:rFonts w:ascii="Consolas" w:hAnsi="Consolas"/>
          <w:sz w:val="16"/>
          <w:szCs w:val="16"/>
        </w:rPr>
        <w:t xml:space="preserve"> </w:t>
      </w:r>
      <w:r w:rsidR="00291CCA" w:rsidRPr="00D84757">
        <w:rPr>
          <w:rFonts w:ascii="Consolas" w:hAnsi="Consolas"/>
          <w:sz w:val="16"/>
          <w:szCs w:val="16"/>
        </w:rPr>
        <w:t>"",</w:t>
      </w:r>
    </w:p>
    <w:p w14:paraId="6482DCE5" w14:textId="1B3A504F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      </w:t>
      </w:r>
      <w:r w:rsidR="00291CCA" w:rsidRPr="00D84757">
        <w:rPr>
          <w:rFonts w:ascii="Consolas" w:hAnsi="Consolas"/>
          <w:sz w:val="16"/>
          <w:szCs w:val="16"/>
        </w:rPr>
        <w:t>"DisplayName":</w:t>
      </w:r>
      <w:r w:rsidRPr="00D84757">
        <w:rPr>
          <w:rFonts w:ascii="Consolas" w:hAnsi="Consolas"/>
          <w:sz w:val="16"/>
          <w:szCs w:val="16"/>
        </w:rPr>
        <w:t xml:space="preserve"> </w:t>
      </w:r>
      <w:r w:rsidR="00291CCA" w:rsidRPr="00D84757">
        <w:rPr>
          <w:rFonts w:ascii="Consolas" w:hAnsi="Consolas"/>
          <w:sz w:val="16"/>
          <w:szCs w:val="16"/>
        </w:rPr>
        <w:t>"",</w:t>
      </w:r>
    </w:p>
    <w:p w14:paraId="0B611888" w14:textId="1BF02A2A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      </w:t>
      </w:r>
      <w:r w:rsidR="00291CCA" w:rsidRPr="00D84757">
        <w:rPr>
          <w:rFonts w:ascii="Consolas" w:hAnsi="Consolas"/>
          <w:sz w:val="16"/>
          <w:szCs w:val="16"/>
        </w:rPr>
        <w:t>"FirstName":</w:t>
      </w:r>
      <w:r w:rsidRPr="00D84757">
        <w:rPr>
          <w:rFonts w:ascii="Consolas" w:hAnsi="Consolas"/>
          <w:sz w:val="16"/>
          <w:szCs w:val="16"/>
        </w:rPr>
        <w:t xml:space="preserve"> </w:t>
      </w:r>
      <w:r w:rsidR="00291CCA" w:rsidRPr="00D84757">
        <w:rPr>
          <w:rFonts w:ascii="Consolas" w:hAnsi="Consolas"/>
          <w:sz w:val="16"/>
          <w:szCs w:val="16"/>
        </w:rPr>
        <w:t>"",</w:t>
      </w:r>
    </w:p>
    <w:p w14:paraId="26F6DCFE" w14:textId="004FD8AC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      </w:t>
      </w:r>
      <w:r w:rsidR="00291CCA" w:rsidRPr="00D84757">
        <w:rPr>
          <w:rFonts w:ascii="Consolas" w:hAnsi="Consolas"/>
          <w:sz w:val="16"/>
          <w:szCs w:val="16"/>
        </w:rPr>
        <w:t>"LastName":</w:t>
      </w:r>
      <w:r w:rsidRPr="00D84757">
        <w:rPr>
          <w:rFonts w:ascii="Consolas" w:hAnsi="Consolas"/>
          <w:sz w:val="16"/>
          <w:szCs w:val="16"/>
        </w:rPr>
        <w:t xml:space="preserve"> </w:t>
      </w:r>
      <w:r w:rsidR="00291CCA" w:rsidRPr="00D84757">
        <w:rPr>
          <w:rFonts w:ascii="Consolas" w:hAnsi="Consolas"/>
          <w:sz w:val="16"/>
          <w:szCs w:val="16"/>
        </w:rPr>
        <w:t>"",</w:t>
      </w:r>
    </w:p>
    <w:p w14:paraId="6788CFF7" w14:textId="38F8CE60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      </w:t>
      </w:r>
      <w:r w:rsidR="00291CCA" w:rsidRPr="00D84757">
        <w:rPr>
          <w:rFonts w:ascii="Consolas" w:hAnsi="Consolas"/>
          <w:sz w:val="16"/>
          <w:szCs w:val="16"/>
        </w:rPr>
        <w:t>"UserPrincipalName":</w:t>
      </w:r>
      <w:r w:rsidRPr="00D84757">
        <w:rPr>
          <w:rFonts w:ascii="Consolas" w:hAnsi="Consolas"/>
          <w:sz w:val="16"/>
          <w:szCs w:val="16"/>
        </w:rPr>
        <w:t xml:space="preserve"> </w:t>
      </w:r>
      <w:r w:rsidR="00291CCA" w:rsidRPr="00D84757">
        <w:rPr>
          <w:rFonts w:ascii="Consolas" w:hAnsi="Consolas"/>
          <w:sz w:val="16"/>
          <w:szCs w:val="16"/>
        </w:rPr>
        <w:t>"",</w:t>
      </w:r>
    </w:p>
    <w:p w14:paraId="069F32D1" w14:textId="72A46713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      </w:t>
      </w:r>
      <w:r w:rsidR="00291CCA" w:rsidRPr="00D84757">
        <w:rPr>
          <w:rFonts w:ascii="Consolas" w:hAnsi="Consolas"/>
          <w:sz w:val="16"/>
          <w:szCs w:val="16"/>
        </w:rPr>
        <w:t>"PhoneNumber":</w:t>
      </w:r>
      <w:r w:rsidRPr="00D84757">
        <w:rPr>
          <w:rFonts w:ascii="Consolas" w:hAnsi="Consolas"/>
          <w:sz w:val="16"/>
          <w:szCs w:val="16"/>
        </w:rPr>
        <w:t xml:space="preserve"> </w:t>
      </w:r>
      <w:r w:rsidR="00291CCA" w:rsidRPr="00D84757">
        <w:rPr>
          <w:rFonts w:ascii="Consolas" w:hAnsi="Consolas"/>
          <w:sz w:val="16"/>
          <w:szCs w:val="16"/>
        </w:rPr>
        <w:t>"",</w:t>
      </w:r>
    </w:p>
    <w:p w14:paraId="246D279C" w14:textId="51B35C6E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      </w:t>
      </w:r>
      <w:r w:rsidR="00291CCA" w:rsidRPr="00D84757">
        <w:rPr>
          <w:rFonts w:ascii="Consolas" w:hAnsi="Consolas"/>
          <w:sz w:val="16"/>
          <w:szCs w:val="16"/>
        </w:rPr>
        <w:t>"Email":</w:t>
      </w:r>
      <w:r w:rsidRPr="00D84757">
        <w:rPr>
          <w:rFonts w:ascii="Consolas" w:hAnsi="Consolas"/>
          <w:sz w:val="16"/>
          <w:szCs w:val="16"/>
        </w:rPr>
        <w:t xml:space="preserve"> </w:t>
      </w:r>
      <w:r w:rsidR="00291CCA" w:rsidRPr="00D84757">
        <w:rPr>
          <w:rFonts w:ascii="Consolas" w:hAnsi="Consolas"/>
          <w:sz w:val="16"/>
          <w:szCs w:val="16"/>
        </w:rPr>
        <w:t>"",</w:t>
      </w:r>
    </w:p>
    <w:p w14:paraId="0A95618B" w14:textId="290AEA80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      </w:t>
      </w:r>
      <w:r w:rsidR="00291CCA" w:rsidRPr="00D84757">
        <w:rPr>
          <w:rFonts w:ascii="Consolas" w:hAnsi="Consolas"/>
          <w:sz w:val="16"/>
          <w:szCs w:val="16"/>
        </w:rPr>
        <w:t>"UserRoles":</w:t>
      </w:r>
      <w:r w:rsidRPr="00D84757">
        <w:rPr>
          <w:rFonts w:ascii="Consolas" w:hAnsi="Consolas"/>
          <w:sz w:val="16"/>
          <w:szCs w:val="16"/>
        </w:rPr>
        <w:t xml:space="preserve"> </w:t>
      </w:r>
      <w:r w:rsidR="00291CCA" w:rsidRPr="00D84757">
        <w:rPr>
          <w:rFonts w:ascii="Consolas" w:hAnsi="Consolas"/>
          <w:sz w:val="16"/>
          <w:szCs w:val="16"/>
        </w:rPr>
        <w:t>[</w:t>
      </w:r>
    </w:p>
    <w:p w14:paraId="1FCBCB1E" w14:textId="2CA7CAAA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        </w:t>
      </w:r>
      <w:r w:rsidR="00291CCA" w:rsidRPr="00D84757">
        <w:rPr>
          <w:rFonts w:ascii="Consolas" w:hAnsi="Consolas"/>
          <w:sz w:val="16"/>
          <w:szCs w:val="16"/>
        </w:rPr>
        <w:t>{</w:t>
      </w:r>
    </w:p>
    <w:p w14:paraId="683C0B86" w14:textId="266157D5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          </w:t>
      </w:r>
      <w:r w:rsidR="00291CCA" w:rsidRPr="00D84757">
        <w:rPr>
          <w:rFonts w:ascii="Consolas" w:hAnsi="Consolas"/>
          <w:sz w:val="16"/>
          <w:szCs w:val="16"/>
        </w:rPr>
        <w:t>"RoleId":</w:t>
      </w:r>
      <w:r w:rsidRPr="00D84757">
        <w:rPr>
          <w:rFonts w:ascii="Consolas" w:hAnsi="Consolas"/>
          <w:sz w:val="16"/>
          <w:szCs w:val="16"/>
        </w:rPr>
        <w:t xml:space="preserve"> </w:t>
      </w:r>
      <w:r w:rsidR="00291CCA" w:rsidRPr="00D84757">
        <w:rPr>
          <w:rFonts w:ascii="Consolas" w:hAnsi="Consolas"/>
          <w:sz w:val="16"/>
          <w:szCs w:val="16"/>
        </w:rPr>
        <w:t>"",</w:t>
      </w:r>
    </w:p>
    <w:p w14:paraId="6292F469" w14:textId="4810AD2A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          </w:t>
      </w:r>
      <w:r w:rsidR="00291CCA" w:rsidRPr="00D84757">
        <w:rPr>
          <w:rFonts w:ascii="Consolas" w:hAnsi="Consolas"/>
          <w:sz w:val="16"/>
          <w:szCs w:val="16"/>
        </w:rPr>
        <w:t>"RoleName":</w:t>
      </w:r>
      <w:r w:rsidRPr="00D84757">
        <w:rPr>
          <w:rFonts w:ascii="Consolas" w:hAnsi="Consolas"/>
          <w:sz w:val="16"/>
          <w:szCs w:val="16"/>
        </w:rPr>
        <w:t xml:space="preserve"> </w:t>
      </w:r>
      <w:r w:rsidR="00291CCA" w:rsidRPr="00D84757">
        <w:rPr>
          <w:rFonts w:ascii="Consolas" w:hAnsi="Consolas"/>
          <w:sz w:val="16"/>
          <w:szCs w:val="16"/>
        </w:rPr>
        <w:t>""</w:t>
      </w:r>
    </w:p>
    <w:p w14:paraId="3AB74D17" w14:textId="7C57C933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        </w:t>
      </w:r>
      <w:r w:rsidR="00291CCA" w:rsidRPr="00D84757">
        <w:rPr>
          <w:rFonts w:ascii="Consolas" w:hAnsi="Consolas"/>
          <w:sz w:val="16"/>
          <w:szCs w:val="16"/>
        </w:rPr>
        <w:t>}</w:t>
      </w:r>
    </w:p>
    <w:p w14:paraId="2515493E" w14:textId="508A9A31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      </w:t>
      </w:r>
      <w:r w:rsidR="00291CCA" w:rsidRPr="00D84757">
        <w:rPr>
          <w:rFonts w:ascii="Consolas" w:hAnsi="Consolas"/>
          <w:sz w:val="16"/>
          <w:szCs w:val="16"/>
        </w:rPr>
        <w:t>],</w:t>
      </w:r>
    </w:p>
    <w:p w14:paraId="3CA799DA" w14:textId="768873BA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      </w:t>
      </w:r>
      <w:r w:rsidR="00291CCA" w:rsidRPr="00D84757">
        <w:rPr>
          <w:rFonts w:ascii="Consolas" w:hAnsi="Consolas"/>
          <w:sz w:val="16"/>
          <w:szCs w:val="16"/>
        </w:rPr>
        <w:t>"UserDepartments":</w:t>
      </w:r>
      <w:r w:rsidRPr="00D84757">
        <w:rPr>
          <w:rFonts w:ascii="Consolas" w:hAnsi="Consolas"/>
          <w:sz w:val="16"/>
          <w:szCs w:val="16"/>
        </w:rPr>
        <w:t xml:space="preserve"> </w:t>
      </w:r>
      <w:r w:rsidR="00291CCA" w:rsidRPr="00D84757">
        <w:rPr>
          <w:rFonts w:ascii="Consolas" w:hAnsi="Consolas"/>
          <w:sz w:val="16"/>
          <w:szCs w:val="16"/>
        </w:rPr>
        <w:t>[</w:t>
      </w:r>
    </w:p>
    <w:p w14:paraId="04C6213B" w14:textId="4FF38C6A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        </w:t>
      </w:r>
      <w:r w:rsidR="00291CCA" w:rsidRPr="00D84757">
        <w:rPr>
          <w:rFonts w:ascii="Consolas" w:hAnsi="Consolas"/>
          <w:sz w:val="16"/>
          <w:szCs w:val="16"/>
        </w:rPr>
        <w:t>{</w:t>
      </w:r>
    </w:p>
    <w:p w14:paraId="3FF59087" w14:textId="66FA4FE6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          </w:t>
      </w:r>
      <w:r w:rsidR="00291CCA" w:rsidRPr="00D84757">
        <w:rPr>
          <w:rFonts w:ascii="Consolas" w:hAnsi="Consolas"/>
          <w:sz w:val="16"/>
          <w:szCs w:val="16"/>
        </w:rPr>
        <w:t>"DepartmentId":</w:t>
      </w:r>
      <w:r w:rsidRPr="00D84757">
        <w:rPr>
          <w:rFonts w:ascii="Consolas" w:hAnsi="Consolas"/>
          <w:sz w:val="16"/>
          <w:szCs w:val="16"/>
        </w:rPr>
        <w:t xml:space="preserve"> </w:t>
      </w:r>
      <w:r w:rsidR="00291CCA" w:rsidRPr="00D84757">
        <w:rPr>
          <w:rFonts w:ascii="Consolas" w:hAnsi="Consolas"/>
          <w:sz w:val="16"/>
          <w:szCs w:val="16"/>
        </w:rPr>
        <w:t>"",</w:t>
      </w:r>
    </w:p>
    <w:p w14:paraId="4AB65872" w14:textId="621905AA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          </w:t>
      </w:r>
      <w:r w:rsidR="00291CCA" w:rsidRPr="00D84757">
        <w:rPr>
          <w:rFonts w:ascii="Consolas" w:hAnsi="Consolas"/>
          <w:sz w:val="16"/>
          <w:szCs w:val="16"/>
        </w:rPr>
        <w:t>"DepartmentName":</w:t>
      </w:r>
      <w:r w:rsidRPr="00D84757">
        <w:rPr>
          <w:rFonts w:ascii="Consolas" w:hAnsi="Consolas"/>
          <w:sz w:val="16"/>
          <w:szCs w:val="16"/>
        </w:rPr>
        <w:t xml:space="preserve"> </w:t>
      </w:r>
      <w:r w:rsidR="00291CCA" w:rsidRPr="00D84757">
        <w:rPr>
          <w:rFonts w:ascii="Consolas" w:hAnsi="Consolas"/>
          <w:sz w:val="16"/>
          <w:szCs w:val="16"/>
        </w:rPr>
        <w:t>""</w:t>
      </w:r>
    </w:p>
    <w:p w14:paraId="506BD93E" w14:textId="33603891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        </w:t>
      </w:r>
      <w:r w:rsidR="00291CCA" w:rsidRPr="00D84757">
        <w:rPr>
          <w:rFonts w:ascii="Consolas" w:hAnsi="Consolas"/>
          <w:sz w:val="16"/>
          <w:szCs w:val="16"/>
        </w:rPr>
        <w:t>}</w:t>
      </w:r>
    </w:p>
    <w:p w14:paraId="5479F278" w14:textId="5B259283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      </w:t>
      </w:r>
      <w:r w:rsidR="00291CCA" w:rsidRPr="00D84757">
        <w:rPr>
          <w:rFonts w:ascii="Consolas" w:hAnsi="Consolas"/>
          <w:sz w:val="16"/>
          <w:szCs w:val="16"/>
        </w:rPr>
        <w:t>]</w:t>
      </w:r>
    </w:p>
    <w:p w14:paraId="6557C25A" w14:textId="500E3082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    </w:t>
      </w:r>
      <w:r w:rsidR="00291CCA" w:rsidRPr="00D84757">
        <w:rPr>
          <w:rFonts w:ascii="Consolas" w:hAnsi="Consolas"/>
          <w:sz w:val="16"/>
          <w:szCs w:val="16"/>
        </w:rPr>
        <w:t>}</w:t>
      </w:r>
    </w:p>
    <w:p w14:paraId="72C7F1F3" w14:textId="7F2E6762" w:rsidR="00291CCA" w:rsidRPr="00D84757" w:rsidRDefault="009847D4" w:rsidP="009C1AB0">
      <w:pPr>
        <w:spacing w:after="0"/>
        <w:rPr>
          <w:rFonts w:ascii="Consolas" w:hAnsi="Consolas"/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  </w:t>
      </w:r>
      <w:r w:rsidR="00291CCA" w:rsidRPr="00D84757">
        <w:rPr>
          <w:rFonts w:ascii="Consolas" w:hAnsi="Consolas"/>
          <w:sz w:val="16"/>
          <w:szCs w:val="16"/>
        </w:rPr>
        <w:t>]</w:t>
      </w:r>
    </w:p>
    <w:p w14:paraId="5B8FE8AD" w14:textId="284AE3EE" w:rsidR="00291CCA" w:rsidRDefault="009847D4" w:rsidP="009C1AB0">
      <w:pPr>
        <w:spacing w:after="0"/>
        <w:rPr>
          <w:sz w:val="16"/>
          <w:szCs w:val="16"/>
        </w:rPr>
      </w:pPr>
      <w:r w:rsidRPr="00D84757">
        <w:rPr>
          <w:rFonts w:ascii="Consolas" w:hAnsi="Consolas"/>
          <w:sz w:val="16"/>
          <w:szCs w:val="16"/>
        </w:rPr>
        <w:t xml:space="preserve">                </w:t>
      </w:r>
      <w:r w:rsidR="00291CCA" w:rsidRPr="00D84757">
        <w:rPr>
          <w:rFonts w:ascii="Consolas" w:hAnsi="Consolas"/>
          <w:sz w:val="16"/>
          <w:szCs w:val="16"/>
        </w:rPr>
        <w:t>}</w:t>
      </w:r>
    </w:p>
    <w:p w14:paraId="38079414" w14:textId="77777777" w:rsidR="00E80EE5" w:rsidRDefault="00E80EE5" w:rsidP="00E80EE5">
      <w:pPr>
        <w:sectPr w:rsidR="00E80EE5" w:rsidSect="00E80EE5">
          <w:type w:val="continuous"/>
          <w:pgSz w:w="12960" w:h="25920" w:code="5"/>
          <w:pgMar w:top="720" w:right="720" w:bottom="720" w:left="720" w:header="720" w:footer="720" w:gutter="0"/>
          <w:cols w:num="2" w:space="720"/>
          <w:docGrid w:linePitch="360"/>
        </w:sectPr>
      </w:pPr>
    </w:p>
    <w:p w14:paraId="052926D8" w14:textId="11D9EB36" w:rsidR="00E80EE5" w:rsidRPr="00E80EE5" w:rsidRDefault="00E80EE5" w:rsidP="003D6F9B">
      <w:pPr>
        <w:pStyle w:val="Heading3"/>
      </w:pPr>
      <w:r w:rsidRPr="00E80EE5">
        <w:t>Result</w:t>
      </w:r>
    </w:p>
    <w:tbl>
      <w:tblPr>
        <w:tblW w:w="8535" w:type="dxa"/>
        <w:tblLayout w:type="fixed"/>
        <w:tblLook w:val="04A0" w:firstRow="1" w:lastRow="0" w:firstColumn="1" w:lastColumn="0" w:noHBand="0" w:noVBand="1"/>
      </w:tblPr>
      <w:tblGrid>
        <w:gridCol w:w="1519"/>
        <w:gridCol w:w="7016"/>
      </w:tblGrid>
      <w:tr w:rsidR="00E80EE5" w:rsidRPr="00E80EE5" w14:paraId="2E111C6E" w14:textId="77777777" w:rsidTr="00E80EE5">
        <w:tc>
          <w:tcPr>
            <w:tcW w:w="1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0CA97665" w14:textId="77777777" w:rsidR="00E80EE5" w:rsidRPr="00E80EE5" w:rsidRDefault="00E80EE5" w:rsidP="00E80EE5">
            <w:pPr>
              <w:rPr>
                <w:b/>
                <w:bCs/>
              </w:rPr>
            </w:pPr>
            <w:r w:rsidRPr="00E80EE5">
              <w:rPr>
                <w:b/>
                <w:bCs/>
              </w:rPr>
              <w:t>HTTP Code</w:t>
            </w:r>
          </w:p>
        </w:tc>
        <w:tc>
          <w:tcPr>
            <w:tcW w:w="70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5C2FBA76" w14:textId="77777777" w:rsidR="00E80EE5" w:rsidRPr="00E80EE5" w:rsidRDefault="00E80EE5" w:rsidP="00E80EE5">
            <w:pPr>
              <w:rPr>
                <w:b/>
                <w:bCs/>
              </w:rPr>
            </w:pPr>
            <w:r w:rsidRPr="00E80EE5">
              <w:rPr>
                <w:b/>
                <w:bCs/>
              </w:rPr>
              <w:t>Result Description</w:t>
            </w:r>
          </w:p>
        </w:tc>
      </w:tr>
      <w:tr w:rsidR="00E80EE5" w:rsidRPr="00E80EE5" w14:paraId="646A5DCC" w14:textId="77777777">
        <w:tc>
          <w:tcPr>
            <w:tcW w:w="1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617C8073" w14:textId="77777777" w:rsidR="00E80EE5" w:rsidRPr="00E80EE5" w:rsidRDefault="00E80EE5" w:rsidP="00E80EE5">
            <w:r w:rsidRPr="00E80EE5">
              <w:t>200</w:t>
            </w:r>
          </w:p>
        </w:tc>
        <w:tc>
          <w:tcPr>
            <w:tcW w:w="70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0058A97A" w14:textId="61BE439E" w:rsidR="00E80EE5" w:rsidRPr="00E80EE5" w:rsidRDefault="00E80EE5" w:rsidP="00E80EE5">
            <w:r w:rsidRPr="00E80EE5">
              <w:t xml:space="preserve">list of </w:t>
            </w:r>
            <w:r w:rsidR="008E0A86">
              <w:t>IAI</w:t>
            </w:r>
            <w:r w:rsidRPr="00E80EE5">
              <w:t xml:space="preserve"> users based on the RoleId present in the request body</w:t>
            </w:r>
          </w:p>
        </w:tc>
      </w:tr>
    </w:tbl>
    <w:p w14:paraId="4718C132" w14:textId="7B7D16E6" w:rsidR="00E80EE5" w:rsidRDefault="00E80EE5" w:rsidP="003D6F9B">
      <w:pPr>
        <w:pStyle w:val="Heading3"/>
      </w:pPr>
      <w:r>
        <w:t>Error Management</w:t>
      </w:r>
    </w:p>
    <w:tbl>
      <w:tblPr>
        <w:tblW w:w="11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9"/>
        <w:gridCol w:w="1439"/>
        <w:gridCol w:w="8557"/>
      </w:tblGrid>
      <w:tr w:rsidR="00E80EE5" w:rsidRPr="00E80EE5" w14:paraId="22A73A60" w14:textId="77777777" w:rsidTr="0054712A">
        <w:tc>
          <w:tcPr>
            <w:tcW w:w="1519" w:type="dxa"/>
            <w:shd w:val="clear" w:color="auto" w:fill="D9D9D9" w:themeFill="background1" w:themeFillShade="D9"/>
            <w:vAlign w:val="center"/>
            <w:hideMark/>
          </w:tcPr>
          <w:p w14:paraId="4D6B90E5" w14:textId="77777777" w:rsidR="00E80EE5" w:rsidRPr="00E80EE5" w:rsidRDefault="00E80EE5" w:rsidP="00E80EE5">
            <w:pPr>
              <w:spacing w:after="0"/>
            </w:pPr>
            <w:r w:rsidRPr="00E80EE5">
              <w:t>HTTP Code</w:t>
            </w:r>
          </w:p>
        </w:tc>
        <w:tc>
          <w:tcPr>
            <w:tcW w:w="1439" w:type="dxa"/>
            <w:shd w:val="clear" w:color="auto" w:fill="D9D9D9" w:themeFill="background1" w:themeFillShade="D9"/>
            <w:vAlign w:val="center"/>
            <w:hideMark/>
          </w:tcPr>
          <w:p w14:paraId="32A27AE2" w14:textId="77777777" w:rsidR="00E80EE5" w:rsidRPr="00E80EE5" w:rsidRDefault="00E80EE5" w:rsidP="00E80EE5">
            <w:pPr>
              <w:spacing w:after="0"/>
            </w:pPr>
            <w:r w:rsidRPr="00E80EE5">
              <w:t>Error Code</w:t>
            </w:r>
          </w:p>
        </w:tc>
        <w:tc>
          <w:tcPr>
            <w:tcW w:w="8557" w:type="dxa"/>
            <w:shd w:val="clear" w:color="auto" w:fill="D9D9D9" w:themeFill="background1" w:themeFillShade="D9"/>
            <w:vAlign w:val="center"/>
            <w:hideMark/>
          </w:tcPr>
          <w:p w14:paraId="1E50F3D7" w14:textId="77777777" w:rsidR="00E80EE5" w:rsidRPr="00E80EE5" w:rsidRDefault="00E80EE5" w:rsidP="00E80EE5">
            <w:pPr>
              <w:spacing w:after="0"/>
            </w:pPr>
            <w:r w:rsidRPr="00E80EE5">
              <w:t>Error Description</w:t>
            </w:r>
          </w:p>
        </w:tc>
      </w:tr>
      <w:tr w:rsidR="00E80EE5" w:rsidRPr="00E80EE5" w14:paraId="76A60BB7" w14:textId="77777777" w:rsidTr="0054712A">
        <w:tc>
          <w:tcPr>
            <w:tcW w:w="1519" w:type="dxa"/>
            <w:vAlign w:val="center"/>
            <w:hideMark/>
          </w:tcPr>
          <w:p w14:paraId="0477425B" w14:textId="77777777" w:rsidR="00E80EE5" w:rsidRPr="00E80EE5" w:rsidRDefault="00E80EE5" w:rsidP="00E80EE5">
            <w:pPr>
              <w:spacing w:after="0"/>
            </w:pPr>
            <w:r w:rsidRPr="00E80EE5">
              <w:t>500</w:t>
            </w:r>
          </w:p>
        </w:tc>
        <w:tc>
          <w:tcPr>
            <w:tcW w:w="1439" w:type="dxa"/>
            <w:vAlign w:val="center"/>
            <w:hideMark/>
          </w:tcPr>
          <w:p w14:paraId="6E39497D" w14:textId="77777777" w:rsidR="00E80EE5" w:rsidRPr="00E80EE5" w:rsidRDefault="00E80EE5" w:rsidP="00E80EE5">
            <w:pPr>
              <w:spacing w:after="0"/>
            </w:pPr>
            <w:r w:rsidRPr="00E80EE5">
              <w:t>500</w:t>
            </w:r>
          </w:p>
        </w:tc>
        <w:tc>
          <w:tcPr>
            <w:tcW w:w="8557" w:type="dxa"/>
            <w:vAlign w:val="center"/>
            <w:hideMark/>
          </w:tcPr>
          <w:p w14:paraId="26C5359A" w14:textId="77777777" w:rsidR="00E80EE5" w:rsidRPr="00E80EE5" w:rsidRDefault="00E80EE5" w:rsidP="00E80EE5">
            <w:pPr>
              <w:spacing w:after="0"/>
            </w:pPr>
            <w:r w:rsidRPr="00E80EE5">
              <w:t xml:space="preserve">      Generic Error</w:t>
            </w:r>
          </w:p>
        </w:tc>
      </w:tr>
      <w:tr w:rsidR="00E80EE5" w:rsidRPr="00E80EE5" w14:paraId="40DAF118" w14:textId="77777777" w:rsidTr="0054712A">
        <w:tc>
          <w:tcPr>
            <w:tcW w:w="1519" w:type="dxa"/>
            <w:vAlign w:val="center"/>
            <w:hideMark/>
          </w:tcPr>
          <w:p w14:paraId="5B1C6337" w14:textId="77777777" w:rsidR="00E80EE5" w:rsidRPr="00E80EE5" w:rsidRDefault="00E80EE5" w:rsidP="00E80EE5">
            <w:pPr>
              <w:spacing w:after="0"/>
            </w:pPr>
            <w:r w:rsidRPr="00E80EE5">
              <w:t>400</w:t>
            </w:r>
          </w:p>
        </w:tc>
        <w:tc>
          <w:tcPr>
            <w:tcW w:w="1439" w:type="dxa"/>
            <w:vAlign w:val="center"/>
            <w:hideMark/>
          </w:tcPr>
          <w:p w14:paraId="6B171902" w14:textId="77777777" w:rsidR="00E80EE5" w:rsidRPr="00E80EE5" w:rsidRDefault="00E80EE5" w:rsidP="00E80EE5">
            <w:pPr>
              <w:spacing w:after="0"/>
            </w:pPr>
            <w:r w:rsidRPr="00E80EE5">
              <w:t>401</w:t>
            </w:r>
          </w:p>
        </w:tc>
        <w:tc>
          <w:tcPr>
            <w:tcW w:w="8557" w:type="dxa"/>
            <w:vAlign w:val="center"/>
            <w:hideMark/>
          </w:tcPr>
          <w:p w14:paraId="2EF67B0A" w14:textId="30C092C4" w:rsidR="00E80EE5" w:rsidRPr="00E80EE5" w:rsidRDefault="00E80EE5" w:rsidP="0054712A">
            <w:pPr>
              <w:spacing w:after="0"/>
              <w:ind w:left="360"/>
            </w:pPr>
            <w:r w:rsidRPr="00E80EE5">
              <w:t xml:space="preserve">Unauthorized User </w:t>
            </w:r>
            <w:r w:rsidR="0054712A">
              <w:t xml:space="preserve">or </w:t>
            </w:r>
            <w:r w:rsidRPr="00E80EE5">
              <w:t>Header Token missing</w:t>
            </w:r>
          </w:p>
        </w:tc>
      </w:tr>
      <w:tr w:rsidR="00E80EE5" w:rsidRPr="00E80EE5" w14:paraId="49ABFBDF" w14:textId="77777777" w:rsidTr="0054712A">
        <w:tc>
          <w:tcPr>
            <w:tcW w:w="1519" w:type="dxa"/>
            <w:vAlign w:val="center"/>
            <w:hideMark/>
          </w:tcPr>
          <w:p w14:paraId="2A6003FB" w14:textId="77777777" w:rsidR="00E80EE5" w:rsidRPr="00E80EE5" w:rsidRDefault="00E80EE5" w:rsidP="00E80EE5">
            <w:pPr>
              <w:spacing w:after="0"/>
            </w:pPr>
            <w:r w:rsidRPr="00E80EE5">
              <w:t>400</w:t>
            </w:r>
          </w:p>
        </w:tc>
        <w:tc>
          <w:tcPr>
            <w:tcW w:w="1439" w:type="dxa"/>
            <w:vAlign w:val="center"/>
            <w:hideMark/>
          </w:tcPr>
          <w:p w14:paraId="40857AFE" w14:textId="77777777" w:rsidR="00E80EE5" w:rsidRPr="00E80EE5" w:rsidRDefault="00E80EE5" w:rsidP="00E80EE5">
            <w:pPr>
              <w:spacing w:after="0"/>
            </w:pPr>
            <w:r w:rsidRPr="00E80EE5">
              <w:t>400</w:t>
            </w:r>
          </w:p>
        </w:tc>
        <w:tc>
          <w:tcPr>
            <w:tcW w:w="8557" w:type="dxa"/>
            <w:vAlign w:val="center"/>
            <w:hideMark/>
          </w:tcPr>
          <w:p w14:paraId="00F81E38" w14:textId="1652D583" w:rsidR="00E80EE5" w:rsidRPr="00E80EE5" w:rsidRDefault="00E80EE5" w:rsidP="007956C2">
            <w:pPr>
              <w:spacing w:after="0"/>
              <w:ind w:left="360"/>
            </w:pPr>
            <w:r w:rsidRPr="00E80EE5">
              <w:t>Bad request</w:t>
            </w:r>
            <w:r w:rsidR="0054712A">
              <w:t xml:space="preserve"> - </w:t>
            </w:r>
            <w:r w:rsidRPr="00E80EE5">
              <w:t>Please enter the valid authorization token</w:t>
            </w:r>
            <w:r w:rsidR="007956C2">
              <w:t xml:space="preserve"> - </w:t>
            </w:r>
            <w:r w:rsidRPr="00E80EE5">
              <w:t>Please enter valid role IDs</w:t>
            </w:r>
          </w:p>
        </w:tc>
      </w:tr>
    </w:tbl>
    <w:p w14:paraId="28D85FAC" w14:textId="77777777" w:rsidR="00E80EE5" w:rsidRDefault="00E80EE5" w:rsidP="0096182F">
      <w:pPr>
        <w:pStyle w:val="Heading2"/>
        <w:sectPr w:rsidR="00E80EE5" w:rsidSect="00956611">
          <w:type w:val="continuous"/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2579B5A6" w14:textId="2EE48705" w:rsidR="00291CCA" w:rsidRDefault="00894C8A" w:rsidP="0096182F">
      <w:pPr>
        <w:pStyle w:val="Heading2"/>
      </w:pPr>
      <w:bookmarkStart w:id="46" w:name="_Toc217392184"/>
      <w:r>
        <w:t>POS</w:t>
      </w:r>
      <w:r w:rsidR="00291CCA" w:rsidRPr="0387F8AB">
        <w:t>T-</w:t>
      </w:r>
      <w:r w:rsidR="009847D4">
        <w:t xml:space="preserve"> </w:t>
      </w:r>
      <w:r w:rsidR="00291CCA" w:rsidRPr="0387F8AB">
        <w:t>GetUsersByDepartment</w:t>
      </w:r>
      <w:bookmarkEnd w:id="46"/>
    </w:p>
    <w:p w14:paraId="493A5BAC" w14:textId="549D5FE3" w:rsidR="00291CCA" w:rsidRDefault="00291CCA" w:rsidP="00291CCA">
      <w:r>
        <w:t>This</w:t>
      </w:r>
      <w:r w:rsidR="009847D4">
        <w:t xml:space="preserve"> </w:t>
      </w:r>
      <w:r w:rsidRPr="0387F8AB">
        <w:t>API</w:t>
      </w:r>
      <w:r w:rsidR="009847D4">
        <w:t xml:space="preserve"> </w:t>
      </w:r>
      <w:r w:rsidRPr="0387F8AB">
        <w:t>is</w:t>
      </w:r>
      <w:r w:rsidR="009847D4">
        <w:t xml:space="preserve"> </w:t>
      </w:r>
      <w:r>
        <w:t>used</w:t>
      </w:r>
      <w:r w:rsidR="009847D4">
        <w:t xml:space="preserve"> </w:t>
      </w:r>
      <w:r w:rsidRPr="0387F8AB">
        <w:t>for</w:t>
      </w:r>
      <w:r w:rsidR="009847D4">
        <w:t xml:space="preserve"> </w:t>
      </w:r>
      <w:r w:rsidRPr="0387F8AB">
        <w:t>retrieving</w:t>
      </w:r>
      <w:r w:rsidR="009847D4">
        <w:t xml:space="preserve"> </w:t>
      </w:r>
      <w:r w:rsidRPr="0387F8AB">
        <w:t>a</w:t>
      </w:r>
      <w:r w:rsidR="009847D4">
        <w:t xml:space="preserve"> </w:t>
      </w:r>
      <w:r w:rsidRPr="0387F8AB">
        <w:t>list</w:t>
      </w:r>
      <w:r w:rsidR="009847D4">
        <w:t xml:space="preserve"> </w:t>
      </w:r>
      <w:r w:rsidRPr="0387F8AB">
        <w:t>of</w:t>
      </w:r>
      <w:r w:rsidR="009847D4">
        <w:t xml:space="preserve"> </w:t>
      </w:r>
      <w:r w:rsidRPr="0387F8AB">
        <w:t>users</w:t>
      </w:r>
      <w:r w:rsidR="009847D4">
        <w:t xml:space="preserve"> </w:t>
      </w:r>
      <w:r w:rsidRPr="0387F8AB">
        <w:t>based</w:t>
      </w:r>
      <w:r w:rsidR="009847D4">
        <w:t xml:space="preserve"> </w:t>
      </w:r>
      <w:r w:rsidRPr="0387F8AB">
        <w:t>on</w:t>
      </w:r>
      <w:r w:rsidR="009847D4">
        <w:t xml:space="preserve"> </w:t>
      </w:r>
      <w:r w:rsidRPr="0387F8AB">
        <w:t>a</w:t>
      </w:r>
      <w:r w:rsidR="009847D4">
        <w:t xml:space="preserve"> </w:t>
      </w:r>
      <w:r w:rsidR="00461F6A">
        <w:t>D</w:t>
      </w:r>
      <w:r w:rsidRPr="0387F8AB">
        <w:t>epartmentId</w:t>
      </w:r>
      <w:r w:rsidR="009847D4">
        <w:t xml:space="preserve"> </w:t>
      </w:r>
      <w:r w:rsidRPr="0387F8AB">
        <w:t>present</w:t>
      </w:r>
      <w:r w:rsidR="009847D4">
        <w:t xml:space="preserve"> </w:t>
      </w:r>
      <w:r w:rsidRPr="0387F8AB">
        <w:t>in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request</w:t>
      </w:r>
      <w:r w:rsidR="009847D4">
        <w:t xml:space="preserve"> </w:t>
      </w:r>
      <w:r w:rsidRPr="0387F8AB">
        <w:t>body.</w:t>
      </w:r>
    </w:p>
    <w:p w14:paraId="5EDBC26E" w14:textId="73D09073" w:rsidR="00291CCA" w:rsidRPr="002C55D8" w:rsidRDefault="00291CCA" w:rsidP="003D6F9B">
      <w:pPr>
        <w:pStyle w:val="Heading3"/>
      </w:pPr>
      <w:r w:rsidRPr="002C55D8">
        <w:t>API</w:t>
      </w:r>
      <w:r w:rsidR="009847D4">
        <w:t xml:space="preserve"> </w:t>
      </w:r>
      <w:r w:rsidRPr="002C55D8">
        <w:t>Precondition</w:t>
      </w:r>
    </w:p>
    <w:p w14:paraId="2FBED3D9" w14:textId="012C7130" w:rsidR="00291CCA" w:rsidRDefault="00291CCA" w:rsidP="00291CCA">
      <w:r w:rsidRPr="0387F8AB">
        <w:t>To</w:t>
      </w:r>
      <w:r w:rsidR="009847D4">
        <w:t xml:space="preserve"> </w:t>
      </w:r>
      <w:r w:rsidRPr="0387F8AB">
        <w:t>fetch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response</w:t>
      </w:r>
      <w:r w:rsidR="009847D4">
        <w:t xml:space="preserve"> </w:t>
      </w:r>
      <w:r w:rsidRPr="0387F8AB">
        <w:t>from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APIs,</w:t>
      </w:r>
      <w:r w:rsidR="009847D4">
        <w:t xml:space="preserve"> </w:t>
      </w:r>
      <w:r w:rsidR="00C55509">
        <w:t>the</w:t>
      </w:r>
      <w:r w:rsidR="009847D4">
        <w:t xml:space="preserve"> </w:t>
      </w:r>
      <w:r w:rsidRPr="0387F8AB">
        <w:t>following</w:t>
      </w:r>
      <w:r w:rsidR="009847D4">
        <w:t xml:space="preserve"> </w:t>
      </w:r>
      <w:r w:rsidRPr="0387F8AB">
        <w:t>entities</w:t>
      </w:r>
      <w:r w:rsidR="009847D4">
        <w:t xml:space="preserve"> </w:t>
      </w:r>
      <w:r w:rsidRPr="0387F8AB">
        <w:t>must</w:t>
      </w:r>
      <w:r w:rsidR="009847D4">
        <w:t xml:space="preserve"> </w:t>
      </w:r>
      <w:r w:rsidRPr="0387F8AB">
        <w:t>exist.</w:t>
      </w:r>
      <w:r w:rsidR="009847D4">
        <w:t xml:space="preserve"> </w:t>
      </w:r>
    </w:p>
    <w:p w14:paraId="26C63186" w14:textId="77777777" w:rsidR="006925CB" w:rsidRDefault="006925CB" w:rsidP="00593A85">
      <w:pPr>
        <w:numPr>
          <w:ilvl w:val="0"/>
          <w:numId w:val="16"/>
        </w:numPr>
        <w:spacing w:after="0"/>
        <w:sectPr w:rsidR="006925CB" w:rsidSect="00E80EE5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46D1F629" w14:textId="46E8D4D7" w:rsidR="00291CCA" w:rsidRDefault="00291CCA" w:rsidP="00593A85">
      <w:pPr>
        <w:numPr>
          <w:ilvl w:val="0"/>
          <w:numId w:val="16"/>
        </w:numPr>
        <w:spacing w:after="0"/>
      </w:pPr>
      <w:r w:rsidRPr="0387F8AB">
        <w:t>Authorization</w:t>
      </w:r>
      <w:r w:rsidR="009847D4">
        <w:t xml:space="preserve"> </w:t>
      </w:r>
      <w:r w:rsidRPr="0387F8AB">
        <w:t>token</w:t>
      </w:r>
      <w:r w:rsidR="009847D4">
        <w:t xml:space="preserve"> </w:t>
      </w:r>
    </w:p>
    <w:p w14:paraId="7FDD63EC" w14:textId="77777777" w:rsidR="00291CCA" w:rsidRDefault="00291CCA" w:rsidP="00593A85">
      <w:pPr>
        <w:numPr>
          <w:ilvl w:val="0"/>
          <w:numId w:val="16"/>
        </w:numPr>
        <w:spacing w:after="0"/>
      </w:pPr>
      <w:r w:rsidRPr="0387F8AB">
        <w:t>Content-Type</w:t>
      </w:r>
    </w:p>
    <w:p w14:paraId="6B4F5D8D" w14:textId="77777777" w:rsidR="00291CCA" w:rsidRDefault="00291CCA" w:rsidP="00593A85">
      <w:pPr>
        <w:numPr>
          <w:ilvl w:val="0"/>
          <w:numId w:val="16"/>
        </w:numPr>
        <w:spacing w:after="0"/>
      </w:pPr>
      <w:r w:rsidRPr="0387F8AB">
        <w:t>DepartmentIds</w:t>
      </w:r>
    </w:p>
    <w:p w14:paraId="1C66B59A" w14:textId="77777777" w:rsidR="006925CB" w:rsidRDefault="006925CB" w:rsidP="00291CCA">
      <w:pPr>
        <w:sectPr w:rsidR="006925CB" w:rsidSect="006925CB">
          <w:type w:val="continuous"/>
          <w:pgSz w:w="12960" w:h="25920" w:code="5"/>
          <w:pgMar w:top="720" w:right="720" w:bottom="720" w:left="720" w:header="720" w:footer="720" w:gutter="0"/>
          <w:cols w:num="3"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908"/>
        <w:gridCol w:w="8592"/>
      </w:tblGrid>
      <w:tr w:rsidR="00291CCA" w14:paraId="2C65005E" w14:textId="77777777" w:rsidTr="006925CB">
        <w:trPr>
          <w:trHeight w:val="16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18ABE8E" w14:textId="77777777" w:rsidR="00291CCA" w:rsidRDefault="00291CCA" w:rsidP="00DB7A1B">
            <w:pPr>
              <w:spacing w:after="0"/>
            </w:pPr>
            <w:r w:rsidRPr="0387F8AB">
              <w:t>PROTOCOL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BD1F43" w14:textId="14B76C65" w:rsidR="00291CCA" w:rsidRDefault="00291CCA" w:rsidP="00DB7A1B">
            <w:pPr>
              <w:spacing w:after="0"/>
            </w:pPr>
            <w:r w:rsidRPr="0387F8AB">
              <w:t>HTTPS</w:t>
            </w:r>
          </w:p>
        </w:tc>
      </w:tr>
      <w:tr w:rsidR="00291CCA" w14:paraId="04B51EC4" w14:textId="77777777" w:rsidTr="006925CB">
        <w:trPr>
          <w:trHeight w:val="10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9CBE460" w14:textId="19215A99" w:rsidR="00291CCA" w:rsidRDefault="00291CCA" w:rsidP="00DB7A1B">
            <w:pPr>
              <w:spacing w:after="0"/>
            </w:pPr>
            <w:r w:rsidRPr="0387F8AB">
              <w:t>PATH</w:t>
            </w:r>
            <w:r w:rsidR="009847D4">
              <w:t xml:space="preserve"> </w:t>
            </w:r>
            <w:r w:rsidR="008E0A86">
              <w:t>IAI</w:t>
            </w:r>
            <w:r w:rsidR="006C61FF">
              <w:t xml:space="preserve"> (Cognite)</w:t>
            </w:r>
            <w:r w:rsidR="00396F19">
              <w:t>(Public Exposure)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0519A1" w14:textId="636C77F0" w:rsidR="00291CCA" w:rsidRDefault="00D82C9D" w:rsidP="00DB7A1B">
            <w:pPr>
              <w:spacing w:after="0"/>
            </w:pPr>
            <w:hyperlink r:id="rId29" w:history="1">
              <w:r w:rsidRPr="001B64FC">
                <w:rPr>
                  <w:rStyle w:val="Hyperlink"/>
                </w:rPr>
                <w:t>https://apim-mw-aot-dev.azure-api.net/api/people-management/users/by</w:t>
              </w:r>
              <w:r w:rsidR="00036210">
                <w:rPr>
                  <w:rStyle w:val="Hyperlink"/>
                </w:rPr>
                <w:t>Department</w:t>
              </w:r>
              <w:r w:rsidRPr="001B64FC">
                <w:rPr>
                  <w:rStyle w:val="Hyperlink"/>
                </w:rPr>
                <w:t>s</w:t>
              </w:r>
            </w:hyperlink>
          </w:p>
        </w:tc>
      </w:tr>
      <w:tr w:rsidR="00127BED" w14:paraId="475BC1D7" w14:textId="77777777" w:rsidTr="006925CB">
        <w:trPr>
          <w:trHeight w:val="10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7A5D992" w14:textId="43B8BEE7" w:rsidR="00127BED" w:rsidRPr="0387F8AB" w:rsidRDefault="00127BED" w:rsidP="00DB7A1B">
            <w:pPr>
              <w:spacing w:after="0"/>
            </w:pPr>
            <w:r>
              <w:t xml:space="preserve">PATH </w:t>
            </w:r>
            <w:r w:rsidR="008E0A86">
              <w:t>IAI</w:t>
            </w:r>
            <w:r w:rsidR="006C61FF">
              <w:t xml:space="preserve"> (</w:t>
            </w:r>
            <w:r>
              <w:t>Azure</w:t>
            </w:r>
            <w:r w:rsidR="006C61FF">
              <w:t>)</w:t>
            </w:r>
            <w:r w:rsidR="00396F19">
              <w:t>(Public Exposure)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988CBC" w14:textId="0213198B" w:rsidR="00127BED" w:rsidRPr="00DB6741" w:rsidRDefault="0009263A" w:rsidP="00DB7A1B">
            <w:pPr>
              <w:spacing w:after="0"/>
              <w:rPr>
                <w:rStyle w:val="Hyperlink"/>
              </w:rPr>
            </w:pPr>
            <w:r w:rsidRPr="00DB6741">
              <w:rPr>
                <w:rStyle w:val="Hyperlink"/>
              </w:rPr>
              <w:t>https://apim-aot-azure-dev.azure-api.net/api/people-management/users/byDepartments</w:t>
            </w:r>
          </w:p>
        </w:tc>
      </w:tr>
      <w:tr w:rsidR="00291CCA" w14:paraId="1B54B203" w14:textId="77777777" w:rsidTr="006925CB">
        <w:trPr>
          <w:trHeight w:val="13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36A008C" w14:textId="77777777" w:rsidR="00291CCA" w:rsidRDefault="00291CCA" w:rsidP="00DB7A1B">
            <w:pPr>
              <w:spacing w:after="0"/>
            </w:pPr>
            <w:r w:rsidRPr="0387F8AB">
              <w:t>METHOD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A3CF4F" w14:textId="165DFD62" w:rsidR="00291CCA" w:rsidRDefault="00894C8A" w:rsidP="00DB7A1B">
            <w:pPr>
              <w:spacing w:after="0"/>
            </w:pPr>
            <w:r>
              <w:t>POS</w:t>
            </w:r>
            <w:r w:rsidR="0010653E">
              <w:t>T</w:t>
            </w:r>
          </w:p>
        </w:tc>
      </w:tr>
      <w:tr w:rsidR="00291CCA" w14:paraId="2F4C6745" w14:textId="77777777" w:rsidTr="006925CB">
        <w:trPr>
          <w:trHeight w:val="240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B3DEC4B" w14:textId="1EC90B1C" w:rsidR="00291CCA" w:rsidRDefault="00291CCA" w:rsidP="00DB7A1B">
            <w:pPr>
              <w:spacing w:after="0"/>
            </w:pPr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9EAC80" w14:textId="442AE620" w:rsidR="00291CCA" w:rsidRDefault="00291CCA" w:rsidP="00DB7A1B">
            <w:pPr>
              <w:spacing w:after="0"/>
            </w:pPr>
            <w:r w:rsidRPr="0387F8AB">
              <w:t>application</w:t>
            </w:r>
            <w:r w:rsidR="009847D4">
              <w:t xml:space="preserve"> </w:t>
            </w:r>
            <w:r w:rsidRPr="0387F8AB">
              <w:t>/</w:t>
            </w:r>
            <w:r w:rsidR="009847D4">
              <w:t xml:space="preserve"> </w:t>
            </w:r>
            <w:r w:rsidRPr="0387F8AB">
              <w:t>json</w:t>
            </w:r>
          </w:p>
        </w:tc>
      </w:tr>
    </w:tbl>
    <w:p w14:paraId="1470DB85" w14:textId="2E0C9FE6" w:rsidR="00837B94" w:rsidRPr="00FC7068" w:rsidRDefault="002E2CF6" w:rsidP="00FC7068">
      <w:pPr>
        <w:pStyle w:val="Heading3"/>
      </w:pPr>
      <w:r w:rsidRPr="00FC7068">
        <w:t>Input Header</w:t>
      </w:r>
      <w:r w:rsidR="00FC7068" w:rsidRPr="00FC7068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017"/>
        <w:gridCol w:w="758"/>
        <w:gridCol w:w="1034"/>
      </w:tblGrid>
      <w:tr w:rsidR="002E2CF6" w:rsidRPr="002E2CF6" w14:paraId="5A071DB6" w14:textId="77777777" w:rsidTr="003D6F9B">
        <w:trPr>
          <w:trHeight w:val="273"/>
        </w:trPr>
        <w:tc>
          <w:tcPr>
            <w:tcW w:w="1700" w:type="dxa"/>
            <w:shd w:val="clear" w:color="auto" w:fill="D9D9D9" w:themeFill="background1" w:themeFillShade="D9"/>
            <w:vAlign w:val="center"/>
            <w:hideMark/>
          </w:tcPr>
          <w:p w14:paraId="64D5F538" w14:textId="77777777" w:rsidR="002E2CF6" w:rsidRPr="002E2CF6" w:rsidRDefault="002E2CF6" w:rsidP="002E2CF6">
            <w:pPr>
              <w:spacing w:after="0"/>
            </w:pPr>
            <w:r w:rsidRPr="002E2CF6">
              <w:t>Parameter</w:t>
            </w:r>
          </w:p>
        </w:tc>
        <w:tc>
          <w:tcPr>
            <w:tcW w:w="8010" w:type="dxa"/>
            <w:shd w:val="clear" w:color="auto" w:fill="D9D9D9" w:themeFill="background1" w:themeFillShade="D9"/>
            <w:vAlign w:val="center"/>
            <w:hideMark/>
          </w:tcPr>
          <w:p w14:paraId="7F2D446D" w14:textId="77777777" w:rsidR="002E2CF6" w:rsidRPr="002E2CF6" w:rsidRDefault="002E2CF6" w:rsidP="002E2CF6">
            <w:pPr>
              <w:spacing w:after="0"/>
            </w:pPr>
            <w:r w:rsidRPr="002E2CF6">
              <w:t>Description</w:t>
            </w:r>
          </w:p>
        </w:tc>
        <w:tc>
          <w:tcPr>
            <w:tcW w:w="757" w:type="dxa"/>
            <w:shd w:val="clear" w:color="auto" w:fill="D9D9D9" w:themeFill="background1" w:themeFillShade="D9"/>
            <w:vAlign w:val="center"/>
            <w:hideMark/>
          </w:tcPr>
          <w:p w14:paraId="06A6F6B2" w14:textId="77777777" w:rsidR="002E2CF6" w:rsidRPr="002E2CF6" w:rsidRDefault="002E2CF6" w:rsidP="002E2CF6">
            <w:pPr>
              <w:spacing w:after="0"/>
            </w:pPr>
            <w:r w:rsidRPr="002E2CF6">
              <w:t>M/O</w:t>
            </w:r>
          </w:p>
        </w:tc>
        <w:tc>
          <w:tcPr>
            <w:tcW w:w="1033" w:type="dxa"/>
            <w:shd w:val="clear" w:color="auto" w:fill="D9D9D9" w:themeFill="background1" w:themeFillShade="D9"/>
            <w:vAlign w:val="center"/>
            <w:hideMark/>
          </w:tcPr>
          <w:p w14:paraId="4E52D01F" w14:textId="77777777" w:rsidR="002E2CF6" w:rsidRPr="002E2CF6" w:rsidRDefault="002E2CF6" w:rsidP="002E2CF6">
            <w:pPr>
              <w:spacing w:after="0"/>
            </w:pPr>
            <w:r w:rsidRPr="002E2CF6">
              <w:t>Type</w:t>
            </w:r>
          </w:p>
        </w:tc>
      </w:tr>
      <w:tr w:rsidR="002E2CF6" w:rsidRPr="002E2CF6" w14:paraId="688D0A4B" w14:textId="77777777" w:rsidTr="003D6F9B">
        <w:trPr>
          <w:trHeight w:val="273"/>
        </w:trPr>
        <w:tc>
          <w:tcPr>
            <w:tcW w:w="1700" w:type="dxa"/>
            <w:vAlign w:val="center"/>
            <w:hideMark/>
          </w:tcPr>
          <w:p w14:paraId="5E0BB0E6" w14:textId="77777777" w:rsidR="002E2CF6" w:rsidRPr="002E2CF6" w:rsidRDefault="002E2CF6" w:rsidP="002E2CF6">
            <w:pPr>
              <w:spacing w:after="0"/>
            </w:pPr>
            <w:r w:rsidRPr="002E2CF6">
              <w:t>Authorization</w:t>
            </w:r>
          </w:p>
        </w:tc>
        <w:tc>
          <w:tcPr>
            <w:tcW w:w="8010" w:type="dxa"/>
            <w:vAlign w:val="center"/>
            <w:hideMark/>
          </w:tcPr>
          <w:p w14:paraId="018E42F9" w14:textId="77777777" w:rsidR="002E2CF6" w:rsidRPr="002E2CF6" w:rsidRDefault="002E2CF6" w:rsidP="002E2CF6">
            <w:pPr>
              <w:spacing w:after="0"/>
            </w:pPr>
            <w:r w:rsidRPr="002E2CF6">
              <w:t>Token acquired from Azure AD based on the user credentials for further API calls.</w:t>
            </w:r>
          </w:p>
        </w:tc>
        <w:tc>
          <w:tcPr>
            <w:tcW w:w="757" w:type="dxa"/>
            <w:vAlign w:val="center"/>
            <w:hideMark/>
          </w:tcPr>
          <w:p w14:paraId="49ABEEA6" w14:textId="77777777" w:rsidR="002E2CF6" w:rsidRPr="002E2CF6" w:rsidRDefault="002E2CF6" w:rsidP="002E2CF6">
            <w:pPr>
              <w:spacing w:after="0"/>
            </w:pPr>
            <w:r w:rsidRPr="002E2CF6">
              <w:t>M</w:t>
            </w:r>
          </w:p>
        </w:tc>
        <w:tc>
          <w:tcPr>
            <w:tcW w:w="1033" w:type="dxa"/>
            <w:vAlign w:val="center"/>
            <w:hideMark/>
          </w:tcPr>
          <w:p w14:paraId="63EF25E1" w14:textId="77777777" w:rsidR="002E2CF6" w:rsidRPr="002E2CF6" w:rsidRDefault="002E2CF6" w:rsidP="002E2CF6">
            <w:pPr>
              <w:spacing w:after="0"/>
            </w:pPr>
            <w:r w:rsidRPr="002E2CF6">
              <w:t>String</w:t>
            </w:r>
          </w:p>
        </w:tc>
      </w:tr>
      <w:tr w:rsidR="002E2CF6" w:rsidRPr="002E2CF6" w14:paraId="2B88F389" w14:textId="77777777" w:rsidTr="003D6F9B">
        <w:trPr>
          <w:trHeight w:val="273"/>
        </w:trPr>
        <w:tc>
          <w:tcPr>
            <w:tcW w:w="1700" w:type="dxa"/>
            <w:vAlign w:val="center"/>
            <w:hideMark/>
          </w:tcPr>
          <w:p w14:paraId="05D0CC1F" w14:textId="77777777" w:rsidR="002E2CF6" w:rsidRPr="002E2CF6" w:rsidRDefault="002E2CF6" w:rsidP="002E2CF6">
            <w:pPr>
              <w:spacing w:after="0"/>
            </w:pPr>
            <w:r w:rsidRPr="002E2CF6">
              <w:t>Content-Type</w:t>
            </w:r>
          </w:p>
        </w:tc>
        <w:tc>
          <w:tcPr>
            <w:tcW w:w="8010" w:type="dxa"/>
            <w:vAlign w:val="center"/>
            <w:hideMark/>
          </w:tcPr>
          <w:p w14:paraId="363371D1" w14:textId="77777777" w:rsidR="002E2CF6" w:rsidRPr="002E2CF6" w:rsidRDefault="002E2CF6" w:rsidP="002E2CF6">
            <w:pPr>
              <w:spacing w:after="0"/>
            </w:pPr>
            <w:r w:rsidRPr="002E2CF6">
              <w:t>Length of content. E.g.- application/json</w:t>
            </w:r>
          </w:p>
        </w:tc>
        <w:tc>
          <w:tcPr>
            <w:tcW w:w="757" w:type="dxa"/>
            <w:vAlign w:val="center"/>
            <w:hideMark/>
          </w:tcPr>
          <w:p w14:paraId="6EA22D60" w14:textId="77777777" w:rsidR="002E2CF6" w:rsidRPr="002E2CF6" w:rsidRDefault="002E2CF6" w:rsidP="002E2CF6">
            <w:pPr>
              <w:spacing w:after="0"/>
            </w:pPr>
            <w:r w:rsidRPr="002E2CF6">
              <w:t>M</w:t>
            </w:r>
          </w:p>
        </w:tc>
        <w:tc>
          <w:tcPr>
            <w:tcW w:w="1033" w:type="dxa"/>
            <w:vAlign w:val="center"/>
            <w:hideMark/>
          </w:tcPr>
          <w:p w14:paraId="5EB39C88" w14:textId="77777777" w:rsidR="002E2CF6" w:rsidRPr="002E2CF6" w:rsidRDefault="002E2CF6" w:rsidP="002E2CF6">
            <w:pPr>
              <w:spacing w:after="0"/>
            </w:pPr>
            <w:r w:rsidRPr="002E2CF6">
              <w:t>String</w:t>
            </w:r>
          </w:p>
        </w:tc>
      </w:tr>
    </w:tbl>
    <w:p w14:paraId="0844A5C7" w14:textId="4C50E3B8" w:rsidR="002E2CF6" w:rsidRDefault="004170F2" w:rsidP="00FC7068">
      <w:pPr>
        <w:pStyle w:val="Heading3"/>
      </w:pPr>
      <w:r>
        <w:t>Input Body</w:t>
      </w:r>
      <w:r w:rsidR="00FC7068" w:rsidRPr="00FC7068">
        <w:t xml:space="preserve"> </w:t>
      </w:r>
      <w:r w:rsidR="00FC7068">
        <w:t>Parameters</w:t>
      </w:r>
    </w:p>
    <w:tbl>
      <w:tblPr>
        <w:tblW w:w="499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1"/>
        <w:gridCol w:w="7644"/>
        <w:gridCol w:w="757"/>
        <w:gridCol w:w="1032"/>
      </w:tblGrid>
      <w:tr w:rsidR="004170F2" w:rsidRPr="004170F2" w14:paraId="7C0B9F3E" w14:textId="77777777" w:rsidTr="00FC7068">
        <w:trPr>
          <w:trHeight w:val="271"/>
        </w:trPr>
        <w:tc>
          <w:tcPr>
            <w:tcW w:w="2060" w:type="dxa"/>
            <w:shd w:val="clear" w:color="auto" w:fill="D9D9D9" w:themeFill="background1" w:themeFillShade="D9"/>
            <w:vAlign w:val="center"/>
            <w:hideMark/>
          </w:tcPr>
          <w:p w14:paraId="30AF1DEB" w14:textId="77777777" w:rsidR="004170F2" w:rsidRPr="004170F2" w:rsidRDefault="004170F2" w:rsidP="00751602">
            <w:pPr>
              <w:spacing w:after="0"/>
            </w:pPr>
            <w:r w:rsidRPr="004170F2">
              <w:t>Parameter</w:t>
            </w:r>
          </w:p>
        </w:tc>
        <w:tc>
          <w:tcPr>
            <w:tcW w:w="7637" w:type="dxa"/>
            <w:shd w:val="clear" w:color="auto" w:fill="D9D9D9" w:themeFill="background1" w:themeFillShade="D9"/>
            <w:vAlign w:val="center"/>
            <w:hideMark/>
          </w:tcPr>
          <w:p w14:paraId="491B9484" w14:textId="77777777" w:rsidR="004170F2" w:rsidRPr="004170F2" w:rsidRDefault="004170F2" w:rsidP="00751602">
            <w:pPr>
              <w:spacing w:after="0"/>
            </w:pPr>
            <w:r w:rsidRPr="004170F2">
              <w:t>Description</w:t>
            </w:r>
          </w:p>
        </w:tc>
        <w:tc>
          <w:tcPr>
            <w:tcW w:w="756" w:type="dxa"/>
            <w:shd w:val="clear" w:color="auto" w:fill="D9D9D9" w:themeFill="background1" w:themeFillShade="D9"/>
            <w:vAlign w:val="center"/>
            <w:hideMark/>
          </w:tcPr>
          <w:p w14:paraId="421D651E" w14:textId="77777777" w:rsidR="004170F2" w:rsidRPr="004170F2" w:rsidRDefault="004170F2" w:rsidP="00751602">
            <w:pPr>
              <w:spacing w:after="0"/>
            </w:pPr>
            <w:r w:rsidRPr="004170F2">
              <w:t>M/O</w:t>
            </w:r>
          </w:p>
        </w:tc>
        <w:tc>
          <w:tcPr>
            <w:tcW w:w="1031" w:type="dxa"/>
            <w:shd w:val="clear" w:color="auto" w:fill="D9D9D9" w:themeFill="background1" w:themeFillShade="D9"/>
            <w:vAlign w:val="center"/>
            <w:hideMark/>
          </w:tcPr>
          <w:p w14:paraId="7CBD0F94" w14:textId="77777777" w:rsidR="004170F2" w:rsidRPr="004170F2" w:rsidRDefault="004170F2" w:rsidP="00751602">
            <w:pPr>
              <w:spacing w:after="0"/>
            </w:pPr>
            <w:r w:rsidRPr="004170F2">
              <w:t>Type</w:t>
            </w:r>
          </w:p>
        </w:tc>
      </w:tr>
      <w:tr w:rsidR="004170F2" w:rsidRPr="004170F2" w14:paraId="210267F5" w14:textId="77777777" w:rsidTr="00FC7068">
        <w:trPr>
          <w:trHeight w:val="271"/>
        </w:trPr>
        <w:tc>
          <w:tcPr>
            <w:tcW w:w="2060" w:type="dxa"/>
            <w:vAlign w:val="center"/>
            <w:hideMark/>
          </w:tcPr>
          <w:p w14:paraId="64E8FEBD" w14:textId="77777777" w:rsidR="004170F2" w:rsidRPr="004170F2" w:rsidRDefault="004170F2" w:rsidP="00751602">
            <w:pPr>
              <w:spacing w:after="0"/>
            </w:pPr>
            <w:r w:rsidRPr="004170F2">
              <w:t>DepartmentIds</w:t>
            </w:r>
          </w:p>
        </w:tc>
        <w:tc>
          <w:tcPr>
            <w:tcW w:w="7637" w:type="dxa"/>
            <w:vAlign w:val="center"/>
            <w:hideMark/>
          </w:tcPr>
          <w:p w14:paraId="5981842E" w14:textId="77777777" w:rsidR="004170F2" w:rsidRPr="004170F2" w:rsidRDefault="004170F2" w:rsidP="00751602">
            <w:pPr>
              <w:spacing w:after="0"/>
            </w:pPr>
            <w:r w:rsidRPr="004170F2">
              <w:t>Provide a list of departmentIds whose associated users need to be retrieved</w:t>
            </w:r>
          </w:p>
        </w:tc>
        <w:tc>
          <w:tcPr>
            <w:tcW w:w="756" w:type="dxa"/>
            <w:vAlign w:val="center"/>
            <w:hideMark/>
          </w:tcPr>
          <w:p w14:paraId="58B8CBA6" w14:textId="77777777" w:rsidR="004170F2" w:rsidRPr="004170F2" w:rsidRDefault="004170F2" w:rsidP="00751602">
            <w:pPr>
              <w:spacing w:after="0"/>
            </w:pPr>
            <w:r w:rsidRPr="004170F2">
              <w:t>O</w:t>
            </w:r>
          </w:p>
        </w:tc>
        <w:tc>
          <w:tcPr>
            <w:tcW w:w="1031" w:type="dxa"/>
            <w:vAlign w:val="center"/>
            <w:hideMark/>
          </w:tcPr>
          <w:p w14:paraId="44699192" w14:textId="77777777" w:rsidR="004170F2" w:rsidRPr="004170F2" w:rsidRDefault="004170F2" w:rsidP="00751602">
            <w:pPr>
              <w:spacing w:after="0"/>
            </w:pPr>
            <w:r w:rsidRPr="004170F2">
              <w:t>String</w:t>
            </w:r>
          </w:p>
        </w:tc>
      </w:tr>
    </w:tbl>
    <w:p w14:paraId="419A4276" w14:textId="381C242F" w:rsidR="004170F2" w:rsidRDefault="004170F2" w:rsidP="00FC7068">
      <w:pPr>
        <w:pStyle w:val="Heading3"/>
      </w:pPr>
      <w:r>
        <w:t>Output Header</w:t>
      </w:r>
      <w:r w:rsidR="00FC7068" w:rsidRPr="00FC7068">
        <w:t xml:space="preserve"> </w:t>
      </w:r>
      <w:r w:rsidR="00FC7068">
        <w:t>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2"/>
        <w:gridCol w:w="7985"/>
        <w:gridCol w:w="1283"/>
      </w:tblGrid>
      <w:tr w:rsidR="002D0AF9" w:rsidRPr="002D0AF9" w14:paraId="00AC0FD5" w14:textId="77777777" w:rsidTr="00FC7068">
        <w:trPr>
          <w:trHeight w:val="236"/>
        </w:trPr>
        <w:tc>
          <w:tcPr>
            <w:tcW w:w="2240" w:type="dxa"/>
            <w:shd w:val="clear" w:color="auto" w:fill="D9D9D9" w:themeFill="background1" w:themeFillShade="D9"/>
            <w:vAlign w:val="center"/>
            <w:hideMark/>
          </w:tcPr>
          <w:p w14:paraId="4823675B" w14:textId="77777777" w:rsidR="002D0AF9" w:rsidRPr="002D0AF9" w:rsidRDefault="002D0AF9" w:rsidP="00751602">
            <w:pPr>
              <w:spacing w:after="0"/>
            </w:pPr>
            <w:r w:rsidRPr="002D0AF9">
              <w:t>Parameter</w:t>
            </w:r>
          </w:p>
        </w:tc>
        <w:tc>
          <w:tcPr>
            <w:tcW w:w="7978" w:type="dxa"/>
            <w:shd w:val="clear" w:color="auto" w:fill="D9D9D9" w:themeFill="background1" w:themeFillShade="D9"/>
            <w:vAlign w:val="center"/>
            <w:hideMark/>
          </w:tcPr>
          <w:p w14:paraId="1140EE75" w14:textId="77777777" w:rsidR="002D0AF9" w:rsidRPr="002D0AF9" w:rsidRDefault="002D0AF9" w:rsidP="00751602">
            <w:pPr>
              <w:spacing w:after="0"/>
            </w:pPr>
            <w:r w:rsidRPr="002D0AF9">
              <w:t>Description</w:t>
            </w:r>
          </w:p>
        </w:tc>
        <w:tc>
          <w:tcPr>
            <w:tcW w:w="1282" w:type="dxa"/>
            <w:shd w:val="clear" w:color="auto" w:fill="D9D9D9" w:themeFill="background1" w:themeFillShade="D9"/>
            <w:vAlign w:val="center"/>
            <w:hideMark/>
          </w:tcPr>
          <w:p w14:paraId="0308B8F4" w14:textId="77777777" w:rsidR="002D0AF9" w:rsidRPr="002D0AF9" w:rsidRDefault="002D0AF9" w:rsidP="00751602">
            <w:pPr>
              <w:spacing w:after="0"/>
            </w:pPr>
            <w:r w:rsidRPr="002D0AF9">
              <w:t>Type</w:t>
            </w:r>
          </w:p>
        </w:tc>
      </w:tr>
      <w:tr w:rsidR="002D0AF9" w:rsidRPr="002D0AF9" w14:paraId="45B19C4D" w14:textId="77777777" w:rsidTr="00FC7068">
        <w:trPr>
          <w:trHeight w:val="165"/>
        </w:trPr>
        <w:tc>
          <w:tcPr>
            <w:tcW w:w="2240" w:type="dxa"/>
            <w:vAlign w:val="center"/>
            <w:hideMark/>
          </w:tcPr>
          <w:p w14:paraId="63E811C8" w14:textId="77777777" w:rsidR="002D0AF9" w:rsidRPr="002D0AF9" w:rsidRDefault="002D0AF9" w:rsidP="00751602">
            <w:pPr>
              <w:spacing w:after="0"/>
            </w:pPr>
            <w:r w:rsidRPr="002D0AF9">
              <w:t>Server</w:t>
            </w:r>
          </w:p>
        </w:tc>
        <w:tc>
          <w:tcPr>
            <w:tcW w:w="7978" w:type="dxa"/>
            <w:vAlign w:val="center"/>
            <w:hideMark/>
          </w:tcPr>
          <w:p w14:paraId="58FF075B" w14:textId="77777777" w:rsidR="002D0AF9" w:rsidRPr="002D0AF9" w:rsidRDefault="002D0AF9" w:rsidP="00751602">
            <w:pPr>
              <w:spacing w:after="0"/>
            </w:pPr>
            <w:r w:rsidRPr="002D0AF9">
              <w:t>Contains information about how the server handles requests [e.g., Werkzeug/2.1.2 Python/3.9.7]</w:t>
            </w:r>
          </w:p>
        </w:tc>
        <w:tc>
          <w:tcPr>
            <w:tcW w:w="1282" w:type="dxa"/>
            <w:vAlign w:val="center"/>
            <w:hideMark/>
          </w:tcPr>
          <w:p w14:paraId="4ACA15C2" w14:textId="77777777" w:rsidR="002D0AF9" w:rsidRPr="002D0AF9" w:rsidRDefault="002D0AF9" w:rsidP="00751602">
            <w:pPr>
              <w:spacing w:after="0"/>
            </w:pPr>
            <w:r w:rsidRPr="002D0AF9">
              <w:t>String</w:t>
            </w:r>
          </w:p>
        </w:tc>
      </w:tr>
      <w:tr w:rsidR="002D0AF9" w:rsidRPr="002D0AF9" w14:paraId="0E6C86A1" w14:textId="77777777" w:rsidTr="00FC7068">
        <w:trPr>
          <w:trHeight w:val="165"/>
        </w:trPr>
        <w:tc>
          <w:tcPr>
            <w:tcW w:w="2240" w:type="dxa"/>
            <w:vAlign w:val="center"/>
            <w:hideMark/>
          </w:tcPr>
          <w:p w14:paraId="49C6143B" w14:textId="77777777" w:rsidR="002D0AF9" w:rsidRPr="002D0AF9" w:rsidRDefault="002D0AF9" w:rsidP="00751602">
            <w:pPr>
              <w:spacing w:after="0"/>
            </w:pPr>
            <w:r w:rsidRPr="002D0AF9">
              <w:t>Content-Type</w:t>
            </w:r>
          </w:p>
        </w:tc>
        <w:tc>
          <w:tcPr>
            <w:tcW w:w="7978" w:type="dxa"/>
            <w:vAlign w:val="center"/>
            <w:hideMark/>
          </w:tcPr>
          <w:p w14:paraId="4F03089B" w14:textId="77777777" w:rsidR="002D0AF9" w:rsidRPr="002D0AF9" w:rsidRDefault="002D0AF9" w:rsidP="00751602">
            <w:pPr>
              <w:spacing w:after="0"/>
            </w:pPr>
            <w:r w:rsidRPr="002D0AF9">
              <w:t>Length of the content</w:t>
            </w:r>
          </w:p>
        </w:tc>
        <w:tc>
          <w:tcPr>
            <w:tcW w:w="1282" w:type="dxa"/>
            <w:vAlign w:val="center"/>
            <w:hideMark/>
          </w:tcPr>
          <w:p w14:paraId="426DEEBC" w14:textId="77777777" w:rsidR="002D0AF9" w:rsidRPr="002D0AF9" w:rsidRDefault="002D0AF9" w:rsidP="00751602">
            <w:pPr>
              <w:spacing w:after="0"/>
            </w:pPr>
            <w:r w:rsidRPr="002D0AF9">
              <w:t>String</w:t>
            </w:r>
          </w:p>
        </w:tc>
      </w:tr>
      <w:tr w:rsidR="002D0AF9" w:rsidRPr="002D0AF9" w14:paraId="0AB063CE" w14:textId="77777777" w:rsidTr="00FC7068">
        <w:trPr>
          <w:trHeight w:val="165"/>
        </w:trPr>
        <w:tc>
          <w:tcPr>
            <w:tcW w:w="2240" w:type="dxa"/>
            <w:vAlign w:val="center"/>
            <w:hideMark/>
          </w:tcPr>
          <w:p w14:paraId="74758A47" w14:textId="77777777" w:rsidR="002D0AF9" w:rsidRPr="002D0AF9" w:rsidRDefault="002D0AF9" w:rsidP="00751602">
            <w:pPr>
              <w:spacing w:after="0"/>
            </w:pPr>
            <w:r w:rsidRPr="002D0AF9">
              <w:t>Date</w:t>
            </w:r>
          </w:p>
        </w:tc>
        <w:tc>
          <w:tcPr>
            <w:tcW w:w="7978" w:type="dxa"/>
            <w:vAlign w:val="center"/>
            <w:hideMark/>
          </w:tcPr>
          <w:p w14:paraId="5C46C40C" w14:textId="77777777" w:rsidR="002D0AF9" w:rsidRPr="002D0AF9" w:rsidRDefault="002D0AF9" w:rsidP="00751602">
            <w:pPr>
              <w:spacing w:after="0"/>
            </w:pPr>
            <w:r w:rsidRPr="002D0AF9">
              <w:t>Date of operation execution e.g. - [Tue, 17 May 2022 06:30:16 GMT]</w:t>
            </w:r>
          </w:p>
        </w:tc>
        <w:tc>
          <w:tcPr>
            <w:tcW w:w="1282" w:type="dxa"/>
            <w:vAlign w:val="center"/>
            <w:hideMark/>
          </w:tcPr>
          <w:p w14:paraId="21DBDCC0" w14:textId="77777777" w:rsidR="002D0AF9" w:rsidRPr="002D0AF9" w:rsidRDefault="002D0AF9" w:rsidP="00751602">
            <w:pPr>
              <w:spacing w:after="0"/>
            </w:pPr>
            <w:r w:rsidRPr="002D0AF9">
              <w:t>Datetime</w:t>
            </w:r>
          </w:p>
        </w:tc>
      </w:tr>
      <w:tr w:rsidR="002D0AF9" w:rsidRPr="002D0AF9" w14:paraId="09614D1E" w14:textId="77777777" w:rsidTr="00FC7068">
        <w:trPr>
          <w:trHeight w:val="165"/>
        </w:trPr>
        <w:tc>
          <w:tcPr>
            <w:tcW w:w="2240" w:type="dxa"/>
            <w:vAlign w:val="center"/>
            <w:hideMark/>
          </w:tcPr>
          <w:p w14:paraId="2BF19633" w14:textId="77777777" w:rsidR="002D0AF9" w:rsidRPr="002D0AF9" w:rsidRDefault="002D0AF9" w:rsidP="00751602">
            <w:pPr>
              <w:spacing w:after="0"/>
            </w:pPr>
            <w:r w:rsidRPr="002D0AF9">
              <w:t>Content-Length</w:t>
            </w:r>
          </w:p>
        </w:tc>
        <w:tc>
          <w:tcPr>
            <w:tcW w:w="7978" w:type="dxa"/>
            <w:vAlign w:val="center"/>
            <w:hideMark/>
          </w:tcPr>
          <w:p w14:paraId="6E1BFD7D" w14:textId="77777777" w:rsidR="002D0AF9" w:rsidRPr="002D0AF9" w:rsidRDefault="002D0AF9" w:rsidP="00751602">
            <w:pPr>
              <w:spacing w:after="0"/>
            </w:pPr>
            <w:r w:rsidRPr="002D0AF9">
              <w:t>Length of the content</w:t>
            </w:r>
          </w:p>
        </w:tc>
        <w:tc>
          <w:tcPr>
            <w:tcW w:w="1282" w:type="dxa"/>
            <w:vAlign w:val="center"/>
            <w:hideMark/>
          </w:tcPr>
          <w:p w14:paraId="42D891E1" w14:textId="77777777" w:rsidR="002D0AF9" w:rsidRPr="002D0AF9" w:rsidRDefault="002D0AF9" w:rsidP="00751602">
            <w:pPr>
              <w:spacing w:after="0"/>
            </w:pPr>
            <w:r w:rsidRPr="002D0AF9">
              <w:t>Bytes</w:t>
            </w:r>
          </w:p>
        </w:tc>
      </w:tr>
    </w:tbl>
    <w:p w14:paraId="39B96A39" w14:textId="29AB60EF" w:rsidR="004170F2" w:rsidRDefault="002D0AF9" w:rsidP="00FC7068">
      <w:pPr>
        <w:pStyle w:val="Heading3"/>
      </w:pPr>
      <w:r>
        <w:t>Output Body</w:t>
      </w:r>
      <w:r w:rsidR="00FC7068" w:rsidRPr="00FC7068">
        <w:t xml:space="preserve"> </w:t>
      </w:r>
      <w:r w:rsidR="00FC7068">
        <w:t>Parameters</w:t>
      </w:r>
    </w:p>
    <w:tbl>
      <w:tblPr>
        <w:tblW w:w="501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2"/>
        <w:gridCol w:w="8024"/>
        <w:gridCol w:w="1288"/>
      </w:tblGrid>
      <w:tr w:rsidR="002D0AF9" w:rsidRPr="002D0AF9" w14:paraId="40F8650C" w14:textId="77777777" w:rsidTr="003D6F9B">
        <w:trPr>
          <w:trHeight w:val="321"/>
        </w:trPr>
        <w:tc>
          <w:tcPr>
            <w:tcW w:w="2240" w:type="dxa"/>
            <w:shd w:val="clear" w:color="auto" w:fill="D9D9D9" w:themeFill="background1" w:themeFillShade="D9"/>
            <w:vAlign w:val="center"/>
            <w:hideMark/>
          </w:tcPr>
          <w:p w14:paraId="106F5768" w14:textId="77777777" w:rsidR="002D0AF9" w:rsidRPr="002D0AF9" w:rsidRDefault="002D0AF9" w:rsidP="00751602">
            <w:pPr>
              <w:spacing w:after="0"/>
            </w:pPr>
            <w:r w:rsidRPr="002D0AF9">
              <w:t>Parameter</w:t>
            </w:r>
          </w:p>
        </w:tc>
        <w:tc>
          <w:tcPr>
            <w:tcW w:w="8017" w:type="dxa"/>
            <w:shd w:val="clear" w:color="auto" w:fill="D9D9D9" w:themeFill="background1" w:themeFillShade="D9"/>
            <w:vAlign w:val="center"/>
            <w:hideMark/>
          </w:tcPr>
          <w:p w14:paraId="1A78F318" w14:textId="77777777" w:rsidR="002D0AF9" w:rsidRPr="002D0AF9" w:rsidRDefault="002D0AF9" w:rsidP="00751602">
            <w:pPr>
              <w:spacing w:after="0"/>
            </w:pPr>
            <w:r w:rsidRPr="002D0AF9">
              <w:t>Description</w:t>
            </w:r>
          </w:p>
        </w:tc>
        <w:tc>
          <w:tcPr>
            <w:tcW w:w="1287" w:type="dxa"/>
            <w:shd w:val="clear" w:color="auto" w:fill="D9D9D9" w:themeFill="background1" w:themeFillShade="D9"/>
            <w:vAlign w:val="center"/>
            <w:hideMark/>
          </w:tcPr>
          <w:p w14:paraId="2D12B00B" w14:textId="77777777" w:rsidR="002D0AF9" w:rsidRPr="002D0AF9" w:rsidRDefault="002D0AF9" w:rsidP="00751602">
            <w:pPr>
              <w:spacing w:after="0"/>
            </w:pPr>
            <w:r w:rsidRPr="002D0AF9">
              <w:t>Type</w:t>
            </w:r>
          </w:p>
        </w:tc>
      </w:tr>
      <w:tr w:rsidR="002D0AF9" w:rsidRPr="002D0AF9" w14:paraId="5B6D9146" w14:textId="77777777" w:rsidTr="003D6F9B">
        <w:trPr>
          <w:trHeight w:val="231"/>
        </w:trPr>
        <w:tc>
          <w:tcPr>
            <w:tcW w:w="2240" w:type="dxa"/>
            <w:hideMark/>
          </w:tcPr>
          <w:p w14:paraId="1449490A" w14:textId="77777777" w:rsidR="002D0AF9" w:rsidRPr="002D0AF9" w:rsidRDefault="002D0AF9" w:rsidP="00751602">
            <w:pPr>
              <w:spacing w:after="0"/>
            </w:pPr>
            <w:r w:rsidRPr="002D0AF9">
              <w:t xml:space="preserve">UserId </w:t>
            </w:r>
          </w:p>
        </w:tc>
        <w:tc>
          <w:tcPr>
            <w:tcW w:w="8017" w:type="dxa"/>
            <w:hideMark/>
          </w:tcPr>
          <w:p w14:paraId="5A83C9A4" w14:textId="59A1AA6E" w:rsidR="002D0AF9" w:rsidRPr="002D0AF9" w:rsidRDefault="002D0AF9" w:rsidP="00751602">
            <w:pPr>
              <w:spacing w:after="0"/>
            </w:pPr>
            <w:r w:rsidRPr="002D0AF9">
              <w:t xml:space="preserve">User ID of the </w:t>
            </w:r>
            <w:r w:rsidR="008E0A86">
              <w:t>IAI</w:t>
            </w:r>
            <w:r w:rsidRPr="002D0AF9">
              <w:t xml:space="preserve"> user</w:t>
            </w:r>
          </w:p>
        </w:tc>
        <w:tc>
          <w:tcPr>
            <w:tcW w:w="1287" w:type="dxa"/>
            <w:hideMark/>
          </w:tcPr>
          <w:p w14:paraId="0CDB7D96" w14:textId="77777777" w:rsidR="002D0AF9" w:rsidRPr="002D0AF9" w:rsidRDefault="002D0AF9" w:rsidP="00751602">
            <w:pPr>
              <w:spacing w:after="0"/>
            </w:pPr>
            <w:r w:rsidRPr="002D0AF9">
              <w:t>String</w:t>
            </w:r>
          </w:p>
        </w:tc>
      </w:tr>
      <w:tr w:rsidR="002D0AF9" w:rsidRPr="002D0AF9" w14:paraId="7FCA671F" w14:textId="77777777" w:rsidTr="003D6F9B">
        <w:trPr>
          <w:trHeight w:val="231"/>
        </w:trPr>
        <w:tc>
          <w:tcPr>
            <w:tcW w:w="2240" w:type="dxa"/>
            <w:hideMark/>
          </w:tcPr>
          <w:p w14:paraId="156B0399" w14:textId="77777777" w:rsidR="002D0AF9" w:rsidRPr="002D0AF9" w:rsidRDefault="002D0AF9" w:rsidP="00751602">
            <w:pPr>
              <w:spacing w:after="0"/>
            </w:pPr>
            <w:r w:rsidRPr="002D0AF9">
              <w:t>DisplayName</w:t>
            </w:r>
          </w:p>
        </w:tc>
        <w:tc>
          <w:tcPr>
            <w:tcW w:w="8017" w:type="dxa"/>
            <w:hideMark/>
          </w:tcPr>
          <w:p w14:paraId="4575BDE7" w14:textId="6417D4A5" w:rsidR="002D0AF9" w:rsidRPr="002D0AF9" w:rsidRDefault="002D0AF9" w:rsidP="00751602">
            <w:pPr>
              <w:spacing w:after="0"/>
            </w:pPr>
            <w:r w:rsidRPr="002D0AF9">
              <w:t xml:space="preserve">The display name of the </w:t>
            </w:r>
            <w:r w:rsidR="008E0A86">
              <w:t>IAI</w:t>
            </w:r>
            <w:r w:rsidRPr="002D0AF9">
              <w:t xml:space="preserve"> user on the UI</w:t>
            </w:r>
          </w:p>
        </w:tc>
        <w:tc>
          <w:tcPr>
            <w:tcW w:w="1287" w:type="dxa"/>
            <w:hideMark/>
          </w:tcPr>
          <w:p w14:paraId="51031F08" w14:textId="77777777" w:rsidR="002D0AF9" w:rsidRPr="002D0AF9" w:rsidRDefault="002D0AF9" w:rsidP="00751602">
            <w:pPr>
              <w:spacing w:after="0"/>
            </w:pPr>
            <w:r w:rsidRPr="002D0AF9">
              <w:t>String</w:t>
            </w:r>
          </w:p>
        </w:tc>
      </w:tr>
      <w:tr w:rsidR="002D0AF9" w:rsidRPr="002D0AF9" w14:paraId="0A88918B" w14:textId="77777777" w:rsidTr="003D6F9B">
        <w:trPr>
          <w:trHeight w:val="231"/>
        </w:trPr>
        <w:tc>
          <w:tcPr>
            <w:tcW w:w="2240" w:type="dxa"/>
            <w:hideMark/>
          </w:tcPr>
          <w:p w14:paraId="12E2FBB6" w14:textId="77777777" w:rsidR="002D0AF9" w:rsidRPr="002D0AF9" w:rsidRDefault="002D0AF9" w:rsidP="00751602">
            <w:pPr>
              <w:spacing w:after="0"/>
            </w:pPr>
            <w:r w:rsidRPr="002D0AF9">
              <w:t>FirstName</w:t>
            </w:r>
          </w:p>
        </w:tc>
        <w:tc>
          <w:tcPr>
            <w:tcW w:w="8017" w:type="dxa"/>
            <w:hideMark/>
          </w:tcPr>
          <w:p w14:paraId="28DF3AE1" w14:textId="69EA56A4" w:rsidR="002D0AF9" w:rsidRPr="002D0AF9" w:rsidRDefault="002D0AF9" w:rsidP="00751602">
            <w:pPr>
              <w:spacing w:after="0"/>
            </w:pPr>
            <w:r w:rsidRPr="002D0AF9">
              <w:t xml:space="preserve">First name of the </w:t>
            </w:r>
            <w:r w:rsidR="008E0A86">
              <w:t>IAI</w:t>
            </w:r>
            <w:r w:rsidRPr="002D0AF9">
              <w:t xml:space="preserve"> user</w:t>
            </w:r>
          </w:p>
        </w:tc>
        <w:tc>
          <w:tcPr>
            <w:tcW w:w="1287" w:type="dxa"/>
            <w:hideMark/>
          </w:tcPr>
          <w:p w14:paraId="16E28157" w14:textId="77777777" w:rsidR="002D0AF9" w:rsidRPr="002D0AF9" w:rsidRDefault="002D0AF9" w:rsidP="00751602">
            <w:pPr>
              <w:spacing w:after="0"/>
            </w:pPr>
            <w:r w:rsidRPr="002D0AF9">
              <w:t>String</w:t>
            </w:r>
          </w:p>
        </w:tc>
      </w:tr>
      <w:tr w:rsidR="002D0AF9" w:rsidRPr="002D0AF9" w14:paraId="0158A4C8" w14:textId="77777777" w:rsidTr="003D6F9B">
        <w:trPr>
          <w:trHeight w:val="231"/>
        </w:trPr>
        <w:tc>
          <w:tcPr>
            <w:tcW w:w="2240" w:type="dxa"/>
            <w:hideMark/>
          </w:tcPr>
          <w:p w14:paraId="3444380C" w14:textId="77777777" w:rsidR="002D0AF9" w:rsidRPr="002D0AF9" w:rsidRDefault="002D0AF9" w:rsidP="00751602">
            <w:pPr>
              <w:spacing w:after="0"/>
            </w:pPr>
            <w:r w:rsidRPr="002D0AF9">
              <w:t>LastName</w:t>
            </w:r>
          </w:p>
        </w:tc>
        <w:tc>
          <w:tcPr>
            <w:tcW w:w="8017" w:type="dxa"/>
            <w:hideMark/>
          </w:tcPr>
          <w:p w14:paraId="3826E0D4" w14:textId="5B92972B" w:rsidR="002D0AF9" w:rsidRPr="002D0AF9" w:rsidRDefault="002D0AF9" w:rsidP="00751602">
            <w:pPr>
              <w:spacing w:after="0"/>
            </w:pPr>
            <w:r w:rsidRPr="002D0AF9">
              <w:t xml:space="preserve">Last name of the </w:t>
            </w:r>
            <w:r w:rsidR="008E0A86">
              <w:t>IAI</w:t>
            </w:r>
            <w:r w:rsidRPr="002D0AF9">
              <w:t xml:space="preserve"> user</w:t>
            </w:r>
          </w:p>
        </w:tc>
        <w:tc>
          <w:tcPr>
            <w:tcW w:w="1287" w:type="dxa"/>
            <w:hideMark/>
          </w:tcPr>
          <w:p w14:paraId="468BEEE5" w14:textId="77777777" w:rsidR="002D0AF9" w:rsidRPr="002D0AF9" w:rsidRDefault="002D0AF9" w:rsidP="00751602">
            <w:pPr>
              <w:spacing w:after="0"/>
            </w:pPr>
            <w:r w:rsidRPr="002D0AF9">
              <w:t>String</w:t>
            </w:r>
          </w:p>
        </w:tc>
      </w:tr>
      <w:tr w:rsidR="002D0AF9" w:rsidRPr="002D0AF9" w14:paraId="149BDAE5" w14:textId="77777777" w:rsidTr="003D6F9B">
        <w:trPr>
          <w:trHeight w:val="231"/>
        </w:trPr>
        <w:tc>
          <w:tcPr>
            <w:tcW w:w="2240" w:type="dxa"/>
            <w:hideMark/>
          </w:tcPr>
          <w:p w14:paraId="40B63B1D" w14:textId="77777777" w:rsidR="002D0AF9" w:rsidRPr="002D0AF9" w:rsidRDefault="002D0AF9" w:rsidP="00751602">
            <w:pPr>
              <w:spacing w:after="0"/>
            </w:pPr>
            <w:r w:rsidRPr="002D0AF9">
              <w:t>UserPrincipalName</w:t>
            </w:r>
          </w:p>
        </w:tc>
        <w:tc>
          <w:tcPr>
            <w:tcW w:w="8017" w:type="dxa"/>
            <w:hideMark/>
          </w:tcPr>
          <w:p w14:paraId="2A0692B1" w14:textId="1879FBA9" w:rsidR="002D0AF9" w:rsidRPr="002D0AF9" w:rsidRDefault="002D0AF9" w:rsidP="00751602">
            <w:pPr>
              <w:spacing w:after="0"/>
            </w:pPr>
            <w:r w:rsidRPr="002D0AF9">
              <w:t xml:space="preserve">User principal name of the </w:t>
            </w:r>
            <w:r w:rsidR="008E0A86">
              <w:t>IAI</w:t>
            </w:r>
            <w:r w:rsidRPr="002D0AF9">
              <w:t xml:space="preserve"> user</w:t>
            </w:r>
          </w:p>
        </w:tc>
        <w:tc>
          <w:tcPr>
            <w:tcW w:w="1287" w:type="dxa"/>
            <w:hideMark/>
          </w:tcPr>
          <w:p w14:paraId="5936565C" w14:textId="77777777" w:rsidR="002D0AF9" w:rsidRPr="002D0AF9" w:rsidRDefault="002D0AF9" w:rsidP="00751602">
            <w:pPr>
              <w:spacing w:after="0"/>
            </w:pPr>
            <w:r w:rsidRPr="002D0AF9">
              <w:t>String</w:t>
            </w:r>
          </w:p>
        </w:tc>
      </w:tr>
      <w:tr w:rsidR="002D0AF9" w:rsidRPr="002D0AF9" w14:paraId="09B1A909" w14:textId="77777777" w:rsidTr="003D6F9B">
        <w:trPr>
          <w:trHeight w:val="231"/>
        </w:trPr>
        <w:tc>
          <w:tcPr>
            <w:tcW w:w="2240" w:type="dxa"/>
            <w:hideMark/>
          </w:tcPr>
          <w:p w14:paraId="3A294401" w14:textId="77777777" w:rsidR="002D0AF9" w:rsidRPr="002D0AF9" w:rsidRDefault="002D0AF9" w:rsidP="00751602">
            <w:pPr>
              <w:spacing w:after="0"/>
            </w:pPr>
            <w:r w:rsidRPr="002D0AF9">
              <w:t>PhoneNumber</w:t>
            </w:r>
          </w:p>
        </w:tc>
        <w:tc>
          <w:tcPr>
            <w:tcW w:w="8017" w:type="dxa"/>
            <w:hideMark/>
          </w:tcPr>
          <w:p w14:paraId="5C22B8C6" w14:textId="29B7E983" w:rsidR="002D0AF9" w:rsidRPr="002D0AF9" w:rsidRDefault="002D0AF9" w:rsidP="00751602">
            <w:pPr>
              <w:spacing w:after="0"/>
            </w:pPr>
            <w:r w:rsidRPr="002D0AF9">
              <w:t xml:space="preserve">Phone number of the </w:t>
            </w:r>
            <w:r w:rsidR="008E0A86">
              <w:t>IAI</w:t>
            </w:r>
            <w:r w:rsidRPr="002D0AF9">
              <w:t xml:space="preserve"> user</w:t>
            </w:r>
          </w:p>
        </w:tc>
        <w:tc>
          <w:tcPr>
            <w:tcW w:w="1287" w:type="dxa"/>
            <w:hideMark/>
          </w:tcPr>
          <w:p w14:paraId="3B1758AD" w14:textId="77777777" w:rsidR="002D0AF9" w:rsidRPr="002D0AF9" w:rsidRDefault="002D0AF9" w:rsidP="00751602">
            <w:pPr>
              <w:spacing w:after="0"/>
            </w:pPr>
            <w:r w:rsidRPr="002D0AF9">
              <w:t>String</w:t>
            </w:r>
          </w:p>
        </w:tc>
      </w:tr>
      <w:tr w:rsidR="002D0AF9" w:rsidRPr="002D0AF9" w14:paraId="4096AABF" w14:textId="77777777" w:rsidTr="003D6F9B">
        <w:trPr>
          <w:trHeight w:val="231"/>
        </w:trPr>
        <w:tc>
          <w:tcPr>
            <w:tcW w:w="2240" w:type="dxa"/>
            <w:hideMark/>
          </w:tcPr>
          <w:p w14:paraId="7FAE7CFB" w14:textId="77777777" w:rsidR="002D0AF9" w:rsidRPr="002D0AF9" w:rsidRDefault="002D0AF9" w:rsidP="00751602">
            <w:pPr>
              <w:spacing w:after="0"/>
            </w:pPr>
            <w:r w:rsidRPr="002D0AF9">
              <w:t>Email</w:t>
            </w:r>
          </w:p>
        </w:tc>
        <w:tc>
          <w:tcPr>
            <w:tcW w:w="8017" w:type="dxa"/>
            <w:hideMark/>
          </w:tcPr>
          <w:p w14:paraId="63FDAAA8" w14:textId="232A6097" w:rsidR="002D0AF9" w:rsidRPr="002D0AF9" w:rsidRDefault="002D0AF9" w:rsidP="00751602">
            <w:pPr>
              <w:spacing w:after="0"/>
            </w:pPr>
            <w:r w:rsidRPr="002D0AF9">
              <w:t xml:space="preserve">Email of the </w:t>
            </w:r>
            <w:r w:rsidR="008E0A86">
              <w:t>IAI</w:t>
            </w:r>
            <w:r w:rsidRPr="002D0AF9">
              <w:t xml:space="preserve"> user</w:t>
            </w:r>
          </w:p>
        </w:tc>
        <w:tc>
          <w:tcPr>
            <w:tcW w:w="1287" w:type="dxa"/>
            <w:hideMark/>
          </w:tcPr>
          <w:p w14:paraId="1588EA71" w14:textId="77777777" w:rsidR="002D0AF9" w:rsidRPr="002D0AF9" w:rsidRDefault="002D0AF9" w:rsidP="00751602">
            <w:pPr>
              <w:spacing w:after="0"/>
            </w:pPr>
            <w:r w:rsidRPr="002D0AF9">
              <w:t>String</w:t>
            </w:r>
          </w:p>
        </w:tc>
      </w:tr>
      <w:tr w:rsidR="002D0AF9" w:rsidRPr="002D0AF9" w14:paraId="1A08C58B" w14:textId="77777777" w:rsidTr="003D6F9B">
        <w:trPr>
          <w:trHeight w:val="231"/>
        </w:trPr>
        <w:tc>
          <w:tcPr>
            <w:tcW w:w="2240" w:type="dxa"/>
            <w:hideMark/>
          </w:tcPr>
          <w:p w14:paraId="6F2135FA" w14:textId="77777777" w:rsidR="002D0AF9" w:rsidRPr="002D0AF9" w:rsidRDefault="002D0AF9" w:rsidP="00751602">
            <w:pPr>
              <w:spacing w:after="0"/>
            </w:pPr>
            <w:r w:rsidRPr="002D0AF9">
              <w:t>RoleId</w:t>
            </w:r>
          </w:p>
        </w:tc>
        <w:tc>
          <w:tcPr>
            <w:tcW w:w="8017" w:type="dxa"/>
            <w:hideMark/>
          </w:tcPr>
          <w:p w14:paraId="6820BACB" w14:textId="3C585DDC" w:rsidR="002D0AF9" w:rsidRPr="002D0AF9" w:rsidRDefault="002D0AF9" w:rsidP="00751602">
            <w:pPr>
              <w:spacing w:after="0"/>
            </w:pPr>
            <w:r w:rsidRPr="002D0AF9">
              <w:t xml:space="preserve">Role ID of the </w:t>
            </w:r>
            <w:r w:rsidR="008E0A86">
              <w:t>IAI</w:t>
            </w:r>
            <w:r w:rsidRPr="002D0AF9">
              <w:t xml:space="preserve"> user roles</w:t>
            </w:r>
          </w:p>
        </w:tc>
        <w:tc>
          <w:tcPr>
            <w:tcW w:w="1287" w:type="dxa"/>
            <w:hideMark/>
          </w:tcPr>
          <w:p w14:paraId="4AAAEB11" w14:textId="77777777" w:rsidR="002D0AF9" w:rsidRPr="002D0AF9" w:rsidRDefault="002D0AF9" w:rsidP="00751602">
            <w:pPr>
              <w:spacing w:after="0"/>
            </w:pPr>
            <w:r w:rsidRPr="002D0AF9">
              <w:t>String</w:t>
            </w:r>
          </w:p>
        </w:tc>
      </w:tr>
      <w:tr w:rsidR="002D0AF9" w:rsidRPr="002D0AF9" w14:paraId="19A7A68D" w14:textId="77777777" w:rsidTr="003D6F9B">
        <w:trPr>
          <w:trHeight w:val="231"/>
        </w:trPr>
        <w:tc>
          <w:tcPr>
            <w:tcW w:w="2240" w:type="dxa"/>
            <w:hideMark/>
          </w:tcPr>
          <w:p w14:paraId="5D8F1B38" w14:textId="77777777" w:rsidR="002D0AF9" w:rsidRPr="002D0AF9" w:rsidRDefault="002D0AF9" w:rsidP="00751602">
            <w:pPr>
              <w:spacing w:after="0"/>
            </w:pPr>
            <w:r w:rsidRPr="002D0AF9">
              <w:t>RoleName</w:t>
            </w:r>
          </w:p>
        </w:tc>
        <w:tc>
          <w:tcPr>
            <w:tcW w:w="8017" w:type="dxa"/>
            <w:hideMark/>
          </w:tcPr>
          <w:p w14:paraId="56141640" w14:textId="47B9C9B4" w:rsidR="002D0AF9" w:rsidRPr="002D0AF9" w:rsidRDefault="002D0AF9" w:rsidP="00751602">
            <w:pPr>
              <w:spacing w:after="0"/>
            </w:pPr>
            <w:r w:rsidRPr="002D0AF9">
              <w:t xml:space="preserve">Role Name of the </w:t>
            </w:r>
            <w:r w:rsidR="008E0A86">
              <w:t>IAI</w:t>
            </w:r>
            <w:r w:rsidRPr="002D0AF9">
              <w:t xml:space="preserve"> user roles</w:t>
            </w:r>
          </w:p>
        </w:tc>
        <w:tc>
          <w:tcPr>
            <w:tcW w:w="1287" w:type="dxa"/>
            <w:hideMark/>
          </w:tcPr>
          <w:p w14:paraId="5BA66619" w14:textId="77777777" w:rsidR="002D0AF9" w:rsidRPr="002D0AF9" w:rsidRDefault="002D0AF9" w:rsidP="00751602">
            <w:pPr>
              <w:spacing w:after="0"/>
            </w:pPr>
            <w:r w:rsidRPr="002D0AF9">
              <w:t>String</w:t>
            </w:r>
          </w:p>
        </w:tc>
      </w:tr>
      <w:tr w:rsidR="002D0AF9" w:rsidRPr="002D0AF9" w14:paraId="58B85486" w14:textId="77777777" w:rsidTr="003D6F9B">
        <w:trPr>
          <w:trHeight w:val="231"/>
        </w:trPr>
        <w:tc>
          <w:tcPr>
            <w:tcW w:w="2240" w:type="dxa"/>
            <w:hideMark/>
          </w:tcPr>
          <w:p w14:paraId="4FAD1E0D" w14:textId="77777777" w:rsidR="002D0AF9" w:rsidRPr="002D0AF9" w:rsidRDefault="002D0AF9" w:rsidP="00751602">
            <w:pPr>
              <w:spacing w:after="0"/>
            </w:pPr>
            <w:r w:rsidRPr="002D0AF9">
              <w:t>DepartmentId</w:t>
            </w:r>
          </w:p>
        </w:tc>
        <w:tc>
          <w:tcPr>
            <w:tcW w:w="8017" w:type="dxa"/>
            <w:hideMark/>
          </w:tcPr>
          <w:p w14:paraId="3F66C6B8" w14:textId="52D2A4BA" w:rsidR="002D0AF9" w:rsidRPr="002D0AF9" w:rsidRDefault="002D0AF9" w:rsidP="00751602">
            <w:pPr>
              <w:spacing w:after="0"/>
            </w:pPr>
            <w:r w:rsidRPr="002D0AF9">
              <w:t xml:space="preserve">Department ID of the </w:t>
            </w:r>
            <w:r w:rsidR="008E0A86">
              <w:t>IAI</w:t>
            </w:r>
            <w:r w:rsidRPr="002D0AF9">
              <w:t xml:space="preserve"> user departments</w:t>
            </w:r>
          </w:p>
        </w:tc>
        <w:tc>
          <w:tcPr>
            <w:tcW w:w="1287" w:type="dxa"/>
            <w:hideMark/>
          </w:tcPr>
          <w:p w14:paraId="64E24D32" w14:textId="77777777" w:rsidR="002D0AF9" w:rsidRPr="002D0AF9" w:rsidRDefault="002D0AF9" w:rsidP="00751602">
            <w:pPr>
              <w:spacing w:after="0"/>
            </w:pPr>
            <w:r w:rsidRPr="002D0AF9">
              <w:t>String</w:t>
            </w:r>
          </w:p>
        </w:tc>
      </w:tr>
      <w:tr w:rsidR="002D0AF9" w:rsidRPr="002D0AF9" w14:paraId="278D61DC" w14:textId="77777777" w:rsidTr="003D6F9B">
        <w:trPr>
          <w:trHeight w:val="231"/>
        </w:trPr>
        <w:tc>
          <w:tcPr>
            <w:tcW w:w="2240" w:type="dxa"/>
            <w:hideMark/>
          </w:tcPr>
          <w:p w14:paraId="328F7EF5" w14:textId="77777777" w:rsidR="002D0AF9" w:rsidRPr="002D0AF9" w:rsidRDefault="002D0AF9" w:rsidP="00751602">
            <w:pPr>
              <w:spacing w:after="0"/>
            </w:pPr>
            <w:r w:rsidRPr="002D0AF9">
              <w:t>DepartmentName</w:t>
            </w:r>
          </w:p>
        </w:tc>
        <w:tc>
          <w:tcPr>
            <w:tcW w:w="8017" w:type="dxa"/>
            <w:hideMark/>
          </w:tcPr>
          <w:p w14:paraId="46065485" w14:textId="6ACEC713" w:rsidR="002D0AF9" w:rsidRPr="002D0AF9" w:rsidRDefault="002D0AF9" w:rsidP="00751602">
            <w:pPr>
              <w:spacing w:after="0"/>
            </w:pPr>
            <w:r w:rsidRPr="002D0AF9">
              <w:t xml:space="preserve">Department name of the </w:t>
            </w:r>
            <w:r w:rsidR="008E0A86">
              <w:t>IAI</w:t>
            </w:r>
            <w:r w:rsidRPr="002D0AF9">
              <w:t xml:space="preserve"> user departments</w:t>
            </w:r>
          </w:p>
        </w:tc>
        <w:tc>
          <w:tcPr>
            <w:tcW w:w="1287" w:type="dxa"/>
            <w:hideMark/>
          </w:tcPr>
          <w:p w14:paraId="7BE55225" w14:textId="77777777" w:rsidR="002D0AF9" w:rsidRPr="002D0AF9" w:rsidRDefault="002D0AF9" w:rsidP="00751602">
            <w:pPr>
              <w:spacing w:after="0"/>
            </w:pPr>
            <w:r w:rsidRPr="002D0AF9">
              <w:t>String</w:t>
            </w:r>
          </w:p>
        </w:tc>
      </w:tr>
    </w:tbl>
    <w:p w14:paraId="31A0A7E7" w14:textId="77777777" w:rsidR="00751602" w:rsidRDefault="00751602" w:rsidP="00DB7A1B">
      <w:pPr>
        <w:spacing w:after="0"/>
        <w:rPr>
          <w:b/>
          <w:bCs/>
          <w:sz w:val="22"/>
          <w:szCs w:val="24"/>
        </w:rPr>
        <w:sectPr w:rsidR="00751602" w:rsidSect="006925CB">
          <w:type w:val="continuous"/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3734CE23" w14:textId="48A24480" w:rsidR="00291CCA" w:rsidRPr="002C55D8" w:rsidRDefault="00291CCA" w:rsidP="00FC7068">
      <w:pPr>
        <w:pStyle w:val="Heading3"/>
      </w:pPr>
      <w:r w:rsidRPr="002C55D8">
        <w:t>Sample</w:t>
      </w:r>
      <w:r w:rsidR="009847D4">
        <w:t xml:space="preserve"> </w:t>
      </w:r>
      <w:r w:rsidRPr="002C55D8">
        <w:t>JSON</w:t>
      </w:r>
      <w:r w:rsidR="009847D4">
        <w:t xml:space="preserve"> </w:t>
      </w:r>
      <w:r w:rsidRPr="002C55D8">
        <w:t>Request</w:t>
      </w:r>
    </w:p>
    <w:p w14:paraId="7FD4E722" w14:textId="77777777" w:rsidR="00291CCA" w:rsidRPr="00751602" w:rsidRDefault="00291CCA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>{</w:t>
      </w:r>
    </w:p>
    <w:p w14:paraId="25B3FC10" w14:textId="10A6FA35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</w:t>
      </w:r>
      <w:r w:rsidR="00291CCA" w:rsidRPr="00751602">
        <w:rPr>
          <w:rFonts w:ascii="Consolas" w:hAnsi="Consolas"/>
          <w:sz w:val="16"/>
          <w:szCs w:val="18"/>
        </w:rPr>
        <w:t>"DepartmentIds":</w:t>
      </w:r>
      <w:r w:rsidRPr="00751602">
        <w:rPr>
          <w:rFonts w:ascii="Consolas" w:hAnsi="Consolas"/>
          <w:sz w:val="16"/>
          <w:szCs w:val="18"/>
        </w:rPr>
        <w:t xml:space="preserve"> </w:t>
      </w:r>
      <w:r w:rsidR="00291CCA" w:rsidRPr="00751602">
        <w:rPr>
          <w:rFonts w:ascii="Consolas" w:hAnsi="Consolas"/>
          <w:sz w:val="16"/>
          <w:szCs w:val="18"/>
        </w:rPr>
        <w:t>[</w:t>
      </w:r>
    </w:p>
    <w:p w14:paraId="04D9BD45" w14:textId="447ABDCF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  </w:t>
      </w:r>
      <w:r w:rsidR="00291CCA" w:rsidRPr="00751602">
        <w:rPr>
          <w:rFonts w:ascii="Consolas" w:hAnsi="Consolas"/>
          <w:sz w:val="16"/>
          <w:szCs w:val="18"/>
        </w:rPr>
        <w:t>"",</w:t>
      </w:r>
    </w:p>
    <w:p w14:paraId="303EB02C" w14:textId="3ADCA26D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  </w:t>
      </w:r>
      <w:r w:rsidR="00291CCA" w:rsidRPr="00751602">
        <w:rPr>
          <w:rFonts w:ascii="Consolas" w:hAnsi="Consolas"/>
          <w:sz w:val="16"/>
          <w:szCs w:val="18"/>
        </w:rPr>
        <w:t>""</w:t>
      </w:r>
    </w:p>
    <w:p w14:paraId="6FF952FC" w14:textId="1143835F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</w:t>
      </w:r>
      <w:r w:rsidR="00291CCA" w:rsidRPr="00751602">
        <w:rPr>
          <w:rFonts w:ascii="Consolas" w:hAnsi="Consolas"/>
          <w:sz w:val="16"/>
          <w:szCs w:val="18"/>
        </w:rPr>
        <w:t>]</w:t>
      </w:r>
    </w:p>
    <w:p w14:paraId="4AF186EE" w14:textId="01551D9C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</w:t>
      </w:r>
      <w:r w:rsidR="00291CCA" w:rsidRPr="00751602">
        <w:rPr>
          <w:rFonts w:ascii="Consolas" w:hAnsi="Consolas"/>
          <w:sz w:val="16"/>
          <w:szCs w:val="18"/>
        </w:rPr>
        <w:t>}</w:t>
      </w:r>
    </w:p>
    <w:p w14:paraId="1002F43D" w14:textId="332F9643" w:rsidR="00291CCA" w:rsidRPr="002C55D8" w:rsidRDefault="00751602" w:rsidP="00FC7068">
      <w:pPr>
        <w:pStyle w:val="Heading3"/>
      </w:pPr>
      <w:r>
        <w:br w:type="column"/>
      </w:r>
      <w:r w:rsidR="00291CCA" w:rsidRPr="002C55D8">
        <w:t>Sample</w:t>
      </w:r>
      <w:r w:rsidR="009847D4">
        <w:t xml:space="preserve"> </w:t>
      </w:r>
      <w:r w:rsidR="00291CCA" w:rsidRPr="002C55D8">
        <w:t>JSON</w:t>
      </w:r>
      <w:r w:rsidR="009847D4">
        <w:t xml:space="preserve"> </w:t>
      </w:r>
      <w:r w:rsidR="00291CCA" w:rsidRPr="002C55D8">
        <w:t>Response</w:t>
      </w:r>
    </w:p>
    <w:p w14:paraId="5C609017" w14:textId="77777777" w:rsidR="00291CCA" w:rsidRPr="00751602" w:rsidRDefault="00291CCA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>{</w:t>
      </w:r>
    </w:p>
    <w:p w14:paraId="7F84AA94" w14:textId="523DA0D6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  </w:t>
      </w:r>
      <w:r w:rsidR="00291CCA" w:rsidRPr="00751602">
        <w:rPr>
          <w:rFonts w:ascii="Consolas" w:hAnsi="Consolas"/>
          <w:sz w:val="16"/>
          <w:szCs w:val="18"/>
        </w:rPr>
        <w:t>"Users":</w:t>
      </w:r>
      <w:r w:rsidRPr="00751602">
        <w:rPr>
          <w:rFonts w:ascii="Consolas" w:hAnsi="Consolas"/>
          <w:sz w:val="16"/>
          <w:szCs w:val="18"/>
        </w:rPr>
        <w:t xml:space="preserve"> </w:t>
      </w:r>
      <w:r w:rsidR="00291CCA" w:rsidRPr="00751602">
        <w:rPr>
          <w:rFonts w:ascii="Consolas" w:hAnsi="Consolas"/>
          <w:sz w:val="16"/>
          <w:szCs w:val="18"/>
        </w:rPr>
        <w:t>[</w:t>
      </w:r>
    </w:p>
    <w:p w14:paraId="1F90E302" w14:textId="484DF125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    </w:t>
      </w:r>
      <w:r w:rsidR="00291CCA" w:rsidRPr="00751602">
        <w:rPr>
          <w:rFonts w:ascii="Consolas" w:hAnsi="Consolas"/>
          <w:sz w:val="16"/>
          <w:szCs w:val="18"/>
        </w:rPr>
        <w:t>{</w:t>
      </w:r>
    </w:p>
    <w:p w14:paraId="1461854B" w14:textId="1CD323CB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      </w:t>
      </w:r>
      <w:r w:rsidR="00291CCA" w:rsidRPr="00751602">
        <w:rPr>
          <w:rFonts w:ascii="Consolas" w:hAnsi="Consolas"/>
          <w:sz w:val="16"/>
          <w:szCs w:val="18"/>
        </w:rPr>
        <w:t>"UserId":</w:t>
      </w:r>
      <w:r w:rsidRPr="00751602">
        <w:rPr>
          <w:rFonts w:ascii="Consolas" w:hAnsi="Consolas"/>
          <w:sz w:val="16"/>
          <w:szCs w:val="18"/>
        </w:rPr>
        <w:t xml:space="preserve"> </w:t>
      </w:r>
      <w:r w:rsidR="00291CCA" w:rsidRPr="00751602">
        <w:rPr>
          <w:rFonts w:ascii="Consolas" w:hAnsi="Consolas"/>
          <w:sz w:val="16"/>
          <w:szCs w:val="18"/>
        </w:rPr>
        <w:t>"",</w:t>
      </w:r>
    </w:p>
    <w:p w14:paraId="7C433F3F" w14:textId="6568729A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      </w:t>
      </w:r>
      <w:r w:rsidR="00291CCA" w:rsidRPr="00751602">
        <w:rPr>
          <w:rFonts w:ascii="Consolas" w:hAnsi="Consolas"/>
          <w:sz w:val="16"/>
          <w:szCs w:val="18"/>
        </w:rPr>
        <w:t>"DisplayName":</w:t>
      </w:r>
      <w:r w:rsidRPr="00751602">
        <w:rPr>
          <w:rFonts w:ascii="Consolas" w:hAnsi="Consolas"/>
          <w:sz w:val="16"/>
          <w:szCs w:val="18"/>
        </w:rPr>
        <w:t xml:space="preserve"> </w:t>
      </w:r>
      <w:r w:rsidR="00291CCA" w:rsidRPr="00751602">
        <w:rPr>
          <w:rFonts w:ascii="Consolas" w:hAnsi="Consolas"/>
          <w:sz w:val="16"/>
          <w:szCs w:val="18"/>
        </w:rPr>
        <w:t>"",</w:t>
      </w:r>
    </w:p>
    <w:p w14:paraId="3ADE4C26" w14:textId="696F357F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      </w:t>
      </w:r>
      <w:r w:rsidR="00291CCA" w:rsidRPr="00751602">
        <w:rPr>
          <w:rFonts w:ascii="Consolas" w:hAnsi="Consolas"/>
          <w:sz w:val="16"/>
          <w:szCs w:val="18"/>
        </w:rPr>
        <w:t>"FirstName":</w:t>
      </w:r>
      <w:r w:rsidRPr="00751602">
        <w:rPr>
          <w:rFonts w:ascii="Consolas" w:hAnsi="Consolas"/>
          <w:sz w:val="16"/>
          <w:szCs w:val="18"/>
        </w:rPr>
        <w:t xml:space="preserve"> </w:t>
      </w:r>
      <w:r w:rsidR="00291CCA" w:rsidRPr="00751602">
        <w:rPr>
          <w:rFonts w:ascii="Consolas" w:hAnsi="Consolas"/>
          <w:sz w:val="16"/>
          <w:szCs w:val="18"/>
        </w:rPr>
        <w:t>"",</w:t>
      </w:r>
    </w:p>
    <w:p w14:paraId="7D1C15CF" w14:textId="03977856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      </w:t>
      </w:r>
      <w:r w:rsidR="00291CCA" w:rsidRPr="00751602">
        <w:rPr>
          <w:rFonts w:ascii="Consolas" w:hAnsi="Consolas"/>
          <w:sz w:val="16"/>
          <w:szCs w:val="18"/>
        </w:rPr>
        <w:t>"LastName":</w:t>
      </w:r>
      <w:r w:rsidRPr="00751602">
        <w:rPr>
          <w:rFonts w:ascii="Consolas" w:hAnsi="Consolas"/>
          <w:sz w:val="16"/>
          <w:szCs w:val="18"/>
        </w:rPr>
        <w:t xml:space="preserve"> </w:t>
      </w:r>
      <w:r w:rsidR="00291CCA" w:rsidRPr="00751602">
        <w:rPr>
          <w:rFonts w:ascii="Consolas" w:hAnsi="Consolas"/>
          <w:sz w:val="16"/>
          <w:szCs w:val="18"/>
        </w:rPr>
        <w:t>"",</w:t>
      </w:r>
    </w:p>
    <w:p w14:paraId="397D9565" w14:textId="6AE4A174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      </w:t>
      </w:r>
      <w:r w:rsidR="00291CCA" w:rsidRPr="00751602">
        <w:rPr>
          <w:rFonts w:ascii="Consolas" w:hAnsi="Consolas"/>
          <w:sz w:val="16"/>
          <w:szCs w:val="18"/>
        </w:rPr>
        <w:t>"PhoneNumber":</w:t>
      </w:r>
      <w:r w:rsidRPr="00751602">
        <w:rPr>
          <w:rFonts w:ascii="Consolas" w:hAnsi="Consolas"/>
          <w:sz w:val="16"/>
          <w:szCs w:val="18"/>
        </w:rPr>
        <w:t xml:space="preserve"> </w:t>
      </w:r>
      <w:r w:rsidR="00291CCA" w:rsidRPr="00751602">
        <w:rPr>
          <w:rFonts w:ascii="Consolas" w:hAnsi="Consolas"/>
          <w:sz w:val="16"/>
          <w:szCs w:val="18"/>
        </w:rPr>
        <w:t>"",</w:t>
      </w:r>
    </w:p>
    <w:p w14:paraId="21D90C73" w14:textId="642377A0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      </w:t>
      </w:r>
      <w:r w:rsidR="00291CCA" w:rsidRPr="00751602">
        <w:rPr>
          <w:rFonts w:ascii="Consolas" w:hAnsi="Consolas"/>
          <w:sz w:val="16"/>
          <w:szCs w:val="18"/>
        </w:rPr>
        <w:t>"Email":</w:t>
      </w:r>
      <w:r w:rsidRPr="00751602">
        <w:rPr>
          <w:rFonts w:ascii="Consolas" w:hAnsi="Consolas"/>
          <w:sz w:val="16"/>
          <w:szCs w:val="18"/>
        </w:rPr>
        <w:t xml:space="preserve"> </w:t>
      </w:r>
      <w:r w:rsidR="00291CCA" w:rsidRPr="00751602">
        <w:rPr>
          <w:rFonts w:ascii="Consolas" w:hAnsi="Consolas"/>
          <w:sz w:val="16"/>
          <w:szCs w:val="18"/>
        </w:rPr>
        <w:t>"",</w:t>
      </w:r>
    </w:p>
    <w:p w14:paraId="1EBF5991" w14:textId="0BF09BC9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      </w:t>
      </w:r>
      <w:r w:rsidR="00291CCA" w:rsidRPr="00751602">
        <w:rPr>
          <w:rFonts w:ascii="Consolas" w:hAnsi="Consolas"/>
          <w:sz w:val="16"/>
          <w:szCs w:val="18"/>
        </w:rPr>
        <w:t>"UserRoles":</w:t>
      </w:r>
      <w:r w:rsidRPr="00751602">
        <w:rPr>
          <w:rFonts w:ascii="Consolas" w:hAnsi="Consolas"/>
          <w:sz w:val="16"/>
          <w:szCs w:val="18"/>
        </w:rPr>
        <w:t xml:space="preserve"> </w:t>
      </w:r>
      <w:r w:rsidR="00291CCA" w:rsidRPr="00751602">
        <w:rPr>
          <w:rFonts w:ascii="Consolas" w:hAnsi="Consolas"/>
          <w:sz w:val="16"/>
          <w:szCs w:val="18"/>
        </w:rPr>
        <w:t>[</w:t>
      </w:r>
    </w:p>
    <w:p w14:paraId="2DDBD596" w14:textId="6D9EC9A4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        </w:t>
      </w:r>
      <w:r w:rsidR="00291CCA" w:rsidRPr="00751602">
        <w:rPr>
          <w:rFonts w:ascii="Consolas" w:hAnsi="Consolas"/>
          <w:sz w:val="16"/>
          <w:szCs w:val="18"/>
        </w:rPr>
        <w:t>{</w:t>
      </w:r>
    </w:p>
    <w:p w14:paraId="659DA106" w14:textId="6C9DEDA5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          </w:t>
      </w:r>
      <w:r w:rsidR="00291CCA" w:rsidRPr="00751602">
        <w:rPr>
          <w:rFonts w:ascii="Consolas" w:hAnsi="Consolas"/>
          <w:sz w:val="16"/>
          <w:szCs w:val="18"/>
        </w:rPr>
        <w:t>"RoleId":</w:t>
      </w:r>
      <w:r w:rsidRPr="00751602">
        <w:rPr>
          <w:rFonts w:ascii="Consolas" w:hAnsi="Consolas"/>
          <w:sz w:val="16"/>
          <w:szCs w:val="18"/>
        </w:rPr>
        <w:t xml:space="preserve"> </w:t>
      </w:r>
      <w:r w:rsidR="00291CCA" w:rsidRPr="00751602">
        <w:rPr>
          <w:rFonts w:ascii="Consolas" w:hAnsi="Consolas"/>
          <w:sz w:val="16"/>
          <w:szCs w:val="18"/>
        </w:rPr>
        <w:t>"",</w:t>
      </w:r>
    </w:p>
    <w:p w14:paraId="6B375299" w14:textId="0138AD07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          </w:t>
      </w:r>
      <w:r w:rsidR="00291CCA" w:rsidRPr="00751602">
        <w:rPr>
          <w:rFonts w:ascii="Consolas" w:hAnsi="Consolas"/>
          <w:sz w:val="16"/>
          <w:szCs w:val="18"/>
        </w:rPr>
        <w:t>"RoleName":</w:t>
      </w:r>
      <w:r w:rsidRPr="00751602">
        <w:rPr>
          <w:rFonts w:ascii="Consolas" w:hAnsi="Consolas"/>
          <w:sz w:val="16"/>
          <w:szCs w:val="18"/>
        </w:rPr>
        <w:t xml:space="preserve"> </w:t>
      </w:r>
      <w:r w:rsidR="00291CCA" w:rsidRPr="00751602">
        <w:rPr>
          <w:rFonts w:ascii="Consolas" w:hAnsi="Consolas"/>
          <w:sz w:val="16"/>
          <w:szCs w:val="18"/>
        </w:rPr>
        <w:t>""</w:t>
      </w:r>
    </w:p>
    <w:p w14:paraId="4468953E" w14:textId="798E0225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        </w:t>
      </w:r>
      <w:r w:rsidR="00291CCA" w:rsidRPr="00751602">
        <w:rPr>
          <w:rFonts w:ascii="Consolas" w:hAnsi="Consolas"/>
          <w:sz w:val="16"/>
          <w:szCs w:val="18"/>
        </w:rPr>
        <w:t>}</w:t>
      </w:r>
    </w:p>
    <w:p w14:paraId="7B324775" w14:textId="1802A8D0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      </w:t>
      </w:r>
      <w:r w:rsidR="00291CCA" w:rsidRPr="00751602">
        <w:rPr>
          <w:rFonts w:ascii="Consolas" w:hAnsi="Consolas"/>
          <w:sz w:val="16"/>
          <w:szCs w:val="18"/>
        </w:rPr>
        <w:t>],</w:t>
      </w:r>
    </w:p>
    <w:p w14:paraId="52EC4ED6" w14:textId="130D5F00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      </w:t>
      </w:r>
      <w:r w:rsidR="00291CCA" w:rsidRPr="00751602">
        <w:rPr>
          <w:rFonts w:ascii="Consolas" w:hAnsi="Consolas"/>
          <w:sz w:val="16"/>
          <w:szCs w:val="18"/>
        </w:rPr>
        <w:t>"UserDepartments":</w:t>
      </w:r>
      <w:r w:rsidRPr="00751602">
        <w:rPr>
          <w:rFonts w:ascii="Consolas" w:hAnsi="Consolas"/>
          <w:sz w:val="16"/>
          <w:szCs w:val="18"/>
        </w:rPr>
        <w:t xml:space="preserve"> </w:t>
      </w:r>
      <w:r w:rsidR="00291CCA" w:rsidRPr="00751602">
        <w:rPr>
          <w:rFonts w:ascii="Consolas" w:hAnsi="Consolas"/>
          <w:sz w:val="16"/>
          <w:szCs w:val="18"/>
        </w:rPr>
        <w:t>[</w:t>
      </w:r>
    </w:p>
    <w:p w14:paraId="4E9940FB" w14:textId="456152D5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        </w:t>
      </w:r>
      <w:r w:rsidR="00291CCA" w:rsidRPr="00751602">
        <w:rPr>
          <w:rFonts w:ascii="Consolas" w:hAnsi="Consolas"/>
          <w:sz w:val="16"/>
          <w:szCs w:val="18"/>
        </w:rPr>
        <w:t>{</w:t>
      </w:r>
    </w:p>
    <w:p w14:paraId="685EC3D5" w14:textId="7784540F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          </w:t>
      </w:r>
      <w:r w:rsidR="00291CCA" w:rsidRPr="00751602">
        <w:rPr>
          <w:rFonts w:ascii="Consolas" w:hAnsi="Consolas"/>
          <w:sz w:val="16"/>
          <w:szCs w:val="18"/>
        </w:rPr>
        <w:t>"DepartmentId":</w:t>
      </w:r>
      <w:r w:rsidRPr="00751602">
        <w:rPr>
          <w:rFonts w:ascii="Consolas" w:hAnsi="Consolas"/>
          <w:sz w:val="16"/>
          <w:szCs w:val="18"/>
        </w:rPr>
        <w:t xml:space="preserve"> </w:t>
      </w:r>
      <w:r w:rsidR="00291CCA" w:rsidRPr="00751602">
        <w:rPr>
          <w:rFonts w:ascii="Consolas" w:hAnsi="Consolas"/>
          <w:sz w:val="16"/>
          <w:szCs w:val="18"/>
        </w:rPr>
        <w:t>"",</w:t>
      </w:r>
    </w:p>
    <w:p w14:paraId="168BBCBD" w14:textId="7606EA67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          </w:t>
      </w:r>
      <w:r w:rsidR="00291CCA" w:rsidRPr="00751602">
        <w:rPr>
          <w:rFonts w:ascii="Consolas" w:hAnsi="Consolas"/>
          <w:sz w:val="16"/>
          <w:szCs w:val="18"/>
        </w:rPr>
        <w:t>"DepartmentName":</w:t>
      </w:r>
      <w:r w:rsidRPr="00751602">
        <w:rPr>
          <w:rFonts w:ascii="Consolas" w:hAnsi="Consolas"/>
          <w:sz w:val="16"/>
          <w:szCs w:val="18"/>
        </w:rPr>
        <w:t xml:space="preserve"> </w:t>
      </w:r>
      <w:r w:rsidR="00291CCA" w:rsidRPr="00751602">
        <w:rPr>
          <w:rFonts w:ascii="Consolas" w:hAnsi="Consolas"/>
          <w:sz w:val="16"/>
          <w:szCs w:val="18"/>
        </w:rPr>
        <w:t>""</w:t>
      </w:r>
    </w:p>
    <w:p w14:paraId="09D469E4" w14:textId="7AE2E143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        </w:t>
      </w:r>
      <w:r w:rsidR="00291CCA" w:rsidRPr="00751602">
        <w:rPr>
          <w:rFonts w:ascii="Consolas" w:hAnsi="Consolas"/>
          <w:sz w:val="16"/>
          <w:szCs w:val="18"/>
        </w:rPr>
        <w:t>}</w:t>
      </w:r>
    </w:p>
    <w:p w14:paraId="34EF1164" w14:textId="1A6E91C8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      </w:t>
      </w:r>
      <w:r w:rsidR="00291CCA" w:rsidRPr="00751602">
        <w:rPr>
          <w:rFonts w:ascii="Consolas" w:hAnsi="Consolas"/>
          <w:sz w:val="16"/>
          <w:szCs w:val="18"/>
        </w:rPr>
        <w:t>]</w:t>
      </w:r>
    </w:p>
    <w:p w14:paraId="527B00B2" w14:textId="4C01BFB1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    </w:t>
      </w:r>
      <w:r w:rsidR="00291CCA" w:rsidRPr="00751602">
        <w:rPr>
          <w:rFonts w:ascii="Consolas" w:hAnsi="Consolas"/>
          <w:sz w:val="16"/>
          <w:szCs w:val="18"/>
        </w:rPr>
        <w:t>}</w:t>
      </w:r>
    </w:p>
    <w:p w14:paraId="53D67E8F" w14:textId="023445DD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  </w:t>
      </w:r>
      <w:r w:rsidR="00291CCA" w:rsidRPr="00751602">
        <w:rPr>
          <w:rFonts w:ascii="Consolas" w:hAnsi="Consolas"/>
          <w:sz w:val="16"/>
          <w:szCs w:val="18"/>
        </w:rPr>
        <w:t>]</w:t>
      </w:r>
    </w:p>
    <w:p w14:paraId="66C2223E" w14:textId="02A6509E" w:rsidR="00291CCA" w:rsidRPr="00751602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751602">
        <w:rPr>
          <w:rFonts w:ascii="Consolas" w:hAnsi="Consolas"/>
          <w:sz w:val="16"/>
          <w:szCs w:val="18"/>
        </w:rPr>
        <w:t xml:space="preserve">                </w:t>
      </w:r>
      <w:r w:rsidR="00291CCA" w:rsidRPr="00751602">
        <w:rPr>
          <w:rFonts w:ascii="Consolas" w:hAnsi="Consolas"/>
          <w:sz w:val="16"/>
          <w:szCs w:val="18"/>
        </w:rPr>
        <w:t>}</w:t>
      </w:r>
    </w:p>
    <w:p w14:paraId="40A88CC0" w14:textId="5C16E5CB" w:rsidR="00291CCA" w:rsidRPr="00751602" w:rsidRDefault="00291CCA" w:rsidP="00DB7A1B">
      <w:pPr>
        <w:spacing w:after="0"/>
        <w:rPr>
          <w:rFonts w:ascii="Consolas" w:hAnsi="Consolas"/>
          <w:sz w:val="14"/>
          <w:szCs w:val="16"/>
        </w:rPr>
      </w:pPr>
    </w:p>
    <w:p w14:paraId="0397BE38" w14:textId="77777777" w:rsidR="00751602" w:rsidRDefault="00751602" w:rsidP="00DB7A1B">
      <w:pPr>
        <w:spacing w:after="0"/>
        <w:rPr>
          <w:b/>
          <w:bCs/>
          <w:color w:val="FFFFFF" w:themeColor="background1"/>
        </w:rPr>
        <w:sectPr w:rsidR="00751602" w:rsidSect="009D7BB4">
          <w:type w:val="continuous"/>
          <w:pgSz w:w="12960" w:h="25920" w:code="5"/>
          <w:pgMar w:top="720" w:right="720" w:bottom="720" w:left="720" w:header="720" w:footer="720" w:gutter="0"/>
          <w:cols w:num="2" w:sep="1" w:space="720"/>
          <w:docGrid w:linePitch="360"/>
        </w:sectPr>
      </w:pPr>
    </w:p>
    <w:p w14:paraId="7B562753" w14:textId="77777777" w:rsidR="00751602" w:rsidRDefault="00751602" w:rsidP="00DB7A1B">
      <w:pPr>
        <w:spacing w:after="0"/>
        <w:rPr>
          <w:b/>
          <w:bCs/>
          <w:color w:val="FFFFFF" w:themeColor="background1"/>
        </w:rPr>
        <w:sectPr w:rsidR="00751602" w:rsidSect="009D7BB4">
          <w:type w:val="continuous"/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176AD44A" w14:textId="5818E054" w:rsidR="00291CCA" w:rsidRDefault="009D7BB4" w:rsidP="003D6F9B">
      <w:pPr>
        <w:pStyle w:val="Heading3"/>
      </w:pPr>
      <w:r>
        <w:t>Result</w:t>
      </w:r>
    </w:p>
    <w:tbl>
      <w:tblPr>
        <w:tblW w:w="11510" w:type="dxa"/>
        <w:tblLayout w:type="fixed"/>
        <w:tblLook w:val="04A0" w:firstRow="1" w:lastRow="0" w:firstColumn="1" w:lastColumn="0" w:noHBand="0" w:noVBand="1"/>
      </w:tblPr>
      <w:tblGrid>
        <w:gridCol w:w="1519"/>
        <w:gridCol w:w="9991"/>
      </w:tblGrid>
      <w:tr w:rsidR="009D7BB4" w:rsidRPr="009D7BB4" w14:paraId="10D5D967" w14:textId="77777777" w:rsidTr="009D7BB4">
        <w:trPr>
          <w:trHeight w:val="149"/>
        </w:trPr>
        <w:tc>
          <w:tcPr>
            <w:tcW w:w="15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3F191B70" w14:textId="77777777" w:rsidR="009D7BB4" w:rsidRPr="009D7BB4" w:rsidRDefault="009D7BB4" w:rsidP="009D7BB4">
            <w:pPr>
              <w:spacing w:after="0"/>
              <w:rPr>
                <w:b/>
                <w:bCs/>
              </w:rPr>
            </w:pPr>
            <w:r w:rsidRPr="009D7BB4">
              <w:rPr>
                <w:b/>
                <w:bCs/>
              </w:rPr>
              <w:t>HTTP Code</w:t>
            </w:r>
          </w:p>
        </w:tc>
        <w:tc>
          <w:tcPr>
            <w:tcW w:w="99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413E5F2B" w14:textId="77777777" w:rsidR="009D7BB4" w:rsidRPr="009D7BB4" w:rsidRDefault="009D7BB4" w:rsidP="009D7BB4">
            <w:pPr>
              <w:spacing w:after="0"/>
              <w:rPr>
                <w:b/>
                <w:bCs/>
              </w:rPr>
            </w:pPr>
            <w:r w:rsidRPr="009D7BB4">
              <w:rPr>
                <w:b/>
                <w:bCs/>
              </w:rPr>
              <w:t>Result Description</w:t>
            </w:r>
          </w:p>
        </w:tc>
      </w:tr>
      <w:tr w:rsidR="009D7BB4" w:rsidRPr="009D7BB4" w14:paraId="486E3195" w14:textId="77777777" w:rsidTr="009D7BB4">
        <w:trPr>
          <w:trHeight w:val="376"/>
        </w:trPr>
        <w:tc>
          <w:tcPr>
            <w:tcW w:w="15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70203A8" w14:textId="77777777" w:rsidR="009D7BB4" w:rsidRPr="009D7BB4" w:rsidRDefault="009D7BB4" w:rsidP="009D7BB4">
            <w:pPr>
              <w:spacing w:after="0"/>
            </w:pPr>
            <w:r w:rsidRPr="009D7BB4">
              <w:t>200</w:t>
            </w:r>
          </w:p>
        </w:tc>
        <w:tc>
          <w:tcPr>
            <w:tcW w:w="99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23532990" w14:textId="43B92652" w:rsidR="009D7BB4" w:rsidRPr="009D7BB4" w:rsidRDefault="009D7BB4" w:rsidP="009D7BB4">
            <w:pPr>
              <w:spacing w:after="0"/>
            </w:pPr>
            <w:r w:rsidRPr="009D7BB4">
              <w:t xml:space="preserve">list of </w:t>
            </w:r>
            <w:r w:rsidR="008E0A86">
              <w:t>IAI</w:t>
            </w:r>
            <w:r w:rsidRPr="009D7BB4">
              <w:t xml:space="preserve"> users based on the DepartmentId present in the request body</w:t>
            </w:r>
          </w:p>
        </w:tc>
      </w:tr>
    </w:tbl>
    <w:p w14:paraId="659A854D" w14:textId="3FBB4D5C" w:rsidR="009D7BB4" w:rsidRDefault="009D7BB4" w:rsidP="003D6F9B">
      <w:pPr>
        <w:pStyle w:val="Heading3"/>
      </w:pPr>
      <w:r>
        <w:t>Error Management</w:t>
      </w:r>
    </w:p>
    <w:tbl>
      <w:tblPr>
        <w:tblW w:w="11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9"/>
        <w:gridCol w:w="1349"/>
        <w:gridCol w:w="8642"/>
      </w:tblGrid>
      <w:tr w:rsidR="009D7BB4" w:rsidRPr="009D7BB4" w14:paraId="44306CCB" w14:textId="77777777" w:rsidTr="003D6F9B">
        <w:trPr>
          <w:trHeight w:val="154"/>
        </w:trPr>
        <w:tc>
          <w:tcPr>
            <w:tcW w:w="1519" w:type="dxa"/>
            <w:shd w:val="clear" w:color="auto" w:fill="D9D9D9" w:themeFill="background1" w:themeFillShade="D9"/>
            <w:vAlign w:val="center"/>
            <w:hideMark/>
          </w:tcPr>
          <w:p w14:paraId="26A09735" w14:textId="77777777" w:rsidR="009D7BB4" w:rsidRPr="009D7BB4" w:rsidRDefault="009D7BB4" w:rsidP="009D7BB4">
            <w:pPr>
              <w:spacing w:after="0"/>
            </w:pPr>
            <w:r w:rsidRPr="009D7BB4">
              <w:t>HTTP Code</w:t>
            </w:r>
          </w:p>
        </w:tc>
        <w:tc>
          <w:tcPr>
            <w:tcW w:w="1349" w:type="dxa"/>
            <w:shd w:val="clear" w:color="auto" w:fill="D9D9D9" w:themeFill="background1" w:themeFillShade="D9"/>
            <w:vAlign w:val="center"/>
            <w:hideMark/>
          </w:tcPr>
          <w:p w14:paraId="79D58B6A" w14:textId="77777777" w:rsidR="009D7BB4" w:rsidRPr="009D7BB4" w:rsidRDefault="009D7BB4" w:rsidP="009D7BB4">
            <w:pPr>
              <w:spacing w:after="0"/>
            </w:pPr>
            <w:r w:rsidRPr="009D7BB4">
              <w:t>Error Code</w:t>
            </w:r>
          </w:p>
        </w:tc>
        <w:tc>
          <w:tcPr>
            <w:tcW w:w="8642" w:type="dxa"/>
            <w:shd w:val="clear" w:color="auto" w:fill="D9D9D9" w:themeFill="background1" w:themeFillShade="D9"/>
            <w:vAlign w:val="center"/>
            <w:hideMark/>
          </w:tcPr>
          <w:p w14:paraId="1052666F" w14:textId="77777777" w:rsidR="009D7BB4" w:rsidRPr="009D7BB4" w:rsidRDefault="009D7BB4" w:rsidP="009D7BB4">
            <w:pPr>
              <w:spacing w:after="0"/>
            </w:pPr>
            <w:r w:rsidRPr="009D7BB4">
              <w:t>Error Description</w:t>
            </w:r>
          </w:p>
        </w:tc>
      </w:tr>
      <w:tr w:rsidR="009D7BB4" w:rsidRPr="009D7BB4" w14:paraId="77823856" w14:textId="77777777" w:rsidTr="003D6F9B">
        <w:trPr>
          <w:trHeight w:val="77"/>
        </w:trPr>
        <w:tc>
          <w:tcPr>
            <w:tcW w:w="1519" w:type="dxa"/>
            <w:vAlign w:val="center"/>
            <w:hideMark/>
          </w:tcPr>
          <w:p w14:paraId="10CA71A1" w14:textId="77777777" w:rsidR="009D7BB4" w:rsidRPr="009D7BB4" w:rsidRDefault="009D7BB4" w:rsidP="009D7BB4">
            <w:pPr>
              <w:spacing w:after="0"/>
            </w:pPr>
            <w:r w:rsidRPr="009D7BB4">
              <w:t>500</w:t>
            </w:r>
          </w:p>
        </w:tc>
        <w:tc>
          <w:tcPr>
            <w:tcW w:w="1349" w:type="dxa"/>
            <w:vAlign w:val="center"/>
            <w:hideMark/>
          </w:tcPr>
          <w:p w14:paraId="4175E4B6" w14:textId="77777777" w:rsidR="009D7BB4" w:rsidRPr="009D7BB4" w:rsidRDefault="009D7BB4" w:rsidP="009D7BB4">
            <w:pPr>
              <w:spacing w:after="0"/>
            </w:pPr>
            <w:r w:rsidRPr="009D7BB4">
              <w:t>500</w:t>
            </w:r>
          </w:p>
        </w:tc>
        <w:tc>
          <w:tcPr>
            <w:tcW w:w="8642" w:type="dxa"/>
            <w:vAlign w:val="center"/>
            <w:hideMark/>
          </w:tcPr>
          <w:p w14:paraId="62D3EEEF" w14:textId="77777777" w:rsidR="009D7BB4" w:rsidRPr="009D7BB4" w:rsidRDefault="009D7BB4" w:rsidP="009D7BB4">
            <w:pPr>
              <w:spacing w:after="0"/>
            </w:pPr>
            <w:r w:rsidRPr="009D7BB4">
              <w:t xml:space="preserve">      Generic Error</w:t>
            </w:r>
          </w:p>
        </w:tc>
      </w:tr>
      <w:tr w:rsidR="009D7BB4" w:rsidRPr="009D7BB4" w14:paraId="5330413A" w14:textId="77777777" w:rsidTr="003D6F9B">
        <w:trPr>
          <w:trHeight w:val="381"/>
        </w:trPr>
        <w:tc>
          <w:tcPr>
            <w:tcW w:w="1519" w:type="dxa"/>
            <w:vAlign w:val="center"/>
            <w:hideMark/>
          </w:tcPr>
          <w:p w14:paraId="59B84290" w14:textId="77777777" w:rsidR="009D7BB4" w:rsidRPr="009D7BB4" w:rsidRDefault="009D7BB4" w:rsidP="009D7BB4">
            <w:pPr>
              <w:spacing w:after="0"/>
            </w:pPr>
            <w:r w:rsidRPr="009D7BB4">
              <w:t>400</w:t>
            </w:r>
          </w:p>
        </w:tc>
        <w:tc>
          <w:tcPr>
            <w:tcW w:w="1349" w:type="dxa"/>
            <w:vAlign w:val="center"/>
            <w:hideMark/>
          </w:tcPr>
          <w:p w14:paraId="0CDE69F4" w14:textId="77777777" w:rsidR="009D7BB4" w:rsidRPr="009D7BB4" w:rsidRDefault="009D7BB4" w:rsidP="009D7BB4">
            <w:pPr>
              <w:spacing w:after="0"/>
            </w:pPr>
            <w:r w:rsidRPr="009D7BB4">
              <w:t>401</w:t>
            </w:r>
          </w:p>
        </w:tc>
        <w:tc>
          <w:tcPr>
            <w:tcW w:w="8642" w:type="dxa"/>
            <w:vAlign w:val="center"/>
            <w:hideMark/>
          </w:tcPr>
          <w:p w14:paraId="720C0BDE" w14:textId="29EB2A7D" w:rsidR="009D7BB4" w:rsidRPr="009D7BB4" w:rsidRDefault="009D7BB4" w:rsidP="009D7BB4">
            <w:pPr>
              <w:spacing w:after="0"/>
              <w:ind w:left="360"/>
            </w:pPr>
            <w:r w:rsidRPr="009D7BB4">
              <w:t>Unauthorized User</w:t>
            </w:r>
            <w:r>
              <w:t xml:space="preserve"> </w:t>
            </w:r>
            <w:r w:rsidR="007956C2">
              <w:t xml:space="preserve">or </w:t>
            </w:r>
            <w:r w:rsidRPr="009D7BB4">
              <w:t>Header Token missing</w:t>
            </w:r>
          </w:p>
        </w:tc>
      </w:tr>
      <w:tr w:rsidR="009D7BB4" w:rsidRPr="009D7BB4" w14:paraId="2DAF2389" w14:textId="77777777" w:rsidTr="003D6F9B">
        <w:trPr>
          <w:trHeight w:val="608"/>
        </w:trPr>
        <w:tc>
          <w:tcPr>
            <w:tcW w:w="1519" w:type="dxa"/>
            <w:vAlign w:val="center"/>
            <w:hideMark/>
          </w:tcPr>
          <w:p w14:paraId="7D433864" w14:textId="77777777" w:rsidR="009D7BB4" w:rsidRPr="009D7BB4" w:rsidRDefault="009D7BB4" w:rsidP="009D7BB4">
            <w:pPr>
              <w:spacing w:after="0"/>
            </w:pPr>
            <w:r w:rsidRPr="009D7BB4">
              <w:t>400</w:t>
            </w:r>
          </w:p>
        </w:tc>
        <w:tc>
          <w:tcPr>
            <w:tcW w:w="1349" w:type="dxa"/>
            <w:vAlign w:val="center"/>
            <w:hideMark/>
          </w:tcPr>
          <w:p w14:paraId="16D74ADE" w14:textId="77777777" w:rsidR="009D7BB4" w:rsidRPr="009D7BB4" w:rsidRDefault="009D7BB4" w:rsidP="009D7BB4">
            <w:pPr>
              <w:spacing w:after="0"/>
            </w:pPr>
            <w:r w:rsidRPr="009D7BB4">
              <w:t>400</w:t>
            </w:r>
          </w:p>
        </w:tc>
        <w:tc>
          <w:tcPr>
            <w:tcW w:w="8642" w:type="dxa"/>
            <w:vAlign w:val="center"/>
            <w:hideMark/>
          </w:tcPr>
          <w:p w14:paraId="419C8BE2" w14:textId="30945526" w:rsidR="009D7BB4" w:rsidRPr="009D7BB4" w:rsidRDefault="009D7BB4" w:rsidP="009D7BB4">
            <w:pPr>
              <w:spacing w:after="0"/>
              <w:ind w:left="360"/>
            </w:pPr>
            <w:r w:rsidRPr="009D7BB4">
              <w:t>Bad request</w:t>
            </w:r>
            <w:r>
              <w:t xml:space="preserve"> / </w:t>
            </w:r>
            <w:r w:rsidRPr="009D7BB4">
              <w:t>Please enter the valid authorization token</w:t>
            </w:r>
            <w:r>
              <w:t xml:space="preserve"> / </w:t>
            </w:r>
            <w:r w:rsidRPr="009D7BB4">
              <w:t>Please enter valid department Ids</w:t>
            </w:r>
          </w:p>
        </w:tc>
      </w:tr>
    </w:tbl>
    <w:p w14:paraId="05EE2A4D" w14:textId="77777777" w:rsidR="009D7BB4" w:rsidRDefault="009D7BB4" w:rsidP="0096182F">
      <w:pPr>
        <w:pStyle w:val="Heading2"/>
        <w:sectPr w:rsidR="009D7BB4" w:rsidSect="006925CB">
          <w:type w:val="continuous"/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392966F6" w14:textId="77777777" w:rsidR="00813C57" w:rsidRDefault="00813C57" w:rsidP="0096182F">
      <w:pPr>
        <w:pStyle w:val="Heading2"/>
        <w:sectPr w:rsidR="00813C57" w:rsidSect="009D7BB4">
          <w:type w:val="continuous"/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785ED9BF" w14:textId="54EDE886" w:rsidR="00291CCA" w:rsidRDefault="00291CCA" w:rsidP="0096182F">
      <w:pPr>
        <w:pStyle w:val="Heading2"/>
      </w:pPr>
      <w:bookmarkStart w:id="47" w:name="_Toc217392185"/>
      <w:r w:rsidRPr="0387F8AB">
        <w:t>GET-</w:t>
      </w:r>
      <w:r w:rsidR="009847D4">
        <w:t xml:space="preserve"> </w:t>
      </w:r>
      <w:r w:rsidRPr="0387F8AB">
        <w:t>GetRoles</w:t>
      </w:r>
      <w:bookmarkEnd w:id="47"/>
    </w:p>
    <w:p w14:paraId="69D45D6F" w14:textId="70596B8A" w:rsidR="00291CCA" w:rsidRDefault="00291CCA" w:rsidP="00291CCA">
      <w:r>
        <w:t>This</w:t>
      </w:r>
      <w:r w:rsidR="009847D4">
        <w:t xml:space="preserve"> </w:t>
      </w:r>
      <w:r w:rsidRPr="0387F8AB">
        <w:t>API</w:t>
      </w:r>
      <w:r w:rsidR="009847D4">
        <w:t xml:space="preserve"> </w:t>
      </w:r>
      <w:r w:rsidRPr="0387F8AB">
        <w:t>is</w:t>
      </w:r>
      <w:r w:rsidR="009847D4">
        <w:t xml:space="preserve"> </w:t>
      </w:r>
      <w:r w:rsidR="00C512E3">
        <w:t>used</w:t>
      </w:r>
      <w:r w:rsidR="009847D4">
        <w:t xml:space="preserve"> </w:t>
      </w:r>
      <w:r w:rsidRPr="0387F8AB">
        <w:t>for</w:t>
      </w:r>
      <w:r w:rsidR="009847D4">
        <w:t xml:space="preserve"> </w:t>
      </w:r>
      <w:r w:rsidR="00C512E3">
        <w:t>fetching</w:t>
      </w:r>
      <w:r w:rsidR="009847D4">
        <w:t xml:space="preserve"> </w:t>
      </w:r>
      <w:r w:rsidR="00C512E3">
        <w:t>all</w:t>
      </w:r>
      <w:r w:rsidR="009847D4">
        <w:t xml:space="preserve"> </w:t>
      </w:r>
      <w:r w:rsidR="008E0A86">
        <w:t>IAI</w:t>
      </w:r>
      <w:r w:rsidR="009847D4">
        <w:t xml:space="preserve"> </w:t>
      </w:r>
      <w:r w:rsidRPr="0387F8AB">
        <w:t>roles.</w:t>
      </w:r>
      <w:r w:rsidR="009847D4">
        <w:t xml:space="preserve"> </w:t>
      </w:r>
      <w:r w:rsidR="00C512E3">
        <w:t>If</w:t>
      </w:r>
      <w:r w:rsidR="009847D4">
        <w:t xml:space="preserve"> </w:t>
      </w:r>
      <w:r w:rsidR="00C512E3">
        <w:t>RoleID</w:t>
      </w:r>
      <w:r w:rsidR="009847D4">
        <w:t xml:space="preserve"> </w:t>
      </w:r>
      <w:r w:rsidR="00C512E3">
        <w:t>is</w:t>
      </w:r>
      <w:r w:rsidR="009847D4">
        <w:t xml:space="preserve"> </w:t>
      </w:r>
      <w:r w:rsidR="00C512E3">
        <w:t>given,</w:t>
      </w:r>
      <w:r w:rsidR="009847D4">
        <w:t xml:space="preserve"> </w:t>
      </w:r>
      <w:r w:rsidR="00C512E3">
        <w:t>it</w:t>
      </w:r>
      <w:r w:rsidR="009847D4">
        <w:t xml:space="preserve"> </w:t>
      </w:r>
      <w:r w:rsidR="00C512E3">
        <w:t>will</w:t>
      </w:r>
      <w:r w:rsidR="009847D4">
        <w:t xml:space="preserve"> </w:t>
      </w:r>
      <w:r w:rsidR="00C512E3">
        <w:t>return</w:t>
      </w:r>
      <w:r w:rsidR="009847D4">
        <w:t xml:space="preserve"> </w:t>
      </w:r>
      <w:r w:rsidR="00C512E3">
        <w:t>the</w:t>
      </w:r>
      <w:r w:rsidR="009847D4">
        <w:t xml:space="preserve"> </w:t>
      </w:r>
      <w:r w:rsidR="00C512E3">
        <w:t>corresponding</w:t>
      </w:r>
      <w:r w:rsidR="009847D4">
        <w:t xml:space="preserve"> </w:t>
      </w:r>
      <w:r w:rsidR="008E0A86">
        <w:t>IAI</w:t>
      </w:r>
      <w:r w:rsidR="009847D4">
        <w:t xml:space="preserve"> </w:t>
      </w:r>
      <w:r w:rsidR="00C512E3">
        <w:t>Role.</w:t>
      </w:r>
    </w:p>
    <w:p w14:paraId="13115EA4" w14:textId="3F9E55E2" w:rsidR="00291CCA" w:rsidRPr="002C55D8" w:rsidRDefault="00291CCA" w:rsidP="003D6F9B">
      <w:pPr>
        <w:pStyle w:val="Heading3"/>
      </w:pPr>
      <w:r w:rsidRPr="002C55D8">
        <w:t>API</w:t>
      </w:r>
      <w:r w:rsidR="009847D4">
        <w:t xml:space="preserve"> </w:t>
      </w:r>
      <w:r w:rsidRPr="002C55D8">
        <w:t>Precondition</w:t>
      </w:r>
    </w:p>
    <w:p w14:paraId="0E84EA5D" w14:textId="61DB6011" w:rsidR="00291CCA" w:rsidRDefault="00291CCA" w:rsidP="00732BF9">
      <w:r w:rsidRPr="0387F8AB">
        <w:t>To</w:t>
      </w:r>
      <w:r w:rsidR="009847D4">
        <w:t xml:space="preserve"> </w:t>
      </w:r>
      <w:r w:rsidRPr="0387F8AB">
        <w:t>fetch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response</w:t>
      </w:r>
      <w:r w:rsidR="009847D4">
        <w:t xml:space="preserve"> </w:t>
      </w:r>
      <w:r w:rsidRPr="0387F8AB">
        <w:t>from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APIs,</w:t>
      </w:r>
      <w:r w:rsidR="009847D4">
        <w:t xml:space="preserve"> </w:t>
      </w:r>
      <w:r w:rsidR="007532A8">
        <w:t>the</w:t>
      </w:r>
      <w:r w:rsidR="009847D4">
        <w:t xml:space="preserve"> </w:t>
      </w:r>
      <w:r w:rsidRPr="0387F8AB">
        <w:t>following</w:t>
      </w:r>
      <w:r w:rsidR="009847D4">
        <w:t xml:space="preserve"> </w:t>
      </w:r>
      <w:r w:rsidRPr="0387F8AB">
        <w:t>entities</w:t>
      </w:r>
      <w:r w:rsidR="009847D4">
        <w:t xml:space="preserve"> </w:t>
      </w:r>
      <w:r w:rsidR="007532A8">
        <w:t>must</w:t>
      </w:r>
      <w:r w:rsidR="009847D4">
        <w:t xml:space="preserve"> </w:t>
      </w:r>
      <w:r w:rsidRPr="0387F8AB">
        <w:t>exist</w:t>
      </w:r>
      <w:r w:rsidR="00732BF9">
        <w:t xml:space="preserve">: </w:t>
      </w:r>
      <w:r w:rsidRPr="0387F8AB">
        <w:t>Authorization</w:t>
      </w:r>
      <w:r w:rsidR="009847D4">
        <w:t xml:space="preserve"> </w:t>
      </w:r>
      <w:r w:rsidRPr="0387F8AB">
        <w:t>token</w:t>
      </w:r>
      <w:r w:rsidR="00732BF9">
        <w:t xml:space="preserve">, </w:t>
      </w:r>
      <w:r w:rsidR="00B24E5B">
        <w:t>R</w:t>
      </w:r>
      <w:r w:rsidRPr="0387F8AB">
        <w:t>oleId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870"/>
        <w:gridCol w:w="8630"/>
      </w:tblGrid>
      <w:tr w:rsidR="00291CCA" w14:paraId="6F161DDC" w14:textId="77777777" w:rsidTr="009D7BB4">
        <w:trPr>
          <w:trHeight w:val="165"/>
        </w:trPr>
        <w:tc>
          <w:tcPr>
            <w:tcW w:w="2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C1FB573" w14:textId="77777777" w:rsidR="00291CCA" w:rsidRDefault="00291CCA" w:rsidP="009D7BB4">
            <w:pPr>
              <w:spacing w:after="0"/>
              <w:jc w:val="left"/>
            </w:pPr>
            <w:r w:rsidRPr="0387F8AB">
              <w:t>PROTOCOL</w:t>
            </w:r>
          </w:p>
        </w:tc>
        <w:tc>
          <w:tcPr>
            <w:tcW w:w="8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80B115" w14:textId="2F55E495" w:rsidR="00291CCA" w:rsidRPr="00D84757" w:rsidRDefault="00291CCA" w:rsidP="009D7BB4">
            <w:pPr>
              <w:spacing w:after="0"/>
              <w:jc w:val="left"/>
              <w:rPr>
                <w:rFonts w:ascii="Consolas" w:hAnsi="Consolas"/>
              </w:rPr>
            </w:pPr>
            <w:r w:rsidRPr="00D84757">
              <w:rPr>
                <w:rFonts w:ascii="Consolas" w:hAnsi="Consolas"/>
              </w:rPr>
              <w:t>HTTPS</w:t>
            </w:r>
          </w:p>
        </w:tc>
      </w:tr>
      <w:tr w:rsidR="00291CCA" w14:paraId="3A81BD4D" w14:textId="77777777" w:rsidTr="009D7BB4">
        <w:trPr>
          <w:trHeight w:val="105"/>
        </w:trPr>
        <w:tc>
          <w:tcPr>
            <w:tcW w:w="2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E8479B5" w14:textId="03C8A04E" w:rsidR="00291CCA" w:rsidRDefault="00291CCA" w:rsidP="009D7BB4">
            <w:pPr>
              <w:spacing w:after="0"/>
              <w:jc w:val="left"/>
            </w:pPr>
            <w:r w:rsidRPr="0387F8AB">
              <w:t>PATH</w:t>
            </w:r>
            <w:r w:rsidR="009847D4">
              <w:t xml:space="preserve"> </w:t>
            </w:r>
            <w:r w:rsidR="008E0A86">
              <w:t>IAI</w:t>
            </w:r>
            <w:r w:rsidR="00AF5D68">
              <w:t xml:space="preserve"> (Cognite)</w:t>
            </w:r>
            <w:r w:rsidR="00396F19">
              <w:t>(Public Exposure)</w:t>
            </w:r>
          </w:p>
        </w:tc>
        <w:tc>
          <w:tcPr>
            <w:tcW w:w="8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3DE719" w14:textId="34544D34" w:rsidR="00291CCA" w:rsidRPr="00D84757" w:rsidRDefault="00291CCA" w:rsidP="009D7BB4">
            <w:pPr>
              <w:spacing w:after="0"/>
              <w:jc w:val="left"/>
              <w:rPr>
                <w:rFonts w:ascii="Consolas" w:hAnsi="Consolas"/>
              </w:rPr>
            </w:pPr>
            <w:r w:rsidRPr="00D84757">
              <w:rPr>
                <w:rFonts w:ascii="Consolas" w:hAnsi="Consolas"/>
              </w:rPr>
              <w:t>Without</w:t>
            </w:r>
            <w:r w:rsidR="009847D4" w:rsidRPr="00D84757">
              <w:rPr>
                <w:rFonts w:ascii="Consolas" w:hAnsi="Consolas"/>
              </w:rPr>
              <w:t xml:space="preserve"> </w:t>
            </w:r>
            <w:r w:rsidRPr="00D84757">
              <w:rPr>
                <w:rFonts w:ascii="Consolas" w:hAnsi="Consolas"/>
              </w:rPr>
              <w:t>RoleId:</w:t>
            </w:r>
            <w:r w:rsidR="009847D4" w:rsidRPr="00D84757">
              <w:rPr>
                <w:rFonts w:ascii="Consolas" w:hAnsi="Consolas"/>
              </w:rPr>
              <w:t xml:space="preserve"> </w:t>
            </w:r>
            <w:hyperlink r:id="rId30" w:history="1">
              <w:r w:rsidR="00D82C9D" w:rsidRPr="00D84757">
                <w:rPr>
                  <w:rStyle w:val="Hyperlink"/>
                  <w:rFonts w:ascii="Consolas" w:hAnsi="Consolas"/>
                </w:rPr>
                <w:t>https://apim-mw-aot-dev.azure-api.net/api/people-management/roles</w:t>
              </w:r>
            </w:hyperlink>
          </w:p>
          <w:p w14:paraId="10D79BD4" w14:textId="5B728973" w:rsidR="00291CCA" w:rsidRPr="00D84757" w:rsidRDefault="00291CCA" w:rsidP="009D7BB4">
            <w:pPr>
              <w:spacing w:after="0"/>
              <w:jc w:val="left"/>
              <w:rPr>
                <w:rFonts w:ascii="Consolas" w:hAnsi="Consolas"/>
              </w:rPr>
            </w:pPr>
            <w:r w:rsidRPr="00D84757">
              <w:rPr>
                <w:rFonts w:ascii="Consolas" w:hAnsi="Consolas"/>
              </w:rPr>
              <w:t>With</w:t>
            </w:r>
            <w:r w:rsidR="009847D4" w:rsidRPr="00D84757">
              <w:rPr>
                <w:rFonts w:ascii="Consolas" w:hAnsi="Consolas"/>
              </w:rPr>
              <w:t xml:space="preserve"> </w:t>
            </w:r>
            <w:r w:rsidRPr="00D84757">
              <w:rPr>
                <w:rFonts w:ascii="Consolas" w:hAnsi="Consolas"/>
              </w:rPr>
              <w:t>RoleId:</w:t>
            </w:r>
            <w:r w:rsidR="009847D4" w:rsidRPr="00D84757">
              <w:rPr>
                <w:rFonts w:ascii="Consolas" w:hAnsi="Consolas"/>
              </w:rPr>
              <w:t xml:space="preserve"> </w:t>
            </w:r>
            <w:hyperlink r:id="rId31" w:history="1">
              <w:r w:rsidR="00D82C9D" w:rsidRPr="00D84757">
                <w:rPr>
                  <w:rStyle w:val="Hyperlink"/>
                  <w:rFonts w:ascii="Consolas" w:hAnsi="Consolas"/>
                </w:rPr>
                <w:t>https://apim-mw-aot-dev.azure-api.net/api/people-management/roles/{roleId</w:t>
              </w:r>
            </w:hyperlink>
            <w:r w:rsidRPr="00D84757">
              <w:rPr>
                <w:rFonts w:ascii="Consolas" w:hAnsi="Consolas"/>
                <w:color w:val="0563C1"/>
                <w:u w:val="single"/>
              </w:rPr>
              <w:t>}</w:t>
            </w:r>
          </w:p>
        </w:tc>
      </w:tr>
      <w:tr w:rsidR="0009263A" w14:paraId="29F13FF4" w14:textId="77777777" w:rsidTr="009D7BB4">
        <w:trPr>
          <w:trHeight w:val="105"/>
        </w:trPr>
        <w:tc>
          <w:tcPr>
            <w:tcW w:w="2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B59ECBE" w14:textId="057CD57A" w:rsidR="0009263A" w:rsidRPr="0387F8AB" w:rsidRDefault="0009263A" w:rsidP="009D7BB4">
            <w:pPr>
              <w:spacing w:after="0"/>
              <w:jc w:val="left"/>
            </w:pPr>
            <w:r>
              <w:t>PAT</w:t>
            </w:r>
            <w:r w:rsidR="00A513B5">
              <w:t xml:space="preserve">H </w:t>
            </w:r>
            <w:r w:rsidR="008E0A86">
              <w:t>IAI</w:t>
            </w:r>
            <w:r w:rsidR="00AF5D68">
              <w:t xml:space="preserve"> (</w:t>
            </w:r>
            <w:r w:rsidR="00A513B5">
              <w:t>Azure</w:t>
            </w:r>
            <w:r w:rsidR="00AF5D68">
              <w:t>)</w:t>
            </w:r>
            <w:r w:rsidR="00396F19">
              <w:t>(Public Exposure)</w:t>
            </w:r>
          </w:p>
        </w:tc>
        <w:tc>
          <w:tcPr>
            <w:tcW w:w="8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588DF7" w14:textId="77777777" w:rsidR="00922452" w:rsidRPr="00D84757" w:rsidRDefault="00922452" w:rsidP="009D7BB4">
            <w:pPr>
              <w:spacing w:after="0"/>
              <w:jc w:val="left"/>
              <w:rPr>
                <w:rStyle w:val="Hyperlink"/>
                <w:rFonts w:ascii="Consolas" w:hAnsi="Consolas"/>
              </w:rPr>
            </w:pPr>
            <w:r w:rsidRPr="00D84757">
              <w:rPr>
                <w:rFonts w:ascii="Consolas" w:hAnsi="Consolas"/>
              </w:rPr>
              <w:t>Without RoleId:</w:t>
            </w:r>
            <w:r w:rsidRPr="00D84757">
              <w:rPr>
                <w:rStyle w:val="Hyperlink"/>
                <w:rFonts w:ascii="Consolas" w:hAnsi="Consolas"/>
              </w:rPr>
              <w:t xml:space="preserve"> https://apim-aot-azure-dev.azure-api.net/api/people-management/roles</w:t>
            </w:r>
          </w:p>
          <w:p w14:paraId="03DBFFCE" w14:textId="5C80356B" w:rsidR="0009263A" w:rsidRPr="00D84757" w:rsidRDefault="00922452" w:rsidP="009D7BB4">
            <w:pPr>
              <w:spacing w:after="0"/>
              <w:jc w:val="left"/>
              <w:rPr>
                <w:rStyle w:val="Hyperlink"/>
                <w:rFonts w:ascii="Consolas" w:hAnsi="Consolas"/>
              </w:rPr>
            </w:pPr>
            <w:r w:rsidRPr="00D84757">
              <w:rPr>
                <w:rFonts w:ascii="Consolas" w:hAnsi="Consolas"/>
              </w:rPr>
              <w:t>With RoleId:</w:t>
            </w:r>
            <w:r w:rsidRPr="00D84757">
              <w:rPr>
                <w:rStyle w:val="Hyperlink"/>
                <w:rFonts w:ascii="Consolas" w:hAnsi="Consolas"/>
              </w:rPr>
              <w:t xml:space="preserve"> https://apim-aot-azure-dev.azure-api.net/api/people-management/roles/{roleId}</w:t>
            </w:r>
          </w:p>
        </w:tc>
      </w:tr>
      <w:tr w:rsidR="00291CCA" w14:paraId="72DFF57B" w14:textId="77777777" w:rsidTr="009D7BB4">
        <w:trPr>
          <w:trHeight w:val="135"/>
        </w:trPr>
        <w:tc>
          <w:tcPr>
            <w:tcW w:w="2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E481009" w14:textId="77777777" w:rsidR="00291CCA" w:rsidRDefault="00291CCA" w:rsidP="009D7BB4">
            <w:pPr>
              <w:spacing w:after="0"/>
              <w:jc w:val="left"/>
            </w:pPr>
            <w:r w:rsidRPr="0387F8AB">
              <w:t>METHOD</w:t>
            </w:r>
          </w:p>
        </w:tc>
        <w:tc>
          <w:tcPr>
            <w:tcW w:w="8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9BF3AC" w14:textId="357A7A58" w:rsidR="00291CCA" w:rsidRPr="00D84757" w:rsidRDefault="00291CCA" w:rsidP="009D7BB4">
            <w:pPr>
              <w:spacing w:after="0"/>
              <w:jc w:val="left"/>
              <w:rPr>
                <w:rFonts w:ascii="Consolas" w:hAnsi="Consolas"/>
              </w:rPr>
            </w:pPr>
            <w:r w:rsidRPr="00D84757">
              <w:rPr>
                <w:rFonts w:ascii="Consolas" w:hAnsi="Consolas"/>
              </w:rPr>
              <w:t>GET</w:t>
            </w:r>
          </w:p>
        </w:tc>
      </w:tr>
      <w:tr w:rsidR="00291CCA" w14:paraId="7E08AE69" w14:textId="77777777" w:rsidTr="009D7BB4">
        <w:trPr>
          <w:trHeight w:val="240"/>
        </w:trPr>
        <w:tc>
          <w:tcPr>
            <w:tcW w:w="2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4D97462" w14:textId="012E3AF6" w:rsidR="00291CCA" w:rsidRDefault="00291CCA" w:rsidP="009D7BB4">
            <w:pPr>
              <w:spacing w:after="0"/>
              <w:jc w:val="left"/>
            </w:pPr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8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52A173" w14:textId="67FFDE7E" w:rsidR="00291CCA" w:rsidRPr="00D84757" w:rsidRDefault="00291CCA" w:rsidP="009D7BB4">
            <w:pPr>
              <w:spacing w:after="0"/>
              <w:jc w:val="left"/>
              <w:rPr>
                <w:rFonts w:ascii="Consolas" w:hAnsi="Consolas"/>
              </w:rPr>
            </w:pPr>
            <w:r w:rsidRPr="00D84757">
              <w:rPr>
                <w:rFonts w:ascii="Consolas" w:hAnsi="Consolas"/>
              </w:rPr>
              <w:t>application</w:t>
            </w:r>
            <w:r w:rsidR="009847D4" w:rsidRPr="00D84757">
              <w:rPr>
                <w:rFonts w:ascii="Consolas" w:hAnsi="Consolas"/>
              </w:rPr>
              <w:t xml:space="preserve"> </w:t>
            </w:r>
            <w:r w:rsidRPr="00D84757">
              <w:rPr>
                <w:rFonts w:ascii="Consolas" w:hAnsi="Consolas"/>
              </w:rPr>
              <w:t>/</w:t>
            </w:r>
            <w:r w:rsidR="009847D4" w:rsidRPr="00D84757">
              <w:rPr>
                <w:rFonts w:ascii="Consolas" w:hAnsi="Consolas"/>
              </w:rPr>
              <w:t xml:space="preserve"> </w:t>
            </w:r>
            <w:r w:rsidRPr="00D84757">
              <w:rPr>
                <w:rFonts w:ascii="Consolas" w:hAnsi="Consolas"/>
              </w:rPr>
              <w:t>json</w:t>
            </w:r>
          </w:p>
        </w:tc>
      </w:tr>
    </w:tbl>
    <w:p w14:paraId="162E2CE5" w14:textId="2F00DF82" w:rsidR="00837B94" w:rsidRDefault="00732BF9" w:rsidP="00FC7068">
      <w:pPr>
        <w:pStyle w:val="Heading3"/>
      </w:pPr>
      <w:r>
        <w:t>Input Header</w:t>
      </w:r>
      <w:r w:rsidR="00FC7068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6"/>
        <w:gridCol w:w="7128"/>
        <w:gridCol w:w="1112"/>
        <w:gridCol w:w="1104"/>
      </w:tblGrid>
      <w:tr w:rsidR="00732BF9" w:rsidRPr="00732BF9" w14:paraId="5ED093F9" w14:textId="77777777" w:rsidTr="00445FA8">
        <w:trPr>
          <w:trHeight w:val="220"/>
        </w:trPr>
        <w:tc>
          <w:tcPr>
            <w:tcW w:w="2692" w:type="dxa"/>
            <w:shd w:val="clear" w:color="auto" w:fill="D9D9D9" w:themeFill="background1" w:themeFillShade="D9"/>
            <w:vAlign w:val="center"/>
            <w:hideMark/>
          </w:tcPr>
          <w:p w14:paraId="72D60585" w14:textId="77777777" w:rsidR="00732BF9" w:rsidRPr="00732BF9" w:rsidRDefault="00732BF9" w:rsidP="002524F1">
            <w:r w:rsidRPr="00732BF9">
              <w:t>Parameter</w:t>
            </w:r>
          </w:p>
        </w:tc>
        <w:tc>
          <w:tcPr>
            <w:tcW w:w="9008" w:type="dxa"/>
            <w:shd w:val="clear" w:color="auto" w:fill="D9D9D9" w:themeFill="background1" w:themeFillShade="D9"/>
            <w:vAlign w:val="center"/>
            <w:hideMark/>
          </w:tcPr>
          <w:p w14:paraId="179EB6FB" w14:textId="77777777" w:rsidR="00732BF9" w:rsidRPr="00732BF9" w:rsidRDefault="00732BF9" w:rsidP="002524F1">
            <w:r w:rsidRPr="00732BF9">
              <w:t>Description</w:t>
            </w:r>
          </w:p>
        </w:tc>
        <w:tc>
          <w:tcPr>
            <w:tcW w:w="1351" w:type="dxa"/>
            <w:shd w:val="clear" w:color="auto" w:fill="D9D9D9" w:themeFill="background1" w:themeFillShade="D9"/>
            <w:vAlign w:val="center"/>
            <w:hideMark/>
          </w:tcPr>
          <w:p w14:paraId="3EDE71CF" w14:textId="77777777" w:rsidR="00732BF9" w:rsidRPr="00732BF9" w:rsidRDefault="00732BF9" w:rsidP="002524F1">
            <w:r w:rsidRPr="00732BF9">
              <w:t>M/O</w:t>
            </w:r>
          </w:p>
        </w:tc>
        <w:tc>
          <w:tcPr>
            <w:tcW w:w="1341" w:type="dxa"/>
            <w:shd w:val="clear" w:color="auto" w:fill="D9D9D9" w:themeFill="background1" w:themeFillShade="D9"/>
            <w:vAlign w:val="center"/>
            <w:hideMark/>
          </w:tcPr>
          <w:p w14:paraId="76C0D5A2" w14:textId="77777777" w:rsidR="00732BF9" w:rsidRPr="00732BF9" w:rsidRDefault="00732BF9" w:rsidP="002524F1">
            <w:r w:rsidRPr="00732BF9">
              <w:t>Type</w:t>
            </w:r>
          </w:p>
        </w:tc>
      </w:tr>
      <w:tr w:rsidR="00732BF9" w:rsidRPr="00732BF9" w14:paraId="667ABAB1" w14:textId="77777777" w:rsidTr="00445FA8">
        <w:trPr>
          <w:trHeight w:val="220"/>
        </w:trPr>
        <w:tc>
          <w:tcPr>
            <w:tcW w:w="2692" w:type="dxa"/>
            <w:vAlign w:val="center"/>
            <w:hideMark/>
          </w:tcPr>
          <w:p w14:paraId="02C9957F" w14:textId="77777777" w:rsidR="00732BF9" w:rsidRPr="00732BF9" w:rsidRDefault="00732BF9" w:rsidP="002524F1">
            <w:r w:rsidRPr="00732BF9">
              <w:t>Authorization</w:t>
            </w:r>
          </w:p>
        </w:tc>
        <w:tc>
          <w:tcPr>
            <w:tcW w:w="9008" w:type="dxa"/>
            <w:vAlign w:val="center"/>
            <w:hideMark/>
          </w:tcPr>
          <w:p w14:paraId="0A78DB0B" w14:textId="77777777" w:rsidR="00732BF9" w:rsidRPr="00732BF9" w:rsidRDefault="00732BF9" w:rsidP="002524F1">
            <w:r w:rsidRPr="00732BF9">
              <w:t>Token acquired from Azure AD based on the user credentials for further API calls.</w:t>
            </w:r>
          </w:p>
        </w:tc>
        <w:tc>
          <w:tcPr>
            <w:tcW w:w="1351" w:type="dxa"/>
            <w:vAlign w:val="center"/>
            <w:hideMark/>
          </w:tcPr>
          <w:p w14:paraId="5977E76D" w14:textId="77777777" w:rsidR="00732BF9" w:rsidRPr="00732BF9" w:rsidRDefault="00732BF9" w:rsidP="002524F1">
            <w:r w:rsidRPr="00732BF9">
              <w:t>M</w:t>
            </w:r>
          </w:p>
        </w:tc>
        <w:tc>
          <w:tcPr>
            <w:tcW w:w="1341" w:type="dxa"/>
            <w:vAlign w:val="center"/>
            <w:hideMark/>
          </w:tcPr>
          <w:p w14:paraId="67F6146E" w14:textId="77777777" w:rsidR="00732BF9" w:rsidRPr="00732BF9" w:rsidRDefault="00732BF9" w:rsidP="002524F1">
            <w:r w:rsidRPr="00732BF9">
              <w:t>String</w:t>
            </w:r>
          </w:p>
        </w:tc>
      </w:tr>
    </w:tbl>
    <w:p w14:paraId="2FDC5FA8" w14:textId="3E038195" w:rsidR="00732BF9" w:rsidRDefault="00655CB8" w:rsidP="003D6F9B">
      <w:pPr>
        <w:pStyle w:val="Heading3"/>
      </w:pPr>
      <w:r>
        <w:t>Input Path</w:t>
      </w:r>
      <w:r w:rsidR="00445FA8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6"/>
        <w:gridCol w:w="7128"/>
        <w:gridCol w:w="1112"/>
        <w:gridCol w:w="1104"/>
      </w:tblGrid>
      <w:tr w:rsidR="00445FA8" w14:paraId="0EA731F4" w14:textId="77777777" w:rsidTr="00445FA8">
        <w:trPr>
          <w:trHeight w:val="220"/>
        </w:trPr>
        <w:tc>
          <w:tcPr>
            <w:tcW w:w="2692" w:type="dxa"/>
            <w:shd w:val="clear" w:color="auto" w:fill="D9D9D9" w:themeFill="background1" w:themeFillShade="D9"/>
            <w:vAlign w:val="center"/>
            <w:hideMark/>
          </w:tcPr>
          <w:p w14:paraId="5F1E93D6" w14:textId="77777777" w:rsidR="00445FA8" w:rsidRDefault="00445FA8">
            <w:pPr>
              <w:spacing w:after="0"/>
            </w:pPr>
            <w:r>
              <w:t>Parameter</w:t>
            </w:r>
          </w:p>
        </w:tc>
        <w:tc>
          <w:tcPr>
            <w:tcW w:w="9008" w:type="dxa"/>
            <w:shd w:val="clear" w:color="auto" w:fill="D9D9D9" w:themeFill="background1" w:themeFillShade="D9"/>
            <w:vAlign w:val="center"/>
            <w:hideMark/>
          </w:tcPr>
          <w:p w14:paraId="331A5907" w14:textId="77777777" w:rsidR="00445FA8" w:rsidRDefault="00445FA8">
            <w:pPr>
              <w:spacing w:after="0"/>
            </w:pPr>
            <w:r>
              <w:t>Description</w:t>
            </w:r>
          </w:p>
        </w:tc>
        <w:tc>
          <w:tcPr>
            <w:tcW w:w="1351" w:type="dxa"/>
            <w:shd w:val="clear" w:color="auto" w:fill="D9D9D9" w:themeFill="background1" w:themeFillShade="D9"/>
            <w:vAlign w:val="center"/>
            <w:hideMark/>
          </w:tcPr>
          <w:p w14:paraId="14D624AF" w14:textId="77777777" w:rsidR="00445FA8" w:rsidRDefault="00445FA8">
            <w:pPr>
              <w:spacing w:after="0"/>
            </w:pPr>
            <w:r>
              <w:t>M/O</w:t>
            </w:r>
          </w:p>
        </w:tc>
        <w:tc>
          <w:tcPr>
            <w:tcW w:w="1341" w:type="dxa"/>
            <w:shd w:val="clear" w:color="auto" w:fill="D9D9D9" w:themeFill="background1" w:themeFillShade="D9"/>
            <w:vAlign w:val="center"/>
            <w:hideMark/>
          </w:tcPr>
          <w:p w14:paraId="7649F775" w14:textId="77777777" w:rsidR="00445FA8" w:rsidRDefault="00445FA8">
            <w:pPr>
              <w:spacing w:after="0"/>
            </w:pPr>
            <w:r>
              <w:t>Type</w:t>
            </w:r>
          </w:p>
        </w:tc>
      </w:tr>
      <w:tr w:rsidR="00445FA8" w14:paraId="448A4D7C" w14:textId="77777777" w:rsidTr="00445FA8">
        <w:trPr>
          <w:trHeight w:val="54"/>
        </w:trPr>
        <w:tc>
          <w:tcPr>
            <w:tcW w:w="2692" w:type="dxa"/>
            <w:vAlign w:val="center"/>
            <w:hideMark/>
          </w:tcPr>
          <w:p w14:paraId="3F34073A" w14:textId="77777777" w:rsidR="00445FA8" w:rsidRDefault="00445FA8">
            <w:pPr>
              <w:spacing w:after="0"/>
            </w:pPr>
            <w:r>
              <w:t>roleId</w:t>
            </w:r>
          </w:p>
        </w:tc>
        <w:tc>
          <w:tcPr>
            <w:tcW w:w="9008" w:type="dxa"/>
            <w:vAlign w:val="center"/>
            <w:hideMark/>
          </w:tcPr>
          <w:p w14:paraId="4A060EA4" w14:textId="77777777" w:rsidR="00445FA8" w:rsidRDefault="00445FA8">
            <w:pPr>
              <w:spacing w:after="0"/>
            </w:pPr>
            <w:r>
              <w:t>Provide a valid role ID passed from the request URL</w:t>
            </w:r>
          </w:p>
        </w:tc>
        <w:tc>
          <w:tcPr>
            <w:tcW w:w="1351" w:type="dxa"/>
            <w:vAlign w:val="center"/>
            <w:hideMark/>
          </w:tcPr>
          <w:p w14:paraId="656C89DC" w14:textId="77777777" w:rsidR="00445FA8" w:rsidRDefault="00445FA8">
            <w:pPr>
              <w:spacing w:after="0"/>
            </w:pPr>
            <w:r>
              <w:t>O</w:t>
            </w:r>
          </w:p>
        </w:tc>
        <w:tc>
          <w:tcPr>
            <w:tcW w:w="1341" w:type="dxa"/>
            <w:vAlign w:val="center"/>
            <w:hideMark/>
          </w:tcPr>
          <w:p w14:paraId="0FF1A66D" w14:textId="77777777" w:rsidR="00445FA8" w:rsidRDefault="00445FA8">
            <w:pPr>
              <w:spacing w:after="0"/>
            </w:pPr>
            <w:r>
              <w:t>String</w:t>
            </w:r>
          </w:p>
        </w:tc>
      </w:tr>
    </w:tbl>
    <w:p w14:paraId="3E70EAE9" w14:textId="0F8C6A11" w:rsidR="00655CB8" w:rsidRDefault="00445FA8" w:rsidP="003D6F9B">
      <w:pPr>
        <w:pStyle w:val="Heading3"/>
      </w:pPr>
      <w:r>
        <w:t>Output Header Parameters</w:t>
      </w:r>
    </w:p>
    <w:tbl>
      <w:tblPr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7"/>
        <w:gridCol w:w="7146"/>
        <w:gridCol w:w="1577"/>
      </w:tblGrid>
      <w:tr w:rsidR="00291CCA" w14:paraId="657D3172" w14:textId="77777777" w:rsidTr="00445FA8">
        <w:trPr>
          <w:trHeight w:val="265"/>
        </w:trPr>
        <w:tc>
          <w:tcPr>
            <w:tcW w:w="2617" w:type="dxa"/>
            <w:shd w:val="clear" w:color="auto" w:fill="D9D9D9" w:themeFill="background1" w:themeFillShade="D9"/>
            <w:vAlign w:val="center"/>
          </w:tcPr>
          <w:p w14:paraId="64AB2771" w14:textId="77777777" w:rsidR="00291CCA" w:rsidRDefault="00291CCA" w:rsidP="00DB7A1B">
            <w:pPr>
              <w:spacing w:after="0"/>
            </w:pPr>
            <w:r w:rsidRPr="0387F8AB">
              <w:t>Parameter</w:t>
            </w:r>
          </w:p>
        </w:tc>
        <w:tc>
          <w:tcPr>
            <w:tcW w:w="7146" w:type="dxa"/>
            <w:shd w:val="clear" w:color="auto" w:fill="D9D9D9" w:themeFill="background1" w:themeFillShade="D9"/>
            <w:vAlign w:val="center"/>
          </w:tcPr>
          <w:p w14:paraId="151506B3" w14:textId="77777777" w:rsidR="00291CCA" w:rsidRDefault="00291CCA" w:rsidP="00DB7A1B">
            <w:pPr>
              <w:spacing w:after="0"/>
            </w:pPr>
            <w:r w:rsidRPr="0387F8AB">
              <w:t>Description</w:t>
            </w:r>
          </w:p>
        </w:tc>
        <w:tc>
          <w:tcPr>
            <w:tcW w:w="1577" w:type="dxa"/>
            <w:shd w:val="clear" w:color="auto" w:fill="D9D9D9" w:themeFill="background1" w:themeFillShade="D9"/>
            <w:vAlign w:val="center"/>
          </w:tcPr>
          <w:p w14:paraId="62AEC30A" w14:textId="77777777" w:rsidR="00291CCA" w:rsidRDefault="00291CCA" w:rsidP="00DB7A1B">
            <w:pPr>
              <w:spacing w:after="0"/>
            </w:pPr>
            <w:r w:rsidRPr="0387F8AB">
              <w:t>Type</w:t>
            </w:r>
          </w:p>
        </w:tc>
      </w:tr>
      <w:tr w:rsidR="00291CCA" w14:paraId="53D48047" w14:textId="77777777" w:rsidTr="00445FA8">
        <w:trPr>
          <w:trHeight w:val="185"/>
        </w:trPr>
        <w:tc>
          <w:tcPr>
            <w:tcW w:w="2617" w:type="dxa"/>
            <w:vAlign w:val="center"/>
          </w:tcPr>
          <w:p w14:paraId="0EDEC1F3" w14:textId="77777777" w:rsidR="00291CCA" w:rsidRDefault="00291CCA" w:rsidP="00DB7A1B">
            <w:pPr>
              <w:spacing w:after="0"/>
            </w:pPr>
            <w:r w:rsidRPr="0387F8AB">
              <w:t>Server</w:t>
            </w:r>
          </w:p>
        </w:tc>
        <w:tc>
          <w:tcPr>
            <w:tcW w:w="7146" w:type="dxa"/>
            <w:vAlign w:val="center"/>
          </w:tcPr>
          <w:p w14:paraId="12C35176" w14:textId="56D2CB02" w:rsidR="00291CCA" w:rsidRDefault="00291CCA" w:rsidP="00DB7A1B">
            <w:pPr>
              <w:spacing w:after="0"/>
            </w:pPr>
            <w:r w:rsidRPr="0387F8AB">
              <w:t>Contains</w:t>
            </w:r>
            <w:r w:rsidR="009847D4">
              <w:t xml:space="preserve"> </w:t>
            </w:r>
            <w:r w:rsidRPr="0387F8AB">
              <w:t>information</w:t>
            </w:r>
            <w:r w:rsidR="009847D4">
              <w:t xml:space="preserve"> </w:t>
            </w:r>
            <w:r w:rsidRPr="0387F8AB">
              <w:t>about</w:t>
            </w:r>
            <w:r w:rsidR="009847D4">
              <w:t xml:space="preserve"> </w:t>
            </w:r>
            <w:r w:rsidRPr="0387F8AB">
              <w:t>how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server</w:t>
            </w:r>
            <w:r w:rsidR="009847D4">
              <w:t xml:space="preserve"> </w:t>
            </w:r>
            <w:r w:rsidRPr="0387F8AB">
              <w:t>handles</w:t>
            </w:r>
            <w:r w:rsidR="009847D4">
              <w:t xml:space="preserve"> </w:t>
            </w:r>
            <w:r w:rsidRPr="0387F8AB">
              <w:t>request</w:t>
            </w:r>
            <w:r w:rsidR="007307E4">
              <w:t>s</w:t>
            </w:r>
            <w:r w:rsidR="009847D4">
              <w:t xml:space="preserve"> </w:t>
            </w:r>
            <w:r w:rsidRPr="0387F8AB">
              <w:t>[e.g.,</w:t>
            </w:r>
            <w:r w:rsidR="009847D4">
              <w:t xml:space="preserve"> </w:t>
            </w:r>
            <w:r w:rsidRPr="0387F8AB">
              <w:t>Werkzeug/2.1.2</w:t>
            </w:r>
            <w:r w:rsidR="009847D4">
              <w:t xml:space="preserve"> </w:t>
            </w:r>
            <w:r w:rsidRPr="0387F8AB">
              <w:t>Python/3.9.7]</w:t>
            </w:r>
          </w:p>
        </w:tc>
        <w:tc>
          <w:tcPr>
            <w:tcW w:w="1577" w:type="dxa"/>
            <w:vAlign w:val="center"/>
          </w:tcPr>
          <w:p w14:paraId="6A18C899" w14:textId="77777777" w:rsidR="00291CCA" w:rsidRDefault="00291CCA" w:rsidP="00DB7A1B">
            <w:pPr>
              <w:spacing w:after="0"/>
            </w:pPr>
            <w:r w:rsidRPr="0387F8AB">
              <w:t>String</w:t>
            </w:r>
          </w:p>
        </w:tc>
      </w:tr>
      <w:tr w:rsidR="00291CCA" w14:paraId="207503E5" w14:textId="77777777" w:rsidTr="00445FA8">
        <w:trPr>
          <w:trHeight w:val="185"/>
        </w:trPr>
        <w:tc>
          <w:tcPr>
            <w:tcW w:w="2617" w:type="dxa"/>
            <w:vAlign w:val="center"/>
          </w:tcPr>
          <w:p w14:paraId="1A4A16CF" w14:textId="77777777" w:rsidR="00291CCA" w:rsidRDefault="00291CCA" w:rsidP="00DB7A1B">
            <w:pPr>
              <w:spacing w:after="0"/>
            </w:pPr>
            <w:r w:rsidRPr="0387F8AB">
              <w:t>Content-Type</w:t>
            </w:r>
          </w:p>
        </w:tc>
        <w:tc>
          <w:tcPr>
            <w:tcW w:w="7146" w:type="dxa"/>
            <w:vAlign w:val="center"/>
          </w:tcPr>
          <w:p w14:paraId="2759D612" w14:textId="61D7CB69" w:rsidR="00291CCA" w:rsidRDefault="00291CCA" w:rsidP="00DB7A1B">
            <w:pPr>
              <w:spacing w:after="0"/>
            </w:pPr>
            <w:r w:rsidRPr="0387F8AB">
              <w:t>Length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content</w:t>
            </w:r>
          </w:p>
        </w:tc>
        <w:tc>
          <w:tcPr>
            <w:tcW w:w="1577" w:type="dxa"/>
            <w:vAlign w:val="center"/>
          </w:tcPr>
          <w:p w14:paraId="3C764655" w14:textId="486DFC96" w:rsidR="00291CCA" w:rsidRDefault="00750DA5" w:rsidP="00DB7A1B">
            <w:pPr>
              <w:spacing w:after="0"/>
            </w:pPr>
            <w:r w:rsidRPr="0387F8AB">
              <w:t>String</w:t>
            </w:r>
          </w:p>
        </w:tc>
      </w:tr>
      <w:tr w:rsidR="00291CCA" w14:paraId="1ED9EFDC" w14:textId="77777777" w:rsidTr="00445FA8">
        <w:trPr>
          <w:trHeight w:val="185"/>
        </w:trPr>
        <w:tc>
          <w:tcPr>
            <w:tcW w:w="2617" w:type="dxa"/>
            <w:vAlign w:val="center"/>
          </w:tcPr>
          <w:p w14:paraId="442339F0" w14:textId="77777777" w:rsidR="00291CCA" w:rsidRDefault="00291CCA" w:rsidP="00DB7A1B">
            <w:pPr>
              <w:spacing w:after="0"/>
            </w:pPr>
            <w:r w:rsidRPr="0387F8AB">
              <w:t>Date</w:t>
            </w:r>
          </w:p>
        </w:tc>
        <w:tc>
          <w:tcPr>
            <w:tcW w:w="7146" w:type="dxa"/>
            <w:vAlign w:val="center"/>
          </w:tcPr>
          <w:p w14:paraId="16728C8C" w14:textId="68438AF4" w:rsidR="00291CCA" w:rsidRDefault="00291CCA" w:rsidP="00DB7A1B">
            <w:pPr>
              <w:spacing w:after="0"/>
            </w:pPr>
            <w:r w:rsidRPr="0387F8AB">
              <w:t>Date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operation</w:t>
            </w:r>
            <w:r w:rsidR="009847D4">
              <w:t xml:space="preserve"> </w:t>
            </w:r>
            <w:r w:rsidRPr="0387F8AB">
              <w:t>execution</w:t>
            </w:r>
            <w:r w:rsidR="009847D4">
              <w:t xml:space="preserve"> </w:t>
            </w:r>
            <w:r w:rsidRPr="0387F8AB">
              <w:t>e.g.</w:t>
            </w:r>
            <w:r w:rsidR="009847D4">
              <w:t xml:space="preserve"> </w:t>
            </w:r>
            <w:r w:rsidRPr="0387F8AB">
              <w:t>-</w:t>
            </w:r>
            <w:r w:rsidR="009847D4">
              <w:t xml:space="preserve"> </w:t>
            </w:r>
            <w:r w:rsidRPr="0387F8AB">
              <w:t>[Tue,</w:t>
            </w:r>
            <w:r w:rsidR="009847D4">
              <w:t xml:space="preserve"> </w:t>
            </w:r>
            <w:r w:rsidRPr="0387F8AB">
              <w:t>17</w:t>
            </w:r>
            <w:r w:rsidR="009847D4">
              <w:t xml:space="preserve"> </w:t>
            </w:r>
            <w:r w:rsidRPr="0387F8AB">
              <w:t>May</w:t>
            </w:r>
            <w:r w:rsidR="009847D4">
              <w:t xml:space="preserve"> </w:t>
            </w:r>
            <w:r w:rsidRPr="0387F8AB">
              <w:t>2022</w:t>
            </w:r>
            <w:r w:rsidR="009847D4">
              <w:t xml:space="preserve"> </w:t>
            </w:r>
            <w:r w:rsidRPr="0387F8AB">
              <w:t>06:30:16</w:t>
            </w:r>
            <w:r w:rsidR="009847D4">
              <w:t xml:space="preserve"> </w:t>
            </w:r>
            <w:r w:rsidRPr="0387F8AB">
              <w:t>GMT]</w:t>
            </w:r>
          </w:p>
        </w:tc>
        <w:tc>
          <w:tcPr>
            <w:tcW w:w="1577" w:type="dxa"/>
            <w:vAlign w:val="center"/>
          </w:tcPr>
          <w:p w14:paraId="4386A0F7" w14:textId="26D5C000" w:rsidR="00291CCA" w:rsidRDefault="00750DA5" w:rsidP="00DB7A1B">
            <w:pPr>
              <w:spacing w:after="0"/>
            </w:pPr>
            <w:r>
              <w:t>D</w:t>
            </w:r>
            <w:r w:rsidR="00291CCA" w:rsidRPr="0387F8AB">
              <w:t>atetime</w:t>
            </w:r>
          </w:p>
        </w:tc>
      </w:tr>
      <w:tr w:rsidR="00291CCA" w14:paraId="73981C5D" w14:textId="77777777" w:rsidTr="00445FA8">
        <w:trPr>
          <w:trHeight w:val="185"/>
        </w:trPr>
        <w:tc>
          <w:tcPr>
            <w:tcW w:w="2617" w:type="dxa"/>
            <w:vAlign w:val="center"/>
          </w:tcPr>
          <w:p w14:paraId="29D39361" w14:textId="77777777" w:rsidR="00291CCA" w:rsidRDefault="00291CCA" w:rsidP="00DB7A1B">
            <w:pPr>
              <w:spacing w:after="0"/>
            </w:pPr>
            <w:r w:rsidRPr="0387F8AB">
              <w:t>Content-Length</w:t>
            </w:r>
          </w:p>
        </w:tc>
        <w:tc>
          <w:tcPr>
            <w:tcW w:w="7146" w:type="dxa"/>
            <w:vAlign w:val="center"/>
          </w:tcPr>
          <w:p w14:paraId="34C9BC84" w14:textId="20342306" w:rsidR="00291CCA" w:rsidRDefault="00291CCA" w:rsidP="00DB7A1B">
            <w:pPr>
              <w:spacing w:after="0"/>
            </w:pPr>
            <w:r w:rsidRPr="0387F8AB">
              <w:t>Length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content</w:t>
            </w:r>
          </w:p>
        </w:tc>
        <w:tc>
          <w:tcPr>
            <w:tcW w:w="1577" w:type="dxa"/>
            <w:vAlign w:val="center"/>
          </w:tcPr>
          <w:p w14:paraId="3A51EA59" w14:textId="619D77FC" w:rsidR="00291CCA" w:rsidRDefault="00750DA5" w:rsidP="00DB7A1B">
            <w:pPr>
              <w:spacing w:after="0"/>
            </w:pPr>
            <w:r>
              <w:t>B</w:t>
            </w:r>
            <w:r w:rsidR="00291CCA" w:rsidRPr="0387F8AB">
              <w:t>ytes</w:t>
            </w:r>
          </w:p>
        </w:tc>
      </w:tr>
    </w:tbl>
    <w:p w14:paraId="3B12C8C7" w14:textId="71943EB3" w:rsidR="00445FA8" w:rsidRDefault="00445FA8" w:rsidP="003D6F9B">
      <w:pPr>
        <w:pStyle w:val="Heading3"/>
      </w:pPr>
      <w:r>
        <w:t>Output Body Parameters</w:t>
      </w:r>
    </w:p>
    <w:tbl>
      <w:tblPr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7"/>
        <w:gridCol w:w="7146"/>
        <w:gridCol w:w="1577"/>
      </w:tblGrid>
      <w:tr w:rsidR="00291CCA" w14:paraId="04CE5BE6" w14:textId="77777777" w:rsidTr="00445FA8">
        <w:trPr>
          <w:trHeight w:val="379"/>
        </w:trPr>
        <w:tc>
          <w:tcPr>
            <w:tcW w:w="2617" w:type="dxa"/>
            <w:shd w:val="clear" w:color="auto" w:fill="D9D9D9" w:themeFill="background1" w:themeFillShade="D9"/>
            <w:vAlign w:val="center"/>
          </w:tcPr>
          <w:p w14:paraId="647C914C" w14:textId="77777777" w:rsidR="00291CCA" w:rsidRDefault="00291CCA" w:rsidP="00DB7A1B">
            <w:pPr>
              <w:spacing w:after="0"/>
            </w:pPr>
            <w:r w:rsidRPr="0387F8AB">
              <w:t>Parameter</w:t>
            </w:r>
          </w:p>
        </w:tc>
        <w:tc>
          <w:tcPr>
            <w:tcW w:w="7146" w:type="dxa"/>
            <w:shd w:val="clear" w:color="auto" w:fill="D9D9D9" w:themeFill="background1" w:themeFillShade="D9"/>
            <w:vAlign w:val="center"/>
          </w:tcPr>
          <w:p w14:paraId="19DEFB16" w14:textId="77777777" w:rsidR="00291CCA" w:rsidRDefault="00291CCA" w:rsidP="00DB7A1B">
            <w:pPr>
              <w:spacing w:after="0"/>
            </w:pPr>
            <w:r w:rsidRPr="0387F8AB">
              <w:t>Description</w:t>
            </w:r>
          </w:p>
        </w:tc>
        <w:tc>
          <w:tcPr>
            <w:tcW w:w="1577" w:type="dxa"/>
            <w:shd w:val="clear" w:color="auto" w:fill="D9D9D9" w:themeFill="background1" w:themeFillShade="D9"/>
            <w:vAlign w:val="center"/>
          </w:tcPr>
          <w:p w14:paraId="1A5332BE" w14:textId="77777777" w:rsidR="00291CCA" w:rsidRDefault="00291CCA" w:rsidP="00DB7A1B">
            <w:pPr>
              <w:spacing w:after="0"/>
            </w:pPr>
            <w:r w:rsidRPr="0387F8AB">
              <w:t>Type</w:t>
            </w:r>
          </w:p>
        </w:tc>
      </w:tr>
      <w:tr w:rsidR="00291CCA" w14:paraId="7ED5DFB5" w14:textId="77777777" w:rsidTr="00445FA8">
        <w:trPr>
          <w:trHeight w:val="273"/>
        </w:trPr>
        <w:tc>
          <w:tcPr>
            <w:tcW w:w="2617" w:type="dxa"/>
          </w:tcPr>
          <w:p w14:paraId="7BA834DB" w14:textId="77777777" w:rsidR="00291CCA" w:rsidRDefault="00291CCA" w:rsidP="00DB7A1B">
            <w:pPr>
              <w:spacing w:after="0"/>
            </w:pPr>
            <w:r w:rsidRPr="0387F8AB">
              <w:t>RoleId</w:t>
            </w:r>
          </w:p>
        </w:tc>
        <w:tc>
          <w:tcPr>
            <w:tcW w:w="7146" w:type="dxa"/>
          </w:tcPr>
          <w:p w14:paraId="7F00BF80" w14:textId="6F9FCA8D" w:rsidR="00291CCA" w:rsidRDefault="00291CCA" w:rsidP="00DB7A1B">
            <w:pPr>
              <w:spacing w:after="0"/>
            </w:pPr>
            <w:r w:rsidRPr="0387F8AB">
              <w:t>Role</w:t>
            </w:r>
            <w:r w:rsidR="009847D4">
              <w:t xml:space="preserve"> </w:t>
            </w:r>
            <w:r w:rsidR="00CC1924">
              <w:t>ID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roles</w:t>
            </w:r>
          </w:p>
        </w:tc>
        <w:tc>
          <w:tcPr>
            <w:tcW w:w="1577" w:type="dxa"/>
          </w:tcPr>
          <w:p w14:paraId="5ABF7AC6" w14:textId="77777777" w:rsidR="00291CCA" w:rsidRDefault="00291CCA" w:rsidP="00DB7A1B">
            <w:pPr>
              <w:spacing w:after="0"/>
            </w:pPr>
            <w:r w:rsidRPr="0387F8AB">
              <w:t>String</w:t>
            </w:r>
          </w:p>
        </w:tc>
      </w:tr>
      <w:tr w:rsidR="00291CCA" w14:paraId="4875C684" w14:textId="77777777" w:rsidTr="00445FA8">
        <w:trPr>
          <w:trHeight w:val="273"/>
        </w:trPr>
        <w:tc>
          <w:tcPr>
            <w:tcW w:w="2617" w:type="dxa"/>
          </w:tcPr>
          <w:p w14:paraId="6DF42487" w14:textId="77777777" w:rsidR="00291CCA" w:rsidRDefault="00291CCA" w:rsidP="00DB7A1B">
            <w:pPr>
              <w:spacing w:after="0"/>
            </w:pPr>
            <w:r w:rsidRPr="0387F8AB">
              <w:t>RoleName</w:t>
            </w:r>
          </w:p>
        </w:tc>
        <w:tc>
          <w:tcPr>
            <w:tcW w:w="7146" w:type="dxa"/>
          </w:tcPr>
          <w:p w14:paraId="4A2A3FF6" w14:textId="558B91C3" w:rsidR="00291CCA" w:rsidRDefault="00291CCA" w:rsidP="00DB7A1B">
            <w:pPr>
              <w:spacing w:after="0"/>
            </w:pPr>
            <w:r w:rsidRPr="0387F8AB">
              <w:t>Role</w:t>
            </w:r>
            <w:r w:rsidR="009847D4">
              <w:t xml:space="preserve"> </w:t>
            </w:r>
            <w:r w:rsidRPr="0387F8AB">
              <w:t>Name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roles</w:t>
            </w:r>
            <w:r w:rsidR="009847D4">
              <w:t xml:space="preserve"> </w:t>
            </w:r>
          </w:p>
        </w:tc>
        <w:tc>
          <w:tcPr>
            <w:tcW w:w="1577" w:type="dxa"/>
          </w:tcPr>
          <w:p w14:paraId="51E49004" w14:textId="77777777" w:rsidR="00291CCA" w:rsidRDefault="00291CCA" w:rsidP="00DB7A1B">
            <w:pPr>
              <w:spacing w:after="0"/>
            </w:pPr>
            <w:r w:rsidRPr="0387F8AB">
              <w:t>String</w:t>
            </w:r>
          </w:p>
        </w:tc>
      </w:tr>
      <w:tr w:rsidR="00291CCA" w14:paraId="5DF018CB" w14:textId="77777777" w:rsidTr="00445FA8">
        <w:trPr>
          <w:trHeight w:val="273"/>
        </w:trPr>
        <w:tc>
          <w:tcPr>
            <w:tcW w:w="2617" w:type="dxa"/>
          </w:tcPr>
          <w:p w14:paraId="694D805B" w14:textId="77777777" w:rsidR="00291CCA" w:rsidRDefault="00291CCA" w:rsidP="00DB7A1B">
            <w:pPr>
              <w:spacing w:after="0"/>
            </w:pPr>
            <w:r w:rsidRPr="0387F8AB">
              <w:t>RoleDescription</w:t>
            </w:r>
          </w:p>
        </w:tc>
        <w:tc>
          <w:tcPr>
            <w:tcW w:w="7146" w:type="dxa"/>
          </w:tcPr>
          <w:p w14:paraId="5D420B0F" w14:textId="1BBA6804" w:rsidR="00291CCA" w:rsidRDefault="00291CCA" w:rsidP="00DB7A1B">
            <w:pPr>
              <w:spacing w:after="0"/>
            </w:pPr>
            <w:r w:rsidRPr="0387F8AB">
              <w:t>Role</w:t>
            </w:r>
            <w:r w:rsidR="009847D4">
              <w:t xml:space="preserve"> </w:t>
            </w:r>
            <w:r w:rsidRPr="0387F8AB">
              <w:t>Description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="007307E4">
              <w:t>R</w:t>
            </w:r>
            <w:r w:rsidRPr="0387F8AB">
              <w:t>oles</w:t>
            </w:r>
          </w:p>
        </w:tc>
        <w:tc>
          <w:tcPr>
            <w:tcW w:w="1577" w:type="dxa"/>
          </w:tcPr>
          <w:p w14:paraId="49AF1CC9" w14:textId="77777777" w:rsidR="00291CCA" w:rsidRDefault="00291CCA" w:rsidP="00DB7A1B">
            <w:pPr>
              <w:spacing w:after="0"/>
            </w:pPr>
            <w:r w:rsidRPr="0387F8AB">
              <w:t>String</w:t>
            </w:r>
          </w:p>
        </w:tc>
      </w:tr>
      <w:tr w:rsidR="00291CCA" w14:paraId="6E8F77E5" w14:textId="77777777" w:rsidTr="00445FA8">
        <w:trPr>
          <w:trHeight w:val="273"/>
        </w:trPr>
        <w:tc>
          <w:tcPr>
            <w:tcW w:w="2617" w:type="dxa"/>
          </w:tcPr>
          <w:p w14:paraId="5EF4126A" w14:textId="77777777" w:rsidR="00291CCA" w:rsidRDefault="00291CCA" w:rsidP="00DB7A1B">
            <w:pPr>
              <w:spacing w:after="0"/>
            </w:pPr>
            <w:r w:rsidRPr="0387F8AB">
              <w:t>RoleType</w:t>
            </w:r>
          </w:p>
        </w:tc>
        <w:tc>
          <w:tcPr>
            <w:tcW w:w="7146" w:type="dxa"/>
          </w:tcPr>
          <w:p w14:paraId="54735136" w14:textId="64FD99CB" w:rsidR="00291CCA" w:rsidRDefault="00291CCA" w:rsidP="00DB7A1B">
            <w:pPr>
              <w:spacing w:after="0"/>
            </w:pPr>
            <w:r w:rsidRPr="0387F8AB">
              <w:t>Role</w:t>
            </w:r>
            <w:r w:rsidR="009847D4">
              <w:t xml:space="preserve"> </w:t>
            </w:r>
            <w:r w:rsidRPr="0387F8AB">
              <w:t>type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roles</w:t>
            </w:r>
          </w:p>
        </w:tc>
        <w:tc>
          <w:tcPr>
            <w:tcW w:w="1577" w:type="dxa"/>
          </w:tcPr>
          <w:p w14:paraId="66FF6340" w14:textId="77777777" w:rsidR="00291CCA" w:rsidRDefault="00291CCA" w:rsidP="00DB7A1B">
            <w:pPr>
              <w:spacing w:after="0"/>
            </w:pPr>
            <w:r w:rsidRPr="0387F8AB">
              <w:t>String</w:t>
            </w:r>
          </w:p>
        </w:tc>
      </w:tr>
      <w:tr w:rsidR="00291CCA" w14:paraId="3181773A" w14:textId="77777777" w:rsidTr="00445FA8">
        <w:trPr>
          <w:trHeight w:val="273"/>
        </w:trPr>
        <w:tc>
          <w:tcPr>
            <w:tcW w:w="2617" w:type="dxa"/>
          </w:tcPr>
          <w:p w14:paraId="10F790BE" w14:textId="77777777" w:rsidR="00291CCA" w:rsidRDefault="00291CCA" w:rsidP="00DB7A1B">
            <w:pPr>
              <w:spacing w:after="0"/>
            </w:pPr>
            <w:r w:rsidRPr="0387F8AB">
              <w:t>IsSensitive</w:t>
            </w:r>
          </w:p>
        </w:tc>
        <w:tc>
          <w:tcPr>
            <w:tcW w:w="7146" w:type="dxa"/>
          </w:tcPr>
          <w:p w14:paraId="047888F1" w14:textId="5F38CD83" w:rsidR="00291CCA" w:rsidRDefault="00291CCA" w:rsidP="00DB7A1B">
            <w:pPr>
              <w:spacing w:after="0"/>
            </w:pPr>
            <w:r w:rsidRPr="0387F8AB">
              <w:t>This</w:t>
            </w:r>
            <w:r w:rsidR="009847D4">
              <w:t xml:space="preserve"> </w:t>
            </w:r>
            <w:r w:rsidRPr="0387F8AB">
              <w:t>is</w:t>
            </w:r>
            <w:r w:rsidR="009847D4">
              <w:t xml:space="preserve"> </w:t>
            </w:r>
            <w:r w:rsidRPr="0387F8AB">
              <w:t>a</w:t>
            </w:r>
            <w:r w:rsidR="009847D4">
              <w:t xml:space="preserve"> </w:t>
            </w:r>
            <w:r w:rsidRPr="0387F8AB">
              <w:t>Boolean</w:t>
            </w:r>
            <w:r w:rsidR="009847D4">
              <w:t xml:space="preserve"> </w:t>
            </w:r>
            <w:r w:rsidRPr="0387F8AB">
              <w:t>value.</w:t>
            </w:r>
            <w:r w:rsidR="009847D4">
              <w:t xml:space="preserve"> </w:t>
            </w:r>
            <w:r w:rsidRPr="0387F8AB">
              <w:t>If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value</w:t>
            </w:r>
            <w:r w:rsidR="009847D4">
              <w:t xml:space="preserve"> </w:t>
            </w:r>
            <w:r w:rsidRPr="0387F8AB">
              <w:t>is</w:t>
            </w:r>
            <w:r w:rsidR="009847D4">
              <w:t xml:space="preserve"> </w:t>
            </w:r>
            <w:r w:rsidRPr="0387F8AB">
              <w:t>true,</w:t>
            </w:r>
            <w:r w:rsidR="009847D4">
              <w:t xml:space="preserve"> </w:t>
            </w:r>
            <w:r w:rsidRPr="0387F8AB">
              <w:t>there</w:t>
            </w:r>
            <w:r w:rsidR="009847D4">
              <w:t xml:space="preserve"> </w:t>
            </w:r>
            <w:r w:rsidRPr="0387F8AB">
              <w:t>are</w:t>
            </w:r>
            <w:r w:rsidR="009847D4">
              <w:t xml:space="preserve"> </w:t>
            </w:r>
            <w:r w:rsidRPr="0387F8AB">
              <w:t>sensitive</w:t>
            </w:r>
            <w:r w:rsidR="009847D4">
              <w:t xml:space="preserve"> </w:t>
            </w:r>
            <w:r w:rsidRPr="0387F8AB">
              <w:t>KPIs</w:t>
            </w:r>
            <w:r w:rsidR="009847D4">
              <w:t xml:space="preserve"> </w:t>
            </w:r>
            <w:r w:rsidRPr="0387F8AB">
              <w:t>that</w:t>
            </w:r>
            <w:r w:rsidR="009847D4">
              <w:t xml:space="preserve"> </w:t>
            </w:r>
            <w:r w:rsidRPr="0387F8AB">
              <w:t>users</w:t>
            </w:r>
            <w:r w:rsidR="009847D4">
              <w:t xml:space="preserve"> </w:t>
            </w:r>
            <w:r w:rsidRPr="0387F8AB">
              <w:t>in</w:t>
            </w:r>
            <w:r w:rsidR="009847D4">
              <w:t xml:space="preserve"> </w:t>
            </w:r>
            <w:r w:rsidRPr="0387F8AB">
              <w:t>those</w:t>
            </w:r>
            <w:r w:rsidR="009847D4">
              <w:t xml:space="preserve"> </w:t>
            </w:r>
            <w:r w:rsidRPr="0387F8AB">
              <w:t>roles</w:t>
            </w:r>
            <w:r w:rsidR="009847D4">
              <w:t xml:space="preserve"> </w:t>
            </w:r>
            <w:r w:rsidRPr="0387F8AB">
              <w:t>can</w:t>
            </w:r>
            <w:r w:rsidR="009847D4">
              <w:t xml:space="preserve"> </w:t>
            </w:r>
            <w:r w:rsidRPr="0387F8AB">
              <w:t>access,</w:t>
            </w:r>
            <w:r w:rsidR="009847D4">
              <w:t xml:space="preserve"> </w:t>
            </w:r>
            <w:r w:rsidRPr="0387F8AB">
              <w:t>otherwise</w:t>
            </w:r>
            <w:r w:rsidR="009847D4">
              <w:t xml:space="preserve"> </w:t>
            </w:r>
            <w:r w:rsidRPr="0387F8AB">
              <w:t>not</w:t>
            </w:r>
          </w:p>
        </w:tc>
        <w:tc>
          <w:tcPr>
            <w:tcW w:w="1577" w:type="dxa"/>
          </w:tcPr>
          <w:p w14:paraId="1F2A36B5" w14:textId="77777777" w:rsidR="00291CCA" w:rsidRDefault="00291CCA" w:rsidP="00DB7A1B">
            <w:pPr>
              <w:spacing w:after="0"/>
            </w:pPr>
            <w:r w:rsidRPr="0387F8AB">
              <w:t>Boolean</w:t>
            </w:r>
          </w:p>
        </w:tc>
      </w:tr>
      <w:tr w:rsidR="00291CCA" w14:paraId="7EB3CA62" w14:textId="77777777" w:rsidTr="00445FA8">
        <w:trPr>
          <w:trHeight w:val="273"/>
        </w:trPr>
        <w:tc>
          <w:tcPr>
            <w:tcW w:w="2617" w:type="dxa"/>
          </w:tcPr>
          <w:p w14:paraId="4EC7ABC2" w14:textId="77777777" w:rsidR="00291CCA" w:rsidRDefault="00291CCA" w:rsidP="00DB7A1B">
            <w:pPr>
              <w:spacing w:after="0"/>
            </w:pPr>
            <w:r w:rsidRPr="0387F8AB">
              <w:t>CreatedBy</w:t>
            </w:r>
          </w:p>
        </w:tc>
        <w:tc>
          <w:tcPr>
            <w:tcW w:w="7146" w:type="dxa"/>
          </w:tcPr>
          <w:p w14:paraId="5D151A73" w14:textId="1655EE30" w:rsidR="00291CCA" w:rsidRDefault="00291CCA" w:rsidP="00DB7A1B">
            <w:pPr>
              <w:spacing w:after="0"/>
            </w:pPr>
            <w:r w:rsidRPr="0387F8AB">
              <w:t>Name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who</w:t>
            </w:r>
            <w:r w:rsidR="009847D4">
              <w:t xml:space="preserve"> </w:t>
            </w:r>
            <w:r w:rsidRPr="0387F8AB">
              <w:t>created</w:t>
            </w:r>
            <w:r w:rsidR="009847D4">
              <w:t xml:space="preserve"> </w:t>
            </w:r>
            <w:r w:rsidR="002C1C9A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role</w:t>
            </w:r>
          </w:p>
        </w:tc>
        <w:tc>
          <w:tcPr>
            <w:tcW w:w="1577" w:type="dxa"/>
          </w:tcPr>
          <w:p w14:paraId="0DA499FA" w14:textId="77777777" w:rsidR="00291CCA" w:rsidRDefault="00291CCA" w:rsidP="00DB7A1B">
            <w:pPr>
              <w:spacing w:after="0"/>
            </w:pPr>
            <w:r w:rsidRPr="0387F8AB">
              <w:t>String</w:t>
            </w:r>
          </w:p>
        </w:tc>
      </w:tr>
      <w:tr w:rsidR="00291CCA" w14:paraId="4414664A" w14:textId="77777777" w:rsidTr="00445FA8">
        <w:trPr>
          <w:trHeight w:val="273"/>
        </w:trPr>
        <w:tc>
          <w:tcPr>
            <w:tcW w:w="2617" w:type="dxa"/>
          </w:tcPr>
          <w:p w14:paraId="52680524" w14:textId="77777777" w:rsidR="00291CCA" w:rsidRDefault="00291CCA" w:rsidP="00DB7A1B">
            <w:pPr>
              <w:spacing w:after="0"/>
            </w:pPr>
            <w:r w:rsidRPr="0387F8AB">
              <w:t>CreatedTime</w:t>
            </w:r>
          </w:p>
        </w:tc>
        <w:tc>
          <w:tcPr>
            <w:tcW w:w="7146" w:type="dxa"/>
          </w:tcPr>
          <w:p w14:paraId="7B9A1383" w14:textId="7238CBA0" w:rsidR="00291CCA" w:rsidRDefault="00291CCA" w:rsidP="00DB7A1B">
            <w:pPr>
              <w:spacing w:after="0"/>
            </w:pPr>
            <w:r w:rsidRPr="0387F8AB">
              <w:t>Creation</w:t>
            </w:r>
            <w:r w:rsidR="009847D4">
              <w:t xml:space="preserve"> </w:t>
            </w:r>
            <w:r w:rsidRPr="0387F8AB">
              <w:t>Time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Role</w:t>
            </w:r>
          </w:p>
        </w:tc>
        <w:tc>
          <w:tcPr>
            <w:tcW w:w="1577" w:type="dxa"/>
          </w:tcPr>
          <w:p w14:paraId="60EB75D5" w14:textId="1F28B6AB" w:rsidR="00291CCA" w:rsidRDefault="00291CCA" w:rsidP="00DB7A1B">
            <w:pPr>
              <w:spacing w:after="0"/>
            </w:pPr>
            <w:r w:rsidRPr="0387F8AB">
              <w:t>Date</w:t>
            </w:r>
            <w:r w:rsidR="009847D4">
              <w:t xml:space="preserve"> </w:t>
            </w:r>
            <w:r w:rsidRPr="0387F8AB">
              <w:t>Time</w:t>
            </w:r>
          </w:p>
        </w:tc>
      </w:tr>
      <w:tr w:rsidR="00291CCA" w14:paraId="150A3C5A" w14:textId="77777777" w:rsidTr="00445FA8">
        <w:trPr>
          <w:trHeight w:val="273"/>
        </w:trPr>
        <w:tc>
          <w:tcPr>
            <w:tcW w:w="2617" w:type="dxa"/>
          </w:tcPr>
          <w:p w14:paraId="5DA4ECAA" w14:textId="77777777" w:rsidR="00291CCA" w:rsidRDefault="00291CCA" w:rsidP="00DB7A1B">
            <w:pPr>
              <w:spacing w:after="0"/>
            </w:pPr>
            <w:r w:rsidRPr="0387F8AB">
              <w:t>UsersCount</w:t>
            </w:r>
          </w:p>
        </w:tc>
        <w:tc>
          <w:tcPr>
            <w:tcW w:w="7146" w:type="dxa"/>
          </w:tcPr>
          <w:p w14:paraId="1B18100D" w14:textId="030CC071" w:rsidR="00291CCA" w:rsidRDefault="00291CCA" w:rsidP="00DB7A1B">
            <w:pPr>
              <w:spacing w:after="0"/>
            </w:pPr>
            <w:r w:rsidRPr="0387F8AB">
              <w:t>Count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users</w:t>
            </w:r>
            <w:r w:rsidR="009847D4">
              <w:t xml:space="preserve"> </w:t>
            </w:r>
            <w:r w:rsidRPr="0387F8AB">
              <w:t>in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Roles</w:t>
            </w:r>
          </w:p>
        </w:tc>
        <w:tc>
          <w:tcPr>
            <w:tcW w:w="1577" w:type="dxa"/>
          </w:tcPr>
          <w:p w14:paraId="052C717B" w14:textId="77777777" w:rsidR="00291CCA" w:rsidRDefault="00291CCA" w:rsidP="00DB7A1B">
            <w:pPr>
              <w:spacing w:after="0"/>
            </w:pPr>
            <w:r w:rsidRPr="0387F8AB">
              <w:t>String</w:t>
            </w:r>
          </w:p>
        </w:tc>
      </w:tr>
      <w:tr w:rsidR="00291CCA" w14:paraId="46D25F1D" w14:textId="77777777" w:rsidTr="00445FA8">
        <w:trPr>
          <w:trHeight w:val="273"/>
        </w:trPr>
        <w:tc>
          <w:tcPr>
            <w:tcW w:w="2617" w:type="dxa"/>
          </w:tcPr>
          <w:p w14:paraId="44B9F2CE" w14:textId="77777777" w:rsidR="00291CCA" w:rsidRDefault="00291CCA" w:rsidP="00DB7A1B">
            <w:pPr>
              <w:spacing w:after="0"/>
            </w:pPr>
            <w:r w:rsidRPr="0387F8AB">
              <w:t>UserId</w:t>
            </w:r>
          </w:p>
        </w:tc>
        <w:tc>
          <w:tcPr>
            <w:tcW w:w="7146" w:type="dxa"/>
          </w:tcPr>
          <w:p w14:paraId="2CA4A5D3" w14:textId="6BEFACFB" w:rsidR="00291CCA" w:rsidRDefault="00B45FD0" w:rsidP="00DB7A1B">
            <w:pPr>
              <w:spacing w:after="0"/>
            </w:pPr>
            <w:r>
              <w:t>The</w:t>
            </w:r>
            <w:r w:rsidR="009847D4">
              <w:t xml:space="preserve"> </w:t>
            </w:r>
            <w:r>
              <w:t>u</w:t>
            </w:r>
            <w:r w:rsidR="00291CCA" w:rsidRPr="0387F8AB">
              <w:t>ser</w:t>
            </w:r>
            <w:r w:rsidR="009847D4">
              <w:t xml:space="preserve"> </w:t>
            </w:r>
            <w:r w:rsidR="00CC1924">
              <w:t>ID</w:t>
            </w:r>
            <w:r w:rsidR="009847D4">
              <w:t xml:space="preserve"> </w:t>
            </w:r>
            <w:r w:rsidR="00291CCA" w:rsidRPr="0387F8AB">
              <w:t>of</w:t>
            </w:r>
            <w:r w:rsidR="009847D4">
              <w:t xml:space="preserve"> </w:t>
            </w:r>
            <w:r w:rsidR="00291CCA"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="00291CCA" w:rsidRPr="0387F8AB">
              <w:t>user</w:t>
            </w:r>
          </w:p>
        </w:tc>
        <w:tc>
          <w:tcPr>
            <w:tcW w:w="1577" w:type="dxa"/>
          </w:tcPr>
          <w:p w14:paraId="437A5317" w14:textId="77777777" w:rsidR="00291CCA" w:rsidRDefault="00291CCA" w:rsidP="00DB7A1B">
            <w:pPr>
              <w:spacing w:after="0"/>
            </w:pPr>
            <w:r w:rsidRPr="0387F8AB">
              <w:t>String</w:t>
            </w:r>
          </w:p>
        </w:tc>
      </w:tr>
      <w:tr w:rsidR="00291CCA" w14:paraId="5D5C01A0" w14:textId="77777777" w:rsidTr="00445FA8">
        <w:trPr>
          <w:trHeight w:val="273"/>
        </w:trPr>
        <w:tc>
          <w:tcPr>
            <w:tcW w:w="2617" w:type="dxa"/>
          </w:tcPr>
          <w:p w14:paraId="0F97B980" w14:textId="77777777" w:rsidR="00291CCA" w:rsidRDefault="00291CCA" w:rsidP="00DB7A1B">
            <w:pPr>
              <w:spacing w:after="0"/>
            </w:pPr>
            <w:r w:rsidRPr="0387F8AB">
              <w:t>DisplayName</w:t>
            </w:r>
          </w:p>
        </w:tc>
        <w:tc>
          <w:tcPr>
            <w:tcW w:w="7146" w:type="dxa"/>
          </w:tcPr>
          <w:p w14:paraId="4AB40E6F" w14:textId="006D70F7" w:rsidR="00291CCA" w:rsidRDefault="00291CCA" w:rsidP="00DB7A1B">
            <w:pPr>
              <w:spacing w:after="0"/>
            </w:pPr>
            <w:r w:rsidRPr="0387F8AB">
              <w:t>UI</w:t>
            </w:r>
            <w:r w:rsidR="009847D4">
              <w:t xml:space="preserve"> </w:t>
            </w:r>
            <w:r w:rsidRPr="0387F8AB">
              <w:t>Display</w:t>
            </w:r>
            <w:r w:rsidR="009847D4">
              <w:t xml:space="preserve"> </w:t>
            </w:r>
            <w:r w:rsidRPr="0387F8AB">
              <w:t>name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user</w:t>
            </w:r>
          </w:p>
        </w:tc>
        <w:tc>
          <w:tcPr>
            <w:tcW w:w="1577" w:type="dxa"/>
          </w:tcPr>
          <w:p w14:paraId="789A953B" w14:textId="77777777" w:rsidR="00291CCA" w:rsidRDefault="00291CCA" w:rsidP="00DB7A1B">
            <w:pPr>
              <w:spacing w:after="0"/>
            </w:pPr>
            <w:r w:rsidRPr="0387F8AB">
              <w:t>String</w:t>
            </w:r>
          </w:p>
        </w:tc>
      </w:tr>
      <w:tr w:rsidR="00291CCA" w14:paraId="26052555" w14:textId="77777777" w:rsidTr="00445FA8">
        <w:trPr>
          <w:trHeight w:val="273"/>
        </w:trPr>
        <w:tc>
          <w:tcPr>
            <w:tcW w:w="2617" w:type="dxa"/>
          </w:tcPr>
          <w:p w14:paraId="2DB74772" w14:textId="77777777" w:rsidR="00291CCA" w:rsidRDefault="00291CCA" w:rsidP="00DB7A1B">
            <w:pPr>
              <w:spacing w:after="0"/>
            </w:pPr>
            <w:r w:rsidRPr="0387F8AB">
              <w:t>PhoneNumber</w:t>
            </w:r>
          </w:p>
        </w:tc>
        <w:tc>
          <w:tcPr>
            <w:tcW w:w="7146" w:type="dxa"/>
          </w:tcPr>
          <w:p w14:paraId="6B3C9E9A" w14:textId="0C6FEA83" w:rsidR="00291CCA" w:rsidRDefault="00291CCA" w:rsidP="00DB7A1B">
            <w:pPr>
              <w:spacing w:after="0"/>
            </w:pPr>
            <w:r w:rsidRPr="0387F8AB">
              <w:t>Phone</w:t>
            </w:r>
            <w:r w:rsidR="009847D4">
              <w:t xml:space="preserve"> </w:t>
            </w:r>
            <w:r w:rsidRPr="0387F8AB">
              <w:t>number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user</w:t>
            </w:r>
          </w:p>
        </w:tc>
        <w:tc>
          <w:tcPr>
            <w:tcW w:w="1577" w:type="dxa"/>
          </w:tcPr>
          <w:p w14:paraId="0F9D7102" w14:textId="77777777" w:rsidR="00291CCA" w:rsidRDefault="00291CCA" w:rsidP="00DB7A1B">
            <w:pPr>
              <w:spacing w:after="0"/>
            </w:pPr>
            <w:r w:rsidRPr="0387F8AB">
              <w:t>String</w:t>
            </w:r>
          </w:p>
        </w:tc>
      </w:tr>
      <w:tr w:rsidR="00291CCA" w14:paraId="2992E71E" w14:textId="77777777" w:rsidTr="00445FA8">
        <w:trPr>
          <w:trHeight w:val="273"/>
        </w:trPr>
        <w:tc>
          <w:tcPr>
            <w:tcW w:w="2617" w:type="dxa"/>
          </w:tcPr>
          <w:p w14:paraId="2E75EBEC" w14:textId="77777777" w:rsidR="00291CCA" w:rsidRDefault="00291CCA" w:rsidP="00DB7A1B">
            <w:pPr>
              <w:spacing w:after="0"/>
            </w:pPr>
            <w:r w:rsidRPr="0387F8AB">
              <w:t>Email</w:t>
            </w:r>
          </w:p>
        </w:tc>
        <w:tc>
          <w:tcPr>
            <w:tcW w:w="7146" w:type="dxa"/>
          </w:tcPr>
          <w:p w14:paraId="7CE87F7E" w14:textId="3C368FFB" w:rsidR="00291CCA" w:rsidRDefault="00291CCA" w:rsidP="00DB7A1B">
            <w:pPr>
              <w:spacing w:after="0"/>
            </w:pPr>
            <w:r w:rsidRPr="0387F8AB">
              <w:t>Email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user</w:t>
            </w:r>
          </w:p>
        </w:tc>
        <w:tc>
          <w:tcPr>
            <w:tcW w:w="1577" w:type="dxa"/>
          </w:tcPr>
          <w:p w14:paraId="7E6FFEE7" w14:textId="77777777" w:rsidR="00291CCA" w:rsidRDefault="00291CCA" w:rsidP="00DB7A1B">
            <w:pPr>
              <w:spacing w:after="0"/>
            </w:pPr>
            <w:r w:rsidRPr="0387F8AB">
              <w:t>String</w:t>
            </w:r>
          </w:p>
        </w:tc>
      </w:tr>
      <w:tr w:rsidR="00291CCA" w14:paraId="32D6FC0C" w14:textId="77777777" w:rsidTr="00445FA8">
        <w:trPr>
          <w:trHeight w:val="273"/>
        </w:trPr>
        <w:tc>
          <w:tcPr>
            <w:tcW w:w="2617" w:type="dxa"/>
          </w:tcPr>
          <w:p w14:paraId="03B945D7" w14:textId="77777777" w:rsidR="00291CCA" w:rsidRDefault="00291CCA" w:rsidP="00DB7A1B">
            <w:pPr>
              <w:spacing w:after="0"/>
            </w:pPr>
            <w:r w:rsidRPr="0387F8AB">
              <w:t>GroupId</w:t>
            </w:r>
          </w:p>
        </w:tc>
        <w:tc>
          <w:tcPr>
            <w:tcW w:w="7146" w:type="dxa"/>
          </w:tcPr>
          <w:p w14:paraId="75B8F7B5" w14:textId="78CD71BC" w:rsidR="00291CCA" w:rsidRDefault="00291CCA" w:rsidP="00DB7A1B">
            <w:pPr>
              <w:spacing w:after="0"/>
            </w:pPr>
            <w:r w:rsidRPr="0387F8AB">
              <w:t>Group</w:t>
            </w:r>
            <w:r w:rsidR="009847D4">
              <w:t xml:space="preserve"> </w:t>
            </w:r>
            <w:r w:rsidR="00CC1924">
              <w:t>ID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AD</w:t>
            </w:r>
            <w:r w:rsidR="009847D4">
              <w:t xml:space="preserve"> </w:t>
            </w:r>
            <w:r w:rsidRPr="0387F8AB">
              <w:t>Group</w:t>
            </w:r>
          </w:p>
        </w:tc>
        <w:tc>
          <w:tcPr>
            <w:tcW w:w="1577" w:type="dxa"/>
          </w:tcPr>
          <w:p w14:paraId="5403DA35" w14:textId="77777777" w:rsidR="00291CCA" w:rsidRDefault="00291CCA" w:rsidP="00DB7A1B">
            <w:pPr>
              <w:spacing w:after="0"/>
            </w:pPr>
            <w:r w:rsidRPr="0387F8AB">
              <w:t>String</w:t>
            </w:r>
          </w:p>
        </w:tc>
      </w:tr>
      <w:tr w:rsidR="00291CCA" w14:paraId="33E4AFFF" w14:textId="77777777" w:rsidTr="00445FA8">
        <w:trPr>
          <w:trHeight w:val="273"/>
        </w:trPr>
        <w:tc>
          <w:tcPr>
            <w:tcW w:w="2617" w:type="dxa"/>
          </w:tcPr>
          <w:p w14:paraId="7C901533" w14:textId="77777777" w:rsidR="00291CCA" w:rsidRDefault="00291CCA" w:rsidP="00DB7A1B">
            <w:pPr>
              <w:spacing w:after="0"/>
            </w:pPr>
            <w:r w:rsidRPr="0387F8AB">
              <w:t>GroupName</w:t>
            </w:r>
          </w:p>
        </w:tc>
        <w:tc>
          <w:tcPr>
            <w:tcW w:w="7146" w:type="dxa"/>
          </w:tcPr>
          <w:p w14:paraId="3E8A3240" w14:textId="568523E5" w:rsidR="00291CCA" w:rsidRDefault="00EC16F0" w:rsidP="00DB7A1B">
            <w:pPr>
              <w:spacing w:after="0"/>
            </w:pPr>
            <w:r>
              <w:t>The</w:t>
            </w:r>
            <w:r w:rsidR="009847D4">
              <w:t xml:space="preserve"> </w:t>
            </w:r>
            <w:r>
              <w:t>g</w:t>
            </w:r>
            <w:r w:rsidR="00291CCA" w:rsidRPr="0387F8AB">
              <w:t>roup</w:t>
            </w:r>
            <w:r w:rsidR="009847D4">
              <w:t xml:space="preserve"> </w:t>
            </w:r>
            <w:r w:rsidR="00291CCA" w:rsidRPr="0387F8AB">
              <w:t>name</w:t>
            </w:r>
            <w:r w:rsidR="009847D4">
              <w:t xml:space="preserve"> </w:t>
            </w:r>
            <w:r w:rsidR="00291CCA" w:rsidRPr="0387F8AB">
              <w:t>of</w:t>
            </w:r>
            <w:r w:rsidR="009847D4">
              <w:t xml:space="preserve"> </w:t>
            </w:r>
            <w:r w:rsidR="00291CCA" w:rsidRPr="0387F8AB">
              <w:t>the</w:t>
            </w:r>
            <w:r w:rsidR="009847D4">
              <w:t xml:space="preserve"> </w:t>
            </w:r>
            <w:r w:rsidR="00291CCA" w:rsidRPr="0387F8AB">
              <w:t>AD</w:t>
            </w:r>
            <w:r w:rsidR="009847D4">
              <w:t xml:space="preserve"> </w:t>
            </w:r>
            <w:r w:rsidR="00291CCA" w:rsidRPr="0387F8AB">
              <w:t>Group</w:t>
            </w:r>
          </w:p>
        </w:tc>
        <w:tc>
          <w:tcPr>
            <w:tcW w:w="1577" w:type="dxa"/>
          </w:tcPr>
          <w:p w14:paraId="56B68A4E" w14:textId="77777777" w:rsidR="00291CCA" w:rsidRDefault="00291CCA" w:rsidP="00DB7A1B">
            <w:pPr>
              <w:spacing w:after="0"/>
            </w:pPr>
            <w:r w:rsidRPr="0387F8AB">
              <w:t>String</w:t>
            </w:r>
          </w:p>
        </w:tc>
      </w:tr>
      <w:tr w:rsidR="00291CCA" w14:paraId="2575E242" w14:textId="77777777" w:rsidTr="00445FA8">
        <w:trPr>
          <w:trHeight w:val="273"/>
        </w:trPr>
        <w:tc>
          <w:tcPr>
            <w:tcW w:w="2617" w:type="dxa"/>
          </w:tcPr>
          <w:p w14:paraId="6740A56C" w14:textId="77777777" w:rsidR="00291CCA" w:rsidRDefault="00291CCA" w:rsidP="00DB7A1B">
            <w:pPr>
              <w:spacing w:after="0"/>
            </w:pPr>
            <w:r w:rsidRPr="0387F8AB">
              <w:t>DepartmentId</w:t>
            </w:r>
          </w:p>
        </w:tc>
        <w:tc>
          <w:tcPr>
            <w:tcW w:w="7146" w:type="dxa"/>
          </w:tcPr>
          <w:p w14:paraId="36170DA1" w14:textId="36F536B1" w:rsidR="00291CCA" w:rsidRDefault="00291CCA" w:rsidP="00DB7A1B">
            <w:pPr>
              <w:spacing w:after="0"/>
            </w:pPr>
            <w:r w:rsidRPr="0387F8AB">
              <w:t>Department</w:t>
            </w:r>
            <w:r w:rsidR="009847D4">
              <w:t xml:space="preserve"> </w:t>
            </w:r>
            <w:r w:rsidR="00CC1924">
              <w:t>ID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Department</w:t>
            </w:r>
          </w:p>
        </w:tc>
        <w:tc>
          <w:tcPr>
            <w:tcW w:w="1577" w:type="dxa"/>
          </w:tcPr>
          <w:p w14:paraId="2D72BAD2" w14:textId="77777777" w:rsidR="00291CCA" w:rsidRDefault="00291CCA" w:rsidP="00DB7A1B">
            <w:pPr>
              <w:spacing w:after="0"/>
            </w:pPr>
            <w:r w:rsidRPr="0387F8AB">
              <w:t>String</w:t>
            </w:r>
          </w:p>
        </w:tc>
      </w:tr>
      <w:tr w:rsidR="00291CCA" w14:paraId="2B47CC6A" w14:textId="77777777" w:rsidTr="00445FA8">
        <w:trPr>
          <w:trHeight w:val="273"/>
        </w:trPr>
        <w:tc>
          <w:tcPr>
            <w:tcW w:w="2617" w:type="dxa"/>
          </w:tcPr>
          <w:p w14:paraId="3675BAE5" w14:textId="77777777" w:rsidR="00291CCA" w:rsidRDefault="00291CCA" w:rsidP="00DB7A1B">
            <w:pPr>
              <w:spacing w:after="0"/>
            </w:pPr>
            <w:r w:rsidRPr="0387F8AB">
              <w:t>DepartmentName</w:t>
            </w:r>
          </w:p>
        </w:tc>
        <w:tc>
          <w:tcPr>
            <w:tcW w:w="7146" w:type="dxa"/>
          </w:tcPr>
          <w:p w14:paraId="5D8FB084" w14:textId="49B22080" w:rsidR="00291CCA" w:rsidRDefault="00291CCA" w:rsidP="00DB7A1B">
            <w:pPr>
              <w:spacing w:after="0"/>
            </w:pPr>
            <w:r w:rsidRPr="0387F8AB">
              <w:t>Department</w:t>
            </w:r>
            <w:r w:rsidR="009847D4">
              <w:t xml:space="preserve"> </w:t>
            </w:r>
            <w:r w:rsidRPr="0387F8AB">
              <w:t>name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Department</w:t>
            </w:r>
          </w:p>
        </w:tc>
        <w:tc>
          <w:tcPr>
            <w:tcW w:w="1577" w:type="dxa"/>
          </w:tcPr>
          <w:p w14:paraId="6C73A32C" w14:textId="77777777" w:rsidR="00291CCA" w:rsidRDefault="00291CCA" w:rsidP="00DB7A1B">
            <w:pPr>
              <w:spacing w:after="0"/>
            </w:pPr>
            <w:r w:rsidRPr="0387F8AB">
              <w:t>String</w:t>
            </w:r>
          </w:p>
        </w:tc>
      </w:tr>
      <w:tr w:rsidR="00291CCA" w14:paraId="69B00461" w14:textId="77777777" w:rsidTr="00445FA8">
        <w:trPr>
          <w:trHeight w:val="273"/>
        </w:trPr>
        <w:tc>
          <w:tcPr>
            <w:tcW w:w="2617" w:type="dxa"/>
          </w:tcPr>
          <w:p w14:paraId="7C79DB0A" w14:textId="77777777" w:rsidR="00291CCA" w:rsidRDefault="00291CCA" w:rsidP="00DB7A1B">
            <w:pPr>
              <w:spacing w:after="0"/>
            </w:pPr>
            <w:r w:rsidRPr="0387F8AB">
              <w:t>DepartmentDescription</w:t>
            </w:r>
          </w:p>
        </w:tc>
        <w:tc>
          <w:tcPr>
            <w:tcW w:w="7146" w:type="dxa"/>
          </w:tcPr>
          <w:p w14:paraId="69D51B59" w14:textId="76031C4A" w:rsidR="00291CCA" w:rsidRDefault="00291CCA" w:rsidP="00DB7A1B">
            <w:pPr>
              <w:spacing w:after="0"/>
            </w:pPr>
            <w:r w:rsidRPr="0387F8AB">
              <w:t>Department</w:t>
            </w:r>
            <w:r w:rsidR="009847D4">
              <w:t xml:space="preserve"> </w:t>
            </w:r>
            <w:r w:rsidRPr="0387F8AB">
              <w:t>Description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="00EC16F0">
              <w:t>D</w:t>
            </w:r>
            <w:r w:rsidRPr="0387F8AB">
              <w:t>epartment</w:t>
            </w:r>
          </w:p>
        </w:tc>
        <w:tc>
          <w:tcPr>
            <w:tcW w:w="1577" w:type="dxa"/>
          </w:tcPr>
          <w:p w14:paraId="2F8703F8" w14:textId="77777777" w:rsidR="00291CCA" w:rsidRDefault="00291CCA" w:rsidP="00DB7A1B">
            <w:pPr>
              <w:spacing w:after="0"/>
            </w:pPr>
            <w:r w:rsidRPr="0387F8AB">
              <w:t>String</w:t>
            </w:r>
          </w:p>
        </w:tc>
      </w:tr>
    </w:tbl>
    <w:p w14:paraId="79AD5414" w14:textId="77777777" w:rsidR="003D6F9B" w:rsidRDefault="003D6F9B" w:rsidP="003D6F9B">
      <w:pPr>
        <w:pStyle w:val="Heading3"/>
        <w:sectPr w:rsidR="003D6F9B" w:rsidSect="00813C57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01EB2D3D" w14:textId="04671D8C" w:rsidR="00291CCA" w:rsidRPr="002C55D8" w:rsidRDefault="00291CCA" w:rsidP="003D6F9B">
      <w:pPr>
        <w:pStyle w:val="Heading3"/>
      </w:pPr>
      <w:r w:rsidRPr="002C55D8">
        <w:t>Sample</w:t>
      </w:r>
      <w:r w:rsidR="009847D4">
        <w:t xml:space="preserve"> </w:t>
      </w:r>
      <w:r w:rsidRPr="002C55D8">
        <w:t>JSON</w:t>
      </w:r>
      <w:r w:rsidR="009847D4">
        <w:t xml:space="preserve"> </w:t>
      </w:r>
      <w:r w:rsidRPr="002C55D8">
        <w:t>Response</w:t>
      </w:r>
    </w:p>
    <w:p w14:paraId="36333AD4" w14:textId="77777777" w:rsidR="00291CCA" w:rsidRPr="003D6F9B" w:rsidRDefault="00291CCA" w:rsidP="00DB7A1B">
      <w:pPr>
        <w:spacing w:after="0"/>
        <w:rPr>
          <w:rFonts w:ascii="Consolas" w:hAnsi="Consolas"/>
          <w:sz w:val="16"/>
          <w:szCs w:val="18"/>
        </w:rPr>
      </w:pPr>
      <w:r w:rsidRPr="00791F1C">
        <w:rPr>
          <w:rFonts w:ascii="Consolas" w:hAnsi="Consolas"/>
          <w:sz w:val="18"/>
          <w:szCs w:val="20"/>
        </w:rPr>
        <w:t>{</w:t>
      </w:r>
    </w:p>
    <w:p w14:paraId="66649D4C" w14:textId="6DB707A3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</w:t>
      </w:r>
      <w:r w:rsidR="00291CCA" w:rsidRPr="003D6F9B">
        <w:rPr>
          <w:rFonts w:ascii="Consolas" w:hAnsi="Consolas"/>
          <w:sz w:val="16"/>
          <w:szCs w:val="18"/>
        </w:rPr>
        <w:t>"Roles":</w:t>
      </w:r>
      <w:r w:rsidRPr="003D6F9B">
        <w:rPr>
          <w:rFonts w:ascii="Consolas" w:hAnsi="Consolas"/>
          <w:sz w:val="16"/>
          <w:szCs w:val="18"/>
        </w:rPr>
        <w:t xml:space="preserve"> </w:t>
      </w:r>
      <w:r w:rsidR="00291CCA" w:rsidRPr="003D6F9B">
        <w:rPr>
          <w:rFonts w:ascii="Consolas" w:hAnsi="Consolas"/>
          <w:sz w:val="16"/>
          <w:szCs w:val="18"/>
        </w:rPr>
        <w:t>[</w:t>
      </w:r>
    </w:p>
    <w:p w14:paraId="3CF36BFD" w14:textId="0CF849F4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</w:t>
      </w:r>
      <w:r w:rsidR="00291CCA" w:rsidRPr="003D6F9B">
        <w:rPr>
          <w:rFonts w:ascii="Consolas" w:hAnsi="Consolas"/>
          <w:sz w:val="16"/>
          <w:szCs w:val="18"/>
        </w:rPr>
        <w:t>{</w:t>
      </w:r>
    </w:p>
    <w:p w14:paraId="61829AA8" w14:textId="1F8D717B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</w:t>
      </w:r>
      <w:r w:rsidR="00291CCA" w:rsidRPr="003D6F9B">
        <w:rPr>
          <w:rFonts w:ascii="Consolas" w:hAnsi="Consolas"/>
          <w:sz w:val="16"/>
          <w:szCs w:val="18"/>
        </w:rPr>
        <w:t>"RoleId":</w:t>
      </w:r>
      <w:r w:rsidRPr="003D6F9B">
        <w:rPr>
          <w:rFonts w:ascii="Consolas" w:hAnsi="Consolas"/>
          <w:sz w:val="16"/>
          <w:szCs w:val="18"/>
        </w:rPr>
        <w:t xml:space="preserve"> </w:t>
      </w:r>
      <w:r w:rsidR="00291CCA" w:rsidRPr="003D6F9B">
        <w:rPr>
          <w:rFonts w:ascii="Consolas" w:hAnsi="Consolas"/>
          <w:sz w:val="16"/>
          <w:szCs w:val="18"/>
        </w:rPr>
        <w:t>"",</w:t>
      </w:r>
    </w:p>
    <w:p w14:paraId="6A73FF63" w14:textId="3FD5ED1B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</w:t>
      </w:r>
      <w:r w:rsidR="00291CCA" w:rsidRPr="003D6F9B">
        <w:rPr>
          <w:rFonts w:ascii="Consolas" w:hAnsi="Consolas"/>
          <w:sz w:val="16"/>
          <w:szCs w:val="18"/>
        </w:rPr>
        <w:t>"RoleName":</w:t>
      </w:r>
      <w:r w:rsidRPr="003D6F9B">
        <w:rPr>
          <w:rFonts w:ascii="Consolas" w:hAnsi="Consolas"/>
          <w:sz w:val="16"/>
          <w:szCs w:val="18"/>
        </w:rPr>
        <w:t xml:space="preserve"> </w:t>
      </w:r>
      <w:r w:rsidR="00291CCA" w:rsidRPr="003D6F9B">
        <w:rPr>
          <w:rFonts w:ascii="Consolas" w:hAnsi="Consolas"/>
          <w:sz w:val="16"/>
          <w:szCs w:val="18"/>
        </w:rPr>
        <w:t>"",</w:t>
      </w:r>
    </w:p>
    <w:p w14:paraId="7F19696E" w14:textId="0F7F7AA1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</w:t>
      </w:r>
      <w:r w:rsidR="00291CCA" w:rsidRPr="003D6F9B">
        <w:rPr>
          <w:rFonts w:ascii="Consolas" w:hAnsi="Consolas"/>
          <w:sz w:val="16"/>
          <w:szCs w:val="18"/>
        </w:rPr>
        <w:t>"RoleDescription":</w:t>
      </w:r>
      <w:r w:rsidRPr="003D6F9B">
        <w:rPr>
          <w:rFonts w:ascii="Consolas" w:hAnsi="Consolas"/>
          <w:sz w:val="16"/>
          <w:szCs w:val="18"/>
        </w:rPr>
        <w:t xml:space="preserve"> </w:t>
      </w:r>
      <w:r w:rsidR="00291CCA" w:rsidRPr="003D6F9B">
        <w:rPr>
          <w:rFonts w:ascii="Consolas" w:hAnsi="Consolas"/>
          <w:sz w:val="16"/>
          <w:szCs w:val="18"/>
        </w:rPr>
        <w:t>"",</w:t>
      </w:r>
    </w:p>
    <w:p w14:paraId="0CEE9374" w14:textId="64596A5A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</w:t>
      </w:r>
      <w:r w:rsidR="00291CCA" w:rsidRPr="003D6F9B">
        <w:rPr>
          <w:rFonts w:ascii="Consolas" w:hAnsi="Consolas"/>
          <w:sz w:val="16"/>
          <w:szCs w:val="18"/>
        </w:rPr>
        <w:t>"RoleType":</w:t>
      </w:r>
      <w:r w:rsidRPr="003D6F9B">
        <w:rPr>
          <w:rFonts w:ascii="Consolas" w:hAnsi="Consolas"/>
          <w:sz w:val="16"/>
          <w:szCs w:val="18"/>
        </w:rPr>
        <w:t xml:space="preserve"> </w:t>
      </w:r>
      <w:r w:rsidR="00291CCA" w:rsidRPr="003D6F9B">
        <w:rPr>
          <w:rFonts w:ascii="Consolas" w:hAnsi="Consolas"/>
          <w:sz w:val="16"/>
          <w:szCs w:val="18"/>
        </w:rPr>
        <w:t>"",</w:t>
      </w:r>
    </w:p>
    <w:p w14:paraId="379B9199" w14:textId="6EC74CCF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</w:t>
      </w:r>
      <w:r w:rsidR="00291CCA" w:rsidRPr="003D6F9B">
        <w:rPr>
          <w:rFonts w:ascii="Consolas" w:hAnsi="Consolas"/>
          <w:sz w:val="16"/>
          <w:szCs w:val="18"/>
        </w:rPr>
        <w:t>"IsSensitive":</w:t>
      </w:r>
      <w:r w:rsidRPr="003D6F9B">
        <w:rPr>
          <w:rFonts w:ascii="Consolas" w:hAnsi="Consolas"/>
          <w:sz w:val="16"/>
          <w:szCs w:val="18"/>
        </w:rPr>
        <w:t xml:space="preserve"> </w:t>
      </w:r>
      <w:r w:rsidR="00291CCA" w:rsidRPr="003D6F9B">
        <w:rPr>
          <w:rFonts w:ascii="Consolas" w:hAnsi="Consolas"/>
          <w:sz w:val="16"/>
          <w:szCs w:val="18"/>
        </w:rPr>
        <w:t>"",</w:t>
      </w:r>
    </w:p>
    <w:p w14:paraId="662D66DB" w14:textId="521AAC97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</w:t>
      </w:r>
      <w:r w:rsidR="00291CCA" w:rsidRPr="003D6F9B">
        <w:rPr>
          <w:rFonts w:ascii="Consolas" w:hAnsi="Consolas"/>
          <w:sz w:val="16"/>
          <w:szCs w:val="18"/>
        </w:rPr>
        <w:t>"CreatedBy":</w:t>
      </w:r>
      <w:r w:rsidRPr="003D6F9B">
        <w:rPr>
          <w:rFonts w:ascii="Consolas" w:hAnsi="Consolas"/>
          <w:sz w:val="16"/>
          <w:szCs w:val="18"/>
        </w:rPr>
        <w:t xml:space="preserve"> </w:t>
      </w:r>
      <w:r w:rsidR="00291CCA" w:rsidRPr="003D6F9B">
        <w:rPr>
          <w:rFonts w:ascii="Consolas" w:hAnsi="Consolas"/>
          <w:sz w:val="16"/>
          <w:szCs w:val="18"/>
        </w:rPr>
        <w:t>"",</w:t>
      </w:r>
    </w:p>
    <w:p w14:paraId="76CFDC50" w14:textId="069B87BE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</w:t>
      </w:r>
      <w:r w:rsidR="00291CCA" w:rsidRPr="003D6F9B">
        <w:rPr>
          <w:rFonts w:ascii="Consolas" w:hAnsi="Consolas"/>
          <w:sz w:val="16"/>
          <w:szCs w:val="18"/>
        </w:rPr>
        <w:t>"CreatedTime":</w:t>
      </w:r>
      <w:r w:rsidRPr="003D6F9B">
        <w:rPr>
          <w:rFonts w:ascii="Consolas" w:hAnsi="Consolas"/>
          <w:sz w:val="16"/>
          <w:szCs w:val="18"/>
        </w:rPr>
        <w:t xml:space="preserve"> </w:t>
      </w:r>
      <w:r w:rsidR="00291CCA" w:rsidRPr="003D6F9B">
        <w:rPr>
          <w:rFonts w:ascii="Consolas" w:hAnsi="Consolas"/>
          <w:sz w:val="16"/>
          <w:szCs w:val="18"/>
        </w:rPr>
        <w:t>"",</w:t>
      </w:r>
    </w:p>
    <w:p w14:paraId="1F43D377" w14:textId="5F3A0094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</w:t>
      </w:r>
      <w:r w:rsidR="00291CCA" w:rsidRPr="003D6F9B">
        <w:rPr>
          <w:rFonts w:ascii="Consolas" w:hAnsi="Consolas"/>
          <w:sz w:val="16"/>
          <w:szCs w:val="18"/>
        </w:rPr>
        <w:t>"UsersCount":</w:t>
      </w:r>
      <w:r w:rsidRPr="003D6F9B">
        <w:rPr>
          <w:rFonts w:ascii="Consolas" w:hAnsi="Consolas"/>
          <w:sz w:val="16"/>
          <w:szCs w:val="18"/>
        </w:rPr>
        <w:t xml:space="preserve"> </w:t>
      </w:r>
      <w:r w:rsidR="00291CCA" w:rsidRPr="003D6F9B">
        <w:rPr>
          <w:rFonts w:ascii="Consolas" w:hAnsi="Consolas"/>
          <w:sz w:val="16"/>
          <w:szCs w:val="18"/>
        </w:rPr>
        <w:t>"",</w:t>
      </w:r>
    </w:p>
    <w:p w14:paraId="08142D03" w14:textId="556949FD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</w:t>
      </w:r>
      <w:r w:rsidR="00291CCA" w:rsidRPr="003D6F9B">
        <w:rPr>
          <w:rFonts w:ascii="Consolas" w:hAnsi="Consolas"/>
          <w:sz w:val="16"/>
          <w:szCs w:val="18"/>
        </w:rPr>
        <w:t>"Users":</w:t>
      </w:r>
      <w:r w:rsidRPr="003D6F9B">
        <w:rPr>
          <w:rFonts w:ascii="Consolas" w:hAnsi="Consolas"/>
          <w:sz w:val="16"/>
          <w:szCs w:val="18"/>
        </w:rPr>
        <w:t xml:space="preserve"> </w:t>
      </w:r>
      <w:r w:rsidR="00291CCA" w:rsidRPr="003D6F9B">
        <w:rPr>
          <w:rFonts w:ascii="Consolas" w:hAnsi="Consolas"/>
          <w:sz w:val="16"/>
          <w:szCs w:val="18"/>
        </w:rPr>
        <w:t>[</w:t>
      </w:r>
    </w:p>
    <w:p w14:paraId="090F8916" w14:textId="4141F8F0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  </w:t>
      </w:r>
      <w:r w:rsidR="00291CCA" w:rsidRPr="003D6F9B">
        <w:rPr>
          <w:rFonts w:ascii="Consolas" w:hAnsi="Consolas"/>
          <w:sz w:val="16"/>
          <w:szCs w:val="18"/>
        </w:rPr>
        <w:t>{</w:t>
      </w:r>
    </w:p>
    <w:p w14:paraId="340ABEED" w14:textId="0B6382B9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    </w:t>
      </w:r>
      <w:r w:rsidR="00291CCA" w:rsidRPr="003D6F9B">
        <w:rPr>
          <w:rFonts w:ascii="Consolas" w:hAnsi="Consolas"/>
          <w:sz w:val="16"/>
          <w:szCs w:val="18"/>
        </w:rPr>
        <w:t>"UserId":</w:t>
      </w:r>
      <w:r w:rsidRPr="003D6F9B">
        <w:rPr>
          <w:rFonts w:ascii="Consolas" w:hAnsi="Consolas"/>
          <w:sz w:val="16"/>
          <w:szCs w:val="18"/>
        </w:rPr>
        <w:t xml:space="preserve"> </w:t>
      </w:r>
      <w:r w:rsidR="00291CCA" w:rsidRPr="003D6F9B">
        <w:rPr>
          <w:rFonts w:ascii="Consolas" w:hAnsi="Consolas"/>
          <w:sz w:val="16"/>
          <w:szCs w:val="18"/>
        </w:rPr>
        <w:t>"",</w:t>
      </w:r>
    </w:p>
    <w:p w14:paraId="1B4B4AD7" w14:textId="688B575F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    </w:t>
      </w:r>
      <w:r w:rsidR="00291CCA" w:rsidRPr="003D6F9B">
        <w:rPr>
          <w:rFonts w:ascii="Consolas" w:hAnsi="Consolas"/>
          <w:sz w:val="16"/>
          <w:szCs w:val="18"/>
        </w:rPr>
        <w:t>"DisplayName":</w:t>
      </w:r>
      <w:r w:rsidRPr="003D6F9B">
        <w:rPr>
          <w:rFonts w:ascii="Consolas" w:hAnsi="Consolas"/>
          <w:sz w:val="16"/>
          <w:szCs w:val="18"/>
        </w:rPr>
        <w:t xml:space="preserve"> </w:t>
      </w:r>
      <w:r w:rsidR="00291CCA" w:rsidRPr="003D6F9B">
        <w:rPr>
          <w:rFonts w:ascii="Consolas" w:hAnsi="Consolas"/>
          <w:sz w:val="16"/>
          <w:szCs w:val="18"/>
        </w:rPr>
        <w:t>"",</w:t>
      </w:r>
    </w:p>
    <w:p w14:paraId="3282CB2F" w14:textId="44720FBB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    </w:t>
      </w:r>
      <w:r w:rsidR="00291CCA" w:rsidRPr="003D6F9B">
        <w:rPr>
          <w:rFonts w:ascii="Consolas" w:hAnsi="Consolas"/>
          <w:sz w:val="16"/>
          <w:szCs w:val="18"/>
        </w:rPr>
        <w:t>"PhoneNumber":</w:t>
      </w:r>
      <w:r w:rsidRPr="003D6F9B">
        <w:rPr>
          <w:rFonts w:ascii="Consolas" w:hAnsi="Consolas"/>
          <w:sz w:val="16"/>
          <w:szCs w:val="18"/>
        </w:rPr>
        <w:t xml:space="preserve"> </w:t>
      </w:r>
      <w:r w:rsidR="00291CCA" w:rsidRPr="003D6F9B">
        <w:rPr>
          <w:rFonts w:ascii="Consolas" w:hAnsi="Consolas"/>
          <w:sz w:val="16"/>
          <w:szCs w:val="18"/>
        </w:rPr>
        <w:t>"",</w:t>
      </w:r>
    </w:p>
    <w:p w14:paraId="5EB9A2F0" w14:textId="7BD35546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    </w:t>
      </w:r>
      <w:r w:rsidR="00291CCA" w:rsidRPr="003D6F9B">
        <w:rPr>
          <w:rFonts w:ascii="Consolas" w:hAnsi="Consolas"/>
          <w:sz w:val="16"/>
          <w:szCs w:val="18"/>
        </w:rPr>
        <w:t>"Email":</w:t>
      </w:r>
      <w:r w:rsidRPr="003D6F9B">
        <w:rPr>
          <w:rFonts w:ascii="Consolas" w:hAnsi="Consolas"/>
          <w:sz w:val="16"/>
          <w:szCs w:val="18"/>
        </w:rPr>
        <w:t xml:space="preserve"> </w:t>
      </w:r>
      <w:r w:rsidR="00291CCA" w:rsidRPr="003D6F9B">
        <w:rPr>
          <w:rFonts w:ascii="Consolas" w:hAnsi="Consolas"/>
          <w:sz w:val="16"/>
          <w:szCs w:val="18"/>
        </w:rPr>
        <w:t>""</w:t>
      </w:r>
    </w:p>
    <w:p w14:paraId="12ACBB5D" w14:textId="65029D51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  </w:t>
      </w:r>
      <w:r w:rsidR="00291CCA" w:rsidRPr="003D6F9B">
        <w:rPr>
          <w:rFonts w:ascii="Consolas" w:hAnsi="Consolas"/>
          <w:sz w:val="16"/>
          <w:szCs w:val="18"/>
        </w:rPr>
        <w:t>}</w:t>
      </w:r>
    </w:p>
    <w:p w14:paraId="079CA107" w14:textId="77777777" w:rsidR="00291CCA" w:rsidRPr="003D6F9B" w:rsidRDefault="00291CCA" w:rsidP="00DB7A1B">
      <w:pPr>
        <w:spacing w:after="0"/>
        <w:ind w:left="1440" w:firstLine="72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>],</w:t>
      </w:r>
    </w:p>
    <w:p w14:paraId="1EDA2C89" w14:textId="295E6196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</w:t>
      </w:r>
      <w:r w:rsidR="00291CCA" w:rsidRPr="003D6F9B">
        <w:rPr>
          <w:rFonts w:ascii="Consolas" w:hAnsi="Consolas"/>
          <w:sz w:val="16"/>
          <w:szCs w:val="18"/>
        </w:rPr>
        <w:t>"ADGroups":</w:t>
      </w:r>
      <w:r w:rsidRPr="003D6F9B">
        <w:rPr>
          <w:rFonts w:ascii="Consolas" w:hAnsi="Consolas"/>
          <w:sz w:val="16"/>
          <w:szCs w:val="18"/>
        </w:rPr>
        <w:t xml:space="preserve"> </w:t>
      </w:r>
      <w:r w:rsidR="00291CCA" w:rsidRPr="003D6F9B">
        <w:rPr>
          <w:rFonts w:ascii="Consolas" w:hAnsi="Consolas"/>
          <w:sz w:val="16"/>
          <w:szCs w:val="18"/>
        </w:rPr>
        <w:t>[</w:t>
      </w:r>
    </w:p>
    <w:p w14:paraId="32EB56F1" w14:textId="2743DFAF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  </w:t>
      </w:r>
      <w:r w:rsidR="00291CCA" w:rsidRPr="003D6F9B">
        <w:rPr>
          <w:rFonts w:ascii="Consolas" w:hAnsi="Consolas"/>
          <w:sz w:val="16"/>
          <w:szCs w:val="18"/>
        </w:rPr>
        <w:t>{</w:t>
      </w:r>
    </w:p>
    <w:p w14:paraId="097326DB" w14:textId="5A0287B4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    </w:t>
      </w:r>
      <w:r w:rsidR="00291CCA" w:rsidRPr="003D6F9B">
        <w:rPr>
          <w:rFonts w:ascii="Consolas" w:hAnsi="Consolas"/>
          <w:sz w:val="16"/>
          <w:szCs w:val="18"/>
        </w:rPr>
        <w:t>"GroupId":</w:t>
      </w:r>
      <w:r w:rsidRPr="003D6F9B">
        <w:rPr>
          <w:rFonts w:ascii="Consolas" w:hAnsi="Consolas"/>
          <w:sz w:val="16"/>
          <w:szCs w:val="18"/>
        </w:rPr>
        <w:t xml:space="preserve"> </w:t>
      </w:r>
      <w:r w:rsidR="00291CCA" w:rsidRPr="003D6F9B">
        <w:rPr>
          <w:rFonts w:ascii="Consolas" w:hAnsi="Consolas"/>
          <w:sz w:val="16"/>
          <w:szCs w:val="18"/>
        </w:rPr>
        <w:t>"",</w:t>
      </w:r>
    </w:p>
    <w:p w14:paraId="21A66817" w14:textId="565518A0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    </w:t>
      </w:r>
      <w:r w:rsidR="00291CCA" w:rsidRPr="003D6F9B">
        <w:rPr>
          <w:rFonts w:ascii="Consolas" w:hAnsi="Consolas"/>
          <w:sz w:val="16"/>
          <w:szCs w:val="18"/>
        </w:rPr>
        <w:t>"GroupName":</w:t>
      </w:r>
      <w:r w:rsidRPr="003D6F9B">
        <w:rPr>
          <w:rFonts w:ascii="Consolas" w:hAnsi="Consolas"/>
          <w:sz w:val="16"/>
          <w:szCs w:val="18"/>
        </w:rPr>
        <w:t xml:space="preserve"> </w:t>
      </w:r>
      <w:r w:rsidR="00291CCA" w:rsidRPr="003D6F9B">
        <w:rPr>
          <w:rFonts w:ascii="Consolas" w:hAnsi="Consolas"/>
          <w:sz w:val="16"/>
          <w:szCs w:val="18"/>
        </w:rPr>
        <w:t>""</w:t>
      </w:r>
    </w:p>
    <w:p w14:paraId="07F40D9B" w14:textId="0CC42C33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  </w:t>
      </w:r>
      <w:r w:rsidR="00291CCA" w:rsidRPr="003D6F9B">
        <w:rPr>
          <w:rFonts w:ascii="Consolas" w:hAnsi="Consolas"/>
          <w:sz w:val="16"/>
          <w:szCs w:val="18"/>
        </w:rPr>
        <w:t>}</w:t>
      </w:r>
    </w:p>
    <w:p w14:paraId="38BA9F38" w14:textId="01921BA1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</w:t>
      </w:r>
      <w:r w:rsidR="00291CCA" w:rsidRPr="003D6F9B">
        <w:rPr>
          <w:rFonts w:ascii="Consolas" w:hAnsi="Consolas"/>
          <w:sz w:val="16"/>
          <w:szCs w:val="18"/>
        </w:rPr>
        <w:t>],</w:t>
      </w:r>
    </w:p>
    <w:p w14:paraId="6A7AEBC0" w14:textId="25831ACB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</w:t>
      </w:r>
      <w:r w:rsidR="00291CCA" w:rsidRPr="003D6F9B">
        <w:rPr>
          <w:rFonts w:ascii="Consolas" w:hAnsi="Consolas"/>
          <w:sz w:val="16"/>
          <w:szCs w:val="18"/>
        </w:rPr>
        <w:t>"Departments":</w:t>
      </w:r>
      <w:r w:rsidRPr="003D6F9B">
        <w:rPr>
          <w:rFonts w:ascii="Consolas" w:hAnsi="Consolas"/>
          <w:sz w:val="16"/>
          <w:szCs w:val="18"/>
        </w:rPr>
        <w:t xml:space="preserve"> </w:t>
      </w:r>
      <w:r w:rsidR="00291CCA" w:rsidRPr="003D6F9B">
        <w:rPr>
          <w:rFonts w:ascii="Consolas" w:hAnsi="Consolas"/>
          <w:sz w:val="16"/>
          <w:szCs w:val="18"/>
        </w:rPr>
        <w:t>[</w:t>
      </w:r>
    </w:p>
    <w:p w14:paraId="08B31EBD" w14:textId="6C28AD19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  </w:t>
      </w:r>
      <w:r w:rsidR="00291CCA" w:rsidRPr="003D6F9B">
        <w:rPr>
          <w:rFonts w:ascii="Consolas" w:hAnsi="Consolas"/>
          <w:sz w:val="16"/>
          <w:szCs w:val="18"/>
        </w:rPr>
        <w:t>{</w:t>
      </w:r>
    </w:p>
    <w:p w14:paraId="5AAEE10C" w14:textId="3E0AC30B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    </w:t>
      </w:r>
      <w:r w:rsidR="00291CCA" w:rsidRPr="003D6F9B">
        <w:rPr>
          <w:rFonts w:ascii="Consolas" w:hAnsi="Consolas"/>
          <w:sz w:val="16"/>
          <w:szCs w:val="18"/>
        </w:rPr>
        <w:t>"DepartmentId":</w:t>
      </w:r>
      <w:r w:rsidRPr="003D6F9B">
        <w:rPr>
          <w:rFonts w:ascii="Consolas" w:hAnsi="Consolas"/>
          <w:sz w:val="16"/>
          <w:szCs w:val="18"/>
        </w:rPr>
        <w:t xml:space="preserve"> </w:t>
      </w:r>
      <w:r w:rsidR="00291CCA" w:rsidRPr="003D6F9B">
        <w:rPr>
          <w:rFonts w:ascii="Consolas" w:hAnsi="Consolas"/>
          <w:sz w:val="16"/>
          <w:szCs w:val="18"/>
        </w:rPr>
        <w:t>"",</w:t>
      </w:r>
    </w:p>
    <w:p w14:paraId="01FC5F88" w14:textId="3732A7A8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    </w:t>
      </w:r>
      <w:r w:rsidR="00291CCA" w:rsidRPr="003D6F9B">
        <w:rPr>
          <w:rFonts w:ascii="Consolas" w:hAnsi="Consolas"/>
          <w:sz w:val="16"/>
          <w:szCs w:val="18"/>
        </w:rPr>
        <w:t>"DepartmentName":</w:t>
      </w:r>
      <w:r w:rsidRPr="003D6F9B">
        <w:rPr>
          <w:rFonts w:ascii="Consolas" w:hAnsi="Consolas"/>
          <w:sz w:val="16"/>
          <w:szCs w:val="18"/>
        </w:rPr>
        <w:t xml:space="preserve"> </w:t>
      </w:r>
      <w:r w:rsidR="00291CCA" w:rsidRPr="003D6F9B">
        <w:rPr>
          <w:rFonts w:ascii="Consolas" w:hAnsi="Consolas"/>
          <w:sz w:val="16"/>
          <w:szCs w:val="18"/>
        </w:rPr>
        <w:t>"",</w:t>
      </w:r>
    </w:p>
    <w:p w14:paraId="49E99389" w14:textId="221D6C8E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    </w:t>
      </w:r>
      <w:r w:rsidR="00291CCA" w:rsidRPr="003D6F9B">
        <w:rPr>
          <w:rFonts w:ascii="Consolas" w:hAnsi="Consolas"/>
          <w:sz w:val="16"/>
          <w:szCs w:val="18"/>
        </w:rPr>
        <w:t>"DepartmentDescription":</w:t>
      </w:r>
      <w:r w:rsidRPr="003D6F9B">
        <w:rPr>
          <w:rFonts w:ascii="Consolas" w:hAnsi="Consolas"/>
          <w:sz w:val="16"/>
          <w:szCs w:val="18"/>
        </w:rPr>
        <w:t xml:space="preserve"> </w:t>
      </w:r>
      <w:r w:rsidR="00291CCA" w:rsidRPr="003D6F9B">
        <w:rPr>
          <w:rFonts w:ascii="Consolas" w:hAnsi="Consolas"/>
          <w:sz w:val="16"/>
          <w:szCs w:val="18"/>
        </w:rPr>
        <w:t>""</w:t>
      </w:r>
    </w:p>
    <w:p w14:paraId="20CDD247" w14:textId="579DF289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    </w:t>
      </w:r>
      <w:r w:rsidR="00291CCA" w:rsidRPr="003D6F9B">
        <w:rPr>
          <w:rFonts w:ascii="Consolas" w:hAnsi="Consolas"/>
          <w:sz w:val="16"/>
          <w:szCs w:val="18"/>
        </w:rPr>
        <w:t>}</w:t>
      </w:r>
    </w:p>
    <w:p w14:paraId="1308C0AB" w14:textId="31DA77C9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  </w:t>
      </w:r>
      <w:r w:rsidR="00291CCA" w:rsidRPr="003D6F9B">
        <w:rPr>
          <w:rFonts w:ascii="Consolas" w:hAnsi="Consolas"/>
          <w:sz w:val="16"/>
          <w:szCs w:val="18"/>
        </w:rPr>
        <w:t>}</w:t>
      </w:r>
    </w:p>
    <w:p w14:paraId="51D40F8D" w14:textId="2F4B094F" w:rsidR="00291CCA" w:rsidRPr="003D6F9B" w:rsidRDefault="009847D4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 xml:space="preserve">                  </w:t>
      </w:r>
      <w:r w:rsidR="00291CCA" w:rsidRPr="003D6F9B">
        <w:rPr>
          <w:rFonts w:ascii="Consolas" w:hAnsi="Consolas"/>
          <w:sz w:val="16"/>
          <w:szCs w:val="18"/>
        </w:rPr>
        <w:t>]</w:t>
      </w:r>
    </w:p>
    <w:p w14:paraId="4F656D3D" w14:textId="77777777" w:rsidR="00291CCA" w:rsidRPr="003D6F9B" w:rsidRDefault="00291CCA" w:rsidP="00DB7A1B">
      <w:pPr>
        <w:spacing w:after="0"/>
        <w:rPr>
          <w:rFonts w:ascii="Consolas" w:hAnsi="Consolas"/>
          <w:sz w:val="16"/>
          <w:szCs w:val="18"/>
        </w:rPr>
      </w:pPr>
      <w:r w:rsidRPr="003D6F9B">
        <w:rPr>
          <w:rFonts w:ascii="Consolas" w:hAnsi="Consolas"/>
          <w:sz w:val="16"/>
          <w:szCs w:val="18"/>
        </w:rPr>
        <w:t>}</w:t>
      </w:r>
    </w:p>
    <w:p w14:paraId="0BB1FF4F" w14:textId="7A709518" w:rsidR="00326540" w:rsidRDefault="003D6F9B" w:rsidP="003D6F9B">
      <w:pPr>
        <w:pStyle w:val="Heading3"/>
      </w:pPr>
      <w:r>
        <w:br w:type="column"/>
      </w:r>
      <w:r w:rsidR="00326540">
        <w:t>Result</w:t>
      </w:r>
    </w:p>
    <w:tbl>
      <w:tblPr>
        <w:tblW w:w="5093" w:type="dxa"/>
        <w:tblLook w:val="04A0" w:firstRow="1" w:lastRow="0" w:firstColumn="1" w:lastColumn="0" w:noHBand="0" w:noVBand="1"/>
      </w:tblPr>
      <w:tblGrid>
        <w:gridCol w:w="758"/>
        <w:gridCol w:w="4335"/>
      </w:tblGrid>
      <w:tr w:rsidR="00291CCA" w14:paraId="4282642A" w14:textId="77777777" w:rsidTr="003D6F9B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7E6E6" w:themeFill="background2"/>
          </w:tcPr>
          <w:p w14:paraId="3FA33AA4" w14:textId="5A33330A" w:rsidR="00291CCA" w:rsidRPr="003D6F9B" w:rsidRDefault="00291CCA" w:rsidP="00DB7A1B">
            <w:pPr>
              <w:spacing w:after="0"/>
              <w:rPr>
                <w:b/>
                <w:bCs/>
              </w:rPr>
            </w:pPr>
            <w:r w:rsidRPr="003D6F9B">
              <w:rPr>
                <w:b/>
                <w:bCs/>
              </w:rPr>
              <w:t>HTTP</w:t>
            </w:r>
            <w:r w:rsidR="009847D4" w:rsidRPr="003D6F9B">
              <w:rPr>
                <w:b/>
                <w:bCs/>
              </w:rPr>
              <w:t xml:space="preserve"> </w:t>
            </w:r>
            <w:r w:rsidRPr="003D6F9B">
              <w:rPr>
                <w:b/>
                <w:bCs/>
              </w:rPr>
              <w:t>Code</w:t>
            </w:r>
          </w:p>
        </w:tc>
        <w:tc>
          <w:tcPr>
            <w:tcW w:w="43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7E6E6" w:themeFill="background2"/>
          </w:tcPr>
          <w:p w14:paraId="740D6FAE" w14:textId="3D2E8A94" w:rsidR="00291CCA" w:rsidRPr="003D6F9B" w:rsidRDefault="00291CCA" w:rsidP="00DB7A1B">
            <w:pPr>
              <w:spacing w:after="0"/>
              <w:rPr>
                <w:b/>
                <w:bCs/>
              </w:rPr>
            </w:pPr>
            <w:r w:rsidRPr="003D6F9B">
              <w:rPr>
                <w:b/>
                <w:bCs/>
              </w:rPr>
              <w:t>Result</w:t>
            </w:r>
            <w:r w:rsidR="009847D4" w:rsidRPr="003D6F9B">
              <w:rPr>
                <w:b/>
                <w:bCs/>
              </w:rPr>
              <w:t xml:space="preserve"> </w:t>
            </w:r>
            <w:r w:rsidRPr="003D6F9B">
              <w:rPr>
                <w:b/>
                <w:bCs/>
              </w:rPr>
              <w:t>Description</w:t>
            </w:r>
          </w:p>
        </w:tc>
      </w:tr>
      <w:tr w:rsidR="00291CCA" w14:paraId="6F6F0F7A" w14:textId="77777777" w:rsidTr="003D6F9B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498623" w14:textId="77777777" w:rsidR="00291CCA" w:rsidRDefault="00291CCA" w:rsidP="00DB7A1B">
            <w:pPr>
              <w:spacing w:after="0"/>
            </w:pPr>
            <w:r w:rsidRPr="0387F8AB">
              <w:t>200</w:t>
            </w:r>
          </w:p>
        </w:tc>
        <w:tc>
          <w:tcPr>
            <w:tcW w:w="43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ABAF40" w14:textId="5F6B6852" w:rsidR="00291CCA" w:rsidRDefault="006111D6" w:rsidP="00DB7A1B">
            <w:pPr>
              <w:spacing w:after="0"/>
            </w:pPr>
            <w:r>
              <w:t>The</w:t>
            </w:r>
            <w:r w:rsidR="009847D4">
              <w:t xml:space="preserve"> </w:t>
            </w:r>
            <w:r w:rsidR="00291CCA" w:rsidRPr="0387F8AB">
              <w:t>list</w:t>
            </w:r>
            <w:r w:rsidR="009847D4">
              <w:t xml:space="preserve"> </w:t>
            </w:r>
            <w:r w:rsidR="00291CCA" w:rsidRPr="0387F8AB">
              <w:t>of</w:t>
            </w:r>
            <w:r w:rsidR="009847D4">
              <w:t xml:space="preserve"> </w:t>
            </w:r>
            <w:r w:rsidR="00291CCA" w:rsidRPr="0387F8AB">
              <w:t>all</w:t>
            </w:r>
            <w:r w:rsidR="009847D4">
              <w:t xml:space="preserve"> </w:t>
            </w:r>
            <w:r w:rsidR="00291CCA"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="00291CCA" w:rsidRPr="0387F8AB">
              <w:t>roles</w:t>
            </w:r>
            <w:r w:rsidR="009847D4">
              <w:t xml:space="preserve"> </w:t>
            </w:r>
            <w:r w:rsidR="00291CCA" w:rsidRPr="0387F8AB">
              <w:t>or</w:t>
            </w:r>
            <w:r w:rsidR="009847D4">
              <w:t xml:space="preserve"> </w:t>
            </w:r>
            <w:r w:rsidR="00291CCA" w:rsidRPr="0387F8AB">
              <w:t>a</w:t>
            </w:r>
            <w:r w:rsidR="009847D4">
              <w:t xml:space="preserve"> </w:t>
            </w:r>
            <w:r w:rsidR="00291CCA" w:rsidRPr="0387F8AB">
              <w:t>single</w:t>
            </w:r>
            <w:r w:rsidR="009847D4">
              <w:t xml:space="preserve"> </w:t>
            </w:r>
            <w:r w:rsidR="00291CCA" w:rsidRPr="0387F8AB">
              <w:t>role</w:t>
            </w:r>
            <w:r w:rsidR="009847D4">
              <w:t xml:space="preserve"> </w:t>
            </w:r>
            <w:r w:rsidR="00291CCA" w:rsidRPr="0387F8AB">
              <w:t>with</w:t>
            </w:r>
            <w:r w:rsidR="009847D4">
              <w:t xml:space="preserve"> </w:t>
            </w:r>
            <w:r>
              <w:t>a</w:t>
            </w:r>
            <w:r w:rsidR="009847D4">
              <w:t xml:space="preserve"> </w:t>
            </w:r>
            <w:r w:rsidR="00291CCA" w:rsidRPr="0387F8AB">
              <w:t>given</w:t>
            </w:r>
            <w:r w:rsidR="009847D4">
              <w:t xml:space="preserve"> </w:t>
            </w:r>
            <w:r w:rsidR="00903EF1">
              <w:t>R</w:t>
            </w:r>
            <w:r w:rsidR="00291CCA" w:rsidRPr="0387F8AB">
              <w:t>oleId</w:t>
            </w:r>
          </w:p>
        </w:tc>
      </w:tr>
    </w:tbl>
    <w:p w14:paraId="19524B7A" w14:textId="439E0A94" w:rsidR="00326540" w:rsidRDefault="00326540" w:rsidP="003D6F9B">
      <w:pPr>
        <w:pStyle w:val="Heading3"/>
      </w:pPr>
      <w:r>
        <w:t>Error Management</w:t>
      </w:r>
    </w:p>
    <w:tbl>
      <w:tblPr>
        <w:tblW w:w="5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2"/>
        <w:gridCol w:w="732"/>
        <w:gridCol w:w="3634"/>
      </w:tblGrid>
      <w:tr w:rsidR="00291CCA" w14:paraId="5683E4B5" w14:textId="77777777" w:rsidTr="003D6F9B"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6D4A69D" w14:textId="0962E4D7" w:rsidR="00291CCA" w:rsidRDefault="00291CCA" w:rsidP="00DB7A1B">
            <w:pPr>
              <w:spacing w:after="0"/>
            </w:pPr>
            <w:r w:rsidRPr="0387F8AB">
              <w:t>HTTP</w:t>
            </w:r>
            <w:r w:rsidR="009847D4">
              <w:t xml:space="preserve"> </w:t>
            </w:r>
            <w:r w:rsidRPr="0387F8AB">
              <w:t>Code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7089A58" w14:textId="209A9C76" w:rsidR="00291CCA" w:rsidRDefault="00291CCA" w:rsidP="00DB7A1B">
            <w:pPr>
              <w:spacing w:after="0"/>
            </w:pPr>
            <w:r w:rsidRPr="0387F8AB">
              <w:t>Error</w:t>
            </w:r>
            <w:r w:rsidR="009847D4">
              <w:t xml:space="preserve"> </w:t>
            </w:r>
            <w:r w:rsidRPr="0387F8AB">
              <w:t>Code</w:t>
            </w:r>
          </w:p>
        </w:tc>
        <w:tc>
          <w:tcPr>
            <w:tcW w:w="3634" w:type="dxa"/>
            <w:shd w:val="clear" w:color="auto" w:fill="D9D9D9" w:themeFill="background1" w:themeFillShade="D9"/>
            <w:vAlign w:val="center"/>
          </w:tcPr>
          <w:p w14:paraId="3015FC7C" w14:textId="1C11C2B1" w:rsidR="00291CCA" w:rsidRDefault="00291CCA" w:rsidP="00DB7A1B">
            <w:pPr>
              <w:spacing w:after="0"/>
            </w:pPr>
            <w:r w:rsidRPr="0387F8AB">
              <w:t>Error</w:t>
            </w:r>
            <w:r w:rsidR="009847D4">
              <w:t xml:space="preserve"> </w:t>
            </w:r>
            <w:r w:rsidRPr="0387F8AB">
              <w:t>Description</w:t>
            </w:r>
          </w:p>
        </w:tc>
      </w:tr>
      <w:tr w:rsidR="00291CCA" w14:paraId="47EC71CD" w14:textId="77777777" w:rsidTr="003D6F9B">
        <w:tc>
          <w:tcPr>
            <w:tcW w:w="0" w:type="auto"/>
            <w:vAlign w:val="center"/>
          </w:tcPr>
          <w:p w14:paraId="1CE9CE6B" w14:textId="77777777" w:rsidR="00291CCA" w:rsidRDefault="00291CCA" w:rsidP="00DB7A1B">
            <w:pPr>
              <w:spacing w:after="0"/>
            </w:pPr>
            <w:r w:rsidRPr="0387F8AB">
              <w:t>500</w:t>
            </w:r>
          </w:p>
        </w:tc>
        <w:tc>
          <w:tcPr>
            <w:tcW w:w="0" w:type="auto"/>
            <w:vAlign w:val="center"/>
          </w:tcPr>
          <w:p w14:paraId="50A0B078" w14:textId="77777777" w:rsidR="00291CCA" w:rsidRDefault="00291CCA" w:rsidP="00DB7A1B">
            <w:pPr>
              <w:spacing w:after="0"/>
            </w:pPr>
            <w:r w:rsidRPr="0387F8AB">
              <w:t>500</w:t>
            </w:r>
          </w:p>
        </w:tc>
        <w:tc>
          <w:tcPr>
            <w:tcW w:w="3634" w:type="dxa"/>
            <w:vAlign w:val="center"/>
          </w:tcPr>
          <w:p w14:paraId="3F9EBE04" w14:textId="326A042B" w:rsidR="00291CCA" w:rsidRDefault="00291CCA" w:rsidP="00DB7A1B">
            <w:pPr>
              <w:spacing w:after="0"/>
            </w:pPr>
            <w:r w:rsidRPr="0387F8AB">
              <w:t>Generic</w:t>
            </w:r>
            <w:r w:rsidR="009847D4">
              <w:t xml:space="preserve"> </w:t>
            </w:r>
            <w:r w:rsidRPr="0387F8AB">
              <w:t>Error</w:t>
            </w:r>
          </w:p>
        </w:tc>
      </w:tr>
      <w:tr w:rsidR="00291CCA" w14:paraId="506330CB" w14:textId="77777777" w:rsidTr="003D6F9B">
        <w:tc>
          <w:tcPr>
            <w:tcW w:w="0" w:type="auto"/>
            <w:vAlign w:val="center"/>
          </w:tcPr>
          <w:p w14:paraId="54D690D9" w14:textId="77777777" w:rsidR="00291CCA" w:rsidRDefault="00291CCA" w:rsidP="00DB7A1B">
            <w:pPr>
              <w:spacing w:after="0"/>
            </w:pPr>
            <w:r w:rsidRPr="0387F8AB">
              <w:t>400</w:t>
            </w:r>
          </w:p>
        </w:tc>
        <w:tc>
          <w:tcPr>
            <w:tcW w:w="0" w:type="auto"/>
            <w:vAlign w:val="center"/>
          </w:tcPr>
          <w:p w14:paraId="467FCAB2" w14:textId="77777777" w:rsidR="00291CCA" w:rsidRDefault="00291CCA" w:rsidP="00DB7A1B">
            <w:pPr>
              <w:spacing w:after="0"/>
            </w:pPr>
            <w:r w:rsidRPr="0387F8AB">
              <w:t>401</w:t>
            </w:r>
          </w:p>
        </w:tc>
        <w:tc>
          <w:tcPr>
            <w:tcW w:w="3634" w:type="dxa"/>
            <w:vAlign w:val="center"/>
          </w:tcPr>
          <w:p w14:paraId="3D3C6107" w14:textId="367D8C8A" w:rsidR="00291CCA" w:rsidRDefault="00291CCA" w:rsidP="007956C2">
            <w:pPr>
              <w:spacing w:after="0"/>
            </w:pPr>
            <w:r w:rsidRPr="0387F8AB">
              <w:t>Unauthorized</w:t>
            </w:r>
            <w:r w:rsidR="009847D4">
              <w:t xml:space="preserve"> </w:t>
            </w:r>
            <w:r w:rsidRPr="0387F8AB">
              <w:t>User</w:t>
            </w:r>
            <w:r w:rsidR="007956C2">
              <w:t xml:space="preserve"> or </w:t>
            </w:r>
            <w:r w:rsidRPr="0387F8AB">
              <w:t>Header</w:t>
            </w:r>
            <w:r w:rsidR="009847D4">
              <w:t xml:space="preserve"> </w:t>
            </w:r>
            <w:r w:rsidRPr="0387F8AB">
              <w:t>Token</w:t>
            </w:r>
            <w:r w:rsidR="009847D4">
              <w:t xml:space="preserve"> </w:t>
            </w:r>
            <w:r w:rsidRPr="0387F8AB">
              <w:t>missing</w:t>
            </w:r>
          </w:p>
        </w:tc>
      </w:tr>
      <w:tr w:rsidR="00291CCA" w14:paraId="143736C2" w14:textId="77777777" w:rsidTr="003D6F9B">
        <w:tc>
          <w:tcPr>
            <w:tcW w:w="0" w:type="auto"/>
            <w:vAlign w:val="center"/>
          </w:tcPr>
          <w:p w14:paraId="0853C121" w14:textId="77777777" w:rsidR="00291CCA" w:rsidRDefault="00291CCA" w:rsidP="00DB7A1B">
            <w:pPr>
              <w:spacing w:after="0"/>
            </w:pPr>
            <w:r w:rsidRPr="0387F8AB">
              <w:t>400</w:t>
            </w:r>
          </w:p>
        </w:tc>
        <w:tc>
          <w:tcPr>
            <w:tcW w:w="0" w:type="auto"/>
            <w:vAlign w:val="center"/>
          </w:tcPr>
          <w:p w14:paraId="1024B940" w14:textId="77777777" w:rsidR="00291CCA" w:rsidRDefault="00291CCA" w:rsidP="00DB7A1B">
            <w:pPr>
              <w:spacing w:after="0"/>
            </w:pPr>
            <w:r w:rsidRPr="0387F8AB">
              <w:t>400</w:t>
            </w:r>
          </w:p>
        </w:tc>
        <w:tc>
          <w:tcPr>
            <w:tcW w:w="3634" w:type="dxa"/>
            <w:vAlign w:val="center"/>
          </w:tcPr>
          <w:p w14:paraId="6BE390CF" w14:textId="71BF837C" w:rsidR="00291CCA" w:rsidRDefault="00291CCA" w:rsidP="00DB7A1B">
            <w:pPr>
              <w:spacing w:after="0"/>
            </w:pPr>
            <w:r w:rsidRPr="0387F8AB">
              <w:t>Bad</w:t>
            </w:r>
            <w:r w:rsidR="009847D4">
              <w:t xml:space="preserve"> </w:t>
            </w:r>
            <w:r w:rsidRPr="0387F8AB">
              <w:t>request</w:t>
            </w:r>
          </w:p>
        </w:tc>
      </w:tr>
    </w:tbl>
    <w:p w14:paraId="097F79CE" w14:textId="77777777" w:rsidR="003D6F9B" w:rsidRDefault="003D6F9B" w:rsidP="0096182F">
      <w:pPr>
        <w:pStyle w:val="Heading2"/>
        <w:sectPr w:rsidR="003D6F9B" w:rsidSect="003D6F9B">
          <w:type w:val="continuous"/>
          <w:pgSz w:w="12960" w:h="25920" w:code="5"/>
          <w:pgMar w:top="720" w:right="720" w:bottom="720" w:left="720" w:header="720" w:footer="720" w:gutter="0"/>
          <w:cols w:num="2" w:space="720"/>
          <w:docGrid w:linePitch="360"/>
        </w:sectPr>
      </w:pPr>
    </w:p>
    <w:p w14:paraId="4877A80F" w14:textId="14C8502D" w:rsidR="00291CCA" w:rsidRDefault="00894C8A" w:rsidP="0096182F">
      <w:pPr>
        <w:pStyle w:val="Heading2"/>
      </w:pPr>
      <w:bookmarkStart w:id="48" w:name="_Toc217392186"/>
      <w:r>
        <w:t>POS</w:t>
      </w:r>
      <w:r w:rsidR="00291CCA" w:rsidRPr="0387F8AB">
        <w:t>T-</w:t>
      </w:r>
      <w:r w:rsidR="009847D4">
        <w:t xml:space="preserve"> </w:t>
      </w:r>
      <w:r w:rsidR="00291CCA" w:rsidRPr="0387F8AB">
        <w:t>GetRolesByUser</w:t>
      </w:r>
      <w:bookmarkEnd w:id="48"/>
    </w:p>
    <w:p w14:paraId="317719F2" w14:textId="76C3161A" w:rsidR="00291CCA" w:rsidRDefault="00291CCA" w:rsidP="00291CCA">
      <w:r>
        <w:t>This</w:t>
      </w:r>
      <w:r w:rsidR="009847D4">
        <w:t xml:space="preserve"> </w:t>
      </w:r>
      <w:r w:rsidRPr="0387F8AB">
        <w:t>API</w:t>
      </w:r>
      <w:r w:rsidR="009847D4">
        <w:t xml:space="preserve"> </w:t>
      </w:r>
      <w:r w:rsidRPr="0387F8AB">
        <w:t>is</w:t>
      </w:r>
      <w:r w:rsidR="009847D4">
        <w:t xml:space="preserve"> </w:t>
      </w:r>
      <w:r>
        <w:t>used</w:t>
      </w:r>
      <w:r w:rsidR="009847D4">
        <w:t xml:space="preserve"> </w:t>
      </w:r>
      <w:r w:rsidRPr="0387F8AB">
        <w:t>for</w:t>
      </w:r>
      <w:r w:rsidR="009847D4">
        <w:t xml:space="preserve"> </w:t>
      </w:r>
      <w:r w:rsidRPr="0387F8AB">
        <w:t>retrieving</w:t>
      </w:r>
      <w:r w:rsidR="009847D4">
        <w:t xml:space="preserve"> </w:t>
      </w:r>
      <w:r w:rsidRPr="0387F8AB">
        <w:t>a</w:t>
      </w:r>
      <w:r w:rsidR="009847D4">
        <w:t xml:space="preserve"> </w:t>
      </w:r>
      <w:r w:rsidRPr="0387F8AB">
        <w:t>list</w:t>
      </w:r>
      <w:r w:rsidR="009847D4">
        <w:t xml:space="preserve"> </w:t>
      </w:r>
      <w:r w:rsidRPr="0387F8AB">
        <w:t>of</w:t>
      </w:r>
      <w:r w:rsidR="009847D4">
        <w:t xml:space="preserve"> </w:t>
      </w:r>
      <w:r w:rsidRPr="0387F8AB">
        <w:t>roles</w:t>
      </w:r>
      <w:r w:rsidR="009847D4">
        <w:t xml:space="preserve"> </w:t>
      </w:r>
      <w:r w:rsidRPr="0387F8AB">
        <w:t>based</w:t>
      </w:r>
      <w:r w:rsidR="009847D4">
        <w:t xml:space="preserve"> </w:t>
      </w:r>
      <w:r w:rsidRPr="0387F8AB">
        <w:t>on</w:t>
      </w:r>
      <w:r w:rsidR="009847D4">
        <w:t xml:space="preserve"> </w:t>
      </w:r>
      <w:r w:rsidR="00D53FE0">
        <w:t>User</w:t>
      </w:r>
      <w:r w:rsidRPr="0387F8AB">
        <w:t>Id</w:t>
      </w:r>
      <w:r w:rsidR="00AE7A4C">
        <w:t>s</w:t>
      </w:r>
      <w:r w:rsidR="009847D4">
        <w:t xml:space="preserve"> </w:t>
      </w:r>
      <w:r w:rsidRPr="0387F8AB">
        <w:t>present</w:t>
      </w:r>
      <w:r w:rsidR="009847D4">
        <w:t xml:space="preserve"> </w:t>
      </w:r>
      <w:r w:rsidRPr="0387F8AB">
        <w:t>in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request</w:t>
      </w:r>
      <w:r w:rsidR="009847D4">
        <w:t xml:space="preserve"> </w:t>
      </w:r>
      <w:r w:rsidRPr="0387F8AB">
        <w:t>body.</w:t>
      </w:r>
    </w:p>
    <w:p w14:paraId="412B323B" w14:textId="1EFF73AD" w:rsidR="00291CCA" w:rsidRPr="002C55D8" w:rsidRDefault="00291CCA" w:rsidP="003D6F9B">
      <w:pPr>
        <w:pStyle w:val="Heading3"/>
      </w:pPr>
      <w:r w:rsidRPr="002C55D8">
        <w:t>API</w:t>
      </w:r>
      <w:r w:rsidR="009847D4">
        <w:t xml:space="preserve"> </w:t>
      </w:r>
      <w:r w:rsidRPr="002C55D8">
        <w:t>Precondition</w:t>
      </w:r>
    </w:p>
    <w:p w14:paraId="3132C8B1" w14:textId="2592DDFD" w:rsidR="00291CCA" w:rsidRDefault="00291CCA" w:rsidP="00291CCA">
      <w:r w:rsidRPr="0387F8AB">
        <w:t>To</w:t>
      </w:r>
      <w:r w:rsidR="009847D4">
        <w:t xml:space="preserve"> </w:t>
      </w:r>
      <w:r w:rsidRPr="0387F8AB">
        <w:t>fetch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response</w:t>
      </w:r>
      <w:r w:rsidR="009847D4">
        <w:t xml:space="preserve"> </w:t>
      </w:r>
      <w:r w:rsidRPr="0387F8AB">
        <w:t>from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APIs,</w:t>
      </w:r>
      <w:r w:rsidR="009847D4">
        <w:t xml:space="preserve"> </w:t>
      </w:r>
      <w:r w:rsidR="007F44E0">
        <w:t>the</w:t>
      </w:r>
      <w:r w:rsidR="009847D4">
        <w:t xml:space="preserve"> </w:t>
      </w:r>
      <w:r w:rsidRPr="0387F8AB">
        <w:t>following</w:t>
      </w:r>
      <w:r w:rsidR="009847D4">
        <w:t xml:space="preserve"> </w:t>
      </w:r>
      <w:r w:rsidRPr="0387F8AB">
        <w:t>entities</w:t>
      </w:r>
      <w:r w:rsidR="009847D4">
        <w:t xml:space="preserve"> </w:t>
      </w:r>
      <w:r w:rsidR="0060487A">
        <w:t>must</w:t>
      </w:r>
      <w:r w:rsidR="009847D4">
        <w:t xml:space="preserve"> </w:t>
      </w:r>
      <w:r w:rsidRPr="0387F8AB">
        <w:t>exist.</w:t>
      </w:r>
      <w:r w:rsidR="009847D4">
        <w:t xml:space="preserve"> </w:t>
      </w:r>
    </w:p>
    <w:p w14:paraId="0449FE2E" w14:textId="78FB5EFA" w:rsidR="00291CCA" w:rsidRDefault="00291CCA" w:rsidP="00593A85">
      <w:pPr>
        <w:numPr>
          <w:ilvl w:val="0"/>
          <w:numId w:val="12"/>
        </w:numPr>
        <w:spacing w:after="0"/>
      </w:pPr>
      <w:r w:rsidRPr="0387F8AB">
        <w:t>Authorization</w:t>
      </w:r>
      <w:r w:rsidR="009847D4">
        <w:t xml:space="preserve"> </w:t>
      </w:r>
      <w:r w:rsidRPr="0387F8AB">
        <w:t>token</w:t>
      </w:r>
      <w:r w:rsidR="009847D4">
        <w:t xml:space="preserve"> </w:t>
      </w:r>
    </w:p>
    <w:p w14:paraId="25A8CFF4" w14:textId="77777777" w:rsidR="00291CCA" w:rsidRDefault="00291CCA" w:rsidP="00593A85">
      <w:pPr>
        <w:numPr>
          <w:ilvl w:val="0"/>
          <w:numId w:val="12"/>
        </w:numPr>
        <w:spacing w:after="0"/>
      </w:pPr>
      <w:r w:rsidRPr="0387F8AB">
        <w:t>Content-Type</w:t>
      </w:r>
    </w:p>
    <w:p w14:paraId="583E81AE" w14:textId="77777777" w:rsidR="00291CCA" w:rsidRDefault="00291CCA" w:rsidP="00593A85">
      <w:pPr>
        <w:numPr>
          <w:ilvl w:val="0"/>
          <w:numId w:val="12"/>
        </w:numPr>
        <w:spacing w:after="120"/>
      </w:pPr>
      <w:r w:rsidRPr="0387F8AB">
        <w:t>UserIds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908"/>
        <w:gridCol w:w="8592"/>
      </w:tblGrid>
      <w:tr w:rsidR="00291CCA" w14:paraId="43372BED" w14:textId="77777777">
        <w:trPr>
          <w:trHeight w:val="165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101D955" w14:textId="77777777" w:rsidR="00291CCA" w:rsidRDefault="00291CCA" w:rsidP="00F57A9B">
            <w:pPr>
              <w:spacing w:after="0"/>
            </w:pPr>
            <w:r w:rsidRPr="0387F8AB">
              <w:t>PROTOCOL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FB8C02" w14:textId="3730C7B5" w:rsidR="00291CCA" w:rsidRDefault="00291CCA" w:rsidP="00F57A9B">
            <w:pPr>
              <w:spacing w:after="0"/>
            </w:pPr>
            <w:r w:rsidRPr="0387F8AB">
              <w:t>HTTPS</w:t>
            </w:r>
          </w:p>
        </w:tc>
      </w:tr>
      <w:tr w:rsidR="00291CCA" w14:paraId="1497EA41" w14:textId="77777777">
        <w:trPr>
          <w:trHeight w:val="105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69CFF09" w14:textId="02861843" w:rsidR="00291CCA" w:rsidRDefault="00291CCA" w:rsidP="00F57A9B">
            <w:pPr>
              <w:spacing w:after="0"/>
            </w:pPr>
            <w:r w:rsidRPr="0387F8AB">
              <w:t>PATH</w:t>
            </w:r>
            <w:r w:rsidR="009847D4">
              <w:t xml:space="preserve"> </w:t>
            </w:r>
            <w:r w:rsidR="008E0A86">
              <w:t>IAI</w:t>
            </w:r>
            <w:r w:rsidR="005E0074">
              <w:t xml:space="preserve"> (Cognite)</w:t>
            </w:r>
            <w:r w:rsidR="00396F19">
              <w:t>(Public Exposure)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F0D13D" w14:textId="5E9A064E" w:rsidR="00291CCA" w:rsidRDefault="00D82C9D" w:rsidP="00F57A9B">
            <w:pPr>
              <w:spacing w:after="0"/>
            </w:pPr>
            <w:hyperlink r:id="rId32" w:history="1">
              <w:r w:rsidRPr="001B64FC">
                <w:rPr>
                  <w:rStyle w:val="Hyperlink"/>
                </w:rPr>
                <w:t>https://apim-mw-aot-dev.azure-api.net/api/people-management/roles/byUser</w:t>
              </w:r>
            </w:hyperlink>
          </w:p>
        </w:tc>
      </w:tr>
      <w:tr w:rsidR="000E113D" w14:paraId="5349A100" w14:textId="77777777">
        <w:trPr>
          <w:trHeight w:val="105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55C0D37" w14:textId="33E576F7" w:rsidR="000E113D" w:rsidRPr="0387F8AB" w:rsidRDefault="000E113D" w:rsidP="00F57A9B">
            <w:pPr>
              <w:spacing w:after="0"/>
            </w:pPr>
            <w:r>
              <w:t xml:space="preserve">PATH </w:t>
            </w:r>
            <w:r w:rsidR="008E0A86">
              <w:t>IAI</w:t>
            </w:r>
            <w:r w:rsidR="005E0074">
              <w:t xml:space="preserve"> (</w:t>
            </w:r>
            <w:r>
              <w:t>Azure</w:t>
            </w:r>
            <w:r w:rsidR="005E0074">
              <w:t>)</w:t>
            </w:r>
            <w:r w:rsidR="00396F19">
              <w:t>(Public Exposure)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73DF49" w14:textId="2EE4EF1A" w:rsidR="000E113D" w:rsidRPr="00DB6741" w:rsidRDefault="007102EF" w:rsidP="00F57A9B">
            <w:pPr>
              <w:spacing w:after="0"/>
              <w:rPr>
                <w:rStyle w:val="Hyperlink"/>
              </w:rPr>
            </w:pPr>
            <w:r w:rsidRPr="00DB6741">
              <w:rPr>
                <w:rStyle w:val="Hyperlink"/>
              </w:rPr>
              <w:t>https://apim-aot-azure-dev.azure-api.net/api/people-management/roles/byUser</w:t>
            </w:r>
          </w:p>
        </w:tc>
      </w:tr>
      <w:tr w:rsidR="00291CCA" w14:paraId="7CC1B092" w14:textId="77777777">
        <w:trPr>
          <w:trHeight w:val="135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30271F8" w14:textId="77777777" w:rsidR="00291CCA" w:rsidRDefault="00291CCA" w:rsidP="00F57A9B">
            <w:pPr>
              <w:spacing w:after="0"/>
            </w:pPr>
            <w:r w:rsidRPr="0387F8AB">
              <w:t>METHOD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DAECF8" w14:textId="17423527" w:rsidR="00291CCA" w:rsidRDefault="00894C8A" w:rsidP="00F57A9B">
            <w:pPr>
              <w:spacing w:after="0"/>
            </w:pPr>
            <w:r>
              <w:t>POS</w:t>
            </w:r>
            <w:r w:rsidR="0010653E">
              <w:t>T</w:t>
            </w:r>
          </w:p>
        </w:tc>
      </w:tr>
      <w:tr w:rsidR="00291CCA" w14:paraId="65CC5992" w14:textId="77777777">
        <w:trPr>
          <w:trHeight w:val="240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D9FC002" w14:textId="1E47842B" w:rsidR="00291CCA" w:rsidRDefault="00291CCA" w:rsidP="00F57A9B">
            <w:pPr>
              <w:spacing w:after="0"/>
            </w:pPr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95E703" w14:textId="096968C7" w:rsidR="00291CCA" w:rsidRDefault="00291CCA" w:rsidP="00F57A9B">
            <w:pPr>
              <w:spacing w:after="0"/>
            </w:pPr>
            <w:r w:rsidRPr="0387F8AB">
              <w:t>application</w:t>
            </w:r>
            <w:r w:rsidR="009847D4">
              <w:t xml:space="preserve"> </w:t>
            </w:r>
            <w:r w:rsidRPr="0387F8AB">
              <w:t>/</w:t>
            </w:r>
            <w:r w:rsidR="009847D4">
              <w:t xml:space="preserve"> </w:t>
            </w:r>
            <w:r w:rsidRPr="0387F8AB">
              <w:t>json</w:t>
            </w:r>
          </w:p>
        </w:tc>
      </w:tr>
    </w:tbl>
    <w:p w14:paraId="5288E5A6" w14:textId="7722497E" w:rsidR="00291CCA" w:rsidRPr="002C55D8" w:rsidRDefault="003D6F9B" w:rsidP="003D6F9B">
      <w:pPr>
        <w:pStyle w:val="Heading3"/>
      </w:pPr>
      <w:r>
        <w:t>Input Header Parameters</w:t>
      </w:r>
    </w:p>
    <w:tbl>
      <w:tblPr>
        <w:tblW w:w="501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2"/>
        <w:gridCol w:w="6879"/>
        <w:gridCol w:w="2163"/>
        <w:gridCol w:w="1038"/>
      </w:tblGrid>
      <w:tr w:rsidR="00291CCA" w14:paraId="66EAD618" w14:textId="77777777" w:rsidTr="003D6F9B">
        <w:trPr>
          <w:trHeight w:val="259"/>
        </w:trPr>
        <w:tc>
          <w:tcPr>
            <w:tcW w:w="1462" w:type="dxa"/>
            <w:shd w:val="clear" w:color="auto" w:fill="D9D9D9" w:themeFill="background1" w:themeFillShade="D9"/>
            <w:vAlign w:val="center"/>
          </w:tcPr>
          <w:p w14:paraId="01B32F25" w14:textId="77777777" w:rsidR="00291CCA" w:rsidRDefault="00291CCA" w:rsidP="00F57A9B">
            <w:pPr>
              <w:spacing w:after="0"/>
            </w:pPr>
            <w:r w:rsidRPr="0387F8AB">
              <w:t>Parameter</w:t>
            </w:r>
          </w:p>
        </w:tc>
        <w:tc>
          <w:tcPr>
            <w:tcW w:w="6879" w:type="dxa"/>
            <w:shd w:val="clear" w:color="auto" w:fill="D9D9D9" w:themeFill="background1" w:themeFillShade="D9"/>
            <w:vAlign w:val="center"/>
          </w:tcPr>
          <w:p w14:paraId="52245224" w14:textId="77777777" w:rsidR="00291CCA" w:rsidRDefault="00291CCA" w:rsidP="00F57A9B">
            <w:pPr>
              <w:spacing w:after="0"/>
            </w:pPr>
            <w:r w:rsidRPr="0387F8AB">
              <w:t>Description</w:t>
            </w:r>
          </w:p>
        </w:tc>
        <w:tc>
          <w:tcPr>
            <w:tcW w:w="2163" w:type="dxa"/>
            <w:shd w:val="clear" w:color="auto" w:fill="D9D9D9" w:themeFill="background1" w:themeFillShade="D9"/>
            <w:vAlign w:val="center"/>
          </w:tcPr>
          <w:p w14:paraId="567015A8" w14:textId="5C5D87FD" w:rsidR="00291CCA" w:rsidRDefault="00632687" w:rsidP="00F57A9B">
            <w:pPr>
              <w:spacing w:after="0"/>
            </w:pPr>
            <w:r>
              <w:t>M/O</w:t>
            </w:r>
          </w:p>
        </w:tc>
        <w:tc>
          <w:tcPr>
            <w:tcW w:w="1038" w:type="dxa"/>
            <w:shd w:val="clear" w:color="auto" w:fill="D9D9D9" w:themeFill="background1" w:themeFillShade="D9"/>
            <w:vAlign w:val="center"/>
          </w:tcPr>
          <w:p w14:paraId="24FBB210" w14:textId="77777777" w:rsidR="00291CCA" w:rsidRDefault="00291CCA" w:rsidP="00F57A9B">
            <w:pPr>
              <w:spacing w:after="0"/>
            </w:pPr>
            <w:r w:rsidRPr="0387F8AB">
              <w:t>Type</w:t>
            </w:r>
          </w:p>
        </w:tc>
      </w:tr>
      <w:tr w:rsidR="00291CCA" w14:paraId="0EACB22F" w14:textId="77777777" w:rsidTr="003D6F9B">
        <w:trPr>
          <w:trHeight w:val="259"/>
        </w:trPr>
        <w:tc>
          <w:tcPr>
            <w:tcW w:w="1462" w:type="dxa"/>
            <w:vAlign w:val="center"/>
          </w:tcPr>
          <w:p w14:paraId="5A243F18" w14:textId="77777777" w:rsidR="00291CCA" w:rsidRDefault="00291CCA" w:rsidP="00F57A9B">
            <w:pPr>
              <w:spacing w:after="0"/>
            </w:pPr>
            <w:r w:rsidRPr="0387F8AB">
              <w:t>Authorization</w:t>
            </w:r>
          </w:p>
        </w:tc>
        <w:tc>
          <w:tcPr>
            <w:tcW w:w="6879" w:type="dxa"/>
            <w:vAlign w:val="center"/>
          </w:tcPr>
          <w:p w14:paraId="3B955688" w14:textId="18F3C9E6" w:rsidR="00291CCA" w:rsidRDefault="00291CCA" w:rsidP="00F57A9B">
            <w:pPr>
              <w:spacing w:after="0"/>
            </w:pPr>
            <w:r w:rsidRPr="0387F8AB">
              <w:t>Token</w:t>
            </w:r>
            <w:r w:rsidR="009847D4">
              <w:t xml:space="preserve"> </w:t>
            </w:r>
            <w:r w:rsidRPr="0387F8AB">
              <w:t>acquired</w:t>
            </w:r>
            <w:r w:rsidR="009847D4">
              <w:t xml:space="preserve"> </w:t>
            </w:r>
            <w:r w:rsidRPr="0387F8AB">
              <w:t>from</w:t>
            </w:r>
            <w:r w:rsidR="009847D4">
              <w:t xml:space="preserve"> </w:t>
            </w:r>
            <w:r w:rsidRPr="0387F8AB">
              <w:t>Azure</w:t>
            </w:r>
            <w:r w:rsidR="009847D4">
              <w:t xml:space="preserve"> </w:t>
            </w:r>
            <w:r w:rsidRPr="0387F8AB">
              <w:t>AD</w:t>
            </w:r>
            <w:r w:rsidR="009847D4">
              <w:t xml:space="preserve"> </w:t>
            </w:r>
            <w:r w:rsidRPr="0387F8AB">
              <w:t>based</w:t>
            </w:r>
            <w:r w:rsidR="009847D4">
              <w:t xml:space="preserve"> </w:t>
            </w:r>
            <w:r w:rsidRPr="0387F8AB">
              <w:t>on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credentials</w:t>
            </w:r>
            <w:r w:rsidR="009847D4">
              <w:t xml:space="preserve"> </w:t>
            </w:r>
            <w:r w:rsidRPr="0387F8AB">
              <w:t>for</w:t>
            </w:r>
            <w:r w:rsidR="009847D4">
              <w:t xml:space="preserve"> </w:t>
            </w:r>
            <w:r w:rsidRPr="0387F8AB">
              <w:t>further</w:t>
            </w:r>
            <w:r w:rsidR="009847D4">
              <w:t xml:space="preserve"> </w:t>
            </w:r>
            <w:r w:rsidRPr="0387F8AB">
              <w:t>API</w:t>
            </w:r>
            <w:r w:rsidR="009847D4">
              <w:t xml:space="preserve"> </w:t>
            </w:r>
            <w:r w:rsidRPr="0387F8AB">
              <w:t>calls.</w:t>
            </w:r>
            <w:r w:rsidR="009847D4">
              <w:t xml:space="preserve"> </w:t>
            </w:r>
          </w:p>
        </w:tc>
        <w:tc>
          <w:tcPr>
            <w:tcW w:w="2163" w:type="dxa"/>
            <w:vAlign w:val="center"/>
          </w:tcPr>
          <w:p w14:paraId="6B257EF0" w14:textId="77777777" w:rsidR="00291CCA" w:rsidRDefault="00291CCA" w:rsidP="00F57A9B">
            <w:pPr>
              <w:spacing w:after="0"/>
            </w:pPr>
            <w:r w:rsidRPr="0387F8AB">
              <w:t>M</w:t>
            </w:r>
          </w:p>
        </w:tc>
        <w:tc>
          <w:tcPr>
            <w:tcW w:w="1038" w:type="dxa"/>
            <w:vAlign w:val="center"/>
          </w:tcPr>
          <w:p w14:paraId="1883ADBC" w14:textId="77777777" w:rsidR="00291CCA" w:rsidRDefault="00291CCA" w:rsidP="00F57A9B">
            <w:pPr>
              <w:spacing w:after="0"/>
            </w:pPr>
            <w:r w:rsidRPr="0387F8AB">
              <w:t>String</w:t>
            </w:r>
          </w:p>
        </w:tc>
      </w:tr>
      <w:tr w:rsidR="00291CCA" w14:paraId="44616C8B" w14:textId="77777777" w:rsidTr="003D6F9B">
        <w:trPr>
          <w:trHeight w:val="259"/>
        </w:trPr>
        <w:tc>
          <w:tcPr>
            <w:tcW w:w="1462" w:type="dxa"/>
            <w:vAlign w:val="center"/>
          </w:tcPr>
          <w:p w14:paraId="123C60FC" w14:textId="77777777" w:rsidR="00291CCA" w:rsidRDefault="00291CCA" w:rsidP="00F57A9B">
            <w:pPr>
              <w:spacing w:after="0"/>
            </w:pPr>
            <w:r w:rsidRPr="0387F8AB">
              <w:t>Content-Type</w:t>
            </w:r>
          </w:p>
        </w:tc>
        <w:tc>
          <w:tcPr>
            <w:tcW w:w="6879" w:type="dxa"/>
            <w:vAlign w:val="center"/>
          </w:tcPr>
          <w:p w14:paraId="316167F5" w14:textId="62441260" w:rsidR="00291CCA" w:rsidRDefault="00291CCA" w:rsidP="00F57A9B">
            <w:pPr>
              <w:spacing w:after="0"/>
            </w:pPr>
            <w:r w:rsidRPr="0387F8AB">
              <w:t>Length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content.</w:t>
            </w:r>
            <w:r w:rsidR="009847D4">
              <w:t xml:space="preserve"> </w:t>
            </w:r>
            <w:r w:rsidRPr="0387F8AB">
              <w:t>E.g.-</w:t>
            </w:r>
            <w:r w:rsidR="009847D4">
              <w:t xml:space="preserve"> </w:t>
            </w:r>
            <w:r w:rsidRPr="0387F8AB">
              <w:t>application/json</w:t>
            </w:r>
          </w:p>
        </w:tc>
        <w:tc>
          <w:tcPr>
            <w:tcW w:w="2163" w:type="dxa"/>
            <w:vAlign w:val="center"/>
          </w:tcPr>
          <w:p w14:paraId="00DDF5A1" w14:textId="77777777" w:rsidR="00291CCA" w:rsidRDefault="00291CCA" w:rsidP="00F57A9B">
            <w:pPr>
              <w:spacing w:after="0"/>
            </w:pPr>
            <w:r w:rsidRPr="0387F8AB">
              <w:t>M</w:t>
            </w:r>
          </w:p>
        </w:tc>
        <w:tc>
          <w:tcPr>
            <w:tcW w:w="1038" w:type="dxa"/>
            <w:vAlign w:val="center"/>
          </w:tcPr>
          <w:p w14:paraId="5E24C9E0" w14:textId="3372419C" w:rsidR="00291CCA" w:rsidRDefault="00750DA5" w:rsidP="00F57A9B">
            <w:pPr>
              <w:spacing w:after="0"/>
            </w:pPr>
            <w:r w:rsidRPr="0387F8AB">
              <w:t>String</w:t>
            </w:r>
          </w:p>
        </w:tc>
      </w:tr>
    </w:tbl>
    <w:p w14:paraId="5920D442" w14:textId="2A26EEB7" w:rsidR="003D6F9B" w:rsidRDefault="003D6F9B" w:rsidP="003D6F9B">
      <w:pPr>
        <w:pStyle w:val="Heading3"/>
      </w:pPr>
      <w:r>
        <w:t>Input Body Parameters</w:t>
      </w:r>
    </w:p>
    <w:tbl>
      <w:tblPr>
        <w:tblW w:w="501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2"/>
        <w:gridCol w:w="6879"/>
        <w:gridCol w:w="2163"/>
        <w:gridCol w:w="1038"/>
      </w:tblGrid>
      <w:tr w:rsidR="00291CCA" w14:paraId="23761952" w14:textId="77777777" w:rsidTr="003D6F9B">
        <w:trPr>
          <w:trHeight w:val="259"/>
        </w:trPr>
        <w:tc>
          <w:tcPr>
            <w:tcW w:w="1462" w:type="dxa"/>
            <w:shd w:val="clear" w:color="auto" w:fill="D9D9D9" w:themeFill="background1" w:themeFillShade="D9"/>
            <w:vAlign w:val="center"/>
          </w:tcPr>
          <w:p w14:paraId="238E5403" w14:textId="77777777" w:rsidR="00291CCA" w:rsidRDefault="00291CCA" w:rsidP="00F57A9B">
            <w:pPr>
              <w:spacing w:after="0"/>
            </w:pPr>
            <w:r w:rsidRPr="0387F8AB">
              <w:t>Parameter</w:t>
            </w:r>
          </w:p>
        </w:tc>
        <w:tc>
          <w:tcPr>
            <w:tcW w:w="6879" w:type="dxa"/>
            <w:shd w:val="clear" w:color="auto" w:fill="D9D9D9" w:themeFill="background1" w:themeFillShade="D9"/>
            <w:vAlign w:val="center"/>
          </w:tcPr>
          <w:p w14:paraId="2639C28B" w14:textId="77777777" w:rsidR="00291CCA" w:rsidRDefault="00291CCA" w:rsidP="00F57A9B">
            <w:pPr>
              <w:spacing w:after="0"/>
            </w:pPr>
            <w:r w:rsidRPr="0387F8AB">
              <w:t>Description</w:t>
            </w:r>
          </w:p>
        </w:tc>
        <w:tc>
          <w:tcPr>
            <w:tcW w:w="2163" w:type="dxa"/>
            <w:shd w:val="clear" w:color="auto" w:fill="D9D9D9" w:themeFill="background1" w:themeFillShade="D9"/>
            <w:vAlign w:val="center"/>
          </w:tcPr>
          <w:p w14:paraId="10E924F7" w14:textId="797430C9" w:rsidR="00291CCA" w:rsidRDefault="00632687" w:rsidP="00F57A9B">
            <w:pPr>
              <w:spacing w:after="0"/>
            </w:pPr>
            <w:r>
              <w:t>M/O</w:t>
            </w:r>
          </w:p>
        </w:tc>
        <w:tc>
          <w:tcPr>
            <w:tcW w:w="1038" w:type="dxa"/>
            <w:shd w:val="clear" w:color="auto" w:fill="D9D9D9" w:themeFill="background1" w:themeFillShade="D9"/>
            <w:vAlign w:val="center"/>
          </w:tcPr>
          <w:p w14:paraId="5B3BE2BB" w14:textId="77777777" w:rsidR="00291CCA" w:rsidRDefault="00291CCA" w:rsidP="00F57A9B">
            <w:pPr>
              <w:spacing w:after="0"/>
            </w:pPr>
            <w:r w:rsidRPr="0387F8AB">
              <w:t>Type</w:t>
            </w:r>
          </w:p>
        </w:tc>
      </w:tr>
      <w:tr w:rsidR="00291CCA" w14:paraId="6FC1A0EB" w14:textId="77777777" w:rsidTr="003D6F9B">
        <w:trPr>
          <w:trHeight w:val="259"/>
        </w:trPr>
        <w:tc>
          <w:tcPr>
            <w:tcW w:w="1462" w:type="dxa"/>
            <w:vAlign w:val="center"/>
          </w:tcPr>
          <w:p w14:paraId="04B61C29" w14:textId="77777777" w:rsidR="00291CCA" w:rsidRDefault="00291CCA" w:rsidP="00F57A9B">
            <w:pPr>
              <w:spacing w:after="0"/>
            </w:pPr>
            <w:r w:rsidRPr="0387F8AB">
              <w:t>UserIds</w:t>
            </w:r>
          </w:p>
        </w:tc>
        <w:tc>
          <w:tcPr>
            <w:tcW w:w="6879" w:type="dxa"/>
            <w:vAlign w:val="center"/>
          </w:tcPr>
          <w:p w14:paraId="5962FB4D" w14:textId="7E1A2F14" w:rsidR="00291CCA" w:rsidRDefault="00291CCA" w:rsidP="00F57A9B">
            <w:pPr>
              <w:spacing w:after="0"/>
            </w:pPr>
            <w:r w:rsidRPr="0387F8AB">
              <w:t>Provide</w:t>
            </w:r>
            <w:r w:rsidR="009847D4">
              <w:t xml:space="preserve"> </w:t>
            </w:r>
            <w:r w:rsidRPr="0387F8AB">
              <w:t>a</w:t>
            </w:r>
            <w:r w:rsidR="009847D4">
              <w:t xml:space="preserve"> </w:t>
            </w:r>
            <w:r w:rsidRPr="0387F8AB">
              <w:t>list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I</w:t>
            </w:r>
            <w:r w:rsidR="00A63EEF">
              <w:t>D</w:t>
            </w:r>
            <w:r w:rsidRPr="0387F8AB">
              <w:t>s</w:t>
            </w:r>
            <w:r w:rsidR="009847D4">
              <w:t xml:space="preserve"> </w:t>
            </w:r>
            <w:r w:rsidRPr="0387F8AB">
              <w:t>whose</w:t>
            </w:r>
            <w:r w:rsidR="009847D4">
              <w:t xml:space="preserve"> </w:t>
            </w:r>
            <w:r w:rsidRPr="0387F8AB">
              <w:t>associated</w:t>
            </w:r>
            <w:r w:rsidR="009847D4">
              <w:t xml:space="preserve"> </w:t>
            </w:r>
            <w:r w:rsidRPr="0387F8AB">
              <w:t>roles</w:t>
            </w:r>
            <w:r w:rsidR="009847D4">
              <w:t xml:space="preserve"> </w:t>
            </w:r>
            <w:r w:rsidRPr="0387F8AB">
              <w:t>need</w:t>
            </w:r>
            <w:r w:rsidR="009847D4">
              <w:t xml:space="preserve"> </w:t>
            </w:r>
            <w:r w:rsidRPr="0387F8AB">
              <w:t>to</w:t>
            </w:r>
            <w:r w:rsidR="009847D4">
              <w:t xml:space="preserve"> </w:t>
            </w:r>
            <w:r w:rsidRPr="0387F8AB">
              <w:t>be</w:t>
            </w:r>
            <w:r w:rsidR="009847D4">
              <w:t xml:space="preserve"> </w:t>
            </w:r>
            <w:r w:rsidRPr="0387F8AB">
              <w:t>retrieved</w:t>
            </w:r>
          </w:p>
        </w:tc>
        <w:tc>
          <w:tcPr>
            <w:tcW w:w="2163" w:type="dxa"/>
            <w:vAlign w:val="center"/>
          </w:tcPr>
          <w:p w14:paraId="454FB1D5" w14:textId="77777777" w:rsidR="00291CCA" w:rsidRDefault="00291CCA" w:rsidP="00F57A9B">
            <w:pPr>
              <w:spacing w:after="0"/>
            </w:pPr>
            <w:r w:rsidRPr="0387F8AB">
              <w:t>M</w:t>
            </w:r>
          </w:p>
        </w:tc>
        <w:tc>
          <w:tcPr>
            <w:tcW w:w="1038" w:type="dxa"/>
            <w:vAlign w:val="center"/>
          </w:tcPr>
          <w:p w14:paraId="1D6611B2" w14:textId="77777777" w:rsidR="00291CCA" w:rsidRDefault="00291CCA" w:rsidP="00F57A9B">
            <w:pPr>
              <w:spacing w:after="0"/>
            </w:pPr>
            <w:r w:rsidRPr="0387F8AB">
              <w:t>String</w:t>
            </w:r>
          </w:p>
        </w:tc>
      </w:tr>
    </w:tbl>
    <w:p w14:paraId="3479256D" w14:textId="2419F2E5" w:rsidR="00291CCA" w:rsidRPr="002C55D8" w:rsidRDefault="00291CCA" w:rsidP="003D6F9B">
      <w:pPr>
        <w:pStyle w:val="Heading3"/>
      </w:pPr>
      <w:r w:rsidRPr="002C55D8">
        <w:t>Sample</w:t>
      </w:r>
      <w:r w:rsidR="009847D4">
        <w:t xml:space="preserve"> </w:t>
      </w:r>
      <w:r w:rsidRPr="002C55D8">
        <w:t>JSON</w:t>
      </w:r>
      <w:r w:rsidR="009847D4">
        <w:t xml:space="preserve"> </w:t>
      </w:r>
      <w:r w:rsidRPr="002C55D8">
        <w:t>Request</w:t>
      </w:r>
    </w:p>
    <w:p w14:paraId="269D92A7" w14:textId="77777777" w:rsidR="00291CCA" w:rsidRPr="007C7CA6" w:rsidRDefault="00291CCA" w:rsidP="00F57A9B">
      <w:pPr>
        <w:spacing w:after="0"/>
        <w:rPr>
          <w:rFonts w:ascii="Consolas" w:hAnsi="Consolas"/>
          <w:sz w:val="18"/>
          <w:szCs w:val="20"/>
        </w:rPr>
      </w:pPr>
      <w:r w:rsidRPr="007C7CA6">
        <w:rPr>
          <w:rFonts w:ascii="Consolas" w:hAnsi="Consolas"/>
          <w:sz w:val="18"/>
          <w:szCs w:val="20"/>
        </w:rPr>
        <w:t>{</w:t>
      </w:r>
    </w:p>
    <w:p w14:paraId="060FD229" w14:textId="7E2C9428" w:rsidR="00291CCA" w:rsidRPr="007C7CA6" w:rsidRDefault="009847D4" w:rsidP="00F57A9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</w:t>
      </w:r>
      <w:r w:rsidR="00291CCA" w:rsidRPr="007C7CA6">
        <w:rPr>
          <w:rFonts w:ascii="Consolas" w:hAnsi="Consolas"/>
          <w:sz w:val="18"/>
          <w:szCs w:val="20"/>
        </w:rPr>
        <w:t>"UserIds":</w:t>
      </w:r>
      <w:r>
        <w:rPr>
          <w:rFonts w:ascii="Consolas" w:hAnsi="Consolas"/>
          <w:sz w:val="18"/>
          <w:szCs w:val="20"/>
        </w:rPr>
        <w:t xml:space="preserve"> </w:t>
      </w:r>
      <w:r w:rsidR="00291CCA" w:rsidRPr="007C7CA6">
        <w:rPr>
          <w:rFonts w:ascii="Consolas" w:hAnsi="Consolas"/>
          <w:sz w:val="18"/>
          <w:szCs w:val="20"/>
        </w:rPr>
        <w:t>[</w:t>
      </w:r>
    </w:p>
    <w:p w14:paraId="27FE18EE" w14:textId="467B623A" w:rsidR="00291CCA" w:rsidRPr="007C7CA6" w:rsidRDefault="009847D4" w:rsidP="00F57A9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</w:t>
      </w:r>
      <w:r w:rsidR="00291CCA" w:rsidRPr="007C7CA6">
        <w:rPr>
          <w:rFonts w:ascii="Consolas" w:hAnsi="Consolas"/>
          <w:sz w:val="18"/>
          <w:szCs w:val="20"/>
        </w:rPr>
        <w:t>"",</w:t>
      </w:r>
    </w:p>
    <w:p w14:paraId="5A0F387A" w14:textId="6B913348" w:rsidR="00291CCA" w:rsidRPr="007C7CA6" w:rsidRDefault="009847D4" w:rsidP="00F57A9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</w:t>
      </w:r>
      <w:r w:rsidR="00291CCA" w:rsidRPr="007C7CA6">
        <w:rPr>
          <w:rFonts w:ascii="Consolas" w:hAnsi="Consolas"/>
          <w:sz w:val="18"/>
          <w:szCs w:val="20"/>
        </w:rPr>
        <w:t>""</w:t>
      </w:r>
    </w:p>
    <w:p w14:paraId="14F68E3E" w14:textId="333FC69D" w:rsidR="00291CCA" w:rsidRPr="007C7CA6" w:rsidRDefault="009847D4" w:rsidP="00F57A9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</w:t>
      </w:r>
      <w:r w:rsidR="00291CCA" w:rsidRPr="007C7CA6">
        <w:rPr>
          <w:rFonts w:ascii="Consolas" w:hAnsi="Consolas"/>
          <w:sz w:val="18"/>
          <w:szCs w:val="20"/>
        </w:rPr>
        <w:t>]</w:t>
      </w:r>
    </w:p>
    <w:p w14:paraId="51BBA5E8" w14:textId="1405B0ED" w:rsidR="00291CCA" w:rsidRPr="007C7CA6" w:rsidRDefault="009847D4" w:rsidP="00F57A9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</w:t>
      </w:r>
      <w:r w:rsidR="00291CCA" w:rsidRPr="007C7CA6">
        <w:rPr>
          <w:rFonts w:ascii="Consolas" w:hAnsi="Consolas"/>
          <w:sz w:val="18"/>
          <w:szCs w:val="20"/>
        </w:rPr>
        <w:t>}</w:t>
      </w:r>
    </w:p>
    <w:p w14:paraId="26D896C4" w14:textId="52200E0A" w:rsidR="00291CCA" w:rsidRDefault="003D6F9B" w:rsidP="003D6F9B">
      <w:pPr>
        <w:pStyle w:val="Heading3"/>
      </w:pPr>
      <w:r>
        <w:t>Output Header Parameters</w:t>
      </w:r>
    </w:p>
    <w:tbl>
      <w:tblPr>
        <w:tblW w:w="50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59"/>
        <w:gridCol w:w="8783"/>
        <w:gridCol w:w="1044"/>
      </w:tblGrid>
      <w:tr w:rsidR="00291CCA" w14:paraId="7980E49F" w14:textId="77777777" w:rsidTr="003D6F9B">
        <w:trPr>
          <w:trHeight w:val="276"/>
        </w:trPr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5BC3E129" w14:textId="77777777" w:rsidR="00291CCA" w:rsidRDefault="00291CCA" w:rsidP="00F57A9B">
            <w:pPr>
              <w:spacing w:after="0"/>
            </w:pPr>
            <w:r w:rsidRPr="0387F8AB">
              <w:t>Parameter</w:t>
            </w:r>
          </w:p>
        </w:tc>
        <w:tc>
          <w:tcPr>
            <w:tcW w:w="8783" w:type="dxa"/>
            <w:shd w:val="clear" w:color="auto" w:fill="D9D9D9" w:themeFill="background1" w:themeFillShade="D9"/>
            <w:vAlign w:val="center"/>
          </w:tcPr>
          <w:p w14:paraId="04A1D91C" w14:textId="77777777" w:rsidR="00291CCA" w:rsidRDefault="00291CCA" w:rsidP="00F57A9B">
            <w:pPr>
              <w:spacing w:after="0"/>
            </w:pPr>
            <w:r w:rsidRPr="0387F8AB">
              <w:t>Description</w:t>
            </w:r>
          </w:p>
        </w:tc>
        <w:tc>
          <w:tcPr>
            <w:tcW w:w="1044" w:type="dxa"/>
            <w:shd w:val="clear" w:color="auto" w:fill="D9D9D9" w:themeFill="background1" w:themeFillShade="D9"/>
            <w:vAlign w:val="center"/>
          </w:tcPr>
          <w:p w14:paraId="5012BA46" w14:textId="77777777" w:rsidR="00291CCA" w:rsidRDefault="00291CCA" w:rsidP="00F57A9B">
            <w:pPr>
              <w:spacing w:after="0"/>
            </w:pPr>
            <w:r w:rsidRPr="0387F8AB">
              <w:t>Type</w:t>
            </w:r>
          </w:p>
        </w:tc>
      </w:tr>
      <w:tr w:rsidR="00291CCA" w14:paraId="58995A27" w14:textId="77777777" w:rsidTr="003D6F9B">
        <w:trPr>
          <w:trHeight w:val="193"/>
        </w:trPr>
        <w:tc>
          <w:tcPr>
            <w:tcW w:w="1759" w:type="dxa"/>
            <w:vAlign w:val="center"/>
          </w:tcPr>
          <w:p w14:paraId="60CF95C1" w14:textId="77777777" w:rsidR="00291CCA" w:rsidRDefault="00291CCA" w:rsidP="00F57A9B">
            <w:pPr>
              <w:spacing w:after="0"/>
            </w:pPr>
            <w:r w:rsidRPr="0387F8AB">
              <w:t>Server</w:t>
            </w:r>
          </w:p>
        </w:tc>
        <w:tc>
          <w:tcPr>
            <w:tcW w:w="8783" w:type="dxa"/>
            <w:vAlign w:val="center"/>
          </w:tcPr>
          <w:p w14:paraId="16B0FFD5" w14:textId="7A9CEE2B" w:rsidR="00291CCA" w:rsidRDefault="00291CCA" w:rsidP="00F57A9B">
            <w:pPr>
              <w:spacing w:after="0"/>
            </w:pPr>
            <w:r w:rsidRPr="0387F8AB">
              <w:t>Contains</w:t>
            </w:r>
            <w:r w:rsidR="009847D4">
              <w:t xml:space="preserve"> </w:t>
            </w:r>
            <w:r w:rsidRPr="0387F8AB">
              <w:t>information</w:t>
            </w:r>
            <w:r w:rsidR="009847D4">
              <w:t xml:space="preserve"> </w:t>
            </w:r>
            <w:r w:rsidRPr="0387F8AB">
              <w:t>about</w:t>
            </w:r>
            <w:r w:rsidR="009847D4">
              <w:t xml:space="preserve"> </w:t>
            </w:r>
            <w:r w:rsidRPr="0387F8AB">
              <w:t>how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server</w:t>
            </w:r>
            <w:r w:rsidR="009847D4">
              <w:t xml:space="preserve"> </w:t>
            </w:r>
            <w:r w:rsidRPr="0387F8AB">
              <w:t>handles</w:t>
            </w:r>
            <w:r w:rsidR="009847D4">
              <w:t xml:space="preserve"> </w:t>
            </w:r>
            <w:r w:rsidRPr="0387F8AB">
              <w:t>request</w:t>
            </w:r>
            <w:r w:rsidR="0060487A">
              <w:t>s</w:t>
            </w:r>
            <w:r w:rsidR="009847D4">
              <w:t xml:space="preserve"> </w:t>
            </w:r>
            <w:r w:rsidRPr="0387F8AB">
              <w:t>[e.g.,</w:t>
            </w:r>
            <w:r w:rsidR="009847D4">
              <w:t xml:space="preserve"> </w:t>
            </w:r>
            <w:r w:rsidRPr="0387F8AB">
              <w:t>Werkzeug/2.1.2</w:t>
            </w:r>
            <w:r w:rsidR="009847D4">
              <w:t xml:space="preserve"> </w:t>
            </w:r>
            <w:r w:rsidRPr="0387F8AB">
              <w:t>Python/3.9.7]</w:t>
            </w:r>
          </w:p>
        </w:tc>
        <w:tc>
          <w:tcPr>
            <w:tcW w:w="1044" w:type="dxa"/>
            <w:vAlign w:val="center"/>
          </w:tcPr>
          <w:p w14:paraId="1F534561" w14:textId="77777777" w:rsidR="00291CCA" w:rsidRDefault="00291CCA" w:rsidP="00F57A9B">
            <w:pPr>
              <w:spacing w:after="0"/>
            </w:pPr>
            <w:r w:rsidRPr="0387F8AB">
              <w:t>String</w:t>
            </w:r>
          </w:p>
        </w:tc>
      </w:tr>
      <w:tr w:rsidR="00291CCA" w14:paraId="2A6D095B" w14:textId="77777777" w:rsidTr="003D6F9B">
        <w:trPr>
          <w:trHeight w:val="193"/>
        </w:trPr>
        <w:tc>
          <w:tcPr>
            <w:tcW w:w="1759" w:type="dxa"/>
            <w:vAlign w:val="center"/>
          </w:tcPr>
          <w:p w14:paraId="0E2461B0" w14:textId="77777777" w:rsidR="00291CCA" w:rsidRDefault="00291CCA" w:rsidP="00F57A9B">
            <w:pPr>
              <w:spacing w:after="0"/>
            </w:pPr>
            <w:r w:rsidRPr="0387F8AB">
              <w:t>Content-Type</w:t>
            </w:r>
          </w:p>
        </w:tc>
        <w:tc>
          <w:tcPr>
            <w:tcW w:w="8783" w:type="dxa"/>
            <w:vAlign w:val="center"/>
          </w:tcPr>
          <w:p w14:paraId="24C45669" w14:textId="0F384362" w:rsidR="00291CCA" w:rsidRDefault="00291CCA" w:rsidP="00F57A9B">
            <w:pPr>
              <w:spacing w:after="0"/>
            </w:pPr>
            <w:r w:rsidRPr="0387F8AB">
              <w:t>Length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content</w:t>
            </w:r>
          </w:p>
        </w:tc>
        <w:tc>
          <w:tcPr>
            <w:tcW w:w="1044" w:type="dxa"/>
            <w:vAlign w:val="center"/>
          </w:tcPr>
          <w:p w14:paraId="1B33B9D6" w14:textId="1735C823" w:rsidR="00291CCA" w:rsidRDefault="00750DA5" w:rsidP="00F57A9B">
            <w:pPr>
              <w:spacing w:after="0"/>
            </w:pPr>
            <w:r w:rsidRPr="0387F8AB">
              <w:t>String</w:t>
            </w:r>
          </w:p>
        </w:tc>
      </w:tr>
      <w:tr w:rsidR="00291CCA" w14:paraId="79E30EF3" w14:textId="77777777" w:rsidTr="003D6F9B">
        <w:trPr>
          <w:trHeight w:val="193"/>
        </w:trPr>
        <w:tc>
          <w:tcPr>
            <w:tcW w:w="1759" w:type="dxa"/>
            <w:vAlign w:val="center"/>
          </w:tcPr>
          <w:p w14:paraId="340CADE5" w14:textId="77777777" w:rsidR="00291CCA" w:rsidRDefault="00291CCA" w:rsidP="00F57A9B">
            <w:pPr>
              <w:spacing w:after="0"/>
            </w:pPr>
            <w:r w:rsidRPr="0387F8AB">
              <w:t>Date</w:t>
            </w:r>
          </w:p>
        </w:tc>
        <w:tc>
          <w:tcPr>
            <w:tcW w:w="8783" w:type="dxa"/>
            <w:vAlign w:val="center"/>
          </w:tcPr>
          <w:p w14:paraId="6577E8C1" w14:textId="17712B78" w:rsidR="00291CCA" w:rsidRDefault="00291CCA" w:rsidP="00F57A9B">
            <w:pPr>
              <w:spacing w:after="0"/>
            </w:pPr>
            <w:r w:rsidRPr="0387F8AB">
              <w:t>Date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operation</w:t>
            </w:r>
            <w:r w:rsidR="009847D4">
              <w:t xml:space="preserve"> </w:t>
            </w:r>
            <w:r w:rsidRPr="0387F8AB">
              <w:t>execution</w:t>
            </w:r>
            <w:r w:rsidR="009847D4">
              <w:t xml:space="preserve"> </w:t>
            </w:r>
            <w:r w:rsidRPr="0387F8AB">
              <w:t>e.g.</w:t>
            </w:r>
            <w:r w:rsidR="009847D4">
              <w:t xml:space="preserve"> </w:t>
            </w:r>
            <w:r w:rsidRPr="0387F8AB">
              <w:t>-</w:t>
            </w:r>
            <w:r w:rsidR="009847D4">
              <w:t xml:space="preserve"> </w:t>
            </w:r>
            <w:r w:rsidRPr="0387F8AB">
              <w:t>[Tue,</w:t>
            </w:r>
            <w:r w:rsidR="009847D4">
              <w:t xml:space="preserve"> </w:t>
            </w:r>
            <w:r w:rsidRPr="0387F8AB">
              <w:t>17</w:t>
            </w:r>
            <w:r w:rsidR="009847D4">
              <w:t xml:space="preserve"> </w:t>
            </w:r>
            <w:r w:rsidRPr="0387F8AB">
              <w:t>May</w:t>
            </w:r>
            <w:r w:rsidR="009847D4">
              <w:t xml:space="preserve"> </w:t>
            </w:r>
            <w:r w:rsidRPr="0387F8AB">
              <w:t>2022</w:t>
            </w:r>
            <w:r w:rsidR="009847D4">
              <w:t xml:space="preserve"> </w:t>
            </w:r>
            <w:r w:rsidRPr="0387F8AB">
              <w:t>06:30:16</w:t>
            </w:r>
            <w:r w:rsidR="009847D4">
              <w:t xml:space="preserve"> </w:t>
            </w:r>
            <w:r w:rsidRPr="0387F8AB">
              <w:t>GMT]</w:t>
            </w:r>
          </w:p>
        </w:tc>
        <w:tc>
          <w:tcPr>
            <w:tcW w:w="1044" w:type="dxa"/>
            <w:vAlign w:val="center"/>
          </w:tcPr>
          <w:p w14:paraId="442927A7" w14:textId="7950347E" w:rsidR="00291CCA" w:rsidRDefault="00750DA5" w:rsidP="00F57A9B">
            <w:pPr>
              <w:spacing w:after="0"/>
            </w:pPr>
            <w:r>
              <w:t>D</w:t>
            </w:r>
            <w:r w:rsidR="00291CCA" w:rsidRPr="0387F8AB">
              <w:t>atetime</w:t>
            </w:r>
          </w:p>
        </w:tc>
      </w:tr>
      <w:tr w:rsidR="00291CCA" w14:paraId="0E78B4CF" w14:textId="77777777" w:rsidTr="003D6F9B">
        <w:trPr>
          <w:trHeight w:val="193"/>
        </w:trPr>
        <w:tc>
          <w:tcPr>
            <w:tcW w:w="1759" w:type="dxa"/>
            <w:vAlign w:val="center"/>
          </w:tcPr>
          <w:p w14:paraId="16C185F4" w14:textId="77777777" w:rsidR="00291CCA" w:rsidRDefault="00291CCA" w:rsidP="00F57A9B">
            <w:pPr>
              <w:spacing w:after="0"/>
            </w:pPr>
            <w:r w:rsidRPr="0387F8AB">
              <w:t>Content-Length</w:t>
            </w:r>
          </w:p>
        </w:tc>
        <w:tc>
          <w:tcPr>
            <w:tcW w:w="8783" w:type="dxa"/>
            <w:vAlign w:val="center"/>
          </w:tcPr>
          <w:p w14:paraId="193C96EB" w14:textId="4AFF4A29" w:rsidR="00291CCA" w:rsidRDefault="00291CCA" w:rsidP="00F57A9B">
            <w:pPr>
              <w:spacing w:after="0"/>
            </w:pPr>
            <w:r w:rsidRPr="0387F8AB">
              <w:t>Length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content</w:t>
            </w:r>
          </w:p>
        </w:tc>
        <w:tc>
          <w:tcPr>
            <w:tcW w:w="1044" w:type="dxa"/>
            <w:vAlign w:val="center"/>
          </w:tcPr>
          <w:p w14:paraId="44766E77" w14:textId="740E139E" w:rsidR="00291CCA" w:rsidRDefault="00750DA5" w:rsidP="00F57A9B">
            <w:pPr>
              <w:spacing w:after="0"/>
            </w:pPr>
            <w:r>
              <w:t>B</w:t>
            </w:r>
            <w:r w:rsidR="00291CCA" w:rsidRPr="0387F8AB">
              <w:t>ytes</w:t>
            </w:r>
          </w:p>
        </w:tc>
      </w:tr>
    </w:tbl>
    <w:p w14:paraId="12A7B7A6" w14:textId="36D0C223" w:rsidR="003D6F9B" w:rsidRDefault="003D6F9B" w:rsidP="003D6F9B">
      <w:pPr>
        <w:pStyle w:val="Heading3"/>
      </w:pPr>
      <w:r>
        <w:t>Output Body Parameters</w:t>
      </w:r>
    </w:p>
    <w:tbl>
      <w:tblPr>
        <w:tblW w:w="50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59"/>
        <w:gridCol w:w="8783"/>
        <w:gridCol w:w="1044"/>
      </w:tblGrid>
      <w:tr w:rsidR="00291CCA" w14:paraId="22045B6B" w14:textId="77777777" w:rsidTr="003D6F9B">
        <w:trPr>
          <w:trHeight w:val="396"/>
        </w:trPr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30E889A0" w14:textId="77777777" w:rsidR="00291CCA" w:rsidRDefault="00291CCA" w:rsidP="00F57A9B">
            <w:pPr>
              <w:spacing w:after="0"/>
            </w:pPr>
            <w:r w:rsidRPr="0387F8AB">
              <w:t>Parameter</w:t>
            </w:r>
          </w:p>
        </w:tc>
        <w:tc>
          <w:tcPr>
            <w:tcW w:w="8783" w:type="dxa"/>
            <w:shd w:val="clear" w:color="auto" w:fill="D9D9D9" w:themeFill="background1" w:themeFillShade="D9"/>
            <w:vAlign w:val="center"/>
          </w:tcPr>
          <w:p w14:paraId="63F4967D" w14:textId="77777777" w:rsidR="00291CCA" w:rsidRDefault="00291CCA" w:rsidP="00F57A9B">
            <w:pPr>
              <w:spacing w:after="0"/>
            </w:pPr>
            <w:r w:rsidRPr="0387F8AB">
              <w:t>Description</w:t>
            </w:r>
          </w:p>
        </w:tc>
        <w:tc>
          <w:tcPr>
            <w:tcW w:w="1044" w:type="dxa"/>
            <w:shd w:val="clear" w:color="auto" w:fill="D9D9D9" w:themeFill="background1" w:themeFillShade="D9"/>
            <w:vAlign w:val="center"/>
          </w:tcPr>
          <w:p w14:paraId="393E31AC" w14:textId="77777777" w:rsidR="00291CCA" w:rsidRDefault="00291CCA" w:rsidP="00F57A9B">
            <w:pPr>
              <w:spacing w:after="0"/>
            </w:pPr>
            <w:r w:rsidRPr="0387F8AB">
              <w:t>Type</w:t>
            </w:r>
          </w:p>
        </w:tc>
      </w:tr>
      <w:tr w:rsidR="00291CCA" w14:paraId="19A4E346" w14:textId="77777777" w:rsidTr="003D6F9B">
        <w:trPr>
          <w:trHeight w:val="285"/>
        </w:trPr>
        <w:tc>
          <w:tcPr>
            <w:tcW w:w="1759" w:type="dxa"/>
          </w:tcPr>
          <w:p w14:paraId="1C33D9BC" w14:textId="77777777" w:rsidR="00291CCA" w:rsidRDefault="00291CCA" w:rsidP="00F57A9B">
            <w:pPr>
              <w:spacing w:after="0"/>
            </w:pPr>
            <w:r w:rsidRPr="0387F8AB">
              <w:t>RoleId</w:t>
            </w:r>
          </w:p>
        </w:tc>
        <w:tc>
          <w:tcPr>
            <w:tcW w:w="8783" w:type="dxa"/>
          </w:tcPr>
          <w:p w14:paraId="0C34CE2D" w14:textId="136FAC0F" w:rsidR="00291CCA" w:rsidRDefault="00291CCA" w:rsidP="00F57A9B">
            <w:pPr>
              <w:spacing w:after="0"/>
            </w:pPr>
            <w:r w:rsidRPr="0387F8AB">
              <w:t>Role</w:t>
            </w:r>
            <w:r w:rsidR="009847D4">
              <w:t xml:space="preserve"> </w:t>
            </w:r>
            <w:r w:rsidRPr="0387F8AB">
              <w:t>id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roles</w:t>
            </w:r>
          </w:p>
        </w:tc>
        <w:tc>
          <w:tcPr>
            <w:tcW w:w="1044" w:type="dxa"/>
          </w:tcPr>
          <w:p w14:paraId="60D655C2" w14:textId="77777777" w:rsidR="00291CCA" w:rsidRDefault="00291CCA" w:rsidP="00F57A9B">
            <w:pPr>
              <w:spacing w:after="0"/>
            </w:pPr>
            <w:r w:rsidRPr="0387F8AB">
              <w:t>String</w:t>
            </w:r>
          </w:p>
        </w:tc>
      </w:tr>
      <w:tr w:rsidR="00291CCA" w14:paraId="5F3203F1" w14:textId="77777777" w:rsidTr="003D6F9B">
        <w:trPr>
          <w:trHeight w:val="285"/>
        </w:trPr>
        <w:tc>
          <w:tcPr>
            <w:tcW w:w="1759" w:type="dxa"/>
          </w:tcPr>
          <w:p w14:paraId="65AFA834" w14:textId="77777777" w:rsidR="00291CCA" w:rsidRDefault="00291CCA" w:rsidP="00F57A9B">
            <w:pPr>
              <w:spacing w:after="0"/>
            </w:pPr>
            <w:r w:rsidRPr="0387F8AB">
              <w:t>RoleName</w:t>
            </w:r>
          </w:p>
        </w:tc>
        <w:tc>
          <w:tcPr>
            <w:tcW w:w="8783" w:type="dxa"/>
          </w:tcPr>
          <w:p w14:paraId="1ED4C070" w14:textId="338CE53B" w:rsidR="00291CCA" w:rsidRDefault="00291CCA" w:rsidP="00F57A9B">
            <w:pPr>
              <w:spacing w:after="0"/>
            </w:pPr>
            <w:r w:rsidRPr="0387F8AB">
              <w:t>Role</w:t>
            </w:r>
            <w:r w:rsidR="009847D4">
              <w:t xml:space="preserve"> </w:t>
            </w:r>
            <w:r w:rsidRPr="0387F8AB">
              <w:t>name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roles</w:t>
            </w:r>
            <w:r w:rsidR="009847D4">
              <w:t xml:space="preserve"> </w:t>
            </w:r>
          </w:p>
        </w:tc>
        <w:tc>
          <w:tcPr>
            <w:tcW w:w="1044" w:type="dxa"/>
          </w:tcPr>
          <w:p w14:paraId="62E75197" w14:textId="77777777" w:rsidR="00291CCA" w:rsidRDefault="00291CCA" w:rsidP="00F57A9B">
            <w:pPr>
              <w:spacing w:after="0"/>
            </w:pPr>
            <w:r w:rsidRPr="0387F8AB">
              <w:t>String</w:t>
            </w:r>
          </w:p>
        </w:tc>
      </w:tr>
      <w:tr w:rsidR="00291CCA" w14:paraId="2E683F22" w14:textId="77777777" w:rsidTr="003D6F9B">
        <w:trPr>
          <w:trHeight w:val="285"/>
        </w:trPr>
        <w:tc>
          <w:tcPr>
            <w:tcW w:w="1759" w:type="dxa"/>
          </w:tcPr>
          <w:p w14:paraId="1CCE1895" w14:textId="77777777" w:rsidR="00291CCA" w:rsidRDefault="00291CCA" w:rsidP="00F57A9B">
            <w:pPr>
              <w:spacing w:after="0"/>
            </w:pPr>
            <w:r w:rsidRPr="0387F8AB">
              <w:t>RoleDescription</w:t>
            </w:r>
          </w:p>
        </w:tc>
        <w:tc>
          <w:tcPr>
            <w:tcW w:w="8783" w:type="dxa"/>
          </w:tcPr>
          <w:p w14:paraId="2991D26A" w14:textId="03CCEAA8" w:rsidR="00291CCA" w:rsidRDefault="004061A1" w:rsidP="00F57A9B">
            <w:pPr>
              <w:spacing w:after="0"/>
            </w:pPr>
            <w:r>
              <w:t>The</w:t>
            </w:r>
            <w:r w:rsidR="009847D4">
              <w:t xml:space="preserve"> </w:t>
            </w:r>
            <w:r>
              <w:t>r</w:t>
            </w:r>
            <w:r w:rsidR="00291CCA" w:rsidRPr="0387F8AB">
              <w:t>ole</w:t>
            </w:r>
            <w:r w:rsidR="009847D4">
              <w:t xml:space="preserve"> </w:t>
            </w:r>
            <w:r w:rsidR="00291CCA" w:rsidRPr="0387F8AB">
              <w:t>description</w:t>
            </w:r>
            <w:r w:rsidR="009847D4">
              <w:t xml:space="preserve"> </w:t>
            </w:r>
            <w:r w:rsidR="00291CCA" w:rsidRPr="0387F8AB">
              <w:t>of</w:t>
            </w:r>
            <w:r w:rsidR="009847D4">
              <w:t xml:space="preserve"> </w:t>
            </w:r>
            <w:r w:rsidR="00291CCA"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="00291CCA" w:rsidRPr="0387F8AB">
              <w:t>user</w:t>
            </w:r>
            <w:r w:rsidR="009847D4">
              <w:t xml:space="preserve"> </w:t>
            </w:r>
            <w:r w:rsidR="00291CCA" w:rsidRPr="0387F8AB">
              <w:t>roles</w:t>
            </w:r>
          </w:p>
        </w:tc>
        <w:tc>
          <w:tcPr>
            <w:tcW w:w="1044" w:type="dxa"/>
          </w:tcPr>
          <w:p w14:paraId="5A41EE85" w14:textId="77777777" w:rsidR="00291CCA" w:rsidRDefault="00291CCA" w:rsidP="00F57A9B">
            <w:pPr>
              <w:spacing w:after="0"/>
            </w:pPr>
            <w:r w:rsidRPr="0387F8AB">
              <w:t>String</w:t>
            </w:r>
          </w:p>
        </w:tc>
      </w:tr>
      <w:tr w:rsidR="00291CCA" w14:paraId="63A1D4F7" w14:textId="77777777" w:rsidTr="003D6F9B">
        <w:trPr>
          <w:trHeight w:val="285"/>
        </w:trPr>
        <w:tc>
          <w:tcPr>
            <w:tcW w:w="1759" w:type="dxa"/>
          </w:tcPr>
          <w:p w14:paraId="704AB485" w14:textId="77777777" w:rsidR="00291CCA" w:rsidRDefault="00291CCA" w:rsidP="00F57A9B">
            <w:pPr>
              <w:spacing w:after="0"/>
            </w:pPr>
            <w:r w:rsidRPr="0387F8AB">
              <w:t>RoleType</w:t>
            </w:r>
          </w:p>
        </w:tc>
        <w:tc>
          <w:tcPr>
            <w:tcW w:w="8783" w:type="dxa"/>
          </w:tcPr>
          <w:p w14:paraId="7CFC42DB" w14:textId="73609488" w:rsidR="00291CCA" w:rsidRDefault="00291CCA" w:rsidP="00F57A9B">
            <w:pPr>
              <w:spacing w:after="0"/>
            </w:pPr>
            <w:r w:rsidRPr="0387F8AB">
              <w:t>Role</w:t>
            </w:r>
            <w:r w:rsidR="009847D4">
              <w:t xml:space="preserve"> </w:t>
            </w:r>
            <w:r w:rsidRPr="0387F8AB">
              <w:t>type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roles</w:t>
            </w:r>
          </w:p>
        </w:tc>
        <w:tc>
          <w:tcPr>
            <w:tcW w:w="1044" w:type="dxa"/>
          </w:tcPr>
          <w:p w14:paraId="749DC52A" w14:textId="77777777" w:rsidR="00291CCA" w:rsidRDefault="00291CCA" w:rsidP="00F57A9B">
            <w:pPr>
              <w:spacing w:after="0"/>
            </w:pPr>
            <w:r w:rsidRPr="0387F8AB">
              <w:t>String</w:t>
            </w:r>
          </w:p>
        </w:tc>
      </w:tr>
      <w:tr w:rsidR="00291CCA" w14:paraId="5D64F456" w14:textId="77777777" w:rsidTr="003D6F9B">
        <w:trPr>
          <w:trHeight w:val="285"/>
        </w:trPr>
        <w:tc>
          <w:tcPr>
            <w:tcW w:w="1759" w:type="dxa"/>
          </w:tcPr>
          <w:p w14:paraId="5273F98C" w14:textId="77777777" w:rsidR="00291CCA" w:rsidRDefault="00291CCA" w:rsidP="00F57A9B">
            <w:pPr>
              <w:spacing w:after="0"/>
            </w:pPr>
            <w:r w:rsidRPr="0387F8AB">
              <w:t>IsSensitive</w:t>
            </w:r>
          </w:p>
        </w:tc>
        <w:tc>
          <w:tcPr>
            <w:tcW w:w="8783" w:type="dxa"/>
          </w:tcPr>
          <w:p w14:paraId="46394654" w14:textId="77F6CFA2" w:rsidR="00291CCA" w:rsidRDefault="00291CCA" w:rsidP="00F57A9B">
            <w:pPr>
              <w:spacing w:after="0"/>
            </w:pPr>
            <w:r w:rsidRPr="0387F8AB">
              <w:t>This</w:t>
            </w:r>
            <w:r w:rsidR="009847D4">
              <w:t xml:space="preserve"> </w:t>
            </w:r>
            <w:r w:rsidRPr="0387F8AB">
              <w:t>is</w:t>
            </w:r>
            <w:r w:rsidR="009847D4">
              <w:t xml:space="preserve"> </w:t>
            </w:r>
            <w:r w:rsidRPr="0387F8AB">
              <w:t>a</w:t>
            </w:r>
            <w:r w:rsidR="009847D4">
              <w:t xml:space="preserve"> </w:t>
            </w:r>
            <w:r w:rsidRPr="0387F8AB">
              <w:t>Boolean</w:t>
            </w:r>
            <w:r w:rsidR="009847D4">
              <w:t xml:space="preserve"> </w:t>
            </w:r>
            <w:r w:rsidRPr="0387F8AB">
              <w:t>value.</w:t>
            </w:r>
            <w:r w:rsidR="009847D4">
              <w:t xml:space="preserve"> </w:t>
            </w:r>
            <w:r w:rsidRPr="0387F8AB">
              <w:t>If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value</w:t>
            </w:r>
            <w:r w:rsidR="009847D4">
              <w:t xml:space="preserve"> </w:t>
            </w:r>
            <w:r w:rsidRPr="0387F8AB">
              <w:t>is</w:t>
            </w:r>
            <w:r w:rsidR="009847D4">
              <w:t xml:space="preserve"> </w:t>
            </w:r>
            <w:r w:rsidRPr="0387F8AB">
              <w:t>true,</w:t>
            </w:r>
            <w:r w:rsidR="009847D4">
              <w:t xml:space="preserve"> </w:t>
            </w:r>
            <w:r w:rsidRPr="0387F8AB">
              <w:t>there</w:t>
            </w:r>
            <w:r w:rsidR="009847D4">
              <w:t xml:space="preserve"> </w:t>
            </w:r>
            <w:r w:rsidRPr="0387F8AB">
              <w:t>are</w:t>
            </w:r>
            <w:r w:rsidR="009847D4">
              <w:t xml:space="preserve"> </w:t>
            </w:r>
            <w:r w:rsidRPr="0387F8AB">
              <w:t>some</w:t>
            </w:r>
            <w:r w:rsidR="009847D4">
              <w:t xml:space="preserve"> </w:t>
            </w:r>
            <w:r w:rsidRPr="0387F8AB">
              <w:t>sensitive</w:t>
            </w:r>
            <w:r w:rsidR="009847D4">
              <w:t xml:space="preserve"> </w:t>
            </w:r>
            <w:r w:rsidRPr="0387F8AB">
              <w:t>KPIs</w:t>
            </w:r>
            <w:r w:rsidR="009847D4">
              <w:t xml:space="preserve"> </w:t>
            </w:r>
            <w:r w:rsidRPr="0387F8AB">
              <w:t>that</w:t>
            </w:r>
            <w:r w:rsidR="009847D4">
              <w:t xml:space="preserve"> </w:t>
            </w:r>
            <w:r w:rsidRPr="0387F8AB">
              <w:t>users</w:t>
            </w:r>
            <w:r w:rsidR="009847D4">
              <w:t xml:space="preserve"> </w:t>
            </w:r>
            <w:r w:rsidRPr="0387F8AB">
              <w:t>in</w:t>
            </w:r>
            <w:r w:rsidR="009847D4">
              <w:t xml:space="preserve"> </w:t>
            </w:r>
            <w:r w:rsidRPr="0387F8AB">
              <w:t>those</w:t>
            </w:r>
            <w:r w:rsidR="009847D4">
              <w:t xml:space="preserve"> </w:t>
            </w:r>
            <w:r w:rsidRPr="0387F8AB">
              <w:t>roles</w:t>
            </w:r>
            <w:r w:rsidR="009847D4">
              <w:t xml:space="preserve"> </w:t>
            </w:r>
            <w:r w:rsidRPr="0387F8AB">
              <w:t>can</w:t>
            </w:r>
            <w:r w:rsidR="009847D4">
              <w:t xml:space="preserve"> </w:t>
            </w:r>
            <w:r w:rsidRPr="0387F8AB">
              <w:t>access,</w:t>
            </w:r>
            <w:r w:rsidR="009847D4">
              <w:t xml:space="preserve"> </w:t>
            </w:r>
            <w:r w:rsidRPr="0387F8AB">
              <w:t>otherwise</w:t>
            </w:r>
            <w:r w:rsidR="009847D4">
              <w:t xml:space="preserve"> </w:t>
            </w:r>
            <w:r w:rsidRPr="0387F8AB">
              <w:t>not</w:t>
            </w:r>
          </w:p>
        </w:tc>
        <w:tc>
          <w:tcPr>
            <w:tcW w:w="1044" w:type="dxa"/>
          </w:tcPr>
          <w:p w14:paraId="1E4BCF85" w14:textId="77777777" w:rsidR="00291CCA" w:rsidRDefault="00291CCA" w:rsidP="00F57A9B">
            <w:pPr>
              <w:spacing w:after="0"/>
            </w:pPr>
            <w:r w:rsidRPr="0387F8AB">
              <w:t>Boolean</w:t>
            </w:r>
          </w:p>
        </w:tc>
      </w:tr>
      <w:tr w:rsidR="00291CCA" w14:paraId="5EA5E3C6" w14:textId="77777777" w:rsidTr="003D6F9B">
        <w:trPr>
          <w:trHeight w:val="285"/>
        </w:trPr>
        <w:tc>
          <w:tcPr>
            <w:tcW w:w="1759" w:type="dxa"/>
          </w:tcPr>
          <w:p w14:paraId="04FE6AFA" w14:textId="77777777" w:rsidR="00291CCA" w:rsidRDefault="00291CCA" w:rsidP="00F57A9B">
            <w:pPr>
              <w:spacing w:after="0"/>
            </w:pPr>
            <w:r w:rsidRPr="0387F8AB">
              <w:t>DepartmentId</w:t>
            </w:r>
          </w:p>
        </w:tc>
        <w:tc>
          <w:tcPr>
            <w:tcW w:w="8783" w:type="dxa"/>
          </w:tcPr>
          <w:p w14:paraId="2F5AA33B" w14:textId="393BB502" w:rsidR="00291CCA" w:rsidRDefault="00291CCA" w:rsidP="00F57A9B">
            <w:pPr>
              <w:spacing w:after="0"/>
            </w:pPr>
            <w:r w:rsidRPr="0387F8AB">
              <w:t>Department</w:t>
            </w:r>
            <w:r w:rsidR="009847D4">
              <w:t xml:space="preserve"> </w:t>
            </w:r>
            <w:r w:rsidR="00A63EEF">
              <w:t>ID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departments</w:t>
            </w:r>
          </w:p>
        </w:tc>
        <w:tc>
          <w:tcPr>
            <w:tcW w:w="1044" w:type="dxa"/>
          </w:tcPr>
          <w:p w14:paraId="4334E0EE" w14:textId="77777777" w:rsidR="00291CCA" w:rsidRDefault="00291CCA" w:rsidP="00F57A9B">
            <w:pPr>
              <w:spacing w:after="0"/>
            </w:pPr>
            <w:r w:rsidRPr="0387F8AB">
              <w:t>String</w:t>
            </w:r>
          </w:p>
        </w:tc>
      </w:tr>
      <w:tr w:rsidR="00291CCA" w14:paraId="5E58C90D" w14:textId="77777777" w:rsidTr="003D6F9B">
        <w:trPr>
          <w:trHeight w:val="285"/>
        </w:trPr>
        <w:tc>
          <w:tcPr>
            <w:tcW w:w="1759" w:type="dxa"/>
          </w:tcPr>
          <w:p w14:paraId="1D20108D" w14:textId="77777777" w:rsidR="00291CCA" w:rsidRDefault="00291CCA" w:rsidP="00F57A9B">
            <w:pPr>
              <w:spacing w:after="0"/>
            </w:pPr>
            <w:r w:rsidRPr="0387F8AB">
              <w:t>DepartmentName</w:t>
            </w:r>
          </w:p>
        </w:tc>
        <w:tc>
          <w:tcPr>
            <w:tcW w:w="8783" w:type="dxa"/>
          </w:tcPr>
          <w:p w14:paraId="7227C118" w14:textId="70CAA5F5" w:rsidR="00291CCA" w:rsidRDefault="00291CCA" w:rsidP="00F57A9B">
            <w:pPr>
              <w:spacing w:after="0"/>
            </w:pPr>
            <w:r w:rsidRPr="0387F8AB">
              <w:t>Department</w:t>
            </w:r>
            <w:r w:rsidR="009847D4">
              <w:t xml:space="preserve"> </w:t>
            </w:r>
            <w:r w:rsidRPr="0387F8AB">
              <w:t>name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department</w:t>
            </w:r>
          </w:p>
        </w:tc>
        <w:tc>
          <w:tcPr>
            <w:tcW w:w="1044" w:type="dxa"/>
          </w:tcPr>
          <w:p w14:paraId="7A27A7AE" w14:textId="77777777" w:rsidR="00291CCA" w:rsidRDefault="00291CCA" w:rsidP="00F57A9B">
            <w:pPr>
              <w:spacing w:after="0"/>
            </w:pPr>
            <w:r w:rsidRPr="0387F8AB">
              <w:t>String</w:t>
            </w:r>
          </w:p>
        </w:tc>
      </w:tr>
    </w:tbl>
    <w:p w14:paraId="2EA4AA5B" w14:textId="623F67A5" w:rsidR="00291CCA" w:rsidRPr="002C55D8" w:rsidRDefault="00291CCA" w:rsidP="003D6F9B">
      <w:pPr>
        <w:pStyle w:val="Heading3"/>
      </w:pPr>
      <w:r w:rsidRPr="002C55D8">
        <w:t>Sample</w:t>
      </w:r>
      <w:r w:rsidR="009847D4">
        <w:t xml:space="preserve"> </w:t>
      </w:r>
      <w:r w:rsidRPr="002C55D8">
        <w:t>JSON</w:t>
      </w:r>
      <w:r w:rsidR="009847D4">
        <w:t xml:space="preserve"> </w:t>
      </w:r>
      <w:r w:rsidRPr="002C55D8">
        <w:t>Response</w:t>
      </w:r>
    </w:p>
    <w:p w14:paraId="7E282FD5" w14:textId="77777777" w:rsidR="00291CCA" w:rsidRPr="007C7CA6" w:rsidRDefault="00291CCA" w:rsidP="00F57A9B">
      <w:pPr>
        <w:spacing w:after="0"/>
        <w:rPr>
          <w:rFonts w:ascii="Consolas" w:hAnsi="Consolas"/>
          <w:sz w:val="18"/>
          <w:szCs w:val="20"/>
        </w:rPr>
      </w:pPr>
      <w:r w:rsidRPr="007C7CA6">
        <w:rPr>
          <w:rFonts w:ascii="Consolas" w:hAnsi="Consolas"/>
          <w:sz w:val="18"/>
          <w:szCs w:val="20"/>
        </w:rPr>
        <w:t>{</w:t>
      </w:r>
    </w:p>
    <w:p w14:paraId="66C00938" w14:textId="5FBE3AA4" w:rsidR="00291CCA" w:rsidRPr="007C7CA6" w:rsidRDefault="009847D4" w:rsidP="00F57A9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</w:t>
      </w:r>
      <w:r w:rsidR="00291CCA" w:rsidRPr="007C7CA6">
        <w:rPr>
          <w:rFonts w:ascii="Consolas" w:hAnsi="Consolas"/>
          <w:sz w:val="18"/>
          <w:szCs w:val="20"/>
        </w:rPr>
        <w:t>"Roles":</w:t>
      </w:r>
      <w:r>
        <w:rPr>
          <w:rFonts w:ascii="Consolas" w:hAnsi="Consolas"/>
          <w:sz w:val="18"/>
          <w:szCs w:val="20"/>
        </w:rPr>
        <w:t xml:space="preserve"> </w:t>
      </w:r>
      <w:r w:rsidR="00291CCA" w:rsidRPr="007C7CA6">
        <w:rPr>
          <w:rFonts w:ascii="Consolas" w:hAnsi="Consolas"/>
          <w:sz w:val="18"/>
          <w:szCs w:val="20"/>
        </w:rPr>
        <w:t>[</w:t>
      </w:r>
    </w:p>
    <w:p w14:paraId="702E9982" w14:textId="1AA8F7FC" w:rsidR="00291CCA" w:rsidRPr="007C7CA6" w:rsidRDefault="009847D4" w:rsidP="00F57A9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</w:t>
      </w:r>
      <w:r w:rsidR="00291CCA" w:rsidRPr="007C7CA6">
        <w:rPr>
          <w:rFonts w:ascii="Consolas" w:hAnsi="Consolas"/>
          <w:sz w:val="18"/>
          <w:szCs w:val="20"/>
        </w:rPr>
        <w:t>{</w:t>
      </w:r>
    </w:p>
    <w:p w14:paraId="46C40D35" w14:textId="14D30FFD" w:rsidR="00291CCA" w:rsidRPr="007C7CA6" w:rsidRDefault="009847D4" w:rsidP="00F57A9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291CCA" w:rsidRPr="007C7CA6">
        <w:rPr>
          <w:rFonts w:ascii="Consolas" w:hAnsi="Consolas"/>
          <w:sz w:val="18"/>
          <w:szCs w:val="20"/>
        </w:rPr>
        <w:t>"RoleId":</w:t>
      </w:r>
      <w:r>
        <w:rPr>
          <w:rFonts w:ascii="Consolas" w:hAnsi="Consolas"/>
          <w:sz w:val="18"/>
          <w:szCs w:val="20"/>
        </w:rPr>
        <w:t xml:space="preserve"> </w:t>
      </w:r>
      <w:r w:rsidR="00291CCA" w:rsidRPr="007C7CA6">
        <w:rPr>
          <w:rFonts w:ascii="Consolas" w:hAnsi="Consolas"/>
          <w:sz w:val="18"/>
          <w:szCs w:val="20"/>
        </w:rPr>
        <w:t>"",</w:t>
      </w:r>
    </w:p>
    <w:p w14:paraId="6A3B8331" w14:textId="53F13494" w:rsidR="00291CCA" w:rsidRPr="007C7CA6" w:rsidRDefault="009847D4" w:rsidP="00F57A9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291CCA" w:rsidRPr="007C7CA6">
        <w:rPr>
          <w:rFonts w:ascii="Consolas" w:hAnsi="Consolas"/>
          <w:sz w:val="18"/>
          <w:szCs w:val="20"/>
        </w:rPr>
        <w:t>"RoleName":</w:t>
      </w:r>
      <w:r>
        <w:rPr>
          <w:rFonts w:ascii="Consolas" w:hAnsi="Consolas"/>
          <w:sz w:val="18"/>
          <w:szCs w:val="20"/>
        </w:rPr>
        <w:t xml:space="preserve"> </w:t>
      </w:r>
      <w:r w:rsidR="00291CCA" w:rsidRPr="007C7CA6">
        <w:rPr>
          <w:rFonts w:ascii="Consolas" w:hAnsi="Consolas"/>
          <w:sz w:val="18"/>
          <w:szCs w:val="20"/>
        </w:rPr>
        <w:t>"",</w:t>
      </w:r>
    </w:p>
    <w:p w14:paraId="0824DFF2" w14:textId="4CF6251E" w:rsidR="00291CCA" w:rsidRPr="007C7CA6" w:rsidRDefault="009847D4" w:rsidP="00F57A9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291CCA" w:rsidRPr="007C7CA6">
        <w:rPr>
          <w:rFonts w:ascii="Consolas" w:hAnsi="Consolas"/>
          <w:sz w:val="18"/>
          <w:szCs w:val="20"/>
        </w:rPr>
        <w:t>"RoleDescription":</w:t>
      </w:r>
      <w:r>
        <w:rPr>
          <w:rFonts w:ascii="Consolas" w:hAnsi="Consolas"/>
          <w:sz w:val="18"/>
          <w:szCs w:val="20"/>
        </w:rPr>
        <w:t xml:space="preserve"> </w:t>
      </w:r>
      <w:r w:rsidR="00291CCA" w:rsidRPr="007C7CA6">
        <w:rPr>
          <w:rFonts w:ascii="Consolas" w:hAnsi="Consolas"/>
          <w:sz w:val="18"/>
          <w:szCs w:val="20"/>
        </w:rPr>
        <w:t>"",</w:t>
      </w:r>
    </w:p>
    <w:p w14:paraId="09B00509" w14:textId="137A1ABD" w:rsidR="00291CCA" w:rsidRPr="007C7CA6" w:rsidRDefault="009847D4" w:rsidP="00F57A9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291CCA" w:rsidRPr="007C7CA6">
        <w:rPr>
          <w:rFonts w:ascii="Consolas" w:hAnsi="Consolas"/>
          <w:sz w:val="18"/>
          <w:szCs w:val="20"/>
        </w:rPr>
        <w:t>"RoleType":</w:t>
      </w:r>
      <w:r>
        <w:rPr>
          <w:rFonts w:ascii="Consolas" w:hAnsi="Consolas"/>
          <w:sz w:val="18"/>
          <w:szCs w:val="20"/>
        </w:rPr>
        <w:t xml:space="preserve"> </w:t>
      </w:r>
      <w:r w:rsidR="00291CCA" w:rsidRPr="007C7CA6">
        <w:rPr>
          <w:rFonts w:ascii="Consolas" w:hAnsi="Consolas"/>
          <w:sz w:val="18"/>
          <w:szCs w:val="20"/>
        </w:rPr>
        <w:t>"",</w:t>
      </w:r>
    </w:p>
    <w:p w14:paraId="40BDCDA3" w14:textId="0A3FE2AA" w:rsidR="00291CCA" w:rsidRPr="007C7CA6" w:rsidRDefault="009847D4" w:rsidP="00F57A9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291CCA" w:rsidRPr="007C7CA6">
        <w:rPr>
          <w:rFonts w:ascii="Consolas" w:hAnsi="Consolas"/>
          <w:sz w:val="18"/>
          <w:szCs w:val="20"/>
        </w:rPr>
        <w:t>"IsSensitive":</w:t>
      </w:r>
      <w:r>
        <w:rPr>
          <w:rFonts w:ascii="Consolas" w:hAnsi="Consolas"/>
          <w:sz w:val="18"/>
          <w:szCs w:val="20"/>
        </w:rPr>
        <w:t xml:space="preserve"> </w:t>
      </w:r>
      <w:r w:rsidR="00291CCA" w:rsidRPr="007C7CA6">
        <w:rPr>
          <w:rFonts w:ascii="Consolas" w:hAnsi="Consolas"/>
          <w:sz w:val="18"/>
          <w:szCs w:val="20"/>
        </w:rPr>
        <w:t>"",</w:t>
      </w:r>
    </w:p>
    <w:p w14:paraId="4C86B5DD" w14:textId="346CE64B" w:rsidR="00291CCA" w:rsidRPr="007C7CA6" w:rsidRDefault="009847D4" w:rsidP="00F57A9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291CCA" w:rsidRPr="007C7CA6">
        <w:rPr>
          <w:rFonts w:ascii="Consolas" w:hAnsi="Consolas"/>
          <w:sz w:val="18"/>
          <w:szCs w:val="20"/>
        </w:rPr>
        <w:t>"Departments":</w:t>
      </w:r>
      <w:r>
        <w:rPr>
          <w:rFonts w:ascii="Consolas" w:hAnsi="Consolas"/>
          <w:sz w:val="18"/>
          <w:szCs w:val="20"/>
        </w:rPr>
        <w:t xml:space="preserve"> </w:t>
      </w:r>
      <w:r w:rsidR="00291CCA" w:rsidRPr="007C7CA6">
        <w:rPr>
          <w:rFonts w:ascii="Consolas" w:hAnsi="Consolas"/>
          <w:sz w:val="18"/>
          <w:szCs w:val="20"/>
        </w:rPr>
        <w:t>[</w:t>
      </w:r>
    </w:p>
    <w:p w14:paraId="66FBBC58" w14:textId="443ABA15" w:rsidR="00291CCA" w:rsidRPr="007C7CA6" w:rsidRDefault="009847D4" w:rsidP="00F57A9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</w:t>
      </w:r>
      <w:r w:rsidR="00291CCA" w:rsidRPr="007C7CA6">
        <w:rPr>
          <w:rFonts w:ascii="Consolas" w:hAnsi="Consolas"/>
          <w:sz w:val="18"/>
          <w:szCs w:val="20"/>
        </w:rPr>
        <w:t>{</w:t>
      </w:r>
    </w:p>
    <w:p w14:paraId="62756CBC" w14:textId="1B86AD78" w:rsidR="00291CCA" w:rsidRPr="007C7CA6" w:rsidRDefault="009847D4" w:rsidP="00F57A9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  </w:t>
      </w:r>
      <w:r w:rsidR="00291CCA" w:rsidRPr="007C7CA6">
        <w:rPr>
          <w:rFonts w:ascii="Consolas" w:hAnsi="Consolas"/>
          <w:sz w:val="18"/>
          <w:szCs w:val="20"/>
        </w:rPr>
        <w:t>"DepartmentId":</w:t>
      </w:r>
      <w:r>
        <w:rPr>
          <w:rFonts w:ascii="Consolas" w:hAnsi="Consolas"/>
          <w:sz w:val="18"/>
          <w:szCs w:val="20"/>
        </w:rPr>
        <w:t xml:space="preserve"> </w:t>
      </w:r>
      <w:r w:rsidR="00291CCA" w:rsidRPr="007C7CA6">
        <w:rPr>
          <w:rFonts w:ascii="Consolas" w:hAnsi="Consolas"/>
          <w:sz w:val="18"/>
          <w:szCs w:val="20"/>
        </w:rPr>
        <w:t>"",</w:t>
      </w:r>
    </w:p>
    <w:p w14:paraId="4DD9504C" w14:textId="24960DF1" w:rsidR="00291CCA" w:rsidRPr="007C7CA6" w:rsidRDefault="009847D4" w:rsidP="00F57A9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  </w:t>
      </w:r>
      <w:r w:rsidR="00291CCA" w:rsidRPr="007C7CA6">
        <w:rPr>
          <w:rFonts w:ascii="Consolas" w:hAnsi="Consolas"/>
          <w:sz w:val="18"/>
          <w:szCs w:val="20"/>
        </w:rPr>
        <w:t>"DepartmentName":</w:t>
      </w:r>
      <w:r>
        <w:rPr>
          <w:rFonts w:ascii="Consolas" w:hAnsi="Consolas"/>
          <w:sz w:val="18"/>
          <w:szCs w:val="20"/>
        </w:rPr>
        <w:t xml:space="preserve"> </w:t>
      </w:r>
      <w:r w:rsidR="00291CCA" w:rsidRPr="007C7CA6">
        <w:rPr>
          <w:rFonts w:ascii="Consolas" w:hAnsi="Consolas"/>
          <w:sz w:val="18"/>
          <w:szCs w:val="20"/>
        </w:rPr>
        <w:t>""</w:t>
      </w:r>
    </w:p>
    <w:p w14:paraId="24EA51F2" w14:textId="61A646F7" w:rsidR="00291CCA" w:rsidRPr="007C7CA6" w:rsidRDefault="009847D4" w:rsidP="00F57A9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</w:t>
      </w:r>
      <w:r w:rsidR="00291CCA" w:rsidRPr="007C7CA6">
        <w:rPr>
          <w:rFonts w:ascii="Consolas" w:hAnsi="Consolas"/>
          <w:sz w:val="18"/>
          <w:szCs w:val="20"/>
        </w:rPr>
        <w:t>}</w:t>
      </w:r>
    </w:p>
    <w:p w14:paraId="4C567EB0" w14:textId="3C5E8FD9" w:rsidR="00291CCA" w:rsidRPr="007C7CA6" w:rsidRDefault="009847D4" w:rsidP="00F57A9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291CCA" w:rsidRPr="007C7CA6">
        <w:rPr>
          <w:rFonts w:ascii="Consolas" w:hAnsi="Consolas"/>
          <w:sz w:val="18"/>
          <w:szCs w:val="20"/>
        </w:rPr>
        <w:t>]</w:t>
      </w:r>
    </w:p>
    <w:p w14:paraId="2D47149C" w14:textId="74C6198A" w:rsidR="00291CCA" w:rsidRPr="007C7CA6" w:rsidRDefault="009847D4" w:rsidP="00F57A9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</w:t>
      </w:r>
      <w:r w:rsidR="00291CCA" w:rsidRPr="007C7CA6">
        <w:rPr>
          <w:rFonts w:ascii="Consolas" w:hAnsi="Consolas"/>
          <w:sz w:val="18"/>
          <w:szCs w:val="20"/>
        </w:rPr>
        <w:t>}</w:t>
      </w:r>
    </w:p>
    <w:p w14:paraId="1AEE6304" w14:textId="33C41A87" w:rsidR="00291CCA" w:rsidRPr="007C7CA6" w:rsidRDefault="009847D4" w:rsidP="00F57A9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</w:t>
      </w:r>
      <w:r w:rsidR="00291CCA" w:rsidRPr="007C7CA6">
        <w:rPr>
          <w:rFonts w:ascii="Consolas" w:hAnsi="Consolas"/>
          <w:sz w:val="18"/>
          <w:szCs w:val="20"/>
        </w:rPr>
        <w:t>]</w:t>
      </w:r>
    </w:p>
    <w:p w14:paraId="465948B9" w14:textId="31CE076A" w:rsidR="00291CCA" w:rsidRPr="007C7CA6" w:rsidRDefault="009847D4" w:rsidP="00F57A9B">
      <w:pPr>
        <w:spacing w:after="24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</w:t>
      </w:r>
      <w:r w:rsidR="00291CCA" w:rsidRPr="007C7CA6">
        <w:rPr>
          <w:rFonts w:ascii="Consolas" w:hAnsi="Consolas"/>
          <w:sz w:val="18"/>
          <w:szCs w:val="20"/>
        </w:rPr>
        <w:t>}</w:t>
      </w:r>
    </w:p>
    <w:p w14:paraId="5A2D5D00" w14:textId="68A6D3B5" w:rsidR="003D6F9B" w:rsidRDefault="003D6F9B" w:rsidP="003D6F9B">
      <w:pPr>
        <w:pStyle w:val="Heading3"/>
      </w:pPr>
      <w:r>
        <w:t>Result</w:t>
      </w:r>
    </w:p>
    <w:tbl>
      <w:tblPr>
        <w:tblW w:w="10375" w:type="dxa"/>
        <w:tblLayout w:type="fixed"/>
        <w:tblLook w:val="04A0" w:firstRow="1" w:lastRow="0" w:firstColumn="1" w:lastColumn="0" w:noHBand="0" w:noVBand="1"/>
      </w:tblPr>
      <w:tblGrid>
        <w:gridCol w:w="1852"/>
        <w:gridCol w:w="8523"/>
      </w:tblGrid>
      <w:tr w:rsidR="00291CCA" w14:paraId="6B3B8C39" w14:textId="77777777" w:rsidTr="003D6F9B">
        <w:tc>
          <w:tcPr>
            <w:tcW w:w="18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7E6E6" w:themeFill="background2"/>
          </w:tcPr>
          <w:p w14:paraId="6A47CADB" w14:textId="24AF120B" w:rsidR="00291CCA" w:rsidRPr="003D6F9B" w:rsidRDefault="00291CCA" w:rsidP="00F57A9B">
            <w:pPr>
              <w:spacing w:after="0"/>
              <w:rPr>
                <w:b/>
                <w:bCs/>
              </w:rPr>
            </w:pPr>
            <w:r w:rsidRPr="003D6F9B">
              <w:rPr>
                <w:b/>
                <w:bCs/>
              </w:rPr>
              <w:t>HTTP</w:t>
            </w:r>
            <w:r w:rsidR="009847D4" w:rsidRPr="003D6F9B">
              <w:rPr>
                <w:b/>
                <w:bCs/>
              </w:rPr>
              <w:t xml:space="preserve"> </w:t>
            </w:r>
            <w:r w:rsidRPr="003D6F9B">
              <w:rPr>
                <w:b/>
                <w:bCs/>
              </w:rPr>
              <w:t>Code</w:t>
            </w:r>
          </w:p>
        </w:tc>
        <w:tc>
          <w:tcPr>
            <w:tcW w:w="852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7E6E6" w:themeFill="background2"/>
          </w:tcPr>
          <w:p w14:paraId="5F3E11BE" w14:textId="10B6F7AD" w:rsidR="00291CCA" w:rsidRPr="003D6F9B" w:rsidRDefault="00291CCA" w:rsidP="00F57A9B">
            <w:pPr>
              <w:spacing w:after="0"/>
              <w:rPr>
                <w:b/>
                <w:bCs/>
              </w:rPr>
            </w:pPr>
            <w:r w:rsidRPr="003D6F9B">
              <w:rPr>
                <w:b/>
                <w:bCs/>
              </w:rPr>
              <w:t>Result</w:t>
            </w:r>
            <w:r w:rsidR="009847D4" w:rsidRPr="003D6F9B">
              <w:rPr>
                <w:b/>
                <w:bCs/>
              </w:rPr>
              <w:t xml:space="preserve"> </w:t>
            </w:r>
            <w:r w:rsidRPr="003D6F9B">
              <w:rPr>
                <w:b/>
                <w:bCs/>
              </w:rPr>
              <w:t>Description</w:t>
            </w:r>
          </w:p>
        </w:tc>
      </w:tr>
      <w:tr w:rsidR="00291CCA" w14:paraId="4994F43E" w14:textId="77777777" w:rsidTr="003D6F9B">
        <w:tc>
          <w:tcPr>
            <w:tcW w:w="18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7F5D9E" w14:textId="77777777" w:rsidR="00291CCA" w:rsidRDefault="00291CCA" w:rsidP="00F57A9B">
            <w:pPr>
              <w:spacing w:after="0"/>
            </w:pPr>
            <w:r w:rsidRPr="0387F8AB">
              <w:t>200</w:t>
            </w:r>
          </w:p>
        </w:tc>
        <w:tc>
          <w:tcPr>
            <w:tcW w:w="852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375A6E" w14:textId="522A690B" w:rsidR="00291CCA" w:rsidRDefault="0060487A" w:rsidP="00F57A9B">
            <w:pPr>
              <w:spacing w:after="0"/>
            </w:pPr>
            <w:r>
              <w:t>The</w:t>
            </w:r>
            <w:r w:rsidR="009847D4">
              <w:t xml:space="preserve"> </w:t>
            </w:r>
            <w:r w:rsidR="00291CCA" w:rsidRPr="0387F8AB">
              <w:t>list</w:t>
            </w:r>
            <w:r w:rsidR="009847D4">
              <w:t xml:space="preserve"> </w:t>
            </w:r>
            <w:r w:rsidR="00291CCA" w:rsidRPr="0387F8AB">
              <w:t>of</w:t>
            </w:r>
            <w:r w:rsidR="009847D4">
              <w:t xml:space="preserve"> </w:t>
            </w:r>
            <w:r w:rsidR="00291CCA" w:rsidRPr="0387F8AB">
              <w:t>the</w:t>
            </w:r>
            <w:r w:rsidR="009847D4">
              <w:t xml:space="preserve"> </w:t>
            </w:r>
            <w:r w:rsidR="00291CCA" w:rsidRPr="0387F8AB">
              <w:t>roles</w:t>
            </w:r>
            <w:r w:rsidR="009847D4">
              <w:t xml:space="preserve"> </w:t>
            </w:r>
            <w:r w:rsidR="00291CCA" w:rsidRPr="0387F8AB">
              <w:t>associated</w:t>
            </w:r>
            <w:r w:rsidR="009847D4">
              <w:t xml:space="preserve"> </w:t>
            </w:r>
            <w:r w:rsidR="00291CCA" w:rsidRPr="0387F8AB">
              <w:t>with</w:t>
            </w:r>
            <w:r w:rsidR="009847D4">
              <w:t xml:space="preserve"> </w:t>
            </w:r>
            <w:r w:rsidR="00291CCA" w:rsidRPr="0387F8AB">
              <w:t>the</w:t>
            </w:r>
            <w:r w:rsidR="009847D4">
              <w:t xml:space="preserve"> </w:t>
            </w:r>
            <w:r w:rsidR="00291CCA" w:rsidRPr="0387F8AB">
              <w:t>users</w:t>
            </w:r>
            <w:r w:rsidR="009847D4">
              <w:t xml:space="preserve"> </w:t>
            </w:r>
            <w:r w:rsidR="00291CCA" w:rsidRPr="0387F8AB">
              <w:t>present</w:t>
            </w:r>
            <w:r w:rsidR="009847D4">
              <w:t xml:space="preserve"> </w:t>
            </w:r>
            <w:r w:rsidR="00291CCA" w:rsidRPr="0387F8AB">
              <w:t>in</w:t>
            </w:r>
            <w:r w:rsidR="009847D4">
              <w:t xml:space="preserve"> </w:t>
            </w:r>
            <w:r w:rsidR="00291CCA" w:rsidRPr="0387F8AB">
              <w:t>the</w:t>
            </w:r>
            <w:r w:rsidR="009847D4">
              <w:t xml:space="preserve"> </w:t>
            </w:r>
            <w:r w:rsidR="00291CCA" w:rsidRPr="0387F8AB">
              <w:t>request</w:t>
            </w:r>
            <w:r w:rsidR="009847D4">
              <w:t xml:space="preserve"> </w:t>
            </w:r>
            <w:r w:rsidR="00291CCA" w:rsidRPr="0387F8AB">
              <w:t>body</w:t>
            </w:r>
          </w:p>
        </w:tc>
      </w:tr>
    </w:tbl>
    <w:p w14:paraId="7258F7F5" w14:textId="053708AF" w:rsidR="003D6F9B" w:rsidRDefault="003D6F9B" w:rsidP="003D6F9B">
      <w:pPr>
        <w:pStyle w:val="Heading3"/>
      </w:pPr>
      <w:r>
        <w:t>Error Management</w:t>
      </w:r>
    </w:p>
    <w:tbl>
      <w:tblPr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2"/>
        <w:gridCol w:w="2290"/>
        <w:gridCol w:w="7198"/>
      </w:tblGrid>
      <w:tr w:rsidR="00291CCA" w14:paraId="5F107306" w14:textId="77777777" w:rsidTr="003D6F9B">
        <w:tc>
          <w:tcPr>
            <w:tcW w:w="1852" w:type="dxa"/>
            <w:shd w:val="clear" w:color="auto" w:fill="D9D9D9" w:themeFill="background1" w:themeFillShade="D9"/>
            <w:vAlign w:val="center"/>
          </w:tcPr>
          <w:p w14:paraId="6157C5AE" w14:textId="734C0D1B" w:rsidR="00291CCA" w:rsidRDefault="00291CCA" w:rsidP="00F57A9B">
            <w:pPr>
              <w:spacing w:after="0"/>
            </w:pPr>
            <w:r w:rsidRPr="0387F8AB">
              <w:t>HTTP</w:t>
            </w:r>
            <w:r w:rsidR="009847D4">
              <w:t xml:space="preserve"> </w:t>
            </w:r>
            <w:r w:rsidRPr="0387F8AB">
              <w:t>Code</w:t>
            </w:r>
          </w:p>
        </w:tc>
        <w:tc>
          <w:tcPr>
            <w:tcW w:w="2290" w:type="dxa"/>
            <w:shd w:val="clear" w:color="auto" w:fill="D9D9D9" w:themeFill="background1" w:themeFillShade="D9"/>
            <w:vAlign w:val="center"/>
          </w:tcPr>
          <w:p w14:paraId="7F4794C0" w14:textId="53F77CA2" w:rsidR="00291CCA" w:rsidRDefault="00291CCA" w:rsidP="00F57A9B">
            <w:pPr>
              <w:spacing w:after="0"/>
            </w:pPr>
            <w:r w:rsidRPr="0387F8AB">
              <w:t>Error</w:t>
            </w:r>
            <w:r w:rsidR="009847D4">
              <w:t xml:space="preserve"> </w:t>
            </w:r>
            <w:r w:rsidRPr="0387F8AB">
              <w:t>Code</w:t>
            </w:r>
          </w:p>
        </w:tc>
        <w:tc>
          <w:tcPr>
            <w:tcW w:w="7198" w:type="dxa"/>
            <w:shd w:val="clear" w:color="auto" w:fill="D9D9D9" w:themeFill="background1" w:themeFillShade="D9"/>
            <w:vAlign w:val="center"/>
          </w:tcPr>
          <w:p w14:paraId="78228335" w14:textId="2487D9B9" w:rsidR="00291CCA" w:rsidRDefault="00291CCA" w:rsidP="00F57A9B">
            <w:pPr>
              <w:spacing w:after="0"/>
            </w:pPr>
            <w:r w:rsidRPr="0387F8AB">
              <w:t>Error</w:t>
            </w:r>
            <w:r w:rsidR="009847D4">
              <w:t xml:space="preserve"> </w:t>
            </w:r>
            <w:r w:rsidRPr="0387F8AB">
              <w:t>Description</w:t>
            </w:r>
          </w:p>
        </w:tc>
      </w:tr>
      <w:tr w:rsidR="00291CCA" w14:paraId="40767DE3" w14:textId="77777777" w:rsidTr="003D6F9B">
        <w:tc>
          <w:tcPr>
            <w:tcW w:w="1852" w:type="dxa"/>
            <w:vAlign w:val="center"/>
          </w:tcPr>
          <w:p w14:paraId="1519A73E" w14:textId="77777777" w:rsidR="00291CCA" w:rsidRDefault="00291CCA" w:rsidP="00F57A9B">
            <w:pPr>
              <w:spacing w:after="0"/>
            </w:pPr>
            <w:r w:rsidRPr="0387F8AB">
              <w:t>500</w:t>
            </w:r>
          </w:p>
        </w:tc>
        <w:tc>
          <w:tcPr>
            <w:tcW w:w="2290" w:type="dxa"/>
            <w:vAlign w:val="center"/>
          </w:tcPr>
          <w:p w14:paraId="1431A4E2" w14:textId="77777777" w:rsidR="00291CCA" w:rsidRDefault="00291CCA" w:rsidP="00F57A9B">
            <w:pPr>
              <w:spacing w:after="0"/>
            </w:pPr>
            <w:r w:rsidRPr="0387F8AB">
              <w:t>500</w:t>
            </w:r>
          </w:p>
        </w:tc>
        <w:tc>
          <w:tcPr>
            <w:tcW w:w="7198" w:type="dxa"/>
            <w:vAlign w:val="center"/>
          </w:tcPr>
          <w:p w14:paraId="4F8F1DC9" w14:textId="50FF8822" w:rsidR="00291CCA" w:rsidRDefault="009847D4" w:rsidP="00F57A9B">
            <w:pPr>
              <w:spacing w:after="0"/>
            </w:pPr>
            <w:r>
              <w:t xml:space="preserve">      </w:t>
            </w:r>
            <w:r w:rsidR="00291CCA" w:rsidRPr="0387F8AB">
              <w:t>Generic</w:t>
            </w:r>
            <w:r>
              <w:t xml:space="preserve"> </w:t>
            </w:r>
            <w:r w:rsidR="00291CCA" w:rsidRPr="0387F8AB">
              <w:t>Error</w:t>
            </w:r>
          </w:p>
        </w:tc>
      </w:tr>
      <w:tr w:rsidR="00291CCA" w14:paraId="34CBE3A3" w14:textId="77777777" w:rsidTr="003D6F9B">
        <w:tc>
          <w:tcPr>
            <w:tcW w:w="1852" w:type="dxa"/>
            <w:vAlign w:val="center"/>
          </w:tcPr>
          <w:p w14:paraId="1CC84D73" w14:textId="77777777" w:rsidR="00291CCA" w:rsidRDefault="00291CCA" w:rsidP="00F57A9B">
            <w:pPr>
              <w:spacing w:after="0"/>
            </w:pPr>
            <w:r w:rsidRPr="0387F8AB">
              <w:t>400</w:t>
            </w:r>
          </w:p>
        </w:tc>
        <w:tc>
          <w:tcPr>
            <w:tcW w:w="2290" w:type="dxa"/>
            <w:vAlign w:val="center"/>
          </w:tcPr>
          <w:p w14:paraId="4B500267" w14:textId="77777777" w:rsidR="00291CCA" w:rsidRDefault="00291CCA" w:rsidP="00F57A9B">
            <w:pPr>
              <w:spacing w:after="0"/>
            </w:pPr>
            <w:r w:rsidRPr="0387F8AB">
              <w:t>401</w:t>
            </w:r>
          </w:p>
        </w:tc>
        <w:tc>
          <w:tcPr>
            <w:tcW w:w="7198" w:type="dxa"/>
            <w:vAlign w:val="center"/>
          </w:tcPr>
          <w:p w14:paraId="598740C0" w14:textId="07970B14" w:rsidR="00291CCA" w:rsidRDefault="00291CCA" w:rsidP="007956C2">
            <w:pPr>
              <w:spacing w:after="0"/>
              <w:ind w:left="360"/>
            </w:pPr>
            <w:r w:rsidRPr="0387F8AB">
              <w:t>Unauthorized</w:t>
            </w:r>
            <w:r w:rsidR="009847D4">
              <w:t xml:space="preserve"> </w:t>
            </w:r>
            <w:r w:rsidRPr="0387F8AB">
              <w:t>User</w:t>
            </w:r>
            <w:r w:rsidR="007956C2">
              <w:t xml:space="preserve"> or </w:t>
            </w:r>
            <w:r w:rsidRPr="0387F8AB">
              <w:t>Header</w:t>
            </w:r>
            <w:r w:rsidR="009847D4">
              <w:t xml:space="preserve"> </w:t>
            </w:r>
            <w:r w:rsidRPr="0387F8AB">
              <w:t>Token</w:t>
            </w:r>
            <w:r w:rsidR="009847D4">
              <w:t xml:space="preserve"> </w:t>
            </w:r>
            <w:r w:rsidRPr="0387F8AB">
              <w:t>missing</w:t>
            </w:r>
          </w:p>
        </w:tc>
      </w:tr>
      <w:tr w:rsidR="00291CCA" w14:paraId="0B80F4C0" w14:textId="77777777" w:rsidTr="003D6F9B">
        <w:tc>
          <w:tcPr>
            <w:tcW w:w="1852" w:type="dxa"/>
            <w:vAlign w:val="center"/>
          </w:tcPr>
          <w:p w14:paraId="0CE8AE8C" w14:textId="77777777" w:rsidR="00291CCA" w:rsidRDefault="00291CCA" w:rsidP="00F57A9B">
            <w:pPr>
              <w:spacing w:after="0"/>
            </w:pPr>
            <w:r w:rsidRPr="0387F8AB">
              <w:t>400</w:t>
            </w:r>
          </w:p>
        </w:tc>
        <w:tc>
          <w:tcPr>
            <w:tcW w:w="2290" w:type="dxa"/>
            <w:vAlign w:val="center"/>
          </w:tcPr>
          <w:p w14:paraId="557CEB87" w14:textId="77777777" w:rsidR="00291CCA" w:rsidRDefault="00291CCA" w:rsidP="00F57A9B">
            <w:pPr>
              <w:spacing w:after="0"/>
            </w:pPr>
            <w:r w:rsidRPr="0387F8AB">
              <w:t>400</w:t>
            </w:r>
          </w:p>
        </w:tc>
        <w:tc>
          <w:tcPr>
            <w:tcW w:w="7198" w:type="dxa"/>
            <w:vAlign w:val="center"/>
          </w:tcPr>
          <w:p w14:paraId="0E0907E8" w14:textId="25F024DF" w:rsidR="00291CCA" w:rsidRDefault="00291CCA" w:rsidP="00026F63">
            <w:pPr>
              <w:spacing w:after="0"/>
              <w:ind w:left="360"/>
            </w:pPr>
            <w:r w:rsidRPr="0387F8AB">
              <w:t>Bad</w:t>
            </w:r>
            <w:r w:rsidR="009847D4">
              <w:t xml:space="preserve"> </w:t>
            </w:r>
            <w:r w:rsidRPr="0387F8AB">
              <w:t>request</w:t>
            </w:r>
            <w:r w:rsidR="00026F63">
              <w:t xml:space="preserve"> - </w:t>
            </w:r>
            <w:r w:rsidRPr="0387F8AB">
              <w:t>Please</w:t>
            </w:r>
            <w:r w:rsidR="009847D4">
              <w:t xml:space="preserve"> </w:t>
            </w:r>
            <w:r w:rsidRPr="0387F8AB">
              <w:t>enter</w:t>
            </w:r>
            <w:r w:rsidR="009847D4">
              <w:t xml:space="preserve"> </w:t>
            </w:r>
            <w:r w:rsidRPr="0387F8AB">
              <w:t>valid</w:t>
            </w:r>
            <w:r w:rsidR="009847D4">
              <w:t xml:space="preserve"> </w:t>
            </w:r>
            <w:r w:rsidRPr="0387F8AB">
              <w:t>userIds</w:t>
            </w:r>
          </w:p>
        </w:tc>
      </w:tr>
    </w:tbl>
    <w:p w14:paraId="3A357D7A" w14:textId="77777777" w:rsidR="00026F63" w:rsidRDefault="00026F63" w:rsidP="0096182F">
      <w:pPr>
        <w:pStyle w:val="Heading2"/>
        <w:sectPr w:rsidR="00026F63" w:rsidSect="003D6F9B">
          <w:type w:val="continuous"/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  <w:bookmarkStart w:id="49" w:name="_Toc217392187"/>
    </w:p>
    <w:p w14:paraId="7C0D61A6" w14:textId="4F37CE43" w:rsidR="003F7C67" w:rsidRDefault="003F7C67" w:rsidP="0096182F">
      <w:pPr>
        <w:pStyle w:val="Heading2"/>
      </w:pPr>
      <w:r>
        <w:t>GET-</w:t>
      </w:r>
      <w:r w:rsidR="009847D4">
        <w:t xml:space="preserve"> </w:t>
      </w:r>
      <w:r>
        <w:t>GetAdminRoles</w:t>
      </w:r>
      <w:bookmarkEnd w:id="49"/>
    </w:p>
    <w:p w14:paraId="726FCEF3" w14:textId="23F5A286" w:rsidR="003F7C67" w:rsidRDefault="003F7C67" w:rsidP="003F7C67">
      <w:bookmarkStart w:id="50" w:name="OLE_LINK3"/>
      <w:r>
        <w:t>This</w:t>
      </w:r>
      <w:r w:rsidR="009847D4">
        <w:t xml:space="preserve"> </w:t>
      </w:r>
      <w:r w:rsidRPr="0387F8AB">
        <w:t>API</w:t>
      </w:r>
      <w:r w:rsidR="009847D4">
        <w:t xml:space="preserve"> </w:t>
      </w:r>
      <w:r w:rsidRPr="0387F8AB">
        <w:t>is</w:t>
      </w:r>
      <w:r w:rsidR="009847D4">
        <w:t xml:space="preserve"> </w:t>
      </w:r>
      <w:r>
        <w:t>used</w:t>
      </w:r>
      <w:r w:rsidR="009847D4">
        <w:t xml:space="preserve"> </w:t>
      </w:r>
      <w:r w:rsidRPr="0387F8AB">
        <w:t>for</w:t>
      </w:r>
      <w:r w:rsidR="009847D4">
        <w:t xml:space="preserve"> </w:t>
      </w:r>
      <w:r w:rsidRPr="0387F8AB">
        <w:t>retrieving</w:t>
      </w:r>
      <w:r w:rsidR="009847D4">
        <w:t xml:space="preserve"> </w:t>
      </w:r>
      <w:r w:rsidRPr="0387F8AB">
        <w:t>a</w:t>
      </w:r>
      <w:r w:rsidR="009847D4">
        <w:t xml:space="preserve"> </w:t>
      </w:r>
      <w:r w:rsidRPr="0387F8AB">
        <w:t>list</w:t>
      </w:r>
      <w:r w:rsidR="009847D4">
        <w:t xml:space="preserve"> </w:t>
      </w:r>
      <w:r w:rsidRPr="0387F8AB">
        <w:t>of</w:t>
      </w:r>
      <w:r w:rsidR="009847D4">
        <w:t xml:space="preserve"> </w:t>
      </w:r>
      <w:r>
        <w:t>all</w:t>
      </w:r>
      <w:r w:rsidR="009847D4">
        <w:t xml:space="preserve"> </w:t>
      </w:r>
      <w:r>
        <w:t>the</w:t>
      </w:r>
      <w:r w:rsidR="009847D4">
        <w:t xml:space="preserve"> </w:t>
      </w:r>
      <w:r>
        <w:t>admin</w:t>
      </w:r>
      <w:r w:rsidR="009847D4">
        <w:t xml:space="preserve"> </w:t>
      </w:r>
      <w:r w:rsidRPr="0387F8AB">
        <w:t>roles</w:t>
      </w:r>
      <w:r w:rsidR="009847D4">
        <w:t xml:space="preserve"> </w:t>
      </w:r>
      <w:r>
        <w:t>in</w:t>
      </w:r>
      <w:r w:rsidR="009847D4">
        <w:t xml:space="preserve"> </w:t>
      </w:r>
      <w:r w:rsidR="008E0A86">
        <w:t>IAI</w:t>
      </w:r>
      <w:r w:rsidRPr="0387F8AB">
        <w:t>.</w:t>
      </w:r>
    </w:p>
    <w:bookmarkEnd w:id="50"/>
    <w:p w14:paraId="4663395D" w14:textId="3B29E1FA" w:rsidR="003F7C67" w:rsidRPr="002C55D8" w:rsidRDefault="003F7C67" w:rsidP="008F5C93">
      <w:pPr>
        <w:pStyle w:val="Heading3"/>
      </w:pPr>
      <w:r w:rsidRPr="002C55D8">
        <w:t>API</w:t>
      </w:r>
      <w:r w:rsidR="009847D4">
        <w:t xml:space="preserve"> </w:t>
      </w:r>
      <w:r w:rsidRPr="002C55D8">
        <w:t>Precondition</w:t>
      </w:r>
    </w:p>
    <w:p w14:paraId="679C6CA4" w14:textId="38D79C41" w:rsidR="003F7C67" w:rsidRDefault="003F7C67" w:rsidP="003F7C67">
      <w:r w:rsidRPr="0387F8AB">
        <w:t>To</w:t>
      </w:r>
      <w:r w:rsidR="009847D4">
        <w:t xml:space="preserve"> </w:t>
      </w:r>
      <w:r w:rsidRPr="0387F8AB">
        <w:t>fetch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response</w:t>
      </w:r>
      <w:r w:rsidR="009847D4">
        <w:t xml:space="preserve"> </w:t>
      </w:r>
      <w:r w:rsidRPr="0387F8AB">
        <w:t>from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APIs,</w:t>
      </w:r>
      <w:r w:rsidR="009847D4">
        <w:t xml:space="preserve"> </w:t>
      </w:r>
      <w:r>
        <w:t>the</w:t>
      </w:r>
      <w:r w:rsidR="009847D4">
        <w:t xml:space="preserve"> </w:t>
      </w:r>
      <w:r w:rsidR="00B86033" w:rsidRPr="00B86033">
        <w:t>Authorization token</w:t>
      </w:r>
      <w:r w:rsidR="009847D4">
        <w:t xml:space="preserve"> </w:t>
      </w:r>
      <w:r>
        <w:t>must</w:t>
      </w:r>
      <w:r w:rsidR="009847D4">
        <w:t xml:space="preserve"> </w:t>
      </w:r>
      <w:r w:rsidRPr="0387F8AB">
        <w:t>exist.</w:t>
      </w:r>
      <w:r w:rsidR="009847D4">
        <w:t xml:space="preserve">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908"/>
        <w:gridCol w:w="8592"/>
      </w:tblGrid>
      <w:tr w:rsidR="003F7C67" w14:paraId="483BFAE5" w14:textId="77777777" w:rsidTr="00B86033">
        <w:trPr>
          <w:trHeight w:val="16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B4306B6" w14:textId="77777777" w:rsidR="003F7C67" w:rsidRDefault="003F7C67" w:rsidP="00EA2A5F">
            <w:pPr>
              <w:spacing w:after="0"/>
            </w:pPr>
            <w:r w:rsidRPr="0387F8AB">
              <w:t>PROTOCOL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653F58" w14:textId="77777777" w:rsidR="003F7C67" w:rsidRDefault="003F7C67" w:rsidP="00EA2A5F">
            <w:pPr>
              <w:spacing w:after="0"/>
            </w:pPr>
            <w:r w:rsidRPr="0387F8AB">
              <w:t>HTTPS</w:t>
            </w:r>
          </w:p>
        </w:tc>
      </w:tr>
      <w:tr w:rsidR="003F7C67" w14:paraId="4D48E3A7" w14:textId="77777777" w:rsidTr="00B86033">
        <w:trPr>
          <w:trHeight w:val="10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014FAA2" w14:textId="462A49D1" w:rsidR="003F7C67" w:rsidRDefault="003F7C67" w:rsidP="00EA2A5F">
            <w:pPr>
              <w:spacing w:after="0"/>
            </w:pPr>
            <w:bookmarkStart w:id="51" w:name="_Hlk173503991"/>
            <w:r w:rsidRPr="0387F8AB">
              <w:t>PATH</w:t>
            </w:r>
            <w:r w:rsidR="009847D4">
              <w:t xml:space="preserve"> </w:t>
            </w:r>
            <w:r w:rsidR="008E0A86">
              <w:t>IAI</w:t>
            </w:r>
            <w:r w:rsidR="00713FFA">
              <w:t xml:space="preserve"> (Cognite)</w:t>
            </w:r>
            <w:r w:rsidR="00396F19">
              <w:t>(Public Exposure)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DFF1B7" w14:textId="4F85881C" w:rsidR="00712D1E" w:rsidRPr="00712D1E" w:rsidRDefault="00712D1E" w:rsidP="00EA2A5F">
            <w:pPr>
              <w:spacing w:after="0"/>
              <w:rPr>
                <w:rStyle w:val="Hyperlink"/>
              </w:rPr>
            </w:pPr>
            <w:r w:rsidRPr="00712D1E">
              <w:rPr>
                <w:rStyle w:val="Hyperlink"/>
              </w:rPr>
              <w:t>https://apim-mw-aot-dev.azure-api.net/api/people-management/roles/admin</w:t>
            </w:r>
          </w:p>
        </w:tc>
      </w:tr>
      <w:tr w:rsidR="005203B1" w14:paraId="347CA781" w14:textId="77777777" w:rsidTr="00B86033">
        <w:trPr>
          <w:trHeight w:val="10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43CAB2C" w14:textId="4CC496FD" w:rsidR="005203B1" w:rsidRPr="0387F8AB" w:rsidRDefault="005203B1" w:rsidP="00EA2A5F">
            <w:pPr>
              <w:spacing w:after="0"/>
            </w:pPr>
            <w:r>
              <w:t xml:space="preserve">PATH </w:t>
            </w:r>
            <w:r w:rsidR="008E0A86">
              <w:t>IAI</w:t>
            </w:r>
            <w:r w:rsidR="00713FFA">
              <w:t xml:space="preserve"> (</w:t>
            </w:r>
            <w:r>
              <w:t>Azure</w:t>
            </w:r>
            <w:r w:rsidR="00713FFA">
              <w:t>)</w:t>
            </w:r>
            <w:r w:rsidR="00396F19">
              <w:t>(Public Exposure)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7F80CB" w14:textId="42CFE0FA" w:rsidR="005203B1" w:rsidRPr="00712D1E" w:rsidRDefault="00C81642" w:rsidP="00EA2A5F">
            <w:pPr>
              <w:spacing w:after="0"/>
              <w:rPr>
                <w:rStyle w:val="Hyperlink"/>
              </w:rPr>
            </w:pPr>
            <w:r w:rsidRPr="00C81642">
              <w:rPr>
                <w:rFonts w:cs="Times New Roman"/>
                <w:color w:val="0000FF"/>
                <w:u w:val="single"/>
              </w:rPr>
              <w:t>https://apim-aot-azure-dev.azure-api.net/api/people-management/roles/admin</w:t>
            </w:r>
          </w:p>
        </w:tc>
      </w:tr>
      <w:bookmarkEnd w:id="51"/>
      <w:tr w:rsidR="003F7C67" w14:paraId="7F8A224B" w14:textId="77777777" w:rsidTr="00B86033">
        <w:trPr>
          <w:trHeight w:val="13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0526659" w14:textId="77777777" w:rsidR="003F7C67" w:rsidRDefault="003F7C67" w:rsidP="00EA2A5F">
            <w:pPr>
              <w:spacing w:after="0"/>
            </w:pPr>
            <w:r w:rsidRPr="0387F8AB">
              <w:t>METHOD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2D0E4A" w14:textId="77777777" w:rsidR="003F7C67" w:rsidRDefault="003F7C67" w:rsidP="00EA2A5F">
            <w:pPr>
              <w:spacing w:after="0"/>
            </w:pPr>
            <w:r>
              <w:t>POST</w:t>
            </w:r>
          </w:p>
        </w:tc>
      </w:tr>
      <w:tr w:rsidR="003F7C67" w14:paraId="4066E4AD" w14:textId="77777777" w:rsidTr="00B86033">
        <w:trPr>
          <w:trHeight w:val="240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15297BF" w14:textId="6AD66C3C" w:rsidR="003F7C67" w:rsidRDefault="003F7C67" w:rsidP="00EA2A5F">
            <w:pPr>
              <w:spacing w:after="0"/>
            </w:pPr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946803" w14:textId="375C0EDE" w:rsidR="003F7C67" w:rsidRDefault="003F7C67" w:rsidP="00EA2A5F">
            <w:pPr>
              <w:spacing w:after="0"/>
            </w:pPr>
            <w:r w:rsidRPr="0387F8AB">
              <w:t>application</w:t>
            </w:r>
            <w:r w:rsidR="009847D4">
              <w:t xml:space="preserve"> </w:t>
            </w:r>
            <w:r w:rsidRPr="0387F8AB">
              <w:t>/</w:t>
            </w:r>
            <w:r w:rsidR="009847D4">
              <w:t xml:space="preserve"> </w:t>
            </w:r>
            <w:r w:rsidRPr="0387F8AB">
              <w:t>json</w:t>
            </w:r>
          </w:p>
        </w:tc>
      </w:tr>
    </w:tbl>
    <w:p w14:paraId="5BA75027" w14:textId="1B9175CC" w:rsidR="003F7C67" w:rsidRPr="002C55D8" w:rsidRDefault="00437CFA" w:rsidP="00437CFA">
      <w:pPr>
        <w:pStyle w:val="Heading3"/>
      </w:pPr>
      <w:r>
        <w:t>Input Header Parameters</w:t>
      </w:r>
    </w:p>
    <w:tbl>
      <w:tblPr>
        <w:tblW w:w="501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2"/>
        <w:gridCol w:w="6879"/>
        <w:gridCol w:w="2163"/>
        <w:gridCol w:w="1038"/>
      </w:tblGrid>
      <w:tr w:rsidR="003F7C67" w14:paraId="47BA136E" w14:textId="77777777" w:rsidTr="00437CFA">
        <w:trPr>
          <w:trHeight w:val="259"/>
        </w:trPr>
        <w:tc>
          <w:tcPr>
            <w:tcW w:w="1461" w:type="dxa"/>
            <w:shd w:val="clear" w:color="auto" w:fill="D9D9D9" w:themeFill="background1" w:themeFillShade="D9"/>
            <w:vAlign w:val="center"/>
          </w:tcPr>
          <w:p w14:paraId="336B5474" w14:textId="77777777" w:rsidR="003F7C67" w:rsidRDefault="003F7C67" w:rsidP="00EA2A5F">
            <w:pPr>
              <w:spacing w:after="0"/>
            </w:pPr>
            <w:r w:rsidRPr="0387F8AB">
              <w:t>Parameter</w:t>
            </w:r>
          </w:p>
        </w:tc>
        <w:tc>
          <w:tcPr>
            <w:tcW w:w="6873" w:type="dxa"/>
            <w:shd w:val="clear" w:color="auto" w:fill="D9D9D9" w:themeFill="background1" w:themeFillShade="D9"/>
            <w:vAlign w:val="center"/>
          </w:tcPr>
          <w:p w14:paraId="3793A84E" w14:textId="77777777" w:rsidR="003F7C67" w:rsidRDefault="003F7C67" w:rsidP="00EA2A5F">
            <w:pPr>
              <w:spacing w:after="0"/>
            </w:pPr>
            <w:r w:rsidRPr="0387F8AB">
              <w:t>Description</w:t>
            </w:r>
          </w:p>
        </w:tc>
        <w:tc>
          <w:tcPr>
            <w:tcW w:w="2161" w:type="dxa"/>
            <w:shd w:val="clear" w:color="auto" w:fill="D9D9D9" w:themeFill="background1" w:themeFillShade="D9"/>
            <w:vAlign w:val="center"/>
          </w:tcPr>
          <w:p w14:paraId="36AC7AB9" w14:textId="77777777" w:rsidR="003F7C67" w:rsidRDefault="003F7C67" w:rsidP="00EA2A5F">
            <w:pPr>
              <w:spacing w:after="0"/>
            </w:pPr>
            <w:r>
              <w:t>M/O</w:t>
            </w:r>
          </w:p>
        </w:tc>
        <w:tc>
          <w:tcPr>
            <w:tcW w:w="1037" w:type="dxa"/>
            <w:shd w:val="clear" w:color="auto" w:fill="D9D9D9" w:themeFill="background1" w:themeFillShade="D9"/>
            <w:vAlign w:val="center"/>
          </w:tcPr>
          <w:p w14:paraId="11ECE280" w14:textId="77777777" w:rsidR="003F7C67" w:rsidRDefault="003F7C67" w:rsidP="00EA2A5F">
            <w:pPr>
              <w:spacing w:after="0"/>
            </w:pPr>
            <w:r w:rsidRPr="0387F8AB">
              <w:t>Type</w:t>
            </w:r>
          </w:p>
        </w:tc>
      </w:tr>
      <w:tr w:rsidR="003F7C67" w14:paraId="1C89A12B" w14:textId="77777777" w:rsidTr="00437CFA">
        <w:trPr>
          <w:trHeight w:val="259"/>
        </w:trPr>
        <w:tc>
          <w:tcPr>
            <w:tcW w:w="1461" w:type="dxa"/>
            <w:vAlign w:val="center"/>
          </w:tcPr>
          <w:p w14:paraId="48882F03" w14:textId="77777777" w:rsidR="003F7C67" w:rsidRDefault="003F7C67" w:rsidP="00EA2A5F">
            <w:pPr>
              <w:spacing w:after="0"/>
            </w:pPr>
            <w:r w:rsidRPr="0387F8AB">
              <w:t>Authorization</w:t>
            </w:r>
          </w:p>
        </w:tc>
        <w:tc>
          <w:tcPr>
            <w:tcW w:w="6873" w:type="dxa"/>
            <w:vAlign w:val="center"/>
          </w:tcPr>
          <w:p w14:paraId="2B806DF1" w14:textId="7ABFDD3D" w:rsidR="003F7C67" w:rsidRDefault="003F7C67" w:rsidP="00EA2A5F">
            <w:pPr>
              <w:spacing w:after="0"/>
            </w:pPr>
            <w:r w:rsidRPr="0387F8AB">
              <w:t>Token</w:t>
            </w:r>
            <w:r w:rsidR="009847D4">
              <w:t xml:space="preserve"> </w:t>
            </w:r>
            <w:r w:rsidRPr="0387F8AB">
              <w:t>acquired</w:t>
            </w:r>
            <w:r w:rsidR="009847D4">
              <w:t xml:space="preserve"> </w:t>
            </w:r>
            <w:r w:rsidRPr="0387F8AB">
              <w:t>from</w:t>
            </w:r>
            <w:r w:rsidR="009847D4">
              <w:t xml:space="preserve"> </w:t>
            </w:r>
            <w:r w:rsidRPr="0387F8AB">
              <w:t>Azure</w:t>
            </w:r>
            <w:r w:rsidR="009847D4">
              <w:t xml:space="preserve"> </w:t>
            </w:r>
            <w:r w:rsidRPr="0387F8AB">
              <w:t>AD</w:t>
            </w:r>
            <w:r w:rsidR="009847D4">
              <w:t xml:space="preserve"> </w:t>
            </w:r>
            <w:r w:rsidRPr="0387F8AB">
              <w:t>based</w:t>
            </w:r>
            <w:r w:rsidR="009847D4">
              <w:t xml:space="preserve"> </w:t>
            </w:r>
            <w:r w:rsidRPr="0387F8AB">
              <w:t>on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credentials</w:t>
            </w:r>
            <w:r w:rsidR="009847D4">
              <w:t xml:space="preserve"> </w:t>
            </w:r>
            <w:r w:rsidRPr="0387F8AB">
              <w:t>for</w:t>
            </w:r>
            <w:r w:rsidR="009847D4">
              <w:t xml:space="preserve"> </w:t>
            </w:r>
            <w:r w:rsidRPr="0387F8AB">
              <w:t>further</w:t>
            </w:r>
            <w:r w:rsidR="009847D4">
              <w:t xml:space="preserve"> </w:t>
            </w:r>
            <w:r w:rsidRPr="0387F8AB">
              <w:t>API</w:t>
            </w:r>
            <w:r w:rsidR="009847D4">
              <w:t xml:space="preserve"> </w:t>
            </w:r>
            <w:r w:rsidRPr="0387F8AB">
              <w:t>calls.</w:t>
            </w:r>
            <w:r w:rsidR="009847D4">
              <w:t xml:space="preserve"> </w:t>
            </w:r>
          </w:p>
        </w:tc>
        <w:tc>
          <w:tcPr>
            <w:tcW w:w="2161" w:type="dxa"/>
            <w:vAlign w:val="center"/>
          </w:tcPr>
          <w:p w14:paraId="790686F2" w14:textId="77777777" w:rsidR="003F7C67" w:rsidRDefault="003F7C67" w:rsidP="00EA2A5F">
            <w:pPr>
              <w:spacing w:after="0"/>
            </w:pPr>
            <w:r w:rsidRPr="0387F8AB">
              <w:t>M</w:t>
            </w:r>
          </w:p>
        </w:tc>
        <w:tc>
          <w:tcPr>
            <w:tcW w:w="1037" w:type="dxa"/>
            <w:vAlign w:val="center"/>
          </w:tcPr>
          <w:p w14:paraId="0A73EE4C" w14:textId="77777777" w:rsidR="003F7C67" w:rsidRDefault="003F7C67" w:rsidP="00EA2A5F">
            <w:pPr>
              <w:spacing w:after="0"/>
            </w:pPr>
            <w:r w:rsidRPr="0387F8AB">
              <w:t>String</w:t>
            </w:r>
          </w:p>
        </w:tc>
      </w:tr>
      <w:tr w:rsidR="003F7C67" w14:paraId="1251C54D" w14:textId="77777777" w:rsidTr="00437CFA">
        <w:trPr>
          <w:trHeight w:val="259"/>
        </w:trPr>
        <w:tc>
          <w:tcPr>
            <w:tcW w:w="1461" w:type="dxa"/>
            <w:vAlign w:val="center"/>
          </w:tcPr>
          <w:p w14:paraId="66F8B401" w14:textId="77777777" w:rsidR="003F7C67" w:rsidRDefault="003F7C67" w:rsidP="00EA2A5F">
            <w:pPr>
              <w:spacing w:after="0"/>
            </w:pPr>
            <w:r w:rsidRPr="0387F8AB">
              <w:t>Content-Type</w:t>
            </w:r>
          </w:p>
        </w:tc>
        <w:tc>
          <w:tcPr>
            <w:tcW w:w="6873" w:type="dxa"/>
            <w:vAlign w:val="center"/>
          </w:tcPr>
          <w:p w14:paraId="6E1E6BD8" w14:textId="2D4773CD" w:rsidR="003F7C67" w:rsidRDefault="003F7C67" w:rsidP="00EA2A5F">
            <w:pPr>
              <w:spacing w:after="0"/>
            </w:pPr>
            <w:r w:rsidRPr="0387F8AB">
              <w:t>Length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content.</w:t>
            </w:r>
            <w:r w:rsidR="009847D4">
              <w:t xml:space="preserve"> </w:t>
            </w:r>
            <w:r w:rsidRPr="0387F8AB">
              <w:t>E.g.-</w:t>
            </w:r>
            <w:r w:rsidR="009847D4">
              <w:t xml:space="preserve"> </w:t>
            </w:r>
            <w:r w:rsidRPr="0387F8AB">
              <w:t>application/json</w:t>
            </w:r>
          </w:p>
        </w:tc>
        <w:tc>
          <w:tcPr>
            <w:tcW w:w="2161" w:type="dxa"/>
            <w:vAlign w:val="center"/>
          </w:tcPr>
          <w:p w14:paraId="201C2360" w14:textId="77777777" w:rsidR="003F7C67" w:rsidRDefault="003F7C67" w:rsidP="00EA2A5F">
            <w:pPr>
              <w:spacing w:after="0"/>
            </w:pPr>
            <w:r w:rsidRPr="0387F8AB">
              <w:t>M</w:t>
            </w:r>
          </w:p>
        </w:tc>
        <w:tc>
          <w:tcPr>
            <w:tcW w:w="1037" w:type="dxa"/>
            <w:vAlign w:val="center"/>
          </w:tcPr>
          <w:p w14:paraId="7285CE8C" w14:textId="77777777" w:rsidR="003F7C67" w:rsidRDefault="003F7C67" w:rsidP="00EA2A5F">
            <w:pPr>
              <w:spacing w:after="0"/>
            </w:pPr>
            <w:r w:rsidRPr="0387F8AB">
              <w:t>String</w:t>
            </w:r>
          </w:p>
        </w:tc>
      </w:tr>
    </w:tbl>
    <w:p w14:paraId="7C657893" w14:textId="34071666" w:rsidR="003F7C67" w:rsidRDefault="00437CFA" w:rsidP="00437CFA">
      <w:pPr>
        <w:pStyle w:val="Heading3"/>
      </w:pPr>
      <w:r>
        <w:t>Output Header Parameters</w:t>
      </w:r>
    </w:p>
    <w:tbl>
      <w:tblPr>
        <w:tblW w:w="50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59"/>
        <w:gridCol w:w="8783"/>
        <w:gridCol w:w="1044"/>
      </w:tblGrid>
      <w:tr w:rsidR="003F7C67" w14:paraId="21F592FA" w14:textId="77777777" w:rsidTr="00082B8D">
        <w:trPr>
          <w:trHeight w:val="276"/>
        </w:trPr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0BE2CEDF" w14:textId="77777777" w:rsidR="003F7C67" w:rsidRDefault="003F7C67" w:rsidP="00EA2A5F">
            <w:pPr>
              <w:spacing w:after="0"/>
            </w:pPr>
            <w:r w:rsidRPr="0387F8AB">
              <w:t>Parameter</w:t>
            </w:r>
          </w:p>
        </w:tc>
        <w:tc>
          <w:tcPr>
            <w:tcW w:w="8783" w:type="dxa"/>
            <w:shd w:val="clear" w:color="auto" w:fill="D9D9D9" w:themeFill="background1" w:themeFillShade="D9"/>
            <w:vAlign w:val="center"/>
          </w:tcPr>
          <w:p w14:paraId="1726FC0F" w14:textId="77777777" w:rsidR="003F7C67" w:rsidRDefault="003F7C67" w:rsidP="00EA2A5F">
            <w:pPr>
              <w:spacing w:after="0"/>
            </w:pPr>
            <w:r w:rsidRPr="0387F8AB">
              <w:t>Description</w:t>
            </w:r>
          </w:p>
        </w:tc>
        <w:tc>
          <w:tcPr>
            <w:tcW w:w="1044" w:type="dxa"/>
            <w:shd w:val="clear" w:color="auto" w:fill="D9D9D9" w:themeFill="background1" w:themeFillShade="D9"/>
            <w:vAlign w:val="center"/>
          </w:tcPr>
          <w:p w14:paraId="4DA08405" w14:textId="77777777" w:rsidR="003F7C67" w:rsidRDefault="003F7C67" w:rsidP="00EA2A5F">
            <w:pPr>
              <w:spacing w:after="0"/>
            </w:pPr>
            <w:r w:rsidRPr="0387F8AB">
              <w:t>Type</w:t>
            </w:r>
          </w:p>
        </w:tc>
      </w:tr>
      <w:tr w:rsidR="003F7C67" w14:paraId="4567480E" w14:textId="77777777" w:rsidTr="00082B8D">
        <w:trPr>
          <w:trHeight w:val="193"/>
        </w:trPr>
        <w:tc>
          <w:tcPr>
            <w:tcW w:w="1759" w:type="dxa"/>
            <w:vAlign w:val="center"/>
          </w:tcPr>
          <w:p w14:paraId="65144E85" w14:textId="77777777" w:rsidR="003F7C67" w:rsidRDefault="003F7C67" w:rsidP="00EA2A5F">
            <w:pPr>
              <w:spacing w:after="0"/>
            </w:pPr>
            <w:r w:rsidRPr="0387F8AB">
              <w:t>Server</w:t>
            </w:r>
          </w:p>
        </w:tc>
        <w:tc>
          <w:tcPr>
            <w:tcW w:w="8783" w:type="dxa"/>
            <w:vAlign w:val="center"/>
          </w:tcPr>
          <w:p w14:paraId="57152C04" w14:textId="0BC02EE6" w:rsidR="003F7C67" w:rsidRDefault="003F7C67" w:rsidP="00EA2A5F">
            <w:pPr>
              <w:spacing w:after="0"/>
            </w:pPr>
            <w:r w:rsidRPr="0387F8AB">
              <w:t>Contains</w:t>
            </w:r>
            <w:r w:rsidR="009847D4">
              <w:t xml:space="preserve"> </w:t>
            </w:r>
            <w:r w:rsidRPr="0387F8AB">
              <w:t>information</w:t>
            </w:r>
            <w:r w:rsidR="009847D4">
              <w:t xml:space="preserve"> </w:t>
            </w:r>
            <w:r w:rsidRPr="0387F8AB">
              <w:t>about</w:t>
            </w:r>
            <w:r w:rsidR="009847D4">
              <w:t xml:space="preserve"> </w:t>
            </w:r>
            <w:r w:rsidRPr="0387F8AB">
              <w:t>how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server</w:t>
            </w:r>
            <w:r w:rsidR="009847D4">
              <w:t xml:space="preserve"> </w:t>
            </w:r>
            <w:r w:rsidRPr="0387F8AB">
              <w:t>handles</w:t>
            </w:r>
            <w:r w:rsidR="009847D4">
              <w:t xml:space="preserve"> </w:t>
            </w:r>
            <w:r w:rsidRPr="0387F8AB">
              <w:t>request</w:t>
            </w:r>
            <w:r>
              <w:t>s</w:t>
            </w:r>
            <w:r w:rsidR="009847D4">
              <w:t xml:space="preserve"> </w:t>
            </w:r>
            <w:r w:rsidRPr="0387F8AB">
              <w:t>[e.g.,</w:t>
            </w:r>
            <w:r w:rsidR="009847D4">
              <w:t xml:space="preserve"> </w:t>
            </w:r>
            <w:r w:rsidRPr="0387F8AB">
              <w:t>Werkzeug/2.1.2</w:t>
            </w:r>
            <w:r w:rsidR="009847D4">
              <w:t xml:space="preserve"> </w:t>
            </w:r>
            <w:r w:rsidRPr="0387F8AB">
              <w:t>Python/3.9.7]</w:t>
            </w:r>
          </w:p>
        </w:tc>
        <w:tc>
          <w:tcPr>
            <w:tcW w:w="1044" w:type="dxa"/>
            <w:vAlign w:val="center"/>
          </w:tcPr>
          <w:p w14:paraId="62467E47" w14:textId="77777777" w:rsidR="003F7C67" w:rsidRDefault="003F7C67" w:rsidP="00EA2A5F">
            <w:pPr>
              <w:spacing w:after="0"/>
            </w:pPr>
            <w:r w:rsidRPr="0387F8AB">
              <w:t>String</w:t>
            </w:r>
          </w:p>
        </w:tc>
      </w:tr>
      <w:tr w:rsidR="003F7C67" w14:paraId="522A56BA" w14:textId="77777777" w:rsidTr="00082B8D">
        <w:trPr>
          <w:trHeight w:val="193"/>
        </w:trPr>
        <w:tc>
          <w:tcPr>
            <w:tcW w:w="1759" w:type="dxa"/>
            <w:vAlign w:val="center"/>
          </w:tcPr>
          <w:p w14:paraId="264407E5" w14:textId="77777777" w:rsidR="003F7C67" w:rsidRDefault="003F7C67" w:rsidP="00EA2A5F">
            <w:pPr>
              <w:spacing w:after="0"/>
            </w:pPr>
            <w:r w:rsidRPr="0387F8AB">
              <w:t>Content-Type</w:t>
            </w:r>
          </w:p>
        </w:tc>
        <w:tc>
          <w:tcPr>
            <w:tcW w:w="8783" w:type="dxa"/>
            <w:vAlign w:val="center"/>
          </w:tcPr>
          <w:p w14:paraId="1AEFA89F" w14:textId="1BFBAA17" w:rsidR="003F7C67" w:rsidRDefault="003F7C67" w:rsidP="00EA2A5F">
            <w:pPr>
              <w:spacing w:after="0"/>
            </w:pPr>
            <w:r w:rsidRPr="0387F8AB">
              <w:t>Length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content</w:t>
            </w:r>
          </w:p>
        </w:tc>
        <w:tc>
          <w:tcPr>
            <w:tcW w:w="1044" w:type="dxa"/>
            <w:vAlign w:val="center"/>
          </w:tcPr>
          <w:p w14:paraId="772499B9" w14:textId="77777777" w:rsidR="003F7C67" w:rsidRDefault="003F7C67" w:rsidP="00EA2A5F">
            <w:pPr>
              <w:spacing w:after="0"/>
            </w:pPr>
            <w:r w:rsidRPr="0387F8AB">
              <w:t>String</w:t>
            </w:r>
          </w:p>
        </w:tc>
      </w:tr>
      <w:tr w:rsidR="003F7C67" w14:paraId="7A6093DB" w14:textId="77777777" w:rsidTr="00082B8D">
        <w:trPr>
          <w:trHeight w:val="193"/>
        </w:trPr>
        <w:tc>
          <w:tcPr>
            <w:tcW w:w="1759" w:type="dxa"/>
            <w:vAlign w:val="center"/>
          </w:tcPr>
          <w:p w14:paraId="3D4DF59D" w14:textId="77777777" w:rsidR="003F7C67" w:rsidRDefault="003F7C67" w:rsidP="00EA2A5F">
            <w:pPr>
              <w:spacing w:after="0"/>
            </w:pPr>
            <w:r w:rsidRPr="0387F8AB">
              <w:t>Date</w:t>
            </w:r>
          </w:p>
        </w:tc>
        <w:tc>
          <w:tcPr>
            <w:tcW w:w="8783" w:type="dxa"/>
            <w:vAlign w:val="center"/>
          </w:tcPr>
          <w:p w14:paraId="72D44BEB" w14:textId="19F2EADC" w:rsidR="003F7C67" w:rsidRDefault="003F7C67" w:rsidP="00EA2A5F">
            <w:pPr>
              <w:spacing w:after="0"/>
            </w:pPr>
            <w:r w:rsidRPr="0387F8AB">
              <w:t>Date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operation</w:t>
            </w:r>
            <w:r w:rsidR="009847D4">
              <w:t xml:space="preserve"> </w:t>
            </w:r>
            <w:r w:rsidRPr="0387F8AB">
              <w:t>execution</w:t>
            </w:r>
            <w:r w:rsidR="009847D4">
              <w:t xml:space="preserve"> </w:t>
            </w:r>
            <w:r w:rsidRPr="0387F8AB">
              <w:t>e.g.</w:t>
            </w:r>
            <w:r w:rsidR="009847D4">
              <w:t xml:space="preserve"> </w:t>
            </w:r>
            <w:r w:rsidRPr="0387F8AB">
              <w:t>-</w:t>
            </w:r>
            <w:r w:rsidR="009847D4">
              <w:t xml:space="preserve"> </w:t>
            </w:r>
            <w:r w:rsidRPr="0387F8AB">
              <w:t>[Tue,</w:t>
            </w:r>
            <w:r w:rsidR="009847D4">
              <w:t xml:space="preserve"> </w:t>
            </w:r>
            <w:r w:rsidRPr="0387F8AB">
              <w:t>17</w:t>
            </w:r>
            <w:r w:rsidR="009847D4">
              <w:t xml:space="preserve"> </w:t>
            </w:r>
            <w:r w:rsidRPr="0387F8AB">
              <w:t>May</w:t>
            </w:r>
            <w:r w:rsidR="009847D4">
              <w:t xml:space="preserve"> </w:t>
            </w:r>
            <w:r w:rsidRPr="0387F8AB">
              <w:t>2022</w:t>
            </w:r>
            <w:r w:rsidR="009847D4">
              <w:t xml:space="preserve"> </w:t>
            </w:r>
            <w:r w:rsidRPr="0387F8AB">
              <w:t>06:30:16</w:t>
            </w:r>
            <w:r w:rsidR="009847D4">
              <w:t xml:space="preserve"> </w:t>
            </w:r>
            <w:r w:rsidRPr="0387F8AB">
              <w:t>GMT]</w:t>
            </w:r>
          </w:p>
        </w:tc>
        <w:tc>
          <w:tcPr>
            <w:tcW w:w="1044" w:type="dxa"/>
            <w:vAlign w:val="center"/>
          </w:tcPr>
          <w:p w14:paraId="557165F0" w14:textId="77777777" w:rsidR="003F7C67" w:rsidRDefault="003F7C67" w:rsidP="00EA2A5F">
            <w:pPr>
              <w:spacing w:after="0"/>
            </w:pPr>
            <w:r>
              <w:t>D</w:t>
            </w:r>
            <w:r w:rsidRPr="0387F8AB">
              <w:t>atetime</w:t>
            </w:r>
          </w:p>
        </w:tc>
      </w:tr>
      <w:tr w:rsidR="003F7C67" w14:paraId="7357813B" w14:textId="77777777" w:rsidTr="00082B8D">
        <w:trPr>
          <w:trHeight w:val="193"/>
        </w:trPr>
        <w:tc>
          <w:tcPr>
            <w:tcW w:w="1759" w:type="dxa"/>
            <w:vAlign w:val="center"/>
          </w:tcPr>
          <w:p w14:paraId="6615396F" w14:textId="77777777" w:rsidR="003F7C67" w:rsidRDefault="003F7C67" w:rsidP="00EA2A5F">
            <w:pPr>
              <w:spacing w:after="0"/>
            </w:pPr>
            <w:r w:rsidRPr="0387F8AB">
              <w:t>Content-Length</w:t>
            </w:r>
          </w:p>
        </w:tc>
        <w:tc>
          <w:tcPr>
            <w:tcW w:w="8783" w:type="dxa"/>
            <w:vAlign w:val="center"/>
          </w:tcPr>
          <w:p w14:paraId="57494159" w14:textId="684B35EE" w:rsidR="003F7C67" w:rsidRDefault="003F7C67" w:rsidP="00EA2A5F">
            <w:pPr>
              <w:spacing w:after="0"/>
            </w:pPr>
            <w:r w:rsidRPr="0387F8AB">
              <w:t>Length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content</w:t>
            </w:r>
          </w:p>
        </w:tc>
        <w:tc>
          <w:tcPr>
            <w:tcW w:w="1044" w:type="dxa"/>
            <w:vAlign w:val="center"/>
          </w:tcPr>
          <w:p w14:paraId="305CCDFF" w14:textId="77777777" w:rsidR="003F7C67" w:rsidRDefault="003F7C67" w:rsidP="00EA2A5F">
            <w:pPr>
              <w:spacing w:after="0"/>
            </w:pPr>
            <w:r>
              <w:t>B</w:t>
            </w:r>
            <w:r w:rsidRPr="0387F8AB">
              <w:t>ytes</w:t>
            </w:r>
          </w:p>
        </w:tc>
      </w:tr>
    </w:tbl>
    <w:p w14:paraId="0900A12E" w14:textId="5AF48C29" w:rsidR="00082B8D" w:rsidRDefault="00082B8D" w:rsidP="00082B8D">
      <w:pPr>
        <w:pStyle w:val="Heading3"/>
      </w:pPr>
      <w:r>
        <w:t>Output Body Parameters</w:t>
      </w:r>
    </w:p>
    <w:tbl>
      <w:tblPr>
        <w:tblW w:w="50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59"/>
        <w:gridCol w:w="8783"/>
        <w:gridCol w:w="1044"/>
      </w:tblGrid>
      <w:tr w:rsidR="003F7C67" w14:paraId="53D6545F" w14:textId="77777777" w:rsidTr="00082B8D">
        <w:trPr>
          <w:trHeight w:val="396"/>
        </w:trPr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170DC4C2" w14:textId="77777777" w:rsidR="003F7C67" w:rsidRDefault="003F7C67" w:rsidP="00EA2A5F">
            <w:pPr>
              <w:spacing w:after="0"/>
            </w:pPr>
            <w:r w:rsidRPr="0387F8AB">
              <w:t>Parameter</w:t>
            </w:r>
          </w:p>
        </w:tc>
        <w:tc>
          <w:tcPr>
            <w:tcW w:w="8783" w:type="dxa"/>
            <w:shd w:val="clear" w:color="auto" w:fill="D9D9D9" w:themeFill="background1" w:themeFillShade="D9"/>
            <w:vAlign w:val="center"/>
          </w:tcPr>
          <w:p w14:paraId="0641F696" w14:textId="77777777" w:rsidR="003F7C67" w:rsidRDefault="003F7C67" w:rsidP="00EA2A5F">
            <w:pPr>
              <w:spacing w:after="0"/>
            </w:pPr>
            <w:r w:rsidRPr="0387F8AB">
              <w:t>Description</w:t>
            </w:r>
          </w:p>
        </w:tc>
        <w:tc>
          <w:tcPr>
            <w:tcW w:w="1044" w:type="dxa"/>
            <w:shd w:val="clear" w:color="auto" w:fill="D9D9D9" w:themeFill="background1" w:themeFillShade="D9"/>
            <w:vAlign w:val="center"/>
          </w:tcPr>
          <w:p w14:paraId="2B9D7D22" w14:textId="77777777" w:rsidR="003F7C67" w:rsidRDefault="003F7C67" w:rsidP="00EA2A5F">
            <w:pPr>
              <w:spacing w:after="0"/>
            </w:pPr>
            <w:r w:rsidRPr="0387F8AB">
              <w:t>Type</w:t>
            </w:r>
          </w:p>
        </w:tc>
      </w:tr>
      <w:tr w:rsidR="003F7C67" w14:paraId="0C78EA20" w14:textId="77777777" w:rsidTr="00082B8D">
        <w:trPr>
          <w:trHeight w:val="285"/>
        </w:trPr>
        <w:tc>
          <w:tcPr>
            <w:tcW w:w="1759" w:type="dxa"/>
          </w:tcPr>
          <w:p w14:paraId="606FA43D" w14:textId="77777777" w:rsidR="003F7C67" w:rsidRDefault="003F7C67" w:rsidP="00EA2A5F">
            <w:pPr>
              <w:spacing w:after="0"/>
            </w:pPr>
            <w:r w:rsidRPr="0387F8AB">
              <w:t>RoleId</w:t>
            </w:r>
          </w:p>
        </w:tc>
        <w:tc>
          <w:tcPr>
            <w:tcW w:w="8783" w:type="dxa"/>
          </w:tcPr>
          <w:p w14:paraId="35FCAF4C" w14:textId="5AB23CC1" w:rsidR="003F7C67" w:rsidRDefault="003F7C67" w:rsidP="00EA2A5F">
            <w:pPr>
              <w:spacing w:after="0"/>
            </w:pPr>
            <w:r w:rsidRPr="0387F8AB">
              <w:t>Role</w:t>
            </w:r>
            <w:r w:rsidR="009847D4">
              <w:t xml:space="preserve"> </w:t>
            </w:r>
            <w:r w:rsidRPr="0387F8AB">
              <w:t>id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roles</w:t>
            </w:r>
          </w:p>
        </w:tc>
        <w:tc>
          <w:tcPr>
            <w:tcW w:w="1044" w:type="dxa"/>
          </w:tcPr>
          <w:p w14:paraId="39DDC91B" w14:textId="77777777" w:rsidR="003F7C67" w:rsidRDefault="003F7C67" w:rsidP="00EA2A5F">
            <w:pPr>
              <w:spacing w:after="0"/>
            </w:pPr>
            <w:r w:rsidRPr="0387F8AB">
              <w:t>String</w:t>
            </w:r>
          </w:p>
        </w:tc>
      </w:tr>
      <w:tr w:rsidR="003F7C67" w14:paraId="7ECEC6A3" w14:textId="77777777" w:rsidTr="00082B8D">
        <w:trPr>
          <w:trHeight w:val="285"/>
        </w:trPr>
        <w:tc>
          <w:tcPr>
            <w:tcW w:w="1759" w:type="dxa"/>
          </w:tcPr>
          <w:p w14:paraId="15BA94E2" w14:textId="77777777" w:rsidR="003F7C67" w:rsidRDefault="003F7C67" w:rsidP="00EA2A5F">
            <w:pPr>
              <w:spacing w:after="0"/>
            </w:pPr>
            <w:r w:rsidRPr="0387F8AB">
              <w:t>RoleName</w:t>
            </w:r>
          </w:p>
        </w:tc>
        <w:tc>
          <w:tcPr>
            <w:tcW w:w="8783" w:type="dxa"/>
          </w:tcPr>
          <w:p w14:paraId="31EE71FA" w14:textId="3EBED975" w:rsidR="003F7C67" w:rsidRDefault="003F7C67" w:rsidP="00EA2A5F">
            <w:pPr>
              <w:spacing w:after="0"/>
            </w:pPr>
            <w:r w:rsidRPr="0387F8AB">
              <w:t>Role</w:t>
            </w:r>
            <w:r w:rsidR="009847D4">
              <w:t xml:space="preserve"> </w:t>
            </w:r>
            <w:r w:rsidRPr="0387F8AB">
              <w:t>name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roles</w:t>
            </w:r>
            <w:r w:rsidR="009847D4">
              <w:t xml:space="preserve"> </w:t>
            </w:r>
          </w:p>
        </w:tc>
        <w:tc>
          <w:tcPr>
            <w:tcW w:w="1044" w:type="dxa"/>
          </w:tcPr>
          <w:p w14:paraId="23974F6D" w14:textId="77777777" w:rsidR="003F7C67" w:rsidRDefault="003F7C67" w:rsidP="00EA2A5F">
            <w:pPr>
              <w:spacing w:after="0"/>
            </w:pPr>
            <w:r w:rsidRPr="0387F8AB">
              <w:t>String</w:t>
            </w:r>
          </w:p>
        </w:tc>
      </w:tr>
      <w:tr w:rsidR="003F7C67" w14:paraId="3D848847" w14:textId="77777777" w:rsidTr="00082B8D">
        <w:trPr>
          <w:trHeight w:val="285"/>
        </w:trPr>
        <w:tc>
          <w:tcPr>
            <w:tcW w:w="1759" w:type="dxa"/>
          </w:tcPr>
          <w:p w14:paraId="5DA74456" w14:textId="77777777" w:rsidR="003F7C67" w:rsidRDefault="003F7C67" w:rsidP="00EA2A5F">
            <w:pPr>
              <w:spacing w:after="0"/>
            </w:pPr>
            <w:r w:rsidRPr="0387F8AB">
              <w:t>RoleDescription</w:t>
            </w:r>
          </w:p>
        </w:tc>
        <w:tc>
          <w:tcPr>
            <w:tcW w:w="8783" w:type="dxa"/>
          </w:tcPr>
          <w:p w14:paraId="74F59173" w14:textId="07C8BEA4" w:rsidR="003F7C67" w:rsidRDefault="003F7C67" w:rsidP="00EA2A5F">
            <w:pPr>
              <w:spacing w:after="0"/>
            </w:pPr>
            <w:r>
              <w:t>The</w:t>
            </w:r>
            <w:r w:rsidR="009847D4">
              <w:t xml:space="preserve"> </w:t>
            </w:r>
            <w:r>
              <w:t>r</w:t>
            </w:r>
            <w:r w:rsidRPr="0387F8AB">
              <w:t>ole</w:t>
            </w:r>
            <w:r w:rsidR="009847D4">
              <w:t xml:space="preserve"> </w:t>
            </w:r>
            <w:r w:rsidRPr="0387F8AB">
              <w:t>description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roles</w:t>
            </w:r>
          </w:p>
        </w:tc>
        <w:tc>
          <w:tcPr>
            <w:tcW w:w="1044" w:type="dxa"/>
          </w:tcPr>
          <w:p w14:paraId="0BD9CC6F" w14:textId="77777777" w:rsidR="003F7C67" w:rsidRDefault="003F7C67" w:rsidP="00EA2A5F">
            <w:pPr>
              <w:spacing w:after="0"/>
            </w:pPr>
            <w:r w:rsidRPr="0387F8AB">
              <w:t>String</w:t>
            </w:r>
          </w:p>
        </w:tc>
      </w:tr>
      <w:tr w:rsidR="003F7C67" w14:paraId="3FDB14C3" w14:textId="77777777" w:rsidTr="00082B8D">
        <w:trPr>
          <w:trHeight w:val="285"/>
        </w:trPr>
        <w:tc>
          <w:tcPr>
            <w:tcW w:w="1759" w:type="dxa"/>
          </w:tcPr>
          <w:p w14:paraId="206CF059" w14:textId="77777777" w:rsidR="003F7C67" w:rsidRDefault="003F7C67" w:rsidP="00EA2A5F">
            <w:pPr>
              <w:spacing w:after="0"/>
            </w:pPr>
            <w:r w:rsidRPr="0387F8AB">
              <w:t>RoleType</w:t>
            </w:r>
          </w:p>
        </w:tc>
        <w:tc>
          <w:tcPr>
            <w:tcW w:w="8783" w:type="dxa"/>
          </w:tcPr>
          <w:p w14:paraId="0E4D5708" w14:textId="125A6B85" w:rsidR="003F7C67" w:rsidRDefault="003F7C67" w:rsidP="00EA2A5F">
            <w:pPr>
              <w:spacing w:after="0"/>
            </w:pPr>
            <w:r w:rsidRPr="0387F8AB">
              <w:t>Role</w:t>
            </w:r>
            <w:r w:rsidR="009847D4">
              <w:t xml:space="preserve"> </w:t>
            </w:r>
            <w:r w:rsidRPr="0387F8AB">
              <w:t>type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roles</w:t>
            </w:r>
          </w:p>
        </w:tc>
        <w:tc>
          <w:tcPr>
            <w:tcW w:w="1044" w:type="dxa"/>
          </w:tcPr>
          <w:p w14:paraId="4810996F" w14:textId="77777777" w:rsidR="003F7C67" w:rsidRDefault="003F7C67" w:rsidP="00EA2A5F">
            <w:pPr>
              <w:spacing w:after="0"/>
            </w:pPr>
            <w:r w:rsidRPr="0387F8AB">
              <w:t>String</w:t>
            </w:r>
          </w:p>
        </w:tc>
      </w:tr>
      <w:tr w:rsidR="003F7C67" w14:paraId="4E7D99B3" w14:textId="77777777" w:rsidTr="00082B8D">
        <w:trPr>
          <w:trHeight w:val="285"/>
        </w:trPr>
        <w:tc>
          <w:tcPr>
            <w:tcW w:w="1759" w:type="dxa"/>
          </w:tcPr>
          <w:p w14:paraId="52B843B9" w14:textId="77777777" w:rsidR="003F7C67" w:rsidRDefault="003F7C67" w:rsidP="00EA2A5F">
            <w:pPr>
              <w:spacing w:after="0"/>
            </w:pPr>
            <w:r w:rsidRPr="0387F8AB">
              <w:t>IsSensitive</w:t>
            </w:r>
          </w:p>
        </w:tc>
        <w:tc>
          <w:tcPr>
            <w:tcW w:w="8783" w:type="dxa"/>
          </w:tcPr>
          <w:p w14:paraId="020AE39B" w14:textId="0057A7AF" w:rsidR="003F7C67" w:rsidRDefault="003F7C67" w:rsidP="00EA2A5F">
            <w:pPr>
              <w:spacing w:after="0"/>
            </w:pPr>
            <w:r w:rsidRPr="0387F8AB">
              <w:t>This</w:t>
            </w:r>
            <w:r w:rsidR="009847D4">
              <w:t xml:space="preserve"> </w:t>
            </w:r>
            <w:r w:rsidRPr="0387F8AB">
              <w:t>is</w:t>
            </w:r>
            <w:r w:rsidR="009847D4">
              <w:t xml:space="preserve"> </w:t>
            </w:r>
            <w:r w:rsidRPr="0387F8AB">
              <w:t>a</w:t>
            </w:r>
            <w:r w:rsidR="009847D4">
              <w:t xml:space="preserve"> </w:t>
            </w:r>
            <w:r w:rsidRPr="0387F8AB">
              <w:t>Boolean</w:t>
            </w:r>
            <w:r w:rsidR="009847D4">
              <w:t xml:space="preserve"> </w:t>
            </w:r>
            <w:r w:rsidRPr="0387F8AB">
              <w:t>value.</w:t>
            </w:r>
            <w:r w:rsidR="009847D4">
              <w:t xml:space="preserve"> </w:t>
            </w:r>
            <w:r w:rsidRPr="0387F8AB">
              <w:t>If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value</w:t>
            </w:r>
            <w:r w:rsidR="009847D4">
              <w:t xml:space="preserve"> </w:t>
            </w:r>
            <w:r w:rsidRPr="0387F8AB">
              <w:t>is</w:t>
            </w:r>
            <w:r w:rsidR="009847D4">
              <w:t xml:space="preserve"> </w:t>
            </w:r>
            <w:r w:rsidRPr="0387F8AB">
              <w:t>true,</w:t>
            </w:r>
            <w:r w:rsidR="009847D4">
              <w:t xml:space="preserve"> </w:t>
            </w:r>
            <w:r w:rsidRPr="0387F8AB">
              <w:t>there</w:t>
            </w:r>
            <w:r w:rsidR="009847D4">
              <w:t xml:space="preserve"> </w:t>
            </w:r>
            <w:r w:rsidRPr="0387F8AB">
              <w:t>are</w:t>
            </w:r>
            <w:r w:rsidR="009847D4">
              <w:t xml:space="preserve"> </w:t>
            </w:r>
            <w:r w:rsidRPr="0387F8AB">
              <w:t>some</w:t>
            </w:r>
            <w:r w:rsidR="009847D4">
              <w:t xml:space="preserve"> </w:t>
            </w:r>
            <w:r w:rsidRPr="0387F8AB">
              <w:t>sensitive</w:t>
            </w:r>
            <w:r w:rsidR="009847D4">
              <w:t xml:space="preserve"> </w:t>
            </w:r>
            <w:r w:rsidRPr="0387F8AB">
              <w:t>KPIs</w:t>
            </w:r>
            <w:r w:rsidR="009847D4">
              <w:t xml:space="preserve"> </w:t>
            </w:r>
            <w:r w:rsidRPr="0387F8AB">
              <w:t>that</w:t>
            </w:r>
            <w:r w:rsidR="009847D4">
              <w:t xml:space="preserve"> </w:t>
            </w:r>
            <w:r w:rsidRPr="0387F8AB">
              <w:t>users</w:t>
            </w:r>
            <w:r w:rsidR="009847D4">
              <w:t xml:space="preserve"> </w:t>
            </w:r>
            <w:r w:rsidRPr="0387F8AB">
              <w:t>in</w:t>
            </w:r>
            <w:r w:rsidR="009847D4">
              <w:t xml:space="preserve"> </w:t>
            </w:r>
            <w:r w:rsidRPr="0387F8AB">
              <w:t>those</w:t>
            </w:r>
            <w:r w:rsidR="009847D4">
              <w:t xml:space="preserve"> </w:t>
            </w:r>
            <w:r w:rsidRPr="0387F8AB">
              <w:t>roles</w:t>
            </w:r>
            <w:r w:rsidR="009847D4">
              <w:t xml:space="preserve"> </w:t>
            </w:r>
            <w:r w:rsidRPr="0387F8AB">
              <w:t>can</w:t>
            </w:r>
            <w:r w:rsidR="009847D4">
              <w:t xml:space="preserve"> </w:t>
            </w:r>
            <w:r w:rsidRPr="0387F8AB">
              <w:t>access,</w:t>
            </w:r>
            <w:r w:rsidR="009847D4">
              <w:t xml:space="preserve"> </w:t>
            </w:r>
            <w:r w:rsidRPr="0387F8AB">
              <w:t>otherwise</w:t>
            </w:r>
            <w:r w:rsidR="009847D4">
              <w:t xml:space="preserve"> </w:t>
            </w:r>
            <w:r w:rsidRPr="0387F8AB">
              <w:t>not</w:t>
            </w:r>
          </w:p>
        </w:tc>
        <w:tc>
          <w:tcPr>
            <w:tcW w:w="1044" w:type="dxa"/>
          </w:tcPr>
          <w:p w14:paraId="76CA6B26" w14:textId="77777777" w:rsidR="003F7C67" w:rsidRDefault="003F7C67" w:rsidP="00EA2A5F">
            <w:pPr>
              <w:spacing w:after="0"/>
            </w:pPr>
            <w:r w:rsidRPr="0387F8AB">
              <w:t>Boolean</w:t>
            </w:r>
          </w:p>
        </w:tc>
      </w:tr>
      <w:tr w:rsidR="003F7C67" w14:paraId="00D54463" w14:textId="77777777" w:rsidTr="00082B8D">
        <w:trPr>
          <w:trHeight w:val="285"/>
        </w:trPr>
        <w:tc>
          <w:tcPr>
            <w:tcW w:w="1759" w:type="dxa"/>
          </w:tcPr>
          <w:p w14:paraId="437E5366" w14:textId="77777777" w:rsidR="003F7C67" w:rsidRDefault="003F7C67" w:rsidP="00EA2A5F">
            <w:pPr>
              <w:spacing w:after="0"/>
            </w:pPr>
            <w:r w:rsidRPr="0387F8AB">
              <w:t>DepartmentId</w:t>
            </w:r>
          </w:p>
        </w:tc>
        <w:tc>
          <w:tcPr>
            <w:tcW w:w="8783" w:type="dxa"/>
          </w:tcPr>
          <w:p w14:paraId="6052550E" w14:textId="4F66E0B5" w:rsidR="003F7C67" w:rsidRDefault="003F7C67" w:rsidP="00EA2A5F">
            <w:pPr>
              <w:spacing w:after="0"/>
            </w:pPr>
            <w:r w:rsidRPr="0387F8AB">
              <w:t>Department</w:t>
            </w:r>
            <w:r w:rsidR="009847D4">
              <w:t xml:space="preserve"> </w:t>
            </w:r>
            <w:r w:rsidR="00A63EEF">
              <w:t>ID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departments</w:t>
            </w:r>
          </w:p>
        </w:tc>
        <w:tc>
          <w:tcPr>
            <w:tcW w:w="1044" w:type="dxa"/>
          </w:tcPr>
          <w:p w14:paraId="5195F498" w14:textId="77777777" w:rsidR="003F7C67" w:rsidRDefault="003F7C67" w:rsidP="00EA2A5F">
            <w:pPr>
              <w:spacing w:after="0"/>
            </w:pPr>
            <w:r w:rsidRPr="0387F8AB">
              <w:t>String</w:t>
            </w:r>
          </w:p>
        </w:tc>
      </w:tr>
      <w:tr w:rsidR="003F7C67" w14:paraId="74AC62CE" w14:textId="77777777" w:rsidTr="00082B8D">
        <w:trPr>
          <w:trHeight w:val="285"/>
        </w:trPr>
        <w:tc>
          <w:tcPr>
            <w:tcW w:w="1759" w:type="dxa"/>
          </w:tcPr>
          <w:p w14:paraId="10AD434A" w14:textId="77777777" w:rsidR="003F7C67" w:rsidRDefault="003F7C67" w:rsidP="00EA2A5F">
            <w:pPr>
              <w:spacing w:after="0"/>
            </w:pPr>
            <w:r w:rsidRPr="0387F8AB">
              <w:t>DepartmentName</w:t>
            </w:r>
          </w:p>
        </w:tc>
        <w:tc>
          <w:tcPr>
            <w:tcW w:w="8783" w:type="dxa"/>
          </w:tcPr>
          <w:p w14:paraId="61FB1FA2" w14:textId="5393E494" w:rsidR="003F7C67" w:rsidRDefault="003F7C67" w:rsidP="00EA2A5F">
            <w:pPr>
              <w:spacing w:after="0"/>
            </w:pPr>
            <w:r w:rsidRPr="0387F8AB">
              <w:t>Department</w:t>
            </w:r>
            <w:r w:rsidR="009847D4">
              <w:t xml:space="preserve"> </w:t>
            </w:r>
            <w:r w:rsidRPr="0387F8AB">
              <w:t>name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department</w:t>
            </w:r>
          </w:p>
        </w:tc>
        <w:tc>
          <w:tcPr>
            <w:tcW w:w="1044" w:type="dxa"/>
          </w:tcPr>
          <w:p w14:paraId="79F98691" w14:textId="77777777" w:rsidR="003F7C67" w:rsidRDefault="003F7C67" w:rsidP="00EA2A5F">
            <w:pPr>
              <w:spacing w:after="0"/>
            </w:pPr>
            <w:r w:rsidRPr="0387F8AB">
              <w:t>String</w:t>
            </w:r>
          </w:p>
        </w:tc>
      </w:tr>
    </w:tbl>
    <w:p w14:paraId="7B3E4134" w14:textId="158B49E2" w:rsidR="003F7C67" w:rsidRPr="002C55D8" w:rsidRDefault="003F7C67" w:rsidP="00082B8D">
      <w:pPr>
        <w:pStyle w:val="Heading3"/>
      </w:pPr>
      <w:r w:rsidRPr="002C55D8">
        <w:t>Sample</w:t>
      </w:r>
      <w:r w:rsidR="009847D4">
        <w:t xml:space="preserve"> </w:t>
      </w:r>
      <w:r w:rsidRPr="002C55D8">
        <w:t>JSON</w:t>
      </w:r>
      <w:r w:rsidR="009847D4">
        <w:t xml:space="preserve"> </w:t>
      </w:r>
      <w:r w:rsidRPr="002C55D8">
        <w:t>Response</w:t>
      </w:r>
    </w:p>
    <w:p w14:paraId="62384C61" w14:textId="77777777" w:rsidR="006A575A" w:rsidRPr="006A575A" w:rsidRDefault="006A575A" w:rsidP="007C7CA6">
      <w:pPr>
        <w:spacing w:after="0"/>
        <w:rPr>
          <w:rFonts w:ascii="Consolas" w:hAnsi="Consolas"/>
          <w:sz w:val="18"/>
          <w:szCs w:val="20"/>
        </w:rPr>
      </w:pPr>
      <w:r w:rsidRPr="006A575A">
        <w:rPr>
          <w:rFonts w:ascii="Consolas" w:hAnsi="Consolas"/>
          <w:sz w:val="18"/>
          <w:szCs w:val="20"/>
        </w:rPr>
        <w:t>{</w:t>
      </w:r>
    </w:p>
    <w:p w14:paraId="24D70DEA" w14:textId="1A333C69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</w:t>
      </w:r>
      <w:r w:rsidR="006A575A" w:rsidRPr="006A575A">
        <w:rPr>
          <w:rFonts w:ascii="Consolas" w:hAnsi="Consolas"/>
          <w:sz w:val="18"/>
          <w:szCs w:val="20"/>
        </w:rPr>
        <w:t>"Roles":</w:t>
      </w:r>
      <w:r>
        <w:rPr>
          <w:rFonts w:ascii="Consolas" w:hAnsi="Consolas"/>
          <w:sz w:val="18"/>
          <w:szCs w:val="20"/>
        </w:rPr>
        <w:t xml:space="preserve"> </w:t>
      </w:r>
      <w:r w:rsidR="006A575A" w:rsidRPr="006A575A">
        <w:rPr>
          <w:rFonts w:ascii="Consolas" w:hAnsi="Consolas"/>
          <w:sz w:val="18"/>
          <w:szCs w:val="20"/>
        </w:rPr>
        <w:t>[</w:t>
      </w:r>
    </w:p>
    <w:p w14:paraId="693D9A54" w14:textId="1FB4DCD2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</w:t>
      </w:r>
      <w:r w:rsidR="006A575A" w:rsidRPr="006A575A">
        <w:rPr>
          <w:rFonts w:ascii="Consolas" w:hAnsi="Consolas"/>
          <w:sz w:val="18"/>
          <w:szCs w:val="20"/>
        </w:rPr>
        <w:t>{</w:t>
      </w:r>
    </w:p>
    <w:p w14:paraId="7B567DED" w14:textId="56D92F7F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6A575A" w:rsidRPr="006A575A">
        <w:rPr>
          <w:rFonts w:ascii="Consolas" w:hAnsi="Consolas"/>
          <w:sz w:val="18"/>
          <w:szCs w:val="20"/>
        </w:rPr>
        <w:t>"RoleId":</w:t>
      </w:r>
      <w:r>
        <w:rPr>
          <w:rFonts w:ascii="Consolas" w:hAnsi="Consolas"/>
          <w:sz w:val="18"/>
          <w:szCs w:val="20"/>
        </w:rPr>
        <w:t xml:space="preserve"> </w:t>
      </w:r>
      <w:r w:rsidR="006A575A" w:rsidRPr="006A575A">
        <w:rPr>
          <w:rFonts w:ascii="Consolas" w:hAnsi="Consolas"/>
          <w:sz w:val="18"/>
          <w:szCs w:val="20"/>
        </w:rPr>
        <w:t>"",</w:t>
      </w:r>
    </w:p>
    <w:p w14:paraId="4029DF24" w14:textId="1667F5D2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6A575A" w:rsidRPr="006A575A">
        <w:rPr>
          <w:rFonts w:ascii="Consolas" w:hAnsi="Consolas"/>
          <w:sz w:val="18"/>
          <w:szCs w:val="20"/>
        </w:rPr>
        <w:t>"RoleName":</w:t>
      </w:r>
      <w:r>
        <w:rPr>
          <w:rFonts w:ascii="Consolas" w:hAnsi="Consolas"/>
          <w:sz w:val="18"/>
          <w:szCs w:val="20"/>
        </w:rPr>
        <w:t xml:space="preserve"> </w:t>
      </w:r>
      <w:r w:rsidR="006A575A" w:rsidRPr="006A575A">
        <w:rPr>
          <w:rFonts w:ascii="Consolas" w:hAnsi="Consolas"/>
          <w:sz w:val="18"/>
          <w:szCs w:val="20"/>
        </w:rPr>
        <w:t>"",</w:t>
      </w:r>
    </w:p>
    <w:p w14:paraId="21622D3D" w14:textId="39F266C0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6A575A" w:rsidRPr="006A575A">
        <w:rPr>
          <w:rFonts w:ascii="Consolas" w:hAnsi="Consolas"/>
          <w:sz w:val="18"/>
          <w:szCs w:val="20"/>
        </w:rPr>
        <w:t>"RoleDescription":</w:t>
      </w:r>
      <w:r>
        <w:rPr>
          <w:rFonts w:ascii="Consolas" w:hAnsi="Consolas"/>
          <w:sz w:val="18"/>
          <w:szCs w:val="20"/>
        </w:rPr>
        <w:t xml:space="preserve"> </w:t>
      </w:r>
      <w:r w:rsidR="006A575A" w:rsidRPr="006A575A">
        <w:rPr>
          <w:rFonts w:ascii="Consolas" w:hAnsi="Consolas"/>
          <w:sz w:val="18"/>
          <w:szCs w:val="20"/>
        </w:rPr>
        <w:t>"",</w:t>
      </w:r>
    </w:p>
    <w:p w14:paraId="4E6E49BC" w14:textId="7C9B15E2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6A575A" w:rsidRPr="006A575A">
        <w:rPr>
          <w:rFonts w:ascii="Consolas" w:hAnsi="Consolas"/>
          <w:sz w:val="18"/>
          <w:szCs w:val="20"/>
        </w:rPr>
        <w:t>"RoleType":</w:t>
      </w:r>
      <w:r>
        <w:rPr>
          <w:rFonts w:ascii="Consolas" w:hAnsi="Consolas"/>
          <w:sz w:val="18"/>
          <w:szCs w:val="20"/>
        </w:rPr>
        <w:t xml:space="preserve"> </w:t>
      </w:r>
      <w:r w:rsidR="006A575A" w:rsidRPr="006A575A">
        <w:rPr>
          <w:rFonts w:ascii="Consolas" w:hAnsi="Consolas"/>
          <w:sz w:val="18"/>
          <w:szCs w:val="20"/>
        </w:rPr>
        <w:t>"",</w:t>
      </w:r>
    </w:p>
    <w:p w14:paraId="780FA38F" w14:textId="65761BD2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6A575A" w:rsidRPr="006A575A">
        <w:rPr>
          <w:rFonts w:ascii="Consolas" w:hAnsi="Consolas"/>
          <w:sz w:val="18"/>
          <w:szCs w:val="20"/>
        </w:rPr>
        <w:t>"IsSensitive":</w:t>
      </w:r>
      <w:r>
        <w:rPr>
          <w:rFonts w:ascii="Consolas" w:hAnsi="Consolas"/>
          <w:sz w:val="18"/>
          <w:szCs w:val="20"/>
        </w:rPr>
        <w:t xml:space="preserve"> </w:t>
      </w:r>
      <w:r w:rsidR="006A575A" w:rsidRPr="006A575A">
        <w:rPr>
          <w:rFonts w:ascii="Consolas" w:hAnsi="Consolas"/>
          <w:sz w:val="18"/>
          <w:szCs w:val="20"/>
        </w:rPr>
        <w:t>"",</w:t>
      </w:r>
    </w:p>
    <w:p w14:paraId="0B02A53B" w14:textId="3D94301E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6A575A" w:rsidRPr="006A575A">
        <w:rPr>
          <w:rFonts w:ascii="Consolas" w:hAnsi="Consolas"/>
          <w:sz w:val="18"/>
          <w:szCs w:val="20"/>
        </w:rPr>
        <w:t>"CreatedBy":</w:t>
      </w:r>
      <w:r>
        <w:rPr>
          <w:rFonts w:ascii="Consolas" w:hAnsi="Consolas"/>
          <w:sz w:val="18"/>
          <w:szCs w:val="20"/>
        </w:rPr>
        <w:t xml:space="preserve"> </w:t>
      </w:r>
      <w:r w:rsidR="006A575A" w:rsidRPr="006A575A">
        <w:rPr>
          <w:rFonts w:ascii="Consolas" w:hAnsi="Consolas"/>
          <w:sz w:val="18"/>
          <w:szCs w:val="20"/>
        </w:rPr>
        <w:t>"",</w:t>
      </w:r>
    </w:p>
    <w:p w14:paraId="7F897AB5" w14:textId="14BECAF4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6A575A" w:rsidRPr="006A575A">
        <w:rPr>
          <w:rFonts w:ascii="Consolas" w:hAnsi="Consolas"/>
          <w:sz w:val="18"/>
          <w:szCs w:val="20"/>
        </w:rPr>
        <w:t>"CreatedTime":</w:t>
      </w:r>
      <w:r>
        <w:rPr>
          <w:rFonts w:ascii="Consolas" w:hAnsi="Consolas"/>
          <w:sz w:val="18"/>
          <w:szCs w:val="20"/>
        </w:rPr>
        <w:t xml:space="preserve"> </w:t>
      </w:r>
      <w:r w:rsidR="006A575A" w:rsidRPr="006A575A">
        <w:rPr>
          <w:rFonts w:ascii="Consolas" w:hAnsi="Consolas"/>
          <w:sz w:val="18"/>
          <w:szCs w:val="20"/>
        </w:rPr>
        <w:t>"",</w:t>
      </w:r>
    </w:p>
    <w:p w14:paraId="58356D62" w14:textId="667497C1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6A575A" w:rsidRPr="006A575A">
        <w:rPr>
          <w:rFonts w:ascii="Consolas" w:hAnsi="Consolas"/>
          <w:sz w:val="18"/>
          <w:szCs w:val="20"/>
        </w:rPr>
        <w:t>"UsersCount":</w:t>
      </w:r>
      <w:r>
        <w:rPr>
          <w:rFonts w:ascii="Consolas" w:hAnsi="Consolas"/>
          <w:sz w:val="18"/>
          <w:szCs w:val="20"/>
        </w:rPr>
        <w:t xml:space="preserve"> </w:t>
      </w:r>
      <w:r w:rsidR="006A575A" w:rsidRPr="006A575A">
        <w:rPr>
          <w:rFonts w:ascii="Consolas" w:hAnsi="Consolas"/>
          <w:sz w:val="18"/>
          <w:szCs w:val="20"/>
        </w:rPr>
        <w:t>"",</w:t>
      </w:r>
    </w:p>
    <w:p w14:paraId="14B23DB8" w14:textId="330DF362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6A575A" w:rsidRPr="006A575A">
        <w:rPr>
          <w:rFonts w:ascii="Consolas" w:hAnsi="Consolas"/>
          <w:sz w:val="18"/>
          <w:szCs w:val="20"/>
        </w:rPr>
        <w:t>"Users":</w:t>
      </w:r>
      <w:r>
        <w:rPr>
          <w:rFonts w:ascii="Consolas" w:hAnsi="Consolas"/>
          <w:sz w:val="18"/>
          <w:szCs w:val="20"/>
        </w:rPr>
        <w:t xml:space="preserve"> </w:t>
      </w:r>
      <w:r w:rsidR="006A575A" w:rsidRPr="006A575A">
        <w:rPr>
          <w:rFonts w:ascii="Consolas" w:hAnsi="Consolas"/>
          <w:sz w:val="18"/>
          <w:szCs w:val="20"/>
        </w:rPr>
        <w:t>[</w:t>
      </w:r>
    </w:p>
    <w:p w14:paraId="14F66BA7" w14:textId="1ACD58E8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</w:t>
      </w:r>
      <w:r w:rsidR="006A575A" w:rsidRPr="006A575A">
        <w:rPr>
          <w:rFonts w:ascii="Consolas" w:hAnsi="Consolas"/>
          <w:sz w:val="18"/>
          <w:szCs w:val="20"/>
        </w:rPr>
        <w:t>{</w:t>
      </w:r>
    </w:p>
    <w:p w14:paraId="4C8C94CC" w14:textId="4B0C2D3A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  </w:t>
      </w:r>
      <w:r w:rsidR="006A575A" w:rsidRPr="006A575A">
        <w:rPr>
          <w:rFonts w:ascii="Consolas" w:hAnsi="Consolas"/>
          <w:sz w:val="18"/>
          <w:szCs w:val="20"/>
        </w:rPr>
        <w:t>"UserId":</w:t>
      </w:r>
      <w:r>
        <w:rPr>
          <w:rFonts w:ascii="Consolas" w:hAnsi="Consolas"/>
          <w:sz w:val="18"/>
          <w:szCs w:val="20"/>
        </w:rPr>
        <w:t xml:space="preserve"> </w:t>
      </w:r>
      <w:r w:rsidR="006A575A" w:rsidRPr="006A575A">
        <w:rPr>
          <w:rFonts w:ascii="Consolas" w:hAnsi="Consolas"/>
          <w:sz w:val="18"/>
          <w:szCs w:val="20"/>
        </w:rPr>
        <w:t>"",</w:t>
      </w:r>
    </w:p>
    <w:p w14:paraId="4835399D" w14:textId="17363EA3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  </w:t>
      </w:r>
      <w:r w:rsidR="006A575A" w:rsidRPr="006A575A">
        <w:rPr>
          <w:rFonts w:ascii="Consolas" w:hAnsi="Consolas"/>
          <w:sz w:val="18"/>
          <w:szCs w:val="20"/>
        </w:rPr>
        <w:t>"DisplayName":</w:t>
      </w:r>
      <w:r>
        <w:rPr>
          <w:rFonts w:ascii="Consolas" w:hAnsi="Consolas"/>
          <w:sz w:val="18"/>
          <w:szCs w:val="20"/>
        </w:rPr>
        <w:t xml:space="preserve"> </w:t>
      </w:r>
      <w:r w:rsidR="006A575A" w:rsidRPr="006A575A">
        <w:rPr>
          <w:rFonts w:ascii="Consolas" w:hAnsi="Consolas"/>
          <w:sz w:val="18"/>
          <w:szCs w:val="20"/>
        </w:rPr>
        <w:t>"",</w:t>
      </w:r>
    </w:p>
    <w:p w14:paraId="3CF01E44" w14:textId="39304259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  </w:t>
      </w:r>
      <w:r w:rsidR="006A575A" w:rsidRPr="006A575A">
        <w:rPr>
          <w:rFonts w:ascii="Consolas" w:hAnsi="Consolas"/>
          <w:sz w:val="18"/>
          <w:szCs w:val="20"/>
        </w:rPr>
        <w:t>"PhoneNumber":</w:t>
      </w:r>
      <w:r>
        <w:rPr>
          <w:rFonts w:ascii="Consolas" w:hAnsi="Consolas"/>
          <w:sz w:val="18"/>
          <w:szCs w:val="20"/>
        </w:rPr>
        <w:t xml:space="preserve"> </w:t>
      </w:r>
      <w:r w:rsidR="006A575A" w:rsidRPr="006A575A">
        <w:rPr>
          <w:rFonts w:ascii="Consolas" w:hAnsi="Consolas"/>
          <w:sz w:val="18"/>
          <w:szCs w:val="20"/>
        </w:rPr>
        <w:t>"",</w:t>
      </w:r>
    </w:p>
    <w:p w14:paraId="62C5F58F" w14:textId="60B27A90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  </w:t>
      </w:r>
      <w:r w:rsidR="006A575A" w:rsidRPr="006A575A">
        <w:rPr>
          <w:rFonts w:ascii="Consolas" w:hAnsi="Consolas"/>
          <w:sz w:val="18"/>
          <w:szCs w:val="20"/>
        </w:rPr>
        <w:t>"Email":</w:t>
      </w:r>
      <w:r>
        <w:rPr>
          <w:rFonts w:ascii="Consolas" w:hAnsi="Consolas"/>
          <w:sz w:val="18"/>
          <w:szCs w:val="20"/>
        </w:rPr>
        <w:t xml:space="preserve"> </w:t>
      </w:r>
      <w:r w:rsidR="006A575A" w:rsidRPr="006A575A">
        <w:rPr>
          <w:rFonts w:ascii="Consolas" w:hAnsi="Consolas"/>
          <w:sz w:val="18"/>
          <w:szCs w:val="20"/>
        </w:rPr>
        <w:t>""</w:t>
      </w:r>
    </w:p>
    <w:p w14:paraId="5F6A6D80" w14:textId="01C5B60B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</w:t>
      </w:r>
      <w:r w:rsidR="006A575A" w:rsidRPr="006A575A">
        <w:rPr>
          <w:rFonts w:ascii="Consolas" w:hAnsi="Consolas"/>
          <w:sz w:val="18"/>
          <w:szCs w:val="20"/>
        </w:rPr>
        <w:t>}</w:t>
      </w:r>
    </w:p>
    <w:p w14:paraId="10F7BFB0" w14:textId="04BC9C4C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6A575A" w:rsidRPr="006A575A">
        <w:rPr>
          <w:rFonts w:ascii="Consolas" w:hAnsi="Consolas"/>
          <w:sz w:val="18"/>
          <w:szCs w:val="20"/>
        </w:rPr>
        <w:t>],</w:t>
      </w:r>
    </w:p>
    <w:p w14:paraId="0B8183E7" w14:textId="3CD7CBD7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6A575A" w:rsidRPr="006A575A">
        <w:rPr>
          <w:rFonts w:ascii="Consolas" w:hAnsi="Consolas"/>
          <w:sz w:val="18"/>
          <w:szCs w:val="20"/>
        </w:rPr>
        <w:t>"ADGroups":</w:t>
      </w:r>
      <w:r>
        <w:rPr>
          <w:rFonts w:ascii="Consolas" w:hAnsi="Consolas"/>
          <w:sz w:val="18"/>
          <w:szCs w:val="20"/>
        </w:rPr>
        <w:t xml:space="preserve"> </w:t>
      </w:r>
      <w:r w:rsidR="006A575A" w:rsidRPr="006A575A">
        <w:rPr>
          <w:rFonts w:ascii="Consolas" w:hAnsi="Consolas"/>
          <w:sz w:val="18"/>
          <w:szCs w:val="20"/>
        </w:rPr>
        <w:t>[</w:t>
      </w:r>
    </w:p>
    <w:p w14:paraId="02ADFAE8" w14:textId="0D568E28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</w:t>
      </w:r>
      <w:r w:rsidR="006A575A" w:rsidRPr="006A575A">
        <w:rPr>
          <w:rFonts w:ascii="Consolas" w:hAnsi="Consolas"/>
          <w:sz w:val="18"/>
          <w:szCs w:val="20"/>
        </w:rPr>
        <w:t>{</w:t>
      </w:r>
    </w:p>
    <w:p w14:paraId="677F3C6B" w14:textId="7EB16E75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  </w:t>
      </w:r>
      <w:r w:rsidR="006A575A" w:rsidRPr="006A575A">
        <w:rPr>
          <w:rFonts w:ascii="Consolas" w:hAnsi="Consolas"/>
          <w:sz w:val="18"/>
          <w:szCs w:val="20"/>
        </w:rPr>
        <w:t>"GroupId":</w:t>
      </w:r>
      <w:r>
        <w:rPr>
          <w:rFonts w:ascii="Consolas" w:hAnsi="Consolas"/>
          <w:sz w:val="18"/>
          <w:szCs w:val="20"/>
        </w:rPr>
        <w:t xml:space="preserve"> </w:t>
      </w:r>
      <w:r w:rsidR="006A575A" w:rsidRPr="006A575A">
        <w:rPr>
          <w:rFonts w:ascii="Consolas" w:hAnsi="Consolas"/>
          <w:sz w:val="18"/>
          <w:szCs w:val="20"/>
        </w:rPr>
        <w:t>"",</w:t>
      </w:r>
    </w:p>
    <w:p w14:paraId="173DC02C" w14:textId="16AD3F03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  </w:t>
      </w:r>
      <w:r w:rsidR="006A575A" w:rsidRPr="006A575A">
        <w:rPr>
          <w:rFonts w:ascii="Consolas" w:hAnsi="Consolas"/>
          <w:sz w:val="18"/>
          <w:szCs w:val="20"/>
        </w:rPr>
        <w:t>"GroupName":</w:t>
      </w:r>
      <w:r>
        <w:rPr>
          <w:rFonts w:ascii="Consolas" w:hAnsi="Consolas"/>
          <w:sz w:val="18"/>
          <w:szCs w:val="20"/>
        </w:rPr>
        <w:t xml:space="preserve"> </w:t>
      </w:r>
      <w:r w:rsidR="006A575A" w:rsidRPr="006A575A">
        <w:rPr>
          <w:rFonts w:ascii="Consolas" w:hAnsi="Consolas"/>
          <w:sz w:val="18"/>
          <w:szCs w:val="20"/>
        </w:rPr>
        <w:t>""</w:t>
      </w:r>
    </w:p>
    <w:p w14:paraId="370226A9" w14:textId="34EC5353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</w:t>
      </w:r>
      <w:r w:rsidR="006A575A" w:rsidRPr="006A575A">
        <w:rPr>
          <w:rFonts w:ascii="Consolas" w:hAnsi="Consolas"/>
          <w:sz w:val="18"/>
          <w:szCs w:val="20"/>
        </w:rPr>
        <w:t>}</w:t>
      </w:r>
    </w:p>
    <w:p w14:paraId="6891F097" w14:textId="0DD19195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6A575A" w:rsidRPr="006A575A">
        <w:rPr>
          <w:rFonts w:ascii="Consolas" w:hAnsi="Consolas"/>
          <w:sz w:val="18"/>
          <w:szCs w:val="20"/>
        </w:rPr>
        <w:t>],</w:t>
      </w:r>
    </w:p>
    <w:p w14:paraId="41C7D0D5" w14:textId="37BF70BE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6A575A" w:rsidRPr="006A575A">
        <w:rPr>
          <w:rFonts w:ascii="Consolas" w:hAnsi="Consolas"/>
          <w:sz w:val="18"/>
          <w:szCs w:val="20"/>
        </w:rPr>
        <w:t>"Departments":</w:t>
      </w:r>
      <w:r>
        <w:rPr>
          <w:rFonts w:ascii="Consolas" w:hAnsi="Consolas"/>
          <w:sz w:val="18"/>
          <w:szCs w:val="20"/>
        </w:rPr>
        <w:t xml:space="preserve"> </w:t>
      </w:r>
      <w:r w:rsidR="006A575A" w:rsidRPr="006A575A">
        <w:rPr>
          <w:rFonts w:ascii="Consolas" w:hAnsi="Consolas"/>
          <w:sz w:val="18"/>
          <w:szCs w:val="20"/>
        </w:rPr>
        <w:t>[</w:t>
      </w:r>
    </w:p>
    <w:p w14:paraId="29A35E83" w14:textId="3E513FCB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</w:t>
      </w:r>
      <w:r w:rsidR="006A575A" w:rsidRPr="006A575A">
        <w:rPr>
          <w:rFonts w:ascii="Consolas" w:hAnsi="Consolas"/>
          <w:sz w:val="18"/>
          <w:szCs w:val="20"/>
        </w:rPr>
        <w:t>{</w:t>
      </w:r>
    </w:p>
    <w:p w14:paraId="7B6D86FA" w14:textId="4FCDAF11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  </w:t>
      </w:r>
      <w:r w:rsidR="006A575A" w:rsidRPr="006A575A">
        <w:rPr>
          <w:rFonts w:ascii="Consolas" w:hAnsi="Consolas"/>
          <w:sz w:val="18"/>
          <w:szCs w:val="20"/>
        </w:rPr>
        <w:t>"DepartmentId":</w:t>
      </w:r>
      <w:r>
        <w:rPr>
          <w:rFonts w:ascii="Consolas" w:hAnsi="Consolas"/>
          <w:sz w:val="18"/>
          <w:szCs w:val="20"/>
        </w:rPr>
        <w:t xml:space="preserve"> </w:t>
      </w:r>
      <w:r w:rsidR="006A575A" w:rsidRPr="006A575A">
        <w:rPr>
          <w:rFonts w:ascii="Consolas" w:hAnsi="Consolas"/>
          <w:sz w:val="18"/>
          <w:szCs w:val="20"/>
        </w:rPr>
        <w:t>"",</w:t>
      </w:r>
    </w:p>
    <w:p w14:paraId="33E01849" w14:textId="1AF8C295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  </w:t>
      </w:r>
      <w:r w:rsidR="006A575A" w:rsidRPr="006A575A">
        <w:rPr>
          <w:rFonts w:ascii="Consolas" w:hAnsi="Consolas"/>
          <w:sz w:val="18"/>
          <w:szCs w:val="20"/>
        </w:rPr>
        <w:t>"DepartmentName":</w:t>
      </w:r>
      <w:r>
        <w:rPr>
          <w:rFonts w:ascii="Consolas" w:hAnsi="Consolas"/>
          <w:sz w:val="18"/>
          <w:szCs w:val="20"/>
        </w:rPr>
        <w:t xml:space="preserve"> </w:t>
      </w:r>
      <w:r w:rsidR="006A575A" w:rsidRPr="006A575A">
        <w:rPr>
          <w:rFonts w:ascii="Consolas" w:hAnsi="Consolas"/>
          <w:sz w:val="18"/>
          <w:szCs w:val="20"/>
        </w:rPr>
        <w:t>"",</w:t>
      </w:r>
    </w:p>
    <w:p w14:paraId="37107EEA" w14:textId="0DB3C779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  </w:t>
      </w:r>
      <w:r w:rsidR="006A575A" w:rsidRPr="006A575A">
        <w:rPr>
          <w:rFonts w:ascii="Consolas" w:hAnsi="Consolas"/>
          <w:sz w:val="18"/>
          <w:szCs w:val="20"/>
        </w:rPr>
        <w:t>"DepartmentDescription":</w:t>
      </w:r>
      <w:r>
        <w:rPr>
          <w:rFonts w:ascii="Consolas" w:hAnsi="Consolas"/>
          <w:sz w:val="18"/>
          <w:szCs w:val="20"/>
        </w:rPr>
        <w:t xml:space="preserve"> </w:t>
      </w:r>
      <w:r w:rsidR="006A575A" w:rsidRPr="006A575A">
        <w:rPr>
          <w:rFonts w:ascii="Consolas" w:hAnsi="Consolas"/>
          <w:sz w:val="18"/>
          <w:szCs w:val="20"/>
        </w:rPr>
        <w:t>""</w:t>
      </w:r>
    </w:p>
    <w:p w14:paraId="0EE19B0C" w14:textId="6C4B908A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</w:t>
      </w:r>
      <w:r w:rsidR="006A575A" w:rsidRPr="006A575A">
        <w:rPr>
          <w:rFonts w:ascii="Consolas" w:hAnsi="Consolas"/>
          <w:sz w:val="18"/>
          <w:szCs w:val="20"/>
        </w:rPr>
        <w:t>}</w:t>
      </w:r>
    </w:p>
    <w:p w14:paraId="0005CC24" w14:textId="2DC7AC9E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6A575A" w:rsidRPr="006A575A">
        <w:rPr>
          <w:rFonts w:ascii="Consolas" w:hAnsi="Consolas"/>
          <w:sz w:val="18"/>
          <w:szCs w:val="20"/>
        </w:rPr>
        <w:t>]</w:t>
      </w:r>
    </w:p>
    <w:p w14:paraId="79753E11" w14:textId="38151A3A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</w:t>
      </w:r>
      <w:r w:rsidR="006A575A" w:rsidRPr="006A575A">
        <w:rPr>
          <w:rFonts w:ascii="Consolas" w:hAnsi="Consolas"/>
          <w:sz w:val="18"/>
          <w:szCs w:val="20"/>
        </w:rPr>
        <w:t>}</w:t>
      </w:r>
    </w:p>
    <w:p w14:paraId="21DB0CD6" w14:textId="581A90FF" w:rsidR="006A575A" w:rsidRPr="006A575A" w:rsidRDefault="009847D4" w:rsidP="007C7CA6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</w:t>
      </w:r>
      <w:r w:rsidR="006A575A" w:rsidRPr="006A575A">
        <w:rPr>
          <w:rFonts w:ascii="Consolas" w:hAnsi="Consolas"/>
          <w:sz w:val="18"/>
          <w:szCs w:val="20"/>
        </w:rPr>
        <w:t>]</w:t>
      </w:r>
    </w:p>
    <w:p w14:paraId="6E970F69" w14:textId="6B883C57" w:rsidR="003F7C67" w:rsidRDefault="006A575A" w:rsidP="007C7CA6">
      <w:pPr>
        <w:spacing w:after="0"/>
        <w:rPr>
          <w:rFonts w:ascii="Consolas" w:hAnsi="Consolas"/>
          <w:sz w:val="18"/>
          <w:szCs w:val="20"/>
        </w:rPr>
      </w:pPr>
      <w:r w:rsidRPr="006A575A">
        <w:rPr>
          <w:rFonts w:ascii="Consolas" w:hAnsi="Consolas"/>
          <w:sz w:val="18"/>
          <w:szCs w:val="20"/>
        </w:rPr>
        <w:t>}</w:t>
      </w:r>
    </w:p>
    <w:p w14:paraId="1E84D6E8" w14:textId="49442970" w:rsidR="007C7CA6" w:rsidRDefault="00082B8D" w:rsidP="00082B8D">
      <w:pPr>
        <w:pStyle w:val="Heading3"/>
      </w:pPr>
      <w:r>
        <w:t>Result</w:t>
      </w:r>
    </w:p>
    <w:tbl>
      <w:tblPr>
        <w:tblW w:w="10375" w:type="dxa"/>
        <w:tblLayout w:type="fixed"/>
        <w:tblLook w:val="04A0" w:firstRow="1" w:lastRow="0" w:firstColumn="1" w:lastColumn="0" w:noHBand="0" w:noVBand="1"/>
      </w:tblPr>
      <w:tblGrid>
        <w:gridCol w:w="1852"/>
        <w:gridCol w:w="8523"/>
      </w:tblGrid>
      <w:tr w:rsidR="003F7C67" w14:paraId="41A605D8" w14:textId="77777777" w:rsidTr="00FC68A1">
        <w:tc>
          <w:tcPr>
            <w:tcW w:w="18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7E6E6" w:themeFill="background2"/>
          </w:tcPr>
          <w:p w14:paraId="3437187F" w14:textId="4B1FCF84" w:rsidR="003F7C67" w:rsidRPr="00FC68A1" w:rsidRDefault="003F7C67" w:rsidP="00EA2A5F">
            <w:pPr>
              <w:spacing w:after="0"/>
            </w:pPr>
            <w:r w:rsidRPr="00FC68A1">
              <w:t>HTTP</w:t>
            </w:r>
            <w:r w:rsidR="009847D4" w:rsidRPr="00FC68A1">
              <w:t xml:space="preserve"> </w:t>
            </w:r>
            <w:r w:rsidRPr="00FC68A1">
              <w:t>Code</w:t>
            </w:r>
          </w:p>
        </w:tc>
        <w:tc>
          <w:tcPr>
            <w:tcW w:w="852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7E6E6" w:themeFill="background2"/>
          </w:tcPr>
          <w:p w14:paraId="40B38299" w14:textId="385ECE68" w:rsidR="003F7C67" w:rsidRPr="00FC68A1" w:rsidRDefault="003F7C67" w:rsidP="00EA2A5F">
            <w:pPr>
              <w:spacing w:after="0"/>
            </w:pPr>
            <w:r w:rsidRPr="00FC68A1">
              <w:t>Result</w:t>
            </w:r>
            <w:r w:rsidR="009847D4" w:rsidRPr="00FC68A1">
              <w:t xml:space="preserve"> </w:t>
            </w:r>
            <w:r w:rsidRPr="00FC68A1">
              <w:t>Description</w:t>
            </w:r>
          </w:p>
        </w:tc>
      </w:tr>
      <w:tr w:rsidR="003F7C67" w14:paraId="4E221EAC" w14:textId="77777777" w:rsidTr="00082B8D">
        <w:tc>
          <w:tcPr>
            <w:tcW w:w="18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3AF647" w14:textId="77777777" w:rsidR="003F7C67" w:rsidRDefault="003F7C67" w:rsidP="00EA2A5F">
            <w:pPr>
              <w:spacing w:after="0"/>
            </w:pPr>
            <w:r w:rsidRPr="0387F8AB">
              <w:t>200</w:t>
            </w:r>
          </w:p>
        </w:tc>
        <w:tc>
          <w:tcPr>
            <w:tcW w:w="852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06CE39" w14:textId="15CF4A2C" w:rsidR="003F7C67" w:rsidRDefault="003F7C67" w:rsidP="00EA2A5F">
            <w:pPr>
              <w:spacing w:after="0"/>
            </w:pPr>
            <w:r>
              <w:t>The</w:t>
            </w:r>
            <w:r w:rsidR="009847D4">
              <w:t xml:space="preserve"> </w:t>
            </w:r>
            <w:r w:rsidRPr="0387F8AB">
              <w:t>list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>
              <w:t>admin</w:t>
            </w:r>
            <w:r w:rsidR="009847D4">
              <w:t xml:space="preserve"> </w:t>
            </w:r>
            <w:r w:rsidRPr="0387F8AB">
              <w:t>roles</w:t>
            </w:r>
            <w:r w:rsidR="009847D4">
              <w:t xml:space="preserve"> </w:t>
            </w:r>
            <w:r>
              <w:t>in</w:t>
            </w:r>
            <w:r w:rsidR="009847D4">
              <w:t xml:space="preserve"> </w:t>
            </w:r>
            <w:r w:rsidR="008E0A86">
              <w:t>IAI</w:t>
            </w:r>
          </w:p>
        </w:tc>
      </w:tr>
    </w:tbl>
    <w:p w14:paraId="7C0B35F1" w14:textId="4AC1F51F" w:rsidR="00082B8D" w:rsidRDefault="00082B8D" w:rsidP="00082B8D">
      <w:pPr>
        <w:pStyle w:val="Heading3"/>
      </w:pPr>
      <w:r>
        <w:t>Error Management</w:t>
      </w:r>
    </w:p>
    <w:tbl>
      <w:tblPr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2"/>
        <w:gridCol w:w="2290"/>
        <w:gridCol w:w="7198"/>
      </w:tblGrid>
      <w:tr w:rsidR="003F7C67" w14:paraId="3D514676" w14:textId="77777777" w:rsidTr="00082B8D">
        <w:tc>
          <w:tcPr>
            <w:tcW w:w="1852" w:type="dxa"/>
            <w:shd w:val="clear" w:color="auto" w:fill="D9D9D9" w:themeFill="background1" w:themeFillShade="D9"/>
            <w:vAlign w:val="center"/>
          </w:tcPr>
          <w:p w14:paraId="211534E8" w14:textId="60528B58" w:rsidR="003F7C67" w:rsidRDefault="003F7C67" w:rsidP="00EA2A5F">
            <w:pPr>
              <w:spacing w:after="0"/>
            </w:pPr>
            <w:r w:rsidRPr="0387F8AB">
              <w:t>HTTP</w:t>
            </w:r>
            <w:r w:rsidR="009847D4">
              <w:t xml:space="preserve"> </w:t>
            </w:r>
            <w:r w:rsidRPr="0387F8AB">
              <w:t>Code</w:t>
            </w:r>
          </w:p>
        </w:tc>
        <w:tc>
          <w:tcPr>
            <w:tcW w:w="2290" w:type="dxa"/>
            <w:shd w:val="clear" w:color="auto" w:fill="D9D9D9" w:themeFill="background1" w:themeFillShade="D9"/>
            <w:vAlign w:val="center"/>
          </w:tcPr>
          <w:p w14:paraId="459B79BA" w14:textId="18D24E73" w:rsidR="003F7C67" w:rsidRDefault="003F7C67" w:rsidP="00EA2A5F">
            <w:pPr>
              <w:spacing w:after="0"/>
            </w:pPr>
            <w:r w:rsidRPr="0387F8AB">
              <w:t>Error</w:t>
            </w:r>
            <w:r w:rsidR="009847D4">
              <w:t xml:space="preserve"> </w:t>
            </w:r>
            <w:r w:rsidRPr="0387F8AB">
              <w:t>Code</w:t>
            </w:r>
          </w:p>
        </w:tc>
        <w:tc>
          <w:tcPr>
            <w:tcW w:w="7198" w:type="dxa"/>
            <w:shd w:val="clear" w:color="auto" w:fill="D9D9D9" w:themeFill="background1" w:themeFillShade="D9"/>
            <w:vAlign w:val="center"/>
          </w:tcPr>
          <w:p w14:paraId="7899BF6A" w14:textId="5B226965" w:rsidR="003F7C67" w:rsidRDefault="003F7C67" w:rsidP="00EA2A5F">
            <w:pPr>
              <w:spacing w:after="0"/>
            </w:pPr>
            <w:r w:rsidRPr="0387F8AB">
              <w:t>Error</w:t>
            </w:r>
            <w:r w:rsidR="009847D4">
              <w:t xml:space="preserve"> </w:t>
            </w:r>
            <w:r w:rsidRPr="0387F8AB">
              <w:t>Description</w:t>
            </w:r>
          </w:p>
        </w:tc>
      </w:tr>
      <w:tr w:rsidR="003F7C67" w14:paraId="4A0F2C2D" w14:textId="77777777" w:rsidTr="00082B8D">
        <w:tc>
          <w:tcPr>
            <w:tcW w:w="1852" w:type="dxa"/>
            <w:vAlign w:val="center"/>
          </w:tcPr>
          <w:p w14:paraId="7208E791" w14:textId="77777777" w:rsidR="003F7C67" w:rsidRDefault="003F7C67" w:rsidP="00EA2A5F">
            <w:pPr>
              <w:spacing w:after="0"/>
            </w:pPr>
            <w:r w:rsidRPr="0387F8AB">
              <w:t>500</w:t>
            </w:r>
          </w:p>
        </w:tc>
        <w:tc>
          <w:tcPr>
            <w:tcW w:w="2290" w:type="dxa"/>
            <w:vAlign w:val="center"/>
          </w:tcPr>
          <w:p w14:paraId="5AA8A98C" w14:textId="77777777" w:rsidR="003F7C67" w:rsidRDefault="003F7C67" w:rsidP="00EA2A5F">
            <w:pPr>
              <w:spacing w:after="0"/>
            </w:pPr>
            <w:r w:rsidRPr="0387F8AB">
              <w:t>500</w:t>
            </w:r>
          </w:p>
        </w:tc>
        <w:tc>
          <w:tcPr>
            <w:tcW w:w="7198" w:type="dxa"/>
            <w:vAlign w:val="center"/>
          </w:tcPr>
          <w:p w14:paraId="137D5414" w14:textId="70493524" w:rsidR="003F7C67" w:rsidRDefault="009847D4" w:rsidP="00EA2A5F">
            <w:pPr>
              <w:spacing w:after="0"/>
            </w:pPr>
            <w:r>
              <w:t xml:space="preserve">      </w:t>
            </w:r>
            <w:r w:rsidR="003F7C67" w:rsidRPr="0387F8AB">
              <w:t>Generic</w:t>
            </w:r>
            <w:r>
              <w:t xml:space="preserve"> </w:t>
            </w:r>
            <w:r w:rsidR="003F7C67" w:rsidRPr="0387F8AB">
              <w:t>Error</w:t>
            </w:r>
          </w:p>
        </w:tc>
      </w:tr>
      <w:tr w:rsidR="003F7C67" w14:paraId="2C765119" w14:textId="77777777" w:rsidTr="00082B8D">
        <w:tc>
          <w:tcPr>
            <w:tcW w:w="1852" w:type="dxa"/>
            <w:vAlign w:val="center"/>
          </w:tcPr>
          <w:p w14:paraId="431E9AEE" w14:textId="77777777" w:rsidR="003F7C67" w:rsidRDefault="003F7C67" w:rsidP="00EA2A5F">
            <w:pPr>
              <w:spacing w:after="0"/>
            </w:pPr>
            <w:r w:rsidRPr="0387F8AB">
              <w:t>400</w:t>
            </w:r>
          </w:p>
        </w:tc>
        <w:tc>
          <w:tcPr>
            <w:tcW w:w="2290" w:type="dxa"/>
            <w:vAlign w:val="center"/>
          </w:tcPr>
          <w:p w14:paraId="082A7B79" w14:textId="77777777" w:rsidR="003F7C67" w:rsidRDefault="003F7C67" w:rsidP="00EA2A5F">
            <w:pPr>
              <w:spacing w:after="0"/>
            </w:pPr>
            <w:r w:rsidRPr="0387F8AB">
              <w:t>401</w:t>
            </w:r>
          </w:p>
        </w:tc>
        <w:tc>
          <w:tcPr>
            <w:tcW w:w="7198" w:type="dxa"/>
            <w:vAlign w:val="center"/>
          </w:tcPr>
          <w:p w14:paraId="15EFD2CA" w14:textId="794F1221" w:rsidR="003F7C67" w:rsidRDefault="003F7C67" w:rsidP="00026F63">
            <w:pPr>
              <w:spacing w:after="0"/>
              <w:ind w:left="360"/>
            </w:pPr>
            <w:r w:rsidRPr="0387F8AB">
              <w:t>Unauthorized</w:t>
            </w:r>
            <w:r w:rsidR="009847D4">
              <w:t xml:space="preserve"> </w:t>
            </w:r>
            <w:r w:rsidRPr="0387F8AB">
              <w:t>User</w:t>
            </w:r>
            <w:r w:rsidR="00026F63">
              <w:t xml:space="preserve"> or </w:t>
            </w:r>
            <w:r w:rsidRPr="0387F8AB">
              <w:t>Header</w:t>
            </w:r>
            <w:r w:rsidR="009847D4">
              <w:t xml:space="preserve"> </w:t>
            </w:r>
            <w:r w:rsidRPr="0387F8AB">
              <w:t>Token</w:t>
            </w:r>
            <w:r w:rsidR="009847D4">
              <w:t xml:space="preserve"> </w:t>
            </w:r>
            <w:r w:rsidRPr="0387F8AB">
              <w:t>missing</w:t>
            </w:r>
          </w:p>
        </w:tc>
      </w:tr>
      <w:tr w:rsidR="003F7C67" w14:paraId="695F12F9" w14:textId="77777777" w:rsidTr="00082B8D">
        <w:tc>
          <w:tcPr>
            <w:tcW w:w="1852" w:type="dxa"/>
            <w:vAlign w:val="center"/>
          </w:tcPr>
          <w:p w14:paraId="5211EB05" w14:textId="77777777" w:rsidR="003F7C67" w:rsidRDefault="003F7C67" w:rsidP="00EA2A5F">
            <w:pPr>
              <w:spacing w:after="0"/>
            </w:pPr>
            <w:r w:rsidRPr="0387F8AB">
              <w:t>400</w:t>
            </w:r>
          </w:p>
        </w:tc>
        <w:tc>
          <w:tcPr>
            <w:tcW w:w="2290" w:type="dxa"/>
            <w:vAlign w:val="center"/>
          </w:tcPr>
          <w:p w14:paraId="14720ED6" w14:textId="77777777" w:rsidR="003F7C67" w:rsidRDefault="003F7C67" w:rsidP="00EA2A5F">
            <w:pPr>
              <w:spacing w:after="0"/>
            </w:pPr>
            <w:r w:rsidRPr="0387F8AB">
              <w:t>400</w:t>
            </w:r>
          </w:p>
        </w:tc>
        <w:tc>
          <w:tcPr>
            <w:tcW w:w="7198" w:type="dxa"/>
            <w:vAlign w:val="center"/>
          </w:tcPr>
          <w:p w14:paraId="56A7406A" w14:textId="089A6053" w:rsidR="003F7C67" w:rsidRDefault="003F7C67" w:rsidP="00026F63">
            <w:pPr>
              <w:spacing w:after="0"/>
              <w:ind w:left="360"/>
            </w:pPr>
            <w:r w:rsidRPr="0387F8AB">
              <w:t>Bad</w:t>
            </w:r>
            <w:r w:rsidR="009847D4">
              <w:t xml:space="preserve"> </w:t>
            </w:r>
            <w:r w:rsidRPr="0387F8AB">
              <w:t>request</w:t>
            </w:r>
          </w:p>
        </w:tc>
      </w:tr>
    </w:tbl>
    <w:p w14:paraId="6C45D095" w14:textId="77777777" w:rsidR="009B0268" w:rsidRDefault="009B0268" w:rsidP="0096182F">
      <w:pPr>
        <w:pStyle w:val="Heading2"/>
        <w:sectPr w:rsidR="009B0268" w:rsidSect="00026F63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75252EB6" w14:textId="07437809" w:rsidR="00712D1E" w:rsidRDefault="00712D1E" w:rsidP="0096182F">
      <w:pPr>
        <w:pStyle w:val="Heading2"/>
      </w:pPr>
      <w:bookmarkStart w:id="52" w:name="_Toc217392188"/>
      <w:r>
        <w:t>GET-</w:t>
      </w:r>
      <w:r w:rsidR="009847D4">
        <w:t xml:space="preserve"> </w:t>
      </w:r>
      <w:r>
        <w:t>GetRoleById</w:t>
      </w:r>
      <w:bookmarkEnd w:id="52"/>
    </w:p>
    <w:p w14:paraId="29EDF07C" w14:textId="04B8E90E" w:rsidR="00712D1E" w:rsidRDefault="00712D1E" w:rsidP="00712D1E">
      <w:bookmarkStart w:id="53" w:name="OLE_LINK5"/>
      <w:r>
        <w:t>This</w:t>
      </w:r>
      <w:r w:rsidR="009847D4">
        <w:t xml:space="preserve"> </w:t>
      </w:r>
      <w:r w:rsidRPr="0387F8AB">
        <w:t>API</w:t>
      </w:r>
      <w:r w:rsidR="009847D4">
        <w:t xml:space="preserve"> </w:t>
      </w:r>
      <w:r w:rsidRPr="0387F8AB">
        <w:t>is</w:t>
      </w:r>
      <w:r w:rsidR="009847D4">
        <w:t xml:space="preserve"> </w:t>
      </w:r>
      <w:r>
        <w:t>used</w:t>
      </w:r>
      <w:r w:rsidR="009847D4">
        <w:t xml:space="preserve"> </w:t>
      </w:r>
      <w:r w:rsidRPr="0387F8AB">
        <w:t>for</w:t>
      </w:r>
      <w:r w:rsidR="009847D4">
        <w:t xml:space="preserve"> </w:t>
      </w:r>
      <w:r w:rsidRPr="0387F8AB">
        <w:t>retrieving</w:t>
      </w:r>
      <w:r w:rsidR="009847D4">
        <w:t xml:space="preserve"> </w:t>
      </w:r>
      <w:r w:rsidRPr="0387F8AB">
        <w:t>a</w:t>
      </w:r>
      <w:r w:rsidR="009847D4">
        <w:t xml:space="preserve"> </w:t>
      </w:r>
      <w:r w:rsidRPr="0387F8AB">
        <w:t>list</w:t>
      </w:r>
      <w:r w:rsidR="009847D4">
        <w:t xml:space="preserve"> </w:t>
      </w:r>
      <w:r w:rsidRPr="0387F8AB">
        <w:t>of</w:t>
      </w:r>
      <w:r w:rsidR="009847D4">
        <w:t xml:space="preserve"> </w:t>
      </w:r>
      <w:r>
        <w:t>all</w:t>
      </w:r>
      <w:r w:rsidR="009847D4">
        <w:t xml:space="preserve"> </w:t>
      </w:r>
      <w:r>
        <w:t>the</w:t>
      </w:r>
      <w:r w:rsidR="009847D4">
        <w:t xml:space="preserve"> </w:t>
      </w:r>
      <w:r w:rsidRPr="0387F8AB">
        <w:t>roles</w:t>
      </w:r>
      <w:r w:rsidR="009847D4">
        <w:t xml:space="preserve"> </w:t>
      </w:r>
      <w:r w:rsidR="00C07E68">
        <w:t>associated</w:t>
      </w:r>
      <w:r w:rsidR="009847D4">
        <w:t xml:space="preserve"> </w:t>
      </w:r>
      <w:r w:rsidR="00C07E68">
        <w:t>with</w:t>
      </w:r>
      <w:r w:rsidR="009847D4">
        <w:t xml:space="preserve"> </w:t>
      </w:r>
      <w:r w:rsidR="00C07E68">
        <w:t>a</w:t>
      </w:r>
      <w:r w:rsidR="009847D4">
        <w:t xml:space="preserve"> </w:t>
      </w:r>
      <w:r w:rsidR="0029629E">
        <w:t>RoleId</w:t>
      </w:r>
      <w:r w:rsidR="009847D4">
        <w:t xml:space="preserve"> </w:t>
      </w:r>
      <w:r w:rsidR="00C07E68">
        <w:t>provided</w:t>
      </w:r>
      <w:r w:rsidR="009847D4">
        <w:t xml:space="preserve"> </w:t>
      </w:r>
      <w:r w:rsidR="0029629E">
        <w:t>in</w:t>
      </w:r>
      <w:r w:rsidR="009847D4">
        <w:t xml:space="preserve"> </w:t>
      </w:r>
      <w:r w:rsidR="0016327C">
        <w:t xml:space="preserve">the </w:t>
      </w:r>
      <w:r w:rsidR="0029629E">
        <w:t>query</w:t>
      </w:r>
      <w:r w:rsidR="009847D4">
        <w:t xml:space="preserve"> </w:t>
      </w:r>
      <w:r w:rsidR="0029629E">
        <w:t>parameter</w:t>
      </w:r>
      <w:r w:rsidRPr="0387F8AB">
        <w:t>.</w:t>
      </w:r>
    </w:p>
    <w:bookmarkEnd w:id="53"/>
    <w:p w14:paraId="282F94B3" w14:textId="4BC4C1DF" w:rsidR="00712D1E" w:rsidRPr="002C55D8" w:rsidRDefault="00712D1E" w:rsidP="00712D1E">
      <w:pPr>
        <w:rPr>
          <w:b/>
          <w:bCs/>
          <w:sz w:val="22"/>
          <w:szCs w:val="24"/>
        </w:rPr>
      </w:pPr>
      <w:r w:rsidRPr="002C55D8">
        <w:rPr>
          <w:b/>
          <w:bCs/>
          <w:sz w:val="22"/>
          <w:szCs w:val="24"/>
        </w:rPr>
        <w:t>API</w:t>
      </w:r>
      <w:r w:rsidR="009847D4">
        <w:rPr>
          <w:b/>
          <w:bCs/>
          <w:sz w:val="22"/>
          <w:szCs w:val="24"/>
        </w:rPr>
        <w:t xml:space="preserve"> </w:t>
      </w:r>
      <w:r w:rsidRPr="002C55D8">
        <w:rPr>
          <w:b/>
          <w:bCs/>
          <w:sz w:val="22"/>
          <w:szCs w:val="24"/>
        </w:rPr>
        <w:t>Precondition</w:t>
      </w:r>
    </w:p>
    <w:p w14:paraId="44684DBA" w14:textId="172D5D47" w:rsidR="00712D1E" w:rsidRDefault="00712D1E" w:rsidP="009B0268">
      <w:pPr>
        <w:spacing w:after="240"/>
      </w:pPr>
      <w:r w:rsidRPr="0387F8AB">
        <w:t>To</w:t>
      </w:r>
      <w:r w:rsidR="009847D4">
        <w:t xml:space="preserve"> </w:t>
      </w:r>
      <w:r w:rsidRPr="0387F8AB">
        <w:t>fetch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response</w:t>
      </w:r>
      <w:r w:rsidR="009847D4">
        <w:t xml:space="preserve"> </w:t>
      </w:r>
      <w:r w:rsidRPr="0387F8AB">
        <w:t>from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APIs,</w:t>
      </w:r>
      <w:r w:rsidR="009847D4">
        <w:t xml:space="preserve"> </w:t>
      </w:r>
      <w:r>
        <w:t>the</w:t>
      </w:r>
      <w:r w:rsidR="009847D4">
        <w:t xml:space="preserve"> </w:t>
      </w:r>
      <w:r w:rsidR="009B0268" w:rsidRPr="0387F8AB">
        <w:t>Authorization</w:t>
      </w:r>
      <w:r w:rsidR="009B0268">
        <w:t xml:space="preserve"> </w:t>
      </w:r>
      <w:r w:rsidR="009B0268" w:rsidRPr="0387F8AB">
        <w:t>token</w:t>
      </w:r>
      <w:r w:rsidR="009B0268">
        <w:t xml:space="preserve"> and RoleId</w:t>
      </w:r>
      <w:r w:rsidR="009847D4">
        <w:t xml:space="preserve"> </w:t>
      </w:r>
      <w:r>
        <w:t>must</w:t>
      </w:r>
      <w:r w:rsidR="009847D4">
        <w:t xml:space="preserve"> </w:t>
      </w:r>
      <w:r w:rsidRPr="0387F8AB">
        <w:t>exist.</w:t>
      </w:r>
      <w:r w:rsidR="009847D4">
        <w:t xml:space="preserve">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950"/>
        <w:gridCol w:w="7550"/>
      </w:tblGrid>
      <w:tr w:rsidR="00712D1E" w14:paraId="567AE768" w14:textId="77777777" w:rsidTr="00A341A9">
        <w:trPr>
          <w:trHeight w:val="165"/>
        </w:trPr>
        <w:tc>
          <w:tcPr>
            <w:tcW w:w="3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88FF0D7" w14:textId="77777777" w:rsidR="00712D1E" w:rsidRDefault="00712D1E" w:rsidP="00EA2A5F">
            <w:pPr>
              <w:spacing w:after="0"/>
            </w:pPr>
            <w:r w:rsidRPr="0387F8AB">
              <w:t>PROTOCOL</w:t>
            </w:r>
          </w:p>
        </w:tc>
        <w:tc>
          <w:tcPr>
            <w:tcW w:w="7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1735E2" w14:textId="77777777" w:rsidR="00712D1E" w:rsidRPr="00D84757" w:rsidRDefault="00712D1E" w:rsidP="00EA2A5F">
            <w:pPr>
              <w:spacing w:after="0"/>
              <w:rPr>
                <w:rFonts w:ascii="Consolas" w:hAnsi="Consolas"/>
              </w:rPr>
            </w:pPr>
            <w:r w:rsidRPr="00D84757">
              <w:rPr>
                <w:rFonts w:ascii="Consolas" w:hAnsi="Consolas"/>
              </w:rPr>
              <w:t>HTTPS</w:t>
            </w:r>
          </w:p>
        </w:tc>
      </w:tr>
      <w:tr w:rsidR="00712D1E" w14:paraId="0FF210DD" w14:textId="77777777" w:rsidTr="00A341A9">
        <w:trPr>
          <w:trHeight w:val="105"/>
        </w:trPr>
        <w:tc>
          <w:tcPr>
            <w:tcW w:w="3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40C657C" w14:textId="2DC857FD" w:rsidR="00712D1E" w:rsidRDefault="00712D1E" w:rsidP="00EA2A5F">
            <w:pPr>
              <w:spacing w:after="0"/>
            </w:pPr>
            <w:r w:rsidRPr="0387F8AB">
              <w:t>PATH</w:t>
            </w:r>
            <w:r w:rsidR="009847D4">
              <w:t xml:space="preserve"> </w:t>
            </w:r>
            <w:r w:rsidR="008E0A86">
              <w:t>IAI</w:t>
            </w:r>
            <w:r w:rsidR="00BD12E1">
              <w:t xml:space="preserve"> (Cognite)</w:t>
            </w:r>
            <w:r w:rsidR="00396F19">
              <w:t>(Public Exposure)</w:t>
            </w:r>
          </w:p>
        </w:tc>
        <w:tc>
          <w:tcPr>
            <w:tcW w:w="7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9E24AF" w14:textId="2E63DE72" w:rsidR="00213025" w:rsidRPr="00D84757" w:rsidRDefault="00213025" w:rsidP="00EA2A5F">
            <w:pPr>
              <w:spacing w:after="0"/>
              <w:rPr>
                <w:rStyle w:val="Hyperlink"/>
                <w:rFonts w:ascii="Consolas" w:hAnsi="Consolas"/>
                <w:sz w:val="18"/>
                <w:szCs w:val="20"/>
              </w:rPr>
            </w:pPr>
            <w:r w:rsidRPr="00D84757">
              <w:rPr>
                <w:rStyle w:val="Hyperlink"/>
                <w:rFonts w:ascii="Consolas" w:hAnsi="Consolas"/>
                <w:sz w:val="18"/>
                <w:szCs w:val="20"/>
              </w:rPr>
              <w:t>https://apim-mw-aot-dev.azure-api.net/api/people-management/roles/{roleId}</w:t>
            </w:r>
          </w:p>
        </w:tc>
      </w:tr>
      <w:tr w:rsidR="00726BB7" w14:paraId="79235974" w14:textId="77777777" w:rsidTr="00A341A9">
        <w:trPr>
          <w:trHeight w:val="105"/>
        </w:trPr>
        <w:tc>
          <w:tcPr>
            <w:tcW w:w="3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0EB643F" w14:textId="47591157" w:rsidR="00726BB7" w:rsidRPr="0387F8AB" w:rsidRDefault="00726BB7" w:rsidP="00EA2A5F">
            <w:pPr>
              <w:spacing w:after="0"/>
            </w:pPr>
            <w:r>
              <w:t xml:space="preserve">PATH </w:t>
            </w:r>
            <w:r w:rsidR="008E0A86">
              <w:t>IAI</w:t>
            </w:r>
            <w:r w:rsidR="00BD12E1">
              <w:t xml:space="preserve"> (</w:t>
            </w:r>
            <w:r>
              <w:t>Azure</w:t>
            </w:r>
            <w:r w:rsidR="00BD12E1">
              <w:t>)</w:t>
            </w:r>
            <w:r w:rsidR="00396F19">
              <w:t>(Public Exposure)</w:t>
            </w:r>
          </w:p>
        </w:tc>
        <w:tc>
          <w:tcPr>
            <w:tcW w:w="7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71785E" w14:textId="4FCF992B" w:rsidR="00726BB7" w:rsidRPr="00D84757" w:rsidRDefault="00593F0D" w:rsidP="00EA2A5F">
            <w:pPr>
              <w:spacing w:after="0"/>
              <w:rPr>
                <w:rStyle w:val="Hyperlink"/>
                <w:rFonts w:ascii="Consolas" w:hAnsi="Consolas"/>
                <w:sz w:val="18"/>
                <w:szCs w:val="20"/>
              </w:rPr>
            </w:pPr>
            <w:r w:rsidRPr="00D84757">
              <w:rPr>
                <w:rFonts w:ascii="Consolas" w:hAnsi="Consolas" w:cs="Times New Roman"/>
                <w:color w:val="0000FF"/>
                <w:sz w:val="18"/>
                <w:szCs w:val="20"/>
                <w:u w:val="single"/>
              </w:rPr>
              <w:t>https://apim-aot-azure-dev.azure-api.net/api/people-management/roles/{roleId}</w:t>
            </w:r>
          </w:p>
        </w:tc>
      </w:tr>
      <w:tr w:rsidR="00712D1E" w14:paraId="685683A3" w14:textId="77777777" w:rsidTr="00A341A9">
        <w:trPr>
          <w:trHeight w:val="135"/>
        </w:trPr>
        <w:tc>
          <w:tcPr>
            <w:tcW w:w="3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47DA61B" w14:textId="77777777" w:rsidR="00712D1E" w:rsidRDefault="00712D1E" w:rsidP="00EA2A5F">
            <w:pPr>
              <w:spacing w:after="0"/>
            </w:pPr>
            <w:r w:rsidRPr="0387F8AB">
              <w:t>METHOD</w:t>
            </w:r>
          </w:p>
        </w:tc>
        <w:tc>
          <w:tcPr>
            <w:tcW w:w="7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5A4002" w14:textId="4361E65F" w:rsidR="00712D1E" w:rsidRPr="00D84757" w:rsidRDefault="00213025" w:rsidP="00EA2A5F">
            <w:pPr>
              <w:spacing w:after="0"/>
              <w:rPr>
                <w:rFonts w:ascii="Consolas" w:hAnsi="Consolas"/>
              </w:rPr>
            </w:pPr>
            <w:r w:rsidRPr="00D84757">
              <w:rPr>
                <w:rFonts w:ascii="Consolas" w:hAnsi="Consolas"/>
              </w:rPr>
              <w:t>GET</w:t>
            </w:r>
          </w:p>
        </w:tc>
      </w:tr>
      <w:tr w:rsidR="00712D1E" w14:paraId="23717D00" w14:textId="77777777" w:rsidTr="00A341A9">
        <w:trPr>
          <w:trHeight w:val="240"/>
        </w:trPr>
        <w:tc>
          <w:tcPr>
            <w:tcW w:w="3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A04E83E" w14:textId="752FA0B3" w:rsidR="00712D1E" w:rsidRDefault="00712D1E" w:rsidP="00EA2A5F">
            <w:pPr>
              <w:spacing w:after="0"/>
            </w:pPr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7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4E7F2C" w14:textId="144A6D93" w:rsidR="00712D1E" w:rsidRPr="00D84757" w:rsidRDefault="00712D1E" w:rsidP="00EA2A5F">
            <w:pPr>
              <w:spacing w:after="0"/>
              <w:rPr>
                <w:rFonts w:ascii="Consolas" w:hAnsi="Consolas"/>
              </w:rPr>
            </w:pPr>
            <w:r w:rsidRPr="00D84757">
              <w:rPr>
                <w:rFonts w:ascii="Consolas" w:hAnsi="Consolas"/>
              </w:rPr>
              <w:t>application</w:t>
            </w:r>
            <w:r w:rsidR="009847D4" w:rsidRPr="00D84757">
              <w:rPr>
                <w:rFonts w:ascii="Consolas" w:hAnsi="Consolas"/>
              </w:rPr>
              <w:t xml:space="preserve"> </w:t>
            </w:r>
            <w:r w:rsidRPr="00D84757">
              <w:rPr>
                <w:rFonts w:ascii="Consolas" w:hAnsi="Consolas"/>
              </w:rPr>
              <w:t>/</w:t>
            </w:r>
            <w:r w:rsidR="009847D4" w:rsidRPr="00D84757">
              <w:rPr>
                <w:rFonts w:ascii="Consolas" w:hAnsi="Consolas"/>
              </w:rPr>
              <w:t xml:space="preserve"> </w:t>
            </w:r>
            <w:r w:rsidRPr="00D84757">
              <w:rPr>
                <w:rFonts w:ascii="Consolas" w:hAnsi="Consolas"/>
              </w:rPr>
              <w:t>json</w:t>
            </w:r>
          </w:p>
        </w:tc>
      </w:tr>
    </w:tbl>
    <w:p w14:paraId="31D7A450" w14:textId="20BA6EEE" w:rsidR="00712D1E" w:rsidRPr="002C55D8" w:rsidRDefault="00082B8D" w:rsidP="00082B8D">
      <w:pPr>
        <w:pStyle w:val="Heading3"/>
      </w:pPr>
      <w:r>
        <w:t>Input Header</w:t>
      </w:r>
      <w:r w:rsidR="00602BDC">
        <w:t xml:space="preserve"> Parameters</w:t>
      </w:r>
    </w:p>
    <w:tbl>
      <w:tblPr>
        <w:tblW w:w="500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6758"/>
        <w:gridCol w:w="2040"/>
        <w:gridCol w:w="1037"/>
      </w:tblGrid>
      <w:tr w:rsidR="00213025" w14:paraId="3347F069" w14:textId="77777777" w:rsidTr="00602BDC">
        <w:trPr>
          <w:trHeight w:val="280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4814AB4B" w14:textId="77777777" w:rsidR="00213025" w:rsidRDefault="00213025" w:rsidP="00EA2A5F">
            <w:pPr>
              <w:spacing w:after="0"/>
            </w:pPr>
            <w:r w:rsidRPr="0387F8AB">
              <w:t>Parameter</w:t>
            </w:r>
          </w:p>
        </w:tc>
        <w:tc>
          <w:tcPr>
            <w:tcW w:w="6758" w:type="dxa"/>
            <w:shd w:val="clear" w:color="auto" w:fill="D9D9D9" w:themeFill="background1" w:themeFillShade="D9"/>
            <w:vAlign w:val="center"/>
          </w:tcPr>
          <w:p w14:paraId="5BFC3E53" w14:textId="77777777" w:rsidR="00213025" w:rsidRDefault="00213025" w:rsidP="00EA2A5F">
            <w:pPr>
              <w:spacing w:after="0"/>
            </w:pPr>
            <w:r w:rsidRPr="0387F8AB">
              <w:t>Description</w:t>
            </w:r>
          </w:p>
        </w:tc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76EFED6F" w14:textId="77777777" w:rsidR="00213025" w:rsidRDefault="00213025" w:rsidP="00EA2A5F">
            <w:pPr>
              <w:spacing w:after="0"/>
            </w:pPr>
            <w:r>
              <w:t>M/O</w:t>
            </w:r>
          </w:p>
        </w:tc>
        <w:tc>
          <w:tcPr>
            <w:tcW w:w="1037" w:type="dxa"/>
            <w:shd w:val="clear" w:color="auto" w:fill="D9D9D9" w:themeFill="background1" w:themeFillShade="D9"/>
            <w:vAlign w:val="center"/>
          </w:tcPr>
          <w:p w14:paraId="6D74C21E" w14:textId="77777777" w:rsidR="00213025" w:rsidRDefault="00213025" w:rsidP="00EA2A5F">
            <w:pPr>
              <w:spacing w:after="0"/>
            </w:pPr>
            <w:r w:rsidRPr="0387F8AB">
              <w:t>Type</w:t>
            </w:r>
          </w:p>
        </w:tc>
      </w:tr>
      <w:tr w:rsidR="00213025" w14:paraId="53E3304C" w14:textId="77777777" w:rsidTr="00602BDC">
        <w:trPr>
          <w:trHeight w:val="280"/>
        </w:trPr>
        <w:tc>
          <w:tcPr>
            <w:tcW w:w="1696" w:type="dxa"/>
            <w:vAlign w:val="center"/>
          </w:tcPr>
          <w:p w14:paraId="69DEBB31" w14:textId="77777777" w:rsidR="00213025" w:rsidRDefault="00213025" w:rsidP="00EA2A5F">
            <w:pPr>
              <w:spacing w:after="0"/>
            </w:pPr>
            <w:r w:rsidRPr="0387F8AB">
              <w:t>Authorization</w:t>
            </w:r>
          </w:p>
        </w:tc>
        <w:tc>
          <w:tcPr>
            <w:tcW w:w="6758" w:type="dxa"/>
            <w:vAlign w:val="center"/>
          </w:tcPr>
          <w:p w14:paraId="20C038D8" w14:textId="77777777" w:rsidR="00213025" w:rsidRDefault="00213025" w:rsidP="00EA2A5F">
            <w:pPr>
              <w:spacing w:after="0"/>
            </w:pPr>
            <w:r w:rsidRPr="0387F8AB">
              <w:t>Token</w:t>
            </w:r>
            <w:r w:rsidR="009847D4">
              <w:t xml:space="preserve"> </w:t>
            </w:r>
            <w:r w:rsidRPr="0387F8AB">
              <w:t>acquired</w:t>
            </w:r>
            <w:r w:rsidR="009847D4">
              <w:t xml:space="preserve"> </w:t>
            </w:r>
            <w:r w:rsidRPr="0387F8AB">
              <w:t>from</w:t>
            </w:r>
            <w:r w:rsidR="009847D4">
              <w:t xml:space="preserve"> </w:t>
            </w:r>
            <w:r w:rsidRPr="0387F8AB">
              <w:t>Azure</w:t>
            </w:r>
            <w:r w:rsidR="009847D4">
              <w:t xml:space="preserve"> </w:t>
            </w:r>
            <w:r w:rsidRPr="0387F8AB">
              <w:t>AD</w:t>
            </w:r>
            <w:r w:rsidR="009847D4">
              <w:t xml:space="preserve"> </w:t>
            </w:r>
            <w:r w:rsidRPr="0387F8AB">
              <w:t>based</w:t>
            </w:r>
            <w:r w:rsidR="009847D4">
              <w:t xml:space="preserve"> </w:t>
            </w:r>
            <w:r w:rsidRPr="0387F8AB">
              <w:t>on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credentials</w:t>
            </w:r>
            <w:r w:rsidR="009847D4">
              <w:t xml:space="preserve"> </w:t>
            </w:r>
            <w:r w:rsidRPr="0387F8AB">
              <w:t>for</w:t>
            </w:r>
            <w:r w:rsidR="009847D4">
              <w:t xml:space="preserve"> </w:t>
            </w:r>
            <w:r w:rsidRPr="0387F8AB">
              <w:t>further</w:t>
            </w:r>
            <w:r w:rsidR="009847D4">
              <w:t xml:space="preserve"> </w:t>
            </w:r>
            <w:r w:rsidRPr="0387F8AB">
              <w:t>API</w:t>
            </w:r>
            <w:r w:rsidR="009847D4">
              <w:t xml:space="preserve"> </w:t>
            </w:r>
            <w:r w:rsidRPr="0387F8AB">
              <w:t>calls.</w:t>
            </w:r>
          </w:p>
        </w:tc>
        <w:tc>
          <w:tcPr>
            <w:tcW w:w="2040" w:type="dxa"/>
            <w:vAlign w:val="center"/>
          </w:tcPr>
          <w:p w14:paraId="09517B7B" w14:textId="77777777" w:rsidR="00213025" w:rsidRDefault="00213025" w:rsidP="00EA2A5F">
            <w:pPr>
              <w:spacing w:after="0"/>
            </w:pPr>
            <w:r w:rsidRPr="0387F8AB">
              <w:t>M</w:t>
            </w:r>
          </w:p>
        </w:tc>
        <w:tc>
          <w:tcPr>
            <w:tcW w:w="1037" w:type="dxa"/>
            <w:vAlign w:val="center"/>
          </w:tcPr>
          <w:p w14:paraId="15FADC54" w14:textId="77777777" w:rsidR="00213025" w:rsidRDefault="00213025" w:rsidP="00EA2A5F">
            <w:pPr>
              <w:spacing w:after="0"/>
            </w:pPr>
            <w:r w:rsidRPr="0387F8AB">
              <w:t>String</w:t>
            </w:r>
          </w:p>
        </w:tc>
      </w:tr>
      <w:tr w:rsidR="00213025" w14:paraId="14A39C44" w14:textId="77777777" w:rsidTr="00602BDC">
        <w:trPr>
          <w:trHeight w:val="361"/>
        </w:trPr>
        <w:tc>
          <w:tcPr>
            <w:tcW w:w="1696" w:type="dxa"/>
            <w:vAlign w:val="center"/>
          </w:tcPr>
          <w:p w14:paraId="4DC0ACC6" w14:textId="77777777" w:rsidR="00213025" w:rsidRDefault="00213025" w:rsidP="00EA2A5F">
            <w:pPr>
              <w:spacing w:after="0"/>
            </w:pPr>
            <w:r w:rsidRPr="0387F8AB">
              <w:t>Content-Type</w:t>
            </w:r>
          </w:p>
        </w:tc>
        <w:tc>
          <w:tcPr>
            <w:tcW w:w="6758" w:type="dxa"/>
            <w:vAlign w:val="center"/>
          </w:tcPr>
          <w:p w14:paraId="73B1079C" w14:textId="77777777" w:rsidR="00213025" w:rsidRDefault="00213025" w:rsidP="00EA2A5F">
            <w:pPr>
              <w:spacing w:after="0"/>
            </w:pPr>
            <w:r w:rsidRPr="0387F8AB">
              <w:t>Length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content.</w:t>
            </w:r>
            <w:r w:rsidR="009847D4">
              <w:t xml:space="preserve"> </w:t>
            </w:r>
            <w:r w:rsidRPr="0387F8AB">
              <w:t>E.g.-</w:t>
            </w:r>
            <w:r w:rsidR="009847D4">
              <w:t xml:space="preserve"> </w:t>
            </w:r>
            <w:r w:rsidRPr="0387F8AB">
              <w:t>application/json</w:t>
            </w:r>
          </w:p>
        </w:tc>
        <w:tc>
          <w:tcPr>
            <w:tcW w:w="2040" w:type="dxa"/>
            <w:vAlign w:val="center"/>
          </w:tcPr>
          <w:p w14:paraId="697DEA26" w14:textId="77777777" w:rsidR="00213025" w:rsidRDefault="00213025" w:rsidP="00EA2A5F">
            <w:pPr>
              <w:spacing w:after="0"/>
            </w:pPr>
            <w:r w:rsidRPr="0387F8AB">
              <w:t>M</w:t>
            </w:r>
          </w:p>
        </w:tc>
        <w:tc>
          <w:tcPr>
            <w:tcW w:w="1037" w:type="dxa"/>
            <w:vAlign w:val="center"/>
          </w:tcPr>
          <w:p w14:paraId="1E8CA506" w14:textId="77777777" w:rsidR="00213025" w:rsidRDefault="00213025" w:rsidP="00EA2A5F">
            <w:pPr>
              <w:spacing w:after="0"/>
            </w:pPr>
            <w:r w:rsidRPr="0387F8AB">
              <w:t>String</w:t>
            </w:r>
          </w:p>
        </w:tc>
      </w:tr>
    </w:tbl>
    <w:p w14:paraId="707414A9" w14:textId="537DC354" w:rsidR="008321BB" w:rsidRDefault="008321BB" w:rsidP="008321BB">
      <w:pPr>
        <w:pStyle w:val="Heading3"/>
      </w:pPr>
      <w:r>
        <w:t>Input Body Parameters</w:t>
      </w:r>
    </w:p>
    <w:tbl>
      <w:tblPr>
        <w:tblW w:w="500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6758"/>
        <w:gridCol w:w="2040"/>
        <w:gridCol w:w="1037"/>
      </w:tblGrid>
      <w:tr w:rsidR="00213025" w14:paraId="27F7B918" w14:textId="77777777" w:rsidTr="00602BDC">
        <w:trPr>
          <w:trHeight w:val="280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13B9239B" w14:textId="77777777" w:rsidR="00213025" w:rsidRDefault="00213025" w:rsidP="00EA2A5F">
            <w:pPr>
              <w:spacing w:after="0"/>
            </w:pPr>
            <w:r w:rsidRPr="0387F8AB">
              <w:t>Parameter</w:t>
            </w:r>
          </w:p>
        </w:tc>
        <w:tc>
          <w:tcPr>
            <w:tcW w:w="6758" w:type="dxa"/>
            <w:shd w:val="clear" w:color="auto" w:fill="D9D9D9" w:themeFill="background1" w:themeFillShade="D9"/>
            <w:vAlign w:val="center"/>
          </w:tcPr>
          <w:p w14:paraId="4097A3E3" w14:textId="77777777" w:rsidR="00213025" w:rsidRDefault="00213025" w:rsidP="00EA2A5F">
            <w:pPr>
              <w:spacing w:after="0"/>
            </w:pPr>
            <w:r w:rsidRPr="0387F8AB">
              <w:t>Description</w:t>
            </w:r>
          </w:p>
        </w:tc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1477063F" w14:textId="77777777" w:rsidR="00213025" w:rsidRDefault="00213025" w:rsidP="00EA2A5F">
            <w:pPr>
              <w:spacing w:after="0"/>
            </w:pPr>
            <w:r>
              <w:t>M/O</w:t>
            </w:r>
          </w:p>
        </w:tc>
        <w:tc>
          <w:tcPr>
            <w:tcW w:w="1037" w:type="dxa"/>
            <w:shd w:val="clear" w:color="auto" w:fill="D9D9D9" w:themeFill="background1" w:themeFillShade="D9"/>
            <w:vAlign w:val="center"/>
          </w:tcPr>
          <w:p w14:paraId="35375D01" w14:textId="77777777" w:rsidR="00213025" w:rsidRDefault="00213025" w:rsidP="00EA2A5F">
            <w:pPr>
              <w:spacing w:after="0"/>
            </w:pPr>
            <w:r w:rsidRPr="0387F8AB">
              <w:t>Type</w:t>
            </w:r>
          </w:p>
        </w:tc>
      </w:tr>
      <w:tr w:rsidR="00213025" w14:paraId="7CF93942" w14:textId="77777777" w:rsidTr="00602BDC">
        <w:trPr>
          <w:trHeight w:val="280"/>
        </w:trPr>
        <w:tc>
          <w:tcPr>
            <w:tcW w:w="1696" w:type="dxa"/>
            <w:vAlign w:val="center"/>
          </w:tcPr>
          <w:p w14:paraId="65849D5E" w14:textId="1836F7CC" w:rsidR="00213025" w:rsidRDefault="00213025" w:rsidP="00EA2A5F">
            <w:pPr>
              <w:spacing w:after="0"/>
            </w:pPr>
            <w:r w:rsidRPr="0387F8AB">
              <w:t>RoleId</w:t>
            </w:r>
          </w:p>
        </w:tc>
        <w:tc>
          <w:tcPr>
            <w:tcW w:w="6758" w:type="dxa"/>
            <w:vAlign w:val="center"/>
          </w:tcPr>
          <w:p w14:paraId="2B95FC36" w14:textId="020771A3" w:rsidR="00213025" w:rsidRDefault="00213025" w:rsidP="00EA2A5F">
            <w:pPr>
              <w:spacing w:after="0"/>
            </w:pPr>
            <w:r w:rsidRPr="0387F8AB">
              <w:t>Provide</w:t>
            </w:r>
            <w:r w:rsidR="009847D4">
              <w:t xml:space="preserve"> </w:t>
            </w:r>
            <w:r w:rsidRPr="0387F8AB">
              <w:t>a</w:t>
            </w:r>
            <w:r w:rsidR="009847D4">
              <w:t xml:space="preserve"> </w:t>
            </w:r>
            <w:r>
              <w:t>valid</w:t>
            </w:r>
            <w:r w:rsidR="009847D4">
              <w:t xml:space="preserve"> </w:t>
            </w:r>
            <w:r>
              <w:t>existing</w:t>
            </w:r>
            <w:r w:rsidR="009847D4">
              <w:t xml:space="preserve"> </w:t>
            </w:r>
            <w:r w:rsidRPr="0387F8AB">
              <w:t>roleI</w:t>
            </w:r>
            <w:r>
              <w:t>d</w:t>
            </w:r>
          </w:p>
        </w:tc>
        <w:tc>
          <w:tcPr>
            <w:tcW w:w="2040" w:type="dxa"/>
            <w:vAlign w:val="center"/>
          </w:tcPr>
          <w:p w14:paraId="33F96E06" w14:textId="77777777" w:rsidR="00213025" w:rsidRDefault="00213025" w:rsidP="00EA2A5F">
            <w:pPr>
              <w:spacing w:after="0"/>
            </w:pPr>
            <w:r w:rsidRPr="0387F8AB">
              <w:t>M</w:t>
            </w:r>
          </w:p>
        </w:tc>
        <w:tc>
          <w:tcPr>
            <w:tcW w:w="1037" w:type="dxa"/>
            <w:vAlign w:val="center"/>
          </w:tcPr>
          <w:p w14:paraId="02FE9DD2" w14:textId="77777777" w:rsidR="00213025" w:rsidRDefault="00213025" w:rsidP="00EA2A5F">
            <w:pPr>
              <w:spacing w:after="0"/>
            </w:pPr>
            <w:r w:rsidRPr="0387F8AB">
              <w:t>String</w:t>
            </w:r>
          </w:p>
        </w:tc>
      </w:tr>
      <w:tr w:rsidR="00213025" w14:paraId="73311DAC" w14:textId="77777777" w:rsidTr="00602BDC">
        <w:trPr>
          <w:trHeight w:val="280"/>
        </w:trPr>
        <w:tc>
          <w:tcPr>
            <w:tcW w:w="1696" w:type="dxa"/>
            <w:vAlign w:val="center"/>
          </w:tcPr>
          <w:p w14:paraId="3B6A85CC" w14:textId="6A9C56FE" w:rsidR="00213025" w:rsidRPr="0387F8AB" w:rsidRDefault="00213025" w:rsidP="00213025">
            <w:pPr>
              <w:spacing w:after="0"/>
            </w:pPr>
            <w:r w:rsidRPr="00213025">
              <w:t>IsDeletedRole</w:t>
            </w:r>
          </w:p>
        </w:tc>
        <w:tc>
          <w:tcPr>
            <w:tcW w:w="6758" w:type="dxa"/>
            <w:vAlign w:val="center"/>
          </w:tcPr>
          <w:p w14:paraId="009BAA5F" w14:textId="2BFB02F8" w:rsidR="00213025" w:rsidRPr="0387F8AB" w:rsidRDefault="00213025" w:rsidP="00213025">
            <w:pPr>
              <w:spacing w:after="0"/>
            </w:pPr>
            <w:r>
              <w:t>Provide</w:t>
            </w:r>
            <w:r w:rsidR="009D5F26">
              <w:t>s</w:t>
            </w:r>
            <w:r w:rsidR="009847D4">
              <w:t xml:space="preserve"> </w:t>
            </w:r>
            <w:r w:rsidR="00CF1969">
              <w:t>'</w:t>
            </w:r>
            <w:r>
              <w:t>true</w:t>
            </w:r>
            <w:r w:rsidR="00CF1969">
              <w:t>'</w:t>
            </w:r>
            <w:r w:rsidR="009847D4">
              <w:t xml:space="preserve"> </w:t>
            </w:r>
            <w:r>
              <w:t>if</w:t>
            </w:r>
            <w:r w:rsidR="009847D4">
              <w:t xml:space="preserve"> </w:t>
            </w:r>
            <w:r w:rsidRPr="00213025">
              <w:t>this</w:t>
            </w:r>
            <w:r w:rsidR="009847D4">
              <w:t xml:space="preserve"> </w:t>
            </w:r>
            <w:r w:rsidRPr="00213025">
              <w:t>role</w:t>
            </w:r>
            <w:r w:rsidR="009847D4">
              <w:t xml:space="preserve"> </w:t>
            </w:r>
            <w:r w:rsidRPr="00213025">
              <w:t>is</w:t>
            </w:r>
            <w:r w:rsidR="009847D4">
              <w:t xml:space="preserve"> </w:t>
            </w:r>
            <w:r w:rsidRPr="00213025">
              <w:t>deleted</w:t>
            </w:r>
            <w:r w:rsidR="009847D4">
              <w:t xml:space="preserve"> </w:t>
            </w:r>
            <w:r w:rsidRPr="00213025">
              <w:t>and</w:t>
            </w:r>
            <w:r w:rsidR="009847D4">
              <w:t xml:space="preserve"> </w:t>
            </w:r>
            <w:r w:rsidRPr="00213025">
              <w:t>is</w:t>
            </w:r>
            <w:r w:rsidR="009847D4">
              <w:t xml:space="preserve"> </w:t>
            </w:r>
            <w:r w:rsidRPr="00213025">
              <w:t>being</w:t>
            </w:r>
            <w:r w:rsidR="009847D4">
              <w:t xml:space="preserve"> </w:t>
            </w:r>
            <w:r w:rsidRPr="00213025">
              <w:t>fetched</w:t>
            </w:r>
            <w:r w:rsidR="009847D4">
              <w:t xml:space="preserve"> </w:t>
            </w:r>
            <w:r w:rsidRPr="00213025">
              <w:t>as</w:t>
            </w:r>
            <w:r w:rsidR="009847D4">
              <w:t xml:space="preserve"> </w:t>
            </w:r>
            <w:r w:rsidRPr="00213025">
              <w:t>a</w:t>
            </w:r>
            <w:r w:rsidR="009847D4">
              <w:t xml:space="preserve"> </w:t>
            </w:r>
            <w:r w:rsidRPr="00213025">
              <w:t>query</w:t>
            </w:r>
            <w:r w:rsidR="009847D4">
              <w:t xml:space="preserve"> </w:t>
            </w:r>
            <w:r w:rsidRPr="00213025">
              <w:t>parameter</w:t>
            </w:r>
            <w:r>
              <w:t>.</w:t>
            </w:r>
          </w:p>
        </w:tc>
        <w:tc>
          <w:tcPr>
            <w:tcW w:w="2040" w:type="dxa"/>
            <w:vAlign w:val="center"/>
          </w:tcPr>
          <w:p w14:paraId="6EE3A805" w14:textId="26E5E3DE" w:rsidR="00213025" w:rsidRPr="0387F8AB" w:rsidRDefault="00213025" w:rsidP="00EA2A5F">
            <w:pPr>
              <w:spacing w:after="0"/>
            </w:pPr>
            <w:r>
              <w:t>O</w:t>
            </w:r>
          </w:p>
        </w:tc>
        <w:tc>
          <w:tcPr>
            <w:tcW w:w="1037" w:type="dxa"/>
            <w:vAlign w:val="center"/>
          </w:tcPr>
          <w:p w14:paraId="2EB1B9C9" w14:textId="33041B7F" w:rsidR="00213025" w:rsidRPr="0387F8AB" w:rsidRDefault="00213025" w:rsidP="00EA2A5F">
            <w:pPr>
              <w:spacing w:after="0"/>
            </w:pPr>
            <w:r>
              <w:t>String</w:t>
            </w:r>
          </w:p>
        </w:tc>
      </w:tr>
    </w:tbl>
    <w:p w14:paraId="6C617306" w14:textId="74209123" w:rsidR="00712D1E" w:rsidRDefault="008321BB" w:rsidP="008321BB">
      <w:pPr>
        <w:pStyle w:val="Heading3"/>
      </w:pPr>
      <w:r>
        <w:t>Output Header Parameters</w:t>
      </w:r>
    </w:p>
    <w:tbl>
      <w:tblPr>
        <w:tblW w:w="50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59"/>
        <w:gridCol w:w="8783"/>
        <w:gridCol w:w="1044"/>
      </w:tblGrid>
      <w:tr w:rsidR="00712D1E" w14:paraId="49EDE01E" w14:textId="77777777" w:rsidTr="00FC7068">
        <w:trPr>
          <w:trHeight w:val="276"/>
        </w:trPr>
        <w:tc>
          <w:tcPr>
            <w:tcW w:w="1758" w:type="dxa"/>
            <w:shd w:val="clear" w:color="auto" w:fill="D9D9D9" w:themeFill="background1" w:themeFillShade="D9"/>
            <w:vAlign w:val="center"/>
          </w:tcPr>
          <w:p w14:paraId="3ED30B49" w14:textId="77777777" w:rsidR="00712D1E" w:rsidRDefault="00712D1E" w:rsidP="00EA2A5F">
            <w:pPr>
              <w:spacing w:after="0"/>
            </w:pPr>
            <w:r w:rsidRPr="0387F8AB">
              <w:t>Parameter</w:t>
            </w:r>
          </w:p>
        </w:tc>
        <w:tc>
          <w:tcPr>
            <w:tcW w:w="8775" w:type="dxa"/>
            <w:shd w:val="clear" w:color="auto" w:fill="D9D9D9" w:themeFill="background1" w:themeFillShade="D9"/>
            <w:vAlign w:val="center"/>
          </w:tcPr>
          <w:p w14:paraId="4164BBA6" w14:textId="77777777" w:rsidR="00712D1E" w:rsidRDefault="00712D1E" w:rsidP="00EA2A5F">
            <w:pPr>
              <w:spacing w:after="0"/>
            </w:pPr>
            <w:r w:rsidRPr="0387F8AB">
              <w:t>Description</w:t>
            </w:r>
          </w:p>
        </w:tc>
        <w:tc>
          <w:tcPr>
            <w:tcW w:w="1043" w:type="dxa"/>
            <w:shd w:val="clear" w:color="auto" w:fill="D9D9D9" w:themeFill="background1" w:themeFillShade="D9"/>
            <w:vAlign w:val="center"/>
          </w:tcPr>
          <w:p w14:paraId="507F97C2" w14:textId="77777777" w:rsidR="00712D1E" w:rsidRDefault="00712D1E" w:rsidP="00EA2A5F">
            <w:pPr>
              <w:spacing w:after="0"/>
            </w:pPr>
            <w:r w:rsidRPr="0387F8AB">
              <w:t>Type</w:t>
            </w:r>
          </w:p>
        </w:tc>
      </w:tr>
      <w:tr w:rsidR="00712D1E" w14:paraId="633C15F6" w14:textId="77777777" w:rsidTr="00FC7068">
        <w:trPr>
          <w:trHeight w:val="193"/>
        </w:trPr>
        <w:tc>
          <w:tcPr>
            <w:tcW w:w="1758" w:type="dxa"/>
            <w:vAlign w:val="center"/>
          </w:tcPr>
          <w:p w14:paraId="45BBB54A" w14:textId="77777777" w:rsidR="00712D1E" w:rsidRDefault="00712D1E" w:rsidP="00EA2A5F">
            <w:pPr>
              <w:spacing w:after="0"/>
            </w:pPr>
            <w:r w:rsidRPr="0387F8AB">
              <w:t>Server</w:t>
            </w:r>
          </w:p>
        </w:tc>
        <w:tc>
          <w:tcPr>
            <w:tcW w:w="8775" w:type="dxa"/>
            <w:vAlign w:val="center"/>
          </w:tcPr>
          <w:p w14:paraId="4D26C248" w14:textId="4C60FE42" w:rsidR="00712D1E" w:rsidRDefault="00712D1E" w:rsidP="00EA2A5F">
            <w:pPr>
              <w:spacing w:after="0"/>
            </w:pPr>
            <w:r w:rsidRPr="0387F8AB">
              <w:t>Contains</w:t>
            </w:r>
            <w:r w:rsidR="009847D4">
              <w:t xml:space="preserve"> </w:t>
            </w:r>
            <w:r w:rsidRPr="0387F8AB">
              <w:t>information</w:t>
            </w:r>
            <w:r w:rsidR="009847D4">
              <w:t xml:space="preserve"> </w:t>
            </w:r>
            <w:r w:rsidRPr="0387F8AB">
              <w:t>about</w:t>
            </w:r>
            <w:r w:rsidR="009847D4">
              <w:t xml:space="preserve"> </w:t>
            </w:r>
            <w:r w:rsidRPr="0387F8AB">
              <w:t>how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server</w:t>
            </w:r>
            <w:r w:rsidR="009847D4">
              <w:t xml:space="preserve"> </w:t>
            </w:r>
            <w:r w:rsidRPr="0387F8AB">
              <w:t>handles</w:t>
            </w:r>
            <w:r w:rsidR="009847D4">
              <w:t xml:space="preserve"> </w:t>
            </w:r>
            <w:r w:rsidRPr="0387F8AB">
              <w:t>request</w:t>
            </w:r>
            <w:r>
              <w:t>s</w:t>
            </w:r>
            <w:r w:rsidR="009847D4">
              <w:t xml:space="preserve"> </w:t>
            </w:r>
            <w:r w:rsidRPr="0387F8AB">
              <w:t>[e.g.,</w:t>
            </w:r>
            <w:r w:rsidR="009847D4">
              <w:t xml:space="preserve"> </w:t>
            </w:r>
            <w:r w:rsidRPr="0387F8AB">
              <w:t>Werkzeug/2.1.2</w:t>
            </w:r>
            <w:r w:rsidR="009847D4">
              <w:t xml:space="preserve"> </w:t>
            </w:r>
            <w:r w:rsidRPr="0387F8AB">
              <w:t>Python/3.9.7]</w:t>
            </w:r>
          </w:p>
        </w:tc>
        <w:tc>
          <w:tcPr>
            <w:tcW w:w="1043" w:type="dxa"/>
            <w:vAlign w:val="center"/>
          </w:tcPr>
          <w:p w14:paraId="62F81B4C" w14:textId="77777777" w:rsidR="00712D1E" w:rsidRDefault="00712D1E" w:rsidP="00EA2A5F">
            <w:pPr>
              <w:spacing w:after="0"/>
            </w:pPr>
            <w:r w:rsidRPr="0387F8AB">
              <w:t>String</w:t>
            </w:r>
          </w:p>
        </w:tc>
      </w:tr>
      <w:tr w:rsidR="00712D1E" w14:paraId="27079573" w14:textId="77777777" w:rsidTr="00FC7068">
        <w:trPr>
          <w:trHeight w:val="193"/>
        </w:trPr>
        <w:tc>
          <w:tcPr>
            <w:tcW w:w="1758" w:type="dxa"/>
            <w:vAlign w:val="center"/>
          </w:tcPr>
          <w:p w14:paraId="13237907" w14:textId="77777777" w:rsidR="00712D1E" w:rsidRDefault="00712D1E" w:rsidP="00EA2A5F">
            <w:pPr>
              <w:spacing w:after="0"/>
            </w:pPr>
            <w:r w:rsidRPr="0387F8AB">
              <w:t>Content-Type</w:t>
            </w:r>
          </w:p>
        </w:tc>
        <w:tc>
          <w:tcPr>
            <w:tcW w:w="8775" w:type="dxa"/>
            <w:vAlign w:val="center"/>
          </w:tcPr>
          <w:p w14:paraId="52E6C248" w14:textId="154F051F" w:rsidR="00712D1E" w:rsidRDefault="00712D1E" w:rsidP="00EA2A5F">
            <w:pPr>
              <w:spacing w:after="0"/>
            </w:pPr>
            <w:r w:rsidRPr="0387F8AB">
              <w:t>Length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content</w:t>
            </w:r>
          </w:p>
        </w:tc>
        <w:tc>
          <w:tcPr>
            <w:tcW w:w="1043" w:type="dxa"/>
            <w:vAlign w:val="center"/>
          </w:tcPr>
          <w:p w14:paraId="79B81B98" w14:textId="77777777" w:rsidR="00712D1E" w:rsidRDefault="00712D1E" w:rsidP="00EA2A5F">
            <w:pPr>
              <w:spacing w:after="0"/>
            </w:pPr>
            <w:r w:rsidRPr="0387F8AB">
              <w:t>String</w:t>
            </w:r>
          </w:p>
        </w:tc>
      </w:tr>
      <w:tr w:rsidR="00712D1E" w14:paraId="5EF9417A" w14:textId="77777777" w:rsidTr="00FC7068">
        <w:trPr>
          <w:trHeight w:val="193"/>
        </w:trPr>
        <w:tc>
          <w:tcPr>
            <w:tcW w:w="1758" w:type="dxa"/>
            <w:vAlign w:val="center"/>
          </w:tcPr>
          <w:p w14:paraId="68FD20BC" w14:textId="77777777" w:rsidR="00712D1E" w:rsidRDefault="00712D1E" w:rsidP="00EA2A5F">
            <w:pPr>
              <w:spacing w:after="0"/>
            </w:pPr>
            <w:r w:rsidRPr="0387F8AB">
              <w:t>Date</w:t>
            </w:r>
          </w:p>
        </w:tc>
        <w:tc>
          <w:tcPr>
            <w:tcW w:w="8775" w:type="dxa"/>
            <w:vAlign w:val="center"/>
          </w:tcPr>
          <w:p w14:paraId="51DDC2D5" w14:textId="41E990E7" w:rsidR="00712D1E" w:rsidRDefault="00712D1E" w:rsidP="00EA2A5F">
            <w:pPr>
              <w:spacing w:after="0"/>
            </w:pPr>
            <w:r w:rsidRPr="0387F8AB">
              <w:t>Date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operation</w:t>
            </w:r>
            <w:r w:rsidR="009847D4">
              <w:t xml:space="preserve"> </w:t>
            </w:r>
            <w:r w:rsidRPr="0387F8AB">
              <w:t>execution</w:t>
            </w:r>
            <w:r w:rsidR="009847D4">
              <w:t xml:space="preserve"> </w:t>
            </w:r>
            <w:r w:rsidRPr="0387F8AB">
              <w:t>e.g.</w:t>
            </w:r>
            <w:r w:rsidR="009847D4">
              <w:t xml:space="preserve"> </w:t>
            </w:r>
            <w:r w:rsidRPr="0387F8AB">
              <w:t>-</w:t>
            </w:r>
            <w:r w:rsidR="009847D4">
              <w:t xml:space="preserve"> </w:t>
            </w:r>
            <w:r w:rsidRPr="0387F8AB">
              <w:t>[Tue,</w:t>
            </w:r>
            <w:r w:rsidR="009847D4">
              <w:t xml:space="preserve"> </w:t>
            </w:r>
            <w:r w:rsidRPr="0387F8AB">
              <w:t>17</w:t>
            </w:r>
            <w:r w:rsidR="009847D4">
              <w:t xml:space="preserve"> </w:t>
            </w:r>
            <w:r w:rsidRPr="0387F8AB">
              <w:t>May</w:t>
            </w:r>
            <w:r w:rsidR="009847D4">
              <w:t xml:space="preserve"> </w:t>
            </w:r>
            <w:r w:rsidRPr="0387F8AB">
              <w:t>2022</w:t>
            </w:r>
            <w:r w:rsidR="009847D4">
              <w:t xml:space="preserve"> </w:t>
            </w:r>
            <w:r w:rsidRPr="0387F8AB">
              <w:t>06:30:16</w:t>
            </w:r>
            <w:r w:rsidR="009847D4">
              <w:t xml:space="preserve"> </w:t>
            </w:r>
            <w:r w:rsidRPr="0387F8AB">
              <w:t>GMT]</w:t>
            </w:r>
          </w:p>
        </w:tc>
        <w:tc>
          <w:tcPr>
            <w:tcW w:w="1043" w:type="dxa"/>
            <w:vAlign w:val="center"/>
          </w:tcPr>
          <w:p w14:paraId="43884CDB" w14:textId="77777777" w:rsidR="00712D1E" w:rsidRDefault="00712D1E" w:rsidP="00EA2A5F">
            <w:pPr>
              <w:spacing w:after="0"/>
            </w:pPr>
            <w:r>
              <w:t>D</w:t>
            </w:r>
            <w:r w:rsidRPr="0387F8AB">
              <w:t>atetime</w:t>
            </w:r>
          </w:p>
        </w:tc>
      </w:tr>
      <w:tr w:rsidR="00712D1E" w14:paraId="19AF2CD3" w14:textId="77777777" w:rsidTr="00FC7068">
        <w:trPr>
          <w:trHeight w:val="193"/>
        </w:trPr>
        <w:tc>
          <w:tcPr>
            <w:tcW w:w="1758" w:type="dxa"/>
            <w:vAlign w:val="center"/>
          </w:tcPr>
          <w:p w14:paraId="1B51CFF2" w14:textId="77777777" w:rsidR="00712D1E" w:rsidRDefault="00712D1E" w:rsidP="00EA2A5F">
            <w:pPr>
              <w:spacing w:after="0"/>
            </w:pPr>
            <w:r w:rsidRPr="0387F8AB">
              <w:t>Content-Length</w:t>
            </w:r>
          </w:p>
        </w:tc>
        <w:tc>
          <w:tcPr>
            <w:tcW w:w="8775" w:type="dxa"/>
            <w:vAlign w:val="center"/>
          </w:tcPr>
          <w:p w14:paraId="2CA33C99" w14:textId="508D6A50" w:rsidR="00712D1E" w:rsidRDefault="00712D1E" w:rsidP="00EA2A5F">
            <w:pPr>
              <w:spacing w:after="0"/>
            </w:pPr>
            <w:r w:rsidRPr="0387F8AB">
              <w:t>Length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content</w:t>
            </w:r>
          </w:p>
        </w:tc>
        <w:tc>
          <w:tcPr>
            <w:tcW w:w="1043" w:type="dxa"/>
            <w:vAlign w:val="center"/>
          </w:tcPr>
          <w:p w14:paraId="0D589094" w14:textId="77777777" w:rsidR="00712D1E" w:rsidRDefault="00712D1E" w:rsidP="00EA2A5F">
            <w:pPr>
              <w:spacing w:after="0"/>
            </w:pPr>
            <w:r>
              <w:t>B</w:t>
            </w:r>
            <w:r w:rsidRPr="0387F8AB">
              <w:t>ytes</w:t>
            </w:r>
          </w:p>
        </w:tc>
      </w:tr>
    </w:tbl>
    <w:p w14:paraId="5F47ECA0" w14:textId="0C90AAC9" w:rsidR="00224620" w:rsidRDefault="00B54CB0" w:rsidP="00B54CB0">
      <w:pPr>
        <w:pStyle w:val="Heading3"/>
      </w:pPr>
      <w:r>
        <w:t>Output Body Parameters</w:t>
      </w:r>
    </w:p>
    <w:tbl>
      <w:tblPr>
        <w:tblW w:w="50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59"/>
        <w:gridCol w:w="8783"/>
        <w:gridCol w:w="1044"/>
      </w:tblGrid>
      <w:tr w:rsidR="00712D1E" w14:paraId="2BFD4E56" w14:textId="77777777" w:rsidTr="00FC7068">
        <w:trPr>
          <w:trHeight w:val="396"/>
        </w:trPr>
        <w:tc>
          <w:tcPr>
            <w:tcW w:w="1758" w:type="dxa"/>
            <w:shd w:val="clear" w:color="auto" w:fill="D9D9D9" w:themeFill="background1" w:themeFillShade="D9"/>
            <w:vAlign w:val="center"/>
          </w:tcPr>
          <w:p w14:paraId="709525FF" w14:textId="77777777" w:rsidR="00712D1E" w:rsidRDefault="00712D1E" w:rsidP="00EA2A5F">
            <w:pPr>
              <w:spacing w:after="0"/>
            </w:pPr>
            <w:r w:rsidRPr="0387F8AB">
              <w:t>Parameter</w:t>
            </w:r>
          </w:p>
        </w:tc>
        <w:tc>
          <w:tcPr>
            <w:tcW w:w="8775" w:type="dxa"/>
            <w:shd w:val="clear" w:color="auto" w:fill="D9D9D9" w:themeFill="background1" w:themeFillShade="D9"/>
            <w:vAlign w:val="center"/>
          </w:tcPr>
          <w:p w14:paraId="24DF914A" w14:textId="77777777" w:rsidR="00712D1E" w:rsidRDefault="00712D1E" w:rsidP="00EA2A5F">
            <w:pPr>
              <w:spacing w:after="0"/>
            </w:pPr>
            <w:r w:rsidRPr="0387F8AB">
              <w:t>Description</w:t>
            </w:r>
          </w:p>
        </w:tc>
        <w:tc>
          <w:tcPr>
            <w:tcW w:w="1043" w:type="dxa"/>
            <w:shd w:val="clear" w:color="auto" w:fill="D9D9D9" w:themeFill="background1" w:themeFillShade="D9"/>
            <w:vAlign w:val="center"/>
          </w:tcPr>
          <w:p w14:paraId="2FD57BDB" w14:textId="77777777" w:rsidR="00712D1E" w:rsidRDefault="00712D1E" w:rsidP="00EA2A5F">
            <w:pPr>
              <w:spacing w:after="0"/>
            </w:pPr>
            <w:r w:rsidRPr="0387F8AB">
              <w:t>Type</w:t>
            </w:r>
          </w:p>
        </w:tc>
      </w:tr>
      <w:tr w:rsidR="00712D1E" w14:paraId="5E22B390" w14:textId="77777777" w:rsidTr="00FC7068">
        <w:trPr>
          <w:trHeight w:val="285"/>
        </w:trPr>
        <w:tc>
          <w:tcPr>
            <w:tcW w:w="1758" w:type="dxa"/>
          </w:tcPr>
          <w:p w14:paraId="2FB3018D" w14:textId="77777777" w:rsidR="00712D1E" w:rsidRDefault="00712D1E" w:rsidP="00EA2A5F">
            <w:pPr>
              <w:spacing w:after="0"/>
            </w:pPr>
            <w:r w:rsidRPr="0387F8AB">
              <w:t>RoleId</w:t>
            </w:r>
          </w:p>
        </w:tc>
        <w:tc>
          <w:tcPr>
            <w:tcW w:w="8775" w:type="dxa"/>
          </w:tcPr>
          <w:p w14:paraId="014F3C91" w14:textId="3E00D620" w:rsidR="00712D1E" w:rsidRDefault="00712D1E" w:rsidP="00EA2A5F">
            <w:pPr>
              <w:spacing w:after="0"/>
            </w:pPr>
            <w:r w:rsidRPr="0387F8AB">
              <w:t>Role</w:t>
            </w:r>
            <w:r w:rsidR="009847D4">
              <w:t xml:space="preserve"> </w:t>
            </w:r>
            <w:r w:rsidR="00044167">
              <w:t>ID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roles</w:t>
            </w:r>
          </w:p>
        </w:tc>
        <w:tc>
          <w:tcPr>
            <w:tcW w:w="1043" w:type="dxa"/>
          </w:tcPr>
          <w:p w14:paraId="57D33EF2" w14:textId="77777777" w:rsidR="00712D1E" w:rsidRDefault="00712D1E" w:rsidP="00EA2A5F">
            <w:pPr>
              <w:spacing w:after="0"/>
            </w:pPr>
            <w:r w:rsidRPr="0387F8AB">
              <w:t>String</w:t>
            </w:r>
          </w:p>
        </w:tc>
      </w:tr>
      <w:tr w:rsidR="00712D1E" w14:paraId="4A4EF804" w14:textId="77777777" w:rsidTr="00FC7068">
        <w:trPr>
          <w:trHeight w:val="285"/>
        </w:trPr>
        <w:tc>
          <w:tcPr>
            <w:tcW w:w="1758" w:type="dxa"/>
          </w:tcPr>
          <w:p w14:paraId="744F84F5" w14:textId="77777777" w:rsidR="00712D1E" w:rsidRDefault="00712D1E" w:rsidP="00EA2A5F">
            <w:pPr>
              <w:spacing w:after="0"/>
            </w:pPr>
            <w:r w:rsidRPr="0387F8AB">
              <w:t>RoleName</w:t>
            </w:r>
          </w:p>
        </w:tc>
        <w:tc>
          <w:tcPr>
            <w:tcW w:w="8775" w:type="dxa"/>
          </w:tcPr>
          <w:p w14:paraId="29ACAF8E" w14:textId="04586D2B" w:rsidR="00712D1E" w:rsidRDefault="00712D1E" w:rsidP="00EA2A5F">
            <w:pPr>
              <w:spacing w:after="0"/>
            </w:pPr>
            <w:r w:rsidRPr="0387F8AB">
              <w:t>Role</w:t>
            </w:r>
            <w:r w:rsidR="009847D4">
              <w:t xml:space="preserve"> </w:t>
            </w:r>
            <w:r w:rsidRPr="0387F8AB">
              <w:t>name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roles</w:t>
            </w:r>
            <w:r w:rsidR="009847D4">
              <w:t xml:space="preserve"> </w:t>
            </w:r>
          </w:p>
        </w:tc>
        <w:tc>
          <w:tcPr>
            <w:tcW w:w="1043" w:type="dxa"/>
          </w:tcPr>
          <w:p w14:paraId="60D79A80" w14:textId="77777777" w:rsidR="00712D1E" w:rsidRDefault="00712D1E" w:rsidP="00EA2A5F">
            <w:pPr>
              <w:spacing w:after="0"/>
            </w:pPr>
            <w:r w:rsidRPr="0387F8AB">
              <w:t>String</w:t>
            </w:r>
          </w:p>
        </w:tc>
      </w:tr>
      <w:tr w:rsidR="00712D1E" w14:paraId="626D9C49" w14:textId="77777777" w:rsidTr="00FC7068">
        <w:trPr>
          <w:trHeight w:val="285"/>
        </w:trPr>
        <w:tc>
          <w:tcPr>
            <w:tcW w:w="1758" w:type="dxa"/>
          </w:tcPr>
          <w:p w14:paraId="528D9149" w14:textId="77777777" w:rsidR="00712D1E" w:rsidRDefault="00712D1E" w:rsidP="00EA2A5F">
            <w:pPr>
              <w:spacing w:after="0"/>
            </w:pPr>
            <w:r w:rsidRPr="0387F8AB">
              <w:t>RoleDescription</w:t>
            </w:r>
          </w:p>
        </w:tc>
        <w:tc>
          <w:tcPr>
            <w:tcW w:w="8775" w:type="dxa"/>
          </w:tcPr>
          <w:p w14:paraId="1C0B8393" w14:textId="4B7B2CFF" w:rsidR="00712D1E" w:rsidRDefault="00712D1E" w:rsidP="00EA2A5F">
            <w:pPr>
              <w:spacing w:after="0"/>
            </w:pPr>
            <w:r>
              <w:t>The</w:t>
            </w:r>
            <w:r w:rsidR="009847D4">
              <w:t xml:space="preserve"> </w:t>
            </w:r>
            <w:r>
              <w:t>r</w:t>
            </w:r>
            <w:r w:rsidRPr="0387F8AB">
              <w:t>ole</w:t>
            </w:r>
            <w:r w:rsidR="009847D4">
              <w:t xml:space="preserve"> </w:t>
            </w:r>
            <w:r w:rsidRPr="0387F8AB">
              <w:t>description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roles</w:t>
            </w:r>
          </w:p>
        </w:tc>
        <w:tc>
          <w:tcPr>
            <w:tcW w:w="1043" w:type="dxa"/>
          </w:tcPr>
          <w:p w14:paraId="00C36105" w14:textId="77777777" w:rsidR="00712D1E" w:rsidRDefault="00712D1E" w:rsidP="00EA2A5F">
            <w:pPr>
              <w:spacing w:after="0"/>
            </w:pPr>
            <w:r w:rsidRPr="0387F8AB">
              <w:t>String</w:t>
            </w:r>
          </w:p>
        </w:tc>
      </w:tr>
      <w:tr w:rsidR="00712D1E" w14:paraId="530412AD" w14:textId="77777777" w:rsidTr="00FC7068">
        <w:trPr>
          <w:trHeight w:val="285"/>
        </w:trPr>
        <w:tc>
          <w:tcPr>
            <w:tcW w:w="1758" w:type="dxa"/>
          </w:tcPr>
          <w:p w14:paraId="22118174" w14:textId="77777777" w:rsidR="00712D1E" w:rsidRDefault="00712D1E" w:rsidP="00EA2A5F">
            <w:pPr>
              <w:spacing w:after="0"/>
            </w:pPr>
            <w:r w:rsidRPr="0387F8AB">
              <w:t>RoleType</w:t>
            </w:r>
          </w:p>
        </w:tc>
        <w:tc>
          <w:tcPr>
            <w:tcW w:w="8775" w:type="dxa"/>
          </w:tcPr>
          <w:p w14:paraId="149FF16C" w14:textId="1AE99737" w:rsidR="00712D1E" w:rsidRDefault="00712D1E" w:rsidP="00EA2A5F">
            <w:pPr>
              <w:spacing w:after="0"/>
            </w:pPr>
            <w:r w:rsidRPr="0387F8AB">
              <w:t>Role</w:t>
            </w:r>
            <w:r w:rsidR="009847D4">
              <w:t xml:space="preserve"> </w:t>
            </w:r>
            <w:r w:rsidRPr="0387F8AB">
              <w:t>type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roles</w:t>
            </w:r>
          </w:p>
        </w:tc>
        <w:tc>
          <w:tcPr>
            <w:tcW w:w="1043" w:type="dxa"/>
          </w:tcPr>
          <w:p w14:paraId="56FD6B23" w14:textId="77777777" w:rsidR="00712D1E" w:rsidRDefault="00712D1E" w:rsidP="00EA2A5F">
            <w:pPr>
              <w:spacing w:after="0"/>
            </w:pPr>
            <w:r w:rsidRPr="0387F8AB">
              <w:t>String</w:t>
            </w:r>
          </w:p>
        </w:tc>
      </w:tr>
      <w:tr w:rsidR="00712D1E" w14:paraId="675C1734" w14:textId="77777777" w:rsidTr="00FC7068">
        <w:trPr>
          <w:trHeight w:val="285"/>
        </w:trPr>
        <w:tc>
          <w:tcPr>
            <w:tcW w:w="1758" w:type="dxa"/>
          </w:tcPr>
          <w:p w14:paraId="5E4D6571" w14:textId="77777777" w:rsidR="00712D1E" w:rsidRDefault="00712D1E" w:rsidP="00EA2A5F">
            <w:pPr>
              <w:spacing w:after="0"/>
            </w:pPr>
            <w:r w:rsidRPr="0387F8AB">
              <w:t>IsSensitive</w:t>
            </w:r>
          </w:p>
        </w:tc>
        <w:tc>
          <w:tcPr>
            <w:tcW w:w="8775" w:type="dxa"/>
          </w:tcPr>
          <w:p w14:paraId="5A397DC9" w14:textId="740F8C1A" w:rsidR="00712D1E" w:rsidRDefault="00712D1E" w:rsidP="00EA2A5F">
            <w:pPr>
              <w:spacing w:after="0"/>
            </w:pPr>
            <w:r w:rsidRPr="0387F8AB">
              <w:t>This</w:t>
            </w:r>
            <w:r w:rsidR="009847D4">
              <w:t xml:space="preserve"> </w:t>
            </w:r>
            <w:r w:rsidRPr="0387F8AB">
              <w:t>is</w:t>
            </w:r>
            <w:r w:rsidR="009847D4">
              <w:t xml:space="preserve"> </w:t>
            </w:r>
            <w:r w:rsidRPr="0387F8AB">
              <w:t>a</w:t>
            </w:r>
            <w:r w:rsidR="009847D4">
              <w:t xml:space="preserve"> </w:t>
            </w:r>
            <w:r w:rsidRPr="0387F8AB">
              <w:t>Boolean</w:t>
            </w:r>
            <w:r w:rsidR="009847D4">
              <w:t xml:space="preserve"> </w:t>
            </w:r>
            <w:r w:rsidRPr="0387F8AB">
              <w:t>value.</w:t>
            </w:r>
            <w:r w:rsidR="009847D4">
              <w:t xml:space="preserve"> </w:t>
            </w:r>
            <w:r w:rsidRPr="0387F8AB">
              <w:t>If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Pr="0387F8AB">
              <w:t>value</w:t>
            </w:r>
            <w:r w:rsidR="009847D4">
              <w:t xml:space="preserve"> </w:t>
            </w:r>
            <w:r w:rsidRPr="0387F8AB">
              <w:t>is</w:t>
            </w:r>
            <w:r w:rsidR="009847D4">
              <w:t xml:space="preserve"> </w:t>
            </w:r>
            <w:r w:rsidRPr="0387F8AB">
              <w:t>true,</w:t>
            </w:r>
            <w:r w:rsidR="009847D4">
              <w:t xml:space="preserve"> </w:t>
            </w:r>
            <w:r w:rsidRPr="0387F8AB">
              <w:t>there</w:t>
            </w:r>
            <w:r w:rsidR="009847D4">
              <w:t xml:space="preserve"> </w:t>
            </w:r>
            <w:r w:rsidRPr="0387F8AB">
              <w:t>are</w:t>
            </w:r>
            <w:r w:rsidR="009847D4">
              <w:t xml:space="preserve"> </w:t>
            </w:r>
            <w:r w:rsidRPr="0387F8AB">
              <w:t>some</w:t>
            </w:r>
            <w:r w:rsidR="009847D4">
              <w:t xml:space="preserve"> </w:t>
            </w:r>
            <w:r w:rsidRPr="0387F8AB">
              <w:t>sensitive</w:t>
            </w:r>
            <w:r w:rsidR="009847D4">
              <w:t xml:space="preserve"> </w:t>
            </w:r>
            <w:r w:rsidRPr="0387F8AB">
              <w:t>KPIs</w:t>
            </w:r>
            <w:r w:rsidR="009847D4">
              <w:t xml:space="preserve"> </w:t>
            </w:r>
            <w:r w:rsidRPr="0387F8AB">
              <w:t>that</w:t>
            </w:r>
            <w:r w:rsidR="009847D4">
              <w:t xml:space="preserve"> </w:t>
            </w:r>
            <w:r w:rsidRPr="0387F8AB">
              <w:t>users</w:t>
            </w:r>
            <w:r w:rsidR="009847D4">
              <w:t xml:space="preserve"> </w:t>
            </w:r>
            <w:r w:rsidRPr="0387F8AB">
              <w:t>in</w:t>
            </w:r>
            <w:r w:rsidR="009847D4">
              <w:t xml:space="preserve"> </w:t>
            </w:r>
            <w:r w:rsidRPr="0387F8AB">
              <w:t>those</w:t>
            </w:r>
            <w:r w:rsidR="009847D4">
              <w:t xml:space="preserve"> </w:t>
            </w:r>
            <w:r w:rsidRPr="0387F8AB">
              <w:t>roles</w:t>
            </w:r>
            <w:r w:rsidR="009847D4">
              <w:t xml:space="preserve"> </w:t>
            </w:r>
            <w:r w:rsidRPr="0387F8AB">
              <w:t>can</w:t>
            </w:r>
            <w:r w:rsidR="009847D4">
              <w:t xml:space="preserve"> </w:t>
            </w:r>
            <w:r w:rsidRPr="0387F8AB">
              <w:t>access,</w:t>
            </w:r>
            <w:r w:rsidR="009847D4">
              <w:t xml:space="preserve"> </w:t>
            </w:r>
            <w:r w:rsidRPr="0387F8AB">
              <w:t>otherwise</w:t>
            </w:r>
            <w:r w:rsidR="009847D4">
              <w:t xml:space="preserve"> </w:t>
            </w:r>
            <w:r w:rsidRPr="0387F8AB">
              <w:t>not</w:t>
            </w:r>
          </w:p>
        </w:tc>
        <w:tc>
          <w:tcPr>
            <w:tcW w:w="1043" w:type="dxa"/>
          </w:tcPr>
          <w:p w14:paraId="6A9B6AC6" w14:textId="77777777" w:rsidR="00712D1E" w:rsidRDefault="00712D1E" w:rsidP="00EA2A5F">
            <w:pPr>
              <w:spacing w:after="0"/>
            </w:pPr>
            <w:r w:rsidRPr="0387F8AB">
              <w:t>Boolean</w:t>
            </w:r>
          </w:p>
        </w:tc>
      </w:tr>
      <w:tr w:rsidR="00712D1E" w14:paraId="3224378B" w14:textId="77777777" w:rsidTr="00FC7068">
        <w:trPr>
          <w:trHeight w:val="285"/>
        </w:trPr>
        <w:tc>
          <w:tcPr>
            <w:tcW w:w="1758" w:type="dxa"/>
          </w:tcPr>
          <w:p w14:paraId="52F30799" w14:textId="77777777" w:rsidR="00712D1E" w:rsidRDefault="00712D1E" w:rsidP="00EA2A5F">
            <w:pPr>
              <w:spacing w:after="0"/>
            </w:pPr>
            <w:r w:rsidRPr="0387F8AB">
              <w:t>DepartmentId</w:t>
            </w:r>
          </w:p>
        </w:tc>
        <w:tc>
          <w:tcPr>
            <w:tcW w:w="8775" w:type="dxa"/>
          </w:tcPr>
          <w:p w14:paraId="50774D07" w14:textId="4ECF5A3E" w:rsidR="00712D1E" w:rsidRDefault="00712D1E" w:rsidP="00EA2A5F">
            <w:pPr>
              <w:spacing w:after="0"/>
            </w:pPr>
            <w:r w:rsidRPr="0387F8AB">
              <w:t>Department</w:t>
            </w:r>
            <w:r w:rsidR="009847D4">
              <w:t xml:space="preserve"> </w:t>
            </w:r>
            <w:r w:rsidR="00AB2EDE">
              <w:t>ID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departments</w:t>
            </w:r>
          </w:p>
        </w:tc>
        <w:tc>
          <w:tcPr>
            <w:tcW w:w="1043" w:type="dxa"/>
          </w:tcPr>
          <w:p w14:paraId="0BD2D439" w14:textId="77777777" w:rsidR="00712D1E" w:rsidRDefault="00712D1E" w:rsidP="00EA2A5F">
            <w:pPr>
              <w:spacing w:after="0"/>
            </w:pPr>
            <w:r w:rsidRPr="0387F8AB">
              <w:t>String</w:t>
            </w:r>
          </w:p>
        </w:tc>
      </w:tr>
      <w:tr w:rsidR="00712D1E" w14:paraId="3EB7C9AC" w14:textId="77777777" w:rsidTr="00FC7068">
        <w:trPr>
          <w:trHeight w:val="285"/>
        </w:trPr>
        <w:tc>
          <w:tcPr>
            <w:tcW w:w="1758" w:type="dxa"/>
          </w:tcPr>
          <w:p w14:paraId="3273A91D" w14:textId="77777777" w:rsidR="00712D1E" w:rsidRDefault="00712D1E" w:rsidP="00EA2A5F">
            <w:pPr>
              <w:spacing w:after="0"/>
            </w:pPr>
            <w:r w:rsidRPr="0387F8AB">
              <w:t>DepartmentName</w:t>
            </w:r>
          </w:p>
        </w:tc>
        <w:tc>
          <w:tcPr>
            <w:tcW w:w="8775" w:type="dxa"/>
          </w:tcPr>
          <w:p w14:paraId="1A2B7A4E" w14:textId="56814DAF" w:rsidR="00712D1E" w:rsidRDefault="00712D1E" w:rsidP="00EA2A5F">
            <w:pPr>
              <w:spacing w:after="0"/>
            </w:pPr>
            <w:r w:rsidRPr="0387F8AB">
              <w:t>Department</w:t>
            </w:r>
            <w:r w:rsidR="009847D4">
              <w:t xml:space="preserve"> </w:t>
            </w:r>
            <w:r w:rsidRPr="0387F8AB">
              <w:t>name</w:t>
            </w:r>
            <w:r w:rsidR="009847D4">
              <w:t xml:space="preserve"> </w:t>
            </w:r>
            <w:r w:rsidRPr="0387F8AB">
              <w:t>of</w:t>
            </w:r>
            <w:r w:rsidR="009847D4">
              <w:t xml:space="preserve"> </w:t>
            </w:r>
            <w:r w:rsidRPr="0387F8AB">
              <w:t>the</w:t>
            </w:r>
            <w:r w:rsidR="009847D4">
              <w:t xml:space="preserve"> </w:t>
            </w:r>
            <w:r w:rsidR="008E0A86">
              <w:t>IAI</w:t>
            </w:r>
            <w:r w:rsidR="009847D4">
              <w:t xml:space="preserve"> </w:t>
            </w:r>
            <w:r w:rsidRPr="0387F8AB">
              <w:t>user</w:t>
            </w:r>
            <w:r w:rsidR="009847D4">
              <w:t xml:space="preserve"> </w:t>
            </w:r>
            <w:r w:rsidRPr="0387F8AB">
              <w:t>department</w:t>
            </w:r>
          </w:p>
        </w:tc>
        <w:tc>
          <w:tcPr>
            <w:tcW w:w="1043" w:type="dxa"/>
          </w:tcPr>
          <w:p w14:paraId="10FFC1BA" w14:textId="77777777" w:rsidR="00712D1E" w:rsidRDefault="00712D1E" w:rsidP="00EA2A5F">
            <w:pPr>
              <w:spacing w:after="0"/>
            </w:pPr>
            <w:r w:rsidRPr="0387F8AB">
              <w:t>String</w:t>
            </w:r>
          </w:p>
        </w:tc>
      </w:tr>
    </w:tbl>
    <w:p w14:paraId="5DFFAE21" w14:textId="0005E6A6" w:rsidR="002C427B" w:rsidRPr="00100AC7" w:rsidRDefault="00100AC7" w:rsidP="00100AC7">
      <w:pPr>
        <w:pStyle w:val="Heading3"/>
      </w:pPr>
      <w:r w:rsidRPr="00100AC7">
        <w:t>Result</w:t>
      </w:r>
    </w:p>
    <w:tbl>
      <w:tblPr>
        <w:tblW w:w="11384" w:type="dxa"/>
        <w:tblLayout w:type="fixed"/>
        <w:tblLook w:val="04A0" w:firstRow="1" w:lastRow="0" w:firstColumn="1" w:lastColumn="0" w:noHBand="0" w:noVBand="1"/>
      </w:tblPr>
      <w:tblGrid>
        <w:gridCol w:w="2276"/>
        <w:gridCol w:w="9108"/>
      </w:tblGrid>
      <w:tr w:rsidR="008563E2" w:rsidRPr="008563E2" w14:paraId="007DCFE1" w14:textId="77777777" w:rsidTr="008563E2">
        <w:trPr>
          <w:trHeight w:val="265"/>
        </w:trPr>
        <w:tc>
          <w:tcPr>
            <w:tcW w:w="2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4D98FE92" w14:textId="77777777" w:rsidR="008563E2" w:rsidRPr="008563E2" w:rsidRDefault="008563E2" w:rsidP="008563E2">
            <w:pPr>
              <w:spacing w:after="0"/>
            </w:pPr>
            <w:r w:rsidRPr="008563E2">
              <w:t>HTTP Code</w:t>
            </w:r>
          </w:p>
        </w:tc>
        <w:tc>
          <w:tcPr>
            <w:tcW w:w="910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016AFD23" w14:textId="77777777" w:rsidR="008563E2" w:rsidRPr="008563E2" w:rsidRDefault="008563E2" w:rsidP="008563E2">
            <w:pPr>
              <w:spacing w:after="0"/>
            </w:pPr>
            <w:r w:rsidRPr="008563E2">
              <w:t>Result Description</w:t>
            </w:r>
          </w:p>
        </w:tc>
      </w:tr>
      <w:tr w:rsidR="008563E2" w:rsidRPr="008563E2" w14:paraId="30F9A233" w14:textId="77777777" w:rsidTr="008563E2">
        <w:trPr>
          <w:trHeight w:val="280"/>
        </w:trPr>
        <w:tc>
          <w:tcPr>
            <w:tcW w:w="2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59CAC00" w14:textId="77777777" w:rsidR="008563E2" w:rsidRPr="008563E2" w:rsidRDefault="008563E2" w:rsidP="008563E2">
            <w:pPr>
              <w:spacing w:after="0"/>
            </w:pPr>
            <w:r w:rsidRPr="008563E2">
              <w:t>200</w:t>
            </w:r>
          </w:p>
        </w:tc>
        <w:tc>
          <w:tcPr>
            <w:tcW w:w="910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167F695C" w14:textId="77777777" w:rsidR="008563E2" w:rsidRPr="008563E2" w:rsidRDefault="008563E2" w:rsidP="008563E2">
            <w:pPr>
              <w:spacing w:after="0"/>
            </w:pPr>
            <w:r w:rsidRPr="008563E2">
              <w:t>The list of the roles associated with the RoleId provided in the query parameter.</w:t>
            </w:r>
          </w:p>
        </w:tc>
      </w:tr>
    </w:tbl>
    <w:p w14:paraId="02CB4196" w14:textId="57551E33" w:rsidR="00100AC7" w:rsidRDefault="008563E2" w:rsidP="00132A34">
      <w:pPr>
        <w:pStyle w:val="Heading3"/>
      </w:pPr>
      <w:r>
        <w:t>Error Management</w:t>
      </w:r>
    </w:p>
    <w:tbl>
      <w:tblPr>
        <w:tblW w:w="11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6"/>
        <w:gridCol w:w="2270"/>
        <w:gridCol w:w="7243"/>
      </w:tblGrid>
      <w:tr w:rsidR="008563E2" w:rsidRPr="008563E2" w14:paraId="065B1E0F" w14:textId="77777777" w:rsidTr="00FC7068">
        <w:trPr>
          <w:trHeight w:val="215"/>
        </w:trPr>
        <w:tc>
          <w:tcPr>
            <w:tcW w:w="1826" w:type="dxa"/>
            <w:shd w:val="clear" w:color="auto" w:fill="D9D9D9" w:themeFill="background1" w:themeFillShade="D9"/>
            <w:vAlign w:val="center"/>
            <w:hideMark/>
          </w:tcPr>
          <w:p w14:paraId="59B47C39" w14:textId="77777777" w:rsidR="008563E2" w:rsidRPr="008563E2" w:rsidRDefault="008563E2" w:rsidP="00132A34">
            <w:pPr>
              <w:spacing w:after="0"/>
            </w:pPr>
            <w:r w:rsidRPr="008563E2">
              <w:t>HTTP Code</w:t>
            </w:r>
          </w:p>
        </w:tc>
        <w:tc>
          <w:tcPr>
            <w:tcW w:w="2270" w:type="dxa"/>
            <w:shd w:val="clear" w:color="auto" w:fill="D9D9D9" w:themeFill="background1" w:themeFillShade="D9"/>
            <w:vAlign w:val="center"/>
            <w:hideMark/>
          </w:tcPr>
          <w:p w14:paraId="7C0E8B24" w14:textId="77777777" w:rsidR="008563E2" w:rsidRPr="008563E2" w:rsidRDefault="008563E2" w:rsidP="00132A34">
            <w:pPr>
              <w:spacing w:after="0"/>
            </w:pPr>
            <w:r w:rsidRPr="008563E2">
              <w:t>Error Code</w:t>
            </w:r>
          </w:p>
        </w:tc>
        <w:tc>
          <w:tcPr>
            <w:tcW w:w="7243" w:type="dxa"/>
            <w:shd w:val="clear" w:color="auto" w:fill="D9D9D9" w:themeFill="background1" w:themeFillShade="D9"/>
            <w:vAlign w:val="center"/>
            <w:hideMark/>
          </w:tcPr>
          <w:p w14:paraId="54FCEE9F" w14:textId="77777777" w:rsidR="008563E2" w:rsidRPr="008563E2" w:rsidRDefault="008563E2" w:rsidP="00132A34">
            <w:pPr>
              <w:spacing w:after="0"/>
            </w:pPr>
            <w:r w:rsidRPr="008563E2">
              <w:t>Error Description</w:t>
            </w:r>
          </w:p>
        </w:tc>
      </w:tr>
      <w:tr w:rsidR="008563E2" w:rsidRPr="008563E2" w14:paraId="41D3F3FD" w14:textId="77777777" w:rsidTr="00FC7068">
        <w:trPr>
          <w:trHeight w:val="228"/>
        </w:trPr>
        <w:tc>
          <w:tcPr>
            <w:tcW w:w="1826" w:type="dxa"/>
            <w:vAlign w:val="center"/>
            <w:hideMark/>
          </w:tcPr>
          <w:p w14:paraId="709CE62F" w14:textId="77777777" w:rsidR="008563E2" w:rsidRPr="008563E2" w:rsidRDefault="008563E2" w:rsidP="00132A34">
            <w:pPr>
              <w:spacing w:after="0"/>
            </w:pPr>
            <w:r w:rsidRPr="008563E2">
              <w:t>500</w:t>
            </w:r>
          </w:p>
        </w:tc>
        <w:tc>
          <w:tcPr>
            <w:tcW w:w="2270" w:type="dxa"/>
            <w:vAlign w:val="center"/>
            <w:hideMark/>
          </w:tcPr>
          <w:p w14:paraId="4E3796E1" w14:textId="77777777" w:rsidR="008563E2" w:rsidRPr="008563E2" w:rsidRDefault="008563E2" w:rsidP="00132A34">
            <w:pPr>
              <w:spacing w:after="0"/>
            </w:pPr>
            <w:r w:rsidRPr="008563E2">
              <w:t>500</w:t>
            </w:r>
          </w:p>
        </w:tc>
        <w:tc>
          <w:tcPr>
            <w:tcW w:w="7243" w:type="dxa"/>
            <w:vAlign w:val="center"/>
            <w:hideMark/>
          </w:tcPr>
          <w:p w14:paraId="45A40EAE" w14:textId="77777777" w:rsidR="008563E2" w:rsidRPr="008563E2" w:rsidRDefault="008563E2" w:rsidP="00132A34">
            <w:pPr>
              <w:spacing w:after="0"/>
            </w:pPr>
            <w:r w:rsidRPr="008563E2">
              <w:t xml:space="preserve">      Generic Error</w:t>
            </w:r>
          </w:p>
        </w:tc>
      </w:tr>
      <w:tr w:rsidR="008563E2" w:rsidRPr="008563E2" w14:paraId="086EABB8" w14:textId="77777777" w:rsidTr="00FC7068">
        <w:trPr>
          <w:trHeight w:val="431"/>
        </w:trPr>
        <w:tc>
          <w:tcPr>
            <w:tcW w:w="1826" w:type="dxa"/>
            <w:vAlign w:val="center"/>
            <w:hideMark/>
          </w:tcPr>
          <w:p w14:paraId="7B441563" w14:textId="77777777" w:rsidR="008563E2" w:rsidRPr="008563E2" w:rsidRDefault="008563E2" w:rsidP="00132A34">
            <w:pPr>
              <w:spacing w:after="0"/>
            </w:pPr>
            <w:r w:rsidRPr="008563E2">
              <w:t>400</w:t>
            </w:r>
          </w:p>
        </w:tc>
        <w:tc>
          <w:tcPr>
            <w:tcW w:w="2270" w:type="dxa"/>
            <w:vAlign w:val="center"/>
            <w:hideMark/>
          </w:tcPr>
          <w:p w14:paraId="7DF5670E" w14:textId="77777777" w:rsidR="008563E2" w:rsidRPr="008563E2" w:rsidRDefault="008563E2" w:rsidP="00132A34">
            <w:pPr>
              <w:spacing w:after="0"/>
            </w:pPr>
            <w:r w:rsidRPr="008563E2">
              <w:t>401</w:t>
            </w:r>
          </w:p>
        </w:tc>
        <w:tc>
          <w:tcPr>
            <w:tcW w:w="7243" w:type="dxa"/>
            <w:vAlign w:val="center"/>
            <w:hideMark/>
          </w:tcPr>
          <w:p w14:paraId="177BEE38" w14:textId="6ADA93EF" w:rsidR="008563E2" w:rsidRPr="008563E2" w:rsidRDefault="008563E2" w:rsidP="00CF79F3">
            <w:pPr>
              <w:spacing w:after="0"/>
            </w:pPr>
            <w:r w:rsidRPr="008563E2">
              <w:t>Unauthorized User</w:t>
            </w:r>
            <w:r w:rsidR="00CF79F3">
              <w:t xml:space="preserve"> or </w:t>
            </w:r>
            <w:r w:rsidRPr="008563E2">
              <w:t>Header Token missing</w:t>
            </w:r>
          </w:p>
        </w:tc>
      </w:tr>
      <w:tr w:rsidR="008563E2" w:rsidRPr="008563E2" w14:paraId="25954160" w14:textId="77777777" w:rsidTr="00FC7068">
        <w:trPr>
          <w:trHeight w:val="228"/>
        </w:trPr>
        <w:tc>
          <w:tcPr>
            <w:tcW w:w="1826" w:type="dxa"/>
            <w:vAlign w:val="center"/>
            <w:hideMark/>
          </w:tcPr>
          <w:p w14:paraId="18BE6F5D" w14:textId="77777777" w:rsidR="008563E2" w:rsidRPr="008563E2" w:rsidRDefault="008563E2" w:rsidP="00132A34">
            <w:pPr>
              <w:spacing w:after="0"/>
            </w:pPr>
            <w:r w:rsidRPr="008563E2">
              <w:t>400</w:t>
            </w:r>
          </w:p>
        </w:tc>
        <w:tc>
          <w:tcPr>
            <w:tcW w:w="2270" w:type="dxa"/>
            <w:vAlign w:val="center"/>
            <w:hideMark/>
          </w:tcPr>
          <w:p w14:paraId="5CC2FB21" w14:textId="77777777" w:rsidR="008563E2" w:rsidRPr="008563E2" w:rsidRDefault="008563E2" w:rsidP="00132A34">
            <w:pPr>
              <w:spacing w:after="0"/>
            </w:pPr>
            <w:r w:rsidRPr="008563E2">
              <w:t>400</w:t>
            </w:r>
          </w:p>
        </w:tc>
        <w:tc>
          <w:tcPr>
            <w:tcW w:w="7243" w:type="dxa"/>
            <w:vAlign w:val="center"/>
            <w:hideMark/>
          </w:tcPr>
          <w:p w14:paraId="3F29119B" w14:textId="77777777" w:rsidR="008563E2" w:rsidRPr="008563E2" w:rsidRDefault="008563E2" w:rsidP="00132A34">
            <w:pPr>
              <w:spacing w:after="0"/>
            </w:pPr>
            <w:r w:rsidRPr="008563E2">
              <w:t>Bad request</w:t>
            </w:r>
          </w:p>
        </w:tc>
      </w:tr>
    </w:tbl>
    <w:p w14:paraId="59A0B893" w14:textId="77777777" w:rsidR="009757E8" w:rsidRDefault="009757E8" w:rsidP="0096182F">
      <w:pPr>
        <w:pStyle w:val="Heading2"/>
        <w:sectPr w:rsidR="009757E8" w:rsidSect="009B0268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74173136" w14:textId="38CD62AF" w:rsidR="006A575A" w:rsidRPr="006A575A" w:rsidRDefault="006A575A" w:rsidP="0096182F">
      <w:pPr>
        <w:pStyle w:val="Heading2"/>
      </w:pPr>
      <w:bookmarkStart w:id="54" w:name="_Toc217392189"/>
      <w:r>
        <w:t>GET-</w:t>
      </w:r>
      <w:r w:rsidR="009847D4">
        <w:t xml:space="preserve"> </w:t>
      </w:r>
      <w:r w:rsidRPr="006A575A">
        <w:t>GetRolesByIds</w:t>
      </w:r>
      <w:bookmarkEnd w:id="54"/>
    </w:p>
    <w:p w14:paraId="7033D129" w14:textId="79385A3F" w:rsidR="003A2F84" w:rsidRDefault="003A2F84" w:rsidP="003A2F84">
      <w:r>
        <w:t>This</w:t>
      </w:r>
      <w:r w:rsidR="009847D4">
        <w:t xml:space="preserve"> </w:t>
      </w:r>
      <w:r w:rsidRPr="0387F8AB">
        <w:t>API</w:t>
      </w:r>
      <w:r w:rsidR="009847D4">
        <w:t xml:space="preserve"> </w:t>
      </w:r>
      <w:r w:rsidRPr="0387F8AB">
        <w:t>is</w:t>
      </w:r>
      <w:r w:rsidR="009847D4">
        <w:t xml:space="preserve"> </w:t>
      </w:r>
      <w:r>
        <w:t>used</w:t>
      </w:r>
      <w:r w:rsidR="009847D4">
        <w:t xml:space="preserve"> </w:t>
      </w:r>
      <w:r w:rsidRPr="0387F8AB">
        <w:t>for</w:t>
      </w:r>
      <w:r w:rsidR="009847D4">
        <w:t xml:space="preserve"> </w:t>
      </w:r>
      <w:r w:rsidRPr="0387F8AB">
        <w:t>retrieving</w:t>
      </w:r>
      <w:r w:rsidR="009847D4">
        <w:t xml:space="preserve"> </w:t>
      </w:r>
      <w:r w:rsidRPr="0387F8AB">
        <w:t>a</w:t>
      </w:r>
      <w:r w:rsidR="009847D4">
        <w:t xml:space="preserve"> </w:t>
      </w:r>
      <w:r w:rsidRPr="0387F8AB">
        <w:t>list</w:t>
      </w:r>
      <w:r w:rsidR="009847D4">
        <w:t xml:space="preserve"> </w:t>
      </w:r>
      <w:r w:rsidRPr="0387F8AB">
        <w:t>of</w:t>
      </w:r>
      <w:r w:rsidR="009847D4">
        <w:t xml:space="preserve"> </w:t>
      </w:r>
      <w:r>
        <w:t>all</w:t>
      </w:r>
      <w:r w:rsidR="009847D4">
        <w:t xml:space="preserve"> </w:t>
      </w:r>
      <w:r>
        <w:t>the</w:t>
      </w:r>
      <w:r w:rsidR="009847D4">
        <w:t xml:space="preserve"> </w:t>
      </w:r>
      <w:r w:rsidRPr="0387F8AB">
        <w:t>roles</w:t>
      </w:r>
      <w:r w:rsidR="009847D4">
        <w:t xml:space="preserve"> </w:t>
      </w:r>
      <w:r>
        <w:t>associated</w:t>
      </w:r>
      <w:r w:rsidR="009847D4">
        <w:t xml:space="preserve"> </w:t>
      </w:r>
      <w:r>
        <w:t>with</w:t>
      </w:r>
      <w:r w:rsidR="009847D4">
        <w:t xml:space="preserve"> </w:t>
      </w:r>
      <w:r>
        <w:t>a</w:t>
      </w:r>
      <w:r w:rsidR="009847D4">
        <w:t xml:space="preserve"> </w:t>
      </w:r>
      <w:r>
        <w:t>list</w:t>
      </w:r>
      <w:r w:rsidR="009847D4">
        <w:t xml:space="preserve"> </w:t>
      </w:r>
      <w:r>
        <w:t>of</w:t>
      </w:r>
      <w:r w:rsidR="009847D4">
        <w:t xml:space="preserve"> </w:t>
      </w:r>
      <w:r>
        <w:t>RoleIds</w:t>
      </w:r>
      <w:r w:rsidR="009847D4">
        <w:t xml:space="preserve"> </w:t>
      </w:r>
      <w:r>
        <w:t>provided</w:t>
      </w:r>
      <w:r w:rsidR="009847D4">
        <w:t xml:space="preserve"> </w:t>
      </w:r>
      <w:r>
        <w:t>in</w:t>
      </w:r>
      <w:r w:rsidR="009847D4">
        <w:t xml:space="preserve"> </w:t>
      </w:r>
      <w:r w:rsidR="00C70E86">
        <w:t xml:space="preserve">the </w:t>
      </w:r>
      <w:r>
        <w:t>query</w:t>
      </w:r>
      <w:r w:rsidR="009847D4">
        <w:t xml:space="preserve"> </w:t>
      </w:r>
      <w:r>
        <w:t>parameter</w:t>
      </w:r>
      <w:r w:rsidRPr="0387F8AB">
        <w:t>.</w:t>
      </w:r>
    </w:p>
    <w:p w14:paraId="0EEC07E9" w14:textId="01703E7C" w:rsidR="003A2F84" w:rsidRPr="002C55D8" w:rsidRDefault="003A2F84" w:rsidP="003A2F84">
      <w:pPr>
        <w:rPr>
          <w:b/>
          <w:bCs/>
          <w:sz w:val="22"/>
          <w:szCs w:val="24"/>
        </w:rPr>
      </w:pPr>
      <w:r w:rsidRPr="002C55D8">
        <w:rPr>
          <w:b/>
          <w:bCs/>
          <w:sz w:val="22"/>
          <w:szCs w:val="24"/>
        </w:rPr>
        <w:t>API</w:t>
      </w:r>
      <w:r w:rsidR="009847D4">
        <w:rPr>
          <w:b/>
          <w:bCs/>
          <w:sz w:val="22"/>
          <w:szCs w:val="24"/>
        </w:rPr>
        <w:t xml:space="preserve"> </w:t>
      </w:r>
      <w:r w:rsidRPr="002C55D8">
        <w:rPr>
          <w:b/>
          <w:bCs/>
          <w:sz w:val="22"/>
          <w:szCs w:val="24"/>
        </w:rPr>
        <w:t>Precondition</w:t>
      </w:r>
    </w:p>
    <w:p w14:paraId="0FF82C6C" w14:textId="753C1BAE" w:rsidR="003A2F84" w:rsidRDefault="003A2F84" w:rsidP="00BE47FB">
      <w:pPr>
        <w:spacing w:after="240"/>
      </w:pPr>
      <w:r w:rsidRPr="0387F8AB">
        <w:t>To</w:t>
      </w:r>
      <w:r w:rsidR="009847D4">
        <w:t xml:space="preserve"> </w:t>
      </w:r>
      <w:r w:rsidRPr="0387F8AB">
        <w:t>fetch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response</w:t>
      </w:r>
      <w:r w:rsidR="009847D4">
        <w:t xml:space="preserve"> </w:t>
      </w:r>
      <w:r w:rsidRPr="0387F8AB">
        <w:t>from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APIs,</w:t>
      </w:r>
      <w:r w:rsidR="009847D4">
        <w:t xml:space="preserve"> </w:t>
      </w:r>
      <w:r>
        <w:t>the</w:t>
      </w:r>
      <w:r w:rsidR="009847D4">
        <w:t xml:space="preserve"> </w:t>
      </w:r>
      <w:r w:rsidR="00BE47FB" w:rsidRPr="0387F8AB">
        <w:t>Authorization</w:t>
      </w:r>
      <w:r w:rsidR="00BE47FB">
        <w:t xml:space="preserve"> </w:t>
      </w:r>
      <w:r w:rsidR="00BE47FB" w:rsidRPr="0387F8AB">
        <w:t>token</w:t>
      </w:r>
      <w:r w:rsidR="00BE47FB">
        <w:t xml:space="preserve"> and List of RoleIds</w:t>
      </w:r>
      <w:r w:rsidR="009847D4">
        <w:t xml:space="preserve"> </w:t>
      </w:r>
      <w:r>
        <w:t>must</w:t>
      </w:r>
      <w:r w:rsidR="009847D4">
        <w:t xml:space="preserve"> </w:t>
      </w:r>
      <w:r w:rsidRPr="0387F8AB">
        <w:t>exist.</w:t>
      </w:r>
      <w:r w:rsidR="009847D4">
        <w:t xml:space="preserve">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908"/>
        <w:gridCol w:w="8592"/>
      </w:tblGrid>
      <w:tr w:rsidR="003A2F84" w14:paraId="152722F1" w14:textId="77777777" w:rsidTr="00BE47FB">
        <w:trPr>
          <w:trHeight w:val="16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17E5E3E" w14:textId="77777777" w:rsidR="003A2F84" w:rsidRDefault="003A2F84" w:rsidP="00EA2A5F">
            <w:pPr>
              <w:spacing w:after="0"/>
            </w:pPr>
            <w:r w:rsidRPr="0387F8AB">
              <w:t>PROTOCOL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F24AAA" w14:textId="77777777" w:rsidR="003A2F84" w:rsidRPr="00853D7D" w:rsidRDefault="003A2F84" w:rsidP="00EA2A5F">
            <w:pPr>
              <w:spacing w:after="0"/>
              <w:rPr>
                <w:rFonts w:ascii="Consolas" w:hAnsi="Consolas"/>
              </w:rPr>
            </w:pPr>
            <w:r w:rsidRPr="00853D7D">
              <w:rPr>
                <w:rFonts w:ascii="Consolas" w:hAnsi="Consolas"/>
              </w:rPr>
              <w:t>HTTPS</w:t>
            </w:r>
          </w:p>
        </w:tc>
      </w:tr>
      <w:tr w:rsidR="003A2F84" w14:paraId="05B1CD1A" w14:textId="77777777" w:rsidTr="00BE47FB">
        <w:trPr>
          <w:trHeight w:val="10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9744075" w14:textId="185F9D1D" w:rsidR="003A2F84" w:rsidRDefault="003A2F84" w:rsidP="00EA2A5F">
            <w:pPr>
              <w:spacing w:after="0"/>
            </w:pPr>
            <w:r w:rsidRPr="0387F8AB">
              <w:t>PATH</w:t>
            </w:r>
            <w:r w:rsidR="009847D4">
              <w:t xml:space="preserve"> </w:t>
            </w:r>
            <w:r w:rsidR="008E0A86">
              <w:t>IAI</w:t>
            </w:r>
            <w:r w:rsidR="00BD12E1">
              <w:t xml:space="preserve"> (Cognite)</w:t>
            </w:r>
            <w:r w:rsidR="00396F19">
              <w:t>(Public Exposure)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D9983B" w14:textId="77777777" w:rsidR="003A2F84" w:rsidRPr="00853D7D" w:rsidRDefault="003A2F84" w:rsidP="00EA2A5F">
            <w:pPr>
              <w:spacing w:after="0"/>
              <w:rPr>
                <w:rStyle w:val="Hyperlink"/>
                <w:rFonts w:ascii="Consolas" w:hAnsi="Consolas"/>
              </w:rPr>
            </w:pPr>
            <w:r w:rsidRPr="00853D7D">
              <w:rPr>
                <w:rStyle w:val="Hyperlink"/>
                <w:rFonts w:ascii="Consolas" w:hAnsi="Consolas"/>
              </w:rPr>
              <w:t>https://apim-mw-aot-dev.azure-api.net/api/people-management/roles/{roleId}</w:t>
            </w:r>
          </w:p>
        </w:tc>
      </w:tr>
      <w:tr w:rsidR="0015070B" w14:paraId="26D65D25" w14:textId="77777777" w:rsidTr="00BE47FB">
        <w:trPr>
          <w:trHeight w:val="10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BECDBBC" w14:textId="5934F565" w:rsidR="0015070B" w:rsidRPr="0387F8AB" w:rsidRDefault="0015070B" w:rsidP="00EA2A5F">
            <w:pPr>
              <w:spacing w:after="0"/>
            </w:pPr>
            <w:r>
              <w:t xml:space="preserve">PATH </w:t>
            </w:r>
            <w:r w:rsidR="008E0A86">
              <w:t>IAI</w:t>
            </w:r>
            <w:r w:rsidR="00457DED">
              <w:t xml:space="preserve"> (</w:t>
            </w:r>
            <w:r>
              <w:t>Azure</w:t>
            </w:r>
            <w:r w:rsidR="00457DED">
              <w:t>)</w:t>
            </w:r>
            <w:r w:rsidR="00396F19">
              <w:t>(Public Exposure)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B6C5FD" w14:textId="016A60B0" w:rsidR="0015070B" w:rsidRPr="00853D7D" w:rsidRDefault="0015070B" w:rsidP="00EA2A5F">
            <w:pPr>
              <w:spacing w:after="0"/>
              <w:rPr>
                <w:rStyle w:val="Hyperlink"/>
                <w:rFonts w:ascii="Consolas" w:hAnsi="Consolas"/>
              </w:rPr>
            </w:pPr>
            <w:r w:rsidRPr="00853D7D">
              <w:rPr>
                <w:rFonts w:ascii="Consolas" w:hAnsi="Consolas" w:cs="Times New Roman"/>
                <w:color w:val="0000FF"/>
                <w:u w:val="single"/>
              </w:rPr>
              <w:t>https://apim-aot-azure-dev.azure-api.net/api/people-management/roles/{roleId}</w:t>
            </w:r>
          </w:p>
        </w:tc>
      </w:tr>
      <w:tr w:rsidR="003A2F84" w14:paraId="2581ADBB" w14:textId="77777777" w:rsidTr="00BE47FB">
        <w:trPr>
          <w:trHeight w:val="13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11624BB" w14:textId="77777777" w:rsidR="003A2F84" w:rsidRDefault="003A2F84" w:rsidP="00EA2A5F">
            <w:pPr>
              <w:spacing w:after="0"/>
            </w:pPr>
            <w:r w:rsidRPr="0387F8AB">
              <w:t>METHOD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8BDBF3" w14:textId="77777777" w:rsidR="003A2F84" w:rsidRPr="00853D7D" w:rsidRDefault="003A2F84" w:rsidP="00EA2A5F">
            <w:pPr>
              <w:spacing w:after="0"/>
              <w:rPr>
                <w:rFonts w:ascii="Consolas" w:hAnsi="Consolas"/>
              </w:rPr>
            </w:pPr>
            <w:r w:rsidRPr="00853D7D">
              <w:rPr>
                <w:rFonts w:ascii="Consolas" w:hAnsi="Consolas"/>
              </w:rPr>
              <w:t>GET</w:t>
            </w:r>
          </w:p>
        </w:tc>
      </w:tr>
      <w:tr w:rsidR="003A2F84" w14:paraId="7A9F7627" w14:textId="77777777" w:rsidTr="00BE47FB">
        <w:trPr>
          <w:trHeight w:val="240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AF2981A" w14:textId="06E87067" w:rsidR="003A2F84" w:rsidRDefault="003A2F84" w:rsidP="00EA2A5F">
            <w:pPr>
              <w:spacing w:after="0"/>
            </w:pPr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C20DFD" w14:textId="1D72A354" w:rsidR="003A2F84" w:rsidRPr="00853D7D" w:rsidRDefault="003A2F84" w:rsidP="00EA2A5F">
            <w:pPr>
              <w:spacing w:after="0"/>
              <w:rPr>
                <w:rFonts w:ascii="Consolas" w:hAnsi="Consolas"/>
              </w:rPr>
            </w:pPr>
            <w:r w:rsidRPr="00853D7D">
              <w:rPr>
                <w:rFonts w:ascii="Consolas" w:hAnsi="Consolas"/>
              </w:rPr>
              <w:t>application</w:t>
            </w:r>
            <w:r w:rsidR="009847D4" w:rsidRPr="00853D7D">
              <w:rPr>
                <w:rFonts w:ascii="Consolas" w:hAnsi="Consolas"/>
              </w:rPr>
              <w:t xml:space="preserve"> </w:t>
            </w:r>
            <w:r w:rsidRPr="00853D7D">
              <w:rPr>
                <w:rFonts w:ascii="Consolas" w:hAnsi="Consolas"/>
              </w:rPr>
              <w:t>/</w:t>
            </w:r>
            <w:r w:rsidR="009847D4" w:rsidRPr="00853D7D">
              <w:rPr>
                <w:rFonts w:ascii="Consolas" w:hAnsi="Consolas"/>
              </w:rPr>
              <w:t xml:space="preserve"> </w:t>
            </w:r>
            <w:r w:rsidRPr="00853D7D">
              <w:rPr>
                <w:rFonts w:ascii="Consolas" w:hAnsi="Consolas"/>
              </w:rPr>
              <w:t>json</w:t>
            </w:r>
          </w:p>
        </w:tc>
      </w:tr>
    </w:tbl>
    <w:p w14:paraId="4732D965" w14:textId="604AE43D" w:rsidR="003A2F84" w:rsidRPr="00FC7068" w:rsidRDefault="00BE47FB" w:rsidP="00FC7068">
      <w:pPr>
        <w:pStyle w:val="Heading3"/>
      </w:pPr>
      <w:r w:rsidRPr="00FC7068">
        <w:t>Input Header</w:t>
      </w:r>
      <w:r w:rsidR="00FC7068" w:rsidRPr="00FC7068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927"/>
        <w:gridCol w:w="847"/>
        <w:gridCol w:w="1035"/>
      </w:tblGrid>
      <w:tr w:rsidR="00BE47FB" w:rsidRPr="00BE47FB" w14:paraId="006A4F28" w14:textId="77777777" w:rsidTr="00FC7068">
        <w:trPr>
          <w:trHeight w:val="280"/>
        </w:trPr>
        <w:tc>
          <w:tcPr>
            <w:tcW w:w="1700" w:type="dxa"/>
            <w:shd w:val="clear" w:color="auto" w:fill="D9D9D9" w:themeFill="background1" w:themeFillShade="D9"/>
            <w:vAlign w:val="center"/>
            <w:hideMark/>
          </w:tcPr>
          <w:p w14:paraId="680FEE1C" w14:textId="77777777" w:rsidR="00BE47FB" w:rsidRPr="00BE47FB" w:rsidRDefault="00BE47FB" w:rsidP="00E34725">
            <w:pPr>
              <w:spacing w:after="0"/>
            </w:pPr>
            <w:r w:rsidRPr="00BE47FB">
              <w:t>Parameter</w:t>
            </w:r>
          </w:p>
        </w:tc>
        <w:tc>
          <w:tcPr>
            <w:tcW w:w="7920" w:type="dxa"/>
            <w:shd w:val="clear" w:color="auto" w:fill="D9D9D9" w:themeFill="background1" w:themeFillShade="D9"/>
            <w:vAlign w:val="center"/>
            <w:hideMark/>
          </w:tcPr>
          <w:p w14:paraId="462E9A36" w14:textId="77777777" w:rsidR="00BE47FB" w:rsidRPr="00BE47FB" w:rsidRDefault="00BE47FB" w:rsidP="00E34725">
            <w:pPr>
              <w:spacing w:after="0"/>
            </w:pPr>
            <w:r w:rsidRPr="00BE47FB">
              <w:t>Description</w:t>
            </w:r>
          </w:p>
        </w:tc>
        <w:tc>
          <w:tcPr>
            <w:tcW w:w="846" w:type="dxa"/>
            <w:shd w:val="clear" w:color="auto" w:fill="D9D9D9" w:themeFill="background1" w:themeFillShade="D9"/>
            <w:vAlign w:val="center"/>
            <w:hideMark/>
          </w:tcPr>
          <w:p w14:paraId="04DEF4FE" w14:textId="77777777" w:rsidR="00BE47FB" w:rsidRPr="00BE47FB" w:rsidRDefault="00BE47FB" w:rsidP="00E34725">
            <w:pPr>
              <w:spacing w:after="0"/>
            </w:pPr>
            <w:r w:rsidRPr="00BE47FB">
              <w:t>M/O</w:t>
            </w:r>
          </w:p>
        </w:tc>
        <w:tc>
          <w:tcPr>
            <w:tcW w:w="1034" w:type="dxa"/>
            <w:shd w:val="clear" w:color="auto" w:fill="D9D9D9" w:themeFill="background1" w:themeFillShade="D9"/>
            <w:vAlign w:val="center"/>
            <w:hideMark/>
          </w:tcPr>
          <w:p w14:paraId="786972E9" w14:textId="77777777" w:rsidR="00BE47FB" w:rsidRPr="00BE47FB" w:rsidRDefault="00BE47FB" w:rsidP="00E34725">
            <w:pPr>
              <w:spacing w:after="0"/>
            </w:pPr>
            <w:r w:rsidRPr="00BE47FB">
              <w:t>Type</w:t>
            </w:r>
          </w:p>
        </w:tc>
      </w:tr>
      <w:tr w:rsidR="00BE47FB" w:rsidRPr="00BE47FB" w14:paraId="421BA67A" w14:textId="77777777" w:rsidTr="00FC7068">
        <w:trPr>
          <w:trHeight w:val="280"/>
        </w:trPr>
        <w:tc>
          <w:tcPr>
            <w:tcW w:w="1700" w:type="dxa"/>
            <w:vAlign w:val="center"/>
            <w:hideMark/>
          </w:tcPr>
          <w:p w14:paraId="096B6469" w14:textId="77777777" w:rsidR="00BE47FB" w:rsidRPr="00BE47FB" w:rsidRDefault="00BE47FB" w:rsidP="00E34725">
            <w:pPr>
              <w:spacing w:after="0"/>
            </w:pPr>
            <w:r w:rsidRPr="00BE47FB">
              <w:t>Authorization</w:t>
            </w:r>
          </w:p>
        </w:tc>
        <w:tc>
          <w:tcPr>
            <w:tcW w:w="7920" w:type="dxa"/>
            <w:vAlign w:val="center"/>
            <w:hideMark/>
          </w:tcPr>
          <w:p w14:paraId="77F7D06E" w14:textId="77777777" w:rsidR="00BE47FB" w:rsidRPr="00BE47FB" w:rsidRDefault="00BE47FB" w:rsidP="00E34725">
            <w:pPr>
              <w:spacing w:after="0"/>
            </w:pPr>
            <w:r w:rsidRPr="00BE47FB">
              <w:t>Token acquired from Azure AD based on the user credentials for further API calls.</w:t>
            </w:r>
          </w:p>
        </w:tc>
        <w:tc>
          <w:tcPr>
            <w:tcW w:w="846" w:type="dxa"/>
            <w:vAlign w:val="center"/>
            <w:hideMark/>
          </w:tcPr>
          <w:p w14:paraId="790411D1" w14:textId="77777777" w:rsidR="00BE47FB" w:rsidRPr="00BE47FB" w:rsidRDefault="00BE47FB" w:rsidP="00E34725">
            <w:pPr>
              <w:spacing w:after="0"/>
            </w:pPr>
            <w:r w:rsidRPr="00BE47FB">
              <w:t>M</w:t>
            </w:r>
          </w:p>
        </w:tc>
        <w:tc>
          <w:tcPr>
            <w:tcW w:w="1034" w:type="dxa"/>
            <w:vAlign w:val="center"/>
            <w:hideMark/>
          </w:tcPr>
          <w:p w14:paraId="2C2C7F48" w14:textId="77777777" w:rsidR="00BE47FB" w:rsidRPr="00BE47FB" w:rsidRDefault="00BE47FB" w:rsidP="00E34725">
            <w:pPr>
              <w:spacing w:after="0"/>
            </w:pPr>
            <w:r w:rsidRPr="00BE47FB">
              <w:t>String</w:t>
            </w:r>
          </w:p>
        </w:tc>
      </w:tr>
      <w:tr w:rsidR="00BE47FB" w:rsidRPr="00BE47FB" w14:paraId="3A2B05AF" w14:textId="77777777" w:rsidTr="00FC7068">
        <w:trPr>
          <w:trHeight w:val="361"/>
        </w:trPr>
        <w:tc>
          <w:tcPr>
            <w:tcW w:w="1700" w:type="dxa"/>
            <w:vAlign w:val="center"/>
            <w:hideMark/>
          </w:tcPr>
          <w:p w14:paraId="39CE6E70" w14:textId="77777777" w:rsidR="00BE47FB" w:rsidRPr="00BE47FB" w:rsidRDefault="00BE47FB" w:rsidP="00E34725">
            <w:pPr>
              <w:spacing w:after="0"/>
            </w:pPr>
            <w:r w:rsidRPr="00BE47FB">
              <w:t>Content-Type</w:t>
            </w:r>
          </w:p>
        </w:tc>
        <w:tc>
          <w:tcPr>
            <w:tcW w:w="7920" w:type="dxa"/>
            <w:vAlign w:val="center"/>
            <w:hideMark/>
          </w:tcPr>
          <w:p w14:paraId="3F6F898B" w14:textId="77777777" w:rsidR="00BE47FB" w:rsidRPr="00BE47FB" w:rsidRDefault="00BE47FB" w:rsidP="00E34725">
            <w:pPr>
              <w:spacing w:after="0"/>
            </w:pPr>
            <w:r w:rsidRPr="00BE47FB">
              <w:t>Length of content. E.g.- application/json</w:t>
            </w:r>
          </w:p>
        </w:tc>
        <w:tc>
          <w:tcPr>
            <w:tcW w:w="846" w:type="dxa"/>
            <w:vAlign w:val="center"/>
            <w:hideMark/>
          </w:tcPr>
          <w:p w14:paraId="34FC5E95" w14:textId="77777777" w:rsidR="00BE47FB" w:rsidRPr="00BE47FB" w:rsidRDefault="00BE47FB" w:rsidP="00E34725">
            <w:pPr>
              <w:spacing w:after="0"/>
            </w:pPr>
            <w:r w:rsidRPr="00BE47FB">
              <w:t>M</w:t>
            </w:r>
          </w:p>
        </w:tc>
        <w:tc>
          <w:tcPr>
            <w:tcW w:w="1034" w:type="dxa"/>
            <w:vAlign w:val="center"/>
            <w:hideMark/>
          </w:tcPr>
          <w:p w14:paraId="50C53FBD" w14:textId="77777777" w:rsidR="00BE47FB" w:rsidRPr="00BE47FB" w:rsidRDefault="00BE47FB" w:rsidP="00E34725">
            <w:pPr>
              <w:spacing w:after="0"/>
            </w:pPr>
            <w:r w:rsidRPr="00BE47FB">
              <w:t>String</w:t>
            </w:r>
          </w:p>
        </w:tc>
      </w:tr>
    </w:tbl>
    <w:p w14:paraId="05EA45C3" w14:textId="3BE57F66" w:rsidR="00BE47FB" w:rsidRPr="00FC7068" w:rsidRDefault="00BE47FB" w:rsidP="00FC7068">
      <w:pPr>
        <w:pStyle w:val="Heading3"/>
      </w:pPr>
      <w:r w:rsidRPr="00FC7068">
        <w:t>Input Body</w:t>
      </w:r>
      <w:r w:rsidR="00FC7068" w:rsidRPr="00FC7068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927"/>
        <w:gridCol w:w="847"/>
        <w:gridCol w:w="1035"/>
      </w:tblGrid>
      <w:tr w:rsidR="00BE47FB" w:rsidRPr="00BE47FB" w14:paraId="3B6DADA1" w14:textId="77777777" w:rsidTr="00FC7068">
        <w:trPr>
          <w:trHeight w:val="280"/>
        </w:trPr>
        <w:tc>
          <w:tcPr>
            <w:tcW w:w="1700" w:type="dxa"/>
            <w:shd w:val="clear" w:color="auto" w:fill="D9D9D9" w:themeFill="background1" w:themeFillShade="D9"/>
            <w:vAlign w:val="center"/>
            <w:hideMark/>
          </w:tcPr>
          <w:p w14:paraId="7BAA035A" w14:textId="77777777" w:rsidR="00BE47FB" w:rsidRPr="00BE47FB" w:rsidRDefault="00BE47FB" w:rsidP="00E34725">
            <w:pPr>
              <w:spacing w:after="0"/>
            </w:pPr>
            <w:r w:rsidRPr="00BE47FB">
              <w:t>Parameter</w:t>
            </w:r>
          </w:p>
        </w:tc>
        <w:tc>
          <w:tcPr>
            <w:tcW w:w="7920" w:type="dxa"/>
            <w:shd w:val="clear" w:color="auto" w:fill="D9D9D9" w:themeFill="background1" w:themeFillShade="D9"/>
            <w:vAlign w:val="center"/>
            <w:hideMark/>
          </w:tcPr>
          <w:p w14:paraId="444F8FB4" w14:textId="77777777" w:rsidR="00BE47FB" w:rsidRPr="00BE47FB" w:rsidRDefault="00BE47FB" w:rsidP="00E34725">
            <w:pPr>
              <w:spacing w:after="0"/>
            </w:pPr>
            <w:r w:rsidRPr="00BE47FB">
              <w:t>Description</w:t>
            </w:r>
          </w:p>
        </w:tc>
        <w:tc>
          <w:tcPr>
            <w:tcW w:w="846" w:type="dxa"/>
            <w:shd w:val="clear" w:color="auto" w:fill="D9D9D9" w:themeFill="background1" w:themeFillShade="D9"/>
            <w:vAlign w:val="center"/>
            <w:hideMark/>
          </w:tcPr>
          <w:p w14:paraId="3B48B78B" w14:textId="77777777" w:rsidR="00BE47FB" w:rsidRPr="00BE47FB" w:rsidRDefault="00BE47FB" w:rsidP="00E34725">
            <w:pPr>
              <w:spacing w:after="0"/>
            </w:pPr>
            <w:r w:rsidRPr="00BE47FB">
              <w:t>M/O</w:t>
            </w:r>
          </w:p>
        </w:tc>
        <w:tc>
          <w:tcPr>
            <w:tcW w:w="1034" w:type="dxa"/>
            <w:shd w:val="clear" w:color="auto" w:fill="D9D9D9" w:themeFill="background1" w:themeFillShade="D9"/>
            <w:vAlign w:val="center"/>
            <w:hideMark/>
          </w:tcPr>
          <w:p w14:paraId="6FB63073" w14:textId="77777777" w:rsidR="00BE47FB" w:rsidRPr="00BE47FB" w:rsidRDefault="00BE47FB" w:rsidP="00E34725">
            <w:pPr>
              <w:spacing w:after="0"/>
            </w:pPr>
            <w:r w:rsidRPr="00BE47FB">
              <w:t>Type</w:t>
            </w:r>
          </w:p>
        </w:tc>
      </w:tr>
      <w:tr w:rsidR="00BE47FB" w:rsidRPr="00BE47FB" w14:paraId="4B3517B0" w14:textId="77777777" w:rsidTr="00FC7068">
        <w:trPr>
          <w:trHeight w:val="280"/>
        </w:trPr>
        <w:tc>
          <w:tcPr>
            <w:tcW w:w="1700" w:type="dxa"/>
            <w:vAlign w:val="center"/>
            <w:hideMark/>
          </w:tcPr>
          <w:p w14:paraId="79AACB15" w14:textId="77777777" w:rsidR="00BE47FB" w:rsidRPr="00BE47FB" w:rsidRDefault="00BE47FB" w:rsidP="00E34725">
            <w:pPr>
              <w:spacing w:after="0"/>
            </w:pPr>
            <w:r w:rsidRPr="00BE47FB">
              <w:t>RoleId</w:t>
            </w:r>
          </w:p>
        </w:tc>
        <w:tc>
          <w:tcPr>
            <w:tcW w:w="7920" w:type="dxa"/>
            <w:vAlign w:val="center"/>
            <w:hideMark/>
          </w:tcPr>
          <w:p w14:paraId="283DDD6A" w14:textId="77777777" w:rsidR="00BE47FB" w:rsidRPr="00BE47FB" w:rsidRDefault="00BE47FB" w:rsidP="00E34725">
            <w:pPr>
              <w:spacing w:after="0"/>
            </w:pPr>
            <w:r w:rsidRPr="00BE47FB">
              <w:t>Provide a list of existing valid RoleIds</w:t>
            </w:r>
          </w:p>
        </w:tc>
        <w:tc>
          <w:tcPr>
            <w:tcW w:w="846" w:type="dxa"/>
            <w:vAlign w:val="center"/>
            <w:hideMark/>
          </w:tcPr>
          <w:p w14:paraId="6863FDDA" w14:textId="77777777" w:rsidR="00BE47FB" w:rsidRPr="00BE47FB" w:rsidRDefault="00BE47FB" w:rsidP="00E34725">
            <w:pPr>
              <w:spacing w:after="0"/>
            </w:pPr>
            <w:r w:rsidRPr="00BE47FB">
              <w:t>M</w:t>
            </w:r>
          </w:p>
        </w:tc>
        <w:tc>
          <w:tcPr>
            <w:tcW w:w="1034" w:type="dxa"/>
            <w:vAlign w:val="center"/>
            <w:hideMark/>
          </w:tcPr>
          <w:p w14:paraId="5F0E85EF" w14:textId="77777777" w:rsidR="00BE47FB" w:rsidRPr="00BE47FB" w:rsidRDefault="00BE47FB" w:rsidP="00E34725">
            <w:pPr>
              <w:spacing w:after="0"/>
            </w:pPr>
            <w:r w:rsidRPr="00BE47FB">
              <w:t>String</w:t>
            </w:r>
          </w:p>
        </w:tc>
      </w:tr>
    </w:tbl>
    <w:p w14:paraId="6E09C663" w14:textId="48743DCD" w:rsidR="00BE47FB" w:rsidRPr="00FC7068" w:rsidRDefault="00BE47FB" w:rsidP="00FC7068">
      <w:pPr>
        <w:pStyle w:val="Heading3"/>
      </w:pPr>
      <w:r w:rsidRPr="00FC7068">
        <w:t>Output Header</w:t>
      </w:r>
      <w:r w:rsidR="00FC7068" w:rsidRPr="00FC7068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2"/>
        <w:gridCol w:w="8197"/>
        <w:gridCol w:w="1161"/>
      </w:tblGrid>
      <w:tr w:rsidR="00BE47FB" w:rsidRPr="00BE47FB" w14:paraId="37180297" w14:textId="77777777" w:rsidTr="00FC7068">
        <w:trPr>
          <w:trHeight w:val="276"/>
        </w:trPr>
        <w:tc>
          <w:tcPr>
            <w:tcW w:w="2150" w:type="dxa"/>
            <w:shd w:val="clear" w:color="auto" w:fill="D9D9D9" w:themeFill="background1" w:themeFillShade="D9"/>
            <w:vAlign w:val="center"/>
            <w:hideMark/>
          </w:tcPr>
          <w:p w14:paraId="2CD20869" w14:textId="77777777" w:rsidR="00BE47FB" w:rsidRPr="00BE47FB" w:rsidRDefault="00BE47FB" w:rsidP="00E34725">
            <w:pPr>
              <w:spacing w:after="0"/>
            </w:pPr>
            <w:r w:rsidRPr="00BE47FB">
              <w:t>Parameter</w:t>
            </w:r>
          </w:p>
        </w:tc>
        <w:tc>
          <w:tcPr>
            <w:tcW w:w="8190" w:type="dxa"/>
            <w:shd w:val="clear" w:color="auto" w:fill="D9D9D9" w:themeFill="background1" w:themeFillShade="D9"/>
            <w:vAlign w:val="center"/>
            <w:hideMark/>
          </w:tcPr>
          <w:p w14:paraId="109977EB" w14:textId="77777777" w:rsidR="00BE47FB" w:rsidRPr="00BE47FB" w:rsidRDefault="00BE47FB" w:rsidP="00E34725">
            <w:pPr>
              <w:spacing w:after="0"/>
            </w:pPr>
            <w:r w:rsidRPr="00BE47FB">
              <w:t>Description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  <w:hideMark/>
          </w:tcPr>
          <w:p w14:paraId="6A9A28B1" w14:textId="77777777" w:rsidR="00BE47FB" w:rsidRPr="00BE47FB" w:rsidRDefault="00BE47FB" w:rsidP="00E34725">
            <w:pPr>
              <w:spacing w:after="0"/>
            </w:pPr>
            <w:r w:rsidRPr="00BE47FB">
              <w:t>Type</w:t>
            </w:r>
          </w:p>
        </w:tc>
      </w:tr>
      <w:tr w:rsidR="00BE47FB" w:rsidRPr="00BE47FB" w14:paraId="53884958" w14:textId="77777777" w:rsidTr="00FC7068">
        <w:trPr>
          <w:trHeight w:val="193"/>
        </w:trPr>
        <w:tc>
          <w:tcPr>
            <w:tcW w:w="2150" w:type="dxa"/>
            <w:vAlign w:val="center"/>
            <w:hideMark/>
          </w:tcPr>
          <w:p w14:paraId="2F283119" w14:textId="77777777" w:rsidR="00BE47FB" w:rsidRPr="00BE47FB" w:rsidRDefault="00BE47FB" w:rsidP="00E34725">
            <w:pPr>
              <w:spacing w:after="0"/>
            </w:pPr>
            <w:r w:rsidRPr="00BE47FB">
              <w:t>Server</w:t>
            </w:r>
          </w:p>
        </w:tc>
        <w:tc>
          <w:tcPr>
            <w:tcW w:w="8190" w:type="dxa"/>
            <w:vAlign w:val="center"/>
            <w:hideMark/>
          </w:tcPr>
          <w:p w14:paraId="33F0688B" w14:textId="77777777" w:rsidR="00BE47FB" w:rsidRPr="00BE47FB" w:rsidRDefault="00BE47FB" w:rsidP="00E34725">
            <w:pPr>
              <w:spacing w:after="0"/>
            </w:pPr>
            <w:r w:rsidRPr="00BE47FB">
              <w:t>Contains information about how the server handles requests [e.g., Werkzeug/2.1.2 Python/3.9.7]</w:t>
            </w:r>
          </w:p>
        </w:tc>
        <w:tc>
          <w:tcPr>
            <w:tcW w:w="1160" w:type="dxa"/>
            <w:vAlign w:val="center"/>
            <w:hideMark/>
          </w:tcPr>
          <w:p w14:paraId="28E77BE2" w14:textId="77777777" w:rsidR="00BE47FB" w:rsidRPr="00BE47FB" w:rsidRDefault="00BE47FB" w:rsidP="00E34725">
            <w:pPr>
              <w:spacing w:after="0"/>
            </w:pPr>
            <w:r w:rsidRPr="00BE47FB">
              <w:t>String</w:t>
            </w:r>
          </w:p>
        </w:tc>
      </w:tr>
      <w:tr w:rsidR="00BE47FB" w:rsidRPr="00BE47FB" w14:paraId="688F01C5" w14:textId="77777777" w:rsidTr="00FC7068">
        <w:trPr>
          <w:trHeight w:val="193"/>
        </w:trPr>
        <w:tc>
          <w:tcPr>
            <w:tcW w:w="2150" w:type="dxa"/>
            <w:vAlign w:val="center"/>
            <w:hideMark/>
          </w:tcPr>
          <w:p w14:paraId="2E72904F" w14:textId="77777777" w:rsidR="00BE47FB" w:rsidRPr="00BE47FB" w:rsidRDefault="00BE47FB" w:rsidP="00E34725">
            <w:pPr>
              <w:spacing w:after="0"/>
            </w:pPr>
            <w:r w:rsidRPr="00BE47FB">
              <w:t>Content-Type</w:t>
            </w:r>
          </w:p>
        </w:tc>
        <w:tc>
          <w:tcPr>
            <w:tcW w:w="8190" w:type="dxa"/>
            <w:vAlign w:val="center"/>
            <w:hideMark/>
          </w:tcPr>
          <w:p w14:paraId="7C16EA48" w14:textId="77777777" w:rsidR="00BE47FB" w:rsidRPr="00BE47FB" w:rsidRDefault="00BE47FB" w:rsidP="00E34725">
            <w:pPr>
              <w:spacing w:after="0"/>
            </w:pPr>
            <w:r w:rsidRPr="00BE47FB">
              <w:t>Length of the content</w:t>
            </w:r>
          </w:p>
        </w:tc>
        <w:tc>
          <w:tcPr>
            <w:tcW w:w="1160" w:type="dxa"/>
            <w:vAlign w:val="center"/>
            <w:hideMark/>
          </w:tcPr>
          <w:p w14:paraId="1626C638" w14:textId="77777777" w:rsidR="00BE47FB" w:rsidRPr="00BE47FB" w:rsidRDefault="00BE47FB" w:rsidP="00E34725">
            <w:pPr>
              <w:spacing w:after="0"/>
            </w:pPr>
            <w:r w:rsidRPr="00BE47FB">
              <w:t>String</w:t>
            </w:r>
          </w:p>
        </w:tc>
      </w:tr>
      <w:tr w:rsidR="00BE47FB" w:rsidRPr="00BE47FB" w14:paraId="75C21F37" w14:textId="77777777" w:rsidTr="00FC7068">
        <w:trPr>
          <w:trHeight w:val="193"/>
        </w:trPr>
        <w:tc>
          <w:tcPr>
            <w:tcW w:w="2150" w:type="dxa"/>
            <w:vAlign w:val="center"/>
            <w:hideMark/>
          </w:tcPr>
          <w:p w14:paraId="5143E1F2" w14:textId="77777777" w:rsidR="00BE47FB" w:rsidRPr="00BE47FB" w:rsidRDefault="00BE47FB" w:rsidP="00E34725">
            <w:pPr>
              <w:spacing w:after="0"/>
            </w:pPr>
            <w:r w:rsidRPr="00BE47FB">
              <w:t>Date</w:t>
            </w:r>
          </w:p>
        </w:tc>
        <w:tc>
          <w:tcPr>
            <w:tcW w:w="8190" w:type="dxa"/>
            <w:vAlign w:val="center"/>
            <w:hideMark/>
          </w:tcPr>
          <w:p w14:paraId="343FD2A9" w14:textId="77777777" w:rsidR="00BE47FB" w:rsidRPr="00BE47FB" w:rsidRDefault="00BE47FB" w:rsidP="00E34725">
            <w:pPr>
              <w:spacing w:after="0"/>
            </w:pPr>
            <w:r w:rsidRPr="00BE47FB">
              <w:t>Date of operation execution e.g. - [Tue, 17 May 2022 06:30:16 GMT]</w:t>
            </w:r>
          </w:p>
        </w:tc>
        <w:tc>
          <w:tcPr>
            <w:tcW w:w="1160" w:type="dxa"/>
            <w:vAlign w:val="center"/>
            <w:hideMark/>
          </w:tcPr>
          <w:p w14:paraId="0F817DC1" w14:textId="77777777" w:rsidR="00BE47FB" w:rsidRPr="00BE47FB" w:rsidRDefault="00BE47FB" w:rsidP="00E34725">
            <w:pPr>
              <w:spacing w:after="0"/>
            </w:pPr>
            <w:r w:rsidRPr="00BE47FB">
              <w:t>Datetime</w:t>
            </w:r>
          </w:p>
        </w:tc>
      </w:tr>
      <w:tr w:rsidR="00BE47FB" w:rsidRPr="00BE47FB" w14:paraId="2D502490" w14:textId="77777777" w:rsidTr="00FC7068">
        <w:trPr>
          <w:trHeight w:val="193"/>
        </w:trPr>
        <w:tc>
          <w:tcPr>
            <w:tcW w:w="2150" w:type="dxa"/>
            <w:vAlign w:val="center"/>
            <w:hideMark/>
          </w:tcPr>
          <w:p w14:paraId="33347379" w14:textId="77777777" w:rsidR="00BE47FB" w:rsidRPr="00BE47FB" w:rsidRDefault="00BE47FB" w:rsidP="00E34725">
            <w:pPr>
              <w:spacing w:after="0"/>
            </w:pPr>
            <w:r w:rsidRPr="00BE47FB">
              <w:t>Content-Length</w:t>
            </w:r>
          </w:p>
        </w:tc>
        <w:tc>
          <w:tcPr>
            <w:tcW w:w="8190" w:type="dxa"/>
            <w:vAlign w:val="center"/>
            <w:hideMark/>
          </w:tcPr>
          <w:p w14:paraId="7E3EB169" w14:textId="77777777" w:rsidR="00BE47FB" w:rsidRPr="00BE47FB" w:rsidRDefault="00BE47FB" w:rsidP="00E34725">
            <w:pPr>
              <w:spacing w:after="0"/>
            </w:pPr>
            <w:r w:rsidRPr="00BE47FB">
              <w:t>Length of the content</w:t>
            </w:r>
          </w:p>
        </w:tc>
        <w:tc>
          <w:tcPr>
            <w:tcW w:w="1160" w:type="dxa"/>
            <w:vAlign w:val="center"/>
            <w:hideMark/>
          </w:tcPr>
          <w:p w14:paraId="4628FBC9" w14:textId="77777777" w:rsidR="00BE47FB" w:rsidRPr="00BE47FB" w:rsidRDefault="00BE47FB" w:rsidP="00E34725">
            <w:pPr>
              <w:spacing w:after="0"/>
            </w:pPr>
            <w:r w:rsidRPr="00BE47FB">
              <w:t>Bytes</w:t>
            </w:r>
          </w:p>
        </w:tc>
      </w:tr>
    </w:tbl>
    <w:p w14:paraId="73EDACA1" w14:textId="2D156260" w:rsidR="00BE47FB" w:rsidRPr="00FC7068" w:rsidRDefault="00E34725" w:rsidP="00FC7068">
      <w:pPr>
        <w:pStyle w:val="Heading3"/>
      </w:pPr>
      <w:r w:rsidRPr="00FC7068">
        <w:t>Output Body</w:t>
      </w:r>
      <w:r w:rsidR="00FC7068" w:rsidRPr="00FC7068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2"/>
        <w:gridCol w:w="8319"/>
        <w:gridCol w:w="1039"/>
      </w:tblGrid>
      <w:tr w:rsidR="00E34725" w:rsidRPr="00E34725" w14:paraId="7B652846" w14:textId="77777777" w:rsidTr="00FC7068">
        <w:trPr>
          <w:trHeight w:val="396"/>
        </w:trPr>
        <w:tc>
          <w:tcPr>
            <w:tcW w:w="2150" w:type="dxa"/>
            <w:shd w:val="clear" w:color="auto" w:fill="D9D9D9" w:themeFill="background1" w:themeFillShade="D9"/>
            <w:vAlign w:val="center"/>
            <w:hideMark/>
          </w:tcPr>
          <w:p w14:paraId="2217E39D" w14:textId="77777777" w:rsidR="00E34725" w:rsidRPr="00E34725" w:rsidRDefault="00E34725" w:rsidP="00E34725">
            <w:pPr>
              <w:spacing w:after="0"/>
            </w:pPr>
            <w:r w:rsidRPr="00E34725">
              <w:t>Parameter</w:t>
            </w:r>
          </w:p>
        </w:tc>
        <w:tc>
          <w:tcPr>
            <w:tcW w:w="8312" w:type="dxa"/>
            <w:shd w:val="clear" w:color="auto" w:fill="D9D9D9" w:themeFill="background1" w:themeFillShade="D9"/>
            <w:vAlign w:val="center"/>
            <w:hideMark/>
          </w:tcPr>
          <w:p w14:paraId="0983D209" w14:textId="77777777" w:rsidR="00E34725" w:rsidRPr="00E34725" w:rsidRDefault="00E34725" w:rsidP="00E34725">
            <w:pPr>
              <w:spacing w:after="0"/>
            </w:pPr>
            <w:r w:rsidRPr="00E34725">
              <w:t>Description</w:t>
            </w:r>
          </w:p>
        </w:tc>
        <w:tc>
          <w:tcPr>
            <w:tcW w:w="1038" w:type="dxa"/>
            <w:shd w:val="clear" w:color="auto" w:fill="D9D9D9" w:themeFill="background1" w:themeFillShade="D9"/>
            <w:vAlign w:val="center"/>
            <w:hideMark/>
          </w:tcPr>
          <w:p w14:paraId="211D4823" w14:textId="77777777" w:rsidR="00E34725" w:rsidRPr="00E34725" w:rsidRDefault="00E34725" w:rsidP="00E34725">
            <w:pPr>
              <w:spacing w:after="0"/>
            </w:pPr>
            <w:r w:rsidRPr="00E34725">
              <w:t>Type</w:t>
            </w:r>
          </w:p>
        </w:tc>
      </w:tr>
      <w:tr w:rsidR="00E34725" w:rsidRPr="00E34725" w14:paraId="3CB644BA" w14:textId="77777777" w:rsidTr="00FC7068">
        <w:trPr>
          <w:trHeight w:val="285"/>
        </w:trPr>
        <w:tc>
          <w:tcPr>
            <w:tcW w:w="2150" w:type="dxa"/>
            <w:hideMark/>
          </w:tcPr>
          <w:p w14:paraId="72C70328" w14:textId="77777777" w:rsidR="00E34725" w:rsidRPr="00E34725" w:rsidRDefault="00E34725" w:rsidP="00E34725">
            <w:pPr>
              <w:spacing w:after="0"/>
            </w:pPr>
            <w:r w:rsidRPr="00E34725">
              <w:t>RoleId</w:t>
            </w:r>
          </w:p>
        </w:tc>
        <w:tc>
          <w:tcPr>
            <w:tcW w:w="8312" w:type="dxa"/>
            <w:hideMark/>
          </w:tcPr>
          <w:p w14:paraId="57D10DF1" w14:textId="0915287F" w:rsidR="00E34725" w:rsidRPr="00E34725" w:rsidRDefault="00E34725" w:rsidP="00E34725">
            <w:pPr>
              <w:spacing w:after="0"/>
            </w:pPr>
            <w:r w:rsidRPr="00E34725">
              <w:t xml:space="preserve">Role id of the </w:t>
            </w:r>
            <w:r w:rsidR="008E0A86">
              <w:t>IAI</w:t>
            </w:r>
            <w:r w:rsidRPr="00E34725">
              <w:t xml:space="preserve"> user roles</w:t>
            </w:r>
          </w:p>
        </w:tc>
        <w:tc>
          <w:tcPr>
            <w:tcW w:w="1038" w:type="dxa"/>
            <w:hideMark/>
          </w:tcPr>
          <w:p w14:paraId="0A10AC7F" w14:textId="77777777" w:rsidR="00E34725" w:rsidRPr="00E34725" w:rsidRDefault="00E34725" w:rsidP="00E34725">
            <w:pPr>
              <w:spacing w:after="0"/>
            </w:pPr>
            <w:r w:rsidRPr="00E34725">
              <w:t>String</w:t>
            </w:r>
          </w:p>
        </w:tc>
      </w:tr>
      <w:tr w:rsidR="00E34725" w:rsidRPr="00E34725" w14:paraId="038B1A87" w14:textId="77777777" w:rsidTr="00FC7068">
        <w:trPr>
          <w:trHeight w:val="285"/>
        </w:trPr>
        <w:tc>
          <w:tcPr>
            <w:tcW w:w="2150" w:type="dxa"/>
            <w:hideMark/>
          </w:tcPr>
          <w:p w14:paraId="37775D13" w14:textId="77777777" w:rsidR="00E34725" w:rsidRPr="00E34725" w:rsidRDefault="00E34725" w:rsidP="00E34725">
            <w:pPr>
              <w:spacing w:after="0"/>
            </w:pPr>
            <w:r w:rsidRPr="00E34725">
              <w:t>RoleName</w:t>
            </w:r>
          </w:p>
        </w:tc>
        <w:tc>
          <w:tcPr>
            <w:tcW w:w="8312" w:type="dxa"/>
            <w:hideMark/>
          </w:tcPr>
          <w:p w14:paraId="793A8302" w14:textId="454C5BCA" w:rsidR="00E34725" w:rsidRPr="00E34725" w:rsidRDefault="00E34725" w:rsidP="00E34725">
            <w:pPr>
              <w:spacing w:after="0"/>
            </w:pPr>
            <w:r w:rsidRPr="00E34725">
              <w:t xml:space="preserve">Role name of the </w:t>
            </w:r>
            <w:r w:rsidR="008E0A86">
              <w:t>IAI</w:t>
            </w:r>
            <w:r w:rsidRPr="00E34725">
              <w:t xml:space="preserve"> user roles </w:t>
            </w:r>
          </w:p>
        </w:tc>
        <w:tc>
          <w:tcPr>
            <w:tcW w:w="1038" w:type="dxa"/>
            <w:hideMark/>
          </w:tcPr>
          <w:p w14:paraId="54C0CD26" w14:textId="77777777" w:rsidR="00E34725" w:rsidRPr="00E34725" w:rsidRDefault="00E34725" w:rsidP="00E34725">
            <w:pPr>
              <w:spacing w:after="0"/>
            </w:pPr>
            <w:r w:rsidRPr="00E34725">
              <w:t>String</w:t>
            </w:r>
          </w:p>
        </w:tc>
      </w:tr>
      <w:tr w:rsidR="00E34725" w:rsidRPr="00E34725" w14:paraId="62472426" w14:textId="77777777" w:rsidTr="00FC7068">
        <w:trPr>
          <w:trHeight w:val="285"/>
        </w:trPr>
        <w:tc>
          <w:tcPr>
            <w:tcW w:w="2150" w:type="dxa"/>
            <w:hideMark/>
          </w:tcPr>
          <w:p w14:paraId="0A8559DB" w14:textId="77777777" w:rsidR="00E34725" w:rsidRPr="00E34725" w:rsidRDefault="00E34725" w:rsidP="00E34725">
            <w:pPr>
              <w:spacing w:after="0"/>
            </w:pPr>
            <w:r w:rsidRPr="00E34725">
              <w:t>RoleDescription</w:t>
            </w:r>
          </w:p>
        </w:tc>
        <w:tc>
          <w:tcPr>
            <w:tcW w:w="8312" w:type="dxa"/>
            <w:hideMark/>
          </w:tcPr>
          <w:p w14:paraId="38D4CB80" w14:textId="100B74E5" w:rsidR="00E34725" w:rsidRPr="00E34725" w:rsidRDefault="00E34725" w:rsidP="00E34725">
            <w:pPr>
              <w:spacing w:after="0"/>
            </w:pPr>
            <w:r w:rsidRPr="00E34725">
              <w:t xml:space="preserve">The role description of the </w:t>
            </w:r>
            <w:r w:rsidR="008E0A86">
              <w:t>IAI</w:t>
            </w:r>
            <w:r w:rsidRPr="00E34725">
              <w:t xml:space="preserve"> user roles</w:t>
            </w:r>
          </w:p>
        </w:tc>
        <w:tc>
          <w:tcPr>
            <w:tcW w:w="1038" w:type="dxa"/>
            <w:hideMark/>
          </w:tcPr>
          <w:p w14:paraId="568FB608" w14:textId="77777777" w:rsidR="00E34725" w:rsidRPr="00E34725" w:rsidRDefault="00E34725" w:rsidP="00E34725">
            <w:pPr>
              <w:spacing w:after="0"/>
            </w:pPr>
            <w:r w:rsidRPr="00E34725">
              <w:t>String</w:t>
            </w:r>
          </w:p>
        </w:tc>
      </w:tr>
      <w:tr w:rsidR="00E34725" w:rsidRPr="00E34725" w14:paraId="56B70529" w14:textId="77777777" w:rsidTr="00FC7068">
        <w:trPr>
          <w:trHeight w:val="285"/>
        </w:trPr>
        <w:tc>
          <w:tcPr>
            <w:tcW w:w="2150" w:type="dxa"/>
            <w:hideMark/>
          </w:tcPr>
          <w:p w14:paraId="5E42BE70" w14:textId="77777777" w:rsidR="00E34725" w:rsidRPr="00E34725" w:rsidRDefault="00E34725" w:rsidP="00E34725">
            <w:pPr>
              <w:spacing w:after="0"/>
            </w:pPr>
            <w:r w:rsidRPr="00E34725">
              <w:t>RoleType</w:t>
            </w:r>
          </w:p>
        </w:tc>
        <w:tc>
          <w:tcPr>
            <w:tcW w:w="8312" w:type="dxa"/>
            <w:hideMark/>
          </w:tcPr>
          <w:p w14:paraId="4190B976" w14:textId="124F18F3" w:rsidR="00E34725" w:rsidRPr="00E34725" w:rsidRDefault="00E34725" w:rsidP="00E34725">
            <w:pPr>
              <w:spacing w:after="0"/>
            </w:pPr>
            <w:r w:rsidRPr="00E34725">
              <w:t xml:space="preserve">Role type of the </w:t>
            </w:r>
            <w:r w:rsidR="008E0A86">
              <w:t>IAI</w:t>
            </w:r>
            <w:r w:rsidRPr="00E34725">
              <w:t xml:space="preserve"> user roles</w:t>
            </w:r>
          </w:p>
        </w:tc>
        <w:tc>
          <w:tcPr>
            <w:tcW w:w="1038" w:type="dxa"/>
            <w:hideMark/>
          </w:tcPr>
          <w:p w14:paraId="6827B77C" w14:textId="77777777" w:rsidR="00E34725" w:rsidRPr="00E34725" w:rsidRDefault="00E34725" w:rsidP="00E34725">
            <w:pPr>
              <w:spacing w:after="0"/>
            </w:pPr>
            <w:r w:rsidRPr="00E34725">
              <w:t>String</w:t>
            </w:r>
          </w:p>
        </w:tc>
      </w:tr>
      <w:tr w:rsidR="00E34725" w:rsidRPr="00E34725" w14:paraId="6655D056" w14:textId="77777777" w:rsidTr="00FC7068">
        <w:trPr>
          <w:trHeight w:val="285"/>
        </w:trPr>
        <w:tc>
          <w:tcPr>
            <w:tcW w:w="2150" w:type="dxa"/>
            <w:hideMark/>
          </w:tcPr>
          <w:p w14:paraId="464DCC10" w14:textId="77777777" w:rsidR="00E34725" w:rsidRPr="00E34725" w:rsidRDefault="00E34725" w:rsidP="00E34725">
            <w:pPr>
              <w:spacing w:after="0"/>
            </w:pPr>
            <w:r w:rsidRPr="00E34725">
              <w:t>IsSensitive</w:t>
            </w:r>
          </w:p>
        </w:tc>
        <w:tc>
          <w:tcPr>
            <w:tcW w:w="8312" w:type="dxa"/>
            <w:hideMark/>
          </w:tcPr>
          <w:p w14:paraId="319A574F" w14:textId="77777777" w:rsidR="00E34725" w:rsidRPr="00E34725" w:rsidRDefault="00E34725" w:rsidP="00E34725">
            <w:pPr>
              <w:spacing w:after="0"/>
            </w:pPr>
            <w:r w:rsidRPr="00E34725">
              <w:t>This is a Boolean value. If the value is true, there are some sensitive KPIs that users in those roles can access, otherwise not</w:t>
            </w:r>
          </w:p>
        </w:tc>
        <w:tc>
          <w:tcPr>
            <w:tcW w:w="1038" w:type="dxa"/>
            <w:hideMark/>
          </w:tcPr>
          <w:p w14:paraId="09142ED8" w14:textId="77777777" w:rsidR="00E34725" w:rsidRPr="00E34725" w:rsidRDefault="00E34725" w:rsidP="00E34725">
            <w:pPr>
              <w:spacing w:after="0"/>
            </w:pPr>
            <w:r w:rsidRPr="00E34725">
              <w:t>Boolean</w:t>
            </w:r>
          </w:p>
        </w:tc>
      </w:tr>
      <w:tr w:rsidR="00E34725" w:rsidRPr="00E34725" w14:paraId="3D6D2299" w14:textId="77777777" w:rsidTr="00FC7068">
        <w:trPr>
          <w:trHeight w:val="285"/>
        </w:trPr>
        <w:tc>
          <w:tcPr>
            <w:tcW w:w="2150" w:type="dxa"/>
            <w:hideMark/>
          </w:tcPr>
          <w:p w14:paraId="0526521B" w14:textId="77777777" w:rsidR="00E34725" w:rsidRPr="00E34725" w:rsidRDefault="00E34725" w:rsidP="00E34725">
            <w:pPr>
              <w:spacing w:after="0"/>
            </w:pPr>
            <w:r w:rsidRPr="00E34725">
              <w:t>DepartmentId</w:t>
            </w:r>
          </w:p>
        </w:tc>
        <w:tc>
          <w:tcPr>
            <w:tcW w:w="8312" w:type="dxa"/>
            <w:hideMark/>
          </w:tcPr>
          <w:p w14:paraId="2A2887A3" w14:textId="716C3271" w:rsidR="00E34725" w:rsidRPr="00E34725" w:rsidRDefault="00E34725" w:rsidP="00E34725">
            <w:pPr>
              <w:spacing w:after="0"/>
            </w:pPr>
            <w:r w:rsidRPr="00E34725">
              <w:t xml:space="preserve">Department ID of </w:t>
            </w:r>
            <w:r w:rsidR="008E0A86">
              <w:t>IAI</w:t>
            </w:r>
            <w:r w:rsidRPr="00E34725">
              <w:t xml:space="preserve"> user departments</w:t>
            </w:r>
          </w:p>
        </w:tc>
        <w:tc>
          <w:tcPr>
            <w:tcW w:w="1038" w:type="dxa"/>
            <w:hideMark/>
          </w:tcPr>
          <w:p w14:paraId="6FE84A09" w14:textId="77777777" w:rsidR="00E34725" w:rsidRPr="00E34725" w:rsidRDefault="00E34725" w:rsidP="00E34725">
            <w:pPr>
              <w:spacing w:after="0"/>
            </w:pPr>
            <w:r w:rsidRPr="00E34725">
              <w:t>String</w:t>
            </w:r>
          </w:p>
        </w:tc>
      </w:tr>
      <w:tr w:rsidR="00E34725" w:rsidRPr="00E34725" w14:paraId="27C48D42" w14:textId="77777777" w:rsidTr="00FC7068">
        <w:trPr>
          <w:trHeight w:val="285"/>
        </w:trPr>
        <w:tc>
          <w:tcPr>
            <w:tcW w:w="2150" w:type="dxa"/>
            <w:hideMark/>
          </w:tcPr>
          <w:p w14:paraId="1ED50DA4" w14:textId="77777777" w:rsidR="00E34725" w:rsidRPr="00E34725" w:rsidRDefault="00E34725" w:rsidP="00E34725">
            <w:pPr>
              <w:spacing w:after="0"/>
            </w:pPr>
            <w:r w:rsidRPr="00E34725">
              <w:t>DepartmentName</w:t>
            </w:r>
          </w:p>
        </w:tc>
        <w:tc>
          <w:tcPr>
            <w:tcW w:w="8312" w:type="dxa"/>
            <w:hideMark/>
          </w:tcPr>
          <w:p w14:paraId="6E79200C" w14:textId="1F65515E" w:rsidR="00E34725" w:rsidRPr="00E34725" w:rsidRDefault="00E34725" w:rsidP="00E34725">
            <w:pPr>
              <w:spacing w:after="0"/>
            </w:pPr>
            <w:r w:rsidRPr="00E34725">
              <w:t xml:space="preserve">Department name of the </w:t>
            </w:r>
            <w:r w:rsidR="008E0A86">
              <w:t>IAI</w:t>
            </w:r>
            <w:r w:rsidRPr="00E34725">
              <w:t xml:space="preserve"> user department</w:t>
            </w:r>
          </w:p>
        </w:tc>
        <w:tc>
          <w:tcPr>
            <w:tcW w:w="1038" w:type="dxa"/>
            <w:hideMark/>
          </w:tcPr>
          <w:p w14:paraId="37CF5389" w14:textId="77777777" w:rsidR="00E34725" w:rsidRPr="00E34725" w:rsidRDefault="00E34725" w:rsidP="00E34725">
            <w:pPr>
              <w:spacing w:after="0"/>
            </w:pPr>
            <w:r w:rsidRPr="00E34725">
              <w:t>String</w:t>
            </w:r>
          </w:p>
        </w:tc>
      </w:tr>
    </w:tbl>
    <w:p w14:paraId="20C17FBF" w14:textId="249983B6" w:rsidR="003A2F84" w:rsidRPr="002C55D8" w:rsidRDefault="003A2F84" w:rsidP="00E34725">
      <w:pPr>
        <w:pStyle w:val="Heading3"/>
        <w:rPr>
          <w:b w:val="0"/>
          <w:bCs w:val="0"/>
        </w:rPr>
      </w:pPr>
      <w:r w:rsidRPr="002C55D8">
        <w:t>Sample</w:t>
      </w:r>
      <w:r w:rsidR="009847D4">
        <w:t xml:space="preserve"> </w:t>
      </w:r>
      <w:r w:rsidRPr="002C55D8">
        <w:t>JSON</w:t>
      </w:r>
      <w:r w:rsidR="009847D4">
        <w:t xml:space="preserve"> </w:t>
      </w:r>
      <w:r w:rsidRPr="002C55D8">
        <w:t>Response</w:t>
      </w:r>
    </w:p>
    <w:p w14:paraId="3A4E86CC" w14:textId="77777777" w:rsidR="003A2F84" w:rsidRPr="00712D1E" w:rsidRDefault="003A2F84" w:rsidP="00C800BB">
      <w:pPr>
        <w:spacing w:after="0"/>
        <w:rPr>
          <w:rFonts w:ascii="Consolas" w:hAnsi="Consolas"/>
          <w:sz w:val="18"/>
          <w:szCs w:val="20"/>
        </w:rPr>
      </w:pPr>
      <w:r w:rsidRPr="00712D1E">
        <w:rPr>
          <w:rFonts w:ascii="Consolas" w:hAnsi="Consolas"/>
          <w:sz w:val="18"/>
          <w:szCs w:val="20"/>
        </w:rPr>
        <w:t>{</w:t>
      </w:r>
    </w:p>
    <w:p w14:paraId="719613BA" w14:textId="5DB8796E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</w:t>
      </w:r>
      <w:r w:rsidR="003A2F84" w:rsidRPr="00712D1E">
        <w:rPr>
          <w:rFonts w:ascii="Consolas" w:hAnsi="Consolas"/>
          <w:sz w:val="18"/>
          <w:szCs w:val="20"/>
        </w:rPr>
        <w:t>"Roles":</w:t>
      </w:r>
      <w:r>
        <w:rPr>
          <w:rFonts w:ascii="Consolas" w:hAnsi="Consolas"/>
          <w:sz w:val="18"/>
          <w:szCs w:val="20"/>
        </w:rPr>
        <w:t xml:space="preserve"> </w:t>
      </w:r>
      <w:r w:rsidR="003A2F84" w:rsidRPr="00712D1E">
        <w:rPr>
          <w:rFonts w:ascii="Consolas" w:hAnsi="Consolas"/>
          <w:sz w:val="18"/>
          <w:szCs w:val="20"/>
        </w:rPr>
        <w:t>[</w:t>
      </w:r>
    </w:p>
    <w:p w14:paraId="257FBBAF" w14:textId="23F00497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</w:t>
      </w:r>
      <w:r w:rsidR="003A2F84" w:rsidRPr="00712D1E">
        <w:rPr>
          <w:rFonts w:ascii="Consolas" w:hAnsi="Consolas"/>
          <w:sz w:val="18"/>
          <w:szCs w:val="20"/>
        </w:rPr>
        <w:t>{</w:t>
      </w:r>
    </w:p>
    <w:p w14:paraId="304FFED1" w14:textId="45BE38D2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3A2F84" w:rsidRPr="00712D1E">
        <w:rPr>
          <w:rFonts w:ascii="Consolas" w:hAnsi="Consolas"/>
          <w:sz w:val="18"/>
          <w:szCs w:val="20"/>
        </w:rPr>
        <w:t>"RoleId":</w:t>
      </w:r>
      <w:r>
        <w:rPr>
          <w:rFonts w:ascii="Consolas" w:hAnsi="Consolas"/>
          <w:sz w:val="18"/>
          <w:szCs w:val="20"/>
        </w:rPr>
        <w:t xml:space="preserve"> </w:t>
      </w:r>
      <w:r w:rsidR="003A2F84" w:rsidRPr="00712D1E">
        <w:rPr>
          <w:rFonts w:ascii="Consolas" w:hAnsi="Consolas"/>
          <w:sz w:val="18"/>
          <w:szCs w:val="20"/>
        </w:rPr>
        <w:t>"",</w:t>
      </w:r>
    </w:p>
    <w:p w14:paraId="07EF7464" w14:textId="71FBC7F4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3A2F84" w:rsidRPr="00712D1E">
        <w:rPr>
          <w:rFonts w:ascii="Consolas" w:hAnsi="Consolas"/>
          <w:sz w:val="18"/>
          <w:szCs w:val="20"/>
        </w:rPr>
        <w:t>"RoleName":</w:t>
      </w:r>
      <w:r>
        <w:rPr>
          <w:rFonts w:ascii="Consolas" w:hAnsi="Consolas"/>
          <w:sz w:val="18"/>
          <w:szCs w:val="20"/>
        </w:rPr>
        <w:t xml:space="preserve"> </w:t>
      </w:r>
      <w:r w:rsidR="003A2F84" w:rsidRPr="00712D1E">
        <w:rPr>
          <w:rFonts w:ascii="Consolas" w:hAnsi="Consolas"/>
          <w:sz w:val="18"/>
          <w:szCs w:val="20"/>
        </w:rPr>
        <w:t>"",</w:t>
      </w:r>
    </w:p>
    <w:p w14:paraId="0850D95A" w14:textId="023A1784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3A2F84" w:rsidRPr="00712D1E">
        <w:rPr>
          <w:rFonts w:ascii="Consolas" w:hAnsi="Consolas"/>
          <w:sz w:val="18"/>
          <w:szCs w:val="20"/>
        </w:rPr>
        <w:t>"RoleDescription":</w:t>
      </w:r>
      <w:r>
        <w:rPr>
          <w:rFonts w:ascii="Consolas" w:hAnsi="Consolas"/>
          <w:sz w:val="18"/>
          <w:szCs w:val="20"/>
        </w:rPr>
        <w:t xml:space="preserve"> </w:t>
      </w:r>
      <w:r w:rsidR="003A2F84" w:rsidRPr="00712D1E">
        <w:rPr>
          <w:rFonts w:ascii="Consolas" w:hAnsi="Consolas"/>
          <w:sz w:val="18"/>
          <w:szCs w:val="20"/>
        </w:rPr>
        <w:t>"",</w:t>
      </w:r>
    </w:p>
    <w:p w14:paraId="20AF0DF1" w14:textId="77DACF31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3A2F84" w:rsidRPr="00712D1E">
        <w:rPr>
          <w:rFonts w:ascii="Consolas" w:hAnsi="Consolas"/>
          <w:sz w:val="18"/>
          <w:szCs w:val="20"/>
        </w:rPr>
        <w:t>"RoleType":</w:t>
      </w:r>
      <w:r>
        <w:rPr>
          <w:rFonts w:ascii="Consolas" w:hAnsi="Consolas"/>
          <w:sz w:val="18"/>
          <w:szCs w:val="20"/>
        </w:rPr>
        <w:t xml:space="preserve"> </w:t>
      </w:r>
      <w:r w:rsidR="003A2F84" w:rsidRPr="00712D1E">
        <w:rPr>
          <w:rFonts w:ascii="Consolas" w:hAnsi="Consolas"/>
          <w:sz w:val="18"/>
          <w:szCs w:val="20"/>
        </w:rPr>
        <w:t>"",</w:t>
      </w:r>
    </w:p>
    <w:p w14:paraId="76B68B86" w14:textId="7ECF9FC9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3A2F84" w:rsidRPr="00712D1E">
        <w:rPr>
          <w:rFonts w:ascii="Consolas" w:hAnsi="Consolas"/>
          <w:sz w:val="18"/>
          <w:szCs w:val="20"/>
        </w:rPr>
        <w:t>"IsSensitive":</w:t>
      </w:r>
      <w:r>
        <w:rPr>
          <w:rFonts w:ascii="Consolas" w:hAnsi="Consolas"/>
          <w:sz w:val="18"/>
          <w:szCs w:val="20"/>
        </w:rPr>
        <w:t xml:space="preserve"> </w:t>
      </w:r>
      <w:r w:rsidR="003A2F84" w:rsidRPr="00712D1E">
        <w:rPr>
          <w:rFonts w:ascii="Consolas" w:hAnsi="Consolas"/>
          <w:sz w:val="18"/>
          <w:szCs w:val="20"/>
        </w:rPr>
        <w:t>"",</w:t>
      </w:r>
    </w:p>
    <w:p w14:paraId="54137DA1" w14:textId="1E65FD3A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3A2F84" w:rsidRPr="00712D1E">
        <w:rPr>
          <w:rFonts w:ascii="Consolas" w:hAnsi="Consolas"/>
          <w:sz w:val="18"/>
          <w:szCs w:val="20"/>
        </w:rPr>
        <w:t>"CreatedBy":</w:t>
      </w:r>
      <w:r>
        <w:rPr>
          <w:rFonts w:ascii="Consolas" w:hAnsi="Consolas"/>
          <w:sz w:val="18"/>
          <w:szCs w:val="20"/>
        </w:rPr>
        <w:t xml:space="preserve"> </w:t>
      </w:r>
      <w:r w:rsidR="003A2F84" w:rsidRPr="00712D1E">
        <w:rPr>
          <w:rFonts w:ascii="Consolas" w:hAnsi="Consolas"/>
          <w:sz w:val="18"/>
          <w:szCs w:val="20"/>
        </w:rPr>
        <w:t>"",</w:t>
      </w:r>
    </w:p>
    <w:p w14:paraId="0AC75D56" w14:textId="67DBBA29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3A2F84" w:rsidRPr="00712D1E">
        <w:rPr>
          <w:rFonts w:ascii="Consolas" w:hAnsi="Consolas"/>
          <w:sz w:val="18"/>
          <w:szCs w:val="20"/>
        </w:rPr>
        <w:t>"CreatedTime":</w:t>
      </w:r>
      <w:r>
        <w:rPr>
          <w:rFonts w:ascii="Consolas" w:hAnsi="Consolas"/>
          <w:sz w:val="18"/>
          <w:szCs w:val="20"/>
        </w:rPr>
        <w:t xml:space="preserve"> </w:t>
      </w:r>
      <w:r w:rsidR="003A2F84" w:rsidRPr="00712D1E">
        <w:rPr>
          <w:rFonts w:ascii="Consolas" w:hAnsi="Consolas"/>
          <w:sz w:val="18"/>
          <w:szCs w:val="20"/>
        </w:rPr>
        <w:t>"",</w:t>
      </w:r>
    </w:p>
    <w:p w14:paraId="1D546989" w14:textId="0CF7BA28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3A2F84" w:rsidRPr="00712D1E">
        <w:rPr>
          <w:rFonts w:ascii="Consolas" w:hAnsi="Consolas"/>
          <w:sz w:val="18"/>
          <w:szCs w:val="20"/>
        </w:rPr>
        <w:t>"UsersCount":</w:t>
      </w:r>
      <w:r>
        <w:rPr>
          <w:rFonts w:ascii="Consolas" w:hAnsi="Consolas"/>
          <w:sz w:val="18"/>
          <w:szCs w:val="20"/>
        </w:rPr>
        <w:t xml:space="preserve"> </w:t>
      </w:r>
      <w:r w:rsidR="003A2F84" w:rsidRPr="00712D1E">
        <w:rPr>
          <w:rFonts w:ascii="Consolas" w:hAnsi="Consolas"/>
          <w:sz w:val="18"/>
          <w:szCs w:val="20"/>
        </w:rPr>
        <w:t>"",</w:t>
      </w:r>
    </w:p>
    <w:p w14:paraId="4A617693" w14:textId="7E30F43F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3A2F84" w:rsidRPr="00712D1E">
        <w:rPr>
          <w:rFonts w:ascii="Consolas" w:hAnsi="Consolas"/>
          <w:sz w:val="18"/>
          <w:szCs w:val="20"/>
        </w:rPr>
        <w:t>"Users":</w:t>
      </w:r>
      <w:r>
        <w:rPr>
          <w:rFonts w:ascii="Consolas" w:hAnsi="Consolas"/>
          <w:sz w:val="18"/>
          <w:szCs w:val="20"/>
        </w:rPr>
        <w:t xml:space="preserve"> </w:t>
      </w:r>
      <w:r w:rsidR="003A2F84" w:rsidRPr="00712D1E">
        <w:rPr>
          <w:rFonts w:ascii="Consolas" w:hAnsi="Consolas"/>
          <w:sz w:val="18"/>
          <w:szCs w:val="20"/>
        </w:rPr>
        <w:t>[</w:t>
      </w:r>
    </w:p>
    <w:p w14:paraId="180EBC06" w14:textId="3EF5C20A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</w:t>
      </w:r>
      <w:r w:rsidR="003A2F84" w:rsidRPr="00712D1E">
        <w:rPr>
          <w:rFonts w:ascii="Consolas" w:hAnsi="Consolas"/>
          <w:sz w:val="18"/>
          <w:szCs w:val="20"/>
        </w:rPr>
        <w:t>{</w:t>
      </w:r>
    </w:p>
    <w:p w14:paraId="084FE4C3" w14:textId="1EE9D76F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  </w:t>
      </w:r>
      <w:r w:rsidR="003A2F84" w:rsidRPr="00712D1E">
        <w:rPr>
          <w:rFonts w:ascii="Consolas" w:hAnsi="Consolas"/>
          <w:sz w:val="18"/>
          <w:szCs w:val="20"/>
        </w:rPr>
        <w:t>"UserId":</w:t>
      </w:r>
      <w:r>
        <w:rPr>
          <w:rFonts w:ascii="Consolas" w:hAnsi="Consolas"/>
          <w:sz w:val="18"/>
          <w:szCs w:val="20"/>
        </w:rPr>
        <w:t xml:space="preserve"> </w:t>
      </w:r>
      <w:r w:rsidR="003A2F84" w:rsidRPr="00712D1E">
        <w:rPr>
          <w:rFonts w:ascii="Consolas" w:hAnsi="Consolas"/>
          <w:sz w:val="18"/>
          <w:szCs w:val="20"/>
        </w:rPr>
        <w:t>"",</w:t>
      </w:r>
    </w:p>
    <w:p w14:paraId="7C07B140" w14:textId="7829AC70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  </w:t>
      </w:r>
      <w:r w:rsidR="003A2F84" w:rsidRPr="00712D1E">
        <w:rPr>
          <w:rFonts w:ascii="Consolas" w:hAnsi="Consolas"/>
          <w:sz w:val="18"/>
          <w:szCs w:val="20"/>
        </w:rPr>
        <w:t>"DisplayName":</w:t>
      </w:r>
      <w:r>
        <w:rPr>
          <w:rFonts w:ascii="Consolas" w:hAnsi="Consolas"/>
          <w:sz w:val="18"/>
          <w:szCs w:val="20"/>
        </w:rPr>
        <w:t xml:space="preserve"> </w:t>
      </w:r>
      <w:r w:rsidR="003A2F84" w:rsidRPr="00712D1E">
        <w:rPr>
          <w:rFonts w:ascii="Consolas" w:hAnsi="Consolas"/>
          <w:sz w:val="18"/>
          <w:szCs w:val="20"/>
        </w:rPr>
        <w:t>"",</w:t>
      </w:r>
    </w:p>
    <w:p w14:paraId="4E27EF17" w14:textId="637695B9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  </w:t>
      </w:r>
      <w:r w:rsidR="003A2F84" w:rsidRPr="00712D1E">
        <w:rPr>
          <w:rFonts w:ascii="Consolas" w:hAnsi="Consolas"/>
          <w:sz w:val="18"/>
          <w:szCs w:val="20"/>
        </w:rPr>
        <w:t>"PhoneNumber":</w:t>
      </w:r>
      <w:r>
        <w:rPr>
          <w:rFonts w:ascii="Consolas" w:hAnsi="Consolas"/>
          <w:sz w:val="18"/>
          <w:szCs w:val="20"/>
        </w:rPr>
        <w:t xml:space="preserve"> </w:t>
      </w:r>
      <w:r w:rsidR="003A2F84" w:rsidRPr="00712D1E">
        <w:rPr>
          <w:rFonts w:ascii="Consolas" w:hAnsi="Consolas"/>
          <w:sz w:val="18"/>
          <w:szCs w:val="20"/>
        </w:rPr>
        <w:t>"",</w:t>
      </w:r>
    </w:p>
    <w:p w14:paraId="6D0C3585" w14:textId="0891E40D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  </w:t>
      </w:r>
      <w:r w:rsidR="003A2F84" w:rsidRPr="00712D1E">
        <w:rPr>
          <w:rFonts w:ascii="Consolas" w:hAnsi="Consolas"/>
          <w:sz w:val="18"/>
          <w:szCs w:val="20"/>
        </w:rPr>
        <w:t>"Email":</w:t>
      </w:r>
      <w:r>
        <w:rPr>
          <w:rFonts w:ascii="Consolas" w:hAnsi="Consolas"/>
          <w:sz w:val="18"/>
          <w:szCs w:val="20"/>
        </w:rPr>
        <w:t xml:space="preserve"> </w:t>
      </w:r>
      <w:r w:rsidR="003A2F84" w:rsidRPr="00712D1E">
        <w:rPr>
          <w:rFonts w:ascii="Consolas" w:hAnsi="Consolas"/>
          <w:sz w:val="18"/>
          <w:szCs w:val="20"/>
        </w:rPr>
        <w:t>""</w:t>
      </w:r>
    </w:p>
    <w:p w14:paraId="086E2C4D" w14:textId="0EB8EC4E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</w:t>
      </w:r>
      <w:r w:rsidR="003A2F84" w:rsidRPr="00712D1E">
        <w:rPr>
          <w:rFonts w:ascii="Consolas" w:hAnsi="Consolas"/>
          <w:sz w:val="18"/>
          <w:szCs w:val="20"/>
        </w:rPr>
        <w:t>}</w:t>
      </w:r>
    </w:p>
    <w:p w14:paraId="05A6388E" w14:textId="77A73D1B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3A2F84" w:rsidRPr="00712D1E">
        <w:rPr>
          <w:rFonts w:ascii="Consolas" w:hAnsi="Consolas"/>
          <w:sz w:val="18"/>
          <w:szCs w:val="20"/>
        </w:rPr>
        <w:t>],</w:t>
      </w:r>
    </w:p>
    <w:p w14:paraId="54D44400" w14:textId="73278447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3A2F84" w:rsidRPr="00712D1E">
        <w:rPr>
          <w:rFonts w:ascii="Consolas" w:hAnsi="Consolas"/>
          <w:sz w:val="18"/>
          <w:szCs w:val="20"/>
        </w:rPr>
        <w:t>"ADGroups":</w:t>
      </w:r>
      <w:r>
        <w:rPr>
          <w:rFonts w:ascii="Consolas" w:hAnsi="Consolas"/>
          <w:sz w:val="18"/>
          <w:szCs w:val="20"/>
        </w:rPr>
        <w:t xml:space="preserve"> </w:t>
      </w:r>
      <w:r w:rsidR="003A2F84" w:rsidRPr="00712D1E">
        <w:rPr>
          <w:rFonts w:ascii="Consolas" w:hAnsi="Consolas"/>
          <w:sz w:val="18"/>
          <w:szCs w:val="20"/>
        </w:rPr>
        <w:t>[</w:t>
      </w:r>
    </w:p>
    <w:p w14:paraId="6E41987A" w14:textId="2D64F90B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</w:t>
      </w:r>
      <w:r w:rsidR="003A2F84" w:rsidRPr="00712D1E">
        <w:rPr>
          <w:rFonts w:ascii="Consolas" w:hAnsi="Consolas"/>
          <w:sz w:val="18"/>
          <w:szCs w:val="20"/>
        </w:rPr>
        <w:t>{</w:t>
      </w:r>
    </w:p>
    <w:p w14:paraId="65837069" w14:textId="11C3BDA2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  </w:t>
      </w:r>
      <w:r w:rsidR="003A2F84" w:rsidRPr="00712D1E">
        <w:rPr>
          <w:rFonts w:ascii="Consolas" w:hAnsi="Consolas"/>
          <w:sz w:val="18"/>
          <w:szCs w:val="20"/>
        </w:rPr>
        <w:t>"GroupId":</w:t>
      </w:r>
      <w:r>
        <w:rPr>
          <w:rFonts w:ascii="Consolas" w:hAnsi="Consolas"/>
          <w:sz w:val="18"/>
          <w:szCs w:val="20"/>
        </w:rPr>
        <w:t xml:space="preserve"> </w:t>
      </w:r>
      <w:r w:rsidR="003A2F84" w:rsidRPr="00712D1E">
        <w:rPr>
          <w:rFonts w:ascii="Consolas" w:hAnsi="Consolas"/>
          <w:sz w:val="18"/>
          <w:szCs w:val="20"/>
        </w:rPr>
        <w:t>"",</w:t>
      </w:r>
    </w:p>
    <w:p w14:paraId="7E7C6227" w14:textId="641619B5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  </w:t>
      </w:r>
      <w:r w:rsidR="003A2F84" w:rsidRPr="00712D1E">
        <w:rPr>
          <w:rFonts w:ascii="Consolas" w:hAnsi="Consolas"/>
          <w:sz w:val="18"/>
          <w:szCs w:val="20"/>
        </w:rPr>
        <w:t>"GroupName":</w:t>
      </w:r>
      <w:r>
        <w:rPr>
          <w:rFonts w:ascii="Consolas" w:hAnsi="Consolas"/>
          <w:sz w:val="18"/>
          <w:szCs w:val="20"/>
        </w:rPr>
        <w:t xml:space="preserve"> </w:t>
      </w:r>
      <w:r w:rsidR="003A2F84" w:rsidRPr="00712D1E">
        <w:rPr>
          <w:rFonts w:ascii="Consolas" w:hAnsi="Consolas"/>
          <w:sz w:val="18"/>
          <w:szCs w:val="20"/>
        </w:rPr>
        <w:t>""</w:t>
      </w:r>
    </w:p>
    <w:p w14:paraId="04CE7599" w14:textId="0A1099B5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</w:t>
      </w:r>
      <w:r w:rsidR="003A2F84" w:rsidRPr="00712D1E">
        <w:rPr>
          <w:rFonts w:ascii="Consolas" w:hAnsi="Consolas"/>
          <w:sz w:val="18"/>
          <w:szCs w:val="20"/>
        </w:rPr>
        <w:t>}</w:t>
      </w:r>
    </w:p>
    <w:p w14:paraId="7F8212C5" w14:textId="3B9EE1D8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3A2F84" w:rsidRPr="00712D1E">
        <w:rPr>
          <w:rFonts w:ascii="Consolas" w:hAnsi="Consolas"/>
          <w:sz w:val="18"/>
          <w:szCs w:val="20"/>
        </w:rPr>
        <w:t>],</w:t>
      </w:r>
    </w:p>
    <w:p w14:paraId="3C170581" w14:textId="28E6A598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3A2F84" w:rsidRPr="00712D1E">
        <w:rPr>
          <w:rFonts w:ascii="Consolas" w:hAnsi="Consolas"/>
          <w:sz w:val="18"/>
          <w:szCs w:val="20"/>
        </w:rPr>
        <w:t>"Departments":</w:t>
      </w:r>
      <w:r>
        <w:rPr>
          <w:rFonts w:ascii="Consolas" w:hAnsi="Consolas"/>
          <w:sz w:val="18"/>
          <w:szCs w:val="20"/>
        </w:rPr>
        <w:t xml:space="preserve"> </w:t>
      </w:r>
      <w:r w:rsidR="003A2F84" w:rsidRPr="00712D1E">
        <w:rPr>
          <w:rFonts w:ascii="Consolas" w:hAnsi="Consolas"/>
          <w:sz w:val="18"/>
          <w:szCs w:val="20"/>
        </w:rPr>
        <w:t>[</w:t>
      </w:r>
    </w:p>
    <w:p w14:paraId="5A3AFC1B" w14:textId="2698AC3B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</w:t>
      </w:r>
      <w:r w:rsidR="003A2F84" w:rsidRPr="00712D1E">
        <w:rPr>
          <w:rFonts w:ascii="Consolas" w:hAnsi="Consolas"/>
          <w:sz w:val="18"/>
          <w:szCs w:val="20"/>
        </w:rPr>
        <w:t>{</w:t>
      </w:r>
    </w:p>
    <w:p w14:paraId="23E67446" w14:textId="05DF71DC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  </w:t>
      </w:r>
      <w:r w:rsidR="003A2F84" w:rsidRPr="00712D1E">
        <w:rPr>
          <w:rFonts w:ascii="Consolas" w:hAnsi="Consolas"/>
          <w:sz w:val="18"/>
          <w:szCs w:val="20"/>
        </w:rPr>
        <w:t>"DepartmentId":</w:t>
      </w:r>
      <w:r>
        <w:rPr>
          <w:rFonts w:ascii="Consolas" w:hAnsi="Consolas"/>
          <w:sz w:val="18"/>
          <w:szCs w:val="20"/>
        </w:rPr>
        <w:t xml:space="preserve"> </w:t>
      </w:r>
      <w:r w:rsidR="003A2F84" w:rsidRPr="00712D1E">
        <w:rPr>
          <w:rFonts w:ascii="Consolas" w:hAnsi="Consolas"/>
          <w:sz w:val="18"/>
          <w:szCs w:val="20"/>
        </w:rPr>
        <w:t>"",</w:t>
      </w:r>
    </w:p>
    <w:p w14:paraId="5B075A73" w14:textId="31EDC257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  </w:t>
      </w:r>
      <w:r w:rsidR="003A2F84" w:rsidRPr="00712D1E">
        <w:rPr>
          <w:rFonts w:ascii="Consolas" w:hAnsi="Consolas"/>
          <w:sz w:val="18"/>
          <w:szCs w:val="20"/>
        </w:rPr>
        <w:t>"DepartmentName":</w:t>
      </w:r>
      <w:r>
        <w:rPr>
          <w:rFonts w:ascii="Consolas" w:hAnsi="Consolas"/>
          <w:sz w:val="18"/>
          <w:szCs w:val="20"/>
        </w:rPr>
        <w:t xml:space="preserve"> </w:t>
      </w:r>
      <w:r w:rsidR="003A2F84" w:rsidRPr="00712D1E">
        <w:rPr>
          <w:rFonts w:ascii="Consolas" w:hAnsi="Consolas"/>
          <w:sz w:val="18"/>
          <w:szCs w:val="20"/>
        </w:rPr>
        <w:t>"",</w:t>
      </w:r>
    </w:p>
    <w:p w14:paraId="4425D062" w14:textId="0B40B1CF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  </w:t>
      </w:r>
      <w:r w:rsidR="003A2F84" w:rsidRPr="00712D1E">
        <w:rPr>
          <w:rFonts w:ascii="Consolas" w:hAnsi="Consolas"/>
          <w:sz w:val="18"/>
          <w:szCs w:val="20"/>
        </w:rPr>
        <w:t>"DepartmentDescription":</w:t>
      </w:r>
      <w:r>
        <w:rPr>
          <w:rFonts w:ascii="Consolas" w:hAnsi="Consolas"/>
          <w:sz w:val="18"/>
          <w:szCs w:val="20"/>
        </w:rPr>
        <w:t xml:space="preserve"> </w:t>
      </w:r>
      <w:r w:rsidR="003A2F84" w:rsidRPr="00712D1E">
        <w:rPr>
          <w:rFonts w:ascii="Consolas" w:hAnsi="Consolas"/>
          <w:sz w:val="18"/>
          <w:szCs w:val="20"/>
        </w:rPr>
        <w:t>""</w:t>
      </w:r>
    </w:p>
    <w:p w14:paraId="79B81AF0" w14:textId="03B479AA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  </w:t>
      </w:r>
      <w:r w:rsidR="003A2F84" w:rsidRPr="00712D1E">
        <w:rPr>
          <w:rFonts w:ascii="Consolas" w:hAnsi="Consolas"/>
          <w:sz w:val="18"/>
          <w:szCs w:val="20"/>
        </w:rPr>
        <w:t>}</w:t>
      </w:r>
    </w:p>
    <w:p w14:paraId="26EE5323" w14:textId="0F511761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  </w:t>
      </w:r>
      <w:r w:rsidR="003A2F84" w:rsidRPr="00712D1E">
        <w:rPr>
          <w:rFonts w:ascii="Consolas" w:hAnsi="Consolas"/>
          <w:sz w:val="18"/>
          <w:szCs w:val="20"/>
        </w:rPr>
        <w:t>]</w:t>
      </w:r>
    </w:p>
    <w:p w14:paraId="1FF83990" w14:textId="1DEEF3C8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  </w:t>
      </w:r>
      <w:r w:rsidR="003A2F84" w:rsidRPr="00712D1E">
        <w:rPr>
          <w:rFonts w:ascii="Consolas" w:hAnsi="Consolas"/>
          <w:sz w:val="18"/>
          <w:szCs w:val="20"/>
        </w:rPr>
        <w:t>}</w:t>
      </w:r>
    </w:p>
    <w:p w14:paraId="10C5069B" w14:textId="7682FCF5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  </w:t>
      </w:r>
      <w:r w:rsidR="003A2F84" w:rsidRPr="00712D1E">
        <w:rPr>
          <w:rFonts w:ascii="Consolas" w:hAnsi="Consolas"/>
          <w:sz w:val="18"/>
          <w:szCs w:val="20"/>
        </w:rPr>
        <w:t>]</w:t>
      </w:r>
    </w:p>
    <w:p w14:paraId="719B321C" w14:textId="0582A5F7" w:rsidR="003A2F84" w:rsidRPr="00712D1E" w:rsidRDefault="009847D4" w:rsidP="00C800BB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 xml:space="preserve">                </w:t>
      </w:r>
      <w:r w:rsidR="003A2F84" w:rsidRPr="00712D1E">
        <w:rPr>
          <w:rFonts w:ascii="Consolas" w:hAnsi="Consolas"/>
          <w:sz w:val="18"/>
          <w:szCs w:val="20"/>
        </w:rPr>
        <w:t>}</w:t>
      </w:r>
    </w:p>
    <w:p w14:paraId="69DE5926" w14:textId="799682F0" w:rsidR="003A2F84" w:rsidRPr="00E34725" w:rsidRDefault="00E34725" w:rsidP="00E34725">
      <w:pPr>
        <w:pStyle w:val="Heading3"/>
      </w:pPr>
      <w:r>
        <w:t>Result</w:t>
      </w:r>
    </w:p>
    <w:tbl>
      <w:tblPr>
        <w:tblW w:w="11264" w:type="dxa"/>
        <w:tblLayout w:type="fixed"/>
        <w:tblLook w:val="04A0" w:firstRow="1" w:lastRow="0" w:firstColumn="1" w:lastColumn="0" w:noHBand="0" w:noVBand="1"/>
      </w:tblPr>
      <w:tblGrid>
        <w:gridCol w:w="1984"/>
        <w:gridCol w:w="9280"/>
      </w:tblGrid>
      <w:tr w:rsidR="00E34725" w:rsidRPr="00E34725" w14:paraId="23D54816" w14:textId="77777777" w:rsidTr="00E34725">
        <w:trPr>
          <w:trHeight w:val="278"/>
        </w:trPr>
        <w:tc>
          <w:tcPr>
            <w:tcW w:w="19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69A344F8" w14:textId="77777777" w:rsidR="00E34725" w:rsidRPr="00E34725" w:rsidRDefault="00E34725" w:rsidP="00E34725">
            <w:pPr>
              <w:spacing w:after="0"/>
            </w:pPr>
            <w:r w:rsidRPr="00E34725">
              <w:t>HTTP Code</w:t>
            </w:r>
          </w:p>
        </w:tc>
        <w:tc>
          <w:tcPr>
            <w:tcW w:w="92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3799D6E1" w14:textId="77777777" w:rsidR="00E34725" w:rsidRPr="00E34725" w:rsidRDefault="00E34725" w:rsidP="00E34725">
            <w:pPr>
              <w:spacing w:after="0"/>
            </w:pPr>
            <w:r w:rsidRPr="00E34725">
              <w:t>Result Description</w:t>
            </w:r>
          </w:p>
        </w:tc>
      </w:tr>
      <w:tr w:rsidR="00E34725" w:rsidRPr="00E34725" w14:paraId="6CB01536" w14:textId="77777777" w:rsidTr="00E34725">
        <w:trPr>
          <w:trHeight w:val="278"/>
        </w:trPr>
        <w:tc>
          <w:tcPr>
            <w:tcW w:w="19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483B3F5F" w14:textId="77777777" w:rsidR="00E34725" w:rsidRPr="00E34725" w:rsidRDefault="00E34725" w:rsidP="00E34725">
            <w:pPr>
              <w:spacing w:after="0"/>
            </w:pPr>
            <w:r w:rsidRPr="00E34725">
              <w:t>200</w:t>
            </w:r>
          </w:p>
        </w:tc>
        <w:tc>
          <w:tcPr>
            <w:tcW w:w="92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23FAEF03" w14:textId="77777777" w:rsidR="00E34725" w:rsidRPr="00E34725" w:rsidRDefault="00E34725" w:rsidP="00E34725">
            <w:pPr>
              <w:spacing w:after="0"/>
            </w:pPr>
            <w:r w:rsidRPr="00E34725">
              <w:t>The list of the roles associated with the list of RoleIds provided in the query parameter.</w:t>
            </w:r>
          </w:p>
        </w:tc>
      </w:tr>
    </w:tbl>
    <w:p w14:paraId="0A8DAF82" w14:textId="5ED00B4D" w:rsidR="00C800BB" w:rsidRDefault="00E34725" w:rsidP="00E34725">
      <w:pPr>
        <w:pStyle w:val="Heading3"/>
      </w:pPr>
      <w:r>
        <w:t>Error Management</w:t>
      </w:r>
    </w:p>
    <w:tbl>
      <w:tblPr>
        <w:tblW w:w="11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8"/>
        <w:gridCol w:w="2248"/>
        <w:gridCol w:w="7184"/>
      </w:tblGrid>
      <w:tr w:rsidR="00E34725" w:rsidRPr="00E34725" w14:paraId="25752272" w14:textId="77777777" w:rsidTr="00FC7068">
        <w:trPr>
          <w:trHeight w:val="313"/>
        </w:trPr>
        <w:tc>
          <w:tcPr>
            <w:tcW w:w="1808" w:type="dxa"/>
            <w:shd w:val="clear" w:color="auto" w:fill="D9D9D9" w:themeFill="background1" w:themeFillShade="D9"/>
            <w:vAlign w:val="center"/>
            <w:hideMark/>
          </w:tcPr>
          <w:p w14:paraId="228BB8BB" w14:textId="77777777" w:rsidR="00E34725" w:rsidRPr="00E34725" w:rsidRDefault="00E34725" w:rsidP="00B14D6A">
            <w:pPr>
              <w:spacing w:after="0"/>
            </w:pPr>
            <w:r w:rsidRPr="00E34725">
              <w:t>HTTP Code</w:t>
            </w:r>
          </w:p>
        </w:tc>
        <w:tc>
          <w:tcPr>
            <w:tcW w:w="2248" w:type="dxa"/>
            <w:shd w:val="clear" w:color="auto" w:fill="D9D9D9" w:themeFill="background1" w:themeFillShade="D9"/>
            <w:vAlign w:val="center"/>
            <w:hideMark/>
          </w:tcPr>
          <w:p w14:paraId="653AB2E6" w14:textId="77777777" w:rsidR="00E34725" w:rsidRPr="00E34725" w:rsidRDefault="00E34725" w:rsidP="00B14D6A">
            <w:pPr>
              <w:spacing w:after="0"/>
            </w:pPr>
            <w:r w:rsidRPr="00E34725">
              <w:t>Error Code</w:t>
            </w:r>
          </w:p>
        </w:tc>
        <w:tc>
          <w:tcPr>
            <w:tcW w:w="7184" w:type="dxa"/>
            <w:shd w:val="clear" w:color="auto" w:fill="D9D9D9" w:themeFill="background1" w:themeFillShade="D9"/>
            <w:vAlign w:val="center"/>
            <w:hideMark/>
          </w:tcPr>
          <w:p w14:paraId="17EE2103" w14:textId="77777777" w:rsidR="00E34725" w:rsidRPr="00E34725" w:rsidRDefault="00E34725" w:rsidP="00B14D6A">
            <w:pPr>
              <w:spacing w:after="0"/>
            </w:pPr>
            <w:r w:rsidRPr="00E34725">
              <w:t>Error Description</w:t>
            </w:r>
          </w:p>
        </w:tc>
      </w:tr>
      <w:tr w:rsidR="00E34725" w:rsidRPr="00E34725" w14:paraId="4579108B" w14:textId="77777777" w:rsidTr="00FC7068">
        <w:trPr>
          <w:trHeight w:val="250"/>
        </w:trPr>
        <w:tc>
          <w:tcPr>
            <w:tcW w:w="1808" w:type="dxa"/>
            <w:vAlign w:val="center"/>
            <w:hideMark/>
          </w:tcPr>
          <w:p w14:paraId="19B7254A" w14:textId="77777777" w:rsidR="00E34725" w:rsidRPr="00E34725" w:rsidRDefault="00E34725" w:rsidP="00B14D6A">
            <w:pPr>
              <w:spacing w:after="0"/>
            </w:pPr>
            <w:r w:rsidRPr="00E34725">
              <w:t>500</w:t>
            </w:r>
          </w:p>
        </w:tc>
        <w:tc>
          <w:tcPr>
            <w:tcW w:w="2248" w:type="dxa"/>
            <w:vAlign w:val="center"/>
            <w:hideMark/>
          </w:tcPr>
          <w:p w14:paraId="221E525D" w14:textId="77777777" w:rsidR="00E34725" w:rsidRPr="00E34725" w:rsidRDefault="00E34725" w:rsidP="00B14D6A">
            <w:pPr>
              <w:spacing w:after="0"/>
            </w:pPr>
            <w:r w:rsidRPr="00E34725">
              <w:t>500</w:t>
            </w:r>
          </w:p>
        </w:tc>
        <w:tc>
          <w:tcPr>
            <w:tcW w:w="7184" w:type="dxa"/>
            <w:vAlign w:val="center"/>
            <w:hideMark/>
          </w:tcPr>
          <w:p w14:paraId="004A8265" w14:textId="77777777" w:rsidR="00E34725" w:rsidRPr="00E34725" w:rsidRDefault="00E34725" w:rsidP="00B14D6A">
            <w:pPr>
              <w:spacing w:after="0"/>
            </w:pPr>
            <w:r w:rsidRPr="00E34725">
              <w:t xml:space="preserve">      Generic Error</w:t>
            </w:r>
          </w:p>
        </w:tc>
      </w:tr>
      <w:tr w:rsidR="00E34725" w:rsidRPr="00E34725" w14:paraId="61C4F646" w14:textId="77777777" w:rsidTr="00FC7068">
        <w:trPr>
          <w:trHeight w:val="322"/>
        </w:trPr>
        <w:tc>
          <w:tcPr>
            <w:tcW w:w="1808" w:type="dxa"/>
            <w:vAlign w:val="center"/>
            <w:hideMark/>
          </w:tcPr>
          <w:p w14:paraId="507C72A6" w14:textId="77777777" w:rsidR="00E34725" w:rsidRPr="00E34725" w:rsidRDefault="00E34725" w:rsidP="00B14D6A">
            <w:pPr>
              <w:spacing w:after="0"/>
            </w:pPr>
            <w:r w:rsidRPr="00E34725">
              <w:t>400</w:t>
            </w:r>
          </w:p>
        </w:tc>
        <w:tc>
          <w:tcPr>
            <w:tcW w:w="2248" w:type="dxa"/>
            <w:vAlign w:val="center"/>
            <w:hideMark/>
          </w:tcPr>
          <w:p w14:paraId="51471D79" w14:textId="77777777" w:rsidR="00E34725" w:rsidRPr="00E34725" w:rsidRDefault="00E34725" w:rsidP="00B14D6A">
            <w:pPr>
              <w:spacing w:after="0"/>
            </w:pPr>
            <w:r w:rsidRPr="00E34725">
              <w:t>401</w:t>
            </w:r>
          </w:p>
        </w:tc>
        <w:tc>
          <w:tcPr>
            <w:tcW w:w="7184" w:type="dxa"/>
            <w:vAlign w:val="center"/>
            <w:hideMark/>
          </w:tcPr>
          <w:p w14:paraId="067F6EA9" w14:textId="63C59334" w:rsidR="00E34725" w:rsidRPr="00E34725" w:rsidRDefault="00E34725" w:rsidP="00B14D6A">
            <w:pPr>
              <w:spacing w:after="0"/>
            </w:pPr>
            <w:r w:rsidRPr="00E34725">
              <w:t>Unauthorized User</w:t>
            </w:r>
            <w:r w:rsidR="00B14D6A">
              <w:t xml:space="preserve"> / </w:t>
            </w:r>
            <w:r w:rsidR="00CF79F3">
              <w:t xml:space="preserve">Header Token </w:t>
            </w:r>
            <w:r w:rsidRPr="00E34725">
              <w:t>could be missing</w:t>
            </w:r>
          </w:p>
        </w:tc>
      </w:tr>
      <w:tr w:rsidR="00E34725" w:rsidRPr="00E34725" w14:paraId="5FFA7148" w14:textId="77777777" w:rsidTr="00FC7068">
        <w:trPr>
          <w:trHeight w:val="178"/>
        </w:trPr>
        <w:tc>
          <w:tcPr>
            <w:tcW w:w="1808" w:type="dxa"/>
            <w:vAlign w:val="center"/>
            <w:hideMark/>
          </w:tcPr>
          <w:p w14:paraId="5C28D410" w14:textId="77777777" w:rsidR="00E34725" w:rsidRPr="00E34725" w:rsidRDefault="00E34725" w:rsidP="00B14D6A">
            <w:pPr>
              <w:spacing w:after="0"/>
            </w:pPr>
            <w:r w:rsidRPr="00E34725">
              <w:t>400</w:t>
            </w:r>
          </w:p>
        </w:tc>
        <w:tc>
          <w:tcPr>
            <w:tcW w:w="2248" w:type="dxa"/>
            <w:vAlign w:val="center"/>
            <w:hideMark/>
          </w:tcPr>
          <w:p w14:paraId="255C5496" w14:textId="77777777" w:rsidR="00E34725" w:rsidRPr="00E34725" w:rsidRDefault="00E34725" w:rsidP="00B14D6A">
            <w:pPr>
              <w:spacing w:after="0"/>
            </w:pPr>
            <w:r w:rsidRPr="00E34725">
              <w:t>400</w:t>
            </w:r>
          </w:p>
        </w:tc>
        <w:tc>
          <w:tcPr>
            <w:tcW w:w="7184" w:type="dxa"/>
            <w:vAlign w:val="center"/>
            <w:hideMark/>
          </w:tcPr>
          <w:p w14:paraId="6225D21C" w14:textId="77777777" w:rsidR="00E34725" w:rsidRPr="00E34725" w:rsidRDefault="00E34725" w:rsidP="00B14D6A">
            <w:pPr>
              <w:spacing w:after="0"/>
            </w:pPr>
            <w:r w:rsidRPr="00E34725">
              <w:t>Bad request</w:t>
            </w:r>
          </w:p>
        </w:tc>
      </w:tr>
    </w:tbl>
    <w:p w14:paraId="687797A3" w14:textId="0E9CFB81" w:rsidR="00291CCA" w:rsidRDefault="00291CCA" w:rsidP="0096182F">
      <w:pPr>
        <w:pStyle w:val="Heading2"/>
      </w:pPr>
      <w:bookmarkStart w:id="55" w:name="_Toc217392190"/>
      <w:r w:rsidRPr="0387F8AB">
        <w:t>GET-</w:t>
      </w:r>
      <w:r w:rsidR="009847D4">
        <w:t xml:space="preserve"> </w:t>
      </w:r>
      <w:r w:rsidRPr="0387F8AB">
        <w:t>GetDepartments</w:t>
      </w:r>
      <w:bookmarkEnd w:id="55"/>
    </w:p>
    <w:p w14:paraId="4A0618E0" w14:textId="24C2F61C" w:rsidR="007660DE" w:rsidRDefault="007660DE" w:rsidP="007660DE">
      <w:r>
        <w:t>This</w:t>
      </w:r>
      <w:r w:rsidR="009847D4">
        <w:t xml:space="preserve"> </w:t>
      </w:r>
      <w:r w:rsidRPr="0387F8AB">
        <w:t>API</w:t>
      </w:r>
      <w:r w:rsidR="009847D4">
        <w:t xml:space="preserve"> </w:t>
      </w:r>
      <w:r w:rsidRPr="0387F8AB">
        <w:t>is</w:t>
      </w:r>
      <w:r w:rsidR="009847D4">
        <w:t xml:space="preserve"> </w:t>
      </w:r>
      <w:r>
        <w:t>used</w:t>
      </w:r>
      <w:r w:rsidR="009847D4">
        <w:t xml:space="preserve"> </w:t>
      </w:r>
      <w:r w:rsidRPr="0387F8AB">
        <w:t>for</w:t>
      </w:r>
      <w:r w:rsidR="009847D4">
        <w:t xml:space="preserve"> </w:t>
      </w:r>
      <w:r>
        <w:t>fetching</w:t>
      </w:r>
      <w:r w:rsidR="009847D4">
        <w:t xml:space="preserve"> </w:t>
      </w:r>
      <w:r>
        <w:t>all</w:t>
      </w:r>
      <w:r w:rsidR="009847D4">
        <w:t xml:space="preserve"> </w:t>
      </w:r>
      <w:r w:rsidR="008E0A86">
        <w:t>IAI</w:t>
      </w:r>
      <w:r w:rsidR="009847D4">
        <w:t xml:space="preserve"> </w:t>
      </w:r>
      <w:r>
        <w:t>department</w:t>
      </w:r>
      <w:r w:rsidRPr="0387F8AB">
        <w:t>s.</w:t>
      </w:r>
      <w:r w:rsidR="009847D4">
        <w:t xml:space="preserve"> </w:t>
      </w:r>
      <w:r>
        <w:t>If</w:t>
      </w:r>
      <w:r w:rsidR="009847D4">
        <w:t xml:space="preserve"> </w:t>
      </w:r>
      <w:r>
        <w:t>DepartmentID</w:t>
      </w:r>
      <w:r w:rsidR="009847D4">
        <w:t xml:space="preserve"> </w:t>
      </w:r>
      <w:r>
        <w:t>is</w:t>
      </w:r>
      <w:r w:rsidR="009847D4">
        <w:t xml:space="preserve"> </w:t>
      </w:r>
      <w:r>
        <w:t>given,</w:t>
      </w:r>
      <w:r w:rsidR="009847D4">
        <w:t xml:space="preserve"> </w:t>
      </w:r>
      <w:r>
        <w:t>it</w:t>
      </w:r>
      <w:r w:rsidR="009847D4">
        <w:t xml:space="preserve"> </w:t>
      </w:r>
      <w:r>
        <w:t>will</w:t>
      </w:r>
      <w:r w:rsidR="009847D4">
        <w:t xml:space="preserve"> </w:t>
      </w:r>
      <w:r>
        <w:t>return</w:t>
      </w:r>
      <w:r w:rsidR="009847D4">
        <w:t xml:space="preserve"> </w:t>
      </w:r>
      <w:r>
        <w:t>the</w:t>
      </w:r>
      <w:r w:rsidR="009847D4">
        <w:t xml:space="preserve"> </w:t>
      </w:r>
      <w:r>
        <w:t>corresponding</w:t>
      </w:r>
      <w:r w:rsidR="009847D4">
        <w:t xml:space="preserve"> </w:t>
      </w:r>
      <w:r w:rsidR="008E0A86">
        <w:t>IAI</w:t>
      </w:r>
      <w:r w:rsidR="009847D4">
        <w:t xml:space="preserve"> </w:t>
      </w:r>
      <w:r>
        <w:t>Department.</w:t>
      </w:r>
    </w:p>
    <w:p w14:paraId="075BB782" w14:textId="3C242ED6" w:rsidR="00CE5B08" w:rsidRDefault="00CE5B08" w:rsidP="00CE5B08">
      <w:pPr>
        <w:pStyle w:val="Heading3"/>
      </w:pPr>
      <w:r>
        <w:t>API Preconditions</w:t>
      </w:r>
    </w:p>
    <w:p w14:paraId="5D87EEE2" w14:textId="3E283272" w:rsidR="00291CCA" w:rsidRDefault="00291CCA" w:rsidP="00291CCA">
      <w:r w:rsidRPr="0387F8AB">
        <w:t>To</w:t>
      </w:r>
      <w:r w:rsidR="009847D4">
        <w:t xml:space="preserve"> </w:t>
      </w:r>
      <w:r w:rsidRPr="0387F8AB">
        <w:t>fetch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response</w:t>
      </w:r>
      <w:r w:rsidR="009847D4">
        <w:t xml:space="preserve"> </w:t>
      </w:r>
      <w:r w:rsidRPr="0387F8AB">
        <w:t>from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APIs,</w:t>
      </w:r>
      <w:r w:rsidR="009847D4">
        <w:t xml:space="preserve"> </w:t>
      </w:r>
      <w:r w:rsidR="0060487A">
        <w:t>the</w:t>
      </w:r>
      <w:r w:rsidR="009847D4">
        <w:t xml:space="preserve"> </w:t>
      </w:r>
      <w:r w:rsidR="00C7629C" w:rsidRPr="0387F8AB">
        <w:t>Authorization</w:t>
      </w:r>
      <w:r w:rsidR="00C7629C">
        <w:t xml:space="preserve"> </w:t>
      </w:r>
      <w:r w:rsidR="00C7629C" w:rsidRPr="0387F8AB">
        <w:t>token</w:t>
      </w:r>
      <w:r w:rsidR="009847D4">
        <w:t xml:space="preserve"> </w:t>
      </w:r>
      <w:r w:rsidR="0060487A">
        <w:t>must</w:t>
      </w:r>
      <w:r w:rsidR="009847D4">
        <w:t xml:space="preserve"> </w:t>
      </w:r>
      <w:r w:rsidRPr="0387F8AB">
        <w:t>exist.</w:t>
      </w:r>
      <w:r w:rsidR="009847D4">
        <w:t xml:space="preserve">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040"/>
        <w:gridCol w:w="7460"/>
      </w:tblGrid>
      <w:tr w:rsidR="00291CCA" w14:paraId="0F7D5104" w14:textId="77777777" w:rsidTr="0037563D">
        <w:trPr>
          <w:trHeight w:val="165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730834F" w14:textId="77777777" w:rsidR="00291CCA" w:rsidRDefault="00291CCA" w:rsidP="0037563D">
            <w:pPr>
              <w:spacing w:after="0"/>
              <w:jc w:val="left"/>
            </w:pPr>
            <w:r w:rsidRPr="0387F8AB">
              <w:t>PROTOCOL</w:t>
            </w:r>
          </w:p>
        </w:tc>
        <w:tc>
          <w:tcPr>
            <w:tcW w:w="7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2A43F1" w14:textId="3D482FE0" w:rsidR="00291CCA" w:rsidRPr="00853D7D" w:rsidRDefault="00291CCA" w:rsidP="00F57A9B">
            <w:pPr>
              <w:spacing w:after="0"/>
              <w:rPr>
                <w:rFonts w:ascii="Consolas" w:hAnsi="Consolas"/>
              </w:rPr>
            </w:pPr>
            <w:r w:rsidRPr="00853D7D">
              <w:rPr>
                <w:rFonts w:ascii="Consolas" w:hAnsi="Consolas"/>
              </w:rPr>
              <w:t>HTTPS</w:t>
            </w:r>
          </w:p>
        </w:tc>
      </w:tr>
      <w:tr w:rsidR="00291CCA" w14:paraId="3C8B357E" w14:textId="77777777" w:rsidTr="0037563D">
        <w:trPr>
          <w:trHeight w:val="105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599BF79" w14:textId="4CBAFDA7" w:rsidR="00291CCA" w:rsidRDefault="00291CCA" w:rsidP="0037563D">
            <w:pPr>
              <w:spacing w:after="0"/>
              <w:jc w:val="left"/>
            </w:pPr>
            <w:r w:rsidRPr="0387F8AB">
              <w:t>PATH</w:t>
            </w:r>
            <w:r w:rsidR="009847D4">
              <w:t xml:space="preserve"> </w:t>
            </w:r>
            <w:r w:rsidR="008E0A86">
              <w:t>IAI</w:t>
            </w:r>
            <w:r w:rsidR="00457DED">
              <w:t xml:space="preserve"> (Cognite)</w:t>
            </w:r>
            <w:r w:rsidR="00396F19">
              <w:t>(Public Exposure)</w:t>
            </w:r>
          </w:p>
        </w:tc>
        <w:tc>
          <w:tcPr>
            <w:tcW w:w="7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536791" w14:textId="13B323D0" w:rsidR="00291CCA" w:rsidRPr="00853D7D" w:rsidRDefault="00291CCA" w:rsidP="00F57A9B">
            <w:pPr>
              <w:spacing w:after="0"/>
              <w:rPr>
                <w:rFonts w:ascii="Consolas" w:hAnsi="Consolas"/>
              </w:rPr>
            </w:pPr>
            <w:r w:rsidRPr="00853D7D">
              <w:rPr>
                <w:rFonts w:ascii="Consolas" w:hAnsi="Consolas"/>
              </w:rPr>
              <w:t>Without</w:t>
            </w:r>
            <w:r w:rsidR="009847D4" w:rsidRPr="00853D7D">
              <w:rPr>
                <w:rFonts w:ascii="Consolas" w:hAnsi="Consolas"/>
              </w:rPr>
              <w:t xml:space="preserve"> </w:t>
            </w:r>
            <w:r w:rsidRPr="00853D7D">
              <w:rPr>
                <w:rFonts w:ascii="Consolas" w:hAnsi="Consolas"/>
              </w:rPr>
              <w:t>department</w:t>
            </w:r>
            <w:r w:rsidR="009847D4" w:rsidRPr="00853D7D">
              <w:rPr>
                <w:rFonts w:ascii="Consolas" w:hAnsi="Consolas"/>
              </w:rPr>
              <w:t xml:space="preserve"> </w:t>
            </w:r>
            <w:r w:rsidRPr="00853D7D">
              <w:rPr>
                <w:rFonts w:ascii="Consolas" w:hAnsi="Consolas"/>
              </w:rPr>
              <w:t>Id</w:t>
            </w:r>
            <w:r w:rsidR="00522641" w:rsidRPr="00853D7D">
              <w:rPr>
                <w:rFonts w:ascii="Consolas" w:hAnsi="Consolas"/>
              </w:rPr>
              <w:t>:</w:t>
            </w:r>
          </w:p>
          <w:p w14:paraId="48B8DAA6" w14:textId="7DAA9152" w:rsidR="00291CCA" w:rsidRPr="00853D7D" w:rsidRDefault="00D82C9D" w:rsidP="00F57A9B">
            <w:pPr>
              <w:spacing w:after="0"/>
              <w:rPr>
                <w:rFonts w:ascii="Consolas" w:hAnsi="Consolas"/>
              </w:rPr>
            </w:pPr>
            <w:hyperlink r:id="rId33" w:history="1">
              <w:r w:rsidRPr="00853D7D">
                <w:rPr>
                  <w:rStyle w:val="Hyperlink"/>
                  <w:rFonts w:ascii="Consolas" w:hAnsi="Consolas"/>
                </w:rPr>
                <w:t>https://apim-mw-aot-dev.azure-api.net/api/people-management/departments</w:t>
              </w:r>
            </w:hyperlink>
          </w:p>
          <w:p w14:paraId="76A8FC40" w14:textId="0F4F0CF0" w:rsidR="00291CCA" w:rsidRPr="00853D7D" w:rsidRDefault="00291CCA" w:rsidP="00F57A9B">
            <w:pPr>
              <w:spacing w:after="0"/>
              <w:rPr>
                <w:rFonts w:ascii="Consolas" w:hAnsi="Consolas"/>
              </w:rPr>
            </w:pPr>
            <w:r w:rsidRPr="00853D7D">
              <w:rPr>
                <w:rFonts w:ascii="Consolas" w:hAnsi="Consolas"/>
              </w:rPr>
              <w:t>With</w:t>
            </w:r>
            <w:r w:rsidR="009847D4" w:rsidRPr="00853D7D">
              <w:rPr>
                <w:rFonts w:ascii="Consolas" w:hAnsi="Consolas"/>
              </w:rPr>
              <w:t xml:space="preserve"> </w:t>
            </w:r>
            <w:r w:rsidRPr="00853D7D">
              <w:rPr>
                <w:rFonts w:ascii="Consolas" w:hAnsi="Consolas"/>
              </w:rPr>
              <w:t>department</w:t>
            </w:r>
            <w:r w:rsidR="009847D4" w:rsidRPr="00853D7D">
              <w:rPr>
                <w:rFonts w:ascii="Consolas" w:hAnsi="Consolas"/>
              </w:rPr>
              <w:t xml:space="preserve"> </w:t>
            </w:r>
            <w:r w:rsidRPr="00853D7D">
              <w:rPr>
                <w:rFonts w:ascii="Consolas" w:hAnsi="Consolas"/>
              </w:rPr>
              <w:t>Id</w:t>
            </w:r>
            <w:r w:rsidR="00522641" w:rsidRPr="00853D7D">
              <w:rPr>
                <w:rFonts w:ascii="Consolas" w:hAnsi="Consolas"/>
              </w:rPr>
              <w:t>:</w:t>
            </w:r>
          </w:p>
          <w:p w14:paraId="4BE21D4F" w14:textId="77506669" w:rsidR="00291CCA" w:rsidRPr="00853D7D" w:rsidRDefault="00D82C9D" w:rsidP="00F57A9B">
            <w:pPr>
              <w:spacing w:after="0"/>
              <w:rPr>
                <w:rFonts w:ascii="Consolas" w:hAnsi="Consolas"/>
              </w:rPr>
            </w:pPr>
            <w:hyperlink r:id="rId34" w:history="1">
              <w:r w:rsidRPr="00853D7D">
                <w:rPr>
                  <w:rStyle w:val="Hyperlink"/>
                  <w:rFonts w:ascii="Consolas" w:hAnsi="Consolas"/>
                </w:rPr>
                <w:t>https://apim-mw-aot-dev.azure-api.net/api/people-management/departments</w:t>
              </w:r>
            </w:hyperlink>
            <w:r w:rsidR="00291CCA" w:rsidRPr="00853D7D">
              <w:rPr>
                <w:rStyle w:val="Hyperlink"/>
                <w:rFonts w:ascii="Consolas" w:hAnsi="Consolas"/>
              </w:rPr>
              <w:t>/{departmentId}</w:t>
            </w:r>
          </w:p>
        </w:tc>
      </w:tr>
      <w:tr w:rsidR="00872994" w14:paraId="01682DC1" w14:textId="77777777" w:rsidTr="0037563D">
        <w:trPr>
          <w:trHeight w:val="105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A549A5D" w14:textId="25BF31C5" w:rsidR="00872994" w:rsidRPr="0387F8AB" w:rsidRDefault="00872994" w:rsidP="0037563D">
            <w:pPr>
              <w:spacing w:after="0"/>
              <w:jc w:val="left"/>
            </w:pPr>
            <w:r>
              <w:t xml:space="preserve">PATH </w:t>
            </w:r>
            <w:r w:rsidR="008E0A86">
              <w:t>IAI</w:t>
            </w:r>
            <w:r w:rsidR="00457DED">
              <w:t xml:space="preserve"> (</w:t>
            </w:r>
            <w:r>
              <w:t>Azure</w:t>
            </w:r>
            <w:r w:rsidR="00457DED">
              <w:t>)</w:t>
            </w:r>
            <w:r>
              <w:t xml:space="preserve"> </w:t>
            </w:r>
            <w:r w:rsidR="00396F19">
              <w:t>(Public Exposure)</w:t>
            </w:r>
          </w:p>
        </w:tc>
        <w:tc>
          <w:tcPr>
            <w:tcW w:w="7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DF7C5D" w14:textId="77777777" w:rsidR="00872994" w:rsidRPr="00853D7D" w:rsidRDefault="00872994" w:rsidP="00F57A9B">
            <w:pPr>
              <w:spacing w:after="0"/>
              <w:rPr>
                <w:rFonts w:ascii="Consolas" w:hAnsi="Consolas"/>
              </w:rPr>
            </w:pPr>
            <w:r w:rsidRPr="00853D7D">
              <w:rPr>
                <w:rFonts w:ascii="Consolas" w:hAnsi="Consolas"/>
              </w:rPr>
              <w:t>Without department Id:</w:t>
            </w:r>
          </w:p>
          <w:p w14:paraId="466CD7DD" w14:textId="77777777" w:rsidR="00EE174E" w:rsidRPr="00853D7D" w:rsidRDefault="00EE174E" w:rsidP="00EE174E">
            <w:pPr>
              <w:spacing w:after="0"/>
              <w:rPr>
                <w:rStyle w:val="Hyperlink"/>
                <w:rFonts w:ascii="Consolas" w:hAnsi="Consolas"/>
              </w:rPr>
            </w:pPr>
            <w:r w:rsidRPr="00853D7D">
              <w:rPr>
                <w:rStyle w:val="Hyperlink"/>
                <w:rFonts w:ascii="Consolas" w:hAnsi="Consolas"/>
              </w:rPr>
              <w:t>https://apim-aot-azure-dev.azure-api.net/api/people-management/departments</w:t>
            </w:r>
          </w:p>
          <w:p w14:paraId="5214172D" w14:textId="77777777" w:rsidR="00872994" w:rsidRPr="00853D7D" w:rsidRDefault="00EE174E" w:rsidP="00F57A9B">
            <w:pPr>
              <w:spacing w:after="0"/>
              <w:rPr>
                <w:rFonts w:ascii="Consolas" w:hAnsi="Consolas"/>
              </w:rPr>
            </w:pPr>
            <w:r w:rsidRPr="00853D7D">
              <w:rPr>
                <w:rFonts w:ascii="Consolas" w:hAnsi="Consolas"/>
              </w:rPr>
              <w:t>With department Id:</w:t>
            </w:r>
          </w:p>
          <w:p w14:paraId="0AB29E1B" w14:textId="20A0BDA8" w:rsidR="00EE174E" w:rsidRPr="00853D7D" w:rsidRDefault="00EE174E" w:rsidP="00F57A9B">
            <w:pPr>
              <w:spacing w:after="0"/>
              <w:rPr>
                <w:rStyle w:val="Hyperlink"/>
                <w:rFonts w:ascii="Consolas" w:hAnsi="Consolas"/>
              </w:rPr>
            </w:pPr>
            <w:r w:rsidRPr="00853D7D">
              <w:rPr>
                <w:rStyle w:val="Hyperlink"/>
                <w:rFonts w:ascii="Consolas" w:hAnsi="Consolas"/>
              </w:rPr>
              <w:t>https://apim-aot-azure-dev.azure-api.net/api/people-management/departments</w:t>
            </w:r>
            <w:r w:rsidR="00D13CDA" w:rsidRPr="00853D7D">
              <w:rPr>
                <w:rStyle w:val="Hyperlink"/>
                <w:rFonts w:ascii="Consolas" w:hAnsi="Consolas"/>
              </w:rPr>
              <w:t>/{departmentId}</w:t>
            </w:r>
          </w:p>
        </w:tc>
      </w:tr>
      <w:tr w:rsidR="00291CCA" w14:paraId="7C7E4058" w14:textId="77777777" w:rsidTr="0037563D">
        <w:trPr>
          <w:trHeight w:val="135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38FFBCA" w14:textId="77777777" w:rsidR="00291CCA" w:rsidRDefault="00291CCA" w:rsidP="0037563D">
            <w:pPr>
              <w:spacing w:after="0"/>
              <w:jc w:val="left"/>
            </w:pPr>
            <w:r w:rsidRPr="0387F8AB">
              <w:t>METHOD</w:t>
            </w:r>
          </w:p>
        </w:tc>
        <w:tc>
          <w:tcPr>
            <w:tcW w:w="7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BB4622" w14:textId="2D12E092" w:rsidR="00291CCA" w:rsidRPr="00853D7D" w:rsidRDefault="00291CCA" w:rsidP="00F57A9B">
            <w:pPr>
              <w:spacing w:after="0"/>
              <w:rPr>
                <w:rFonts w:ascii="Consolas" w:hAnsi="Consolas"/>
              </w:rPr>
            </w:pPr>
            <w:r w:rsidRPr="00853D7D">
              <w:rPr>
                <w:rFonts w:ascii="Consolas" w:hAnsi="Consolas"/>
              </w:rPr>
              <w:t>GET</w:t>
            </w:r>
          </w:p>
        </w:tc>
      </w:tr>
      <w:tr w:rsidR="00291CCA" w14:paraId="1A801E41" w14:textId="77777777" w:rsidTr="0037563D">
        <w:trPr>
          <w:trHeight w:val="240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2776070" w14:textId="192ECC71" w:rsidR="00291CCA" w:rsidRDefault="00291CCA" w:rsidP="0037563D">
            <w:pPr>
              <w:spacing w:after="0"/>
              <w:jc w:val="left"/>
            </w:pPr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7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BB74E5" w14:textId="0225602B" w:rsidR="00291CCA" w:rsidRPr="00853D7D" w:rsidRDefault="00291CCA" w:rsidP="00F57A9B">
            <w:pPr>
              <w:spacing w:after="0"/>
              <w:rPr>
                <w:rFonts w:ascii="Consolas" w:hAnsi="Consolas"/>
              </w:rPr>
            </w:pPr>
            <w:r w:rsidRPr="00853D7D">
              <w:rPr>
                <w:rFonts w:ascii="Consolas" w:hAnsi="Consolas"/>
              </w:rPr>
              <w:t>application</w:t>
            </w:r>
            <w:r w:rsidR="009847D4" w:rsidRPr="00853D7D">
              <w:rPr>
                <w:rFonts w:ascii="Consolas" w:hAnsi="Consolas"/>
              </w:rPr>
              <w:t xml:space="preserve"> </w:t>
            </w:r>
            <w:r w:rsidRPr="00853D7D">
              <w:rPr>
                <w:rFonts w:ascii="Consolas" w:hAnsi="Consolas"/>
              </w:rPr>
              <w:t>/</w:t>
            </w:r>
            <w:r w:rsidR="009847D4" w:rsidRPr="00853D7D">
              <w:rPr>
                <w:rFonts w:ascii="Consolas" w:hAnsi="Consolas"/>
              </w:rPr>
              <w:t xml:space="preserve"> </w:t>
            </w:r>
            <w:r w:rsidRPr="00853D7D">
              <w:rPr>
                <w:rFonts w:ascii="Consolas" w:hAnsi="Consolas"/>
              </w:rPr>
              <w:t>json</w:t>
            </w:r>
          </w:p>
        </w:tc>
      </w:tr>
    </w:tbl>
    <w:p w14:paraId="10D43B56" w14:textId="1FCEC28E" w:rsidR="00291CCA" w:rsidRPr="00CE5B08" w:rsidRDefault="0037563D" w:rsidP="00CE5B08">
      <w:pPr>
        <w:pStyle w:val="Heading3"/>
      </w:pPr>
      <w:r w:rsidRPr="00CE5B08">
        <w:t>Input Header</w:t>
      </w:r>
      <w:r w:rsidR="00CE5B08" w:rsidRPr="00CE5B08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9"/>
        <w:gridCol w:w="8029"/>
        <w:gridCol w:w="848"/>
        <w:gridCol w:w="1034"/>
      </w:tblGrid>
      <w:tr w:rsidR="0037563D" w:rsidRPr="0037563D" w14:paraId="61A5C186" w14:textId="77777777" w:rsidTr="00CE5B08">
        <w:trPr>
          <w:trHeight w:val="360"/>
        </w:trPr>
        <w:tc>
          <w:tcPr>
            <w:tcW w:w="1598" w:type="dxa"/>
            <w:shd w:val="clear" w:color="auto" w:fill="D9D9D9" w:themeFill="background1" w:themeFillShade="D9"/>
            <w:vAlign w:val="center"/>
            <w:hideMark/>
          </w:tcPr>
          <w:p w14:paraId="5247A46D" w14:textId="77777777" w:rsidR="0037563D" w:rsidRPr="0037563D" w:rsidRDefault="0037563D" w:rsidP="0037563D">
            <w:pPr>
              <w:spacing w:after="0"/>
            </w:pPr>
            <w:r w:rsidRPr="0037563D">
              <w:t>Parameter</w:t>
            </w:r>
          </w:p>
        </w:tc>
        <w:tc>
          <w:tcPr>
            <w:tcW w:w="8022" w:type="dxa"/>
            <w:shd w:val="clear" w:color="auto" w:fill="D9D9D9" w:themeFill="background1" w:themeFillShade="D9"/>
            <w:vAlign w:val="center"/>
            <w:hideMark/>
          </w:tcPr>
          <w:p w14:paraId="217BDCD7" w14:textId="77777777" w:rsidR="0037563D" w:rsidRPr="0037563D" w:rsidRDefault="0037563D" w:rsidP="0037563D">
            <w:pPr>
              <w:spacing w:after="0"/>
            </w:pPr>
            <w:r w:rsidRPr="0037563D">
              <w:t>Description</w:t>
            </w:r>
          </w:p>
        </w:tc>
        <w:tc>
          <w:tcPr>
            <w:tcW w:w="847" w:type="dxa"/>
            <w:shd w:val="clear" w:color="auto" w:fill="D9D9D9" w:themeFill="background1" w:themeFillShade="D9"/>
            <w:vAlign w:val="center"/>
            <w:hideMark/>
          </w:tcPr>
          <w:p w14:paraId="27D3E585" w14:textId="77777777" w:rsidR="0037563D" w:rsidRPr="0037563D" w:rsidRDefault="0037563D" w:rsidP="0037563D">
            <w:pPr>
              <w:spacing w:after="0"/>
            </w:pPr>
            <w:r w:rsidRPr="0037563D">
              <w:t>M/O</w:t>
            </w:r>
          </w:p>
        </w:tc>
        <w:tc>
          <w:tcPr>
            <w:tcW w:w="1033" w:type="dxa"/>
            <w:shd w:val="clear" w:color="auto" w:fill="D9D9D9" w:themeFill="background1" w:themeFillShade="D9"/>
            <w:vAlign w:val="center"/>
            <w:hideMark/>
          </w:tcPr>
          <w:p w14:paraId="0718E8C0" w14:textId="77777777" w:rsidR="0037563D" w:rsidRPr="0037563D" w:rsidRDefault="0037563D" w:rsidP="0037563D">
            <w:pPr>
              <w:spacing w:after="0"/>
            </w:pPr>
            <w:r w:rsidRPr="0037563D">
              <w:t>Type</w:t>
            </w:r>
          </w:p>
        </w:tc>
      </w:tr>
      <w:tr w:rsidR="0037563D" w:rsidRPr="0037563D" w14:paraId="2EBB7B54" w14:textId="77777777" w:rsidTr="00CE5B08">
        <w:trPr>
          <w:trHeight w:val="360"/>
        </w:trPr>
        <w:tc>
          <w:tcPr>
            <w:tcW w:w="1598" w:type="dxa"/>
            <w:vAlign w:val="center"/>
            <w:hideMark/>
          </w:tcPr>
          <w:p w14:paraId="2EFE1F3A" w14:textId="77777777" w:rsidR="0037563D" w:rsidRPr="0037563D" w:rsidRDefault="0037563D" w:rsidP="0037563D">
            <w:pPr>
              <w:spacing w:after="0"/>
            </w:pPr>
            <w:r w:rsidRPr="0037563D">
              <w:t>Authorization</w:t>
            </w:r>
          </w:p>
        </w:tc>
        <w:tc>
          <w:tcPr>
            <w:tcW w:w="8022" w:type="dxa"/>
            <w:vAlign w:val="center"/>
            <w:hideMark/>
          </w:tcPr>
          <w:p w14:paraId="6600BCF9" w14:textId="77777777" w:rsidR="0037563D" w:rsidRPr="0037563D" w:rsidRDefault="0037563D" w:rsidP="0037563D">
            <w:pPr>
              <w:spacing w:after="0"/>
            </w:pPr>
            <w:r w:rsidRPr="0037563D">
              <w:t>Token acquired from Azure AD based on the user credentials for further API calls.</w:t>
            </w:r>
          </w:p>
        </w:tc>
        <w:tc>
          <w:tcPr>
            <w:tcW w:w="847" w:type="dxa"/>
            <w:vAlign w:val="center"/>
            <w:hideMark/>
          </w:tcPr>
          <w:p w14:paraId="455E928B" w14:textId="77777777" w:rsidR="0037563D" w:rsidRPr="0037563D" w:rsidRDefault="0037563D" w:rsidP="0037563D">
            <w:pPr>
              <w:spacing w:after="0"/>
            </w:pPr>
            <w:r w:rsidRPr="0037563D">
              <w:t>M</w:t>
            </w:r>
          </w:p>
        </w:tc>
        <w:tc>
          <w:tcPr>
            <w:tcW w:w="1033" w:type="dxa"/>
            <w:vAlign w:val="center"/>
            <w:hideMark/>
          </w:tcPr>
          <w:p w14:paraId="5828C286" w14:textId="77777777" w:rsidR="0037563D" w:rsidRPr="0037563D" w:rsidRDefault="0037563D" w:rsidP="0037563D">
            <w:pPr>
              <w:spacing w:after="0"/>
            </w:pPr>
            <w:r w:rsidRPr="0037563D">
              <w:t>String</w:t>
            </w:r>
          </w:p>
        </w:tc>
      </w:tr>
    </w:tbl>
    <w:p w14:paraId="11C09B1D" w14:textId="293BDF3C" w:rsidR="0037563D" w:rsidRPr="00CE5B08" w:rsidRDefault="0037563D" w:rsidP="00CE5B08">
      <w:pPr>
        <w:pStyle w:val="Heading3"/>
      </w:pPr>
      <w:r w:rsidRPr="00CE5B08">
        <w:t>Input Path</w:t>
      </w:r>
      <w:r w:rsidR="00CE5B08" w:rsidRPr="00CE5B08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9"/>
        <w:gridCol w:w="8029"/>
        <w:gridCol w:w="848"/>
        <w:gridCol w:w="1034"/>
      </w:tblGrid>
      <w:tr w:rsidR="0037563D" w:rsidRPr="0037563D" w14:paraId="6C57286A" w14:textId="77777777" w:rsidTr="00CE5B08">
        <w:trPr>
          <w:trHeight w:val="360"/>
        </w:trPr>
        <w:tc>
          <w:tcPr>
            <w:tcW w:w="1598" w:type="dxa"/>
            <w:shd w:val="clear" w:color="auto" w:fill="D9D9D9" w:themeFill="background1" w:themeFillShade="D9"/>
            <w:vAlign w:val="center"/>
            <w:hideMark/>
          </w:tcPr>
          <w:p w14:paraId="4FB93161" w14:textId="77777777" w:rsidR="0037563D" w:rsidRPr="0037563D" w:rsidRDefault="0037563D" w:rsidP="0037563D">
            <w:pPr>
              <w:spacing w:after="0"/>
            </w:pPr>
            <w:r w:rsidRPr="0037563D">
              <w:t>Parameter</w:t>
            </w:r>
          </w:p>
        </w:tc>
        <w:tc>
          <w:tcPr>
            <w:tcW w:w="8022" w:type="dxa"/>
            <w:shd w:val="clear" w:color="auto" w:fill="D9D9D9" w:themeFill="background1" w:themeFillShade="D9"/>
            <w:vAlign w:val="center"/>
            <w:hideMark/>
          </w:tcPr>
          <w:p w14:paraId="0EA84669" w14:textId="77777777" w:rsidR="0037563D" w:rsidRPr="0037563D" w:rsidRDefault="0037563D" w:rsidP="0037563D">
            <w:pPr>
              <w:spacing w:after="0"/>
            </w:pPr>
            <w:r w:rsidRPr="0037563D">
              <w:t>Description</w:t>
            </w:r>
          </w:p>
        </w:tc>
        <w:tc>
          <w:tcPr>
            <w:tcW w:w="847" w:type="dxa"/>
            <w:shd w:val="clear" w:color="auto" w:fill="D9D9D9" w:themeFill="background1" w:themeFillShade="D9"/>
            <w:vAlign w:val="center"/>
            <w:hideMark/>
          </w:tcPr>
          <w:p w14:paraId="68A1DA65" w14:textId="77777777" w:rsidR="0037563D" w:rsidRPr="0037563D" w:rsidRDefault="0037563D" w:rsidP="0037563D">
            <w:pPr>
              <w:spacing w:after="0"/>
            </w:pPr>
            <w:r w:rsidRPr="0037563D">
              <w:t>M/O</w:t>
            </w:r>
          </w:p>
        </w:tc>
        <w:tc>
          <w:tcPr>
            <w:tcW w:w="1033" w:type="dxa"/>
            <w:shd w:val="clear" w:color="auto" w:fill="D9D9D9" w:themeFill="background1" w:themeFillShade="D9"/>
            <w:vAlign w:val="center"/>
            <w:hideMark/>
          </w:tcPr>
          <w:p w14:paraId="244453FF" w14:textId="77777777" w:rsidR="0037563D" w:rsidRPr="0037563D" w:rsidRDefault="0037563D" w:rsidP="0037563D">
            <w:pPr>
              <w:spacing w:after="0"/>
            </w:pPr>
            <w:r w:rsidRPr="0037563D">
              <w:t>Type</w:t>
            </w:r>
          </w:p>
        </w:tc>
      </w:tr>
      <w:tr w:rsidR="0037563D" w:rsidRPr="0037563D" w14:paraId="10C5B109" w14:textId="77777777" w:rsidTr="00CE5B08">
        <w:trPr>
          <w:trHeight w:val="360"/>
        </w:trPr>
        <w:tc>
          <w:tcPr>
            <w:tcW w:w="1598" w:type="dxa"/>
            <w:vAlign w:val="center"/>
            <w:hideMark/>
          </w:tcPr>
          <w:p w14:paraId="66B64EFC" w14:textId="77777777" w:rsidR="0037563D" w:rsidRPr="0037563D" w:rsidRDefault="0037563D" w:rsidP="0037563D">
            <w:pPr>
              <w:spacing w:after="0"/>
            </w:pPr>
            <w:r w:rsidRPr="0037563D">
              <w:t>departmentId</w:t>
            </w:r>
          </w:p>
        </w:tc>
        <w:tc>
          <w:tcPr>
            <w:tcW w:w="8022" w:type="dxa"/>
            <w:vAlign w:val="center"/>
            <w:hideMark/>
          </w:tcPr>
          <w:p w14:paraId="7B0109B6" w14:textId="77777777" w:rsidR="0037563D" w:rsidRPr="0037563D" w:rsidRDefault="0037563D" w:rsidP="0037563D">
            <w:pPr>
              <w:spacing w:after="0"/>
            </w:pPr>
            <w:r w:rsidRPr="0037563D">
              <w:t>Provide a valid department ID passed from the request URL</w:t>
            </w:r>
          </w:p>
        </w:tc>
        <w:tc>
          <w:tcPr>
            <w:tcW w:w="847" w:type="dxa"/>
            <w:vAlign w:val="center"/>
            <w:hideMark/>
          </w:tcPr>
          <w:p w14:paraId="71DE8818" w14:textId="77777777" w:rsidR="0037563D" w:rsidRPr="0037563D" w:rsidRDefault="0037563D" w:rsidP="0037563D">
            <w:pPr>
              <w:spacing w:after="0"/>
            </w:pPr>
            <w:r w:rsidRPr="0037563D">
              <w:t>O</w:t>
            </w:r>
          </w:p>
        </w:tc>
        <w:tc>
          <w:tcPr>
            <w:tcW w:w="1033" w:type="dxa"/>
            <w:vAlign w:val="center"/>
            <w:hideMark/>
          </w:tcPr>
          <w:p w14:paraId="01180007" w14:textId="77777777" w:rsidR="0037563D" w:rsidRPr="0037563D" w:rsidRDefault="0037563D" w:rsidP="0037563D">
            <w:pPr>
              <w:spacing w:after="0"/>
            </w:pPr>
            <w:r w:rsidRPr="0037563D">
              <w:t>String</w:t>
            </w:r>
          </w:p>
        </w:tc>
      </w:tr>
    </w:tbl>
    <w:p w14:paraId="1459C58B" w14:textId="46F3015A" w:rsidR="0037563D" w:rsidRPr="00CE5B08" w:rsidRDefault="0037563D" w:rsidP="00CE5B08">
      <w:pPr>
        <w:pStyle w:val="Heading3"/>
      </w:pPr>
      <w:r w:rsidRPr="00CE5B08">
        <w:t>Output Header</w:t>
      </w:r>
      <w:r w:rsidR="00CE5B08" w:rsidRPr="00CE5B08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4"/>
        <w:gridCol w:w="8155"/>
        <w:gridCol w:w="1181"/>
      </w:tblGrid>
      <w:tr w:rsidR="0037563D" w:rsidRPr="0037563D" w14:paraId="546C08AB" w14:textId="77777777" w:rsidTr="00CE5B08">
        <w:trPr>
          <w:trHeight w:val="293"/>
        </w:trPr>
        <w:tc>
          <w:tcPr>
            <w:tcW w:w="2690" w:type="dxa"/>
            <w:shd w:val="clear" w:color="auto" w:fill="D9D9D9" w:themeFill="background1" w:themeFillShade="D9"/>
            <w:vAlign w:val="center"/>
            <w:hideMark/>
          </w:tcPr>
          <w:p w14:paraId="29B10A48" w14:textId="77777777" w:rsidR="0037563D" w:rsidRPr="0037563D" w:rsidRDefault="0037563D" w:rsidP="0037563D">
            <w:pPr>
              <w:spacing w:after="0"/>
            </w:pPr>
            <w:r w:rsidRPr="0037563D">
              <w:t>Parameter</w:t>
            </w:r>
          </w:p>
        </w:tc>
        <w:tc>
          <w:tcPr>
            <w:tcW w:w="10260" w:type="dxa"/>
            <w:shd w:val="clear" w:color="auto" w:fill="D9D9D9" w:themeFill="background1" w:themeFillShade="D9"/>
            <w:vAlign w:val="center"/>
            <w:hideMark/>
          </w:tcPr>
          <w:p w14:paraId="07E42AE0" w14:textId="77777777" w:rsidR="0037563D" w:rsidRPr="0037563D" w:rsidRDefault="0037563D" w:rsidP="0037563D">
            <w:pPr>
              <w:spacing w:after="0"/>
            </w:pPr>
            <w:r w:rsidRPr="0037563D">
              <w:t>Description</w:t>
            </w:r>
          </w:p>
        </w:tc>
        <w:tc>
          <w:tcPr>
            <w:tcW w:w="1432" w:type="dxa"/>
            <w:shd w:val="clear" w:color="auto" w:fill="D9D9D9" w:themeFill="background1" w:themeFillShade="D9"/>
            <w:vAlign w:val="center"/>
            <w:hideMark/>
          </w:tcPr>
          <w:p w14:paraId="574D8820" w14:textId="77777777" w:rsidR="0037563D" w:rsidRPr="0037563D" w:rsidRDefault="0037563D" w:rsidP="0037563D">
            <w:pPr>
              <w:spacing w:after="0"/>
            </w:pPr>
            <w:r w:rsidRPr="0037563D">
              <w:t>Type</w:t>
            </w:r>
          </w:p>
        </w:tc>
      </w:tr>
      <w:tr w:rsidR="0037563D" w:rsidRPr="0037563D" w14:paraId="7020563B" w14:textId="77777777" w:rsidTr="00CE5B08">
        <w:trPr>
          <w:trHeight w:val="205"/>
        </w:trPr>
        <w:tc>
          <w:tcPr>
            <w:tcW w:w="2690" w:type="dxa"/>
            <w:vAlign w:val="center"/>
            <w:hideMark/>
          </w:tcPr>
          <w:p w14:paraId="4F95682E" w14:textId="77777777" w:rsidR="0037563D" w:rsidRPr="0037563D" w:rsidRDefault="0037563D" w:rsidP="0037563D">
            <w:pPr>
              <w:spacing w:after="0"/>
            </w:pPr>
            <w:r w:rsidRPr="0037563D">
              <w:t>Server</w:t>
            </w:r>
          </w:p>
        </w:tc>
        <w:tc>
          <w:tcPr>
            <w:tcW w:w="10260" w:type="dxa"/>
            <w:vAlign w:val="center"/>
            <w:hideMark/>
          </w:tcPr>
          <w:p w14:paraId="31CA814E" w14:textId="77777777" w:rsidR="0037563D" w:rsidRPr="0037563D" w:rsidRDefault="0037563D" w:rsidP="0037563D">
            <w:pPr>
              <w:spacing w:after="0"/>
            </w:pPr>
            <w:r w:rsidRPr="0037563D">
              <w:t>Contains information about how the server handles requests [e.g., Werkzeug/2.1.2 Python/3.9.7]</w:t>
            </w:r>
          </w:p>
        </w:tc>
        <w:tc>
          <w:tcPr>
            <w:tcW w:w="1432" w:type="dxa"/>
            <w:vAlign w:val="center"/>
            <w:hideMark/>
          </w:tcPr>
          <w:p w14:paraId="40CF69F3" w14:textId="77777777" w:rsidR="0037563D" w:rsidRPr="0037563D" w:rsidRDefault="0037563D" w:rsidP="0037563D">
            <w:pPr>
              <w:spacing w:after="0"/>
            </w:pPr>
            <w:r w:rsidRPr="0037563D">
              <w:t>String</w:t>
            </w:r>
          </w:p>
        </w:tc>
      </w:tr>
      <w:tr w:rsidR="0037563D" w:rsidRPr="0037563D" w14:paraId="0E0E04FD" w14:textId="77777777" w:rsidTr="00CE5B08">
        <w:trPr>
          <w:trHeight w:val="205"/>
        </w:trPr>
        <w:tc>
          <w:tcPr>
            <w:tcW w:w="2690" w:type="dxa"/>
            <w:vAlign w:val="center"/>
            <w:hideMark/>
          </w:tcPr>
          <w:p w14:paraId="2399162A" w14:textId="77777777" w:rsidR="0037563D" w:rsidRPr="0037563D" w:rsidRDefault="0037563D" w:rsidP="0037563D">
            <w:pPr>
              <w:spacing w:after="0"/>
            </w:pPr>
            <w:r w:rsidRPr="0037563D">
              <w:t>Content-Type</w:t>
            </w:r>
          </w:p>
        </w:tc>
        <w:tc>
          <w:tcPr>
            <w:tcW w:w="10260" w:type="dxa"/>
            <w:vAlign w:val="center"/>
            <w:hideMark/>
          </w:tcPr>
          <w:p w14:paraId="42F3FF22" w14:textId="77777777" w:rsidR="0037563D" w:rsidRPr="0037563D" w:rsidRDefault="0037563D" w:rsidP="0037563D">
            <w:pPr>
              <w:spacing w:after="0"/>
            </w:pPr>
            <w:r w:rsidRPr="0037563D">
              <w:t>Length of the content</w:t>
            </w:r>
          </w:p>
        </w:tc>
        <w:tc>
          <w:tcPr>
            <w:tcW w:w="1432" w:type="dxa"/>
            <w:vAlign w:val="center"/>
            <w:hideMark/>
          </w:tcPr>
          <w:p w14:paraId="258F85D5" w14:textId="77777777" w:rsidR="0037563D" w:rsidRPr="0037563D" w:rsidRDefault="0037563D" w:rsidP="0037563D">
            <w:pPr>
              <w:spacing w:after="0"/>
            </w:pPr>
            <w:r w:rsidRPr="0037563D">
              <w:t>String</w:t>
            </w:r>
          </w:p>
        </w:tc>
      </w:tr>
      <w:tr w:rsidR="0037563D" w:rsidRPr="0037563D" w14:paraId="73437B8B" w14:textId="77777777" w:rsidTr="00CE5B08">
        <w:trPr>
          <w:trHeight w:val="205"/>
        </w:trPr>
        <w:tc>
          <w:tcPr>
            <w:tcW w:w="2690" w:type="dxa"/>
            <w:vAlign w:val="center"/>
            <w:hideMark/>
          </w:tcPr>
          <w:p w14:paraId="4AE211C3" w14:textId="77777777" w:rsidR="0037563D" w:rsidRPr="0037563D" w:rsidRDefault="0037563D" w:rsidP="0037563D">
            <w:pPr>
              <w:spacing w:after="0"/>
            </w:pPr>
            <w:r w:rsidRPr="0037563D">
              <w:t>Date</w:t>
            </w:r>
          </w:p>
        </w:tc>
        <w:tc>
          <w:tcPr>
            <w:tcW w:w="10260" w:type="dxa"/>
            <w:vAlign w:val="center"/>
            <w:hideMark/>
          </w:tcPr>
          <w:p w14:paraId="5DD033FD" w14:textId="77777777" w:rsidR="0037563D" w:rsidRPr="0037563D" w:rsidRDefault="0037563D" w:rsidP="0037563D">
            <w:pPr>
              <w:spacing w:after="0"/>
            </w:pPr>
            <w:r w:rsidRPr="0037563D">
              <w:t>Date of operation execution e.g. - [Tue, 17 May 2022 06:30:16 GMT]</w:t>
            </w:r>
          </w:p>
        </w:tc>
        <w:tc>
          <w:tcPr>
            <w:tcW w:w="1432" w:type="dxa"/>
            <w:vAlign w:val="center"/>
            <w:hideMark/>
          </w:tcPr>
          <w:p w14:paraId="17675C0F" w14:textId="77777777" w:rsidR="0037563D" w:rsidRPr="0037563D" w:rsidRDefault="0037563D" w:rsidP="0037563D">
            <w:pPr>
              <w:spacing w:after="0"/>
            </w:pPr>
            <w:r w:rsidRPr="0037563D">
              <w:t>Datetime</w:t>
            </w:r>
          </w:p>
        </w:tc>
      </w:tr>
      <w:tr w:rsidR="0037563D" w:rsidRPr="0037563D" w14:paraId="45AA6803" w14:textId="77777777" w:rsidTr="00CE5B08">
        <w:trPr>
          <w:trHeight w:val="205"/>
        </w:trPr>
        <w:tc>
          <w:tcPr>
            <w:tcW w:w="2690" w:type="dxa"/>
            <w:vAlign w:val="center"/>
            <w:hideMark/>
          </w:tcPr>
          <w:p w14:paraId="7EE78A5D" w14:textId="77777777" w:rsidR="0037563D" w:rsidRPr="0037563D" w:rsidRDefault="0037563D" w:rsidP="0037563D">
            <w:pPr>
              <w:spacing w:after="0"/>
            </w:pPr>
            <w:r w:rsidRPr="0037563D">
              <w:t>Content-Length</w:t>
            </w:r>
          </w:p>
        </w:tc>
        <w:tc>
          <w:tcPr>
            <w:tcW w:w="10260" w:type="dxa"/>
            <w:vAlign w:val="center"/>
            <w:hideMark/>
          </w:tcPr>
          <w:p w14:paraId="13B41031" w14:textId="77777777" w:rsidR="0037563D" w:rsidRPr="0037563D" w:rsidRDefault="0037563D" w:rsidP="0037563D">
            <w:pPr>
              <w:spacing w:after="0"/>
            </w:pPr>
            <w:r w:rsidRPr="0037563D">
              <w:t>Length of the content</w:t>
            </w:r>
          </w:p>
        </w:tc>
        <w:tc>
          <w:tcPr>
            <w:tcW w:w="1432" w:type="dxa"/>
            <w:vAlign w:val="center"/>
            <w:hideMark/>
          </w:tcPr>
          <w:p w14:paraId="7DDDEBC2" w14:textId="77777777" w:rsidR="0037563D" w:rsidRPr="0037563D" w:rsidRDefault="0037563D" w:rsidP="0037563D">
            <w:pPr>
              <w:spacing w:after="0"/>
            </w:pPr>
            <w:r w:rsidRPr="0037563D">
              <w:t>Bytes</w:t>
            </w:r>
          </w:p>
        </w:tc>
      </w:tr>
    </w:tbl>
    <w:p w14:paraId="21ADCFE9" w14:textId="0CE42990" w:rsidR="0037563D" w:rsidRPr="00CE5B08" w:rsidRDefault="0037563D" w:rsidP="00CE5B08">
      <w:pPr>
        <w:pStyle w:val="Heading3"/>
      </w:pPr>
      <w:r w:rsidRPr="00CE5B08">
        <w:t>Output Body</w:t>
      </w:r>
      <w:r w:rsidR="00CE5B08" w:rsidRPr="00CE5B08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4"/>
        <w:gridCol w:w="8155"/>
        <w:gridCol w:w="1181"/>
      </w:tblGrid>
      <w:tr w:rsidR="0037563D" w:rsidRPr="0037563D" w14:paraId="479374E2" w14:textId="77777777" w:rsidTr="00CE5B08">
        <w:trPr>
          <w:trHeight w:val="420"/>
        </w:trPr>
        <w:tc>
          <w:tcPr>
            <w:tcW w:w="2690" w:type="dxa"/>
            <w:shd w:val="clear" w:color="auto" w:fill="D9D9D9" w:themeFill="background1" w:themeFillShade="D9"/>
            <w:vAlign w:val="center"/>
            <w:hideMark/>
          </w:tcPr>
          <w:p w14:paraId="22989C67" w14:textId="77777777" w:rsidR="0037563D" w:rsidRPr="0037563D" w:rsidRDefault="0037563D" w:rsidP="0037563D">
            <w:pPr>
              <w:spacing w:after="0"/>
            </w:pPr>
            <w:r w:rsidRPr="0037563D">
              <w:t>Parameter</w:t>
            </w:r>
          </w:p>
        </w:tc>
        <w:tc>
          <w:tcPr>
            <w:tcW w:w="10260" w:type="dxa"/>
            <w:shd w:val="clear" w:color="auto" w:fill="D9D9D9" w:themeFill="background1" w:themeFillShade="D9"/>
            <w:vAlign w:val="center"/>
            <w:hideMark/>
          </w:tcPr>
          <w:p w14:paraId="53B4D7A9" w14:textId="77777777" w:rsidR="0037563D" w:rsidRPr="0037563D" w:rsidRDefault="0037563D" w:rsidP="0037563D">
            <w:pPr>
              <w:spacing w:after="0"/>
            </w:pPr>
            <w:r w:rsidRPr="0037563D">
              <w:t>Description</w:t>
            </w:r>
          </w:p>
        </w:tc>
        <w:tc>
          <w:tcPr>
            <w:tcW w:w="1432" w:type="dxa"/>
            <w:shd w:val="clear" w:color="auto" w:fill="D9D9D9" w:themeFill="background1" w:themeFillShade="D9"/>
            <w:vAlign w:val="center"/>
            <w:hideMark/>
          </w:tcPr>
          <w:p w14:paraId="5BC249BB" w14:textId="77777777" w:rsidR="0037563D" w:rsidRPr="0037563D" w:rsidRDefault="0037563D" w:rsidP="0037563D">
            <w:pPr>
              <w:spacing w:after="0"/>
            </w:pPr>
            <w:r w:rsidRPr="0037563D">
              <w:t>Type</w:t>
            </w:r>
          </w:p>
        </w:tc>
      </w:tr>
      <w:tr w:rsidR="0037563D" w:rsidRPr="0037563D" w14:paraId="7A0A1EAD" w14:textId="77777777" w:rsidTr="00CE5B08">
        <w:trPr>
          <w:trHeight w:val="303"/>
        </w:trPr>
        <w:tc>
          <w:tcPr>
            <w:tcW w:w="2690" w:type="dxa"/>
            <w:hideMark/>
          </w:tcPr>
          <w:p w14:paraId="7EF7D5CB" w14:textId="77777777" w:rsidR="0037563D" w:rsidRPr="0037563D" w:rsidRDefault="0037563D" w:rsidP="0037563D">
            <w:pPr>
              <w:spacing w:after="0"/>
            </w:pPr>
            <w:r w:rsidRPr="0037563D">
              <w:t>DepartmentId</w:t>
            </w:r>
          </w:p>
        </w:tc>
        <w:tc>
          <w:tcPr>
            <w:tcW w:w="10260" w:type="dxa"/>
            <w:hideMark/>
          </w:tcPr>
          <w:p w14:paraId="04D1C8D5" w14:textId="1C360B58" w:rsidR="0037563D" w:rsidRPr="0037563D" w:rsidRDefault="0037563D" w:rsidP="0037563D">
            <w:pPr>
              <w:spacing w:after="0"/>
            </w:pPr>
            <w:r w:rsidRPr="0037563D">
              <w:t xml:space="preserve">Department ID of </w:t>
            </w:r>
            <w:r w:rsidR="008E0A86">
              <w:t>IAI</w:t>
            </w:r>
            <w:r w:rsidRPr="0037563D">
              <w:t xml:space="preserve"> user departments</w:t>
            </w:r>
          </w:p>
        </w:tc>
        <w:tc>
          <w:tcPr>
            <w:tcW w:w="1432" w:type="dxa"/>
            <w:hideMark/>
          </w:tcPr>
          <w:p w14:paraId="7F123F0F" w14:textId="77777777" w:rsidR="0037563D" w:rsidRPr="0037563D" w:rsidRDefault="0037563D" w:rsidP="0037563D">
            <w:pPr>
              <w:spacing w:after="0"/>
            </w:pPr>
            <w:r w:rsidRPr="0037563D">
              <w:t>String</w:t>
            </w:r>
          </w:p>
        </w:tc>
      </w:tr>
      <w:tr w:rsidR="0037563D" w:rsidRPr="0037563D" w14:paraId="3C811DB9" w14:textId="77777777" w:rsidTr="00CE5B08">
        <w:trPr>
          <w:trHeight w:val="303"/>
        </w:trPr>
        <w:tc>
          <w:tcPr>
            <w:tcW w:w="2690" w:type="dxa"/>
            <w:hideMark/>
          </w:tcPr>
          <w:p w14:paraId="7147D957" w14:textId="77777777" w:rsidR="0037563D" w:rsidRPr="0037563D" w:rsidRDefault="0037563D" w:rsidP="0037563D">
            <w:pPr>
              <w:spacing w:after="0"/>
            </w:pPr>
            <w:r w:rsidRPr="0037563D">
              <w:t>DepartmentName</w:t>
            </w:r>
          </w:p>
        </w:tc>
        <w:tc>
          <w:tcPr>
            <w:tcW w:w="10260" w:type="dxa"/>
            <w:hideMark/>
          </w:tcPr>
          <w:p w14:paraId="6C69E09B" w14:textId="0FE13D44" w:rsidR="0037563D" w:rsidRPr="0037563D" w:rsidRDefault="0037563D" w:rsidP="0037563D">
            <w:pPr>
              <w:spacing w:after="0"/>
            </w:pPr>
            <w:r w:rsidRPr="0037563D">
              <w:t xml:space="preserve">Department name of </w:t>
            </w:r>
            <w:r w:rsidR="008E0A86">
              <w:t>IAI</w:t>
            </w:r>
            <w:r w:rsidRPr="0037563D">
              <w:t xml:space="preserve"> user departments </w:t>
            </w:r>
          </w:p>
        </w:tc>
        <w:tc>
          <w:tcPr>
            <w:tcW w:w="1432" w:type="dxa"/>
            <w:hideMark/>
          </w:tcPr>
          <w:p w14:paraId="34DA79D8" w14:textId="77777777" w:rsidR="0037563D" w:rsidRPr="0037563D" w:rsidRDefault="0037563D" w:rsidP="0037563D">
            <w:pPr>
              <w:spacing w:after="0"/>
            </w:pPr>
            <w:r w:rsidRPr="0037563D">
              <w:t>String</w:t>
            </w:r>
          </w:p>
        </w:tc>
      </w:tr>
      <w:tr w:rsidR="0037563D" w:rsidRPr="0037563D" w14:paraId="55B61871" w14:textId="77777777" w:rsidTr="00CE5B08">
        <w:trPr>
          <w:trHeight w:val="303"/>
        </w:trPr>
        <w:tc>
          <w:tcPr>
            <w:tcW w:w="2690" w:type="dxa"/>
            <w:hideMark/>
          </w:tcPr>
          <w:p w14:paraId="405E1C45" w14:textId="77777777" w:rsidR="0037563D" w:rsidRPr="0037563D" w:rsidRDefault="0037563D" w:rsidP="0037563D">
            <w:pPr>
              <w:spacing w:after="0"/>
            </w:pPr>
            <w:r w:rsidRPr="0037563D">
              <w:t>DepartmentDescription</w:t>
            </w:r>
          </w:p>
        </w:tc>
        <w:tc>
          <w:tcPr>
            <w:tcW w:w="10260" w:type="dxa"/>
            <w:hideMark/>
          </w:tcPr>
          <w:p w14:paraId="756F69A4" w14:textId="1E747FFF" w:rsidR="0037563D" w:rsidRPr="0037563D" w:rsidRDefault="0037563D" w:rsidP="0037563D">
            <w:pPr>
              <w:spacing w:after="0"/>
            </w:pPr>
            <w:r w:rsidRPr="0037563D">
              <w:t xml:space="preserve">Department description of </w:t>
            </w:r>
            <w:r w:rsidR="008E0A86">
              <w:t>IAI</w:t>
            </w:r>
            <w:r w:rsidRPr="0037563D">
              <w:t xml:space="preserve"> user departments</w:t>
            </w:r>
          </w:p>
        </w:tc>
        <w:tc>
          <w:tcPr>
            <w:tcW w:w="1432" w:type="dxa"/>
            <w:hideMark/>
          </w:tcPr>
          <w:p w14:paraId="4E34ABF8" w14:textId="77777777" w:rsidR="0037563D" w:rsidRPr="0037563D" w:rsidRDefault="0037563D" w:rsidP="0037563D">
            <w:pPr>
              <w:spacing w:after="0"/>
            </w:pPr>
            <w:r w:rsidRPr="0037563D">
              <w:t>String</w:t>
            </w:r>
          </w:p>
        </w:tc>
      </w:tr>
      <w:tr w:rsidR="0037563D" w:rsidRPr="0037563D" w14:paraId="7F7F3528" w14:textId="77777777" w:rsidTr="00CE5B08">
        <w:trPr>
          <w:trHeight w:val="303"/>
        </w:trPr>
        <w:tc>
          <w:tcPr>
            <w:tcW w:w="2690" w:type="dxa"/>
            <w:hideMark/>
          </w:tcPr>
          <w:p w14:paraId="45D48E9A" w14:textId="77777777" w:rsidR="0037563D" w:rsidRPr="0037563D" w:rsidRDefault="0037563D" w:rsidP="0037563D">
            <w:pPr>
              <w:spacing w:after="0"/>
            </w:pPr>
            <w:r w:rsidRPr="0037563D">
              <w:t>CreatedBy</w:t>
            </w:r>
          </w:p>
        </w:tc>
        <w:tc>
          <w:tcPr>
            <w:tcW w:w="10260" w:type="dxa"/>
            <w:hideMark/>
          </w:tcPr>
          <w:p w14:paraId="066F84D6" w14:textId="38B4B5A1" w:rsidR="0037563D" w:rsidRPr="0037563D" w:rsidRDefault="0037563D" w:rsidP="0037563D">
            <w:pPr>
              <w:spacing w:after="0"/>
            </w:pPr>
            <w:r w:rsidRPr="0037563D">
              <w:t xml:space="preserve">Name of the user who created the </w:t>
            </w:r>
            <w:r w:rsidR="008E0A86">
              <w:t>IAI</w:t>
            </w:r>
            <w:r w:rsidRPr="0037563D">
              <w:t xml:space="preserve"> department </w:t>
            </w:r>
          </w:p>
        </w:tc>
        <w:tc>
          <w:tcPr>
            <w:tcW w:w="1432" w:type="dxa"/>
            <w:hideMark/>
          </w:tcPr>
          <w:p w14:paraId="7F47C5E1" w14:textId="77777777" w:rsidR="0037563D" w:rsidRPr="0037563D" w:rsidRDefault="0037563D" w:rsidP="0037563D">
            <w:pPr>
              <w:spacing w:after="0"/>
            </w:pPr>
            <w:r w:rsidRPr="0037563D">
              <w:t>String</w:t>
            </w:r>
          </w:p>
        </w:tc>
      </w:tr>
      <w:tr w:rsidR="0037563D" w:rsidRPr="0037563D" w14:paraId="37EC7322" w14:textId="77777777" w:rsidTr="00CE5B08">
        <w:trPr>
          <w:trHeight w:val="303"/>
        </w:trPr>
        <w:tc>
          <w:tcPr>
            <w:tcW w:w="2690" w:type="dxa"/>
            <w:hideMark/>
          </w:tcPr>
          <w:p w14:paraId="4E273970" w14:textId="77777777" w:rsidR="0037563D" w:rsidRPr="0037563D" w:rsidRDefault="0037563D" w:rsidP="0037563D">
            <w:pPr>
              <w:spacing w:after="0"/>
            </w:pPr>
            <w:r w:rsidRPr="0037563D">
              <w:t>CreatedTime</w:t>
            </w:r>
          </w:p>
        </w:tc>
        <w:tc>
          <w:tcPr>
            <w:tcW w:w="10260" w:type="dxa"/>
            <w:hideMark/>
          </w:tcPr>
          <w:p w14:paraId="51D36BE8" w14:textId="6D7DEA53" w:rsidR="0037563D" w:rsidRPr="0037563D" w:rsidRDefault="0037563D" w:rsidP="0037563D">
            <w:pPr>
              <w:spacing w:after="0"/>
            </w:pPr>
            <w:r w:rsidRPr="0037563D">
              <w:t xml:space="preserve">Creation Time of the </w:t>
            </w:r>
            <w:r w:rsidR="008E0A86">
              <w:t>IAI</w:t>
            </w:r>
            <w:r w:rsidRPr="0037563D">
              <w:t xml:space="preserve"> Department</w:t>
            </w:r>
          </w:p>
        </w:tc>
        <w:tc>
          <w:tcPr>
            <w:tcW w:w="1432" w:type="dxa"/>
            <w:hideMark/>
          </w:tcPr>
          <w:p w14:paraId="36DF848A" w14:textId="77777777" w:rsidR="0037563D" w:rsidRPr="0037563D" w:rsidRDefault="0037563D" w:rsidP="0037563D">
            <w:pPr>
              <w:spacing w:after="0"/>
            </w:pPr>
            <w:r w:rsidRPr="0037563D">
              <w:t>Date Time</w:t>
            </w:r>
          </w:p>
        </w:tc>
      </w:tr>
      <w:tr w:rsidR="0037563D" w:rsidRPr="0037563D" w14:paraId="33C36E71" w14:textId="77777777" w:rsidTr="00CE5B08">
        <w:trPr>
          <w:trHeight w:val="303"/>
        </w:trPr>
        <w:tc>
          <w:tcPr>
            <w:tcW w:w="2690" w:type="dxa"/>
            <w:hideMark/>
          </w:tcPr>
          <w:p w14:paraId="0509A065" w14:textId="77777777" w:rsidR="0037563D" w:rsidRPr="0037563D" w:rsidRDefault="0037563D" w:rsidP="0037563D">
            <w:pPr>
              <w:spacing w:after="0"/>
            </w:pPr>
            <w:r w:rsidRPr="0037563D">
              <w:t>RolesCount</w:t>
            </w:r>
          </w:p>
        </w:tc>
        <w:tc>
          <w:tcPr>
            <w:tcW w:w="10260" w:type="dxa"/>
            <w:hideMark/>
          </w:tcPr>
          <w:p w14:paraId="5D5AE947" w14:textId="3CF0264F" w:rsidR="0037563D" w:rsidRPr="0037563D" w:rsidRDefault="0037563D" w:rsidP="0037563D">
            <w:pPr>
              <w:spacing w:after="0"/>
            </w:pPr>
            <w:r w:rsidRPr="0037563D">
              <w:t xml:space="preserve">Count of roles in the </w:t>
            </w:r>
            <w:r w:rsidR="008E0A86">
              <w:t>IAI</w:t>
            </w:r>
            <w:r w:rsidRPr="0037563D">
              <w:t xml:space="preserve"> department </w:t>
            </w:r>
          </w:p>
        </w:tc>
        <w:tc>
          <w:tcPr>
            <w:tcW w:w="1432" w:type="dxa"/>
            <w:hideMark/>
          </w:tcPr>
          <w:p w14:paraId="03B4378A" w14:textId="77777777" w:rsidR="0037563D" w:rsidRPr="0037563D" w:rsidRDefault="0037563D" w:rsidP="0037563D">
            <w:pPr>
              <w:spacing w:after="0"/>
            </w:pPr>
            <w:r w:rsidRPr="0037563D">
              <w:t>String</w:t>
            </w:r>
          </w:p>
        </w:tc>
      </w:tr>
    </w:tbl>
    <w:p w14:paraId="6931B00C" w14:textId="684D6377" w:rsidR="00291CCA" w:rsidRPr="002C55D8" w:rsidRDefault="00291CCA" w:rsidP="0037563D">
      <w:pPr>
        <w:pStyle w:val="Heading3"/>
        <w:rPr>
          <w:b w:val="0"/>
          <w:bCs w:val="0"/>
        </w:rPr>
      </w:pPr>
      <w:r w:rsidRPr="002C55D8">
        <w:t>Sample</w:t>
      </w:r>
      <w:r w:rsidR="009847D4">
        <w:t xml:space="preserve"> </w:t>
      </w:r>
      <w:r w:rsidRPr="002C55D8">
        <w:t>JSON</w:t>
      </w:r>
      <w:r w:rsidR="009847D4">
        <w:t xml:space="preserve"> </w:t>
      </w:r>
      <w:r w:rsidRPr="002C55D8">
        <w:t>Response</w:t>
      </w:r>
    </w:p>
    <w:p w14:paraId="323BBAC4" w14:textId="77777777" w:rsidR="00291CCA" w:rsidRPr="00853D7D" w:rsidRDefault="00291CCA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>{</w:t>
      </w:r>
    </w:p>
    <w:p w14:paraId="3878B517" w14:textId="1DD864D5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      </w:t>
      </w:r>
      <w:r w:rsidR="00291CCA" w:rsidRPr="00853D7D">
        <w:rPr>
          <w:rFonts w:ascii="Consolas" w:hAnsi="Consolas"/>
        </w:rPr>
        <w:t>"Departments":</w:t>
      </w:r>
      <w:r w:rsidRPr="00853D7D">
        <w:rPr>
          <w:rFonts w:ascii="Consolas" w:hAnsi="Consolas"/>
        </w:rPr>
        <w:t xml:space="preserve"> </w:t>
      </w:r>
      <w:r w:rsidR="00291CCA" w:rsidRPr="00853D7D">
        <w:rPr>
          <w:rFonts w:ascii="Consolas" w:hAnsi="Consolas"/>
        </w:rPr>
        <w:t>[</w:t>
      </w:r>
    </w:p>
    <w:p w14:paraId="09C7FC90" w14:textId="50917E9A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        </w:t>
      </w:r>
      <w:r w:rsidR="00291CCA" w:rsidRPr="00853D7D">
        <w:rPr>
          <w:rFonts w:ascii="Consolas" w:hAnsi="Consolas"/>
        </w:rPr>
        <w:t>{</w:t>
      </w:r>
    </w:p>
    <w:p w14:paraId="5830E58C" w14:textId="0DABEB97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          </w:t>
      </w:r>
      <w:r w:rsidR="00291CCA" w:rsidRPr="00853D7D">
        <w:rPr>
          <w:rFonts w:ascii="Consolas" w:hAnsi="Consolas"/>
        </w:rPr>
        <w:t>"DepartmentId":</w:t>
      </w:r>
      <w:r w:rsidRPr="00853D7D">
        <w:rPr>
          <w:rFonts w:ascii="Consolas" w:hAnsi="Consolas"/>
        </w:rPr>
        <w:t xml:space="preserve"> </w:t>
      </w:r>
      <w:r w:rsidR="00291CCA" w:rsidRPr="00853D7D">
        <w:rPr>
          <w:rFonts w:ascii="Consolas" w:hAnsi="Consolas"/>
        </w:rPr>
        <w:t>"",</w:t>
      </w:r>
    </w:p>
    <w:p w14:paraId="66E2FF67" w14:textId="743058B2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          </w:t>
      </w:r>
      <w:r w:rsidR="00291CCA" w:rsidRPr="00853D7D">
        <w:rPr>
          <w:rFonts w:ascii="Consolas" w:hAnsi="Consolas"/>
        </w:rPr>
        <w:t>"DepartmentName":</w:t>
      </w:r>
      <w:r w:rsidRPr="00853D7D">
        <w:rPr>
          <w:rFonts w:ascii="Consolas" w:hAnsi="Consolas"/>
        </w:rPr>
        <w:t xml:space="preserve"> </w:t>
      </w:r>
      <w:r w:rsidR="00291CCA" w:rsidRPr="00853D7D">
        <w:rPr>
          <w:rFonts w:ascii="Consolas" w:hAnsi="Consolas"/>
        </w:rPr>
        <w:t>"",</w:t>
      </w:r>
    </w:p>
    <w:p w14:paraId="2D6D0090" w14:textId="68DD7C6D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          </w:t>
      </w:r>
      <w:r w:rsidR="00291CCA" w:rsidRPr="00853D7D">
        <w:rPr>
          <w:rFonts w:ascii="Consolas" w:hAnsi="Consolas"/>
        </w:rPr>
        <w:t>"DepartmentDescription":</w:t>
      </w:r>
      <w:r w:rsidRPr="00853D7D">
        <w:rPr>
          <w:rFonts w:ascii="Consolas" w:hAnsi="Consolas"/>
        </w:rPr>
        <w:t xml:space="preserve"> </w:t>
      </w:r>
      <w:r w:rsidR="00291CCA" w:rsidRPr="00853D7D">
        <w:rPr>
          <w:rFonts w:ascii="Consolas" w:hAnsi="Consolas"/>
        </w:rPr>
        <w:t>"",</w:t>
      </w:r>
    </w:p>
    <w:p w14:paraId="49BB6E9A" w14:textId="70FE4BDB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          </w:t>
      </w:r>
      <w:r w:rsidR="00291CCA" w:rsidRPr="00853D7D">
        <w:rPr>
          <w:rFonts w:ascii="Consolas" w:hAnsi="Consolas"/>
        </w:rPr>
        <w:t>"CreatedBy":</w:t>
      </w:r>
      <w:r w:rsidRPr="00853D7D">
        <w:rPr>
          <w:rFonts w:ascii="Consolas" w:hAnsi="Consolas"/>
        </w:rPr>
        <w:t xml:space="preserve"> </w:t>
      </w:r>
      <w:r w:rsidR="00291CCA" w:rsidRPr="00853D7D">
        <w:rPr>
          <w:rFonts w:ascii="Consolas" w:hAnsi="Consolas"/>
        </w:rPr>
        <w:t>"",</w:t>
      </w:r>
    </w:p>
    <w:p w14:paraId="368EDF11" w14:textId="52AB3F0C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          </w:t>
      </w:r>
      <w:r w:rsidR="00291CCA" w:rsidRPr="00853D7D">
        <w:rPr>
          <w:rFonts w:ascii="Consolas" w:hAnsi="Consolas"/>
        </w:rPr>
        <w:t>"CreatedTime":</w:t>
      </w:r>
      <w:r w:rsidRPr="00853D7D">
        <w:rPr>
          <w:rFonts w:ascii="Consolas" w:hAnsi="Consolas"/>
        </w:rPr>
        <w:t xml:space="preserve"> </w:t>
      </w:r>
      <w:r w:rsidR="00291CCA" w:rsidRPr="00853D7D">
        <w:rPr>
          <w:rFonts w:ascii="Consolas" w:hAnsi="Consolas"/>
        </w:rPr>
        <w:t>"",</w:t>
      </w:r>
    </w:p>
    <w:p w14:paraId="22104FD7" w14:textId="38E01D6A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          </w:t>
      </w:r>
      <w:r w:rsidR="00291CCA" w:rsidRPr="00853D7D">
        <w:rPr>
          <w:rFonts w:ascii="Consolas" w:hAnsi="Consolas"/>
        </w:rPr>
        <w:t>"RolesCount":</w:t>
      </w:r>
      <w:r w:rsidRPr="00853D7D">
        <w:rPr>
          <w:rFonts w:ascii="Consolas" w:hAnsi="Consolas"/>
        </w:rPr>
        <w:t xml:space="preserve"> </w:t>
      </w:r>
      <w:r w:rsidR="00291CCA" w:rsidRPr="00853D7D">
        <w:rPr>
          <w:rFonts w:ascii="Consolas" w:hAnsi="Consolas"/>
        </w:rPr>
        <w:t>""</w:t>
      </w:r>
    </w:p>
    <w:p w14:paraId="66D3BB94" w14:textId="14230742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        </w:t>
      </w:r>
      <w:r w:rsidR="00291CCA" w:rsidRPr="00853D7D">
        <w:rPr>
          <w:rFonts w:ascii="Consolas" w:hAnsi="Consolas"/>
        </w:rPr>
        <w:t>}</w:t>
      </w:r>
    </w:p>
    <w:p w14:paraId="63CFF9C0" w14:textId="7FD0F2DE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      </w:t>
      </w:r>
      <w:r w:rsidR="00291CCA" w:rsidRPr="00853D7D">
        <w:rPr>
          <w:rFonts w:ascii="Consolas" w:hAnsi="Consolas"/>
        </w:rPr>
        <w:t>]</w:t>
      </w:r>
    </w:p>
    <w:p w14:paraId="3CAD248D" w14:textId="68DBFCF9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</w:t>
      </w:r>
      <w:r w:rsidR="00291CCA" w:rsidRPr="00853D7D">
        <w:rPr>
          <w:rFonts w:ascii="Consolas" w:hAnsi="Consolas"/>
        </w:rPr>
        <w:t>}</w:t>
      </w:r>
    </w:p>
    <w:p w14:paraId="595FFAFB" w14:textId="27AA14E9" w:rsidR="00291CCA" w:rsidRDefault="0037563D" w:rsidP="0037563D">
      <w:pPr>
        <w:pStyle w:val="Heading3"/>
      </w:pPr>
      <w:r>
        <w:t>Result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648"/>
        <w:gridCol w:w="8852"/>
      </w:tblGrid>
      <w:tr w:rsidR="0037563D" w:rsidRPr="0037563D" w14:paraId="38A02188" w14:textId="77777777" w:rsidTr="0037563D">
        <w:tc>
          <w:tcPr>
            <w:tcW w:w="17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7339AF7A" w14:textId="77777777" w:rsidR="0037563D" w:rsidRPr="0037563D" w:rsidRDefault="0037563D" w:rsidP="0037563D">
            <w:pPr>
              <w:spacing w:after="0"/>
            </w:pPr>
            <w:r w:rsidRPr="0037563D">
              <w:t>HTTP Code</w:t>
            </w:r>
          </w:p>
        </w:tc>
        <w:tc>
          <w:tcPr>
            <w:tcW w:w="57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070DD48F" w14:textId="77777777" w:rsidR="0037563D" w:rsidRPr="0037563D" w:rsidRDefault="0037563D" w:rsidP="0037563D">
            <w:pPr>
              <w:spacing w:after="0"/>
            </w:pPr>
            <w:r w:rsidRPr="0037563D">
              <w:t>Result Description</w:t>
            </w:r>
          </w:p>
        </w:tc>
      </w:tr>
      <w:tr w:rsidR="0037563D" w:rsidRPr="0037563D" w14:paraId="57E1D442" w14:textId="77777777">
        <w:tc>
          <w:tcPr>
            <w:tcW w:w="17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2331EFE" w14:textId="77777777" w:rsidR="0037563D" w:rsidRPr="0037563D" w:rsidRDefault="0037563D" w:rsidP="0037563D">
            <w:pPr>
              <w:spacing w:after="0"/>
            </w:pPr>
            <w:r w:rsidRPr="0037563D">
              <w:t>200</w:t>
            </w:r>
          </w:p>
        </w:tc>
        <w:tc>
          <w:tcPr>
            <w:tcW w:w="57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2E38E625" w14:textId="1862CD83" w:rsidR="0037563D" w:rsidRPr="0037563D" w:rsidRDefault="0037563D" w:rsidP="0037563D">
            <w:pPr>
              <w:spacing w:after="0"/>
            </w:pPr>
            <w:r w:rsidRPr="0037563D">
              <w:t xml:space="preserve">The list of </w:t>
            </w:r>
            <w:r w:rsidR="008E0A86">
              <w:t>IAI</w:t>
            </w:r>
            <w:r w:rsidRPr="0037563D">
              <w:t xml:space="preserve"> users based on the DepartmentId present in the request body</w:t>
            </w:r>
          </w:p>
        </w:tc>
      </w:tr>
    </w:tbl>
    <w:p w14:paraId="320DA3AC" w14:textId="13DB2EDC" w:rsidR="0037563D" w:rsidRDefault="0037563D" w:rsidP="003C7D1D">
      <w:pPr>
        <w:pStyle w:val="Heading3"/>
      </w:pPr>
      <w:r>
        <w:t>Error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5"/>
        <w:gridCol w:w="2707"/>
        <w:gridCol w:w="6938"/>
      </w:tblGrid>
      <w:tr w:rsidR="0037563D" w:rsidRPr="0037563D" w14:paraId="6114FBCC" w14:textId="77777777" w:rsidTr="00CE5B08">
        <w:tc>
          <w:tcPr>
            <w:tcW w:w="1750" w:type="dxa"/>
            <w:shd w:val="clear" w:color="auto" w:fill="D9D9D9" w:themeFill="background1" w:themeFillShade="D9"/>
            <w:vAlign w:val="center"/>
            <w:hideMark/>
          </w:tcPr>
          <w:p w14:paraId="04398F4D" w14:textId="77777777" w:rsidR="0037563D" w:rsidRPr="0037563D" w:rsidRDefault="0037563D" w:rsidP="0037563D">
            <w:pPr>
              <w:spacing w:after="0"/>
            </w:pPr>
            <w:r w:rsidRPr="0037563D">
              <w:t>HTTP Code</w:t>
            </w:r>
          </w:p>
        </w:tc>
        <w:tc>
          <w:tcPr>
            <w:tcW w:w="2540" w:type="dxa"/>
            <w:shd w:val="clear" w:color="auto" w:fill="D9D9D9" w:themeFill="background1" w:themeFillShade="D9"/>
            <w:vAlign w:val="center"/>
            <w:hideMark/>
          </w:tcPr>
          <w:p w14:paraId="2F3B3D0A" w14:textId="77777777" w:rsidR="0037563D" w:rsidRPr="0037563D" w:rsidRDefault="0037563D" w:rsidP="0037563D">
            <w:pPr>
              <w:spacing w:after="0"/>
            </w:pPr>
            <w:r w:rsidRPr="0037563D">
              <w:t>Error Code</w:t>
            </w:r>
          </w:p>
        </w:tc>
        <w:tc>
          <w:tcPr>
            <w:tcW w:w="6511" w:type="dxa"/>
            <w:shd w:val="clear" w:color="auto" w:fill="D9D9D9" w:themeFill="background1" w:themeFillShade="D9"/>
            <w:vAlign w:val="center"/>
            <w:hideMark/>
          </w:tcPr>
          <w:p w14:paraId="0EA167BA" w14:textId="77777777" w:rsidR="0037563D" w:rsidRPr="0037563D" w:rsidRDefault="0037563D" w:rsidP="0037563D">
            <w:pPr>
              <w:spacing w:after="0"/>
            </w:pPr>
            <w:r w:rsidRPr="0037563D">
              <w:t>Error Description</w:t>
            </w:r>
          </w:p>
        </w:tc>
      </w:tr>
      <w:tr w:rsidR="0037563D" w:rsidRPr="0037563D" w14:paraId="75582D4B" w14:textId="77777777" w:rsidTr="00CE5B08">
        <w:tc>
          <w:tcPr>
            <w:tcW w:w="1750" w:type="dxa"/>
            <w:vAlign w:val="center"/>
            <w:hideMark/>
          </w:tcPr>
          <w:p w14:paraId="7D0CA7E8" w14:textId="77777777" w:rsidR="0037563D" w:rsidRPr="0037563D" w:rsidRDefault="0037563D" w:rsidP="0037563D">
            <w:pPr>
              <w:spacing w:after="0"/>
            </w:pPr>
            <w:r w:rsidRPr="0037563D">
              <w:t>500</w:t>
            </w:r>
          </w:p>
        </w:tc>
        <w:tc>
          <w:tcPr>
            <w:tcW w:w="2540" w:type="dxa"/>
            <w:vAlign w:val="center"/>
            <w:hideMark/>
          </w:tcPr>
          <w:p w14:paraId="69927793" w14:textId="77777777" w:rsidR="0037563D" w:rsidRPr="0037563D" w:rsidRDefault="0037563D" w:rsidP="0037563D">
            <w:pPr>
              <w:spacing w:after="0"/>
            </w:pPr>
            <w:r w:rsidRPr="0037563D">
              <w:t>500</w:t>
            </w:r>
          </w:p>
        </w:tc>
        <w:tc>
          <w:tcPr>
            <w:tcW w:w="6511" w:type="dxa"/>
            <w:vAlign w:val="center"/>
            <w:hideMark/>
          </w:tcPr>
          <w:p w14:paraId="33022BD4" w14:textId="77777777" w:rsidR="0037563D" w:rsidRPr="0037563D" w:rsidRDefault="0037563D" w:rsidP="0037563D">
            <w:pPr>
              <w:spacing w:after="0"/>
            </w:pPr>
            <w:r w:rsidRPr="0037563D">
              <w:t>Generic Error</w:t>
            </w:r>
          </w:p>
        </w:tc>
      </w:tr>
      <w:tr w:rsidR="0037563D" w:rsidRPr="0037563D" w14:paraId="76589AB4" w14:textId="77777777" w:rsidTr="00CE5B08">
        <w:tc>
          <w:tcPr>
            <w:tcW w:w="1750" w:type="dxa"/>
            <w:vAlign w:val="center"/>
            <w:hideMark/>
          </w:tcPr>
          <w:p w14:paraId="52CE88D0" w14:textId="77777777" w:rsidR="0037563D" w:rsidRPr="0037563D" w:rsidRDefault="0037563D" w:rsidP="0037563D">
            <w:pPr>
              <w:spacing w:after="0"/>
            </w:pPr>
            <w:r w:rsidRPr="0037563D">
              <w:t>400</w:t>
            </w:r>
          </w:p>
        </w:tc>
        <w:tc>
          <w:tcPr>
            <w:tcW w:w="2540" w:type="dxa"/>
            <w:vAlign w:val="center"/>
            <w:hideMark/>
          </w:tcPr>
          <w:p w14:paraId="5863630F" w14:textId="77777777" w:rsidR="0037563D" w:rsidRPr="0037563D" w:rsidRDefault="0037563D" w:rsidP="0037563D">
            <w:pPr>
              <w:spacing w:after="0"/>
            </w:pPr>
            <w:r w:rsidRPr="0037563D">
              <w:t>401</w:t>
            </w:r>
          </w:p>
        </w:tc>
        <w:tc>
          <w:tcPr>
            <w:tcW w:w="6511" w:type="dxa"/>
            <w:vAlign w:val="center"/>
            <w:hideMark/>
          </w:tcPr>
          <w:p w14:paraId="77DC2BEF" w14:textId="77777777" w:rsidR="0037563D" w:rsidRPr="0037563D" w:rsidRDefault="0037563D" w:rsidP="003C7D1D">
            <w:pPr>
              <w:spacing w:after="0"/>
              <w:ind w:left="360"/>
            </w:pPr>
            <w:r w:rsidRPr="0037563D">
              <w:t>Unauthorized User</w:t>
            </w:r>
          </w:p>
          <w:p w14:paraId="548E68D5" w14:textId="67847E9B" w:rsidR="0037563D" w:rsidRPr="0037563D" w:rsidRDefault="00CF79F3" w:rsidP="003C7D1D">
            <w:pPr>
              <w:spacing w:after="0"/>
              <w:ind w:left="360"/>
            </w:pPr>
            <w:r>
              <w:t xml:space="preserve">Header Token </w:t>
            </w:r>
            <w:r w:rsidR="0037563D" w:rsidRPr="0037563D">
              <w:t>could be missing</w:t>
            </w:r>
          </w:p>
        </w:tc>
      </w:tr>
      <w:tr w:rsidR="0037563D" w:rsidRPr="0037563D" w14:paraId="6815639D" w14:textId="77777777" w:rsidTr="00CE5B08">
        <w:tc>
          <w:tcPr>
            <w:tcW w:w="1750" w:type="dxa"/>
            <w:vAlign w:val="center"/>
            <w:hideMark/>
          </w:tcPr>
          <w:p w14:paraId="4033D7BD" w14:textId="77777777" w:rsidR="0037563D" w:rsidRPr="0037563D" w:rsidRDefault="0037563D" w:rsidP="0037563D">
            <w:pPr>
              <w:spacing w:after="0"/>
            </w:pPr>
            <w:r w:rsidRPr="0037563D">
              <w:t>400</w:t>
            </w:r>
          </w:p>
        </w:tc>
        <w:tc>
          <w:tcPr>
            <w:tcW w:w="2540" w:type="dxa"/>
            <w:vAlign w:val="center"/>
            <w:hideMark/>
          </w:tcPr>
          <w:p w14:paraId="1FE83A50" w14:textId="77777777" w:rsidR="0037563D" w:rsidRPr="0037563D" w:rsidRDefault="0037563D" w:rsidP="0037563D">
            <w:pPr>
              <w:spacing w:after="0"/>
            </w:pPr>
            <w:r w:rsidRPr="0037563D">
              <w:t>400</w:t>
            </w:r>
          </w:p>
        </w:tc>
        <w:tc>
          <w:tcPr>
            <w:tcW w:w="6511" w:type="dxa"/>
            <w:vAlign w:val="center"/>
            <w:hideMark/>
          </w:tcPr>
          <w:p w14:paraId="2B11E1EF" w14:textId="77777777" w:rsidR="0037563D" w:rsidRPr="0037563D" w:rsidRDefault="0037563D" w:rsidP="0037563D">
            <w:pPr>
              <w:spacing w:after="0"/>
            </w:pPr>
            <w:r w:rsidRPr="0037563D">
              <w:t>Bad request</w:t>
            </w:r>
          </w:p>
        </w:tc>
      </w:tr>
    </w:tbl>
    <w:p w14:paraId="54B93544" w14:textId="77777777" w:rsidR="003C7D1D" w:rsidRDefault="003C7D1D" w:rsidP="0096182F">
      <w:pPr>
        <w:pStyle w:val="Heading2"/>
        <w:sectPr w:rsidR="003C7D1D" w:rsidSect="009B0268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285323DB" w14:textId="26A0BC39" w:rsidR="00291CCA" w:rsidRDefault="00894C8A" w:rsidP="0096182F">
      <w:pPr>
        <w:pStyle w:val="Heading2"/>
      </w:pPr>
      <w:bookmarkStart w:id="56" w:name="_Toc217392191"/>
      <w:r>
        <w:t>POS</w:t>
      </w:r>
      <w:r w:rsidR="00291CCA" w:rsidRPr="0387F8AB">
        <w:t>T-</w:t>
      </w:r>
      <w:r w:rsidR="009847D4">
        <w:t xml:space="preserve"> </w:t>
      </w:r>
      <w:r w:rsidR="00291CCA" w:rsidRPr="0387F8AB">
        <w:t>GetRolesByDepartment</w:t>
      </w:r>
      <w:bookmarkEnd w:id="56"/>
    </w:p>
    <w:p w14:paraId="18934F12" w14:textId="5F67DCE3" w:rsidR="00291CCA" w:rsidRDefault="00291CCA" w:rsidP="00291CCA">
      <w:r>
        <w:t>This</w:t>
      </w:r>
      <w:r w:rsidR="009847D4">
        <w:t xml:space="preserve"> </w:t>
      </w:r>
      <w:r w:rsidRPr="0387F8AB">
        <w:t>API</w:t>
      </w:r>
      <w:r w:rsidR="009847D4">
        <w:t xml:space="preserve"> </w:t>
      </w:r>
      <w:r w:rsidRPr="0387F8AB">
        <w:t>is</w:t>
      </w:r>
      <w:r w:rsidR="009847D4">
        <w:t xml:space="preserve"> </w:t>
      </w:r>
      <w:r w:rsidR="00646B64">
        <w:t>used</w:t>
      </w:r>
      <w:r w:rsidR="009847D4">
        <w:t xml:space="preserve"> </w:t>
      </w:r>
      <w:r w:rsidRPr="0387F8AB">
        <w:t>for</w:t>
      </w:r>
      <w:r w:rsidR="009847D4">
        <w:t xml:space="preserve"> </w:t>
      </w:r>
      <w:r w:rsidRPr="0387F8AB">
        <w:t>retrieving</w:t>
      </w:r>
      <w:r w:rsidR="009847D4">
        <w:t xml:space="preserve"> </w:t>
      </w:r>
      <w:r w:rsidRPr="0387F8AB">
        <w:t>a</w:t>
      </w:r>
      <w:r w:rsidR="009847D4">
        <w:t xml:space="preserve"> </w:t>
      </w:r>
      <w:r w:rsidRPr="0387F8AB">
        <w:t>list</w:t>
      </w:r>
      <w:r w:rsidR="009847D4">
        <w:t xml:space="preserve"> </w:t>
      </w:r>
      <w:r w:rsidRPr="0387F8AB">
        <w:t>of</w:t>
      </w:r>
      <w:r w:rsidR="009847D4">
        <w:t xml:space="preserve"> </w:t>
      </w:r>
      <w:r w:rsidRPr="0387F8AB">
        <w:t>roles</w:t>
      </w:r>
      <w:r w:rsidR="009847D4">
        <w:t xml:space="preserve"> </w:t>
      </w:r>
      <w:r w:rsidRPr="0387F8AB">
        <w:t>based</w:t>
      </w:r>
      <w:r w:rsidR="009847D4">
        <w:t xml:space="preserve"> </w:t>
      </w:r>
      <w:r w:rsidRPr="0387F8AB">
        <w:t>on</w:t>
      </w:r>
      <w:r w:rsidR="009847D4">
        <w:t xml:space="preserve"> </w:t>
      </w:r>
      <w:r w:rsidR="00646B64">
        <w:t>D</w:t>
      </w:r>
      <w:r w:rsidRPr="0387F8AB">
        <w:t>epartmentId</w:t>
      </w:r>
      <w:r w:rsidR="00646B64">
        <w:t>s</w:t>
      </w:r>
      <w:r w:rsidR="009847D4">
        <w:t xml:space="preserve"> </w:t>
      </w:r>
      <w:r w:rsidRPr="0387F8AB">
        <w:t>present</w:t>
      </w:r>
      <w:r w:rsidR="009847D4">
        <w:t xml:space="preserve"> </w:t>
      </w:r>
      <w:r w:rsidRPr="0387F8AB">
        <w:t>in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request</w:t>
      </w:r>
      <w:r w:rsidR="009847D4">
        <w:t xml:space="preserve"> </w:t>
      </w:r>
      <w:r w:rsidRPr="0387F8AB">
        <w:t>body.</w:t>
      </w:r>
    </w:p>
    <w:p w14:paraId="31037F3E" w14:textId="77777777" w:rsidR="00B83617" w:rsidRDefault="00B83617" w:rsidP="00B83617">
      <w:pPr>
        <w:pStyle w:val="Heading3"/>
      </w:pPr>
      <w:r>
        <w:t>API Preconditions</w:t>
      </w:r>
    </w:p>
    <w:p w14:paraId="3655652B" w14:textId="2C414399" w:rsidR="00291CCA" w:rsidRDefault="00291CCA" w:rsidP="00291CCA">
      <w:r w:rsidRPr="0387F8AB">
        <w:t>To</w:t>
      </w:r>
      <w:r w:rsidR="009847D4">
        <w:t xml:space="preserve"> </w:t>
      </w:r>
      <w:r w:rsidRPr="0387F8AB">
        <w:t>fetch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response</w:t>
      </w:r>
      <w:r w:rsidR="009847D4">
        <w:t xml:space="preserve"> </w:t>
      </w:r>
      <w:r w:rsidRPr="0387F8AB">
        <w:t>from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APIs,</w:t>
      </w:r>
      <w:r w:rsidR="009847D4">
        <w:t xml:space="preserve"> </w:t>
      </w:r>
      <w:r w:rsidR="0060487A">
        <w:t>the</w:t>
      </w:r>
      <w:r w:rsidR="009847D4">
        <w:t xml:space="preserve"> </w:t>
      </w:r>
      <w:r w:rsidRPr="0387F8AB">
        <w:t>following</w:t>
      </w:r>
      <w:r w:rsidR="009847D4">
        <w:t xml:space="preserve"> </w:t>
      </w:r>
      <w:r w:rsidRPr="0387F8AB">
        <w:t>entities</w:t>
      </w:r>
      <w:r w:rsidR="009847D4">
        <w:t xml:space="preserve"> </w:t>
      </w:r>
      <w:r w:rsidR="0060487A">
        <w:t>must</w:t>
      </w:r>
      <w:r w:rsidR="009847D4">
        <w:t xml:space="preserve"> </w:t>
      </w:r>
      <w:r w:rsidRPr="0387F8AB">
        <w:t>exist.</w:t>
      </w:r>
      <w:r w:rsidR="009847D4">
        <w:t xml:space="preserve"> </w:t>
      </w:r>
    </w:p>
    <w:p w14:paraId="3BEC1E1F" w14:textId="77777777" w:rsidR="004A5EE6" w:rsidRDefault="004A5EE6" w:rsidP="001C7824">
      <w:pPr>
        <w:numPr>
          <w:ilvl w:val="0"/>
          <w:numId w:val="8"/>
        </w:numPr>
        <w:spacing w:after="0"/>
        <w:sectPr w:rsidR="004A5EE6" w:rsidSect="009B0268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05170348" w14:textId="1074E5DA" w:rsidR="00291CCA" w:rsidRDefault="00291CCA" w:rsidP="00593A85">
      <w:pPr>
        <w:numPr>
          <w:ilvl w:val="0"/>
          <w:numId w:val="8"/>
        </w:numPr>
        <w:spacing w:after="0"/>
      </w:pPr>
      <w:r w:rsidRPr="0387F8AB">
        <w:t>Authorization</w:t>
      </w:r>
      <w:r w:rsidR="009847D4">
        <w:t xml:space="preserve"> </w:t>
      </w:r>
      <w:r w:rsidRPr="0387F8AB">
        <w:t>token</w:t>
      </w:r>
      <w:r w:rsidR="009847D4">
        <w:t xml:space="preserve"> </w:t>
      </w:r>
    </w:p>
    <w:p w14:paraId="5EE5A0C5" w14:textId="77777777" w:rsidR="00291CCA" w:rsidRDefault="00291CCA" w:rsidP="00593A85">
      <w:pPr>
        <w:numPr>
          <w:ilvl w:val="0"/>
          <w:numId w:val="8"/>
        </w:numPr>
        <w:spacing w:after="0"/>
      </w:pPr>
      <w:r w:rsidRPr="0387F8AB">
        <w:t>Content-Type</w:t>
      </w:r>
    </w:p>
    <w:p w14:paraId="2A558793" w14:textId="77777777" w:rsidR="00291CCA" w:rsidRDefault="00291CCA" w:rsidP="00593A85">
      <w:pPr>
        <w:numPr>
          <w:ilvl w:val="0"/>
          <w:numId w:val="8"/>
        </w:numPr>
        <w:spacing w:after="240"/>
      </w:pPr>
      <w:r w:rsidRPr="0387F8AB">
        <w:t>DepartmentIds</w:t>
      </w:r>
    </w:p>
    <w:p w14:paraId="6C4C4E65" w14:textId="77777777" w:rsidR="004A5EE6" w:rsidRDefault="004A5EE6" w:rsidP="00F57A9B">
      <w:pPr>
        <w:spacing w:after="0"/>
        <w:sectPr w:rsidR="004A5EE6" w:rsidSect="004A5EE6">
          <w:type w:val="continuous"/>
          <w:pgSz w:w="12960" w:h="25920" w:code="5"/>
          <w:pgMar w:top="720" w:right="720" w:bottom="720" w:left="720" w:header="720" w:footer="720" w:gutter="0"/>
          <w:cols w:num="3"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908"/>
        <w:gridCol w:w="8592"/>
      </w:tblGrid>
      <w:tr w:rsidR="00291CCA" w14:paraId="3F981EBC" w14:textId="77777777">
        <w:trPr>
          <w:trHeight w:val="165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E3EDC5C" w14:textId="77777777" w:rsidR="00291CCA" w:rsidRDefault="00291CCA" w:rsidP="00F57A9B">
            <w:pPr>
              <w:spacing w:after="0"/>
            </w:pPr>
            <w:r w:rsidRPr="0387F8AB">
              <w:t>PROTOCOL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98739D" w14:textId="77777777" w:rsidR="00291CCA" w:rsidRDefault="00291CCA" w:rsidP="00F57A9B">
            <w:pPr>
              <w:spacing w:after="0"/>
            </w:pPr>
            <w:r w:rsidRPr="0387F8AB">
              <w:t>HTTPS</w:t>
            </w:r>
          </w:p>
        </w:tc>
      </w:tr>
      <w:tr w:rsidR="00291CCA" w14:paraId="3E8ECA3D" w14:textId="77777777">
        <w:trPr>
          <w:trHeight w:val="105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9DFDDD3" w14:textId="4C27560C" w:rsidR="00291CCA" w:rsidRDefault="00291CCA" w:rsidP="00F57A9B">
            <w:pPr>
              <w:spacing w:after="0"/>
            </w:pPr>
            <w:r w:rsidRPr="0387F8AB">
              <w:t>PATH</w:t>
            </w:r>
            <w:r w:rsidR="009847D4">
              <w:t xml:space="preserve"> </w:t>
            </w:r>
            <w:r w:rsidR="008E0A86">
              <w:t>IAI</w:t>
            </w:r>
            <w:r w:rsidR="006B14E2">
              <w:t xml:space="preserve"> (Cognite)</w:t>
            </w:r>
            <w:r w:rsidR="00396F19">
              <w:t>(Public Exposure)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4DC517" w14:textId="291E16E3" w:rsidR="00291CCA" w:rsidRDefault="00D82C9D" w:rsidP="00F57A9B">
            <w:pPr>
              <w:spacing w:after="0"/>
            </w:pPr>
            <w:hyperlink r:id="rId35" w:history="1">
              <w:r w:rsidRPr="001B64FC">
                <w:rPr>
                  <w:rStyle w:val="Hyperlink"/>
                </w:rPr>
                <w:t>https://apim-mw-aot-dev.azure-api.net/api/people-management/roles/byDepartment</w:t>
              </w:r>
            </w:hyperlink>
          </w:p>
        </w:tc>
      </w:tr>
      <w:tr w:rsidR="004B59C8" w14:paraId="4F1357B2" w14:textId="77777777">
        <w:trPr>
          <w:trHeight w:val="105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37AF33C" w14:textId="1A5A367D" w:rsidR="004B59C8" w:rsidRPr="0387F8AB" w:rsidRDefault="004B59C8" w:rsidP="00F57A9B">
            <w:pPr>
              <w:spacing w:after="0"/>
            </w:pPr>
            <w:r>
              <w:t xml:space="preserve">PATH </w:t>
            </w:r>
            <w:r w:rsidR="008E0A86">
              <w:t>IAI</w:t>
            </w:r>
            <w:r w:rsidR="006B14E2">
              <w:t xml:space="preserve"> (</w:t>
            </w:r>
            <w:r>
              <w:t>Azure</w:t>
            </w:r>
            <w:r w:rsidR="006B14E2">
              <w:t>)</w:t>
            </w:r>
            <w:r w:rsidR="00396F19">
              <w:t>(Public Exposure)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D22648" w14:textId="7108FD53" w:rsidR="004B59C8" w:rsidRPr="00DB6741" w:rsidRDefault="00B73F3E" w:rsidP="00F57A9B">
            <w:pPr>
              <w:spacing w:after="0"/>
              <w:rPr>
                <w:rStyle w:val="Hyperlink"/>
              </w:rPr>
            </w:pPr>
            <w:r w:rsidRPr="00DB6741">
              <w:rPr>
                <w:rStyle w:val="Hyperlink"/>
              </w:rPr>
              <w:t>https://apim-aot-azure-dev.azure-api.net/api/people-management/roles/byDepartment</w:t>
            </w:r>
          </w:p>
        </w:tc>
      </w:tr>
      <w:tr w:rsidR="00291CCA" w14:paraId="11915A48" w14:textId="77777777">
        <w:trPr>
          <w:trHeight w:val="135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6F1598F" w14:textId="77777777" w:rsidR="00291CCA" w:rsidRDefault="00291CCA" w:rsidP="00F57A9B">
            <w:pPr>
              <w:spacing w:after="0"/>
            </w:pPr>
            <w:r w:rsidRPr="0387F8AB">
              <w:t>METHOD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057CCA" w14:textId="3017147F" w:rsidR="00291CCA" w:rsidRDefault="00894C8A" w:rsidP="00F57A9B">
            <w:pPr>
              <w:spacing w:after="0"/>
            </w:pPr>
            <w:r>
              <w:t>POS</w:t>
            </w:r>
            <w:r w:rsidR="00291CCA" w:rsidRPr="0387F8AB">
              <w:t>T</w:t>
            </w:r>
          </w:p>
        </w:tc>
      </w:tr>
      <w:tr w:rsidR="00291CCA" w14:paraId="693DC4F0" w14:textId="77777777">
        <w:trPr>
          <w:trHeight w:val="240"/>
        </w:trPr>
        <w:tc>
          <w:tcPr>
            <w:tcW w:w="2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0412A3E" w14:textId="79E63941" w:rsidR="00291CCA" w:rsidRDefault="00291CCA" w:rsidP="00F57A9B">
            <w:pPr>
              <w:spacing w:after="0"/>
            </w:pPr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8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FE34D6" w14:textId="0C1272E0" w:rsidR="00291CCA" w:rsidRDefault="00291CCA" w:rsidP="00F57A9B">
            <w:pPr>
              <w:spacing w:after="0"/>
            </w:pPr>
            <w:r w:rsidRPr="0387F8AB">
              <w:t>application</w:t>
            </w:r>
            <w:r w:rsidR="009847D4">
              <w:t xml:space="preserve"> </w:t>
            </w:r>
            <w:r w:rsidRPr="0387F8AB">
              <w:t>/</w:t>
            </w:r>
            <w:r w:rsidR="009847D4">
              <w:t xml:space="preserve"> </w:t>
            </w:r>
            <w:r w:rsidRPr="0387F8AB">
              <w:t>json</w:t>
            </w:r>
          </w:p>
        </w:tc>
      </w:tr>
    </w:tbl>
    <w:p w14:paraId="37B9CD64" w14:textId="246F384E" w:rsidR="00291CCA" w:rsidRPr="00B83617" w:rsidRDefault="000C098F" w:rsidP="00B83617">
      <w:pPr>
        <w:pStyle w:val="Heading3"/>
      </w:pPr>
      <w:r w:rsidRPr="00B83617">
        <w:t>Input Header</w:t>
      </w:r>
      <w:r w:rsidR="00B83617" w:rsidRPr="00B83617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2"/>
        <w:gridCol w:w="7476"/>
        <w:gridCol w:w="938"/>
        <w:gridCol w:w="1034"/>
      </w:tblGrid>
      <w:tr w:rsidR="000C098F" w:rsidRPr="000C098F" w14:paraId="70CDAB71" w14:textId="77777777" w:rsidTr="00B83617">
        <w:trPr>
          <w:trHeight w:val="281"/>
        </w:trPr>
        <w:tc>
          <w:tcPr>
            <w:tcW w:w="2060" w:type="dxa"/>
            <w:shd w:val="clear" w:color="auto" w:fill="D9D9D9" w:themeFill="background1" w:themeFillShade="D9"/>
            <w:vAlign w:val="center"/>
            <w:hideMark/>
          </w:tcPr>
          <w:p w14:paraId="0F1C727A" w14:textId="77777777" w:rsidR="000C098F" w:rsidRPr="000C098F" w:rsidRDefault="000C098F" w:rsidP="001B77E4">
            <w:r w:rsidRPr="000C098F">
              <w:t>Parameter</w:t>
            </w:r>
          </w:p>
        </w:tc>
        <w:tc>
          <w:tcPr>
            <w:tcW w:w="7470" w:type="dxa"/>
            <w:shd w:val="clear" w:color="auto" w:fill="D9D9D9" w:themeFill="background1" w:themeFillShade="D9"/>
            <w:vAlign w:val="center"/>
            <w:hideMark/>
          </w:tcPr>
          <w:p w14:paraId="51607E72" w14:textId="77777777" w:rsidR="000C098F" w:rsidRPr="000C098F" w:rsidRDefault="000C098F" w:rsidP="001B77E4">
            <w:r w:rsidRPr="000C098F">
              <w:t>Description</w:t>
            </w:r>
          </w:p>
        </w:tc>
        <w:tc>
          <w:tcPr>
            <w:tcW w:w="937" w:type="dxa"/>
            <w:shd w:val="clear" w:color="auto" w:fill="D9D9D9" w:themeFill="background1" w:themeFillShade="D9"/>
            <w:vAlign w:val="center"/>
            <w:hideMark/>
          </w:tcPr>
          <w:p w14:paraId="7DDFCA3B" w14:textId="77777777" w:rsidR="000C098F" w:rsidRPr="000C098F" w:rsidRDefault="000C098F" w:rsidP="001B77E4">
            <w:r w:rsidRPr="000C098F">
              <w:t>M/O</w:t>
            </w:r>
          </w:p>
        </w:tc>
        <w:tc>
          <w:tcPr>
            <w:tcW w:w="1033" w:type="dxa"/>
            <w:shd w:val="clear" w:color="auto" w:fill="D9D9D9" w:themeFill="background1" w:themeFillShade="D9"/>
            <w:vAlign w:val="center"/>
            <w:hideMark/>
          </w:tcPr>
          <w:p w14:paraId="0D5E2C14" w14:textId="77777777" w:rsidR="000C098F" w:rsidRPr="000C098F" w:rsidRDefault="000C098F" w:rsidP="001B77E4">
            <w:r w:rsidRPr="000C098F">
              <w:t>Type</w:t>
            </w:r>
          </w:p>
        </w:tc>
      </w:tr>
      <w:tr w:rsidR="000C098F" w:rsidRPr="000C098F" w14:paraId="7043636C" w14:textId="77777777" w:rsidTr="00B83617">
        <w:trPr>
          <w:trHeight w:val="281"/>
        </w:trPr>
        <w:tc>
          <w:tcPr>
            <w:tcW w:w="2060" w:type="dxa"/>
            <w:vAlign w:val="center"/>
            <w:hideMark/>
          </w:tcPr>
          <w:p w14:paraId="1D370663" w14:textId="77777777" w:rsidR="000C098F" w:rsidRPr="000C098F" w:rsidRDefault="000C098F" w:rsidP="001B77E4">
            <w:r w:rsidRPr="000C098F">
              <w:t>Authorization</w:t>
            </w:r>
          </w:p>
        </w:tc>
        <w:tc>
          <w:tcPr>
            <w:tcW w:w="7470" w:type="dxa"/>
            <w:vAlign w:val="center"/>
            <w:hideMark/>
          </w:tcPr>
          <w:p w14:paraId="62FCD303" w14:textId="77777777" w:rsidR="000C098F" w:rsidRPr="000C098F" w:rsidRDefault="000C098F" w:rsidP="001B77E4">
            <w:r w:rsidRPr="000C098F">
              <w:t xml:space="preserve">Token acquired from Azure AD based on the user credentials for further API calls. </w:t>
            </w:r>
          </w:p>
        </w:tc>
        <w:tc>
          <w:tcPr>
            <w:tcW w:w="937" w:type="dxa"/>
            <w:vAlign w:val="center"/>
            <w:hideMark/>
          </w:tcPr>
          <w:p w14:paraId="18380C22" w14:textId="77777777" w:rsidR="000C098F" w:rsidRPr="000C098F" w:rsidRDefault="000C098F" w:rsidP="001B77E4">
            <w:r w:rsidRPr="000C098F">
              <w:t>M</w:t>
            </w:r>
          </w:p>
        </w:tc>
        <w:tc>
          <w:tcPr>
            <w:tcW w:w="1033" w:type="dxa"/>
            <w:vAlign w:val="center"/>
            <w:hideMark/>
          </w:tcPr>
          <w:p w14:paraId="3936395C" w14:textId="77777777" w:rsidR="000C098F" w:rsidRPr="000C098F" w:rsidRDefault="000C098F" w:rsidP="001B77E4">
            <w:r w:rsidRPr="000C098F">
              <w:t>String</w:t>
            </w:r>
          </w:p>
        </w:tc>
      </w:tr>
      <w:tr w:rsidR="000C098F" w:rsidRPr="000C098F" w14:paraId="67E1205E" w14:textId="77777777" w:rsidTr="00B83617">
        <w:trPr>
          <w:trHeight w:val="281"/>
        </w:trPr>
        <w:tc>
          <w:tcPr>
            <w:tcW w:w="2060" w:type="dxa"/>
            <w:vAlign w:val="center"/>
            <w:hideMark/>
          </w:tcPr>
          <w:p w14:paraId="644A20BE" w14:textId="77777777" w:rsidR="000C098F" w:rsidRPr="000C098F" w:rsidRDefault="000C098F" w:rsidP="001B77E4">
            <w:r w:rsidRPr="000C098F">
              <w:t>Content-Type</w:t>
            </w:r>
          </w:p>
        </w:tc>
        <w:tc>
          <w:tcPr>
            <w:tcW w:w="7470" w:type="dxa"/>
            <w:vAlign w:val="center"/>
            <w:hideMark/>
          </w:tcPr>
          <w:p w14:paraId="0AD6F244" w14:textId="77777777" w:rsidR="000C098F" w:rsidRPr="000C098F" w:rsidRDefault="000C098F" w:rsidP="001B77E4">
            <w:r w:rsidRPr="000C098F">
              <w:t>Length of content. E.g.- application/json</w:t>
            </w:r>
          </w:p>
        </w:tc>
        <w:tc>
          <w:tcPr>
            <w:tcW w:w="937" w:type="dxa"/>
            <w:vAlign w:val="center"/>
            <w:hideMark/>
          </w:tcPr>
          <w:p w14:paraId="7318DAFD" w14:textId="77777777" w:rsidR="000C098F" w:rsidRPr="000C098F" w:rsidRDefault="000C098F" w:rsidP="001B77E4">
            <w:r w:rsidRPr="000C098F">
              <w:t>M</w:t>
            </w:r>
          </w:p>
        </w:tc>
        <w:tc>
          <w:tcPr>
            <w:tcW w:w="1033" w:type="dxa"/>
            <w:vAlign w:val="center"/>
            <w:hideMark/>
          </w:tcPr>
          <w:p w14:paraId="1B961645" w14:textId="77777777" w:rsidR="000C098F" w:rsidRPr="000C098F" w:rsidRDefault="000C098F" w:rsidP="001B77E4">
            <w:r w:rsidRPr="000C098F">
              <w:t>String</w:t>
            </w:r>
          </w:p>
        </w:tc>
      </w:tr>
    </w:tbl>
    <w:p w14:paraId="422CC1C4" w14:textId="1D21EF39" w:rsidR="000C098F" w:rsidRPr="00B83617" w:rsidRDefault="001B77E4" w:rsidP="00B83617">
      <w:pPr>
        <w:pStyle w:val="Heading3"/>
      </w:pPr>
      <w:r w:rsidRPr="00B83617">
        <w:t>Input Body</w:t>
      </w:r>
      <w:r w:rsidR="00B83617" w:rsidRPr="00B83617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2"/>
        <w:gridCol w:w="7476"/>
        <w:gridCol w:w="938"/>
        <w:gridCol w:w="1034"/>
      </w:tblGrid>
      <w:tr w:rsidR="001B77E4" w:rsidRPr="001B77E4" w14:paraId="1386C953" w14:textId="77777777" w:rsidTr="00B83617">
        <w:trPr>
          <w:trHeight w:val="281"/>
        </w:trPr>
        <w:tc>
          <w:tcPr>
            <w:tcW w:w="2060" w:type="dxa"/>
            <w:shd w:val="clear" w:color="auto" w:fill="D9D9D9" w:themeFill="background1" w:themeFillShade="D9"/>
            <w:vAlign w:val="center"/>
            <w:hideMark/>
          </w:tcPr>
          <w:p w14:paraId="44D189B2" w14:textId="77777777" w:rsidR="001B77E4" w:rsidRPr="001B77E4" w:rsidRDefault="001B77E4" w:rsidP="001B77E4">
            <w:r w:rsidRPr="001B77E4">
              <w:t>Parameter</w:t>
            </w:r>
          </w:p>
        </w:tc>
        <w:tc>
          <w:tcPr>
            <w:tcW w:w="7470" w:type="dxa"/>
            <w:shd w:val="clear" w:color="auto" w:fill="D9D9D9" w:themeFill="background1" w:themeFillShade="D9"/>
            <w:vAlign w:val="center"/>
            <w:hideMark/>
          </w:tcPr>
          <w:p w14:paraId="359C5BD7" w14:textId="77777777" w:rsidR="001B77E4" w:rsidRPr="001B77E4" w:rsidRDefault="001B77E4" w:rsidP="001B77E4">
            <w:r w:rsidRPr="001B77E4">
              <w:t>Description</w:t>
            </w:r>
          </w:p>
        </w:tc>
        <w:tc>
          <w:tcPr>
            <w:tcW w:w="937" w:type="dxa"/>
            <w:shd w:val="clear" w:color="auto" w:fill="D9D9D9" w:themeFill="background1" w:themeFillShade="D9"/>
            <w:vAlign w:val="center"/>
            <w:hideMark/>
          </w:tcPr>
          <w:p w14:paraId="4A7C0957" w14:textId="77777777" w:rsidR="001B77E4" w:rsidRPr="001B77E4" w:rsidRDefault="001B77E4" w:rsidP="001B77E4">
            <w:r w:rsidRPr="001B77E4">
              <w:t>M/O</w:t>
            </w:r>
          </w:p>
        </w:tc>
        <w:tc>
          <w:tcPr>
            <w:tcW w:w="1033" w:type="dxa"/>
            <w:shd w:val="clear" w:color="auto" w:fill="D9D9D9" w:themeFill="background1" w:themeFillShade="D9"/>
            <w:vAlign w:val="center"/>
            <w:hideMark/>
          </w:tcPr>
          <w:p w14:paraId="137F3E54" w14:textId="77777777" w:rsidR="001B77E4" w:rsidRPr="001B77E4" w:rsidRDefault="001B77E4" w:rsidP="001B77E4">
            <w:r w:rsidRPr="001B77E4">
              <w:t>Type</w:t>
            </w:r>
          </w:p>
        </w:tc>
      </w:tr>
      <w:tr w:rsidR="001B77E4" w:rsidRPr="001B77E4" w14:paraId="22FFD6DE" w14:textId="77777777" w:rsidTr="00B83617">
        <w:trPr>
          <w:trHeight w:val="281"/>
        </w:trPr>
        <w:tc>
          <w:tcPr>
            <w:tcW w:w="2060" w:type="dxa"/>
            <w:vAlign w:val="center"/>
            <w:hideMark/>
          </w:tcPr>
          <w:p w14:paraId="34E64075" w14:textId="77777777" w:rsidR="001B77E4" w:rsidRPr="001B77E4" w:rsidRDefault="001B77E4" w:rsidP="001B77E4">
            <w:r w:rsidRPr="001B77E4">
              <w:t>DepartmentIds</w:t>
            </w:r>
          </w:p>
        </w:tc>
        <w:tc>
          <w:tcPr>
            <w:tcW w:w="7470" w:type="dxa"/>
            <w:vAlign w:val="center"/>
            <w:hideMark/>
          </w:tcPr>
          <w:p w14:paraId="0043910A" w14:textId="77777777" w:rsidR="001B77E4" w:rsidRPr="001B77E4" w:rsidRDefault="001B77E4" w:rsidP="001B77E4">
            <w:r w:rsidRPr="001B77E4">
              <w:t>Provide a list of departmentIds whose associated roles need to be retrieved</w:t>
            </w:r>
          </w:p>
        </w:tc>
        <w:tc>
          <w:tcPr>
            <w:tcW w:w="937" w:type="dxa"/>
            <w:vAlign w:val="center"/>
            <w:hideMark/>
          </w:tcPr>
          <w:p w14:paraId="3B1FD984" w14:textId="77777777" w:rsidR="001B77E4" w:rsidRPr="001B77E4" w:rsidRDefault="001B77E4" w:rsidP="001B77E4">
            <w:r w:rsidRPr="001B77E4">
              <w:t>M</w:t>
            </w:r>
          </w:p>
        </w:tc>
        <w:tc>
          <w:tcPr>
            <w:tcW w:w="1033" w:type="dxa"/>
            <w:vAlign w:val="center"/>
            <w:hideMark/>
          </w:tcPr>
          <w:p w14:paraId="4FE86F3A" w14:textId="77777777" w:rsidR="001B77E4" w:rsidRPr="001B77E4" w:rsidRDefault="001B77E4" w:rsidP="001B77E4">
            <w:r w:rsidRPr="001B77E4">
              <w:t>String</w:t>
            </w:r>
          </w:p>
        </w:tc>
      </w:tr>
    </w:tbl>
    <w:p w14:paraId="43ACA15B" w14:textId="16C9E09D" w:rsidR="001B77E4" w:rsidRPr="00B83617" w:rsidRDefault="001B77E4" w:rsidP="00B83617">
      <w:pPr>
        <w:pStyle w:val="Heading3"/>
      </w:pPr>
      <w:r w:rsidRPr="00B83617">
        <w:t>Output Header</w:t>
      </w:r>
      <w:r w:rsidR="00B83617" w:rsidRPr="00B83617">
        <w:t xml:space="preserve"> Parameters</w:t>
      </w:r>
    </w:p>
    <w:tbl>
      <w:tblPr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2"/>
        <w:gridCol w:w="8197"/>
        <w:gridCol w:w="1136"/>
      </w:tblGrid>
      <w:tr w:rsidR="001B77E4" w:rsidRPr="001B77E4" w14:paraId="5E24D5A5" w14:textId="77777777" w:rsidTr="00B83617">
        <w:trPr>
          <w:trHeight w:val="276"/>
        </w:trPr>
        <w:tc>
          <w:tcPr>
            <w:tcW w:w="2060" w:type="dxa"/>
            <w:shd w:val="clear" w:color="auto" w:fill="D9D9D9" w:themeFill="background1" w:themeFillShade="D9"/>
            <w:vAlign w:val="center"/>
            <w:hideMark/>
          </w:tcPr>
          <w:p w14:paraId="1086A99C" w14:textId="77777777" w:rsidR="001B77E4" w:rsidRPr="001B77E4" w:rsidRDefault="001B77E4" w:rsidP="001B77E4">
            <w:r w:rsidRPr="001B77E4">
              <w:t>Parameter</w:t>
            </w:r>
          </w:p>
        </w:tc>
        <w:tc>
          <w:tcPr>
            <w:tcW w:w="8190" w:type="dxa"/>
            <w:shd w:val="clear" w:color="auto" w:fill="D9D9D9" w:themeFill="background1" w:themeFillShade="D9"/>
            <w:vAlign w:val="center"/>
            <w:hideMark/>
          </w:tcPr>
          <w:p w14:paraId="19257674" w14:textId="77777777" w:rsidR="001B77E4" w:rsidRPr="001B77E4" w:rsidRDefault="001B77E4" w:rsidP="001B77E4">
            <w:r w:rsidRPr="001B77E4">
              <w:t>Description</w:t>
            </w:r>
          </w:p>
        </w:tc>
        <w:tc>
          <w:tcPr>
            <w:tcW w:w="1135" w:type="dxa"/>
            <w:shd w:val="clear" w:color="auto" w:fill="D9D9D9" w:themeFill="background1" w:themeFillShade="D9"/>
            <w:vAlign w:val="center"/>
            <w:hideMark/>
          </w:tcPr>
          <w:p w14:paraId="4D3DFD22" w14:textId="77777777" w:rsidR="001B77E4" w:rsidRPr="001B77E4" w:rsidRDefault="001B77E4" w:rsidP="001B77E4">
            <w:r w:rsidRPr="001B77E4">
              <w:t>Type</w:t>
            </w:r>
          </w:p>
        </w:tc>
      </w:tr>
      <w:tr w:rsidR="001B77E4" w:rsidRPr="001B77E4" w14:paraId="7CBDB765" w14:textId="77777777" w:rsidTr="00B83617">
        <w:trPr>
          <w:trHeight w:val="193"/>
        </w:trPr>
        <w:tc>
          <w:tcPr>
            <w:tcW w:w="2060" w:type="dxa"/>
            <w:vAlign w:val="center"/>
            <w:hideMark/>
          </w:tcPr>
          <w:p w14:paraId="4625020B" w14:textId="77777777" w:rsidR="001B77E4" w:rsidRPr="001B77E4" w:rsidRDefault="001B77E4" w:rsidP="001B77E4">
            <w:r w:rsidRPr="001B77E4">
              <w:t>Server</w:t>
            </w:r>
          </w:p>
        </w:tc>
        <w:tc>
          <w:tcPr>
            <w:tcW w:w="8190" w:type="dxa"/>
            <w:vAlign w:val="center"/>
            <w:hideMark/>
          </w:tcPr>
          <w:p w14:paraId="14CC3771" w14:textId="77777777" w:rsidR="001B77E4" w:rsidRPr="001B77E4" w:rsidRDefault="001B77E4" w:rsidP="001B77E4">
            <w:r w:rsidRPr="001B77E4">
              <w:t>Contains information about how the server handles requests [e.g., Werkzeug/2.1.2 Python/3.9.7]</w:t>
            </w:r>
          </w:p>
        </w:tc>
        <w:tc>
          <w:tcPr>
            <w:tcW w:w="1135" w:type="dxa"/>
            <w:vAlign w:val="center"/>
            <w:hideMark/>
          </w:tcPr>
          <w:p w14:paraId="79779C8D" w14:textId="77777777" w:rsidR="001B77E4" w:rsidRPr="001B77E4" w:rsidRDefault="001B77E4" w:rsidP="001B77E4">
            <w:r w:rsidRPr="001B77E4">
              <w:t>String</w:t>
            </w:r>
          </w:p>
        </w:tc>
      </w:tr>
      <w:tr w:rsidR="001B77E4" w:rsidRPr="001B77E4" w14:paraId="45EB434B" w14:textId="77777777" w:rsidTr="00B83617">
        <w:trPr>
          <w:trHeight w:val="193"/>
        </w:trPr>
        <w:tc>
          <w:tcPr>
            <w:tcW w:w="2060" w:type="dxa"/>
            <w:vAlign w:val="center"/>
            <w:hideMark/>
          </w:tcPr>
          <w:p w14:paraId="1531865F" w14:textId="77777777" w:rsidR="001B77E4" w:rsidRPr="001B77E4" w:rsidRDefault="001B77E4" w:rsidP="001B77E4">
            <w:r w:rsidRPr="001B77E4">
              <w:t>Content-Type</w:t>
            </w:r>
          </w:p>
        </w:tc>
        <w:tc>
          <w:tcPr>
            <w:tcW w:w="8190" w:type="dxa"/>
            <w:vAlign w:val="center"/>
            <w:hideMark/>
          </w:tcPr>
          <w:p w14:paraId="27FC948C" w14:textId="77777777" w:rsidR="001B77E4" w:rsidRPr="001B77E4" w:rsidRDefault="001B77E4" w:rsidP="001B77E4">
            <w:r w:rsidRPr="001B77E4">
              <w:t>Length of the content</w:t>
            </w:r>
          </w:p>
        </w:tc>
        <w:tc>
          <w:tcPr>
            <w:tcW w:w="1135" w:type="dxa"/>
            <w:vAlign w:val="center"/>
            <w:hideMark/>
          </w:tcPr>
          <w:p w14:paraId="1FDB94E1" w14:textId="77777777" w:rsidR="001B77E4" w:rsidRPr="001B77E4" w:rsidRDefault="001B77E4" w:rsidP="001B77E4">
            <w:r w:rsidRPr="001B77E4">
              <w:t>String</w:t>
            </w:r>
          </w:p>
        </w:tc>
      </w:tr>
      <w:tr w:rsidR="001B77E4" w:rsidRPr="001B77E4" w14:paraId="7019525C" w14:textId="77777777" w:rsidTr="00B83617">
        <w:trPr>
          <w:trHeight w:val="193"/>
        </w:trPr>
        <w:tc>
          <w:tcPr>
            <w:tcW w:w="2060" w:type="dxa"/>
            <w:vAlign w:val="center"/>
            <w:hideMark/>
          </w:tcPr>
          <w:p w14:paraId="6D817FFE" w14:textId="77777777" w:rsidR="001B77E4" w:rsidRPr="001B77E4" w:rsidRDefault="001B77E4" w:rsidP="001B77E4">
            <w:r w:rsidRPr="001B77E4">
              <w:t>Date</w:t>
            </w:r>
          </w:p>
        </w:tc>
        <w:tc>
          <w:tcPr>
            <w:tcW w:w="8190" w:type="dxa"/>
            <w:vAlign w:val="center"/>
            <w:hideMark/>
          </w:tcPr>
          <w:p w14:paraId="1C1814C2" w14:textId="77777777" w:rsidR="001B77E4" w:rsidRPr="001B77E4" w:rsidRDefault="001B77E4" w:rsidP="001B77E4">
            <w:r w:rsidRPr="001B77E4">
              <w:t>Date of operation execution e.g. - [Tue, 17 May 2022 06:30:16 GMT]</w:t>
            </w:r>
          </w:p>
        </w:tc>
        <w:tc>
          <w:tcPr>
            <w:tcW w:w="1135" w:type="dxa"/>
            <w:vAlign w:val="center"/>
            <w:hideMark/>
          </w:tcPr>
          <w:p w14:paraId="62E11617" w14:textId="77777777" w:rsidR="001B77E4" w:rsidRPr="001B77E4" w:rsidRDefault="001B77E4" w:rsidP="001B77E4">
            <w:r w:rsidRPr="001B77E4">
              <w:t>Datetime</w:t>
            </w:r>
          </w:p>
        </w:tc>
      </w:tr>
      <w:tr w:rsidR="001B77E4" w:rsidRPr="001B77E4" w14:paraId="21D61CA2" w14:textId="77777777" w:rsidTr="00B83617">
        <w:trPr>
          <w:trHeight w:val="193"/>
        </w:trPr>
        <w:tc>
          <w:tcPr>
            <w:tcW w:w="2060" w:type="dxa"/>
            <w:vAlign w:val="center"/>
            <w:hideMark/>
          </w:tcPr>
          <w:p w14:paraId="167983BE" w14:textId="77777777" w:rsidR="001B77E4" w:rsidRPr="001B77E4" w:rsidRDefault="001B77E4" w:rsidP="001B77E4">
            <w:r w:rsidRPr="001B77E4">
              <w:t>Content-Length</w:t>
            </w:r>
          </w:p>
        </w:tc>
        <w:tc>
          <w:tcPr>
            <w:tcW w:w="8190" w:type="dxa"/>
            <w:vAlign w:val="center"/>
            <w:hideMark/>
          </w:tcPr>
          <w:p w14:paraId="4EBFCE4A" w14:textId="77777777" w:rsidR="001B77E4" w:rsidRPr="001B77E4" w:rsidRDefault="001B77E4" w:rsidP="001B77E4">
            <w:r w:rsidRPr="001B77E4">
              <w:t>Length of the content</w:t>
            </w:r>
          </w:p>
        </w:tc>
        <w:tc>
          <w:tcPr>
            <w:tcW w:w="1135" w:type="dxa"/>
            <w:vAlign w:val="center"/>
            <w:hideMark/>
          </w:tcPr>
          <w:p w14:paraId="2F59C48D" w14:textId="77777777" w:rsidR="001B77E4" w:rsidRPr="001B77E4" w:rsidRDefault="001B77E4" w:rsidP="001B77E4">
            <w:r w:rsidRPr="001B77E4">
              <w:t>Bytes</w:t>
            </w:r>
          </w:p>
        </w:tc>
      </w:tr>
    </w:tbl>
    <w:p w14:paraId="3E894EC5" w14:textId="6A3646EE" w:rsidR="001B77E4" w:rsidRPr="00B83617" w:rsidRDefault="001B77E4" w:rsidP="00B83617">
      <w:pPr>
        <w:pStyle w:val="Heading3"/>
      </w:pPr>
      <w:r w:rsidRPr="00B83617">
        <w:t>Output Body</w:t>
      </w:r>
      <w:r w:rsidR="00B83617" w:rsidRPr="00B83617">
        <w:t xml:space="preserve"> Parameters</w:t>
      </w:r>
    </w:p>
    <w:tbl>
      <w:tblPr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2"/>
        <w:gridCol w:w="8325"/>
        <w:gridCol w:w="1008"/>
      </w:tblGrid>
      <w:tr w:rsidR="00B35D1E" w:rsidRPr="00B35D1E" w14:paraId="531BDE09" w14:textId="77777777" w:rsidTr="00B83617">
        <w:trPr>
          <w:trHeight w:val="396"/>
        </w:trPr>
        <w:tc>
          <w:tcPr>
            <w:tcW w:w="2060" w:type="dxa"/>
            <w:shd w:val="clear" w:color="auto" w:fill="D9D9D9" w:themeFill="background1" w:themeFillShade="D9"/>
            <w:vAlign w:val="center"/>
            <w:hideMark/>
          </w:tcPr>
          <w:p w14:paraId="01E532B1" w14:textId="77777777" w:rsidR="00B35D1E" w:rsidRPr="00B35D1E" w:rsidRDefault="00B35D1E" w:rsidP="00B35D1E">
            <w:r w:rsidRPr="00B35D1E">
              <w:t>Parameter</w:t>
            </w:r>
          </w:p>
        </w:tc>
        <w:tc>
          <w:tcPr>
            <w:tcW w:w="8318" w:type="dxa"/>
            <w:shd w:val="clear" w:color="auto" w:fill="D9D9D9" w:themeFill="background1" w:themeFillShade="D9"/>
            <w:vAlign w:val="center"/>
            <w:hideMark/>
          </w:tcPr>
          <w:p w14:paraId="50D65205" w14:textId="77777777" w:rsidR="00B35D1E" w:rsidRPr="00B35D1E" w:rsidRDefault="00B35D1E" w:rsidP="00B35D1E">
            <w:r w:rsidRPr="00B35D1E">
              <w:t>Description</w:t>
            </w:r>
          </w:p>
        </w:tc>
        <w:tc>
          <w:tcPr>
            <w:tcW w:w="1007" w:type="dxa"/>
            <w:shd w:val="clear" w:color="auto" w:fill="D9D9D9" w:themeFill="background1" w:themeFillShade="D9"/>
            <w:vAlign w:val="center"/>
            <w:hideMark/>
          </w:tcPr>
          <w:p w14:paraId="4915599E" w14:textId="77777777" w:rsidR="00B35D1E" w:rsidRPr="00B35D1E" w:rsidRDefault="00B35D1E" w:rsidP="00B35D1E">
            <w:r w:rsidRPr="00B35D1E">
              <w:t>Type</w:t>
            </w:r>
          </w:p>
        </w:tc>
      </w:tr>
      <w:tr w:rsidR="00B35D1E" w:rsidRPr="00B35D1E" w14:paraId="2CE6B83A" w14:textId="77777777" w:rsidTr="00B83617">
        <w:trPr>
          <w:trHeight w:val="285"/>
        </w:trPr>
        <w:tc>
          <w:tcPr>
            <w:tcW w:w="2060" w:type="dxa"/>
            <w:hideMark/>
          </w:tcPr>
          <w:p w14:paraId="6F21DEBA" w14:textId="77777777" w:rsidR="00B35D1E" w:rsidRPr="00B35D1E" w:rsidRDefault="00B35D1E" w:rsidP="00B35D1E">
            <w:r w:rsidRPr="00B35D1E">
              <w:t>RoleId</w:t>
            </w:r>
          </w:p>
        </w:tc>
        <w:tc>
          <w:tcPr>
            <w:tcW w:w="8318" w:type="dxa"/>
            <w:hideMark/>
          </w:tcPr>
          <w:p w14:paraId="016A6F26" w14:textId="35BCC556" w:rsidR="00B35D1E" w:rsidRPr="00B35D1E" w:rsidRDefault="00B35D1E" w:rsidP="00B35D1E">
            <w:r w:rsidRPr="00B35D1E">
              <w:t xml:space="preserve">Role ID of an </w:t>
            </w:r>
            <w:r w:rsidR="008E0A86">
              <w:t>IAI</w:t>
            </w:r>
            <w:r w:rsidRPr="00B35D1E">
              <w:t xml:space="preserve"> user roles</w:t>
            </w:r>
          </w:p>
        </w:tc>
        <w:tc>
          <w:tcPr>
            <w:tcW w:w="1007" w:type="dxa"/>
            <w:hideMark/>
          </w:tcPr>
          <w:p w14:paraId="6B36B5BB" w14:textId="77777777" w:rsidR="00B35D1E" w:rsidRPr="00B35D1E" w:rsidRDefault="00B35D1E" w:rsidP="00B35D1E">
            <w:r w:rsidRPr="00B35D1E">
              <w:t>String</w:t>
            </w:r>
          </w:p>
        </w:tc>
      </w:tr>
      <w:tr w:rsidR="00B35D1E" w:rsidRPr="00B35D1E" w14:paraId="359CCC12" w14:textId="77777777" w:rsidTr="00B83617">
        <w:trPr>
          <w:trHeight w:val="285"/>
        </w:trPr>
        <w:tc>
          <w:tcPr>
            <w:tcW w:w="2060" w:type="dxa"/>
            <w:hideMark/>
          </w:tcPr>
          <w:p w14:paraId="2A3660AA" w14:textId="77777777" w:rsidR="00B35D1E" w:rsidRPr="00B35D1E" w:rsidRDefault="00B35D1E" w:rsidP="00B35D1E">
            <w:r w:rsidRPr="00B35D1E">
              <w:t>RoleName</w:t>
            </w:r>
          </w:p>
        </w:tc>
        <w:tc>
          <w:tcPr>
            <w:tcW w:w="8318" w:type="dxa"/>
            <w:hideMark/>
          </w:tcPr>
          <w:p w14:paraId="03271A33" w14:textId="4B67D81B" w:rsidR="00B35D1E" w:rsidRPr="00B35D1E" w:rsidRDefault="00B35D1E" w:rsidP="00B35D1E">
            <w:r w:rsidRPr="00B35D1E">
              <w:t xml:space="preserve">Role name of an </w:t>
            </w:r>
            <w:r w:rsidR="008E0A86">
              <w:t>IAI</w:t>
            </w:r>
            <w:r w:rsidRPr="00B35D1E">
              <w:t xml:space="preserve"> user roles </w:t>
            </w:r>
          </w:p>
        </w:tc>
        <w:tc>
          <w:tcPr>
            <w:tcW w:w="1007" w:type="dxa"/>
            <w:hideMark/>
          </w:tcPr>
          <w:p w14:paraId="0E24D219" w14:textId="77777777" w:rsidR="00B35D1E" w:rsidRPr="00B35D1E" w:rsidRDefault="00B35D1E" w:rsidP="00B35D1E">
            <w:r w:rsidRPr="00B35D1E">
              <w:t>String</w:t>
            </w:r>
          </w:p>
        </w:tc>
      </w:tr>
      <w:tr w:rsidR="00B35D1E" w:rsidRPr="00B35D1E" w14:paraId="071A1C14" w14:textId="77777777" w:rsidTr="00B83617">
        <w:trPr>
          <w:trHeight w:val="285"/>
        </w:trPr>
        <w:tc>
          <w:tcPr>
            <w:tcW w:w="2060" w:type="dxa"/>
            <w:hideMark/>
          </w:tcPr>
          <w:p w14:paraId="5B4DA7DA" w14:textId="77777777" w:rsidR="00B35D1E" w:rsidRPr="00B35D1E" w:rsidRDefault="00B35D1E" w:rsidP="00B35D1E">
            <w:r w:rsidRPr="00B35D1E">
              <w:t>RoleDescription</w:t>
            </w:r>
          </w:p>
        </w:tc>
        <w:tc>
          <w:tcPr>
            <w:tcW w:w="8318" w:type="dxa"/>
            <w:hideMark/>
          </w:tcPr>
          <w:p w14:paraId="4D2D43D1" w14:textId="7C6976E4" w:rsidR="00B35D1E" w:rsidRPr="00B35D1E" w:rsidRDefault="00B35D1E" w:rsidP="00B35D1E">
            <w:r w:rsidRPr="00B35D1E">
              <w:t xml:space="preserve">The role description of an </w:t>
            </w:r>
            <w:r w:rsidR="008E0A86">
              <w:t>IAI</w:t>
            </w:r>
            <w:r w:rsidRPr="00B35D1E">
              <w:t xml:space="preserve"> user's roles</w:t>
            </w:r>
          </w:p>
        </w:tc>
        <w:tc>
          <w:tcPr>
            <w:tcW w:w="1007" w:type="dxa"/>
            <w:hideMark/>
          </w:tcPr>
          <w:p w14:paraId="5C8F78CC" w14:textId="77777777" w:rsidR="00B35D1E" w:rsidRPr="00B35D1E" w:rsidRDefault="00B35D1E" w:rsidP="00B35D1E">
            <w:r w:rsidRPr="00B35D1E">
              <w:t>String</w:t>
            </w:r>
          </w:p>
        </w:tc>
      </w:tr>
      <w:tr w:rsidR="00B35D1E" w:rsidRPr="00B35D1E" w14:paraId="7A5731E6" w14:textId="77777777" w:rsidTr="00B83617">
        <w:trPr>
          <w:trHeight w:val="285"/>
        </w:trPr>
        <w:tc>
          <w:tcPr>
            <w:tcW w:w="2060" w:type="dxa"/>
            <w:hideMark/>
          </w:tcPr>
          <w:p w14:paraId="0FB3E94F" w14:textId="77777777" w:rsidR="00B35D1E" w:rsidRPr="00B35D1E" w:rsidRDefault="00B35D1E" w:rsidP="00B35D1E">
            <w:r w:rsidRPr="00B35D1E">
              <w:t>RoleType</w:t>
            </w:r>
          </w:p>
        </w:tc>
        <w:tc>
          <w:tcPr>
            <w:tcW w:w="8318" w:type="dxa"/>
            <w:hideMark/>
          </w:tcPr>
          <w:p w14:paraId="040A3E77" w14:textId="1098286B" w:rsidR="00B35D1E" w:rsidRPr="00B35D1E" w:rsidRDefault="00B35D1E" w:rsidP="00B35D1E">
            <w:r w:rsidRPr="00B35D1E">
              <w:t xml:space="preserve">Role type of an </w:t>
            </w:r>
            <w:r w:rsidR="008E0A86">
              <w:t>IAI</w:t>
            </w:r>
            <w:r w:rsidRPr="00B35D1E">
              <w:t xml:space="preserve"> user roles</w:t>
            </w:r>
          </w:p>
        </w:tc>
        <w:tc>
          <w:tcPr>
            <w:tcW w:w="1007" w:type="dxa"/>
            <w:hideMark/>
          </w:tcPr>
          <w:p w14:paraId="180B08A4" w14:textId="77777777" w:rsidR="00B35D1E" w:rsidRPr="00B35D1E" w:rsidRDefault="00B35D1E" w:rsidP="00B35D1E">
            <w:r w:rsidRPr="00B35D1E">
              <w:t>String</w:t>
            </w:r>
          </w:p>
        </w:tc>
      </w:tr>
      <w:tr w:rsidR="00B35D1E" w:rsidRPr="00B35D1E" w14:paraId="4A133306" w14:textId="77777777" w:rsidTr="00B83617">
        <w:trPr>
          <w:trHeight w:val="285"/>
        </w:trPr>
        <w:tc>
          <w:tcPr>
            <w:tcW w:w="2060" w:type="dxa"/>
            <w:hideMark/>
          </w:tcPr>
          <w:p w14:paraId="7E2238D7" w14:textId="77777777" w:rsidR="00B35D1E" w:rsidRPr="00B35D1E" w:rsidRDefault="00B35D1E" w:rsidP="00B35D1E">
            <w:r w:rsidRPr="00B35D1E">
              <w:t>IsSensitive</w:t>
            </w:r>
          </w:p>
        </w:tc>
        <w:tc>
          <w:tcPr>
            <w:tcW w:w="8318" w:type="dxa"/>
            <w:hideMark/>
          </w:tcPr>
          <w:p w14:paraId="01EB8CB7" w14:textId="77777777" w:rsidR="00B35D1E" w:rsidRPr="00B35D1E" w:rsidRDefault="00B35D1E" w:rsidP="00B35D1E">
            <w:r w:rsidRPr="00B35D1E">
              <w:t>This is a Boolean value. If the value is true, there are sensitive KPIs that users in those roles can access.</w:t>
            </w:r>
          </w:p>
        </w:tc>
        <w:tc>
          <w:tcPr>
            <w:tcW w:w="1007" w:type="dxa"/>
            <w:hideMark/>
          </w:tcPr>
          <w:p w14:paraId="4481FEA7" w14:textId="77777777" w:rsidR="00B35D1E" w:rsidRPr="00B35D1E" w:rsidRDefault="00B35D1E" w:rsidP="00B35D1E">
            <w:r w:rsidRPr="00B35D1E">
              <w:t>Boolean</w:t>
            </w:r>
          </w:p>
        </w:tc>
      </w:tr>
      <w:tr w:rsidR="00B35D1E" w:rsidRPr="00B35D1E" w14:paraId="5725B9B3" w14:textId="77777777" w:rsidTr="00B83617">
        <w:trPr>
          <w:trHeight w:val="285"/>
        </w:trPr>
        <w:tc>
          <w:tcPr>
            <w:tcW w:w="2060" w:type="dxa"/>
            <w:hideMark/>
          </w:tcPr>
          <w:p w14:paraId="5D993C4D" w14:textId="77777777" w:rsidR="00B35D1E" w:rsidRPr="00B35D1E" w:rsidRDefault="00B35D1E" w:rsidP="00B35D1E">
            <w:r w:rsidRPr="00B35D1E">
              <w:t>DepartmentId</w:t>
            </w:r>
          </w:p>
        </w:tc>
        <w:tc>
          <w:tcPr>
            <w:tcW w:w="8318" w:type="dxa"/>
            <w:hideMark/>
          </w:tcPr>
          <w:p w14:paraId="5AAB4EFB" w14:textId="6D945A73" w:rsidR="00B35D1E" w:rsidRPr="00B35D1E" w:rsidRDefault="00B35D1E" w:rsidP="00B35D1E">
            <w:r w:rsidRPr="00B35D1E">
              <w:t xml:space="preserve">Department ID of an </w:t>
            </w:r>
            <w:r w:rsidR="008E0A86">
              <w:t>IAI</w:t>
            </w:r>
            <w:r w:rsidRPr="00B35D1E">
              <w:t xml:space="preserve"> user department</w:t>
            </w:r>
          </w:p>
        </w:tc>
        <w:tc>
          <w:tcPr>
            <w:tcW w:w="1007" w:type="dxa"/>
            <w:hideMark/>
          </w:tcPr>
          <w:p w14:paraId="7901DA6E" w14:textId="77777777" w:rsidR="00B35D1E" w:rsidRPr="00B35D1E" w:rsidRDefault="00B35D1E" w:rsidP="00B35D1E">
            <w:r w:rsidRPr="00B35D1E">
              <w:t>String</w:t>
            </w:r>
          </w:p>
        </w:tc>
      </w:tr>
      <w:tr w:rsidR="00B35D1E" w:rsidRPr="00B35D1E" w14:paraId="39784404" w14:textId="77777777" w:rsidTr="00B83617">
        <w:trPr>
          <w:trHeight w:val="285"/>
        </w:trPr>
        <w:tc>
          <w:tcPr>
            <w:tcW w:w="2060" w:type="dxa"/>
            <w:hideMark/>
          </w:tcPr>
          <w:p w14:paraId="5D51FF16" w14:textId="77777777" w:rsidR="00B35D1E" w:rsidRPr="00B35D1E" w:rsidRDefault="00B35D1E" w:rsidP="00B35D1E">
            <w:r w:rsidRPr="00B35D1E">
              <w:t>DepartmentName</w:t>
            </w:r>
          </w:p>
        </w:tc>
        <w:tc>
          <w:tcPr>
            <w:tcW w:w="8318" w:type="dxa"/>
            <w:hideMark/>
          </w:tcPr>
          <w:p w14:paraId="2DB3E0E2" w14:textId="2621DBD9" w:rsidR="00B35D1E" w:rsidRPr="00B35D1E" w:rsidRDefault="00B35D1E" w:rsidP="00B35D1E">
            <w:r w:rsidRPr="00B35D1E">
              <w:t xml:space="preserve">Department name of an </w:t>
            </w:r>
            <w:r w:rsidR="008E0A86">
              <w:t>IAI</w:t>
            </w:r>
            <w:r w:rsidRPr="00B35D1E">
              <w:t xml:space="preserve"> user department</w:t>
            </w:r>
          </w:p>
        </w:tc>
        <w:tc>
          <w:tcPr>
            <w:tcW w:w="1007" w:type="dxa"/>
            <w:hideMark/>
          </w:tcPr>
          <w:p w14:paraId="68C71B89" w14:textId="77777777" w:rsidR="00B35D1E" w:rsidRPr="00B35D1E" w:rsidRDefault="00B35D1E" w:rsidP="00B35D1E">
            <w:r w:rsidRPr="00B35D1E">
              <w:t>String</w:t>
            </w:r>
          </w:p>
        </w:tc>
      </w:tr>
    </w:tbl>
    <w:p w14:paraId="42B287B4" w14:textId="77777777" w:rsidR="001A0BC5" w:rsidRDefault="001A0BC5" w:rsidP="00B35D1E">
      <w:pPr>
        <w:pStyle w:val="Heading3"/>
        <w:sectPr w:rsidR="001A0BC5" w:rsidSect="004A5EE6">
          <w:type w:val="continuous"/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0733232D" w14:textId="11DEDE5C" w:rsidR="00291CCA" w:rsidRPr="002C55D8" w:rsidRDefault="00291CCA" w:rsidP="00B35D1E">
      <w:pPr>
        <w:pStyle w:val="Heading3"/>
        <w:rPr>
          <w:b w:val="0"/>
          <w:bCs w:val="0"/>
        </w:rPr>
      </w:pPr>
      <w:r w:rsidRPr="002C55D8">
        <w:t>Sample</w:t>
      </w:r>
      <w:r w:rsidR="009847D4">
        <w:t xml:space="preserve"> </w:t>
      </w:r>
      <w:r w:rsidRPr="002C55D8">
        <w:t>JSON</w:t>
      </w:r>
      <w:r w:rsidR="009847D4">
        <w:t xml:space="preserve"> </w:t>
      </w:r>
      <w:r w:rsidRPr="002C55D8">
        <w:t>Request</w:t>
      </w:r>
    </w:p>
    <w:p w14:paraId="4FD92A8C" w14:textId="77777777" w:rsidR="00291CCA" w:rsidRPr="00853D7D" w:rsidRDefault="00291CCA" w:rsidP="00F57A9B">
      <w:pPr>
        <w:spacing w:after="0"/>
        <w:rPr>
          <w:rFonts w:ascii="Consolas" w:hAnsi="Consolas"/>
          <w:sz w:val="18"/>
          <w:szCs w:val="20"/>
        </w:rPr>
      </w:pPr>
      <w:r w:rsidRPr="00853D7D">
        <w:rPr>
          <w:rFonts w:ascii="Consolas" w:hAnsi="Consolas"/>
          <w:sz w:val="18"/>
          <w:szCs w:val="20"/>
        </w:rPr>
        <w:t>{</w:t>
      </w:r>
    </w:p>
    <w:p w14:paraId="59421559" w14:textId="522C5DF2" w:rsidR="00291CCA" w:rsidRPr="00853D7D" w:rsidRDefault="009847D4" w:rsidP="00F57A9B">
      <w:pPr>
        <w:spacing w:after="0"/>
        <w:rPr>
          <w:rFonts w:ascii="Consolas" w:hAnsi="Consolas"/>
          <w:sz w:val="18"/>
          <w:szCs w:val="20"/>
        </w:rPr>
      </w:pPr>
      <w:r w:rsidRPr="00853D7D">
        <w:rPr>
          <w:rFonts w:ascii="Consolas" w:hAnsi="Consolas"/>
          <w:sz w:val="18"/>
          <w:szCs w:val="20"/>
        </w:rPr>
        <w:t xml:space="preserve">                </w:t>
      </w:r>
      <w:r w:rsidR="00291CCA" w:rsidRPr="00853D7D">
        <w:rPr>
          <w:rFonts w:ascii="Consolas" w:hAnsi="Consolas"/>
          <w:sz w:val="18"/>
          <w:szCs w:val="20"/>
        </w:rPr>
        <w:t>"DepartmentIds":</w:t>
      </w:r>
      <w:r w:rsidRPr="00853D7D">
        <w:rPr>
          <w:rFonts w:ascii="Consolas" w:hAnsi="Consolas"/>
          <w:sz w:val="18"/>
          <w:szCs w:val="20"/>
        </w:rPr>
        <w:t xml:space="preserve"> </w:t>
      </w:r>
      <w:r w:rsidR="00291CCA" w:rsidRPr="00853D7D">
        <w:rPr>
          <w:rFonts w:ascii="Consolas" w:hAnsi="Consolas"/>
          <w:sz w:val="18"/>
          <w:szCs w:val="20"/>
        </w:rPr>
        <w:t>[</w:t>
      </w:r>
    </w:p>
    <w:p w14:paraId="5739E507" w14:textId="63BD0344" w:rsidR="00291CCA" w:rsidRPr="00853D7D" w:rsidRDefault="009847D4" w:rsidP="00F57A9B">
      <w:pPr>
        <w:spacing w:after="0"/>
        <w:rPr>
          <w:rFonts w:ascii="Consolas" w:hAnsi="Consolas"/>
          <w:sz w:val="18"/>
          <w:szCs w:val="20"/>
        </w:rPr>
      </w:pPr>
      <w:r w:rsidRPr="00853D7D">
        <w:rPr>
          <w:rFonts w:ascii="Consolas" w:hAnsi="Consolas"/>
          <w:sz w:val="18"/>
          <w:szCs w:val="20"/>
        </w:rPr>
        <w:t xml:space="preserve">                  </w:t>
      </w:r>
      <w:r w:rsidR="00291CCA" w:rsidRPr="00853D7D">
        <w:rPr>
          <w:rFonts w:ascii="Consolas" w:hAnsi="Consolas"/>
          <w:sz w:val="18"/>
          <w:szCs w:val="20"/>
        </w:rPr>
        <w:t>"",</w:t>
      </w:r>
    </w:p>
    <w:p w14:paraId="63141462" w14:textId="15B39DD0" w:rsidR="00291CCA" w:rsidRPr="00853D7D" w:rsidRDefault="009847D4" w:rsidP="00F57A9B">
      <w:pPr>
        <w:spacing w:after="0"/>
        <w:rPr>
          <w:rFonts w:ascii="Consolas" w:hAnsi="Consolas"/>
          <w:sz w:val="18"/>
          <w:szCs w:val="20"/>
        </w:rPr>
      </w:pPr>
      <w:r w:rsidRPr="00853D7D">
        <w:rPr>
          <w:rFonts w:ascii="Consolas" w:hAnsi="Consolas"/>
          <w:sz w:val="18"/>
          <w:szCs w:val="20"/>
        </w:rPr>
        <w:t xml:space="preserve">                  </w:t>
      </w:r>
      <w:r w:rsidR="00291CCA" w:rsidRPr="00853D7D">
        <w:rPr>
          <w:rFonts w:ascii="Consolas" w:hAnsi="Consolas"/>
          <w:sz w:val="18"/>
          <w:szCs w:val="20"/>
        </w:rPr>
        <w:t>""</w:t>
      </w:r>
    </w:p>
    <w:p w14:paraId="145EE173" w14:textId="3955ABAE" w:rsidR="00291CCA" w:rsidRPr="00853D7D" w:rsidRDefault="009847D4" w:rsidP="00F57A9B">
      <w:pPr>
        <w:spacing w:after="0"/>
        <w:rPr>
          <w:rFonts w:ascii="Consolas" w:hAnsi="Consolas"/>
          <w:sz w:val="18"/>
          <w:szCs w:val="20"/>
        </w:rPr>
      </w:pPr>
      <w:r w:rsidRPr="00853D7D">
        <w:rPr>
          <w:rFonts w:ascii="Consolas" w:hAnsi="Consolas"/>
          <w:sz w:val="18"/>
          <w:szCs w:val="20"/>
        </w:rPr>
        <w:t xml:space="preserve">                </w:t>
      </w:r>
      <w:r w:rsidR="00291CCA" w:rsidRPr="00853D7D">
        <w:rPr>
          <w:rFonts w:ascii="Consolas" w:hAnsi="Consolas"/>
          <w:sz w:val="18"/>
          <w:szCs w:val="20"/>
        </w:rPr>
        <w:t>]</w:t>
      </w:r>
    </w:p>
    <w:p w14:paraId="16FBB732" w14:textId="6626460E" w:rsidR="00291CCA" w:rsidRPr="00853D7D" w:rsidRDefault="009847D4" w:rsidP="00F57A9B">
      <w:pPr>
        <w:spacing w:after="0"/>
        <w:rPr>
          <w:rFonts w:ascii="Consolas" w:hAnsi="Consolas"/>
          <w:sz w:val="18"/>
          <w:szCs w:val="20"/>
        </w:rPr>
      </w:pPr>
      <w:r w:rsidRPr="00853D7D">
        <w:rPr>
          <w:rFonts w:ascii="Consolas" w:hAnsi="Consolas"/>
          <w:sz w:val="18"/>
          <w:szCs w:val="20"/>
        </w:rPr>
        <w:t xml:space="preserve">           </w:t>
      </w:r>
      <w:r w:rsidR="00291CCA" w:rsidRPr="00853D7D">
        <w:rPr>
          <w:rFonts w:ascii="Consolas" w:hAnsi="Consolas"/>
          <w:sz w:val="18"/>
          <w:szCs w:val="20"/>
        </w:rPr>
        <w:t>}</w:t>
      </w:r>
    </w:p>
    <w:p w14:paraId="46C3CE97" w14:textId="45DBD8EF" w:rsidR="00291CCA" w:rsidRPr="002C55D8" w:rsidRDefault="001A0BC5" w:rsidP="001A0BC5">
      <w:pPr>
        <w:pStyle w:val="Heading3"/>
        <w:rPr>
          <w:b w:val="0"/>
          <w:bCs w:val="0"/>
        </w:rPr>
      </w:pPr>
      <w:r>
        <w:br w:type="column"/>
      </w:r>
      <w:r w:rsidR="00291CCA" w:rsidRPr="002C55D8">
        <w:t>Sample</w:t>
      </w:r>
      <w:r w:rsidR="009847D4">
        <w:t xml:space="preserve"> </w:t>
      </w:r>
      <w:r w:rsidR="00291CCA" w:rsidRPr="002C55D8">
        <w:t>JSON</w:t>
      </w:r>
      <w:r w:rsidR="009847D4">
        <w:t xml:space="preserve"> </w:t>
      </w:r>
      <w:r w:rsidR="00291CCA" w:rsidRPr="002C55D8">
        <w:t>Response</w:t>
      </w:r>
    </w:p>
    <w:p w14:paraId="09A0C95E" w14:textId="77777777" w:rsidR="00291CCA" w:rsidRPr="00853D7D" w:rsidRDefault="00291CCA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>{</w:t>
      </w:r>
    </w:p>
    <w:p w14:paraId="7859DF7B" w14:textId="3D23D401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      </w:t>
      </w:r>
      <w:r w:rsidR="00291CCA" w:rsidRPr="00853D7D">
        <w:rPr>
          <w:rFonts w:ascii="Consolas" w:hAnsi="Consolas"/>
        </w:rPr>
        <w:t>"roles":</w:t>
      </w:r>
      <w:r w:rsidRPr="00853D7D">
        <w:rPr>
          <w:rFonts w:ascii="Consolas" w:hAnsi="Consolas"/>
        </w:rPr>
        <w:t xml:space="preserve"> </w:t>
      </w:r>
      <w:r w:rsidR="00291CCA" w:rsidRPr="00853D7D">
        <w:rPr>
          <w:rFonts w:ascii="Consolas" w:hAnsi="Consolas"/>
        </w:rPr>
        <w:t>[</w:t>
      </w:r>
    </w:p>
    <w:p w14:paraId="2ADF64B3" w14:textId="0C407AAB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        </w:t>
      </w:r>
      <w:r w:rsidR="00291CCA" w:rsidRPr="00853D7D">
        <w:rPr>
          <w:rFonts w:ascii="Consolas" w:hAnsi="Consolas"/>
        </w:rPr>
        <w:t>{</w:t>
      </w:r>
    </w:p>
    <w:p w14:paraId="5726F9F9" w14:textId="24837A8C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          </w:t>
      </w:r>
      <w:r w:rsidR="00291CCA" w:rsidRPr="00853D7D">
        <w:rPr>
          <w:rFonts w:ascii="Consolas" w:hAnsi="Consolas"/>
        </w:rPr>
        <w:t>"RoleId":</w:t>
      </w:r>
      <w:r w:rsidRPr="00853D7D">
        <w:rPr>
          <w:rFonts w:ascii="Consolas" w:hAnsi="Consolas"/>
        </w:rPr>
        <w:t xml:space="preserve"> </w:t>
      </w:r>
      <w:r w:rsidR="00291CCA" w:rsidRPr="00853D7D">
        <w:rPr>
          <w:rFonts w:ascii="Consolas" w:hAnsi="Consolas"/>
        </w:rPr>
        <w:t>"",</w:t>
      </w:r>
    </w:p>
    <w:p w14:paraId="0D50A239" w14:textId="3238D63A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          </w:t>
      </w:r>
      <w:r w:rsidR="00291CCA" w:rsidRPr="00853D7D">
        <w:rPr>
          <w:rFonts w:ascii="Consolas" w:hAnsi="Consolas"/>
        </w:rPr>
        <w:t>"RoleName":</w:t>
      </w:r>
      <w:r w:rsidRPr="00853D7D">
        <w:rPr>
          <w:rFonts w:ascii="Consolas" w:hAnsi="Consolas"/>
        </w:rPr>
        <w:t xml:space="preserve"> </w:t>
      </w:r>
      <w:r w:rsidR="00291CCA" w:rsidRPr="00853D7D">
        <w:rPr>
          <w:rFonts w:ascii="Consolas" w:hAnsi="Consolas"/>
        </w:rPr>
        <w:t>"",</w:t>
      </w:r>
    </w:p>
    <w:p w14:paraId="696C133C" w14:textId="59787DFF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          </w:t>
      </w:r>
      <w:r w:rsidR="00291CCA" w:rsidRPr="00853D7D">
        <w:rPr>
          <w:rFonts w:ascii="Consolas" w:hAnsi="Consolas"/>
        </w:rPr>
        <w:t>"RoleDescription":</w:t>
      </w:r>
      <w:r w:rsidRPr="00853D7D">
        <w:rPr>
          <w:rFonts w:ascii="Consolas" w:hAnsi="Consolas"/>
        </w:rPr>
        <w:t xml:space="preserve"> </w:t>
      </w:r>
      <w:r w:rsidR="00291CCA" w:rsidRPr="00853D7D">
        <w:rPr>
          <w:rFonts w:ascii="Consolas" w:hAnsi="Consolas"/>
        </w:rPr>
        <w:t>"",</w:t>
      </w:r>
    </w:p>
    <w:p w14:paraId="722ADD47" w14:textId="0934A298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          </w:t>
      </w:r>
      <w:r w:rsidR="00291CCA" w:rsidRPr="00853D7D">
        <w:rPr>
          <w:rFonts w:ascii="Consolas" w:hAnsi="Consolas"/>
        </w:rPr>
        <w:t>"RoleType":</w:t>
      </w:r>
      <w:r w:rsidRPr="00853D7D">
        <w:rPr>
          <w:rFonts w:ascii="Consolas" w:hAnsi="Consolas"/>
        </w:rPr>
        <w:t xml:space="preserve"> </w:t>
      </w:r>
      <w:r w:rsidR="00291CCA" w:rsidRPr="00853D7D">
        <w:rPr>
          <w:rFonts w:ascii="Consolas" w:hAnsi="Consolas"/>
        </w:rPr>
        <w:t>"",</w:t>
      </w:r>
    </w:p>
    <w:p w14:paraId="7177EFFD" w14:textId="7C5B7A59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          </w:t>
      </w:r>
      <w:r w:rsidR="00291CCA" w:rsidRPr="00853D7D">
        <w:rPr>
          <w:rFonts w:ascii="Consolas" w:hAnsi="Consolas"/>
        </w:rPr>
        <w:t>"IsSensitive":</w:t>
      </w:r>
      <w:r w:rsidRPr="00853D7D">
        <w:rPr>
          <w:rFonts w:ascii="Consolas" w:hAnsi="Consolas"/>
        </w:rPr>
        <w:t xml:space="preserve"> </w:t>
      </w:r>
      <w:r w:rsidR="00291CCA" w:rsidRPr="00853D7D">
        <w:rPr>
          <w:rFonts w:ascii="Consolas" w:hAnsi="Consolas"/>
        </w:rPr>
        <w:t>"",</w:t>
      </w:r>
    </w:p>
    <w:p w14:paraId="213EBF36" w14:textId="750E8539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          </w:t>
      </w:r>
      <w:r w:rsidR="00291CCA" w:rsidRPr="00853D7D">
        <w:rPr>
          <w:rFonts w:ascii="Consolas" w:hAnsi="Consolas"/>
        </w:rPr>
        <w:t>"Departments":</w:t>
      </w:r>
      <w:r w:rsidRPr="00853D7D">
        <w:rPr>
          <w:rFonts w:ascii="Consolas" w:hAnsi="Consolas"/>
        </w:rPr>
        <w:t xml:space="preserve"> </w:t>
      </w:r>
      <w:r w:rsidR="00291CCA" w:rsidRPr="00853D7D">
        <w:rPr>
          <w:rFonts w:ascii="Consolas" w:hAnsi="Consolas"/>
        </w:rPr>
        <w:t>[</w:t>
      </w:r>
    </w:p>
    <w:p w14:paraId="7F3A4FA8" w14:textId="482CC2F0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            </w:t>
      </w:r>
      <w:r w:rsidR="00291CCA" w:rsidRPr="00853D7D">
        <w:rPr>
          <w:rFonts w:ascii="Consolas" w:hAnsi="Consolas"/>
        </w:rPr>
        <w:t>{</w:t>
      </w:r>
    </w:p>
    <w:p w14:paraId="7B0EE673" w14:textId="6D64C157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              </w:t>
      </w:r>
      <w:r w:rsidR="00291CCA" w:rsidRPr="00853D7D">
        <w:rPr>
          <w:rFonts w:ascii="Consolas" w:hAnsi="Consolas"/>
        </w:rPr>
        <w:t>"DepartmentId":</w:t>
      </w:r>
      <w:r w:rsidRPr="00853D7D">
        <w:rPr>
          <w:rFonts w:ascii="Consolas" w:hAnsi="Consolas"/>
        </w:rPr>
        <w:t xml:space="preserve"> </w:t>
      </w:r>
      <w:r w:rsidR="00291CCA" w:rsidRPr="00853D7D">
        <w:rPr>
          <w:rFonts w:ascii="Consolas" w:hAnsi="Consolas"/>
        </w:rPr>
        <w:t>"",</w:t>
      </w:r>
    </w:p>
    <w:p w14:paraId="05ABC4E3" w14:textId="30843FFC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              </w:t>
      </w:r>
      <w:r w:rsidR="00291CCA" w:rsidRPr="00853D7D">
        <w:rPr>
          <w:rFonts w:ascii="Consolas" w:hAnsi="Consolas"/>
        </w:rPr>
        <w:t>"DepartmentName":</w:t>
      </w:r>
      <w:r w:rsidRPr="00853D7D">
        <w:rPr>
          <w:rFonts w:ascii="Consolas" w:hAnsi="Consolas"/>
        </w:rPr>
        <w:t xml:space="preserve"> </w:t>
      </w:r>
      <w:r w:rsidR="00291CCA" w:rsidRPr="00853D7D">
        <w:rPr>
          <w:rFonts w:ascii="Consolas" w:hAnsi="Consolas"/>
        </w:rPr>
        <w:t>""</w:t>
      </w:r>
    </w:p>
    <w:p w14:paraId="29ACFCBA" w14:textId="151B7F88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            </w:t>
      </w:r>
      <w:r w:rsidR="00291CCA" w:rsidRPr="00853D7D">
        <w:rPr>
          <w:rFonts w:ascii="Consolas" w:hAnsi="Consolas"/>
        </w:rPr>
        <w:t>}</w:t>
      </w:r>
    </w:p>
    <w:p w14:paraId="6C683140" w14:textId="06CAC285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          </w:t>
      </w:r>
      <w:r w:rsidR="00291CCA" w:rsidRPr="00853D7D">
        <w:rPr>
          <w:rFonts w:ascii="Consolas" w:hAnsi="Consolas"/>
        </w:rPr>
        <w:t>]</w:t>
      </w:r>
    </w:p>
    <w:p w14:paraId="7436619A" w14:textId="031B8452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        </w:t>
      </w:r>
      <w:r w:rsidR="00291CCA" w:rsidRPr="00853D7D">
        <w:rPr>
          <w:rFonts w:ascii="Consolas" w:hAnsi="Consolas"/>
        </w:rPr>
        <w:t>}</w:t>
      </w:r>
    </w:p>
    <w:p w14:paraId="654B4CCD" w14:textId="4FAD21E8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      </w:t>
      </w:r>
      <w:r w:rsidR="00291CCA" w:rsidRPr="00853D7D">
        <w:rPr>
          <w:rFonts w:ascii="Consolas" w:hAnsi="Consolas"/>
        </w:rPr>
        <w:t>]</w:t>
      </w:r>
    </w:p>
    <w:p w14:paraId="14CE380E" w14:textId="5B083838" w:rsidR="00291CCA" w:rsidRPr="00853D7D" w:rsidRDefault="009847D4" w:rsidP="00F57A9B">
      <w:pPr>
        <w:spacing w:after="0"/>
        <w:rPr>
          <w:rFonts w:ascii="Consolas" w:hAnsi="Consolas"/>
        </w:rPr>
      </w:pPr>
      <w:r w:rsidRPr="00853D7D">
        <w:rPr>
          <w:rFonts w:ascii="Consolas" w:hAnsi="Consolas"/>
        </w:rPr>
        <w:t xml:space="preserve">                </w:t>
      </w:r>
      <w:r w:rsidR="00291CCA" w:rsidRPr="00853D7D">
        <w:rPr>
          <w:rFonts w:ascii="Consolas" w:hAnsi="Consolas"/>
        </w:rPr>
        <w:t>}</w:t>
      </w:r>
    </w:p>
    <w:p w14:paraId="560CD889" w14:textId="77777777" w:rsidR="001A0BC5" w:rsidRDefault="001A0BC5" w:rsidP="001A0BC5">
      <w:pPr>
        <w:pStyle w:val="Heading3"/>
        <w:sectPr w:rsidR="001A0BC5" w:rsidSect="001A0BC5">
          <w:type w:val="continuous"/>
          <w:pgSz w:w="12960" w:h="25920" w:code="5"/>
          <w:pgMar w:top="720" w:right="720" w:bottom="720" w:left="720" w:header="720" w:footer="720" w:gutter="0"/>
          <w:cols w:num="2" w:space="720"/>
          <w:docGrid w:linePitch="360"/>
        </w:sectPr>
      </w:pPr>
    </w:p>
    <w:p w14:paraId="464933EC" w14:textId="6751DB2A" w:rsidR="00291CCA" w:rsidRDefault="001A0BC5" w:rsidP="001A0BC5">
      <w:pPr>
        <w:pStyle w:val="Heading3"/>
      </w:pPr>
      <w:r>
        <w:t>Result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648"/>
        <w:gridCol w:w="8852"/>
      </w:tblGrid>
      <w:tr w:rsidR="001A0BC5" w:rsidRPr="001A0BC5" w14:paraId="59D62025" w14:textId="77777777" w:rsidTr="001A0BC5">
        <w:tc>
          <w:tcPr>
            <w:tcW w:w="17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66919951" w14:textId="77777777" w:rsidR="001A0BC5" w:rsidRPr="001A0BC5" w:rsidRDefault="001A0BC5" w:rsidP="001A0BC5">
            <w:pPr>
              <w:spacing w:after="0"/>
              <w:rPr>
                <w:b/>
                <w:bCs/>
              </w:rPr>
            </w:pPr>
            <w:r w:rsidRPr="001A0BC5">
              <w:rPr>
                <w:b/>
                <w:bCs/>
              </w:rPr>
              <w:t>HTTP Code</w:t>
            </w:r>
          </w:p>
        </w:tc>
        <w:tc>
          <w:tcPr>
            <w:tcW w:w="57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7AB3ABE3" w14:textId="77777777" w:rsidR="001A0BC5" w:rsidRPr="001A0BC5" w:rsidRDefault="001A0BC5" w:rsidP="001A0BC5">
            <w:pPr>
              <w:spacing w:after="0"/>
              <w:rPr>
                <w:b/>
                <w:bCs/>
              </w:rPr>
            </w:pPr>
            <w:r w:rsidRPr="001A0BC5">
              <w:rPr>
                <w:b/>
                <w:bCs/>
              </w:rPr>
              <w:t>Result Description</w:t>
            </w:r>
          </w:p>
        </w:tc>
      </w:tr>
      <w:tr w:rsidR="001A0BC5" w:rsidRPr="001A0BC5" w14:paraId="3227CC69" w14:textId="77777777">
        <w:tc>
          <w:tcPr>
            <w:tcW w:w="17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069C0EE0" w14:textId="77777777" w:rsidR="001A0BC5" w:rsidRPr="001A0BC5" w:rsidRDefault="001A0BC5" w:rsidP="001A0BC5">
            <w:pPr>
              <w:spacing w:after="0"/>
            </w:pPr>
            <w:r w:rsidRPr="001A0BC5">
              <w:t>200</w:t>
            </w:r>
          </w:p>
        </w:tc>
        <w:tc>
          <w:tcPr>
            <w:tcW w:w="57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2BF35C47" w14:textId="77777777" w:rsidR="001A0BC5" w:rsidRPr="001A0BC5" w:rsidRDefault="001A0BC5" w:rsidP="001A0BC5">
            <w:pPr>
              <w:spacing w:after="0"/>
            </w:pPr>
            <w:r w:rsidRPr="001A0BC5">
              <w:t>The list of the roles associated with departments present in the request body</w:t>
            </w:r>
          </w:p>
        </w:tc>
      </w:tr>
    </w:tbl>
    <w:p w14:paraId="3CE12476" w14:textId="37CA3BDF" w:rsidR="001A0BC5" w:rsidRDefault="001A0BC5" w:rsidP="001A0BC5">
      <w:pPr>
        <w:pStyle w:val="Heading3"/>
      </w:pPr>
      <w:r>
        <w:t>Error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5"/>
        <w:gridCol w:w="2707"/>
        <w:gridCol w:w="6938"/>
      </w:tblGrid>
      <w:tr w:rsidR="001A0BC5" w:rsidRPr="001A0BC5" w14:paraId="28E958CF" w14:textId="77777777" w:rsidTr="00B83617">
        <w:tc>
          <w:tcPr>
            <w:tcW w:w="1750" w:type="dxa"/>
            <w:shd w:val="clear" w:color="auto" w:fill="D9D9D9" w:themeFill="background1" w:themeFillShade="D9"/>
            <w:vAlign w:val="center"/>
            <w:hideMark/>
          </w:tcPr>
          <w:p w14:paraId="7DF8E539" w14:textId="77777777" w:rsidR="001A0BC5" w:rsidRPr="001A0BC5" w:rsidRDefault="001A0BC5" w:rsidP="001A0BC5">
            <w:pPr>
              <w:spacing w:after="0"/>
            </w:pPr>
            <w:r w:rsidRPr="001A0BC5">
              <w:t>HTTP Code</w:t>
            </w:r>
          </w:p>
        </w:tc>
        <w:tc>
          <w:tcPr>
            <w:tcW w:w="2540" w:type="dxa"/>
            <w:shd w:val="clear" w:color="auto" w:fill="D9D9D9" w:themeFill="background1" w:themeFillShade="D9"/>
            <w:vAlign w:val="center"/>
            <w:hideMark/>
          </w:tcPr>
          <w:p w14:paraId="507EB2EB" w14:textId="77777777" w:rsidR="001A0BC5" w:rsidRPr="001A0BC5" w:rsidRDefault="001A0BC5" w:rsidP="001A0BC5">
            <w:pPr>
              <w:spacing w:after="0"/>
            </w:pPr>
            <w:r w:rsidRPr="001A0BC5">
              <w:t>Error Code</w:t>
            </w:r>
          </w:p>
        </w:tc>
        <w:tc>
          <w:tcPr>
            <w:tcW w:w="6511" w:type="dxa"/>
            <w:shd w:val="clear" w:color="auto" w:fill="D9D9D9" w:themeFill="background1" w:themeFillShade="D9"/>
            <w:vAlign w:val="center"/>
            <w:hideMark/>
          </w:tcPr>
          <w:p w14:paraId="27A2BAEA" w14:textId="77777777" w:rsidR="001A0BC5" w:rsidRPr="001A0BC5" w:rsidRDefault="001A0BC5" w:rsidP="001A0BC5">
            <w:pPr>
              <w:spacing w:after="0"/>
            </w:pPr>
            <w:r w:rsidRPr="001A0BC5">
              <w:t>Error Description</w:t>
            </w:r>
          </w:p>
        </w:tc>
      </w:tr>
      <w:tr w:rsidR="001A0BC5" w:rsidRPr="001A0BC5" w14:paraId="6399E25F" w14:textId="77777777" w:rsidTr="00B83617">
        <w:tc>
          <w:tcPr>
            <w:tcW w:w="1750" w:type="dxa"/>
            <w:vAlign w:val="center"/>
            <w:hideMark/>
          </w:tcPr>
          <w:p w14:paraId="1B00C0B6" w14:textId="77777777" w:rsidR="001A0BC5" w:rsidRPr="001A0BC5" w:rsidRDefault="001A0BC5" w:rsidP="001A0BC5">
            <w:pPr>
              <w:spacing w:after="0"/>
            </w:pPr>
            <w:r w:rsidRPr="001A0BC5">
              <w:t>500</w:t>
            </w:r>
          </w:p>
        </w:tc>
        <w:tc>
          <w:tcPr>
            <w:tcW w:w="2540" w:type="dxa"/>
            <w:vAlign w:val="center"/>
            <w:hideMark/>
          </w:tcPr>
          <w:p w14:paraId="06EDD2D9" w14:textId="77777777" w:rsidR="001A0BC5" w:rsidRPr="001A0BC5" w:rsidRDefault="001A0BC5" w:rsidP="001A0BC5">
            <w:pPr>
              <w:spacing w:after="0"/>
            </w:pPr>
            <w:r w:rsidRPr="001A0BC5">
              <w:t>500</w:t>
            </w:r>
          </w:p>
        </w:tc>
        <w:tc>
          <w:tcPr>
            <w:tcW w:w="6511" w:type="dxa"/>
            <w:vAlign w:val="center"/>
            <w:hideMark/>
          </w:tcPr>
          <w:p w14:paraId="6CBE824E" w14:textId="77777777" w:rsidR="001A0BC5" w:rsidRPr="001A0BC5" w:rsidRDefault="001A0BC5" w:rsidP="001A0BC5">
            <w:pPr>
              <w:spacing w:after="0"/>
            </w:pPr>
            <w:r w:rsidRPr="001A0BC5">
              <w:t xml:space="preserve">      Generic Error</w:t>
            </w:r>
          </w:p>
        </w:tc>
      </w:tr>
      <w:tr w:rsidR="001A0BC5" w:rsidRPr="001A0BC5" w14:paraId="489AA0B3" w14:textId="77777777" w:rsidTr="00B83617">
        <w:tc>
          <w:tcPr>
            <w:tcW w:w="1750" w:type="dxa"/>
            <w:vAlign w:val="center"/>
            <w:hideMark/>
          </w:tcPr>
          <w:p w14:paraId="218E300E" w14:textId="77777777" w:rsidR="001A0BC5" w:rsidRPr="001A0BC5" w:rsidRDefault="001A0BC5" w:rsidP="001A0BC5">
            <w:pPr>
              <w:spacing w:after="0"/>
            </w:pPr>
            <w:r w:rsidRPr="001A0BC5">
              <w:t>400</w:t>
            </w:r>
          </w:p>
        </w:tc>
        <w:tc>
          <w:tcPr>
            <w:tcW w:w="2540" w:type="dxa"/>
            <w:vAlign w:val="center"/>
            <w:hideMark/>
          </w:tcPr>
          <w:p w14:paraId="66D63EE2" w14:textId="77777777" w:rsidR="001A0BC5" w:rsidRPr="001A0BC5" w:rsidRDefault="001A0BC5" w:rsidP="001A0BC5">
            <w:pPr>
              <w:spacing w:after="0"/>
            </w:pPr>
            <w:r w:rsidRPr="001A0BC5">
              <w:t>401</w:t>
            </w:r>
          </w:p>
        </w:tc>
        <w:tc>
          <w:tcPr>
            <w:tcW w:w="6511" w:type="dxa"/>
            <w:vAlign w:val="center"/>
            <w:hideMark/>
          </w:tcPr>
          <w:p w14:paraId="18B73C8D" w14:textId="4F25EBE7" w:rsidR="001A0BC5" w:rsidRPr="001A0BC5" w:rsidRDefault="001A0BC5" w:rsidP="001F20E0">
            <w:pPr>
              <w:spacing w:after="0"/>
              <w:ind w:left="360"/>
            </w:pPr>
            <w:r w:rsidRPr="001A0BC5">
              <w:t>Unauthorized User</w:t>
            </w:r>
            <w:r w:rsidR="001F20E0">
              <w:t xml:space="preserve"> or </w:t>
            </w:r>
            <w:r w:rsidR="00CF79F3">
              <w:t xml:space="preserve">Header Token </w:t>
            </w:r>
            <w:r w:rsidRPr="001A0BC5">
              <w:t>could be missing</w:t>
            </w:r>
          </w:p>
        </w:tc>
      </w:tr>
      <w:tr w:rsidR="001A0BC5" w:rsidRPr="001A0BC5" w14:paraId="3D76989C" w14:textId="77777777" w:rsidTr="00B83617">
        <w:tc>
          <w:tcPr>
            <w:tcW w:w="1750" w:type="dxa"/>
            <w:vAlign w:val="center"/>
            <w:hideMark/>
          </w:tcPr>
          <w:p w14:paraId="6F13C4B2" w14:textId="77777777" w:rsidR="001A0BC5" w:rsidRPr="001A0BC5" w:rsidRDefault="001A0BC5" w:rsidP="001A0BC5">
            <w:pPr>
              <w:spacing w:after="0"/>
            </w:pPr>
            <w:r w:rsidRPr="001A0BC5">
              <w:t>400</w:t>
            </w:r>
          </w:p>
        </w:tc>
        <w:tc>
          <w:tcPr>
            <w:tcW w:w="2540" w:type="dxa"/>
            <w:vAlign w:val="center"/>
            <w:hideMark/>
          </w:tcPr>
          <w:p w14:paraId="646DE06A" w14:textId="77777777" w:rsidR="001A0BC5" w:rsidRPr="001A0BC5" w:rsidRDefault="001A0BC5" w:rsidP="001A0BC5">
            <w:pPr>
              <w:spacing w:after="0"/>
            </w:pPr>
            <w:r w:rsidRPr="001A0BC5">
              <w:t>400</w:t>
            </w:r>
          </w:p>
        </w:tc>
        <w:tc>
          <w:tcPr>
            <w:tcW w:w="6511" w:type="dxa"/>
            <w:vAlign w:val="center"/>
            <w:hideMark/>
          </w:tcPr>
          <w:p w14:paraId="551C65B4" w14:textId="58090326" w:rsidR="001A0BC5" w:rsidRPr="001A0BC5" w:rsidRDefault="001A0BC5" w:rsidP="001F20E0">
            <w:pPr>
              <w:spacing w:after="0"/>
              <w:ind w:left="360"/>
            </w:pPr>
            <w:r w:rsidRPr="001A0BC5">
              <w:t>Bad request</w:t>
            </w:r>
            <w:r w:rsidR="001F20E0">
              <w:t xml:space="preserve"> - </w:t>
            </w:r>
            <w:r w:rsidRPr="001A0BC5">
              <w:t>Please enter valid departmentIds</w:t>
            </w:r>
          </w:p>
        </w:tc>
      </w:tr>
    </w:tbl>
    <w:p w14:paraId="2C48BC93" w14:textId="77777777" w:rsidR="001F20E0" w:rsidRDefault="001F20E0" w:rsidP="0096182F">
      <w:pPr>
        <w:pStyle w:val="Heading2"/>
        <w:sectPr w:rsidR="001F20E0" w:rsidSect="004A5EE6">
          <w:type w:val="continuous"/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  <w:bookmarkStart w:id="57" w:name="_Toc217392192"/>
    </w:p>
    <w:p w14:paraId="1C30EAA1" w14:textId="4508FA0E" w:rsidR="00291CCA" w:rsidRDefault="00291CCA" w:rsidP="0096182F">
      <w:pPr>
        <w:pStyle w:val="Heading2"/>
      </w:pPr>
      <w:r w:rsidRPr="0387F8AB">
        <w:t>DELETE-</w:t>
      </w:r>
      <w:r w:rsidR="009847D4">
        <w:t xml:space="preserve"> </w:t>
      </w:r>
      <w:r w:rsidRPr="0387F8AB">
        <w:t>DeleteAOTDepartment</w:t>
      </w:r>
      <w:bookmarkEnd w:id="57"/>
    </w:p>
    <w:p w14:paraId="1BA5DB5D" w14:textId="0936040B" w:rsidR="00291CCA" w:rsidRDefault="00291CCA" w:rsidP="00291CCA">
      <w:r>
        <w:t>This</w:t>
      </w:r>
      <w:r w:rsidR="009847D4">
        <w:t xml:space="preserve"> </w:t>
      </w:r>
      <w:r w:rsidRPr="0387F8AB">
        <w:t>API</w:t>
      </w:r>
      <w:r w:rsidR="009847D4">
        <w:t xml:space="preserve"> </w:t>
      </w:r>
      <w:r w:rsidRPr="0387F8AB">
        <w:t>is</w:t>
      </w:r>
      <w:r w:rsidR="009847D4">
        <w:t xml:space="preserve"> </w:t>
      </w:r>
      <w:r>
        <w:t>used</w:t>
      </w:r>
      <w:r w:rsidR="009847D4">
        <w:t xml:space="preserve"> </w:t>
      </w:r>
      <w:r w:rsidRPr="0387F8AB">
        <w:t>for</w:t>
      </w:r>
      <w:r w:rsidR="009847D4">
        <w:t xml:space="preserve"> </w:t>
      </w:r>
      <w:r>
        <w:t>disabling</w:t>
      </w:r>
      <w:r w:rsidR="009847D4">
        <w:t xml:space="preserve"> </w:t>
      </w:r>
      <w:r>
        <w:t>(</w:t>
      </w:r>
      <w:r w:rsidRPr="0387F8AB">
        <w:t>soft</w:t>
      </w:r>
      <w:r w:rsidR="009847D4">
        <w:t xml:space="preserve"> </w:t>
      </w:r>
      <w:r w:rsidRPr="0387F8AB">
        <w:t>deleting</w:t>
      </w:r>
      <w:r>
        <w:t>)</w:t>
      </w:r>
      <w:r w:rsidR="009847D4">
        <w:t xml:space="preserve"> </w:t>
      </w:r>
      <w:r w:rsidR="00450E94">
        <w:t>the</w:t>
      </w:r>
      <w:r w:rsidR="009847D4">
        <w:t xml:space="preserve"> </w:t>
      </w:r>
      <w:r w:rsidR="008E0A86">
        <w:t>IAI</w:t>
      </w:r>
      <w:r w:rsidR="009847D4">
        <w:t xml:space="preserve"> </w:t>
      </w:r>
      <w:r w:rsidRPr="0387F8AB">
        <w:t>department.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response</w:t>
      </w:r>
      <w:r w:rsidR="009847D4">
        <w:t xml:space="preserve"> </w:t>
      </w:r>
      <w:r w:rsidRPr="0387F8AB">
        <w:t>contains</w:t>
      </w:r>
      <w:r w:rsidR="009847D4">
        <w:t xml:space="preserve"> </w:t>
      </w:r>
      <w:r w:rsidRPr="0387F8AB">
        <w:t>a</w:t>
      </w:r>
      <w:r w:rsidR="009847D4">
        <w:t xml:space="preserve"> </w:t>
      </w:r>
      <w:r w:rsidRPr="0387F8AB">
        <w:t>message</w:t>
      </w:r>
      <w:r w:rsidR="009847D4">
        <w:t xml:space="preserve"> </w:t>
      </w:r>
      <w:r w:rsidRPr="0387F8AB">
        <w:t>with</w:t>
      </w:r>
      <w:r w:rsidR="009847D4">
        <w:t xml:space="preserve"> </w:t>
      </w:r>
      <w:r w:rsidRPr="0387F8AB">
        <w:t>information</w:t>
      </w:r>
      <w:r w:rsidR="009847D4">
        <w:t xml:space="preserve"> </w:t>
      </w:r>
      <w:r w:rsidRPr="0387F8AB">
        <w:t>about</w:t>
      </w:r>
      <w:r w:rsidR="009847D4">
        <w:t xml:space="preserve"> </w:t>
      </w:r>
      <w:r w:rsidRPr="0387F8AB">
        <w:t>whether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department</w:t>
      </w:r>
      <w:r w:rsidR="009847D4">
        <w:t xml:space="preserve"> </w:t>
      </w:r>
      <w:r w:rsidRPr="0387F8AB">
        <w:t>mapped</w:t>
      </w:r>
      <w:r w:rsidR="009847D4">
        <w:t xml:space="preserve"> </w:t>
      </w:r>
      <w:r w:rsidRPr="0387F8AB">
        <w:t>to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given</w:t>
      </w:r>
      <w:r w:rsidR="009847D4">
        <w:t xml:space="preserve"> </w:t>
      </w:r>
      <w:r w:rsidRPr="0387F8AB">
        <w:t>department</w:t>
      </w:r>
      <w:r w:rsidR="009847D4">
        <w:t xml:space="preserve"> </w:t>
      </w:r>
      <w:r w:rsidRPr="0387F8AB">
        <w:t>ID</w:t>
      </w:r>
      <w:r w:rsidR="009847D4">
        <w:t xml:space="preserve"> </w:t>
      </w:r>
      <w:r w:rsidRPr="0387F8AB">
        <w:t>was</w:t>
      </w:r>
      <w:r w:rsidR="009847D4">
        <w:t xml:space="preserve"> </w:t>
      </w:r>
      <w:r w:rsidRPr="0387F8AB">
        <w:t>successfully</w:t>
      </w:r>
      <w:r w:rsidR="009847D4">
        <w:t xml:space="preserve"> </w:t>
      </w:r>
      <w:r w:rsidRPr="0387F8AB">
        <w:t>deleted.</w:t>
      </w:r>
    </w:p>
    <w:p w14:paraId="589C563C" w14:textId="77777777" w:rsidR="00B83617" w:rsidRDefault="00B83617" w:rsidP="00B83617">
      <w:pPr>
        <w:pStyle w:val="Heading3"/>
      </w:pPr>
      <w:r>
        <w:t>API Preconditions</w:t>
      </w:r>
    </w:p>
    <w:p w14:paraId="778A273B" w14:textId="31654C55" w:rsidR="00291CCA" w:rsidRDefault="00291CCA" w:rsidP="00291CCA">
      <w:r w:rsidRPr="0387F8AB">
        <w:t>To</w:t>
      </w:r>
      <w:r w:rsidR="009847D4">
        <w:t xml:space="preserve"> </w:t>
      </w:r>
      <w:r w:rsidRPr="0387F8AB">
        <w:t>fetch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response</w:t>
      </w:r>
      <w:r w:rsidR="009847D4">
        <w:t xml:space="preserve"> </w:t>
      </w:r>
      <w:r w:rsidRPr="0387F8AB">
        <w:t>from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APIs,</w:t>
      </w:r>
      <w:r w:rsidR="009847D4">
        <w:t xml:space="preserve"> </w:t>
      </w:r>
      <w:r w:rsidR="003E0307">
        <w:t>the</w:t>
      </w:r>
      <w:r w:rsidR="009847D4">
        <w:t xml:space="preserve"> </w:t>
      </w:r>
      <w:r w:rsidR="00561901" w:rsidRPr="00561901">
        <w:t>Authorization token and DepartmentId</w:t>
      </w:r>
      <w:r w:rsidR="009847D4">
        <w:t xml:space="preserve"> </w:t>
      </w:r>
      <w:r w:rsidR="003E0307">
        <w:t>must</w:t>
      </w:r>
      <w:r w:rsidR="009847D4">
        <w:t xml:space="preserve"> </w:t>
      </w:r>
      <w:r w:rsidRPr="0387F8AB">
        <w:t>exist.</w:t>
      </w:r>
      <w:r w:rsidR="009847D4">
        <w:t xml:space="preserve">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323"/>
        <w:gridCol w:w="8177"/>
      </w:tblGrid>
      <w:tr w:rsidR="00291CCA" w14:paraId="0FA955C1" w14:textId="77777777" w:rsidTr="00561901">
        <w:trPr>
          <w:trHeight w:val="165"/>
        </w:trPr>
        <w:tc>
          <w:tcPr>
            <w:tcW w:w="33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38E6617" w14:textId="77777777" w:rsidR="00291CCA" w:rsidRDefault="00291CCA">
            <w:r w:rsidRPr="0387F8AB">
              <w:t>PROTOCOL</w:t>
            </w:r>
          </w:p>
        </w:tc>
        <w:tc>
          <w:tcPr>
            <w:tcW w:w="81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EF4EA7" w14:textId="77777777" w:rsidR="00291CCA" w:rsidRPr="00D062AC" w:rsidRDefault="00291CCA">
            <w:pPr>
              <w:rPr>
                <w:rFonts w:ascii="Consolas" w:hAnsi="Consolas"/>
              </w:rPr>
            </w:pPr>
            <w:r w:rsidRPr="00D062AC">
              <w:rPr>
                <w:rFonts w:ascii="Consolas" w:hAnsi="Consolas"/>
              </w:rPr>
              <w:t>HTTPS</w:t>
            </w:r>
          </w:p>
        </w:tc>
      </w:tr>
      <w:tr w:rsidR="00291CCA" w14:paraId="3B8580D8" w14:textId="77777777" w:rsidTr="00561901">
        <w:trPr>
          <w:trHeight w:val="105"/>
        </w:trPr>
        <w:tc>
          <w:tcPr>
            <w:tcW w:w="33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E4B94F8" w14:textId="2705825C" w:rsidR="00291CCA" w:rsidRDefault="00291CCA">
            <w:r w:rsidRPr="0387F8AB">
              <w:t>PATH</w:t>
            </w:r>
            <w:r w:rsidR="009847D4">
              <w:t xml:space="preserve"> </w:t>
            </w:r>
            <w:r w:rsidR="008E0A86">
              <w:t>IAI</w:t>
            </w:r>
            <w:r w:rsidR="006B14E2">
              <w:t xml:space="preserve"> (Cognite)</w:t>
            </w:r>
            <w:r w:rsidR="00396F19">
              <w:t>(Public Exposure)</w:t>
            </w:r>
          </w:p>
        </w:tc>
        <w:tc>
          <w:tcPr>
            <w:tcW w:w="81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9ECF59" w14:textId="50EAD8CC" w:rsidR="00291CCA" w:rsidRPr="00D062AC" w:rsidRDefault="00D82C9D">
            <w:pPr>
              <w:rPr>
                <w:rFonts w:ascii="Consolas" w:hAnsi="Consolas"/>
              </w:rPr>
            </w:pPr>
            <w:hyperlink r:id="rId36" w:history="1">
              <w:r w:rsidRPr="00D062AC">
                <w:rPr>
                  <w:rStyle w:val="Hyperlink"/>
                  <w:rFonts w:ascii="Consolas" w:hAnsi="Consolas"/>
                </w:rPr>
                <w:t>https://apim-mw-aot-dev.azure-api.net/api/people-management/departments/{departmentId</w:t>
              </w:r>
            </w:hyperlink>
            <w:r w:rsidR="00291CCA" w:rsidRPr="00D062AC">
              <w:rPr>
                <w:rFonts w:ascii="Consolas" w:hAnsi="Consolas"/>
                <w:color w:val="0563C1"/>
                <w:u w:val="single"/>
              </w:rPr>
              <w:t>}</w:t>
            </w:r>
          </w:p>
        </w:tc>
      </w:tr>
      <w:tr w:rsidR="00571804" w14:paraId="0B85C125" w14:textId="77777777" w:rsidTr="00561901">
        <w:trPr>
          <w:trHeight w:val="105"/>
        </w:trPr>
        <w:tc>
          <w:tcPr>
            <w:tcW w:w="33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CCA5082" w14:textId="14BCE4A5" w:rsidR="00571804" w:rsidRPr="0387F8AB" w:rsidRDefault="00571804">
            <w:r>
              <w:t xml:space="preserve">PATH </w:t>
            </w:r>
            <w:r w:rsidR="008E0A86">
              <w:t>IAI</w:t>
            </w:r>
            <w:r w:rsidR="006B14E2">
              <w:t xml:space="preserve"> (</w:t>
            </w:r>
            <w:r>
              <w:t>Azure</w:t>
            </w:r>
            <w:r w:rsidR="006B14E2">
              <w:t>)</w:t>
            </w:r>
            <w:r w:rsidR="00396F19">
              <w:t>(Public Exposure)</w:t>
            </w:r>
          </w:p>
        </w:tc>
        <w:tc>
          <w:tcPr>
            <w:tcW w:w="81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7F6D02" w14:textId="6CBF4F31" w:rsidR="00571804" w:rsidRPr="00D062AC" w:rsidRDefault="00E27818">
            <w:pPr>
              <w:rPr>
                <w:rStyle w:val="Hyperlink"/>
                <w:rFonts w:ascii="Consolas" w:hAnsi="Consolas"/>
              </w:rPr>
            </w:pPr>
            <w:r w:rsidRPr="00D062AC">
              <w:rPr>
                <w:rStyle w:val="Hyperlink"/>
                <w:rFonts w:ascii="Consolas" w:hAnsi="Consolas"/>
              </w:rPr>
              <w:t>https://apim-aot-azure-dev.azure-api.net/api/people-management/departments/{departmentId}</w:t>
            </w:r>
          </w:p>
        </w:tc>
      </w:tr>
      <w:tr w:rsidR="00291CCA" w14:paraId="1C929BC2" w14:textId="77777777" w:rsidTr="00561901">
        <w:trPr>
          <w:trHeight w:val="135"/>
        </w:trPr>
        <w:tc>
          <w:tcPr>
            <w:tcW w:w="33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BACAD72" w14:textId="77777777" w:rsidR="00291CCA" w:rsidRDefault="00291CCA">
            <w:r w:rsidRPr="0387F8AB">
              <w:t>METHOD</w:t>
            </w:r>
          </w:p>
        </w:tc>
        <w:tc>
          <w:tcPr>
            <w:tcW w:w="81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86B31F" w14:textId="77777777" w:rsidR="00291CCA" w:rsidRPr="00D062AC" w:rsidRDefault="00291CCA">
            <w:pPr>
              <w:rPr>
                <w:rFonts w:ascii="Consolas" w:hAnsi="Consolas"/>
              </w:rPr>
            </w:pPr>
            <w:r w:rsidRPr="00D062AC">
              <w:rPr>
                <w:rFonts w:ascii="Consolas" w:hAnsi="Consolas"/>
              </w:rPr>
              <w:t>DELETE</w:t>
            </w:r>
          </w:p>
        </w:tc>
      </w:tr>
      <w:tr w:rsidR="00291CCA" w14:paraId="5662B4B5" w14:textId="77777777" w:rsidTr="00561901">
        <w:trPr>
          <w:trHeight w:val="240"/>
        </w:trPr>
        <w:tc>
          <w:tcPr>
            <w:tcW w:w="33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F6E1FBE" w14:textId="5ED7E8CA" w:rsidR="00291CCA" w:rsidRDefault="00291CCA"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81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C493B0" w14:textId="24868552" w:rsidR="00291CCA" w:rsidRPr="00D062AC" w:rsidRDefault="00291CCA">
            <w:pPr>
              <w:rPr>
                <w:rFonts w:ascii="Consolas" w:hAnsi="Consolas"/>
              </w:rPr>
            </w:pPr>
            <w:r w:rsidRPr="00D062AC">
              <w:rPr>
                <w:rFonts w:ascii="Consolas" w:hAnsi="Consolas"/>
              </w:rPr>
              <w:t>application</w:t>
            </w:r>
            <w:r w:rsidR="009847D4" w:rsidRPr="00D062AC">
              <w:rPr>
                <w:rFonts w:ascii="Consolas" w:hAnsi="Consolas"/>
              </w:rPr>
              <w:t xml:space="preserve"> </w:t>
            </w:r>
            <w:r w:rsidRPr="00D062AC">
              <w:rPr>
                <w:rFonts w:ascii="Consolas" w:hAnsi="Consolas"/>
              </w:rPr>
              <w:t>/</w:t>
            </w:r>
            <w:r w:rsidR="009847D4" w:rsidRPr="00D062AC">
              <w:rPr>
                <w:rFonts w:ascii="Consolas" w:hAnsi="Consolas"/>
              </w:rPr>
              <w:t xml:space="preserve"> </w:t>
            </w:r>
            <w:r w:rsidRPr="00D062AC">
              <w:rPr>
                <w:rFonts w:ascii="Consolas" w:hAnsi="Consolas"/>
              </w:rPr>
              <w:t>json</w:t>
            </w:r>
          </w:p>
        </w:tc>
      </w:tr>
    </w:tbl>
    <w:p w14:paraId="669D9AE8" w14:textId="644E0EF0" w:rsidR="00291CCA" w:rsidRPr="00B83617" w:rsidRDefault="00561901" w:rsidP="00B83617">
      <w:pPr>
        <w:pStyle w:val="Heading3"/>
      </w:pPr>
      <w:r w:rsidRPr="00B83617">
        <w:t>Input Header</w:t>
      </w:r>
      <w:r w:rsidR="00B83617" w:rsidRPr="00B83617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7848"/>
        <w:gridCol w:w="746"/>
        <w:gridCol w:w="1316"/>
      </w:tblGrid>
      <w:tr w:rsidR="00561901" w:rsidRPr="00561901" w14:paraId="225C0450" w14:textId="77777777" w:rsidTr="00B83617">
        <w:trPr>
          <w:trHeight w:val="360"/>
        </w:trPr>
        <w:tc>
          <w:tcPr>
            <w:tcW w:w="1599" w:type="dxa"/>
            <w:shd w:val="clear" w:color="auto" w:fill="D9D9D9" w:themeFill="background1" w:themeFillShade="D9"/>
            <w:vAlign w:val="center"/>
            <w:hideMark/>
          </w:tcPr>
          <w:p w14:paraId="24C545CC" w14:textId="77777777" w:rsidR="00561901" w:rsidRPr="00561901" w:rsidRDefault="00561901" w:rsidP="00561901">
            <w:r w:rsidRPr="00561901">
              <w:t>Parameter</w:t>
            </w:r>
          </w:p>
        </w:tc>
        <w:tc>
          <w:tcPr>
            <w:tcW w:w="7841" w:type="dxa"/>
            <w:shd w:val="clear" w:color="auto" w:fill="D9D9D9" w:themeFill="background1" w:themeFillShade="D9"/>
            <w:vAlign w:val="center"/>
            <w:hideMark/>
          </w:tcPr>
          <w:p w14:paraId="3F13711C" w14:textId="77777777" w:rsidR="00561901" w:rsidRPr="00561901" w:rsidRDefault="00561901" w:rsidP="00561901">
            <w:r w:rsidRPr="00561901">
              <w:t>Description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  <w:hideMark/>
          </w:tcPr>
          <w:p w14:paraId="67E71C61" w14:textId="77777777" w:rsidR="00561901" w:rsidRPr="00561901" w:rsidRDefault="00561901" w:rsidP="00561901">
            <w:r w:rsidRPr="00561901">
              <w:t>M/O</w:t>
            </w:r>
          </w:p>
        </w:tc>
        <w:tc>
          <w:tcPr>
            <w:tcW w:w="1315" w:type="dxa"/>
            <w:shd w:val="clear" w:color="auto" w:fill="D9D9D9" w:themeFill="background1" w:themeFillShade="D9"/>
            <w:vAlign w:val="center"/>
            <w:hideMark/>
          </w:tcPr>
          <w:p w14:paraId="2838B3F2" w14:textId="77777777" w:rsidR="00561901" w:rsidRPr="00561901" w:rsidRDefault="00561901" w:rsidP="00561901">
            <w:r w:rsidRPr="00561901">
              <w:t>Type</w:t>
            </w:r>
          </w:p>
        </w:tc>
      </w:tr>
      <w:tr w:rsidR="00561901" w:rsidRPr="00561901" w14:paraId="5EDEA431" w14:textId="77777777" w:rsidTr="00B83617">
        <w:trPr>
          <w:trHeight w:val="360"/>
        </w:trPr>
        <w:tc>
          <w:tcPr>
            <w:tcW w:w="1599" w:type="dxa"/>
            <w:vAlign w:val="center"/>
            <w:hideMark/>
          </w:tcPr>
          <w:p w14:paraId="3F1E29C9" w14:textId="77777777" w:rsidR="00561901" w:rsidRPr="00561901" w:rsidRDefault="00561901" w:rsidP="00561901">
            <w:r w:rsidRPr="00561901">
              <w:t>Authorization</w:t>
            </w:r>
          </w:p>
        </w:tc>
        <w:tc>
          <w:tcPr>
            <w:tcW w:w="7841" w:type="dxa"/>
            <w:vAlign w:val="center"/>
            <w:hideMark/>
          </w:tcPr>
          <w:p w14:paraId="0335CAC2" w14:textId="77777777" w:rsidR="00561901" w:rsidRPr="00561901" w:rsidRDefault="00561901" w:rsidP="00561901">
            <w:r w:rsidRPr="00561901">
              <w:t>Token acquired from Azure AD based on the user credentials for further API calls</w:t>
            </w:r>
          </w:p>
        </w:tc>
        <w:tc>
          <w:tcPr>
            <w:tcW w:w="745" w:type="dxa"/>
            <w:vAlign w:val="center"/>
            <w:hideMark/>
          </w:tcPr>
          <w:p w14:paraId="41B01392" w14:textId="77777777" w:rsidR="00561901" w:rsidRPr="00561901" w:rsidRDefault="00561901" w:rsidP="00561901">
            <w:r w:rsidRPr="00561901">
              <w:t>M</w:t>
            </w:r>
          </w:p>
        </w:tc>
        <w:tc>
          <w:tcPr>
            <w:tcW w:w="1315" w:type="dxa"/>
            <w:vAlign w:val="center"/>
            <w:hideMark/>
          </w:tcPr>
          <w:p w14:paraId="1AEBB07E" w14:textId="77777777" w:rsidR="00561901" w:rsidRPr="00561901" w:rsidRDefault="00561901" w:rsidP="00561901">
            <w:r w:rsidRPr="00561901">
              <w:t>String</w:t>
            </w:r>
          </w:p>
        </w:tc>
      </w:tr>
    </w:tbl>
    <w:p w14:paraId="3DCFD1A9" w14:textId="5B369466" w:rsidR="00561901" w:rsidRPr="00B83617" w:rsidRDefault="00561901" w:rsidP="00B83617">
      <w:pPr>
        <w:pStyle w:val="Heading3"/>
      </w:pPr>
      <w:r w:rsidRPr="00B83617">
        <w:t>Input Path</w:t>
      </w:r>
      <w:r w:rsidR="00B83617" w:rsidRPr="00B83617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81"/>
        <w:gridCol w:w="7567"/>
        <w:gridCol w:w="746"/>
        <w:gridCol w:w="1316"/>
      </w:tblGrid>
      <w:tr w:rsidR="00561901" w:rsidRPr="00561901" w14:paraId="76333F78" w14:textId="77777777" w:rsidTr="00B83617">
        <w:trPr>
          <w:trHeight w:val="441"/>
        </w:trPr>
        <w:tc>
          <w:tcPr>
            <w:tcW w:w="1880" w:type="dxa"/>
            <w:shd w:val="clear" w:color="auto" w:fill="D9D9D9" w:themeFill="background1" w:themeFillShade="D9"/>
            <w:vAlign w:val="center"/>
            <w:hideMark/>
          </w:tcPr>
          <w:p w14:paraId="15687F9D" w14:textId="77777777" w:rsidR="00561901" w:rsidRPr="00561901" w:rsidRDefault="00561901" w:rsidP="00561901">
            <w:r w:rsidRPr="00561901">
              <w:t>Parameter</w:t>
            </w:r>
          </w:p>
        </w:tc>
        <w:tc>
          <w:tcPr>
            <w:tcW w:w="7560" w:type="dxa"/>
            <w:shd w:val="clear" w:color="auto" w:fill="D9D9D9" w:themeFill="background1" w:themeFillShade="D9"/>
            <w:vAlign w:val="center"/>
            <w:hideMark/>
          </w:tcPr>
          <w:p w14:paraId="64F46095" w14:textId="77777777" w:rsidR="00561901" w:rsidRPr="00561901" w:rsidRDefault="00561901" w:rsidP="00561901">
            <w:r w:rsidRPr="00561901">
              <w:t>Description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  <w:hideMark/>
          </w:tcPr>
          <w:p w14:paraId="0E2A16F6" w14:textId="77777777" w:rsidR="00561901" w:rsidRPr="00561901" w:rsidRDefault="00561901" w:rsidP="00561901">
            <w:r w:rsidRPr="00561901">
              <w:t>M/O</w:t>
            </w:r>
          </w:p>
        </w:tc>
        <w:tc>
          <w:tcPr>
            <w:tcW w:w="1315" w:type="dxa"/>
            <w:shd w:val="clear" w:color="auto" w:fill="D9D9D9" w:themeFill="background1" w:themeFillShade="D9"/>
            <w:vAlign w:val="center"/>
            <w:hideMark/>
          </w:tcPr>
          <w:p w14:paraId="7FBFA53E" w14:textId="77777777" w:rsidR="00561901" w:rsidRPr="00561901" w:rsidRDefault="00561901" w:rsidP="00561901">
            <w:r w:rsidRPr="00561901">
              <w:t>Type</w:t>
            </w:r>
          </w:p>
        </w:tc>
      </w:tr>
      <w:tr w:rsidR="00561901" w:rsidRPr="00561901" w14:paraId="6AF91117" w14:textId="77777777" w:rsidTr="00B83617">
        <w:trPr>
          <w:trHeight w:val="465"/>
        </w:trPr>
        <w:tc>
          <w:tcPr>
            <w:tcW w:w="1880" w:type="dxa"/>
            <w:hideMark/>
          </w:tcPr>
          <w:p w14:paraId="2716D9DA" w14:textId="77777777" w:rsidR="00561901" w:rsidRPr="00561901" w:rsidRDefault="00561901" w:rsidP="00561901">
            <w:r w:rsidRPr="00561901">
              <w:t>DepartmentId</w:t>
            </w:r>
          </w:p>
        </w:tc>
        <w:tc>
          <w:tcPr>
            <w:tcW w:w="7560" w:type="dxa"/>
            <w:hideMark/>
          </w:tcPr>
          <w:p w14:paraId="32B05265" w14:textId="77777777" w:rsidR="00561901" w:rsidRPr="00561901" w:rsidRDefault="00561901" w:rsidP="00561901">
            <w:r w:rsidRPr="00561901">
              <w:t>Provide a valid department ID in the request URL</w:t>
            </w:r>
          </w:p>
        </w:tc>
        <w:tc>
          <w:tcPr>
            <w:tcW w:w="745" w:type="dxa"/>
            <w:hideMark/>
          </w:tcPr>
          <w:p w14:paraId="3155AA22" w14:textId="77777777" w:rsidR="00561901" w:rsidRPr="00561901" w:rsidRDefault="00561901" w:rsidP="00561901">
            <w:r w:rsidRPr="00561901">
              <w:t>M</w:t>
            </w:r>
          </w:p>
        </w:tc>
        <w:tc>
          <w:tcPr>
            <w:tcW w:w="1315" w:type="dxa"/>
            <w:hideMark/>
          </w:tcPr>
          <w:p w14:paraId="3E6CB218" w14:textId="77777777" w:rsidR="00561901" w:rsidRPr="00561901" w:rsidRDefault="00561901" w:rsidP="00561901">
            <w:r w:rsidRPr="00561901">
              <w:t>String</w:t>
            </w:r>
          </w:p>
        </w:tc>
      </w:tr>
    </w:tbl>
    <w:p w14:paraId="78FA2F85" w14:textId="5159195C" w:rsidR="00561901" w:rsidRDefault="00CF2733" w:rsidP="00B83617">
      <w:pPr>
        <w:pStyle w:val="Heading3"/>
      </w:pPr>
      <w:r>
        <w:t>Output Header</w:t>
      </w:r>
      <w:r w:rsidR="00B83617">
        <w:t xml:space="preserve"> Parameters</w:t>
      </w: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82"/>
        <w:gridCol w:w="8287"/>
        <w:gridCol w:w="1350"/>
      </w:tblGrid>
      <w:tr w:rsidR="002B11E0" w14:paraId="2F002808" w14:textId="77777777" w:rsidTr="00B83617">
        <w:trPr>
          <w:trHeight w:val="450"/>
        </w:trPr>
        <w:tc>
          <w:tcPr>
            <w:tcW w:w="1880" w:type="dxa"/>
            <w:shd w:val="clear" w:color="auto" w:fill="D9D9D9" w:themeFill="background1" w:themeFillShade="D9"/>
            <w:vAlign w:val="center"/>
            <w:hideMark/>
          </w:tcPr>
          <w:p w14:paraId="26FBDC67" w14:textId="77777777" w:rsidR="002B11E0" w:rsidRDefault="001D4109">
            <w:r>
              <w:t>Parameter</w:t>
            </w:r>
          </w:p>
        </w:tc>
        <w:tc>
          <w:tcPr>
            <w:tcW w:w="8280" w:type="dxa"/>
            <w:shd w:val="clear" w:color="auto" w:fill="D9D9D9" w:themeFill="background1" w:themeFillShade="D9"/>
            <w:vAlign w:val="center"/>
            <w:hideMark/>
          </w:tcPr>
          <w:p w14:paraId="27432752" w14:textId="77777777" w:rsidR="002B11E0" w:rsidRDefault="001D4109">
            <w:r>
              <w:t>Description</w:t>
            </w:r>
          </w:p>
        </w:tc>
        <w:tc>
          <w:tcPr>
            <w:tcW w:w="1349" w:type="dxa"/>
            <w:shd w:val="clear" w:color="auto" w:fill="D9D9D9" w:themeFill="background1" w:themeFillShade="D9"/>
            <w:vAlign w:val="center"/>
            <w:hideMark/>
          </w:tcPr>
          <w:p w14:paraId="56484EB4" w14:textId="77777777" w:rsidR="002B11E0" w:rsidRDefault="001D4109">
            <w:r>
              <w:t>Type</w:t>
            </w:r>
          </w:p>
        </w:tc>
      </w:tr>
      <w:tr w:rsidR="002B11E0" w14:paraId="72DF3EF6" w14:textId="77777777" w:rsidTr="00B83617">
        <w:trPr>
          <w:trHeight w:val="315"/>
        </w:trPr>
        <w:tc>
          <w:tcPr>
            <w:tcW w:w="1880" w:type="dxa"/>
            <w:vAlign w:val="center"/>
            <w:hideMark/>
          </w:tcPr>
          <w:p w14:paraId="340C902D" w14:textId="77777777" w:rsidR="002B11E0" w:rsidRDefault="001D4109">
            <w:r>
              <w:t>Server</w:t>
            </w:r>
          </w:p>
        </w:tc>
        <w:tc>
          <w:tcPr>
            <w:tcW w:w="8280" w:type="dxa"/>
            <w:vAlign w:val="center"/>
            <w:hideMark/>
          </w:tcPr>
          <w:p w14:paraId="6103DCF2" w14:textId="77777777" w:rsidR="002B11E0" w:rsidRDefault="001D4109">
            <w:r>
              <w:t>Contains information about how the server handles requests [e.g., Werkzeug/2.1.2 Python/3.9.7]</w:t>
            </w:r>
          </w:p>
        </w:tc>
        <w:tc>
          <w:tcPr>
            <w:tcW w:w="1349" w:type="dxa"/>
            <w:vAlign w:val="center"/>
            <w:hideMark/>
          </w:tcPr>
          <w:p w14:paraId="6C401E81" w14:textId="77777777" w:rsidR="002B11E0" w:rsidRDefault="001D4109">
            <w:r>
              <w:t>String</w:t>
            </w:r>
          </w:p>
        </w:tc>
      </w:tr>
      <w:tr w:rsidR="002B11E0" w14:paraId="0638B7BC" w14:textId="77777777" w:rsidTr="00B83617">
        <w:trPr>
          <w:trHeight w:val="315"/>
        </w:trPr>
        <w:tc>
          <w:tcPr>
            <w:tcW w:w="1880" w:type="dxa"/>
            <w:vAlign w:val="center"/>
            <w:hideMark/>
          </w:tcPr>
          <w:p w14:paraId="797F4632" w14:textId="77777777" w:rsidR="002B11E0" w:rsidRDefault="001D4109">
            <w:r>
              <w:t>Content-Type</w:t>
            </w:r>
          </w:p>
        </w:tc>
        <w:tc>
          <w:tcPr>
            <w:tcW w:w="8280" w:type="dxa"/>
            <w:vAlign w:val="center"/>
            <w:hideMark/>
          </w:tcPr>
          <w:p w14:paraId="22B4DC7C" w14:textId="77777777" w:rsidR="002B11E0" w:rsidRDefault="001D4109">
            <w:r>
              <w:t>Length of the content</w:t>
            </w:r>
          </w:p>
        </w:tc>
        <w:tc>
          <w:tcPr>
            <w:tcW w:w="1349" w:type="dxa"/>
            <w:vAlign w:val="center"/>
            <w:hideMark/>
          </w:tcPr>
          <w:p w14:paraId="0F7B3F51" w14:textId="77777777" w:rsidR="002B11E0" w:rsidRDefault="001D4109">
            <w:r>
              <w:t>String</w:t>
            </w:r>
          </w:p>
        </w:tc>
      </w:tr>
      <w:tr w:rsidR="002B11E0" w14:paraId="1F979F97" w14:textId="77777777" w:rsidTr="00B83617">
        <w:trPr>
          <w:trHeight w:val="315"/>
        </w:trPr>
        <w:tc>
          <w:tcPr>
            <w:tcW w:w="1880" w:type="dxa"/>
            <w:vAlign w:val="center"/>
            <w:hideMark/>
          </w:tcPr>
          <w:p w14:paraId="48ED4857" w14:textId="77777777" w:rsidR="002B11E0" w:rsidRDefault="001D4109">
            <w:r>
              <w:t>Date</w:t>
            </w:r>
          </w:p>
        </w:tc>
        <w:tc>
          <w:tcPr>
            <w:tcW w:w="8280" w:type="dxa"/>
            <w:vAlign w:val="center"/>
            <w:hideMark/>
          </w:tcPr>
          <w:p w14:paraId="51FD0F6A" w14:textId="77777777" w:rsidR="002B11E0" w:rsidRDefault="001D4109">
            <w:r>
              <w:t>Date of operation execution e.g. - [Tue, 17 May 2022 06:30:16 GMT]</w:t>
            </w:r>
          </w:p>
        </w:tc>
        <w:tc>
          <w:tcPr>
            <w:tcW w:w="1349" w:type="dxa"/>
            <w:vAlign w:val="center"/>
            <w:hideMark/>
          </w:tcPr>
          <w:p w14:paraId="74453F3B" w14:textId="77777777" w:rsidR="002B11E0" w:rsidRDefault="001D4109">
            <w:r>
              <w:t>Datetime</w:t>
            </w:r>
          </w:p>
        </w:tc>
      </w:tr>
      <w:tr w:rsidR="002B11E0" w14:paraId="12F42EF9" w14:textId="77777777" w:rsidTr="00B83617">
        <w:trPr>
          <w:trHeight w:val="315"/>
        </w:trPr>
        <w:tc>
          <w:tcPr>
            <w:tcW w:w="1880" w:type="dxa"/>
            <w:vAlign w:val="center"/>
            <w:hideMark/>
          </w:tcPr>
          <w:p w14:paraId="16D21FBA" w14:textId="77777777" w:rsidR="002B11E0" w:rsidRDefault="001D4109">
            <w:r>
              <w:t>Content-Length</w:t>
            </w:r>
          </w:p>
        </w:tc>
        <w:tc>
          <w:tcPr>
            <w:tcW w:w="8280" w:type="dxa"/>
            <w:vAlign w:val="center"/>
            <w:hideMark/>
          </w:tcPr>
          <w:p w14:paraId="1617DB12" w14:textId="77777777" w:rsidR="002B11E0" w:rsidRDefault="001D4109">
            <w:r>
              <w:t>Length of the content</w:t>
            </w:r>
          </w:p>
        </w:tc>
        <w:tc>
          <w:tcPr>
            <w:tcW w:w="1349" w:type="dxa"/>
            <w:vAlign w:val="center"/>
            <w:hideMark/>
          </w:tcPr>
          <w:p w14:paraId="2C3BF35E" w14:textId="77777777" w:rsidR="002B11E0" w:rsidRDefault="001D4109">
            <w:r>
              <w:t>Bytes</w:t>
            </w:r>
          </w:p>
        </w:tc>
      </w:tr>
    </w:tbl>
    <w:p w14:paraId="248A5B67" w14:textId="3BBA8F03" w:rsidR="00291CCA" w:rsidRPr="002C55D8" w:rsidRDefault="00291CCA" w:rsidP="00FA43C7">
      <w:pPr>
        <w:pStyle w:val="Heading3"/>
        <w:rPr>
          <w:b w:val="0"/>
          <w:bCs w:val="0"/>
        </w:rPr>
      </w:pPr>
      <w:r w:rsidRPr="002C55D8">
        <w:t>Sample</w:t>
      </w:r>
      <w:r w:rsidR="009847D4">
        <w:t xml:space="preserve"> </w:t>
      </w:r>
      <w:r w:rsidRPr="002C55D8">
        <w:t>JSON</w:t>
      </w:r>
      <w:r w:rsidR="009847D4">
        <w:t xml:space="preserve"> </w:t>
      </w:r>
      <w:r w:rsidRPr="002C55D8">
        <w:t>Response</w:t>
      </w:r>
    </w:p>
    <w:p w14:paraId="6AE14898" w14:textId="77777777" w:rsidR="00291CCA" w:rsidRPr="00D90E66" w:rsidRDefault="00291CCA" w:rsidP="00291CCA">
      <w:pPr>
        <w:rPr>
          <w:rFonts w:ascii="Consolas" w:hAnsi="Consolas"/>
        </w:rPr>
      </w:pPr>
      <w:r w:rsidRPr="00D90E66">
        <w:rPr>
          <w:rFonts w:ascii="Consolas" w:hAnsi="Consolas"/>
        </w:rPr>
        <w:t>{</w:t>
      </w:r>
    </w:p>
    <w:p w14:paraId="5FAAE8AD" w14:textId="67FA0532" w:rsidR="00291CCA" w:rsidRPr="00D90E66" w:rsidRDefault="009847D4" w:rsidP="00291CCA">
      <w:pPr>
        <w:rPr>
          <w:rFonts w:ascii="Consolas" w:hAnsi="Consolas"/>
        </w:rPr>
      </w:pPr>
      <w:r>
        <w:rPr>
          <w:rFonts w:ascii="Consolas" w:hAnsi="Consolas"/>
        </w:rPr>
        <w:t xml:space="preserve">     </w:t>
      </w:r>
      <w:r w:rsidR="00291CCA" w:rsidRPr="00D90E66">
        <w:rPr>
          <w:rFonts w:ascii="Consolas" w:hAnsi="Consolas"/>
        </w:rPr>
        <w:t>"message":</w:t>
      </w:r>
      <w:r>
        <w:rPr>
          <w:rFonts w:ascii="Consolas" w:hAnsi="Consolas"/>
        </w:rPr>
        <w:t xml:space="preserve"> </w:t>
      </w:r>
      <w:r w:rsidR="00291CCA" w:rsidRPr="00D90E66">
        <w:rPr>
          <w:rFonts w:ascii="Consolas" w:hAnsi="Consolas"/>
        </w:rPr>
        <w:t>"Department</w:t>
      </w:r>
      <w:r>
        <w:rPr>
          <w:rFonts w:ascii="Consolas" w:hAnsi="Consolas"/>
        </w:rPr>
        <w:t xml:space="preserve"> </w:t>
      </w:r>
      <w:r w:rsidR="00291CCA" w:rsidRPr="00D90E66">
        <w:rPr>
          <w:rFonts w:ascii="Consolas" w:hAnsi="Consolas"/>
        </w:rPr>
        <w:t>deleted</w:t>
      </w:r>
      <w:r>
        <w:rPr>
          <w:rFonts w:ascii="Consolas" w:hAnsi="Consolas"/>
        </w:rPr>
        <w:t xml:space="preserve"> </w:t>
      </w:r>
      <w:r w:rsidR="00291CCA" w:rsidRPr="00D90E66">
        <w:rPr>
          <w:rFonts w:ascii="Consolas" w:hAnsi="Consolas"/>
        </w:rPr>
        <w:t>successfully."</w:t>
      </w:r>
    </w:p>
    <w:p w14:paraId="3AAD1F9F" w14:textId="77777777" w:rsidR="00291CCA" w:rsidRPr="00D90E66" w:rsidRDefault="00291CCA" w:rsidP="00291CCA">
      <w:pPr>
        <w:rPr>
          <w:rFonts w:ascii="Consolas" w:hAnsi="Consolas"/>
        </w:rPr>
      </w:pPr>
      <w:r w:rsidRPr="00D90E66">
        <w:rPr>
          <w:rFonts w:ascii="Consolas" w:hAnsi="Consolas"/>
        </w:rPr>
        <w:t>}</w:t>
      </w:r>
    </w:p>
    <w:p w14:paraId="1EA2EA62" w14:textId="4372F9BB" w:rsidR="00291CCA" w:rsidRDefault="00FA43C7" w:rsidP="003A01DE">
      <w:pPr>
        <w:pStyle w:val="Heading3"/>
      </w:pPr>
      <w:r w:rsidRPr="00FA43C7">
        <w:t>Result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205"/>
        <w:gridCol w:w="9295"/>
      </w:tblGrid>
      <w:tr w:rsidR="00FA43C7" w:rsidRPr="00FA43C7" w14:paraId="187A37C8" w14:textId="77777777" w:rsidTr="00FA43C7">
        <w:tc>
          <w:tcPr>
            <w:tcW w:w="19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39D046D9" w14:textId="77777777" w:rsidR="00FA43C7" w:rsidRPr="00FA43C7" w:rsidRDefault="00FA43C7" w:rsidP="00FA43C7">
            <w:pPr>
              <w:rPr>
                <w:b/>
                <w:bCs/>
              </w:rPr>
            </w:pPr>
            <w:r w:rsidRPr="00FA43C7">
              <w:rPr>
                <w:b/>
                <w:bCs/>
              </w:rPr>
              <w:t>HTTP Code</w:t>
            </w:r>
          </w:p>
        </w:tc>
        <w:tc>
          <w:tcPr>
            <w:tcW w:w="80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063ACA94" w14:textId="77777777" w:rsidR="00FA43C7" w:rsidRPr="00FA43C7" w:rsidRDefault="00FA43C7" w:rsidP="00FA43C7">
            <w:pPr>
              <w:rPr>
                <w:b/>
                <w:bCs/>
              </w:rPr>
            </w:pPr>
            <w:r w:rsidRPr="00FA43C7">
              <w:rPr>
                <w:b/>
                <w:bCs/>
              </w:rPr>
              <w:t>Result Description</w:t>
            </w:r>
          </w:p>
        </w:tc>
      </w:tr>
      <w:tr w:rsidR="00FA43C7" w:rsidRPr="00FA43C7" w14:paraId="30970CCA" w14:textId="77777777">
        <w:trPr>
          <w:trHeight w:val="360"/>
        </w:trPr>
        <w:tc>
          <w:tcPr>
            <w:tcW w:w="19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23BAA6FC" w14:textId="77777777" w:rsidR="00FA43C7" w:rsidRPr="00FA43C7" w:rsidRDefault="00FA43C7" w:rsidP="00FA43C7">
            <w:r w:rsidRPr="00FA43C7">
              <w:t>200</w:t>
            </w:r>
          </w:p>
        </w:tc>
        <w:tc>
          <w:tcPr>
            <w:tcW w:w="80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4AA4D548" w14:textId="77777777" w:rsidR="00FA43C7" w:rsidRPr="00FA43C7" w:rsidRDefault="00FA43C7" w:rsidP="00FA43C7">
            <w:r w:rsidRPr="00FA43C7">
              <w:t>Department deleted successfully</w:t>
            </w:r>
          </w:p>
        </w:tc>
      </w:tr>
    </w:tbl>
    <w:p w14:paraId="282C821F" w14:textId="52958F1A" w:rsidR="00FA43C7" w:rsidRDefault="00FA43C7" w:rsidP="003A01DE">
      <w:pPr>
        <w:pStyle w:val="Heading3"/>
      </w:pPr>
      <w:r>
        <w:t>Error Management</w:t>
      </w: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9"/>
        <w:gridCol w:w="1227"/>
        <w:gridCol w:w="8963"/>
      </w:tblGrid>
      <w:tr w:rsidR="00FA43C7" w:rsidRPr="00FA43C7" w14:paraId="6584F4A5" w14:textId="77777777" w:rsidTr="00B83617">
        <w:tc>
          <w:tcPr>
            <w:tcW w:w="1328" w:type="dxa"/>
            <w:shd w:val="clear" w:color="auto" w:fill="D9D9D9" w:themeFill="background1" w:themeFillShade="D9"/>
            <w:vAlign w:val="center"/>
            <w:hideMark/>
          </w:tcPr>
          <w:p w14:paraId="61126BF6" w14:textId="77777777" w:rsidR="00FA43C7" w:rsidRPr="00FA43C7" w:rsidRDefault="00FA43C7" w:rsidP="00FA43C7">
            <w:r w:rsidRPr="00FA43C7">
              <w:t>HTTP Code</w:t>
            </w:r>
          </w:p>
        </w:tc>
        <w:tc>
          <w:tcPr>
            <w:tcW w:w="1226" w:type="dxa"/>
            <w:shd w:val="clear" w:color="auto" w:fill="D9D9D9" w:themeFill="background1" w:themeFillShade="D9"/>
            <w:vAlign w:val="center"/>
            <w:hideMark/>
          </w:tcPr>
          <w:p w14:paraId="1AC4B90D" w14:textId="77777777" w:rsidR="00FA43C7" w:rsidRPr="00FA43C7" w:rsidRDefault="00FA43C7" w:rsidP="00FA43C7">
            <w:r w:rsidRPr="00FA43C7">
              <w:t>Error Code</w:t>
            </w:r>
          </w:p>
        </w:tc>
        <w:tc>
          <w:tcPr>
            <w:tcW w:w="8956" w:type="dxa"/>
            <w:shd w:val="clear" w:color="auto" w:fill="D9D9D9" w:themeFill="background1" w:themeFillShade="D9"/>
            <w:vAlign w:val="center"/>
            <w:hideMark/>
          </w:tcPr>
          <w:p w14:paraId="07FBE4CB" w14:textId="77777777" w:rsidR="00FA43C7" w:rsidRPr="00FA43C7" w:rsidRDefault="00FA43C7" w:rsidP="00FA43C7">
            <w:r w:rsidRPr="00FA43C7">
              <w:t>Error Description</w:t>
            </w:r>
          </w:p>
        </w:tc>
      </w:tr>
      <w:tr w:rsidR="00FA43C7" w:rsidRPr="00FA43C7" w14:paraId="594ACB51" w14:textId="77777777" w:rsidTr="00B83617">
        <w:tc>
          <w:tcPr>
            <w:tcW w:w="1328" w:type="dxa"/>
            <w:vAlign w:val="center"/>
            <w:hideMark/>
          </w:tcPr>
          <w:p w14:paraId="38AA40EC" w14:textId="77777777" w:rsidR="00FA43C7" w:rsidRPr="00FA43C7" w:rsidRDefault="00FA43C7" w:rsidP="00FA43C7">
            <w:r w:rsidRPr="00FA43C7">
              <w:t>500</w:t>
            </w:r>
          </w:p>
        </w:tc>
        <w:tc>
          <w:tcPr>
            <w:tcW w:w="1226" w:type="dxa"/>
            <w:vAlign w:val="center"/>
            <w:hideMark/>
          </w:tcPr>
          <w:p w14:paraId="7689758C" w14:textId="77777777" w:rsidR="00FA43C7" w:rsidRPr="00FA43C7" w:rsidRDefault="00FA43C7" w:rsidP="00FA43C7">
            <w:r w:rsidRPr="00FA43C7">
              <w:t>500</w:t>
            </w:r>
          </w:p>
        </w:tc>
        <w:tc>
          <w:tcPr>
            <w:tcW w:w="8956" w:type="dxa"/>
            <w:vAlign w:val="center"/>
            <w:hideMark/>
          </w:tcPr>
          <w:p w14:paraId="126F7792" w14:textId="77777777" w:rsidR="00FA43C7" w:rsidRPr="00FA43C7" w:rsidRDefault="00FA43C7" w:rsidP="00FA43C7">
            <w:r w:rsidRPr="00FA43C7">
              <w:t xml:space="preserve">      Generic Error</w:t>
            </w:r>
          </w:p>
        </w:tc>
      </w:tr>
      <w:tr w:rsidR="00FA43C7" w:rsidRPr="00FA43C7" w14:paraId="315C5F73" w14:textId="77777777" w:rsidTr="00B83617">
        <w:tc>
          <w:tcPr>
            <w:tcW w:w="1328" w:type="dxa"/>
            <w:vAlign w:val="center"/>
            <w:hideMark/>
          </w:tcPr>
          <w:p w14:paraId="2566D3DF" w14:textId="77777777" w:rsidR="00FA43C7" w:rsidRPr="00FA43C7" w:rsidRDefault="00FA43C7" w:rsidP="00FA43C7">
            <w:r w:rsidRPr="00FA43C7">
              <w:t>400</w:t>
            </w:r>
          </w:p>
        </w:tc>
        <w:tc>
          <w:tcPr>
            <w:tcW w:w="1226" w:type="dxa"/>
            <w:vAlign w:val="center"/>
            <w:hideMark/>
          </w:tcPr>
          <w:p w14:paraId="74DAC5A2" w14:textId="77777777" w:rsidR="00FA43C7" w:rsidRPr="00FA43C7" w:rsidRDefault="00FA43C7" w:rsidP="00FA43C7">
            <w:r w:rsidRPr="00FA43C7">
              <w:t>401</w:t>
            </w:r>
          </w:p>
        </w:tc>
        <w:tc>
          <w:tcPr>
            <w:tcW w:w="8956" w:type="dxa"/>
            <w:vAlign w:val="center"/>
            <w:hideMark/>
          </w:tcPr>
          <w:p w14:paraId="3F36B8CD" w14:textId="4E28857F" w:rsidR="00FA43C7" w:rsidRPr="00FA43C7" w:rsidRDefault="00CF79F3" w:rsidP="009840C2">
            <w:pPr>
              <w:ind w:left="360"/>
            </w:pPr>
            <w:r>
              <w:t xml:space="preserve">Header Token </w:t>
            </w:r>
            <w:r w:rsidR="00FA43C7" w:rsidRPr="00FA43C7">
              <w:t>could be missing</w:t>
            </w:r>
            <w:r w:rsidR="009840C2">
              <w:t xml:space="preserve"> or </w:t>
            </w:r>
            <w:r w:rsidR="00FA43C7" w:rsidRPr="00FA43C7">
              <w:t>Unauthorized User</w:t>
            </w:r>
          </w:p>
        </w:tc>
      </w:tr>
      <w:tr w:rsidR="00FA43C7" w:rsidRPr="00FA43C7" w14:paraId="7E713BA2" w14:textId="77777777" w:rsidTr="00B83617">
        <w:tc>
          <w:tcPr>
            <w:tcW w:w="1328" w:type="dxa"/>
            <w:vAlign w:val="center"/>
            <w:hideMark/>
          </w:tcPr>
          <w:p w14:paraId="3FC6837D" w14:textId="77777777" w:rsidR="00FA43C7" w:rsidRPr="00FA43C7" w:rsidRDefault="00FA43C7" w:rsidP="00FA43C7">
            <w:r w:rsidRPr="00FA43C7">
              <w:t>400</w:t>
            </w:r>
          </w:p>
        </w:tc>
        <w:tc>
          <w:tcPr>
            <w:tcW w:w="1226" w:type="dxa"/>
            <w:vAlign w:val="center"/>
            <w:hideMark/>
          </w:tcPr>
          <w:p w14:paraId="3DAF1B8A" w14:textId="77777777" w:rsidR="00FA43C7" w:rsidRPr="00FA43C7" w:rsidRDefault="00FA43C7" w:rsidP="00FA43C7">
            <w:r w:rsidRPr="00FA43C7">
              <w:t>400</w:t>
            </w:r>
          </w:p>
        </w:tc>
        <w:tc>
          <w:tcPr>
            <w:tcW w:w="8956" w:type="dxa"/>
            <w:vAlign w:val="center"/>
            <w:hideMark/>
          </w:tcPr>
          <w:p w14:paraId="4C734D81" w14:textId="5BF2ACF8" w:rsidR="00FA43C7" w:rsidRPr="00FA43C7" w:rsidRDefault="00FA43C7" w:rsidP="009840C2">
            <w:pPr>
              <w:ind w:left="360"/>
            </w:pPr>
            <w:r w:rsidRPr="00FA43C7">
              <w:t>Bad request</w:t>
            </w:r>
            <w:r w:rsidR="009840C2">
              <w:t xml:space="preserve"> - </w:t>
            </w:r>
            <w:r w:rsidRPr="00FA43C7">
              <w:t>Please enter the valid department id for the request URL</w:t>
            </w:r>
          </w:p>
        </w:tc>
      </w:tr>
    </w:tbl>
    <w:p w14:paraId="46B0E044" w14:textId="77777777" w:rsidR="003A01DE" w:rsidRDefault="003A01DE" w:rsidP="0096182F">
      <w:pPr>
        <w:pStyle w:val="Heading2"/>
        <w:rPr>
          <w:szCs w:val="28"/>
        </w:rPr>
        <w:sectPr w:rsidR="003A01DE" w:rsidSect="001F20E0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202AFD46" w14:textId="659B129B" w:rsidR="00291CCA" w:rsidRDefault="00291CCA" w:rsidP="0096182F">
      <w:pPr>
        <w:pStyle w:val="Heading2"/>
      </w:pPr>
      <w:bookmarkStart w:id="58" w:name="_Toc217392193"/>
      <w:r w:rsidRPr="00D90E66">
        <w:rPr>
          <w:szCs w:val="28"/>
        </w:rPr>
        <w:t>DELETE</w:t>
      </w:r>
      <w:r w:rsidRPr="0387F8AB">
        <w:t>-</w:t>
      </w:r>
      <w:r w:rsidR="009847D4">
        <w:t xml:space="preserve"> </w:t>
      </w:r>
      <w:r w:rsidRPr="0387F8AB">
        <w:t>DeleteAOTRole</w:t>
      </w:r>
      <w:bookmarkEnd w:id="58"/>
    </w:p>
    <w:p w14:paraId="2C4328F8" w14:textId="5D9AC225" w:rsidR="00291CCA" w:rsidRDefault="00291CCA" w:rsidP="00291CCA">
      <w:r>
        <w:t>This</w:t>
      </w:r>
      <w:r w:rsidR="009847D4">
        <w:t xml:space="preserve"> </w:t>
      </w:r>
      <w:r w:rsidRPr="0387F8AB">
        <w:t>API</w:t>
      </w:r>
      <w:r w:rsidR="009847D4">
        <w:t xml:space="preserve"> </w:t>
      </w:r>
      <w:r w:rsidRPr="0387F8AB">
        <w:t>is</w:t>
      </w:r>
      <w:r w:rsidR="009847D4">
        <w:t xml:space="preserve"> </w:t>
      </w:r>
      <w:r>
        <w:t>used</w:t>
      </w:r>
      <w:r w:rsidR="009847D4">
        <w:t xml:space="preserve"> </w:t>
      </w:r>
      <w:r>
        <w:t>to</w:t>
      </w:r>
      <w:r w:rsidR="009847D4">
        <w:t xml:space="preserve"> </w:t>
      </w:r>
      <w:r>
        <w:t>disable</w:t>
      </w:r>
      <w:r w:rsidR="009847D4">
        <w:t xml:space="preserve"> </w:t>
      </w:r>
      <w:r>
        <w:t>(soft</w:t>
      </w:r>
      <w:r w:rsidR="009847D4">
        <w:t xml:space="preserve"> </w:t>
      </w:r>
      <w:r>
        <w:t>delete)</w:t>
      </w:r>
      <w:r w:rsidR="009847D4">
        <w:t xml:space="preserve"> </w:t>
      </w:r>
      <w:r w:rsidR="00F811E9">
        <w:t>the</w:t>
      </w:r>
      <w:r w:rsidR="009847D4">
        <w:t xml:space="preserve"> </w:t>
      </w:r>
      <w:r w:rsidR="008E0A86">
        <w:t>IAI</w:t>
      </w:r>
      <w:r w:rsidR="009847D4">
        <w:t xml:space="preserve"> </w:t>
      </w:r>
      <w:r w:rsidRPr="0387F8AB">
        <w:t>role.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response</w:t>
      </w:r>
      <w:r w:rsidR="009847D4">
        <w:t xml:space="preserve"> </w:t>
      </w:r>
      <w:r w:rsidRPr="0387F8AB">
        <w:t>contains</w:t>
      </w:r>
      <w:r w:rsidR="009847D4">
        <w:t xml:space="preserve"> </w:t>
      </w:r>
      <w:r w:rsidRPr="0387F8AB">
        <w:t>a</w:t>
      </w:r>
      <w:r w:rsidR="009847D4">
        <w:t xml:space="preserve"> </w:t>
      </w:r>
      <w:r w:rsidRPr="0387F8AB">
        <w:t>message</w:t>
      </w:r>
      <w:r w:rsidR="009847D4">
        <w:t xml:space="preserve"> </w:t>
      </w:r>
      <w:r w:rsidRPr="0387F8AB">
        <w:t>with</w:t>
      </w:r>
      <w:r w:rsidR="009847D4">
        <w:t xml:space="preserve"> </w:t>
      </w:r>
      <w:r w:rsidRPr="0387F8AB">
        <w:t>information</w:t>
      </w:r>
      <w:r w:rsidR="009847D4">
        <w:t xml:space="preserve"> </w:t>
      </w:r>
      <w:r w:rsidRPr="0387F8AB">
        <w:t>about</w:t>
      </w:r>
      <w:r w:rsidR="009847D4">
        <w:t xml:space="preserve"> </w:t>
      </w:r>
      <w:r w:rsidRPr="0387F8AB">
        <w:t>whether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role</w:t>
      </w:r>
      <w:r w:rsidR="009847D4">
        <w:t xml:space="preserve"> </w:t>
      </w:r>
      <w:r w:rsidRPr="0387F8AB">
        <w:t>mapped</w:t>
      </w:r>
      <w:r w:rsidR="009847D4">
        <w:t xml:space="preserve"> </w:t>
      </w:r>
      <w:r w:rsidRPr="0387F8AB">
        <w:t>to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given</w:t>
      </w:r>
      <w:r w:rsidR="009847D4">
        <w:t xml:space="preserve"> </w:t>
      </w:r>
      <w:r w:rsidR="00646B64">
        <w:t>R</w:t>
      </w:r>
      <w:r w:rsidRPr="0387F8AB">
        <w:t>oleId</w:t>
      </w:r>
      <w:r w:rsidR="009847D4">
        <w:t xml:space="preserve"> </w:t>
      </w:r>
      <w:r w:rsidRPr="0387F8AB">
        <w:t>was</w:t>
      </w:r>
      <w:r w:rsidR="009847D4">
        <w:t xml:space="preserve"> </w:t>
      </w:r>
      <w:r w:rsidRPr="0387F8AB">
        <w:t>successfully</w:t>
      </w:r>
      <w:r w:rsidR="009847D4">
        <w:t xml:space="preserve"> </w:t>
      </w:r>
      <w:r w:rsidRPr="0387F8AB">
        <w:t>deleted.</w:t>
      </w:r>
    </w:p>
    <w:p w14:paraId="735DDA05" w14:textId="77777777" w:rsidR="00B83617" w:rsidRDefault="00B83617" w:rsidP="00B83617">
      <w:pPr>
        <w:pStyle w:val="Heading3"/>
      </w:pPr>
      <w:r>
        <w:t>API Preconditions</w:t>
      </w:r>
    </w:p>
    <w:p w14:paraId="1205500E" w14:textId="289FB40C" w:rsidR="00291CCA" w:rsidRDefault="00291CCA" w:rsidP="00291CCA">
      <w:r w:rsidRPr="0387F8AB">
        <w:t>To</w:t>
      </w:r>
      <w:r w:rsidR="009847D4">
        <w:t xml:space="preserve"> </w:t>
      </w:r>
      <w:r w:rsidRPr="0387F8AB">
        <w:t>fetch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response</w:t>
      </w:r>
      <w:r w:rsidR="009847D4">
        <w:t xml:space="preserve"> </w:t>
      </w:r>
      <w:r w:rsidRPr="0387F8AB">
        <w:t>from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APIs,</w:t>
      </w:r>
      <w:r w:rsidR="009847D4">
        <w:t xml:space="preserve"> </w:t>
      </w:r>
      <w:r w:rsidR="003E0307">
        <w:t>the</w:t>
      </w:r>
      <w:r w:rsidR="009847D4">
        <w:t xml:space="preserve"> </w:t>
      </w:r>
      <w:r w:rsidR="00E43C1F" w:rsidRPr="00E43C1F">
        <w:t>Authorization token and ruleId</w:t>
      </w:r>
      <w:r w:rsidR="009847D4">
        <w:t xml:space="preserve"> </w:t>
      </w:r>
      <w:r w:rsidR="003E0307">
        <w:t>must</w:t>
      </w:r>
      <w:r w:rsidR="009847D4">
        <w:t xml:space="preserve"> </w:t>
      </w:r>
      <w:r w:rsidRPr="0387F8AB">
        <w:t>exist.</w:t>
      </w:r>
      <w:r w:rsidR="009847D4">
        <w:t xml:space="preserve">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950"/>
        <w:gridCol w:w="7550"/>
      </w:tblGrid>
      <w:tr w:rsidR="00291CCA" w14:paraId="1CB7FC83" w14:textId="77777777" w:rsidTr="00E43C1F">
        <w:trPr>
          <w:trHeight w:val="165"/>
        </w:trPr>
        <w:tc>
          <w:tcPr>
            <w:tcW w:w="3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C3FEEF2" w14:textId="77777777" w:rsidR="00291CCA" w:rsidRDefault="00291CCA">
            <w:r w:rsidRPr="0387F8AB">
              <w:t>PROTOCOL</w:t>
            </w:r>
          </w:p>
        </w:tc>
        <w:tc>
          <w:tcPr>
            <w:tcW w:w="7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BEAB22" w14:textId="02F83C53" w:rsidR="00291CCA" w:rsidRPr="00D062AC" w:rsidRDefault="00291CCA">
            <w:pPr>
              <w:rPr>
                <w:rFonts w:ascii="Consolas" w:hAnsi="Consolas"/>
              </w:rPr>
            </w:pPr>
            <w:r w:rsidRPr="00D062AC">
              <w:rPr>
                <w:rFonts w:ascii="Consolas" w:hAnsi="Consolas"/>
              </w:rPr>
              <w:t>HTTPS</w:t>
            </w:r>
          </w:p>
        </w:tc>
      </w:tr>
      <w:tr w:rsidR="00291CCA" w14:paraId="1C506199" w14:textId="77777777" w:rsidTr="00E43C1F">
        <w:trPr>
          <w:trHeight w:val="105"/>
        </w:trPr>
        <w:tc>
          <w:tcPr>
            <w:tcW w:w="3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95EFA2A" w14:textId="2E156A11" w:rsidR="00291CCA" w:rsidRDefault="00291CCA">
            <w:r w:rsidRPr="0387F8AB">
              <w:t>PATH</w:t>
            </w:r>
            <w:r w:rsidR="009847D4">
              <w:t xml:space="preserve"> </w:t>
            </w:r>
            <w:r w:rsidR="008E0A86">
              <w:t>IAI</w:t>
            </w:r>
            <w:r w:rsidR="00A44994">
              <w:t xml:space="preserve"> (Cognite)</w:t>
            </w:r>
            <w:r w:rsidR="00396F19">
              <w:t>(Public Exposure)</w:t>
            </w:r>
          </w:p>
        </w:tc>
        <w:tc>
          <w:tcPr>
            <w:tcW w:w="7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B00F86" w14:textId="18E4FD69" w:rsidR="00291CCA" w:rsidRPr="00D062AC" w:rsidRDefault="00D82C9D">
            <w:pPr>
              <w:rPr>
                <w:rFonts w:ascii="Consolas" w:hAnsi="Consolas"/>
              </w:rPr>
            </w:pPr>
            <w:hyperlink r:id="rId37" w:history="1">
              <w:r w:rsidRPr="00D062AC">
                <w:rPr>
                  <w:rStyle w:val="Hyperlink"/>
                  <w:rFonts w:ascii="Consolas" w:hAnsi="Consolas"/>
                </w:rPr>
                <w:t>https://apim-mw-aot-dev.azure-api.net/api/people-management/roles/{roleId</w:t>
              </w:r>
            </w:hyperlink>
            <w:r w:rsidR="00291CCA" w:rsidRPr="00D062AC">
              <w:rPr>
                <w:rFonts w:ascii="Consolas" w:hAnsi="Consolas"/>
                <w:color w:val="0563C1"/>
                <w:u w:val="single"/>
              </w:rPr>
              <w:t>}</w:t>
            </w:r>
          </w:p>
        </w:tc>
      </w:tr>
      <w:tr w:rsidR="00E27818" w14:paraId="55391B12" w14:textId="77777777" w:rsidTr="00E43C1F">
        <w:trPr>
          <w:trHeight w:val="105"/>
        </w:trPr>
        <w:tc>
          <w:tcPr>
            <w:tcW w:w="3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0A6F5CD" w14:textId="4807AABC" w:rsidR="00E27818" w:rsidRPr="0387F8AB" w:rsidRDefault="00E27818">
            <w:r>
              <w:t xml:space="preserve">PATH </w:t>
            </w:r>
            <w:r w:rsidR="008E0A86">
              <w:t>IAI</w:t>
            </w:r>
            <w:r w:rsidR="00A44994">
              <w:t xml:space="preserve"> (</w:t>
            </w:r>
            <w:r>
              <w:t>Azure</w:t>
            </w:r>
            <w:r w:rsidR="00A44994">
              <w:t>)</w:t>
            </w:r>
            <w:r w:rsidR="00396F19">
              <w:t>(Public Exposure)</w:t>
            </w:r>
          </w:p>
        </w:tc>
        <w:tc>
          <w:tcPr>
            <w:tcW w:w="7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30A510" w14:textId="7434633F" w:rsidR="00E27818" w:rsidRPr="00D062AC" w:rsidRDefault="00F3479E">
            <w:pPr>
              <w:rPr>
                <w:rStyle w:val="Hyperlink"/>
                <w:rFonts w:ascii="Consolas" w:hAnsi="Consolas"/>
              </w:rPr>
            </w:pPr>
            <w:r w:rsidRPr="00D062AC">
              <w:rPr>
                <w:rStyle w:val="Hyperlink"/>
                <w:rFonts w:ascii="Consolas" w:hAnsi="Consolas"/>
              </w:rPr>
              <w:t>https://apim-aot-azure-dev.azure-api.net/api/people-management/roles/{roleId}</w:t>
            </w:r>
          </w:p>
        </w:tc>
      </w:tr>
      <w:tr w:rsidR="00291CCA" w14:paraId="4FDA5B66" w14:textId="77777777" w:rsidTr="00E43C1F">
        <w:trPr>
          <w:trHeight w:val="135"/>
        </w:trPr>
        <w:tc>
          <w:tcPr>
            <w:tcW w:w="3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2BCDCDC" w14:textId="77777777" w:rsidR="00291CCA" w:rsidRDefault="00291CCA">
            <w:r w:rsidRPr="0387F8AB">
              <w:t>METHOD</w:t>
            </w:r>
          </w:p>
        </w:tc>
        <w:tc>
          <w:tcPr>
            <w:tcW w:w="7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71B931" w14:textId="082EFF97" w:rsidR="00291CCA" w:rsidRPr="00D062AC" w:rsidRDefault="00291CCA">
            <w:pPr>
              <w:rPr>
                <w:rFonts w:ascii="Consolas" w:hAnsi="Consolas"/>
              </w:rPr>
            </w:pPr>
            <w:r w:rsidRPr="00D062AC">
              <w:rPr>
                <w:rFonts w:ascii="Consolas" w:hAnsi="Consolas"/>
              </w:rPr>
              <w:t>DELETE</w:t>
            </w:r>
          </w:p>
        </w:tc>
      </w:tr>
      <w:tr w:rsidR="00291CCA" w14:paraId="60165E63" w14:textId="77777777" w:rsidTr="00E43C1F">
        <w:trPr>
          <w:trHeight w:val="240"/>
        </w:trPr>
        <w:tc>
          <w:tcPr>
            <w:tcW w:w="3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6F146A7" w14:textId="68A14463" w:rsidR="00291CCA" w:rsidRDefault="00291CCA"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7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302C0A" w14:textId="125990EE" w:rsidR="00291CCA" w:rsidRPr="00D062AC" w:rsidRDefault="00291CCA">
            <w:pPr>
              <w:rPr>
                <w:rFonts w:ascii="Consolas" w:hAnsi="Consolas"/>
              </w:rPr>
            </w:pPr>
            <w:r w:rsidRPr="00D062AC">
              <w:rPr>
                <w:rFonts w:ascii="Consolas" w:hAnsi="Consolas"/>
              </w:rPr>
              <w:t>application</w:t>
            </w:r>
            <w:r w:rsidR="009847D4" w:rsidRPr="00D062AC">
              <w:rPr>
                <w:rFonts w:ascii="Consolas" w:hAnsi="Consolas"/>
              </w:rPr>
              <w:t xml:space="preserve"> </w:t>
            </w:r>
            <w:r w:rsidRPr="00D062AC">
              <w:rPr>
                <w:rFonts w:ascii="Consolas" w:hAnsi="Consolas"/>
              </w:rPr>
              <w:t>/</w:t>
            </w:r>
            <w:r w:rsidR="009847D4" w:rsidRPr="00D062AC">
              <w:rPr>
                <w:rFonts w:ascii="Consolas" w:hAnsi="Consolas"/>
              </w:rPr>
              <w:t xml:space="preserve"> </w:t>
            </w:r>
            <w:r w:rsidRPr="00D062AC">
              <w:rPr>
                <w:rFonts w:ascii="Consolas" w:hAnsi="Consolas"/>
              </w:rPr>
              <w:t>json</w:t>
            </w:r>
          </w:p>
        </w:tc>
      </w:tr>
    </w:tbl>
    <w:p w14:paraId="2D248AE0" w14:textId="183FEEEC" w:rsidR="00291CCA" w:rsidRPr="00B83617" w:rsidRDefault="00E43C1F" w:rsidP="00B83617">
      <w:pPr>
        <w:pStyle w:val="Heading3"/>
      </w:pPr>
      <w:r w:rsidRPr="00B83617">
        <w:t>Input Header</w:t>
      </w:r>
      <w:r w:rsidR="00B83617" w:rsidRPr="00B83617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5053"/>
        <w:gridCol w:w="2125"/>
        <w:gridCol w:w="1781"/>
      </w:tblGrid>
      <w:tr w:rsidR="00E43C1F" w:rsidRPr="00E43C1F" w14:paraId="7FDBA4DB" w14:textId="77777777" w:rsidTr="00B83617">
        <w:trPr>
          <w:trHeight w:val="360"/>
        </w:trPr>
        <w:tc>
          <w:tcPr>
            <w:tcW w:w="3180" w:type="dxa"/>
            <w:shd w:val="clear" w:color="auto" w:fill="D9D9D9" w:themeFill="background1" w:themeFillShade="D9"/>
            <w:vAlign w:val="center"/>
            <w:hideMark/>
          </w:tcPr>
          <w:p w14:paraId="657568FE" w14:textId="77777777" w:rsidR="00E43C1F" w:rsidRPr="00E43C1F" w:rsidRDefault="00E43C1F" w:rsidP="00E43C1F">
            <w:r w:rsidRPr="00E43C1F">
              <w:t>Parameter</w:t>
            </w:r>
          </w:p>
        </w:tc>
        <w:tc>
          <w:tcPr>
            <w:tcW w:w="6362" w:type="dxa"/>
            <w:shd w:val="clear" w:color="auto" w:fill="D9D9D9" w:themeFill="background1" w:themeFillShade="D9"/>
            <w:vAlign w:val="center"/>
            <w:hideMark/>
          </w:tcPr>
          <w:p w14:paraId="6449C644" w14:textId="77777777" w:rsidR="00E43C1F" w:rsidRPr="00E43C1F" w:rsidRDefault="00E43C1F" w:rsidP="00E43C1F">
            <w:r w:rsidRPr="00E43C1F">
              <w:t>Description</w:t>
            </w:r>
          </w:p>
        </w:tc>
        <w:tc>
          <w:tcPr>
            <w:tcW w:w="2639" w:type="dxa"/>
            <w:shd w:val="clear" w:color="auto" w:fill="D9D9D9" w:themeFill="background1" w:themeFillShade="D9"/>
            <w:vAlign w:val="center"/>
            <w:hideMark/>
          </w:tcPr>
          <w:p w14:paraId="7D48116A" w14:textId="77777777" w:rsidR="00E43C1F" w:rsidRPr="00E43C1F" w:rsidRDefault="00E43C1F" w:rsidP="00E43C1F">
            <w:r w:rsidRPr="00E43C1F">
              <w:t>M/O</w:t>
            </w:r>
          </w:p>
        </w:tc>
        <w:tc>
          <w:tcPr>
            <w:tcW w:w="2201" w:type="dxa"/>
            <w:shd w:val="clear" w:color="auto" w:fill="D9D9D9" w:themeFill="background1" w:themeFillShade="D9"/>
            <w:vAlign w:val="center"/>
            <w:hideMark/>
          </w:tcPr>
          <w:p w14:paraId="50D1133B" w14:textId="77777777" w:rsidR="00E43C1F" w:rsidRPr="00E43C1F" w:rsidRDefault="00E43C1F" w:rsidP="00E43C1F">
            <w:r w:rsidRPr="00E43C1F">
              <w:t>Type</w:t>
            </w:r>
          </w:p>
        </w:tc>
      </w:tr>
      <w:tr w:rsidR="00E43C1F" w:rsidRPr="00E43C1F" w14:paraId="4EC3DE7F" w14:textId="77777777" w:rsidTr="00B83617">
        <w:trPr>
          <w:trHeight w:val="360"/>
        </w:trPr>
        <w:tc>
          <w:tcPr>
            <w:tcW w:w="3180" w:type="dxa"/>
            <w:vAlign w:val="center"/>
            <w:hideMark/>
          </w:tcPr>
          <w:p w14:paraId="28507160" w14:textId="77777777" w:rsidR="00E43C1F" w:rsidRPr="00E43C1F" w:rsidRDefault="00E43C1F" w:rsidP="00E43C1F">
            <w:r w:rsidRPr="00E43C1F">
              <w:t>Authorization</w:t>
            </w:r>
          </w:p>
        </w:tc>
        <w:tc>
          <w:tcPr>
            <w:tcW w:w="6362" w:type="dxa"/>
            <w:vAlign w:val="center"/>
            <w:hideMark/>
          </w:tcPr>
          <w:p w14:paraId="311A479E" w14:textId="77777777" w:rsidR="00E43C1F" w:rsidRPr="00E43C1F" w:rsidRDefault="00E43C1F" w:rsidP="00E43C1F">
            <w:r w:rsidRPr="00E43C1F">
              <w:t xml:space="preserve">Token acquired from Azure AD based on the user credentials for further API calls. </w:t>
            </w:r>
          </w:p>
        </w:tc>
        <w:tc>
          <w:tcPr>
            <w:tcW w:w="2639" w:type="dxa"/>
            <w:vAlign w:val="center"/>
            <w:hideMark/>
          </w:tcPr>
          <w:p w14:paraId="583A46C6" w14:textId="77777777" w:rsidR="00E43C1F" w:rsidRPr="00E43C1F" w:rsidRDefault="00E43C1F" w:rsidP="00E43C1F">
            <w:r w:rsidRPr="00E43C1F">
              <w:t>M</w:t>
            </w:r>
          </w:p>
        </w:tc>
        <w:tc>
          <w:tcPr>
            <w:tcW w:w="2201" w:type="dxa"/>
            <w:vAlign w:val="center"/>
            <w:hideMark/>
          </w:tcPr>
          <w:p w14:paraId="4EB9F39E" w14:textId="77777777" w:rsidR="00E43C1F" w:rsidRPr="00E43C1F" w:rsidRDefault="00E43C1F" w:rsidP="00E43C1F">
            <w:r w:rsidRPr="00E43C1F">
              <w:t>String</w:t>
            </w:r>
          </w:p>
        </w:tc>
      </w:tr>
    </w:tbl>
    <w:p w14:paraId="5B45A2FE" w14:textId="39D789A1" w:rsidR="00E43C1F" w:rsidRPr="00B83617" w:rsidRDefault="00E43C1F" w:rsidP="00B83617">
      <w:pPr>
        <w:pStyle w:val="Heading3"/>
      </w:pPr>
      <w:r w:rsidRPr="00B83617">
        <w:t>Input Path</w:t>
      </w:r>
      <w:r w:rsidR="00B83617" w:rsidRPr="00B83617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5053"/>
        <w:gridCol w:w="2125"/>
        <w:gridCol w:w="1781"/>
      </w:tblGrid>
      <w:tr w:rsidR="00E43C1F" w:rsidRPr="00E43C1F" w14:paraId="38ADC1D7" w14:textId="77777777" w:rsidTr="00B83617">
        <w:trPr>
          <w:trHeight w:val="645"/>
        </w:trPr>
        <w:tc>
          <w:tcPr>
            <w:tcW w:w="3180" w:type="dxa"/>
            <w:shd w:val="clear" w:color="auto" w:fill="D9D9D9" w:themeFill="background1" w:themeFillShade="D9"/>
            <w:vAlign w:val="center"/>
            <w:hideMark/>
          </w:tcPr>
          <w:p w14:paraId="6C865BAF" w14:textId="77777777" w:rsidR="00E43C1F" w:rsidRPr="00E43C1F" w:rsidRDefault="00E43C1F" w:rsidP="00E43C1F">
            <w:r w:rsidRPr="00E43C1F">
              <w:t>Parameter</w:t>
            </w:r>
          </w:p>
        </w:tc>
        <w:tc>
          <w:tcPr>
            <w:tcW w:w="6362" w:type="dxa"/>
            <w:shd w:val="clear" w:color="auto" w:fill="D9D9D9" w:themeFill="background1" w:themeFillShade="D9"/>
            <w:vAlign w:val="center"/>
            <w:hideMark/>
          </w:tcPr>
          <w:p w14:paraId="797830DF" w14:textId="77777777" w:rsidR="00E43C1F" w:rsidRPr="00E43C1F" w:rsidRDefault="00E43C1F" w:rsidP="00E43C1F">
            <w:r w:rsidRPr="00E43C1F">
              <w:t>Description</w:t>
            </w:r>
          </w:p>
        </w:tc>
        <w:tc>
          <w:tcPr>
            <w:tcW w:w="2639" w:type="dxa"/>
            <w:shd w:val="clear" w:color="auto" w:fill="D9D9D9" w:themeFill="background1" w:themeFillShade="D9"/>
            <w:vAlign w:val="center"/>
            <w:hideMark/>
          </w:tcPr>
          <w:p w14:paraId="12F7E0C3" w14:textId="77777777" w:rsidR="00E43C1F" w:rsidRPr="00E43C1F" w:rsidRDefault="00E43C1F" w:rsidP="00E43C1F">
            <w:r w:rsidRPr="00E43C1F">
              <w:t>M/O</w:t>
            </w:r>
          </w:p>
        </w:tc>
        <w:tc>
          <w:tcPr>
            <w:tcW w:w="2201" w:type="dxa"/>
            <w:shd w:val="clear" w:color="auto" w:fill="D9D9D9" w:themeFill="background1" w:themeFillShade="D9"/>
            <w:vAlign w:val="center"/>
            <w:hideMark/>
          </w:tcPr>
          <w:p w14:paraId="4A765528" w14:textId="77777777" w:rsidR="00E43C1F" w:rsidRPr="00E43C1F" w:rsidRDefault="00E43C1F" w:rsidP="00E43C1F">
            <w:r w:rsidRPr="00E43C1F">
              <w:t>Type</w:t>
            </w:r>
          </w:p>
        </w:tc>
      </w:tr>
      <w:tr w:rsidR="00E43C1F" w:rsidRPr="00E43C1F" w14:paraId="59979208" w14:textId="77777777" w:rsidTr="00B83617">
        <w:trPr>
          <w:trHeight w:val="465"/>
        </w:trPr>
        <w:tc>
          <w:tcPr>
            <w:tcW w:w="3180" w:type="dxa"/>
            <w:hideMark/>
          </w:tcPr>
          <w:p w14:paraId="7CF21491" w14:textId="77777777" w:rsidR="00E43C1F" w:rsidRPr="00E43C1F" w:rsidRDefault="00E43C1F" w:rsidP="00E43C1F">
            <w:r w:rsidRPr="00E43C1F">
              <w:t>RoleId</w:t>
            </w:r>
          </w:p>
        </w:tc>
        <w:tc>
          <w:tcPr>
            <w:tcW w:w="6362" w:type="dxa"/>
            <w:hideMark/>
          </w:tcPr>
          <w:p w14:paraId="6E0BF91B" w14:textId="77777777" w:rsidR="00E43C1F" w:rsidRPr="00E43C1F" w:rsidRDefault="00E43C1F" w:rsidP="00E43C1F">
            <w:r w:rsidRPr="00E43C1F">
              <w:t>Provide a valid role ID in the request URL</w:t>
            </w:r>
          </w:p>
        </w:tc>
        <w:tc>
          <w:tcPr>
            <w:tcW w:w="2639" w:type="dxa"/>
            <w:hideMark/>
          </w:tcPr>
          <w:p w14:paraId="5C607984" w14:textId="77777777" w:rsidR="00E43C1F" w:rsidRPr="00E43C1F" w:rsidRDefault="00E43C1F" w:rsidP="00E43C1F">
            <w:r w:rsidRPr="00E43C1F">
              <w:t>M</w:t>
            </w:r>
          </w:p>
        </w:tc>
        <w:tc>
          <w:tcPr>
            <w:tcW w:w="2201" w:type="dxa"/>
            <w:hideMark/>
          </w:tcPr>
          <w:p w14:paraId="7C22AEC4" w14:textId="77777777" w:rsidR="00E43C1F" w:rsidRPr="00E43C1F" w:rsidRDefault="00E43C1F" w:rsidP="00E43C1F">
            <w:r w:rsidRPr="00E43C1F">
              <w:t>String</w:t>
            </w:r>
          </w:p>
        </w:tc>
      </w:tr>
    </w:tbl>
    <w:p w14:paraId="385F6426" w14:textId="3A25CBA5" w:rsidR="00E43C1F" w:rsidRPr="00B83617" w:rsidRDefault="00E43C1F" w:rsidP="00B83617">
      <w:pPr>
        <w:pStyle w:val="Heading3"/>
      </w:pPr>
      <w:r w:rsidRPr="00B83617">
        <w:t>Output Header</w:t>
      </w:r>
      <w:r w:rsidR="00B83617" w:rsidRPr="00B83617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62"/>
        <w:gridCol w:w="7369"/>
        <w:gridCol w:w="1579"/>
      </w:tblGrid>
      <w:tr w:rsidR="00E43C1F" w:rsidRPr="00E43C1F" w14:paraId="73DE5992" w14:textId="77777777" w:rsidTr="00B83617">
        <w:trPr>
          <w:trHeight w:val="450"/>
        </w:trPr>
        <w:tc>
          <w:tcPr>
            <w:tcW w:w="3180" w:type="dxa"/>
            <w:shd w:val="clear" w:color="auto" w:fill="D9D9D9" w:themeFill="background1" w:themeFillShade="D9"/>
            <w:vAlign w:val="center"/>
            <w:hideMark/>
          </w:tcPr>
          <w:p w14:paraId="6CA50E41" w14:textId="77777777" w:rsidR="00E43C1F" w:rsidRPr="00E43C1F" w:rsidRDefault="00E43C1F" w:rsidP="00E43C1F">
            <w:r w:rsidRPr="00E43C1F">
              <w:t>Parameter</w:t>
            </w:r>
          </w:p>
        </w:tc>
        <w:tc>
          <w:tcPr>
            <w:tcW w:w="9266" w:type="dxa"/>
            <w:shd w:val="clear" w:color="auto" w:fill="D9D9D9" w:themeFill="background1" w:themeFillShade="D9"/>
            <w:vAlign w:val="center"/>
            <w:hideMark/>
          </w:tcPr>
          <w:p w14:paraId="1320D757" w14:textId="77777777" w:rsidR="00E43C1F" w:rsidRPr="00E43C1F" w:rsidRDefault="00E43C1F" w:rsidP="00E43C1F">
            <w:r w:rsidRPr="00E43C1F">
              <w:t>Description</w:t>
            </w:r>
          </w:p>
        </w:tc>
        <w:tc>
          <w:tcPr>
            <w:tcW w:w="1936" w:type="dxa"/>
            <w:shd w:val="clear" w:color="auto" w:fill="D9D9D9" w:themeFill="background1" w:themeFillShade="D9"/>
            <w:vAlign w:val="center"/>
            <w:hideMark/>
          </w:tcPr>
          <w:p w14:paraId="6DF1E4AB" w14:textId="77777777" w:rsidR="00E43C1F" w:rsidRPr="00E43C1F" w:rsidRDefault="00E43C1F" w:rsidP="00E43C1F">
            <w:r w:rsidRPr="00E43C1F">
              <w:t>Type</w:t>
            </w:r>
          </w:p>
        </w:tc>
      </w:tr>
      <w:tr w:rsidR="00E43C1F" w:rsidRPr="00E43C1F" w14:paraId="6C315F06" w14:textId="77777777" w:rsidTr="00B83617">
        <w:trPr>
          <w:trHeight w:val="315"/>
        </w:trPr>
        <w:tc>
          <w:tcPr>
            <w:tcW w:w="3180" w:type="dxa"/>
            <w:vAlign w:val="center"/>
            <w:hideMark/>
          </w:tcPr>
          <w:p w14:paraId="341F3425" w14:textId="77777777" w:rsidR="00E43C1F" w:rsidRPr="00E43C1F" w:rsidRDefault="00E43C1F" w:rsidP="00E43C1F">
            <w:r w:rsidRPr="00E43C1F">
              <w:t>Server</w:t>
            </w:r>
          </w:p>
        </w:tc>
        <w:tc>
          <w:tcPr>
            <w:tcW w:w="9266" w:type="dxa"/>
            <w:vAlign w:val="center"/>
            <w:hideMark/>
          </w:tcPr>
          <w:p w14:paraId="2C203DE5" w14:textId="77777777" w:rsidR="00E43C1F" w:rsidRPr="00E43C1F" w:rsidRDefault="00E43C1F" w:rsidP="00E43C1F">
            <w:r w:rsidRPr="00E43C1F">
              <w:t>Contains information about how the server handles requests [e.g., Werkzeug/2.1.2 Python/3.9.7]</w:t>
            </w:r>
          </w:p>
        </w:tc>
        <w:tc>
          <w:tcPr>
            <w:tcW w:w="1936" w:type="dxa"/>
            <w:vAlign w:val="center"/>
            <w:hideMark/>
          </w:tcPr>
          <w:p w14:paraId="6BF3347C" w14:textId="77777777" w:rsidR="00E43C1F" w:rsidRPr="00E43C1F" w:rsidRDefault="00E43C1F" w:rsidP="00E43C1F">
            <w:r w:rsidRPr="00E43C1F">
              <w:t>String</w:t>
            </w:r>
          </w:p>
        </w:tc>
      </w:tr>
      <w:tr w:rsidR="00E43C1F" w:rsidRPr="00E43C1F" w14:paraId="062D52E6" w14:textId="77777777" w:rsidTr="00B83617">
        <w:trPr>
          <w:trHeight w:val="315"/>
        </w:trPr>
        <w:tc>
          <w:tcPr>
            <w:tcW w:w="3180" w:type="dxa"/>
            <w:vAlign w:val="center"/>
            <w:hideMark/>
          </w:tcPr>
          <w:p w14:paraId="3D174B43" w14:textId="77777777" w:rsidR="00E43C1F" w:rsidRPr="00E43C1F" w:rsidRDefault="00E43C1F" w:rsidP="00E43C1F">
            <w:r w:rsidRPr="00E43C1F">
              <w:t>Content-Type</w:t>
            </w:r>
          </w:p>
        </w:tc>
        <w:tc>
          <w:tcPr>
            <w:tcW w:w="9266" w:type="dxa"/>
            <w:vAlign w:val="center"/>
            <w:hideMark/>
          </w:tcPr>
          <w:p w14:paraId="41AF1A56" w14:textId="77777777" w:rsidR="00E43C1F" w:rsidRPr="00E43C1F" w:rsidRDefault="00E43C1F" w:rsidP="00E43C1F">
            <w:r w:rsidRPr="00E43C1F">
              <w:t>Length of the content</w:t>
            </w:r>
          </w:p>
        </w:tc>
        <w:tc>
          <w:tcPr>
            <w:tcW w:w="1936" w:type="dxa"/>
            <w:vAlign w:val="center"/>
            <w:hideMark/>
          </w:tcPr>
          <w:p w14:paraId="75923CA4" w14:textId="77777777" w:rsidR="00E43C1F" w:rsidRPr="00E43C1F" w:rsidRDefault="00E43C1F" w:rsidP="00E43C1F">
            <w:r w:rsidRPr="00E43C1F">
              <w:t>String</w:t>
            </w:r>
          </w:p>
        </w:tc>
      </w:tr>
      <w:tr w:rsidR="00E43C1F" w:rsidRPr="00E43C1F" w14:paraId="192495CB" w14:textId="77777777" w:rsidTr="00B83617">
        <w:trPr>
          <w:trHeight w:val="315"/>
        </w:trPr>
        <w:tc>
          <w:tcPr>
            <w:tcW w:w="3180" w:type="dxa"/>
            <w:vAlign w:val="center"/>
            <w:hideMark/>
          </w:tcPr>
          <w:p w14:paraId="13D1E3A6" w14:textId="77777777" w:rsidR="00E43C1F" w:rsidRPr="00E43C1F" w:rsidRDefault="00E43C1F" w:rsidP="00E43C1F">
            <w:r w:rsidRPr="00E43C1F">
              <w:t>Date</w:t>
            </w:r>
          </w:p>
        </w:tc>
        <w:tc>
          <w:tcPr>
            <w:tcW w:w="9266" w:type="dxa"/>
            <w:vAlign w:val="center"/>
            <w:hideMark/>
          </w:tcPr>
          <w:p w14:paraId="76172394" w14:textId="77777777" w:rsidR="00E43C1F" w:rsidRPr="00E43C1F" w:rsidRDefault="00E43C1F" w:rsidP="00E43C1F">
            <w:r w:rsidRPr="00E43C1F">
              <w:t>Date of operation execution e.g. - [Tue, 17 May 2022 06:30:16 GMT]</w:t>
            </w:r>
          </w:p>
        </w:tc>
        <w:tc>
          <w:tcPr>
            <w:tcW w:w="1936" w:type="dxa"/>
            <w:vAlign w:val="center"/>
            <w:hideMark/>
          </w:tcPr>
          <w:p w14:paraId="70BCE185" w14:textId="77777777" w:rsidR="00E43C1F" w:rsidRPr="00E43C1F" w:rsidRDefault="00E43C1F" w:rsidP="00E43C1F">
            <w:r w:rsidRPr="00E43C1F">
              <w:t>Datetime</w:t>
            </w:r>
          </w:p>
        </w:tc>
      </w:tr>
      <w:tr w:rsidR="00E43C1F" w:rsidRPr="00E43C1F" w14:paraId="147F307A" w14:textId="77777777" w:rsidTr="00B83617">
        <w:trPr>
          <w:trHeight w:val="315"/>
        </w:trPr>
        <w:tc>
          <w:tcPr>
            <w:tcW w:w="3180" w:type="dxa"/>
            <w:vAlign w:val="center"/>
            <w:hideMark/>
          </w:tcPr>
          <w:p w14:paraId="2B934492" w14:textId="77777777" w:rsidR="00E43C1F" w:rsidRPr="00E43C1F" w:rsidRDefault="00E43C1F" w:rsidP="00E43C1F">
            <w:r w:rsidRPr="00E43C1F">
              <w:t>Content-Length</w:t>
            </w:r>
          </w:p>
        </w:tc>
        <w:tc>
          <w:tcPr>
            <w:tcW w:w="9266" w:type="dxa"/>
            <w:vAlign w:val="center"/>
            <w:hideMark/>
          </w:tcPr>
          <w:p w14:paraId="4BBA54E1" w14:textId="77777777" w:rsidR="00E43C1F" w:rsidRPr="00E43C1F" w:rsidRDefault="00E43C1F" w:rsidP="00E43C1F">
            <w:r w:rsidRPr="00E43C1F">
              <w:t>Length of the content</w:t>
            </w:r>
          </w:p>
        </w:tc>
        <w:tc>
          <w:tcPr>
            <w:tcW w:w="1936" w:type="dxa"/>
            <w:vAlign w:val="center"/>
            <w:hideMark/>
          </w:tcPr>
          <w:p w14:paraId="46570C49" w14:textId="77777777" w:rsidR="00E43C1F" w:rsidRPr="00E43C1F" w:rsidRDefault="00E43C1F" w:rsidP="00E43C1F">
            <w:r w:rsidRPr="00E43C1F">
              <w:t>Bytes</w:t>
            </w:r>
          </w:p>
        </w:tc>
      </w:tr>
    </w:tbl>
    <w:p w14:paraId="33A44391" w14:textId="3933F301" w:rsidR="00291CCA" w:rsidRPr="002C55D8" w:rsidRDefault="00291CCA" w:rsidP="00E43C1F">
      <w:pPr>
        <w:pStyle w:val="Heading3"/>
        <w:rPr>
          <w:b w:val="0"/>
          <w:bCs w:val="0"/>
        </w:rPr>
      </w:pPr>
      <w:r w:rsidRPr="002C55D8">
        <w:t>Sample</w:t>
      </w:r>
      <w:r w:rsidR="009847D4">
        <w:t xml:space="preserve"> </w:t>
      </w:r>
      <w:r w:rsidRPr="002C55D8">
        <w:t>JSON</w:t>
      </w:r>
      <w:r w:rsidR="009847D4">
        <w:t xml:space="preserve"> </w:t>
      </w:r>
      <w:r w:rsidRPr="002C55D8">
        <w:t>Response</w:t>
      </w:r>
    </w:p>
    <w:p w14:paraId="3FC0E4C6" w14:textId="77777777" w:rsidR="00291CCA" w:rsidRPr="00BC7380" w:rsidRDefault="00291CCA" w:rsidP="00291CCA">
      <w:pPr>
        <w:rPr>
          <w:rFonts w:ascii="Consolas" w:hAnsi="Consolas"/>
        </w:rPr>
      </w:pPr>
      <w:r w:rsidRPr="00BC7380">
        <w:rPr>
          <w:rFonts w:ascii="Consolas" w:hAnsi="Consolas"/>
        </w:rPr>
        <w:t>{</w:t>
      </w:r>
    </w:p>
    <w:p w14:paraId="66154443" w14:textId="4F3EE2B5" w:rsidR="00291CCA" w:rsidRPr="00BC7380" w:rsidRDefault="009847D4" w:rsidP="00291CCA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r w:rsidR="00291CCA" w:rsidRPr="00BC7380">
        <w:rPr>
          <w:rFonts w:ascii="Consolas" w:hAnsi="Consolas"/>
        </w:rPr>
        <w:t>"message":</w:t>
      </w:r>
      <w:r>
        <w:rPr>
          <w:rFonts w:ascii="Consolas" w:hAnsi="Consolas"/>
        </w:rPr>
        <w:t xml:space="preserve"> </w:t>
      </w:r>
      <w:r w:rsidR="00291CCA" w:rsidRPr="00BC7380">
        <w:rPr>
          <w:rFonts w:ascii="Consolas" w:hAnsi="Consolas"/>
        </w:rPr>
        <w:t>"Role</w:t>
      </w:r>
      <w:r>
        <w:rPr>
          <w:rFonts w:ascii="Consolas" w:hAnsi="Consolas"/>
        </w:rPr>
        <w:t xml:space="preserve"> </w:t>
      </w:r>
      <w:r w:rsidR="00291CCA" w:rsidRPr="00BC7380">
        <w:rPr>
          <w:rFonts w:ascii="Consolas" w:hAnsi="Consolas"/>
        </w:rPr>
        <w:t>deleted</w:t>
      </w:r>
      <w:r>
        <w:rPr>
          <w:rFonts w:ascii="Consolas" w:hAnsi="Consolas"/>
        </w:rPr>
        <w:t xml:space="preserve"> </w:t>
      </w:r>
      <w:r w:rsidR="00291CCA" w:rsidRPr="00BC7380">
        <w:rPr>
          <w:rFonts w:ascii="Consolas" w:hAnsi="Consolas"/>
        </w:rPr>
        <w:t>successfully."</w:t>
      </w:r>
    </w:p>
    <w:p w14:paraId="58E8B15B" w14:textId="77777777" w:rsidR="00291CCA" w:rsidRPr="00106ED2" w:rsidRDefault="00291CCA" w:rsidP="00291CCA">
      <w:pPr>
        <w:rPr>
          <w:rFonts w:ascii="Consolas" w:hAnsi="Consolas"/>
        </w:rPr>
      </w:pPr>
      <w:r w:rsidRPr="00BC7380">
        <w:rPr>
          <w:rFonts w:ascii="Consolas" w:hAnsi="Consolas"/>
        </w:rPr>
        <w:t>}</w:t>
      </w:r>
    </w:p>
    <w:p w14:paraId="44644254" w14:textId="10A2859D" w:rsidR="00E43C1F" w:rsidRPr="00E43C1F" w:rsidRDefault="00E43C1F" w:rsidP="00E43C1F">
      <w:pPr>
        <w:pStyle w:val="Heading3"/>
      </w:pPr>
      <w:r w:rsidRPr="00E43C1F">
        <w:t>Result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274"/>
        <w:gridCol w:w="9226"/>
      </w:tblGrid>
      <w:tr w:rsidR="00E43C1F" w:rsidRPr="00E43C1F" w14:paraId="069827A4" w14:textId="77777777" w:rsidTr="00E43C1F">
        <w:tc>
          <w:tcPr>
            <w:tcW w:w="14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4017E0A1" w14:textId="77777777" w:rsidR="00E43C1F" w:rsidRPr="00E43C1F" w:rsidRDefault="00E43C1F" w:rsidP="00E43C1F">
            <w:pPr>
              <w:rPr>
                <w:b/>
                <w:bCs/>
              </w:rPr>
            </w:pPr>
            <w:r w:rsidRPr="00E43C1F">
              <w:rPr>
                <w:b/>
                <w:bCs/>
              </w:rPr>
              <w:t>HTTP Code</w:t>
            </w:r>
          </w:p>
        </w:tc>
        <w:tc>
          <w:tcPr>
            <w:tcW w:w="6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6F115288" w14:textId="77777777" w:rsidR="00E43C1F" w:rsidRPr="00E43C1F" w:rsidRDefault="00E43C1F" w:rsidP="00E43C1F">
            <w:pPr>
              <w:rPr>
                <w:b/>
                <w:bCs/>
              </w:rPr>
            </w:pPr>
            <w:r w:rsidRPr="00E43C1F">
              <w:rPr>
                <w:b/>
                <w:bCs/>
              </w:rPr>
              <w:t>Result Description</w:t>
            </w:r>
          </w:p>
        </w:tc>
      </w:tr>
      <w:tr w:rsidR="00E43C1F" w:rsidRPr="00E43C1F" w14:paraId="488C2EAE" w14:textId="77777777">
        <w:tc>
          <w:tcPr>
            <w:tcW w:w="14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1635785A" w14:textId="77777777" w:rsidR="00E43C1F" w:rsidRPr="00E43C1F" w:rsidRDefault="00E43C1F" w:rsidP="00E43C1F">
            <w:r w:rsidRPr="00E43C1F">
              <w:t>200</w:t>
            </w:r>
          </w:p>
        </w:tc>
        <w:tc>
          <w:tcPr>
            <w:tcW w:w="6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1C56C9E6" w14:textId="77777777" w:rsidR="00E43C1F" w:rsidRPr="00E43C1F" w:rsidRDefault="00E43C1F" w:rsidP="00E43C1F">
            <w:r w:rsidRPr="00E43C1F">
              <w:t>Role deleted successfully</w:t>
            </w:r>
          </w:p>
        </w:tc>
      </w:tr>
    </w:tbl>
    <w:p w14:paraId="254CDC0C" w14:textId="31445C74" w:rsidR="00E43C1F" w:rsidRDefault="00E04B65" w:rsidP="00E04B65">
      <w:pPr>
        <w:pStyle w:val="Heading3"/>
      </w:pPr>
      <w:r>
        <w:t>Error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6"/>
        <w:gridCol w:w="2383"/>
        <w:gridCol w:w="7501"/>
      </w:tblGrid>
      <w:tr w:rsidR="00E04B65" w:rsidRPr="00E04B65" w14:paraId="38ABAF70" w14:textId="77777777" w:rsidTr="00B83617">
        <w:tc>
          <w:tcPr>
            <w:tcW w:w="1526" w:type="dxa"/>
            <w:shd w:val="clear" w:color="auto" w:fill="D9D9D9" w:themeFill="background1" w:themeFillShade="D9"/>
            <w:vAlign w:val="center"/>
            <w:hideMark/>
          </w:tcPr>
          <w:p w14:paraId="1C84F80A" w14:textId="77777777" w:rsidR="00E04B65" w:rsidRPr="00E04B65" w:rsidRDefault="00E04B65" w:rsidP="00E04B65">
            <w:r w:rsidRPr="00E04B65">
              <w:t>HTTP Code</w:t>
            </w:r>
          </w:p>
        </w:tc>
        <w:tc>
          <w:tcPr>
            <w:tcW w:w="2236" w:type="dxa"/>
            <w:shd w:val="clear" w:color="auto" w:fill="D9D9D9" w:themeFill="background1" w:themeFillShade="D9"/>
            <w:vAlign w:val="center"/>
            <w:hideMark/>
          </w:tcPr>
          <w:p w14:paraId="342C682F" w14:textId="77777777" w:rsidR="00E04B65" w:rsidRPr="00E04B65" w:rsidRDefault="00E04B65" w:rsidP="00E04B65">
            <w:r w:rsidRPr="00E04B65">
              <w:t>Error Code</w:t>
            </w:r>
          </w:p>
        </w:tc>
        <w:tc>
          <w:tcPr>
            <w:tcW w:w="7038" w:type="dxa"/>
            <w:shd w:val="clear" w:color="auto" w:fill="D9D9D9" w:themeFill="background1" w:themeFillShade="D9"/>
            <w:vAlign w:val="center"/>
            <w:hideMark/>
          </w:tcPr>
          <w:p w14:paraId="26A590AB" w14:textId="77777777" w:rsidR="00E04B65" w:rsidRPr="00E04B65" w:rsidRDefault="00E04B65" w:rsidP="00E04B65">
            <w:r w:rsidRPr="00E04B65">
              <w:t>Error Description</w:t>
            </w:r>
          </w:p>
        </w:tc>
      </w:tr>
      <w:tr w:rsidR="00E04B65" w:rsidRPr="00E04B65" w14:paraId="222C59E9" w14:textId="77777777" w:rsidTr="00B83617">
        <w:tc>
          <w:tcPr>
            <w:tcW w:w="1526" w:type="dxa"/>
            <w:vAlign w:val="center"/>
            <w:hideMark/>
          </w:tcPr>
          <w:p w14:paraId="2D7621D2" w14:textId="77777777" w:rsidR="00E04B65" w:rsidRPr="00E04B65" w:rsidRDefault="00E04B65" w:rsidP="00E04B65">
            <w:r w:rsidRPr="00E04B65">
              <w:t>500</w:t>
            </w:r>
          </w:p>
        </w:tc>
        <w:tc>
          <w:tcPr>
            <w:tcW w:w="2236" w:type="dxa"/>
            <w:vAlign w:val="center"/>
            <w:hideMark/>
          </w:tcPr>
          <w:p w14:paraId="27FC4FBB" w14:textId="77777777" w:rsidR="00E04B65" w:rsidRPr="00E04B65" w:rsidRDefault="00E04B65" w:rsidP="00E04B65">
            <w:r w:rsidRPr="00E04B65">
              <w:t>500</w:t>
            </w:r>
          </w:p>
        </w:tc>
        <w:tc>
          <w:tcPr>
            <w:tcW w:w="7038" w:type="dxa"/>
            <w:vAlign w:val="center"/>
            <w:hideMark/>
          </w:tcPr>
          <w:p w14:paraId="158B75A1" w14:textId="77777777" w:rsidR="00E04B65" w:rsidRPr="00E04B65" w:rsidRDefault="00E04B65" w:rsidP="00E04B65">
            <w:r w:rsidRPr="00E04B65">
              <w:t xml:space="preserve">      Generic Error</w:t>
            </w:r>
          </w:p>
        </w:tc>
      </w:tr>
      <w:tr w:rsidR="00E04B65" w:rsidRPr="00E04B65" w14:paraId="300B4180" w14:textId="77777777" w:rsidTr="00B83617">
        <w:tc>
          <w:tcPr>
            <w:tcW w:w="1526" w:type="dxa"/>
            <w:vAlign w:val="center"/>
            <w:hideMark/>
          </w:tcPr>
          <w:p w14:paraId="1A8210DF" w14:textId="77777777" w:rsidR="00E04B65" w:rsidRPr="00E04B65" w:rsidRDefault="00E04B65" w:rsidP="00E04B65">
            <w:r w:rsidRPr="00E04B65">
              <w:t>400</w:t>
            </w:r>
          </w:p>
        </w:tc>
        <w:tc>
          <w:tcPr>
            <w:tcW w:w="2236" w:type="dxa"/>
            <w:vAlign w:val="center"/>
            <w:hideMark/>
          </w:tcPr>
          <w:p w14:paraId="0ACDEA98" w14:textId="77777777" w:rsidR="00E04B65" w:rsidRPr="00E04B65" w:rsidRDefault="00E04B65" w:rsidP="00E04B65">
            <w:r w:rsidRPr="00E04B65">
              <w:t>401</w:t>
            </w:r>
          </w:p>
        </w:tc>
        <w:tc>
          <w:tcPr>
            <w:tcW w:w="7038" w:type="dxa"/>
            <w:vAlign w:val="center"/>
            <w:hideMark/>
          </w:tcPr>
          <w:p w14:paraId="548C93B4" w14:textId="456DA131" w:rsidR="00E04B65" w:rsidRPr="00E04B65" w:rsidRDefault="00CF79F3" w:rsidP="009840C2">
            <w:pPr>
              <w:ind w:left="360"/>
            </w:pPr>
            <w:r>
              <w:t xml:space="preserve">Header Token </w:t>
            </w:r>
            <w:r w:rsidR="00E04B65" w:rsidRPr="00E04B65">
              <w:t>could be missing</w:t>
            </w:r>
            <w:r w:rsidR="009840C2">
              <w:t xml:space="preserve"> or </w:t>
            </w:r>
            <w:r w:rsidR="00E04B65" w:rsidRPr="00E04B65">
              <w:t>Unauthorized User</w:t>
            </w:r>
          </w:p>
        </w:tc>
      </w:tr>
      <w:tr w:rsidR="00E04B65" w:rsidRPr="00E04B65" w14:paraId="145D8B8E" w14:textId="77777777" w:rsidTr="00B83617">
        <w:tc>
          <w:tcPr>
            <w:tcW w:w="1526" w:type="dxa"/>
            <w:vAlign w:val="center"/>
            <w:hideMark/>
          </w:tcPr>
          <w:p w14:paraId="3ADC8E90" w14:textId="77777777" w:rsidR="00E04B65" w:rsidRPr="00E04B65" w:rsidRDefault="00E04B65" w:rsidP="00E04B65">
            <w:r w:rsidRPr="00E04B65">
              <w:t>400</w:t>
            </w:r>
          </w:p>
        </w:tc>
        <w:tc>
          <w:tcPr>
            <w:tcW w:w="2236" w:type="dxa"/>
            <w:vAlign w:val="center"/>
            <w:hideMark/>
          </w:tcPr>
          <w:p w14:paraId="3A55F398" w14:textId="77777777" w:rsidR="00E04B65" w:rsidRPr="00E04B65" w:rsidRDefault="00E04B65" w:rsidP="00E04B65">
            <w:r w:rsidRPr="00E04B65">
              <w:t>400</w:t>
            </w:r>
          </w:p>
        </w:tc>
        <w:tc>
          <w:tcPr>
            <w:tcW w:w="7038" w:type="dxa"/>
            <w:vAlign w:val="center"/>
            <w:hideMark/>
          </w:tcPr>
          <w:p w14:paraId="4DBE30A8" w14:textId="753569AC" w:rsidR="00E04B65" w:rsidRPr="00E04B65" w:rsidRDefault="00E04B65" w:rsidP="009840C2">
            <w:pPr>
              <w:ind w:left="360"/>
            </w:pPr>
            <w:r w:rsidRPr="00E04B65">
              <w:t>Bad request</w:t>
            </w:r>
            <w:r w:rsidR="009840C2">
              <w:t xml:space="preserve"> - </w:t>
            </w:r>
            <w:r w:rsidRPr="00E04B65">
              <w:t>Please enter the valid role id for the request URL.</w:t>
            </w:r>
          </w:p>
        </w:tc>
      </w:tr>
    </w:tbl>
    <w:p w14:paraId="18483EF4" w14:textId="77777777" w:rsidR="00E04B65" w:rsidRDefault="00E04B65" w:rsidP="0096182F">
      <w:pPr>
        <w:pStyle w:val="Heading2"/>
        <w:rPr>
          <w:szCs w:val="28"/>
        </w:rPr>
        <w:sectPr w:rsidR="00E04B65" w:rsidSect="003A01DE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5D2E837C" w14:textId="6BDE75B5" w:rsidR="00291CCA" w:rsidRDefault="00291CCA" w:rsidP="0096182F">
      <w:pPr>
        <w:pStyle w:val="Heading2"/>
      </w:pPr>
      <w:bookmarkStart w:id="59" w:name="_Toc217392194"/>
      <w:r w:rsidRPr="00D90E66">
        <w:rPr>
          <w:szCs w:val="28"/>
        </w:rPr>
        <w:t>POST</w:t>
      </w:r>
      <w:r w:rsidRPr="0387F8AB">
        <w:t>-</w:t>
      </w:r>
      <w:r w:rsidR="009847D4">
        <w:t xml:space="preserve"> </w:t>
      </w:r>
      <w:r>
        <w:t>SyncService</w:t>
      </w:r>
      <w:r w:rsidRPr="00E44A75">
        <w:t>API</w:t>
      </w:r>
      <w:bookmarkEnd w:id="59"/>
    </w:p>
    <w:p w14:paraId="5C771685" w14:textId="3CAA6A89" w:rsidR="00291CCA" w:rsidRPr="00BB4CB1" w:rsidRDefault="00291CCA" w:rsidP="00291CCA">
      <w:r>
        <w:t>This</w:t>
      </w:r>
      <w:r w:rsidR="009847D4">
        <w:t xml:space="preserve"> </w:t>
      </w:r>
      <w:r>
        <w:t>API</w:t>
      </w:r>
      <w:r w:rsidR="009847D4">
        <w:t xml:space="preserve"> </w:t>
      </w:r>
      <w:r>
        <w:t>is</w:t>
      </w:r>
      <w:r w:rsidR="009847D4">
        <w:t xml:space="preserve"> </w:t>
      </w:r>
      <w:r>
        <w:t>used</w:t>
      </w:r>
      <w:r w:rsidR="009847D4">
        <w:t xml:space="preserve"> </w:t>
      </w:r>
      <w:r w:rsidRPr="00BB4CB1">
        <w:t>to</w:t>
      </w:r>
      <w:r w:rsidR="009847D4">
        <w:t xml:space="preserve"> </w:t>
      </w:r>
      <w:r w:rsidRPr="00BB4CB1">
        <w:t>sync</w:t>
      </w:r>
      <w:r w:rsidR="009847D4">
        <w:t xml:space="preserve"> </w:t>
      </w:r>
      <w:r w:rsidRPr="00BB4CB1">
        <w:t>AD</w:t>
      </w:r>
      <w:r>
        <w:t>G</w:t>
      </w:r>
      <w:r w:rsidRPr="00BB4CB1">
        <w:t>roups</w:t>
      </w:r>
      <w:r w:rsidR="009847D4">
        <w:t xml:space="preserve"> </w:t>
      </w:r>
      <w:r w:rsidRPr="00BB4CB1">
        <w:t>and</w:t>
      </w:r>
      <w:r w:rsidR="009847D4">
        <w:t xml:space="preserve"> </w:t>
      </w:r>
      <w:r w:rsidRPr="00BB4CB1">
        <w:t>Users</w:t>
      </w:r>
      <w:r w:rsidR="009847D4">
        <w:t xml:space="preserve"> </w:t>
      </w:r>
      <w:r w:rsidRPr="00BB4CB1">
        <w:t>in</w:t>
      </w:r>
      <w:r w:rsidR="009847D4">
        <w:t xml:space="preserve"> </w:t>
      </w:r>
      <w:r w:rsidRPr="00BB4CB1">
        <w:t>People</w:t>
      </w:r>
      <w:r w:rsidR="009847D4">
        <w:t xml:space="preserve"> </w:t>
      </w:r>
      <w:r w:rsidRPr="00BB4CB1">
        <w:t>Management</w:t>
      </w:r>
      <w:r w:rsidR="009847D4">
        <w:t xml:space="preserve"> </w:t>
      </w:r>
      <w:r w:rsidRPr="00BB4CB1">
        <w:t>Database</w:t>
      </w:r>
      <w:r w:rsidR="009847D4">
        <w:t xml:space="preserve"> </w:t>
      </w:r>
      <w:r w:rsidRPr="00BB4CB1">
        <w:t>with</w:t>
      </w:r>
      <w:r w:rsidR="009847D4">
        <w:t xml:space="preserve"> </w:t>
      </w:r>
      <w:r w:rsidRPr="00BB4CB1">
        <w:t>any</w:t>
      </w:r>
      <w:r w:rsidR="009847D4">
        <w:t xml:space="preserve"> </w:t>
      </w:r>
      <w:r w:rsidRPr="00BB4CB1">
        <w:t>change</w:t>
      </w:r>
      <w:r w:rsidR="009847D4">
        <w:t xml:space="preserve"> </w:t>
      </w:r>
      <w:r w:rsidRPr="00BB4CB1">
        <w:t>in</w:t>
      </w:r>
      <w:r w:rsidR="009847D4">
        <w:t xml:space="preserve"> </w:t>
      </w:r>
      <w:r w:rsidRPr="00BB4CB1">
        <w:t>Azure</w:t>
      </w:r>
      <w:r w:rsidR="009847D4">
        <w:t xml:space="preserve"> </w:t>
      </w:r>
      <w:r w:rsidRPr="00BB4CB1">
        <w:t>Active</w:t>
      </w:r>
      <w:r w:rsidR="009847D4">
        <w:t xml:space="preserve"> </w:t>
      </w:r>
      <w:r w:rsidRPr="00BB4CB1">
        <w:t>Directory.</w:t>
      </w:r>
      <w:r w:rsidR="009847D4">
        <w:t xml:space="preserve"> </w:t>
      </w:r>
      <w:r w:rsidRPr="00BB4CB1">
        <w:t>This</w:t>
      </w:r>
      <w:r w:rsidR="009847D4">
        <w:t xml:space="preserve"> </w:t>
      </w:r>
      <w:r w:rsidRPr="00BB4CB1">
        <w:t>API</w:t>
      </w:r>
      <w:r w:rsidR="009847D4">
        <w:t xml:space="preserve"> </w:t>
      </w:r>
      <w:r w:rsidRPr="00BB4CB1">
        <w:t>also</w:t>
      </w:r>
      <w:r w:rsidR="009847D4">
        <w:t xml:space="preserve"> </w:t>
      </w:r>
      <w:r w:rsidRPr="00BB4CB1">
        <w:t>stores</w:t>
      </w:r>
      <w:r w:rsidR="009847D4">
        <w:t xml:space="preserve"> </w:t>
      </w:r>
      <w:r w:rsidRPr="00BB4CB1">
        <w:t>the</w:t>
      </w:r>
      <w:r w:rsidR="009847D4">
        <w:t xml:space="preserve"> </w:t>
      </w:r>
      <w:r w:rsidRPr="00BB4CB1">
        <w:t>Status,</w:t>
      </w:r>
      <w:r w:rsidR="009847D4">
        <w:t xml:space="preserve"> </w:t>
      </w:r>
      <w:r>
        <w:t>sync</w:t>
      </w:r>
      <w:r w:rsidR="009847D4">
        <w:t xml:space="preserve"> </w:t>
      </w:r>
      <w:r>
        <w:t>service</w:t>
      </w:r>
      <w:r w:rsidR="00CF1969">
        <w:t>'</w:t>
      </w:r>
      <w:r>
        <w:t>s</w:t>
      </w:r>
      <w:r w:rsidR="009847D4">
        <w:t xml:space="preserve"> </w:t>
      </w:r>
      <w:r>
        <w:t>start</w:t>
      </w:r>
      <w:r w:rsidR="009847D4">
        <w:t xml:space="preserve"> </w:t>
      </w:r>
      <w:r>
        <w:t>and</w:t>
      </w:r>
      <w:r w:rsidR="009847D4">
        <w:t xml:space="preserve"> </w:t>
      </w:r>
      <w:r>
        <w:t>end</w:t>
      </w:r>
      <w:r w:rsidR="009847D4">
        <w:t xml:space="preserve"> </w:t>
      </w:r>
      <w:r>
        <w:t>times,</w:t>
      </w:r>
      <w:r w:rsidR="009847D4">
        <w:t xml:space="preserve"> </w:t>
      </w:r>
      <w:r>
        <w:t>as</w:t>
      </w:r>
      <w:r w:rsidR="009847D4">
        <w:t xml:space="preserve"> </w:t>
      </w:r>
      <w:r>
        <w:t>well</w:t>
      </w:r>
      <w:r w:rsidR="009847D4">
        <w:t xml:space="preserve"> </w:t>
      </w:r>
      <w:r>
        <w:t>as</w:t>
      </w:r>
      <w:r w:rsidR="009847D4">
        <w:t xml:space="preserve"> </w:t>
      </w:r>
      <w:r>
        <w:t>the</w:t>
      </w:r>
      <w:r w:rsidR="009847D4">
        <w:t xml:space="preserve"> </w:t>
      </w:r>
      <w:r w:rsidRPr="00BB4CB1">
        <w:t>UserId</w:t>
      </w:r>
      <w:r w:rsidR="009847D4">
        <w:t xml:space="preserve"> </w:t>
      </w:r>
      <w:r w:rsidRPr="00BB4CB1">
        <w:t>in</w:t>
      </w:r>
      <w:r w:rsidR="009847D4">
        <w:t xml:space="preserve"> </w:t>
      </w:r>
      <w:r w:rsidRPr="00BB4CB1">
        <w:t>a</w:t>
      </w:r>
      <w:r w:rsidR="009847D4">
        <w:t xml:space="preserve"> </w:t>
      </w:r>
      <w:r w:rsidRPr="00BB4CB1">
        <w:t>log</w:t>
      </w:r>
      <w:r w:rsidR="009847D4">
        <w:t xml:space="preserve"> </w:t>
      </w:r>
      <w:r w:rsidRPr="00BB4CB1">
        <w:t>table</w:t>
      </w:r>
      <w:r w:rsidR="009847D4">
        <w:t xml:space="preserve"> </w:t>
      </w:r>
      <w:r w:rsidRPr="00BB4CB1">
        <w:t>in</w:t>
      </w:r>
      <w:r w:rsidR="009847D4">
        <w:t xml:space="preserve"> </w:t>
      </w:r>
      <w:r>
        <w:t>the</w:t>
      </w:r>
      <w:r w:rsidR="009847D4">
        <w:t xml:space="preserve"> </w:t>
      </w:r>
      <w:r w:rsidRPr="00BB4CB1">
        <w:t>PM</w:t>
      </w:r>
      <w:r w:rsidR="009847D4">
        <w:t xml:space="preserve"> </w:t>
      </w:r>
      <w:r w:rsidRPr="00BB4CB1">
        <w:t>Config</w:t>
      </w:r>
      <w:r w:rsidR="009847D4">
        <w:t xml:space="preserve"> </w:t>
      </w:r>
      <w:r w:rsidRPr="00BB4CB1">
        <w:t>Database.</w:t>
      </w:r>
      <w:r w:rsidR="009847D4">
        <w:t xml:space="preserve"> </w:t>
      </w:r>
      <w:r w:rsidRPr="008C230B">
        <w:t>This</w:t>
      </w:r>
      <w:r w:rsidR="009847D4">
        <w:t xml:space="preserve"> </w:t>
      </w:r>
      <w:r w:rsidRPr="008C230B">
        <w:t>API</w:t>
      </w:r>
      <w:r w:rsidR="009847D4">
        <w:t xml:space="preserve"> </w:t>
      </w:r>
      <w:r w:rsidRPr="008C230B">
        <w:t>allows</w:t>
      </w:r>
      <w:r w:rsidR="009847D4">
        <w:t xml:space="preserve"> </w:t>
      </w:r>
      <w:r w:rsidRPr="008C230B">
        <w:t>only</w:t>
      </w:r>
      <w:r w:rsidR="009847D4">
        <w:t xml:space="preserve"> </w:t>
      </w:r>
      <w:r w:rsidRPr="008C230B">
        <w:t>one</w:t>
      </w:r>
      <w:r w:rsidR="009847D4">
        <w:t xml:space="preserve"> </w:t>
      </w:r>
      <w:r w:rsidRPr="008C230B">
        <w:t>user</w:t>
      </w:r>
      <w:r w:rsidR="009847D4">
        <w:t xml:space="preserve"> </w:t>
      </w:r>
      <w:r w:rsidRPr="008C230B">
        <w:t>to</w:t>
      </w:r>
      <w:r w:rsidR="009847D4">
        <w:t xml:space="preserve"> </w:t>
      </w:r>
      <w:r w:rsidRPr="008C230B">
        <w:t>run</w:t>
      </w:r>
      <w:r w:rsidR="009847D4">
        <w:t xml:space="preserve"> </w:t>
      </w:r>
      <w:r w:rsidR="00EC208E">
        <w:t>a</w:t>
      </w:r>
      <w:r w:rsidR="009847D4">
        <w:t xml:space="preserve"> </w:t>
      </w:r>
      <w:r w:rsidRPr="008C230B">
        <w:t>sync</w:t>
      </w:r>
      <w:r w:rsidR="009847D4">
        <w:t xml:space="preserve"> </w:t>
      </w:r>
      <w:r w:rsidRPr="008C230B">
        <w:t>service</w:t>
      </w:r>
      <w:r w:rsidR="009847D4">
        <w:t xml:space="preserve"> </w:t>
      </w:r>
      <w:r w:rsidRPr="008C230B">
        <w:t>at</w:t>
      </w:r>
      <w:r w:rsidR="009847D4">
        <w:t xml:space="preserve"> </w:t>
      </w:r>
      <w:r w:rsidRPr="008C230B">
        <w:t>a</w:t>
      </w:r>
      <w:r w:rsidR="009847D4">
        <w:t xml:space="preserve"> </w:t>
      </w:r>
      <w:r w:rsidRPr="008C230B">
        <w:t>time.</w:t>
      </w:r>
      <w:r w:rsidR="009847D4">
        <w:t xml:space="preserve"> </w:t>
      </w:r>
      <w:r w:rsidRPr="008C230B">
        <w:t>Whenever</w:t>
      </w:r>
      <w:r w:rsidR="009847D4">
        <w:t xml:space="preserve"> </w:t>
      </w:r>
      <w:r w:rsidRPr="008C230B">
        <w:t>another</w:t>
      </w:r>
      <w:r w:rsidR="009847D4">
        <w:t xml:space="preserve"> </w:t>
      </w:r>
      <w:r w:rsidRPr="008C230B">
        <w:t>user</w:t>
      </w:r>
      <w:r w:rsidR="009847D4">
        <w:t xml:space="preserve"> </w:t>
      </w:r>
      <w:r>
        <w:t>attempts</w:t>
      </w:r>
      <w:r w:rsidR="009847D4">
        <w:t xml:space="preserve"> </w:t>
      </w:r>
      <w:r w:rsidRPr="008C230B">
        <w:t>to</w:t>
      </w:r>
      <w:r w:rsidR="009847D4">
        <w:t xml:space="preserve"> </w:t>
      </w:r>
      <w:r w:rsidRPr="008C230B">
        <w:t>run</w:t>
      </w:r>
      <w:r w:rsidR="009847D4">
        <w:t xml:space="preserve"> </w:t>
      </w:r>
      <w:r w:rsidRPr="008C230B">
        <w:t>a</w:t>
      </w:r>
      <w:r w:rsidR="009847D4">
        <w:t xml:space="preserve"> </w:t>
      </w:r>
      <w:r w:rsidRPr="008C230B">
        <w:t>sync</w:t>
      </w:r>
      <w:r w:rsidR="009847D4">
        <w:t xml:space="preserve"> </w:t>
      </w:r>
      <w:r w:rsidRPr="008C230B">
        <w:t>service</w:t>
      </w:r>
      <w:r w:rsidR="009847D4">
        <w:t xml:space="preserve"> </w:t>
      </w:r>
      <w:r w:rsidRPr="008C230B">
        <w:t>that</w:t>
      </w:r>
      <w:r w:rsidR="009847D4">
        <w:t xml:space="preserve"> </w:t>
      </w:r>
      <w:r w:rsidRPr="008C230B">
        <w:t>is</w:t>
      </w:r>
      <w:r w:rsidR="009847D4">
        <w:t xml:space="preserve"> </w:t>
      </w:r>
      <w:r w:rsidRPr="008C230B">
        <w:t>already</w:t>
      </w:r>
      <w:r w:rsidR="009847D4">
        <w:t xml:space="preserve"> </w:t>
      </w:r>
      <w:r w:rsidRPr="008C230B">
        <w:t>running,</w:t>
      </w:r>
      <w:r w:rsidR="009847D4">
        <w:t xml:space="preserve"> </w:t>
      </w:r>
      <w:r w:rsidRPr="008C230B">
        <w:t>an</w:t>
      </w:r>
      <w:r w:rsidR="009847D4">
        <w:t xml:space="preserve"> </w:t>
      </w:r>
      <w:r w:rsidRPr="008C230B">
        <w:t>InProgress</w:t>
      </w:r>
      <w:r w:rsidR="009847D4">
        <w:t xml:space="preserve"> </w:t>
      </w:r>
      <w:r w:rsidRPr="008C230B">
        <w:t>pop</w:t>
      </w:r>
      <w:r w:rsidR="00EC208E">
        <w:t>-</w:t>
      </w:r>
      <w:r w:rsidRPr="008C230B">
        <w:t>up</w:t>
      </w:r>
      <w:r w:rsidR="009847D4">
        <w:t xml:space="preserve"> </w:t>
      </w:r>
      <w:r w:rsidRPr="008C230B">
        <w:t>message</w:t>
      </w:r>
      <w:r w:rsidR="009847D4">
        <w:t xml:space="preserve"> </w:t>
      </w:r>
      <w:r w:rsidRPr="008C230B">
        <w:t>is</w:t>
      </w:r>
      <w:r w:rsidR="009847D4">
        <w:t xml:space="preserve"> </w:t>
      </w:r>
      <w:r w:rsidRPr="008C230B">
        <w:t>displayed</w:t>
      </w:r>
      <w:r w:rsidR="009847D4">
        <w:t xml:space="preserve"> </w:t>
      </w:r>
      <w:r w:rsidRPr="008C230B">
        <w:t>to</w:t>
      </w:r>
      <w:r w:rsidR="009847D4">
        <w:t xml:space="preserve"> </w:t>
      </w:r>
      <w:r w:rsidRPr="008C230B">
        <w:t>that</w:t>
      </w:r>
      <w:r w:rsidR="009847D4">
        <w:t xml:space="preserve"> </w:t>
      </w:r>
      <w:r w:rsidRPr="008C230B">
        <w:t>user</w:t>
      </w:r>
      <w:r w:rsidR="009847D4">
        <w:t xml:space="preserve"> </w:t>
      </w:r>
      <w:r w:rsidRPr="008C230B">
        <w:t>on</w:t>
      </w:r>
      <w:r w:rsidR="009847D4">
        <w:t xml:space="preserve"> </w:t>
      </w:r>
      <w:r>
        <w:t>the</w:t>
      </w:r>
      <w:r w:rsidR="009847D4">
        <w:t xml:space="preserve"> </w:t>
      </w:r>
      <w:r w:rsidRPr="008C230B">
        <w:t>PM</w:t>
      </w:r>
      <w:r w:rsidR="009847D4">
        <w:t xml:space="preserve"> </w:t>
      </w:r>
      <w:r w:rsidRPr="008C230B">
        <w:t>UI</w:t>
      </w:r>
      <w:r w:rsidRPr="00BB4CB1">
        <w:t>.</w:t>
      </w:r>
      <w:r w:rsidR="009847D4">
        <w:t xml:space="preserve"> </w:t>
      </w:r>
      <w:r w:rsidRPr="00BB4CB1">
        <w:t>This</w:t>
      </w:r>
      <w:r w:rsidR="009847D4">
        <w:t xml:space="preserve"> </w:t>
      </w:r>
      <w:r w:rsidRPr="00BB4CB1">
        <w:t>API</w:t>
      </w:r>
      <w:r w:rsidR="009847D4">
        <w:t xml:space="preserve"> </w:t>
      </w:r>
      <w:r w:rsidRPr="00BB4CB1">
        <w:t>send</w:t>
      </w:r>
      <w:r>
        <w:t>s</w:t>
      </w:r>
      <w:r w:rsidR="009847D4">
        <w:t xml:space="preserve"> </w:t>
      </w:r>
      <w:r w:rsidRPr="00BB4CB1">
        <w:t>completion/failure/InProgress</w:t>
      </w:r>
      <w:r w:rsidR="009847D4">
        <w:t xml:space="preserve"> </w:t>
      </w:r>
      <w:r w:rsidRPr="00BB4CB1">
        <w:t>status</w:t>
      </w:r>
      <w:r w:rsidR="009847D4">
        <w:t xml:space="preserve"> </w:t>
      </w:r>
      <w:r>
        <w:t>messages</w:t>
      </w:r>
      <w:r w:rsidR="009847D4">
        <w:t xml:space="preserve"> </w:t>
      </w:r>
      <w:r w:rsidRPr="00BB4CB1">
        <w:t>to</w:t>
      </w:r>
      <w:r w:rsidR="009847D4">
        <w:t xml:space="preserve"> </w:t>
      </w:r>
      <w:r w:rsidRPr="00BB4CB1">
        <w:t>the</w:t>
      </w:r>
      <w:r w:rsidR="009847D4">
        <w:t xml:space="preserve"> </w:t>
      </w:r>
      <w:r w:rsidRPr="00BB4CB1">
        <w:t>user</w:t>
      </w:r>
      <w:r w:rsidR="009847D4">
        <w:t xml:space="preserve"> </w:t>
      </w:r>
      <w:r w:rsidRPr="00BB4CB1">
        <w:t>on</w:t>
      </w:r>
      <w:r w:rsidR="009847D4">
        <w:t xml:space="preserve"> </w:t>
      </w:r>
      <w:r>
        <w:t>the</w:t>
      </w:r>
      <w:r w:rsidR="009847D4">
        <w:t xml:space="preserve"> </w:t>
      </w:r>
      <w:r w:rsidRPr="00BB4CB1">
        <w:t>PM</w:t>
      </w:r>
      <w:r w:rsidR="009847D4">
        <w:t xml:space="preserve"> </w:t>
      </w:r>
      <w:r w:rsidRPr="00BB4CB1">
        <w:t>UI</w:t>
      </w:r>
      <w:r w:rsidR="009847D4">
        <w:t xml:space="preserve"> </w:t>
      </w:r>
      <w:r w:rsidRPr="008C230B">
        <w:t>by</w:t>
      </w:r>
      <w:r w:rsidR="009847D4">
        <w:t xml:space="preserve"> </w:t>
      </w:r>
      <w:r w:rsidRPr="008C230B">
        <w:t>using</w:t>
      </w:r>
      <w:r w:rsidR="009847D4">
        <w:t xml:space="preserve"> </w:t>
      </w:r>
      <w:r w:rsidRPr="008C230B">
        <w:t>Azure</w:t>
      </w:r>
      <w:r w:rsidR="009847D4">
        <w:t xml:space="preserve"> </w:t>
      </w:r>
      <w:r w:rsidRPr="008C230B">
        <w:t>web</w:t>
      </w:r>
      <w:r w:rsidR="009847D4">
        <w:t xml:space="preserve"> </w:t>
      </w:r>
      <w:r w:rsidRPr="008C230B">
        <w:t>pub</w:t>
      </w:r>
      <w:r w:rsidR="009847D4">
        <w:t xml:space="preserve"> </w:t>
      </w:r>
      <w:r w:rsidRPr="008C230B">
        <w:t>API.</w:t>
      </w:r>
    </w:p>
    <w:p w14:paraId="36735263" w14:textId="77777777" w:rsidR="00B83617" w:rsidRDefault="00B83617" w:rsidP="00B83617">
      <w:pPr>
        <w:pStyle w:val="Heading3"/>
      </w:pPr>
      <w:r>
        <w:t>API Preconditions</w:t>
      </w:r>
    </w:p>
    <w:p w14:paraId="430D96D5" w14:textId="30954B3F" w:rsidR="00291CCA" w:rsidRDefault="00291CCA" w:rsidP="00291CCA">
      <w:r w:rsidRPr="0387F8AB">
        <w:t>To</w:t>
      </w:r>
      <w:r w:rsidR="009847D4">
        <w:t xml:space="preserve"> </w:t>
      </w:r>
      <w:r w:rsidRPr="0387F8AB">
        <w:t>fetch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response</w:t>
      </w:r>
      <w:r w:rsidR="009847D4">
        <w:t xml:space="preserve"> </w:t>
      </w:r>
      <w:r w:rsidRPr="0387F8AB">
        <w:t>from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APIs,</w:t>
      </w:r>
      <w:r w:rsidR="009847D4">
        <w:t xml:space="preserve"> </w:t>
      </w:r>
      <w:r w:rsidR="003E0307">
        <w:t>the</w:t>
      </w:r>
      <w:r w:rsidR="009847D4">
        <w:t xml:space="preserve"> </w:t>
      </w:r>
      <w:r w:rsidR="00CE6C29" w:rsidRPr="0387F8AB">
        <w:t>Authorization</w:t>
      </w:r>
      <w:r w:rsidR="00CE6C29">
        <w:t xml:space="preserve"> </w:t>
      </w:r>
      <w:r w:rsidR="00CE6C29" w:rsidRPr="0387F8AB">
        <w:t>token</w:t>
      </w:r>
      <w:r w:rsidR="009847D4">
        <w:t xml:space="preserve"> </w:t>
      </w:r>
      <w:r w:rsidR="003E0307">
        <w:t>must</w:t>
      </w:r>
      <w:r w:rsidR="009847D4">
        <w:t xml:space="preserve"> </w:t>
      </w:r>
      <w:r w:rsidRPr="0387F8AB">
        <w:t>exist.</w:t>
      </w:r>
      <w:r w:rsidR="009847D4">
        <w:t xml:space="preserve">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908"/>
        <w:gridCol w:w="8592"/>
      </w:tblGrid>
      <w:tr w:rsidR="00291CCA" w14:paraId="172B8D94" w14:textId="77777777" w:rsidTr="00CE6C29">
        <w:trPr>
          <w:trHeight w:val="16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63935F1" w14:textId="77777777" w:rsidR="00291CCA" w:rsidRDefault="00291CCA">
            <w:r w:rsidRPr="0387F8AB">
              <w:t>PROTOCOL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D72176" w14:textId="6619A05D" w:rsidR="00291CCA" w:rsidRDefault="009847D4">
            <w:r>
              <w:t xml:space="preserve"> </w:t>
            </w:r>
            <w:r w:rsidR="00291CCA" w:rsidRPr="0387F8AB">
              <w:t>HTTPS</w:t>
            </w:r>
          </w:p>
        </w:tc>
      </w:tr>
      <w:tr w:rsidR="00291CCA" w14:paraId="54F82593" w14:textId="77777777" w:rsidTr="00CE6C29">
        <w:trPr>
          <w:trHeight w:val="10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CE314D8" w14:textId="1D6C2C7E" w:rsidR="00291CCA" w:rsidRDefault="00291CCA">
            <w:r w:rsidRPr="0387F8AB">
              <w:t>PATH</w:t>
            </w:r>
            <w:r w:rsidR="009847D4">
              <w:t xml:space="preserve"> </w:t>
            </w:r>
            <w:r w:rsidR="008E0A86">
              <w:t>IAI</w:t>
            </w:r>
            <w:r w:rsidR="00855B67">
              <w:t xml:space="preserve"> (Cognite)</w:t>
            </w:r>
            <w:r w:rsidR="00396F19">
              <w:t>(Public Exposure)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A39782" w14:textId="3834F422" w:rsidR="00291CCA" w:rsidRPr="00DC6C05" w:rsidRDefault="00291CCA">
            <w:pPr>
              <w:rPr>
                <w:rStyle w:val="Hyperlink"/>
              </w:rPr>
            </w:pPr>
            <w:r w:rsidRPr="00DC6C05">
              <w:rPr>
                <w:rStyle w:val="Hyperlink"/>
              </w:rPr>
              <w:t>https://apim-mw</w:t>
            </w:r>
            <w:r w:rsidR="00D82C9D" w:rsidRPr="00DC6C05">
              <w:rPr>
                <w:rStyle w:val="Hyperlink"/>
              </w:rPr>
              <w:t>-aot</w:t>
            </w:r>
            <w:r w:rsidRPr="00DC6C05">
              <w:rPr>
                <w:rStyle w:val="Hyperlink"/>
              </w:rPr>
              <w:t>-dev.azure-api.net/api/people-management/syncservice</w:t>
            </w:r>
          </w:p>
        </w:tc>
      </w:tr>
      <w:tr w:rsidR="00B649BB" w14:paraId="36A40CC3" w14:textId="77777777" w:rsidTr="00CE6C29">
        <w:trPr>
          <w:trHeight w:val="10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F4DA150" w14:textId="70B34EF0" w:rsidR="00B649BB" w:rsidRPr="0387F8AB" w:rsidRDefault="00B649BB">
            <w:r>
              <w:t xml:space="preserve">PATH </w:t>
            </w:r>
            <w:r w:rsidR="008E0A86">
              <w:t>IAI</w:t>
            </w:r>
            <w:r w:rsidR="00855B67">
              <w:t xml:space="preserve"> (</w:t>
            </w:r>
            <w:r>
              <w:t>Azure</w:t>
            </w:r>
            <w:r w:rsidR="00855B67">
              <w:t>)</w:t>
            </w:r>
            <w:r w:rsidR="00396F19">
              <w:t>(Public Exposure)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325998" w14:textId="1B345176" w:rsidR="00B649BB" w:rsidRPr="00DC6C05" w:rsidRDefault="004A46F8">
            <w:pPr>
              <w:rPr>
                <w:rStyle w:val="Hyperlink"/>
              </w:rPr>
            </w:pPr>
            <w:r w:rsidRPr="004A46F8">
              <w:rPr>
                <w:rFonts w:cs="Times New Roman"/>
                <w:color w:val="0000FF"/>
                <w:u w:val="single"/>
              </w:rPr>
              <w:t>https://apim-aot-azure-dev.azure-api.net/api/people-management/syncservice</w:t>
            </w:r>
          </w:p>
        </w:tc>
      </w:tr>
      <w:tr w:rsidR="00291CCA" w14:paraId="00DA978D" w14:textId="77777777" w:rsidTr="00CE6C29">
        <w:trPr>
          <w:trHeight w:val="13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EC65FF4" w14:textId="77777777" w:rsidR="00291CCA" w:rsidRDefault="00291CCA">
            <w:r w:rsidRPr="0387F8AB">
              <w:t>METHOD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5BEE88" w14:textId="61715679" w:rsidR="00291CCA" w:rsidRDefault="009847D4">
            <w:r>
              <w:t xml:space="preserve"> </w:t>
            </w:r>
            <w:r w:rsidR="00291CCA">
              <w:t>POST</w:t>
            </w:r>
          </w:p>
        </w:tc>
      </w:tr>
      <w:tr w:rsidR="00291CCA" w14:paraId="54997FBF" w14:textId="77777777" w:rsidTr="00CE6C29">
        <w:trPr>
          <w:trHeight w:val="240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CF49BEA" w14:textId="690C030D" w:rsidR="00291CCA" w:rsidRDefault="00291CCA"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0E59D8" w14:textId="75AA2F25" w:rsidR="00291CCA" w:rsidRDefault="00291CCA">
            <w:r w:rsidRPr="0387F8AB">
              <w:t>application</w:t>
            </w:r>
            <w:r w:rsidR="009847D4">
              <w:t xml:space="preserve"> </w:t>
            </w:r>
            <w:r w:rsidRPr="0387F8AB">
              <w:t>/</w:t>
            </w:r>
            <w:r w:rsidR="009847D4">
              <w:t xml:space="preserve"> </w:t>
            </w:r>
            <w:r w:rsidRPr="0387F8AB">
              <w:t>json</w:t>
            </w:r>
          </w:p>
        </w:tc>
      </w:tr>
    </w:tbl>
    <w:p w14:paraId="20DFF4B2" w14:textId="05F0DBAA" w:rsidR="00291CCA" w:rsidRPr="00B83617" w:rsidRDefault="00CE6C29" w:rsidP="00B83617">
      <w:pPr>
        <w:pStyle w:val="Heading3"/>
      </w:pPr>
      <w:r w:rsidRPr="00B83617">
        <w:t>Input Header</w:t>
      </w:r>
      <w:r w:rsidR="00B83617" w:rsidRPr="00B83617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4"/>
        <w:gridCol w:w="6627"/>
        <w:gridCol w:w="2168"/>
        <w:gridCol w:w="1111"/>
      </w:tblGrid>
      <w:tr w:rsidR="00CE6C29" w:rsidRPr="00CE6C29" w14:paraId="0D6613FB" w14:textId="77777777" w:rsidTr="00B83617">
        <w:trPr>
          <w:trHeight w:val="360"/>
        </w:trPr>
        <w:tc>
          <w:tcPr>
            <w:tcW w:w="1975" w:type="dxa"/>
            <w:shd w:val="clear" w:color="auto" w:fill="D9D9D9" w:themeFill="background1" w:themeFillShade="D9"/>
            <w:vAlign w:val="center"/>
            <w:hideMark/>
          </w:tcPr>
          <w:p w14:paraId="4D82E5CA" w14:textId="77777777" w:rsidR="00CE6C29" w:rsidRPr="00CE6C29" w:rsidRDefault="00CE6C29" w:rsidP="00CE6C29">
            <w:r w:rsidRPr="00CE6C29">
              <w:t>Parameter</w:t>
            </w:r>
          </w:p>
        </w:tc>
        <w:tc>
          <w:tcPr>
            <w:tcW w:w="8363" w:type="dxa"/>
            <w:shd w:val="clear" w:color="auto" w:fill="D9D9D9" w:themeFill="background1" w:themeFillShade="D9"/>
            <w:vAlign w:val="center"/>
            <w:hideMark/>
          </w:tcPr>
          <w:p w14:paraId="31B6679A" w14:textId="77777777" w:rsidR="00CE6C29" w:rsidRPr="00CE6C29" w:rsidRDefault="00CE6C29" w:rsidP="00CE6C29">
            <w:r w:rsidRPr="00CE6C29">
              <w:t>Description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  <w:hideMark/>
          </w:tcPr>
          <w:p w14:paraId="3DB14408" w14:textId="77777777" w:rsidR="00CE6C29" w:rsidRPr="00CE6C29" w:rsidRDefault="00CE6C29" w:rsidP="00CE6C29">
            <w:r w:rsidRPr="00CE6C29">
              <w:t>M/O</w:t>
            </w:r>
          </w:p>
        </w:tc>
        <w:tc>
          <w:tcPr>
            <w:tcW w:w="1349" w:type="dxa"/>
            <w:shd w:val="clear" w:color="auto" w:fill="D9D9D9" w:themeFill="background1" w:themeFillShade="D9"/>
            <w:vAlign w:val="center"/>
            <w:hideMark/>
          </w:tcPr>
          <w:p w14:paraId="548BAC84" w14:textId="77777777" w:rsidR="00CE6C29" w:rsidRPr="00CE6C29" w:rsidRDefault="00CE6C29" w:rsidP="00CE6C29">
            <w:r w:rsidRPr="00CE6C29">
              <w:t>Type</w:t>
            </w:r>
          </w:p>
        </w:tc>
      </w:tr>
      <w:tr w:rsidR="00CE6C29" w:rsidRPr="00CE6C29" w14:paraId="016C7834" w14:textId="77777777" w:rsidTr="00B83617">
        <w:trPr>
          <w:trHeight w:val="360"/>
        </w:trPr>
        <w:tc>
          <w:tcPr>
            <w:tcW w:w="1975" w:type="dxa"/>
            <w:vAlign w:val="center"/>
            <w:hideMark/>
          </w:tcPr>
          <w:p w14:paraId="2019375D" w14:textId="77777777" w:rsidR="00CE6C29" w:rsidRPr="00CE6C29" w:rsidRDefault="00CE6C29" w:rsidP="00CE6C29">
            <w:r w:rsidRPr="00CE6C29">
              <w:t>Authorization</w:t>
            </w:r>
          </w:p>
        </w:tc>
        <w:tc>
          <w:tcPr>
            <w:tcW w:w="8363" w:type="dxa"/>
            <w:vAlign w:val="center"/>
            <w:hideMark/>
          </w:tcPr>
          <w:p w14:paraId="026DA096" w14:textId="77777777" w:rsidR="00CE6C29" w:rsidRPr="00CE6C29" w:rsidRDefault="00CE6C29" w:rsidP="00CE6C29">
            <w:r w:rsidRPr="00CE6C29">
              <w:t xml:space="preserve">Token acquired from Azure AD based on the user credentials for further API calls. </w:t>
            </w:r>
          </w:p>
        </w:tc>
        <w:tc>
          <w:tcPr>
            <w:tcW w:w="2693" w:type="dxa"/>
            <w:vAlign w:val="center"/>
            <w:hideMark/>
          </w:tcPr>
          <w:p w14:paraId="42B65E01" w14:textId="77777777" w:rsidR="00CE6C29" w:rsidRPr="00CE6C29" w:rsidRDefault="00CE6C29" w:rsidP="00CE6C29">
            <w:r w:rsidRPr="00CE6C29">
              <w:t>M</w:t>
            </w:r>
          </w:p>
        </w:tc>
        <w:tc>
          <w:tcPr>
            <w:tcW w:w="1349" w:type="dxa"/>
            <w:vAlign w:val="center"/>
            <w:hideMark/>
          </w:tcPr>
          <w:p w14:paraId="69411917" w14:textId="77777777" w:rsidR="00CE6C29" w:rsidRPr="00CE6C29" w:rsidRDefault="00CE6C29" w:rsidP="00CE6C29">
            <w:r w:rsidRPr="00CE6C29">
              <w:t>String</w:t>
            </w:r>
          </w:p>
        </w:tc>
      </w:tr>
    </w:tbl>
    <w:p w14:paraId="5CC1BEBA" w14:textId="27364AA4" w:rsidR="00CE6C29" w:rsidRDefault="00B56E35" w:rsidP="00B83617">
      <w:pPr>
        <w:pStyle w:val="Heading3"/>
      </w:pPr>
      <w:r>
        <w:t>Result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205"/>
        <w:gridCol w:w="9295"/>
      </w:tblGrid>
      <w:tr w:rsidR="00B56E35" w:rsidRPr="00B56E35" w14:paraId="7764FE8D" w14:textId="77777777" w:rsidTr="00B56E35">
        <w:tc>
          <w:tcPr>
            <w:tcW w:w="19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6184A79D" w14:textId="77777777" w:rsidR="00B56E35" w:rsidRPr="00B56E35" w:rsidRDefault="00B56E35" w:rsidP="00B56E35">
            <w:r w:rsidRPr="00B56E35">
              <w:t>HTTP Code</w:t>
            </w:r>
          </w:p>
        </w:tc>
        <w:tc>
          <w:tcPr>
            <w:tcW w:w="80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391F0DE6" w14:textId="77777777" w:rsidR="00B56E35" w:rsidRPr="00B56E35" w:rsidRDefault="00B56E35" w:rsidP="00B56E35">
            <w:r w:rsidRPr="00B56E35">
              <w:t>Result Description</w:t>
            </w:r>
          </w:p>
        </w:tc>
      </w:tr>
      <w:tr w:rsidR="00B56E35" w:rsidRPr="00B56E35" w14:paraId="5F6AD79C" w14:textId="77777777">
        <w:trPr>
          <w:trHeight w:val="360"/>
        </w:trPr>
        <w:tc>
          <w:tcPr>
            <w:tcW w:w="19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8866ACB" w14:textId="77777777" w:rsidR="00B56E35" w:rsidRPr="00B56E35" w:rsidRDefault="00B56E35" w:rsidP="00B56E35">
            <w:r w:rsidRPr="00B56E35">
              <w:t>202</w:t>
            </w:r>
          </w:p>
        </w:tc>
        <w:tc>
          <w:tcPr>
            <w:tcW w:w="80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57BBEC73" w14:textId="77777777" w:rsidR="00B56E35" w:rsidRPr="00B56E35" w:rsidRDefault="00B56E35" w:rsidP="00B56E35">
            <w:r w:rsidRPr="00B56E35">
              <w:t>Return sync service status</w:t>
            </w:r>
          </w:p>
        </w:tc>
      </w:tr>
    </w:tbl>
    <w:p w14:paraId="169206BC" w14:textId="0DC84B48" w:rsidR="00B56E35" w:rsidRDefault="00B56E35" w:rsidP="00B83617">
      <w:pPr>
        <w:pStyle w:val="Heading3"/>
      </w:pPr>
      <w:r>
        <w:t>Error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3"/>
        <w:gridCol w:w="1475"/>
        <w:gridCol w:w="8432"/>
      </w:tblGrid>
      <w:tr w:rsidR="00B56E35" w:rsidRPr="00B56E35" w14:paraId="6C083469" w14:textId="77777777" w:rsidTr="00B83617">
        <w:tc>
          <w:tcPr>
            <w:tcW w:w="1966" w:type="dxa"/>
            <w:shd w:val="clear" w:color="auto" w:fill="D9D9D9" w:themeFill="background1" w:themeFillShade="D9"/>
            <w:vAlign w:val="center"/>
            <w:hideMark/>
          </w:tcPr>
          <w:p w14:paraId="3ECBC2D2" w14:textId="77777777" w:rsidR="00B56E35" w:rsidRPr="00B56E35" w:rsidRDefault="00B56E35" w:rsidP="00B56E35">
            <w:r w:rsidRPr="00B56E35">
              <w:t>HTTP Code</w:t>
            </w:r>
          </w:p>
        </w:tc>
        <w:tc>
          <w:tcPr>
            <w:tcW w:w="1804" w:type="dxa"/>
            <w:shd w:val="clear" w:color="auto" w:fill="D9D9D9" w:themeFill="background1" w:themeFillShade="D9"/>
            <w:vAlign w:val="center"/>
            <w:hideMark/>
          </w:tcPr>
          <w:p w14:paraId="29FDD3EC" w14:textId="77777777" w:rsidR="00B56E35" w:rsidRPr="00B56E35" w:rsidRDefault="00B56E35" w:rsidP="00B56E35">
            <w:r w:rsidRPr="00B56E35">
              <w:t>Error Code</w:t>
            </w:r>
          </w:p>
        </w:tc>
        <w:tc>
          <w:tcPr>
            <w:tcW w:w="10610" w:type="dxa"/>
            <w:shd w:val="clear" w:color="auto" w:fill="D9D9D9" w:themeFill="background1" w:themeFillShade="D9"/>
            <w:vAlign w:val="center"/>
            <w:hideMark/>
          </w:tcPr>
          <w:p w14:paraId="09B7D237" w14:textId="77777777" w:rsidR="00B56E35" w:rsidRPr="00B56E35" w:rsidRDefault="00B56E35" w:rsidP="00B56E35">
            <w:r w:rsidRPr="00B56E35">
              <w:t>Error Description</w:t>
            </w:r>
          </w:p>
        </w:tc>
      </w:tr>
      <w:tr w:rsidR="00B56E35" w:rsidRPr="00B56E35" w14:paraId="759E5B1D" w14:textId="77777777" w:rsidTr="00B83617">
        <w:tc>
          <w:tcPr>
            <w:tcW w:w="1966" w:type="dxa"/>
            <w:vAlign w:val="center"/>
            <w:hideMark/>
          </w:tcPr>
          <w:p w14:paraId="11CF9556" w14:textId="77777777" w:rsidR="00B56E35" w:rsidRPr="00B56E35" w:rsidRDefault="00B56E35" w:rsidP="00B56E35">
            <w:r w:rsidRPr="00B56E35">
              <w:t>400</w:t>
            </w:r>
          </w:p>
        </w:tc>
        <w:tc>
          <w:tcPr>
            <w:tcW w:w="1804" w:type="dxa"/>
            <w:vAlign w:val="center"/>
            <w:hideMark/>
          </w:tcPr>
          <w:p w14:paraId="63A0BB03" w14:textId="77777777" w:rsidR="00B56E35" w:rsidRPr="00B56E35" w:rsidRDefault="00B56E35" w:rsidP="00B56E35">
            <w:r w:rsidRPr="00B56E35">
              <w:t>401</w:t>
            </w:r>
          </w:p>
        </w:tc>
        <w:tc>
          <w:tcPr>
            <w:tcW w:w="10610" w:type="dxa"/>
            <w:vAlign w:val="center"/>
            <w:hideMark/>
          </w:tcPr>
          <w:p w14:paraId="5509D788" w14:textId="51A1F0D6" w:rsidR="00B56E35" w:rsidRPr="00B56E35" w:rsidRDefault="00CF79F3" w:rsidP="00264D54">
            <w:pPr>
              <w:ind w:left="360"/>
            </w:pPr>
            <w:r>
              <w:t xml:space="preserve">Header Token </w:t>
            </w:r>
            <w:r w:rsidR="00B56E35" w:rsidRPr="00B56E35">
              <w:t>could be missing</w:t>
            </w:r>
            <w:r w:rsidR="00264D54">
              <w:t xml:space="preserve"> / </w:t>
            </w:r>
            <w:r w:rsidR="00B56E35" w:rsidRPr="00B56E35">
              <w:t>Unauthorized User</w:t>
            </w:r>
          </w:p>
        </w:tc>
      </w:tr>
      <w:tr w:rsidR="00B56E35" w:rsidRPr="00B56E35" w14:paraId="47C92A02" w14:textId="77777777" w:rsidTr="00B83617">
        <w:tc>
          <w:tcPr>
            <w:tcW w:w="1966" w:type="dxa"/>
            <w:vAlign w:val="center"/>
            <w:hideMark/>
          </w:tcPr>
          <w:p w14:paraId="571A5827" w14:textId="77777777" w:rsidR="00B56E35" w:rsidRPr="00B56E35" w:rsidRDefault="00B56E35" w:rsidP="00B56E35">
            <w:r w:rsidRPr="00B56E35">
              <w:t>400</w:t>
            </w:r>
          </w:p>
        </w:tc>
        <w:tc>
          <w:tcPr>
            <w:tcW w:w="1804" w:type="dxa"/>
            <w:vAlign w:val="center"/>
            <w:hideMark/>
          </w:tcPr>
          <w:p w14:paraId="28B4AA4F" w14:textId="77777777" w:rsidR="00B56E35" w:rsidRPr="00B56E35" w:rsidRDefault="00B56E35" w:rsidP="00B56E35">
            <w:r w:rsidRPr="00B56E35">
              <w:t>400</w:t>
            </w:r>
          </w:p>
        </w:tc>
        <w:tc>
          <w:tcPr>
            <w:tcW w:w="10610" w:type="dxa"/>
            <w:vAlign w:val="center"/>
            <w:hideMark/>
          </w:tcPr>
          <w:p w14:paraId="35F65FE2" w14:textId="77777777" w:rsidR="00B56E35" w:rsidRPr="00B56E35" w:rsidRDefault="00B56E35" w:rsidP="00264D54">
            <w:pPr>
              <w:ind w:left="360"/>
            </w:pPr>
            <w:r w:rsidRPr="00B56E35">
              <w:t>Bad request</w:t>
            </w:r>
          </w:p>
        </w:tc>
      </w:tr>
    </w:tbl>
    <w:p w14:paraId="37593E43" w14:textId="77777777" w:rsidR="00264D54" w:rsidRDefault="00264D54" w:rsidP="0096182F">
      <w:pPr>
        <w:pStyle w:val="Heading2"/>
        <w:rPr>
          <w:szCs w:val="28"/>
        </w:rPr>
        <w:sectPr w:rsidR="00264D54" w:rsidSect="003A01DE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6611CBA4" w14:textId="6E111E2D" w:rsidR="00291CCA" w:rsidRDefault="0010653E" w:rsidP="0096182F">
      <w:pPr>
        <w:pStyle w:val="Heading2"/>
      </w:pPr>
      <w:bookmarkStart w:id="60" w:name="_Toc217392195"/>
      <w:r>
        <w:rPr>
          <w:szCs w:val="28"/>
        </w:rPr>
        <w:t>GE</w:t>
      </w:r>
      <w:r w:rsidR="00291CCA" w:rsidRPr="00106ED2">
        <w:rPr>
          <w:szCs w:val="28"/>
        </w:rPr>
        <w:t>T</w:t>
      </w:r>
      <w:r w:rsidR="00291CCA" w:rsidRPr="0387F8AB">
        <w:t>-</w:t>
      </w:r>
      <w:r w:rsidR="009847D4">
        <w:t xml:space="preserve"> </w:t>
      </w:r>
      <w:r w:rsidR="00291CCA" w:rsidRPr="00AA30DA">
        <w:t>LastRunSyncService</w:t>
      </w:r>
      <w:r w:rsidR="00291CCA" w:rsidRPr="00E44A75">
        <w:t>API</w:t>
      </w:r>
      <w:bookmarkEnd w:id="60"/>
    </w:p>
    <w:p w14:paraId="53BE3C9A" w14:textId="039A0CDC" w:rsidR="00291CCA" w:rsidRPr="00AA30DA" w:rsidRDefault="00291CCA" w:rsidP="00291CCA">
      <w:r>
        <w:t>This</w:t>
      </w:r>
      <w:r w:rsidR="009847D4">
        <w:t xml:space="preserve"> </w:t>
      </w:r>
      <w:r>
        <w:t>API</w:t>
      </w:r>
      <w:r w:rsidR="009847D4">
        <w:t xml:space="preserve"> </w:t>
      </w:r>
      <w:r>
        <w:t>is</w:t>
      </w:r>
      <w:r w:rsidR="009847D4">
        <w:t xml:space="preserve"> </w:t>
      </w:r>
      <w:r>
        <w:t>used</w:t>
      </w:r>
      <w:r w:rsidR="009847D4">
        <w:t xml:space="preserve"> </w:t>
      </w:r>
      <w:r>
        <w:t>to</w:t>
      </w:r>
      <w:r w:rsidR="009847D4">
        <w:t xml:space="preserve"> </w:t>
      </w:r>
      <w:r w:rsidRPr="00AA30DA">
        <w:t>fetch</w:t>
      </w:r>
      <w:r w:rsidR="009847D4">
        <w:t xml:space="preserve"> </w:t>
      </w:r>
      <w:r>
        <w:t>the</w:t>
      </w:r>
      <w:r w:rsidR="009847D4">
        <w:t xml:space="preserve"> </w:t>
      </w:r>
      <w:r w:rsidRPr="00AA30DA">
        <w:t>last</w:t>
      </w:r>
      <w:r w:rsidR="009847D4">
        <w:t xml:space="preserve"> </w:t>
      </w:r>
      <w:r w:rsidRPr="00AA30DA">
        <w:t>run</w:t>
      </w:r>
      <w:r w:rsidR="009847D4">
        <w:t xml:space="preserve"> </w:t>
      </w:r>
      <w:r w:rsidRPr="00AA30DA">
        <w:t>sync</w:t>
      </w:r>
      <w:r w:rsidR="009847D4">
        <w:t xml:space="preserve"> </w:t>
      </w:r>
      <w:r w:rsidRPr="00AA30DA">
        <w:t>service</w:t>
      </w:r>
      <w:r w:rsidR="009847D4">
        <w:t xml:space="preserve"> </w:t>
      </w:r>
      <w:r w:rsidRPr="00AA30DA">
        <w:t>timestamp</w:t>
      </w:r>
      <w:r w:rsidR="009847D4">
        <w:t xml:space="preserve"> </w:t>
      </w:r>
      <w:r w:rsidRPr="00AA30DA">
        <w:t>and</w:t>
      </w:r>
      <w:r w:rsidR="009847D4">
        <w:t xml:space="preserve"> </w:t>
      </w:r>
      <w:r>
        <w:t>the</w:t>
      </w:r>
      <w:r w:rsidR="009847D4">
        <w:t xml:space="preserve"> </w:t>
      </w:r>
      <w:r w:rsidRPr="00AA30DA">
        <w:t>user's</w:t>
      </w:r>
      <w:r w:rsidR="009847D4">
        <w:t xml:space="preserve"> </w:t>
      </w:r>
      <w:r w:rsidRPr="00AA30DA">
        <w:t>name</w:t>
      </w:r>
      <w:r w:rsidRPr="0387F8AB">
        <w:t>.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response</w:t>
      </w:r>
      <w:r w:rsidR="009847D4">
        <w:t xml:space="preserve"> </w:t>
      </w:r>
      <w:r w:rsidRPr="0387F8AB">
        <w:t>contains</w:t>
      </w:r>
      <w:r w:rsidR="009847D4">
        <w:t xml:space="preserve"> </w:t>
      </w:r>
      <w:r w:rsidRPr="0387F8AB">
        <w:t>a</w:t>
      </w:r>
      <w:r w:rsidR="009847D4">
        <w:t xml:space="preserve"> </w:t>
      </w:r>
      <w:r w:rsidRPr="0387F8AB">
        <w:t>message</w:t>
      </w:r>
      <w:r w:rsidR="009847D4">
        <w:t xml:space="preserve"> </w:t>
      </w:r>
      <w:r w:rsidRPr="0387F8AB">
        <w:t>with</w:t>
      </w:r>
      <w:r w:rsidR="009847D4">
        <w:t xml:space="preserve"> </w:t>
      </w:r>
      <w:r w:rsidRPr="0387F8AB">
        <w:t>information</w:t>
      </w:r>
      <w:r w:rsidR="009847D4">
        <w:t xml:space="preserve"> </w:t>
      </w:r>
      <w:r w:rsidRPr="0387F8AB">
        <w:t>about</w:t>
      </w:r>
      <w:r w:rsidR="009847D4">
        <w:t xml:space="preserve"> </w:t>
      </w:r>
      <w:r w:rsidR="00EC208E">
        <w:t>the</w:t>
      </w:r>
      <w:r w:rsidR="009847D4">
        <w:t xml:space="preserve"> </w:t>
      </w:r>
      <w:r w:rsidRPr="00AA30DA">
        <w:t>end</w:t>
      </w:r>
      <w:r w:rsidR="009847D4">
        <w:t xml:space="preserve"> </w:t>
      </w:r>
      <w:r w:rsidRPr="00AA30DA">
        <w:t>time</w:t>
      </w:r>
      <w:r w:rsidR="009847D4">
        <w:t xml:space="preserve"> </w:t>
      </w:r>
      <w:r w:rsidRPr="00AA30DA">
        <w:t>of</w:t>
      </w:r>
      <w:r w:rsidR="009847D4">
        <w:t xml:space="preserve"> </w:t>
      </w:r>
      <w:r w:rsidRPr="00AA30DA">
        <w:t>the</w:t>
      </w:r>
      <w:r w:rsidR="009847D4">
        <w:t xml:space="preserve"> </w:t>
      </w:r>
      <w:r w:rsidRPr="00AA30DA">
        <w:t>last</w:t>
      </w:r>
      <w:r w:rsidR="009847D4">
        <w:t xml:space="preserve"> </w:t>
      </w:r>
      <w:r w:rsidRPr="00AA30DA">
        <w:t>sync</w:t>
      </w:r>
      <w:r w:rsidR="009847D4">
        <w:t xml:space="preserve"> </w:t>
      </w:r>
      <w:r w:rsidRPr="00AA30DA">
        <w:t>service</w:t>
      </w:r>
      <w:r w:rsidR="009847D4">
        <w:t xml:space="preserve"> </w:t>
      </w:r>
      <w:r w:rsidRPr="00AA30DA">
        <w:t>run</w:t>
      </w:r>
      <w:r w:rsidR="009847D4">
        <w:t xml:space="preserve"> </w:t>
      </w:r>
      <w:r w:rsidRPr="00AA30DA">
        <w:t>and</w:t>
      </w:r>
      <w:r w:rsidR="009847D4">
        <w:t xml:space="preserve"> </w:t>
      </w:r>
      <w:r>
        <w:t>the</w:t>
      </w:r>
      <w:r w:rsidR="009847D4">
        <w:t xml:space="preserve"> </w:t>
      </w:r>
      <w:r w:rsidRPr="00AA30DA">
        <w:t>user's</w:t>
      </w:r>
      <w:r w:rsidR="009847D4">
        <w:t xml:space="preserve"> </w:t>
      </w:r>
      <w:r w:rsidRPr="00AA30DA">
        <w:t>name</w:t>
      </w:r>
      <w:r w:rsidR="009847D4">
        <w:t xml:space="preserve"> </w:t>
      </w:r>
      <w:r w:rsidRPr="00AA30DA">
        <w:t>who</w:t>
      </w:r>
      <w:r w:rsidR="009847D4">
        <w:t xml:space="preserve"> </w:t>
      </w:r>
      <w:r w:rsidRPr="00AA30DA">
        <w:t>triggered</w:t>
      </w:r>
      <w:r w:rsidR="009847D4">
        <w:t xml:space="preserve"> </w:t>
      </w:r>
      <w:r w:rsidRPr="00AA30DA">
        <w:t>it</w:t>
      </w:r>
      <w:r>
        <w:t>.</w:t>
      </w:r>
    </w:p>
    <w:p w14:paraId="4427BA9C" w14:textId="4599BD94" w:rsidR="00291CCA" w:rsidRPr="002C55D8" w:rsidRDefault="00291CCA" w:rsidP="00B83617">
      <w:pPr>
        <w:pStyle w:val="Heading3"/>
      </w:pPr>
      <w:r w:rsidRPr="002C55D8">
        <w:t>API</w:t>
      </w:r>
      <w:r w:rsidR="009847D4">
        <w:t xml:space="preserve"> </w:t>
      </w:r>
      <w:r w:rsidRPr="002C55D8">
        <w:t>Precondition</w:t>
      </w:r>
    </w:p>
    <w:p w14:paraId="432EC445" w14:textId="173CDC86" w:rsidR="00291CCA" w:rsidRDefault="00291CCA" w:rsidP="00291CCA">
      <w:r w:rsidRPr="0387F8AB">
        <w:t>To</w:t>
      </w:r>
      <w:r w:rsidR="009847D4">
        <w:t xml:space="preserve"> </w:t>
      </w:r>
      <w:r w:rsidRPr="0387F8AB">
        <w:t>fetch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response</w:t>
      </w:r>
      <w:r w:rsidR="009847D4">
        <w:t xml:space="preserve"> </w:t>
      </w:r>
      <w:r w:rsidRPr="0387F8AB">
        <w:t>from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APIs,</w:t>
      </w:r>
      <w:r w:rsidR="009847D4">
        <w:t xml:space="preserve"> </w:t>
      </w:r>
      <w:r w:rsidR="003E0307">
        <w:t>the</w:t>
      </w:r>
      <w:r w:rsidR="009847D4">
        <w:t xml:space="preserve"> </w:t>
      </w:r>
      <w:r w:rsidR="00364FAC" w:rsidRPr="0387F8AB">
        <w:t>Authorization</w:t>
      </w:r>
      <w:r w:rsidR="00364FAC">
        <w:t xml:space="preserve"> </w:t>
      </w:r>
      <w:r w:rsidR="00364FAC" w:rsidRPr="0387F8AB">
        <w:t>token</w:t>
      </w:r>
      <w:r w:rsidR="009847D4">
        <w:t xml:space="preserve"> </w:t>
      </w:r>
      <w:r w:rsidR="003E0307">
        <w:t>must</w:t>
      </w:r>
      <w:r w:rsidR="009847D4">
        <w:t xml:space="preserve"> </w:t>
      </w:r>
      <w:r w:rsidRPr="0387F8AB">
        <w:t>exist.</w:t>
      </w:r>
      <w:r w:rsidR="009847D4">
        <w:t xml:space="preserve">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908"/>
        <w:gridCol w:w="8592"/>
      </w:tblGrid>
      <w:tr w:rsidR="00291CCA" w14:paraId="0E984FEE" w14:textId="77777777" w:rsidTr="0074592F">
        <w:trPr>
          <w:trHeight w:val="16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50B56C1" w14:textId="77777777" w:rsidR="00291CCA" w:rsidRDefault="00291CCA">
            <w:r w:rsidRPr="0387F8AB">
              <w:t>PROTOCOL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0C1BED" w14:textId="77777777" w:rsidR="00291CCA" w:rsidRDefault="00291CCA">
            <w:r w:rsidRPr="0387F8AB">
              <w:t>HTTPS</w:t>
            </w:r>
          </w:p>
        </w:tc>
      </w:tr>
      <w:tr w:rsidR="00291CCA" w14:paraId="2CD4BEC3" w14:textId="77777777" w:rsidTr="0074592F">
        <w:trPr>
          <w:trHeight w:val="10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43F289E" w14:textId="4B41FCE0" w:rsidR="00291CCA" w:rsidRDefault="00291CCA">
            <w:r w:rsidRPr="0387F8AB">
              <w:t>PATH</w:t>
            </w:r>
            <w:r w:rsidR="009847D4">
              <w:t xml:space="preserve"> </w:t>
            </w:r>
            <w:r w:rsidR="008E0A86">
              <w:t>IAI</w:t>
            </w:r>
            <w:r w:rsidR="00855B67">
              <w:t xml:space="preserve"> (Cognite)</w:t>
            </w:r>
            <w:r w:rsidR="00396F19">
              <w:t>(Public Exposure)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05EFFF" w14:textId="1D25590B" w:rsidR="00291CCA" w:rsidRPr="00DC6C05" w:rsidRDefault="00291CCA">
            <w:pPr>
              <w:rPr>
                <w:rStyle w:val="Hyperlink"/>
              </w:rPr>
            </w:pPr>
            <w:r w:rsidRPr="00DC6C05">
              <w:rPr>
                <w:rStyle w:val="Hyperlink"/>
              </w:rPr>
              <w:t>https://apim-mw</w:t>
            </w:r>
            <w:r w:rsidR="00DC6C05" w:rsidRPr="00DC6C05">
              <w:rPr>
                <w:rStyle w:val="Hyperlink"/>
              </w:rPr>
              <w:t>-aot</w:t>
            </w:r>
            <w:r w:rsidRPr="00DC6C05">
              <w:rPr>
                <w:rStyle w:val="Hyperlink"/>
              </w:rPr>
              <w:t>-dev.azure-api.net/api/people-management/syncservice/lastRun</w:t>
            </w:r>
          </w:p>
        </w:tc>
      </w:tr>
      <w:tr w:rsidR="00730EC4" w14:paraId="3F0B3D03" w14:textId="77777777" w:rsidTr="0074592F">
        <w:trPr>
          <w:trHeight w:val="10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7B947DA" w14:textId="2FDCF418" w:rsidR="00730EC4" w:rsidRPr="0387F8AB" w:rsidRDefault="00730EC4">
            <w:r>
              <w:t xml:space="preserve">PATH </w:t>
            </w:r>
            <w:r w:rsidR="008E0A86">
              <w:t>IAI</w:t>
            </w:r>
            <w:r w:rsidR="00855B67">
              <w:t xml:space="preserve"> (</w:t>
            </w:r>
            <w:r>
              <w:t>Azure</w:t>
            </w:r>
            <w:r w:rsidR="00855B67">
              <w:t>)</w:t>
            </w:r>
            <w:r w:rsidR="00396F19">
              <w:t>(Public Exposure)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064ED6" w14:textId="48A4333B" w:rsidR="00730EC4" w:rsidRPr="00DC6C05" w:rsidRDefault="00515B01">
            <w:pPr>
              <w:rPr>
                <w:rStyle w:val="Hyperlink"/>
              </w:rPr>
            </w:pPr>
            <w:r w:rsidRPr="00515B01">
              <w:rPr>
                <w:rFonts w:cs="Times New Roman"/>
                <w:color w:val="0000FF"/>
                <w:u w:val="single"/>
              </w:rPr>
              <w:t>https://apim-aot-azure-dev.azure-api.net/api/people-management/syncservice/lastRun</w:t>
            </w:r>
          </w:p>
        </w:tc>
      </w:tr>
      <w:tr w:rsidR="00291CCA" w14:paraId="6D8979B3" w14:textId="77777777" w:rsidTr="0074592F">
        <w:trPr>
          <w:trHeight w:val="13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8A7105C" w14:textId="77777777" w:rsidR="00291CCA" w:rsidRDefault="00291CCA">
            <w:r w:rsidRPr="0387F8AB">
              <w:t>METHOD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2B8B3D" w14:textId="1D00DB7E" w:rsidR="00291CCA" w:rsidRDefault="009847D4">
            <w:r>
              <w:t xml:space="preserve"> </w:t>
            </w:r>
            <w:r w:rsidR="00291CCA">
              <w:t>GET</w:t>
            </w:r>
          </w:p>
        </w:tc>
      </w:tr>
      <w:tr w:rsidR="00291CCA" w14:paraId="596CA36B" w14:textId="77777777" w:rsidTr="0074592F">
        <w:trPr>
          <w:trHeight w:val="240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E0EC05D" w14:textId="76414C4B" w:rsidR="00291CCA" w:rsidRDefault="00291CCA"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F67ED6" w14:textId="6F3232F7" w:rsidR="00291CCA" w:rsidRDefault="00291CCA">
            <w:r w:rsidRPr="0387F8AB">
              <w:t>application</w:t>
            </w:r>
            <w:r w:rsidR="009847D4">
              <w:t xml:space="preserve"> </w:t>
            </w:r>
            <w:r w:rsidRPr="0387F8AB">
              <w:t>/</w:t>
            </w:r>
            <w:r w:rsidR="009847D4">
              <w:t xml:space="preserve"> </w:t>
            </w:r>
            <w:r w:rsidRPr="0387F8AB">
              <w:t>json</w:t>
            </w:r>
          </w:p>
        </w:tc>
      </w:tr>
    </w:tbl>
    <w:p w14:paraId="4875CE87" w14:textId="36F445B6" w:rsidR="00291CCA" w:rsidRPr="00B83617" w:rsidRDefault="0074592F" w:rsidP="00B83617">
      <w:pPr>
        <w:pStyle w:val="Heading3"/>
      </w:pPr>
      <w:r w:rsidRPr="00B83617">
        <w:t>Input Header</w:t>
      </w:r>
      <w:r w:rsidR="00B83617" w:rsidRPr="00B83617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017"/>
        <w:gridCol w:w="792"/>
        <w:gridCol w:w="1000"/>
      </w:tblGrid>
      <w:tr w:rsidR="00861A4B" w:rsidRPr="00861A4B" w14:paraId="1DE93D13" w14:textId="77777777" w:rsidTr="00B83617">
        <w:trPr>
          <w:trHeight w:val="360"/>
        </w:trPr>
        <w:tc>
          <w:tcPr>
            <w:tcW w:w="1700" w:type="dxa"/>
            <w:shd w:val="clear" w:color="auto" w:fill="D9D9D9" w:themeFill="background1" w:themeFillShade="D9"/>
            <w:vAlign w:val="center"/>
            <w:hideMark/>
          </w:tcPr>
          <w:p w14:paraId="23A9DB99" w14:textId="77777777" w:rsidR="00861A4B" w:rsidRPr="00861A4B" w:rsidRDefault="00861A4B" w:rsidP="00861A4B">
            <w:r w:rsidRPr="00861A4B">
              <w:t>Parameter</w:t>
            </w:r>
          </w:p>
        </w:tc>
        <w:tc>
          <w:tcPr>
            <w:tcW w:w="8010" w:type="dxa"/>
            <w:shd w:val="clear" w:color="auto" w:fill="D9D9D9" w:themeFill="background1" w:themeFillShade="D9"/>
            <w:vAlign w:val="center"/>
            <w:hideMark/>
          </w:tcPr>
          <w:p w14:paraId="465A4530" w14:textId="77777777" w:rsidR="00861A4B" w:rsidRPr="00861A4B" w:rsidRDefault="00861A4B" w:rsidP="00861A4B">
            <w:r w:rsidRPr="00861A4B">
              <w:t>Description</w:t>
            </w:r>
          </w:p>
        </w:tc>
        <w:tc>
          <w:tcPr>
            <w:tcW w:w="791" w:type="dxa"/>
            <w:shd w:val="clear" w:color="auto" w:fill="D9D9D9" w:themeFill="background1" w:themeFillShade="D9"/>
            <w:vAlign w:val="center"/>
            <w:hideMark/>
          </w:tcPr>
          <w:p w14:paraId="101D1CA8" w14:textId="77777777" w:rsidR="00861A4B" w:rsidRPr="00861A4B" w:rsidRDefault="00861A4B" w:rsidP="00861A4B">
            <w:r w:rsidRPr="00861A4B">
              <w:t>M/O</w:t>
            </w:r>
          </w:p>
        </w:tc>
        <w:tc>
          <w:tcPr>
            <w:tcW w:w="999" w:type="dxa"/>
            <w:shd w:val="clear" w:color="auto" w:fill="D9D9D9" w:themeFill="background1" w:themeFillShade="D9"/>
            <w:vAlign w:val="center"/>
            <w:hideMark/>
          </w:tcPr>
          <w:p w14:paraId="47E100D1" w14:textId="77777777" w:rsidR="00861A4B" w:rsidRPr="00861A4B" w:rsidRDefault="00861A4B" w:rsidP="00861A4B">
            <w:r w:rsidRPr="00861A4B">
              <w:t>Type</w:t>
            </w:r>
          </w:p>
        </w:tc>
      </w:tr>
      <w:tr w:rsidR="00861A4B" w:rsidRPr="00861A4B" w14:paraId="21DEA8B8" w14:textId="77777777" w:rsidTr="00B83617">
        <w:trPr>
          <w:trHeight w:val="360"/>
        </w:trPr>
        <w:tc>
          <w:tcPr>
            <w:tcW w:w="1700" w:type="dxa"/>
            <w:vAlign w:val="center"/>
            <w:hideMark/>
          </w:tcPr>
          <w:p w14:paraId="17D8D201" w14:textId="77777777" w:rsidR="00861A4B" w:rsidRPr="00861A4B" w:rsidRDefault="00861A4B" w:rsidP="00861A4B">
            <w:r w:rsidRPr="00861A4B">
              <w:t>Authorization</w:t>
            </w:r>
          </w:p>
        </w:tc>
        <w:tc>
          <w:tcPr>
            <w:tcW w:w="8010" w:type="dxa"/>
            <w:vAlign w:val="center"/>
            <w:hideMark/>
          </w:tcPr>
          <w:p w14:paraId="73FD2A81" w14:textId="77777777" w:rsidR="00861A4B" w:rsidRPr="00861A4B" w:rsidRDefault="00861A4B" w:rsidP="00861A4B">
            <w:r w:rsidRPr="00861A4B">
              <w:t xml:space="preserve">Token acquired from Azure AD based on the user credentials for further API calls. </w:t>
            </w:r>
          </w:p>
        </w:tc>
        <w:tc>
          <w:tcPr>
            <w:tcW w:w="791" w:type="dxa"/>
            <w:vAlign w:val="center"/>
            <w:hideMark/>
          </w:tcPr>
          <w:p w14:paraId="52549544" w14:textId="77777777" w:rsidR="00861A4B" w:rsidRPr="00861A4B" w:rsidRDefault="00861A4B" w:rsidP="00861A4B">
            <w:r w:rsidRPr="00861A4B">
              <w:t>M</w:t>
            </w:r>
          </w:p>
        </w:tc>
        <w:tc>
          <w:tcPr>
            <w:tcW w:w="999" w:type="dxa"/>
            <w:vAlign w:val="center"/>
            <w:hideMark/>
          </w:tcPr>
          <w:p w14:paraId="11EF3C08" w14:textId="77777777" w:rsidR="00861A4B" w:rsidRPr="00861A4B" w:rsidRDefault="00861A4B" w:rsidP="00861A4B">
            <w:r w:rsidRPr="00861A4B">
              <w:t>String</w:t>
            </w:r>
          </w:p>
        </w:tc>
      </w:tr>
    </w:tbl>
    <w:p w14:paraId="58A0BEC2" w14:textId="13D52D45" w:rsidR="00291CCA" w:rsidRPr="00AA30DA" w:rsidRDefault="00291CCA" w:rsidP="00C84843">
      <w:pPr>
        <w:pStyle w:val="Heading3"/>
      </w:pPr>
      <w:r w:rsidRPr="00C84843">
        <w:t>Sample</w:t>
      </w:r>
      <w:r w:rsidR="009847D4">
        <w:t xml:space="preserve"> </w:t>
      </w:r>
      <w:r w:rsidRPr="002C55D8">
        <w:t>JSON</w:t>
      </w:r>
      <w:r w:rsidR="009847D4">
        <w:t xml:space="preserve"> </w:t>
      </w:r>
      <w:r w:rsidRPr="002C55D8">
        <w:t>Response:</w:t>
      </w:r>
    </w:p>
    <w:p w14:paraId="29C2ED13" w14:textId="77777777" w:rsidR="00291CCA" w:rsidRPr="00D062AC" w:rsidRDefault="00291CCA" w:rsidP="00291CCA">
      <w:pPr>
        <w:rPr>
          <w:rFonts w:ascii="Consolas" w:hAnsi="Consolas"/>
        </w:rPr>
      </w:pPr>
      <w:r w:rsidRPr="00D062AC">
        <w:rPr>
          <w:rFonts w:ascii="Consolas" w:hAnsi="Consolas"/>
        </w:rPr>
        <w:t>{</w:t>
      </w:r>
    </w:p>
    <w:p w14:paraId="360DA827" w14:textId="456E5FED" w:rsidR="00291CCA" w:rsidRPr="00D062AC" w:rsidRDefault="009847D4" w:rsidP="00291CCA">
      <w:pPr>
        <w:rPr>
          <w:rFonts w:ascii="Consolas" w:hAnsi="Consolas"/>
        </w:rPr>
      </w:pPr>
      <w:r w:rsidRPr="00D062AC">
        <w:rPr>
          <w:rFonts w:ascii="Consolas" w:hAnsi="Consolas"/>
        </w:rPr>
        <w:t xml:space="preserve">        </w:t>
      </w:r>
      <w:r w:rsidR="00291CCA" w:rsidRPr="00D062AC">
        <w:rPr>
          <w:rFonts w:ascii="Consolas" w:hAnsi="Consolas"/>
        </w:rPr>
        <w:t>"LastSyncedBy":</w:t>
      </w:r>
      <w:r w:rsidRPr="00D062AC">
        <w:rPr>
          <w:rFonts w:ascii="Consolas" w:hAnsi="Consolas"/>
        </w:rPr>
        <w:t xml:space="preserve"> </w:t>
      </w:r>
      <w:r w:rsidR="00291CCA" w:rsidRPr="00D062AC">
        <w:rPr>
          <w:rFonts w:ascii="Consolas" w:hAnsi="Consolas"/>
        </w:rPr>
        <w:t>"",</w:t>
      </w:r>
    </w:p>
    <w:p w14:paraId="44F8A720" w14:textId="667883CB" w:rsidR="00291CCA" w:rsidRPr="00D062AC" w:rsidRDefault="009847D4" w:rsidP="00291CCA">
      <w:pPr>
        <w:rPr>
          <w:rFonts w:ascii="Consolas" w:hAnsi="Consolas"/>
        </w:rPr>
      </w:pPr>
      <w:r w:rsidRPr="00D062AC">
        <w:rPr>
          <w:rFonts w:ascii="Consolas" w:hAnsi="Consolas"/>
        </w:rPr>
        <w:t xml:space="preserve">        </w:t>
      </w:r>
      <w:r w:rsidR="00291CCA" w:rsidRPr="00D062AC">
        <w:rPr>
          <w:rFonts w:ascii="Consolas" w:hAnsi="Consolas"/>
        </w:rPr>
        <w:t>"LastSyncedDate":</w:t>
      </w:r>
      <w:r w:rsidRPr="00D062AC">
        <w:rPr>
          <w:rFonts w:ascii="Consolas" w:hAnsi="Consolas"/>
        </w:rPr>
        <w:t xml:space="preserve"> </w:t>
      </w:r>
      <w:r w:rsidR="00291CCA" w:rsidRPr="00D062AC">
        <w:rPr>
          <w:rFonts w:ascii="Consolas" w:hAnsi="Consolas"/>
        </w:rPr>
        <w:t>""</w:t>
      </w:r>
    </w:p>
    <w:p w14:paraId="123050FE" w14:textId="77777777" w:rsidR="00291CCA" w:rsidRPr="00D062AC" w:rsidRDefault="00291CCA" w:rsidP="00291CCA">
      <w:pPr>
        <w:rPr>
          <w:rFonts w:ascii="Consolas" w:hAnsi="Consolas"/>
        </w:rPr>
      </w:pPr>
      <w:r w:rsidRPr="00D062AC">
        <w:rPr>
          <w:rFonts w:ascii="Consolas" w:hAnsi="Consolas"/>
        </w:rPr>
        <w:t>}</w:t>
      </w:r>
    </w:p>
    <w:p w14:paraId="629FD5FF" w14:textId="3C47D133" w:rsidR="00291CCA" w:rsidRDefault="00C84843" w:rsidP="00B6541D">
      <w:pPr>
        <w:pStyle w:val="Heading3"/>
      </w:pPr>
      <w:r>
        <w:t>Result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205"/>
        <w:gridCol w:w="9295"/>
      </w:tblGrid>
      <w:tr w:rsidR="00B6541D" w:rsidRPr="00B6541D" w14:paraId="0B748A64" w14:textId="77777777" w:rsidTr="00B6541D">
        <w:tc>
          <w:tcPr>
            <w:tcW w:w="19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0A92D15D" w14:textId="77777777" w:rsidR="00B6541D" w:rsidRPr="00B6541D" w:rsidRDefault="00B6541D" w:rsidP="00B6541D">
            <w:pPr>
              <w:rPr>
                <w:b/>
                <w:bCs/>
              </w:rPr>
            </w:pPr>
            <w:r w:rsidRPr="00B6541D">
              <w:rPr>
                <w:b/>
                <w:bCs/>
              </w:rPr>
              <w:t>HTTP Code</w:t>
            </w:r>
          </w:p>
        </w:tc>
        <w:tc>
          <w:tcPr>
            <w:tcW w:w="80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3D76A3BE" w14:textId="77777777" w:rsidR="00B6541D" w:rsidRPr="00B6541D" w:rsidRDefault="00B6541D" w:rsidP="00B6541D">
            <w:pPr>
              <w:rPr>
                <w:b/>
                <w:bCs/>
              </w:rPr>
            </w:pPr>
            <w:r w:rsidRPr="00B6541D">
              <w:rPr>
                <w:b/>
                <w:bCs/>
              </w:rPr>
              <w:t>Result Description</w:t>
            </w:r>
          </w:p>
        </w:tc>
      </w:tr>
      <w:tr w:rsidR="00B6541D" w:rsidRPr="00B6541D" w14:paraId="2F65C656" w14:textId="77777777">
        <w:trPr>
          <w:trHeight w:val="360"/>
        </w:trPr>
        <w:tc>
          <w:tcPr>
            <w:tcW w:w="19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10EDD40E" w14:textId="77777777" w:rsidR="00B6541D" w:rsidRPr="00B6541D" w:rsidRDefault="00B6541D" w:rsidP="00B6541D">
            <w:r w:rsidRPr="00B6541D">
              <w:t>200</w:t>
            </w:r>
          </w:p>
        </w:tc>
        <w:tc>
          <w:tcPr>
            <w:tcW w:w="80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0EECD9A2" w14:textId="77777777" w:rsidR="00B6541D" w:rsidRPr="00B6541D" w:rsidRDefault="00B6541D" w:rsidP="00B6541D">
            <w:r w:rsidRPr="00B6541D">
              <w:t>Return the end time of the last sync service run and the user's name who triggered it</w:t>
            </w:r>
          </w:p>
        </w:tc>
      </w:tr>
    </w:tbl>
    <w:p w14:paraId="431C3BE7" w14:textId="65E2454A" w:rsidR="00C84843" w:rsidRDefault="00B6541D" w:rsidP="00030E68">
      <w:pPr>
        <w:pStyle w:val="Heading3"/>
      </w:pPr>
      <w:r>
        <w:t>Error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3"/>
        <w:gridCol w:w="1475"/>
        <w:gridCol w:w="8432"/>
      </w:tblGrid>
      <w:tr w:rsidR="00B6541D" w:rsidRPr="00B6541D" w14:paraId="4125F9F4" w14:textId="77777777" w:rsidTr="00B83617">
        <w:tc>
          <w:tcPr>
            <w:tcW w:w="1966" w:type="dxa"/>
            <w:shd w:val="clear" w:color="auto" w:fill="D9D9D9" w:themeFill="background1" w:themeFillShade="D9"/>
            <w:vAlign w:val="center"/>
            <w:hideMark/>
          </w:tcPr>
          <w:p w14:paraId="3BC9CCA6" w14:textId="77777777" w:rsidR="00B6541D" w:rsidRPr="00B6541D" w:rsidRDefault="00B6541D" w:rsidP="00B6541D">
            <w:r w:rsidRPr="00B6541D">
              <w:t>HTTP Code</w:t>
            </w:r>
          </w:p>
        </w:tc>
        <w:tc>
          <w:tcPr>
            <w:tcW w:w="1804" w:type="dxa"/>
            <w:shd w:val="clear" w:color="auto" w:fill="D9D9D9" w:themeFill="background1" w:themeFillShade="D9"/>
            <w:vAlign w:val="center"/>
            <w:hideMark/>
          </w:tcPr>
          <w:p w14:paraId="47BCD2B2" w14:textId="77777777" w:rsidR="00B6541D" w:rsidRPr="00B6541D" w:rsidRDefault="00B6541D" w:rsidP="00B6541D">
            <w:r w:rsidRPr="00B6541D">
              <w:t>Error Code</w:t>
            </w:r>
          </w:p>
        </w:tc>
        <w:tc>
          <w:tcPr>
            <w:tcW w:w="10610" w:type="dxa"/>
            <w:shd w:val="clear" w:color="auto" w:fill="D9D9D9" w:themeFill="background1" w:themeFillShade="D9"/>
            <w:vAlign w:val="center"/>
            <w:hideMark/>
          </w:tcPr>
          <w:p w14:paraId="31EBE110" w14:textId="77777777" w:rsidR="00B6541D" w:rsidRPr="00B6541D" w:rsidRDefault="00B6541D" w:rsidP="00B6541D">
            <w:r w:rsidRPr="00B6541D">
              <w:t>Error Description</w:t>
            </w:r>
          </w:p>
        </w:tc>
      </w:tr>
      <w:tr w:rsidR="00B6541D" w:rsidRPr="00B6541D" w14:paraId="053216FB" w14:textId="77777777" w:rsidTr="00B83617">
        <w:tc>
          <w:tcPr>
            <w:tcW w:w="1966" w:type="dxa"/>
            <w:vAlign w:val="center"/>
            <w:hideMark/>
          </w:tcPr>
          <w:p w14:paraId="68F2E8FE" w14:textId="77777777" w:rsidR="00B6541D" w:rsidRPr="00B6541D" w:rsidRDefault="00B6541D" w:rsidP="00B6541D">
            <w:r w:rsidRPr="00B6541D">
              <w:t>400</w:t>
            </w:r>
          </w:p>
        </w:tc>
        <w:tc>
          <w:tcPr>
            <w:tcW w:w="1804" w:type="dxa"/>
            <w:vAlign w:val="center"/>
            <w:hideMark/>
          </w:tcPr>
          <w:p w14:paraId="49E152EE" w14:textId="77777777" w:rsidR="00B6541D" w:rsidRPr="00B6541D" w:rsidRDefault="00B6541D" w:rsidP="00B6541D">
            <w:r w:rsidRPr="00B6541D">
              <w:t>401</w:t>
            </w:r>
          </w:p>
        </w:tc>
        <w:tc>
          <w:tcPr>
            <w:tcW w:w="10610" w:type="dxa"/>
            <w:vAlign w:val="center"/>
            <w:hideMark/>
          </w:tcPr>
          <w:p w14:paraId="3AC07AC1" w14:textId="5D6980C1" w:rsidR="00B6541D" w:rsidRPr="00B6541D" w:rsidRDefault="00CF79F3" w:rsidP="00030E68">
            <w:pPr>
              <w:ind w:left="360"/>
            </w:pPr>
            <w:r>
              <w:t xml:space="preserve">Header Token </w:t>
            </w:r>
            <w:r w:rsidR="00B6541D" w:rsidRPr="00B6541D">
              <w:t>could be missing</w:t>
            </w:r>
            <w:r w:rsidR="00030E68">
              <w:t xml:space="preserve"> / </w:t>
            </w:r>
            <w:r w:rsidR="00B6541D" w:rsidRPr="00B6541D">
              <w:t>Unauthorized User</w:t>
            </w:r>
          </w:p>
        </w:tc>
      </w:tr>
      <w:tr w:rsidR="00B6541D" w:rsidRPr="00B6541D" w14:paraId="0832192F" w14:textId="77777777" w:rsidTr="00B83617">
        <w:tc>
          <w:tcPr>
            <w:tcW w:w="1966" w:type="dxa"/>
            <w:vAlign w:val="center"/>
            <w:hideMark/>
          </w:tcPr>
          <w:p w14:paraId="6DA85EFE" w14:textId="77777777" w:rsidR="00B6541D" w:rsidRPr="00B6541D" w:rsidRDefault="00B6541D" w:rsidP="00B6541D">
            <w:r w:rsidRPr="00B6541D">
              <w:t>400</w:t>
            </w:r>
          </w:p>
        </w:tc>
        <w:tc>
          <w:tcPr>
            <w:tcW w:w="1804" w:type="dxa"/>
            <w:vAlign w:val="center"/>
            <w:hideMark/>
          </w:tcPr>
          <w:p w14:paraId="6F511EDF" w14:textId="77777777" w:rsidR="00B6541D" w:rsidRPr="00B6541D" w:rsidRDefault="00B6541D" w:rsidP="00B6541D">
            <w:r w:rsidRPr="00B6541D">
              <w:t>400</w:t>
            </w:r>
          </w:p>
        </w:tc>
        <w:tc>
          <w:tcPr>
            <w:tcW w:w="10610" w:type="dxa"/>
            <w:vAlign w:val="center"/>
            <w:hideMark/>
          </w:tcPr>
          <w:p w14:paraId="161A40BC" w14:textId="77777777" w:rsidR="00B6541D" w:rsidRPr="00B6541D" w:rsidRDefault="00B6541D" w:rsidP="00030E68">
            <w:pPr>
              <w:ind w:left="360"/>
            </w:pPr>
            <w:r w:rsidRPr="00B6541D">
              <w:t>Bad request</w:t>
            </w:r>
          </w:p>
        </w:tc>
      </w:tr>
    </w:tbl>
    <w:p w14:paraId="3B4A5F75" w14:textId="77777777" w:rsidR="00030E68" w:rsidRDefault="00030E68" w:rsidP="0096182F">
      <w:pPr>
        <w:pStyle w:val="Heading2"/>
        <w:rPr>
          <w:szCs w:val="28"/>
        </w:rPr>
        <w:sectPr w:rsidR="00030E68" w:rsidSect="00A42B16">
          <w:type w:val="continuous"/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119865A7" w14:textId="7BE1DF76" w:rsidR="00291CCA" w:rsidRDefault="00291CCA" w:rsidP="0096182F">
      <w:pPr>
        <w:pStyle w:val="Heading2"/>
      </w:pPr>
      <w:bookmarkStart w:id="61" w:name="_Toc217392196"/>
      <w:r w:rsidRPr="00D90E66">
        <w:rPr>
          <w:szCs w:val="28"/>
        </w:rPr>
        <w:t>POST</w:t>
      </w:r>
      <w:r w:rsidRPr="0387F8AB">
        <w:t>-</w:t>
      </w:r>
      <w:r w:rsidR="009847D4">
        <w:t xml:space="preserve"> </w:t>
      </w:r>
      <w:r>
        <w:t>MapUsersandRoles</w:t>
      </w:r>
      <w:bookmarkEnd w:id="61"/>
    </w:p>
    <w:p w14:paraId="1E8081A0" w14:textId="317C22C1" w:rsidR="00291CCA" w:rsidRPr="00291CCA" w:rsidRDefault="00291CCA" w:rsidP="00291CCA">
      <w:r w:rsidRPr="00291CCA">
        <w:t>This</w:t>
      </w:r>
      <w:r w:rsidR="009847D4">
        <w:t xml:space="preserve"> </w:t>
      </w:r>
      <w:r w:rsidRPr="00291CCA">
        <w:t>API</w:t>
      </w:r>
      <w:r w:rsidR="009847D4">
        <w:t xml:space="preserve"> </w:t>
      </w:r>
      <w:r w:rsidRPr="00291CCA">
        <w:t>is</w:t>
      </w:r>
      <w:r w:rsidR="009847D4">
        <w:t xml:space="preserve"> </w:t>
      </w:r>
      <w:r w:rsidRPr="00291CCA">
        <w:t>used</w:t>
      </w:r>
      <w:r w:rsidR="009847D4">
        <w:t xml:space="preserve"> </w:t>
      </w:r>
      <w:r w:rsidRPr="00291CCA">
        <w:t>to</w:t>
      </w:r>
      <w:r w:rsidR="009847D4">
        <w:t xml:space="preserve"> </w:t>
      </w:r>
      <w:r w:rsidRPr="00291CCA">
        <w:t>map</w:t>
      </w:r>
      <w:r w:rsidR="009847D4">
        <w:t xml:space="preserve"> </w:t>
      </w:r>
      <w:r w:rsidRPr="00291CCA">
        <w:t>the</w:t>
      </w:r>
      <w:r w:rsidR="009847D4">
        <w:t xml:space="preserve"> </w:t>
      </w:r>
      <w:r w:rsidRPr="00291CCA">
        <w:t>given</w:t>
      </w:r>
      <w:r w:rsidR="009847D4">
        <w:t xml:space="preserve"> </w:t>
      </w:r>
      <w:r w:rsidR="008E0A86">
        <w:t>IAI</w:t>
      </w:r>
      <w:r w:rsidR="009847D4">
        <w:t xml:space="preserve"> </w:t>
      </w:r>
      <w:r w:rsidRPr="00291CCA">
        <w:t>user</w:t>
      </w:r>
      <w:r w:rsidR="009847D4">
        <w:t xml:space="preserve"> </w:t>
      </w:r>
      <w:r w:rsidRPr="00291CCA">
        <w:t>to</w:t>
      </w:r>
      <w:r w:rsidR="009847D4">
        <w:t xml:space="preserve"> </w:t>
      </w:r>
      <w:r w:rsidRPr="00291CCA">
        <w:t>the</w:t>
      </w:r>
      <w:r w:rsidR="009847D4">
        <w:t xml:space="preserve"> </w:t>
      </w:r>
      <w:r w:rsidRPr="00291CCA">
        <w:t>given</w:t>
      </w:r>
      <w:r w:rsidR="009847D4">
        <w:t xml:space="preserve"> </w:t>
      </w:r>
      <w:r w:rsidR="008E0A86">
        <w:t>IAI</w:t>
      </w:r>
      <w:r w:rsidR="009847D4">
        <w:t xml:space="preserve"> </w:t>
      </w:r>
      <w:r w:rsidRPr="00291CCA">
        <w:t>role.</w:t>
      </w:r>
    </w:p>
    <w:p w14:paraId="18BB7DA5" w14:textId="77777777" w:rsidR="00B83617" w:rsidRDefault="00B83617" w:rsidP="00B83617">
      <w:pPr>
        <w:pStyle w:val="Heading3"/>
      </w:pPr>
      <w:r>
        <w:t>API Precondition</w:t>
      </w:r>
    </w:p>
    <w:p w14:paraId="7BE2151F" w14:textId="2B663957" w:rsidR="00291CCA" w:rsidRPr="00291CCA" w:rsidRDefault="00291CCA" w:rsidP="00291CCA">
      <w:r w:rsidRPr="00291CCA">
        <w:t>To</w:t>
      </w:r>
      <w:r w:rsidR="009847D4">
        <w:t xml:space="preserve"> </w:t>
      </w:r>
      <w:r w:rsidRPr="00291CCA">
        <w:t>fetch</w:t>
      </w:r>
      <w:r w:rsidR="009847D4">
        <w:t xml:space="preserve"> </w:t>
      </w:r>
      <w:r w:rsidRPr="00291CCA">
        <w:t>the</w:t>
      </w:r>
      <w:r w:rsidR="009847D4">
        <w:t xml:space="preserve"> </w:t>
      </w:r>
      <w:r w:rsidRPr="00291CCA">
        <w:t>response</w:t>
      </w:r>
      <w:r w:rsidR="009847D4">
        <w:t xml:space="preserve"> </w:t>
      </w:r>
      <w:r w:rsidRPr="00291CCA">
        <w:t>from</w:t>
      </w:r>
      <w:r w:rsidR="009847D4">
        <w:t xml:space="preserve"> </w:t>
      </w:r>
      <w:r w:rsidRPr="00291CCA">
        <w:t>the</w:t>
      </w:r>
      <w:r w:rsidR="009847D4">
        <w:t xml:space="preserve"> </w:t>
      </w:r>
      <w:r w:rsidRPr="00291CCA">
        <w:t>APIs,</w:t>
      </w:r>
      <w:r w:rsidR="009847D4">
        <w:t xml:space="preserve"> </w:t>
      </w:r>
      <w:r w:rsidR="003E0307">
        <w:t>the</w:t>
      </w:r>
      <w:r w:rsidR="009847D4">
        <w:t xml:space="preserve"> </w:t>
      </w:r>
      <w:r w:rsidRPr="00291CCA">
        <w:t>following</w:t>
      </w:r>
      <w:r w:rsidR="009847D4">
        <w:t xml:space="preserve"> </w:t>
      </w:r>
      <w:r w:rsidRPr="00291CCA">
        <w:t>entities</w:t>
      </w:r>
      <w:r w:rsidR="009847D4">
        <w:t xml:space="preserve"> </w:t>
      </w:r>
      <w:r w:rsidR="003E0307">
        <w:t>must</w:t>
      </w:r>
      <w:r w:rsidR="009847D4">
        <w:t xml:space="preserve"> </w:t>
      </w:r>
      <w:r w:rsidRPr="00291CCA">
        <w:t>exist.</w:t>
      </w:r>
      <w:r w:rsidR="009847D4">
        <w:t xml:space="preserve"> </w:t>
      </w:r>
    </w:p>
    <w:p w14:paraId="582E0B0C" w14:textId="77777777" w:rsidR="00BE3842" w:rsidRDefault="00BE3842" w:rsidP="001C7824">
      <w:pPr>
        <w:numPr>
          <w:ilvl w:val="0"/>
          <w:numId w:val="28"/>
        </w:numPr>
        <w:spacing w:after="0"/>
        <w:sectPr w:rsidR="00BE3842" w:rsidSect="003A01DE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2B513828" w14:textId="1DBD8EB7" w:rsidR="00291CCA" w:rsidRDefault="00291CCA" w:rsidP="00593A85">
      <w:pPr>
        <w:numPr>
          <w:ilvl w:val="0"/>
          <w:numId w:val="28"/>
        </w:numPr>
        <w:spacing w:after="0"/>
      </w:pPr>
      <w:r w:rsidRPr="0387F8AB">
        <w:t>Authorization</w:t>
      </w:r>
      <w:r w:rsidR="009847D4">
        <w:t xml:space="preserve"> </w:t>
      </w:r>
      <w:r w:rsidRPr="0387F8AB">
        <w:t>token</w:t>
      </w:r>
      <w:r w:rsidR="009847D4">
        <w:t xml:space="preserve"> </w:t>
      </w:r>
    </w:p>
    <w:p w14:paraId="65E40D9A" w14:textId="77777777" w:rsidR="00291CCA" w:rsidRDefault="00291CCA" w:rsidP="00593A85">
      <w:pPr>
        <w:numPr>
          <w:ilvl w:val="0"/>
          <w:numId w:val="28"/>
        </w:numPr>
        <w:spacing w:after="0"/>
      </w:pPr>
      <w:r>
        <w:t>userId</w:t>
      </w:r>
    </w:p>
    <w:p w14:paraId="78EABA30" w14:textId="77777777" w:rsidR="00291CCA" w:rsidRDefault="00291CCA" w:rsidP="001C7824">
      <w:pPr>
        <w:numPr>
          <w:ilvl w:val="0"/>
          <w:numId w:val="28"/>
        </w:numPr>
        <w:spacing w:after="240"/>
      </w:pPr>
      <w:r>
        <w:t>roleId</w:t>
      </w:r>
    </w:p>
    <w:p w14:paraId="796AB441" w14:textId="77777777" w:rsidR="00BE3842" w:rsidRDefault="00BE3842">
      <w:pPr>
        <w:sectPr w:rsidR="00BE3842" w:rsidSect="00BE3842">
          <w:type w:val="continuous"/>
          <w:pgSz w:w="12960" w:h="25920" w:code="5"/>
          <w:pgMar w:top="720" w:right="720" w:bottom="720" w:left="720" w:header="720" w:footer="720" w:gutter="0"/>
          <w:cols w:num="3"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040"/>
        <w:gridCol w:w="7460"/>
      </w:tblGrid>
      <w:tr w:rsidR="00291CCA" w14:paraId="3EF289EA" w14:textId="77777777" w:rsidTr="00BE3842">
        <w:trPr>
          <w:trHeight w:val="165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FF5BD32" w14:textId="77777777" w:rsidR="00291CCA" w:rsidRDefault="00291CCA" w:rsidP="00DC36CC">
            <w:pPr>
              <w:spacing w:after="0"/>
            </w:pPr>
            <w:r w:rsidRPr="0387F8AB">
              <w:t>PROTOCOL</w:t>
            </w:r>
          </w:p>
        </w:tc>
        <w:tc>
          <w:tcPr>
            <w:tcW w:w="7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680772" w14:textId="2B990336" w:rsidR="00291CCA" w:rsidRDefault="009847D4" w:rsidP="00DC36CC">
            <w:pPr>
              <w:spacing w:after="0"/>
            </w:pPr>
            <w:r>
              <w:t xml:space="preserve"> </w:t>
            </w:r>
            <w:r w:rsidR="00291CCA" w:rsidRPr="0387F8AB">
              <w:t>HTTPS</w:t>
            </w:r>
          </w:p>
        </w:tc>
      </w:tr>
      <w:tr w:rsidR="00291CCA" w14:paraId="014CE167" w14:textId="77777777" w:rsidTr="00BE3842">
        <w:trPr>
          <w:trHeight w:val="105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9A1A641" w14:textId="07FC1E89" w:rsidR="00291CCA" w:rsidRDefault="00291CCA" w:rsidP="00DC36CC">
            <w:pPr>
              <w:spacing w:after="0"/>
            </w:pPr>
            <w:r w:rsidRPr="0387F8AB">
              <w:t>PATH</w:t>
            </w:r>
            <w:r w:rsidR="009847D4">
              <w:t xml:space="preserve"> </w:t>
            </w:r>
            <w:r w:rsidR="008E0A86">
              <w:t>IAI</w:t>
            </w:r>
            <w:r w:rsidR="00855B67">
              <w:t xml:space="preserve"> (Cognite)</w:t>
            </w:r>
            <w:r w:rsidR="00396F19">
              <w:t>(Public Exposure)</w:t>
            </w:r>
          </w:p>
        </w:tc>
        <w:tc>
          <w:tcPr>
            <w:tcW w:w="7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73FA0F" w14:textId="61DE0768" w:rsidR="00291CCA" w:rsidRPr="00DC6C05" w:rsidRDefault="00291CCA" w:rsidP="00DC6C05">
            <w:pPr>
              <w:spacing w:after="0"/>
              <w:rPr>
                <w:rStyle w:val="Hyperlink"/>
                <w:rFonts w:cs="Graphik"/>
              </w:rPr>
            </w:pPr>
            <w:r w:rsidRPr="00DC6C05">
              <w:rPr>
                <w:rStyle w:val="Hyperlink"/>
                <w:rFonts w:cs="Graphik"/>
              </w:rPr>
              <w:t>https://apim-mw</w:t>
            </w:r>
            <w:r w:rsidR="00DC6C05">
              <w:rPr>
                <w:rStyle w:val="Hyperlink"/>
                <w:rFonts w:cs="Graphik"/>
              </w:rPr>
              <w:t>-aot</w:t>
            </w:r>
            <w:r w:rsidRPr="00DC6C05">
              <w:rPr>
                <w:rStyle w:val="Hyperlink"/>
                <w:rFonts w:cs="Graphik"/>
              </w:rPr>
              <w:t>-dev.azure-api.net/api/people-management/mappings/UsersWithRoles</w:t>
            </w:r>
          </w:p>
        </w:tc>
      </w:tr>
      <w:tr w:rsidR="00515B01" w14:paraId="3023928A" w14:textId="77777777" w:rsidTr="00BE3842">
        <w:trPr>
          <w:trHeight w:val="105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FC85F68" w14:textId="2DA57AD2" w:rsidR="00515B01" w:rsidRPr="0387F8AB" w:rsidRDefault="00515B01" w:rsidP="00DC36CC">
            <w:pPr>
              <w:spacing w:after="0"/>
            </w:pPr>
            <w:r>
              <w:t xml:space="preserve">PATH </w:t>
            </w:r>
            <w:r w:rsidR="008E0A86">
              <w:t>IAI</w:t>
            </w:r>
            <w:r w:rsidR="00855B67">
              <w:t xml:space="preserve"> (</w:t>
            </w:r>
            <w:r>
              <w:t>Azure</w:t>
            </w:r>
            <w:r w:rsidR="00855B67">
              <w:t>)</w:t>
            </w:r>
            <w:r w:rsidR="00396F19">
              <w:t>(Public Exposure)</w:t>
            </w:r>
          </w:p>
        </w:tc>
        <w:tc>
          <w:tcPr>
            <w:tcW w:w="7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00F0D3" w14:textId="46973DF7" w:rsidR="00515B01" w:rsidRPr="00DC6C05" w:rsidRDefault="003B1B45" w:rsidP="00DC6C05">
            <w:pPr>
              <w:spacing w:after="0"/>
              <w:rPr>
                <w:rStyle w:val="Hyperlink"/>
                <w:rFonts w:cs="Graphik"/>
              </w:rPr>
            </w:pPr>
            <w:r w:rsidRPr="003B1B45">
              <w:rPr>
                <w:rFonts w:cs="Graphik"/>
                <w:color w:val="0000FF"/>
                <w:u w:val="single"/>
              </w:rPr>
              <w:t>https://apim-aot-azure-dev.azure-api.net/api/people-management/mappings/UsersWithRoles</w:t>
            </w:r>
          </w:p>
        </w:tc>
      </w:tr>
      <w:tr w:rsidR="00291CCA" w14:paraId="272454E5" w14:textId="77777777" w:rsidTr="00BE3842">
        <w:trPr>
          <w:trHeight w:val="135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D6FD89F" w14:textId="77777777" w:rsidR="00291CCA" w:rsidRDefault="00291CCA" w:rsidP="00DC36CC">
            <w:pPr>
              <w:spacing w:after="0"/>
            </w:pPr>
            <w:r w:rsidRPr="0387F8AB">
              <w:t>METHOD</w:t>
            </w:r>
          </w:p>
        </w:tc>
        <w:tc>
          <w:tcPr>
            <w:tcW w:w="7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D65269" w14:textId="46F6C56B" w:rsidR="00291CCA" w:rsidRDefault="009847D4" w:rsidP="00DC36CC">
            <w:pPr>
              <w:spacing w:after="0"/>
            </w:pPr>
            <w:r>
              <w:t xml:space="preserve"> </w:t>
            </w:r>
            <w:r w:rsidR="00291CCA">
              <w:t>POST</w:t>
            </w:r>
          </w:p>
        </w:tc>
      </w:tr>
      <w:tr w:rsidR="00291CCA" w14:paraId="09759D84" w14:textId="77777777" w:rsidTr="00BE3842">
        <w:trPr>
          <w:trHeight w:val="240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7D9AB5C" w14:textId="235ABCA6" w:rsidR="00291CCA" w:rsidRDefault="00291CCA" w:rsidP="00DC36CC">
            <w:pPr>
              <w:spacing w:after="0"/>
            </w:pPr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7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8FBDEB" w14:textId="6BE9BBCB" w:rsidR="00291CCA" w:rsidRDefault="00291CCA" w:rsidP="00DC36CC">
            <w:pPr>
              <w:spacing w:after="0"/>
            </w:pPr>
            <w:r w:rsidRPr="0387F8AB">
              <w:t>application</w:t>
            </w:r>
            <w:r w:rsidR="009847D4">
              <w:t xml:space="preserve"> </w:t>
            </w:r>
            <w:r w:rsidRPr="0387F8AB">
              <w:t>/</w:t>
            </w:r>
            <w:r w:rsidR="009847D4">
              <w:t xml:space="preserve"> </w:t>
            </w:r>
            <w:r w:rsidRPr="0387F8AB">
              <w:t>json</w:t>
            </w:r>
          </w:p>
        </w:tc>
      </w:tr>
    </w:tbl>
    <w:p w14:paraId="2EAF3326" w14:textId="0BDB6E8D" w:rsidR="00291CCA" w:rsidRPr="00B83617" w:rsidRDefault="00BE3842" w:rsidP="00B83617">
      <w:pPr>
        <w:pStyle w:val="Heading3"/>
      </w:pPr>
      <w:r w:rsidRPr="00B83617">
        <w:t>Input Header</w:t>
      </w:r>
      <w:r w:rsidR="00B83617" w:rsidRPr="00B83617">
        <w:t xml:space="preserve"> Parameters</w:t>
      </w: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1"/>
        <w:gridCol w:w="7174"/>
        <w:gridCol w:w="1163"/>
        <w:gridCol w:w="1452"/>
      </w:tblGrid>
      <w:tr w:rsidR="00BE3842" w:rsidRPr="00BE3842" w14:paraId="35E72C96" w14:textId="77777777" w:rsidTr="00B83617">
        <w:trPr>
          <w:trHeight w:val="360"/>
        </w:trPr>
        <w:tc>
          <w:tcPr>
            <w:tcW w:w="2127" w:type="dxa"/>
            <w:shd w:val="clear" w:color="auto" w:fill="D9D9D9" w:themeFill="background1" w:themeFillShade="D9"/>
            <w:vAlign w:val="center"/>
            <w:hideMark/>
          </w:tcPr>
          <w:p w14:paraId="66D11261" w14:textId="77777777" w:rsidR="00BE3842" w:rsidRPr="00BE3842" w:rsidRDefault="00BE3842" w:rsidP="00DC36CC">
            <w:pPr>
              <w:spacing w:after="0"/>
            </w:pPr>
            <w:r w:rsidRPr="00BE3842">
              <w:t>Parameter</w:t>
            </w:r>
          </w:p>
        </w:tc>
        <w:tc>
          <w:tcPr>
            <w:tcW w:w="9072" w:type="dxa"/>
            <w:shd w:val="clear" w:color="auto" w:fill="D9D9D9" w:themeFill="background1" w:themeFillShade="D9"/>
            <w:vAlign w:val="center"/>
            <w:hideMark/>
          </w:tcPr>
          <w:p w14:paraId="7DBAFEC2" w14:textId="77777777" w:rsidR="00BE3842" w:rsidRPr="00BE3842" w:rsidRDefault="00BE3842" w:rsidP="00DC36CC">
            <w:pPr>
              <w:spacing w:after="0"/>
            </w:pPr>
            <w:r w:rsidRPr="00BE3842">
              <w:t>Description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  <w:hideMark/>
          </w:tcPr>
          <w:p w14:paraId="09CC4B6C" w14:textId="77777777" w:rsidR="00BE3842" w:rsidRPr="00BE3842" w:rsidRDefault="00BE3842" w:rsidP="00DC36CC">
            <w:pPr>
              <w:spacing w:after="0"/>
            </w:pPr>
            <w:r w:rsidRPr="00BE3842">
              <w:t>M/O</w:t>
            </w:r>
          </w:p>
        </w:tc>
        <w:tc>
          <w:tcPr>
            <w:tcW w:w="1784" w:type="dxa"/>
            <w:shd w:val="clear" w:color="auto" w:fill="D9D9D9" w:themeFill="background1" w:themeFillShade="D9"/>
            <w:vAlign w:val="center"/>
            <w:hideMark/>
          </w:tcPr>
          <w:p w14:paraId="7D7613EB" w14:textId="77777777" w:rsidR="00BE3842" w:rsidRPr="00BE3842" w:rsidRDefault="00BE3842" w:rsidP="00DC36CC">
            <w:pPr>
              <w:spacing w:after="0"/>
            </w:pPr>
            <w:r w:rsidRPr="00BE3842">
              <w:t>Type</w:t>
            </w:r>
          </w:p>
        </w:tc>
      </w:tr>
      <w:tr w:rsidR="00BE3842" w:rsidRPr="00BE3842" w14:paraId="0B5ED385" w14:textId="77777777" w:rsidTr="00B83617">
        <w:trPr>
          <w:trHeight w:val="360"/>
        </w:trPr>
        <w:tc>
          <w:tcPr>
            <w:tcW w:w="2127" w:type="dxa"/>
            <w:vAlign w:val="center"/>
            <w:hideMark/>
          </w:tcPr>
          <w:p w14:paraId="00A6470B" w14:textId="77777777" w:rsidR="00BE3842" w:rsidRPr="00BE3842" w:rsidRDefault="00BE3842" w:rsidP="00DC36CC">
            <w:pPr>
              <w:spacing w:after="0"/>
            </w:pPr>
            <w:r w:rsidRPr="00BE3842">
              <w:t>Authorization</w:t>
            </w:r>
          </w:p>
        </w:tc>
        <w:tc>
          <w:tcPr>
            <w:tcW w:w="9072" w:type="dxa"/>
            <w:vAlign w:val="center"/>
            <w:hideMark/>
          </w:tcPr>
          <w:p w14:paraId="06002E97" w14:textId="77777777" w:rsidR="00BE3842" w:rsidRPr="00BE3842" w:rsidRDefault="00BE3842" w:rsidP="00DC36CC">
            <w:pPr>
              <w:spacing w:after="0"/>
            </w:pPr>
            <w:r w:rsidRPr="00BE3842">
              <w:t xml:space="preserve">Token acquired from Azure AD based on the user credentials for further API calls. </w:t>
            </w:r>
          </w:p>
        </w:tc>
        <w:tc>
          <w:tcPr>
            <w:tcW w:w="1417" w:type="dxa"/>
            <w:vAlign w:val="center"/>
            <w:hideMark/>
          </w:tcPr>
          <w:p w14:paraId="5008162C" w14:textId="77777777" w:rsidR="00BE3842" w:rsidRPr="00BE3842" w:rsidRDefault="00BE3842" w:rsidP="00DC36CC">
            <w:pPr>
              <w:spacing w:after="0"/>
            </w:pPr>
            <w:r w:rsidRPr="00BE3842">
              <w:t>M</w:t>
            </w:r>
          </w:p>
        </w:tc>
        <w:tc>
          <w:tcPr>
            <w:tcW w:w="1784" w:type="dxa"/>
            <w:vAlign w:val="center"/>
            <w:hideMark/>
          </w:tcPr>
          <w:p w14:paraId="6147679D" w14:textId="77777777" w:rsidR="00BE3842" w:rsidRPr="00BE3842" w:rsidRDefault="00BE3842" w:rsidP="00DC36CC">
            <w:pPr>
              <w:spacing w:after="0"/>
            </w:pPr>
            <w:r w:rsidRPr="00BE3842">
              <w:t>String</w:t>
            </w:r>
          </w:p>
        </w:tc>
      </w:tr>
      <w:tr w:rsidR="00BE3842" w:rsidRPr="00BE3842" w14:paraId="4CD5DBE9" w14:textId="77777777" w:rsidTr="00B83617">
        <w:trPr>
          <w:trHeight w:val="360"/>
        </w:trPr>
        <w:tc>
          <w:tcPr>
            <w:tcW w:w="2127" w:type="dxa"/>
            <w:vAlign w:val="center"/>
            <w:hideMark/>
          </w:tcPr>
          <w:p w14:paraId="4FE554DB" w14:textId="77777777" w:rsidR="00BE3842" w:rsidRPr="00BE3842" w:rsidRDefault="00BE3842" w:rsidP="00DC36CC">
            <w:pPr>
              <w:spacing w:after="0"/>
            </w:pPr>
            <w:r w:rsidRPr="00BE3842">
              <w:t>Content/Type</w:t>
            </w:r>
          </w:p>
        </w:tc>
        <w:tc>
          <w:tcPr>
            <w:tcW w:w="9072" w:type="dxa"/>
            <w:vAlign w:val="center"/>
            <w:hideMark/>
          </w:tcPr>
          <w:p w14:paraId="2BF53099" w14:textId="77777777" w:rsidR="00BE3842" w:rsidRPr="00BE3842" w:rsidRDefault="00BE3842" w:rsidP="00DC36CC">
            <w:pPr>
              <w:spacing w:after="0"/>
            </w:pPr>
            <w:r w:rsidRPr="00BE3842">
              <w:t>application / json</w:t>
            </w:r>
          </w:p>
        </w:tc>
        <w:tc>
          <w:tcPr>
            <w:tcW w:w="1417" w:type="dxa"/>
            <w:vAlign w:val="center"/>
            <w:hideMark/>
          </w:tcPr>
          <w:p w14:paraId="78562BA7" w14:textId="77777777" w:rsidR="00BE3842" w:rsidRPr="00BE3842" w:rsidRDefault="00BE3842" w:rsidP="00DC36CC">
            <w:pPr>
              <w:spacing w:after="0"/>
            </w:pPr>
            <w:r w:rsidRPr="00BE3842">
              <w:t>M</w:t>
            </w:r>
          </w:p>
        </w:tc>
        <w:tc>
          <w:tcPr>
            <w:tcW w:w="1784" w:type="dxa"/>
            <w:vAlign w:val="center"/>
            <w:hideMark/>
          </w:tcPr>
          <w:p w14:paraId="1CD5B036" w14:textId="77777777" w:rsidR="00BE3842" w:rsidRPr="00BE3842" w:rsidRDefault="00BE3842" w:rsidP="00DC36CC">
            <w:pPr>
              <w:spacing w:after="0"/>
            </w:pPr>
            <w:r w:rsidRPr="00BE3842">
              <w:t>String</w:t>
            </w:r>
          </w:p>
        </w:tc>
      </w:tr>
    </w:tbl>
    <w:p w14:paraId="0B917BFE" w14:textId="41D4B45B" w:rsidR="00BE3842" w:rsidRPr="00B83617" w:rsidRDefault="00BE3842" w:rsidP="00B83617">
      <w:pPr>
        <w:pStyle w:val="Heading3"/>
      </w:pPr>
      <w:r w:rsidRPr="00B83617">
        <w:t>Input Body</w:t>
      </w:r>
      <w:r w:rsidR="00B83617" w:rsidRPr="00B83617">
        <w:t xml:space="preserve"> Parameters</w:t>
      </w: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8"/>
        <w:gridCol w:w="8388"/>
        <w:gridCol w:w="1434"/>
      </w:tblGrid>
      <w:tr w:rsidR="00BE3842" w:rsidRPr="00BE3842" w14:paraId="3A9180C0" w14:textId="77777777" w:rsidTr="00B83617">
        <w:trPr>
          <w:trHeight w:val="630"/>
        </w:trPr>
        <w:tc>
          <w:tcPr>
            <w:tcW w:w="2077" w:type="dxa"/>
            <w:shd w:val="clear" w:color="auto" w:fill="D9D9D9" w:themeFill="background1" w:themeFillShade="D9"/>
            <w:vAlign w:val="center"/>
            <w:hideMark/>
          </w:tcPr>
          <w:p w14:paraId="7302B77A" w14:textId="77777777" w:rsidR="00BE3842" w:rsidRPr="00BE3842" w:rsidRDefault="00BE3842" w:rsidP="00DC36CC">
            <w:pPr>
              <w:spacing w:after="0"/>
            </w:pPr>
            <w:r w:rsidRPr="00BE3842">
              <w:t>Parameter</w:t>
            </w:r>
          </w:p>
        </w:tc>
        <w:tc>
          <w:tcPr>
            <w:tcW w:w="10569" w:type="dxa"/>
            <w:shd w:val="clear" w:color="auto" w:fill="D9D9D9" w:themeFill="background1" w:themeFillShade="D9"/>
            <w:vAlign w:val="center"/>
            <w:hideMark/>
          </w:tcPr>
          <w:p w14:paraId="4A45B224" w14:textId="77777777" w:rsidR="00BE3842" w:rsidRPr="00BE3842" w:rsidRDefault="00BE3842" w:rsidP="00DC36CC">
            <w:pPr>
              <w:spacing w:after="0"/>
            </w:pPr>
            <w:r w:rsidRPr="00BE3842">
              <w:t>Description</w:t>
            </w:r>
          </w:p>
        </w:tc>
        <w:tc>
          <w:tcPr>
            <w:tcW w:w="1754" w:type="dxa"/>
            <w:shd w:val="clear" w:color="auto" w:fill="D9D9D9" w:themeFill="background1" w:themeFillShade="D9"/>
            <w:vAlign w:val="center"/>
            <w:hideMark/>
          </w:tcPr>
          <w:p w14:paraId="6ECFF25B" w14:textId="77777777" w:rsidR="00BE3842" w:rsidRPr="00BE3842" w:rsidRDefault="00BE3842" w:rsidP="00DC36CC">
            <w:pPr>
              <w:spacing w:after="0"/>
            </w:pPr>
            <w:r w:rsidRPr="00BE3842">
              <w:t>Type</w:t>
            </w:r>
          </w:p>
        </w:tc>
      </w:tr>
      <w:tr w:rsidR="00BE3842" w:rsidRPr="00BE3842" w14:paraId="3FF7D884" w14:textId="77777777" w:rsidTr="00B83617">
        <w:trPr>
          <w:trHeight w:val="315"/>
        </w:trPr>
        <w:tc>
          <w:tcPr>
            <w:tcW w:w="2077" w:type="dxa"/>
            <w:hideMark/>
          </w:tcPr>
          <w:p w14:paraId="7B050A9B" w14:textId="77777777" w:rsidR="00BE3842" w:rsidRPr="00BE3842" w:rsidRDefault="00BE3842" w:rsidP="00DC36CC">
            <w:pPr>
              <w:spacing w:after="0"/>
            </w:pPr>
            <w:r w:rsidRPr="00BE3842">
              <w:t>UserId</w:t>
            </w:r>
          </w:p>
        </w:tc>
        <w:tc>
          <w:tcPr>
            <w:tcW w:w="10569" w:type="dxa"/>
            <w:hideMark/>
          </w:tcPr>
          <w:p w14:paraId="0B74D9BE" w14:textId="15C69E21" w:rsidR="00BE3842" w:rsidRPr="00BE3842" w:rsidRDefault="00BE3842" w:rsidP="00DC36CC">
            <w:pPr>
              <w:spacing w:after="0"/>
            </w:pPr>
            <w:r w:rsidRPr="00BE3842">
              <w:t xml:space="preserve">Provide valid UserId of existing </w:t>
            </w:r>
            <w:r w:rsidR="008E0A86">
              <w:t>IAI</w:t>
            </w:r>
            <w:r w:rsidRPr="00BE3842">
              <w:t xml:space="preserve"> users who needs to be mapped to the given role</w:t>
            </w:r>
          </w:p>
        </w:tc>
        <w:tc>
          <w:tcPr>
            <w:tcW w:w="1754" w:type="dxa"/>
            <w:hideMark/>
          </w:tcPr>
          <w:p w14:paraId="1CD20433" w14:textId="77777777" w:rsidR="00BE3842" w:rsidRPr="00BE3842" w:rsidRDefault="00BE3842" w:rsidP="00DC36CC">
            <w:pPr>
              <w:spacing w:after="0"/>
            </w:pPr>
            <w:r w:rsidRPr="00BE3842">
              <w:t>String</w:t>
            </w:r>
          </w:p>
        </w:tc>
      </w:tr>
      <w:tr w:rsidR="00BE3842" w:rsidRPr="00BE3842" w14:paraId="7842C122" w14:textId="77777777" w:rsidTr="00B83617">
        <w:trPr>
          <w:trHeight w:val="315"/>
        </w:trPr>
        <w:tc>
          <w:tcPr>
            <w:tcW w:w="2077" w:type="dxa"/>
            <w:hideMark/>
          </w:tcPr>
          <w:p w14:paraId="223A1E71" w14:textId="77777777" w:rsidR="00BE3842" w:rsidRPr="00BE3842" w:rsidRDefault="00BE3842" w:rsidP="00DC36CC">
            <w:pPr>
              <w:spacing w:after="0"/>
            </w:pPr>
            <w:r w:rsidRPr="00BE3842">
              <w:t>RoleId</w:t>
            </w:r>
          </w:p>
        </w:tc>
        <w:tc>
          <w:tcPr>
            <w:tcW w:w="10569" w:type="dxa"/>
            <w:hideMark/>
          </w:tcPr>
          <w:p w14:paraId="2AAE8A67" w14:textId="6B77D1F9" w:rsidR="00BE3842" w:rsidRPr="00BE3842" w:rsidRDefault="00BE3842" w:rsidP="00DC36CC">
            <w:pPr>
              <w:spacing w:after="0"/>
            </w:pPr>
            <w:r w:rsidRPr="00BE3842">
              <w:t xml:space="preserve">Provide valid RoleId of existing </w:t>
            </w:r>
            <w:r w:rsidR="008E0A86">
              <w:t>IAI</w:t>
            </w:r>
            <w:r w:rsidRPr="00BE3842">
              <w:t xml:space="preserve"> roles which need to be mapped to the given </w:t>
            </w:r>
            <w:r w:rsidR="008E0A86">
              <w:t>IAI</w:t>
            </w:r>
            <w:r w:rsidRPr="00BE3842">
              <w:t xml:space="preserve"> user</w:t>
            </w:r>
          </w:p>
        </w:tc>
        <w:tc>
          <w:tcPr>
            <w:tcW w:w="1754" w:type="dxa"/>
            <w:hideMark/>
          </w:tcPr>
          <w:p w14:paraId="0500517C" w14:textId="77777777" w:rsidR="00BE3842" w:rsidRPr="00BE3842" w:rsidRDefault="00BE3842" w:rsidP="00DC36CC">
            <w:pPr>
              <w:spacing w:after="0"/>
            </w:pPr>
            <w:r w:rsidRPr="00BE3842">
              <w:t>String</w:t>
            </w:r>
          </w:p>
        </w:tc>
      </w:tr>
    </w:tbl>
    <w:p w14:paraId="724AD146" w14:textId="77777777" w:rsidR="00DC36CC" w:rsidRDefault="00DC36CC" w:rsidP="00BE3842">
      <w:pPr>
        <w:pStyle w:val="Heading3"/>
        <w:sectPr w:rsidR="00DC36CC" w:rsidSect="00BE3842">
          <w:type w:val="continuous"/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6CDD09A6" w14:textId="327E164F" w:rsidR="00291CCA" w:rsidRPr="002C55D8" w:rsidRDefault="00291CCA" w:rsidP="00BE3842">
      <w:pPr>
        <w:pStyle w:val="Heading3"/>
        <w:rPr>
          <w:b w:val="0"/>
          <w:bCs w:val="0"/>
        </w:rPr>
      </w:pPr>
      <w:r w:rsidRPr="002C55D8">
        <w:t>Sample</w:t>
      </w:r>
      <w:r w:rsidR="009847D4">
        <w:t xml:space="preserve"> </w:t>
      </w:r>
      <w:r w:rsidRPr="002C55D8">
        <w:t>JSON</w:t>
      </w:r>
      <w:r w:rsidR="009847D4">
        <w:t xml:space="preserve"> </w:t>
      </w:r>
      <w:r w:rsidRPr="002C55D8">
        <w:t>Request</w:t>
      </w:r>
      <w:r w:rsidR="009847D4">
        <w:t xml:space="preserve"> </w:t>
      </w:r>
    </w:p>
    <w:p w14:paraId="76C826A1" w14:textId="77777777" w:rsidR="00291CCA" w:rsidRPr="006C131F" w:rsidRDefault="00291CCA" w:rsidP="00DC3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6C131F">
        <w:rPr>
          <w:rFonts w:ascii="Consolas" w:eastAsia="Times New Roman" w:hAnsi="Consolas" w:cs="Courier New"/>
          <w:szCs w:val="20"/>
        </w:rPr>
        <w:t>{</w:t>
      </w:r>
    </w:p>
    <w:p w14:paraId="777EDC1B" w14:textId="180E8C3B" w:rsidR="00291CCA" w:rsidRPr="006C131F" w:rsidRDefault="009847D4" w:rsidP="00DC3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>
        <w:rPr>
          <w:rFonts w:ascii="Consolas" w:eastAsia="Times New Roman" w:hAnsi="Consolas" w:cs="Courier New"/>
          <w:szCs w:val="20"/>
        </w:rPr>
        <w:t xml:space="preserve">    </w:t>
      </w:r>
      <w:r w:rsidR="00291CCA" w:rsidRPr="006C131F">
        <w:rPr>
          <w:rFonts w:ascii="Consolas" w:eastAsia="Times New Roman" w:hAnsi="Consolas" w:cs="Courier New"/>
          <w:szCs w:val="20"/>
        </w:rPr>
        <w:t>"Mappings":</w:t>
      </w:r>
      <w:r>
        <w:rPr>
          <w:rFonts w:ascii="Consolas" w:eastAsia="Times New Roman" w:hAnsi="Consolas" w:cs="Courier New"/>
          <w:szCs w:val="20"/>
        </w:rPr>
        <w:t xml:space="preserve"> </w:t>
      </w:r>
      <w:r w:rsidR="00291CCA" w:rsidRPr="006C131F">
        <w:rPr>
          <w:rFonts w:ascii="Consolas" w:eastAsia="Times New Roman" w:hAnsi="Consolas" w:cs="Courier New"/>
          <w:szCs w:val="20"/>
        </w:rPr>
        <w:t>[</w:t>
      </w:r>
    </w:p>
    <w:p w14:paraId="58CEEE1F" w14:textId="70213274" w:rsidR="00291CCA" w:rsidRPr="006C131F" w:rsidRDefault="009847D4" w:rsidP="00DC3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>
        <w:rPr>
          <w:rFonts w:ascii="Consolas" w:eastAsia="Times New Roman" w:hAnsi="Consolas" w:cs="Courier New"/>
          <w:szCs w:val="20"/>
        </w:rPr>
        <w:t xml:space="preserve">        </w:t>
      </w:r>
      <w:r w:rsidR="00291CCA" w:rsidRPr="006C131F">
        <w:rPr>
          <w:rFonts w:ascii="Consolas" w:eastAsia="Times New Roman" w:hAnsi="Consolas" w:cs="Courier New"/>
          <w:szCs w:val="20"/>
        </w:rPr>
        <w:t>{</w:t>
      </w:r>
    </w:p>
    <w:p w14:paraId="1591EDE9" w14:textId="4F3C6A58" w:rsidR="00291CCA" w:rsidRPr="006C131F" w:rsidRDefault="009847D4" w:rsidP="00DC3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>
        <w:rPr>
          <w:rFonts w:ascii="Consolas" w:eastAsia="Times New Roman" w:hAnsi="Consolas" w:cs="Courier New"/>
          <w:szCs w:val="20"/>
        </w:rPr>
        <w:t xml:space="preserve">            </w:t>
      </w:r>
      <w:r w:rsidR="00291CCA" w:rsidRPr="006C131F">
        <w:rPr>
          <w:rFonts w:ascii="Consolas" w:eastAsia="Times New Roman" w:hAnsi="Consolas" w:cs="Courier New"/>
          <w:szCs w:val="20"/>
        </w:rPr>
        <w:t>"UserId":</w:t>
      </w:r>
      <w:r>
        <w:rPr>
          <w:rFonts w:ascii="Consolas" w:eastAsia="Times New Roman" w:hAnsi="Consolas" w:cs="Courier New"/>
          <w:szCs w:val="20"/>
        </w:rPr>
        <w:t xml:space="preserve"> </w:t>
      </w:r>
      <w:r w:rsidR="00291CCA" w:rsidRPr="006C131F">
        <w:rPr>
          <w:rFonts w:ascii="Consolas" w:eastAsia="Times New Roman" w:hAnsi="Consolas" w:cs="Courier New"/>
          <w:szCs w:val="20"/>
        </w:rPr>
        <w:t>"",</w:t>
      </w:r>
    </w:p>
    <w:p w14:paraId="1A60C489" w14:textId="40BE8C82" w:rsidR="00291CCA" w:rsidRPr="006C131F" w:rsidRDefault="009847D4" w:rsidP="00DC3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>
        <w:rPr>
          <w:rFonts w:ascii="Consolas" w:eastAsia="Times New Roman" w:hAnsi="Consolas" w:cs="Courier New"/>
          <w:szCs w:val="20"/>
        </w:rPr>
        <w:t xml:space="preserve">            </w:t>
      </w:r>
      <w:r w:rsidR="00291CCA" w:rsidRPr="006C131F">
        <w:rPr>
          <w:rFonts w:ascii="Consolas" w:eastAsia="Times New Roman" w:hAnsi="Consolas" w:cs="Courier New"/>
          <w:szCs w:val="20"/>
        </w:rPr>
        <w:t>"RoleId":</w:t>
      </w:r>
      <w:r>
        <w:rPr>
          <w:rFonts w:ascii="Consolas" w:eastAsia="Times New Roman" w:hAnsi="Consolas" w:cs="Courier New"/>
          <w:szCs w:val="20"/>
        </w:rPr>
        <w:t xml:space="preserve"> </w:t>
      </w:r>
      <w:r w:rsidR="00291CCA" w:rsidRPr="006C131F">
        <w:rPr>
          <w:rFonts w:ascii="Consolas" w:eastAsia="Times New Roman" w:hAnsi="Consolas" w:cs="Courier New"/>
          <w:szCs w:val="20"/>
        </w:rPr>
        <w:t>""</w:t>
      </w:r>
    </w:p>
    <w:p w14:paraId="0D607ACA" w14:textId="52C09AC0" w:rsidR="00291CCA" w:rsidRPr="006C131F" w:rsidRDefault="009847D4" w:rsidP="00DC3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>
        <w:rPr>
          <w:rFonts w:ascii="Consolas" w:eastAsia="Times New Roman" w:hAnsi="Consolas" w:cs="Courier New"/>
          <w:szCs w:val="20"/>
        </w:rPr>
        <w:t xml:space="preserve">        </w:t>
      </w:r>
      <w:r w:rsidR="00291CCA" w:rsidRPr="006C131F">
        <w:rPr>
          <w:rFonts w:ascii="Consolas" w:eastAsia="Times New Roman" w:hAnsi="Consolas" w:cs="Courier New"/>
          <w:szCs w:val="20"/>
        </w:rPr>
        <w:t>}</w:t>
      </w:r>
    </w:p>
    <w:p w14:paraId="495341A4" w14:textId="733FB9F1" w:rsidR="00291CCA" w:rsidRPr="006C131F" w:rsidRDefault="009847D4" w:rsidP="00DC3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>
        <w:rPr>
          <w:rFonts w:ascii="Consolas" w:eastAsia="Times New Roman" w:hAnsi="Consolas" w:cs="Courier New"/>
          <w:szCs w:val="20"/>
        </w:rPr>
        <w:t xml:space="preserve">    </w:t>
      </w:r>
      <w:r w:rsidR="00291CCA" w:rsidRPr="006C131F">
        <w:rPr>
          <w:rFonts w:ascii="Consolas" w:eastAsia="Times New Roman" w:hAnsi="Consolas" w:cs="Courier New"/>
          <w:szCs w:val="20"/>
        </w:rPr>
        <w:t>]</w:t>
      </w:r>
    </w:p>
    <w:p w14:paraId="1A0A1B81" w14:textId="77777777" w:rsidR="00291CCA" w:rsidRDefault="00291CCA" w:rsidP="00DC3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6C131F">
        <w:rPr>
          <w:rFonts w:ascii="Consolas" w:eastAsia="Times New Roman" w:hAnsi="Consolas" w:cs="Courier New"/>
          <w:szCs w:val="20"/>
        </w:rPr>
        <w:t>}</w:t>
      </w:r>
    </w:p>
    <w:p w14:paraId="10CDDF0F" w14:textId="56E7BEF1" w:rsidR="00291CCA" w:rsidRPr="002C55D8" w:rsidRDefault="00DC36CC" w:rsidP="00BE3842">
      <w:pPr>
        <w:pStyle w:val="Heading3"/>
        <w:rPr>
          <w:b w:val="0"/>
          <w:bCs w:val="0"/>
        </w:rPr>
      </w:pPr>
      <w:r>
        <w:br w:type="column"/>
      </w:r>
      <w:r w:rsidR="00291CCA" w:rsidRPr="002C55D8">
        <w:t>Sample</w:t>
      </w:r>
      <w:r w:rsidR="009847D4">
        <w:t xml:space="preserve"> </w:t>
      </w:r>
      <w:r w:rsidR="00291CCA" w:rsidRPr="002C55D8">
        <w:t>JSON</w:t>
      </w:r>
      <w:r w:rsidR="009847D4">
        <w:t xml:space="preserve"> </w:t>
      </w:r>
      <w:r w:rsidR="00291CCA" w:rsidRPr="002C55D8">
        <w:t>Response</w:t>
      </w:r>
    </w:p>
    <w:p w14:paraId="44F308F5" w14:textId="777EFEC9" w:rsidR="00291CCA" w:rsidRPr="00481C51" w:rsidRDefault="00291CCA" w:rsidP="00DC3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theme="minorHAnsi"/>
        </w:rPr>
      </w:pPr>
      <w:r w:rsidRPr="00481C51">
        <w:rPr>
          <w:rFonts w:ascii="Consolas" w:eastAsia="Times New Roman" w:hAnsi="Consolas" w:cstheme="minorHAnsi"/>
        </w:rPr>
        <w:t>{</w:t>
      </w:r>
      <w:r w:rsidR="009847D4" w:rsidRPr="00481C51">
        <w:rPr>
          <w:rFonts w:ascii="Consolas" w:eastAsia="Times New Roman" w:hAnsi="Consolas" w:cstheme="minorHAnsi"/>
        </w:rPr>
        <w:t xml:space="preserve"> </w:t>
      </w:r>
      <w:r w:rsidRPr="00481C51">
        <w:rPr>
          <w:rFonts w:ascii="Consolas" w:eastAsia="Times New Roman" w:hAnsi="Consolas" w:cstheme="minorHAnsi"/>
        </w:rPr>
        <w:tab/>
      </w:r>
    </w:p>
    <w:p w14:paraId="3AAB75EC" w14:textId="75C94BFE" w:rsidR="00291CCA" w:rsidRPr="00481C51" w:rsidRDefault="00291CCA" w:rsidP="00DC3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theme="minorHAnsi"/>
        </w:rPr>
      </w:pPr>
      <w:r w:rsidRPr="00481C51">
        <w:rPr>
          <w:rFonts w:ascii="Consolas" w:eastAsia="Times New Roman" w:hAnsi="Consolas" w:cstheme="minorHAnsi"/>
        </w:rPr>
        <w:tab/>
        <w:t>"message":</w:t>
      </w:r>
      <w:r w:rsidR="009847D4" w:rsidRPr="00481C51">
        <w:rPr>
          <w:rFonts w:ascii="Consolas" w:eastAsia="Times New Roman" w:hAnsi="Consolas" w:cstheme="minorHAnsi"/>
        </w:rPr>
        <w:t xml:space="preserve"> </w:t>
      </w:r>
      <w:r w:rsidRPr="00481C51">
        <w:rPr>
          <w:rFonts w:ascii="Consolas" w:eastAsia="Times New Roman" w:hAnsi="Consolas" w:cstheme="minorHAnsi"/>
        </w:rPr>
        <w:t>"User</w:t>
      </w:r>
      <w:r w:rsidR="009847D4" w:rsidRPr="00481C51">
        <w:rPr>
          <w:rFonts w:ascii="Consolas" w:eastAsia="Times New Roman" w:hAnsi="Consolas" w:cstheme="minorHAnsi"/>
        </w:rPr>
        <w:t xml:space="preserve"> </w:t>
      </w:r>
      <w:r w:rsidRPr="00481C51">
        <w:rPr>
          <w:rFonts w:ascii="Consolas" w:eastAsia="Times New Roman" w:hAnsi="Consolas" w:cstheme="minorHAnsi"/>
        </w:rPr>
        <w:t>successfully</w:t>
      </w:r>
      <w:r w:rsidR="009847D4" w:rsidRPr="00481C51">
        <w:rPr>
          <w:rFonts w:ascii="Consolas" w:eastAsia="Times New Roman" w:hAnsi="Consolas" w:cstheme="minorHAnsi"/>
        </w:rPr>
        <w:t xml:space="preserve"> </w:t>
      </w:r>
      <w:r w:rsidRPr="00481C51">
        <w:rPr>
          <w:rFonts w:ascii="Consolas" w:eastAsia="Times New Roman" w:hAnsi="Consolas" w:cstheme="minorHAnsi"/>
        </w:rPr>
        <w:t>mapped</w:t>
      </w:r>
      <w:r w:rsidR="009847D4" w:rsidRPr="00481C51">
        <w:rPr>
          <w:rFonts w:ascii="Consolas" w:eastAsia="Times New Roman" w:hAnsi="Consolas" w:cstheme="minorHAnsi"/>
        </w:rPr>
        <w:t xml:space="preserve"> </w:t>
      </w:r>
      <w:r w:rsidRPr="00481C51">
        <w:rPr>
          <w:rFonts w:ascii="Consolas" w:eastAsia="Times New Roman" w:hAnsi="Consolas" w:cstheme="minorHAnsi"/>
        </w:rPr>
        <w:t>to</w:t>
      </w:r>
      <w:r w:rsidR="009847D4" w:rsidRPr="00481C51">
        <w:rPr>
          <w:rFonts w:ascii="Consolas" w:eastAsia="Times New Roman" w:hAnsi="Consolas" w:cstheme="minorHAnsi"/>
        </w:rPr>
        <w:t xml:space="preserve"> </w:t>
      </w:r>
      <w:r w:rsidRPr="00481C51">
        <w:rPr>
          <w:rFonts w:ascii="Consolas" w:eastAsia="Times New Roman" w:hAnsi="Consolas" w:cstheme="minorHAnsi"/>
        </w:rPr>
        <w:t>the</w:t>
      </w:r>
      <w:r w:rsidR="009847D4" w:rsidRPr="00481C51">
        <w:rPr>
          <w:rFonts w:ascii="Consolas" w:eastAsia="Times New Roman" w:hAnsi="Consolas" w:cstheme="minorHAnsi"/>
        </w:rPr>
        <w:t xml:space="preserve"> </w:t>
      </w:r>
      <w:r w:rsidRPr="00481C51">
        <w:rPr>
          <w:rFonts w:ascii="Consolas" w:eastAsia="Times New Roman" w:hAnsi="Consolas" w:cstheme="minorHAnsi"/>
        </w:rPr>
        <w:t>roles."</w:t>
      </w:r>
      <w:r w:rsidR="009847D4" w:rsidRPr="00481C51">
        <w:rPr>
          <w:rFonts w:ascii="Consolas" w:eastAsia="Times New Roman" w:hAnsi="Consolas" w:cstheme="minorHAnsi"/>
        </w:rPr>
        <w:t xml:space="preserve"> </w:t>
      </w:r>
    </w:p>
    <w:p w14:paraId="5ED7AD2F" w14:textId="77777777" w:rsidR="00291CCA" w:rsidRPr="00481C51" w:rsidRDefault="00291CCA" w:rsidP="00DC3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theme="minorHAnsi"/>
        </w:rPr>
      </w:pPr>
      <w:r w:rsidRPr="00481C51">
        <w:rPr>
          <w:rFonts w:ascii="Consolas" w:eastAsia="Times New Roman" w:hAnsi="Consolas" w:cstheme="minorHAnsi"/>
        </w:rPr>
        <w:t>}</w:t>
      </w:r>
    </w:p>
    <w:p w14:paraId="3B4B6829" w14:textId="77777777" w:rsidR="00DC36CC" w:rsidRDefault="00DC36CC" w:rsidP="0029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eastAsia="Times New Roman" w:cstheme="minorHAnsi"/>
        </w:rPr>
        <w:sectPr w:rsidR="00DC36CC" w:rsidSect="00DC36CC">
          <w:type w:val="continuous"/>
          <w:pgSz w:w="12960" w:h="25920" w:code="5"/>
          <w:pgMar w:top="720" w:right="720" w:bottom="720" w:left="720" w:header="720" w:footer="720" w:gutter="0"/>
          <w:cols w:num="2" w:space="720"/>
          <w:docGrid w:linePitch="360"/>
        </w:sectPr>
      </w:pPr>
    </w:p>
    <w:p w14:paraId="46C2B213" w14:textId="1D6A67D9" w:rsidR="00C30550" w:rsidRDefault="00C30550" w:rsidP="00DC36CC">
      <w:pPr>
        <w:pStyle w:val="Heading3"/>
      </w:pPr>
      <w:r>
        <w:t>Result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205"/>
        <w:gridCol w:w="9295"/>
      </w:tblGrid>
      <w:tr w:rsidR="00C30550" w:rsidRPr="00C30550" w14:paraId="58526305" w14:textId="77777777" w:rsidTr="00C30550">
        <w:tc>
          <w:tcPr>
            <w:tcW w:w="19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64421419" w14:textId="77777777" w:rsidR="00C30550" w:rsidRPr="00C30550" w:rsidRDefault="00C30550" w:rsidP="00DC36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</w:rPr>
            </w:pPr>
            <w:r w:rsidRPr="00C30550">
              <w:rPr>
                <w:rFonts w:eastAsia="Times New Roman" w:cstheme="minorHAnsi"/>
              </w:rPr>
              <w:t>HTTP Code</w:t>
            </w:r>
          </w:p>
        </w:tc>
        <w:tc>
          <w:tcPr>
            <w:tcW w:w="80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5609FD97" w14:textId="77777777" w:rsidR="00C30550" w:rsidRPr="00C30550" w:rsidRDefault="00C30550" w:rsidP="00DC36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</w:rPr>
            </w:pPr>
            <w:r w:rsidRPr="00C30550">
              <w:rPr>
                <w:rFonts w:eastAsia="Times New Roman" w:cstheme="minorHAnsi"/>
              </w:rPr>
              <w:t>Result Description</w:t>
            </w:r>
          </w:p>
        </w:tc>
      </w:tr>
      <w:tr w:rsidR="00C30550" w:rsidRPr="00C30550" w14:paraId="53B36C40" w14:textId="77777777">
        <w:trPr>
          <w:trHeight w:val="360"/>
        </w:trPr>
        <w:tc>
          <w:tcPr>
            <w:tcW w:w="19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6BAD967F" w14:textId="77777777" w:rsidR="00C30550" w:rsidRPr="00C30550" w:rsidRDefault="00C30550" w:rsidP="00DC36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</w:rPr>
            </w:pPr>
            <w:r w:rsidRPr="00C30550">
              <w:rPr>
                <w:rFonts w:eastAsia="Times New Roman" w:cstheme="minorHAnsi"/>
              </w:rPr>
              <w:t>200</w:t>
            </w:r>
          </w:p>
        </w:tc>
        <w:tc>
          <w:tcPr>
            <w:tcW w:w="80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D73849D" w14:textId="36FB6D2E" w:rsidR="00C30550" w:rsidRPr="00C30550" w:rsidRDefault="00C30550" w:rsidP="00DC36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</w:rPr>
            </w:pPr>
            <w:r w:rsidRPr="00C30550">
              <w:rPr>
                <w:rFonts w:eastAsia="Times New Roman" w:cstheme="minorHAnsi"/>
              </w:rPr>
              <w:t xml:space="preserve">Returns when the user successfully mapped to the given </w:t>
            </w:r>
            <w:r w:rsidR="008E0A86">
              <w:rPr>
                <w:rFonts w:eastAsia="Times New Roman" w:cstheme="minorHAnsi"/>
              </w:rPr>
              <w:t>IAI</w:t>
            </w:r>
            <w:r w:rsidRPr="00C30550">
              <w:rPr>
                <w:rFonts w:eastAsia="Times New Roman" w:cstheme="minorHAnsi"/>
              </w:rPr>
              <w:t xml:space="preserve"> role</w:t>
            </w:r>
          </w:p>
        </w:tc>
      </w:tr>
    </w:tbl>
    <w:p w14:paraId="2FE4C573" w14:textId="447E4ADB" w:rsidR="00C30550" w:rsidRDefault="00C30550" w:rsidP="00DC36CC">
      <w:pPr>
        <w:pStyle w:val="Heading3"/>
      </w:pPr>
      <w:r>
        <w:t>Error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3"/>
        <w:gridCol w:w="1475"/>
        <w:gridCol w:w="8432"/>
      </w:tblGrid>
      <w:tr w:rsidR="00C30550" w:rsidRPr="00C30550" w14:paraId="135AB492" w14:textId="77777777" w:rsidTr="00B83617">
        <w:tc>
          <w:tcPr>
            <w:tcW w:w="1966" w:type="dxa"/>
            <w:shd w:val="clear" w:color="auto" w:fill="F2F2F2" w:themeFill="background1" w:themeFillShade="F2"/>
            <w:vAlign w:val="center"/>
            <w:hideMark/>
          </w:tcPr>
          <w:p w14:paraId="46040857" w14:textId="77777777" w:rsidR="00C30550" w:rsidRPr="00C30550" w:rsidRDefault="00C30550" w:rsidP="00DC36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</w:rPr>
            </w:pPr>
            <w:r w:rsidRPr="00C30550">
              <w:rPr>
                <w:rFonts w:eastAsia="Times New Roman" w:cstheme="minorHAnsi"/>
              </w:rPr>
              <w:t>HTTP Code</w:t>
            </w:r>
          </w:p>
        </w:tc>
        <w:tc>
          <w:tcPr>
            <w:tcW w:w="1804" w:type="dxa"/>
            <w:shd w:val="clear" w:color="auto" w:fill="F2F2F2" w:themeFill="background1" w:themeFillShade="F2"/>
            <w:vAlign w:val="center"/>
            <w:hideMark/>
          </w:tcPr>
          <w:p w14:paraId="23C0C527" w14:textId="77777777" w:rsidR="00C30550" w:rsidRPr="00C30550" w:rsidRDefault="00C30550" w:rsidP="00DC36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</w:rPr>
            </w:pPr>
            <w:r w:rsidRPr="00C30550">
              <w:rPr>
                <w:rFonts w:eastAsia="Times New Roman" w:cstheme="minorHAnsi"/>
              </w:rPr>
              <w:t>Error Code</w:t>
            </w:r>
          </w:p>
        </w:tc>
        <w:tc>
          <w:tcPr>
            <w:tcW w:w="10610" w:type="dxa"/>
            <w:shd w:val="clear" w:color="auto" w:fill="F2F2F2" w:themeFill="background1" w:themeFillShade="F2"/>
            <w:vAlign w:val="center"/>
            <w:hideMark/>
          </w:tcPr>
          <w:p w14:paraId="355830F3" w14:textId="77777777" w:rsidR="00C30550" w:rsidRPr="00C30550" w:rsidRDefault="00C30550" w:rsidP="00DC36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</w:rPr>
            </w:pPr>
            <w:r w:rsidRPr="00C30550">
              <w:rPr>
                <w:rFonts w:eastAsia="Times New Roman" w:cstheme="minorHAnsi"/>
              </w:rPr>
              <w:t>Error Description</w:t>
            </w:r>
          </w:p>
        </w:tc>
      </w:tr>
      <w:tr w:rsidR="00C30550" w:rsidRPr="00C30550" w14:paraId="21644E38" w14:textId="77777777" w:rsidTr="00B83617">
        <w:tc>
          <w:tcPr>
            <w:tcW w:w="1966" w:type="dxa"/>
            <w:vAlign w:val="center"/>
            <w:hideMark/>
          </w:tcPr>
          <w:p w14:paraId="19CDF3CC" w14:textId="77777777" w:rsidR="00C30550" w:rsidRPr="00C30550" w:rsidRDefault="00C30550" w:rsidP="00DC36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</w:rPr>
            </w:pPr>
            <w:r w:rsidRPr="00C30550">
              <w:rPr>
                <w:rFonts w:eastAsia="Times New Roman" w:cstheme="minorHAnsi"/>
              </w:rPr>
              <w:t>400</w:t>
            </w:r>
          </w:p>
        </w:tc>
        <w:tc>
          <w:tcPr>
            <w:tcW w:w="1804" w:type="dxa"/>
            <w:vAlign w:val="center"/>
            <w:hideMark/>
          </w:tcPr>
          <w:p w14:paraId="0D0E99C7" w14:textId="77777777" w:rsidR="00C30550" w:rsidRPr="00C30550" w:rsidRDefault="00C30550" w:rsidP="00DC36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</w:rPr>
            </w:pPr>
            <w:r w:rsidRPr="00C30550">
              <w:rPr>
                <w:rFonts w:eastAsia="Times New Roman" w:cstheme="minorHAnsi"/>
              </w:rPr>
              <w:t>401</w:t>
            </w:r>
          </w:p>
        </w:tc>
        <w:tc>
          <w:tcPr>
            <w:tcW w:w="10610" w:type="dxa"/>
            <w:vAlign w:val="center"/>
            <w:hideMark/>
          </w:tcPr>
          <w:p w14:paraId="765E7967" w14:textId="69E2BCF0" w:rsidR="00C30550" w:rsidRPr="00C30550" w:rsidRDefault="00CF79F3" w:rsidP="00DC36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Header Token </w:t>
            </w:r>
            <w:r w:rsidR="00C30550" w:rsidRPr="00C30550">
              <w:rPr>
                <w:rFonts w:eastAsia="Times New Roman" w:cstheme="minorHAnsi"/>
              </w:rPr>
              <w:t>could be missing</w:t>
            </w:r>
            <w:r w:rsidR="00C30550">
              <w:rPr>
                <w:rFonts w:eastAsia="Times New Roman" w:cstheme="minorHAnsi"/>
              </w:rPr>
              <w:t xml:space="preserve"> </w:t>
            </w:r>
            <w:r w:rsidR="0083492B">
              <w:rPr>
                <w:rFonts w:eastAsia="Times New Roman" w:cstheme="minorHAnsi"/>
              </w:rPr>
              <w:t xml:space="preserve">/ </w:t>
            </w:r>
            <w:r w:rsidR="00C30550" w:rsidRPr="00C30550">
              <w:rPr>
                <w:rFonts w:eastAsia="Times New Roman" w:cstheme="minorHAnsi"/>
              </w:rPr>
              <w:t>Unauthorized User</w:t>
            </w:r>
          </w:p>
        </w:tc>
      </w:tr>
      <w:tr w:rsidR="00C30550" w:rsidRPr="00C30550" w14:paraId="554AE22D" w14:textId="77777777" w:rsidTr="00B83617">
        <w:tc>
          <w:tcPr>
            <w:tcW w:w="1966" w:type="dxa"/>
            <w:vAlign w:val="center"/>
            <w:hideMark/>
          </w:tcPr>
          <w:p w14:paraId="2019801B" w14:textId="77777777" w:rsidR="00C30550" w:rsidRPr="00C30550" w:rsidRDefault="00C30550" w:rsidP="00DC36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</w:rPr>
            </w:pPr>
            <w:r w:rsidRPr="00C30550">
              <w:rPr>
                <w:rFonts w:eastAsia="Times New Roman" w:cstheme="minorHAnsi"/>
              </w:rPr>
              <w:t>400</w:t>
            </w:r>
          </w:p>
        </w:tc>
        <w:tc>
          <w:tcPr>
            <w:tcW w:w="1804" w:type="dxa"/>
            <w:vAlign w:val="center"/>
            <w:hideMark/>
          </w:tcPr>
          <w:p w14:paraId="0D544369" w14:textId="77777777" w:rsidR="00C30550" w:rsidRPr="00C30550" w:rsidRDefault="00C30550" w:rsidP="00DC36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</w:rPr>
            </w:pPr>
            <w:r w:rsidRPr="00C30550">
              <w:rPr>
                <w:rFonts w:eastAsia="Times New Roman" w:cstheme="minorHAnsi"/>
              </w:rPr>
              <w:t>400</w:t>
            </w:r>
          </w:p>
        </w:tc>
        <w:tc>
          <w:tcPr>
            <w:tcW w:w="10610" w:type="dxa"/>
            <w:vAlign w:val="center"/>
            <w:hideMark/>
          </w:tcPr>
          <w:p w14:paraId="74AABE13" w14:textId="77777777" w:rsidR="00C30550" w:rsidRPr="00C30550" w:rsidRDefault="00C30550" w:rsidP="00DC36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eastAsia="Times New Roman" w:cstheme="minorHAnsi"/>
              </w:rPr>
            </w:pPr>
            <w:r w:rsidRPr="00C30550">
              <w:rPr>
                <w:rFonts w:eastAsia="Times New Roman" w:cstheme="minorHAnsi"/>
              </w:rPr>
              <w:t>Bad request</w:t>
            </w:r>
          </w:p>
        </w:tc>
      </w:tr>
    </w:tbl>
    <w:p w14:paraId="40D9828A" w14:textId="77777777" w:rsidR="005B0B72" w:rsidRDefault="005B0B72" w:rsidP="0096182F">
      <w:pPr>
        <w:pStyle w:val="Heading2"/>
        <w:rPr>
          <w:szCs w:val="28"/>
        </w:rPr>
        <w:sectPr w:rsidR="005B0B72" w:rsidSect="00BE3842">
          <w:type w:val="continuous"/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1C16CFE0" w14:textId="396C68D3" w:rsidR="00291CCA" w:rsidRDefault="00291CCA" w:rsidP="0096182F">
      <w:pPr>
        <w:pStyle w:val="Heading2"/>
      </w:pPr>
      <w:bookmarkStart w:id="62" w:name="_Toc217392197"/>
      <w:r w:rsidRPr="00D90E66">
        <w:rPr>
          <w:szCs w:val="28"/>
        </w:rPr>
        <w:t>POST</w:t>
      </w:r>
      <w:r w:rsidRPr="0387F8AB">
        <w:t>-</w:t>
      </w:r>
      <w:r w:rsidR="009847D4">
        <w:t xml:space="preserve"> </w:t>
      </w:r>
      <w:r>
        <w:t>MapGroupsandRoles</w:t>
      </w:r>
      <w:bookmarkEnd w:id="62"/>
    </w:p>
    <w:p w14:paraId="323195AC" w14:textId="7D1E90FF" w:rsidR="00291CCA" w:rsidRPr="00291CCA" w:rsidRDefault="00291CCA" w:rsidP="00291CCA">
      <w:r w:rsidRPr="00291CCA">
        <w:t>This</w:t>
      </w:r>
      <w:r w:rsidR="009847D4">
        <w:t xml:space="preserve"> </w:t>
      </w:r>
      <w:r w:rsidRPr="00291CCA">
        <w:t>API</w:t>
      </w:r>
      <w:r w:rsidR="009847D4">
        <w:t xml:space="preserve"> </w:t>
      </w:r>
      <w:r w:rsidRPr="00291CCA">
        <w:t>is</w:t>
      </w:r>
      <w:r w:rsidR="009847D4">
        <w:t xml:space="preserve"> </w:t>
      </w:r>
      <w:r w:rsidRPr="00291CCA">
        <w:t>used</w:t>
      </w:r>
      <w:r w:rsidR="009847D4">
        <w:t xml:space="preserve"> </w:t>
      </w:r>
      <w:r w:rsidRPr="00291CCA">
        <w:t>to</w:t>
      </w:r>
      <w:r w:rsidR="009847D4">
        <w:t xml:space="preserve"> </w:t>
      </w:r>
      <w:r w:rsidRPr="00291CCA">
        <w:t>map</w:t>
      </w:r>
      <w:r w:rsidR="009847D4">
        <w:t xml:space="preserve"> </w:t>
      </w:r>
      <w:r w:rsidRPr="00291CCA">
        <w:t>the</w:t>
      </w:r>
      <w:r w:rsidR="009847D4">
        <w:t xml:space="preserve"> </w:t>
      </w:r>
      <w:r w:rsidRPr="00291CCA">
        <w:t>given</w:t>
      </w:r>
      <w:r w:rsidR="009847D4">
        <w:t xml:space="preserve"> </w:t>
      </w:r>
      <w:r w:rsidRPr="00291CCA">
        <w:t>AD</w:t>
      </w:r>
      <w:r w:rsidR="009847D4">
        <w:t xml:space="preserve"> </w:t>
      </w:r>
      <w:r w:rsidRPr="00291CCA">
        <w:t>group</w:t>
      </w:r>
      <w:r w:rsidR="009847D4">
        <w:t xml:space="preserve"> </w:t>
      </w:r>
      <w:r w:rsidRPr="00291CCA">
        <w:t>to</w:t>
      </w:r>
      <w:r w:rsidR="009847D4">
        <w:t xml:space="preserve"> </w:t>
      </w:r>
      <w:r w:rsidRPr="00291CCA">
        <w:t>the</w:t>
      </w:r>
      <w:r w:rsidR="009847D4">
        <w:t xml:space="preserve"> </w:t>
      </w:r>
      <w:r w:rsidRPr="00291CCA">
        <w:t>given</w:t>
      </w:r>
      <w:r w:rsidR="009847D4">
        <w:t xml:space="preserve"> </w:t>
      </w:r>
      <w:r w:rsidR="008E0A86">
        <w:t>IAI</w:t>
      </w:r>
      <w:r w:rsidR="009847D4">
        <w:t xml:space="preserve"> </w:t>
      </w:r>
      <w:r w:rsidRPr="00291CCA">
        <w:t>role.</w:t>
      </w:r>
    </w:p>
    <w:p w14:paraId="40BA1648" w14:textId="77777777" w:rsidR="00B83617" w:rsidRDefault="00B83617" w:rsidP="00B83617">
      <w:pPr>
        <w:pStyle w:val="Heading3"/>
      </w:pPr>
      <w:r>
        <w:t>API Precondition</w:t>
      </w:r>
    </w:p>
    <w:p w14:paraId="63463985" w14:textId="73ABFEB0" w:rsidR="00291CCA" w:rsidRPr="00291CCA" w:rsidRDefault="00291CCA" w:rsidP="00291CCA">
      <w:r w:rsidRPr="00291CCA">
        <w:t>To</w:t>
      </w:r>
      <w:r w:rsidR="009847D4">
        <w:t xml:space="preserve"> </w:t>
      </w:r>
      <w:r w:rsidRPr="00291CCA">
        <w:t>fetch</w:t>
      </w:r>
      <w:r w:rsidR="009847D4">
        <w:t xml:space="preserve"> </w:t>
      </w:r>
      <w:r w:rsidRPr="00291CCA">
        <w:t>the</w:t>
      </w:r>
      <w:r w:rsidR="009847D4">
        <w:t xml:space="preserve"> </w:t>
      </w:r>
      <w:r w:rsidRPr="00291CCA">
        <w:t>response</w:t>
      </w:r>
      <w:r w:rsidR="009847D4">
        <w:t xml:space="preserve"> </w:t>
      </w:r>
      <w:r w:rsidRPr="00291CCA">
        <w:t>from</w:t>
      </w:r>
      <w:r w:rsidR="009847D4">
        <w:t xml:space="preserve"> </w:t>
      </w:r>
      <w:r w:rsidRPr="00291CCA">
        <w:t>the</w:t>
      </w:r>
      <w:r w:rsidR="009847D4">
        <w:t xml:space="preserve"> </w:t>
      </w:r>
      <w:r w:rsidRPr="00291CCA">
        <w:t>APIs,</w:t>
      </w:r>
      <w:r w:rsidR="009847D4">
        <w:t xml:space="preserve"> </w:t>
      </w:r>
      <w:r w:rsidR="00A7137C">
        <w:t>the</w:t>
      </w:r>
      <w:r w:rsidR="009847D4">
        <w:t xml:space="preserve"> </w:t>
      </w:r>
      <w:r w:rsidRPr="00291CCA">
        <w:t>following</w:t>
      </w:r>
      <w:r w:rsidR="009847D4">
        <w:t xml:space="preserve"> </w:t>
      </w:r>
      <w:r w:rsidRPr="00291CCA">
        <w:t>entities</w:t>
      </w:r>
      <w:r w:rsidR="009847D4">
        <w:t xml:space="preserve"> </w:t>
      </w:r>
      <w:r w:rsidR="00A7137C">
        <w:t>must</w:t>
      </w:r>
      <w:r w:rsidR="009847D4">
        <w:t xml:space="preserve"> </w:t>
      </w:r>
      <w:r w:rsidRPr="00291CCA">
        <w:t>exist.</w:t>
      </w:r>
      <w:r w:rsidR="009847D4">
        <w:t xml:space="preserve"> </w:t>
      </w:r>
    </w:p>
    <w:p w14:paraId="3DDDFFE6" w14:textId="77777777" w:rsidR="005B0B72" w:rsidRDefault="005B0B72" w:rsidP="001C7824">
      <w:pPr>
        <w:numPr>
          <w:ilvl w:val="0"/>
          <w:numId w:val="28"/>
        </w:numPr>
        <w:spacing w:after="0"/>
        <w:sectPr w:rsidR="005B0B72" w:rsidSect="005B0B72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18199390" w14:textId="4ABDEBD3" w:rsidR="00291CCA" w:rsidRDefault="00291CCA" w:rsidP="00593A85">
      <w:pPr>
        <w:numPr>
          <w:ilvl w:val="0"/>
          <w:numId w:val="28"/>
        </w:numPr>
        <w:spacing w:after="0"/>
      </w:pPr>
      <w:r w:rsidRPr="0387F8AB">
        <w:t>Authorization</w:t>
      </w:r>
      <w:r w:rsidR="009847D4">
        <w:t xml:space="preserve"> </w:t>
      </w:r>
      <w:r w:rsidRPr="0387F8AB">
        <w:t>token</w:t>
      </w:r>
      <w:r w:rsidR="009847D4">
        <w:t xml:space="preserve"> </w:t>
      </w:r>
    </w:p>
    <w:p w14:paraId="283EB289" w14:textId="77777777" w:rsidR="00291CCA" w:rsidRDefault="00291CCA" w:rsidP="00593A85">
      <w:pPr>
        <w:numPr>
          <w:ilvl w:val="0"/>
          <w:numId w:val="28"/>
        </w:numPr>
        <w:spacing w:after="0"/>
      </w:pPr>
      <w:r>
        <w:t>GroupId</w:t>
      </w:r>
    </w:p>
    <w:p w14:paraId="08540698" w14:textId="4B2BB514" w:rsidR="00291CCA" w:rsidRDefault="00646B64" w:rsidP="001C7824">
      <w:pPr>
        <w:numPr>
          <w:ilvl w:val="0"/>
          <w:numId w:val="28"/>
        </w:numPr>
        <w:spacing w:after="240"/>
      </w:pPr>
      <w:r>
        <w:t>R</w:t>
      </w:r>
      <w:r w:rsidR="00291CCA">
        <w:t>oleId</w:t>
      </w:r>
    </w:p>
    <w:p w14:paraId="08AEF6CC" w14:textId="77777777" w:rsidR="005B0B72" w:rsidRDefault="005B0B72" w:rsidP="005B0B72">
      <w:pPr>
        <w:spacing w:after="0"/>
        <w:ind w:left="720"/>
        <w:sectPr w:rsidR="005B0B72" w:rsidSect="005B0B72">
          <w:type w:val="continuous"/>
          <w:pgSz w:w="12960" w:h="25920" w:code="5"/>
          <w:pgMar w:top="720" w:right="720" w:bottom="720" w:left="720" w:header="720" w:footer="720" w:gutter="0"/>
          <w:cols w:num="3"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908"/>
        <w:gridCol w:w="8592"/>
      </w:tblGrid>
      <w:tr w:rsidR="00291CCA" w14:paraId="63052F55" w14:textId="77777777" w:rsidTr="005B0B72">
        <w:trPr>
          <w:trHeight w:val="16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55A1FAF" w14:textId="77777777" w:rsidR="00291CCA" w:rsidRDefault="00291CCA">
            <w:r w:rsidRPr="0387F8AB">
              <w:t>PROTOCOL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7E5810" w14:textId="4FA263B6" w:rsidR="00291CCA" w:rsidRDefault="009847D4">
            <w:r>
              <w:t xml:space="preserve"> </w:t>
            </w:r>
            <w:r w:rsidR="00291CCA" w:rsidRPr="0387F8AB">
              <w:t>HTTPS</w:t>
            </w:r>
          </w:p>
        </w:tc>
      </w:tr>
      <w:tr w:rsidR="00291CCA" w14:paraId="1D50035B" w14:textId="77777777" w:rsidTr="005B0B72">
        <w:trPr>
          <w:trHeight w:val="10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8F5C1B2" w14:textId="519C9490" w:rsidR="00291CCA" w:rsidRDefault="00291CCA">
            <w:r w:rsidRPr="0387F8AB">
              <w:t>PATH</w:t>
            </w:r>
            <w:r w:rsidR="009847D4">
              <w:t xml:space="preserve"> </w:t>
            </w:r>
            <w:r w:rsidR="008E0A86">
              <w:t>IAI</w:t>
            </w:r>
            <w:r w:rsidR="00BE7D3F">
              <w:t xml:space="preserve"> (Cognite)</w:t>
            </w:r>
            <w:r w:rsidR="00396F19">
              <w:t>(Public Exposure)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14A021" w14:textId="45920883" w:rsidR="00291CCA" w:rsidRPr="00DC6C05" w:rsidRDefault="00C42509" w:rsidP="00DC6C05">
            <w:pPr>
              <w:spacing w:after="0"/>
              <w:rPr>
                <w:rStyle w:val="Hyperlink"/>
                <w:rFonts w:cs="Graphik"/>
              </w:rPr>
            </w:pPr>
            <w:r w:rsidRPr="00C42509">
              <w:rPr>
                <w:rFonts w:cs="Graphik"/>
                <w:color w:val="0000FF"/>
                <w:u w:val="single"/>
              </w:rPr>
              <w:t>https://apim-mw-aot-dev.azure-api.net/api/people-management/mappings/GroupsWithRoles</w:t>
            </w:r>
          </w:p>
        </w:tc>
      </w:tr>
      <w:tr w:rsidR="003B1B45" w14:paraId="4FC78BAC" w14:textId="77777777" w:rsidTr="005B0B72">
        <w:trPr>
          <w:trHeight w:val="10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53E71B2" w14:textId="2C36B2AD" w:rsidR="003B1B45" w:rsidRPr="0387F8AB" w:rsidRDefault="003B1B45">
            <w:r>
              <w:t xml:space="preserve">PATH </w:t>
            </w:r>
            <w:r w:rsidR="008E0A86">
              <w:t>IAI</w:t>
            </w:r>
            <w:r w:rsidR="00BE7D3F">
              <w:t xml:space="preserve"> (</w:t>
            </w:r>
            <w:r>
              <w:t>Azure</w:t>
            </w:r>
            <w:r w:rsidR="00BE7D3F">
              <w:t>)</w:t>
            </w:r>
            <w:r w:rsidR="00396F19">
              <w:t>(Public Exposure)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CC0D44" w14:textId="77777777" w:rsidR="00BA5238" w:rsidRPr="00BA5238" w:rsidRDefault="00BA5238" w:rsidP="00BA5238">
            <w:pPr>
              <w:spacing w:after="0"/>
              <w:rPr>
                <w:rFonts w:cs="Graphik"/>
                <w:color w:val="0000FF"/>
                <w:u w:val="single"/>
              </w:rPr>
            </w:pPr>
            <w:r w:rsidRPr="00BA5238">
              <w:rPr>
                <w:rFonts w:cs="Graphik"/>
                <w:color w:val="0000FF"/>
                <w:u w:val="single"/>
              </w:rPr>
              <w:t>https://apim-aot-azure-dev.azure-api.net/api/people-management/mappings/GroupsWithRoles</w:t>
            </w:r>
          </w:p>
          <w:p w14:paraId="779CA735" w14:textId="77777777" w:rsidR="003B1B45" w:rsidRPr="00DC6C05" w:rsidRDefault="003B1B45" w:rsidP="00DC6C05">
            <w:pPr>
              <w:spacing w:after="0"/>
              <w:rPr>
                <w:rStyle w:val="Hyperlink"/>
                <w:rFonts w:cs="Graphik"/>
              </w:rPr>
            </w:pPr>
          </w:p>
        </w:tc>
      </w:tr>
      <w:tr w:rsidR="00291CCA" w14:paraId="3450D669" w14:textId="77777777" w:rsidTr="005B0B72">
        <w:trPr>
          <w:trHeight w:val="13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19D8D15" w14:textId="77777777" w:rsidR="00291CCA" w:rsidRDefault="00291CCA">
            <w:r w:rsidRPr="0387F8AB">
              <w:t>METHOD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3A1BFF" w14:textId="4BF91044" w:rsidR="00291CCA" w:rsidRDefault="009847D4">
            <w:r>
              <w:t xml:space="preserve"> </w:t>
            </w:r>
            <w:r w:rsidR="00291CCA">
              <w:t>POST</w:t>
            </w:r>
          </w:p>
        </w:tc>
      </w:tr>
      <w:tr w:rsidR="00291CCA" w14:paraId="64D50072" w14:textId="77777777" w:rsidTr="005B0B72">
        <w:trPr>
          <w:trHeight w:val="240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C3E4CA5" w14:textId="55935595" w:rsidR="00291CCA" w:rsidRDefault="00291CCA"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0F08E5" w14:textId="133895D2" w:rsidR="00291CCA" w:rsidRDefault="00291CCA">
            <w:r w:rsidRPr="0387F8AB">
              <w:t>application</w:t>
            </w:r>
            <w:r w:rsidR="009847D4">
              <w:t xml:space="preserve"> </w:t>
            </w:r>
            <w:r w:rsidRPr="0387F8AB">
              <w:t>/</w:t>
            </w:r>
            <w:r w:rsidR="009847D4">
              <w:t xml:space="preserve"> </w:t>
            </w:r>
            <w:r w:rsidRPr="0387F8AB">
              <w:t>json</w:t>
            </w:r>
          </w:p>
        </w:tc>
      </w:tr>
    </w:tbl>
    <w:p w14:paraId="56EED145" w14:textId="5B6A1B1D" w:rsidR="00291CCA" w:rsidRPr="00B83617" w:rsidRDefault="001C7824" w:rsidP="00B83617">
      <w:pPr>
        <w:pStyle w:val="Heading3"/>
      </w:pPr>
      <w:r w:rsidRPr="00B83617">
        <w:t>Input Header</w:t>
      </w:r>
      <w:r w:rsidR="00B83617" w:rsidRPr="00B83617">
        <w:t xml:space="preserve"> Parameters</w:t>
      </w: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1"/>
        <w:gridCol w:w="7396"/>
        <w:gridCol w:w="1275"/>
        <w:gridCol w:w="1118"/>
      </w:tblGrid>
      <w:tr w:rsidR="001C7824" w:rsidRPr="001C7824" w14:paraId="2956CF30" w14:textId="77777777" w:rsidTr="00B83617">
        <w:trPr>
          <w:trHeight w:val="360"/>
        </w:trPr>
        <w:tc>
          <w:tcPr>
            <w:tcW w:w="2127" w:type="dxa"/>
            <w:shd w:val="clear" w:color="auto" w:fill="D9D9D9" w:themeFill="background1" w:themeFillShade="D9"/>
            <w:vAlign w:val="center"/>
            <w:hideMark/>
          </w:tcPr>
          <w:p w14:paraId="18D2BE63" w14:textId="77777777" w:rsidR="001C7824" w:rsidRPr="001C7824" w:rsidRDefault="001C7824" w:rsidP="001C7824">
            <w:r w:rsidRPr="001C7824">
              <w:t>Parameter</w:t>
            </w:r>
          </w:p>
        </w:tc>
        <w:tc>
          <w:tcPr>
            <w:tcW w:w="9355" w:type="dxa"/>
            <w:shd w:val="clear" w:color="auto" w:fill="D9D9D9" w:themeFill="background1" w:themeFillShade="D9"/>
            <w:vAlign w:val="center"/>
            <w:hideMark/>
          </w:tcPr>
          <w:p w14:paraId="67DE8ED7" w14:textId="77777777" w:rsidR="001C7824" w:rsidRPr="001C7824" w:rsidRDefault="001C7824" w:rsidP="001C7824">
            <w:r w:rsidRPr="001C7824">
              <w:t>Description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  <w:hideMark/>
          </w:tcPr>
          <w:p w14:paraId="601AB4C1" w14:textId="77777777" w:rsidR="001C7824" w:rsidRPr="001C7824" w:rsidRDefault="001C7824" w:rsidP="001C7824">
            <w:r w:rsidRPr="001C7824">
              <w:t>M/O</w:t>
            </w:r>
          </w:p>
        </w:tc>
        <w:tc>
          <w:tcPr>
            <w:tcW w:w="1359" w:type="dxa"/>
            <w:shd w:val="clear" w:color="auto" w:fill="D9D9D9" w:themeFill="background1" w:themeFillShade="D9"/>
            <w:vAlign w:val="center"/>
            <w:hideMark/>
          </w:tcPr>
          <w:p w14:paraId="7B954A78" w14:textId="77777777" w:rsidR="001C7824" w:rsidRPr="001C7824" w:rsidRDefault="001C7824" w:rsidP="001C7824">
            <w:r w:rsidRPr="001C7824">
              <w:t>Type</w:t>
            </w:r>
          </w:p>
        </w:tc>
      </w:tr>
      <w:tr w:rsidR="001C7824" w:rsidRPr="001C7824" w14:paraId="57DE9C67" w14:textId="77777777" w:rsidTr="00B83617">
        <w:trPr>
          <w:trHeight w:val="360"/>
        </w:trPr>
        <w:tc>
          <w:tcPr>
            <w:tcW w:w="2127" w:type="dxa"/>
            <w:vAlign w:val="center"/>
            <w:hideMark/>
          </w:tcPr>
          <w:p w14:paraId="02572601" w14:textId="77777777" w:rsidR="001C7824" w:rsidRPr="001C7824" w:rsidRDefault="001C7824" w:rsidP="001C7824">
            <w:r w:rsidRPr="001C7824">
              <w:t>Authorization</w:t>
            </w:r>
          </w:p>
        </w:tc>
        <w:tc>
          <w:tcPr>
            <w:tcW w:w="9355" w:type="dxa"/>
            <w:vAlign w:val="center"/>
            <w:hideMark/>
          </w:tcPr>
          <w:p w14:paraId="6459A55D" w14:textId="77777777" w:rsidR="001C7824" w:rsidRPr="001C7824" w:rsidRDefault="001C7824" w:rsidP="001C7824">
            <w:r w:rsidRPr="001C7824">
              <w:t xml:space="preserve">Token acquired from Azure AD based on the user credentials for further API calls. </w:t>
            </w:r>
          </w:p>
        </w:tc>
        <w:tc>
          <w:tcPr>
            <w:tcW w:w="1559" w:type="dxa"/>
            <w:vAlign w:val="center"/>
            <w:hideMark/>
          </w:tcPr>
          <w:p w14:paraId="5E29D90C" w14:textId="77777777" w:rsidR="001C7824" w:rsidRPr="001C7824" w:rsidRDefault="001C7824" w:rsidP="001C7824">
            <w:r w:rsidRPr="001C7824">
              <w:t>M</w:t>
            </w:r>
          </w:p>
        </w:tc>
        <w:tc>
          <w:tcPr>
            <w:tcW w:w="1359" w:type="dxa"/>
            <w:vAlign w:val="center"/>
            <w:hideMark/>
          </w:tcPr>
          <w:p w14:paraId="0678804C" w14:textId="77777777" w:rsidR="001C7824" w:rsidRPr="001C7824" w:rsidRDefault="001C7824" w:rsidP="001C7824">
            <w:r w:rsidRPr="001C7824">
              <w:t>String</w:t>
            </w:r>
          </w:p>
        </w:tc>
      </w:tr>
      <w:tr w:rsidR="001C7824" w:rsidRPr="001C7824" w14:paraId="08B28AE2" w14:textId="77777777" w:rsidTr="00B83617">
        <w:trPr>
          <w:trHeight w:val="360"/>
        </w:trPr>
        <w:tc>
          <w:tcPr>
            <w:tcW w:w="2127" w:type="dxa"/>
            <w:vAlign w:val="center"/>
            <w:hideMark/>
          </w:tcPr>
          <w:p w14:paraId="12230F7C" w14:textId="77777777" w:rsidR="001C7824" w:rsidRPr="001C7824" w:rsidRDefault="001C7824" w:rsidP="001C7824">
            <w:r w:rsidRPr="001C7824">
              <w:t>Content/Type</w:t>
            </w:r>
          </w:p>
        </w:tc>
        <w:tc>
          <w:tcPr>
            <w:tcW w:w="9355" w:type="dxa"/>
            <w:vAlign w:val="center"/>
            <w:hideMark/>
          </w:tcPr>
          <w:p w14:paraId="6615C962" w14:textId="77777777" w:rsidR="001C7824" w:rsidRPr="001C7824" w:rsidRDefault="001C7824" w:rsidP="001C7824">
            <w:r w:rsidRPr="001C7824">
              <w:t>application / json</w:t>
            </w:r>
          </w:p>
        </w:tc>
        <w:tc>
          <w:tcPr>
            <w:tcW w:w="1559" w:type="dxa"/>
            <w:vAlign w:val="center"/>
            <w:hideMark/>
          </w:tcPr>
          <w:p w14:paraId="6CDB9D6D" w14:textId="77777777" w:rsidR="001C7824" w:rsidRPr="001C7824" w:rsidRDefault="001C7824" w:rsidP="001C7824">
            <w:r w:rsidRPr="001C7824">
              <w:t>M</w:t>
            </w:r>
          </w:p>
        </w:tc>
        <w:tc>
          <w:tcPr>
            <w:tcW w:w="1359" w:type="dxa"/>
            <w:vAlign w:val="center"/>
            <w:hideMark/>
          </w:tcPr>
          <w:p w14:paraId="40333CDC" w14:textId="77777777" w:rsidR="001C7824" w:rsidRPr="001C7824" w:rsidRDefault="001C7824" w:rsidP="001C7824">
            <w:r w:rsidRPr="001C7824">
              <w:t>String</w:t>
            </w:r>
          </w:p>
        </w:tc>
      </w:tr>
    </w:tbl>
    <w:p w14:paraId="2BF340F5" w14:textId="4B12B1B7" w:rsidR="001C7824" w:rsidRPr="00B83617" w:rsidRDefault="001C7824" w:rsidP="00B83617">
      <w:pPr>
        <w:pStyle w:val="Heading3"/>
      </w:pPr>
      <w:r w:rsidRPr="00B83617">
        <w:t>Input Body</w:t>
      </w:r>
      <w:r w:rsidR="00B83617" w:rsidRPr="00B83617">
        <w:t xml:space="preserve"> Parameters</w:t>
      </w: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8"/>
        <w:gridCol w:w="8700"/>
        <w:gridCol w:w="1122"/>
      </w:tblGrid>
      <w:tr w:rsidR="001C7824" w:rsidRPr="001C7824" w14:paraId="29390A89" w14:textId="77777777" w:rsidTr="00B83617">
        <w:trPr>
          <w:trHeight w:val="630"/>
        </w:trPr>
        <w:tc>
          <w:tcPr>
            <w:tcW w:w="2077" w:type="dxa"/>
            <w:shd w:val="clear" w:color="auto" w:fill="D9D9D9" w:themeFill="background1" w:themeFillShade="D9"/>
            <w:vAlign w:val="center"/>
            <w:hideMark/>
          </w:tcPr>
          <w:p w14:paraId="0767B8DD" w14:textId="77777777" w:rsidR="001C7824" w:rsidRPr="001C7824" w:rsidRDefault="001C7824" w:rsidP="001C7824">
            <w:r w:rsidRPr="001C7824">
              <w:t>Parameter</w:t>
            </w:r>
          </w:p>
        </w:tc>
        <w:tc>
          <w:tcPr>
            <w:tcW w:w="10964" w:type="dxa"/>
            <w:shd w:val="clear" w:color="auto" w:fill="D9D9D9" w:themeFill="background1" w:themeFillShade="D9"/>
            <w:vAlign w:val="center"/>
            <w:hideMark/>
          </w:tcPr>
          <w:p w14:paraId="312B9BAD" w14:textId="77777777" w:rsidR="001C7824" w:rsidRPr="001C7824" w:rsidRDefault="001C7824" w:rsidP="001C7824">
            <w:r w:rsidRPr="001C7824">
              <w:t>Description</w:t>
            </w:r>
          </w:p>
        </w:tc>
        <w:tc>
          <w:tcPr>
            <w:tcW w:w="1359" w:type="dxa"/>
            <w:shd w:val="clear" w:color="auto" w:fill="D9D9D9" w:themeFill="background1" w:themeFillShade="D9"/>
            <w:vAlign w:val="center"/>
            <w:hideMark/>
          </w:tcPr>
          <w:p w14:paraId="710007D3" w14:textId="77777777" w:rsidR="001C7824" w:rsidRPr="001C7824" w:rsidRDefault="001C7824" w:rsidP="001C7824">
            <w:r w:rsidRPr="001C7824">
              <w:t>Type</w:t>
            </w:r>
          </w:p>
        </w:tc>
      </w:tr>
      <w:tr w:rsidR="001C7824" w:rsidRPr="001C7824" w14:paraId="29633F74" w14:textId="77777777" w:rsidTr="00B83617">
        <w:trPr>
          <w:trHeight w:val="315"/>
        </w:trPr>
        <w:tc>
          <w:tcPr>
            <w:tcW w:w="2077" w:type="dxa"/>
            <w:hideMark/>
          </w:tcPr>
          <w:p w14:paraId="0C55FE5E" w14:textId="77777777" w:rsidR="001C7824" w:rsidRPr="001C7824" w:rsidRDefault="001C7824" w:rsidP="001C7824">
            <w:r w:rsidRPr="001C7824">
              <w:t>GroupId</w:t>
            </w:r>
          </w:p>
        </w:tc>
        <w:tc>
          <w:tcPr>
            <w:tcW w:w="10964" w:type="dxa"/>
            <w:hideMark/>
          </w:tcPr>
          <w:p w14:paraId="5A0C1265" w14:textId="77777777" w:rsidR="001C7824" w:rsidRPr="001C7824" w:rsidRDefault="001C7824" w:rsidP="001C7824">
            <w:r w:rsidRPr="001C7824">
              <w:t>Provide valid GroupId of existing AD groups which need to be mapped to the given role</w:t>
            </w:r>
          </w:p>
        </w:tc>
        <w:tc>
          <w:tcPr>
            <w:tcW w:w="1359" w:type="dxa"/>
            <w:hideMark/>
          </w:tcPr>
          <w:p w14:paraId="1C2A9A04" w14:textId="77777777" w:rsidR="001C7824" w:rsidRPr="001C7824" w:rsidRDefault="001C7824" w:rsidP="001C7824">
            <w:r w:rsidRPr="001C7824">
              <w:t>String</w:t>
            </w:r>
          </w:p>
        </w:tc>
      </w:tr>
      <w:tr w:rsidR="001C7824" w:rsidRPr="001C7824" w14:paraId="2BD25496" w14:textId="77777777" w:rsidTr="00B83617">
        <w:trPr>
          <w:trHeight w:val="315"/>
        </w:trPr>
        <w:tc>
          <w:tcPr>
            <w:tcW w:w="2077" w:type="dxa"/>
            <w:hideMark/>
          </w:tcPr>
          <w:p w14:paraId="5F86213A" w14:textId="77777777" w:rsidR="001C7824" w:rsidRPr="001C7824" w:rsidRDefault="001C7824" w:rsidP="001C7824">
            <w:r w:rsidRPr="001C7824">
              <w:t>RoleId</w:t>
            </w:r>
          </w:p>
        </w:tc>
        <w:tc>
          <w:tcPr>
            <w:tcW w:w="10964" w:type="dxa"/>
            <w:hideMark/>
          </w:tcPr>
          <w:p w14:paraId="37B590FA" w14:textId="201F600F" w:rsidR="001C7824" w:rsidRPr="001C7824" w:rsidRDefault="001C7824" w:rsidP="001C7824">
            <w:r w:rsidRPr="001C7824">
              <w:t xml:space="preserve">Provide valid RoleId of existing </w:t>
            </w:r>
            <w:r w:rsidR="008E0A86">
              <w:t>IAI</w:t>
            </w:r>
            <w:r w:rsidRPr="001C7824">
              <w:t xml:space="preserve"> roles which need to be mapped to the given AD group</w:t>
            </w:r>
          </w:p>
        </w:tc>
        <w:tc>
          <w:tcPr>
            <w:tcW w:w="1359" w:type="dxa"/>
            <w:hideMark/>
          </w:tcPr>
          <w:p w14:paraId="4B8797AB" w14:textId="77777777" w:rsidR="001C7824" w:rsidRPr="001C7824" w:rsidRDefault="001C7824" w:rsidP="001C7824">
            <w:r w:rsidRPr="001C7824">
              <w:t>String</w:t>
            </w:r>
          </w:p>
        </w:tc>
      </w:tr>
    </w:tbl>
    <w:p w14:paraId="4EAE0DEE" w14:textId="77777777" w:rsidR="00B40851" w:rsidRDefault="00B40851" w:rsidP="00B40851">
      <w:pPr>
        <w:pStyle w:val="Heading3"/>
        <w:sectPr w:rsidR="00B40851" w:rsidSect="005B0B72">
          <w:type w:val="continuous"/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559F6A09" w14:textId="07ABBD68" w:rsidR="00291CCA" w:rsidRPr="002C55D8" w:rsidRDefault="00291CCA" w:rsidP="00B40851">
      <w:pPr>
        <w:pStyle w:val="Heading3"/>
        <w:rPr>
          <w:b w:val="0"/>
          <w:bCs w:val="0"/>
        </w:rPr>
      </w:pPr>
      <w:r w:rsidRPr="002C55D8">
        <w:t>Sample</w:t>
      </w:r>
      <w:r w:rsidR="009847D4">
        <w:t xml:space="preserve"> </w:t>
      </w:r>
      <w:r w:rsidRPr="002C55D8">
        <w:t>JSON</w:t>
      </w:r>
      <w:r w:rsidR="009847D4">
        <w:t xml:space="preserve"> </w:t>
      </w:r>
      <w:r w:rsidRPr="002C55D8">
        <w:t>Request</w:t>
      </w:r>
      <w:r w:rsidR="009847D4">
        <w:t xml:space="preserve"> </w:t>
      </w:r>
    </w:p>
    <w:p w14:paraId="5FB3AC91" w14:textId="77777777" w:rsidR="00291CCA" w:rsidRPr="006C131F" w:rsidRDefault="00291CCA" w:rsidP="00B4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6C131F">
        <w:rPr>
          <w:rFonts w:ascii="Consolas" w:eastAsia="Times New Roman" w:hAnsi="Consolas" w:cs="Courier New"/>
          <w:szCs w:val="20"/>
        </w:rPr>
        <w:t>{</w:t>
      </w:r>
    </w:p>
    <w:p w14:paraId="0AF01397" w14:textId="61CA2CEB" w:rsidR="00291CCA" w:rsidRPr="006C131F" w:rsidRDefault="009847D4" w:rsidP="00B4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>
        <w:rPr>
          <w:rFonts w:ascii="Consolas" w:eastAsia="Times New Roman" w:hAnsi="Consolas" w:cs="Courier New"/>
          <w:szCs w:val="20"/>
        </w:rPr>
        <w:t xml:space="preserve">    </w:t>
      </w:r>
      <w:r w:rsidR="00291CCA" w:rsidRPr="006C131F">
        <w:rPr>
          <w:rFonts w:ascii="Consolas" w:eastAsia="Times New Roman" w:hAnsi="Consolas" w:cs="Courier New"/>
          <w:szCs w:val="20"/>
        </w:rPr>
        <w:t>"Mappings":</w:t>
      </w:r>
      <w:r>
        <w:rPr>
          <w:rFonts w:ascii="Consolas" w:eastAsia="Times New Roman" w:hAnsi="Consolas" w:cs="Courier New"/>
          <w:szCs w:val="20"/>
        </w:rPr>
        <w:t xml:space="preserve"> </w:t>
      </w:r>
      <w:r w:rsidR="00291CCA" w:rsidRPr="006C131F">
        <w:rPr>
          <w:rFonts w:ascii="Consolas" w:eastAsia="Times New Roman" w:hAnsi="Consolas" w:cs="Courier New"/>
          <w:szCs w:val="20"/>
        </w:rPr>
        <w:t>[</w:t>
      </w:r>
    </w:p>
    <w:p w14:paraId="372C4453" w14:textId="5FEC966D" w:rsidR="00291CCA" w:rsidRPr="006C131F" w:rsidRDefault="009847D4" w:rsidP="00B4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>
        <w:rPr>
          <w:rFonts w:ascii="Consolas" w:eastAsia="Times New Roman" w:hAnsi="Consolas" w:cs="Courier New"/>
          <w:szCs w:val="20"/>
        </w:rPr>
        <w:t xml:space="preserve">        </w:t>
      </w:r>
      <w:r w:rsidR="00291CCA" w:rsidRPr="006C131F">
        <w:rPr>
          <w:rFonts w:ascii="Consolas" w:eastAsia="Times New Roman" w:hAnsi="Consolas" w:cs="Courier New"/>
          <w:szCs w:val="20"/>
        </w:rPr>
        <w:t>{</w:t>
      </w:r>
    </w:p>
    <w:p w14:paraId="3845EE08" w14:textId="70833AC7" w:rsidR="00291CCA" w:rsidRPr="006C131F" w:rsidRDefault="009847D4" w:rsidP="00B4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>
        <w:rPr>
          <w:rFonts w:ascii="Consolas" w:eastAsia="Times New Roman" w:hAnsi="Consolas" w:cs="Courier New"/>
          <w:szCs w:val="20"/>
        </w:rPr>
        <w:t xml:space="preserve">            </w:t>
      </w:r>
      <w:r w:rsidR="00291CCA" w:rsidRPr="006C131F">
        <w:rPr>
          <w:rFonts w:ascii="Consolas" w:eastAsia="Times New Roman" w:hAnsi="Consolas" w:cs="Courier New"/>
          <w:szCs w:val="20"/>
        </w:rPr>
        <w:t>"</w:t>
      </w:r>
      <w:r w:rsidR="00291CCA">
        <w:rPr>
          <w:rFonts w:ascii="Consolas" w:eastAsia="Times New Roman" w:hAnsi="Consolas" w:cs="Courier New"/>
          <w:szCs w:val="20"/>
        </w:rPr>
        <w:t>GroupId</w:t>
      </w:r>
      <w:r w:rsidR="00291CCA" w:rsidRPr="006C131F">
        <w:rPr>
          <w:rFonts w:ascii="Consolas" w:eastAsia="Times New Roman" w:hAnsi="Consolas" w:cs="Courier New"/>
          <w:szCs w:val="20"/>
        </w:rPr>
        <w:t>":</w:t>
      </w:r>
      <w:r>
        <w:rPr>
          <w:rFonts w:ascii="Consolas" w:eastAsia="Times New Roman" w:hAnsi="Consolas" w:cs="Courier New"/>
          <w:szCs w:val="20"/>
        </w:rPr>
        <w:t xml:space="preserve"> </w:t>
      </w:r>
      <w:r w:rsidR="00291CCA" w:rsidRPr="006C131F">
        <w:rPr>
          <w:rFonts w:ascii="Consolas" w:eastAsia="Times New Roman" w:hAnsi="Consolas" w:cs="Courier New"/>
          <w:szCs w:val="20"/>
        </w:rPr>
        <w:t>"",</w:t>
      </w:r>
    </w:p>
    <w:p w14:paraId="6DC9867D" w14:textId="61EB4020" w:rsidR="00291CCA" w:rsidRPr="006C131F" w:rsidRDefault="009847D4" w:rsidP="00B4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>
        <w:rPr>
          <w:rFonts w:ascii="Consolas" w:eastAsia="Times New Roman" w:hAnsi="Consolas" w:cs="Courier New"/>
          <w:szCs w:val="20"/>
        </w:rPr>
        <w:t xml:space="preserve">            </w:t>
      </w:r>
      <w:r w:rsidR="00291CCA" w:rsidRPr="006C131F">
        <w:rPr>
          <w:rFonts w:ascii="Consolas" w:eastAsia="Times New Roman" w:hAnsi="Consolas" w:cs="Courier New"/>
          <w:szCs w:val="20"/>
        </w:rPr>
        <w:t>"Role</w:t>
      </w:r>
      <w:r w:rsidR="00291CCA">
        <w:rPr>
          <w:rFonts w:ascii="Consolas" w:eastAsia="Times New Roman" w:hAnsi="Consolas" w:cs="Courier New"/>
          <w:szCs w:val="20"/>
        </w:rPr>
        <w:t>I</w:t>
      </w:r>
      <w:r w:rsidR="00291CCA" w:rsidRPr="006C131F">
        <w:rPr>
          <w:rFonts w:ascii="Consolas" w:eastAsia="Times New Roman" w:hAnsi="Consolas" w:cs="Courier New"/>
          <w:szCs w:val="20"/>
        </w:rPr>
        <w:t>d":</w:t>
      </w:r>
      <w:r>
        <w:rPr>
          <w:rFonts w:ascii="Consolas" w:eastAsia="Times New Roman" w:hAnsi="Consolas" w:cs="Courier New"/>
          <w:szCs w:val="20"/>
        </w:rPr>
        <w:t xml:space="preserve"> </w:t>
      </w:r>
      <w:r w:rsidR="00291CCA" w:rsidRPr="006C131F">
        <w:rPr>
          <w:rFonts w:ascii="Consolas" w:eastAsia="Times New Roman" w:hAnsi="Consolas" w:cs="Courier New"/>
          <w:szCs w:val="20"/>
        </w:rPr>
        <w:t>""</w:t>
      </w:r>
    </w:p>
    <w:p w14:paraId="67396497" w14:textId="6695A3B3" w:rsidR="00291CCA" w:rsidRPr="006C131F" w:rsidRDefault="009847D4" w:rsidP="00B4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>
        <w:rPr>
          <w:rFonts w:ascii="Consolas" w:eastAsia="Times New Roman" w:hAnsi="Consolas" w:cs="Courier New"/>
          <w:szCs w:val="20"/>
        </w:rPr>
        <w:t xml:space="preserve">        </w:t>
      </w:r>
      <w:r w:rsidR="00291CCA" w:rsidRPr="006C131F">
        <w:rPr>
          <w:rFonts w:ascii="Consolas" w:eastAsia="Times New Roman" w:hAnsi="Consolas" w:cs="Courier New"/>
          <w:szCs w:val="20"/>
        </w:rPr>
        <w:t>}</w:t>
      </w:r>
    </w:p>
    <w:p w14:paraId="1FD4E660" w14:textId="56AA8D2F" w:rsidR="00291CCA" w:rsidRPr="006C131F" w:rsidRDefault="009847D4" w:rsidP="00B4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>
        <w:rPr>
          <w:rFonts w:ascii="Consolas" w:eastAsia="Times New Roman" w:hAnsi="Consolas" w:cs="Courier New"/>
          <w:szCs w:val="20"/>
        </w:rPr>
        <w:t xml:space="preserve">    </w:t>
      </w:r>
      <w:r w:rsidR="00291CCA" w:rsidRPr="006C131F">
        <w:rPr>
          <w:rFonts w:ascii="Consolas" w:eastAsia="Times New Roman" w:hAnsi="Consolas" w:cs="Courier New"/>
          <w:szCs w:val="20"/>
        </w:rPr>
        <w:t>]</w:t>
      </w:r>
    </w:p>
    <w:p w14:paraId="4596AB78" w14:textId="77777777" w:rsidR="00291CCA" w:rsidRDefault="00291CCA" w:rsidP="00B4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6C131F">
        <w:rPr>
          <w:rFonts w:ascii="Consolas" w:eastAsia="Times New Roman" w:hAnsi="Consolas" w:cs="Courier New"/>
          <w:szCs w:val="20"/>
        </w:rPr>
        <w:t>}</w:t>
      </w:r>
    </w:p>
    <w:p w14:paraId="403CF615" w14:textId="2A7D0E88" w:rsidR="00291CCA" w:rsidRPr="002C55D8" w:rsidRDefault="00B40851" w:rsidP="00B40851">
      <w:pPr>
        <w:pStyle w:val="Heading3"/>
        <w:rPr>
          <w:b w:val="0"/>
          <w:bCs w:val="0"/>
        </w:rPr>
      </w:pPr>
      <w:r>
        <w:br w:type="column"/>
      </w:r>
      <w:r w:rsidR="00291CCA" w:rsidRPr="002C55D8">
        <w:t>Sample</w:t>
      </w:r>
      <w:r w:rsidR="009847D4">
        <w:t xml:space="preserve"> </w:t>
      </w:r>
      <w:r w:rsidR="00291CCA" w:rsidRPr="002C55D8">
        <w:t>JSON</w:t>
      </w:r>
      <w:r w:rsidR="009847D4">
        <w:t xml:space="preserve"> </w:t>
      </w:r>
      <w:r w:rsidR="00291CCA" w:rsidRPr="002C55D8">
        <w:t>Response</w:t>
      </w:r>
    </w:p>
    <w:p w14:paraId="7DB95526" w14:textId="465D9DBC" w:rsidR="00291CCA" w:rsidRPr="00481C51" w:rsidRDefault="00291CCA" w:rsidP="00B4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theme="minorHAnsi"/>
        </w:rPr>
      </w:pPr>
      <w:r w:rsidRPr="00481C51">
        <w:rPr>
          <w:rFonts w:ascii="Consolas" w:eastAsia="Times New Roman" w:hAnsi="Consolas" w:cstheme="minorHAnsi"/>
        </w:rPr>
        <w:t>{</w:t>
      </w:r>
      <w:r w:rsidR="009847D4" w:rsidRPr="00481C51">
        <w:rPr>
          <w:rFonts w:ascii="Consolas" w:eastAsia="Times New Roman" w:hAnsi="Consolas" w:cstheme="minorHAnsi"/>
        </w:rPr>
        <w:t xml:space="preserve"> </w:t>
      </w:r>
      <w:r w:rsidRPr="00481C51">
        <w:rPr>
          <w:rFonts w:ascii="Consolas" w:eastAsia="Times New Roman" w:hAnsi="Consolas" w:cstheme="minorHAnsi"/>
        </w:rPr>
        <w:tab/>
      </w:r>
    </w:p>
    <w:p w14:paraId="4A04849F" w14:textId="4E5D4D6B" w:rsidR="00291CCA" w:rsidRPr="00481C51" w:rsidRDefault="00291CCA" w:rsidP="00B4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theme="minorHAnsi"/>
        </w:rPr>
      </w:pPr>
      <w:r w:rsidRPr="00481C51">
        <w:rPr>
          <w:rFonts w:ascii="Consolas" w:eastAsia="Times New Roman" w:hAnsi="Consolas" w:cstheme="minorHAnsi"/>
        </w:rPr>
        <w:tab/>
        <w:t>"message":</w:t>
      </w:r>
      <w:r w:rsidR="009847D4" w:rsidRPr="00481C51">
        <w:rPr>
          <w:rFonts w:ascii="Consolas" w:eastAsia="Times New Roman" w:hAnsi="Consolas" w:cstheme="minorHAnsi"/>
        </w:rPr>
        <w:t xml:space="preserve"> </w:t>
      </w:r>
      <w:r w:rsidRPr="00481C51">
        <w:rPr>
          <w:rFonts w:ascii="Consolas" w:eastAsia="Times New Roman" w:hAnsi="Consolas" w:cstheme="minorHAnsi"/>
        </w:rPr>
        <w:t>"User</w:t>
      </w:r>
      <w:r w:rsidR="009847D4" w:rsidRPr="00481C51">
        <w:rPr>
          <w:rFonts w:ascii="Consolas" w:eastAsia="Times New Roman" w:hAnsi="Consolas" w:cstheme="minorHAnsi"/>
        </w:rPr>
        <w:t xml:space="preserve"> </w:t>
      </w:r>
      <w:r w:rsidRPr="00481C51">
        <w:rPr>
          <w:rFonts w:ascii="Consolas" w:eastAsia="Times New Roman" w:hAnsi="Consolas" w:cstheme="minorHAnsi"/>
        </w:rPr>
        <w:t>successfully</w:t>
      </w:r>
      <w:r w:rsidR="009847D4" w:rsidRPr="00481C51">
        <w:rPr>
          <w:rFonts w:ascii="Consolas" w:eastAsia="Times New Roman" w:hAnsi="Consolas" w:cstheme="minorHAnsi"/>
        </w:rPr>
        <w:t xml:space="preserve"> </w:t>
      </w:r>
      <w:r w:rsidRPr="00481C51">
        <w:rPr>
          <w:rFonts w:ascii="Consolas" w:eastAsia="Times New Roman" w:hAnsi="Consolas" w:cstheme="minorHAnsi"/>
        </w:rPr>
        <w:t>mapped</w:t>
      </w:r>
      <w:r w:rsidR="009847D4" w:rsidRPr="00481C51">
        <w:rPr>
          <w:rFonts w:ascii="Consolas" w:eastAsia="Times New Roman" w:hAnsi="Consolas" w:cstheme="minorHAnsi"/>
        </w:rPr>
        <w:t xml:space="preserve"> </w:t>
      </w:r>
      <w:r w:rsidRPr="00481C51">
        <w:rPr>
          <w:rFonts w:ascii="Consolas" w:eastAsia="Times New Roman" w:hAnsi="Consolas" w:cstheme="minorHAnsi"/>
        </w:rPr>
        <w:t>to</w:t>
      </w:r>
      <w:r w:rsidR="009847D4" w:rsidRPr="00481C51">
        <w:rPr>
          <w:rFonts w:ascii="Consolas" w:eastAsia="Times New Roman" w:hAnsi="Consolas" w:cstheme="minorHAnsi"/>
        </w:rPr>
        <w:t xml:space="preserve"> </w:t>
      </w:r>
      <w:r w:rsidRPr="00481C51">
        <w:rPr>
          <w:rFonts w:ascii="Consolas" w:eastAsia="Times New Roman" w:hAnsi="Consolas" w:cstheme="minorHAnsi"/>
        </w:rPr>
        <w:t>the</w:t>
      </w:r>
      <w:r w:rsidR="009847D4" w:rsidRPr="00481C51">
        <w:rPr>
          <w:rFonts w:ascii="Consolas" w:eastAsia="Times New Roman" w:hAnsi="Consolas" w:cstheme="minorHAnsi"/>
        </w:rPr>
        <w:t xml:space="preserve"> </w:t>
      </w:r>
      <w:r w:rsidRPr="00481C51">
        <w:rPr>
          <w:rFonts w:ascii="Consolas" w:eastAsia="Times New Roman" w:hAnsi="Consolas" w:cstheme="minorHAnsi"/>
        </w:rPr>
        <w:t>roles."</w:t>
      </w:r>
      <w:r w:rsidR="009847D4" w:rsidRPr="00481C51">
        <w:rPr>
          <w:rFonts w:ascii="Consolas" w:eastAsia="Times New Roman" w:hAnsi="Consolas" w:cstheme="minorHAnsi"/>
        </w:rPr>
        <w:t xml:space="preserve"> </w:t>
      </w:r>
    </w:p>
    <w:p w14:paraId="2A609E4E" w14:textId="77777777" w:rsidR="00291CCA" w:rsidRPr="00481C51" w:rsidRDefault="00291CCA" w:rsidP="00B4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theme="minorHAnsi"/>
        </w:rPr>
      </w:pPr>
      <w:r w:rsidRPr="00481C51">
        <w:rPr>
          <w:rFonts w:ascii="Consolas" w:eastAsia="Times New Roman" w:hAnsi="Consolas" w:cstheme="minorHAnsi"/>
        </w:rPr>
        <w:t>}</w:t>
      </w:r>
    </w:p>
    <w:p w14:paraId="5AA2F24A" w14:textId="77777777" w:rsidR="00402C68" w:rsidRDefault="00402C68">
      <w:pPr>
        <w:rPr>
          <w:b/>
          <w:bCs/>
          <w:color w:val="FFFFFF" w:themeColor="background1"/>
        </w:rPr>
        <w:sectPr w:rsidR="00402C68" w:rsidSect="00B40851">
          <w:type w:val="continuous"/>
          <w:pgSz w:w="12960" w:h="25920" w:code="5"/>
          <w:pgMar w:top="720" w:right="720" w:bottom="720" w:left="720" w:header="720" w:footer="720" w:gutter="0"/>
          <w:cols w:num="2" w:space="720"/>
          <w:docGrid w:linePitch="360"/>
        </w:sectPr>
      </w:pPr>
    </w:p>
    <w:p w14:paraId="08257994" w14:textId="1E119D97" w:rsidR="00B40851" w:rsidRDefault="00402C68" w:rsidP="00402C68">
      <w:pPr>
        <w:pStyle w:val="Heading3"/>
      </w:pPr>
      <w:r w:rsidRPr="00402C68">
        <w:t>Result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205"/>
        <w:gridCol w:w="9295"/>
      </w:tblGrid>
      <w:tr w:rsidR="00402C68" w:rsidRPr="00402C68" w14:paraId="4C21ADB8" w14:textId="77777777" w:rsidTr="002769AF">
        <w:tc>
          <w:tcPr>
            <w:tcW w:w="19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51C7000F" w14:textId="77777777" w:rsidR="00402C68" w:rsidRPr="00402C68" w:rsidRDefault="00402C68" w:rsidP="00402C68">
            <w:r w:rsidRPr="00402C68">
              <w:t>HTTP Code</w:t>
            </w:r>
          </w:p>
        </w:tc>
        <w:tc>
          <w:tcPr>
            <w:tcW w:w="80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5A5A0FEC" w14:textId="77777777" w:rsidR="00402C68" w:rsidRPr="00402C68" w:rsidRDefault="00402C68" w:rsidP="00402C68">
            <w:r w:rsidRPr="00402C68">
              <w:t>Result Description</w:t>
            </w:r>
          </w:p>
        </w:tc>
      </w:tr>
      <w:tr w:rsidR="00402C68" w:rsidRPr="00402C68" w14:paraId="25C690FD" w14:textId="77777777">
        <w:trPr>
          <w:trHeight w:val="360"/>
        </w:trPr>
        <w:tc>
          <w:tcPr>
            <w:tcW w:w="19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431255A5" w14:textId="77777777" w:rsidR="00402C68" w:rsidRPr="00402C68" w:rsidRDefault="00402C68" w:rsidP="00402C68">
            <w:r w:rsidRPr="00402C68">
              <w:t>200</w:t>
            </w:r>
          </w:p>
        </w:tc>
        <w:tc>
          <w:tcPr>
            <w:tcW w:w="80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316C60B3" w14:textId="2E11B179" w:rsidR="00402C68" w:rsidRPr="00402C68" w:rsidRDefault="00402C68" w:rsidP="00402C68">
            <w:r w:rsidRPr="00402C68">
              <w:t xml:space="preserve">Returns when the user successfully mapped to the given </w:t>
            </w:r>
            <w:r w:rsidR="008E0A86">
              <w:t>IAI</w:t>
            </w:r>
            <w:r w:rsidRPr="00402C68">
              <w:t xml:space="preserve"> role</w:t>
            </w:r>
          </w:p>
        </w:tc>
      </w:tr>
    </w:tbl>
    <w:p w14:paraId="5E61388F" w14:textId="0A9C09BA" w:rsidR="00402C68" w:rsidRDefault="002769AF" w:rsidP="002769AF">
      <w:pPr>
        <w:pStyle w:val="Heading3"/>
      </w:pPr>
      <w:r>
        <w:t>Error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3"/>
        <w:gridCol w:w="1475"/>
        <w:gridCol w:w="8432"/>
      </w:tblGrid>
      <w:tr w:rsidR="002769AF" w:rsidRPr="002769AF" w14:paraId="69A39A22" w14:textId="77777777" w:rsidTr="00B83617">
        <w:tc>
          <w:tcPr>
            <w:tcW w:w="1966" w:type="dxa"/>
            <w:shd w:val="clear" w:color="auto" w:fill="D9D9D9" w:themeFill="background1" w:themeFillShade="D9"/>
            <w:vAlign w:val="center"/>
            <w:hideMark/>
          </w:tcPr>
          <w:p w14:paraId="7626FA7E" w14:textId="77777777" w:rsidR="002769AF" w:rsidRPr="002769AF" w:rsidRDefault="002769AF" w:rsidP="002769AF">
            <w:r w:rsidRPr="002769AF">
              <w:t>HTTP Code</w:t>
            </w:r>
          </w:p>
        </w:tc>
        <w:tc>
          <w:tcPr>
            <w:tcW w:w="1804" w:type="dxa"/>
            <w:shd w:val="clear" w:color="auto" w:fill="D9D9D9" w:themeFill="background1" w:themeFillShade="D9"/>
            <w:vAlign w:val="center"/>
            <w:hideMark/>
          </w:tcPr>
          <w:p w14:paraId="5064AFB4" w14:textId="77777777" w:rsidR="002769AF" w:rsidRPr="002769AF" w:rsidRDefault="002769AF" w:rsidP="002769AF">
            <w:r w:rsidRPr="002769AF">
              <w:t>Error Code</w:t>
            </w:r>
          </w:p>
        </w:tc>
        <w:tc>
          <w:tcPr>
            <w:tcW w:w="10610" w:type="dxa"/>
            <w:shd w:val="clear" w:color="auto" w:fill="D9D9D9" w:themeFill="background1" w:themeFillShade="D9"/>
            <w:vAlign w:val="center"/>
            <w:hideMark/>
          </w:tcPr>
          <w:p w14:paraId="41B57704" w14:textId="77777777" w:rsidR="002769AF" w:rsidRPr="002769AF" w:rsidRDefault="002769AF" w:rsidP="002769AF">
            <w:r w:rsidRPr="002769AF">
              <w:t>Error Description</w:t>
            </w:r>
          </w:p>
        </w:tc>
      </w:tr>
      <w:tr w:rsidR="002769AF" w:rsidRPr="002769AF" w14:paraId="4C6916C1" w14:textId="77777777" w:rsidTr="00B83617">
        <w:tc>
          <w:tcPr>
            <w:tcW w:w="1966" w:type="dxa"/>
            <w:vAlign w:val="center"/>
            <w:hideMark/>
          </w:tcPr>
          <w:p w14:paraId="445D07B5" w14:textId="77777777" w:rsidR="002769AF" w:rsidRPr="002769AF" w:rsidRDefault="002769AF" w:rsidP="002769AF">
            <w:r w:rsidRPr="002769AF">
              <w:t>400</w:t>
            </w:r>
          </w:p>
        </w:tc>
        <w:tc>
          <w:tcPr>
            <w:tcW w:w="1804" w:type="dxa"/>
            <w:vAlign w:val="center"/>
            <w:hideMark/>
          </w:tcPr>
          <w:p w14:paraId="3FFD802C" w14:textId="77777777" w:rsidR="002769AF" w:rsidRPr="002769AF" w:rsidRDefault="002769AF" w:rsidP="002769AF">
            <w:r w:rsidRPr="002769AF">
              <w:t>401</w:t>
            </w:r>
          </w:p>
        </w:tc>
        <w:tc>
          <w:tcPr>
            <w:tcW w:w="10610" w:type="dxa"/>
            <w:vAlign w:val="center"/>
            <w:hideMark/>
          </w:tcPr>
          <w:p w14:paraId="39F378AB" w14:textId="08F46C73" w:rsidR="002769AF" w:rsidRPr="002769AF" w:rsidRDefault="00CF79F3" w:rsidP="002769AF">
            <w:pPr>
              <w:ind w:left="360"/>
            </w:pPr>
            <w:r>
              <w:t xml:space="preserve">Header Token </w:t>
            </w:r>
            <w:r w:rsidR="002769AF" w:rsidRPr="002769AF">
              <w:t>could be missing</w:t>
            </w:r>
            <w:r w:rsidR="002769AF">
              <w:t xml:space="preserve"> / </w:t>
            </w:r>
            <w:r w:rsidR="002769AF" w:rsidRPr="002769AF">
              <w:t>Unauthorized User</w:t>
            </w:r>
          </w:p>
        </w:tc>
      </w:tr>
      <w:tr w:rsidR="002769AF" w:rsidRPr="002769AF" w14:paraId="3A4EAA05" w14:textId="77777777" w:rsidTr="00B83617">
        <w:tc>
          <w:tcPr>
            <w:tcW w:w="1966" w:type="dxa"/>
            <w:vAlign w:val="center"/>
            <w:hideMark/>
          </w:tcPr>
          <w:p w14:paraId="769AD3C2" w14:textId="77777777" w:rsidR="002769AF" w:rsidRPr="002769AF" w:rsidRDefault="002769AF" w:rsidP="002769AF">
            <w:r w:rsidRPr="002769AF">
              <w:t>400</w:t>
            </w:r>
          </w:p>
        </w:tc>
        <w:tc>
          <w:tcPr>
            <w:tcW w:w="1804" w:type="dxa"/>
            <w:vAlign w:val="center"/>
            <w:hideMark/>
          </w:tcPr>
          <w:p w14:paraId="2CBABE07" w14:textId="77777777" w:rsidR="002769AF" w:rsidRPr="002769AF" w:rsidRDefault="002769AF" w:rsidP="002769AF">
            <w:r w:rsidRPr="002769AF">
              <w:t>400</w:t>
            </w:r>
          </w:p>
        </w:tc>
        <w:tc>
          <w:tcPr>
            <w:tcW w:w="10610" w:type="dxa"/>
            <w:vAlign w:val="center"/>
            <w:hideMark/>
          </w:tcPr>
          <w:p w14:paraId="1318D276" w14:textId="77777777" w:rsidR="002769AF" w:rsidRPr="002769AF" w:rsidRDefault="002769AF" w:rsidP="002769AF">
            <w:pPr>
              <w:ind w:left="360"/>
            </w:pPr>
            <w:r w:rsidRPr="002769AF">
              <w:t>Bad request</w:t>
            </w:r>
          </w:p>
        </w:tc>
      </w:tr>
    </w:tbl>
    <w:p w14:paraId="1C7D0C03" w14:textId="77777777" w:rsidR="00291CCA" w:rsidRPr="0016493D" w:rsidRDefault="00291CCA" w:rsidP="0029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Cs w:val="20"/>
        </w:rPr>
      </w:pPr>
    </w:p>
    <w:p w14:paraId="19695C52" w14:textId="77777777" w:rsidR="00CC5528" w:rsidRDefault="00CC5528" w:rsidP="0096182F">
      <w:pPr>
        <w:pStyle w:val="Heading2"/>
        <w:rPr>
          <w:szCs w:val="28"/>
        </w:rPr>
        <w:sectPr w:rsidR="00CC5528" w:rsidSect="005B0B72">
          <w:type w:val="continuous"/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04429048" w14:textId="18D2D706" w:rsidR="00291CCA" w:rsidRDefault="00291CCA" w:rsidP="0096182F">
      <w:pPr>
        <w:pStyle w:val="Heading2"/>
      </w:pPr>
      <w:bookmarkStart w:id="63" w:name="_Toc217392198"/>
      <w:r w:rsidRPr="00F57A9B">
        <w:rPr>
          <w:szCs w:val="28"/>
        </w:rPr>
        <w:t>POST</w:t>
      </w:r>
      <w:r w:rsidRPr="00F57A9B">
        <w:t>-</w:t>
      </w:r>
      <w:r w:rsidR="009847D4">
        <w:t xml:space="preserve"> </w:t>
      </w:r>
      <w:r w:rsidRPr="00F57A9B">
        <w:t>MapDepartmentsandRoles</w:t>
      </w:r>
      <w:bookmarkEnd w:id="63"/>
    </w:p>
    <w:p w14:paraId="4CE6EC11" w14:textId="6EC696A9" w:rsidR="00291CCA" w:rsidRPr="00291CCA" w:rsidRDefault="00291CCA" w:rsidP="00291CCA">
      <w:r w:rsidRPr="00291CCA">
        <w:t>This</w:t>
      </w:r>
      <w:r w:rsidR="009847D4">
        <w:t xml:space="preserve"> </w:t>
      </w:r>
      <w:r w:rsidRPr="00291CCA">
        <w:t>API</w:t>
      </w:r>
      <w:r w:rsidR="009847D4">
        <w:t xml:space="preserve"> </w:t>
      </w:r>
      <w:r w:rsidRPr="00291CCA">
        <w:t>is</w:t>
      </w:r>
      <w:r w:rsidR="009847D4">
        <w:t xml:space="preserve"> </w:t>
      </w:r>
      <w:r w:rsidRPr="00291CCA">
        <w:t>used</w:t>
      </w:r>
      <w:r w:rsidR="009847D4">
        <w:t xml:space="preserve"> </w:t>
      </w:r>
      <w:r w:rsidRPr="00291CCA">
        <w:t>to</w:t>
      </w:r>
      <w:r w:rsidR="009847D4">
        <w:t xml:space="preserve"> </w:t>
      </w:r>
      <w:r w:rsidRPr="00291CCA">
        <w:t>map</w:t>
      </w:r>
      <w:r w:rsidR="009847D4">
        <w:t xml:space="preserve"> </w:t>
      </w:r>
      <w:r w:rsidRPr="00291CCA">
        <w:t>the</w:t>
      </w:r>
      <w:r w:rsidR="009847D4">
        <w:t xml:space="preserve"> </w:t>
      </w:r>
      <w:r w:rsidRPr="00291CCA">
        <w:t>given</w:t>
      </w:r>
      <w:r w:rsidR="009847D4">
        <w:t xml:space="preserve"> </w:t>
      </w:r>
      <w:r w:rsidR="008E0A86">
        <w:t>IAI</w:t>
      </w:r>
      <w:r w:rsidR="009847D4">
        <w:t xml:space="preserve"> </w:t>
      </w:r>
      <w:r w:rsidRPr="00291CCA">
        <w:t>department</w:t>
      </w:r>
      <w:r w:rsidR="009847D4">
        <w:t xml:space="preserve"> </w:t>
      </w:r>
      <w:r w:rsidRPr="00291CCA">
        <w:t>to</w:t>
      </w:r>
      <w:r w:rsidR="009847D4">
        <w:t xml:space="preserve"> </w:t>
      </w:r>
      <w:r w:rsidRPr="00291CCA">
        <w:t>the</w:t>
      </w:r>
      <w:r w:rsidR="009847D4">
        <w:t xml:space="preserve"> </w:t>
      </w:r>
      <w:r w:rsidRPr="00291CCA">
        <w:t>given</w:t>
      </w:r>
      <w:r w:rsidR="009847D4">
        <w:t xml:space="preserve"> </w:t>
      </w:r>
      <w:r w:rsidR="008E0A86">
        <w:t>IAI</w:t>
      </w:r>
      <w:r w:rsidR="009847D4">
        <w:t xml:space="preserve"> </w:t>
      </w:r>
      <w:r w:rsidRPr="00291CCA">
        <w:t>role.</w:t>
      </w:r>
    </w:p>
    <w:p w14:paraId="5CE72291" w14:textId="77777777" w:rsidR="00B83617" w:rsidRDefault="00B83617" w:rsidP="00B83617">
      <w:pPr>
        <w:pStyle w:val="Heading3"/>
      </w:pPr>
      <w:r>
        <w:t>API Precondition</w:t>
      </w:r>
    </w:p>
    <w:p w14:paraId="268B658A" w14:textId="32D642C6" w:rsidR="00291CCA" w:rsidRPr="00291CCA" w:rsidRDefault="00291CCA" w:rsidP="00291CCA">
      <w:r w:rsidRPr="00291CCA">
        <w:t>To</w:t>
      </w:r>
      <w:r w:rsidR="009847D4">
        <w:t xml:space="preserve"> </w:t>
      </w:r>
      <w:r w:rsidRPr="00291CCA">
        <w:t>fetch</w:t>
      </w:r>
      <w:r w:rsidR="009847D4">
        <w:t xml:space="preserve"> </w:t>
      </w:r>
      <w:r w:rsidRPr="00291CCA">
        <w:t>the</w:t>
      </w:r>
      <w:r w:rsidR="009847D4">
        <w:t xml:space="preserve"> </w:t>
      </w:r>
      <w:r w:rsidRPr="00291CCA">
        <w:t>response</w:t>
      </w:r>
      <w:r w:rsidR="009847D4">
        <w:t xml:space="preserve"> </w:t>
      </w:r>
      <w:r w:rsidRPr="00291CCA">
        <w:t>from</w:t>
      </w:r>
      <w:r w:rsidR="009847D4">
        <w:t xml:space="preserve"> </w:t>
      </w:r>
      <w:r w:rsidRPr="00291CCA">
        <w:t>the</w:t>
      </w:r>
      <w:r w:rsidR="009847D4">
        <w:t xml:space="preserve"> </w:t>
      </w:r>
      <w:r w:rsidRPr="00291CCA">
        <w:t>APIs,</w:t>
      </w:r>
      <w:r w:rsidR="009847D4">
        <w:t xml:space="preserve"> </w:t>
      </w:r>
      <w:r w:rsidR="00A7137C">
        <w:t>the</w:t>
      </w:r>
      <w:r w:rsidR="009847D4">
        <w:t xml:space="preserve"> </w:t>
      </w:r>
      <w:r w:rsidRPr="00291CCA">
        <w:t>following</w:t>
      </w:r>
      <w:r w:rsidR="009847D4">
        <w:t xml:space="preserve"> </w:t>
      </w:r>
      <w:r w:rsidRPr="00291CCA">
        <w:t>entities</w:t>
      </w:r>
      <w:r w:rsidR="009847D4">
        <w:t xml:space="preserve"> </w:t>
      </w:r>
      <w:r w:rsidR="00A7137C">
        <w:t>must</w:t>
      </w:r>
      <w:r w:rsidR="009847D4">
        <w:t xml:space="preserve"> </w:t>
      </w:r>
      <w:r w:rsidRPr="00291CCA">
        <w:t>exist.</w:t>
      </w:r>
      <w:r w:rsidR="009847D4">
        <w:t xml:space="preserve"> </w:t>
      </w:r>
    </w:p>
    <w:p w14:paraId="02A12E81" w14:textId="77777777" w:rsidR="00E9631C" w:rsidRDefault="00E9631C" w:rsidP="001C7824">
      <w:pPr>
        <w:numPr>
          <w:ilvl w:val="0"/>
          <w:numId w:val="28"/>
        </w:numPr>
        <w:spacing w:after="0"/>
        <w:sectPr w:rsidR="00E9631C" w:rsidSect="00CC5528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4CC3329A" w14:textId="33277DEF" w:rsidR="00291CCA" w:rsidRDefault="00291CCA" w:rsidP="00593A85">
      <w:pPr>
        <w:numPr>
          <w:ilvl w:val="0"/>
          <w:numId w:val="28"/>
        </w:numPr>
        <w:spacing w:after="0"/>
      </w:pPr>
      <w:r w:rsidRPr="0387F8AB">
        <w:t>Authorization</w:t>
      </w:r>
      <w:r w:rsidR="009847D4">
        <w:t xml:space="preserve"> </w:t>
      </w:r>
      <w:r w:rsidRPr="0387F8AB">
        <w:t>token</w:t>
      </w:r>
      <w:r w:rsidR="009847D4">
        <w:t xml:space="preserve"> </w:t>
      </w:r>
    </w:p>
    <w:p w14:paraId="7779251E" w14:textId="20877DA3" w:rsidR="00291CCA" w:rsidRDefault="00646B64" w:rsidP="00593A85">
      <w:pPr>
        <w:numPr>
          <w:ilvl w:val="0"/>
          <w:numId w:val="28"/>
        </w:numPr>
        <w:spacing w:after="0"/>
      </w:pPr>
      <w:r>
        <w:t>D</w:t>
      </w:r>
      <w:r w:rsidR="00291CCA">
        <w:t>epartmentId</w:t>
      </w:r>
    </w:p>
    <w:p w14:paraId="7D91F4AB" w14:textId="4FFF921C" w:rsidR="00291CCA" w:rsidRDefault="00646B64" w:rsidP="00593A85">
      <w:pPr>
        <w:numPr>
          <w:ilvl w:val="0"/>
          <w:numId w:val="28"/>
        </w:numPr>
        <w:spacing w:after="120"/>
      </w:pPr>
      <w:r>
        <w:t>R</w:t>
      </w:r>
      <w:r w:rsidR="00291CCA">
        <w:t>oleId</w:t>
      </w:r>
    </w:p>
    <w:p w14:paraId="7C81C35B" w14:textId="77777777" w:rsidR="00E9631C" w:rsidRDefault="00E9631C">
      <w:pPr>
        <w:sectPr w:rsidR="00E9631C" w:rsidSect="00E9631C">
          <w:type w:val="continuous"/>
          <w:pgSz w:w="12960" w:h="25920" w:code="5"/>
          <w:pgMar w:top="720" w:right="720" w:bottom="720" w:left="720" w:header="720" w:footer="720" w:gutter="0"/>
          <w:cols w:num="3"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860"/>
        <w:gridCol w:w="7640"/>
      </w:tblGrid>
      <w:tr w:rsidR="00291CCA" w14:paraId="343B3859" w14:textId="77777777" w:rsidTr="00E9631C">
        <w:trPr>
          <w:trHeight w:val="165"/>
        </w:trPr>
        <w:tc>
          <w:tcPr>
            <w:tcW w:w="3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3643F3A" w14:textId="77777777" w:rsidR="00291CCA" w:rsidRDefault="00291CCA">
            <w:r w:rsidRPr="0387F8AB">
              <w:t>PROTOCOL</w:t>
            </w:r>
          </w:p>
        </w:tc>
        <w:tc>
          <w:tcPr>
            <w:tcW w:w="7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DA7EB2" w14:textId="45F6197C" w:rsidR="00291CCA" w:rsidRDefault="009847D4">
            <w:r>
              <w:t xml:space="preserve"> </w:t>
            </w:r>
            <w:r w:rsidR="00291CCA" w:rsidRPr="0387F8AB">
              <w:t>HTTPS</w:t>
            </w:r>
          </w:p>
        </w:tc>
      </w:tr>
      <w:tr w:rsidR="00291CCA" w14:paraId="523D3B93" w14:textId="77777777" w:rsidTr="00E9631C">
        <w:trPr>
          <w:trHeight w:val="105"/>
        </w:trPr>
        <w:tc>
          <w:tcPr>
            <w:tcW w:w="3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EED8552" w14:textId="25E110CD" w:rsidR="00291CCA" w:rsidRDefault="00291CCA">
            <w:r w:rsidRPr="0387F8AB">
              <w:t>PATH</w:t>
            </w:r>
            <w:r w:rsidR="009847D4">
              <w:t xml:space="preserve"> </w:t>
            </w:r>
            <w:r w:rsidR="008E0A86">
              <w:t>IAI</w:t>
            </w:r>
            <w:r w:rsidR="00BE7D3F">
              <w:t xml:space="preserve"> (Cognite)</w:t>
            </w:r>
            <w:r w:rsidR="00396F19">
              <w:t>(Public Exposure)</w:t>
            </w:r>
          </w:p>
        </w:tc>
        <w:tc>
          <w:tcPr>
            <w:tcW w:w="7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209692" w14:textId="0E9DB3D3" w:rsidR="00291CCA" w:rsidRPr="00DC6C05" w:rsidRDefault="00291CCA" w:rsidP="00DC6C05">
            <w:pPr>
              <w:spacing w:after="0"/>
              <w:rPr>
                <w:rStyle w:val="Hyperlink"/>
                <w:rFonts w:cs="Graphik"/>
              </w:rPr>
            </w:pPr>
            <w:r w:rsidRPr="00DC6C05">
              <w:rPr>
                <w:rStyle w:val="Hyperlink"/>
                <w:rFonts w:cs="Graphik"/>
              </w:rPr>
              <w:t>https://apim-mw</w:t>
            </w:r>
            <w:r w:rsidR="00DC6C05">
              <w:rPr>
                <w:rStyle w:val="Hyperlink"/>
                <w:rFonts w:cs="Graphik"/>
              </w:rPr>
              <w:t>-aot</w:t>
            </w:r>
            <w:r w:rsidRPr="00DC6C05">
              <w:rPr>
                <w:rStyle w:val="Hyperlink"/>
                <w:rFonts w:cs="Graphik"/>
              </w:rPr>
              <w:t>-dev.azure-api.net/api/people-management/mappings/RolesWithDepartment</w:t>
            </w:r>
          </w:p>
        </w:tc>
      </w:tr>
      <w:tr w:rsidR="005D1762" w14:paraId="53ACB689" w14:textId="77777777" w:rsidTr="00E9631C">
        <w:trPr>
          <w:trHeight w:val="105"/>
        </w:trPr>
        <w:tc>
          <w:tcPr>
            <w:tcW w:w="3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903562B" w14:textId="4507EC4D" w:rsidR="005D1762" w:rsidRPr="0387F8AB" w:rsidRDefault="005D1762">
            <w:r>
              <w:t xml:space="preserve">PATH </w:t>
            </w:r>
            <w:r w:rsidR="008E0A86">
              <w:t>IAI</w:t>
            </w:r>
            <w:r w:rsidR="00BE7D3F">
              <w:t xml:space="preserve"> (</w:t>
            </w:r>
            <w:r w:rsidR="00764D27">
              <w:t>Azure</w:t>
            </w:r>
            <w:r w:rsidR="00BE7D3F">
              <w:t>)</w:t>
            </w:r>
            <w:r w:rsidR="00396F19">
              <w:t>(Public Exposure)</w:t>
            </w:r>
          </w:p>
        </w:tc>
        <w:tc>
          <w:tcPr>
            <w:tcW w:w="7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0D9226" w14:textId="33C33BEA" w:rsidR="005D1762" w:rsidRPr="00DC6C05" w:rsidRDefault="0011671D" w:rsidP="00DC6C05">
            <w:pPr>
              <w:spacing w:after="0"/>
              <w:rPr>
                <w:rStyle w:val="Hyperlink"/>
                <w:rFonts w:cs="Graphik"/>
              </w:rPr>
            </w:pPr>
            <w:r w:rsidRPr="0011671D">
              <w:rPr>
                <w:rFonts w:cs="Graphik"/>
                <w:color w:val="0000FF"/>
                <w:u w:val="single"/>
              </w:rPr>
              <w:t>https://apim-aot-azure-dev.azure-api.net/api/people-management/mappings/RolesWithDepartment</w:t>
            </w:r>
          </w:p>
        </w:tc>
      </w:tr>
      <w:tr w:rsidR="00291CCA" w14:paraId="29FD674C" w14:textId="77777777" w:rsidTr="00E9631C">
        <w:trPr>
          <w:trHeight w:val="135"/>
        </w:trPr>
        <w:tc>
          <w:tcPr>
            <w:tcW w:w="3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2235CC2" w14:textId="77777777" w:rsidR="00291CCA" w:rsidRDefault="00291CCA">
            <w:r w:rsidRPr="0387F8AB">
              <w:t>METHOD</w:t>
            </w:r>
          </w:p>
        </w:tc>
        <w:tc>
          <w:tcPr>
            <w:tcW w:w="7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AA3698" w14:textId="0E684D14" w:rsidR="00291CCA" w:rsidRDefault="009847D4">
            <w:r>
              <w:t xml:space="preserve"> </w:t>
            </w:r>
            <w:r w:rsidR="00291CCA">
              <w:t>POST</w:t>
            </w:r>
          </w:p>
        </w:tc>
      </w:tr>
      <w:tr w:rsidR="00291CCA" w14:paraId="19D46BEE" w14:textId="77777777" w:rsidTr="00E9631C">
        <w:trPr>
          <w:trHeight w:val="240"/>
        </w:trPr>
        <w:tc>
          <w:tcPr>
            <w:tcW w:w="3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9708EAB" w14:textId="09CB2555" w:rsidR="00291CCA" w:rsidRDefault="00291CCA"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7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1E41EF" w14:textId="1E4F7D92" w:rsidR="00291CCA" w:rsidRDefault="00291CCA">
            <w:r w:rsidRPr="0387F8AB">
              <w:t>application</w:t>
            </w:r>
            <w:r w:rsidR="009847D4">
              <w:t xml:space="preserve"> </w:t>
            </w:r>
            <w:r w:rsidRPr="0387F8AB">
              <w:t>/</w:t>
            </w:r>
            <w:r w:rsidR="009847D4">
              <w:t xml:space="preserve"> </w:t>
            </w:r>
            <w:r w:rsidRPr="0387F8AB">
              <w:t>json</w:t>
            </w:r>
          </w:p>
        </w:tc>
      </w:tr>
    </w:tbl>
    <w:p w14:paraId="1D62664E" w14:textId="669BA997" w:rsidR="00291CCA" w:rsidRPr="00B83617" w:rsidRDefault="00E9631C" w:rsidP="00B83617">
      <w:pPr>
        <w:pStyle w:val="Heading3"/>
      </w:pPr>
      <w:r w:rsidRPr="00B83617">
        <w:t>Input Header</w:t>
      </w:r>
      <w:r w:rsidR="00B83617" w:rsidRPr="00B83617">
        <w:t xml:space="preserve"> Parameters</w:t>
      </w: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1"/>
        <w:gridCol w:w="7508"/>
        <w:gridCol w:w="1163"/>
        <w:gridCol w:w="1118"/>
      </w:tblGrid>
      <w:tr w:rsidR="00E9631C" w:rsidRPr="00E9631C" w14:paraId="3CA49495" w14:textId="77777777" w:rsidTr="00B83617">
        <w:trPr>
          <w:trHeight w:val="360"/>
        </w:trPr>
        <w:tc>
          <w:tcPr>
            <w:tcW w:w="2127" w:type="dxa"/>
            <w:shd w:val="clear" w:color="auto" w:fill="D9D9D9" w:themeFill="background1" w:themeFillShade="D9"/>
            <w:vAlign w:val="center"/>
            <w:hideMark/>
          </w:tcPr>
          <w:p w14:paraId="22450067" w14:textId="77777777" w:rsidR="00E9631C" w:rsidRPr="00E9631C" w:rsidRDefault="00E9631C" w:rsidP="00E9631C">
            <w:r w:rsidRPr="00E9631C">
              <w:t>Parameter</w:t>
            </w:r>
          </w:p>
        </w:tc>
        <w:tc>
          <w:tcPr>
            <w:tcW w:w="9497" w:type="dxa"/>
            <w:shd w:val="clear" w:color="auto" w:fill="D9D9D9" w:themeFill="background1" w:themeFillShade="D9"/>
            <w:vAlign w:val="center"/>
            <w:hideMark/>
          </w:tcPr>
          <w:p w14:paraId="4C2D23CB" w14:textId="77777777" w:rsidR="00E9631C" w:rsidRPr="00E9631C" w:rsidRDefault="00E9631C" w:rsidP="00E9631C">
            <w:r w:rsidRPr="00E9631C">
              <w:t>Description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  <w:hideMark/>
          </w:tcPr>
          <w:p w14:paraId="7AC2FB4F" w14:textId="77777777" w:rsidR="00E9631C" w:rsidRPr="00E9631C" w:rsidRDefault="00E9631C" w:rsidP="00E9631C">
            <w:r w:rsidRPr="00E9631C">
              <w:t>M/O</w:t>
            </w:r>
          </w:p>
        </w:tc>
        <w:tc>
          <w:tcPr>
            <w:tcW w:w="1359" w:type="dxa"/>
            <w:shd w:val="clear" w:color="auto" w:fill="D9D9D9" w:themeFill="background1" w:themeFillShade="D9"/>
            <w:vAlign w:val="center"/>
            <w:hideMark/>
          </w:tcPr>
          <w:p w14:paraId="252FFA5D" w14:textId="77777777" w:rsidR="00E9631C" w:rsidRPr="00E9631C" w:rsidRDefault="00E9631C" w:rsidP="00E9631C">
            <w:r w:rsidRPr="00E9631C">
              <w:t>Type</w:t>
            </w:r>
          </w:p>
        </w:tc>
      </w:tr>
      <w:tr w:rsidR="00E9631C" w:rsidRPr="00E9631C" w14:paraId="353CF6ED" w14:textId="77777777" w:rsidTr="00B83617">
        <w:trPr>
          <w:trHeight w:val="360"/>
        </w:trPr>
        <w:tc>
          <w:tcPr>
            <w:tcW w:w="2127" w:type="dxa"/>
            <w:vAlign w:val="center"/>
            <w:hideMark/>
          </w:tcPr>
          <w:p w14:paraId="10E4E6F5" w14:textId="77777777" w:rsidR="00E9631C" w:rsidRPr="00E9631C" w:rsidRDefault="00E9631C" w:rsidP="00E9631C">
            <w:r w:rsidRPr="00E9631C">
              <w:t>Authorization</w:t>
            </w:r>
          </w:p>
        </w:tc>
        <w:tc>
          <w:tcPr>
            <w:tcW w:w="9497" w:type="dxa"/>
            <w:vAlign w:val="center"/>
            <w:hideMark/>
          </w:tcPr>
          <w:p w14:paraId="387CFBC7" w14:textId="77777777" w:rsidR="00E9631C" w:rsidRPr="00E9631C" w:rsidRDefault="00E9631C" w:rsidP="00E9631C">
            <w:r w:rsidRPr="00E9631C">
              <w:t xml:space="preserve">Token acquired from Azure AD based on the user credentials for further API calls. </w:t>
            </w:r>
          </w:p>
        </w:tc>
        <w:tc>
          <w:tcPr>
            <w:tcW w:w="1417" w:type="dxa"/>
            <w:vAlign w:val="center"/>
            <w:hideMark/>
          </w:tcPr>
          <w:p w14:paraId="2DD3D2AB" w14:textId="77777777" w:rsidR="00E9631C" w:rsidRPr="00E9631C" w:rsidRDefault="00E9631C" w:rsidP="00E9631C">
            <w:r w:rsidRPr="00E9631C">
              <w:t>M</w:t>
            </w:r>
          </w:p>
        </w:tc>
        <w:tc>
          <w:tcPr>
            <w:tcW w:w="1359" w:type="dxa"/>
            <w:vAlign w:val="center"/>
            <w:hideMark/>
          </w:tcPr>
          <w:p w14:paraId="3245A7A3" w14:textId="77777777" w:rsidR="00E9631C" w:rsidRPr="00E9631C" w:rsidRDefault="00E9631C" w:rsidP="00E9631C">
            <w:r w:rsidRPr="00E9631C">
              <w:t>String</w:t>
            </w:r>
          </w:p>
        </w:tc>
      </w:tr>
      <w:tr w:rsidR="00E9631C" w:rsidRPr="00E9631C" w14:paraId="3A95049D" w14:textId="77777777" w:rsidTr="00B83617">
        <w:trPr>
          <w:trHeight w:val="360"/>
        </w:trPr>
        <w:tc>
          <w:tcPr>
            <w:tcW w:w="2127" w:type="dxa"/>
            <w:vAlign w:val="center"/>
            <w:hideMark/>
          </w:tcPr>
          <w:p w14:paraId="7ED9AC59" w14:textId="77777777" w:rsidR="00E9631C" w:rsidRPr="00E9631C" w:rsidRDefault="00E9631C" w:rsidP="00E9631C">
            <w:r w:rsidRPr="00E9631C">
              <w:t>Content/Type</w:t>
            </w:r>
          </w:p>
        </w:tc>
        <w:tc>
          <w:tcPr>
            <w:tcW w:w="9497" w:type="dxa"/>
            <w:vAlign w:val="center"/>
            <w:hideMark/>
          </w:tcPr>
          <w:p w14:paraId="7FB5D2C1" w14:textId="77777777" w:rsidR="00E9631C" w:rsidRPr="00E9631C" w:rsidRDefault="00E9631C" w:rsidP="00E9631C">
            <w:r w:rsidRPr="00E9631C">
              <w:t>application / json</w:t>
            </w:r>
          </w:p>
        </w:tc>
        <w:tc>
          <w:tcPr>
            <w:tcW w:w="1417" w:type="dxa"/>
            <w:vAlign w:val="center"/>
            <w:hideMark/>
          </w:tcPr>
          <w:p w14:paraId="7D634333" w14:textId="77777777" w:rsidR="00E9631C" w:rsidRPr="00E9631C" w:rsidRDefault="00E9631C" w:rsidP="00E9631C">
            <w:r w:rsidRPr="00E9631C">
              <w:t>M</w:t>
            </w:r>
          </w:p>
        </w:tc>
        <w:tc>
          <w:tcPr>
            <w:tcW w:w="1359" w:type="dxa"/>
            <w:vAlign w:val="center"/>
            <w:hideMark/>
          </w:tcPr>
          <w:p w14:paraId="6415FCED" w14:textId="77777777" w:rsidR="00E9631C" w:rsidRPr="00E9631C" w:rsidRDefault="00E9631C" w:rsidP="00E9631C">
            <w:r w:rsidRPr="00E9631C">
              <w:t>String</w:t>
            </w:r>
          </w:p>
        </w:tc>
      </w:tr>
    </w:tbl>
    <w:p w14:paraId="5A4D91D6" w14:textId="485302E3" w:rsidR="00E9631C" w:rsidRPr="00B83617" w:rsidRDefault="00E9631C" w:rsidP="00B83617">
      <w:pPr>
        <w:pStyle w:val="Heading3"/>
      </w:pPr>
      <w:r w:rsidRPr="00B83617">
        <w:t>Input Body</w:t>
      </w:r>
      <w:r w:rsidR="00B83617" w:rsidRPr="00B83617">
        <w:t xml:space="preserve"> Parameters</w:t>
      </w: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8"/>
        <w:gridCol w:w="8700"/>
        <w:gridCol w:w="1122"/>
      </w:tblGrid>
      <w:tr w:rsidR="00E9631C" w:rsidRPr="00E9631C" w14:paraId="45826B38" w14:textId="77777777" w:rsidTr="00B83617">
        <w:trPr>
          <w:trHeight w:val="630"/>
        </w:trPr>
        <w:tc>
          <w:tcPr>
            <w:tcW w:w="2077" w:type="dxa"/>
            <w:shd w:val="clear" w:color="auto" w:fill="D9D9D9" w:themeFill="background1" w:themeFillShade="D9"/>
            <w:vAlign w:val="center"/>
            <w:hideMark/>
          </w:tcPr>
          <w:p w14:paraId="2A310A79" w14:textId="77777777" w:rsidR="00E9631C" w:rsidRPr="00E9631C" w:rsidRDefault="00E9631C" w:rsidP="00E9631C">
            <w:r w:rsidRPr="00E9631C">
              <w:t>Parameter</w:t>
            </w:r>
          </w:p>
        </w:tc>
        <w:tc>
          <w:tcPr>
            <w:tcW w:w="10964" w:type="dxa"/>
            <w:shd w:val="clear" w:color="auto" w:fill="D9D9D9" w:themeFill="background1" w:themeFillShade="D9"/>
            <w:vAlign w:val="center"/>
            <w:hideMark/>
          </w:tcPr>
          <w:p w14:paraId="366B8452" w14:textId="77777777" w:rsidR="00E9631C" w:rsidRPr="00E9631C" w:rsidRDefault="00E9631C" w:rsidP="00E9631C">
            <w:r w:rsidRPr="00E9631C">
              <w:t>Description</w:t>
            </w:r>
          </w:p>
        </w:tc>
        <w:tc>
          <w:tcPr>
            <w:tcW w:w="1359" w:type="dxa"/>
            <w:shd w:val="clear" w:color="auto" w:fill="D9D9D9" w:themeFill="background1" w:themeFillShade="D9"/>
            <w:vAlign w:val="center"/>
            <w:hideMark/>
          </w:tcPr>
          <w:p w14:paraId="55C018C0" w14:textId="77777777" w:rsidR="00E9631C" w:rsidRPr="00E9631C" w:rsidRDefault="00E9631C" w:rsidP="00E9631C">
            <w:r w:rsidRPr="00E9631C">
              <w:t>Type</w:t>
            </w:r>
          </w:p>
        </w:tc>
      </w:tr>
      <w:tr w:rsidR="00E9631C" w:rsidRPr="00E9631C" w14:paraId="7FF7FCA6" w14:textId="77777777" w:rsidTr="00B83617">
        <w:trPr>
          <w:trHeight w:val="315"/>
        </w:trPr>
        <w:tc>
          <w:tcPr>
            <w:tcW w:w="2077" w:type="dxa"/>
            <w:hideMark/>
          </w:tcPr>
          <w:p w14:paraId="37582BA5" w14:textId="77777777" w:rsidR="00E9631C" w:rsidRPr="00E9631C" w:rsidRDefault="00E9631C" w:rsidP="00E9631C">
            <w:r w:rsidRPr="00E9631C">
              <w:t>DepartmentId</w:t>
            </w:r>
          </w:p>
        </w:tc>
        <w:tc>
          <w:tcPr>
            <w:tcW w:w="10964" w:type="dxa"/>
            <w:hideMark/>
          </w:tcPr>
          <w:p w14:paraId="4C8F2CC9" w14:textId="2F797F67" w:rsidR="00E9631C" w:rsidRPr="00E9631C" w:rsidRDefault="00E9631C" w:rsidP="00E9631C">
            <w:r w:rsidRPr="00E9631C">
              <w:t xml:space="preserve">Provide valid DepartmentId of existing </w:t>
            </w:r>
            <w:r w:rsidR="008E0A86">
              <w:t>IAI</w:t>
            </w:r>
            <w:r w:rsidRPr="00E9631C">
              <w:t xml:space="preserve"> departments that needs to be mapped to the given role</w:t>
            </w:r>
          </w:p>
        </w:tc>
        <w:tc>
          <w:tcPr>
            <w:tcW w:w="1359" w:type="dxa"/>
            <w:hideMark/>
          </w:tcPr>
          <w:p w14:paraId="2BB5FEAD" w14:textId="77777777" w:rsidR="00E9631C" w:rsidRPr="00E9631C" w:rsidRDefault="00E9631C" w:rsidP="00E9631C">
            <w:r w:rsidRPr="00E9631C">
              <w:t>String</w:t>
            </w:r>
          </w:p>
        </w:tc>
      </w:tr>
      <w:tr w:rsidR="00E9631C" w:rsidRPr="00E9631C" w14:paraId="4A7D716C" w14:textId="77777777" w:rsidTr="00B83617">
        <w:trPr>
          <w:trHeight w:val="315"/>
        </w:trPr>
        <w:tc>
          <w:tcPr>
            <w:tcW w:w="2077" w:type="dxa"/>
            <w:hideMark/>
          </w:tcPr>
          <w:p w14:paraId="67A46948" w14:textId="77777777" w:rsidR="00E9631C" w:rsidRPr="00E9631C" w:rsidRDefault="00E9631C" w:rsidP="00E9631C">
            <w:r w:rsidRPr="00E9631C">
              <w:t>Roleid</w:t>
            </w:r>
          </w:p>
        </w:tc>
        <w:tc>
          <w:tcPr>
            <w:tcW w:w="10964" w:type="dxa"/>
            <w:hideMark/>
          </w:tcPr>
          <w:p w14:paraId="2967EE76" w14:textId="24DE2C1E" w:rsidR="00E9631C" w:rsidRPr="00E9631C" w:rsidRDefault="00E9631C" w:rsidP="00E9631C">
            <w:r w:rsidRPr="00E9631C">
              <w:t xml:space="preserve">Provide valid Role ID of existing </w:t>
            </w:r>
            <w:r w:rsidR="008E0A86">
              <w:t>IAI</w:t>
            </w:r>
            <w:r w:rsidRPr="00E9631C">
              <w:t xml:space="preserve"> roles which needs to be mapped to the given </w:t>
            </w:r>
            <w:r w:rsidR="008E0A86">
              <w:t>IAI</w:t>
            </w:r>
            <w:r w:rsidRPr="00E9631C">
              <w:t xml:space="preserve"> user</w:t>
            </w:r>
          </w:p>
        </w:tc>
        <w:tc>
          <w:tcPr>
            <w:tcW w:w="1359" w:type="dxa"/>
            <w:hideMark/>
          </w:tcPr>
          <w:p w14:paraId="1333EFA6" w14:textId="77777777" w:rsidR="00E9631C" w:rsidRPr="00E9631C" w:rsidRDefault="00E9631C" w:rsidP="00E9631C">
            <w:r w:rsidRPr="00E9631C">
              <w:t>String</w:t>
            </w:r>
          </w:p>
        </w:tc>
      </w:tr>
    </w:tbl>
    <w:p w14:paraId="32B85F16" w14:textId="7EB0AE65" w:rsidR="00291CCA" w:rsidRPr="002C55D8" w:rsidRDefault="00291CCA" w:rsidP="00E9631C">
      <w:pPr>
        <w:pStyle w:val="Heading3"/>
        <w:rPr>
          <w:b w:val="0"/>
          <w:bCs w:val="0"/>
        </w:rPr>
      </w:pPr>
      <w:r w:rsidRPr="002C55D8">
        <w:t>Sample</w:t>
      </w:r>
      <w:r w:rsidR="009847D4">
        <w:t xml:space="preserve"> </w:t>
      </w:r>
      <w:r w:rsidRPr="002C55D8">
        <w:t>JSON</w:t>
      </w:r>
      <w:r w:rsidR="009847D4">
        <w:t xml:space="preserve"> </w:t>
      </w:r>
      <w:r w:rsidRPr="002C55D8">
        <w:t>Request</w:t>
      </w:r>
      <w:r w:rsidR="009847D4">
        <w:t xml:space="preserve"> </w:t>
      </w:r>
    </w:p>
    <w:p w14:paraId="6624ADB3" w14:textId="77777777" w:rsidR="00291CCA" w:rsidRPr="006C131F" w:rsidRDefault="00291CCA" w:rsidP="0029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Cs w:val="20"/>
        </w:rPr>
      </w:pPr>
      <w:r w:rsidRPr="006C131F">
        <w:rPr>
          <w:rFonts w:ascii="Consolas" w:eastAsia="Times New Roman" w:hAnsi="Consolas" w:cs="Courier New"/>
          <w:szCs w:val="20"/>
        </w:rPr>
        <w:t>{</w:t>
      </w:r>
    </w:p>
    <w:p w14:paraId="28289CA5" w14:textId="2866A408" w:rsidR="00291CCA" w:rsidRPr="006C131F" w:rsidRDefault="009847D4" w:rsidP="0029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Cs w:val="20"/>
        </w:rPr>
      </w:pPr>
      <w:r>
        <w:rPr>
          <w:rFonts w:ascii="Consolas" w:eastAsia="Times New Roman" w:hAnsi="Consolas" w:cs="Courier New"/>
          <w:szCs w:val="20"/>
        </w:rPr>
        <w:t xml:space="preserve">    </w:t>
      </w:r>
      <w:r w:rsidR="00291CCA" w:rsidRPr="006C131F">
        <w:rPr>
          <w:rFonts w:ascii="Consolas" w:eastAsia="Times New Roman" w:hAnsi="Consolas" w:cs="Courier New"/>
          <w:szCs w:val="20"/>
        </w:rPr>
        <w:t>"Mappings":</w:t>
      </w:r>
      <w:r>
        <w:rPr>
          <w:rFonts w:ascii="Consolas" w:eastAsia="Times New Roman" w:hAnsi="Consolas" w:cs="Courier New"/>
          <w:szCs w:val="20"/>
        </w:rPr>
        <w:t xml:space="preserve"> </w:t>
      </w:r>
      <w:r w:rsidR="00291CCA" w:rsidRPr="006C131F">
        <w:rPr>
          <w:rFonts w:ascii="Consolas" w:eastAsia="Times New Roman" w:hAnsi="Consolas" w:cs="Courier New"/>
          <w:szCs w:val="20"/>
        </w:rPr>
        <w:t>[</w:t>
      </w:r>
    </w:p>
    <w:p w14:paraId="390E4002" w14:textId="180ABFFB" w:rsidR="00291CCA" w:rsidRPr="006C131F" w:rsidRDefault="009847D4" w:rsidP="0029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Cs w:val="20"/>
        </w:rPr>
      </w:pPr>
      <w:r>
        <w:rPr>
          <w:rFonts w:ascii="Consolas" w:eastAsia="Times New Roman" w:hAnsi="Consolas" w:cs="Courier New"/>
          <w:szCs w:val="20"/>
        </w:rPr>
        <w:t xml:space="preserve">        </w:t>
      </w:r>
      <w:r w:rsidR="00291CCA" w:rsidRPr="006C131F">
        <w:rPr>
          <w:rFonts w:ascii="Consolas" w:eastAsia="Times New Roman" w:hAnsi="Consolas" w:cs="Courier New"/>
          <w:szCs w:val="20"/>
        </w:rPr>
        <w:t>{</w:t>
      </w:r>
    </w:p>
    <w:p w14:paraId="72BA4CF0" w14:textId="085ADE7E" w:rsidR="00291CCA" w:rsidRPr="006C131F" w:rsidRDefault="009847D4" w:rsidP="0029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Cs w:val="20"/>
        </w:rPr>
      </w:pPr>
      <w:r>
        <w:rPr>
          <w:rFonts w:ascii="Consolas" w:eastAsia="Times New Roman" w:hAnsi="Consolas" w:cs="Courier New"/>
          <w:szCs w:val="20"/>
        </w:rPr>
        <w:t xml:space="preserve">            </w:t>
      </w:r>
      <w:r w:rsidR="00291CCA" w:rsidRPr="006C131F">
        <w:rPr>
          <w:rFonts w:ascii="Consolas" w:eastAsia="Times New Roman" w:hAnsi="Consolas" w:cs="Courier New"/>
          <w:szCs w:val="20"/>
        </w:rPr>
        <w:t>"</w:t>
      </w:r>
      <w:r w:rsidR="00291CCA" w:rsidRPr="00291CCA">
        <w:rPr>
          <w:rFonts w:ascii="Consolas" w:eastAsia="Times New Roman" w:hAnsi="Consolas" w:cs="Courier New"/>
          <w:szCs w:val="20"/>
        </w:rPr>
        <w:t>DepartmentId</w:t>
      </w:r>
      <w:r w:rsidR="00291CCA" w:rsidRPr="006C131F">
        <w:rPr>
          <w:rFonts w:ascii="Consolas" w:eastAsia="Times New Roman" w:hAnsi="Consolas" w:cs="Courier New"/>
          <w:szCs w:val="20"/>
        </w:rPr>
        <w:t>":</w:t>
      </w:r>
      <w:r>
        <w:rPr>
          <w:rFonts w:ascii="Consolas" w:eastAsia="Times New Roman" w:hAnsi="Consolas" w:cs="Courier New"/>
          <w:szCs w:val="20"/>
        </w:rPr>
        <w:t xml:space="preserve"> </w:t>
      </w:r>
      <w:r w:rsidR="00291CCA" w:rsidRPr="006C131F">
        <w:rPr>
          <w:rFonts w:ascii="Consolas" w:eastAsia="Times New Roman" w:hAnsi="Consolas" w:cs="Courier New"/>
          <w:szCs w:val="20"/>
        </w:rPr>
        <w:t>"",</w:t>
      </w:r>
    </w:p>
    <w:p w14:paraId="70268693" w14:textId="30DD6D08" w:rsidR="00291CCA" w:rsidRPr="006C131F" w:rsidRDefault="009847D4" w:rsidP="0029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Cs w:val="20"/>
        </w:rPr>
      </w:pPr>
      <w:r>
        <w:rPr>
          <w:rFonts w:ascii="Consolas" w:eastAsia="Times New Roman" w:hAnsi="Consolas" w:cs="Courier New"/>
          <w:szCs w:val="20"/>
        </w:rPr>
        <w:t xml:space="preserve">            </w:t>
      </w:r>
      <w:r w:rsidR="00291CCA" w:rsidRPr="006C131F">
        <w:rPr>
          <w:rFonts w:ascii="Consolas" w:eastAsia="Times New Roman" w:hAnsi="Consolas" w:cs="Courier New"/>
          <w:szCs w:val="20"/>
        </w:rPr>
        <w:t>"RoleId":</w:t>
      </w:r>
      <w:r>
        <w:rPr>
          <w:rFonts w:ascii="Consolas" w:eastAsia="Times New Roman" w:hAnsi="Consolas" w:cs="Courier New"/>
          <w:szCs w:val="20"/>
        </w:rPr>
        <w:t xml:space="preserve"> </w:t>
      </w:r>
      <w:r w:rsidR="00291CCA" w:rsidRPr="006C131F">
        <w:rPr>
          <w:rFonts w:ascii="Consolas" w:eastAsia="Times New Roman" w:hAnsi="Consolas" w:cs="Courier New"/>
          <w:szCs w:val="20"/>
        </w:rPr>
        <w:t>""</w:t>
      </w:r>
    </w:p>
    <w:p w14:paraId="1105AB1E" w14:textId="6DF71514" w:rsidR="00291CCA" w:rsidRPr="006C131F" w:rsidRDefault="009847D4" w:rsidP="0029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Cs w:val="20"/>
        </w:rPr>
      </w:pPr>
      <w:r>
        <w:rPr>
          <w:rFonts w:ascii="Consolas" w:eastAsia="Times New Roman" w:hAnsi="Consolas" w:cs="Courier New"/>
          <w:szCs w:val="20"/>
        </w:rPr>
        <w:t xml:space="preserve">        </w:t>
      </w:r>
      <w:r w:rsidR="00291CCA" w:rsidRPr="006C131F">
        <w:rPr>
          <w:rFonts w:ascii="Consolas" w:eastAsia="Times New Roman" w:hAnsi="Consolas" w:cs="Courier New"/>
          <w:szCs w:val="20"/>
        </w:rPr>
        <w:t>}</w:t>
      </w:r>
    </w:p>
    <w:p w14:paraId="21825F2A" w14:textId="65E3B957" w:rsidR="00291CCA" w:rsidRPr="006C131F" w:rsidRDefault="009847D4" w:rsidP="0029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Cs w:val="20"/>
        </w:rPr>
      </w:pPr>
      <w:r>
        <w:rPr>
          <w:rFonts w:ascii="Consolas" w:eastAsia="Times New Roman" w:hAnsi="Consolas" w:cs="Courier New"/>
          <w:szCs w:val="20"/>
        </w:rPr>
        <w:t xml:space="preserve">    </w:t>
      </w:r>
      <w:r w:rsidR="00291CCA" w:rsidRPr="006C131F">
        <w:rPr>
          <w:rFonts w:ascii="Consolas" w:eastAsia="Times New Roman" w:hAnsi="Consolas" w:cs="Courier New"/>
          <w:szCs w:val="20"/>
        </w:rPr>
        <w:t>]</w:t>
      </w:r>
    </w:p>
    <w:p w14:paraId="218989C1" w14:textId="77777777" w:rsidR="00291CCA" w:rsidRDefault="00291CCA" w:rsidP="0029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szCs w:val="20"/>
        </w:rPr>
      </w:pPr>
      <w:r w:rsidRPr="006C131F">
        <w:rPr>
          <w:rFonts w:ascii="Consolas" w:eastAsia="Times New Roman" w:hAnsi="Consolas" w:cs="Courier New"/>
          <w:szCs w:val="20"/>
        </w:rPr>
        <w:t>}</w:t>
      </w:r>
    </w:p>
    <w:p w14:paraId="34766D22" w14:textId="7A3987D1" w:rsidR="00291CCA" w:rsidRPr="000E3B99" w:rsidRDefault="00291CCA" w:rsidP="00E9631C">
      <w:pPr>
        <w:pStyle w:val="Heading3"/>
      </w:pPr>
      <w:r w:rsidRPr="002C55D8">
        <w:t>Sample</w:t>
      </w:r>
      <w:r w:rsidR="009847D4">
        <w:t xml:space="preserve"> </w:t>
      </w:r>
      <w:r w:rsidRPr="002C55D8">
        <w:t>JSON</w:t>
      </w:r>
      <w:r w:rsidR="009847D4">
        <w:t xml:space="preserve"> </w:t>
      </w:r>
      <w:r w:rsidRPr="002C55D8">
        <w:t>Response</w:t>
      </w:r>
    </w:p>
    <w:p w14:paraId="3E4577C9" w14:textId="34844B76" w:rsidR="00291CCA" w:rsidRPr="00481C51" w:rsidRDefault="00291CCA" w:rsidP="0029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theme="minorHAnsi"/>
        </w:rPr>
      </w:pPr>
      <w:r w:rsidRPr="00481C51">
        <w:rPr>
          <w:rFonts w:ascii="Consolas" w:eastAsia="Times New Roman" w:hAnsi="Consolas" w:cstheme="minorHAnsi"/>
        </w:rPr>
        <w:t>{</w:t>
      </w:r>
      <w:r w:rsidR="009847D4" w:rsidRPr="00481C51">
        <w:rPr>
          <w:rFonts w:ascii="Consolas" w:eastAsia="Times New Roman" w:hAnsi="Consolas" w:cstheme="minorHAnsi"/>
        </w:rPr>
        <w:t xml:space="preserve"> </w:t>
      </w:r>
      <w:r w:rsidRPr="00481C51">
        <w:rPr>
          <w:rFonts w:ascii="Consolas" w:eastAsia="Times New Roman" w:hAnsi="Consolas" w:cstheme="minorHAnsi"/>
        </w:rPr>
        <w:tab/>
      </w:r>
    </w:p>
    <w:p w14:paraId="0A1129F9" w14:textId="63099D12" w:rsidR="00291CCA" w:rsidRPr="00481C51" w:rsidRDefault="00291CCA" w:rsidP="0029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theme="minorHAnsi"/>
        </w:rPr>
      </w:pPr>
      <w:r w:rsidRPr="00481C51">
        <w:rPr>
          <w:rFonts w:ascii="Consolas" w:eastAsia="Times New Roman" w:hAnsi="Consolas" w:cstheme="minorHAnsi"/>
        </w:rPr>
        <w:tab/>
        <w:t>"message":</w:t>
      </w:r>
      <w:r w:rsidR="009847D4" w:rsidRPr="00481C51">
        <w:rPr>
          <w:rFonts w:ascii="Consolas" w:eastAsia="Times New Roman" w:hAnsi="Consolas" w:cstheme="minorHAnsi"/>
        </w:rPr>
        <w:t xml:space="preserve"> </w:t>
      </w:r>
      <w:r w:rsidRPr="00481C51">
        <w:rPr>
          <w:rFonts w:ascii="Consolas" w:eastAsia="Times New Roman" w:hAnsi="Consolas" w:cstheme="minorHAnsi"/>
        </w:rPr>
        <w:t>"Department</w:t>
      </w:r>
      <w:r w:rsidR="009847D4" w:rsidRPr="00481C51">
        <w:rPr>
          <w:rFonts w:ascii="Consolas" w:eastAsia="Times New Roman" w:hAnsi="Consolas" w:cstheme="minorHAnsi"/>
        </w:rPr>
        <w:t xml:space="preserve"> </w:t>
      </w:r>
      <w:r w:rsidRPr="00481C51">
        <w:rPr>
          <w:rFonts w:ascii="Consolas" w:eastAsia="Times New Roman" w:hAnsi="Consolas" w:cstheme="minorHAnsi"/>
        </w:rPr>
        <w:t>successfully</w:t>
      </w:r>
      <w:r w:rsidR="009847D4" w:rsidRPr="00481C51">
        <w:rPr>
          <w:rFonts w:ascii="Consolas" w:eastAsia="Times New Roman" w:hAnsi="Consolas" w:cstheme="minorHAnsi"/>
        </w:rPr>
        <w:t xml:space="preserve"> </w:t>
      </w:r>
      <w:r w:rsidRPr="00481C51">
        <w:rPr>
          <w:rFonts w:ascii="Consolas" w:eastAsia="Times New Roman" w:hAnsi="Consolas" w:cstheme="minorHAnsi"/>
        </w:rPr>
        <w:t>mapped</w:t>
      </w:r>
      <w:r w:rsidR="009847D4" w:rsidRPr="00481C51">
        <w:rPr>
          <w:rFonts w:ascii="Consolas" w:eastAsia="Times New Roman" w:hAnsi="Consolas" w:cstheme="minorHAnsi"/>
        </w:rPr>
        <w:t xml:space="preserve"> </w:t>
      </w:r>
      <w:r w:rsidRPr="00481C51">
        <w:rPr>
          <w:rFonts w:ascii="Consolas" w:eastAsia="Times New Roman" w:hAnsi="Consolas" w:cstheme="minorHAnsi"/>
        </w:rPr>
        <w:t>to</w:t>
      </w:r>
      <w:r w:rsidR="009847D4" w:rsidRPr="00481C51">
        <w:rPr>
          <w:rFonts w:ascii="Consolas" w:eastAsia="Times New Roman" w:hAnsi="Consolas" w:cstheme="minorHAnsi"/>
        </w:rPr>
        <w:t xml:space="preserve"> </w:t>
      </w:r>
      <w:r w:rsidRPr="00481C51">
        <w:rPr>
          <w:rFonts w:ascii="Consolas" w:eastAsia="Times New Roman" w:hAnsi="Consolas" w:cstheme="minorHAnsi"/>
        </w:rPr>
        <w:t>the</w:t>
      </w:r>
      <w:r w:rsidR="009847D4" w:rsidRPr="00481C51">
        <w:rPr>
          <w:rFonts w:ascii="Consolas" w:eastAsia="Times New Roman" w:hAnsi="Consolas" w:cstheme="minorHAnsi"/>
        </w:rPr>
        <w:t xml:space="preserve"> </w:t>
      </w:r>
      <w:r w:rsidRPr="00481C51">
        <w:rPr>
          <w:rFonts w:ascii="Consolas" w:eastAsia="Times New Roman" w:hAnsi="Consolas" w:cstheme="minorHAnsi"/>
        </w:rPr>
        <w:t>roles."</w:t>
      </w:r>
      <w:r w:rsidR="009847D4" w:rsidRPr="00481C51">
        <w:rPr>
          <w:rFonts w:ascii="Consolas" w:eastAsia="Times New Roman" w:hAnsi="Consolas" w:cstheme="minorHAnsi"/>
        </w:rPr>
        <w:t xml:space="preserve"> </w:t>
      </w:r>
    </w:p>
    <w:p w14:paraId="4F83E1AA" w14:textId="77777777" w:rsidR="00291CCA" w:rsidRPr="00481C51" w:rsidRDefault="00291CCA" w:rsidP="00291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theme="minorHAnsi"/>
        </w:rPr>
      </w:pPr>
      <w:r w:rsidRPr="00481C51">
        <w:rPr>
          <w:rFonts w:ascii="Consolas" w:eastAsia="Times New Roman" w:hAnsi="Consolas" w:cstheme="minorHAnsi"/>
        </w:rPr>
        <w:t>}</w:t>
      </w:r>
    </w:p>
    <w:p w14:paraId="04DBC59E" w14:textId="73ED72B3" w:rsidR="00E9631C" w:rsidRDefault="00E9631C" w:rsidP="00E9631C">
      <w:pPr>
        <w:pStyle w:val="Heading3"/>
      </w:pPr>
      <w:r>
        <w:t>Result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205"/>
        <w:gridCol w:w="9295"/>
      </w:tblGrid>
      <w:tr w:rsidR="00E9631C" w:rsidRPr="00E9631C" w14:paraId="3A087032" w14:textId="77777777" w:rsidTr="00E9631C">
        <w:tc>
          <w:tcPr>
            <w:tcW w:w="19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6977AFE5" w14:textId="77777777" w:rsidR="00E9631C" w:rsidRPr="00E9631C" w:rsidRDefault="00E9631C" w:rsidP="00E963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240" w:lineRule="auto"/>
              <w:rPr>
                <w:rFonts w:eastAsia="Times New Roman" w:cstheme="minorHAnsi"/>
                <w:b/>
                <w:bCs/>
              </w:rPr>
            </w:pPr>
            <w:bookmarkStart w:id="64" w:name="_Toc132107423"/>
            <w:r w:rsidRPr="00E9631C">
              <w:rPr>
                <w:rFonts w:eastAsia="Times New Roman" w:cstheme="minorHAnsi"/>
                <w:b/>
                <w:bCs/>
              </w:rPr>
              <w:t>HTTP Code</w:t>
            </w:r>
          </w:p>
        </w:tc>
        <w:tc>
          <w:tcPr>
            <w:tcW w:w="80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2FA3CD51" w14:textId="77777777" w:rsidR="00E9631C" w:rsidRPr="00E9631C" w:rsidRDefault="00E9631C" w:rsidP="00E963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240" w:lineRule="auto"/>
              <w:rPr>
                <w:rFonts w:eastAsia="Times New Roman" w:cstheme="minorHAnsi"/>
                <w:b/>
                <w:bCs/>
              </w:rPr>
            </w:pPr>
            <w:r w:rsidRPr="00E9631C">
              <w:rPr>
                <w:rFonts w:eastAsia="Times New Roman" w:cstheme="minorHAnsi"/>
                <w:b/>
                <w:bCs/>
              </w:rPr>
              <w:t>Result Description</w:t>
            </w:r>
          </w:p>
        </w:tc>
      </w:tr>
      <w:tr w:rsidR="00E9631C" w:rsidRPr="00E9631C" w14:paraId="33A34A81" w14:textId="77777777">
        <w:trPr>
          <w:trHeight w:val="360"/>
        </w:trPr>
        <w:tc>
          <w:tcPr>
            <w:tcW w:w="19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0C50AD9" w14:textId="77777777" w:rsidR="00E9631C" w:rsidRPr="00E9631C" w:rsidRDefault="00E9631C" w:rsidP="00E963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240" w:lineRule="auto"/>
              <w:rPr>
                <w:rFonts w:eastAsia="Times New Roman" w:cstheme="minorHAnsi"/>
              </w:rPr>
            </w:pPr>
            <w:r w:rsidRPr="00E9631C">
              <w:rPr>
                <w:rFonts w:eastAsia="Times New Roman" w:cstheme="minorHAnsi"/>
              </w:rPr>
              <w:t>200</w:t>
            </w:r>
          </w:p>
        </w:tc>
        <w:tc>
          <w:tcPr>
            <w:tcW w:w="80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523E1B1F" w14:textId="4D172F00" w:rsidR="00E9631C" w:rsidRPr="00E9631C" w:rsidRDefault="00E9631C" w:rsidP="00E963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240" w:lineRule="auto"/>
              <w:rPr>
                <w:rFonts w:eastAsia="Times New Roman" w:cstheme="minorHAnsi"/>
              </w:rPr>
            </w:pPr>
            <w:r w:rsidRPr="00E9631C">
              <w:rPr>
                <w:rFonts w:eastAsia="Times New Roman" w:cstheme="minorHAnsi"/>
              </w:rPr>
              <w:t xml:space="preserve">Returns when the department successfully mapped to the given </w:t>
            </w:r>
            <w:r w:rsidR="008E0A86">
              <w:rPr>
                <w:rFonts w:eastAsia="Times New Roman" w:cstheme="minorHAnsi"/>
              </w:rPr>
              <w:t>IAI</w:t>
            </w:r>
            <w:r w:rsidRPr="00E9631C">
              <w:rPr>
                <w:rFonts w:eastAsia="Times New Roman" w:cstheme="minorHAnsi"/>
              </w:rPr>
              <w:t xml:space="preserve"> role</w:t>
            </w:r>
          </w:p>
        </w:tc>
      </w:tr>
    </w:tbl>
    <w:p w14:paraId="404FEB03" w14:textId="4FA579DE" w:rsidR="00E9631C" w:rsidRDefault="0043528C" w:rsidP="0043528C">
      <w:pPr>
        <w:pStyle w:val="Heading3"/>
      </w:pPr>
      <w:r>
        <w:t>Error Management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603"/>
        <w:gridCol w:w="1475"/>
        <w:gridCol w:w="8432"/>
      </w:tblGrid>
      <w:tr w:rsidR="0043528C" w:rsidRPr="0043528C" w14:paraId="3459BC0A" w14:textId="77777777" w:rsidTr="00B83617"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A955D3" w14:textId="77777777" w:rsidR="0043528C" w:rsidRPr="0043528C" w:rsidRDefault="0043528C" w:rsidP="004352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240" w:lineRule="auto"/>
              <w:rPr>
                <w:rFonts w:eastAsia="Times New Roman" w:cstheme="minorHAnsi"/>
              </w:rPr>
            </w:pPr>
            <w:r w:rsidRPr="0043528C">
              <w:rPr>
                <w:rFonts w:eastAsia="Times New Roman" w:cstheme="minorHAnsi"/>
              </w:rPr>
              <w:t>HTTP Code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4E5A04" w14:textId="77777777" w:rsidR="0043528C" w:rsidRPr="0043528C" w:rsidRDefault="0043528C" w:rsidP="004352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240" w:lineRule="auto"/>
              <w:rPr>
                <w:rFonts w:eastAsia="Times New Roman" w:cstheme="minorHAnsi"/>
              </w:rPr>
            </w:pPr>
            <w:r w:rsidRPr="0043528C">
              <w:rPr>
                <w:rFonts w:eastAsia="Times New Roman" w:cstheme="minorHAnsi"/>
              </w:rPr>
              <w:t>Error Code</w:t>
            </w:r>
          </w:p>
        </w:tc>
        <w:tc>
          <w:tcPr>
            <w:tcW w:w="10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E0278A" w14:textId="77777777" w:rsidR="0043528C" w:rsidRPr="0043528C" w:rsidRDefault="0043528C" w:rsidP="004352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240" w:lineRule="auto"/>
              <w:rPr>
                <w:rFonts w:eastAsia="Times New Roman" w:cstheme="minorHAnsi"/>
              </w:rPr>
            </w:pPr>
            <w:r w:rsidRPr="0043528C">
              <w:rPr>
                <w:rFonts w:eastAsia="Times New Roman" w:cstheme="minorHAnsi"/>
              </w:rPr>
              <w:t>Error Description</w:t>
            </w:r>
          </w:p>
        </w:tc>
      </w:tr>
      <w:tr w:rsidR="0043528C" w:rsidRPr="0043528C" w14:paraId="26F5F4FD" w14:textId="77777777" w:rsidTr="00B83617">
        <w:tc>
          <w:tcPr>
            <w:tcW w:w="1966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718F9C7A" w14:textId="77777777" w:rsidR="0043528C" w:rsidRPr="0043528C" w:rsidRDefault="0043528C" w:rsidP="004352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240" w:lineRule="auto"/>
              <w:rPr>
                <w:rFonts w:eastAsia="Times New Roman" w:cstheme="minorHAnsi"/>
              </w:rPr>
            </w:pPr>
            <w:r w:rsidRPr="0043528C">
              <w:rPr>
                <w:rFonts w:eastAsia="Times New Roman" w:cstheme="minorHAnsi"/>
              </w:rPr>
              <w:t>400</w:t>
            </w:r>
          </w:p>
        </w:tc>
        <w:tc>
          <w:tcPr>
            <w:tcW w:w="1804" w:type="dxa"/>
            <w:tcBorders>
              <w:top w:val="single" w:sz="4" w:space="0" w:color="auto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D72F426" w14:textId="77777777" w:rsidR="0043528C" w:rsidRPr="0043528C" w:rsidRDefault="0043528C" w:rsidP="004352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240" w:lineRule="auto"/>
              <w:rPr>
                <w:rFonts w:eastAsia="Times New Roman" w:cstheme="minorHAnsi"/>
              </w:rPr>
            </w:pPr>
            <w:r w:rsidRPr="0043528C">
              <w:rPr>
                <w:rFonts w:eastAsia="Times New Roman" w:cstheme="minorHAnsi"/>
              </w:rPr>
              <w:t>401</w:t>
            </w:r>
          </w:p>
        </w:tc>
        <w:tc>
          <w:tcPr>
            <w:tcW w:w="10610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A3D265F" w14:textId="74A81EB5" w:rsidR="0043528C" w:rsidRPr="0043528C" w:rsidRDefault="00CF79F3" w:rsidP="004352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240" w:lineRule="auto"/>
              <w:ind w:left="360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Header Token </w:t>
            </w:r>
            <w:r w:rsidR="0043528C" w:rsidRPr="0043528C">
              <w:rPr>
                <w:rFonts w:eastAsia="Times New Roman" w:cstheme="minorHAnsi"/>
              </w:rPr>
              <w:t>could be missing</w:t>
            </w:r>
            <w:r w:rsidR="0043528C">
              <w:rPr>
                <w:rFonts w:eastAsia="Times New Roman" w:cstheme="minorHAnsi"/>
              </w:rPr>
              <w:t xml:space="preserve"> \ </w:t>
            </w:r>
            <w:r w:rsidR="0043528C" w:rsidRPr="0043528C">
              <w:rPr>
                <w:rFonts w:eastAsia="Times New Roman" w:cstheme="minorHAnsi"/>
              </w:rPr>
              <w:t>Unauthorized User</w:t>
            </w:r>
          </w:p>
        </w:tc>
      </w:tr>
      <w:tr w:rsidR="0043528C" w:rsidRPr="0043528C" w14:paraId="45AEB617" w14:textId="77777777">
        <w:tc>
          <w:tcPr>
            <w:tcW w:w="19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4C445A8" w14:textId="77777777" w:rsidR="0043528C" w:rsidRPr="0043528C" w:rsidRDefault="0043528C" w:rsidP="004352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240" w:lineRule="auto"/>
              <w:rPr>
                <w:rFonts w:eastAsia="Times New Roman" w:cstheme="minorHAnsi"/>
              </w:rPr>
            </w:pPr>
            <w:r w:rsidRPr="0043528C">
              <w:rPr>
                <w:rFonts w:eastAsia="Times New Roman" w:cstheme="minorHAnsi"/>
              </w:rPr>
              <w:t>400</w:t>
            </w:r>
          </w:p>
        </w:tc>
        <w:tc>
          <w:tcPr>
            <w:tcW w:w="1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8B11D44" w14:textId="77777777" w:rsidR="0043528C" w:rsidRPr="0043528C" w:rsidRDefault="0043528C" w:rsidP="004352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240" w:lineRule="auto"/>
              <w:rPr>
                <w:rFonts w:eastAsia="Times New Roman" w:cstheme="minorHAnsi"/>
              </w:rPr>
            </w:pPr>
            <w:r w:rsidRPr="0043528C">
              <w:rPr>
                <w:rFonts w:eastAsia="Times New Roman" w:cstheme="minorHAnsi"/>
              </w:rPr>
              <w:t>400</w:t>
            </w:r>
          </w:p>
        </w:tc>
        <w:tc>
          <w:tcPr>
            <w:tcW w:w="106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7DBC8E5E" w14:textId="77777777" w:rsidR="0043528C" w:rsidRPr="0043528C" w:rsidRDefault="0043528C" w:rsidP="004352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240" w:lineRule="auto"/>
              <w:ind w:left="360"/>
              <w:rPr>
                <w:rFonts w:eastAsia="Times New Roman" w:cstheme="minorHAnsi"/>
              </w:rPr>
            </w:pPr>
            <w:r w:rsidRPr="0043528C">
              <w:rPr>
                <w:rFonts w:eastAsia="Times New Roman" w:cstheme="minorHAnsi"/>
              </w:rPr>
              <w:t>Bad request</w:t>
            </w:r>
          </w:p>
        </w:tc>
      </w:tr>
    </w:tbl>
    <w:p w14:paraId="0664EC0D" w14:textId="77777777" w:rsidR="0043528C" w:rsidRDefault="0043528C" w:rsidP="0096182F">
      <w:pPr>
        <w:pStyle w:val="Heading2"/>
        <w:sectPr w:rsidR="0043528C" w:rsidSect="00E9631C">
          <w:type w:val="continuous"/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0F2903CE" w14:textId="43CC8540" w:rsidR="00291CCA" w:rsidRPr="008D7706" w:rsidRDefault="00291CCA" w:rsidP="0096182F">
      <w:pPr>
        <w:pStyle w:val="Heading2"/>
      </w:pPr>
      <w:bookmarkStart w:id="65" w:name="_Toc217392199"/>
      <w:r w:rsidRPr="00F57A9B">
        <w:t>DELETE-</w:t>
      </w:r>
      <w:r w:rsidR="009847D4">
        <w:t xml:space="preserve"> </w:t>
      </w:r>
      <w:bookmarkEnd w:id="64"/>
      <w:r w:rsidRPr="00F57A9B">
        <w:t>DeleteDepartmentandRoleMapping</w:t>
      </w:r>
      <w:bookmarkEnd w:id="65"/>
    </w:p>
    <w:p w14:paraId="60B20950" w14:textId="3167877B" w:rsidR="00291CCA" w:rsidRPr="00291CCA" w:rsidRDefault="00291CCA" w:rsidP="00291CCA">
      <w:r w:rsidRPr="00291CCA">
        <w:t>This</w:t>
      </w:r>
      <w:r w:rsidR="009847D4">
        <w:t xml:space="preserve"> </w:t>
      </w:r>
      <w:r w:rsidRPr="00291CCA">
        <w:t>API</w:t>
      </w:r>
      <w:r w:rsidR="009847D4">
        <w:t xml:space="preserve"> </w:t>
      </w:r>
      <w:r w:rsidR="00AD6580">
        <w:t>is</w:t>
      </w:r>
      <w:r w:rsidR="009847D4">
        <w:t xml:space="preserve"> </w:t>
      </w:r>
      <w:r w:rsidRPr="00291CCA">
        <w:t>used</w:t>
      </w:r>
      <w:r w:rsidR="009847D4">
        <w:t xml:space="preserve"> </w:t>
      </w:r>
      <w:r w:rsidRPr="00291CCA">
        <w:t>to</w:t>
      </w:r>
      <w:r w:rsidR="009847D4">
        <w:t xml:space="preserve"> </w:t>
      </w:r>
      <w:r w:rsidRPr="00291CCA">
        <w:t>soft</w:t>
      </w:r>
      <w:r w:rsidR="009847D4">
        <w:t xml:space="preserve"> </w:t>
      </w:r>
      <w:r w:rsidRPr="00291CCA">
        <w:t>delete</w:t>
      </w:r>
      <w:r w:rsidR="009847D4">
        <w:t xml:space="preserve"> </w:t>
      </w:r>
      <w:r w:rsidRPr="00291CCA">
        <w:t>the</w:t>
      </w:r>
      <w:r w:rsidR="009847D4">
        <w:t xml:space="preserve"> </w:t>
      </w:r>
      <w:r w:rsidR="008E0A86">
        <w:t>IAI</w:t>
      </w:r>
      <w:r w:rsidR="009847D4">
        <w:t xml:space="preserve"> </w:t>
      </w:r>
      <w:r w:rsidRPr="00291CCA">
        <w:t>role</w:t>
      </w:r>
      <w:r w:rsidR="009847D4">
        <w:t xml:space="preserve"> </w:t>
      </w:r>
      <w:r w:rsidRPr="00291CCA">
        <w:t>and</w:t>
      </w:r>
      <w:r w:rsidR="009847D4">
        <w:t xml:space="preserve"> </w:t>
      </w:r>
      <w:r w:rsidR="008E0A86">
        <w:t>IAI</w:t>
      </w:r>
      <w:r w:rsidR="009847D4">
        <w:t xml:space="preserve"> </w:t>
      </w:r>
      <w:r w:rsidRPr="00291CCA">
        <w:t>department</w:t>
      </w:r>
      <w:r w:rsidR="009847D4">
        <w:t xml:space="preserve"> </w:t>
      </w:r>
      <w:r w:rsidRPr="00291CCA">
        <w:t>mapping.</w:t>
      </w:r>
      <w:r w:rsidR="009847D4">
        <w:t xml:space="preserve"> </w:t>
      </w:r>
      <w:r w:rsidRPr="00291CCA">
        <w:t>The</w:t>
      </w:r>
      <w:r w:rsidR="009847D4">
        <w:t xml:space="preserve"> </w:t>
      </w:r>
      <w:r w:rsidRPr="00291CCA">
        <w:t>response</w:t>
      </w:r>
      <w:r w:rsidR="009847D4">
        <w:t xml:space="preserve"> </w:t>
      </w:r>
      <w:r w:rsidRPr="00291CCA">
        <w:t>will</w:t>
      </w:r>
      <w:r w:rsidR="009847D4">
        <w:t xml:space="preserve"> </w:t>
      </w:r>
      <w:r w:rsidRPr="00291CCA">
        <w:t>have</w:t>
      </w:r>
      <w:r w:rsidR="009847D4">
        <w:t xml:space="preserve"> </w:t>
      </w:r>
      <w:r w:rsidR="00AD6580">
        <w:t>a</w:t>
      </w:r>
      <w:r w:rsidR="009847D4">
        <w:t xml:space="preserve"> </w:t>
      </w:r>
      <w:r w:rsidRPr="00291CCA">
        <w:t>message</w:t>
      </w:r>
      <w:r w:rsidR="009847D4">
        <w:t xml:space="preserve"> </w:t>
      </w:r>
      <w:r w:rsidRPr="00291CCA">
        <w:t>with</w:t>
      </w:r>
      <w:r w:rsidR="009847D4">
        <w:t xml:space="preserve"> </w:t>
      </w:r>
      <w:r w:rsidRPr="00291CCA">
        <w:t>information</w:t>
      </w:r>
      <w:r w:rsidR="009847D4">
        <w:t xml:space="preserve"> </w:t>
      </w:r>
      <w:r w:rsidR="00E8454A">
        <w:t>on</w:t>
      </w:r>
      <w:r w:rsidR="009847D4">
        <w:t xml:space="preserve"> </w:t>
      </w:r>
      <w:r w:rsidRPr="00291CCA">
        <w:t>whether</w:t>
      </w:r>
      <w:r w:rsidR="009847D4">
        <w:t xml:space="preserve"> </w:t>
      </w:r>
      <w:r w:rsidR="00E8454A">
        <w:t>the</w:t>
      </w:r>
      <w:r w:rsidR="009847D4">
        <w:t xml:space="preserve"> </w:t>
      </w:r>
      <w:r w:rsidRPr="00291CCA">
        <w:t>mapping</w:t>
      </w:r>
      <w:r w:rsidR="009847D4">
        <w:t xml:space="preserve"> </w:t>
      </w:r>
      <w:r w:rsidRPr="00291CCA">
        <w:t>between</w:t>
      </w:r>
      <w:r w:rsidR="009847D4">
        <w:t xml:space="preserve"> </w:t>
      </w:r>
      <w:r w:rsidR="00E8454A">
        <w:t>the</w:t>
      </w:r>
      <w:r w:rsidR="009847D4">
        <w:t xml:space="preserve"> </w:t>
      </w:r>
      <w:r w:rsidRPr="00291CCA">
        <w:t>given</w:t>
      </w:r>
      <w:r w:rsidR="009847D4">
        <w:t xml:space="preserve"> </w:t>
      </w:r>
      <w:r w:rsidR="008E0A86">
        <w:t>IAI</w:t>
      </w:r>
      <w:r w:rsidR="009847D4">
        <w:t xml:space="preserve"> </w:t>
      </w:r>
      <w:r w:rsidRPr="00291CCA">
        <w:t>department</w:t>
      </w:r>
      <w:r w:rsidR="009847D4">
        <w:t xml:space="preserve"> </w:t>
      </w:r>
      <w:r w:rsidRPr="00291CCA">
        <w:t>and</w:t>
      </w:r>
      <w:r w:rsidR="009847D4">
        <w:t xml:space="preserve"> </w:t>
      </w:r>
      <w:r w:rsidR="00E8454A">
        <w:t>the</w:t>
      </w:r>
      <w:r w:rsidR="009847D4">
        <w:t xml:space="preserve"> </w:t>
      </w:r>
      <w:r w:rsidR="008E0A86">
        <w:t>IAI</w:t>
      </w:r>
      <w:r w:rsidR="009847D4">
        <w:t xml:space="preserve"> </w:t>
      </w:r>
      <w:r w:rsidRPr="00291CCA">
        <w:t>role</w:t>
      </w:r>
      <w:r w:rsidR="009847D4">
        <w:t xml:space="preserve"> </w:t>
      </w:r>
      <w:r w:rsidRPr="00291CCA">
        <w:t>was</w:t>
      </w:r>
      <w:r w:rsidR="009847D4">
        <w:t xml:space="preserve"> </w:t>
      </w:r>
      <w:r w:rsidRPr="00291CCA">
        <w:t>successfully</w:t>
      </w:r>
      <w:r w:rsidR="009847D4">
        <w:t xml:space="preserve"> </w:t>
      </w:r>
      <w:r w:rsidRPr="00291CCA">
        <w:t>deleted</w:t>
      </w:r>
      <w:r w:rsidR="009847D4">
        <w:t xml:space="preserve"> </w:t>
      </w:r>
      <w:r w:rsidRPr="00291CCA">
        <w:t>or</w:t>
      </w:r>
      <w:r w:rsidR="009847D4">
        <w:t xml:space="preserve"> </w:t>
      </w:r>
      <w:r w:rsidRPr="00291CCA">
        <w:t>not.</w:t>
      </w:r>
    </w:p>
    <w:p w14:paraId="27225C86" w14:textId="5FF303DD" w:rsidR="00291CCA" w:rsidRPr="00291CCA" w:rsidRDefault="00291CCA" w:rsidP="002C55D8">
      <w:bookmarkStart w:id="66" w:name="_Toc132107424"/>
      <w:r w:rsidRPr="002C55D8">
        <w:rPr>
          <w:b/>
          <w:bCs/>
          <w:sz w:val="22"/>
          <w:szCs w:val="24"/>
        </w:rPr>
        <w:t>API</w:t>
      </w:r>
      <w:r w:rsidR="009847D4">
        <w:rPr>
          <w:b/>
          <w:bCs/>
          <w:sz w:val="22"/>
          <w:szCs w:val="24"/>
        </w:rPr>
        <w:t xml:space="preserve"> </w:t>
      </w:r>
      <w:r w:rsidRPr="002C55D8">
        <w:rPr>
          <w:b/>
          <w:bCs/>
          <w:sz w:val="22"/>
          <w:szCs w:val="24"/>
        </w:rPr>
        <w:t>Precondition</w:t>
      </w:r>
      <w:bookmarkEnd w:id="66"/>
    </w:p>
    <w:p w14:paraId="3ABCCCAC" w14:textId="5800A1C2" w:rsidR="00291CCA" w:rsidRPr="008D7706" w:rsidRDefault="00291CCA" w:rsidP="00291CCA">
      <w:pPr>
        <w:rPr>
          <w:rFonts w:cstheme="minorHAnsi"/>
        </w:rPr>
      </w:pPr>
      <w:r w:rsidRPr="008D7706">
        <w:rPr>
          <w:rFonts w:cstheme="minorHAnsi"/>
        </w:rPr>
        <w:t>To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fetch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the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response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from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the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APIs,</w:t>
      </w:r>
      <w:r w:rsidR="009847D4">
        <w:rPr>
          <w:rFonts w:cstheme="minorHAnsi"/>
        </w:rPr>
        <w:t xml:space="preserve"> </w:t>
      </w:r>
      <w:r w:rsidR="00A7137C">
        <w:rPr>
          <w:rFonts w:cstheme="minorHAnsi"/>
        </w:rPr>
        <w:t>the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following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entities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must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exist.</w:t>
      </w:r>
      <w:r w:rsidR="009847D4">
        <w:rPr>
          <w:rFonts w:cstheme="minorHAnsi"/>
        </w:rPr>
        <w:t xml:space="preserve"> </w:t>
      </w:r>
    </w:p>
    <w:p w14:paraId="68C05B01" w14:textId="77777777" w:rsidR="0043528C" w:rsidRDefault="0043528C" w:rsidP="001C7824">
      <w:pPr>
        <w:numPr>
          <w:ilvl w:val="0"/>
          <w:numId w:val="23"/>
        </w:numPr>
        <w:spacing w:after="0"/>
        <w:sectPr w:rsidR="0043528C" w:rsidSect="0043528C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7804AA0A" w14:textId="5A2E012B" w:rsidR="00291CCA" w:rsidRPr="008D7706" w:rsidRDefault="00291CCA" w:rsidP="005B3808">
      <w:pPr>
        <w:pStyle w:val="ListParagraph"/>
        <w:numPr>
          <w:ilvl w:val="0"/>
          <w:numId w:val="23"/>
        </w:numPr>
        <w:spacing w:after="0"/>
      </w:pPr>
      <w:r w:rsidRPr="008D7706">
        <w:t>Authorization</w:t>
      </w:r>
      <w:r w:rsidR="009847D4">
        <w:t xml:space="preserve"> </w:t>
      </w:r>
      <w:r w:rsidRPr="008D7706">
        <w:t>token</w:t>
      </w:r>
      <w:r w:rsidR="009847D4">
        <w:t xml:space="preserve"> </w:t>
      </w:r>
    </w:p>
    <w:p w14:paraId="65FC2D61" w14:textId="77777777" w:rsidR="00291CCA" w:rsidRPr="008D7706" w:rsidRDefault="00291CCA" w:rsidP="005B3808">
      <w:pPr>
        <w:pStyle w:val="ListParagraph"/>
        <w:numPr>
          <w:ilvl w:val="0"/>
          <w:numId w:val="23"/>
        </w:numPr>
        <w:spacing w:after="0"/>
      </w:pPr>
      <w:r w:rsidRPr="008D7706">
        <w:t>Content-Type</w:t>
      </w:r>
    </w:p>
    <w:p w14:paraId="1665C3DF" w14:textId="64468516" w:rsidR="00291CCA" w:rsidRPr="008D7706" w:rsidRDefault="00646B64" w:rsidP="005B3808">
      <w:pPr>
        <w:pStyle w:val="ListParagraph"/>
        <w:numPr>
          <w:ilvl w:val="0"/>
          <w:numId w:val="23"/>
        </w:numPr>
        <w:spacing w:after="0"/>
      </w:pPr>
      <w:r>
        <w:t>D</w:t>
      </w:r>
      <w:r w:rsidR="00291CCA" w:rsidRPr="008D7706">
        <w:t>epartmentId</w:t>
      </w:r>
    </w:p>
    <w:p w14:paraId="59180F7D" w14:textId="61645E02" w:rsidR="00291CCA" w:rsidRPr="008D7706" w:rsidRDefault="00646B64" w:rsidP="005B3808">
      <w:pPr>
        <w:pStyle w:val="ListParagraph"/>
        <w:numPr>
          <w:ilvl w:val="0"/>
          <w:numId w:val="23"/>
        </w:numPr>
        <w:spacing w:after="240"/>
      </w:pPr>
      <w:r>
        <w:t>R</w:t>
      </w:r>
      <w:r w:rsidR="00291CCA" w:rsidRPr="008D7706">
        <w:t>oleId</w:t>
      </w:r>
    </w:p>
    <w:p w14:paraId="36701C9E" w14:textId="77777777" w:rsidR="0043528C" w:rsidRDefault="0043528C" w:rsidP="00291CCA">
      <w:pPr>
        <w:ind w:left="720"/>
        <w:sectPr w:rsidR="0043528C" w:rsidSect="005B3808">
          <w:type w:val="continuous"/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908"/>
        <w:gridCol w:w="8592"/>
      </w:tblGrid>
      <w:tr w:rsidR="00291CCA" w:rsidRPr="008D7706" w14:paraId="22CCF1CB" w14:textId="77777777" w:rsidTr="00D04997">
        <w:trPr>
          <w:trHeight w:val="16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C961D15" w14:textId="77777777" w:rsidR="00291CCA" w:rsidRPr="008D7706" w:rsidRDefault="00291CCA">
            <w:pPr>
              <w:rPr>
                <w:rFonts w:cstheme="minorHAnsi"/>
              </w:rPr>
            </w:pPr>
            <w:r w:rsidRPr="008D7706">
              <w:rPr>
                <w:rFonts w:cstheme="minorHAnsi"/>
              </w:rPr>
              <w:t>PROTOCOL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E66566" w14:textId="65EC342E" w:rsidR="00291CCA" w:rsidRPr="00481C51" w:rsidRDefault="00291CCA">
            <w:pPr>
              <w:rPr>
                <w:rFonts w:ascii="Consolas" w:hAnsi="Consolas" w:cstheme="minorHAnsi"/>
              </w:rPr>
            </w:pPr>
            <w:r w:rsidRPr="00481C51">
              <w:rPr>
                <w:rFonts w:ascii="Consolas" w:hAnsi="Consolas" w:cstheme="minorHAnsi"/>
              </w:rPr>
              <w:t>HTTPS</w:t>
            </w:r>
          </w:p>
        </w:tc>
      </w:tr>
      <w:tr w:rsidR="00291CCA" w:rsidRPr="008D7706" w14:paraId="6BF51BC1" w14:textId="77777777" w:rsidTr="00D04997">
        <w:trPr>
          <w:trHeight w:val="7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B64B66A" w14:textId="0805FCB0" w:rsidR="00291CCA" w:rsidRPr="008D7706" w:rsidRDefault="00291CCA">
            <w:pPr>
              <w:rPr>
                <w:rFonts w:cstheme="minorHAnsi"/>
              </w:rPr>
            </w:pPr>
            <w:r w:rsidRPr="008D7706">
              <w:rPr>
                <w:rFonts w:cstheme="minorHAnsi"/>
              </w:rPr>
              <w:t>PATH</w:t>
            </w:r>
            <w:r w:rsidR="00936667">
              <w:rPr>
                <w:rFonts w:cstheme="minorHAnsi"/>
              </w:rPr>
              <w:t xml:space="preserve"> </w:t>
            </w:r>
            <w:r w:rsidR="008E0A86">
              <w:rPr>
                <w:rFonts w:cstheme="minorHAnsi"/>
              </w:rPr>
              <w:t>IAI</w:t>
            </w:r>
            <w:r w:rsidR="00BE7D3F">
              <w:rPr>
                <w:rFonts w:cstheme="minorHAnsi"/>
              </w:rPr>
              <w:t xml:space="preserve"> (Cognite) </w:t>
            </w:r>
            <w:r w:rsidR="00396F19">
              <w:rPr>
                <w:rFonts w:cstheme="minorHAnsi"/>
              </w:rPr>
              <w:t>(Public Exposure)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B6C6CA" w14:textId="403B9F19" w:rsidR="00291CCA" w:rsidRPr="00481C51" w:rsidRDefault="00291CCA" w:rsidP="00DC6C05">
            <w:pPr>
              <w:spacing w:after="0"/>
              <w:rPr>
                <w:rStyle w:val="Hyperlink"/>
                <w:rFonts w:ascii="Consolas" w:hAnsi="Consolas" w:cs="Graphik"/>
              </w:rPr>
            </w:pPr>
            <w:r w:rsidRPr="00481C51">
              <w:rPr>
                <w:rStyle w:val="Hyperlink"/>
                <w:rFonts w:ascii="Consolas" w:hAnsi="Consolas" w:cs="Graphik"/>
              </w:rPr>
              <w:t>https://apim-mw</w:t>
            </w:r>
            <w:r w:rsidR="00DC6C05" w:rsidRPr="00481C51">
              <w:rPr>
                <w:rStyle w:val="Hyperlink"/>
                <w:rFonts w:ascii="Consolas" w:hAnsi="Consolas" w:cs="Graphik"/>
              </w:rPr>
              <w:t>-aot</w:t>
            </w:r>
            <w:r w:rsidRPr="00481C51">
              <w:rPr>
                <w:rStyle w:val="Hyperlink"/>
                <w:rFonts w:ascii="Consolas" w:hAnsi="Consolas" w:cs="Graphik"/>
              </w:rPr>
              <w:t>-dev.azure-api.net/api/people-management/mappings/RolesWithDepartments/{deparmentId}/{roleId}</w:t>
            </w:r>
          </w:p>
        </w:tc>
      </w:tr>
      <w:tr w:rsidR="004271A3" w:rsidRPr="008D7706" w14:paraId="527B7508" w14:textId="77777777" w:rsidTr="00D04997">
        <w:trPr>
          <w:trHeight w:val="7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6CE80E9" w14:textId="029FE302" w:rsidR="004271A3" w:rsidRPr="008D7706" w:rsidRDefault="004271A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PATH </w:t>
            </w:r>
            <w:r w:rsidR="008E0A86">
              <w:rPr>
                <w:rFonts w:cstheme="minorHAnsi"/>
              </w:rPr>
              <w:t>IAI</w:t>
            </w:r>
            <w:r w:rsidR="00BE7D3F">
              <w:rPr>
                <w:rFonts w:cstheme="minorHAnsi"/>
              </w:rPr>
              <w:t xml:space="preserve"> (</w:t>
            </w:r>
            <w:r>
              <w:rPr>
                <w:rFonts w:cstheme="minorHAnsi"/>
              </w:rPr>
              <w:t>Azure</w:t>
            </w:r>
            <w:r w:rsidR="00BE7D3F">
              <w:rPr>
                <w:rFonts w:cstheme="minorHAnsi"/>
              </w:rPr>
              <w:t>)</w:t>
            </w:r>
            <w:r>
              <w:rPr>
                <w:rFonts w:cstheme="minorHAnsi"/>
              </w:rPr>
              <w:t xml:space="preserve"> </w:t>
            </w:r>
            <w:r w:rsidR="00396F19">
              <w:rPr>
                <w:rFonts w:cstheme="minorHAnsi"/>
              </w:rPr>
              <w:t>(Public Exposure)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1928EB" w14:textId="77777777" w:rsidR="0015142B" w:rsidRPr="00481C51" w:rsidRDefault="0015142B" w:rsidP="0015142B">
            <w:pPr>
              <w:spacing w:after="0"/>
              <w:rPr>
                <w:rFonts w:ascii="Consolas" w:hAnsi="Consolas" w:cs="Graphik"/>
                <w:color w:val="0000FF"/>
                <w:u w:val="single"/>
              </w:rPr>
            </w:pPr>
            <w:r w:rsidRPr="00481C51">
              <w:rPr>
                <w:rFonts w:ascii="Consolas" w:hAnsi="Consolas" w:cs="Graphik"/>
                <w:color w:val="0000FF"/>
                <w:u w:val="single"/>
              </w:rPr>
              <w:t>https://apim-aot-azure-dev.azure-api.net/api/people-management/mappings/RolesWithDepartments/{deparmentId}/{roleId}</w:t>
            </w:r>
          </w:p>
          <w:p w14:paraId="6B345A5C" w14:textId="77777777" w:rsidR="004271A3" w:rsidRPr="00481C51" w:rsidRDefault="004271A3" w:rsidP="00DC6C05">
            <w:pPr>
              <w:spacing w:after="0"/>
              <w:rPr>
                <w:rStyle w:val="Hyperlink"/>
                <w:rFonts w:ascii="Consolas" w:hAnsi="Consolas" w:cs="Graphik"/>
              </w:rPr>
            </w:pPr>
          </w:p>
        </w:tc>
      </w:tr>
      <w:tr w:rsidR="00291CCA" w:rsidRPr="008D7706" w14:paraId="761ACD0C" w14:textId="77777777" w:rsidTr="00D04997">
        <w:trPr>
          <w:trHeight w:val="13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536BC4A" w14:textId="77777777" w:rsidR="00291CCA" w:rsidRPr="008D7706" w:rsidRDefault="00291CCA">
            <w:pPr>
              <w:rPr>
                <w:rFonts w:cstheme="minorHAnsi"/>
              </w:rPr>
            </w:pPr>
            <w:r w:rsidRPr="008D7706">
              <w:rPr>
                <w:rFonts w:cstheme="minorHAnsi"/>
              </w:rPr>
              <w:t>METHOD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E2426B" w14:textId="319AB4D5" w:rsidR="00291CCA" w:rsidRPr="00481C51" w:rsidRDefault="00291CCA">
            <w:pPr>
              <w:rPr>
                <w:rFonts w:ascii="Consolas" w:hAnsi="Consolas" w:cstheme="minorHAnsi"/>
              </w:rPr>
            </w:pPr>
            <w:r w:rsidRPr="00481C51">
              <w:rPr>
                <w:rFonts w:ascii="Consolas" w:hAnsi="Consolas" w:cstheme="minorHAnsi"/>
              </w:rPr>
              <w:t>DELETE</w:t>
            </w:r>
          </w:p>
        </w:tc>
      </w:tr>
      <w:tr w:rsidR="00291CCA" w:rsidRPr="008D7706" w14:paraId="61D920B8" w14:textId="77777777" w:rsidTr="00D04997">
        <w:trPr>
          <w:trHeight w:val="240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D393ED1" w14:textId="4D191082" w:rsidR="00291CCA" w:rsidRPr="008D7706" w:rsidRDefault="00291CCA">
            <w:pPr>
              <w:rPr>
                <w:rFonts w:cstheme="minorHAnsi"/>
              </w:rPr>
            </w:pPr>
            <w:r w:rsidRPr="008D7706">
              <w:rPr>
                <w:rFonts w:cstheme="minorHAnsi"/>
              </w:rPr>
              <w:t>CONTENT</w:t>
            </w:r>
            <w:r w:rsidR="009847D4">
              <w:rPr>
                <w:rFonts w:cstheme="minorHAnsi"/>
              </w:rPr>
              <w:t xml:space="preserve"> </w:t>
            </w:r>
            <w:r w:rsidRPr="008D7706">
              <w:rPr>
                <w:rFonts w:cstheme="minorHAnsi"/>
              </w:rPr>
              <w:t>TYPE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2BC2B4" w14:textId="4B8AE095" w:rsidR="00291CCA" w:rsidRPr="00481C51" w:rsidRDefault="00291CCA">
            <w:pPr>
              <w:rPr>
                <w:rFonts w:ascii="Consolas" w:hAnsi="Consolas" w:cstheme="minorHAnsi"/>
              </w:rPr>
            </w:pPr>
            <w:r w:rsidRPr="00481C51">
              <w:rPr>
                <w:rFonts w:ascii="Consolas" w:hAnsi="Consolas" w:cstheme="minorHAnsi"/>
              </w:rPr>
              <w:t>application</w:t>
            </w:r>
            <w:r w:rsidR="009847D4" w:rsidRPr="00481C51">
              <w:rPr>
                <w:rFonts w:ascii="Consolas" w:hAnsi="Consolas" w:cstheme="minorHAnsi"/>
              </w:rPr>
              <w:t xml:space="preserve"> </w:t>
            </w:r>
            <w:r w:rsidRPr="00481C51">
              <w:rPr>
                <w:rFonts w:ascii="Consolas" w:hAnsi="Consolas" w:cstheme="minorHAnsi"/>
              </w:rPr>
              <w:t>/</w:t>
            </w:r>
            <w:r w:rsidR="009847D4" w:rsidRPr="00481C51">
              <w:rPr>
                <w:rFonts w:ascii="Consolas" w:hAnsi="Consolas" w:cstheme="minorHAnsi"/>
              </w:rPr>
              <w:t xml:space="preserve"> </w:t>
            </w:r>
            <w:r w:rsidRPr="00481C51">
              <w:rPr>
                <w:rFonts w:ascii="Consolas" w:hAnsi="Consolas" w:cstheme="minorHAnsi"/>
              </w:rPr>
              <w:t>json</w:t>
            </w:r>
          </w:p>
        </w:tc>
      </w:tr>
    </w:tbl>
    <w:p w14:paraId="7E1A0C24" w14:textId="253753BA" w:rsidR="00291CCA" w:rsidRPr="00B83617" w:rsidRDefault="00D04997" w:rsidP="00B83617">
      <w:pPr>
        <w:pStyle w:val="Heading3"/>
      </w:pPr>
      <w:r w:rsidRPr="00B83617">
        <w:t>Input Header</w:t>
      </w:r>
      <w:r w:rsidR="00B83617" w:rsidRPr="00B83617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2"/>
        <w:gridCol w:w="6846"/>
        <w:gridCol w:w="962"/>
        <w:gridCol w:w="1460"/>
      </w:tblGrid>
      <w:tr w:rsidR="00D04997" w:rsidRPr="00D04997" w14:paraId="61591066" w14:textId="77777777" w:rsidTr="00B83617">
        <w:trPr>
          <w:trHeight w:val="360"/>
        </w:trPr>
        <w:tc>
          <w:tcPr>
            <w:tcW w:w="2240" w:type="dxa"/>
            <w:shd w:val="clear" w:color="auto" w:fill="D9D9D9" w:themeFill="background1" w:themeFillShade="D9"/>
            <w:vAlign w:val="center"/>
            <w:hideMark/>
          </w:tcPr>
          <w:p w14:paraId="728EC2A6" w14:textId="77777777" w:rsidR="00D04997" w:rsidRPr="00D04997" w:rsidRDefault="00D04997" w:rsidP="00D04997">
            <w:r w:rsidRPr="00D04997">
              <w:t>Parameter</w:t>
            </w:r>
          </w:p>
        </w:tc>
        <w:tc>
          <w:tcPr>
            <w:tcW w:w="6840" w:type="dxa"/>
            <w:shd w:val="clear" w:color="auto" w:fill="D9D9D9" w:themeFill="background1" w:themeFillShade="D9"/>
            <w:vAlign w:val="center"/>
            <w:hideMark/>
          </w:tcPr>
          <w:p w14:paraId="69CE418E" w14:textId="77777777" w:rsidR="00D04997" w:rsidRPr="00D04997" w:rsidRDefault="00D04997" w:rsidP="00D04997">
            <w:r w:rsidRPr="00D04997">
              <w:t>Description</w:t>
            </w:r>
          </w:p>
        </w:tc>
        <w:tc>
          <w:tcPr>
            <w:tcW w:w="961" w:type="dxa"/>
            <w:shd w:val="clear" w:color="auto" w:fill="D9D9D9" w:themeFill="background1" w:themeFillShade="D9"/>
            <w:vAlign w:val="center"/>
            <w:hideMark/>
          </w:tcPr>
          <w:p w14:paraId="28B5CA1E" w14:textId="77777777" w:rsidR="00D04997" w:rsidRPr="00D04997" w:rsidRDefault="00D04997" w:rsidP="00D04997">
            <w:r w:rsidRPr="00D04997">
              <w:t>M/O</w:t>
            </w:r>
          </w:p>
        </w:tc>
        <w:tc>
          <w:tcPr>
            <w:tcW w:w="1459" w:type="dxa"/>
            <w:shd w:val="clear" w:color="auto" w:fill="D9D9D9" w:themeFill="background1" w:themeFillShade="D9"/>
            <w:vAlign w:val="center"/>
            <w:hideMark/>
          </w:tcPr>
          <w:p w14:paraId="61179918" w14:textId="77777777" w:rsidR="00D04997" w:rsidRPr="00D04997" w:rsidRDefault="00D04997" w:rsidP="00D04997">
            <w:r w:rsidRPr="00D04997">
              <w:t>Type</w:t>
            </w:r>
          </w:p>
        </w:tc>
      </w:tr>
      <w:tr w:rsidR="00D04997" w:rsidRPr="00D04997" w14:paraId="2FA9CF5A" w14:textId="77777777" w:rsidTr="00B83617">
        <w:trPr>
          <w:trHeight w:val="360"/>
        </w:trPr>
        <w:tc>
          <w:tcPr>
            <w:tcW w:w="2240" w:type="dxa"/>
            <w:vAlign w:val="center"/>
            <w:hideMark/>
          </w:tcPr>
          <w:p w14:paraId="30D6FB5D" w14:textId="77777777" w:rsidR="00D04997" w:rsidRPr="00D04997" w:rsidRDefault="00D04997" w:rsidP="00D04997">
            <w:r w:rsidRPr="00D04997">
              <w:t>Authorization</w:t>
            </w:r>
          </w:p>
        </w:tc>
        <w:tc>
          <w:tcPr>
            <w:tcW w:w="6840" w:type="dxa"/>
            <w:vAlign w:val="center"/>
            <w:hideMark/>
          </w:tcPr>
          <w:p w14:paraId="4275DE40" w14:textId="77777777" w:rsidR="00D04997" w:rsidRPr="00D04997" w:rsidRDefault="00D04997" w:rsidP="00D04997">
            <w:r w:rsidRPr="00D04997">
              <w:t xml:space="preserve">Token acquired from Azure AD based on the user credentials for further API calls. </w:t>
            </w:r>
          </w:p>
        </w:tc>
        <w:tc>
          <w:tcPr>
            <w:tcW w:w="961" w:type="dxa"/>
            <w:vAlign w:val="center"/>
            <w:hideMark/>
          </w:tcPr>
          <w:p w14:paraId="3EDC1152" w14:textId="77777777" w:rsidR="00D04997" w:rsidRPr="00D04997" w:rsidRDefault="00D04997" w:rsidP="00D04997">
            <w:r w:rsidRPr="00D04997">
              <w:t>M</w:t>
            </w:r>
          </w:p>
        </w:tc>
        <w:tc>
          <w:tcPr>
            <w:tcW w:w="1459" w:type="dxa"/>
            <w:vAlign w:val="center"/>
            <w:hideMark/>
          </w:tcPr>
          <w:p w14:paraId="1B9148FD" w14:textId="77777777" w:rsidR="00D04997" w:rsidRPr="00D04997" w:rsidRDefault="00D04997" w:rsidP="00D04997">
            <w:r w:rsidRPr="00D04997">
              <w:t>String</w:t>
            </w:r>
          </w:p>
        </w:tc>
      </w:tr>
      <w:tr w:rsidR="00D04997" w:rsidRPr="00D04997" w14:paraId="13E72837" w14:textId="77777777" w:rsidTr="00B83617">
        <w:trPr>
          <w:trHeight w:val="360"/>
        </w:trPr>
        <w:tc>
          <w:tcPr>
            <w:tcW w:w="2240" w:type="dxa"/>
            <w:vAlign w:val="center"/>
            <w:hideMark/>
          </w:tcPr>
          <w:p w14:paraId="20848770" w14:textId="77777777" w:rsidR="00D04997" w:rsidRPr="00D04997" w:rsidRDefault="00D04997" w:rsidP="00D04997">
            <w:r w:rsidRPr="00D04997">
              <w:t>Content-Type</w:t>
            </w:r>
          </w:p>
        </w:tc>
        <w:tc>
          <w:tcPr>
            <w:tcW w:w="6840" w:type="dxa"/>
            <w:vAlign w:val="center"/>
            <w:hideMark/>
          </w:tcPr>
          <w:p w14:paraId="174CA211" w14:textId="77777777" w:rsidR="00D04997" w:rsidRPr="00D04997" w:rsidRDefault="00D04997" w:rsidP="00D04997">
            <w:r w:rsidRPr="00D04997">
              <w:t>Length of content. E.g.- application/json</w:t>
            </w:r>
          </w:p>
        </w:tc>
        <w:tc>
          <w:tcPr>
            <w:tcW w:w="961" w:type="dxa"/>
            <w:vAlign w:val="center"/>
            <w:hideMark/>
          </w:tcPr>
          <w:p w14:paraId="71F21980" w14:textId="77777777" w:rsidR="00D04997" w:rsidRPr="00D04997" w:rsidRDefault="00D04997" w:rsidP="00D04997">
            <w:r w:rsidRPr="00D04997">
              <w:t>M</w:t>
            </w:r>
          </w:p>
        </w:tc>
        <w:tc>
          <w:tcPr>
            <w:tcW w:w="1459" w:type="dxa"/>
            <w:vAlign w:val="center"/>
            <w:hideMark/>
          </w:tcPr>
          <w:p w14:paraId="6FC92D99" w14:textId="77777777" w:rsidR="00D04997" w:rsidRPr="00D04997" w:rsidRDefault="00D04997" w:rsidP="00D04997">
            <w:r w:rsidRPr="00D04997">
              <w:t>String</w:t>
            </w:r>
          </w:p>
        </w:tc>
      </w:tr>
    </w:tbl>
    <w:p w14:paraId="6F1BD998" w14:textId="68A31465" w:rsidR="00D04997" w:rsidRPr="00B83617" w:rsidRDefault="00D04997" w:rsidP="00B83617">
      <w:pPr>
        <w:pStyle w:val="Heading3"/>
      </w:pPr>
      <w:r w:rsidRPr="00B83617">
        <w:t>Input Path</w:t>
      </w:r>
      <w:r w:rsidR="00B83617" w:rsidRPr="00B83617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2"/>
        <w:gridCol w:w="6846"/>
        <w:gridCol w:w="962"/>
        <w:gridCol w:w="1460"/>
      </w:tblGrid>
      <w:tr w:rsidR="00D04997" w:rsidRPr="00D04997" w14:paraId="7C8176E5" w14:textId="77777777" w:rsidTr="00B83617">
        <w:trPr>
          <w:trHeight w:val="360"/>
        </w:trPr>
        <w:tc>
          <w:tcPr>
            <w:tcW w:w="2240" w:type="dxa"/>
            <w:shd w:val="clear" w:color="auto" w:fill="D9D9D9" w:themeFill="background1" w:themeFillShade="D9"/>
            <w:vAlign w:val="center"/>
            <w:hideMark/>
          </w:tcPr>
          <w:p w14:paraId="1145DAD2" w14:textId="77777777" w:rsidR="00D04997" w:rsidRPr="00D04997" w:rsidRDefault="00D04997" w:rsidP="00D04997">
            <w:r w:rsidRPr="00D04997">
              <w:t>Parameter</w:t>
            </w:r>
          </w:p>
        </w:tc>
        <w:tc>
          <w:tcPr>
            <w:tcW w:w="6840" w:type="dxa"/>
            <w:shd w:val="clear" w:color="auto" w:fill="D9D9D9" w:themeFill="background1" w:themeFillShade="D9"/>
            <w:vAlign w:val="center"/>
            <w:hideMark/>
          </w:tcPr>
          <w:p w14:paraId="3FE85A3E" w14:textId="77777777" w:rsidR="00D04997" w:rsidRPr="00D04997" w:rsidRDefault="00D04997" w:rsidP="00D04997">
            <w:r w:rsidRPr="00D04997">
              <w:t>Description</w:t>
            </w:r>
          </w:p>
        </w:tc>
        <w:tc>
          <w:tcPr>
            <w:tcW w:w="961" w:type="dxa"/>
            <w:shd w:val="clear" w:color="auto" w:fill="D9D9D9" w:themeFill="background1" w:themeFillShade="D9"/>
            <w:vAlign w:val="center"/>
            <w:hideMark/>
          </w:tcPr>
          <w:p w14:paraId="4FDADFF4" w14:textId="77777777" w:rsidR="00D04997" w:rsidRPr="00D04997" w:rsidRDefault="00D04997" w:rsidP="00D04997">
            <w:r w:rsidRPr="00D04997">
              <w:t>M/O</w:t>
            </w:r>
          </w:p>
        </w:tc>
        <w:tc>
          <w:tcPr>
            <w:tcW w:w="1459" w:type="dxa"/>
            <w:shd w:val="clear" w:color="auto" w:fill="D9D9D9" w:themeFill="background1" w:themeFillShade="D9"/>
            <w:vAlign w:val="center"/>
            <w:hideMark/>
          </w:tcPr>
          <w:p w14:paraId="1ACE6EE8" w14:textId="77777777" w:rsidR="00D04997" w:rsidRPr="00D04997" w:rsidRDefault="00D04997" w:rsidP="00D04997">
            <w:r w:rsidRPr="00D04997">
              <w:t>Type</w:t>
            </w:r>
          </w:p>
        </w:tc>
      </w:tr>
      <w:tr w:rsidR="00D04997" w:rsidRPr="00D04997" w14:paraId="0A60EC32" w14:textId="77777777" w:rsidTr="00B83617">
        <w:trPr>
          <w:trHeight w:val="255"/>
        </w:trPr>
        <w:tc>
          <w:tcPr>
            <w:tcW w:w="2240" w:type="dxa"/>
            <w:vAlign w:val="center"/>
            <w:hideMark/>
          </w:tcPr>
          <w:p w14:paraId="0DBB2D60" w14:textId="77777777" w:rsidR="00D04997" w:rsidRPr="00D04997" w:rsidRDefault="00D04997" w:rsidP="00D04997">
            <w:r w:rsidRPr="00D04997">
              <w:t>DepartmentId</w:t>
            </w:r>
          </w:p>
        </w:tc>
        <w:tc>
          <w:tcPr>
            <w:tcW w:w="6840" w:type="dxa"/>
            <w:vAlign w:val="center"/>
            <w:hideMark/>
          </w:tcPr>
          <w:p w14:paraId="60C86ADA" w14:textId="77777777" w:rsidR="00D04997" w:rsidRPr="00D04997" w:rsidRDefault="00D04997" w:rsidP="00D04997">
            <w:r w:rsidRPr="00D04997">
              <w:t>Provide a valid department ID in the request URL</w:t>
            </w:r>
          </w:p>
        </w:tc>
        <w:tc>
          <w:tcPr>
            <w:tcW w:w="961" w:type="dxa"/>
            <w:vAlign w:val="center"/>
            <w:hideMark/>
          </w:tcPr>
          <w:p w14:paraId="03B82921" w14:textId="77777777" w:rsidR="00D04997" w:rsidRPr="00D04997" w:rsidRDefault="00D04997" w:rsidP="00D04997">
            <w:r w:rsidRPr="00D04997">
              <w:t>M</w:t>
            </w:r>
          </w:p>
        </w:tc>
        <w:tc>
          <w:tcPr>
            <w:tcW w:w="1459" w:type="dxa"/>
            <w:vAlign w:val="center"/>
            <w:hideMark/>
          </w:tcPr>
          <w:p w14:paraId="4B0E9B19" w14:textId="77777777" w:rsidR="00D04997" w:rsidRPr="00D04997" w:rsidRDefault="00D04997" w:rsidP="00D04997">
            <w:r w:rsidRPr="00D04997">
              <w:t>String</w:t>
            </w:r>
          </w:p>
        </w:tc>
      </w:tr>
      <w:tr w:rsidR="00D04997" w:rsidRPr="00D04997" w14:paraId="5090E028" w14:textId="77777777" w:rsidTr="00B83617">
        <w:trPr>
          <w:trHeight w:val="255"/>
        </w:trPr>
        <w:tc>
          <w:tcPr>
            <w:tcW w:w="2240" w:type="dxa"/>
            <w:vAlign w:val="center"/>
            <w:hideMark/>
          </w:tcPr>
          <w:p w14:paraId="4351F309" w14:textId="77777777" w:rsidR="00D04997" w:rsidRPr="00D04997" w:rsidRDefault="00D04997" w:rsidP="00D04997">
            <w:r w:rsidRPr="00D04997">
              <w:t>RoleId</w:t>
            </w:r>
          </w:p>
        </w:tc>
        <w:tc>
          <w:tcPr>
            <w:tcW w:w="6840" w:type="dxa"/>
            <w:vAlign w:val="center"/>
            <w:hideMark/>
          </w:tcPr>
          <w:p w14:paraId="39E574F0" w14:textId="5541084E" w:rsidR="00D04997" w:rsidRPr="00D04997" w:rsidRDefault="00D04997" w:rsidP="00D04997">
            <w:r w:rsidRPr="00D04997">
              <w:t xml:space="preserve">Provide a valid </w:t>
            </w:r>
            <w:r w:rsidR="008E0A86">
              <w:t>IAI</w:t>
            </w:r>
            <w:r w:rsidRPr="00D04997">
              <w:t xml:space="preserve"> role ID in the request URL</w:t>
            </w:r>
          </w:p>
        </w:tc>
        <w:tc>
          <w:tcPr>
            <w:tcW w:w="961" w:type="dxa"/>
            <w:vAlign w:val="center"/>
            <w:hideMark/>
          </w:tcPr>
          <w:p w14:paraId="32C3FEC5" w14:textId="77777777" w:rsidR="00D04997" w:rsidRPr="00D04997" w:rsidRDefault="00D04997" w:rsidP="00D04997">
            <w:r w:rsidRPr="00D04997">
              <w:t>M</w:t>
            </w:r>
          </w:p>
        </w:tc>
        <w:tc>
          <w:tcPr>
            <w:tcW w:w="1459" w:type="dxa"/>
            <w:vAlign w:val="center"/>
            <w:hideMark/>
          </w:tcPr>
          <w:p w14:paraId="24118E68" w14:textId="77777777" w:rsidR="00D04997" w:rsidRPr="00D04997" w:rsidRDefault="00D04997" w:rsidP="00D04997">
            <w:r w:rsidRPr="00D04997">
              <w:t>String</w:t>
            </w:r>
          </w:p>
        </w:tc>
      </w:tr>
    </w:tbl>
    <w:p w14:paraId="68349DE8" w14:textId="68E559A5" w:rsidR="00D04997" w:rsidRDefault="00D04997" w:rsidP="00B83617">
      <w:pPr>
        <w:pStyle w:val="Heading3"/>
      </w:pPr>
      <w:r>
        <w:t>Output Header</w:t>
      </w:r>
      <w:r w:rsidR="00B83617" w:rsidRPr="00B83617">
        <w:t xml:space="preserve"> </w:t>
      </w:r>
      <w:r w:rsidR="00B83617">
        <w:t>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4"/>
        <w:gridCol w:w="7321"/>
        <w:gridCol w:w="1855"/>
      </w:tblGrid>
      <w:tr w:rsidR="00D04997" w:rsidRPr="00D04997" w14:paraId="30EFB07D" w14:textId="77777777" w:rsidTr="00B83617">
        <w:trPr>
          <w:trHeight w:val="450"/>
        </w:trPr>
        <w:tc>
          <w:tcPr>
            <w:tcW w:w="2891" w:type="dxa"/>
            <w:shd w:val="clear" w:color="auto" w:fill="D9D9D9" w:themeFill="background1" w:themeFillShade="D9"/>
            <w:vAlign w:val="center"/>
            <w:hideMark/>
          </w:tcPr>
          <w:p w14:paraId="32E216A7" w14:textId="77777777" w:rsidR="00D04997" w:rsidRPr="00D04997" w:rsidRDefault="00D04997" w:rsidP="00D04997">
            <w:r w:rsidRPr="00D04997">
              <w:t>Parameter</w:t>
            </w:r>
          </w:p>
        </w:tc>
        <w:tc>
          <w:tcPr>
            <w:tcW w:w="9204" w:type="dxa"/>
            <w:shd w:val="clear" w:color="auto" w:fill="D9D9D9" w:themeFill="background1" w:themeFillShade="D9"/>
            <w:vAlign w:val="center"/>
            <w:hideMark/>
          </w:tcPr>
          <w:p w14:paraId="268BD957" w14:textId="77777777" w:rsidR="00D04997" w:rsidRPr="00D04997" w:rsidRDefault="00D04997" w:rsidP="00D04997">
            <w:r w:rsidRPr="00D04997">
              <w:t>Description</w:t>
            </w:r>
          </w:p>
        </w:tc>
        <w:tc>
          <w:tcPr>
            <w:tcW w:w="2285" w:type="dxa"/>
            <w:shd w:val="clear" w:color="auto" w:fill="D9D9D9" w:themeFill="background1" w:themeFillShade="D9"/>
            <w:vAlign w:val="center"/>
            <w:hideMark/>
          </w:tcPr>
          <w:p w14:paraId="5E1D9BD2" w14:textId="77777777" w:rsidR="00D04997" w:rsidRPr="00D04997" w:rsidRDefault="00D04997" w:rsidP="00D04997">
            <w:r w:rsidRPr="00D04997">
              <w:t>Type</w:t>
            </w:r>
          </w:p>
        </w:tc>
      </w:tr>
      <w:tr w:rsidR="00D04997" w:rsidRPr="00D04997" w14:paraId="193D5807" w14:textId="77777777" w:rsidTr="00B83617">
        <w:trPr>
          <w:trHeight w:val="315"/>
        </w:trPr>
        <w:tc>
          <w:tcPr>
            <w:tcW w:w="2891" w:type="dxa"/>
            <w:vAlign w:val="center"/>
            <w:hideMark/>
          </w:tcPr>
          <w:p w14:paraId="76528625" w14:textId="77777777" w:rsidR="00D04997" w:rsidRPr="00D04997" w:rsidRDefault="00D04997" w:rsidP="00D04997">
            <w:r w:rsidRPr="00D04997">
              <w:t>Server</w:t>
            </w:r>
          </w:p>
        </w:tc>
        <w:tc>
          <w:tcPr>
            <w:tcW w:w="9204" w:type="dxa"/>
            <w:vAlign w:val="center"/>
            <w:hideMark/>
          </w:tcPr>
          <w:p w14:paraId="56F1385E" w14:textId="77777777" w:rsidR="00D04997" w:rsidRPr="00D04997" w:rsidRDefault="00D04997" w:rsidP="00D04997">
            <w:r w:rsidRPr="00D04997">
              <w:t>Contains information about how the server handles requests [e.g., Werkzeug/2.1.2 Python/3.9.7]</w:t>
            </w:r>
          </w:p>
        </w:tc>
        <w:tc>
          <w:tcPr>
            <w:tcW w:w="2285" w:type="dxa"/>
            <w:vAlign w:val="center"/>
            <w:hideMark/>
          </w:tcPr>
          <w:p w14:paraId="7F0C62F5" w14:textId="77777777" w:rsidR="00D04997" w:rsidRPr="00D04997" w:rsidRDefault="00D04997" w:rsidP="00D04997">
            <w:r w:rsidRPr="00D04997">
              <w:t>String</w:t>
            </w:r>
          </w:p>
        </w:tc>
      </w:tr>
      <w:tr w:rsidR="00D04997" w:rsidRPr="00D04997" w14:paraId="01F51CF5" w14:textId="77777777" w:rsidTr="00B83617">
        <w:trPr>
          <w:trHeight w:val="315"/>
        </w:trPr>
        <w:tc>
          <w:tcPr>
            <w:tcW w:w="2891" w:type="dxa"/>
            <w:vAlign w:val="center"/>
            <w:hideMark/>
          </w:tcPr>
          <w:p w14:paraId="6166C44E" w14:textId="77777777" w:rsidR="00D04997" w:rsidRPr="00D04997" w:rsidRDefault="00D04997" w:rsidP="00D04997">
            <w:r w:rsidRPr="00D04997">
              <w:t>Content-Type</w:t>
            </w:r>
          </w:p>
        </w:tc>
        <w:tc>
          <w:tcPr>
            <w:tcW w:w="9204" w:type="dxa"/>
            <w:vAlign w:val="center"/>
            <w:hideMark/>
          </w:tcPr>
          <w:p w14:paraId="3E85D447" w14:textId="77777777" w:rsidR="00D04997" w:rsidRPr="00D04997" w:rsidRDefault="00D04997" w:rsidP="00D04997">
            <w:r w:rsidRPr="00D04997">
              <w:t>Length of the content</w:t>
            </w:r>
          </w:p>
        </w:tc>
        <w:tc>
          <w:tcPr>
            <w:tcW w:w="2285" w:type="dxa"/>
            <w:vAlign w:val="center"/>
            <w:hideMark/>
          </w:tcPr>
          <w:p w14:paraId="2F2D8FDF" w14:textId="77777777" w:rsidR="00D04997" w:rsidRPr="00D04997" w:rsidRDefault="00D04997" w:rsidP="00D04997">
            <w:r w:rsidRPr="00D04997">
              <w:t>String</w:t>
            </w:r>
          </w:p>
        </w:tc>
      </w:tr>
      <w:tr w:rsidR="00D04997" w:rsidRPr="00D04997" w14:paraId="73241080" w14:textId="77777777" w:rsidTr="00B83617">
        <w:trPr>
          <w:trHeight w:val="315"/>
        </w:trPr>
        <w:tc>
          <w:tcPr>
            <w:tcW w:w="2891" w:type="dxa"/>
            <w:vAlign w:val="center"/>
            <w:hideMark/>
          </w:tcPr>
          <w:p w14:paraId="3364864C" w14:textId="77777777" w:rsidR="00D04997" w:rsidRPr="00D04997" w:rsidRDefault="00D04997" w:rsidP="00D04997">
            <w:r w:rsidRPr="00D04997">
              <w:t>Date</w:t>
            </w:r>
          </w:p>
        </w:tc>
        <w:tc>
          <w:tcPr>
            <w:tcW w:w="9204" w:type="dxa"/>
            <w:vAlign w:val="center"/>
            <w:hideMark/>
          </w:tcPr>
          <w:p w14:paraId="3280DA4B" w14:textId="77777777" w:rsidR="00D04997" w:rsidRPr="00D04997" w:rsidRDefault="00D04997" w:rsidP="00D04997">
            <w:r w:rsidRPr="00D04997">
              <w:t>Date of operation execution e.g. - [Tue, 17 May 2022 06:30:16 GMT]</w:t>
            </w:r>
          </w:p>
        </w:tc>
        <w:tc>
          <w:tcPr>
            <w:tcW w:w="2285" w:type="dxa"/>
            <w:vAlign w:val="center"/>
            <w:hideMark/>
          </w:tcPr>
          <w:p w14:paraId="14434112" w14:textId="77777777" w:rsidR="00D04997" w:rsidRPr="00D04997" w:rsidRDefault="00D04997" w:rsidP="00D04997">
            <w:r w:rsidRPr="00D04997">
              <w:t>Datetime</w:t>
            </w:r>
          </w:p>
        </w:tc>
      </w:tr>
      <w:tr w:rsidR="00D04997" w:rsidRPr="00D04997" w14:paraId="6615A329" w14:textId="77777777" w:rsidTr="00B83617">
        <w:trPr>
          <w:trHeight w:val="315"/>
        </w:trPr>
        <w:tc>
          <w:tcPr>
            <w:tcW w:w="2891" w:type="dxa"/>
            <w:vAlign w:val="center"/>
            <w:hideMark/>
          </w:tcPr>
          <w:p w14:paraId="4999EAD9" w14:textId="77777777" w:rsidR="00D04997" w:rsidRPr="00D04997" w:rsidRDefault="00D04997" w:rsidP="00D04997">
            <w:r w:rsidRPr="00D04997">
              <w:t>Content-Length</w:t>
            </w:r>
          </w:p>
        </w:tc>
        <w:tc>
          <w:tcPr>
            <w:tcW w:w="9204" w:type="dxa"/>
            <w:vAlign w:val="center"/>
            <w:hideMark/>
          </w:tcPr>
          <w:p w14:paraId="30D3537C" w14:textId="77777777" w:rsidR="00D04997" w:rsidRPr="00D04997" w:rsidRDefault="00D04997" w:rsidP="00D04997">
            <w:r w:rsidRPr="00D04997">
              <w:t>Length of the content</w:t>
            </w:r>
          </w:p>
        </w:tc>
        <w:tc>
          <w:tcPr>
            <w:tcW w:w="2285" w:type="dxa"/>
            <w:vAlign w:val="center"/>
            <w:hideMark/>
          </w:tcPr>
          <w:p w14:paraId="36368EEB" w14:textId="77777777" w:rsidR="00D04997" w:rsidRPr="00D04997" w:rsidRDefault="00D04997" w:rsidP="00D04997">
            <w:r w:rsidRPr="00D04997">
              <w:t>Bytes</w:t>
            </w:r>
          </w:p>
        </w:tc>
      </w:tr>
    </w:tbl>
    <w:p w14:paraId="3EDA13AF" w14:textId="0A304D68" w:rsidR="00291CCA" w:rsidRPr="002C55D8" w:rsidRDefault="00291CCA" w:rsidP="000F083D">
      <w:pPr>
        <w:pStyle w:val="Heading3"/>
        <w:rPr>
          <w:b w:val="0"/>
          <w:bCs w:val="0"/>
        </w:rPr>
      </w:pPr>
      <w:bookmarkStart w:id="67" w:name="_Toc132107426"/>
      <w:r w:rsidRPr="002C55D8">
        <w:t>Sample</w:t>
      </w:r>
      <w:r w:rsidR="009847D4">
        <w:t xml:space="preserve"> </w:t>
      </w:r>
      <w:r w:rsidRPr="002C55D8">
        <w:t>Response</w:t>
      </w:r>
      <w:bookmarkEnd w:id="67"/>
    </w:p>
    <w:p w14:paraId="4F320248" w14:textId="21E940AB" w:rsidR="00291CCA" w:rsidRPr="00BD571E" w:rsidRDefault="00291CCA" w:rsidP="00291CCA">
      <w:pPr>
        <w:rPr>
          <w:rFonts w:ascii="Consolas" w:hAnsi="Consolas" w:cstheme="minorHAnsi"/>
        </w:rPr>
      </w:pPr>
      <w:r w:rsidRPr="00BD571E">
        <w:rPr>
          <w:rFonts w:ascii="Consolas" w:hAnsi="Consolas" w:cstheme="minorHAnsi"/>
        </w:rPr>
        <w:t>{</w:t>
      </w:r>
      <w:r w:rsidR="009847D4" w:rsidRPr="00BD571E">
        <w:rPr>
          <w:rFonts w:ascii="Consolas" w:hAnsi="Consolas" w:cstheme="minorHAnsi"/>
        </w:rPr>
        <w:t xml:space="preserve"> </w:t>
      </w:r>
      <w:r w:rsidR="00CF1969" w:rsidRPr="00BD571E">
        <w:rPr>
          <w:rFonts w:ascii="Consolas" w:hAnsi="Consolas" w:cstheme="minorHAnsi"/>
        </w:rPr>
        <w:t>"</w:t>
      </w:r>
      <w:r w:rsidRPr="00BD571E">
        <w:rPr>
          <w:rFonts w:ascii="Consolas" w:hAnsi="Consolas" w:cstheme="minorHAnsi"/>
        </w:rPr>
        <w:t>message":</w:t>
      </w:r>
      <w:r w:rsidR="009847D4" w:rsidRPr="00BD571E">
        <w:rPr>
          <w:rFonts w:ascii="Consolas" w:hAnsi="Consolas" w:cstheme="minorHAnsi"/>
        </w:rPr>
        <w:t xml:space="preserve"> </w:t>
      </w:r>
      <w:r w:rsidRPr="00BD571E">
        <w:rPr>
          <w:rFonts w:ascii="Consolas" w:hAnsi="Consolas" w:cstheme="minorHAnsi"/>
        </w:rPr>
        <w:t>"Department</w:t>
      </w:r>
      <w:r w:rsidR="009847D4" w:rsidRPr="00BD571E">
        <w:rPr>
          <w:rFonts w:ascii="Consolas" w:hAnsi="Consolas" w:cstheme="minorHAnsi"/>
        </w:rPr>
        <w:t xml:space="preserve"> </w:t>
      </w:r>
      <w:r w:rsidRPr="00BD571E">
        <w:rPr>
          <w:rFonts w:ascii="Consolas" w:hAnsi="Consolas" w:cstheme="minorHAnsi"/>
        </w:rPr>
        <w:t>Mapping</w:t>
      </w:r>
      <w:r w:rsidR="009847D4" w:rsidRPr="00BD571E">
        <w:rPr>
          <w:rFonts w:ascii="Consolas" w:hAnsi="Consolas" w:cstheme="minorHAnsi"/>
        </w:rPr>
        <w:t xml:space="preserve"> </w:t>
      </w:r>
      <w:r w:rsidRPr="00BD571E">
        <w:rPr>
          <w:rFonts w:ascii="Consolas" w:hAnsi="Consolas" w:cstheme="minorHAnsi"/>
        </w:rPr>
        <w:t>to</w:t>
      </w:r>
      <w:r w:rsidR="009847D4" w:rsidRPr="00BD571E">
        <w:rPr>
          <w:rFonts w:ascii="Consolas" w:hAnsi="Consolas" w:cstheme="minorHAnsi"/>
        </w:rPr>
        <w:t xml:space="preserve"> </w:t>
      </w:r>
      <w:r w:rsidRPr="00BD571E">
        <w:rPr>
          <w:rFonts w:ascii="Consolas" w:hAnsi="Consolas" w:cstheme="minorHAnsi"/>
        </w:rPr>
        <w:t>the</w:t>
      </w:r>
      <w:r w:rsidR="009847D4" w:rsidRPr="00BD571E">
        <w:rPr>
          <w:rFonts w:ascii="Consolas" w:hAnsi="Consolas" w:cstheme="minorHAnsi"/>
        </w:rPr>
        <w:t xml:space="preserve"> </w:t>
      </w:r>
      <w:r w:rsidRPr="00BD571E">
        <w:rPr>
          <w:rFonts w:ascii="Consolas" w:hAnsi="Consolas" w:cstheme="minorHAnsi"/>
        </w:rPr>
        <w:t>Role</w:t>
      </w:r>
      <w:r w:rsidR="009847D4" w:rsidRPr="00BD571E">
        <w:rPr>
          <w:rFonts w:ascii="Consolas" w:hAnsi="Consolas" w:cstheme="minorHAnsi"/>
        </w:rPr>
        <w:t xml:space="preserve"> </w:t>
      </w:r>
      <w:r w:rsidRPr="00BD571E">
        <w:rPr>
          <w:rFonts w:ascii="Consolas" w:hAnsi="Consolas" w:cstheme="minorHAnsi"/>
        </w:rPr>
        <w:t>successfully</w:t>
      </w:r>
      <w:r w:rsidR="009847D4" w:rsidRPr="00BD571E">
        <w:rPr>
          <w:rFonts w:ascii="Consolas" w:hAnsi="Consolas" w:cstheme="minorHAnsi"/>
        </w:rPr>
        <w:t xml:space="preserve"> </w:t>
      </w:r>
      <w:r w:rsidRPr="00BD571E">
        <w:rPr>
          <w:rFonts w:ascii="Consolas" w:hAnsi="Consolas" w:cstheme="minorHAnsi"/>
        </w:rPr>
        <w:t>deleted.</w:t>
      </w:r>
      <w:r w:rsidR="00CF1969" w:rsidRPr="00BD571E">
        <w:rPr>
          <w:rFonts w:ascii="Consolas" w:hAnsi="Consolas" w:cstheme="minorHAnsi"/>
        </w:rPr>
        <w:t>"</w:t>
      </w:r>
      <w:r w:rsidR="009847D4" w:rsidRPr="00BD571E">
        <w:rPr>
          <w:rFonts w:ascii="Consolas" w:hAnsi="Consolas" w:cstheme="minorHAnsi"/>
        </w:rPr>
        <w:t xml:space="preserve"> </w:t>
      </w:r>
      <w:r w:rsidRPr="00BD571E">
        <w:rPr>
          <w:rFonts w:ascii="Consolas" w:hAnsi="Consolas" w:cstheme="minorHAnsi"/>
        </w:rPr>
        <w:t>}</w:t>
      </w:r>
    </w:p>
    <w:p w14:paraId="4C8E589A" w14:textId="3D3F21D7" w:rsidR="00291CCA" w:rsidRDefault="000F083D" w:rsidP="005A2B2B">
      <w:pPr>
        <w:pStyle w:val="Heading3"/>
      </w:pPr>
      <w:r>
        <w:t>Result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648"/>
        <w:gridCol w:w="8852"/>
      </w:tblGrid>
      <w:tr w:rsidR="000F083D" w:rsidRPr="000F083D" w14:paraId="5031F429" w14:textId="77777777" w:rsidTr="000F083D">
        <w:tc>
          <w:tcPr>
            <w:tcW w:w="17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5C53E1D0" w14:textId="77777777" w:rsidR="000F083D" w:rsidRPr="000F083D" w:rsidRDefault="000F083D" w:rsidP="000F083D">
            <w:pPr>
              <w:rPr>
                <w:rFonts w:cstheme="minorHAnsi"/>
                <w:b/>
                <w:bCs/>
              </w:rPr>
            </w:pPr>
            <w:r w:rsidRPr="000F083D">
              <w:rPr>
                <w:rFonts w:cstheme="minorHAnsi"/>
                <w:b/>
                <w:bCs/>
              </w:rPr>
              <w:t>HTTP Code</w:t>
            </w:r>
          </w:p>
        </w:tc>
        <w:tc>
          <w:tcPr>
            <w:tcW w:w="57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190AD8F5" w14:textId="77777777" w:rsidR="000F083D" w:rsidRPr="000F083D" w:rsidRDefault="000F083D" w:rsidP="000F083D">
            <w:pPr>
              <w:rPr>
                <w:rFonts w:cstheme="minorHAnsi"/>
                <w:b/>
                <w:bCs/>
              </w:rPr>
            </w:pPr>
            <w:r w:rsidRPr="000F083D">
              <w:rPr>
                <w:rFonts w:cstheme="minorHAnsi"/>
                <w:b/>
                <w:bCs/>
              </w:rPr>
              <w:t>Result Description</w:t>
            </w:r>
          </w:p>
        </w:tc>
      </w:tr>
      <w:tr w:rsidR="000F083D" w:rsidRPr="000F083D" w14:paraId="59D1AFDB" w14:textId="77777777">
        <w:tc>
          <w:tcPr>
            <w:tcW w:w="17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2770BBD6" w14:textId="77777777" w:rsidR="000F083D" w:rsidRPr="000F083D" w:rsidRDefault="000F083D" w:rsidP="000F083D">
            <w:pPr>
              <w:rPr>
                <w:rFonts w:cstheme="minorHAnsi"/>
              </w:rPr>
            </w:pPr>
            <w:r w:rsidRPr="000F083D">
              <w:rPr>
                <w:rFonts w:cstheme="minorHAnsi"/>
              </w:rPr>
              <w:t>200</w:t>
            </w:r>
          </w:p>
        </w:tc>
        <w:tc>
          <w:tcPr>
            <w:tcW w:w="57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2AE2CCA5" w14:textId="77777777" w:rsidR="000F083D" w:rsidRPr="000F083D" w:rsidRDefault="000F083D" w:rsidP="000F083D">
            <w:pPr>
              <w:rPr>
                <w:rFonts w:cstheme="minorHAnsi"/>
              </w:rPr>
            </w:pPr>
            <w:r w:rsidRPr="000F083D">
              <w:rPr>
                <w:rFonts w:cstheme="minorHAnsi"/>
              </w:rPr>
              <w:t>Department Mapping to the Role successfully deleted</w:t>
            </w:r>
          </w:p>
        </w:tc>
      </w:tr>
    </w:tbl>
    <w:p w14:paraId="7BB0CF55" w14:textId="6933615A" w:rsidR="000F083D" w:rsidRDefault="000F083D" w:rsidP="005A2B2B">
      <w:pPr>
        <w:pStyle w:val="Heading3"/>
      </w:pPr>
      <w:r>
        <w:t>Error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5"/>
        <w:gridCol w:w="2707"/>
        <w:gridCol w:w="6938"/>
      </w:tblGrid>
      <w:tr w:rsidR="000F083D" w:rsidRPr="000F083D" w14:paraId="51E17EDE" w14:textId="77777777" w:rsidTr="00B83617">
        <w:tc>
          <w:tcPr>
            <w:tcW w:w="1750" w:type="dxa"/>
            <w:shd w:val="clear" w:color="auto" w:fill="D9D9D9" w:themeFill="background1" w:themeFillShade="D9"/>
            <w:vAlign w:val="center"/>
            <w:hideMark/>
          </w:tcPr>
          <w:p w14:paraId="3B7D2A22" w14:textId="77777777" w:rsidR="000F083D" w:rsidRPr="000F083D" w:rsidRDefault="000F083D" w:rsidP="000F083D">
            <w:pPr>
              <w:rPr>
                <w:rFonts w:cstheme="minorHAnsi"/>
              </w:rPr>
            </w:pPr>
            <w:r w:rsidRPr="000F083D">
              <w:rPr>
                <w:rFonts w:cstheme="minorHAnsi"/>
              </w:rPr>
              <w:t>HTTP Code</w:t>
            </w:r>
          </w:p>
        </w:tc>
        <w:tc>
          <w:tcPr>
            <w:tcW w:w="2540" w:type="dxa"/>
            <w:shd w:val="clear" w:color="auto" w:fill="D9D9D9" w:themeFill="background1" w:themeFillShade="D9"/>
            <w:vAlign w:val="center"/>
            <w:hideMark/>
          </w:tcPr>
          <w:p w14:paraId="4BC624C1" w14:textId="77777777" w:rsidR="000F083D" w:rsidRPr="000F083D" w:rsidRDefault="000F083D" w:rsidP="000F083D">
            <w:pPr>
              <w:rPr>
                <w:rFonts w:cstheme="minorHAnsi"/>
              </w:rPr>
            </w:pPr>
            <w:r w:rsidRPr="000F083D">
              <w:rPr>
                <w:rFonts w:cstheme="minorHAnsi"/>
              </w:rPr>
              <w:t>Error Code</w:t>
            </w:r>
          </w:p>
        </w:tc>
        <w:tc>
          <w:tcPr>
            <w:tcW w:w="6511" w:type="dxa"/>
            <w:shd w:val="clear" w:color="auto" w:fill="D9D9D9" w:themeFill="background1" w:themeFillShade="D9"/>
            <w:vAlign w:val="center"/>
            <w:hideMark/>
          </w:tcPr>
          <w:p w14:paraId="0B7CE81E" w14:textId="77777777" w:rsidR="000F083D" w:rsidRPr="000F083D" w:rsidRDefault="000F083D" w:rsidP="000F083D">
            <w:pPr>
              <w:rPr>
                <w:rFonts w:cstheme="minorHAnsi"/>
              </w:rPr>
            </w:pPr>
            <w:r w:rsidRPr="000F083D">
              <w:rPr>
                <w:rFonts w:cstheme="minorHAnsi"/>
              </w:rPr>
              <w:t>Error Description</w:t>
            </w:r>
          </w:p>
        </w:tc>
      </w:tr>
      <w:tr w:rsidR="000F083D" w:rsidRPr="000F083D" w14:paraId="3B585137" w14:textId="77777777" w:rsidTr="00B83617">
        <w:tc>
          <w:tcPr>
            <w:tcW w:w="1750" w:type="dxa"/>
            <w:vAlign w:val="center"/>
            <w:hideMark/>
          </w:tcPr>
          <w:p w14:paraId="52CCFEC9" w14:textId="77777777" w:rsidR="000F083D" w:rsidRPr="000F083D" w:rsidRDefault="000F083D" w:rsidP="000F083D">
            <w:pPr>
              <w:rPr>
                <w:rFonts w:cstheme="minorHAnsi"/>
              </w:rPr>
            </w:pPr>
            <w:r w:rsidRPr="000F083D">
              <w:rPr>
                <w:rFonts w:cstheme="minorHAnsi"/>
              </w:rPr>
              <w:t>500</w:t>
            </w:r>
          </w:p>
        </w:tc>
        <w:tc>
          <w:tcPr>
            <w:tcW w:w="2540" w:type="dxa"/>
            <w:vAlign w:val="center"/>
            <w:hideMark/>
          </w:tcPr>
          <w:p w14:paraId="1D5753B1" w14:textId="77777777" w:rsidR="000F083D" w:rsidRPr="000F083D" w:rsidRDefault="000F083D" w:rsidP="000F083D">
            <w:pPr>
              <w:rPr>
                <w:rFonts w:cstheme="minorHAnsi"/>
              </w:rPr>
            </w:pPr>
            <w:r w:rsidRPr="000F083D">
              <w:rPr>
                <w:rFonts w:cstheme="minorHAnsi"/>
              </w:rPr>
              <w:t>500</w:t>
            </w:r>
          </w:p>
        </w:tc>
        <w:tc>
          <w:tcPr>
            <w:tcW w:w="6511" w:type="dxa"/>
            <w:vAlign w:val="center"/>
            <w:hideMark/>
          </w:tcPr>
          <w:p w14:paraId="3A326BA4" w14:textId="77777777" w:rsidR="000F083D" w:rsidRPr="000F083D" w:rsidRDefault="000F083D" w:rsidP="000F083D">
            <w:pPr>
              <w:rPr>
                <w:rFonts w:cstheme="minorHAnsi"/>
              </w:rPr>
            </w:pPr>
            <w:r w:rsidRPr="000F083D">
              <w:rPr>
                <w:rFonts w:cstheme="minorHAnsi"/>
              </w:rPr>
              <w:t>Generic Error</w:t>
            </w:r>
          </w:p>
        </w:tc>
      </w:tr>
      <w:tr w:rsidR="000F083D" w:rsidRPr="000F083D" w14:paraId="5B840213" w14:textId="77777777" w:rsidTr="00B83617">
        <w:tc>
          <w:tcPr>
            <w:tcW w:w="1750" w:type="dxa"/>
            <w:vAlign w:val="center"/>
            <w:hideMark/>
          </w:tcPr>
          <w:p w14:paraId="46306E44" w14:textId="77777777" w:rsidR="000F083D" w:rsidRPr="000F083D" w:rsidRDefault="000F083D" w:rsidP="000F083D">
            <w:pPr>
              <w:rPr>
                <w:rFonts w:cstheme="minorHAnsi"/>
              </w:rPr>
            </w:pPr>
            <w:r w:rsidRPr="000F083D">
              <w:rPr>
                <w:rFonts w:cstheme="minorHAnsi"/>
              </w:rPr>
              <w:t>400</w:t>
            </w:r>
          </w:p>
        </w:tc>
        <w:tc>
          <w:tcPr>
            <w:tcW w:w="2540" w:type="dxa"/>
            <w:vAlign w:val="center"/>
            <w:hideMark/>
          </w:tcPr>
          <w:p w14:paraId="4B0304E3" w14:textId="77777777" w:rsidR="000F083D" w:rsidRPr="000F083D" w:rsidRDefault="000F083D" w:rsidP="000F083D">
            <w:pPr>
              <w:rPr>
                <w:rFonts w:cstheme="minorHAnsi"/>
              </w:rPr>
            </w:pPr>
            <w:r w:rsidRPr="000F083D">
              <w:rPr>
                <w:rFonts w:cstheme="minorHAnsi"/>
              </w:rPr>
              <w:t>401</w:t>
            </w:r>
          </w:p>
        </w:tc>
        <w:tc>
          <w:tcPr>
            <w:tcW w:w="6511" w:type="dxa"/>
            <w:vAlign w:val="center"/>
            <w:hideMark/>
          </w:tcPr>
          <w:p w14:paraId="0D3F96AC" w14:textId="341FC9D2" w:rsidR="000F083D" w:rsidRPr="000F083D" w:rsidRDefault="000F083D" w:rsidP="009840C2">
            <w:pPr>
              <w:ind w:left="360"/>
              <w:rPr>
                <w:rFonts w:cstheme="minorHAnsi"/>
              </w:rPr>
            </w:pPr>
            <w:r w:rsidRPr="000F083D">
              <w:rPr>
                <w:rFonts w:cstheme="minorHAnsi"/>
              </w:rPr>
              <w:t xml:space="preserve">Unauthorized User </w:t>
            </w:r>
            <w:r w:rsidR="009840C2">
              <w:rPr>
                <w:rFonts w:cstheme="minorHAnsi"/>
              </w:rPr>
              <w:t xml:space="preserve">or </w:t>
            </w:r>
            <w:r w:rsidR="00CF79F3">
              <w:rPr>
                <w:rFonts w:cstheme="minorHAnsi"/>
              </w:rPr>
              <w:t xml:space="preserve">Header Token </w:t>
            </w:r>
            <w:r w:rsidRPr="000F083D">
              <w:rPr>
                <w:rFonts w:cstheme="minorHAnsi"/>
              </w:rPr>
              <w:t>could be missing</w:t>
            </w:r>
          </w:p>
        </w:tc>
      </w:tr>
      <w:tr w:rsidR="000F083D" w:rsidRPr="000F083D" w14:paraId="2DC2741E" w14:textId="77777777" w:rsidTr="00B83617">
        <w:tc>
          <w:tcPr>
            <w:tcW w:w="1750" w:type="dxa"/>
            <w:vAlign w:val="center"/>
            <w:hideMark/>
          </w:tcPr>
          <w:p w14:paraId="72507894" w14:textId="77777777" w:rsidR="000F083D" w:rsidRPr="000F083D" w:rsidRDefault="000F083D" w:rsidP="000F083D">
            <w:pPr>
              <w:rPr>
                <w:rFonts w:cstheme="minorHAnsi"/>
              </w:rPr>
            </w:pPr>
            <w:r w:rsidRPr="000F083D">
              <w:rPr>
                <w:rFonts w:cstheme="minorHAnsi"/>
              </w:rPr>
              <w:t>400</w:t>
            </w:r>
          </w:p>
        </w:tc>
        <w:tc>
          <w:tcPr>
            <w:tcW w:w="2540" w:type="dxa"/>
            <w:vAlign w:val="center"/>
            <w:hideMark/>
          </w:tcPr>
          <w:p w14:paraId="142EB244" w14:textId="77777777" w:rsidR="000F083D" w:rsidRPr="000F083D" w:rsidRDefault="000F083D" w:rsidP="000F083D">
            <w:pPr>
              <w:rPr>
                <w:rFonts w:cstheme="minorHAnsi"/>
              </w:rPr>
            </w:pPr>
            <w:r w:rsidRPr="000F083D">
              <w:rPr>
                <w:rFonts w:cstheme="minorHAnsi"/>
              </w:rPr>
              <w:t>400</w:t>
            </w:r>
          </w:p>
        </w:tc>
        <w:tc>
          <w:tcPr>
            <w:tcW w:w="6511" w:type="dxa"/>
            <w:vAlign w:val="center"/>
            <w:hideMark/>
          </w:tcPr>
          <w:p w14:paraId="78674B58" w14:textId="7AF3CEED" w:rsidR="000F083D" w:rsidRPr="000F083D" w:rsidRDefault="000F083D" w:rsidP="009840C2">
            <w:pPr>
              <w:ind w:left="360"/>
              <w:rPr>
                <w:rFonts w:cstheme="minorHAnsi"/>
              </w:rPr>
            </w:pPr>
            <w:r w:rsidRPr="000F083D">
              <w:rPr>
                <w:rFonts w:cstheme="minorHAnsi"/>
              </w:rPr>
              <w:t>Bad request</w:t>
            </w:r>
            <w:r w:rsidR="009840C2">
              <w:rPr>
                <w:rFonts w:cstheme="minorHAnsi"/>
              </w:rPr>
              <w:t xml:space="preserve"> - </w:t>
            </w:r>
            <w:r w:rsidRPr="000F083D">
              <w:rPr>
                <w:rFonts w:cstheme="minorHAnsi"/>
              </w:rPr>
              <w:t>Please enter the valid departmentId and roleId for the request URL</w:t>
            </w:r>
          </w:p>
        </w:tc>
      </w:tr>
    </w:tbl>
    <w:p w14:paraId="5C5B8891" w14:textId="77777777" w:rsidR="005A2B2B" w:rsidRDefault="005A2B2B" w:rsidP="0096182F">
      <w:pPr>
        <w:pStyle w:val="Heading2"/>
        <w:sectPr w:rsidR="005A2B2B" w:rsidSect="0043528C">
          <w:type w:val="continuous"/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3787C66E" w14:textId="7D20780C" w:rsidR="00291CCA" w:rsidRPr="008D7706" w:rsidRDefault="00291CCA" w:rsidP="0096182F">
      <w:pPr>
        <w:pStyle w:val="Heading2"/>
      </w:pPr>
      <w:bookmarkStart w:id="68" w:name="_Toc217392200"/>
      <w:r w:rsidRPr="00F57A9B">
        <w:t>DELETE-</w:t>
      </w:r>
      <w:r w:rsidR="009847D4">
        <w:t xml:space="preserve"> </w:t>
      </w:r>
      <w:r w:rsidRPr="00F57A9B">
        <w:t>DeleteGroupandRoleMapping</w:t>
      </w:r>
      <w:bookmarkEnd w:id="68"/>
    </w:p>
    <w:p w14:paraId="602B81CA" w14:textId="3897855C" w:rsidR="00291CCA" w:rsidRPr="00291CCA" w:rsidRDefault="00291CCA" w:rsidP="00291CCA">
      <w:r w:rsidRPr="00291CCA">
        <w:t>Use</w:t>
      </w:r>
      <w:r w:rsidR="009847D4">
        <w:t xml:space="preserve"> </w:t>
      </w:r>
      <w:r w:rsidRPr="00291CCA">
        <w:t>this</w:t>
      </w:r>
      <w:r w:rsidR="009847D4">
        <w:t xml:space="preserve"> </w:t>
      </w:r>
      <w:r w:rsidRPr="00291CCA">
        <w:t>API</w:t>
      </w:r>
      <w:r w:rsidR="009847D4">
        <w:t xml:space="preserve"> </w:t>
      </w:r>
      <w:r w:rsidRPr="00291CCA">
        <w:t>to</w:t>
      </w:r>
      <w:r w:rsidR="009847D4">
        <w:t xml:space="preserve"> </w:t>
      </w:r>
      <w:r w:rsidRPr="00291CCA">
        <w:t>soft</w:t>
      </w:r>
      <w:r w:rsidR="009847D4">
        <w:t xml:space="preserve"> </w:t>
      </w:r>
      <w:r w:rsidRPr="00291CCA">
        <w:t>delete</w:t>
      </w:r>
      <w:r w:rsidR="009847D4">
        <w:t xml:space="preserve"> </w:t>
      </w:r>
      <w:r w:rsidRPr="00291CCA">
        <w:t>the</w:t>
      </w:r>
      <w:r w:rsidR="009847D4">
        <w:t xml:space="preserve"> </w:t>
      </w:r>
      <w:r w:rsidR="008E0A86">
        <w:t>IAI</w:t>
      </w:r>
      <w:r w:rsidR="009847D4">
        <w:t xml:space="preserve"> </w:t>
      </w:r>
      <w:r w:rsidRPr="00291CCA">
        <w:t>role</w:t>
      </w:r>
      <w:r w:rsidR="009847D4">
        <w:t xml:space="preserve"> </w:t>
      </w:r>
      <w:r w:rsidRPr="00291CCA">
        <w:t>and</w:t>
      </w:r>
      <w:r w:rsidR="009847D4">
        <w:t xml:space="preserve"> </w:t>
      </w:r>
      <w:r w:rsidRPr="00291CCA">
        <w:t>ADGroup</w:t>
      </w:r>
      <w:r w:rsidR="009847D4">
        <w:t xml:space="preserve"> </w:t>
      </w:r>
      <w:r w:rsidRPr="00291CCA">
        <w:t>mapping.</w:t>
      </w:r>
      <w:r w:rsidR="009847D4">
        <w:t xml:space="preserve"> </w:t>
      </w:r>
      <w:r w:rsidRPr="00291CCA">
        <w:t>The</w:t>
      </w:r>
      <w:r w:rsidR="009847D4">
        <w:t xml:space="preserve"> </w:t>
      </w:r>
      <w:r w:rsidRPr="00291CCA">
        <w:t>response</w:t>
      </w:r>
      <w:r w:rsidR="009847D4">
        <w:t xml:space="preserve"> </w:t>
      </w:r>
      <w:r w:rsidRPr="00291CCA">
        <w:t>will</w:t>
      </w:r>
      <w:r w:rsidR="009847D4">
        <w:t xml:space="preserve"> </w:t>
      </w:r>
      <w:r w:rsidRPr="00291CCA">
        <w:t>have</w:t>
      </w:r>
      <w:r w:rsidR="009847D4">
        <w:t xml:space="preserve"> </w:t>
      </w:r>
      <w:r w:rsidR="00274B87">
        <w:t>a</w:t>
      </w:r>
      <w:r w:rsidR="009847D4">
        <w:t xml:space="preserve"> </w:t>
      </w:r>
      <w:r w:rsidRPr="00291CCA">
        <w:t>message</w:t>
      </w:r>
      <w:r w:rsidR="009847D4">
        <w:t xml:space="preserve"> </w:t>
      </w:r>
      <w:r w:rsidRPr="00291CCA">
        <w:t>with</w:t>
      </w:r>
      <w:r w:rsidR="009847D4">
        <w:t xml:space="preserve"> </w:t>
      </w:r>
      <w:r w:rsidRPr="00291CCA">
        <w:t>information</w:t>
      </w:r>
      <w:r w:rsidR="009847D4">
        <w:t xml:space="preserve"> </w:t>
      </w:r>
      <w:r w:rsidR="00274B87">
        <w:t>on</w:t>
      </w:r>
      <w:r w:rsidR="009847D4">
        <w:t xml:space="preserve"> </w:t>
      </w:r>
      <w:r w:rsidRPr="00291CCA">
        <w:t>whether</w:t>
      </w:r>
      <w:r w:rsidR="009847D4">
        <w:t xml:space="preserve"> </w:t>
      </w:r>
      <w:r w:rsidRPr="00291CCA">
        <w:t>mapping</w:t>
      </w:r>
      <w:r w:rsidR="009847D4">
        <w:t xml:space="preserve"> </w:t>
      </w:r>
      <w:r w:rsidRPr="00291CCA">
        <w:t>between</w:t>
      </w:r>
      <w:r w:rsidR="009847D4">
        <w:t xml:space="preserve"> </w:t>
      </w:r>
      <w:r w:rsidR="00274B87">
        <w:t>the</w:t>
      </w:r>
      <w:r w:rsidR="009847D4">
        <w:t xml:space="preserve"> </w:t>
      </w:r>
      <w:r w:rsidRPr="00291CCA">
        <w:t>given</w:t>
      </w:r>
      <w:r w:rsidR="009847D4">
        <w:t xml:space="preserve"> </w:t>
      </w:r>
      <w:r w:rsidR="008E0A86">
        <w:t>IAI</w:t>
      </w:r>
      <w:r w:rsidR="009847D4">
        <w:t xml:space="preserve"> </w:t>
      </w:r>
      <w:r w:rsidRPr="00291CCA">
        <w:t>role</w:t>
      </w:r>
      <w:r w:rsidR="009847D4">
        <w:t xml:space="preserve"> </w:t>
      </w:r>
      <w:r w:rsidRPr="00291CCA">
        <w:t>and</w:t>
      </w:r>
      <w:r w:rsidR="009847D4">
        <w:t xml:space="preserve"> </w:t>
      </w:r>
      <w:r w:rsidRPr="00291CCA">
        <w:t>ADGroup</w:t>
      </w:r>
      <w:r w:rsidR="009847D4">
        <w:t xml:space="preserve"> </w:t>
      </w:r>
      <w:r w:rsidRPr="00291CCA">
        <w:t>was</w:t>
      </w:r>
      <w:r w:rsidR="009847D4">
        <w:t xml:space="preserve"> </w:t>
      </w:r>
      <w:r w:rsidRPr="00291CCA">
        <w:t>successfully</w:t>
      </w:r>
      <w:r w:rsidR="009847D4">
        <w:t xml:space="preserve"> </w:t>
      </w:r>
      <w:r w:rsidRPr="00291CCA">
        <w:t>deleted</w:t>
      </w:r>
      <w:r w:rsidR="009847D4">
        <w:t xml:space="preserve"> </w:t>
      </w:r>
      <w:r w:rsidRPr="00291CCA">
        <w:t>or</w:t>
      </w:r>
      <w:r w:rsidR="009847D4">
        <w:t xml:space="preserve"> </w:t>
      </w:r>
      <w:r w:rsidRPr="00291CCA">
        <w:t>not.</w:t>
      </w:r>
    </w:p>
    <w:p w14:paraId="001F1075" w14:textId="21E2A6D0" w:rsidR="00291CCA" w:rsidRPr="008D7706" w:rsidRDefault="00291CCA" w:rsidP="00C877CB">
      <w:pPr>
        <w:pStyle w:val="Heading3"/>
      </w:pPr>
      <w:r w:rsidRPr="002C55D8">
        <w:t>API</w:t>
      </w:r>
      <w:r w:rsidR="009847D4">
        <w:t xml:space="preserve"> </w:t>
      </w:r>
      <w:r w:rsidRPr="002C55D8">
        <w:t>Precondition</w:t>
      </w:r>
    </w:p>
    <w:p w14:paraId="42C70576" w14:textId="2F350C50" w:rsidR="00291CCA" w:rsidRPr="008D7706" w:rsidRDefault="00291CCA" w:rsidP="00291CCA">
      <w:pPr>
        <w:rPr>
          <w:rFonts w:cstheme="minorHAnsi"/>
        </w:rPr>
      </w:pPr>
      <w:r w:rsidRPr="008D7706">
        <w:rPr>
          <w:rFonts w:cstheme="minorHAnsi"/>
        </w:rPr>
        <w:t>To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fetch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the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response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from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the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APIs,</w:t>
      </w:r>
      <w:r w:rsidR="009847D4">
        <w:rPr>
          <w:rFonts w:cstheme="minorHAnsi"/>
        </w:rPr>
        <w:t xml:space="preserve"> </w:t>
      </w:r>
      <w:r w:rsidR="00A7137C">
        <w:rPr>
          <w:rFonts w:cstheme="minorHAnsi"/>
        </w:rPr>
        <w:t>the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following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entities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must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exist.</w:t>
      </w:r>
      <w:r w:rsidR="009847D4">
        <w:rPr>
          <w:rFonts w:cstheme="minorHAnsi"/>
        </w:rPr>
        <w:t xml:space="preserve"> </w:t>
      </w:r>
    </w:p>
    <w:p w14:paraId="6829591B" w14:textId="64CFCF3C" w:rsidR="00291CCA" w:rsidRPr="008D7706" w:rsidRDefault="00291CCA" w:rsidP="00593A85">
      <w:pPr>
        <w:numPr>
          <w:ilvl w:val="0"/>
          <w:numId w:val="23"/>
        </w:numPr>
      </w:pPr>
      <w:r w:rsidRPr="008D7706">
        <w:t>Authorization</w:t>
      </w:r>
      <w:r w:rsidR="009847D4">
        <w:t xml:space="preserve"> </w:t>
      </w:r>
      <w:r w:rsidRPr="008D7706">
        <w:t>token</w:t>
      </w:r>
      <w:r w:rsidR="009847D4">
        <w:t xml:space="preserve"> </w:t>
      </w:r>
    </w:p>
    <w:p w14:paraId="154C55D9" w14:textId="77777777" w:rsidR="00291CCA" w:rsidRPr="008D7706" w:rsidRDefault="00291CCA" w:rsidP="00593A85">
      <w:pPr>
        <w:numPr>
          <w:ilvl w:val="0"/>
          <w:numId w:val="23"/>
        </w:numPr>
      </w:pPr>
      <w:r w:rsidRPr="008D7706">
        <w:t>Content-Type</w:t>
      </w:r>
    </w:p>
    <w:p w14:paraId="2C863508" w14:textId="3E09330A" w:rsidR="00291CCA" w:rsidRPr="008D7706" w:rsidRDefault="00646B64" w:rsidP="00593A85">
      <w:pPr>
        <w:numPr>
          <w:ilvl w:val="0"/>
          <w:numId w:val="23"/>
        </w:numPr>
      </w:pPr>
      <w:r>
        <w:t>G</w:t>
      </w:r>
      <w:r w:rsidR="00291CCA" w:rsidRPr="008D7706">
        <w:t>roupId</w:t>
      </w:r>
    </w:p>
    <w:p w14:paraId="33AD4D86" w14:textId="1E31AAB5" w:rsidR="00291CCA" w:rsidRPr="008D7706" w:rsidRDefault="00646B64" w:rsidP="00593A85">
      <w:pPr>
        <w:numPr>
          <w:ilvl w:val="0"/>
          <w:numId w:val="23"/>
        </w:numPr>
      </w:pPr>
      <w:r>
        <w:t>R</w:t>
      </w:r>
      <w:r w:rsidR="00291CCA" w:rsidRPr="008D7706">
        <w:t>oleId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908"/>
        <w:gridCol w:w="8592"/>
      </w:tblGrid>
      <w:tr w:rsidR="00291CCA" w:rsidRPr="008D7706" w14:paraId="76961A85" w14:textId="77777777" w:rsidTr="005B3808">
        <w:trPr>
          <w:trHeight w:val="16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CFA5D2B" w14:textId="77777777" w:rsidR="00291CCA" w:rsidRPr="008D7706" w:rsidRDefault="00291CCA" w:rsidP="000773EF">
            <w:pPr>
              <w:spacing w:after="0"/>
              <w:rPr>
                <w:rFonts w:cstheme="minorHAnsi"/>
              </w:rPr>
            </w:pPr>
            <w:r w:rsidRPr="008D7706">
              <w:rPr>
                <w:rFonts w:cstheme="minorHAnsi"/>
              </w:rPr>
              <w:t>PROTOCOL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D507B9" w14:textId="485BD450" w:rsidR="00291CCA" w:rsidRPr="00BD571E" w:rsidRDefault="00291CCA" w:rsidP="000773EF">
            <w:pPr>
              <w:spacing w:after="0"/>
              <w:rPr>
                <w:rFonts w:ascii="Consolas" w:hAnsi="Consolas" w:cstheme="minorHAnsi"/>
              </w:rPr>
            </w:pPr>
            <w:r w:rsidRPr="00BD571E">
              <w:rPr>
                <w:rFonts w:ascii="Consolas" w:hAnsi="Consolas" w:cstheme="minorHAnsi"/>
              </w:rPr>
              <w:t>HTTPS</w:t>
            </w:r>
          </w:p>
        </w:tc>
      </w:tr>
      <w:tr w:rsidR="00291CCA" w:rsidRPr="008D7706" w14:paraId="27795840" w14:textId="77777777" w:rsidTr="005B3808">
        <w:trPr>
          <w:trHeight w:val="10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7846A1B" w14:textId="6B756A2B" w:rsidR="00291CCA" w:rsidRPr="008D7706" w:rsidRDefault="00291CCA" w:rsidP="000773EF">
            <w:pPr>
              <w:spacing w:after="0"/>
              <w:rPr>
                <w:rFonts w:cstheme="minorHAnsi"/>
              </w:rPr>
            </w:pPr>
            <w:r w:rsidRPr="008D7706">
              <w:rPr>
                <w:rFonts w:cstheme="minorHAnsi"/>
              </w:rPr>
              <w:t>PATH</w:t>
            </w:r>
            <w:r w:rsidR="009847D4">
              <w:rPr>
                <w:rFonts w:cstheme="minorHAnsi"/>
              </w:rPr>
              <w:t xml:space="preserve"> </w:t>
            </w:r>
            <w:r w:rsidR="008E0A86">
              <w:rPr>
                <w:rFonts w:cstheme="minorHAnsi"/>
              </w:rPr>
              <w:t>IAI</w:t>
            </w:r>
            <w:r w:rsidR="00BE7D3F">
              <w:rPr>
                <w:rFonts w:cstheme="minorHAnsi"/>
              </w:rPr>
              <w:t xml:space="preserve"> (Cognite)</w:t>
            </w:r>
            <w:r w:rsidR="00396F19">
              <w:rPr>
                <w:rFonts w:cstheme="minorHAnsi"/>
              </w:rPr>
              <w:t>(Public Exposure)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E78F83" w14:textId="48C5BBB9" w:rsidR="00291CCA" w:rsidRPr="00BD571E" w:rsidRDefault="00291CCA" w:rsidP="000773EF">
            <w:pPr>
              <w:spacing w:after="0"/>
              <w:rPr>
                <w:rStyle w:val="Hyperlink"/>
                <w:rFonts w:ascii="Consolas" w:hAnsi="Consolas" w:cs="Graphik"/>
              </w:rPr>
            </w:pPr>
            <w:r w:rsidRPr="00BD571E">
              <w:rPr>
                <w:rStyle w:val="Hyperlink"/>
                <w:rFonts w:ascii="Consolas" w:hAnsi="Consolas" w:cs="Graphik"/>
              </w:rPr>
              <w:t>https://apim-mw</w:t>
            </w:r>
            <w:r w:rsidR="00DC6C05" w:rsidRPr="00BD571E">
              <w:rPr>
                <w:rStyle w:val="Hyperlink"/>
                <w:rFonts w:ascii="Consolas" w:hAnsi="Consolas" w:cs="Graphik"/>
              </w:rPr>
              <w:t>-aot</w:t>
            </w:r>
            <w:r w:rsidRPr="00BD571E">
              <w:rPr>
                <w:rStyle w:val="Hyperlink"/>
                <w:rFonts w:ascii="Consolas" w:hAnsi="Consolas" w:cs="Graphik"/>
              </w:rPr>
              <w:t>-dev.azure-api.net/api/people-management/mappings/GroupsWithRoles/{groupId}/{roleId}</w:t>
            </w:r>
          </w:p>
        </w:tc>
      </w:tr>
      <w:tr w:rsidR="00682514" w:rsidRPr="008D7706" w14:paraId="79879817" w14:textId="77777777" w:rsidTr="005B3808">
        <w:trPr>
          <w:trHeight w:val="10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A99A317" w14:textId="788036E1" w:rsidR="00682514" w:rsidRPr="008D7706" w:rsidRDefault="00682514" w:rsidP="000773EF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 xml:space="preserve">PATH </w:t>
            </w:r>
            <w:r w:rsidR="008E0A86">
              <w:rPr>
                <w:rFonts w:cstheme="minorHAnsi"/>
              </w:rPr>
              <w:t>IAI</w:t>
            </w:r>
            <w:r w:rsidR="00BE7D3F">
              <w:rPr>
                <w:rFonts w:cstheme="minorHAnsi"/>
              </w:rPr>
              <w:t xml:space="preserve"> (</w:t>
            </w:r>
            <w:r>
              <w:rPr>
                <w:rFonts w:cstheme="minorHAnsi"/>
              </w:rPr>
              <w:t>Azure</w:t>
            </w:r>
            <w:r w:rsidR="00BE7D3F">
              <w:rPr>
                <w:rFonts w:cstheme="minorHAnsi"/>
              </w:rPr>
              <w:t>)</w:t>
            </w:r>
            <w:r>
              <w:rPr>
                <w:rFonts w:cstheme="minorHAnsi"/>
              </w:rPr>
              <w:t xml:space="preserve"> </w:t>
            </w:r>
            <w:r w:rsidR="00396F19">
              <w:rPr>
                <w:rFonts w:cstheme="minorHAnsi"/>
              </w:rPr>
              <w:t>(Public Exposure)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128BBE" w14:textId="267F87B5" w:rsidR="00682514" w:rsidRPr="00BD571E" w:rsidRDefault="0099027D" w:rsidP="000773EF">
            <w:pPr>
              <w:spacing w:after="0"/>
              <w:rPr>
                <w:rStyle w:val="Hyperlink"/>
                <w:rFonts w:ascii="Consolas" w:hAnsi="Consolas" w:cs="Graphik"/>
              </w:rPr>
            </w:pPr>
            <w:r w:rsidRPr="00BD571E">
              <w:rPr>
                <w:rFonts w:ascii="Consolas" w:hAnsi="Consolas" w:cs="Graphik"/>
                <w:color w:val="0000FF"/>
                <w:u w:val="single"/>
              </w:rPr>
              <w:t>https://apim-aot-azure-dev.azure-api.net/api/people-management/mappings/GroupsWithRoles/{groupId}/{roleId}</w:t>
            </w:r>
          </w:p>
        </w:tc>
      </w:tr>
      <w:tr w:rsidR="00291CCA" w:rsidRPr="008D7706" w14:paraId="563F97CE" w14:textId="77777777" w:rsidTr="005B3808">
        <w:trPr>
          <w:trHeight w:val="13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53B69E9" w14:textId="77777777" w:rsidR="00291CCA" w:rsidRPr="008D7706" w:rsidRDefault="00291CCA" w:rsidP="000773EF">
            <w:pPr>
              <w:spacing w:after="0"/>
              <w:rPr>
                <w:rFonts w:cstheme="minorHAnsi"/>
              </w:rPr>
            </w:pPr>
            <w:r w:rsidRPr="008D7706">
              <w:rPr>
                <w:rFonts w:cstheme="minorHAnsi"/>
              </w:rPr>
              <w:t>METHOD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5B079C" w14:textId="05ECE578" w:rsidR="00291CCA" w:rsidRPr="00BD571E" w:rsidRDefault="00291CCA" w:rsidP="000773EF">
            <w:pPr>
              <w:spacing w:after="0"/>
              <w:rPr>
                <w:rFonts w:ascii="Consolas" w:hAnsi="Consolas" w:cstheme="minorHAnsi"/>
              </w:rPr>
            </w:pPr>
            <w:r w:rsidRPr="00BD571E">
              <w:rPr>
                <w:rFonts w:ascii="Consolas" w:hAnsi="Consolas" w:cstheme="minorHAnsi"/>
              </w:rPr>
              <w:t>DELETE</w:t>
            </w:r>
          </w:p>
        </w:tc>
      </w:tr>
      <w:tr w:rsidR="00291CCA" w:rsidRPr="008D7706" w14:paraId="6ADC5378" w14:textId="77777777" w:rsidTr="005B3808">
        <w:trPr>
          <w:trHeight w:val="240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0AF9326" w14:textId="6D3FD4F4" w:rsidR="00291CCA" w:rsidRPr="008D7706" w:rsidRDefault="00291CCA" w:rsidP="000773EF">
            <w:pPr>
              <w:spacing w:after="0"/>
              <w:rPr>
                <w:rFonts w:cstheme="minorHAnsi"/>
              </w:rPr>
            </w:pPr>
            <w:r w:rsidRPr="008D7706">
              <w:rPr>
                <w:rFonts w:cstheme="minorHAnsi"/>
              </w:rPr>
              <w:t>CONTENT</w:t>
            </w:r>
            <w:r w:rsidR="009847D4">
              <w:rPr>
                <w:rFonts w:cstheme="minorHAnsi"/>
              </w:rPr>
              <w:t xml:space="preserve"> </w:t>
            </w:r>
            <w:r w:rsidRPr="008D7706">
              <w:rPr>
                <w:rFonts w:cstheme="minorHAnsi"/>
              </w:rPr>
              <w:t>TYPE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AD066D" w14:textId="4A4C251E" w:rsidR="00291CCA" w:rsidRPr="00BD571E" w:rsidRDefault="00291CCA" w:rsidP="000773EF">
            <w:pPr>
              <w:spacing w:after="0"/>
              <w:rPr>
                <w:rFonts w:ascii="Consolas" w:hAnsi="Consolas" w:cstheme="minorHAnsi"/>
              </w:rPr>
            </w:pPr>
            <w:r w:rsidRPr="00BD571E">
              <w:rPr>
                <w:rFonts w:ascii="Consolas" w:hAnsi="Consolas" w:cstheme="minorHAnsi"/>
              </w:rPr>
              <w:t>application</w:t>
            </w:r>
            <w:r w:rsidR="009847D4" w:rsidRPr="00BD571E">
              <w:rPr>
                <w:rFonts w:ascii="Consolas" w:hAnsi="Consolas" w:cstheme="minorHAnsi"/>
              </w:rPr>
              <w:t xml:space="preserve"> </w:t>
            </w:r>
            <w:r w:rsidRPr="00BD571E">
              <w:rPr>
                <w:rFonts w:ascii="Consolas" w:hAnsi="Consolas" w:cstheme="minorHAnsi"/>
              </w:rPr>
              <w:t>/</w:t>
            </w:r>
            <w:r w:rsidR="009847D4" w:rsidRPr="00BD571E">
              <w:rPr>
                <w:rFonts w:ascii="Consolas" w:hAnsi="Consolas" w:cstheme="minorHAnsi"/>
              </w:rPr>
              <w:t xml:space="preserve"> </w:t>
            </w:r>
            <w:r w:rsidRPr="00BD571E">
              <w:rPr>
                <w:rFonts w:ascii="Consolas" w:hAnsi="Consolas" w:cstheme="minorHAnsi"/>
              </w:rPr>
              <w:t>json</w:t>
            </w:r>
          </w:p>
        </w:tc>
      </w:tr>
    </w:tbl>
    <w:p w14:paraId="09D0966F" w14:textId="362C7A8D" w:rsidR="00291CCA" w:rsidRPr="00C877CB" w:rsidRDefault="005B3808" w:rsidP="00C877CB">
      <w:pPr>
        <w:pStyle w:val="Heading3"/>
      </w:pPr>
      <w:r w:rsidRPr="00C877CB">
        <w:t>Input Header</w:t>
      </w:r>
      <w:r w:rsidR="00C877CB" w:rsidRPr="00C877CB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2"/>
        <w:gridCol w:w="6756"/>
        <w:gridCol w:w="1052"/>
        <w:gridCol w:w="1460"/>
      </w:tblGrid>
      <w:tr w:rsidR="005B3808" w:rsidRPr="005B3808" w14:paraId="3E1355F5" w14:textId="77777777" w:rsidTr="00C877CB">
        <w:trPr>
          <w:trHeight w:val="360"/>
        </w:trPr>
        <w:tc>
          <w:tcPr>
            <w:tcW w:w="2240" w:type="dxa"/>
            <w:shd w:val="clear" w:color="auto" w:fill="D9D9D9" w:themeFill="background1" w:themeFillShade="D9"/>
            <w:vAlign w:val="center"/>
            <w:hideMark/>
          </w:tcPr>
          <w:p w14:paraId="19A67686" w14:textId="77777777" w:rsidR="005B3808" w:rsidRPr="005B3808" w:rsidRDefault="005B3808" w:rsidP="005B3808">
            <w:r w:rsidRPr="005B3808">
              <w:t>Parameter</w:t>
            </w:r>
          </w:p>
        </w:tc>
        <w:tc>
          <w:tcPr>
            <w:tcW w:w="6750" w:type="dxa"/>
            <w:shd w:val="clear" w:color="auto" w:fill="D9D9D9" w:themeFill="background1" w:themeFillShade="D9"/>
            <w:vAlign w:val="center"/>
            <w:hideMark/>
          </w:tcPr>
          <w:p w14:paraId="221DB059" w14:textId="77777777" w:rsidR="005B3808" w:rsidRPr="005B3808" w:rsidRDefault="005B3808" w:rsidP="005B3808">
            <w:r w:rsidRPr="005B3808">
              <w:t>Description</w:t>
            </w:r>
          </w:p>
        </w:tc>
        <w:tc>
          <w:tcPr>
            <w:tcW w:w="1051" w:type="dxa"/>
            <w:shd w:val="clear" w:color="auto" w:fill="D9D9D9" w:themeFill="background1" w:themeFillShade="D9"/>
            <w:vAlign w:val="center"/>
            <w:hideMark/>
          </w:tcPr>
          <w:p w14:paraId="68030C9D" w14:textId="77777777" w:rsidR="005B3808" w:rsidRPr="005B3808" w:rsidRDefault="005B3808" w:rsidP="005B3808">
            <w:r w:rsidRPr="005B3808">
              <w:t>M/O</w:t>
            </w:r>
          </w:p>
        </w:tc>
        <w:tc>
          <w:tcPr>
            <w:tcW w:w="1459" w:type="dxa"/>
            <w:shd w:val="clear" w:color="auto" w:fill="D9D9D9" w:themeFill="background1" w:themeFillShade="D9"/>
            <w:vAlign w:val="center"/>
            <w:hideMark/>
          </w:tcPr>
          <w:p w14:paraId="5807CB69" w14:textId="77777777" w:rsidR="005B3808" w:rsidRPr="005B3808" w:rsidRDefault="005B3808" w:rsidP="005B3808">
            <w:r w:rsidRPr="005B3808">
              <w:t>Type</w:t>
            </w:r>
          </w:p>
        </w:tc>
      </w:tr>
      <w:tr w:rsidR="005B3808" w:rsidRPr="005B3808" w14:paraId="74241815" w14:textId="77777777" w:rsidTr="00C877CB">
        <w:trPr>
          <w:trHeight w:val="360"/>
        </w:trPr>
        <w:tc>
          <w:tcPr>
            <w:tcW w:w="2240" w:type="dxa"/>
            <w:vAlign w:val="center"/>
            <w:hideMark/>
          </w:tcPr>
          <w:p w14:paraId="06D5778B" w14:textId="77777777" w:rsidR="005B3808" w:rsidRPr="005B3808" w:rsidRDefault="005B3808" w:rsidP="005B3808">
            <w:r w:rsidRPr="005B3808">
              <w:t>Authorization</w:t>
            </w:r>
          </w:p>
        </w:tc>
        <w:tc>
          <w:tcPr>
            <w:tcW w:w="6750" w:type="dxa"/>
            <w:vAlign w:val="center"/>
            <w:hideMark/>
          </w:tcPr>
          <w:p w14:paraId="4657B350" w14:textId="77777777" w:rsidR="005B3808" w:rsidRPr="005B3808" w:rsidRDefault="005B3808" w:rsidP="005B3808">
            <w:r w:rsidRPr="005B3808">
              <w:t xml:space="preserve">Token acquired from Azure AD based on the user credentials for further API calls. </w:t>
            </w:r>
          </w:p>
        </w:tc>
        <w:tc>
          <w:tcPr>
            <w:tcW w:w="1051" w:type="dxa"/>
            <w:vAlign w:val="center"/>
            <w:hideMark/>
          </w:tcPr>
          <w:p w14:paraId="2D86D729" w14:textId="77777777" w:rsidR="005B3808" w:rsidRPr="005B3808" w:rsidRDefault="005B3808" w:rsidP="005B3808">
            <w:r w:rsidRPr="005B3808">
              <w:t>M</w:t>
            </w:r>
          </w:p>
        </w:tc>
        <w:tc>
          <w:tcPr>
            <w:tcW w:w="1459" w:type="dxa"/>
            <w:vAlign w:val="center"/>
            <w:hideMark/>
          </w:tcPr>
          <w:p w14:paraId="28F9043B" w14:textId="77777777" w:rsidR="005B3808" w:rsidRPr="005B3808" w:rsidRDefault="005B3808" w:rsidP="005B3808">
            <w:r w:rsidRPr="005B3808">
              <w:t>String</w:t>
            </w:r>
          </w:p>
        </w:tc>
      </w:tr>
      <w:tr w:rsidR="005B3808" w:rsidRPr="005B3808" w14:paraId="4A107FAE" w14:textId="77777777" w:rsidTr="00C877CB">
        <w:trPr>
          <w:trHeight w:val="360"/>
        </w:trPr>
        <w:tc>
          <w:tcPr>
            <w:tcW w:w="2240" w:type="dxa"/>
            <w:vAlign w:val="center"/>
            <w:hideMark/>
          </w:tcPr>
          <w:p w14:paraId="27BCD6DD" w14:textId="77777777" w:rsidR="005B3808" w:rsidRPr="005B3808" w:rsidRDefault="005B3808" w:rsidP="005B3808">
            <w:r w:rsidRPr="005B3808">
              <w:t>Content-Type</w:t>
            </w:r>
          </w:p>
        </w:tc>
        <w:tc>
          <w:tcPr>
            <w:tcW w:w="6750" w:type="dxa"/>
            <w:vAlign w:val="center"/>
            <w:hideMark/>
          </w:tcPr>
          <w:p w14:paraId="128BB23B" w14:textId="77777777" w:rsidR="005B3808" w:rsidRPr="005B3808" w:rsidRDefault="005B3808" w:rsidP="005B3808">
            <w:r w:rsidRPr="005B3808">
              <w:t>Length of content. E.g.- application/json</w:t>
            </w:r>
          </w:p>
        </w:tc>
        <w:tc>
          <w:tcPr>
            <w:tcW w:w="1051" w:type="dxa"/>
            <w:vAlign w:val="center"/>
            <w:hideMark/>
          </w:tcPr>
          <w:p w14:paraId="14414206" w14:textId="77777777" w:rsidR="005B3808" w:rsidRPr="005B3808" w:rsidRDefault="005B3808" w:rsidP="005B3808">
            <w:r w:rsidRPr="005B3808">
              <w:t>M</w:t>
            </w:r>
          </w:p>
        </w:tc>
        <w:tc>
          <w:tcPr>
            <w:tcW w:w="1459" w:type="dxa"/>
            <w:vAlign w:val="center"/>
            <w:hideMark/>
          </w:tcPr>
          <w:p w14:paraId="268EA9B0" w14:textId="77777777" w:rsidR="005B3808" w:rsidRPr="005B3808" w:rsidRDefault="005B3808" w:rsidP="005B3808">
            <w:r w:rsidRPr="005B3808">
              <w:t>String</w:t>
            </w:r>
          </w:p>
        </w:tc>
      </w:tr>
    </w:tbl>
    <w:p w14:paraId="48D5D009" w14:textId="699461F7" w:rsidR="005B3808" w:rsidRPr="00C877CB" w:rsidRDefault="00E639A0" w:rsidP="00C877CB">
      <w:pPr>
        <w:pStyle w:val="Heading3"/>
      </w:pPr>
      <w:r w:rsidRPr="00C877CB">
        <w:t>Input Path</w:t>
      </w:r>
      <w:r w:rsidR="00C877CB" w:rsidRPr="00C877CB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2"/>
        <w:gridCol w:w="6756"/>
        <w:gridCol w:w="1052"/>
        <w:gridCol w:w="1460"/>
      </w:tblGrid>
      <w:tr w:rsidR="00E639A0" w:rsidRPr="00E639A0" w14:paraId="3B186B91" w14:textId="77777777" w:rsidTr="00C877CB">
        <w:trPr>
          <w:trHeight w:val="360"/>
        </w:trPr>
        <w:tc>
          <w:tcPr>
            <w:tcW w:w="2240" w:type="dxa"/>
            <w:shd w:val="clear" w:color="auto" w:fill="D9D9D9" w:themeFill="background1" w:themeFillShade="D9"/>
            <w:vAlign w:val="center"/>
            <w:hideMark/>
          </w:tcPr>
          <w:p w14:paraId="182170B2" w14:textId="77777777" w:rsidR="00E639A0" w:rsidRPr="00E639A0" w:rsidRDefault="00E639A0" w:rsidP="00E639A0">
            <w:r w:rsidRPr="00E639A0">
              <w:t>Parameter</w:t>
            </w:r>
          </w:p>
        </w:tc>
        <w:tc>
          <w:tcPr>
            <w:tcW w:w="6750" w:type="dxa"/>
            <w:shd w:val="clear" w:color="auto" w:fill="D9D9D9" w:themeFill="background1" w:themeFillShade="D9"/>
            <w:vAlign w:val="center"/>
            <w:hideMark/>
          </w:tcPr>
          <w:p w14:paraId="55ED2784" w14:textId="77777777" w:rsidR="00E639A0" w:rsidRPr="00E639A0" w:rsidRDefault="00E639A0" w:rsidP="00E639A0">
            <w:r w:rsidRPr="00E639A0">
              <w:t>Description</w:t>
            </w:r>
          </w:p>
        </w:tc>
        <w:tc>
          <w:tcPr>
            <w:tcW w:w="1051" w:type="dxa"/>
            <w:shd w:val="clear" w:color="auto" w:fill="D9D9D9" w:themeFill="background1" w:themeFillShade="D9"/>
            <w:vAlign w:val="center"/>
            <w:hideMark/>
          </w:tcPr>
          <w:p w14:paraId="0611DE67" w14:textId="77777777" w:rsidR="00E639A0" w:rsidRPr="00E639A0" w:rsidRDefault="00E639A0" w:rsidP="00E639A0">
            <w:r w:rsidRPr="00E639A0">
              <w:t>M/O</w:t>
            </w:r>
          </w:p>
        </w:tc>
        <w:tc>
          <w:tcPr>
            <w:tcW w:w="1459" w:type="dxa"/>
            <w:shd w:val="clear" w:color="auto" w:fill="D9D9D9" w:themeFill="background1" w:themeFillShade="D9"/>
            <w:vAlign w:val="center"/>
            <w:hideMark/>
          </w:tcPr>
          <w:p w14:paraId="768DDB06" w14:textId="77777777" w:rsidR="00E639A0" w:rsidRPr="00E639A0" w:rsidRDefault="00E639A0" w:rsidP="00E639A0">
            <w:r w:rsidRPr="00E639A0">
              <w:t>Type</w:t>
            </w:r>
          </w:p>
        </w:tc>
      </w:tr>
      <w:tr w:rsidR="00E639A0" w:rsidRPr="00E639A0" w14:paraId="277C5BFD" w14:textId="77777777" w:rsidTr="00C877CB">
        <w:trPr>
          <w:trHeight w:val="255"/>
        </w:trPr>
        <w:tc>
          <w:tcPr>
            <w:tcW w:w="2240" w:type="dxa"/>
            <w:vAlign w:val="center"/>
            <w:hideMark/>
          </w:tcPr>
          <w:p w14:paraId="32E37337" w14:textId="77777777" w:rsidR="00E639A0" w:rsidRPr="00E639A0" w:rsidRDefault="00E639A0" w:rsidP="00E639A0">
            <w:r w:rsidRPr="00E639A0">
              <w:t>groupId</w:t>
            </w:r>
          </w:p>
        </w:tc>
        <w:tc>
          <w:tcPr>
            <w:tcW w:w="6750" w:type="dxa"/>
            <w:vAlign w:val="center"/>
            <w:hideMark/>
          </w:tcPr>
          <w:p w14:paraId="5AC7E124" w14:textId="77777777" w:rsidR="00E639A0" w:rsidRPr="00E639A0" w:rsidRDefault="00E639A0" w:rsidP="00E639A0">
            <w:r w:rsidRPr="00E639A0">
              <w:t>Provide a valid ADGroupId in the request URL</w:t>
            </w:r>
          </w:p>
        </w:tc>
        <w:tc>
          <w:tcPr>
            <w:tcW w:w="1051" w:type="dxa"/>
            <w:vAlign w:val="center"/>
            <w:hideMark/>
          </w:tcPr>
          <w:p w14:paraId="41150BF4" w14:textId="77777777" w:rsidR="00E639A0" w:rsidRPr="00E639A0" w:rsidRDefault="00E639A0" w:rsidP="00E639A0">
            <w:r w:rsidRPr="00E639A0">
              <w:t>M</w:t>
            </w:r>
          </w:p>
        </w:tc>
        <w:tc>
          <w:tcPr>
            <w:tcW w:w="1459" w:type="dxa"/>
            <w:vAlign w:val="center"/>
            <w:hideMark/>
          </w:tcPr>
          <w:p w14:paraId="5F785C5E" w14:textId="77777777" w:rsidR="00E639A0" w:rsidRPr="00E639A0" w:rsidRDefault="00E639A0" w:rsidP="00E639A0">
            <w:r w:rsidRPr="00E639A0">
              <w:t>String</w:t>
            </w:r>
          </w:p>
        </w:tc>
      </w:tr>
      <w:tr w:rsidR="00E639A0" w:rsidRPr="00E639A0" w14:paraId="0200EA4E" w14:textId="77777777" w:rsidTr="00C877CB">
        <w:trPr>
          <w:trHeight w:val="255"/>
        </w:trPr>
        <w:tc>
          <w:tcPr>
            <w:tcW w:w="2240" w:type="dxa"/>
            <w:vAlign w:val="center"/>
            <w:hideMark/>
          </w:tcPr>
          <w:p w14:paraId="68E1CA94" w14:textId="77777777" w:rsidR="00E639A0" w:rsidRPr="00E639A0" w:rsidRDefault="00E639A0" w:rsidP="00E639A0">
            <w:r w:rsidRPr="00E639A0">
              <w:t>roleId</w:t>
            </w:r>
          </w:p>
        </w:tc>
        <w:tc>
          <w:tcPr>
            <w:tcW w:w="6750" w:type="dxa"/>
            <w:vAlign w:val="center"/>
            <w:hideMark/>
          </w:tcPr>
          <w:p w14:paraId="39258F85" w14:textId="775D8192" w:rsidR="00E639A0" w:rsidRPr="00E639A0" w:rsidRDefault="00E639A0" w:rsidP="00E639A0">
            <w:r w:rsidRPr="00E639A0">
              <w:t xml:space="preserve">Provide a valid </w:t>
            </w:r>
            <w:r w:rsidR="008E0A86">
              <w:t>IAI</w:t>
            </w:r>
            <w:r w:rsidRPr="00E639A0">
              <w:t xml:space="preserve"> role ID in the request URL</w:t>
            </w:r>
          </w:p>
        </w:tc>
        <w:tc>
          <w:tcPr>
            <w:tcW w:w="1051" w:type="dxa"/>
            <w:vAlign w:val="center"/>
            <w:hideMark/>
          </w:tcPr>
          <w:p w14:paraId="70FFAF8A" w14:textId="77777777" w:rsidR="00E639A0" w:rsidRPr="00E639A0" w:rsidRDefault="00E639A0" w:rsidP="00E639A0">
            <w:r w:rsidRPr="00E639A0">
              <w:t>M</w:t>
            </w:r>
          </w:p>
        </w:tc>
        <w:tc>
          <w:tcPr>
            <w:tcW w:w="1459" w:type="dxa"/>
            <w:vAlign w:val="center"/>
            <w:hideMark/>
          </w:tcPr>
          <w:p w14:paraId="1BFE3340" w14:textId="77777777" w:rsidR="00E639A0" w:rsidRPr="00E639A0" w:rsidRDefault="00E639A0" w:rsidP="00E639A0">
            <w:r w:rsidRPr="00E639A0">
              <w:t>String</w:t>
            </w:r>
          </w:p>
        </w:tc>
      </w:tr>
    </w:tbl>
    <w:p w14:paraId="46AFB755" w14:textId="57D81B4C" w:rsidR="00291CCA" w:rsidRDefault="002E24CA" w:rsidP="002E24CA">
      <w:pPr>
        <w:pStyle w:val="Heading3"/>
      </w:pPr>
      <w:r>
        <w:t>Output Header</w:t>
      </w:r>
      <w:r w:rsidR="00C877CB" w:rsidRPr="00C877CB">
        <w:t xml:space="preserve"> </w:t>
      </w:r>
      <w:r w:rsidR="00C877CB">
        <w:t>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4"/>
        <w:gridCol w:w="7321"/>
        <w:gridCol w:w="1855"/>
      </w:tblGrid>
      <w:tr w:rsidR="002E24CA" w:rsidRPr="002E24CA" w14:paraId="13763989" w14:textId="77777777" w:rsidTr="00C877CB">
        <w:trPr>
          <w:trHeight w:val="450"/>
        </w:trPr>
        <w:tc>
          <w:tcPr>
            <w:tcW w:w="2891" w:type="dxa"/>
            <w:shd w:val="clear" w:color="auto" w:fill="D9D9D9" w:themeFill="background1" w:themeFillShade="D9"/>
            <w:vAlign w:val="center"/>
            <w:hideMark/>
          </w:tcPr>
          <w:p w14:paraId="3D031F2E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Parameter</w:t>
            </w:r>
          </w:p>
        </w:tc>
        <w:tc>
          <w:tcPr>
            <w:tcW w:w="9204" w:type="dxa"/>
            <w:shd w:val="clear" w:color="auto" w:fill="D9D9D9" w:themeFill="background1" w:themeFillShade="D9"/>
            <w:vAlign w:val="center"/>
            <w:hideMark/>
          </w:tcPr>
          <w:p w14:paraId="3BCFFABB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Description</w:t>
            </w:r>
          </w:p>
        </w:tc>
        <w:tc>
          <w:tcPr>
            <w:tcW w:w="2285" w:type="dxa"/>
            <w:shd w:val="clear" w:color="auto" w:fill="D9D9D9" w:themeFill="background1" w:themeFillShade="D9"/>
            <w:vAlign w:val="center"/>
            <w:hideMark/>
          </w:tcPr>
          <w:p w14:paraId="34D2BBAA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Type</w:t>
            </w:r>
          </w:p>
        </w:tc>
      </w:tr>
      <w:tr w:rsidR="002E24CA" w:rsidRPr="002E24CA" w14:paraId="6E467108" w14:textId="77777777" w:rsidTr="00C877CB">
        <w:trPr>
          <w:trHeight w:val="315"/>
        </w:trPr>
        <w:tc>
          <w:tcPr>
            <w:tcW w:w="2891" w:type="dxa"/>
            <w:vAlign w:val="center"/>
            <w:hideMark/>
          </w:tcPr>
          <w:p w14:paraId="3989E8E7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Server</w:t>
            </w:r>
          </w:p>
        </w:tc>
        <w:tc>
          <w:tcPr>
            <w:tcW w:w="9204" w:type="dxa"/>
            <w:vAlign w:val="center"/>
            <w:hideMark/>
          </w:tcPr>
          <w:p w14:paraId="7AB8BF3B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Contains information about how the server handles requests [e.g., Werkzeug/2.1.2 Python/3.9.7]</w:t>
            </w:r>
          </w:p>
        </w:tc>
        <w:tc>
          <w:tcPr>
            <w:tcW w:w="2285" w:type="dxa"/>
            <w:vAlign w:val="center"/>
            <w:hideMark/>
          </w:tcPr>
          <w:p w14:paraId="1C8D280E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String</w:t>
            </w:r>
          </w:p>
        </w:tc>
      </w:tr>
      <w:tr w:rsidR="002E24CA" w:rsidRPr="002E24CA" w14:paraId="0111CC6A" w14:textId="77777777" w:rsidTr="00C877CB">
        <w:trPr>
          <w:trHeight w:val="315"/>
        </w:trPr>
        <w:tc>
          <w:tcPr>
            <w:tcW w:w="2891" w:type="dxa"/>
            <w:vAlign w:val="center"/>
            <w:hideMark/>
          </w:tcPr>
          <w:p w14:paraId="1F6B38D8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Content-Type</w:t>
            </w:r>
          </w:p>
        </w:tc>
        <w:tc>
          <w:tcPr>
            <w:tcW w:w="9204" w:type="dxa"/>
            <w:vAlign w:val="center"/>
            <w:hideMark/>
          </w:tcPr>
          <w:p w14:paraId="6F707089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Length of the content</w:t>
            </w:r>
          </w:p>
        </w:tc>
        <w:tc>
          <w:tcPr>
            <w:tcW w:w="2285" w:type="dxa"/>
            <w:vAlign w:val="center"/>
            <w:hideMark/>
          </w:tcPr>
          <w:p w14:paraId="479A2F35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String</w:t>
            </w:r>
          </w:p>
        </w:tc>
      </w:tr>
      <w:tr w:rsidR="002E24CA" w:rsidRPr="002E24CA" w14:paraId="24B8F952" w14:textId="77777777" w:rsidTr="00C877CB">
        <w:trPr>
          <w:trHeight w:val="315"/>
        </w:trPr>
        <w:tc>
          <w:tcPr>
            <w:tcW w:w="2891" w:type="dxa"/>
            <w:vAlign w:val="center"/>
            <w:hideMark/>
          </w:tcPr>
          <w:p w14:paraId="22DBAEEA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Date</w:t>
            </w:r>
          </w:p>
        </w:tc>
        <w:tc>
          <w:tcPr>
            <w:tcW w:w="9204" w:type="dxa"/>
            <w:vAlign w:val="center"/>
            <w:hideMark/>
          </w:tcPr>
          <w:p w14:paraId="60D20785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Date of operation execution e.g. - [Tue, 17 May 2022 06:30:16 GMT]</w:t>
            </w:r>
          </w:p>
        </w:tc>
        <w:tc>
          <w:tcPr>
            <w:tcW w:w="2285" w:type="dxa"/>
            <w:vAlign w:val="center"/>
            <w:hideMark/>
          </w:tcPr>
          <w:p w14:paraId="74776DB7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Datetime</w:t>
            </w:r>
          </w:p>
        </w:tc>
      </w:tr>
      <w:tr w:rsidR="002E24CA" w:rsidRPr="002E24CA" w14:paraId="42F92C17" w14:textId="77777777" w:rsidTr="00C877CB">
        <w:trPr>
          <w:trHeight w:val="315"/>
        </w:trPr>
        <w:tc>
          <w:tcPr>
            <w:tcW w:w="2891" w:type="dxa"/>
            <w:vAlign w:val="center"/>
            <w:hideMark/>
          </w:tcPr>
          <w:p w14:paraId="674191BC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Content-Length</w:t>
            </w:r>
          </w:p>
        </w:tc>
        <w:tc>
          <w:tcPr>
            <w:tcW w:w="9204" w:type="dxa"/>
            <w:vAlign w:val="center"/>
            <w:hideMark/>
          </w:tcPr>
          <w:p w14:paraId="5980B60F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Length of the content</w:t>
            </w:r>
          </w:p>
        </w:tc>
        <w:tc>
          <w:tcPr>
            <w:tcW w:w="2285" w:type="dxa"/>
            <w:vAlign w:val="center"/>
            <w:hideMark/>
          </w:tcPr>
          <w:p w14:paraId="39D53258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Bytes</w:t>
            </w:r>
          </w:p>
        </w:tc>
      </w:tr>
    </w:tbl>
    <w:p w14:paraId="694300C9" w14:textId="6F42953F" w:rsidR="00291CCA" w:rsidRPr="008D7706" w:rsidRDefault="00291CCA" w:rsidP="002E24CA">
      <w:pPr>
        <w:pStyle w:val="Heading3"/>
      </w:pPr>
      <w:r w:rsidRPr="002C55D8">
        <w:t>Sample</w:t>
      </w:r>
      <w:r w:rsidR="009847D4">
        <w:t xml:space="preserve"> </w:t>
      </w:r>
      <w:r w:rsidRPr="002C55D8">
        <w:t>Response</w:t>
      </w:r>
    </w:p>
    <w:p w14:paraId="4A82133C" w14:textId="405FDCBE" w:rsidR="00291CCA" w:rsidRPr="00BD571E" w:rsidRDefault="00291CCA" w:rsidP="00291CCA">
      <w:pPr>
        <w:rPr>
          <w:rFonts w:ascii="Consolas" w:hAnsi="Consolas" w:cstheme="minorHAnsi"/>
        </w:rPr>
      </w:pPr>
      <w:r w:rsidRPr="00BD571E">
        <w:rPr>
          <w:rFonts w:ascii="Consolas" w:hAnsi="Consolas" w:cstheme="minorHAnsi"/>
        </w:rPr>
        <w:t>{</w:t>
      </w:r>
      <w:r w:rsidR="009847D4" w:rsidRPr="00BD571E">
        <w:rPr>
          <w:rFonts w:ascii="Consolas" w:hAnsi="Consolas" w:cstheme="minorHAnsi"/>
        </w:rPr>
        <w:t xml:space="preserve"> </w:t>
      </w:r>
      <w:r w:rsidR="00CF1969" w:rsidRPr="00BD571E">
        <w:rPr>
          <w:rFonts w:ascii="Consolas" w:hAnsi="Consolas" w:cstheme="minorHAnsi"/>
        </w:rPr>
        <w:t>"</w:t>
      </w:r>
      <w:r w:rsidRPr="00BD571E">
        <w:rPr>
          <w:rFonts w:ascii="Consolas" w:hAnsi="Consolas" w:cstheme="minorHAnsi"/>
        </w:rPr>
        <w:t>message":</w:t>
      </w:r>
      <w:r w:rsidR="009847D4" w:rsidRPr="00BD571E">
        <w:rPr>
          <w:rFonts w:ascii="Consolas" w:hAnsi="Consolas" w:cstheme="minorHAnsi"/>
        </w:rPr>
        <w:t xml:space="preserve"> </w:t>
      </w:r>
      <w:r w:rsidRPr="00BD571E">
        <w:rPr>
          <w:rFonts w:ascii="Consolas" w:hAnsi="Consolas" w:cstheme="minorHAnsi"/>
        </w:rPr>
        <w:t>"ADGroup</w:t>
      </w:r>
      <w:r w:rsidR="009847D4" w:rsidRPr="00BD571E">
        <w:rPr>
          <w:rFonts w:ascii="Consolas" w:hAnsi="Consolas" w:cstheme="minorHAnsi"/>
        </w:rPr>
        <w:t xml:space="preserve"> </w:t>
      </w:r>
      <w:r w:rsidRPr="00BD571E">
        <w:rPr>
          <w:rFonts w:ascii="Consolas" w:hAnsi="Consolas" w:cstheme="minorHAnsi"/>
        </w:rPr>
        <w:t>Mapping</w:t>
      </w:r>
      <w:r w:rsidR="009847D4" w:rsidRPr="00BD571E">
        <w:rPr>
          <w:rFonts w:ascii="Consolas" w:hAnsi="Consolas" w:cstheme="minorHAnsi"/>
        </w:rPr>
        <w:t xml:space="preserve"> </w:t>
      </w:r>
      <w:r w:rsidRPr="00BD571E">
        <w:rPr>
          <w:rFonts w:ascii="Consolas" w:hAnsi="Consolas" w:cstheme="minorHAnsi"/>
        </w:rPr>
        <w:t>to</w:t>
      </w:r>
      <w:r w:rsidR="009847D4" w:rsidRPr="00BD571E">
        <w:rPr>
          <w:rFonts w:ascii="Consolas" w:hAnsi="Consolas" w:cstheme="minorHAnsi"/>
        </w:rPr>
        <w:t xml:space="preserve"> </w:t>
      </w:r>
      <w:r w:rsidRPr="00BD571E">
        <w:rPr>
          <w:rFonts w:ascii="Consolas" w:hAnsi="Consolas" w:cstheme="minorHAnsi"/>
        </w:rPr>
        <w:t>the</w:t>
      </w:r>
      <w:r w:rsidR="009847D4" w:rsidRPr="00BD571E">
        <w:rPr>
          <w:rFonts w:ascii="Consolas" w:hAnsi="Consolas" w:cstheme="minorHAnsi"/>
        </w:rPr>
        <w:t xml:space="preserve"> </w:t>
      </w:r>
      <w:r w:rsidRPr="00BD571E">
        <w:rPr>
          <w:rFonts w:ascii="Consolas" w:hAnsi="Consolas" w:cstheme="minorHAnsi"/>
        </w:rPr>
        <w:t>Role</w:t>
      </w:r>
      <w:r w:rsidR="009847D4" w:rsidRPr="00BD571E">
        <w:rPr>
          <w:rFonts w:ascii="Consolas" w:hAnsi="Consolas" w:cstheme="minorHAnsi"/>
        </w:rPr>
        <w:t xml:space="preserve"> </w:t>
      </w:r>
      <w:r w:rsidRPr="00BD571E">
        <w:rPr>
          <w:rFonts w:ascii="Consolas" w:hAnsi="Consolas" w:cstheme="minorHAnsi"/>
        </w:rPr>
        <w:t>successfully</w:t>
      </w:r>
      <w:r w:rsidR="009847D4" w:rsidRPr="00BD571E">
        <w:rPr>
          <w:rFonts w:ascii="Consolas" w:hAnsi="Consolas" w:cstheme="minorHAnsi"/>
        </w:rPr>
        <w:t xml:space="preserve"> </w:t>
      </w:r>
      <w:r w:rsidRPr="00BD571E">
        <w:rPr>
          <w:rFonts w:ascii="Consolas" w:hAnsi="Consolas" w:cstheme="minorHAnsi"/>
        </w:rPr>
        <w:t>deleted.</w:t>
      </w:r>
      <w:r w:rsidR="00CF1969" w:rsidRPr="00BD571E">
        <w:rPr>
          <w:rFonts w:ascii="Consolas" w:hAnsi="Consolas" w:cstheme="minorHAnsi"/>
        </w:rPr>
        <w:t>"</w:t>
      </w:r>
      <w:r w:rsidR="009847D4" w:rsidRPr="00BD571E">
        <w:rPr>
          <w:rFonts w:ascii="Consolas" w:hAnsi="Consolas" w:cstheme="minorHAnsi"/>
        </w:rPr>
        <w:t xml:space="preserve"> </w:t>
      </w:r>
      <w:r w:rsidRPr="00BD571E">
        <w:rPr>
          <w:rFonts w:ascii="Consolas" w:hAnsi="Consolas" w:cstheme="minorHAnsi"/>
        </w:rPr>
        <w:t>}</w:t>
      </w:r>
    </w:p>
    <w:p w14:paraId="7B28B411" w14:textId="4AB3415B" w:rsidR="00291CCA" w:rsidRDefault="002E24CA" w:rsidP="002E24CA">
      <w:pPr>
        <w:pStyle w:val="Heading3"/>
      </w:pPr>
      <w:r>
        <w:t>Result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648"/>
        <w:gridCol w:w="8852"/>
      </w:tblGrid>
      <w:tr w:rsidR="002E24CA" w:rsidRPr="002E24CA" w14:paraId="49E8F230" w14:textId="77777777" w:rsidTr="002E24CA">
        <w:tc>
          <w:tcPr>
            <w:tcW w:w="17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28288366" w14:textId="77777777" w:rsidR="002E24CA" w:rsidRPr="002E24CA" w:rsidRDefault="002E24CA" w:rsidP="002E24CA">
            <w:pPr>
              <w:rPr>
                <w:rFonts w:cstheme="minorHAnsi"/>
                <w:b/>
                <w:bCs/>
              </w:rPr>
            </w:pPr>
            <w:r w:rsidRPr="002E24CA">
              <w:rPr>
                <w:rFonts w:cstheme="minorHAnsi"/>
                <w:b/>
                <w:bCs/>
              </w:rPr>
              <w:t>HTTP Code</w:t>
            </w:r>
          </w:p>
        </w:tc>
        <w:tc>
          <w:tcPr>
            <w:tcW w:w="57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3545981A" w14:textId="77777777" w:rsidR="002E24CA" w:rsidRPr="002E24CA" w:rsidRDefault="002E24CA" w:rsidP="002E24CA">
            <w:pPr>
              <w:rPr>
                <w:rFonts w:cstheme="minorHAnsi"/>
                <w:b/>
                <w:bCs/>
              </w:rPr>
            </w:pPr>
            <w:r w:rsidRPr="002E24CA">
              <w:rPr>
                <w:rFonts w:cstheme="minorHAnsi"/>
                <w:b/>
                <w:bCs/>
              </w:rPr>
              <w:t>Result Description</w:t>
            </w:r>
          </w:p>
        </w:tc>
      </w:tr>
      <w:tr w:rsidR="002E24CA" w:rsidRPr="002E24CA" w14:paraId="25D0CA3D" w14:textId="77777777">
        <w:tc>
          <w:tcPr>
            <w:tcW w:w="17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08A005FD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200</w:t>
            </w:r>
          </w:p>
        </w:tc>
        <w:tc>
          <w:tcPr>
            <w:tcW w:w="57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E12799F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ADGroup Mapping to the Role was successfully deleted.</w:t>
            </w:r>
          </w:p>
        </w:tc>
      </w:tr>
    </w:tbl>
    <w:p w14:paraId="5CAF9838" w14:textId="0FF664B2" w:rsidR="002E24CA" w:rsidRDefault="002E24CA" w:rsidP="002E24CA">
      <w:pPr>
        <w:pStyle w:val="Heading3"/>
      </w:pPr>
      <w:r>
        <w:t>Error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5"/>
        <w:gridCol w:w="2707"/>
        <w:gridCol w:w="6938"/>
      </w:tblGrid>
      <w:tr w:rsidR="002E24CA" w:rsidRPr="002E24CA" w14:paraId="3425B25A" w14:textId="77777777" w:rsidTr="00C877CB">
        <w:tc>
          <w:tcPr>
            <w:tcW w:w="1750" w:type="dxa"/>
            <w:shd w:val="clear" w:color="auto" w:fill="D9D9D9" w:themeFill="background1" w:themeFillShade="D9"/>
            <w:vAlign w:val="center"/>
            <w:hideMark/>
          </w:tcPr>
          <w:p w14:paraId="25C5D5FB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HTTP Code</w:t>
            </w:r>
          </w:p>
        </w:tc>
        <w:tc>
          <w:tcPr>
            <w:tcW w:w="2540" w:type="dxa"/>
            <w:shd w:val="clear" w:color="auto" w:fill="D9D9D9" w:themeFill="background1" w:themeFillShade="D9"/>
            <w:vAlign w:val="center"/>
            <w:hideMark/>
          </w:tcPr>
          <w:p w14:paraId="31AED780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Error Code</w:t>
            </w:r>
          </w:p>
        </w:tc>
        <w:tc>
          <w:tcPr>
            <w:tcW w:w="6511" w:type="dxa"/>
            <w:shd w:val="clear" w:color="auto" w:fill="D9D9D9" w:themeFill="background1" w:themeFillShade="D9"/>
            <w:vAlign w:val="center"/>
            <w:hideMark/>
          </w:tcPr>
          <w:p w14:paraId="1B8E10C2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Error Description</w:t>
            </w:r>
          </w:p>
        </w:tc>
      </w:tr>
      <w:tr w:rsidR="002E24CA" w:rsidRPr="002E24CA" w14:paraId="3AF7BFD3" w14:textId="77777777" w:rsidTr="00C877CB">
        <w:tc>
          <w:tcPr>
            <w:tcW w:w="1750" w:type="dxa"/>
            <w:vAlign w:val="center"/>
            <w:hideMark/>
          </w:tcPr>
          <w:p w14:paraId="2537F24D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500</w:t>
            </w:r>
          </w:p>
        </w:tc>
        <w:tc>
          <w:tcPr>
            <w:tcW w:w="2540" w:type="dxa"/>
            <w:vAlign w:val="center"/>
            <w:hideMark/>
          </w:tcPr>
          <w:p w14:paraId="6E573203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500</w:t>
            </w:r>
          </w:p>
        </w:tc>
        <w:tc>
          <w:tcPr>
            <w:tcW w:w="6511" w:type="dxa"/>
            <w:vAlign w:val="center"/>
            <w:hideMark/>
          </w:tcPr>
          <w:p w14:paraId="22268637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Generic Error</w:t>
            </w:r>
          </w:p>
        </w:tc>
      </w:tr>
      <w:tr w:rsidR="002E24CA" w:rsidRPr="002E24CA" w14:paraId="10CB67FB" w14:textId="77777777" w:rsidTr="00C877CB">
        <w:tc>
          <w:tcPr>
            <w:tcW w:w="1750" w:type="dxa"/>
            <w:vAlign w:val="center"/>
            <w:hideMark/>
          </w:tcPr>
          <w:p w14:paraId="4D86E54E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400</w:t>
            </w:r>
          </w:p>
        </w:tc>
        <w:tc>
          <w:tcPr>
            <w:tcW w:w="2540" w:type="dxa"/>
            <w:vAlign w:val="center"/>
            <w:hideMark/>
          </w:tcPr>
          <w:p w14:paraId="4B17D181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401</w:t>
            </w:r>
          </w:p>
        </w:tc>
        <w:tc>
          <w:tcPr>
            <w:tcW w:w="6511" w:type="dxa"/>
            <w:vAlign w:val="center"/>
            <w:hideMark/>
          </w:tcPr>
          <w:p w14:paraId="3630FFA0" w14:textId="67EDF7B6" w:rsidR="002E24CA" w:rsidRPr="002E24CA" w:rsidRDefault="002E24CA" w:rsidP="00B2606B">
            <w:pPr>
              <w:ind w:left="360"/>
              <w:rPr>
                <w:rFonts w:cstheme="minorHAnsi"/>
              </w:rPr>
            </w:pPr>
            <w:r w:rsidRPr="002E24CA">
              <w:rPr>
                <w:rFonts w:cstheme="minorHAnsi"/>
              </w:rPr>
              <w:t xml:space="preserve">Unauthorized User </w:t>
            </w:r>
            <w:r w:rsidR="00B2606B">
              <w:rPr>
                <w:rFonts w:cstheme="minorHAnsi"/>
              </w:rPr>
              <w:t xml:space="preserve">/ </w:t>
            </w:r>
            <w:r w:rsidR="00CF79F3">
              <w:rPr>
                <w:rFonts w:cstheme="minorHAnsi"/>
              </w:rPr>
              <w:t xml:space="preserve">Header Token </w:t>
            </w:r>
            <w:r w:rsidRPr="002E24CA">
              <w:rPr>
                <w:rFonts w:cstheme="minorHAnsi"/>
              </w:rPr>
              <w:t>could be missing</w:t>
            </w:r>
          </w:p>
        </w:tc>
      </w:tr>
      <w:tr w:rsidR="002E24CA" w:rsidRPr="002E24CA" w14:paraId="58143662" w14:textId="77777777" w:rsidTr="00C877CB">
        <w:tc>
          <w:tcPr>
            <w:tcW w:w="1750" w:type="dxa"/>
            <w:vAlign w:val="center"/>
            <w:hideMark/>
          </w:tcPr>
          <w:p w14:paraId="6660CD44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400</w:t>
            </w:r>
          </w:p>
        </w:tc>
        <w:tc>
          <w:tcPr>
            <w:tcW w:w="2540" w:type="dxa"/>
            <w:vAlign w:val="center"/>
            <w:hideMark/>
          </w:tcPr>
          <w:p w14:paraId="2AAF95AD" w14:textId="77777777" w:rsidR="002E24CA" w:rsidRPr="002E24CA" w:rsidRDefault="002E24CA" w:rsidP="002E24CA">
            <w:pPr>
              <w:rPr>
                <w:rFonts w:cstheme="minorHAnsi"/>
              </w:rPr>
            </w:pPr>
            <w:r w:rsidRPr="002E24CA">
              <w:rPr>
                <w:rFonts w:cstheme="minorHAnsi"/>
              </w:rPr>
              <w:t>400</w:t>
            </w:r>
          </w:p>
        </w:tc>
        <w:tc>
          <w:tcPr>
            <w:tcW w:w="6511" w:type="dxa"/>
            <w:vAlign w:val="center"/>
            <w:hideMark/>
          </w:tcPr>
          <w:p w14:paraId="08058D8E" w14:textId="1508F3FD" w:rsidR="002E24CA" w:rsidRPr="002E24CA" w:rsidRDefault="002E24CA" w:rsidP="00B2606B">
            <w:pPr>
              <w:ind w:left="360"/>
              <w:rPr>
                <w:rFonts w:cstheme="minorHAnsi"/>
              </w:rPr>
            </w:pPr>
            <w:r w:rsidRPr="002E24CA">
              <w:rPr>
                <w:rFonts w:cstheme="minorHAnsi"/>
              </w:rPr>
              <w:t>Bad request</w:t>
            </w:r>
            <w:r w:rsidR="00B2606B">
              <w:rPr>
                <w:rFonts w:cstheme="minorHAnsi"/>
              </w:rPr>
              <w:t xml:space="preserve"> / </w:t>
            </w:r>
            <w:r w:rsidRPr="002E24CA">
              <w:rPr>
                <w:rFonts w:cstheme="minorHAnsi"/>
              </w:rPr>
              <w:t>Please enter the valid ADGroup and roleId for the request URL</w:t>
            </w:r>
          </w:p>
        </w:tc>
      </w:tr>
    </w:tbl>
    <w:p w14:paraId="3ED014C2" w14:textId="77777777" w:rsidR="00B2606B" w:rsidRDefault="00B2606B" w:rsidP="00972984">
      <w:pPr>
        <w:pStyle w:val="Heading2"/>
        <w:sectPr w:rsidR="00B2606B" w:rsidSect="005A2B2B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56F77E98" w14:textId="24D79358" w:rsidR="00291CCA" w:rsidRPr="00972984" w:rsidRDefault="00291CCA" w:rsidP="00972984">
      <w:pPr>
        <w:pStyle w:val="Heading2"/>
      </w:pPr>
      <w:bookmarkStart w:id="69" w:name="_Toc217392201"/>
      <w:r w:rsidRPr="00DB367D">
        <w:t>DELETE-</w:t>
      </w:r>
      <w:r w:rsidR="009847D4">
        <w:t xml:space="preserve"> </w:t>
      </w:r>
      <w:r w:rsidRPr="00DB367D">
        <w:t>DeleteUserandRoleMapping</w:t>
      </w:r>
      <w:bookmarkEnd w:id="69"/>
    </w:p>
    <w:p w14:paraId="6FC070DF" w14:textId="6BCD53E5" w:rsidR="00291CCA" w:rsidRPr="00291CCA" w:rsidRDefault="00646B64" w:rsidP="00291CCA">
      <w:r>
        <w:t>T</w:t>
      </w:r>
      <w:r w:rsidR="00291CCA" w:rsidRPr="00291CCA">
        <w:t>his</w:t>
      </w:r>
      <w:r w:rsidR="009847D4">
        <w:t xml:space="preserve"> </w:t>
      </w:r>
      <w:r w:rsidR="00291CCA" w:rsidRPr="00291CCA">
        <w:t>API</w:t>
      </w:r>
      <w:r w:rsidR="009847D4">
        <w:t xml:space="preserve"> </w:t>
      </w:r>
      <w:r>
        <w:t>is</w:t>
      </w:r>
      <w:r w:rsidR="009847D4">
        <w:t xml:space="preserve"> </w:t>
      </w:r>
      <w:r>
        <w:t>used</w:t>
      </w:r>
      <w:r w:rsidR="009847D4">
        <w:t xml:space="preserve"> </w:t>
      </w:r>
      <w:r w:rsidR="00291CCA" w:rsidRPr="00291CCA">
        <w:t>to</w:t>
      </w:r>
      <w:r w:rsidR="009847D4">
        <w:t xml:space="preserve"> </w:t>
      </w:r>
      <w:r w:rsidR="00291CCA" w:rsidRPr="00291CCA">
        <w:t>soft</w:t>
      </w:r>
      <w:r w:rsidR="009847D4">
        <w:t xml:space="preserve"> </w:t>
      </w:r>
      <w:r w:rsidR="00291CCA" w:rsidRPr="00291CCA">
        <w:t>delete</w:t>
      </w:r>
      <w:r w:rsidR="009847D4">
        <w:t xml:space="preserve"> </w:t>
      </w:r>
      <w:r w:rsidR="008E0A86">
        <w:t>IAI</w:t>
      </w:r>
      <w:r w:rsidR="009847D4">
        <w:t xml:space="preserve"> </w:t>
      </w:r>
      <w:r w:rsidR="00291CCA" w:rsidRPr="00291CCA">
        <w:t>user</w:t>
      </w:r>
      <w:r w:rsidR="009847D4">
        <w:t xml:space="preserve"> </w:t>
      </w:r>
      <w:r w:rsidR="00291CCA" w:rsidRPr="00291CCA">
        <w:t>and</w:t>
      </w:r>
      <w:r w:rsidR="009847D4">
        <w:t xml:space="preserve"> </w:t>
      </w:r>
      <w:r w:rsidR="008E0A86">
        <w:t>IAI</w:t>
      </w:r>
      <w:r w:rsidR="009847D4">
        <w:t xml:space="preserve"> </w:t>
      </w:r>
      <w:r w:rsidR="00291CCA" w:rsidRPr="00291CCA">
        <w:t>role</w:t>
      </w:r>
      <w:r w:rsidR="009847D4">
        <w:t xml:space="preserve"> </w:t>
      </w:r>
      <w:r w:rsidR="00291CCA" w:rsidRPr="00291CCA">
        <w:t>mapping.</w:t>
      </w:r>
      <w:r w:rsidR="009847D4">
        <w:t xml:space="preserve"> </w:t>
      </w:r>
      <w:r w:rsidR="00291CCA" w:rsidRPr="00291CCA">
        <w:t>The</w:t>
      </w:r>
      <w:r w:rsidR="009847D4">
        <w:t xml:space="preserve"> </w:t>
      </w:r>
      <w:r w:rsidR="00291CCA" w:rsidRPr="00291CCA">
        <w:t>response</w:t>
      </w:r>
      <w:r w:rsidR="009847D4">
        <w:t xml:space="preserve"> </w:t>
      </w:r>
      <w:r w:rsidR="00291CCA" w:rsidRPr="00291CCA">
        <w:t>will</w:t>
      </w:r>
      <w:r w:rsidR="009847D4">
        <w:t xml:space="preserve"> </w:t>
      </w:r>
      <w:r w:rsidR="00291CCA" w:rsidRPr="00291CCA">
        <w:t>have</w:t>
      </w:r>
      <w:r w:rsidR="009847D4">
        <w:t xml:space="preserve"> </w:t>
      </w:r>
      <w:r w:rsidR="00274B87">
        <w:t>a</w:t>
      </w:r>
      <w:r w:rsidR="009847D4">
        <w:t xml:space="preserve"> </w:t>
      </w:r>
      <w:r w:rsidR="00291CCA" w:rsidRPr="00291CCA">
        <w:t>message</w:t>
      </w:r>
      <w:r w:rsidR="009847D4">
        <w:t xml:space="preserve"> </w:t>
      </w:r>
      <w:r w:rsidR="00291CCA" w:rsidRPr="00291CCA">
        <w:t>with</w:t>
      </w:r>
      <w:r w:rsidR="009847D4">
        <w:t xml:space="preserve"> </w:t>
      </w:r>
      <w:r w:rsidR="00291CCA" w:rsidRPr="00291CCA">
        <w:t>information</w:t>
      </w:r>
      <w:r w:rsidR="009847D4">
        <w:t xml:space="preserve"> </w:t>
      </w:r>
      <w:r w:rsidR="00274B87">
        <w:t>on</w:t>
      </w:r>
      <w:r w:rsidR="009847D4">
        <w:t xml:space="preserve"> </w:t>
      </w:r>
      <w:r w:rsidR="00291CCA" w:rsidRPr="00291CCA">
        <w:t>whether</w:t>
      </w:r>
      <w:r w:rsidR="009847D4">
        <w:t xml:space="preserve"> </w:t>
      </w:r>
      <w:r w:rsidR="00291CCA" w:rsidRPr="00291CCA">
        <w:t>mapping</w:t>
      </w:r>
      <w:r w:rsidR="009847D4">
        <w:t xml:space="preserve"> </w:t>
      </w:r>
      <w:r w:rsidR="00291CCA" w:rsidRPr="00291CCA">
        <w:t>between</w:t>
      </w:r>
      <w:r w:rsidR="009847D4">
        <w:t xml:space="preserve"> </w:t>
      </w:r>
      <w:r w:rsidR="00274B87">
        <w:t>the</w:t>
      </w:r>
      <w:r w:rsidR="009847D4">
        <w:t xml:space="preserve"> </w:t>
      </w:r>
      <w:r w:rsidR="00291CCA" w:rsidRPr="00291CCA">
        <w:t>given</w:t>
      </w:r>
      <w:r w:rsidR="009847D4">
        <w:t xml:space="preserve"> </w:t>
      </w:r>
      <w:r w:rsidR="008E0A86">
        <w:t>IAI</w:t>
      </w:r>
      <w:r w:rsidR="009847D4">
        <w:t xml:space="preserve"> </w:t>
      </w:r>
      <w:r w:rsidR="00291CCA" w:rsidRPr="00291CCA">
        <w:t>role</w:t>
      </w:r>
      <w:r w:rsidR="009847D4">
        <w:t xml:space="preserve"> </w:t>
      </w:r>
      <w:r w:rsidR="00291CCA" w:rsidRPr="00291CCA">
        <w:t>and</w:t>
      </w:r>
      <w:r w:rsidR="009847D4">
        <w:t xml:space="preserve"> </w:t>
      </w:r>
      <w:r w:rsidR="00274B87">
        <w:t>the</w:t>
      </w:r>
      <w:r w:rsidR="009847D4">
        <w:t xml:space="preserve"> </w:t>
      </w:r>
      <w:r w:rsidR="008E0A86">
        <w:t>IAI</w:t>
      </w:r>
      <w:r w:rsidR="009847D4">
        <w:t xml:space="preserve"> </w:t>
      </w:r>
      <w:r w:rsidR="00291CCA" w:rsidRPr="00291CCA">
        <w:t>user</w:t>
      </w:r>
      <w:r w:rsidR="009847D4">
        <w:t xml:space="preserve"> </w:t>
      </w:r>
      <w:r w:rsidR="00291CCA" w:rsidRPr="00291CCA">
        <w:t>was</w:t>
      </w:r>
      <w:r w:rsidR="009847D4">
        <w:t xml:space="preserve"> </w:t>
      </w:r>
      <w:r w:rsidR="00291CCA" w:rsidRPr="00291CCA">
        <w:t>successfully</w:t>
      </w:r>
      <w:r w:rsidR="009847D4">
        <w:t xml:space="preserve"> </w:t>
      </w:r>
      <w:r w:rsidR="00291CCA" w:rsidRPr="00291CCA">
        <w:t>deleted</w:t>
      </w:r>
      <w:r w:rsidR="009847D4">
        <w:t xml:space="preserve"> </w:t>
      </w:r>
      <w:r w:rsidR="00291CCA" w:rsidRPr="00291CCA">
        <w:t>or</w:t>
      </w:r>
      <w:r w:rsidR="009847D4">
        <w:t xml:space="preserve"> </w:t>
      </w:r>
      <w:r w:rsidR="00291CCA" w:rsidRPr="00291CCA">
        <w:t>not.</w:t>
      </w:r>
    </w:p>
    <w:p w14:paraId="44B70B2E" w14:textId="6A0B87B6" w:rsidR="00291CCA" w:rsidRPr="002C55D8" w:rsidRDefault="00291CCA" w:rsidP="00C877CB">
      <w:pPr>
        <w:pStyle w:val="Heading3"/>
      </w:pPr>
      <w:r w:rsidRPr="002C55D8">
        <w:t>API</w:t>
      </w:r>
      <w:r w:rsidR="009847D4">
        <w:t xml:space="preserve"> </w:t>
      </w:r>
      <w:r w:rsidRPr="002C55D8">
        <w:t>Precondition</w:t>
      </w:r>
    </w:p>
    <w:p w14:paraId="3D34BA67" w14:textId="545BF96C" w:rsidR="00291CCA" w:rsidRPr="008D7706" w:rsidRDefault="00291CCA" w:rsidP="00291CCA">
      <w:pPr>
        <w:rPr>
          <w:rFonts w:cstheme="minorHAnsi"/>
        </w:rPr>
      </w:pPr>
      <w:r w:rsidRPr="008D7706">
        <w:rPr>
          <w:rFonts w:cstheme="minorHAnsi"/>
        </w:rPr>
        <w:t>To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fetch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the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response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from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the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APIs,</w:t>
      </w:r>
      <w:r w:rsidR="009847D4">
        <w:rPr>
          <w:rFonts w:cstheme="minorHAnsi"/>
        </w:rPr>
        <w:t xml:space="preserve"> </w:t>
      </w:r>
      <w:r w:rsidR="00A7137C">
        <w:rPr>
          <w:rFonts w:cstheme="minorHAnsi"/>
        </w:rPr>
        <w:t>the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following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entities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must</w:t>
      </w:r>
      <w:r w:rsidR="009847D4">
        <w:rPr>
          <w:rFonts w:cstheme="minorHAnsi"/>
        </w:rPr>
        <w:t xml:space="preserve"> </w:t>
      </w:r>
      <w:r w:rsidRPr="008D7706">
        <w:rPr>
          <w:rFonts w:cstheme="minorHAnsi"/>
        </w:rPr>
        <w:t>exist.</w:t>
      </w:r>
      <w:r w:rsidR="009847D4">
        <w:rPr>
          <w:rFonts w:cstheme="minorHAnsi"/>
        </w:rPr>
        <w:t xml:space="preserve"> </w:t>
      </w:r>
    </w:p>
    <w:p w14:paraId="2ADFE154" w14:textId="1537F422" w:rsidR="00291CCA" w:rsidRPr="008D7706" w:rsidRDefault="00291CCA" w:rsidP="00593A85">
      <w:pPr>
        <w:numPr>
          <w:ilvl w:val="0"/>
          <w:numId w:val="23"/>
        </w:numPr>
      </w:pPr>
      <w:r w:rsidRPr="008D7706">
        <w:t>Authorization</w:t>
      </w:r>
      <w:r w:rsidR="009847D4">
        <w:t xml:space="preserve"> </w:t>
      </w:r>
      <w:r w:rsidRPr="008D7706">
        <w:t>token</w:t>
      </w:r>
      <w:r w:rsidR="009847D4">
        <w:t xml:space="preserve"> </w:t>
      </w:r>
    </w:p>
    <w:p w14:paraId="69D41A2C" w14:textId="77777777" w:rsidR="00291CCA" w:rsidRPr="008D7706" w:rsidRDefault="00291CCA" w:rsidP="00593A85">
      <w:pPr>
        <w:numPr>
          <w:ilvl w:val="0"/>
          <w:numId w:val="23"/>
        </w:numPr>
      </w:pPr>
      <w:r w:rsidRPr="008D7706">
        <w:t>Content-Type</w:t>
      </w:r>
    </w:p>
    <w:p w14:paraId="08FCEED7" w14:textId="45EEA601" w:rsidR="00291CCA" w:rsidRPr="008D7706" w:rsidRDefault="00646B64" w:rsidP="00593A85">
      <w:pPr>
        <w:numPr>
          <w:ilvl w:val="0"/>
          <w:numId w:val="23"/>
        </w:numPr>
      </w:pPr>
      <w:r>
        <w:t>U</w:t>
      </w:r>
      <w:r w:rsidR="00291CCA">
        <w:t>serId</w:t>
      </w:r>
    </w:p>
    <w:p w14:paraId="6A637450" w14:textId="4D26D04F" w:rsidR="00291CCA" w:rsidRPr="008D7706" w:rsidRDefault="00646B64" w:rsidP="00593A85">
      <w:pPr>
        <w:numPr>
          <w:ilvl w:val="0"/>
          <w:numId w:val="23"/>
        </w:numPr>
      </w:pPr>
      <w:r>
        <w:t>R</w:t>
      </w:r>
      <w:r w:rsidR="00291CCA" w:rsidRPr="008D7706">
        <w:t>oleId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908"/>
        <w:gridCol w:w="8592"/>
      </w:tblGrid>
      <w:tr w:rsidR="00291CCA" w:rsidRPr="008D7706" w14:paraId="65EC3E97" w14:textId="77777777" w:rsidTr="00B2606B">
        <w:trPr>
          <w:trHeight w:val="16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4D59488" w14:textId="77777777" w:rsidR="00291CCA" w:rsidRPr="008D7706" w:rsidRDefault="00291CCA" w:rsidP="00DB6741">
            <w:pPr>
              <w:spacing w:after="0"/>
              <w:rPr>
                <w:rFonts w:cstheme="minorHAnsi"/>
              </w:rPr>
            </w:pPr>
            <w:r w:rsidRPr="008D7706">
              <w:rPr>
                <w:rFonts w:cstheme="minorHAnsi"/>
              </w:rPr>
              <w:t>PROTOCOL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AFDE34" w14:textId="275AAFF3" w:rsidR="00291CCA" w:rsidRPr="00BD571E" w:rsidRDefault="00291CCA" w:rsidP="00DB6741">
            <w:pPr>
              <w:spacing w:after="0"/>
              <w:rPr>
                <w:rFonts w:ascii="Consolas" w:hAnsi="Consolas" w:cstheme="minorHAnsi"/>
              </w:rPr>
            </w:pPr>
            <w:r w:rsidRPr="00BD571E">
              <w:rPr>
                <w:rFonts w:ascii="Consolas" w:hAnsi="Consolas" w:cstheme="minorHAnsi"/>
              </w:rPr>
              <w:t>HTTPS</w:t>
            </w:r>
          </w:p>
        </w:tc>
      </w:tr>
      <w:tr w:rsidR="00291CCA" w:rsidRPr="008D7706" w14:paraId="34030868" w14:textId="77777777" w:rsidTr="00B2606B">
        <w:trPr>
          <w:trHeight w:val="10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32A0E8F" w14:textId="270960E0" w:rsidR="00291CCA" w:rsidRPr="008D7706" w:rsidRDefault="00291CCA" w:rsidP="00DB6741">
            <w:pPr>
              <w:spacing w:after="0"/>
              <w:rPr>
                <w:rFonts w:cstheme="minorHAnsi"/>
              </w:rPr>
            </w:pPr>
            <w:r w:rsidRPr="008D7706">
              <w:rPr>
                <w:rFonts w:cstheme="minorHAnsi"/>
              </w:rPr>
              <w:t>PATH</w:t>
            </w:r>
            <w:r w:rsidR="009847D4">
              <w:rPr>
                <w:rFonts w:cstheme="minorHAnsi"/>
              </w:rPr>
              <w:t xml:space="preserve"> </w:t>
            </w:r>
            <w:r w:rsidR="008E0A86">
              <w:rPr>
                <w:rFonts w:cstheme="minorHAnsi"/>
              </w:rPr>
              <w:t>IAI</w:t>
            </w:r>
            <w:r w:rsidR="005B2606">
              <w:rPr>
                <w:rFonts w:cstheme="minorHAnsi"/>
              </w:rPr>
              <w:t xml:space="preserve"> (Cognite)</w:t>
            </w:r>
            <w:r w:rsidR="00396F19">
              <w:rPr>
                <w:rFonts w:cstheme="minorHAnsi"/>
              </w:rPr>
              <w:t>(Public Exposure)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7D4668" w14:textId="01A8F760" w:rsidR="00291CCA" w:rsidRPr="00BD571E" w:rsidRDefault="00291CCA" w:rsidP="00DB6741">
            <w:pPr>
              <w:spacing w:after="0"/>
              <w:rPr>
                <w:rStyle w:val="Hyperlink"/>
                <w:rFonts w:ascii="Consolas" w:hAnsi="Consolas" w:cs="Graphik"/>
              </w:rPr>
            </w:pPr>
            <w:r w:rsidRPr="00BD571E">
              <w:rPr>
                <w:rStyle w:val="Hyperlink"/>
                <w:rFonts w:ascii="Consolas" w:hAnsi="Consolas" w:cs="Graphik"/>
              </w:rPr>
              <w:t>https://apim-mw</w:t>
            </w:r>
            <w:r w:rsidR="00DC6C05" w:rsidRPr="00BD571E">
              <w:rPr>
                <w:rStyle w:val="Hyperlink"/>
                <w:rFonts w:ascii="Consolas" w:hAnsi="Consolas" w:cs="Graphik"/>
              </w:rPr>
              <w:t>-aot</w:t>
            </w:r>
            <w:r w:rsidRPr="00BD571E">
              <w:rPr>
                <w:rStyle w:val="Hyperlink"/>
                <w:rFonts w:ascii="Consolas" w:hAnsi="Consolas" w:cs="Graphik"/>
              </w:rPr>
              <w:t>-dev.azure-api.net/api/people-management/mappings/UsersWithRoles/{userId}/{roleId}</w:t>
            </w:r>
          </w:p>
        </w:tc>
      </w:tr>
      <w:tr w:rsidR="003B00DA" w:rsidRPr="008D7706" w14:paraId="62077E04" w14:textId="77777777" w:rsidTr="00B2606B">
        <w:trPr>
          <w:trHeight w:val="10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D8751D4" w14:textId="0C22676E" w:rsidR="003B00DA" w:rsidRPr="008D7706" w:rsidRDefault="003B00DA" w:rsidP="00DB6741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 xml:space="preserve">PATH </w:t>
            </w:r>
            <w:r w:rsidR="008E0A86">
              <w:rPr>
                <w:rFonts w:cstheme="minorHAnsi"/>
              </w:rPr>
              <w:t>IAI</w:t>
            </w:r>
            <w:r w:rsidR="005B2606">
              <w:rPr>
                <w:rFonts w:cstheme="minorHAnsi"/>
              </w:rPr>
              <w:t xml:space="preserve"> (</w:t>
            </w:r>
            <w:r>
              <w:rPr>
                <w:rFonts w:cstheme="minorHAnsi"/>
              </w:rPr>
              <w:t>Azure</w:t>
            </w:r>
            <w:r w:rsidR="005B2606">
              <w:rPr>
                <w:rFonts w:cstheme="minorHAnsi"/>
              </w:rPr>
              <w:t>)</w:t>
            </w:r>
            <w:r w:rsidR="00396F19">
              <w:rPr>
                <w:rFonts w:cstheme="minorHAnsi"/>
              </w:rPr>
              <w:t>(Public Exposure)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5B20D6" w14:textId="6C6E33F7" w:rsidR="003B00DA" w:rsidRPr="00BD571E" w:rsidRDefault="005403CF" w:rsidP="00DB6741">
            <w:pPr>
              <w:spacing w:after="0"/>
              <w:rPr>
                <w:rStyle w:val="Hyperlink"/>
                <w:rFonts w:ascii="Consolas" w:hAnsi="Consolas" w:cs="Graphik"/>
              </w:rPr>
            </w:pPr>
            <w:r w:rsidRPr="00BD571E">
              <w:rPr>
                <w:rStyle w:val="Hyperlink"/>
                <w:rFonts w:ascii="Consolas" w:hAnsi="Consolas" w:cs="Graphik"/>
              </w:rPr>
              <w:t>https://apim-aot-azure-dev.azure-api.net/api/people-management/mappings/UsersWithRoles/{userId}/{roleId}</w:t>
            </w:r>
          </w:p>
        </w:tc>
      </w:tr>
      <w:tr w:rsidR="00291CCA" w:rsidRPr="008D7706" w14:paraId="6D307F6A" w14:textId="77777777" w:rsidTr="00B2606B">
        <w:trPr>
          <w:trHeight w:val="135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36644BC" w14:textId="77777777" w:rsidR="00291CCA" w:rsidRPr="008D7706" w:rsidRDefault="00291CCA" w:rsidP="00DB6741">
            <w:pPr>
              <w:spacing w:after="0"/>
              <w:rPr>
                <w:rFonts w:cstheme="minorHAnsi"/>
              </w:rPr>
            </w:pPr>
            <w:r w:rsidRPr="008D7706">
              <w:rPr>
                <w:rFonts w:cstheme="minorHAnsi"/>
              </w:rPr>
              <w:t>METHOD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67E106" w14:textId="5D1CD7B7" w:rsidR="00291CCA" w:rsidRPr="00BD571E" w:rsidRDefault="00291CCA" w:rsidP="00DB6741">
            <w:pPr>
              <w:spacing w:after="0"/>
              <w:rPr>
                <w:rFonts w:ascii="Consolas" w:hAnsi="Consolas" w:cstheme="minorHAnsi"/>
              </w:rPr>
            </w:pPr>
            <w:r w:rsidRPr="00BD571E">
              <w:rPr>
                <w:rFonts w:ascii="Consolas" w:hAnsi="Consolas" w:cstheme="minorHAnsi"/>
              </w:rPr>
              <w:t>DELETE</w:t>
            </w:r>
          </w:p>
        </w:tc>
      </w:tr>
      <w:tr w:rsidR="00291CCA" w:rsidRPr="008D7706" w14:paraId="0A7A5B02" w14:textId="77777777" w:rsidTr="00B2606B">
        <w:trPr>
          <w:trHeight w:val="240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894F659" w14:textId="71FA635C" w:rsidR="00291CCA" w:rsidRPr="008D7706" w:rsidRDefault="00291CCA" w:rsidP="00DB6741">
            <w:pPr>
              <w:spacing w:after="0"/>
              <w:rPr>
                <w:rFonts w:cstheme="minorHAnsi"/>
              </w:rPr>
            </w:pPr>
            <w:r w:rsidRPr="008D7706">
              <w:rPr>
                <w:rFonts w:cstheme="minorHAnsi"/>
              </w:rPr>
              <w:t>CONTENT</w:t>
            </w:r>
            <w:r w:rsidR="009847D4">
              <w:rPr>
                <w:rFonts w:cstheme="minorHAnsi"/>
              </w:rPr>
              <w:t xml:space="preserve"> </w:t>
            </w:r>
            <w:r w:rsidRPr="008D7706">
              <w:rPr>
                <w:rFonts w:cstheme="minorHAnsi"/>
              </w:rPr>
              <w:t>TYPE</w:t>
            </w:r>
          </w:p>
        </w:tc>
        <w:tc>
          <w:tcPr>
            <w:tcW w:w="8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BBA374" w14:textId="3C9968CF" w:rsidR="00291CCA" w:rsidRPr="00BD571E" w:rsidRDefault="00291CCA" w:rsidP="00DB6741">
            <w:pPr>
              <w:spacing w:after="0"/>
              <w:rPr>
                <w:rFonts w:ascii="Consolas" w:hAnsi="Consolas" w:cstheme="minorHAnsi"/>
              </w:rPr>
            </w:pPr>
            <w:r w:rsidRPr="00BD571E">
              <w:rPr>
                <w:rFonts w:ascii="Consolas" w:hAnsi="Consolas" w:cstheme="minorHAnsi"/>
              </w:rPr>
              <w:t>application</w:t>
            </w:r>
            <w:r w:rsidR="009847D4" w:rsidRPr="00BD571E">
              <w:rPr>
                <w:rFonts w:ascii="Consolas" w:hAnsi="Consolas" w:cstheme="minorHAnsi"/>
              </w:rPr>
              <w:t xml:space="preserve"> </w:t>
            </w:r>
            <w:r w:rsidRPr="00BD571E">
              <w:rPr>
                <w:rFonts w:ascii="Consolas" w:hAnsi="Consolas" w:cstheme="minorHAnsi"/>
              </w:rPr>
              <w:t>/</w:t>
            </w:r>
            <w:r w:rsidR="009847D4" w:rsidRPr="00BD571E">
              <w:rPr>
                <w:rFonts w:ascii="Consolas" w:hAnsi="Consolas" w:cstheme="minorHAnsi"/>
              </w:rPr>
              <w:t xml:space="preserve"> </w:t>
            </w:r>
            <w:r w:rsidRPr="00BD571E">
              <w:rPr>
                <w:rFonts w:ascii="Consolas" w:hAnsi="Consolas" w:cstheme="minorHAnsi"/>
              </w:rPr>
              <w:t>json</w:t>
            </w:r>
          </w:p>
        </w:tc>
      </w:tr>
    </w:tbl>
    <w:p w14:paraId="4F1CC5EF" w14:textId="680428D3" w:rsidR="00291CCA" w:rsidRPr="00C877CB" w:rsidRDefault="00B2606B" w:rsidP="00C877CB">
      <w:pPr>
        <w:pStyle w:val="Heading3"/>
      </w:pPr>
      <w:r w:rsidRPr="00C877CB">
        <w:t>Input Header</w:t>
      </w:r>
      <w:r w:rsidR="00C877CB" w:rsidRPr="00C877CB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2"/>
        <w:gridCol w:w="6846"/>
        <w:gridCol w:w="962"/>
        <w:gridCol w:w="1460"/>
      </w:tblGrid>
      <w:tr w:rsidR="00B2606B" w:rsidRPr="00B2606B" w14:paraId="0F32060D" w14:textId="77777777" w:rsidTr="00C877CB">
        <w:trPr>
          <w:trHeight w:val="360"/>
        </w:trPr>
        <w:tc>
          <w:tcPr>
            <w:tcW w:w="2240" w:type="dxa"/>
            <w:shd w:val="clear" w:color="auto" w:fill="D9D9D9" w:themeFill="background1" w:themeFillShade="D9"/>
            <w:vAlign w:val="center"/>
            <w:hideMark/>
          </w:tcPr>
          <w:p w14:paraId="5012F2FD" w14:textId="77777777" w:rsidR="00B2606B" w:rsidRPr="00B2606B" w:rsidRDefault="00B2606B" w:rsidP="00B2606B">
            <w:r w:rsidRPr="00B2606B">
              <w:t>Parameter</w:t>
            </w:r>
          </w:p>
        </w:tc>
        <w:tc>
          <w:tcPr>
            <w:tcW w:w="6840" w:type="dxa"/>
            <w:shd w:val="clear" w:color="auto" w:fill="D9D9D9" w:themeFill="background1" w:themeFillShade="D9"/>
            <w:vAlign w:val="center"/>
            <w:hideMark/>
          </w:tcPr>
          <w:p w14:paraId="0200B911" w14:textId="77777777" w:rsidR="00B2606B" w:rsidRPr="00B2606B" w:rsidRDefault="00B2606B" w:rsidP="00B2606B">
            <w:r w:rsidRPr="00B2606B">
              <w:t>Description</w:t>
            </w:r>
          </w:p>
        </w:tc>
        <w:tc>
          <w:tcPr>
            <w:tcW w:w="961" w:type="dxa"/>
            <w:shd w:val="clear" w:color="auto" w:fill="D9D9D9" w:themeFill="background1" w:themeFillShade="D9"/>
            <w:vAlign w:val="center"/>
            <w:hideMark/>
          </w:tcPr>
          <w:p w14:paraId="70C87CE4" w14:textId="77777777" w:rsidR="00B2606B" w:rsidRPr="00B2606B" w:rsidRDefault="00B2606B" w:rsidP="00B2606B">
            <w:r w:rsidRPr="00B2606B">
              <w:t>M/O</w:t>
            </w:r>
          </w:p>
        </w:tc>
        <w:tc>
          <w:tcPr>
            <w:tcW w:w="1459" w:type="dxa"/>
            <w:shd w:val="clear" w:color="auto" w:fill="D9D9D9" w:themeFill="background1" w:themeFillShade="D9"/>
            <w:vAlign w:val="center"/>
            <w:hideMark/>
          </w:tcPr>
          <w:p w14:paraId="566C2E1E" w14:textId="77777777" w:rsidR="00B2606B" w:rsidRPr="00B2606B" w:rsidRDefault="00B2606B" w:rsidP="00B2606B">
            <w:r w:rsidRPr="00B2606B">
              <w:t>Type</w:t>
            </w:r>
          </w:p>
        </w:tc>
      </w:tr>
      <w:tr w:rsidR="00B2606B" w:rsidRPr="00B2606B" w14:paraId="64A614D4" w14:textId="77777777" w:rsidTr="00C877CB">
        <w:trPr>
          <w:trHeight w:val="360"/>
        </w:trPr>
        <w:tc>
          <w:tcPr>
            <w:tcW w:w="2240" w:type="dxa"/>
            <w:vAlign w:val="center"/>
            <w:hideMark/>
          </w:tcPr>
          <w:p w14:paraId="0D1EC956" w14:textId="77777777" w:rsidR="00B2606B" w:rsidRPr="00B2606B" w:rsidRDefault="00B2606B" w:rsidP="00B2606B">
            <w:r w:rsidRPr="00B2606B">
              <w:t>Authorization</w:t>
            </w:r>
          </w:p>
        </w:tc>
        <w:tc>
          <w:tcPr>
            <w:tcW w:w="6840" w:type="dxa"/>
            <w:vAlign w:val="center"/>
            <w:hideMark/>
          </w:tcPr>
          <w:p w14:paraId="711EACF3" w14:textId="77777777" w:rsidR="00B2606B" w:rsidRPr="00B2606B" w:rsidRDefault="00B2606B" w:rsidP="00B2606B">
            <w:r w:rsidRPr="00B2606B">
              <w:t xml:space="preserve">Token acquired from Azure AD based on the user credentials for further API calls. </w:t>
            </w:r>
          </w:p>
        </w:tc>
        <w:tc>
          <w:tcPr>
            <w:tcW w:w="961" w:type="dxa"/>
            <w:vAlign w:val="center"/>
            <w:hideMark/>
          </w:tcPr>
          <w:p w14:paraId="40DDD5C5" w14:textId="77777777" w:rsidR="00B2606B" w:rsidRPr="00B2606B" w:rsidRDefault="00B2606B" w:rsidP="00B2606B">
            <w:r w:rsidRPr="00B2606B">
              <w:t>M</w:t>
            </w:r>
          </w:p>
        </w:tc>
        <w:tc>
          <w:tcPr>
            <w:tcW w:w="1459" w:type="dxa"/>
            <w:vAlign w:val="center"/>
            <w:hideMark/>
          </w:tcPr>
          <w:p w14:paraId="195ECB33" w14:textId="77777777" w:rsidR="00B2606B" w:rsidRPr="00B2606B" w:rsidRDefault="00B2606B" w:rsidP="00B2606B">
            <w:r w:rsidRPr="00B2606B">
              <w:t>String</w:t>
            </w:r>
          </w:p>
        </w:tc>
      </w:tr>
      <w:tr w:rsidR="00B2606B" w:rsidRPr="00B2606B" w14:paraId="341C68A5" w14:textId="77777777" w:rsidTr="00C877CB">
        <w:trPr>
          <w:trHeight w:val="360"/>
        </w:trPr>
        <w:tc>
          <w:tcPr>
            <w:tcW w:w="2240" w:type="dxa"/>
            <w:vAlign w:val="center"/>
            <w:hideMark/>
          </w:tcPr>
          <w:p w14:paraId="5279F6C9" w14:textId="77777777" w:rsidR="00B2606B" w:rsidRPr="00B2606B" w:rsidRDefault="00B2606B" w:rsidP="00B2606B">
            <w:r w:rsidRPr="00B2606B">
              <w:t>Content-Type</w:t>
            </w:r>
          </w:p>
        </w:tc>
        <w:tc>
          <w:tcPr>
            <w:tcW w:w="6840" w:type="dxa"/>
            <w:vAlign w:val="center"/>
            <w:hideMark/>
          </w:tcPr>
          <w:p w14:paraId="2BFD5AD5" w14:textId="77777777" w:rsidR="00B2606B" w:rsidRPr="00B2606B" w:rsidRDefault="00B2606B" w:rsidP="00B2606B">
            <w:r w:rsidRPr="00B2606B">
              <w:t>Length of content. E.g.- application/json</w:t>
            </w:r>
          </w:p>
        </w:tc>
        <w:tc>
          <w:tcPr>
            <w:tcW w:w="961" w:type="dxa"/>
            <w:vAlign w:val="center"/>
            <w:hideMark/>
          </w:tcPr>
          <w:p w14:paraId="319260BE" w14:textId="77777777" w:rsidR="00B2606B" w:rsidRPr="00B2606B" w:rsidRDefault="00B2606B" w:rsidP="00B2606B">
            <w:r w:rsidRPr="00B2606B">
              <w:t>M</w:t>
            </w:r>
          </w:p>
        </w:tc>
        <w:tc>
          <w:tcPr>
            <w:tcW w:w="1459" w:type="dxa"/>
            <w:vAlign w:val="center"/>
            <w:hideMark/>
          </w:tcPr>
          <w:p w14:paraId="579617D0" w14:textId="77777777" w:rsidR="00B2606B" w:rsidRPr="00B2606B" w:rsidRDefault="00B2606B" w:rsidP="00B2606B">
            <w:r w:rsidRPr="00B2606B">
              <w:t>String</w:t>
            </w:r>
          </w:p>
        </w:tc>
      </w:tr>
    </w:tbl>
    <w:p w14:paraId="40B95535" w14:textId="7BC93FF1" w:rsidR="00B2606B" w:rsidRPr="00C877CB" w:rsidRDefault="00500894" w:rsidP="00C877CB">
      <w:pPr>
        <w:pStyle w:val="Heading3"/>
      </w:pPr>
      <w:r w:rsidRPr="00C877CB">
        <w:t>Input Path</w:t>
      </w:r>
      <w:r w:rsidR="00C877CB" w:rsidRPr="00C877CB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1"/>
        <w:gridCol w:w="5912"/>
        <w:gridCol w:w="1897"/>
        <w:gridCol w:w="1460"/>
      </w:tblGrid>
      <w:tr w:rsidR="00500894" w:rsidRPr="00500894" w14:paraId="1CE35E36" w14:textId="77777777" w:rsidTr="00C877CB">
        <w:trPr>
          <w:trHeight w:val="360"/>
        </w:trPr>
        <w:tc>
          <w:tcPr>
            <w:tcW w:w="1819" w:type="dxa"/>
            <w:shd w:val="clear" w:color="auto" w:fill="D9D9D9" w:themeFill="background1" w:themeFillShade="D9"/>
            <w:vAlign w:val="center"/>
            <w:hideMark/>
          </w:tcPr>
          <w:p w14:paraId="16E07294" w14:textId="77777777" w:rsidR="00500894" w:rsidRPr="00500894" w:rsidRDefault="00500894" w:rsidP="00500894">
            <w:r w:rsidRPr="00500894">
              <w:t>Parameter</w:t>
            </w:r>
          </w:p>
        </w:tc>
        <w:tc>
          <w:tcPr>
            <w:tcW w:w="4797" w:type="dxa"/>
            <w:shd w:val="clear" w:color="auto" w:fill="D9D9D9" w:themeFill="background1" w:themeFillShade="D9"/>
            <w:vAlign w:val="center"/>
            <w:hideMark/>
          </w:tcPr>
          <w:p w14:paraId="3B9860D2" w14:textId="77777777" w:rsidR="00500894" w:rsidRPr="00500894" w:rsidRDefault="00500894" w:rsidP="00500894">
            <w:r w:rsidRPr="00500894">
              <w:t>Description</w:t>
            </w:r>
          </w:p>
        </w:tc>
        <w:tc>
          <w:tcPr>
            <w:tcW w:w="1539" w:type="dxa"/>
            <w:shd w:val="clear" w:color="auto" w:fill="D9D9D9" w:themeFill="background1" w:themeFillShade="D9"/>
            <w:vAlign w:val="center"/>
            <w:hideMark/>
          </w:tcPr>
          <w:p w14:paraId="5FC735F3" w14:textId="77777777" w:rsidR="00500894" w:rsidRPr="00500894" w:rsidRDefault="00500894" w:rsidP="00500894">
            <w:r w:rsidRPr="00500894">
              <w:t>M/O</w:t>
            </w:r>
          </w:p>
        </w:tc>
        <w:tc>
          <w:tcPr>
            <w:tcW w:w="1185" w:type="dxa"/>
            <w:shd w:val="clear" w:color="auto" w:fill="D9D9D9" w:themeFill="background1" w:themeFillShade="D9"/>
            <w:vAlign w:val="center"/>
            <w:hideMark/>
          </w:tcPr>
          <w:p w14:paraId="786D8710" w14:textId="77777777" w:rsidR="00500894" w:rsidRPr="00500894" w:rsidRDefault="00500894" w:rsidP="00500894">
            <w:r w:rsidRPr="00500894">
              <w:t>Type</w:t>
            </w:r>
          </w:p>
        </w:tc>
      </w:tr>
      <w:tr w:rsidR="00500894" w:rsidRPr="00500894" w14:paraId="7B5EEC30" w14:textId="77777777" w:rsidTr="00C877CB">
        <w:trPr>
          <w:trHeight w:val="255"/>
        </w:trPr>
        <w:tc>
          <w:tcPr>
            <w:tcW w:w="1819" w:type="dxa"/>
            <w:vAlign w:val="center"/>
            <w:hideMark/>
          </w:tcPr>
          <w:p w14:paraId="59A1F896" w14:textId="77777777" w:rsidR="00500894" w:rsidRPr="00500894" w:rsidRDefault="00500894" w:rsidP="00500894">
            <w:r w:rsidRPr="00500894">
              <w:t>UserId</w:t>
            </w:r>
          </w:p>
        </w:tc>
        <w:tc>
          <w:tcPr>
            <w:tcW w:w="4797" w:type="dxa"/>
            <w:vAlign w:val="center"/>
            <w:hideMark/>
          </w:tcPr>
          <w:p w14:paraId="35CA6A75" w14:textId="109722AA" w:rsidR="00500894" w:rsidRPr="00500894" w:rsidRDefault="00500894" w:rsidP="00500894">
            <w:r w:rsidRPr="00500894">
              <w:t xml:space="preserve">Provide an </w:t>
            </w:r>
            <w:r w:rsidR="008E0A86">
              <w:t>IAI</w:t>
            </w:r>
            <w:r w:rsidRPr="00500894">
              <w:t xml:space="preserve"> userId in the request URL</w:t>
            </w:r>
          </w:p>
        </w:tc>
        <w:tc>
          <w:tcPr>
            <w:tcW w:w="1539" w:type="dxa"/>
            <w:vAlign w:val="center"/>
            <w:hideMark/>
          </w:tcPr>
          <w:p w14:paraId="3162EDC9" w14:textId="77777777" w:rsidR="00500894" w:rsidRPr="00500894" w:rsidRDefault="00500894" w:rsidP="00500894">
            <w:r w:rsidRPr="00500894">
              <w:t>M</w:t>
            </w:r>
          </w:p>
        </w:tc>
        <w:tc>
          <w:tcPr>
            <w:tcW w:w="1185" w:type="dxa"/>
            <w:vAlign w:val="center"/>
            <w:hideMark/>
          </w:tcPr>
          <w:p w14:paraId="3B490559" w14:textId="77777777" w:rsidR="00500894" w:rsidRPr="00500894" w:rsidRDefault="00500894" w:rsidP="00500894">
            <w:r w:rsidRPr="00500894">
              <w:t>String</w:t>
            </w:r>
          </w:p>
        </w:tc>
      </w:tr>
      <w:tr w:rsidR="00500894" w:rsidRPr="00500894" w14:paraId="27D98D16" w14:textId="77777777" w:rsidTr="00C877CB">
        <w:trPr>
          <w:trHeight w:val="255"/>
        </w:trPr>
        <w:tc>
          <w:tcPr>
            <w:tcW w:w="1819" w:type="dxa"/>
            <w:vAlign w:val="center"/>
            <w:hideMark/>
          </w:tcPr>
          <w:p w14:paraId="0397EADF" w14:textId="77777777" w:rsidR="00500894" w:rsidRPr="00500894" w:rsidRDefault="00500894" w:rsidP="00500894">
            <w:r w:rsidRPr="00500894">
              <w:t>RoleId</w:t>
            </w:r>
          </w:p>
        </w:tc>
        <w:tc>
          <w:tcPr>
            <w:tcW w:w="4797" w:type="dxa"/>
            <w:vAlign w:val="center"/>
            <w:hideMark/>
          </w:tcPr>
          <w:p w14:paraId="761A232F" w14:textId="1B013EFF" w:rsidR="00500894" w:rsidRPr="00500894" w:rsidRDefault="00500894" w:rsidP="00500894">
            <w:r w:rsidRPr="00500894">
              <w:t xml:space="preserve">Provide a valid </w:t>
            </w:r>
            <w:r w:rsidR="008E0A86">
              <w:t>IAI</w:t>
            </w:r>
            <w:r w:rsidRPr="00500894">
              <w:t xml:space="preserve"> role ID in the request URL</w:t>
            </w:r>
          </w:p>
        </w:tc>
        <w:tc>
          <w:tcPr>
            <w:tcW w:w="1539" w:type="dxa"/>
            <w:vAlign w:val="center"/>
            <w:hideMark/>
          </w:tcPr>
          <w:p w14:paraId="63C4A86D" w14:textId="77777777" w:rsidR="00500894" w:rsidRPr="00500894" w:rsidRDefault="00500894" w:rsidP="00500894">
            <w:r w:rsidRPr="00500894">
              <w:t>M</w:t>
            </w:r>
          </w:p>
        </w:tc>
        <w:tc>
          <w:tcPr>
            <w:tcW w:w="1185" w:type="dxa"/>
            <w:vAlign w:val="center"/>
            <w:hideMark/>
          </w:tcPr>
          <w:p w14:paraId="0A7E3C3C" w14:textId="77777777" w:rsidR="00500894" w:rsidRPr="00500894" w:rsidRDefault="00500894" w:rsidP="00500894">
            <w:r w:rsidRPr="00500894">
              <w:t>String</w:t>
            </w:r>
          </w:p>
        </w:tc>
      </w:tr>
    </w:tbl>
    <w:p w14:paraId="624E78A2" w14:textId="73AFC6A8" w:rsidR="00291CCA" w:rsidRPr="008D7706" w:rsidRDefault="00CC38CD" w:rsidP="00C877CB">
      <w:pPr>
        <w:pStyle w:val="Heading3"/>
        <w:rPr>
          <w:rFonts w:cstheme="minorHAnsi"/>
        </w:rPr>
      </w:pPr>
      <w:r>
        <w:rPr>
          <w:rFonts w:cstheme="minorHAnsi"/>
        </w:rPr>
        <w:t>Output Header</w:t>
      </w:r>
      <w:r w:rsidR="00C877CB" w:rsidRPr="00C877CB">
        <w:t xml:space="preserve"> </w:t>
      </w:r>
      <w:r w:rsidR="00C877CB">
        <w:t>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4"/>
        <w:gridCol w:w="7321"/>
        <w:gridCol w:w="1855"/>
      </w:tblGrid>
      <w:tr w:rsidR="00CC38CD" w:rsidRPr="00CC38CD" w14:paraId="24A493F9" w14:textId="77777777" w:rsidTr="00C877CB">
        <w:trPr>
          <w:trHeight w:val="450"/>
        </w:trPr>
        <w:tc>
          <w:tcPr>
            <w:tcW w:w="2891" w:type="dxa"/>
            <w:shd w:val="clear" w:color="auto" w:fill="D9D9D9" w:themeFill="background1" w:themeFillShade="D9"/>
            <w:vAlign w:val="center"/>
            <w:hideMark/>
          </w:tcPr>
          <w:p w14:paraId="0819B7E2" w14:textId="77777777" w:rsidR="00CC38CD" w:rsidRPr="00CC38CD" w:rsidRDefault="00CC38CD" w:rsidP="00CC38CD">
            <w:pPr>
              <w:rPr>
                <w:rFonts w:cstheme="minorHAnsi"/>
              </w:rPr>
            </w:pPr>
            <w:r w:rsidRPr="00CC38CD">
              <w:rPr>
                <w:rFonts w:cstheme="minorHAnsi"/>
              </w:rPr>
              <w:t>Parameter</w:t>
            </w:r>
          </w:p>
        </w:tc>
        <w:tc>
          <w:tcPr>
            <w:tcW w:w="9204" w:type="dxa"/>
            <w:shd w:val="clear" w:color="auto" w:fill="D9D9D9" w:themeFill="background1" w:themeFillShade="D9"/>
            <w:vAlign w:val="center"/>
            <w:hideMark/>
          </w:tcPr>
          <w:p w14:paraId="5DB01172" w14:textId="77777777" w:rsidR="00CC38CD" w:rsidRPr="00CC38CD" w:rsidRDefault="00CC38CD" w:rsidP="00CC38CD">
            <w:pPr>
              <w:rPr>
                <w:rFonts w:cstheme="minorHAnsi"/>
              </w:rPr>
            </w:pPr>
            <w:r w:rsidRPr="00CC38CD">
              <w:rPr>
                <w:rFonts w:cstheme="minorHAnsi"/>
              </w:rPr>
              <w:t>Description</w:t>
            </w:r>
          </w:p>
        </w:tc>
        <w:tc>
          <w:tcPr>
            <w:tcW w:w="2285" w:type="dxa"/>
            <w:shd w:val="clear" w:color="auto" w:fill="D9D9D9" w:themeFill="background1" w:themeFillShade="D9"/>
            <w:vAlign w:val="center"/>
            <w:hideMark/>
          </w:tcPr>
          <w:p w14:paraId="469A3308" w14:textId="77777777" w:rsidR="00CC38CD" w:rsidRPr="00CC38CD" w:rsidRDefault="00CC38CD" w:rsidP="00CC38CD">
            <w:pPr>
              <w:rPr>
                <w:rFonts w:cstheme="minorHAnsi"/>
              </w:rPr>
            </w:pPr>
            <w:r w:rsidRPr="00CC38CD">
              <w:rPr>
                <w:rFonts w:cstheme="minorHAnsi"/>
              </w:rPr>
              <w:t>Type</w:t>
            </w:r>
          </w:p>
        </w:tc>
      </w:tr>
      <w:tr w:rsidR="00CC38CD" w:rsidRPr="00CC38CD" w14:paraId="15654CBE" w14:textId="77777777" w:rsidTr="00C877CB">
        <w:trPr>
          <w:trHeight w:val="315"/>
        </w:trPr>
        <w:tc>
          <w:tcPr>
            <w:tcW w:w="2891" w:type="dxa"/>
            <w:vAlign w:val="center"/>
            <w:hideMark/>
          </w:tcPr>
          <w:p w14:paraId="58CD77AB" w14:textId="77777777" w:rsidR="00CC38CD" w:rsidRPr="00CC38CD" w:rsidRDefault="00CC38CD" w:rsidP="00CC38CD">
            <w:pPr>
              <w:rPr>
                <w:rFonts w:cstheme="minorHAnsi"/>
              </w:rPr>
            </w:pPr>
            <w:r w:rsidRPr="00CC38CD">
              <w:rPr>
                <w:rFonts w:cstheme="minorHAnsi"/>
              </w:rPr>
              <w:t>Server</w:t>
            </w:r>
          </w:p>
        </w:tc>
        <w:tc>
          <w:tcPr>
            <w:tcW w:w="9204" w:type="dxa"/>
            <w:vAlign w:val="center"/>
            <w:hideMark/>
          </w:tcPr>
          <w:p w14:paraId="5D74CE82" w14:textId="77777777" w:rsidR="00CC38CD" w:rsidRPr="00CC38CD" w:rsidRDefault="00CC38CD" w:rsidP="00CC38CD">
            <w:pPr>
              <w:rPr>
                <w:rFonts w:cstheme="minorHAnsi"/>
              </w:rPr>
            </w:pPr>
            <w:r w:rsidRPr="00CC38CD">
              <w:rPr>
                <w:rFonts w:cstheme="minorHAnsi"/>
              </w:rPr>
              <w:t>Contains information about how the server handles requests [e.g., Werkzeug/2.1.2 Python/3.9.7]</w:t>
            </w:r>
          </w:p>
        </w:tc>
        <w:tc>
          <w:tcPr>
            <w:tcW w:w="2285" w:type="dxa"/>
            <w:vAlign w:val="center"/>
            <w:hideMark/>
          </w:tcPr>
          <w:p w14:paraId="652346F0" w14:textId="77777777" w:rsidR="00CC38CD" w:rsidRPr="00CC38CD" w:rsidRDefault="00CC38CD" w:rsidP="00CC38CD">
            <w:pPr>
              <w:rPr>
                <w:rFonts w:cstheme="minorHAnsi"/>
              </w:rPr>
            </w:pPr>
            <w:r w:rsidRPr="00CC38CD">
              <w:rPr>
                <w:rFonts w:cstheme="minorHAnsi"/>
              </w:rPr>
              <w:t>String</w:t>
            </w:r>
          </w:p>
        </w:tc>
      </w:tr>
      <w:tr w:rsidR="00CC38CD" w:rsidRPr="00CC38CD" w14:paraId="1DB288F1" w14:textId="77777777" w:rsidTr="00C877CB">
        <w:trPr>
          <w:trHeight w:val="315"/>
        </w:trPr>
        <w:tc>
          <w:tcPr>
            <w:tcW w:w="2891" w:type="dxa"/>
            <w:vAlign w:val="center"/>
            <w:hideMark/>
          </w:tcPr>
          <w:p w14:paraId="6A3DC98C" w14:textId="77777777" w:rsidR="00CC38CD" w:rsidRPr="00CC38CD" w:rsidRDefault="00CC38CD" w:rsidP="00CC38CD">
            <w:pPr>
              <w:rPr>
                <w:rFonts w:cstheme="minorHAnsi"/>
              </w:rPr>
            </w:pPr>
            <w:r w:rsidRPr="00CC38CD">
              <w:rPr>
                <w:rFonts w:cstheme="minorHAnsi"/>
              </w:rPr>
              <w:t>Content-Type</w:t>
            </w:r>
          </w:p>
        </w:tc>
        <w:tc>
          <w:tcPr>
            <w:tcW w:w="9204" w:type="dxa"/>
            <w:vAlign w:val="center"/>
            <w:hideMark/>
          </w:tcPr>
          <w:p w14:paraId="5F69E65C" w14:textId="77777777" w:rsidR="00CC38CD" w:rsidRPr="00CC38CD" w:rsidRDefault="00CC38CD" w:rsidP="00CC38CD">
            <w:pPr>
              <w:rPr>
                <w:rFonts w:cstheme="minorHAnsi"/>
              </w:rPr>
            </w:pPr>
            <w:r w:rsidRPr="00CC38CD">
              <w:rPr>
                <w:rFonts w:cstheme="minorHAnsi"/>
              </w:rPr>
              <w:t>Length of the content</w:t>
            </w:r>
          </w:p>
        </w:tc>
        <w:tc>
          <w:tcPr>
            <w:tcW w:w="2285" w:type="dxa"/>
            <w:vAlign w:val="center"/>
            <w:hideMark/>
          </w:tcPr>
          <w:p w14:paraId="7CB743D7" w14:textId="77777777" w:rsidR="00CC38CD" w:rsidRPr="00CC38CD" w:rsidRDefault="00CC38CD" w:rsidP="00CC38CD">
            <w:pPr>
              <w:rPr>
                <w:rFonts w:cstheme="minorHAnsi"/>
              </w:rPr>
            </w:pPr>
            <w:r w:rsidRPr="00CC38CD">
              <w:rPr>
                <w:rFonts w:cstheme="minorHAnsi"/>
              </w:rPr>
              <w:t>String</w:t>
            </w:r>
          </w:p>
        </w:tc>
      </w:tr>
      <w:tr w:rsidR="00CC38CD" w:rsidRPr="00CC38CD" w14:paraId="0355353D" w14:textId="77777777" w:rsidTr="00C877CB">
        <w:trPr>
          <w:trHeight w:val="315"/>
        </w:trPr>
        <w:tc>
          <w:tcPr>
            <w:tcW w:w="2891" w:type="dxa"/>
            <w:vAlign w:val="center"/>
            <w:hideMark/>
          </w:tcPr>
          <w:p w14:paraId="653C4683" w14:textId="77777777" w:rsidR="00CC38CD" w:rsidRPr="00CC38CD" w:rsidRDefault="00CC38CD" w:rsidP="00CC38CD">
            <w:pPr>
              <w:rPr>
                <w:rFonts w:cstheme="minorHAnsi"/>
              </w:rPr>
            </w:pPr>
            <w:r w:rsidRPr="00CC38CD">
              <w:rPr>
                <w:rFonts w:cstheme="minorHAnsi"/>
              </w:rPr>
              <w:t>Date</w:t>
            </w:r>
          </w:p>
        </w:tc>
        <w:tc>
          <w:tcPr>
            <w:tcW w:w="9204" w:type="dxa"/>
            <w:vAlign w:val="center"/>
            <w:hideMark/>
          </w:tcPr>
          <w:p w14:paraId="5469FBEF" w14:textId="77777777" w:rsidR="00CC38CD" w:rsidRPr="00CC38CD" w:rsidRDefault="00CC38CD" w:rsidP="00CC38CD">
            <w:pPr>
              <w:rPr>
                <w:rFonts w:cstheme="minorHAnsi"/>
              </w:rPr>
            </w:pPr>
            <w:r w:rsidRPr="00CC38CD">
              <w:rPr>
                <w:rFonts w:cstheme="minorHAnsi"/>
              </w:rPr>
              <w:t>Date of operation execution e.g. - [Tue, 17 May 2022 06:30:16 GMT]</w:t>
            </w:r>
          </w:p>
        </w:tc>
        <w:tc>
          <w:tcPr>
            <w:tcW w:w="2285" w:type="dxa"/>
            <w:vAlign w:val="center"/>
            <w:hideMark/>
          </w:tcPr>
          <w:p w14:paraId="00F2F2B2" w14:textId="77777777" w:rsidR="00CC38CD" w:rsidRPr="00CC38CD" w:rsidRDefault="00CC38CD" w:rsidP="00CC38CD">
            <w:pPr>
              <w:rPr>
                <w:rFonts w:cstheme="minorHAnsi"/>
              </w:rPr>
            </w:pPr>
            <w:r w:rsidRPr="00CC38CD">
              <w:rPr>
                <w:rFonts w:cstheme="minorHAnsi"/>
              </w:rPr>
              <w:t>Datetime</w:t>
            </w:r>
          </w:p>
        </w:tc>
      </w:tr>
      <w:tr w:rsidR="00CC38CD" w:rsidRPr="00CC38CD" w14:paraId="42C9EFDD" w14:textId="77777777" w:rsidTr="00C877CB">
        <w:trPr>
          <w:trHeight w:val="315"/>
        </w:trPr>
        <w:tc>
          <w:tcPr>
            <w:tcW w:w="2891" w:type="dxa"/>
            <w:vAlign w:val="center"/>
            <w:hideMark/>
          </w:tcPr>
          <w:p w14:paraId="76E81CD4" w14:textId="77777777" w:rsidR="00CC38CD" w:rsidRPr="00CC38CD" w:rsidRDefault="00CC38CD" w:rsidP="00CC38CD">
            <w:pPr>
              <w:rPr>
                <w:rFonts w:cstheme="minorHAnsi"/>
              </w:rPr>
            </w:pPr>
            <w:r w:rsidRPr="00CC38CD">
              <w:rPr>
                <w:rFonts w:cstheme="minorHAnsi"/>
              </w:rPr>
              <w:t>Content-Length</w:t>
            </w:r>
          </w:p>
        </w:tc>
        <w:tc>
          <w:tcPr>
            <w:tcW w:w="9204" w:type="dxa"/>
            <w:vAlign w:val="center"/>
            <w:hideMark/>
          </w:tcPr>
          <w:p w14:paraId="41A6FB25" w14:textId="77777777" w:rsidR="00CC38CD" w:rsidRPr="00CC38CD" w:rsidRDefault="00CC38CD" w:rsidP="00CC38CD">
            <w:pPr>
              <w:rPr>
                <w:rFonts w:cstheme="minorHAnsi"/>
              </w:rPr>
            </w:pPr>
            <w:r w:rsidRPr="00CC38CD">
              <w:rPr>
                <w:rFonts w:cstheme="minorHAnsi"/>
              </w:rPr>
              <w:t>Length of the content</w:t>
            </w:r>
          </w:p>
        </w:tc>
        <w:tc>
          <w:tcPr>
            <w:tcW w:w="2285" w:type="dxa"/>
            <w:vAlign w:val="center"/>
            <w:hideMark/>
          </w:tcPr>
          <w:p w14:paraId="3DFD8AFD" w14:textId="77777777" w:rsidR="00CC38CD" w:rsidRPr="00CC38CD" w:rsidRDefault="00CC38CD" w:rsidP="00CC38CD">
            <w:pPr>
              <w:rPr>
                <w:rFonts w:cstheme="minorHAnsi"/>
              </w:rPr>
            </w:pPr>
            <w:r w:rsidRPr="00CC38CD">
              <w:rPr>
                <w:rFonts w:cstheme="minorHAnsi"/>
              </w:rPr>
              <w:t>Bytes</w:t>
            </w:r>
          </w:p>
        </w:tc>
      </w:tr>
    </w:tbl>
    <w:p w14:paraId="0164DA72" w14:textId="078EF6EF" w:rsidR="00291CCA" w:rsidRPr="008D7706" w:rsidRDefault="00291CCA" w:rsidP="00CC38CD">
      <w:pPr>
        <w:pStyle w:val="Heading3"/>
      </w:pPr>
      <w:r w:rsidRPr="002C55D8">
        <w:t>Sample</w:t>
      </w:r>
      <w:r w:rsidR="009847D4">
        <w:t xml:space="preserve"> </w:t>
      </w:r>
      <w:r w:rsidRPr="002C55D8">
        <w:t>Response</w:t>
      </w:r>
    </w:p>
    <w:p w14:paraId="151D0143" w14:textId="0D3536AE" w:rsidR="00291CCA" w:rsidRPr="00BD571E" w:rsidRDefault="00291CCA" w:rsidP="00291CCA">
      <w:pPr>
        <w:rPr>
          <w:rFonts w:ascii="Consolas" w:hAnsi="Consolas" w:cstheme="minorHAnsi"/>
        </w:rPr>
      </w:pPr>
      <w:r w:rsidRPr="00BD571E">
        <w:rPr>
          <w:rFonts w:ascii="Consolas" w:hAnsi="Consolas" w:cstheme="minorHAnsi"/>
        </w:rPr>
        <w:t>{</w:t>
      </w:r>
      <w:r w:rsidR="009847D4" w:rsidRPr="00BD571E">
        <w:rPr>
          <w:rFonts w:ascii="Consolas" w:hAnsi="Consolas" w:cstheme="minorHAnsi"/>
        </w:rPr>
        <w:t xml:space="preserve"> </w:t>
      </w:r>
      <w:r w:rsidR="00CF1969" w:rsidRPr="00BD571E">
        <w:rPr>
          <w:rFonts w:ascii="Consolas" w:hAnsi="Consolas" w:cstheme="minorHAnsi"/>
        </w:rPr>
        <w:t>"</w:t>
      </w:r>
      <w:r w:rsidRPr="00BD571E">
        <w:rPr>
          <w:rFonts w:ascii="Consolas" w:hAnsi="Consolas" w:cstheme="minorHAnsi"/>
        </w:rPr>
        <w:t>message":</w:t>
      </w:r>
      <w:r w:rsidR="009847D4" w:rsidRPr="00BD571E">
        <w:rPr>
          <w:rFonts w:ascii="Consolas" w:hAnsi="Consolas" w:cstheme="minorHAnsi"/>
        </w:rPr>
        <w:t xml:space="preserve"> </w:t>
      </w:r>
      <w:r w:rsidRPr="00BD571E">
        <w:rPr>
          <w:rFonts w:ascii="Consolas" w:hAnsi="Consolas" w:cstheme="minorHAnsi"/>
        </w:rPr>
        <w:t>"User</w:t>
      </w:r>
      <w:r w:rsidR="009847D4" w:rsidRPr="00BD571E">
        <w:rPr>
          <w:rFonts w:ascii="Consolas" w:hAnsi="Consolas" w:cstheme="minorHAnsi"/>
        </w:rPr>
        <w:t xml:space="preserve"> </w:t>
      </w:r>
      <w:r w:rsidRPr="00BD571E">
        <w:rPr>
          <w:rFonts w:ascii="Consolas" w:hAnsi="Consolas" w:cstheme="minorHAnsi"/>
        </w:rPr>
        <w:t>Mapping</w:t>
      </w:r>
      <w:r w:rsidR="009847D4" w:rsidRPr="00BD571E">
        <w:rPr>
          <w:rFonts w:ascii="Consolas" w:hAnsi="Consolas" w:cstheme="minorHAnsi"/>
        </w:rPr>
        <w:t xml:space="preserve"> </w:t>
      </w:r>
      <w:r w:rsidRPr="00BD571E">
        <w:rPr>
          <w:rFonts w:ascii="Consolas" w:hAnsi="Consolas" w:cstheme="minorHAnsi"/>
        </w:rPr>
        <w:t>to</w:t>
      </w:r>
      <w:r w:rsidR="009847D4" w:rsidRPr="00BD571E">
        <w:rPr>
          <w:rFonts w:ascii="Consolas" w:hAnsi="Consolas" w:cstheme="minorHAnsi"/>
        </w:rPr>
        <w:t xml:space="preserve"> </w:t>
      </w:r>
      <w:r w:rsidRPr="00BD571E">
        <w:rPr>
          <w:rFonts w:ascii="Consolas" w:hAnsi="Consolas" w:cstheme="minorHAnsi"/>
        </w:rPr>
        <w:t>the</w:t>
      </w:r>
      <w:r w:rsidR="009847D4" w:rsidRPr="00BD571E">
        <w:rPr>
          <w:rFonts w:ascii="Consolas" w:hAnsi="Consolas" w:cstheme="minorHAnsi"/>
        </w:rPr>
        <w:t xml:space="preserve"> </w:t>
      </w:r>
      <w:r w:rsidRPr="00BD571E">
        <w:rPr>
          <w:rFonts w:ascii="Consolas" w:hAnsi="Consolas" w:cstheme="minorHAnsi"/>
        </w:rPr>
        <w:t>Role</w:t>
      </w:r>
      <w:r w:rsidR="009847D4" w:rsidRPr="00BD571E">
        <w:rPr>
          <w:rFonts w:ascii="Consolas" w:hAnsi="Consolas" w:cstheme="minorHAnsi"/>
        </w:rPr>
        <w:t xml:space="preserve"> </w:t>
      </w:r>
      <w:r w:rsidRPr="00BD571E">
        <w:rPr>
          <w:rFonts w:ascii="Consolas" w:hAnsi="Consolas" w:cstheme="minorHAnsi"/>
        </w:rPr>
        <w:t>successfully</w:t>
      </w:r>
      <w:r w:rsidR="009847D4" w:rsidRPr="00BD571E">
        <w:rPr>
          <w:rFonts w:ascii="Consolas" w:hAnsi="Consolas" w:cstheme="minorHAnsi"/>
        </w:rPr>
        <w:t xml:space="preserve"> </w:t>
      </w:r>
      <w:r w:rsidRPr="00BD571E">
        <w:rPr>
          <w:rFonts w:ascii="Consolas" w:hAnsi="Consolas" w:cstheme="minorHAnsi"/>
        </w:rPr>
        <w:t>deleted.</w:t>
      </w:r>
      <w:r w:rsidR="00CF1969" w:rsidRPr="00BD571E">
        <w:rPr>
          <w:rFonts w:ascii="Consolas" w:hAnsi="Consolas" w:cstheme="minorHAnsi"/>
        </w:rPr>
        <w:t>"</w:t>
      </w:r>
      <w:r w:rsidR="009847D4" w:rsidRPr="00BD571E">
        <w:rPr>
          <w:rFonts w:ascii="Consolas" w:hAnsi="Consolas" w:cstheme="minorHAnsi"/>
        </w:rPr>
        <w:t xml:space="preserve"> </w:t>
      </w:r>
      <w:r w:rsidRPr="00BD571E">
        <w:rPr>
          <w:rFonts w:ascii="Consolas" w:hAnsi="Consolas" w:cstheme="minorHAnsi"/>
        </w:rPr>
        <w:t>}</w:t>
      </w:r>
    </w:p>
    <w:p w14:paraId="14C62383" w14:textId="5BCEDE33" w:rsidR="00291CCA" w:rsidRDefault="002A4E36" w:rsidP="002A4E36">
      <w:pPr>
        <w:pStyle w:val="Heading3"/>
      </w:pPr>
      <w:r>
        <w:t>Result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648"/>
        <w:gridCol w:w="8852"/>
      </w:tblGrid>
      <w:tr w:rsidR="002A4E36" w:rsidRPr="002A4E36" w14:paraId="2E56B283" w14:textId="77777777" w:rsidTr="002A4E36">
        <w:tc>
          <w:tcPr>
            <w:tcW w:w="17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2E600567" w14:textId="77777777" w:rsidR="002A4E36" w:rsidRPr="002A4E36" w:rsidRDefault="002A4E36" w:rsidP="002A4E36">
            <w:pPr>
              <w:rPr>
                <w:rFonts w:cstheme="minorHAnsi"/>
                <w:b/>
                <w:bCs/>
              </w:rPr>
            </w:pPr>
            <w:r w:rsidRPr="002A4E36">
              <w:rPr>
                <w:rFonts w:cstheme="minorHAnsi"/>
                <w:b/>
                <w:bCs/>
              </w:rPr>
              <w:t>HTTP Code</w:t>
            </w:r>
          </w:p>
        </w:tc>
        <w:tc>
          <w:tcPr>
            <w:tcW w:w="57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34BC13F7" w14:textId="77777777" w:rsidR="002A4E36" w:rsidRPr="002A4E36" w:rsidRDefault="002A4E36" w:rsidP="002A4E36">
            <w:pPr>
              <w:rPr>
                <w:rFonts w:cstheme="minorHAnsi"/>
                <w:b/>
                <w:bCs/>
              </w:rPr>
            </w:pPr>
            <w:r w:rsidRPr="002A4E36">
              <w:rPr>
                <w:rFonts w:cstheme="minorHAnsi"/>
                <w:b/>
                <w:bCs/>
              </w:rPr>
              <w:t>Result Description</w:t>
            </w:r>
          </w:p>
        </w:tc>
      </w:tr>
      <w:tr w:rsidR="002A4E36" w:rsidRPr="002A4E36" w14:paraId="48EFA196" w14:textId="77777777">
        <w:tc>
          <w:tcPr>
            <w:tcW w:w="17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4F0B25E1" w14:textId="77777777" w:rsidR="002A4E36" w:rsidRPr="002A4E36" w:rsidRDefault="002A4E36" w:rsidP="002A4E36">
            <w:pPr>
              <w:rPr>
                <w:rFonts w:cstheme="minorHAnsi"/>
              </w:rPr>
            </w:pPr>
            <w:r w:rsidRPr="002A4E36">
              <w:rPr>
                <w:rFonts w:cstheme="minorHAnsi"/>
              </w:rPr>
              <w:t>200</w:t>
            </w:r>
          </w:p>
        </w:tc>
        <w:tc>
          <w:tcPr>
            <w:tcW w:w="57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9B8FDDB" w14:textId="77777777" w:rsidR="002A4E36" w:rsidRPr="002A4E36" w:rsidRDefault="002A4E36" w:rsidP="002A4E36">
            <w:pPr>
              <w:rPr>
                <w:rFonts w:cstheme="minorHAnsi"/>
              </w:rPr>
            </w:pPr>
            <w:r w:rsidRPr="002A4E36">
              <w:rPr>
                <w:rFonts w:cstheme="minorHAnsi"/>
              </w:rPr>
              <w:t>User Mapping to the Role successfully deleted</w:t>
            </w:r>
          </w:p>
        </w:tc>
      </w:tr>
    </w:tbl>
    <w:p w14:paraId="6D6ABDA1" w14:textId="0E1C49A8" w:rsidR="002A4E36" w:rsidRDefault="002A4E36" w:rsidP="00593BBA">
      <w:pPr>
        <w:pStyle w:val="Heading3"/>
      </w:pPr>
      <w:r>
        <w:t>Error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5"/>
        <w:gridCol w:w="2707"/>
        <w:gridCol w:w="6938"/>
      </w:tblGrid>
      <w:tr w:rsidR="00593BBA" w:rsidRPr="00593BBA" w14:paraId="0D194328" w14:textId="77777777" w:rsidTr="00C877CB">
        <w:tc>
          <w:tcPr>
            <w:tcW w:w="1750" w:type="dxa"/>
            <w:shd w:val="clear" w:color="auto" w:fill="D9D9D9" w:themeFill="background1" w:themeFillShade="D9"/>
            <w:vAlign w:val="center"/>
            <w:hideMark/>
          </w:tcPr>
          <w:p w14:paraId="4E11A433" w14:textId="77777777" w:rsidR="00593BBA" w:rsidRPr="00593BBA" w:rsidRDefault="00593BBA" w:rsidP="00593BBA">
            <w:pPr>
              <w:rPr>
                <w:rFonts w:cstheme="minorHAnsi"/>
              </w:rPr>
            </w:pPr>
            <w:r w:rsidRPr="00593BBA">
              <w:rPr>
                <w:rFonts w:cstheme="minorHAnsi"/>
              </w:rPr>
              <w:t>HTTP Code</w:t>
            </w:r>
          </w:p>
        </w:tc>
        <w:tc>
          <w:tcPr>
            <w:tcW w:w="2540" w:type="dxa"/>
            <w:shd w:val="clear" w:color="auto" w:fill="D9D9D9" w:themeFill="background1" w:themeFillShade="D9"/>
            <w:vAlign w:val="center"/>
            <w:hideMark/>
          </w:tcPr>
          <w:p w14:paraId="15D51E96" w14:textId="77777777" w:rsidR="00593BBA" w:rsidRPr="00593BBA" w:rsidRDefault="00593BBA" w:rsidP="00593BBA">
            <w:pPr>
              <w:rPr>
                <w:rFonts w:cstheme="minorHAnsi"/>
              </w:rPr>
            </w:pPr>
            <w:r w:rsidRPr="00593BBA">
              <w:rPr>
                <w:rFonts w:cstheme="minorHAnsi"/>
              </w:rPr>
              <w:t>Error Code</w:t>
            </w:r>
          </w:p>
        </w:tc>
        <w:tc>
          <w:tcPr>
            <w:tcW w:w="6511" w:type="dxa"/>
            <w:shd w:val="clear" w:color="auto" w:fill="D9D9D9" w:themeFill="background1" w:themeFillShade="D9"/>
            <w:vAlign w:val="center"/>
            <w:hideMark/>
          </w:tcPr>
          <w:p w14:paraId="2C0313BF" w14:textId="77777777" w:rsidR="00593BBA" w:rsidRPr="00593BBA" w:rsidRDefault="00593BBA" w:rsidP="00593BBA">
            <w:pPr>
              <w:rPr>
                <w:rFonts w:cstheme="minorHAnsi"/>
              </w:rPr>
            </w:pPr>
            <w:r w:rsidRPr="00593BBA">
              <w:rPr>
                <w:rFonts w:cstheme="minorHAnsi"/>
              </w:rPr>
              <w:t>Error Description</w:t>
            </w:r>
          </w:p>
        </w:tc>
      </w:tr>
      <w:tr w:rsidR="00593BBA" w:rsidRPr="00593BBA" w14:paraId="103CC8E2" w14:textId="77777777" w:rsidTr="00C877CB">
        <w:tc>
          <w:tcPr>
            <w:tcW w:w="1750" w:type="dxa"/>
            <w:vAlign w:val="center"/>
            <w:hideMark/>
          </w:tcPr>
          <w:p w14:paraId="1D3214EC" w14:textId="77777777" w:rsidR="00593BBA" w:rsidRPr="00593BBA" w:rsidRDefault="00593BBA" w:rsidP="00593BBA">
            <w:pPr>
              <w:rPr>
                <w:rFonts w:cstheme="minorHAnsi"/>
              </w:rPr>
            </w:pPr>
            <w:r w:rsidRPr="00593BBA">
              <w:rPr>
                <w:rFonts w:cstheme="minorHAnsi"/>
              </w:rPr>
              <w:t>500</w:t>
            </w:r>
          </w:p>
        </w:tc>
        <w:tc>
          <w:tcPr>
            <w:tcW w:w="2540" w:type="dxa"/>
            <w:vAlign w:val="center"/>
            <w:hideMark/>
          </w:tcPr>
          <w:p w14:paraId="25596ED6" w14:textId="77777777" w:rsidR="00593BBA" w:rsidRPr="00593BBA" w:rsidRDefault="00593BBA" w:rsidP="00593BBA">
            <w:pPr>
              <w:rPr>
                <w:rFonts w:cstheme="minorHAnsi"/>
              </w:rPr>
            </w:pPr>
            <w:r w:rsidRPr="00593BBA">
              <w:rPr>
                <w:rFonts w:cstheme="minorHAnsi"/>
              </w:rPr>
              <w:t>500</w:t>
            </w:r>
          </w:p>
        </w:tc>
        <w:tc>
          <w:tcPr>
            <w:tcW w:w="6511" w:type="dxa"/>
            <w:vAlign w:val="center"/>
            <w:hideMark/>
          </w:tcPr>
          <w:p w14:paraId="72FDDE0F" w14:textId="77777777" w:rsidR="00593BBA" w:rsidRPr="00593BBA" w:rsidRDefault="00593BBA" w:rsidP="00593BBA">
            <w:pPr>
              <w:rPr>
                <w:rFonts w:cstheme="minorHAnsi"/>
              </w:rPr>
            </w:pPr>
            <w:r w:rsidRPr="00593BBA">
              <w:rPr>
                <w:rFonts w:cstheme="minorHAnsi"/>
              </w:rPr>
              <w:t>Generic Error</w:t>
            </w:r>
          </w:p>
        </w:tc>
      </w:tr>
      <w:tr w:rsidR="00593BBA" w:rsidRPr="00593BBA" w14:paraId="0A21AFE9" w14:textId="77777777" w:rsidTr="00C877CB">
        <w:tc>
          <w:tcPr>
            <w:tcW w:w="1750" w:type="dxa"/>
            <w:vAlign w:val="center"/>
            <w:hideMark/>
          </w:tcPr>
          <w:p w14:paraId="06F33B14" w14:textId="77777777" w:rsidR="00593BBA" w:rsidRPr="00593BBA" w:rsidRDefault="00593BBA" w:rsidP="00593BBA">
            <w:pPr>
              <w:rPr>
                <w:rFonts w:cstheme="minorHAnsi"/>
              </w:rPr>
            </w:pPr>
            <w:r w:rsidRPr="00593BBA">
              <w:rPr>
                <w:rFonts w:cstheme="minorHAnsi"/>
              </w:rPr>
              <w:t>400</w:t>
            </w:r>
          </w:p>
        </w:tc>
        <w:tc>
          <w:tcPr>
            <w:tcW w:w="2540" w:type="dxa"/>
            <w:vAlign w:val="center"/>
            <w:hideMark/>
          </w:tcPr>
          <w:p w14:paraId="3C2E31DA" w14:textId="77777777" w:rsidR="00593BBA" w:rsidRPr="00593BBA" w:rsidRDefault="00593BBA" w:rsidP="00593BBA">
            <w:pPr>
              <w:rPr>
                <w:rFonts w:cstheme="minorHAnsi"/>
              </w:rPr>
            </w:pPr>
            <w:r w:rsidRPr="00593BBA">
              <w:rPr>
                <w:rFonts w:cstheme="minorHAnsi"/>
              </w:rPr>
              <w:t>401</w:t>
            </w:r>
          </w:p>
        </w:tc>
        <w:tc>
          <w:tcPr>
            <w:tcW w:w="6511" w:type="dxa"/>
            <w:vAlign w:val="center"/>
            <w:hideMark/>
          </w:tcPr>
          <w:p w14:paraId="24DB3F8C" w14:textId="017964B2" w:rsidR="00593BBA" w:rsidRPr="00593BBA" w:rsidRDefault="00593BBA" w:rsidP="00593BBA">
            <w:pPr>
              <w:ind w:left="360"/>
              <w:rPr>
                <w:rFonts w:cstheme="minorHAnsi"/>
              </w:rPr>
            </w:pPr>
            <w:r w:rsidRPr="00593BBA">
              <w:rPr>
                <w:rFonts w:cstheme="minorHAnsi"/>
              </w:rPr>
              <w:t xml:space="preserve">Unauthorized User </w:t>
            </w:r>
            <w:r>
              <w:rPr>
                <w:rFonts w:cstheme="minorHAnsi"/>
              </w:rPr>
              <w:t xml:space="preserve">/ </w:t>
            </w:r>
            <w:r w:rsidR="00CF79F3">
              <w:rPr>
                <w:rFonts w:cstheme="minorHAnsi"/>
              </w:rPr>
              <w:t xml:space="preserve">Header Token </w:t>
            </w:r>
            <w:r w:rsidRPr="00593BBA">
              <w:rPr>
                <w:rFonts w:cstheme="minorHAnsi"/>
              </w:rPr>
              <w:t>could be missing</w:t>
            </w:r>
          </w:p>
        </w:tc>
      </w:tr>
      <w:tr w:rsidR="00593BBA" w:rsidRPr="00593BBA" w14:paraId="66994B73" w14:textId="77777777" w:rsidTr="00C877CB">
        <w:tc>
          <w:tcPr>
            <w:tcW w:w="1750" w:type="dxa"/>
            <w:vAlign w:val="center"/>
            <w:hideMark/>
          </w:tcPr>
          <w:p w14:paraId="49662D26" w14:textId="77777777" w:rsidR="00593BBA" w:rsidRPr="00593BBA" w:rsidRDefault="00593BBA" w:rsidP="00593BBA">
            <w:pPr>
              <w:rPr>
                <w:rFonts w:cstheme="minorHAnsi"/>
              </w:rPr>
            </w:pPr>
            <w:r w:rsidRPr="00593BBA">
              <w:rPr>
                <w:rFonts w:cstheme="minorHAnsi"/>
              </w:rPr>
              <w:t>400</w:t>
            </w:r>
          </w:p>
        </w:tc>
        <w:tc>
          <w:tcPr>
            <w:tcW w:w="2540" w:type="dxa"/>
            <w:vAlign w:val="center"/>
            <w:hideMark/>
          </w:tcPr>
          <w:p w14:paraId="6FDEEAC9" w14:textId="77777777" w:rsidR="00593BBA" w:rsidRPr="00593BBA" w:rsidRDefault="00593BBA" w:rsidP="00593BBA">
            <w:pPr>
              <w:rPr>
                <w:rFonts w:cstheme="minorHAnsi"/>
              </w:rPr>
            </w:pPr>
            <w:r w:rsidRPr="00593BBA">
              <w:rPr>
                <w:rFonts w:cstheme="minorHAnsi"/>
              </w:rPr>
              <w:t>400</w:t>
            </w:r>
          </w:p>
        </w:tc>
        <w:tc>
          <w:tcPr>
            <w:tcW w:w="6511" w:type="dxa"/>
            <w:vAlign w:val="center"/>
            <w:hideMark/>
          </w:tcPr>
          <w:p w14:paraId="5D4CCE75" w14:textId="789E3300" w:rsidR="00593BBA" w:rsidRPr="00593BBA" w:rsidRDefault="00593BBA" w:rsidP="00593BBA">
            <w:pPr>
              <w:ind w:left="360"/>
              <w:rPr>
                <w:rFonts w:cstheme="minorHAnsi"/>
              </w:rPr>
            </w:pPr>
            <w:r w:rsidRPr="00593BBA">
              <w:rPr>
                <w:rFonts w:cstheme="minorHAnsi"/>
              </w:rPr>
              <w:t>Bad request</w:t>
            </w:r>
            <w:r>
              <w:rPr>
                <w:rFonts w:cstheme="minorHAnsi"/>
              </w:rPr>
              <w:t xml:space="preserve"> / </w:t>
            </w:r>
            <w:r w:rsidRPr="00593BBA">
              <w:rPr>
                <w:rFonts w:cstheme="minorHAnsi"/>
              </w:rPr>
              <w:t>Please enter the valid userId and roleId for the request URL</w:t>
            </w:r>
          </w:p>
        </w:tc>
      </w:tr>
    </w:tbl>
    <w:p w14:paraId="117759C9" w14:textId="77777777" w:rsidR="008D2102" w:rsidRDefault="008D2102" w:rsidP="0096182F">
      <w:pPr>
        <w:pStyle w:val="Heading2"/>
        <w:sectPr w:rsidR="008D2102" w:rsidSect="005A2B2B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1D2C29D7" w14:textId="6B20638B" w:rsidR="00737CC3" w:rsidRDefault="00737CC3" w:rsidP="0096182F">
      <w:pPr>
        <w:pStyle w:val="Heading2"/>
      </w:pPr>
      <w:bookmarkStart w:id="70" w:name="_Toc217392202"/>
      <w:r w:rsidRPr="00DB367D">
        <w:t>GET-</w:t>
      </w:r>
      <w:r w:rsidR="009847D4">
        <w:t xml:space="preserve"> </w:t>
      </w:r>
      <w:r w:rsidRPr="00DB367D">
        <w:t>GetADGroupRoleMappings</w:t>
      </w:r>
      <w:bookmarkEnd w:id="70"/>
    </w:p>
    <w:p w14:paraId="5924F41F" w14:textId="7058C8AC" w:rsidR="00597F85" w:rsidRDefault="00597F85" w:rsidP="00597F85">
      <w:r>
        <w:t>This</w:t>
      </w:r>
      <w:r w:rsidR="009847D4">
        <w:t xml:space="preserve"> </w:t>
      </w:r>
      <w:r w:rsidRPr="0387F8AB">
        <w:rPr>
          <w:color w:val="000000" w:themeColor="text1"/>
        </w:rPr>
        <w:t>API</w:t>
      </w:r>
      <w:r w:rsidR="009847D4">
        <w:rPr>
          <w:color w:val="000000" w:themeColor="text1"/>
        </w:rPr>
        <w:t xml:space="preserve"> </w:t>
      </w:r>
      <w:r>
        <w:rPr>
          <w:color w:val="000000" w:themeColor="text1"/>
        </w:rPr>
        <w:t>is</w:t>
      </w:r>
      <w:r w:rsidR="009847D4">
        <w:rPr>
          <w:color w:val="000000" w:themeColor="text1"/>
        </w:rPr>
        <w:t xml:space="preserve"> </w:t>
      </w:r>
      <w:r>
        <w:rPr>
          <w:color w:val="000000" w:themeColor="text1"/>
        </w:rPr>
        <w:t>used</w:t>
      </w:r>
      <w:r w:rsidR="009847D4">
        <w:rPr>
          <w:color w:val="000000" w:themeColor="text1"/>
        </w:rPr>
        <w:t xml:space="preserve"> </w:t>
      </w:r>
      <w:r>
        <w:rPr>
          <w:color w:val="000000" w:themeColor="text1"/>
        </w:rPr>
        <w:t>to</w:t>
      </w:r>
      <w:r w:rsidR="009847D4">
        <w:rPr>
          <w:color w:val="000000" w:themeColor="text1"/>
        </w:rPr>
        <w:t xml:space="preserve"> </w:t>
      </w:r>
      <w:r>
        <w:rPr>
          <w:color w:val="000000" w:themeColor="text1"/>
        </w:rPr>
        <w:t>fetch</w:t>
      </w:r>
      <w:r w:rsidR="009847D4">
        <w:rPr>
          <w:color w:val="000000" w:themeColor="text1"/>
        </w:rPr>
        <w:t xml:space="preserve"> </w:t>
      </w:r>
      <w:r>
        <w:rPr>
          <w:color w:val="000000" w:themeColor="text1"/>
        </w:rPr>
        <w:t>all</w:t>
      </w:r>
      <w:r w:rsidR="009847D4">
        <w:rPr>
          <w:color w:val="000000" w:themeColor="text1"/>
        </w:rPr>
        <w:t xml:space="preserve"> </w:t>
      </w:r>
      <w:r>
        <w:rPr>
          <w:color w:val="000000" w:themeColor="text1"/>
        </w:rPr>
        <w:t>the</w:t>
      </w:r>
      <w:r w:rsidR="009847D4">
        <w:rPr>
          <w:color w:val="000000" w:themeColor="text1"/>
        </w:rPr>
        <w:t xml:space="preserve"> </w:t>
      </w:r>
      <w:r>
        <w:rPr>
          <w:color w:val="000000" w:themeColor="text1"/>
        </w:rPr>
        <w:t>AD</w:t>
      </w:r>
      <w:r w:rsidR="009847D4">
        <w:rPr>
          <w:color w:val="000000" w:themeColor="text1"/>
        </w:rPr>
        <w:t xml:space="preserve"> </w:t>
      </w:r>
      <w:r>
        <w:rPr>
          <w:color w:val="000000" w:themeColor="text1"/>
        </w:rPr>
        <w:t>Group</w:t>
      </w:r>
      <w:r w:rsidR="003F676A">
        <w:rPr>
          <w:color w:val="000000" w:themeColor="text1"/>
        </w:rPr>
        <w:t>s</w:t>
      </w:r>
      <w:r w:rsidR="009847D4">
        <w:rPr>
          <w:color w:val="000000" w:themeColor="text1"/>
        </w:rPr>
        <w:t xml:space="preserve"> </w:t>
      </w:r>
      <w:r>
        <w:rPr>
          <w:color w:val="000000" w:themeColor="text1"/>
        </w:rPr>
        <w:t>and</w:t>
      </w:r>
      <w:r w:rsidR="009847D4">
        <w:rPr>
          <w:color w:val="000000" w:themeColor="text1"/>
        </w:rPr>
        <w:t xml:space="preserve"> </w:t>
      </w:r>
      <w:r w:rsidR="003F676A">
        <w:rPr>
          <w:color w:val="000000" w:themeColor="text1"/>
        </w:rPr>
        <w:t>their</w:t>
      </w:r>
      <w:r w:rsidR="009847D4">
        <w:rPr>
          <w:color w:val="000000" w:themeColor="text1"/>
        </w:rPr>
        <w:t xml:space="preserve"> </w:t>
      </w:r>
      <w:r w:rsidR="003F676A">
        <w:rPr>
          <w:color w:val="000000" w:themeColor="text1"/>
        </w:rPr>
        <w:t>respective</w:t>
      </w:r>
      <w:r w:rsidR="009847D4">
        <w:rPr>
          <w:color w:val="000000" w:themeColor="text1"/>
        </w:rPr>
        <w:t xml:space="preserve"> </w:t>
      </w:r>
      <w:r>
        <w:rPr>
          <w:color w:val="000000" w:themeColor="text1"/>
        </w:rPr>
        <w:t>associated</w:t>
      </w:r>
      <w:r w:rsidR="009847D4">
        <w:rPr>
          <w:color w:val="000000" w:themeColor="text1"/>
        </w:rPr>
        <w:t xml:space="preserve"> </w:t>
      </w:r>
      <w:r w:rsidR="008E0A86">
        <w:rPr>
          <w:color w:val="000000" w:themeColor="text1"/>
        </w:rPr>
        <w:t>IAI</w:t>
      </w:r>
      <w:r w:rsidR="009847D4">
        <w:rPr>
          <w:color w:val="000000" w:themeColor="text1"/>
        </w:rPr>
        <w:t xml:space="preserve"> </w:t>
      </w:r>
      <w:r>
        <w:rPr>
          <w:color w:val="000000" w:themeColor="text1"/>
        </w:rPr>
        <w:t>Roles</w:t>
      </w:r>
      <w:r w:rsidRPr="0387F8AB">
        <w:t>.</w:t>
      </w:r>
    </w:p>
    <w:p w14:paraId="5270691C" w14:textId="77777777" w:rsidR="00FC68A1" w:rsidRDefault="00FC68A1" w:rsidP="00FC68A1">
      <w:pPr>
        <w:pStyle w:val="Heading3"/>
      </w:pPr>
      <w:r>
        <w:t>API Precondition</w:t>
      </w:r>
    </w:p>
    <w:p w14:paraId="5E392DEA" w14:textId="58766E40" w:rsidR="00597F85" w:rsidRDefault="00597F85" w:rsidP="00597F85">
      <w:r w:rsidRPr="0387F8AB">
        <w:t>To</w:t>
      </w:r>
      <w:r w:rsidR="009847D4">
        <w:t xml:space="preserve"> </w:t>
      </w:r>
      <w:r w:rsidRPr="0387F8AB">
        <w:t>fetch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response</w:t>
      </w:r>
      <w:r w:rsidR="009847D4">
        <w:t xml:space="preserve"> </w:t>
      </w:r>
      <w:r w:rsidRPr="0387F8AB">
        <w:t>from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APIs,</w:t>
      </w:r>
      <w:r w:rsidR="009847D4">
        <w:t xml:space="preserve"> </w:t>
      </w:r>
      <w:r w:rsidR="00A7137C">
        <w:t>the</w:t>
      </w:r>
      <w:r w:rsidR="009847D4">
        <w:t xml:space="preserve"> </w:t>
      </w:r>
      <w:r w:rsidR="008D2102" w:rsidRPr="0387F8AB">
        <w:t>Authorization</w:t>
      </w:r>
      <w:r w:rsidR="008D2102">
        <w:t xml:space="preserve"> </w:t>
      </w:r>
      <w:r w:rsidR="008D2102" w:rsidRPr="0387F8AB">
        <w:t>token</w:t>
      </w:r>
      <w:r w:rsidR="005A44F9">
        <w:t xml:space="preserve"> must</w:t>
      </w:r>
      <w:r w:rsidR="009847D4">
        <w:t xml:space="preserve"> </w:t>
      </w:r>
      <w:r w:rsidRPr="0387F8AB">
        <w:t>exist.</w:t>
      </w:r>
      <w:r w:rsidR="009847D4">
        <w:t xml:space="preserve">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182"/>
        <w:gridCol w:w="9318"/>
      </w:tblGrid>
      <w:tr w:rsidR="00597F85" w14:paraId="3130EFFC" w14:textId="77777777" w:rsidTr="005A44F9">
        <w:trPr>
          <w:trHeight w:val="165"/>
        </w:trPr>
        <w:tc>
          <w:tcPr>
            <w:tcW w:w="2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DD31D77" w14:textId="77777777" w:rsidR="00597F85" w:rsidRDefault="00597F85" w:rsidP="00DB367D">
            <w:pPr>
              <w:spacing w:after="0"/>
            </w:pPr>
            <w:r w:rsidRPr="0387F8AB">
              <w:t>PROTOCOL</w:t>
            </w:r>
          </w:p>
        </w:tc>
        <w:tc>
          <w:tcPr>
            <w:tcW w:w="93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1E51B3" w14:textId="06FCA24E" w:rsidR="00597F85" w:rsidRDefault="009847D4" w:rsidP="00DB367D">
            <w:pPr>
              <w:spacing w:after="0"/>
            </w:pPr>
            <w:r>
              <w:t xml:space="preserve"> </w:t>
            </w:r>
            <w:r w:rsidR="00597F85" w:rsidRPr="0387F8AB">
              <w:t>HTTPS</w:t>
            </w:r>
          </w:p>
        </w:tc>
      </w:tr>
      <w:tr w:rsidR="00597F85" w14:paraId="74A95895" w14:textId="77777777" w:rsidTr="005A44F9">
        <w:trPr>
          <w:trHeight w:val="105"/>
        </w:trPr>
        <w:tc>
          <w:tcPr>
            <w:tcW w:w="2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D73539D" w14:textId="321B11D4" w:rsidR="00597F85" w:rsidRDefault="00597F85" w:rsidP="00DB367D">
            <w:pPr>
              <w:spacing w:after="0"/>
            </w:pPr>
            <w:r w:rsidRPr="0387F8AB">
              <w:t>PATH</w:t>
            </w:r>
            <w:r w:rsidR="009847D4">
              <w:t xml:space="preserve"> </w:t>
            </w:r>
            <w:r w:rsidR="008E0A86">
              <w:t>IAI</w:t>
            </w:r>
            <w:r w:rsidR="00CA236E">
              <w:t xml:space="preserve"> (Cognite)</w:t>
            </w:r>
            <w:r w:rsidR="00396F19">
              <w:t>(Public Exposure)</w:t>
            </w:r>
          </w:p>
        </w:tc>
        <w:tc>
          <w:tcPr>
            <w:tcW w:w="93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7D6D4" w14:textId="4CAE837A" w:rsidR="00613B38" w:rsidRDefault="00613B38" w:rsidP="00DB367D">
            <w:pPr>
              <w:spacing w:after="0"/>
            </w:pPr>
            <w:r w:rsidRPr="00613B38">
              <w:rPr>
                <w:rStyle w:val="Hyperlink"/>
              </w:rPr>
              <w:t>https://apim-mw</w:t>
            </w:r>
            <w:r w:rsidR="00DC6C05">
              <w:rPr>
                <w:rStyle w:val="Hyperlink"/>
              </w:rPr>
              <w:t>-aot</w:t>
            </w:r>
            <w:r w:rsidRPr="00613B38">
              <w:rPr>
                <w:rStyle w:val="Hyperlink"/>
              </w:rPr>
              <w:t>-dev.azure-api.net/api/people-management/groups/directRoles</w:t>
            </w:r>
          </w:p>
        </w:tc>
      </w:tr>
      <w:tr w:rsidR="00DF00BE" w14:paraId="49C79A20" w14:textId="77777777" w:rsidTr="005A44F9">
        <w:trPr>
          <w:trHeight w:val="105"/>
        </w:trPr>
        <w:tc>
          <w:tcPr>
            <w:tcW w:w="2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C97BA63" w14:textId="189F2506" w:rsidR="00DF00BE" w:rsidRPr="0387F8AB" w:rsidRDefault="00DF00BE" w:rsidP="00DB367D">
            <w:pPr>
              <w:spacing w:after="0"/>
            </w:pPr>
            <w:r>
              <w:t xml:space="preserve">PATH </w:t>
            </w:r>
            <w:r w:rsidR="008E0A86">
              <w:t>IAI</w:t>
            </w:r>
            <w:r w:rsidR="00CA236E">
              <w:t xml:space="preserve"> (</w:t>
            </w:r>
            <w:r>
              <w:t>Azure</w:t>
            </w:r>
            <w:r w:rsidR="00CA236E">
              <w:t>)</w:t>
            </w:r>
            <w:r w:rsidR="00396F19">
              <w:t>(Public Exposure)</w:t>
            </w:r>
          </w:p>
        </w:tc>
        <w:tc>
          <w:tcPr>
            <w:tcW w:w="93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D627F5" w14:textId="63E72A33" w:rsidR="00DF00BE" w:rsidRPr="00613B38" w:rsidRDefault="002C2207" w:rsidP="00DB367D">
            <w:pPr>
              <w:spacing w:after="0"/>
              <w:rPr>
                <w:rStyle w:val="Hyperlink"/>
              </w:rPr>
            </w:pPr>
            <w:r w:rsidRPr="002C2207">
              <w:rPr>
                <w:rFonts w:cs="Times New Roman"/>
                <w:color w:val="0000FF"/>
                <w:u w:val="single"/>
              </w:rPr>
              <w:t>https://apim-aot-azure-dev.azure-api.net/api/people-management/groups/directRoles</w:t>
            </w:r>
          </w:p>
        </w:tc>
      </w:tr>
      <w:tr w:rsidR="00597F85" w14:paraId="7E8D2830" w14:textId="77777777" w:rsidTr="005A44F9">
        <w:trPr>
          <w:trHeight w:val="135"/>
        </w:trPr>
        <w:tc>
          <w:tcPr>
            <w:tcW w:w="2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FB8369B" w14:textId="77777777" w:rsidR="00597F85" w:rsidRDefault="00597F85" w:rsidP="00DB367D">
            <w:pPr>
              <w:spacing w:after="0"/>
            </w:pPr>
            <w:r w:rsidRPr="0387F8AB">
              <w:t>METHOD</w:t>
            </w:r>
          </w:p>
        </w:tc>
        <w:tc>
          <w:tcPr>
            <w:tcW w:w="93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139021" w14:textId="167A9CA0" w:rsidR="00597F85" w:rsidRDefault="009847D4" w:rsidP="00DB367D">
            <w:pPr>
              <w:spacing w:after="0"/>
            </w:pPr>
            <w:r>
              <w:t xml:space="preserve"> </w:t>
            </w:r>
            <w:r w:rsidR="00597F85" w:rsidRPr="0387F8AB">
              <w:t>GET</w:t>
            </w:r>
          </w:p>
        </w:tc>
      </w:tr>
      <w:tr w:rsidR="00597F85" w14:paraId="0C9AF812" w14:textId="77777777" w:rsidTr="005A44F9">
        <w:trPr>
          <w:trHeight w:val="240"/>
        </w:trPr>
        <w:tc>
          <w:tcPr>
            <w:tcW w:w="2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84BB05A" w14:textId="7B6C79E5" w:rsidR="00597F85" w:rsidRDefault="00597F85" w:rsidP="00DB367D">
            <w:pPr>
              <w:spacing w:after="0"/>
            </w:pPr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93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B92A5C" w14:textId="61D5D9FF" w:rsidR="00597F85" w:rsidRDefault="00597F85" w:rsidP="00DB367D">
            <w:pPr>
              <w:spacing w:after="0"/>
            </w:pPr>
            <w:r w:rsidRPr="0387F8AB">
              <w:t>application</w:t>
            </w:r>
            <w:r w:rsidR="009847D4">
              <w:t xml:space="preserve"> </w:t>
            </w:r>
            <w:r w:rsidRPr="0387F8AB">
              <w:t>/</w:t>
            </w:r>
            <w:r w:rsidR="009847D4">
              <w:t xml:space="preserve"> </w:t>
            </w:r>
            <w:r w:rsidRPr="0387F8AB">
              <w:t>json</w:t>
            </w:r>
          </w:p>
        </w:tc>
      </w:tr>
    </w:tbl>
    <w:p w14:paraId="11BBD80A" w14:textId="5C188CDD" w:rsidR="00597F85" w:rsidRPr="00FC68A1" w:rsidRDefault="005A44F9" w:rsidP="00FC68A1">
      <w:pPr>
        <w:pStyle w:val="Heading3"/>
      </w:pPr>
      <w:r w:rsidRPr="00FC68A1">
        <w:t>Input Header</w:t>
      </w:r>
      <w:r w:rsidR="00FC68A1" w:rsidRPr="00FC68A1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7694"/>
        <w:gridCol w:w="994"/>
        <w:gridCol w:w="1222"/>
      </w:tblGrid>
      <w:tr w:rsidR="005A44F9" w:rsidRPr="005A44F9" w14:paraId="58F2F99E" w14:textId="77777777" w:rsidTr="00FC68A1">
        <w:trPr>
          <w:trHeight w:val="360"/>
        </w:trPr>
        <w:tc>
          <w:tcPr>
            <w:tcW w:w="1970" w:type="dxa"/>
            <w:shd w:val="clear" w:color="auto" w:fill="D9D9D9" w:themeFill="background1" w:themeFillShade="D9"/>
            <w:vAlign w:val="center"/>
            <w:hideMark/>
          </w:tcPr>
          <w:p w14:paraId="7DEFA609" w14:textId="77777777" w:rsidR="005A44F9" w:rsidRPr="005A44F9" w:rsidRDefault="005A44F9" w:rsidP="005A44F9">
            <w:r w:rsidRPr="005A44F9">
              <w:t>Parameter</w:t>
            </w:r>
          </w:p>
        </w:tc>
        <w:tc>
          <w:tcPr>
            <w:tcW w:w="9720" w:type="dxa"/>
            <w:shd w:val="clear" w:color="auto" w:fill="D9D9D9" w:themeFill="background1" w:themeFillShade="D9"/>
            <w:vAlign w:val="center"/>
            <w:hideMark/>
          </w:tcPr>
          <w:p w14:paraId="6DC1AA04" w14:textId="77777777" w:rsidR="005A44F9" w:rsidRPr="005A44F9" w:rsidRDefault="005A44F9" w:rsidP="005A44F9">
            <w:r w:rsidRPr="005A44F9">
              <w:t>Description</w:t>
            </w:r>
          </w:p>
        </w:tc>
        <w:tc>
          <w:tcPr>
            <w:tcW w:w="1200" w:type="dxa"/>
            <w:shd w:val="clear" w:color="auto" w:fill="D9D9D9" w:themeFill="background1" w:themeFillShade="D9"/>
            <w:vAlign w:val="center"/>
            <w:hideMark/>
          </w:tcPr>
          <w:p w14:paraId="39A45A4F" w14:textId="77777777" w:rsidR="005A44F9" w:rsidRPr="005A44F9" w:rsidRDefault="005A44F9" w:rsidP="005A44F9">
            <w:r w:rsidRPr="005A44F9">
              <w:t>M/O</w:t>
            </w:r>
          </w:p>
        </w:tc>
        <w:tc>
          <w:tcPr>
            <w:tcW w:w="1490" w:type="dxa"/>
            <w:shd w:val="clear" w:color="auto" w:fill="D9D9D9" w:themeFill="background1" w:themeFillShade="D9"/>
            <w:vAlign w:val="center"/>
            <w:hideMark/>
          </w:tcPr>
          <w:p w14:paraId="7129501A" w14:textId="77777777" w:rsidR="005A44F9" w:rsidRPr="005A44F9" w:rsidRDefault="005A44F9" w:rsidP="005A44F9">
            <w:r w:rsidRPr="005A44F9">
              <w:t>Type</w:t>
            </w:r>
          </w:p>
        </w:tc>
      </w:tr>
      <w:tr w:rsidR="005A44F9" w:rsidRPr="005A44F9" w14:paraId="193BF582" w14:textId="77777777" w:rsidTr="00FC68A1">
        <w:trPr>
          <w:trHeight w:val="360"/>
        </w:trPr>
        <w:tc>
          <w:tcPr>
            <w:tcW w:w="1970" w:type="dxa"/>
            <w:vAlign w:val="center"/>
            <w:hideMark/>
          </w:tcPr>
          <w:p w14:paraId="7C5F0C1E" w14:textId="77777777" w:rsidR="005A44F9" w:rsidRPr="005A44F9" w:rsidRDefault="005A44F9" w:rsidP="005A44F9">
            <w:r w:rsidRPr="005A44F9">
              <w:t>Authorization</w:t>
            </w:r>
          </w:p>
        </w:tc>
        <w:tc>
          <w:tcPr>
            <w:tcW w:w="9720" w:type="dxa"/>
            <w:vAlign w:val="center"/>
            <w:hideMark/>
          </w:tcPr>
          <w:p w14:paraId="6560E66A" w14:textId="77777777" w:rsidR="005A44F9" w:rsidRPr="005A44F9" w:rsidRDefault="005A44F9" w:rsidP="005A44F9">
            <w:r w:rsidRPr="005A44F9">
              <w:t>Token acquired from Azure AD based on the user credentials for further API calls.</w:t>
            </w:r>
          </w:p>
        </w:tc>
        <w:tc>
          <w:tcPr>
            <w:tcW w:w="1200" w:type="dxa"/>
            <w:vAlign w:val="center"/>
            <w:hideMark/>
          </w:tcPr>
          <w:p w14:paraId="517452BD" w14:textId="77777777" w:rsidR="005A44F9" w:rsidRPr="005A44F9" w:rsidRDefault="005A44F9" w:rsidP="005A44F9">
            <w:r w:rsidRPr="005A44F9">
              <w:t>M</w:t>
            </w:r>
          </w:p>
        </w:tc>
        <w:tc>
          <w:tcPr>
            <w:tcW w:w="1490" w:type="dxa"/>
            <w:vAlign w:val="center"/>
            <w:hideMark/>
          </w:tcPr>
          <w:p w14:paraId="7696FB84" w14:textId="77777777" w:rsidR="005A44F9" w:rsidRPr="005A44F9" w:rsidRDefault="005A44F9" w:rsidP="005A44F9">
            <w:r w:rsidRPr="005A44F9">
              <w:t>String</w:t>
            </w:r>
          </w:p>
        </w:tc>
      </w:tr>
    </w:tbl>
    <w:p w14:paraId="3BEA1B3F" w14:textId="53DC29D6" w:rsidR="005A44F9" w:rsidRPr="00FC68A1" w:rsidRDefault="005A44F9" w:rsidP="00FC68A1">
      <w:pPr>
        <w:pStyle w:val="Heading3"/>
      </w:pPr>
      <w:r w:rsidRPr="00FC68A1">
        <w:t>Output Header</w:t>
      </w:r>
      <w:r w:rsidR="00FC68A1" w:rsidRPr="00FC68A1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4"/>
        <w:gridCol w:w="8155"/>
        <w:gridCol w:w="1181"/>
      </w:tblGrid>
      <w:tr w:rsidR="005A44F9" w:rsidRPr="005A44F9" w14:paraId="3819581C" w14:textId="77777777" w:rsidTr="00FC68A1">
        <w:trPr>
          <w:trHeight w:val="293"/>
        </w:trPr>
        <w:tc>
          <w:tcPr>
            <w:tcW w:w="2689" w:type="dxa"/>
            <w:shd w:val="clear" w:color="auto" w:fill="D9D9D9" w:themeFill="background1" w:themeFillShade="D9"/>
            <w:vAlign w:val="center"/>
            <w:hideMark/>
          </w:tcPr>
          <w:p w14:paraId="5F4A749C" w14:textId="77777777" w:rsidR="005A44F9" w:rsidRPr="005A44F9" w:rsidRDefault="005A44F9" w:rsidP="005A44F9">
            <w:r w:rsidRPr="005A44F9">
              <w:t>Parameter</w:t>
            </w:r>
          </w:p>
        </w:tc>
        <w:tc>
          <w:tcPr>
            <w:tcW w:w="10259" w:type="dxa"/>
            <w:shd w:val="clear" w:color="auto" w:fill="D9D9D9" w:themeFill="background1" w:themeFillShade="D9"/>
            <w:vAlign w:val="center"/>
            <w:hideMark/>
          </w:tcPr>
          <w:p w14:paraId="466869E6" w14:textId="77777777" w:rsidR="005A44F9" w:rsidRPr="005A44F9" w:rsidRDefault="005A44F9" w:rsidP="005A44F9">
            <w:r w:rsidRPr="005A44F9">
              <w:t>Description</w:t>
            </w:r>
          </w:p>
        </w:tc>
        <w:tc>
          <w:tcPr>
            <w:tcW w:w="1432" w:type="dxa"/>
            <w:shd w:val="clear" w:color="auto" w:fill="D9D9D9" w:themeFill="background1" w:themeFillShade="D9"/>
            <w:vAlign w:val="center"/>
            <w:hideMark/>
          </w:tcPr>
          <w:p w14:paraId="2EB3859B" w14:textId="77777777" w:rsidR="005A44F9" w:rsidRPr="005A44F9" w:rsidRDefault="005A44F9" w:rsidP="005A44F9">
            <w:r w:rsidRPr="005A44F9">
              <w:t>Type</w:t>
            </w:r>
          </w:p>
        </w:tc>
      </w:tr>
      <w:tr w:rsidR="005A44F9" w:rsidRPr="005A44F9" w14:paraId="6B2FCA84" w14:textId="77777777" w:rsidTr="00FC68A1">
        <w:trPr>
          <w:trHeight w:val="205"/>
        </w:trPr>
        <w:tc>
          <w:tcPr>
            <w:tcW w:w="2689" w:type="dxa"/>
            <w:vAlign w:val="center"/>
            <w:hideMark/>
          </w:tcPr>
          <w:p w14:paraId="3F560AFB" w14:textId="77777777" w:rsidR="005A44F9" w:rsidRPr="005A44F9" w:rsidRDefault="005A44F9" w:rsidP="005A44F9">
            <w:r w:rsidRPr="005A44F9">
              <w:t>Server</w:t>
            </w:r>
          </w:p>
        </w:tc>
        <w:tc>
          <w:tcPr>
            <w:tcW w:w="10259" w:type="dxa"/>
            <w:vAlign w:val="center"/>
            <w:hideMark/>
          </w:tcPr>
          <w:p w14:paraId="62F00CBC" w14:textId="77777777" w:rsidR="005A44F9" w:rsidRPr="005A44F9" w:rsidRDefault="005A44F9" w:rsidP="005A44F9">
            <w:r w:rsidRPr="005A44F9">
              <w:t>Contains information about how the server handles requests [e.g., Werkzeug/2.1.2 Python/3.9.7]</w:t>
            </w:r>
          </w:p>
        </w:tc>
        <w:tc>
          <w:tcPr>
            <w:tcW w:w="1432" w:type="dxa"/>
            <w:vAlign w:val="center"/>
            <w:hideMark/>
          </w:tcPr>
          <w:p w14:paraId="2E256210" w14:textId="77777777" w:rsidR="005A44F9" w:rsidRPr="005A44F9" w:rsidRDefault="005A44F9" w:rsidP="005A44F9">
            <w:r w:rsidRPr="005A44F9">
              <w:t>String</w:t>
            </w:r>
          </w:p>
        </w:tc>
      </w:tr>
      <w:tr w:rsidR="005A44F9" w:rsidRPr="005A44F9" w14:paraId="586D40A6" w14:textId="77777777" w:rsidTr="00FC68A1">
        <w:trPr>
          <w:trHeight w:val="205"/>
        </w:trPr>
        <w:tc>
          <w:tcPr>
            <w:tcW w:w="2689" w:type="dxa"/>
            <w:vAlign w:val="center"/>
            <w:hideMark/>
          </w:tcPr>
          <w:p w14:paraId="23790777" w14:textId="77777777" w:rsidR="005A44F9" w:rsidRPr="005A44F9" w:rsidRDefault="005A44F9" w:rsidP="005A44F9">
            <w:r w:rsidRPr="005A44F9">
              <w:t>Content-Type</w:t>
            </w:r>
          </w:p>
        </w:tc>
        <w:tc>
          <w:tcPr>
            <w:tcW w:w="10259" w:type="dxa"/>
            <w:vAlign w:val="center"/>
            <w:hideMark/>
          </w:tcPr>
          <w:p w14:paraId="75202E14" w14:textId="77777777" w:rsidR="005A44F9" w:rsidRPr="005A44F9" w:rsidRDefault="005A44F9" w:rsidP="005A44F9">
            <w:r w:rsidRPr="005A44F9">
              <w:t>Length of the content</w:t>
            </w:r>
          </w:p>
        </w:tc>
        <w:tc>
          <w:tcPr>
            <w:tcW w:w="1432" w:type="dxa"/>
            <w:vAlign w:val="center"/>
            <w:hideMark/>
          </w:tcPr>
          <w:p w14:paraId="6E94AAE7" w14:textId="77777777" w:rsidR="005A44F9" w:rsidRPr="005A44F9" w:rsidRDefault="005A44F9" w:rsidP="005A44F9">
            <w:r w:rsidRPr="005A44F9">
              <w:t>String</w:t>
            </w:r>
          </w:p>
        </w:tc>
      </w:tr>
      <w:tr w:rsidR="005A44F9" w:rsidRPr="005A44F9" w14:paraId="721CF9F8" w14:textId="77777777" w:rsidTr="00FC68A1">
        <w:trPr>
          <w:trHeight w:val="205"/>
        </w:trPr>
        <w:tc>
          <w:tcPr>
            <w:tcW w:w="2689" w:type="dxa"/>
            <w:vAlign w:val="center"/>
            <w:hideMark/>
          </w:tcPr>
          <w:p w14:paraId="72560D53" w14:textId="77777777" w:rsidR="005A44F9" w:rsidRPr="005A44F9" w:rsidRDefault="005A44F9" w:rsidP="005A44F9">
            <w:r w:rsidRPr="005A44F9">
              <w:t>Date</w:t>
            </w:r>
          </w:p>
        </w:tc>
        <w:tc>
          <w:tcPr>
            <w:tcW w:w="10259" w:type="dxa"/>
            <w:vAlign w:val="center"/>
            <w:hideMark/>
          </w:tcPr>
          <w:p w14:paraId="6A4A0E01" w14:textId="77777777" w:rsidR="005A44F9" w:rsidRPr="005A44F9" w:rsidRDefault="005A44F9" w:rsidP="005A44F9">
            <w:r w:rsidRPr="005A44F9">
              <w:t>Date of operation execution e.g. - [Tue, 17 May 2022 06:30:16 GMT]</w:t>
            </w:r>
          </w:p>
        </w:tc>
        <w:tc>
          <w:tcPr>
            <w:tcW w:w="1432" w:type="dxa"/>
            <w:vAlign w:val="center"/>
            <w:hideMark/>
          </w:tcPr>
          <w:p w14:paraId="36082916" w14:textId="77777777" w:rsidR="005A44F9" w:rsidRPr="005A44F9" w:rsidRDefault="005A44F9" w:rsidP="005A44F9">
            <w:r w:rsidRPr="005A44F9">
              <w:t>Datetime</w:t>
            </w:r>
          </w:p>
        </w:tc>
      </w:tr>
      <w:tr w:rsidR="005A44F9" w:rsidRPr="005A44F9" w14:paraId="516EF975" w14:textId="77777777" w:rsidTr="00FC68A1">
        <w:trPr>
          <w:trHeight w:val="205"/>
        </w:trPr>
        <w:tc>
          <w:tcPr>
            <w:tcW w:w="2689" w:type="dxa"/>
            <w:vAlign w:val="center"/>
            <w:hideMark/>
          </w:tcPr>
          <w:p w14:paraId="5CAE9C26" w14:textId="77777777" w:rsidR="005A44F9" w:rsidRPr="005A44F9" w:rsidRDefault="005A44F9" w:rsidP="005A44F9">
            <w:r w:rsidRPr="005A44F9">
              <w:t>Content-Length</w:t>
            </w:r>
          </w:p>
        </w:tc>
        <w:tc>
          <w:tcPr>
            <w:tcW w:w="10259" w:type="dxa"/>
            <w:vAlign w:val="center"/>
            <w:hideMark/>
          </w:tcPr>
          <w:p w14:paraId="31A93DCA" w14:textId="77777777" w:rsidR="005A44F9" w:rsidRPr="005A44F9" w:rsidRDefault="005A44F9" w:rsidP="005A44F9">
            <w:r w:rsidRPr="005A44F9">
              <w:t>Length of the content</w:t>
            </w:r>
          </w:p>
        </w:tc>
        <w:tc>
          <w:tcPr>
            <w:tcW w:w="1432" w:type="dxa"/>
            <w:vAlign w:val="center"/>
            <w:hideMark/>
          </w:tcPr>
          <w:p w14:paraId="44B43C02" w14:textId="77777777" w:rsidR="005A44F9" w:rsidRPr="005A44F9" w:rsidRDefault="005A44F9" w:rsidP="005A44F9">
            <w:r w:rsidRPr="005A44F9">
              <w:t>Bytes</w:t>
            </w:r>
          </w:p>
        </w:tc>
      </w:tr>
    </w:tbl>
    <w:p w14:paraId="186A3859" w14:textId="764BAE77" w:rsidR="005A44F9" w:rsidRPr="00FC68A1" w:rsidRDefault="005A44F9" w:rsidP="00FC68A1">
      <w:pPr>
        <w:pStyle w:val="Heading3"/>
      </w:pPr>
      <w:r w:rsidRPr="00FC68A1">
        <w:t>Output Body</w:t>
      </w:r>
      <w:r w:rsidR="00FC68A1" w:rsidRPr="00FC68A1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4"/>
        <w:gridCol w:w="8155"/>
        <w:gridCol w:w="1181"/>
      </w:tblGrid>
      <w:tr w:rsidR="005A44F9" w:rsidRPr="005A44F9" w14:paraId="4F519E8D" w14:textId="77777777" w:rsidTr="00FC68A1">
        <w:trPr>
          <w:trHeight w:val="420"/>
        </w:trPr>
        <w:tc>
          <w:tcPr>
            <w:tcW w:w="2689" w:type="dxa"/>
            <w:shd w:val="clear" w:color="auto" w:fill="D9D9D9" w:themeFill="background1" w:themeFillShade="D9"/>
            <w:vAlign w:val="center"/>
            <w:hideMark/>
          </w:tcPr>
          <w:p w14:paraId="59515AD1" w14:textId="77777777" w:rsidR="005A44F9" w:rsidRPr="005A44F9" w:rsidRDefault="005A44F9" w:rsidP="005A44F9">
            <w:r w:rsidRPr="005A44F9">
              <w:t>Parameter</w:t>
            </w:r>
          </w:p>
        </w:tc>
        <w:tc>
          <w:tcPr>
            <w:tcW w:w="10259" w:type="dxa"/>
            <w:shd w:val="clear" w:color="auto" w:fill="D9D9D9" w:themeFill="background1" w:themeFillShade="D9"/>
            <w:vAlign w:val="center"/>
            <w:hideMark/>
          </w:tcPr>
          <w:p w14:paraId="2115EC4E" w14:textId="77777777" w:rsidR="005A44F9" w:rsidRPr="005A44F9" w:rsidRDefault="005A44F9" w:rsidP="005A44F9">
            <w:r w:rsidRPr="005A44F9">
              <w:t>Description</w:t>
            </w:r>
          </w:p>
        </w:tc>
        <w:tc>
          <w:tcPr>
            <w:tcW w:w="1432" w:type="dxa"/>
            <w:shd w:val="clear" w:color="auto" w:fill="D9D9D9" w:themeFill="background1" w:themeFillShade="D9"/>
            <w:vAlign w:val="center"/>
            <w:hideMark/>
          </w:tcPr>
          <w:p w14:paraId="611720C9" w14:textId="77777777" w:rsidR="005A44F9" w:rsidRPr="005A44F9" w:rsidRDefault="005A44F9" w:rsidP="005A44F9">
            <w:r w:rsidRPr="005A44F9">
              <w:t>Type</w:t>
            </w:r>
          </w:p>
        </w:tc>
      </w:tr>
      <w:tr w:rsidR="005A44F9" w:rsidRPr="005A44F9" w14:paraId="57B28E5A" w14:textId="77777777" w:rsidTr="00FC68A1">
        <w:trPr>
          <w:trHeight w:val="303"/>
        </w:trPr>
        <w:tc>
          <w:tcPr>
            <w:tcW w:w="2689" w:type="dxa"/>
            <w:hideMark/>
          </w:tcPr>
          <w:p w14:paraId="093C77C5" w14:textId="77777777" w:rsidR="005A44F9" w:rsidRPr="005A44F9" w:rsidRDefault="005A44F9" w:rsidP="005A44F9">
            <w:r w:rsidRPr="005A44F9">
              <w:t>adgroup_id</w:t>
            </w:r>
          </w:p>
        </w:tc>
        <w:tc>
          <w:tcPr>
            <w:tcW w:w="10259" w:type="dxa"/>
            <w:hideMark/>
          </w:tcPr>
          <w:p w14:paraId="6FCB6D4C" w14:textId="77777777" w:rsidR="005A44F9" w:rsidRPr="005A44F9" w:rsidRDefault="005A44F9" w:rsidP="005A44F9">
            <w:r w:rsidRPr="005A44F9">
              <w:t>Object ID of the AD Group</w:t>
            </w:r>
          </w:p>
        </w:tc>
        <w:tc>
          <w:tcPr>
            <w:tcW w:w="1432" w:type="dxa"/>
            <w:hideMark/>
          </w:tcPr>
          <w:p w14:paraId="6A2CE74E" w14:textId="77777777" w:rsidR="005A44F9" w:rsidRPr="005A44F9" w:rsidRDefault="005A44F9" w:rsidP="005A44F9">
            <w:r w:rsidRPr="005A44F9">
              <w:t>String</w:t>
            </w:r>
          </w:p>
        </w:tc>
      </w:tr>
      <w:tr w:rsidR="005A44F9" w:rsidRPr="005A44F9" w14:paraId="2D689F5E" w14:textId="77777777" w:rsidTr="00FC68A1">
        <w:trPr>
          <w:trHeight w:val="303"/>
        </w:trPr>
        <w:tc>
          <w:tcPr>
            <w:tcW w:w="2689" w:type="dxa"/>
            <w:hideMark/>
          </w:tcPr>
          <w:p w14:paraId="780BE590" w14:textId="77777777" w:rsidR="005A44F9" w:rsidRPr="005A44F9" w:rsidRDefault="005A44F9" w:rsidP="005A44F9">
            <w:r w:rsidRPr="005A44F9">
              <w:t>RoleId</w:t>
            </w:r>
          </w:p>
        </w:tc>
        <w:tc>
          <w:tcPr>
            <w:tcW w:w="10259" w:type="dxa"/>
            <w:hideMark/>
          </w:tcPr>
          <w:p w14:paraId="7B72C177" w14:textId="61680855" w:rsidR="005A44F9" w:rsidRPr="005A44F9" w:rsidRDefault="005A44F9" w:rsidP="005A44F9">
            <w:r w:rsidRPr="005A44F9">
              <w:t xml:space="preserve">Role ID of the </w:t>
            </w:r>
            <w:r w:rsidR="008E0A86">
              <w:t>IAI</w:t>
            </w:r>
            <w:r w:rsidRPr="005A44F9">
              <w:t xml:space="preserve"> roles</w:t>
            </w:r>
          </w:p>
        </w:tc>
        <w:tc>
          <w:tcPr>
            <w:tcW w:w="1432" w:type="dxa"/>
            <w:hideMark/>
          </w:tcPr>
          <w:p w14:paraId="7C74F1AE" w14:textId="77777777" w:rsidR="005A44F9" w:rsidRPr="005A44F9" w:rsidRDefault="005A44F9" w:rsidP="005A44F9">
            <w:r w:rsidRPr="005A44F9">
              <w:t>String</w:t>
            </w:r>
          </w:p>
        </w:tc>
      </w:tr>
    </w:tbl>
    <w:p w14:paraId="09BFD177" w14:textId="236D9A81" w:rsidR="00597F85" w:rsidRPr="002C55D8" w:rsidRDefault="00597F85" w:rsidP="005A44F9">
      <w:pPr>
        <w:pStyle w:val="Heading3"/>
        <w:rPr>
          <w:b w:val="0"/>
          <w:bCs w:val="0"/>
        </w:rPr>
      </w:pPr>
      <w:r w:rsidRPr="002C55D8">
        <w:t>Sample</w:t>
      </w:r>
      <w:r w:rsidR="009847D4">
        <w:t xml:space="preserve"> </w:t>
      </w:r>
      <w:r w:rsidRPr="002C55D8">
        <w:t>JSON</w:t>
      </w:r>
      <w:r w:rsidR="009847D4">
        <w:t xml:space="preserve"> </w:t>
      </w:r>
      <w:r w:rsidRPr="002C55D8">
        <w:t>Response</w:t>
      </w:r>
    </w:p>
    <w:p w14:paraId="53331473" w14:textId="77777777" w:rsidR="001D5D7B" w:rsidRPr="00BD571E" w:rsidRDefault="001D5D7B" w:rsidP="00DB367D">
      <w:pPr>
        <w:spacing w:after="0"/>
        <w:rPr>
          <w:rFonts w:ascii="Consolas" w:hAnsi="Consolas"/>
        </w:rPr>
      </w:pPr>
      <w:r w:rsidRPr="00BD571E">
        <w:rPr>
          <w:rFonts w:ascii="Consolas" w:hAnsi="Consolas"/>
        </w:rPr>
        <w:t>{</w:t>
      </w:r>
    </w:p>
    <w:p w14:paraId="69A46E98" w14:textId="2843420C" w:rsidR="001D5D7B" w:rsidRPr="00BD571E" w:rsidRDefault="009847D4" w:rsidP="00DB367D">
      <w:pPr>
        <w:spacing w:after="0"/>
        <w:rPr>
          <w:rFonts w:ascii="Consolas" w:hAnsi="Consolas"/>
        </w:rPr>
      </w:pPr>
      <w:r w:rsidRPr="00BD571E">
        <w:rPr>
          <w:rFonts w:ascii="Consolas" w:hAnsi="Consolas"/>
        </w:rPr>
        <w:t xml:space="preserve">    </w:t>
      </w:r>
      <w:r w:rsidR="001D5D7B" w:rsidRPr="00BD571E">
        <w:rPr>
          <w:rFonts w:ascii="Consolas" w:hAnsi="Consolas"/>
        </w:rPr>
        <w:t>"&lt;adgroup_id&gt;":</w:t>
      </w:r>
      <w:r w:rsidRPr="00BD571E">
        <w:rPr>
          <w:rFonts w:ascii="Consolas" w:hAnsi="Consolas"/>
        </w:rPr>
        <w:t xml:space="preserve"> </w:t>
      </w:r>
      <w:r w:rsidR="001D5D7B" w:rsidRPr="00BD571E">
        <w:rPr>
          <w:rFonts w:ascii="Consolas" w:hAnsi="Consolas"/>
        </w:rPr>
        <w:t>[</w:t>
      </w:r>
    </w:p>
    <w:p w14:paraId="6433AFDB" w14:textId="555D00CF" w:rsidR="001D5D7B" w:rsidRPr="00BD571E" w:rsidRDefault="009847D4" w:rsidP="00DB367D">
      <w:pPr>
        <w:spacing w:after="0"/>
        <w:rPr>
          <w:rFonts w:ascii="Consolas" w:hAnsi="Consolas"/>
        </w:rPr>
      </w:pPr>
      <w:r w:rsidRPr="00BD571E">
        <w:rPr>
          <w:rFonts w:ascii="Consolas" w:hAnsi="Consolas"/>
        </w:rPr>
        <w:t xml:space="preserve">        </w:t>
      </w:r>
      <w:r w:rsidR="001D5D7B" w:rsidRPr="00BD571E">
        <w:rPr>
          <w:rFonts w:ascii="Consolas" w:hAnsi="Consolas"/>
        </w:rPr>
        <w:t>{</w:t>
      </w:r>
    </w:p>
    <w:p w14:paraId="2DEE6151" w14:textId="21952847" w:rsidR="001D5D7B" w:rsidRPr="00BD571E" w:rsidRDefault="009847D4" w:rsidP="00DB367D">
      <w:pPr>
        <w:spacing w:after="0"/>
        <w:rPr>
          <w:rFonts w:ascii="Consolas" w:hAnsi="Consolas"/>
        </w:rPr>
      </w:pPr>
      <w:r w:rsidRPr="00BD571E">
        <w:rPr>
          <w:rFonts w:ascii="Consolas" w:hAnsi="Consolas"/>
        </w:rPr>
        <w:t xml:space="preserve">            </w:t>
      </w:r>
      <w:r w:rsidR="001D5D7B" w:rsidRPr="00BD571E">
        <w:rPr>
          <w:rFonts w:ascii="Consolas" w:hAnsi="Consolas"/>
        </w:rPr>
        <w:t>"RoleId":</w:t>
      </w:r>
      <w:r w:rsidRPr="00BD571E">
        <w:rPr>
          <w:rFonts w:ascii="Consolas" w:hAnsi="Consolas"/>
        </w:rPr>
        <w:t xml:space="preserve"> </w:t>
      </w:r>
      <w:r w:rsidR="001D5D7B" w:rsidRPr="00BD571E">
        <w:rPr>
          <w:rFonts w:ascii="Consolas" w:hAnsi="Consolas"/>
        </w:rPr>
        <w:t>""</w:t>
      </w:r>
    </w:p>
    <w:p w14:paraId="2D182476" w14:textId="22A4EA6E" w:rsidR="001D5D7B" w:rsidRPr="00BD571E" w:rsidRDefault="009847D4" w:rsidP="00DB367D">
      <w:pPr>
        <w:spacing w:after="0"/>
        <w:rPr>
          <w:rFonts w:ascii="Consolas" w:hAnsi="Consolas"/>
        </w:rPr>
      </w:pPr>
      <w:r w:rsidRPr="00BD571E">
        <w:rPr>
          <w:rFonts w:ascii="Consolas" w:hAnsi="Consolas"/>
        </w:rPr>
        <w:t xml:space="preserve">        </w:t>
      </w:r>
      <w:r w:rsidR="001D5D7B" w:rsidRPr="00BD571E">
        <w:rPr>
          <w:rFonts w:ascii="Consolas" w:hAnsi="Consolas"/>
        </w:rPr>
        <w:t>}</w:t>
      </w:r>
    </w:p>
    <w:p w14:paraId="123B9A03" w14:textId="5A931C36" w:rsidR="001D5D7B" w:rsidRPr="00BD571E" w:rsidRDefault="009847D4" w:rsidP="00DB367D">
      <w:pPr>
        <w:spacing w:after="0"/>
        <w:rPr>
          <w:rFonts w:ascii="Consolas" w:hAnsi="Consolas"/>
        </w:rPr>
      </w:pPr>
      <w:r w:rsidRPr="00BD571E">
        <w:rPr>
          <w:rFonts w:ascii="Consolas" w:hAnsi="Consolas"/>
        </w:rPr>
        <w:t xml:space="preserve">    </w:t>
      </w:r>
      <w:r w:rsidR="001D5D7B" w:rsidRPr="00BD571E">
        <w:rPr>
          <w:rFonts w:ascii="Consolas" w:hAnsi="Consolas"/>
        </w:rPr>
        <w:t>],</w:t>
      </w:r>
    </w:p>
    <w:p w14:paraId="13902216" w14:textId="69023E18" w:rsidR="001D5D7B" w:rsidRPr="00BD571E" w:rsidRDefault="009847D4" w:rsidP="00DB367D">
      <w:pPr>
        <w:spacing w:after="0"/>
        <w:rPr>
          <w:rFonts w:ascii="Consolas" w:hAnsi="Consolas"/>
        </w:rPr>
      </w:pPr>
      <w:r w:rsidRPr="00BD571E">
        <w:rPr>
          <w:rFonts w:ascii="Consolas" w:hAnsi="Consolas"/>
        </w:rPr>
        <w:t xml:space="preserve">    </w:t>
      </w:r>
      <w:r w:rsidR="001D5D7B" w:rsidRPr="00BD571E">
        <w:rPr>
          <w:rFonts w:ascii="Consolas" w:hAnsi="Consolas"/>
        </w:rPr>
        <w:t>"&lt;adgroup_id&gt;":</w:t>
      </w:r>
      <w:r w:rsidRPr="00BD571E">
        <w:rPr>
          <w:rFonts w:ascii="Consolas" w:hAnsi="Consolas"/>
        </w:rPr>
        <w:t xml:space="preserve"> </w:t>
      </w:r>
      <w:r w:rsidR="001D5D7B" w:rsidRPr="00BD571E">
        <w:rPr>
          <w:rFonts w:ascii="Consolas" w:hAnsi="Consolas"/>
        </w:rPr>
        <w:t>[</w:t>
      </w:r>
    </w:p>
    <w:p w14:paraId="1B7853ED" w14:textId="54C3BED4" w:rsidR="001D5D7B" w:rsidRPr="00BD571E" w:rsidRDefault="009847D4" w:rsidP="00DB367D">
      <w:pPr>
        <w:spacing w:after="0"/>
        <w:rPr>
          <w:rFonts w:ascii="Consolas" w:hAnsi="Consolas"/>
        </w:rPr>
      </w:pPr>
      <w:r w:rsidRPr="00BD571E">
        <w:rPr>
          <w:rFonts w:ascii="Consolas" w:hAnsi="Consolas"/>
        </w:rPr>
        <w:t xml:space="preserve">        </w:t>
      </w:r>
      <w:r w:rsidR="001D5D7B" w:rsidRPr="00BD571E">
        <w:rPr>
          <w:rFonts w:ascii="Consolas" w:hAnsi="Consolas"/>
        </w:rPr>
        <w:t>{</w:t>
      </w:r>
    </w:p>
    <w:p w14:paraId="72386BD5" w14:textId="60AECD5A" w:rsidR="001D5D7B" w:rsidRPr="00BD571E" w:rsidRDefault="009847D4" w:rsidP="00DB367D">
      <w:pPr>
        <w:spacing w:after="0"/>
        <w:rPr>
          <w:rFonts w:ascii="Consolas" w:hAnsi="Consolas"/>
        </w:rPr>
      </w:pPr>
      <w:r w:rsidRPr="00BD571E">
        <w:rPr>
          <w:rFonts w:ascii="Consolas" w:hAnsi="Consolas"/>
        </w:rPr>
        <w:t xml:space="preserve">            </w:t>
      </w:r>
      <w:r w:rsidR="001D5D7B" w:rsidRPr="00BD571E">
        <w:rPr>
          <w:rFonts w:ascii="Consolas" w:hAnsi="Consolas"/>
        </w:rPr>
        <w:t>"RoleId":</w:t>
      </w:r>
      <w:r w:rsidRPr="00BD571E">
        <w:rPr>
          <w:rFonts w:ascii="Consolas" w:hAnsi="Consolas"/>
        </w:rPr>
        <w:t xml:space="preserve"> </w:t>
      </w:r>
      <w:r w:rsidR="001D5D7B" w:rsidRPr="00BD571E">
        <w:rPr>
          <w:rFonts w:ascii="Consolas" w:hAnsi="Consolas"/>
        </w:rPr>
        <w:t>""</w:t>
      </w:r>
    </w:p>
    <w:p w14:paraId="798DC82E" w14:textId="2C0DF6C7" w:rsidR="001D5D7B" w:rsidRPr="00BD571E" w:rsidRDefault="009847D4" w:rsidP="00DB367D">
      <w:pPr>
        <w:spacing w:after="0"/>
        <w:rPr>
          <w:rFonts w:ascii="Consolas" w:hAnsi="Consolas"/>
        </w:rPr>
      </w:pPr>
      <w:r w:rsidRPr="00BD571E">
        <w:rPr>
          <w:rFonts w:ascii="Consolas" w:hAnsi="Consolas"/>
        </w:rPr>
        <w:t xml:space="preserve">        </w:t>
      </w:r>
      <w:r w:rsidR="001D5D7B" w:rsidRPr="00BD571E">
        <w:rPr>
          <w:rFonts w:ascii="Consolas" w:hAnsi="Consolas"/>
        </w:rPr>
        <w:t>}</w:t>
      </w:r>
    </w:p>
    <w:p w14:paraId="4F458C03" w14:textId="06A72A45" w:rsidR="001D5D7B" w:rsidRPr="00BD571E" w:rsidRDefault="009847D4" w:rsidP="00DB367D">
      <w:pPr>
        <w:spacing w:after="0"/>
        <w:rPr>
          <w:rFonts w:ascii="Consolas" w:hAnsi="Consolas"/>
        </w:rPr>
      </w:pPr>
      <w:r w:rsidRPr="00BD571E">
        <w:rPr>
          <w:rFonts w:ascii="Consolas" w:hAnsi="Consolas"/>
        </w:rPr>
        <w:t xml:space="preserve">    </w:t>
      </w:r>
      <w:r w:rsidR="001D5D7B" w:rsidRPr="00BD571E">
        <w:rPr>
          <w:rFonts w:ascii="Consolas" w:hAnsi="Consolas"/>
        </w:rPr>
        <w:t>]</w:t>
      </w:r>
    </w:p>
    <w:p w14:paraId="3A19404F" w14:textId="77777777" w:rsidR="001D5D7B" w:rsidRPr="00BD571E" w:rsidRDefault="001D5D7B" w:rsidP="00DB367D">
      <w:pPr>
        <w:spacing w:after="0"/>
        <w:rPr>
          <w:rFonts w:ascii="Consolas" w:hAnsi="Consolas"/>
        </w:rPr>
      </w:pPr>
      <w:r w:rsidRPr="00BD571E">
        <w:rPr>
          <w:rFonts w:ascii="Consolas" w:hAnsi="Consolas"/>
        </w:rPr>
        <w:t>}</w:t>
      </w:r>
    </w:p>
    <w:p w14:paraId="460A9F82" w14:textId="50DC57BE" w:rsidR="00597F85" w:rsidRDefault="005A44F9" w:rsidP="005A44F9">
      <w:pPr>
        <w:pStyle w:val="Heading3"/>
      </w:pPr>
      <w:r>
        <w:t>Result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648"/>
        <w:gridCol w:w="8852"/>
      </w:tblGrid>
      <w:tr w:rsidR="005A44F9" w:rsidRPr="005A44F9" w14:paraId="2DC23A6C" w14:textId="77777777" w:rsidTr="005A44F9">
        <w:tc>
          <w:tcPr>
            <w:tcW w:w="17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266F595C" w14:textId="77777777" w:rsidR="005A44F9" w:rsidRPr="005A44F9" w:rsidRDefault="005A44F9" w:rsidP="005A44F9">
            <w:pPr>
              <w:spacing w:after="0"/>
              <w:rPr>
                <w:b/>
                <w:bCs/>
              </w:rPr>
            </w:pPr>
            <w:r w:rsidRPr="005A44F9">
              <w:rPr>
                <w:b/>
                <w:bCs/>
              </w:rPr>
              <w:t>HTTP Code</w:t>
            </w:r>
          </w:p>
        </w:tc>
        <w:tc>
          <w:tcPr>
            <w:tcW w:w="57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18C3E203" w14:textId="77777777" w:rsidR="005A44F9" w:rsidRPr="005A44F9" w:rsidRDefault="005A44F9" w:rsidP="005A44F9">
            <w:pPr>
              <w:spacing w:after="0"/>
              <w:rPr>
                <w:b/>
                <w:bCs/>
              </w:rPr>
            </w:pPr>
            <w:r w:rsidRPr="005A44F9">
              <w:rPr>
                <w:b/>
                <w:bCs/>
              </w:rPr>
              <w:t>Result Description</w:t>
            </w:r>
          </w:p>
        </w:tc>
      </w:tr>
      <w:tr w:rsidR="005A44F9" w:rsidRPr="005A44F9" w14:paraId="727B15CD" w14:textId="77777777">
        <w:tc>
          <w:tcPr>
            <w:tcW w:w="17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0F4816F5" w14:textId="77777777" w:rsidR="005A44F9" w:rsidRPr="005A44F9" w:rsidRDefault="005A44F9" w:rsidP="005A44F9">
            <w:pPr>
              <w:spacing w:after="0"/>
            </w:pPr>
            <w:r w:rsidRPr="005A44F9">
              <w:t>200</w:t>
            </w:r>
          </w:p>
        </w:tc>
        <w:tc>
          <w:tcPr>
            <w:tcW w:w="57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5BA560B0" w14:textId="022E34EC" w:rsidR="005A44F9" w:rsidRPr="005A44F9" w:rsidRDefault="005A44F9" w:rsidP="005A44F9">
            <w:pPr>
              <w:spacing w:after="0"/>
            </w:pPr>
            <w:r w:rsidRPr="005A44F9">
              <w:t xml:space="preserve">The key is AD Group Id and value is the list of </w:t>
            </w:r>
            <w:r w:rsidR="008E0A86">
              <w:t>IAI</w:t>
            </w:r>
            <w:r w:rsidRPr="005A44F9">
              <w:t xml:space="preserve"> Roles</w:t>
            </w:r>
          </w:p>
        </w:tc>
      </w:tr>
    </w:tbl>
    <w:p w14:paraId="2CA693D2" w14:textId="0AB64C7B" w:rsidR="005A44F9" w:rsidRDefault="005A44F9" w:rsidP="005A44F9">
      <w:pPr>
        <w:pStyle w:val="Heading3"/>
      </w:pPr>
      <w:r>
        <w:t>Error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5"/>
        <w:gridCol w:w="2707"/>
        <w:gridCol w:w="6938"/>
      </w:tblGrid>
      <w:tr w:rsidR="005A44F9" w:rsidRPr="005A44F9" w14:paraId="7838E79D" w14:textId="77777777" w:rsidTr="00FC68A1">
        <w:tc>
          <w:tcPr>
            <w:tcW w:w="1750" w:type="dxa"/>
            <w:shd w:val="clear" w:color="auto" w:fill="D9D9D9" w:themeFill="background1" w:themeFillShade="D9"/>
            <w:vAlign w:val="center"/>
            <w:hideMark/>
          </w:tcPr>
          <w:p w14:paraId="3E84BAC6" w14:textId="77777777" w:rsidR="005A44F9" w:rsidRPr="005A44F9" w:rsidRDefault="005A44F9" w:rsidP="005A44F9">
            <w:pPr>
              <w:spacing w:after="0"/>
            </w:pPr>
            <w:r w:rsidRPr="005A44F9">
              <w:t>HTTP Code</w:t>
            </w:r>
          </w:p>
        </w:tc>
        <w:tc>
          <w:tcPr>
            <w:tcW w:w="2540" w:type="dxa"/>
            <w:shd w:val="clear" w:color="auto" w:fill="D9D9D9" w:themeFill="background1" w:themeFillShade="D9"/>
            <w:vAlign w:val="center"/>
            <w:hideMark/>
          </w:tcPr>
          <w:p w14:paraId="04FE032B" w14:textId="77777777" w:rsidR="005A44F9" w:rsidRPr="005A44F9" w:rsidRDefault="005A44F9" w:rsidP="005A44F9">
            <w:pPr>
              <w:spacing w:after="0"/>
            </w:pPr>
            <w:r w:rsidRPr="005A44F9">
              <w:t>Error Code</w:t>
            </w:r>
          </w:p>
        </w:tc>
        <w:tc>
          <w:tcPr>
            <w:tcW w:w="6511" w:type="dxa"/>
            <w:shd w:val="clear" w:color="auto" w:fill="D9D9D9" w:themeFill="background1" w:themeFillShade="D9"/>
            <w:vAlign w:val="center"/>
            <w:hideMark/>
          </w:tcPr>
          <w:p w14:paraId="1FCC35CE" w14:textId="77777777" w:rsidR="005A44F9" w:rsidRPr="005A44F9" w:rsidRDefault="005A44F9" w:rsidP="005A44F9">
            <w:pPr>
              <w:spacing w:after="0"/>
            </w:pPr>
            <w:r w:rsidRPr="005A44F9">
              <w:t>Error Description</w:t>
            </w:r>
          </w:p>
        </w:tc>
      </w:tr>
      <w:tr w:rsidR="005A44F9" w:rsidRPr="005A44F9" w14:paraId="284869E7" w14:textId="77777777" w:rsidTr="00FC68A1">
        <w:tc>
          <w:tcPr>
            <w:tcW w:w="1750" w:type="dxa"/>
            <w:vAlign w:val="center"/>
            <w:hideMark/>
          </w:tcPr>
          <w:p w14:paraId="3A1A72B0" w14:textId="77777777" w:rsidR="005A44F9" w:rsidRPr="005A44F9" w:rsidRDefault="005A44F9" w:rsidP="005A44F9">
            <w:pPr>
              <w:spacing w:after="0"/>
            </w:pPr>
            <w:r w:rsidRPr="005A44F9">
              <w:t>500</w:t>
            </w:r>
          </w:p>
        </w:tc>
        <w:tc>
          <w:tcPr>
            <w:tcW w:w="2540" w:type="dxa"/>
            <w:vAlign w:val="center"/>
            <w:hideMark/>
          </w:tcPr>
          <w:p w14:paraId="23AE9F22" w14:textId="77777777" w:rsidR="005A44F9" w:rsidRPr="005A44F9" w:rsidRDefault="005A44F9" w:rsidP="005A44F9">
            <w:pPr>
              <w:spacing w:after="0"/>
            </w:pPr>
            <w:r w:rsidRPr="005A44F9">
              <w:t>500</w:t>
            </w:r>
          </w:p>
        </w:tc>
        <w:tc>
          <w:tcPr>
            <w:tcW w:w="6511" w:type="dxa"/>
            <w:vAlign w:val="center"/>
            <w:hideMark/>
          </w:tcPr>
          <w:p w14:paraId="7D1BA2FB" w14:textId="77777777" w:rsidR="005A44F9" w:rsidRPr="005A44F9" w:rsidRDefault="005A44F9" w:rsidP="005A44F9">
            <w:pPr>
              <w:spacing w:after="0"/>
            </w:pPr>
            <w:r w:rsidRPr="005A44F9">
              <w:t>Generic Error</w:t>
            </w:r>
          </w:p>
        </w:tc>
      </w:tr>
      <w:tr w:rsidR="005A44F9" w:rsidRPr="005A44F9" w14:paraId="23B2AF85" w14:textId="77777777" w:rsidTr="00FC68A1">
        <w:tc>
          <w:tcPr>
            <w:tcW w:w="1750" w:type="dxa"/>
            <w:vAlign w:val="center"/>
            <w:hideMark/>
          </w:tcPr>
          <w:p w14:paraId="7D1379FD" w14:textId="77777777" w:rsidR="005A44F9" w:rsidRPr="005A44F9" w:rsidRDefault="005A44F9" w:rsidP="005A44F9">
            <w:pPr>
              <w:spacing w:after="0"/>
            </w:pPr>
            <w:r w:rsidRPr="005A44F9">
              <w:t>400</w:t>
            </w:r>
          </w:p>
        </w:tc>
        <w:tc>
          <w:tcPr>
            <w:tcW w:w="2540" w:type="dxa"/>
            <w:vAlign w:val="center"/>
            <w:hideMark/>
          </w:tcPr>
          <w:p w14:paraId="6F3BCC27" w14:textId="77777777" w:rsidR="005A44F9" w:rsidRPr="005A44F9" w:rsidRDefault="005A44F9" w:rsidP="005A44F9">
            <w:pPr>
              <w:spacing w:after="0"/>
            </w:pPr>
            <w:r w:rsidRPr="005A44F9">
              <w:t>401</w:t>
            </w:r>
          </w:p>
        </w:tc>
        <w:tc>
          <w:tcPr>
            <w:tcW w:w="6511" w:type="dxa"/>
            <w:vAlign w:val="center"/>
            <w:hideMark/>
          </w:tcPr>
          <w:p w14:paraId="6BA13D1F" w14:textId="32312CDC" w:rsidR="005A44F9" w:rsidRPr="005A44F9" w:rsidRDefault="005A44F9" w:rsidP="005A44F9">
            <w:pPr>
              <w:spacing w:after="0"/>
              <w:ind w:left="360"/>
            </w:pPr>
            <w:r w:rsidRPr="005A44F9">
              <w:t>Unauthorized User</w:t>
            </w:r>
            <w:r>
              <w:t xml:space="preserve"> / </w:t>
            </w:r>
            <w:r w:rsidR="00CF79F3">
              <w:t xml:space="preserve">Header Token </w:t>
            </w:r>
            <w:r w:rsidRPr="005A44F9">
              <w:t>could be missing</w:t>
            </w:r>
          </w:p>
        </w:tc>
      </w:tr>
      <w:tr w:rsidR="005A44F9" w:rsidRPr="005A44F9" w14:paraId="3DDDEBDC" w14:textId="77777777" w:rsidTr="00FC68A1">
        <w:tc>
          <w:tcPr>
            <w:tcW w:w="1750" w:type="dxa"/>
            <w:vAlign w:val="center"/>
            <w:hideMark/>
          </w:tcPr>
          <w:p w14:paraId="19045277" w14:textId="77777777" w:rsidR="005A44F9" w:rsidRPr="005A44F9" w:rsidRDefault="005A44F9" w:rsidP="005A44F9">
            <w:pPr>
              <w:spacing w:after="0"/>
            </w:pPr>
            <w:r w:rsidRPr="005A44F9">
              <w:t>400</w:t>
            </w:r>
          </w:p>
        </w:tc>
        <w:tc>
          <w:tcPr>
            <w:tcW w:w="2540" w:type="dxa"/>
            <w:vAlign w:val="center"/>
            <w:hideMark/>
          </w:tcPr>
          <w:p w14:paraId="55DC6E34" w14:textId="77777777" w:rsidR="005A44F9" w:rsidRPr="005A44F9" w:rsidRDefault="005A44F9" w:rsidP="005A44F9">
            <w:pPr>
              <w:spacing w:after="0"/>
            </w:pPr>
            <w:r w:rsidRPr="005A44F9">
              <w:t>400</w:t>
            </w:r>
          </w:p>
        </w:tc>
        <w:tc>
          <w:tcPr>
            <w:tcW w:w="6511" w:type="dxa"/>
            <w:vAlign w:val="center"/>
            <w:hideMark/>
          </w:tcPr>
          <w:p w14:paraId="047CABF8" w14:textId="77777777" w:rsidR="005A44F9" w:rsidRPr="005A44F9" w:rsidRDefault="005A44F9" w:rsidP="005A44F9">
            <w:pPr>
              <w:spacing w:after="0"/>
            </w:pPr>
            <w:r w:rsidRPr="005A44F9">
              <w:t>Bad request</w:t>
            </w:r>
          </w:p>
        </w:tc>
      </w:tr>
    </w:tbl>
    <w:p w14:paraId="2C43D554" w14:textId="77777777" w:rsidR="005A44F9" w:rsidRDefault="005A44F9" w:rsidP="00972984">
      <w:pPr>
        <w:pStyle w:val="Heading2"/>
        <w:sectPr w:rsidR="005A44F9" w:rsidSect="005A2B2B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230BCB05" w14:textId="595A025F" w:rsidR="00FC0AC5" w:rsidRPr="00FC0AC5" w:rsidRDefault="00595B1C" w:rsidP="00972984">
      <w:pPr>
        <w:pStyle w:val="Heading2"/>
      </w:pPr>
      <w:bookmarkStart w:id="71" w:name="_Toc217392203"/>
      <w:r w:rsidRPr="00DB367D">
        <w:t>GET-</w:t>
      </w:r>
      <w:r w:rsidR="009847D4">
        <w:t xml:space="preserve"> </w:t>
      </w:r>
      <w:r w:rsidRPr="00DB367D">
        <w:t>GetUserRoleMappings</w:t>
      </w:r>
      <w:bookmarkEnd w:id="71"/>
    </w:p>
    <w:p w14:paraId="432C220A" w14:textId="3D06A6EE" w:rsidR="00595B1C" w:rsidRDefault="00595B1C" w:rsidP="00595B1C">
      <w:r>
        <w:t>This</w:t>
      </w:r>
      <w:r w:rsidR="009847D4">
        <w:t xml:space="preserve"> </w:t>
      </w:r>
      <w:r w:rsidRPr="0387F8AB">
        <w:t>API</w:t>
      </w:r>
      <w:r w:rsidR="009847D4">
        <w:t xml:space="preserve"> </w:t>
      </w:r>
      <w:r w:rsidRPr="0387F8AB">
        <w:t>is</w:t>
      </w:r>
      <w:r w:rsidR="009847D4">
        <w:t xml:space="preserve"> </w:t>
      </w:r>
      <w:r>
        <w:t>used</w:t>
      </w:r>
      <w:r w:rsidR="009847D4">
        <w:t xml:space="preserve"> </w:t>
      </w:r>
      <w:r>
        <w:t>to</w:t>
      </w:r>
      <w:r w:rsidR="009847D4">
        <w:t xml:space="preserve"> </w:t>
      </w:r>
      <w:r>
        <w:t>fetch</w:t>
      </w:r>
      <w:r w:rsidR="009847D4">
        <w:t xml:space="preserve"> </w:t>
      </w:r>
      <w:r w:rsidR="001B53F7">
        <w:t>a</w:t>
      </w:r>
      <w:r w:rsidR="009847D4">
        <w:t xml:space="preserve"> </w:t>
      </w:r>
      <w:r>
        <w:t>list</w:t>
      </w:r>
      <w:r w:rsidR="009847D4">
        <w:t xml:space="preserve"> </w:t>
      </w:r>
      <w:r>
        <w:t>of</w:t>
      </w:r>
      <w:r w:rsidR="009847D4">
        <w:t xml:space="preserve"> </w:t>
      </w:r>
      <w:r w:rsidR="008E0A86">
        <w:t>IAI</w:t>
      </w:r>
      <w:r w:rsidR="009847D4">
        <w:t xml:space="preserve"> </w:t>
      </w:r>
      <w:r>
        <w:t>Roles</w:t>
      </w:r>
      <w:r w:rsidR="009847D4">
        <w:t xml:space="preserve"> </w:t>
      </w:r>
      <w:r>
        <w:t>based</w:t>
      </w:r>
      <w:r w:rsidR="009847D4">
        <w:t xml:space="preserve"> </w:t>
      </w:r>
      <w:r>
        <w:t>on</w:t>
      </w:r>
      <w:r w:rsidR="009847D4">
        <w:t xml:space="preserve"> </w:t>
      </w:r>
      <w:r>
        <w:t>User</w:t>
      </w:r>
      <w:r w:rsidR="009847D4">
        <w:t xml:space="preserve"> </w:t>
      </w:r>
      <w:r>
        <w:t>ID</w:t>
      </w:r>
      <w:r w:rsidRPr="0387F8AB">
        <w:t>.</w:t>
      </w:r>
      <w:r w:rsidR="009847D4">
        <w:t xml:space="preserve"> </w:t>
      </w:r>
      <w:r>
        <w:t>If</w:t>
      </w:r>
      <w:r w:rsidR="009847D4">
        <w:t xml:space="preserve"> </w:t>
      </w:r>
      <w:r w:rsidR="001B53F7">
        <w:t>the</w:t>
      </w:r>
      <w:r w:rsidR="009847D4">
        <w:t xml:space="preserve"> </w:t>
      </w:r>
      <w:r>
        <w:t>User</w:t>
      </w:r>
      <w:r w:rsidR="009847D4">
        <w:t xml:space="preserve"> </w:t>
      </w:r>
      <w:r>
        <w:t>ID</w:t>
      </w:r>
      <w:r w:rsidR="009847D4">
        <w:t xml:space="preserve"> </w:t>
      </w:r>
      <w:r>
        <w:t>is</w:t>
      </w:r>
      <w:r w:rsidR="009847D4">
        <w:t xml:space="preserve"> </w:t>
      </w:r>
      <w:r>
        <w:t>invalid,</w:t>
      </w:r>
      <w:r w:rsidR="009847D4">
        <w:t xml:space="preserve"> </w:t>
      </w:r>
      <w:r w:rsidR="001B53F7">
        <w:t>an</w:t>
      </w:r>
      <w:r w:rsidR="009847D4">
        <w:t xml:space="preserve"> </w:t>
      </w:r>
      <w:r>
        <w:t>empty</w:t>
      </w:r>
      <w:r w:rsidR="009847D4">
        <w:t xml:space="preserve"> </w:t>
      </w:r>
      <w:r>
        <w:t>list</w:t>
      </w:r>
      <w:r w:rsidR="009847D4">
        <w:t xml:space="preserve"> </w:t>
      </w:r>
      <w:r>
        <w:t>will</w:t>
      </w:r>
      <w:r w:rsidR="009847D4">
        <w:t xml:space="preserve"> </w:t>
      </w:r>
      <w:r>
        <w:t>be</w:t>
      </w:r>
      <w:r w:rsidR="009847D4">
        <w:t xml:space="preserve"> </w:t>
      </w:r>
      <w:r>
        <w:t>returned.</w:t>
      </w:r>
    </w:p>
    <w:p w14:paraId="21EA017C" w14:textId="77777777" w:rsidR="00FC68A1" w:rsidRDefault="00FC68A1" w:rsidP="00FC68A1">
      <w:pPr>
        <w:pStyle w:val="Heading3"/>
      </w:pPr>
      <w:r>
        <w:t>API Precondition</w:t>
      </w:r>
    </w:p>
    <w:p w14:paraId="3E9A19AB" w14:textId="2B66CD98" w:rsidR="00595B1C" w:rsidRDefault="00595B1C" w:rsidP="00595B1C">
      <w:r w:rsidRPr="0387F8AB">
        <w:t>To</w:t>
      </w:r>
      <w:r w:rsidR="009847D4">
        <w:t xml:space="preserve"> </w:t>
      </w:r>
      <w:r w:rsidRPr="0387F8AB">
        <w:t>fetch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response</w:t>
      </w:r>
      <w:r w:rsidR="009847D4">
        <w:t xml:space="preserve"> </w:t>
      </w:r>
      <w:r w:rsidRPr="0387F8AB">
        <w:t>from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APIs,</w:t>
      </w:r>
      <w:r w:rsidR="009847D4">
        <w:t xml:space="preserve"> </w:t>
      </w:r>
      <w:r w:rsidR="00A7137C">
        <w:t>the</w:t>
      </w:r>
      <w:r w:rsidR="009847D4">
        <w:t xml:space="preserve"> </w:t>
      </w:r>
      <w:r w:rsidRPr="0387F8AB">
        <w:t>following</w:t>
      </w:r>
      <w:r w:rsidR="009847D4">
        <w:t xml:space="preserve"> </w:t>
      </w:r>
      <w:r w:rsidRPr="0387F8AB">
        <w:t>entities</w:t>
      </w:r>
      <w:r w:rsidR="009847D4">
        <w:t xml:space="preserve"> </w:t>
      </w:r>
      <w:r w:rsidRPr="0387F8AB">
        <w:t>must</w:t>
      </w:r>
      <w:r w:rsidR="009847D4">
        <w:t xml:space="preserve"> </w:t>
      </w:r>
      <w:r w:rsidRPr="0387F8AB">
        <w:t>exist.</w:t>
      </w:r>
      <w:r w:rsidR="009847D4">
        <w:t xml:space="preserve"> </w:t>
      </w:r>
    </w:p>
    <w:p w14:paraId="38D7861F" w14:textId="280C3185" w:rsidR="00595B1C" w:rsidRDefault="00595B1C" w:rsidP="00593A85">
      <w:pPr>
        <w:numPr>
          <w:ilvl w:val="0"/>
          <w:numId w:val="20"/>
        </w:numPr>
        <w:spacing w:after="0"/>
      </w:pPr>
      <w:r w:rsidRPr="0387F8AB">
        <w:t>Authorization</w:t>
      </w:r>
      <w:r w:rsidR="009847D4">
        <w:t xml:space="preserve"> </w:t>
      </w:r>
      <w:r w:rsidRPr="0387F8AB">
        <w:t>token</w:t>
      </w:r>
      <w:r w:rsidR="009847D4">
        <w:t xml:space="preserve"> </w:t>
      </w:r>
    </w:p>
    <w:p w14:paraId="3F41144D" w14:textId="77777777" w:rsidR="00595B1C" w:rsidRDefault="00595B1C" w:rsidP="006C508D">
      <w:pPr>
        <w:numPr>
          <w:ilvl w:val="0"/>
          <w:numId w:val="20"/>
        </w:numPr>
        <w:spacing w:after="240"/>
      </w:pPr>
      <w:r w:rsidRPr="0387F8AB">
        <w:t>userId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950"/>
        <w:gridCol w:w="7550"/>
      </w:tblGrid>
      <w:tr w:rsidR="00595B1C" w14:paraId="0BF91FCA" w14:textId="77777777" w:rsidTr="005A44F9">
        <w:trPr>
          <w:trHeight w:val="165"/>
        </w:trPr>
        <w:tc>
          <w:tcPr>
            <w:tcW w:w="3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1A83E7B" w14:textId="77777777" w:rsidR="00595B1C" w:rsidRDefault="00595B1C" w:rsidP="00DB367D">
            <w:pPr>
              <w:spacing w:after="0"/>
            </w:pPr>
            <w:r w:rsidRPr="0387F8AB">
              <w:t>PROTOCOL</w:t>
            </w:r>
          </w:p>
        </w:tc>
        <w:tc>
          <w:tcPr>
            <w:tcW w:w="7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71B9FF" w14:textId="77777777" w:rsidR="00595B1C" w:rsidRPr="00B14D79" w:rsidRDefault="00595B1C" w:rsidP="00DB367D">
            <w:pPr>
              <w:spacing w:after="0"/>
              <w:rPr>
                <w:rFonts w:ascii="Consolas" w:hAnsi="Consolas"/>
              </w:rPr>
            </w:pPr>
            <w:r w:rsidRPr="00B14D79">
              <w:rPr>
                <w:rFonts w:ascii="Consolas" w:hAnsi="Consolas"/>
              </w:rPr>
              <w:t>HTTPS</w:t>
            </w:r>
          </w:p>
        </w:tc>
      </w:tr>
      <w:tr w:rsidR="00595B1C" w14:paraId="0808B271" w14:textId="77777777" w:rsidTr="005A44F9">
        <w:trPr>
          <w:trHeight w:val="105"/>
        </w:trPr>
        <w:tc>
          <w:tcPr>
            <w:tcW w:w="3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F454C0A" w14:textId="5AE8D339" w:rsidR="00595B1C" w:rsidRDefault="00595B1C" w:rsidP="00DB367D">
            <w:pPr>
              <w:spacing w:after="0"/>
            </w:pPr>
            <w:r w:rsidRPr="0387F8AB">
              <w:t>PATH</w:t>
            </w:r>
            <w:r w:rsidR="009847D4">
              <w:t xml:space="preserve"> </w:t>
            </w:r>
            <w:r w:rsidR="008E0A86">
              <w:t>IAI</w:t>
            </w:r>
            <w:r w:rsidR="00CA236E">
              <w:t xml:space="preserve"> (Cognite)</w:t>
            </w:r>
            <w:r w:rsidR="00396F19">
              <w:t>(Public Exposure)</w:t>
            </w:r>
          </w:p>
        </w:tc>
        <w:tc>
          <w:tcPr>
            <w:tcW w:w="7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EF5124" w14:textId="70CD38F0" w:rsidR="00595B1C" w:rsidRPr="00B14D79" w:rsidRDefault="00595B1C" w:rsidP="00DB367D">
            <w:pPr>
              <w:spacing w:after="0"/>
              <w:rPr>
                <w:rFonts w:ascii="Consolas" w:hAnsi="Consolas"/>
                <w:color w:val="0563C1"/>
                <w:u w:val="single"/>
              </w:rPr>
            </w:pPr>
            <w:bookmarkStart w:id="72" w:name="OLE_LINK6"/>
            <w:r w:rsidRPr="00B14D79">
              <w:rPr>
                <w:rStyle w:val="Hyperlink"/>
                <w:rFonts w:ascii="Consolas" w:hAnsi="Consolas" w:cs="Graphik"/>
              </w:rPr>
              <w:t>https://apim-mw</w:t>
            </w:r>
            <w:r w:rsidR="00DC6C05" w:rsidRPr="00B14D79">
              <w:rPr>
                <w:rStyle w:val="Hyperlink"/>
                <w:rFonts w:ascii="Consolas" w:hAnsi="Consolas" w:cs="Graphik"/>
              </w:rPr>
              <w:t>-aot</w:t>
            </w:r>
            <w:r w:rsidRPr="00B14D79">
              <w:rPr>
                <w:rStyle w:val="Hyperlink"/>
                <w:rFonts w:ascii="Consolas" w:hAnsi="Consolas" w:cs="Graphik"/>
              </w:rPr>
              <w:t>-dev.azure-api.net/api/people-management/users/{</w:t>
            </w:r>
            <w:r w:rsidR="00585EA2" w:rsidRPr="00B14D79">
              <w:rPr>
                <w:rStyle w:val="Hyperlink"/>
                <w:rFonts w:ascii="Consolas" w:hAnsi="Consolas" w:cs="Graphik"/>
              </w:rPr>
              <w:t>U</w:t>
            </w:r>
            <w:r w:rsidRPr="00B14D79">
              <w:rPr>
                <w:rStyle w:val="Hyperlink"/>
                <w:rFonts w:ascii="Consolas" w:hAnsi="Consolas" w:cs="Graphik"/>
              </w:rPr>
              <w:t>serId}/directRoles</w:t>
            </w:r>
            <w:bookmarkEnd w:id="72"/>
          </w:p>
        </w:tc>
      </w:tr>
      <w:tr w:rsidR="002A50B2" w14:paraId="6A748D8E" w14:textId="77777777" w:rsidTr="005A44F9">
        <w:trPr>
          <w:trHeight w:val="105"/>
        </w:trPr>
        <w:tc>
          <w:tcPr>
            <w:tcW w:w="3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8B330ED" w14:textId="51DD99D0" w:rsidR="002A50B2" w:rsidRPr="0387F8AB" w:rsidRDefault="002A50B2" w:rsidP="00DB367D">
            <w:pPr>
              <w:spacing w:after="0"/>
            </w:pPr>
            <w:r>
              <w:t xml:space="preserve">PATH </w:t>
            </w:r>
            <w:r w:rsidR="008E0A86">
              <w:t>IAI</w:t>
            </w:r>
            <w:r w:rsidR="00CA236E">
              <w:t xml:space="preserve"> (</w:t>
            </w:r>
            <w:r>
              <w:t>Azure</w:t>
            </w:r>
            <w:r w:rsidR="00CA236E">
              <w:t>)</w:t>
            </w:r>
            <w:r w:rsidR="00396F19">
              <w:t>(Public Exposure)</w:t>
            </w:r>
          </w:p>
        </w:tc>
        <w:tc>
          <w:tcPr>
            <w:tcW w:w="7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68D9B3" w14:textId="3BCB7902" w:rsidR="002A50B2" w:rsidRPr="00B14D79" w:rsidRDefault="00785B63" w:rsidP="00DB367D">
            <w:pPr>
              <w:spacing w:after="0"/>
              <w:rPr>
                <w:rStyle w:val="Hyperlink"/>
                <w:rFonts w:ascii="Consolas" w:hAnsi="Consolas" w:cs="Graphik"/>
              </w:rPr>
            </w:pPr>
            <w:r w:rsidRPr="00B14D79">
              <w:rPr>
                <w:rStyle w:val="Hyperlink"/>
                <w:rFonts w:ascii="Consolas" w:hAnsi="Consolas" w:cs="Graphik"/>
              </w:rPr>
              <w:t>https://apim-aot-azure-dev.azure-api.net/api/people-management/users/{UserId}/directRoles</w:t>
            </w:r>
          </w:p>
        </w:tc>
      </w:tr>
      <w:tr w:rsidR="00595B1C" w14:paraId="1A4870D5" w14:textId="77777777" w:rsidTr="005A44F9">
        <w:trPr>
          <w:trHeight w:val="135"/>
        </w:trPr>
        <w:tc>
          <w:tcPr>
            <w:tcW w:w="3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0B23CCA" w14:textId="77777777" w:rsidR="00595B1C" w:rsidRDefault="00595B1C" w:rsidP="00DB367D">
            <w:pPr>
              <w:spacing w:after="0"/>
            </w:pPr>
            <w:r w:rsidRPr="0387F8AB">
              <w:t>METHOD</w:t>
            </w:r>
          </w:p>
        </w:tc>
        <w:tc>
          <w:tcPr>
            <w:tcW w:w="7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D303DF" w14:textId="77777777" w:rsidR="00595B1C" w:rsidRPr="00B14D79" w:rsidRDefault="00595B1C" w:rsidP="00DB367D">
            <w:pPr>
              <w:spacing w:after="0"/>
              <w:rPr>
                <w:rFonts w:ascii="Consolas" w:hAnsi="Consolas"/>
              </w:rPr>
            </w:pPr>
            <w:r w:rsidRPr="00B14D79">
              <w:rPr>
                <w:rFonts w:ascii="Consolas" w:hAnsi="Consolas"/>
              </w:rPr>
              <w:t>GET</w:t>
            </w:r>
          </w:p>
        </w:tc>
      </w:tr>
      <w:tr w:rsidR="00595B1C" w14:paraId="697F0FA1" w14:textId="77777777" w:rsidTr="005A44F9">
        <w:trPr>
          <w:trHeight w:val="240"/>
        </w:trPr>
        <w:tc>
          <w:tcPr>
            <w:tcW w:w="3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81D67A7" w14:textId="77BB0855" w:rsidR="00595B1C" w:rsidRDefault="00595B1C" w:rsidP="00DB367D">
            <w:pPr>
              <w:spacing w:after="0"/>
            </w:pPr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7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1E6E6C" w14:textId="1C810605" w:rsidR="00595B1C" w:rsidRPr="00B14D79" w:rsidRDefault="00595B1C" w:rsidP="00DB367D">
            <w:pPr>
              <w:spacing w:after="0"/>
              <w:rPr>
                <w:rFonts w:ascii="Consolas" w:hAnsi="Consolas"/>
              </w:rPr>
            </w:pPr>
            <w:r w:rsidRPr="00B14D79">
              <w:rPr>
                <w:rFonts w:ascii="Consolas" w:hAnsi="Consolas"/>
              </w:rPr>
              <w:t>application</w:t>
            </w:r>
            <w:r w:rsidR="009847D4" w:rsidRPr="00B14D79">
              <w:rPr>
                <w:rFonts w:ascii="Consolas" w:hAnsi="Consolas"/>
              </w:rPr>
              <w:t xml:space="preserve"> </w:t>
            </w:r>
            <w:r w:rsidRPr="00B14D79">
              <w:rPr>
                <w:rFonts w:ascii="Consolas" w:hAnsi="Consolas"/>
              </w:rPr>
              <w:t>/</w:t>
            </w:r>
            <w:r w:rsidR="009847D4" w:rsidRPr="00B14D79">
              <w:rPr>
                <w:rFonts w:ascii="Consolas" w:hAnsi="Consolas"/>
              </w:rPr>
              <w:t xml:space="preserve"> </w:t>
            </w:r>
            <w:r w:rsidRPr="00B14D79">
              <w:rPr>
                <w:rFonts w:ascii="Consolas" w:hAnsi="Consolas"/>
              </w:rPr>
              <w:t>json</w:t>
            </w:r>
          </w:p>
        </w:tc>
      </w:tr>
    </w:tbl>
    <w:p w14:paraId="4DD243A1" w14:textId="168EA9CD" w:rsidR="00595B1C" w:rsidRPr="00FC68A1" w:rsidRDefault="005A44F9" w:rsidP="00FC68A1">
      <w:pPr>
        <w:pStyle w:val="Heading3"/>
      </w:pPr>
      <w:r w:rsidRPr="00FC68A1">
        <w:t>Input Header</w:t>
      </w:r>
      <w:r w:rsidR="00FC68A1" w:rsidRPr="00FC68A1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747"/>
        <w:gridCol w:w="887"/>
        <w:gridCol w:w="1175"/>
      </w:tblGrid>
      <w:tr w:rsidR="005A44F9" w:rsidRPr="005A44F9" w14:paraId="5D227094" w14:textId="77777777" w:rsidTr="00FC68A1">
        <w:trPr>
          <w:trHeight w:val="360"/>
        </w:trPr>
        <w:tc>
          <w:tcPr>
            <w:tcW w:w="1700" w:type="dxa"/>
            <w:shd w:val="clear" w:color="auto" w:fill="D9D9D9" w:themeFill="background1" w:themeFillShade="D9"/>
            <w:vAlign w:val="center"/>
            <w:hideMark/>
          </w:tcPr>
          <w:p w14:paraId="12771F56" w14:textId="77777777" w:rsidR="005A44F9" w:rsidRPr="005A44F9" w:rsidRDefault="005A44F9" w:rsidP="005A44F9">
            <w:r w:rsidRPr="005A44F9">
              <w:t>Parameter</w:t>
            </w:r>
          </w:p>
        </w:tc>
        <w:tc>
          <w:tcPr>
            <w:tcW w:w="7740" w:type="dxa"/>
            <w:shd w:val="clear" w:color="auto" w:fill="D9D9D9" w:themeFill="background1" w:themeFillShade="D9"/>
            <w:vAlign w:val="center"/>
            <w:hideMark/>
          </w:tcPr>
          <w:p w14:paraId="7EF9D585" w14:textId="77777777" w:rsidR="005A44F9" w:rsidRPr="005A44F9" w:rsidRDefault="005A44F9" w:rsidP="005A44F9">
            <w:r w:rsidRPr="005A44F9">
              <w:t>Description</w:t>
            </w:r>
          </w:p>
        </w:tc>
        <w:tc>
          <w:tcPr>
            <w:tcW w:w="886" w:type="dxa"/>
            <w:shd w:val="clear" w:color="auto" w:fill="D9D9D9" w:themeFill="background1" w:themeFillShade="D9"/>
            <w:vAlign w:val="center"/>
            <w:hideMark/>
          </w:tcPr>
          <w:p w14:paraId="518140C2" w14:textId="77777777" w:rsidR="005A44F9" w:rsidRPr="005A44F9" w:rsidRDefault="005A44F9" w:rsidP="005A44F9">
            <w:r w:rsidRPr="005A44F9">
              <w:t>M/O</w:t>
            </w:r>
          </w:p>
        </w:tc>
        <w:tc>
          <w:tcPr>
            <w:tcW w:w="1174" w:type="dxa"/>
            <w:shd w:val="clear" w:color="auto" w:fill="D9D9D9" w:themeFill="background1" w:themeFillShade="D9"/>
            <w:vAlign w:val="center"/>
            <w:hideMark/>
          </w:tcPr>
          <w:p w14:paraId="669E2C9D" w14:textId="77777777" w:rsidR="005A44F9" w:rsidRPr="005A44F9" w:rsidRDefault="005A44F9" w:rsidP="005A44F9">
            <w:r w:rsidRPr="005A44F9">
              <w:t>Type</w:t>
            </w:r>
          </w:p>
        </w:tc>
      </w:tr>
      <w:tr w:rsidR="005A44F9" w:rsidRPr="005A44F9" w14:paraId="33AF2CED" w14:textId="77777777" w:rsidTr="00FC68A1">
        <w:trPr>
          <w:trHeight w:val="360"/>
        </w:trPr>
        <w:tc>
          <w:tcPr>
            <w:tcW w:w="1700" w:type="dxa"/>
            <w:vAlign w:val="center"/>
            <w:hideMark/>
          </w:tcPr>
          <w:p w14:paraId="0D45CD0A" w14:textId="77777777" w:rsidR="005A44F9" w:rsidRPr="005A44F9" w:rsidRDefault="005A44F9" w:rsidP="005A44F9">
            <w:r w:rsidRPr="005A44F9">
              <w:t>Authorization</w:t>
            </w:r>
          </w:p>
        </w:tc>
        <w:tc>
          <w:tcPr>
            <w:tcW w:w="7740" w:type="dxa"/>
            <w:vAlign w:val="center"/>
            <w:hideMark/>
          </w:tcPr>
          <w:p w14:paraId="49D7A1FE" w14:textId="77777777" w:rsidR="005A44F9" w:rsidRPr="005A44F9" w:rsidRDefault="005A44F9" w:rsidP="005A44F9">
            <w:r w:rsidRPr="005A44F9">
              <w:t xml:space="preserve">Token acquired from Azure AD based on the user credentials for further API calls. </w:t>
            </w:r>
          </w:p>
        </w:tc>
        <w:tc>
          <w:tcPr>
            <w:tcW w:w="886" w:type="dxa"/>
            <w:vAlign w:val="center"/>
            <w:hideMark/>
          </w:tcPr>
          <w:p w14:paraId="706E714D" w14:textId="77777777" w:rsidR="005A44F9" w:rsidRPr="005A44F9" w:rsidRDefault="005A44F9" w:rsidP="005A44F9">
            <w:r w:rsidRPr="005A44F9">
              <w:t>M</w:t>
            </w:r>
          </w:p>
        </w:tc>
        <w:tc>
          <w:tcPr>
            <w:tcW w:w="1174" w:type="dxa"/>
            <w:vAlign w:val="center"/>
            <w:hideMark/>
          </w:tcPr>
          <w:p w14:paraId="57FD839E" w14:textId="77777777" w:rsidR="005A44F9" w:rsidRPr="005A44F9" w:rsidRDefault="005A44F9" w:rsidP="005A44F9">
            <w:r w:rsidRPr="005A44F9">
              <w:t>String</w:t>
            </w:r>
          </w:p>
        </w:tc>
      </w:tr>
    </w:tbl>
    <w:p w14:paraId="60867873" w14:textId="0927DB17" w:rsidR="005A44F9" w:rsidRPr="00FC68A1" w:rsidRDefault="005A44F9" w:rsidP="00FC68A1">
      <w:pPr>
        <w:pStyle w:val="Heading3"/>
      </w:pPr>
      <w:r w:rsidRPr="00FC68A1">
        <w:t>Input Path</w:t>
      </w:r>
      <w:r w:rsidR="00FC68A1" w:rsidRPr="00FC68A1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7"/>
        <w:gridCol w:w="8061"/>
        <w:gridCol w:w="887"/>
        <w:gridCol w:w="1175"/>
      </w:tblGrid>
      <w:tr w:rsidR="005A44F9" w:rsidRPr="005A44F9" w14:paraId="17C2FE4F" w14:textId="77777777" w:rsidTr="00FC68A1">
        <w:trPr>
          <w:trHeight w:val="313"/>
        </w:trPr>
        <w:tc>
          <w:tcPr>
            <w:tcW w:w="1386" w:type="dxa"/>
            <w:shd w:val="clear" w:color="auto" w:fill="D9D9D9" w:themeFill="background1" w:themeFillShade="D9"/>
            <w:vAlign w:val="center"/>
            <w:hideMark/>
          </w:tcPr>
          <w:p w14:paraId="42A3B0EF" w14:textId="77777777" w:rsidR="005A44F9" w:rsidRPr="005A44F9" w:rsidRDefault="005A44F9" w:rsidP="005A44F9">
            <w:r w:rsidRPr="005A44F9">
              <w:t>Parameter</w:t>
            </w:r>
          </w:p>
        </w:tc>
        <w:tc>
          <w:tcPr>
            <w:tcW w:w="8054" w:type="dxa"/>
            <w:shd w:val="clear" w:color="auto" w:fill="D9D9D9" w:themeFill="background1" w:themeFillShade="D9"/>
            <w:vAlign w:val="center"/>
            <w:hideMark/>
          </w:tcPr>
          <w:p w14:paraId="1CC789CF" w14:textId="77777777" w:rsidR="005A44F9" w:rsidRPr="005A44F9" w:rsidRDefault="005A44F9" w:rsidP="005A44F9">
            <w:r w:rsidRPr="005A44F9">
              <w:t>Description</w:t>
            </w:r>
          </w:p>
        </w:tc>
        <w:tc>
          <w:tcPr>
            <w:tcW w:w="886" w:type="dxa"/>
            <w:shd w:val="clear" w:color="auto" w:fill="D9D9D9" w:themeFill="background1" w:themeFillShade="D9"/>
            <w:vAlign w:val="center"/>
            <w:hideMark/>
          </w:tcPr>
          <w:p w14:paraId="2DFE88EA" w14:textId="77777777" w:rsidR="005A44F9" w:rsidRPr="005A44F9" w:rsidRDefault="005A44F9" w:rsidP="005A44F9">
            <w:r w:rsidRPr="005A44F9">
              <w:t>M/O</w:t>
            </w:r>
          </w:p>
        </w:tc>
        <w:tc>
          <w:tcPr>
            <w:tcW w:w="1174" w:type="dxa"/>
            <w:shd w:val="clear" w:color="auto" w:fill="D9D9D9" w:themeFill="background1" w:themeFillShade="D9"/>
            <w:vAlign w:val="center"/>
            <w:hideMark/>
          </w:tcPr>
          <w:p w14:paraId="18D75420" w14:textId="77777777" w:rsidR="005A44F9" w:rsidRPr="005A44F9" w:rsidRDefault="005A44F9" w:rsidP="005A44F9">
            <w:r w:rsidRPr="005A44F9">
              <w:t>Type</w:t>
            </w:r>
          </w:p>
        </w:tc>
      </w:tr>
      <w:tr w:rsidR="005A44F9" w:rsidRPr="005A44F9" w14:paraId="2F483210" w14:textId="77777777" w:rsidTr="00FC68A1">
        <w:trPr>
          <w:trHeight w:val="88"/>
        </w:trPr>
        <w:tc>
          <w:tcPr>
            <w:tcW w:w="1386" w:type="dxa"/>
            <w:vAlign w:val="center"/>
            <w:hideMark/>
          </w:tcPr>
          <w:p w14:paraId="2EA2D665" w14:textId="77777777" w:rsidR="005A44F9" w:rsidRPr="005A44F9" w:rsidRDefault="005A44F9" w:rsidP="005A44F9">
            <w:r w:rsidRPr="005A44F9">
              <w:t>userId</w:t>
            </w:r>
          </w:p>
        </w:tc>
        <w:tc>
          <w:tcPr>
            <w:tcW w:w="8054" w:type="dxa"/>
            <w:vAlign w:val="center"/>
            <w:hideMark/>
          </w:tcPr>
          <w:p w14:paraId="3807B549" w14:textId="77777777" w:rsidR="005A44F9" w:rsidRPr="005A44F9" w:rsidRDefault="005A44F9" w:rsidP="005A44F9">
            <w:r w:rsidRPr="005A44F9">
              <w:t>Provide a valid user ID for the request URL</w:t>
            </w:r>
          </w:p>
        </w:tc>
        <w:tc>
          <w:tcPr>
            <w:tcW w:w="886" w:type="dxa"/>
            <w:vAlign w:val="center"/>
            <w:hideMark/>
          </w:tcPr>
          <w:p w14:paraId="1AC28E22" w14:textId="77777777" w:rsidR="005A44F9" w:rsidRPr="005A44F9" w:rsidRDefault="005A44F9" w:rsidP="005A44F9">
            <w:r w:rsidRPr="005A44F9">
              <w:t>M</w:t>
            </w:r>
          </w:p>
        </w:tc>
        <w:tc>
          <w:tcPr>
            <w:tcW w:w="1174" w:type="dxa"/>
            <w:vAlign w:val="center"/>
            <w:hideMark/>
          </w:tcPr>
          <w:p w14:paraId="34D3754F" w14:textId="77777777" w:rsidR="005A44F9" w:rsidRPr="005A44F9" w:rsidRDefault="005A44F9" w:rsidP="005A44F9">
            <w:r w:rsidRPr="005A44F9">
              <w:t>String</w:t>
            </w:r>
          </w:p>
        </w:tc>
      </w:tr>
    </w:tbl>
    <w:p w14:paraId="6AF0E1D7" w14:textId="00CE6C55" w:rsidR="005A44F9" w:rsidRPr="00FC68A1" w:rsidRDefault="005A44F9" w:rsidP="00FC68A1">
      <w:pPr>
        <w:pStyle w:val="Heading3"/>
      </w:pPr>
      <w:r w:rsidRPr="00FC68A1">
        <w:t>Output Header</w:t>
      </w:r>
      <w:r w:rsidR="00FC68A1" w:rsidRPr="00FC68A1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9"/>
        <w:gridCol w:w="8511"/>
        <w:gridCol w:w="1180"/>
      </w:tblGrid>
      <w:tr w:rsidR="00135FD2" w:rsidRPr="00135FD2" w14:paraId="6B15C1CA" w14:textId="77777777" w:rsidTr="00FC68A1">
        <w:trPr>
          <w:trHeight w:val="286"/>
          <w:tblHeader/>
        </w:trPr>
        <w:tc>
          <w:tcPr>
            <w:tcW w:w="2244" w:type="dxa"/>
            <w:shd w:val="clear" w:color="auto" w:fill="D9D9D9" w:themeFill="background1" w:themeFillShade="D9"/>
            <w:vAlign w:val="center"/>
            <w:hideMark/>
          </w:tcPr>
          <w:p w14:paraId="2466D1AD" w14:textId="77777777" w:rsidR="00135FD2" w:rsidRPr="00135FD2" w:rsidRDefault="00135FD2" w:rsidP="00135FD2">
            <w:r w:rsidRPr="00135FD2">
              <w:t>Parameter</w:t>
            </w:r>
          </w:p>
        </w:tc>
        <w:tc>
          <w:tcPr>
            <w:tcW w:w="10729" w:type="dxa"/>
            <w:shd w:val="clear" w:color="auto" w:fill="D9D9D9" w:themeFill="background1" w:themeFillShade="D9"/>
            <w:vAlign w:val="center"/>
            <w:hideMark/>
          </w:tcPr>
          <w:p w14:paraId="1786AD05" w14:textId="77777777" w:rsidR="00135FD2" w:rsidRPr="00135FD2" w:rsidRDefault="00135FD2" w:rsidP="00135FD2">
            <w:r w:rsidRPr="00135FD2">
              <w:t>Description</w:t>
            </w:r>
          </w:p>
        </w:tc>
        <w:tc>
          <w:tcPr>
            <w:tcW w:w="1433" w:type="dxa"/>
            <w:shd w:val="clear" w:color="auto" w:fill="D9D9D9" w:themeFill="background1" w:themeFillShade="D9"/>
            <w:vAlign w:val="center"/>
            <w:hideMark/>
          </w:tcPr>
          <w:p w14:paraId="24A8641F" w14:textId="77777777" w:rsidR="00135FD2" w:rsidRPr="00135FD2" w:rsidRDefault="00135FD2" w:rsidP="00135FD2">
            <w:r w:rsidRPr="00135FD2">
              <w:t>Type</w:t>
            </w:r>
          </w:p>
        </w:tc>
      </w:tr>
      <w:tr w:rsidR="00135FD2" w:rsidRPr="00135FD2" w14:paraId="28793094" w14:textId="77777777" w:rsidTr="00FC68A1">
        <w:trPr>
          <w:trHeight w:val="200"/>
        </w:trPr>
        <w:tc>
          <w:tcPr>
            <w:tcW w:w="2244" w:type="dxa"/>
            <w:vAlign w:val="center"/>
            <w:hideMark/>
          </w:tcPr>
          <w:p w14:paraId="3CB85BFE" w14:textId="77777777" w:rsidR="00135FD2" w:rsidRPr="00135FD2" w:rsidRDefault="00135FD2" w:rsidP="00135FD2">
            <w:r w:rsidRPr="00135FD2">
              <w:t>Server</w:t>
            </w:r>
          </w:p>
        </w:tc>
        <w:tc>
          <w:tcPr>
            <w:tcW w:w="10729" w:type="dxa"/>
            <w:vAlign w:val="center"/>
            <w:hideMark/>
          </w:tcPr>
          <w:p w14:paraId="07ADF1A0" w14:textId="77777777" w:rsidR="00135FD2" w:rsidRPr="00135FD2" w:rsidRDefault="00135FD2" w:rsidP="00135FD2">
            <w:r w:rsidRPr="00135FD2">
              <w:t>Contains information about how the server handles requests [e.g., Werkzeug/2.1.2 Python/3.9.7]</w:t>
            </w:r>
          </w:p>
        </w:tc>
        <w:tc>
          <w:tcPr>
            <w:tcW w:w="1433" w:type="dxa"/>
            <w:vAlign w:val="center"/>
            <w:hideMark/>
          </w:tcPr>
          <w:p w14:paraId="371B2C24" w14:textId="77777777" w:rsidR="00135FD2" w:rsidRPr="00135FD2" w:rsidRDefault="00135FD2" w:rsidP="00135FD2">
            <w:r w:rsidRPr="00135FD2">
              <w:t>String</w:t>
            </w:r>
          </w:p>
        </w:tc>
      </w:tr>
      <w:tr w:rsidR="00135FD2" w:rsidRPr="00135FD2" w14:paraId="3A2DDCA2" w14:textId="77777777" w:rsidTr="00FC68A1">
        <w:trPr>
          <w:trHeight w:val="200"/>
        </w:trPr>
        <w:tc>
          <w:tcPr>
            <w:tcW w:w="2244" w:type="dxa"/>
            <w:vAlign w:val="center"/>
            <w:hideMark/>
          </w:tcPr>
          <w:p w14:paraId="4C496CE4" w14:textId="77777777" w:rsidR="00135FD2" w:rsidRPr="00135FD2" w:rsidRDefault="00135FD2" w:rsidP="00135FD2">
            <w:r w:rsidRPr="00135FD2">
              <w:t>Content-Type</w:t>
            </w:r>
          </w:p>
        </w:tc>
        <w:tc>
          <w:tcPr>
            <w:tcW w:w="10729" w:type="dxa"/>
            <w:vAlign w:val="center"/>
            <w:hideMark/>
          </w:tcPr>
          <w:p w14:paraId="37E3397A" w14:textId="77777777" w:rsidR="00135FD2" w:rsidRPr="00135FD2" w:rsidRDefault="00135FD2" w:rsidP="00135FD2">
            <w:r w:rsidRPr="00135FD2">
              <w:t>Length of the content</w:t>
            </w:r>
          </w:p>
        </w:tc>
        <w:tc>
          <w:tcPr>
            <w:tcW w:w="1433" w:type="dxa"/>
            <w:vAlign w:val="center"/>
            <w:hideMark/>
          </w:tcPr>
          <w:p w14:paraId="2320BE36" w14:textId="77777777" w:rsidR="00135FD2" w:rsidRPr="00135FD2" w:rsidRDefault="00135FD2" w:rsidP="00135FD2">
            <w:r w:rsidRPr="00135FD2">
              <w:t>String</w:t>
            </w:r>
          </w:p>
        </w:tc>
      </w:tr>
      <w:tr w:rsidR="00135FD2" w:rsidRPr="00135FD2" w14:paraId="7A9E3A1D" w14:textId="77777777" w:rsidTr="00FC68A1">
        <w:trPr>
          <w:trHeight w:val="200"/>
        </w:trPr>
        <w:tc>
          <w:tcPr>
            <w:tcW w:w="2244" w:type="dxa"/>
            <w:vAlign w:val="center"/>
            <w:hideMark/>
          </w:tcPr>
          <w:p w14:paraId="0C76037A" w14:textId="77777777" w:rsidR="00135FD2" w:rsidRPr="00135FD2" w:rsidRDefault="00135FD2" w:rsidP="00135FD2">
            <w:r w:rsidRPr="00135FD2">
              <w:t>Date</w:t>
            </w:r>
          </w:p>
        </w:tc>
        <w:tc>
          <w:tcPr>
            <w:tcW w:w="10729" w:type="dxa"/>
            <w:vAlign w:val="center"/>
            <w:hideMark/>
          </w:tcPr>
          <w:p w14:paraId="267023E2" w14:textId="77777777" w:rsidR="00135FD2" w:rsidRPr="00135FD2" w:rsidRDefault="00135FD2" w:rsidP="00135FD2">
            <w:r w:rsidRPr="00135FD2">
              <w:t>Date of operation execution e.g. - [Tue, 17 May 2022 06:30:16 GMT]</w:t>
            </w:r>
          </w:p>
        </w:tc>
        <w:tc>
          <w:tcPr>
            <w:tcW w:w="1433" w:type="dxa"/>
            <w:vAlign w:val="center"/>
            <w:hideMark/>
          </w:tcPr>
          <w:p w14:paraId="371D504C" w14:textId="77777777" w:rsidR="00135FD2" w:rsidRPr="00135FD2" w:rsidRDefault="00135FD2" w:rsidP="00135FD2">
            <w:r w:rsidRPr="00135FD2">
              <w:t>Datetime</w:t>
            </w:r>
          </w:p>
        </w:tc>
      </w:tr>
      <w:tr w:rsidR="00135FD2" w:rsidRPr="00135FD2" w14:paraId="6E81C162" w14:textId="77777777" w:rsidTr="00FC68A1">
        <w:trPr>
          <w:trHeight w:val="200"/>
        </w:trPr>
        <w:tc>
          <w:tcPr>
            <w:tcW w:w="2244" w:type="dxa"/>
            <w:vAlign w:val="center"/>
            <w:hideMark/>
          </w:tcPr>
          <w:p w14:paraId="232867D1" w14:textId="77777777" w:rsidR="00135FD2" w:rsidRPr="00135FD2" w:rsidRDefault="00135FD2" w:rsidP="00135FD2">
            <w:r w:rsidRPr="00135FD2">
              <w:t>Content-Length</w:t>
            </w:r>
          </w:p>
        </w:tc>
        <w:tc>
          <w:tcPr>
            <w:tcW w:w="10729" w:type="dxa"/>
            <w:vAlign w:val="center"/>
            <w:hideMark/>
          </w:tcPr>
          <w:p w14:paraId="60238B60" w14:textId="77777777" w:rsidR="00135FD2" w:rsidRPr="00135FD2" w:rsidRDefault="00135FD2" w:rsidP="00135FD2">
            <w:r w:rsidRPr="00135FD2">
              <w:t>Length of the content</w:t>
            </w:r>
          </w:p>
        </w:tc>
        <w:tc>
          <w:tcPr>
            <w:tcW w:w="1433" w:type="dxa"/>
            <w:vAlign w:val="center"/>
            <w:hideMark/>
          </w:tcPr>
          <w:p w14:paraId="4EA6C288" w14:textId="77777777" w:rsidR="00135FD2" w:rsidRPr="00135FD2" w:rsidRDefault="00135FD2" w:rsidP="00135FD2">
            <w:r w:rsidRPr="00135FD2">
              <w:t>Bytes</w:t>
            </w:r>
          </w:p>
        </w:tc>
      </w:tr>
    </w:tbl>
    <w:p w14:paraId="7BDB88B6" w14:textId="5A8C5A2A" w:rsidR="005A44F9" w:rsidRPr="00FC68A1" w:rsidRDefault="00135FD2" w:rsidP="00FC68A1">
      <w:pPr>
        <w:pStyle w:val="Heading3"/>
      </w:pPr>
      <w:r w:rsidRPr="00FC68A1">
        <w:t>Output Body</w:t>
      </w:r>
      <w:r w:rsidR="00FC68A1" w:rsidRPr="00FC68A1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9"/>
        <w:gridCol w:w="8511"/>
        <w:gridCol w:w="1180"/>
      </w:tblGrid>
      <w:tr w:rsidR="00135FD2" w:rsidRPr="00135FD2" w14:paraId="50243B4C" w14:textId="77777777" w:rsidTr="00FC68A1">
        <w:trPr>
          <w:trHeight w:val="216"/>
        </w:trPr>
        <w:tc>
          <w:tcPr>
            <w:tcW w:w="2244" w:type="dxa"/>
            <w:shd w:val="clear" w:color="auto" w:fill="D9D9D9" w:themeFill="background1" w:themeFillShade="D9"/>
            <w:vAlign w:val="center"/>
            <w:hideMark/>
          </w:tcPr>
          <w:p w14:paraId="42475A40" w14:textId="77777777" w:rsidR="00135FD2" w:rsidRPr="00135FD2" w:rsidRDefault="00135FD2" w:rsidP="00135FD2">
            <w:r w:rsidRPr="00135FD2">
              <w:t>Parameter</w:t>
            </w:r>
          </w:p>
        </w:tc>
        <w:tc>
          <w:tcPr>
            <w:tcW w:w="10729" w:type="dxa"/>
            <w:shd w:val="clear" w:color="auto" w:fill="D9D9D9" w:themeFill="background1" w:themeFillShade="D9"/>
            <w:vAlign w:val="center"/>
            <w:hideMark/>
          </w:tcPr>
          <w:p w14:paraId="465E2DCE" w14:textId="77777777" w:rsidR="00135FD2" w:rsidRPr="00135FD2" w:rsidRDefault="00135FD2" w:rsidP="00135FD2">
            <w:r w:rsidRPr="00135FD2">
              <w:t>Description</w:t>
            </w:r>
          </w:p>
        </w:tc>
        <w:tc>
          <w:tcPr>
            <w:tcW w:w="1433" w:type="dxa"/>
            <w:shd w:val="clear" w:color="auto" w:fill="D9D9D9" w:themeFill="background1" w:themeFillShade="D9"/>
            <w:vAlign w:val="center"/>
            <w:hideMark/>
          </w:tcPr>
          <w:p w14:paraId="26100889" w14:textId="77777777" w:rsidR="00135FD2" w:rsidRPr="00135FD2" w:rsidRDefault="00135FD2" w:rsidP="00135FD2">
            <w:r w:rsidRPr="00135FD2">
              <w:t>Type</w:t>
            </w:r>
          </w:p>
        </w:tc>
      </w:tr>
      <w:tr w:rsidR="00135FD2" w:rsidRPr="00135FD2" w14:paraId="57117B94" w14:textId="77777777" w:rsidTr="00FC68A1">
        <w:trPr>
          <w:trHeight w:val="164"/>
        </w:trPr>
        <w:tc>
          <w:tcPr>
            <w:tcW w:w="2244" w:type="dxa"/>
            <w:hideMark/>
          </w:tcPr>
          <w:p w14:paraId="1903B00C" w14:textId="77777777" w:rsidR="00135FD2" w:rsidRPr="00135FD2" w:rsidRDefault="00135FD2" w:rsidP="00135FD2">
            <w:r w:rsidRPr="00135FD2">
              <w:t>user_id</w:t>
            </w:r>
          </w:p>
        </w:tc>
        <w:tc>
          <w:tcPr>
            <w:tcW w:w="10729" w:type="dxa"/>
            <w:hideMark/>
          </w:tcPr>
          <w:p w14:paraId="3D85833E" w14:textId="0C59C11E" w:rsidR="00135FD2" w:rsidRPr="00135FD2" w:rsidRDefault="00135FD2" w:rsidP="00135FD2">
            <w:r w:rsidRPr="00135FD2">
              <w:t xml:space="preserve">User ID of the </w:t>
            </w:r>
            <w:r w:rsidR="008E0A86">
              <w:t>IAI</w:t>
            </w:r>
            <w:r w:rsidRPr="00135FD2">
              <w:t xml:space="preserve"> user</w:t>
            </w:r>
          </w:p>
        </w:tc>
        <w:tc>
          <w:tcPr>
            <w:tcW w:w="1433" w:type="dxa"/>
            <w:hideMark/>
          </w:tcPr>
          <w:p w14:paraId="4608B4EB" w14:textId="77777777" w:rsidR="00135FD2" w:rsidRPr="00135FD2" w:rsidRDefault="00135FD2" w:rsidP="00135FD2">
            <w:r w:rsidRPr="00135FD2">
              <w:t>String</w:t>
            </w:r>
          </w:p>
        </w:tc>
      </w:tr>
      <w:tr w:rsidR="00135FD2" w:rsidRPr="00135FD2" w14:paraId="40E53C26" w14:textId="77777777" w:rsidTr="00FC68A1">
        <w:trPr>
          <w:trHeight w:val="296"/>
        </w:trPr>
        <w:tc>
          <w:tcPr>
            <w:tcW w:w="2244" w:type="dxa"/>
            <w:hideMark/>
          </w:tcPr>
          <w:p w14:paraId="54BEBF4C" w14:textId="77777777" w:rsidR="00135FD2" w:rsidRPr="00135FD2" w:rsidRDefault="00135FD2" w:rsidP="00135FD2">
            <w:r w:rsidRPr="00135FD2">
              <w:t>RoleId</w:t>
            </w:r>
          </w:p>
        </w:tc>
        <w:tc>
          <w:tcPr>
            <w:tcW w:w="10729" w:type="dxa"/>
            <w:hideMark/>
          </w:tcPr>
          <w:p w14:paraId="34BD9AFB" w14:textId="730F43CB" w:rsidR="00135FD2" w:rsidRPr="00135FD2" w:rsidRDefault="00135FD2" w:rsidP="00135FD2">
            <w:r w:rsidRPr="00135FD2">
              <w:t xml:space="preserve">Role ID of the </w:t>
            </w:r>
            <w:r w:rsidR="008E0A86">
              <w:t>IAI</w:t>
            </w:r>
            <w:r w:rsidRPr="00135FD2">
              <w:t xml:space="preserve"> user roles</w:t>
            </w:r>
          </w:p>
        </w:tc>
        <w:tc>
          <w:tcPr>
            <w:tcW w:w="1433" w:type="dxa"/>
            <w:hideMark/>
          </w:tcPr>
          <w:p w14:paraId="68EF56E3" w14:textId="77777777" w:rsidR="00135FD2" w:rsidRPr="00135FD2" w:rsidRDefault="00135FD2" w:rsidP="00135FD2">
            <w:r w:rsidRPr="00135FD2">
              <w:t>String</w:t>
            </w:r>
          </w:p>
        </w:tc>
      </w:tr>
    </w:tbl>
    <w:p w14:paraId="219C104B" w14:textId="57A0E7C2" w:rsidR="00595B1C" w:rsidRPr="002C55D8" w:rsidRDefault="00595B1C" w:rsidP="00D65001">
      <w:pPr>
        <w:pStyle w:val="Heading3"/>
        <w:rPr>
          <w:b w:val="0"/>
          <w:bCs w:val="0"/>
        </w:rPr>
      </w:pPr>
      <w:r w:rsidRPr="00135FD2">
        <w:t>Sample</w:t>
      </w:r>
      <w:r w:rsidR="009847D4">
        <w:t xml:space="preserve"> </w:t>
      </w:r>
      <w:r w:rsidRPr="002C55D8">
        <w:t>JSON</w:t>
      </w:r>
      <w:r w:rsidR="009847D4">
        <w:t xml:space="preserve"> </w:t>
      </w:r>
      <w:r w:rsidRPr="002C55D8">
        <w:t>Response</w:t>
      </w:r>
    </w:p>
    <w:p w14:paraId="4CD9D64F" w14:textId="77777777" w:rsidR="004C5AFE" w:rsidRPr="004C5AFE" w:rsidRDefault="004C5AFE" w:rsidP="00DB367D">
      <w:pPr>
        <w:spacing w:after="0"/>
        <w:rPr>
          <w:rFonts w:ascii="Consolas" w:hAnsi="Consolas"/>
          <w:sz w:val="16"/>
          <w:szCs w:val="16"/>
        </w:rPr>
      </w:pPr>
      <w:r w:rsidRPr="004C5AFE">
        <w:rPr>
          <w:rFonts w:ascii="Consolas" w:hAnsi="Consolas"/>
          <w:sz w:val="16"/>
          <w:szCs w:val="16"/>
        </w:rPr>
        <w:t>{</w:t>
      </w:r>
    </w:p>
    <w:p w14:paraId="5BFF6D57" w14:textId="0DBA2B5D" w:rsidR="004C5AFE" w:rsidRPr="004C5AFE" w:rsidRDefault="009847D4" w:rsidP="00DB367D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</w:t>
      </w:r>
      <w:r w:rsidR="004C5AFE" w:rsidRPr="004C5AFE">
        <w:rPr>
          <w:rFonts w:ascii="Consolas" w:hAnsi="Consolas"/>
          <w:sz w:val="16"/>
          <w:szCs w:val="16"/>
        </w:rPr>
        <w:t>"</w:t>
      </w:r>
      <w:r w:rsidR="004C5AFE">
        <w:rPr>
          <w:rFonts w:ascii="Consolas" w:hAnsi="Consolas"/>
          <w:sz w:val="16"/>
          <w:szCs w:val="16"/>
        </w:rPr>
        <w:t>&lt;user_id&gt;</w:t>
      </w:r>
      <w:r w:rsidR="004C5AFE" w:rsidRPr="004C5AFE">
        <w:rPr>
          <w:rFonts w:ascii="Consolas" w:hAnsi="Consolas"/>
          <w:sz w:val="16"/>
          <w:szCs w:val="16"/>
        </w:rPr>
        <w:t>":</w:t>
      </w:r>
      <w:r>
        <w:rPr>
          <w:rFonts w:ascii="Consolas" w:hAnsi="Consolas"/>
          <w:sz w:val="16"/>
          <w:szCs w:val="16"/>
        </w:rPr>
        <w:t xml:space="preserve"> </w:t>
      </w:r>
      <w:r w:rsidR="004C5AFE" w:rsidRPr="004C5AFE">
        <w:rPr>
          <w:rFonts w:ascii="Consolas" w:hAnsi="Consolas"/>
          <w:sz w:val="16"/>
          <w:szCs w:val="16"/>
        </w:rPr>
        <w:t>[</w:t>
      </w:r>
    </w:p>
    <w:p w14:paraId="711277DF" w14:textId="17860FAE" w:rsidR="004C5AFE" w:rsidRPr="004C5AFE" w:rsidRDefault="009847D4" w:rsidP="00DB367D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</w:t>
      </w:r>
      <w:r w:rsidR="004C5AFE" w:rsidRPr="004C5AFE">
        <w:rPr>
          <w:rFonts w:ascii="Consolas" w:hAnsi="Consolas"/>
          <w:sz w:val="16"/>
          <w:szCs w:val="16"/>
        </w:rPr>
        <w:t>{</w:t>
      </w:r>
    </w:p>
    <w:p w14:paraId="6C8D9AF9" w14:textId="6C756214" w:rsidR="004C5AFE" w:rsidRPr="004C5AFE" w:rsidRDefault="009847D4" w:rsidP="00DB367D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</w:t>
      </w:r>
      <w:r w:rsidR="004C5AFE" w:rsidRPr="004C5AFE">
        <w:rPr>
          <w:rFonts w:ascii="Consolas" w:hAnsi="Consolas"/>
          <w:sz w:val="16"/>
          <w:szCs w:val="16"/>
        </w:rPr>
        <w:t>"RoleId":</w:t>
      </w:r>
      <w:r>
        <w:rPr>
          <w:rFonts w:ascii="Consolas" w:hAnsi="Consolas"/>
          <w:sz w:val="16"/>
          <w:szCs w:val="16"/>
        </w:rPr>
        <w:t xml:space="preserve"> </w:t>
      </w:r>
      <w:r w:rsidR="004C5AFE" w:rsidRPr="004C5AFE">
        <w:rPr>
          <w:rFonts w:ascii="Consolas" w:hAnsi="Consolas"/>
          <w:sz w:val="16"/>
          <w:szCs w:val="16"/>
        </w:rPr>
        <w:t>""</w:t>
      </w:r>
    </w:p>
    <w:p w14:paraId="0F7F3121" w14:textId="3BAF8EA1" w:rsidR="004C5AFE" w:rsidRDefault="009847D4" w:rsidP="00DB367D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</w:t>
      </w:r>
      <w:r w:rsidR="004C5AFE" w:rsidRPr="004C5AFE">
        <w:rPr>
          <w:rFonts w:ascii="Consolas" w:hAnsi="Consolas"/>
          <w:sz w:val="16"/>
          <w:szCs w:val="16"/>
        </w:rPr>
        <w:t>}</w:t>
      </w:r>
      <w:r w:rsidR="002B49AF">
        <w:rPr>
          <w:rFonts w:ascii="Consolas" w:hAnsi="Consolas"/>
          <w:sz w:val="16"/>
          <w:szCs w:val="16"/>
        </w:rPr>
        <w:t>,</w:t>
      </w:r>
    </w:p>
    <w:p w14:paraId="7718BCDC" w14:textId="77777777" w:rsidR="002B49AF" w:rsidRPr="004C5AFE" w:rsidRDefault="002B49AF" w:rsidP="00DB367D">
      <w:pPr>
        <w:spacing w:after="0"/>
        <w:ind w:firstLine="720"/>
        <w:rPr>
          <w:rFonts w:ascii="Consolas" w:hAnsi="Consolas"/>
          <w:sz w:val="16"/>
          <w:szCs w:val="16"/>
        </w:rPr>
      </w:pPr>
      <w:r w:rsidRPr="004C5AFE">
        <w:rPr>
          <w:rFonts w:ascii="Consolas" w:hAnsi="Consolas"/>
          <w:sz w:val="16"/>
          <w:szCs w:val="16"/>
        </w:rPr>
        <w:t>{</w:t>
      </w:r>
    </w:p>
    <w:p w14:paraId="0B124B52" w14:textId="75F973AB" w:rsidR="002B49AF" w:rsidRPr="004C5AFE" w:rsidRDefault="009847D4" w:rsidP="00DB367D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</w:t>
      </w:r>
      <w:r w:rsidR="002B49AF" w:rsidRPr="004C5AFE">
        <w:rPr>
          <w:rFonts w:ascii="Consolas" w:hAnsi="Consolas"/>
          <w:sz w:val="16"/>
          <w:szCs w:val="16"/>
        </w:rPr>
        <w:t>"RoleId":</w:t>
      </w:r>
      <w:r>
        <w:rPr>
          <w:rFonts w:ascii="Consolas" w:hAnsi="Consolas"/>
          <w:sz w:val="16"/>
          <w:szCs w:val="16"/>
        </w:rPr>
        <w:t xml:space="preserve"> </w:t>
      </w:r>
      <w:r w:rsidR="002B49AF" w:rsidRPr="004C5AFE">
        <w:rPr>
          <w:rFonts w:ascii="Consolas" w:hAnsi="Consolas"/>
          <w:sz w:val="16"/>
          <w:szCs w:val="16"/>
        </w:rPr>
        <w:t>""</w:t>
      </w:r>
    </w:p>
    <w:p w14:paraId="57E044F5" w14:textId="12CDCECE" w:rsidR="002B49AF" w:rsidRPr="004C5AFE" w:rsidRDefault="009847D4" w:rsidP="00DB367D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</w:t>
      </w:r>
      <w:r w:rsidR="002B49AF" w:rsidRPr="004C5AFE">
        <w:rPr>
          <w:rFonts w:ascii="Consolas" w:hAnsi="Consolas"/>
          <w:sz w:val="16"/>
          <w:szCs w:val="16"/>
        </w:rPr>
        <w:t>}</w:t>
      </w:r>
    </w:p>
    <w:p w14:paraId="1D8C7D68" w14:textId="24082ABF" w:rsidR="004C5AFE" w:rsidRPr="004C5AFE" w:rsidRDefault="009847D4" w:rsidP="00DB367D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</w:t>
      </w:r>
      <w:r w:rsidR="004C5AFE" w:rsidRPr="004C5AFE">
        <w:rPr>
          <w:rFonts w:ascii="Consolas" w:hAnsi="Consolas"/>
          <w:sz w:val="16"/>
          <w:szCs w:val="16"/>
        </w:rPr>
        <w:t>]</w:t>
      </w:r>
    </w:p>
    <w:p w14:paraId="75A15FF5" w14:textId="4E6F5425" w:rsidR="00595B1C" w:rsidRDefault="004C5AFE" w:rsidP="00DB367D">
      <w:pPr>
        <w:spacing w:after="0"/>
        <w:rPr>
          <w:rFonts w:ascii="Consolas" w:hAnsi="Consolas"/>
          <w:sz w:val="16"/>
          <w:szCs w:val="16"/>
        </w:rPr>
      </w:pPr>
      <w:r w:rsidRPr="004C5AFE">
        <w:rPr>
          <w:rFonts w:ascii="Consolas" w:hAnsi="Consolas"/>
          <w:sz w:val="16"/>
          <w:szCs w:val="16"/>
        </w:rPr>
        <w:t>}</w:t>
      </w:r>
    </w:p>
    <w:p w14:paraId="1DCFA43F" w14:textId="697F046B" w:rsidR="00DB367D" w:rsidRPr="00D65001" w:rsidRDefault="00D65001" w:rsidP="00D65001">
      <w:pPr>
        <w:pStyle w:val="Heading3"/>
      </w:pPr>
      <w:r w:rsidRPr="00D65001">
        <w:t>Result</w:t>
      </w:r>
    </w:p>
    <w:tbl>
      <w:tblPr>
        <w:tblW w:w="11414" w:type="dxa"/>
        <w:tblLayout w:type="fixed"/>
        <w:tblLook w:val="04A0" w:firstRow="1" w:lastRow="0" w:firstColumn="1" w:lastColumn="0" w:noHBand="0" w:noVBand="1"/>
      </w:tblPr>
      <w:tblGrid>
        <w:gridCol w:w="2196"/>
        <w:gridCol w:w="9218"/>
      </w:tblGrid>
      <w:tr w:rsidR="00D65001" w:rsidRPr="00D65001" w14:paraId="3451E106" w14:textId="77777777" w:rsidTr="00D65001">
        <w:trPr>
          <w:trHeight w:val="278"/>
        </w:trPr>
        <w:tc>
          <w:tcPr>
            <w:tcW w:w="21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1C48E4BD" w14:textId="77777777" w:rsidR="00D65001" w:rsidRPr="00D65001" w:rsidRDefault="00D65001" w:rsidP="00D65001">
            <w:r w:rsidRPr="00D65001">
              <w:t>HTTP Code</w:t>
            </w:r>
          </w:p>
        </w:tc>
        <w:tc>
          <w:tcPr>
            <w:tcW w:w="92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337BED78" w14:textId="77777777" w:rsidR="00D65001" w:rsidRPr="00D65001" w:rsidRDefault="00D65001" w:rsidP="00D65001">
            <w:r w:rsidRPr="00D65001">
              <w:t>Result Description</w:t>
            </w:r>
          </w:p>
        </w:tc>
      </w:tr>
      <w:tr w:rsidR="00D65001" w:rsidRPr="00D65001" w14:paraId="492E8779" w14:textId="77777777" w:rsidTr="00D65001">
        <w:trPr>
          <w:trHeight w:val="278"/>
        </w:trPr>
        <w:tc>
          <w:tcPr>
            <w:tcW w:w="21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44326125" w14:textId="77777777" w:rsidR="00D65001" w:rsidRPr="00D65001" w:rsidRDefault="00D65001" w:rsidP="00D65001">
            <w:r w:rsidRPr="00D65001">
              <w:t>200</w:t>
            </w:r>
          </w:p>
        </w:tc>
        <w:tc>
          <w:tcPr>
            <w:tcW w:w="92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5BC5AA99" w14:textId="0390DE82" w:rsidR="00D65001" w:rsidRPr="00D65001" w:rsidRDefault="00D65001" w:rsidP="00D65001">
            <w:r w:rsidRPr="00D65001">
              <w:t xml:space="preserve">The list of </w:t>
            </w:r>
            <w:r w:rsidR="008E0A86">
              <w:t>IAI</w:t>
            </w:r>
            <w:r w:rsidRPr="00D65001">
              <w:t xml:space="preserve"> Roles based on the User ID </w:t>
            </w:r>
          </w:p>
        </w:tc>
      </w:tr>
    </w:tbl>
    <w:p w14:paraId="55A3CCFE" w14:textId="77777777" w:rsidR="00D65001" w:rsidRPr="00FD069E" w:rsidRDefault="00D65001" w:rsidP="00DB367D">
      <w:pPr>
        <w:spacing w:after="0"/>
        <w:rPr>
          <w:rFonts w:ascii="Consolas" w:hAnsi="Consolas"/>
          <w:b/>
          <w:bCs/>
          <w:color w:val="FFFFFF" w:themeColor="background1"/>
          <w:sz w:val="16"/>
          <w:szCs w:val="16"/>
        </w:rPr>
      </w:pPr>
    </w:p>
    <w:p w14:paraId="65C648B2" w14:textId="60EAEEE1" w:rsidR="00291CCA" w:rsidRPr="00B91314" w:rsidRDefault="00B91314" w:rsidP="006C508D">
      <w:pPr>
        <w:pStyle w:val="Heading3"/>
      </w:pPr>
      <w:r w:rsidRPr="00B91314">
        <w:t>Error Management</w:t>
      </w:r>
    </w:p>
    <w:tbl>
      <w:tblPr>
        <w:tblW w:w="11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049"/>
        <w:gridCol w:w="8625"/>
      </w:tblGrid>
      <w:tr w:rsidR="00B91314" w:rsidRPr="00B91314" w14:paraId="569CCFDD" w14:textId="77777777" w:rsidTr="00FC68A1">
        <w:trPr>
          <w:trHeight w:val="276"/>
        </w:trPr>
        <w:tc>
          <w:tcPr>
            <w:tcW w:w="1814" w:type="dxa"/>
            <w:shd w:val="clear" w:color="auto" w:fill="D9D9D9" w:themeFill="background1" w:themeFillShade="D9"/>
            <w:vAlign w:val="center"/>
            <w:hideMark/>
          </w:tcPr>
          <w:p w14:paraId="0C64E874" w14:textId="77777777" w:rsidR="00B91314" w:rsidRPr="00B91314" w:rsidRDefault="00B91314" w:rsidP="00B91314">
            <w:r w:rsidRPr="00B91314">
              <w:t>HTTP Code</w:t>
            </w:r>
          </w:p>
        </w:tc>
        <w:tc>
          <w:tcPr>
            <w:tcW w:w="1049" w:type="dxa"/>
            <w:shd w:val="clear" w:color="auto" w:fill="D9D9D9" w:themeFill="background1" w:themeFillShade="D9"/>
            <w:vAlign w:val="center"/>
            <w:hideMark/>
          </w:tcPr>
          <w:p w14:paraId="16365AEC" w14:textId="77777777" w:rsidR="00B91314" w:rsidRPr="00B91314" w:rsidRDefault="00B91314" w:rsidP="00B91314">
            <w:r w:rsidRPr="00B91314">
              <w:t>Error Code</w:t>
            </w:r>
          </w:p>
        </w:tc>
        <w:tc>
          <w:tcPr>
            <w:tcW w:w="8625" w:type="dxa"/>
            <w:shd w:val="clear" w:color="auto" w:fill="D9D9D9" w:themeFill="background1" w:themeFillShade="D9"/>
            <w:vAlign w:val="center"/>
            <w:hideMark/>
          </w:tcPr>
          <w:p w14:paraId="3E4ACCBA" w14:textId="77777777" w:rsidR="00B91314" w:rsidRPr="00B91314" w:rsidRDefault="00B91314" w:rsidP="00B91314">
            <w:r w:rsidRPr="00B91314">
              <w:t>Error Description</w:t>
            </w:r>
          </w:p>
        </w:tc>
      </w:tr>
      <w:tr w:rsidR="00B91314" w:rsidRPr="00B91314" w14:paraId="3F5D871D" w14:textId="77777777" w:rsidTr="00FC68A1">
        <w:trPr>
          <w:trHeight w:val="276"/>
        </w:trPr>
        <w:tc>
          <w:tcPr>
            <w:tcW w:w="1814" w:type="dxa"/>
            <w:vAlign w:val="center"/>
            <w:hideMark/>
          </w:tcPr>
          <w:p w14:paraId="58DF3863" w14:textId="77777777" w:rsidR="00B91314" w:rsidRPr="00B91314" w:rsidRDefault="00B91314" w:rsidP="00B91314">
            <w:r w:rsidRPr="00B91314">
              <w:t>500</w:t>
            </w:r>
          </w:p>
        </w:tc>
        <w:tc>
          <w:tcPr>
            <w:tcW w:w="1049" w:type="dxa"/>
            <w:vAlign w:val="center"/>
            <w:hideMark/>
          </w:tcPr>
          <w:p w14:paraId="06830569" w14:textId="77777777" w:rsidR="00B91314" w:rsidRPr="00B91314" w:rsidRDefault="00B91314" w:rsidP="00B91314">
            <w:r w:rsidRPr="00B91314">
              <w:t>500</w:t>
            </w:r>
          </w:p>
        </w:tc>
        <w:tc>
          <w:tcPr>
            <w:tcW w:w="8625" w:type="dxa"/>
            <w:vAlign w:val="center"/>
            <w:hideMark/>
          </w:tcPr>
          <w:p w14:paraId="6B733FA5" w14:textId="77777777" w:rsidR="00B91314" w:rsidRPr="00B91314" w:rsidRDefault="00B91314" w:rsidP="00B91314">
            <w:r w:rsidRPr="00B91314">
              <w:t>Generic Error</w:t>
            </w:r>
          </w:p>
        </w:tc>
      </w:tr>
      <w:tr w:rsidR="00B91314" w:rsidRPr="00B91314" w14:paraId="5F35B974" w14:textId="77777777" w:rsidTr="00FC68A1">
        <w:trPr>
          <w:trHeight w:val="276"/>
        </w:trPr>
        <w:tc>
          <w:tcPr>
            <w:tcW w:w="1814" w:type="dxa"/>
            <w:vAlign w:val="center"/>
            <w:hideMark/>
          </w:tcPr>
          <w:p w14:paraId="02154C37" w14:textId="77777777" w:rsidR="00B91314" w:rsidRPr="00B91314" w:rsidRDefault="00B91314" w:rsidP="00B91314">
            <w:r w:rsidRPr="00B91314">
              <w:t>400</w:t>
            </w:r>
          </w:p>
        </w:tc>
        <w:tc>
          <w:tcPr>
            <w:tcW w:w="1049" w:type="dxa"/>
            <w:vAlign w:val="center"/>
            <w:hideMark/>
          </w:tcPr>
          <w:p w14:paraId="061983F2" w14:textId="77777777" w:rsidR="00B91314" w:rsidRPr="00B91314" w:rsidRDefault="00B91314" w:rsidP="00B91314">
            <w:r w:rsidRPr="00B91314">
              <w:t>401</w:t>
            </w:r>
          </w:p>
        </w:tc>
        <w:tc>
          <w:tcPr>
            <w:tcW w:w="8625" w:type="dxa"/>
            <w:vAlign w:val="center"/>
            <w:hideMark/>
          </w:tcPr>
          <w:p w14:paraId="1BB08D9E" w14:textId="4E0E4010" w:rsidR="00B91314" w:rsidRPr="00B91314" w:rsidRDefault="00B91314" w:rsidP="00B91314">
            <w:pPr>
              <w:ind w:left="360"/>
            </w:pPr>
            <w:r w:rsidRPr="00B91314">
              <w:t xml:space="preserve">Unauthorized User </w:t>
            </w:r>
            <w:r>
              <w:t xml:space="preserve">/ </w:t>
            </w:r>
            <w:r w:rsidR="00CF79F3">
              <w:t xml:space="preserve">Header Token </w:t>
            </w:r>
            <w:r w:rsidRPr="00B91314">
              <w:t>could be missing</w:t>
            </w:r>
          </w:p>
        </w:tc>
      </w:tr>
      <w:tr w:rsidR="00B91314" w:rsidRPr="00B91314" w14:paraId="4AAF73A9" w14:textId="77777777" w:rsidTr="00FC68A1">
        <w:trPr>
          <w:trHeight w:val="286"/>
        </w:trPr>
        <w:tc>
          <w:tcPr>
            <w:tcW w:w="1814" w:type="dxa"/>
            <w:vAlign w:val="center"/>
            <w:hideMark/>
          </w:tcPr>
          <w:p w14:paraId="2B18918A" w14:textId="77777777" w:rsidR="00B91314" w:rsidRPr="00B91314" w:rsidRDefault="00B91314" w:rsidP="00B91314">
            <w:r w:rsidRPr="00B91314">
              <w:t>400</w:t>
            </w:r>
          </w:p>
        </w:tc>
        <w:tc>
          <w:tcPr>
            <w:tcW w:w="1049" w:type="dxa"/>
            <w:vAlign w:val="center"/>
            <w:hideMark/>
          </w:tcPr>
          <w:p w14:paraId="689416A0" w14:textId="77777777" w:rsidR="00B91314" w:rsidRPr="00B91314" w:rsidRDefault="00B91314" w:rsidP="00B91314">
            <w:r w:rsidRPr="00B91314">
              <w:t>400</w:t>
            </w:r>
          </w:p>
        </w:tc>
        <w:tc>
          <w:tcPr>
            <w:tcW w:w="8625" w:type="dxa"/>
            <w:vAlign w:val="center"/>
            <w:hideMark/>
          </w:tcPr>
          <w:p w14:paraId="1434DA82" w14:textId="77777777" w:rsidR="00B91314" w:rsidRPr="00B91314" w:rsidRDefault="00B91314" w:rsidP="00B91314">
            <w:pPr>
              <w:ind w:left="360"/>
            </w:pPr>
            <w:r w:rsidRPr="00B91314">
              <w:t>Bad request</w:t>
            </w:r>
          </w:p>
        </w:tc>
      </w:tr>
    </w:tbl>
    <w:p w14:paraId="7DA50455" w14:textId="77777777" w:rsidR="006C508D" w:rsidRDefault="006C508D" w:rsidP="0096182F">
      <w:pPr>
        <w:pStyle w:val="Heading2"/>
        <w:sectPr w:rsidR="006C508D" w:rsidSect="005A2B2B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5F31534C" w14:textId="29EDFEF9" w:rsidR="00EA12BC" w:rsidRDefault="00EA12BC" w:rsidP="0096182F">
      <w:pPr>
        <w:pStyle w:val="Heading2"/>
      </w:pPr>
      <w:bookmarkStart w:id="73" w:name="_Toc217392204"/>
      <w:r w:rsidRPr="00DB367D">
        <w:t>GET-</w:t>
      </w:r>
      <w:r w:rsidR="009847D4">
        <w:t xml:space="preserve"> </w:t>
      </w:r>
      <w:r w:rsidRPr="00DB367D">
        <w:t>GetUserAdGroupMappings</w:t>
      </w:r>
      <w:bookmarkEnd w:id="73"/>
    </w:p>
    <w:p w14:paraId="248A9874" w14:textId="30E4FAB6" w:rsidR="00EA12BC" w:rsidRDefault="00EA12BC" w:rsidP="00EA12BC">
      <w:r>
        <w:t>This</w:t>
      </w:r>
      <w:r w:rsidR="009847D4">
        <w:t xml:space="preserve"> </w:t>
      </w:r>
      <w:r w:rsidRPr="0387F8AB">
        <w:t>API</w:t>
      </w:r>
      <w:r w:rsidR="009847D4">
        <w:t xml:space="preserve"> </w:t>
      </w:r>
      <w:r w:rsidRPr="0387F8AB">
        <w:t>is</w:t>
      </w:r>
      <w:r w:rsidR="009847D4">
        <w:t xml:space="preserve"> </w:t>
      </w:r>
      <w:r>
        <w:t>used</w:t>
      </w:r>
      <w:r w:rsidR="009847D4">
        <w:t xml:space="preserve"> </w:t>
      </w:r>
      <w:r>
        <w:t>to</w:t>
      </w:r>
      <w:r w:rsidR="009847D4">
        <w:t xml:space="preserve"> </w:t>
      </w:r>
      <w:r>
        <w:t>fetch</w:t>
      </w:r>
      <w:r w:rsidR="009847D4">
        <w:t xml:space="preserve"> </w:t>
      </w:r>
      <w:r w:rsidR="001B53F7">
        <w:t>a</w:t>
      </w:r>
      <w:r w:rsidR="009847D4">
        <w:t xml:space="preserve"> </w:t>
      </w:r>
      <w:r>
        <w:t>list</w:t>
      </w:r>
      <w:r w:rsidR="009847D4">
        <w:t xml:space="preserve"> </w:t>
      </w:r>
      <w:r>
        <w:t>of</w:t>
      </w:r>
      <w:r w:rsidR="009847D4">
        <w:t xml:space="preserve"> </w:t>
      </w:r>
      <w:r>
        <w:t>A</w:t>
      </w:r>
      <w:r w:rsidR="00322F20">
        <w:t>D</w:t>
      </w:r>
      <w:r w:rsidR="009847D4">
        <w:t xml:space="preserve"> </w:t>
      </w:r>
      <w:r w:rsidR="00322F20">
        <w:t>Groups</w:t>
      </w:r>
      <w:r w:rsidR="009847D4">
        <w:t xml:space="preserve"> </w:t>
      </w:r>
      <w:r w:rsidR="00322F20">
        <w:t>from</w:t>
      </w:r>
      <w:r w:rsidR="009847D4">
        <w:t xml:space="preserve"> </w:t>
      </w:r>
      <w:r w:rsidR="001B53F7">
        <w:t>the</w:t>
      </w:r>
      <w:r w:rsidR="009847D4">
        <w:t xml:space="preserve"> </w:t>
      </w:r>
      <w:r w:rsidR="00322F20">
        <w:t>Active</w:t>
      </w:r>
      <w:r w:rsidR="009847D4">
        <w:t xml:space="preserve"> </w:t>
      </w:r>
      <w:r w:rsidR="00322F20">
        <w:t>directory</w:t>
      </w:r>
      <w:r w:rsidR="009847D4">
        <w:t xml:space="preserve"> </w:t>
      </w:r>
      <w:r>
        <w:t>based</w:t>
      </w:r>
      <w:r w:rsidR="009847D4">
        <w:t xml:space="preserve"> </w:t>
      </w:r>
      <w:r>
        <w:t>on</w:t>
      </w:r>
      <w:r w:rsidR="009847D4">
        <w:t xml:space="preserve"> </w:t>
      </w:r>
      <w:r>
        <w:t>User</w:t>
      </w:r>
      <w:r w:rsidR="009847D4">
        <w:t xml:space="preserve"> </w:t>
      </w:r>
      <w:r>
        <w:t>ID.</w:t>
      </w:r>
    </w:p>
    <w:p w14:paraId="03381BC9" w14:textId="77777777" w:rsidR="00FC68A1" w:rsidRDefault="00FC68A1" w:rsidP="00FC68A1">
      <w:pPr>
        <w:pStyle w:val="Heading3"/>
      </w:pPr>
      <w:r>
        <w:t>API Precondition</w:t>
      </w:r>
    </w:p>
    <w:p w14:paraId="5C9A7120" w14:textId="064AEB78" w:rsidR="00EA12BC" w:rsidRDefault="00EA12BC" w:rsidP="00EA12BC">
      <w:r w:rsidRPr="0387F8AB">
        <w:t>To</w:t>
      </w:r>
      <w:r w:rsidR="009847D4">
        <w:t xml:space="preserve"> </w:t>
      </w:r>
      <w:r w:rsidRPr="0387F8AB">
        <w:t>fetch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response</w:t>
      </w:r>
      <w:r w:rsidR="009847D4">
        <w:t xml:space="preserve"> </w:t>
      </w:r>
      <w:r w:rsidRPr="0387F8AB">
        <w:t>from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APIs,</w:t>
      </w:r>
      <w:r w:rsidR="009847D4">
        <w:t xml:space="preserve"> </w:t>
      </w:r>
      <w:r w:rsidR="00A7137C">
        <w:t>the</w:t>
      </w:r>
      <w:r w:rsidR="009847D4">
        <w:t xml:space="preserve"> </w:t>
      </w:r>
      <w:r w:rsidRPr="0387F8AB">
        <w:t>following</w:t>
      </w:r>
      <w:r w:rsidR="009847D4">
        <w:t xml:space="preserve"> </w:t>
      </w:r>
      <w:r w:rsidRPr="0387F8AB">
        <w:t>entities</w:t>
      </w:r>
      <w:r w:rsidR="009847D4">
        <w:t xml:space="preserve"> </w:t>
      </w:r>
      <w:r w:rsidRPr="0387F8AB">
        <w:t>must</w:t>
      </w:r>
      <w:r w:rsidR="009847D4">
        <w:t xml:space="preserve"> </w:t>
      </w:r>
      <w:r w:rsidRPr="0387F8AB">
        <w:t>exist.</w:t>
      </w:r>
      <w:r w:rsidR="009847D4">
        <w:t xml:space="preserve"> </w:t>
      </w:r>
    </w:p>
    <w:p w14:paraId="2BF2BDDB" w14:textId="47880AD0" w:rsidR="00EA12BC" w:rsidRDefault="00EA12BC" w:rsidP="00593A85">
      <w:pPr>
        <w:numPr>
          <w:ilvl w:val="0"/>
          <w:numId w:val="20"/>
        </w:numPr>
        <w:spacing w:after="0"/>
      </w:pPr>
      <w:r w:rsidRPr="0387F8AB">
        <w:t>Authorization</w:t>
      </w:r>
      <w:r w:rsidR="009847D4">
        <w:t xml:space="preserve"> </w:t>
      </w:r>
      <w:r w:rsidRPr="0387F8AB">
        <w:t>token</w:t>
      </w:r>
      <w:r w:rsidR="009847D4">
        <w:t xml:space="preserve"> </w:t>
      </w:r>
    </w:p>
    <w:p w14:paraId="1A6A3D3F" w14:textId="77777777" w:rsidR="00EA12BC" w:rsidRDefault="00EA12BC" w:rsidP="006C508D">
      <w:pPr>
        <w:numPr>
          <w:ilvl w:val="0"/>
          <w:numId w:val="20"/>
        </w:numPr>
        <w:spacing w:after="240"/>
      </w:pPr>
      <w:r w:rsidRPr="0387F8AB">
        <w:t>userId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396"/>
        <w:gridCol w:w="9104"/>
      </w:tblGrid>
      <w:tr w:rsidR="00EA12BC" w14:paraId="48B44B07" w14:textId="77777777" w:rsidTr="006C508D">
        <w:trPr>
          <w:trHeight w:val="165"/>
        </w:trPr>
        <w:tc>
          <w:tcPr>
            <w:tcW w:w="2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EBC4EBE" w14:textId="77777777" w:rsidR="00EA12BC" w:rsidRDefault="00EA12BC" w:rsidP="00B14D79">
            <w:pPr>
              <w:spacing w:after="0"/>
              <w:jc w:val="left"/>
            </w:pPr>
            <w:r w:rsidRPr="0387F8AB">
              <w:t>PROTOCOL</w:t>
            </w:r>
          </w:p>
        </w:tc>
        <w:tc>
          <w:tcPr>
            <w:tcW w:w="91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25C2F0" w14:textId="77777777" w:rsidR="00EA12BC" w:rsidRPr="00B14D79" w:rsidRDefault="00EA12BC" w:rsidP="00B14D79">
            <w:pPr>
              <w:spacing w:after="0"/>
              <w:jc w:val="left"/>
              <w:rPr>
                <w:rFonts w:ascii="Consolas" w:hAnsi="Consolas"/>
              </w:rPr>
            </w:pPr>
            <w:r w:rsidRPr="00B14D79">
              <w:rPr>
                <w:rFonts w:ascii="Consolas" w:hAnsi="Consolas"/>
              </w:rPr>
              <w:t>HTTPS</w:t>
            </w:r>
          </w:p>
        </w:tc>
      </w:tr>
      <w:tr w:rsidR="00EA12BC" w14:paraId="47152ABD" w14:textId="77777777" w:rsidTr="006C508D">
        <w:trPr>
          <w:trHeight w:val="105"/>
        </w:trPr>
        <w:tc>
          <w:tcPr>
            <w:tcW w:w="2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7AF1D37" w14:textId="213C58F3" w:rsidR="00EA12BC" w:rsidRDefault="00EA12BC" w:rsidP="00B14D79">
            <w:pPr>
              <w:spacing w:after="0"/>
              <w:jc w:val="left"/>
            </w:pPr>
            <w:r w:rsidRPr="0387F8AB">
              <w:t>PATH</w:t>
            </w:r>
            <w:r w:rsidR="009847D4">
              <w:t xml:space="preserve"> </w:t>
            </w:r>
            <w:r w:rsidR="008E0A86">
              <w:t>IAI</w:t>
            </w:r>
            <w:r w:rsidR="00D37431">
              <w:t xml:space="preserve"> (Cognite)</w:t>
            </w:r>
            <w:r w:rsidR="00396F19">
              <w:t>(Public Exposure)</w:t>
            </w:r>
          </w:p>
        </w:tc>
        <w:tc>
          <w:tcPr>
            <w:tcW w:w="91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00A05F" w14:textId="2A9E0F11" w:rsidR="00D44FD8" w:rsidRPr="00B14D79" w:rsidRDefault="00D44FD8" w:rsidP="00B14D79">
            <w:pPr>
              <w:spacing w:after="0"/>
              <w:jc w:val="left"/>
              <w:rPr>
                <w:rFonts w:ascii="Consolas" w:hAnsi="Consolas"/>
                <w:color w:val="0563C1"/>
                <w:u w:val="single"/>
              </w:rPr>
            </w:pPr>
            <w:bookmarkStart w:id="74" w:name="OLE_LINK7"/>
            <w:r w:rsidRPr="00B14D79">
              <w:rPr>
                <w:rStyle w:val="Hyperlink"/>
                <w:rFonts w:ascii="Consolas" w:hAnsi="Consolas" w:cs="Graphik"/>
              </w:rPr>
              <w:t>https://apim-mw</w:t>
            </w:r>
            <w:r w:rsidR="00DC6C05" w:rsidRPr="00B14D79">
              <w:rPr>
                <w:rStyle w:val="Hyperlink"/>
                <w:rFonts w:ascii="Consolas" w:hAnsi="Consolas" w:cs="Graphik"/>
              </w:rPr>
              <w:t>-aot</w:t>
            </w:r>
            <w:r w:rsidRPr="00B14D79">
              <w:rPr>
                <w:rStyle w:val="Hyperlink"/>
                <w:rFonts w:ascii="Consolas" w:hAnsi="Consolas" w:cs="Graphik"/>
              </w:rPr>
              <w:t>-dev.azure-api.net/api/people-management/user/{</w:t>
            </w:r>
            <w:r w:rsidR="00585EA2" w:rsidRPr="00B14D79">
              <w:rPr>
                <w:rStyle w:val="Hyperlink"/>
                <w:rFonts w:ascii="Consolas" w:hAnsi="Consolas" w:cs="Graphik"/>
              </w:rPr>
              <w:t>U</w:t>
            </w:r>
            <w:r w:rsidRPr="00B14D79">
              <w:rPr>
                <w:rStyle w:val="Hyperlink"/>
                <w:rFonts w:ascii="Consolas" w:hAnsi="Consolas" w:cs="Graphik"/>
              </w:rPr>
              <w:t>serId}/groups</w:t>
            </w:r>
            <w:bookmarkEnd w:id="74"/>
          </w:p>
        </w:tc>
      </w:tr>
      <w:tr w:rsidR="00D577BD" w14:paraId="33B22BB2" w14:textId="77777777" w:rsidTr="006C508D">
        <w:trPr>
          <w:trHeight w:val="105"/>
        </w:trPr>
        <w:tc>
          <w:tcPr>
            <w:tcW w:w="2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9D2C347" w14:textId="173795CB" w:rsidR="00D577BD" w:rsidRPr="0387F8AB" w:rsidRDefault="00D577BD" w:rsidP="00B14D79">
            <w:pPr>
              <w:spacing w:after="0"/>
              <w:jc w:val="left"/>
            </w:pPr>
            <w:r>
              <w:t xml:space="preserve">PATH </w:t>
            </w:r>
            <w:r w:rsidR="008E0A86">
              <w:t>IAI</w:t>
            </w:r>
            <w:r w:rsidR="00D37431">
              <w:t xml:space="preserve"> (</w:t>
            </w:r>
            <w:r>
              <w:t>Azure</w:t>
            </w:r>
            <w:r w:rsidR="00D37431">
              <w:t>)</w:t>
            </w:r>
            <w:r w:rsidR="00396F19">
              <w:t>(Public Exposure)</w:t>
            </w:r>
          </w:p>
        </w:tc>
        <w:tc>
          <w:tcPr>
            <w:tcW w:w="91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9A8377" w14:textId="7ECC78A8" w:rsidR="00D577BD" w:rsidRPr="00B14D79" w:rsidRDefault="00B536EA" w:rsidP="00B14D79">
            <w:pPr>
              <w:spacing w:after="0"/>
              <w:jc w:val="left"/>
              <w:rPr>
                <w:rStyle w:val="Hyperlink"/>
                <w:rFonts w:ascii="Consolas" w:hAnsi="Consolas" w:cs="Graphik"/>
              </w:rPr>
            </w:pPr>
            <w:r w:rsidRPr="00B14D79">
              <w:rPr>
                <w:rStyle w:val="Hyperlink"/>
                <w:rFonts w:ascii="Consolas" w:hAnsi="Consolas" w:cs="Graphik"/>
              </w:rPr>
              <w:t>https://apim-aot-azure-dev.azure-api.net/api/people-management/user/{UserId}/groups</w:t>
            </w:r>
          </w:p>
        </w:tc>
      </w:tr>
      <w:tr w:rsidR="00EA12BC" w14:paraId="51070BEE" w14:textId="77777777" w:rsidTr="006C508D">
        <w:trPr>
          <w:trHeight w:val="135"/>
        </w:trPr>
        <w:tc>
          <w:tcPr>
            <w:tcW w:w="2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215606A" w14:textId="77777777" w:rsidR="00EA12BC" w:rsidRDefault="00EA12BC" w:rsidP="00B14D79">
            <w:pPr>
              <w:spacing w:after="0"/>
              <w:jc w:val="left"/>
            </w:pPr>
            <w:r w:rsidRPr="0387F8AB">
              <w:t>METHOD</w:t>
            </w:r>
          </w:p>
        </w:tc>
        <w:tc>
          <w:tcPr>
            <w:tcW w:w="91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208E7C" w14:textId="77777777" w:rsidR="00EA12BC" w:rsidRPr="00B14D79" w:rsidRDefault="00EA12BC" w:rsidP="00B14D79">
            <w:pPr>
              <w:spacing w:after="0"/>
              <w:jc w:val="left"/>
              <w:rPr>
                <w:rFonts w:ascii="Consolas" w:hAnsi="Consolas"/>
              </w:rPr>
            </w:pPr>
            <w:r w:rsidRPr="00B14D79">
              <w:rPr>
                <w:rFonts w:ascii="Consolas" w:hAnsi="Consolas"/>
              </w:rPr>
              <w:t>GET</w:t>
            </w:r>
          </w:p>
        </w:tc>
      </w:tr>
      <w:tr w:rsidR="00EA12BC" w14:paraId="48401F18" w14:textId="77777777" w:rsidTr="006C508D">
        <w:trPr>
          <w:trHeight w:val="240"/>
        </w:trPr>
        <w:tc>
          <w:tcPr>
            <w:tcW w:w="2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6617DFC" w14:textId="01B8994B" w:rsidR="00EA12BC" w:rsidRDefault="00EA12BC" w:rsidP="00B14D79">
            <w:pPr>
              <w:spacing w:after="0"/>
              <w:jc w:val="left"/>
            </w:pPr>
            <w:r w:rsidRPr="0387F8AB">
              <w:t>CONTENT</w:t>
            </w:r>
            <w:r w:rsidR="009847D4">
              <w:t xml:space="preserve"> </w:t>
            </w:r>
            <w:r w:rsidRPr="0387F8AB">
              <w:t>TYPE</w:t>
            </w:r>
          </w:p>
        </w:tc>
        <w:tc>
          <w:tcPr>
            <w:tcW w:w="91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2ADBD4" w14:textId="572C264C" w:rsidR="00EA12BC" w:rsidRPr="00B14D79" w:rsidRDefault="00EA12BC" w:rsidP="00B14D79">
            <w:pPr>
              <w:spacing w:after="0"/>
              <w:jc w:val="left"/>
              <w:rPr>
                <w:rFonts w:ascii="Consolas" w:hAnsi="Consolas"/>
              </w:rPr>
            </w:pPr>
            <w:r w:rsidRPr="00B14D79">
              <w:rPr>
                <w:rFonts w:ascii="Consolas" w:hAnsi="Consolas"/>
              </w:rPr>
              <w:t>application</w:t>
            </w:r>
            <w:r w:rsidR="009847D4" w:rsidRPr="00B14D79">
              <w:rPr>
                <w:rFonts w:ascii="Consolas" w:hAnsi="Consolas"/>
              </w:rPr>
              <w:t xml:space="preserve"> </w:t>
            </w:r>
            <w:r w:rsidRPr="00B14D79">
              <w:rPr>
                <w:rFonts w:ascii="Consolas" w:hAnsi="Consolas"/>
              </w:rPr>
              <w:t>/</w:t>
            </w:r>
            <w:r w:rsidR="009847D4" w:rsidRPr="00B14D79">
              <w:rPr>
                <w:rFonts w:ascii="Consolas" w:hAnsi="Consolas"/>
              </w:rPr>
              <w:t xml:space="preserve"> </w:t>
            </w:r>
            <w:r w:rsidRPr="00B14D79">
              <w:rPr>
                <w:rFonts w:ascii="Consolas" w:hAnsi="Consolas"/>
              </w:rPr>
              <w:t>json</w:t>
            </w:r>
          </w:p>
        </w:tc>
      </w:tr>
    </w:tbl>
    <w:p w14:paraId="1348C05E" w14:textId="72E9343B" w:rsidR="00EA12BC" w:rsidRPr="00FC68A1" w:rsidRDefault="006C508D" w:rsidP="00FC68A1">
      <w:pPr>
        <w:pStyle w:val="Heading3"/>
      </w:pPr>
      <w:r w:rsidRPr="00FC68A1">
        <w:t>Input Header</w:t>
      </w:r>
      <w:r w:rsidR="00FC68A1" w:rsidRPr="00FC68A1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657"/>
        <w:gridCol w:w="977"/>
        <w:gridCol w:w="1175"/>
      </w:tblGrid>
      <w:tr w:rsidR="006C508D" w:rsidRPr="006C508D" w14:paraId="1A121D5F" w14:textId="77777777" w:rsidTr="00FC68A1">
        <w:trPr>
          <w:trHeight w:val="360"/>
        </w:trPr>
        <w:tc>
          <w:tcPr>
            <w:tcW w:w="1700" w:type="dxa"/>
            <w:shd w:val="clear" w:color="auto" w:fill="D9D9D9" w:themeFill="background1" w:themeFillShade="D9"/>
            <w:vAlign w:val="center"/>
            <w:hideMark/>
          </w:tcPr>
          <w:p w14:paraId="3D967CDF" w14:textId="77777777" w:rsidR="006C508D" w:rsidRPr="006C508D" w:rsidRDefault="006C508D" w:rsidP="006C508D">
            <w:r w:rsidRPr="006C508D">
              <w:t>Parameter</w:t>
            </w:r>
          </w:p>
        </w:tc>
        <w:tc>
          <w:tcPr>
            <w:tcW w:w="7650" w:type="dxa"/>
            <w:shd w:val="clear" w:color="auto" w:fill="D9D9D9" w:themeFill="background1" w:themeFillShade="D9"/>
            <w:vAlign w:val="center"/>
            <w:hideMark/>
          </w:tcPr>
          <w:p w14:paraId="51413E31" w14:textId="77777777" w:rsidR="006C508D" w:rsidRPr="006C508D" w:rsidRDefault="006C508D" w:rsidP="006C508D">
            <w:r w:rsidRPr="006C508D">
              <w:t>Description</w:t>
            </w:r>
          </w:p>
        </w:tc>
        <w:tc>
          <w:tcPr>
            <w:tcW w:w="976" w:type="dxa"/>
            <w:shd w:val="clear" w:color="auto" w:fill="D9D9D9" w:themeFill="background1" w:themeFillShade="D9"/>
            <w:vAlign w:val="center"/>
            <w:hideMark/>
          </w:tcPr>
          <w:p w14:paraId="4EFBCD12" w14:textId="77777777" w:rsidR="006C508D" w:rsidRPr="006C508D" w:rsidRDefault="006C508D" w:rsidP="006C508D">
            <w:r w:rsidRPr="006C508D">
              <w:t>M/O</w:t>
            </w:r>
          </w:p>
        </w:tc>
        <w:tc>
          <w:tcPr>
            <w:tcW w:w="1174" w:type="dxa"/>
            <w:shd w:val="clear" w:color="auto" w:fill="D9D9D9" w:themeFill="background1" w:themeFillShade="D9"/>
            <w:vAlign w:val="center"/>
            <w:hideMark/>
          </w:tcPr>
          <w:p w14:paraId="2CF6FB44" w14:textId="77777777" w:rsidR="006C508D" w:rsidRPr="006C508D" w:rsidRDefault="006C508D" w:rsidP="006C508D">
            <w:r w:rsidRPr="006C508D">
              <w:t>Type</w:t>
            </w:r>
          </w:p>
        </w:tc>
      </w:tr>
      <w:tr w:rsidR="006C508D" w:rsidRPr="006C508D" w14:paraId="73C509DD" w14:textId="77777777" w:rsidTr="00FC68A1">
        <w:trPr>
          <w:trHeight w:val="360"/>
        </w:trPr>
        <w:tc>
          <w:tcPr>
            <w:tcW w:w="1700" w:type="dxa"/>
            <w:vAlign w:val="center"/>
            <w:hideMark/>
          </w:tcPr>
          <w:p w14:paraId="43FD8BCB" w14:textId="77777777" w:rsidR="006C508D" w:rsidRPr="006C508D" w:rsidRDefault="006C508D" w:rsidP="006C508D">
            <w:r w:rsidRPr="006C508D">
              <w:t>Authorization</w:t>
            </w:r>
          </w:p>
        </w:tc>
        <w:tc>
          <w:tcPr>
            <w:tcW w:w="7650" w:type="dxa"/>
            <w:vAlign w:val="center"/>
            <w:hideMark/>
          </w:tcPr>
          <w:p w14:paraId="70E8D31E" w14:textId="77777777" w:rsidR="006C508D" w:rsidRPr="006C508D" w:rsidRDefault="006C508D" w:rsidP="006C508D">
            <w:r w:rsidRPr="006C508D">
              <w:t xml:space="preserve">Token acquired from Azure AD based on the user credentials for further API calls. </w:t>
            </w:r>
          </w:p>
        </w:tc>
        <w:tc>
          <w:tcPr>
            <w:tcW w:w="976" w:type="dxa"/>
            <w:vAlign w:val="center"/>
            <w:hideMark/>
          </w:tcPr>
          <w:p w14:paraId="2EF82714" w14:textId="77777777" w:rsidR="006C508D" w:rsidRPr="006C508D" w:rsidRDefault="006C508D" w:rsidP="006C508D">
            <w:r w:rsidRPr="006C508D">
              <w:t>M</w:t>
            </w:r>
          </w:p>
        </w:tc>
        <w:tc>
          <w:tcPr>
            <w:tcW w:w="1174" w:type="dxa"/>
            <w:vAlign w:val="center"/>
            <w:hideMark/>
          </w:tcPr>
          <w:p w14:paraId="00FFE371" w14:textId="77777777" w:rsidR="006C508D" w:rsidRPr="006C508D" w:rsidRDefault="006C508D" w:rsidP="006C508D">
            <w:r w:rsidRPr="006C508D">
              <w:t>String</w:t>
            </w:r>
          </w:p>
        </w:tc>
      </w:tr>
    </w:tbl>
    <w:p w14:paraId="4C1AE7B8" w14:textId="45F56E14" w:rsidR="006C508D" w:rsidRPr="00FC68A1" w:rsidRDefault="006C508D" w:rsidP="00FC68A1">
      <w:pPr>
        <w:pStyle w:val="Heading3"/>
      </w:pPr>
      <w:r w:rsidRPr="00FC68A1">
        <w:t>Input Path</w:t>
      </w:r>
      <w:r w:rsidR="00FC68A1" w:rsidRPr="00FC68A1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657"/>
        <w:gridCol w:w="977"/>
        <w:gridCol w:w="1175"/>
      </w:tblGrid>
      <w:tr w:rsidR="006C508D" w:rsidRPr="006C508D" w14:paraId="05215E51" w14:textId="77777777" w:rsidTr="00FC68A1">
        <w:trPr>
          <w:trHeight w:val="313"/>
        </w:trPr>
        <w:tc>
          <w:tcPr>
            <w:tcW w:w="1700" w:type="dxa"/>
            <w:shd w:val="clear" w:color="auto" w:fill="D9D9D9" w:themeFill="background1" w:themeFillShade="D9"/>
            <w:vAlign w:val="center"/>
            <w:hideMark/>
          </w:tcPr>
          <w:p w14:paraId="4A416721" w14:textId="77777777" w:rsidR="006C508D" w:rsidRPr="006C508D" w:rsidRDefault="006C508D" w:rsidP="006C508D">
            <w:r w:rsidRPr="006C508D">
              <w:t>Parameter</w:t>
            </w:r>
          </w:p>
        </w:tc>
        <w:tc>
          <w:tcPr>
            <w:tcW w:w="7650" w:type="dxa"/>
            <w:shd w:val="clear" w:color="auto" w:fill="D9D9D9" w:themeFill="background1" w:themeFillShade="D9"/>
            <w:vAlign w:val="center"/>
            <w:hideMark/>
          </w:tcPr>
          <w:p w14:paraId="4A1E2B37" w14:textId="77777777" w:rsidR="006C508D" w:rsidRPr="006C508D" w:rsidRDefault="006C508D" w:rsidP="006C508D">
            <w:r w:rsidRPr="006C508D">
              <w:t>Description</w:t>
            </w:r>
          </w:p>
        </w:tc>
        <w:tc>
          <w:tcPr>
            <w:tcW w:w="976" w:type="dxa"/>
            <w:shd w:val="clear" w:color="auto" w:fill="D9D9D9" w:themeFill="background1" w:themeFillShade="D9"/>
            <w:vAlign w:val="center"/>
            <w:hideMark/>
          </w:tcPr>
          <w:p w14:paraId="026CA8BD" w14:textId="77777777" w:rsidR="006C508D" w:rsidRPr="006C508D" w:rsidRDefault="006C508D" w:rsidP="006C508D">
            <w:r w:rsidRPr="006C508D">
              <w:t>M/O</w:t>
            </w:r>
          </w:p>
        </w:tc>
        <w:tc>
          <w:tcPr>
            <w:tcW w:w="1174" w:type="dxa"/>
            <w:shd w:val="clear" w:color="auto" w:fill="D9D9D9" w:themeFill="background1" w:themeFillShade="D9"/>
            <w:vAlign w:val="center"/>
            <w:hideMark/>
          </w:tcPr>
          <w:p w14:paraId="1D920047" w14:textId="77777777" w:rsidR="006C508D" w:rsidRPr="006C508D" w:rsidRDefault="006C508D" w:rsidP="006C508D">
            <w:r w:rsidRPr="006C508D">
              <w:t>Type</w:t>
            </w:r>
          </w:p>
        </w:tc>
      </w:tr>
      <w:tr w:rsidR="006C508D" w:rsidRPr="006C508D" w14:paraId="5434F706" w14:textId="77777777" w:rsidTr="00FC68A1">
        <w:trPr>
          <w:trHeight w:val="88"/>
        </w:trPr>
        <w:tc>
          <w:tcPr>
            <w:tcW w:w="1700" w:type="dxa"/>
            <w:vAlign w:val="center"/>
            <w:hideMark/>
          </w:tcPr>
          <w:p w14:paraId="6C2C0E95" w14:textId="77777777" w:rsidR="006C508D" w:rsidRPr="006C508D" w:rsidRDefault="006C508D" w:rsidP="006C508D">
            <w:r w:rsidRPr="006C508D">
              <w:t>userId</w:t>
            </w:r>
          </w:p>
        </w:tc>
        <w:tc>
          <w:tcPr>
            <w:tcW w:w="7650" w:type="dxa"/>
            <w:vAlign w:val="center"/>
            <w:hideMark/>
          </w:tcPr>
          <w:p w14:paraId="71385D11" w14:textId="77777777" w:rsidR="006C508D" w:rsidRPr="006C508D" w:rsidRDefault="006C508D" w:rsidP="006C508D">
            <w:r w:rsidRPr="006C508D">
              <w:t>Provide a valid user ID for the request URL</w:t>
            </w:r>
          </w:p>
        </w:tc>
        <w:tc>
          <w:tcPr>
            <w:tcW w:w="976" w:type="dxa"/>
            <w:vAlign w:val="center"/>
            <w:hideMark/>
          </w:tcPr>
          <w:p w14:paraId="1A574798" w14:textId="77777777" w:rsidR="006C508D" w:rsidRPr="006C508D" w:rsidRDefault="006C508D" w:rsidP="006C508D">
            <w:r w:rsidRPr="006C508D">
              <w:t>M</w:t>
            </w:r>
          </w:p>
        </w:tc>
        <w:tc>
          <w:tcPr>
            <w:tcW w:w="1174" w:type="dxa"/>
            <w:vAlign w:val="center"/>
            <w:hideMark/>
          </w:tcPr>
          <w:p w14:paraId="216253C8" w14:textId="77777777" w:rsidR="006C508D" w:rsidRPr="006C508D" w:rsidRDefault="006C508D" w:rsidP="006C508D">
            <w:r w:rsidRPr="006C508D">
              <w:t>String</w:t>
            </w:r>
          </w:p>
        </w:tc>
      </w:tr>
    </w:tbl>
    <w:p w14:paraId="5AB71FFC" w14:textId="204D212E" w:rsidR="006C508D" w:rsidRPr="00FC68A1" w:rsidRDefault="006C508D" w:rsidP="00FC68A1">
      <w:pPr>
        <w:pStyle w:val="Heading3"/>
      </w:pPr>
      <w:r w:rsidRPr="00FC68A1">
        <w:t>Output Header</w:t>
      </w:r>
      <w:r w:rsidR="00FC68A1" w:rsidRPr="00FC68A1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9"/>
        <w:gridCol w:w="8511"/>
        <w:gridCol w:w="1180"/>
      </w:tblGrid>
      <w:tr w:rsidR="006C508D" w:rsidRPr="006C508D" w14:paraId="567B5515" w14:textId="77777777" w:rsidTr="00FC68A1">
        <w:trPr>
          <w:trHeight w:val="286"/>
          <w:tblHeader/>
        </w:trPr>
        <w:tc>
          <w:tcPr>
            <w:tcW w:w="2244" w:type="dxa"/>
            <w:shd w:val="clear" w:color="auto" w:fill="D9D9D9" w:themeFill="background1" w:themeFillShade="D9"/>
            <w:vAlign w:val="center"/>
            <w:hideMark/>
          </w:tcPr>
          <w:p w14:paraId="35652018" w14:textId="77777777" w:rsidR="006C508D" w:rsidRPr="006C508D" w:rsidRDefault="006C508D" w:rsidP="006C508D">
            <w:r w:rsidRPr="006C508D">
              <w:t>Parameter</w:t>
            </w:r>
          </w:p>
        </w:tc>
        <w:tc>
          <w:tcPr>
            <w:tcW w:w="10729" w:type="dxa"/>
            <w:shd w:val="clear" w:color="auto" w:fill="D9D9D9" w:themeFill="background1" w:themeFillShade="D9"/>
            <w:vAlign w:val="center"/>
            <w:hideMark/>
          </w:tcPr>
          <w:p w14:paraId="038D0B12" w14:textId="77777777" w:rsidR="006C508D" w:rsidRPr="006C508D" w:rsidRDefault="006C508D" w:rsidP="006C508D">
            <w:r w:rsidRPr="006C508D">
              <w:t>Description</w:t>
            </w:r>
          </w:p>
        </w:tc>
        <w:tc>
          <w:tcPr>
            <w:tcW w:w="1433" w:type="dxa"/>
            <w:shd w:val="clear" w:color="auto" w:fill="D9D9D9" w:themeFill="background1" w:themeFillShade="D9"/>
            <w:vAlign w:val="center"/>
            <w:hideMark/>
          </w:tcPr>
          <w:p w14:paraId="54EE568D" w14:textId="77777777" w:rsidR="006C508D" w:rsidRPr="006C508D" w:rsidRDefault="006C508D" w:rsidP="006C508D">
            <w:r w:rsidRPr="006C508D">
              <w:t>Type</w:t>
            </w:r>
          </w:p>
        </w:tc>
      </w:tr>
      <w:tr w:rsidR="006C508D" w:rsidRPr="006C508D" w14:paraId="27DDF8C4" w14:textId="77777777" w:rsidTr="00FC68A1">
        <w:trPr>
          <w:trHeight w:val="200"/>
        </w:trPr>
        <w:tc>
          <w:tcPr>
            <w:tcW w:w="2244" w:type="dxa"/>
            <w:vAlign w:val="center"/>
            <w:hideMark/>
          </w:tcPr>
          <w:p w14:paraId="547BFC1E" w14:textId="77777777" w:rsidR="006C508D" w:rsidRPr="006C508D" w:rsidRDefault="006C508D" w:rsidP="006C508D">
            <w:r w:rsidRPr="006C508D">
              <w:t>Server</w:t>
            </w:r>
          </w:p>
        </w:tc>
        <w:tc>
          <w:tcPr>
            <w:tcW w:w="10729" w:type="dxa"/>
            <w:vAlign w:val="center"/>
            <w:hideMark/>
          </w:tcPr>
          <w:p w14:paraId="3383DD8C" w14:textId="77777777" w:rsidR="006C508D" w:rsidRPr="006C508D" w:rsidRDefault="006C508D" w:rsidP="006C508D">
            <w:r w:rsidRPr="006C508D">
              <w:t>Contains information about how the server handles requests [e.g., Werkzeug/2.1.2 Python/3.9.7]</w:t>
            </w:r>
          </w:p>
        </w:tc>
        <w:tc>
          <w:tcPr>
            <w:tcW w:w="1433" w:type="dxa"/>
            <w:vAlign w:val="center"/>
            <w:hideMark/>
          </w:tcPr>
          <w:p w14:paraId="64D704BF" w14:textId="77777777" w:rsidR="006C508D" w:rsidRPr="006C508D" w:rsidRDefault="006C508D" w:rsidP="006C508D">
            <w:r w:rsidRPr="006C508D">
              <w:t>String</w:t>
            </w:r>
          </w:p>
        </w:tc>
      </w:tr>
      <w:tr w:rsidR="006C508D" w:rsidRPr="006C508D" w14:paraId="27F6E007" w14:textId="77777777" w:rsidTr="00FC68A1">
        <w:trPr>
          <w:trHeight w:val="200"/>
        </w:trPr>
        <w:tc>
          <w:tcPr>
            <w:tcW w:w="2244" w:type="dxa"/>
            <w:vAlign w:val="center"/>
            <w:hideMark/>
          </w:tcPr>
          <w:p w14:paraId="099D47D4" w14:textId="77777777" w:rsidR="006C508D" w:rsidRPr="006C508D" w:rsidRDefault="006C508D" w:rsidP="006C508D">
            <w:r w:rsidRPr="006C508D">
              <w:t>Content-Type</w:t>
            </w:r>
          </w:p>
        </w:tc>
        <w:tc>
          <w:tcPr>
            <w:tcW w:w="10729" w:type="dxa"/>
            <w:vAlign w:val="center"/>
            <w:hideMark/>
          </w:tcPr>
          <w:p w14:paraId="71D95493" w14:textId="77777777" w:rsidR="006C508D" w:rsidRPr="006C508D" w:rsidRDefault="006C508D" w:rsidP="006C508D">
            <w:r w:rsidRPr="006C508D">
              <w:t>Length of the content</w:t>
            </w:r>
          </w:p>
        </w:tc>
        <w:tc>
          <w:tcPr>
            <w:tcW w:w="1433" w:type="dxa"/>
            <w:vAlign w:val="center"/>
            <w:hideMark/>
          </w:tcPr>
          <w:p w14:paraId="398E6CF6" w14:textId="77777777" w:rsidR="006C508D" w:rsidRPr="006C508D" w:rsidRDefault="006C508D" w:rsidP="006C508D">
            <w:r w:rsidRPr="006C508D">
              <w:t>String</w:t>
            </w:r>
          </w:p>
        </w:tc>
      </w:tr>
      <w:tr w:rsidR="006C508D" w:rsidRPr="006C508D" w14:paraId="7513D180" w14:textId="77777777" w:rsidTr="00FC68A1">
        <w:trPr>
          <w:trHeight w:val="200"/>
        </w:trPr>
        <w:tc>
          <w:tcPr>
            <w:tcW w:w="2244" w:type="dxa"/>
            <w:vAlign w:val="center"/>
            <w:hideMark/>
          </w:tcPr>
          <w:p w14:paraId="44FD2B08" w14:textId="77777777" w:rsidR="006C508D" w:rsidRPr="006C508D" w:rsidRDefault="006C508D" w:rsidP="006C508D">
            <w:r w:rsidRPr="006C508D">
              <w:t>Date</w:t>
            </w:r>
          </w:p>
        </w:tc>
        <w:tc>
          <w:tcPr>
            <w:tcW w:w="10729" w:type="dxa"/>
            <w:vAlign w:val="center"/>
            <w:hideMark/>
          </w:tcPr>
          <w:p w14:paraId="3F68BE7A" w14:textId="77777777" w:rsidR="006C508D" w:rsidRPr="006C508D" w:rsidRDefault="006C508D" w:rsidP="006C508D">
            <w:r w:rsidRPr="006C508D">
              <w:t>Date of operation execution e.g. - [Tue, 17 May 2022 06:30:16 GMT]</w:t>
            </w:r>
          </w:p>
        </w:tc>
        <w:tc>
          <w:tcPr>
            <w:tcW w:w="1433" w:type="dxa"/>
            <w:vAlign w:val="center"/>
            <w:hideMark/>
          </w:tcPr>
          <w:p w14:paraId="30602FBA" w14:textId="77777777" w:rsidR="006C508D" w:rsidRPr="006C508D" w:rsidRDefault="006C508D" w:rsidP="006C508D">
            <w:r w:rsidRPr="006C508D">
              <w:t>Datetime</w:t>
            </w:r>
          </w:p>
        </w:tc>
      </w:tr>
      <w:tr w:rsidR="006C508D" w:rsidRPr="006C508D" w14:paraId="65A2784B" w14:textId="77777777" w:rsidTr="00FC68A1">
        <w:trPr>
          <w:trHeight w:val="200"/>
        </w:trPr>
        <w:tc>
          <w:tcPr>
            <w:tcW w:w="2244" w:type="dxa"/>
            <w:vAlign w:val="center"/>
            <w:hideMark/>
          </w:tcPr>
          <w:p w14:paraId="14592106" w14:textId="77777777" w:rsidR="006C508D" w:rsidRPr="006C508D" w:rsidRDefault="006C508D" w:rsidP="006C508D">
            <w:r w:rsidRPr="006C508D">
              <w:t>Content-Length</w:t>
            </w:r>
          </w:p>
        </w:tc>
        <w:tc>
          <w:tcPr>
            <w:tcW w:w="10729" w:type="dxa"/>
            <w:vAlign w:val="center"/>
            <w:hideMark/>
          </w:tcPr>
          <w:p w14:paraId="3A54B108" w14:textId="77777777" w:rsidR="006C508D" w:rsidRPr="006C508D" w:rsidRDefault="006C508D" w:rsidP="006C508D">
            <w:r w:rsidRPr="006C508D">
              <w:t>Length of the content</w:t>
            </w:r>
          </w:p>
        </w:tc>
        <w:tc>
          <w:tcPr>
            <w:tcW w:w="1433" w:type="dxa"/>
            <w:vAlign w:val="center"/>
            <w:hideMark/>
          </w:tcPr>
          <w:p w14:paraId="5E184F2E" w14:textId="77777777" w:rsidR="006C508D" w:rsidRPr="006C508D" w:rsidRDefault="006C508D" w:rsidP="006C508D">
            <w:r w:rsidRPr="006C508D">
              <w:t>Bytes</w:t>
            </w:r>
          </w:p>
        </w:tc>
      </w:tr>
    </w:tbl>
    <w:p w14:paraId="7A66298F" w14:textId="3E883CE0" w:rsidR="006C508D" w:rsidRPr="00FC68A1" w:rsidRDefault="006C508D" w:rsidP="00FC68A1">
      <w:pPr>
        <w:pStyle w:val="Heading3"/>
      </w:pPr>
      <w:r w:rsidRPr="00FC68A1">
        <w:t>Output Body</w:t>
      </w:r>
      <w:r w:rsidR="00FC68A1" w:rsidRPr="00FC68A1"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9"/>
        <w:gridCol w:w="8511"/>
        <w:gridCol w:w="1180"/>
      </w:tblGrid>
      <w:tr w:rsidR="006C508D" w:rsidRPr="006C508D" w14:paraId="0E9C2FB6" w14:textId="77777777" w:rsidTr="00FC68A1">
        <w:trPr>
          <w:trHeight w:val="216"/>
        </w:trPr>
        <w:tc>
          <w:tcPr>
            <w:tcW w:w="2244" w:type="dxa"/>
            <w:shd w:val="clear" w:color="auto" w:fill="D9D9D9" w:themeFill="background1" w:themeFillShade="D9"/>
            <w:vAlign w:val="center"/>
            <w:hideMark/>
          </w:tcPr>
          <w:p w14:paraId="5DB43BA3" w14:textId="77777777" w:rsidR="006C508D" w:rsidRPr="006C508D" w:rsidRDefault="006C508D" w:rsidP="006C508D">
            <w:r w:rsidRPr="006C508D">
              <w:t>Parameter</w:t>
            </w:r>
          </w:p>
        </w:tc>
        <w:tc>
          <w:tcPr>
            <w:tcW w:w="10729" w:type="dxa"/>
            <w:shd w:val="clear" w:color="auto" w:fill="D9D9D9" w:themeFill="background1" w:themeFillShade="D9"/>
            <w:vAlign w:val="center"/>
            <w:hideMark/>
          </w:tcPr>
          <w:p w14:paraId="6660D034" w14:textId="77777777" w:rsidR="006C508D" w:rsidRPr="006C508D" w:rsidRDefault="006C508D" w:rsidP="006C508D">
            <w:r w:rsidRPr="006C508D">
              <w:t>Description</w:t>
            </w:r>
          </w:p>
        </w:tc>
        <w:tc>
          <w:tcPr>
            <w:tcW w:w="1433" w:type="dxa"/>
            <w:shd w:val="clear" w:color="auto" w:fill="D9D9D9" w:themeFill="background1" w:themeFillShade="D9"/>
            <w:vAlign w:val="center"/>
            <w:hideMark/>
          </w:tcPr>
          <w:p w14:paraId="2B203BA0" w14:textId="77777777" w:rsidR="006C508D" w:rsidRPr="006C508D" w:rsidRDefault="006C508D" w:rsidP="006C508D">
            <w:r w:rsidRPr="006C508D">
              <w:t>Type</w:t>
            </w:r>
          </w:p>
        </w:tc>
      </w:tr>
      <w:tr w:rsidR="006C508D" w:rsidRPr="006C508D" w14:paraId="47C02585" w14:textId="77777777" w:rsidTr="00FC68A1">
        <w:trPr>
          <w:trHeight w:val="164"/>
        </w:trPr>
        <w:tc>
          <w:tcPr>
            <w:tcW w:w="2244" w:type="dxa"/>
            <w:hideMark/>
          </w:tcPr>
          <w:p w14:paraId="18DF10A4" w14:textId="77777777" w:rsidR="006C508D" w:rsidRPr="006C508D" w:rsidRDefault="006C508D" w:rsidP="006C508D">
            <w:r w:rsidRPr="006C508D">
              <w:t>user_id</w:t>
            </w:r>
          </w:p>
        </w:tc>
        <w:tc>
          <w:tcPr>
            <w:tcW w:w="10729" w:type="dxa"/>
            <w:hideMark/>
          </w:tcPr>
          <w:p w14:paraId="408E2DE8" w14:textId="4E9FC0A5" w:rsidR="006C508D" w:rsidRPr="006C508D" w:rsidRDefault="006C508D" w:rsidP="006C508D">
            <w:r w:rsidRPr="006C508D">
              <w:t xml:space="preserve">User ID of the </w:t>
            </w:r>
            <w:r w:rsidR="008E0A86">
              <w:t>IAI</w:t>
            </w:r>
            <w:r w:rsidRPr="006C508D">
              <w:t xml:space="preserve"> user</w:t>
            </w:r>
          </w:p>
        </w:tc>
        <w:tc>
          <w:tcPr>
            <w:tcW w:w="1433" w:type="dxa"/>
            <w:hideMark/>
          </w:tcPr>
          <w:p w14:paraId="2983FE51" w14:textId="77777777" w:rsidR="006C508D" w:rsidRPr="006C508D" w:rsidRDefault="006C508D" w:rsidP="006C508D">
            <w:r w:rsidRPr="006C508D">
              <w:t>String</w:t>
            </w:r>
          </w:p>
        </w:tc>
      </w:tr>
      <w:tr w:rsidR="006C508D" w:rsidRPr="006C508D" w14:paraId="326D97B9" w14:textId="77777777" w:rsidTr="00FC68A1">
        <w:trPr>
          <w:trHeight w:val="296"/>
        </w:trPr>
        <w:tc>
          <w:tcPr>
            <w:tcW w:w="2244" w:type="dxa"/>
            <w:hideMark/>
          </w:tcPr>
          <w:p w14:paraId="316C2CB8" w14:textId="77777777" w:rsidR="006C508D" w:rsidRPr="006C508D" w:rsidRDefault="006C508D" w:rsidP="006C508D">
            <w:r w:rsidRPr="006C508D">
              <w:t>GroupId</w:t>
            </w:r>
          </w:p>
        </w:tc>
        <w:tc>
          <w:tcPr>
            <w:tcW w:w="10729" w:type="dxa"/>
            <w:hideMark/>
          </w:tcPr>
          <w:p w14:paraId="1DFC5AAC" w14:textId="77777777" w:rsidR="006C508D" w:rsidRPr="006C508D" w:rsidRDefault="006C508D" w:rsidP="006C508D">
            <w:r w:rsidRPr="006C508D">
              <w:t>Object ID of the AD Group</w:t>
            </w:r>
          </w:p>
        </w:tc>
        <w:tc>
          <w:tcPr>
            <w:tcW w:w="1433" w:type="dxa"/>
            <w:hideMark/>
          </w:tcPr>
          <w:p w14:paraId="752F4B6D" w14:textId="77777777" w:rsidR="006C508D" w:rsidRPr="006C508D" w:rsidRDefault="006C508D" w:rsidP="006C508D">
            <w:r w:rsidRPr="006C508D">
              <w:t>String</w:t>
            </w:r>
          </w:p>
        </w:tc>
      </w:tr>
    </w:tbl>
    <w:p w14:paraId="55DD67C8" w14:textId="30E6304F" w:rsidR="00EA12BC" w:rsidRDefault="00EA12BC" w:rsidP="006C508D">
      <w:pPr>
        <w:pStyle w:val="Heading3"/>
      </w:pPr>
      <w:r w:rsidRPr="002C55D8">
        <w:t>Sample</w:t>
      </w:r>
      <w:r w:rsidR="009847D4">
        <w:t xml:space="preserve"> </w:t>
      </w:r>
      <w:r w:rsidRPr="002C55D8">
        <w:t>JSON</w:t>
      </w:r>
      <w:r w:rsidR="009847D4">
        <w:t xml:space="preserve"> </w:t>
      </w:r>
      <w:r w:rsidRPr="002C55D8">
        <w:t>Response</w:t>
      </w:r>
    </w:p>
    <w:p w14:paraId="56430113" w14:textId="77777777" w:rsidR="00405063" w:rsidRPr="00405063" w:rsidRDefault="00405063" w:rsidP="00DB367D">
      <w:pPr>
        <w:spacing w:after="0"/>
        <w:rPr>
          <w:rFonts w:ascii="Consolas" w:hAnsi="Consolas"/>
          <w:sz w:val="16"/>
          <w:szCs w:val="16"/>
        </w:rPr>
      </w:pPr>
      <w:r w:rsidRPr="00405063">
        <w:rPr>
          <w:rFonts w:ascii="Consolas" w:hAnsi="Consolas"/>
          <w:sz w:val="16"/>
          <w:szCs w:val="16"/>
        </w:rPr>
        <w:t>{</w:t>
      </w:r>
    </w:p>
    <w:p w14:paraId="638D1FD9" w14:textId="5834D9C3" w:rsidR="00405063" w:rsidRPr="00405063" w:rsidRDefault="009847D4" w:rsidP="00DB367D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</w:t>
      </w:r>
      <w:r w:rsidR="00405063" w:rsidRPr="00405063">
        <w:rPr>
          <w:rFonts w:ascii="Consolas" w:hAnsi="Consolas"/>
          <w:sz w:val="16"/>
          <w:szCs w:val="16"/>
        </w:rPr>
        <w:t>"&lt;user_id&gt;":</w:t>
      </w:r>
      <w:r>
        <w:rPr>
          <w:rFonts w:ascii="Consolas" w:hAnsi="Consolas"/>
          <w:sz w:val="16"/>
          <w:szCs w:val="16"/>
        </w:rPr>
        <w:t xml:space="preserve"> </w:t>
      </w:r>
      <w:r w:rsidR="00405063" w:rsidRPr="00405063">
        <w:rPr>
          <w:rFonts w:ascii="Consolas" w:hAnsi="Consolas"/>
          <w:sz w:val="16"/>
          <w:szCs w:val="16"/>
        </w:rPr>
        <w:t>[</w:t>
      </w:r>
    </w:p>
    <w:p w14:paraId="380BC1E4" w14:textId="1ECC81E2" w:rsidR="00405063" w:rsidRPr="00405063" w:rsidRDefault="009847D4" w:rsidP="00DB367D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</w:t>
      </w:r>
      <w:r w:rsidR="00405063" w:rsidRPr="00405063">
        <w:rPr>
          <w:rFonts w:ascii="Consolas" w:hAnsi="Consolas"/>
          <w:sz w:val="16"/>
          <w:szCs w:val="16"/>
        </w:rPr>
        <w:t>{</w:t>
      </w:r>
    </w:p>
    <w:p w14:paraId="361A1D8C" w14:textId="417E1872" w:rsidR="00405063" w:rsidRPr="00405063" w:rsidRDefault="009847D4" w:rsidP="00DB367D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</w:t>
      </w:r>
      <w:r w:rsidR="00405063" w:rsidRPr="00405063">
        <w:rPr>
          <w:rFonts w:ascii="Consolas" w:hAnsi="Consolas"/>
          <w:sz w:val="16"/>
          <w:szCs w:val="16"/>
        </w:rPr>
        <w:t>"GroupId":</w:t>
      </w:r>
      <w:r>
        <w:rPr>
          <w:rFonts w:ascii="Consolas" w:hAnsi="Consolas"/>
          <w:sz w:val="16"/>
          <w:szCs w:val="16"/>
        </w:rPr>
        <w:t xml:space="preserve"> </w:t>
      </w:r>
      <w:r w:rsidR="00405063" w:rsidRPr="00405063">
        <w:rPr>
          <w:rFonts w:ascii="Consolas" w:hAnsi="Consolas"/>
          <w:sz w:val="16"/>
          <w:szCs w:val="16"/>
        </w:rPr>
        <w:t>""</w:t>
      </w:r>
    </w:p>
    <w:p w14:paraId="22EC55E8" w14:textId="78DCFEF1" w:rsidR="00405063" w:rsidRPr="00405063" w:rsidRDefault="009847D4" w:rsidP="00DB367D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</w:t>
      </w:r>
      <w:r w:rsidR="00405063" w:rsidRPr="00405063">
        <w:rPr>
          <w:rFonts w:ascii="Consolas" w:hAnsi="Consolas"/>
          <w:sz w:val="16"/>
          <w:szCs w:val="16"/>
        </w:rPr>
        <w:t>},</w:t>
      </w:r>
    </w:p>
    <w:p w14:paraId="5FA87B26" w14:textId="71DC9B59" w:rsidR="00405063" w:rsidRPr="00405063" w:rsidRDefault="009847D4" w:rsidP="00DB367D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</w:t>
      </w:r>
      <w:r w:rsidR="00405063" w:rsidRPr="00405063">
        <w:rPr>
          <w:rFonts w:ascii="Consolas" w:hAnsi="Consolas"/>
          <w:sz w:val="16"/>
          <w:szCs w:val="16"/>
        </w:rPr>
        <w:t>{</w:t>
      </w:r>
    </w:p>
    <w:p w14:paraId="5D8940C9" w14:textId="358C3A5E" w:rsidR="00405063" w:rsidRPr="00405063" w:rsidRDefault="009847D4" w:rsidP="00DB367D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</w:t>
      </w:r>
      <w:r w:rsidR="00405063" w:rsidRPr="00405063">
        <w:rPr>
          <w:rFonts w:ascii="Consolas" w:hAnsi="Consolas"/>
          <w:sz w:val="16"/>
          <w:szCs w:val="16"/>
        </w:rPr>
        <w:t>"GroupId":</w:t>
      </w:r>
      <w:r>
        <w:rPr>
          <w:rFonts w:ascii="Consolas" w:hAnsi="Consolas"/>
          <w:sz w:val="16"/>
          <w:szCs w:val="16"/>
        </w:rPr>
        <w:t xml:space="preserve"> </w:t>
      </w:r>
      <w:r w:rsidR="00405063" w:rsidRPr="00405063">
        <w:rPr>
          <w:rFonts w:ascii="Consolas" w:hAnsi="Consolas"/>
          <w:sz w:val="16"/>
          <w:szCs w:val="16"/>
        </w:rPr>
        <w:t>""</w:t>
      </w:r>
    </w:p>
    <w:p w14:paraId="75875301" w14:textId="79A93F7E" w:rsidR="00405063" w:rsidRPr="00405063" w:rsidRDefault="009847D4" w:rsidP="00DB367D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</w:t>
      </w:r>
      <w:r w:rsidR="00405063" w:rsidRPr="00405063">
        <w:rPr>
          <w:rFonts w:ascii="Consolas" w:hAnsi="Consolas"/>
          <w:sz w:val="16"/>
          <w:szCs w:val="16"/>
        </w:rPr>
        <w:t>}</w:t>
      </w:r>
    </w:p>
    <w:p w14:paraId="63885475" w14:textId="2557E8D1" w:rsidR="00405063" w:rsidRPr="00405063" w:rsidRDefault="009847D4" w:rsidP="00DB367D">
      <w:p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</w:t>
      </w:r>
      <w:r w:rsidR="00405063" w:rsidRPr="00405063">
        <w:rPr>
          <w:rFonts w:ascii="Consolas" w:hAnsi="Consolas"/>
          <w:sz w:val="16"/>
          <w:szCs w:val="16"/>
        </w:rPr>
        <w:t>]</w:t>
      </w:r>
    </w:p>
    <w:p w14:paraId="5AE13F35" w14:textId="41DCD7C2" w:rsidR="00EA12BC" w:rsidRDefault="00405063" w:rsidP="00DB367D">
      <w:pPr>
        <w:spacing w:after="0"/>
        <w:rPr>
          <w:rFonts w:ascii="Consolas" w:hAnsi="Consolas"/>
          <w:sz w:val="16"/>
          <w:szCs w:val="16"/>
        </w:rPr>
      </w:pPr>
      <w:r w:rsidRPr="00405063">
        <w:rPr>
          <w:rFonts w:ascii="Consolas" w:hAnsi="Consolas"/>
          <w:sz w:val="16"/>
          <w:szCs w:val="16"/>
        </w:rPr>
        <w:t>}</w:t>
      </w:r>
    </w:p>
    <w:p w14:paraId="504E0345" w14:textId="29DA7DEC" w:rsidR="00DB367D" w:rsidRPr="006C508D" w:rsidRDefault="006C508D" w:rsidP="00FC68A1">
      <w:pPr>
        <w:pStyle w:val="Heading3"/>
      </w:pPr>
      <w:r w:rsidRPr="006C508D">
        <w:t>Result</w:t>
      </w:r>
    </w:p>
    <w:tbl>
      <w:tblPr>
        <w:tblW w:w="11279" w:type="dxa"/>
        <w:tblLayout w:type="fixed"/>
        <w:tblLook w:val="04A0" w:firstRow="1" w:lastRow="0" w:firstColumn="1" w:lastColumn="0" w:noHBand="0" w:noVBand="1"/>
      </w:tblPr>
      <w:tblGrid>
        <w:gridCol w:w="2170"/>
        <w:gridCol w:w="9109"/>
      </w:tblGrid>
      <w:tr w:rsidR="006C508D" w:rsidRPr="006C508D" w14:paraId="0263A20D" w14:textId="77777777" w:rsidTr="006C508D">
        <w:trPr>
          <w:trHeight w:val="293"/>
        </w:trPr>
        <w:tc>
          <w:tcPr>
            <w:tcW w:w="2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4C39BFE7" w14:textId="77777777" w:rsidR="006C508D" w:rsidRPr="006C508D" w:rsidRDefault="006C508D" w:rsidP="006C508D">
            <w:pPr>
              <w:rPr>
                <w:b/>
                <w:bCs/>
              </w:rPr>
            </w:pPr>
            <w:r w:rsidRPr="006C508D">
              <w:rPr>
                <w:b/>
                <w:bCs/>
              </w:rPr>
              <w:t>HTTP Code</w:t>
            </w:r>
          </w:p>
        </w:tc>
        <w:tc>
          <w:tcPr>
            <w:tcW w:w="910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5E83D3DD" w14:textId="77777777" w:rsidR="006C508D" w:rsidRPr="006C508D" w:rsidRDefault="006C508D" w:rsidP="006C508D">
            <w:pPr>
              <w:rPr>
                <w:b/>
                <w:bCs/>
              </w:rPr>
            </w:pPr>
            <w:r w:rsidRPr="006C508D">
              <w:rPr>
                <w:b/>
                <w:bCs/>
              </w:rPr>
              <w:t>Result Description</w:t>
            </w:r>
          </w:p>
        </w:tc>
      </w:tr>
      <w:tr w:rsidR="006C508D" w:rsidRPr="006C508D" w14:paraId="5E70A622" w14:textId="77777777" w:rsidTr="006C508D">
        <w:trPr>
          <w:trHeight w:val="265"/>
        </w:trPr>
        <w:tc>
          <w:tcPr>
            <w:tcW w:w="21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434C7B41" w14:textId="77777777" w:rsidR="006C508D" w:rsidRPr="006C508D" w:rsidRDefault="006C508D" w:rsidP="006C508D">
            <w:r w:rsidRPr="006C508D">
              <w:t>200</w:t>
            </w:r>
          </w:p>
        </w:tc>
        <w:tc>
          <w:tcPr>
            <w:tcW w:w="910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68213EBC" w14:textId="77777777" w:rsidR="006C508D" w:rsidRPr="006C508D" w:rsidRDefault="006C508D" w:rsidP="006C508D">
            <w:r w:rsidRPr="006C508D">
              <w:t xml:space="preserve">List of AD Groups based on User ID </w:t>
            </w:r>
          </w:p>
        </w:tc>
      </w:tr>
    </w:tbl>
    <w:p w14:paraId="486906DD" w14:textId="39436226" w:rsidR="006C508D" w:rsidRDefault="006C508D" w:rsidP="00FC68A1">
      <w:pPr>
        <w:pStyle w:val="Heading3"/>
      </w:pPr>
      <w:r>
        <w:t>Error Management</w:t>
      </w:r>
    </w:p>
    <w:tbl>
      <w:tblPr>
        <w:tblW w:w="11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3"/>
        <w:gridCol w:w="1037"/>
        <w:gridCol w:w="8524"/>
      </w:tblGrid>
      <w:tr w:rsidR="006C508D" w:rsidRPr="006C508D" w14:paraId="1CEDD248" w14:textId="77777777" w:rsidTr="00FC68A1">
        <w:trPr>
          <w:trHeight w:val="298"/>
        </w:trPr>
        <w:tc>
          <w:tcPr>
            <w:tcW w:w="1793" w:type="dxa"/>
            <w:shd w:val="clear" w:color="auto" w:fill="D9D9D9" w:themeFill="background1" w:themeFillShade="D9"/>
            <w:vAlign w:val="center"/>
            <w:hideMark/>
          </w:tcPr>
          <w:p w14:paraId="650226E4" w14:textId="77777777" w:rsidR="006C508D" w:rsidRPr="006C508D" w:rsidRDefault="006C508D" w:rsidP="006C508D">
            <w:r w:rsidRPr="006C508D">
              <w:t>HTTP Code</w:t>
            </w:r>
          </w:p>
        </w:tc>
        <w:tc>
          <w:tcPr>
            <w:tcW w:w="1037" w:type="dxa"/>
            <w:shd w:val="clear" w:color="auto" w:fill="D9D9D9" w:themeFill="background1" w:themeFillShade="D9"/>
            <w:vAlign w:val="center"/>
            <w:hideMark/>
          </w:tcPr>
          <w:p w14:paraId="1E9AF4D6" w14:textId="77777777" w:rsidR="006C508D" w:rsidRPr="006C508D" w:rsidRDefault="006C508D" w:rsidP="006C508D">
            <w:r w:rsidRPr="006C508D">
              <w:t>Error Code</w:t>
            </w:r>
          </w:p>
        </w:tc>
        <w:tc>
          <w:tcPr>
            <w:tcW w:w="8524" w:type="dxa"/>
            <w:shd w:val="clear" w:color="auto" w:fill="D9D9D9" w:themeFill="background1" w:themeFillShade="D9"/>
            <w:vAlign w:val="center"/>
            <w:hideMark/>
          </w:tcPr>
          <w:p w14:paraId="39AF80D2" w14:textId="77777777" w:rsidR="006C508D" w:rsidRPr="006C508D" w:rsidRDefault="006C508D" w:rsidP="006C508D">
            <w:r w:rsidRPr="006C508D">
              <w:t>Error Description</w:t>
            </w:r>
          </w:p>
        </w:tc>
      </w:tr>
      <w:tr w:rsidR="006C508D" w:rsidRPr="006C508D" w14:paraId="67E9D160" w14:textId="77777777" w:rsidTr="00FC68A1">
        <w:trPr>
          <w:trHeight w:val="298"/>
        </w:trPr>
        <w:tc>
          <w:tcPr>
            <w:tcW w:w="1793" w:type="dxa"/>
            <w:vAlign w:val="center"/>
            <w:hideMark/>
          </w:tcPr>
          <w:p w14:paraId="6AA8CD66" w14:textId="77777777" w:rsidR="006C508D" w:rsidRPr="006C508D" w:rsidRDefault="006C508D" w:rsidP="006C508D">
            <w:r w:rsidRPr="006C508D">
              <w:t>500</w:t>
            </w:r>
          </w:p>
        </w:tc>
        <w:tc>
          <w:tcPr>
            <w:tcW w:w="1037" w:type="dxa"/>
            <w:vAlign w:val="center"/>
            <w:hideMark/>
          </w:tcPr>
          <w:p w14:paraId="68DCB990" w14:textId="77777777" w:rsidR="006C508D" w:rsidRPr="006C508D" w:rsidRDefault="006C508D" w:rsidP="006C508D">
            <w:r w:rsidRPr="006C508D">
              <w:t>500</w:t>
            </w:r>
          </w:p>
        </w:tc>
        <w:tc>
          <w:tcPr>
            <w:tcW w:w="8524" w:type="dxa"/>
            <w:vAlign w:val="center"/>
            <w:hideMark/>
          </w:tcPr>
          <w:p w14:paraId="76C7BEA6" w14:textId="77777777" w:rsidR="006C508D" w:rsidRPr="006C508D" w:rsidRDefault="006C508D" w:rsidP="006C508D">
            <w:r w:rsidRPr="006C508D">
              <w:t>Generic Error</w:t>
            </w:r>
          </w:p>
        </w:tc>
      </w:tr>
      <w:tr w:rsidR="006C508D" w:rsidRPr="006C508D" w14:paraId="4A84F742" w14:textId="77777777" w:rsidTr="00FC68A1">
        <w:trPr>
          <w:trHeight w:val="298"/>
        </w:trPr>
        <w:tc>
          <w:tcPr>
            <w:tcW w:w="1793" w:type="dxa"/>
            <w:vAlign w:val="center"/>
            <w:hideMark/>
          </w:tcPr>
          <w:p w14:paraId="10123F72" w14:textId="77777777" w:rsidR="006C508D" w:rsidRPr="006C508D" w:rsidRDefault="006C508D" w:rsidP="006C508D">
            <w:r w:rsidRPr="006C508D">
              <w:t>400</w:t>
            </w:r>
          </w:p>
        </w:tc>
        <w:tc>
          <w:tcPr>
            <w:tcW w:w="1037" w:type="dxa"/>
            <w:vAlign w:val="center"/>
            <w:hideMark/>
          </w:tcPr>
          <w:p w14:paraId="2718BDA6" w14:textId="77777777" w:rsidR="006C508D" w:rsidRPr="006C508D" w:rsidRDefault="006C508D" w:rsidP="006C508D">
            <w:r w:rsidRPr="006C508D">
              <w:t>401</w:t>
            </w:r>
          </w:p>
        </w:tc>
        <w:tc>
          <w:tcPr>
            <w:tcW w:w="8524" w:type="dxa"/>
            <w:vAlign w:val="center"/>
            <w:hideMark/>
          </w:tcPr>
          <w:p w14:paraId="0966DEFB" w14:textId="4452AA98" w:rsidR="006C508D" w:rsidRPr="006C508D" w:rsidRDefault="006C508D" w:rsidP="002C1D28">
            <w:pPr>
              <w:ind w:left="360"/>
            </w:pPr>
            <w:r w:rsidRPr="006C508D">
              <w:t xml:space="preserve">Unauthorized User </w:t>
            </w:r>
            <w:r w:rsidR="002C1D28">
              <w:t xml:space="preserve">/ </w:t>
            </w:r>
            <w:r w:rsidR="00CF79F3">
              <w:t xml:space="preserve">Header Token </w:t>
            </w:r>
            <w:r w:rsidRPr="006C508D">
              <w:t>could be missing</w:t>
            </w:r>
          </w:p>
        </w:tc>
      </w:tr>
      <w:tr w:rsidR="006C508D" w:rsidRPr="006C508D" w14:paraId="2CC668A0" w14:textId="77777777" w:rsidTr="00FC68A1">
        <w:trPr>
          <w:trHeight w:val="308"/>
        </w:trPr>
        <w:tc>
          <w:tcPr>
            <w:tcW w:w="1793" w:type="dxa"/>
            <w:vAlign w:val="center"/>
            <w:hideMark/>
          </w:tcPr>
          <w:p w14:paraId="6A0E8208" w14:textId="77777777" w:rsidR="006C508D" w:rsidRPr="006C508D" w:rsidRDefault="006C508D" w:rsidP="006C508D">
            <w:r w:rsidRPr="006C508D">
              <w:t>400</w:t>
            </w:r>
          </w:p>
        </w:tc>
        <w:tc>
          <w:tcPr>
            <w:tcW w:w="1037" w:type="dxa"/>
            <w:vAlign w:val="center"/>
            <w:hideMark/>
          </w:tcPr>
          <w:p w14:paraId="499F4BB1" w14:textId="77777777" w:rsidR="006C508D" w:rsidRPr="006C508D" w:rsidRDefault="006C508D" w:rsidP="006C508D">
            <w:r w:rsidRPr="006C508D">
              <w:t>400</w:t>
            </w:r>
          </w:p>
        </w:tc>
        <w:tc>
          <w:tcPr>
            <w:tcW w:w="8524" w:type="dxa"/>
            <w:vAlign w:val="center"/>
            <w:hideMark/>
          </w:tcPr>
          <w:p w14:paraId="7F279685" w14:textId="77777777" w:rsidR="006C508D" w:rsidRPr="006C508D" w:rsidRDefault="006C508D" w:rsidP="002C1D28">
            <w:pPr>
              <w:ind w:left="360"/>
            </w:pPr>
            <w:r w:rsidRPr="006C508D">
              <w:t>Bad request</w:t>
            </w:r>
          </w:p>
        </w:tc>
      </w:tr>
    </w:tbl>
    <w:p w14:paraId="1422291E" w14:textId="77777777" w:rsidR="002C1D28" w:rsidRDefault="002C1D28" w:rsidP="009D2764">
      <w:pPr>
        <w:pStyle w:val="Heading1"/>
        <w:sectPr w:rsidR="002C1D28" w:rsidSect="005A2B2B">
          <w:pgSz w:w="12960" w:h="25920" w:code="5"/>
          <w:pgMar w:top="720" w:right="720" w:bottom="720" w:left="720" w:header="720" w:footer="720" w:gutter="0"/>
          <w:cols w:space="720"/>
          <w:docGrid w:linePitch="360"/>
        </w:sectPr>
      </w:pPr>
    </w:p>
    <w:p w14:paraId="0634AB3A" w14:textId="08BB377A" w:rsidR="00291CCA" w:rsidRPr="0043145E" w:rsidRDefault="00291CCA" w:rsidP="0096182F">
      <w:pPr>
        <w:pStyle w:val="Heading2"/>
      </w:pPr>
      <w:bookmarkStart w:id="75" w:name="_Toc217392205"/>
      <w:r w:rsidRPr="0387F8AB">
        <w:t>POST-</w:t>
      </w:r>
      <w:r w:rsidR="009847D4">
        <w:t xml:space="preserve"> </w:t>
      </w:r>
      <w:r>
        <w:t>Azure</w:t>
      </w:r>
      <w:r w:rsidR="009847D4">
        <w:t xml:space="preserve"> </w:t>
      </w:r>
      <w:r>
        <w:t>Web</w:t>
      </w:r>
      <w:r w:rsidR="009847D4">
        <w:t xml:space="preserve"> </w:t>
      </w:r>
      <w:r>
        <w:t>PubSub</w:t>
      </w:r>
      <w:bookmarkEnd w:id="75"/>
    </w:p>
    <w:p w14:paraId="2D9987F8" w14:textId="7AE1AE05" w:rsidR="00291CCA" w:rsidRPr="00515EBA" w:rsidRDefault="00291CCA" w:rsidP="00291CCA">
      <w:pPr>
        <w:rPr>
          <w:rFonts w:cstheme="minorHAnsi"/>
        </w:rPr>
      </w:pPr>
      <w:bookmarkStart w:id="76" w:name="OLE_LINK2"/>
      <w:r w:rsidRPr="007A10AA">
        <w:rPr>
          <w:rFonts w:cstheme="minorHAnsi"/>
        </w:rPr>
        <w:t>This</w:t>
      </w:r>
      <w:r w:rsidR="009847D4">
        <w:rPr>
          <w:rFonts w:cstheme="minorHAnsi"/>
        </w:rPr>
        <w:t xml:space="preserve"> </w:t>
      </w:r>
      <w:r w:rsidRPr="007A10AA">
        <w:rPr>
          <w:rFonts w:cstheme="minorHAnsi"/>
        </w:rPr>
        <w:t>API</w:t>
      </w:r>
      <w:r w:rsidR="009847D4">
        <w:rPr>
          <w:rFonts w:cstheme="minorHAnsi"/>
        </w:rPr>
        <w:t xml:space="preserve"> </w:t>
      </w:r>
      <w:r w:rsidRPr="007A10AA">
        <w:rPr>
          <w:rFonts w:cstheme="minorHAnsi"/>
        </w:rPr>
        <w:t>is</w:t>
      </w:r>
      <w:r w:rsidR="009847D4">
        <w:rPr>
          <w:rFonts w:cstheme="minorHAnsi"/>
        </w:rPr>
        <w:t xml:space="preserve"> </w:t>
      </w:r>
      <w:r>
        <w:rPr>
          <w:rFonts w:cstheme="minorHAnsi"/>
        </w:rPr>
        <w:t>used</w:t>
      </w:r>
      <w:r w:rsidR="009847D4">
        <w:rPr>
          <w:rFonts w:cstheme="minorHAnsi"/>
        </w:rPr>
        <w:t xml:space="preserve"> </w:t>
      </w:r>
      <w:r w:rsidRPr="007A10AA">
        <w:rPr>
          <w:rFonts w:cstheme="minorHAnsi"/>
        </w:rPr>
        <w:t>to</w:t>
      </w:r>
      <w:r w:rsidR="009847D4">
        <w:rPr>
          <w:rFonts w:cstheme="minorHAnsi"/>
        </w:rPr>
        <w:t xml:space="preserve"> </w:t>
      </w:r>
      <w:r w:rsidRPr="007A10AA">
        <w:rPr>
          <w:rFonts w:cstheme="minorHAnsi"/>
          <w:shd w:val="clear" w:color="auto" w:fill="FFFFFF"/>
        </w:rPr>
        <w:t>send</w:t>
      </w:r>
      <w:r w:rsidR="009847D4">
        <w:rPr>
          <w:rFonts w:cstheme="minorHAnsi"/>
          <w:shd w:val="clear" w:color="auto" w:fill="FFFFFF"/>
        </w:rPr>
        <w:t xml:space="preserve"> </w:t>
      </w:r>
      <w:r w:rsidRPr="007A10AA">
        <w:rPr>
          <w:rFonts w:cstheme="minorHAnsi"/>
          <w:shd w:val="clear" w:color="auto" w:fill="FFFFFF"/>
        </w:rPr>
        <w:t>message</w:t>
      </w:r>
      <w:r>
        <w:rPr>
          <w:rFonts w:cstheme="minorHAnsi"/>
          <w:shd w:val="clear" w:color="auto" w:fill="FFFFFF"/>
        </w:rPr>
        <w:t>s</w:t>
      </w:r>
      <w:r w:rsidR="009847D4">
        <w:rPr>
          <w:rFonts w:cstheme="minorHAnsi"/>
          <w:shd w:val="clear" w:color="auto" w:fill="FFFFFF"/>
        </w:rPr>
        <w:t xml:space="preserve"> </w:t>
      </w:r>
      <w:r w:rsidRPr="007A10AA">
        <w:rPr>
          <w:rFonts w:cstheme="minorHAnsi"/>
          <w:shd w:val="clear" w:color="auto" w:fill="FFFFFF"/>
        </w:rPr>
        <w:t>to</w:t>
      </w:r>
      <w:r w:rsidR="009847D4">
        <w:rPr>
          <w:rFonts w:cstheme="minorHAnsi"/>
          <w:shd w:val="clear" w:color="auto" w:fill="FFFFFF"/>
        </w:rPr>
        <w:t xml:space="preserve"> </w:t>
      </w:r>
      <w:r w:rsidRPr="007A10AA">
        <w:rPr>
          <w:rFonts w:cstheme="minorHAnsi"/>
          <w:shd w:val="clear" w:color="auto" w:fill="FFFFFF"/>
        </w:rPr>
        <w:t>a</w:t>
      </w:r>
      <w:r w:rsidR="009847D4">
        <w:rPr>
          <w:rFonts w:cstheme="minorHAnsi"/>
          <w:shd w:val="clear" w:color="auto" w:fill="FFFFFF"/>
        </w:rPr>
        <w:t xml:space="preserve"> </w:t>
      </w:r>
      <w:r w:rsidRPr="007A10AA">
        <w:rPr>
          <w:rFonts w:cstheme="minorHAnsi"/>
          <w:shd w:val="clear" w:color="auto" w:fill="FFFFFF"/>
        </w:rPr>
        <w:t>list</w:t>
      </w:r>
      <w:r w:rsidR="009847D4">
        <w:rPr>
          <w:rFonts w:cstheme="minorHAnsi"/>
          <w:shd w:val="clear" w:color="auto" w:fill="FFFFFF"/>
        </w:rPr>
        <w:t xml:space="preserve"> </w:t>
      </w:r>
      <w:r w:rsidRPr="007A10AA">
        <w:rPr>
          <w:rFonts w:cstheme="minorHAnsi"/>
          <w:shd w:val="clear" w:color="auto" w:fill="FFFFFF"/>
        </w:rPr>
        <w:t>of</w:t>
      </w:r>
      <w:r w:rsidR="009847D4">
        <w:rPr>
          <w:rFonts w:cstheme="minorHAnsi"/>
          <w:shd w:val="clear" w:color="auto" w:fill="FFFFFF"/>
        </w:rPr>
        <w:t xml:space="preserve"> </w:t>
      </w:r>
      <w:r w:rsidRPr="007A10AA">
        <w:rPr>
          <w:rFonts w:cstheme="minorHAnsi"/>
          <w:shd w:val="clear" w:color="auto" w:fill="FFFFFF"/>
        </w:rPr>
        <w:t>users,</w:t>
      </w:r>
      <w:r w:rsidR="009847D4">
        <w:rPr>
          <w:rFonts w:cstheme="minorHAnsi"/>
          <w:shd w:val="clear" w:color="auto" w:fill="FFFFFF"/>
        </w:rPr>
        <w:t xml:space="preserve"> </w:t>
      </w:r>
      <w:r w:rsidRPr="007A10AA">
        <w:rPr>
          <w:rFonts w:cstheme="minorHAnsi"/>
          <w:shd w:val="clear" w:color="auto" w:fill="FFFFFF"/>
        </w:rPr>
        <w:t>group</w:t>
      </w:r>
      <w:r w:rsidR="00D722BC">
        <w:rPr>
          <w:rFonts w:cstheme="minorHAnsi"/>
          <w:shd w:val="clear" w:color="auto" w:fill="FFFFFF"/>
        </w:rPr>
        <w:t>s</w:t>
      </w:r>
      <w:r>
        <w:rPr>
          <w:rFonts w:cstheme="minorHAnsi"/>
          <w:shd w:val="clear" w:color="auto" w:fill="FFFFFF"/>
        </w:rPr>
        <w:t>,</w:t>
      </w:r>
      <w:r w:rsidR="009847D4">
        <w:rPr>
          <w:rFonts w:cstheme="minorHAnsi"/>
          <w:shd w:val="clear" w:color="auto" w:fill="FFFFFF"/>
        </w:rPr>
        <w:t xml:space="preserve"> </w:t>
      </w:r>
      <w:r w:rsidRPr="007A10AA">
        <w:rPr>
          <w:rFonts w:cstheme="minorHAnsi"/>
          <w:shd w:val="clear" w:color="auto" w:fill="FFFFFF"/>
        </w:rPr>
        <w:t>or</w:t>
      </w:r>
      <w:r w:rsidR="009847D4">
        <w:rPr>
          <w:rFonts w:cstheme="minorHAnsi"/>
          <w:shd w:val="clear" w:color="auto" w:fill="FFFFFF"/>
        </w:rPr>
        <w:t xml:space="preserve"> </w:t>
      </w:r>
      <w:r w:rsidRPr="007A10AA">
        <w:rPr>
          <w:rFonts w:cstheme="minorHAnsi"/>
          <w:shd w:val="clear" w:color="auto" w:fill="FFFFFF"/>
        </w:rPr>
        <w:t>all</w:t>
      </w:r>
      <w:r w:rsidR="009847D4">
        <w:rPr>
          <w:rFonts w:cstheme="minorHAnsi"/>
          <w:shd w:val="clear" w:color="auto" w:fill="FFFFFF"/>
        </w:rPr>
        <w:t xml:space="preserve"> </w:t>
      </w:r>
      <w:r w:rsidRPr="007A10AA">
        <w:rPr>
          <w:rFonts w:cstheme="minorHAnsi"/>
          <w:shd w:val="clear" w:color="auto" w:fill="FFFFFF"/>
        </w:rPr>
        <w:t>users</w:t>
      </w:r>
      <w:r w:rsidR="009847D4">
        <w:rPr>
          <w:rFonts w:cstheme="minorHAnsi"/>
          <w:shd w:val="clear" w:color="auto" w:fill="FFFFFF"/>
        </w:rPr>
        <w:t xml:space="preserve"> </w:t>
      </w:r>
      <w:r w:rsidRPr="007A10AA">
        <w:rPr>
          <w:rFonts w:cstheme="minorHAnsi"/>
          <w:shd w:val="clear" w:color="auto" w:fill="FFFFFF"/>
        </w:rPr>
        <w:t>using</w:t>
      </w:r>
      <w:r w:rsidR="009847D4">
        <w:rPr>
          <w:rFonts w:cstheme="minorHAnsi"/>
          <w:shd w:val="clear" w:color="auto" w:fill="FFFFFF"/>
        </w:rPr>
        <w:t xml:space="preserve"> </w:t>
      </w:r>
      <w:r w:rsidRPr="007A10AA">
        <w:rPr>
          <w:rFonts w:cstheme="minorHAnsi"/>
          <w:shd w:val="clear" w:color="auto" w:fill="FFFFFF"/>
        </w:rPr>
        <w:t>Azure</w:t>
      </w:r>
      <w:r w:rsidR="009847D4">
        <w:rPr>
          <w:rFonts w:cstheme="minorHAnsi"/>
          <w:shd w:val="clear" w:color="auto" w:fill="FFFFFF"/>
        </w:rPr>
        <w:t xml:space="preserve"> </w:t>
      </w:r>
      <w:r w:rsidRPr="007A10AA">
        <w:rPr>
          <w:rFonts w:cstheme="minorHAnsi"/>
          <w:shd w:val="clear" w:color="auto" w:fill="FFFFFF"/>
        </w:rPr>
        <w:t>Web</w:t>
      </w:r>
      <w:r w:rsidR="009847D4">
        <w:rPr>
          <w:rFonts w:cstheme="minorHAnsi"/>
          <w:shd w:val="clear" w:color="auto" w:fill="FFFFFF"/>
        </w:rPr>
        <w:t xml:space="preserve"> </w:t>
      </w:r>
      <w:r w:rsidRPr="007A10AA">
        <w:rPr>
          <w:rFonts w:cstheme="minorHAnsi"/>
          <w:shd w:val="clear" w:color="auto" w:fill="FFFFFF"/>
        </w:rPr>
        <w:t>PubSub</w:t>
      </w:r>
      <w:r w:rsidR="009847D4">
        <w:rPr>
          <w:rFonts w:cstheme="minorHAnsi"/>
          <w:shd w:val="clear" w:color="auto" w:fill="FFFFFF"/>
        </w:rPr>
        <w:t xml:space="preserve"> </w:t>
      </w:r>
      <w:r w:rsidRPr="007A10AA">
        <w:rPr>
          <w:rFonts w:cstheme="minorHAnsi"/>
          <w:shd w:val="clear" w:color="auto" w:fill="FFFFFF"/>
        </w:rPr>
        <w:t>Service</w:t>
      </w:r>
      <w:r w:rsidR="009847D4">
        <w:rPr>
          <w:rFonts w:cstheme="minorHAnsi"/>
          <w:shd w:val="clear" w:color="auto" w:fill="FFFFFF"/>
        </w:rPr>
        <w:t xml:space="preserve"> </w:t>
      </w:r>
      <w:r w:rsidRPr="007A10AA">
        <w:rPr>
          <w:rFonts w:cstheme="minorHAnsi"/>
          <w:shd w:val="clear" w:color="auto" w:fill="FFFFFF"/>
        </w:rPr>
        <w:t>based</w:t>
      </w:r>
      <w:r w:rsidR="009847D4">
        <w:rPr>
          <w:rFonts w:cstheme="minorHAnsi"/>
          <w:shd w:val="clear" w:color="auto" w:fill="FFFFFF"/>
        </w:rPr>
        <w:t xml:space="preserve"> </w:t>
      </w:r>
      <w:r w:rsidRPr="007A10AA">
        <w:rPr>
          <w:rFonts w:cstheme="minorHAnsi"/>
          <w:shd w:val="clear" w:color="auto" w:fill="FFFFFF"/>
        </w:rPr>
        <w:t>on</w:t>
      </w:r>
      <w:r w:rsidR="009847D4">
        <w:rPr>
          <w:rFonts w:cstheme="minorHAnsi"/>
          <w:shd w:val="clear" w:color="auto" w:fill="FFFFFF"/>
        </w:rPr>
        <w:t xml:space="preserve"> </w:t>
      </w:r>
      <w:r w:rsidRPr="007A10AA">
        <w:rPr>
          <w:rFonts w:cstheme="minorHAnsi"/>
          <w:shd w:val="clear" w:color="auto" w:fill="FFFFFF"/>
        </w:rPr>
        <w:t>the</w:t>
      </w:r>
      <w:r w:rsidR="009847D4">
        <w:rPr>
          <w:rFonts w:cstheme="minorHAnsi"/>
          <w:shd w:val="clear" w:color="auto" w:fill="FFFFFF"/>
        </w:rPr>
        <w:t xml:space="preserve"> </w:t>
      </w:r>
      <w:r w:rsidRPr="007A10AA">
        <w:rPr>
          <w:rFonts w:cstheme="minorHAnsi"/>
          <w:shd w:val="clear" w:color="auto" w:fill="FFFFFF"/>
        </w:rPr>
        <w:t>request</w:t>
      </w:r>
      <w:r w:rsidR="009847D4">
        <w:rPr>
          <w:rFonts w:cstheme="minorHAnsi"/>
          <w:shd w:val="clear" w:color="auto" w:fill="FFFFFF"/>
        </w:rPr>
        <w:t xml:space="preserve"> </w:t>
      </w:r>
      <w:r w:rsidRPr="007A10AA">
        <w:rPr>
          <w:rFonts w:cstheme="minorHAnsi"/>
          <w:shd w:val="clear" w:color="auto" w:fill="FFFFFF"/>
        </w:rPr>
        <w:t>body</w:t>
      </w:r>
      <w:r w:rsidRPr="007A10AA">
        <w:rPr>
          <w:rFonts w:cstheme="minorHAnsi"/>
        </w:rPr>
        <w:t>.</w:t>
      </w:r>
      <w:r w:rsidR="009847D4">
        <w:rPr>
          <w:rFonts w:cstheme="minorHAnsi"/>
        </w:rPr>
        <w:t xml:space="preserve"> </w:t>
      </w:r>
      <w:bookmarkEnd w:id="76"/>
      <w:r>
        <w:t>Azure</w:t>
      </w:r>
      <w:r w:rsidR="009847D4">
        <w:t xml:space="preserve"> </w:t>
      </w:r>
      <w:r>
        <w:t>Web</w:t>
      </w:r>
      <w:r w:rsidR="009847D4">
        <w:t xml:space="preserve"> </w:t>
      </w:r>
      <w:r>
        <w:t>PubSub</w:t>
      </w:r>
      <w:r w:rsidR="009847D4">
        <w:t xml:space="preserve"> </w:t>
      </w:r>
      <w:r>
        <w:t>is</w:t>
      </w:r>
      <w:r w:rsidR="009847D4">
        <w:t xml:space="preserve"> </w:t>
      </w:r>
      <w:r>
        <w:t>an</w:t>
      </w:r>
      <w:r w:rsidR="009847D4">
        <w:t xml:space="preserve"> </w:t>
      </w:r>
      <w:r>
        <w:t>internal</w:t>
      </w:r>
      <w:r w:rsidR="009847D4">
        <w:t xml:space="preserve"> </w:t>
      </w:r>
      <w:r>
        <w:t>API,</w:t>
      </w:r>
      <w:r w:rsidR="009847D4">
        <w:t xml:space="preserve"> </w:t>
      </w:r>
      <w:r>
        <w:t>as</w:t>
      </w:r>
      <w:r w:rsidR="009847D4">
        <w:t xml:space="preserve"> </w:t>
      </w:r>
      <w:r>
        <w:t>it</w:t>
      </w:r>
      <w:r w:rsidR="009847D4">
        <w:t xml:space="preserve"> </w:t>
      </w:r>
      <w:r>
        <w:t>is</w:t>
      </w:r>
      <w:r w:rsidR="009847D4">
        <w:t xml:space="preserve"> </w:t>
      </w:r>
      <w:r>
        <w:t>used</w:t>
      </w:r>
      <w:r w:rsidR="009847D4">
        <w:t xml:space="preserve"> </w:t>
      </w:r>
      <w:r>
        <w:t>only</w:t>
      </w:r>
      <w:r w:rsidR="009847D4">
        <w:t xml:space="preserve"> </w:t>
      </w:r>
      <w:r>
        <w:t>by</w:t>
      </w:r>
      <w:r w:rsidR="009847D4">
        <w:t xml:space="preserve"> </w:t>
      </w:r>
      <w:r>
        <w:t>the</w:t>
      </w:r>
      <w:r w:rsidR="009847D4">
        <w:t xml:space="preserve"> </w:t>
      </w:r>
      <w:r>
        <w:t>backend</w:t>
      </w:r>
      <w:r w:rsidR="009847D4">
        <w:t xml:space="preserve"> </w:t>
      </w:r>
      <w:r>
        <w:t>of</w:t>
      </w:r>
      <w:r w:rsidR="009847D4">
        <w:t xml:space="preserve"> </w:t>
      </w:r>
      <w:r>
        <w:t>an</w:t>
      </w:r>
      <w:r w:rsidR="009847D4">
        <w:t xml:space="preserve"> </w:t>
      </w:r>
      <w:r w:rsidR="008E0A86">
        <w:t>IAI</w:t>
      </w:r>
      <w:r w:rsidR="009847D4">
        <w:t xml:space="preserve"> </w:t>
      </w:r>
      <w:r>
        <w:t>application</w:t>
      </w:r>
      <w:r w:rsidR="009847D4">
        <w:t xml:space="preserve"> </w:t>
      </w:r>
      <w:r>
        <w:t>and</w:t>
      </w:r>
      <w:r w:rsidR="009847D4">
        <w:t xml:space="preserve"> </w:t>
      </w:r>
      <w:r w:rsidR="00D722BC">
        <w:t>is</w:t>
      </w:r>
      <w:r w:rsidR="009847D4">
        <w:t xml:space="preserve"> </w:t>
      </w:r>
      <w:r>
        <w:t>not</w:t>
      </w:r>
      <w:r w:rsidR="009847D4">
        <w:t xml:space="preserve"> </w:t>
      </w:r>
      <w:r>
        <w:t>exposed</w:t>
      </w:r>
      <w:r w:rsidR="009847D4">
        <w:t xml:space="preserve"> </w:t>
      </w:r>
      <w:r>
        <w:t>to</w:t>
      </w:r>
      <w:r w:rsidR="009847D4">
        <w:t xml:space="preserve"> </w:t>
      </w:r>
      <w:r>
        <w:t>end</w:t>
      </w:r>
      <w:r w:rsidR="009847D4">
        <w:t xml:space="preserve"> </w:t>
      </w:r>
      <w:r>
        <w:t>users.</w:t>
      </w:r>
    </w:p>
    <w:p w14:paraId="070630A8" w14:textId="77777777" w:rsidR="00FC68A1" w:rsidRDefault="00FC68A1" w:rsidP="00FC68A1">
      <w:pPr>
        <w:pStyle w:val="Heading3"/>
      </w:pPr>
      <w:r>
        <w:t>API Precondition</w:t>
      </w:r>
    </w:p>
    <w:p w14:paraId="45299958" w14:textId="07CE0E45" w:rsidR="00291CCA" w:rsidRDefault="00291CCA" w:rsidP="00291CCA">
      <w:r w:rsidRPr="0387F8AB">
        <w:t>To</w:t>
      </w:r>
      <w:r w:rsidR="009847D4">
        <w:t xml:space="preserve"> </w:t>
      </w:r>
      <w:r w:rsidRPr="0387F8AB">
        <w:t>fetch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response</w:t>
      </w:r>
      <w:r w:rsidR="009847D4">
        <w:t xml:space="preserve"> </w:t>
      </w:r>
      <w:r w:rsidRPr="0387F8AB">
        <w:t>from</w:t>
      </w:r>
      <w:r w:rsidR="009847D4">
        <w:t xml:space="preserve"> </w:t>
      </w:r>
      <w:r w:rsidRPr="0387F8AB">
        <w:t>the</w:t>
      </w:r>
      <w:r w:rsidR="009847D4">
        <w:t xml:space="preserve"> </w:t>
      </w:r>
      <w:r w:rsidRPr="0387F8AB">
        <w:t>APIs</w:t>
      </w:r>
      <w:r>
        <w:t>,</w:t>
      </w:r>
      <w:r w:rsidR="009847D4">
        <w:t xml:space="preserve"> </w:t>
      </w:r>
      <w:r w:rsidR="00A7137C">
        <w:t>the</w:t>
      </w:r>
      <w:r w:rsidR="009847D4">
        <w:t xml:space="preserve"> </w:t>
      </w:r>
      <w:r w:rsidRPr="0387F8AB">
        <w:t>following</w:t>
      </w:r>
      <w:r w:rsidR="009847D4">
        <w:t xml:space="preserve"> </w:t>
      </w:r>
      <w:r w:rsidRPr="0387F8AB">
        <w:t>entities</w:t>
      </w:r>
      <w:r w:rsidR="009847D4">
        <w:t xml:space="preserve"> </w:t>
      </w:r>
      <w:r>
        <w:t>must</w:t>
      </w:r>
      <w:r w:rsidR="009847D4">
        <w:t xml:space="preserve"> </w:t>
      </w:r>
      <w:r w:rsidRPr="0387F8AB">
        <w:t>exist</w:t>
      </w:r>
      <w:r>
        <w:t>:</w:t>
      </w:r>
    </w:p>
    <w:p w14:paraId="67ECA94C" w14:textId="6251A3AC" w:rsidR="00291CCA" w:rsidRDefault="00291CCA" w:rsidP="00593A85">
      <w:pPr>
        <w:numPr>
          <w:ilvl w:val="0"/>
          <w:numId w:val="35"/>
        </w:numPr>
        <w:spacing w:after="0"/>
      </w:pPr>
      <w:r w:rsidRPr="000F2C4B">
        <w:t>Authorization</w:t>
      </w:r>
      <w:r w:rsidR="009847D4">
        <w:t xml:space="preserve"> </w:t>
      </w:r>
      <w:r w:rsidRPr="000F2C4B">
        <w:t>token</w:t>
      </w:r>
      <w:r w:rsidR="009847D4">
        <w:t xml:space="preserve"> </w:t>
      </w:r>
    </w:p>
    <w:p w14:paraId="7D27AAC3" w14:textId="4A6AE4A4" w:rsidR="00291CCA" w:rsidRDefault="00291CCA" w:rsidP="002C1D28">
      <w:pPr>
        <w:numPr>
          <w:ilvl w:val="0"/>
          <w:numId w:val="35"/>
        </w:numPr>
        <w:spacing w:after="240"/>
      </w:pPr>
      <w:r>
        <w:t>Request</w:t>
      </w:r>
      <w:r w:rsidR="009847D4">
        <w:t xml:space="preserve"> </w:t>
      </w:r>
      <w:r>
        <w:t>body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932"/>
        <w:gridCol w:w="8568"/>
      </w:tblGrid>
      <w:tr w:rsidR="00291CCA" w14:paraId="75BFE64C" w14:textId="77777777" w:rsidTr="002C1D28">
        <w:trPr>
          <w:trHeight w:val="165"/>
        </w:trPr>
        <w:tc>
          <w:tcPr>
            <w:tcW w:w="29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5CEF917" w14:textId="77777777" w:rsidR="00291CCA" w:rsidRDefault="00291CCA" w:rsidP="00DB367D">
            <w:pPr>
              <w:spacing w:after="0"/>
            </w:pPr>
            <w:r w:rsidRPr="0387F8AB">
              <w:t>PROTOCOL</w:t>
            </w:r>
          </w:p>
        </w:tc>
        <w:tc>
          <w:tcPr>
            <w:tcW w:w="8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36EA1C" w14:textId="7994BE02" w:rsidR="00291CCA" w:rsidRDefault="009847D4" w:rsidP="00DB367D">
            <w:pPr>
              <w:spacing w:after="0"/>
            </w:pPr>
            <w:r>
              <w:t xml:space="preserve"> </w:t>
            </w:r>
            <w:r w:rsidR="00291CCA" w:rsidRPr="0387F8AB">
              <w:t>HTTPS</w:t>
            </w:r>
          </w:p>
        </w:tc>
      </w:tr>
      <w:tr w:rsidR="00291CCA" w14:paraId="0A5ACE32" w14:textId="77777777" w:rsidTr="002C1D28">
        <w:trPr>
          <w:trHeight w:val="105"/>
        </w:trPr>
        <w:tc>
          <w:tcPr>
            <w:tcW w:w="29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DF2DF4E" w14:textId="6CAD878D" w:rsidR="00291CCA" w:rsidRDefault="00291CCA" w:rsidP="00DB367D">
            <w:pPr>
              <w:spacing w:after="0"/>
            </w:pPr>
            <w:r w:rsidRPr="0387F8AB">
              <w:t>PATH</w:t>
            </w:r>
            <w:r w:rsidR="009847D4">
              <w:t xml:space="preserve"> </w:t>
            </w:r>
          </w:p>
        </w:tc>
        <w:tc>
          <w:tcPr>
            <w:tcW w:w="8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6D8A2D" w14:textId="77777777" w:rsidR="00291CCA" w:rsidRDefault="00291CCA" w:rsidP="00DB367D">
            <w:pPr>
              <w:spacing w:after="0"/>
            </w:pPr>
            <w:hyperlink r:id="rId38" w:history="1">
              <w:r w:rsidRPr="009125C4">
                <w:rPr>
                  <w:rStyle w:val="Hyperlink"/>
                </w:rPr>
                <w:t>http://10.240.0.8:5000/azurewebpubsub/sendmessage</w:t>
              </w:r>
            </w:hyperlink>
          </w:p>
        </w:tc>
      </w:tr>
      <w:tr w:rsidR="00291CCA" w14:paraId="119004AE" w14:textId="77777777" w:rsidTr="002C1D28">
        <w:trPr>
          <w:trHeight w:val="135"/>
        </w:trPr>
        <w:tc>
          <w:tcPr>
            <w:tcW w:w="29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8A51294" w14:textId="77777777" w:rsidR="00291CCA" w:rsidRDefault="00291CCA" w:rsidP="00DB367D">
            <w:pPr>
              <w:spacing w:after="0"/>
            </w:pPr>
            <w:r w:rsidRPr="0387F8AB">
              <w:t>METHOD</w:t>
            </w:r>
          </w:p>
        </w:tc>
        <w:tc>
          <w:tcPr>
            <w:tcW w:w="8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C69D5E" w14:textId="313F042D" w:rsidR="00291CCA" w:rsidRDefault="009847D4" w:rsidP="00DB367D">
            <w:pPr>
              <w:spacing w:after="0"/>
            </w:pPr>
            <w:r>
              <w:t xml:space="preserve"> </w:t>
            </w:r>
            <w:r w:rsidR="00291CCA" w:rsidRPr="0387F8AB">
              <w:t>POST</w:t>
            </w:r>
          </w:p>
        </w:tc>
      </w:tr>
    </w:tbl>
    <w:p w14:paraId="535D5B76" w14:textId="753FAA71" w:rsidR="00291CCA" w:rsidRPr="00FC68A1" w:rsidRDefault="002C1D28" w:rsidP="00FC68A1">
      <w:pPr>
        <w:pStyle w:val="Heading3"/>
      </w:pPr>
      <w:r w:rsidRPr="00FC68A1">
        <w:t>Input Header</w:t>
      </w:r>
      <w:r w:rsidR="00FC68A1" w:rsidRPr="00FC68A1">
        <w:t xml:space="preserve"> Parameters</w:t>
      </w:r>
    </w:p>
    <w:tbl>
      <w:tblPr>
        <w:tblW w:w="1145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0"/>
        <w:gridCol w:w="8255"/>
        <w:gridCol w:w="1054"/>
      </w:tblGrid>
      <w:tr w:rsidR="002C1D28" w:rsidRPr="002C1D28" w14:paraId="5F01516D" w14:textId="77777777" w:rsidTr="00FC68A1">
        <w:trPr>
          <w:trHeight w:val="218"/>
        </w:trPr>
        <w:tc>
          <w:tcPr>
            <w:tcW w:w="2150" w:type="dxa"/>
            <w:shd w:val="clear" w:color="auto" w:fill="D9D9D9" w:themeFill="background1" w:themeFillShade="D9"/>
            <w:vAlign w:val="center"/>
            <w:hideMark/>
          </w:tcPr>
          <w:p w14:paraId="7B4B0EBF" w14:textId="77777777" w:rsidR="002C1D28" w:rsidRPr="002C1D28" w:rsidRDefault="002C1D28" w:rsidP="002C1D28">
            <w:r w:rsidRPr="002C1D28">
              <w:t>Parameter</w:t>
            </w:r>
          </w:p>
        </w:tc>
        <w:tc>
          <w:tcPr>
            <w:tcW w:w="8255" w:type="dxa"/>
            <w:shd w:val="clear" w:color="auto" w:fill="D9D9D9" w:themeFill="background1" w:themeFillShade="D9"/>
            <w:vAlign w:val="center"/>
            <w:hideMark/>
          </w:tcPr>
          <w:p w14:paraId="0981B166" w14:textId="77777777" w:rsidR="002C1D28" w:rsidRPr="002C1D28" w:rsidRDefault="002C1D28" w:rsidP="002C1D28">
            <w:r w:rsidRPr="002C1D28">
              <w:t>Description</w:t>
            </w:r>
          </w:p>
        </w:tc>
        <w:tc>
          <w:tcPr>
            <w:tcW w:w="1054" w:type="dxa"/>
            <w:shd w:val="clear" w:color="auto" w:fill="D9D9D9" w:themeFill="background1" w:themeFillShade="D9"/>
            <w:vAlign w:val="center"/>
            <w:hideMark/>
          </w:tcPr>
          <w:p w14:paraId="4F7F3AD8" w14:textId="77777777" w:rsidR="002C1D28" w:rsidRPr="002C1D28" w:rsidRDefault="002C1D28" w:rsidP="002C1D28">
            <w:r w:rsidRPr="002C1D28">
              <w:t>M/O</w:t>
            </w:r>
          </w:p>
        </w:tc>
      </w:tr>
      <w:tr w:rsidR="002C1D28" w:rsidRPr="002C1D28" w14:paraId="0457AE41" w14:textId="77777777" w:rsidTr="00FC68A1">
        <w:trPr>
          <w:trHeight w:val="108"/>
        </w:trPr>
        <w:tc>
          <w:tcPr>
            <w:tcW w:w="2150" w:type="dxa"/>
            <w:vAlign w:val="center"/>
            <w:hideMark/>
          </w:tcPr>
          <w:p w14:paraId="509D9E16" w14:textId="77777777" w:rsidR="002C1D28" w:rsidRPr="002C1D28" w:rsidRDefault="002C1D28" w:rsidP="002C1D28">
            <w:r w:rsidRPr="002C1D28">
              <w:t>Authorization</w:t>
            </w:r>
          </w:p>
        </w:tc>
        <w:tc>
          <w:tcPr>
            <w:tcW w:w="8255" w:type="dxa"/>
            <w:vAlign w:val="center"/>
            <w:hideMark/>
          </w:tcPr>
          <w:p w14:paraId="49C68384" w14:textId="77777777" w:rsidR="002C1D28" w:rsidRPr="002C1D28" w:rsidRDefault="002C1D28" w:rsidP="002C1D28">
            <w:r w:rsidRPr="002C1D28">
              <w:t>Token acquired from Azure AD based on the user credentials for further API calls.</w:t>
            </w:r>
          </w:p>
        </w:tc>
        <w:tc>
          <w:tcPr>
            <w:tcW w:w="1054" w:type="dxa"/>
            <w:vAlign w:val="center"/>
            <w:hideMark/>
          </w:tcPr>
          <w:p w14:paraId="5FB02A68" w14:textId="77777777" w:rsidR="002C1D28" w:rsidRPr="002C1D28" w:rsidRDefault="002C1D28" w:rsidP="002C1D28">
            <w:r w:rsidRPr="002C1D28">
              <w:t>M</w:t>
            </w:r>
          </w:p>
        </w:tc>
      </w:tr>
    </w:tbl>
    <w:p w14:paraId="229178AE" w14:textId="7A3C4488" w:rsidR="002C1D28" w:rsidRPr="00FC68A1" w:rsidRDefault="002C1D28" w:rsidP="00FC68A1">
      <w:pPr>
        <w:pStyle w:val="Heading3"/>
      </w:pPr>
      <w:r w:rsidRPr="00FC68A1">
        <w:t>Input Body</w:t>
      </w:r>
      <w:r w:rsidR="00FC68A1" w:rsidRPr="00FC68A1">
        <w:t xml:space="preserve"> Parameters</w:t>
      </w:r>
    </w:p>
    <w:tbl>
      <w:tblPr>
        <w:tblW w:w="11473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6"/>
        <w:gridCol w:w="7164"/>
        <w:gridCol w:w="990"/>
        <w:gridCol w:w="1483"/>
      </w:tblGrid>
      <w:tr w:rsidR="002C1D28" w:rsidRPr="002C1D28" w14:paraId="4C82F702" w14:textId="77777777" w:rsidTr="00FC68A1">
        <w:trPr>
          <w:trHeight w:val="335"/>
        </w:trPr>
        <w:tc>
          <w:tcPr>
            <w:tcW w:w="1836" w:type="dxa"/>
            <w:shd w:val="clear" w:color="auto" w:fill="D9D9D9" w:themeFill="background1" w:themeFillShade="D9"/>
            <w:vAlign w:val="center"/>
            <w:hideMark/>
          </w:tcPr>
          <w:p w14:paraId="130123CD" w14:textId="77777777" w:rsidR="002C1D28" w:rsidRPr="002C1D28" w:rsidRDefault="002C1D28" w:rsidP="002C1D28">
            <w:r w:rsidRPr="002C1D28">
              <w:t>Parameter</w:t>
            </w:r>
          </w:p>
        </w:tc>
        <w:tc>
          <w:tcPr>
            <w:tcW w:w="7164" w:type="dxa"/>
            <w:shd w:val="clear" w:color="auto" w:fill="D9D9D9" w:themeFill="background1" w:themeFillShade="D9"/>
            <w:vAlign w:val="center"/>
            <w:hideMark/>
          </w:tcPr>
          <w:p w14:paraId="2DC724AC" w14:textId="77777777" w:rsidR="002C1D28" w:rsidRPr="002C1D28" w:rsidRDefault="002C1D28" w:rsidP="002C1D28">
            <w:r w:rsidRPr="002C1D28">
              <w:t>Description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center"/>
            <w:hideMark/>
          </w:tcPr>
          <w:p w14:paraId="4BD6B2F9" w14:textId="77777777" w:rsidR="002C1D28" w:rsidRPr="002C1D28" w:rsidRDefault="002C1D28" w:rsidP="002C1D28">
            <w:r w:rsidRPr="002C1D28">
              <w:t>M/O</w:t>
            </w:r>
          </w:p>
        </w:tc>
        <w:tc>
          <w:tcPr>
            <w:tcW w:w="1483" w:type="dxa"/>
            <w:shd w:val="clear" w:color="auto" w:fill="D9D9D9" w:themeFill="background1" w:themeFillShade="D9"/>
            <w:vAlign w:val="center"/>
            <w:hideMark/>
          </w:tcPr>
          <w:p w14:paraId="069CE828" w14:textId="77777777" w:rsidR="002C1D28" w:rsidRPr="002C1D28" w:rsidRDefault="002C1D28" w:rsidP="002C1D28">
            <w:r w:rsidRPr="002C1D28">
              <w:t>Type</w:t>
            </w:r>
          </w:p>
        </w:tc>
      </w:tr>
      <w:tr w:rsidR="002C1D28" w:rsidRPr="002C1D28" w14:paraId="01986C9A" w14:textId="77777777" w:rsidTr="00FC68A1">
        <w:trPr>
          <w:trHeight w:val="301"/>
        </w:trPr>
        <w:tc>
          <w:tcPr>
            <w:tcW w:w="1836" w:type="dxa"/>
            <w:hideMark/>
          </w:tcPr>
          <w:p w14:paraId="574AF592" w14:textId="77777777" w:rsidR="002C1D28" w:rsidRPr="002C1D28" w:rsidRDefault="002C1D28" w:rsidP="002C1D28">
            <w:r w:rsidRPr="002C1D28">
              <w:t>hub</w:t>
            </w:r>
          </w:p>
        </w:tc>
        <w:tc>
          <w:tcPr>
            <w:tcW w:w="7164" w:type="dxa"/>
            <w:hideMark/>
          </w:tcPr>
          <w:p w14:paraId="71BBC6D1" w14:textId="77777777" w:rsidR="002C1D28" w:rsidRPr="002C1D28" w:rsidRDefault="002C1D28" w:rsidP="002C1D28">
            <w:r w:rsidRPr="002C1D28">
              <w:t>Provide a name for the hub that will be used for web pub sub-client connections.</w:t>
            </w:r>
          </w:p>
        </w:tc>
        <w:tc>
          <w:tcPr>
            <w:tcW w:w="990" w:type="dxa"/>
            <w:vAlign w:val="center"/>
            <w:hideMark/>
          </w:tcPr>
          <w:p w14:paraId="4BC72587" w14:textId="77777777" w:rsidR="002C1D28" w:rsidRPr="002C1D28" w:rsidRDefault="002C1D28" w:rsidP="002C1D28">
            <w:r w:rsidRPr="002C1D28">
              <w:t>M</w:t>
            </w:r>
          </w:p>
        </w:tc>
        <w:tc>
          <w:tcPr>
            <w:tcW w:w="1483" w:type="dxa"/>
            <w:vAlign w:val="center"/>
            <w:hideMark/>
          </w:tcPr>
          <w:p w14:paraId="31F79192" w14:textId="77777777" w:rsidR="002C1D28" w:rsidRPr="002C1D28" w:rsidRDefault="002C1D28" w:rsidP="002C1D28">
            <w:r w:rsidRPr="002C1D28">
              <w:t>String</w:t>
            </w:r>
          </w:p>
        </w:tc>
      </w:tr>
      <w:tr w:rsidR="002C1D28" w:rsidRPr="002C1D28" w14:paraId="26BD7AE1" w14:textId="77777777" w:rsidTr="00FC68A1">
        <w:trPr>
          <w:trHeight w:val="301"/>
        </w:trPr>
        <w:tc>
          <w:tcPr>
            <w:tcW w:w="1836" w:type="dxa"/>
            <w:hideMark/>
          </w:tcPr>
          <w:p w14:paraId="4F8B0C43" w14:textId="77777777" w:rsidR="002C1D28" w:rsidRPr="002C1D28" w:rsidRDefault="002C1D28" w:rsidP="002C1D28">
            <w:r w:rsidRPr="002C1D28">
              <w:t>sendTo</w:t>
            </w:r>
          </w:p>
        </w:tc>
        <w:tc>
          <w:tcPr>
            <w:tcW w:w="7164" w:type="dxa"/>
            <w:hideMark/>
          </w:tcPr>
          <w:p w14:paraId="246248A6" w14:textId="77777777" w:rsidR="002C1D28" w:rsidRPr="002C1D28" w:rsidRDefault="002C1D28" w:rsidP="002C1D28">
            <w:r w:rsidRPr="002C1D28">
              <w:t>Provide the receiver type to whom the message should be sent. Available options are as follows:</w:t>
            </w:r>
          </w:p>
          <w:p w14:paraId="6989D33B" w14:textId="77777777" w:rsidR="002C1D28" w:rsidRPr="002C1D28" w:rsidRDefault="002C1D28" w:rsidP="002C1D28">
            <w:pPr>
              <w:ind w:left="360"/>
            </w:pPr>
            <w:r w:rsidRPr="002C1D28">
              <w:t>User</w:t>
            </w:r>
          </w:p>
          <w:p w14:paraId="677970D9" w14:textId="77777777" w:rsidR="002C1D28" w:rsidRPr="002C1D28" w:rsidRDefault="002C1D28" w:rsidP="002C1D28">
            <w:pPr>
              <w:ind w:left="360"/>
            </w:pPr>
            <w:r w:rsidRPr="002C1D28">
              <w:t>Group</w:t>
            </w:r>
          </w:p>
          <w:p w14:paraId="38EB1CAF" w14:textId="77777777" w:rsidR="002C1D28" w:rsidRPr="002C1D28" w:rsidRDefault="002C1D28" w:rsidP="002C1D28">
            <w:pPr>
              <w:ind w:left="360"/>
            </w:pPr>
            <w:r w:rsidRPr="002C1D28">
              <w:t>All</w:t>
            </w:r>
          </w:p>
        </w:tc>
        <w:tc>
          <w:tcPr>
            <w:tcW w:w="990" w:type="dxa"/>
            <w:vAlign w:val="center"/>
            <w:hideMark/>
          </w:tcPr>
          <w:p w14:paraId="2EB835F9" w14:textId="77777777" w:rsidR="002C1D28" w:rsidRPr="002C1D28" w:rsidRDefault="002C1D28" w:rsidP="002C1D28">
            <w:r w:rsidRPr="002C1D28">
              <w:t>M</w:t>
            </w:r>
          </w:p>
        </w:tc>
        <w:tc>
          <w:tcPr>
            <w:tcW w:w="1483" w:type="dxa"/>
            <w:vAlign w:val="center"/>
            <w:hideMark/>
          </w:tcPr>
          <w:p w14:paraId="6BFB6779" w14:textId="77777777" w:rsidR="002C1D28" w:rsidRPr="002C1D28" w:rsidRDefault="002C1D28" w:rsidP="002C1D28">
            <w:r w:rsidRPr="002C1D28">
              <w:t>String</w:t>
            </w:r>
          </w:p>
        </w:tc>
      </w:tr>
      <w:tr w:rsidR="002C1D28" w:rsidRPr="002C1D28" w14:paraId="4E88D229" w14:textId="77777777" w:rsidTr="00FC68A1">
        <w:trPr>
          <w:trHeight w:val="301"/>
        </w:trPr>
        <w:tc>
          <w:tcPr>
            <w:tcW w:w="1836" w:type="dxa"/>
            <w:hideMark/>
          </w:tcPr>
          <w:p w14:paraId="4E1FCF32" w14:textId="77777777" w:rsidR="002C1D28" w:rsidRPr="002C1D28" w:rsidRDefault="002C1D28" w:rsidP="002C1D28">
            <w:r w:rsidRPr="002C1D28">
              <w:t>userId</w:t>
            </w:r>
          </w:p>
        </w:tc>
        <w:tc>
          <w:tcPr>
            <w:tcW w:w="7164" w:type="dxa"/>
            <w:hideMark/>
          </w:tcPr>
          <w:p w14:paraId="355C999D" w14:textId="2C3ADA9E" w:rsidR="002C1D28" w:rsidRPr="002C1D28" w:rsidRDefault="002C1D28" w:rsidP="002C1D28">
            <w:r w:rsidRPr="002C1D28">
              <w:t>Provide a list of user IDs whenever the sendTo</w:t>
            </w:r>
            <w:r w:rsidRPr="002C1D28">
              <w:rPr>
                <w:b/>
                <w:bCs/>
              </w:rPr>
              <w:t xml:space="preserve"> </w:t>
            </w:r>
            <w:r w:rsidRPr="002C1D28">
              <w:t xml:space="preserve">parameter is set to </w:t>
            </w:r>
            <w:r w:rsidR="00CF1969">
              <w:t>"</w:t>
            </w:r>
            <w:r w:rsidRPr="002C1D28">
              <w:t>User</w:t>
            </w:r>
            <w:r w:rsidR="00CF1969">
              <w:t>"</w:t>
            </w:r>
          </w:p>
        </w:tc>
        <w:tc>
          <w:tcPr>
            <w:tcW w:w="990" w:type="dxa"/>
            <w:vAlign w:val="center"/>
            <w:hideMark/>
          </w:tcPr>
          <w:p w14:paraId="3C7DFDD1" w14:textId="77777777" w:rsidR="002C1D28" w:rsidRPr="002C1D28" w:rsidRDefault="002C1D28" w:rsidP="002C1D28">
            <w:r w:rsidRPr="002C1D28">
              <w:t>M</w:t>
            </w:r>
          </w:p>
        </w:tc>
        <w:tc>
          <w:tcPr>
            <w:tcW w:w="1483" w:type="dxa"/>
            <w:vAlign w:val="center"/>
            <w:hideMark/>
          </w:tcPr>
          <w:p w14:paraId="487F1657" w14:textId="77777777" w:rsidR="002C1D28" w:rsidRPr="002C1D28" w:rsidRDefault="002C1D28" w:rsidP="002C1D28">
            <w:r w:rsidRPr="002C1D28">
              <w:t>String</w:t>
            </w:r>
          </w:p>
        </w:tc>
      </w:tr>
      <w:tr w:rsidR="002C1D28" w:rsidRPr="002C1D28" w14:paraId="01E97C86" w14:textId="77777777" w:rsidTr="00FC68A1">
        <w:trPr>
          <w:trHeight w:val="301"/>
        </w:trPr>
        <w:tc>
          <w:tcPr>
            <w:tcW w:w="1836" w:type="dxa"/>
            <w:hideMark/>
          </w:tcPr>
          <w:p w14:paraId="71F33E77" w14:textId="77777777" w:rsidR="002C1D28" w:rsidRPr="002C1D28" w:rsidRDefault="002C1D28" w:rsidP="002C1D28">
            <w:r w:rsidRPr="002C1D28">
              <w:t>groupId</w:t>
            </w:r>
          </w:p>
        </w:tc>
        <w:tc>
          <w:tcPr>
            <w:tcW w:w="7164" w:type="dxa"/>
            <w:hideMark/>
          </w:tcPr>
          <w:p w14:paraId="1BB057B0" w14:textId="35BA5446" w:rsidR="002C1D28" w:rsidRPr="002C1D28" w:rsidRDefault="002C1D28" w:rsidP="002C1D28">
            <w:r w:rsidRPr="002C1D28">
              <w:t>Provide a list of group IDs whenever the sendTo</w:t>
            </w:r>
            <w:r w:rsidRPr="002C1D28">
              <w:rPr>
                <w:b/>
                <w:bCs/>
              </w:rPr>
              <w:t xml:space="preserve"> </w:t>
            </w:r>
            <w:r w:rsidRPr="002C1D28">
              <w:t xml:space="preserve">parameter is set to </w:t>
            </w:r>
            <w:r w:rsidR="00CF1969">
              <w:t>"</w:t>
            </w:r>
            <w:r w:rsidRPr="002C1D28">
              <w:t>Group</w:t>
            </w:r>
            <w:r w:rsidR="00CF1969">
              <w:t>"</w:t>
            </w:r>
          </w:p>
        </w:tc>
        <w:tc>
          <w:tcPr>
            <w:tcW w:w="990" w:type="dxa"/>
            <w:vAlign w:val="center"/>
            <w:hideMark/>
          </w:tcPr>
          <w:p w14:paraId="5720C989" w14:textId="77777777" w:rsidR="002C1D28" w:rsidRPr="002C1D28" w:rsidRDefault="002C1D28" w:rsidP="002C1D28">
            <w:r w:rsidRPr="002C1D28">
              <w:t>M</w:t>
            </w:r>
          </w:p>
        </w:tc>
        <w:tc>
          <w:tcPr>
            <w:tcW w:w="1483" w:type="dxa"/>
            <w:vAlign w:val="center"/>
            <w:hideMark/>
          </w:tcPr>
          <w:p w14:paraId="1FE07B5E" w14:textId="77777777" w:rsidR="002C1D28" w:rsidRPr="002C1D28" w:rsidRDefault="002C1D28" w:rsidP="002C1D28">
            <w:r w:rsidRPr="002C1D28">
              <w:t>String</w:t>
            </w:r>
          </w:p>
        </w:tc>
      </w:tr>
      <w:tr w:rsidR="002C1D28" w:rsidRPr="002C1D28" w14:paraId="2D7D0627" w14:textId="77777777" w:rsidTr="00FC68A1">
        <w:trPr>
          <w:trHeight w:val="301"/>
        </w:trPr>
        <w:tc>
          <w:tcPr>
            <w:tcW w:w="1836" w:type="dxa"/>
            <w:hideMark/>
          </w:tcPr>
          <w:p w14:paraId="755ADD12" w14:textId="77777777" w:rsidR="002C1D28" w:rsidRPr="002C1D28" w:rsidRDefault="002C1D28" w:rsidP="002C1D28">
            <w:r w:rsidRPr="002C1D28">
              <w:t>message</w:t>
            </w:r>
          </w:p>
        </w:tc>
        <w:tc>
          <w:tcPr>
            <w:tcW w:w="7164" w:type="dxa"/>
            <w:hideMark/>
          </w:tcPr>
          <w:p w14:paraId="39DFE4D1" w14:textId="77777777" w:rsidR="002C1D28" w:rsidRPr="002C1D28" w:rsidRDefault="002C1D28" w:rsidP="002C1D28">
            <w:r w:rsidRPr="002C1D28">
              <w:t>Provide the message that should be sent to</w:t>
            </w:r>
          </w:p>
          <w:p w14:paraId="5D59F845" w14:textId="77777777" w:rsidR="002C1D28" w:rsidRPr="002C1D28" w:rsidRDefault="002C1D28" w:rsidP="002C1D28">
            <w:r w:rsidRPr="002C1D28">
              <w:t xml:space="preserve">a list of users, groups, or all users. </w:t>
            </w:r>
          </w:p>
        </w:tc>
        <w:tc>
          <w:tcPr>
            <w:tcW w:w="990" w:type="dxa"/>
            <w:vAlign w:val="center"/>
            <w:hideMark/>
          </w:tcPr>
          <w:p w14:paraId="5F9660CE" w14:textId="77777777" w:rsidR="002C1D28" w:rsidRPr="002C1D28" w:rsidRDefault="002C1D28" w:rsidP="002C1D28">
            <w:r w:rsidRPr="002C1D28">
              <w:t>M</w:t>
            </w:r>
          </w:p>
        </w:tc>
        <w:tc>
          <w:tcPr>
            <w:tcW w:w="1483" w:type="dxa"/>
            <w:vAlign w:val="center"/>
            <w:hideMark/>
          </w:tcPr>
          <w:p w14:paraId="270CB4B3" w14:textId="77777777" w:rsidR="002C1D28" w:rsidRPr="002C1D28" w:rsidRDefault="002C1D28" w:rsidP="002C1D28">
            <w:r w:rsidRPr="002C1D28">
              <w:t>String/JSON</w:t>
            </w:r>
          </w:p>
        </w:tc>
      </w:tr>
    </w:tbl>
    <w:p w14:paraId="537AD5CB" w14:textId="6B3F3215" w:rsidR="00291CCA" w:rsidRPr="002C55D8" w:rsidRDefault="00291CCA" w:rsidP="006170D4">
      <w:pPr>
        <w:pStyle w:val="Heading3"/>
        <w:spacing w:before="120"/>
        <w:rPr>
          <w:b w:val="0"/>
          <w:bCs w:val="0"/>
        </w:rPr>
      </w:pPr>
      <w:r w:rsidRPr="002C55D8">
        <w:t>Sample</w:t>
      </w:r>
      <w:r w:rsidR="009847D4">
        <w:t xml:space="preserve"> </w:t>
      </w:r>
      <w:r w:rsidRPr="002C55D8">
        <w:t>JSON</w:t>
      </w:r>
      <w:r w:rsidR="009847D4">
        <w:t xml:space="preserve"> </w:t>
      </w:r>
      <w:r w:rsidRPr="002C55D8">
        <w:t>Request</w:t>
      </w:r>
    </w:p>
    <w:p w14:paraId="2A68BF87" w14:textId="788C05C7" w:rsidR="00291CCA" w:rsidRPr="007A10AA" w:rsidRDefault="00291CCA" w:rsidP="00DB367D">
      <w:pPr>
        <w:spacing w:after="0"/>
        <w:rPr>
          <w:rFonts w:cstheme="minorHAnsi"/>
          <w:szCs w:val="20"/>
        </w:rPr>
      </w:pPr>
      <w:r>
        <w:rPr>
          <w:rFonts w:cstheme="minorHAnsi"/>
          <w:szCs w:val="20"/>
          <w:shd w:val="clear" w:color="auto" w:fill="FFFFFF"/>
        </w:rPr>
        <w:t>The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>
        <w:rPr>
          <w:rFonts w:cstheme="minorHAnsi"/>
          <w:szCs w:val="20"/>
          <w:shd w:val="clear" w:color="auto" w:fill="FFFFFF"/>
        </w:rPr>
        <w:t>following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>
        <w:rPr>
          <w:rFonts w:cstheme="minorHAnsi"/>
          <w:szCs w:val="20"/>
          <w:shd w:val="clear" w:color="auto" w:fill="FFFFFF"/>
        </w:rPr>
        <w:t>is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>
        <w:rPr>
          <w:rFonts w:cstheme="minorHAnsi"/>
          <w:szCs w:val="20"/>
          <w:shd w:val="clear" w:color="auto" w:fill="FFFFFF"/>
        </w:rPr>
        <w:t>the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>
        <w:rPr>
          <w:rFonts w:cstheme="minorHAnsi"/>
          <w:szCs w:val="20"/>
          <w:shd w:val="clear" w:color="auto" w:fill="FFFFFF"/>
        </w:rPr>
        <w:t>r</w:t>
      </w:r>
      <w:r w:rsidRPr="007A10AA">
        <w:rPr>
          <w:rFonts w:cstheme="minorHAnsi"/>
          <w:szCs w:val="20"/>
          <w:shd w:val="clear" w:color="auto" w:fill="FFFFFF"/>
        </w:rPr>
        <w:t>equest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Pr="007A10AA">
        <w:rPr>
          <w:rFonts w:cstheme="minorHAnsi"/>
          <w:szCs w:val="20"/>
          <w:shd w:val="clear" w:color="auto" w:fill="FFFFFF"/>
        </w:rPr>
        <w:t>body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Pr="007A10AA">
        <w:rPr>
          <w:rFonts w:cstheme="minorHAnsi"/>
          <w:szCs w:val="20"/>
          <w:shd w:val="clear" w:color="auto" w:fill="FFFFFF"/>
        </w:rPr>
        <w:t>to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Pr="007A10AA">
        <w:rPr>
          <w:rFonts w:cstheme="minorHAnsi"/>
          <w:szCs w:val="20"/>
          <w:shd w:val="clear" w:color="auto" w:fill="FFFFFF"/>
        </w:rPr>
        <w:t>send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="007E3AA0">
        <w:rPr>
          <w:rFonts w:cstheme="minorHAnsi"/>
          <w:szCs w:val="20"/>
          <w:shd w:val="clear" w:color="auto" w:fill="FFFFFF"/>
        </w:rPr>
        <w:t>a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Pr="007A10AA">
        <w:rPr>
          <w:rFonts w:cstheme="minorHAnsi"/>
          <w:szCs w:val="20"/>
          <w:shd w:val="clear" w:color="auto" w:fill="FFFFFF"/>
        </w:rPr>
        <w:t>message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Pr="007A10AA">
        <w:rPr>
          <w:rFonts w:cstheme="minorHAnsi"/>
          <w:szCs w:val="20"/>
          <w:shd w:val="clear" w:color="auto" w:fill="FFFFFF"/>
        </w:rPr>
        <w:t>to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Pr="007A10AA">
        <w:rPr>
          <w:rFonts w:cstheme="minorHAnsi"/>
          <w:szCs w:val="20"/>
          <w:shd w:val="clear" w:color="auto" w:fill="FFFFFF"/>
        </w:rPr>
        <w:t>one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Pr="007A10AA">
        <w:rPr>
          <w:rFonts w:cstheme="minorHAnsi"/>
          <w:szCs w:val="20"/>
          <w:shd w:val="clear" w:color="auto" w:fill="FFFFFF"/>
        </w:rPr>
        <w:t>or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Pr="007A10AA">
        <w:rPr>
          <w:rFonts w:cstheme="minorHAnsi"/>
          <w:szCs w:val="20"/>
          <w:shd w:val="clear" w:color="auto" w:fill="FFFFFF"/>
        </w:rPr>
        <w:t>more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="007E3AA0">
        <w:rPr>
          <w:rFonts w:cstheme="minorHAnsi"/>
          <w:szCs w:val="20"/>
          <w:shd w:val="clear" w:color="auto" w:fill="FFFFFF"/>
        </w:rPr>
        <w:t>u</w:t>
      </w:r>
      <w:r w:rsidRPr="007A10AA">
        <w:rPr>
          <w:rFonts w:cstheme="minorHAnsi"/>
          <w:szCs w:val="20"/>
          <w:shd w:val="clear" w:color="auto" w:fill="FFFFFF"/>
        </w:rPr>
        <w:t>sers.</w:t>
      </w:r>
    </w:p>
    <w:p w14:paraId="0F887317" w14:textId="77777777" w:rsidR="00291CCA" w:rsidRPr="003B40AF" w:rsidRDefault="00291CCA" w:rsidP="00DB367D">
      <w:pPr>
        <w:spacing w:after="0"/>
        <w:rPr>
          <w:rFonts w:ascii="Consolas" w:hAnsi="Consolas" w:cstheme="minorHAnsi"/>
        </w:rPr>
      </w:pPr>
      <w:r w:rsidRPr="003B40AF">
        <w:rPr>
          <w:rFonts w:ascii="Consolas" w:hAnsi="Consolas" w:cstheme="minorHAnsi"/>
        </w:rPr>
        <w:t>{</w:t>
      </w:r>
    </w:p>
    <w:p w14:paraId="00B3F30E" w14:textId="79AA2A4E" w:rsidR="00291CCA" w:rsidRPr="003B40AF" w:rsidRDefault="00291CCA" w:rsidP="00DB367D">
      <w:pPr>
        <w:spacing w:after="0"/>
        <w:rPr>
          <w:rFonts w:ascii="Consolas" w:hAnsi="Consolas" w:cstheme="minorHAnsi"/>
        </w:rPr>
      </w:pPr>
      <w:r w:rsidRPr="003B40AF">
        <w:rPr>
          <w:rFonts w:ascii="Consolas" w:hAnsi="Consolas" w:cstheme="minorHAnsi"/>
        </w:rPr>
        <w:tab/>
        <w:t>"hub</w:t>
      </w:r>
      <w:r w:rsidR="00CF1969">
        <w:rPr>
          <w:rFonts w:ascii="Consolas" w:hAnsi="Consolas" w:cstheme="minorHAnsi"/>
        </w:rPr>
        <w:t>"</w:t>
      </w:r>
      <w:r w:rsidRPr="003B40AF">
        <w:rPr>
          <w:rFonts w:ascii="Consolas" w:hAnsi="Consolas" w:cstheme="minorHAnsi"/>
        </w:rPr>
        <w:t>:</w:t>
      </w:r>
      <w:r w:rsidR="009847D4">
        <w:rPr>
          <w:rFonts w:ascii="Consolas" w:hAnsi="Consolas" w:cstheme="minorHAnsi"/>
        </w:rPr>
        <w:t xml:space="preserve"> </w:t>
      </w:r>
      <w:r w:rsidR="00CF1969">
        <w:rPr>
          <w:rFonts w:ascii="Consolas" w:hAnsi="Consolas" w:cstheme="minorHAnsi"/>
        </w:rPr>
        <w:t>""</w:t>
      </w:r>
      <w:r w:rsidRPr="003B40AF">
        <w:rPr>
          <w:rFonts w:ascii="Consolas" w:hAnsi="Consolas" w:cstheme="minorHAnsi"/>
        </w:rPr>
        <w:t>,</w:t>
      </w:r>
    </w:p>
    <w:p w14:paraId="12800E52" w14:textId="6C81E001" w:rsidR="00291CCA" w:rsidRPr="003B40AF" w:rsidRDefault="00291CCA" w:rsidP="00DB367D">
      <w:pPr>
        <w:spacing w:after="0"/>
        <w:rPr>
          <w:rFonts w:ascii="Consolas" w:hAnsi="Consolas" w:cstheme="minorHAnsi"/>
        </w:rPr>
      </w:pPr>
      <w:r w:rsidRPr="003B40AF">
        <w:rPr>
          <w:rFonts w:ascii="Consolas" w:hAnsi="Consolas" w:cstheme="minorHAnsi"/>
        </w:rPr>
        <w:tab/>
      </w:r>
      <w:r w:rsidR="00CF1969">
        <w:rPr>
          <w:rFonts w:ascii="Consolas" w:hAnsi="Consolas" w:cstheme="minorHAnsi"/>
        </w:rPr>
        <w:t>"</w:t>
      </w:r>
      <w:r w:rsidRPr="003B40AF">
        <w:rPr>
          <w:rFonts w:ascii="Consolas" w:hAnsi="Consolas" w:cstheme="minorHAnsi"/>
        </w:rPr>
        <w:t>sendTo</w:t>
      </w:r>
      <w:r w:rsidR="00CF1969">
        <w:rPr>
          <w:rFonts w:ascii="Consolas" w:hAnsi="Consolas" w:cstheme="minorHAnsi"/>
        </w:rPr>
        <w:t>"</w:t>
      </w:r>
      <w:r w:rsidRPr="003B40AF">
        <w:rPr>
          <w:rFonts w:ascii="Consolas" w:hAnsi="Consolas" w:cstheme="minorHAnsi"/>
        </w:rPr>
        <w:t>:</w:t>
      </w:r>
      <w:r w:rsidR="00CF1969">
        <w:rPr>
          <w:rFonts w:ascii="Consolas" w:hAnsi="Consolas" w:cstheme="minorHAnsi"/>
        </w:rPr>
        <w:t>"</w:t>
      </w:r>
      <w:r w:rsidRPr="003B40AF">
        <w:rPr>
          <w:rFonts w:ascii="Consolas" w:hAnsi="Consolas" w:cstheme="minorHAnsi"/>
        </w:rPr>
        <w:t>User</w:t>
      </w:r>
      <w:r w:rsidR="00CF1969">
        <w:rPr>
          <w:rFonts w:ascii="Consolas" w:hAnsi="Consolas" w:cstheme="minorHAnsi"/>
        </w:rPr>
        <w:t>"</w:t>
      </w:r>
      <w:r w:rsidRPr="003B40AF">
        <w:rPr>
          <w:rFonts w:ascii="Consolas" w:hAnsi="Consolas" w:cstheme="minorHAnsi"/>
        </w:rPr>
        <w:t>,</w:t>
      </w:r>
    </w:p>
    <w:p w14:paraId="55B2160A" w14:textId="14F4F0E0" w:rsidR="00291CCA" w:rsidRPr="003B40AF" w:rsidRDefault="00291CCA" w:rsidP="00DB367D">
      <w:pPr>
        <w:spacing w:after="0"/>
        <w:rPr>
          <w:rFonts w:ascii="Consolas" w:hAnsi="Consolas" w:cstheme="minorHAnsi"/>
        </w:rPr>
      </w:pPr>
      <w:r w:rsidRPr="003B40AF">
        <w:rPr>
          <w:rFonts w:ascii="Consolas" w:hAnsi="Consolas" w:cstheme="minorHAnsi"/>
        </w:rPr>
        <w:tab/>
      </w:r>
      <w:r w:rsidR="00CF1969">
        <w:rPr>
          <w:rFonts w:ascii="Consolas" w:hAnsi="Consolas" w:cstheme="minorHAnsi"/>
        </w:rPr>
        <w:t>"</w:t>
      </w:r>
      <w:r w:rsidRPr="003B40AF">
        <w:rPr>
          <w:rFonts w:ascii="Consolas" w:hAnsi="Consolas" w:cstheme="minorHAnsi"/>
        </w:rPr>
        <w:t>userId</w:t>
      </w:r>
      <w:r w:rsidR="00CF1969">
        <w:rPr>
          <w:rFonts w:ascii="Consolas" w:hAnsi="Consolas" w:cstheme="minorHAnsi"/>
        </w:rPr>
        <w:t>"</w:t>
      </w:r>
      <w:r w:rsidRPr="003B40AF">
        <w:rPr>
          <w:rFonts w:ascii="Consolas" w:hAnsi="Consolas" w:cstheme="minorHAnsi"/>
        </w:rPr>
        <w:t>:</w:t>
      </w:r>
      <w:r w:rsidR="009847D4">
        <w:rPr>
          <w:rFonts w:ascii="Consolas" w:hAnsi="Consolas" w:cstheme="minorHAnsi"/>
        </w:rPr>
        <w:t xml:space="preserve"> </w:t>
      </w:r>
      <w:r w:rsidRPr="003B40AF">
        <w:rPr>
          <w:rFonts w:ascii="Consolas" w:hAnsi="Consolas" w:cstheme="minorHAnsi"/>
        </w:rPr>
        <w:t>[],</w:t>
      </w:r>
    </w:p>
    <w:p w14:paraId="2C045018" w14:textId="3235C523" w:rsidR="00291CCA" w:rsidRPr="003B40AF" w:rsidRDefault="00291CCA" w:rsidP="00DB367D">
      <w:pPr>
        <w:spacing w:after="0"/>
        <w:rPr>
          <w:rFonts w:ascii="Consolas" w:hAnsi="Consolas" w:cstheme="minorHAnsi"/>
        </w:rPr>
      </w:pPr>
      <w:r w:rsidRPr="003B40AF">
        <w:rPr>
          <w:rFonts w:ascii="Consolas" w:hAnsi="Consolas" w:cstheme="minorHAnsi"/>
        </w:rPr>
        <w:tab/>
      </w:r>
      <w:r w:rsidR="00CF1969">
        <w:rPr>
          <w:rFonts w:ascii="Consolas" w:hAnsi="Consolas" w:cstheme="minorHAnsi"/>
        </w:rPr>
        <w:t>"</w:t>
      </w:r>
      <w:r w:rsidRPr="003B40AF">
        <w:rPr>
          <w:rFonts w:ascii="Consolas" w:hAnsi="Consolas" w:cstheme="minorHAnsi"/>
        </w:rPr>
        <w:t>message</w:t>
      </w:r>
      <w:r w:rsidR="00CF1969">
        <w:rPr>
          <w:rFonts w:ascii="Consolas" w:hAnsi="Consolas" w:cstheme="minorHAnsi"/>
        </w:rPr>
        <w:t>"</w:t>
      </w:r>
      <w:r w:rsidRPr="003B40AF">
        <w:rPr>
          <w:rFonts w:ascii="Consolas" w:hAnsi="Consolas" w:cstheme="minorHAnsi"/>
        </w:rPr>
        <w:t>:</w:t>
      </w:r>
      <w:r w:rsidR="009847D4">
        <w:rPr>
          <w:rFonts w:ascii="Consolas" w:hAnsi="Consolas" w:cstheme="minorHAnsi"/>
        </w:rPr>
        <w:t xml:space="preserve"> </w:t>
      </w:r>
      <w:r w:rsidRPr="003B40AF">
        <w:rPr>
          <w:rFonts w:ascii="Consolas" w:hAnsi="Consolas" w:cstheme="minorHAnsi"/>
        </w:rPr>
        <w:t>{}</w:t>
      </w:r>
    </w:p>
    <w:p w14:paraId="3C816B68" w14:textId="77777777" w:rsidR="00291CCA" w:rsidRPr="003B40AF" w:rsidRDefault="00291CCA" w:rsidP="00DB367D">
      <w:pPr>
        <w:spacing w:after="0"/>
        <w:rPr>
          <w:rFonts w:ascii="Consolas" w:hAnsi="Consolas" w:cstheme="minorHAnsi"/>
        </w:rPr>
      </w:pPr>
      <w:r w:rsidRPr="003B40AF">
        <w:rPr>
          <w:rFonts w:ascii="Consolas" w:hAnsi="Consolas" w:cstheme="minorHAnsi"/>
        </w:rPr>
        <w:t>}</w:t>
      </w:r>
    </w:p>
    <w:p w14:paraId="4C024195" w14:textId="4C9D7AC0" w:rsidR="00291CCA" w:rsidRPr="007A10AA" w:rsidRDefault="00291CCA" w:rsidP="00DB367D">
      <w:pPr>
        <w:spacing w:after="0"/>
        <w:rPr>
          <w:rFonts w:cstheme="minorHAnsi"/>
          <w:szCs w:val="20"/>
          <w:shd w:val="clear" w:color="auto" w:fill="FFFFFF"/>
        </w:rPr>
      </w:pPr>
      <w:r>
        <w:rPr>
          <w:rFonts w:cstheme="minorHAnsi"/>
          <w:szCs w:val="20"/>
          <w:shd w:val="clear" w:color="auto" w:fill="FFFFFF"/>
        </w:rPr>
        <w:t>The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>
        <w:rPr>
          <w:rFonts w:cstheme="minorHAnsi"/>
          <w:szCs w:val="20"/>
          <w:shd w:val="clear" w:color="auto" w:fill="FFFFFF"/>
        </w:rPr>
        <w:t>following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>
        <w:rPr>
          <w:rFonts w:cstheme="minorHAnsi"/>
          <w:szCs w:val="20"/>
          <w:shd w:val="clear" w:color="auto" w:fill="FFFFFF"/>
        </w:rPr>
        <w:t>is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>
        <w:rPr>
          <w:rFonts w:cstheme="minorHAnsi"/>
          <w:szCs w:val="20"/>
          <w:shd w:val="clear" w:color="auto" w:fill="FFFFFF"/>
        </w:rPr>
        <w:t>the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>
        <w:rPr>
          <w:rFonts w:cstheme="minorHAnsi"/>
          <w:szCs w:val="20"/>
          <w:shd w:val="clear" w:color="auto" w:fill="FFFFFF"/>
        </w:rPr>
        <w:t>r</w:t>
      </w:r>
      <w:r w:rsidRPr="007A10AA">
        <w:rPr>
          <w:rFonts w:cstheme="minorHAnsi"/>
          <w:szCs w:val="20"/>
          <w:shd w:val="clear" w:color="auto" w:fill="FFFFFF"/>
        </w:rPr>
        <w:t>equest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Pr="007A10AA">
        <w:rPr>
          <w:rFonts w:cstheme="minorHAnsi"/>
          <w:szCs w:val="20"/>
          <w:shd w:val="clear" w:color="auto" w:fill="FFFFFF"/>
        </w:rPr>
        <w:t>body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Pr="007A10AA">
        <w:rPr>
          <w:rFonts w:cstheme="minorHAnsi"/>
          <w:szCs w:val="20"/>
          <w:shd w:val="clear" w:color="auto" w:fill="FFFFFF"/>
        </w:rPr>
        <w:t>to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Pr="007A10AA">
        <w:rPr>
          <w:rFonts w:cstheme="minorHAnsi"/>
          <w:szCs w:val="20"/>
          <w:shd w:val="clear" w:color="auto" w:fill="FFFFFF"/>
        </w:rPr>
        <w:t>send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="00FC4D01">
        <w:rPr>
          <w:rFonts w:cstheme="minorHAnsi"/>
          <w:szCs w:val="20"/>
          <w:shd w:val="clear" w:color="auto" w:fill="FFFFFF"/>
        </w:rPr>
        <w:t>a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Pr="007A10AA">
        <w:rPr>
          <w:rFonts w:cstheme="minorHAnsi"/>
          <w:szCs w:val="20"/>
          <w:shd w:val="clear" w:color="auto" w:fill="FFFFFF"/>
        </w:rPr>
        <w:t>message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Pr="007A10AA">
        <w:rPr>
          <w:rFonts w:cstheme="minorHAnsi"/>
          <w:szCs w:val="20"/>
          <w:shd w:val="clear" w:color="auto" w:fill="FFFFFF"/>
        </w:rPr>
        <w:t>to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Pr="007A10AA">
        <w:rPr>
          <w:rFonts w:cstheme="minorHAnsi"/>
          <w:szCs w:val="20"/>
          <w:shd w:val="clear" w:color="auto" w:fill="FFFFFF"/>
        </w:rPr>
        <w:t>one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Pr="007A10AA">
        <w:rPr>
          <w:rFonts w:cstheme="minorHAnsi"/>
          <w:szCs w:val="20"/>
          <w:shd w:val="clear" w:color="auto" w:fill="FFFFFF"/>
        </w:rPr>
        <w:t>or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Pr="007A10AA">
        <w:rPr>
          <w:rFonts w:cstheme="minorHAnsi"/>
          <w:szCs w:val="20"/>
          <w:shd w:val="clear" w:color="auto" w:fill="FFFFFF"/>
        </w:rPr>
        <w:t>more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Pr="007A10AA">
        <w:rPr>
          <w:rFonts w:cstheme="minorHAnsi"/>
          <w:szCs w:val="20"/>
          <w:shd w:val="clear" w:color="auto" w:fill="FFFFFF"/>
        </w:rPr>
        <w:t>Groups.</w:t>
      </w:r>
    </w:p>
    <w:p w14:paraId="0D9AD1F1" w14:textId="77777777" w:rsidR="00291CCA" w:rsidRPr="003B40AF" w:rsidRDefault="00291CCA" w:rsidP="00DB367D">
      <w:pPr>
        <w:spacing w:after="0"/>
        <w:rPr>
          <w:rFonts w:ascii="Consolas" w:hAnsi="Consolas" w:cstheme="minorHAnsi"/>
        </w:rPr>
      </w:pPr>
      <w:r w:rsidRPr="003B40AF">
        <w:rPr>
          <w:rFonts w:ascii="Consolas" w:hAnsi="Consolas" w:cstheme="minorHAnsi"/>
        </w:rPr>
        <w:t>{</w:t>
      </w:r>
    </w:p>
    <w:p w14:paraId="0774B1BE" w14:textId="11AA9AEA" w:rsidR="00291CCA" w:rsidRPr="003B40AF" w:rsidRDefault="00291CCA" w:rsidP="00DB367D">
      <w:pPr>
        <w:spacing w:after="0"/>
        <w:rPr>
          <w:rFonts w:ascii="Consolas" w:hAnsi="Consolas" w:cstheme="minorHAnsi"/>
        </w:rPr>
      </w:pPr>
      <w:r w:rsidRPr="003B40AF">
        <w:rPr>
          <w:rFonts w:ascii="Consolas" w:hAnsi="Consolas" w:cstheme="minorHAnsi"/>
        </w:rPr>
        <w:tab/>
        <w:t>"hub</w:t>
      </w:r>
      <w:r w:rsidR="00CF1969">
        <w:rPr>
          <w:rFonts w:ascii="Consolas" w:hAnsi="Consolas" w:cstheme="minorHAnsi"/>
        </w:rPr>
        <w:t>"</w:t>
      </w:r>
      <w:r w:rsidRPr="003B40AF">
        <w:rPr>
          <w:rFonts w:ascii="Consolas" w:hAnsi="Consolas" w:cstheme="minorHAnsi"/>
        </w:rPr>
        <w:t>:</w:t>
      </w:r>
      <w:r w:rsidR="009847D4">
        <w:rPr>
          <w:rFonts w:ascii="Consolas" w:hAnsi="Consolas" w:cstheme="minorHAnsi"/>
        </w:rPr>
        <w:t xml:space="preserve"> </w:t>
      </w:r>
      <w:r w:rsidR="00CF1969">
        <w:rPr>
          <w:rFonts w:ascii="Consolas" w:hAnsi="Consolas" w:cstheme="minorHAnsi"/>
        </w:rPr>
        <w:t>""</w:t>
      </w:r>
      <w:r w:rsidRPr="003B40AF">
        <w:rPr>
          <w:rFonts w:ascii="Consolas" w:hAnsi="Consolas" w:cstheme="minorHAnsi"/>
        </w:rPr>
        <w:t>,</w:t>
      </w:r>
    </w:p>
    <w:p w14:paraId="22D3796D" w14:textId="2361CC4C" w:rsidR="00291CCA" w:rsidRPr="003B40AF" w:rsidRDefault="00291CCA" w:rsidP="00DB367D">
      <w:pPr>
        <w:spacing w:after="0"/>
        <w:rPr>
          <w:rFonts w:ascii="Consolas" w:hAnsi="Consolas" w:cstheme="minorHAnsi"/>
        </w:rPr>
      </w:pPr>
      <w:r w:rsidRPr="003B40AF">
        <w:rPr>
          <w:rFonts w:ascii="Consolas" w:hAnsi="Consolas" w:cstheme="minorHAnsi"/>
        </w:rPr>
        <w:tab/>
      </w:r>
      <w:r w:rsidR="00CF1969">
        <w:rPr>
          <w:rFonts w:ascii="Consolas" w:hAnsi="Consolas" w:cstheme="minorHAnsi"/>
        </w:rPr>
        <w:t>"</w:t>
      </w:r>
      <w:r w:rsidRPr="003B40AF">
        <w:rPr>
          <w:rFonts w:ascii="Consolas" w:hAnsi="Consolas" w:cstheme="minorHAnsi"/>
        </w:rPr>
        <w:t>sendTo</w:t>
      </w:r>
      <w:r w:rsidR="00CF1969">
        <w:rPr>
          <w:rFonts w:ascii="Consolas" w:hAnsi="Consolas" w:cstheme="minorHAnsi"/>
        </w:rPr>
        <w:t>"</w:t>
      </w:r>
      <w:r w:rsidRPr="003B40AF">
        <w:rPr>
          <w:rFonts w:ascii="Consolas" w:hAnsi="Consolas" w:cstheme="minorHAnsi"/>
        </w:rPr>
        <w:t>:</w:t>
      </w:r>
      <w:r w:rsidR="00CF1969">
        <w:rPr>
          <w:rFonts w:ascii="Consolas" w:hAnsi="Consolas" w:cstheme="minorHAnsi"/>
        </w:rPr>
        <w:t>"</w:t>
      </w:r>
      <w:r w:rsidRPr="003B40AF">
        <w:rPr>
          <w:rFonts w:ascii="Consolas" w:hAnsi="Consolas" w:cstheme="minorHAnsi"/>
        </w:rPr>
        <w:t>Group</w:t>
      </w:r>
      <w:r w:rsidR="00CF1969">
        <w:rPr>
          <w:rFonts w:ascii="Consolas" w:hAnsi="Consolas" w:cstheme="minorHAnsi"/>
        </w:rPr>
        <w:t>"</w:t>
      </w:r>
      <w:r w:rsidRPr="003B40AF">
        <w:rPr>
          <w:rFonts w:ascii="Consolas" w:hAnsi="Consolas" w:cstheme="minorHAnsi"/>
        </w:rPr>
        <w:t>,</w:t>
      </w:r>
    </w:p>
    <w:p w14:paraId="25E6154E" w14:textId="38B900F9" w:rsidR="00291CCA" w:rsidRPr="003B40AF" w:rsidRDefault="00291CCA" w:rsidP="00DB367D">
      <w:pPr>
        <w:spacing w:after="0"/>
        <w:rPr>
          <w:rFonts w:ascii="Consolas" w:hAnsi="Consolas" w:cstheme="minorHAnsi"/>
        </w:rPr>
      </w:pPr>
      <w:r w:rsidRPr="003B40AF">
        <w:rPr>
          <w:rFonts w:ascii="Consolas" w:hAnsi="Consolas" w:cstheme="minorHAnsi"/>
        </w:rPr>
        <w:tab/>
      </w:r>
      <w:r w:rsidR="00CF1969">
        <w:rPr>
          <w:rFonts w:ascii="Consolas" w:hAnsi="Consolas" w:cstheme="minorHAnsi"/>
        </w:rPr>
        <w:t>"</w:t>
      </w:r>
      <w:r w:rsidRPr="003B40AF">
        <w:rPr>
          <w:rFonts w:ascii="Consolas" w:hAnsi="Consolas" w:cstheme="minorHAnsi"/>
        </w:rPr>
        <w:t>groupId</w:t>
      </w:r>
      <w:r w:rsidR="00CF1969">
        <w:rPr>
          <w:rFonts w:ascii="Consolas" w:hAnsi="Consolas" w:cstheme="minorHAnsi"/>
        </w:rPr>
        <w:t>"</w:t>
      </w:r>
      <w:r w:rsidRPr="003B40AF">
        <w:rPr>
          <w:rFonts w:ascii="Consolas" w:hAnsi="Consolas" w:cstheme="minorHAnsi"/>
        </w:rPr>
        <w:t>:</w:t>
      </w:r>
      <w:r w:rsidR="009847D4">
        <w:rPr>
          <w:rFonts w:ascii="Consolas" w:hAnsi="Consolas" w:cstheme="minorHAnsi"/>
        </w:rPr>
        <w:t xml:space="preserve"> </w:t>
      </w:r>
      <w:r w:rsidRPr="003B40AF">
        <w:rPr>
          <w:rFonts w:ascii="Consolas" w:hAnsi="Consolas" w:cstheme="minorHAnsi"/>
        </w:rPr>
        <w:t>[],</w:t>
      </w:r>
    </w:p>
    <w:p w14:paraId="06CC087D" w14:textId="0908A2BD" w:rsidR="00291CCA" w:rsidRPr="003B40AF" w:rsidRDefault="00291CCA" w:rsidP="00DB367D">
      <w:pPr>
        <w:spacing w:after="0"/>
        <w:rPr>
          <w:rFonts w:ascii="Consolas" w:hAnsi="Consolas" w:cstheme="minorHAnsi"/>
        </w:rPr>
      </w:pPr>
      <w:r w:rsidRPr="003B40AF">
        <w:rPr>
          <w:rFonts w:ascii="Consolas" w:hAnsi="Consolas" w:cstheme="minorHAnsi"/>
        </w:rPr>
        <w:tab/>
      </w:r>
      <w:r w:rsidR="00CF1969">
        <w:rPr>
          <w:rFonts w:ascii="Consolas" w:hAnsi="Consolas" w:cstheme="minorHAnsi"/>
        </w:rPr>
        <w:t>"</w:t>
      </w:r>
      <w:r w:rsidRPr="003B40AF">
        <w:rPr>
          <w:rFonts w:ascii="Consolas" w:hAnsi="Consolas" w:cstheme="minorHAnsi"/>
        </w:rPr>
        <w:t>message</w:t>
      </w:r>
      <w:r w:rsidR="00CF1969">
        <w:rPr>
          <w:rFonts w:ascii="Consolas" w:hAnsi="Consolas" w:cstheme="minorHAnsi"/>
        </w:rPr>
        <w:t>"</w:t>
      </w:r>
      <w:r w:rsidRPr="003B40AF">
        <w:rPr>
          <w:rFonts w:ascii="Consolas" w:hAnsi="Consolas" w:cstheme="minorHAnsi"/>
        </w:rPr>
        <w:t>:{}</w:t>
      </w:r>
    </w:p>
    <w:p w14:paraId="5C6E4AE5" w14:textId="77777777" w:rsidR="00291CCA" w:rsidRPr="003B40AF" w:rsidRDefault="00291CCA" w:rsidP="00DB367D">
      <w:pPr>
        <w:spacing w:after="0"/>
        <w:rPr>
          <w:rFonts w:ascii="Consolas" w:hAnsi="Consolas" w:cstheme="minorHAnsi"/>
        </w:rPr>
      </w:pPr>
      <w:r w:rsidRPr="003B40AF">
        <w:rPr>
          <w:rFonts w:ascii="Consolas" w:hAnsi="Consolas" w:cstheme="minorHAnsi"/>
        </w:rPr>
        <w:t>}</w:t>
      </w:r>
    </w:p>
    <w:p w14:paraId="0E3C28D5" w14:textId="47B725B5" w:rsidR="00291CCA" w:rsidRPr="007A10AA" w:rsidRDefault="00291CCA" w:rsidP="00DB367D">
      <w:pPr>
        <w:spacing w:after="0"/>
        <w:rPr>
          <w:rFonts w:cstheme="minorHAnsi"/>
          <w:szCs w:val="20"/>
        </w:rPr>
      </w:pPr>
      <w:r>
        <w:rPr>
          <w:rFonts w:cstheme="minorHAnsi"/>
          <w:szCs w:val="20"/>
          <w:shd w:val="clear" w:color="auto" w:fill="FFFFFF"/>
        </w:rPr>
        <w:t>The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>
        <w:rPr>
          <w:rFonts w:cstheme="minorHAnsi"/>
          <w:szCs w:val="20"/>
          <w:shd w:val="clear" w:color="auto" w:fill="FFFFFF"/>
        </w:rPr>
        <w:t>following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>
        <w:rPr>
          <w:rFonts w:cstheme="minorHAnsi"/>
          <w:szCs w:val="20"/>
          <w:shd w:val="clear" w:color="auto" w:fill="FFFFFF"/>
        </w:rPr>
        <w:t>is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>
        <w:rPr>
          <w:rFonts w:cstheme="minorHAnsi"/>
          <w:szCs w:val="20"/>
          <w:shd w:val="clear" w:color="auto" w:fill="FFFFFF"/>
        </w:rPr>
        <w:t>the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>
        <w:rPr>
          <w:rFonts w:cstheme="minorHAnsi"/>
          <w:szCs w:val="20"/>
          <w:shd w:val="clear" w:color="auto" w:fill="FFFFFF"/>
        </w:rPr>
        <w:t>r</w:t>
      </w:r>
      <w:r w:rsidRPr="007A10AA">
        <w:rPr>
          <w:rFonts w:cstheme="minorHAnsi"/>
          <w:szCs w:val="20"/>
          <w:shd w:val="clear" w:color="auto" w:fill="FFFFFF"/>
        </w:rPr>
        <w:t>equest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Pr="007A10AA">
        <w:rPr>
          <w:rFonts w:cstheme="minorHAnsi"/>
          <w:szCs w:val="20"/>
          <w:shd w:val="clear" w:color="auto" w:fill="FFFFFF"/>
        </w:rPr>
        <w:t>body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Pr="007A10AA">
        <w:rPr>
          <w:rFonts w:cstheme="minorHAnsi"/>
          <w:szCs w:val="20"/>
          <w:shd w:val="clear" w:color="auto" w:fill="FFFFFF"/>
        </w:rPr>
        <w:t>to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Pr="007A10AA">
        <w:rPr>
          <w:rFonts w:cstheme="minorHAnsi"/>
          <w:szCs w:val="20"/>
          <w:shd w:val="clear" w:color="auto" w:fill="FFFFFF"/>
        </w:rPr>
        <w:t>send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="00FC4D01">
        <w:rPr>
          <w:rFonts w:cstheme="minorHAnsi"/>
          <w:szCs w:val="20"/>
          <w:shd w:val="clear" w:color="auto" w:fill="FFFFFF"/>
        </w:rPr>
        <w:t>a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Pr="007A10AA">
        <w:rPr>
          <w:rFonts w:cstheme="minorHAnsi"/>
          <w:szCs w:val="20"/>
          <w:shd w:val="clear" w:color="auto" w:fill="FFFFFF"/>
        </w:rPr>
        <w:t>message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Pr="007A10AA">
        <w:rPr>
          <w:rFonts w:cstheme="minorHAnsi"/>
          <w:szCs w:val="20"/>
          <w:shd w:val="clear" w:color="auto" w:fill="FFFFFF"/>
        </w:rPr>
        <w:t>to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Pr="007A10AA">
        <w:rPr>
          <w:rFonts w:cstheme="minorHAnsi"/>
          <w:szCs w:val="20"/>
          <w:shd w:val="clear" w:color="auto" w:fill="FFFFFF"/>
        </w:rPr>
        <w:t>All</w:t>
      </w:r>
      <w:r w:rsidR="009847D4">
        <w:rPr>
          <w:rFonts w:cstheme="minorHAnsi"/>
          <w:szCs w:val="20"/>
          <w:shd w:val="clear" w:color="auto" w:fill="FFFFFF"/>
        </w:rPr>
        <w:t xml:space="preserve"> </w:t>
      </w:r>
      <w:r w:rsidRPr="007A10AA">
        <w:rPr>
          <w:rFonts w:cstheme="minorHAnsi"/>
          <w:szCs w:val="20"/>
          <w:shd w:val="clear" w:color="auto" w:fill="FFFFFF"/>
        </w:rPr>
        <w:t>users.</w:t>
      </w:r>
    </w:p>
    <w:p w14:paraId="34F72D99" w14:textId="77777777" w:rsidR="00291CCA" w:rsidRPr="003B40AF" w:rsidRDefault="00291CCA" w:rsidP="00DB367D">
      <w:pPr>
        <w:spacing w:after="0"/>
        <w:rPr>
          <w:rFonts w:ascii="Consolas" w:hAnsi="Consolas" w:cstheme="minorHAnsi"/>
        </w:rPr>
      </w:pPr>
      <w:r w:rsidRPr="003B40AF">
        <w:rPr>
          <w:rFonts w:ascii="Consolas" w:hAnsi="Consolas" w:cstheme="minorHAnsi"/>
        </w:rPr>
        <w:t>{</w:t>
      </w:r>
    </w:p>
    <w:p w14:paraId="099D2598" w14:textId="415E1CCD" w:rsidR="00291CCA" w:rsidRPr="003B40AF" w:rsidRDefault="00291CCA" w:rsidP="00DB367D">
      <w:pPr>
        <w:spacing w:after="0"/>
        <w:rPr>
          <w:rFonts w:ascii="Consolas" w:hAnsi="Consolas" w:cstheme="minorHAnsi"/>
        </w:rPr>
      </w:pPr>
      <w:r w:rsidRPr="003B40AF">
        <w:rPr>
          <w:rFonts w:ascii="Consolas" w:hAnsi="Consolas" w:cstheme="minorHAnsi"/>
        </w:rPr>
        <w:tab/>
        <w:t>"hub</w:t>
      </w:r>
      <w:r w:rsidR="00CF1969">
        <w:rPr>
          <w:rFonts w:ascii="Consolas" w:hAnsi="Consolas" w:cstheme="minorHAnsi"/>
        </w:rPr>
        <w:t>"</w:t>
      </w:r>
      <w:r w:rsidRPr="003B40AF">
        <w:rPr>
          <w:rFonts w:ascii="Consolas" w:hAnsi="Consolas" w:cstheme="minorHAnsi"/>
        </w:rPr>
        <w:t>:</w:t>
      </w:r>
      <w:r w:rsidR="009847D4">
        <w:rPr>
          <w:rFonts w:ascii="Consolas" w:hAnsi="Consolas" w:cstheme="minorHAnsi"/>
        </w:rPr>
        <w:t xml:space="preserve"> </w:t>
      </w:r>
      <w:r w:rsidR="00CF1969">
        <w:rPr>
          <w:rFonts w:ascii="Consolas" w:hAnsi="Consolas" w:cstheme="minorHAnsi"/>
        </w:rPr>
        <w:t>""</w:t>
      </w:r>
      <w:r w:rsidRPr="003B40AF">
        <w:rPr>
          <w:rFonts w:ascii="Consolas" w:hAnsi="Consolas" w:cstheme="minorHAnsi"/>
        </w:rPr>
        <w:t>,</w:t>
      </w:r>
    </w:p>
    <w:p w14:paraId="6CB7F7FB" w14:textId="6DEC19BB" w:rsidR="00291CCA" w:rsidRPr="003B40AF" w:rsidRDefault="00291CCA" w:rsidP="00DB367D">
      <w:pPr>
        <w:spacing w:after="0"/>
        <w:rPr>
          <w:rFonts w:ascii="Consolas" w:hAnsi="Consolas" w:cstheme="minorHAnsi"/>
        </w:rPr>
      </w:pPr>
      <w:r w:rsidRPr="003B40AF">
        <w:rPr>
          <w:rFonts w:ascii="Consolas" w:hAnsi="Consolas" w:cstheme="minorHAnsi"/>
        </w:rPr>
        <w:tab/>
      </w:r>
      <w:r w:rsidR="00CF1969">
        <w:rPr>
          <w:rFonts w:ascii="Consolas" w:hAnsi="Consolas" w:cstheme="minorHAnsi"/>
        </w:rPr>
        <w:t>"</w:t>
      </w:r>
      <w:r w:rsidRPr="003B40AF">
        <w:rPr>
          <w:rFonts w:ascii="Consolas" w:hAnsi="Consolas" w:cstheme="minorHAnsi"/>
        </w:rPr>
        <w:t>sendTo</w:t>
      </w:r>
      <w:r w:rsidR="00CF1969">
        <w:rPr>
          <w:rFonts w:ascii="Consolas" w:hAnsi="Consolas" w:cstheme="minorHAnsi"/>
        </w:rPr>
        <w:t>"</w:t>
      </w:r>
      <w:r w:rsidRPr="003B40AF">
        <w:rPr>
          <w:rFonts w:ascii="Consolas" w:hAnsi="Consolas" w:cstheme="minorHAnsi"/>
        </w:rPr>
        <w:t>:</w:t>
      </w:r>
      <w:r w:rsidR="00CF1969">
        <w:rPr>
          <w:rFonts w:ascii="Consolas" w:hAnsi="Consolas" w:cstheme="minorHAnsi"/>
        </w:rPr>
        <w:t>"</w:t>
      </w:r>
      <w:r w:rsidRPr="003B40AF">
        <w:rPr>
          <w:rFonts w:ascii="Consolas" w:hAnsi="Consolas" w:cstheme="minorHAnsi"/>
        </w:rPr>
        <w:t>All</w:t>
      </w:r>
      <w:r w:rsidR="00CF1969">
        <w:rPr>
          <w:rFonts w:ascii="Consolas" w:hAnsi="Consolas" w:cstheme="minorHAnsi"/>
        </w:rPr>
        <w:t>"</w:t>
      </w:r>
      <w:r w:rsidRPr="003B40AF">
        <w:rPr>
          <w:rFonts w:ascii="Consolas" w:hAnsi="Consolas" w:cstheme="minorHAnsi"/>
        </w:rPr>
        <w:t>,</w:t>
      </w:r>
    </w:p>
    <w:p w14:paraId="68B14820" w14:textId="517E78CF" w:rsidR="00291CCA" w:rsidRPr="003B40AF" w:rsidRDefault="00291CCA" w:rsidP="00DB367D">
      <w:pPr>
        <w:spacing w:after="0"/>
        <w:rPr>
          <w:rFonts w:ascii="Consolas" w:hAnsi="Consolas" w:cstheme="minorHAnsi"/>
        </w:rPr>
      </w:pPr>
      <w:r w:rsidRPr="003B40AF">
        <w:rPr>
          <w:rFonts w:ascii="Consolas" w:hAnsi="Consolas" w:cstheme="minorHAnsi"/>
        </w:rPr>
        <w:tab/>
      </w:r>
      <w:r w:rsidR="00CF1969">
        <w:rPr>
          <w:rFonts w:ascii="Consolas" w:hAnsi="Consolas" w:cstheme="minorHAnsi"/>
        </w:rPr>
        <w:t>"</w:t>
      </w:r>
      <w:r w:rsidRPr="003B40AF">
        <w:rPr>
          <w:rFonts w:ascii="Consolas" w:hAnsi="Consolas" w:cstheme="minorHAnsi"/>
        </w:rPr>
        <w:t>message</w:t>
      </w:r>
      <w:r w:rsidR="00CF1969">
        <w:rPr>
          <w:rFonts w:ascii="Consolas" w:hAnsi="Consolas" w:cstheme="minorHAnsi"/>
        </w:rPr>
        <w:t>"</w:t>
      </w:r>
      <w:r w:rsidRPr="003B40AF">
        <w:rPr>
          <w:rFonts w:ascii="Consolas" w:hAnsi="Consolas" w:cstheme="minorHAnsi"/>
        </w:rPr>
        <w:t>:</w:t>
      </w:r>
      <w:r w:rsidR="009847D4">
        <w:rPr>
          <w:rFonts w:ascii="Consolas" w:hAnsi="Consolas" w:cstheme="minorHAnsi"/>
        </w:rPr>
        <w:t xml:space="preserve"> </w:t>
      </w:r>
      <w:r w:rsidRPr="003B40AF">
        <w:rPr>
          <w:rFonts w:ascii="Consolas" w:hAnsi="Consolas" w:cstheme="minorHAnsi"/>
        </w:rPr>
        <w:t>{}</w:t>
      </w:r>
    </w:p>
    <w:p w14:paraId="7428DBD9" w14:textId="77777777" w:rsidR="00291CCA" w:rsidRPr="003B40AF" w:rsidRDefault="00291CCA" w:rsidP="00DB367D">
      <w:pPr>
        <w:spacing w:after="0"/>
        <w:rPr>
          <w:rFonts w:ascii="Consolas" w:hAnsi="Consolas" w:cstheme="minorHAnsi"/>
        </w:rPr>
      </w:pPr>
      <w:r w:rsidRPr="003B40AF">
        <w:rPr>
          <w:rFonts w:ascii="Consolas" w:hAnsi="Consolas" w:cstheme="minorHAnsi"/>
        </w:rPr>
        <w:t>}</w:t>
      </w:r>
    </w:p>
    <w:p w14:paraId="7D272576" w14:textId="5D16095C" w:rsidR="00291CCA" w:rsidRPr="009B134C" w:rsidRDefault="00291CCA" w:rsidP="006170D4">
      <w:pPr>
        <w:pStyle w:val="Heading3"/>
        <w:spacing w:before="240"/>
      </w:pPr>
      <w:r w:rsidRPr="002C55D8">
        <w:t>Sample</w:t>
      </w:r>
      <w:r w:rsidR="009847D4">
        <w:t xml:space="preserve"> </w:t>
      </w:r>
      <w:r w:rsidRPr="002C55D8">
        <w:t>Response</w:t>
      </w:r>
    </w:p>
    <w:p w14:paraId="61D51D98" w14:textId="61471D6E" w:rsidR="00291CCA" w:rsidRPr="003122CA" w:rsidRDefault="00291CCA" w:rsidP="006170D4">
      <w:pPr>
        <w:spacing w:after="240"/>
        <w:rPr>
          <w:rFonts w:ascii="Consolas" w:hAnsi="Consolas"/>
        </w:rPr>
      </w:pPr>
      <w:r w:rsidRPr="003122CA">
        <w:rPr>
          <w:rFonts w:ascii="Consolas" w:hAnsi="Consolas"/>
        </w:rPr>
        <w:t>{"message</w:t>
      </w:r>
      <w:r w:rsidR="00CF1969" w:rsidRPr="003122CA">
        <w:rPr>
          <w:rFonts w:ascii="Consolas" w:hAnsi="Consolas"/>
        </w:rPr>
        <w:t>"</w:t>
      </w:r>
      <w:r w:rsidRPr="003122CA">
        <w:rPr>
          <w:rFonts w:ascii="Consolas" w:hAnsi="Consolas"/>
        </w:rPr>
        <w:t>:</w:t>
      </w:r>
      <w:r w:rsidR="009847D4" w:rsidRPr="003122CA">
        <w:rPr>
          <w:rFonts w:ascii="Consolas" w:hAnsi="Consolas"/>
        </w:rPr>
        <w:t xml:space="preserve"> </w:t>
      </w:r>
      <w:r w:rsidR="00CF1969" w:rsidRPr="003122CA">
        <w:rPr>
          <w:rFonts w:ascii="Consolas" w:hAnsi="Consolas"/>
        </w:rPr>
        <w:t>"</w:t>
      </w:r>
      <w:r w:rsidRPr="003122CA">
        <w:rPr>
          <w:rFonts w:ascii="Consolas" w:hAnsi="Consolas"/>
        </w:rPr>
        <w:t>Successfully</w:t>
      </w:r>
      <w:r w:rsidR="009847D4" w:rsidRPr="003122CA">
        <w:rPr>
          <w:rFonts w:ascii="Consolas" w:hAnsi="Consolas"/>
        </w:rPr>
        <w:t xml:space="preserve"> </w:t>
      </w:r>
      <w:r w:rsidRPr="003122CA">
        <w:rPr>
          <w:rFonts w:ascii="Consolas" w:hAnsi="Consolas"/>
        </w:rPr>
        <w:t>published</w:t>
      </w:r>
      <w:r w:rsidR="009847D4" w:rsidRPr="003122CA">
        <w:rPr>
          <w:rFonts w:ascii="Consolas" w:hAnsi="Consolas"/>
        </w:rPr>
        <w:t xml:space="preserve"> </w:t>
      </w:r>
      <w:r w:rsidRPr="003122CA">
        <w:rPr>
          <w:rFonts w:ascii="Consolas" w:hAnsi="Consolas"/>
        </w:rPr>
        <w:t>the</w:t>
      </w:r>
      <w:r w:rsidR="009847D4" w:rsidRPr="003122CA">
        <w:rPr>
          <w:rFonts w:ascii="Consolas" w:hAnsi="Consolas"/>
        </w:rPr>
        <w:t xml:space="preserve"> </w:t>
      </w:r>
      <w:r w:rsidRPr="003122CA">
        <w:rPr>
          <w:rFonts w:ascii="Consolas" w:hAnsi="Consolas"/>
        </w:rPr>
        <w:t>message"}</w:t>
      </w:r>
    </w:p>
    <w:p w14:paraId="1AA8E377" w14:textId="4F5EABCA" w:rsidR="00DB367D" w:rsidRDefault="00A8010A" w:rsidP="00A8010A">
      <w:pPr>
        <w:pStyle w:val="Heading3"/>
      </w:pPr>
      <w:r>
        <w:t>Result</w:t>
      </w:r>
    </w:p>
    <w:tbl>
      <w:tblPr>
        <w:tblW w:w="4650" w:type="pct"/>
        <w:tblLayout w:type="fixed"/>
        <w:tblLook w:val="04A0" w:firstRow="1" w:lastRow="0" w:firstColumn="1" w:lastColumn="0" w:noHBand="0" w:noVBand="1"/>
      </w:tblPr>
      <w:tblGrid>
        <w:gridCol w:w="2463"/>
        <w:gridCol w:w="8232"/>
      </w:tblGrid>
      <w:tr w:rsidR="00A8010A" w:rsidRPr="00A8010A" w14:paraId="512545CB" w14:textId="77777777" w:rsidTr="00A8010A">
        <w:tc>
          <w:tcPr>
            <w:tcW w:w="22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5C196BE1" w14:textId="77777777" w:rsidR="00A8010A" w:rsidRPr="00A8010A" w:rsidRDefault="00A8010A" w:rsidP="00A8010A">
            <w:pPr>
              <w:rPr>
                <w:b/>
                <w:bCs/>
              </w:rPr>
            </w:pPr>
            <w:r w:rsidRPr="00A8010A">
              <w:rPr>
                <w:b/>
                <w:bCs/>
              </w:rPr>
              <w:t>HTTP Code</w:t>
            </w:r>
          </w:p>
        </w:tc>
        <w:tc>
          <w:tcPr>
            <w:tcW w:w="763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hideMark/>
          </w:tcPr>
          <w:p w14:paraId="564C88B4" w14:textId="77777777" w:rsidR="00A8010A" w:rsidRPr="00A8010A" w:rsidRDefault="00A8010A" w:rsidP="00A8010A">
            <w:pPr>
              <w:rPr>
                <w:b/>
                <w:bCs/>
              </w:rPr>
            </w:pPr>
            <w:r w:rsidRPr="00A8010A">
              <w:rPr>
                <w:b/>
                <w:bCs/>
              </w:rPr>
              <w:t>Result Description</w:t>
            </w:r>
          </w:p>
        </w:tc>
      </w:tr>
      <w:tr w:rsidR="00A8010A" w:rsidRPr="00A8010A" w14:paraId="68D6A857" w14:textId="77777777">
        <w:tc>
          <w:tcPr>
            <w:tcW w:w="22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1DF365DF" w14:textId="77777777" w:rsidR="00A8010A" w:rsidRPr="00A8010A" w:rsidRDefault="00A8010A" w:rsidP="00A8010A">
            <w:r w:rsidRPr="00A8010A">
              <w:t>200</w:t>
            </w:r>
          </w:p>
        </w:tc>
        <w:tc>
          <w:tcPr>
            <w:tcW w:w="763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1D97EFC9" w14:textId="77777777" w:rsidR="00A8010A" w:rsidRPr="00A8010A" w:rsidRDefault="00A8010A" w:rsidP="00A8010A">
            <w:r w:rsidRPr="00A8010A">
              <w:t>Message sent successfully</w:t>
            </w:r>
          </w:p>
        </w:tc>
      </w:tr>
    </w:tbl>
    <w:p w14:paraId="2B293FAA" w14:textId="5E0717D1" w:rsidR="00A8010A" w:rsidRDefault="00A8010A" w:rsidP="006170D4">
      <w:pPr>
        <w:pStyle w:val="Heading3"/>
        <w:spacing w:before="120"/>
      </w:pPr>
      <w:r>
        <w:t>Error Management</w:t>
      </w:r>
    </w:p>
    <w:tbl>
      <w:tblPr>
        <w:tblW w:w="46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7"/>
        <w:gridCol w:w="2703"/>
        <w:gridCol w:w="6124"/>
      </w:tblGrid>
      <w:tr w:rsidR="00A8010A" w:rsidRPr="00A8010A" w14:paraId="7E63D422" w14:textId="77777777" w:rsidTr="00FC68A1">
        <w:tc>
          <w:tcPr>
            <w:tcW w:w="2330" w:type="dxa"/>
            <w:shd w:val="clear" w:color="auto" w:fill="D9D9D9" w:themeFill="background1" w:themeFillShade="D9"/>
            <w:vAlign w:val="center"/>
            <w:hideMark/>
          </w:tcPr>
          <w:p w14:paraId="72A2F7ED" w14:textId="77777777" w:rsidR="00A8010A" w:rsidRPr="00A8010A" w:rsidRDefault="00A8010A" w:rsidP="00A8010A">
            <w:r w:rsidRPr="00A8010A">
              <w:t>HTTP Code</w:t>
            </w:r>
          </w:p>
        </w:tc>
        <w:tc>
          <w:tcPr>
            <w:tcW w:w="3382" w:type="dxa"/>
            <w:shd w:val="clear" w:color="auto" w:fill="D9D9D9" w:themeFill="background1" w:themeFillShade="D9"/>
            <w:vAlign w:val="center"/>
            <w:hideMark/>
          </w:tcPr>
          <w:p w14:paraId="710E21ED" w14:textId="77777777" w:rsidR="00A8010A" w:rsidRPr="00A8010A" w:rsidRDefault="00A8010A" w:rsidP="00A8010A">
            <w:r w:rsidRPr="00A8010A">
              <w:t>Error Code</w:t>
            </w:r>
          </w:p>
        </w:tc>
        <w:tc>
          <w:tcPr>
            <w:tcW w:w="7745" w:type="dxa"/>
            <w:shd w:val="clear" w:color="auto" w:fill="D9D9D9" w:themeFill="background1" w:themeFillShade="D9"/>
            <w:vAlign w:val="center"/>
            <w:hideMark/>
          </w:tcPr>
          <w:p w14:paraId="4638716A" w14:textId="77777777" w:rsidR="00A8010A" w:rsidRPr="00A8010A" w:rsidRDefault="00A8010A" w:rsidP="00A8010A">
            <w:r w:rsidRPr="00A8010A">
              <w:t>Error Description</w:t>
            </w:r>
          </w:p>
        </w:tc>
      </w:tr>
      <w:tr w:rsidR="00A8010A" w:rsidRPr="00A8010A" w14:paraId="5B36FB55" w14:textId="77777777" w:rsidTr="00FC68A1">
        <w:tc>
          <w:tcPr>
            <w:tcW w:w="2330" w:type="dxa"/>
            <w:vAlign w:val="center"/>
            <w:hideMark/>
          </w:tcPr>
          <w:p w14:paraId="56CE1A61" w14:textId="77777777" w:rsidR="00A8010A" w:rsidRPr="00A8010A" w:rsidRDefault="00A8010A" w:rsidP="00A8010A">
            <w:r w:rsidRPr="00A8010A">
              <w:t>401</w:t>
            </w:r>
          </w:p>
        </w:tc>
        <w:tc>
          <w:tcPr>
            <w:tcW w:w="3382" w:type="dxa"/>
            <w:vAlign w:val="center"/>
            <w:hideMark/>
          </w:tcPr>
          <w:p w14:paraId="3BD6E929" w14:textId="77777777" w:rsidR="00A8010A" w:rsidRPr="00A8010A" w:rsidRDefault="00A8010A" w:rsidP="00A8010A">
            <w:r w:rsidRPr="00A8010A">
              <w:t>401</w:t>
            </w:r>
          </w:p>
        </w:tc>
        <w:tc>
          <w:tcPr>
            <w:tcW w:w="7745" w:type="dxa"/>
            <w:vAlign w:val="center"/>
            <w:hideMark/>
          </w:tcPr>
          <w:p w14:paraId="3C747846" w14:textId="426FD235" w:rsidR="00A8010A" w:rsidRPr="00A8010A" w:rsidRDefault="00A8010A" w:rsidP="007E5219">
            <w:pPr>
              <w:ind w:left="360"/>
            </w:pPr>
            <w:r w:rsidRPr="00A8010A">
              <w:t>Unauthorized User</w:t>
            </w:r>
            <w:r w:rsidR="007E5219">
              <w:t xml:space="preserve"> / </w:t>
            </w:r>
            <w:r w:rsidR="00CF79F3">
              <w:t xml:space="preserve">Header Token </w:t>
            </w:r>
            <w:r w:rsidRPr="00A8010A">
              <w:t>could be missing, expired, or invalid</w:t>
            </w:r>
          </w:p>
        </w:tc>
      </w:tr>
      <w:tr w:rsidR="00A8010A" w:rsidRPr="00A8010A" w14:paraId="552437D2" w14:textId="77777777" w:rsidTr="00FC68A1">
        <w:tc>
          <w:tcPr>
            <w:tcW w:w="2330" w:type="dxa"/>
            <w:vAlign w:val="center"/>
            <w:hideMark/>
          </w:tcPr>
          <w:p w14:paraId="6754C6EA" w14:textId="77777777" w:rsidR="00A8010A" w:rsidRPr="00A8010A" w:rsidRDefault="00A8010A" w:rsidP="00A8010A">
            <w:r w:rsidRPr="00A8010A">
              <w:t>400</w:t>
            </w:r>
          </w:p>
        </w:tc>
        <w:tc>
          <w:tcPr>
            <w:tcW w:w="3382" w:type="dxa"/>
            <w:vAlign w:val="center"/>
            <w:hideMark/>
          </w:tcPr>
          <w:p w14:paraId="3A5FF372" w14:textId="77777777" w:rsidR="00A8010A" w:rsidRPr="00A8010A" w:rsidRDefault="00A8010A" w:rsidP="00A8010A">
            <w:r w:rsidRPr="00A8010A">
              <w:t>400</w:t>
            </w:r>
          </w:p>
        </w:tc>
        <w:tc>
          <w:tcPr>
            <w:tcW w:w="7745" w:type="dxa"/>
            <w:vAlign w:val="center"/>
            <w:hideMark/>
          </w:tcPr>
          <w:p w14:paraId="60B9DB70" w14:textId="1D934143" w:rsidR="00A8010A" w:rsidRPr="00A8010A" w:rsidRDefault="00A8010A" w:rsidP="007E5219">
            <w:pPr>
              <w:ind w:left="360"/>
            </w:pPr>
            <w:r w:rsidRPr="00A8010A">
              <w:t>Bad request</w:t>
            </w:r>
            <w:r w:rsidR="007E5219">
              <w:t xml:space="preserve"> / </w:t>
            </w:r>
            <w:r w:rsidRPr="00A8010A">
              <w:t>Invalid Request Body</w:t>
            </w:r>
          </w:p>
        </w:tc>
      </w:tr>
      <w:bookmarkEnd w:id="28"/>
      <w:bookmarkEnd w:id="29"/>
    </w:tbl>
    <w:p w14:paraId="1B1F1F81" w14:textId="77777777" w:rsidR="00533C79" w:rsidRDefault="00533C79" w:rsidP="00CF1969"/>
    <w:sectPr w:rsidR="00533C79" w:rsidSect="005A2B2B">
      <w:pgSz w:w="12960" w:h="2592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22868" w14:textId="77777777" w:rsidR="00B8417A" w:rsidRDefault="00B8417A">
      <w:pPr>
        <w:spacing w:after="0" w:line="240" w:lineRule="auto"/>
      </w:pPr>
      <w:r>
        <w:separator/>
      </w:r>
    </w:p>
  </w:endnote>
  <w:endnote w:type="continuationSeparator" w:id="0">
    <w:p w14:paraId="7D11425F" w14:textId="77777777" w:rsidR="00B8417A" w:rsidRDefault="00B8417A">
      <w:pPr>
        <w:spacing w:after="0" w:line="240" w:lineRule="auto"/>
      </w:pPr>
      <w:r>
        <w:continuationSeparator/>
      </w:r>
    </w:p>
  </w:endnote>
  <w:endnote w:type="continuationNotice" w:id="1">
    <w:p w14:paraId="2AEE96D1" w14:textId="77777777" w:rsidR="00B8417A" w:rsidRDefault="00B8417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861A" w14:textId="1362A5DD" w:rsidR="00FF1CC3" w:rsidRDefault="00526D12">
    <w:pPr>
      <w:pStyle w:val="Footer"/>
    </w:pPr>
    <w:r>
      <w:t>©</w:t>
    </w:r>
    <w:r w:rsidR="009847D4">
      <w:t xml:space="preserve"> </w:t>
    </w:r>
    <w:r>
      <w:t>202</w:t>
    </w:r>
    <w:r w:rsidR="00813124">
      <w:t>5</w:t>
    </w:r>
    <w:r w:rsidR="009847D4">
      <w:t xml:space="preserve"> </w:t>
    </w:r>
    <w:r>
      <w:t>Accenture.</w:t>
    </w:r>
    <w:r w:rsidR="009847D4">
      <w:t xml:space="preserve"> </w:t>
    </w:r>
    <w:r>
      <w:t>All</w:t>
    </w:r>
    <w:r w:rsidR="009847D4">
      <w:t xml:space="preserve"> </w:t>
    </w:r>
    <w:r>
      <w:t>rights</w:t>
    </w:r>
    <w:r w:rsidR="009847D4">
      <w:t xml:space="preserve"> </w:t>
    </w:r>
    <w:r>
      <w:t>reserved.</w:t>
    </w:r>
    <w:r w:rsidRPr="001B542B">
      <w:ptab w:relativeTo="margin" w:alignment="center" w:leader="none"/>
    </w:r>
    <w:r w:rsidR="009847D4">
      <w:t xml:space="preserve">                </w:t>
    </w:r>
    <w:r>
      <w:t>Document</w:t>
    </w:r>
    <w:r w:rsidR="009847D4">
      <w:t xml:space="preserve"> </w:t>
    </w:r>
    <w:r>
      <w:t>Version</w:t>
    </w:r>
    <w:r w:rsidR="00813124">
      <w:t xml:space="preserve">: </w:t>
    </w:r>
    <w:sdt>
      <w:sdtPr>
        <w:alias w:val="Label"/>
        <w:tag w:val="DLCPolicyLabelValue"/>
        <w:id w:val="1679309701"/>
        <w:lock w:val="contentLocked"/>
        <w:placeholder>
          <w:docPart w:val="E76545AFC2CE46199B89EBABC2ADB484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c4bbe816-f9b7-401b-8d8f-485022adc0f2' xmlns:ns4='81909fe3-6ae3-4e8c-8389-1cd7b8cbfe53' " w:xpath="/ns0:properties[1]/documentManagement[1]/ns4:DLCPolicyLabelValue[1]" w:storeItemID="{9CBBDC31-99FC-4769-8A7F-2B7DFB67FB31}"/>
        <w:text w:multiLine="1"/>
      </w:sdtPr>
      <w:sdtEndPr/>
      <w:sdtContent>
        <w:r w:rsidR="00220453">
          <w:t>59.0</w:t>
        </w:r>
      </w:sdtContent>
    </w:sdt>
    <w:r w:rsidRPr="001B542B">
      <w:ptab w:relativeTo="margin" w:alignment="right" w:leader="none"/>
    </w:r>
    <w:r w:rsidRPr="00BC3CD2">
      <w:fldChar w:fldCharType="begin"/>
    </w:r>
    <w:r w:rsidRPr="00BC3CD2">
      <w:instrText xml:space="preserve"> PAGE   \* MERGEFORMAT </w:instrText>
    </w:r>
    <w:r w:rsidRPr="00BC3CD2">
      <w:fldChar w:fldCharType="separate"/>
    </w:r>
    <w:r w:rsidRPr="00BC3CD2">
      <w:rPr>
        <w:noProof/>
      </w:rPr>
      <w:t>1</w:t>
    </w:r>
    <w:r w:rsidRPr="00BC3CD2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77103" w14:textId="77777777" w:rsidR="00B8417A" w:rsidRDefault="00B8417A">
      <w:pPr>
        <w:spacing w:after="0" w:line="240" w:lineRule="auto"/>
      </w:pPr>
      <w:r>
        <w:separator/>
      </w:r>
    </w:p>
  </w:footnote>
  <w:footnote w:type="continuationSeparator" w:id="0">
    <w:p w14:paraId="780419AA" w14:textId="77777777" w:rsidR="00B8417A" w:rsidRDefault="00B8417A">
      <w:pPr>
        <w:spacing w:after="0" w:line="240" w:lineRule="auto"/>
      </w:pPr>
      <w:r>
        <w:continuationSeparator/>
      </w:r>
    </w:p>
  </w:footnote>
  <w:footnote w:type="continuationNotice" w:id="1">
    <w:p w14:paraId="17413FF2" w14:textId="77777777" w:rsidR="00B8417A" w:rsidRDefault="00B8417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A3D28" w14:textId="7C42A16D" w:rsidR="003D73AB" w:rsidRDefault="003D73AB">
    <w:pPr>
      <w:pStyle w:val="Header"/>
    </w:pPr>
    <w:r>
      <w:rPr>
        <w:noProof/>
      </w:rPr>
      <w:drawing>
        <wp:inline distT="0" distB="0" distL="0" distR="0" wp14:anchorId="2717E717" wp14:editId="48239329">
          <wp:extent cx="1498988" cy="144000"/>
          <wp:effectExtent l="0" t="0" r="0" b="8890"/>
          <wp:docPr id="1393329543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390456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8988" cy="14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hyperlink r:id="rId2" w:history="1">
      <w:r w:rsidR="00DE49A8">
        <w:rPr>
          <w:rStyle w:val="Hyperlink"/>
        </w:rPr>
        <w:t>Send Feedback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3064D77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C1F66E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C19ACA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26B3DC7"/>
    <w:multiLevelType w:val="hybridMultilevel"/>
    <w:tmpl w:val="9F52A8AE"/>
    <w:lvl w:ilvl="0" w:tplc="8A80B35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58056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8020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893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A0BC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4A1D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56BA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B0A0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0CA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C20CA3"/>
    <w:multiLevelType w:val="hybridMultilevel"/>
    <w:tmpl w:val="ED6CF972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38C538"/>
    <w:multiLevelType w:val="hybridMultilevel"/>
    <w:tmpl w:val="ABA8FD58"/>
    <w:lvl w:ilvl="0" w:tplc="9CD8925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F1A6D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F222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8A12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029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CE77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304D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AC52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2011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9C5E55"/>
    <w:multiLevelType w:val="hybridMultilevel"/>
    <w:tmpl w:val="628C1584"/>
    <w:lvl w:ilvl="0" w:tplc="B0204C4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B9284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DEA7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649E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AEB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AAF3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0CB5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FA53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5451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9D336C"/>
    <w:multiLevelType w:val="hybridMultilevel"/>
    <w:tmpl w:val="2C004058"/>
    <w:lvl w:ilvl="0" w:tplc="76225AA0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F3CB04"/>
    <w:multiLevelType w:val="hybridMultilevel"/>
    <w:tmpl w:val="9F480BD4"/>
    <w:lvl w:ilvl="0" w:tplc="464AD80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796E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9668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5054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104E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A83F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44A0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2E07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46C6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913854"/>
    <w:multiLevelType w:val="hybridMultilevel"/>
    <w:tmpl w:val="E8941C0A"/>
    <w:lvl w:ilvl="0" w:tplc="F23A3CA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C1B909"/>
    <w:multiLevelType w:val="hybridMultilevel"/>
    <w:tmpl w:val="CF1040EC"/>
    <w:lvl w:ilvl="0" w:tplc="1AE87AE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B7864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28DA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2473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743E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429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28D0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7C1F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96CD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5B9762"/>
    <w:multiLevelType w:val="hybridMultilevel"/>
    <w:tmpl w:val="E7C87032"/>
    <w:lvl w:ilvl="0" w:tplc="A8CE75D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1F8A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94EE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12FA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D251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A021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64B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F0AB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8EB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B958D7"/>
    <w:multiLevelType w:val="hybridMultilevel"/>
    <w:tmpl w:val="E32A84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ACE9E32"/>
    <w:multiLevelType w:val="hybridMultilevel"/>
    <w:tmpl w:val="2CCC02BA"/>
    <w:lvl w:ilvl="0" w:tplc="111486F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B948B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162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8C27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4212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7492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D2F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205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93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14CC84"/>
    <w:multiLevelType w:val="hybridMultilevel"/>
    <w:tmpl w:val="1D54A026"/>
    <w:lvl w:ilvl="0" w:tplc="42901E6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3BCD7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420D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CE99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898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866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988D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AA43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420D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0C58A9"/>
    <w:multiLevelType w:val="hybridMultilevel"/>
    <w:tmpl w:val="3398B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EF9AD6"/>
    <w:multiLevelType w:val="hybridMultilevel"/>
    <w:tmpl w:val="0A941954"/>
    <w:lvl w:ilvl="0" w:tplc="286C2BE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39CE5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C094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869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B840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C29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9485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0AD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28C2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3A1437"/>
    <w:multiLevelType w:val="hybridMultilevel"/>
    <w:tmpl w:val="8898A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827377"/>
    <w:multiLevelType w:val="hybridMultilevel"/>
    <w:tmpl w:val="613487CA"/>
    <w:lvl w:ilvl="0" w:tplc="D0F6F4D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E84DA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787D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B4EF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FED8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DED5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7A9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F6A1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BADA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00316A"/>
    <w:multiLevelType w:val="hybridMultilevel"/>
    <w:tmpl w:val="756C1C46"/>
    <w:lvl w:ilvl="0" w:tplc="20FCD2B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1A466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BEE7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784C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5C6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FADD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4203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1224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30CC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F534FA"/>
    <w:multiLevelType w:val="hybridMultilevel"/>
    <w:tmpl w:val="57A49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283BCD"/>
    <w:multiLevelType w:val="hybridMultilevel"/>
    <w:tmpl w:val="5DC24530"/>
    <w:lvl w:ilvl="0" w:tplc="B54A901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C76A0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826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E601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8204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609F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92B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DE77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2E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512EDB"/>
    <w:multiLevelType w:val="hybridMultilevel"/>
    <w:tmpl w:val="C9C08832"/>
    <w:lvl w:ilvl="0" w:tplc="818089EA">
      <w:start w:val="1"/>
      <w:numFmt w:val="bullet"/>
      <w:pStyle w:val="Tigh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EB34CBB"/>
    <w:multiLevelType w:val="hybridMultilevel"/>
    <w:tmpl w:val="CBF87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52ACBE"/>
    <w:multiLevelType w:val="hybridMultilevel"/>
    <w:tmpl w:val="336870D8"/>
    <w:lvl w:ilvl="0" w:tplc="7BFE4F7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E9412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2403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941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8EF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B2CA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4635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F0CD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2663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D4B0E1"/>
    <w:multiLevelType w:val="hybridMultilevel"/>
    <w:tmpl w:val="2D30077C"/>
    <w:lvl w:ilvl="0" w:tplc="5F86322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FBC08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78E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7A57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EA3E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5A8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2C1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6EC5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A882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BC1BA9"/>
    <w:multiLevelType w:val="hybridMultilevel"/>
    <w:tmpl w:val="7A849192"/>
    <w:lvl w:ilvl="0" w:tplc="F88CBB0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9F243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826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A6B1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22E5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48E5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2260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7EC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4C11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10DD3A"/>
    <w:multiLevelType w:val="hybridMultilevel"/>
    <w:tmpl w:val="C5E43DBA"/>
    <w:lvl w:ilvl="0" w:tplc="8870B15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35816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AA4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B80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E25C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6C61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0A26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200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9ED8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3E6E66"/>
    <w:multiLevelType w:val="hybridMultilevel"/>
    <w:tmpl w:val="4156EFEA"/>
    <w:lvl w:ilvl="0" w:tplc="5F863228">
      <w:start w:val="1"/>
      <w:numFmt w:val="bullet"/>
      <w:lvlText w:val="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22C1D8E"/>
    <w:multiLevelType w:val="hybridMultilevel"/>
    <w:tmpl w:val="D34CBDDE"/>
    <w:lvl w:ilvl="0" w:tplc="6238929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BCE44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FABC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0287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A2E2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4CC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749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5E5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C2D0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56C68B"/>
    <w:multiLevelType w:val="hybridMultilevel"/>
    <w:tmpl w:val="120EFDA4"/>
    <w:lvl w:ilvl="0" w:tplc="11A2D89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AAA84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B2CF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EA88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F0ED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56F0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A06A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DE74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4062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52C6D2"/>
    <w:multiLevelType w:val="hybridMultilevel"/>
    <w:tmpl w:val="E982BE14"/>
    <w:lvl w:ilvl="0" w:tplc="BABC569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1BCE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C4D9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E892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A628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2481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8A43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0E63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E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979DFD"/>
    <w:multiLevelType w:val="hybridMultilevel"/>
    <w:tmpl w:val="DED4EB4E"/>
    <w:lvl w:ilvl="0" w:tplc="CAAE235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5663B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A67C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D4CE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6C4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7AE2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5657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50B3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3695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887E59"/>
    <w:multiLevelType w:val="hybridMultilevel"/>
    <w:tmpl w:val="E1168534"/>
    <w:lvl w:ilvl="0" w:tplc="C3202DF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A1085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BC31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7859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5EE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5809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58CA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4A3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36E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B6598D"/>
    <w:multiLevelType w:val="hybridMultilevel"/>
    <w:tmpl w:val="967A36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0617FF3"/>
    <w:multiLevelType w:val="hybridMultilevel"/>
    <w:tmpl w:val="EED4EE76"/>
    <w:lvl w:ilvl="0" w:tplc="C4E29D7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30F3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D47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7AFA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F2BB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30FA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4C42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FE63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BE39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90A1F9"/>
    <w:multiLevelType w:val="hybridMultilevel"/>
    <w:tmpl w:val="C6EE4D9E"/>
    <w:lvl w:ilvl="0" w:tplc="3F1C742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CFA9B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66F8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285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96B6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C62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A00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8235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07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083459"/>
    <w:multiLevelType w:val="hybridMultilevel"/>
    <w:tmpl w:val="0AE4353C"/>
    <w:lvl w:ilvl="0" w:tplc="B1CA49B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524FB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F243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1EE7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E614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1058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3A08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9C27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6EF9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E84EFD"/>
    <w:multiLevelType w:val="multilevel"/>
    <w:tmpl w:val="547EF946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/>
      </w:r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00825F1"/>
    <w:multiLevelType w:val="hybridMultilevel"/>
    <w:tmpl w:val="EE96A3F6"/>
    <w:lvl w:ilvl="0" w:tplc="803878F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30ECC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F00D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2EF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C3B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3CD0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82A5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3E7F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2484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8BD059"/>
    <w:multiLevelType w:val="hybridMultilevel"/>
    <w:tmpl w:val="C9B02344"/>
    <w:lvl w:ilvl="0" w:tplc="68E20BA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A288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8E3A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F83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075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14B1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06A8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DE6E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7E04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B2DC21"/>
    <w:multiLevelType w:val="hybridMultilevel"/>
    <w:tmpl w:val="9F74B954"/>
    <w:lvl w:ilvl="0" w:tplc="66C623D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F3C44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AC96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2E02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DE6B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8213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CAB2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81D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2E22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801593"/>
    <w:multiLevelType w:val="hybridMultilevel"/>
    <w:tmpl w:val="D3B0C2E8"/>
    <w:lvl w:ilvl="0" w:tplc="C8E491A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C22AA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58B3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C0E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9C26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9280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FAA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3A5A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D0C7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F5BAAE"/>
    <w:multiLevelType w:val="hybridMultilevel"/>
    <w:tmpl w:val="1578E134"/>
    <w:lvl w:ilvl="0" w:tplc="4A8A0B8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F0C9C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5A10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56A3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F86B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2674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30B1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F8C7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CA57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217697">
    <w:abstractNumId w:val="39"/>
  </w:num>
  <w:num w:numId="2" w16cid:durableId="959921466">
    <w:abstractNumId w:val="10"/>
  </w:num>
  <w:num w:numId="3" w16cid:durableId="2008092012">
    <w:abstractNumId w:val="27"/>
  </w:num>
  <w:num w:numId="4" w16cid:durableId="300962417">
    <w:abstractNumId w:val="31"/>
  </w:num>
  <w:num w:numId="5" w16cid:durableId="254825980">
    <w:abstractNumId w:val="19"/>
  </w:num>
  <w:num w:numId="6" w16cid:durableId="1675453461">
    <w:abstractNumId w:val="30"/>
  </w:num>
  <w:num w:numId="7" w16cid:durableId="1404992000">
    <w:abstractNumId w:val="37"/>
  </w:num>
  <w:num w:numId="8" w16cid:durableId="688141711">
    <w:abstractNumId w:val="24"/>
  </w:num>
  <w:num w:numId="9" w16cid:durableId="1625574309">
    <w:abstractNumId w:val="5"/>
  </w:num>
  <w:num w:numId="10" w16cid:durableId="789858557">
    <w:abstractNumId w:val="3"/>
  </w:num>
  <w:num w:numId="11" w16cid:durableId="1520898389">
    <w:abstractNumId w:val="35"/>
  </w:num>
  <w:num w:numId="12" w16cid:durableId="403602084">
    <w:abstractNumId w:val="41"/>
  </w:num>
  <w:num w:numId="13" w16cid:durableId="1208880431">
    <w:abstractNumId w:val="40"/>
  </w:num>
  <w:num w:numId="14" w16cid:durableId="2051108740">
    <w:abstractNumId w:val="29"/>
  </w:num>
  <w:num w:numId="15" w16cid:durableId="1615595413">
    <w:abstractNumId w:val="36"/>
  </w:num>
  <w:num w:numId="16" w16cid:durableId="333996122">
    <w:abstractNumId w:val="14"/>
  </w:num>
  <w:num w:numId="17" w16cid:durableId="1458911103">
    <w:abstractNumId w:val="33"/>
  </w:num>
  <w:num w:numId="18" w16cid:durableId="1197818844">
    <w:abstractNumId w:val="42"/>
  </w:num>
  <w:num w:numId="19" w16cid:durableId="144514579">
    <w:abstractNumId w:val="32"/>
  </w:num>
  <w:num w:numId="20" w16cid:durableId="89670167">
    <w:abstractNumId w:val="13"/>
  </w:num>
  <w:num w:numId="21" w16cid:durableId="1997607360">
    <w:abstractNumId w:val="16"/>
  </w:num>
  <w:num w:numId="22" w16cid:durableId="431710423">
    <w:abstractNumId w:val="26"/>
  </w:num>
  <w:num w:numId="23" w16cid:durableId="1820271316">
    <w:abstractNumId w:val="25"/>
  </w:num>
  <w:num w:numId="24" w16cid:durableId="1253736261">
    <w:abstractNumId w:val="18"/>
  </w:num>
  <w:num w:numId="25" w16cid:durableId="1644697251">
    <w:abstractNumId w:val="21"/>
  </w:num>
  <w:num w:numId="26" w16cid:durableId="439761558">
    <w:abstractNumId w:val="11"/>
  </w:num>
  <w:num w:numId="27" w16cid:durableId="951590155">
    <w:abstractNumId w:val="43"/>
  </w:num>
  <w:num w:numId="28" w16cid:durableId="1944337442">
    <w:abstractNumId w:val="6"/>
  </w:num>
  <w:num w:numId="29" w16cid:durableId="633488827">
    <w:abstractNumId w:val="38"/>
  </w:num>
  <w:num w:numId="30" w16cid:durableId="1675835693">
    <w:abstractNumId w:val="2"/>
  </w:num>
  <w:num w:numId="31" w16cid:durableId="1022321539">
    <w:abstractNumId w:val="1"/>
  </w:num>
  <w:num w:numId="32" w16cid:durableId="1746296912">
    <w:abstractNumId w:val="0"/>
  </w:num>
  <w:num w:numId="33" w16cid:durableId="789861645">
    <w:abstractNumId w:val="7"/>
  </w:num>
  <w:num w:numId="34" w16cid:durableId="576523965">
    <w:abstractNumId w:val="4"/>
  </w:num>
  <w:num w:numId="35" w16cid:durableId="2022659585">
    <w:abstractNumId w:val="15"/>
  </w:num>
  <w:num w:numId="36" w16cid:durableId="552738451">
    <w:abstractNumId w:val="17"/>
  </w:num>
  <w:num w:numId="37" w16cid:durableId="461581632">
    <w:abstractNumId w:val="20"/>
  </w:num>
  <w:num w:numId="38" w16cid:durableId="1918055258">
    <w:abstractNumId w:val="23"/>
  </w:num>
  <w:num w:numId="39" w16cid:durableId="538396013">
    <w:abstractNumId w:val="8"/>
  </w:num>
  <w:num w:numId="40" w16cid:durableId="2122143729">
    <w:abstractNumId w:val="9"/>
  </w:num>
  <w:num w:numId="41" w16cid:durableId="49808471">
    <w:abstractNumId w:val="22"/>
  </w:num>
  <w:num w:numId="42" w16cid:durableId="340355066">
    <w:abstractNumId w:val="21"/>
  </w:num>
  <w:num w:numId="43" w16cid:durableId="809518855">
    <w:abstractNumId w:val="36"/>
  </w:num>
  <w:num w:numId="44" w16cid:durableId="152917823">
    <w:abstractNumId w:val="34"/>
  </w:num>
  <w:num w:numId="45" w16cid:durableId="1694769170">
    <w:abstractNumId w:val="12"/>
  </w:num>
  <w:num w:numId="46" w16cid:durableId="215747919">
    <w:abstractNumId w:val="28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trackRevisions/>
  <w:documentProtection w:edit="trackedChanges" w:enforcement="1" w:cryptProviderType="rsaAES" w:cryptAlgorithmClass="hash" w:cryptAlgorithmType="typeAny" w:cryptAlgorithmSid="14" w:cryptSpinCount="100000" w:hash="PoDTqVFSttcLzEvxfnwfJMjIKnSzRVwZVKE5V/1Ch3k+GtxrZCa9suAMBmO2++BQn4F1PtLlR6letr+8tyN8Ng==" w:salt="yEP5BE2iynMflUZZ901x9Q==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MwNLUwMzI0sjA3NzZQ0lEKTi0uzszPAykwMq4FAFobN8AtAAAA"/>
  </w:docVars>
  <w:rsids>
    <w:rsidRoot w:val="00291CCA"/>
    <w:rsid w:val="000100A9"/>
    <w:rsid w:val="00011B5E"/>
    <w:rsid w:val="00011D9B"/>
    <w:rsid w:val="00012979"/>
    <w:rsid w:val="00017465"/>
    <w:rsid w:val="00020045"/>
    <w:rsid w:val="00020E93"/>
    <w:rsid w:val="00024401"/>
    <w:rsid w:val="00025F0C"/>
    <w:rsid w:val="00026F63"/>
    <w:rsid w:val="00030E68"/>
    <w:rsid w:val="00036210"/>
    <w:rsid w:val="00036742"/>
    <w:rsid w:val="000368DA"/>
    <w:rsid w:val="00041724"/>
    <w:rsid w:val="000437E3"/>
    <w:rsid w:val="00044167"/>
    <w:rsid w:val="0004469D"/>
    <w:rsid w:val="000528D4"/>
    <w:rsid w:val="00057B60"/>
    <w:rsid w:val="00061975"/>
    <w:rsid w:val="00063BD5"/>
    <w:rsid w:val="000705EA"/>
    <w:rsid w:val="000773EF"/>
    <w:rsid w:val="00082B8D"/>
    <w:rsid w:val="00083407"/>
    <w:rsid w:val="0008490A"/>
    <w:rsid w:val="0009263A"/>
    <w:rsid w:val="00095201"/>
    <w:rsid w:val="00095A94"/>
    <w:rsid w:val="000A0B17"/>
    <w:rsid w:val="000A5837"/>
    <w:rsid w:val="000A6BA4"/>
    <w:rsid w:val="000B73D4"/>
    <w:rsid w:val="000C098F"/>
    <w:rsid w:val="000C2082"/>
    <w:rsid w:val="000C2582"/>
    <w:rsid w:val="000C3C60"/>
    <w:rsid w:val="000D02E3"/>
    <w:rsid w:val="000D22C7"/>
    <w:rsid w:val="000D32AD"/>
    <w:rsid w:val="000E113D"/>
    <w:rsid w:val="000E7FBC"/>
    <w:rsid w:val="000F083D"/>
    <w:rsid w:val="000F40BF"/>
    <w:rsid w:val="000F5897"/>
    <w:rsid w:val="000F6B14"/>
    <w:rsid w:val="00100AC7"/>
    <w:rsid w:val="00105ADA"/>
    <w:rsid w:val="0010653E"/>
    <w:rsid w:val="0011345B"/>
    <w:rsid w:val="00114D18"/>
    <w:rsid w:val="001165D8"/>
    <w:rsid w:val="0011671D"/>
    <w:rsid w:val="00117ED6"/>
    <w:rsid w:val="00120802"/>
    <w:rsid w:val="00120D09"/>
    <w:rsid w:val="00126434"/>
    <w:rsid w:val="00127BED"/>
    <w:rsid w:val="00132A34"/>
    <w:rsid w:val="00132B41"/>
    <w:rsid w:val="001346B7"/>
    <w:rsid w:val="00134E5B"/>
    <w:rsid w:val="00135FD2"/>
    <w:rsid w:val="00137324"/>
    <w:rsid w:val="00140B9B"/>
    <w:rsid w:val="00142D3C"/>
    <w:rsid w:val="00142E86"/>
    <w:rsid w:val="001457A6"/>
    <w:rsid w:val="0015070B"/>
    <w:rsid w:val="0015142B"/>
    <w:rsid w:val="00151A4A"/>
    <w:rsid w:val="00152E8C"/>
    <w:rsid w:val="001540B2"/>
    <w:rsid w:val="0015575C"/>
    <w:rsid w:val="001608CD"/>
    <w:rsid w:val="001630B9"/>
    <w:rsid w:val="0016327C"/>
    <w:rsid w:val="001657FC"/>
    <w:rsid w:val="001704BA"/>
    <w:rsid w:val="00183294"/>
    <w:rsid w:val="00184E07"/>
    <w:rsid w:val="001910D0"/>
    <w:rsid w:val="001914A0"/>
    <w:rsid w:val="001922A7"/>
    <w:rsid w:val="0019323A"/>
    <w:rsid w:val="0019790E"/>
    <w:rsid w:val="001A0BC5"/>
    <w:rsid w:val="001A36ED"/>
    <w:rsid w:val="001B2E70"/>
    <w:rsid w:val="001B3BA2"/>
    <w:rsid w:val="001B3E92"/>
    <w:rsid w:val="001B53F7"/>
    <w:rsid w:val="001B6035"/>
    <w:rsid w:val="001B77E4"/>
    <w:rsid w:val="001C7824"/>
    <w:rsid w:val="001D137A"/>
    <w:rsid w:val="001D25EC"/>
    <w:rsid w:val="001D4109"/>
    <w:rsid w:val="001D5D7B"/>
    <w:rsid w:val="001E168C"/>
    <w:rsid w:val="001E77F0"/>
    <w:rsid w:val="001F20E0"/>
    <w:rsid w:val="001F27BC"/>
    <w:rsid w:val="001F3810"/>
    <w:rsid w:val="00206F35"/>
    <w:rsid w:val="00212A10"/>
    <w:rsid w:val="00213025"/>
    <w:rsid w:val="00217F37"/>
    <w:rsid w:val="00220453"/>
    <w:rsid w:val="00224620"/>
    <w:rsid w:val="00227384"/>
    <w:rsid w:val="002325E4"/>
    <w:rsid w:val="002367E5"/>
    <w:rsid w:val="002373AB"/>
    <w:rsid w:val="00237756"/>
    <w:rsid w:val="00237784"/>
    <w:rsid w:val="00240524"/>
    <w:rsid w:val="00240C75"/>
    <w:rsid w:val="00240FE0"/>
    <w:rsid w:val="0024326C"/>
    <w:rsid w:val="00246A4C"/>
    <w:rsid w:val="0024795F"/>
    <w:rsid w:val="0025034E"/>
    <w:rsid w:val="002511FA"/>
    <w:rsid w:val="002524F1"/>
    <w:rsid w:val="00253130"/>
    <w:rsid w:val="002538ED"/>
    <w:rsid w:val="00253FB1"/>
    <w:rsid w:val="002551BE"/>
    <w:rsid w:val="002561AD"/>
    <w:rsid w:val="0025761F"/>
    <w:rsid w:val="00264D54"/>
    <w:rsid w:val="00274B87"/>
    <w:rsid w:val="002769AF"/>
    <w:rsid w:val="002776B2"/>
    <w:rsid w:val="0028537B"/>
    <w:rsid w:val="0029061D"/>
    <w:rsid w:val="002908C6"/>
    <w:rsid w:val="00291CCA"/>
    <w:rsid w:val="0029354A"/>
    <w:rsid w:val="0029389F"/>
    <w:rsid w:val="0029629E"/>
    <w:rsid w:val="00297CDA"/>
    <w:rsid w:val="002A3AB9"/>
    <w:rsid w:val="002A454C"/>
    <w:rsid w:val="002A4E36"/>
    <w:rsid w:val="002A50B2"/>
    <w:rsid w:val="002A673A"/>
    <w:rsid w:val="002B03F6"/>
    <w:rsid w:val="002B11E0"/>
    <w:rsid w:val="002B49AF"/>
    <w:rsid w:val="002B64C6"/>
    <w:rsid w:val="002B6B63"/>
    <w:rsid w:val="002C07F6"/>
    <w:rsid w:val="002C1C9A"/>
    <w:rsid w:val="002C1D28"/>
    <w:rsid w:val="002C2207"/>
    <w:rsid w:val="002C427B"/>
    <w:rsid w:val="002C55D8"/>
    <w:rsid w:val="002D0AF9"/>
    <w:rsid w:val="002D210C"/>
    <w:rsid w:val="002D3235"/>
    <w:rsid w:val="002D45F5"/>
    <w:rsid w:val="002D6761"/>
    <w:rsid w:val="002D6860"/>
    <w:rsid w:val="002E1518"/>
    <w:rsid w:val="002E24CA"/>
    <w:rsid w:val="002E2CF6"/>
    <w:rsid w:val="002E435C"/>
    <w:rsid w:val="002E750D"/>
    <w:rsid w:val="002F1C6A"/>
    <w:rsid w:val="002F344D"/>
    <w:rsid w:val="002F41CF"/>
    <w:rsid w:val="002F4EAB"/>
    <w:rsid w:val="00303D88"/>
    <w:rsid w:val="00305856"/>
    <w:rsid w:val="003122CA"/>
    <w:rsid w:val="003132A6"/>
    <w:rsid w:val="00321B2E"/>
    <w:rsid w:val="00322F20"/>
    <w:rsid w:val="00326540"/>
    <w:rsid w:val="003433D8"/>
    <w:rsid w:val="003459CF"/>
    <w:rsid w:val="00345FE4"/>
    <w:rsid w:val="003462BD"/>
    <w:rsid w:val="003555F5"/>
    <w:rsid w:val="003613B5"/>
    <w:rsid w:val="00364FAC"/>
    <w:rsid w:val="00373A9B"/>
    <w:rsid w:val="0037563D"/>
    <w:rsid w:val="003919E0"/>
    <w:rsid w:val="00393672"/>
    <w:rsid w:val="00396F19"/>
    <w:rsid w:val="003A00F5"/>
    <w:rsid w:val="003A01DE"/>
    <w:rsid w:val="003A2F84"/>
    <w:rsid w:val="003A4473"/>
    <w:rsid w:val="003A59C5"/>
    <w:rsid w:val="003A7445"/>
    <w:rsid w:val="003B00DA"/>
    <w:rsid w:val="003B1B45"/>
    <w:rsid w:val="003B2145"/>
    <w:rsid w:val="003B2C60"/>
    <w:rsid w:val="003C1A06"/>
    <w:rsid w:val="003C6534"/>
    <w:rsid w:val="003C7D1D"/>
    <w:rsid w:val="003D2CFF"/>
    <w:rsid w:val="003D45D7"/>
    <w:rsid w:val="003D6F9B"/>
    <w:rsid w:val="003D73AB"/>
    <w:rsid w:val="003E0307"/>
    <w:rsid w:val="003E4EAB"/>
    <w:rsid w:val="003E4F6D"/>
    <w:rsid w:val="003F2278"/>
    <w:rsid w:val="003F272F"/>
    <w:rsid w:val="003F48A1"/>
    <w:rsid w:val="003F4F12"/>
    <w:rsid w:val="003F58F2"/>
    <w:rsid w:val="003F59DE"/>
    <w:rsid w:val="003F5EE6"/>
    <w:rsid w:val="003F676A"/>
    <w:rsid w:val="003F7C67"/>
    <w:rsid w:val="00401B69"/>
    <w:rsid w:val="00402C68"/>
    <w:rsid w:val="0040368C"/>
    <w:rsid w:val="00404428"/>
    <w:rsid w:val="00405063"/>
    <w:rsid w:val="0040567E"/>
    <w:rsid w:val="004061A1"/>
    <w:rsid w:val="0041181B"/>
    <w:rsid w:val="00412E25"/>
    <w:rsid w:val="004170F2"/>
    <w:rsid w:val="00421E87"/>
    <w:rsid w:val="004271A3"/>
    <w:rsid w:val="004324B5"/>
    <w:rsid w:val="0043294A"/>
    <w:rsid w:val="0043528C"/>
    <w:rsid w:val="004374DD"/>
    <w:rsid w:val="00437CFA"/>
    <w:rsid w:val="004401AF"/>
    <w:rsid w:val="0044324B"/>
    <w:rsid w:val="00445FA8"/>
    <w:rsid w:val="00450E94"/>
    <w:rsid w:val="00453B7D"/>
    <w:rsid w:val="004552B3"/>
    <w:rsid w:val="00456673"/>
    <w:rsid w:val="00457DED"/>
    <w:rsid w:val="00461F6A"/>
    <w:rsid w:val="00473508"/>
    <w:rsid w:val="00475E08"/>
    <w:rsid w:val="00476C58"/>
    <w:rsid w:val="00480579"/>
    <w:rsid w:val="00481C51"/>
    <w:rsid w:val="00493371"/>
    <w:rsid w:val="00493C5F"/>
    <w:rsid w:val="00495053"/>
    <w:rsid w:val="004A46F8"/>
    <w:rsid w:val="004A5EE6"/>
    <w:rsid w:val="004A7B3D"/>
    <w:rsid w:val="004B378D"/>
    <w:rsid w:val="004B4A7B"/>
    <w:rsid w:val="004B59C8"/>
    <w:rsid w:val="004C2DAD"/>
    <w:rsid w:val="004C3366"/>
    <w:rsid w:val="004C5AFE"/>
    <w:rsid w:val="004D2B94"/>
    <w:rsid w:val="004D3C5F"/>
    <w:rsid w:val="004E535D"/>
    <w:rsid w:val="004E5D13"/>
    <w:rsid w:val="004F071C"/>
    <w:rsid w:val="004F5C64"/>
    <w:rsid w:val="004F61E1"/>
    <w:rsid w:val="004F6CB7"/>
    <w:rsid w:val="00500894"/>
    <w:rsid w:val="005030D5"/>
    <w:rsid w:val="00505279"/>
    <w:rsid w:val="00505E36"/>
    <w:rsid w:val="005074E2"/>
    <w:rsid w:val="00507666"/>
    <w:rsid w:val="00507859"/>
    <w:rsid w:val="00515714"/>
    <w:rsid w:val="00515B01"/>
    <w:rsid w:val="005161F2"/>
    <w:rsid w:val="00516284"/>
    <w:rsid w:val="005203B1"/>
    <w:rsid w:val="00522641"/>
    <w:rsid w:val="00522B03"/>
    <w:rsid w:val="00526D12"/>
    <w:rsid w:val="00533C79"/>
    <w:rsid w:val="005403CF"/>
    <w:rsid w:val="00544A01"/>
    <w:rsid w:val="00546D0E"/>
    <w:rsid w:val="0054712A"/>
    <w:rsid w:val="00550781"/>
    <w:rsid w:val="00551EE9"/>
    <w:rsid w:val="00551EEE"/>
    <w:rsid w:val="00555D72"/>
    <w:rsid w:val="00555F06"/>
    <w:rsid w:val="00557135"/>
    <w:rsid w:val="00560C7D"/>
    <w:rsid w:val="00561777"/>
    <w:rsid w:val="00561901"/>
    <w:rsid w:val="00571804"/>
    <w:rsid w:val="0057573C"/>
    <w:rsid w:val="00577997"/>
    <w:rsid w:val="00582141"/>
    <w:rsid w:val="00584D28"/>
    <w:rsid w:val="00584DAE"/>
    <w:rsid w:val="00585EA2"/>
    <w:rsid w:val="00591667"/>
    <w:rsid w:val="005929A4"/>
    <w:rsid w:val="00593A85"/>
    <w:rsid w:val="00593BBA"/>
    <w:rsid w:val="00593F0D"/>
    <w:rsid w:val="005946C9"/>
    <w:rsid w:val="00595B1C"/>
    <w:rsid w:val="00595D29"/>
    <w:rsid w:val="00597F85"/>
    <w:rsid w:val="005A2B2B"/>
    <w:rsid w:val="005A34FE"/>
    <w:rsid w:val="005A44F9"/>
    <w:rsid w:val="005B0B72"/>
    <w:rsid w:val="005B1C8F"/>
    <w:rsid w:val="005B2606"/>
    <w:rsid w:val="005B3808"/>
    <w:rsid w:val="005C0123"/>
    <w:rsid w:val="005C14C7"/>
    <w:rsid w:val="005D0989"/>
    <w:rsid w:val="005D123A"/>
    <w:rsid w:val="005D1762"/>
    <w:rsid w:val="005D2CF9"/>
    <w:rsid w:val="005D46F9"/>
    <w:rsid w:val="005D5F7B"/>
    <w:rsid w:val="005E0074"/>
    <w:rsid w:val="005E1EEA"/>
    <w:rsid w:val="005F3545"/>
    <w:rsid w:val="005F3F47"/>
    <w:rsid w:val="005F4D70"/>
    <w:rsid w:val="005F4D7B"/>
    <w:rsid w:val="00601830"/>
    <w:rsid w:val="006021DB"/>
    <w:rsid w:val="00602BDC"/>
    <w:rsid w:val="00603F1C"/>
    <w:rsid w:val="00604783"/>
    <w:rsid w:val="0060487A"/>
    <w:rsid w:val="00604E07"/>
    <w:rsid w:val="00607FA8"/>
    <w:rsid w:val="00610E8A"/>
    <w:rsid w:val="006111D6"/>
    <w:rsid w:val="006121BC"/>
    <w:rsid w:val="00613B38"/>
    <w:rsid w:val="006170D4"/>
    <w:rsid w:val="00617531"/>
    <w:rsid w:val="006203D6"/>
    <w:rsid w:val="00623665"/>
    <w:rsid w:val="00626F76"/>
    <w:rsid w:val="00632687"/>
    <w:rsid w:val="00634493"/>
    <w:rsid w:val="00634C71"/>
    <w:rsid w:val="00635B19"/>
    <w:rsid w:val="00644A11"/>
    <w:rsid w:val="00646B64"/>
    <w:rsid w:val="00647501"/>
    <w:rsid w:val="0065028B"/>
    <w:rsid w:val="00653983"/>
    <w:rsid w:val="00655CB8"/>
    <w:rsid w:val="006639EF"/>
    <w:rsid w:val="0066401B"/>
    <w:rsid w:val="00665861"/>
    <w:rsid w:val="00667DC9"/>
    <w:rsid w:val="00676ED5"/>
    <w:rsid w:val="00680719"/>
    <w:rsid w:val="00680AFD"/>
    <w:rsid w:val="006810DB"/>
    <w:rsid w:val="00682514"/>
    <w:rsid w:val="006826F7"/>
    <w:rsid w:val="00686E84"/>
    <w:rsid w:val="006925CB"/>
    <w:rsid w:val="00692CF8"/>
    <w:rsid w:val="00693617"/>
    <w:rsid w:val="00693ABA"/>
    <w:rsid w:val="00696AF7"/>
    <w:rsid w:val="006A0133"/>
    <w:rsid w:val="006A1D97"/>
    <w:rsid w:val="006A2ECB"/>
    <w:rsid w:val="006A4228"/>
    <w:rsid w:val="006A5050"/>
    <w:rsid w:val="006A575A"/>
    <w:rsid w:val="006A61D5"/>
    <w:rsid w:val="006B133F"/>
    <w:rsid w:val="006B14E2"/>
    <w:rsid w:val="006B571D"/>
    <w:rsid w:val="006C1168"/>
    <w:rsid w:val="006C508D"/>
    <w:rsid w:val="006C61FF"/>
    <w:rsid w:val="006C7D32"/>
    <w:rsid w:val="006D03C3"/>
    <w:rsid w:val="006D1E5C"/>
    <w:rsid w:val="006D4774"/>
    <w:rsid w:val="006D65E8"/>
    <w:rsid w:val="006E15FD"/>
    <w:rsid w:val="006E7CD4"/>
    <w:rsid w:val="006F2866"/>
    <w:rsid w:val="006F3AC3"/>
    <w:rsid w:val="007023AA"/>
    <w:rsid w:val="00705BF8"/>
    <w:rsid w:val="007102EF"/>
    <w:rsid w:val="00712366"/>
    <w:rsid w:val="00712D1E"/>
    <w:rsid w:val="00713FFA"/>
    <w:rsid w:val="00714BD2"/>
    <w:rsid w:val="007268A3"/>
    <w:rsid w:val="00726BB7"/>
    <w:rsid w:val="007307E4"/>
    <w:rsid w:val="00730EC4"/>
    <w:rsid w:val="00732BF9"/>
    <w:rsid w:val="00737CC3"/>
    <w:rsid w:val="007419F1"/>
    <w:rsid w:val="0074592F"/>
    <w:rsid w:val="00750DA5"/>
    <w:rsid w:val="00751602"/>
    <w:rsid w:val="007532A8"/>
    <w:rsid w:val="00756F4F"/>
    <w:rsid w:val="0075748F"/>
    <w:rsid w:val="00761DC8"/>
    <w:rsid w:val="00763F9E"/>
    <w:rsid w:val="00764D27"/>
    <w:rsid w:val="007660DE"/>
    <w:rsid w:val="00766DB1"/>
    <w:rsid w:val="00767FD2"/>
    <w:rsid w:val="00767FEC"/>
    <w:rsid w:val="00770FD5"/>
    <w:rsid w:val="007801F9"/>
    <w:rsid w:val="0078355B"/>
    <w:rsid w:val="00783CDB"/>
    <w:rsid w:val="00783D35"/>
    <w:rsid w:val="00783DB0"/>
    <w:rsid w:val="00785B63"/>
    <w:rsid w:val="00785C00"/>
    <w:rsid w:val="00791F1C"/>
    <w:rsid w:val="007920DC"/>
    <w:rsid w:val="0079381E"/>
    <w:rsid w:val="00794CC5"/>
    <w:rsid w:val="007956C2"/>
    <w:rsid w:val="00796288"/>
    <w:rsid w:val="00797713"/>
    <w:rsid w:val="007A29E6"/>
    <w:rsid w:val="007A373E"/>
    <w:rsid w:val="007A481F"/>
    <w:rsid w:val="007A5C05"/>
    <w:rsid w:val="007B1488"/>
    <w:rsid w:val="007B285B"/>
    <w:rsid w:val="007B3838"/>
    <w:rsid w:val="007B6B8F"/>
    <w:rsid w:val="007B6C31"/>
    <w:rsid w:val="007C22B0"/>
    <w:rsid w:val="007C3086"/>
    <w:rsid w:val="007C56DC"/>
    <w:rsid w:val="007C7AF4"/>
    <w:rsid w:val="007C7CA6"/>
    <w:rsid w:val="007D241B"/>
    <w:rsid w:val="007D3DC9"/>
    <w:rsid w:val="007D4117"/>
    <w:rsid w:val="007E011C"/>
    <w:rsid w:val="007E3170"/>
    <w:rsid w:val="007E3AA0"/>
    <w:rsid w:val="007E5219"/>
    <w:rsid w:val="007F04C7"/>
    <w:rsid w:val="007F0A67"/>
    <w:rsid w:val="007F44E0"/>
    <w:rsid w:val="007F67FB"/>
    <w:rsid w:val="0080612F"/>
    <w:rsid w:val="00806F20"/>
    <w:rsid w:val="00811664"/>
    <w:rsid w:val="00812FB5"/>
    <w:rsid w:val="00813124"/>
    <w:rsid w:val="00813C57"/>
    <w:rsid w:val="00817208"/>
    <w:rsid w:val="0082244F"/>
    <w:rsid w:val="008230D0"/>
    <w:rsid w:val="008239F5"/>
    <w:rsid w:val="00824665"/>
    <w:rsid w:val="0083067D"/>
    <w:rsid w:val="008321BB"/>
    <w:rsid w:val="0083492B"/>
    <w:rsid w:val="0083594A"/>
    <w:rsid w:val="00837B94"/>
    <w:rsid w:val="00837C22"/>
    <w:rsid w:val="008479AD"/>
    <w:rsid w:val="00852355"/>
    <w:rsid w:val="00853D7D"/>
    <w:rsid w:val="00855A30"/>
    <w:rsid w:val="00855B67"/>
    <w:rsid w:val="008563E2"/>
    <w:rsid w:val="00861A4B"/>
    <w:rsid w:val="00861F0F"/>
    <w:rsid w:val="00862BC1"/>
    <w:rsid w:val="00866A16"/>
    <w:rsid w:val="00866E71"/>
    <w:rsid w:val="00872994"/>
    <w:rsid w:val="00874A7D"/>
    <w:rsid w:val="00880F6B"/>
    <w:rsid w:val="008924A8"/>
    <w:rsid w:val="00894C8A"/>
    <w:rsid w:val="00896BEA"/>
    <w:rsid w:val="00897624"/>
    <w:rsid w:val="008A2043"/>
    <w:rsid w:val="008A5064"/>
    <w:rsid w:val="008A7CEF"/>
    <w:rsid w:val="008C56F7"/>
    <w:rsid w:val="008C7513"/>
    <w:rsid w:val="008D1155"/>
    <w:rsid w:val="008D2102"/>
    <w:rsid w:val="008D7940"/>
    <w:rsid w:val="008E0A86"/>
    <w:rsid w:val="008E5E55"/>
    <w:rsid w:val="008F10C1"/>
    <w:rsid w:val="008F5C93"/>
    <w:rsid w:val="008F7599"/>
    <w:rsid w:val="00901A4D"/>
    <w:rsid w:val="00903EF1"/>
    <w:rsid w:val="00911657"/>
    <w:rsid w:val="00911CB6"/>
    <w:rsid w:val="00917A06"/>
    <w:rsid w:val="00922452"/>
    <w:rsid w:val="00936667"/>
    <w:rsid w:val="00942A60"/>
    <w:rsid w:val="00943407"/>
    <w:rsid w:val="00947547"/>
    <w:rsid w:val="00950566"/>
    <w:rsid w:val="00956611"/>
    <w:rsid w:val="0096086A"/>
    <w:rsid w:val="0096182F"/>
    <w:rsid w:val="00961FDC"/>
    <w:rsid w:val="00963F5D"/>
    <w:rsid w:val="00965236"/>
    <w:rsid w:val="0096583B"/>
    <w:rsid w:val="009702BB"/>
    <w:rsid w:val="00970D6B"/>
    <w:rsid w:val="00972984"/>
    <w:rsid w:val="00972C4E"/>
    <w:rsid w:val="009757E8"/>
    <w:rsid w:val="009809D3"/>
    <w:rsid w:val="00983376"/>
    <w:rsid w:val="009840C2"/>
    <w:rsid w:val="009847D4"/>
    <w:rsid w:val="00984C8C"/>
    <w:rsid w:val="0098694B"/>
    <w:rsid w:val="00987A23"/>
    <w:rsid w:val="0099027D"/>
    <w:rsid w:val="00990BAD"/>
    <w:rsid w:val="0099412F"/>
    <w:rsid w:val="00997976"/>
    <w:rsid w:val="009A0249"/>
    <w:rsid w:val="009A4A59"/>
    <w:rsid w:val="009A76BD"/>
    <w:rsid w:val="009B0268"/>
    <w:rsid w:val="009B2DF6"/>
    <w:rsid w:val="009B35DC"/>
    <w:rsid w:val="009B4440"/>
    <w:rsid w:val="009B61B4"/>
    <w:rsid w:val="009B75F4"/>
    <w:rsid w:val="009C1AB0"/>
    <w:rsid w:val="009C1D9E"/>
    <w:rsid w:val="009C445B"/>
    <w:rsid w:val="009D022B"/>
    <w:rsid w:val="009D1052"/>
    <w:rsid w:val="009D2764"/>
    <w:rsid w:val="009D2C1E"/>
    <w:rsid w:val="009D2D97"/>
    <w:rsid w:val="009D43A6"/>
    <w:rsid w:val="009D5D46"/>
    <w:rsid w:val="009D5F26"/>
    <w:rsid w:val="009D6E7B"/>
    <w:rsid w:val="009D7BB4"/>
    <w:rsid w:val="009E1C5B"/>
    <w:rsid w:val="009E1FCB"/>
    <w:rsid w:val="009E5522"/>
    <w:rsid w:val="009F0077"/>
    <w:rsid w:val="00A00C93"/>
    <w:rsid w:val="00A11CC7"/>
    <w:rsid w:val="00A11F61"/>
    <w:rsid w:val="00A14056"/>
    <w:rsid w:val="00A200F2"/>
    <w:rsid w:val="00A30F5B"/>
    <w:rsid w:val="00A341A9"/>
    <w:rsid w:val="00A35F27"/>
    <w:rsid w:val="00A366E9"/>
    <w:rsid w:val="00A36D5C"/>
    <w:rsid w:val="00A41096"/>
    <w:rsid w:val="00A42B16"/>
    <w:rsid w:val="00A4380B"/>
    <w:rsid w:val="00A442B2"/>
    <w:rsid w:val="00A44994"/>
    <w:rsid w:val="00A4546D"/>
    <w:rsid w:val="00A460FC"/>
    <w:rsid w:val="00A513B5"/>
    <w:rsid w:val="00A558FB"/>
    <w:rsid w:val="00A603FE"/>
    <w:rsid w:val="00A63EEF"/>
    <w:rsid w:val="00A64C6D"/>
    <w:rsid w:val="00A651B7"/>
    <w:rsid w:val="00A6691E"/>
    <w:rsid w:val="00A7137C"/>
    <w:rsid w:val="00A75C91"/>
    <w:rsid w:val="00A8010A"/>
    <w:rsid w:val="00A82209"/>
    <w:rsid w:val="00A84F57"/>
    <w:rsid w:val="00A91B59"/>
    <w:rsid w:val="00AA164A"/>
    <w:rsid w:val="00AA2E8C"/>
    <w:rsid w:val="00AA4466"/>
    <w:rsid w:val="00AA5781"/>
    <w:rsid w:val="00AB2EDE"/>
    <w:rsid w:val="00AB4852"/>
    <w:rsid w:val="00AB654F"/>
    <w:rsid w:val="00AB73F5"/>
    <w:rsid w:val="00AC1269"/>
    <w:rsid w:val="00AC3C70"/>
    <w:rsid w:val="00AD6580"/>
    <w:rsid w:val="00AD6DF4"/>
    <w:rsid w:val="00AE3E05"/>
    <w:rsid w:val="00AE7A4C"/>
    <w:rsid w:val="00AE7B30"/>
    <w:rsid w:val="00AF422A"/>
    <w:rsid w:val="00AF5D68"/>
    <w:rsid w:val="00AF70B5"/>
    <w:rsid w:val="00B00E96"/>
    <w:rsid w:val="00B01CE1"/>
    <w:rsid w:val="00B020C9"/>
    <w:rsid w:val="00B029F9"/>
    <w:rsid w:val="00B03657"/>
    <w:rsid w:val="00B0381B"/>
    <w:rsid w:val="00B05497"/>
    <w:rsid w:val="00B057B6"/>
    <w:rsid w:val="00B064A0"/>
    <w:rsid w:val="00B06E18"/>
    <w:rsid w:val="00B141BB"/>
    <w:rsid w:val="00B14353"/>
    <w:rsid w:val="00B14D6A"/>
    <w:rsid w:val="00B14D79"/>
    <w:rsid w:val="00B1616B"/>
    <w:rsid w:val="00B16E64"/>
    <w:rsid w:val="00B241A6"/>
    <w:rsid w:val="00B24E5B"/>
    <w:rsid w:val="00B2606B"/>
    <w:rsid w:val="00B30B5A"/>
    <w:rsid w:val="00B32E72"/>
    <w:rsid w:val="00B34646"/>
    <w:rsid w:val="00B35D1E"/>
    <w:rsid w:val="00B36086"/>
    <w:rsid w:val="00B36D06"/>
    <w:rsid w:val="00B37169"/>
    <w:rsid w:val="00B40851"/>
    <w:rsid w:val="00B4371E"/>
    <w:rsid w:val="00B447DE"/>
    <w:rsid w:val="00B45FD0"/>
    <w:rsid w:val="00B500B6"/>
    <w:rsid w:val="00B50D10"/>
    <w:rsid w:val="00B528EA"/>
    <w:rsid w:val="00B536EA"/>
    <w:rsid w:val="00B54CB0"/>
    <w:rsid w:val="00B56939"/>
    <w:rsid w:val="00B56E35"/>
    <w:rsid w:val="00B649BB"/>
    <w:rsid w:val="00B6541D"/>
    <w:rsid w:val="00B65E8A"/>
    <w:rsid w:val="00B66DB9"/>
    <w:rsid w:val="00B73F3E"/>
    <w:rsid w:val="00B80936"/>
    <w:rsid w:val="00B81D69"/>
    <w:rsid w:val="00B82079"/>
    <w:rsid w:val="00B83617"/>
    <w:rsid w:val="00B83B28"/>
    <w:rsid w:val="00B8417A"/>
    <w:rsid w:val="00B85D4F"/>
    <w:rsid w:val="00B86033"/>
    <w:rsid w:val="00B8606B"/>
    <w:rsid w:val="00B86800"/>
    <w:rsid w:val="00B91314"/>
    <w:rsid w:val="00B93399"/>
    <w:rsid w:val="00B95226"/>
    <w:rsid w:val="00B95BA3"/>
    <w:rsid w:val="00B9644E"/>
    <w:rsid w:val="00B96FC4"/>
    <w:rsid w:val="00BA2AB3"/>
    <w:rsid w:val="00BA5238"/>
    <w:rsid w:val="00BA7A6D"/>
    <w:rsid w:val="00BB0D81"/>
    <w:rsid w:val="00BB2C69"/>
    <w:rsid w:val="00BB5FD6"/>
    <w:rsid w:val="00BC0103"/>
    <w:rsid w:val="00BD12E1"/>
    <w:rsid w:val="00BD571E"/>
    <w:rsid w:val="00BD7256"/>
    <w:rsid w:val="00BD734A"/>
    <w:rsid w:val="00BE0BBC"/>
    <w:rsid w:val="00BE0EFC"/>
    <w:rsid w:val="00BE10E8"/>
    <w:rsid w:val="00BE3842"/>
    <w:rsid w:val="00BE47FB"/>
    <w:rsid w:val="00BE7430"/>
    <w:rsid w:val="00BE7D3F"/>
    <w:rsid w:val="00BF256F"/>
    <w:rsid w:val="00C0237B"/>
    <w:rsid w:val="00C03F13"/>
    <w:rsid w:val="00C07E68"/>
    <w:rsid w:val="00C10812"/>
    <w:rsid w:val="00C11A34"/>
    <w:rsid w:val="00C11D76"/>
    <w:rsid w:val="00C12749"/>
    <w:rsid w:val="00C1330F"/>
    <w:rsid w:val="00C24BAE"/>
    <w:rsid w:val="00C25298"/>
    <w:rsid w:val="00C25FF1"/>
    <w:rsid w:val="00C30550"/>
    <w:rsid w:val="00C31E15"/>
    <w:rsid w:val="00C32426"/>
    <w:rsid w:val="00C32E3D"/>
    <w:rsid w:val="00C418C5"/>
    <w:rsid w:val="00C42509"/>
    <w:rsid w:val="00C4289F"/>
    <w:rsid w:val="00C43CCE"/>
    <w:rsid w:val="00C43D41"/>
    <w:rsid w:val="00C512E3"/>
    <w:rsid w:val="00C52034"/>
    <w:rsid w:val="00C5330E"/>
    <w:rsid w:val="00C538BC"/>
    <w:rsid w:val="00C55509"/>
    <w:rsid w:val="00C56B1A"/>
    <w:rsid w:val="00C57801"/>
    <w:rsid w:val="00C62D58"/>
    <w:rsid w:val="00C6544A"/>
    <w:rsid w:val="00C65ACB"/>
    <w:rsid w:val="00C70E86"/>
    <w:rsid w:val="00C72B59"/>
    <w:rsid w:val="00C73779"/>
    <w:rsid w:val="00C74697"/>
    <w:rsid w:val="00C7629C"/>
    <w:rsid w:val="00C800BB"/>
    <w:rsid w:val="00C81642"/>
    <w:rsid w:val="00C845AB"/>
    <w:rsid w:val="00C84843"/>
    <w:rsid w:val="00C877CB"/>
    <w:rsid w:val="00C90198"/>
    <w:rsid w:val="00C9578A"/>
    <w:rsid w:val="00C97992"/>
    <w:rsid w:val="00CA236E"/>
    <w:rsid w:val="00CA4AEF"/>
    <w:rsid w:val="00CA7D77"/>
    <w:rsid w:val="00CB0FBB"/>
    <w:rsid w:val="00CB5A2E"/>
    <w:rsid w:val="00CC0D8E"/>
    <w:rsid w:val="00CC1924"/>
    <w:rsid w:val="00CC2160"/>
    <w:rsid w:val="00CC38CD"/>
    <w:rsid w:val="00CC5528"/>
    <w:rsid w:val="00CC7725"/>
    <w:rsid w:val="00CC7D8E"/>
    <w:rsid w:val="00CD0AF8"/>
    <w:rsid w:val="00CD10FF"/>
    <w:rsid w:val="00CD34C5"/>
    <w:rsid w:val="00CD4FE7"/>
    <w:rsid w:val="00CE5B08"/>
    <w:rsid w:val="00CE5FBD"/>
    <w:rsid w:val="00CE6C29"/>
    <w:rsid w:val="00CF1748"/>
    <w:rsid w:val="00CF1969"/>
    <w:rsid w:val="00CF2733"/>
    <w:rsid w:val="00CF79F3"/>
    <w:rsid w:val="00D007AA"/>
    <w:rsid w:val="00D013F4"/>
    <w:rsid w:val="00D0472A"/>
    <w:rsid w:val="00D04997"/>
    <w:rsid w:val="00D06051"/>
    <w:rsid w:val="00D062AC"/>
    <w:rsid w:val="00D07B74"/>
    <w:rsid w:val="00D10169"/>
    <w:rsid w:val="00D128C6"/>
    <w:rsid w:val="00D12F99"/>
    <w:rsid w:val="00D13CDA"/>
    <w:rsid w:val="00D21932"/>
    <w:rsid w:val="00D259E5"/>
    <w:rsid w:val="00D27496"/>
    <w:rsid w:val="00D3016E"/>
    <w:rsid w:val="00D31D3F"/>
    <w:rsid w:val="00D323FF"/>
    <w:rsid w:val="00D32DC2"/>
    <w:rsid w:val="00D37431"/>
    <w:rsid w:val="00D42233"/>
    <w:rsid w:val="00D44191"/>
    <w:rsid w:val="00D44FD8"/>
    <w:rsid w:val="00D465E0"/>
    <w:rsid w:val="00D52333"/>
    <w:rsid w:val="00D525B1"/>
    <w:rsid w:val="00D53FE0"/>
    <w:rsid w:val="00D5421D"/>
    <w:rsid w:val="00D54502"/>
    <w:rsid w:val="00D577BD"/>
    <w:rsid w:val="00D611AC"/>
    <w:rsid w:val="00D65001"/>
    <w:rsid w:val="00D65BA1"/>
    <w:rsid w:val="00D722BC"/>
    <w:rsid w:val="00D82C9D"/>
    <w:rsid w:val="00D84757"/>
    <w:rsid w:val="00D85756"/>
    <w:rsid w:val="00D861AC"/>
    <w:rsid w:val="00D91185"/>
    <w:rsid w:val="00D94496"/>
    <w:rsid w:val="00D96FCA"/>
    <w:rsid w:val="00DA4BF6"/>
    <w:rsid w:val="00DA50C7"/>
    <w:rsid w:val="00DA6365"/>
    <w:rsid w:val="00DB2055"/>
    <w:rsid w:val="00DB367D"/>
    <w:rsid w:val="00DB6741"/>
    <w:rsid w:val="00DB7A1B"/>
    <w:rsid w:val="00DC20C9"/>
    <w:rsid w:val="00DC36CC"/>
    <w:rsid w:val="00DC6B6C"/>
    <w:rsid w:val="00DC6C05"/>
    <w:rsid w:val="00DD23A5"/>
    <w:rsid w:val="00DD2ECC"/>
    <w:rsid w:val="00DD6A7D"/>
    <w:rsid w:val="00DE3B62"/>
    <w:rsid w:val="00DE3E13"/>
    <w:rsid w:val="00DE49A8"/>
    <w:rsid w:val="00DE57AA"/>
    <w:rsid w:val="00DE699B"/>
    <w:rsid w:val="00DE7F09"/>
    <w:rsid w:val="00DF00BE"/>
    <w:rsid w:val="00DF0FDA"/>
    <w:rsid w:val="00DF140D"/>
    <w:rsid w:val="00DF577D"/>
    <w:rsid w:val="00DF6CEF"/>
    <w:rsid w:val="00E04B65"/>
    <w:rsid w:val="00E06E57"/>
    <w:rsid w:val="00E13427"/>
    <w:rsid w:val="00E25B31"/>
    <w:rsid w:val="00E26A33"/>
    <w:rsid w:val="00E27818"/>
    <w:rsid w:val="00E31081"/>
    <w:rsid w:val="00E3146A"/>
    <w:rsid w:val="00E32B89"/>
    <w:rsid w:val="00E342DE"/>
    <w:rsid w:val="00E34725"/>
    <w:rsid w:val="00E350C2"/>
    <w:rsid w:val="00E40C4E"/>
    <w:rsid w:val="00E4129F"/>
    <w:rsid w:val="00E43C1F"/>
    <w:rsid w:val="00E44BB4"/>
    <w:rsid w:val="00E46A2F"/>
    <w:rsid w:val="00E53B93"/>
    <w:rsid w:val="00E56CAA"/>
    <w:rsid w:val="00E639A0"/>
    <w:rsid w:val="00E651C0"/>
    <w:rsid w:val="00E65A0C"/>
    <w:rsid w:val="00E66EF1"/>
    <w:rsid w:val="00E74BA3"/>
    <w:rsid w:val="00E80AFA"/>
    <w:rsid w:val="00E80EE5"/>
    <w:rsid w:val="00E82877"/>
    <w:rsid w:val="00E82D0E"/>
    <w:rsid w:val="00E8454A"/>
    <w:rsid w:val="00E854F5"/>
    <w:rsid w:val="00E85826"/>
    <w:rsid w:val="00E85895"/>
    <w:rsid w:val="00E9631C"/>
    <w:rsid w:val="00EA12BC"/>
    <w:rsid w:val="00EA2A5F"/>
    <w:rsid w:val="00EA4B37"/>
    <w:rsid w:val="00EB2EB3"/>
    <w:rsid w:val="00EB6E6E"/>
    <w:rsid w:val="00EB7000"/>
    <w:rsid w:val="00EB7290"/>
    <w:rsid w:val="00EC0562"/>
    <w:rsid w:val="00EC080D"/>
    <w:rsid w:val="00EC16F0"/>
    <w:rsid w:val="00EC1D32"/>
    <w:rsid w:val="00EC208E"/>
    <w:rsid w:val="00ED02C1"/>
    <w:rsid w:val="00ED50C4"/>
    <w:rsid w:val="00ED7E79"/>
    <w:rsid w:val="00EE01E6"/>
    <w:rsid w:val="00EE0A94"/>
    <w:rsid w:val="00EE174E"/>
    <w:rsid w:val="00EE3FB0"/>
    <w:rsid w:val="00EF4C0F"/>
    <w:rsid w:val="00EF650F"/>
    <w:rsid w:val="00F02CA0"/>
    <w:rsid w:val="00F044D4"/>
    <w:rsid w:val="00F04AE4"/>
    <w:rsid w:val="00F07301"/>
    <w:rsid w:val="00F1358B"/>
    <w:rsid w:val="00F20B2B"/>
    <w:rsid w:val="00F22EE5"/>
    <w:rsid w:val="00F241A2"/>
    <w:rsid w:val="00F33269"/>
    <w:rsid w:val="00F3479E"/>
    <w:rsid w:val="00F34ADE"/>
    <w:rsid w:val="00F41425"/>
    <w:rsid w:val="00F416AF"/>
    <w:rsid w:val="00F448F0"/>
    <w:rsid w:val="00F45B59"/>
    <w:rsid w:val="00F47EFB"/>
    <w:rsid w:val="00F53382"/>
    <w:rsid w:val="00F552C7"/>
    <w:rsid w:val="00F57A9B"/>
    <w:rsid w:val="00F60EF1"/>
    <w:rsid w:val="00F626D6"/>
    <w:rsid w:val="00F6371C"/>
    <w:rsid w:val="00F66230"/>
    <w:rsid w:val="00F66AE3"/>
    <w:rsid w:val="00F66BDE"/>
    <w:rsid w:val="00F714AA"/>
    <w:rsid w:val="00F72115"/>
    <w:rsid w:val="00F80767"/>
    <w:rsid w:val="00F811E9"/>
    <w:rsid w:val="00F8399E"/>
    <w:rsid w:val="00F86A52"/>
    <w:rsid w:val="00F95D88"/>
    <w:rsid w:val="00F96F95"/>
    <w:rsid w:val="00FA31B4"/>
    <w:rsid w:val="00FA42E5"/>
    <w:rsid w:val="00FA43C7"/>
    <w:rsid w:val="00FA7E13"/>
    <w:rsid w:val="00FB164E"/>
    <w:rsid w:val="00FC0AC5"/>
    <w:rsid w:val="00FC2CE7"/>
    <w:rsid w:val="00FC4D01"/>
    <w:rsid w:val="00FC68A1"/>
    <w:rsid w:val="00FC7068"/>
    <w:rsid w:val="00FD069E"/>
    <w:rsid w:val="00FD3C2B"/>
    <w:rsid w:val="00FD5063"/>
    <w:rsid w:val="00FE3134"/>
    <w:rsid w:val="00FE3CA4"/>
    <w:rsid w:val="00FE6354"/>
    <w:rsid w:val="00FE65D1"/>
    <w:rsid w:val="00FE6A35"/>
    <w:rsid w:val="00FF1CC3"/>
    <w:rsid w:val="00FF2233"/>
    <w:rsid w:val="3F5C46F4"/>
    <w:rsid w:val="5C8EC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D1DF32"/>
  <w15:chartTrackingRefBased/>
  <w15:docId w15:val="{D035A15B-5E8F-40DB-92BD-FBA21E81C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A86"/>
    <w:pPr>
      <w:jc w:val="both"/>
    </w:pPr>
    <w:rPr>
      <w:rFonts w:ascii="Graphik" w:hAnsi="Graphik"/>
      <w:kern w:val="2"/>
      <w:sz w:val="20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qFormat/>
    <w:rsid w:val="008E0A86"/>
    <w:pPr>
      <w:keepNext/>
      <w:keepLines/>
      <w:tabs>
        <w:tab w:val="left" w:pos="1134"/>
      </w:tabs>
      <w:spacing w:before="240" w:after="120"/>
      <w:outlineLvl w:val="0"/>
    </w:pPr>
    <w:rPr>
      <w:rFonts w:eastAsia="Times New Roman"/>
      <w:b/>
      <w:sz w:val="28"/>
      <w:szCs w:val="20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A86"/>
    <w:pPr>
      <w:keepNext/>
      <w:keepLines/>
      <w:spacing w:before="240" w:after="120"/>
      <w:outlineLvl w:val="1"/>
    </w:pPr>
    <w:rPr>
      <w:rFonts w:eastAsiaTheme="majorEastAsia" w:cstheme="majorBidi"/>
      <w:b/>
      <w:bCs/>
      <w:color w:val="7030A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0A86"/>
    <w:pPr>
      <w:outlineLvl w:val="2"/>
    </w:pPr>
    <w:rPr>
      <w:b/>
      <w:bCs/>
      <w:sz w:val="22"/>
      <w:szCs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8E0A86"/>
    <w:pPr>
      <w:outlineLvl w:val="3"/>
    </w:pPr>
    <w:rPr>
      <w:bCs w:val="0"/>
      <w:iCs/>
      <w:sz w:val="22"/>
      <w:szCs w:val="22"/>
    </w:rPr>
  </w:style>
  <w:style w:type="paragraph" w:styleId="Heading5">
    <w:name w:val="heading 5"/>
    <w:basedOn w:val="Normal"/>
    <w:next w:val="NormalIndent"/>
    <w:link w:val="Heading5Char"/>
    <w:autoRedefine/>
    <w:qFormat/>
    <w:rsid w:val="00B93399"/>
    <w:pPr>
      <w:suppressLineNumbers/>
      <w:spacing w:before="240" w:after="240" w:line="276" w:lineRule="auto"/>
      <w:outlineLvl w:val="4"/>
    </w:pPr>
    <w:rPr>
      <w:rFonts w:eastAsia="Times New Roman" w:cs="Times New Roman"/>
      <w:b/>
      <w:szCs w:val="20"/>
    </w:rPr>
  </w:style>
  <w:style w:type="paragraph" w:styleId="Heading6">
    <w:name w:val="heading 6"/>
    <w:basedOn w:val="Normal"/>
    <w:next w:val="NormalIndent"/>
    <w:link w:val="Heading6Char"/>
    <w:autoRedefine/>
    <w:qFormat/>
    <w:rsid w:val="00B93399"/>
    <w:pPr>
      <w:suppressLineNumbers/>
      <w:spacing w:after="120" w:line="360" w:lineRule="auto"/>
      <w:outlineLvl w:val="5"/>
    </w:pPr>
    <w:rPr>
      <w:rFonts w:eastAsia="Times New Roman" w:cs="Times New Roman"/>
      <w:i/>
      <w:color w:val="7030A0"/>
      <w:szCs w:val="20"/>
    </w:rPr>
  </w:style>
  <w:style w:type="paragraph" w:styleId="Heading7">
    <w:name w:val="heading 7"/>
    <w:basedOn w:val="Normal"/>
    <w:next w:val="NormalIndent"/>
    <w:link w:val="Heading7Char"/>
    <w:autoRedefine/>
    <w:qFormat/>
    <w:rsid w:val="00291CCA"/>
    <w:pPr>
      <w:suppressLineNumbers/>
      <w:spacing w:after="120" w:line="360" w:lineRule="auto"/>
      <w:outlineLvl w:val="6"/>
    </w:pPr>
    <w:rPr>
      <w:rFonts w:ascii="Arial" w:eastAsia="Times New Roman" w:hAnsi="Arial" w:cs="Times New Roman"/>
      <w:i/>
      <w:sz w:val="18"/>
      <w:szCs w:val="20"/>
    </w:rPr>
  </w:style>
  <w:style w:type="paragraph" w:styleId="Heading8">
    <w:name w:val="heading 8"/>
    <w:basedOn w:val="Normal"/>
    <w:next w:val="NormalIndent"/>
    <w:link w:val="Heading8Char"/>
    <w:autoRedefine/>
    <w:qFormat/>
    <w:rsid w:val="00291CCA"/>
    <w:pPr>
      <w:suppressLineNumbers/>
      <w:spacing w:after="120" w:line="360" w:lineRule="auto"/>
      <w:outlineLvl w:val="7"/>
    </w:pPr>
    <w:rPr>
      <w:rFonts w:ascii="Arial" w:eastAsia="Times New Roman" w:hAnsi="Arial" w:cs="Times New Roman"/>
      <w:i/>
      <w:sz w:val="18"/>
      <w:szCs w:val="20"/>
    </w:rPr>
  </w:style>
  <w:style w:type="paragraph" w:styleId="Heading9">
    <w:name w:val="heading 9"/>
    <w:basedOn w:val="Normal"/>
    <w:next w:val="Normal"/>
    <w:link w:val="Heading9Char"/>
    <w:autoRedefine/>
    <w:qFormat/>
    <w:rsid w:val="00291CCA"/>
    <w:pPr>
      <w:spacing w:before="240" w:after="60" w:line="360" w:lineRule="auto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  <w:rsid w:val="008E0A8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E0A86"/>
  </w:style>
  <w:style w:type="character" w:customStyle="1" w:styleId="Heading1Char">
    <w:name w:val="Heading 1 Char"/>
    <w:basedOn w:val="DefaultParagraphFont"/>
    <w:link w:val="Heading1"/>
    <w:rsid w:val="008E0A86"/>
    <w:rPr>
      <w:rFonts w:ascii="Graphik" w:eastAsia="Times New Roman" w:hAnsi="Graphik"/>
      <w:b/>
      <w:kern w:val="2"/>
      <w:sz w:val="28"/>
      <w:szCs w:val="20"/>
      <w:lang w:val="en-GB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8E0A86"/>
    <w:rPr>
      <w:rFonts w:ascii="Graphik" w:eastAsiaTheme="majorEastAsia" w:hAnsi="Graphik" w:cstheme="majorBidi"/>
      <w:b/>
      <w:bCs/>
      <w:color w:val="7030A0"/>
      <w:kern w:val="2"/>
      <w:sz w:val="24"/>
      <w:szCs w:val="24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8E0A86"/>
    <w:rPr>
      <w:rFonts w:ascii="Graphik" w:hAnsi="Graphik"/>
      <w:b/>
      <w:bCs/>
      <w:kern w:val="2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8E0A86"/>
    <w:rPr>
      <w:rFonts w:ascii="Graphik" w:eastAsiaTheme="majorEastAsia" w:hAnsi="Graphik" w:cstheme="majorBidi"/>
      <w:b/>
      <w:iCs/>
      <w:color w:val="7030A0"/>
      <w:kern w:val="2"/>
      <w14:ligatures w14:val="standardContextual"/>
    </w:rPr>
  </w:style>
  <w:style w:type="character" w:customStyle="1" w:styleId="Heading5Char">
    <w:name w:val="Heading 5 Char"/>
    <w:basedOn w:val="DefaultParagraphFont"/>
    <w:link w:val="Heading5"/>
    <w:rsid w:val="00B93399"/>
    <w:rPr>
      <w:rFonts w:ascii="Graphik" w:eastAsia="Times New Roman" w:hAnsi="Graphik" w:cs="Times New Roman"/>
      <w:b/>
      <w:kern w:val="2"/>
      <w:sz w:val="20"/>
      <w:szCs w:val="20"/>
      <w14:ligatures w14:val="standardContextual"/>
    </w:rPr>
  </w:style>
  <w:style w:type="character" w:customStyle="1" w:styleId="Heading6Char">
    <w:name w:val="Heading 6 Char"/>
    <w:basedOn w:val="DefaultParagraphFont"/>
    <w:link w:val="Heading6"/>
    <w:rsid w:val="00B93399"/>
    <w:rPr>
      <w:rFonts w:ascii="Graphik" w:eastAsia="Times New Roman" w:hAnsi="Graphik" w:cs="Times New Roman"/>
      <w:i/>
      <w:color w:val="7030A0"/>
      <w:kern w:val="2"/>
      <w:sz w:val="20"/>
      <w:szCs w:val="20"/>
      <w14:ligatures w14:val="standardContextual"/>
    </w:rPr>
  </w:style>
  <w:style w:type="character" w:customStyle="1" w:styleId="Heading7Char">
    <w:name w:val="Heading 7 Char"/>
    <w:basedOn w:val="DefaultParagraphFont"/>
    <w:link w:val="Heading7"/>
    <w:rsid w:val="00291CCA"/>
    <w:rPr>
      <w:rFonts w:ascii="Arial" w:eastAsia="Times New Roman" w:hAnsi="Arial" w:cs="Times New Roman"/>
      <w:i/>
      <w:sz w:val="18"/>
      <w:szCs w:val="20"/>
    </w:rPr>
  </w:style>
  <w:style w:type="character" w:customStyle="1" w:styleId="Heading8Char">
    <w:name w:val="Heading 8 Char"/>
    <w:basedOn w:val="DefaultParagraphFont"/>
    <w:link w:val="Heading8"/>
    <w:rsid w:val="00291CCA"/>
    <w:rPr>
      <w:rFonts w:ascii="Arial" w:eastAsia="Times New Roman" w:hAnsi="Arial" w:cs="Times New Roman"/>
      <w:i/>
      <w:kern w:val="2"/>
      <w:sz w:val="18"/>
      <w:szCs w:val="20"/>
      <w14:ligatures w14:val="standardContextual"/>
    </w:rPr>
  </w:style>
  <w:style w:type="character" w:customStyle="1" w:styleId="Heading9Char">
    <w:name w:val="Heading 9 Char"/>
    <w:basedOn w:val="DefaultParagraphFont"/>
    <w:link w:val="Heading9"/>
    <w:rsid w:val="00291CCA"/>
    <w:rPr>
      <w:rFonts w:ascii="Arial" w:eastAsia="Times New Roman" w:hAnsi="Arial" w:cs="Times New Roman"/>
      <w:b/>
      <w:i/>
      <w:sz w:val="18"/>
      <w:szCs w:val="20"/>
    </w:rPr>
  </w:style>
  <w:style w:type="paragraph" w:styleId="ListParagraph">
    <w:name w:val="List Paragraph"/>
    <w:aliases w:val="TOC style,lp1,Bullet List,FooterText,List Paragraph_Number"/>
    <w:basedOn w:val="Normal"/>
    <w:link w:val="ListParagraphChar"/>
    <w:uiPriority w:val="34"/>
    <w:qFormat/>
    <w:rsid w:val="008E0A86"/>
    <w:pPr>
      <w:numPr>
        <w:numId w:val="40"/>
      </w:numPr>
      <w:spacing w:before="120" w:after="120" w:line="240" w:lineRule="auto"/>
      <w:ind w:right="720"/>
    </w:pPr>
  </w:style>
  <w:style w:type="character" w:customStyle="1" w:styleId="ListParagraphChar">
    <w:name w:val="List Paragraph Char"/>
    <w:aliases w:val="TOC style Char,lp1 Char,Bullet List Char,FooterText Char,List Paragraph_Number Char"/>
    <w:basedOn w:val="DefaultParagraphFont"/>
    <w:link w:val="ListParagraph"/>
    <w:uiPriority w:val="34"/>
    <w:locked/>
    <w:rsid w:val="008E0A86"/>
    <w:rPr>
      <w:rFonts w:ascii="Graphik" w:hAnsi="Graphik"/>
      <w:kern w:val="2"/>
      <w:sz w:val="20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291CCA"/>
    <w:rPr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291CC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91CCA"/>
    <w:pPr>
      <w:spacing w:after="0" w:line="240" w:lineRule="auto"/>
    </w:pPr>
    <w:rPr>
      <w:rFonts w:ascii="Cambria" w:hAnsi="Cambria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odeexamples">
    <w:name w:val="Code examples"/>
    <w:basedOn w:val="Normal"/>
    <w:link w:val="CodeexamplesChar"/>
    <w:qFormat/>
    <w:locked/>
    <w:rsid w:val="00291CCA"/>
    <w:pPr>
      <w:pBdr>
        <w:top w:val="single" w:sz="4" w:space="1" w:color="auto"/>
        <w:left w:val="single" w:sz="4" w:space="4" w:color="auto"/>
        <w:bottom w:val="single" w:sz="4" w:space="31" w:color="auto"/>
        <w:right w:val="single" w:sz="4" w:space="4" w:color="auto"/>
      </w:pBdr>
      <w:shd w:val="clear" w:color="auto" w:fill="FFFFFE"/>
      <w:spacing w:line="270" w:lineRule="atLeast"/>
    </w:pPr>
    <w:rPr>
      <w:rFonts w:eastAsia="Times New Roman" w:cstheme="minorHAnsi"/>
    </w:rPr>
  </w:style>
  <w:style w:type="character" w:customStyle="1" w:styleId="CodeexamplesChar">
    <w:name w:val="Code examples Char"/>
    <w:basedOn w:val="DefaultParagraphFont"/>
    <w:link w:val="Codeexamples"/>
    <w:rsid w:val="00291CCA"/>
    <w:rPr>
      <w:rFonts w:eastAsia="Times New Roman" w:cstheme="minorHAnsi"/>
      <w:shd w:val="clear" w:color="auto" w:fill="FFFFFE"/>
    </w:rPr>
  </w:style>
  <w:style w:type="paragraph" w:styleId="TOCHeading">
    <w:name w:val="TOC Heading"/>
    <w:basedOn w:val="Heading1"/>
    <w:next w:val="Normal"/>
    <w:uiPriority w:val="39"/>
    <w:unhideWhenUsed/>
    <w:qFormat/>
    <w:rsid w:val="008E0A86"/>
    <w:pPr>
      <w:tabs>
        <w:tab w:val="clear" w:pos="1134"/>
      </w:tabs>
      <w:spacing w:after="0"/>
      <w:jc w:val="center"/>
      <w:outlineLvl w:val="9"/>
    </w:pPr>
    <w:rPr>
      <w:rFonts w:eastAsiaTheme="majorEastAsia" w:cstheme="majorBidi"/>
      <w:bCs/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E0A86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8E0A86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8E0A8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91CCA"/>
    <w:rPr>
      <w:color w:val="954F72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E0A86"/>
    <w:pPr>
      <w:spacing w:after="100"/>
    </w:pPr>
  </w:style>
  <w:style w:type="table" w:styleId="ListTable3">
    <w:name w:val="List Table 3"/>
    <w:basedOn w:val="TableNormal"/>
    <w:uiPriority w:val="48"/>
    <w:rsid w:val="00291CC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numbering" w:customStyle="1" w:styleId="Style1">
    <w:name w:val="Style1"/>
    <w:uiPriority w:val="99"/>
    <w:locked/>
    <w:rsid w:val="00291CCA"/>
    <w:pPr>
      <w:numPr>
        <w:numId w:val="29"/>
      </w:numPr>
    </w:pPr>
  </w:style>
  <w:style w:type="table" w:styleId="TableGridLight">
    <w:name w:val="Grid Table Light"/>
    <w:basedOn w:val="TableNormal"/>
    <w:uiPriority w:val="40"/>
    <w:rsid w:val="00291CCA"/>
    <w:pPr>
      <w:spacing w:after="0" w:line="240" w:lineRule="auto"/>
    </w:pPr>
    <w:rPr>
      <w:rFonts w:eastAsiaTheme="minorEastAsia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ccenture">
    <w:name w:val="Accenture"/>
    <w:basedOn w:val="Normal"/>
    <w:locked/>
    <w:rsid w:val="00291CCA"/>
    <w:pPr>
      <w:spacing w:before="200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C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CCA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1CC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1C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1CCA"/>
    <w:pPr>
      <w:spacing w:line="259" w:lineRule="auto"/>
    </w:pPr>
    <w:rPr>
      <w:b/>
      <w:bCs/>
      <w:sz w:val="22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1CCA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1CCA"/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1CCA"/>
    <w:rPr>
      <w:rFonts w:ascii="Lucida Grande" w:hAnsi="Lucida Grande"/>
    </w:rPr>
  </w:style>
  <w:style w:type="paragraph" w:styleId="Footer">
    <w:name w:val="footer"/>
    <w:basedOn w:val="Normal"/>
    <w:link w:val="FooterChar"/>
    <w:uiPriority w:val="99"/>
    <w:unhideWhenUsed/>
    <w:rsid w:val="008E0A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A86"/>
    <w:rPr>
      <w:rFonts w:ascii="Graphik" w:hAnsi="Graphik"/>
      <w:kern w:val="2"/>
      <w:sz w:val="20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8E0A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A86"/>
    <w:rPr>
      <w:rFonts w:ascii="Graphik" w:hAnsi="Graphik"/>
      <w:kern w:val="2"/>
      <w:sz w:val="20"/>
      <w14:ligatures w14:val="standardContextual"/>
    </w:rPr>
  </w:style>
  <w:style w:type="paragraph" w:styleId="NormalIndent">
    <w:name w:val="Normal Indent"/>
    <w:basedOn w:val="Normal"/>
    <w:uiPriority w:val="99"/>
    <w:semiHidden/>
    <w:unhideWhenUsed/>
    <w:rsid w:val="00291CCA"/>
    <w:pPr>
      <w:ind w:left="720"/>
    </w:pPr>
  </w:style>
  <w:style w:type="paragraph" w:styleId="ListBullet">
    <w:name w:val="List Bullet"/>
    <w:basedOn w:val="Normal"/>
    <w:uiPriority w:val="3"/>
    <w:qFormat/>
    <w:rsid w:val="00291CCA"/>
    <w:pPr>
      <w:numPr>
        <w:numId w:val="30"/>
      </w:numPr>
      <w:spacing w:after="60"/>
    </w:pPr>
    <w:rPr>
      <w:rFonts w:eastAsia="Times New Roman" w:cs="Arial"/>
      <w:lang w:val="de-DE"/>
    </w:rPr>
  </w:style>
  <w:style w:type="paragraph" w:styleId="ListBullet2">
    <w:name w:val="List Bullet 2"/>
    <w:basedOn w:val="Normal"/>
    <w:uiPriority w:val="99"/>
    <w:semiHidden/>
    <w:unhideWhenUsed/>
    <w:rsid w:val="00291CCA"/>
    <w:pPr>
      <w:numPr>
        <w:numId w:val="3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91CCA"/>
    <w:pPr>
      <w:numPr>
        <w:numId w:val="32"/>
      </w:numPr>
      <w:contextualSpacing/>
    </w:pPr>
  </w:style>
  <w:style w:type="paragraph" w:customStyle="1" w:styleId="Numberedlist">
    <w:name w:val="Numbered list"/>
    <w:basedOn w:val="ListBullet"/>
    <w:qFormat/>
    <w:locked/>
    <w:rsid w:val="00291CCA"/>
    <w:pPr>
      <w:numPr>
        <w:numId w:val="33"/>
      </w:numPr>
    </w:pPr>
  </w:style>
  <w:style w:type="character" w:styleId="PageNumber">
    <w:name w:val="page number"/>
    <w:basedOn w:val="DefaultParagraphFont"/>
    <w:uiPriority w:val="99"/>
    <w:semiHidden/>
    <w:unhideWhenUsed/>
    <w:rsid w:val="00291CCA"/>
  </w:style>
  <w:style w:type="paragraph" w:styleId="Subtitle">
    <w:name w:val="Subtitle"/>
    <w:basedOn w:val="Accenture"/>
    <w:next w:val="Normal"/>
    <w:link w:val="SubtitleChar"/>
    <w:uiPriority w:val="11"/>
    <w:rsid w:val="00291CCA"/>
    <w:pPr>
      <w:numPr>
        <w:ilvl w:val="1"/>
      </w:numPr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91CCA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291CCA"/>
    <w:pPr>
      <w:contextualSpacing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CCA"/>
    <w:rPr>
      <w:rFonts w:eastAsiaTheme="majorEastAsia" w:cstheme="majorBidi"/>
      <w:b/>
      <w:spacing w:val="-10"/>
      <w:kern w:val="28"/>
      <w:sz w:val="72"/>
      <w:szCs w:val="56"/>
    </w:rPr>
  </w:style>
  <w:style w:type="paragraph" w:styleId="Revision">
    <w:name w:val="Revision"/>
    <w:hidden/>
    <w:uiPriority w:val="99"/>
    <w:semiHidden/>
    <w:rsid w:val="00291CCA"/>
    <w:pPr>
      <w:spacing w:before="80" w:after="80" w:line="240" w:lineRule="auto"/>
    </w:pPr>
    <w:rPr>
      <w:rFonts w:ascii="Calibri" w:eastAsia="Times New Roman" w:hAnsi="Calibri" w:cs="Times New Roman"/>
      <w:sz w:val="24"/>
      <w:szCs w:val="20"/>
    </w:rPr>
  </w:style>
  <w:style w:type="character" w:styleId="PlaceholderText">
    <w:name w:val="Placeholder Text"/>
    <w:basedOn w:val="DefaultParagraphFont"/>
    <w:uiPriority w:val="99"/>
    <w:semiHidden/>
    <w:rsid w:val="00291CCA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91C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91CCA"/>
    <w:rPr>
      <w:rFonts w:ascii="Courier New" w:eastAsia="Times New Roman" w:hAnsi="Courier New" w:cs="Courier New"/>
      <w:szCs w:val="20"/>
    </w:rPr>
  </w:style>
  <w:style w:type="character" w:styleId="UnresolvedMention">
    <w:name w:val="Unresolved Mention"/>
    <w:basedOn w:val="DefaultParagraphFont"/>
    <w:uiPriority w:val="99"/>
    <w:unhideWhenUsed/>
    <w:rsid w:val="00291CCA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291CCA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91CCA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91CCA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91CCA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91CCA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91CCA"/>
    <w:pPr>
      <w:spacing w:after="100"/>
      <w:ind w:left="1760"/>
    </w:pPr>
    <w:rPr>
      <w:rFonts w:eastAsiaTheme="minorEastAsia"/>
    </w:rPr>
  </w:style>
  <w:style w:type="paragraph" w:customStyle="1" w:styleId="CodeSample">
    <w:name w:val="Code Sample"/>
    <w:basedOn w:val="Normal"/>
    <w:link w:val="CodeSampleChar"/>
    <w:autoRedefine/>
    <w:qFormat/>
    <w:rsid w:val="00291CCA"/>
    <w:pPr>
      <w:ind w:left="360"/>
    </w:pPr>
    <w:rPr>
      <w:rFonts w:ascii="Consolas" w:hAnsi="Consolas"/>
      <w:lang w:val="fr-FR"/>
    </w:rPr>
  </w:style>
  <w:style w:type="character" w:customStyle="1" w:styleId="CodeSampleChar">
    <w:name w:val="Code Sample Char"/>
    <w:basedOn w:val="DefaultParagraphFont"/>
    <w:link w:val="CodeSample"/>
    <w:rsid w:val="00291CCA"/>
    <w:rPr>
      <w:rFonts w:ascii="Consolas" w:hAnsi="Consolas"/>
      <w:lang w:val="fr-FR"/>
    </w:rPr>
  </w:style>
  <w:style w:type="paragraph" w:customStyle="1" w:styleId="Content">
    <w:name w:val="Content"/>
    <w:link w:val="ContentChar"/>
    <w:rsid w:val="00291CCA"/>
    <w:pPr>
      <w:keepLines/>
      <w:tabs>
        <w:tab w:val="left" w:pos="1134"/>
      </w:tabs>
      <w:spacing w:after="120" w:line="240" w:lineRule="auto"/>
      <w:jc w:val="center"/>
    </w:pPr>
    <w:rPr>
      <w:rFonts w:ascii="Graphik" w:hAnsi="Graphik" w:cs="Times New Roman"/>
      <w:b/>
      <w:sz w:val="32"/>
      <w:szCs w:val="20"/>
    </w:rPr>
  </w:style>
  <w:style w:type="character" w:customStyle="1" w:styleId="ContentChar">
    <w:name w:val="Content Char"/>
    <w:basedOn w:val="DefaultParagraphFont"/>
    <w:link w:val="Content"/>
    <w:rsid w:val="00291CCA"/>
    <w:rPr>
      <w:rFonts w:ascii="Graphik" w:hAnsi="Graphik" w:cs="Times New Roman"/>
      <w:b/>
      <w:sz w:val="32"/>
      <w:szCs w:val="20"/>
    </w:rPr>
  </w:style>
  <w:style w:type="character" w:styleId="Emphasis">
    <w:name w:val="Emphasis"/>
    <w:basedOn w:val="DefaultParagraphFont"/>
    <w:uiPriority w:val="20"/>
    <w:qFormat/>
    <w:rsid w:val="00291CCA"/>
    <w:rPr>
      <w:i/>
      <w:iCs/>
    </w:rPr>
  </w:style>
  <w:style w:type="character" w:styleId="Mention">
    <w:name w:val="Mention"/>
    <w:basedOn w:val="DefaultParagraphFont"/>
    <w:uiPriority w:val="99"/>
    <w:unhideWhenUsed/>
    <w:rsid w:val="00291CCA"/>
    <w:rPr>
      <w:color w:val="2B579A"/>
      <w:shd w:val="clear" w:color="auto" w:fill="E1DFDD"/>
    </w:rPr>
  </w:style>
  <w:style w:type="paragraph" w:customStyle="1" w:styleId="Picture">
    <w:name w:val="Picture"/>
    <w:basedOn w:val="Accenture"/>
    <w:next w:val="Subtitle"/>
    <w:link w:val="PictureChar"/>
    <w:rsid w:val="00291CCA"/>
    <w:pPr>
      <w:jc w:val="center"/>
    </w:pPr>
    <w:rPr>
      <w:noProof/>
    </w:rPr>
  </w:style>
  <w:style w:type="character" w:customStyle="1" w:styleId="PictureChar">
    <w:name w:val="Picture Char"/>
    <w:basedOn w:val="DefaultParagraphFont"/>
    <w:link w:val="Picture"/>
    <w:rsid w:val="00291CCA"/>
    <w:rPr>
      <w:rFonts w:cs="Arial"/>
      <w:noProof/>
    </w:rPr>
  </w:style>
  <w:style w:type="paragraph" w:customStyle="1" w:styleId="Platzhalter">
    <w:name w:val="Platzhalter"/>
    <w:basedOn w:val="Normal"/>
    <w:rsid w:val="00291CCA"/>
    <w:pPr>
      <w:jc w:val="center"/>
    </w:pPr>
    <w:rPr>
      <w:rFonts w:eastAsia="Times New Roman" w:cs="Arial"/>
      <w:szCs w:val="20"/>
    </w:rPr>
  </w:style>
  <w:style w:type="paragraph" w:customStyle="1" w:styleId="TOCHeading2">
    <w:name w:val="TOC Heading 2"/>
    <w:basedOn w:val="TOC1"/>
    <w:link w:val="TOCHeading2Char"/>
    <w:qFormat/>
    <w:rsid w:val="00291CCA"/>
    <w:pPr>
      <w:tabs>
        <w:tab w:val="right" w:leader="dot" w:pos="9350"/>
      </w:tabs>
    </w:pPr>
    <w:rPr>
      <w:noProof/>
    </w:rPr>
  </w:style>
  <w:style w:type="character" w:customStyle="1" w:styleId="TOCHeading2Char">
    <w:name w:val="TOC Heading 2 Char"/>
    <w:basedOn w:val="DefaultParagraphFont"/>
    <w:link w:val="TOCHeading2"/>
    <w:rsid w:val="00291CCA"/>
    <w:rPr>
      <w:rFonts w:eastAsia="Times New Roman"/>
      <w:b/>
      <w:noProof/>
    </w:rPr>
  </w:style>
  <w:style w:type="paragraph" w:customStyle="1" w:styleId="TOCHeading3">
    <w:name w:val="TOC Heading 3"/>
    <w:basedOn w:val="TOC2"/>
    <w:link w:val="TOCHeading3Char"/>
    <w:qFormat/>
    <w:rsid w:val="00291CCA"/>
    <w:pPr>
      <w:tabs>
        <w:tab w:val="right" w:leader="dot" w:pos="9350"/>
      </w:tabs>
    </w:pPr>
  </w:style>
  <w:style w:type="character" w:customStyle="1" w:styleId="TOCHeading3Char">
    <w:name w:val="TOC Heading 3 Char"/>
    <w:basedOn w:val="DefaultParagraphFont"/>
    <w:link w:val="TOCHeading3"/>
    <w:rsid w:val="00291CCA"/>
    <w:rPr>
      <w:rFonts w:eastAsia="Times New Roman" w:cs="Times New Roman"/>
    </w:rPr>
  </w:style>
  <w:style w:type="paragraph" w:customStyle="1" w:styleId="TOCHeading4Indented">
    <w:name w:val="TOC Heading 4 Indented"/>
    <w:basedOn w:val="TOC3"/>
    <w:link w:val="TOCHeading4IndentedChar"/>
    <w:qFormat/>
    <w:rsid w:val="00291CCA"/>
    <w:pPr>
      <w:tabs>
        <w:tab w:val="right" w:leader="dot" w:pos="9350"/>
      </w:tabs>
      <w:ind w:left="0" w:right="1224"/>
    </w:pPr>
    <w:rPr>
      <w:noProof/>
    </w:rPr>
  </w:style>
  <w:style w:type="character" w:customStyle="1" w:styleId="TOCHeading4IndentedChar">
    <w:name w:val="TOC Heading 4 Indented Char"/>
    <w:basedOn w:val="DefaultParagraphFont"/>
    <w:link w:val="TOCHeading4Indented"/>
    <w:rsid w:val="00291CCA"/>
    <w:rPr>
      <w:noProof/>
    </w:rPr>
  </w:style>
  <w:style w:type="paragraph" w:styleId="NormalWeb">
    <w:name w:val="Normal (Web)"/>
    <w:basedOn w:val="Normal"/>
    <w:uiPriority w:val="99"/>
    <w:semiHidden/>
    <w:unhideWhenUsed/>
    <w:rsid w:val="00291CCA"/>
    <w:pPr>
      <w:spacing w:before="100" w:beforeAutospacing="1" w:after="100" w:afterAutospacing="1"/>
    </w:pPr>
    <w:rPr>
      <w:rFonts w:ascii="Times New Roman" w:eastAsia="Times New Roman" w:hAnsi="Times New Roman"/>
      <w:lang w:val="en-IE" w:eastAsia="en-GB"/>
    </w:rPr>
  </w:style>
  <w:style w:type="character" w:customStyle="1" w:styleId="Style1Char">
    <w:name w:val="Style1 Char"/>
    <w:basedOn w:val="DefaultParagraphFont"/>
    <w:rsid w:val="00291CCA"/>
    <w:rPr>
      <w:rFonts w:ascii="Consolas" w:eastAsia="Cambria" w:hAnsi="Consolas" w:cs="Times New Roman"/>
      <w:sz w:val="20"/>
    </w:rPr>
  </w:style>
  <w:style w:type="character" w:customStyle="1" w:styleId="hljs-attr">
    <w:name w:val="hljs-attr"/>
    <w:basedOn w:val="DefaultParagraphFont"/>
    <w:rsid w:val="00291CCA"/>
  </w:style>
  <w:style w:type="character" w:customStyle="1" w:styleId="hljs-string">
    <w:name w:val="hljs-string"/>
    <w:basedOn w:val="DefaultParagraphFont"/>
    <w:rsid w:val="00291CCA"/>
  </w:style>
  <w:style w:type="character" w:styleId="Strong">
    <w:name w:val="Strong"/>
    <w:basedOn w:val="DefaultParagraphFont"/>
    <w:uiPriority w:val="22"/>
    <w:qFormat/>
    <w:rsid w:val="00291CCA"/>
    <w:rPr>
      <w:b/>
      <w:bCs/>
    </w:rPr>
  </w:style>
  <w:style w:type="character" w:customStyle="1" w:styleId="toggle">
    <w:name w:val="toggle"/>
    <w:basedOn w:val="DefaultParagraphFont"/>
    <w:rsid w:val="001D5D7B"/>
  </w:style>
  <w:style w:type="character" w:customStyle="1" w:styleId="property">
    <w:name w:val="property"/>
    <w:basedOn w:val="DefaultParagraphFont"/>
    <w:rsid w:val="001D5D7B"/>
  </w:style>
  <w:style w:type="character" w:customStyle="1" w:styleId="p">
    <w:name w:val="p"/>
    <w:basedOn w:val="DefaultParagraphFont"/>
    <w:rsid w:val="001D5D7B"/>
  </w:style>
  <w:style w:type="character" w:customStyle="1" w:styleId="array">
    <w:name w:val="array"/>
    <w:basedOn w:val="DefaultParagraphFont"/>
    <w:rsid w:val="001D5D7B"/>
  </w:style>
  <w:style w:type="character" w:customStyle="1" w:styleId="object">
    <w:name w:val="object"/>
    <w:basedOn w:val="DefaultParagraphFont"/>
    <w:rsid w:val="001D5D7B"/>
  </w:style>
  <w:style w:type="character" w:customStyle="1" w:styleId="string">
    <w:name w:val="string"/>
    <w:basedOn w:val="DefaultParagraphFont"/>
    <w:rsid w:val="001D5D7B"/>
  </w:style>
  <w:style w:type="character" w:customStyle="1" w:styleId="toggle-end">
    <w:name w:val="toggle-end"/>
    <w:basedOn w:val="DefaultParagraphFont"/>
    <w:rsid w:val="001D5D7B"/>
  </w:style>
  <w:style w:type="character" w:customStyle="1" w:styleId="ui-provider">
    <w:name w:val="ui-provider"/>
    <w:basedOn w:val="DefaultParagraphFont"/>
    <w:rsid w:val="007F67FB"/>
  </w:style>
  <w:style w:type="paragraph" w:customStyle="1" w:styleId="Tight">
    <w:name w:val="Tight"/>
    <w:basedOn w:val="Normal"/>
    <w:link w:val="TightChar"/>
    <w:qFormat/>
    <w:rsid w:val="008E0A86"/>
    <w:pPr>
      <w:spacing w:after="0"/>
    </w:pPr>
  </w:style>
  <w:style w:type="character" w:customStyle="1" w:styleId="TightChar">
    <w:name w:val="Tight Char"/>
    <w:basedOn w:val="DefaultParagraphFont"/>
    <w:link w:val="Tight"/>
    <w:rsid w:val="008E0A86"/>
    <w:rPr>
      <w:rFonts w:ascii="Graphik" w:hAnsi="Graphik"/>
      <w:kern w:val="2"/>
      <w:sz w:val="20"/>
      <w14:ligatures w14:val="standardContextual"/>
    </w:rPr>
  </w:style>
  <w:style w:type="paragraph" w:customStyle="1" w:styleId="ProductName">
    <w:name w:val="Product_Name"/>
    <w:basedOn w:val="Normal"/>
    <w:link w:val="ProductNameChar"/>
    <w:qFormat/>
    <w:rsid w:val="008E0A86"/>
    <w:pPr>
      <w:jc w:val="center"/>
    </w:pPr>
    <w:rPr>
      <w:b/>
      <w:bCs/>
      <w:sz w:val="56"/>
      <w:szCs w:val="72"/>
    </w:rPr>
  </w:style>
  <w:style w:type="character" w:customStyle="1" w:styleId="ProductNameChar">
    <w:name w:val="Product_Name Char"/>
    <w:basedOn w:val="DefaultParagraphFont"/>
    <w:link w:val="ProductName"/>
    <w:rsid w:val="008E0A86"/>
    <w:rPr>
      <w:rFonts w:ascii="Graphik" w:hAnsi="Graphik"/>
      <w:b/>
      <w:bCs/>
      <w:kern w:val="2"/>
      <w:sz w:val="56"/>
      <w:szCs w:val="72"/>
      <w14:ligatures w14:val="standardContextual"/>
    </w:rPr>
  </w:style>
  <w:style w:type="paragraph" w:customStyle="1" w:styleId="DocumentType">
    <w:name w:val="Document_Type"/>
    <w:basedOn w:val="ProductName"/>
    <w:link w:val="DocumentTypeChar"/>
    <w:qFormat/>
    <w:rsid w:val="008E0A86"/>
    <w:rPr>
      <w:sz w:val="36"/>
      <w:szCs w:val="40"/>
    </w:rPr>
  </w:style>
  <w:style w:type="character" w:customStyle="1" w:styleId="DocumentTypeChar">
    <w:name w:val="Document_Type Char"/>
    <w:basedOn w:val="ProductNameChar"/>
    <w:link w:val="DocumentType"/>
    <w:rsid w:val="008E0A86"/>
    <w:rPr>
      <w:rFonts w:ascii="Graphik" w:hAnsi="Graphik"/>
      <w:b/>
      <w:bCs/>
      <w:kern w:val="2"/>
      <w:sz w:val="36"/>
      <w:szCs w:val="40"/>
      <w14:ligatures w14:val="standardContextual"/>
    </w:rPr>
  </w:style>
  <w:style w:type="paragraph" w:customStyle="1" w:styleId="TightLIst">
    <w:name w:val="Tight_LIst"/>
    <w:basedOn w:val="ListParagraph"/>
    <w:link w:val="TightLIstChar"/>
    <w:qFormat/>
    <w:rsid w:val="008E0A86"/>
    <w:pPr>
      <w:numPr>
        <w:numId w:val="41"/>
      </w:numPr>
      <w:spacing w:before="60" w:after="60"/>
      <w:ind w:left="360"/>
    </w:pPr>
    <w:rPr>
      <w:rFonts w:eastAsia="Cambria" w:cs="Times New Roman"/>
    </w:rPr>
  </w:style>
  <w:style w:type="character" w:customStyle="1" w:styleId="TightLIstChar">
    <w:name w:val="Tight_LIst Char"/>
    <w:basedOn w:val="ListParagraphChar"/>
    <w:link w:val="TightLIst"/>
    <w:rsid w:val="008E0A86"/>
    <w:rPr>
      <w:rFonts w:ascii="Graphik" w:eastAsia="Cambria" w:hAnsi="Graphik" w:cs="Times New Roman"/>
      <w:kern w:val="2"/>
      <w:sz w:val="20"/>
      <w14:ligatures w14:val="standardContextual"/>
    </w:rPr>
  </w:style>
  <w:style w:type="paragraph" w:customStyle="1" w:styleId="TightLeftAligned">
    <w:name w:val="Tight_Left_Aligned"/>
    <w:basedOn w:val="Normal"/>
    <w:link w:val="TightLeftAlignedChar"/>
    <w:qFormat/>
    <w:rsid w:val="008E0A86"/>
    <w:pPr>
      <w:spacing w:before="100" w:beforeAutospacing="1" w:after="0"/>
      <w:jc w:val="left"/>
    </w:pPr>
  </w:style>
  <w:style w:type="character" w:customStyle="1" w:styleId="TightLeftAlignedChar">
    <w:name w:val="Tight_Left_Aligned Char"/>
    <w:basedOn w:val="DefaultParagraphFont"/>
    <w:link w:val="TightLeftAligned"/>
    <w:rsid w:val="008E0A86"/>
    <w:rPr>
      <w:rFonts w:ascii="Graphik" w:hAnsi="Graphik"/>
      <w:kern w:val="2"/>
      <w:sz w:val="20"/>
      <w14:ligatures w14:val="standardContextual"/>
    </w:rPr>
  </w:style>
  <w:style w:type="paragraph" w:customStyle="1" w:styleId="TableHeader">
    <w:name w:val="Table_Header"/>
    <w:basedOn w:val="Normal"/>
    <w:link w:val="TableHeaderChar"/>
    <w:qFormat/>
    <w:rsid w:val="008E0A86"/>
    <w:pPr>
      <w:spacing w:before="100" w:beforeAutospacing="1" w:after="0"/>
    </w:pPr>
    <w:rPr>
      <w:b/>
      <w:bCs/>
    </w:rPr>
  </w:style>
  <w:style w:type="character" w:customStyle="1" w:styleId="TableHeaderChar">
    <w:name w:val="Table_Header Char"/>
    <w:basedOn w:val="DefaultParagraphFont"/>
    <w:link w:val="TableHeader"/>
    <w:rsid w:val="008E0A86"/>
    <w:rPr>
      <w:rFonts w:ascii="Graphik" w:hAnsi="Graphik"/>
      <w:b/>
      <w:bCs/>
      <w:kern w:val="2"/>
      <w:sz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82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2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7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8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3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8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9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1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1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yperlink" Target="https://industryxdevhub.accenture.com/asset-home;search_text=aot" TargetMode="External"/><Relationship Id="rId26" Type="http://schemas.openxmlformats.org/officeDocument/2006/relationships/hyperlink" Target="https://apim-mw-aot-dev.azure-api.net/api/people-management/users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apim-mw-aot-dev.azure-api.net/api/people-management/roles" TargetMode="External"/><Relationship Id="rId34" Type="http://schemas.openxmlformats.org/officeDocument/2006/relationships/hyperlink" Target="https://apim-mw-aot-dev.azure-api.net/api/people-management/departments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mailto:rishabh.b.joshi@accenture.com" TargetMode="External"/><Relationship Id="rId20" Type="http://schemas.openxmlformats.org/officeDocument/2006/relationships/hyperlink" Target="https://www.epochconverter.com/" TargetMode="External"/><Relationship Id="rId29" Type="http://schemas.openxmlformats.org/officeDocument/2006/relationships/hyperlink" Target="https://apim-mw-aot-dev.azure-api.net/api/people-management/users/byRoles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ev.azure.com/DigitalPlantProject/Marilyn%20V" TargetMode="External"/><Relationship Id="rId24" Type="http://schemas.openxmlformats.org/officeDocument/2006/relationships/hyperlink" Target="https://apim-mw-aot-dev.azure-api.net/api/people-management/users/search" TargetMode="External"/><Relationship Id="rId32" Type="http://schemas.openxmlformats.org/officeDocument/2006/relationships/hyperlink" Target="https://apim-mw-aot-dev.azure-api.net/api/people-management/roles/byUser" TargetMode="External"/><Relationship Id="rId37" Type="http://schemas.openxmlformats.org/officeDocument/2006/relationships/hyperlink" Target="https://apim-mw-aot-dev.azure-api.net/api/people-management/roles/%7broleId" TargetMode="External"/><Relationship Id="rId40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hyperlink" Target="mailto:b.h.ranganathan@accenture.com" TargetMode="External"/><Relationship Id="rId23" Type="http://schemas.openxmlformats.org/officeDocument/2006/relationships/hyperlink" Target="https://apim-mw-aot-dev.azure-api.net/api/people-management/groups/search" TargetMode="External"/><Relationship Id="rId28" Type="http://schemas.openxmlformats.org/officeDocument/2006/relationships/hyperlink" Target="https://apim-mw-aot-dev.azure-api.net/api/people-management/users/byRoles" TargetMode="External"/><Relationship Id="rId36" Type="http://schemas.openxmlformats.org/officeDocument/2006/relationships/hyperlink" Target="https://apim-mw-aot-dev.azure-api.net/api/people-management/departments/%7bdepartmentId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industryxdevhub.accenture.com/assetdetails/45" TargetMode="External"/><Relationship Id="rId31" Type="http://schemas.openxmlformats.org/officeDocument/2006/relationships/hyperlink" Target="https://apim-mw-aot-dev.azure-api.net/api/people-management/roles/%7broleId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app.getpostman.com/app/download/win64" TargetMode="External"/><Relationship Id="rId22" Type="http://schemas.openxmlformats.org/officeDocument/2006/relationships/hyperlink" Target="https://apim-mw-aot-dev.azure-api.net/api/people-management/roles/%7broleId%7d/validateDeletion" TargetMode="External"/><Relationship Id="rId27" Type="http://schemas.openxmlformats.org/officeDocument/2006/relationships/hyperlink" Target="https://apim-mw-aot-dev.azure-api.net/api/people-management/users/bytoken" TargetMode="External"/><Relationship Id="rId30" Type="http://schemas.openxmlformats.org/officeDocument/2006/relationships/hyperlink" Target="https://apim-mw-aot-dev.azure-api.net/api/people-management/roles" TargetMode="External"/><Relationship Id="rId35" Type="http://schemas.openxmlformats.org/officeDocument/2006/relationships/hyperlink" Target="https://apim-mw-aot-dev.azure-api.net/api/people-management/roles/byDepartment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hyperlink" Target="https://industryxdevhub.accenture.com/assetdetails/64" TargetMode="External"/><Relationship Id="rId25" Type="http://schemas.openxmlformats.org/officeDocument/2006/relationships/hyperlink" Target="https://apim-mw-aot-dev.azure-api.net/api/people-management/users" TargetMode="External"/><Relationship Id="rId33" Type="http://schemas.openxmlformats.org/officeDocument/2006/relationships/hyperlink" Target="https://apim-mw-aot-dev.azure-api.net/api/people-management/departments" TargetMode="External"/><Relationship Id="rId38" Type="http://schemas.openxmlformats.org/officeDocument/2006/relationships/hyperlink" Target="http://10.240.0.8:5000/azurewebpubsub/sendmessag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forms.office.com/r/VzvB13HvFE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ward.r.olson\AppData\Roaming\Microsoft\Templates\Doc_Team_Styles_Template_FY2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9556F22DCA2405FA425EC7623547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D3CABC-84EB-4AFB-9430-D5E406A85445}"/>
      </w:docPartPr>
      <w:docPartBody>
        <w:p w:rsidR="00EF6DA2" w:rsidRDefault="00020045" w:rsidP="00020045">
          <w:pPr>
            <w:pStyle w:val="79556F22DCA2405FA425EC762354743C"/>
          </w:pPr>
          <w:r w:rsidRPr="00932405">
            <w:rPr>
              <w:rStyle w:val="PlaceholderText"/>
            </w:rPr>
            <w:t>[Release]</w:t>
          </w:r>
        </w:p>
      </w:docPartBody>
    </w:docPart>
    <w:docPart>
      <w:docPartPr>
        <w:name w:val="E76545AFC2CE46199B89EBABC2ADB4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E7CB3E-1856-4228-97F0-A894FD69D4E8}"/>
      </w:docPartPr>
      <w:docPartBody>
        <w:p w:rsidR="000B5851" w:rsidRDefault="00F26AE1">
          <w:r w:rsidRPr="002F57C7">
            <w:rPr>
              <w:rStyle w:val="PlaceholderText"/>
            </w:rPr>
            <w:t>[Label]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045"/>
    <w:rsid w:val="00020045"/>
    <w:rsid w:val="00043D5E"/>
    <w:rsid w:val="0008490A"/>
    <w:rsid w:val="000B5851"/>
    <w:rsid w:val="000D7A1D"/>
    <w:rsid w:val="00131FDD"/>
    <w:rsid w:val="001346B7"/>
    <w:rsid w:val="00142E86"/>
    <w:rsid w:val="0015710E"/>
    <w:rsid w:val="001A5DEA"/>
    <w:rsid w:val="001B4287"/>
    <w:rsid w:val="00211A7F"/>
    <w:rsid w:val="00237756"/>
    <w:rsid w:val="00246A4C"/>
    <w:rsid w:val="00252469"/>
    <w:rsid w:val="00283AA5"/>
    <w:rsid w:val="002A5DDF"/>
    <w:rsid w:val="002A7121"/>
    <w:rsid w:val="003868D9"/>
    <w:rsid w:val="003F272F"/>
    <w:rsid w:val="00442B3F"/>
    <w:rsid w:val="004B39F7"/>
    <w:rsid w:val="004C5BBE"/>
    <w:rsid w:val="004F41F3"/>
    <w:rsid w:val="00547852"/>
    <w:rsid w:val="00595D29"/>
    <w:rsid w:val="005D311C"/>
    <w:rsid w:val="005D6E37"/>
    <w:rsid w:val="0060540B"/>
    <w:rsid w:val="00624C79"/>
    <w:rsid w:val="0066274B"/>
    <w:rsid w:val="006E15FD"/>
    <w:rsid w:val="00707712"/>
    <w:rsid w:val="00713775"/>
    <w:rsid w:val="007B6F5D"/>
    <w:rsid w:val="007B7290"/>
    <w:rsid w:val="00840990"/>
    <w:rsid w:val="00844ECC"/>
    <w:rsid w:val="0086258D"/>
    <w:rsid w:val="009206AD"/>
    <w:rsid w:val="00947F52"/>
    <w:rsid w:val="009637B0"/>
    <w:rsid w:val="00963F5D"/>
    <w:rsid w:val="009D2D97"/>
    <w:rsid w:val="00B944FB"/>
    <w:rsid w:val="00C11A34"/>
    <w:rsid w:val="00C43165"/>
    <w:rsid w:val="00C86F9C"/>
    <w:rsid w:val="00C95F45"/>
    <w:rsid w:val="00CB466A"/>
    <w:rsid w:val="00CC2160"/>
    <w:rsid w:val="00CC73E0"/>
    <w:rsid w:val="00CE0728"/>
    <w:rsid w:val="00D63AB2"/>
    <w:rsid w:val="00D7371E"/>
    <w:rsid w:val="00D80ACC"/>
    <w:rsid w:val="00DE699B"/>
    <w:rsid w:val="00E713F8"/>
    <w:rsid w:val="00E82D0E"/>
    <w:rsid w:val="00EB4A0C"/>
    <w:rsid w:val="00EF6DA2"/>
    <w:rsid w:val="00F137CD"/>
    <w:rsid w:val="00F26AE1"/>
    <w:rsid w:val="00F369CA"/>
    <w:rsid w:val="00F47EFB"/>
    <w:rsid w:val="00FA5950"/>
    <w:rsid w:val="00FE4E0A"/>
    <w:rsid w:val="00FF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26AE1"/>
    <w:rPr>
      <w:color w:val="808080"/>
    </w:rPr>
  </w:style>
  <w:style w:type="paragraph" w:customStyle="1" w:styleId="79556F22DCA2405FA425EC762354743C">
    <w:name w:val="79556F22DCA2405FA425EC762354743C"/>
    <w:rsid w:val="000200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73688AD9BE9A47B93699F9949B9EB4" ma:contentTypeVersion="0" ma:contentTypeDescription="Create a new document." ma:contentTypeScope="" ma:versionID="a72ca5d8c8a658b9b803ea72f74b095c">
  <xsd:schema xmlns:xsd="http://www.w3.org/2001/XMLSchema" xmlns:xs="http://www.w3.org/2001/XMLSchema" xmlns:p="http://schemas.microsoft.com/office/2006/metadata/properties" xmlns:ns2="c4bbe816-f9b7-401b-8d8f-485022adc0f2" targetNamespace="http://schemas.microsoft.com/office/2006/metadata/properties" ma:root="true" ma:fieldsID="2fccee2f1ed3ca8bc0af79f9f3418e4d" ns2:_="">
    <xsd:import namespace="c4bbe816-f9b7-401b-8d8f-485022adc0f2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bbe816-f9b7-401b-8d8f-485022adc0f2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description="" ma:hidden="true" ma:list="{1730798d-bdbf-406e-b5cc-88b88fc2a5ea}" ma:internalName="TaxCatchAll" ma:showField="CatchAllData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description="" ma:hidden="true" ma:list="{1730798d-bdbf-406e-b5cc-88b88fc2a5ea}" ma:internalName="TaxCatchAllLabel" ma:readOnly="true" ma:showField="CatchAllDataLabel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bbe816-f9b7-401b-8d8f-485022adc0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7B0D56-E309-41EB-B5E7-40291C45CA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bbe816-f9b7-401b-8d8f-485022adc0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A7E71F-4E5F-46F5-A1D8-E6F33CC5CB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CBBDC31-99FC-4769-8A7F-2B7DFB67FB31}">
  <ds:schemaRefs>
    <ds:schemaRef ds:uri="http://schemas.microsoft.com/office/2006/metadata/properties"/>
    <ds:schemaRef ds:uri="http://schemas.microsoft.com/office/infopath/2007/PartnerControls"/>
    <ds:schemaRef ds:uri="c4bbe816-f9b7-401b-8d8f-485022adc0f2"/>
    <ds:schemaRef ds:uri="81909fe3-6ae3-4e8c-8389-1cd7b8cbfe53"/>
  </ds:schemaRefs>
</ds:datastoreItem>
</file>

<file path=customXml/itemProps4.xml><?xml version="1.0" encoding="utf-8"?>
<ds:datastoreItem xmlns:ds="http://schemas.openxmlformats.org/officeDocument/2006/customXml" ds:itemID="{3E8EC3C1-1F89-4C30-A61A-888FA416CAA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Doc_Team_Styles_Template_FY25.dotx</Template>
  <TotalTime>2759</TotalTime>
  <Pages>4</Pages>
  <Words>12877</Words>
  <Characters>73399</Characters>
  <Application>Microsoft Office Word</Application>
  <DocSecurity>0</DocSecurity>
  <Lines>611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AOT PM API Reference</vt:lpstr>
    </vt:vector>
  </TitlesOfParts>
  <Company/>
  <LinksUpToDate>false</LinksUpToDate>
  <CharactersWithSpaces>86104</CharactersWithSpaces>
  <SharedDoc>false</SharedDoc>
  <HLinks>
    <vt:vector size="432" baseType="variant">
      <vt:variant>
        <vt:i4>1441794</vt:i4>
      </vt:variant>
      <vt:variant>
        <vt:i4>348</vt:i4>
      </vt:variant>
      <vt:variant>
        <vt:i4>0</vt:i4>
      </vt:variant>
      <vt:variant>
        <vt:i4>5</vt:i4>
      </vt:variant>
      <vt:variant>
        <vt:lpwstr>http://10.240.0.8:5000/azurewebpubsub/sendmessage</vt:lpwstr>
      </vt:variant>
      <vt:variant>
        <vt:lpwstr/>
      </vt:variant>
      <vt:variant>
        <vt:i4>3407931</vt:i4>
      </vt:variant>
      <vt:variant>
        <vt:i4>345</vt:i4>
      </vt:variant>
      <vt:variant>
        <vt:i4>0</vt:i4>
      </vt:variant>
      <vt:variant>
        <vt:i4>5</vt:i4>
      </vt:variant>
      <vt:variant>
        <vt:lpwstr>http://10.240.0.4:5000/CogniteBasedDataPermissions/InsightPermissionChanges</vt:lpwstr>
      </vt:variant>
      <vt:variant>
        <vt:lpwstr/>
      </vt:variant>
      <vt:variant>
        <vt:i4>3735613</vt:i4>
      </vt:variant>
      <vt:variant>
        <vt:i4>342</vt:i4>
      </vt:variant>
      <vt:variant>
        <vt:i4>0</vt:i4>
      </vt:variant>
      <vt:variant>
        <vt:i4>5</vt:i4>
      </vt:variant>
      <vt:variant>
        <vt:lpwstr>http://10.240.0.4:5000/CogniteBasedDataPermissions/ActionPermissionChanges</vt:lpwstr>
      </vt:variant>
      <vt:variant>
        <vt:lpwstr/>
      </vt:variant>
      <vt:variant>
        <vt:i4>6291516</vt:i4>
      </vt:variant>
      <vt:variant>
        <vt:i4>339</vt:i4>
      </vt:variant>
      <vt:variant>
        <vt:i4>0</vt:i4>
      </vt:variant>
      <vt:variant>
        <vt:i4>5</vt:i4>
      </vt:variant>
      <vt:variant>
        <vt:lpwstr>http://10.240.0.4:5000/CogniteBasedDataPermissions/KPIPermissionChanges/KPI</vt:lpwstr>
      </vt:variant>
      <vt:variant>
        <vt:lpwstr/>
      </vt:variant>
      <vt:variant>
        <vt:i4>7733364</vt:i4>
      </vt:variant>
      <vt:variant>
        <vt:i4>336</vt:i4>
      </vt:variant>
      <vt:variant>
        <vt:i4>0</vt:i4>
      </vt:variant>
      <vt:variant>
        <vt:i4>5</vt:i4>
      </vt:variant>
      <vt:variant>
        <vt:lpwstr>https://apim-mw-aot-dev.azure-api.net/api/people-management/roles/%7broleId</vt:lpwstr>
      </vt:variant>
      <vt:variant>
        <vt:lpwstr/>
      </vt:variant>
      <vt:variant>
        <vt:i4>6684772</vt:i4>
      </vt:variant>
      <vt:variant>
        <vt:i4>333</vt:i4>
      </vt:variant>
      <vt:variant>
        <vt:i4>0</vt:i4>
      </vt:variant>
      <vt:variant>
        <vt:i4>5</vt:i4>
      </vt:variant>
      <vt:variant>
        <vt:lpwstr>https://apim-mw-aot-dev.azure-api.net/api/people-management/departments/%7bdepartmentId</vt:lpwstr>
      </vt:variant>
      <vt:variant>
        <vt:lpwstr/>
      </vt:variant>
      <vt:variant>
        <vt:i4>3014718</vt:i4>
      </vt:variant>
      <vt:variant>
        <vt:i4>330</vt:i4>
      </vt:variant>
      <vt:variant>
        <vt:i4>0</vt:i4>
      </vt:variant>
      <vt:variant>
        <vt:i4>5</vt:i4>
      </vt:variant>
      <vt:variant>
        <vt:lpwstr>https://apim-mw-aot-dev.azure-api.net/api/people-management/roles/byDepartment</vt:lpwstr>
      </vt:variant>
      <vt:variant>
        <vt:lpwstr/>
      </vt:variant>
      <vt:variant>
        <vt:i4>7471153</vt:i4>
      </vt:variant>
      <vt:variant>
        <vt:i4>327</vt:i4>
      </vt:variant>
      <vt:variant>
        <vt:i4>0</vt:i4>
      </vt:variant>
      <vt:variant>
        <vt:i4>5</vt:i4>
      </vt:variant>
      <vt:variant>
        <vt:lpwstr>https://apim-mw-aot-dev.azure-api.net/api/people-management/departments</vt:lpwstr>
      </vt:variant>
      <vt:variant>
        <vt:lpwstr/>
      </vt:variant>
      <vt:variant>
        <vt:i4>7471153</vt:i4>
      </vt:variant>
      <vt:variant>
        <vt:i4>324</vt:i4>
      </vt:variant>
      <vt:variant>
        <vt:i4>0</vt:i4>
      </vt:variant>
      <vt:variant>
        <vt:i4>5</vt:i4>
      </vt:variant>
      <vt:variant>
        <vt:lpwstr>https://apim-mw-aot-dev.azure-api.net/api/people-management/departments</vt:lpwstr>
      </vt:variant>
      <vt:variant>
        <vt:lpwstr/>
      </vt:variant>
      <vt:variant>
        <vt:i4>5111883</vt:i4>
      </vt:variant>
      <vt:variant>
        <vt:i4>321</vt:i4>
      </vt:variant>
      <vt:variant>
        <vt:i4>0</vt:i4>
      </vt:variant>
      <vt:variant>
        <vt:i4>5</vt:i4>
      </vt:variant>
      <vt:variant>
        <vt:lpwstr>https://apim-mw-aot-dev.azure-api.net/api/people-management/roles/byUser</vt:lpwstr>
      </vt:variant>
      <vt:variant>
        <vt:lpwstr/>
      </vt:variant>
      <vt:variant>
        <vt:i4>7733364</vt:i4>
      </vt:variant>
      <vt:variant>
        <vt:i4>318</vt:i4>
      </vt:variant>
      <vt:variant>
        <vt:i4>0</vt:i4>
      </vt:variant>
      <vt:variant>
        <vt:i4>5</vt:i4>
      </vt:variant>
      <vt:variant>
        <vt:lpwstr>https://apim-mw-aot-dev.azure-api.net/api/people-management/roles/%7broleId</vt:lpwstr>
      </vt:variant>
      <vt:variant>
        <vt:lpwstr/>
      </vt:variant>
      <vt:variant>
        <vt:i4>1638474</vt:i4>
      </vt:variant>
      <vt:variant>
        <vt:i4>315</vt:i4>
      </vt:variant>
      <vt:variant>
        <vt:i4>0</vt:i4>
      </vt:variant>
      <vt:variant>
        <vt:i4>5</vt:i4>
      </vt:variant>
      <vt:variant>
        <vt:lpwstr>https://apim-mw-aot-dev.azure-api.net/api/people-management/roles</vt:lpwstr>
      </vt:variant>
      <vt:variant>
        <vt:lpwstr/>
      </vt:variant>
      <vt:variant>
        <vt:i4>5111883</vt:i4>
      </vt:variant>
      <vt:variant>
        <vt:i4>312</vt:i4>
      </vt:variant>
      <vt:variant>
        <vt:i4>0</vt:i4>
      </vt:variant>
      <vt:variant>
        <vt:i4>5</vt:i4>
      </vt:variant>
      <vt:variant>
        <vt:lpwstr>https://apim-mw-aot-dev.azure-api.net/api/people-management/users/byRoles</vt:lpwstr>
      </vt:variant>
      <vt:variant>
        <vt:lpwstr/>
      </vt:variant>
      <vt:variant>
        <vt:i4>5111883</vt:i4>
      </vt:variant>
      <vt:variant>
        <vt:i4>309</vt:i4>
      </vt:variant>
      <vt:variant>
        <vt:i4>0</vt:i4>
      </vt:variant>
      <vt:variant>
        <vt:i4>5</vt:i4>
      </vt:variant>
      <vt:variant>
        <vt:lpwstr>https://apim-mw-aot-dev.azure-api.net/api/people-management/users/byRoles</vt:lpwstr>
      </vt:variant>
      <vt:variant>
        <vt:lpwstr/>
      </vt:variant>
      <vt:variant>
        <vt:i4>5111882</vt:i4>
      </vt:variant>
      <vt:variant>
        <vt:i4>306</vt:i4>
      </vt:variant>
      <vt:variant>
        <vt:i4>0</vt:i4>
      </vt:variant>
      <vt:variant>
        <vt:i4>5</vt:i4>
      </vt:variant>
      <vt:variant>
        <vt:lpwstr>https://apim-mw-aot-dev.azure-api.net/api/people-management/users/bytoken</vt:lpwstr>
      </vt:variant>
      <vt:variant>
        <vt:lpwstr/>
      </vt:variant>
      <vt:variant>
        <vt:i4>1179716</vt:i4>
      </vt:variant>
      <vt:variant>
        <vt:i4>303</vt:i4>
      </vt:variant>
      <vt:variant>
        <vt:i4>0</vt:i4>
      </vt:variant>
      <vt:variant>
        <vt:i4>5</vt:i4>
      </vt:variant>
      <vt:variant>
        <vt:lpwstr>https://apim-mw-aot-dev.azure-api.net/api/people-management/users</vt:lpwstr>
      </vt:variant>
      <vt:variant>
        <vt:lpwstr/>
      </vt:variant>
      <vt:variant>
        <vt:i4>1179716</vt:i4>
      </vt:variant>
      <vt:variant>
        <vt:i4>300</vt:i4>
      </vt:variant>
      <vt:variant>
        <vt:i4>0</vt:i4>
      </vt:variant>
      <vt:variant>
        <vt:i4>5</vt:i4>
      </vt:variant>
      <vt:variant>
        <vt:lpwstr>https://apim-mw-aot-dev.azure-api.net/api/people-management/users</vt:lpwstr>
      </vt:variant>
      <vt:variant>
        <vt:lpwstr/>
      </vt:variant>
      <vt:variant>
        <vt:i4>4325446</vt:i4>
      </vt:variant>
      <vt:variant>
        <vt:i4>297</vt:i4>
      </vt:variant>
      <vt:variant>
        <vt:i4>0</vt:i4>
      </vt:variant>
      <vt:variant>
        <vt:i4>5</vt:i4>
      </vt:variant>
      <vt:variant>
        <vt:lpwstr>https://apim-mw-aot-dev.azure-api.net/api/people-management/users/search</vt:lpwstr>
      </vt:variant>
      <vt:variant>
        <vt:lpwstr/>
      </vt:variant>
      <vt:variant>
        <vt:i4>1441812</vt:i4>
      </vt:variant>
      <vt:variant>
        <vt:i4>294</vt:i4>
      </vt:variant>
      <vt:variant>
        <vt:i4>0</vt:i4>
      </vt:variant>
      <vt:variant>
        <vt:i4>5</vt:i4>
      </vt:variant>
      <vt:variant>
        <vt:lpwstr>https://apim-mw-aot-dev.azure-api.net/api/people-management/groups/search</vt:lpwstr>
      </vt:variant>
      <vt:variant>
        <vt:lpwstr/>
      </vt:variant>
      <vt:variant>
        <vt:i4>3014765</vt:i4>
      </vt:variant>
      <vt:variant>
        <vt:i4>291</vt:i4>
      </vt:variant>
      <vt:variant>
        <vt:i4>0</vt:i4>
      </vt:variant>
      <vt:variant>
        <vt:i4>5</vt:i4>
      </vt:variant>
      <vt:variant>
        <vt:lpwstr>https://apim-mw-aot-dev.azure-api.net/api/people-management/roles/%7broleId%7d/validateDeletion</vt:lpwstr>
      </vt:variant>
      <vt:variant>
        <vt:lpwstr/>
      </vt:variant>
      <vt:variant>
        <vt:i4>1638474</vt:i4>
      </vt:variant>
      <vt:variant>
        <vt:i4>288</vt:i4>
      </vt:variant>
      <vt:variant>
        <vt:i4>0</vt:i4>
      </vt:variant>
      <vt:variant>
        <vt:i4>5</vt:i4>
      </vt:variant>
      <vt:variant>
        <vt:lpwstr>https://apim-mw-aot-dev.azure-api.net/api/people-management/roles</vt:lpwstr>
      </vt:variant>
      <vt:variant>
        <vt:lpwstr/>
      </vt:variant>
      <vt:variant>
        <vt:i4>3866733</vt:i4>
      </vt:variant>
      <vt:variant>
        <vt:i4>285</vt:i4>
      </vt:variant>
      <vt:variant>
        <vt:i4>0</vt:i4>
      </vt:variant>
      <vt:variant>
        <vt:i4>5</vt:i4>
      </vt:variant>
      <vt:variant>
        <vt:lpwstr>https://www.epochconverter.com/</vt:lpwstr>
      </vt:variant>
      <vt:variant>
        <vt:lpwstr/>
      </vt:variant>
      <vt:variant>
        <vt:i4>524296</vt:i4>
      </vt:variant>
      <vt:variant>
        <vt:i4>282</vt:i4>
      </vt:variant>
      <vt:variant>
        <vt:i4>0</vt:i4>
      </vt:variant>
      <vt:variant>
        <vt:i4>5</vt:i4>
      </vt:variant>
      <vt:variant>
        <vt:lpwstr>https://industryxdevhub.accenture.com/assetdetails/45</vt:lpwstr>
      </vt:variant>
      <vt:variant>
        <vt:lpwstr/>
      </vt:variant>
      <vt:variant>
        <vt:i4>3866704</vt:i4>
      </vt:variant>
      <vt:variant>
        <vt:i4>279</vt:i4>
      </vt:variant>
      <vt:variant>
        <vt:i4>0</vt:i4>
      </vt:variant>
      <vt:variant>
        <vt:i4>5</vt:i4>
      </vt:variant>
      <vt:variant>
        <vt:lpwstr>https://industryxdevhub.accenture.com/asset-home;search_text=aot</vt:lpwstr>
      </vt:variant>
      <vt:variant>
        <vt:lpwstr/>
      </vt:variant>
      <vt:variant>
        <vt:i4>655368</vt:i4>
      </vt:variant>
      <vt:variant>
        <vt:i4>276</vt:i4>
      </vt:variant>
      <vt:variant>
        <vt:i4>0</vt:i4>
      </vt:variant>
      <vt:variant>
        <vt:i4>5</vt:i4>
      </vt:variant>
      <vt:variant>
        <vt:lpwstr>https://industryxdevhub.accenture.com/assetdetails/64</vt:lpwstr>
      </vt:variant>
      <vt:variant>
        <vt:lpwstr/>
      </vt:variant>
      <vt:variant>
        <vt:i4>655407</vt:i4>
      </vt:variant>
      <vt:variant>
        <vt:i4>273</vt:i4>
      </vt:variant>
      <vt:variant>
        <vt:i4>0</vt:i4>
      </vt:variant>
      <vt:variant>
        <vt:i4>5</vt:i4>
      </vt:variant>
      <vt:variant>
        <vt:lpwstr>mailto:rishabh.b.joshi@accenture.com</vt:lpwstr>
      </vt:variant>
      <vt:variant>
        <vt:lpwstr/>
      </vt:variant>
      <vt:variant>
        <vt:i4>5046324</vt:i4>
      </vt:variant>
      <vt:variant>
        <vt:i4>270</vt:i4>
      </vt:variant>
      <vt:variant>
        <vt:i4>0</vt:i4>
      </vt:variant>
      <vt:variant>
        <vt:i4>5</vt:i4>
      </vt:variant>
      <vt:variant>
        <vt:lpwstr>mailto:digvijay.gautam@accenture.com</vt:lpwstr>
      </vt:variant>
      <vt:variant>
        <vt:lpwstr/>
      </vt:variant>
      <vt:variant>
        <vt:i4>5963802</vt:i4>
      </vt:variant>
      <vt:variant>
        <vt:i4>267</vt:i4>
      </vt:variant>
      <vt:variant>
        <vt:i4>0</vt:i4>
      </vt:variant>
      <vt:variant>
        <vt:i4>5</vt:i4>
      </vt:variant>
      <vt:variant>
        <vt:lpwstr>https://app.getpostman.com/app/download/win64</vt:lpwstr>
      </vt:variant>
      <vt:variant>
        <vt:lpwstr/>
      </vt:variant>
      <vt:variant>
        <vt:i4>1572915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_Toc153965765</vt:lpwstr>
      </vt:variant>
      <vt:variant>
        <vt:i4>1572915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_Toc153965764</vt:lpwstr>
      </vt:variant>
      <vt:variant>
        <vt:i4>1572915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_Toc153965763</vt:lpwstr>
      </vt:variant>
      <vt:variant>
        <vt:i4>1572915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_Toc153965762</vt:lpwstr>
      </vt:variant>
      <vt:variant>
        <vt:i4>1572915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_Toc153965761</vt:lpwstr>
      </vt:variant>
      <vt:variant>
        <vt:i4>1572915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_Toc153965760</vt:lpwstr>
      </vt:variant>
      <vt:variant>
        <vt:i4>1769523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_Toc153965759</vt:lpwstr>
      </vt:variant>
      <vt:variant>
        <vt:i4>1769523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_Toc153965758</vt:lpwstr>
      </vt:variant>
      <vt:variant>
        <vt:i4>1769523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_Toc153965757</vt:lpwstr>
      </vt:variant>
      <vt:variant>
        <vt:i4>1769523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_Toc153965756</vt:lpwstr>
      </vt:variant>
      <vt:variant>
        <vt:i4>1769523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_Toc153965755</vt:lpwstr>
      </vt:variant>
      <vt:variant>
        <vt:i4>1769523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_Toc153965754</vt:lpwstr>
      </vt:variant>
      <vt:variant>
        <vt:i4>1769523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_Toc153965753</vt:lpwstr>
      </vt:variant>
      <vt:variant>
        <vt:i4>1769523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_Toc153965752</vt:lpwstr>
      </vt:variant>
      <vt:variant>
        <vt:i4>1769523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_Toc153965751</vt:lpwstr>
      </vt:variant>
      <vt:variant>
        <vt:i4>1769523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_Toc153965750</vt:lpwstr>
      </vt:variant>
      <vt:variant>
        <vt:i4>1703987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_Toc153965749</vt:lpwstr>
      </vt:variant>
      <vt:variant>
        <vt:i4>1703987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_Toc153965748</vt:lpwstr>
      </vt:variant>
      <vt:variant>
        <vt:i4>1703987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_Toc153965747</vt:lpwstr>
      </vt:variant>
      <vt:variant>
        <vt:i4>1703987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_Toc153965746</vt:lpwstr>
      </vt:variant>
      <vt:variant>
        <vt:i4>1703987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_Toc153965745</vt:lpwstr>
      </vt:variant>
      <vt:variant>
        <vt:i4>1703987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_Toc153965744</vt:lpwstr>
      </vt:variant>
      <vt:variant>
        <vt:i4>1703987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_Toc153965743</vt:lpwstr>
      </vt:variant>
      <vt:variant>
        <vt:i4>1703987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_Toc153965742</vt:lpwstr>
      </vt:variant>
      <vt:variant>
        <vt:i4>1703987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_Toc153965741</vt:lpwstr>
      </vt:variant>
      <vt:variant>
        <vt:i4>1703987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_Toc153965740</vt:lpwstr>
      </vt:variant>
      <vt:variant>
        <vt:i4>1900595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_Toc153965739</vt:lpwstr>
      </vt:variant>
      <vt:variant>
        <vt:i4>1900595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_Toc153965738</vt:lpwstr>
      </vt:variant>
      <vt:variant>
        <vt:i4>1900595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_Toc153965737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_Toc153965736</vt:lpwstr>
      </vt:variant>
      <vt:variant>
        <vt:i4>1900595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_Toc153965735</vt:lpwstr>
      </vt:variant>
      <vt:variant>
        <vt:i4>1900595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_Toc153965734</vt:lpwstr>
      </vt:variant>
      <vt:variant>
        <vt:i4>1900595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_Toc153965733</vt:lpwstr>
      </vt:variant>
      <vt:variant>
        <vt:i4>1900595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_Toc153965732</vt:lpwstr>
      </vt:variant>
      <vt:variant>
        <vt:i4>1900595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_Toc153965731</vt:lpwstr>
      </vt:variant>
      <vt:variant>
        <vt:i4>1900595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_Toc153965730</vt:lpwstr>
      </vt:variant>
      <vt:variant>
        <vt:i4>1835059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_Toc153965729</vt:lpwstr>
      </vt:variant>
      <vt:variant>
        <vt:i4>1835059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_Toc153965728</vt:lpwstr>
      </vt:variant>
      <vt:variant>
        <vt:i4>1835059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_Toc153965727</vt:lpwstr>
      </vt:variant>
      <vt:variant>
        <vt:i4>1835059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_Toc153965726</vt:lpwstr>
      </vt:variant>
      <vt:variant>
        <vt:i4>1835059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_Toc153965725</vt:lpwstr>
      </vt:variant>
      <vt:variant>
        <vt:i4>1835059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_Toc153965724</vt:lpwstr>
      </vt:variant>
      <vt:variant>
        <vt:i4>1835059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_Toc153965723</vt:lpwstr>
      </vt:variant>
      <vt:variant>
        <vt:i4>1835059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_Toc153965722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AOT PM API Reference</dc:title>
  <dc:subject/>
  <dc:creator>Prathamesh Pingale, Snehanka</dc:creator>
  <cp:keywords/>
  <dc:description/>
  <cp:lastModifiedBy>Olson, Ed</cp:lastModifiedBy>
  <cp:revision>362</cp:revision>
  <cp:lastPrinted>2026-01-14T18:44:00Z</cp:lastPrinted>
  <dcterms:created xsi:type="dcterms:W3CDTF">2023-12-20T10:23:00Z</dcterms:created>
  <dcterms:modified xsi:type="dcterms:W3CDTF">2026-02-12T19:36:00Z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0x010100B073688AD9BE9A47B93699F9949B9EB4</vt:lpwstr>
  </property>
  <property fmtid="{D5CDD505-2E9C-101B-9397-08002B2CF9AE}" pid="3" name="Copied">
    <vt:bool>false</vt:bool>
  </property>
  <property fmtid="{D5CDD505-2E9C-101B-9397-08002B2CF9AE}" pid="4" name="Doc Version">
    <vt:lpwstr>2.0</vt:lpwstr>
  </property>
  <property fmtid="{D5CDD505-2E9C-101B-9397-08002B2CF9AE}" pid="5" name="Project Acronym">
    <vt:lpwstr>AOT</vt:lpwstr>
  </property>
  <property fmtid="{D5CDD505-2E9C-101B-9397-08002B2CF9AE}" pid="6" name="RFTrigger">
    <vt:lpwstr>No</vt:lpwstr>
  </property>
  <property fmtid="{D5CDD505-2E9C-101B-9397-08002B2CF9AE}" pid="7" name="docLang">
    <vt:lpwstr>en</vt:lpwstr>
  </property>
</Properties>
</file>