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956D8" w14:textId="65550AA6" w:rsidR="00CE1BEC" w:rsidRPr="00EC611E" w:rsidRDefault="002E5BFF" w:rsidP="00CE1BEC">
      <w:pPr>
        <w:jc w:val="center"/>
        <w:rPr>
          <w:rFonts w:cs="Arial"/>
          <w:b/>
          <w:bCs/>
          <w:sz w:val="36"/>
          <w:szCs w:val="44"/>
        </w:rPr>
      </w:pPr>
      <w:r>
        <w:rPr>
          <w:rFonts w:cs="Arial"/>
          <w:b/>
          <w:bCs/>
          <w:sz w:val="36"/>
          <w:szCs w:val="44"/>
        </w:rPr>
        <w:t>Accenture Operations Twin</w:t>
      </w:r>
    </w:p>
    <w:p w14:paraId="5227C033" w14:textId="1DE3C7F0" w:rsidR="004E2BBC" w:rsidRDefault="00CE1BEC" w:rsidP="004E2BBC">
      <w:pPr>
        <w:jc w:val="center"/>
        <w:rPr>
          <w:rFonts w:cs="Arial"/>
          <w:b/>
          <w:bCs/>
          <w:sz w:val="72"/>
          <w:szCs w:val="144"/>
        </w:rPr>
      </w:pPr>
      <w:r w:rsidRPr="00EC611E">
        <w:rPr>
          <w:rFonts w:cs="Arial"/>
          <w:b/>
          <w:bCs/>
          <w:sz w:val="72"/>
          <w:szCs w:val="144"/>
        </w:rPr>
        <w:t>Production Manager</w:t>
      </w:r>
      <w:r w:rsidR="0068208B">
        <w:rPr>
          <w:rFonts w:cs="Arial"/>
          <w:b/>
          <w:bCs/>
          <w:sz w:val="72"/>
          <w:szCs w:val="144"/>
        </w:rPr>
        <w:t xml:space="preserve"> Microservice</w:t>
      </w:r>
    </w:p>
    <w:p w14:paraId="2EFCF5DB" w14:textId="26FFD1E6" w:rsidR="00F50591" w:rsidRPr="00243C76" w:rsidRDefault="00FE33FD" w:rsidP="003101F4">
      <w:pPr>
        <w:pStyle w:val="DocumentType"/>
      </w:pPr>
      <w:r>
        <w:t>OVERVIEW</w:t>
      </w:r>
    </w:p>
    <w:p w14:paraId="15D1D259" w14:textId="0F24130E" w:rsidR="004E2BBC" w:rsidRDefault="004E2BBC" w:rsidP="004E2BBC">
      <w:pPr>
        <w:jc w:val="center"/>
        <w:rPr>
          <w:rFonts w:cs="Arial"/>
        </w:rPr>
      </w:pPr>
      <w:r>
        <w:rPr>
          <w:rFonts w:cs="Arial"/>
        </w:rPr>
        <w:t>Release Version:</w:t>
      </w:r>
      <w:r w:rsidR="004F4BC3">
        <w:rPr>
          <w:rFonts w:cs="Arial"/>
        </w:rPr>
        <w:t xml:space="preserve"> </w:t>
      </w:r>
      <w:sdt>
        <w:sdtPr>
          <w:rPr>
            <w:rFonts w:cs="Arial"/>
          </w:rPr>
          <w:alias w:val="Release"/>
          <w:tag w:val="Release"/>
          <w:id w:val="-1582060060"/>
          <w:placeholder>
            <w:docPart w:val="9D7038D980C44A6992E4F82B1F8C466B"/>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CA3BA379-79A3-4ECE-9981-98C9ABC2F0BD}"/>
          <w:text/>
        </w:sdtPr>
        <w:sdtContent>
          <w:r w:rsidR="00A6602D">
            <w:rPr>
              <w:rFonts w:cs="Arial"/>
            </w:rPr>
            <w:t>2.5</w:t>
          </w:r>
        </w:sdtContent>
      </w:sdt>
    </w:p>
    <w:p w14:paraId="79FB5DFA" w14:textId="77777777" w:rsidR="00456D85" w:rsidRPr="003E75C5" w:rsidRDefault="00456D85" w:rsidP="00E62052">
      <w:pPr>
        <w:jc w:val="left"/>
        <w:rPr>
          <w:rFonts w:cs="Arial"/>
          <w:b/>
          <w:bCs/>
          <w:color w:val="FFFFFF" w:themeColor="background1"/>
        </w:rPr>
      </w:pPr>
      <w:r w:rsidRPr="003E75C5">
        <w:rPr>
          <w:rFonts w:cs="Arial"/>
          <w:b/>
          <w:bCs/>
          <w:color w:val="FFFFFF" w:themeColor="background1"/>
        </w:rPr>
        <w:t xml:space="preserve">Metadata Table </w:t>
      </w:r>
    </w:p>
    <w:tbl>
      <w:tblPr>
        <w:tblW w:w="0" w:type="auto"/>
        <w:tblCellSpacing w:w="15" w:type="dxa"/>
        <w:tblLook w:val="04A0" w:firstRow="1" w:lastRow="0" w:firstColumn="1" w:lastColumn="0" w:noHBand="0" w:noVBand="1"/>
      </w:tblPr>
      <w:tblGrid>
        <w:gridCol w:w="2937"/>
        <w:gridCol w:w="3438"/>
      </w:tblGrid>
      <w:tr w:rsidR="00BD1505" w:rsidRPr="00BD1505" w14:paraId="35C6A674" w14:textId="77777777" w:rsidTr="005E6888">
        <w:trPr>
          <w:tblHeader/>
          <w:tblCellSpacing w:w="15" w:type="dxa"/>
        </w:trPr>
        <w:tc>
          <w:tcPr>
            <w:tcW w:w="0" w:type="auto"/>
            <w:tcMar>
              <w:top w:w="15" w:type="dxa"/>
              <w:left w:w="15" w:type="dxa"/>
              <w:bottom w:w="15" w:type="dxa"/>
              <w:right w:w="15" w:type="dxa"/>
            </w:tcMar>
            <w:hideMark/>
          </w:tcPr>
          <w:p w14:paraId="3B513B3A" w14:textId="77777777" w:rsidR="00456D85" w:rsidRPr="003E75C5" w:rsidRDefault="00456D85" w:rsidP="005E6888">
            <w:pPr>
              <w:spacing w:after="0"/>
              <w:jc w:val="left"/>
              <w:rPr>
                <w:rFonts w:cs="Arial"/>
                <w:b/>
                <w:bCs/>
                <w:color w:val="FFFFFF" w:themeColor="background1"/>
              </w:rPr>
            </w:pPr>
            <w:r w:rsidRPr="003E75C5">
              <w:rPr>
                <w:rFonts w:cs="Arial"/>
                <w:b/>
                <w:bCs/>
                <w:color w:val="FFFFFF" w:themeColor="background1"/>
              </w:rPr>
              <w:t>Field</w:t>
            </w:r>
          </w:p>
        </w:tc>
        <w:tc>
          <w:tcPr>
            <w:tcW w:w="0" w:type="auto"/>
            <w:tcMar>
              <w:top w:w="15" w:type="dxa"/>
              <w:left w:w="15" w:type="dxa"/>
              <w:bottom w:w="15" w:type="dxa"/>
              <w:right w:w="15" w:type="dxa"/>
            </w:tcMar>
            <w:hideMark/>
          </w:tcPr>
          <w:p w14:paraId="365A0034" w14:textId="77777777" w:rsidR="00456D85" w:rsidRPr="003E75C5" w:rsidRDefault="00456D85" w:rsidP="005E6888">
            <w:pPr>
              <w:spacing w:after="0"/>
              <w:jc w:val="left"/>
              <w:rPr>
                <w:rFonts w:cs="Arial"/>
                <w:b/>
                <w:bCs/>
                <w:color w:val="FFFFFF" w:themeColor="background1"/>
              </w:rPr>
            </w:pPr>
            <w:r w:rsidRPr="003E75C5">
              <w:rPr>
                <w:rFonts w:cs="Arial"/>
                <w:b/>
                <w:bCs/>
                <w:color w:val="FFFFFF" w:themeColor="background1"/>
              </w:rPr>
              <w:t>Value</w:t>
            </w:r>
          </w:p>
        </w:tc>
      </w:tr>
      <w:tr w:rsidR="00BD1505" w:rsidRPr="00BD1505" w14:paraId="69BCBFEA" w14:textId="77777777" w:rsidTr="005E6888">
        <w:trPr>
          <w:tblCellSpacing w:w="15" w:type="dxa"/>
        </w:trPr>
        <w:tc>
          <w:tcPr>
            <w:tcW w:w="0" w:type="auto"/>
            <w:tcMar>
              <w:top w:w="15" w:type="dxa"/>
              <w:left w:w="15" w:type="dxa"/>
              <w:bottom w:w="15" w:type="dxa"/>
              <w:right w:w="15" w:type="dxa"/>
            </w:tcMar>
            <w:hideMark/>
          </w:tcPr>
          <w:p w14:paraId="20EC88A2" w14:textId="77777777" w:rsidR="00456D85" w:rsidRPr="003E75C5" w:rsidRDefault="00456D85" w:rsidP="005E6888">
            <w:pPr>
              <w:spacing w:after="0"/>
              <w:jc w:val="left"/>
              <w:rPr>
                <w:rFonts w:cs="Arial"/>
                <w:color w:val="FFFFFF" w:themeColor="background1"/>
              </w:rPr>
            </w:pPr>
            <w:r w:rsidRPr="003E75C5">
              <w:rPr>
                <w:rFonts w:cs="Arial"/>
                <w:b/>
                <w:bCs/>
                <w:color w:val="FFFFFF" w:themeColor="background1"/>
              </w:rPr>
              <w:t>Asset / Solution Name</w:t>
            </w:r>
          </w:p>
        </w:tc>
        <w:tc>
          <w:tcPr>
            <w:tcW w:w="0" w:type="auto"/>
            <w:tcMar>
              <w:top w:w="15" w:type="dxa"/>
              <w:left w:w="15" w:type="dxa"/>
              <w:bottom w:w="15" w:type="dxa"/>
              <w:right w:w="15" w:type="dxa"/>
            </w:tcMar>
            <w:hideMark/>
          </w:tcPr>
          <w:p w14:paraId="2D42762F" w14:textId="77777777" w:rsidR="00456D85" w:rsidRPr="003E75C5" w:rsidRDefault="00456D85" w:rsidP="005E6888">
            <w:pPr>
              <w:spacing w:after="0"/>
              <w:jc w:val="left"/>
              <w:rPr>
                <w:rFonts w:cs="Arial"/>
                <w:color w:val="FFFFFF" w:themeColor="background1"/>
              </w:rPr>
            </w:pPr>
            <w:r w:rsidRPr="003E75C5">
              <w:rPr>
                <w:rFonts w:cs="Arial"/>
                <w:color w:val="FFFFFF" w:themeColor="background1"/>
              </w:rPr>
              <w:t>Accenture Operations Twin / AOT</w:t>
            </w:r>
          </w:p>
        </w:tc>
      </w:tr>
      <w:tr w:rsidR="00BD1505" w:rsidRPr="00BD1505" w14:paraId="7A15520E" w14:textId="77777777" w:rsidTr="005E6888">
        <w:trPr>
          <w:tblCellSpacing w:w="15" w:type="dxa"/>
        </w:trPr>
        <w:tc>
          <w:tcPr>
            <w:tcW w:w="0" w:type="auto"/>
            <w:tcMar>
              <w:top w:w="15" w:type="dxa"/>
              <w:left w:w="15" w:type="dxa"/>
              <w:bottom w:w="15" w:type="dxa"/>
              <w:right w:w="15" w:type="dxa"/>
            </w:tcMar>
            <w:hideMark/>
          </w:tcPr>
          <w:p w14:paraId="091B61DB" w14:textId="77777777" w:rsidR="00456D85" w:rsidRPr="003E75C5" w:rsidRDefault="00456D85" w:rsidP="005E6888">
            <w:pPr>
              <w:spacing w:after="0"/>
              <w:jc w:val="left"/>
              <w:rPr>
                <w:rFonts w:cs="Arial"/>
                <w:color w:val="FFFFFF" w:themeColor="background1"/>
              </w:rPr>
            </w:pPr>
            <w:r w:rsidRPr="003E75C5">
              <w:rPr>
                <w:rFonts w:cs="Arial"/>
                <w:b/>
                <w:bCs/>
                <w:color w:val="FFFFFF" w:themeColor="background1"/>
              </w:rPr>
              <w:t>Domain / Area</w:t>
            </w:r>
          </w:p>
        </w:tc>
        <w:tc>
          <w:tcPr>
            <w:tcW w:w="0" w:type="auto"/>
            <w:tcMar>
              <w:top w:w="15" w:type="dxa"/>
              <w:left w:w="15" w:type="dxa"/>
              <w:bottom w:w="15" w:type="dxa"/>
              <w:right w:w="15" w:type="dxa"/>
            </w:tcMar>
            <w:hideMark/>
          </w:tcPr>
          <w:p w14:paraId="7A85CCF8" w14:textId="42A52BA7" w:rsidR="00456D85" w:rsidRPr="003E75C5" w:rsidRDefault="00456D85" w:rsidP="005E6888">
            <w:pPr>
              <w:spacing w:after="0"/>
              <w:jc w:val="left"/>
              <w:rPr>
                <w:rFonts w:cs="Arial"/>
                <w:color w:val="FFFFFF" w:themeColor="background1"/>
              </w:rPr>
            </w:pPr>
            <w:r w:rsidRPr="003E75C5">
              <w:rPr>
                <w:rFonts w:cs="Arial"/>
                <w:color w:val="FFFFFF" w:themeColor="background1"/>
              </w:rPr>
              <w:t xml:space="preserve">Production Manager / </w:t>
            </w:r>
            <w:r w:rsidR="005D338B" w:rsidRPr="003E75C5">
              <w:rPr>
                <w:rFonts w:cs="Arial"/>
                <w:color w:val="FFFFFF" w:themeColor="background1"/>
              </w:rPr>
              <w:t>Microservice</w:t>
            </w:r>
          </w:p>
        </w:tc>
      </w:tr>
      <w:tr w:rsidR="00BD1505" w:rsidRPr="00BD1505" w14:paraId="5DF70ACA" w14:textId="77777777" w:rsidTr="005E6888">
        <w:trPr>
          <w:tblCellSpacing w:w="15" w:type="dxa"/>
        </w:trPr>
        <w:tc>
          <w:tcPr>
            <w:tcW w:w="0" w:type="auto"/>
            <w:tcMar>
              <w:top w:w="15" w:type="dxa"/>
              <w:left w:w="15" w:type="dxa"/>
              <w:bottom w:w="15" w:type="dxa"/>
              <w:right w:w="15" w:type="dxa"/>
            </w:tcMar>
            <w:hideMark/>
          </w:tcPr>
          <w:p w14:paraId="1EF9EEFB" w14:textId="77777777" w:rsidR="00456D85" w:rsidRPr="003E75C5" w:rsidRDefault="00456D85" w:rsidP="005E6888">
            <w:pPr>
              <w:spacing w:after="0"/>
              <w:jc w:val="left"/>
              <w:rPr>
                <w:rFonts w:cs="Arial"/>
                <w:color w:val="FFFFFF" w:themeColor="background1"/>
              </w:rPr>
            </w:pPr>
            <w:r w:rsidRPr="003E75C5">
              <w:rPr>
                <w:rFonts w:cs="Arial"/>
                <w:b/>
                <w:bCs/>
                <w:color w:val="FFFFFF" w:themeColor="background1"/>
              </w:rPr>
              <w:t>Owner (Team/Person)</w:t>
            </w:r>
          </w:p>
        </w:tc>
        <w:tc>
          <w:tcPr>
            <w:tcW w:w="0" w:type="auto"/>
            <w:tcMar>
              <w:top w:w="15" w:type="dxa"/>
              <w:left w:w="15" w:type="dxa"/>
              <w:bottom w:w="15" w:type="dxa"/>
              <w:right w:w="15" w:type="dxa"/>
            </w:tcMar>
            <w:hideMark/>
          </w:tcPr>
          <w:p w14:paraId="7551CB74" w14:textId="77777777" w:rsidR="00456D85" w:rsidRPr="003E75C5" w:rsidRDefault="00456D85" w:rsidP="005E6888">
            <w:pPr>
              <w:spacing w:after="0"/>
              <w:jc w:val="left"/>
              <w:rPr>
                <w:rFonts w:cs="Arial"/>
                <w:color w:val="FFFFFF" w:themeColor="background1"/>
              </w:rPr>
            </w:pPr>
            <w:r w:rsidRPr="003E75C5">
              <w:rPr>
                <w:rFonts w:cs="Arial"/>
                <w:color w:val="FFFFFF" w:themeColor="background1"/>
              </w:rPr>
              <w:t>Tournier, Florian</w:t>
            </w:r>
          </w:p>
        </w:tc>
      </w:tr>
      <w:tr w:rsidR="00BD1505" w:rsidRPr="00BD1505" w14:paraId="55682911" w14:textId="77777777" w:rsidTr="005E6888">
        <w:trPr>
          <w:tblCellSpacing w:w="15" w:type="dxa"/>
        </w:trPr>
        <w:tc>
          <w:tcPr>
            <w:tcW w:w="0" w:type="auto"/>
            <w:tcMar>
              <w:top w:w="15" w:type="dxa"/>
              <w:left w:w="15" w:type="dxa"/>
              <w:bottom w:w="15" w:type="dxa"/>
              <w:right w:w="15" w:type="dxa"/>
            </w:tcMar>
            <w:hideMark/>
          </w:tcPr>
          <w:p w14:paraId="6965C5B7" w14:textId="77777777" w:rsidR="00456D85" w:rsidRPr="003E75C5" w:rsidRDefault="00456D85" w:rsidP="005E6888">
            <w:pPr>
              <w:spacing w:after="0"/>
              <w:jc w:val="left"/>
              <w:rPr>
                <w:rFonts w:cs="Arial"/>
                <w:color w:val="FFFFFF" w:themeColor="background1"/>
              </w:rPr>
            </w:pPr>
            <w:r w:rsidRPr="003E75C5">
              <w:rPr>
                <w:rFonts w:cs="Arial"/>
                <w:b/>
                <w:bCs/>
                <w:color w:val="FFFFFF" w:themeColor="background1"/>
              </w:rPr>
              <w:t>Reviewers</w:t>
            </w:r>
          </w:p>
        </w:tc>
        <w:tc>
          <w:tcPr>
            <w:tcW w:w="0" w:type="auto"/>
            <w:tcMar>
              <w:top w:w="15" w:type="dxa"/>
              <w:left w:w="15" w:type="dxa"/>
              <w:bottom w:w="15" w:type="dxa"/>
              <w:right w:w="15" w:type="dxa"/>
            </w:tcMar>
            <w:hideMark/>
          </w:tcPr>
          <w:p w14:paraId="005EF1A0" w14:textId="0FA5909B" w:rsidR="00456D85" w:rsidRPr="003E75C5" w:rsidRDefault="006F1639" w:rsidP="005E6888">
            <w:pPr>
              <w:spacing w:after="0"/>
              <w:jc w:val="left"/>
              <w:rPr>
                <w:rFonts w:cs="Arial"/>
                <w:color w:val="FFFFFF" w:themeColor="background1"/>
              </w:rPr>
            </w:pPr>
            <w:r w:rsidRPr="003E75C5">
              <w:rPr>
                <w:rFonts w:cs="Arial"/>
                <w:color w:val="FFFFFF" w:themeColor="background1"/>
              </w:rPr>
              <w:t>Srivastava, Yash</w:t>
            </w:r>
            <w:r w:rsidR="00456D85" w:rsidRPr="003E75C5">
              <w:rPr>
                <w:rFonts w:cs="Arial"/>
                <w:color w:val="FFFFFF" w:themeColor="background1"/>
              </w:rPr>
              <w:t xml:space="preserve"> </w:t>
            </w:r>
          </w:p>
        </w:tc>
      </w:tr>
      <w:tr w:rsidR="00BD1505" w:rsidRPr="00BD1505" w14:paraId="72534854" w14:textId="77777777" w:rsidTr="005E6888">
        <w:trPr>
          <w:tblCellSpacing w:w="15" w:type="dxa"/>
        </w:trPr>
        <w:tc>
          <w:tcPr>
            <w:tcW w:w="0" w:type="auto"/>
            <w:tcMar>
              <w:top w:w="15" w:type="dxa"/>
              <w:left w:w="15" w:type="dxa"/>
              <w:bottom w:w="15" w:type="dxa"/>
              <w:right w:w="15" w:type="dxa"/>
            </w:tcMar>
            <w:hideMark/>
          </w:tcPr>
          <w:p w14:paraId="17FC55E2" w14:textId="77777777" w:rsidR="00456D85" w:rsidRPr="003E75C5" w:rsidRDefault="00456D85" w:rsidP="005E6888">
            <w:pPr>
              <w:spacing w:after="0"/>
              <w:jc w:val="left"/>
              <w:rPr>
                <w:rFonts w:cs="Arial"/>
                <w:color w:val="FFFFFF" w:themeColor="background1"/>
              </w:rPr>
            </w:pPr>
            <w:r w:rsidRPr="003E75C5">
              <w:rPr>
                <w:rFonts w:cs="Arial"/>
                <w:b/>
                <w:bCs/>
                <w:color w:val="FFFFFF" w:themeColor="background1"/>
              </w:rPr>
              <w:t>Status</w:t>
            </w:r>
          </w:p>
        </w:tc>
        <w:tc>
          <w:tcPr>
            <w:tcW w:w="0" w:type="auto"/>
            <w:tcMar>
              <w:top w:w="15" w:type="dxa"/>
              <w:left w:w="15" w:type="dxa"/>
              <w:bottom w:w="15" w:type="dxa"/>
              <w:right w:w="15" w:type="dxa"/>
            </w:tcMar>
            <w:hideMark/>
          </w:tcPr>
          <w:p w14:paraId="467785C2" w14:textId="77777777" w:rsidR="00456D85" w:rsidRPr="003E75C5" w:rsidRDefault="00456D85" w:rsidP="005E6888">
            <w:pPr>
              <w:spacing w:after="0"/>
              <w:jc w:val="left"/>
              <w:rPr>
                <w:rFonts w:cs="Arial"/>
                <w:color w:val="FFFFFF" w:themeColor="background1"/>
              </w:rPr>
            </w:pPr>
            <w:r w:rsidRPr="003E75C5">
              <w:rPr>
                <w:rFonts w:cs="Arial"/>
                <w:color w:val="FFFFFF" w:themeColor="background1"/>
              </w:rPr>
              <w:t>Draft / In Progress</w:t>
            </w:r>
          </w:p>
        </w:tc>
      </w:tr>
      <w:tr w:rsidR="00BD1505" w:rsidRPr="00BD1505" w14:paraId="544CA3DC" w14:textId="77777777" w:rsidTr="005E6888">
        <w:trPr>
          <w:tblCellSpacing w:w="15" w:type="dxa"/>
        </w:trPr>
        <w:tc>
          <w:tcPr>
            <w:tcW w:w="0" w:type="auto"/>
            <w:tcMar>
              <w:top w:w="15" w:type="dxa"/>
              <w:left w:w="15" w:type="dxa"/>
              <w:bottom w:w="15" w:type="dxa"/>
              <w:right w:w="15" w:type="dxa"/>
            </w:tcMar>
            <w:hideMark/>
          </w:tcPr>
          <w:p w14:paraId="000AAB17" w14:textId="77777777" w:rsidR="00456D85" w:rsidRPr="003E75C5" w:rsidRDefault="00456D85" w:rsidP="005E6888">
            <w:pPr>
              <w:spacing w:after="0"/>
              <w:jc w:val="left"/>
              <w:rPr>
                <w:rFonts w:cs="Arial"/>
                <w:color w:val="FFFFFF" w:themeColor="background1"/>
              </w:rPr>
            </w:pPr>
            <w:r w:rsidRPr="003E75C5">
              <w:rPr>
                <w:rFonts w:cs="Arial"/>
                <w:b/>
                <w:bCs/>
                <w:color w:val="FFFFFF" w:themeColor="background1"/>
              </w:rPr>
              <w:t>Confidentiality</w:t>
            </w:r>
          </w:p>
        </w:tc>
        <w:tc>
          <w:tcPr>
            <w:tcW w:w="0" w:type="auto"/>
            <w:tcMar>
              <w:top w:w="15" w:type="dxa"/>
              <w:left w:w="15" w:type="dxa"/>
              <w:bottom w:w="15" w:type="dxa"/>
              <w:right w:w="15" w:type="dxa"/>
            </w:tcMar>
            <w:hideMark/>
          </w:tcPr>
          <w:p w14:paraId="34524C7A" w14:textId="77777777" w:rsidR="00456D85" w:rsidRPr="003E75C5" w:rsidRDefault="00456D85" w:rsidP="005E6888">
            <w:pPr>
              <w:spacing w:after="0"/>
              <w:jc w:val="left"/>
              <w:rPr>
                <w:rFonts w:cs="Arial"/>
                <w:color w:val="FFFFFF" w:themeColor="background1"/>
              </w:rPr>
            </w:pPr>
            <w:r w:rsidRPr="003E75C5">
              <w:rPr>
                <w:rFonts w:cs="Arial"/>
                <w:color w:val="FFFFFF" w:themeColor="background1"/>
              </w:rPr>
              <w:t>Internal / Confidential</w:t>
            </w:r>
          </w:p>
        </w:tc>
      </w:tr>
      <w:tr w:rsidR="00BD1505" w:rsidRPr="00BD1505" w14:paraId="78754B54" w14:textId="77777777" w:rsidTr="005E6888">
        <w:trPr>
          <w:tblCellSpacing w:w="15" w:type="dxa"/>
        </w:trPr>
        <w:tc>
          <w:tcPr>
            <w:tcW w:w="0" w:type="auto"/>
            <w:tcMar>
              <w:top w:w="15" w:type="dxa"/>
              <w:left w:w="15" w:type="dxa"/>
              <w:bottom w:w="15" w:type="dxa"/>
              <w:right w:w="15" w:type="dxa"/>
            </w:tcMar>
            <w:hideMark/>
          </w:tcPr>
          <w:p w14:paraId="1B371799" w14:textId="77777777" w:rsidR="00456D85" w:rsidRPr="003E75C5" w:rsidRDefault="00456D85" w:rsidP="005E6888">
            <w:pPr>
              <w:spacing w:after="0"/>
              <w:jc w:val="left"/>
              <w:rPr>
                <w:rFonts w:cs="Arial"/>
                <w:color w:val="FFFFFF" w:themeColor="background1"/>
              </w:rPr>
            </w:pPr>
            <w:r w:rsidRPr="003E75C5">
              <w:rPr>
                <w:rFonts w:cs="Arial"/>
                <w:b/>
                <w:bCs/>
                <w:color w:val="FFFFFF" w:themeColor="background1"/>
              </w:rPr>
              <w:t>Source of Truth</w:t>
            </w:r>
          </w:p>
        </w:tc>
        <w:tc>
          <w:tcPr>
            <w:tcW w:w="0" w:type="auto"/>
            <w:tcMar>
              <w:top w:w="15" w:type="dxa"/>
              <w:left w:w="15" w:type="dxa"/>
              <w:bottom w:w="15" w:type="dxa"/>
              <w:right w:w="15" w:type="dxa"/>
            </w:tcMar>
            <w:hideMark/>
          </w:tcPr>
          <w:p w14:paraId="2B9118E8" w14:textId="77777777" w:rsidR="00456D85" w:rsidRPr="003E75C5" w:rsidRDefault="00456D85" w:rsidP="005E6888">
            <w:pPr>
              <w:spacing w:after="0"/>
              <w:jc w:val="left"/>
              <w:rPr>
                <w:rFonts w:cs="Arial"/>
                <w:color w:val="FFFFFF" w:themeColor="background1"/>
              </w:rPr>
            </w:pPr>
            <w:hyperlink r:id="rId12" w:history="1">
              <w:r w:rsidRPr="003E75C5">
                <w:rPr>
                  <w:rStyle w:val="Hyperlink"/>
                  <w:rFonts w:cs="Arial"/>
                  <w:color w:val="FFFFFF" w:themeColor="background1"/>
                </w:rPr>
                <w:t>Summary - Overview</w:t>
              </w:r>
            </w:hyperlink>
          </w:p>
        </w:tc>
      </w:tr>
      <w:tr w:rsidR="00BD1505" w:rsidRPr="00BD1505" w14:paraId="7065C4BF" w14:textId="77777777" w:rsidTr="005E6888">
        <w:trPr>
          <w:tblCellSpacing w:w="15" w:type="dxa"/>
        </w:trPr>
        <w:tc>
          <w:tcPr>
            <w:tcW w:w="0" w:type="auto"/>
            <w:tcMar>
              <w:top w:w="15" w:type="dxa"/>
              <w:left w:w="15" w:type="dxa"/>
              <w:bottom w:w="15" w:type="dxa"/>
              <w:right w:w="15" w:type="dxa"/>
            </w:tcMar>
            <w:hideMark/>
          </w:tcPr>
          <w:p w14:paraId="46D7C78E" w14:textId="77777777" w:rsidR="00456D85" w:rsidRPr="003E75C5" w:rsidRDefault="00456D85" w:rsidP="005E6888">
            <w:pPr>
              <w:spacing w:after="0"/>
              <w:jc w:val="left"/>
              <w:rPr>
                <w:rFonts w:cs="Arial"/>
                <w:color w:val="FFFFFF" w:themeColor="background1"/>
              </w:rPr>
            </w:pPr>
            <w:r w:rsidRPr="003E75C5">
              <w:rPr>
                <w:rFonts w:cs="Arial"/>
                <w:b/>
                <w:bCs/>
                <w:color w:val="FFFFFF" w:themeColor="background1"/>
              </w:rPr>
              <w:t>Related Assets / Alternatives</w:t>
            </w:r>
          </w:p>
        </w:tc>
        <w:tc>
          <w:tcPr>
            <w:tcW w:w="0" w:type="auto"/>
            <w:tcMar>
              <w:top w:w="15" w:type="dxa"/>
              <w:left w:w="15" w:type="dxa"/>
              <w:bottom w:w="15" w:type="dxa"/>
              <w:right w:w="15" w:type="dxa"/>
            </w:tcMar>
          </w:tcPr>
          <w:p w14:paraId="5F0F7E1B" w14:textId="082C2154" w:rsidR="00456D85" w:rsidRPr="003E75C5" w:rsidRDefault="002E5BFF" w:rsidP="005E6888">
            <w:pPr>
              <w:spacing w:after="0"/>
              <w:jc w:val="left"/>
              <w:rPr>
                <w:rFonts w:cs="Arial"/>
                <w:color w:val="FFFFFF" w:themeColor="background1"/>
              </w:rPr>
            </w:pPr>
            <w:r w:rsidRPr="003E75C5">
              <w:rPr>
                <w:rFonts w:cs="Arial"/>
                <w:color w:val="FFFFFF" w:themeColor="background1"/>
              </w:rPr>
              <w:t>Azure</w:t>
            </w:r>
          </w:p>
        </w:tc>
      </w:tr>
    </w:tbl>
    <w:p w14:paraId="1C7B6F1D" w14:textId="77777777" w:rsidR="006962C9" w:rsidRDefault="006962C9" w:rsidP="006962C9">
      <w:pPr>
        <w:jc w:val="right"/>
        <w:rPr>
          <w:rFonts w:cs="Arial"/>
        </w:rPr>
        <w:sectPr w:rsidR="006962C9" w:rsidSect="002E5BFF">
          <w:headerReference w:type="even" r:id="rId13"/>
          <w:headerReference w:type="default" r:id="rId14"/>
          <w:footerReference w:type="even" r:id="rId15"/>
          <w:footerReference w:type="default" r:id="rId16"/>
          <w:headerReference w:type="first" r:id="rId17"/>
          <w:footerReference w:type="first" r:id="rId18"/>
          <w:pgSz w:w="12240" w:h="20160" w:code="5"/>
          <w:pgMar w:top="7200" w:right="1440" w:bottom="1440" w:left="1440" w:header="720" w:footer="720" w:gutter="0"/>
          <w:cols w:space="720"/>
          <w:docGrid w:linePitch="360"/>
        </w:sectPr>
      </w:pPr>
    </w:p>
    <w:p w14:paraId="7E85072D" w14:textId="6E9A3166" w:rsidR="004E33EB" w:rsidRPr="005E6888" w:rsidRDefault="004E33EB">
      <w:pPr>
        <w:rPr>
          <w:b/>
          <w:sz w:val="28"/>
          <w:szCs w:val="32"/>
        </w:rPr>
      </w:pPr>
      <w:r w:rsidRPr="005E6888">
        <w:rPr>
          <w:b/>
          <w:sz w:val="28"/>
          <w:szCs w:val="32"/>
        </w:rPr>
        <w:lastRenderedPageBreak/>
        <w:t>Contents</w:t>
      </w:r>
    </w:p>
    <w:p w14:paraId="4DDB7ED6" w14:textId="6BB31EA3" w:rsidR="005E6888" w:rsidRDefault="005E6888">
      <w:pPr>
        <w:pStyle w:val="TOC1"/>
        <w:tabs>
          <w:tab w:val="right" w:leader="dot" w:pos="9350"/>
        </w:tabs>
        <w:rPr>
          <w:rFonts w:asciiTheme="minorHAnsi" w:eastAsiaTheme="minorEastAsia" w:hAnsiTheme="minorHAnsi"/>
          <w:noProof/>
          <w:sz w:val="24"/>
          <w:szCs w:val="24"/>
          <w:lang w:val="en-IN" w:eastAsia="en-IN"/>
        </w:rPr>
      </w:pPr>
      <w:r>
        <w:fldChar w:fldCharType="begin"/>
      </w:r>
      <w:r>
        <w:instrText xml:space="preserve"> TOC \o "1-2" \h \z \u </w:instrText>
      </w:r>
      <w:r>
        <w:fldChar w:fldCharType="separate"/>
      </w:r>
      <w:hyperlink w:anchor="_Toc216884589" w:history="1">
        <w:r w:rsidRPr="00F8420F">
          <w:rPr>
            <w:rStyle w:val="Hyperlink"/>
            <w:noProof/>
          </w:rPr>
          <w:t>Introduction</w:t>
        </w:r>
        <w:r>
          <w:rPr>
            <w:noProof/>
            <w:webHidden/>
          </w:rPr>
          <w:tab/>
        </w:r>
        <w:r>
          <w:rPr>
            <w:noProof/>
            <w:webHidden/>
          </w:rPr>
          <w:fldChar w:fldCharType="begin"/>
        </w:r>
        <w:r>
          <w:rPr>
            <w:noProof/>
            <w:webHidden/>
          </w:rPr>
          <w:instrText xml:space="preserve"> PAGEREF _Toc216884589 \h </w:instrText>
        </w:r>
        <w:r>
          <w:rPr>
            <w:noProof/>
            <w:webHidden/>
          </w:rPr>
        </w:r>
        <w:r>
          <w:rPr>
            <w:noProof/>
            <w:webHidden/>
          </w:rPr>
          <w:fldChar w:fldCharType="separate"/>
        </w:r>
        <w:r>
          <w:rPr>
            <w:noProof/>
            <w:webHidden/>
          </w:rPr>
          <w:t>3</w:t>
        </w:r>
        <w:r>
          <w:rPr>
            <w:noProof/>
            <w:webHidden/>
          </w:rPr>
          <w:fldChar w:fldCharType="end"/>
        </w:r>
      </w:hyperlink>
    </w:p>
    <w:p w14:paraId="789DAD32" w14:textId="32D496D4" w:rsidR="005E6888" w:rsidRDefault="005E6888">
      <w:pPr>
        <w:pStyle w:val="TOC2"/>
        <w:tabs>
          <w:tab w:val="right" w:leader="dot" w:pos="9350"/>
        </w:tabs>
        <w:rPr>
          <w:rFonts w:asciiTheme="minorHAnsi" w:eastAsiaTheme="minorEastAsia" w:hAnsiTheme="minorHAnsi"/>
          <w:noProof/>
          <w:sz w:val="24"/>
          <w:szCs w:val="24"/>
          <w:lang w:val="en-IN" w:eastAsia="en-IN"/>
        </w:rPr>
      </w:pPr>
      <w:hyperlink w:anchor="_Toc216884590" w:history="1">
        <w:r w:rsidRPr="00F8420F">
          <w:rPr>
            <w:rStyle w:val="Hyperlink"/>
            <w:noProof/>
          </w:rPr>
          <w:t>Purpose</w:t>
        </w:r>
        <w:r>
          <w:rPr>
            <w:noProof/>
            <w:webHidden/>
          </w:rPr>
          <w:tab/>
        </w:r>
        <w:r>
          <w:rPr>
            <w:noProof/>
            <w:webHidden/>
          </w:rPr>
          <w:fldChar w:fldCharType="begin"/>
        </w:r>
        <w:r>
          <w:rPr>
            <w:noProof/>
            <w:webHidden/>
          </w:rPr>
          <w:instrText xml:space="preserve"> PAGEREF _Toc216884590 \h </w:instrText>
        </w:r>
        <w:r>
          <w:rPr>
            <w:noProof/>
            <w:webHidden/>
          </w:rPr>
        </w:r>
        <w:r>
          <w:rPr>
            <w:noProof/>
            <w:webHidden/>
          </w:rPr>
          <w:fldChar w:fldCharType="separate"/>
        </w:r>
        <w:r>
          <w:rPr>
            <w:noProof/>
            <w:webHidden/>
          </w:rPr>
          <w:t>3</w:t>
        </w:r>
        <w:r>
          <w:rPr>
            <w:noProof/>
            <w:webHidden/>
          </w:rPr>
          <w:fldChar w:fldCharType="end"/>
        </w:r>
      </w:hyperlink>
    </w:p>
    <w:p w14:paraId="540A4A67" w14:textId="5E457D53" w:rsidR="005E6888" w:rsidRDefault="005E6888">
      <w:pPr>
        <w:pStyle w:val="TOC2"/>
        <w:tabs>
          <w:tab w:val="right" w:leader="dot" w:pos="9350"/>
        </w:tabs>
        <w:rPr>
          <w:rFonts w:asciiTheme="minorHAnsi" w:eastAsiaTheme="minorEastAsia" w:hAnsiTheme="minorHAnsi"/>
          <w:noProof/>
          <w:sz w:val="24"/>
          <w:szCs w:val="24"/>
          <w:lang w:val="en-IN" w:eastAsia="en-IN"/>
        </w:rPr>
      </w:pPr>
      <w:hyperlink w:anchor="_Toc216884591" w:history="1">
        <w:r w:rsidRPr="00F8420F">
          <w:rPr>
            <w:rStyle w:val="Hyperlink"/>
            <w:noProof/>
          </w:rPr>
          <w:t>Target Audience</w:t>
        </w:r>
        <w:r>
          <w:rPr>
            <w:noProof/>
            <w:webHidden/>
          </w:rPr>
          <w:tab/>
        </w:r>
        <w:r>
          <w:rPr>
            <w:noProof/>
            <w:webHidden/>
          </w:rPr>
          <w:fldChar w:fldCharType="begin"/>
        </w:r>
        <w:r>
          <w:rPr>
            <w:noProof/>
            <w:webHidden/>
          </w:rPr>
          <w:instrText xml:space="preserve"> PAGEREF _Toc216884591 \h </w:instrText>
        </w:r>
        <w:r>
          <w:rPr>
            <w:noProof/>
            <w:webHidden/>
          </w:rPr>
        </w:r>
        <w:r>
          <w:rPr>
            <w:noProof/>
            <w:webHidden/>
          </w:rPr>
          <w:fldChar w:fldCharType="separate"/>
        </w:r>
        <w:r>
          <w:rPr>
            <w:noProof/>
            <w:webHidden/>
          </w:rPr>
          <w:t>3</w:t>
        </w:r>
        <w:r>
          <w:rPr>
            <w:noProof/>
            <w:webHidden/>
          </w:rPr>
          <w:fldChar w:fldCharType="end"/>
        </w:r>
      </w:hyperlink>
    </w:p>
    <w:p w14:paraId="29D53958" w14:textId="4D12BDC7" w:rsidR="005E6888" w:rsidRDefault="005E6888">
      <w:pPr>
        <w:pStyle w:val="TOC2"/>
        <w:tabs>
          <w:tab w:val="right" w:leader="dot" w:pos="9350"/>
        </w:tabs>
        <w:rPr>
          <w:rFonts w:asciiTheme="minorHAnsi" w:eastAsiaTheme="minorEastAsia" w:hAnsiTheme="minorHAnsi"/>
          <w:noProof/>
          <w:sz w:val="24"/>
          <w:szCs w:val="24"/>
          <w:lang w:val="en-IN" w:eastAsia="en-IN"/>
        </w:rPr>
      </w:pPr>
      <w:hyperlink w:anchor="_Toc216884592" w:history="1">
        <w:r w:rsidRPr="00F8420F">
          <w:rPr>
            <w:rStyle w:val="Hyperlink"/>
            <w:noProof/>
          </w:rPr>
          <w:t>Contacts</w:t>
        </w:r>
        <w:r>
          <w:rPr>
            <w:noProof/>
            <w:webHidden/>
          </w:rPr>
          <w:tab/>
        </w:r>
        <w:r>
          <w:rPr>
            <w:noProof/>
            <w:webHidden/>
          </w:rPr>
          <w:fldChar w:fldCharType="begin"/>
        </w:r>
        <w:r>
          <w:rPr>
            <w:noProof/>
            <w:webHidden/>
          </w:rPr>
          <w:instrText xml:space="preserve"> PAGEREF _Toc216884592 \h </w:instrText>
        </w:r>
        <w:r>
          <w:rPr>
            <w:noProof/>
            <w:webHidden/>
          </w:rPr>
        </w:r>
        <w:r>
          <w:rPr>
            <w:noProof/>
            <w:webHidden/>
          </w:rPr>
          <w:fldChar w:fldCharType="separate"/>
        </w:r>
        <w:r>
          <w:rPr>
            <w:noProof/>
            <w:webHidden/>
          </w:rPr>
          <w:t>3</w:t>
        </w:r>
        <w:r>
          <w:rPr>
            <w:noProof/>
            <w:webHidden/>
          </w:rPr>
          <w:fldChar w:fldCharType="end"/>
        </w:r>
      </w:hyperlink>
    </w:p>
    <w:p w14:paraId="7405BC55" w14:textId="294602F3" w:rsidR="005E6888" w:rsidRDefault="005E6888">
      <w:pPr>
        <w:pStyle w:val="TOC2"/>
        <w:tabs>
          <w:tab w:val="right" w:leader="dot" w:pos="9350"/>
        </w:tabs>
        <w:rPr>
          <w:rFonts w:asciiTheme="minorHAnsi" w:eastAsiaTheme="minorEastAsia" w:hAnsiTheme="minorHAnsi"/>
          <w:noProof/>
          <w:sz w:val="24"/>
          <w:szCs w:val="24"/>
          <w:lang w:val="en-IN" w:eastAsia="en-IN"/>
        </w:rPr>
      </w:pPr>
      <w:hyperlink w:anchor="_Toc216884593" w:history="1">
        <w:r w:rsidRPr="00F8420F">
          <w:rPr>
            <w:rStyle w:val="Hyperlink"/>
            <w:noProof/>
          </w:rPr>
          <w:t>Related Links</w:t>
        </w:r>
        <w:r>
          <w:rPr>
            <w:noProof/>
            <w:webHidden/>
          </w:rPr>
          <w:tab/>
        </w:r>
        <w:r>
          <w:rPr>
            <w:noProof/>
            <w:webHidden/>
          </w:rPr>
          <w:fldChar w:fldCharType="begin"/>
        </w:r>
        <w:r>
          <w:rPr>
            <w:noProof/>
            <w:webHidden/>
          </w:rPr>
          <w:instrText xml:space="preserve"> PAGEREF _Toc216884593 \h </w:instrText>
        </w:r>
        <w:r>
          <w:rPr>
            <w:noProof/>
            <w:webHidden/>
          </w:rPr>
        </w:r>
        <w:r>
          <w:rPr>
            <w:noProof/>
            <w:webHidden/>
          </w:rPr>
          <w:fldChar w:fldCharType="separate"/>
        </w:r>
        <w:r>
          <w:rPr>
            <w:noProof/>
            <w:webHidden/>
          </w:rPr>
          <w:t>3</w:t>
        </w:r>
        <w:r>
          <w:rPr>
            <w:noProof/>
            <w:webHidden/>
          </w:rPr>
          <w:fldChar w:fldCharType="end"/>
        </w:r>
      </w:hyperlink>
    </w:p>
    <w:p w14:paraId="1B170124" w14:textId="60B47FC0" w:rsidR="005E6888" w:rsidRDefault="005E6888">
      <w:pPr>
        <w:pStyle w:val="TOC2"/>
        <w:tabs>
          <w:tab w:val="right" w:leader="dot" w:pos="9350"/>
        </w:tabs>
        <w:rPr>
          <w:rFonts w:asciiTheme="minorHAnsi" w:eastAsiaTheme="minorEastAsia" w:hAnsiTheme="minorHAnsi"/>
          <w:noProof/>
          <w:sz w:val="24"/>
          <w:szCs w:val="24"/>
          <w:lang w:val="en-IN" w:eastAsia="en-IN"/>
        </w:rPr>
      </w:pPr>
      <w:hyperlink w:anchor="_Toc216884594" w:history="1">
        <w:r w:rsidRPr="00F8420F">
          <w:rPr>
            <w:rStyle w:val="Hyperlink"/>
            <w:noProof/>
          </w:rPr>
          <w:t>Glossary</w:t>
        </w:r>
        <w:r>
          <w:rPr>
            <w:noProof/>
            <w:webHidden/>
          </w:rPr>
          <w:tab/>
        </w:r>
        <w:r>
          <w:rPr>
            <w:noProof/>
            <w:webHidden/>
          </w:rPr>
          <w:fldChar w:fldCharType="begin"/>
        </w:r>
        <w:r>
          <w:rPr>
            <w:noProof/>
            <w:webHidden/>
          </w:rPr>
          <w:instrText xml:space="preserve"> PAGEREF _Toc216884594 \h </w:instrText>
        </w:r>
        <w:r>
          <w:rPr>
            <w:noProof/>
            <w:webHidden/>
          </w:rPr>
        </w:r>
        <w:r>
          <w:rPr>
            <w:noProof/>
            <w:webHidden/>
          </w:rPr>
          <w:fldChar w:fldCharType="separate"/>
        </w:r>
        <w:r>
          <w:rPr>
            <w:noProof/>
            <w:webHidden/>
          </w:rPr>
          <w:t>3</w:t>
        </w:r>
        <w:r>
          <w:rPr>
            <w:noProof/>
            <w:webHidden/>
          </w:rPr>
          <w:fldChar w:fldCharType="end"/>
        </w:r>
      </w:hyperlink>
    </w:p>
    <w:p w14:paraId="5C938A15" w14:textId="1AE343AA" w:rsidR="005E6888" w:rsidRDefault="005E6888">
      <w:pPr>
        <w:pStyle w:val="TOC1"/>
        <w:tabs>
          <w:tab w:val="right" w:leader="dot" w:pos="9350"/>
        </w:tabs>
        <w:rPr>
          <w:rFonts w:asciiTheme="minorHAnsi" w:eastAsiaTheme="minorEastAsia" w:hAnsiTheme="minorHAnsi"/>
          <w:noProof/>
          <w:sz w:val="24"/>
          <w:szCs w:val="24"/>
          <w:lang w:val="en-IN" w:eastAsia="en-IN"/>
        </w:rPr>
      </w:pPr>
      <w:hyperlink w:anchor="_Toc216884595" w:history="1">
        <w:r w:rsidRPr="00F8420F">
          <w:rPr>
            <w:rStyle w:val="Hyperlink"/>
            <w:noProof/>
          </w:rPr>
          <w:t>Workflow</w:t>
        </w:r>
        <w:r>
          <w:rPr>
            <w:noProof/>
            <w:webHidden/>
          </w:rPr>
          <w:tab/>
        </w:r>
        <w:r>
          <w:rPr>
            <w:noProof/>
            <w:webHidden/>
          </w:rPr>
          <w:fldChar w:fldCharType="begin"/>
        </w:r>
        <w:r>
          <w:rPr>
            <w:noProof/>
            <w:webHidden/>
          </w:rPr>
          <w:instrText xml:space="preserve"> PAGEREF _Toc216884595 \h </w:instrText>
        </w:r>
        <w:r>
          <w:rPr>
            <w:noProof/>
            <w:webHidden/>
          </w:rPr>
        </w:r>
        <w:r>
          <w:rPr>
            <w:noProof/>
            <w:webHidden/>
          </w:rPr>
          <w:fldChar w:fldCharType="separate"/>
        </w:r>
        <w:r>
          <w:rPr>
            <w:noProof/>
            <w:webHidden/>
          </w:rPr>
          <w:t>4</w:t>
        </w:r>
        <w:r>
          <w:rPr>
            <w:noProof/>
            <w:webHidden/>
          </w:rPr>
          <w:fldChar w:fldCharType="end"/>
        </w:r>
      </w:hyperlink>
    </w:p>
    <w:p w14:paraId="232536D3" w14:textId="04C800A1" w:rsidR="005E6888" w:rsidRDefault="005E6888">
      <w:pPr>
        <w:pStyle w:val="TOC2"/>
        <w:tabs>
          <w:tab w:val="right" w:leader="dot" w:pos="9350"/>
        </w:tabs>
        <w:rPr>
          <w:rFonts w:asciiTheme="minorHAnsi" w:eastAsiaTheme="minorEastAsia" w:hAnsiTheme="minorHAnsi"/>
          <w:noProof/>
          <w:sz w:val="24"/>
          <w:szCs w:val="24"/>
          <w:lang w:val="en-IN" w:eastAsia="en-IN"/>
        </w:rPr>
      </w:pPr>
      <w:hyperlink w:anchor="_Toc216884596" w:history="1">
        <w:r w:rsidRPr="00F8420F">
          <w:rPr>
            <w:rStyle w:val="Hyperlink"/>
            <w:noProof/>
            <w:lang w:val="en-GB"/>
          </w:rPr>
          <w:t>Data Flow Mapping</w:t>
        </w:r>
        <w:r>
          <w:rPr>
            <w:noProof/>
            <w:webHidden/>
          </w:rPr>
          <w:tab/>
        </w:r>
        <w:r>
          <w:rPr>
            <w:noProof/>
            <w:webHidden/>
          </w:rPr>
          <w:fldChar w:fldCharType="begin"/>
        </w:r>
        <w:r>
          <w:rPr>
            <w:noProof/>
            <w:webHidden/>
          </w:rPr>
          <w:instrText xml:space="preserve"> PAGEREF _Toc216884596 \h </w:instrText>
        </w:r>
        <w:r>
          <w:rPr>
            <w:noProof/>
            <w:webHidden/>
          </w:rPr>
        </w:r>
        <w:r>
          <w:rPr>
            <w:noProof/>
            <w:webHidden/>
          </w:rPr>
          <w:fldChar w:fldCharType="separate"/>
        </w:r>
        <w:r>
          <w:rPr>
            <w:noProof/>
            <w:webHidden/>
          </w:rPr>
          <w:t>4</w:t>
        </w:r>
        <w:r>
          <w:rPr>
            <w:noProof/>
            <w:webHidden/>
          </w:rPr>
          <w:fldChar w:fldCharType="end"/>
        </w:r>
      </w:hyperlink>
    </w:p>
    <w:p w14:paraId="65B50568" w14:textId="55C4953B" w:rsidR="005E6888" w:rsidRDefault="005E6888">
      <w:pPr>
        <w:pStyle w:val="TOC1"/>
        <w:tabs>
          <w:tab w:val="right" w:leader="dot" w:pos="9350"/>
        </w:tabs>
        <w:rPr>
          <w:rFonts w:asciiTheme="minorHAnsi" w:eastAsiaTheme="minorEastAsia" w:hAnsiTheme="minorHAnsi"/>
          <w:noProof/>
          <w:sz w:val="24"/>
          <w:szCs w:val="24"/>
          <w:lang w:val="en-IN" w:eastAsia="en-IN"/>
        </w:rPr>
      </w:pPr>
      <w:hyperlink w:anchor="_Toc216884597" w:history="1">
        <w:r w:rsidRPr="00F8420F">
          <w:rPr>
            <w:rStyle w:val="Hyperlink"/>
            <w:noProof/>
          </w:rPr>
          <w:t>APIs</w:t>
        </w:r>
        <w:r>
          <w:rPr>
            <w:noProof/>
            <w:webHidden/>
          </w:rPr>
          <w:tab/>
        </w:r>
        <w:r>
          <w:rPr>
            <w:noProof/>
            <w:webHidden/>
          </w:rPr>
          <w:fldChar w:fldCharType="begin"/>
        </w:r>
        <w:r>
          <w:rPr>
            <w:noProof/>
            <w:webHidden/>
          </w:rPr>
          <w:instrText xml:space="preserve"> PAGEREF _Toc216884597 \h </w:instrText>
        </w:r>
        <w:r>
          <w:rPr>
            <w:noProof/>
            <w:webHidden/>
          </w:rPr>
        </w:r>
        <w:r>
          <w:rPr>
            <w:noProof/>
            <w:webHidden/>
          </w:rPr>
          <w:fldChar w:fldCharType="separate"/>
        </w:r>
        <w:r>
          <w:rPr>
            <w:noProof/>
            <w:webHidden/>
          </w:rPr>
          <w:t>5</w:t>
        </w:r>
        <w:r>
          <w:rPr>
            <w:noProof/>
            <w:webHidden/>
          </w:rPr>
          <w:fldChar w:fldCharType="end"/>
        </w:r>
      </w:hyperlink>
    </w:p>
    <w:p w14:paraId="6C9D4EEE" w14:textId="521F307E" w:rsidR="005E6888" w:rsidRDefault="005E6888">
      <w:pPr>
        <w:pStyle w:val="TOC2"/>
        <w:tabs>
          <w:tab w:val="right" w:leader="dot" w:pos="9350"/>
        </w:tabs>
        <w:rPr>
          <w:rFonts w:asciiTheme="minorHAnsi" w:eastAsiaTheme="minorEastAsia" w:hAnsiTheme="minorHAnsi"/>
          <w:noProof/>
          <w:sz w:val="24"/>
          <w:szCs w:val="24"/>
          <w:lang w:val="en-IN" w:eastAsia="en-IN"/>
        </w:rPr>
      </w:pPr>
      <w:hyperlink w:anchor="_Toc216884598" w:history="1">
        <w:r w:rsidRPr="00F8420F">
          <w:rPr>
            <w:rStyle w:val="Hyperlink"/>
            <w:noProof/>
          </w:rPr>
          <w:t>Getevents API</w:t>
        </w:r>
        <w:r>
          <w:rPr>
            <w:noProof/>
            <w:webHidden/>
          </w:rPr>
          <w:tab/>
        </w:r>
        <w:r>
          <w:rPr>
            <w:noProof/>
            <w:webHidden/>
          </w:rPr>
          <w:fldChar w:fldCharType="begin"/>
        </w:r>
        <w:r>
          <w:rPr>
            <w:noProof/>
            <w:webHidden/>
          </w:rPr>
          <w:instrText xml:space="preserve"> PAGEREF _Toc216884598 \h </w:instrText>
        </w:r>
        <w:r>
          <w:rPr>
            <w:noProof/>
            <w:webHidden/>
          </w:rPr>
        </w:r>
        <w:r>
          <w:rPr>
            <w:noProof/>
            <w:webHidden/>
          </w:rPr>
          <w:fldChar w:fldCharType="separate"/>
        </w:r>
        <w:r>
          <w:rPr>
            <w:noProof/>
            <w:webHidden/>
          </w:rPr>
          <w:t>5</w:t>
        </w:r>
        <w:r>
          <w:rPr>
            <w:noProof/>
            <w:webHidden/>
          </w:rPr>
          <w:fldChar w:fldCharType="end"/>
        </w:r>
      </w:hyperlink>
    </w:p>
    <w:p w14:paraId="69E9ECBB" w14:textId="7DD566A2" w:rsidR="005E6888" w:rsidRDefault="005E6888">
      <w:pPr>
        <w:pStyle w:val="TOC1"/>
        <w:tabs>
          <w:tab w:val="right" w:leader="dot" w:pos="9350"/>
        </w:tabs>
        <w:rPr>
          <w:rFonts w:asciiTheme="minorHAnsi" w:eastAsiaTheme="minorEastAsia" w:hAnsiTheme="minorHAnsi"/>
          <w:noProof/>
          <w:sz w:val="24"/>
          <w:szCs w:val="24"/>
          <w:lang w:val="en-IN" w:eastAsia="en-IN"/>
        </w:rPr>
      </w:pPr>
      <w:hyperlink w:anchor="_Toc216884599" w:history="1">
        <w:r w:rsidRPr="00F8420F">
          <w:rPr>
            <w:rStyle w:val="Hyperlink"/>
            <w:rFonts w:eastAsia="Aptos Display"/>
            <w:noProof/>
          </w:rPr>
          <w:t>SVC APIs</w:t>
        </w:r>
        <w:r>
          <w:rPr>
            <w:noProof/>
            <w:webHidden/>
          </w:rPr>
          <w:tab/>
        </w:r>
        <w:r>
          <w:rPr>
            <w:noProof/>
            <w:webHidden/>
          </w:rPr>
          <w:fldChar w:fldCharType="begin"/>
        </w:r>
        <w:r>
          <w:rPr>
            <w:noProof/>
            <w:webHidden/>
          </w:rPr>
          <w:instrText xml:space="preserve"> PAGEREF _Toc216884599 \h </w:instrText>
        </w:r>
        <w:r>
          <w:rPr>
            <w:noProof/>
            <w:webHidden/>
          </w:rPr>
        </w:r>
        <w:r>
          <w:rPr>
            <w:noProof/>
            <w:webHidden/>
          </w:rPr>
          <w:fldChar w:fldCharType="separate"/>
        </w:r>
        <w:r>
          <w:rPr>
            <w:noProof/>
            <w:webHidden/>
          </w:rPr>
          <w:t>6</w:t>
        </w:r>
        <w:r>
          <w:rPr>
            <w:noProof/>
            <w:webHidden/>
          </w:rPr>
          <w:fldChar w:fldCharType="end"/>
        </w:r>
      </w:hyperlink>
    </w:p>
    <w:p w14:paraId="4E2BADE8" w14:textId="71E51881" w:rsidR="005E6888" w:rsidRDefault="005E6888">
      <w:pPr>
        <w:pStyle w:val="TOC2"/>
        <w:tabs>
          <w:tab w:val="right" w:leader="dot" w:pos="9350"/>
        </w:tabs>
        <w:rPr>
          <w:rFonts w:asciiTheme="minorHAnsi" w:eastAsiaTheme="minorEastAsia" w:hAnsiTheme="minorHAnsi"/>
          <w:noProof/>
          <w:sz w:val="24"/>
          <w:szCs w:val="24"/>
          <w:lang w:val="en-IN" w:eastAsia="en-IN"/>
        </w:rPr>
      </w:pPr>
      <w:hyperlink w:anchor="_Toc216884600" w:history="1">
        <w:r w:rsidRPr="00F8420F">
          <w:rPr>
            <w:rStyle w:val="Hyperlink"/>
            <w:noProof/>
          </w:rPr>
          <w:t>GET- GetProducts</w:t>
        </w:r>
        <w:r>
          <w:rPr>
            <w:noProof/>
            <w:webHidden/>
          </w:rPr>
          <w:tab/>
        </w:r>
        <w:r>
          <w:rPr>
            <w:noProof/>
            <w:webHidden/>
          </w:rPr>
          <w:fldChar w:fldCharType="begin"/>
        </w:r>
        <w:r>
          <w:rPr>
            <w:noProof/>
            <w:webHidden/>
          </w:rPr>
          <w:instrText xml:space="preserve"> PAGEREF _Toc216884600 \h </w:instrText>
        </w:r>
        <w:r>
          <w:rPr>
            <w:noProof/>
            <w:webHidden/>
          </w:rPr>
        </w:r>
        <w:r>
          <w:rPr>
            <w:noProof/>
            <w:webHidden/>
          </w:rPr>
          <w:fldChar w:fldCharType="separate"/>
        </w:r>
        <w:r>
          <w:rPr>
            <w:noProof/>
            <w:webHidden/>
          </w:rPr>
          <w:t>7</w:t>
        </w:r>
        <w:r>
          <w:rPr>
            <w:noProof/>
            <w:webHidden/>
          </w:rPr>
          <w:fldChar w:fldCharType="end"/>
        </w:r>
      </w:hyperlink>
    </w:p>
    <w:p w14:paraId="7CBB6D4D" w14:textId="38496AD7" w:rsidR="005E6888" w:rsidRDefault="005E6888">
      <w:pPr>
        <w:pStyle w:val="TOC2"/>
        <w:tabs>
          <w:tab w:val="right" w:leader="dot" w:pos="9350"/>
        </w:tabs>
        <w:rPr>
          <w:rFonts w:asciiTheme="minorHAnsi" w:eastAsiaTheme="minorEastAsia" w:hAnsiTheme="minorHAnsi"/>
          <w:noProof/>
          <w:sz w:val="24"/>
          <w:szCs w:val="24"/>
          <w:lang w:val="en-IN" w:eastAsia="en-IN"/>
        </w:rPr>
      </w:pPr>
      <w:hyperlink w:anchor="_Toc216884601" w:history="1">
        <w:r w:rsidRPr="00F8420F">
          <w:rPr>
            <w:rStyle w:val="Hyperlink"/>
            <w:noProof/>
          </w:rPr>
          <w:t>GET- BatchDetails</w:t>
        </w:r>
        <w:r>
          <w:rPr>
            <w:noProof/>
            <w:webHidden/>
          </w:rPr>
          <w:tab/>
        </w:r>
        <w:r>
          <w:rPr>
            <w:noProof/>
            <w:webHidden/>
          </w:rPr>
          <w:fldChar w:fldCharType="begin"/>
        </w:r>
        <w:r>
          <w:rPr>
            <w:noProof/>
            <w:webHidden/>
          </w:rPr>
          <w:instrText xml:space="preserve"> PAGEREF _Toc216884601 \h </w:instrText>
        </w:r>
        <w:r>
          <w:rPr>
            <w:noProof/>
            <w:webHidden/>
          </w:rPr>
        </w:r>
        <w:r>
          <w:rPr>
            <w:noProof/>
            <w:webHidden/>
          </w:rPr>
          <w:fldChar w:fldCharType="separate"/>
        </w:r>
        <w:r>
          <w:rPr>
            <w:noProof/>
            <w:webHidden/>
          </w:rPr>
          <w:t>8</w:t>
        </w:r>
        <w:r>
          <w:rPr>
            <w:noProof/>
            <w:webHidden/>
          </w:rPr>
          <w:fldChar w:fldCharType="end"/>
        </w:r>
      </w:hyperlink>
    </w:p>
    <w:p w14:paraId="3D5D22E0" w14:textId="2458CF78" w:rsidR="005E6888" w:rsidRDefault="005E6888">
      <w:pPr>
        <w:pStyle w:val="TOC2"/>
        <w:tabs>
          <w:tab w:val="right" w:leader="dot" w:pos="9350"/>
        </w:tabs>
        <w:rPr>
          <w:rFonts w:asciiTheme="minorHAnsi" w:eastAsiaTheme="minorEastAsia" w:hAnsiTheme="minorHAnsi"/>
          <w:noProof/>
          <w:sz w:val="24"/>
          <w:szCs w:val="24"/>
          <w:lang w:val="en-IN" w:eastAsia="en-IN"/>
        </w:rPr>
      </w:pPr>
      <w:hyperlink w:anchor="_Toc216884602" w:history="1">
        <w:r w:rsidRPr="00F8420F">
          <w:rPr>
            <w:rStyle w:val="Hyperlink"/>
            <w:rFonts w:eastAsia="Graphik"/>
            <w:noProof/>
          </w:rPr>
          <w:t>GET- AttributesList</w:t>
        </w:r>
        <w:r>
          <w:rPr>
            <w:noProof/>
            <w:webHidden/>
          </w:rPr>
          <w:tab/>
        </w:r>
        <w:r>
          <w:rPr>
            <w:noProof/>
            <w:webHidden/>
          </w:rPr>
          <w:fldChar w:fldCharType="begin"/>
        </w:r>
        <w:r>
          <w:rPr>
            <w:noProof/>
            <w:webHidden/>
          </w:rPr>
          <w:instrText xml:space="preserve"> PAGEREF _Toc216884602 \h </w:instrText>
        </w:r>
        <w:r>
          <w:rPr>
            <w:noProof/>
            <w:webHidden/>
          </w:rPr>
        </w:r>
        <w:r>
          <w:rPr>
            <w:noProof/>
            <w:webHidden/>
          </w:rPr>
          <w:fldChar w:fldCharType="separate"/>
        </w:r>
        <w:r>
          <w:rPr>
            <w:noProof/>
            <w:webHidden/>
          </w:rPr>
          <w:t>9</w:t>
        </w:r>
        <w:r>
          <w:rPr>
            <w:noProof/>
            <w:webHidden/>
          </w:rPr>
          <w:fldChar w:fldCharType="end"/>
        </w:r>
      </w:hyperlink>
    </w:p>
    <w:p w14:paraId="390FC79D" w14:textId="129971BA" w:rsidR="005E6888" w:rsidRDefault="005E6888">
      <w:pPr>
        <w:pStyle w:val="TOC2"/>
        <w:tabs>
          <w:tab w:val="right" w:leader="dot" w:pos="9350"/>
        </w:tabs>
        <w:rPr>
          <w:rFonts w:asciiTheme="minorHAnsi" w:eastAsiaTheme="minorEastAsia" w:hAnsiTheme="minorHAnsi"/>
          <w:noProof/>
          <w:sz w:val="24"/>
          <w:szCs w:val="24"/>
          <w:lang w:val="en-IN" w:eastAsia="en-IN"/>
        </w:rPr>
      </w:pPr>
      <w:hyperlink w:anchor="_Toc216884603" w:history="1">
        <w:r w:rsidRPr="00F8420F">
          <w:rPr>
            <w:rStyle w:val="Hyperlink"/>
            <w:rFonts w:eastAsia="Graphik"/>
            <w:noProof/>
          </w:rPr>
          <w:t>GET- BatchDetailsGenealogyInsights API</w:t>
        </w:r>
        <w:r>
          <w:rPr>
            <w:noProof/>
            <w:webHidden/>
          </w:rPr>
          <w:tab/>
        </w:r>
        <w:r>
          <w:rPr>
            <w:noProof/>
            <w:webHidden/>
          </w:rPr>
          <w:fldChar w:fldCharType="begin"/>
        </w:r>
        <w:r>
          <w:rPr>
            <w:noProof/>
            <w:webHidden/>
          </w:rPr>
          <w:instrText xml:space="preserve"> PAGEREF _Toc216884603 \h </w:instrText>
        </w:r>
        <w:r>
          <w:rPr>
            <w:noProof/>
            <w:webHidden/>
          </w:rPr>
        </w:r>
        <w:r>
          <w:rPr>
            <w:noProof/>
            <w:webHidden/>
          </w:rPr>
          <w:fldChar w:fldCharType="separate"/>
        </w:r>
        <w:r>
          <w:rPr>
            <w:noProof/>
            <w:webHidden/>
          </w:rPr>
          <w:t>10</w:t>
        </w:r>
        <w:r>
          <w:rPr>
            <w:noProof/>
            <w:webHidden/>
          </w:rPr>
          <w:fldChar w:fldCharType="end"/>
        </w:r>
      </w:hyperlink>
    </w:p>
    <w:p w14:paraId="2D699C84" w14:textId="30BE3B72" w:rsidR="005E6888" w:rsidRDefault="005E6888">
      <w:pPr>
        <w:pStyle w:val="TOC2"/>
        <w:tabs>
          <w:tab w:val="right" w:leader="dot" w:pos="9350"/>
        </w:tabs>
        <w:rPr>
          <w:rFonts w:asciiTheme="minorHAnsi" w:eastAsiaTheme="minorEastAsia" w:hAnsiTheme="minorHAnsi"/>
          <w:noProof/>
          <w:sz w:val="24"/>
          <w:szCs w:val="24"/>
          <w:lang w:val="en-IN" w:eastAsia="en-IN"/>
        </w:rPr>
      </w:pPr>
      <w:hyperlink w:anchor="_Toc216884604" w:history="1">
        <w:r w:rsidRPr="00F8420F">
          <w:rPr>
            <w:rStyle w:val="Hyperlink"/>
            <w:rFonts w:eastAsia="Graphik"/>
            <w:noProof/>
          </w:rPr>
          <w:t>GET- GoldenBatchShowProfile API</w:t>
        </w:r>
        <w:r>
          <w:rPr>
            <w:noProof/>
            <w:webHidden/>
          </w:rPr>
          <w:tab/>
        </w:r>
        <w:r>
          <w:rPr>
            <w:noProof/>
            <w:webHidden/>
          </w:rPr>
          <w:fldChar w:fldCharType="begin"/>
        </w:r>
        <w:r>
          <w:rPr>
            <w:noProof/>
            <w:webHidden/>
          </w:rPr>
          <w:instrText xml:space="preserve"> PAGEREF _Toc216884604 \h </w:instrText>
        </w:r>
        <w:r>
          <w:rPr>
            <w:noProof/>
            <w:webHidden/>
          </w:rPr>
        </w:r>
        <w:r>
          <w:rPr>
            <w:noProof/>
            <w:webHidden/>
          </w:rPr>
          <w:fldChar w:fldCharType="separate"/>
        </w:r>
        <w:r>
          <w:rPr>
            <w:noProof/>
            <w:webHidden/>
          </w:rPr>
          <w:t>11</w:t>
        </w:r>
        <w:r>
          <w:rPr>
            <w:noProof/>
            <w:webHidden/>
          </w:rPr>
          <w:fldChar w:fldCharType="end"/>
        </w:r>
      </w:hyperlink>
    </w:p>
    <w:p w14:paraId="47A63C8F" w14:textId="216FFFE4" w:rsidR="005E6888" w:rsidRDefault="005E6888">
      <w:pPr>
        <w:pStyle w:val="TOC2"/>
        <w:tabs>
          <w:tab w:val="right" w:leader="dot" w:pos="9350"/>
        </w:tabs>
        <w:rPr>
          <w:rFonts w:asciiTheme="minorHAnsi" w:eastAsiaTheme="minorEastAsia" w:hAnsiTheme="minorHAnsi"/>
          <w:noProof/>
          <w:sz w:val="24"/>
          <w:szCs w:val="24"/>
          <w:lang w:val="en-IN" w:eastAsia="en-IN"/>
        </w:rPr>
      </w:pPr>
      <w:hyperlink w:anchor="_Toc216884605" w:history="1">
        <w:r w:rsidRPr="00F8420F">
          <w:rPr>
            <w:rStyle w:val="Hyperlink"/>
            <w:rFonts w:eastAsia="Graphik"/>
            <w:noProof/>
          </w:rPr>
          <w:t>POST- GoldenBatchAdd API</w:t>
        </w:r>
        <w:r>
          <w:rPr>
            <w:noProof/>
            <w:webHidden/>
          </w:rPr>
          <w:tab/>
        </w:r>
        <w:r>
          <w:rPr>
            <w:noProof/>
            <w:webHidden/>
          </w:rPr>
          <w:fldChar w:fldCharType="begin"/>
        </w:r>
        <w:r>
          <w:rPr>
            <w:noProof/>
            <w:webHidden/>
          </w:rPr>
          <w:instrText xml:space="preserve"> PAGEREF _Toc216884605 \h </w:instrText>
        </w:r>
        <w:r>
          <w:rPr>
            <w:noProof/>
            <w:webHidden/>
          </w:rPr>
        </w:r>
        <w:r>
          <w:rPr>
            <w:noProof/>
            <w:webHidden/>
          </w:rPr>
          <w:fldChar w:fldCharType="separate"/>
        </w:r>
        <w:r>
          <w:rPr>
            <w:noProof/>
            <w:webHidden/>
          </w:rPr>
          <w:t>13</w:t>
        </w:r>
        <w:r>
          <w:rPr>
            <w:noProof/>
            <w:webHidden/>
          </w:rPr>
          <w:fldChar w:fldCharType="end"/>
        </w:r>
      </w:hyperlink>
    </w:p>
    <w:p w14:paraId="4F6E142A" w14:textId="25DA2A3F" w:rsidR="005E6888" w:rsidRDefault="005E6888">
      <w:pPr>
        <w:pStyle w:val="TOC2"/>
        <w:tabs>
          <w:tab w:val="right" w:leader="dot" w:pos="9350"/>
        </w:tabs>
        <w:rPr>
          <w:rFonts w:asciiTheme="minorHAnsi" w:eastAsiaTheme="minorEastAsia" w:hAnsiTheme="minorHAnsi"/>
          <w:noProof/>
          <w:sz w:val="24"/>
          <w:szCs w:val="24"/>
          <w:lang w:val="en-IN" w:eastAsia="en-IN"/>
        </w:rPr>
      </w:pPr>
      <w:hyperlink w:anchor="_Toc216884606" w:history="1">
        <w:r w:rsidRPr="00F8420F">
          <w:rPr>
            <w:rStyle w:val="Hyperlink"/>
            <w:rFonts w:eastAsia="Aptos Display"/>
            <w:noProof/>
          </w:rPr>
          <w:t>POST- GoldenBatchAdd</w:t>
        </w:r>
        <w:r>
          <w:rPr>
            <w:noProof/>
            <w:webHidden/>
          </w:rPr>
          <w:tab/>
        </w:r>
        <w:r>
          <w:rPr>
            <w:noProof/>
            <w:webHidden/>
          </w:rPr>
          <w:fldChar w:fldCharType="begin"/>
        </w:r>
        <w:r>
          <w:rPr>
            <w:noProof/>
            <w:webHidden/>
          </w:rPr>
          <w:instrText xml:space="preserve"> PAGEREF _Toc216884606 \h </w:instrText>
        </w:r>
        <w:r>
          <w:rPr>
            <w:noProof/>
            <w:webHidden/>
          </w:rPr>
        </w:r>
        <w:r>
          <w:rPr>
            <w:noProof/>
            <w:webHidden/>
          </w:rPr>
          <w:fldChar w:fldCharType="separate"/>
        </w:r>
        <w:r>
          <w:rPr>
            <w:noProof/>
            <w:webHidden/>
          </w:rPr>
          <w:t>14</w:t>
        </w:r>
        <w:r>
          <w:rPr>
            <w:noProof/>
            <w:webHidden/>
          </w:rPr>
          <w:fldChar w:fldCharType="end"/>
        </w:r>
      </w:hyperlink>
    </w:p>
    <w:p w14:paraId="4D085D68" w14:textId="5BB684DA" w:rsidR="005E6888" w:rsidRDefault="005E6888">
      <w:pPr>
        <w:pStyle w:val="TOC2"/>
        <w:tabs>
          <w:tab w:val="right" w:leader="dot" w:pos="9350"/>
        </w:tabs>
        <w:rPr>
          <w:rFonts w:asciiTheme="minorHAnsi" w:eastAsiaTheme="minorEastAsia" w:hAnsiTheme="minorHAnsi"/>
          <w:noProof/>
          <w:sz w:val="24"/>
          <w:szCs w:val="24"/>
          <w:lang w:val="en-IN" w:eastAsia="en-IN"/>
        </w:rPr>
      </w:pPr>
      <w:hyperlink w:anchor="_Toc216884607" w:history="1">
        <w:r w:rsidRPr="00F8420F">
          <w:rPr>
            <w:rStyle w:val="Hyperlink"/>
            <w:rFonts w:eastAsia="Graphik"/>
            <w:noProof/>
          </w:rPr>
          <w:t>DELETE- GoldenBatchDelete</w:t>
        </w:r>
        <w:r>
          <w:rPr>
            <w:noProof/>
            <w:webHidden/>
          </w:rPr>
          <w:tab/>
        </w:r>
        <w:r>
          <w:rPr>
            <w:noProof/>
            <w:webHidden/>
          </w:rPr>
          <w:fldChar w:fldCharType="begin"/>
        </w:r>
        <w:r>
          <w:rPr>
            <w:noProof/>
            <w:webHidden/>
          </w:rPr>
          <w:instrText xml:space="preserve"> PAGEREF _Toc216884607 \h </w:instrText>
        </w:r>
        <w:r>
          <w:rPr>
            <w:noProof/>
            <w:webHidden/>
          </w:rPr>
        </w:r>
        <w:r>
          <w:rPr>
            <w:noProof/>
            <w:webHidden/>
          </w:rPr>
          <w:fldChar w:fldCharType="separate"/>
        </w:r>
        <w:r>
          <w:rPr>
            <w:noProof/>
            <w:webHidden/>
          </w:rPr>
          <w:t>16</w:t>
        </w:r>
        <w:r>
          <w:rPr>
            <w:noProof/>
            <w:webHidden/>
          </w:rPr>
          <w:fldChar w:fldCharType="end"/>
        </w:r>
      </w:hyperlink>
    </w:p>
    <w:p w14:paraId="54F449EE" w14:textId="7B1F940A" w:rsidR="005E6888" w:rsidRDefault="005E6888">
      <w:pPr>
        <w:pStyle w:val="TOC2"/>
        <w:tabs>
          <w:tab w:val="right" w:leader="dot" w:pos="9350"/>
        </w:tabs>
        <w:rPr>
          <w:rFonts w:asciiTheme="minorHAnsi" w:eastAsiaTheme="minorEastAsia" w:hAnsiTheme="minorHAnsi"/>
          <w:noProof/>
          <w:sz w:val="24"/>
          <w:szCs w:val="24"/>
          <w:lang w:val="en-IN" w:eastAsia="en-IN"/>
        </w:rPr>
      </w:pPr>
      <w:hyperlink w:anchor="_Toc216884608" w:history="1">
        <w:r w:rsidRPr="00F8420F">
          <w:rPr>
            <w:rStyle w:val="Hyperlink"/>
            <w:rFonts w:eastAsia="Graphik"/>
            <w:noProof/>
          </w:rPr>
          <w:t>GetOperationalAttributesList API</w:t>
        </w:r>
        <w:r>
          <w:rPr>
            <w:noProof/>
            <w:webHidden/>
          </w:rPr>
          <w:tab/>
        </w:r>
        <w:r>
          <w:rPr>
            <w:noProof/>
            <w:webHidden/>
          </w:rPr>
          <w:fldChar w:fldCharType="begin"/>
        </w:r>
        <w:r>
          <w:rPr>
            <w:noProof/>
            <w:webHidden/>
          </w:rPr>
          <w:instrText xml:space="preserve"> PAGEREF _Toc216884608 \h </w:instrText>
        </w:r>
        <w:r>
          <w:rPr>
            <w:noProof/>
            <w:webHidden/>
          </w:rPr>
        </w:r>
        <w:r>
          <w:rPr>
            <w:noProof/>
            <w:webHidden/>
          </w:rPr>
          <w:fldChar w:fldCharType="separate"/>
        </w:r>
        <w:r>
          <w:rPr>
            <w:noProof/>
            <w:webHidden/>
          </w:rPr>
          <w:t>17</w:t>
        </w:r>
        <w:r>
          <w:rPr>
            <w:noProof/>
            <w:webHidden/>
          </w:rPr>
          <w:fldChar w:fldCharType="end"/>
        </w:r>
      </w:hyperlink>
    </w:p>
    <w:p w14:paraId="3AC4FF8F" w14:textId="7EF57380" w:rsidR="005E6888" w:rsidRDefault="005E6888">
      <w:pPr>
        <w:pStyle w:val="TOC2"/>
        <w:tabs>
          <w:tab w:val="right" w:leader="dot" w:pos="9350"/>
        </w:tabs>
        <w:rPr>
          <w:rFonts w:asciiTheme="minorHAnsi" w:eastAsiaTheme="minorEastAsia" w:hAnsiTheme="minorHAnsi"/>
          <w:noProof/>
          <w:sz w:val="24"/>
          <w:szCs w:val="24"/>
          <w:lang w:val="en-IN" w:eastAsia="en-IN"/>
        </w:rPr>
      </w:pPr>
      <w:hyperlink w:anchor="_Toc216884609" w:history="1">
        <w:r w:rsidRPr="00F8420F">
          <w:rPr>
            <w:rStyle w:val="Hyperlink"/>
            <w:rFonts w:eastAsia="Graphik"/>
            <w:noProof/>
          </w:rPr>
          <w:t>GetOperationalAttributeData API</w:t>
        </w:r>
        <w:r>
          <w:rPr>
            <w:noProof/>
            <w:webHidden/>
          </w:rPr>
          <w:tab/>
        </w:r>
        <w:r>
          <w:rPr>
            <w:noProof/>
            <w:webHidden/>
          </w:rPr>
          <w:fldChar w:fldCharType="begin"/>
        </w:r>
        <w:r>
          <w:rPr>
            <w:noProof/>
            <w:webHidden/>
          </w:rPr>
          <w:instrText xml:space="preserve"> PAGEREF _Toc216884609 \h </w:instrText>
        </w:r>
        <w:r>
          <w:rPr>
            <w:noProof/>
            <w:webHidden/>
          </w:rPr>
        </w:r>
        <w:r>
          <w:rPr>
            <w:noProof/>
            <w:webHidden/>
          </w:rPr>
          <w:fldChar w:fldCharType="separate"/>
        </w:r>
        <w:r>
          <w:rPr>
            <w:noProof/>
            <w:webHidden/>
          </w:rPr>
          <w:t>18</w:t>
        </w:r>
        <w:r>
          <w:rPr>
            <w:noProof/>
            <w:webHidden/>
          </w:rPr>
          <w:fldChar w:fldCharType="end"/>
        </w:r>
      </w:hyperlink>
    </w:p>
    <w:p w14:paraId="328CF175" w14:textId="706A139E" w:rsidR="005E6888" w:rsidRDefault="005E6888">
      <w:pPr>
        <w:pStyle w:val="TOC2"/>
        <w:tabs>
          <w:tab w:val="right" w:leader="dot" w:pos="9350"/>
        </w:tabs>
        <w:rPr>
          <w:rFonts w:asciiTheme="minorHAnsi" w:eastAsiaTheme="minorEastAsia" w:hAnsiTheme="minorHAnsi"/>
          <w:noProof/>
          <w:sz w:val="24"/>
          <w:szCs w:val="24"/>
          <w:lang w:val="en-IN" w:eastAsia="en-IN"/>
        </w:rPr>
      </w:pPr>
      <w:hyperlink w:anchor="_Toc216884610" w:history="1">
        <w:r w:rsidRPr="00F8420F">
          <w:rPr>
            <w:rStyle w:val="Hyperlink"/>
            <w:rFonts w:eastAsia="Graphik"/>
            <w:noProof/>
          </w:rPr>
          <w:t>GetProductOrderDetails API</w:t>
        </w:r>
        <w:r>
          <w:rPr>
            <w:noProof/>
            <w:webHidden/>
          </w:rPr>
          <w:tab/>
        </w:r>
        <w:r>
          <w:rPr>
            <w:noProof/>
            <w:webHidden/>
          </w:rPr>
          <w:fldChar w:fldCharType="begin"/>
        </w:r>
        <w:r>
          <w:rPr>
            <w:noProof/>
            <w:webHidden/>
          </w:rPr>
          <w:instrText xml:space="preserve"> PAGEREF _Toc216884610 \h </w:instrText>
        </w:r>
        <w:r>
          <w:rPr>
            <w:noProof/>
            <w:webHidden/>
          </w:rPr>
        </w:r>
        <w:r>
          <w:rPr>
            <w:noProof/>
            <w:webHidden/>
          </w:rPr>
          <w:fldChar w:fldCharType="separate"/>
        </w:r>
        <w:r>
          <w:rPr>
            <w:noProof/>
            <w:webHidden/>
          </w:rPr>
          <w:t>19</w:t>
        </w:r>
        <w:r>
          <w:rPr>
            <w:noProof/>
            <w:webHidden/>
          </w:rPr>
          <w:fldChar w:fldCharType="end"/>
        </w:r>
      </w:hyperlink>
    </w:p>
    <w:p w14:paraId="6417ED8B" w14:textId="27A5DE97" w:rsidR="005E6888" w:rsidRDefault="005E6888">
      <w:pPr>
        <w:pStyle w:val="TOC2"/>
        <w:tabs>
          <w:tab w:val="right" w:leader="dot" w:pos="9350"/>
        </w:tabs>
        <w:rPr>
          <w:rFonts w:asciiTheme="minorHAnsi" w:eastAsiaTheme="minorEastAsia" w:hAnsiTheme="minorHAnsi"/>
          <w:noProof/>
          <w:sz w:val="24"/>
          <w:szCs w:val="24"/>
          <w:lang w:val="en-IN" w:eastAsia="en-IN"/>
        </w:rPr>
      </w:pPr>
      <w:hyperlink w:anchor="_Toc216884611" w:history="1">
        <w:r w:rsidRPr="00F8420F">
          <w:rPr>
            <w:rStyle w:val="Hyperlink"/>
            <w:rFonts w:eastAsia="Graphik"/>
            <w:noProof/>
          </w:rPr>
          <w:t>GetprocessesByProductionOrder API</w:t>
        </w:r>
        <w:r>
          <w:rPr>
            <w:noProof/>
            <w:webHidden/>
          </w:rPr>
          <w:tab/>
        </w:r>
        <w:r>
          <w:rPr>
            <w:noProof/>
            <w:webHidden/>
          </w:rPr>
          <w:fldChar w:fldCharType="begin"/>
        </w:r>
        <w:r>
          <w:rPr>
            <w:noProof/>
            <w:webHidden/>
          </w:rPr>
          <w:instrText xml:space="preserve"> PAGEREF _Toc216884611 \h </w:instrText>
        </w:r>
        <w:r>
          <w:rPr>
            <w:noProof/>
            <w:webHidden/>
          </w:rPr>
        </w:r>
        <w:r>
          <w:rPr>
            <w:noProof/>
            <w:webHidden/>
          </w:rPr>
          <w:fldChar w:fldCharType="separate"/>
        </w:r>
        <w:r>
          <w:rPr>
            <w:noProof/>
            <w:webHidden/>
          </w:rPr>
          <w:t>20</w:t>
        </w:r>
        <w:r>
          <w:rPr>
            <w:noProof/>
            <w:webHidden/>
          </w:rPr>
          <w:fldChar w:fldCharType="end"/>
        </w:r>
      </w:hyperlink>
    </w:p>
    <w:p w14:paraId="507144FB" w14:textId="4652BD1A" w:rsidR="004E33EB" w:rsidRDefault="005E6888" w:rsidP="003E75C5">
      <w:pPr>
        <w:pStyle w:val="TOC2"/>
        <w:tabs>
          <w:tab w:val="right" w:leader="dot" w:pos="9350"/>
        </w:tabs>
        <w:rPr>
          <w:rFonts w:eastAsia="Times New Roman" w:cs="Arial"/>
          <w:b/>
          <w:sz w:val="36"/>
          <w:szCs w:val="20"/>
          <w:lang w:val="en-GB"/>
        </w:rPr>
      </w:pPr>
      <w:hyperlink w:anchor="_Toc216884612" w:history="1">
        <w:r w:rsidRPr="00F8420F">
          <w:rPr>
            <w:rStyle w:val="Hyperlink"/>
            <w:rFonts w:eastAsia="Graphik"/>
            <w:noProof/>
          </w:rPr>
          <w:t>BatchAnalysis API</w:t>
        </w:r>
        <w:r>
          <w:rPr>
            <w:noProof/>
            <w:webHidden/>
          </w:rPr>
          <w:tab/>
        </w:r>
        <w:r>
          <w:rPr>
            <w:noProof/>
            <w:webHidden/>
          </w:rPr>
          <w:fldChar w:fldCharType="begin"/>
        </w:r>
        <w:r>
          <w:rPr>
            <w:noProof/>
            <w:webHidden/>
          </w:rPr>
          <w:instrText xml:space="preserve"> PAGEREF _Toc216884612 \h </w:instrText>
        </w:r>
        <w:r>
          <w:rPr>
            <w:noProof/>
            <w:webHidden/>
          </w:rPr>
        </w:r>
        <w:r>
          <w:rPr>
            <w:noProof/>
            <w:webHidden/>
          </w:rPr>
          <w:fldChar w:fldCharType="separate"/>
        </w:r>
        <w:r>
          <w:rPr>
            <w:noProof/>
            <w:webHidden/>
          </w:rPr>
          <w:t>21</w:t>
        </w:r>
        <w:r>
          <w:rPr>
            <w:noProof/>
            <w:webHidden/>
          </w:rPr>
          <w:fldChar w:fldCharType="end"/>
        </w:r>
      </w:hyperlink>
      <w:r>
        <w:fldChar w:fldCharType="end"/>
      </w:r>
    </w:p>
    <w:p w14:paraId="5C75BEE3" w14:textId="77777777" w:rsidR="003571D1" w:rsidRDefault="003571D1" w:rsidP="004B22A5">
      <w:pPr>
        <w:pStyle w:val="Heading1"/>
        <w:ind w:right="1656"/>
        <w:sectPr w:rsidR="003571D1" w:rsidSect="003E75C5">
          <w:pgSz w:w="12240" w:h="20160" w:code="5"/>
          <w:pgMar w:top="2880" w:right="2880" w:bottom="1440" w:left="2880" w:header="720" w:footer="720" w:gutter="0"/>
          <w:cols w:space="720"/>
          <w:docGrid w:linePitch="360"/>
        </w:sectPr>
      </w:pPr>
      <w:bookmarkStart w:id="0" w:name="_Toc171010894"/>
    </w:p>
    <w:p w14:paraId="24701FEF" w14:textId="77777777" w:rsidR="00D91C8F" w:rsidRDefault="00D91C8F" w:rsidP="004B22A5">
      <w:pPr>
        <w:pStyle w:val="Heading1"/>
        <w:ind w:right="1656"/>
      </w:pPr>
      <w:bookmarkStart w:id="1" w:name="_Toc216884589"/>
      <w:r>
        <w:lastRenderedPageBreak/>
        <w:t>Introduction</w:t>
      </w:r>
      <w:bookmarkEnd w:id="0"/>
      <w:bookmarkEnd w:id="1"/>
    </w:p>
    <w:p w14:paraId="0DD763E4" w14:textId="2FD8811F" w:rsidR="00A67956" w:rsidRPr="00F07B49" w:rsidRDefault="00354975" w:rsidP="00F07B49">
      <w:r w:rsidRPr="00F07B49">
        <w:t>Accenture Operations Twin (AOT) is a collection of software accelerators and tools that are assembled to deliver client solutions. AOT accelerates the integration of product, process, and live data from disparate IT and OT systems, creating a comprehensive and contextualized view of operations to enable better decisions and optimized processes.</w:t>
      </w:r>
    </w:p>
    <w:p w14:paraId="284BAEDB" w14:textId="0B60B92B" w:rsidR="00E73167" w:rsidRDefault="00CE1BEC" w:rsidP="00F07B49">
      <w:r w:rsidRPr="00F07B49">
        <w:t>The Production Manager microservice is part of the AOT</w:t>
      </w:r>
      <w:r w:rsidR="001F64CF" w:rsidRPr="00F07B49">
        <w:t xml:space="preserve"> (Azure)</w:t>
      </w:r>
      <w:r w:rsidRPr="00F07B49">
        <w:t xml:space="preserve"> application suite. It is responsible for retrieving and processing production-related event data from Azure Event Hub and Cosmos DB. The microservice ensures seamless integration between production event sources and the AOT platform.</w:t>
      </w:r>
    </w:p>
    <w:p w14:paraId="444A6163" w14:textId="5F09ABAD" w:rsidR="00F07B49" w:rsidRPr="00F07B49" w:rsidRDefault="00F07B49" w:rsidP="00F07B49">
      <w:r w:rsidRPr="00F07B49">
        <w:t>The Production Manager microservice is responsible for handling real-time production event messages from Azure Event Hub using a process while also exposing API endpoints through a Flask application. The process used is initialized as a separate process using Python's multiprocessing. This process runs production event consumers to continuously listen for event messages from the specified Event Hub. After consuming the message from the consumer, the Production Manager processes incoming event data and forwards it to the Cosmos DB. Meanwhile, the Flask application is started on port 5000, providing an API interface for retrieving stored production events. This dual-process approach ensures efficient real-time event handling while maintaining API availability for external clients.</w:t>
      </w:r>
    </w:p>
    <w:p w14:paraId="4C5B2FB9" w14:textId="77777777" w:rsidR="003571D1" w:rsidRDefault="003571D1" w:rsidP="003571D1">
      <w:pPr>
        <w:pStyle w:val="Heading2"/>
        <w:ind w:right="1656"/>
      </w:pPr>
      <w:bookmarkStart w:id="2" w:name="_Toc216884590"/>
      <w:bookmarkStart w:id="3" w:name="_Toc171010895"/>
      <w:r>
        <w:t>Purpose</w:t>
      </w:r>
      <w:bookmarkEnd w:id="2"/>
    </w:p>
    <w:p w14:paraId="61429DF4" w14:textId="01B7787A" w:rsidR="003571D1" w:rsidRPr="008808D4" w:rsidRDefault="003571D1" w:rsidP="008808D4">
      <w:r w:rsidRPr="008808D4">
        <w:t xml:space="preserve">This document </w:t>
      </w:r>
      <w:r w:rsidR="00923C53" w:rsidRPr="008808D4">
        <w:t>describes</w:t>
      </w:r>
      <w:r w:rsidRPr="008808D4">
        <w:t xml:space="preserve"> the Production Manager microservice. It provides API details such as endpoints, authentication requirements, inputs, outputs, error handling, and expected request and/or response formats.</w:t>
      </w:r>
    </w:p>
    <w:p w14:paraId="5007ED4C" w14:textId="52B2C911" w:rsidR="00D91C8F" w:rsidRDefault="00D91C8F" w:rsidP="004B22A5">
      <w:pPr>
        <w:pStyle w:val="Heading2"/>
        <w:ind w:right="1656"/>
      </w:pPr>
      <w:bookmarkStart w:id="4" w:name="_Toc216884591"/>
      <w:r>
        <w:t>Target Audience</w:t>
      </w:r>
      <w:bookmarkEnd w:id="3"/>
      <w:bookmarkEnd w:id="4"/>
    </w:p>
    <w:p w14:paraId="24D6BA29" w14:textId="77777777" w:rsidR="00CE1BEC" w:rsidRPr="00CE1BEC" w:rsidRDefault="00CE1BEC" w:rsidP="004B22A5">
      <w:pPr>
        <w:ind w:right="1656"/>
      </w:pPr>
      <w:r w:rsidRPr="00CE1BEC">
        <w:t>This documentation is intended for:</w:t>
      </w:r>
    </w:p>
    <w:p w14:paraId="5CB08259" w14:textId="77777777" w:rsidR="00CE1BEC" w:rsidRPr="00CE1BEC" w:rsidRDefault="00CE1BEC" w:rsidP="0072134C">
      <w:pPr>
        <w:numPr>
          <w:ilvl w:val="0"/>
          <w:numId w:val="7"/>
        </w:numPr>
        <w:spacing w:before="40" w:after="40"/>
        <w:ind w:right="1656"/>
      </w:pPr>
      <w:r w:rsidRPr="00CE1BEC">
        <w:t>Developers integrating the Production Manager API into AOT applications.</w:t>
      </w:r>
    </w:p>
    <w:p w14:paraId="7A8566CC" w14:textId="77777777" w:rsidR="00CE1BEC" w:rsidRPr="00CE1BEC" w:rsidRDefault="00CE1BEC" w:rsidP="0072134C">
      <w:pPr>
        <w:numPr>
          <w:ilvl w:val="0"/>
          <w:numId w:val="7"/>
        </w:numPr>
        <w:spacing w:before="40" w:after="40"/>
        <w:ind w:right="1656"/>
      </w:pPr>
      <w:r w:rsidRPr="00CE1BEC">
        <w:t>Client Delivery Teams managing production event data.</w:t>
      </w:r>
    </w:p>
    <w:p w14:paraId="3E6BDA50" w14:textId="55AAF76D" w:rsidR="00D91C8F" w:rsidRDefault="00CE1BEC" w:rsidP="0072134C">
      <w:pPr>
        <w:numPr>
          <w:ilvl w:val="0"/>
          <w:numId w:val="7"/>
        </w:numPr>
        <w:spacing w:before="40" w:after="40"/>
        <w:ind w:right="1656"/>
      </w:pPr>
      <w:r w:rsidRPr="00CE1BEC">
        <w:t>IT Administrators responsible for API security and access control.</w:t>
      </w:r>
    </w:p>
    <w:p w14:paraId="66449446" w14:textId="77777777" w:rsidR="00D91C8F" w:rsidRDefault="00D91C8F" w:rsidP="004B22A5">
      <w:pPr>
        <w:pStyle w:val="Heading2"/>
        <w:ind w:right="1656"/>
      </w:pPr>
      <w:bookmarkStart w:id="5" w:name="_Toc171010897"/>
      <w:bookmarkStart w:id="6" w:name="_Toc216884592"/>
      <w:r>
        <w:t>Contacts</w:t>
      </w:r>
      <w:bookmarkEnd w:id="5"/>
      <w:bookmarkEnd w:id="6"/>
    </w:p>
    <w:p w14:paraId="7857B9B3" w14:textId="5D458F20" w:rsidR="00D91C8F" w:rsidRPr="00CE1BEC" w:rsidRDefault="00CE1BEC" w:rsidP="008808D4">
      <w:pPr>
        <w:pStyle w:val="ListParagraph"/>
        <w:spacing w:before="40" w:after="40"/>
        <w:ind w:right="1656"/>
        <w:rPr>
          <w:rFonts w:eastAsia="Calibri"/>
        </w:rPr>
      </w:pPr>
      <w:hyperlink r:id="rId19" w:history="1">
        <w:r w:rsidRPr="00F56A25">
          <w:rPr>
            <w:rStyle w:val="Hyperlink"/>
            <w:rFonts w:cs="Arial"/>
          </w:rPr>
          <w:t>yash.srivastava@accenture.com</w:t>
        </w:r>
      </w:hyperlink>
    </w:p>
    <w:p w14:paraId="47AB1D22" w14:textId="756AA7A8" w:rsidR="00CE1BEC" w:rsidRDefault="00CE1BEC" w:rsidP="008808D4">
      <w:pPr>
        <w:pStyle w:val="ListParagraph"/>
        <w:spacing w:before="40" w:after="40"/>
        <w:ind w:right="1656"/>
        <w:rPr>
          <w:rFonts w:eastAsia="Calibri"/>
        </w:rPr>
      </w:pPr>
      <w:hyperlink r:id="rId20" w:history="1">
        <w:r w:rsidRPr="00F56A25">
          <w:rPr>
            <w:rStyle w:val="Hyperlink"/>
            <w:rFonts w:eastAsia="Calibri" w:cs="Arial"/>
          </w:rPr>
          <w:t>nithya.arumugham@accenture.com</w:t>
        </w:r>
      </w:hyperlink>
    </w:p>
    <w:p w14:paraId="587C05C2" w14:textId="77777777" w:rsidR="00D91C8F" w:rsidRDefault="00D91C8F" w:rsidP="004B22A5">
      <w:pPr>
        <w:pStyle w:val="Heading2"/>
        <w:ind w:right="1656"/>
        <w:rPr>
          <w:rFonts w:cs="Arial"/>
        </w:rPr>
      </w:pPr>
      <w:bookmarkStart w:id="7" w:name="_Toc105051379"/>
      <w:bookmarkStart w:id="8" w:name="_Toc171010898"/>
      <w:bookmarkStart w:id="9" w:name="_Toc216884593"/>
      <w:r>
        <w:t>Related Links</w:t>
      </w:r>
      <w:bookmarkEnd w:id="7"/>
      <w:bookmarkEnd w:id="8"/>
      <w:bookmarkEnd w:id="9"/>
    </w:p>
    <w:p w14:paraId="735EF9D7" w14:textId="70C5256E" w:rsidR="00277E16" w:rsidRDefault="00C11C9C" w:rsidP="008808D4">
      <w:pPr>
        <w:pStyle w:val="ListParagraph"/>
        <w:spacing w:before="40" w:after="40"/>
        <w:ind w:right="1656"/>
      </w:pPr>
      <w:hyperlink r:id="rId21" w:history="1">
        <w:r w:rsidRPr="002358DE">
          <w:rPr>
            <w:rStyle w:val="Hyperlink"/>
          </w:rPr>
          <w:t>AOT Documentation</w:t>
        </w:r>
      </w:hyperlink>
    </w:p>
    <w:p w14:paraId="1C940C6E" w14:textId="00AB46EF" w:rsidR="002358DE" w:rsidRPr="00C11C9C" w:rsidRDefault="002358DE" w:rsidP="008808D4">
      <w:pPr>
        <w:pStyle w:val="ListParagraph"/>
        <w:spacing w:before="40" w:after="40"/>
        <w:ind w:right="1656"/>
      </w:pPr>
      <w:hyperlink r:id="rId22" w:history="1">
        <w:r w:rsidRPr="004B22A5">
          <w:rPr>
            <w:rStyle w:val="Hyperlink"/>
            <w:rFonts w:cs="Arial"/>
          </w:rPr>
          <w:t>Release Notes</w:t>
        </w:r>
      </w:hyperlink>
    </w:p>
    <w:p w14:paraId="1DA3A12C" w14:textId="3C193E14" w:rsidR="00D91C8F" w:rsidRDefault="00DE676A" w:rsidP="00DE676A">
      <w:pPr>
        <w:pStyle w:val="Heading2"/>
      </w:pPr>
      <w:bookmarkStart w:id="10" w:name="_Toc216884594"/>
      <w:r>
        <w:t>Glossary</w:t>
      </w:r>
      <w:bookmarkEnd w:id="10"/>
    </w:p>
    <w:tbl>
      <w:tblPr>
        <w:tblStyle w:val="TableGridLight"/>
        <w:tblW w:w="0" w:type="auto"/>
        <w:tblLook w:val="0420" w:firstRow="1" w:lastRow="0" w:firstColumn="0" w:lastColumn="0" w:noHBand="0" w:noVBand="1"/>
      </w:tblPr>
      <w:tblGrid>
        <w:gridCol w:w="2605"/>
        <w:gridCol w:w="6745"/>
      </w:tblGrid>
      <w:tr w:rsidR="003D6AC8" w:rsidRPr="003D6AC8" w14:paraId="23EAFA11" w14:textId="77777777" w:rsidTr="008808D4">
        <w:tc>
          <w:tcPr>
            <w:tcW w:w="2605" w:type="dxa"/>
            <w:shd w:val="clear" w:color="auto" w:fill="D9D9D9" w:themeFill="background1" w:themeFillShade="D9"/>
          </w:tcPr>
          <w:p w14:paraId="2884C4EA" w14:textId="0888164D" w:rsidR="003D6AC8" w:rsidRPr="003F7226" w:rsidRDefault="003D6AC8" w:rsidP="00F30FC7">
            <w:pPr>
              <w:spacing w:before="40" w:after="0"/>
              <w:jc w:val="left"/>
              <w:rPr>
                <w:b/>
                <w:bCs/>
              </w:rPr>
            </w:pPr>
            <w:r w:rsidRPr="003F7226">
              <w:rPr>
                <w:b/>
                <w:bCs/>
              </w:rPr>
              <w:t>Term</w:t>
            </w:r>
          </w:p>
        </w:tc>
        <w:tc>
          <w:tcPr>
            <w:tcW w:w="6745" w:type="dxa"/>
            <w:shd w:val="clear" w:color="auto" w:fill="D9D9D9" w:themeFill="background1" w:themeFillShade="D9"/>
          </w:tcPr>
          <w:p w14:paraId="0882FB2F" w14:textId="67CC3D52" w:rsidR="003D6AC8" w:rsidRPr="003F7226" w:rsidRDefault="003D6AC8" w:rsidP="00F30FC7">
            <w:pPr>
              <w:spacing w:before="40" w:after="0"/>
              <w:jc w:val="left"/>
              <w:rPr>
                <w:b/>
                <w:bCs/>
              </w:rPr>
            </w:pPr>
            <w:r w:rsidRPr="003F7226">
              <w:rPr>
                <w:b/>
                <w:bCs/>
              </w:rPr>
              <w:t>Definition</w:t>
            </w:r>
          </w:p>
        </w:tc>
      </w:tr>
      <w:tr w:rsidR="003D6AC8" w:rsidRPr="003D6AC8" w14:paraId="33DF54E4" w14:textId="77777777" w:rsidTr="008808D4">
        <w:tc>
          <w:tcPr>
            <w:tcW w:w="2605" w:type="dxa"/>
          </w:tcPr>
          <w:p w14:paraId="5163AA2E" w14:textId="19C88B5E" w:rsidR="003D6AC8" w:rsidRDefault="003D6AC8" w:rsidP="00F30FC7">
            <w:pPr>
              <w:spacing w:before="40" w:after="0"/>
              <w:jc w:val="left"/>
            </w:pPr>
            <w:r>
              <w:t>Production Manager API</w:t>
            </w:r>
          </w:p>
        </w:tc>
        <w:tc>
          <w:tcPr>
            <w:tcW w:w="6745" w:type="dxa"/>
          </w:tcPr>
          <w:p w14:paraId="778491EE" w14:textId="3D975523" w:rsidR="003D6AC8" w:rsidRDefault="003D6AC8" w:rsidP="00F30FC7">
            <w:pPr>
              <w:spacing w:before="40" w:after="0"/>
              <w:jc w:val="left"/>
            </w:pPr>
            <w:r>
              <w:t>A set of application programming interfaces enabling integration and management of production event data in AOT applications.</w:t>
            </w:r>
          </w:p>
        </w:tc>
      </w:tr>
      <w:tr w:rsidR="003D6AC8" w:rsidRPr="003D6AC8" w14:paraId="62D6DF39" w14:textId="77777777" w:rsidTr="008808D4">
        <w:tc>
          <w:tcPr>
            <w:tcW w:w="2605" w:type="dxa"/>
          </w:tcPr>
          <w:p w14:paraId="4AF01EE1" w14:textId="683E6632" w:rsidR="003D6AC8" w:rsidRDefault="003D6AC8" w:rsidP="00F30FC7">
            <w:pPr>
              <w:spacing w:before="40" w:after="0"/>
              <w:jc w:val="left"/>
            </w:pPr>
            <w:r>
              <w:t>Event Processing</w:t>
            </w:r>
          </w:p>
        </w:tc>
        <w:tc>
          <w:tcPr>
            <w:tcW w:w="6745" w:type="dxa"/>
          </w:tcPr>
          <w:p w14:paraId="78DD74CD" w14:textId="3CE379DC" w:rsidR="003D6AC8" w:rsidRDefault="003D6AC8" w:rsidP="00F30FC7">
            <w:pPr>
              <w:spacing w:before="40" w:after="0"/>
              <w:jc w:val="left"/>
            </w:pPr>
            <w:r>
              <w:t>The real-time handling and management of data generated from production events and machine statuses.</w:t>
            </w:r>
          </w:p>
        </w:tc>
      </w:tr>
      <w:tr w:rsidR="003D6AC8" w:rsidRPr="003D6AC8" w14:paraId="3CB94602" w14:textId="77777777" w:rsidTr="008808D4">
        <w:tc>
          <w:tcPr>
            <w:tcW w:w="2605" w:type="dxa"/>
          </w:tcPr>
          <w:p w14:paraId="4A658F24" w14:textId="2ABF87D4" w:rsidR="003D6AC8" w:rsidRDefault="003D6AC8" w:rsidP="00F30FC7">
            <w:pPr>
              <w:spacing w:before="40" w:after="0"/>
              <w:jc w:val="left"/>
            </w:pPr>
            <w:r>
              <w:t>Azure IoT Hub</w:t>
            </w:r>
          </w:p>
        </w:tc>
        <w:tc>
          <w:tcPr>
            <w:tcW w:w="6745" w:type="dxa"/>
          </w:tcPr>
          <w:p w14:paraId="35313B36" w14:textId="10CAA656" w:rsidR="003D6AC8" w:rsidRDefault="003D6AC8" w:rsidP="00F30FC7">
            <w:pPr>
              <w:spacing w:before="40" w:after="0"/>
              <w:jc w:val="left"/>
            </w:pPr>
            <w:r>
              <w:t>A managed service in Microsoft Azure for connecting, monitoring, and managing IoT devices.</w:t>
            </w:r>
          </w:p>
        </w:tc>
      </w:tr>
      <w:tr w:rsidR="003D6AC8" w:rsidRPr="003D6AC8" w14:paraId="59EFD644" w14:textId="77777777" w:rsidTr="008808D4">
        <w:tc>
          <w:tcPr>
            <w:tcW w:w="2605" w:type="dxa"/>
          </w:tcPr>
          <w:p w14:paraId="406D4CF6" w14:textId="60FBE1DE" w:rsidR="003D6AC8" w:rsidRDefault="003D6AC8" w:rsidP="00F30FC7">
            <w:pPr>
              <w:spacing w:before="40" w:after="0"/>
              <w:jc w:val="left"/>
            </w:pPr>
            <w:r>
              <w:t>Cosmos DB</w:t>
            </w:r>
          </w:p>
        </w:tc>
        <w:tc>
          <w:tcPr>
            <w:tcW w:w="6745" w:type="dxa"/>
          </w:tcPr>
          <w:p w14:paraId="3C2E5E99" w14:textId="3A14E275" w:rsidR="003D6AC8" w:rsidRDefault="003D6AC8" w:rsidP="00F30FC7">
            <w:pPr>
              <w:spacing w:before="40" w:after="0"/>
              <w:jc w:val="left"/>
            </w:pPr>
            <w:r>
              <w:t>A globally distributed, multi-model database service provided by Microsoft Azure for scalable data storage.</w:t>
            </w:r>
          </w:p>
        </w:tc>
      </w:tr>
      <w:tr w:rsidR="003D6AC8" w:rsidRPr="003D6AC8" w14:paraId="126C8A75" w14:textId="77777777" w:rsidTr="008808D4">
        <w:tc>
          <w:tcPr>
            <w:tcW w:w="2605" w:type="dxa"/>
          </w:tcPr>
          <w:p w14:paraId="78403E32" w14:textId="690857E9" w:rsidR="003D6AC8" w:rsidRDefault="003D6AC8" w:rsidP="00F30FC7">
            <w:pPr>
              <w:spacing w:before="40" w:after="0"/>
              <w:jc w:val="left"/>
            </w:pPr>
            <w:r>
              <w:t>Kafka</w:t>
            </w:r>
          </w:p>
        </w:tc>
        <w:tc>
          <w:tcPr>
            <w:tcW w:w="6745" w:type="dxa"/>
          </w:tcPr>
          <w:p w14:paraId="539EE964" w14:textId="00216256" w:rsidR="003D6AC8" w:rsidRDefault="003D6AC8" w:rsidP="00F30FC7">
            <w:pPr>
              <w:spacing w:before="40" w:after="0"/>
              <w:jc w:val="left"/>
            </w:pPr>
            <w:r>
              <w:t>An open-source platform for building real-time data pipelines and streaming applications, used for event ingestion and processing.</w:t>
            </w:r>
          </w:p>
        </w:tc>
      </w:tr>
      <w:tr w:rsidR="003D6AC8" w:rsidRPr="003D6AC8" w14:paraId="10D6F16D" w14:textId="77777777" w:rsidTr="008808D4">
        <w:tc>
          <w:tcPr>
            <w:tcW w:w="2605" w:type="dxa"/>
          </w:tcPr>
          <w:p w14:paraId="42A69B38" w14:textId="20F8952D" w:rsidR="003D6AC8" w:rsidRDefault="003D6AC8" w:rsidP="00F30FC7">
            <w:pPr>
              <w:spacing w:before="40" w:after="0"/>
              <w:jc w:val="left"/>
            </w:pPr>
            <w:r>
              <w:t>Machine Status Events</w:t>
            </w:r>
          </w:p>
        </w:tc>
        <w:tc>
          <w:tcPr>
            <w:tcW w:w="6745" w:type="dxa"/>
          </w:tcPr>
          <w:p w14:paraId="0C9D7D27" w14:textId="7B7FAA1F" w:rsidR="003D6AC8" w:rsidRDefault="003D6AC8" w:rsidP="00F30FC7">
            <w:pPr>
              <w:spacing w:before="40" w:after="0"/>
              <w:jc w:val="left"/>
            </w:pPr>
            <w:r>
              <w:t>Data points generated by devices or simulators that reflect the current operational state of machines.</w:t>
            </w:r>
          </w:p>
        </w:tc>
      </w:tr>
      <w:tr w:rsidR="003D6AC8" w:rsidRPr="003D6AC8" w14:paraId="1A426292" w14:textId="77777777" w:rsidTr="008808D4">
        <w:tc>
          <w:tcPr>
            <w:tcW w:w="2605" w:type="dxa"/>
          </w:tcPr>
          <w:p w14:paraId="12C5265F" w14:textId="7FCC4AC2" w:rsidR="003D6AC8" w:rsidRDefault="003D6AC8" w:rsidP="00F30FC7">
            <w:pPr>
              <w:spacing w:before="40" w:after="0"/>
              <w:jc w:val="left"/>
            </w:pPr>
            <w:r>
              <w:t>KPI (Key Performance Indicator)</w:t>
            </w:r>
          </w:p>
        </w:tc>
        <w:tc>
          <w:tcPr>
            <w:tcW w:w="6745" w:type="dxa"/>
          </w:tcPr>
          <w:p w14:paraId="305DD1B2" w14:textId="5B5CFEDE" w:rsidR="003D6AC8" w:rsidRDefault="003D6AC8" w:rsidP="00F30FC7">
            <w:pPr>
              <w:spacing w:before="40" w:after="0"/>
              <w:jc w:val="left"/>
            </w:pPr>
            <w:r>
              <w:t>A measurable value that demonstrates how effectively a process or machine is achieving key objectives.</w:t>
            </w:r>
          </w:p>
        </w:tc>
      </w:tr>
      <w:tr w:rsidR="00F30FC7" w:rsidRPr="003D6AC8" w14:paraId="4AA385EA" w14:textId="77777777" w:rsidTr="005E6888">
        <w:tc>
          <w:tcPr>
            <w:tcW w:w="2605" w:type="dxa"/>
          </w:tcPr>
          <w:p w14:paraId="532527B8" w14:textId="228ADFF8" w:rsidR="00F30FC7" w:rsidRDefault="00F30FC7" w:rsidP="00F30FC7">
            <w:pPr>
              <w:spacing w:before="40" w:after="0"/>
              <w:jc w:val="left"/>
            </w:pPr>
            <w:r>
              <w:t>M/O</w:t>
            </w:r>
          </w:p>
        </w:tc>
        <w:tc>
          <w:tcPr>
            <w:tcW w:w="6745" w:type="dxa"/>
          </w:tcPr>
          <w:p w14:paraId="5371AA6A" w14:textId="57E0767C" w:rsidR="00F30FC7" w:rsidRDefault="00F30FC7" w:rsidP="00F30FC7">
            <w:pPr>
              <w:spacing w:before="40" w:after="0"/>
              <w:jc w:val="left"/>
            </w:pPr>
            <w:r>
              <w:t>Mandatory/Optional</w:t>
            </w:r>
          </w:p>
        </w:tc>
      </w:tr>
    </w:tbl>
    <w:p w14:paraId="62C0393E" w14:textId="6777921C" w:rsidR="00E8360A" w:rsidRDefault="00E8360A" w:rsidP="00622A05">
      <w:pPr>
        <w:pStyle w:val="Heading1"/>
        <w:sectPr w:rsidR="00E8360A" w:rsidSect="008963D6">
          <w:pgSz w:w="12240" w:h="20160" w:code="5"/>
          <w:pgMar w:top="1440" w:right="1440" w:bottom="1440" w:left="1440" w:header="720" w:footer="720" w:gutter="0"/>
          <w:cols w:space="720"/>
          <w:docGrid w:linePitch="360"/>
        </w:sectPr>
      </w:pPr>
    </w:p>
    <w:p w14:paraId="03AD92E3" w14:textId="72DA9842" w:rsidR="00622A05" w:rsidRDefault="00622A05" w:rsidP="00E8360A">
      <w:pPr>
        <w:pStyle w:val="Heading1"/>
      </w:pPr>
      <w:bookmarkStart w:id="11" w:name="_Toc216884595"/>
      <w:r>
        <w:lastRenderedPageBreak/>
        <w:t>Workflow</w:t>
      </w:r>
      <w:bookmarkEnd w:id="11"/>
    </w:p>
    <w:p w14:paraId="6A05A318" w14:textId="77777777" w:rsidR="00D10D0D" w:rsidRPr="00440C11" w:rsidRDefault="00D10D0D" w:rsidP="00D10D0D">
      <w:r w:rsidRPr="00440C11">
        <w:t>This workflow ensures real-time event processing, storage, and integration within the Azure ecosystem, enabling effective machine status monitoring and KPI tracking.</w:t>
      </w:r>
    </w:p>
    <w:p w14:paraId="70A679A4" w14:textId="1476571D" w:rsidR="00440C11" w:rsidRPr="00440C11" w:rsidRDefault="006B7E46" w:rsidP="00440C11">
      <w:r>
        <w:t xml:space="preserve">As shown in the diagram, </w:t>
      </w:r>
      <w:r w:rsidR="00440C11" w:rsidRPr="00440C11">
        <w:t xml:space="preserve">machine status events </w:t>
      </w:r>
      <w:r w:rsidR="00D26D9E">
        <w:rPr>
          <w:lang w:val="en-GB"/>
        </w:rPr>
        <w:t>simulated and pushed to the cosmos DB and Kafka topic</w:t>
      </w:r>
      <w:r w:rsidR="00D26D9E">
        <w:t xml:space="preserve"> </w:t>
      </w:r>
      <w:r w:rsidR="00BF717B">
        <w:t>using various components.</w:t>
      </w:r>
    </w:p>
    <w:p w14:paraId="60902A48" w14:textId="27C39851" w:rsidR="00622A05" w:rsidRPr="007429B6" w:rsidRDefault="00622A05" w:rsidP="00622A05">
      <w:pPr>
        <w:rPr>
          <w:rFonts w:cs="Arial"/>
        </w:rPr>
      </w:pPr>
      <w:r w:rsidRPr="00FC617D">
        <w:rPr>
          <w:rFonts w:cs="Arial"/>
          <w:noProof/>
        </w:rPr>
        <w:drawing>
          <wp:inline distT="0" distB="0" distL="0" distR="0" wp14:anchorId="15B2F476" wp14:editId="63FBCEE7">
            <wp:extent cx="5962595" cy="3176092"/>
            <wp:effectExtent l="19050" t="19050" r="19685" b="24765"/>
            <wp:docPr id="266174441" name="Picture 2" descr="Production manager work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174441" name="Picture 2" descr="Production manager workflow diagram"/>
                    <pic:cNvPicPr>
                      <a:picLocks noChangeAspect="1" noChangeArrowheads="1"/>
                    </pic:cNvPicPr>
                  </pic:nvPicPr>
                  <pic:blipFill rotWithShape="1">
                    <a:blip r:embed="rId23">
                      <a:extLst>
                        <a:ext uri="{28A0092B-C50C-407E-A947-70E740481C1C}">
                          <a14:useLocalDpi xmlns:a14="http://schemas.microsoft.com/office/drawing/2010/main" val="0"/>
                        </a:ext>
                      </a:extLst>
                    </a:blip>
                    <a:srcRect t="7186"/>
                    <a:stretch/>
                  </pic:blipFill>
                  <pic:spPr bwMode="auto">
                    <a:xfrm>
                      <a:off x="0" y="0"/>
                      <a:ext cx="6012554" cy="3202704"/>
                    </a:xfrm>
                    <a:prstGeom prst="rect">
                      <a:avLst/>
                    </a:prstGeom>
                    <a:noFill/>
                    <a:ln w="9525" cap="flat" cmpd="sng" algn="ctr">
                      <a:solidFill>
                        <a:srgbClr val="E7E6E6"/>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ED7FA6F" w14:textId="46EC1F84" w:rsidR="007A0FFD" w:rsidRPr="007A0FFD" w:rsidRDefault="007A0FFD" w:rsidP="007A0FFD">
      <w:r w:rsidRPr="007A0FFD">
        <w:t xml:space="preserve">The table </w:t>
      </w:r>
      <w:r w:rsidR="00960476">
        <w:t>below list</w:t>
      </w:r>
      <w:r w:rsidR="00615393">
        <w:t>s</w:t>
      </w:r>
      <w:r w:rsidR="00960476">
        <w:t xml:space="preserve"> </w:t>
      </w:r>
      <w:r w:rsidRPr="007A0FFD">
        <w:t xml:space="preserve">the </w:t>
      </w:r>
      <w:r w:rsidR="00615393">
        <w:t xml:space="preserve">steps </w:t>
      </w:r>
      <w:r w:rsidR="009C6CEF">
        <w:t xml:space="preserve">in order by </w:t>
      </w:r>
      <w:r w:rsidRPr="007A0FFD">
        <w:t>component.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8"/>
        <w:gridCol w:w="4447"/>
        <w:gridCol w:w="4225"/>
      </w:tblGrid>
      <w:tr w:rsidR="007A0FFD" w14:paraId="70DD775C" w14:textId="77777777" w:rsidTr="00733697">
        <w:tc>
          <w:tcPr>
            <w:tcW w:w="678" w:type="dxa"/>
            <w:shd w:val="clear" w:color="auto" w:fill="F2F2F2" w:themeFill="background1" w:themeFillShade="F2"/>
          </w:tcPr>
          <w:p w14:paraId="3AFDD110" w14:textId="40CC1632" w:rsidR="007A0FFD" w:rsidRPr="0050005A" w:rsidRDefault="007A0FFD" w:rsidP="002101F9">
            <w:pPr>
              <w:rPr>
                <w:b/>
                <w:bCs/>
                <w:lang w:val="en-GB"/>
              </w:rPr>
            </w:pPr>
            <w:r>
              <w:rPr>
                <w:b/>
                <w:bCs/>
                <w:lang w:val="en-GB"/>
              </w:rPr>
              <w:t>Step</w:t>
            </w:r>
          </w:p>
        </w:tc>
        <w:tc>
          <w:tcPr>
            <w:tcW w:w="4447" w:type="dxa"/>
            <w:shd w:val="clear" w:color="auto" w:fill="F2F2F2" w:themeFill="background1" w:themeFillShade="F2"/>
          </w:tcPr>
          <w:p w14:paraId="0F136CD9" w14:textId="057029BC" w:rsidR="007A0FFD" w:rsidRPr="0050005A" w:rsidRDefault="007A0FFD" w:rsidP="002101F9">
            <w:pPr>
              <w:rPr>
                <w:b/>
                <w:bCs/>
                <w:lang w:val="en-GB"/>
              </w:rPr>
            </w:pPr>
            <w:r w:rsidRPr="0050005A">
              <w:rPr>
                <w:b/>
                <w:bCs/>
                <w:lang w:val="en-GB"/>
              </w:rPr>
              <w:t>Component</w:t>
            </w:r>
          </w:p>
        </w:tc>
        <w:tc>
          <w:tcPr>
            <w:tcW w:w="4225" w:type="dxa"/>
            <w:shd w:val="clear" w:color="auto" w:fill="F2F2F2" w:themeFill="background1" w:themeFillShade="F2"/>
          </w:tcPr>
          <w:p w14:paraId="77436DF0" w14:textId="15968BE0" w:rsidR="007A0FFD" w:rsidRPr="0050005A" w:rsidRDefault="007A0FFD" w:rsidP="002101F9">
            <w:pPr>
              <w:rPr>
                <w:b/>
                <w:bCs/>
                <w:lang w:val="en-GB"/>
              </w:rPr>
            </w:pPr>
            <w:r w:rsidRPr="0050005A">
              <w:rPr>
                <w:b/>
                <w:bCs/>
                <w:lang w:val="en-GB"/>
              </w:rPr>
              <w:t>Workflow</w:t>
            </w:r>
          </w:p>
        </w:tc>
      </w:tr>
      <w:tr w:rsidR="007A0FFD" w14:paraId="7673D3AA" w14:textId="77777777" w:rsidTr="00733697">
        <w:tc>
          <w:tcPr>
            <w:tcW w:w="678" w:type="dxa"/>
          </w:tcPr>
          <w:p w14:paraId="2E7796DD" w14:textId="5024D4F4" w:rsidR="007A0FFD" w:rsidRPr="00440C11" w:rsidRDefault="00960476" w:rsidP="00EA0F73">
            <w:pPr>
              <w:jc w:val="left"/>
            </w:pPr>
            <w:r>
              <w:t>1</w:t>
            </w:r>
          </w:p>
        </w:tc>
        <w:tc>
          <w:tcPr>
            <w:tcW w:w="4447" w:type="dxa"/>
          </w:tcPr>
          <w:p w14:paraId="7B390944" w14:textId="52F224B8" w:rsidR="007A0FFD" w:rsidRPr="0050005A" w:rsidRDefault="007A0FFD" w:rsidP="00EA0F73">
            <w:pPr>
              <w:jc w:val="left"/>
            </w:pPr>
            <w:r w:rsidRPr="00440C11">
              <w:t>Source System/Devices (Client Simulator)</w:t>
            </w:r>
          </w:p>
        </w:tc>
        <w:tc>
          <w:tcPr>
            <w:tcW w:w="4225" w:type="dxa"/>
          </w:tcPr>
          <w:p w14:paraId="562577DA" w14:textId="212A4627" w:rsidR="007A0FFD" w:rsidRDefault="007A0FFD" w:rsidP="00EA0F73">
            <w:pPr>
              <w:jc w:val="left"/>
              <w:rPr>
                <w:lang w:val="en-GB"/>
              </w:rPr>
            </w:pPr>
            <w:r w:rsidRPr="00440C11">
              <w:t>Devices or simulators generate machine status events and send them to Azure</w:t>
            </w:r>
            <w:r>
              <w:t xml:space="preserve"> IoT Hub.</w:t>
            </w:r>
            <w:r w:rsidRPr="00440C11">
              <w:t xml:space="preserve"> </w:t>
            </w:r>
          </w:p>
        </w:tc>
      </w:tr>
      <w:tr w:rsidR="007A0FFD" w14:paraId="27FC18E7" w14:textId="77777777" w:rsidTr="00733697">
        <w:tc>
          <w:tcPr>
            <w:tcW w:w="678" w:type="dxa"/>
          </w:tcPr>
          <w:p w14:paraId="2403CBCB" w14:textId="300A68B6" w:rsidR="007A0FFD" w:rsidRPr="00440C11" w:rsidRDefault="00960476" w:rsidP="009E28C9">
            <w:pPr>
              <w:jc w:val="left"/>
            </w:pPr>
            <w:r>
              <w:t>2</w:t>
            </w:r>
          </w:p>
        </w:tc>
        <w:tc>
          <w:tcPr>
            <w:tcW w:w="4447" w:type="dxa"/>
          </w:tcPr>
          <w:p w14:paraId="548C090F" w14:textId="2F85330A" w:rsidR="007A0FFD" w:rsidRPr="009E28C9" w:rsidRDefault="007A0FFD" w:rsidP="009E28C9">
            <w:pPr>
              <w:jc w:val="left"/>
            </w:pPr>
            <w:r w:rsidRPr="00440C11">
              <w:t>IoT Hub</w:t>
            </w:r>
          </w:p>
        </w:tc>
        <w:tc>
          <w:tcPr>
            <w:tcW w:w="4225" w:type="dxa"/>
          </w:tcPr>
          <w:p w14:paraId="1B44584C" w14:textId="22B2272A" w:rsidR="007A0FFD" w:rsidRDefault="007A0FFD" w:rsidP="002101F9">
            <w:pPr>
              <w:rPr>
                <w:lang w:val="en-GB"/>
              </w:rPr>
            </w:pPr>
            <w:r w:rsidRPr="00440C11">
              <w:t>Acts as the ingestion point for event data and routes it to a Kafka Topic for further processing.</w:t>
            </w:r>
          </w:p>
        </w:tc>
      </w:tr>
      <w:tr w:rsidR="007A0FFD" w14:paraId="3111C198" w14:textId="77777777" w:rsidTr="00733697">
        <w:tc>
          <w:tcPr>
            <w:tcW w:w="678" w:type="dxa"/>
          </w:tcPr>
          <w:p w14:paraId="15070EA5" w14:textId="1A5FE051" w:rsidR="007A0FFD" w:rsidRPr="00440C11" w:rsidRDefault="00960476" w:rsidP="00EA0F73">
            <w:pPr>
              <w:jc w:val="left"/>
            </w:pPr>
            <w:r>
              <w:t>3</w:t>
            </w:r>
          </w:p>
        </w:tc>
        <w:tc>
          <w:tcPr>
            <w:tcW w:w="4447" w:type="dxa"/>
          </w:tcPr>
          <w:p w14:paraId="0D541FBA" w14:textId="3313AE00" w:rsidR="007A0FFD" w:rsidRPr="00EA0F73" w:rsidRDefault="007A0FFD" w:rsidP="00EA0F73">
            <w:pPr>
              <w:jc w:val="left"/>
            </w:pPr>
            <w:r w:rsidRPr="00440C11">
              <w:t>Kafka Topic</w:t>
            </w:r>
          </w:p>
        </w:tc>
        <w:tc>
          <w:tcPr>
            <w:tcW w:w="4225" w:type="dxa"/>
          </w:tcPr>
          <w:p w14:paraId="6F51D2D2" w14:textId="6DFFCA62" w:rsidR="007A0FFD" w:rsidRDefault="007A0FFD" w:rsidP="002101F9">
            <w:pPr>
              <w:rPr>
                <w:lang w:val="en-GB"/>
              </w:rPr>
            </w:pPr>
            <w:r w:rsidRPr="00440C11">
              <w:t>Receives the event data from IoT Hub and makes it available for the Production Manager Microservice (MS) to consume.</w:t>
            </w:r>
          </w:p>
        </w:tc>
      </w:tr>
      <w:tr w:rsidR="007A0FFD" w14:paraId="28051F85" w14:textId="77777777" w:rsidTr="00733697">
        <w:tc>
          <w:tcPr>
            <w:tcW w:w="678" w:type="dxa"/>
          </w:tcPr>
          <w:p w14:paraId="46CA4852" w14:textId="6B2D40DD" w:rsidR="007A0FFD" w:rsidRPr="00440C11" w:rsidRDefault="00960476" w:rsidP="00EA0F73">
            <w:pPr>
              <w:jc w:val="left"/>
            </w:pPr>
            <w:r>
              <w:t>4</w:t>
            </w:r>
          </w:p>
        </w:tc>
        <w:tc>
          <w:tcPr>
            <w:tcW w:w="4447" w:type="dxa"/>
          </w:tcPr>
          <w:p w14:paraId="113CAF13" w14:textId="31207F8E" w:rsidR="007A0FFD" w:rsidRPr="00EA0F73" w:rsidRDefault="007A0FFD" w:rsidP="00EA0F73">
            <w:pPr>
              <w:jc w:val="left"/>
            </w:pPr>
            <w:r w:rsidRPr="00440C11">
              <w:t>Production Manager Microservice (MS)</w:t>
            </w:r>
          </w:p>
        </w:tc>
        <w:tc>
          <w:tcPr>
            <w:tcW w:w="4225" w:type="dxa"/>
          </w:tcPr>
          <w:p w14:paraId="601530FC" w14:textId="368A5AD9" w:rsidR="007A0FFD" w:rsidRDefault="007A0FFD" w:rsidP="00605996">
            <w:pPr>
              <w:jc w:val="left"/>
              <w:rPr>
                <w:lang w:val="en-GB"/>
              </w:rPr>
            </w:pPr>
            <w:r w:rsidRPr="00440C11">
              <w:t>Consumes machine status events from the Kafka Topic</w:t>
            </w:r>
            <w:r>
              <w:t xml:space="preserve"> and p</w:t>
            </w:r>
            <w:r w:rsidRPr="00440C11">
              <w:t>rocesses the event data and determines how it should be stored or forwarded.</w:t>
            </w:r>
          </w:p>
        </w:tc>
      </w:tr>
      <w:tr w:rsidR="007A0FFD" w14:paraId="5B78A79A" w14:textId="77777777" w:rsidTr="00733697">
        <w:tc>
          <w:tcPr>
            <w:tcW w:w="678" w:type="dxa"/>
          </w:tcPr>
          <w:p w14:paraId="55616394" w14:textId="421E5C64" w:rsidR="007A0FFD" w:rsidRPr="00440C11" w:rsidRDefault="00960476" w:rsidP="00605996">
            <w:pPr>
              <w:jc w:val="left"/>
            </w:pPr>
            <w:r>
              <w:t>5</w:t>
            </w:r>
          </w:p>
        </w:tc>
        <w:tc>
          <w:tcPr>
            <w:tcW w:w="4447" w:type="dxa"/>
          </w:tcPr>
          <w:p w14:paraId="67970156" w14:textId="333362C8" w:rsidR="007A0FFD" w:rsidRPr="00605996" w:rsidRDefault="007A0FFD" w:rsidP="00605996">
            <w:pPr>
              <w:jc w:val="left"/>
            </w:pPr>
            <w:r w:rsidRPr="00440C11">
              <w:t>Data Storage and Event Forwarding</w:t>
            </w:r>
          </w:p>
        </w:tc>
        <w:tc>
          <w:tcPr>
            <w:tcW w:w="4225" w:type="dxa"/>
          </w:tcPr>
          <w:p w14:paraId="271B4026" w14:textId="5996DB13" w:rsidR="007A0FFD" w:rsidRDefault="007A0FFD" w:rsidP="00DA0D66">
            <w:pPr>
              <w:jc w:val="left"/>
              <w:rPr>
                <w:lang w:val="en-GB"/>
              </w:rPr>
            </w:pPr>
            <w:r w:rsidRPr="00440C11">
              <w:t>The microservice reads/writes event data to Cosmos DB Knowledge Graph (KG) for persistence and retrieval</w:t>
            </w:r>
            <w:r>
              <w:t xml:space="preserve"> and then </w:t>
            </w:r>
            <w:r w:rsidRPr="00440C11">
              <w:t>pushes processed events to an Existing Kafka SKPI Topic, ensuring that the event data is available for other services or downstream analytics.</w:t>
            </w:r>
          </w:p>
        </w:tc>
      </w:tr>
    </w:tbl>
    <w:p w14:paraId="658F5D56" w14:textId="77777777" w:rsidR="0050088F" w:rsidRDefault="0050088F" w:rsidP="0013421D">
      <w:pPr>
        <w:pStyle w:val="Heading2"/>
        <w:rPr>
          <w:lang w:val="en-GB"/>
        </w:rPr>
      </w:pPr>
      <w:bookmarkStart w:id="12" w:name="_Toc216884596"/>
      <w:bookmarkStart w:id="13" w:name="_Hlk37693319"/>
      <w:r w:rsidRPr="23AA880A">
        <w:rPr>
          <w:lang w:val="en-GB"/>
        </w:rPr>
        <w:t>Data Flow Mapping</w:t>
      </w:r>
      <w:bookmarkEnd w:id="12"/>
    </w:p>
    <w:tbl>
      <w:tblPr>
        <w:tblStyle w:val="TableGridLight"/>
        <w:tblW w:w="5000" w:type="pct"/>
        <w:tblLook w:val="0420" w:firstRow="1" w:lastRow="0" w:firstColumn="0" w:lastColumn="0" w:noHBand="0" w:noVBand="1"/>
      </w:tblPr>
      <w:tblGrid>
        <w:gridCol w:w="3398"/>
        <w:gridCol w:w="5952"/>
      </w:tblGrid>
      <w:tr w:rsidR="00AD6A55" w:rsidRPr="00AD6A55" w14:paraId="6A5699AB" w14:textId="77777777" w:rsidTr="00A53189">
        <w:trPr>
          <w:trHeight w:val="53"/>
        </w:trPr>
        <w:tc>
          <w:tcPr>
            <w:tcW w:w="18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bookmarkEnd w:id="13"/>
          <w:p w14:paraId="450A66CC" w14:textId="4DBBC24A" w:rsidR="00AD6A55" w:rsidRPr="002F4752" w:rsidRDefault="00AD6A55" w:rsidP="00AD6A55">
            <w:pPr>
              <w:rPr>
                <w:rFonts w:cs="Arial"/>
                <w:b/>
                <w:lang w:val="de-DE"/>
              </w:rPr>
            </w:pPr>
            <w:r w:rsidRPr="002F4752">
              <w:rPr>
                <w:rFonts w:cs="Arial"/>
                <w:b/>
                <w:lang w:val="de-DE"/>
              </w:rPr>
              <w:t>Component</w:t>
            </w:r>
          </w:p>
        </w:tc>
        <w:tc>
          <w:tcPr>
            <w:tcW w:w="31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B168770" w14:textId="0E0D1245" w:rsidR="00AD6A55" w:rsidRPr="002F4752" w:rsidRDefault="00AD6A55" w:rsidP="00AD6A55">
            <w:pPr>
              <w:rPr>
                <w:rFonts w:cs="Arial"/>
                <w:b/>
                <w:lang w:val="de-DE"/>
              </w:rPr>
            </w:pPr>
            <w:r w:rsidRPr="002F4752">
              <w:rPr>
                <w:rFonts w:cs="Arial"/>
                <w:b/>
                <w:lang w:val="de-DE"/>
              </w:rPr>
              <w:t>Data Flow</w:t>
            </w:r>
          </w:p>
        </w:tc>
      </w:tr>
      <w:tr w:rsidR="00AD6A55" w:rsidRPr="00AD6A55" w14:paraId="10CA5A22" w14:textId="77777777" w:rsidTr="00A53189">
        <w:trPr>
          <w:trHeight w:val="36"/>
        </w:trPr>
        <w:tc>
          <w:tcPr>
            <w:tcW w:w="18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D4D9D8" w14:textId="46EDAC86" w:rsidR="00AD6A55" w:rsidRPr="002653E0" w:rsidRDefault="00AD6A55" w:rsidP="00AD6A55">
            <w:pPr>
              <w:rPr>
                <w:rFonts w:ascii="Times New Roman" w:hAnsi="Times New Roman"/>
              </w:rPr>
            </w:pPr>
            <w:r>
              <w:t>Azure Event Hub</w:t>
            </w:r>
          </w:p>
        </w:tc>
        <w:tc>
          <w:tcPr>
            <w:tcW w:w="31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B61182" w14:textId="4A78E649" w:rsidR="00AD6A55" w:rsidRPr="002653E0" w:rsidRDefault="000470F7" w:rsidP="00AD6A55">
            <w:pPr>
              <w:rPr>
                <w:rFonts w:ascii="Times New Roman" w:hAnsi="Times New Roman"/>
              </w:rPr>
            </w:pPr>
            <w:r>
              <w:t>Receives production event messages.</w:t>
            </w:r>
          </w:p>
        </w:tc>
      </w:tr>
      <w:tr w:rsidR="00AD6A55" w:rsidRPr="00AD6A55" w14:paraId="65BCEDE6" w14:textId="77777777" w:rsidTr="00A53189">
        <w:trPr>
          <w:trHeight w:val="36"/>
        </w:trPr>
        <w:tc>
          <w:tcPr>
            <w:tcW w:w="18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EFC17F" w14:textId="4A40B098" w:rsidR="00AD6A55" w:rsidRPr="002653E0" w:rsidRDefault="000470F7" w:rsidP="00AD6A55">
            <w:pPr>
              <w:rPr>
                <w:rFonts w:ascii="Times New Roman" w:hAnsi="Times New Roman"/>
              </w:rPr>
            </w:pPr>
            <w:r>
              <w:t>Cosmos DB</w:t>
            </w:r>
          </w:p>
        </w:tc>
        <w:tc>
          <w:tcPr>
            <w:tcW w:w="31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DF11DD" w14:textId="45FE9D2D" w:rsidR="00AD6A55" w:rsidRPr="002653E0" w:rsidRDefault="000470F7" w:rsidP="00AD6A55">
            <w:pPr>
              <w:rPr>
                <w:rFonts w:ascii="Times New Roman" w:hAnsi="Times New Roman"/>
              </w:rPr>
            </w:pPr>
            <w:r>
              <w:t>Stores and retrieves event details.</w:t>
            </w:r>
          </w:p>
        </w:tc>
      </w:tr>
      <w:tr w:rsidR="00AD6A55" w:rsidRPr="00AD6A55" w14:paraId="2714734F" w14:textId="77777777" w:rsidTr="00A53189">
        <w:trPr>
          <w:trHeight w:val="34"/>
        </w:trPr>
        <w:tc>
          <w:tcPr>
            <w:tcW w:w="18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E89096" w14:textId="01FAC11A" w:rsidR="00AD6A55" w:rsidRPr="002653E0" w:rsidRDefault="000470F7" w:rsidP="00AD6A55">
            <w:pPr>
              <w:rPr>
                <w:rFonts w:ascii="Times New Roman" w:hAnsi="Times New Roman"/>
              </w:rPr>
            </w:pPr>
            <w:r>
              <w:t>Production Manager API</w:t>
            </w:r>
          </w:p>
        </w:tc>
        <w:tc>
          <w:tcPr>
            <w:tcW w:w="31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FF8816" w14:textId="72CC374E" w:rsidR="00AD6A55" w:rsidRPr="002653E0" w:rsidRDefault="000470F7" w:rsidP="00AD6A55">
            <w:pPr>
              <w:rPr>
                <w:rFonts w:ascii="Times New Roman" w:hAnsi="Times New Roman"/>
              </w:rPr>
            </w:pPr>
            <w:r>
              <w:t>Processes event requests and fetches data from Cosmos DB.</w:t>
            </w:r>
          </w:p>
        </w:tc>
      </w:tr>
    </w:tbl>
    <w:p w14:paraId="4E5B3363" w14:textId="77777777" w:rsidR="00451C56" w:rsidRDefault="00451C56" w:rsidP="00D867D0">
      <w:pPr>
        <w:pStyle w:val="Heading2"/>
        <w:sectPr w:rsidR="00451C56" w:rsidSect="00DC56A6">
          <w:pgSz w:w="12240" w:h="20160" w:code="5"/>
          <w:pgMar w:top="1440" w:right="1440" w:bottom="1440" w:left="1440" w:header="720" w:footer="720" w:gutter="0"/>
          <w:cols w:space="720"/>
          <w:docGrid w:linePitch="360"/>
        </w:sectPr>
      </w:pPr>
    </w:p>
    <w:p w14:paraId="4DFE2AB4" w14:textId="26469D49" w:rsidR="00BD5752" w:rsidRDefault="00BD5752" w:rsidP="00B9754F">
      <w:pPr>
        <w:pStyle w:val="Heading1"/>
        <w:rPr>
          <w:rFonts w:eastAsia="Aptos Display"/>
        </w:rPr>
      </w:pPr>
      <w:bookmarkStart w:id="14" w:name="_Toc216884598"/>
      <w:r>
        <w:rPr>
          <w:rFonts w:eastAsia="Aptos Display"/>
        </w:rPr>
        <w:lastRenderedPageBreak/>
        <w:t xml:space="preserve">Production Manager </w:t>
      </w:r>
      <w:r w:rsidR="00487FA9" w:rsidRPr="23AA880A">
        <w:rPr>
          <w:rFonts w:eastAsia="Aptos Display"/>
          <w:lang w:val="en-US"/>
        </w:rPr>
        <w:t>S</w:t>
      </w:r>
      <w:r w:rsidR="00487FA9">
        <w:rPr>
          <w:rFonts w:eastAsia="Aptos Display"/>
          <w:lang w:val="en-US"/>
        </w:rPr>
        <w:t>ervice</w:t>
      </w:r>
      <w:r w:rsidR="00487FA9" w:rsidRPr="23AA880A">
        <w:rPr>
          <w:rFonts w:eastAsia="Aptos Display"/>
          <w:lang w:val="en-US"/>
        </w:rPr>
        <w:t xml:space="preserve"> </w:t>
      </w:r>
      <w:r>
        <w:rPr>
          <w:rFonts w:eastAsia="Aptos Display"/>
        </w:rPr>
        <w:t>APIs</w:t>
      </w:r>
    </w:p>
    <w:p w14:paraId="2AB918C1" w14:textId="009C0038" w:rsidR="00BD5752" w:rsidRDefault="00B9754F" w:rsidP="00BD5752">
      <w:r>
        <w:t>These APIs</w:t>
      </w:r>
      <w:r w:rsidR="00BD5752" w:rsidRPr="00690812">
        <w:t xml:space="preserve"> extend the AOT data model with the new objects to accommodate batch traceability. </w:t>
      </w:r>
    </w:p>
    <w:p w14:paraId="19F76408" w14:textId="77777777" w:rsidR="00BD5752" w:rsidRPr="005D099C" w:rsidRDefault="00BD5752" w:rsidP="00BD5752">
      <w:r w:rsidRPr="005D099C">
        <w:t>Data model is extended with the following objects:</w:t>
      </w:r>
    </w:p>
    <w:p w14:paraId="42C5380F" w14:textId="77777777" w:rsidR="00BD5752" w:rsidRPr="005D099C" w:rsidRDefault="00BD5752" w:rsidP="00403B29">
      <w:pPr>
        <w:numPr>
          <w:ilvl w:val="0"/>
          <w:numId w:val="11"/>
        </w:numPr>
      </w:pPr>
      <w:r w:rsidRPr="005D099C">
        <w:t>Production Order</w:t>
      </w:r>
    </w:p>
    <w:p w14:paraId="23047749" w14:textId="77777777" w:rsidR="00BD5752" w:rsidRPr="005D099C" w:rsidRDefault="00BD5752" w:rsidP="00403B29">
      <w:pPr>
        <w:numPr>
          <w:ilvl w:val="0"/>
          <w:numId w:val="11"/>
        </w:numPr>
      </w:pPr>
      <w:r w:rsidRPr="005D099C">
        <w:t>Materials</w:t>
      </w:r>
    </w:p>
    <w:p w14:paraId="7D60EB35" w14:textId="77777777" w:rsidR="00BD5752" w:rsidRPr="005D099C" w:rsidRDefault="00BD5752" w:rsidP="00403B29">
      <w:pPr>
        <w:numPr>
          <w:ilvl w:val="0"/>
          <w:numId w:val="11"/>
        </w:numPr>
      </w:pPr>
      <w:r w:rsidRPr="005D099C">
        <w:t>Batch</w:t>
      </w:r>
    </w:p>
    <w:p w14:paraId="0A2C393B" w14:textId="77777777" w:rsidR="00BD5752" w:rsidRPr="005D099C" w:rsidRDefault="00BD5752" w:rsidP="00403B29">
      <w:pPr>
        <w:numPr>
          <w:ilvl w:val="0"/>
          <w:numId w:val="11"/>
        </w:numPr>
      </w:pPr>
      <w:r w:rsidRPr="005D099C">
        <w:t>Process definition</w:t>
      </w:r>
    </w:p>
    <w:p w14:paraId="5D9C5257" w14:textId="77777777" w:rsidR="00BD5752" w:rsidRPr="005D099C" w:rsidRDefault="00BD5752" w:rsidP="00403B29">
      <w:pPr>
        <w:numPr>
          <w:ilvl w:val="0"/>
          <w:numId w:val="11"/>
        </w:numPr>
      </w:pPr>
      <w:r w:rsidRPr="005D099C">
        <w:t>Equipment definition</w:t>
      </w:r>
    </w:p>
    <w:p w14:paraId="510FBF80" w14:textId="77777777" w:rsidR="00BD5752" w:rsidRPr="005D099C" w:rsidRDefault="00BD5752" w:rsidP="00403B29">
      <w:pPr>
        <w:numPr>
          <w:ilvl w:val="0"/>
          <w:numId w:val="11"/>
        </w:numPr>
      </w:pPr>
      <w:r w:rsidRPr="005D099C">
        <w:t>BOM</w:t>
      </w:r>
    </w:p>
    <w:p w14:paraId="643280EB" w14:textId="7E0CB2D6" w:rsidR="00BD5752" w:rsidRDefault="00087DC9" w:rsidP="00BD5752">
      <w:pPr>
        <w:rPr>
          <w:lang w:val="en-GB"/>
        </w:rPr>
      </w:pPr>
      <w:r>
        <w:rPr>
          <w:lang w:val="en-GB"/>
        </w:rPr>
        <w:t xml:space="preserve">The </w:t>
      </w:r>
      <w:r w:rsidR="00BD5752">
        <w:rPr>
          <w:lang w:val="en-GB"/>
        </w:rPr>
        <w:t xml:space="preserve">AOT process batch model </w:t>
      </w:r>
      <w:r w:rsidR="00B9754F">
        <w:rPr>
          <w:lang w:val="en-GB"/>
        </w:rPr>
        <w:t>is depicted in the following diagram.</w:t>
      </w:r>
    </w:p>
    <w:p w14:paraId="12CA2FB2" w14:textId="77777777" w:rsidR="00BD5752" w:rsidRDefault="00BD5752" w:rsidP="00BD5752">
      <w:pPr>
        <w:rPr>
          <w:lang w:val="en-GB"/>
        </w:rPr>
      </w:pPr>
      <w:r w:rsidRPr="00903099">
        <w:rPr>
          <w:noProof/>
          <w:lang w:val="en-GB"/>
        </w:rPr>
        <w:drawing>
          <wp:inline distT="0" distB="0" distL="0" distR="0" wp14:anchorId="55EEF28D" wp14:editId="0323C345">
            <wp:extent cx="6215112" cy="5699549"/>
            <wp:effectExtent l="0" t="0" r="0" b="0"/>
            <wp:docPr id="876096145" name="Picture 1" descr="A diagram of a data storage mapp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005161" name="Picture 1" descr="A diagram of a data storage mapping&#10;&#10;AI-generated content may be incorrect."/>
                    <pic:cNvPicPr/>
                  </pic:nvPicPr>
                  <pic:blipFill rotWithShape="1">
                    <a:blip r:embed="rId24"/>
                    <a:srcRect t="638" b="38027"/>
                    <a:stretch>
                      <a:fillRect/>
                    </a:stretch>
                  </pic:blipFill>
                  <pic:spPr bwMode="auto">
                    <a:xfrm>
                      <a:off x="0" y="0"/>
                      <a:ext cx="6232823" cy="5715791"/>
                    </a:xfrm>
                    <a:prstGeom prst="rect">
                      <a:avLst/>
                    </a:prstGeom>
                    <a:ln>
                      <a:noFill/>
                    </a:ln>
                    <a:extLst>
                      <a:ext uri="{53640926-AAD7-44D8-BBD7-CCE9431645EC}">
                        <a14:shadowObscured xmlns:a14="http://schemas.microsoft.com/office/drawing/2010/main"/>
                      </a:ext>
                    </a:extLst>
                  </pic:spPr>
                </pic:pic>
              </a:graphicData>
            </a:graphic>
          </wp:inline>
        </w:drawing>
      </w:r>
    </w:p>
    <w:p w14:paraId="620C4713" w14:textId="626BAB17" w:rsidR="00F268F7" w:rsidRDefault="00F268F7" w:rsidP="00BD5752">
      <w:pPr>
        <w:rPr>
          <w:lang w:val="en-GB"/>
        </w:rPr>
      </w:pPr>
      <w:r>
        <w:rPr>
          <w:lang w:val="en-GB"/>
        </w:rPr>
        <w:t>The following table provides details on the Data Storage Mappings.</w:t>
      </w:r>
    </w:p>
    <w:tbl>
      <w:tblPr>
        <w:tblStyle w:val="TableGrid"/>
        <w:tblW w:w="0" w:type="auto"/>
        <w:tblLook w:val="04A0" w:firstRow="1" w:lastRow="0" w:firstColumn="1" w:lastColumn="0" w:noHBand="0" w:noVBand="1"/>
      </w:tblPr>
      <w:tblGrid>
        <w:gridCol w:w="3596"/>
        <w:gridCol w:w="3597"/>
        <w:gridCol w:w="3597"/>
      </w:tblGrid>
      <w:tr w:rsidR="00197E24" w14:paraId="4F2860BA" w14:textId="77777777" w:rsidTr="00B13015">
        <w:tc>
          <w:tcPr>
            <w:tcW w:w="3596" w:type="dxa"/>
            <w:shd w:val="clear" w:color="auto" w:fill="E7E6E6" w:themeFill="background2"/>
          </w:tcPr>
          <w:p w14:paraId="59FAE1EF" w14:textId="0E9C51CC" w:rsidR="00197E24" w:rsidRPr="00B13015" w:rsidRDefault="00197E24" w:rsidP="00BD5752">
            <w:pPr>
              <w:rPr>
                <w:b/>
                <w:bCs/>
                <w:lang w:val="en-GB"/>
              </w:rPr>
            </w:pPr>
            <w:r w:rsidRPr="00B13015">
              <w:rPr>
                <w:b/>
                <w:bCs/>
                <w:lang w:val="en-GB"/>
              </w:rPr>
              <w:t>Entity</w:t>
            </w:r>
          </w:p>
        </w:tc>
        <w:tc>
          <w:tcPr>
            <w:tcW w:w="3597" w:type="dxa"/>
            <w:shd w:val="clear" w:color="auto" w:fill="E7E6E6" w:themeFill="background2"/>
          </w:tcPr>
          <w:p w14:paraId="08BA6977" w14:textId="1C5821D6" w:rsidR="00197E24" w:rsidRPr="00B13015" w:rsidRDefault="00F268F7" w:rsidP="00BD5752">
            <w:pPr>
              <w:rPr>
                <w:b/>
                <w:bCs/>
                <w:lang w:val="en-GB"/>
              </w:rPr>
            </w:pPr>
            <w:r w:rsidRPr="00B13015">
              <w:rPr>
                <w:b/>
                <w:bCs/>
                <w:lang w:val="en-GB"/>
              </w:rPr>
              <w:t>Type of Data</w:t>
            </w:r>
          </w:p>
        </w:tc>
        <w:tc>
          <w:tcPr>
            <w:tcW w:w="3597" w:type="dxa"/>
            <w:shd w:val="clear" w:color="auto" w:fill="E7E6E6" w:themeFill="background2"/>
          </w:tcPr>
          <w:p w14:paraId="726CB353" w14:textId="291D23E0" w:rsidR="00197E24" w:rsidRPr="00B13015" w:rsidRDefault="00F268F7" w:rsidP="00BD5752">
            <w:pPr>
              <w:rPr>
                <w:b/>
                <w:bCs/>
                <w:lang w:val="en-GB"/>
              </w:rPr>
            </w:pPr>
            <w:r w:rsidRPr="00B13015">
              <w:rPr>
                <w:b/>
                <w:bCs/>
                <w:lang w:val="en-GB"/>
              </w:rPr>
              <w:t>Data Storage</w:t>
            </w:r>
          </w:p>
        </w:tc>
      </w:tr>
      <w:tr w:rsidR="004837F6" w14:paraId="22F83423" w14:textId="77777777" w:rsidTr="004837F6">
        <w:tc>
          <w:tcPr>
            <w:tcW w:w="3596" w:type="dxa"/>
          </w:tcPr>
          <w:p w14:paraId="0D69AAD4" w14:textId="573895F6" w:rsidR="004837F6" w:rsidRDefault="004837F6" w:rsidP="00BD5752">
            <w:pPr>
              <w:rPr>
                <w:lang w:val="en-GB"/>
              </w:rPr>
            </w:pPr>
            <w:r>
              <w:rPr>
                <w:lang w:val="en-GB"/>
              </w:rPr>
              <w:t>Equipment Definitions</w:t>
            </w:r>
          </w:p>
        </w:tc>
        <w:tc>
          <w:tcPr>
            <w:tcW w:w="3597" w:type="dxa"/>
          </w:tcPr>
          <w:p w14:paraId="29CB43DC" w14:textId="6092383A" w:rsidR="004837F6" w:rsidRDefault="004837F6" w:rsidP="00BD5752">
            <w:pPr>
              <w:rPr>
                <w:lang w:val="en-GB"/>
              </w:rPr>
            </w:pPr>
            <w:r>
              <w:rPr>
                <w:lang w:val="en-GB"/>
              </w:rPr>
              <w:t>Master Data</w:t>
            </w:r>
          </w:p>
        </w:tc>
        <w:tc>
          <w:tcPr>
            <w:tcW w:w="3597" w:type="dxa"/>
          </w:tcPr>
          <w:p w14:paraId="75F71547" w14:textId="3AED1AB8" w:rsidR="004837F6" w:rsidRDefault="004837F6" w:rsidP="00BD5752">
            <w:pPr>
              <w:rPr>
                <w:lang w:val="en-GB"/>
              </w:rPr>
            </w:pPr>
            <w:r>
              <w:rPr>
                <w:lang w:val="en-GB"/>
              </w:rPr>
              <w:t>ADT</w:t>
            </w:r>
          </w:p>
        </w:tc>
      </w:tr>
      <w:tr w:rsidR="004837F6" w14:paraId="4B629243" w14:textId="77777777" w:rsidTr="004837F6">
        <w:tc>
          <w:tcPr>
            <w:tcW w:w="3596" w:type="dxa"/>
          </w:tcPr>
          <w:p w14:paraId="26F4F98F" w14:textId="0BE0D8A3" w:rsidR="004837F6" w:rsidRDefault="004837F6" w:rsidP="00BD5752">
            <w:pPr>
              <w:rPr>
                <w:lang w:val="en-GB"/>
              </w:rPr>
            </w:pPr>
            <w:r>
              <w:rPr>
                <w:lang w:val="en-GB"/>
              </w:rPr>
              <w:t>Assets</w:t>
            </w:r>
          </w:p>
        </w:tc>
        <w:tc>
          <w:tcPr>
            <w:tcW w:w="3597" w:type="dxa"/>
          </w:tcPr>
          <w:p w14:paraId="1F16AA6F" w14:textId="432E998A" w:rsidR="004837F6" w:rsidRDefault="004837F6" w:rsidP="00BD5752">
            <w:pPr>
              <w:rPr>
                <w:lang w:val="en-GB"/>
              </w:rPr>
            </w:pPr>
            <w:r>
              <w:rPr>
                <w:lang w:val="en-GB"/>
              </w:rPr>
              <w:t>Operational Data</w:t>
            </w:r>
          </w:p>
        </w:tc>
        <w:tc>
          <w:tcPr>
            <w:tcW w:w="3597" w:type="dxa"/>
          </w:tcPr>
          <w:p w14:paraId="439522BD" w14:textId="2F9D6686" w:rsidR="004837F6" w:rsidRDefault="004837F6" w:rsidP="00BD5752">
            <w:pPr>
              <w:rPr>
                <w:lang w:val="en-GB"/>
              </w:rPr>
            </w:pPr>
            <w:r>
              <w:rPr>
                <w:lang w:val="en-GB"/>
              </w:rPr>
              <w:t>ADT</w:t>
            </w:r>
          </w:p>
        </w:tc>
      </w:tr>
      <w:tr w:rsidR="004837F6" w14:paraId="7085B221" w14:textId="77777777" w:rsidTr="004837F6">
        <w:tc>
          <w:tcPr>
            <w:tcW w:w="3596" w:type="dxa"/>
          </w:tcPr>
          <w:p w14:paraId="1F91F9DF" w14:textId="34F3C167" w:rsidR="004837F6" w:rsidRDefault="00326C24" w:rsidP="00BD5752">
            <w:pPr>
              <w:rPr>
                <w:lang w:val="en-GB"/>
              </w:rPr>
            </w:pPr>
            <w:r>
              <w:rPr>
                <w:lang w:val="en-GB"/>
              </w:rPr>
              <w:t>Material Product</w:t>
            </w:r>
          </w:p>
        </w:tc>
        <w:tc>
          <w:tcPr>
            <w:tcW w:w="3597" w:type="dxa"/>
          </w:tcPr>
          <w:p w14:paraId="3E2B9835" w14:textId="63DE6CB1" w:rsidR="004837F6" w:rsidRDefault="004837F6" w:rsidP="00BD5752">
            <w:pPr>
              <w:rPr>
                <w:lang w:val="en-GB"/>
              </w:rPr>
            </w:pPr>
            <w:r>
              <w:rPr>
                <w:lang w:val="en-GB"/>
              </w:rPr>
              <w:t>Master Data</w:t>
            </w:r>
          </w:p>
        </w:tc>
        <w:tc>
          <w:tcPr>
            <w:tcW w:w="3597" w:type="dxa"/>
          </w:tcPr>
          <w:p w14:paraId="297B0BF0" w14:textId="63A771D3" w:rsidR="004837F6" w:rsidRDefault="004837F6" w:rsidP="00BD5752">
            <w:pPr>
              <w:rPr>
                <w:lang w:val="en-GB"/>
              </w:rPr>
            </w:pPr>
            <w:r>
              <w:rPr>
                <w:lang w:val="en-GB"/>
              </w:rPr>
              <w:t>ADT</w:t>
            </w:r>
          </w:p>
        </w:tc>
      </w:tr>
      <w:tr w:rsidR="004837F6" w14:paraId="1A3CB33A" w14:textId="77777777" w:rsidTr="004837F6">
        <w:tc>
          <w:tcPr>
            <w:tcW w:w="3596" w:type="dxa"/>
          </w:tcPr>
          <w:p w14:paraId="540F81D1" w14:textId="076890E0" w:rsidR="004837F6" w:rsidRDefault="00794A17" w:rsidP="00BD5752">
            <w:pPr>
              <w:rPr>
                <w:lang w:val="en-GB"/>
              </w:rPr>
            </w:pPr>
            <w:r>
              <w:rPr>
                <w:lang w:val="en-GB"/>
              </w:rPr>
              <w:t>Batch</w:t>
            </w:r>
          </w:p>
        </w:tc>
        <w:tc>
          <w:tcPr>
            <w:tcW w:w="3597" w:type="dxa"/>
          </w:tcPr>
          <w:p w14:paraId="71F40311" w14:textId="19019ADF" w:rsidR="004837F6" w:rsidRDefault="008B0365" w:rsidP="00BD5752">
            <w:pPr>
              <w:rPr>
                <w:lang w:val="en-GB"/>
              </w:rPr>
            </w:pPr>
            <w:r>
              <w:rPr>
                <w:lang w:val="en-GB"/>
              </w:rPr>
              <w:t>Operational Data</w:t>
            </w:r>
          </w:p>
        </w:tc>
        <w:tc>
          <w:tcPr>
            <w:tcW w:w="3597" w:type="dxa"/>
          </w:tcPr>
          <w:p w14:paraId="3926A2B4" w14:textId="55679962" w:rsidR="004837F6" w:rsidRDefault="00EE368D" w:rsidP="00BD5752">
            <w:pPr>
              <w:rPr>
                <w:lang w:val="en-GB"/>
              </w:rPr>
            </w:pPr>
            <w:r>
              <w:rPr>
                <w:lang w:val="en-GB"/>
              </w:rPr>
              <w:t>Cosmos/Mongo DB</w:t>
            </w:r>
          </w:p>
        </w:tc>
      </w:tr>
      <w:tr w:rsidR="004837F6" w14:paraId="54B3C662" w14:textId="77777777" w:rsidTr="004837F6">
        <w:tc>
          <w:tcPr>
            <w:tcW w:w="3596" w:type="dxa"/>
          </w:tcPr>
          <w:p w14:paraId="25B477C3" w14:textId="4C50E96A" w:rsidR="004837F6" w:rsidRDefault="00794A17" w:rsidP="00BD5752">
            <w:pPr>
              <w:rPr>
                <w:lang w:val="en-GB"/>
              </w:rPr>
            </w:pPr>
            <w:r>
              <w:rPr>
                <w:lang w:val="en-GB"/>
              </w:rPr>
              <w:t>Process Definition</w:t>
            </w:r>
          </w:p>
        </w:tc>
        <w:tc>
          <w:tcPr>
            <w:tcW w:w="3597" w:type="dxa"/>
          </w:tcPr>
          <w:p w14:paraId="17633674" w14:textId="0E2FD6C9" w:rsidR="004837F6" w:rsidRDefault="00E55D66" w:rsidP="00BD5752">
            <w:pPr>
              <w:rPr>
                <w:lang w:val="en-GB"/>
              </w:rPr>
            </w:pPr>
            <w:r>
              <w:rPr>
                <w:lang w:val="en-GB"/>
              </w:rPr>
              <w:t>Master Data</w:t>
            </w:r>
          </w:p>
        </w:tc>
        <w:tc>
          <w:tcPr>
            <w:tcW w:w="3597" w:type="dxa"/>
          </w:tcPr>
          <w:p w14:paraId="542CC5F9" w14:textId="374669D6" w:rsidR="004837F6" w:rsidRDefault="00EE368D" w:rsidP="00BD5752">
            <w:pPr>
              <w:rPr>
                <w:lang w:val="en-GB"/>
              </w:rPr>
            </w:pPr>
            <w:r>
              <w:rPr>
                <w:lang w:val="en-GB"/>
              </w:rPr>
              <w:t>ADT</w:t>
            </w:r>
          </w:p>
        </w:tc>
      </w:tr>
      <w:tr w:rsidR="004837F6" w14:paraId="1BE84E5C" w14:textId="77777777" w:rsidTr="004837F6">
        <w:tc>
          <w:tcPr>
            <w:tcW w:w="3596" w:type="dxa"/>
          </w:tcPr>
          <w:p w14:paraId="0FCE9125" w14:textId="6BA40F04" w:rsidR="004837F6" w:rsidRDefault="00846613" w:rsidP="00BD5752">
            <w:pPr>
              <w:rPr>
                <w:lang w:val="en-GB"/>
              </w:rPr>
            </w:pPr>
            <w:r>
              <w:rPr>
                <w:lang w:val="en-GB"/>
              </w:rPr>
              <w:t>Production Order</w:t>
            </w:r>
          </w:p>
        </w:tc>
        <w:tc>
          <w:tcPr>
            <w:tcW w:w="3597" w:type="dxa"/>
          </w:tcPr>
          <w:p w14:paraId="02A2EF5E" w14:textId="61CEF3F9" w:rsidR="004837F6" w:rsidRDefault="00E55D66" w:rsidP="00BD5752">
            <w:pPr>
              <w:rPr>
                <w:lang w:val="en-GB"/>
              </w:rPr>
            </w:pPr>
            <w:r>
              <w:rPr>
                <w:lang w:val="en-GB"/>
              </w:rPr>
              <w:t>Operational Data</w:t>
            </w:r>
          </w:p>
        </w:tc>
        <w:tc>
          <w:tcPr>
            <w:tcW w:w="3597" w:type="dxa"/>
          </w:tcPr>
          <w:p w14:paraId="3FC5A218" w14:textId="6E8D3F1A" w:rsidR="004837F6" w:rsidRDefault="00BC38CB" w:rsidP="00BD5752">
            <w:pPr>
              <w:rPr>
                <w:lang w:val="en-GB"/>
              </w:rPr>
            </w:pPr>
            <w:r>
              <w:rPr>
                <w:lang w:val="en-GB"/>
              </w:rPr>
              <w:t>Cosmos/Mongo DB</w:t>
            </w:r>
          </w:p>
        </w:tc>
      </w:tr>
      <w:tr w:rsidR="00846613" w14:paraId="01F69982" w14:textId="77777777" w:rsidTr="004837F6">
        <w:tc>
          <w:tcPr>
            <w:tcW w:w="3596" w:type="dxa"/>
          </w:tcPr>
          <w:p w14:paraId="14160106" w14:textId="2AC442A9" w:rsidR="00846613" w:rsidRDefault="00846613" w:rsidP="00BD5752">
            <w:pPr>
              <w:rPr>
                <w:lang w:val="en-GB"/>
              </w:rPr>
            </w:pPr>
            <w:r>
              <w:rPr>
                <w:lang w:val="en-GB"/>
              </w:rPr>
              <w:t>KPI</w:t>
            </w:r>
          </w:p>
        </w:tc>
        <w:tc>
          <w:tcPr>
            <w:tcW w:w="3597" w:type="dxa"/>
          </w:tcPr>
          <w:p w14:paraId="2B32027F" w14:textId="414AE381" w:rsidR="00846613" w:rsidRDefault="00E55D66" w:rsidP="00BD5752">
            <w:pPr>
              <w:rPr>
                <w:lang w:val="en-GB"/>
              </w:rPr>
            </w:pPr>
            <w:r>
              <w:rPr>
                <w:lang w:val="en-GB"/>
              </w:rPr>
              <w:t>Operational Data</w:t>
            </w:r>
          </w:p>
        </w:tc>
        <w:tc>
          <w:tcPr>
            <w:tcW w:w="3597" w:type="dxa"/>
          </w:tcPr>
          <w:p w14:paraId="38968845" w14:textId="4100F2DF" w:rsidR="00846613" w:rsidRDefault="00197E24" w:rsidP="00BD5752">
            <w:pPr>
              <w:rPr>
                <w:lang w:val="en-GB"/>
              </w:rPr>
            </w:pPr>
            <w:r>
              <w:rPr>
                <w:lang w:val="en-GB"/>
              </w:rPr>
              <w:t>ADT</w:t>
            </w:r>
          </w:p>
        </w:tc>
      </w:tr>
      <w:tr w:rsidR="00846613" w14:paraId="52BEDDB6" w14:textId="77777777" w:rsidTr="004837F6">
        <w:tc>
          <w:tcPr>
            <w:tcW w:w="3596" w:type="dxa"/>
          </w:tcPr>
          <w:p w14:paraId="3A1BED1C" w14:textId="368E704B" w:rsidR="00846613" w:rsidRDefault="00846613" w:rsidP="00BD5752">
            <w:pPr>
              <w:rPr>
                <w:lang w:val="en-GB"/>
              </w:rPr>
            </w:pPr>
            <w:r>
              <w:rPr>
                <w:lang w:val="en-GB"/>
              </w:rPr>
              <w:t>Insights/Actions</w:t>
            </w:r>
          </w:p>
        </w:tc>
        <w:tc>
          <w:tcPr>
            <w:tcW w:w="3597" w:type="dxa"/>
          </w:tcPr>
          <w:p w14:paraId="5C6421F0" w14:textId="6C54A8E2" w:rsidR="00846613" w:rsidRDefault="00E55D66" w:rsidP="00BD5752">
            <w:pPr>
              <w:rPr>
                <w:lang w:val="en-GB"/>
              </w:rPr>
            </w:pPr>
            <w:r>
              <w:rPr>
                <w:lang w:val="en-GB"/>
              </w:rPr>
              <w:t>Operat</w:t>
            </w:r>
            <w:r w:rsidR="00EE368D">
              <w:rPr>
                <w:lang w:val="en-GB"/>
              </w:rPr>
              <w:t>ional Data</w:t>
            </w:r>
          </w:p>
        </w:tc>
        <w:tc>
          <w:tcPr>
            <w:tcW w:w="3597" w:type="dxa"/>
          </w:tcPr>
          <w:p w14:paraId="0876DB11" w14:textId="582556AC" w:rsidR="00846613" w:rsidRDefault="00197E24" w:rsidP="00BD5752">
            <w:pPr>
              <w:rPr>
                <w:lang w:val="en-GB"/>
              </w:rPr>
            </w:pPr>
            <w:r>
              <w:rPr>
                <w:lang w:val="en-GB"/>
              </w:rPr>
              <w:t>Cosmos/Mongo DB</w:t>
            </w:r>
          </w:p>
        </w:tc>
      </w:tr>
      <w:tr w:rsidR="00846613" w14:paraId="0C5BDC77" w14:textId="77777777" w:rsidTr="004837F6">
        <w:tc>
          <w:tcPr>
            <w:tcW w:w="3596" w:type="dxa"/>
          </w:tcPr>
          <w:p w14:paraId="06BC64BE" w14:textId="7FAD147C" w:rsidR="00846613" w:rsidRDefault="00846613" w:rsidP="00BD5752">
            <w:pPr>
              <w:rPr>
                <w:lang w:val="en-GB"/>
              </w:rPr>
            </w:pPr>
            <w:r>
              <w:rPr>
                <w:lang w:val="en-GB"/>
              </w:rPr>
              <w:t>Recipe</w:t>
            </w:r>
          </w:p>
        </w:tc>
        <w:tc>
          <w:tcPr>
            <w:tcW w:w="3597" w:type="dxa"/>
          </w:tcPr>
          <w:p w14:paraId="0471762A" w14:textId="53AA199C" w:rsidR="00846613" w:rsidRDefault="00EE368D" w:rsidP="00BD5752">
            <w:pPr>
              <w:rPr>
                <w:lang w:val="en-GB"/>
              </w:rPr>
            </w:pPr>
            <w:r>
              <w:rPr>
                <w:lang w:val="en-GB"/>
              </w:rPr>
              <w:t>Master Data</w:t>
            </w:r>
          </w:p>
        </w:tc>
        <w:tc>
          <w:tcPr>
            <w:tcW w:w="3597" w:type="dxa"/>
          </w:tcPr>
          <w:p w14:paraId="0FCED206" w14:textId="4AEAA13B" w:rsidR="00846613" w:rsidRDefault="00197E24" w:rsidP="00BD5752">
            <w:pPr>
              <w:rPr>
                <w:lang w:val="en-GB"/>
              </w:rPr>
            </w:pPr>
            <w:r>
              <w:rPr>
                <w:lang w:val="en-GB"/>
              </w:rPr>
              <w:t>ADT</w:t>
            </w:r>
          </w:p>
        </w:tc>
      </w:tr>
      <w:tr w:rsidR="00846613" w14:paraId="63FE4B2F" w14:textId="77777777" w:rsidTr="004837F6">
        <w:tc>
          <w:tcPr>
            <w:tcW w:w="3596" w:type="dxa"/>
          </w:tcPr>
          <w:p w14:paraId="2939A9B7" w14:textId="7481C1A5" w:rsidR="00846613" w:rsidRDefault="008B0365" w:rsidP="00BD5752">
            <w:pPr>
              <w:rPr>
                <w:lang w:val="en-GB"/>
              </w:rPr>
            </w:pPr>
            <w:r>
              <w:rPr>
                <w:lang w:val="en-GB"/>
              </w:rPr>
              <w:t>BOM</w:t>
            </w:r>
          </w:p>
        </w:tc>
        <w:tc>
          <w:tcPr>
            <w:tcW w:w="3597" w:type="dxa"/>
          </w:tcPr>
          <w:p w14:paraId="24309A3D" w14:textId="6B5C5B08" w:rsidR="00846613" w:rsidRDefault="00EE368D" w:rsidP="00BD5752">
            <w:pPr>
              <w:rPr>
                <w:lang w:val="en-GB"/>
              </w:rPr>
            </w:pPr>
            <w:r>
              <w:rPr>
                <w:lang w:val="en-GB"/>
              </w:rPr>
              <w:t>Master Data</w:t>
            </w:r>
          </w:p>
        </w:tc>
        <w:tc>
          <w:tcPr>
            <w:tcW w:w="3597" w:type="dxa"/>
          </w:tcPr>
          <w:p w14:paraId="7799D7F2" w14:textId="10850DE9" w:rsidR="00846613" w:rsidRDefault="00197E24" w:rsidP="00BD5752">
            <w:pPr>
              <w:rPr>
                <w:lang w:val="en-GB"/>
              </w:rPr>
            </w:pPr>
            <w:r>
              <w:rPr>
                <w:lang w:val="en-GB"/>
              </w:rPr>
              <w:t>ADT</w:t>
            </w:r>
          </w:p>
        </w:tc>
      </w:tr>
    </w:tbl>
    <w:p w14:paraId="423A61FA" w14:textId="77777777" w:rsidR="00B13015" w:rsidRDefault="00B13015" w:rsidP="00BD5752">
      <w:pPr>
        <w:rPr>
          <w:lang w:val="en-GB"/>
        </w:rPr>
        <w:sectPr w:rsidR="00B13015" w:rsidSect="00BD5752">
          <w:pgSz w:w="12240" w:h="23040" w:code="5"/>
          <w:pgMar w:top="720" w:right="720" w:bottom="720" w:left="720" w:header="720" w:footer="720" w:gutter="0"/>
          <w:cols w:space="1440"/>
          <w:docGrid w:linePitch="360"/>
        </w:sectPr>
      </w:pPr>
    </w:p>
    <w:p w14:paraId="6A00477F" w14:textId="71117339" w:rsidR="00BD5752" w:rsidRPr="00EB2540" w:rsidRDefault="00BD5752" w:rsidP="00417AE6">
      <w:pPr>
        <w:spacing w:before="480"/>
      </w:pPr>
      <w:r w:rsidRPr="00EB2540">
        <w:lastRenderedPageBreak/>
        <w:t xml:space="preserve">The </w:t>
      </w:r>
      <w:r w:rsidR="00245DDB" w:rsidRPr="00EB2540">
        <w:t>Production Manager</w:t>
      </w:r>
      <w:r w:rsidRPr="00EB2540">
        <w:t xml:space="preserve"> </w:t>
      </w:r>
      <w:r w:rsidR="00BD2871">
        <w:t>service</w:t>
      </w:r>
      <w:r w:rsidR="00BD2871" w:rsidRPr="00EB2540">
        <w:t xml:space="preserve"> </w:t>
      </w:r>
      <w:r w:rsidR="00BD2871">
        <w:t>m</w:t>
      </w:r>
      <w:r w:rsidR="00BD2871" w:rsidRPr="00EB2540">
        <w:t xml:space="preserve">odule </w:t>
      </w:r>
      <w:r w:rsidRPr="00EB2540">
        <w:t>APIs are listed below and described in detail in the subsequent sections.</w:t>
      </w:r>
    </w:p>
    <w:p w14:paraId="27C3B9DD" w14:textId="77777777" w:rsidR="00BD5752" w:rsidRPr="00F43C95" w:rsidRDefault="00BD5752" w:rsidP="00BD5752">
      <w:pPr>
        <w:pStyle w:val="ListParagraph"/>
        <w:numPr>
          <w:ilvl w:val="0"/>
          <w:numId w:val="10"/>
        </w:numPr>
      </w:pPr>
      <w:r w:rsidRPr="00F43C95">
        <w:t>GetProducts API</w:t>
      </w:r>
    </w:p>
    <w:p w14:paraId="1ABE2E40" w14:textId="77777777" w:rsidR="00BD5752" w:rsidRPr="00F43C95" w:rsidRDefault="00BD5752" w:rsidP="00BD5752">
      <w:pPr>
        <w:pStyle w:val="ListParagraph"/>
        <w:numPr>
          <w:ilvl w:val="0"/>
          <w:numId w:val="10"/>
        </w:numPr>
      </w:pPr>
      <w:r w:rsidRPr="00F43C95">
        <w:t>GetBatchDetails API</w:t>
      </w:r>
    </w:p>
    <w:p w14:paraId="0D01145C" w14:textId="77777777" w:rsidR="00BD5752" w:rsidRPr="00F43C95" w:rsidRDefault="00BD5752" w:rsidP="00BD5752">
      <w:pPr>
        <w:pStyle w:val="ListParagraph"/>
        <w:numPr>
          <w:ilvl w:val="0"/>
          <w:numId w:val="10"/>
        </w:numPr>
      </w:pPr>
      <w:r w:rsidRPr="00F43C95">
        <w:t>GetAttributeslist API</w:t>
      </w:r>
    </w:p>
    <w:p w14:paraId="7D76CF5B" w14:textId="77777777" w:rsidR="00BD5752" w:rsidRPr="00F43C95" w:rsidRDefault="00BD5752" w:rsidP="00BD5752">
      <w:pPr>
        <w:pStyle w:val="ListParagraph"/>
        <w:numPr>
          <w:ilvl w:val="0"/>
          <w:numId w:val="10"/>
        </w:numPr>
      </w:pPr>
      <w:r w:rsidRPr="00F43C95">
        <w:t>BatchDetailsGenealogyInsights API</w:t>
      </w:r>
    </w:p>
    <w:p w14:paraId="51FDD044" w14:textId="77777777" w:rsidR="00BD5752" w:rsidRPr="00F43C95" w:rsidRDefault="00BD5752" w:rsidP="00BD5752">
      <w:pPr>
        <w:pStyle w:val="ListParagraph"/>
        <w:numPr>
          <w:ilvl w:val="0"/>
          <w:numId w:val="10"/>
        </w:numPr>
      </w:pPr>
      <w:r w:rsidRPr="00F43C95">
        <w:t>GoldenBatchShowProfile API</w:t>
      </w:r>
    </w:p>
    <w:p w14:paraId="112BA470" w14:textId="77777777" w:rsidR="00BD5752" w:rsidRPr="00F43C95" w:rsidRDefault="00BD5752" w:rsidP="00BD5752">
      <w:pPr>
        <w:pStyle w:val="ListParagraph"/>
        <w:numPr>
          <w:ilvl w:val="0"/>
          <w:numId w:val="10"/>
        </w:numPr>
      </w:pPr>
      <w:r w:rsidRPr="00F43C95">
        <w:t>GoldenBatchAdd API</w:t>
      </w:r>
    </w:p>
    <w:p w14:paraId="52500719" w14:textId="77777777" w:rsidR="00BD5752" w:rsidRPr="00F43C95" w:rsidRDefault="00BD5752" w:rsidP="00BD5752">
      <w:pPr>
        <w:pStyle w:val="ListParagraph"/>
        <w:numPr>
          <w:ilvl w:val="0"/>
          <w:numId w:val="10"/>
        </w:numPr>
      </w:pPr>
      <w:r w:rsidRPr="00F43C95">
        <w:t>GoldenBatchDelete API</w:t>
      </w:r>
    </w:p>
    <w:p w14:paraId="632D1C94" w14:textId="77777777" w:rsidR="00BD5752" w:rsidRDefault="00BD5752" w:rsidP="00BD5752">
      <w:pPr>
        <w:pStyle w:val="ListParagraph"/>
        <w:numPr>
          <w:ilvl w:val="0"/>
          <w:numId w:val="10"/>
        </w:numPr>
      </w:pPr>
      <w:r>
        <w:t>GetOperationalAttributesList API</w:t>
      </w:r>
    </w:p>
    <w:p w14:paraId="54AE3314" w14:textId="77777777" w:rsidR="00BD5752" w:rsidRDefault="00BD5752" w:rsidP="00BD5752">
      <w:pPr>
        <w:pStyle w:val="ListParagraph"/>
        <w:numPr>
          <w:ilvl w:val="0"/>
          <w:numId w:val="10"/>
        </w:numPr>
      </w:pPr>
      <w:r>
        <w:t>GetOperationalAttributeData API</w:t>
      </w:r>
    </w:p>
    <w:p w14:paraId="39EA73E3" w14:textId="77777777" w:rsidR="00BD5752" w:rsidRDefault="00BD5752" w:rsidP="00BD5752">
      <w:pPr>
        <w:pStyle w:val="ListParagraph"/>
        <w:numPr>
          <w:ilvl w:val="0"/>
          <w:numId w:val="10"/>
        </w:numPr>
      </w:pPr>
      <w:r>
        <w:t>GetProductOrderDetails API</w:t>
      </w:r>
    </w:p>
    <w:p w14:paraId="726C9B56" w14:textId="77777777" w:rsidR="00BD5752" w:rsidRDefault="00BD5752" w:rsidP="00BD5752">
      <w:pPr>
        <w:pStyle w:val="ListParagraph"/>
        <w:numPr>
          <w:ilvl w:val="0"/>
          <w:numId w:val="10"/>
        </w:numPr>
      </w:pPr>
      <w:r>
        <w:t>GetprocessesByProductionOrder  API</w:t>
      </w:r>
    </w:p>
    <w:p w14:paraId="4B902435" w14:textId="77777777" w:rsidR="00BD5752" w:rsidRDefault="00BD5752" w:rsidP="00BD5752">
      <w:pPr>
        <w:pStyle w:val="ListParagraph"/>
        <w:numPr>
          <w:ilvl w:val="0"/>
          <w:numId w:val="10"/>
        </w:numPr>
      </w:pPr>
      <w:r>
        <w:t>BatchAnalysis API</w:t>
      </w:r>
    </w:p>
    <w:p w14:paraId="38BC489E" w14:textId="77777777" w:rsidR="002859C8" w:rsidRDefault="002859C8" w:rsidP="002859C8">
      <w:pPr>
        <w:pStyle w:val="ListParagraph"/>
        <w:numPr>
          <w:ilvl w:val="0"/>
          <w:numId w:val="10"/>
        </w:numPr>
      </w:pPr>
      <w:r>
        <w:t>TemplateCreate API</w:t>
      </w:r>
    </w:p>
    <w:p w14:paraId="099A49E4" w14:textId="77777777" w:rsidR="002859C8" w:rsidRDefault="002859C8" w:rsidP="002859C8">
      <w:pPr>
        <w:pStyle w:val="ListParagraph"/>
        <w:numPr>
          <w:ilvl w:val="0"/>
          <w:numId w:val="10"/>
        </w:numPr>
      </w:pPr>
      <w:r>
        <w:t>TemplateDelete API</w:t>
      </w:r>
    </w:p>
    <w:p w14:paraId="4ADB8070" w14:textId="77777777" w:rsidR="002859C8" w:rsidRDefault="002859C8" w:rsidP="002859C8">
      <w:pPr>
        <w:pStyle w:val="ListParagraph"/>
        <w:numPr>
          <w:ilvl w:val="0"/>
          <w:numId w:val="10"/>
        </w:numPr>
      </w:pPr>
      <w:r>
        <w:t>TemplateUpdate API</w:t>
      </w:r>
    </w:p>
    <w:p w14:paraId="4B5F9E98" w14:textId="77777777" w:rsidR="002859C8" w:rsidRDefault="002859C8" w:rsidP="002859C8">
      <w:pPr>
        <w:pStyle w:val="ListParagraph"/>
        <w:numPr>
          <w:ilvl w:val="0"/>
          <w:numId w:val="10"/>
        </w:numPr>
      </w:pPr>
      <w:r>
        <w:t>TemplateAttributeDetails API</w:t>
      </w:r>
    </w:p>
    <w:p w14:paraId="73C9E9BB" w14:textId="77777777" w:rsidR="00BD5752" w:rsidRPr="00F43C95" w:rsidRDefault="00BD5752" w:rsidP="00BD5752">
      <w:pPr>
        <w:pStyle w:val="ListParagraph"/>
        <w:numPr>
          <w:ilvl w:val="0"/>
          <w:numId w:val="10"/>
        </w:numPr>
      </w:pPr>
      <w:commentRangeStart w:id="15"/>
      <w:commentRangeStart w:id="16"/>
      <w:commentRangeStart w:id="17"/>
      <w:commentRangeStart w:id="18"/>
      <w:commentRangeStart w:id="19"/>
      <w:commentRangeStart w:id="20"/>
      <w:commentRangeStart w:id="21"/>
      <w:r w:rsidRPr="00F43C95">
        <w:t>GetProductsbyPlant API</w:t>
      </w:r>
    </w:p>
    <w:p w14:paraId="24189B07" w14:textId="77777777" w:rsidR="00BD5752" w:rsidRPr="00F43C95" w:rsidRDefault="00BD5752" w:rsidP="00BD5752">
      <w:pPr>
        <w:pStyle w:val="ListParagraph"/>
        <w:numPr>
          <w:ilvl w:val="0"/>
          <w:numId w:val="10"/>
        </w:numPr>
      </w:pPr>
      <w:r w:rsidRPr="00F43C95">
        <w:t>AttributeAnalysis API</w:t>
      </w:r>
    </w:p>
    <w:p w14:paraId="5F002B31" w14:textId="77777777" w:rsidR="00BD5752" w:rsidRPr="00F43C95" w:rsidRDefault="00BD5752" w:rsidP="00BD5752">
      <w:pPr>
        <w:pStyle w:val="ListParagraph"/>
        <w:numPr>
          <w:ilvl w:val="0"/>
          <w:numId w:val="10"/>
        </w:numPr>
      </w:pPr>
      <w:r w:rsidRPr="00F43C95">
        <w:t>BatchDetailsGetAttributes API</w:t>
      </w:r>
    </w:p>
    <w:p w14:paraId="2485D3DD" w14:textId="77777777" w:rsidR="00BD5752" w:rsidRPr="00F43C95" w:rsidRDefault="00BD5752" w:rsidP="00BD5752">
      <w:pPr>
        <w:pStyle w:val="ListParagraph"/>
        <w:numPr>
          <w:ilvl w:val="0"/>
          <w:numId w:val="10"/>
        </w:numPr>
      </w:pPr>
      <w:r w:rsidRPr="00F43C95">
        <w:t>GetAttributes API</w:t>
      </w:r>
    </w:p>
    <w:p w14:paraId="0F1BC9D0" w14:textId="30B00AA9" w:rsidR="00BD5752" w:rsidRPr="00F43C95" w:rsidRDefault="00BD5752" w:rsidP="00BD5752">
      <w:pPr>
        <w:pStyle w:val="ListParagraph"/>
        <w:numPr>
          <w:ilvl w:val="0"/>
          <w:numId w:val="10"/>
        </w:numPr>
      </w:pPr>
      <w:r w:rsidRPr="00F43C95">
        <w:t>GetProcessDefinition API</w:t>
      </w:r>
      <w:commentRangeEnd w:id="15"/>
      <w:r w:rsidRPr="00F43C95">
        <w:rPr>
          <w:rStyle w:val="CommentReference"/>
          <w:sz w:val="20"/>
          <w:szCs w:val="22"/>
        </w:rPr>
        <w:commentReference w:id="15"/>
      </w:r>
      <w:commentRangeEnd w:id="16"/>
      <w:r w:rsidRPr="00F43C95">
        <w:rPr>
          <w:rStyle w:val="CommentReference"/>
          <w:sz w:val="20"/>
          <w:szCs w:val="22"/>
        </w:rPr>
        <w:commentReference w:id="16"/>
      </w:r>
      <w:commentRangeEnd w:id="17"/>
      <w:r w:rsidRPr="00F43C95">
        <w:rPr>
          <w:rStyle w:val="CommentReference"/>
          <w:sz w:val="20"/>
          <w:szCs w:val="22"/>
        </w:rPr>
        <w:commentReference w:id="17"/>
      </w:r>
      <w:commentRangeEnd w:id="18"/>
      <w:r w:rsidR="0086617C" w:rsidRPr="00F43C95">
        <w:rPr>
          <w:rStyle w:val="CommentReference"/>
          <w:sz w:val="20"/>
          <w:szCs w:val="22"/>
        </w:rPr>
        <w:commentReference w:id="18"/>
      </w:r>
      <w:commentRangeEnd w:id="19"/>
      <w:r w:rsidR="00D652A6">
        <w:rPr>
          <w:rStyle w:val="CommentReference"/>
        </w:rPr>
        <w:commentReference w:id="19"/>
      </w:r>
      <w:commentRangeEnd w:id="20"/>
      <w:r w:rsidR="000F431F">
        <w:rPr>
          <w:rStyle w:val="CommentReference"/>
        </w:rPr>
        <w:commentReference w:id="20"/>
      </w:r>
      <w:commentRangeEnd w:id="21"/>
      <w:r w:rsidR="00C517A9">
        <w:rPr>
          <w:rStyle w:val="CommentReference"/>
        </w:rPr>
        <w:commentReference w:id="21"/>
      </w:r>
    </w:p>
    <w:p w14:paraId="3819EEE7" w14:textId="77777777" w:rsidR="00BD5752" w:rsidRDefault="00BD5752" w:rsidP="00BD5752">
      <w:pPr>
        <w:pStyle w:val="Heading2"/>
        <w:spacing w:before="160" w:after="80" w:line="257" w:lineRule="auto"/>
        <w:rPr>
          <w:rFonts w:ascii="Aptos Display" w:eastAsia="Aptos Display" w:hAnsi="Aptos Display" w:cs="Aptos Display"/>
          <w:b w:val="0"/>
          <w:bCs w:val="0"/>
          <w:color w:val="0F4761"/>
          <w:sz w:val="32"/>
          <w:szCs w:val="32"/>
        </w:rPr>
        <w:sectPr w:rsidR="00BD5752" w:rsidSect="00BD5752">
          <w:pgSz w:w="12240" w:h="23040" w:code="5"/>
          <w:pgMar w:top="720" w:right="720" w:bottom="720" w:left="720" w:header="720" w:footer="720" w:gutter="0"/>
          <w:cols w:space="1440"/>
          <w:docGrid w:linePitch="360"/>
        </w:sectPr>
      </w:pPr>
    </w:p>
    <w:p w14:paraId="775464E0" w14:textId="4504AE17" w:rsidR="00D867D0" w:rsidRPr="000470F7" w:rsidRDefault="0014784E" w:rsidP="005A256F">
      <w:pPr>
        <w:pStyle w:val="Heading2"/>
      </w:pPr>
      <w:r>
        <w:lastRenderedPageBreak/>
        <w:t>G</w:t>
      </w:r>
      <w:r w:rsidR="000470F7">
        <w:t>etevents</w:t>
      </w:r>
      <w:r>
        <w:t xml:space="preserve"> API</w:t>
      </w:r>
      <w:bookmarkEnd w:id="14"/>
    </w:p>
    <w:p w14:paraId="126D2939" w14:textId="77777777" w:rsidR="008A1E73" w:rsidRDefault="008A1E73" w:rsidP="005A256F">
      <w:pPr>
        <w:rPr>
          <w:rFonts w:cs="Arial"/>
          <w:lang w:val="en-GB"/>
        </w:rPr>
      </w:pPr>
      <w:r w:rsidRPr="006E58BA">
        <w:rPr>
          <w:rFonts w:cs="Arial"/>
          <w:lang w:val="en-GB"/>
        </w:rPr>
        <w:t xml:space="preserve">The Production Manager microservice uses the </w:t>
      </w:r>
      <w:r w:rsidRPr="006E58BA">
        <w:rPr>
          <w:rFonts w:cs="Arial"/>
          <w:i/>
          <w:iCs/>
          <w:lang w:val="en-GB"/>
        </w:rPr>
        <w:t>getevents</w:t>
      </w:r>
      <w:r w:rsidRPr="006E58BA">
        <w:rPr>
          <w:rFonts w:cs="Arial"/>
          <w:lang w:val="en-GB"/>
        </w:rPr>
        <w:t xml:space="preserve"> API to retrieve event details based on asset ID and time range. </w:t>
      </w:r>
    </w:p>
    <w:p w14:paraId="21DC949B" w14:textId="789E6117" w:rsidR="00F93ED5" w:rsidRDefault="00E660D4" w:rsidP="005A256F">
      <w:pPr>
        <w:pStyle w:val="Heading3"/>
      </w:pPr>
      <w:r>
        <w:t xml:space="preserve">API </w:t>
      </w:r>
      <w:r w:rsidR="005B04D6">
        <w:t>Specification</w:t>
      </w: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605"/>
        <w:gridCol w:w="8190"/>
      </w:tblGrid>
      <w:tr w:rsidR="00F93ED5" w:rsidRPr="00F93ED5" w14:paraId="0DC0AB8C" w14:textId="77777777" w:rsidTr="00A74950">
        <w:trPr>
          <w:trHeight w:val="161"/>
        </w:trPr>
        <w:tc>
          <w:tcPr>
            <w:tcW w:w="26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hideMark/>
          </w:tcPr>
          <w:p w14:paraId="263DC305" w14:textId="77777777" w:rsidR="00F93ED5" w:rsidRPr="00F93ED5" w:rsidRDefault="00F93ED5" w:rsidP="003969AD">
            <w:pPr>
              <w:pStyle w:val="Paragraph"/>
            </w:pPr>
            <w:r w:rsidRPr="00F93ED5">
              <w:t>PROTOCOL</w:t>
            </w:r>
          </w:p>
        </w:tc>
        <w:tc>
          <w:tcPr>
            <w:tcW w:w="819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2A6F5FF3" w14:textId="77777777" w:rsidR="00F93ED5" w:rsidRPr="00B65715" w:rsidRDefault="00F93ED5" w:rsidP="00B65715">
            <w:pPr>
              <w:spacing w:after="0"/>
              <w:rPr>
                <w:rFonts w:ascii="Consolas" w:hAnsi="Consolas"/>
              </w:rPr>
            </w:pPr>
            <w:r w:rsidRPr="00B65715">
              <w:rPr>
                <w:rFonts w:ascii="Consolas" w:hAnsi="Consolas"/>
              </w:rPr>
              <w:t>HTTPS</w:t>
            </w:r>
          </w:p>
        </w:tc>
      </w:tr>
      <w:tr w:rsidR="00F93ED5" w:rsidRPr="00F93ED5" w14:paraId="7E874491" w14:textId="77777777" w:rsidTr="00A74950">
        <w:trPr>
          <w:trHeight w:val="110"/>
        </w:trPr>
        <w:tc>
          <w:tcPr>
            <w:tcW w:w="26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hideMark/>
          </w:tcPr>
          <w:p w14:paraId="3381CB2A" w14:textId="63BB7A46" w:rsidR="00F93ED5" w:rsidRPr="00F93ED5" w:rsidRDefault="00F93ED5" w:rsidP="003969AD">
            <w:pPr>
              <w:pStyle w:val="Paragraph"/>
            </w:pPr>
            <w:r w:rsidRPr="00F93ED5">
              <w:t xml:space="preserve">PATH </w:t>
            </w:r>
            <w:r w:rsidR="00515F80">
              <w:t>(Public Exposure)</w:t>
            </w:r>
          </w:p>
        </w:tc>
        <w:tc>
          <w:tcPr>
            <w:tcW w:w="819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155BD1AB" w14:textId="77777777" w:rsidR="00F93ED5" w:rsidRPr="00B65715" w:rsidRDefault="00F93ED5" w:rsidP="00B65715">
            <w:pPr>
              <w:spacing w:after="0"/>
              <w:rPr>
                <w:rFonts w:ascii="Consolas" w:hAnsi="Consolas"/>
              </w:rPr>
            </w:pPr>
            <w:r w:rsidRPr="00B65715">
              <w:rPr>
                <w:rFonts w:ascii="Consolas" w:hAnsi="Consolas"/>
              </w:rPr>
              <w:t xml:space="preserve">/getevents?assetid={assetid}&amp;start_date={start_date}&amp;end_date={end_date} </w:t>
            </w:r>
          </w:p>
        </w:tc>
      </w:tr>
      <w:tr w:rsidR="00F93ED5" w:rsidRPr="00F93ED5" w14:paraId="12338135" w14:textId="77777777" w:rsidTr="00A74950">
        <w:trPr>
          <w:trHeight w:val="134"/>
        </w:trPr>
        <w:tc>
          <w:tcPr>
            <w:tcW w:w="26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hideMark/>
          </w:tcPr>
          <w:p w14:paraId="265E5867" w14:textId="77777777" w:rsidR="00F93ED5" w:rsidRPr="00F93ED5" w:rsidRDefault="00F93ED5" w:rsidP="003969AD">
            <w:pPr>
              <w:pStyle w:val="Paragraph"/>
            </w:pPr>
            <w:r w:rsidRPr="00F93ED5">
              <w:t>METHOD</w:t>
            </w:r>
          </w:p>
        </w:tc>
        <w:tc>
          <w:tcPr>
            <w:tcW w:w="819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0C722649" w14:textId="77777777" w:rsidR="00F93ED5" w:rsidRPr="00B65715" w:rsidRDefault="00F93ED5" w:rsidP="00B65715">
            <w:pPr>
              <w:spacing w:after="0"/>
              <w:rPr>
                <w:rFonts w:ascii="Consolas" w:hAnsi="Consolas"/>
              </w:rPr>
            </w:pPr>
            <w:r w:rsidRPr="00B65715">
              <w:rPr>
                <w:rFonts w:ascii="Consolas" w:hAnsi="Consolas"/>
              </w:rPr>
              <w:t>GET</w:t>
            </w:r>
          </w:p>
        </w:tc>
      </w:tr>
      <w:tr w:rsidR="00F93ED5" w:rsidRPr="00F93ED5" w14:paraId="68EE46BD" w14:textId="77777777" w:rsidTr="00A74950">
        <w:trPr>
          <w:trHeight w:val="241"/>
        </w:trPr>
        <w:tc>
          <w:tcPr>
            <w:tcW w:w="26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hideMark/>
          </w:tcPr>
          <w:p w14:paraId="5CF09B0E" w14:textId="77777777" w:rsidR="00F93ED5" w:rsidRPr="00F93ED5" w:rsidRDefault="00F93ED5" w:rsidP="003969AD">
            <w:pPr>
              <w:pStyle w:val="Paragraph"/>
            </w:pPr>
            <w:r w:rsidRPr="00F93ED5">
              <w:t>CONTENT TYPE</w:t>
            </w:r>
          </w:p>
        </w:tc>
        <w:tc>
          <w:tcPr>
            <w:tcW w:w="819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157948E5" w14:textId="77777777" w:rsidR="00F93ED5" w:rsidRPr="00B65715" w:rsidRDefault="00F93ED5" w:rsidP="00B65715">
            <w:pPr>
              <w:spacing w:after="0"/>
              <w:rPr>
                <w:rFonts w:ascii="Consolas" w:hAnsi="Consolas"/>
              </w:rPr>
            </w:pPr>
            <w:r w:rsidRPr="00B65715">
              <w:rPr>
                <w:rFonts w:ascii="Consolas" w:hAnsi="Consolas"/>
              </w:rPr>
              <w:t>application / json</w:t>
            </w:r>
          </w:p>
        </w:tc>
      </w:tr>
      <w:tr w:rsidR="00F93ED5" w:rsidRPr="00F93ED5" w14:paraId="6284D379" w14:textId="77777777" w:rsidTr="00A74950">
        <w:trPr>
          <w:trHeight w:val="241"/>
        </w:trPr>
        <w:tc>
          <w:tcPr>
            <w:tcW w:w="26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hideMark/>
          </w:tcPr>
          <w:p w14:paraId="181CC0CA" w14:textId="77777777" w:rsidR="00F93ED5" w:rsidRPr="00F93ED5" w:rsidRDefault="00F93ED5" w:rsidP="003969AD">
            <w:pPr>
              <w:pStyle w:val="Paragraph"/>
            </w:pPr>
            <w:r w:rsidRPr="00F93ED5">
              <w:t>Response</w:t>
            </w:r>
          </w:p>
        </w:tc>
        <w:tc>
          <w:tcPr>
            <w:tcW w:w="819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221CD017" w14:textId="77777777" w:rsidR="00F93ED5" w:rsidRPr="00B65715" w:rsidRDefault="00F93ED5" w:rsidP="00B65715">
            <w:pPr>
              <w:spacing w:after="0"/>
              <w:rPr>
                <w:rFonts w:ascii="Consolas" w:hAnsi="Consolas"/>
              </w:rPr>
            </w:pPr>
            <w:r w:rsidRPr="00B65715">
              <w:rPr>
                <w:rFonts w:ascii="Consolas" w:hAnsi="Consolas"/>
              </w:rPr>
              <w:t>{</w:t>
            </w:r>
          </w:p>
          <w:p w14:paraId="4667B981" w14:textId="77777777" w:rsidR="00F93ED5" w:rsidRPr="00B65715" w:rsidRDefault="00F93ED5" w:rsidP="00B65715">
            <w:pPr>
              <w:spacing w:after="0"/>
              <w:rPr>
                <w:rFonts w:ascii="Consolas" w:hAnsi="Consolas"/>
              </w:rPr>
            </w:pPr>
            <w:bookmarkStart w:id="28" w:name="OLE_LINK1"/>
            <w:r w:rsidRPr="00B65715">
              <w:rPr>
                <w:rFonts w:ascii="Consolas" w:hAnsi="Consolas"/>
              </w:rPr>
              <w:t xml:space="preserve">     "EventID": "ABC12345",</w:t>
            </w:r>
          </w:p>
          <w:p w14:paraId="144457B7" w14:textId="77777777" w:rsidR="00F93ED5" w:rsidRPr="00B65715" w:rsidRDefault="00F93ED5" w:rsidP="00B65715">
            <w:pPr>
              <w:spacing w:after="0"/>
              <w:rPr>
                <w:rFonts w:ascii="Consolas" w:hAnsi="Consolas"/>
              </w:rPr>
            </w:pPr>
            <w:r w:rsidRPr="00B65715">
              <w:rPr>
                <w:rFonts w:ascii="Consolas" w:hAnsi="Consolas"/>
              </w:rPr>
              <w:t xml:space="preserve">     "AssetID": "C-B1-G1-R1-F1-P-PP-U1-EGCB",</w:t>
            </w:r>
          </w:p>
          <w:p w14:paraId="1CE5D6C2" w14:textId="77777777" w:rsidR="00F93ED5" w:rsidRPr="00B65715" w:rsidRDefault="00F93ED5" w:rsidP="00B65715">
            <w:pPr>
              <w:spacing w:after="0"/>
              <w:rPr>
                <w:rFonts w:ascii="Consolas" w:hAnsi="Consolas"/>
              </w:rPr>
            </w:pPr>
            <w:r w:rsidRPr="00B65715">
              <w:rPr>
                <w:rFonts w:ascii="Consolas" w:hAnsi="Consolas"/>
              </w:rPr>
              <w:t xml:space="preserve">     "EventStatus": "Running",</w:t>
            </w:r>
          </w:p>
          <w:p w14:paraId="386C8AB2" w14:textId="77777777" w:rsidR="00F93ED5" w:rsidRPr="00B65715" w:rsidRDefault="00F93ED5" w:rsidP="00B65715">
            <w:pPr>
              <w:spacing w:after="0"/>
              <w:rPr>
                <w:rFonts w:ascii="Consolas" w:hAnsi="Consolas"/>
              </w:rPr>
            </w:pPr>
            <w:r w:rsidRPr="00B65715">
              <w:rPr>
                <w:rFonts w:ascii="Consolas" w:hAnsi="Consolas"/>
              </w:rPr>
              <w:t xml:space="preserve">     "EventStartTime": 1733212332.117,</w:t>
            </w:r>
          </w:p>
          <w:p w14:paraId="3711ADAD" w14:textId="77777777" w:rsidR="00F93ED5" w:rsidRPr="00B65715" w:rsidRDefault="00F93ED5" w:rsidP="00B65715">
            <w:pPr>
              <w:spacing w:after="0"/>
              <w:rPr>
                <w:rFonts w:ascii="Consolas" w:hAnsi="Consolas"/>
              </w:rPr>
            </w:pPr>
            <w:r w:rsidRPr="00B65715">
              <w:rPr>
                <w:rFonts w:ascii="Consolas" w:hAnsi="Consolas"/>
              </w:rPr>
              <w:t xml:space="preserve">     "EventEndTime": 1733212384.332,</w:t>
            </w:r>
          </w:p>
          <w:p w14:paraId="3C40859D" w14:textId="77777777" w:rsidR="00F93ED5" w:rsidRPr="00B65715" w:rsidRDefault="00F93ED5" w:rsidP="00B65715">
            <w:pPr>
              <w:spacing w:after="0"/>
              <w:rPr>
                <w:rFonts w:ascii="Consolas" w:hAnsi="Consolas"/>
              </w:rPr>
            </w:pPr>
            <w:r w:rsidRPr="00B65715">
              <w:rPr>
                <w:rFonts w:ascii="Consolas" w:hAnsi="Consolas"/>
              </w:rPr>
              <w:t xml:space="preserve">     "EventDowntimeReason": "Start and Finish Production Checklist",</w:t>
            </w:r>
          </w:p>
          <w:p w14:paraId="1252A19E" w14:textId="77777777" w:rsidR="00F93ED5" w:rsidRPr="00B65715" w:rsidRDefault="00F93ED5" w:rsidP="00B65715">
            <w:pPr>
              <w:spacing w:after="0"/>
              <w:rPr>
                <w:rFonts w:ascii="Consolas" w:hAnsi="Consolas"/>
              </w:rPr>
            </w:pPr>
            <w:r w:rsidRPr="00B65715">
              <w:rPr>
                <w:rFonts w:ascii="Consolas" w:hAnsi="Consolas"/>
              </w:rPr>
              <w:t xml:space="preserve">     "EventCreatedTime": 1733212332.117</w:t>
            </w:r>
            <w:bookmarkEnd w:id="28"/>
          </w:p>
          <w:p w14:paraId="070EEC1D" w14:textId="77777777" w:rsidR="00F93ED5" w:rsidRPr="00B65715" w:rsidRDefault="00F93ED5" w:rsidP="00B65715">
            <w:pPr>
              <w:spacing w:after="0"/>
              <w:rPr>
                <w:rFonts w:ascii="Consolas" w:hAnsi="Consolas"/>
              </w:rPr>
            </w:pPr>
            <w:r w:rsidRPr="00B65715">
              <w:rPr>
                <w:rFonts w:ascii="Consolas" w:hAnsi="Consolas"/>
              </w:rPr>
              <w:t>}</w:t>
            </w:r>
          </w:p>
        </w:tc>
      </w:tr>
    </w:tbl>
    <w:p w14:paraId="349C5280" w14:textId="40008EAA" w:rsidR="009D4798" w:rsidRDefault="005B04D6" w:rsidP="005A256F">
      <w:pPr>
        <w:pStyle w:val="Heading3"/>
      </w:pPr>
      <w:r>
        <w:t>Input Header</w:t>
      </w:r>
      <w:r w:rsidR="00E660D4">
        <w:t xml:space="preserve"> Parameters</w:t>
      </w:r>
    </w:p>
    <w:tbl>
      <w:tblPr>
        <w:tblW w:w="0" w:type="auto"/>
        <w:tblInd w:w="-3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1"/>
        <w:gridCol w:w="6028"/>
        <w:gridCol w:w="1350"/>
        <w:gridCol w:w="1235"/>
        <w:gridCol w:w="740"/>
      </w:tblGrid>
      <w:tr w:rsidR="00757780" w:rsidRPr="009D4798" w14:paraId="66B0FE15" w14:textId="77777777" w:rsidTr="008144D5">
        <w:trPr>
          <w:trHeight w:val="274"/>
        </w:trPr>
        <w:tc>
          <w:tcPr>
            <w:tcW w:w="147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C15CE11" w14:textId="77777777" w:rsidR="009D4798" w:rsidRPr="005467D5" w:rsidRDefault="009D4798" w:rsidP="003969AD">
            <w:pPr>
              <w:pStyle w:val="Paragraph"/>
            </w:pPr>
            <w:r w:rsidRPr="005467D5">
              <w:t>Parameter</w:t>
            </w:r>
          </w:p>
        </w:tc>
        <w:tc>
          <w:tcPr>
            <w:tcW w:w="60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B8F4CA7" w14:textId="77777777" w:rsidR="009D4798" w:rsidRPr="005467D5" w:rsidRDefault="009D4798" w:rsidP="003969AD">
            <w:pPr>
              <w:pStyle w:val="Paragraph"/>
            </w:pPr>
            <w:r w:rsidRPr="005467D5">
              <w:t>Description</w:t>
            </w:r>
          </w:p>
        </w:tc>
        <w:tc>
          <w:tcPr>
            <w:tcW w:w="13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37C5A7D" w14:textId="13AFFDBF" w:rsidR="009D4798" w:rsidRPr="005467D5" w:rsidRDefault="00F30FC7" w:rsidP="003969AD">
            <w:pPr>
              <w:pStyle w:val="Paragraph"/>
            </w:pPr>
            <w:r>
              <w:t>M/O</w:t>
            </w:r>
          </w:p>
        </w:tc>
        <w:tc>
          <w:tcPr>
            <w:tcW w:w="123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4A8539D" w14:textId="77777777" w:rsidR="009D4798" w:rsidRPr="005467D5" w:rsidRDefault="009D4798" w:rsidP="003969AD">
            <w:pPr>
              <w:pStyle w:val="Paragraph"/>
            </w:pPr>
            <w:r w:rsidRPr="005467D5">
              <w:t>Max Length</w:t>
            </w:r>
          </w:p>
        </w:tc>
        <w:tc>
          <w:tcPr>
            <w:tcW w:w="7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89C7E95" w14:textId="77777777" w:rsidR="009D4798" w:rsidRPr="005467D5" w:rsidRDefault="009D4798" w:rsidP="003969AD">
            <w:pPr>
              <w:pStyle w:val="Paragraph"/>
            </w:pPr>
            <w:r w:rsidRPr="005467D5">
              <w:t>Type</w:t>
            </w:r>
          </w:p>
        </w:tc>
      </w:tr>
      <w:tr w:rsidR="001A3EDE" w:rsidRPr="009D4798" w14:paraId="411DB051" w14:textId="77777777" w:rsidTr="008144D5">
        <w:trPr>
          <w:trHeight w:val="255"/>
        </w:trPr>
        <w:tc>
          <w:tcPr>
            <w:tcW w:w="1471" w:type="dxa"/>
            <w:tcBorders>
              <w:top w:val="single" w:sz="4" w:space="0" w:color="auto"/>
              <w:left w:val="single" w:sz="4" w:space="0" w:color="auto"/>
              <w:bottom w:val="single" w:sz="4" w:space="0" w:color="auto"/>
              <w:right w:val="single" w:sz="4" w:space="0" w:color="auto"/>
            </w:tcBorders>
            <w:vAlign w:val="center"/>
            <w:hideMark/>
          </w:tcPr>
          <w:p w14:paraId="2F10514F" w14:textId="77777777" w:rsidR="009D4798" w:rsidRPr="009D4798" w:rsidRDefault="009D4798" w:rsidP="003969AD">
            <w:pPr>
              <w:pStyle w:val="Paragraph"/>
            </w:pPr>
            <w:r w:rsidRPr="009D4798">
              <w:t>Authorization</w:t>
            </w:r>
          </w:p>
        </w:tc>
        <w:tc>
          <w:tcPr>
            <w:tcW w:w="6028" w:type="dxa"/>
            <w:tcBorders>
              <w:top w:val="single" w:sz="4" w:space="0" w:color="auto"/>
              <w:left w:val="single" w:sz="4" w:space="0" w:color="auto"/>
              <w:bottom w:val="single" w:sz="4" w:space="0" w:color="auto"/>
              <w:right w:val="single" w:sz="4" w:space="0" w:color="auto"/>
            </w:tcBorders>
            <w:vAlign w:val="center"/>
            <w:hideMark/>
          </w:tcPr>
          <w:p w14:paraId="200C09D6" w14:textId="77777777" w:rsidR="009D4798" w:rsidRPr="009D4798" w:rsidRDefault="009D4798" w:rsidP="003969AD">
            <w:pPr>
              <w:pStyle w:val="Paragraph"/>
            </w:pPr>
            <w:r w:rsidRPr="009D4798">
              <w:t xml:space="preserve">Token acquired from Azure AD based on the user credentials for further API calls. e.g., </w:t>
            </w:r>
            <w:r w:rsidRPr="00ED0A41">
              <w:rPr>
                <w:rFonts w:ascii="Consolas" w:hAnsi="Consolas"/>
              </w:rPr>
              <w:t>msal, accesstoken : { token: "Bearer {token}" }</w:t>
            </w:r>
          </w:p>
        </w:tc>
        <w:tc>
          <w:tcPr>
            <w:tcW w:w="1350" w:type="dxa"/>
            <w:tcBorders>
              <w:top w:val="single" w:sz="4" w:space="0" w:color="auto"/>
              <w:left w:val="single" w:sz="4" w:space="0" w:color="auto"/>
              <w:bottom w:val="single" w:sz="4" w:space="0" w:color="auto"/>
              <w:right w:val="single" w:sz="4" w:space="0" w:color="auto"/>
            </w:tcBorders>
            <w:vAlign w:val="center"/>
            <w:hideMark/>
          </w:tcPr>
          <w:p w14:paraId="08E20AD2" w14:textId="77777777" w:rsidR="009D4798" w:rsidRPr="009D4798" w:rsidRDefault="009D4798" w:rsidP="003969AD">
            <w:pPr>
              <w:pStyle w:val="Paragraph"/>
            </w:pPr>
            <w:r w:rsidRPr="009D4798">
              <w:t>M-Public</w:t>
            </w:r>
          </w:p>
        </w:tc>
        <w:tc>
          <w:tcPr>
            <w:tcW w:w="1235" w:type="dxa"/>
            <w:tcBorders>
              <w:top w:val="single" w:sz="4" w:space="0" w:color="auto"/>
              <w:left w:val="single" w:sz="4" w:space="0" w:color="auto"/>
              <w:bottom w:val="single" w:sz="4" w:space="0" w:color="auto"/>
              <w:right w:val="single" w:sz="4" w:space="0" w:color="auto"/>
            </w:tcBorders>
            <w:vAlign w:val="center"/>
            <w:hideMark/>
          </w:tcPr>
          <w:p w14:paraId="62C5D6FB" w14:textId="77777777" w:rsidR="009D4798" w:rsidRPr="009D4798" w:rsidRDefault="009D4798" w:rsidP="003969AD">
            <w:pPr>
              <w:pStyle w:val="Paragraph"/>
            </w:pPr>
            <w:r w:rsidRPr="009D4798">
              <w:t>-</w:t>
            </w:r>
          </w:p>
        </w:tc>
        <w:tc>
          <w:tcPr>
            <w:tcW w:w="740" w:type="dxa"/>
            <w:tcBorders>
              <w:top w:val="single" w:sz="4" w:space="0" w:color="auto"/>
              <w:left w:val="single" w:sz="4" w:space="0" w:color="auto"/>
              <w:bottom w:val="single" w:sz="4" w:space="0" w:color="auto"/>
              <w:right w:val="single" w:sz="4" w:space="0" w:color="auto"/>
            </w:tcBorders>
            <w:vAlign w:val="center"/>
            <w:hideMark/>
          </w:tcPr>
          <w:p w14:paraId="5AD539F7" w14:textId="77777777" w:rsidR="009D4798" w:rsidRPr="009D4798" w:rsidRDefault="009D4798" w:rsidP="003969AD">
            <w:pPr>
              <w:pStyle w:val="Paragraph"/>
            </w:pPr>
            <w:r w:rsidRPr="009D4798">
              <w:t>String</w:t>
            </w:r>
          </w:p>
        </w:tc>
      </w:tr>
    </w:tbl>
    <w:p w14:paraId="5CADF02E" w14:textId="536AD8BA" w:rsidR="009D4798" w:rsidRDefault="005B04D6" w:rsidP="005A256F">
      <w:pPr>
        <w:pStyle w:val="Heading3"/>
      </w:pPr>
      <w:r>
        <w:t>Input Path</w:t>
      </w:r>
      <w:r w:rsidR="00E660D4">
        <w:t xml:space="preserve"> Parameters</w:t>
      </w:r>
    </w:p>
    <w:tbl>
      <w:tblPr>
        <w:tblW w:w="0" w:type="auto"/>
        <w:tblInd w:w="-3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20"/>
        <w:gridCol w:w="6246"/>
        <w:gridCol w:w="1343"/>
        <w:gridCol w:w="1036"/>
        <w:gridCol w:w="879"/>
      </w:tblGrid>
      <w:tr w:rsidR="002A2467" w:rsidRPr="009D4798" w14:paraId="250819B7" w14:textId="77777777" w:rsidTr="001C6FBB">
        <w:trPr>
          <w:trHeight w:val="377"/>
        </w:trPr>
        <w:tc>
          <w:tcPr>
            <w:tcW w:w="163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7E3E99C" w14:textId="77777777" w:rsidR="009D4798" w:rsidRPr="005467D5" w:rsidRDefault="009D4798" w:rsidP="003969AD">
            <w:pPr>
              <w:pStyle w:val="Paragraph"/>
            </w:pPr>
            <w:r w:rsidRPr="005467D5">
              <w:t>Parameter</w:t>
            </w:r>
          </w:p>
        </w:tc>
        <w:tc>
          <w:tcPr>
            <w:tcW w:w="1351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D85B16F" w14:textId="77777777" w:rsidR="009D4798" w:rsidRPr="005467D5" w:rsidRDefault="009D4798" w:rsidP="003969AD">
            <w:pPr>
              <w:pStyle w:val="Paragraph"/>
            </w:pPr>
            <w:r w:rsidRPr="005467D5">
              <w:t>Description</w:t>
            </w:r>
          </w:p>
        </w:tc>
        <w:tc>
          <w:tcPr>
            <w:tcW w:w="243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CF4A5CC" w14:textId="28C44C7C" w:rsidR="009D4798" w:rsidRPr="005467D5" w:rsidRDefault="00F30FC7" w:rsidP="003969AD">
            <w:pPr>
              <w:pStyle w:val="Paragraph"/>
            </w:pPr>
            <w:r>
              <w:t>M/O</w:t>
            </w:r>
          </w:p>
        </w:tc>
        <w:tc>
          <w:tcPr>
            <w:tcW w:w="13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0895EF9" w14:textId="77777777" w:rsidR="009D4798" w:rsidRPr="005467D5" w:rsidRDefault="009D4798" w:rsidP="003969AD">
            <w:pPr>
              <w:pStyle w:val="Paragraph"/>
            </w:pPr>
            <w:r w:rsidRPr="005467D5">
              <w:t>Max Length</w:t>
            </w:r>
          </w:p>
        </w:tc>
        <w:tc>
          <w:tcPr>
            <w:tcW w:w="10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10D4474" w14:textId="77777777" w:rsidR="009D4798" w:rsidRPr="005467D5" w:rsidRDefault="009D4798" w:rsidP="003969AD">
            <w:pPr>
              <w:pStyle w:val="Paragraph"/>
            </w:pPr>
            <w:r w:rsidRPr="005467D5">
              <w:t>Type</w:t>
            </w:r>
          </w:p>
        </w:tc>
      </w:tr>
      <w:tr w:rsidR="00C1577F" w:rsidRPr="009D4798" w14:paraId="3A227DDE" w14:textId="77777777" w:rsidTr="004E30B3">
        <w:trPr>
          <w:trHeight w:val="193"/>
        </w:trPr>
        <w:tc>
          <w:tcPr>
            <w:tcW w:w="1636" w:type="dxa"/>
            <w:tcBorders>
              <w:top w:val="single" w:sz="4" w:space="0" w:color="auto"/>
              <w:left w:val="single" w:sz="4" w:space="0" w:color="auto"/>
              <w:bottom w:val="single" w:sz="4" w:space="0" w:color="auto"/>
              <w:right w:val="single" w:sz="4" w:space="0" w:color="auto"/>
            </w:tcBorders>
            <w:vAlign w:val="center"/>
            <w:hideMark/>
          </w:tcPr>
          <w:p w14:paraId="42CF59D2" w14:textId="77777777" w:rsidR="009D4798" w:rsidRPr="009D4798" w:rsidRDefault="009D4798" w:rsidP="003969AD">
            <w:pPr>
              <w:pStyle w:val="Paragraph"/>
            </w:pPr>
            <w:r w:rsidRPr="009D4798">
              <w:t xml:space="preserve"> assetid</w:t>
            </w:r>
          </w:p>
        </w:tc>
        <w:tc>
          <w:tcPr>
            <w:tcW w:w="13513" w:type="dxa"/>
            <w:tcBorders>
              <w:top w:val="single" w:sz="4" w:space="0" w:color="auto"/>
              <w:left w:val="single" w:sz="4" w:space="0" w:color="auto"/>
              <w:bottom w:val="single" w:sz="4" w:space="0" w:color="auto"/>
              <w:right w:val="single" w:sz="4" w:space="0" w:color="auto"/>
            </w:tcBorders>
            <w:vAlign w:val="center"/>
            <w:hideMark/>
          </w:tcPr>
          <w:p w14:paraId="27B5AD0D" w14:textId="77777777" w:rsidR="009D4798" w:rsidRPr="009D4798" w:rsidRDefault="009D4798" w:rsidP="003969AD">
            <w:pPr>
              <w:pStyle w:val="Paragraph"/>
            </w:pPr>
            <w:r w:rsidRPr="009D4798">
              <w:t>Asset ID</w:t>
            </w:r>
          </w:p>
        </w:tc>
        <w:tc>
          <w:tcPr>
            <w:tcW w:w="2430" w:type="dxa"/>
            <w:tcBorders>
              <w:top w:val="single" w:sz="4" w:space="0" w:color="auto"/>
              <w:left w:val="single" w:sz="4" w:space="0" w:color="auto"/>
              <w:bottom w:val="single" w:sz="4" w:space="0" w:color="auto"/>
              <w:right w:val="single" w:sz="4" w:space="0" w:color="auto"/>
            </w:tcBorders>
            <w:vAlign w:val="center"/>
            <w:hideMark/>
          </w:tcPr>
          <w:p w14:paraId="7FBC8471" w14:textId="77777777" w:rsidR="009D4798" w:rsidRPr="009D4798" w:rsidRDefault="009D4798" w:rsidP="003969AD">
            <w:pPr>
              <w:pStyle w:val="Paragraph"/>
            </w:pPr>
            <w:r w:rsidRPr="009D4798">
              <w:t>M</w:t>
            </w:r>
          </w:p>
        </w:tc>
        <w:tc>
          <w:tcPr>
            <w:tcW w:w="1350" w:type="dxa"/>
            <w:tcBorders>
              <w:top w:val="single" w:sz="4" w:space="0" w:color="auto"/>
              <w:left w:val="single" w:sz="4" w:space="0" w:color="auto"/>
              <w:bottom w:val="single" w:sz="4" w:space="0" w:color="auto"/>
              <w:right w:val="single" w:sz="4" w:space="0" w:color="auto"/>
            </w:tcBorders>
            <w:vAlign w:val="center"/>
            <w:hideMark/>
          </w:tcPr>
          <w:p w14:paraId="7E31D025" w14:textId="77777777" w:rsidR="009D4798" w:rsidRPr="009D4798" w:rsidRDefault="009D4798" w:rsidP="003969AD">
            <w:pPr>
              <w:pStyle w:val="Paragraph"/>
            </w:pPr>
            <w:r w:rsidRPr="009D4798">
              <w:t>255</w:t>
            </w:r>
          </w:p>
        </w:tc>
        <w:tc>
          <w:tcPr>
            <w:tcW w:w="1080" w:type="dxa"/>
            <w:tcBorders>
              <w:top w:val="single" w:sz="4" w:space="0" w:color="auto"/>
              <w:left w:val="single" w:sz="4" w:space="0" w:color="auto"/>
              <w:bottom w:val="single" w:sz="4" w:space="0" w:color="auto"/>
              <w:right w:val="single" w:sz="4" w:space="0" w:color="auto"/>
            </w:tcBorders>
            <w:vAlign w:val="center"/>
            <w:hideMark/>
          </w:tcPr>
          <w:p w14:paraId="580B0743" w14:textId="77777777" w:rsidR="009D4798" w:rsidRPr="009D4798" w:rsidRDefault="009D4798" w:rsidP="003969AD">
            <w:pPr>
              <w:pStyle w:val="Paragraph"/>
            </w:pPr>
            <w:r w:rsidRPr="009D4798">
              <w:t>String</w:t>
            </w:r>
          </w:p>
        </w:tc>
      </w:tr>
      <w:tr w:rsidR="00C1577F" w:rsidRPr="009D4798" w14:paraId="7A4E6202" w14:textId="77777777" w:rsidTr="004E30B3">
        <w:trPr>
          <w:trHeight w:val="193"/>
        </w:trPr>
        <w:tc>
          <w:tcPr>
            <w:tcW w:w="1636" w:type="dxa"/>
            <w:tcBorders>
              <w:top w:val="single" w:sz="4" w:space="0" w:color="auto"/>
              <w:left w:val="single" w:sz="4" w:space="0" w:color="auto"/>
              <w:bottom w:val="single" w:sz="4" w:space="0" w:color="auto"/>
              <w:right w:val="single" w:sz="4" w:space="0" w:color="auto"/>
            </w:tcBorders>
            <w:vAlign w:val="center"/>
            <w:hideMark/>
          </w:tcPr>
          <w:p w14:paraId="58437009" w14:textId="77777777" w:rsidR="009D4798" w:rsidRPr="009D4798" w:rsidRDefault="009D4798" w:rsidP="003969AD">
            <w:pPr>
              <w:pStyle w:val="Paragraph"/>
            </w:pPr>
            <w:r w:rsidRPr="009D4798">
              <w:t>start_date</w:t>
            </w:r>
          </w:p>
        </w:tc>
        <w:tc>
          <w:tcPr>
            <w:tcW w:w="13513" w:type="dxa"/>
            <w:tcBorders>
              <w:top w:val="single" w:sz="4" w:space="0" w:color="auto"/>
              <w:left w:val="single" w:sz="4" w:space="0" w:color="auto"/>
              <w:bottom w:val="single" w:sz="4" w:space="0" w:color="auto"/>
              <w:right w:val="single" w:sz="4" w:space="0" w:color="auto"/>
            </w:tcBorders>
            <w:vAlign w:val="center"/>
            <w:hideMark/>
          </w:tcPr>
          <w:p w14:paraId="2E2DE090" w14:textId="77777777" w:rsidR="009D4798" w:rsidRPr="009D4798" w:rsidRDefault="009D4798" w:rsidP="003969AD">
            <w:pPr>
              <w:pStyle w:val="Paragraph"/>
            </w:pPr>
            <w:r w:rsidRPr="009D4798">
              <w:t xml:space="preserve">Start date </w:t>
            </w:r>
            <w:bookmarkStart w:id="29" w:name="OLE_LINK31"/>
            <w:r w:rsidRPr="009D4798">
              <w:t>(DD -MM-YYYY)</w:t>
            </w:r>
            <w:bookmarkEnd w:id="29"/>
          </w:p>
        </w:tc>
        <w:tc>
          <w:tcPr>
            <w:tcW w:w="2430" w:type="dxa"/>
            <w:tcBorders>
              <w:top w:val="single" w:sz="4" w:space="0" w:color="auto"/>
              <w:left w:val="single" w:sz="4" w:space="0" w:color="auto"/>
              <w:bottom w:val="single" w:sz="4" w:space="0" w:color="auto"/>
              <w:right w:val="single" w:sz="4" w:space="0" w:color="auto"/>
            </w:tcBorders>
            <w:vAlign w:val="center"/>
            <w:hideMark/>
          </w:tcPr>
          <w:p w14:paraId="310CBF3E" w14:textId="77777777" w:rsidR="009D4798" w:rsidRPr="009D4798" w:rsidRDefault="009D4798" w:rsidP="003969AD">
            <w:pPr>
              <w:pStyle w:val="Paragraph"/>
            </w:pPr>
            <w:r w:rsidRPr="009D4798">
              <w:t>M</w:t>
            </w:r>
          </w:p>
        </w:tc>
        <w:tc>
          <w:tcPr>
            <w:tcW w:w="1350" w:type="dxa"/>
            <w:tcBorders>
              <w:top w:val="single" w:sz="4" w:space="0" w:color="auto"/>
              <w:left w:val="single" w:sz="4" w:space="0" w:color="auto"/>
              <w:bottom w:val="single" w:sz="4" w:space="0" w:color="auto"/>
              <w:right w:val="single" w:sz="4" w:space="0" w:color="auto"/>
            </w:tcBorders>
            <w:vAlign w:val="center"/>
            <w:hideMark/>
          </w:tcPr>
          <w:p w14:paraId="51117993" w14:textId="77777777" w:rsidR="009D4798" w:rsidRPr="009D4798" w:rsidRDefault="009D4798" w:rsidP="003969AD">
            <w:pPr>
              <w:pStyle w:val="Paragraph"/>
            </w:pPr>
            <w:r w:rsidRPr="009D4798">
              <w:t>255</w:t>
            </w:r>
          </w:p>
        </w:tc>
        <w:tc>
          <w:tcPr>
            <w:tcW w:w="1080" w:type="dxa"/>
            <w:tcBorders>
              <w:top w:val="single" w:sz="4" w:space="0" w:color="auto"/>
              <w:left w:val="single" w:sz="4" w:space="0" w:color="auto"/>
              <w:bottom w:val="single" w:sz="4" w:space="0" w:color="auto"/>
              <w:right w:val="single" w:sz="4" w:space="0" w:color="auto"/>
            </w:tcBorders>
            <w:vAlign w:val="center"/>
            <w:hideMark/>
          </w:tcPr>
          <w:p w14:paraId="2671E441" w14:textId="77777777" w:rsidR="009D4798" w:rsidRPr="009D4798" w:rsidRDefault="009D4798" w:rsidP="003969AD">
            <w:pPr>
              <w:pStyle w:val="Paragraph"/>
            </w:pPr>
            <w:r w:rsidRPr="009D4798">
              <w:t>String</w:t>
            </w:r>
          </w:p>
        </w:tc>
      </w:tr>
      <w:tr w:rsidR="00C1577F" w:rsidRPr="009D4798" w14:paraId="606406E4" w14:textId="77777777" w:rsidTr="004E30B3">
        <w:trPr>
          <w:trHeight w:val="193"/>
        </w:trPr>
        <w:tc>
          <w:tcPr>
            <w:tcW w:w="1636" w:type="dxa"/>
            <w:tcBorders>
              <w:top w:val="single" w:sz="4" w:space="0" w:color="auto"/>
              <w:left w:val="single" w:sz="4" w:space="0" w:color="auto"/>
              <w:bottom w:val="single" w:sz="4" w:space="0" w:color="auto"/>
              <w:right w:val="single" w:sz="4" w:space="0" w:color="auto"/>
            </w:tcBorders>
            <w:vAlign w:val="center"/>
            <w:hideMark/>
          </w:tcPr>
          <w:p w14:paraId="2C12E31C" w14:textId="77777777" w:rsidR="009D4798" w:rsidRPr="009D4798" w:rsidRDefault="009D4798" w:rsidP="003969AD">
            <w:pPr>
              <w:pStyle w:val="Paragraph"/>
            </w:pPr>
            <w:r w:rsidRPr="009D4798">
              <w:t>end_date</w:t>
            </w:r>
          </w:p>
        </w:tc>
        <w:tc>
          <w:tcPr>
            <w:tcW w:w="13513" w:type="dxa"/>
            <w:tcBorders>
              <w:top w:val="single" w:sz="4" w:space="0" w:color="auto"/>
              <w:left w:val="single" w:sz="4" w:space="0" w:color="auto"/>
              <w:bottom w:val="single" w:sz="4" w:space="0" w:color="auto"/>
              <w:right w:val="single" w:sz="4" w:space="0" w:color="auto"/>
            </w:tcBorders>
            <w:vAlign w:val="center"/>
            <w:hideMark/>
          </w:tcPr>
          <w:p w14:paraId="6B9F70BA" w14:textId="77777777" w:rsidR="009D4798" w:rsidRPr="009D4798" w:rsidRDefault="009D4798" w:rsidP="003969AD">
            <w:pPr>
              <w:pStyle w:val="Paragraph"/>
            </w:pPr>
            <w:r w:rsidRPr="009D4798">
              <w:t>End date (DD -MM-YYYY)</w:t>
            </w:r>
          </w:p>
        </w:tc>
        <w:tc>
          <w:tcPr>
            <w:tcW w:w="2430" w:type="dxa"/>
            <w:tcBorders>
              <w:top w:val="single" w:sz="4" w:space="0" w:color="auto"/>
              <w:left w:val="single" w:sz="4" w:space="0" w:color="auto"/>
              <w:bottom w:val="single" w:sz="4" w:space="0" w:color="auto"/>
              <w:right w:val="single" w:sz="4" w:space="0" w:color="auto"/>
            </w:tcBorders>
            <w:vAlign w:val="center"/>
            <w:hideMark/>
          </w:tcPr>
          <w:p w14:paraId="5EB47B51" w14:textId="77777777" w:rsidR="009D4798" w:rsidRPr="009D4798" w:rsidRDefault="009D4798" w:rsidP="003969AD">
            <w:pPr>
              <w:pStyle w:val="Paragraph"/>
            </w:pPr>
            <w:r w:rsidRPr="009D4798">
              <w:t>M</w:t>
            </w:r>
          </w:p>
        </w:tc>
        <w:tc>
          <w:tcPr>
            <w:tcW w:w="1350" w:type="dxa"/>
            <w:tcBorders>
              <w:top w:val="single" w:sz="4" w:space="0" w:color="auto"/>
              <w:left w:val="single" w:sz="4" w:space="0" w:color="auto"/>
              <w:bottom w:val="single" w:sz="4" w:space="0" w:color="auto"/>
              <w:right w:val="single" w:sz="4" w:space="0" w:color="auto"/>
            </w:tcBorders>
            <w:vAlign w:val="center"/>
            <w:hideMark/>
          </w:tcPr>
          <w:p w14:paraId="4CEBB40F" w14:textId="77777777" w:rsidR="009D4798" w:rsidRPr="009D4798" w:rsidRDefault="009D4798" w:rsidP="003969AD">
            <w:pPr>
              <w:pStyle w:val="Paragraph"/>
            </w:pPr>
            <w:r w:rsidRPr="009D4798">
              <w:t>255</w:t>
            </w:r>
          </w:p>
        </w:tc>
        <w:tc>
          <w:tcPr>
            <w:tcW w:w="1080" w:type="dxa"/>
            <w:tcBorders>
              <w:top w:val="single" w:sz="4" w:space="0" w:color="auto"/>
              <w:left w:val="single" w:sz="4" w:space="0" w:color="auto"/>
              <w:bottom w:val="single" w:sz="4" w:space="0" w:color="auto"/>
              <w:right w:val="single" w:sz="4" w:space="0" w:color="auto"/>
            </w:tcBorders>
            <w:vAlign w:val="center"/>
            <w:hideMark/>
          </w:tcPr>
          <w:p w14:paraId="096770EE" w14:textId="77777777" w:rsidR="009D4798" w:rsidRPr="009D4798" w:rsidRDefault="009D4798" w:rsidP="003969AD">
            <w:pPr>
              <w:pStyle w:val="Paragraph"/>
            </w:pPr>
            <w:r w:rsidRPr="009D4798">
              <w:t>String</w:t>
            </w:r>
          </w:p>
        </w:tc>
      </w:tr>
    </w:tbl>
    <w:p w14:paraId="05A0AF9E" w14:textId="30109394" w:rsidR="00F677D9" w:rsidRDefault="005B04D6" w:rsidP="005A256F">
      <w:pPr>
        <w:pStyle w:val="Heading3"/>
      </w:pPr>
      <w:r>
        <w:t>Output Header</w:t>
      </w:r>
      <w:r w:rsidR="00E660D4">
        <w:t xml:space="preserve"> Parameters</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885"/>
        <w:gridCol w:w="7102"/>
        <w:gridCol w:w="993"/>
        <w:gridCol w:w="810"/>
      </w:tblGrid>
      <w:tr w:rsidR="005467D5" w:rsidRPr="00F677D9" w14:paraId="08AD445F" w14:textId="77777777" w:rsidTr="001C6FBB">
        <w:trPr>
          <w:trHeight w:val="70"/>
        </w:trPr>
        <w:tc>
          <w:tcPr>
            <w:tcW w:w="25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07DE977" w14:textId="77777777" w:rsidR="00F677D9" w:rsidRPr="005467D5" w:rsidRDefault="00F677D9" w:rsidP="003969AD">
            <w:pPr>
              <w:pStyle w:val="Paragraph"/>
            </w:pPr>
            <w:r w:rsidRPr="005467D5">
              <w:t>Parameter</w:t>
            </w:r>
          </w:p>
        </w:tc>
        <w:tc>
          <w:tcPr>
            <w:tcW w:w="150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9721C05" w14:textId="77777777" w:rsidR="00F677D9" w:rsidRPr="005467D5" w:rsidRDefault="00F677D9" w:rsidP="003969AD">
            <w:pPr>
              <w:pStyle w:val="Paragraph"/>
            </w:pPr>
            <w:r w:rsidRPr="005467D5">
              <w:t>Description</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9A9E8F3" w14:textId="77D02E74" w:rsidR="00F677D9" w:rsidRPr="005467D5" w:rsidRDefault="00F30FC7" w:rsidP="003969AD">
            <w:pPr>
              <w:pStyle w:val="Paragraph"/>
            </w:pPr>
            <w:r>
              <w:t>M/O</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65A7E54" w14:textId="77777777" w:rsidR="00F677D9" w:rsidRPr="005467D5" w:rsidRDefault="00F677D9" w:rsidP="003969AD">
            <w:pPr>
              <w:pStyle w:val="Paragraph"/>
            </w:pPr>
            <w:r w:rsidRPr="005467D5">
              <w:t>Type</w:t>
            </w:r>
          </w:p>
        </w:tc>
      </w:tr>
      <w:tr w:rsidR="005467D5" w:rsidRPr="00F677D9" w14:paraId="72FD7D46" w14:textId="77777777" w:rsidTr="004E30B3">
        <w:trPr>
          <w:trHeight w:val="306"/>
        </w:trPr>
        <w:tc>
          <w:tcPr>
            <w:tcW w:w="25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249AB1" w14:textId="77777777" w:rsidR="00F677D9" w:rsidRPr="00F677D9" w:rsidRDefault="00F677D9" w:rsidP="003969AD">
            <w:pPr>
              <w:pStyle w:val="Paragraph"/>
              <w:rPr>
                <w:b/>
                <w:bCs/>
              </w:rPr>
            </w:pPr>
            <w:r w:rsidRPr="00F677D9">
              <w:t>Content-Type</w:t>
            </w:r>
          </w:p>
        </w:tc>
        <w:tc>
          <w:tcPr>
            <w:tcW w:w="150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94F829E" w14:textId="77777777" w:rsidR="00F677D9" w:rsidRPr="00F677D9" w:rsidRDefault="00F677D9" w:rsidP="003969AD">
            <w:pPr>
              <w:pStyle w:val="Paragraph"/>
              <w:rPr>
                <w:b/>
                <w:bCs/>
              </w:rPr>
            </w:pPr>
            <w:r w:rsidRPr="00F677D9">
              <w:t>Type of the content. It could be application/json, text/html, application/xml, etc. It lets the receiving entity know how to interpret the data.</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A52CD3A" w14:textId="77777777" w:rsidR="00F677D9" w:rsidRPr="00F677D9" w:rsidRDefault="00F677D9" w:rsidP="003969AD">
            <w:pPr>
              <w:pStyle w:val="Paragraph"/>
              <w:rPr>
                <w:b/>
                <w:bCs/>
              </w:rPr>
            </w:pPr>
            <w:r w:rsidRPr="00F677D9">
              <w:t>M-Public</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597FE24" w14:textId="77777777" w:rsidR="00F677D9" w:rsidRPr="00F677D9" w:rsidRDefault="00F677D9" w:rsidP="003969AD">
            <w:pPr>
              <w:pStyle w:val="Paragraph"/>
              <w:rPr>
                <w:b/>
                <w:bCs/>
              </w:rPr>
            </w:pPr>
            <w:r w:rsidRPr="00F677D9">
              <w:t>255</w:t>
            </w:r>
          </w:p>
        </w:tc>
      </w:tr>
      <w:tr w:rsidR="005467D5" w:rsidRPr="00F677D9" w14:paraId="68D75FF2" w14:textId="77777777" w:rsidTr="001C6FBB">
        <w:trPr>
          <w:trHeight w:val="332"/>
        </w:trPr>
        <w:tc>
          <w:tcPr>
            <w:tcW w:w="25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1BBCA3D" w14:textId="77777777" w:rsidR="00F677D9" w:rsidRPr="00F677D9" w:rsidRDefault="00F677D9" w:rsidP="003969AD">
            <w:pPr>
              <w:pStyle w:val="Paragraph"/>
            </w:pPr>
            <w:r w:rsidRPr="00F677D9">
              <w:t>Content-Length</w:t>
            </w:r>
          </w:p>
        </w:tc>
        <w:tc>
          <w:tcPr>
            <w:tcW w:w="150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C4A378A" w14:textId="77777777" w:rsidR="00F677D9" w:rsidRPr="00F677D9" w:rsidRDefault="00F677D9" w:rsidP="003969AD">
            <w:pPr>
              <w:pStyle w:val="Paragraph"/>
            </w:pPr>
            <w:r w:rsidRPr="00F677D9">
              <w:t>Length of the content. This is an HTTP header that indicates the size of the body data in bytes.</w:t>
            </w:r>
          </w:p>
          <w:p w14:paraId="66417782" w14:textId="77777777" w:rsidR="00F677D9" w:rsidRPr="00F677D9" w:rsidRDefault="00F677D9" w:rsidP="003969AD">
            <w:pPr>
              <w:pStyle w:val="Paragraph"/>
            </w:pPr>
            <w:r w:rsidRPr="00F677D9">
              <w:t xml:space="preserve"> It is used to let the receiving entity know how much data to expect.</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92A6EA" w14:textId="77777777" w:rsidR="00F677D9" w:rsidRPr="00F677D9" w:rsidRDefault="00F677D9" w:rsidP="003969AD">
            <w:pPr>
              <w:pStyle w:val="Paragraph"/>
            </w:pPr>
            <w:r w:rsidRPr="00F677D9">
              <w:t>O-Public</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D1A6668" w14:textId="77777777" w:rsidR="00F677D9" w:rsidRPr="00F677D9" w:rsidRDefault="00F677D9" w:rsidP="003969AD">
            <w:pPr>
              <w:pStyle w:val="Paragraph"/>
            </w:pPr>
            <w:r w:rsidRPr="00F677D9">
              <w:t>255</w:t>
            </w:r>
          </w:p>
        </w:tc>
      </w:tr>
      <w:tr w:rsidR="005467D5" w:rsidRPr="00F677D9" w14:paraId="6FFE8640" w14:textId="77777777" w:rsidTr="001C6FBB">
        <w:trPr>
          <w:trHeight w:val="70"/>
        </w:trPr>
        <w:tc>
          <w:tcPr>
            <w:tcW w:w="25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988C1A6" w14:textId="77777777" w:rsidR="00F677D9" w:rsidRPr="00F677D9" w:rsidRDefault="00F677D9" w:rsidP="003969AD">
            <w:pPr>
              <w:pStyle w:val="Paragraph"/>
            </w:pPr>
            <w:r w:rsidRPr="00F677D9">
              <w:t xml:space="preserve">date </w:t>
            </w:r>
          </w:p>
        </w:tc>
        <w:tc>
          <w:tcPr>
            <w:tcW w:w="150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E79C502" w14:textId="77777777" w:rsidR="00F677D9" w:rsidRPr="00F677D9" w:rsidRDefault="00F677D9" w:rsidP="003969AD">
            <w:pPr>
              <w:pStyle w:val="Paragraph"/>
            </w:pPr>
            <w:r w:rsidRPr="00F677D9">
              <w:t xml:space="preserve">Date of operation execution </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087D76A" w14:textId="77777777" w:rsidR="00F677D9" w:rsidRPr="00F677D9" w:rsidRDefault="00F677D9" w:rsidP="003969AD">
            <w:pPr>
              <w:pStyle w:val="Paragraph"/>
            </w:pPr>
            <w:r w:rsidRPr="00F677D9">
              <w:t>O-Public</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5FB063" w14:textId="77777777" w:rsidR="00F677D9" w:rsidRPr="00F677D9" w:rsidRDefault="00F677D9" w:rsidP="003969AD">
            <w:pPr>
              <w:pStyle w:val="Paragraph"/>
            </w:pPr>
            <w:r w:rsidRPr="00F677D9">
              <w:t>255</w:t>
            </w:r>
          </w:p>
        </w:tc>
      </w:tr>
      <w:tr w:rsidR="005467D5" w:rsidRPr="00F677D9" w14:paraId="088A5FE7" w14:textId="77777777" w:rsidTr="001C6FBB">
        <w:trPr>
          <w:trHeight w:val="467"/>
        </w:trPr>
        <w:tc>
          <w:tcPr>
            <w:tcW w:w="25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2713F9C" w14:textId="77777777" w:rsidR="00F677D9" w:rsidRPr="00F677D9" w:rsidRDefault="00F677D9" w:rsidP="003969AD">
            <w:pPr>
              <w:pStyle w:val="Paragraph"/>
            </w:pPr>
            <w:r w:rsidRPr="00F677D9">
              <w:t>ocp-apim-apiid</w:t>
            </w:r>
          </w:p>
        </w:tc>
        <w:tc>
          <w:tcPr>
            <w:tcW w:w="150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A20EFA" w14:textId="77777777" w:rsidR="00F677D9" w:rsidRPr="00F677D9" w:rsidRDefault="00F677D9" w:rsidP="003969AD">
            <w:pPr>
              <w:pStyle w:val="Paragraph"/>
            </w:pPr>
            <w:r w:rsidRPr="00F677D9">
              <w:t>This field holds the unique identifier of the API in Azure API Management (APIM). This identifier is used within the APIM instance to distinguish between different APIs.</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D255559" w14:textId="77777777" w:rsidR="00F677D9" w:rsidRPr="00F677D9" w:rsidRDefault="00F677D9" w:rsidP="003969AD">
            <w:pPr>
              <w:pStyle w:val="Paragraph"/>
            </w:pPr>
            <w:r w:rsidRPr="00F677D9">
              <w:t>O-Public</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4830F1" w14:textId="77777777" w:rsidR="00F677D9" w:rsidRPr="00F677D9" w:rsidRDefault="00F677D9" w:rsidP="003969AD">
            <w:pPr>
              <w:pStyle w:val="Paragraph"/>
            </w:pPr>
            <w:r w:rsidRPr="00F677D9">
              <w:t>255</w:t>
            </w:r>
          </w:p>
        </w:tc>
      </w:tr>
      <w:tr w:rsidR="005467D5" w:rsidRPr="00F677D9" w14:paraId="4B70F9F0" w14:textId="77777777" w:rsidTr="001C6FBB">
        <w:trPr>
          <w:trHeight w:val="485"/>
        </w:trPr>
        <w:tc>
          <w:tcPr>
            <w:tcW w:w="25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F8DC5EF" w14:textId="77777777" w:rsidR="00F677D9" w:rsidRPr="00F677D9" w:rsidRDefault="00F677D9" w:rsidP="003969AD">
            <w:pPr>
              <w:pStyle w:val="Paragraph"/>
            </w:pPr>
            <w:r w:rsidRPr="00F677D9">
              <w:t>ocp-apim-operationid</w:t>
            </w:r>
          </w:p>
        </w:tc>
        <w:tc>
          <w:tcPr>
            <w:tcW w:w="150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CEF3153" w14:textId="77777777" w:rsidR="00F677D9" w:rsidRPr="00F677D9" w:rsidRDefault="00F677D9" w:rsidP="003969AD">
            <w:pPr>
              <w:pStyle w:val="Paragraph"/>
            </w:pPr>
            <w:r w:rsidRPr="00F677D9">
              <w:t>This field contains the unique identifier for a particular operation within an API in APIM. This helps in tracing the specific operation or method that was invoked.</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F440C47" w14:textId="77777777" w:rsidR="00F677D9" w:rsidRPr="00F677D9" w:rsidRDefault="00F677D9" w:rsidP="003969AD">
            <w:pPr>
              <w:pStyle w:val="Paragraph"/>
            </w:pPr>
            <w:r w:rsidRPr="00F677D9">
              <w:t>O-Public</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097D271" w14:textId="77777777" w:rsidR="00F677D9" w:rsidRPr="00F677D9" w:rsidRDefault="00F677D9" w:rsidP="003969AD">
            <w:pPr>
              <w:pStyle w:val="Paragraph"/>
            </w:pPr>
            <w:r w:rsidRPr="00F677D9">
              <w:t>255</w:t>
            </w:r>
          </w:p>
        </w:tc>
      </w:tr>
      <w:tr w:rsidR="005467D5" w:rsidRPr="00F677D9" w14:paraId="4CDCDA3D" w14:textId="77777777" w:rsidTr="004E30B3">
        <w:trPr>
          <w:trHeight w:val="306"/>
        </w:trPr>
        <w:tc>
          <w:tcPr>
            <w:tcW w:w="25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8315191" w14:textId="77777777" w:rsidR="00F677D9" w:rsidRPr="00F677D9" w:rsidRDefault="00F677D9" w:rsidP="003969AD">
            <w:pPr>
              <w:pStyle w:val="Paragraph"/>
            </w:pPr>
            <w:r w:rsidRPr="00F677D9">
              <w:t>ocp-apim-productid</w:t>
            </w:r>
          </w:p>
        </w:tc>
        <w:tc>
          <w:tcPr>
            <w:tcW w:w="150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712F84D" w14:textId="77777777" w:rsidR="00F677D9" w:rsidRPr="00F677D9" w:rsidRDefault="00F677D9" w:rsidP="003969AD">
            <w:pPr>
              <w:pStyle w:val="Paragraph"/>
            </w:pPr>
            <w:r w:rsidRPr="00F677D9">
              <w:t xml:space="preserve">This field contains the unique identifier of the product with which the API is associated. In APIM, APIs can be grouped into products, and this field helps identify which product the API belongs </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CC6689" w14:textId="77777777" w:rsidR="00F677D9" w:rsidRPr="00F677D9" w:rsidRDefault="00F677D9" w:rsidP="003969AD">
            <w:pPr>
              <w:pStyle w:val="Paragraph"/>
            </w:pPr>
            <w:r w:rsidRPr="00F677D9">
              <w:t>O-Public</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58650F6" w14:textId="77777777" w:rsidR="00F677D9" w:rsidRPr="00F677D9" w:rsidRDefault="00F677D9" w:rsidP="003969AD">
            <w:pPr>
              <w:pStyle w:val="Paragraph"/>
            </w:pPr>
            <w:r w:rsidRPr="00F677D9">
              <w:t>255</w:t>
            </w:r>
          </w:p>
        </w:tc>
      </w:tr>
      <w:tr w:rsidR="005467D5" w:rsidRPr="00F677D9" w14:paraId="5887AF4E" w14:textId="77777777" w:rsidTr="004E30B3">
        <w:trPr>
          <w:trHeight w:val="306"/>
        </w:trPr>
        <w:tc>
          <w:tcPr>
            <w:tcW w:w="25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FAD2D14" w14:textId="77777777" w:rsidR="00F677D9" w:rsidRPr="00F677D9" w:rsidRDefault="00F677D9" w:rsidP="003969AD">
            <w:pPr>
              <w:pStyle w:val="Paragraph"/>
            </w:pPr>
            <w:r w:rsidRPr="00F677D9">
              <w:t>ocp-apim-subscriptionid</w:t>
            </w:r>
          </w:p>
        </w:tc>
        <w:tc>
          <w:tcPr>
            <w:tcW w:w="150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A726B7" w14:textId="77777777" w:rsidR="00F677D9" w:rsidRPr="00F677D9" w:rsidRDefault="00F677D9" w:rsidP="003969AD">
            <w:pPr>
              <w:pStyle w:val="Paragraph"/>
            </w:pPr>
            <w:r w:rsidRPr="00F677D9">
              <w:t>This field contains the unique identifier of the subscription associated with the APIM instance. In APIM, a subscription relates to the agreement to use an API and provides the primary means for authorization.</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4851B23" w14:textId="77777777" w:rsidR="00F677D9" w:rsidRPr="00F677D9" w:rsidRDefault="00F677D9" w:rsidP="003969AD">
            <w:pPr>
              <w:pStyle w:val="Paragraph"/>
            </w:pPr>
            <w:r w:rsidRPr="00F677D9">
              <w:t>O-Public</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6EF3B1" w14:textId="77777777" w:rsidR="00F677D9" w:rsidRPr="00F677D9" w:rsidRDefault="00F677D9" w:rsidP="003969AD">
            <w:pPr>
              <w:pStyle w:val="Paragraph"/>
            </w:pPr>
            <w:r w:rsidRPr="00F677D9">
              <w:t>255</w:t>
            </w:r>
          </w:p>
        </w:tc>
      </w:tr>
      <w:tr w:rsidR="005467D5" w:rsidRPr="00F677D9" w14:paraId="03B29E24" w14:textId="77777777" w:rsidTr="004E30B3">
        <w:trPr>
          <w:trHeight w:val="306"/>
        </w:trPr>
        <w:tc>
          <w:tcPr>
            <w:tcW w:w="25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85D33A7" w14:textId="77777777" w:rsidR="00F677D9" w:rsidRPr="00F677D9" w:rsidRDefault="00F677D9" w:rsidP="003969AD">
            <w:pPr>
              <w:pStyle w:val="Paragraph"/>
            </w:pPr>
            <w:r w:rsidRPr="00F677D9">
              <w:t>ocp-apim-trace-location</w:t>
            </w:r>
          </w:p>
        </w:tc>
        <w:tc>
          <w:tcPr>
            <w:tcW w:w="150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A937238" w14:textId="77777777" w:rsidR="00F677D9" w:rsidRPr="00F677D9" w:rsidRDefault="00F677D9" w:rsidP="003969AD">
            <w:pPr>
              <w:pStyle w:val="Paragraph"/>
            </w:pPr>
            <w:r w:rsidRPr="00F677D9">
              <w:t>This field contains the URL where the trace output can be found. This is typically used for debugging purposes. When APIM tracing is enabled, detailed information about the request and response is written to this location, which can help troubleshoot issues.</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91C567" w14:textId="77777777" w:rsidR="00F677D9" w:rsidRPr="00F677D9" w:rsidRDefault="00F677D9" w:rsidP="003969AD">
            <w:pPr>
              <w:pStyle w:val="Paragraph"/>
            </w:pPr>
            <w:r w:rsidRPr="00F677D9">
              <w:t>O-Public</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44EF250" w14:textId="77777777" w:rsidR="00F677D9" w:rsidRPr="00F677D9" w:rsidRDefault="00F677D9" w:rsidP="003969AD">
            <w:pPr>
              <w:pStyle w:val="Paragraph"/>
            </w:pPr>
            <w:r w:rsidRPr="00F677D9">
              <w:t>255</w:t>
            </w:r>
          </w:p>
        </w:tc>
      </w:tr>
    </w:tbl>
    <w:p w14:paraId="0B92203D" w14:textId="6FE05EAA" w:rsidR="00B73AFF" w:rsidRDefault="005B04D6" w:rsidP="005A256F">
      <w:pPr>
        <w:pStyle w:val="Heading3"/>
      </w:pPr>
      <w:r>
        <w:t>Output Body</w:t>
      </w:r>
      <w:r w:rsidR="00E660D4">
        <w:t xml:space="preserve"> Parameters</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283"/>
        <w:gridCol w:w="6740"/>
        <w:gridCol w:w="892"/>
        <w:gridCol w:w="875"/>
      </w:tblGrid>
      <w:tr w:rsidR="00B73AFF" w:rsidRPr="00B73AFF" w14:paraId="13159CEE" w14:textId="77777777" w:rsidTr="001C6FBB">
        <w:trPr>
          <w:trHeight w:val="107"/>
        </w:trPr>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FEB857E" w14:textId="77777777" w:rsidR="00B73AFF" w:rsidRPr="005467D5" w:rsidRDefault="00B73AFF" w:rsidP="003969AD">
            <w:pPr>
              <w:pStyle w:val="Paragraph"/>
            </w:pPr>
            <w:r w:rsidRPr="005467D5">
              <w:t>Parameter</w:t>
            </w:r>
          </w:p>
        </w:tc>
        <w:tc>
          <w:tcPr>
            <w:tcW w:w="151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96D41F7" w14:textId="77777777" w:rsidR="00B73AFF" w:rsidRPr="005467D5" w:rsidRDefault="00B73AFF" w:rsidP="003969AD">
            <w:pPr>
              <w:pStyle w:val="Paragraph"/>
            </w:pPr>
            <w:r w:rsidRPr="005467D5">
              <w:t>Description</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F8858B4" w14:textId="50C2AB60" w:rsidR="00B73AFF" w:rsidRPr="005467D5" w:rsidRDefault="00F30FC7" w:rsidP="003969AD">
            <w:pPr>
              <w:pStyle w:val="Paragraph"/>
            </w:pPr>
            <w:r>
              <w:t>M/O</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CBFBF2A" w14:textId="77777777" w:rsidR="00B73AFF" w:rsidRPr="005467D5" w:rsidRDefault="00B73AFF" w:rsidP="003969AD">
            <w:pPr>
              <w:pStyle w:val="Paragraph"/>
            </w:pPr>
            <w:r w:rsidRPr="005467D5">
              <w:t>Type</w:t>
            </w:r>
          </w:p>
        </w:tc>
      </w:tr>
      <w:tr w:rsidR="00B73AFF" w:rsidRPr="00B73AFF" w14:paraId="57EBAF61" w14:textId="77777777" w:rsidTr="004E30B3">
        <w:trPr>
          <w:trHeight w:val="233"/>
        </w:trPr>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3214E0" w14:textId="77777777" w:rsidR="00B73AFF" w:rsidRPr="00B73AFF" w:rsidRDefault="00B73AFF" w:rsidP="003969AD">
            <w:pPr>
              <w:pStyle w:val="Paragraph"/>
            </w:pPr>
            <w:r w:rsidRPr="00B73AFF">
              <w:t>EventID</w:t>
            </w:r>
          </w:p>
        </w:tc>
        <w:tc>
          <w:tcPr>
            <w:tcW w:w="151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57BAF9" w14:textId="77777777" w:rsidR="00B73AFF" w:rsidRPr="00B73AFF" w:rsidRDefault="00B73AFF" w:rsidP="003969AD">
            <w:pPr>
              <w:pStyle w:val="Paragraph"/>
            </w:pPr>
            <w:r w:rsidRPr="00B73AFF">
              <w:t>Event ID</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ACEE59" w14:textId="77777777" w:rsidR="00B73AFF" w:rsidRPr="00B73AFF" w:rsidRDefault="00B73AFF" w:rsidP="003969AD">
            <w:pPr>
              <w:pStyle w:val="Paragraph"/>
            </w:pPr>
            <w:r w:rsidRPr="00B73AFF">
              <w:t>M</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40AAF7" w14:textId="77777777" w:rsidR="00B73AFF" w:rsidRPr="00B73AFF" w:rsidRDefault="00B73AFF" w:rsidP="003969AD">
            <w:pPr>
              <w:pStyle w:val="Paragraph"/>
            </w:pPr>
            <w:r w:rsidRPr="00B73AFF">
              <w:t>String</w:t>
            </w:r>
          </w:p>
        </w:tc>
      </w:tr>
      <w:tr w:rsidR="00B73AFF" w:rsidRPr="00B73AFF" w14:paraId="0C74BB2B" w14:textId="77777777" w:rsidTr="004E30B3">
        <w:trPr>
          <w:trHeight w:val="284"/>
        </w:trPr>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B3FA94" w14:textId="77777777" w:rsidR="00B73AFF" w:rsidRPr="00B73AFF" w:rsidRDefault="00B73AFF" w:rsidP="003969AD">
            <w:pPr>
              <w:pStyle w:val="Paragraph"/>
            </w:pPr>
            <w:r w:rsidRPr="00B73AFF">
              <w:t>AssetID</w:t>
            </w:r>
          </w:p>
        </w:tc>
        <w:tc>
          <w:tcPr>
            <w:tcW w:w="151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A0A72E" w14:textId="77777777" w:rsidR="00B73AFF" w:rsidRPr="00B73AFF" w:rsidRDefault="00B73AFF" w:rsidP="003969AD">
            <w:pPr>
              <w:pStyle w:val="Paragraph"/>
            </w:pPr>
            <w:r w:rsidRPr="00B73AFF">
              <w:t>Asset ID</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3A5805" w14:textId="77777777" w:rsidR="00B73AFF" w:rsidRPr="00B73AFF" w:rsidRDefault="00B73AFF" w:rsidP="003969AD">
            <w:pPr>
              <w:pStyle w:val="Paragraph"/>
            </w:pPr>
            <w:r w:rsidRPr="00B73AFF">
              <w:t>M</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4F7629" w14:textId="77777777" w:rsidR="00B73AFF" w:rsidRPr="00B73AFF" w:rsidRDefault="00B73AFF" w:rsidP="003969AD">
            <w:pPr>
              <w:pStyle w:val="Paragraph"/>
            </w:pPr>
            <w:r w:rsidRPr="00B73AFF">
              <w:t>String</w:t>
            </w:r>
          </w:p>
        </w:tc>
      </w:tr>
      <w:tr w:rsidR="00B73AFF" w:rsidRPr="00B73AFF" w14:paraId="36BFB2DC" w14:textId="77777777" w:rsidTr="004E30B3">
        <w:trPr>
          <w:trHeight w:val="284"/>
        </w:trPr>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3D23E7" w14:textId="77777777" w:rsidR="00B73AFF" w:rsidRPr="00B73AFF" w:rsidRDefault="00B73AFF" w:rsidP="003969AD">
            <w:pPr>
              <w:pStyle w:val="Paragraph"/>
            </w:pPr>
            <w:r w:rsidRPr="00B73AFF">
              <w:t>EventStartTime</w:t>
            </w:r>
          </w:p>
        </w:tc>
        <w:tc>
          <w:tcPr>
            <w:tcW w:w="151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975977" w14:textId="77777777" w:rsidR="00B73AFF" w:rsidRPr="00B73AFF" w:rsidRDefault="00B73AFF" w:rsidP="003969AD">
            <w:pPr>
              <w:pStyle w:val="Paragraph"/>
            </w:pPr>
            <w:r w:rsidRPr="00B73AFF">
              <w:t>Start Time of event</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501082" w14:textId="77777777" w:rsidR="00B73AFF" w:rsidRPr="00B73AFF" w:rsidRDefault="00B73AFF" w:rsidP="003969AD">
            <w:pPr>
              <w:pStyle w:val="Paragraph"/>
            </w:pPr>
            <w:r w:rsidRPr="00B73AFF">
              <w:t>M</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9622BE" w14:textId="77777777" w:rsidR="00B73AFF" w:rsidRPr="00B73AFF" w:rsidRDefault="00B73AFF" w:rsidP="003969AD">
            <w:pPr>
              <w:pStyle w:val="Paragraph"/>
            </w:pPr>
            <w:r w:rsidRPr="00B73AFF">
              <w:t>String</w:t>
            </w:r>
          </w:p>
        </w:tc>
      </w:tr>
      <w:tr w:rsidR="00B73AFF" w:rsidRPr="00B73AFF" w14:paraId="79329C01" w14:textId="77777777" w:rsidTr="004E30B3">
        <w:trPr>
          <w:trHeight w:val="294"/>
        </w:trPr>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33D619C" w14:textId="77777777" w:rsidR="00B73AFF" w:rsidRPr="00B73AFF" w:rsidRDefault="00B73AFF" w:rsidP="003969AD">
            <w:pPr>
              <w:pStyle w:val="Paragraph"/>
            </w:pPr>
            <w:r w:rsidRPr="00B73AFF">
              <w:t>EventEndTime</w:t>
            </w:r>
          </w:p>
        </w:tc>
        <w:tc>
          <w:tcPr>
            <w:tcW w:w="151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4D686A6" w14:textId="77777777" w:rsidR="00B73AFF" w:rsidRPr="00B73AFF" w:rsidRDefault="00B73AFF" w:rsidP="003969AD">
            <w:pPr>
              <w:pStyle w:val="Paragraph"/>
            </w:pPr>
            <w:r w:rsidRPr="00B73AFF">
              <w:t>End Time of event</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4F85437" w14:textId="77777777" w:rsidR="00B73AFF" w:rsidRPr="00B73AFF" w:rsidRDefault="00B73AFF" w:rsidP="003969AD">
            <w:pPr>
              <w:pStyle w:val="Paragraph"/>
            </w:pPr>
            <w:r w:rsidRPr="00B73AFF">
              <w:t>O</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5C38784" w14:textId="77777777" w:rsidR="00B73AFF" w:rsidRPr="00B73AFF" w:rsidRDefault="00B73AFF" w:rsidP="003969AD">
            <w:pPr>
              <w:pStyle w:val="Paragraph"/>
            </w:pPr>
            <w:r w:rsidRPr="00B73AFF">
              <w:t>String</w:t>
            </w:r>
          </w:p>
        </w:tc>
      </w:tr>
      <w:tr w:rsidR="00B73AFF" w:rsidRPr="00B73AFF" w14:paraId="7243164C" w14:textId="77777777" w:rsidTr="004E30B3">
        <w:trPr>
          <w:trHeight w:val="284"/>
        </w:trPr>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597D664" w14:textId="77777777" w:rsidR="00B73AFF" w:rsidRPr="00B73AFF" w:rsidRDefault="00B73AFF" w:rsidP="003969AD">
            <w:pPr>
              <w:pStyle w:val="Paragraph"/>
            </w:pPr>
            <w:r w:rsidRPr="00B73AFF">
              <w:t>EventStatus</w:t>
            </w:r>
          </w:p>
        </w:tc>
        <w:tc>
          <w:tcPr>
            <w:tcW w:w="151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D086FE7" w14:textId="77777777" w:rsidR="00B73AFF" w:rsidRPr="00B73AFF" w:rsidRDefault="00B73AFF" w:rsidP="003969AD">
            <w:pPr>
              <w:pStyle w:val="Paragraph"/>
            </w:pPr>
            <w:r w:rsidRPr="00B73AFF">
              <w:t xml:space="preserve">Status of Event </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7B9C5E3" w14:textId="77777777" w:rsidR="00B73AFF" w:rsidRPr="00B73AFF" w:rsidRDefault="00B73AFF" w:rsidP="003969AD">
            <w:pPr>
              <w:pStyle w:val="Paragraph"/>
            </w:pPr>
            <w:r w:rsidRPr="00B73AFF">
              <w:t>M</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E96E8F" w14:textId="77777777" w:rsidR="00B73AFF" w:rsidRPr="00B73AFF" w:rsidRDefault="00B73AFF" w:rsidP="003969AD">
            <w:pPr>
              <w:pStyle w:val="Paragraph"/>
            </w:pPr>
            <w:r w:rsidRPr="00B73AFF">
              <w:t>String</w:t>
            </w:r>
          </w:p>
        </w:tc>
      </w:tr>
      <w:tr w:rsidR="00B73AFF" w:rsidRPr="00B73AFF" w14:paraId="49111585" w14:textId="77777777" w:rsidTr="004E30B3">
        <w:trPr>
          <w:trHeight w:val="284"/>
        </w:trPr>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2BB6436" w14:textId="77777777" w:rsidR="00B73AFF" w:rsidRPr="00B73AFF" w:rsidRDefault="00B73AFF" w:rsidP="003969AD">
            <w:pPr>
              <w:pStyle w:val="Paragraph"/>
            </w:pPr>
            <w:r w:rsidRPr="00B73AFF">
              <w:t>EventDowntimeReason</w:t>
            </w:r>
          </w:p>
        </w:tc>
        <w:tc>
          <w:tcPr>
            <w:tcW w:w="151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A00362C" w14:textId="77777777" w:rsidR="00B73AFF" w:rsidRPr="00B73AFF" w:rsidRDefault="00B73AFF" w:rsidP="003969AD">
            <w:pPr>
              <w:pStyle w:val="Paragraph"/>
            </w:pPr>
            <w:r w:rsidRPr="00B73AFF">
              <w:t>The reason for the asset downtime</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52B058F" w14:textId="77777777" w:rsidR="00B73AFF" w:rsidRPr="00B73AFF" w:rsidRDefault="00B73AFF" w:rsidP="003969AD">
            <w:pPr>
              <w:pStyle w:val="Paragraph"/>
            </w:pPr>
            <w:r w:rsidRPr="00B73AFF">
              <w:t>O</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E81150B" w14:textId="77777777" w:rsidR="00B73AFF" w:rsidRPr="00B73AFF" w:rsidRDefault="00B73AFF" w:rsidP="003969AD">
            <w:pPr>
              <w:pStyle w:val="Paragraph"/>
            </w:pPr>
            <w:r w:rsidRPr="00B73AFF">
              <w:t>String</w:t>
            </w:r>
          </w:p>
        </w:tc>
      </w:tr>
      <w:tr w:rsidR="00B73AFF" w:rsidRPr="00B73AFF" w14:paraId="0979EC20" w14:textId="77777777" w:rsidTr="004E30B3">
        <w:trPr>
          <w:trHeight w:val="284"/>
        </w:trPr>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7376F2" w14:textId="77777777" w:rsidR="00B73AFF" w:rsidRPr="00B73AFF" w:rsidRDefault="00B73AFF" w:rsidP="003969AD">
            <w:pPr>
              <w:pStyle w:val="Paragraph"/>
            </w:pPr>
            <w:r w:rsidRPr="00B73AFF">
              <w:t>EventCreatedTime</w:t>
            </w:r>
          </w:p>
        </w:tc>
        <w:tc>
          <w:tcPr>
            <w:tcW w:w="151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A6DD67" w14:textId="77777777" w:rsidR="00B73AFF" w:rsidRPr="00B73AFF" w:rsidRDefault="00B73AFF" w:rsidP="003969AD">
            <w:pPr>
              <w:pStyle w:val="Paragraph"/>
            </w:pPr>
            <w:r w:rsidRPr="00B73AFF">
              <w:t>Created time of event</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B88C129" w14:textId="77777777" w:rsidR="00B73AFF" w:rsidRPr="00B73AFF" w:rsidRDefault="00B73AFF" w:rsidP="003969AD">
            <w:pPr>
              <w:pStyle w:val="Paragraph"/>
            </w:pPr>
            <w:r w:rsidRPr="00B73AFF">
              <w:t>M</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8672EC4" w14:textId="77777777" w:rsidR="00B73AFF" w:rsidRPr="00B73AFF" w:rsidRDefault="00B73AFF" w:rsidP="003969AD">
            <w:pPr>
              <w:pStyle w:val="Paragraph"/>
            </w:pPr>
            <w:r w:rsidRPr="00B73AFF">
              <w:t>String</w:t>
            </w:r>
          </w:p>
        </w:tc>
      </w:tr>
    </w:tbl>
    <w:p w14:paraId="4ED11919" w14:textId="77777777" w:rsidR="00B73AFF" w:rsidRDefault="005B04D6" w:rsidP="005A256F">
      <w:pPr>
        <w:pStyle w:val="Heading3"/>
      </w:pPr>
      <w:r>
        <w:t>Result</w:t>
      </w:r>
    </w:p>
    <w:tbl>
      <w:tblPr>
        <w:tblW w:w="871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342"/>
        <w:gridCol w:w="6374"/>
      </w:tblGrid>
      <w:tr w:rsidR="00B73AFF" w:rsidRPr="00B73AFF" w14:paraId="2139EFA0" w14:textId="77777777" w:rsidTr="00B73AFF">
        <w:trPr>
          <w:trHeight w:val="361"/>
        </w:trPr>
        <w:tc>
          <w:tcPr>
            <w:tcW w:w="12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46BCA980" w14:textId="77777777" w:rsidR="00B73AFF" w:rsidRPr="005467D5" w:rsidRDefault="00B73AFF" w:rsidP="003969AD">
            <w:pPr>
              <w:pStyle w:val="Paragraph"/>
            </w:pPr>
            <w:r w:rsidRPr="005467D5">
              <w:t>HTTP Code</w:t>
            </w:r>
          </w:p>
        </w:tc>
        <w:tc>
          <w:tcPr>
            <w:tcW w:w="344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4EBF7009" w14:textId="77777777" w:rsidR="00B73AFF" w:rsidRPr="005467D5" w:rsidRDefault="00B73AFF" w:rsidP="003969AD">
            <w:pPr>
              <w:pStyle w:val="Paragraph"/>
              <w:rPr>
                <w:lang w:val="it-IT"/>
              </w:rPr>
            </w:pPr>
            <w:r w:rsidRPr="005467D5">
              <w:t>Result Description</w:t>
            </w:r>
          </w:p>
        </w:tc>
      </w:tr>
      <w:tr w:rsidR="00B73AFF" w:rsidRPr="00B73AFF" w14:paraId="5C98DD02" w14:textId="77777777" w:rsidTr="00B73AFF">
        <w:trPr>
          <w:trHeight w:val="335"/>
        </w:trPr>
        <w:tc>
          <w:tcPr>
            <w:tcW w:w="126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AA853F" w14:textId="77777777" w:rsidR="00B73AFF" w:rsidRPr="00B73AFF" w:rsidRDefault="00B73AFF" w:rsidP="003969AD">
            <w:pPr>
              <w:pStyle w:val="Paragraph"/>
            </w:pPr>
            <w:r w:rsidRPr="00B73AFF">
              <w:t>200</w:t>
            </w:r>
          </w:p>
        </w:tc>
        <w:tc>
          <w:tcPr>
            <w:tcW w:w="344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C69D9A" w14:textId="77777777" w:rsidR="00B73AFF" w:rsidRPr="00B73AFF" w:rsidRDefault="00B73AFF" w:rsidP="003969AD">
            <w:pPr>
              <w:pStyle w:val="Paragraph"/>
              <w:rPr>
                <w:lang w:val="it-IT"/>
              </w:rPr>
            </w:pPr>
            <w:r w:rsidRPr="00B73AFF">
              <w:t>Operation executed successfully</w:t>
            </w:r>
          </w:p>
        </w:tc>
      </w:tr>
    </w:tbl>
    <w:p w14:paraId="4DFD3B50" w14:textId="77777777" w:rsidR="00C646D4" w:rsidRDefault="005B04D6" w:rsidP="005A256F">
      <w:pPr>
        <w:pStyle w:val="Heading3"/>
      </w:pPr>
      <w:r>
        <w:t>Error Management</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45"/>
        <w:gridCol w:w="4779"/>
        <w:gridCol w:w="4666"/>
      </w:tblGrid>
      <w:tr w:rsidR="00C646D4" w:rsidRPr="00C646D4" w14:paraId="0EAAC767" w14:textId="77777777" w:rsidTr="005467D5">
        <w:trPr>
          <w:trHeight w:val="248"/>
        </w:trPr>
        <w:tc>
          <w:tcPr>
            <w:tcW w:w="1345" w:type="dxa"/>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06D9483A" w14:textId="77777777" w:rsidR="00C646D4" w:rsidRPr="005467D5" w:rsidRDefault="00C646D4" w:rsidP="003969AD">
            <w:pPr>
              <w:pStyle w:val="Paragraph"/>
            </w:pPr>
            <w:r w:rsidRPr="005467D5">
              <w:t>HTTP Code</w:t>
            </w:r>
          </w:p>
        </w:tc>
        <w:tc>
          <w:tcPr>
            <w:tcW w:w="4779" w:type="dxa"/>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58B49C94" w14:textId="77777777" w:rsidR="00C646D4" w:rsidRPr="005467D5" w:rsidRDefault="00C646D4" w:rsidP="003969AD">
            <w:pPr>
              <w:pStyle w:val="Paragraph"/>
              <w:rPr>
                <w:lang w:val="it-IT"/>
              </w:rPr>
            </w:pPr>
            <w:r w:rsidRPr="005467D5">
              <w:t>Error Response</w:t>
            </w:r>
          </w:p>
        </w:tc>
        <w:tc>
          <w:tcPr>
            <w:tcW w:w="4666" w:type="dxa"/>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23E7CCDC" w14:textId="77777777" w:rsidR="00C646D4" w:rsidRPr="005467D5" w:rsidRDefault="00C646D4" w:rsidP="003969AD">
            <w:pPr>
              <w:pStyle w:val="Paragraph"/>
              <w:rPr>
                <w:lang w:val="it-IT"/>
              </w:rPr>
            </w:pPr>
            <w:r w:rsidRPr="005467D5">
              <w:t>Error Description</w:t>
            </w:r>
          </w:p>
        </w:tc>
      </w:tr>
      <w:tr w:rsidR="00C646D4" w:rsidRPr="00C646D4" w14:paraId="7FBB22F8" w14:textId="77777777" w:rsidTr="005467D5">
        <w:trPr>
          <w:trHeight w:val="213"/>
        </w:trPr>
        <w:tc>
          <w:tcPr>
            <w:tcW w:w="13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8B065BA" w14:textId="77777777" w:rsidR="00C646D4" w:rsidRPr="00C646D4" w:rsidRDefault="00C646D4" w:rsidP="003969AD">
            <w:pPr>
              <w:pStyle w:val="Paragraph"/>
            </w:pPr>
            <w:r w:rsidRPr="00C646D4">
              <w:t>500</w:t>
            </w:r>
          </w:p>
        </w:tc>
        <w:tc>
          <w:tcPr>
            <w:tcW w:w="47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3B69F6" w14:textId="77777777" w:rsidR="00C646D4" w:rsidRPr="003969AD" w:rsidRDefault="00C646D4" w:rsidP="003969AD">
            <w:pPr>
              <w:rPr>
                <w:rFonts w:ascii="Consolas" w:hAnsi="Consolas"/>
              </w:rPr>
            </w:pPr>
            <w:r w:rsidRPr="003969AD">
              <w:rPr>
                <w:rFonts w:ascii="Consolas" w:hAnsi="Consolas"/>
              </w:rPr>
              <w:t>{"error": "Bad request. Missing or invalid data."}</w:t>
            </w:r>
          </w:p>
        </w:tc>
        <w:tc>
          <w:tcPr>
            <w:tcW w:w="466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C5CD098" w14:textId="77777777" w:rsidR="00C646D4" w:rsidRPr="00C646D4" w:rsidRDefault="00C646D4" w:rsidP="003969AD">
            <w:pPr>
              <w:pStyle w:val="Paragraph"/>
            </w:pPr>
            <w:r w:rsidRPr="00C646D4">
              <w:t>Generic Error</w:t>
            </w:r>
          </w:p>
        </w:tc>
      </w:tr>
      <w:tr w:rsidR="00C646D4" w:rsidRPr="00C646D4" w14:paraId="48B30F5B" w14:textId="77777777" w:rsidTr="005467D5">
        <w:trPr>
          <w:trHeight w:val="287"/>
        </w:trPr>
        <w:tc>
          <w:tcPr>
            <w:tcW w:w="13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939766F" w14:textId="77777777" w:rsidR="00C646D4" w:rsidRPr="00C646D4" w:rsidRDefault="00C646D4" w:rsidP="003969AD">
            <w:pPr>
              <w:pStyle w:val="Paragraph"/>
            </w:pPr>
            <w:r w:rsidRPr="00C646D4">
              <w:t>401</w:t>
            </w:r>
          </w:p>
        </w:tc>
        <w:tc>
          <w:tcPr>
            <w:tcW w:w="47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C81615B" w14:textId="77777777" w:rsidR="00C646D4" w:rsidRPr="003969AD" w:rsidRDefault="00C646D4" w:rsidP="003969AD">
            <w:pPr>
              <w:rPr>
                <w:rFonts w:ascii="Consolas" w:hAnsi="Consolas"/>
              </w:rPr>
            </w:pPr>
            <w:r w:rsidRPr="003969AD">
              <w:rPr>
                <w:rFonts w:ascii="Consolas" w:hAnsi="Consolas"/>
              </w:rPr>
              <w:t>{"error": "Unauthorized. Access token is missing or invalid."}</w:t>
            </w:r>
          </w:p>
        </w:tc>
        <w:tc>
          <w:tcPr>
            <w:tcW w:w="466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A80C284" w14:textId="667E47B6" w:rsidR="00C646D4" w:rsidRPr="00C646D4" w:rsidRDefault="00C646D4" w:rsidP="003969AD">
            <w:pPr>
              <w:pStyle w:val="Paragraph"/>
            </w:pPr>
            <w:r w:rsidRPr="00C646D4">
              <w:t xml:space="preserve">Unauthorized / </w:t>
            </w:r>
            <w:r w:rsidR="00D425CC">
              <w:t>Header Token</w:t>
            </w:r>
            <w:r w:rsidRPr="00C646D4">
              <w:t xml:space="preserve"> could be missing or expired </w:t>
            </w:r>
          </w:p>
        </w:tc>
      </w:tr>
      <w:tr w:rsidR="00C646D4" w:rsidRPr="00C646D4" w14:paraId="2551052D" w14:textId="77777777" w:rsidTr="005467D5">
        <w:trPr>
          <w:trHeight w:val="230"/>
        </w:trPr>
        <w:tc>
          <w:tcPr>
            <w:tcW w:w="13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60E1E4" w14:textId="77777777" w:rsidR="00C646D4" w:rsidRPr="00C646D4" w:rsidRDefault="00C646D4" w:rsidP="003969AD">
            <w:pPr>
              <w:pStyle w:val="Paragraph"/>
            </w:pPr>
            <w:r w:rsidRPr="00C646D4">
              <w:t>400</w:t>
            </w:r>
          </w:p>
        </w:tc>
        <w:tc>
          <w:tcPr>
            <w:tcW w:w="47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7C69469" w14:textId="77777777" w:rsidR="00C646D4" w:rsidRPr="003969AD" w:rsidRDefault="00C646D4" w:rsidP="003969AD">
            <w:pPr>
              <w:rPr>
                <w:rFonts w:ascii="Consolas" w:hAnsi="Consolas"/>
              </w:rPr>
            </w:pPr>
            <w:r w:rsidRPr="003969AD">
              <w:rPr>
                <w:rFonts w:ascii="Consolas" w:hAnsi="Consolas"/>
              </w:rPr>
              <w:t>{"error": "Internal Server Error."}</w:t>
            </w:r>
          </w:p>
        </w:tc>
        <w:tc>
          <w:tcPr>
            <w:tcW w:w="466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385CE7" w14:textId="77777777" w:rsidR="00C646D4" w:rsidRPr="00C646D4" w:rsidRDefault="00C646D4" w:rsidP="003969AD">
            <w:pPr>
              <w:pStyle w:val="Paragraph"/>
            </w:pPr>
            <w:r w:rsidRPr="00C646D4">
              <w:t>Bad request</w:t>
            </w:r>
          </w:p>
        </w:tc>
      </w:tr>
    </w:tbl>
    <w:p w14:paraId="6156BFE1" w14:textId="77777777" w:rsidR="00E660D4" w:rsidRDefault="00E660D4" w:rsidP="00C357C4">
      <w:pPr>
        <w:rPr>
          <w:rFonts w:cs="Arial"/>
        </w:rPr>
        <w:sectPr w:rsidR="00E660D4" w:rsidSect="00B0349B">
          <w:pgSz w:w="12240" w:h="23040" w:code="5"/>
          <w:pgMar w:top="720" w:right="720" w:bottom="720" w:left="720" w:header="720" w:footer="720" w:gutter="0"/>
          <w:cols w:space="1440"/>
          <w:docGrid w:linePitch="360"/>
        </w:sectPr>
      </w:pPr>
    </w:p>
    <w:p w14:paraId="4D6B6EB4" w14:textId="1CC93CCE" w:rsidR="00FF1930" w:rsidRPr="00FF1930" w:rsidRDefault="00E82668" w:rsidP="00733697">
      <w:pPr>
        <w:pStyle w:val="Heading2"/>
      </w:pPr>
      <w:r>
        <w:lastRenderedPageBreak/>
        <w:t>BatchFilter</w:t>
      </w:r>
      <w:r w:rsidR="001A1DD8">
        <w:t xml:space="preserve"> API</w:t>
      </w:r>
    </w:p>
    <w:p w14:paraId="2D82C15D" w14:textId="5BBBECA1" w:rsidR="00FF1930" w:rsidRPr="00FF1930" w:rsidRDefault="00FF1930" w:rsidP="00FF1930">
      <w:pPr>
        <w:rPr>
          <w:rFonts w:cs="Arial"/>
          <w:lang w:val="en-GB"/>
        </w:rPr>
      </w:pPr>
      <w:r w:rsidRPr="00FF1930">
        <w:rPr>
          <w:rFonts w:cs="Arial"/>
          <w:lang w:val="en-GB"/>
        </w:rPr>
        <w:t xml:space="preserve">The Production Manager microservice uses the </w:t>
      </w:r>
      <w:r w:rsidR="0036668C">
        <w:rPr>
          <w:rFonts w:cs="Arial"/>
          <w:i/>
          <w:iCs/>
          <w:lang w:val="en-GB"/>
        </w:rPr>
        <w:t>BatchFilter</w:t>
      </w:r>
      <w:r w:rsidRPr="00FF1930">
        <w:rPr>
          <w:rFonts w:cs="Arial"/>
          <w:lang w:val="en-GB"/>
        </w:rPr>
        <w:t xml:space="preserve"> API to retrieve </w:t>
      </w:r>
      <w:r w:rsidR="00AD6E42">
        <w:rPr>
          <w:rFonts w:cs="Arial"/>
          <w:lang w:val="en-GB"/>
        </w:rPr>
        <w:t>timeseries data</w:t>
      </w:r>
      <w:r w:rsidR="003043BB">
        <w:rPr>
          <w:rFonts w:cs="Arial"/>
          <w:lang w:val="en-GB"/>
        </w:rPr>
        <w:t xml:space="preserve"> </w:t>
      </w:r>
      <w:r w:rsidR="00402E7B">
        <w:rPr>
          <w:rFonts w:cs="Arial"/>
          <w:lang w:val="en-GB"/>
        </w:rPr>
        <w:t>(aggregated on daily basis)</w:t>
      </w:r>
      <w:r w:rsidR="00AD6E42">
        <w:rPr>
          <w:rFonts w:cs="Arial"/>
          <w:lang w:val="en-GB"/>
        </w:rPr>
        <w:t xml:space="preserve"> </w:t>
      </w:r>
      <w:r w:rsidRPr="00FF1930">
        <w:rPr>
          <w:rFonts w:cs="Arial"/>
          <w:lang w:val="en-GB"/>
        </w:rPr>
        <w:t>based on asset ID</w:t>
      </w:r>
      <w:r w:rsidR="009E1EE2">
        <w:rPr>
          <w:rFonts w:cs="Arial"/>
          <w:lang w:val="en-GB"/>
        </w:rPr>
        <w:t>, batch</w:t>
      </w:r>
      <w:r w:rsidR="001F2A37">
        <w:rPr>
          <w:rFonts w:cs="Arial"/>
          <w:lang w:val="en-GB"/>
        </w:rPr>
        <w:t xml:space="preserve"> </w:t>
      </w:r>
      <w:r w:rsidR="009E1EE2">
        <w:rPr>
          <w:rFonts w:cs="Arial"/>
          <w:lang w:val="en-GB"/>
        </w:rPr>
        <w:t>filter</w:t>
      </w:r>
      <w:r w:rsidR="00FF2BE9">
        <w:rPr>
          <w:rFonts w:cs="Arial"/>
          <w:lang w:val="en-GB"/>
        </w:rPr>
        <w:t>, KPI_Calculation_Actual(filter)</w:t>
      </w:r>
      <w:r w:rsidRPr="00FF1930">
        <w:rPr>
          <w:rFonts w:cs="Arial"/>
          <w:lang w:val="en-GB"/>
        </w:rPr>
        <w:t xml:space="preserve"> and time range. </w:t>
      </w:r>
    </w:p>
    <w:p w14:paraId="0C40DBB0" w14:textId="4F28288A" w:rsidR="00FF1930" w:rsidRPr="00FF1930" w:rsidRDefault="00E660D4" w:rsidP="00E660D4">
      <w:pPr>
        <w:pStyle w:val="Heading3"/>
      </w:pPr>
      <w:r>
        <w:t xml:space="preserve">API </w:t>
      </w:r>
      <w:r w:rsidR="00FF1930" w:rsidRPr="00FF1930">
        <w:t>Specification</w:t>
      </w:r>
      <w:r>
        <w:t>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606"/>
        <w:gridCol w:w="8194"/>
      </w:tblGrid>
      <w:tr w:rsidR="00FF1930" w:rsidRPr="00FF1930" w14:paraId="7BF8FF1E" w14:textId="77777777" w:rsidTr="00B15C1F">
        <w:trPr>
          <w:trHeight w:val="161"/>
        </w:trPr>
        <w:tc>
          <w:tcPr>
            <w:tcW w:w="2606" w:type="dxa"/>
            <w:tcBorders>
              <w:top w:val="single" w:sz="4" w:space="0" w:color="auto"/>
              <w:left w:val="single" w:sz="4" w:space="0" w:color="auto"/>
              <w:bottom w:val="single" w:sz="4" w:space="0" w:color="auto"/>
              <w:right w:val="single" w:sz="4" w:space="0" w:color="auto"/>
            </w:tcBorders>
            <w:shd w:val="clear" w:color="auto" w:fill="E7E6E6" w:themeFill="background2"/>
            <w:tcMar>
              <w:top w:w="0" w:type="dxa"/>
              <w:left w:w="108" w:type="dxa"/>
              <w:bottom w:w="0" w:type="dxa"/>
              <w:right w:w="108" w:type="dxa"/>
            </w:tcMar>
            <w:hideMark/>
          </w:tcPr>
          <w:p w14:paraId="2F38ACAE" w14:textId="77777777" w:rsidR="00FF1930" w:rsidRPr="00FF1930" w:rsidRDefault="00FF1930" w:rsidP="00FF1930">
            <w:pPr>
              <w:rPr>
                <w:rFonts w:cs="Arial"/>
              </w:rPr>
            </w:pPr>
            <w:r w:rsidRPr="00FF1930">
              <w:rPr>
                <w:rFonts w:cs="Arial"/>
              </w:rPr>
              <w:t>PROTOCOL</w:t>
            </w:r>
          </w:p>
        </w:tc>
        <w:tc>
          <w:tcPr>
            <w:tcW w:w="819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C455C77" w14:textId="77777777" w:rsidR="00FF1930" w:rsidRPr="00FF1930" w:rsidRDefault="00FF1930" w:rsidP="00FF1930">
            <w:pPr>
              <w:rPr>
                <w:rFonts w:cs="Arial"/>
              </w:rPr>
            </w:pPr>
            <w:r w:rsidRPr="00FF1930">
              <w:rPr>
                <w:rFonts w:cs="Arial"/>
              </w:rPr>
              <w:t>HTTPS</w:t>
            </w:r>
          </w:p>
        </w:tc>
      </w:tr>
      <w:tr w:rsidR="00FF1930" w:rsidRPr="00FF1930" w14:paraId="38D8D731" w14:textId="77777777" w:rsidTr="00B15C1F">
        <w:trPr>
          <w:trHeight w:val="110"/>
        </w:trPr>
        <w:tc>
          <w:tcPr>
            <w:tcW w:w="2606" w:type="dxa"/>
            <w:tcBorders>
              <w:top w:val="single" w:sz="4" w:space="0" w:color="auto"/>
              <w:left w:val="single" w:sz="4" w:space="0" w:color="auto"/>
              <w:bottom w:val="single" w:sz="4" w:space="0" w:color="auto"/>
              <w:right w:val="single" w:sz="4" w:space="0" w:color="auto"/>
            </w:tcBorders>
            <w:shd w:val="clear" w:color="auto" w:fill="E7E6E6" w:themeFill="background2"/>
            <w:tcMar>
              <w:top w:w="0" w:type="dxa"/>
              <w:left w:w="108" w:type="dxa"/>
              <w:bottom w:w="0" w:type="dxa"/>
              <w:right w:w="108" w:type="dxa"/>
            </w:tcMar>
            <w:hideMark/>
          </w:tcPr>
          <w:p w14:paraId="1A602374" w14:textId="2A108797" w:rsidR="00FF1930" w:rsidRPr="00FF1930" w:rsidRDefault="00FF1930" w:rsidP="00FF1930">
            <w:pPr>
              <w:rPr>
                <w:rFonts w:cs="Arial"/>
              </w:rPr>
            </w:pPr>
            <w:r w:rsidRPr="00FF1930">
              <w:rPr>
                <w:rFonts w:cs="Arial"/>
              </w:rPr>
              <w:t xml:space="preserve">PATH </w:t>
            </w:r>
            <w:r w:rsidR="00515F80">
              <w:rPr>
                <w:rFonts w:cs="Arial"/>
              </w:rPr>
              <w:t>(Public Exposure)</w:t>
            </w:r>
          </w:p>
        </w:tc>
        <w:tc>
          <w:tcPr>
            <w:tcW w:w="819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53CCEDC" w14:textId="0A239924" w:rsidR="00FF1930" w:rsidRPr="00ED0A41" w:rsidRDefault="00740C63" w:rsidP="00FF1930">
            <w:pPr>
              <w:rPr>
                <w:rFonts w:ascii="Consolas" w:hAnsi="Consolas" w:cs="Arial"/>
                <w:sz w:val="18"/>
                <w:szCs w:val="20"/>
              </w:rPr>
            </w:pPr>
            <w:r w:rsidRPr="00ED0A41">
              <w:rPr>
                <w:rFonts w:ascii="Consolas" w:hAnsi="Consolas" w:cs="Arial"/>
                <w:sz w:val="18"/>
                <w:szCs w:val="20"/>
              </w:rPr>
              <w:t>/batches/filter?{assetID}</w:t>
            </w:r>
            <w:r w:rsidR="00B7211D" w:rsidRPr="00ED0A41">
              <w:rPr>
                <w:rFonts w:ascii="Consolas" w:hAnsi="Consolas" w:cs="Arial"/>
                <w:sz w:val="18"/>
                <w:szCs w:val="20"/>
              </w:rPr>
              <w:t>&amp;{batch_filter}</w:t>
            </w:r>
            <w:r w:rsidR="00C414A7" w:rsidRPr="00ED0A41">
              <w:rPr>
                <w:rFonts w:ascii="Consolas" w:hAnsi="Consolas" w:cs="Arial"/>
                <w:sz w:val="18"/>
                <w:szCs w:val="20"/>
              </w:rPr>
              <w:t>&amp;{start_time}&amp;{end_time}</w:t>
            </w:r>
            <w:r w:rsidR="00BF429E" w:rsidRPr="00ED0A41">
              <w:rPr>
                <w:rFonts w:ascii="Consolas" w:hAnsi="Consolas" w:cs="Arial"/>
                <w:sz w:val="18"/>
                <w:szCs w:val="20"/>
              </w:rPr>
              <w:t>&amp;{filter}</w:t>
            </w:r>
            <w:r w:rsidR="00E660D4" w:rsidRPr="00ED0A41">
              <w:rPr>
                <w:rFonts w:ascii="Consolas" w:hAnsi="Consolas" w:cs="Arial"/>
                <w:sz w:val="18"/>
                <w:szCs w:val="20"/>
              </w:rPr>
              <w:t xml:space="preserve"> </w:t>
            </w:r>
          </w:p>
        </w:tc>
      </w:tr>
      <w:tr w:rsidR="00FF1930" w:rsidRPr="00FF1930" w14:paraId="46E42AE9" w14:textId="77777777" w:rsidTr="00B15C1F">
        <w:trPr>
          <w:trHeight w:val="134"/>
        </w:trPr>
        <w:tc>
          <w:tcPr>
            <w:tcW w:w="2606" w:type="dxa"/>
            <w:tcBorders>
              <w:top w:val="single" w:sz="4" w:space="0" w:color="auto"/>
              <w:left w:val="single" w:sz="4" w:space="0" w:color="auto"/>
              <w:bottom w:val="single" w:sz="4" w:space="0" w:color="auto"/>
              <w:right w:val="single" w:sz="4" w:space="0" w:color="auto"/>
            </w:tcBorders>
            <w:shd w:val="clear" w:color="auto" w:fill="E7E6E6" w:themeFill="background2"/>
            <w:tcMar>
              <w:top w:w="0" w:type="dxa"/>
              <w:left w:w="108" w:type="dxa"/>
              <w:bottom w:w="0" w:type="dxa"/>
              <w:right w:w="108" w:type="dxa"/>
            </w:tcMar>
            <w:hideMark/>
          </w:tcPr>
          <w:p w14:paraId="71C443A5" w14:textId="77777777" w:rsidR="00FF1930" w:rsidRPr="00FF1930" w:rsidRDefault="00FF1930" w:rsidP="00FF1930">
            <w:pPr>
              <w:rPr>
                <w:rFonts w:cs="Arial"/>
              </w:rPr>
            </w:pPr>
            <w:r w:rsidRPr="00FF1930">
              <w:rPr>
                <w:rFonts w:cs="Arial"/>
              </w:rPr>
              <w:t>METHOD</w:t>
            </w:r>
          </w:p>
        </w:tc>
        <w:tc>
          <w:tcPr>
            <w:tcW w:w="819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16410C6" w14:textId="77777777" w:rsidR="00FF1930" w:rsidRPr="00FF1930" w:rsidRDefault="00FF1930" w:rsidP="00FF1930">
            <w:pPr>
              <w:rPr>
                <w:rFonts w:cs="Arial"/>
              </w:rPr>
            </w:pPr>
            <w:r w:rsidRPr="00FF1930">
              <w:rPr>
                <w:rFonts w:cs="Arial"/>
              </w:rPr>
              <w:t>GET</w:t>
            </w:r>
          </w:p>
        </w:tc>
      </w:tr>
      <w:tr w:rsidR="00FF1930" w:rsidRPr="00FF1930" w14:paraId="2A809C78" w14:textId="77777777" w:rsidTr="00B15C1F">
        <w:trPr>
          <w:trHeight w:val="241"/>
        </w:trPr>
        <w:tc>
          <w:tcPr>
            <w:tcW w:w="2606" w:type="dxa"/>
            <w:tcBorders>
              <w:top w:val="single" w:sz="4" w:space="0" w:color="auto"/>
              <w:left w:val="single" w:sz="4" w:space="0" w:color="auto"/>
              <w:bottom w:val="single" w:sz="4" w:space="0" w:color="auto"/>
              <w:right w:val="single" w:sz="4" w:space="0" w:color="auto"/>
            </w:tcBorders>
            <w:shd w:val="clear" w:color="auto" w:fill="E7E6E6" w:themeFill="background2"/>
            <w:tcMar>
              <w:top w:w="0" w:type="dxa"/>
              <w:left w:w="108" w:type="dxa"/>
              <w:bottom w:w="0" w:type="dxa"/>
              <w:right w:w="108" w:type="dxa"/>
            </w:tcMar>
            <w:hideMark/>
          </w:tcPr>
          <w:p w14:paraId="3A4F0237" w14:textId="77777777" w:rsidR="00FF1930" w:rsidRPr="00FF1930" w:rsidRDefault="00FF1930" w:rsidP="00FF1930">
            <w:pPr>
              <w:rPr>
                <w:rFonts w:cs="Arial"/>
              </w:rPr>
            </w:pPr>
            <w:r w:rsidRPr="00FF1930">
              <w:rPr>
                <w:rFonts w:cs="Arial"/>
              </w:rPr>
              <w:t>CONTENT TYPE</w:t>
            </w:r>
          </w:p>
        </w:tc>
        <w:tc>
          <w:tcPr>
            <w:tcW w:w="819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414BC18" w14:textId="77777777" w:rsidR="00FF1930" w:rsidRPr="00FF1930" w:rsidRDefault="00FF1930" w:rsidP="00FF1930">
            <w:pPr>
              <w:rPr>
                <w:rFonts w:cs="Arial"/>
              </w:rPr>
            </w:pPr>
            <w:r w:rsidRPr="00FF1930">
              <w:rPr>
                <w:rFonts w:cs="Arial"/>
              </w:rPr>
              <w:t>application / json</w:t>
            </w:r>
          </w:p>
        </w:tc>
      </w:tr>
    </w:tbl>
    <w:p w14:paraId="294911CC" w14:textId="06D735F1" w:rsidR="00FF1930" w:rsidRPr="00FF1930" w:rsidRDefault="00FF1930" w:rsidP="00E660D4">
      <w:pPr>
        <w:pStyle w:val="Heading3"/>
      </w:pPr>
      <w:r w:rsidRPr="00FF1930">
        <w:t>Input Header</w:t>
      </w:r>
      <w:r w:rsidR="00E660D4">
        <w:t xml:space="preserve"> Parameters</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504"/>
        <w:gridCol w:w="5912"/>
        <w:gridCol w:w="1336"/>
        <w:gridCol w:w="1227"/>
        <w:gridCol w:w="777"/>
        <w:gridCol w:w="34"/>
      </w:tblGrid>
      <w:tr w:rsidR="002A2467" w:rsidRPr="00FF1930" w14:paraId="051C185D" w14:textId="77777777" w:rsidTr="00E660D4">
        <w:trPr>
          <w:gridAfter w:val="1"/>
          <w:wAfter w:w="34" w:type="dxa"/>
          <w:trHeight w:val="274"/>
        </w:trPr>
        <w:tc>
          <w:tcPr>
            <w:tcW w:w="147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33C8C0F" w14:textId="77777777" w:rsidR="00FF1930" w:rsidRPr="00FF1930" w:rsidRDefault="00FF1930" w:rsidP="00FF1930">
            <w:pPr>
              <w:rPr>
                <w:rFonts w:cs="Arial"/>
                <w:b/>
                <w:bCs/>
                <w:lang w:val="en-IN"/>
              </w:rPr>
            </w:pPr>
            <w:r w:rsidRPr="00FF1930">
              <w:rPr>
                <w:rFonts w:cs="Arial"/>
                <w:b/>
                <w:bCs/>
                <w:lang w:val="en-IN"/>
              </w:rPr>
              <w:t>Parameter</w:t>
            </w:r>
          </w:p>
        </w:tc>
        <w:tc>
          <w:tcPr>
            <w:tcW w:w="60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4D60A31" w14:textId="77777777" w:rsidR="00FF1930" w:rsidRPr="00FF1930" w:rsidRDefault="00FF1930" w:rsidP="00FF1930">
            <w:pPr>
              <w:rPr>
                <w:rFonts w:cs="Arial"/>
                <w:b/>
                <w:bCs/>
                <w:lang w:val="en-IN"/>
              </w:rPr>
            </w:pPr>
            <w:r w:rsidRPr="00FF1930">
              <w:rPr>
                <w:rFonts w:cs="Arial"/>
                <w:b/>
                <w:bCs/>
                <w:lang w:val="en-IN"/>
              </w:rPr>
              <w:t>Description</w:t>
            </w:r>
          </w:p>
        </w:tc>
        <w:tc>
          <w:tcPr>
            <w:tcW w:w="13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251E59F" w14:textId="77777777" w:rsidR="00FF1930" w:rsidRPr="00FF1930" w:rsidRDefault="00FF1930" w:rsidP="00FF1930">
            <w:pPr>
              <w:rPr>
                <w:rFonts w:cs="Arial"/>
                <w:b/>
                <w:bCs/>
                <w:lang w:val="en-IN"/>
              </w:rPr>
            </w:pPr>
            <w:r w:rsidRPr="00FF1930">
              <w:rPr>
                <w:rFonts w:cs="Arial"/>
                <w:b/>
                <w:bCs/>
                <w:lang w:val="en-IN"/>
              </w:rPr>
              <w:t>M/O</w:t>
            </w:r>
          </w:p>
        </w:tc>
        <w:tc>
          <w:tcPr>
            <w:tcW w:w="123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AE2ED4A" w14:textId="77777777" w:rsidR="00FF1930" w:rsidRPr="00FF1930" w:rsidRDefault="00FF1930" w:rsidP="00FF1930">
            <w:pPr>
              <w:rPr>
                <w:rFonts w:cs="Arial"/>
                <w:b/>
                <w:bCs/>
                <w:lang w:val="en-IN"/>
              </w:rPr>
            </w:pPr>
            <w:r w:rsidRPr="00FF1930">
              <w:rPr>
                <w:rFonts w:cs="Arial"/>
                <w:b/>
                <w:bCs/>
                <w:lang w:val="en-IN"/>
              </w:rPr>
              <w:t>Max Length</w:t>
            </w:r>
          </w:p>
        </w:tc>
        <w:tc>
          <w:tcPr>
            <w:tcW w:w="7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EB5F245" w14:textId="77777777" w:rsidR="00FF1930" w:rsidRPr="00FF1930" w:rsidRDefault="00FF1930" w:rsidP="00FF1930">
            <w:pPr>
              <w:rPr>
                <w:rFonts w:cs="Arial"/>
                <w:b/>
                <w:bCs/>
                <w:lang w:val="en-IN"/>
              </w:rPr>
            </w:pPr>
            <w:r w:rsidRPr="00FF1930">
              <w:rPr>
                <w:rFonts w:cs="Arial"/>
                <w:b/>
                <w:bCs/>
                <w:lang w:val="en-IN"/>
              </w:rPr>
              <w:t>Type</w:t>
            </w:r>
          </w:p>
        </w:tc>
      </w:tr>
      <w:tr w:rsidR="00757780" w:rsidRPr="00FF1930" w14:paraId="55598456" w14:textId="77777777" w:rsidTr="00E660D4">
        <w:trPr>
          <w:trHeight w:val="255"/>
        </w:trPr>
        <w:tc>
          <w:tcPr>
            <w:tcW w:w="1471" w:type="dxa"/>
            <w:tcBorders>
              <w:top w:val="single" w:sz="4" w:space="0" w:color="auto"/>
              <w:left w:val="single" w:sz="4" w:space="0" w:color="auto"/>
              <w:bottom w:val="single" w:sz="4" w:space="0" w:color="auto"/>
              <w:right w:val="single" w:sz="4" w:space="0" w:color="auto"/>
            </w:tcBorders>
            <w:vAlign w:val="center"/>
            <w:hideMark/>
          </w:tcPr>
          <w:p w14:paraId="21DF4C5A" w14:textId="77777777" w:rsidR="00FF1930" w:rsidRPr="00FF1930" w:rsidRDefault="00FF1930" w:rsidP="00FF1930">
            <w:pPr>
              <w:rPr>
                <w:rFonts w:cs="Arial"/>
                <w:lang w:val="en-IN"/>
              </w:rPr>
            </w:pPr>
            <w:r w:rsidRPr="00FF1930">
              <w:rPr>
                <w:rFonts w:cs="Arial"/>
                <w:lang w:val="en-IN"/>
              </w:rPr>
              <w:t>Authorization</w:t>
            </w:r>
          </w:p>
        </w:tc>
        <w:tc>
          <w:tcPr>
            <w:tcW w:w="6028" w:type="dxa"/>
            <w:tcBorders>
              <w:top w:val="single" w:sz="4" w:space="0" w:color="auto"/>
              <w:left w:val="single" w:sz="4" w:space="0" w:color="auto"/>
              <w:bottom w:val="single" w:sz="4" w:space="0" w:color="auto"/>
              <w:right w:val="single" w:sz="4" w:space="0" w:color="auto"/>
            </w:tcBorders>
            <w:vAlign w:val="center"/>
            <w:hideMark/>
          </w:tcPr>
          <w:p w14:paraId="0E80E4C0" w14:textId="77777777" w:rsidR="00FF1930" w:rsidRPr="00FF1930" w:rsidRDefault="00FF1930" w:rsidP="00FF1930">
            <w:pPr>
              <w:rPr>
                <w:rFonts w:cs="Arial"/>
                <w:lang w:val="en-IN"/>
              </w:rPr>
            </w:pPr>
            <w:r w:rsidRPr="00FF1930">
              <w:rPr>
                <w:rFonts w:cs="Arial"/>
                <w:lang w:val="en-IN"/>
              </w:rPr>
              <w:t xml:space="preserve">Token acquired from Azure AD based on the user credentials for further API calls. e.g., </w:t>
            </w:r>
            <w:r w:rsidRPr="00ED0A41">
              <w:rPr>
                <w:rFonts w:ascii="Consolas" w:hAnsi="Consolas" w:cs="Arial"/>
                <w:lang w:val="en-IN"/>
              </w:rPr>
              <w:t>msal, accesstoken : { token: "Bearer {token}" }</w:t>
            </w:r>
          </w:p>
        </w:tc>
        <w:tc>
          <w:tcPr>
            <w:tcW w:w="1350" w:type="dxa"/>
            <w:tcBorders>
              <w:top w:val="single" w:sz="4" w:space="0" w:color="auto"/>
              <w:left w:val="single" w:sz="4" w:space="0" w:color="auto"/>
              <w:bottom w:val="single" w:sz="4" w:space="0" w:color="auto"/>
              <w:right w:val="single" w:sz="4" w:space="0" w:color="auto"/>
            </w:tcBorders>
            <w:vAlign w:val="center"/>
            <w:hideMark/>
          </w:tcPr>
          <w:p w14:paraId="01D45B3E" w14:textId="77777777" w:rsidR="00FF1930" w:rsidRPr="00FF1930" w:rsidRDefault="00FF1930" w:rsidP="00FF1930">
            <w:pPr>
              <w:rPr>
                <w:rFonts w:cs="Arial"/>
                <w:lang w:val="en-IN"/>
              </w:rPr>
            </w:pPr>
            <w:r w:rsidRPr="00FF1930">
              <w:rPr>
                <w:rFonts w:cs="Arial"/>
                <w:lang w:val="en-IN"/>
              </w:rPr>
              <w:t>M-Public</w:t>
            </w:r>
          </w:p>
        </w:tc>
        <w:tc>
          <w:tcPr>
            <w:tcW w:w="1235" w:type="dxa"/>
            <w:tcBorders>
              <w:top w:val="single" w:sz="4" w:space="0" w:color="auto"/>
              <w:left w:val="single" w:sz="4" w:space="0" w:color="auto"/>
              <w:bottom w:val="single" w:sz="4" w:space="0" w:color="auto"/>
              <w:right w:val="single" w:sz="4" w:space="0" w:color="auto"/>
            </w:tcBorders>
            <w:vAlign w:val="center"/>
            <w:hideMark/>
          </w:tcPr>
          <w:p w14:paraId="4ABD038F" w14:textId="77777777" w:rsidR="00FF1930" w:rsidRPr="00FF1930" w:rsidRDefault="00FF1930" w:rsidP="00FF1930">
            <w:pPr>
              <w:rPr>
                <w:rFonts w:cs="Arial"/>
                <w:lang w:val="en-IN"/>
              </w:rPr>
            </w:pPr>
            <w:r w:rsidRPr="00FF1930">
              <w:rPr>
                <w:rFonts w:cs="Arial"/>
                <w:lang w:val="en-IN"/>
              </w:rPr>
              <w:t>-</w:t>
            </w:r>
          </w:p>
        </w:tc>
        <w:tc>
          <w:tcPr>
            <w:tcW w:w="740" w:type="dxa"/>
            <w:gridSpan w:val="2"/>
            <w:tcBorders>
              <w:top w:val="single" w:sz="4" w:space="0" w:color="auto"/>
              <w:left w:val="single" w:sz="4" w:space="0" w:color="auto"/>
              <w:bottom w:val="single" w:sz="4" w:space="0" w:color="auto"/>
              <w:right w:val="single" w:sz="4" w:space="0" w:color="auto"/>
            </w:tcBorders>
            <w:vAlign w:val="center"/>
            <w:hideMark/>
          </w:tcPr>
          <w:p w14:paraId="503E5AF8" w14:textId="77777777" w:rsidR="00FF1930" w:rsidRPr="00FF1930" w:rsidRDefault="00FF1930" w:rsidP="00FF1930">
            <w:pPr>
              <w:rPr>
                <w:rFonts w:cs="Arial"/>
                <w:lang w:val="en-IN"/>
              </w:rPr>
            </w:pPr>
            <w:r w:rsidRPr="00FF1930">
              <w:rPr>
                <w:rFonts w:cs="Arial"/>
                <w:lang w:val="en-IN"/>
              </w:rPr>
              <w:t>String</w:t>
            </w:r>
          </w:p>
        </w:tc>
      </w:tr>
    </w:tbl>
    <w:p w14:paraId="18E97B5A" w14:textId="4790C63E" w:rsidR="00FF1930" w:rsidRPr="00FF1930" w:rsidRDefault="00FF1930" w:rsidP="00E660D4">
      <w:pPr>
        <w:pStyle w:val="Heading3"/>
      </w:pPr>
      <w:r w:rsidRPr="00FF1930">
        <w:t>Input Path</w:t>
      </w:r>
      <w:r w:rsidR="00E660D4">
        <w:t xml:space="preserve"> Parameters</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352"/>
        <w:gridCol w:w="5397"/>
        <w:gridCol w:w="1135"/>
        <w:gridCol w:w="1032"/>
        <w:gridCol w:w="874"/>
      </w:tblGrid>
      <w:tr w:rsidR="001A3EDE" w:rsidRPr="00FF1930" w14:paraId="0BA5AF87" w14:textId="77777777" w:rsidTr="00E660D4">
        <w:trPr>
          <w:trHeight w:val="377"/>
        </w:trPr>
        <w:tc>
          <w:tcPr>
            <w:tcW w:w="23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02DE7A4" w14:textId="77777777" w:rsidR="00FF1930" w:rsidRPr="00FF1930" w:rsidRDefault="00FF1930" w:rsidP="00FF1930">
            <w:pPr>
              <w:rPr>
                <w:rFonts w:cs="Arial"/>
                <w:b/>
                <w:bCs/>
                <w:lang w:val="en-IN"/>
              </w:rPr>
            </w:pPr>
            <w:r w:rsidRPr="00FF1930">
              <w:rPr>
                <w:rFonts w:cs="Arial"/>
                <w:b/>
                <w:bCs/>
                <w:lang w:val="en-IN"/>
              </w:rPr>
              <w:t>Parameter</w:t>
            </w:r>
          </w:p>
        </w:tc>
        <w:tc>
          <w:tcPr>
            <w:tcW w:w="541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C1C550D" w14:textId="77777777" w:rsidR="00FF1930" w:rsidRPr="00FF1930" w:rsidRDefault="00FF1930" w:rsidP="00FF1930">
            <w:pPr>
              <w:rPr>
                <w:rFonts w:cs="Arial"/>
                <w:b/>
                <w:bCs/>
                <w:lang w:val="en-IN"/>
              </w:rPr>
            </w:pPr>
            <w:r w:rsidRPr="00FF1930">
              <w:rPr>
                <w:rFonts w:cs="Arial"/>
                <w:b/>
                <w:bCs/>
                <w:lang w:val="en-IN"/>
              </w:rPr>
              <w:t>Description</w:t>
            </w:r>
          </w:p>
        </w:tc>
        <w:tc>
          <w:tcPr>
            <w:tcW w:w="113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5F7785D" w14:textId="77777777" w:rsidR="00FF1930" w:rsidRPr="00FF1930" w:rsidRDefault="00FF1930" w:rsidP="00FF1930">
            <w:pPr>
              <w:rPr>
                <w:rFonts w:cs="Arial"/>
                <w:b/>
                <w:bCs/>
                <w:lang w:val="en-IN"/>
              </w:rPr>
            </w:pPr>
            <w:r w:rsidRPr="00FF1930">
              <w:rPr>
                <w:rFonts w:cs="Arial"/>
                <w:b/>
                <w:bCs/>
                <w:lang w:val="en-IN"/>
              </w:rPr>
              <w:t>M/O</w:t>
            </w:r>
          </w:p>
        </w:tc>
        <w:tc>
          <w:tcPr>
            <w:tcW w:w="103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1D15ACE" w14:textId="77777777" w:rsidR="00FF1930" w:rsidRPr="00FF1930" w:rsidRDefault="00FF1930" w:rsidP="00FF1930">
            <w:pPr>
              <w:rPr>
                <w:rFonts w:cs="Arial"/>
                <w:b/>
                <w:bCs/>
                <w:lang w:val="en-IN"/>
              </w:rPr>
            </w:pPr>
            <w:r w:rsidRPr="00FF1930">
              <w:rPr>
                <w:rFonts w:cs="Arial"/>
                <w:b/>
                <w:bCs/>
                <w:lang w:val="en-IN"/>
              </w:rPr>
              <w:t>Max Length</w:t>
            </w:r>
          </w:p>
        </w:tc>
        <w:tc>
          <w:tcPr>
            <w:tcW w:w="87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7957492" w14:textId="77777777" w:rsidR="00FF1930" w:rsidRPr="00FF1930" w:rsidRDefault="00FF1930" w:rsidP="00FF1930">
            <w:pPr>
              <w:rPr>
                <w:rFonts w:cs="Arial"/>
                <w:b/>
                <w:bCs/>
                <w:lang w:val="en-IN"/>
              </w:rPr>
            </w:pPr>
            <w:r w:rsidRPr="00FF1930">
              <w:rPr>
                <w:rFonts w:cs="Arial"/>
                <w:b/>
                <w:bCs/>
                <w:lang w:val="en-IN"/>
              </w:rPr>
              <w:t>Type</w:t>
            </w:r>
          </w:p>
        </w:tc>
      </w:tr>
      <w:tr w:rsidR="00EB69E6" w:rsidRPr="00FF1930" w14:paraId="794622C2" w14:textId="77777777" w:rsidTr="00E660D4">
        <w:trPr>
          <w:trHeight w:val="193"/>
        </w:trPr>
        <w:tc>
          <w:tcPr>
            <w:tcW w:w="2359" w:type="dxa"/>
            <w:tcBorders>
              <w:top w:val="single" w:sz="4" w:space="0" w:color="auto"/>
              <w:left w:val="single" w:sz="4" w:space="0" w:color="auto"/>
              <w:bottom w:val="single" w:sz="4" w:space="0" w:color="auto"/>
              <w:right w:val="single" w:sz="4" w:space="0" w:color="auto"/>
            </w:tcBorders>
            <w:vAlign w:val="center"/>
            <w:hideMark/>
          </w:tcPr>
          <w:p w14:paraId="6E4B8124" w14:textId="77777777" w:rsidR="00FF1930" w:rsidRPr="00FF1930" w:rsidRDefault="00FF1930" w:rsidP="00FF1930">
            <w:pPr>
              <w:rPr>
                <w:rFonts w:cs="Arial"/>
              </w:rPr>
            </w:pPr>
            <w:r w:rsidRPr="00FF1930">
              <w:rPr>
                <w:rFonts w:cs="Arial"/>
              </w:rPr>
              <w:t xml:space="preserve"> assetid</w:t>
            </w:r>
          </w:p>
        </w:tc>
        <w:tc>
          <w:tcPr>
            <w:tcW w:w="5419" w:type="dxa"/>
            <w:tcBorders>
              <w:top w:val="single" w:sz="4" w:space="0" w:color="auto"/>
              <w:left w:val="single" w:sz="4" w:space="0" w:color="auto"/>
              <w:bottom w:val="single" w:sz="4" w:space="0" w:color="auto"/>
              <w:right w:val="single" w:sz="4" w:space="0" w:color="auto"/>
            </w:tcBorders>
            <w:vAlign w:val="center"/>
            <w:hideMark/>
          </w:tcPr>
          <w:p w14:paraId="61A63DA2" w14:textId="77777777" w:rsidR="00FF1930" w:rsidRPr="00FF1930" w:rsidRDefault="00FF1930" w:rsidP="00FF1930">
            <w:pPr>
              <w:rPr>
                <w:rFonts w:cs="Arial"/>
              </w:rPr>
            </w:pPr>
            <w:r w:rsidRPr="00FF1930">
              <w:rPr>
                <w:rFonts w:cs="Arial"/>
              </w:rPr>
              <w:t>Asset ID</w:t>
            </w:r>
          </w:p>
        </w:tc>
        <w:tc>
          <w:tcPr>
            <w:tcW w:w="1138" w:type="dxa"/>
            <w:tcBorders>
              <w:top w:val="single" w:sz="4" w:space="0" w:color="auto"/>
              <w:left w:val="single" w:sz="4" w:space="0" w:color="auto"/>
              <w:bottom w:val="single" w:sz="4" w:space="0" w:color="auto"/>
              <w:right w:val="single" w:sz="4" w:space="0" w:color="auto"/>
            </w:tcBorders>
            <w:vAlign w:val="center"/>
            <w:hideMark/>
          </w:tcPr>
          <w:p w14:paraId="41975DEC" w14:textId="77777777" w:rsidR="00FF1930" w:rsidRPr="00FF1930" w:rsidRDefault="00FF1930" w:rsidP="00FF1930">
            <w:pPr>
              <w:rPr>
                <w:rFonts w:cs="Arial"/>
                <w:lang w:val="en-IN"/>
              </w:rPr>
            </w:pPr>
            <w:r w:rsidRPr="00FF1930">
              <w:rPr>
                <w:rFonts w:cs="Arial"/>
                <w:lang w:val="en-IN"/>
              </w:rPr>
              <w:t>M</w:t>
            </w:r>
          </w:p>
        </w:tc>
        <w:tc>
          <w:tcPr>
            <w:tcW w:w="1033" w:type="dxa"/>
            <w:tcBorders>
              <w:top w:val="single" w:sz="4" w:space="0" w:color="auto"/>
              <w:left w:val="single" w:sz="4" w:space="0" w:color="auto"/>
              <w:bottom w:val="single" w:sz="4" w:space="0" w:color="auto"/>
              <w:right w:val="single" w:sz="4" w:space="0" w:color="auto"/>
            </w:tcBorders>
            <w:vAlign w:val="center"/>
            <w:hideMark/>
          </w:tcPr>
          <w:p w14:paraId="66FAFA0D" w14:textId="77777777" w:rsidR="00FF1930" w:rsidRPr="00FF1930" w:rsidRDefault="00FF1930" w:rsidP="00FF1930">
            <w:pPr>
              <w:rPr>
                <w:rFonts w:cs="Arial"/>
                <w:lang w:val="en-IN"/>
              </w:rPr>
            </w:pPr>
            <w:r w:rsidRPr="00FF1930">
              <w:rPr>
                <w:rFonts w:cs="Arial"/>
                <w:lang w:val="en-IN"/>
              </w:rPr>
              <w:t>255</w:t>
            </w:r>
          </w:p>
        </w:tc>
        <w:tc>
          <w:tcPr>
            <w:tcW w:w="875" w:type="dxa"/>
            <w:tcBorders>
              <w:top w:val="single" w:sz="4" w:space="0" w:color="auto"/>
              <w:left w:val="single" w:sz="4" w:space="0" w:color="auto"/>
              <w:bottom w:val="single" w:sz="4" w:space="0" w:color="auto"/>
              <w:right w:val="single" w:sz="4" w:space="0" w:color="auto"/>
            </w:tcBorders>
            <w:vAlign w:val="center"/>
            <w:hideMark/>
          </w:tcPr>
          <w:p w14:paraId="4557C453" w14:textId="77777777" w:rsidR="00FF1930" w:rsidRPr="00FF1930" w:rsidRDefault="00FF1930" w:rsidP="00FF1930">
            <w:pPr>
              <w:rPr>
                <w:rFonts w:cs="Arial"/>
                <w:lang w:val="en-IN"/>
              </w:rPr>
            </w:pPr>
            <w:r w:rsidRPr="00FF1930">
              <w:rPr>
                <w:rFonts w:cs="Arial"/>
                <w:lang w:val="en-IN"/>
              </w:rPr>
              <w:t>String</w:t>
            </w:r>
          </w:p>
        </w:tc>
      </w:tr>
      <w:tr w:rsidR="00EB69E6" w:rsidRPr="00FF1930" w14:paraId="6F35B47B" w14:textId="77777777" w:rsidTr="00E660D4">
        <w:trPr>
          <w:trHeight w:val="193"/>
        </w:trPr>
        <w:tc>
          <w:tcPr>
            <w:tcW w:w="2359" w:type="dxa"/>
            <w:tcBorders>
              <w:top w:val="single" w:sz="4" w:space="0" w:color="auto"/>
              <w:left w:val="single" w:sz="4" w:space="0" w:color="auto"/>
              <w:bottom w:val="single" w:sz="4" w:space="0" w:color="auto"/>
              <w:right w:val="single" w:sz="4" w:space="0" w:color="auto"/>
            </w:tcBorders>
            <w:vAlign w:val="center"/>
            <w:hideMark/>
          </w:tcPr>
          <w:p w14:paraId="2FC0D4D5" w14:textId="3F4C488E" w:rsidR="00FF1930" w:rsidRPr="00FF1930" w:rsidRDefault="00DD139D" w:rsidP="00FF1930">
            <w:pPr>
              <w:rPr>
                <w:rFonts w:cs="Arial"/>
              </w:rPr>
            </w:pPr>
            <w:r>
              <w:rPr>
                <w:rFonts w:cs="Arial"/>
              </w:rPr>
              <w:t>batch_filter</w:t>
            </w:r>
          </w:p>
        </w:tc>
        <w:tc>
          <w:tcPr>
            <w:tcW w:w="5419" w:type="dxa"/>
            <w:tcBorders>
              <w:top w:val="single" w:sz="4" w:space="0" w:color="auto"/>
              <w:left w:val="single" w:sz="4" w:space="0" w:color="auto"/>
              <w:bottom w:val="single" w:sz="4" w:space="0" w:color="auto"/>
              <w:right w:val="single" w:sz="4" w:space="0" w:color="auto"/>
            </w:tcBorders>
            <w:vAlign w:val="center"/>
            <w:hideMark/>
          </w:tcPr>
          <w:p w14:paraId="13B1BA9C" w14:textId="3883BC8C" w:rsidR="00FF1930" w:rsidRPr="00FF1930" w:rsidRDefault="00D90A32" w:rsidP="00FF1930">
            <w:pPr>
              <w:rPr>
                <w:rFonts w:cs="Arial"/>
              </w:rPr>
            </w:pPr>
            <w:r>
              <w:rPr>
                <w:rFonts w:cs="Arial"/>
              </w:rPr>
              <w:t>Status and Product details of batch kpi</w:t>
            </w:r>
          </w:p>
        </w:tc>
        <w:tc>
          <w:tcPr>
            <w:tcW w:w="1138" w:type="dxa"/>
            <w:tcBorders>
              <w:top w:val="single" w:sz="4" w:space="0" w:color="auto"/>
              <w:left w:val="single" w:sz="4" w:space="0" w:color="auto"/>
              <w:bottom w:val="single" w:sz="4" w:space="0" w:color="auto"/>
              <w:right w:val="single" w:sz="4" w:space="0" w:color="auto"/>
            </w:tcBorders>
            <w:vAlign w:val="center"/>
            <w:hideMark/>
          </w:tcPr>
          <w:p w14:paraId="2450B43C" w14:textId="77777777" w:rsidR="00FF1930" w:rsidRPr="00FF1930" w:rsidRDefault="00FF1930" w:rsidP="00FF1930">
            <w:pPr>
              <w:rPr>
                <w:rFonts w:cs="Arial"/>
                <w:lang w:val="en-IN"/>
              </w:rPr>
            </w:pPr>
            <w:r w:rsidRPr="00FF1930">
              <w:rPr>
                <w:rFonts w:cs="Arial"/>
                <w:lang w:val="en-IN"/>
              </w:rPr>
              <w:t>M</w:t>
            </w:r>
          </w:p>
        </w:tc>
        <w:tc>
          <w:tcPr>
            <w:tcW w:w="1033" w:type="dxa"/>
            <w:tcBorders>
              <w:top w:val="single" w:sz="4" w:space="0" w:color="auto"/>
              <w:left w:val="single" w:sz="4" w:space="0" w:color="auto"/>
              <w:bottom w:val="single" w:sz="4" w:space="0" w:color="auto"/>
              <w:right w:val="single" w:sz="4" w:space="0" w:color="auto"/>
            </w:tcBorders>
            <w:vAlign w:val="center"/>
            <w:hideMark/>
          </w:tcPr>
          <w:p w14:paraId="471F392A" w14:textId="77777777" w:rsidR="00FF1930" w:rsidRPr="00FF1930" w:rsidRDefault="00FF1930" w:rsidP="00FF1930">
            <w:pPr>
              <w:rPr>
                <w:rFonts w:cs="Arial"/>
                <w:lang w:val="en-IN"/>
              </w:rPr>
            </w:pPr>
            <w:r w:rsidRPr="00FF1930">
              <w:rPr>
                <w:rFonts w:cs="Arial"/>
                <w:lang w:val="en-IN"/>
              </w:rPr>
              <w:t>255</w:t>
            </w:r>
          </w:p>
        </w:tc>
        <w:tc>
          <w:tcPr>
            <w:tcW w:w="875" w:type="dxa"/>
            <w:tcBorders>
              <w:top w:val="single" w:sz="4" w:space="0" w:color="auto"/>
              <w:left w:val="single" w:sz="4" w:space="0" w:color="auto"/>
              <w:bottom w:val="single" w:sz="4" w:space="0" w:color="auto"/>
              <w:right w:val="single" w:sz="4" w:space="0" w:color="auto"/>
            </w:tcBorders>
            <w:vAlign w:val="center"/>
            <w:hideMark/>
          </w:tcPr>
          <w:p w14:paraId="13E0D228" w14:textId="77777777" w:rsidR="00FF1930" w:rsidRPr="00FF1930" w:rsidRDefault="00FF1930" w:rsidP="00FF1930">
            <w:pPr>
              <w:rPr>
                <w:rFonts w:cs="Arial"/>
                <w:lang w:val="en-IN"/>
              </w:rPr>
            </w:pPr>
            <w:r w:rsidRPr="00FF1930">
              <w:rPr>
                <w:rFonts w:cs="Arial"/>
                <w:lang w:val="en-IN"/>
              </w:rPr>
              <w:t>String</w:t>
            </w:r>
          </w:p>
        </w:tc>
      </w:tr>
      <w:tr w:rsidR="00EB69E6" w:rsidRPr="00FF1930" w14:paraId="116AB961" w14:textId="77777777" w:rsidTr="00E660D4">
        <w:trPr>
          <w:trHeight w:val="193"/>
        </w:trPr>
        <w:tc>
          <w:tcPr>
            <w:tcW w:w="2359" w:type="dxa"/>
            <w:tcBorders>
              <w:top w:val="single" w:sz="4" w:space="0" w:color="auto"/>
              <w:left w:val="single" w:sz="4" w:space="0" w:color="auto"/>
              <w:bottom w:val="single" w:sz="4" w:space="0" w:color="auto"/>
              <w:right w:val="single" w:sz="4" w:space="0" w:color="auto"/>
            </w:tcBorders>
            <w:vAlign w:val="center"/>
            <w:hideMark/>
          </w:tcPr>
          <w:p w14:paraId="7EE36717" w14:textId="2F8B4F51" w:rsidR="00FF1930" w:rsidRPr="00FF1930" w:rsidRDefault="008E6E88" w:rsidP="00FF1930">
            <w:pPr>
              <w:rPr>
                <w:rFonts w:cs="Arial"/>
              </w:rPr>
            </w:pPr>
            <w:r w:rsidRPr="008E6E88">
              <w:rPr>
                <w:rFonts w:cs="Arial"/>
              </w:rPr>
              <w:t>start_date</w:t>
            </w:r>
          </w:p>
        </w:tc>
        <w:tc>
          <w:tcPr>
            <w:tcW w:w="5419" w:type="dxa"/>
            <w:tcBorders>
              <w:top w:val="single" w:sz="4" w:space="0" w:color="auto"/>
              <w:left w:val="single" w:sz="4" w:space="0" w:color="auto"/>
              <w:bottom w:val="single" w:sz="4" w:space="0" w:color="auto"/>
              <w:right w:val="single" w:sz="4" w:space="0" w:color="auto"/>
            </w:tcBorders>
            <w:vAlign w:val="center"/>
            <w:hideMark/>
          </w:tcPr>
          <w:p w14:paraId="74F6D098" w14:textId="55C114C6" w:rsidR="00FF1930" w:rsidRPr="00FF1930" w:rsidRDefault="008E6E88" w:rsidP="00FF1930">
            <w:pPr>
              <w:rPr>
                <w:rFonts w:cs="Arial"/>
              </w:rPr>
            </w:pPr>
            <w:r w:rsidRPr="008E6E88">
              <w:rPr>
                <w:rFonts w:cs="Arial"/>
              </w:rPr>
              <w:t>Start date (</w:t>
            </w:r>
            <w:r w:rsidR="00A408D6" w:rsidRPr="00A408D6">
              <w:rPr>
                <w:rFonts w:cs="Arial"/>
              </w:rPr>
              <w:t>YYYY-MM-DDTHH:mm:ss.sssZ</w:t>
            </w:r>
            <w:r w:rsidRPr="008E6E88">
              <w:rPr>
                <w:rFonts w:cs="Arial"/>
              </w:rPr>
              <w:t>)</w:t>
            </w:r>
          </w:p>
        </w:tc>
        <w:tc>
          <w:tcPr>
            <w:tcW w:w="1138" w:type="dxa"/>
            <w:tcBorders>
              <w:top w:val="single" w:sz="4" w:space="0" w:color="auto"/>
              <w:left w:val="single" w:sz="4" w:space="0" w:color="auto"/>
              <w:bottom w:val="single" w:sz="4" w:space="0" w:color="auto"/>
              <w:right w:val="single" w:sz="4" w:space="0" w:color="auto"/>
            </w:tcBorders>
            <w:vAlign w:val="center"/>
            <w:hideMark/>
          </w:tcPr>
          <w:p w14:paraId="3BAD3F25" w14:textId="77777777" w:rsidR="00FF1930" w:rsidRPr="00FF1930" w:rsidRDefault="00FF1930" w:rsidP="00FF1930">
            <w:pPr>
              <w:rPr>
                <w:rFonts w:cs="Arial"/>
                <w:lang w:val="en-IN"/>
              </w:rPr>
            </w:pPr>
            <w:r w:rsidRPr="00FF1930">
              <w:rPr>
                <w:rFonts w:cs="Arial"/>
                <w:lang w:val="en-IN"/>
              </w:rPr>
              <w:t>M</w:t>
            </w:r>
          </w:p>
        </w:tc>
        <w:tc>
          <w:tcPr>
            <w:tcW w:w="1033" w:type="dxa"/>
            <w:tcBorders>
              <w:top w:val="single" w:sz="4" w:space="0" w:color="auto"/>
              <w:left w:val="single" w:sz="4" w:space="0" w:color="auto"/>
              <w:bottom w:val="single" w:sz="4" w:space="0" w:color="auto"/>
              <w:right w:val="single" w:sz="4" w:space="0" w:color="auto"/>
            </w:tcBorders>
            <w:vAlign w:val="center"/>
            <w:hideMark/>
          </w:tcPr>
          <w:p w14:paraId="005C45E3" w14:textId="77777777" w:rsidR="00FF1930" w:rsidRPr="00FF1930" w:rsidRDefault="00FF1930" w:rsidP="00FF1930">
            <w:pPr>
              <w:rPr>
                <w:rFonts w:cs="Arial"/>
                <w:lang w:val="en-IN"/>
              </w:rPr>
            </w:pPr>
            <w:r w:rsidRPr="00FF1930">
              <w:rPr>
                <w:rFonts w:cs="Arial"/>
                <w:lang w:val="en-IN"/>
              </w:rPr>
              <w:t>255</w:t>
            </w:r>
          </w:p>
        </w:tc>
        <w:tc>
          <w:tcPr>
            <w:tcW w:w="875" w:type="dxa"/>
            <w:tcBorders>
              <w:top w:val="single" w:sz="4" w:space="0" w:color="auto"/>
              <w:left w:val="single" w:sz="4" w:space="0" w:color="auto"/>
              <w:bottom w:val="single" w:sz="4" w:space="0" w:color="auto"/>
              <w:right w:val="single" w:sz="4" w:space="0" w:color="auto"/>
            </w:tcBorders>
            <w:vAlign w:val="center"/>
            <w:hideMark/>
          </w:tcPr>
          <w:p w14:paraId="6EF1C7F7" w14:textId="77777777" w:rsidR="00FF1930" w:rsidRPr="00FF1930" w:rsidRDefault="00FF1930" w:rsidP="00FF1930">
            <w:pPr>
              <w:rPr>
                <w:rFonts w:cs="Arial"/>
                <w:lang w:val="en-IN"/>
              </w:rPr>
            </w:pPr>
            <w:r w:rsidRPr="00FF1930">
              <w:rPr>
                <w:rFonts w:cs="Arial"/>
                <w:lang w:val="en-IN"/>
              </w:rPr>
              <w:t>String</w:t>
            </w:r>
          </w:p>
        </w:tc>
      </w:tr>
      <w:tr w:rsidR="001A3EDE" w:rsidRPr="00FF1930" w14:paraId="4C66BED9" w14:textId="77777777" w:rsidTr="00E660D4">
        <w:trPr>
          <w:trHeight w:val="193"/>
        </w:trPr>
        <w:tc>
          <w:tcPr>
            <w:tcW w:w="2359" w:type="dxa"/>
            <w:tcBorders>
              <w:top w:val="single" w:sz="4" w:space="0" w:color="auto"/>
              <w:left w:val="single" w:sz="4" w:space="0" w:color="auto"/>
              <w:bottom w:val="single" w:sz="4" w:space="0" w:color="auto"/>
              <w:right w:val="single" w:sz="4" w:space="0" w:color="auto"/>
            </w:tcBorders>
            <w:vAlign w:val="center"/>
          </w:tcPr>
          <w:p w14:paraId="09A806CD" w14:textId="58FD9DB7" w:rsidR="007C3E3E" w:rsidRPr="00FF1930" w:rsidRDefault="008E6E88" w:rsidP="00FF1930">
            <w:pPr>
              <w:rPr>
                <w:rFonts w:cs="Arial"/>
              </w:rPr>
            </w:pPr>
            <w:r w:rsidRPr="008E6E88">
              <w:rPr>
                <w:rFonts w:cs="Arial"/>
              </w:rPr>
              <w:t>end_date</w:t>
            </w:r>
          </w:p>
        </w:tc>
        <w:tc>
          <w:tcPr>
            <w:tcW w:w="5419" w:type="dxa"/>
            <w:tcBorders>
              <w:top w:val="single" w:sz="4" w:space="0" w:color="auto"/>
              <w:left w:val="single" w:sz="4" w:space="0" w:color="auto"/>
              <w:bottom w:val="single" w:sz="4" w:space="0" w:color="auto"/>
              <w:right w:val="single" w:sz="4" w:space="0" w:color="auto"/>
            </w:tcBorders>
            <w:vAlign w:val="center"/>
          </w:tcPr>
          <w:p w14:paraId="0E1996A8" w14:textId="34AD7BF2" w:rsidR="007C3E3E" w:rsidRPr="00FF1930" w:rsidRDefault="008E6E88" w:rsidP="00FF1930">
            <w:pPr>
              <w:rPr>
                <w:rFonts w:cs="Arial"/>
              </w:rPr>
            </w:pPr>
            <w:r w:rsidRPr="008E6E88">
              <w:rPr>
                <w:rFonts w:cs="Arial"/>
              </w:rPr>
              <w:t>End date (</w:t>
            </w:r>
            <w:r w:rsidR="00AE4D70" w:rsidRPr="00AE4D70">
              <w:rPr>
                <w:rFonts w:cs="Arial"/>
              </w:rPr>
              <w:t>YYYY-MM-DDTHH:mm:ss.sssZ</w:t>
            </w:r>
            <w:r w:rsidRPr="008E6E88">
              <w:rPr>
                <w:rFonts w:cs="Arial"/>
              </w:rPr>
              <w:t>)</w:t>
            </w:r>
          </w:p>
        </w:tc>
        <w:tc>
          <w:tcPr>
            <w:tcW w:w="1138" w:type="dxa"/>
            <w:tcBorders>
              <w:top w:val="single" w:sz="4" w:space="0" w:color="auto"/>
              <w:left w:val="single" w:sz="4" w:space="0" w:color="auto"/>
              <w:bottom w:val="single" w:sz="4" w:space="0" w:color="auto"/>
              <w:right w:val="single" w:sz="4" w:space="0" w:color="auto"/>
            </w:tcBorders>
            <w:vAlign w:val="center"/>
          </w:tcPr>
          <w:p w14:paraId="06B556A5" w14:textId="07702EA1" w:rsidR="007C3E3E" w:rsidRPr="00FF1930" w:rsidRDefault="008E6E88" w:rsidP="00FF1930">
            <w:pPr>
              <w:rPr>
                <w:rFonts w:cs="Arial"/>
                <w:lang w:val="en-IN"/>
              </w:rPr>
            </w:pPr>
            <w:r w:rsidRPr="008E6E88">
              <w:rPr>
                <w:rFonts w:cs="Arial"/>
                <w:lang w:val="en-IN"/>
              </w:rPr>
              <w:t>M</w:t>
            </w:r>
          </w:p>
        </w:tc>
        <w:tc>
          <w:tcPr>
            <w:tcW w:w="1033" w:type="dxa"/>
            <w:tcBorders>
              <w:top w:val="single" w:sz="4" w:space="0" w:color="auto"/>
              <w:left w:val="single" w:sz="4" w:space="0" w:color="auto"/>
              <w:bottom w:val="single" w:sz="4" w:space="0" w:color="auto"/>
              <w:right w:val="single" w:sz="4" w:space="0" w:color="auto"/>
            </w:tcBorders>
            <w:vAlign w:val="center"/>
          </w:tcPr>
          <w:p w14:paraId="75C9A07A" w14:textId="5AECE478" w:rsidR="007C3E3E" w:rsidRPr="00FF1930" w:rsidRDefault="008E6E88" w:rsidP="00FF1930">
            <w:pPr>
              <w:rPr>
                <w:rFonts w:cs="Arial"/>
                <w:lang w:val="en-IN"/>
              </w:rPr>
            </w:pPr>
            <w:r w:rsidRPr="008E6E88">
              <w:rPr>
                <w:rFonts w:cs="Arial"/>
                <w:lang w:val="en-IN"/>
              </w:rPr>
              <w:t>255</w:t>
            </w:r>
          </w:p>
        </w:tc>
        <w:tc>
          <w:tcPr>
            <w:tcW w:w="875" w:type="dxa"/>
            <w:tcBorders>
              <w:top w:val="single" w:sz="4" w:space="0" w:color="auto"/>
              <w:left w:val="single" w:sz="4" w:space="0" w:color="auto"/>
              <w:bottom w:val="single" w:sz="4" w:space="0" w:color="auto"/>
              <w:right w:val="single" w:sz="4" w:space="0" w:color="auto"/>
            </w:tcBorders>
            <w:vAlign w:val="center"/>
          </w:tcPr>
          <w:p w14:paraId="531E4C6C" w14:textId="211D4FA1" w:rsidR="007C3E3E" w:rsidRPr="00FF1930" w:rsidRDefault="008E6E88" w:rsidP="00FF1930">
            <w:pPr>
              <w:rPr>
                <w:rFonts w:cs="Arial"/>
                <w:lang w:val="en-IN"/>
              </w:rPr>
            </w:pPr>
            <w:r w:rsidRPr="008E6E88">
              <w:rPr>
                <w:rFonts w:cs="Arial"/>
                <w:lang w:val="en-IN"/>
              </w:rPr>
              <w:t>String</w:t>
            </w:r>
          </w:p>
        </w:tc>
      </w:tr>
      <w:tr w:rsidR="001A3EDE" w:rsidRPr="00FF1930" w14:paraId="0F778F8C" w14:textId="77777777" w:rsidTr="00E660D4">
        <w:trPr>
          <w:trHeight w:val="193"/>
        </w:trPr>
        <w:tc>
          <w:tcPr>
            <w:tcW w:w="2359" w:type="dxa"/>
            <w:tcBorders>
              <w:top w:val="single" w:sz="4" w:space="0" w:color="auto"/>
              <w:left w:val="single" w:sz="4" w:space="0" w:color="auto"/>
              <w:bottom w:val="single" w:sz="4" w:space="0" w:color="auto"/>
              <w:right w:val="single" w:sz="4" w:space="0" w:color="auto"/>
            </w:tcBorders>
            <w:vAlign w:val="center"/>
          </w:tcPr>
          <w:p w14:paraId="2E2AD569" w14:textId="2B114103" w:rsidR="007C3E3E" w:rsidRPr="00FF1930" w:rsidRDefault="00507FA5" w:rsidP="00FF1930">
            <w:pPr>
              <w:rPr>
                <w:rFonts w:cs="Arial"/>
              </w:rPr>
            </w:pPr>
            <w:r>
              <w:rPr>
                <w:rFonts w:cs="Arial"/>
              </w:rPr>
              <w:t>filter</w:t>
            </w:r>
          </w:p>
        </w:tc>
        <w:tc>
          <w:tcPr>
            <w:tcW w:w="5419" w:type="dxa"/>
            <w:tcBorders>
              <w:top w:val="single" w:sz="4" w:space="0" w:color="auto"/>
              <w:left w:val="single" w:sz="4" w:space="0" w:color="auto"/>
              <w:bottom w:val="single" w:sz="4" w:space="0" w:color="auto"/>
              <w:right w:val="single" w:sz="4" w:space="0" w:color="auto"/>
            </w:tcBorders>
            <w:vAlign w:val="center"/>
          </w:tcPr>
          <w:p w14:paraId="3C49F3FD" w14:textId="3E8614D7" w:rsidR="007C3E3E" w:rsidRPr="00FF1930" w:rsidRDefault="00507FA5" w:rsidP="00FF1930">
            <w:pPr>
              <w:rPr>
                <w:rFonts w:cs="Arial"/>
              </w:rPr>
            </w:pPr>
            <w:r>
              <w:rPr>
                <w:rFonts w:cs="Arial"/>
              </w:rPr>
              <w:t>KPI_Calculation_Actual</w:t>
            </w:r>
          </w:p>
        </w:tc>
        <w:tc>
          <w:tcPr>
            <w:tcW w:w="1138" w:type="dxa"/>
            <w:tcBorders>
              <w:top w:val="single" w:sz="4" w:space="0" w:color="auto"/>
              <w:left w:val="single" w:sz="4" w:space="0" w:color="auto"/>
              <w:bottom w:val="single" w:sz="4" w:space="0" w:color="auto"/>
              <w:right w:val="single" w:sz="4" w:space="0" w:color="auto"/>
            </w:tcBorders>
            <w:vAlign w:val="center"/>
          </w:tcPr>
          <w:p w14:paraId="7C21F863" w14:textId="24F646DE" w:rsidR="007C3E3E" w:rsidRPr="00FF1930" w:rsidRDefault="00507FA5" w:rsidP="00FF1930">
            <w:pPr>
              <w:rPr>
                <w:rFonts w:cs="Arial"/>
                <w:lang w:val="en-IN"/>
              </w:rPr>
            </w:pPr>
            <w:r>
              <w:rPr>
                <w:rFonts w:cs="Arial"/>
                <w:lang w:val="en-IN"/>
              </w:rPr>
              <w:t>M</w:t>
            </w:r>
          </w:p>
        </w:tc>
        <w:tc>
          <w:tcPr>
            <w:tcW w:w="1033" w:type="dxa"/>
            <w:tcBorders>
              <w:top w:val="single" w:sz="4" w:space="0" w:color="auto"/>
              <w:left w:val="single" w:sz="4" w:space="0" w:color="auto"/>
              <w:bottom w:val="single" w:sz="4" w:space="0" w:color="auto"/>
              <w:right w:val="single" w:sz="4" w:space="0" w:color="auto"/>
            </w:tcBorders>
            <w:vAlign w:val="center"/>
          </w:tcPr>
          <w:p w14:paraId="3E42F91B" w14:textId="13D2BA08" w:rsidR="007C3E3E" w:rsidRPr="00FF1930" w:rsidRDefault="00507FA5" w:rsidP="00FF1930">
            <w:pPr>
              <w:rPr>
                <w:rFonts w:cs="Arial"/>
                <w:lang w:val="en-IN"/>
              </w:rPr>
            </w:pPr>
            <w:r>
              <w:rPr>
                <w:rFonts w:cs="Arial"/>
                <w:lang w:val="en-IN"/>
              </w:rPr>
              <w:t>255</w:t>
            </w:r>
          </w:p>
        </w:tc>
        <w:tc>
          <w:tcPr>
            <w:tcW w:w="875" w:type="dxa"/>
            <w:tcBorders>
              <w:top w:val="single" w:sz="4" w:space="0" w:color="auto"/>
              <w:left w:val="single" w:sz="4" w:space="0" w:color="auto"/>
              <w:bottom w:val="single" w:sz="4" w:space="0" w:color="auto"/>
              <w:right w:val="single" w:sz="4" w:space="0" w:color="auto"/>
            </w:tcBorders>
            <w:vAlign w:val="center"/>
          </w:tcPr>
          <w:p w14:paraId="2A5B667D" w14:textId="5040A28A" w:rsidR="007C3E3E" w:rsidRPr="00FF1930" w:rsidRDefault="00507FA5" w:rsidP="00FF1930">
            <w:pPr>
              <w:rPr>
                <w:rFonts w:cs="Arial"/>
                <w:lang w:val="en-IN"/>
              </w:rPr>
            </w:pPr>
            <w:r>
              <w:rPr>
                <w:rFonts w:cs="Arial"/>
                <w:lang w:val="en-IN"/>
              </w:rPr>
              <w:t>String</w:t>
            </w:r>
          </w:p>
        </w:tc>
      </w:tr>
    </w:tbl>
    <w:p w14:paraId="7A40ECFA" w14:textId="031DE44B" w:rsidR="00FF1930" w:rsidRPr="00FF1930" w:rsidRDefault="00FF1930" w:rsidP="00E660D4">
      <w:pPr>
        <w:pStyle w:val="Heading3"/>
      </w:pPr>
      <w:r w:rsidRPr="00FF1930">
        <w:t>Output Header</w:t>
      </w:r>
      <w:r w:rsidR="00E660D4">
        <w:t xml:space="preserve"> Parameters</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951"/>
        <w:gridCol w:w="6968"/>
        <w:gridCol w:w="1019"/>
        <w:gridCol w:w="852"/>
      </w:tblGrid>
      <w:tr w:rsidR="00FF1930" w:rsidRPr="00FF1930" w14:paraId="679A70DB" w14:textId="77777777">
        <w:trPr>
          <w:trHeight w:val="70"/>
        </w:trPr>
        <w:tc>
          <w:tcPr>
            <w:tcW w:w="25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7D024B7" w14:textId="77777777" w:rsidR="00FF1930" w:rsidRPr="00FF1930" w:rsidRDefault="00FF1930" w:rsidP="00FF1930">
            <w:pPr>
              <w:rPr>
                <w:rFonts w:cs="Arial"/>
                <w:b/>
                <w:bCs/>
                <w:lang w:val="en-IN"/>
              </w:rPr>
            </w:pPr>
            <w:r w:rsidRPr="00FF1930">
              <w:rPr>
                <w:rFonts w:cs="Arial"/>
                <w:b/>
                <w:bCs/>
                <w:lang w:val="en-IN"/>
              </w:rPr>
              <w:t>Parameter</w:t>
            </w:r>
          </w:p>
        </w:tc>
        <w:tc>
          <w:tcPr>
            <w:tcW w:w="150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71D378D" w14:textId="77777777" w:rsidR="00FF1930" w:rsidRPr="00FF1930" w:rsidRDefault="00FF1930" w:rsidP="00FF1930">
            <w:pPr>
              <w:rPr>
                <w:rFonts w:cs="Arial"/>
                <w:b/>
                <w:bCs/>
                <w:lang w:val="en-IN"/>
              </w:rPr>
            </w:pPr>
            <w:r w:rsidRPr="00FF1930">
              <w:rPr>
                <w:rFonts w:cs="Arial"/>
                <w:b/>
                <w:bCs/>
                <w:lang w:val="en-IN"/>
              </w:rPr>
              <w:t>Description</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6E90978" w14:textId="77777777" w:rsidR="00FF1930" w:rsidRPr="00FF1930" w:rsidRDefault="00FF1930" w:rsidP="00FF1930">
            <w:pPr>
              <w:rPr>
                <w:rFonts w:cs="Arial"/>
                <w:b/>
                <w:bCs/>
                <w:lang w:val="en-IN"/>
              </w:rPr>
            </w:pPr>
            <w:r w:rsidRPr="00FF1930">
              <w:rPr>
                <w:rFonts w:cs="Arial"/>
                <w:b/>
                <w:bCs/>
                <w:lang w:val="en-IN"/>
              </w:rPr>
              <w:t>M/O</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51D1424" w14:textId="77777777" w:rsidR="00FF1930" w:rsidRPr="00FF1930" w:rsidRDefault="00FF1930" w:rsidP="00FF1930">
            <w:pPr>
              <w:rPr>
                <w:rFonts w:cs="Arial"/>
                <w:b/>
                <w:bCs/>
                <w:lang w:val="en-IN"/>
              </w:rPr>
            </w:pPr>
            <w:r w:rsidRPr="00FF1930">
              <w:rPr>
                <w:rFonts w:cs="Arial"/>
                <w:b/>
                <w:bCs/>
                <w:lang w:val="en-IN"/>
              </w:rPr>
              <w:t>Type</w:t>
            </w:r>
          </w:p>
        </w:tc>
      </w:tr>
      <w:tr w:rsidR="00FF1930" w:rsidRPr="00FF1930" w14:paraId="3E00C01D" w14:textId="77777777">
        <w:trPr>
          <w:trHeight w:val="306"/>
        </w:trPr>
        <w:tc>
          <w:tcPr>
            <w:tcW w:w="25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AE88236" w14:textId="77777777" w:rsidR="00FF1930" w:rsidRPr="00FF1930" w:rsidRDefault="00FF1930" w:rsidP="00FF1930">
            <w:pPr>
              <w:rPr>
                <w:rFonts w:cs="Arial"/>
                <w:b/>
                <w:bCs/>
                <w:lang w:val="en-IN"/>
              </w:rPr>
            </w:pPr>
            <w:r w:rsidRPr="00FF1930">
              <w:rPr>
                <w:rFonts w:cs="Arial"/>
                <w:lang w:val="en-IN"/>
              </w:rPr>
              <w:t>Content-Type</w:t>
            </w:r>
          </w:p>
        </w:tc>
        <w:tc>
          <w:tcPr>
            <w:tcW w:w="150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D826BD" w14:textId="77777777" w:rsidR="00FF1930" w:rsidRPr="00FF1930" w:rsidRDefault="00FF1930" w:rsidP="00FF1930">
            <w:pPr>
              <w:rPr>
                <w:rFonts w:cs="Arial"/>
                <w:b/>
                <w:bCs/>
                <w:lang w:val="en-IN"/>
              </w:rPr>
            </w:pPr>
            <w:r w:rsidRPr="00FF1930">
              <w:rPr>
                <w:rFonts w:cs="Arial"/>
                <w:lang w:val="en-IN"/>
              </w:rPr>
              <w:t>Type of the content. It could be application/json, text/html, application/xml, etc. It lets the receiving entity know how to interpret the data.</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352E152" w14:textId="77777777" w:rsidR="00FF1930" w:rsidRPr="00FF1930" w:rsidRDefault="00FF1930" w:rsidP="00FF1930">
            <w:pPr>
              <w:rPr>
                <w:rFonts w:cs="Arial"/>
                <w:b/>
                <w:bCs/>
                <w:lang w:val="en-IN"/>
              </w:rPr>
            </w:pPr>
            <w:r w:rsidRPr="00FF1930">
              <w:rPr>
                <w:rFonts w:cs="Arial"/>
                <w:lang w:val="en-IN"/>
              </w:rPr>
              <w:t>M-Public</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D9AFD9F" w14:textId="77777777" w:rsidR="00FF1930" w:rsidRPr="00FF1930" w:rsidRDefault="00FF1930" w:rsidP="00FF1930">
            <w:pPr>
              <w:rPr>
                <w:rFonts w:cs="Arial"/>
                <w:b/>
                <w:bCs/>
                <w:lang w:val="en-IN"/>
              </w:rPr>
            </w:pPr>
            <w:r w:rsidRPr="00FF1930">
              <w:rPr>
                <w:rFonts w:cs="Arial"/>
                <w:lang w:val="en-IN"/>
              </w:rPr>
              <w:t>255</w:t>
            </w:r>
          </w:p>
        </w:tc>
      </w:tr>
      <w:tr w:rsidR="00FF1930" w:rsidRPr="00FF1930" w14:paraId="3BD83F86" w14:textId="77777777">
        <w:trPr>
          <w:trHeight w:val="332"/>
        </w:trPr>
        <w:tc>
          <w:tcPr>
            <w:tcW w:w="25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D6DC0C" w14:textId="77777777" w:rsidR="00FF1930" w:rsidRPr="00FF1930" w:rsidRDefault="00FF1930" w:rsidP="00FF1930">
            <w:pPr>
              <w:rPr>
                <w:rFonts w:cs="Arial"/>
                <w:lang w:val="en-IN"/>
              </w:rPr>
            </w:pPr>
            <w:r w:rsidRPr="00FF1930">
              <w:rPr>
                <w:rFonts w:cs="Arial"/>
                <w:lang w:val="en-IN"/>
              </w:rPr>
              <w:t>Content-Length</w:t>
            </w:r>
          </w:p>
        </w:tc>
        <w:tc>
          <w:tcPr>
            <w:tcW w:w="150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6C48515" w14:textId="77777777" w:rsidR="00FF1930" w:rsidRPr="00FF1930" w:rsidRDefault="00FF1930" w:rsidP="00FF1930">
            <w:pPr>
              <w:rPr>
                <w:rFonts w:cs="Arial"/>
                <w:lang w:val="en-IN"/>
              </w:rPr>
            </w:pPr>
            <w:r w:rsidRPr="00FF1930">
              <w:rPr>
                <w:rFonts w:cs="Arial"/>
                <w:lang w:val="en-IN"/>
              </w:rPr>
              <w:t>Length of the content. This is an HTTP header that indicates the size of the body data in bytes.</w:t>
            </w:r>
          </w:p>
          <w:p w14:paraId="6C3276D4" w14:textId="77777777" w:rsidR="00FF1930" w:rsidRPr="00FF1930" w:rsidRDefault="00FF1930" w:rsidP="00FF1930">
            <w:pPr>
              <w:rPr>
                <w:rFonts w:cs="Arial"/>
                <w:lang w:val="en-IN"/>
              </w:rPr>
            </w:pPr>
            <w:r w:rsidRPr="00FF1930">
              <w:rPr>
                <w:rFonts w:cs="Arial"/>
                <w:lang w:val="en-IN"/>
              </w:rPr>
              <w:t xml:space="preserve"> It is used to let the receiving entity know how much data to expect.</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7059B20" w14:textId="77777777" w:rsidR="00FF1930" w:rsidRPr="00FF1930" w:rsidRDefault="00FF1930" w:rsidP="00FF1930">
            <w:pPr>
              <w:rPr>
                <w:rFonts w:cs="Arial"/>
                <w:lang w:val="en-IN"/>
              </w:rPr>
            </w:pPr>
            <w:r w:rsidRPr="00FF1930">
              <w:rPr>
                <w:rFonts w:cs="Arial"/>
                <w:lang w:val="en-IN"/>
              </w:rPr>
              <w:t>O-Public</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1CFB0E" w14:textId="77777777" w:rsidR="00FF1930" w:rsidRPr="00FF1930" w:rsidRDefault="00FF1930" w:rsidP="00FF1930">
            <w:pPr>
              <w:rPr>
                <w:rFonts w:cs="Arial"/>
                <w:lang w:val="en-IN"/>
              </w:rPr>
            </w:pPr>
            <w:r w:rsidRPr="00FF1930">
              <w:rPr>
                <w:rFonts w:cs="Arial"/>
                <w:lang w:val="en-IN"/>
              </w:rPr>
              <w:t>255</w:t>
            </w:r>
          </w:p>
        </w:tc>
      </w:tr>
      <w:tr w:rsidR="00FF1930" w:rsidRPr="00FF1930" w14:paraId="6F3F8554" w14:textId="77777777">
        <w:trPr>
          <w:trHeight w:val="70"/>
        </w:trPr>
        <w:tc>
          <w:tcPr>
            <w:tcW w:w="25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209BFAF" w14:textId="77777777" w:rsidR="00FF1930" w:rsidRPr="00FF1930" w:rsidRDefault="00FF1930" w:rsidP="00FF1930">
            <w:pPr>
              <w:rPr>
                <w:rFonts w:cs="Arial"/>
                <w:lang w:val="en-IN"/>
              </w:rPr>
            </w:pPr>
            <w:r w:rsidRPr="00FF1930">
              <w:rPr>
                <w:rFonts w:cs="Arial"/>
                <w:lang w:val="en-IN"/>
              </w:rPr>
              <w:t xml:space="preserve">date </w:t>
            </w:r>
          </w:p>
        </w:tc>
        <w:tc>
          <w:tcPr>
            <w:tcW w:w="150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0B8BC4" w14:textId="77777777" w:rsidR="00FF1930" w:rsidRPr="00FF1930" w:rsidRDefault="00FF1930" w:rsidP="00FF1930">
            <w:pPr>
              <w:rPr>
                <w:rFonts w:cs="Arial"/>
                <w:lang w:val="en-IN"/>
              </w:rPr>
            </w:pPr>
            <w:r w:rsidRPr="00FF1930">
              <w:rPr>
                <w:rFonts w:cs="Arial"/>
                <w:lang w:val="en-IN"/>
              </w:rPr>
              <w:t xml:space="preserve">Date of operation execution </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4FDCD53" w14:textId="77777777" w:rsidR="00FF1930" w:rsidRPr="00FF1930" w:rsidRDefault="00FF1930" w:rsidP="00FF1930">
            <w:pPr>
              <w:rPr>
                <w:rFonts w:cs="Arial"/>
                <w:lang w:val="en-IN"/>
              </w:rPr>
            </w:pPr>
            <w:r w:rsidRPr="00FF1930">
              <w:rPr>
                <w:rFonts w:cs="Arial"/>
                <w:lang w:val="en-IN"/>
              </w:rPr>
              <w:t>O-Public</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7BAAB04" w14:textId="77777777" w:rsidR="00FF1930" w:rsidRPr="00FF1930" w:rsidRDefault="00FF1930" w:rsidP="00FF1930">
            <w:pPr>
              <w:rPr>
                <w:rFonts w:cs="Arial"/>
                <w:lang w:val="en-IN"/>
              </w:rPr>
            </w:pPr>
            <w:r w:rsidRPr="00FF1930">
              <w:rPr>
                <w:rFonts w:cs="Arial"/>
                <w:lang w:val="en-IN"/>
              </w:rPr>
              <w:t>255</w:t>
            </w:r>
          </w:p>
        </w:tc>
      </w:tr>
      <w:tr w:rsidR="00FF1930" w:rsidRPr="00FF1930" w14:paraId="0916FBB9" w14:textId="77777777">
        <w:trPr>
          <w:trHeight w:val="467"/>
        </w:trPr>
        <w:tc>
          <w:tcPr>
            <w:tcW w:w="25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2EACF4A" w14:textId="77777777" w:rsidR="00FF1930" w:rsidRPr="00FF1930" w:rsidRDefault="00FF1930" w:rsidP="00FF1930">
            <w:pPr>
              <w:rPr>
                <w:rFonts w:cs="Arial"/>
                <w:lang w:val="en-IN"/>
              </w:rPr>
            </w:pPr>
            <w:r w:rsidRPr="00FF1930">
              <w:rPr>
                <w:rFonts w:cs="Arial"/>
                <w:lang w:val="en-IN"/>
              </w:rPr>
              <w:t>ocp-apim-apiid</w:t>
            </w:r>
          </w:p>
        </w:tc>
        <w:tc>
          <w:tcPr>
            <w:tcW w:w="150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51F39C0" w14:textId="77777777" w:rsidR="00FF1930" w:rsidRPr="00FF1930" w:rsidRDefault="00FF1930" w:rsidP="00FF1930">
            <w:pPr>
              <w:rPr>
                <w:rFonts w:cs="Arial"/>
                <w:lang w:val="en-IN"/>
              </w:rPr>
            </w:pPr>
            <w:r w:rsidRPr="00FF1930">
              <w:rPr>
                <w:rFonts w:cs="Arial"/>
                <w:lang w:val="en-IN"/>
              </w:rPr>
              <w:t>This field holds the unique identifier of the API in Azure API Management (APIM). This identifier is used within the APIM instance to distinguish between different APIs.</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F75BF0" w14:textId="77777777" w:rsidR="00FF1930" w:rsidRPr="00FF1930" w:rsidRDefault="00FF1930" w:rsidP="00FF1930">
            <w:pPr>
              <w:rPr>
                <w:rFonts w:cs="Arial"/>
                <w:lang w:val="en-IN"/>
              </w:rPr>
            </w:pPr>
            <w:r w:rsidRPr="00FF1930">
              <w:rPr>
                <w:rFonts w:cs="Arial"/>
                <w:lang w:val="en-IN"/>
              </w:rPr>
              <w:t>O-Public</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18EA9DA" w14:textId="77777777" w:rsidR="00FF1930" w:rsidRPr="00FF1930" w:rsidRDefault="00FF1930" w:rsidP="00FF1930">
            <w:pPr>
              <w:rPr>
                <w:rFonts w:cs="Arial"/>
                <w:lang w:val="en-IN"/>
              </w:rPr>
            </w:pPr>
            <w:r w:rsidRPr="00FF1930">
              <w:rPr>
                <w:rFonts w:cs="Arial"/>
                <w:lang w:val="en-IN"/>
              </w:rPr>
              <w:t>255</w:t>
            </w:r>
          </w:p>
        </w:tc>
      </w:tr>
      <w:tr w:rsidR="00FF1930" w:rsidRPr="00FF1930" w14:paraId="3B75C0A0" w14:textId="77777777">
        <w:trPr>
          <w:trHeight w:val="485"/>
        </w:trPr>
        <w:tc>
          <w:tcPr>
            <w:tcW w:w="25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1C38E7F" w14:textId="77777777" w:rsidR="00FF1930" w:rsidRPr="00FF1930" w:rsidRDefault="00FF1930" w:rsidP="00FF1930">
            <w:pPr>
              <w:rPr>
                <w:rFonts w:cs="Arial"/>
                <w:lang w:val="en-IN"/>
              </w:rPr>
            </w:pPr>
            <w:r w:rsidRPr="00FF1930">
              <w:rPr>
                <w:rFonts w:cs="Arial"/>
                <w:lang w:val="en-IN"/>
              </w:rPr>
              <w:t>ocp-apim-operationid</w:t>
            </w:r>
          </w:p>
        </w:tc>
        <w:tc>
          <w:tcPr>
            <w:tcW w:w="150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63E7102" w14:textId="77777777" w:rsidR="00FF1930" w:rsidRPr="00FF1930" w:rsidRDefault="00FF1930" w:rsidP="00FF1930">
            <w:pPr>
              <w:rPr>
                <w:rFonts w:cs="Arial"/>
                <w:lang w:val="en-IN"/>
              </w:rPr>
            </w:pPr>
            <w:r w:rsidRPr="00FF1930">
              <w:rPr>
                <w:rFonts w:cs="Arial"/>
                <w:lang w:val="en-IN"/>
              </w:rPr>
              <w:t>This field contains the unique identifier for a particular operation within an API in APIM. This helps in tracing the specific operation or method that was invoked.</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822F85" w14:textId="77777777" w:rsidR="00FF1930" w:rsidRPr="00FF1930" w:rsidRDefault="00FF1930" w:rsidP="00FF1930">
            <w:pPr>
              <w:rPr>
                <w:rFonts w:cs="Arial"/>
                <w:lang w:val="en-IN"/>
              </w:rPr>
            </w:pPr>
            <w:r w:rsidRPr="00FF1930">
              <w:rPr>
                <w:rFonts w:cs="Arial"/>
                <w:lang w:val="en-IN"/>
              </w:rPr>
              <w:t>O-Public</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165DA56" w14:textId="77777777" w:rsidR="00FF1930" w:rsidRPr="00FF1930" w:rsidRDefault="00FF1930" w:rsidP="00FF1930">
            <w:pPr>
              <w:rPr>
                <w:rFonts w:cs="Arial"/>
                <w:lang w:val="en-IN"/>
              </w:rPr>
            </w:pPr>
            <w:r w:rsidRPr="00FF1930">
              <w:rPr>
                <w:rFonts w:cs="Arial"/>
                <w:lang w:val="en-IN"/>
              </w:rPr>
              <w:t>255</w:t>
            </w:r>
          </w:p>
        </w:tc>
      </w:tr>
      <w:tr w:rsidR="00FF1930" w:rsidRPr="00FF1930" w14:paraId="7B559C79" w14:textId="77777777">
        <w:trPr>
          <w:trHeight w:val="306"/>
        </w:trPr>
        <w:tc>
          <w:tcPr>
            <w:tcW w:w="25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6B9A7C" w14:textId="77777777" w:rsidR="00FF1930" w:rsidRPr="00FF1930" w:rsidRDefault="00FF1930" w:rsidP="00FF1930">
            <w:pPr>
              <w:rPr>
                <w:rFonts w:cs="Arial"/>
                <w:lang w:val="en-IN"/>
              </w:rPr>
            </w:pPr>
            <w:r w:rsidRPr="00FF1930">
              <w:rPr>
                <w:rFonts w:cs="Arial"/>
                <w:lang w:val="en-IN"/>
              </w:rPr>
              <w:t>ocp-apim-productid</w:t>
            </w:r>
          </w:p>
        </w:tc>
        <w:tc>
          <w:tcPr>
            <w:tcW w:w="150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E125C9D" w14:textId="77777777" w:rsidR="00FF1930" w:rsidRPr="00FF1930" w:rsidRDefault="00FF1930" w:rsidP="00FF1930">
            <w:pPr>
              <w:rPr>
                <w:rFonts w:cs="Arial"/>
                <w:lang w:val="en-IN"/>
              </w:rPr>
            </w:pPr>
            <w:r w:rsidRPr="00FF1930">
              <w:rPr>
                <w:rFonts w:cs="Arial"/>
                <w:lang w:val="en-IN"/>
              </w:rPr>
              <w:t xml:space="preserve">This field contains the unique identifier of the product with which the API is associated. In APIM, APIs can be grouped into products, and this field helps identify which product the API belongs </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177DD82" w14:textId="77777777" w:rsidR="00FF1930" w:rsidRPr="00FF1930" w:rsidRDefault="00FF1930" w:rsidP="00FF1930">
            <w:pPr>
              <w:rPr>
                <w:rFonts w:cs="Arial"/>
                <w:lang w:val="en-IN"/>
              </w:rPr>
            </w:pPr>
            <w:r w:rsidRPr="00FF1930">
              <w:rPr>
                <w:rFonts w:cs="Arial"/>
                <w:lang w:val="en-IN"/>
              </w:rPr>
              <w:t>O-Public</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E79A256" w14:textId="77777777" w:rsidR="00FF1930" w:rsidRPr="00FF1930" w:rsidRDefault="00FF1930" w:rsidP="00FF1930">
            <w:pPr>
              <w:rPr>
                <w:rFonts w:cs="Arial"/>
                <w:lang w:val="en-IN"/>
              </w:rPr>
            </w:pPr>
            <w:r w:rsidRPr="00FF1930">
              <w:rPr>
                <w:rFonts w:cs="Arial"/>
                <w:lang w:val="en-IN"/>
              </w:rPr>
              <w:t>255</w:t>
            </w:r>
          </w:p>
        </w:tc>
      </w:tr>
      <w:tr w:rsidR="00FF1930" w:rsidRPr="00FF1930" w14:paraId="4F2DC81C" w14:textId="77777777">
        <w:trPr>
          <w:trHeight w:val="306"/>
        </w:trPr>
        <w:tc>
          <w:tcPr>
            <w:tcW w:w="25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E60C8FE" w14:textId="77777777" w:rsidR="00FF1930" w:rsidRPr="00FF1930" w:rsidRDefault="00FF1930" w:rsidP="00FF1930">
            <w:pPr>
              <w:rPr>
                <w:rFonts w:cs="Arial"/>
                <w:lang w:val="en-IN"/>
              </w:rPr>
            </w:pPr>
            <w:r w:rsidRPr="00FF1930">
              <w:rPr>
                <w:rFonts w:cs="Arial"/>
                <w:lang w:val="en-IN"/>
              </w:rPr>
              <w:t>ocp-apim-subscriptionid</w:t>
            </w:r>
          </w:p>
        </w:tc>
        <w:tc>
          <w:tcPr>
            <w:tcW w:w="150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20B75A5" w14:textId="77777777" w:rsidR="00FF1930" w:rsidRPr="00FF1930" w:rsidRDefault="00FF1930" w:rsidP="00FF1930">
            <w:pPr>
              <w:rPr>
                <w:rFonts w:cs="Arial"/>
                <w:lang w:val="en-IN"/>
              </w:rPr>
            </w:pPr>
            <w:r w:rsidRPr="00FF1930">
              <w:rPr>
                <w:rFonts w:cs="Arial"/>
                <w:lang w:val="en-IN"/>
              </w:rPr>
              <w:t>This field contains the unique identifier of the subscription associated with the APIM instance. In APIM, a subscription relates to the agreement to use an API and provides the primary means for authorization.</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ACE55B" w14:textId="77777777" w:rsidR="00FF1930" w:rsidRPr="00FF1930" w:rsidRDefault="00FF1930" w:rsidP="00FF1930">
            <w:pPr>
              <w:rPr>
                <w:rFonts w:cs="Arial"/>
                <w:lang w:val="en-IN"/>
              </w:rPr>
            </w:pPr>
            <w:r w:rsidRPr="00FF1930">
              <w:rPr>
                <w:rFonts w:cs="Arial"/>
                <w:lang w:val="en-IN"/>
              </w:rPr>
              <w:t>O-Public</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E78031" w14:textId="77777777" w:rsidR="00FF1930" w:rsidRPr="00FF1930" w:rsidRDefault="00FF1930" w:rsidP="00FF1930">
            <w:pPr>
              <w:rPr>
                <w:rFonts w:cs="Arial"/>
                <w:lang w:val="en-IN"/>
              </w:rPr>
            </w:pPr>
            <w:r w:rsidRPr="00FF1930">
              <w:rPr>
                <w:rFonts w:cs="Arial"/>
                <w:lang w:val="en-IN"/>
              </w:rPr>
              <w:t>255</w:t>
            </w:r>
          </w:p>
        </w:tc>
      </w:tr>
      <w:tr w:rsidR="00FF1930" w:rsidRPr="00FF1930" w14:paraId="26E328A4" w14:textId="77777777">
        <w:trPr>
          <w:trHeight w:val="306"/>
        </w:trPr>
        <w:tc>
          <w:tcPr>
            <w:tcW w:w="25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A62AF71" w14:textId="77777777" w:rsidR="00FF1930" w:rsidRPr="00FF1930" w:rsidRDefault="00FF1930" w:rsidP="00FF1930">
            <w:pPr>
              <w:rPr>
                <w:rFonts w:cs="Arial"/>
                <w:lang w:val="en-IN"/>
              </w:rPr>
            </w:pPr>
            <w:r w:rsidRPr="00FF1930">
              <w:rPr>
                <w:rFonts w:cs="Arial"/>
                <w:lang w:val="en-IN"/>
              </w:rPr>
              <w:t>ocp-apim-trace-location</w:t>
            </w:r>
          </w:p>
        </w:tc>
        <w:tc>
          <w:tcPr>
            <w:tcW w:w="150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F150A7" w14:textId="77777777" w:rsidR="00FF1930" w:rsidRPr="00FF1930" w:rsidRDefault="00FF1930" w:rsidP="00FF1930">
            <w:pPr>
              <w:rPr>
                <w:rFonts w:cs="Arial"/>
                <w:lang w:val="en-IN"/>
              </w:rPr>
            </w:pPr>
            <w:r w:rsidRPr="00FF1930">
              <w:rPr>
                <w:rFonts w:cs="Arial"/>
                <w:lang w:val="en-IN"/>
              </w:rPr>
              <w:t>This field contains the URL where the trace output can be found. This is typically used for debugging purposes. When APIM tracing is enabled, detailed information about the request and response is written to this location, which can help troubleshoot issues.</w:t>
            </w:r>
          </w:p>
        </w:tc>
        <w:tc>
          <w:tcPr>
            <w:tcW w:w="13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2AFDEE7" w14:textId="77777777" w:rsidR="00FF1930" w:rsidRPr="00FF1930" w:rsidRDefault="00FF1930" w:rsidP="00FF1930">
            <w:pPr>
              <w:rPr>
                <w:rFonts w:cs="Arial"/>
                <w:lang w:val="en-IN"/>
              </w:rPr>
            </w:pPr>
            <w:r w:rsidRPr="00FF1930">
              <w:rPr>
                <w:rFonts w:cs="Arial"/>
                <w:lang w:val="en-IN"/>
              </w:rPr>
              <w:t>O-Public</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006FB4B" w14:textId="77777777" w:rsidR="00FF1930" w:rsidRPr="00FF1930" w:rsidRDefault="00FF1930" w:rsidP="00FF1930">
            <w:pPr>
              <w:rPr>
                <w:rFonts w:cs="Arial"/>
                <w:lang w:val="en-IN"/>
              </w:rPr>
            </w:pPr>
            <w:r w:rsidRPr="00FF1930">
              <w:rPr>
                <w:rFonts w:cs="Arial"/>
                <w:lang w:val="en-IN"/>
              </w:rPr>
              <w:t>255</w:t>
            </w:r>
          </w:p>
        </w:tc>
      </w:tr>
    </w:tbl>
    <w:p w14:paraId="739ADE7D" w14:textId="3A3B0932" w:rsidR="00FF1930" w:rsidRPr="00FF1930" w:rsidRDefault="00FF1930" w:rsidP="00E660D4">
      <w:pPr>
        <w:pStyle w:val="Heading3"/>
      </w:pPr>
      <w:r w:rsidRPr="00FF1930">
        <w:t>Output Body</w:t>
      </w:r>
      <w:r w:rsidR="00E660D4">
        <w:t xml:space="preserve"> Parameters</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415"/>
        <w:gridCol w:w="6553"/>
        <w:gridCol w:w="915"/>
        <w:gridCol w:w="907"/>
      </w:tblGrid>
      <w:tr w:rsidR="00FF1930" w:rsidRPr="00FF1930" w14:paraId="5C7B8141" w14:textId="77777777" w:rsidTr="00E660D4">
        <w:trPr>
          <w:trHeight w:val="107"/>
        </w:trPr>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75650C2" w14:textId="77777777" w:rsidR="00FF1930" w:rsidRPr="00FF1930" w:rsidRDefault="00FF1930" w:rsidP="00FF1930">
            <w:pPr>
              <w:rPr>
                <w:rFonts w:cs="Arial"/>
                <w:b/>
                <w:bCs/>
                <w:lang w:val="en-IN"/>
              </w:rPr>
            </w:pPr>
            <w:r w:rsidRPr="00FF1930">
              <w:rPr>
                <w:rFonts w:cs="Arial"/>
                <w:b/>
                <w:bCs/>
                <w:lang w:val="en-IN"/>
              </w:rPr>
              <w:t>Parameter</w:t>
            </w:r>
          </w:p>
        </w:tc>
        <w:tc>
          <w:tcPr>
            <w:tcW w:w="65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564D2F4" w14:textId="77777777" w:rsidR="00FF1930" w:rsidRPr="00FF1930" w:rsidRDefault="00FF1930" w:rsidP="00FF1930">
            <w:pPr>
              <w:rPr>
                <w:rFonts w:cs="Arial"/>
                <w:b/>
                <w:bCs/>
                <w:lang w:val="en-IN"/>
              </w:rPr>
            </w:pPr>
            <w:r w:rsidRPr="00FF1930">
              <w:rPr>
                <w:rFonts w:cs="Arial"/>
                <w:b/>
                <w:bCs/>
                <w:lang w:val="en-IN"/>
              </w:rPr>
              <w:t>Description</w:t>
            </w:r>
          </w:p>
        </w:tc>
        <w:tc>
          <w:tcPr>
            <w:tcW w:w="9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7FDC87C" w14:textId="77777777" w:rsidR="00FF1930" w:rsidRPr="00FF1930" w:rsidRDefault="00FF1930" w:rsidP="00FF1930">
            <w:pPr>
              <w:rPr>
                <w:rFonts w:cs="Arial"/>
                <w:b/>
                <w:bCs/>
                <w:lang w:val="en-IN"/>
              </w:rPr>
            </w:pPr>
            <w:r w:rsidRPr="00FF1930">
              <w:rPr>
                <w:rFonts w:cs="Arial"/>
                <w:b/>
                <w:bCs/>
                <w:lang w:val="en-IN"/>
              </w:rPr>
              <w:t>M/O</w:t>
            </w:r>
          </w:p>
        </w:tc>
        <w:tc>
          <w:tcPr>
            <w:tcW w:w="9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E0121D4" w14:textId="77777777" w:rsidR="00FF1930" w:rsidRPr="00FF1930" w:rsidRDefault="00FF1930" w:rsidP="00FF1930">
            <w:pPr>
              <w:rPr>
                <w:rFonts w:cs="Arial"/>
                <w:b/>
                <w:bCs/>
                <w:lang w:val="en-IN"/>
              </w:rPr>
            </w:pPr>
            <w:r w:rsidRPr="00FF1930">
              <w:rPr>
                <w:rFonts w:cs="Arial"/>
                <w:b/>
                <w:bCs/>
                <w:lang w:val="en-IN"/>
              </w:rPr>
              <w:t>Type</w:t>
            </w:r>
          </w:p>
        </w:tc>
      </w:tr>
      <w:tr w:rsidR="00FF1930" w:rsidRPr="00FF1930" w14:paraId="664B4AF6" w14:textId="77777777" w:rsidTr="00E660D4">
        <w:trPr>
          <w:trHeight w:val="233"/>
        </w:trPr>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1A8025" w14:textId="66C4A182" w:rsidR="00FF1930" w:rsidRPr="00FF1930" w:rsidRDefault="00560BD0" w:rsidP="00FF1930">
            <w:pPr>
              <w:rPr>
                <w:rFonts w:cs="Arial"/>
                <w:lang w:val="en-IN"/>
              </w:rPr>
            </w:pPr>
            <w:r>
              <w:rPr>
                <w:rFonts w:cs="Arial"/>
              </w:rPr>
              <w:t>Batch</w:t>
            </w:r>
            <w:r w:rsidR="00FF1930" w:rsidRPr="00FF1930">
              <w:rPr>
                <w:rFonts w:cs="Arial"/>
              </w:rPr>
              <w:t>ID</w:t>
            </w:r>
          </w:p>
        </w:tc>
        <w:tc>
          <w:tcPr>
            <w:tcW w:w="65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B2C3A3" w14:textId="6722DFA5" w:rsidR="00FF1930" w:rsidRPr="00FF1930" w:rsidRDefault="00560BD0" w:rsidP="00FF1930">
            <w:pPr>
              <w:rPr>
                <w:rFonts w:cs="Arial"/>
                <w:lang w:val="en-IN"/>
              </w:rPr>
            </w:pPr>
            <w:r>
              <w:rPr>
                <w:rFonts w:cs="Arial"/>
                <w:lang w:val="en-IN"/>
              </w:rPr>
              <w:t>Batch</w:t>
            </w:r>
            <w:r w:rsidR="00FF1930" w:rsidRPr="00FF1930">
              <w:rPr>
                <w:rFonts w:cs="Arial"/>
                <w:lang w:val="en-IN"/>
              </w:rPr>
              <w:t xml:space="preserve"> ID</w:t>
            </w:r>
          </w:p>
        </w:tc>
        <w:tc>
          <w:tcPr>
            <w:tcW w:w="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0826E5" w14:textId="77777777" w:rsidR="00FF1930" w:rsidRPr="00FF1930" w:rsidRDefault="00FF1930" w:rsidP="00FF1930">
            <w:pPr>
              <w:rPr>
                <w:rFonts w:cs="Arial"/>
                <w:lang w:val="en-IN"/>
              </w:rPr>
            </w:pPr>
            <w:r w:rsidRPr="00FF1930">
              <w:rPr>
                <w:rFonts w:cs="Arial"/>
                <w:lang w:val="en-IN"/>
              </w:rPr>
              <w:t>M</w:t>
            </w:r>
          </w:p>
        </w:tc>
        <w:tc>
          <w:tcPr>
            <w:tcW w:w="9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C90180" w14:textId="77777777" w:rsidR="00FF1930" w:rsidRPr="00FF1930" w:rsidRDefault="00FF1930" w:rsidP="00FF1930">
            <w:pPr>
              <w:rPr>
                <w:rFonts w:cs="Arial"/>
                <w:lang w:val="en-IN"/>
              </w:rPr>
            </w:pPr>
            <w:r w:rsidRPr="00FF1930">
              <w:rPr>
                <w:rFonts w:cs="Arial"/>
                <w:lang w:val="en-IN"/>
              </w:rPr>
              <w:t>String</w:t>
            </w:r>
          </w:p>
        </w:tc>
      </w:tr>
      <w:tr w:rsidR="00FF1930" w:rsidRPr="00FF1930" w14:paraId="4963F53E" w14:textId="77777777" w:rsidTr="00E660D4">
        <w:trPr>
          <w:trHeight w:val="284"/>
        </w:trPr>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87B9CC" w14:textId="478543C0" w:rsidR="00FF1930" w:rsidRPr="00FF1930" w:rsidRDefault="000B1A0A" w:rsidP="00FF1930">
            <w:pPr>
              <w:rPr>
                <w:rFonts w:cs="Arial"/>
                <w:lang w:val="en-IN"/>
              </w:rPr>
            </w:pPr>
            <w:r>
              <w:rPr>
                <w:rFonts w:cs="Arial"/>
                <w:lang w:val="en-IN"/>
              </w:rPr>
              <w:t>Parameter</w:t>
            </w:r>
          </w:p>
        </w:tc>
        <w:tc>
          <w:tcPr>
            <w:tcW w:w="65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EFBFAA" w14:textId="17A14457" w:rsidR="00FF1930" w:rsidRPr="00FF1930" w:rsidRDefault="000B1A0A" w:rsidP="00FF1930">
            <w:pPr>
              <w:rPr>
                <w:rFonts w:cs="Arial"/>
                <w:lang w:val="en-IN"/>
              </w:rPr>
            </w:pPr>
            <w:r>
              <w:rPr>
                <w:rFonts w:cs="Arial"/>
                <w:lang w:val="en-IN"/>
              </w:rPr>
              <w:t>Parameter Name</w:t>
            </w:r>
          </w:p>
        </w:tc>
        <w:tc>
          <w:tcPr>
            <w:tcW w:w="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98E700" w14:textId="146E5888" w:rsidR="00FF1930" w:rsidRPr="00FF1930" w:rsidRDefault="00595C71" w:rsidP="00FF1930">
            <w:pPr>
              <w:rPr>
                <w:rFonts w:cs="Arial"/>
                <w:lang w:val="en-IN"/>
              </w:rPr>
            </w:pPr>
            <w:r>
              <w:rPr>
                <w:rFonts w:cs="Arial"/>
                <w:lang w:val="en-IN"/>
              </w:rPr>
              <w:t>M</w:t>
            </w:r>
          </w:p>
        </w:tc>
        <w:tc>
          <w:tcPr>
            <w:tcW w:w="9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E2C9C8" w14:textId="77777777" w:rsidR="00FF1930" w:rsidRPr="00FF1930" w:rsidRDefault="00FF1930" w:rsidP="00FF1930">
            <w:pPr>
              <w:rPr>
                <w:rFonts w:cs="Arial"/>
                <w:lang w:val="en-IN"/>
              </w:rPr>
            </w:pPr>
            <w:r w:rsidRPr="00FF1930">
              <w:rPr>
                <w:rFonts w:cs="Arial"/>
                <w:lang w:val="en-IN"/>
              </w:rPr>
              <w:t>String</w:t>
            </w:r>
          </w:p>
        </w:tc>
      </w:tr>
      <w:tr w:rsidR="00FF1930" w:rsidRPr="00FF1930" w14:paraId="1EF65B62" w14:textId="77777777" w:rsidTr="00E660D4">
        <w:trPr>
          <w:trHeight w:val="284"/>
        </w:trPr>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C42178" w14:textId="2D5B3E61" w:rsidR="00FF1930" w:rsidRPr="00FF1930" w:rsidRDefault="000B1A0A" w:rsidP="00FF1930">
            <w:pPr>
              <w:rPr>
                <w:rFonts w:cs="Arial"/>
                <w:lang w:val="en-IN"/>
              </w:rPr>
            </w:pPr>
            <w:r>
              <w:rPr>
                <w:rFonts w:cs="Arial"/>
                <w:lang w:val="en-IN"/>
              </w:rPr>
              <w:t>Timestamp</w:t>
            </w:r>
          </w:p>
        </w:tc>
        <w:tc>
          <w:tcPr>
            <w:tcW w:w="65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44B92E" w14:textId="4CA4EE82" w:rsidR="00FF1930" w:rsidRPr="00FF1930" w:rsidRDefault="003043BB" w:rsidP="00FF1930">
            <w:pPr>
              <w:rPr>
                <w:rFonts w:cs="Arial"/>
                <w:lang w:val="en-IN"/>
              </w:rPr>
            </w:pPr>
            <w:r>
              <w:rPr>
                <w:rFonts w:cs="Arial"/>
              </w:rPr>
              <w:t>Start of each day</w:t>
            </w:r>
          </w:p>
        </w:tc>
        <w:tc>
          <w:tcPr>
            <w:tcW w:w="9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810993" w14:textId="311BB0ED" w:rsidR="00FF1930" w:rsidRPr="00FF1930" w:rsidRDefault="00595C71" w:rsidP="00FF1930">
            <w:pPr>
              <w:rPr>
                <w:rFonts w:cs="Arial"/>
                <w:lang w:val="en-IN"/>
              </w:rPr>
            </w:pPr>
            <w:r>
              <w:rPr>
                <w:rFonts w:cs="Arial"/>
                <w:lang w:val="en-IN"/>
              </w:rPr>
              <w:t>M</w:t>
            </w:r>
          </w:p>
        </w:tc>
        <w:tc>
          <w:tcPr>
            <w:tcW w:w="9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5953F3" w14:textId="766A1361" w:rsidR="00FF1930" w:rsidRPr="00FF1930" w:rsidRDefault="00FC40EE" w:rsidP="00FF1930">
            <w:pPr>
              <w:rPr>
                <w:rFonts w:cs="Arial"/>
                <w:lang w:val="en-IN"/>
              </w:rPr>
            </w:pPr>
            <w:r>
              <w:rPr>
                <w:rFonts w:cs="Arial"/>
                <w:lang w:val="en-IN"/>
              </w:rPr>
              <w:t>Integer</w:t>
            </w:r>
          </w:p>
        </w:tc>
      </w:tr>
      <w:tr w:rsidR="00FF1930" w:rsidRPr="00FF1930" w14:paraId="74EEAF77" w14:textId="77777777" w:rsidTr="00E660D4">
        <w:trPr>
          <w:trHeight w:val="294"/>
        </w:trPr>
        <w:tc>
          <w:tcPr>
            <w:tcW w:w="241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C1C8ABA" w14:textId="084F2530" w:rsidR="00FF1930" w:rsidRPr="00FF1930" w:rsidRDefault="007A1F3D" w:rsidP="00FF1930">
            <w:pPr>
              <w:rPr>
                <w:rFonts w:cs="Arial"/>
                <w:lang w:val="en-IN"/>
              </w:rPr>
            </w:pPr>
            <w:r>
              <w:rPr>
                <w:rFonts w:cs="Arial"/>
                <w:lang w:val="en-IN"/>
              </w:rPr>
              <w:t>Value</w:t>
            </w:r>
          </w:p>
        </w:tc>
        <w:tc>
          <w:tcPr>
            <w:tcW w:w="65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E02F064" w14:textId="6977F453" w:rsidR="00FF1930" w:rsidRPr="00FF1930" w:rsidRDefault="007A1F3D" w:rsidP="00FF1930">
            <w:pPr>
              <w:rPr>
                <w:rFonts w:cs="Arial"/>
                <w:lang w:val="en-IN"/>
              </w:rPr>
            </w:pPr>
            <w:r>
              <w:rPr>
                <w:rFonts w:cs="Arial"/>
                <w:lang w:val="en-IN"/>
              </w:rPr>
              <w:t>Value of the parameter</w:t>
            </w:r>
          </w:p>
        </w:tc>
        <w:tc>
          <w:tcPr>
            <w:tcW w:w="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1CCF8AD" w14:textId="7F081930" w:rsidR="00FF1930" w:rsidRPr="00FF1930" w:rsidRDefault="00595C71" w:rsidP="00FF1930">
            <w:pPr>
              <w:rPr>
                <w:rFonts w:cs="Arial"/>
                <w:lang w:val="en-IN"/>
              </w:rPr>
            </w:pPr>
            <w:r>
              <w:rPr>
                <w:rFonts w:cs="Arial"/>
                <w:lang w:val="en-IN"/>
              </w:rPr>
              <w:t>M</w:t>
            </w:r>
          </w:p>
        </w:tc>
        <w:tc>
          <w:tcPr>
            <w:tcW w:w="90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6D0892" w14:textId="5593C813" w:rsidR="00FF1930" w:rsidRPr="00FF1930" w:rsidRDefault="00595C71" w:rsidP="00FF1930">
            <w:pPr>
              <w:rPr>
                <w:rFonts w:cs="Arial"/>
                <w:lang w:val="en-IN"/>
              </w:rPr>
            </w:pPr>
            <w:r>
              <w:rPr>
                <w:rFonts w:cs="Arial"/>
                <w:lang w:val="en-IN"/>
              </w:rPr>
              <w:t>Float</w:t>
            </w:r>
          </w:p>
        </w:tc>
      </w:tr>
    </w:tbl>
    <w:p w14:paraId="66700977" w14:textId="77777777" w:rsidR="00B15C1F" w:rsidRDefault="00B15C1F" w:rsidP="00E660D4">
      <w:pPr>
        <w:pStyle w:val="Heading3"/>
        <w:sectPr w:rsidR="00B15C1F" w:rsidSect="00B0349B">
          <w:pgSz w:w="12240" w:h="23040" w:code="5"/>
          <w:pgMar w:top="720" w:right="720" w:bottom="720" w:left="720" w:header="720" w:footer="720" w:gutter="0"/>
          <w:cols w:space="1440"/>
          <w:docGrid w:linePitch="360"/>
        </w:sectPr>
      </w:pPr>
    </w:p>
    <w:p w14:paraId="52288DE5" w14:textId="6BA3A6D3" w:rsidR="00B15C1F" w:rsidRDefault="00B15C1F" w:rsidP="00E660D4">
      <w:pPr>
        <w:pStyle w:val="Heading3"/>
      </w:pPr>
      <w:r>
        <w:lastRenderedPageBreak/>
        <w:t>Sample JSON Response</w:t>
      </w:r>
    </w:p>
    <w:p w14:paraId="69E98FA8" w14:textId="77777777" w:rsidR="00B15C1F" w:rsidRPr="00C10C79" w:rsidRDefault="00B15C1F" w:rsidP="00B15C1F">
      <w:pPr>
        <w:spacing w:after="0"/>
        <w:rPr>
          <w:rFonts w:ascii="Consolas" w:hAnsi="Consolas" w:cs="Arial"/>
        </w:rPr>
      </w:pPr>
      <w:r w:rsidRPr="00C10C79">
        <w:rPr>
          <w:rFonts w:ascii="Consolas" w:hAnsi="Consolas" w:cs="Arial"/>
        </w:rPr>
        <w:t>[</w:t>
      </w:r>
    </w:p>
    <w:p w14:paraId="40391B97" w14:textId="77777777" w:rsidR="00B15C1F" w:rsidRPr="00C10C79" w:rsidRDefault="00B15C1F" w:rsidP="00B15C1F">
      <w:pPr>
        <w:spacing w:after="0"/>
        <w:rPr>
          <w:rFonts w:ascii="Consolas" w:hAnsi="Consolas" w:cs="Arial"/>
        </w:rPr>
      </w:pPr>
      <w:r w:rsidRPr="00C10C79">
        <w:rPr>
          <w:rFonts w:ascii="Consolas" w:hAnsi="Consolas" w:cs="Arial"/>
        </w:rPr>
        <w:t>    {</w:t>
      </w:r>
    </w:p>
    <w:p w14:paraId="69E4377C" w14:textId="77777777" w:rsidR="00B15C1F" w:rsidRPr="00C10C79" w:rsidRDefault="00B15C1F" w:rsidP="00B15C1F">
      <w:pPr>
        <w:spacing w:after="0"/>
        <w:rPr>
          <w:rFonts w:ascii="Consolas" w:hAnsi="Consolas" w:cs="Arial"/>
        </w:rPr>
      </w:pPr>
      <w:r w:rsidRPr="00C10C79">
        <w:rPr>
          <w:rFonts w:ascii="Consolas" w:hAnsi="Consolas" w:cs="Arial"/>
        </w:rPr>
        <w:t>        "BatchId": "Batch_123",</w:t>
      </w:r>
    </w:p>
    <w:p w14:paraId="733182C2" w14:textId="77777777" w:rsidR="00B15C1F" w:rsidRPr="00C10C79" w:rsidRDefault="00B15C1F" w:rsidP="00B15C1F">
      <w:pPr>
        <w:spacing w:after="0"/>
        <w:rPr>
          <w:rFonts w:ascii="Consolas" w:hAnsi="Consolas" w:cs="Arial"/>
        </w:rPr>
      </w:pPr>
      <w:r w:rsidRPr="00C10C79">
        <w:rPr>
          <w:rFonts w:ascii="Consolas" w:hAnsi="Consolas" w:cs="Arial"/>
        </w:rPr>
        <w:t>        "ActualWeight": [</w:t>
      </w:r>
    </w:p>
    <w:p w14:paraId="4D725033" w14:textId="77777777" w:rsidR="00B15C1F" w:rsidRPr="00C10C79" w:rsidRDefault="00B15C1F" w:rsidP="00B15C1F">
      <w:pPr>
        <w:spacing w:after="0"/>
        <w:rPr>
          <w:rFonts w:ascii="Consolas" w:hAnsi="Consolas" w:cs="Arial"/>
        </w:rPr>
      </w:pPr>
      <w:r w:rsidRPr="00C10C79">
        <w:rPr>
          <w:rFonts w:ascii="Consolas" w:hAnsi="Consolas" w:cs="Arial"/>
        </w:rPr>
        <w:t>            {</w:t>
      </w:r>
    </w:p>
    <w:p w14:paraId="357B9AF5" w14:textId="77777777" w:rsidR="00B15C1F" w:rsidRPr="00C10C79" w:rsidRDefault="00B15C1F" w:rsidP="00B15C1F">
      <w:pPr>
        <w:spacing w:after="0"/>
        <w:rPr>
          <w:rFonts w:ascii="Consolas" w:hAnsi="Consolas" w:cs="Arial"/>
        </w:rPr>
      </w:pPr>
      <w:r w:rsidRPr="00C10C79">
        <w:rPr>
          <w:rFonts w:ascii="Consolas" w:hAnsi="Consolas" w:cs="Arial"/>
        </w:rPr>
        <w:t>                "timestamp": 1760400000000,</w:t>
      </w:r>
    </w:p>
    <w:p w14:paraId="61F46817" w14:textId="77777777" w:rsidR="00B15C1F" w:rsidRPr="00C10C79" w:rsidRDefault="00B15C1F" w:rsidP="00B15C1F">
      <w:pPr>
        <w:spacing w:after="0"/>
        <w:rPr>
          <w:rFonts w:ascii="Consolas" w:hAnsi="Consolas" w:cs="Arial"/>
        </w:rPr>
      </w:pPr>
      <w:r w:rsidRPr="00C10C79">
        <w:rPr>
          <w:rFonts w:ascii="Consolas" w:hAnsi="Consolas" w:cs="Arial"/>
        </w:rPr>
        <w:t>                "value": 1.2447737392365459</w:t>
      </w:r>
    </w:p>
    <w:p w14:paraId="784A384F" w14:textId="77777777" w:rsidR="00B15C1F" w:rsidRPr="00C10C79" w:rsidRDefault="00B15C1F" w:rsidP="00B15C1F">
      <w:pPr>
        <w:spacing w:after="0"/>
        <w:rPr>
          <w:rFonts w:ascii="Consolas" w:hAnsi="Consolas" w:cs="Arial"/>
        </w:rPr>
      </w:pPr>
      <w:r w:rsidRPr="00C10C79">
        <w:rPr>
          <w:rFonts w:ascii="Consolas" w:hAnsi="Consolas" w:cs="Arial"/>
        </w:rPr>
        <w:t>            },</w:t>
      </w:r>
    </w:p>
    <w:p w14:paraId="525F1580" w14:textId="77777777" w:rsidR="00B15C1F" w:rsidRPr="00C10C79" w:rsidRDefault="00B15C1F" w:rsidP="00B15C1F">
      <w:pPr>
        <w:spacing w:after="0"/>
        <w:rPr>
          <w:rFonts w:ascii="Consolas" w:hAnsi="Consolas" w:cs="Arial"/>
        </w:rPr>
      </w:pPr>
      <w:r w:rsidRPr="00C10C79">
        <w:rPr>
          <w:rFonts w:ascii="Consolas" w:hAnsi="Consolas" w:cs="Arial"/>
        </w:rPr>
        <w:t>            {</w:t>
      </w:r>
    </w:p>
    <w:p w14:paraId="24C8B16F" w14:textId="77777777" w:rsidR="00B15C1F" w:rsidRPr="00C10C79" w:rsidRDefault="00B15C1F" w:rsidP="00B15C1F">
      <w:pPr>
        <w:spacing w:after="0"/>
        <w:rPr>
          <w:rFonts w:ascii="Consolas" w:hAnsi="Consolas" w:cs="Arial"/>
        </w:rPr>
      </w:pPr>
      <w:r w:rsidRPr="00C10C79">
        <w:rPr>
          <w:rFonts w:ascii="Consolas" w:hAnsi="Consolas" w:cs="Arial"/>
        </w:rPr>
        <w:t>                "timestamp": 1760313600000,</w:t>
      </w:r>
    </w:p>
    <w:p w14:paraId="424BB24F" w14:textId="77777777" w:rsidR="00B15C1F" w:rsidRPr="00C10C79" w:rsidRDefault="00B15C1F" w:rsidP="00B15C1F">
      <w:pPr>
        <w:spacing w:after="0"/>
        <w:rPr>
          <w:rFonts w:ascii="Consolas" w:hAnsi="Consolas" w:cs="Arial"/>
        </w:rPr>
      </w:pPr>
      <w:r w:rsidRPr="00C10C79">
        <w:rPr>
          <w:rFonts w:ascii="Consolas" w:hAnsi="Consolas" w:cs="Arial"/>
        </w:rPr>
        <w:t>                "value": 1.259738927998645</w:t>
      </w:r>
    </w:p>
    <w:p w14:paraId="6D04695F" w14:textId="77777777" w:rsidR="00B15C1F" w:rsidRPr="00C10C79" w:rsidRDefault="00B15C1F" w:rsidP="00B15C1F">
      <w:pPr>
        <w:spacing w:after="0"/>
        <w:rPr>
          <w:rFonts w:ascii="Consolas" w:hAnsi="Consolas" w:cs="Arial"/>
        </w:rPr>
      </w:pPr>
      <w:r w:rsidRPr="00C10C79">
        <w:rPr>
          <w:rFonts w:ascii="Consolas" w:hAnsi="Consolas" w:cs="Arial"/>
        </w:rPr>
        <w:t>            }</w:t>
      </w:r>
    </w:p>
    <w:p w14:paraId="5D4B5832" w14:textId="77777777" w:rsidR="00B15C1F" w:rsidRPr="00C10C79" w:rsidRDefault="00B15C1F" w:rsidP="00B15C1F">
      <w:pPr>
        <w:spacing w:after="0"/>
        <w:rPr>
          <w:rFonts w:ascii="Consolas" w:hAnsi="Consolas" w:cs="Arial"/>
        </w:rPr>
      </w:pPr>
      <w:r w:rsidRPr="00C10C79">
        <w:rPr>
          <w:rFonts w:ascii="Consolas" w:hAnsi="Consolas" w:cs="Arial"/>
        </w:rPr>
        <w:t>        ]</w:t>
      </w:r>
    </w:p>
    <w:p w14:paraId="2E836B94" w14:textId="77777777" w:rsidR="00B15C1F" w:rsidRPr="00C10C79" w:rsidRDefault="00B15C1F" w:rsidP="00B15C1F">
      <w:pPr>
        <w:spacing w:after="0"/>
        <w:rPr>
          <w:rFonts w:ascii="Consolas" w:hAnsi="Consolas" w:cs="Arial"/>
        </w:rPr>
      </w:pPr>
      <w:r w:rsidRPr="00C10C79">
        <w:rPr>
          <w:rFonts w:ascii="Consolas" w:hAnsi="Consolas" w:cs="Arial"/>
        </w:rPr>
        <w:t>    },</w:t>
      </w:r>
    </w:p>
    <w:p w14:paraId="02C2D872" w14:textId="77777777" w:rsidR="00B15C1F" w:rsidRPr="00C10C79" w:rsidRDefault="00B15C1F" w:rsidP="00B15C1F">
      <w:pPr>
        <w:spacing w:after="0"/>
        <w:rPr>
          <w:rFonts w:ascii="Consolas" w:hAnsi="Consolas" w:cs="Arial"/>
        </w:rPr>
      </w:pPr>
      <w:r w:rsidRPr="00C10C79">
        <w:rPr>
          <w:rFonts w:ascii="Consolas" w:hAnsi="Consolas" w:cs="Arial"/>
        </w:rPr>
        <w:t xml:space="preserve">    {</w:t>
      </w:r>
    </w:p>
    <w:p w14:paraId="07F6526D" w14:textId="77777777" w:rsidR="00B15C1F" w:rsidRPr="00C10C79" w:rsidRDefault="00B15C1F" w:rsidP="00B15C1F">
      <w:pPr>
        <w:spacing w:after="0"/>
        <w:rPr>
          <w:rFonts w:ascii="Consolas" w:hAnsi="Consolas" w:cs="Arial"/>
        </w:rPr>
      </w:pPr>
      <w:r w:rsidRPr="00C10C79">
        <w:rPr>
          <w:rFonts w:ascii="Consolas" w:hAnsi="Consolas" w:cs="Arial"/>
        </w:rPr>
        <w:t>        "BatchId": "Batch_1134",</w:t>
      </w:r>
    </w:p>
    <w:p w14:paraId="0FC4DE3E" w14:textId="77777777" w:rsidR="00B15C1F" w:rsidRPr="00C10C79" w:rsidRDefault="00B15C1F" w:rsidP="00B15C1F">
      <w:pPr>
        <w:spacing w:after="0"/>
        <w:rPr>
          <w:rFonts w:ascii="Consolas" w:hAnsi="Consolas" w:cs="Arial"/>
        </w:rPr>
      </w:pPr>
      <w:r w:rsidRPr="00C10C79">
        <w:rPr>
          <w:rFonts w:ascii="Consolas" w:hAnsi="Consolas" w:cs="Arial"/>
        </w:rPr>
        <w:t>        "ActualWeight": [],</w:t>
      </w:r>
    </w:p>
    <w:p w14:paraId="0E8EB54D" w14:textId="77777777" w:rsidR="00B15C1F" w:rsidRPr="00C10C79" w:rsidRDefault="00B15C1F" w:rsidP="00B15C1F">
      <w:pPr>
        <w:spacing w:after="0"/>
        <w:rPr>
          <w:rFonts w:ascii="Consolas" w:hAnsi="Consolas" w:cs="Arial"/>
        </w:rPr>
      </w:pPr>
      <w:r w:rsidRPr="00C10C79">
        <w:rPr>
          <w:rFonts w:ascii="Consolas" w:hAnsi="Consolas" w:cs="Arial"/>
        </w:rPr>
        <w:t>        "TargetWeight": []</w:t>
      </w:r>
    </w:p>
    <w:p w14:paraId="1F481623" w14:textId="13CE0BD3" w:rsidR="00B15C1F" w:rsidRPr="00C10C79" w:rsidRDefault="00B15C1F" w:rsidP="00B15C1F">
      <w:pPr>
        <w:rPr>
          <w:rFonts w:ascii="Consolas" w:hAnsi="Consolas"/>
        </w:rPr>
      </w:pPr>
      <w:r w:rsidRPr="00C10C79">
        <w:rPr>
          <w:rFonts w:ascii="Consolas" w:hAnsi="Consolas" w:cs="Arial"/>
        </w:rPr>
        <w:t>    }</w:t>
      </w:r>
    </w:p>
    <w:p w14:paraId="1616EF5F" w14:textId="1809FC81" w:rsidR="00FF1930" w:rsidRPr="00FF1930" w:rsidRDefault="00FF1930" w:rsidP="00E660D4">
      <w:pPr>
        <w:pStyle w:val="Heading3"/>
      </w:pPr>
      <w:r w:rsidRPr="00FF1930">
        <w:t>Result</w:t>
      </w:r>
    </w:p>
    <w:tbl>
      <w:tblPr>
        <w:tblW w:w="871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342"/>
        <w:gridCol w:w="6374"/>
      </w:tblGrid>
      <w:tr w:rsidR="00FF1930" w:rsidRPr="00FF1930" w14:paraId="2827E520" w14:textId="77777777">
        <w:trPr>
          <w:trHeight w:val="361"/>
        </w:trPr>
        <w:tc>
          <w:tcPr>
            <w:tcW w:w="12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08E9DC9E" w14:textId="77777777" w:rsidR="00FF1930" w:rsidRPr="00FF1930" w:rsidRDefault="00FF1930" w:rsidP="00FF1930">
            <w:pPr>
              <w:rPr>
                <w:rFonts w:cs="Arial"/>
                <w:b/>
                <w:bCs/>
                <w:lang w:val="en-IN"/>
              </w:rPr>
            </w:pPr>
            <w:r w:rsidRPr="00FF1930">
              <w:rPr>
                <w:rFonts w:cs="Arial"/>
                <w:b/>
                <w:bCs/>
                <w:lang w:val="en-IN"/>
              </w:rPr>
              <w:t>HTTP Code</w:t>
            </w:r>
          </w:p>
        </w:tc>
        <w:tc>
          <w:tcPr>
            <w:tcW w:w="344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0EC1495B" w14:textId="77777777" w:rsidR="00FF1930" w:rsidRPr="00FF1930" w:rsidRDefault="00FF1930" w:rsidP="00FF1930">
            <w:pPr>
              <w:rPr>
                <w:rFonts w:cs="Arial"/>
                <w:b/>
                <w:bCs/>
                <w:lang w:val="it-IT"/>
              </w:rPr>
            </w:pPr>
            <w:r w:rsidRPr="00FF1930">
              <w:rPr>
                <w:rFonts w:cs="Arial"/>
                <w:b/>
                <w:bCs/>
                <w:lang w:val="en-IN"/>
              </w:rPr>
              <w:t>Result Description</w:t>
            </w:r>
          </w:p>
        </w:tc>
      </w:tr>
      <w:tr w:rsidR="00FF1930" w:rsidRPr="00FF1930" w14:paraId="468AA73B" w14:textId="77777777">
        <w:trPr>
          <w:trHeight w:val="335"/>
        </w:trPr>
        <w:tc>
          <w:tcPr>
            <w:tcW w:w="126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8DD7E4" w14:textId="77777777" w:rsidR="00FF1930" w:rsidRPr="00FF1930" w:rsidRDefault="00FF1930" w:rsidP="00FF1930">
            <w:pPr>
              <w:rPr>
                <w:rFonts w:cs="Arial"/>
                <w:lang w:val="en-IN"/>
              </w:rPr>
            </w:pPr>
            <w:r w:rsidRPr="00FF1930">
              <w:rPr>
                <w:rFonts w:cs="Arial"/>
                <w:lang w:val="en-IN"/>
              </w:rPr>
              <w:t>200</w:t>
            </w:r>
          </w:p>
        </w:tc>
        <w:tc>
          <w:tcPr>
            <w:tcW w:w="344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A00271" w14:textId="77777777" w:rsidR="00FF1930" w:rsidRPr="00FF1930" w:rsidRDefault="00FF1930" w:rsidP="00FF1930">
            <w:pPr>
              <w:rPr>
                <w:rFonts w:cs="Arial"/>
                <w:lang w:val="it-IT"/>
              </w:rPr>
            </w:pPr>
            <w:r w:rsidRPr="00FF1930">
              <w:rPr>
                <w:rFonts w:cs="Arial"/>
                <w:lang w:val="en-IN"/>
              </w:rPr>
              <w:t>Operation executed successfully</w:t>
            </w:r>
          </w:p>
        </w:tc>
      </w:tr>
    </w:tbl>
    <w:p w14:paraId="503E57C7" w14:textId="77777777" w:rsidR="00FF1930" w:rsidRPr="00FF1930" w:rsidRDefault="00FF1930" w:rsidP="00E660D4">
      <w:pPr>
        <w:pStyle w:val="Heading3"/>
      </w:pPr>
      <w:r w:rsidRPr="00FF1930">
        <w:t>Error Management</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45"/>
        <w:gridCol w:w="4779"/>
        <w:gridCol w:w="4666"/>
      </w:tblGrid>
      <w:tr w:rsidR="00FF1930" w:rsidRPr="00FF1930" w14:paraId="686B6AB5" w14:textId="77777777">
        <w:trPr>
          <w:trHeight w:val="248"/>
        </w:trPr>
        <w:tc>
          <w:tcPr>
            <w:tcW w:w="1345" w:type="dxa"/>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02BA42DD" w14:textId="77777777" w:rsidR="00FF1930" w:rsidRPr="00FF1930" w:rsidRDefault="00FF1930" w:rsidP="00FF1930">
            <w:pPr>
              <w:rPr>
                <w:rFonts w:cs="Arial"/>
                <w:b/>
                <w:bCs/>
                <w:lang w:val="en-IN"/>
              </w:rPr>
            </w:pPr>
            <w:r w:rsidRPr="00FF1930">
              <w:rPr>
                <w:rFonts w:cs="Arial"/>
                <w:b/>
                <w:bCs/>
                <w:lang w:val="en-IN"/>
              </w:rPr>
              <w:t>HTTP Code</w:t>
            </w:r>
          </w:p>
        </w:tc>
        <w:tc>
          <w:tcPr>
            <w:tcW w:w="4779" w:type="dxa"/>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3EA3DC65" w14:textId="77777777" w:rsidR="00FF1930" w:rsidRPr="00FF1930" w:rsidRDefault="00FF1930" w:rsidP="00FF1930">
            <w:pPr>
              <w:rPr>
                <w:rFonts w:cs="Arial"/>
                <w:b/>
                <w:bCs/>
                <w:lang w:val="it-IT"/>
              </w:rPr>
            </w:pPr>
            <w:r w:rsidRPr="00FF1930">
              <w:rPr>
                <w:rFonts w:cs="Arial"/>
                <w:b/>
                <w:bCs/>
                <w:lang w:val="en-IN"/>
              </w:rPr>
              <w:t>Error Response</w:t>
            </w:r>
          </w:p>
        </w:tc>
        <w:tc>
          <w:tcPr>
            <w:tcW w:w="4666" w:type="dxa"/>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2F4AECCE" w14:textId="77777777" w:rsidR="00FF1930" w:rsidRPr="00FF1930" w:rsidRDefault="00FF1930" w:rsidP="00FF1930">
            <w:pPr>
              <w:rPr>
                <w:rFonts w:cs="Arial"/>
                <w:b/>
                <w:bCs/>
                <w:lang w:val="it-IT"/>
              </w:rPr>
            </w:pPr>
            <w:r w:rsidRPr="00FF1930">
              <w:rPr>
                <w:rFonts w:cs="Arial"/>
                <w:b/>
                <w:bCs/>
                <w:lang w:val="en-IN"/>
              </w:rPr>
              <w:t>Error Description</w:t>
            </w:r>
          </w:p>
        </w:tc>
      </w:tr>
      <w:tr w:rsidR="00FF1930" w:rsidRPr="00FF1930" w14:paraId="4E9046DC" w14:textId="77777777">
        <w:trPr>
          <w:trHeight w:val="213"/>
        </w:trPr>
        <w:tc>
          <w:tcPr>
            <w:tcW w:w="13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E993B7" w14:textId="77777777" w:rsidR="00FF1930" w:rsidRPr="00FF1930" w:rsidRDefault="00FF1930" w:rsidP="00FF1930">
            <w:pPr>
              <w:rPr>
                <w:rFonts w:cs="Arial"/>
                <w:lang w:val="en-IN"/>
              </w:rPr>
            </w:pPr>
            <w:r w:rsidRPr="00FF1930">
              <w:rPr>
                <w:rFonts w:cs="Arial"/>
                <w:lang w:val="en-IN"/>
              </w:rPr>
              <w:t>500</w:t>
            </w:r>
          </w:p>
        </w:tc>
        <w:tc>
          <w:tcPr>
            <w:tcW w:w="47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AD4DE3F" w14:textId="77777777" w:rsidR="00FF1930" w:rsidRPr="00C10C79" w:rsidRDefault="00FF1930" w:rsidP="00FF1930">
            <w:pPr>
              <w:rPr>
                <w:rFonts w:ascii="Consolas" w:hAnsi="Consolas" w:cs="Arial"/>
              </w:rPr>
            </w:pPr>
            <w:r w:rsidRPr="00C10C79">
              <w:rPr>
                <w:rFonts w:ascii="Consolas" w:hAnsi="Consolas" w:cs="Arial"/>
              </w:rPr>
              <w:t>{"error": "Bad request. Missing or invalid data."}</w:t>
            </w:r>
          </w:p>
        </w:tc>
        <w:tc>
          <w:tcPr>
            <w:tcW w:w="466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35F0002" w14:textId="77777777" w:rsidR="00FF1930" w:rsidRPr="00FF1930" w:rsidRDefault="00FF1930" w:rsidP="00FF1930">
            <w:pPr>
              <w:rPr>
                <w:rFonts w:cs="Arial"/>
                <w:lang w:val="en-IN"/>
              </w:rPr>
            </w:pPr>
            <w:r w:rsidRPr="00FF1930">
              <w:rPr>
                <w:rFonts w:cs="Arial"/>
                <w:lang w:val="en-IN"/>
              </w:rPr>
              <w:t>Generic Error</w:t>
            </w:r>
          </w:p>
        </w:tc>
      </w:tr>
      <w:tr w:rsidR="00FF1930" w:rsidRPr="00FF1930" w14:paraId="1EF2BA1E" w14:textId="77777777">
        <w:trPr>
          <w:trHeight w:val="287"/>
        </w:trPr>
        <w:tc>
          <w:tcPr>
            <w:tcW w:w="13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FB429D" w14:textId="77777777" w:rsidR="00FF1930" w:rsidRPr="00FF1930" w:rsidRDefault="00FF1930" w:rsidP="00FF1930">
            <w:pPr>
              <w:rPr>
                <w:rFonts w:cs="Arial"/>
                <w:lang w:val="en-IN"/>
              </w:rPr>
            </w:pPr>
            <w:r w:rsidRPr="00FF1930">
              <w:rPr>
                <w:rFonts w:cs="Arial"/>
                <w:lang w:val="en-IN"/>
              </w:rPr>
              <w:t>401</w:t>
            </w:r>
          </w:p>
        </w:tc>
        <w:tc>
          <w:tcPr>
            <w:tcW w:w="47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5372899" w14:textId="77777777" w:rsidR="00FF1930" w:rsidRPr="00C10C79" w:rsidRDefault="00FF1930" w:rsidP="00FF1930">
            <w:pPr>
              <w:rPr>
                <w:rFonts w:ascii="Consolas" w:hAnsi="Consolas" w:cs="Arial"/>
              </w:rPr>
            </w:pPr>
            <w:r w:rsidRPr="00C10C79">
              <w:rPr>
                <w:rFonts w:ascii="Consolas" w:hAnsi="Consolas" w:cs="Arial"/>
              </w:rPr>
              <w:t>{"error": "Unauthorized. Access token is missing or invalid."}</w:t>
            </w:r>
          </w:p>
        </w:tc>
        <w:tc>
          <w:tcPr>
            <w:tcW w:w="466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01D4BD4" w14:textId="1D64E2D9" w:rsidR="00FF1930" w:rsidRPr="00FF1930" w:rsidRDefault="00FF1930" w:rsidP="00FF1930">
            <w:pPr>
              <w:rPr>
                <w:rFonts w:cs="Arial"/>
                <w:lang w:val="en-IN"/>
              </w:rPr>
            </w:pPr>
            <w:r w:rsidRPr="00FF1930">
              <w:rPr>
                <w:rFonts w:cs="Arial"/>
                <w:lang w:val="en-IN"/>
              </w:rPr>
              <w:t xml:space="preserve">Unauthorized / </w:t>
            </w:r>
            <w:r w:rsidR="00D425CC">
              <w:rPr>
                <w:rFonts w:cs="Arial"/>
                <w:lang w:val="en-IN"/>
              </w:rPr>
              <w:t>Header Token</w:t>
            </w:r>
            <w:r w:rsidRPr="00FF1930">
              <w:rPr>
                <w:rFonts w:cs="Arial"/>
                <w:lang w:val="en-IN"/>
              </w:rPr>
              <w:t xml:space="preserve"> could be missing or expired </w:t>
            </w:r>
          </w:p>
        </w:tc>
      </w:tr>
      <w:tr w:rsidR="00FF1930" w:rsidRPr="00FF1930" w14:paraId="730D407A" w14:textId="77777777">
        <w:trPr>
          <w:trHeight w:val="230"/>
        </w:trPr>
        <w:tc>
          <w:tcPr>
            <w:tcW w:w="13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DAC9EB" w14:textId="77777777" w:rsidR="00FF1930" w:rsidRPr="00FF1930" w:rsidRDefault="00FF1930" w:rsidP="00FF1930">
            <w:pPr>
              <w:rPr>
                <w:rFonts w:cs="Arial"/>
                <w:lang w:val="en-IN"/>
              </w:rPr>
            </w:pPr>
            <w:r w:rsidRPr="00FF1930">
              <w:rPr>
                <w:rFonts w:cs="Arial"/>
                <w:lang w:val="en-IN"/>
              </w:rPr>
              <w:t>400</w:t>
            </w:r>
          </w:p>
        </w:tc>
        <w:tc>
          <w:tcPr>
            <w:tcW w:w="477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4811EFA" w14:textId="77777777" w:rsidR="00FF1930" w:rsidRPr="00C10C79" w:rsidRDefault="00FF1930" w:rsidP="00FF1930">
            <w:pPr>
              <w:rPr>
                <w:rFonts w:ascii="Consolas" w:hAnsi="Consolas" w:cs="Arial"/>
              </w:rPr>
            </w:pPr>
            <w:r w:rsidRPr="00C10C79">
              <w:rPr>
                <w:rFonts w:ascii="Consolas" w:hAnsi="Consolas" w:cs="Arial"/>
              </w:rPr>
              <w:t>{"error": "Internal Server Error."}</w:t>
            </w:r>
          </w:p>
        </w:tc>
        <w:tc>
          <w:tcPr>
            <w:tcW w:w="466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88E3829" w14:textId="77777777" w:rsidR="00FF1930" w:rsidRPr="00FF1930" w:rsidRDefault="00FF1930" w:rsidP="00FF1930">
            <w:pPr>
              <w:rPr>
                <w:rFonts w:cs="Arial"/>
                <w:lang w:val="en-IN"/>
              </w:rPr>
            </w:pPr>
            <w:r w:rsidRPr="00FF1930">
              <w:rPr>
                <w:rFonts w:cs="Arial"/>
                <w:lang w:val="en-IN"/>
              </w:rPr>
              <w:t>Bad request</w:t>
            </w:r>
          </w:p>
        </w:tc>
      </w:tr>
    </w:tbl>
    <w:p w14:paraId="5CC35653" w14:textId="77777777" w:rsidR="00E660D4" w:rsidRDefault="00E660D4" w:rsidP="00761437">
      <w:pPr>
        <w:pStyle w:val="Heading1"/>
        <w:rPr>
          <w:rFonts w:eastAsia="Aptos Display"/>
          <w:lang w:val="en-US"/>
        </w:rPr>
        <w:sectPr w:rsidR="00E660D4" w:rsidSect="00DB1437">
          <w:pgSz w:w="12242" w:h="19278" w:code="5"/>
          <w:pgMar w:top="720" w:right="720" w:bottom="720" w:left="720" w:header="720" w:footer="720" w:gutter="0"/>
          <w:cols w:space="1440"/>
          <w:docGrid w:linePitch="360"/>
        </w:sectPr>
      </w:pPr>
      <w:bookmarkStart w:id="30" w:name="_Toc216884599"/>
    </w:p>
    <w:p w14:paraId="66667C8F" w14:textId="19E46663" w:rsidR="00890A5D" w:rsidRPr="00F43C95" w:rsidRDefault="56D3D5EA" w:rsidP="00761437">
      <w:pPr>
        <w:pStyle w:val="Heading2"/>
      </w:pPr>
      <w:bookmarkStart w:id="31" w:name="_Toc216884600"/>
      <w:bookmarkEnd w:id="30"/>
      <w:r w:rsidRPr="00F43C95">
        <w:lastRenderedPageBreak/>
        <w:t>GET- GetProducts</w:t>
      </w:r>
      <w:bookmarkEnd w:id="31"/>
    </w:p>
    <w:p w14:paraId="17908640" w14:textId="4B7AEA0C" w:rsidR="00890A5D" w:rsidRPr="00890A5D" w:rsidRDefault="56D3D5EA" w:rsidP="00761437">
      <w:pPr>
        <w:spacing w:before="120" w:line="257" w:lineRule="auto"/>
        <w:rPr>
          <w:rFonts w:eastAsia="Graphik" w:cs="Graphik"/>
          <w:szCs w:val="20"/>
        </w:rPr>
      </w:pPr>
      <w:r w:rsidRPr="23AA880A">
        <w:rPr>
          <w:rFonts w:eastAsia="Graphik" w:cs="Graphik"/>
          <w:szCs w:val="20"/>
        </w:rPr>
        <w:t>This API is used to get all product details.</w:t>
      </w:r>
      <w:r w:rsidR="00364946">
        <w:rPr>
          <w:rFonts w:eastAsia="Graphik" w:cs="Graphik"/>
          <w:szCs w:val="20"/>
        </w:rPr>
        <w:t xml:space="preserve"> </w:t>
      </w:r>
      <w:r w:rsidRPr="23AA880A">
        <w:rPr>
          <w:rFonts w:eastAsia="Graphik" w:cs="Graphik"/>
          <w:szCs w:val="20"/>
        </w:rPr>
        <w:t xml:space="preserve">To fetch the response from the APIs, the following entities must exist. </w:t>
      </w:r>
    </w:p>
    <w:p w14:paraId="62587611" w14:textId="2C7F7E27" w:rsidR="00890A5D" w:rsidRPr="00890A5D" w:rsidRDefault="56D3D5EA" w:rsidP="00761437">
      <w:pPr>
        <w:pStyle w:val="ListParagraph"/>
        <w:spacing w:before="0" w:after="0" w:line="257" w:lineRule="auto"/>
        <w:ind w:right="0"/>
        <w:rPr>
          <w:rFonts w:eastAsia="Graphik" w:cs="Graphik"/>
          <w:szCs w:val="20"/>
        </w:rPr>
      </w:pPr>
      <w:r w:rsidRPr="23AA880A">
        <w:rPr>
          <w:rFonts w:eastAsia="Graphik" w:cs="Graphik"/>
          <w:szCs w:val="20"/>
        </w:rPr>
        <w:t xml:space="preserve">Authorization token </w:t>
      </w:r>
    </w:p>
    <w:p w14:paraId="20C59CCA" w14:textId="4DA52B42" w:rsidR="00890A5D" w:rsidRPr="00890A5D" w:rsidRDefault="56D3D5EA" w:rsidP="00761437">
      <w:pPr>
        <w:pStyle w:val="ListParagraph"/>
        <w:spacing w:before="0" w:after="0" w:line="257" w:lineRule="auto"/>
        <w:ind w:right="0"/>
        <w:rPr>
          <w:rFonts w:eastAsia="Graphik" w:cs="Graphik"/>
          <w:szCs w:val="20"/>
        </w:rPr>
      </w:pPr>
      <w:r w:rsidRPr="23AA880A">
        <w:rPr>
          <w:rFonts w:eastAsia="Graphik" w:cs="Graphik"/>
          <w:szCs w:val="20"/>
        </w:rPr>
        <w:t>Content-Type</w:t>
      </w:r>
    </w:p>
    <w:p w14:paraId="7CCA3B89" w14:textId="0276DA48" w:rsidR="00890A5D" w:rsidRPr="00890A5D" w:rsidRDefault="56D3D5EA" w:rsidP="00364946">
      <w:pPr>
        <w:pStyle w:val="Heading3"/>
      </w:pPr>
      <w:r w:rsidRPr="23AA880A">
        <w:t>API Specifications</w:t>
      </w:r>
    </w:p>
    <w:tbl>
      <w:tblPr>
        <w:tblW w:w="0" w:type="auto"/>
        <w:tblLook w:val="04A0" w:firstRow="1" w:lastRow="0" w:firstColumn="1" w:lastColumn="0" w:noHBand="0" w:noVBand="1"/>
      </w:tblPr>
      <w:tblGrid>
        <w:gridCol w:w="2308"/>
        <w:gridCol w:w="8472"/>
      </w:tblGrid>
      <w:tr w:rsidR="23AA880A" w14:paraId="1C9AC7B5" w14:textId="77777777" w:rsidTr="00364946">
        <w:trPr>
          <w:trHeight w:val="165"/>
        </w:trPr>
        <w:tc>
          <w:tcPr>
            <w:tcW w:w="2308"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3C4BBD59" w14:textId="04132D86" w:rsidR="23AA880A" w:rsidRDefault="23AA880A" w:rsidP="00761437">
            <w:pPr>
              <w:spacing w:line="257" w:lineRule="auto"/>
              <w:rPr>
                <w:rFonts w:eastAsia="Graphik" w:cs="Graphik"/>
                <w:color w:val="000000" w:themeColor="text1"/>
                <w:szCs w:val="20"/>
              </w:rPr>
            </w:pPr>
            <w:r w:rsidRPr="23AA880A">
              <w:rPr>
                <w:rFonts w:eastAsia="Graphik" w:cs="Graphik"/>
                <w:color w:val="000000" w:themeColor="text1"/>
                <w:szCs w:val="20"/>
              </w:rPr>
              <w:t>PROTOCOL</w:t>
            </w:r>
          </w:p>
        </w:tc>
        <w:tc>
          <w:tcPr>
            <w:tcW w:w="8472" w:type="dxa"/>
            <w:tcBorders>
              <w:top w:val="single" w:sz="8" w:space="0" w:color="auto"/>
              <w:left w:val="single" w:sz="8" w:space="0" w:color="auto"/>
              <w:bottom w:val="single" w:sz="8" w:space="0" w:color="auto"/>
              <w:right w:val="single" w:sz="8" w:space="0" w:color="auto"/>
            </w:tcBorders>
            <w:tcMar>
              <w:left w:w="108" w:type="dxa"/>
              <w:right w:w="108" w:type="dxa"/>
            </w:tcMar>
          </w:tcPr>
          <w:p w14:paraId="08D2EDC0" w14:textId="34D32F0F" w:rsidR="23AA880A" w:rsidRDefault="23AA880A" w:rsidP="00761437">
            <w:pPr>
              <w:spacing w:line="257" w:lineRule="auto"/>
              <w:rPr>
                <w:rFonts w:eastAsia="Graphik" w:cs="Graphik"/>
                <w:szCs w:val="20"/>
              </w:rPr>
            </w:pPr>
            <w:r w:rsidRPr="23AA880A">
              <w:rPr>
                <w:rFonts w:eastAsia="Graphik" w:cs="Graphik"/>
                <w:szCs w:val="20"/>
              </w:rPr>
              <w:t>HTTPS</w:t>
            </w:r>
          </w:p>
        </w:tc>
      </w:tr>
      <w:tr w:rsidR="23AA880A" w14:paraId="4D9559B6" w14:textId="77777777" w:rsidTr="00364946">
        <w:trPr>
          <w:trHeight w:val="165"/>
        </w:trPr>
        <w:tc>
          <w:tcPr>
            <w:tcW w:w="2308"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2CBD8AE4" w14:textId="2AC3DDC4" w:rsidR="23AA880A" w:rsidRDefault="23AA880A" w:rsidP="00761437">
            <w:pPr>
              <w:spacing w:line="257" w:lineRule="auto"/>
              <w:rPr>
                <w:rFonts w:eastAsia="Graphik" w:cs="Graphik"/>
                <w:color w:val="000000" w:themeColor="text1"/>
                <w:szCs w:val="20"/>
              </w:rPr>
            </w:pPr>
            <w:r w:rsidRPr="23AA880A">
              <w:rPr>
                <w:rFonts w:eastAsia="Graphik" w:cs="Graphik"/>
                <w:color w:val="000000" w:themeColor="text1"/>
                <w:szCs w:val="20"/>
              </w:rPr>
              <w:t xml:space="preserve">PATH AOT </w:t>
            </w:r>
            <w:r w:rsidR="00515F80">
              <w:rPr>
                <w:rFonts w:eastAsia="Graphik" w:cs="Graphik"/>
                <w:color w:val="000000" w:themeColor="text1"/>
                <w:szCs w:val="20"/>
              </w:rPr>
              <w:t>(Public Exposure)</w:t>
            </w:r>
          </w:p>
        </w:tc>
        <w:tc>
          <w:tcPr>
            <w:tcW w:w="8472" w:type="dxa"/>
            <w:tcBorders>
              <w:top w:val="single" w:sz="8" w:space="0" w:color="auto"/>
              <w:left w:val="single" w:sz="8" w:space="0" w:color="auto"/>
              <w:bottom w:val="single" w:sz="8" w:space="0" w:color="auto"/>
              <w:right w:val="single" w:sz="8" w:space="0" w:color="auto"/>
            </w:tcBorders>
            <w:tcMar>
              <w:left w:w="108" w:type="dxa"/>
              <w:right w:w="108" w:type="dxa"/>
            </w:tcMar>
          </w:tcPr>
          <w:p w14:paraId="44A9814D" w14:textId="03822CC1" w:rsidR="23AA880A" w:rsidRDefault="23AA880A" w:rsidP="00761437">
            <w:pPr>
              <w:spacing w:line="257" w:lineRule="auto"/>
              <w:rPr>
                <w:rStyle w:val="Hyperlink"/>
                <w:rFonts w:eastAsia="Graphik" w:cs="Graphik"/>
                <w:szCs w:val="20"/>
              </w:rPr>
            </w:pPr>
            <w:hyperlink r:id="rId29">
              <w:r w:rsidRPr="23AA880A">
                <w:rPr>
                  <w:rStyle w:val="Hyperlink"/>
                  <w:rFonts w:eastAsia="Graphik" w:cs="Graphik"/>
                  <w:szCs w:val="20"/>
                </w:rPr>
                <w:t>https://apim-aot-azure-dev.azure-api.net/api/productionmanager/products</w:t>
              </w:r>
            </w:hyperlink>
          </w:p>
        </w:tc>
      </w:tr>
      <w:tr w:rsidR="23AA880A" w14:paraId="188B8B93" w14:textId="77777777" w:rsidTr="00364946">
        <w:trPr>
          <w:trHeight w:val="135"/>
        </w:trPr>
        <w:tc>
          <w:tcPr>
            <w:tcW w:w="2308"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1E8FC434" w14:textId="6FFCC708" w:rsidR="23AA880A" w:rsidRDefault="23AA880A" w:rsidP="00761437">
            <w:pPr>
              <w:spacing w:line="257" w:lineRule="auto"/>
              <w:rPr>
                <w:rFonts w:eastAsia="Graphik" w:cs="Graphik"/>
                <w:color w:val="000000" w:themeColor="text1"/>
                <w:szCs w:val="20"/>
              </w:rPr>
            </w:pPr>
            <w:r w:rsidRPr="23AA880A">
              <w:rPr>
                <w:rFonts w:eastAsia="Graphik" w:cs="Graphik"/>
                <w:color w:val="000000" w:themeColor="text1"/>
                <w:szCs w:val="20"/>
              </w:rPr>
              <w:t>METHOD</w:t>
            </w:r>
          </w:p>
        </w:tc>
        <w:tc>
          <w:tcPr>
            <w:tcW w:w="8472" w:type="dxa"/>
            <w:tcBorders>
              <w:top w:val="single" w:sz="8" w:space="0" w:color="auto"/>
              <w:left w:val="single" w:sz="8" w:space="0" w:color="auto"/>
              <w:bottom w:val="single" w:sz="8" w:space="0" w:color="auto"/>
              <w:right w:val="single" w:sz="8" w:space="0" w:color="auto"/>
            </w:tcBorders>
            <w:tcMar>
              <w:left w:w="108" w:type="dxa"/>
              <w:right w:w="108" w:type="dxa"/>
            </w:tcMar>
          </w:tcPr>
          <w:p w14:paraId="7B4519A8" w14:textId="24C1149D" w:rsidR="23AA880A" w:rsidRDefault="23AA880A" w:rsidP="00761437">
            <w:pPr>
              <w:spacing w:line="257" w:lineRule="auto"/>
              <w:rPr>
                <w:rFonts w:eastAsia="Graphik" w:cs="Graphik"/>
                <w:szCs w:val="20"/>
              </w:rPr>
            </w:pPr>
            <w:r w:rsidRPr="23AA880A">
              <w:rPr>
                <w:rFonts w:eastAsia="Graphik" w:cs="Graphik"/>
                <w:szCs w:val="20"/>
              </w:rPr>
              <w:t>GET</w:t>
            </w:r>
          </w:p>
        </w:tc>
      </w:tr>
      <w:tr w:rsidR="23AA880A" w14:paraId="71F8F149" w14:textId="77777777" w:rsidTr="00364946">
        <w:trPr>
          <w:trHeight w:val="240"/>
        </w:trPr>
        <w:tc>
          <w:tcPr>
            <w:tcW w:w="2308"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4CBE4245" w14:textId="46F0AF18" w:rsidR="23AA880A" w:rsidRDefault="23AA880A" w:rsidP="00761437">
            <w:pPr>
              <w:spacing w:line="257" w:lineRule="auto"/>
              <w:rPr>
                <w:rFonts w:eastAsia="Graphik" w:cs="Graphik"/>
                <w:color w:val="000000" w:themeColor="text1"/>
                <w:szCs w:val="20"/>
              </w:rPr>
            </w:pPr>
            <w:r w:rsidRPr="23AA880A">
              <w:rPr>
                <w:rFonts w:eastAsia="Graphik" w:cs="Graphik"/>
                <w:color w:val="000000" w:themeColor="text1"/>
                <w:szCs w:val="20"/>
              </w:rPr>
              <w:t>CONTENT TYPE</w:t>
            </w:r>
          </w:p>
        </w:tc>
        <w:tc>
          <w:tcPr>
            <w:tcW w:w="8472" w:type="dxa"/>
            <w:tcBorders>
              <w:top w:val="single" w:sz="8" w:space="0" w:color="auto"/>
              <w:left w:val="single" w:sz="8" w:space="0" w:color="auto"/>
              <w:bottom w:val="single" w:sz="8" w:space="0" w:color="auto"/>
              <w:right w:val="single" w:sz="8" w:space="0" w:color="auto"/>
            </w:tcBorders>
            <w:tcMar>
              <w:left w:w="108" w:type="dxa"/>
              <w:right w:w="108" w:type="dxa"/>
            </w:tcMar>
          </w:tcPr>
          <w:p w14:paraId="1385CE55" w14:textId="73666278" w:rsidR="23AA880A" w:rsidRDefault="23AA880A" w:rsidP="00761437">
            <w:pPr>
              <w:spacing w:line="257" w:lineRule="auto"/>
              <w:rPr>
                <w:rFonts w:eastAsia="Graphik" w:cs="Graphik"/>
                <w:szCs w:val="20"/>
              </w:rPr>
            </w:pPr>
            <w:r w:rsidRPr="23AA880A">
              <w:rPr>
                <w:rFonts w:eastAsia="Graphik" w:cs="Graphik"/>
                <w:szCs w:val="20"/>
              </w:rPr>
              <w:t>application / json</w:t>
            </w:r>
          </w:p>
        </w:tc>
      </w:tr>
    </w:tbl>
    <w:p w14:paraId="09DAA6F3" w14:textId="0CD7F3BB" w:rsidR="00890A5D" w:rsidRPr="00364946" w:rsidRDefault="56D3D5EA" w:rsidP="00364946">
      <w:pPr>
        <w:pStyle w:val="Heading3"/>
      </w:pPr>
      <w:r w:rsidRPr="00364946">
        <w:t>Input Header Parameters</w:t>
      </w:r>
    </w:p>
    <w:tbl>
      <w:tblPr>
        <w:tblW w:w="0" w:type="auto"/>
        <w:tblLook w:val="04A0" w:firstRow="1" w:lastRow="0" w:firstColumn="1" w:lastColumn="0" w:noHBand="0" w:noVBand="1"/>
      </w:tblPr>
      <w:tblGrid>
        <w:gridCol w:w="1904"/>
        <w:gridCol w:w="6536"/>
        <w:gridCol w:w="923"/>
        <w:gridCol w:w="1417"/>
      </w:tblGrid>
      <w:tr w:rsidR="23AA880A" w14:paraId="12F18500" w14:textId="77777777" w:rsidTr="23AA880A">
        <w:trPr>
          <w:trHeight w:val="255"/>
        </w:trPr>
        <w:tc>
          <w:tcPr>
            <w:tcW w:w="190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2AF3FF9A" w14:textId="1E2E5ED9" w:rsidR="23AA880A" w:rsidRDefault="23AA880A" w:rsidP="00761437">
            <w:pPr>
              <w:spacing w:after="0"/>
              <w:rPr>
                <w:rFonts w:eastAsia="Graphik" w:cs="Graphik"/>
                <w:color w:val="000000" w:themeColor="text1"/>
                <w:szCs w:val="20"/>
              </w:rPr>
            </w:pPr>
            <w:r w:rsidRPr="23AA880A">
              <w:rPr>
                <w:rFonts w:eastAsia="Graphik" w:cs="Graphik"/>
                <w:color w:val="000000" w:themeColor="text1"/>
                <w:szCs w:val="20"/>
              </w:rPr>
              <w:t>Parameter</w:t>
            </w:r>
          </w:p>
        </w:tc>
        <w:tc>
          <w:tcPr>
            <w:tcW w:w="6552"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1200C741" w14:textId="581320C5" w:rsidR="23AA880A" w:rsidRDefault="23AA880A" w:rsidP="00761437">
            <w:pPr>
              <w:spacing w:after="0"/>
              <w:rPr>
                <w:rFonts w:eastAsia="Graphik" w:cs="Graphik"/>
                <w:color w:val="000000" w:themeColor="text1"/>
                <w:szCs w:val="20"/>
              </w:rPr>
            </w:pPr>
            <w:r w:rsidRPr="23AA880A">
              <w:rPr>
                <w:rFonts w:eastAsia="Graphik" w:cs="Graphik"/>
                <w:color w:val="000000" w:themeColor="text1"/>
                <w:szCs w:val="20"/>
              </w:rPr>
              <w:t>Description</w:t>
            </w:r>
          </w:p>
        </w:tc>
        <w:tc>
          <w:tcPr>
            <w:tcW w:w="924"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77BF3E44" w14:textId="3D07FD42" w:rsidR="23AA880A" w:rsidRDefault="23AA880A" w:rsidP="00761437">
            <w:pPr>
              <w:spacing w:after="0"/>
              <w:rPr>
                <w:rFonts w:eastAsia="Graphik" w:cs="Graphik"/>
                <w:color w:val="000000" w:themeColor="text1"/>
                <w:szCs w:val="20"/>
              </w:rPr>
            </w:pPr>
            <w:r w:rsidRPr="23AA880A">
              <w:rPr>
                <w:rFonts w:eastAsia="Graphik" w:cs="Graphik"/>
                <w:color w:val="000000" w:themeColor="text1"/>
                <w:szCs w:val="20"/>
              </w:rPr>
              <w:t>M/O</w:t>
            </w:r>
          </w:p>
        </w:tc>
        <w:tc>
          <w:tcPr>
            <w:tcW w:w="141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73933973" w14:textId="57D0A5B8" w:rsidR="23AA880A" w:rsidRDefault="23AA880A" w:rsidP="00761437">
            <w:pPr>
              <w:spacing w:after="0"/>
              <w:rPr>
                <w:rFonts w:eastAsia="Graphik" w:cs="Graphik"/>
                <w:color w:val="000000" w:themeColor="text1"/>
                <w:szCs w:val="20"/>
              </w:rPr>
            </w:pPr>
            <w:r w:rsidRPr="23AA880A">
              <w:rPr>
                <w:rFonts w:eastAsia="Graphik" w:cs="Graphik"/>
                <w:color w:val="000000" w:themeColor="text1"/>
                <w:szCs w:val="20"/>
              </w:rPr>
              <w:t>Type</w:t>
            </w:r>
          </w:p>
        </w:tc>
      </w:tr>
      <w:tr w:rsidR="23AA880A" w14:paraId="3793C453" w14:textId="77777777" w:rsidTr="23AA880A">
        <w:trPr>
          <w:trHeight w:val="255"/>
        </w:trPr>
        <w:tc>
          <w:tcPr>
            <w:tcW w:w="19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2A41A3" w14:textId="5C8955A3" w:rsidR="23AA880A" w:rsidRDefault="23AA880A" w:rsidP="00761437">
            <w:pPr>
              <w:spacing w:after="0"/>
              <w:rPr>
                <w:rFonts w:eastAsia="Graphik" w:cs="Graphik"/>
                <w:szCs w:val="20"/>
              </w:rPr>
            </w:pPr>
            <w:r w:rsidRPr="23AA880A">
              <w:rPr>
                <w:rFonts w:eastAsia="Graphik" w:cs="Graphik"/>
                <w:szCs w:val="20"/>
              </w:rPr>
              <w:t>Authorization</w:t>
            </w:r>
          </w:p>
        </w:tc>
        <w:tc>
          <w:tcPr>
            <w:tcW w:w="65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A6B9C5" w14:textId="621D7958" w:rsidR="23AA880A" w:rsidRDefault="23AA880A" w:rsidP="00761437">
            <w:pPr>
              <w:spacing w:after="0"/>
              <w:rPr>
                <w:rFonts w:eastAsia="Graphik" w:cs="Graphik"/>
                <w:szCs w:val="20"/>
                <w:lang w:val="en-IN"/>
              </w:rPr>
            </w:pPr>
            <w:r w:rsidRPr="23AA880A">
              <w:rPr>
                <w:rFonts w:eastAsia="Graphik" w:cs="Graphik"/>
                <w:szCs w:val="20"/>
              </w:rPr>
              <w:t xml:space="preserve">Token acquired from Azure AD based on the user credentials for further API calls. </w:t>
            </w:r>
            <w:r w:rsidRPr="23AA880A">
              <w:rPr>
                <w:rFonts w:eastAsia="Graphik" w:cs="Graphik"/>
                <w:szCs w:val="20"/>
                <w:lang w:val="en-IN"/>
              </w:rPr>
              <w:t xml:space="preserve">. e.g., </w:t>
            </w:r>
            <w:r w:rsidRPr="00C10C79">
              <w:rPr>
                <w:rFonts w:ascii="Consolas" w:eastAsia="Graphik" w:hAnsi="Consolas" w:cs="Graphik"/>
                <w:szCs w:val="20"/>
                <w:lang w:val="en-IN"/>
              </w:rPr>
              <w:t>msal, accesstoken : { token: "Bearer {token}" }</w:t>
            </w:r>
          </w:p>
        </w:tc>
        <w:tc>
          <w:tcPr>
            <w:tcW w:w="9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ED926F" w14:textId="3CA02984" w:rsidR="23AA880A" w:rsidRDefault="23AA880A" w:rsidP="00761437">
            <w:pPr>
              <w:spacing w:after="0"/>
              <w:rPr>
                <w:rFonts w:eastAsia="Graphik" w:cs="Graphik"/>
                <w:szCs w:val="20"/>
              </w:rPr>
            </w:pPr>
            <w:r w:rsidRPr="23AA880A">
              <w:rPr>
                <w:rFonts w:eastAsia="Graphik" w:cs="Graphik"/>
                <w:szCs w:val="20"/>
              </w:rPr>
              <w:t>M</w:t>
            </w:r>
          </w:p>
        </w:tc>
        <w:tc>
          <w:tcPr>
            <w:tcW w:w="14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A10E92" w14:textId="6D5EF1FC" w:rsidR="23AA880A" w:rsidRDefault="23AA880A" w:rsidP="00761437">
            <w:pPr>
              <w:spacing w:after="0"/>
              <w:rPr>
                <w:rFonts w:eastAsia="Graphik" w:cs="Graphik"/>
                <w:szCs w:val="20"/>
              </w:rPr>
            </w:pPr>
            <w:r w:rsidRPr="23AA880A">
              <w:rPr>
                <w:rFonts w:eastAsia="Graphik" w:cs="Graphik"/>
                <w:szCs w:val="20"/>
              </w:rPr>
              <w:t>String</w:t>
            </w:r>
          </w:p>
        </w:tc>
      </w:tr>
      <w:tr w:rsidR="23AA880A" w14:paraId="24895104" w14:textId="77777777" w:rsidTr="23AA880A">
        <w:trPr>
          <w:trHeight w:val="255"/>
        </w:trPr>
        <w:tc>
          <w:tcPr>
            <w:tcW w:w="19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5A4547" w14:textId="26A5CF57" w:rsidR="23AA880A" w:rsidRDefault="23AA880A" w:rsidP="00761437">
            <w:pPr>
              <w:spacing w:after="0"/>
              <w:rPr>
                <w:rFonts w:eastAsia="Graphik" w:cs="Graphik"/>
                <w:szCs w:val="20"/>
              </w:rPr>
            </w:pPr>
            <w:r w:rsidRPr="23AA880A">
              <w:rPr>
                <w:rFonts w:eastAsia="Graphik" w:cs="Graphik"/>
                <w:szCs w:val="20"/>
              </w:rPr>
              <w:t>Content-Type</w:t>
            </w:r>
          </w:p>
        </w:tc>
        <w:tc>
          <w:tcPr>
            <w:tcW w:w="65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AC4E91" w14:textId="41536B9F" w:rsidR="23AA880A" w:rsidRDefault="23AA880A" w:rsidP="00761437">
            <w:pPr>
              <w:spacing w:after="0"/>
              <w:rPr>
                <w:rFonts w:eastAsia="Graphik" w:cs="Graphik"/>
                <w:szCs w:val="20"/>
              </w:rPr>
            </w:pPr>
            <w:r w:rsidRPr="23AA880A">
              <w:rPr>
                <w:rFonts w:eastAsia="Graphik" w:cs="Graphik"/>
                <w:szCs w:val="20"/>
              </w:rPr>
              <w:t>Type of content. E.g.- application/json</w:t>
            </w:r>
          </w:p>
        </w:tc>
        <w:tc>
          <w:tcPr>
            <w:tcW w:w="9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A9DF36" w14:textId="428ABF1B" w:rsidR="23AA880A" w:rsidRDefault="23AA880A" w:rsidP="00761437">
            <w:pPr>
              <w:spacing w:after="0"/>
              <w:rPr>
                <w:rFonts w:eastAsia="Graphik" w:cs="Graphik"/>
                <w:szCs w:val="20"/>
              </w:rPr>
            </w:pPr>
            <w:r w:rsidRPr="23AA880A">
              <w:rPr>
                <w:rFonts w:eastAsia="Graphik" w:cs="Graphik"/>
                <w:szCs w:val="20"/>
              </w:rPr>
              <w:t>M</w:t>
            </w:r>
          </w:p>
        </w:tc>
        <w:tc>
          <w:tcPr>
            <w:tcW w:w="14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D0BBA7" w14:textId="516C1198" w:rsidR="23AA880A" w:rsidRDefault="23AA880A" w:rsidP="00761437">
            <w:pPr>
              <w:spacing w:after="0"/>
              <w:rPr>
                <w:rFonts w:eastAsia="Graphik" w:cs="Graphik"/>
                <w:szCs w:val="20"/>
              </w:rPr>
            </w:pPr>
            <w:r w:rsidRPr="23AA880A">
              <w:rPr>
                <w:rFonts w:eastAsia="Graphik" w:cs="Graphik"/>
                <w:szCs w:val="20"/>
              </w:rPr>
              <w:t>String</w:t>
            </w:r>
          </w:p>
        </w:tc>
      </w:tr>
    </w:tbl>
    <w:p w14:paraId="31063FCD" w14:textId="03C42215" w:rsidR="001523CD" w:rsidRPr="00733697" w:rsidRDefault="00733697" w:rsidP="00733697">
      <w:pPr>
        <w:pStyle w:val="Heading3"/>
      </w:pPr>
      <w:r w:rsidRPr="00733697">
        <w:t>Sample Request</w:t>
      </w:r>
    </w:p>
    <w:p w14:paraId="6F5467C4" w14:textId="44A44B08" w:rsidR="00DC4289" w:rsidRPr="00C10C79" w:rsidRDefault="00DC4289" w:rsidP="00DC4289">
      <w:pPr>
        <w:rPr>
          <w:rFonts w:ascii="Consolas" w:hAnsi="Consolas"/>
        </w:rPr>
      </w:pPr>
      <w:commentRangeStart w:id="32"/>
      <w:commentRangeStart w:id="33"/>
      <w:r w:rsidRPr="00C10C79">
        <w:rPr>
          <w:rFonts w:ascii="Consolas" w:hAnsi="Consolas"/>
        </w:rPr>
        <w:t>{}</w:t>
      </w:r>
      <w:commentRangeEnd w:id="32"/>
      <w:r w:rsidR="0084396C">
        <w:rPr>
          <w:rStyle w:val="CommentReference"/>
        </w:rPr>
        <w:commentReference w:id="32"/>
      </w:r>
      <w:commentRangeEnd w:id="33"/>
      <w:r w:rsidR="004E789A">
        <w:rPr>
          <w:rStyle w:val="CommentReference"/>
        </w:rPr>
        <w:commentReference w:id="33"/>
      </w:r>
    </w:p>
    <w:p w14:paraId="3E0E40FE" w14:textId="1E4019C8" w:rsidR="00890A5D" w:rsidRPr="00364946" w:rsidRDefault="56D3D5EA" w:rsidP="00364946">
      <w:pPr>
        <w:pStyle w:val="Heading3"/>
      </w:pPr>
      <w:r w:rsidRPr="00364946">
        <w:t>Output Header Parameters</w:t>
      </w:r>
    </w:p>
    <w:tbl>
      <w:tblPr>
        <w:tblW w:w="0" w:type="auto"/>
        <w:tblLook w:val="04A0" w:firstRow="1" w:lastRow="0" w:firstColumn="1" w:lastColumn="0" w:noHBand="0" w:noVBand="1"/>
      </w:tblPr>
      <w:tblGrid>
        <w:gridCol w:w="2255"/>
        <w:gridCol w:w="7093"/>
        <w:gridCol w:w="1432"/>
      </w:tblGrid>
      <w:tr w:rsidR="23AA880A" w14:paraId="3C5F4E7D" w14:textId="77777777" w:rsidTr="23AA880A">
        <w:trPr>
          <w:trHeight w:val="270"/>
        </w:trPr>
        <w:tc>
          <w:tcPr>
            <w:tcW w:w="225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2E3FC3B6" w14:textId="67413005" w:rsidR="23AA880A" w:rsidRDefault="23AA880A" w:rsidP="00761437">
            <w:pPr>
              <w:spacing w:after="0"/>
              <w:rPr>
                <w:rFonts w:eastAsia="Graphik" w:cs="Graphik"/>
                <w:color w:val="000000" w:themeColor="text1"/>
                <w:szCs w:val="20"/>
              </w:rPr>
            </w:pPr>
            <w:r w:rsidRPr="23AA880A">
              <w:rPr>
                <w:rFonts w:eastAsia="Graphik" w:cs="Graphik"/>
                <w:color w:val="000000" w:themeColor="text1"/>
                <w:szCs w:val="20"/>
              </w:rPr>
              <w:t>Parameter</w:t>
            </w:r>
          </w:p>
        </w:tc>
        <w:tc>
          <w:tcPr>
            <w:tcW w:w="71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42217106" w14:textId="03CD55E8" w:rsidR="23AA880A" w:rsidRDefault="23AA880A" w:rsidP="00761437">
            <w:pPr>
              <w:spacing w:after="0"/>
              <w:rPr>
                <w:rFonts w:eastAsia="Graphik" w:cs="Graphik"/>
                <w:color w:val="000000" w:themeColor="text1"/>
                <w:szCs w:val="20"/>
              </w:rPr>
            </w:pPr>
            <w:r w:rsidRPr="23AA880A">
              <w:rPr>
                <w:rFonts w:eastAsia="Graphik" w:cs="Graphik"/>
                <w:color w:val="000000" w:themeColor="text1"/>
                <w:szCs w:val="20"/>
              </w:rPr>
              <w:t>Description</w:t>
            </w:r>
          </w:p>
        </w:tc>
        <w:tc>
          <w:tcPr>
            <w:tcW w:w="143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41D8CB28" w14:textId="7680FC42" w:rsidR="23AA880A" w:rsidRDefault="23AA880A" w:rsidP="00761437">
            <w:pPr>
              <w:spacing w:after="0"/>
              <w:rPr>
                <w:rFonts w:eastAsia="Graphik" w:cs="Graphik"/>
                <w:color w:val="000000" w:themeColor="text1"/>
                <w:szCs w:val="20"/>
              </w:rPr>
            </w:pPr>
            <w:r w:rsidRPr="23AA880A">
              <w:rPr>
                <w:rFonts w:eastAsia="Graphik" w:cs="Graphik"/>
                <w:color w:val="000000" w:themeColor="text1"/>
                <w:szCs w:val="20"/>
              </w:rPr>
              <w:t>Type</w:t>
            </w:r>
          </w:p>
        </w:tc>
      </w:tr>
      <w:tr w:rsidR="23AA880A" w14:paraId="2884F352"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72E6F1" w14:textId="61A4B6CB" w:rsidR="23AA880A" w:rsidRDefault="23AA880A" w:rsidP="00761437">
            <w:pPr>
              <w:spacing w:after="0"/>
              <w:rPr>
                <w:rFonts w:eastAsia="Graphik" w:cs="Graphik"/>
                <w:szCs w:val="20"/>
              </w:rPr>
            </w:pPr>
            <w:r w:rsidRPr="23AA880A">
              <w:rPr>
                <w:rFonts w:eastAsia="Graphik" w:cs="Graphik"/>
                <w:szCs w:val="20"/>
              </w:rPr>
              <w:t>Server</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94D986" w14:textId="609225C3" w:rsidR="23AA880A" w:rsidRDefault="23AA880A" w:rsidP="00761437">
            <w:pPr>
              <w:spacing w:after="0"/>
              <w:rPr>
                <w:rFonts w:eastAsia="Graphik" w:cs="Graphik"/>
                <w:szCs w:val="20"/>
              </w:rPr>
            </w:pPr>
            <w:r w:rsidRPr="23AA880A">
              <w:rPr>
                <w:rFonts w:eastAsia="Graphik" w:cs="Graphik"/>
                <w:szCs w:val="20"/>
              </w:rPr>
              <w:t>Contains information about how the server handles requests [e.g., Werkzeug/2.1.2 Python/3.9.7]</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33807E" w14:textId="057095ED" w:rsidR="23AA880A" w:rsidRDefault="23AA880A" w:rsidP="00761437">
            <w:pPr>
              <w:spacing w:after="0"/>
              <w:rPr>
                <w:rFonts w:eastAsia="Graphik" w:cs="Graphik"/>
                <w:szCs w:val="20"/>
              </w:rPr>
            </w:pPr>
            <w:r w:rsidRPr="23AA880A">
              <w:rPr>
                <w:rFonts w:eastAsia="Graphik" w:cs="Graphik"/>
                <w:szCs w:val="20"/>
              </w:rPr>
              <w:t>String</w:t>
            </w:r>
          </w:p>
        </w:tc>
      </w:tr>
      <w:tr w:rsidR="23AA880A" w14:paraId="3B462D5F"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C2C070" w14:textId="43710164" w:rsidR="23AA880A" w:rsidRDefault="23AA880A" w:rsidP="00761437">
            <w:pPr>
              <w:spacing w:after="0"/>
              <w:rPr>
                <w:rFonts w:eastAsia="Graphik" w:cs="Graphik"/>
                <w:szCs w:val="20"/>
              </w:rPr>
            </w:pPr>
            <w:r w:rsidRPr="23AA880A">
              <w:rPr>
                <w:rFonts w:eastAsia="Graphik" w:cs="Graphik"/>
                <w:szCs w:val="20"/>
              </w:rPr>
              <w:t>Content-Type</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94D3D0" w14:textId="4F40EFF6" w:rsidR="23AA880A" w:rsidRDefault="23AA880A" w:rsidP="00761437">
            <w:pPr>
              <w:spacing w:after="0"/>
              <w:rPr>
                <w:rFonts w:eastAsia="Graphik" w:cs="Graphik"/>
                <w:szCs w:val="20"/>
              </w:rPr>
            </w:pPr>
            <w:r w:rsidRPr="23AA880A">
              <w:rPr>
                <w:rFonts w:eastAsia="Graphik" w:cs="Graphik"/>
                <w:szCs w:val="20"/>
              </w:rPr>
              <w:t>Type of the content</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BC0773" w14:textId="6E628A7D" w:rsidR="23AA880A" w:rsidRDefault="23AA880A" w:rsidP="00761437">
            <w:pPr>
              <w:spacing w:after="0"/>
              <w:rPr>
                <w:rFonts w:eastAsia="Graphik" w:cs="Graphik"/>
                <w:szCs w:val="20"/>
              </w:rPr>
            </w:pPr>
            <w:r w:rsidRPr="23AA880A">
              <w:rPr>
                <w:rFonts w:eastAsia="Graphik" w:cs="Graphik"/>
                <w:szCs w:val="20"/>
              </w:rPr>
              <w:t>String</w:t>
            </w:r>
          </w:p>
        </w:tc>
      </w:tr>
      <w:tr w:rsidR="23AA880A" w14:paraId="403A91A8"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644164" w14:textId="1708D716" w:rsidR="23AA880A" w:rsidRDefault="23AA880A" w:rsidP="00761437">
            <w:pPr>
              <w:spacing w:after="0"/>
              <w:rPr>
                <w:rFonts w:eastAsia="Graphik" w:cs="Graphik"/>
                <w:szCs w:val="20"/>
              </w:rPr>
            </w:pPr>
            <w:r w:rsidRPr="23AA880A">
              <w:rPr>
                <w:rFonts w:eastAsia="Graphik" w:cs="Graphik"/>
                <w:szCs w:val="20"/>
              </w:rPr>
              <w:t>Date</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E4FB7AC" w14:textId="35FC0E9B" w:rsidR="23AA880A" w:rsidRDefault="23AA880A" w:rsidP="00761437">
            <w:pPr>
              <w:spacing w:after="0"/>
              <w:rPr>
                <w:rFonts w:eastAsia="Graphik" w:cs="Graphik"/>
                <w:szCs w:val="20"/>
              </w:rPr>
            </w:pPr>
            <w:r w:rsidRPr="23AA880A">
              <w:rPr>
                <w:rFonts w:eastAsia="Graphik" w:cs="Graphik"/>
                <w:szCs w:val="20"/>
              </w:rPr>
              <w:t>Date of operation execution e.g. - [Tue, 17 May 2022 06:30:16 GMT]</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CAB091" w14:textId="7C185B6C" w:rsidR="23AA880A" w:rsidRDefault="23AA880A" w:rsidP="00761437">
            <w:pPr>
              <w:spacing w:after="0"/>
              <w:rPr>
                <w:rFonts w:eastAsia="Graphik" w:cs="Graphik"/>
                <w:szCs w:val="20"/>
              </w:rPr>
            </w:pPr>
            <w:r w:rsidRPr="23AA880A">
              <w:rPr>
                <w:rFonts w:eastAsia="Graphik" w:cs="Graphik"/>
                <w:szCs w:val="20"/>
              </w:rPr>
              <w:t>Datetime</w:t>
            </w:r>
          </w:p>
        </w:tc>
      </w:tr>
      <w:tr w:rsidR="23AA880A" w14:paraId="33831A92"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EC526E" w14:textId="70D6FF18" w:rsidR="23AA880A" w:rsidRDefault="23AA880A" w:rsidP="00761437">
            <w:pPr>
              <w:spacing w:after="0"/>
              <w:rPr>
                <w:rFonts w:eastAsia="Graphik" w:cs="Graphik"/>
                <w:szCs w:val="20"/>
              </w:rPr>
            </w:pPr>
            <w:r w:rsidRPr="23AA880A">
              <w:rPr>
                <w:rFonts w:eastAsia="Graphik" w:cs="Graphik"/>
                <w:szCs w:val="20"/>
              </w:rPr>
              <w:t>Content-Length</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8C4F10" w14:textId="061CFBDD" w:rsidR="23AA880A" w:rsidRDefault="23AA880A" w:rsidP="00761437">
            <w:pPr>
              <w:spacing w:after="0"/>
              <w:rPr>
                <w:rFonts w:eastAsia="Graphik" w:cs="Graphik"/>
                <w:szCs w:val="20"/>
              </w:rPr>
            </w:pPr>
            <w:r w:rsidRPr="23AA880A">
              <w:rPr>
                <w:rFonts w:eastAsia="Graphik" w:cs="Graphik"/>
                <w:szCs w:val="20"/>
              </w:rPr>
              <w:t>Length of the content</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835D9C" w14:textId="57C7B81E" w:rsidR="23AA880A" w:rsidRDefault="23AA880A" w:rsidP="00761437">
            <w:pPr>
              <w:spacing w:after="0"/>
              <w:rPr>
                <w:rFonts w:eastAsia="Graphik" w:cs="Graphik"/>
                <w:szCs w:val="20"/>
              </w:rPr>
            </w:pPr>
            <w:r w:rsidRPr="23AA880A">
              <w:rPr>
                <w:rFonts w:eastAsia="Graphik" w:cs="Graphik"/>
                <w:szCs w:val="20"/>
              </w:rPr>
              <w:t>Bytes</w:t>
            </w:r>
          </w:p>
        </w:tc>
      </w:tr>
      <w:tr w:rsidR="23AA880A" w14:paraId="2FD335B9"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F68D9C" w14:textId="3796819E" w:rsidR="23AA880A" w:rsidRDefault="23AA880A" w:rsidP="00761437">
            <w:pPr>
              <w:spacing w:after="0"/>
              <w:rPr>
                <w:rFonts w:eastAsia="Graphik" w:cs="Graphik"/>
                <w:szCs w:val="20"/>
              </w:rPr>
            </w:pPr>
            <w:r w:rsidRPr="23AA880A">
              <w:rPr>
                <w:rFonts w:eastAsia="Graphik" w:cs="Graphik"/>
                <w:szCs w:val="20"/>
              </w:rPr>
              <w:t>Connection</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B193D0" w14:textId="6251107C" w:rsidR="23AA880A" w:rsidRDefault="23AA880A" w:rsidP="00761437">
            <w:pPr>
              <w:spacing w:after="0"/>
              <w:rPr>
                <w:rFonts w:eastAsia="Graphik" w:cs="Graphik"/>
                <w:szCs w:val="20"/>
              </w:rPr>
            </w:pPr>
            <w:r w:rsidRPr="23AA880A">
              <w:rPr>
                <w:rFonts w:eastAsia="Graphik" w:cs="Graphik"/>
                <w:szCs w:val="20"/>
              </w:rPr>
              <w:t>A general header specifying whether the current network connection stays open once the current transaction finishes</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508996" w14:textId="08130207" w:rsidR="23AA880A" w:rsidRDefault="23AA880A" w:rsidP="00761437">
            <w:pPr>
              <w:spacing w:after="0"/>
              <w:rPr>
                <w:rFonts w:eastAsia="Graphik" w:cs="Graphik"/>
                <w:szCs w:val="20"/>
              </w:rPr>
            </w:pPr>
            <w:r w:rsidRPr="23AA880A">
              <w:rPr>
                <w:rFonts w:eastAsia="Graphik" w:cs="Graphik"/>
                <w:szCs w:val="20"/>
              </w:rPr>
              <w:t>String</w:t>
            </w:r>
          </w:p>
        </w:tc>
      </w:tr>
    </w:tbl>
    <w:p w14:paraId="5330101E" w14:textId="6A01512E" w:rsidR="00890A5D" w:rsidRPr="00364946" w:rsidRDefault="56D3D5EA" w:rsidP="00364946">
      <w:pPr>
        <w:pStyle w:val="Heading3"/>
      </w:pPr>
      <w:r w:rsidRPr="00364946">
        <w:t>Output Body Parameters</w:t>
      </w:r>
    </w:p>
    <w:tbl>
      <w:tblPr>
        <w:tblW w:w="0" w:type="auto"/>
        <w:tblLook w:val="04A0" w:firstRow="1" w:lastRow="0" w:firstColumn="1" w:lastColumn="0" w:noHBand="0" w:noVBand="1"/>
      </w:tblPr>
      <w:tblGrid>
        <w:gridCol w:w="2256"/>
        <w:gridCol w:w="7093"/>
        <w:gridCol w:w="1431"/>
      </w:tblGrid>
      <w:tr w:rsidR="23AA880A" w14:paraId="476F0F6F" w14:textId="77777777" w:rsidTr="23AA880A">
        <w:trPr>
          <w:trHeight w:val="195"/>
        </w:trPr>
        <w:tc>
          <w:tcPr>
            <w:tcW w:w="10800" w:type="dxa"/>
            <w:gridSpan w:val="3"/>
            <w:tcBorders>
              <w:top w:val="single" w:sz="8" w:space="0" w:color="auto"/>
              <w:left w:val="single" w:sz="8" w:space="0" w:color="auto"/>
              <w:bottom w:val="single" w:sz="8" w:space="0" w:color="auto"/>
              <w:right w:val="single" w:sz="8" w:space="0" w:color="auto"/>
            </w:tcBorders>
            <w:shd w:val="clear" w:color="auto" w:fill="ADADAD"/>
            <w:tcMar>
              <w:left w:w="108" w:type="dxa"/>
              <w:right w:w="108" w:type="dxa"/>
            </w:tcMar>
            <w:vAlign w:val="center"/>
          </w:tcPr>
          <w:p w14:paraId="233F3BF9" w14:textId="66C5BFA6" w:rsidR="23AA880A" w:rsidRDefault="23AA880A" w:rsidP="00761437">
            <w:pPr>
              <w:spacing w:after="0"/>
              <w:rPr>
                <w:rFonts w:eastAsia="Graphik" w:cs="Graphik"/>
                <w:b/>
                <w:bCs/>
                <w:color w:val="000000" w:themeColor="text1"/>
                <w:szCs w:val="20"/>
              </w:rPr>
            </w:pPr>
            <w:r w:rsidRPr="23AA880A">
              <w:rPr>
                <w:rFonts w:eastAsia="Graphik" w:cs="Graphik"/>
                <w:b/>
                <w:bCs/>
                <w:color w:val="000000" w:themeColor="text1"/>
                <w:szCs w:val="20"/>
              </w:rPr>
              <w:t>BODY</w:t>
            </w:r>
          </w:p>
        </w:tc>
      </w:tr>
      <w:tr w:rsidR="23AA880A" w14:paraId="5269B3FE"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vAlign w:val="center"/>
          </w:tcPr>
          <w:p w14:paraId="03BC988E" w14:textId="689A3C38" w:rsidR="23AA880A" w:rsidRDefault="23AA880A" w:rsidP="00761437">
            <w:pPr>
              <w:spacing w:after="0"/>
              <w:rPr>
                <w:rFonts w:eastAsia="Graphik" w:cs="Graphik"/>
                <w:color w:val="000000" w:themeColor="text1"/>
                <w:szCs w:val="20"/>
              </w:rPr>
            </w:pPr>
            <w:r w:rsidRPr="23AA880A">
              <w:rPr>
                <w:rFonts w:eastAsia="Graphik" w:cs="Graphik"/>
                <w:color w:val="000000" w:themeColor="text1"/>
                <w:szCs w:val="20"/>
              </w:rPr>
              <w:t>Parameter</w:t>
            </w:r>
          </w:p>
        </w:tc>
        <w:tc>
          <w:tcPr>
            <w:tcW w:w="7109" w:type="dxa"/>
            <w:tcBorders>
              <w:top w:val="nil"/>
              <w:left w:val="single" w:sz="8" w:space="0" w:color="auto"/>
              <w:bottom w:val="single" w:sz="8" w:space="0" w:color="auto"/>
              <w:right w:val="single" w:sz="8" w:space="0" w:color="auto"/>
            </w:tcBorders>
            <w:shd w:val="clear" w:color="auto" w:fill="E8E8E8"/>
            <w:tcMar>
              <w:left w:w="108" w:type="dxa"/>
              <w:right w:w="108" w:type="dxa"/>
            </w:tcMar>
            <w:vAlign w:val="center"/>
          </w:tcPr>
          <w:p w14:paraId="16D56517" w14:textId="6CE2C10C" w:rsidR="23AA880A" w:rsidRDefault="23AA880A" w:rsidP="00761437">
            <w:pPr>
              <w:spacing w:after="0"/>
              <w:rPr>
                <w:rFonts w:eastAsia="Graphik" w:cs="Graphik"/>
                <w:color w:val="000000" w:themeColor="text1"/>
                <w:szCs w:val="20"/>
              </w:rPr>
            </w:pPr>
            <w:r w:rsidRPr="23AA880A">
              <w:rPr>
                <w:rFonts w:eastAsia="Graphik" w:cs="Graphik"/>
                <w:color w:val="000000" w:themeColor="text1"/>
                <w:szCs w:val="20"/>
              </w:rPr>
              <w:t>Description</w:t>
            </w:r>
          </w:p>
        </w:tc>
        <w:tc>
          <w:tcPr>
            <w:tcW w:w="1433" w:type="dxa"/>
            <w:tcBorders>
              <w:top w:val="nil"/>
              <w:left w:val="single" w:sz="8" w:space="0" w:color="auto"/>
              <w:bottom w:val="single" w:sz="8" w:space="0" w:color="auto"/>
              <w:right w:val="single" w:sz="8" w:space="0" w:color="auto"/>
            </w:tcBorders>
            <w:shd w:val="clear" w:color="auto" w:fill="E8E8E8"/>
            <w:tcMar>
              <w:left w:w="108" w:type="dxa"/>
              <w:right w:w="108" w:type="dxa"/>
            </w:tcMar>
            <w:vAlign w:val="center"/>
          </w:tcPr>
          <w:p w14:paraId="634730E2" w14:textId="2849A1A5" w:rsidR="23AA880A" w:rsidRDefault="23AA880A" w:rsidP="00761437">
            <w:pPr>
              <w:spacing w:after="0"/>
              <w:rPr>
                <w:rFonts w:eastAsia="Graphik" w:cs="Graphik"/>
                <w:color w:val="000000" w:themeColor="text1"/>
                <w:szCs w:val="20"/>
              </w:rPr>
            </w:pPr>
            <w:r w:rsidRPr="23AA880A">
              <w:rPr>
                <w:rFonts w:eastAsia="Graphik" w:cs="Graphik"/>
                <w:color w:val="000000" w:themeColor="text1"/>
                <w:szCs w:val="20"/>
              </w:rPr>
              <w:t>Type</w:t>
            </w:r>
          </w:p>
        </w:tc>
      </w:tr>
      <w:tr w:rsidR="23AA880A" w14:paraId="445E0DA3"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tcPr>
          <w:p w14:paraId="2C9937B4" w14:textId="225E3A81" w:rsidR="23AA880A" w:rsidRDefault="23AA880A" w:rsidP="00761437">
            <w:pPr>
              <w:spacing w:after="0"/>
              <w:rPr>
                <w:rFonts w:eastAsia="Graphik" w:cs="Graphik"/>
                <w:szCs w:val="20"/>
              </w:rPr>
            </w:pPr>
            <w:r w:rsidRPr="23AA880A">
              <w:rPr>
                <w:rFonts w:eastAsia="Graphik" w:cs="Graphik"/>
                <w:szCs w:val="20"/>
              </w:rPr>
              <w:t>ProductName</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tcPr>
          <w:p w14:paraId="5C7F00FF" w14:textId="62A51B1A" w:rsidR="23AA880A" w:rsidRDefault="23AA880A" w:rsidP="00761437">
            <w:pPr>
              <w:spacing w:after="0"/>
              <w:rPr>
                <w:rFonts w:eastAsia="Graphik" w:cs="Graphik"/>
                <w:szCs w:val="20"/>
              </w:rPr>
            </w:pPr>
            <w:r w:rsidRPr="23AA880A">
              <w:rPr>
                <w:rFonts w:eastAsia="Graphik" w:cs="Graphik"/>
                <w:szCs w:val="20"/>
              </w:rPr>
              <w:t>Name of Product</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tcPr>
          <w:p w14:paraId="1BA1C779" w14:textId="3E74462C" w:rsidR="23AA880A" w:rsidRDefault="23AA880A" w:rsidP="00761437">
            <w:pPr>
              <w:spacing w:after="0"/>
              <w:rPr>
                <w:rFonts w:eastAsia="Graphik" w:cs="Graphik"/>
                <w:szCs w:val="20"/>
              </w:rPr>
            </w:pPr>
            <w:r w:rsidRPr="23AA880A">
              <w:rPr>
                <w:rFonts w:eastAsia="Graphik" w:cs="Graphik"/>
                <w:szCs w:val="20"/>
              </w:rPr>
              <w:t>String</w:t>
            </w:r>
          </w:p>
        </w:tc>
      </w:tr>
      <w:tr w:rsidR="23AA880A" w14:paraId="77AB61C3"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tcPr>
          <w:p w14:paraId="71C3464F" w14:textId="74E8F0D3" w:rsidR="23AA880A" w:rsidRDefault="23AA880A" w:rsidP="00761437">
            <w:pPr>
              <w:spacing w:after="0"/>
              <w:rPr>
                <w:rFonts w:eastAsia="Graphik" w:cs="Graphik"/>
                <w:szCs w:val="20"/>
              </w:rPr>
            </w:pPr>
            <w:r w:rsidRPr="23AA880A">
              <w:rPr>
                <w:rFonts w:eastAsia="Graphik" w:cs="Graphik"/>
                <w:szCs w:val="20"/>
              </w:rPr>
              <w:t>ProductId</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tcPr>
          <w:p w14:paraId="3D4D0850" w14:textId="044FD2F3" w:rsidR="23AA880A" w:rsidRDefault="23AA880A" w:rsidP="00761437">
            <w:pPr>
              <w:spacing w:after="0"/>
              <w:rPr>
                <w:rFonts w:eastAsia="Graphik" w:cs="Graphik"/>
                <w:szCs w:val="20"/>
              </w:rPr>
            </w:pPr>
            <w:r w:rsidRPr="23AA880A">
              <w:rPr>
                <w:rFonts w:eastAsia="Graphik" w:cs="Graphik"/>
                <w:szCs w:val="20"/>
              </w:rPr>
              <w:t>ID of the Product</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tcPr>
          <w:p w14:paraId="28354EEC" w14:textId="742A187C" w:rsidR="23AA880A" w:rsidRDefault="23AA880A" w:rsidP="00761437">
            <w:pPr>
              <w:spacing w:after="0"/>
              <w:rPr>
                <w:rFonts w:eastAsia="Graphik" w:cs="Graphik"/>
                <w:szCs w:val="20"/>
              </w:rPr>
            </w:pPr>
            <w:r w:rsidRPr="23AA880A">
              <w:rPr>
                <w:rFonts w:eastAsia="Graphik" w:cs="Graphik"/>
                <w:szCs w:val="20"/>
              </w:rPr>
              <w:t>String</w:t>
            </w:r>
          </w:p>
        </w:tc>
      </w:tr>
    </w:tbl>
    <w:p w14:paraId="21417346" w14:textId="34D7D46B" w:rsidR="00890A5D" w:rsidRPr="00027982" w:rsidRDefault="56D3D5EA" w:rsidP="00027982">
      <w:pPr>
        <w:pStyle w:val="Heading3"/>
      </w:pPr>
      <w:r w:rsidRPr="00027982">
        <w:t>Sample JSON Response</w:t>
      </w:r>
    </w:p>
    <w:p w14:paraId="21B15698" w14:textId="4FEA77A4" w:rsidR="00890A5D" w:rsidRPr="0084396C" w:rsidRDefault="56D3D5EA" w:rsidP="00027982">
      <w:pPr>
        <w:spacing w:after="0"/>
        <w:rPr>
          <w:rFonts w:ascii="Consolas" w:eastAsia="Graphik" w:hAnsi="Consolas" w:cs="Graphik"/>
          <w:szCs w:val="20"/>
        </w:rPr>
      </w:pPr>
      <w:r w:rsidRPr="0084396C">
        <w:rPr>
          <w:rFonts w:ascii="Consolas" w:eastAsia="Graphik" w:hAnsi="Consolas" w:cs="Graphik"/>
          <w:szCs w:val="20"/>
        </w:rPr>
        <w:t>"ProdcutDetails": [</w:t>
      </w:r>
    </w:p>
    <w:p w14:paraId="2158DDDF" w14:textId="2E893352" w:rsidR="00890A5D" w:rsidRPr="0084396C" w:rsidRDefault="56D3D5EA" w:rsidP="00027982">
      <w:pPr>
        <w:spacing w:after="0"/>
        <w:rPr>
          <w:rFonts w:ascii="Consolas" w:eastAsia="Graphik" w:hAnsi="Consolas" w:cs="Graphik"/>
          <w:szCs w:val="20"/>
        </w:rPr>
      </w:pPr>
      <w:r w:rsidRPr="0084396C">
        <w:rPr>
          <w:rFonts w:ascii="Consolas" w:eastAsia="Graphik" w:hAnsi="Consolas" w:cs="Graphik"/>
          <w:szCs w:val="20"/>
        </w:rPr>
        <w:t xml:space="preserve">    {</w:t>
      </w:r>
    </w:p>
    <w:p w14:paraId="79D63F2E" w14:textId="1DC8DDAD" w:rsidR="00890A5D" w:rsidRPr="0084396C" w:rsidRDefault="56D3D5EA" w:rsidP="00027982">
      <w:pPr>
        <w:spacing w:after="0"/>
        <w:rPr>
          <w:rFonts w:ascii="Consolas" w:eastAsia="Graphik" w:hAnsi="Consolas" w:cs="Graphik"/>
          <w:szCs w:val="20"/>
        </w:rPr>
      </w:pPr>
      <w:r w:rsidRPr="0084396C">
        <w:rPr>
          <w:rFonts w:ascii="Consolas" w:eastAsia="Graphik" w:hAnsi="Consolas" w:cs="Graphik"/>
          <w:szCs w:val="20"/>
        </w:rPr>
        <w:t xml:space="preserve">        "ProductId": 1,</w:t>
      </w:r>
    </w:p>
    <w:p w14:paraId="26ECEDD7" w14:textId="70116447" w:rsidR="00890A5D" w:rsidRPr="0084396C" w:rsidRDefault="56D3D5EA" w:rsidP="00027982">
      <w:pPr>
        <w:spacing w:after="0"/>
        <w:rPr>
          <w:rFonts w:ascii="Consolas" w:eastAsia="Graphik" w:hAnsi="Consolas" w:cs="Graphik"/>
          <w:szCs w:val="20"/>
        </w:rPr>
      </w:pPr>
      <w:r w:rsidRPr="0084396C">
        <w:rPr>
          <w:rFonts w:ascii="Consolas" w:eastAsia="Graphik" w:hAnsi="Consolas" w:cs="Graphik"/>
          <w:szCs w:val="20"/>
        </w:rPr>
        <w:t xml:space="preserve">        "ProductName": "Product A"</w:t>
      </w:r>
    </w:p>
    <w:p w14:paraId="382E5D40" w14:textId="07B848CA" w:rsidR="00890A5D" w:rsidRPr="0084396C" w:rsidRDefault="56D3D5EA" w:rsidP="00027982">
      <w:pPr>
        <w:spacing w:after="0"/>
        <w:rPr>
          <w:rFonts w:ascii="Consolas" w:eastAsia="Graphik" w:hAnsi="Consolas" w:cs="Graphik"/>
          <w:szCs w:val="20"/>
        </w:rPr>
      </w:pPr>
      <w:r w:rsidRPr="0084396C">
        <w:rPr>
          <w:rFonts w:ascii="Consolas" w:eastAsia="Graphik" w:hAnsi="Consolas" w:cs="Graphik"/>
          <w:szCs w:val="20"/>
        </w:rPr>
        <w:t xml:space="preserve">    },</w:t>
      </w:r>
    </w:p>
    <w:p w14:paraId="367AC2CE" w14:textId="2B837CA5" w:rsidR="00890A5D" w:rsidRPr="0084396C" w:rsidRDefault="56D3D5EA" w:rsidP="00027982">
      <w:pPr>
        <w:spacing w:after="0"/>
        <w:rPr>
          <w:rFonts w:ascii="Consolas" w:eastAsia="Graphik" w:hAnsi="Consolas" w:cs="Graphik"/>
          <w:szCs w:val="20"/>
        </w:rPr>
      </w:pPr>
      <w:r w:rsidRPr="0084396C">
        <w:rPr>
          <w:rFonts w:ascii="Consolas" w:eastAsia="Graphik" w:hAnsi="Consolas" w:cs="Graphik"/>
          <w:szCs w:val="20"/>
        </w:rPr>
        <w:t xml:space="preserve">    {</w:t>
      </w:r>
    </w:p>
    <w:p w14:paraId="0771E88F" w14:textId="4668B77A" w:rsidR="00890A5D" w:rsidRPr="0084396C" w:rsidRDefault="56D3D5EA" w:rsidP="00027982">
      <w:pPr>
        <w:spacing w:after="0"/>
        <w:rPr>
          <w:rFonts w:ascii="Consolas" w:eastAsia="Graphik" w:hAnsi="Consolas" w:cs="Graphik"/>
          <w:szCs w:val="20"/>
        </w:rPr>
      </w:pPr>
      <w:r w:rsidRPr="0084396C">
        <w:rPr>
          <w:rFonts w:ascii="Consolas" w:eastAsia="Graphik" w:hAnsi="Consolas" w:cs="Graphik"/>
          <w:szCs w:val="20"/>
        </w:rPr>
        <w:t xml:space="preserve">        "ProductId": 2,</w:t>
      </w:r>
    </w:p>
    <w:p w14:paraId="7F894418" w14:textId="4C37A570" w:rsidR="00890A5D" w:rsidRPr="0084396C" w:rsidRDefault="56D3D5EA" w:rsidP="00027982">
      <w:pPr>
        <w:spacing w:after="0"/>
        <w:rPr>
          <w:rFonts w:ascii="Consolas" w:eastAsia="Graphik" w:hAnsi="Consolas" w:cs="Graphik"/>
          <w:szCs w:val="20"/>
        </w:rPr>
      </w:pPr>
      <w:r w:rsidRPr="0084396C">
        <w:rPr>
          <w:rFonts w:ascii="Consolas" w:eastAsia="Graphik" w:hAnsi="Consolas" w:cs="Graphik"/>
          <w:szCs w:val="20"/>
        </w:rPr>
        <w:t xml:space="preserve">        "ProductName": "Product S"</w:t>
      </w:r>
    </w:p>
    <w:p w14:paraId="17D5B5D8" w14:textId="0C7CE0AF" w:rsidR="00890A5D" w:rsidRPr="0084396C" w:rsidRDefault="56D3D5EA" w:rsidP="00027982">
      <w:pPr>
        <w:spacing w:after="0"/>
        <w:rPr>
          <w:rFonts w:ascii="Consolas" w:eastAsia="Graphik" w:hAnsi="Consolas" w:cs="Graphik"/>
          <w:szCs w:val="20"/>
        </w:rPr>
      </w:pPr>
      <w:r w:rsidRPr="0084396C">
        <w:rPr>
          <w:rFonts w:ascii="Consolas" w:eastAsia="Graphik" w:hAnsi="Consolas" w:cs="Graphik"/>
          <w:szCs w:val="20"/>
        </w:rPr>
        <w:t xml:space="preserve">    }</w:t>
      </w:r>
    </w:p>
    <w:p w14:paraId="47787387" w14:textId="5F2E90B7" w:rsidR="00890A5D" w:rsidRPr="0084396C" w:rsidRDefault="56D3D5EA" w:rsidP="00027982">
      <w:pPr>
        <w:spacing w:after="0"/>
        <w:rPr>
          <w:rFonts w:ascii="Consolas" w:eastAsia="Graphik" w:hAnsi="Consolas" w:cs="Graphik"/>
          <w:szCs w:val="20"/>
        </w:rPr>
      </w:pPr>
      <w:r w:rsidRPr="0084396C">
        <w:rPr>
          <w:rFonts w:ascii="Consolas" w:eastAsia="Graphik" w:hAnsi="Consolas" w:cs="Graphik"/>
          <w:szCs w:val="20"/>
        </w:rPr>
        <w:t>]</w:t>
      </w:r>
    </w:p>
    <w:p w14:paraId="0A78382F" w14:textId="59A1553A" w:rsidR="00890A5D" w:rsidRPr="00027982" w:rsidRDefault="56D3D5EA" w:rsidP="00027982">
      <w:pPr>
        <w:pStyle w:val="Heading3"/>
      </w:pPr>
      <w:r w:rsidRPr="00027982">
        <w:t>Result</w:t>
      </w:r>
    </w:p>
    <w:tbl>
      <w:tblPr>
        <w:tblW w:w="0" w:type="auto"/>
        <w:tblLook w:val="04A0" w:firstRow="1" w:lastRow="0" w:firstColumn="1" w:lastColumn="0" w:noHBand="0" w:noVBand="1"/>
      </w:tblPr>
      <w:tblGrid>
        <w:gridCol w:w="1781"/>
        <w:gridCol w:w="7252"/>
      </w:tblGrid>
      <w:tr w:rsidR="23AA880A" w14:paraId="5BA4BD0E" w14:textId="77777777" w:rsidTr="23AA880A">
        <w:trPr>
          <w:trHeight w:val="300"/>
        </w:trPr>
        <w:tc>
          <w:tcPr>
            <w:tcW w:w="178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4E11F69E" w14:textId="1642532D" w:rsidR="23AA880A" w:rsidRDefault="23AA880A" w:rsidP="00761437">
            <w:pPr>
              <w:spacing w:after="0"/>
              <w:rPr>
                <w:rFonts w:eastAsia="Graphik" w:cs="Graphik"/>
                <w:b/>
                <w:bCs/>
                <w:color w:val="000000" w:themeColor="text1"/>
                <w:szCs w:val="20"/>
              </w:rPr>
            </w:pPr>
            <w:r w:rsidRPr="23AA880A">
              <w:rPr>
                <w:rFonts w:eastAsia="Graphik" w:cs="Graphik"/>
                <w:b/>
                <w:bCs/>
                <w:color w:val="000000" w:themeColor="text1"/>
                <w:szCs w:val="20"/>
              </w:rPr>
              <w:t>HTTP Code</w:t>
            </w:r>
          </w:p>
        </w:tc>
        <w:tc>
          <w:tcPr>
            <w:tcW w:w="72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6AE1AC48" w14:textId="60D95B55" w:rsidR="23AA880A" w:rsidRDefault="23AA880A" w:rsidP="00761437">
            <w:pPr>
              <w:spacing w:after="0"/>
              <w:rPr>
                <w:rFonts w:eastAsia="Graphik" w:cs="Graphik"/>
                <w:b/>
                <w:bCs/>
                <w:color w:val="000000" w:themeColor="text1"/>
                <w:szCs w:val="20"/>
              </w:rPr>
            </w:pPr>
            <w:r w:rsidRPr="23AA880A">
              <w:rPr>
                <w:rFonts w:eastAsia="Graphik" w:cs="Graphik"/>
                <w:b/>
                <w:bCs/>
                <w:color w:val="000000" w:themeColor="text1"/>
                <w:szCs w:val="20"/>
              </w:rPr>
              <w:t>Result Description</w:t>
            </w:r>
          </w:p>
        </w:tc>
      </w:tr>
      <w:tr w:rsidR="23AA880A" w14:paraId="736BA6E2" w14:textId="77777777" w:rsidTr="23AA880A">
        <w:trPr>
          <w:trHeight w:val="300"/>
        </w:trPr>
        <w:tc>
          <w:tcPr>
            <w:tcW w:w="17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BC6ED99" w14:textId="7D2C8415" w:rsidR="23AA880A" w:rsidRDefault="23AA880A" w:rsidP="00761437">
            <w:pPr>
              <w:spacing w:after="0"/>
              <w:rPr>
                <w:rFonts w:eastAsia="Graphik" w:cs="Graphik"/>
                <w:szCs w:val="20"/>
              </w:rPr>
            </w:pPr>
            <w:r w:rsidRPr="23AA880A">
              <w:rPr>
                <w:rFonts w:eastAsia="Graphik" w:cs="Graphik"/>
                <w:szCs w:val="20"/>
              </w:rPr>
              <w:t>200</w:t>
            </w:r>
          </w:p>
        </w:tc>
        <w:tc>
          <w:tcPr>
            <w:tcW w:w="72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178B53D" w14:textId="512228E0" w:rsidR="23AA880A" w:rsidRDefault="23AA880A" w:rsidP="00761437">
            <w:pPr>
              <w:tabs>
                <w:tab w:val="left" w:pos="0"/>
                <w:tab w:val="lef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Graphik" w:cs="Graphik"/>
                <w:szCs w:val="20"/>
                <w:lang w:val="en-IN"/>
              </w:rPr>
            </w:pPr>
            <w:r w:rsidRPr="23AA880A">
              <w:rPr>
                <w:rFonts w:eastAsia="Graphik" w:cs="Graphik"/>
                <w:szCs w:val="20"/>
                <w:lang w:val="en-IN"/>
              </w:rPr>
              <w:t>Operation executed successfully</w:t>
            </w:r>
          </w:p>
        </w:tc>
      </w:tr>
    </w:tbl>
    <w:p w14:paraId="7B850414" w14:textId="045194A3" w:rsidR="00890A5D" w:rsidRPr="00027982" w:rsidRDefault="56D3D5EA" w:rsidP="00027982">
      <w:pPr>
        <w:pStyle w:val="Heading3"/>
      </w:pPr>
      <w:r w:rsidRPr="00027982">
        <w:t>Error Management</w:t>
      </w:r>
    </w:p>
    <w:tbl>
      <w:tblPr>
        <w:tblW w:w="0" w:type="auto"/>
        <w:tblLook w:val="04A0" w:firstRow="1" w:lastRow="0" w:firstColumn="1" w:lastColumn="0" w:noHBand="0" w:noVBand="1"/>
      </w:tblPr>
      <w:tblGrid>
        <w:gridCol w:w="1719"/>
        <w:gridCol w:w="1479"/>
        <w:gridCol w:w="5899"/>
      </w:tblGrid>
      <w:tr w:rsidR="23AA880A" w14:paraId="45E0B228" w14:textId="77777777" w:rsidTr="23AA880A">
        <w:trPr>
          <w:trHeight w:val="300"/>
        </w:trPr>
        <w:tc>
          <w:tcPr>
            <w:tcW w:w="171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5E8991BF" w14:textId="6A4535CF" w:rsidR="23AA880A" w:rsidRDefault="23AA880A" w:rsidP="00761437">
            <w:pPr>
              <w:spacing w:after="0"/>
              <w:rPr>
                <w:rFonts w:eastAsia="Graphik" w:cs="Graphik"/>
                <w:b/>
                <w:bCs/>
                <w:color w:val="000000" w:themeColor="text1"/>
                <w:szCs w:val="20"/>
              </w:rPr>
            </w:pPr>
            <w:r w:rsidRPr="23AA880A">
              <w:rPr>
                <w:rFonts w:eastAsia="Graphik" w:cs="Graphik"/>
                <w:b/>
                <w:bCs/>
                <w:color w:val="000000" w:themeColor="text1"/>
                <w:szCs w:val="20"/>
              </w:rPr>
              <w:t>HTTP Code</w:t>
            </w:r>
          </w:p>
        </w:tc>
        <w:tc>
          <w:tcPr>
            <w:tcW w:w="147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46334CE9" w14:textId="6A0B178A" w:rsidR="23AA880A" w:rsidRDefault="23AA880A" w:rsidP="00761437">
            <w:pPr>
              <w:spacing w:after="0"/>
              <w:rPr>
                <w:rFonts w:eastAsia="Graphik" w:cs="Graphik"/>
                <w:b/>
                <w:bCs/>
                <w:color w:val="000000" w:themeColor="text1"/>
                <w:szCs w:val="20"/>
              </w:rPr>
            </w:pPr>
            <w:r w:rsidRPr="23AA880A">
              <w:rPr>
                <w:rFonts w:eastAsia="Graphik" w:cs="Graphik"/>
                <w:b/>
                <w:bCs/>
                <w:color w:val="000000" w:themeColor="text1"/>
                <w:szCs w:val="20"/>
              </w:rPr>
              <w:t>Error Code</w:t>
            </w:r>
          </w:p>
        </w:tc>
        <w:tc>
          <w:tcPr>
            <w:tcW w:w="589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4F0A0F7A" w14:textId="190072C9" w:rsidR="23AA880A" w:rsidRDefault="23AA880A" w:rsidP="00761437">
            <w:pPr>
              <w:spacing w:after="0"/>
              <w:rPr>
                <w:rFonts w:eastAsia="Graphik" w:cs="Graphik"/>
                <w:b/>
                <w:bCs/>
                <w:color w:val="000000" w:themeColor="text1"/>
                <w:szCs w:val="20"/>
              </w:rPr>
            </w:pPr>
            <w:r w:rsidRPr="23AA880A">
              <w:rPr>
                <w:rFonts w:eastAsia="Graphik" w:cs="Graphik"/>
                <w:b/>
                <w:bCs/>
                <w:color w:val="000000" w:themeColor="text1"/>
                <w:szCs w:val="20"/>
              </w:rPr>
              <w:t>Error Description</w:t>
            </w:r>
          </w:p>
        </w:tc>
      </w:tr>
      <w:tr w:rsidR="23AA880A" w14:paraId="39E579F1" w14:textId="77777777" w:rsidTr="23AA880A">
        <w:trPr>
          <w:trHeight w:val="300"/>
        </w:trPr>
        <w:tc>
          <w:tcPr>
            <w:tcW w:w="17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137552" w14:textId="2829684E" w:rsidR="23AA880A" w:rsidRDefault="23AA880A" w:rsidP="00761437">
            <w:pPr>
              <w:spacing w:after="0"/>
              <w:rPr>
                <w:rFonts w:eastAsia="Graphik" w:cs="Graphik"/>
                <w:szCs w:val="20"/>
              </w:rPr>
            </w:pPr>
            <w:r w:rsidRPr="23AA880A">
              <w:rPr>
                <w:rFonts w:eastAsia="Graphik" w:cs="Graphik"/>
                <w:szCs w:val="20"/>
              </w:rPr>
              <w:t>500</w:t>
            </w:r>
          </w:p>
        </w:tc>
        <w:tc>
          <w:tcPr>
            <w:tcW w:w="14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5B1B7A" w14:textId="5F14008B" w:rsidR="23AA880A" w:rsidRDefault="23AA880A" w:rsidP="00761437">
            <w:pPr>
              <w:spacing w:after="0"/>
              <w:rPr>
                <w:rFonts w:eastAsia="Graphik" w:cs="Graphik"/>
                <w:szCs w:val="20"/>
              </w:rPr>
            </w:pPr>
            <w:r w:rsidRPr="23AA880A">
              <w:rPr>
                <w:rFonts w:eastAsia="Graphik" w:cs="Graphik"/>
                <w:szCs w:val="20"/>
              </w:rPr>
              <w:t>500</w:t>
            </w:r>
          </w:p>
        </w:tc>
        <w:tc>
          <w:tcPr>
            <w:tcW w:w="589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3E628C" w14:textId="37A0D9D1" w:rsidR="23AA880A" w:rsidRDefault="23AA880A" w:rsidP="00761437">
            <w:pPr>
              <w:spacing w:after="0"/>
              <w:rPr>
                <w:rFonts w:eastAsia="Graphik" w:cs="Graphik"/>
                <w:szCs w:val="20"/>
              </w:rPr>
            </w:pPr>
            <w:r w:rsidRPr="23AA880A">
              <w:rPr>
                <w:rFonts w:eastAsia="Graphik" w:cs="Graphik"/>
                <w:szCs w:val="20"/>
              </w:rPr>
              <w:t xml:space="preserve">      Generic Error</w:t>
            </w:r>
          </w:p>
        </w:tc>
      </w:tr>
      <w:tr w:rsidR="23AA880A" w14:paraId="410AFC7A" w14:textId="77777777" w:rsidTr="23AA880A">
        <w:trPr>
          <w:trHeight w:val="300"/>
        </w:trPr>
        <w:tc>
          <w:tcPr>
            <w:tcW w:w="17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75EE6D" w14:textId="55C1163A" w:rsidR="23AA880A" w:rsidRDefault="23AA880A" w:rsidP="00761437">
            <w:pPr>
              <w:spacing w:after="0"/>
              <w:rPr>
                <w:rFonts w:eastAsia="Graphik" w:cs="Graphik"/>
                <w:szCs w:val="20"/>
              </w:rPr>
            </w:pPr>
            <w:r w:rsidRPr="23AA880A">
              <w:rPr>
                <w:rFonts w:eastAsia="Graphik" w:cs="Graphik"/>
                <w:szCs w:val="20"/>
              </w:rPr>
              <w:t>400</w:t>
            </w:r>
          </w:p>
        </w:tc>
        <w:tc>
          <w:tcPr>
            <w:tcW w:w="14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73989D" w14:textId="64A59D5A" w:rsidR="23AA880A" w:rsidRDefault="23AA880A" w:rsidP="00761437">
            <w:pPr>
              <w:spacing w:after="0"/>
              <w:rPr>
                <w:rFonts w:eastAsia="Graphik" w:cs="Graphik"/>
                <w:szCs w:val="20"/>
              </w:rPr>
            </w:pPr>
            <w:r w:rsidRPr="23AA880A">
              <w:rPr>
                <w:rFonts w:eastAsia="Graphik" w:cs="Graphik"/>
                <w:szCs w:val="20"/>
              </w:rPr>
              <w:t>401</w:t>
            </w:r>
          </w:p>
        </w:tc>
        <w:tc>
          <w:tcPr>
            <w:tcW w:w="589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47896D" w14:textId="454E8406" w:rsidR="23AA880A" w:rsidRPr="00D53EC5" w:rsidRDefault="23AA880A" w:rsidP="00D53EC5">
            <w:pPr>
              <w:spacing w:after="0" w:line="254" w:lineRule="auto"/>
              <w:ind w:left="360"/>
              <w:rPr>
                <w:rFonts w:eastAsia="Graphik" w:cs="Graphik"/>
                <w:szCs w:val="20"/>
              </w:rPr>
            </w:pPr>
            <w:r w:rsidRPr="00D53EC5">
              <w:rPr>
                <w:rFonts w:eastAsia="Graphik" w:cs="Graphik"/>
                <w:szCs w:val="20"/>
              </w:rPr>
              <w:t>Unauthorized User</w:t>
            </w:r>
          </w:p>
          <w:p w14:paraId="554BB50A" w14:textId="5D55B8D6" w:rsidR="23AA880A" w:rsidRPr="00D53EC5" w:rsidRDefault="00D425CC" w:rsidP="00D53EC5">
            <w:pPr>
              <w:spacing w:after="0" w:line="254" w:lineRule="auto"/>
              <w:ind w:left="360"/>
              <w:rPr>
                <w:rFonts w:eastAsia="Graphik" w:cs="Graphik"/>
                <w:szCs w:val="20"/>
              </w:rPr>
            </w:pPr>
            <w:r w:rsidRPr="00D53EC5">
              <w:rPr>
                <w:rFonts w:eastAsia="Graphik" w:cs="Graphik"/>
                <w:szCs w:val="20"/>
              </w:rPr>
              <w:t>Header Token</w:t>
            </w:r>
            <w:r w:rsidR="23AA880A" w:rsidRPr="00D53EC5">
              <w:rPr>
                <w:rFonts w:eastAsia="Graphik" w:cs="Graphik"/>
                <w:szCs w:val="20"/>
              </w:rPr>
              <w:t xml:space="preserve"> could be missing</w:t>
            </w:r>
          </w:p>
        </w:tc>
      </w:tr>
      <w:tr w:rsidR="23AA880A" w14:paraId="620A6B36" w14:textId="77777777" w:rsidTr="23AA880A">
        <w:trPr>
          <w:trHeight w:val="300"/>
        </w:trPr>
        <w:tc>
          <w:tcPr>
            <w:tcW w:w="17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994283" w14:textId="09CC378D" w:rsidR="23AA880A" w:rsidRDefault="23AA880A" w:rsidP="00761437">
            <w:pPr>
              <w:spacing w:after="0"/>
              <w:rPr>
                <w:rFonts w:eastAsia="Graphik" w:cs="Graphik"/>
                <w:szCs w:val="20"/>
              </w:rPr>
            </w:pPr>
            <w:r w:rsidRPr="23AA880A">
              <w:rPr>
                <w:rFonts w:eastAsia="Graphik" w:cs="Graphik"/>
                <w:szCs w:val="20"/>
              </w:rPr>
              <w:t>400</w:t>
            </w:r>
          </w:p>
        </w:tc>
        <w:tc>
          <w:tcPr>
            <w:tcW w:w="14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A488F7" w14:textId="1BD344B7" w:rsidR="23AA880A" w:rsidRDefault="23AA880A" w:rsidP="00761437">
            <w:pPr>
              <w:spacing w:after="0"/>
              <w:rPr>
                <w:rFonts w:eastAsia="Graphik" w:cs="Graphik"/>
                <w:szCs w:val="20"/>
              </w:rPr>
            </w:pPr>
            <w:r w:rsidRPr="23AA880A">
              <w:rPr>
                <w:rFonts w:eastAsia="Graphik" w:cs="Graphik"/>
                <w:szCs w:val="20"/>
              </w:rPr>
              <w:t>400</w:t>
            </w:r>
          </w:p>
        </w:tc>
        <w:tc>
          <w:tcPr>
            <w:tcW w:w="589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41787C" w14:textId="2A32CC32" w:rsidR="23AA880A" w:rsidRPr="00D53EC5" w:rsidRDefault="23AA880A" w:rsidP="00D53EC5">
            <w:pPr>
              <w:spacing w:after="0" w:line="254" w:lineRule="auto"/>
              <w:ind w:left="360"/>
              <w:rPr>
                <w:rFonts w:eastAsia="Graphik" w:cs="Graphik"/>
                <w:szCs w:val="20"/>
              </w:rPr>
            </w:pPr>
            <w:r w:rsidRPr="00D53EC5">
              <w:rPr>
                <w:rFonts w:eastAsia="Graphik" w:cs="Graphik"/>
                <w:szCs w:val="20"/>
              </w:rPr>
              <w:t>Bad request</w:t>
            </w:r>
          </w:p>
          <w:p w14:paraId="0EC461E0" w14:textId="79852AEA" w:rsidR="23AA880A" w:rsidRPr="00D53EC5" w:rsidRDefault="23AA880A" w:rsidP="00D53EC5">
            <w:pPr>
              <w:spacing w:after="0" w:line="254" w:lineRule="auto"/>
              <w:ind w:left="360"/>
              <w:rPr>
                <w:rFonts w:eastAsia="Graphik" w:cs="Graphik"/>
                <w:szCs w:val="20"/>
              </w:rPr>
            </w:pPr>
            <w:r w:rsidRPr="00D53EC5">
              <w:rPr>
                <w:rFonts w:eastAsia="Graphik" w:cs="Graphik"/>
                <w:szCs w:val="20"/>
              </w:rPr>
              <w:t>The pinned asset is not present for this user</w:t>
            </w:r>
          </w:p>
        </w:tc>
      </w:tr>
    </w:tbl>
    <w:p w14:paraId="36F8E391" w14:textId="77777777" w:rsidR="00027982" w:rsidRDefault="00027982">
      <w:pPr>
        <w:rPr>
          <w:rFonts w:eastAsia="Graphik" w:cs="Graphik"/>
          <w:b/>
          <w:bCs/>
          <w:szCs w:val="20"/>
        </w:rPr>
        <w:sectPr w:rsidR="00027982" w:rsidSect="00A52DDA">
          <w:pgSz w:w="12240" w:h="20160" w:code="5"/>
          <w:pgMar w:top="720" w:right="720" w:bottom="720" w:left="720" w:header="720" w:footer="720" w:gutter="0"/>
          <w:cols w:space="1440"/>
          <w:docGrid w:linePitch="360"/>
        </w:sectPr>
      </w:pPr>
    </w:p>
    <w:p w14:paraId="16A8818C" w14:textId="1C14B047" w:rsidR="00890A5D" w:rsidRPr="0090534D" w:rsidRDefault="56D3D5EA" w:rsidP="0090534D">
      <w:pPr>
        <w:pStyle w:val="Heading2"/>
      </w:pPr>
      <w:bookmarkStart w:id="35" w:name="_Toc216884601"/>
      <w:r w:rsidRPr="0090534D">
        <w:lastRenderedPageBreak/>
        <w:t>GET- BatchDetails</w:t>
      </w:r>
      <w:bookmarkEnd w:id="35"/>
    </w:p>
    <w:p w14:paraId="777771BE" w14:textId="1AEED147" w:rsidR="00890A5D" w:rsidRPr="00890A5D" w:rsidRDefault="56D3D5EA" w:rsidP="00761437">
      <w:pPr>
        <w:spacing w:line="257" w:lineRule="auto"/>
        <w:rPr>
          <w:rFonts w:eastAsia="Graphik" w:cs="Graphik"/>
          <w:szCs w:val="20"/>
        </w:rPr>
      </w:pPr>
      <w:r w:rsidRPr="23AA880A">
        <w:rPr>
          <w:rFonts w:eastAsia="Graphik" w:cs="Graphik"/>
          <w:szCs w:val="20"/>
        </w:rPr>
        <w:t xml:space="preserve">This API is used to get BatchDetails based on batch </w:t>
      </w:r>
      <w:r w:rsidR="00733697" w:rsidRPr="23AA880A">
        <w:rPr>
          <w:rFonts w:eastAsia="Graphik" w:cs="Graphik"/>
          <w:szCs w:val="20"/>
        </w:rPr>
        <w:t>numbers</w:t>
      </w:r>
      <w:r w:rsidR="00027982">
        <w:rPr>
          <w:rFonts w:eastAsia="Graphik" w:cs="Graphik"/>
          <w:szCs w:val="20"/>
        </w:rPr>
        <w:t xml:space="preserve">. </w:t>
      </w:r>
      <w:r w:rsidRPr="23AA880A">
        <w:rPr>
          <w:rFonts w:eastAsia="Graphik" w:cs="Graphik"/>
          <w:szCs w:val="20"/>
        </w:rPr>
        <w:t xml:space="preserve">To fetch the response from the APIs, the following entities must exist. </w:t>
      </w:r>
    </w:p>
    <w:p w14:paraId="4B8F839A" w14:textId="2A9BA4A5" w:rsidR="00890A5D" w:rsidRPr="00890A5D" w:rsidRDefault="56D3D5EA" w:rsidP="00761437">
      <w:pPr>
        <w:pStyle w:val="ListParagraph"/>
        <w:spacing w:before="0" w:after="0" w:line="257" w:lineRule="auto"/>
        <w:ind w:right="0"/>
        <w:rPr>
          <w:rFonts w:eastAsia="Graphik" w:cs="Graphik"/>
          <w:szCs w:val="20"/>
        </w:rPr>
      </w:pPr>
      <w:r w:rsidRPr="23AA880A">
        <w:rPr>
          <w:rFonts w:eastAsia="Graphik" w:cs="Graphik"/>
          <w:szCs w:val="20"/>
        </w:rPr>
        <w:t xml:space="preserve">Authorization token </w:t>
      </w:r>
    </w:p>
    <w:p w14:paraId="110378E1" w14:textId="25759AF3" w:rsidR="00890A5D" w:rsidRPr="00890A5D" w:rsidRDefault="56D3D5EA" w:rsidP="00761437">
      <w:pPr>
        <w:pStyle w:val="ListParagraph"/>
        <w:spacing w:before="0" w:after="0" w:line="257" w:lineRule="auto"/>
        <w:ind w:right="0"/>
        <w:rPr>
          <w:rFonts w:eastAsia="Graphik" w:cs="Graphik"/>
          <w:szCs w:val="20"/>
        </w:rPr>
      </w:pPr>
      <w:r w:rsidRPr="23AA880A">
        <w:rPr>
          <w:rFonts w:eastAsia="Graphik" w:cs="Graphik"/>
          <w:szCs w:val="20"/>
        </w:rPr>
        <w:t>Content-Type</w:t>
      </w:r>
    </w:p>
    <w:p w14:paraId="41ED9883" w14:textId="682E8A5F" w:rsidR="00890A5D" w:rsidRPr="00890A5D" w:rsidRDefault="004C7935" w:rsidP="009F7DBD">
      <w:pPr>
        <w:pStyle w:val="Heading3"/>
      </w:pPr>
      <w:r>
        <w:t xml:space="preserve">API </w:t>
      </w:r>
      <w:r w:rsidR="56D3D5EA" w:rsidRPr="23AA880A">
        <w:t>Specifications</w:t>
      </w:r>
    </w:p>
    <w:tbl>
      <w:tblPr>
        <w:tblW w:w="0" w:type="auto"/>
        <w:tblLook w:val="04A0" w:firstRow="1" w:lastRow="0" w:firstColumn="1" w:lastColumn="0" w:noHBand="0" w:noVBand="1"/>
      </w:tblPr>
      <w:tblGrid>
        <w:gridCol w:w="2308"/>
        <w:gridCol w:w="8472"/>
      </w:tblGrid>
      <w:tr w:rsidR="23AA880A" w14:paraId="516C7730" w14:textId="77777777" w:rsidTr="00CB2F29">
        <w:trPr>
          <w:trHeight w:val="165"/>
        </w:trPr>
        <w:tc>
          <w:tcPr>
            <w:tcW w:w="2308"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4D2C4858" w14:textId="05AF0541" w:rsidR="23AA880A" w:rsidRDefault="23AA880A" w:rsidP="009F7DBD">
            <w:pPr>
              <w:spacing w:after="0" w:line="257" w:lineRule="auto"/>
              <w:rPr>
                <w:rFonts w:eastAsia="Graphik" w:cs="Graphik"/>
                <w:color w:val="000000" w:themeColor="text1"/>
                <w:szCs w:val="20"/>
              </w:rPr>
            </w:pPr>
            <w:r w:rsidRPr="23AA880A">
              <w:rPr>
                <w:rFonts w:eastAsia="Graphik" w:cs="Graphik"/>
                <w:color w:val="000000" w:themeColor="text1"/>
                <w:szCs w:val="20"/>
              </w:rPr>
              <w:t>PROTOCOL</w:t>
            </w:r>
          </w:p>
        </w:tc>
        <w:tc>
          <w:tcPr>
            <w:tcW w:w="8472" w:type="dxa"/>
            <w:tcBorders>
              <w:top w:val="single" w:sz="8" w:space="0" w:color="auto"/>
              <w:left w:val="single" w:sz="8" w:space="0" w:color="auto"/>
              <w:bottom w:val="single" w:sz="8" w:space="0" w:color="auto"/>
              <w:right w:val="single" w:sz="8" w:space="0" w:color="auto"/>
            </w:tcBorders>
            <w:tcMar>
              <w:left w:w="108" w:type="dxa"/>
              <w:right w:w="108" w:type="dxa"/>
            </w:tcMar>
          </w:tcPr>
          <w:p w14:paraId="0DBAE462" w14:textId="0BC9DFBD" w:rsidR="23AA880A" w:rsidRDefault="23AA880A" w:rsidP="009F7DBD">
            <w:pPr>
              <w:spacing w:after="0" w:line="257" w:lineRule="auto"/>
              <w:rPr>
                <w:rFonts w:eastAsia="Graphik" w:cs="Graphik"/>
                <w:szCs w:val="20"/>
              </w:rPr>
            </w:pPr>
            <w:r w:rsidRPr="23AA880A">
              <w:rPr>
                <w:rFonts w:eastAsia="Graphik" w:cs="Graphik"/>
                <w:szCs w:val="20"/>
              </w:rPr>
              <w:t>HTTPS</w:t>
            </w:r>
          </w:p>
        </w:tc>
      </w:tr>
      <w:tr w:rsidR="23AA880A" w14:paraId="2B450AE7" w14:textId="77777777" w:rsidTr="00CB2F29">
        <w:trPr>
          <w:trHeight w:val="165"/>
        </w:trPr>
        <w:tc>
          <w:tcPr>
            <w:tcW w:w="2308"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3879CB24" w14:textId="4C3A6F48" w:rsidR="23AA880A" w:rsidRDefault="23AA880A" w:rsidP="00280C3D">
            <w:pPr>
              <w:spacing w:after="0" w:line="257" w:lineRule="auto"/>
              <w:jc w:val="left"/>
              <w:rPr>
                <w:rFonts w:eastAsia="Graphik" w:cs="Graphik"/>
                <w:color w:val="000000" w:themeColor="text1"/>
                <w:szCs w:val="20"/>
              </w:rPr>
            </w:pPr>
            <w:r w:rsidRPr="23AA880A">
              <w:rPr>
                <w:rFonts w:eastAsia="Graphik" w:cs="Graphik"/>
                <w:color w:val="000000" w:themeColor="text1"/>
                <w:szCs w:val="20"/>
              </w:rPr>
              <w:t xml:space="preserve">PATH AOT </w:t>
            </w:r>
            <w:r w:rsidR="00515F80">
              <w:rPr>
                <w:rFonts w:eastAsia="Graphik" w:cs="Graphik"/>
                <w:color w:val="000000" w:themeColor="text1"/>
                <w:szCs w:val="20"/>
              </w:rPr>
              <w:t>(Public Exposure)</w:t>
            </w:r>
          </w:p>
        </w:tc>
        <w:tc>
          <w:tcPr>
            <w:tcW w:w="8472" w:type="dxa"/>
            <w:tcBorders>
              <w:top w:val="single" w:sz="8" w:space="0" w:color="auto"/>
              <w:left w:val="single" w:sz="8" w:space="0" w:color="auto"/>
              <w:bottom w:val="single" w:sz="8" w:space="0" w:color="auto"/>
              <w:right w:val="single" w:sz="8" w:space="0" w:color="auto"/>
            </w:tcBorders>
            <w:tcMar>
              <w:left w:w="108" w:type="dxa"/>
              <w:right w:w="108" w:type="dxa"/>
            </w:tcMar>
          </w:tcPr>
          <w:p w14:paraId="7A7B07CB" w14:textId="45625C49" w:rsidR="23AA880A" w:rsidRPr="00280C3D" w:rsidRDefault="23AA880A" w:rsidP="009F7DBD">
            <w:pPr>
              <w:spacing w:after="0"/>
              <w:rPr>
                <w:rStyle w:val="Hyperlink"/>
                <w:rFonts w:ascii="Consolas" w:eastAsia="Aptos Narrow" w:hAnsi="Consolas" w:cs="Aptos Narrow"/>
                <w:color w:val="467886"/>
                <w:sz w:val="18"/>
                <w:szCs w:val="18"/>
              </w:rPr>
            </w:pPr>
            <w:hyperlink r:id="rId30">
              <w:r w:rsidRPr="00280C3D">
                <w:rPr>
                  <w:rStyle w:val="Hyperlink"/>
                  <w:rFonts w:ascii="Consolas" w:eastAsia="Aptos Narrow" w:hAnsi="Consolas" w:cs="Aptos Narrow"/>
                  <w:color w:val="467886"/>
                  <w:sz w:val="18"/>
                  <w:szCs w:val="18"/>
                </w:rPr>
                <w:t>https://apim-aot-azure-dev.azure-api.net/api/productionmanager/batches/{batchid}</w:t>
              </w:r>
            </w:hyperlink>
          </w:p>
        </w:tc>
      </w:tr>
      <w:tr w:rsidR="23AA880A" w14:paraId="0C60C1ED" w14:textId="77777777" w:rsidTr="00CB2F29">
        <w:trPr>
          <w:trHeight w:val="135"/>
        </w:trPr>
        <w:tc>
          <w:tcPr>
            <w:tcW w:w="2308"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620692E2" w14:textId="035590D2" w:rsidR="23AA880A" w:rsidRDefault="23AA880A" w:rsidP="009F7DBD">
            <w:pPr>
              <w:spacing w:after="0" w:line="257" w:lineRule="auto"/>
              <w:rPr>
                <w:rFonts w:eastAsia="Graphik" w:cs="Graphik"/>
                <w:color w:val="000000" w:themeColor="text1"/>
                <w:szCs w:val="20"/>
              </w:rPr>
            </w:pPr>
            <w:r w:rsidRPr="23AA880A">
              <w:rPr>
                <w:rFonts w:eastAsia="Graphik" w:cs="Graphik"/>
                <w:color w:val="000000" w:themeColor="text1"/>
                <w:szCs w:val="20"/>
              </w:rPr>
              <w:t>METHOD</w:t>
            </w:r>
          </w:p>
        </w:tc>
        <w:tc>
          <w:tcPr>
            <w:tcW w:w="8472" w:type="dxa"/>
            <w:tcBorders>
              <w:top w:val="single" w:sz="8" w:space="0" w:color="auto"/>
              <w:left w:val="single" w:sz="8" w:space="0" w:color="auto"/>
              <w:bottom w:val="single" w:sz="8" w:space="0" w:color="auto"/>
              <w:right w:val="single" w:sz="8" w:space="0" w:color="auto"/>
            </w:tcBorders>
            <w:tcMar>
              <w:left w:w="108" w:type="dxa"/>
              <w:right w:w="108" w:type="dxa"/>
            </w:tcMar>
          </w:tcPr>
          <w:p w14:paraId="1E922F1C" w14:textId="5A990191" w:rsidR="23AA880A" w:rsidRDefault="23AA880A" w:rsidP="009F7DBD">
            <w:pPr>
              <w:spacing w:after="0" w:line="257" w:lineRule="auto"/>
              <w:rPr>
                <w:rFonts w:eastAsia="Graphik" w:cs="Graphik"/>
                <w:szCs w:val="20"/>
              </w:rPr>
            </w:pPr>
            <w:r w:rsidRPr="23AA880A">
              <w:rPr>
                <w:rFonts w:eastAsia="Graphik" w:cs="Graphik"/>
                <w:szCs w:val="20"/>
              </w:rPr>
              <w:t>GET</w:t>
            </w:r>
          </w:p>
        </w:tc>
      </w:tr>
      <w:tr w:rsidR="23AA880A" w14:paraId="4FBF47D1" w14:textId="77777777" w:rsidTr="00CB2F29">
        <w:trPr>
          <w:trHeight w:val="240"/>
        </w:trPr>
        <w:tc>
          <w:tcPr>
            <w:tcW w:w="2308"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5D049D6F" w14:textId="2887D37E" w:rsidR="23AA880A" w:rsidRDefault="23AA880A" w:rsidP="009F7DBD">
            <w:pPr>
              <w:spacing w:after="0" w:line="257" w:lineRule="auto"/>
              <w:rPr>
                <w:rFonts w:eastAsia="Graphik" w:cs="Graphik"/>
                <w:color w:val="000000" w:themeColor="text1"/>
                <w:szCs w:val="20"/>
              </w:rPr>
            </w:pPr>
            <w:r w:rsidRPr="23AA880A">
              <w:rPr>
                <w:rFonts w:eastAsia="Graphik" w:cs="Graphik"/>
                <w:color w:val="000000" w:themeColor="text1"/>
                <w:szCs w:val="20"/>
              </w:rPr>
              <w:t>CONTENT TYPE</w:t>
            </w:r>
          </w:p>
        </w:tc>
        <w:tc>
          <w:tcPr>
            <w:tcW w:w="8472" w:type="dxa"/>
            <w:tcBorders>
              <w:top w:val="single" w:sz="8" w:space="0" w:color="auto"/>
              <w:left w:val="single" w:sz="8" w:space="0" w:color="auto"/>
              <w:bottom w:val="single" w:sz="8" w:space="0" w:color="auto"/>
              <w:right w:val="single" w:sz="8" w:space="0" w:color="auto"/>
            </w:tcBorders>
            <w:tcMar>
              <w:left w:w="108" w:type="dxa"/>
              <w:right w:w="108" w:type="dxa"/>
            </w:tcMar>
          </w:tcPr>
          <w:p w14:paraId="67B30008" w14:textId="0861BDC8" w:rsidR="23AA880A" w:rsidRDefault="23AA880A" w:rsidP="009F7DBD">
            <w:pPr>
              <w:spacing w:after="0" w:line="257" w:lineRule="auto"/>
              <w:rPr>
                <w:rFonts w:eastAsia="Graphik" w:cs="Graphik"/>
                <w:szCs w:val="20"/>
              </w:rPr>
            </w:pPr>
            <w:r w:rsidRPr="23AA880A">
              <w:rPr>
                <w:rFonts w:eastAsia="Graphik" w:cs="Graphik"/>
                <w:szCs w:val="20"/>
              </w:rPr>
              <w:t>application / json</w:t>
            </w:r>
          </w:p>
        </w:tc>
      </w:tr>
    </w:tbl>
    <w:p w14:paraId="408B125E" w14:textId="6A5698A3" w:rsidR="00890A5D" w:rsidRPr="009F7DBD" w:rsidRDefault="56D3D5EA" w:rsidP="009F7DBD">
      <w:pPr>
        <w:pStyle w:val="Heading3"/>
      </w:pPr>
      <w:r w:rsidRPr="009F7DBD">
        <w:t>Input Header Parameters</w:t>
      </w:r>
    </w:p>
    <w:tbl>
      <w:tblPr>
        <w:tblW w:w="0" w:type="auto"/>
        <w:tblLook w:val="04A0" w:firstRow="1" w:lastRow="0" w:firstColumn="1" w:lastColumn="0" w:noHBand="0" w:noVBand="1"/>
      </w:tblPr>
      <w:tblGrid>
        <w:gridCol w:w="1904"/>
        <w:gridCol w:w="7176"/>
        <w:gridCol w:w="720"/>
        <w:gridCol w:w="980"/>
      </w:tblGrid>
      <w:tr w:rsidR="23AA880A" w14:paraId="18F829FC" w14:textId="77777777" w:rsidTr="00C949C4">
        <w:trPr>
          <w:trHeight w:val="255"/>
        </w:trPr>
        <w:tc>
          <w:tcPr>
            <w:tcW w:w="1904"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7A89EDF7" w14:textId="149909F4" w:rsidR="23AA880A" w:rsidRDefault="23AA880A" w:rsidP="009F7DBD">
            <w:pPr>
              <w:spacing w:after="0" w:line="257" w:lineRule="auto"/>
              <w:rPr>
                <w:rFonts w:eastAsia="Graphik" w:cs="Graphik"/>
                <w:color w:val="000000" w:themeColor="text1"/>
                <w:szCs w:val="20"/>
              </w:rPr>
            </w:pPr>
            <w:r w:rsidRPr="23AA880A">
              <w:rPr>
                <w:rFonts w:eastAsia="Graphik" w:cs="Graphik"/>
                <w:color w:val="000000" w:themeColor="text1"/>
                <w:szCs w:val="20"/>
              </w:rPr>
              <w:t>Parameter</w:t>
            </w:r>
          </w:p>
        </w:tc>
        <w:tc>
          <w:tcPr>
            <w:tcW w:w="7176"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4B0024CB" w14:textId="1A1601C3" w:rsidR="23AA880A" w:rsidRDefault="23AA880A" w:rsidP="009F7DBD">
            <w:pPr>
              <w:spacing w:after="0" w:line="257" w:lineRule="auto"/>
              <w:rPr>
                <w:rFonts w:eastAsia="Graphik" w:cs="Graphik"/>
                <w:color w:val="000000" w:themeColor="text1"/>
                <w:szCs w:val="20"/>
              </w:rPr>
            </w:pPr>
            <w:r w:rsidRPr="23AA880A">
              <w:rPr>
                <w:rFonts w:eastAsia="Graphik" w:cs="Graphik"/>
                <w:color w:val="000000" w:themeColor="text1"/>
                <w:szCs w:val="20"/>
              </w:rPr>
              <w:t>Description</w:t>
            </w:r>
          </w:p>
        </w:tc>
        <w:tc>
          <w:tcPr>
            <w:tcW w:w="72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7AD9B5BC" w14:textId="167D2D79" w:rsidR="23AA880A" w:rsidRDefault="23AA880A" w:rsidP="009F7DBD">
            <w:pPr>
              <w:spacing w:after="0" w:line="257" w:lineRule="auto"/>
              <w:rPr>
                <w:rFonts w:eastAsia="Graphik" w:cs="Graphik"/>
                <w:color w:val="000000" w:themeColor="text1"/>
                <w:szCs w:val="20"/>
              </w:rPr>
            </w:pPr>
            <w:r w:rsidRPr="23AA880A">
              <w:rPr>
                <w:rFonts w:eastAsia="Graphik" w:cs="Graphik"/>
                <w:color w:val="000000" w:themeColor="text1"/>
                <w:szCs w:val="20"/>
              </w:rPr>
              <w:t>M/O</w:t>
            </w:r>
          </w:p>
        </w:tc>
        <w:tc>
          <w:tcPr>
            <w:tcW w:w="98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6BCDC865" w14:textId="294062B7" w:rsidR="23AA880A" w:rsidRDefault="23AA880A" w:rsidP="009F7DBD">
            <w:pPr>
              <w:spacing w:after="0" w:line="257" w:lineRule="auto"/>
              <w:rPr>
                <w:rFonts w:eastAsia="Graphik" w:cs="Graphik"/>
                <w:color w:val="000000" w:themeColor="text1"/>
                <w:szCs w:val="20"/>
              </w:rPr>
            </w:pPr>
            <w:r w:rsidRPr="23AA880A">
              <w:rPr>
                <w:rFonts w:eastAsia="Graphik" w:cs="Graphik"/>
                <w:color w:val="000000" w:themeColor="text1"/>
                <w:szCs w:val="20"/>
              </w:rPr>
              <w:t>Type</w:t>
            </w:r>
          </w:p>
        </w:tc>
      </w:tr>
      <w:tr w:rsidR="23AA880A" w14:paraId="61507897" w14:textId="77777777" w:rsidTr="00C949C4">
        <w:trPr>
          <w:trHeight w:val="255"/>
        </w:trPr>
        <w:tc>
          <w:tcPr>
            <w:tcW w:w="190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46B7E0" w14:textId="672E6491" w:rsidR="23AA880A" w:rsidRDefault="23AA880A" w:rsidP="009F7DBD">
            <w:pPr>
              <w:spacing w:after="0" w:line="257" w:lineRule="auto"/>
              <w:rPr>
                <w:rFonts w:eastAsia="Graphik" w:cs="Graphik"/>
                <w:szCs w:val="20"/>
              </w:rPr>
            </w:pPr>
            <w:r w:rsidRPr="23AA880A">
              <w:rPr>
                <w:rFonts w:eastAsia="Graphik" w:cs="Graphik"/>
                <w:szCs w:val="20"/>
              </w:rPr>
              <w:t>Authorization</w:t>
            </w:r>
          </w:p>
        </w:tc>
        <w:tc>
          <w:tcPr>
            <w:tcW w:w="717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BAF648" w14:textId="05CF0AAF" w:rsidR="23AA880A" w:rsidRDefault="23AA880A" w:rsidP="009F7DBD">
            <w:pPr>
              <w:spacing w:after="0" w:line="257" w:lineRule="auto"/>
              <w:rPr>
                <w:rFonts w:eastAsia="Graphik" w:cs="Graphik"/>
                <w:szCs w:val="20"/>
                <w:lang w:val="en-IN"/>
              </w:rPr>
            </w:pPr>
            <w:r w:rsidRPr="23AA880A">
              <w:rPr>
                <w:rFonts w:eastAsia="Graphik" w:cs="Graphik"/>
                <w:szCs w:val="20"/>
              </w:rPr>
              <w:t xml:space="preserve">Token acquired from Azure AD based on the user credentials for further API calls. </w:t>
            </w:r>
            <w:r w:rsidRPr="23AA880A">
              <w:rPr>
                <w:rFonts w:eastAsia="Graphik" w:cs="Graphik"/>
                <w:szCs w:val="20"/>
                <w:lang w:val="en-IN"/>
              </w:rPr>
              <w:t xml:space="preserve">. e.g., </w:t>
            </w:r>
            <w:r w:rsidRPr="00280C3D">
              <w:rPr>
                <w:rFonts w:ascii="Consolas" w:eastAsia="Graphik" w:hAnsi="Consolas" w:cs="Graphik"/>
                <w:szCs w:val="20"/>
                <w:lang w:val="en-IN"/>
              </w:rPr>
              <w:t>msal, accesstoken : { token: "Bearer {token}" }</w:t>
            </w:r>
          </w:p>
        </w:tc>
        <w:tc>
          <w:tcPr>
            <w:tcW w:w="7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D3DD62" w14:textId="733BF070" w:rsidR="23AA880A" w:rsidRDefault="23AA880A" w:rsidP="009F7DBD">
            <w:pPr>
              <w:spacing w:after="0" w:line="257" w:lineRule="auto"/>
              <w:rPr>
                <w:rFonts w:eastAsia="Graphik" w:cs="Graphik"/>
                <w:szCs w:val="20"/>
              </w:rPr>
            </w:pPr>
            <w:r w:rsidRPr="23AA880A">
              <w:rPr>
                <w:rFonts w:eastAsia="Graphik" w:cs="Graphik"/>
                <w:szCs w:val="20"/>
              </w:rPr>
              <w:t>M</w:t>
            </w:r>
          </w:p>
        </w:tc>
        <w:tc>
          <w:tcPr>
            <w:tcW w:w="9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9C7ADD" w14:textId="3DF70B88" w:rsidR="23AA880A" w:rsidRDefault="23AA880A" w:rsidP="009F7DBD">
            <w:pPr>
              <w:spacing w:after="0" w:line="257" w:lineRule="auto"/>
              <w:rPr>
                <w:rFonts w:eastAsia="Graphik" w:cs="Graphik"/>
                <w:szCs w:val="20"/>
              </w:rPr>
            </w:pPr>
            <w:r w:rsidRPr="23AA880A">
              <w:rPr>
                <w:rFonts w:eastAsia="Graphik" w:cs="Graphik"/>
                <w:szCs w:val="20"/>
              </w:rPr>
              <w:t>String</w:t>
            </w:r>
          </w:p>
        </w:tc>
      </w:tr>
      <w:tr w:rsidR="23AA880A" w14:paraId="35625A9A" w14:textId="77777777" w:rsidTr="00C949C4">
        <w:trPr>
          <w:trHeight w:val="255"/>
        </w:trPr>
        <w:tc>
          <w:tcPr>
            <w:tcW w:w="190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91656D" w14:textId="400773A3" w:rsidR="23AA880A" w:rsidRDefault="23AA880A" w:rsidP="009F7DBD">
            <w:pPr>
              <w:spacing w:after="0" w:line="257" w:lineRule="auto"/>
              <w:rPr>
                <w:rFonts w:eastAsia="Graphik" w:cs="Graphik"/>
                <w:szCs w:val="20"/>
              </w:rPr>
            </w:pPr>
            <w:r w:rsidRPr="23AA880A">
              <w:rPr>
                <w:rFonts w:eastAsia="Graphik" w:cs="Graphik"/>
                <w:szCs w:val="20"/>
              </w:rPr>
              <w:t>Content-Type</w:t>
            </w:r>
          </w:p>
        </w:tc>
        <w:tc>
          <w:tcPr>
            <w:tcW w:w="717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716564" w14:textId="28716EC4" w:rsidR="23AA880A" w:rsidRDefault="23AA880A" w:rsidP="009F7DBD">
            <w:pPr>
              <w:spacing w:after="0" w:line="257" w:lineRule="auto"/>
              <w:rPr>
                <w:rFonts w:eastAsia="Graphik" w:cs="Graphik"/>
                <w:szCs w:val="20"/>
              </w:rPr>
            </w:pPr>
            <w:r w:rsidRPr="23AA880A">
              <w:rPr>
                <w:rFonts w:eastAsia="Graphik" w:cs="Graphik"/>
                <w:szCs w:val="20"/>
              </w:rPr>
              <w:t>Type of content. E.g.- application/json</w:t>
            </w:r>
          </w:p>
        </w:tc>
        <w:tc>
          <w:tcPr>
            <w:tcW w:w="7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843C6D" w14:textId="5BA8D7F0" w:rsidR="23AA880A" w:rsidRDefault="23AA880A" w:rsidP="009F7DBD">
            <w:pPr>
              <w:spacing w:after="0" w:line="257" w:lineRule="auto"/>
              <w:rPr>
                <w:rFonts w:eastAsia="Graphik" w:cs="Graphik"/>
                <w:szCs w:val="20"/>
              </w:rPr>
            </w:pPr>
            <w:r w:rsidRPr="23AA880A">
              <w:rPr>
                <w:rFonts w:eastAsia="Graphik" w:cs="Graphik"/>
                <w:szCs w:val="20"/>
              </w:rPr>
              <w:t>M</w:t>
            </w:r>
          </w:p>
        </w:tc>
        <w:tc>
          <w:tcPr>
            <w:tcW w:w="9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DF3990" w14:textId="7FCEB6E2" w:rsidR="23AA880A" w:rsidRDefault="23AA880A" w:rsidP="009F7DBD">
            <w:pPr>
              <w:spacing w:after="0" w:line="257" w:lineRule="auto"/>
              <w:rPr>
                <w:rFonts w:eastAsia="Graphik" w:cs="Graphik"/>
                <w:szCs w:val="20"/>
              </w:rPr>
            </w:pPr>
            <w:r w:rsidRPr="23AA880A">
              <w:rPr>
                <w:rFonts w:eastAsia="Graphik" w:cs="Graphik"/>
                <w:szCs w:val="20"/>
              </w:rPr>
              <w:t>String</w:t>
            </w:r>
          </w:p>
        </w:tc>
      </w:tr>
    </w:tbl>
    <w:p w14:paraId="7C3DFCA9" w14:textId="5D6214B0" w:rsidR="00890A5D" w:rsidRPr="009F7DBD" w:rsidRDefault="56D3D5EA" w:rsidP="009F7DBD">
      <w:pPr>
        <w:pStyle w:val="Heading3"/>
      </w:pPr>
      <w:r w:rsidRPr="009F7DBD">
        <w:t>Output Header Parameters</w:t>
      </w:r>
    </w:p>
    <w:tbl>
      <w:tblPr>
        <w:tblW w:w="0" w:type="auto"/>
        <w:tblLook w:val="04A0" w:firstRow="1" w:lastRow="0" w:firstColumn="1" w:lastColumn="0" w:noHBand="0" w:noVBand="1"/>
      </w:tblPr>
      <w:tblGrid>
        <w:gridCol w:w="1872"/>
        <w:gridCol w:w="7823"/>
        <w:gridCol w:w="1085"/>
      </w:tblGrid>
      <w:tr w:rsidR="23AA880A" w14:paraId="191BC801" w14:textId="77777777" w:rsidTr="00C949C4">
        <w:trPr>
          <w:trHeight w:val="270"/>
        </w:trPr>
        <w:tc>
          <w:tcPr>
            <w:tcW w:w="188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1D9C4DD4" w14:textId="5A3B347F" w:rsidR="23AA880A" w:rsidRDefault="23AA880A" w:rsidP="009F7DBD">
            <w:pPr>
              <w:spacing w:after="0" w:line="257" w:lineRule="auto"/>
              <w:rPr>
                <w:rFonts w:eastAsia="Graphik" w:cs="Graphik"/>
                <w:color w:val="000000" w:themeColor="text1"/>
                <w:szCs w:val="20"/>
              </w:rPr>
            </w:pPr>
            <w:r w:rsidRPr="23AA880A">
              <w:rPr>
                <w:rFonts w:eastAsia="Graphik" w:cs="Graphik"/>
                <w:color w:val="000000" w:themeColor="text1"/>
                <w:szCs w:val="20"/>
              </w:rPr>
              <w:t>Parameter</w:t>
            </w:r>
          </w:p>
        </w:tc>
        <w:tc>
          <w:tcPr>
            <w:tcW w:w="792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77C02B21" w14:textId="4F157B2F" w:rsidR="23AA880A" w:rsidRDefault="23AA880A" w:rsidP="009F7DBD">
            <w:pPr>
              <w:spacing w:after="0" w:line="257" w:lineRule="auto"/>
              <w:rPr>
                <w:rFonts w:eastAsia="Graphik" w:cs="Graphik"/>
                <w:color w:val="000000" w:themeColor="text1"/>
                <w:szCs w:val="20"/>
              </w:rPr>
            </w:pPr>
            <w:r w:rsidRPr="23AA880A">
              <w:rPr>
                <w:rFonts w:eastAsia="Graphik" w:cs="Graphik"/>
                <w:color w:val="000000" w:themeColor="text1"/>
                <w:szCs w:val="20"/>
              </w:rPr>
              <w:t>Description</w:t>
            </w:r>
          </w:p>
        </w:tc>
        <w:tc>
          <w:tcPr>
            <w:tcW w:w="98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22F336E9" w14:textId="3287D489" w:rsidR="23AA880A" w:rsidRDefault="23AA880A" w:rsidP="009F7DBD">
            <w:pPr>
              <w:spacing w:after="0" w:line="257" w:lineRule="auto"/>
              <w:rPr>
                <w:rFonts w:eastAsia="Graphik" w:cs="Graphik"/>
                <w:color w:val="000000" w:themeColor="text1"/>
                <w:szCs w:val="20"/>
              </w:rPr>
            </w:pPr>
            <w:r w:rsidRPr="23AA880A">
              <w:rPr>
                <w:rFonts w:eastAsia="Graphik" w:cs="Graphik"/>
                <w:color w:val="000000" w:themeColor="text1"/>
                <w:szCs w:val="20"/>
              </w:rPr>
              <w:t>Type</w:t>
            </w:r>
          </w:p>
        </w:tc>
      </w:tr>
      <w:tr w:rsidR="23AA880A" w14:paraId="316D09B4" w14:textId="77777777" w:rsidTr="00C949C4">
        <w:trPr>
          <w:trHeight w:val="195"/>
        </w:trPr>
        <w:tc>
          <w:tcPr>
            <w:tcW w:w="18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6FDE57" w14:textId="00CB026E" w:rsidR="23AA880A" w:rsidRDefault="23AA880A" w:rsidP="009F7DBD">
            <w:pPr>
              <w:spacing w:after="0" w:line="257" w:lineRule="auto"/>
              <w:rPr>
                <w:rFonts w:eastAsia="Graphik" w:cs="Graphik"/>
                <w:szCs w:val="20"/>
              </w:rPr>
            </w:pPr>
            <w:r w:rsidRPr="23AA880A">
              <w:rPr>
                <w:rFonts w:eastAsia="Graphik" w:cs="Graphik"/>
                <w:szCs w:val="20"/>
              </w:rPr>
              <w:t>Server</w:t>
            </w:r>
          </w:p>
        </w:tc>
        <w:tc>
          <w:tcPr>
            <w:tcW w:w="79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C29874" w14:textId="393F40FB" w:rsidR="23AA880A" w:rsidRDefault="23AA880A" w:rsidP="00C949C4">
            <w:pPr>
              <w:spacing w:after="0" w:line="257" w:lineRule="auto"/>
              <w:jc w:val="left"/>
              <w:rPr>
                <w:rFonts w:eastAsia="Graphik" w:cs="Graphik"/>
                <w:szCs w:val="20"/>
              </w:rPr>
            </w:pPr>
            <w:r w:rsidRPr="23AA880A">
              <w:rPr>
                <w:rFonts w:eastAsia="Graphik" w:cs="Graphik"/>
                <w:szCs w:val="20"/>
              </w:rPr>
              <w:t>Contains information about how the server handles requests [e.g., Werkzeug/2.1.2 Python/3.9.7]</w:t>
            </w:r>
          </w:p>
        </w:tc>
        <w:tc>
          <w:tcPr>
            <w:tcW w:w="9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E093BB" w14:textId="560D3B87" w:rsidR="23AA880A" w:rsidRDefault="23AA880A" w:rsidP="009F7DBD">
            <w:pPr>
              <w:spacing w:after="0" w:line="257" w:lineRule="auto"/>
              <w:rPr>
                <w:rFonts w:eastAsia="Graphik" w:cs="Graphik"/>
                <w:szCs w:val="20"/>
              </w:rPr>
            </w:pPr>
            <w:r w:rsidRPr="23AA880A">
              <w:rPr>
                <w:rFonts w:eastAsia="Graphik" w:cs="Graphik"/>
                <w:szCs w:val="20"/>
              </w:rPr>
              <w:t>String</w:t>
            </w:r>
          </w:p>
        </w:tc>
      </w:tr>
      <w:tr w:rsidR="23AA880A" w14:paraId="00553D51" w14:textId="77777777" w:rsidTr="00C949C4">
        <w:trPr>
          <w:trHeight w:val="195"/>
        </w:trPr>
        <w:tc>
          <w:tcPr>
            <w:tcW w:w="18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53F67C" w14:textId="57864993" w:rsidR="23AA880A" w:rsidRDefault="23AA880A" w:rsidP="009F7DBD">
            <w:pPr>
              <w:spacing w:after="0" w:line="257" w:lineRule="auto"/>
              <w:rPr>
                <w:rFonts w:eastAsia="Graphik" w:cs="Graphik"/>
                <w:szCs w:val="20"/>
              </w:rPr>
            </w:pPr>
            <w:r w:rsidRPr="23AA880A">
              <w:rPr>
                <w:rFonts w:eastAsia="Graphik" w:cs="Graphik"/>
                <w:szCs w:val="20"/>
              </w:rPr>
              <w:t>Content-Type</w:t>
            </w:r>
          </w:p>
        </w:tc>
        <w:tc>
          <w:tcPr>
            <w:tcW w:w="79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5222BA" w14:textId="269229C5" w:rsidR="23AA880A" w:rsidRDefault="23AA880A" w:rsidP="009F7DBD">
            <w:pPr>
              <w:spacing w:after="0" w:line="257" w:lineRule="auto"/>
              <w:rPr>
                <w:rFonts w:eastAsia="Graphik" w:cs="Graphik"/>
                <w:szCs w:val="20"/>
              </w:rPr>
            </w:pPr>
            <w:r w:rsidRPr="23AA880A">
              <w:rPr>
                <w:rFonts w:eastAsia="Graphik" w:cs="Graphik"/>
                <w:szCs w:val="20"/>
              </w:rPr>
              <w:t>Type of the content</w:t>
            </w:r>
          </w:p>
        </w:tc>
        <w:tc>
          <w:tcPr>
            <w:tcW w:w="9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66B772" w14:textId="30C33D7B" w:rsidR="23AA880A" w:rsidRDefault="23AA880A" w:rsidP="009F7DBD">
            <w:pPr>
              <w:spacing w:after="0" w:line="257" w:lineRule="auto"/>
              <w:rPr>
                <w:rFonts w:eastAsia="Graphik" w:cs="Graphik"/>
                <w:szCs w:val="20"/>
              </w:rPr>
            </w:pPr>
            <w:r w:rsidRPr="23AA880A">
              <w:rPr>
                <w:rFonts w:eastAsia="Graphik" w:cs="Graphik"/>
                <w:szCs w:val="20"/>
              </w:rPr>
              <w:t>String</w:t>
            </w:r>
          </w:p>
        </w:tc>
      </w:tr>
      <w:tr w:rsidR="23AA880A" w14:paraId="6B8B44B5" w14:textId="77777777" w:rsidTr="00C949C4">
        <w:trPr>
          <w:trHeight w:val="195"/>
        </w:trPr>
        <w:tc>
          <w:tcPr>
            <w:tcW w:w="18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67FCBE" w14:textId="68980514" w:rsidR="23AA880A" w:rsidRDefault="23AA880A" w:rsidP="009F7DBD">
            <w:pPr>
              <w:spacing w:after="0" w:line="257" w:lineRule="auto"/>
              <w:rPr>
                <w:rFonts w:eastAsia="Graphik" w:cs="Graphik"/>
                <w:szCs w:val="20"/>
              </w:rPr>
            </w:pPr>
            <w:r w:rsidRPr="23AA880A">
              <w:rPr>
                <w:rFonts w:eastAsia="Graphik" w:cs="Graphik"/>
                <w:szCs w:val="20"/>
              </w:rPr>
              <w:t>Date</w:t>
            </w:r>
          </w:p>
        </w:tc>
        <w:tc>
          <w:tcPr>
            <w:tcW w:w="79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B9978A" w14:textId="47FDF1EB" w:rsidR="23AA880A" w:rsidRDefault="23AA880A" w:rsidP="009F7DBD">
            <w:pPr>
              <w:spacing w:after="0" w:line="257" w:lineRule="auto"/>
              <w:rPr>
                <w:rFonts w:eastAsia="Graphik" w:cs="Graphik"/>
                <w:szCs w:val="20"/>
              </w:rPr>
            </w:pPr>
            <w:r w:rsidRPr="23AA880A">
              <w:rPr>
                <w:rFonts w:eastAsia="Graphik" w:cs="Graphik"/>
                <w:szCs w:val="20"/>
              </w:rPr>
              <w:t>Date of operation execution e.g. - [Tue, 17 May 2022 06:30:16 GMT]</w:t>
            </w:r>
          </w:p>
        </w:tc>
        <w:tc>
          <w:tcPr>
            <w:tcW w:w="9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F5761F" w14:textId="229D408B" w:rsidR="23AA880A" w:rsidRDefault="23AA880A" w:rsidP="009F7DBD">
            <w:pPr>
              <w:spacing w:after="0" w:line="257" w:lineRule="auto"/>
              <w:rPr>
                <w:rFonts w:eastAsia="Graphik" w:cs="Graphik"/>
                <w:szCs w:val="20"/>
              </w:rPr>
            </w:pPr>
            <w:r w:rsidRPr="23AA880A">
              <w:rPr>
                <w:rFonts w:eastAsia="Graphik" w:cs="Graphik"/>
                <w:szCs w:val="20"/>
              </w:rPr>
              <w:t>Datetime</w:t>
            </w:r>
          </w:p>
        </w:tc>
      </w:tr>
      <w:tr w:rsidR="23AA880A" w14:paraId="3BED40A0" w14:textId="77777777" w:rsidTr="00C949C4">
        <w:trPr>
          <w:trHeight w:val="195"/>
        </w:trPr>
        <w:tc>
          <w:tcPr>
            <w:tcW w:w="18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B802D6" w14:textId="0A076A58" w:rsidR="23AA880A" w:rsidRDefault="23AA880A" w:rsidP="009F7DBD">
            <w:pPr>
              <w:spacing w:after="0" w:line="257" w:lineRule="auto"/>
              <w:rPr>
                <w:rFonts w:eastAsia="Graphik" w:cs="Graphik"/>
                <w:szCs w:val="20"/>
              </w:rPr>
            </w:pPr>
            <w:r w:rsidRPr="23AA880A">
              <w:rPr>
                <w:rFonts w:eastAsia="Graphik" w:cs="Graphik"/>
                <w:szCs w:val="20"/>
              </w:rPr>
              <w:t>Content-Length</w:t>
            </w:r>
          </w:p>
        </w:tc>
        <w:tc>
          <w:tcPr>
            <w:tcW w:w="79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449CCA" w14:textId="6B5F88CB" w:rsidR="23AA880A" w:rsidRDefault="23AA880A" w:rsidP="009F7DBD">
            <w:pPr>
              <w:spacing w:after="0" w:line="257" w:lineRule="auto"/>
              <w:rPr>
                <w:rFonts w:eastAsia="Graphik" w:cs="Graphik"/>
                <w:szCs w:val="20"/>
              </w:rPr>
            </w:pPr>
            <w:r w:rsidRPr="23AA880A">
              <w:rPr>
                <w:rFonts w:eastAsia="Graphik" w:cs="Graphik"/>
                <w:szCs w:val="20"/>
              </w:rPr>
              <w:t>Length of the content</w:t>
            </w:r>
          </w:p>
        </w:tc>
        <w:tc>
          <w:tcPr>
            <w:tcW w:w="9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FEA394" w14:textId="63366935" w:rsidR="23AA880A" w:rsidRDefault="23AA880A" w:rsidP="009F7DBD">
            <w:pPr>
              <w:spacing w:after="0" w:line="257" w:lineRule="auto"/>
              <w:rPr>
                <w:rFonts w:eastAsia="Graphik" w:cs="Graphik"/>
                <w:szCs w:val="20"/>
              </w:rPr>
            </w:pPr>
            <w:r w:rsidRPr="23AA880A">
              <w:rPr>
                <w:rFonts w:eastAsia="Graphik" w:cs="Graphik"/>
                <w:szCs w:val="20"/>
              </w:rPr>
              <w:t>Bytes</w:t>
            </w:r>
          </w:p>
        </w:tc>
      </w:tr>
      <w:tr w:rsidR="23AA880A" w14:paraId="6EAAEA7D" w14:textId="77777777" w:rsidTr="00C949C4">
        <w:trPr>
          <w:trHeight w:val="195"/>
        </w:trPr>
        <w:tc>
          <w:tcPr>
            <w:tcW w:w="18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3D4C8E" w14:textId="6EB283F4" w:rsidR="23AA880A" w:rsidRDefault="23AA880A" w:rsidP="009F7DBD">
            <w:pPr>
              <w:spacing w:after="0" w:line="257" w:lineRule="auto"/>
              <w:rPr>
                <w:rFonts w:eastAsia="Graphik" w:cs="Graphik"/>
                <w:szCs w:val="20"/>
              </w:rPr>
            </w:pPr>
            <w:r w:rsidRPr="23AA880A">
              <w:rPr>
                <w:rFonts w:eastAsia="Graphik" w:cs="Graphik"/>
                <w:szCs w:val="20"/>
              </w:rPr>
              <w:t>Connection</w:t>
            </w:r>
          </w:p>
        </w:tc>
        <w:tc>
          <w:tcPr>
            <w:tcW w:w="79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D68C4D" w14:textId="61F6753D" w:rsidR="23AA880A" w:rsidRDefault="23AA880A" w:rsidP="009F7DBD">
            <w:pPr>
              <w:spacing w:after="0" w:line="257" w:lineRule="auto"/>
              <w:rPr>
                <w:rFonts w:eastAsia="Graphik" w:cs="Graphik"/>
                <w:szCs w:val="20"/>
              </w:rPr>
            </w:pPr>
            <w:r w:rsidRPr="23AA880A">
              <w:rPr>
                <w:rFonts w:eastAsia="Graphik" w:cs="Graphik"/>
                <w:szCs w:val="20"/>
              </w:rPr>
              <w:t>A general header specifying whether the current network connection stays open once the current transaction finishes</w:t>
            </w:r>
          </w:p>
        </w:tc>
        <w:tc>
          <w:tcPr>
            <w:tcW w:w="9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9AEB0F" w14:textId="634167F6" w:rsidR="23AA880A" w:rsidRDefault="23AA880A" w:rsidP="009F7DBD">
            <w:pPr>
              <w:spacing w:after="0" w:line="257" w:lineRule="auto"/>
              <w:rPr>
                <w:rFonts w:eastAsia="Graphik" w:cs="Graphik"/>
                <w:szCs w:val="20"/>
              </w:rPr>
            </w:pPr>
            <w:r w:rsidRPr="23AA880A">
              <w:rPr>
                <w:rFonts w:eastAsia="Graphik" w:cs="Graphik"/>
                <w:szCs w:val="20"/>
              </w:rPr>
              <w:t>String</w:t>
            </w:r>
          </w:p>
        </w:tc>
      </w:tr>
    </w:tbl>
    <w:p w14:paraId="38E304C5" w14:textId="041BBEAC" w:rsidR="00890A5D" w:rsidRPr="009F7DBD" w:rsidRDefault="56D3D5EA" w:rsidP="009F7DBD">
      <w:pPr>
        <w:pStyle w:val="Heading3"/>
      </w:pPr>
      <w:r w:rsidRPr="009F7DBD">
        <w:t>Output Body Parameters</w:t>
      </w:r>
    </w:p>
    <w:tbl>
      <w:tblPr>
        <w:tblW w:w="0" w:type="auto"/>
        <w:tblLook w:val="04A0" w:firstRow="1" w:lastRow="0" w:firstColumn="1" w:lastColumn="0" w:noHBand="0" w:noVBand="1"/>
      </w:tblPr>
      <w:tblGrid>
        <w:gridCol w:w="2785"/>
        <w:gridCol w:w="6626"/>
        <w:gridCol w:w="1369"/>
      </w:tblGrid>
      <w:tr w:rsidR="23AA880A" w14:paraId="24CD80DE" w14:textId="77777777" w:rsidTr="00C949C4">
        <w:trPr>
          <w:trHeight w:val="195"/>
        </w:trPr>
        <w:tc>
          <w:tcPr>
            <w:tcW w:w="2785" w:type="dxa"/>
            <w:tcBorders>
              <w:top w:val="single" w:sz="4" w:space="0" w:color="auto"/>
              <w:left w:val="single" w:sz="4" w:space="0" w:color="auto"/>
              <w:bottom w:val="single" w:sz="4" w:space="0" w:color="auto"/>
              <w:right w:val="single" w:sz="4" w:space="0" w:color="auto"/>
            </w:tcBorders>
            <w:shd w:val="clear" w:color="auto" w:fill="E8E8E8"/>
            <w:tcMar>
              <w:left w:w="108" w:type="dxa"/>
              <w:right w:w="108" w:type="dxa"/>
            </w:tcMar>
            <w:vAlign w:val="center"/>
          </w:tcPr>
          <w:p w14:paraId="74832CC1" w14:textId="2A2EC086" w:rsidR="23AA880A" w:rsidRDefault="23AA880A" w:rsidP="009F7DBD">
            <w:pPr>
              <w:spacing w:after="0" w:line="257" w:lineRule="auto"/>
              <w:rPr>
                <w:rFonts w:eastAsia="Graphik" w:cs="Graphik"/>
                <w:color w:val="000000" w:themeColor="text1"/>
                <w:szCs w:val="20"/>
              </w:rPr>
            </w:pPr>
            <w:r w:rsidRPr="23AA880A">
              <w:rPr>
                <w:rFonts w:eastAsia="Graphik" w:cs="Graphik"/>
                <w:color w:val="000000" w:themeColor="text1"/>
                <w:szCs w:val="20"/>
              </w:rPr>
              <w:t>Parameter</w:t>
            </w:r>
          </w:p>
        </w:tc>
        <w:tc>
          <w:tcPr>
            <w:tcW w:w="6626" w:type="dxa"/>
            <w:tcBorders>
              <w:top w:val="single" w:sz="4" w:space="0" w:color="auto"/>
              <w:left w:val="single" w:sz="4" w:space="0" w:color="auto"/>
              <w:bottom w:val="single" w:sz="4" w:space="0" w:color="auto"/>
              <w:right w:val="single" w:sz="4" w:space="0" w:color="auto"/>
            </w:tcBorders>
            <w:shd w:val="clear" w:color="auto" w:fill="E8E8E8"/>
            <w:tcMar>
              <w:left w:w="108" w:type="dxa"/>
              <w:right w:w="108" w:type="dxa"/>
            </w:tcMar>
            <w:vAlign w:val="center"/>
          </w:tcPr>
          <w:p w14:paraId="02EC6CA7" w14:textId="3A56CCDD" w:rsidR="23AA880A" w:rsidRDefault="23AA880A" w:rsidP="009F7DBD">
            <w:pPr>
              <w:spacing w:after="0" w:line="257" w:lineRule="auto"/>
              <w:rPr>
                <w:rFonts w:eastAsia="Graphik" w:cs="Graphik"/>
                <w:color w:val="000000" w:themeColor="text1"/>
                <w:szCs w:val="20"/>
              </w:rPr>
            </w:pPr>
            <w:r w:rsidRPr="23AA880A">
              <w:rPr>
                <w:rFonts w:eastAsia="Graphik" w:cs="Graphik"/>
                <w:color w:val="000000" w:themeColor="text1"/>
                <w:szCs w:val="20"/>
              </w:rPr>
              <w:t>Description</w:t>
            </w:r>
          </w:p>
        </w:tc>
        <w:tc>
          <w:tcPr>
            <w:tcW w:w="1369" w:type="dxa"/>
            <w:tcBorders>
              <w:top w:val="single" w:sz="4" w:space="0" w:color="auto"/>
              <w:left w:val="single" w:sz="4" w:space="0" w:color="auto"/>
              <w:bottom w:val="single" w:sz="4" w:space="0" w:color="auto"/>
              <w:right w:val="single" w:sz="4" w:space="0" w:color="auto"/>
            </w:tcBorders>
            <w:shd w:val="clear" w:color="auto" w:fill="E8E8E8"/>
            <w:tcMar>
              <w:left w:w="108" w:type="dxa"/>
              <w:right w:w="108" w:type="dxa"/>
            </w:tcMar>
            <w:vAlign w:val="center"/>
          </w:tcPr>
          <w:p w14:paraId="6E24EA77" w14:textId="7E0FBE4C" w:rsidR="23AA880A" w:rsidRDefault="23AA880A" w:rsidP="009F7DBD">
            <w:pPr>
              <w:spacing w:after="0" w:line="257" w:lineRule="auto"/>
              <w:rPr>
                <w:rFonts w:eastAsia="Graphik" w:cs="Graphik"/>
                <w:color w:val="000000" w:themeColor="text1"/>
                <w:szCs w:val="20"/>
              </w:rPr>
            </w:pPr>
            <w:r w:rsidRPr="23AA880A">
              <w:rPr>
                <w:rFonts w:eastAsia="Graphik" w:cs="Graphik"/>
                <w:color w:val="000000" w:themeColor="text1"/>
                <w:szCs w:val="20"/>
              </w:rPr>
              <w:t>Type</w:t>
            </w:r>
          </w:p>
        </w:tc>
      </w:tr>
      <w:tr w:rsidR="23AA880A" w14:paraId="052ABFDF" w14:textId="77777777" w:rsidTr="00C949C4">
        <w:trPr>
          <w:trHeight w:val="195"/>
        </w:trPr>
        <w:tc>
          <w:tcPr>
            <w:tcW w:w="2785" w:type="dxa"/>
            <w:tcBorders>
              <w:top w:val="single" w:sz="4" w:space="0" w:color="auto"/>
              <w:left w:val="single" w:sz="8" w:space="0" w:color="auto"/>
              <w:bottom w:val="single" w:sz="8" w:space="0" w:color="auto"/>
              <w:right w:val="single" w:sz="8" w:space="0" w:color="auto"/>
            </w:tcBorders>
            <w:tcMar>
              <w:left w:w="108" w:type="dxa"/>
              <w:right w:w="108" w:type="dxa"/>
            </w:tcMar>
          </w:tcPr>
          <w:p w14:paraId="188D5ACD" w14:textId="2179A649" w:rsidR="23AA880A" w:rsidRDefault="23AA880A" w:rsidP="009F7DBD">
            <w:pPr>
              <w:spacing w:after="0" w:line="257" w:lineRule="auto"/>
              <w:rPr>
                <w:rFonts w:eastAsia="Graphik" w:cs="Graphik"/>
                <w:szCs w:val="20"/>
              </w:rPr>
            </w:pPr>
            <w:r w:rsidRPr="23AA880A">
              <w:rPr>
                <w:rFonts w:eastAsia="Graphik" w:cs="Graphik"/>
                <w:szCs w:val="20"/>
              </w:rPr>
              <w:t>Batch_ID</w:t>
            </w:r>
          </w:p>
        </w:tc>
        <w:tc>
          <w:tcPr>
            <w:tcW w:w="6626" w:type="dxa"/>
            <w:tcBorders>
              <w:top w:val="single" w:sz="4" w:space="0" w:color="auto"/>
              <w:left w:val="single" w:sz="8" w:space="0" w:color="auto"/>
              <w:bottom w:val="single" w:sz="8" w:space="0" w:color="auto"/>
              <w:right w:val="single" w:sz="8" w:space="0" w:color="auto"/>
            </w:tcBorders>
            <w:tcMar>
              <w:left w:w="108" w:type="dxa"/>
              <w:right w:w="108" w:type="dxa"/>
            </w:tcMar>
          </w:tcPr>
          <w:p w14:paraId="5975D9F1" w14:textId="68E35B9C" w:rsidR="23AA880A" w:rsidRDefault="23AA880A" w:rsidP="009F7DBD">
            <w:pPr>
              <w:spacing w:after="0" w:line="257" w:lineRule="auto"/>
              <w:rPr>
                <w:rFonts w:eastAsia="Graphik" w:cs="Graphik"/>
                <w:szCs w:val="20"/>
              </w:rPr>
            </w:pPr>
            <w:r w:rsidRPr="23AA880A">
              <w:rPr>
                <w:rFonts w:eastAsia="Graphik" w:cs="Graphik"/>
                <w:szCs w:val="20"/>
              </w:rPr>
              <w:t>Name of the Batch</w:t>
            </w:r>
          </w:p>
        </w:tc>
        <w:tc>
          <w:tcPr>
            <w:tcW w:w="1369" w:type="dxa"/>
            <w:tcBorders>
              <w:top w:val="single" w:sz="4" w:space="0" w:color="auto"/>
              <w:left w:val="single" w:sz="8" w:space="0" w:color="auto"/>
              <w:bottom w:val="single" w:sz="8" w:space="0" w:color="auto"/>
              <w:right w:val="single" w:sz="8" w:space="0" w:color="auto"/>
            </w:tcBorders>
            <w:tcMar>
              <w:left w:w="108" w:type="dxa"/>
              <w:right w:w="108" w:type="dxa"/>
            </w:tcMar>
          </w:tcPr>
          <w:p w14:paraId="2A94178A" w14:textId="344759B1" w:rsidR="23AA880A" w:rsidRDefault="23AA880A" w:rsidP="009F7DBD">
            <w:pPr>
              <w:spacing w:after="0" w:line="257" w:lineRule="auto"/>
              <w:rPr>
                <w:rFonts w:eastAsia="Graphik" w:cs="Graphik"/>
                <w:szCs w:val="20"/>
              </w:rPr>
            </w:pPr>
            <w:r w:rsidRPr="23AA880A">
              <w:rPr>
                <w:rFonts w:eastAsia="Graphik" w:cs="Graphik"/>
                <w:szCs w:val="20"/>
              </w:rPr>
              <w:t>String</w:t>
            </w:r>
          </w:p>
        </w:tc>
      </w:tr>
      <w:tr w:rsidR="23AA880A" w14:paraId="3151D522" w14:textId="77777777" w:rsidTr="00C949C4">
        <w:trPr>
          <w:trHeight w:val="195"/>
        </w:trPr>
        <w:tc>
          <w:tcPr>
            <w:tcW w:w="2785" w:type="dxa"/>
            <w:tcBorders>
              <w:top w:val="single" w:sz="8" w:space="0" w:color="auto"/>
              <w:left w:val="single" w:sz="8" w:space="0" w:color="auto"/>
              <w:bottom w:val="single" w:sz="8" w:space="0" w:color="auto"/>
              <w:right w:val="single" w:sz="8" w:space="0" w:color="auto"/>
            </w:tcBorders>
            <w:tcMar>
              <w:left w:w="108" w:type="dxa"/>
              <w:right w:w="108" w:type="dxa"/>
            </w:tcMar>
          </w:tcPr>
          <w:p w14:paraId="2485A3F6" w14:textId="345029A8" w:rsidR="23AA880A" w:rsidRDefault="23AA880A" w:rsidP="009F7DBD">
            <w:pPr>
              <w:spacing w:after="0" w:line="257" w:lineRule="auto"/>
              <w:rPr>
                <w:rFonts w:eastAsia="Graphik" w:cs="Graphik"/>
                <w:szCs w:val="20"/>
              </w:rPr>
            </w:pPr>
            <w:r w:rsidRPr="23AA880A">
              <w:rPr>
                <w:rFonts w:eastAsia="Graphik" w:cs="Graphik"/>
                <w:szCs w:val="20"/>
              </w:rPr>
              <w:t>Start_Time</w:t>
            </w:r>
          </w:p>
        </w:tc>
        <w:tc>
          <w:tcPr>
            <w:tcW w:w="6626" w:type="dxa"/>
            <w:tcBorders>
              <w:top w:val="single" w:sz="8" w:space="0" w:color="auto"/>
              <w:left w:val="single" w:sz="8" w:space="0" w:color="auto"/>
              <w:bottom w:val="single" w:sz="8" w:space="0" w:color="auto"/>
              <w:right w:val="single" w:sz="8" w:space="0" w:color="auto"/>
            </w:tcBorders>
            <w:tcMar>
              <w:left w:w="108" w:type="dxa"/>
              <w:right w:w="108" w:type="dxa"/>
            </w:tcMar>
          </w:tcPr>
          <w:p w14:paraId="568BB36A" w14:textId="5F7C65E3" w:rsidR="23AA880A" w:rsidRDefault="23AA880A" w:rsidP="009F7DBD">
            <w:pPr>
              <w:spacing w:after="0" w:line="257" w:lineRule="auto"/>
              <w:rPr>
                <w:rFonts w:eastAsia="Graphik" w:cs="Graphik"/>
                <w:szCs w:val="20"/>
              </w:rPr>
            </w:pPr>
            <w:r w:rsidRPr="23AA880A">
              <w:rPr>
                <w:rFonts w:eastAsia="Graphik" w:cs="Graphik"/>
                <w:szCs w:val="20"/>
              </w:rPr>
              <w:t>Start Time of the Batch</w:t>
            </w:r>
          </w:p>
        </w:tc>
        <w:tc>
          <w:tcPr>
            <w:tcW w:w="1369" w:type="dxa"/>
            <w:tcBorders>
              <w:top w:val="single" w:sz="8" w:space="0" w:color="auto"/>
              <w:left w:val="single" w:sz="8" w:space="0" w:color="auto"/>
              <w:bottom w:val="single" w:sz="8" w:space="0" w:color="auto"/>
              <w:right w:val="single" w:sz="8" w:space="0" w:color="auto"/>
            </w:tcBorders>
            <w:tcMar>
              <w:left w:w="108" w:type="dxa"/>
              <w:right w:w="108" w:type="dxa"/>
            </w:tcMar>
          </w:tcPr>
          <w:p w14:paraId="4D4DCFB5" w14:textId="6AD7B24F" w:rsidR="23AA880A" w:rsidRDefault="23AA880A" w:rsidP="009F7DBD">
            <w:pPr>
              <w:spacing w:after="0" w:line="257" w:lineRule="auto"/>
              <w:rPr>
                <w:rFonts w:eastAsia="Graphik" w:cs="Graphik"/>
                <w:szCs w:val="20"/>
              </w:rPr>
            </w:pPr>
            <w:r w:rsidRPr="23AA880A">
              <w:rPr>
                <w:rFonts w:eastAsia="Graphik" w:cs="Graphik"/>
                <w:szCs w:val="20"/>
              </w:rPr>
              <w:t>String</w:t>
            </w:r>
          </w:p>
        </w:tc>
      </w:tr>
      <w:tr w:rsidR="23AA880A" w14:paraId="2945E43B" w14:textId="77777777" w:rsidTr="00C949C4">
        <w:trPr>
          <w:trHeight w:val="195"/>
        </w:trPr>
        <w:tc>
          <w:tcPr>
            <w:tcW w:w="2785" w:type="dxa"/>
            <w:tcBorders>
              <w:top w:val="single" w:sz="8" w:space="0" w:color="auto"/>
              <w:left w:val="single" w:sz="8" w:space="0" w:color="auto"/>
              <w:bottom w:val="single" w:sz="8" w:space="0" w:color="auto"/>
              <w:right w:val="single" w:sz="8" w:space="0" w:color="auto"/>
            </w:tcBorders>
            <w:tcMar>
              <w:left w:w="108" w:type="dxa"/>
              <w:right w:w="108" w:type="dxa"/>
            </w:tcMar>
          </w:tcPr>
          <w:p w14:paraId="6CEE545C" w14:textId="0E90EAC0" w:rsidR="23AA880A" w:rsidRDefault="23AA880A" w:rsidP="009F7DBD">
            <w:pPr>
              <w:spacing w:after="0" w:line="257" w:lineRule="auto"/>
              <w:rPr>
                <w:rFonts w:eastAsia="Graphik" w:cs="Graphik"/>
                <w:szCs w:val="20"/>
              </w:rPr>
            </w:pPr>
            <w:r w:rsidRPr="23AA880A">
              <w:rPr>
                <w:rFonts w:eastAsia="Graphik" w:cs="Graphik"/>
                <w:szCs w:val="20"/>
              </w:rPr>
              <w:t>End_Time</w:t>
            </w:r>
          </w:p>
        </w:tc>
        <w:tc>
          <w:tcPr>
            <w:tcW w:w="6626" w:type="dxa"/>
            <w:tcBorders>
              <w:top w:val="single" w:sz="8" w:space="0" w:color="auto"/>
              <w:left w:val="single" w:sz="8" w:space="0" w:color="auto"/>
              <w:bottom w:val="single" w:sz="8" w:space="0" w:color="auto"/>
              <w:right w:val="single" w:sz="8" w:space="0" w:color="auto"/>
            </w:tcBorders>
            <w:tcMar>
              <w:left w:w="108" w:type="dxa"/>
              <w:right w:w="108" w:type="dxa"/>
            </w:tcMar>
          </w:tcPr>
          <w:p w14:paraId="7785DF83" w14:textId="62BE486C" w:rsidR="23AA880A" w:rsidRDefault="23AA880A" w:rsidP="009F7DBD">
            <w:pPr>
              <w:spacing w:after="0" w:line="257" w:lineRule="auto"/>
              <w:rPr>
                <w:rFonts w:eastAsia="Graphik" w:cs="Graphik"/>
                <w:szCs w:val="20"/>
              </w:rPr>
            </w:pPr>
            <w:r w:rsidRPr="23AA880A">
              <w:rPr>
                <w:rFonts w:eastAsia="Graphik" w:cs="Graphik"/>
                <w:szCs w:val="20"/>
              </w:rPr>
              <w:t>End Time of the Batch</w:t>
            </w:r>
          </w:p>
        </w:tc>
        <w:tc>
          <w:tcPr>
            <w:tcW w:w="1369" w:type="dxa"/>
            <w:tcBorders>
              <w:top w:val="single" w:sz="8" w:space="0" w:color="auto"/>
              <w:left w:val="single" w:sz="8" w:space="0" w:color="auto"/>
              <w:bottom w:val="single" w:sz="8" w:space="0" w:color="auto"/>
              <w:right w:val="single" w:sz="8" w:space="0" w:color="auto"/>
            </w:tcBorders>
            <w:tcMar>
              <w:left w:w="108" w:type="dxa"/>
              <w:right w:w="108" w:type="dxa"/>
            </w:tcMar>
          </w:tcPr>
          <w:p w14:paraId="020A9DC4" w14:textId="48335FE5" w:rsidR="23AA880A" w:rsidRDefault="23AA880A" w:rsidP="009F7DBD">
            <w:pPr>
              <w:spacing w:after="0" w:line="257" w:lineRule="auto"/>
              <w:rPr>
                <w:rFonts w:eastAsia="Graphik" w:cs="Graphik"/>
                <w:szCs w:val="20"/>
              </w:rPr>
            </w:pPr>
            <w:r w:rsidRPr="23AA880A">
              <w:rPr>
                <w:rFonts w:eastAsia="Graphik" w:cs="Graphik"/>
                <w:szCs w:val="20"/>
              </w:rPr>
              <w:t>String</w:t>
            </w:r>
          </w:p>
        </w:tc>
      </w:tr>
      <w:tr w:rsidR="23AA880A" w14:paraId="2FEF0970" w14:textId="77777777" w:rsidTr="00C949C4">
        <w:trPr>
          <w:trHeight w:val="195"/>
        </w:trPr>
        <w:tc>
          <w:tcPr>
            <w:tcW w:w="2785" w:type="dxa"/>
            <w:tcBorders>
              <w:top w:val="single" w:sz="8" w:space="0" w:color="auto"/>
              <w:left w:val="single" w:sz="8" w:space="0" w:color="auto"/>
              <w:bottom w:val="single" w:sz="8" w:space="0" w:color="auto"/>
              <w:right w:val="single" w:sz="8" w:space="0" w:color="auto"/>
            </w:tcBorders>
            <w:tcMar>
              <w:left w:w="108" w:type="dxa"/>
              <w:right w:w="108" w:type="dxa"/>
            </w:tcMar>
          </w:tcPr>
          <w:p w14:paraId="599673BF" w14:textId="7F71E78F" w:rsidR="23AA880A" w:rsidRDefault="23AA880A" w:rsidP="009F7DBD">
            <w:pPr>
              <w:spacing w:after="0" w:line="257" w:lineRule="auto"/>
              <w:rPr>
                <w:rFonts w:eastAsia="Graphik" w:cs="Graphik"/>
                <w:szCs w:val="20"/>
              </w:rPr>
            </w:pPr>
            <w:r w:rsidRPr="23AA880A">
              <w:rPr>
                <w:rFonts w:eastAsia="Graphik" w:cs="Graphik"/>
                <w:szCs w:val="20"/>
              </w:rPr>
              <w:t>Product</w:t>
            </w:r>
          </w:p>
        </w:tc>
        <w:tc>
          <w:tcPr>
            <w:tcW w:w="6626" w:type="dxa"/>
            <w:tcBorders>
              <w:top w:val="single" w:sz="8" w:space="0" w:color="auto"/>
              <w:left w:val="single" w:sz="8" w:space="0" w:color="auto"/>
              <w:bottom w:val="single" w:sz="8" w:space="0" w:color="auto"/>
              <w:right w:val="single" w:sz="8" w:space="0" w:color="auto"/>
            </w:tcBorders>
            <w:tcMar>
              <w:left w:w="108" w:type="dxa"/>
              <w:right w:w="108" w:type="dxa"/>
            </w:tcMar>
          </w:tcPr>
          <w:p w14:paraId="1DE1EE08" w14:textId="7655CD35" w:rsidR="23AA880A" w:rsidRDefault="23AA880A" w:rsidP="009F7DBD">
            <w:pPr>
              <w:spacing w:after="0" w:line="257" w:lineRule="auto"/>
              <w:rPr>
                <w:rFonts w:eastAsia="Graphik" w:cs="Graphik"/>
                <w:szCs w:val="20"/>
              </w:rPr>
            </w:pPr>
            <w:r w:rsidRPr="23AA880A">
              <w:rPr>
                <w:rFonts w:eastAsia="Graphik" w:cs="Graphik"/>
                <w:szCs w:val="20"/>
              </w:rPr>
              <w:t>Name of the Product</w:t>
            </w:r>
          </w:p>
        </w:tc>
        <w:tc>
          <w:tcPr>
            <w:tcW w:w="1369" w:type="dxa"/>
            <w:tcBorders>
              <w:top w:val="single" w:sz="8" w:space="0" w:color="auto"/>
              <w:left w:val="single" w:sz="8" w:space="0" w:color="auto"/>
              <w:bottom w:val="single" w:sz="8" w:space="0" w:color="auto"/>
              <w:right w:val="single" w:sz="8" w:space="0" w:color="auto"/>
            </w:tcBorders>
            <w:tcMar>
              <w:left w:w="108" w:type="dxa"/>
              <w:right w:w="108" w:type="dxa"/>
            </w:tcMar>
          </w:tcPr>
          <w:p w14:paraId="2278D8B3" w14:textId="781958A8" w:rsidR="23AA880A" w:rsidRDefault="23AA880A" w:rsidP="009F7DBD">
            <w:pPr>
              <w:spacing w:after="0" w:line="257" w:lineRule="auto"/>
              <w:rPr>
                <w:rFonts w:eastAsia="Graphik" w:cs="Graphik"/>
                <w:szCs w:val="20"/>
              </w:rPr>
            </w:pPr>
            <w:r w:rsidRPr="23AA880A">
              <w:rPr>
                <w:rFonts w:eastAsia="Graphik" w:cs="Graphik"/>
                <w:szCs w:val="20"/>
              </w:rPr>
              <w:t>String</w:t>
            </w:r>
          </w:p>
        </w:tc>
      </w:tr>
      <w:tr w:rsidR="23AA880A" w14:paraId="358D0D66" w14:textId="77777777" w:rsidTr="00C949C4">
        <w:trPr>
          <w:trHeight w:val="195"/>
        </w:trPr>
        <w:tc>
          <w:tcPr>
            <w:tcW w:w="2785" w:type="dxa"/>
            <w:tcBorders>
              <w:top w:val="single" w:sz="8" w:space="0" w:color="auto"/>
              <w:left w:val="single" w:sz="8" w:space="0" w:color="auto"/>
              <w:bottom w:val="single" w:sz="8" w:space="0" w:color="auto"/>
              <w:right w:val="single" w:sz="8" w:space="0" w:color="auto"/>
            </w:tcBorders>
            <w:tcMar>
              <w:left w:w="108" w:type="dxa"/>
              <w:right w:w="108" w:type="dxa"/>
            </w:tcMar>
          </w:tcPr>
          <w:p w14:paraId="6776607D" w14:textId="5FD06D61" w:rsidR="23AA880A" w:rsidRDefault="23AA880A" w:rsidP="009F7DBD">
            <w:pPr>
              <w:spacing w:after="0" w:line="257" w:lineRule="auto"/>
              <w:rPr>
                <w:rFonts w:eastAsia="Graphik" w:cs="Graphik"/>
                <w:szCs w:val="20"/>
              </w:rPr>
            </w:pPr>
            <w:r w:rsidRPr="23AA880A">
              <w:rPr>
                <w:rFonts w:eastAsia="Graphik" w:cs="Graphik"/>
                <w:szCs w:val="20"/>
              </w:rPr>
              <w:t>Process_Area</w:t>
            </w:r>
          </w:p>
        </w:tc>
        <w:tc>
          <w:tcPr>
            <w:tcW w:w="6626" w:type="dxa"/>
            <w:tcBorders>
              <w:top w:val="single" w:sz="8" w:space="0" w:color="auto"/>
              <w:left w:val="single" w:sz="8" w:space="0" w:color="auto"/>
              <w:bottom w:val="single" w:sz="8" w:space="0" w:color="auto"/>
              <w:right w:val="single" w:sz="8" w:space="0" w:color="auto"/>
            </w:tcBorders>
            <w:tcMar>
              <w:left w:w="108" w:type="dxa"/>
              <w:right w:w="108" w:type="dxa"/>
            </w:tcMar>
          </w:tcPr>
          <w:p w14:paraId="025B83D2" w14:textId="07FBCED6" w:rsidR="23AA880A" w:rsidRDefault="23AA880A" w:rsidP="009F7DBD">
            <w:pPr>
              <w:spacing w:after="0" w:line="257" w:lineRule="auto"/>
              <w:rPr>
                <w:rFonts w:eastAsia="Graphik" w:cs="Graphik"/>
                <w:szCs w:val="20"/>
              </w:rPr>
            </w:pPr>
            <w:r w:rsidRPr="23AA880A">
              <w:rPr>
                <w:rFonts w:eastAsia="Graphik" w:cs="Graphik"/>
                <w:szCs w:val="20"/>
              </w:rPr>
              <w:t>Name of the Process Area</w:t>
            </w:r>
          </w:p>
        </w:tc>
        <w:tc>
          <w:tcPr>
            <w:tcW w:w="1369" w:type="dxa"/>
            <w:tcBorders>
              <w:top w:val="single" w:sz="8" w:space="0" w:color="auto"/>
              <w:left w:val="single" w:sz="8" w:space="0" w:color="auto"/>
              <w:bottom w:val="single" w:sz="8" w:space="0" w:color="auto"/>
              <w:right w:val="single" w:sz="8" w:space="0" w:color="auto"/>
            </w:tcBorders>
            <w:tcMar>
              <w:left w:w="108" w:type="dxa"/>
              <w:right w:w="108" w:type="dxa"/>
            </w:tcMar>
          </w:tcPr>
          <w:p w14:paraId="245875F0" w14:textId="17F51A0E" w:rsidR="23AA880A" w:rsidRDefault="23AA880A" w:rsidP="009F7DBD">
            <w:pPr>
              <w:spacing w:after="0" w:line="257" w:lineRule="auto"/>
              <w:rPr>
                <w:rFonts w:eastAsia="Graphik" w:cs="Graphik"/>
                <w:szCs w:val="20"/>
              </w:rPr>
            </w:pPr>
            <w:r w:rsidRPr="23AA880A">
              <w:rPr>
                <w:rFonts w:eastAsia="Graphik" w:cs="Graphik"/>
                <w:szCs w:val="20"/>
              </w:rPr>
              <w:t>String</w:t>
            </w:r>
          </w:p>
        </w:tc>
      </w:tr>
      <w:tr w:rsidR="23AA880A" w14:paraId="61D7B2F7" w14:textId="77777777" w:rsidTr="00C949C4">
        <w:trPr>
          <w:trHeight w:val="195"/>
        </w:trPr>
        <w:tc>
          <w:tcPr>
            <w:tcW w:w="2785" w:type="dxa"/>
            <w:tcBorders>
              <w:top w:val="single" w:sz="8" w:space="0" w:color="auto"/>
              <w:left w:val="single" w:sz="8" w:space="0" w:color="auto"/>
              <w:bottom w:val="single" w:sz="8" w:space="0" w:color="auto"/>
              <w:right w:val="single" w:sz="8" w:space="0" w:color="auto"/>
            </w:tcBorders>
            <w:tcMar>
              <w:left w:w="108" w:type="dxa"/>
              <w:right w:w="108" w:type="dxa"/>
            </w:tcMar>
          </w:tcPr>
          <w:p w14:paraId="09EE65CA" w14:textId="59C137BA" w:rsidR="23AA880A" w:rsidRDefault="23AA880A" w:rsidP="009F7DBD">
            <w:pPr>
              <w:spacing w:after="0" w:line="257" w:lineRule="auto"/>
              <w:rPr>
                <w:rFonts w:eastAsia="Graphik" w:cs="Graphik"/>
                <w:szCs w:val="20"/>
              </w:rPr>
            </w:pPr>
            <w:r w:rsidRPr="23AA880A">
              <w:rPr>
                <w:rFonts w:eastAsia="Graphik" w:cs="Graphik"/>
                <w:szCs w:val="20"/>
              </w:rPr>
              <w:t>Product_Order</w:t>
            </w:r>
          </w:p>
        </w:tc>
        <w:tc>
          <w:tcPr>
            <w:tcW w:w="6626" w:type="dxa"/>
            <w:tcBorders>
              <w:top w:val="single" w:sz="8" w:space="0" w:color="auto"/>
              <w:left w:val="single" w:sz="8" w:space="0" w:color="auto"/>
              <w:bottom w:val="single" w:sz="8" w:space="0" w:color="auto"/>
              <w:right w:val="single" w:sz="8" w:space="0" w:color="auto"/>
            </w:tcBorders>
            <w:tcMar>
              <w:left w:w="108" w:type="dxa"/>
              <w:right w:w="108" w:type="dxa"/>
            </w:tcMar>
          </w:tcPr>
          <w:p w14:paraId="7CE34FB1" w14:textId="33E250D7" w:rsidR="23AA880A" w:rsidRDefault="23AA880A" w:rsidP="009F7DBD">
            <w:pPr>
              <w:spacing w:after="0" w:line="257" w:lineRule="auto"/>
              <w:rPr>
                <w:rFonts w:eastAsia="Graphik" w:cs="Graphik"/>
                <w:szCs w:val="20"/>
              </w:rPr>
            </w:pPr>
            <w:r w:rsidRPr="23AA880A">
              <w:rPr>
                <w:rFonts w:eastAsia="Graphik" w:cs="Graphik"/>
                <w:szCs w:val="20"/>
              </w:rPr>
              <w:t>Name of the  Product Order</w:t>
            </w:r>
          </w:p>
        </w:tc>
        <w:tc>
          <w:tcPr>
            <w:tcW w:w="1369" w:type="dxa"/>
            <w:tcBorders>
              <w:top w:val="single" w:sz="8" w:space="0" w:color="auto"/>
              <w:left w:val="single" w:sz="8" w:space="0" w:color="auto"/>
              <w:bottom w:val="single" w:sz="8" w:space="0" w:color="auto"/>
              <w:right w:val="single" w:sz="8" w:space="0" w:color="auto"/>
            </w:tcBorders>
            <w:tcMar>
              <w:left w:w="108" w:type="dxa"/>
              <w:right w:w="108" w:type="dxa"/>
            </w:tcMar>
          </w:tcPr>
          <w:p w14:paraId="48176347" w14:textId="47F58DC2" w:rsidR="23AA880A" w:rsidRDefault="23AA880A" w:rsidP="009F7DBD">
            <w:pPr>
              <w:spacing w:after="0" w:line="257" w:lineRule="auto"/>
              <w:rPr>
                <w:rFonts w:eastAsia="Graphik" w:cs="Graphik"/>
                <w:szCs w:val="20"/>
              </w:rPr>
            </w:pPr>
            <w:r w:rsidRPr="23AA880A">
              <w:rPr>
                <w:rFonts w:eastAsia="Graphik" w:cs="Graphik"/>
                <w:szCs w:val="20"/>
              </w:rPr>
              <w:t>String</w:t>
            </w:r>
          </w:p>
        </w:tc>
      </w:tr>
      <w:tr w:rsidR="23AA880A" w14:paraId="7DAEB253" w14:textId="77777777" w:rsidTr="00C949C4">
        <w:trPr>
          <w:trHeight w:val="195"/>
        </w:trPr>
        <w:tc>
          <w:tcPr>
            <w:tcW w:w="2785" w:type="dxa"/>
            <w:tcBorders>
              <w:top w:val="single" w:sz="8" w:space="0" w:color="auto"/>
              <w:left w:val="single" w:sz="8" w:space="0" w:color="auto"/>
              <w:bottom w:val="single" w:sz="8" w:space="0" w:color="auto"/>
              <w:right w:val="single" w:sz="8" w:space="0" w:color="auto"/>
            </w:tcBorders>
            <w:tcMar>
              <w:left w:w="108" w:type="dxa"/>
              <w:right w:w="108" w:type="dxa"/>
            </w:tcMar>
          </w:tcPr>
          <w:p w14:paraId="11802F1F" w14:textId="4470E46B" w:rsidR="23AA880A" w:rsidRDefault="23AA880A" w:rsidP="009F7DBD">
            <w:pPr>
              <w:spacing w:after="0" w:line="257" w:lineRule="auto"/>
              <w:rPr>
                <w:rFonts w:eastAsia="Graphik" w:cs="Graphik"/>
                <w:szCs w:val="20"/>
              </w:rPr>
            </w:pPr>
            <w:r w:rsidRPr="23AA880A">
              <w:rPr>
                <w:rFonts w:eastAsia="Graphik" w:cs="Graphik"/>
                <w:szCs w:val="20"/>
              </w:rPr>
              <w:t>Recipe_ID</w:t>
            </w:r>
          </w:p>
        </w:tc>
        <w:tc>
          <w:tcPr>
            <w:tcW w:w="6626" w:type="dxa"/>
            <w:tcBorders>
              <w:top w:val="single" w:sz="8" w:space="0" w:color="auto"/>
              <w:left w:val="single" w:sz="8" w:space="0" w:color="auto"/>
              <w:bottom w:val="single" w:sz="8" w:space="0" w:color="auto"/>
              <w:right w:val="single" w:sz="8" w:space="0" w:color="auto"/>
            </w:tcBorders>
            <w:tcMar>
              <w:left w:w="108" w:type="dxa"/>
              <w:right w:w="108" w:type="dxa"/>
            </w:tcMar>
          </w:tcPr>
          <w:p w14:paraId="4C0BB6DE" w14:textId="77A6679E" w:rsidR="23AA880A" w:rsidRDefault="23AA880A" w:rsidP="009F7DBD">
            <w:pPr>
              <w:spacing w:after="0" w:line="257" w:lineRule="auto"/>
              <w:rPr>
                <w:rFonts w:eastAsia="Graphik" w:cs="Graphik"/>
                <w:szCs w:val="20"/>
              </w:rPr>
            </w:pPr>
            <w:r w:rsidRPr="23AA880A">
              <w:rPr>
                <w:rFonts w:eastAsia="Graphik" w:cs="Graphik"/>
                <w:szCs w:val="20"/>
              </w:rPr>
              <w:t>ID of the Recipe</w:t>
            </w:r>
          </w:p>
        </w:tc>
        <w:tc>
          <w:tcPr>
            <w:tcW w:w="1369" w:type="dxa"/>
            <w:tcBorders>
              <w:top w:val="single" w:sz="8" w:space="0" w:color="auto"/>
              <w:left w:val="single" w:sz="8" w:space="0" w:color="auto"/>
              <w:bottom w:val="single" w:sz="8" w:space="0" w:color="auto"/>
              <w:right w:val="single" w:sz="8" w:space="0" w:color="auto"/>
            </w:tcBorders>
            <w:tcMar>
              <w:left w:w="108" w:type="dxa"/>
              <w:right w:w="108" w:type="dxa"/>
            </w:tcMar>
          </w:tcPr>
          <w:p w14:paraId="596FA8BF" w14:textId="022CDC0B" w:rsidR="23AA880A" w:rsidRDefault="23AA880A" w:rsidP="009F7DBD">
            <w:pPr>
              <w:spacing w:after="0" w:line="257" w:lineRule="auto"/>
              <w:rPr>
                <w:rFonts w:eastAsia="Graphik" w:cs="Graphik"/>
                <w:szCs w:val="20"/>
              </w:rPr>
            </w:pPr>
            <w:r w:rsidRPr="23AA880A">
              <w:rPr>
                <w:rFonts w:eastAsia="Graphik" w:cs="Graphik"/>
                <w:szCs w:val="20"/>
              </w:rPr>
              <w:t>String</w:t>
            </w:r>
          </w:p>
        </w:tc>
      </w:tr>
      <w:tr w:rsidR="23AA880A" w14:paraId="0DA9E524" w14:textId="77777777" w:rsidTr="00C949C4">
        <w:trPr>
          <w:trHeight w:val="195"/>
        </w:trPr>
        <w:tc>
          <w:tcPr>
            <w:tcW w:w="2785" w:type="dxa"/>
            <w:tcBorders>
              <w:top w:val="single" w:sz="8" w:space="0" w:color="auto"/>
              <w:left w:val="single" w:sz="8" w:space="0" w:color="auto"/>
              <w:bottom w:val="single" w:sz="8" w:space="0" w:color="auto"/>
              <w:right w:val="single" w:sz="8" w:space="0" w:color="auto"/>
            </w:tcBorders>
            <w:tcMar>
              <w:left w:w="108" w:type="dxa"/>
              <w:right w:w="108" w:type="dxa"/>
            </w:tcMar>
          </w:tcPr>
          <w:p w14:paraId="1ECB0930" w14:textId="14B02163" w:rsidR="23AA880A" w:rsidRDefault="23AA880A" w:rsidP="009F7DBD">
            <w:pPr>
              <w:spacing w:after="0" w:line="257" w:lineRule="auto"/>
              <w:rPr>
                <w:rFonts w:eastAsia="Graphik" w:cs="Graphik"/>
                <w:szCs w:val="20"/>
              </w:rPr>
            </w:pPr>
            <w:r w:rsidRPr="23AA880A">
              <w:rPr>
                <w:rFonts w:eastAsia="Graphik" w:cs="Graphik"/>
                <w:szCs w:val="20"/>
              </w:rPr>
              <w:t>Recipe_Name</w:t>
            </w:r>
          </w:p>
        </w:tc>
        <w:tc>
          <w:tcPr>
            <w:tcW w:w="6626" w:type="dxa"/>
            <w:tcBorders>
              <w:top w:val="single" w:sz="8" w:space="0" w:color="auto"/>
              <w:left w:val="single" w:sz="8" w:space="0" w:color="auto"/>
              <w:bottom w:val="single" w:sz="8" w:space="0" w:color="auto"/>
              <w:right w:val="single" w:sz="8" w:space="0" w:color="auto"/>
            </w:tcBorders>
            <w:tcMar>
              <w:left w:w="108" w:type="dxa"/>
              <w:right w:w="108" w:type="dxa"/>
            </w:tcMar>
          </w:tcPr>
          <w:p w14:paraId="511399C1" w14:textId="4F8DFCBA" w:rsidR="23AA880A" w:rsidRDefault="23AA880A" w:rsidP="009F7DBD">
            <w:pPr>
              <w:spacing w:after="0" w:line="257" w:lineRule="auto"/>
              <w:rPr>
                <w:rFonts w:eastAsia="Graphik" w:cs="Graphik"/>
                <w:szCs w:val="20"/>
              </w:rPr>
            </w:pPr>
            <w:r w:rsidRPr="23AA880A">
              <w:rPr>
                <w:rFonts w:eastAsia="Graphik" w:cs="Graphik"/>
                <w:szCs w:val="20"/>
              </w:rPr>
              <w:t>Name of the Recipe</w:t>
            </w:r>
          </w:p>
        </w:tc>
        <w:tc>
          <w:tcPr>
            <w:tcW w:w="1369" w:type="dxa"/>
            <w:tcBorders>
              <w:top w:val="single" w:sz="8" w:space="0" w:color="auto"/>
              <w:left w:val="single" w:sz="8" w:space="0" w:color="auto"/>
              <w:bottom w:val="single" w:sz="8" w:space="0" w:color="auto"/>
              <w:right w:val="single" w:sz="8" w:space="0" w:color="auto"/>
            </w:tcBorders>
            <w:tcMar>
              <w:left w:w="108" w:type="dxa"/>
              <w:right w:w="108" w:type="dxa"/>
            </w:tcMar>
          </w:tcPr>
          <w:p w14:paraId="23232370" w14:textId="107FD532" w:rsidR="23AA880A" w:rsidRDefault="23AA880A" w:rsidP="009F7DBD">
            <w:pPr>
              <w:spacing w:after="0" w:line="257" w:lineRule="auto"/>
              <w:rPr>
                <w:rFonts w:eastAsia="Graphik" w:cs="Graphik"/>
                <w:szCs w:val="20"/>
              </w:rPr>
            </w:pPr>
            <w:r w:rsidRPr="23AA880A">
              <w:rPr>
                <w:rFonts w:eastAsia="Graphik" w:cs="Graphik"/>
                <w:szCs w:val="20"/>
              </w:rPr>
              <w:t>String</w:t>
            </w:r>
          </w:p>
        </w:tc>
      </w:tr>
      <w:tr w:rsidR="23AA880A" w14:paraId="216283A3" w14:textId="77777777" w:rsidTr="00C949C4">
        <w:trPr>
          <w:trHeight w:val="195"/>
        </w:trPr>
        <w:tc>
          <w:tcPr>
            <w:tcW w:w="2785" w:type="dxa"/>
            <w:tcBorders>
              <w:top w:val="single" w:sz="8" w:space="0" w:color="auto"/>
              <w:left w:val="single" w:sz="8" w:space="0" w:color="auto"/>
              <w:bottom w:val="single" w:sz="8" w:space="0" w:color="auto"/>
              <w:right w:val="single" w:sz="8" w:space="0" w:color="auto"/>
            </w:tcBorders>
            <w:tcMar>
              <w:left w:w="108" w:type="dxa"/>
              <w:right w:w="108" w:type="dxa"/>
            </w:tcMar>
          </w:tcPr>
          <w:p w14:paraId="39DC49B6" w14:textId="0441A1B4" w:rsidR="23AA880A" w:rsidRDefault="23AA880A" w:rsidP="009F7DBD">
            <w:pPr>
              <w:spacing w:after="0" w:line="257" w:lineRule="auto"/>
              <w:rPr>
                <w:rFonts w:eastAsia="Graphik" w:cs="Graphik"/>
                <w:szCs w:val="20"/>
              </w:rPr>
            </w:pPr>
            <w:r w:rsidRPr="23AA880A">
              <w:rPr>
                <w:rFonts w:eastAsia="Graphik" w:cs="Graphik"/>
                <w:szCs w:val="20"/>
              </w:rPr>
              <w:t>Consumed_Batch_ID</w:t>
            </w:r>
          </w:p>
        </w:tc>
        <w:tc>
          <w:tcPr>
            <w:tcW w:w="6626" w:type="dxa"/>
            <w:tcBorders>
              <w:top w:val="single" w:sz="8" w:space="0" w:color="auto"/>
              <w:left w:val="single" w:sz="8" w:space="0" w:color="auto"/>
              <w:bottom w:val="single" w:sz="8" w:space="0" w:color="auto"/>
              <w:right w:val="single" w:sz="8" w:space="0" w:color="auto"/>
            </w:tcBorders>
            <w:tcMar>
              <w:left w:w="108" w:type="dxa"/>
              <w:right w:w="108" w:type="dxa"/>
            </w:tcMar>
          </w:tcPr>
          <w:p w14:paraId="5A85E385" w14:textId="269125CD" w:rsidR="23AA880A" w:rsidRDefault="23AA880A" w:rsidP="009F7DBD">
            <w:pPr>
              <w:spacing w:after="0" w:line="257" w:lineRule="auto"/>
              <w:rPr>
                <w:rFonts w:eastAsia="Graphik" w:cs="Graphik"/>
                <w:szCs w:val="20"/>
              </w:rPr>
            </w:pPr>
            <w:r w:rsidRPr="23AA880A">
              <w:rPr>
                <w:rFonts w:eastAsia="Graphik" w:cs="Graphik"/>
                <w:szCs w:val="20"/>
              </w:rPr>
              <w:t>ID of consumed batch</w:t>
            </w:r>
          </w:p>
        </w:tc>
        <w:tc>
          <w:tcPr>
            <w:tcW w:w="1369" w:type="dxa"/>
            <w:tcBorders>
              <w:top w:val="single" w:sz="8" w:space="0" w:color="auto"/>
              <w:left w:val="single" w:sz="8" w:space="0" w:color="auto"/>
              <w:bottom w:val="single" w:sz="8" w:space="0" w:color="auto"/>
              <w:right w:val="single" w:sz="8" w:space="0" w:color="auto"/>
            </w:tcBorders>
            <w:tcMar>
              <w:left w:w="108" w:type="dxa"/>
              <w:right w:w="108" w:type="dxa"/>
            </w:tcMar>
          </w:tcPr>
          <w:p w14:paraId="5EA9F5EA" w14:textId="4D69F2A4" w:rsidR="23AA880A" w:rsidRDefault="23AA880A" w:rsidP="009F7DBD">
            <w:pPr>
              <w:spacing w:after="0" w:line="257" w:lineRule="auto"/>
              <w:rPr>
                <w:rFonts w:eastAsia="Graphik" w:cs="Graphik"/>
                <w:szCs w:val="20"/>
              </w:rPr>
            </w:pPr>
            <w:r w:rsidRPr="23AA880A">
              <w:rPr>
                <w:rFonts w:eastAsia="Graphik" w:cs="Graphik"/>
                <w:szCs w:val="20"/>
              </w:rPr>
              <w:t>String</w:t>
            </w:r>
          </w:p>
        </w:tc>
      </w:tr>
      <w:tr w:rsidR="23AA880A" w14:paraId="4AB17CCD" w14:textId="77777777" w:rsidTr="00C949C4">
        <w:trPr>
          <w:trHeight w:val="195"/>
        </w:trPr>
        <w:tc>
          <w:tcPr>
            <w:tcW w:w="2785" w:type="dxa"/>
            <w:tcBorders>
              <w:top w:val="single" w:sz="8" w:space="0" w:color="auto"/>
              <w:left w:val="single" w:sz="8" w:space="0" w:color="auto"/>
              <w:bottom w:val="single" w:sz="8" w:space="0" w:color="auto"/>
              <w:right w:val="single" w:sz="8" w:space="0" w:color="auto"/>
            </w:tcBorders>
            <w:tcMar>
              <w:left w:w="108" w:type="dxa"/>
              <w:right w:w="108" w:type="dxa"/>
            </w:tcMar>
          </w:tcPr>
          <w:p w14:paraId="66A04C24" w14:textId="132ED0E8" w:rsidR="23AA880A" w:rsidRDefault="23AA880A" w:rsidP="009F7DBD">
            <w:pPr>
              <w:spacing w:after="0" w:line="257" w:lineRule="auto"/>
              <w:rPr>
                <w:rFonts w:eastAsia="Graphik" w:cs="Graphik"/>
                <w:szCs w:val="20"/>
              </w:rPr>
            </w:pPr>
            <w:r w:rsidRPr="23AA880A">
              <w:rPr>
                <w:rFonts w:eastAsia="Graphik" w:cs="Graphik"/>
                <w:szCs w:val="20"/>
              </w:rPr>
              <w:t>Batch_Status</w:t>
            </w:r>
          </w:p>
        </w:tc>
        <w:tc>
          <w:tcPr>
            <w:tcW w:w="6626" w:type="dxa"/>
            <w:tcBorders>
              <w:top w:val="single" w:sz="8" w:space="0" w:color="auto"/>
              <w:left w:val="single" w:sz="8" w:space="0" w:color="auto"/>
              <w:bottom w:val="single" w:sz="8" w:space="0" w:color="auto"/>
              <w:right w:val="single" w:sz="8" w:space="0" w:color="auto"/>
            </w:tcBorders>
            <w:tcMar>
              <w:left w:w="108" w:type="dxa"/>
              <w:right w:w="108" w:type="dxa"/>
            </w:tcMar>
          </w:tcPr>
          <w:p w14:paraId="3D586E0D" w14:textId="47AB4C49" w:rsidR="23AA880A" w:rsidRDefault="23AA880A" w:rsidP="009F7DBD">
            <w:pPr>
              <w:spacing w:after="0" w:line="257" w:lineRule="auto"/>
              <w:rPr>
                <w:rFonts w:eastAsia="Graphik" w:cs="Graphik"/>
                <w:szCs w:val="20"/>
              </w:rPr>
            </w:pPr>
            <w:r w:rsidRPr="23AA880A">
              <w:rPr>
                <w:rFonts w:eastAsia="Graphik" w:cs="Graphik"/>
                <w:szCs w:val="20"/>
              </w:rPr>
              <w:t>Status of the Batch</w:t>
            </w:r>
          </w:p>
        </w:tc>
        <w:tc>
          <w:tcPr>
            <w:tcW w:w="1369" w:type="dxa"/>
            <w:tcBorders>
              <w:top w:val="single" w:sz="8" w:space="0" w:color="auto"/>
              <w:left w:val="single" w:sz="8" w:space="0" w:color="auto"/>
              <w:bottom w:val="single" w:sz="8" w:space="0" w:color="auto"/>
              <w:right w:val="single" w:sz="8" w:space="0" w:color="auto"/>
            </w:tcBorders>
            <w:tcMar>
              <w:left w:w="108" w:type="dxa"/>
              <w:right w:w="108" w:type="dxa"/>
            </w:tcMar>
          </w:tcPr>
          <w:p w14:paraId="39D0AD87" w14:textId="6A8937BA" w:rsidR="23AA880A" w:rsidRDefault="23AA880A" w:rsidP="009F7DBD">
            <w:pPr>
              <w:spacing w:after="0" w:line="257" w:lineRule="auto"/>
              <w:rPr>
                <w:rFonts w:eastAsia="Graphik" w:cs="Graphik"/>
                <w:szCs w:val="20"/>
              </w:rPr>
            </w:pPr>
            <w:r w:rsidRPr="23AA880A">
              <w:rPr>
                <w:rFonts w:eastAsia="Graphik" w:cs="Graphik"/>
                <w:szCs w:val="20"/>
              </w:rPr>
              <w:t>String</w:t>
            </w:r>
          </w:p>
        </w:tc>
      </w:tr>
      <w:tr w:rsidR="23AA880A" w14:paraId="3A6DC0A4" w14:textId="77777777" w:rsidTr="00C949C4">
        <w:trPr>
          <w:trHeight w:val="195"/>
        </w:trPr>
        <w:tc>
          <w:tcPr>
            <w:tcW w:w="2785" w:type="dxa"/>
            <w:tcBorders>
              <w:top w:val="single" w:sz="8" w:space="0" w:color="auto"/>
              <w:left w:val="single" w:sz="8" w:space="0" w:color="auto"/>
              <w:bottom w:val="single" w:sz="8" w:space="0" w:color="auto"/>
              <w:right w:val="single" w:sz="8" w:space="0" w:color="auto"/>
            </w:tcBorders>
            <w:tcMar>
              <w:left w:w="108" w:type="dxa"/>
              <w:right w:w="108" w:type="dxa"/>
            </w:tcMar>
          </w:tcPr>
          <w:p w14:paraId="15DC2083" w14:textId="5D128B0F" w:rsidR="23AA880A" w:rsidRDefault="23AA880A" w:rsidP="009F7DBD">
            <w:pPr>
              <w:spacing w:after="0" w:line="257" w:lineRule="auto"/>
              <w:rPr>
                <w:rFonts w:eastAsia="Graphik" w:cs="Graphik"/>
                <w:szCs w:val="20"/>
              </w:rPr>
            </w:pPr>
            <w:r w:rsidRPr="23AA880A">
              <w:rPr>
                <w:rFonts w:eastAsia="Graphik" w:cs="Graphik"/>
                <w:szCs w:val="20"/>
              </w:rPr>
              <w:t>Order_Status</w:t>
            </w:r>
          </w:p>
        </w:tc>
        <w:tc>
          <w:tcPr>
            <w:tcW w:w="6626" w:type="dxa"/>
            <w:tcBorders>
              <w:top w:val="single" w:sz="8" w:space="0" w:color="auto"/>
              <w:left w:val="single" w:sz="8" w:space="0" w:color="auto"/>
              <w:bottom w:val="single" w:sz="8" w:space="0" w:color="auto"/>
              <w:right w:val="single" w:sz="8" w:space="0" w:color="auto"/>
            </w:tcBorders>
            <w:tcMar>
              <w:left w:w="108" w:type="dxa"/>
              <w:right w:w="108" w:type="dxa"/>
            </w:tcMar>
          </w:tcPr>
          <w:p w14:paraId="3F460024" w14:textId="67B99AEE" w:rsidR="23AA880A" w:rsidRDefault="23AA880A" w:rsidP="009F7DBD">
            <w:pPr>
              <w:spacing w:after="0" w:line="257" w:lineRule="auto"/>
              <w:rPr>
                <w:rFonts w:eastAsia="Graphik" w:cs="Graphik"/>
                <w:szCs w:val="20"/>
              </w:rPr>
            </w:pPr>
            <w:r w:rsidRPr="23AA880A">
              <w:rPr>
                <w:rFonts w:eastAsia="Graphik" w:cs="Graphik"/>
                <w:szCs w:val="20"/>
              </w:rPr>
              <w:t>Status of the Order</w:t>
            </w:r>
          </w:p>
        </w:tc>
        <w:tc>
          <w:tcPr>
            <w:tcW w:w="1369" w:type="dxa"/>
            <w:tcBorders>
              <w:top w:val="single" w:sz="8" w:space="0" w:color="auto"/>
              <w:left w:val="single" w:sz="8" w:space="0" w:color="auto"/>
              <w:bottom w:val="single" w:sz="8" w:space="0" w:color="auto"/>
              <w:right w:val="single" w:sz="8" w:space="0" w:color="auto"/>
            </w:tcBorders>
            <w:tcMar>
              <w:left w:w="108" w:type="dxa"/>
              <w:right w:w="108" w:type="dxa"/>
            </w:tcMar>
          </w:tcPr>
          <w:p w14:paraId="38051F9A" w14:textId="51CEA9E2" w:rsidR="23AA880A" w:rsidRDefault="23AA880A" w:rsidP="009F7DBD">
            <w:pPr>
              <w:spacing w:after="0" w:line="257" w:lineRule="auto"/>
              <w:rPr>
                <w:rFonts w:eastAsia="Graphik" w:cs="Graphik"/>
                <w:szCs w:val="20"/>
              </w:rPr>
            </w:pPr>
            <w:r w:rsidRPr="23AA880A">
              <w:rPr>
                <w:rFonts w:eastAsia="Graphik" w:cs="Graphik"/>
                <w:szCs w:val="20"/>
              </w:rPr>
              <w:t>String</w:t>
            </w:r>
          </w:p>
        </w:tc>
      </w:tr>
      <w:tr w:rsidR="23AA880A" w14:paraId="1C5699D9" w14:textId="77777777" w:rsidTr="00C949C4">
        <w:trPr>
          <w:trHeight w:val="195"/>
        </w:trPr>
        <w:tc>
          <w:tcPr>
            <w:tcW w:w="2785" w:type="dxa"/>
            <w:tcBorders>
              <w:top w:val="single" w:sz="8" w:space="0" w:color="auto"/>
              <w:left w:val="single" w:sz="8" w:space="0" w:color="auto"/>
              <w:bottom w:val="single" w:sz="8" w:space="0" w:color="auto"/>
              <w:right w:val="single" w:sz="8" w:space="0" w:color="auto"/>
            </w:tcBorders>
            <w:tcMar>
              <w:left w:w="108" w:type="dxa"/>
              <w:right w:w="108" w:type="dxa"/>
            </w:tcMar>
          </w:tcPr>
          <w:p w14:paraId="48FB3315" w14:textId="118F2572" w:rsidR="23AA880A" w:rsidRDefault="23AA880A" w:rsidP="009F7DBD">
            <w:pPr>
              <w:spacing w:after="0" w:line="257" w:lineRule="auto"/>
              <w:rPr>
                <w:rFonts w:eastAsia="Graphik" w:cs="Graphik"/>
                <w:szCs w:val="20"/>
              </w:rPr>
            </w:pPr>
            <w:r w:rsidRPr="23AA880A">
              <w:rPr>
                <w:rFonts w:eastAsia="Graphik" w:cs="Graphik"/>
                <w:szCs w:val="20"/>
              </w:rPr>
              <w:t>Batch_Critical_Time</w:t>
            </w:r>
          </w:p>
        </w:tc>
        <w:tc>
          <w:tcPr>
            <w:tcW w:w="6626" w:type="dxa"/>
            <w:tcBorders>
              <w:top w:val="single" w:sz="8" w:space="0" w:color="auto"/>
              <w:left w:val="single" w:sz="8" w:space="0" w:color="auto"/>
              <w:bottom w:val="single" w:sz="8" w:space="0" w:color="auto"/>
              <w:right w:val="single" w:sz="8" w:space="0" w:color="auto"/>
            </w:tcBorders>
            <w:tcMar>
              <w:left w:w="108" w:type="dxa"/>
              <w:right w:w="108" w:type="dxa"/>
            </w:tcMar>
          </w:tcPr>
          <w:p w14:paraId="269AA869" w14:textId="4EE16055" w:rsidR="23AA880A" w:rsidRDefault="23AA880A" w:rsidP="009F7DBD">
            <w:pPr>
              <w:spacing w:after="0" w:line="257" w:lineRule="auto"/>
              <w:rPr>
                <w:rFonts w:eastAsia="Graphik" w:cs="Graphik"/>
                <w:szCs w:val="20"/>
              </w:rPr>
            </w:pPr>
            <w:r w:rsidRPr="23AA880A">
              <w:rPr>
                <w:rFonts w:eastAsia="Graphik" w:cs="Graphik"/>
                <w:szCs w:val="20"/>
              </w:rPr>
              <w:t>Critical time of Batch</w:t>
            </w:r>
          </w:p>
        </w:tc>
        <w:tc>
          <w:tcPr>
            <w:tcW w:w="1369" w:type="dxa"/>
            <w:tcBorders>
              <w:top w:val="single" w:sz="8" w:space="0" w:color="auto"/>
              <w:left w:val="single" w:sz="8" w:space="0" w:color="auto"/>
              <w:bottom w:val="single" w:sz="8" w:space="0" w:color="auto"/>
              <w:right w:val="single" w:sz="8" w:space="0" w:color="auto"/>
            </w:tcBorders>
            <w:tcMar>
              <w:left w:w="108" w:type="dxa"/>
              <w:right w:w="108" w:type="dxa"/>
            </w:tcMar>
          </w:tcPr>
          <w:p w14:paraId="54EB7560" w14:textId="62131637" w:rsidR="23AA880A" w:rsidRDefault="23AA880A" w:rsidP="009F7DBD">
            <w:pPr>
              <w:spacing w:after="0" w:line="257" w:lineRule="auto"/>
              <w:rPr>
                <w:rFonts w:eastAsia="Graphik" w:cs="Graphik"/>
                <w:szCs w:val="20"/>
              </w:rPr>
            </w:pPr>
            <w:r w:rsidRPr="23AA880A">
              <w:rPr>
                <w:rFonts w:eastAsia="Graphik" w:cs="Graphik"/>
                <w:szCs w:val="20"/>
              </w:rPr>
              <w:t>String</w:t>
            </w:r>
          </w:p>
        </w:tc>
      </w:tr>
      <w:tr w:rsidR="23AA880A" w14:paraId="60F6B68D" w14:textId="77777777" w:rsidTr="00C949C4">
        <w:trPr>
          <w:trHeight w:val="195"/>
        </w:trPr>
        <w:tc>
          <w:tcPr>
            <w:tcW w:w="2785" w:type="dxa"/>
            <w:tcBorders>
              <w:top w:val="single" w:sz="8" w:space="0" w:color="auto"/>
              <w:left w:val="single" w:sz="8" w:space="0" w:color="auto"/>
              <w:bottom w:val="single" w:sz="8" w:space="0" w:color="auto"/>
              <w:right w:val="single" w:sz="8" w:space="0" w:color="auto"/>
            </w:tcBorders>
            <w:tcMar>
              <w:left w:w="108" w:type="dxa"/>
              <w:right w:w="108" w:type="dxa"/>
            </w:tcMar>
          </w:tcPr>
          <w:p w14:paraId="4EC427AB" w14:textId="41D9DC74" w:rsidR="23AA880A" w:rsidRDefault="23AA880A" w:rsidP="009F7DBD">
            <w:pPr>
              <w:spacing w:after="0" w:line="257" w:lineRule="auto"/>
              <w:rPr>
                <w:rFonts w:eastAsia="Graphik" w:cs="Graphik"/>
                <w:szCs w:val="20"/>
              </w:rPr>
            </w:pPr>
            <w:r w:rsidRPr="23AA880A">
              <w:rPr>
                <w:rFonts w:eastAsia="Graphik" w:cs="Graphik"/>
                <w:szCs w:val="20"/>
              </w:rPr>
              <w:t>UOM_Material</w:t>
            </w:r>
          </w:p>
        </w:tc>
        <w:tc>
          <w:tcPr>
            <w:tcW w:w="6626" w:type="dxa"/>
            <w:tcBorders>
              <w:top w:val="single" w:sz="8" w:space="0" w:color="auto"/>
              <w:left w:val="single" w:sz="8" w:space="0" w:color="auto"/>
              <w:bottom w:val="single" w:sz="8" w:space="0" w:color="auto"/>
              <w:right w:val="single" w:sz="8" w:space="0" w:color="auto"/>
            </w:tcBorders>
            <w:tcMar>
              <w:left w:w="108" w:type="dxa"/>
              <w:right w:w="108" w:type="dxa"/>
            </w:tcMar>
          </w:tcPr>
          <w:p w14:paraId="6768857C" w14:textId="2DE271C3" w:rsidR="23AA880A" w:rsidRDefault="23AA880A" w:rsidP="009F7DBD">
            <w:pPr>
              <w:spacing w:after="0" w:line="257" w:lineRule="auto"/>
              <w:rPr>
                <w:rFonts w:eastAsia="Graphik" w:cs="Graphik"/>
                <w:szCs w:val="20"/>
              </w:rPr>
            </w:pPr>
            <w:r w:rsidRPr="23AA880A">
              <w:rPr>
                <w:rFonts w:eastAsia="Graphik" w:cs="Graphik"/>
                <w:szCs w:val="20"/>
              </w:rPr>
              <w:t>Name of the UOM Material</w:t>
            </w:r>
          </w:p>
        </w:tc>
        <w:tc>
          <w:tcPr>
            <w:tcW w:w="1369" w:type="dxa"/>
            <w:tcBorders>
              <w:top w:val="single" w:sz="8" w:space="0" w:color="auto"/>
              <w:left w:val="single" w:sz="8" w:space="0" w:color="auto"/>
              <w:bottom w:val="single" w:sz="8" w:space="0" w:color="auto"/>
              <w:right w:val="single" w:sz="8" w:space="0" w:color="auto"/>
            </w:tcBorders>
            <w:tcMar>
              <w:left w:w="108" w:type="dxa"/>
              <w:right w:w="108" w:type="dxa"/>
            </w:tcMar>
          </w:tcPr>
          <w:p w14:paraId="6DCEC1FA" w14:textId="3D23ECE0" w:rsidR="23AA880A" w:rsidRDefault="23AA880A" w:rsidP="009F7DBD">
            <w:pPr>
              <w:spacing w:after="0" w:line="257" w:lineRule="auto"/>
              <w:rPr>
                <w:rFonts w:eastAsia="Graphik" w:cs="Graphik"/>
                <w:szCs w:val="20"/>
              </w:rPr>
            </w:pPr>
            <w:r w:rsidRPr="23AA880A">
              <w:rPr>
                <w:rFonts w:eastAsia="Graphik" w:cs="Graphik"/>
                <w:szCs w:val="20"/>
              </w:rPr>
              <w:t>String</w:t>
            </w:r>
          </w:p>
        </w:tc>
      </w:tr>
      <w:tr w:rsidR="23AA880A" w14:paraId="10FBE1D9" w14:textId="77777777" w:rsidTr="00C949C4">
        <w:trPr>
          <w:trHeight w:val="195"/>
        </w:trPr>
        <w:tc>
          <w:tcPr>
            <w:tcW w:w="2785" w:type="dxa"/>
            <w:tcBorders>
              <w:top w:val="single" w:sz="8" w:space="0" w:color="auto"/>
              <w:left w:val="single" w:sz="8" w:space="0" w:color="auto"/>
              <w:bottom w:val="single" w:sz="8" w:space="0" w:color="auto"/>
              <w:right w:val="single" w:sz="8" w:space="0" w:color="auto"/>
            </w:tcBorders>
            <w:tcMar>
              <w:left w:w="108" w:type="dxa"/>
              <w:right w:w="108" w:type="dxa"/>
            </w:tcMar>
          </w:tcPr>
          <w:p w14:paraId="0517FB58" w14:textId="2A6AC34A" w:rsidR="23AA880A" w:rsidRDefault="23AA880A" w:rsidP="009F7DBD">
            <w:pPr>
              <w:spacing w:after="0" w:line="257" w:lineRule="auto"/>
              <w:rPr>
                <w:rFonts w:eastAsia="Graphik" w:cs="Graphik"/>
                <w:szCs w:val="20"/>
              </w:rPr>
            </w:pPr>
            <w:r w:rsidRPr="23AA880A">
              <w:rPr>
                <w:rFonts w:eastAsia="Graphik" w:cs="Graphik"/>
                <w:szCs w:val="20"/>
              </w:rPr>
              <w:t>Expected_Start_Time</w:t>
            </w:r>
          </w:p>
        </w:tc>
        <w:tc>
          <w:tcPr>
            <w:tcW w:w="6626" w:type="dxa"/>
            <w:tcBorders>
              <w:top w:val="single" w:sz="8" w:space="0" w:color="auto"/>
              <w:left w:val="single" w:sz="8" w:space="0" w:color="auto"/>
              <w:bottom w:val="single" w:sz="8" w:space="0" w:color="auto"/>
              <w:right w:val="single" w:sz="8" w:space="0" w:color="auto"/>
            </w:tcBorders>
            <w:tcMar>
              <w:left w:w="108" w:type="dxa"/>
              <w:right w:w="108" w:type="dxa"/>
            </w:tcMar>
          </w:tcPr>
          <w:p w14:paraId="1D36BA6F" w14:textId="52111845" w:rsidR="23AA880A" w:rsidRDefault="23AA880A" w:rsidP="009F7DBD">
            <w:pPr>
              <w:spacing w:after="0" w:line="257" w:lineRule="auto"/>
              <w:rPr>
                <w:rFonts w:eastAsia="Graphik" w:cs="Graphik"/>
                <w:szCs w:val="20"/>
              </w:rPr>
            </w:pPr>
            <w:r w:rsidRPr="23AA880A">
              <w:rPr>
                <w:rFonts w:eastAsia="Graphik" w:cs="Graphik"/>
                <w:szCs w:val="20"/>
              </w:rPr>
              <w:t>Batch Expected_Start_Time</w:t>
            </w:r>
          </w:p>
        </w:tc>
        <w:tc>
          <w:tcPr>
            <w:tcW w:w="1369" w:type="dxa"/>
            <w:tcBorders>
              <w:top w:val="single" w:sz="8" w:space="0" w:color="auto"/>
              <w:left w:val="single" w:sz="8" w:space="0" w:color="auto"/>
              <w:bottom w:val="single" w:sz="8" w:space="0" w:color="auto"/>
              <w:right w:val="single" w:sz="8" w:space="0" w:color="auto"/>
            </w:tcBorders>
            <w:tcMar>
              <w:left w:w="108" w:type="dxa"/>
              <w:right w:w="108" w:type="dxa"/>
            </w:tcMar>
          </w:tcPr>
          <w:p w14:paraId="03F4E517" w14:textId="23EE5ECC" w:rsidR="23AA880A" w:rsidRDefault="23AA880A" w:rsidP="009F7DBD">
            <w:pPr>
              <w:spacing w:after="0" w:line="257" w:lineRule="auto"/>
              <w:rPr>
                <w:rFonts w:eastAsia="Graphik" w:cs="Graphik"/>
                <w:szCs w:val="20"/>
              </w:rPr>
            </w:pPr>
            <w:r w:rsidRPr="23AA880A">
              <w:rPr>
                <w:rFonts w:eastAsia="Graphik" w:cs="Graphik"/>
                <w:szCs w:val="20"/>
              </w:rPr>
              <w:t>String</w:t>
            </w:r>
          </w:p>
        </w:tc>
      </w:tr>
      <w:tr w:rsidR="23AA880A" w14:paraId="265AEAAD" w14:textId="77777777" w:rsidTr="00C949C4">
        <w:trPr>
          <w:trHeight w:val="195"/>
        </w:trPr>
        <w:tc>
          <w:tcPr>
            <w:tcW w:w="2785" w:type="dxa"/>
            <w:tcBorders>
              <w:top w:val="single" w:sz="8" w:space="0" w:color="auto"/>
              <w:left w:val="single" w:sz="8" w:space="0" w:color="auto"/>
              <w:bottom w:val="single" w:sz="8" w:space="0" w:color="auto"/>
              <w:right w:val="single" w:sz="8" w:space="0" w:color="auto"/>
            </w:tcBorders>
            <w:tcMar>
              <w:left w:w="108" w:type="dxa"/>
              <w:right w:w="108" w:type="dxa"/>
            </w:tcMar>
          </w:tcPr>
          <w:p w14:paraId="1430C51D" w14:textId="2211920A" w:rsidR="23AA880A" w:rsidRDefault="23AA880A" w:rsidP="009F7DBD">
            <w:pPr>
              <w:spacing w:after="0" w:line="257" w:lineRule="auto"/>
              <w:rPr>
                <w:rFonts w:eastAsia="Graphik" w:cs="Graphik"/>
                <w:szCs w:val="20"/>
              </w:rPr>
            </w:pPr>
            <w:r w:rsidRPr="23AA880A">
              <w:rPr>
                <w:rFonts w:eastAsia="Graphik" w:cs="Graphik"/>
                <w:szCs w:val="20"/>
              </w:rPr>
              <w:t>Expected_End_Time</w:t>
            </w:r>
          </w:p>
        </w:tc>
        <w:tc>
          <w:tcPr>
            <w:tcW w:w="6626" w:type="dxa"/>
            <w:tcBorders>
              <w:top w:val="single" w:sz="8" w:space="0" w:color="auto"/>
              <w:left w:val="single" w:sz="8" w:space="0" w:color="auto"/>
              <w:bottom w:val="single" w:sz="8" w:space="0" w:color="auto"/>
              <w:right w:val="single" w:sz="8" w:space="0" w:color="auto"/>
            </w:tcBorders>
            <w:tcMar>
              <w:left w:w="108" w:type="dxa"/>
              <w:right w:w="108" w:type="dxa"/>
            </w:tcMar>
          </w:tcPr>
          <w:p w14:paraId="7511AF29" w14:textId="662A307D" w:rsidR="23AA880A" w:rsidRDefault="23AA880A" w:rsidP="009F7DBD">
            <w:pPr>
              <w:spacing w:after="0" w:line="257" w:lineRule="auto"/>
              <w:rPr>
                <w:rFonts w:eastAsia="Graphik" w:cs="Graphik"/>
                <w:szCs w:val="20"/>
              </w:rPr>
            </w:pPr>
            <w:r w:rsidRPr="23AA880A">
              <w:rPr>
                <w:rFonts w:eastAsia="Graphik" w:cs="Graphik"/>
                <w:szCs w:val="20"/>
              </w:rPr>
              <w:t>Batch Expected_End_Time</w:t>
            </w:r>
          </w:p>
        </w:tc>
        <w:tc>
          <w:tcPr>
            <w:tcW w:w="1369" w:type="dxa"/>
            <w:tcBorders>
              <w:top w:val="single" w:sz="8" w:space="0" w:color="auto"/>
              <w:left w:val="single" w:sz="8" w:space="0" w:color="auto"/>
              <w:bottom w:val="single" w:sz="8" w:space="0" w:color="auto"/>
              <w:right w:val="single" w:sz="8" w:space="0" w:color="auto"/>
            </w:tcBorders>
            <w:tcMar>
              <w:left w:w="108" w:type="dxa"/>
              <w:right w:w="108" w:type="dxa"/>
            </w:tcMar>
          </w:tcPr>
          <w:p w14:paraId="6DD49E17" w14:textId="42C21095" w:rsidR="23AA880A" w:rsidRDefault="23AA880A" w:rsidP="009F7DBD">
            <w:pPr>
              <w:spacing w:after="0" w:line="257" w:lineRule="auto"/>
              <w:rPr>
                <w:rFonts w:eastAsia="Graphik" w:cs="Graphik"/>
                <w:szCs w:val="20"/>
              </w:rPr>
            </w:pPr>
            <w:r w:rsidRPr="23AA880A">
              <w:rPr>
                <w:rFonts w:eastAsia="Graphik" w:cs="Graphik"/>
                <w:szCs w:val="20"/>
              </w:rPr>
              <w:t>String</w:t>
            </w:r>
          </w:p>
        </w:tc>
      </w:tr>
      <w:tr w:rsidR="23AA880A" w14:paraId="35A3B306" w14:textId="77777777" w:rsidTr="00C949C4">
        <w:trPr>
          <w:trHeight w:val="195"/>
        </w:trPr>
        <w:tc>
          <w:tcPr>
            <w:tcW w:w="2785" w:type="dxa"/>
            <w:tcBorders>
              <w:top w:val="single" w:sz="8" w:space="0" w:color="auto"/>
              <w:left w:val="single" w:sz="8" w:space="0" w:color="auto"/>
              <w:bottom w:val="single" w:sz="8" w:space="0" w:color="auto"/>
              <w:right w:val="single" w:sz="8" w:space="0" w:color="auto"/>
            </w:tcBorders>
            <w:tcMar>
              <w:left w:w="108" w:type="dxa"/>
              <w:right w:w="108" w:type="dxa"/>
            </w:tcMar>
          </w:tcPr>
          <w:p w14:paraId="728131CC" w14:textId="27584716" w:rsidR="23AA880A" w:rsidRDefault="23AA880A" w:rsidP="009F7DBD">
            <w:pPr>
              <w:spacing w:after="0" w:line="257" w:lineRule="auto"/>
              <w:rPr>
                <w:rFonts w:eastAsia="Graphik" w:cs="Graphik"/>
                <w:szCs w:val="20"/>
              </w:rPr>
            </w:pPr>
            <w:r w:rsidRPr="23AA880A">
              <w:rPr>
                <w:rFonts w:eastAsia="Graphik" w:cs="Graphik"/>
                <w:szCs w:val="20"/>
              </w:rPr>
              <w:t>Status</w:t>
            </w:r>
          </w:p>
        </w:tc>
        <w:tc>
          <w:tcPr>
            <w:tcW w:w="6626" w:type="dxa"/>
            <w:tcBorders>
              <w:top w:val="single" w:sz="8" w:space="0" w:color="auto"/>
              <w:left w:val="single" w:sz="8" w:space="0" w:color="auto"/>
              <w:bottom w:val="single" w:sz="8" w:space="0" w:color="auto"/>
              <w:right w:val="single" w:sz="8" w:space="0" w:color="auto"/>
            </w:tcBorders>
            <w:tcMar>
              <w:left w:w="108" w:type="dxa"/>
              <w:right w:w="108" w:type="dxa"/>
            </w:tcMar>
          </w:tcPr>
          <w:p w14:paraId="4CE725BE" w14:textId="054EC8FE" w:rsidR="23AA880A" w:rsidRDefault="23AA880A" w:rsidP="009F7DBD">
            <w:pPr>
              <w:spacing w:after="0" w:line="257" w:lineRule="auto"/>
              <w:rPr>
                <w:rFonts w:eastAsia="Graphik" w:cs="Graphik"/>
                <w:szCs w:val="20"/>
              </w:rPr>
            </w:pPr>
            <w:r w:rsidRPr="23AA880A">
              <w:rPr>
                <w:rFonts w:eastAsia="Graphik" w:cs="Graphik"/>
                <w:szCs w:val="20"/>
              </w:rPr>
              <w:t>Status of the Batch</w:t>
            </w:r>
          </w:p>
        </w:tc>
        <w:tc>
          <w:tcPr>
            <w:tcW w:w="1369" w:type="dxa"/>
            <w:tcBorders>
              <w:top w:val="single" w:sz="8" w:space="0" w:color="auto"/>
              <w:left w:val="single" w:sz="8" w:space="0" w:color="auto"/>
              <w:bottom w:val="single" w:sz="8" w:space="0" w:color="auto"/>
              <w:right w:val="single" w:sz="8" w:space="0" w:color="auto"/>
            </w:tcBorders>
            <w:tcMar>
              <w:left w:w="108" w:type="dxa"/>
              <w:right w:w="108" w:type="dxa"/>
            </w:tcMar>
          </w:tcPr>
          <w:p w14:paraId="45EAD661" w14:textId="68F32623" w:rsidR="23AA880A" w:rsidRDefault="23AA880A" w:rsidP="009F7DBD">
            <w:pPr>
              <w:spacing w:after="0" w:line="257" w:lineRule="auto"/>
              <w:rPr>
                <w:rFonts w:eastAsia="Graphik" w:cs="Graphik"/>
                <w:szCs w:val="20"/>
              </w:rPr>
            </w:pPr>
            <w:r w:rsidRPr="23AA880A">
              <w:rPr>
                <w:rFonts w:eastAsia="Graphik" w:cs="Graphik"/>
                <w:szCs w:val="20"/>
              </w:rPr>
              <w:t>String</w:t>
            </w:r>
          </w:p>
        </w:tc>
      </w:tr>
    </w:tbl>
    <w:p w14:paraId="70512A2E" w14:textId="5719E4D7" w:rsidR="00890A5D" w:rsidRPr="009F7DBD" w:rsidRDefault="56D3D5EA" w:rsidP="009F7DBD">
      <w:pPr>
        <w:pStyle w:val="Heading3"/>
      </w:pPr>
      <w:r w:rsidRPr="009F7DBD">
        <w:t>Sample JSON Response</w:t>
      </w:r>
    </w:p>
    <w:p w14:paraId="58AF19B1" w14:textId="3A54C87C" w:rsidR="00890A5D" w:rsidRPr="00C949C4" w:rsidRDefault="56D3D5EA" w:rsidP="009F7DBD">
      <w:pPr>
        <w:spacing w:after="0" w:line="257" w:lineRule="auto"/>
        <w:rPr>
          <w:rFonts w:ascii="Consolas" w:eastAsia="Graphik" w:hAnsi="Consolas" w:cs="Graphik"/>
          <w:sz w:val="18"/>
          <w:szCs w:val="18"/>
        </w:rPr>
      </w:pPr>
      <w:r w:rsidRPr="00C949C4">
        <w:rPr>
          <w:rFonts w:ascii="Consolas" w:eastAsia="Graphik" w:hAnsi="Consolas" w:cs="Graphik"/>
          <w:sz w:val="18"/>
          <w:szCs w:val="18"/>
        </w:rPr>
        <w:t>{</w:t>
      </w:r>
    </w:p>
    <w:p w14:paraId="192231F6" w14:textId="4F6C582D" w:rsidR="00890A5D" w:rsidRPr="00C949C4" w:rsidRDefault="56D3D5EA" w:rsidP="009F7DBD">
      <w:pPr>
        <w:spacing w:after="0" w:line="257" w:lineRule="auto"/>
        <w:rPr>
          <w:rFonts w:ascii="Consolas" w:eastAsia="Graphik" w:hAnsi="Consolas" w:cs="Graphik"/>
          <w:sz w:val="18"/>
          <w:szCs w:val="18"/>
        </w:rPr>
      </w:pPr>
      <w:r w:rsidRPr="00C949C4">
        <w:rPr>
          <w:rFonts w:ascii="Consolas" w:eastAsia="Graphik" w:hAnsi="Consolas" w:cs="Graphik"/>
          <w:sz w:val="18"/>
          <w:szCs w:val="18"/>
        </w:rPr>
        <w:t>"BatchDetails": [</w:t>
      </w:r>
    </w:p>
    <w:p w14:paraId="413E365E" w14:textId="52877B8D" w:rsidR="00890A5D" w:rsidRPr="00C949C4" w:rsidRDefault="56D3D5EA" w:rsidP="009F7DBD">
      <w:pPr>
        <w:spacing w:after="0" w:line="257" w:lineRule="auto"/>
        <w:rPr>
          <w:rFonts w:ascii="Consolas" w:eastAsia="Graphik" w:hAnsi="Consolas" w:cs="Graphik"/>
          <w:sz w:val="18"/>
          <w:szCs w:val="18"/>
        </w:rPr>
      </w:pPr>
      <w:r w:rsidRPr="00C949C4">
        <w:rPr>
          <w:rFonts w:ascii="Consolas" w:eastAsia="Graphik" w:hAnsi="Consolas" w:cs="Graphik"/>
          <w:sz w:val="18"/>
          <w:szCs w:val="18"/>
        </w:rPr>
        <w:t>{</w:t>
      </w:r>
    </w:p>
    <w:p w14:paraId="268ACA79" w14:textId="76C1B427" w:rsidR="00890A5D" w:rsidRPr="00C949C4" w:rsidRDefault="56D3D5EA" w:rsidP="009F7DBD">
      <w:pPr>
        <w:spacing w:after="0" w:line="257" w:lineRule="auto"/>
        <w:rPr>
          <w:rFonts w:ascii="Consolas" w:eastAsia="Graphik" w:hAnsi="Consolas" w:cs="Graphik"/>
          <w:sz w:val="18"/>
          <w:szCs w:val="18"/>
        </w:rPr>
      </w:pPr>
      <w:r w:rsidRPr="00C949C4">
        <w:rPr>
          <w:rFonts w:ascii="Consolas" w:eastAsia="Graphik" w:hAnsi="Consolas" w:cs="Graphik"/>
          <w:sz w:val="18"/>
          <w:szCs w:val="18"/>
        </w:rPr>
        <w:t>"Batch_ID": "Batch_3",</w:t>
      </w:r>
    </w:p>
    <w:p w14:paraId="63D158FB" w14:textId="4CA2F9E9" w:rsidR="00890A5D" w:rsidRPr="00C949C4" w:rsidRDefault="56D3D5EA" w:rsidP="009F7DBD">
      <w:pPr>
        <w:spacing w:after="0" w:line="257" w:lineRule="auto"/>
        <w:rPr>
          <w:rFonts w:ascii="Consolas" w:eastAsia="Graphik" w:hAnsi="Consolas" w:cs="Graphik"/>
          <w:sz w:val="18"/>
          <w:szCs w:val="18"/>
        </w:rPr>
      </w:pPr>
      <w:r w:rsidRPr="00C949C4">
        <w:rPr>
          <w:rFonts w:ascii="Consolas" w:eastAsia="Graphik" w:hAnsi="Consolas" w:cs="Graphik"/>
          <w:sz w:val="18"/>
          <w:szCs w:val="18"/>
        </w:rPr>
        <w:t>"Start_Time": "2025-08-25T08:00:00.000Z",</w:t>
      </w:r>
    </w:p>
    <w:p w14:paraId="7DDAA9CD" w14:textId="42651D5F" w:rsidR="00890A5D" w:rsidRPr="00C949C4" w:rsidRDefault="56D3D5EA" w:rsidP="009F7DBD">
      <w:pPr>
        <w:spacing w:after="0" w:line="257" w:lineRule="auto"/>
        <w:rPr>
          <w:rFonts w:ascii="Consolas" w:eastAsia="Graphik" w:hAnsi="Consolas" w:cs="Graphik"/>
          <w:sz w:val="18"/>
          <w:szCs w:val="18"/>
        </w:rPr>
      </w:pPr>
      <w:r w:rsidRPr="00C949C4">
        <w:rPr>
          <w:rFonts w:ascii="Consolas" w:eastAsia="Graphik" w:hAnsi="Consolas" w:cs="Graphik"/>
          <w:sz w:val="18"/>
          <w:szCs w:val="18"/>
        </w:rPr>
        <w:t>"End_Time": "2025-08-25T12:00:00.000Z",</w:t>
      </w:r>
    </w:p>
    <w:p w14:paraId="0F96A5CC" w14:textId="2DAAF577" w:rsidR="00890A5D" w:rsidRPr="00C949C4" w:rsidRDefault="56D3D5EA" w:rsidP="009F7DBD">
      <w:pPr>
        <w:spacing w:after="0" w:line="257" w:lineRule="auto"/>
        <w:rPr>
          <w:rFonts w:ascii="Consolas" w:eastAsia="Graphik" w:hAnsi="Consolas" w:cs="Graphik"/>
          <w:sz w:val="18"/>
          <w:szCs w:val="18"/>
        </w:rPr>
      </w:pPr>
      <w:r w:rsidRPr="00C949C4">
        <w:rPr>
          <w:rFonts w:ascii="Consolas" w:eastAsia="Graphik" w:hAnsi="Consolas" w:cs="Graphik"/>
          <w:sz w:val="18"/>
          <w:szCs w:val="18"/>
        </w:rPr>
        <w:t>"process_definition_Id": "PROC_003",</w:t>
      </w:r>
    </w:p>
    <w:p w14:paraId="6ABE0DA5" w14:textId="20139E94" w:rsidR="00890A5D" w:rsidRPr="00C949C4" w:rsidRDefault="56D3D5EA" w:rsidP="009F7DBD">
      <w:pPr>
        <w:spacing w:after="0" w:line="257" w:lineRule="auto"/>
        <w:rPr>
          <w:rFonts w:ascii="Consolas" w:eastAsia="Graphik" w:hAnsi="Consolas" w:cs="Graphik"/>
          <w:sz w:val="18"/>
          <w:szCs w:val="18"/>
        </w:rPr>
      </w:pPr>
      <w:r w:rsidRPr="00C949C4">
        <w:rPr>
          <w:rFonts w:ascii="Consolas" w:eastAsia="Graphik" w:hAnsi="Consolas" w:cs="Graphik"/>
          <w:sz w:val="18"/>
          <w:szCs w:val="18"/>
        </w:rPr>
        <w:t>"Product": "PRODUCT_PCT500",</w:t>
      </w:r>
    </w:p>
    <w:p w14:paraId="00113067" w14:textId="397E85F8" w:rsidR="00890A5D" w:rsidRPr="00C949C4" w:rsidRDefault="56D3D5EA" w:rsidP="009F7DBD">
      <w:pPr>
        <w:spacing w:after="0" w:line="257" w:lineRule="auto"/>
        <w:rPr>
          <w:rFonts w:ascii="Consolas" w:eastAsia="Graphik" w:hAnsi="Consolas" w:cs="Graphik"/>
          <w:sz w:val="18"/>
          <w:szCs w:val="18"/>
        </w:rPr>
      </w:pPr>
      <w:r w:rsidRPr="00C949C4">
        <w:rPr>
          <w:rFonts w:ascii="Consolas" w:eastAsia="Graphik" w:hAnsi="Consolas" w:cs="Graphik"/>
          <w:sz w:val="18"/>
          <w:szCs w:val="18"/>
        </w:rPr>
        <w:t>"Process_Area": "Milling&amp;Sieving",</w:t>
      </w:r>
    </w:p>
    <w:p w14:paraId="4E8E5F95" w14:textId="531024CA" w:rsidR="00890A5D" w:rsidRPr="00C949C4" w:rsidRDefault="56D3D5EA" w:rsidP="009F7DBD">
      <w:pPr>
        <w:spacing w:after="0" w:line="257" w:lineRule="auto"/>
        <w:rPr>
          <w:rFonts w:ascii="Consolas" w:eastAsia="Graphik" w:hAnsi="Consolas" w:cs="Graphik"/>
          <w:sz w:val="18"/>
          <w:szCs w:val="18"/>
        </w:rPr>
      </w:pPr>
      <w:r w:rsidRPr="00C949C4">
        <w:rPr>
          <w:rFonts w:ascii="Consolas" w:eastAsia="Graphik" w:hAnsi="Consolas" w:cs="Graphik"/>
          <w:sz w:val="18"/>
          <w:szCs w:val="18"/>
        </w:rPr>
        <w:t>"Product_Order": "PO_1",</w:t>
      </w:r>
    </w:p>
    <w:p w14:paraId="5020CFD9" w14:textId="3AF00A83" w:rsidR="00890A5D" w:rsidRPr="00C949C4" w:rsidRDefault="56D3D5EA" w:rsidP="009F7DBD">
      <w:pPr>
        <w:spacing w:after="0" w:line="257" w:lineRule="auto"/>
        <w:rPr>
          <w:rFonts w:ascii="Consolas" w:eastAsia="Graphik" w:hAnsi="Consolas" w:cs="Graphik"/>
          <w:sz w:val="18"/>
          <w:szCs w:val="18"/>
        </w:rPr>
      </w:pPr>
      <w:r w:rsidRPr="00C949C4">
        <w:rPr>
          <w:rFonts w:ascii="Consolas" w:eastAsia="Graphik" w:hAnsi="Consolas" w:cs="Graphik"/>
          <w:sz w:val="18"/>
          <w:szCs w:val="18"/>
        </w:rPr>
        <w:t>"Recipe_ID": null,</w:t>
      </w:r>
    </w:p>
    <w:p w14:paraId="2D693CB8" w14:textId="6E2B4DE6" w:rsidR="00890A5D" w:rsidRPr="00C949C4" w:rsidRDefault="56D3D5EA" w:rsidP="009F7DBD">
      <w:pPr>
        <w:spacing w:after="0" w:line="257" w:lineRule="auto"/>
        <w:rPr>
          <w:rFonts w:ascii="Consolas" w:eastAsia="Graphik" w:hAnsi="Consolas" w:cs="Graphik"/>
          <w:sz w:val="18"/>
          <w:szCs w:val="18"/>
        </w:rPr>
      </w:pPr>
      <w:r w:rsidRPr="00C949C4">
        <w:rPr>
          <w:rFonts w:ascii="Consolas" w:eastAsia="Graphik" w:hAnsi="Consolas" w:cs="Graphik"/>
          <w:sz w:val="18"/>
          <w:szCs w:val="18"/>
        </w:rPr>
        <w:t>"Recipe_Name": null,</w:t>
      </w:r>
    </w:p>
    <w:p w14:paraId="106C2874" w14:textId="00462301" w:rsidR="00890A5D" w:rsidRPr="00C949C4" w:rsidRDefault="56D3D5EA" w:rsidP="009F7DBD">
      <w:pPr>
        <w:spacing w:after="0" w:line="257" w:lineRule="auto"/>
        <w:rPr>
          <w:rFonts w:ascii="Consolas" w:eastAsia="Graphik" w:hAnsi="Consolas" w:cs="Graphik"/>
          <w:sz w:val="18"/>
          <w:szCs w:val="18"/>
        </w:rPr>
      </w:pPr>
      <w:r w:rsidRPr="00C949C4">
        <w:rPr>
          <w:rFonts w:ascii="Consolas" w:eastAsia="Graphik" w:hAnsi="Consolas" w:cs="Graphik"/>
          <w:sz w:val="18"/>
          <w:szCs w:val="18"/>
        </w:rPr>
        <w:t>"Consumed_Batch_ID": [</w:t>
      </w:r>
    </w:p>
    <w:p w14:paraId="3EDF3310" w14:textId="1D4A45F1" w:rsidR="00890A5D" w:rsidRPr="00C949C4" w:rsidRDefault="56D3D5EA" w:rsidP="009F7DBD">
      <w:pPr>
        <w:spacing w:after="0" w:line="257" w:lineRule="auto"/>
        <w:rPr>
          <w:rFonts w:ascii="Consolas" w:eastAsia="Graphik" w:hAnsi="Consolas" w:cs="Graphik"/>
          <w:sz w:val="18"/>
          <w:szCs w:val="18"/>
        </w:rPr>
      </w:pPr>
      <w:r w:rsidRPr="00C949C4">
        <w:rPr>
          <w:rFonts w:ascii="Consolas" w:eastAsia="Graphik" w:hAnsi="Consolas" w:cs="Graphik"/>
          <w:sz w:val="18"/>
          <w:szCs w:val="18"/>
        </w:rPr>
        <w:t>"Batch_2"</w:t>
      </w:r>
    </w:p>
    <w:p w14:paraId="5B909D07" w14:textId="25AEEABE" w:rsidR="00890A5D" w:rsidRPr="00C949C4" w:rsidRDefault="56D3D5EA" w:rsidP="009F7DBD">
      <w:pPr>
        <w:spacing w:after="0" w:line="257" w:lineRule="auto"/>
        <w:rPr>
          <w:rFonts w:ascii="Consolas" w:eastAsia="Graphik" w:hAnsi="Consolas" w:cs="Graphik"/>
          <w:sz w:val="18"/>
          <w:szCs w:val="18"/>
        </w:rPr>
      </w:pPr>
      <w:r w:rsidRPr="00C949C4">
        <w:rPr>
          <w:rFonts w:ascii="Consolas" w:eastAsia="Graphik" w:hAnsi="Consolas" w:cs="Graphik"/>
          <w:sz w:val="18"/>
          <w:szCs w:val="18"/>
        </w:rPr>
        <w:t>],</w:t>
      </w:r>
    </w:p>
    <w:p w14:paraId="28EA13EA" w14:textId="66484C89" w:rsidR="00890A5D" w:rsidRPr="00C949C4" w:rsidRDefault="56D3D5EA" w:rsidP="009F7DBD">
      <w:pPr>
        <w:spacing w:after="0" w:line="257" w:lineRule="auto"/>
        <w:rPr>
          <w:rFonts w:ascii="Consolas" w:eastAsia="Graphik" w:hAnsi="Consolas" w:cs="Graphik"/>
          <w:sz w:val="18"/>
          <w:szCs w:val="18"/>
        </w:rPr>
      </w:pPr>
      <w:r w:rsidRPr="00C949C4">
        <w:rPr>
          <w:rFonts w:ascii="Consolas" w:eastAsia="Graphik" w:hAnsi="Consolas" w:cs="Graphik"/>
          <w:sz w:val="18"/>
          <w:szCs w:val="18"/>
        </w:rPr>
        <w:t>"Type": null,</w:t>
      </w:r>
    </w:p>
    <w:p w14:paraId="33F112B0" w14:textId="7E0083C8" w:rsidR="00890A5D" w:rsidRPr="00C949C4" w:rsidRDefault="56D3D5EA" w:rsidP="009F7DBD">
      <w:pPr>
        <w:spacing w:after="0" w:line="257" w:lineRule="auto"/>
        <w:rPr>
          <w:rFonts w:ascii="Consolas" w:eastAsia="Graphik" w:hAnsi="Consolas" w:cs="Graphik"/>
          <w:sz w:val="18"/>
          <w:szCs w:val="18"/>
        </w:rPr>
      </w:pPr>
      <w:r w:rsidRPr="00C949C4">
        <w:rPr>
          <w:rFonts w:ascii="Consolas" w:eastAsia="Graphik" w:hAnsi="Consolas" w:cs="Graphik"/>
          <w:sz w:val="18"/>
          <w:szCs w:val="18"/>
        </w:rPr>
        <w:t>"Function": null,</w:t>
      </w:r>
    </w:p>
    <w:p w14:paraId="233E39BA" w14:textId="7C647B8A" w:rsidR="00890A5D" w:rsidRPr="00C949C4" w:rsidRDefault="56D3D5EA" w:rsidP="009F7DBD">
      <w:pPr>
        <w:spacing w:after="0" w:line="257" w:lineRule="auto"/>
        <w:rPr>
          <w:rFonts w:ascii="Consolas" w:eastAsia="Graphik" w:hAnsi="Consolas" w:cs="Graphik"/>
          <w:sz w:val="18"/>
          <w:szCs w:val="18"/>
        </w:rPr>
      </w:pPr>
      <w:r w:rsidRPr="00C949C4">
        <w:rPr>
          <w:rFonts w:ascii="Consolas" w:eastAsia="Graphik" w:hAnsi="Consolas" w:cs="Graphik"/>
          <w:sz w:val="18"/>
          <w:szCs w:val="18"/>
        </w:rPr>
        <w:t>"Batch_Status": null,</w:t>
      </w:r>
    </w:p>
    <w:p w14:paraId="0E11A3BA" w14:textId="6E3F3976" w:rsidR="00890A5D" w:rsidRPr="00C949C4" w:rsidRDefault="56D3D5EA" w:rsidP="009F7DBD">
      <w:pPr>
        <w:spacing w:after="0" w:line="257" w:lineRule="auto"/>
        <w:rPr>
          <w:rFonts w:ascii="Consolas" w:eastAsia="Graphik" w:hAnsi="Consolas" w:cs="Graphik"/>
          <w:sz w:val="18"/>
          <w:szCs w:val="18"/>
        </w:rPr>
      </w:pPr>
      <w:r w:rsidRPr="00C949C4">
        <w:rPr>
          <w:rFonts w:ascii="Consolas" w:eastAsia="Graphik" w:hAnsi="Consolas" w:cs="Graphik"/>
          <w:sz w:val="18"/>
          <w:szCs w:val="18"/>
        </w:rPr>
        <w:t>"Order_Status": null,</w:t>
      </w:r>
    </w:p>
    <w:p w14:paraId="1FE77E5E" w14:textId="4B197251" w:rsidR="00890A5D" w:rsidRPr="00C949C4" w:rsidRDefault="56D3D5EA" w:rsidP="009F7DBD">
      <w:pPr>
        <w:spacing w:after="0" w:line="257" w:lineRule="auto"/>
        <w:rPr>
          <w:rFonts w:ascii="Consolas" w:eastAsia="Graphik" w:hAnsi="Consolas" w:cs="Graphik"/>
          <w:sz w:val="18"/>
          <w:szCs w:val="18"/>
        </w:rPr>
      </w:pPr>
      <w:r w:rsidRPr="00C949C4">
        <w:rPr>
          <w:rFonts w:ascii="Consolas" w:eastAsia="Graphik" w:hAnsi="Consolas" w:cs="Graphik"/>
          <w:sz w:val="18"/>
          <w:szCs w:val="18"/>
        </w:rPr>
        <w:t>"RMC": null,</w:t>
      </w:r>
    </w:p>
    <w:p w14:paraId="37CB317F" w14:textId="366AFD74" w:rsidR="00890A5D" w:rsidRPr="00C949C4" w:rsidRDefault="56D3D5EA" w:rsidP="009F7DBD">
      <w:pPr>
        <w:spacing w:after="0" w:line="257" w:lineRule="auto"/>
        <w:rPr>
          <w:rFonts w:ascii="Consolas" w:eastAsia="Graphik" w:hAnsi="Consolas" w:cs="Graphik"/>
          <w:sz w:val="18"/>
          <w:szCs w:val="18"/>
        </w:rPr>
      </w:pPr>
      <w:r w:rsidRPr="00C949C4">
        <w:rPr>
          <w:rFonts w:ascii="Consolas" w:eastAsia="Graphik" w:hAnsi="Consolas" w:cs="Graphik"/>
          <w:sz w:val="18"/>
          <w:szCs w:val="18"/>
        </w:rPr>
        <w:t>"Batch_Critical_Time": null,</w:t>
      </w:r>
    </w:p>
    <w:p w14:paraId="65B570A7" w14:textId="62170197" w:rsidR="00890A5D" w:rsidRPr="00C949C4" w:rsidRDefault="56D3D5EA" w:rsidP="009F7DBD">
      <w:pPr>
        <w:spacing w:after="0" w:line="257" w:lineRule="auto"/>
        <w:rPr>
          <w:rFonts w:ascii="Consolas" w:eastAsia="Graphik" w:hAnsi="Consolas" w:cs="Graphik"/>
          <w:sz w:val="18"/>
          <w:szCs w:val="18"/>
        </w:rPr>
      </w:pPr>
      <w:r w:rsidRPr="00C949C4">
        <w:rPr>
          <w:rFonts w:ascii="Consolas" w:eastAsia="Graphik" w:hAnsi="Consolas" w:cs="Graphik"/>
          <w:sz w:val="18"/>
          <w:szCs w:val="18"/>
        </w:rPr>
        <w:t>"Status": "Completed",</w:t>
      </w:r>
    </w:p>
    <w:p w14:paraId="3E2A7877" w14:textId="6C3371F2" w:rsidR="00890A5D" w:rsidRPr="00C949C4" w:rsidRDefault="56D3D5EA" w:rsidP="009F7DBD">
      <w:pPr>
        <w:spacing w:after="0" w:line="257" w:lineRule="auto"/>
        <w:rPr>
          <w:rFonts w:ascii="Consolas" w:eastAsia="Graphik" w:hAnsi="Consolas" w:cs="Graphik"/>
          <w:sz w:val="18"/>
          <w:szCs w:val="18"/>
        </w:rPr>
      </w:pPr>
      <w:r w:rsidRPr="00C949C4">
        <w:rPr>
          <w:rFonts w:ascii="Consolas" w:eastAsia="Graphik" w:hAnsi="Consolas" w:cs="Graphik"/>
          <w:sz w:val="18"/>
          <w:szCs w:val="18"/>
        </w:rPr>
        <w:t>"UOM_Material": "Tablets",</w:t>
      </w:r>
    </w:p>
    <w:p w14:paraId="10B1B08E" w14:textId="3665ADDD" w:rsidR="00890A5D" w:rsidRPr="00C949C4" w:rsidRDefault="56D3D5EA" w:rsidP="009F7DBD">
      <w:pPr>
        <w:spacing w:after="0" w:line="257" w:lineRule="auto"/>
        <w:rPr>
          <w:rFonts w:ascii="Consolas" w:eastAsia="Graphik" w:hAnsi="Consolas" w:cs="Graphik"/>
          <w:sz w:val="18"/>
          <w:szCs w:val="18"/>
        </w:rPr>
      </w:pPr>
      <w:r w:rsidRPr="00C949C4">
        <w:rPr>
          <w:rFonts w:ascii="Consolas" w:eastAsia="Graphik" w:hAnsi="Consolas" w:cs="Graphik"/>
          <w:sz w:val="18"/>
          <w:szCs w:val="18"/>
        </w:rPr>
        <w:t>"Expected_Start_Time": "2025-08-25T08:00:00.000Z",</w:t>
      </w:r>
    </w:p>
    <w:p w14:paraId="3FAEF91A" w14:textId="2B20AFCA" w:rsidR="00890A5D" w:rsidRPr="00C949C4" w:rsidRDefault="56D3D5EA" w:rsidP="009F7DBD">
      <w:pPr>
        <w:spacing w:after="0" w:line="257" w:lineRule="auto"/>
        <w:rPr>
          <w:rFonts w:ascii="Consolas" w:eastAsia="Graphik" w:hAnsi="Consolas" w:cs="Graphik"/>
          <w:sz w:val="18"/>
          <w:szCs w:val="18"/>
        </w:rPr>
      </w:pPr>
      <w:r w:rsidRPr="00C949C4">
        <w:rPr>
          <w:rFonts w:ascii="Consolas" w:eastAsia="Graphik" w:hAnsi="Consolas" w:cs="Graphik"/>
          <w:sz w:val="18"/>
          <w:szCs w:val="18"/>
        </w:rPr>
        <w:t>"Expected_End_Time": "2025-08-25T12:00:00.000Z"</w:t>
      </w:r>
    </w:p>
    <w:p w14:paraId="427E0672" w14:textId="392BAC54" w:rsidR="00890A5D" w:rsidRPr="00C949C4" w:rsidRDefault="56D3D5EA" w:rsidP="009F7DBD">
      <w:pPr>
        <w:spacing w:after="0" w:line="257" w:lineRule="auto"/>
        <w:rPr>
          <w:rFonts w:ascii="Consolas" w:eastAsia="Graphik" w:hAnsi="Consolas" w:cs="Graphik"/>
          <w:sz w:val="18"/>
          <w:szCs w:val="18"/>
        </w:rPr>
      </w:pPr>
      <w:r w:rsidRPr="00C949C4">
        <w:rPr>
          <w:rFonts w:ascii="Consolas" w:eastAsia="Graphik" w:hAnsi="Consolas" w:cs="Graphik"/>
          <w:sz w:val="18"/>
          <w:szCs w:val="18"/>
        </w:rPr>
        <w:t>}</w:t>
      </w:r>
    </w:p>
    <w:p w14:paraId="0AF46946" w14:textId="23A0B12F" w:rsidR="00890A5D" w:rsidRPr="00C949C4" w:rsidRDefault="56D3D5EA" w:rsidP="009F7DBD">
      <w:pPr>
        <w:spacing w:after="0" w:line="257" w:lineRule="auto"/>
        <w:rPr>
          <w:rFonts w:ascii="Consolas" w:eastAsia="Graphik" w:hAnsi="Consolas" w:cs="Graphik"/>
          <w:sz w:val="18"/>
          <w:szCs w:val="18"/>
        </w:rPr>
      </w:pPr>
      <w:r w:rsidRPr="00C949C4">
        <w:rPr>
          <w:rFonts w:ascii="Consolas" w:eastAsia="Graphik" w:hAnsi="Consolas" w:cs="Graphik"/>
          <w:sz w:val="18"/>
          <w:szCs w:val="18"/>
        </w:rPr>
        <w:t>]</w:t>
      </w:r>
    </w:p>
    <w:p w14:paraId="4F7C6322" w14:textId="61BDC8AE" w:rsidR="00890A5D" w:rsidRPr="00C949C4" w:rsidRDefault="56D3D5EA" w:rsidP="009F7DBD">
      <w:pPr>
        <w:spacing w:after="0" w:line="257" w:lineRule="auto"/>
        <w:rPr>
          <w:rFonts w:ascii="Consolas" w:eastAsia="Graphik" w:hAnsi="Consolas" w:cs="Graphik"/>
          <w:sz w:val="18"/>
          <w:szCs w:val="18"/>
        </w:rPr>
      </w:pPr>
      <w:r w:rsidRPr="00C949C4">
        <w:rPr>
          <w:rFonts w:ascii="Consolas" w:eastAsia="Graphik" w:hAnsi="Consolas" w:cs="Graphik"/>
          <w:sz w:val="18"/>
          <w:szCs w:val="18"/>
        </w:rPr>
        <w:t>}</w:t>
      </w:r>
    </w:p>
    <w:p w14:paraId="0863775B" w14:textId="2952C607" w:rsidR="00890A5D" w:rsidRPr="009F7DBD" w:rsidRDefault="56D3D5EA" w:rsidP="009F7DBD">
      <w:pPr>
        <w:pStyle w:val="Heading3"/>
      </w:pPr>
      <w:r w:rsidRPr="009F7DBD">
        <w:t>Result</w:t>
      </w:r>
    </w:p>
    <w:tbl>
      <w:tblPr>
        <w:tblW w:w="10790" w:type="dxa"/>
        <w:tblLook w:val="04A0" w:firstRow="1" w:lastRow="0" w:firstColumn="1" w:lastColumn="0" w:noHBand="0" w:noVBand="1"/>
      </w:tblPr>
      <w:tblGrid>
        <w:gridCol w:w="1780"/>
        <w:gridCol w:w="9010"/>
      </w:tblGrid>
      <w:tr w:rsidR="23AA880A" w14:paraId="223EE853" w14:textId="77777777" w:rsidTr="00200E0F">
        <w:trPr>
          <w:trHeight w:val="300"/>
        </w:trPr>
        <w:tc>
          <w:tcPr>
            <w:tcW w:w="1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524AEF76" w14:textId="5C785CE7" w:rsidR="23AA880A" w:rsidRDefault="23AA880A" w:rsidP="00FD0544">
            <w:pPr>
              <w:spacing w:after="0" w:line="257" w:lineRule="auto"/>
              <w:rPr>
                <w:rFonts w:eastAsia="Graphik" w:cs="Graphik"/>
                <w:color w:val="000000" w:themeColor="text1"/>
                <w:szCs w:val="20"/>
              </w:rPr>
            </w:pPr>
            <w:r w:rsidRPr="23AA880A">
              <w:rPr>
                <w:rFonts w:eastAsia="Graphik" w:cs="Graphik"/>
                <w:color w:val="000000" w:themeColor="text1"/>
                <w:szCs w:val="20"/>
              </w:rPr>
              <w:t>HTTP Code</w:t>
            </w:r>
          </w:p>
        </w:tc>
        <w:tc>
          <w:tcPr>
            <w:tcW w:w="90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011FC688" w14:textId="0F449D51" w:rsidR="23AA880A" w:rsidRDefault="23AA880A" w:rsidP="00FD0544">
            <w:pPr>
              <w:spacing w:after="0" w:line="257" w:lineRule="auto"/>
              <w:rPr>
                <w:rFonts w:eastAsia="Graphik" w:cs="Graphik"/>
                <w:color w:val="000000" w:themeColor="text1"/>
                <w:szCs w:val="20"/>
              </w:rPr>
            </w:pPr>
            <w:r w:rsidRPr="23AA880A">
              <w:rPr>
                <w:rFonts w:eastAsia="Graphik" w:cs="Graphik"/>
                <w:color w:val="000000" w:themeColor="text1"/>
                <w:szCs w:val="20"/>
              </w:rPr>
              <w:t>Result Description</w:t>
            </w:r>
          </w:p>
        </w:tc>
      </w:tr>
      <w:tr w:rsidR="23AA880A" w14:paraId="3ECBC06B" w14:textId="77777777" w:rsidTr="00200E0F">
        <w:trPr>
          <w:trHeight w:val="300"/>
        </w:trPr>
        <w:tc>
          <w:tcPr>
            <w:tcW w:w="1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7BFA17C" w14:textId="5A3D497F" w:rsidR="23AA880A" w:rsidRDefault="23AA880A" w:rsidP="00FD0544">
            <w:pPr>
              <w:spacing w:after="0" w:line="257" w:lineRule="auto"/>
              <w:rPr>
                <w:rFonts w:eastAsia="Graphik" w:cs="Graphik"/>
                <w:szCs w:val="20"/>
              </w:rPr>
            </w:pPr>
            <w:r w:rsidRPr="23AA880A">
              <w:rPr>
                <w:rFonts w:eastAsia="Graphik" w:cs="Graphik"/>
                <w:szCs w:val="20"/>
              </w:rPr>
              <w:t>200</w:t>
            </w:r>
          </w:p>
        </w:tc>
        <w:tc>
          <w:tcPr>
            <w:tcW w:w="90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64135A1" w14:textId="245AEAAA" w:rsidR="23AA880A" w:rsidRDefault="23AA880A" w:rsidP="00FD0544">
            <w:pPr>
              <w:spacing w:after="0" w:line="257" w:lineRule="auto"/>
              <w:rPr>
                <w:rFonts w:eastAsia="Graphik" w:cs="Graphik"/>
                <w:szCs w:val="20"/>
                <w:lang w:val="en-IN"/>
              </w:rPr>
            </w:pPr>
            <w:r w:rsidRPr="23AA880A">
              <w:rPr>
                <w:rFonts w:eastAsia="Graphik" w:cs="Graphik"/>
                <w:szCs w:val="20"/>
                <w:lang w:val="en-IN"/>
              </w:rPr>
              <w:t>Operation executed successfully</w:t>
            </w:r>
          </w:p>
        </w:tc>
      </w:tr>
    </w:tbl>
    <w:p w14:paraId="4B83B0DC" w14:textId="12BAA153" w:rsidR="00890A5D" w:rsidRPr="009F7DBD" w:rsidRDefault="56D3D5EA" w:rsidP="009F7DBD">
      <w:pPr>
        <w:pStyle w:val="Heading3"/>
      </w:pPr>
      <w:r w:rsidRPr="009F7DBD">
        <w:t>Error Management</w:t>
      </w:r>
    </w:p>
    <w:tbl>
      <w:tblPr>
        <w:tblW w:w="10790" w:type="dxa"/>
        <w:tblLook w:val="04A0" w:firstRow="1" w:lastRow="0" w:firstColumn="1" w:lastColumn="0" w:noHBand="0" w:noVBand="1"/>
      </w:tblPr>
      <w:tblGrid>
        <w:gridCol w:w="1717"/>
        <w:gridCol w:w="1478"/>
        <w:gridCol w:w="7595"/>
      </w:tblGrid>
      <w:tr w:rsidR="23AA880A" w14:paraId="057C36CB" w14:textId="77777777" w:rsidTr="00200E0F">
        <w:trPr>
          <w:trHeight w:val="300"/>
        </w:trPr>
        <w:tc>
          <w:tcPr>
            <w:tcW w:w="1717"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7EBA613B" w14:textId="0BE2B2E7" w:rsidR="23AA880A" w:rsidRDefault="23AA880A" w:rsidP="00FD0544">
            <w:pPr>
              <w:spacing w:after="0" w:line="257" w:lineRule="auto"/>
              <w:rPr>
                <w:rFonts w:eastAsia="Graphik" w:cs="Graphik"/>
                <w:color w:val="000000" w:themeColor="text1"/>
                <w:szCs w:val="20"/>
              </w:rPr>
            </w:pPr>
            <w:r w:rsidRPr="23AA880A">
              <w:rPr>
                <w:rFonts w:eastAsia="Graphik" w:cs="Graphik"/>
                <w:color w:val="000000" w:themeColor="text1"/>
                <w:szCs w:val="20"/>
              </w:rPr>
              <w:t>HTTP Code</w:t>
            </w:r>
          </w:p>
        </w:tc>
        <w:tc>
          <w:tcPr>
            <w:tcW w:w="147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326B583B" w14:textId="45CDEA20" w:rsidR="23AA880A" w:rsidRDefault="23AA880A" w:rsidP="00FD0544">
            <w:pPr>
              <w:spacing w:after="0" w:line="257" w:lineRule="auto"/>
              <w:rPr>
                <w:rFonts w:eastAsia="Graphik" w:cs="Graphik"/>
                <w:color w:val="000000" w:themeColor="text1"/>
                <w:szCs w:val="20"/>
              </w:rPr>
            </w:pPr>
            <w:r w:rsidRPr="23AA880A">
              <w:rPr>
                <w:rFonts w:eastAsia="Graphik" w:cs="Graphik"/>
                <w:color w:val="000000" w:themeColor="text1"/>
                <w:szCs w:val="20"/>
              </w:rPr>
              <w:t>Error Code</w:t>
            </w:r>
          </w:p>
        </w:tc>
        <w:tc>
          <w:tcPr>
            <w:tcW w:w="759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5567BE12" w14:textId="0A243156" w:rsidR="23AA880A" w:rsidRDefault="23AA880A" w:rsidP="00FD0544">
            <w:pPr>
              <w:spacing w:after="0" w:line="257" w:lineRule="auto"/>
              <w:rPr>
                <w:rFonts w:eastAsia="Graphik" w:cs="Graphik"/>
                <w:color w:val="000000" w:themeColor="text1"/>
                <w:szCs w:val="20"/>
              </w:rPr>
            </w:pPr>
            <w:r w:rsidRPr="23AA880A">
              <w:rPr>
                <w:rFonts w:eastAsia="Graphik" w:cs="Graphik"/>
                <w:color w:val="000000" w:themeColor="text1"/>
                <w:szCs w:val="20"/>
              </w:rPr>
              <w:t>Error Description</w:t>
            </w:r>
          </w:p>
        </w:tc>
      </w:tr>
      <w:tr w:rsidR="23AA880A" w14:paraId="47A7A7A1" w14:textId="77777777" w:rsidTr="00200E0F">
        <w:trPr>
          <w:trHeight w:val="300"/>
        </w:trPr>
        <w:tc>
          <w:tcPr>
            <w:tcW w:w="171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D2910D" w14:textId="5B48E68A" w:rsidR="23AA880A" w:rsidRDefault="23AA880A" w:rsidP="00FD0544">
            <w:pPr>
              <w:spacing w:after="0" w:line="257" w:lineRule="auto"/>
              <w:rPr>
                <w:rFonts w:eastAsia="Graphik" w:cs="Graphik"/>
                <w:szCs w:val="20"/>
              </w:rPr>
            </w:pPr>
            <w:r w:rsidRPr="23AA880A">
              <w:rPr>
                <w:rFonts w:eastAsia="Graphik" w:cs="Graphik"/>
                <w:szCs w:val="20"/>
              </w:rPr>
              <w:t>500</w:t>
            </w:r>
          </w:p>
        </w:tc>
        <w:tc>
          <w:tcPr>
            <w:tcW w:w="14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34BD7E" w14:textId="12A8927F" w:rsidR="23AA880A" w:rsidRDefault="23AA880A" w:rsidP="00FD0544">
            <w:pPr>
              <w:spacing w:after="0" w:line="257" w:lineRule="auto"/>
              <w:rPr>
                <w:rFonts w:eastAsia="Graphik" w:cs="Graphik"/>
                <w:szCs w:val="20"/>
              </w:rPr>
            </w:pPr>
            <w:r w:rsidRPr="23AA880A">
              <w:rPr>
                <w:rFonts w:eastAsia="Graphik" w:cs="Graphik"/>
                <w:szCs w:val="20"/>
              </w:rPr>
              <w:t>500</w:t>
            </w:r>
          </w:p>
        </w:tc>
        <w:tc>
          <w:tcPr>
            <w:tcW w:w="75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CC4D0E" w14:textId="398048D1" w:rsidR="23AA880A" w:rsidRDefault="23AA880A" w:rsidP="00FD0544">
            <w:pPr>
              <w:spacing w:after="0" w:line="257" w:lineRule="auto"/>
              <w:rPr>
                <w:rFonts w:eastAsia="Graphik" w:cs="Graphik"/>
                <w:szCs w:val="20"/>
              </w:rPr>
            </w:pPr>
            <w:r w:rsidRPr="23AA880A">
              <w:rPr>
                <w:rFonts w:eastAsia="Graphik" w:cs="Graphik"/>
                <w:szCs w:val="20"/>
              </w:rPr>
              <w:t xml:space="preserve">      Generic Error</w:t>
            </w:r>
          </w:p>
        </w:tc>
      </w:tr>
      <w:tr w:rsidR="23AA880A" w14:paraId="21B607C7" w14:textId="77777777" w:rsidTr="00200E0F">
        <w:trPr>
          <w:trHeight w:val="300"/>
        </w:trPr>
        <w:tc>
          <w:tcPr>
            <w:tcW w:w="171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10EF45" w14:textId="7B7FFAF2" w:rsidR="23AA880A" w:rsidRDefault="23AA880A" w:rsidP="00FD0544">
            <w:pPr>
              <w:spacing w:after="0" w:line="257" w:lineRule="auto"/>
              <w:rPr>
                <w:rFonts w:eastAsia="Graphik" w:cs="Graphik"/>
                <w:szCs w:val="20"/>
              </w:rPr>
            </w:pPr>
            <w:r w:rsidRPr="23AA880A">
              <w:rPr>
                <w:rFonts w:eastAsia="Graphik" w:cs="Graphik"/>
                <w:szCs w:val="20"/>
              </w:rPr>
              <w:t>400</w:t>
            </w:r>
          </w:p>
        </w:tc>
        <w:tc>
          <w:tcPr>
            <w:tcW w:w="14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3AB8CD" w14:textId="06215112" w:rsidR="23AA880A" w:rsidRDefault="23AA880A" w:rsidP="00FD0544">
            <w:pPr>
              <w:spacing w:after="0" w:line="257" w:lineRule="auto"/>
              <w:rPr>
                <w:rFonts w:eastAsia="Graphik" w:cs="Graphik"/>
                <w:szCs w:val="20"/>
              </w:rPr>
            </w:pPr>
            <w:r w:rsidRPr="23AA880A">
              <w:rPr>
                <w:rFonts w:eastAsia="Graphik" w:cs="Graphik"/>
                <w:szCs w:val="20"/>
              </w:rPr>
              <w:t>401</w:t>
            </w:r>
          </w:p>
        </w:tc>
        <w:tc>
          <w:tcPr>
            <w:tcW w:w="75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921BE4D" w14:textId="008CE502" w:rsidR="23AA880A" w:rsidRPr="00200E0F" w:rsidRDefault="23AA880A" w:rsidP="00200E0F">
            <w:pPr>
              <w:spacing w:after="0" w:line="257" w:lineRule="auto"/>
              <w:ind w:left="360"/>
              <w:rPr>
                <w:rFonts w:eastAsia="Graphik" w:cs="Graphik"/>
                <w:szCs w:val="20"/>
              </w:rPr>
            </w:pPr>
            <w:r w:rsidRPr="00200E0F">
              <w:rPr>
                <w:rFonts w:eastAsia="Graphik" w:cs="Graphik"/>
                <w:szCs w:val="20"/>
              </w:rPr>
              <w:t>Unauthorized User</w:t>
            </w:r>
            <w:r w:rsidR="00200E0F">
              <w:rPr>
                <w:rFonts w:eastAsia="Graphik" w:cs="Graphik"/>
                <w:szCs w:val="20"/>
              </w:rPr>
              <w:t xml:space="preserve">, </w:t>
            </w:r>
            <w:r w:rsidR="00D425CC">
              <w:rPr>
                <w:rFonts w:eastAsia="Graphik" w:cs="Graphik"/>
                <w:szCs w:val="20"/>
              </w:rPr>
              <w:t>Header Token</w:t>
            </w:r>
            <w:r w:rsidRPr="00200E0F">
              <w:rPr>
                <w:rFonts w:eastAsia="Graphik" w:cs="Graphik"/>
                <w:szCs w:val="20"/>
              </w:rPr>
              <w:t xml:space="preserve"> could be missing</w:t>
            </w:r>
          </w:p>
        </w:tc>
      </w:tr>
      <w:tr w:rsidR="23AA880A" w14:paraId="7BA9463B" w14:textId="77777777" w:rsidTr="00200E0F">
        <w:trPr>
          <w:trHeight w:val="300"/>
        </w:trPr>
        <w:tc>
          <w:tcPr>
            <w:tcW w:w="171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8D0BC4" w14:textId="29DB1B72" w:rsidR="23AA880A" w:rsidRDefault="23AA880A" w:rsidP="00FD0544">
            <w:pPr>
              <w:spacing w:after="0" w:line="257" w:lineRule="auto"/>
              <w:rPr>
                <w:rFonts w:eastAsia="Graphik" w:cs="Graphik"/>
                <w:szCs w:val="20"/>
              </w:rPr>
            </w:pPr>
            <w:r w:rsidRPr="23AA880A">
              <w:rPr>
                <w:rFonts w:eastAsia="Graphik" w:cs="Graphik"/>
                <w:szCs w:val="20"/>
              </w:rPr>
              <w:t>400</w:t>
            </w:r>
          </w:p>
        </w:tc>
        <w:tc>
          <w:tcPr>
            <w:tcW w:w="14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D270E4" w14:textId="7ED3F2EF" w:rsidR="23AA880A" w:rsidRDefault="23AA880A" w:rsidP="00FD0544">
            <w:pPr>
              <w:spacing w:after="0" w:line="257" w:lineRule="auto"/>
              <w:rPr>
                <w:rFonts w:eastAsia="Graphik" w:cs="Graphik"/>
                <w:szCs w:val="20"/>
              </w:rPr>
            </w:pPr>
            <w:r w:rsidRPr="23AA880A">
              <w:rPr>
                <w:rFonts w:eastAsia="Graphik" w:cs="Graphik"/>
                <w:szCs w:val="20"/>
              </w:rPr>
              <w:t>400</w:t>
            </w:r>
          </w:p>
        </w:tc>
        <w:tc>
          <w:tcPr>
            <w:tcW w:w="75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AA5BB4" w14:textId="0C08F411" w:rsidR="23AA880A" w:rsidRPr="00200E0F" w:rsidRDefault="23AA880A" w:rsidP="00200E0F">
            <w:pPr>
              <w:spacing w:after="0" w:line="257" w:lineRule="auto"/>
              <w:ind w:left="360"/>
              <w:rPr>
                <w:rFonts w:eastAsia="Graphik" w:cs="Graphik"/>
                <w:szCs w:val="20"/>
              </w:rPr>
            </w:pPr>
            <w:r w:rsidRPr="00200E0F">
              <w:rPr>
                <w:rFonts w:eastAsia="Graphik" w:cs="Graphik"/>
                <w:szCs w:val="20"/>
              </w:rPr>
              <w:t>Bad request</w:t>
            </w:r>
            <w:r w:rsidR="00200E0F">
              <w:rPr>
                <w:rFonts w:eastAsia="Graphik" w:cs="Graphik"/>
                <w:szCs w:val="20"/>
              </w:rPr>
              <w:t xml:space="preserve">, </w:t>
            </w:r>
            <w:r w:rsidRPr="00200E0F">
              <w:rPr>
                <w:rFonts w:eastAsia="Graphik" w:cs="Graphik"/>
                <w:szCs w:val="20"/>
              </w:rPr>
              <w:t>The pinned asset is not present for this user</w:t>
            </w:r>
          </w:p>
        </w:tc>
      </w:tr>
    </w:tbl>
    <w:p w14:paraId="38CA1A48" w14:textId="77777777" w:rsidR="009F7DBD" w:rsidRDefault="009F7DBD" w:rsidP="00761437">
      <w:pPr>
        <w:spacing w:line="257" w:lineRule="auto"/>
        <w:rPr>
          <w:rFonts w:eastAsia="Graphik" w:cs="Graphik"/>
          <w:b/>
          <w:bCs/>
          <w:szCs w:val="20"/>
        </w:rPr>
        <w:sectPr w:rsidR="009F7DBD" w:rsidSect="00A52DDA">
          <w:pgSz w:w="12240" w:h="25920" w:code="5"/>
          <w:pgMar w:top="720" w:right="720" w:bottom="720" w:left="720" w:header="720" w:footer="720" w:gutter="0"/>
          <w:cols w:space="1440"/>
          <w:docGrid w:linePitch="360"/>
        </w:sectPr>
      </w:pPr>
    </w:p>
    <w:p w14:paraId="4064EA78" w14:textId="48CFD26E" w:rsidR="00890A5D" w:rsidRPr="00890A5D" w:rsidRDefault="56D3D5EA" w:rsidP="00C949C4">
      <w:pPr>
        <w:pStyle w:val="Heading2"/>
        <w:rPr>
          <w:rFonts w:eastAsia="Graphik"/>
        </w:rPr>
      </w:pPr>
      <w:bookmarkStart w:id="36" w:name="_Toc216884602"/>
      <w:r w:rsidRPr="23AA880A">
        <w:rPr>
          <w:rFonts w:eastAsia="Graphik"/>
        </w:rPr>
        <w:lastRenderedPageBreak/>
        <w:t>GET- Attributes</w:t>
      </w:r>
      <w:r w:rsidR="00C87279">
        <w:rPr>
          <w:rFonts w:eastAsia="Graphik"/>
        </w:rPr>
        <w:t>L</w:t>
      </w:r>
      <w:r w:rsidRPr="23AA880A">
        <w:rPr>
          <w:rFonts w:eastAsia="Graphik"/>
        </w:rPr>
        <w:t>ist</w:t>
      </w:r>
      <w:bookmarkEnd w:id="36"/>
    </w:p>
    <w:p w14:paraId="73C4E231" w14:textId="64290AB6" w:rsidR="00890A5D" w:rsidRPr="00890A5D" w:rsidRDefault="56D3D5EA" w:rsidP="00761437">
      <w:pPr>
        <w:spacing w:line="257" w:lineRule="auto"/>
        <w:rPr>
          <w:rFonts w:eastAsia="Graphik" w:cs="Graphik"/>
          <w:szCs w:val="20"/>
        </w:rPr>
      </w:pPr>
      <w:r w:rsidRPr="23AA880A">
        <w:rPr>
          <w:rFonts w:eastAsia="Graphik" w:cs="Graphik"/>
          <w:szCs w:val="20"/>
        </w:rPr>
        <w:t>This Attributes list is a post API call which fetches Attributes data from ADT based on different filter parameters sent in request body.</w:t>
      </w:r>
      <w:r w:rsidR="009C5190">
        <w:rPr>
          <w:rFonts w:eastAsia="Graphik" w:cs="Graphik"/>
          <w:szCs w:val="20"/>
        </w:rPr>
        <w:t xml:space="preserve"> </w:t>
      </w:r>
      <w:r w:rsidRPr="23AA880A">
        <w:rPr>
          <w:rFonts w:eastAsia="Graphik" w:cs="Graphik"/>
          <w:szCs w:val="20"/>
        </w:rPr>
        <w:t xml:space="preserve">To fetch the response from the APIs, the following entities must exist. </w:t>
      </w:r>
    </w:p>
    <w:p w14:paraId="7D7EEA68" w14:textId="671AC4CD" w:rsidR="00890A5D" w:rsidRPr="00890A5D" w:rsidRDefault="56D3D5EA" w:rsidP="00761437">
      <w:pPr>
        <w:pStyle w:val="ListParagraph"/>
        <w:spacing w:before="0" w:after="0" w:line="257" w:lineRule="auto"/>
        <w:ind w:right="0"/>
        <w:rPr>
          <w:rFonts w:eastAsia="Graphik" w:cs="Graphik"/>
          <w:szCs w:val="20"/>
        </w:rPr>
      </w:pPr>
      <w:r w:rsidRPr="23AA880A">
        <w:rPr>
          <w:rFonts w:eastAsia="Graphik" w:cs="Graphik"/>
          <w:szCs w:val="20"/>
        </w:rPr>
        <w:t xml:space="preserve">Authorization token </w:t>
      </w:r>
    </w:p>
    <w:p w14:paraId="4CBED9B8" w14:textId="5F1D315B" w:rsidR="00890A5D" w:rsidRPr="00890A5D" w:rsidRDefault="56D3D5EA" w:rsidP="00761437">
      <w:pPr>
        <w:pStyle w:val="ListParagraph"/>
        <w:spacing w:before="0" w:after="0" w:line="257" w:lineRule="auto"/>
        <w:ind w:right="0"/>
        <w:rPr>
          <w:rFonts w:eastAsia="Graphik" w:cs="Graphik"/>
          <w:szCs w:val="20"/>
        </w:rPr>
      </w:pPr>
      <w:r w:rsidRPr="23AA880A">
        <w:rPr>
          <w:rFonts w:eastAsia="Graphik" w:cs="Graphik"/>
          <w:szCs w:val="20"/>
        </w:rPr>
        <w:t>Content-Type</w:t>
      </w:r>
    </w:p>
    <w:p w14:paraId="7596C1B5" w14:textId="260AEA1B" w:rsidR="00890A5D" w:rsidRPr="00890A5D" w:rsidRDefault="56D3D5EA" w:rsidP="009309B0">
      <w:pPr>
        <w:pStyle w:val="Heading3"/>
      </w:pPr>
      <w:r w:rsidRPr="23AA880A">
        <w:t>API Specifications</w:t>
      </w:r>
    </w:p>
    <w:tbl>
      <w:tblPr>
        <w:tblW w:w="0" w:type="auto"/>
        <w:tblLook w:val="04A0" w:firstRow="1" w:lastRow="0" w:firstColumn="1" w:lastColumn="0" w:noHBand="0" w:noVBand="1"/>
      </w:tblPr>
      <w:tblGrid>
        <w:gridCol w:w="3140"/>
        <w:gridCol w:w="7640"/>
      </w:tblGrid>
      <w:tr w:rsidR="23AA880A" w14:paraId="592D191E" w14:textId="77777777" w:rsidTr="00C87279">
        <w:trPr>
          <w:trHeight w:val="165"/>
        </w:trPr>
        <w:tc>
          <w:tcPr>
            <w:tcW w:w="3140"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244BFE73" w14:textId="491847ED" w:rsidR="23AA880A" w:rsidRDefault="23AA880A" w:rsidP="00A21792">
            <w:pPr>
              <w:spacing w:after="0" w:line="257" w:lineRule="auto"/>
              <w:rPr>
                <w:rFonts w:eastAsia="Graphik" w:cs="Graphik"/>
                <w:color w:val="000000" w:themeColor="text1"/>
                <w:szCs w:val="20"/>
              </w:rPr>
            </w:pPr>
            <w:r w:rsidRPr="23AA880A">
              <w:rPr>
                <w:rFonts w:eastAsia="Graphik" w:cs="Graphik"/>
                <w:color w:val="000000" w:themeColor="text1"/>
                <w:szCs w:val="20"/>
              </w:rPr>
              <w:t>PROTOCOL</w:t>
            </w:r>
          </w:p>
        </w:tc>
        <w:tc>
          <w:tcPr>
            <w:tcW w:w="7640" w:type="dxa"/>
            <w:tcBorders>
              <w:top w:val="single" w:sz="8" w:space="0" w:color="auto"/>
              <w:left w:val="single" w:sz="8" w:space="0" w:color="auto"/>
              <w:bottom w:val="single" w:sz="8" w:space="0" w:color="auto"/>
              <w:right w:val="single" w:sz="8" w:space="0" w:color="auto"/>
            </w:tcBorders>
            <w:tcMar>
              <w:left w:w="108" w:type="dxa"/>
              <w:right w:w="108" w:type="dxa"/>
            </w:tcMar>
          </w:tcPr>
          <w:p w14:paraId="33CA3352" w14:textId="25B69671" w:rsidR="23AA880A" w:rsidRDefault="23AA880A" w:rsidP="00A21792">
            <w:pPr>
              <w:spacing w:after="0" w:line="257" w:lineRule="auto"/>
              <w:rPr>
                <w:rFonts w:eastAsia="Graphik" w:cs="Graphik"/>
                <w:szCs w:val="20"/>
              </w:rPr>
            </w:pPr>
            <w:r w:rsidRPr="23AA880A">
              <w:rPr>
                <w:rFonts w:eastAsia="Graphik" w:cs="Graphik"/>
                <w:szCs w:val="20"/>
              </w:rPr>
              <w:t>HTTPS</w:t>
            </w:r>
          </w:p>
        </w:tc>
      </w:tr>
      <w:tr w:rsidR="23AA880A" w14:paraId="51CA273F" w14:textId="77777777" w:rsidTr="00C87279">
        <w:trPr>
          <w:trHeight w:val="165"/>
        </w:trPr>
        <w:tc>
          <w:tcPr>
            <w:tcW w:w="3140"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34751C08" w14:textId="47309F62" w:rsidR="23AA880A" w:rsidRDefault="23AA880A" w:rsidP="00A21792">
            <w:pPr>
              <w:spacing w:after="0" w:line="257" w:lineRule="auto"/>
              <w:rPr>
                <w:rFonts w:eastAsia="Graphik" w:cs="Graphik"/>
                <w:color w:val="000000" w:themeColor="text1"/>
                <w:szCs w:val="20"/>
              </w:rPr>
            </w:pPr>
            <w:r w:rsidRPr="23AA880A">
              <w:rPr>
                <w:rFonts w:eastAsia="Graphik" w:cs="Graphik"/>
                <w:color w:val="000000" w:themeColor="text1"/>
                <w:szCs w:val="20"/>
              </w:rPr>
              <w:t xml:space="preserve">PATH AOT </w:t>
            </w:r>
            <w:r w:rsidR="00515F80">
              <w:rPr>
                <w:rFonts w:eastAsia="Graphik" w:cs="Graphik"/>
                <w:color w:val="000000" w:themeColor="text1"/>
                <w:szCs w:val="20"/>
              </w:rPr>
              <w:t>(Public Exposure)</w:t>
            </w:r>
          </w:p>
        </w:tc>
        <w:tc>
          <w:tcPr>
            <w:tcW w:w="7640" w:type="dxa"/>
            <w:tcBorders>
              <w:top w:val="single" w:sz="8" w:space="0" w:color="auto"/>
              <w:left w:val="single" w:sz="8" w:space="0" w:color="auto"/>
              <w:bottom w:val="single" w:sz="8" w:space="0" w:color="auto"/>
              <w:right w:val="single" w:sz="8" w:space="0" w:color="auto"/>
            </w:tcBorders>
            <w:tcMar>
              <w:left w:w="108" w:type="dxa"/>
              <w:right w:w="108" w:type="dxa"/>
            </w:tcMar>
          </w:tcPr>
          <w:p w14:paraId="0A5DD759" w14:textId="2F589595" w:rsidR="23AA880A" w:rsidRDefault="23AA880A" w:rsidP="00A21792">
            <w:pPr>
              <w:spacing w:after="0" w:line="257" w:lineRule="auto"/>
              <w:rPr>
                <w:rStyle w:val="Hyperlink"/>
                <w:rFonts w:eastAsia="Graphik" w:cs="Graphik"/>
                <w:szCs w:val="20"/>
              </w:rPr>
            </w:pPr>
            <w:hyperlink r:id="rId31">
              <w:r w:rsidRPr="23AA880A">
                <w:rPr>
                  <w:rStyle w:val="Hyperlink"/>
                  <w:rFonts w:eastAsia="Graphik" w:cs="Graphik"/>
                  <w:szCs w:val="20"/>
                </w:rPr>
                <w:t>https://apim-aot-azure-dev.azure-api.net/api/productionmanager/attributes</w:t>
              </w:r>
            </w:hyperlink>
          </w:p>
        </w:tc>
      </w:tr>
      <w:tr w:rsidR="23AA880A" w14:paraId="04770A1A" w14:textId="77777777" w:rsidTr="00C87279">
        <w:trPr>
          <w:trHeight w:val="135"/>
        </w:trPr>
        <w:tc>
          <w:tcPr>
            <w:tcW w:w="3140"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31BFEDCE" w14:textId="1772E53E" w:rsidR="23AA880A" w:rsidRDefault="23AA880A" w:rsidP="00A21792">
            <w:pPr>
              <w:spacing w:after="0" w:line="257" w:lineRule="auto"/>
              <w:rPr>
                <w:rFonts w:eastAsia="Graphik" w:cs="Graphik"/>
                <w:color w:val="000000" w:themeColor="text1"/>
                <w:szCs w:val="20"/>
              </w:rPr>
            </w:pPr>
            <w:r w:rsidRPr="23AA880A">
              <w:rPr>
                <w:rFonts w:eastAsia="Graphik" w:cs="Graphik"/>
                <w:color w:val="000000" w:themeColor="text1"/>
                <w:szCs w:val="20"/>
              </w:rPr>
              <w:t>METHOD</w:t>
            </w:r>
          </w:p>
        </w:tc>
        <w:tc>
          <w:tcPr>
            <w:tcW w:w="7640" w:type="dxa"/>
            <w:tcBorders>
              <w:top w:val="single" w:sz="8" w:space="0" w:color="auto"/>
              <w:left w:val="single" w:sz="8" w:space="0" w:color="auto"/>
              <w:bottom w:val="single" w:sz="8" w:space="0" w:color="auto"/>
              <w:right w:val="single" w:sz="8" w:space="0" w:color="auto"/>
            </w:tcBorders>
            <w:tcMar>
              <w:left w:w="108" w:type="dxa"/>
              <w:right w:w="108" w:type="dxa"/>
            </w:tcMar>
          </w:tcPr>
          <w:p w14:paraId="0D058940" w14:textId="68B63FB2" w:rsidR="23AA880A" w:rsidRDefault="23AA880A" w:rsidP="00A21792">
            <w:pPr>
              <w:spacing w:after="0" w:line="257" w:lineRule="auto"/>
              <w:rPr>
                <w:rFonts w:eastAsia="Graphik" w:cs="Graphik"/>
                <w:szCs w:val="20"/>
              </w:rPr>
            </w:pPr>
            <w:r w:rsidRPr="23AA880A">
              <w:rPr>
                <w:rFonts w:eastAsia="Graphik" w:cs="Graphik"/>
                <w:szCs w:val="20"/>
              </w:rPr>
              <w:t>POST</w:t>
            </w:r>
          </w:p>
        </w:tc>
      </w:tr>
      <w:tr w:rsidR="23AA880A" w14:paraId="6030806B" w14:textId="77777777" w:rsidTr="00C87279">
        <w:trPr>
          <w:trHeight w:val="240"/>
        </w:trPr>
        <w:tc>
          <w:tcPr>
            <w:tcW w:w="3140"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0598255D" w14:textId="497ED146" w:rsidR="23AA880A" w:rsidRDefault="23AA880A" w:rsidP="00A21792">
            <w:pPr>
              <w:spacing w:after="0" w:line="257" w:lineRule="auto"/>
              <w:rPr>
                <w:rFonts w:eastAsia="Graphik" w:cs="Graphik"/>
                <w:color w:val="000000" w:themeColor="text1"/>
                <w:szCs w:val="20"/>
              </w:rPr>
            </w:pPr>
            <w:r w:rsidRPr="23AA880A">
              <w:rPr>
                <w:rFonts w:eastAsia="Graphik" w:cs="Graphik"/>
                <w:color w:val="000000" w:themeColor="text1"/>
                <w:szCs w:val="20"/>
              </w:rPr>
              <w:t>CONTENT TYPE</w:t>
            </w:r>
          </w:p>
        </w:tc>
        <w:tc>
          <w:tcPr>
            <w:tcW w:w="7640" w:type="dxa"/>
            <w:tcBorders>
              <w:top w:val="single" w:sz="8" w:space="0" w:color="auto"/>
              <w:left w:val="single" w:sz="8" w:space="0" w:color="auto"/>
              <w:bottom w:val="single" w:sz="8" w:space="0" w:color="auto"/>
              <w:right w:val="single" w:sz="8" w:space="0" w:color="auto"/>
            </w:tcBorders>
            <w:tcMar>
              <w:left w:w="108" w:type="dxa"/>
              <w:right w:w="108" w:type="dxa"/>
            </w:tcMar>
          </w:tcPr>
          <w:p w14:paraId="03393B60" w14:textId="73A9917B" w:rsidR="23AA880A" w:rsidRDefault="23AA880A" w:rsidP="00A21792">
            <w:pPr>
              <w:spacing w:after="0" w:line="257" w:lineRule="auto"/>
              <w:rPr>
                <w:rFonts w:eastAsia="Graphik" w:cs="Graphik"/>
                <w:szCs w:val="20"/>
              </w:rPr>
            </w:pPr>
            <w:r w:rsidRPr="23AA880A">
              <w:rPr>
                <w:rFonts w:eastAsia="Graphik" w:cs="Graphik"/>
                <w:szCs w:val="20"/>
              </w:rPr>
              <w:t>application / json</w:t>
            </w:r>
          </w:p>
        </w:tc>
      </w:tr>
    </w:tbl>
    <w:p w14:paraId="04B555E7" w14:textId="48A4BA40" w:rsidR="00890A5D" w:rsidRPr="00890A5D" w:rsidRDefault="56D3D5EA" w:rsidP="00A21792">
      <w:pPr>
        <w:spacing w:line="257" w:lineRule="auto"/>
        <w:rPr>
          <w:rFonts w:eastAsia="Graphik" w:cs="Graphik"/>
          <w:b/>
          <w:szCs w:val="20"/>
        </w:rPr>
      </w:pPr>
      <w:r w:rsidRPr="23AA880A">
        <w:rPr>
          <w:rFonts w:eastAsia="Graphik" w:cs="Graphik"/>
          <w:szCs w:val="20"/>
        </w:rPr>
        <w:t xml:space="preserve"> </w:t>
      </w:r>
      <w:r w:rsidRPr="23AA880A">
        <w:rPr>
          <w:rFonts w:eastAsia="Graphik" w:cs="Graphik"/>
          <w:b/>
          <w:szCs w:val="20"/>
        </w:rPr>
        <w:t>Input Header Parameters</w:t>
      </w:r>
    </w:p>
    <w:tbl>
      <w:tblPr>
        <w:tblW w:w="0" w:type="auto"/>
        <w:tblLook w:val="04A0" w:firstRow="1" w:lastRow="0" w:firstColumn="1" w:lastColumn="0" w:noHBand="0" w:noVBand="1"/>
      </w:tblPr>
      <w:tblGrid>
        <w:gridCol w:w="1904"/>
        <w:gridCol w:w="6536"/>
        <w:gridCol w:w="923"/>
        <w:gridCol w:w="1417"/>
      </w:tblGrid>
      <w:tr w:rsidR="23AA880A" w14:paraId="7BCA0867" w14:textId="77777777" w:rsidTr="00A21792">
        <w:trPr>
          <w:trHeight w:val="255"/>
        </w:trPr>
        <w:tc>
          <w:tcPr>
            <w:tcW w:w="190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5DA2F177" w14:textId="508AF6D8" w:rsidR="23AA880A" w:rsidRDefault="23AA880A" w:rsidP="00A21792">
            <w:pPr>
              <w:spacing w:after="0" w:line="257" w:lineRule="auto"/>
              <w:jc w:val="left"/>
              <w:rPr>
                <w:rFonts w:eastAsia="Graphik" w:cs="Graphik"/>
                <w:color w:val="000000" w:themeColor="text1"/>
                <w:szCs w:val="20"/>
              </w:rPr>
            </w:pPr>
            <w:r w:rsidRPr="23AA880A">
              <w:rPr>
                <w:rFonts w:eastAsia="Graphik" w:cs="Graphik"/>
                <w:color w:val="000000" w:themeColor="text1"/>
                <w:szCs w:val="20"/>
              </w:rPr>
              <w:t>Parameter</w:t>
            </w:r>
          </w:p>
        </w:tc>
        <w:tc>
          <w:tcPr>
            <w:tcW w:w="6552"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32036585" w14:textId="56473629" w:rsidR="23AA880A" w:rsidRDefault="23AA880A" w:rsidP="00A21792">
            <w:pPr>
              <w:spacing w:after="0" w:line="257" w:lineRule="auto"/>
              <w:jc w:val="left"/>
              <w:rPr>
                <w:rFonts w:eastAsia="Graphik" w:cs="Graphik"/>
                <w:color w:val="000000" w:themeColor="text1"/>
                <w:szCs w:val="20"/>
              </w:rPr>
            </w:pPr>
            <w:r w:rsidRPr="23AA880A">
              <w:rPr>
                <w:rFonts w:eastAsia="Graphik" w:cs="Graphik"/>
                <w:color w:val="000000" w:themeColor="text1"/>
                <w:szCs w:val="20"/>
              </w:rPr>
              <w:t>Description</w:t>
            </w:r>
          </w:p>
        </w:tc>
        <w:tc>
          <w:tcPr>
            <w:tcW w:w="924"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4D3BA6E8" w14:textId="3376A82B" w:rsidR="23AA880A" w:rsidRDefault="23AA880A" w:rsidP="00A21792">
            <w:pPr>
              <w:spacing w:after="0" w:line="257" w:lineRule="auto"/>
              <w:jc w:val="left"/>
              <w:rPr>
                <w:rFonts w:eastAsia="Graphik" w:cs="Graphik"/>
                <w:color w:val="000000" w:themeColor="text1"/>
                <w:szCs w:val="20"/>
              </w:rPr>
            </w:pPr>
            <w:r w:rsidRPr="23AA880A">
              <w:rPr>
                <w:rFonts w:eastAsia="Graphik" w:cs="Graphik"/>
                <w:color w:val="000000" w:themeColor="text1"/>
                <w:szCs w:val="20"/>
              </w:rPr>
              <w:t>M/O</w:t>
            </w:r>
          </w:p>
        </w:tc>
        <w:tc>
          <w:tcPr>
            <w:tcW w:w="141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0183D712" w14:textId="208ACA62" w:rsidR="23AA880A" w:rsidRDefault="23AA880A" w:rsidP="00A21792">
            <w:pPr>
              <w:spacing w:after="0" w:line="257" w:lineRule="auto"/>
              <w:jc w:val="left"/>
              <w:rPr>
                <w:rFonts w:eastAsia="Graphik" w:cs="Graphik"/>
                <w:color w:val="000000" w:themeColor="text1"/>
                <w:szCs w:val="20"/>
              </w:rPr>
            </w:pPr>
            <w:r w:rsidRPr="23AA880A">
              <w:rPr>
                <w:rFonts w:eastAsia="Graphik" w:cs="Graphik"/>
                <w:color w:val="000000" w:themeColor="text1"/>
                <w:szCs w:val="20"/>
              </w:rPr>
              <w:t>Type</w:t>
            </w:r>
          </w:p>
        </w:tc>
      </w:tr>
      <w:tr w:rsidR="23AA880A" w14:paraId="78990AA2" w14:textId="77777777" w:rsidTr="00A21792">
        <w:trPr>
          <w:trHeight w:val="255"/>
        </w:trPr>
        <w:tc>
          <w:tcPr>
            <w:tcW w:w="1905" w:type="dxa"/>
            <w:tcBorders>
              <w:top w:val="single" w:sz="8" w:space="0" w:color="auto"/>
              <w:left w:val="single" w:sz="8" w:space="0" w:color="auto"/>
              <w:bottom w:val="single" w:sz="8" w:space="0" w:color="auto"/>
              <w:right w:val="single" w:sz="8" w:space="0" w:color="auto"/>
            </w:tcBorders>
            <w:tcMar>
              <w:left w:w="108" w:type="dxa"/>
              <w:right w:w="108" w:type="dxa"/>
            </w:tcMar>
          </w:tcPr>
          <w:p w14:paraId="26B65F14" w14:textId="72056FBB" w:rsidR="23AA880A" w:rsidRDefault="23AA880A" w:rsidP="00A21792">
            <w:pPr>
              <w:spacing w:after="0" w:line="257" w:lineRule="auto"/>
              <w:jc w:val="left"/>
              <w:rPr>
                <w:rFonts w:eastAsia="Graphik" w:cs="Graphik"/>
                <w:szCs w:val="20"/>
              </w:rPr>
            </w:pPr>
            <w:r w:rsidRPr="23AA880A">
              <w:rPr>
                <w:rFonts w:eastAsia="Graphik" w:cs="Graphik"/>
                <w:szCs w:val="20"/>
              </w:rPr>
              <w:t>Authorization</w:t>
            </w:r>
          </w:p>
        </w:tc>
        <w:tc>
          <w:tcPr>
            <w:tcW w:w="6552" w:type="dxa"/>
            <w:tcBorders>
              <w:top w:val="single" w:sz="8" w:space="0" w:color="auto"/>
              <w:left w:val="single" w:sz="8" w:space="0" w:color="auto"/>
              <w:bottom w:val="single" w:sz="8" w:space="0" w:color="auto"/>
              <w:right w:val="single" w:sz="8" w:space="0" w:color="auto"/>
            </w:tcBorders>
            <w:tcMar>
              <w:left w:w="108" w:type="dxa"/>
              <w:right w:w="108" w:type="dxa"/>
            </w:tcMar>
          </w:tcPr>
          <w:p w14:paraId="08B7AF85" w14:textId="1B904B39" w:rsidR="23AA880A" w:rsidRDefault="23AA880A" w:rsidP="00A21792">
            <w:pPr>
              <w:spacing w:after="0" w:line="257" w:lineRule="auto"/>
              <w:jc w:val="left"/>
              <w:rPr>
                <w:rFonts w:eastAsia="Graphik" w:cs="Graphik"/>
                <w:szCs w:val="20"/>
                <w:lang w:val="en-IN"/>
              </w:rPr>
            </w:pPr>
            <w:r w:rsidRPr="23AA880A">
              <w:rPr>
                <w:rFonts w:eastAsia="Graphik" w:cs="Graphik"/>
                <w:szCs w:val="20"/>
              </w:rPr>
              <w:t xml:space="preserve">Token acquired from Azure AD based on the user credentials for further API calls. </w:t>
            </w:r>
            <w:r w:rsidRPr="23AA880A">
              <w:rPr>
                <w:rFonts w:eastAsia="Graphik" w:cs="Graphik"/>
                <w:szCs w:val="20"/>
                <w:lang w:val="en-IN"/>
              </w:rPr>
              <w:t xml:space="preserve">. e.g., </w:t>
            </w:r>
            <w:r w:rsidRPr="002E4322">
              <w:rPr>
                <w:rFonts w:ascii="Consolas" w:eastAsia="Graphik" w:hAnsi="Consolas" w:cs="Graphik"/>
                <w:szCs w:val="20"/>
                <w:lang w:val="en-IN"/>
              </w:rPr>
              <w:t>msal, accesstoken : { token: "Bearer {token}" }</w:t>
            </w:r>
          </w:p>
        </w:tc>
        <w:tc>
          <w:tcPr>
            <w:tcW w:w="924" w:type="dxa"/>
            <w:tcBorders>
              <w:top w:val="single" w:sz="8" w:space="0" w:color="auto"/>
              <w:left w:val="single" w:sz="8" w:space="0" w:color="auto"/>
              <w:bottom w:val="single" w:sz="8" w:space="0" w:color="auto"/>
              <w:right w:val="single" w:sz="8" w:space="0" w:color="auto"/>
            </w:tcBorders>
            <w:tcMar>
              <w:left w:w="108" w:type="dxa"/>
              <w:right w:w="108" w:type="dxa"/>
            </w:tcMar>
          </w:tcPr>
          <w:p w14:paraId="6DCD64CA" w14:textId="66CF2659" w:rsidR="23AA880A" w:rsidRDefault="23AA880A" w:rsidP="00A21792">
            <w:pPr>
              <w:spacing w:after="0" w:line="257" w:lineRule="auto"/>
              <w:jc w:val="left"/>
              <w:rPr>
                <w:rFonts w:eastAsia="Graphik" w:cs="Graphik"/>
                <w:szCs w:val="20"/>
              </w:rPr>
            </w:pPr>
            <w:r w:rsidRPr="23AA880A">
              <w:rPr>
                <w:rFonts w:eastAsia="Graphik" w:cs="Graphik"/>
                <w:szCs w:val="20"/>
              </w:rPr>
              <w:t>M</w:t>
            </w:r>
          </w:p>
        </w:tc>
        <w:tc>
          <w:tcPr>
            <w:tcW w:w="1419" w:type="dxa"/>
            <w:tcBorders>
              <w:top w:val="single" w:sz="8" w:space="0" w:color="auto"/>
              <w:left w:val="single" w:sz="8" w:space="0" w:color="auto"/>
              <w:bottom w:val="single" w:sz="8" w:space="0" w:color="auto"/>
              <w:right w:val="single" w:sz="8" w:space="0" w:color="auto"/>
            </w:tcBorders>
            <w:tcMar>
              <w:left w:w="108" w:type="dxa"/>
              <w:right w:w="108" w:type="dxa"/>
            </w:tcMar>
          </w:tcPr>
          <w:p w14:paraId="5291ECB6" w14:textId="4A7879A2" w:rsidR="23AA880A" w:rsidRDefault="23AA880A" w:rsidP="00A21792">
            <w:pPr>
              <w:spacing w:after="0" w:line="257" w:lineRule="auto"/>
              <w:jc w:val="left"/>
              <w:rPr>
                <w:rFonts w:eastAsia="Graphik" w:cs="Graphik"/>
                <w:szCs w:val="20"/>
              </w:rPr>
            </w:pPr>
            <w:r w:rsidRPr="23AA880A">
              <w:rPr>
                <w:rFonts w:eastAsia="Graphik" w:cs="Graphik"/>
                <w:szCs w:val="20"/>
              </w:rPr>
              <w:t>String</w:t>
            </w:r>
          </w:p>
        </w:tc>
      </w:tr>
      <w:tr w:rsidR="23AA880A" w14:paraId="6C0828DE" w14:textId="77777777" w:rsidTr="00A21792">
        <w:trPr>
          <w:trHeight w:val="255"/>
        </w:trPr>
        <w:tc>
          <w:tcPr>
            <w:tcW w:w="1905" w:type="dxa"/>
            <w:tcBorders>
              <w:top w:val="single" w:sz="8" w:space="0" w:color="auto"/>
              <w:left w:val="single" w:sz="8" w:space="0" w:color="auto"/>
              <w:bottom w:val="single" w:sz="8" w:space="0" w:color="auto"/>
              <w:right w:val="single" w:sz="8" w:space="0" w:color="auto"/>
            </w:tcBorders>
            <w:tcMar>
              <w:left w:w="108" w:type="dxa"/>
              <w:right w:w="108" w:type="dxa"/>
            </w:tcMar>
          </w:tcPr>
          <w:p w14:paraId="41CC88C6" w14:textId="3DE7A362" w:rsidR="23AA880A" w:rsidRDefault="23AA880A" w:rsidP="00A21792">
            <w:pPr>
              <w:spacing w:after="0" w:line="257" w:lineRule="auto"/>
              <w:jc w:val="left"/>
              <w:rPr>
                <w:rFonts w:eastAsia="Graphik" w:cs="Graphik"/>
                <w:szCs w:val="20"/>
              </w:rPr>
            </w:pPr>
            <w:r w:rsidRPr="23AA880A">
              <w:rPr>
                <w:rFonts w:eastAsia="Graphik" w:cs="Graphik"/>
                <w:szCs w:val="20"/>
              </w:rPr>
              <w:t>Content-Type</w:t>
            </w:r>
          </w:p>
        </w:tc>
        <w:tc>
          <w:tcPr>
            <w:tcW w:w="6552" w:type="dxa"/>
            <w:tcBorders>
              <w:top w:val="single" w:sz="8" w:space="0" w:color="auto"/>
              <w:left w:val="single" w:sz="8" w:space="0" w:color="auto"/>
              <w:bottom w:val="single" w:sz="8" w:space="0" w:color="auto"/>
              <w:right w:val="single" w:sz="8" w:space="0" w:color="auto"/>
            </w:tcBorders>
            <w:tcMar>
              <w:left w:w="108" w:type="dxa"/>
              <w:right w:w="108" w:type="dxa"/>
            </w:tcMar>
          </w:tcPr>
          <w:p w14:paraId="748B1930" w14:textId="17DB0C28" w:rsidR="23AA880A" w:rsidRDefault="23AA880A" w:rsidP="00A21792">
            <w:pPr>
              <w:spacing w:after="0" w:line="257" w:lineRule="auto"/>
              <w:jc w:val="left"/>
              <w:rPr>
                <w:rFonts w:eastAsia="Graphik" w:cs="Graphik"/>
                <w:szCs w:val="20"/>
              </w:rPr>
            </w:pPr>
            <w:r w:rsidRPr="23AA880A">
              <w:rPr>
                <w:rFonts w:eastAsia="Graphik" w:cs="Graphik"/>
                <w:szCs w:val="20"/>
              </w:rPr>
              <w:t>Type of content. E.g.- application/json</w:t>
            </w:r>
          </w:p>
        </w:tc>
        <w:tc>
          <w:tcPr>
            <w:tcW w:w="924" w:type="dxa"/>
            <w:tcBorders>
              <w:top w:val="single" w:sz="8" w:space="0" w:color="auto"/>
              <w:left w:val="single" w:sz="8" w:space="0" w:color="auto"/>
              <w:bottom w:val="single" w:sz="8" w:space="0" w:color="auto"/>
              <w:right w:val="single" w:sz="8" w:space="0" w:color="auto"/>
            </w:tcBorders>
            <w:tcMar>
              <w:left w:w="108" w:type="dxa"/>
              <w:right w:w="108" w:type="dxa"/>
            </w:tcMar>
          </w:tcPr>
          <w:p w14:paraId="39F201F3" w14:textId="3A2A74CF" w:rsidR="23AA880A" w:rsidRDefault="23AA880A" w:rsidP="00A21792">
            <w:pPr>
              <w:spacing w:after="0" w:line="257" w:lineRule="auto"/>
              <w:jc w:val="left"/>
              <w:rPr>
                <w:rFonts w:eastAsia="Graphik" w:cs="Graphik"/>
                <w:szCs w:val="20"/>
              </w:rPr>
            </w:pPr>
            <w:r w:rsidRPr="23AA880A">
              <w:rPr>
                <w:rFonts w:eastAsia="Graphik" w:cs="Graphik"/>
                <w:szCs w:val="20"/>
              </w:rPr>
              <w:t>M</w:t>
            </w:r>
          </w:p>
        </w:tc>
        <w:tc>
          <w:tcPr>
            <w:tcW w:w="1419" w:type="dxa"/>
            <w:tcBorders>
              <w:top w:val="single" w:sz="8" w:space="0" w:color="auto"/>
              <w:left w:val="single" w:sz="8" w:space="0" w:color="auto"/>
              <w:bottom w:val="single" w:sz="8" w:space="0" w:color="auto"/>
              <w:right w:val="single" w:sz="8" w:space="0" w:color="auto"/>
            </w:tcBorders>
            <w:tcMar>
              <w:left w:w="108" w:type="dxa"/>
              <w:right w:w="108" w:type="dxa"/>
            </w:tcMar>
          </w:tcPr>
          <w:p w14:paraId="0127A31F" w14:textId="07BE17DF" w:rsidR="23AA880A" w:rsidRDefault="23AA880A" w:rsidP="00A21792">
            <w:pPr>
              <w:spacing w:after="0" w:line="257" w:lineRule="auto"/>
              <w:jc w:val="left"/>
              <w:rPr>
                <w:rFonts w:eastAsia="Graphik" w:cs="Graphik"/>
                <w:szCs w:val="20"/>
              </w:rPr>
            </w:pPr>
            <w:r w:rsidRPr="23AA880A">
              <w:rPr>
                <w:rFonts w:eastAsia="Graphik" w:cs="Graphik"/>
                <w:szCs w:val="20"/>
              </w:rPr>
              <w:t>String</w:t>
            </w:r>
          </w:p>
        </w:tc>
      </w:tr>
    </w:tbl>
    <w:p w14:paraId="0480F5D7" w14:textId="5458D0FC" w:rsidR="00890A5D" w:rsidRPr="00890A5D" w:rsidRDefault="56D3D5EA" w:rsidP="00761437">
      <w:pPr>
        <w:spacing w:line="257" w:lineRule="auto"/>
        <w:rPr>
          <w:rFonts w:eastAsia="Graphik" w:cs="Graphik"/>
          <w:b/>
          <w:bCs/>
          <w:szCs w:val="20"/>
        </w:rPr>
      </w:pPr>
      <w:r w:rsidRPr="23AA880A">
        <w:rPr>
          <w:rFonts w:eastAsia="Graphik" w:cs="Graphik"/>
          <w:szCs w:val="20"/>
        </w:rPr>
        <w:t xml:space="preserve"> </w:t>
      </w:r>
      <w:r w:rsidRPr="23AA880A">
        <w:rPr>
          <w:rFonts w:eastAsia="Graphik" w:cs="Graphik"/>
          <w:b/>
          <w:bCs/>
          <w:szCs w:val="20"/>
        </w:rPr>
        <w:t>Output Header Parameters</w:t>
      </w:r>
    </w:p>
    <w:tbl>
      <w:tblPr>
        <w:tblW w:w="0" w:type="auto"/>
        <w:tblLook w:val="04A0" w:firstRow="1" w:lastRow="0" w:firstColumn="1" w:lastColumn="0" w:noHBand="0" w:noVBand="1"/>
      </w:tblPr>
      <w:tblGrid>
        <w:gridCol w:w="2255"/>
        <w:gridCol w:w="7093"/>
        <w:gridCol w:w="1432"/>
      </w:tblGrid>
      <w:tr w:rsidR="23AA880A" w14:paraId="3DF7E50B" w14:textId="77777777" w:rsidTr="23AA880A">
        <w:trPr>
          <w:trHeight w:val="270"/>
        </w:trPr>
        <w:tc>
          <w:tcPr>
            <w:tcW w:w="225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1EAC1120" w14:textId="3D5410DC" w:rsidR="23AA880A" w:rsidRDefault="23AA880A" w:rsidP="00A21792">
            <w:pPr>
              <w:spacing w:after="0" w:line="257" w:lineRule="auto"/>
              <w:rPr>
                <w:rFonts w:eastAsia="Graphik" w:cs="Graphik"/>
                <w:color w:val="000000" w:themeColor="text1"/>
                <w:szCs w:val="20"/>
              </w:rPr>
            </w:pPr>
            <w:r w:rsidRPr="23AA880A">
              <w:rPr>
                <w:rFonts w:eastAsia="Graphik" w:cs="Graphik"/>
                <w:color w:val="000000" w:themeColor="text1"/>
                <w:szCs w:val="20"/>
              </w:rPr>
              <w:t>Parameter</w:t>
            </w:r>
          </w:p>
        </w:tc>
        <w:tc>
          <w:tcPr>
            <w:tcW w:w="71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399B823E" w14:textId="384FC550" w:rsidR="23AA880A" w:rsidRDefault="23AA880A" w:rsidP="00A21792">
            <w:pPr>
              <w:spacing w:after="0" w:line="257" w:lineRule="auto"/>
              <w:rPr>
                <w:rFonts w:eastAsia="Graphik" w:cs="Graphik"/>
                <w:color w:val="000000" w:themeColor="text1"/>
                <w:szCs w:val="20"/>
              </w:rPr>
            </w:pPr>
            <w:r w:rsidRPr="23AA880A">
              <w:rPr>
                <w:rFonts w:eastAsia="Graphik" w:cs="Graphik"/>
                <w:color w:val="000000" w:themeColor="text1"/>
                <w:szCs w:val="20"/>
              </w:rPr>
              <w:t>Description</w:t>
            </w:r>
          </w:p>
        </w:tc>
        <w:tc>
          <w:tcPr>
            <w:tcW w:w="143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6CCD8D1A" w14:textId="27C4EFA7" w:rsidR="23AA880A" w:rsidRDefault="23AA880A" w:rsidP="00A21792">
            <w:pPr>
              <w:spacing w:after="0" w:line="257" w:lineRule="auto"/>
              <w:rPr>
                <w:rFonts w:eastAsia="Graphik" w:cs="Graphik"/>
                <w:color w:val="000000" w:themeColor="text1"/>
                <w:szCs w:val="20"/>
              </w:rPr>
            </w:pPr>
            <w:r w:rsidRPr="23AA880A">
              <w:rPr>
                <w:rFonts w:eastAsia="Graphik" w:cs="Graphik"/>
                <w:color w:val="000000" w:themeColor="text1"/>
                <w:szCs w:val="20"/>
              </w:rPr>
              <w:t>Type</w:t>
            </w:r>
          </w:p>
        </w:tc>
      </w:tr>
      <w:tr w:rsidR="23AA880A" w14:paraId="52D25440"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92D77C" w14:textId="30864C85" w:rsidR="23AA880A" w:rsidRDefault="23AA880A" w:rsidP="00A21792">
            <w:pPr>
              <w:spacing w:after="0" w:line="257" w:lineRule="auto"/>
              <w:rPr>
                <w:rFonts w:eastAsia="Graphik" w:cs="Graphik"/>
                <w:szCs w:val="20"/>
              </w:rPr>
            </w:pPr>
            <w:r w:rsidRPr="23AA880A">
              <w:rPr>
                <w:rFonts w:eastAsia="Graphik" w:cs="Graphik"/>
                <w:szCs w:val="20"/>
              </w:rPr>
              <w:t>Server</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BF9D96" w14:textId="72027B3D" w:rsidR="23AA880A" w:rsidRDefault="23AA880A" w:rsidP="00A21792">
            <w:pPr>
              <w:spacing w:after="0" w:line="257" w:lineRule="auto"/>
              <w:rPr>
                <w:rFonts w:eastAsia="Graphik" w:cs="Graphik"/>
                <w:szCs w:val="20"/>
              </w:rPr>
            </w:pPr>
            <w:r w:rsidRPr="23AA880A">
              <w:rPr>
                <w:rFonts w:eastAsia="Graphik" w:cs="Graphik"/>
                <w:szCs w:val="20"/>
              </w:rPr>
              <w:t>Contains information about how the server handles requests [e.g., Werkzeug/2.1.2 Python/3.9.7]</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EF103A" w14:textId="4E8FEE43" w:rsidR="23AA880A" w:rsidRDefault="23AA880A" w:rsidP="00A21792">
            <w:pPr>
              <w:spacing w:after="0" w:line="257" w:lineRule="auto"/>
              <w:rPr>
                <w:rFonts w:eastAsia="Graphik" w:cs="Graphik"/>
                <w:szCs w:val="20"/>
              </w:rPr>
            </w:pPr>
            <w:r w:rsidRPr="23AA880A">
              <w:rPr>
                <w:rFonts w:eastAsia="Graphik" w:cs="Graphik"/>
                <w:szCs w:val="20"/>
              </w:rPr>
              <w:t>String</w:t>
            </w:r>
          </w:p>
        </w:tc>
      </w:tr>
      <w:tr w:rsidR="23AA880A" w14:paraId="11BBE4FE"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50657E" w14:textId="4D05158D" w:rsidR="23AA880A" w:rsidRDefault="23AA880A" w:rsidP="00A21792">
            <w:pPr>
              <w:spacing w:after="0" w:line="257" w:lineRule="auto"/>
              <w:rPr>
                <w:rFonts w:eastAsia="Graphik" w:cs="Graphik"/>
                <w:szCs w:val="20"/>
              </w:rPr>
            </w:pPr>
            <w:r w:rsidRPr="23AA880A">
              <w:rPr>
                <w:rFonts w:eastAsia="Graphik" w:cs="Graphik"/>
                <w:szCs w:val="20"/>
              </w:rPr>
              <w:t>Content-Type</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AB7D5B" w14:textId="3DA87769" w:rsidR="23AA880A" w:rsidRDefault="23AA880A" w:rsidP="00A21792">
            <w:pPr>
              <w:spacing w:after="0" w:line="257" w:lineRule="auto"/>
              <w:rPr>
                <w:rFonts w:eastAsia="Graphik" w:cs="Graphik"/>
                <w:szCs w:val="20"/>
              </w:rPr>
            </w:pPr>
            <w:r w:rsidRPr="23AA880A">
              <w:rPr>
                <w:rFonts w:eastAsia="Graphik" w:cs="Graphik"/>
                <w:szCs w:val="20"/>
              </w:rPr>
              <w:t>Type of the content</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07DAA0" w14:textId="1C3499E8" w:rsidR="23AA880A" w:rsidRDefault="23AA880A" w:rsidP="00A21792">
            <w:pPr>
              <w:spacing w:after="0" w:line="257" w:lineRule="auto"/>
              <w:rPr>
                <w:rFonts w:eastAsia="Graphik" w:cs="Graphik"/>
                <w:szCs w:val="20"/>
              </w:rPr>
            </w:pPr>
            <w:r w:rsidRPr="23AA880A">
              <w:rPr>
                <w:rFonts w:eastAsia="Graphik" w:cs="Graphik"/>
                <w:szCs w:val="20"/>
              </w:rPr>
              <w:t>String</w:t>
            </w:r>
          </w:p>
        </w:tc>
      </w:tr>
      <w:tr w:rsidR="23AA880A" w14:paraId="09158995"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55ED5F" w14:textId="1A92660F" w:rsidR="23AA880A" w:rsidRDefault="23AA880A" w:rsidP="00A21792">
            <w:pPr>
              <w:spacing w:after="0" w:line="257" w:lineRule="auto"/>
              <w:rPr>
                <w:rFonts w:eastAsia="Graphik" w:cs="Graphik"/>
                <w:szCs w:val="20"/>
              </w:rPr>
            </w:pPr>
            <w:r w:rsidRPr="23AA880A">
              <w:rPr>
                <w:rFonts w:eastAsia="Graphik" w:cs="Graphik"/>
                <w:szCs w:val="20"/>
              </w:rPr>
              <w:t>Date</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C29598" w14:textId="61792C7C" w:rsidR="23AA880A" w:rsidRDefault="23AA880A" w:rsidP="00A21792">
            <w:pPr>
              <w:spacing w:after="0" w:line="257" w:lineRule="auto"/>
              <w:rPr>
                <w:rFonts w:eastAsia="Graphik" w:cs="Graphik"/>
                <w:szCs w:val="20"/>
              </w:rPr>
            </w:pPr>
            <w:r w:rsidRPr="23AA880A">
              <w:rPr>
                <w:rFonts w:eastAsia="Graphik" w:cs="Graphik"/>
                <w:szCs w:val="20"/>
              </w:rPr>
              <w:t>Date of operation execution e.g. - [Tue, 17 May 2022 06:30:16 GMT]</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C8CB7F" w14:textId="11A36FB4" w:rsidR="23AA880A" w:rsidRDefault="23AA880A" w:rsidP="00A21792">
            <w:pPr>
              <w:spacing w:after="0" w:line="257" w:lineRule="auto"/>
              <w:rPr>
                <w:rFonts w:eastAsia="Graphik" w:cs="Graphik"/>
                <w:szCs w:val="20"/>
              </w:rPr>
            </w:pPr>
            <w:r w:rsidRPr="23AA880A">
              <w:rPr>
                <w:rFonts w:eastAsia="Graphik" w:cs="Graphik"/>
                <w:szCs w:val="20"/>
              </w:rPr>
              <w:t>Datetime</w:t>
            </w:r>
          </w:p>
        </w:tc>
      </w:tr>
      <w:tr w:rsidR="23AA880A" w14:paraId="5DFFA58A"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495AA6" w14:textId="02C42602" w:rsidR="23AA880A" w:rsidRDefault="23AA880A" w:rsidP="00A21792">
            <w:pPr>
              <w:spacing w:after="0" w:line="257" w:lineRule="auto"/>
              <w:rPr>
                <w:rFonts w:eastAsia="Graphik" w:cs="Graphik"/>
                <w:szCs w:val="20"/>
              </w:rPr>
            </w:pPr>
            <w:r w:rsidRPr="23AA880A">
              <w:rPr>
                <w:rFonts w:eastAsia="Graphik" w:cs="Graphik"/>
                <w:szCs w:val="20"/>
              </w:rPr>
              <w:t>Content-Length</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C81186" w14:textId="092BB214" w:rsidR="23AA880A" w:rsidRDefault="23AA880A" w:rsidP="00A21792">
            <w:pPr>
              <w:spacing w:after="0" w:line="257" w:lineRule="auto"/>
              <w:rPr>
                <w:rFonts w:eastAsia="Graphik" w:cs="Graphik"/>
                <w:szCs w:val="20"/>
              </w:rPr>
            </w:pPr>
            <w:r w:rsidRPr="23AA880A">
              <w:rPr>
                <w:rFonts w:eastAsia="Graphik" w:cs="Graphik"/>
                <w:szCs w:val="20"/>
              </w:rPr>
              <w:t>Length of the content</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7CFC71" w14:textId="742A0AEF" w:rsidR="23AA880A" w:rsidRDefault="23AA880A" w:rsidP="00A21792">
            <w:pPr>
              <w:spacing w:after="0" w:line="257" w:lineRule="auto"/>
              <w:rPr>
                <w:rFonts w:eastAsia="Graphik" w:cs="Graphik"/>
                <w:szCs w:val="20"/>
              </w:rPr>
            </w:pPr>
            <w:r w:rsidRPr="23AA880A">
              <w:rPr>
                <w:rFonts w:eastAsia="Graphik" w:cs="Graphik"/>
                <w:szCs w:val="20"/>
              </w:rPr>
              <w:t>Bytes</w:t>
            </w:r>
          </w:p>
        </w:tc>
      </w:tr>
      <w:tr w:rsidR="23AA880A" w14:paraId="1EF79194"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08103C" w14:textId="18448743" w:rsidR="23AA880A" w:rsidRDefault="23AA880A" w:rsidP="00A21792">
            <w:pPr>
              <w:spacing w:after="0" w:line="257" w:lineRule="auto"/>
              <w:rPr>
                <w:rFonts w:eastAsia="Graphik" w:cs="Graphik"/>
                <w:szCs w:val="20"/>
              </w:rPr>
            </w:pPr>
            <w:r w:rsidRPr="23AA880A">
              <w:rPr>
                <w:rFonts w:eastAsia="Graphik" w:cs="Graphik"/>
                <w:szCs w:val="20"/>
              </w:rPr>
              <w:t>Connection</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7840DF" w14:textId="339E4262" w:rsidR="23AA880A" w:rsidRDefault="23AA880A" w:rsidP="00A21792">
            <w:pPr>
              <w:spacing w:after="0" w:line="257" w:lineRule="auto"/>
              <w:rPr>
                <w:rFonts w:eastAsia="Graphik" w:cs="Graphik"/>
                <w:szCs w:val="20"/>
              </w:rPr>
            </w:pPr>
            <w:r w:rsidRPr="23AA880A">
              <w:rPr>
                <w:rFonts w:eastAsia="Graphik" w:cs="Graphik"/>
                <w:szCs w:val="20"/>
              </w:rPr>
              <w:t>A general header specifying whether the current network connection stays open once the current transaction finishes</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A4B369" w14:textId="05524679" w:rsidR="23AA880A" w:rsidRDefault="23AA880A" w:rsidP="00A21792">
            <w:pPr>
              <w:spacing w:after="0" w:line="257" w:lineRule="auto"/>
              <w:rPr>
                <w:rFonts w:eastAsia="Graphik" w:cs="Graphik"/>
                <w:szCs w:val="20"/>
              </w:rPr>
            </w:pPr>
            <w:r w:rsidRPr="23AA880A">
              <w:rPr>
                <w:rFonts w:eastAsia="Graphik" w:cs="Graphik"/>
                <w:szCs w:val="20"/>
              </w:rPr>
              <w:t>String</w:t>
            </w:r>
          </w:p>
        </w:tc>
      </w:tr>
    </w:tbl>
    <w:p w14:paraId="3D2ECDE5" w14:textId="5D097D61" w:rsidR="00890A5D" w:rsidRPr="00890A5D" w:rsidRDefault="56D3D5EA" w:rsidP="00A21792">
      <w:pPr>
        <w:pStyle w:val="Heading3"/>
        <w:rPr>
          <w:rFonts w:eastAsia="Graphik" w:cs="Graphik"/>
          <w:b w:val="0"/>
          <w:szCs w:val="20"/>
        </w:rPr>
      </w:pPr>
      <w:r w:rsidRPr="23AA880A">
        <w:rPr>
          <w:rFonts w:eastAsia="Graphik" w:cs="Graphik"/>
          <w:sz w:val="20"/>
          <w:szCs w:val="20"/>
        </w:rPr>
        <w:t xml:space="preserve"> </w:t>
      </w:r>
      <w:r w:rsidRPr="23AA880A">
        <w:t>Output Body Parameters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0"/>
        <w:gridCol w:w="7071"/>
        <w:gridCol w:w="1399"/>
      </w:tblGrid>
      <w:tr w:rsidR="23AA880A" w14:paraId="1949CB73" w14:textId="77777777" w:rsidTr="00A21792">
        <w:trPr>
          <w:trHeight w:val="195"/>
        </w:trPr>
        <w:tc>
          <w:tcPr>
            <w:tcW w:w="2310" w:type="dxa"/>
            <w:shd w:val="clear" w:color="auto" w:fill="E8E8E8"/>
            <w:tcMar>
              <w:left w:w="108" w:type="dxa"/>
              <w:right w:w="108" w:type="dxa"/>
            </w:tcMar>
            <w:vAlign w:val="center"/>
          </w:tcPr>
          <w:p w14:paraId="5B9E64F8" w14:textId="62AD961B" w:rsidR="23AA880A" w:rsidRDefault="23AA880A" w:rsidP="00A21792">
            <w:pPr>
              <w:spacing w:after="0" w:line="257" w:lineRule="auto"/>
              <w:rPr>
                <w:rFonts w:eastAsia="Graphik" w:cs="Graphik"/>
                <w:color w:val="000000" w:themeColor="text1"/>
                <w:szCs w:val="20"/>
              </w:rPr>
            </w:pPr>
            <w:r w:rsidRPr="23AA880A">
              <w:rPr>
                <w:rFonts w:eastAsia="Graphik" w:cs="Graphik"/>
                <w:color w:val="000000" w:themeColor="text1"/>
                <w:szCs w:val="20"/>
              </w:rPr>
              <w:t>Parameter</w:t>
            </w:r>
          </w:p>
        </w:tc>
        <w:tc>
          <w:tcPr>
            <w:tcW w:w="7071" w:type="dxa"/>
            <w:shd w:val="clear" w:color="auto" w:fill="E8E8E8"/>
            <w:tcMar>
              <w:left w:w="108" w:type="dxa"/>
              <w:right w:w="108" w:type="dxa"/>
            </w:tcMar>
            <w:vAlign w:val="center"/>
          </w:tcPr>
          <w:p w14:paraId="249A4652" w14:textId="679F5674" w:rsidR="23AA880A" w:rsidRDefault="23AA880A" w:rsidP="00A21792">
            <w:pPr>
              <w:spacing w:after="0" w:line="257" w:lineRule="auto"/>
              <w:rPr>
                <w:rFonts w:eastAsia="Graphik" w:cs="Graphik"/>
                <w:color w:val="000000" w:themeColor="text1"/>
                <w:szCs w:val="20"/>
              </w:rPr>
            </w:pPr>
            <w:r w:rsidRPr="23AA880A">
              <w:rPr>
                <w:rFonts w:eastAsia="Graphik" w:cs="Graphik"/>
                <w:color w:val="000000" w:themeColor="text1"/>
                <w:szCs w:val="20"/>
              </w:rPr>
              <w:t>Description</w:t>
            </w:r>
          </w:p>
        </w:tc>
        <w:tc>
          <w:tcPr>
            <w:tcW w:w="1399" w:type="dxa"/>
            <w:shd w:val="clear" w:color="auto" w:fill="E8E8E8"/>
            <w:tcMar>
              <w:left w:w="108" w:type="dxa"/>
              <w:right w:w="108" w:type="dxa"/>
            </w:tcMar>
            <w:vAlign w:val="center"/>
          </w:tcPr>
          <w:p w14:paraId="68686C6C" w14:textId="570D5DBA" w:rsidR="23AA880A" w:rsidRDefault="23AA880A" w:rsidP="00A21792">
            <w:pPr>
              <w:spacing w:after="0" w:line="257" w:lineRule="auto"/>
              <w:rPr>
                <w:rFonts w:eastAsia="Graphik" w:cs="Graphik"/>
                <w:color w:val="000000" w:themeColor="text1"/>
                <w:szCs w:val="20"/>
              </w:rPr>
            </w:pPr>
            <w:r w:rsidRPr="23AA880A">
              <w:rPr>
                <w:rFonts w:eastAsia="Graphik" w:cs="Graphik"/>
                <w:color w:val="000000" w:themeColor="text1"/>
                <w:szCs w:val="20"/>
              </w:rPr>
              <w:t>Type</w:t>
            </w:r>
          </w:p>
        </w:tc>
      </w:tr>
      <w:tr w:rsidR="23AA880A" w14:paraId="1D9FF8A8" w14:textId="77777777" w:rsidTr="00A21792">
        <w:trPr>
          <w:trHeight w:val="195"/>
        </w:trPr>
        <w:tc>
          <w:tcPr>
            <w:tcW w:w="2310" w:type="dxa"/>
            <w:tcMar>
              <w:left w:w="108" w:type="dxa"/>
              <w:right w:w="108" w:type="dxa"/>
            </w:tcMar>
          </w:tcPr>
          <w:p w14:paraId="46604D70" w14:textId="41F29C0F" w:rsidR="23AA880A" w:rsidRDefault="23AA880A" w:rsidP="00A21792">
            <w:pPr>
              <w:spacing w:after="0" w:line="257" w:lineRule="auto"/>
              <w:rPr>
                <w:rFonts w:eastAsia="Graphik" w:cs="Graphik"/>
                <w:szCs w:val="20"/>
              </w:rPr>
            </w:pPr>
            <w:r w:rsidRPr="23AA880A">
              <w:rPr>
                <w:rFonts w:eastAsia="Graphik" w:cs="Graphik"/>
                <w:szCs w:val="20"/>
              </w:rPr>
              <w:t>attributeids</w:t>
            </w:r>
          </w:p>
        </w:tc>
        <w:tc>
          <w:tcPr>
            <w:tcW w:w="7071" w:type="dxa"/>
            <w:tcMar>
              <w:left w:w="108" w:type="dxa"/>
              <w:right w:w="108" w:type="dxa"/>
            </w:tcMar>
          </w:tcPr>
          <w:p w14:paraId="58396B1A" w14:textId="4675EA7A" w:rsidR="23AA880A" w:rsidRDefault="23AA880A" w:rsidP="00A21792">
            <w:pPr>
              <w:spacing w:after="0" w:line="257" w:lineRule="auto"/>
              <w:rPr>
                <w:rFonts w:eastAsia="Graphik" w:cs="Graphik"/>
                <w:szCs w:val="20"/>
              </w:rPr>
            </w:pPr>
            <w:r w:rsidRPr="23AA880A">
              <w:rPr>
                <w:rFonts w:eastAsia="Graphik" w:cs="Graphik"/>
                <w:szCs w:val="20"/>
              </w:rPr>
              <w:t>List of attributes</w:t>
            </w:r>
          </w:p>
        </w:tc>
        <w:tc>
          <w:tcPr>
            <w:tcW w:w="1399" w:type="dxa"/>
            <w:tcMar>
              <w:left w:w="108" w:type="dxa"/>
              <w:right w:w="108" w:type="dxa"/>
            </w:tcMar>
          </w:tcPr>
          <w:p w14:paraId="10059C7F" w14:textId="1F882A65" w:rsidR="23AA880A" w:rsidRDefault="23AA880A" w:rsidP="00A21792">
            <w:pPr>
              <w:spacing w:after="0" w:line="257" w:lineRule="auto"/>
              <w:rPr>
                <w:rFonts w:eastAsia="Graphik" w:cs="Graphik"/>
                <w:szCs w:val="20"/>
              </w:rPr>
            </w:pPr>
            <w:r w:rsidRPr="23AA880A">
              <w:rPr>
                <w:rFonts w:eastAsia="Graphik" w:cs="Graphik"/>
                <w:szCs w:val="20"/>
              </w:rPr>
              <w:t>String</w:t>
            </w:r>
          </w:p>
        </w:tc>
      </w:tr>
      <w:tr w:rsidR="23AA880A" w14:paraId="3DEA5B72" w14:textId="77777777" w:rsidTr="00A21792">
        <w:trPr>
          <w:trHeight w:val="195"/>
        </w:trPr>
        <w:tc>
          <w:tcPr>
            <w:tcW w:w="2310" w:type="dxa"/>
            <w:tcMar>
              <w:left w:w="108" w:type="dxa"/>
              <w:right w:w="108" w:type="dxa"/>
            </w:tcMar>
          </w:tcPr>
          <w:p w14:paraId="505DC38F" w14:textId="1E47654F" w:rsidR="23AA880A" w:rsidRDefault="23AA880A" w:rsidP="00A21792">
            <w:pPr>
              <w:spacing w:after="0" w:line="257" w:lineRule="auto"/>
              <w:rPr>
                <w:rFonts w:eastAsia="Graphik" w:cs="Graphik"/>
                <w:szCs w:val="20"/>
              </w:rPr>
            </w:pPr>
            <w:r w:rsidRPr="23AA880A">
              <w:rPr>
                <w:rFonts w:eastAsia="Graphik" w:cs="Graphik"/>
                <w:szCs w:val="20"/>
              </w:rPr>
              <w:t>aggregation</w:t>
            </w:r>
          </w:p>
        </w:tc>
        <w:tc>
          <w:tcPr>
            <w:tcW w:w="7071" w:type="dxa"/>
            <w:tcMar>
              <w:left w:w="108" w:type="dxa"/>
              <w:right w:w="108" w:type="dxa"/>
            </w:tcMar>
          </w:tcPr>
          <w:p w14:paraId="34E67AE8" w14:textId="7946C405" w:rsidR="23AA880A" w:rsidRDefault="23AA880A" w:rsidP="00A21792">
            <w:pPr>
              <w:spacing w:after="0" w:line="257" w:lineRule="auto"/>
              <w:rPr>
                <w:rFonts w:eastAsia="Graphik" w:cs="Graphik"/>
                <w:szCs w:val="20"/>
              </w:rPr>
            </w:pPr>
            <w:r w:rsidRPr="23AA880A">
              <w:rPr>
                <w:rFonts w:eastAsia="Graphik" w:cs="Graphik"/>
                <w:szCs w:val="20"/>
              </w:rPr>
              <w:t>ID of the Product</w:t>
            </w:r>
          </w:p>
        </w:tc>
        <w:tc>
          <w:tcPr>
            <w:tcW w:w="1399" w:type="dxa"/>
            <w:tcMar>
              <w:left w:w="108" w:type="dxa"/>
              <w:right w:w="108" w:type="dxa"/>
            </w:tcMar>
          </w:tcPr>
          <w:p w14:paraId="7B1A5698" w14:textId="73E773D8" w:rsidR="23AA880A" w:rsidRDefault="23AA880A" w:rsidP="00A21792">
            <w:pPr>
              <w:spacing w:after="0" w:line="257" w:lineRule="auto"/>
              <w:rPr>
                <w:rFonts w:eastAsia="Graphik" w:cs="Graphik"/>
                <w:szCs w:val="20"/>
              </w:rPr>
            </w:pPr>
            <w:r w:rsidRPr="23AA880A">
              <w:rPr>
                <w:rFonts w:eastAsia="Graphik" w:cs="Graphik"/>
                <w:szCs w:val="20"/>
              </w:rPr>
              <w:t>String</w:t>
            </w:r>
          </w:p>
        </w:tc>
      </w:tr>
      <w:tr w:rsidR="23AA880A" w14:paraId="3F4ADC3F" w14:textId="77777777" w:rsidTr="00A21792">
        <w:trPr>
          <w:trHeight w:val="195"/>
        </w:trPr>
        <w:tc>
          <w:tcPr>
            <w:tcW w:w="2310" w:type="dxa"/>
            <w:tcMar>
              <w:left w:w="108" w:type="dxa"/>
              <w:right w:w="108" w:type="dxa"/>
            </w:tcMar>
          </w:tcPr>
          <w:p w14:paraId="0EBB311A" w14:textId="5B764E18" w:rsidR="23AA880A" w:rsidRDefault="23AA880A" w:rsidP="00A21792">
            <w:pPr>
              <w:spacing w:after="0" w:line="257" w:lineRule="auto"/>
              <w:rPr>
                <w:rFonts w:eastAsia="Graphik" w:cs="Graphik"/>
                <w:szCs w:val="20"/>
              </w:rPr>
            </w:pPr>
            <w:r w:rsidRPr="23AA880A">
              <w:rPr>
                <w:rFonts w:eastAsia="Graphik" w:cs="Graphik"/>
                <w:szCs w:val="20"/>
              </w:rPr>
              <w:t>attributetype</w:t>
            </w:r>
          </w:p>
        </w:tc>
        <w:tc>
          <w:tcPr>
            <w:tcW w:w="7071" w:type="dxa"/>
            <w:tcMar>
              <w:left w:w="108" w:type="dxa"/>
              <w:right w:w="108" w:type="dxa"/>
            </w:tcMar>
          </w:tcPr>
          <w:p w14:paraId="601F2C66" w14:textId="32C6F52E" w:rsidR="23AA880A" w:rsidRDefault="23AA880A" w:rsidP="00A21792">
            <w:pPr>
              <w:spacing w:after="0" w:line="257" w:lineRule="auto"/>
              <w:rPr>
                <w:rFonts w:eastAsia="Graphik" w:cs="Graphik"/>
                <w:szCs w:val="20"/>
              </w:rPr>
            </w:pPr>
            <w:r w:rsidRPr="23AA880A">
              <w:rPr>
                <w:rFonts w:eastAsia="Graphik" w:cs="Graphik"/>
                <w:szCs w:val="20"/>
              </w:rPr>
              <w:t>Type of attribute</w:t>
            </w:r>
          </w:p>
        </w:tc>
        <w:tc>
          <w:tcPr>
            <w:tcW w:w="1399" w:type="dxa"/>
            <w:tcMar>
              <w:left w:w="108" w:type="dxa"/>
              <w:right w:w="108" w:type="dxa"/>
            </w:tcMar>
          </w:tcPr>
          <w:p w14:paraId="6633C365" w14:textId="1C9C20DF" w:rsidR="23AA880A" w:rsidRDefault="23AA880A" w:rsidP="00A21792">
            <w:pPr>
              <w:spacing w:after="0" w:line="257" w:lineRule="auto"/>
              <w:rPr>
                <w:rFonts w:eastAsia="Graphik" w:cs="Graphik"/>
                <w:szCs w:val="20"/>
              </w:rPr>
            </w:pPr>
            <w:r w:rsidRPr="23AA880A">
              <w:rPr>
                <w:rFonts w:eastAsia="Graphik" w:cs="Graphik"/>
                <w:szCs w:val="20"/>
              </w:rPr>
              <w:t>String</w:t>
            </w:r>
          </w:p>
        </w:tc>
      </w:tr>
      <w:tr w:rsidR="23AA880A" w14:paraId="09B78BFF" w14:textId="77777777" w:rsidTr="00A21792">
        <w:trPr>
          <w:trHeight w:val="195"/>
        </w:trPr>
        <w:tc>
          <w:tcPr>
            <w:tcW w:w="2310" w:type="dxa"/>
            <w:tcMar>
              <w:left w:w="108" w:type="dxa"/>
              <w:right w:w="108" w:type="dxa"/>
            </w:tcMar>
          </w:tcPr>
          <w:p w14:paraId="07BE5E07" w14:textId="3F346DE3" w:rsidR="23AA880A" w:rsidRDefault="23AA880A" w:rsidP="00A21792">
            <w:pPr>
              <w:spacing w:after="0" w:line="257" w:lineRule="auto"/>
              <w:rPr>
                <w:rFonts w:eastAsia="Graphik" w:cs="Graphik"/>
                <w:szCs w:val="20"/>
              </w:rPr>
            </w:pPr>
            <w:r w:rsidRPr="23AA880A">
              <w:rPr>
                <w:rFonts w:eastAsia="Graphik" w:cs="Graphik"/>
                <w:szCs w:val="20"/>
              </w:rPr>
              <w:t>product</w:t>
            </w:r>
          </w:p>
        </w:tc>
        <w:tc>
          <w:tcPr>
            <w:tcW w:w="7071" w:type="dxa"/>
            <w:tcMar>
              <w:left w:w="108" w:type="dxa"/>
              <w:right w:w="108" w:type="dxa"/>
            </w:tcMar>
          </w:tcPr>
          <w:p w14:paraId="78EF3D70" w14:textId="4AFA3BB1" w:rsidR="23AA880A" w:rsidRDefault="23AA880A" w:rsidP="00A21792">
            <w:pPr>
              <w:spacing w:after="0" w:line="257" w:lineRule="auto"/>
              <w:rPr>
                <w:rFonts w:eastAsia="Graphik" w:cs="Graphik"/>
                <w:szCs w:val="20"/>
              </w:rPr>
            </w:pPr>
            <w:r w:rsidRPr="23AA880A">
              <w:rPr>
                <w:rFonts w:eastAsia="Graphik" w:cs="Graphik"/>
                <w:szCs w:val="20"/>
              </w:rPr>
              <w:t>Name of the Products</w:t>
            </w:r>
          </w:p>
        </w:tc>
        <w:tc>
          <w:tcPr>
            <w:tcW w:w="1399" w:type="dxa"/>
            <w:tcMar>
              <w:left w:w="108" w:type="dxa"/>
              <w:right w:w="108" w:type="dxa"/>
            </w:tcMar>
          </w:tcPr>
          <w:p w14:paraId="2BCB269F" w14:textId="144DAADA" w:rsidR="23AA880A" w:rsidRDefault="23AA880A" w:rsidP="00A21792">
            <w:pPr>
              <w:spacing w:after="0" w:line="257" w:lineRule="auto"/>
              <w:rPr>
                <w:rFonts w:eastAsia="Graphik" w:cs="Graphik"/>
                <w:szCs w:val="20"/>
              </w:rPr>
            </w:pPr>
            <w:r w:rsidRPr="23AA880A">
              <w:rPr>
                <w:rFonts w:eastAsia="Graphik" w:cs="Graphik"/>
                <w:szCs w:val="20"/>
              </w:rPr>
              <w:t>String</w:t>
            </w:r>
          </w:p>
        </w:tc>
      </w:tr>
    </w:tbl>
    <w:p w14:paraId="200E503E" w14:textId="5C7441A5" w:rsidR="00890A5D" w:rsidRPr="00890A5D" w:rsidRDefault="56D3D5EA" w:rsidP="00A21792">
      <w:pPr>
        <w:pStyle w:val="Heading3"/>
        <w:rPr>
          <w:rFonts w:eastAsia="Graphik" w:cs="Graphik"/>
          <w:b w:val="0"/>
          <w:szCs w:val="20"/>
        </w:rPr>
      </w:pPr>
      <w:r w:rsidRPr="23AA880A">
        <w:rPr>
          <w:rFonts w:eastAsia="Graphik" w:cs="Graphik"/>
          <w:sz w:val="20"/>
          <w:szCs w:val="20"/>
        </w:rPr>
        <w:t xml:space="preserve"> </w:t>
      </w:r>
      <w:r w:rsidRPr="23AA880A">
        <w:t>Sample JSON Response</w:t>
      </w:r>
    </w:p>
    <w:p w14:paraId="7BDA6373" w14:textId="1D9694D4" w:rsidR="00890A5D" w:rsidRPr="00A21792" w:rsidRDefault="56D3D5EA" w:rsidP="00A21792">
      <w:pPr>
        <w:spacing w:after="0" w:line="257" w:lineRule="auto"/>
        <w:rPr>
          <w:rFonts w:ascii="Consolas" w:eastAsia="Graphik" w:hAnsi="Consolas" w:cs="Graphik"/>
          <w:szCs w:val="20"/>
        </w:rPr>
      </w:pPr>
      <w:r w:rsidRPr="00A21792">
        <w:rPr>
          <w:rFonts w:ascii="Consolas" w:eastAsia="Graphik" w:hAnsi="Consolas" w:cs="Graphik"/>
          <w:szCs w:val="20"/>
        </w:rPr>
        <w:t>{</w:t>
      </w:r>
    </w:p>
    <w:p w14:paraId="355C0531" w14:textId="3137EE39" w:rsidR="00890A5D" w:rsidRPr="00A21792" w:rsidRDefault="56D3D5EA" w:rsidP="00A21792">
      <w:pPr>
        <w:spacing w:after="0" w:line="257" w:lineRule="auto"/>
        <w:rPr>
          <w:rFonts w:ascii="Consolas" w:eastAsia="Graphik" w:hAnsi="Consolas" w:cs="Graphik"/>
          <w:szCs w:val="20"/>
        </w:rPr>
      </w:pPr>
      <w:r w:rsidRPr="00A21792">
        <w:rPr>
          <w:rFonts w:ascii="Consolas" w:eastAsia="Graphik" w:hAnsi="Consolas" w:cs="Graphik"/>
          <w:szCs w:val="20"/>
        </w:rPr>
        <w:t xml:space="preserve">attributeids=[" "," "], </w:t>
      </w:r>
    </w:p>
    <w:p w14:paraId="42B63908" w14:textId="7D471CA9" w:rsidR="00890A5D" w:rsidRPr="00A21792" w:rsidRDefault="56D3D5EA" w:rsidP="00A21792">
      <w:pPr>
        <w:spacing w:after="0" w:line="257" w:lineRule="auto"/>
        <w:rPr>
          <w:rFonts w:ascii="Consolas" w:eastAsia="Graphik" w:hAnsi="Consolas" w:cs="Graphik"/>
          <w:szCs w:val="20"/>
        </w:rPr>
      </w:pPr>
      <w:r w:rsidRPr="00A21792">
        <w:rPr>
          <w:rFonts w:ascii="Consolas" w:eastAsia="Graphik" w:hAnsi="Consolas" w:cs="Graphik"/>
          <w:szCs w:val="20"/>
        </w:rPr>
        <w:t>aggregation=[" "," "],</w:t>
      </w:r>
    </w:p>
    <w:p w14:paraId="528BFC02" w14:textId="3EDD63DE" w:rsidR="00890A5D" w:rsidRPr="00A21792" w:rsidRDefault="56D3D5EA" w:rsidP="00A21792">
      <w:pPr>
        <w:spacing w:after="0" w:line="257" w:lineRule="auto"/>
        <w:rPr>
          <w:rFonts w:ascii="Consolas" w:eastAsia="Graphik" w:hAnsi="Consolas" w:cs="Graphik"/>
          <w:szCs w:val="20"/>
        </w:rPr>
      </w:pPr>
      <w:r w:rsidRPr="00A21792">
        <w:rPr>
          <w:rFonts w:ascii="Consolas" w:eastAsia="Graphik" w:hAnsi="Consolas" w:cs="Graphik"/>
          <w:szCs w:val="20"/>
        </w:rPr>
        <w:t>attributetype=" ",</w:t>
      </w:r>
    </w:p>
    <w:p w14:paraId="1D08F0CE" w14:textId="2A9410CA" w:rsidR="00890A5D" w:rsidRPr="00A21792" w:rsidRDefault="56D3D5EA" w:rsidP="00A21792">
      <w:pPr>
        <w:spacing w:after="0" w:line="257" w:lineRule="auto"/>
        <w:rPr>
          <w:rFonts w:ascii="Consolas" w:eastAsia="Graphik" w:hAnsi="Consolas" w:cs="Graphik"/>
          <w:szCs w:val="20"/>
        </w:rPr>
      </w:pPr>
      <w:r w:rsidRPr="00A21792">
        <w:rPr>
          <w:rFonts w:ascii="Consolas" w:eastAsia="Graphik" w:hAnsi="Consolas" w:cs="Graphik"/>
          <w:szCs w:val="20"/>
        </w:rPr>
        <w:t>processid=[" "," "],</w:t>
      </w:r>
    </w:p>
    <w:p w14:paraId="37396C29" w14:textId="430C8668" w:rsidR="00890A5D" w:rsidRPr="00A21792" w:rsidRDefault="56D3D5EA" w:rsidP="00A21792">
      <w:pPr>
        <w:spacing w:after="0" w:line="257" w:lineRule="auto"/>
        <w:rPr>
          <w:rFonts w:ascii="Consolas" w:eastAsia="Graphik" w:hAnsi="Consolas" w:cs="Graphik"/>
          <w:szCs w:val="20"/>
        </w:rPr>
      </w:pPr>
      <w:r w:rsidRPr="00A21792">
        <w:rPr>
          <w:rFonts w:ascii="Consolas" w:eastAsia="Graphik" w:hAnsi="Consolas" w:cs="Graphik"/>
          <w:szCs w:val="20"/>
        </w:rPr>
        <w:t>product=[" ", " "]</w:t>
      </w:r>
    </w:p>
    <w:p w14:paraId="663B5DC3" w14:textId="7EB0364C" w:rsidR="00890A5D" w:rsidRPr="00A21792" w:rsidRDefault="56D3D5EA" w:rsidP="00A21792">
      <w:pPr>
        <w:spacing w:after="0" w:line="257" w:lineRule="auto"/>
        <w:rPr>
          <w:rFonts w:ascii="Consolas" w:eastAsia="Graphik" w:hAnsi="Consolas" w:cs="Graphik"/>
          <w:szCs w:val="20"/>
        </w:rPr>
      </w:pPr>
      <w:r w:rsidRPr="00A21792">
        <w:rPr>
          <w:rFonts w:ascii="Consolas" w:eastAsia="Graphik" w:hAnsi="Consolas" w:cs="Graphik"/>
          <w:szCs w:val="20"/>
        </w:rPr>
        <w:t>}</w:t>
      </w:r>
    </w:p>
    <w:p w14:paraId="61647C79" w14:textId="54BB2973" w:rsidR="00890A5D" w:rsidRPr="00890A5D" w:rsidRDefault="56D3D5EA" w:rsidP="00A21792">
      <w:pPr>
        <w:pStyle w:val="Heading3"/>
        <w:rPr>
          <w:rFonts w:eastAsia="Graphik" w:cs="Graphik"/>
          <w:b w:val="0"/>
          <w:szCs w:val="20"/>
        </w:rPr>
      </w:pPr>
      <w:r w:rsidRPr="23AA880A">
        <w:rPr>
          <w:rFonts w:eastAsia="Graphik" w:cs="Graphik"/>
          <w:sz w:val="20"/>
          <w:szCs w:val="20"/>
        </w:rPr>
        <w:t xml:space="preserve"> </w:t>
      </w:r>
      <w:r w:rsidRPr="23AA880A">
        <w:t>Result</w:t>
      </w:r>
    </w:p>
    <w:tbl>
      <w:tblPr>
        <w:tblW w:w="0" w:type="auto"/>
        <w:tblLook w:val="04A0" w:firstRow="1" w:lastRow="0" w:firstColumn="1" w:lastColumn="0" w:noHBand="0" w:noVBand="1"/>
      </w:tblPr>
      <w:tblGrid>
        <w:gridCol w:w="1780"/>
        <w:gridCol w:w="7254"/>
      </w:tblGrid>
      <w:tr w:rsidR="23AA880A" w14:paraId="3F2991C3" w14:textId="77777777" w:rsidTr="23AA880A">
        <w:trPr>
          <w:trHeight w:val="300"/>
        </w:trPr>
        <w:tc>
          <w:tcPr>
            <w:tcW w:w="1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21E467DA" w14:textId="152E5577" w:rsidR="23AA880A" w:rsidRDefault="23AA880A" w:rsidP="00A21792">
            <w:pPr>
              <w:spacing w:after="0" w:line="257" w:lineRule="auto"/>
              <w:rPr>
                <w:rFonts w:eastAsia="Graphik" w:cs="Graphik"/>
                <w:color w:val="000000" w:themeColor="text1"/>
                <w:szCs w:val="20"/>
              </w:rPr>
            </w:pPr>
            <w:r w:rsidRPr="23AA880A">
              <w:rPr>
                <w:rFonts w:eastAsia="Graphik" w:cs="Graphik"/>
                <w:color w:val="000000" w:themeColor="text1"/>
                <w:szCs w:val="20"/>
              </w:rPr>
              <w:t>HTTP Code</w:t>
            </w:r>
          </w:p>
        </w:tc>
        <w:tc>
          <w:tcPr>
            <w:tcW w:w="725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4DE89486" w14:textId="6474FA75" w:rsidR="23AA880A" w:rsidRDefault="23AA880A" w:rsidP="00A21792">
            <w:pPr>
              <w:spacing w:after="0" w:line="257" w:lineRule="auto"/>
              <w:rPr>
                <w:rFonts w:eastAsia="Graphik" w:cs="Graphik"/>
                <w:color w:val="000000" w:themeColor="text1"/>
                <w:szCs w:val="20"/>
              </w:rPr>
            </w:pPr>
            <w:r w:rsidRPr="23AA880A">
              <w:rPr>
                <w:rFonts w:eastAsia="Graphik" w:cs="Graphik"/>
                <w:color w:val="000000" w:themeColor="text1"/>
                <w:szCs w:val="20"/>
              </w:rPr>
              <w:t>Result Description</w:t>
            </w:r>
          </w:p>
        </w:tc>
      </w:tr>
      <w:tr w:rsidR="23AA880A" w14:paraId="2C9B65D6" w14:textId="77777777" w:rsidTr="23AA880A">
        <w:trPr>
          <w:trHeight w:val="300"/>
        </w:trPr>
        <w:tc>
          <w:tcPr>
            <w:tcW w:w="1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FE5076D" w14:textId="0DCDD3B2" w:rsidR="23AA880A" w:rsidRDefault="23AA880A" w:rsidP="00A21792">
            <w:pPr>
              <w:spacing w:after="0" w:line="257" w:lineRule="auto"/>
              <w:rPr>
                <w:rFonts w:eastAsia="Graphik" w:cs="Graphik"/>
                <w:szCs w:val="20"/>
              </w:rPr>
            </w:pPr>
            <w:r w:rsidRPr="23AA880A">
              <w:rPr>
                <w:rFonts w:eastAsia="Graphik" w:cs="Graphik"/>
                <w:szCs w:val="20"/>
              </w:rPr>
              <w:t>200</w:t>
            </w:r>
          </w:p>
        </w:tc>
        <w:tc>
          <w:tcPr>
            <w:tcW w:w="725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AC404D6" w14:textId="3FB54AD1" w:rsidR="23AA880A" w:rsidRDefault="23AA880A" w:rsidP="00A21792">
            <w:pPr>
              <w:spacing w:after="0" w:line="257" w:lineRule="auto"/>
              <w:rPr>
                <w:rFonts w:eastAsia="Graphik" w:cs="Graphik"/>
                <w:szCs w:val="20"/>
                <w:lang w:val="en-IN"/>
              </w:rPr>
            </w:pPr>
            <w:r w:rsidRPr="23AA880A">
              <w:rPr>
                <w:rFonts w:eastAsia="Graphik" w:cs="Graphik"/>
                <w:szCs w:val="20"/>
                <w:lang w:val="en-IN"/>
              </w:rPr>
              <w:t>Operation executed successfully</w:t>
            </w:r>
          </w:p>
        </w:tc>
      </w:tr>
    </w:tbl>
    <w:p w14:paraId="7162C3E5" w14:textId="35FBB085" w:rsidR="00890A5D" w:rsidRPr="00890A5D" w:rsidRDefault="56D3D5EA" w:rsidP="00A21792">
      <w:pPr>
        <w:pStyle w:val="Heading3"/>
        <w:rPr>
          <w:rFonts w:eastAsia="Graphik" w:cs="Graphik"/>
          <w:b w:val="0"/>
          <w:szCs w:val="20"/>
        </w:rPr>
      </w:pPr>
      <w:r w:rsidRPr="23AA880A">
        <w:rPr>
          <w:rFonts w:eastAsia="Graphik" w:cs="Graphik"/>
          <w:sz w:val="20"/>
          <w:szCs w:val="20"/>
        </w:rPr>
        <w:t xml:space="preserve"> </w:t>
      </w:r>
      <w:r w:rsidRPr="23AA880A">
        <w:t>Error Management</w:t>
      </w:r>
    </w:p>
    <w:tbl>
      <w:tblPr>
        <w:tblW w:w="0" w:type="auto"/>
        <w:tblLook w:val="04A0" w:firstRow="1" w:lastRow="0" w:firstColumn="1" w:lastColumn="0" w:noHBand="0" w:noVBand="1"/>
      </w:tblPr>
      <w:tblGrid>
        <w:gridCol w:w="1717"/>
        <w:gridCol w:w="1478"/>
        <w:gridCol w:w="5903"/>
      </w:tblGrid>
      <w:tr w:rsidR="23AA880A" w14:paraId="38C70908" w14:textId="77777777" w:rsidTr="23AA880A">
        <w:trPr>
          <w:trHeight w:val="300"/>
        </w:trPr>
        <w:tc>
          <w:tcPr>
            <w:tcW w:w="1717"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3E5AC9C5" w14:textId="4E7E1D0A" w:rsidR="23AA880A" w:rsidRDefault="23AA880A" w:rsidP="00A21792">
            <w:pPr>
              <w:spacing w:after="0" w:line="257" w:lineRule="auto"/>
              <w:rPr>
                <w:rFonts w:eastAsia="Graphik" w:cs="Graphik"/>
                <w:color w:val="000000" w:themeColor="text1"/>
                <w:szCs w:val="20"/>
              </w:rPr>
            </w:pPr>
            <w:r w:rsidRPr="23AA880A">
              <w:rPr>
                <w:rFonts w:eastAsia="Graphik" w:cs="Graphik"/>
                <w:color w:val="000000" w:themeColor="text1"/>
                <w:szCs w:val="20"/>
              </w:rPr>
              <w:t>HTTP Code</w:t>
            </w:r>
          </w:p>
        </w:tc>
        <w:tc>
          <w:tcPr>
            <w:tcW w:w="147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7BE6C431" w14:textId="123067BE" w:rsidR="23AA880A" w:rsidRDefault="23AA880A" w:rsidP="00A21792">
            <w:pPr>
              <w:spacing w:after="0" w:line="257" w:lineRule="auto"/>
              <w:rPr>
                <w:rFonts w:eastAsia="Graphik" w:cs="Graphik"/>
                <w:color w:val="000000" w:themeColor="text1"/>
                <w:szCs w:val="20"/>
              </w:rPr>
            </w:pPr>
            <w:r w:rsidRPr="23AA880A">
              <w:rPr>
                <w:rFonts w:eastAsia="Graphik" w:cs="Graphik"/>
                <w:color w:val="000000" w:themeColor="text1"/>
                <w:szCs w:val="20"/>
              </w:rPr>
              <w:t>Error Code</w:t>
            </w:r>
          </w:p>
        </w:tc>
        <w:tc>
          <w:tcPr>
            <w:tcW w:w="590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0824FE50" w14:textId="7213CE91" w:rsidR="23AA880A" w:rsidRDefault="23AA880A" w:rsidP="00A21792">
            <w:pPr>
              <w:spacing w:after="0" w:line="257" w:lineRule="auto"/>
              <w:rPr>
                <w:rFonts w:eastAsia="Graphik" w:cs="Graphik"/>
                <w:color w:val="000000" w:themeColor="text1"/>
                <w:szCs w:val="20"/>
              </w:rPr>
            </w:pPr>
            <w:r w:rsidRPr="23AA880A">
              <w:rPr>
                <w:rFonts w:eastAsia="Graphik" w:cs="Graphik"/>
                <w:color w:val="000000" w:themeColor="text1"/>
                <w:szCs w:val="20"/>
              </w:rPr>
              <w:t>Error Description</w:t>
            </w:r>
          </w:p>
        </w:tc>
      </w:tr>
      <w:tr w:rsidR="23AA880A" w14:paraId="2DE5D11D" w14:textId="77777777" w:rsidTr="23AA880A">
        <w:trPr>
          <w:trHeight w:val="300"/>
        </w:trPr>
        <w:tc>
          <w:tcPr>
            <w:tcW w:w="171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27562A" w14:textId="3546A7CF" w:rsidR="23AA880A" w:rsidRDefault="23AA880A" w:rsidP="00A21792">
            <w:pPr>
              <w:spacing w:after="0" w:line="257" w:lineRule="auto"/>
              <w:rPr>
                <w:rFonts w:eastAsia="Graphik" w:cs="Graphik"/>
                <w:szCs w:val="20"/>
              </w:rPr>
            </w:pPr>
            <w:r w:rsidRPr="23AA880A">
              <w:rPr>
                <w:rFonts w:eastAsia="Graphik" w:cs="Graphik"/>
                <w:szCs w:val="20"/>
              </w:rPr>
              <w:t>500</w:t>
            </w:r>
          </w:p>
        </w:tc>
        <w:tc>
          <w:tcPr>
            <w:tcW w:w="14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10DC82" w14:textId="16B6C9BD" w:rsidR="23AA880A" w:rsidRDefault="23AA880A" w:rsidP="00A21792">
            <w:pPr>
              <w:spacing w:after="0" w:line="257" w:lineRule="auto"/>
              <w:rPr>
                <w:rFonts w:eastAsia="Graphik" w:cs="Graphik"/>
                <w:szCs w:val="20"/>
              </w:rPr>
            </w:pPr>
            <w:r w:rsidRPr="23AA880A">
              <w:rPr>
                <w:rFonts w:eastAsia="Graphik" w:cs="Graphik"/>
                <w:szCs w:val="20"/>
              </w:rPr>
              <w:t>500</w:t>
            </w:r>
          </w:p>
        </w:tc>
        <w:tc>
          <w:tcPr>
            <w:tcW w:w="590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08867B" w14:textId="1EE5C483" w:rsidR="23AA880A" w:rsidRDefault="23AA880A" w:rsidP="00A21792">
            <w:pPr>
              <w:spacing w:after="0" w:line="257" w:lineRule="auto"/>
              <w:rPr>
                <w:rFonts w:eastAsia="Graphik" w:cs="Graphik"/>
                <w:szCs w:val="20"/>
              </w:rPr>
            </w:pPr>
            <w:r w:rsidRPr="23AA880A">
              <w:rPr>
                <w:rFonts w:eastAsia="Graphik" w:cs="Graphik"/>
                <w:szCs w:val="20"/>
              </w:rPr>
              <w:t xml:space="preserve">      Generic Error</w:t>
            </w:r>
          </w:p>
        </w:tc>
      </w:tr>
      <w:tr w:rsidR="23AA880A" w14:paraId="613850E8" w14:textId="77777777" w:rsidTr="23AA880A">
        <w:trPr>
          <w:trHeight w:val="300"/>
        </w:trPr>
        <w:tc>
          <w:tcPr>
            <w:tcW w:w="171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4E8910" w14:textId="2FE31632" w:rsidR="23AA880A" w:rsidRDefault="23AA880A" w:rsidP="00A21792">
            <w:pPr>
              <w:spacing w:after="0" w:line="257" w:lineRule="auto"/>
              <w:rPr>
                <w:rFonts w:eastAsia="Graphik" w:cs="Graphik"/>
                <w:szCs w:val="20"/>
              </w:rPr>
            </w:pPr>
            <w:r w:rsidRPr="23AA880A">
              <w:rPr>
                <w:rFonts w:eastAsia="Graphik" w:cs="Graphik"/>
                <w:szCs w:val="20"/>
              </w:rPr>
              <w:t>400</w:t>
            </w:r>
          </w:p>
        </w:tc>
        <w:tc>
          <w:tcPr>
            <w:tcW w:w="14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88C513" w14:textId="0E30BCEB" w:rsidR="23AA880A" w:rsidRDefault="23AA880A" w:rsidP="00A21792">
            <w:pPr>
              <w:spacing w:after="0" w:line="257" w:lineRule="auto"/>
              <w:rPr>
                <w:rFonts w:eastAsia="Graphik" w:cs="Graphik"/>
                <w:szCs w:val="20"/>
              </w:rPr>
            </w:pPr>
            <w:r w:rsidRPr="23AA880A">
              <w:rPr>
                <w:rFonts w:eastAsia="Graphik" w:cs="Graphik"/>
                <w:szCs w:val="20"/>
              </w:rPr>
              <w:t>401</w:t>
            </w:r>
          </w:p>
        </w:tc>
        <w:tc>
          <w:tcPr>
            <w:tcW w:w="590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A9C629" w14:textId="041FB040" w:rsidR="23AA880A" w:rsidRPr="00D53EC5" w:rsidRDefault="23AA880A" w:rsidP="00D53EC5">
            <w:pPr>
              <w:spacing w:after="0" w:line="257" w:lineRule="auto"/>
              <w:ind w:left="360"/>
              <w:rPr>
                <w:rFonts w:eastAsia="Graphik" w:cs="Graphik"/>
                <w:szCs w:val="20"/>
              </w:rPr>
            </w:pPr>
            <w:r w:rsidRPr="00D53EC5">
              <w:rPr>
                <w:rFonts w:eastAsia="Graphik" w:cs="Graphik"/>
                <w:szCs w:val="20"/>
              </w:rPr>
              <w:t>Unauthorized User</w:t>
            </w:r>
          </w:p>
          <w:p w14:paraId="20C0ABAC" w14:textId="2CC61AD2" w:rsidR="23AA880A" w:rsidRPr="00D53EC5" w:rsidRDefault="00D425CC" w:rsidP="00D53EC5">
            <w:pPr>
              <w:spacing w:after="0" w:line="257" w:lineRule="auto"/>
              <w:ind w:left="360"/>
              <w:rPr>
                <w:rFonts w:eastAsia="Graphik" w:cs="Graphik"/>
                <w:szCs w:val="20"/>
              </w:rPr>
            </w:pPr>
            <w:r w:rsidRPr="00D53EC5">
              <w:rPr>
                <w:rFonts w:eastAsia="Graphik" w:cs="Graphik"/>
                <w:szCs w:val="20"/>
              </w:rPr>
              <w:t>Header Token</w:t>
            </w:r>
            <w:r w:rsidR="23AA880A" w:rsidRPr="00D53EC5">
              <w:rPr>
                <w:rFonts w:eastAsia="Graphik" w:cs="Graphik"/>
                <w:szCs w:val="20"/>
              </w:rPr>
              <w:t xml:space="preserve"> could be missing</w:t>
            </w:r>
          </w:p>
        </w:tc>
      </w:tr>
      <w:tr w:rsidR="23AA880A" w14:paraId="5ED9F824" w14:textId="77777777" w:rsidTr="23AA880A">
        <w:trPr>
          <w:trHeight w:val="300"/>
        </w:trPr>
        <w:tc>
          <w:tcPr>
            <w:tcW w:w="171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C2490F" w14:textId="05CAA005" w:rsidR="23AA880A" w:rsidRDefault="23AA880A" w:rsidP="00A21792">
            <w:pPr>
              <w:spacing w:after="0" w:line="257" w:lineRule="auto"/>
              <w:rPr>
                <w:rFonts w:eastAsia="Graphik" w:cs="Graphik"/>
                <w:szCs w:val="20"/>
              </w:rPr>
            </w:pPr>
            <w:r w:rsidRPr="23AA880A">
              <w:rPr>
                <w:rFonts w:eastAsia="Graphik" w:cs="Graphik"/>
                <w:szCs w:val="20"/>
              </w:rPr>
              <w:t>400</w:t>
            </w:r>
          </w:p>
        </w:tc>
        <w:tc>
          <w:tcPr>
            <w:tcW w:w="14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FAFA62" w14:textId="32C116A1" w:rsidR="23AA880A" w:rsidRDefault="23AA880A" w:rsidP="00A21792">
            <w:pPr>
              <w:spacing w:after="0" w:line="257" w:lineRule="auto"/>
              <w:rPr>
                <w:rFonts w:eastAsia="Graphik" w:cs="Graphik"/>
                <w:szCs w:val="20"/>
              </w:rPr>
            </w:pPr>
            <w:r w:rsidRPr="23AA880A">
              <w:rPr>
                <w:rFonts w:eastAsia="Graphik" w:cs="Graphik"/>
                <w:szCs w:val="20"/>
              </w:rPr>
              <w:t>400</w:t>
            </w:r>
          </w:p>
        </w:tc>
        <w:tc>
          <w:tcPr>
            <w:tcW w:w="590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218C43" w14:textId="419EEA0D" w:rsidR="23AA880A" w:rsidRPr="00D53EC5" w:rsidRDefault="23AA880A" w:rsidP="00D53EC5">
            <w:pPr>
              <w:spacing w:after="0" w:line="257" w:lineRule="auto"/>
              <w:ind w:left="360"/>
              <w:rPr>
                <w:rFonts w:eastAsia="Graphik" w:cs="Graphik"/>
                <w:szCs w:val="20"/>
              </w:rPr>
            </w:pPr>
            <w:r w:rsidRPr="00D53EC5">
              <w:rPr>
                <w:rFonts w:eastAsia="Graphik" w:cs="Graphik"/>
                <w:szCs w:val="20"/>
              </w:rPr>
              <w:t>Bad request</w:t>
            </w:r>
          </w:p>
          <w:p w14:paraId="47664166" w14:textId="2716B92F" w:rsidR="23AA880A" w:rsidRPr="00D53EC5" w:rsidRDefault="23AA880A" w:rsidP="00D53EC5">
            <w:pPr>
              <w:spacing w:after="0" w:line="257" w:lineRule="auto"/>
              <w:ind w:left="360"/>
              <w:rPr>
                <w:rFonts w:eastAsia="Graphik" w:cs="Graphik"/>
                <w:szCs w:val="20"/>
              </w:rPr>
            </w:pPr>
            <w:r w:rsidRPr="00D53EC5">
              <w:rPr>
                <w:rFonts w:eastAsia="Graphik" w:cs="Graphik"/>
                <w:szCs w:val="20"/>
              </w:rPr>
              <w:t>The pinned asset is not present for this user</w:t>
            </w:r>
          </w:p>
        </w:tc>
      </w:tr>
    </w:tbl>
    <w:p w14:paraId="75319BDE" w14:textId="77777777" w:rsidR="00A21792" w:rsidRDefault="00A21792" w:rsidP="00761437">
      <w:pPr>
        <w:spacing w:line="257" w:lineRule="auto"/>
        <w:rPr>
          <w:rFonts w:eastAsia="Graphik" w:cs="Graphik"/>
          <w:b/>
          <w:bCs/>
          <w:szCs w:val="20"/>
        </w:rPr>
        <w:sectPr w:rsidR="00A21792" w:rsidSect="00B0349B">
          <w:pgSz w:w="12240" w:h="23040" w:code="5"/>
          <w:pgMar w:top="720" w:right="720" w:bottom="720" w:left="720" w:header="720" w:footer="720" w:gutter="0"/>
          <w:cols w:space="1440"/>
          <w:docGrid w:linePitch="360"/>
        </w:sectPr>
      </w:pPr>
    </w:p>
    <w:p w14:paraId="5B63A85C" w14:textId="68C80C9E" w:rsidR="00890A5D" w:rsidRPr="00890A5D" w:rsidRDefault="56D3D5EA" w:rsidP="00A21792">
      <w:pPr>
        <w:pStyle w:val="Heading2"/>
        <w:rPr>
          <w:rFonts w:eastAsia="Graphik"/>
        </w:rPr>
      </w:pPr>
      <w:bookmarkStart w:id="37" w:name="_Toc216884603"/>
      <w:r w:rsidRPr="23AA880A">
        <w:rPr>
          <w:rFonts w:eastAsia="Graphik"/>
        </w:rPr>
        <w:lastRenderedPageBreak/>
        <w:t>GET- BatchDetailsGenealogyInsights</w:t>
      </w:r>
      <w:bookmarkEnd w:id="37"/>
    </w:p>
    <w:p w14:paraId="371A9F91" w14:textId="77777777" w:rsidR="004C7935" w:rsidRDefault="56D3D5EA" w:rsidP="004C7935">
      <w:pPr>
        <w:rPr>
          <w:rFonts w:eastAsia="Graphik" w:cs="Graphik"/>
          <w:szCs w:val="20"/>
        </w:rPr>
      </w:pPr>
      <w:r w:rsidRPr="23AA880A">
        <w:rPr>
          <w:rFonts w:eastAsia="Graphik" w:cs="Graphik"/>
          <w:szCs w:val="20"/>
        </w:rPr>
        <w:t>BatchDetailsGenealogyInsights</w:t>
      </w:r>
      <w:r w:rsidRPr="23AA880A">
        <w:rPr>
          <w:rFonts w:eastAsia="Graphik" w:cs="Graphik"/>
          <w:b/>
          <w:bCs/>
          <w:szCs w:val="20"/>
        </w:rPr>
        <w:t xml:space="preserve"> </w:t>
      </w:r>
      <w:r w:rsidRPr="23AA880A">
        <w:rPr>
          <w:rFonts w:eastAsia="Graphik" w:cs="Graphik"/>
          <w:szCs w:val="20"/>
        </w:rPr>
        <w:t>which fetches batch insight details from COSMOS based on batch number sent in request body.</w:t>
      </w:r>
      <w:r w:rsidR="004C7935">
        <w:rPr>
          <w:rFonts w:eastAsia="Graphik" w:cs="Graphik"/>
          <w:szCs w:val="20"/>
        </w:rPr>
        <w:t xml:space="preserve"> To fetch the response from the APIs, the following entities must exist. </w:t>
      </w:r>
    </w:p>
    <w:p w14:paraId="6A795035" w14:textId="77777777" w:rsidR="004C7935" w:rsidRDefault="004C7935" w:rsidP="00F6046A">
      <w:pPr>
        <w:pStyle w:val="ListParagraph"/>
        <w:spacing w:before="0" w:after="0" w:line="256" w:lineRule="auto"/>
        <w:ind w:right="0"/>
        <w:rPr>
          <w:rFonts w:eastAsia="Graphik" w:cs="Graphik"/>
          <w:szCs w:val="20"/>
        </w:rPr>
      </w:pPr>
      <w:r>
        <w:rPr>
          <w:rFonts w:eastAsia="Graphik" w:cs="Graphik"/>
          <w:szCs w:val="20"/>
        </w:rPr>
        <w:t xml:space="preserve">Authorization token </w:t>
      </w:r>
    </w:p>
    <w:p w14:paraId="7A967B59" w14:textId="3100102D" w:rsidR="00890A5D" w:rsidRPr="004C7935" w:rsidRDefault="004C7935" w:rsidP="00F6046A">
      <w:pPr>
        <w:pStyle w:val="ListParagraph"/>
        <w:spacing w:before="0" w:after="0" w:line="256" w:lineRule="auto"/>
        <w:ind w:right="0"/>
        <w:rPr>
          <w:rFonts w:eastAsia="Graphik" w:cs="Graphik"/>
          <w:szCs w:val="20"/>
        </w:rPr>
      </w:pPr>
      <w:r w:rsidRPr="004C7935">
        <w:rPr>
          <w:rFonts w:eastAsia="Graphik" w:cs="Graphik"/>
          <w:szCs w:val="20"/>
        </w:rPr>
        <w:t>Content-Type</w:t>
      </w:r>
    </w:p>
    <w:p w14:paraId="18E23C58" w14:textId="34367DB9" w:rsidR="00890A5D" w:rsidRPr="004C7935" w:rsidRDefault="56D3D5EA" w:rsidP="004C7935">
      <w:pPr>
        <w:pStyle w:val="Heading3"/>
      </w:pPr>
      <w:r w:rsidRPr="23AA880A">
        <w:t xml:space="preserve">API </w:t>
      </w:r>
      <w:r w:rsidR="004C7935">
        <w:t>Specifications</w:t>
      </w:r>
    </w:p>
    <w:tbl>
      <w:tblPr>
        <w:tblW w:w="0" w:type="auto"/>
        <w:tblLook w:val="04A0" w:firstRow="1" w:lastRow="0" w:firstColumn="1" w:lastColumn="0" w:noHBand="0" w:noVBand="1"/>
      </w:tblPr>
      <w:tblGrid>
        <w:gridCol w:w="2307"/>
        <w:gridCol w:w="8473"/>
      </w:tblGrid>
      <w:tr w:rsidR="23AA880A" w14:paraId="78C97982" w14:textId="77777777" w:rsidTr="004C7935">
        <w:trPr>
          <w:trHeight w:val="165"/>
        </w:trPr>
        <w:tc>
          <w:tcPr>
            <w:tcW w:w="2307"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245BD3A9" w14:textId="5DE48947" w:rsidR="23AA880A" w:rsidRDefault="23AA880A" w:rsidP="004C7935">
            <w:pPr>
              <w:spacing w:after="0" w:line="257" w:lineRule="auto"/>
              <w:rPr>
                <w:rFonts w:eastAsia="Graphik" w:cs="Graphik"/>
                <w:color w:val="000000" w:themeColor="text1"/>
                <w:szCs w:val="20"/>
              </w:rPr>
            </w:pPr>
            <w:r w:rsidRPr="23AA880A">
              <w:rPr>
                <w:rFonts w:eastAsia="Graphik" w:cs="Graphik"/>
                <w:color w:val="000000" w:themeColor="text1"/>
                <w:szCs w:val="20"/>
              </w:rPr>
              <w:t>PROTOCOL</w:t>
            </w:r>
          </w:p>
        </w:tc>
        <w:tc>
          <w:tcPr>
            <w:tcW w:w="8473" w:type="dxa"/>
            <w:tcBorders>
              <w:top w:val="single" w:sz="8" w:space="0" w:color="auto"/>
              <w:left w:val="single" w:sz="8" w:space="0" w:color="auto"/>
              <w:bottom w:val="single" w:sz="8" w:space="0" w:color="auto"/>
              <w:right w:val="single" w:sz="8" w:space="0" w:color="auto"/>
            </w:tcBorders>
            <w:tcMar>
              <w:left w:w="108" w:type="dxa"/>
              <w:right w:w="108" w:type="dxa"/>
            </w:tcMar>
          </w:tcPr>
          <w:p w14:paraId="44E44809" w14:textId="4C86FEA0" w:rsidR="23AA880A" w:rsidRDefault="23AA880A" w:rsidP="004C7935">
            <w:pPr>
              <w:spacing w:after="0" w:line="257" w:lineRule="auto"/>
              <w:rPr>
                <w:rFonts w:eastAsia="Graphik" w:cs="Graphik"/>
                <w:szCs w:val="20"/>
              </w:rPr>
            </w:pPr>
            <w:r w:rsidRPr="23AA880A">
              <w:rPr>
                <w:rFonts w:eastAsia="Graphik" w:cs="Graphik"/>
                <w:szCs w:val="20"/>
              </w:rPr>
              <w:t>HTTPS</w:t>
            </w:r>
          </w:p>
        </w:tc>
      </w:tr>
      <w:tr w:rsidR="23AA880A" w14:paraId="466C863E" w14:textId="77777777" w:rsidTr="004C7935">
        <w:trPr>
          <w:trHeight w:val="165"/>
        </w:trPr>
        <w:tc>
          <w:tcPr>
            <w:tcW w:w="2307"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13ADD09B" w14:textId="740A737B" w:rsidR="23AA880A" w:rsidRDefault="23AA880A" w:rsidP="002E4322">
            <w:pPr>
              <w:spacing w:after="0" w:line="257" w:lineRule="auto"/>
              <w:jc w:val="left"/>
              <w:rPr>
                <w:rFonts w:eastAsia="Graphik" w:cs="Graphik"/>
                <w:color w:val="000000" w:themeColor="text1"/>
                <w:szCs w:val="20"/>
              </w:rPr>
            </w:pPr>
            <w:r w:rsidRPr="23AA880A">
              <w:rPr>
                <w:rFonts w:eastAsia="Graphik" w:cs="Graphik"/>
                <w:color w:val="000000" w:themeColor="text1"/>
                <w:szCs w:val="20"/>
              </w:rPr>
              <w:t xml:space="preserve">PATH AOT </w:t>
            </w:r>
            <w:r w:rsidR="00515F80">
              <w:rPr>
                <w:rFonts w:eastAsia="Graphik" w:cs="Graphik"/>
                <w:color w:val="000000" w:themeColor="text1"/>
                <w:szCs w:val="20"/>
              </w:rPr>
              <w:t>(Public Exposure)</w:t>
            </w:r>
          </w:p>
        </w:tc>
        <w:tc>
          <w:tcPr>
            <w:tcW w:w="8473" w:type="dxa"/>
            <w:tcBorders>
              <w:top w:val="single" w:sz="8" w:space="0" w:color="auto"/>
              <w:left w:val="single" w:sz="8" w:space="0" w:color="auto"/>
              <w:bottom w:val="single" w:sz="8" w:space="0" w:color="auto"/>
              <w:right w:val="single" w:sz="8" w:space="0" w:color="auto"/>
            </w:tcBorders>
            <w:tcMar>
              <w:left w:w="108" w:type="dxa"/>
              <w:right w:w="108" w:type="dxa"/>
            </w:tcMar>
          </w:tcPr>
          <w:p w14:paraId="025ADA10" w14:textId="25936FDD" w:rsidR="23AA880A" w:rsidRPr="002E4322" w:rsidRDefault="23AA880A" w:rsidP="004C7935">
            <w:pPr>
              <w:spacing w:after="0"/>
              <w:rPr>
                <w:rStyle w:val="Hyperlink"/>
                <w:rFonts w:ascii="Consolas" w:eastAsia="Aptos Narrow" w:hAnsi="Consolas" w:cs="Aptos Narrow"/>
                <w:sz w:val="16"/>
                <w:szCs w:val="16"/>
              </w:rPr>
            </w:pPr>
            <w:hyperlink r:id="rId32">
              <w:r w:rsidRPr="002E4322">
                <w:rPr>
                  <w:rStyle w:val="Hyperlink"/>
                  <w:rFonts w:ascii="Consolas" w:eastAsia="Aptos Narrow" w:hAnsi="Consolas" w:cs="Aptos Narrow"/>
                  <w:sz w:val="16"/>
                  <w:szCs w:val="16"/>
                </w:rPr>
                <w:t>https://apim-aot-azure-dev.azure-api.net/api/productionmanager/batches/{batchid}/genealogy-insights</w:t>
              </w:r>
            </w:hyperlink>
          </w:p>
        </w:tc>
      </w:tr>
      <w:tr w:rsidR="23AA880A" w14:paraId="4FBF21E2" w14:textId="77777777" w:rsidTr="004C7935">
        <w:trPr>
          <w:trHeight w:val="135"/>
        </w:trPr>
        <w:tc>
          <w:tcPr>
            <w:tcW w:w="2307"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0AF62728" w14:textId="49321D2A" w:rsidR="23AA880A" w:rsidRDefault="23AA880A" w:rsidP="004C7935">
            <w:pPr>
              <w:spacing w:after="0" w:line="257" w:lineRule="auto"/>
              <w:rPr>
                <w:rFonts w:eastAsia="Graphik" w:cs="Graphik"/>
                <w:color w:val="000000" w:themeColor="text1"/>
                <w:szCs w:val="20"/>
              </w:rPr>
            </w:pPr>
            <w:r w:rsidRPr="23AA880A">
              <w:rPr>
                <w:rFonts w:eastAsia="Graphik" w:cs="Graphik"/>
                <w:color w:val="000000" w:themeColor="text1"/>
                <w:szCs w:val="20"/>
              </w:rPr>
              <w:t>METHOD</w:t>
            </w:r>
          </w:p>
        </w:tc>
        <w:tc>
          <w:tcPr>
            <w:tcW w:w="8473" w:type="dxa"/>
            <w:tcBorders>
              <w:top w:val="single" w:sz="8" w:space="0" w:color="auto"/>
              <w:left w:val="single" w:sz="8" w:space="0" w:color="auto"/>
              <w:bottom w:val="single" w:sz="8" w:space="0" w:color="auto"/>
              <w:right w:val="single" w:sz="8" w:space="0" w:color="auto"/>
            </w:tcBorders>
            <w:tcMar>
              <w:left w:w="108" w:type="dxa"/>
              <w:right w:w="108" w:type="dxa"/>
            </w:tcMar>
          </w:tcPr>
          <w:p w14:paraId="301696B6" w14:textId="71E32F18" w:rsidR="23AA880A" w:rsidRDefault="23AA880A" w:rsidP="004C7935">
            <w:pPr>
              <w:spacing w:after="0" w:line="257" w:lineRule="auto"/>
              <w:rPr>
                <w:rFonts w:eastAsia="Graphik" w:cs="Graphik"/>
                <w:szCs w:val="20"/>
              </w:rPr>
            </w:pPr>
            <w:r w:rsidRPr="23AA880A">
              <w:rPr>
                <w:rFonts w:eastAsia="Graphik" w:cs="Graphik"/>
                <w:szCs w:val="20"/>
              </w:rPr>
              <w:t>GET</w:t>
            </w:r>
          </w:p>
        </w:tc>
      </w:tr>
      <w:tr w:rsidR="23AA880A" w14:paraId="177F6C3E" w14:textId="77777777" w:rsidTr="004C7935">
        <w:trPr>
          <w:trHeight w:val="240"/>
        </w:trPr>
        <w:tc>
          <w:tcPr>
            <w:tcW w:w="2307"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73918546" w14:textId="30253492" w:rsidR="23AA880A" w:rsidRDefault="23AA880A" w:rsidP="004C7935">
            <w:pPr>
              <w:spacing w:after="0" w:line="257" w:lineRule="auto"/>
              <w:rPr>
                <w:rFonts w:eastAsia="Graphik" w:cs="Graphik"/>
                <w:color w:val="000000" w:themeColor="text1"/>
                <w:szCs w:val="20"/>
              </w:rPr>
            </w:pPr>
            <w:r w:rsidRPr="23AA880A">
              <w:rPr>
                <w:rFonts w:eastAsia="Graphik" w:cs="Graphik"/>
                <w:color w:val="000000" w:themeColor="text1"/>
                <w:szCs w:val="20"/>
              </w:rPr>
              <w:t>CONTENT TYPE</w:t>
            </w:r>
          </w:p>
        </w:tc>
        <w:tc>
          <w:tcPr>
            <w:tcW w:w="8473" w:type="dxa"/>
            <w:tcBorders>
              <w:top w:val="single" w:sz="8" w:space="0" w:color="auto"/>
              <w:left w:val="single" w:sz="8" w:space="0" w:color="auto"/>
              <w:bottom w:val="single" w:sz="8" w:space="0" w:color="auto"/>
              <w:right w:val="single" w:sz="8" w:space="0" w:color="auto"/>
            </w:tcBorders>
            <w:tcMar>
              <w:left w:w="108" w:type="dxa"/>
              <w:right w:w="108" w:type="dxa"/>
            </w:tcMar>
          </w:tcPr>
          <w:p w14:paraId="299E48CB" w14:textId="73D58303" w:rsidR="23AA880A" w:rsidRDefault="23AA880A" w:rsidP="004C7935">
            <w:pPr>
              <w:spacing w:after="0" w:line="257" w:lineRule="auto"/>
              <w:rPr>
                <w:rFonts w:eastAsia="Graphik" w:cs="Graphik"/>
                <w:szCs w:val="20"/>
              </w:rPr>
            </w:pPr>
            <w:r w:rsidRPr="23AA880A">
              <w:rPr>
                <w:rFonts w:eastAsia="Graphik" w:cs="Graphik"/>
                <w:szCs w:val="20"/>
              </w:rPr>
              <w:t>application / json</w:t>
            </w:r>
          </w:p>
        </w:tc>
      </w:tr>
    </w:tbl>
    <w:p w14:paraId="14068003" w14:textId="23C7314D" w:rsidR="00890A5D" w:rsidRPr="00890A5D" w:rsidRDefault="56D3D5EA" w:rsidP="004C7935">
      <w:pPr>
        <w:pStyle w:val="Heading3"/>
        <w:rPr>
          <w:rFonts w:eastAsia="Graphik" w:cs="Graphik"/>
          <w:b w:val="0"/>
          <w:szCs w:val="20"/>
        </w:rPr>
      </w:pPr>
      <w:r w:rsidRPr="23AA880A">
        <w:t xml:space="preserve"> Input Header Parameters</w:t>
      </w:r>
    </w:p>
    <w:tbl>
      <w:tblPr>
        <w:tblW w:w="0" w:type="auto"/>
        <w:tblLook w:val="04A0" w:firstRow="1" w:lastRow="0" w:firstColumn="1" w:lastColumn="0" w:noHBand="0" w:noVBand="1"/>
      </w:tblPr>
      <w:tblGrid>
        <w:gridCol w:w="1904"/>
        <w:gridCol w:w="6538"/>
        <w:gridCol w:w="923"/>
        <w:gridCol w:w="1417"/>
      </w:tblGrid>
      <w:tr w:rsidR="23AA880A" w14:paraId="67F18CA6" w14:textId="77777777" w:rsidTr="23AA880A">
        <w:trPr>
          <w:trHeight w:val="255"/>
        </w:trPr>
        <w:tc>
          <w:tcPr>
            <w:tcW w:w="190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5C879C77" w14:textId="0083B698" w:rsidR="23AA880A" w:rsidRDefault="23AA880A" w:rsidP="004C7935">
            <w:pPr>
              <w:spacing w:after="0" w:line="257" w:lineRule="auto"/>
              <w:rPr>
                <w:rFonts w:eastAsia="Graphik" w:cs="Graphik"/>
                <w:color w:val="000000" w:themeColor="text1"/>
                <w:szCs w:val="20"/>
              </w:rPr>
            </w:pPr>
            <w:r w:rsidRPr="23AA880A">
              <w:rPr>
                <w:rFonts w:eastAsia="Graphik" w:cs="Graphik"/>
                <w:color w:val="000000" w:themeColor="text1"/>
                <w:szCs w:val="20"/>
              </w:rPr>
              <w:t>Parameter</w:t>
            </w:r>
          </w:p>
        </w:tc>
        <w:tc>
          <w:tcPr>
            <w:tcW w:w="6552"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632C31AE" w14:textId="41C59AD9" w:rsidR="23AA880A" w:rsidRDefault="23AA880A" w:rsidP="004C7935">
            <w:pPr>
              <w:spacing w:after="0" w:line="257" w:lineRule="auto"/>
              <w:rPr>
                <w:rFonts w:eastAsia="Graphik" w:cs="Graphik"/>
                <w:color w:val="000000" w:themeColor="text1"/>
                <w:szCs w:val="20"/>
              </w:rPr>
            </w:pPr>
            <w:r w:rsidRPr="23AA880A">
              <w:rPr>
                <w:rFonts w:eastAsia="Graphik" w:cs="Graphik"/>
                <w:color w:val="000000" w:themeColor="text1"/>
                <w:szCs w:val="20"/>
              </w:rPr>
              <w:t>Description</w:t>
            </w:r>
          </w:p>
        </w:tc>
        <w:tc>
          <w:tcPr>
            <w:tcW w:w="924"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117BAC84" w14:textId="4AA46132" w:rsidR="23AA880A" w:rsidRDefault="23AA880A" w:rsidP="004C7935">
            <w:pPr>
              <w:spacing w:after="0" w:line="257" w:lineRule="auto"/>
              <w:rPr>
                <w:rFonts w:eastAsia="Graphik" w:cs="Graphik"/>
                <w:color w:val="000000" w:themeColor="text1"/>
                <w:szCs w:val="20"/>
              </w:rPr>
            </w:pPr>
            <w:r w:rsidRPr="23AA880A">
              <w:rPr>
                <w:rFonts w:eastAsia="Graphik" w:cs="Graphik"/>
                <w:color w:val="000000" w:themeColor="text1"/>
                <w:szCs w:val="20"/>
              </w:rPr>
              <w:t>M/O</w:t>
            </w:r>
          </w:p>
        </w:tc>
        <w:tc>
          <w:tcPr>
            <w:tcW w:w="141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6BAA9075" w14:textId="3E98D7B8" w:rsidR="23AA880A" w:rsidRDefault="23AA880A" w:rsidP="004C7935">
            <w:pPr>
              <w:spacing w:after="0" w:line="257" w:lineRule="auto"/>
              <w:rPr>
                <w:rFonts w:eastAsia="Graphik" w:cs="Graphik"/>
                <w:color w:val="000000" w:themeColor="text1"/>
                <w:szCs w:val="20"/>
              </w:rPr>
            </w:pPr>
            <w:r w:rsidRPr="23AA880A">
              <w:rPr>
                <w:rFonts w:eastAsia="Graphik" w:cs="Graphik"/>
                <w:color w:val="000000" w:themeColor="text1"/>
                <w:szCs w:val="20"/>
              </w:rPr>
              <w:t>Type</w:t>
            </w:r>
          </w:p>
        </w:tc>
      </w:tr>
      <w:tr w:rsidR="23AA880A" w14:paraId="2C8D0E5B" w14:textId="77777777" w:rsidTr="23AA880A">
        <w:trPr>
          <w:trHeight w:val="255"/>
        </w:trPr>
        <w:tc>
          <w:tcPr>
            <w:tcW w:w="19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432B16" w14:textId="0C75ED0B" w:rsidR="23AA880A" w:rsidRDefault="23AA880A" w:rsidP="004C7935">
            <w:pPr>
              <w:spacing w:after="0" w:line="257" w:lineRule="auto"/>
              <w:rPr>
                <w:rFonts w:eastAsia="Graphik" w:cs="Graphik"/>
                <w:szCs w:val="20"/>
              </w:rPr>
            </w:pPr>
            <w:r w:rsidRPr="23AA880A">
              <w:rPr>
                <w:rFonts w:eastAsia="Graphik" w:cs="Graphik"/>
                <w:szCs w:val="20"/>
              </w:rPr>
              <w:t>Authorization</w:t>
            </w:r>
          </w:p>
        </w:tc>
        <w:tc>
          <w:tcPr>
            <w:tcW w:w="65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78E952" w14:textId="1DA0479E" w:rsidR="23AA880A" w:rsidRDefault="23AA880A" w:rsidP="004C7935">
            <w:pPr>
              <w:spacing w:after="0" w:line="257" w:lineRule="auto"/>
              <w:rPr>
                <w:rFonts w:eastAsia="Graphik" w:cs="Graphik"/>
                <w:szCs w:val="20"/>
                <w:lang w:val="en-IN"/>
              </w:rPr>
            </w:pPr>
            <w:r w:rsidRPr="23AA880A">
              <w:rPr>
                <w:rFonts w:eastAsia="Graphik" w:cs="Graphik"/>
                <w:szCs w:val="20"/>
              </w:rPr>
              <w:t xml:space="preserve">Token acquired from Azure AD based on the user credentials for further API calls. </w:t>
            </w:r>
            <w:r w:rsidRPr="23AA880A">
              <w:rPr>
                <w:rFonts w:eastAsia="Graphik" w:cs="Graphik"/>
                <w:szCs w:val="20"/>
                <w:lang w:val="en-IN"/>
              </w:rPr>
              <w:t xml:space="preserve">. e.g., </w:t>
            </w:r>
            <w:r w:rsidRPr="002E4322">
              <w:rPr>
                <w:rFonts w:ascii="Consolas" w:eastAsia="Graphik" w:hAnsi="Consolas" w:cs="Graphik"/>
                <w:szCs w:val="20"/>
                <w:lang w:val="en-IN"/>
              </w:rPr>
              <w:t>msal, accesstoken : { token: "Bearer {token}" }</w:t>
            </w:r>
          </w:p>
        </w:tc>
        <w:tc>
          <w:tcPr>
            <w:tcW w:w="9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FD3E24" w14:textId="3DF42262" w:rsidR="23AA880A" w:rsidRDefault="23AA880A" w:rsidP="004C7935">
            <w:pPr>
              <w:spacing w:after="0" w:line="257" w:lineRule="auto"/>
              <w:rPr>
                <w:rFonts w:eastAsia="Graphik" w:cs="Graphik"/>
                <w:szCs w:val="20"/>
              </w:rPr>
            </w:pPr>
            <w:r w:rsidRPr="23AA880A">
              <w:rPr>
                <w:rFonts w:eastAsia="Graphik" w:cs="Graphik"/>
                <w:szCs w:val="20"/>
              </w:rPr>
              <w:t>M</w:t>
            </w:r>
          </w:p>
        </w:tc>
        <w:tc>
          <w:tcPr>
            <w:tcW w:w="14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D22367" w14:textId="692E4B5D" w:rsidR="23AA880A" w:rsidRDefault="23AA880A" w:rsidP="004C7935">
            <w:pPr>
              <w:spacing w:after="0" w:line="257" w:lineRule="auto"/>
              <w:rPr>
                <w:rFonts w:eastAsia="Graphik" w:cs="Graphik"/>
                <w:szCs w:val="20"/>
              </w:rPr>
            </w:pPr>
            <w:r w:rsidRPr="23AA880A">
              <w:rPr>
                <w:rFonts w:eastAsia="Graphik" w:cs="Graphik"/>
                <w:szCs w:val="20"/>
              </w:rPr>
              <w:t>String</w:t>
            </w:r>
          </w:p>
        </w:tc>
      </w:tr>
      <w:tr w:rsidR="23AA880A" w14:paraId="7CF5B76F" w14:textId="77777777" w:rsidTr="23AA880A">
        <w:trPr>
          <w:trHeight w:val="255"/>
        </w:trPr>
        <w:tc>
          <w:tcPr>
            <w:tcW w:w="19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E01F67" w14:textId="5CA55830" w:rsidR="23AA880A" w:rsidRDefault="23AA880A" w:rsidP="004C7935">
            <w:pPr>
              <w:spacing w:after="0" w:line="257" w:lineRule="auto"/>
              <w:rPr>
                <w:rFonts w:eastAsia="Graphik" w:cs="Graphik"/>
                <w:szCs w:val="20"/>
              </w:rPr>
            </w:pPr>
            <w:r w:rsidRPr="23AA880A">
              <w:rPr>
                <w:rFonts w:eastAsia="Graphik" w:cs="Graphik"/>
                <w:szCs w:val="20"/>
              </w:rPr>
              <w:t>Content-Type</w:t>
            </w:r>
          </w:p>
        </w:tc>
        <w:tc>
          <w:tcPr>
            <w:tcW w:w="65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D7AEB4" w14:textId="3BBD7A49" w:rsidR="23AA880A" w:rsidRDefault="23AA880A" w:rsidP="004C7935">
            <w:pPr>
              <w:spacing w:after="0" w:line="257" w:lineRule="auto"/>
              <w:rPr>
                <w:rFonts w:eastAsia="Graphik" w:cs="Graphik"/>
                <w:szCs w:val="20"/>
              </w:rPr>
            </w:pPr>
            <w:r w:rsidRPr="23AA880A">
              <w:rPr>
                <w:rFonts w:eastAsia="Graphik" w:cs="Graphik"/>
                <w:szCs w:val="20"/>
              </w:rPr>
              <w:t>Type of content. E.g.- application/json</w:t>
            </w:r>
          </w:p>
        </w:tc>
        <w:tc>
          <w:tcPr>
            <w:tcW w:w="9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64D93A" w14:textId="2BE0CE2E" w:rsidR="23AA880A" w:rsidRDefault="23AA880A" w:rsidP="004C7935">
            <w:pPr>
              <w:spacing w:after="0" w:line="257" w:lineRule="auto"/>
              <w:rPr>
                <w:rFonts w:eastAsia="Graphik" w:cs="Graphik"/>
                <w:szCs w:val="20"/>
              </w:rPr>
            </w:pPr>
            <w:r w:rsidRPr="23AA880A">
              <w:rPr>
                <w:rFonts w:eastAsia="Graphik" w:cs="Graphik"/>
                <w:szCs w:val="20"/>
              </w:rPr>
              <w:t>M</w:t>
            </w:r>
          </w:p>
        </w:tc>
        <w:tc>
          <w:tcPr>
            <w:tcW w:w="14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FDEE74" w14:textId="73DB7A98" w:rsidR="23AA880A" w:rsidRDefault="23AA880A" w:rsidP="004C7935">
            <w:pPr>
              <w:spacing w:after="0" w:line="257" w:lineRule="auto"/>
              <w:rPr>
                <w:rFonts w:eastAsia="Graphik" w:cs="Graphik"/>
                <w:szCs w:val="20"/>
              </w:rPr>
            </w:pPr>
            <w:r w:rsidRPr="23AA880A">
              <w:rPr>
                <w:rFonts w:eastAsia="Graphik" w:cs="Graphik"/>
                <w:szCs w:val="20"/>
              </w:rPr>
              <w:t>String</w:t>
            </w:r>
          </w:p>
        </w:tc>
      </w:tr>
    </w:tbl>
    <w:p w14:paraId="128DA5F3" w14:textId="5EF36E72" w:rsidR="008E6924" w:rsidRDefault="00B15C1F" w:rsidP="00B15C1F">
      <w:pPr>
        <w:pStyle w:val="Heading3"/>
      </w:pPr>
      <w:r>
        <w:t>Sample Request</w:t>
      </w:r>
    </w:p>
    <w:p w14:paraId="7B416280" w14:textId="3E533E0E" w:rsidR="008E6924" w:rsidRPr="008E6924" w:rsidRDefault="008E6924" w:rsidP="00B15C1F">
      <w:commentRangeStart w:id="38"/>
      <w:commentRangeStart w:id="39"/>
      <w:r w:rsidRPr="008E6924">
        <w:t>batchid</w:t>
      </w:r>
      <w:commentRangeEnd w:id="38"/>
      <w:r w:rsidR="004B4ACB">
        <w:rPr>
          <w:rStyle w:val="CommentReference"/>
        </w:rPr>
        <w:commentReference w:id="38"/>
      </w:r>
      <w:commentRangeEnd w:id="39"/>
      <w:r w:rsidR="00895F4D">
        <w:rPr>
          <w:rStyle w:val="CommentReference"/>
        </w:rPr>
        <w:commentReference w:id="39"/>
      </w:r>
    </w:p>
    <w:p w14:paraId="38D21697" w14:textId="072C8D34" w:rsidR="00890A5D" w:rsidRPr="00890A5D" w:rsidRDefault="56D3D5EA" w:rsidP="004C7935">
      <w:pPr>
        <w:pStyle w:val="Heading3"/>
        <w:rPr>
          <w:rFonts w:eastAsia="Graphik" w:cs="Graphik"/>
          <w:b w:val="0"/>
          <w:szCs w:val="20"/>
        </w:rPr>
      </w:pPr>
      <w:r w:rsidRPr="23AA880A">
        <w:t xml:space="preserve"> Output Header Parameters</w:t>
      </w:r>
    </w:p>
    <w:tbl>
      <w:tblPr>
        <w:tblW w:w="0" w:type="auto"/>
        <w:tblLook w:val="04A0" w:firstRow="1" w:lastRow="0" w:firstColumn="1" w:lastColumn="0" w:noHBand="0" w:noVBand="1"/>
      </w:tblPr>
      <w:tblGrid>
        <w:gridCol w:w="2256"/>
        <w:gridCol w:w="7094"/>
        <w:gridCol w:w="1432"/>
      </w:tblGrid>
      <w:tr w:rsidR="23AA880A" w14:paraId="13068D61" w14:textId="77777777" w:rsidTr="23AA880A">
        <w:trPr>
          <w:trHeight w:val="270"/>
        </w:trPr>
        <w:tc>
          <w:tcPr>
            <w:tcW w:w="225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5FA4E103" w14:textId="5CA6E210" w:rsidR="23AA880A" w:rsidRDefault="23AA880A" w:rsidP="004C7935">
            <w:pPr>
              <w:spacing w:after="0" w:line="257" w:lineRule="auto"/>
              <w:rPr>
                <w:rFonts w:eastAsia="Graphik" w:cs="Graphik"/>
                <w:color w:val="000000" w:themeColor="text1"/>
                <w:szCs w:val="20"/>
              </w:rPr>
            </w:pPr>
            <w:r w:rsidRPr="23AA880A">
              <w:rPr>
                <w:rFonts w:eastAsia="Graphik" w:cs="Graphik"/>
                <w:color w:val="000000" w:themeColor="text1"/>
                <w:szCs w:val="20"/>
              </w:rPr>
              <w:t>Parameter</w:t>
            </w:r>
          </w:p>
        </w:tc>
        <w:tc>
          <w:tcPr>
            <w:tcW w:w="71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303DE284" w14:textId="52BC293E" w:rsidR="23AA880A" w:rsidRDefault="23AA880A" w:rsidP="004C7935">
            <w:pPr>
              <w:spacing w:after="0" w:line="257" w:lineRule="auto"/>
              <w:rPr>
                <w:rFonts w:eastAsia="Graphik" w:cs="Graphik"/>
                <w:color w:val="000000" w:themeColor="text1"/>
                <w:szCs w:val="20"/>
              </w:rPr>
            </w:pPr>
            <w:r w:rsidRPr="23AA880A">
              <w:rPr>
                <w:rFonts w:eastAsia="Graphik" w:cs="Graphik"/>
                <w:color w:val="000000" w:themeColor="text1"/>
                <w:szCs w:val="20"/>
              </w:rPr>
              <w:t>Description</w:t>
            </w:r>
          </w:p>
        </w:tc>
        <w:tc>
          <w:tcPr>
            <w:tcW w:w="143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12379F9F" w14:textId="5867AB1B" w:rsidR="23AA880A" w:rsidRDefault="23AA880A" w:rsidP="004C7935">
            <w:pPr>
              <w:spacing w:after="0" w:line="257" w:lineRule="auto"/>
              <w:rPr>
                <w:rFonts w:eastAsia="Graphik" w:cs="Graphik"/>
                <w:color w:val="000000" w:themeColor="text1"/>
                <w:szCs w:val="20"/>
              </w:rPr>
            </w:pPr>
            <w:r w:rsidRPr="23AA880A">
              <w:rPr>
                <w:rFonts w:eastAsia="Graphik" w:cs="Graphik"/>
                <w:color w:val="000000" w:themeColor="text1"/>
                <w:szCs w:val="20"/>
              </w:rPr>
              <w:t>Type</w:t>
            </w:r>
          </w:p>
        </w:tc>
      </w:tr>
      <w:tr w:rsidR="23AA880A" w14:paraId="36B0B8A3"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CAA91A" w14:textId="74372B13" w:rsidR="23AA880A" w:rsidRDefault="23AA880A" w:rsidP="004C7935">
            <w:pPr>
              <w:spacing w:after="0" w:line="257" w:lineRule="auto"/>
              <w:rPr>
                <w:rFonts w:eastAsia="Graphik" w:cs="Graphik"/>
                <w:szCs w:val="20"/>
              </w:rPr>
            </w:pPr>
            <w:r w:rsidRPr="23AA880A">
              <w:rPr>
                <w:rFonts w:eastAsia="Graphik" w:cs="Graphik"/>
                <w:szCs w:val="20"/>
              </w:rPr>
              <w:t>Server</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1814FD" w14:textId="7C5DB6A9" w:rsidR="23AA880A" w:rsidRDefault="23AA880A" w:rsidP="004C7935">
            <w:pPr>
              <w:spacing w:after="0" w:line="257" w:lineRule="auto"/>
              <w:rPr>
                <w:rFonts w:eastAsia="Graphik" w:cs="Graphik"/>
                <w:szCs w:val="20"/>
              </w:rPr>
            </w:pPr>
            <w:r w:rsidRPr="23AA880A">
              <w:rPr>
                <w:rFonts w:eastAsia="Graphik" w:cs="Graphik"/>
                <w:szCs w:val="20"/>
              </w:rPr>
              <w:t>Contains information about how the server handles requests [e.g., Werkzeug/2.1.2 Python/3.9.7]</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991239" w14:textId="269ED3BF" w:rsidR="23AA880A" w:rsidRDefault="23AA880A" w:rsidP="004C7935">
            <w:pPr>
              <w:spacing w:after="0" w:line="257" w:lineRule="auto"/>
              <w:rPr>
                <w:rFonts w:eastAsia="Graphik" w:cs="Graphik"/>
                <w:szCs w:val="20"/>
              </w:rPr>
            </w:pPr>
            <w:r w:rsidRPr="23AA880A">
              <w:rPr>
                <w:rFonts w:eastAsia="Graphik" w:cs="Graphik"/>
                <w:szCs w:val="20"/>
              </w:rPr>
              <w:t>String</w:t>
            </w:r>
          </w:p>
        </w:tc>
      </w:tr>
      <w:tr w:rsidR="23AA880A" w14:paraId="3E9C2136"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C82E7E" w14:textId="01D274BB" w:rsidR="23AA880A" w:rsidRDefault="23AA880A" w:rsidP="004C7935">
            <w:pPr>
              <w:spacing w:after="0" w:line="257" w:lineRule="auto"/>
              <w:rPr>
                <w:rFonts w:eastAsia="Graphik" w:cs="Graphik"/>
                <w:szCs w:val="20"/>
              </w:rPr>
            </w:pPr>
            <w:r w:rsidRPr="23AA880A">
              <w:rPr>
                <w:rFonts w:eastAsia="Graphik" w:cs="Graphik"/>
                <w:szCs w:val="20"/>
              </w:rPr>
              <w:t>Content-Type</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65C965" w14:textId="22F0771E" w:rsidR="23AA880A" w:rsidRDefault="23AA880A" w:rsidP="004C7935">
            <w:pPr>
              <w:spacing w:after="0" w:line="257" w:lineRule="auto"/>
              <w:rPr>
                <w:rFonts w:eastAsia="Graphik" w:cs="Graphik"/>
                <w:szCs w:val="20"/>
              </w:rPr>
            </w:pPr>
            <w:r w:rsidRPr="23AA880A">
              <w:rPr>
                <w:rFonts w:eastAsia="Graphik" w:cs="Graphik"/>
                <w:szCs w:val="20"/>
              </w:rPr>
              <w:t>Type of the content</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948CE8A" w14:textId="0B32A799" w:rsidR="23AA880A" w:rsidRDefault="23AA880A" w:rsidP="004C7935">
            <w:pPr>
              <w:spacing w:after="0" w:line="257" w:lineRule="auto"/>
              <w:rPr>
                <w:rFonts w:eastAsia="Graphik" w:cs="Graphik"/>
                <w:szCs w:val="20"/>
              </w:rPr>
            </w:pPr>
            <w:r w:rsidRPr="23AA880A">
              <w:rPr>
                <w:rFonts w:eastAsia="Graphik" w:cs="Graphik"/>
                <w:szCs w:val="20"/>
              </w:rPr>
              <w:t>String</w:t>
            </w:r>
          </w:p>
        </w:tc>
      </w:tr>
      <w:tr w:rsidR="23AA880A" w14:paraId="4ACB7786"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8FBD6A" w14:textId="0D38579B" w:rsidR="23AA880A" w:rsidRDefault="23AA880A" w:rsidP="004C7935">
            <w:pPr>
              <w:spacing w:after="0" w:line="257" w:lineRule="auto"/>
              <w:rPr>
                <w:rFonts w:eastAsia="Graphik" w:cs="Graphik"/>
                <w:szCs w:val="20"/>
              </w:rPr>
            </w:pPr>
            <w:r w:rsidRPr="23AA880A">
              <w:rPr>
                <w:rFonts w:eastAsia="Graphik" w:cs="Graphik"/>
                <w:szCs w:val="20"/>
              </w:rPr>
              <w:t>Date</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451565" w14:textId="7D2BC2E9" w:rsidR="23AA880A" w:rsidRDefault="23AA880A" w:rsidP="004C7935">
            <w:pPr>
              <w:spacing w:after="0" w:line="257" w:lineRule="auto"/>
              <w:rPr>
                <w:rFonts w:eastAsia="Graphik" w:cs="Graphik"/>
                <w:szCs w:val="20"/>
              </w:rPr>
            </w:pPr>
            <w:r w:rsidRPr="23AA880A">
              <w:rPr>
                <w:rFonts w:eastAsia="Graphik" w:cs="Graphik"/>
                <w:szCs w:val="20"/>
              </w:rPr>
              <w:t>Date of operation execution e.g. - [Tue, 17 May 2022 06:30:16 GMT]</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E23323" w14:textId="2EBC93B1" w:rsidR="23AA880A" w:rsidRDefault="23AA880A" w:rsidP="004C7935">
            <w:pPr>
              <w:spacing w:after="0" w:line="257" w:lineRule="auto"/>
              <w:rPr>
                <w:rFonts w:eastAsia="Graphik" w:cs="Graphik"/>
                <w:szCs w:val="20"/>
              </w:rPr>
            </w:pPr>
            <w:r w:rsidRPr="23AA880A">
              <w:rPr>
                <w:rFonts w:eastAsia="Graphik" w:cs="Graphik"/>
                <w:szCs w:val="20"/>
              </w:rPr>
              <w:t>Datetime</w:t>
            </w:r>
          </w:p>
        </w:tc>
      </w:tr>
      <w:tr w:rsidR="23AA880A" w14:paraId="0F634CF7"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FFAD14" w14:textId="61193868" w:rsidR="23AA880A" w:rsidRDefault="23AA880A" w:rsidP="004C7935">
            <w:pPr>
              <w:spacing w:after="0" w:line="257" w:lineRule="auto"/>
              <w:rPr>
                <w:rFonts w:eastAsia="Graphik" w:cs="Graphik"/>
                <w:szCs w:val="20"/>
              </w:rPr>
            </w:pPr>
            <w:r w:rsidRPr="23AA880A">
              <w:rPr>
                <w:rFonts w:eastAsia="Graphik" w:cs="Graphik"/>
                <w:szCs w:val="20"/>
              </w:rPr>
              <w:t>Content-Length</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625ABF" w14:textId="6BD3096C" w:rsidR="23AA880A" w:rsidRDefault="23AA880A" w:rsidP="004C7935">
            <w:pPr>
              <w:spacing w:after="0" w:line="257" w:lineRule="auto"/>
              <w:rPr>
                <w:rFonts w:eastAsia="Graphik" w:cs="Graphik"/>
                <w:szCs w:val="20"/>
              </w:rPr>
            </w:pPr>
            <w:r w:rsidRPr="23AA880A">
              <w:rPr>
                <w:rFonts w:eastAsia="Graphik" w:cs="Graphik"/>
                <w:szCs w:val="20"/>
              </w:rPr>
              <w:t>Length of the content</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2855A3" w14:textId="495494E8" w:rsidR="23AA880A" w:rsidRDefault="23AA880A" w:rsidP="004C7935">
            <w:pPr>
              <w:spacing w:after="0" w:line="257" w:lineRule="auto"/>
              <w:rPr>
                <w:rFonts w:eastAsia="Graphik" w:cs="Graphik"/>
                <w:szCs w:val="20"/>
              </w:rPr>
            </w:pPr>
            <w:r w:rsidRPr="23AA880A">
              <w:rPr>
                <w:rFonts w:eastAsia="Graphik" w:cs="Graphik"/>
                <w:szCs w:val="20"/>
              </w:rPr>
              <w:t>Bytes</w:t>
            </w:r>
          </w:p>
        </w:tc>
      </w:tr>
      <w:tr w:rsidR="23AA880A" w14:paraId="6C44F354"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409B14" w14:textId="3F3693CB" w:rsidR="23AA880A" w:rsidRDefault="23AA880A" w:rsidP="004C7935">
            <w:pPr>
              <w:spacing w:after="0" w:line="257" w:lineRule="auto"/>
              <w:rPr>
                <w:rFonts w:eastAsia="Graphik" w:cs="Graphik"/>
                <w:szCs w:val="20"/>
              </w:rPr>
            </w:pPr>
            <w:r w:rsidRPr="23AA880A">
              <w:rPr>
                <w:rFonts w:eastAsia="Graphik" w:cs="Graphik"/>
                <w:szCs w:val="20"/>
              </w:rPr>
              <w:t>Connection</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3085DD" w14:textId="41AE498A" w:rsidR="23AA880A" w:rsidRDefault="23AA880A" w:rsidP="004C7935">
            <w:pPr>
              <w:spacing w:after="0" w:line="257" w:lineRule="auto"/>
              <w:rPr>
                <w:rFonts w:eastAsia="Graphik" w:cs="Graphik"/>
                <w:szCs w:val="20"/>
              </w:rPr>
            </w:pPr>
            <w:r w:rsidRPr="23AA880A">
              <w:rPr>
                <w:rFonts w:eastAsia="Graphik" w:cs="Graphik"/>
                <w:szCs w:val="20"/>
              </w:rPr>
              <w:t>A general header specifying whether the current network connection stays open once the current transaction finishes</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9C60A1" w14:textId="36146B65" w:rsidR="23AA880A" w:rsidRDefault="23AA880A" w:rsidP="004C7935">
            <w:pPr>
              <w:spacing w:after="0" w:line="257" w:lineRule="auto"/>
              <w:rPr>
                <w:rFonts w:eastAsia="Graphik" w:cs="Graphik"/>
                <w:szCs w:val="20"/>
              </w:rPr>
            </w:pPr>
            <w:r w:rsidRPr="23AA880A">
              <w:rPr>
                <w:rFonts w:eastAsia="Graphik" w:cs="Graphik"/>
                <w:szCs w:val="20"/>
              </w:rPr>
              <w:t>String</w:t>
            </w:r>
          </w:p>
        </w:tc>
      </w:tr>
    </w:tbl>
    <w:p w14:paraId="4899F800" w14:textId="2C72D5DF" w:rsidR="00890A5D" w:rsidRPr="00890A5D" w:rsidRDefault="56D3D5EA" w:rsidP="004C7935">
      <w:pPr>
        <w:pStyle w:val="Heading3"/>
        <w:rPr>
          <w:rFonts w:eastAsia="Graphik" w:cs="Graphik"/>
          <w:b w:val="0"/>
          <w:szCs w:val="20"/>
        </w:rPr>
      </w:pPr>
      <w:r w:rsidRPr="23AA880A">
        <w:t xml:space="preserve"> Output Body Parameters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6"/>
        <w:gridCol w:w="7025"/>
        <w:gridCol w:w="1369"/>
      </w:tblGrid>
      <w:tr w:rsidR="23AA880A" w14:paraId="5FF2CD06" w14:textId="77777777" w:rsidTr="004C7935">
        <w:trPr>
          <w:trHeight w:val="195"/>
        </w:trPr>
        <w:tc>
          <w:tcPr>
            <w:tcW w:w="2386" w:type="dxa"/>
            <w:shd w:val="clear" w:color="auto" w:fill="E8E8E8"/>
            <w:tcMar>
              <w:left w:w="108" w:type="dxa"/>
              <w:right w:w="108" w:type="dxa"/>
            </w:tcMar>
            <w:vAlign w:val="center"/>
          </w:tcPr>
          <w:p w14:paraId="0CB6BD32" w14:textId="0B4FCD74" w:rsidR="23AA880A" w:rsidRDefault="23AA880A" w:rsidP="004C7935">
            <w:pPr>
              <w:spacing w:after="0" w:line="257" w:lineRule="auto"/>
              <w:rPr>
                <w:rFonts w:eastAsia="Graphik" w:cs="Graphik"/>
                <w:color w:val="000000" w:themeColor="text1"/>
                <w:szCs w:val="20"/>
              </w:rPr>
            </w:pPr>
            <w:r w:rsidRPr="23AA880A">
              <w:rPr>
                <w:rFonts w:eastAsia="Graphik" w:cs="Graphik"/>
                <w:color w:val="000000" w:themeColor="text1"/>
                <w:szCs w:val="20"/>
              </w:rPr>
              <w:t>Parameter</w:t>
            </w:r>
          </w:p>
        </w:tc>
        <w:tc>
          <w:tcPr>
            <w:tcW w:w="7025" w:type="dxa"/>
            <w:shd w:val="clear" w:color="auto" w:fill="E8E8E8"/>
            <w:tcMar>
              <w:left w:w="108" w:type="dxa"/>
              <w:right w:w="108" w:type="dxa"/>
            </w:tcMar>
            <w:vAlign w:val="center"/>
          </w:tcPr>
          <w:p w14:paraId="7926AC32" w14:textId="757D2E1A" w:rsidR="23AA880A" w:rsidRDefault="23AA880A" w:rsidP="004C7935">
            <w:pPr>
              <w:spacing w:after="0" w:line="257" w:lineRule="auto"/>
              <w:rPr>
                <w:rFonts w:eastAsia="Graphik" w:cs="Graphik"/>
                <w:color w:val="000000" w:themeColor="text1"/>
                <w:szCs w:val="20"/>
              </w:rPr>
            </w:pPr>
            <w:r w:rsidRPr="23AA880A">
              <w:rPr>
                <w:rFonts w:eastAsia="Graphik" w:cs="Graphik"/>
                <w:color w:val="000000" w:themeColor="text1"/>
                <w:szCs w:val="20"/>
              </w:rPr>
              <w:t>Description</w:t>
            </w:r>
          </w:p>
        </w:tc>
        <w:tc>
          <w:tcPr>
            <w:tcW w:w="1369" w:type="dxa"/>
            <w:shd w:val="clear" w:color="auto" w:fill="E8E8E8"/>
            <w:tcMar>
              <w:left w:w="108" w:type="dxa"/>
              <w:right w:w="108" w:type="dxa"/>
            </w:tcMar>
            <w:vAlign w:val="center"/>
          </w:tcPr>
          <w:p w14:paraId="24ACA4F4" w14:textId="69FB1C2C" w:rsidR="23AA880A" w:rsidRDefault="23AA880A" w:rsidP="004C7935">
            <w:pPr>
              <w:spacing w:after="0" w:line="257" w:lineRule="auto"/>
              <w:rPr>
                <w:rFonts w:eastAsia="Graphik" w:cs="Graphik"/>
                <w:color w:val="000000" w:themeColor="text1"/>
                <w:szCs w:val="20"/>
              </w:rPr>
            </w:pPr>
            <w:r w:rsidRPr="23AA880A">
              <w:rPr>
                <w:rFonts w:eastAsia="Graphik" w:cs="Graphik"/>
                <w:color w:val="000000" w:themeColor="text1"/>
                <w:szCs w:val="20"/>
              </w:rPr>
              <w:t>Type</w:t>
            </w:r>
          </w:p>
        </w:tc>
      </w:tr>
      <w:tr w:rsidR="23AA880A" w14:paraId="6C762D5F" w14:textId="77777777" w:rsidTr="004C7935">
        <w:trPr>
          <w:trHeight w:val="195"/>
        </w:trPr>
        <w:tc>
          <w:tcPr>
            <w:tcW w:w="2386" w:type="dxa"/>
            <w:tcMar>
              <w:left w:w="108" w:type="dxa"/>
              <w:right w:w="108" w:type="dxa"/>
            </w:tcMar>
          </w:tcPr>
          <w:p w14:paraId="16DE7706" w14:textId="5E5122EE" w:rsidR="23AA880A" w:rsidRDefault="23AA880A" w:rsidP="004C7935">
            <w:pPr>
              <w:spacing w:after="0" w:line="257" w:lineRule="auto"/>
              <w:rPr>
                <w:rFonts w:eastAsia="Graphik" w:cs="Graphik"/>
                <w:szCs w:val="20"/>
              </w:rPr>
            </w:pPr>
            <w:r w:rsidRPr="23AA880A">
              <w:rPr>
                <w:rFonts w:eastAsia="Graphik" w:cs="Graphik"/>
                <w:szCs w:val="20"/>
              </w:rPr>
              <w:t>Batch_ID</w:t>
            </w:r>
          </w:p>
        </w:tc>
        <w:tc>
          <w:tcPr>
            <w:tcW w:w="7025" w:type="dxa"/>
            <w:tcMar>
              <w:left w:w="108" w:type="dxa"/>
              <w:right w:w="108" w:type="dxa"/>
            </w:tcMar>
          </w:tcPr>
          <w:p w14:paraId="5D1ABA06" w14:textId="682336F5" w:rsidR="23AA880A" w:rsidRDefault="23AA880A" w:rsidP="004C7935">
            <w:pPr>
              <w:spacing w:after="0" w:line="257" w:lineRule="auto"/>
              <w:rPr>
                <w:rFonts w:eastAsia="Graphik" w:cs="Graphik"/>
                <w:szCs w:val="20"/>
              </w:rPr>
            </w:pPr>
            <w:r w:rsidRPr="23AA880A">
              <w:rPr>
                <w:rFonts w:eastAsia="Graphik" w:cs="Graphik"/>
                <w:szCs w:val="20"/>
              </w:rPr>
              <w:t>Name of the Batch</w:t>
            </w:r>
          </w:p>
        </w:tc>
        <w:tc>
          <w:tcPr>
            <w:tcW w:w="1369" w:type="dxa"/>
            <w:tcMar>
              <w:left w:w="108" w:type="dxa"/>
              <w:right w:w="108" w:type="dxa"/>
            </w:tcMar>
          </w:tcPr>
          <w:p w14:paraId="110EEB71" w14:textId="78EFFE94" w:rsidR="23AA880A" w:rsidRDefault="23AA880A" w:rsidP="004C7935">
            <w:pPr>
              <w:spacing w:after="0" w:line="257" w:lineRule="auto"/>
              <w:rPr>
                <w:rFonts w:eastAsia="Graphik" w:cs="Graphik"/>
                <w:szCs w:val="20"/>
              </w:rPr>
            </w:pPr>
            <w:r w:rsidRPr="23AA880A">
              <w:rPr>
                <w:rFonts w:eastAsia="Graphik" w:cs="Graphik"/>
                <w:szCs w:val="20"/>
              </w:rPr>
              <w:t>String</w:t>
            </w:r>
          </w:p>
        </w:tc>
      </w:tr>
      <w:tr w:rsidR="23AA880A" w14:paraId="00353A68" w14:textId="77777777" w:rsidTr="004C7935">
        <w:trPr>
          <w:trHeight w:val="195"/>
        </w:trPr>
        <w:tc>
          <w:tcPr>
            <w:tcW w:w="2386" w:type="dxa"/>
            <w:tcMar>
              <w:left w:w="108" w:type="dxa"/>
              <w:right w:w="108" w:type="dxa"/>
            </w:tcMar>
          </w:tcPr>
          <w:p w14:paraId="3C66C786" w14:textId="20CA01C1" w:rsidR="23AA880A" w:rsidRDefault="23AA880A" w:rsidP="004C7935">
            <w:pPr>
              <w:spacing w:after="0" w:line="257" w:lineRule="auto"/>
              <w:rPr>
                <w:rFonts w:eastAsia="Graphik" w:cs="Graphik"/>
                <w:szCs w:val="20"/>
              </w:rPr>
            </w:pPr>
            <w:r w:rsidRPr="23AA880A">
              <w:rPr>
                <w:rFonts w:eastAsia="Graphik" w:cs="Graphik"/>
                <w:szCs w:val="20"/>
              </w:rPr>
              <w:t>Start_Time</w:t>
            </w:r>
          </w:p>
        </w:tc>
        <w:tc>
          <w:tcPr>
            <w:tcW w:w="7025" w:type="dxa"/>
            <w:tcMar>
              <w:left w:w="108" w:type="dxa"/>
              <w:right w:w="108" w:type="dxa"/>
            </w:tcMar>
          </w:tcPr>
          <w:p w14:paraId="7555A7AB" w14:textId="5E0313E3" w:rsidR="23AA880A" w:rsidRDefault="23AA880A" w:rsidP="004C7935">
            <w:pPr>
              <w:spacing w:after="0" w:line="257" w:lineRule="auto"/>
              <w:rPr>
                <w:rFonts w:eastAsia="Graphik" w:cs="Graphik"/>
                <w:szCs w:val="20"/>
              </w:rPr>
            </w:pPr>
            <w:r w:rsidRPr="23AA880A">
              <w:rPr>
                <w:rFonts w:eastAsia="Graphik" w:cs="Graphik"/>
                <w:szCs w:val="20"/>
              </w:rPr>
              <w:t>Start Time of the Batch</w:t>
            </w:r>
          </w:p>
        </w:tc>
        <w:tc>
          <w:tcPr>
            <w:tcW w:w="1369" w:type="dxa"/>
            <w:tcMar>
              <w:left w:w="108" w:type="dxa"/>
              <w:right w:w="108" w:type="dxa"/>
            </w:tcMar>
          </w:tcPr>
          <w:p w14:paraId="3D8B64C0" w14:textId="414BB025" w:rsidR="23AA880A" w:rsidRDefault="23AA880A" w:rsidP="004C7935">
            <w:pPr>
              <w:spacing w:after="0" w:line="257" w:lineRule="auto"/>
              <w:rPr>
                <w:rFonts w:eastAsia="Graphik" w:cs="Graphik"/>
                <w:szCs w:val="20"/>
              </w:rPr>
            </w:pPr>
            <w:r w:rsidRPr="23AA880A">
              <w:rPr>
                <w:rFonts w:eastAsia="Graphik" w:cs="Graphik"/>
                <w:szCs w:val="20"/>
              </w:rPr>
              <w:t>String</w:t>
            </w:r>
          </w:p>
        </w:tc>
      </w:tr>
      <w:tr w:rsidR="23AA880A" w14:paraId="10C665F9" w14:textId="77777777" w:rsidTr="004C7935">
        <w:trPr>
          <w:trHeight w:val="195"/>
        </w:trPr>
        <w:tc>
          <w:tcPr>
            <w:tcW w:w="2386" w:type="dxa"/>
            <w:tcMar>
              <w:left w:w="108" w:type="dxa"/>
              <w:right w:w="108" w:type="dxa"/>
            </w:tcMar>
          </w:tcPr>
          <w:p w14:paraId="53FA667A" w14:textId="36BC3A4C" w:rsidR="23AA880A" w:rsidRDefault="23AA880A" w:rsidP="004C7935">
            <w:pPr>
              <w:spacing w:after="0" w:line="257" w:lineRule="auto"/>
              <w:rPr>
                <w:rFonts w:eastAsia="Graphik" w:cs="Graphik"/>
                <w:szCs w:val="20"/>
              </w:rPr>
            </w:pPr>
            <w:r w:rsidRPr="23AA880A">
              <w:rPr>
                <w:rFonts w:eastAsia="Graphik" w:cs="Graphik"/>
                <w:szCs w:val="20"/>
              </w:rPr>
              <w:t>End_Time</w:t>
            </w:r>
          </w:p>
        </w:tc>
        <w:tc>
          <w:tcPr>
            <w:tcW w:w="7025" w:type="dxa"/>
            <w:tcMar>
              <w:left w:w="108" w:type="dxa"/>
              <w:right w:w="108" w:type="dxa"/>
            </w:tcMar>
          </w:tcPr>
          <w:p w14:paraId="46A35A3D" w14:textId="5EA83076" w:rsidR="23AA880A" w:rsidRDefault="23AA880A" w:rsidP="004C7935">
            <w:pPr>
              <w:spacing w:after="0" w:line="257" w:lineRule="auto"/>
              <w:rPr>
                <w:rFonts w:eastAsia="Graphik" w:cs="Graphik"/>
                <w:szCs w:val="20"/>
              </w:rPr>
            </w:pPr>
            <w:r w:rsidRPr="23AA880A">
              <w:rPr>
                <w:rFonts w:eastAsia="Graphik" w:cs="Graphik"/>
                <w:szCs w:val="20"/>
              </w:rPr>
              <w:t>End Time of the Batch</w:t>
            </w:r>
          </w:p>
        </w:tc>
        <w:tc>
          <w:tcPr>
            <w:tcW w:w="1369" w:type="dxa"/>
            <w:tcMar>
              <w:left w:w="108" w:type="dxa"/>
              <w:right w:w="108" w:type="dxa"/>
            </w:tcMar>
          </w:tcPr>
          <w:p w14:paraId="2BA27B95" w14:textId="4B27C1AB" w:rsidR="23AA880A" w:rsidRDefault="23AA880A" w:rsidP="004C7935">
            <w:pPr>
              <w:spacing w:after="0" w:line="257" w:lineRule="auto"/>
              <w:rPr>
                <w:rFonts w:eastAsia="Graphik" w:cs="Graphik"/>
                <w:szCs w:val="20"/>
              </w:rPr>
            </w:pPr>
            <w:r w:rsidRPr="23AA880A">
              <w:rPr>
                <w:rFonts w:eastAsia="Graphik" w:cs="Graphik"/>
                <w:szCs w:val="20"/>
              </w:rPr>
              <w:t>String</w:t>
            </w:r>
          </w:p>
        </w:tc>
      </w:tr>
      <w:tr w:rsidR="23AA880A" w14:paraId="432004A8" w14:textId="77777777" w:rsidTr="004C7935">
        <w:trPr>
          <w:trHeight w:val="195"/>
        </w:trPr>
        <w:tc>
          <w:tcPr>
            <w:tcW w:w="2386" w:type="dxa"/>
            <w:tcMar>
              <w:left w:w="108" w:type="dxa"/>
              <w:right w:w="108" w:type="dxa"/>
            </w:tcMar>
          </w:tcPr>
          <w:p w14:paraId="6F4E7228" w14:textId="1520171F" w:rsidR="23AA880A" w:rsidRDefault="23AA880A" w:rsidP="004C7935">
            <w:pPr>
              <w:spacing w:after="0" w:line="257" w:lineRule="auto"/>
              <w:rPr>
                <w:rFonts w:eastAsia="Graphik" w:cs="Graphik"/>
                <w:szCs w:val="20"/>
              </w:rPr>
            </w:pPr>
            <w:r w:rsidRPr="23AA880A">
              <w:rPr>
                <w:rFonts w:eastAsia="Graphik" w:cs="Graphik"/>
                <w:szCs w:val="20"/>
              </w:rPr>
              <w:t>Product</w:t>
            </w:r>
          </w:p>
        </w:tc>
        <w:tc>
          <w:tcPr>
            <w:tcW w:w="7025" w:type="dxa"/>
            <w:tcMar>
              <w:left w:w="108" w:type="dxa"/>
              <w:right w:w="108" w:type="dxa"/>
            </w:tcMar>
          </w:tcPr>
          <w:p w14:paraId="1DE2A6F0" w14:textId="3D41C4AB" w:rsidR="23AA880A" w:rsidRDefault="23AA880A" w:rsidP="004C7935">
            <w:pPr>
              <w:spacing w:after="0" w:line="257" w:lineRule="auto"/>
              <w:rPr>
                <w:rFonts w:eastAsia="Graphik" w:cs="Graphik"/>
                <w:szCs w:val="20"/>
              </w:rPr>
            </w:pPr>
            <w:r w:rsidRPr="23AA880A">
              <w:rPr>
                <w:rFonts w:eastAsia="Graphik" w:cs="Graphik"/>
                <w:szCs w:val="20"/>
              </w:rPr>
              <w:t>Name of the Product</w:t>
            </w:r>
          </w:p>
        </w:tc>
        <w:tc>
          <w:tcPr>
            <w:tcW w:w="1369" w:type="dxa"/>
            <w:tcMar>
              <w:left w:w="108" w:type="dxa"/>
              <w:right w:w="108" w:type="dxa"/>
            </w:tcMar>
          </w:tcPr>
          <w:p w14:paraId="686ECCA1" w14:textId="4D735705" w:rsidR="23AA880A" w:rsidRDefault="23AA880A" w:rsidP="004C7935">
            <w:pPr>
              <w:spacing w:after="0" w:line="257" w:lineRule="auto"/>
              <w:rPr>
                <w:rFonts w:eastAsia="Graphik" w:cs="Graphik"/>
                <w:szCs w:val="20"/>
              </w:rPr>
            </w:pPr>
            <w:r w:rsidRPr="23AA880A">
              <w:rPr>
                <w:rFonts w:eastAsia="Graphik" w:cs="Graphik"/>
                <w:szCs w:val="20"/>
              </w:rPr>
              <w:t>String</w:t>
            </w:r>
          </w:p>
        </w:tc>
      </w:tr>
      <w:tr w:rsidR="23AA880A" w14:paraId="3D8CF0DD" w14:textId="77777777" w:rsidTr="004C7935">
        <w:trPr>
          <w:trHeight w:val="195"/>
        </w:trPr>
        <w:tc>
          <w:tcPr>
            <w:tcW w:w="2386" w:type="dxa"/>
            <w:tcMar>
              <w:left w:w="108" w:type="dxa"/>
              <w:right w:w="108" w:type="dxa"/>
            </w:tcMar>
          </w:tcPr>
          <w:p w14:paraId="0E351EB1" w14:textId="1DF49268" w:rsidR="23AA880A" w:rsidRDefault="23AA880A" w:rsidP="004C7935">
            <w:pPr>
              <w:spacing w:after="0" w:line="257" w:lineRule="auto"/>
              <w:rPr>
                <w:rFonts w:eastAsia="Graphik" w:cs="Graphik"/>
                <w:szCs w:val="20"/>
              </w:rPr>
            </w:pPr>
            <w:r w:rsidRPr="23AA880A">
              <w:rPr>
                <w:rFonts w:eastAsia="Graphik" w:cs="Graphik"/>
                <w:szCs w:val="20"/>
              </w:rPr>
              <w:t>Process_Area</w:t>
            </w:r>
          </w:p>
        </w:tc>
        <w:tc>
          <w:tcPr>
            <w:tcW w:w="7025" w:type="dxa"/>
            <w:tcMar>
              <w:left w:w="108" w:type="dxa"/>
              <w:right w:w="108" w:type="dxa"/>
            </w:tcMar>
          </w:tcPr>
          <w:p w14:paraId="78845D48" w14:textId="114E1DED" w:rsidR="23AA880A" w:rsidRDefault="23AA880A" w:rsidP="004C7935">
            <w:pPr>
              <w:spacing w:after="0" w:line="257" w:lineRule="auto"/>
              <w:rPr>
                <w:rFonts w:eastAsia="Graphik" w:cs="Graphik"/>
                <w:szCs w:val="20"/>
              </w:rPr>
            </w:pPr>
            <w:r w:rsidRPr="23AA880A">
              <w:rPr>
                <w:rFonts w:eastAsia="Graphik" w:cs="Graphik"/>
                <w:szCs w:val="20"/>
              </w:rPr>
              <w:t>Name of the Process Area</w:t>
            </w:r>
          </w:p>
        </w:tc>
        <w:tc>
          <w:tcPr>
            <w:tcW w:w="1369" w:type="dxa"/>
            <w:tcMar>
              <w:left w:w="108" w:type="dxa"/>
              <w:right w:w="108" w:type="dxa"/>
            </w:tcMar>
          </w:tcPr>
          <w:p w14:paraId="432914A8" w14:textId="6B49B632" w:rsidR="23AA880A" w:rsidRDefault="23AA880A" w:rsidP="004C7935">
            <w:pPr>
              <w:spacing w:after="0" w:line="257" w:lineRule="auto"/>
              <w:rPr>
                <w:rFonts w:eastAsia="Graphik" w:cs="Graphik"/>
                <w:szCs w:val="20"/>
              </w:rPr>
            </w:pPr>
            <w:r w:rsidRPr="23AA880A">
              <w:rPr>
                <w:rFonts w:eastAsia="Graphik" w:cs="Graphik"/>
                <w:szCs w:val="20"/>
              </w:rPr>
              <w:t>String</w:t>
            </w:r>
          </w:p>
        </w:tc>
      </w:tr>
      <w:tr w:rsidR="23AA880A" w14:paraId="3E143681" w14:textId="77777777" w:rsidTr="004C7935">
        <w:trPr>
          <w:trHeight w:val="195"/>
        </w:trPr>
        <w:tc>
          <w:tcPr>
            <w:tcW w:w="2386" w:type="dxa"/>
            <w:tcMar>
              <w:left w:w="108" w:type="dxa"/>
              <w:right w:w="108" w:type="dxa"/>
            </w:tcMar>
          </w:tcPr>
          <w:p w14:paraId="4BC034B4" w14:textId="259CD771" w:rsidR="23AA880A" w:rsidRDefault="23AA880A" w:rsidP="004C7935">
            <w:pPr>
              <w:spacing w:after="0" w:line="257" w:lineRule="auto"/>
              <w:rPr>
                <w:rFonts w:eastAsia="Graphik" w:cs="Graphik"/>
                <w:szCs w:val="20"/>
              </w:rPr>
            </w:pPr>
            <w:r w:rsidRPr="23AA880A">
              <w:rPr>
                <w:rFonts w:eastAsia="Graphik" w:cs="Graphik"/>
                <w:szCs w:val="20"/>
              </w:rPr>
              <w:t>Product_Order</w:t>
            </w:r>
          </w:p>
        </w:tc>
        <w:tc>
          <w:tcPr>
            <w:tcW w:w="7025" w:type="dxa"/>
            <w:tcMar>
              <w:left w:w="108" w:type="dxa"/>
              <w:right w:w="108" w:type="dxa"/>
            </w:tcMar>
          </w:tcPr>
          <w:p w14:paraId="5777DD12" w14:textId="2597ACD2" w:rsidR="23AA880A" w:rsidRDefault="23AA880A" w:rsidP="004C7935">
            <w:pPr>
              <w:spacing w:after="0" w:line="257" w:lineRule="auto"/>
              <w:rPr>
                <w:rFonts w:eastAsia="Graphik" w:cs="Graphik"/>
                <w:szCs w:val="20"/>
              </w:rPr>
            </w:pPr>
            <w:r w:rsidRPr="23AA880A">
              <w:rPr>
                <w:rFonts w:eastAsia="Graphik" w:cs="Graphik"/>
                <w:szCs w:val="20"/>
              </w:rPr>
              <w:t>Name of the  Product Order</w:t>
            </w:r>
          </w:p>
        </w:tc>
        <w:tc>
          <w:tcPr>
            <w:tcW w:w="1369" w:type="dxa"/>
            <w:tcMar>
              <w:left w:w="108" w:type="dxa"/>
              <w:right w:w="108" w:type="dxa"/>
            </w:tcMar>
          </w:tcPr>
          <w:p w14:paraId="42429548" w14:textId="26512440" w:rsidR="23AA880A" w:rsidRDefault="23AA880A" w:rsidP="004C7935">
            <w:pPr>
              <w:spacing w:after="0" w:line="257" w:lineRule="auto"/>
              <w:rPr>
                <w:rFonts w:eastAsia="Graphik" w:cs="Graphik"/>
                <w:szCs w:val="20"/>
              </w:rPr>
            </w:pPr>
            <w:r w:rsidRPr="23AA880A">
              <w:rPr>
                <w:rFonts w:eastAsia="Graphik" w:cs="Graphik"/>
                <w:szCs w:val="20"/>
              </w:rPr>
              <w:t>String</w:t>
            </w:r>
          </w:p>
        </w:tc>
      </w:tr>
      <w:tr w:rsidR="23AA880A" w14:paraId="0DAF031D" w14:textId="77777777" w:rsidTr="004C7935">
        <w:trPr>
          <w:trHeight w:val="195"/>
        </w:trPr>
        <w:tc>
          <w:tcPr>
            <w:tcW w:w="2386" w:type="dxa"/>
            <w:tcMar>
              <w:left w:w="108" w:type="dxa"/>
              <w:right w:w="108" w:type="dxa"/>
            </w:tcMar>
          </w:tcPr>
          <w:p w14:paraId="483312FA" w14:textId="43E8FB53" w:rsidR="23AA880A" w:rsidRDefault="23AA880A" w:rsidP="004C7935">
            <w:pPr>
              <w:spacing w:after="0" w:line="257" w:lineRule="auto"/>
              <w:rPr>
                <w:rFonts w:eastAsia="Graphik" w:cs="Graphik"/>
                <w:szCs w:val="20"/>
              </w:rPr>
            </w:pPr>
            <w:r w:rsidRPr="23AA880A">
              <w:rPr>
                <w:rFonts w:eastAsia="Graphik" w:cs="Graphik"/>
                <w:szCs w:val="20"/>
              </w:rPr>
              <w:t>Recipe_ID</w:t>
            </w:r>
          </w:p>
        </w:tc>
        <w:tc>
          <w:tcPr>
            <w:tcW w:w="7025" w:type="dxa"/>
            <w:tcMar>
              <w:left w:w="108" w:type="dxa"/>
              <w:right w:w="108" w:type="dxa"/>
            </w:tcMar>
          </w:tcPr>
          <w:p w14:paraId="68BAC978" w14:textId="2E7F80A3" w:rsidR="23AA880A" w:rsidRDefault="23AA880A" w:rsidP="004C7935">
            <w:pPr>
              <w:spacing w:after="0" w:line="257" w:lineRule="auto"/>
              <w:rPr>
                <w:rFonts w:eastAsia="Graphik" w:cs="Graphik"/>
                <w:szCs w:val="20"/>
              </w:rPr>
            </w:pPr>
            <w:r w:rsidRPr="23AA880A">
              <w:rPr>
                <w:rFonts w:eastAsia="Graphik" w:cs="Graphik"/>
                <w:szCs w:val="20"/>
              </w:rPr>
              <w:t>ID of the Recipe</w:t>
            </w:r>
          </w:p>
        </w:tc>
        <w:tc>
          <w:tcPr>
            <w:tcW w:w="1369" w:type="dxa"/>
            <w:tcMar>
              <w:left w:w="108" w:type="dxa"/>
              <w:right w:w="108" w:type="dxa"/>
            </w:tcMar>
          </w:tcPr>
          <w:p w14:paraId="0AAB297B" w14:textId="74712B64" w:rsidR="23AA880A" w:rsidRDefault="23AA880A" w:rsidP="004C7935">
            <w:pPr>
              <w:spacing w:after="0" w:line="257" w:lineRule="auto"/>
              <w:rPr>
                <w:rFonts w:eastAsia="Graphik" w:cs="Graphik"/>
                <w:szCs w:val="20"/>
              </w:rPr>
            </w:pPr>
            <w:r w:rsidRPr="23AA880A">
              <w:rPr>
                <w:rFonts w:eastAsia="Graphik" w:cs="Graphik"/>
                <w:szCs w:val="20"/>
              </w:rPr>
              <w:t>String</w:t>
            </w:r>
          </w:p>
        </w:tc>
      </w:tr>
      <w:tr w:rsidR="23AA880A" w14:paraId="4F6AC5FA" w14:textId="77777777" w:rsidTr="004C7935">
        <w:trPr>
          <w:trHeight w:val="195"/>
        </w:trPr>
        <w:tc>
          <w:tcPr>
            <w:tcW w:w="2386" w:type="dxa"/>
            <w:tcMar>
              <w:left w:w="108" w:type="dxa"/>
              <w:right w:w="108" w:type="dxa"/>
            </w:tcMar>
          </w:tcPr>
          <w:p w14:paraId="3252BE6E" w14:textId="23CE97DB" w:rsidR="23AA880A" w:rsidRDefault="23AA880A" w:rsidP="004C7935">
            <w:pPr>
              <w:spacing w:after="0" w:line="257" w:lineRule="auto"/>
              <w:rPr>
                <w:rFonts w:eastAsia="Graphik" w:cs="Graphik"/>
                <w:szCs w:val="20"/>
              </w:rPr>
            </w:pPr>
            <w:r w:rsidRPr="23AA880A">
              <w:rPr>
                <w:rFonts w:eastAsia="Graphik" w:cs="Graphik"/>
                <w:szCs w:val="20"/>
              </w:rPr>
              <w:t>Recipe_Name</w:t>
            </w:r>
          </w:p>
        </w:tc>
        <w:tc>
          <w:tcPr>
            <w:tcW w:w="7025" w:type="dxa"/>
            <w:tcMar>
              <w:left w:w="108" w:type="dxa"/>
              <w:right w:w="108" w:type="dxa"/>
            </w:tcMar>
          </w:tcPr>
          <w:p w14:paraId="43CEFA03" w14:textId="1F920352" w:rsidR="23AA880A" w:rsidRDefault="23AA880A" w:rsidP="004C7935">
            <w:pPr>
              <w:spacing w:after="0" w:line="257" w:lineRule="auto"/>
              <w:rPr>
                <w:rFonts w:eastAsia="Graphik" w:cs="Graphik"/>
                <w:szCs w:val="20"/>
              </w:rPr>
            </w:pPr>
            <w:r w:rsidRPr="23AA880A">
              <w:rPr>
                <w:rFonts w:eastAsia="Graphik" w:cs="Graphik"/>
                <w:szCs w:val="20"/>
              </w:rPr>
              <w:t>Name of the Recipe</w:t>
            </w:r>
          </w:p>
        </w:tc>
        <w:tc>
          <w:tcPr>
            <w:tcW w:w="1369" w:type="dxa"/>
            <w:tcMar>
              <w:left w:w="108" w:type="dxa"/>
              <w:right w:w="108" w:type="dxa"/>
            </w:tcMar>
          </w:tcPr>
          <w:p w14:paraId="7ACCDA1A" w14:textId="28BEFE0C" w:rsidR="23AA880A" w:rsidRDefault="23AA880A" w:rsidP="004C7935">
            <w:pPr>
              <w:spacing w:after="0" w:line="257" w:lineRule="auto"/>
              <w:rPr>
                <w:rFonts w:eastAsia="Graphik" w:cs="Graphik"/>
                <w:szCs w:val="20"/>
              </w:rPr>
            </w:pPr>
            <w:r w:rsidRPr="23AA880A">
              <w:rPr>
                <w:rFonts w:eastAsia="Graphik" w:cs="Graphik"/>
                <w:szCs w:val="20"/>
              </w:rPr>
              <w:t>String</w:t>
            </w:r>
          </w:p>
        </w:tc>
      </w:tr>
      <w:tr w:rsidR="23AA880A" w14:paraId="57BFB72B" w14:textId="77777777" w:rsidTr="004C7935">
        <w:trPr>
          <w:trHeight w:val="195"/>
        </w:trPr>
        <w:tc>
          <w:tcPr>
            <w:tcW w:w="2386" w:type="dxa"/>
            <w:tcMar>
              <w:left w:w="108" w:type="dxa"/>
              <w:right w:w="108" w:type="dxa"/>
            </w:tcMar>
          </w:tcPr>
          <w:p w14:paraId="3708A5B1" w14:textId="68A79AED" w:rsidR="23AA880A" w:rsidRDefault="23AA880A" w:rsidP="004C7935">
            <w:pPr>
              <w:spacing w:after="0" w:line="257" w:lineRule="auto"/>
              <w:rPr>
                <w:rFonts w:eastAsia="Graphik" w:cs="Graphik"/>
                <w:szCs w:val="20"/>
              </w:rPr>
            </w:pPr>
            <w:r w:rsidRPr="23AA880A">
              <w:rPr>
                <w:rFonts w:eastAsia="Graphik" w:cs="Graphik"/>
                <w:szCs w:val="20"/>
              </w:rPr>
              <w:t>Consumed_Batch_ID</w:t>
            </w:r>
          </w:p>
        </w:tc>
        <w:tc>
          <w:tcPr>
            <w:tcW w:w="7025" w:type="dxa"/>
            <w:tcMar>
              <w:left w:w="108" w:type="dxa"/>
              <w:right w:w="108" w:type="dxa"/>
            </w:tcMar>
          </w:tcPr>
          <w:p w14:paraId="3AF0C7A9" w14:textId="040402AF" w:rsidR="23AA880A" w:rsidRDefault="23AA880A" w:rsidP="004C7935">
            <w:pPr>
              <w:spacing w:after="0" w:line="257" w:lineRule="auto"/>
              <w:rPr>
                <w:rFonts w:eastAsia="Graphik" w:cs="Graphik"/>
                <w:szCs w:val="20"/>
              </w:rPr>
            </w:pPr>
            <w:r w:rsidRPr="23AA880A">
              <w:rPr>
                <w:rFonts w:eastAsia="Graphik" w:cs="Graphik"/>
                <w:szCs w:val="20"/>
              </w:rPr>
              <w:t>ID of consumed batch</w:t>
            </w:r>
          </w:p>
        </w:tc>
        <w:tc>
          <w:tcPr>
            <w:tcW w:w="1369" w:type="dxa"/>
            <w:tcMar>
              <w:left w:w="108" w:type="dxa"/>
              <w:right w:w="108" w:type="dxa"/>
            </w:tcMar>
          </w:tcPr>
          <w:p w14:paraId="0A2B9B5E" w14:textId="4905254F" w:rsidR="23AA880A" w:rsidRDefault="23AA880A" w:rsidP="004C7935">
            <w:pPr>
              <w:spacing w:after="0" w:line="257" w:lineRule="auto"/>
              <w:rPr>
                <w:rFonts w:eastAsia="Graphik" w:cs="Graphik"/>
                <w:szCs w:val="20"/>
              </w:rPr>
            </w:pPr>
            <w:r w:rsidRPr="23AA880A">
              <w:rPr>
                <w:rFonts w:eastAsia="Graphik" w:cs="Graphik"/>
                <w:szCs w:val="20"/>
              </w:rPr>
              <w:t>String</w:t>
            </w:r>
          </w:p>
        </w:tc>
      </w:tr>
      <w:tr w:rsidR="23AA880A" w14:paraId="3EA81A4D" w14:textId="77777777" w:rsidTr="004C7935">
        <w:trPr>
          <w:trHeight w:val="195"/>
        </w:trPr>
        <w:tc>
          <w:tcPr>
            <w:tcW w:w="2386" w:type="dxa"/>
            <w:tcMar>
              <w:left w:w="108" w:type="dxa"/>
              <w:right w:w="108" w:type="dxa"/>
            </w:tcMar>
          </w:tcPr>
          <w:p w14:paraId="535DB828" w14:textId="30CE7A7A" w:rsidR="23AA880A" w:rsidRDefault="23AA880A" w:rsidP="004C7935">
            <w:pPr>
              <w:spacing w:after="0" w:line="257" w:lineRule="auto"/>
              <w:rPr>
                <w:rFonts w:eastAsia="Graphik" w:cs="Graphik"/>
                <w:szCs w:val="20"/>
              </w:rPr>
            </w:pPr>
            <w:r w:rsidRPr="23AA880A">
              <w:rPr>
                <w:rFonts w:eastAsia="Graphik" w:cs="Graphik"/>
                <w:szCs w:val="20"/>
              </w:rPr>
              <w:t>Batch_Status</w:t>
            </w:r>
          </w:p>
        </w:tc>
        <w:tc>
          <w:tcPr>
            <w:tcW w:w="7025" w:type="dxa"/>
            <w:tcMar>
              <w:left w:w="108" w:type="dxa"/>
              <w:right w:w="108" w:type="dxa"/>
            </w:tcMar>
          </w:tcPr>
          <w:p w14:paraId="651745F0" w14:textId="1BD716E2" w:rsidR="23AA880A" w:rsidRDefault="23AA880A" w:rsidP="004C7935">
            <w:pPr>
              <w:spacing w:after="0" w:line="257" w:lineRule="auto"/>
              <w:rPr>
                <w:rFonts w:eastAsia="Graphik" w:cs="Graphik"/>
                <w:szCs w:val="20"/>
              </w:rPr>
            </w:pPr>
            <w:r w:rsidRPr="23AA880A">
              <w:rPr>
                <w:rFonts w:eastAsia="Graphik" w:cs="Graphik"/>
                <w:szCs w:val="20"/>
              </w:rPr>
              <w:t>Status of the Batch</w:t>
            </w:r>
          </w:p>
        </w:tc>
        <w:tc>
          <w:tcPr>
            <w:tcW w:w="1369" w:type="dxa"/>
            <w:tcMar>
              <w:left w:w="108" w:type="dxa"/>
              <w:right w:w="108" w:type="dxa"/>
            </w:tcMar>
          </w:tcPr>
          <w:p w14:paraId="54E331E3" w14:textId="5CE5CDF2" w:rsidR="23AA880A" w:rsidRDefault="23AA880A" w:rsidP="004C7935">
            <w:pPr>
              <w:spacing w:after="0" w:line="257" w:lineRule="auto"/>
              <w:rPr>
                <w:rFonts w:eastAsia="Graphik" w:cs="Graphik"/>
                <w:szCs w:val="20"/>
              </w:rPr>
            </w:pPr>
            <w:r w:rsidRPr="23AA880A">
              <w:rPr>
                <w:rFonts w:eastAsia="Graphik" w:cs="Graphik"/>
                <w:szCs w:val="20"/>
              </w:rPr>
              <w:t>String</w:t>
            </w:r>
          </w:p>
        </w:tc>
      </w:tr>
      <w:tr w:rsidR="23AA880A" w14:paraId="5E89D66F" w14:textId="77777777" w:rsidTr="004C7935">
        <w:trPr>
          <w:trHeight w:val="195"/>
        </w:trPr>
        <w:tc>
          <w:tcPr>
            <w:tcW w:w="2386" w:type="dxa"/>
            <w:tcMar>
              <w:left w:w="108" w:type="dxa"/>
              <w:right w:w="108" w:type="dxa"/>
            </w:tcMar>
          </w:tcPr>
          <w:p w14:paraId="2692F830" w14:textId="52E04871" w:rsidR="23AA880A" w:rsidRDefault="23AA880A" w:rsidP="004C7935">
            <w:pPr>
              <w:spacing w:after="0" w:line="257" w:lineRule="auto"/>
              <w:rPr>
                <w:rFonts w:eastAsia="Graphik" w:cs="Graphik"/>
                <w:szCs w:val="20"/>
              </w:rPr>
            </w:pPr>
            <w:r w:rsidRPr="23AA880A">
              <w:rPr>
                <w:rFonts w:eastAsia="Graphik" w:cs="Graphik"/>
                <w:szCs w:val="20"/>
              </w:rPr>
              <w:t>Order_Status</w:t>
            </w:r>
          </w:p>
        </w:tc>
        <w:tc>
          <w:tcPr>
            <w:tcW w:w="7025" w:type="dxa"/>
            <w:tcMar>
              <w:left w:w="108" w:type="dxa"/>
              <w:right w:w="108" w:type="dxa"/>
            </w:tcMar>
          </w:tcPr>
          <w:p w14:paraId="38256281" w14:textId="6E87C738" w:rsidR="23AA880A" w:rsidRDefault="23AA880A" w:rsidP="004C7935">
            <w:pPr>
              <w:spacing w:after="0" w:line="257" w:lineRule="auto"/>
              <w:rPr>
                <w:rFonts w:eastAsia="Graphik" w:cs="Graphik"/>
                <w:szCs w:val="20"/>
              </w:rPr>
            </w:pPr>
            <w:r w:rsidRPr="23AA880A">
              <w:rPr>
                <w:rFonts w:eastAsia="Graphik" w:cs="Graphik"/>
                <w:szCs w:val="20"/>
              </w:rPr>
              <w:t>Status of the Order</w:t>
            </w:r>
          </w:p>
        </w:tc>
        <w:tc>
          <w:tcPr>
            <w:tcW w:w="1369" w:type="dxa"/>
            <w:tcMar>
              <w:left w:w="108" w:type="dxa"/>
              <w:right w:w="108" w:type="dxa"/>
            </w:tcMar>
          </w:tcPr>
          <w:p w14:paraId="298916D5" w14:textId="475C3EC9" w:rsidR="23AA880A" w:rsidRDefault="23AA880A" w:rsidP="004C7935">
            <w:pPr>
              <w:spacing w:after="0" w:line="257" w:lineRule="auto"/>
              <w:rPr>
                <w:rFonts w:eastAsia="Graphik" w:cs="Graphik"/>
                <w:szCs w:val="20"/>
              </w:rPr>
            </w:pPr>
            <w:r w:rsidRPr="23AA880A">
              <w:rPr>
                <w:rFonts w:eastAsia="Graphik" w:cs="Graphik"/>
                <w:szCs w:val="20"/>
              </w:rPr>
              <w:t>String</w:t>
            </w:r>
          </w:p>
        </w:tc>
      </w:tr>
      <w:tr w:rsidR="23AA880A" w14:paraId="310D84A2" w14:textId="77777777" w:rsidTr="004C7935">
        <w:trPr>
          <w:trHeight w:val="195"/>
        </w:trPr>
        <w:tc>
          <w:tcPr>
            <w:tcW w:w="2386" w:type="dxa"/>
            <w:tcMar>
              <w:left w:w="108" w:type="dxa"/>
              <w:right w:w="108" w:type="dxa"/>
            </w:tcMar>
          </w:tcPr>
          <w:p w14:paraId="33EDE2F6" w14:textId="43DD08A6" w:rsidR="23AA880A" w:rsidRDefault="23AA880A" w:rsidP="004C7935">
            <w:pPr>
              <w:spacing w:after="0" w:line="257" w:lineRule="auto"/>
              <w:rPr>
                <w:rFonts w:eastAsia="Graphik" w:cs="Graphik"/>
                <w:szCs w:val="20"/>
              </w:rPr>
            </w:pPr>
            <w:r w:rsidRPr="23AA880A">
              <w:rPr>
                <w:rFonts w:eastAsia="Graphik" w:cs="Graphik"/>
                <w:szCs w:val="20"/>
              </w:rPr>
              <w:t>Batch_Critical_Time</w:t>
            </w:r>
          </w:p>
        </w:tc>
        <w:tc>
          <w:tcPr>
            <w:tcW w:w="7025" w:type="dxa"/>
            <w:tcMar>
              <w:left w:w="108" w:type="dxa"/>
              <w:right w:w="108" w:type="dxa"/>
            </w:tcMar>
          </w:tcPr>
          <w:p w14:paraId="60B9F2D4" w14:textId="116CAD8C" w:rsidR="23AA880A" w:rsidRDefault="23AA880A" w:rsidP="004C7935">
            <w:pPr>
              <w:spacing w:after="0" w:line="257" w:lineRule="auto"/>
              <w:rPr>
                <w:rFonts w:eastAsia="Graphik" w:cs="Graphik"/>
                <w:szCs w:val="20"/>
              </w:rPr>
            </w:pPr>
            <w:r w:rsidRPr="23AA880A">
              <w:rPr>
                <w:rFonts w:eastAsia="Graphik" w:cs="Graphik"/>
                <w:szCs w:val="20"/>
              </w:rPr>
              <w:t>Critical time of Batch</w:t>
            </w:r>
          </w:p>
        </w:tc>
        <w:tc>
          <w:tcPr>
            <w:tcW w:w="1369" w:type="dxa"/>
            <w:tcMar>
              <w:left w:w="108" w:type="dxa"/>
              <w:right w:w="108" w:type="dxa"/>
            </w:tcMar>
          </w:tcPr>
          <w:p w14:paraId="78281111" w14:textId="64245F37" w:rsidR="23AA880A" w:rsidRDefault="23AA880A" w:rsidP="004C7935">
            <w:pPr>
              <w:spacing w:after="0" w:line="257" w:lineRule="auto"/>
              <w:rPr>
                <w:rFonts w:eastAsia="Graphik" w:cs="Graphik"/>
                <w:szCs w:val="20"/>
              </w:rPr>
            </w:pPr>
            <w:r w:rsidRPr="23AA880A">
              <w:rPr>
                <w:rFonts w:eastAsia="Graphik" w:cs="Graphik"/>
                <w:szCs w:val="20"/>
              </w:rPr>
              <w:t>String</w:t>
            </w:r>
          </w:p>
        </w:tc>
      </w:tr>
      <w:tr w:rsidR="23AA880A" w14:paraId="4351825A" w14:textId="77777777" w:rsidTr="004C7935">
        <w:trPr>
          <w:trHeight w:val="195"/>
        </w:trPr>
        <w:tc>
          <w:tcPr>
            <w:tcW w:w="2386" w:type="dxa"/>
            <w:tcMar>
              <w:left w:w="108" w:type="dxa"/>
              <w:right w:w="108" w:type="dxa"/>
            </w:tcMar>
          </w:tcPr>
          <w:p w14:paraId="47BAF1FF" w14:textId="200CA214" w:rsidR="23AA880A" w:rsidRDefault="23AA880A" w:rsidP="004C7935">
            <w:pPr>
              <w:spacing w:after="0" w:line="257" w:lineRule="auto"/>
              <w:rPr>
                <w:rFonts w:eastAsia="Graphik" w:cs="Graphik"/>
                <w:szCs w:val="20"/>
              </w:rPr>
            </w:pPr>
            <w:r w:rsidRPr="23AA880A">
              <w:rPr>
                <w:rFonts w:eastAsia="Graphik" w:cs="Graphik"/>
                <w:szCs w:val="20"/>
              </w:rPr>
              <w:t>UOM_Material</w:t>
            </w:r>
          </w:p>
        </w:tc>
        <w:tc>
          <w:tcPr>
            <w:tcW w:w="7025" w:type="dxa"/>
            <w:tcMar>
              <w:left w:w="108" w:type="dxa"/>
              <w:right w:w="108" w:type="dxa"/>
            </w:tcMar>
          </w:tcPr>
          <w:p w14:paraId="693B06AE" w14:textId="548835A5" w:rsidR="23AA880A" w:rsidRDefault="23AA880A" w:rsidP="004C7935">
            <w:pPr>
              <w:spacing w:after="0" w:line="257" w:lineRule="auto"/>
              <w:rPr>
                <w:rFonts w:eastAsia="Graphik" w:cs="Graphik"/>
                <w:szCs w:val="20"/>
              </w:rPr>
            </w:pPr>
            <w:r w:rsidRPr="23AA880A">
              <w:rPr>
                <w:rFonts w:eastAsia="Graphik" w:cs="Graphik"/>
                <w:szCs w:val="20"/>
              </w:rPr>
              <w:t>Name of the UOM Material</w:t>
            </w:r>
          </w:p>
        </w:tc>
        <w:tc>
          <w:tcPr>
            <w:tcW w:w="1369" w:type="dxa"/>
            <w:tcMar>
              <w:left w:w="108" w:type="dxa"/>
              <w:right w:w="108" w:type="dxa"/>
            </w:tcMar>
          </w:tcPr>
          <w:p w14:paraId="3F2716D0" w14:textId="3C2FFB8B" w:rsidR="23AA880A" w:rsidRDefault="23AA880A" w:rsidP="004C7935">
            <w:pPr>
              <w:spacing w:after="0" w:line="257" w:lineRule="auto"/>
              <w:rPr>
                <w:rFonts w:eastAsia="Graphik" w:cs="Graphik"/>
                <w:szCs w:val="20"/>
              </w:rPr>
            </w:pPr>
            <w:r w:rsidRPr="23AA880A">
              <w:rPr>
                <w:rFonts w:eastAsia="Graphik" w:cs="Graphik"/>
                <w:szCs w:val="20"/>
              </w:rPr>
              <w:t>String</w:t>
            </w:r>
          </w:p>
        </w:tc>
      </w:tr>
      <w:tr w:rsidR="23AA880A" w14:paraId="7C73211C" w14:textId="77777777" w:rsidTr="004C7935">
        <w:trPr>
          <w:trHeight w:val="195"/>
        </w:trPr>
        <w:tc>
          <w:tcPr>
            <w:tcW w:w="2386" w:type="dxa"/>
            <w:tcMar>
              <w:left w:w="108" w:type="dxa"/>
              <w:right w:w="108" w:type="dxa"/>
            </w:tcMar>
          </w:tcPr>
          <w:p w14:paraId="04AF63BA" w14:textId="7BF24870" w:rsidR="23AA880A" w:rsidRDefault="23AA880A" w:rsidP="004C7935">
            <w:pPr>
              <w:spacing w:after="0" w:line="257" w:lineRule="auto"/>
              <w:rPr>
                <w:rFonts w:eastAsia="Graphik" w:cs="Graphik"/>
                <w:szCs w:val="20"/>
              </w:rPr>
            </w:pPr>
            <w:r w:rsidRPr="23AA880A">
              <w:rPr>
                <w:rFonts w:eastAsia="Graphik" w:cs="Graphik"/>
                <w:szCs w:val="20"/>
              </w:rPr>
              <w:t>Expected_Start_Time</w:t>
            </w:r>
          </w:p>
        </w:tc>
        <w:tc>
          <w:tcPr>
            <w:tcW w:w="7025" w:type="dxa"/>
            <w:tcMar>
              <w:left w:w="108" w:type="dxa"/>
              <w:right w:w="108" w:type="dxa"/>
            </w:tcMar>
          </w:tcPr>
          <w:p w14:paraId="1B4D086A" w14:textId="65C6111B" w:rsidR="23AA880A" w:rsidRDefault="23AA880A" w:rsidP="004C7935">
            <w:pPr>
              <w:spacing w:after="0" w:line="257" w:lineRule="auto"/>
              <w:rPr>
                <w:rFonts w:eastAsia="Graphik" w:cs="Graphik"/>
                <w:szCs w:val="20"/>
              </w:rPr>
            </w:pPr>
            <w:r w:rsidRPr="23AA880A">
              <w:rPr>
                <w:rFonts w:eastAsia="Graphik" w:cs="Graphik"/>
                <w:szCs w:val="20"/>
              </w:rPr>
              <w:t>Batch Expected_Start_Time</w:t>
            </w:r>
          </w:p>
        </w:tc>
        <w:tc>
          <w:tcPr>
            <w:tcW w:w="1369" w:type="dxa"/>
            <w:tcMar>
              <w:left w:w="108" w:type="dxa"/>
              <w:right w:w="108" w:type="dxa"/>
            </w:tcMar>
          </w:tcPr>
          <w:p w14:paraId="06DE7EA2" w14:textId="12FD2246" w:rsidR="23AA880A" w:rsidRDefault="23AA880A" w:rsidP="004C7935">
            <w:pPr>
              <w:spacing w:after="0" w:line="257" w:lineRule="auto"/>
              <w:rPr>
                <w:rFonts w:eastAsia="Graphik" w:cs="Graphik"/>
                <w:szCs w:val="20"/>
              </w:rPr>
            </w:pPr>
            <w:r w:rsidRPr="23AA880A">
              <w:rPr>
                <w:rFonts w:eastAsia="Graphik" w:cs="Graphik"/>
                <w:szCs w:val="20"/>
              </w:rPr>
              <w:t>String</w:t>
            </w:r>
          </w:p>
        </w:tc>
      </w:tr>
      <w:tr w:rsidR="23AA880A" w14:paraId="7C3B5386" w14:textId="77777777" w:rsidTr="004C7935">
        <w:trPr>
          <w:trHeight w:val="195"/>
        </w:trPr>
        <w:tc>
          <w:tcPr>
            <w:tcW w:w="2386" w:type="dxa"/>
            <w:tcMar>
              <w:left w:w="108" w:type="dxa"/>
              <w:right w:w="108" w:type="dxa"/>
            </w:tcMar>
          </w:tcPr>
          <w:p w14:paraId="4E2970D4" w14:textId="54D988B3" w:rsidR="23AA880A" w:rsidRDefault="23AA880A" w:rsidP="004C7935">
            <w:pPr>
              <w:spacing w:after="0" w:line="257" w:lineRule="auto"/>
              <w:rPr>
                <w:rFonts w:eastAsia="Graphik" w:cs="Graphik"/>
                <w:szCs w:val="20"/>
              </w:rPr>
            </w:pPr>
            <w:r w:rsidRPr="23AA880A">
              <w:rPr>
                <w:rFonts w:eastAsia="Graphik" w:cs="Graphik"/>
                <w:szCs w:val="20"/>
              </w:rPr>
              <w:t>Expected_End_Time</w:t>
            </w:r>
          </w:p>
        </w:tc>
        <w:tc>
          <w:tcPr>
            <w:tcW w:w="7025" w:type="dxa"/>
            <w:tcMar>
              <w:left w:w="108" w:type="dxa"/>
              <w:right w:w="108" w:type="dxa"/>
            </w:tcMar>
          </w:tcPr>
          <w:p w14:paraId="1B1D8BE0" w14:textId="1B1994B6" w:rsidR="23AA880A" w:rsidRDefault="23AA880A" w:rsidP="004C7935">
            <w:pPr>
              <w:spacing w:after="0" w:line="257" w:lineRule="auto"/>
              <w:rPr>
                <w:rFonts w:eastAsia="Graphik" w:cs="Graphik"/>
                <w:szCs w:val="20"/>
              </w:rPr>
            </w:pPr>
            <w:r w:rsidRPr="23AA880A">
              <w:rPr>
                <w:rFonts w:eastAsia="Graphik" w:cs="Graphik"/>
                <w:szCs w:val="20"/>
              </w:rPr>
              <w:t>Batch Expected_End_Time</w:t>
            </w:r>
          </w:p>
        </w:tc>
        <w:tc>
          <w:tcPr>
            <w:tcW w:w="1369" w:type="dxa"/>
            <w:tcMar>
              <w:left w:w="108" w:type="dxa"/>
              <w:right w:w="108" w:type="dxa"/>
            </w:tcMar>
          </w:tcPr>
          <w:p w14:paraId="1FFE9DDB" w14:textId="0B3A71FC" w:rsidR="23AA880A" w:rsidRDefault="23AA880A" w:rsidP="004C7935">
            <w:pPr>
              <w:spacing w:after="0" w:line="257" w:lineRule="auto"/>
              <w:rPr>
                <w:rFonts w:eastAsia="Graphik" w:cs="Graphik"/>
                <w:szCs w:val="20"/>
              </w:rPr>
            </w:pPr>
            <w:r w:rsidRPr="23AA880A">
              <w:rPr>
                <w:rFonts w:eastAsia="Graphik" w:cs="Graphik"/>
                <w:szCs w:val="20"/>
              </w:rPr>
              <w:t>String</w:t>
            </w:r>
          </w:p>
        </w:tc>
      </w:tr>
      <w:tr w:rsidR="23AA880A" w14:paraId="09BB8114" w14:textId="77777777" w:rsidTr="004C7935">
        <w:trPr>
          <w:trHeight w:val="195"/>
        </w:trPr>
        <w:tc>
          <w:tcPr>
            <w:tcW w:w="2386" w:type="dxa"/>
            <w:tcMar>
              <w:left w:w="108" w:type="dxa"/>
              <w:right w:w="108" w:type="dxa"/>
            </w:tcMar>
          </w:tcPr>
          <w:p w14:paraId="225DD20A" w14:textId="0144AC50" w:rsidR="23AA880A" w:rsidRDefault="23AA880A" w:rsidP="004C7935">
            <w:pPr>
              <w:spacing w:after="0" w:line="257" w:lineRule="auto"/>
              <w:rPr>
                <w:rFonts w:eastAsia="Graphik" w:cs="Graphik"/>
                <w:szCs w:val="20"/>
              </w:rPr>
            </w:pPr>
            <w:r w:rsidRPr="23AA880A">
              <w:rPr>
                <w:rFonts w:eastAsia="Graphik" w:cs="Graphik"/>
                <w:szCs w:val="20"/>
              </w:rPr>
              <w:t>Status</w:t>
            </w:r>
          </w:p>
        </w:tc>
        <w:tc>
          <w:tcPr>
            <w:tcW w:w="7025" w:type="dxa"/>
            <w:tcMar>
              <w:left w:w="108" w:type="dxa"/>
              <w:right w:w="108" w:type="dxa"/>
            </w:tcMar>
          </w:tcPr>
          <w:p w14:paraId="772F9824" w14:textId="5DF257D4" w:rsidR="23AA880A" w:rsidRDefault="23AA880A" w:rsidP="004C7935">
            <w:pPr>
              <w:spacing w:after="0" w:line="257" w:lineRule="auto"/>
              <w:rPr>
                <w:rFonts w:eastAsia="Graphik" w:cs="Graphik"/>
                <w:szCs w:val="20"/>
              </w:rPr>
            </w:pPr>
            <w:r w:rsidRPr="23AA880A">
              <w:rPr>
                <w:rFonts w:eastAsia="Graphik" w:cs="Graphik"/>
                <w:szCs w:val="20"/>
              </w:rPr>
              <w:t>Status of the Batch</w:t>
            </w:r>
          </w:p>
        </w:tc>
        <w:tc>
          <w:tcPr>
            <w:tcW w:w="1369" w:type="dxa"/>
            <w:tcMar>
              <w:left w:w="108" w:type="dxa"/>
              <w:right w:w="108" w:type="dxa"/>
            </w:tcMar>
          </w:tcPr>
          <w:p w14:paraId="1626AF99" w14:textId="59183D72" w:rsidR="23AA880A" w:rsidRDefault="23AA880A" w:rsidP="004C7935">
            <w:pPr>
              <w:spacing w:after="0" w:line="257" w:lineRule="auto"/>
              <w:rPr>
                <w:rFonts w:eastAsia="Graphik" w:cs="Graphik"/>
                <w:szCs w:val="20"/>
              </w:rPr>
            </w:pPr>
            <w:r w:rsidRPr="23AA880A">
              <w:rPr>
                <w:rFonts w:eastAsia="Graphik" w:cs="Graphik"/>
                <w:szCs w:val="20"/>
              </w:rPr>
              <w:t>String</w:t>
            </w:r>
          </w:p>
        </w:tc>
      </w:tr>
    </w:tbl>
    <w:p w14:paraId="44B160D9" w14:textId="4A71EC92" w:rsidR="00890A5D" w:rsidRPr="00890A5D" w:rsidRDefault="56D3D5EA" w:rsidP="004C7935">
      <w:pPr>
        <w:pStyle w:val="Heading3"/>
        <w:rPr>
          <w:rFonts w:eastAsia="Graphik" w:cs="Graphik"/>
          <w:b w:val="0"/>
          <w:szCs w:val="20"/>
        </w:rPr>
      </w:pPr>
      <w:r w:rsidRPr="23AA880A">
        <w:t xml:space="preserve"> Sample JSON Response</w:t>
      </w:r>
    </w:p>
    <w:p w14:paraId="7BC905E7" w14:textId="7D86BDB9" w:rsidR="00890A5D" w:rsidRPr="004C7935" w:rsidRDefault="56D3D5EA" w:rsidP="00761437">
      <w:pPr>
        <w:spacing w:line="257" w:lineRule="auto"/>
        <w:jc w:val="left"/>
        <w:rPr>
          <w:rFonts w:ascii="Consolas" w:eastAsia="Graphik" w:hAnsi="Consolas" w:cs="Graphik"/>
          <w:szCs w:val="20"/>
        </w:rPr>
      </w:pPr>
      <w:r w:rsidRPr="004C7935">
        <w:rPr>
          <w:rFonts w:ascii="Consolas" w:eastAsia="Graphik" w:hAnsi="Consolas" w:cs="Graphik"/>
          <w:szCs w:val="20"/>
        </w:rPr>
        <w:t>"BATCHGENEALOGY": [</w:t>
      </w:r>
      <w:r w:rsidR="00890A5D" w:rsidRPr="004C7935">
        <w:rPr>
          <w:rFonts w:ascii="Consolas" w:hAnsi="Consolas"/>
        </w:rPr>
        <w:br/>
      </w:r>
      <w:r w:rsidRPr="004C7935">
        <w:rPr>
          <w:rFonts w:ascii="Consolas" w:eastAsia="Graphik" w:hAnsi="Consolas" w:cs="Graphik"/>
          <w:szCs w:val="20"/>
        </w:rPr>
        <w:t xml:space="preserve">         {</w:t>
      </w:r>
      <w:r w:rsidR="00890A5D" w:rsidRPr="004C7935">
        <w:rPr>
          <w:rFonts w:ascii="Consolas" w:hAnsi="Consolas"/>
        </w:rPr>
        <w:br/>
      </w:r>
      <w:r w:rsidRPr="004C7935">
        <w:rPr>
          <w:rFonts w:ascii="Consolas" w:eastAsia="Graphik" w:hAnsi="Consolas" w:cs="Graphik"/>
          <w:szCs w:val="20"/>
        </w:rPr>
        <w:t xml:space="preserve">             "ProcessName": "Dispensing",</w:t>
      </w:r>
      <w:r w:rsidR="00890A5D" w:rsidRPr="004C7935">
        <w:rPr>
          <w:rFonts w:ascii="Consolas" w:hAnsi="Consolas"/>
        </w:rPr>
        <w:br/>
      </w:r>
      <w:r w:rsidRPr="004C7935">
        <w:rPr>
          <w:rFonts w:ascii="Consolas" w:eastAsia="Graphik" w:hAnsi="Consolas" w:cs="Graphik"/>
          <w:szCs w:val="20"/>
        </w:rPr>
        <w:t xml:space="preserve">             "ProcessID": "PROC001",</w:t>
      </w:r>
      <w:r w:rsidR="00890A5D" w:rsidRPr="004C7935">
        <w:rPr>
          <w:rFonts w:ascii="Consolas" w:hAnsi="Consolas"/>
        </w:rPr>
        <w:br/>
      </w:r>
      <w:r w:rsidRPr="004C7935">
        <w:rPr>
          <w:rFonts w:ascii="Consolas" w:eastAsia="Graphik" w:hAnsi="Consolas" w:cs="Graphik"/>
          <w:szCs w:val="20"/>
        </w:rPr>
        <w:t xml:space="preserve">             "BatchNumber": "Batch_3234",</w:t>
      </w:r>
      <w:r w:rsidR="00890A5D" w:rsidRPr="004C7935">
        <w:rPr>
          <w:rFonts w:ascii="Consolas" w:hAnsi="Consolas"/>
        </w:rPr>
        <w:br/>
      </w:r>
      <w:r w:rsidRPr="004C7935">
        <w:rPr>
          <w:rFonts w:ascii="Consolas" w:eastAsia="Graphik" w:hAnsi="Consolas" w:cs="Graphik"/>
          <w:szCs w:val="20"/>
        </w:rPr>
        <w:t xml:space="preserve">             "StartTime": "2025-11-06 16:30:00",</w:t>
      </w:r>
      <w:r w:rsidR="00890A5D" w:rsidRPr="004C7935">
        <w:rPr>
          <w:rFonts w:ascii="Consolas" w:hAnsi="Consolas"/>
        </w:rPr>
        <w:br/>
      </w:r>
      <w:r w:rsidRPr="004C7935">
        <w:rPr>
          <w:rFonts w:ascii="Consolas" w:eastAsia="Graphik" w:hAnsi="Consolas" w:cs="Graphik"/>
          <w:szCs w:val="20"/>
        </w:rPr>
        <w:t xml:space="preserve">             "EndTime": "2025-11-06 18:30:00",</w:t>
      </w:r>
      <w:r w:rsidR="00890A5D" w:rsidRPr="004C7935">
        <w:rPr>
          <w:rFonts w:ascii="Consolas" w:hAnsi="Consolas"/>
        </w:rPr>
        <w:br/>
      </w:r>
      <w:r w:rsidRPr="004C7935">
        <w:rPr>
          <w:rFonts w:ascii="Consolas" w:eastAsia="Graphik" w:hAnsi="Consolas" w:cs="Graphik"/>
          <w:szCs w:val="20"/>
        </w:rPr>
        <w:t xml:space="preserve">             "Expected_start_time": "2025-11-06 16:30:00",</w:t>
      </w:r>
      <w:r w:rsidR="00890A5D" w:rsidRPr="004C7935">
        <w:rPr>
          <w:rFonts w:ascii="Consolas" w:hAnsi="Consolas"/>
        </w:rPr>
        <w:br/>
      </w:r>
      <w:r w:rsidRPr="004C7935">
        <w:rPr>
          <w:rFonts w:ascii="Consolas" w:eastAsia="Graphik" w:hAnsi="Consolas" w:cs="Graphik"/>
          <w:szCs w:val="20"/>
        </w:rPr>
        <w:t xml:space="preserve">             "Expected_end_time": "2025-11-06 18:30:00",</w:t>
      </w:r>
      <w:r w:rsidR="00890A5D" w:rsidRPr="004C7935">
        <w:rPr>
          <w:rFonts w:ascii="Consolas" w:hAnsi="Consolas"/>
        </w:rPr>
        <w:br/>
      </w:r>
      <w:r w:rsidRPr="004C7935">
        <w:rPr>
          <w:rFonts w:ascii="Consolas" w:eastAsia="Graphik" w:hAnsi="Consolas" w:cs="Graphik"/>
          <w:szCs w:val="20"/>
        </w:rPr>
        <w:t xml:space="preserve">             "Scheduled_start_time": "2025-11-06 16:00:00",</w:t>
      </w:r>
      <w:r w:rsidR="00890A5D" w:rsidRPr="004C7935">
        <w:rPr>
          <w:rFonts w:ascii="Consolas" w:hAnsi="Consolas"/>
        </w:rPr>
        <w:br/>
      </w:r>
      <w:r w:rsidRPr="004C7935">
        <w:rPr>
          <w:rFonts w:ascii="Consolas" w:eastAsia="Graphik" w:hAnsi="Consolas" w:cs="Graphik"/>
          <w:szCs w:val="20"/>
        </w:rPr>
        <w:t xml:space="preserve">             "Scheduled_end_time": "2025-11-06 18:00:00",</w:t>
      </w:r>
      <w:r w:rsidR="00890A5D" w:rsidRPr="004C7935">
        <w:rPr>
          <w:rFonts w:ascii="Consolas" w:hAnsi="Consolas"/>
        </w:rPr>
        <w:br/>
      </w:r>
      <w:r w:rsidRPr="004C7935">
        <w:rPr>
          <w:rFonts w:ascii="Consolas" w:eastAsia="Graphik" w:hAnsi="Consolas" w:cs="Graphik"/>
          <w:szCs w:val="20"/>
        </w:rPr>
        <w:t xml:space="preserve">             "lead_time": "30 mins",</w:t>
      </w:r>
      <w:r w:rsidR="00890A5D" w:rsidRPr="004C7935">
        <w:rPr>
          <w:rFonts w:ascii="Consolas" w:hAnsi="Consolas"/>
        </w:rPr>
        <w:br/>
      </w:r>
      <w:r w:rsidRPr="004C7935">
        <w:rPr>
          <w:rFonts w:ascii="Consolas" w:eastAsia="Graphik" w:hAnsi="Consolas" w:cs="Graphik"/>
          <w:szCs w:val="20"/>
        </w:rPr>
        <w:t xml:space="preserve">             "Batch_status": "Completed with Delay"</w:t>
      </w:r>
      <w:r w:rsidR="00890A5D" w:rsidRPr="004C7935">
        <w:rPr>
          <w:rFonts w:ascii="Consolas" w:hAnsi="Consolas"/>
        </w:rPr>
        <w:br/>
      </w:r>
      <w:r w:rsidRPr="004C7935">
        <w:rPr>
          <w:rFonts w:ascii="Consolas" w:eastAsia="Graphik" w:hAnsi="Consolas" w:cs="Graphik"/>
          <w:szCs w:val="20"/>
        </w:rPr>
        <w:t xml:space="preserve">         }</w:t>
      </w:r>
    </w:p>
    <w:p w14:paraId="04D5F9A0" w14:textId="68951F71" w:rsidR="00890A5D" w:rsidRPr="00890A5D" w:rsidRDefault="56D3D5EA" w:rsidP="004C7935">
      <w:pPr>
        <w:pStyle w:val="Heading3"/>
        <w:rPr>
          <w:rFonts w:eastAsia="Graphik" w:cs="Graphik"/>
          <w:b w:val="0"/>
          <w:szCs w:val="20"/>
        </w:rPr>
      </w:pPr>
      <w:r w:rsidRPr="23AA880A">
        <w:t>Result</w:t>
      </w:r>
    </w:p>
    <w:tbl>
      <w:tblPr>
        <w:tblW w:w="0" w:type="auto"/>
        <w:tblLook w:val="04A0" w:firstRow="1" w:lastRow="0" w:firstColumn="1" w:lastColumn="0" w:noHBand="0" w:noVBand="1"/>
      </w:tblPr>
      <w:tblGrid>
        <w:gridCol w:w="1780"/>
        <w:gridCol w:w="7254"/>
      </w:tblGrid>
      <w:tr w:rsidR="23AA880A" w14:paraId="5D42CA99" w14:textId="77777777" w:rsidTr="23AA880A">
        <w:trPr>
          <w:trHeight w:val="300"/>
        </w:trPr>
        <w:tc>
          <w:tcPr>
            <w:tcW w:w="1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0A887491" w14:textId="4450E933" w:rsidR="23AA880A" w:rsidRDefault="23AA880A" w:rsidP="004C7935">
            <w:pPr>
              <w:spacing w:after="0" w:line="257" w:lineRule="auto"/>
              <w:rPr>
                <w:rFonts w:eastAsia="Graphik" w:cs="Graphik"/>
                <w:color w:val="000000" w:themeColor="text1"/>
                <w:szCs w:val="20"/>
              </w:rPr>
            </w:pPr>
            <w:r w:rsidRPr="23AA880A">
              <w:rPr>
                <w:rFonts w:eastAsia="Graphik" w:cs="Graphik"/>
                <w:color w:val="000000" w:themeColor="text1"/>
                <w:szCs w:val="20"/>
              </w:rPr>
              <w:t>HTTP Code</w:t>
            </w:r>
          </w:p>
        </w:tc>
        <w:tc>
          <w:tcPr>
            <w:tcW w:w="725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3A05EE5A" w14:textId="0F68345C" w:rsidR="23AA880A" w:rsidRDefault="23AA880A" w:rsidP="004C7935">
            <w:pPr>
              <w:spacing w:after="0" w:line="257" w:lineRule="auto"/>
              <w:rPr>
                <w:rFonts w:eastAsia="Graphik" w:cs="Graphik"/>
                <w:color w:val="000000" w:themeColor="text1"/>
                <w:szCs w:val="20"/>
              </w:rPr>
            </w:pPr>
            <w:r w:rsidRPr="23AA880A">
              <w:rPr>
                <w:rFonts w:eastAsia="Graphik" w:cs="Graphik"/>
                <w:color w:val="000000" w:themeColor="text1"/>
                <w:szCs w:val="20"/>
              </w:rPr>
              <w:t>Result Description</w:t>
            </w:r>
          </w:p>
        </w:tc>
      </w:tr>
      <w:tr w:rsidR="23AA880A" w14:paraId="6B8305BC" w14:textId="77777777" w:rsidTr="23AA880A">
        <w:trPr>
          <w:trHeight w:val="300"/>
        </w:trPr>
        <w:tc>
          <w:tcPr>
            <w:tcW w:w="1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13AF3E9" w14:textId="4A799A88" w:rsidR="23AA880A" w:rsidRDefault="23AA880A" w:rsidP="004C7935">
            <w:pPr>
              <w:spacing w:after="0" w:line="257" w:lineRule="auto"/>
              <w:rPr>
                <w:rFonts w:eastAsia="Graphik" w:cs="Graphik"/>
                <w:szCs w:val="20"/>
              </w:rPr>
            </w:pPr>
            <w:r w:rsidRPr="23AA880A">
              <w:rPr>
                <w:rFonts w:eastAsia="Graphik" w:cs="Graphik"/>
                <w:szCs w:val="20"/>
              </w:rPr>
              <w:t>200</w:t>
            </w:r>
          </w:p>
        </w:tc>
        <w:tc>
          <w:tcPr>
            <w:tcW w:w="725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32869E8" w14:textId="1E38E9BD" w:rsidR="23AA880A" w:rsidRDefault="23AA880A" w:rsidP="004C7935">
            <w:pPr>
              <w:spacing w:after="0" w:line="257" w:lineRule="auto"/>
              <w:rPr>
                <w:rFonts w:eastAsia="Graphik" w:cs="Graphik"/>
                <w:szCs w:val="20"/>
                <w:lang w:val="en-IN"/>
              </w:rPr>
            </w:pPr>
            <w:r w:rsidRPr="23AA880A">
              <w:rPr>
                <w:rFonts w:eastAsia="Graphik" w:cs="Graphik"/>
                <w:szCs w:val="20"/>
                <w:lang w:val="en-IN"/>
              </w:rPr>
              <w:t>Operation executed successfully</w:t>
            </w:r>
          </w:p>
        </w:tc>
      </w:tr>
    </w:tbl>
    <w:p w14:paraId="41580226" w14:textId="2FEF3C9D" w:rsidR="00890A5D" w:rsidRPr="00890A5D" w:rsidRDefault="56D3D5EA" w:rsidP="004C7935">
      <w:pPr>
        <w:pStyle w:val="Heading3"/>
        <w:rPr>
          <w:rFonts w:eastAsia="Graphik" w:cs="Graphik"/>
          <w:b w:val="0"/>
          <w:szCs w:val="20"/>
        </w:rPr>
      </w:pPr>
      <w:r w:rsidRPr="23AA880A">
        <w:t xml:space="preserve"> Error Management</w:t>
      </w:r>
    </w:p>
    <w:tbl>
      <w:tblPr>
        <w:tblW w:w="0" w:type="auto"/>
        <w:tblLook w:val="04A0" w:firstRow="1" w:lastRow="0" w:firstColumn="1" w:lastColumn="0" w:noHBand="0" w:noVBand="1"/>
      </w:tblPr>
      <w:tblGrid>
        <w:gridCol w:w="1717"/>
        <w:gridCol w:w="1478"/>
        <w:gridCol w:w="5903"/>
      </w:tblGrid>
      <w:tr w:rsidR="23AA880A" w14:paraId="0F38C652" w14:textId="77777777" w:rsidTr="23AA880A">
        <w:trPr>
          <w:trHeight w:val="300"/>
        </w:trPr>
        <w:tc>
          <w:tcPr>
            <w:tcW w:w="1717"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7DF8309F" w14:textId="183C72F8" w:rsidR="23AA880A" w:rsidRDefault="23AA880A" w:rsidP="004C7935">
            <w:pPr>
              <w:spacing w:after="0" w:line="257" w:lineRule="auto"/>
              <w:rPr>
                <w:rFonts w:eastAsia="Graphik" w:cs="Graphik"/>
                <w:color w:val="000000" w:themeColor="text1"/>
                <w:szCs w:val="20"/>
              </w:rPr>
            </w:pPr>
            <w:r w:rsidRPr="23AA880A">
              <w:rPr>
                <w:rFonts w:eastAsia="Graphik" w:cs="Graphik"/>
                <w:color w:val="000000" w:themeColor="text1"/>
                <w:szCs w:val="20"/>
              </w:rPr>
              <w:t>HTTP Code</w:t>
            </w:r>
          </w:p>
        </w:tc>
        <w:tc>
          <w:tcPr>
            <w:tcW w:w="147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5102BBA2" w14:textId="530D99E4" w:rsidR="23AA880A" w:rsidRDefault="23AA880A" w:rsidP="004C7935">
            <w:pPr>
              <w:spacing w:after="0" w:line="257" w:lineRule="auto"/>
              <w:rPr>
                <w:rFonts w:eastAsia="Graphik" w:cs="Graphik"/>
                <w:color w:val="000000" w:themeColor="text1"/>
                <w:szCs w:val="20"/>
              </w:rPr>
            </w:pPr>
            <w:r w:rsidRPr="23AA880A">
              <w:rPr>
                <w:rFonts w:eastAsia="Graphik" w:cs="Graphik"/>
                <w:color w:val="000000" w:themeColor="text1"/>
                <w:szCs w:val="20"/>
              </w:rPr>
              <w:t>Error Code</w:t>
            </w:r>
          </w:p>
        </w:tc>
        <w:tc>
          <w:tcPr>
            <w:tcW w:w="590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5F4C8B7B" w14:textId="028F88E4" w:rsidR="23AA880A" w:rsidRDefault="23AA880A" w:rsidP="004C7935">
            <w:pPr>
              <w:spacing w:after="0" w:line="257" w:lineRule="auto"/>
              <w:rPr>
                <w:rFonts w:eastAsia="Graphik" w:cs="Graphik"/>
                <w:color w:val="000000" w:themeColor="text1"/>
                <w:szCs w:val="20"/>
              </w:rPr>
            </w:pPr>
            <w:r w:rsidRPr="23AA880A">
              <w:rPr>
                <w:rFonts w:eastAsia="Graphik" w:cs="Graphik"/>
                <w:color w:val="000000" w:themeColor="text1"/>
                <w:szCs w:val="20"/>
              </w:rPr>
              <w:t>Error Description</w:t>
            </w:r>
          </w:p>
        </w:tc>
      </w:tr>
      <w:tr w:rsidR="23AA880A" w14:paraId="4F212752" w14:textId="77777777" w:rsidTr="23AA880A">
        <w:trPr>
          <w:trHeight w:val="300"/>
        </w:trPr>
        <w:tc>
          <w:tcPr>
            <w:tcW w:w="171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71AAB9" w14:textId="7216D59C" w:rsidR="23AA880A" w:rsidRDefault="23AA880A" w:rsidP="004C7935">
            <w:pPr>
              <w:spacing w:after="0" w:line="257" w:lineRule="auto"/>
              <w:rPr>
                <w:rFonts w:eastAsia="Graphik" w:cs="Graphik"/>
                <w:szCs w:val="20"/>
              </w:rPr>
            </w:pPr>
            <w:r w:rsidRPr="23AA880A">
              <w:rPr>
                <w:rFonts w:eastAsia="Graphik" w:cs="Graphik"/>
                <w:szCs w:val="20"/>
              </w:rPr>
              <w:t>500</w:t>
            </w:r>
          </w:p>
        </w:tc>
        <w:tc>
          <w:tcPr>
            <w:tcW w:w="14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B2BABB" w14:textId="430F2042" w:rsidR="23AA880A" w:rsidRDefault="23AA880A" w:rsidP="004C7935">
            <w:pPr>
              <w:spacing w:after="0" w:line="257" w:lineRule="auto"/>
              <w:rPr>
                <w:rFonts w:eastAsia="Graphik" w:cs="Graphik"/>
                <w:szCs w:val="20"/>
              </w:rPr>
            </w:pPr>
            <w:r w:rsidRPr="23AA880A">
              <w:rPr>
                <w:rFonts w:eastAsia="Graphik" w:cs="Graphik"/>
                <w:szCs w:val="20"/>
              </w:rPr>
              <w:t>500</w:t>
            </w:r>
          </w:p>
        </w:tc>
        <w:tc>
          <w:tcPr>
            <w:tcW w:w="590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5D242A" w14:textId="62029C83" w:rsidR="23AA880A" w:rsidRDefault="23AA880A" w:rsidP="004C7935">
            <w:pPr>
              <w:spacing w:after="0" w:line="257" w:lineRule="auto"/>
              <w:rPr>
                <w:rFonts w:eastAsia="Graphik" w:cs="Graphik"/>
                <w:szCs w:val="20"/>
              </w:rPr>
            </w:pPr>
            <w:r w:rsidRPr="23AA880A">
              <w:rPr>
                <w:rFonts w:eastAsia="Graphik" w:cs="Graphik"/>
                <w:szCs w:val="20"/>
              </w:rPr>
              <w:t xml:space="preserve">      Generic Error</w:t>
            </w:r>
          </w:p>
        </w:tc>
      </w:tr>
      <w:tr w:rsidR="23AA880A" w14:paraId="3D6412FB" w14:textId="77777777" w:rsidTr="23AA880A">
        <w:trPr>
          <w:trHeight w:val="300"/>
        </w:trPr>
        <w:tc>
          <w:tcPr>
            <w:tcW w:w="171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1EEE67" w14:textId="2275693A" w:rsidR="23AA880A" w:rsidRDefault="23AA880A" w:rsidP="004C7935">
            <w:pPr>
              <w:spacing w:after="0" w:line="257" w:lineRule="auto"/>
              <w:rPr>
                <w:rFonts w:eastAsia="Graphik" w:cs="Graphik"/>
                <w:szCs w:val="20"/>
              </w:rPr>
            </w:pPr>
            <w:r w:rsidRPr="23AA880A">
              <w:rPr>
                <w:rFonts w:eastAsia="Graphik" w:cs="Graphik"/>
                <w:szCs w:val="20"/>
              </w:rPr>
              <w:t>400</w:t>
            </w:r>
          </w:p>
        </w:tc>
        <w:tc>
          <w:tcPr>
            <w:tcW w:w="14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717229" w14:textId="02F352AE" w:rsidR="23AA880A" w:rsidRDefault="23AA880A" w:rsidP="004C7935">
            <w:pPr>
              <w:spacing w:after="0" w:line="257" w:lineRule="auto"/>
              <w:rPr>
                <w:rFonts w:eastAsia="Graphik" w:cs="Graphik"/>
                <w:szCs w:val="20"/>
              </w:rPr>
            </w:pPr>
            <w:r w:rsidRPr="23AA880A">
              <w:rPr>
                <w:rFonts w:eastAsia="Graphik" w:cs="Graphik"/>
                <w:szCs w:val="20"/>
              </w:rPr>
              <w:t>401</w:t>
            </w:r>
          </w:p>
        </w:tc>
        <w:tc>
          <w:tcPr>
            <w:tcW w:w="590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F20886" w14:textId="02F40509" w:rsidR="23AA880A" w:rsidRPr="00D53EC5" w:rsidRDefault="23AA880A" w:rsidP="00D53EC5">
            <w:pPr>
              <w:spacing w:after="0" w:line="257" w:lineRule="auto"/>
              <w:ind w:left="360"/>
              <w:rPr>
                <w:rFonts w:eastAsia="Graphik" w:cs="Graphik"/>
                <w:szCs w:val="20"/>
              </w:rPr>
            </w:pPr>
            <w:r w:rsidRPr="00D53EC5">
              <w:rPr>
                <w:rFonts w:eastAsia="Graphik" w:cs="Graphik"/>
                <w:szCs w:val="20"/>
              </w:rPr>
              <w:t>Unauthorized User</w:t>
            </w:r>
          </w:p>
          <w:p w14:paraId="25350C31" w14:textId="5D5054F1" w:rsidR="23AA880A" w:rsidRPr="00D53EC5" w:rsidRDefault="00D425CC" w:rsidP="00D53EC5">
            <w:pPr>
              <w:spacing w:after="0" w:line="257" w:lineRule="auto"/>
              <w:ind w:left="360"/>
              <w:rPr>
                <w:rFonts w:eastAsia="Graphik" w:cs="Graphik"/>
                <w:szCs w:val="20"/>
              </w:rPr>
            </w:pPr>
            <w:r w:rsidRPr="00D53EC5">
              <w:rPr>
                <w:rFonts w:eastAsia="Graphik" w:cs="Graphik"/>
                <w:szCs w:val="20"/>
              </w:rPr>
              <w:t>Header Token</w:t>
            </w:r>
            <w:r w:rsidR="23AA880A" w:rsidRPr="00D53EC5">
              <w:rPr>
                <w:rFonts w:eastAsia="Graphik" w:cs="Graphik"/>
                <w:szCs w:val="20"/>
              </w:rPr>
              <w:t xml:space="preserve"> could be missing</w:t>
            </w:r>
          </w:p>
        </w:tc>
      </w:tr>
      <w:tr w:rsidR="23AA880A" w14:paraId="2428608C" w14:textId="77777777" w:rsidTr="23AA880A">
        <w:trPr>
          <w:trHeight w:val="300"/>
        </w:trPr>
        <w:tc>
          <w:tcPr>
            <w:tcW w:w="171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A17916" w14:textId="38F091BE" w:rsidR="23AA880A" w:rsidRDefault="23AA880A" w:rsidP="004C7935">
            <w:pPr>
              <w:spacing w:after="0" w:line="257" w:lineRule="auto"/>
              <w:rPr>
                <w:rFonts w:eastAsia="Graphik" w:cs="Graphik"/>
                <w:szCs w:val="20"/>
              </w:rPr>
            </w:pPr>
            <w:r w:rsidRPr="23AA880A">
              <w:rPr>
                <w:rFonts w:eastAsia="Graphik" w:cs="Graphik"/>
                <w:szCs w:val="20"/>
              </w:rPr>
              <w:t>400</w:t>
            </w:r>
          </w:p>
        </w:tc>
        <w:tc>
          <w:tcPr>
            <w:tcW w:w="14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48F0C6" w14:textId="2B72DE16" w:rsidR="23AA880A" w:rsidRDefault="23AA880A" w:rsidP="004C7935">
            <w:pPr>
              <w:spacing w:after="0" w:line="257" w:lineRule="auto"/>
              <w:rPr>
                <w:rFonts w:eastAsia="Graphik" w:cs="Graphik"/>
                <w:szCs w:val="20"/>
              </w:rPr>
            </w:pPr>
            <w:r w:rsidRPr="23AA880A">
              <w:rPr>
                <w:rFonts w:eastAsia="Graphik" w:cs="Graphik"/>
                <w:szCs w:val="20"/>
              </w:rPr>
              <w:t>400</w:t>
            </w:r>
          </w:p>
        </w:tc>
        <w:tc>
          <w:tcPr>
            <w:tcW w:w="590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907295" w14:textId="5D3892B5" w:rsidR="23AA880A" w:rsidRPr="00D53EC5" w:rsidRDefault="23AA880A" w:rsidP="00D53EC5">
            <w:pPr>
              <w:spacing w:after="0" w:line="257" w:lineRule="auto"/>
              <w:ind w:left="360"/>
              <w:rPr>
                <w:rFonts w:eastAsia="Graphik" w:cs="Graphik"/>
                <w:szCs w:val="20"/>
              </w:rPr>
            </w:pPr>
            <w:r w:rsidRPr="00D53EC5">
              <w:rPr>
                <w:rFonts w:eastAsia="Graphik" w:cs="Graphik"/>
                <w:szCs w:val="20"/>
              </w:rPr>
              <w:t>Bad request</w:t>
            </w:r>
          </w:p>
          <w:p w14:paraId="3FE8FE34" w14:textId="21F83551" w:rsidR="23AA880A" w:rsidRPr="00D53EC5" w:rsidRDefault="23AA880A" w:rsidP="00D53EC5">
            <w:pPr>
              <w:spacing w:after="0" w:line="257" w:lineRule="auto"/>
              <w:ind w:left="360"/>
              <w:rPr>
                <w:rFonts w:eastAsia="Graphik" w:cs="Graphik"/>
                <w:szCs w:val="20"/>
              </w:rPr>
            </w:pPr>
            <w:r w:rsidRPr="00D53EC5">
              <w:rPr>
                <w:rFonts w:eastAsia="Graphik" w:cs="Graphik"/>
                <w:szCs w:val="20"/>
              </w:rPr>
              <w:t>The pinned asset is not present for this user</w:t>
            </w:r>
          </w:p>
        </w:tc>
      </w:tr>
    </w:tbl>
    <w:p w14:paraId="2DE780B3" w14:textId="77777777" w:rsidR="004C7935" w:rsidRDefault="004C7935" w:rsidP="00761437">
      <w:pPr>
        <w:spacing w:line="257" w:lineRule="auto"/>
        <w:rPr>
          <w:rFonts w:eastAsia="Graphik" w:cs="Graphik"/>
          <w:b/>
          <w:bCs/>
          <w:szCs w:val="20"/>
        </w:rPr>
        <w:sectPr w:rsidR="004C7935" w:rsidSect="00DB1437">
          <w:pgSz w:w="12242" w:h="25515" w:code="5"/>
          <w:pgMar w:top="720" w:right="720" w:bottom="720" w:left="720" w:header="720" w:footer="720" w:gutter="0"/>
          <w:cols w:space="1440"/>
          <w:docGrid w:linePitch="360"/>
        </w:sectPr>
      </w:pPr>
    </w:p>
    <w:p w14:paraId="34873BD0" w14:textId="40695534" w:rsidR="00890A5D" w:rsidRPr="00890A5D" w:rsidRDefault="56D3D5EA" w:rsidP="004C7935">
      <w:pPr>
        <w:pStyle w:val="Heading2"/>
        <w:rPr>
          <w:rFonts w:eastAsia="Graphik"/>
        </w:rPr>
      </w:pPr>
      <w:bookmarkStart w:id="41" w:name="_Toc216884604"/>
      <w:r w:rsidRPr="23AA880A">
        <w:rPr>
          <w:rFonts w:eastAsia="Graphik"/>
        </w:rPr>
        <w:lastRenderedPageBreak/>
        <w:t>GET- GoldenBatchShowProfile</w:t>
      </w:r>
      <w:bookmarkEnd w:id="41"/>
    </w:p>
    <w:p w14:paraId="28D591EB" w14:textId="04228A6D" w:rsidR="00890A5D" w:rsidRPr="00890A5D" w:rsidRDefault="56D3D5EA" w:rsidP="00761437">
      <w:pPr>
        <w:spacing w:line="257" w:lineRule="auto"/>
        <w:rPr>
          <w:rFonts w:eastAsia="Graphik" w:cs="Graphik"/>
          <w:b/>
          <w:bCs/>
          <w:szCs w:val="20"/>
        </w:rPr>
      </w:pPr>
      <w:r w:rsidRPr="23AA880A">
        <w:rPr>
          <w:rFonts w:eastAsia="Graphik" w:cs="Graphik"/>
          <w:szCs w:val="20"/>
        </w:rPr>
        <w:t>GoldenBatchShowProfile is the part of the OH-Middleware API invoked by UI and is being consumed by UI. GoldenBatchShowProfile is GET call to OH Middleware AOT server hosted at back-end to get list of Golden Batches. API</w:t>
      </w:r>
      <w:r w:rsidRPr="23AA880A">
        <w:rPr>
          <w:rFonts w:eastAsia="Graphik" w:cs="Graphik"/>
          <w:b/>
          <w:bCs/>
          <w:szCs w:val="20"/>
        </w:rPr>
        <w:t xml:space="preserve"> </w:t>
      </w:r>
    </w:p>
    <w:p w14:paraId="5B59B36B" w14:textId="42B0A241" w:rsidR="00890A5D" w:rsidRPr="00890A5D" w:rsidRDefault="56D3D5EA" w:rsidP="00761437">
      <w:pPr>
        <w:spacing w:line="257" w:lineRule="auto"/>
        <w:rPr>
          <w:rFonts w:eastAsia="Graphik" w:cs="Graphik"/>
          <w:szCs w:val="20"/>
        </w:rPr>
      </w:pPr>
      <w:r w:rsidRPr="23AA880A">
        <w:rPr>
          <w:rFonts w:eastAsia="Graphik" w:cs="Graphik"/>
          <w:szCs w:val="20"/>
        </w:rPr>
        <w:t xml:space="preserve">To fetch the response from the APIs, the following entities must exist. </w:t>
      </w:r>
    </w:p>
    <w:p w14:paraId="7F032A18" w14:textId="3BC1900A" w:rsidR="00890A5D" w:rsidRPr="00890A5D" w:rsidRDefault="56D3D5EA" w:rsidP="00761437">
      <w:pPr>
        <w:pStyle w:val="ListParagraph"/>
        <w:spacing w:before="0" w:after="0" w:line="257" w:lineRule="auto"/>
        <w:ind w:right="0"/>
        <w:rPr>
          <w:rFonts w:eastAsia="Graphik" w:cs="Graphik"/>
          <w:szCs w:val="20"/>
        </w:rPr>
      </w:pPr>
      <w:r w:rsidRPr="23AA880A">
        <w:rPr>
          <w:rFonts w:eastAsia="Graphik" w:cs="Graphik"/>
          <w:szCs w:val="20"/>
        </w:rPr>
        <w:t xml:space="preserve">Authorization token </w:t>
      </w:r>
    </w:p>
    <w:p w14:paraId="0A36DC1C" w14:textId="2C72B439" w:rsidR="00890A5D" w:rsidRPr="00890A5D" w:rsidRDefault="56D3D5EA" w:rsidP="00761437">
      <w:pPr>
        <w:pStyle w:val="ListParagraph"/>
        <w:spacing w:before="0" w:after="0" w:line="257" w:lineRule="auto"/>
        <w:ind w:right="0"/>
        <w:rPr>
          <w:rFonts w:eastAsia="Graphik" w:cs="Graphik"/>
          <w:szCs w:val="20"/>
        </w:rPr>
      </w:pPr>
      <w:r w:rsidRPr="23AA880A">
        <w:rPr>
          <w:rFonts w:eastAsia="Graphik" w:cs="Graphik"/>
          <w:szCs w:val="20"/>
        </w:rPr>
        <w:t>Content-Type</w:t>
      </w:r>
    </w:p>
    <w:p w14:paraId="7B66C3F1" w14:textId="5A35665D" w:rsidR="00890A5D" w:rsidRPr="00890A5D" w:rsidRDefault="56D3D5EA" w:rsidP="004C7935">
      <w:pPr>
        <w:pStyle w:val="Heading3"/>
        <w:rPr>
          <w:rFonts w:eastAsia="Graphik" w:cs="Graphik"/>
          <w:b w:val="0"/>
          <w:szCs w:val="20"/>
        </w:rPr>
      </w:pPr>
      <w:r w:rsidRPr="23AA880A">
        <w:t>API Specifications</w:t>
      </w:r>
    </w:p>
    <w:tbl>
      <w:tblPr>
        <w:tblW w:w="0" w:type="auto"/>
        <w:tblLook w:val="04A0" w:firstRow="1" w:lastRow="0" w:firstColumn="1" w:lastColumn="0" w:noHBand="0" w:noVBand="1"/>
      </w:tblPr>
      <w:tblGrid>
        <w:gridCol w:w="2306"/>
        <w:gridCol w:w="8474"/>
      </w:tblGrid>
      <w:tr w:rsidR="23AA880A" w14:paraId="47D8A815" w14:textId="77777777" w:rsidTr="004C7935">
        <w:trPr>
          <w:trHeight w:val="165"/>
        </w:trPr>
        <w:tc>
          <w:tcPr>
            <w:tcW w:w="2306"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5DDF63B1" w14:textId="55A98B46" w:rsidR="23AA880A" w:rsidRDefault="56D3D5EA" w:rsidP="004C7935">
            <w:pPr>
              <w:spacing w:after="0" w:line="257" w:lineRule="auto"/>
              <w:rPr>
                <w:rFonts w:eastAsia="Graphik" w:cs="Graphik"/>
                <w:color w:val="000000" w:themeColor="text1"/>
                <w:szCs w:val="20"/>
              </w:rPr>
            </w:pPr>
            <w:r w:rsidRPr="23AA880A">
              <w:rPr>
                <w:rFonts w:eastAsia="Graphik" w:cs="Graphik"/>
                <w:szCs w:val="20"/>
              </w:rPr>
              <w:t xml:space="preserve"> </w:t>
            </w:r>
            <w:r w:rsidR="23AA880A" w:rsidRPr="23AA880A">
              <w:rPr>
                <w:rFonts w:eastAsia="Graphik" w:cs="Graphik"/>
                <w:color w:val="000000" w:themeColor="text1"/>
                <w:szCs w:val="20"/>
              </w:rPr>
              <w:t>PROTOCOL</w:t>
            </w:r>
          </w:p>
        </w:tc>
        <w:tc>
          <w:tcPr>
            <w:tcW w:w="8474" w:type="dxa"/>
            <w:tcBorders>
              <w:top w:val="single" w:sz="8" w:space="0" w:color="auto"/>
              <w:left w:val="single" w:sz="8" w:space="0" w:color="auto"/>
              <w:bottom w:val="single" w:sz="8" w:space="0" w:color="auto"/>
              <w:right w:val="single" w:sz="8" w:space="0" w:color="auto"/>
            </w:tcBorders>
            <w:tcMar>
              <w:left w:w="108" w:type="dxa"/>
              <w:right w:w="108" w:type="dxa"/>
            </w:tcMar>
          </w:tcPr>
          <w:p w14:paraId="3915FBDC" w14:textId="45DA5F01" w:rsidR="23AA880A" w:rsidRDefault="23AA880A" w:rsidP="004C7935">
            <w:pPr>
              <w:spacing w:after="0" w:line="257" w:lineRule="auto"/>
              <w:rPr>
                <w:rFonts w:eastAsia="Graphik" w:cs="Graphik"/>
                <w:szCs w:val="20"/>
              </w:rPr>
            </w:pPr>
            <w:r w:rsidRPr="23AA880A">
              <w:rPr>
                <w:rFonts w:eastAsia="Graphik" w:cs="Graphik"/>
                <w:szCs w:val="20"/>
              </w:rPr>
              <w:t>HTTPS</w:t>
            </w:r>
          </w:p>
        </w:tc>
      </w:tr>
      <w:tr w:rsidR="23AA880A" w14:paraId="742B2B01" w14:textId="77777777" w:rsidTr="004C7935">
        <w:trPr>
          <w:trHeight w:val="165"/>
        </w:trPr>
        <w:tc>
          <w:tcPr>
            <w:tcW w:w="2306"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7EAE7D79" w14:textId="3F6DDE32" w:rsidR="23AA880A" w:rsidRDefault="23AA880A" w:rsidP="00B5754F">
            <w:pPr>
              <w:spacing w:after="0" w:line="257" w:lineRule="auto"/>
              <w:jc w:val="left"/>
              <w:rPr>
                <w:rFonts w:eastAsia="Graphik" w:cs="Graphik"/>
                <w:color w:val="000000" w:themeColor="text1"/>
                <w:szCs w:val="20"/>
              </w:rPr>
            </w:pPr>
            <w:r w:rsidRPr="23AA880A">
              <w:rPr>
                <w:rFonts w:eastAsia="Graphik" w:cs="Graphik"/>
                <w:color w:val="000000" w:themeColor="text1"/>
                <w:szCs w:val="20"/>
              </w:rPr>
              <w:t xml:space="preserve">PATH AOT </w:t>
            </w:r>
            <w:r w:rsidR="00515F80">
              <w:rPr>
                <w:rFonts w:eastAsia="Graphik" w:cs="Graphik"/>
                <w:color w:val="000000" w:themeColor="text1"/>
                <w:szCs w:val="20"/>
              </w:rPr>
              <w:t>(Public Exposure)</w:t>
            </w:r>
          </w:p>
        </w:tc>
        <w:tc>
          <w:tcPr>
            <w:tcW w:w="8474" w:type="dxa"/>
            <w:tcBorders>
              <w:top w:val="single" w:sz="8" w:space="0" w:color="auto"/>
              <w:left w:val="single" w:sz="8" w:space="0" w:color="auto"/>
              <w:bottom w:val="single" w:sz="8" w:space="0" w:color="auto"/>
              <w:right w:val="single" w:sz="8" w:space="0" w:color="auto"/>
            </w:tcBorders>
            <w:tcMar>
              <w:left w:w="108" w:type="dxa"/>
              <w:right w:w="108" w:type="dxa"/>
            </w:tcMar>
          </w:tcPr>
          <w:p w14:paraId="13566A2F" w14:textId="566A429D" w:rsidR="23AA880A" w:rsidRPr="00B5754F" w:rsidRDefault="23AA880A" w:rsidP="004C7935">
            <w:pPr>
              <w:spacing w:after="0" w:line="257" w:lineRule="auto"/>
              <w:rPr>
                <w:rStyle w:val="Hyperlink"/>
                <w:rFonts w:ascii="Consolas" w:eastAsia="Graphik" w:hAnsi="Consolas" w:cs="Graphik"/>
              </w:rPr>
            </w:pPr>
            <w:hyperlink r:id="rId33">
              <w:r w:rsidRPr="00B5754F">
                <w:rPr>
                  <w:rStyle w:val="Hyperlink"/>
                  <w:rFonts w:ascii="Consolas" w:eastAsia="Graphik" w:hAnsi="Consolas" w:cs="Graphik"/>
                </w:rPr>
                <w:t>https://apim-aot-azure-dev.azure-api.net/api/productionmanager/batches/{batchid}/genealogy-insights</w:t>
              </w:r>
            </w:hyperlink>
          </w:p>
        </w:tc>
      </w:tr>
      <w:tr w:rsidR="23AA880A" w14:paraId="4A36FDF3" w14:textId="77777777" w:rsidTr="004C7935">
        <w:trPr>
          <w:trHeight w:val="135"/>
        </w:trPr>
        <w:tc>
          <w:tcPr>
            <w:tcW w:w="2306"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787A500A" w14:textId="6F1CE113" w:rsidR="23AA880A" w:rsidRDefault="23AA880A" w:rsidP="004C7935">
            <w:pPr>
              <w:spacing w:after="0" w:line="257" w:lineRule="auto"/>
              <w:rPr>
                <w:rFonts w:eastAsia="Graphik" w:cs="Graphik"/>
                <w:color w:val="000000" w:themeColor="text1"/>
                <w:szCs w:val="20"/>
              </w:rPr>
            </w:pPr>
            <w:r w:rsidRPr="23AA880A">
              <w:rPr>
                <w:rFonts w:eastAsia="Graphik" w:cs="Graphik"/>
                <w:color w:val="000000" w:themeColor="text1"/>
                <w:szCs w:val="20"/>
              </w:rPr>
              <w:t>METHOD</w:t>
            </w:r>
          </w:p>
        </w:tc>
        <w:tc>
          <w:tcPr>
            <w:tcW w:w="8474" w:type="dxa"/>
            <w:tcBorders>
              <w:top w:val="single" w:sz="8" w:space="0" w:color="auto"/>
              <w:left w:val="single" w:sz="8" w:space="0" w:color="auto"/>
              <w:bottom w:val="single" w:sz="8" w:space="0" w:color="auto"/>
              <w:right w:val="single" w:sz="8" w:space="0" w:color="auto"/>
            </w:tcBorders>
            <w:tcMar>
              <w:left w:w="108" w:type="dxa"/>
              <w:right w:w="108" w:type="dxa"/>
            </w:tcMar>
          </w:tcPr>
          <w:p w14:paraId="4E6E230A" w14:textId="657B800E" w:rsidR="23AA880A" w:rsidRDefault="23AA880A" w:rsidP="004C7935">
            <w:pPr>
              <w:spacing w:after="0" w:line="257" w:lineRule="auto"/>
              <w:rPr>
                <w:rFonts w:eastAsia="Graphik" w:cs="Graphik"/>
                <w:szCs w:val="20"/>
              </w:rPr>
            </w:pPr>
            <w:r w:rsidRPr="23AA880A">
              <w:rPr>
                <w:rFonts w:eastAsia="Graphik" w:cs="Graphik"/>
                <w:szCs w:val="20"/>
              </w:rPr>
              <w:t>GET</w:t>
            </w:r>
          </w:p>
        </w:tc>
      </w:tr>
      <w:tr w:rsidR="23AA880A" w14:paraId="407C79FD" w14:textId="77777777" w:rsidTr="004C7935">
        <w:trPr>
          <w:trHeight w:val="240"/>
        </w:trPr>
        <w:tc>
          <w:tcPr>
            <w:tcW w:w="2306"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7A90B2B5" w14:textId="2F5FCD51" w:rsidR="23AA880A" w:rsidRDefault="23AA880A" w:rsidP="004C7935">
            <w:pPr>
              <w:spacing w:after="0" w:line="257" w:lineRule="auto"/>
              <w:rPr>
                <w:rFonts w:eastAsia="Graphik" w:cs="Graphik"/>
                <w:color w:val="000000" w:themeColor="text1"/>
                <w:szCs w:val="20"/>
              </w:rPr>
            </w:pPr>
            <w:r w:rsidRPr="23AA880A">
              <w:rPr>
                <w:rFonts w:eastAsia="Graphik" w:cs="Graphik"/>
                <w:color w:val="000000" w:themeColor="text1"/>
                <w:szCs w:val="20"/>
              </w:rPr>
              <w:t>CONTENT TYPE</w:t>
            </w:r>
          </w:p>
        </w:tc>
        <w:tc>
          <w:tcPr>
            <w:tcW w:w="8474" w:type="dxa"/>
            <w:tcBorders>
              <w:top w:val="single" w:sz="8" w:space="0" w:color="auto"/>
              <w:left w:val="single" w:sz="8" w:space="0" w:color="auto"/>
              <w:bottom w:val="single" w:sz="8" w:space="0" w:color="auto"/>
              <w:right w:val="single" w:sz="8" w:space="0" w:color="auto"/>
            </w:tcBorders>
            <w:tcMar>
              <w:left w:w="108" w:type="dxa"/>
              <w:right w:w="108" w:type="dxa"/>
            </w:tcMar>
          </w:tcPr>
          <w:p w14:paraId="5158CEB2" w14:textId="330CD62E" w:rsidR="23AA880A" w:rsidRDefault="23AA880A" w:rsidP="004C7935">
            <w:pPr>
              <w:spacing w:after="0" w:line="257" w:lineRule="auto"/>
              <w:rPr>
                <w:rFonts w:eastAsia="Graphik" w:cs="Graphik"/>
                <w:szCs w:val="20"/>
              </w:rPr>
            </w:pPr>
            <w:r w:rsidRPr="23AA880A">
              <w:rPr>
                <w:rFonts w:eastAsia="Graphik" w:cs="Graphik"/>
                <w:szCs w:val="20"/>
              </w:rPr>
              <w:t>application / json</w:t>
            </w:r>
          </w:p>
        </w:tc>
      </w:tr>
    </w:tbl>
    <w:p w14:paraId="6A9517FE" w14:textId="100C21EC" w:rsidR="00332A5B" w:rsidRPr="00890A5D" w:rsidRDefault="00A61EF5" w:rsidP="00332A5B">
      <w:pPr>
        <w:pStyle w:val="Heading3"/>
      </w:pPr>
      <w:r>
        <w:t>Sample Request</w:t>
      </w:r>
    </w:p>
    <w:p w14:paraId="74C66AA6" w14:textId="15A548ED" w:rsidR="00332A5B" w:rsidRPr="00890A5D" w:rsidRDefault="00332A5B" w:rsidP="00332A5B">
      <w:pPr>
        <w:spacing w:line="257" w:lineRule="auto"/>
        <w:rPr>
          <w:rFonts w:eastAsia="Graphik" w:cs="Graphik"/>
          <w:szCs w:val="20"/>
        </w:rPr>
      </w:pPr>
      <w:r w:rsidRPr="23AA880A">
        <w:rPr>
          <w:rFonts w:eastAsia="Graphik" w:cs="Graphik"/>
          <w:szCs w:val="20"/>
        </w:rPr>
        <w:t>?batchprocessareaid=PROC_001&amp;batchid=Batch_2&amp;attributeid=C-PC-G1-R1-CT1-PM-PMP-GS-L1-MT:Availability&amp;attributeprocessareaid=PROC_001&amp;batchproductid=PRODUCT_PCT500</w:t>
      </w:r>
    </w:p>
    <w:p w14:paraId="22A328A2" w14:textId="4DA4D959" w:rsidR="00890A5D" w:rsidRPr="00890A5D" w:rsidRDefault="56D3D5EA" w:rsidP="004C7935">
      <w:pPr>
        <w:pStyle w:val="Heading3"/>
        <w:rPr>
          <w:rFonts w:eastAsia="Graphik" w:cs="Graphik"/>
          <w:b w:val="0"/>
          <w:szCs w:val="20"/>
        </w:rPr>
      </w:pPr>
      <w:r w:rsidRPr="23AA880A">
        <w:t>Input Header Parameters</w:t>
      </w:r>
    </w:p>
    <w:tbl>
      <w:tblPr>
        <w:tblW w:w="0" w:type="auto"/>
        <w:tblLook w:val="04A0" w:firstRow="1" w:lastRow="0" w:firstColumn="1" w:lastColumn="0" w:noHBand="0" w:noVBand="1"/>
      </w:tblPr>
      <w:tblGrid>
        <w:gridCol w:w="1904"/>
        <w:gridCol w:w="6536"/>
        <w:gridCol w:w="923"/>
        <w:gridCol w:w="1417"/>
      </w:tblGrid>
      <w:tr w:rsidR="23AA880A" w14:paraId="6325CCD1" w14:textId="77777777" w:rsidTr="23AA880A">
        <w:trPr>
          <w:trHeight w:val="255"/>
        </w:trPr>
        <w:tc>
          <w:tcPr>
            <w:tcW w:w="190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02A31E0C" w14:textId="24F1B8F8" w:rsidR="23AA880A" w:rsidRDefault="23AA880A" w:rsidP="00332A5B">
            <w:pPr>
              <w:spacing w:after="0" w:line="257" w:lineRule="auto"/>
              <w:rPr>
                <w:rFonts w:eastAsia="Graphik" w:cs="Graphik"/>
                <w:color w:val="000000" w:themeColor="text1"/>
                <w:szCs w:val="20"/>
              </w:rPr>
            </w:pPr>
            <w:r w:rsidRPr="23AA880A">
              <w:rPr>
                <w:rFonts w:eastAsia="Graphik" w:cs="Graphik"/>
                <w:color w:val="000000" w:themeColor="text1"/>
                <w:szCs w:val="20"/>
              </w:rPr>
              <w:t>Parameter</w:t>
            </w:r>
          </w:p>
        </w:tc>
        <w:tc>
          <w:tcPr>
            <w:tcW w:w="6552"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3FBB8869" w14:textId="3F1F32A9" w:rsidR="23AA880A" w:rsidRDefault="23AA880A" w:rsidP="00332A5B">
            <w:pPr>
              <w:spacing w:after="0" w:line="257" w:lineRule="auto"/>
              <w:rPr>
                <w:rFonts w:eastAsia="Graphik" w:cs="Graphik"/>
                <w:color w:val="000000" w:themeColor="text1"/>
                <w:szCs w:val="20"/>
              </w:rPr>
            </w:pPr>
            <w:r w:rsidRPr="23AA880A">
              <w:rPr>
                <w:rFonts w:eastAsia="Graphik" w:cs="Graphik"/>
                <w:color w:val="000000" w:themeColor="text1"/>
                <w:szCs w:val="20"/>
              </w:rPr>
              <w:t>Description</w:t>
            </w:r>
          </w:p>
        </w:tc>
        <w:tc>
          <w:tcPr>
            <w:tcW w:w="924"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66CB5628" w14:textId="618D0FEA" w:rsidR="23AA880A" w:rsidRDefault="23AA880A" w:rsidP="00332A5B">
            <w:pPr>
              <w:spacing w:after="0" w:line="257" w:lineRule="auto"/>
              <w:rPr>
                <w:rFonts w:eastAsia="Graphik" w:cs="Graphik"/>
                <w:color w:val="000000" w:themeColor="text1"/>
                <w:szCs w:val="20"/>
              </w:rPr>
            </w:pPr>
            <w:r w:rsidRPr="23AA880A">
              <w:rPr>
                <w:rFonts w:eastAsia="Graphik" w:cs="Graphik"/>
                <w:color w:val="000000" w:themeColor="text1"/>
                <w:szCs w:val="20"/>
              </w:rPr>
              <w:t>M/O</w:t>
            </w:r>
          </w:p>
        </w:tc>
        <w:tc>
          <w:tcPr>
            <w:tcW w:w="141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142A9F88" w14:textId="0B453BBE" w:rsidR="23AA880A" w:rsidRDefault="23AA880A" w:rsidP="00332A5B">
            <w:pPr>
              <w:spacing w:after="0" w:line="257" w:lineRule="auto"/>
              <w:rPr>
                <w:rFonts w:eastAsia="Graphik" w:cs="Graphik"/>
                <w:color w:val="000000" w:themeColor="text1"/>
                <w:szCs w:val="20"/>
              </w:rPr>
            </w:pPr>
            <w:r w:rsidRPr="23AA880A">
              <w:rPr>
                <w:rFonts w:eastAsia="Graphik" w:cs="Graphik"/>
                <w:color w:val="000000" w:themeColor="text1"/>
                <w:szCs w:val="20"/>
              </w:rPr>
              <w:t>Type</w:t>
            </w:r>
          </w:p>
        </w:tc>
      </w:tr>
      <w:tr w:rsidR="23AA880A" w14:paraId="6363D7FC" w14:textId="77777777" w:rsidTr="23AA880A">
        <w:trPr>
          <w:trHeight w:val="255"/>
        </w:trPr>
        <w:tc>
          <w:tcPr>
            <w:tcW w:w="19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5A5521" w14:textId="7433F675" w:rsidR="23AA880A" w:rsidRDefault="23AA880A" w:rsidP="00332A5B">
            <w:pPr>
              <w:spacing w:after="0" w:line="257" w:lineRule="auto"/>
              <w:rPr>
                <w:rFonts w:eastAsia="Graphik" w:cs="Graphik"/>
                <w:szCs w:val="20"/>
              </w:rPr>
            </w:pPr>
            <w:r w:rsidRPr="23AA880A">
              <w:rPr>
                <w:rFonts w:eastAsia="Graphik" w:cs="Graphik"/>
                <w:szCs w:val="20"/>
              </w:rPr>
              <w:t>Authorization</w:t>
            </w:r>
          </w:p>
        </w:tc>
        <w:tc>
          <w:tcPr>
            <w:tcW w:w="65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F8794C" w14:textId="6F5AD132" w:rsidR="23AA880A" w:rsidRDefault="23AA880A" w:rsidP="00332A5B">
            <w:pPr>
              <w:spacing w:after="0" w:line="257" w:lineRule="auto"/>
              <w:rPr>
                <w:rFonts w:eastAsia="Graphik" w:cs="Graphik"/>
                <w:szCs w:val="20"/>
                <w:lang w:val="en-IN"/>
              </w:rPr>
            </w:pPr>
            <w:r w:rsidRPr="23AA880A">
              <w:rPr>
                <w:rFonts w:eastAsia="Graphik" w:cs="Graphik"/>
                <w:szCs w:val="20"/>
              </w:rPr>
              <w:t xml:space="preserve">Token acquired from Azure AD based on the user credentials for further API calls. </w:t>
            </w:r>
            <w:r w:rsidRPr="23AA880A">
              <w:rPr>
                <w:rFonts w:eastAsia="Graphik" w:cs="Graphik"/>
                <w:szCs w:val="20"/>
                <w:lang w:val="en-IN"/>
              </w:rPr>
              <w:t xml:space="preserve">. e.g., </w:t>
            </w:r>
            <w:r w:rsidRPr="00B5754F">
              <w:rPr>
                <w:rFonts w:ascii="Consolas" w:eastAsia="Graphik" w:hAnsi="Consolas" w:cs="Graphik"/>
                <w:szCs w:val="20"/>
                <w:lang w:val="en-IN"/>
              </w:rPr>
              <w:t>msal, accesstoken : { token: "Bearer {token}" }</w:t>
            </w:r>
          </w:p>
        </w:tc>
        <w:tc>
          <w:tcPr>
            <w:tcW w:w="9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BB85D4" w14:textId="7490BA34" w:rsidR="23AA880A" w:rsidRDefault="23AA880A" w:rsidP="00332A5B">
            <w:pPr>
              <w:spacing w:after="0" w:line="257" w:lineRule="auto"/>
              <w:rPr>
                <w:rFonts w:eastAsia="Graphik" w:cs="Graphik"/>
                <w:szCs w:val="20"/>
              </w:rPr>
            </w:pPr>
            <w:r w:rsidRPr="23AA880A">
              <w:rPr>
                <w:rFonts w:eastAsia="Graphik" w:cs="Graphik"/>
                <w:szCs w:val="20"/>
              </w:rPr>
              <w:t>M</w:t>
            </w:r>
          </w:p>
        </w:tc>
        <w:tc>
          <w:tcPr>
            <w:tcW w:w="14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46B6B5" w14:textId="4BF5CD8B" w:rsidR="23AA880A" w:rsidRDefault="23AA880A" w:rsidP="00332A5B">
            <w:pPr>
              <w:spacing w:after="0" w:line="257" w:lineRule="auto"/>
              <w:rPr>
                <w:rFonts w:eastAsia="Graphik" w:cs="Graphik"/>
                <w:szCs w:val="20"/>
              </w:rPr>
            </w:pPr>
            <w:r w:rsidRPr="23AA880A">
              <w:rPr>
                <w:rFonts w:eastAsia="Graphik" w:cs="Graphik"/>
                <w:szCs w:val="20"/>
              </w:rPr>
              <w:t>String</w:t>
            </w:r>
          </w:p>
        </w:tc>
      </w:tr>
      <w:tr w:rsidR="23AA880A" w14:paraId="3EB90E7E" w14:textId="77777777" w:rsidTr="23AA880A">
        <w:trPr>
          <w:trHeight w:val="255"/>
        </w:trPr>
        <w:tc>
          <w:tcPr>
            <w:tcW w:w="19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3E3D83" w14:textId="31FF0919" w:rsidR="23AA880A" w:rsidRDefault="23AA880A" w:rsidP="00332A5B">
            <w:pPr>
              <w:spacing w:after="0" w:line="257" w:lineRule="auto"/>
              <w:rPr>
                <w:rFonts w:eastAsia="Graphik" w:cs="Graphik"/>
                <w:szCs w:val="20"/>
              </w:rPr>
            </w:pPr>
            <w:r w:rsidRPr="23AA880A">
              <w:rPr>
                <w:rFonts w:eastAsia="Graphik" w:cs="Graphik"/>
                <w:szCs w:val="20"/>
              </w:rPr>
              <w:t>Content-Type</w:t>
            </w:r>
          </w:p>
        </w:tc>
        <w:tc>
          <w:tcPr>
            <w:tcW w:w="65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9EA6A7" w14:textId="5497DEE4" w:rsidR="23AA880A" w:rsidRDefault="23AA880A" w:rsidP="00332A5B">
            <w:pPr>
              <w:spacing w:after="0" w:line="257" w:lineRule="auto"/>
              <w:rPr>
                <w:rFonts w:eastAsia="Graphik" w:cs="Graphik"/>
                <w:szCs w:val="20"/>
              </w:rPr>
            </w:pPr>
            <w:r w:rsidRPr="23AA880A">
              <w:rPr>
                <w:rFonts w:eastAsia="Graphik" w:cs="Graphik"/>
                <w:szCs w:val="20"/>
              </w:rPr>
              <w:t>Type of content. E.g.- application/json</w:t>
            </w:r>
          </w:p>
        </w:tc>
        <w:tc>
          <w:tcPr>
            <w:tcW w:w="9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F0B489" w14:textId="0FE8DB4D" w:rsidR="23AA880A" w:rsidRDefault="23AA880A" w:rsidP="00332A5B">
            <w:pPr>
              <w:spacing w:after="0" w:line="257" w:lineRule="auto"/>
              <w:rPr>
                <w:rFonts w:eastAsia="Graphik" w:cs="Graphik"/>
                <w:szCs w:val="20"/>
              </w:rPr>
            </w:pPr>
            <w:r w:rsidRPr="23AA880A">
              <w:rPr>
                <w:rFonts w:eastAsia="Graphik" w:cs="Graphik"/>
                <w:szCs w:val="20"/>
              </w:rPr>
              <w:t>M</w:t>
            </w:r>
          </w:p>
        </w:tc>
        <w:tc>
          <w:tcPr>
            <w:tcW w:w="14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C4A3F5" w14:textId="74E72F10" w:rsidR="23AA880A" w:rsidRDefault="23AA880A" w:rsidP="00332A5B">
            <w:pPr>
              <w:spacing w:after="0" w:line="257" w:lineRule="auto"/>
              <w:rPr>
                <w:rFonts w:eastAsia="Graphik" w:cs="Graphik"/>
                <w:szCs w:val="20"/>
              </w:rPr>
            </w:pPr>
            <w:r w:rsidRPr="23AA880A">
              <w:rPr>
                <w:rFonts w:eastAsia="Graphik" w:cs="Graphik"/>
                <w:szCs w:val="20"/>
              </w:rPr>
              <w:t>String</w:t>
            </w:r>
          </w:p>
        </w:tc>
      </w:tr>
    </w:tbl>
    <w:p w14:paraId="322F7144" w14:textId="246A6F70" w:rsidR="00890A5D" w:rsidRPr="00890A5D" w:rsidRDefault="56D3D5EA" w:rsidP="00332A5B">
      <w:pPr>
        <w:spacing w:line="257" w:lineRule="auto"/>
        <w:rPr>
          <w:b/>
          <w:bCs/>
        </w:rPr>
      </w:pPr>
      <w:r w:rsidRPr="23AA880A">
        <w:rPr>
          <w:rFonts w:eastAsia="Graphik" w:cs="Graphik"/>
          <w:szCs w:val="20"/>
        </w:rPr>
        <w:t xml:space="preserve"> </w:t>
      </w:r>
      <w:r w:rsidRPr="23AA880A">
        <w:rPr>
          <w:b/>
          <w:bCs/>
        </w:rPr>
        <w:t>Output Header Parameters</w:t>
      </w:r>
    </w:p>
    <w:tbl>
      <w:tblPr>
        <w:tblW w:w="0" w:type="auto"/>
        <w:tblLook w:val="04A0" w:firstRow="1" w:lastRow="0" w:firstColumn="1" w:lastColumn="0" w:noHBand="0" w:noVBand="1"/>
      </w:tblPr>
      <w:tblGrid>
        <w:gridCol w:w="2255"/>
        <w:gridCol w:w="7093"/>
        <w:gridCol w:w="1432"/>
      </w:tblGrid>
      <w:tr w:rsidR="23AA880A" w14:paraId="4332BC34" w14:textId="77777777" w:rsidTr="23AA880A">
        <w:trPr>
          <w:trHeight w:val="270"/>
        </w:trPr>
        <w:tc>
          <w:tcPr>
            <w:tcW w:w="225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61116187" w14:textId="5046F0B2" w:rsidR="23AA880A" w:rsidRDefault="23AA880A" w:rsidP="00332A5B">
            <w:pPr>
              <w:spacing w:after="0" w:line="257" w:lineRule="auto"/>
              <w:rPr>
                <w:rFonts w:eastAsia="Graphik" w:cs="Graphik"/>
                <w:color w:val="000000" w:themeColor="text1"/>
                <w:szCs w:val="20"/>
              </w:rPr>
            </w:pPr>
            <w:r w:rsidRPr="23AA880A">
              <w:rPr>
                <w:rFonts w:eastAsia="Graphik" w:cs="Graphik"/>
                <w:color w:val="000000" w:themeColor="text1"/>
                <w:szCs w:val="20"/>
              </w:rPr>
              <w:t>Parameter</w:t>
            </w:r>
          </w:p>
        </w:tc>
        <w:tc>
          <w:tcPr>
            <w:tcW w:w="71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70C99C30" w14:textId="4E904753" w:rsidR="23AA880A" w:rsidRDefault="23AA880A" w:rsidP="00332A5B">
            <w:pPr>
              <w:spacing w:after="0" w:line="257" w:lineRule="auto"/>
              <w:rPr>
                <w:rFonts w:eastAsia="Graphik" w:cs="Graphik"/>
                <w:color w:val="000000" w:themeColor="text1"/>
                <w:szCs w:val="20"/>
              </w:rPr>
            </w:pPr>
            <w:r w:rsidRPr="23AA880A">
              <w:rPr>
                <w:rFonts w:eastAsia="Graphik" w:cs="Graphik"/>
                <w:color w:val="000000" w:themeColor="text1"/>
                <w:szCs w:val="20"/>
              </w:rPr>
              <w:t>Description</w:t>
            </w:r>
          </w:p>
        </w:tc>
        <w:tc>
          <w:tcPr>
            <w:tcW w:w="143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2DECC983" w14:textId="2077DDF2" w:rsidR="23AA880A" w:rsidRDefault="23AA880A" w:rsidP="00332A5B">
            <w:pPr>
              <w:spacing w:after="0" w:line="257" w:lineRule="auto"/>
              <w:rPr>
                <w:rFonts w:eastAsia="Graphik" w:cs="Graphik"/>
                <w:color w:val="000000" w:themeColor="text1"/>
                <w:szCs w:val="20"/>
              </w:rPr>
            </w:pPr>
            <w:r w:rsidRPr="23AA880A">
              <w:rPr>
                <w:rFonts w:eastAsia="Graphik" w:cs="Graphik"/>
                <w:color w:val="000000" w:themeColor="text1"/>
                <w:szCs w:val="20"/>
              </w:rPr>
              <w:t>Type</w:t>
            </w:r>
          </w:p>
        </w:tc>
      </w:tr>
      <w:tr w:rsidR="23AA880A" w14:paraId="497E0659"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0F85F1" w14:textId="7D15231C" w:rsidR="23AA880A" w:rsidRDefault="23AA880A" w:rsidP="00332A5B">
            <w:pPr>
              <w:spacing w:after="0" w:line="257" w:lineRule="auto"/>
              <w:rPr>
                <w:rFonts w:eastAsia="Graphik" w:cs="Graphik"/>
                <w:szCs w:val="20"/>
              </w:rPr>
            </w:pPr>
            <w:r w:rsidRPr="23AA880A">
              <w:rPr>
                <w:rFonts w:eastAsia="Graphik" w:cs="Graphik"/>
                <w:szCs w:val="20"/>
              </w:rPr>
              <w:t>Server</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5E1449" w14:textId="5769D3AE" w:rsidR="23AA880A" w:rsidRDefault="23AA880A" w:rsidP="00332A5B">
            <w:pPr>
              <w:spacing w:after="0" w:line="257" w:lineRule="auto"/>
              <w:rPr>
                <w:rFonts w:eastAsia="Graphik" w:cs="Graphik"/>
                <w:szCs w:val="20"/>
              </w:rPr>
            </w:pPr>
            <w:r w:rsidRPr="23AA880A">
              <w:rPr>
                <w:rFonts w:eastAsia="Graphik" w:cs="Graphik"/>
                <w:szCs w:val="20"/>
              </w:rPr>
              <w:t>Contains information about how the server handles requests [e.g., Werkzeug/2.1.2 Python/3.9.7]</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05806C" w14:textId="1E4283FC" w:rsidR="23AA880A" w:rsidRDefault="23AA880A" w:rsidP="00332A5B">
            <w:pPr>
              <w:spacing w:after="0" w:line="257" w:lineRule="auto"/>
              <w:rPr>
                <w:rFonts w:eastAsia="Graphik" w:cs="Graphik"/>
                <w:szCs w:val="20"/>
              </w:rPr>
            </w:pPr>
            <w:r w:rsidRPr="23AA880A">
              <w:rPr>
                <w:rFonts w:eastAsia="Graphik" w:cs="Graphik"/>
                <w:szCs w:val="20"/>
              </w:rPr>
              <w:t>String</w:t>
            </w:r>
          </w:p>
        </w:tc>
      </w:tr>
      <w:tr w:rsidR="23AA880A" w14:paraId="33ADD906"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C09E67" w14:textId="50623E1B" w:rsidR="23AA880A" w:rsidRDefault="23AA880A" w:rsidP="00332A5B">
            <w:pPr>
              <w:spacing w:after="0" w:line="257" w:lineRule="auto"/>
              <w:rPr>
                <w:rFonts w:eastAsia="Graphik" w:cs="Graphik"/>
                <w:szCs w:val="20"/>
              </w:rPr>
            </w:pPr>
            <w:r w:rsidRPr="23AA880A">
              <w:rPr>
                <w:rFonts w:eastAsia="Graphik" w:cs="Graphik"/>
                <w:szCs w:val="20"/>
              </w:rPr>
              <w:t>Content-Type</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D1B225" w14:textId="761F4512" w:rsidR="23AA880A" w:rsidRDefault="23AA880A" w:rsidP="00332A5B">
            <w:pPr>
              <w:spacing w:after="0" w:line="257" w:lineRule="auto"/>
              <w:rPr>
                <w:rFonts w:eastAsia="Graphik" w:cs="Graphik"/>
                <w:szCs w:val="20"/>
              </w:rPr>
            </w:pPr>
            <w:r w:rsidRPr="23AA880A">
              <w:rPr>
                <w:rFonts w:eastAsia="Graphik" w:cs="Graphik"/>
                <w:szCs w:val="20"/>
              </w:rPr>
              <w:t>Type of the content</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64A659" w14:textId="46E3BC0C" w:rsidR="23AA880A" w:rsidRDefault="23AA880A" w:rsidP="00332A5B">
            <w:pPr>
              <w:spacing w:after="0" w:line="257" w:lineRule="auto"/>
              <w:rPr>
                <w:rFonts w:eastAsia="Graphik" w:cs="Graphik"/>
                <w:szCs w:val="20"/>
              </w:rPr>
            </w:pPr>
            <w:r w:rsidRPr="23AA880A">
              <w:rPr>
                <w:rFonts w:eastAsia="Graphik" w:cs="Graphik"/>
                <w:szCs w:val="20"/>
              </w:rPr>
              <w:t>String</w:t>
            </w:r>
          </w:p>
        </w:tc>
      </w:tr>
      <w:tr w:rsidR="23AA880A" w14:paraId="2C6308AE"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B76784" w14:textId="2FF7EDC5" w:rsidR="23AA880A" w:rsidRDefault="23AA880A" w:rsidP="00332A5B">
            <w:pPr>
              <w:spacing w:after="0" w:line="257" w:lineRule="auto"/>
              <w:rPr>
                <w:rFonts w:eastAsia="Graphik" w:cs="Graphik"/>
                <w:szCs w:val="20"/>
              </w:rPr>
            </w:pPr>
            <w:r w:rsidRPr="23AA880A">
              <w:rPr>
                <w:rFonts w:eastAsia="Graphik" w:cs="Graphik"/>
                <w:szCs w:val="20"/>
              </w:rPr>
              <w:t>Date</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A4C197" w14:textId="60F41FA9" w:rsidR="23AA880A" w:rsidRDefault="23AA880A" w:rsidP="00332A5B">
            <w:pPr>
              <w:spacing w:after="0" w:line="257" w:lineRule="auto"/>
              <w:rPr>
                <w:rFonts w:eastAsia="Graphik" w:cs="Graphik"/>
                <w:szCs w:val="20"/>
              </w:rPr>
            </w:pPr>
            <w:r w:rsidRPr="23AA880A">
              <w:rPr>
                <w:rFonts w:eastAsia="Graphik" w:cs="Graphik"/>
                <w:szCs w:val="20"/>
              </w:rPr>
              <w:t>Date of operation execution e.g. - [Tue, 17 May 2022 06:30:16 GMT]</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F358A8" w14:textId="03974DA7" w:rsidR="23AA880A" w:rsidRDefault="23AA880A" w:rsidP="00332A5B">
            <w:pPr>
              <w:spacing w:after="0" w:line="257" w:lineRule="auto"/>
              <w:rPr>
                <w:rFonts w:eastAsia="Graphik" w:cs="Graphik"/>
                <w:szCs w:val="20"/>
              </w:rPr>
            </w:pPr>
            <w:r w:rsidRPr="23AA880A">
              <w:rPr>
                <w:rFonts w:eastAsia="Graphik" w:cs="Graphik"/>
                <w:szCs w:val="20"/>
              </w:rPr>
              <w:t>Datetime</w:t>
            </w:r>
          </w:p>
        </w:tc>
      </w:tr>
      <w:tr w:rsidR="23AA880A" w14:paraId="37C46550"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3F45D8" w14:textId="5881F0C1" w:rsidR="23AA880A" w:rsidRDefault="23AA880A" w:rsidP="00332A5B">
            <w:pPr>
              <w:spacing w:after="0" w:line="257" w:lineRule="auto"/>
              <w:rPr>
                <w:rFonts w:eastAsia="Graphik" w:cs="Graphik"/>
                <w:szCs w:val="20"/>
              </w:rPr>
            </w:pPr>
            <w:r w:rsidRPr="23AA880A">
              <w:rPr>
                <w:rFonts w:eastAsia="Graphik" w:cs="Graphik"/>
                <w:szCs w:val="20"/>
              </w:rPr>
              <w:t>Content-Length</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73BB35" w14:textId="4E90687A" w:rsidR="23AA880A" w:rsidRDefault="23AA880A" w:rsidP="00332A5B">
            <w:pPr>
              <w:spacing w:after="0" w:line="257" w:lineRule="auto"/>
              <w:rPr>
                <w:rFonts w:eastAsia="Graphik" w:cs="Graphik"/>
                <w:szCs w:val="20"/>
              </w:rPr>
            </w:pPr>
            <w:r w:rsidRPr="23AA880A">
              <w:rPr>
                <w:rFonts w:eastAsia="Graphik" w:cs="Graphik"/>
                <w:szCs w:val="20"/>
              </w:rPr>
              <w:t>Length of the content</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209ACA" w14:textId="5E4E3617" w:rsidR="23AA880A" w:rsidRDefault="23AA880A" w:rsidP="00332A5B">
            <w:pPr>
              <w:spacing w:after="0" w:line="257" w:lineRule="auto"/>
              <w:rPr>
                <w:rFonts w:eastAsia="Graphik" w:cs="Graphik"/>
                <w:szCs w:val="20"/>
              </w:rPr>
            </w:pPr>
            <w:r w:rsidRPr="23AA880A">
              <w:rPr>
                <w:rFonts w:eastAsia="Graphik" w:cs="Graphik"/>
                <w:szCs w:val="20"/>
              </w:rPr>
              <w:t>Bytes</w:t>
            </w:r>
          </w:p>
        </w:tc>
      </w:tr>
      <w:tr w:rsidR="23AA880A" w14:paraId="795575C5"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33A4B8" w14:textId="095E5791" w:rsidR="23AA880A" w:rsidRDefault="23AA880A" w:rsidP="00332A5B">
            <w:pPr>
              <w:spacing w:after="0" w:line="257" w:lineRule="auto"/>
              <w:rPr>
                <w:rFonts w:eastAsia="Graphik" w:cs="Graphik"/>
                <w:szCs w:val="20"/>
              </w:rPr>
            </w:pPr>
            <w:r w:rsidRPr="23AA880A">
              <w:rPr>
                <w:rFonts w:eastAsia="Graphik" w:cs="Graphik"/>
                <w:szCs w:val="20"/>
              </w:rPr>
              <w:t>Connection</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147003" w14:textId="1D0E2C93" w:rsidR="23AA880A" w:rsidRDefault="23AA880A" w:rsidP="00332A5B">
            <w:pPr>
              <w:spacing w:after="0" w:line="257" w:lineRule="auto"/>
              <w:rPr>
                <w:rFonts w:eastAsia="Graphik" w:cs="Graphik"/>
                <w:szCs w:val="20"/>
              </w:rPr>
            </w:pPr>
            <w:r w:rsidRPr="23AA880A">
              <w:rPr>
                <w:rFonts w:eastAsia="Graphik" w:cs="Graphik"/>
                <w:szCs w:val="20"/>
              </w:rPr>
              <w:t>A general header specifying whether the current network connection stays open once the current transaction finishes</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108648" w14:textId="0F0052CD" w:rsidR="23AA880A" w:rsidRDefault="23AA880A" w:rsidP="00332A5B">
            <w:pPr>
              <w:spacing w:after="0" w:line="257" w:lineRule="auto"/>
              <w:rPr>
                <w:rFonts w:eastAsia="Graphik" w:cs="Graphik"/>
                <w:szCs w:val="20"/>
              </w:rPr>
            </w:pPr>
            <w:r w:rsidRPr="23AA880A">
              <w:rPr>
                <w:rFonts w:eastAsia="Graphik" w:cs="Graphik"/>
                <w:szCs w:val="20"/>
              </w:rPr>
              <w:t>String</w:t>
            </w:r>
          </w:p>
        </w:tc>
      </w:tr>
    </w:tbl>
    <w:p w14:paraId="52175E88" w14:textId="48F23DC4" w:rsidR="00890A5D" w:rsidRPr="00890A5D" w:rsidRDefault="56D3D5EA" w:rsidP="00332A5B">
      <w:pPr>
        <w:pStyle w:val="Heading3"/>
        <w:rPr>
          <w:rFonts w:eastAsia="Graphik" w:cs="Graphik"/>
          <w:b w:val="0"/>
          <w:szCs w:val="20"/>
        </w:rPr>
      </w:pPr>
      <w:r w:rsidRPr="23AA880A">
        <w:t xml:space="preserve"> Output Body Parameters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6"/>
        <w:gridCol w:w="7025"/>
        <w:gridCol w:w="1369"/>
      </w:tblGrid>
      <w:tr w:rsidR="23AA880A" w14:paraId="496F8132" w14:textId="77777777" w:rsidTr="00332A5B">
        <w:trPr>
          <w:trHeight w:val="195"/>
        </w:trPr>
        <w:tc>
          <w:tcPr>
            <w:tcW w:w="2386" w:type="dxa"/>
            <w:shd w:val="clear" w:color="auto" w:fill="E8E8E8"/>
            <w:tcMar>
              <w:left w:w="108" w:type="dxa"/>
              <w:right w:w="108" w:type="dxa"/>
            </w:tcMar>
            <w:vAlign w:val="center"/>
          </w:tcPr>
          <w:p w14:paraId="1D6D77D1" w14:textId="7B1EE58B" w:rsidR="23AA880A" w:rsidRDefault="23AA880A" w:rsidP="00332A5B">
            <w:pPr>
              <w:spacing w:after="0" w:line="257" w:lineRule="auto"/>
              <w:rPr>
                <w:rFonts w:eastAsia="Graphik" w:cs="Graphik"/>
                <w:color w:val="000000" w:themeColor="text1"/>
                <w:szCs w:val="20"/>
              </w:rPr>
            </w:pPr>
            <w:r w:rsidRPr="23AA880A">
              <w:rPr>
                <w:rFonts w:eastAsia="Graphik" w:cs="Graphik"/>
                <w:color w:val="000000" w:themeColor="text1"/>
                <w:szCs w:val="20"/>
              </w:rPr>
              <w:t>Parameter</w:t>
            </w:r>
          </w:p>
        </w:tc>
        <w:tc>
          <w:tcPr>
            <w:tcW w:w="7025" w:type="dxa"/>
            <w:shd w:val="clear" w:color="auto" w:fill="E8E8E8"/>
            <w:tcMar>
              <w:left w:w="108" w:type="dxa"/>
              <w:right w:w="108" w:type="dxa"/>
            </w:tcMar>
            <w:vAlign w:val="center"/>
          </w:tcPr>
          <w:p w14:paraId="244EF7B7" w14:textId="344F199A" w:rsidR="23AA880A" w:rsidRDefault="23AA880A" w:rsidP="00332A5B">
            <w:pPr>
              <w:spacing w:after="0" w:line="257" w:lineRule="auto"/>
              <w:rPr>
                <w:rFonts w:eastAsia="Graphik" w:cs="Graphik"/>
                <w:color w:val="000000" w:themeColor="text1"/>
                <w:szCs w:val="20"/>
              </w:rPr>
            </w:pPr>
            <w:r w:rsidRPr="23AA880A">
              <w:rPr>
                <w:rFonts w:eastAsia="Graphik" w:cs="Graphik"/>
                <w:color w:val="000000" w:themeColor="text1"/>
                <w:szCs w:val="20"/>
              </w:rPr>
              <w:t>Description</w:t>
            </w:r>
          </w:p>
        </w:tc>
        <w:tc>
          <w:tcPr>
            <w:tcW w:w="1369" w:type="dxa"/>
            <w:shd w:val="clear" w:color="auto" w:fill="E8E8E8"/>
            <w:tcMar>
              <w:left w:w="108" w:type="dxa"/>
              <w:right w:w="108" w:type="dxa"/>
            </w:tcMar>
            <w:vAlign w:val="center"/>
          </w:tcPr>
          <w:p w14:paraId="0E7E5E16" w14:textId="104C8CEB" w:rsidR="23AA880A" w:rsidRDefault="23AA880A" w:rsidP="00332A5B">
            <w:pPr>
              <w:spacing w:after="0" w:line="257" w:lineRule="auto"/>
              <w:rPr>
                <w:rFonts w:eastAsia="Graphik" w:cs="Graphik"/>
                <w:color w:val="000000" w:themeColor="text1"/>
                <w:szCs w:val="20"/>
              </w:rPr>
            </w:pPr>
            <w:r w:rsidRPr="23AA880A">
              <w:rPr>
                <w:rFonts w:eastAsia="Graphik" w:cs="Graphik"/>
                <w:color w:val="000000" w:themeColor="text1"/>
                <w:szCs w:val="20"/>
              </w:rPr>
              <w:t>Type</w:t>
            </w:r>
          </w:p>
        </w:tc>
      </w:tr>
      <w:tr w:rsidR="23AA880A" w14:paraId="11E52623" w14:textId="77777777" w:rsidTr="00332A5B">
        <w:trPr>
          <w:trHeight w:val="195"/>
        </w:trPr>
        <w:tc>
          <w:tcPr>
            <w:tcW w:w="2386" w:type="dxa"/>
            <w:tcMar>
              <w:left w:w="108" w:type="dxa"/>
              <w:right w:w="108" w:type="dxa"/>
            </w:tcMar>
          </w:tcPr>
          <w:p w14:paraId="4C60CDBE" w14:textId="7F3473C7" w:rsidR="23AA880A" w:rsidRDefault="23AA880A" w:rsidP="00332A5B">
            <w:pPr>
              <w:spacing w:after="0" w:line="257" w:lineRule="auto"/>
              <w:rPr>
                <w:rFonts w:eastAsia="Graphik" w:cs="Graphik"/>
                <w:szCs w:val="20"/>
              </w:rPr>
            </w:pPr>
            <w:r w:rsidRPr="23AA880A">
              <w:rPr>
                <w:rFonts w:eastAsia="Graphik" w:cs="Graphik"/>
                <w:szCs w:val="20"/>
              </w:rPr>
              <w:t>Batch_ID</w:t>
            </w:r>
          </w:p>
        </w:tc>
        <w:tc>
          <w:tcPr>
            <w:tcW w:w="7025" w:type="dxa"/>
            <w:tcMar>
              <w:left w:w="108" w:type="dxa"/>
              <w:right w:w="108" w:type="dxa"/>
            </w:tcMar>
          </w:tcPr>
          <w:p w14:paraId="16AC6DE9" w14:textId="63468ACD" w:rsidR="23AA880A" w:rsidRDefault="23AA880A" w:rsidP="00332A5B">
            <w:pPr>
              <w:spacing w:after="0" w:line="257" w:lineRule="auto"/>
              <w:rPr>
                <w:rFonts w:eastAsia="Graphik" w:cs="Graphik"/>
                <w:szCs w:val="20"/>
              </w:rPr>
            </w:pPr>
            <w:r w:rsidRPr="23AA880A">
              <w:rPr>
                <w:rFonts w:eastAsia="Graphik" w:cs="Graphik"/>
                <w:szCs w:val="20"/>
              </w:rPr>
              <w:t>Name of the Batch</w:t>
            </w:r>
          </w:p>
        </w:tc>
        <w:tc>
          <w:tcPr>
            <w:tcW w:w="1369" w:type="dxa"/>
            <w:tcMar>
              <w:left w:w="108" w:type="dxa"/>
              <w:right w:w="108" w:type="dxa"/>
            </w:tcMar>
          </w:tcPr>
          <w:p w14:paraId="62106669" w14:textId="17D2DFA3" w:rsidR="23AA880A" w:rsidRDefault="23AA880A" w:rsidP="00332A5B">
            <w:pPr>
              <w:spacing w:after="0" w:line="257" w:lineRule="auto"/>
              <w:rPr>
                <w:rFonts w:eastAsia="Graphik" w:cs="Graphik"/>
                <w:szCs w:val="20"/>
              </w:rPr>
            </w:pPr>
            <w:r w:rsidRPr="23AA880A">
              <w:rPr>
                <w:rFonts w:eastAsia="Graphik" w:cs="Graphik"/>
                <w:szCs w:val="20"/>
              </w:rPr>
              <w:t>String</w:t>
            </w:r>
          </w:p>
        </w:tc>
      </w:tr>
      <w:tr w:rsidR="23AA880A" w14:paraId="066D6FBE" w14:textId="77777777" w:rsidTr="00332A5B">
        <w:trPr>
          <w:trHeight w:val="195"/>
        </w:trPr>
        <w:tc>
          <w:tcPr>
            <w:tcW w:w="2386" w:type="dxa"/>
            <w:tcMar>
              <w:left w:w="108" w:type="dxa"/>
              <w:right w:w="108" w:type="dxa"/>
            </w:tcMar>
          </w:tcPr>
          <w:p w14:paraId="2714A5AD" w14:textId="3335A27A" w:rsidR="23AA880A" w:rsidRDefault="23AA880A" w:rsidP="00332A5B">
            <w:pPr>
              <w:spacing w:after="0" w:line="257" w:lineRule="auto"/>
              <w:rPr>
                <w:rFonts w:eastAsia="Graphik" w:cs="Graphik"/>
                <w:szCs w:val="20"/>
              </w:rPr>
            </w:pPr>
            <w:r w:rsidRPr="23AA880A">
              <w:rPr>
                <w:rFonts w:eastAsia="Graphik" w:cs="Graphik"/>
                <w:szCs w:val="20"/>
              </w:rPr>
              <w:t>Start_Time</w:t>
            </w:r>
          </w:p>
        </w:tc>
        <w:tc>
          <w:tcPr>
            <w:tcW w:w="7025" w:type="dxa"/>
            <w:tcMar>
              <w:left w:w="108" w:type="dxa"/>
              <w:right w:w="108" w:type="dxa"/>
            </w:tcMar>
          </w:tcPr>
          <w:p w14:paraId="5343AE42" w14:textId="00A2B751" w:rsidR="23AA880A" w:rsidRDefault="23AA880A" w:rsidP="00332A5B">
            <w:pPr>
              <w:spacing w:after="0" w:line="257" w:lineRule="auto"/>
              <w:rPr>
                <w:rFonts w:eastAsia="Graphik" w:cs="Graphik"/>
                <w:szCs w:val="20"/>
              </w:rPr>
            </w:pPr>
            <w:r w:rsidRPr="23AA880A">
              <w:rPr>
                <w:rFonts w:eastAsia="Graphik" w:cs="Graphik"/>
                <w:szCs w:val="20"/>
              </w:rPr>
              <w:t>Start Time of the Batch</w:t>
            </w:r>
          </w:p>
        </w:tc>
        <w:tc>
          <w:tcPr>
            <w:tcW w:w="1369" w:type="dxa"/>
            <w:tcMar>
              <w:left w:w="108" w:type="dxa"/>
              <w:right w:w="108" w:type="dxa"/>
            </w:tcMar>
          </w:tcPr>
          <w:p w14:paraId="3627EB4B" w14:textId="73EDB9E0" w:rsidR="23AA880A" w:rsidRDefault="23AA880A" w:rsidP="00332A5B">
            <w:pPr>
              <w:spacing w:after="0" w:line="257" w:lineRule="auto"/>
              <w:rPr>
                <w:rFonts w:eastAsia="Graphik" w:cs="Graphik"/>
                <w:szCs w:val="20"/>
              </w:rPr>
            </w:pPr>
            <w:r w:rsidRPr="23AA880A">
              <w:rPr>
                <w:rFonts w:eastAsia="Graphik" w:cs="Graphik"/>
                <w:szCs w:val="20"/>
              </w:rPr>
              <w:t>String</w:t>
            </w:r>
          </w:p>
        </w:tc>
      </w:tr>
      <w:tr w:rsidR="23AA880A" w14:paraId="5AB9119A" w14:textId="77777777" w:rsidTr="00332A5B">
        <w:trPr>
          <w:trHeight w:val="195"/>
        </w:trPr>
        <w:tc>
          <w:tcPr>
            <w:tcW w:w="2386" w:type="dxa"/>
            <w:tcMar>
              <w:left w:w="108" w:type="dxa"/>
              <w:right w:w="108" w:type="dxa"/>
            </w:tcMar>
          </w:tcPr>
          <w:p w14:paraId="233EA288" w14:textId="1F9B8380" w:rsidR="23AA880A" w:rsidRDefault="23AA880A" w:rsidP="00332A5B">
            <w:pPr>
              <w:spacing w:after="0" w:line="257" w:lineRule="auto"/>
              <w:rPr>
                <w:rFonts w:eastAsia="Graphik" w:cs="Graphik"/>
                <w:szCs w:val="20"/>
              </w:rPr>
            </w:pPr>
            <w:r w:rsidRPr="23AA880A">
              <w:rPr>
                <w:rFonts w:eastAsia="Graphik" w:cs="Graphik"/>
                <w:szCs w:val="20"/>
              </w:rPr>
              <w:t>End_Time</w:t>
            </w:r>
          </w:p>
        </w:tc>
        <w:tc>
          <w:tcPr>
            <w:tcW w:w="7025" w:type="dxa"/>
            <w:tcMar>
              <w:left w:w="108" w:type="dxa"/>
              <w:right w:w="108" w:type="dxa"/>
            </w:tcMar>
          </w:tcPr>
          <w:p w14:paraId="19507C56" w14:textId="2A34AF77" w:rsidR="23AA880A" w:rsidRDefault="23AA880A" w:rsidP="00332A5B">
            <w:pPr>
              <w:spacing w:after="0" w:line="257" w:lineRule="auto"/>
              <w:rPr>
                <w:rFonts w:eastAsia="Graphik" w:cs="Graphik"/>
                <w:szCs w:val="20"/>
              </w:rPr>
            </w:pPr>
            <w:r w:rsidRPr="23AA880A">
              <w:rPr>
                <w:rFonts w:eastAsia="Graphik" w:cs="Graphik"/>
                <w:szCs w:val="20"/>
              </w:rPr>
              <w:t>End Time of the Batch</w:t>
            </w:r>
          </w:p>
        </w:tc>
        <w:tc>
          <w:tcPr>
            <w:tcW w:w="1369" w:type="dxa"/>
            <w:tcMar>
              <w:left w:w="108" w:type="dxa"/>
              <w:right w:w="108" w:type="dxa"/>
            </w:tcMar>
          </w:tcPr>
          <w:p w14:paraId="6C2A420F" w14:textId="6F92CBB5" w:rsidR="23AA880A" w:rsidRDefault="23AA880A" w:rsidP="00332A5B">
            <w:pPr>
              <w:spacing w:after="0" w:line="257" w:lineRule="auto"/>
              <w:rPr>
                <w:rFonts w:eastAsia="Graphik" w:cs="Graphik"/>
                <w:szCs w:val="20"/>
              </w:rPr>
            </w:pPr>
            <w:r w:rsidRPr="23AA880A">
              <w:rPr>
                <w:rFonts w:eastAsia="Graphik" w:cs="Graphik"/>
                <w:szCs w:val="20"/>
              </w:rPr>
              <w:t>String</w:t>
            </w:r>
          </w:p>
        </w:tc>
      </w:tr>
      <w:tr w:rsidR="23AA880A" w14:paraId="1BF4D38F" w14:textId="77777777" w:rsidTr="00332A5B">
        <w:trPr>
          <w:trHeight w:val="195"/>
        </w:trPr>
        <w:tc>
          <w:tcPr>
            <w:tcW w:w="2386" w:type="dxa"/>
            <w:tcMar>
              <w:left w:w="108" w:type="dxa"/>
              <w:right w:w="108" w:type="dxa"/>
            </w:tcMar>
          </w:tcPr>
          <w:p w14:paraId="4AB4982E" w14:textId="55BA7F59" w:rsidR="23AA880A" w:rsidRDefault="23AA880A" w:rsidP="00332A5B">
            <w:pPr>
              <w:spacing w:after="0" w:line="257" w:lineRule="auto"/>
              <w:rPr>
                <w:rFonts w:eastAsia="Graphik" w:cs="Graphik"/>
                <w:szCs w:val="20"/>
              </w:rPr>
            </w:pPr>
            <w:r w:rsidRPr="23AA880A">
              <w:rPr>
                <w:rFonts w:eastAsia="Graphik" w:cs="Graphik"/>
                <w:szCs w:val="20"/>
              </w:rPr>
              <w:t>Product</w:t>
            </w:r>
          </w:p>
        </w:tc>
        <w:tc>
          <w:tcPr>
            <w:tcW w:w="7025" w:type="dxa"/>
            <w:tcMar>
              <w:left w:w="108" w:type="dxa"/>
              <w:right w:w="108" w:type="dxa"/>
            </w:tcMar>
          </w:tcPr>
          <w:p w14:paraId="2BA2BA13" w14:textId="26A68EE3" w:rsidR="23AA880A" w:rsidRDefault="23AA880A" w:rsidP="00332A5B">
            <w:pPr>
              <w:spacing w:after="0" w:line="257" w:lineRule="auto"/>
              <w:rPr>
                <w:rFonts w:eastAsia="Graphik" w:cs="Graphik"/>
                <w:szCs w:val="20"/>
              </w:rPr>
            </w:pPr>
            <w:r w:rsidRPr="23AA880A">
              <w:rPr>
                <w:rFonts w:eastAsia="Graphik" w:cs="Graphik"/>
                <w:szCs w:val="20"/>
              </w:rPr>
              <w:t>Name of the Product</w:t>
            </w:r>
          </w:p>
        </w:tc>
        <w:tc>
          <w:tcPr>
            <w:tcW w:w="1369" w:type="dxa"/>
            <w:tcMar>
              <w:left w:w="108" w:type="dxa"/>
              <w:right w:w="108" w:type="dxa"/>
            </w:tcMar>
          </w:tcPr>
          <w:p w14:paraId="7ED8A708" w14:textId="5F37D903" w:rsidR="23AA880A" w:rsidRDefault="23AA880A" w:rsidP="00332A5B">
            <w:pPr>
              <w:spacing w:after="0" w:line="257" w:lineRule="auto"/>
              <w:rPr>
                <w:rFonts w:eastAsia="Graphik" w:cs="Graphik"/>
                <w:szCs w:val="20"/>
              </w:rPr>
            </w:pPr>
            <w:r w:rsidRPr="23AA880A">
              <w:rPr>
                <w:rFonts w:eastAsia="Graphik" w:cs="Graphik"/>
                <w:szCs w:val="20"/>
              </w:rPr>
              <w:t>String</w:t>
            </w:r>
          </w:p>
        </w:tc>
      </w:tr>
      <w:tr w:rsidR="23AA880A" w14:paraId="2CDDC5DB" w14:textId="77777777" w:rsidTr="00332A5B">
        <w:trPr>
          <w:trHeight w:val="195"/>
        </w:trPr>
        <w:tc>
          <w:tcPr>
            <w:tcW w:w="2386" w:type="dxa"/>
            <w:tcMar>
              <w:left w:w="108" w:type="dxa"/>
              <w:right w:w="108" w:type="dxa"/>
            </w:tcMar>
          </w:tcPr>
          <w:p w14:paraId="58B7B2C7" w14:textId="6B67781A" w:rsidR="23AA880A" w:rsidRDefault="23AA880A" w:rsidP="00332A5B">
            <w:pPr>
              <w:spacing w:after="0" w:line="257" w:lineRule="auto"/>
              <w:rPr>
                <w:rFonts w:eastAsia="Graphik" w:cs="Graphik"/>
                <w:szCs w:val="20"/>
              </w:rPr>
            </w:pPr>
            <w:r w:rsidRPr="23AA880A">
              <w:rPr>
                <w:rFonts w:eastAsia="Graphik" w:cs="Graphik"/>
                <w:szCs w:val="20"/>
              </w:rPr>
              <w:t>Process_Area</w:t>
            </w:r>
          </w:p>
        </w:tc>
        <w:tc>
          <w:tcPr>
            <w:tcW w:w="7025" w:type="dxa"/>
            <w:tcMar>
              <w:left w:w="108" w:type="dxa"/>
              <w:right w:w="108" w:type="dxa"/>
            </w:tcMar>
          </w:tcPr>
          <w:p w14:paraId="3E17E38C" w14:textId="41EAE8AD" w:rsidR="23AA880A" w:rsidRDefault="23AA880A" w:rsidP="00332A5B">
            <w:pPr>
              <w:spacing w:after="0" w:line="257" w:lineRule="auto"/>
              <w:rPr>
                <w:rFonts w:eastAsia="Graphik" w:cs="Graphik"/>
                <w:szCs w:val="20"/>
              </w:rPr>
            </w:pPr>
            <w:r w:rsidRPr="23AA880A">
              <w:rPr>
                <w:rFonts w:eastAsia="Graphik" w:cs="Graphik"/>
                <w:szCs w:val="20"/>
              </w:rPr>
              <w:t>Name of the Process Area</w:t>
            </w:r>
          </w:p>
        </w:tc>
        <w:tc>
          <w:tcPr>
            <w:tcW w:w="1369" w:type="dxa"/>
            <w:tcMar>
              <w:left w:w="108" w:type="dxa"/>
              <w:right w:w="108" w:type="dxa"/>
            </w:tcMar>
          </w:tcPr>
          <w:p w14:paraId="58CE9154" w14:textId="53C3233D" w:rsidR="23AA880A" w:rsidRDefault="23AA880A" w:rsidP="00332A5B">
            <w:pPr>
              <w:spacing w:after="0" w:line="257" w:lineRule="auto"/>
              <w:rPr>
                <w:rFonts w:eastAsia="Graphik" w:cs="Graphik"/>
                <w:szCs w:val="20"/>
              </w:rPr>
            </w:pPr>
            <w:r w:rsidRPr="23AA880A">
              <w:rPr>
                <w:rFonts w:eastAsia="Graphik" w:cs="Graphik"/>
                <w:szCs w:val="20"/>
              </w:rPr>
              <w:t>String</w:t>
            </w:r>
          </w:p>
        </w:tc>
      </w:tr>
      <w:tr w:rsidR="23AA880A" w14:paraId="08DA0380" w14:textId="77777777" w:rsidTr="00332A5B">
        <w:trPr>
          <w:trHeight w:val="195"/>
        </w:trPr>
        <w:tc>
          <w:tcPr>
            <w:tcW w:w="2386" w:type="dxa"/>
            <w:tcMar>
              <w:left w:w="108" w:type="dxa"/>
              <w:right w:w="108" w:type="dxa"/>
            </w:tcMar>
          </w:tcPr>
          <w:p w14:paraId="698376B2" w14:textId="52BF24AE" w:rsidR="23AA880A" w:rsidRDefault="23AA880A" w:rsidP="00332A5B">
            <w:pPr>
              <w:spacing w:after="0" w:line="257" w:lineRule="auto"/>
              <w:rPr>
                <w:rFonts w:eastAsia="Graphik" w:cs="Graphik"/>
                <w:szCs w:val="20"/>
              </w:rPr>
            </w:pPr>
            <w:r w:rsidRPr="23AA880A">
              <w:rPr>
                <w:rFonts w:eastAsia="Graphik" w:cs="Graphik"/>
                <w:szCs w:val="20"/>
              </w:rPr>
              <w:t>Product_Order</w:t>
            </w:r>
          </w:p>
        </w:tc>
        <w:tc>
          <w:tcPr>
            <w:tcW w:w="7025" w:type="dxa"/>
            <w:tcMar>
              <w:left w:w="108" w:type="dxa"/>
              <w:right w:w="108" w:type="dxa"/>
            </w:tcMar>
          </w:tcPr>
          <w:p w14:paraId="426D865C" w14:textId="6645C58A" w:rsidR="23AA880A" w:rsidRDefault="23AA880A" w:rsidP="00332A5B">
            <w:pPr>
              <w:spacing w:after="0" w:line="257" w:lineRule="auto"/>
              <w:rPr>
                <w:rFonts w:eastAsia="Graphik" w:cs="Graphik"/>
                <w:szCs w:val="20"/>
              </w:rPr>
            </w:pPr>
            <w:r w:rsidRPr="23AA880A">
              <w:rPr>
                <w:rFonts w:eastAsia="Graphik" w:cs="Graphik"/>
                <w:szCs w:val="20"/>
              </w:rPr>
              <w:t>Name of the  Product Order</w:t>
            </w:r>
          </w:p>
        </w:tc>
        <w:tc>
          <w:tcPr>
            <w:tcW w:w="1369" w:type="dxa"/>
            <w:tcMar>
              <w:left w:w="108" w:type="dxa"/>
              <w:right w:w="108" w:type="dxa"/>
            </w:tcMar>
          </w:tcPr>
          <w:p w14:paraId="26EBF04F" w14:textId="55067643" w:rsidR="23AA880A" w:rsidRDefault="23AA880A" w:rsidP="00332A5B">
            <w:pPr>
              <w:spacing w:after="0" w:line="257" w:lineRule="auto"/>
              <w:rPr>
                <w:rFonts w:eastAsia="Graphik" w:cs="Graphik"/>
                <w:szCs w:val="20"/>
              </w:rPr>
            </w:pPr>
            <w:r w:rsidRPr="23AA880A">
              <w:rPr>
                <w:rFonts w:eastAsia="Graphik" w:cs="Graphik"/>
                <w:szCs w:val="20"/>
              </w:rPr>
              <w:t>String</w:t>
            </w:r>
          </w:p>
        </w:tc>
      </w:tr>
      <w:tr w:rsidR="23AA880A" w14:paraId="0F387457" w14:textId="77777777" w:rsidTr="00332A5B">
        <w:trPr>
          <w:trHeight w:val="195"/>
        </w:trPr>
        <w:tc>
          <w:tcPr>
            <w:tcW w:w="2386" w:type="dxa"/>
            <w:tcMar>
              <w:left w:w="108" w:type="dxa"/>
              <w:right w:w="108" w:type="dxa"/>
            </w:tcMar>
          </w:tcPr>
          <w:p w14:paraId="5264B9C0" w14:textId="094E724F" w:rsidR="23AA880A" w:rsidRDefault="23AA880A" w:rsidP="00332A5B">
            <w:pPr>
              <w:spacing w:after="0" w:line="257" w:lineRule="auto"/>
              <w:rPr>
                <w:rFonts w:eastAsia="Graphik" w:cs="Graphik"/>
                <w:szCs w:val="20"/>
              </w:rPr>
            </w:pPr>
            <w:r w:rsidRPr="23AA880A">
              <w:rPr>
                <w:rFonts w:eastAsia="Graphik" w:cs="Graphik"/>
                <w:szCs w:val="20"/>
              </w:rPr>
              <w:t>Recipe_ID</w:t>
            </w:r>
          </w:p>
        </w:tc>
        <w:tc>
          <w:tcPr>
            <w:tcW w:w="7025" w:type="dxa"/>
            <w:tcMar>
              <w:left w:w="108" w:type="dxa"/>
              <w:right w:w="108" w:type="dxa"/>
            </w:tcMar>
          </w:tcPr>
          <w:p w14:paraId="41957307" w14:textId="422CCDFF" w:rsidR="23AA880A" w:rsidRDefault="23AA880A" w:rsidP="00332A5B">
            <w:pPr>
              <w:spacing w:after="0" w:line="257" w:lineRule="auto"/>
              <w:rPr>
                <w:rFonts w:eastAsia="Graphik" w:cs="Graphik"/>
                <w:szCs w:val="20"/>
              </w:rPr>
            </w:pPr>
            <w:r w:rsidRPr="23AA880A">
              <w:rPr>
                <w:rFonts w:eastAsia="Graphik" w:cs="Graphik"/>
                <w:szCs w:val="20"/>
              </w:rPr>
              <w:t>ID of the Recipe</w:t>
            </w:r>
          </w:p>
        </w:tc>
        <w:tc>
          <w:tcPr>
            <w:tcW w:w="1369" w:type="dxa"/>
            <w:tcMar>
              <w:left w:w="108" w:type="dxa"/>
              <w:right w:w="108" w:type="dxa"/>
            </w:tcMar>
          </w:tcPr>
          <w:p w14:paraId="148D71D2" w14:textId="3B4C6DC8" w:rsidR="23AA880A" w:rsidRDefault="23AA880A" w:rsidP="00332A5B">
            <w:pPr>
              <w:spacing w:after="0" w:line="257" w:lineRule="auto"/>
              <w:rPr>
                <w:rFonts w:eastAsia="Graphik" w:cs="Graphik"/>
                <w:szCs w:val="20"/>
              </w:rPr>
            </w:pPr>
            <w:r w:rsidRPr="23AA880A">
              <w:rPr>
                <w:rFonts w:eastAsia="Graphik" w:cs="Graphik"/>
                <w:szCs w:val="20"/>
              </w:rPr>
              <w:t>String</w:t>
            </w:r>
          </w:p>
        </w:tc>
      </w:tr>
      <w:tr w:rsidR="23AA880A" w14:paraId="61BF02CC" w14:textId="77777777" w:rsidTr="00332A5B">
        <w:trPr>
          <w:trHeight w:val="195"/>
        </w:trPr>
        <w:tc>
          <w:tcPr>
            <w:tcW w:w="2386" w:type="dxa"/>
            <w:tcMar>
              <w:left w:w="108" w:type="dxa"/>
              <w:right w:w="108" w:type="dxa"/>
            </w:tcMar>
          </w:tcPr>
          <w:p w14:paraId="24B86520" w14:textId="33A7EC20" w:rsidR="23AA880A" w:rsidRDefault="23AA880A" w:rsidP="00332A5B">
            <w:pPr>
              <w:spacing w:after="0" w:line="257" w:lineRule="auto"/>
              <w:rPr>
                <w:rFonts w:eastAsia="Graphik" w:cs="Graphik"/>
                <w:szCs w:val="20"/>
              </w:rPr>
            </w:pPr>
            <w:r w:rsidRPr="23AA880A">
              <w:rPr>
                <w:rFonts w:eastAsia="Graphik" w:cs="Graphik"/>
                <w:szCs w:val="20"/>
              </w:rPr>
              <w:t>Recipe_Name</w:t>
            </w:r>
          </w:p>
        </w:tc>
        <w:tc>
          <w:tcPr>
            <w:tcW w:w="7025" w:type="dxa"/>
            <w:tcMar>
              <w:left w:w="108" w:type="dxa"/>
              <w:right w:w="108" w:type="dxa"/>
            </w:tcMar>
          </w:tcPr>
          <w:p w14:paraId="75C7265B" w14:textId="6EC15A11" w:rsidR="23AA880A" w:rsidRDefault="23AA880A" w:rsidP="00332A5B">
            <w:pPr>
              <w:spacing w:after="0" w:line="257" w:lineRule="auto"/>
              <w:rPr>
                <w:rFonts w:eastAsia="Graphik" w:cs="Graphik"/>
                <w:szCs w:val="20"/>
              </w:rPr>
            </w:pPr>
            <w:r w:rsidRPr="23AA880A">
              <w:rPr>
                <w:rFonts w:eastAsia="Graphik" w:cs="Graphik"/>
                <w:szCs w:val="20"/>
              </w:rPr>
              <w:t>Name of the Recipe</w:t>
            </w:r>
          </w:p>
        </w:tc>
        <w:tc>
          <w:tcPr>
            <w:tcW w:w="1369" w:type="dxa"/>
            <w:tcMar>
              <w:left w:w="108" w:type="dxa"/>
              <w:right w:w="108" w:type="dxa"/>
            </w:tcMar>
          </w:tcPr>
          <w:p w14:paraId="63AE0754" w14:textId="42A57FE6" w:rsidR="23AA880A" w:rsidRDefault="23AA880A" w:rsidP="00332A5B">
            <w:pPr>
              <w:spacing w:after="0" w:line="257" w:lineRule="auto"/>
              <w:rPr>
                <w:rFonts w:eastAsia="Graphik" w:cs="Graphik"/>
                <w:szCs w:val="20"/>
              </w:rPr>
            </w:pPr>
            <w:r w:rsidRPr="23AA880A">
              <w:rPr>
                <w:rFonts w:eastAsia="Graphik" w:cs="Graphik"/>
                <w:szCs w:val="20"/>
              </w:rPr>
              <w:t>String</w:t>
            </w:r>
          </w:p>
        </w:tc>
      </w:tr>
      <w:tr w:rsidR="23AA880A" w14:paraId="71C1073E" w14:textId="77777777" w:rsidTr="00332A5B">
        <w:trPr>
          <w:trHeight w:val="195"/>
        </w:trPr>
        <w:tc>
          <w:tcPr>
            <w:tcW w:w="2386" w:type="dxa"/>
            <w:tcMar>
              <w:left w:w="108" w:type="dxa"/>
              <w:right w:w="108" w:type="dxa"/>
            </w:tcMar>
          </w:tcPr>
          <w:p w14:paraId="67C2EC1E" w14:textId="3A4877F6" w:rsidR="23AA880A" w:rsidRDefault="23AA880A" w:rsidP="00332A5B">
            <w:pPr>
              <w:spacing w:after="0" w:line="257" w:lineRule="auto"/>
              <w:rPr>
                <w:rFonts w:eastAsia="Graphik" w:cs="Graphik"/>
                <w:szCs w:val="20"/>
              </w:rPr>
            </w:pPr>
            <w:r w:rsidRPr="23AA880A">
              <w:rPr>
                <w:rFonts w:eastAsia="Graphik" w:cs="Graphik"/>
                <w:szCs w:val="20"/>
              </w:rPr>
              <w:t>Consumed_Batch_ID</w:t>
            </w:r>
          </w:p>
        </w:tc>
        <w:tc>
          <w:tcPr>
            <w:tcW w:w="7025" w:type="dxa"/>
            <w:tcMar>
              <w:left w:w="108" w:type="dxa"/>
              <w:right w:w="108" w:type="dxa"/>
            </w:tcMar>
          </w:tcPr>
          <w:p w14:paraId="199B394C" w14:textId="1AB964CA" w:rsidR="23AA880A" w:rsidRDefault="23AA880A" w:rsidP="00332A5B">
            <w:pPr>
              <w:spacing w:after="0" w:line="257" w:lineRule="auto"/>
              <w:rPr>
                <w:rFonts w:eastAsia="Graphik" w:cs="Graphik"/>
                <w:szCs w:val="20"/>
              </w:rPr>
            </w:pPr>
            <w:r w:rsidRPr="23AA880A">
              <w:rPr>
                <w:rFonts w:eastAsia="Graphik" w:cs="Graphik"/>
                <w:szCs w:val="20"/>
              </w:rPr>
              <w:t>ID of consumed batch</w:t>
            </w:r>
          </w:p>
        </w:tc>
        <w:tc>
          <w:tcPr>
            <w:tcW w:w="1369" w:type="dxa"/>
            <w:tcMar>
              <w:left w:w="108" w:type="dxa"/>
              <w:right w:w="108" w:type="dxa"/>
            </w:tcMar>
          </w:tcPr>
          <w:p w14:paraId="1E13A953" w14:textId="06C7CE1B" w:rsidR="23AA880A" w:rsidRDefault="23AA880A" w:rsidP="00332A5B">
            <w:pPr>
              <w:spacing w:after="0" w:line="257" w:lineRule="auto"/>
              <w:rPr>
                <w:rFonts w:eastAsia="Graphik" w:cs="Graphik"/>
                <w:szCs w:val="20"/>
              </w:rPr>
            </w:pPr>
            <w:r w:rsidRPr="23AA880A">
              <w:rPr>
                <w:rFonts w:eastAsia="Graphik" w:cs="Graphik"/>
                <w:szCs w:val="20"/>
              </w:rPr>
              <w:t>String</w:t>
            </w:r>
          </w:p>
        </w:tc>
      </w:tr>
      <w:tr w:rsidR="23AA880A" w14:paraId="5707498F" w14:textId="77777777" w:rsidTr="00332A5B">
        <w:trPr>
          <w:trHeight w:val="195"/>
        </w:trPr>
        <w:tc>
          <w:tcPr>
            <w:tcW w:w="2386" w:type="dxa"/>
            <w:tcMar>
              <w:left w:w="108" w:type="dxa"/>
              <w:right w:w="108" w:type="dxa"/>
            </w:tcMar>
          </w:tcPr>
          <w:p w14:paraId="3A8060D7" w14:textId="3581B956" w:rsidR="23AA880A" w:rsidRDefault="23AA880A" w:rsidP="00332A5B">
            <w:pPr>
              <w:spacing w:after="0" w:line="257" w:lineRule="auto"/>
              <w:rPr>
                <w:rFonts w:eastAsia="Graphik" w:cs="Graphik"/>
                <w:szCs w:val="20"/>
              </w:rPr>
            </w:pPr>
            <w:r w:rsidRPr="23AA880A">
              <w:rPr>
                <w:rFonts w:eastAsia="Graphik" w:cs="Graphik"/>
                <w:szCs w:val="20"/>
              </w:rPr>
              <w:t>Batch_Status</w:t>
            </w:r>
          </w:p>
        </w:tc>
        <w:tc>
          <w:tcPr>
            <w:tcW w:w="7025" w:type="dxa"/>
            <w:tcMar>
              <w:left w:w="108" w:type="dxa"/>
              <w:right w:w="108" w:type="dxa"/>
            </w:tcMar>
          </w:tcPr>
          <w:p w14:paraId="010A2834" w14:textId="0CE485F4" w:rsidR="23AA880A" w:rsidRDefault="23AA880A" w:rsidP="00332A5B">
            <w:pPr>
              <w:spacing w:after="0" w:line="257" w:lineRule="auto"/>
              <w:rPr>
                <w:rFonts w:eastAsia="Graphik" w:cs="Graphik"/>
                <w:szCs w:val="20"/>
              </w:rPr>
            </w:pPr>
            <w:r w:rsidRPr="23AA880A">
              <w:rPr>
                <w:rFonts w:eastAsia="Graphik" w:cs="Graphik"/>
                <w:szCs w:val="20"/>
              </w:rPr>
              <w:t>Status of the Batch</w:t>
            </w:r>
          </w:p>
        </w:tc>
        <w:tc>
          <w:tcPr>
            <w:tcW w:w="1369" w:type="dxa"/>
            <w:tcMar>
              <w:left w:w="108" w:type="dxa"/>
              <w:right w:w="108" w:type="dxa"/>
            </w:tcMar>
          </w:tcPr>
          <w:p w14:paraId="1C563B5B" w14:textId="1A415D2A" w:rsidR="23AA880A" w:rsidRDefault="23AA880A" w:rsidP="00332A5B">
            <w:pPr>
              <w:spacing w:after="0" w:line="257" w:lineRule="auto"/>
              <w:rPr>
                <w:rFonts w:eastAsia="Graphik" w:cs="Graphik"/>
                <w:szCs w:val="20"/>
              </w:rPr>
            </w:pPr>
            <w:r w:rsidRPr="23AA880A">
              <w:rPr>
                <w:rFonts w:eastAsia="Graphik" w:cs="Graphik"/>
                <w:szCs w:val="20"/>
              </w:rPr>
              <w:t>String</w:t>
            </w:r>
          </w:p>
        </w:tc>
      </w:tr>
      <w:tr w:rsidR="23AA880A" w14:paraId="5F5D47F3" w14:textId="77777777" w:rsidTr="00332A5B">
        <w:trPr>
          <w:trHeight w:val="195"/>
        </w:trPr>
        <w:tc>
          <w:tcPr>
            <w:tcW w:w="2386" w:type="dxa"/>
            <w:tcMar>
              <w:left w:w="108" w:type="dxa"/>
              <w:right w:w="108" w:type="dxa"/>
            </w:tcMar>
          </w:tcPr>
          <w:p w14:paraId="5C90E649" w14:textId="235F442D" w:rsidR="23AA880A" w:rsidRDefault="23AA880A" w:rsidP="00332A5B">
            <w:pPr>
              <w:spacing w:after="0" w:line="257" w:lineRule="auto"/>
              <w:rPr>
                <w:rFonts w:eastAsia="Graphik" w:cs="Graphik"/>
                <w:szCs w:val="20"/>
              </w:rPr>
            </w:pPr>
            <w:r w:rsidRPr="23AA880A">
              <w:rPr>
                <w:rFonts w:eastAsia="Graphik" w:cs="Graphik"/>
                <w:szCs w:val="20"/>
              </w:rPr>
              <w:t>Order_Status</w:t>
            </w:r>
          </w:p>
        </w:tc>
        <w:tc>
          <w:tcPr>
            <w:tcW w:w="7025" w:type="dxa"/>
            <w:tcMar>
              <w:left w:w="108" w:type="dxa"/>
              <w:right w:w="108" w:type="dxa"/>
            </w:tcMar>
          </w:tcPr>
          <w:p w14:paraId="0868DD5A" w14:textId="51CC5B2A" w:rsidR="23AA880A" w:rsidRDefault="23AA880A" w:rsidP="00332A5B">
            <w:pPr>
              <w:spacing w:after="0" w:line="257" w:lineRule="auto"/>
              <w:rPr>
                <w:rFonts w:eastAsia="Graphik" w:cs="Graphik"/>
                <w:szCs w:val="20"/>
              </w:rPr>
            </w:pPr>
            <w:r w:rsidRPr="23AA880A">
              <w:rPr>
                <w:rFonts w:eastAsia="Graphik" w:cs="Graphik"/>
                <w:szCs w:val="20"/>
              </w:rPr>
              <w:t>Status of the Order</w:t>
            </w:r>
          </w:p>
        </w:tc>
        <w:tc>
          <w:tcPr>
            <w:tcW w:w="1369" w:type="dxa"/>
            <w:tcMar>
              <w:left w:w="108" w:type="dxa"/>
              <w:right w:w="108" w:type="dxa"/>
            </w:tcMar>
          </w:tcPr>
          <w:p w14:paraId="5887BCDF" w14:textId="54893D8C" w:rsidR="23AA880A" w:rsidRDefault="23AA880A" w:rsidP="00332A5B">
            <w:pPr>
              <w:spacing w:after="0" w:line="257" w:lineRule="auto"/>
              <w:rPr>
                <w:rFonts w:eastAsia="Graphik" w:cs="Graphik"/>
                <w:szCs w:val="20"/>
              </w:rPr>
            </w:pPr>
            <w:r w:rsidRPr="23AA880A">
              <w:rPr>
                <w:rFonts w:eastAsia="Graphik" w:cs="Graphik"/>
                <w:szCs w:val="20"/>
              </w:rPr>
              <w:t>String</w:t>
            </w:r>
          </w:p>
        </w:tc>
      </w:tr>
      <w:tr w:rsidR="23AA880A" w14:paraId="03316D17" w14:textId="77777777" w:rsidTr="00332A5B">
        <w:trPr>
          <w:trHeight w:val="195"/>
        </w:trPr>
        <w:tc>
          <w:tcPr>
            <w:tcW w:w="2386" w:type="dxa"/>
            <w:tcMar>
              <w:left w:w="108" w:type="dxa"/>
              <w:right w:w="108" w:type="dxa"/>
            </w:tcMar>
          </w:tcPr>
          <w:p w14:paraId="197579E2" w14:textId="38DEA8E2" w:rsidR="23AA880A" w:rsidRDefault="23AA880A" w:rsidP="00332A5B">
            <w:pPr>
              <w:spacing w:after="0" w:line="257" w:lineRule="auto"/>
              <w:rPr>
                <w:rFonts w:eastAsia="Graphik" w:cs="Graphik"/>
                <w:szCs w:val="20"/>
              </w:rPr>
            </w:pPr>
            <w:r w:rsidRPr="23AA880A">
              <w:rPr>
                <w:rFonts w:eastAsia="Graphik" w:cs="Graphik"/>
                <w:szCs w:val="20"/>
              </w:rPr>
              <w:t>Batch_Critical_Time</w:t>
            </w:r>
          </w:p>
        </w:tc>
        <w:tc>
          <w:tcPr>
            <w:tcW w:w="7025" w:type="dxa"/>
            <w:tcMar>
              <w:left w:w="108" w:type="dxa"/>
              <w:right w:w="108" w:type="dxa"/>
            </w:tcMar>
          </w:tcPr>
          <w:p w14:paraId="55E6DD28" w14:textId="39B19A26" w:rsidR="23AA880A" w:rsidRDefault="23AA880A" w:rsidP="00332A5B">
            <w:pPr>
              <w:spacing w:after="0" w:line="257" w:lineRule="auto"/>
              <w:rPr>
                <w:rFonts w:eastAsia="Graphik" w:cs="Graphik"/>
                <w:szCs w:val="20"/>
              </w:rPr>
            </w:pPr>
            <w:r w:rsidRPr="23AA880A">
              <w:rPr>
                <w:rFonts w:eastAsia="Graphik" w:cs="Graphik"/>
                <w:szCs w:val="20"/>
              </w:rPr>
              <w:t>Critical time of Batch</w:t>
            </w:r>
          </w:p>
        </w:tc>
        <w:tc>
          <w:tcPr>
            <w:tcW w:w="1369" w:type="dxa"/>
            <w:tcMar>
              <w:left w:w="108" w:type="dxa"/>
              <w:right w:w="108" w:type="dxa"/>
            </w:tcMar>
          </w:tcPr>
          <w:p w14:paraId="2C7E984A" w14:textId="47B24326" w:rsidR="23AA880A" w:rsidRDefault="23AA880A" w:rsidP="00332A5B">
            <w:pPr>
              <w:spacing w:after="0" w:line="257" w:lineRule="auto"/>
              <w:rPr>
                <w:rFonts w:eastAsia="Graphik" w:cs="Graphik"/>
                <w:szCs w:val="20"/>
              </w:rPr>
            </w:pPr>
            <w:r w:rsidRPr="23AA880A">
              <w:rPr>
                <w:rFonts w:eastAsia="Graphik" w:cs="Graphik"/>
                <w:szCs w:val="20"/>
              </w:rPr>
              <w:t>String</w:t>
            </w:r>
          </w:p>
        </w:tc>
      </w:tr>
      <w:tr w:rsidR="23AA880A" w14:paraId="337C80DE" w14:textId="77777777" w:rsidTr="00332A5B">
        <w:trPr>
          <w:trHeight w:val="195"/>
        </w:trPr>
        <w:tc>
          <w:tcPr>
            <w:tcW w:w="2386" w:type="dxa"/>
            <w:tcMar>
              <w:left w:w="108" w:type="dxa"/>
              <w:right w:w="108" w:type="dxa"/>
            </w:tcMar>
          </w:tcPr>
          <w:p w14:paraId="1F7B80DF" w14:textId="1A636E04" w:rsidR="23AA880A" w:rsidRDefault="23AA880A" w:rsidP="00332A5B">
            <w:pPr>
              <w:spacing w:after="0" w:line="257" w:lineRule="auto"/>
              <w:rPr>
                <w:rFonts w:eastAsia="Graphik" w:cs="Graphik"/>
                <w:szCs w:val="20"/>
              </w:rPr>
            </w:pPr>
            <w:r w:rsidRPr="23AA880A">
              <w:rPr>
                <w:rFonts w:eastAsia="Graphik" w:cs="Graphik"/>
                <w:szCs w:val="20"/>
              </w:rPr>
              <w:t>UOM_Material</w:t>
            </w:r>
          </w:p>
        </w:tc>
        <w:tc>
          <w:tcPr>
            <w:tcW w:w="7025" w:type="dxa"/>
            <w:tcMar>
              <w:left w:w="108" w:type="dxa"/>
              <w:right w:w="108" w:type="dxa"/>
            </w:tcMar>
          </w:tcPr>
          <w:p w14:paraId="4DBA672F" w14:textId="69C47A9C" w:rsidR="23AA880A" w:rsidRDefault="23AA880A" w:rsidP="00332A5B">
            <w:pPr>
              <w:spacing w:after="0" w:line="257" w:lineRule="auto"/>
              <w:rPr>
                <w:rFonts w:eastAsia="Graphik" w:cs="Graphik"/>
                <w:szCs w:val="20"/>
              </w:rPr>
            </w:pPr>
            <w:r w:rsidRPr="23AA880A">
              <w:rPr>
                <w:rFonts w:eastAsia="Graphik" w:cs="Graphik"/>
                <w:szCs w:val="20"/>
              </w:rPr>
              <w:t>Name of the UOM Material</w:t>
            </w:r>
          </w:p>
        </w:tc>
        <w:tc>
          <w:tcPr>
            <w:tcW w:w="1369" w:type="dxa"/>
            <w:tcMar>
              <w:left w:w="108" w:type="dxa"/>
              <w:right w:w="108" w:type="dxa"/>
            </w:tcMar>
          </w:tcPr>
          <w:p w14:paraId="1373A60F" w14:textId="789C69BE" w:rsidR="23AA880A" w:rsidRDefault="23AA880A" w:rsidP="00332A5B">
            <w:pPr>
              <w:spacing w:after="0" w:line="257" w:lineRule="auto"/>
              <w:rPr>
                <w:rFonts w:eastAsia="Graphik" w:cs="Graphik"/>
                <w:szCs w:val="20"/>
              </w:rPr>
            </w:pPr>
            <w:r w:rsidRPr="23AA880A">
              <w:rPr>
                <w:rFonts w:eastAsia="Graphik" w:cs="Graphik"/>
                <w:szCs w:val="20"/>
              </w:rPr>
              <w:t>String</w:t>
            </w:r>
          </w:p>
        </w:tc>
      </w:tr>
      <w:tr w:rsidR="23AA880A" w14:paraId="38E3FE11" w14:textId="77777777" w:rsidTr="00332A5B">
        <w:trPr>
          <w:trHeight w:val="195"/>
        </w:trPr>
        <w:tc>
          <w:tcPr>
            <w:tcW w:w="2386" w:type="dxa"/>
            <w:tcMar>
              <w:left w:w="108" w:type="dxa"/>
              <w:right w:w="108" w:type="dxa"/>
            </w:tcMar>
          </w:tcPr>
          <w:p w14:paraId="46888949" w14:textId="2EC61892" w:rsidR="23AA880A" w:rsidRDefault="23AA880A" w:rsidP="00332A5B">
            <w:pPr>
              <w:spacing w:after="0" w:line="257" w:lineRule="auto"/>
              <w:rPr>
                <w:rFonts w:eastAsia="Graphik" w:cs="Graphik"/>
                <w:szCs w:val="20"/>
              </w:rPr>
            </w:pPr>
            <w:r w:rsidRPr="23AA880A">
              <w:rPr>
                <w:rFonts w:eastAsia="Graphik" w:cs="Graphik"/>
                <w:szCs w:val="20"/>
              </w:rPr>
              <w:t>Expected_Start_Time</w:t>
            </w:r>
          </w:p>
        </w:tc>
        <w:tc>
          <w:tcPr>
            <w:tcW w:w="7025" w:type="dxa"/>
            <w:tcMar>
              <w:left w:w="108" w:type="dxa"/>
              <w:right w:w="108" w:type="dxa"/>
            </w:tcMar>
          </w:tcPr>
          <w:p w14:paraId="793CDAF8" w14:textId="6504F66E" w:rsidR="23AA880A" w:rsidRDefault="23AA880A" w:rsidP="00332A5B">
            <w:pPr>
              <w:spacing w:after="0" w:line="257" w:lineRule="auto"/>
              <w:rPr>
                <w:rFonts w:eastAsia="Graphik" w:cs="Graphik"/>
                <w:szCs w:val="20"/>
              </w:rPr>
            </w:pPr>
            <w:r w:rsidRPr="23AA880A">
              <w:rPr>
                <w:rFonts w:eastAsia="Graphik" w:cs="Graphik"/>
                <w:szCs w:val="20"/>
              </w:rPr>
              <w:t>Batch Expected_Start_Time</w:t>
            </w:r>
          </w:p>
        </w:tc>
        <w:tc>
          <w:tcPr>
            <w:tcW w:w="1369" w:type="dxa"/>
            <w:tcMar>
              <w:left w:w="108" w:type="dxa"/>
              <w:right w:w="108" w:type="dxa"/>
            </w:tcMar>
          </w:tcPr>
          <w:p w14:paraId="677F2BF7" w14:textId="08C6101F" w:rsidR="23AA880A" w:rsidRDefault="23AA880A" w:rsidP="00332A5B">
            <w:pPr>
              <w:spacing w:after="0" w:line="257" w:lineRule="auto"/>
              <w:rPr>
                <w:rFonts w:eastAsia="Graphik" w:cs="Graphik"/>
                <w:szCs w:val="20"/>
              </w:rPr>
            </w:pPr>
            <w:r w:rsidRPr="23AA880A">
              <w:rPr>
                <w:rFonts w:eastAsia="Graphik" w:cs="Graphik"/>
                <w:szCs w:val="20"/>
              </w:rPr>
              <w:t>String</w:t>
            </w:r>
          </w:p>
        </w:tc>
      </w:tr>
      <w:tr w:rsidR="23AA880A" w14:paraId="4DBA888C" w14:textId="77777777" w:rsidTr="00332A5B">
        <w:trPr>
          <w:trHeight w:val="195"/>
        </w:trPr>
        <w:tc>
          <w:tcPr>
            <w:tcW w:w="2386" w:type="dxa"/>
            <w:tcMar>
              <w:left w:w="108" w:type="dxa"/>
              <w:right w:w="108" w:type="dxa"/>
            </w:tcMar>
          </w:tcPr>
          <w:p w14:paraId="4715C96F" w14:textId="679A3AEA" w:rsidR="23AA880A" w:rsidRDefault="23AA880A" w:rsidP="00332A5B">
            <w:pPr>
              <w:spacing w:after="0" w:line="257" w:lineRule="auto"/>
              <w:rPr>
                <w:rFonts w:eastAsia="Graphik" w:cs="Graphik"/>
                <w:szCs w:val="20"/>
              </w:rPr>
            </w:pPr>
            <w:r w:rsidRPr="23AA880A">
              <w:rPr>
                <w:rFonts w:eastAsia="Graphik" w:cs="Graphik"/>
                <w:szCs w:val="20"/>
              </w:rPr>
              <w:t>Expected_End_Time</w:t>
            </w:r>
          </w:p>
        </w:tc>
        <w:tc>
          <w:tcPr>
            <w:tcW w:w="7025" w:type="dxa"/>
            <w:tcMar>
              <w:left w:w="108" w:type="dxa"/>
              <w:right w:w="108" w:type="dxa"/>
            </w:tcMar>
          </w:tcPr>
          <w:p w14:paraId="249C34F7" w14:textId="1E728CA7" w:rsidR="23AA880A" w:rsidRDefault="23AA880A" w:rsidP="00332A5B">
            <w:pPr>
              <w:spacing w:after="0" w:line="257" w:lineRule="auto"/>
              <w:rPr>
                <w:rFonts w:eastAsia="Graphik" w:cs="Graphik"/>
                <w:szCs w:val="20"/>
              </w:rPr>
            </w:pPr>
            <w:r w:rsidRPr="23AA880A">
              <w:rPr>
                <w:rFonts w:eastAsia="Graphik" w:cs="Graphik"/>
                <w:szCs w:val="20"/>
              </w:rPr>
              <w:t>Batch Expected_End_Time</w:t>
            </w:r>
          </w:p>
        </w:tc>
        <w:tc>
          <w:tcPr>
            <w:tcW w:w="1369" w:type="dxa"/>
            <w:tcMar>
              <w:left w:w="108" w:type="dxa"/>
              <w:right w:w="108" w:type="dxa"/>
            </w:tcMar>
          </w:tcPr>
          <w:p w14:paraId="3DAFE28D" w14:textId="50B3491A" w:rsidR="23AA880A" w:rsidRDefault="23AA880A" w:rsidP="00332A5B">
            <w:pPr>
              <w:spacing w:after="0" w:line="257" w:lineRule="auto"/>
              <w:rPr>
                <w:rFonts w:eastAsia="Graphik" w:cs="Graphik"/>
                <w:szCs w:val="20"/>
              </w:rPr>
            </w:pPr>
            <w:r w:rsidRPr="23AA880A">
              <w:rPr>
                <w:rFonts w:eastAsia="Graphik" w:cs="Graphik"/>
                <w:szCs w:val="20"/>
              </w:rPr>
              <w:t>String</w:t>
            </w:r>
          </w:p>
        </w:tc>
      </w:tr>
      <w:tr w:rsidR="23AA880A" w14:paraId="0F84EDF6" w14:textId="77777777" w:rsidTr="00332A5B">
        <w:trPr>
          <w:trHeight w:val="195"/>
        </w:trPr>
        <w:tc>
          <w:tcPr>
            <w:tcW w:w="2386" w:type="dxa"/>
            <w:tcMar>
              <w:left w:w="108" w:type="dxa"/>
              <w:right w:w="108" w:type="dxa"/>
            </w:tcMar>
          </w:tcPr>
          <w:p w14:paraId="0CC7C824" w14:textId="51BF3020" w:rsidR="23AA880A" w:rsidRDefault="23AA880A" w:rsidP="00332A5B">
            <w:pPr>
              <w:spacing w:after="0" w:line="257" w:lineRule="auto"/>
              <w:rPr>
                <w:rFonts w:eastAsia="Graphik" w:cs="Graphik"/>
                <w:szCs w:val="20"/>
              </w:rPr>
            </w:pPr>
            <w:r w:rsidRPr="23AA880A">
              <w:rPr>
                <w:rFonts w:eastAsia="Graphik" w:cs="Graphik"/>
                <w:szCs w:val="20"/>
              </w:rPr>
              <w:t>Status</w:t>
            </w:r>
          </w:p>
        </w:tc>
        <w:tc>
          <w:tcPr>
            <w:tcW w:w="7025" w:type="dxa"/>
            <w:tcMar>
              <w:left w:w="108" w:type="dxa"/>
              <w:right w:w="108" w:type="dxa"/>
            </w:tcMar>
          </w:tcPr>
          <w:p w14:paraId="0D383BA7" w14:textId="0D07AD9D" w:rsidR="23AA880A" w:rsidRDefault="23AA880A" w:rsidP="00332A5B">
            <w:pPr>
              <w:spacing w:after="0" w:line="257" w:lineRule="auto"/>
              <w:rPr>
                <w:rFonts w:eastAsia="Graphik" w:cs="Graphik"/>
                <w:szCs w:val="20"/>
              </w:rPr>
            </w:pPr>
            <w:r w:rsidRPr="23AA880A">
              <w:rPr>
                <w:rFonts w:eastAsia="Graphik" w:cs="Graphik"/>
                <w:szCs w:val="20"/>
              </w:rPr>
              <w:t>Status of the Batch</w:t>
            </w:r>
          </w:p>
        </w:tc>
        <w:tc>
          <w:tcPr>
            <w:tcW w:w="1369" w:type="dxa"/>
            <w:tcMar>
              <w:left w:w="108" w:type="dxa"/>
              <w:right w:w="108" w:type="dxa"/>
            </w:tcMar>
          </w:tcPr>
          <w:p w14:paraId="1A321043" w14:textId="694A6508" w:rsidR="23AA880A" w:rsidRDefault="23AA880A" w:rsidP="00332A5B">
            <w:pPr>
              <w:spacing w:after="0" w:line="257" w:lineRule="auto"/>
              <w:rPr>
                <w:rFonts w:eastAsia="Graphik" w:cs="Graphik"/>
                <w:szCs w:val="20"/>
              </w:rPr>
            </w:pPr>
            <w:r w:rsidRPr="23AA880A">
              <w:rPr>
                <w:rFonts w:eastAsia="Graphik" w:cs="Graphik"/>
                <w:szCs w:val="20"/>
              </w:rPr>
              <w:t>String</w:t>
            </w:r>
          </w:p>
        </w:tc>
      </w:tr>
    </w:tbl>
    <w:p w14:paraId="7BB544C1" w14:textId="77777777" w:rsidR="00332A5B" w:rsidRDefault="00332A5B" w:rsidP="00332A5B">
      <w:pPr>
        <w:pStyle w:val="Heading3"/>
        <w:sectPr w:rsidR="00332A5B" w:rsidSect="00B0349B">
          <w:pgSz w:w="12240" w:h="23040" w:code="5"/>
          <w:pgMar w:top="720" w:right="720" w:bottom="720" w:left="720" w:header="720" w:footer="720" w:gutter="0"/>
          <w:cols w:space="1440"/>
          <w:docGrid w:linePitch="360"/>
        </w:sectPr>
      </w:pPr>
    </w:p>
    <w:p w14:paraId="01143282" w14:textId="4D97AC83" w:rsidR="00890A5D" w:rsidRPr="00890A5D" w:rsidRDefault="56D3D5EA" w:rsidP="00332A5B">
      <w:pPr>
        <w:pStyle w:val="Heading3"/>
        <w:rPr>
          <w:rFonts w:eastAsia="Graphik" w:cs="Graphik"/>
          <w:b w:val="0"/>
          <w:szCs w:val="20"/>
        </w:rPr>
      </w:pPr>
      <w:r w:rsidRPr="23AA880A">
        <w:lastRenderedPageBreak/>
        <w:t>Sample JSON Response</w:t>
      </w:r>
    </w:p>
    <w:p w14:paraId="61E09D1E" w14:textId="7EA26192" w:rsidR="00890A5D" w:rsidRPr="00332A5B" w:rsidRDefault="56D3D5EA" w:rsidP="00332A5B">
      <w:pPr>
        <w:spacing w:after="0" w:line="257" w:lineRule="auto"/>
        <w:rPr>
          <w:rFonts w:ascii="Consolas" w:eastAsia="Graphik" w:hAnsi="Consolas" w:cs="Graphik"/>
          <w:szCs w:val="20"/>
        </w:rPr>
      </w:pPr>
      <w:r w:rsidRPr="00332A5B">
        <w:rPr>
          <w:rFonts w:ascii="Consolas" w:eastAsia="Graphik" w:hAnsi="Consolas" w:cs="Graphik"/>
          <w:szCs w:val="20"/>
        </w:rPr>
        <w:t>"[</w:t>
      </w:r>
    </w:p>
    <w:p w14:paraId="67BEF459" w14:textId="7E60BE16" w:rsidR="00890A5D" w:rsidRPr="00332A5B" w:rsidRDefault="56D3D5EA" w:rsidP="00332A5B">
      <w:pPr>
        <w:spacing w:after="0" w:line="257" w:lineRule="auto"/>
        <w:rPr>
          <w:rFonts w:ascii="Consolas" w:eastAsia="Graphik" w:hAnsi="Consolas" w:cs="Graphik"/>
          <w:szCs w:val="20"/>
        </w:rPr>
      </w:pPr>
      <w:r w:rsidRPr="00332A5B">
        <w:rPr>
          <w:rFonts w:ascii="Consolas" w:eastAsia="Graphik" w:hAnsi="Consolas" w:cs="Graphik"/>
          <w:szCs w:val="20"/>
        </w:rPr>
        <w:t xml:space="preserve">    {</w:t>
      </w:r>
    </w:p>
    <w:p w14:paraId="5977716F" w14:textId="50846521" w:rsidR="00890A5D" w:rsidRPr="00332A5B" w:rsidRDefault="56D3D5EA" w:rsidP="00332A5B">
      <w:pPr>
        <w:spacing w:after="0" w:line="257" w:lineRule="auto"/>
        <w:rPr>
          <w:rFonts w:ascii="Consolas" w:eastAsia="Graphik" w:hAnsi="Consolas" w:cs="Graphik"/>
          <w:szCs w:val="20"/>
        </w:rPr>
      </w:pPr>
      <w:r w:rsidRPr="00332A5B">
        <w:rPr>
          <w:rFonts w:ascii="Consolas" w:eastAsia="Graphik" w:hAnsi="Consolas" w:cs="Graphik"/>
          <w:szCs w:val="20"/>
        </w:rPr>
        <w:t xml:space="preserve">    ""Id"": ""e50c05d6-0eae-4c90-9f1d-af4441a9fbe7"",</w:t>
      </w:r>
    </w:p>
    <w:p w14:paraId="2C043596" w14:textId="55C5C861" w:rsidR="00890A5D" w:rsidRPr="00332A5B" w:rsidRDefault="56D3D5EA" w:rsidP="00332A5B">
      <w:pPr>
        <w:spacing w:after="0" w:line="257" w:lineRule="auto"/>
        <w:rPr>
          <w:rFonts w:ascii="Consolas" w:eastAsia="Graphik" w:hAnsi="Consolas" w:cs="Graphik"/>
          <w:szCs w:val="20"/>
        </w:rPr>
      </w:pPr>
      <w:r w:rsidRPr="00332A5B">
        <w:rPr>
          <w:rFonts w:ascii="Consolas" w:eastAsia="Graphik" w:hAnsi="Consolas" w:cs="Graphik"/>
          <w:szCs w:val="20"/>
        </w:rPr>
        <w:t xml:space="preserve">    ""BatchID"": ""VALUE"",</w:t>
      </w:r>
    </w:p>
    <w:p w14:paraId="6A3885A3" w14:textId="3546F9B5" w:rsidR="00890A5D" w:rsidRPr="00332A5B" w:rsidRDefault="56D3D5EA" w:rsidP="00332A5B">
      <w:pPr>
        <w:spacing w:after="0" w:line="257" w:lineRule="auto"/>
        <w:rPr>
          <w:rFonts w:ascii="Consolas" w:eastAsia="Graphik" w:hAnsi="Consolas" w:cs="Graphik"/>
          <w:szCs w:val="20"/>
        </w:rPr>
      </w:pPr>
      <w:r w:rsidRPr="00332A5B">
        <w:rPr>
          <w:rFonts w:ascii="Consolas" w:eastAsia="Graphik" w:hAnsi="Consolas" w:cs="Graphik"/>
          <w:szCs w:val="20"/>
        </w:rPr>
        <w:t xml:space="preserve">    ""datapoints"": [</w:t>
      </w:r>
    </w:p>
    <w:p w14:paraId="21CA20AF" w14:textId="3523FEF5" w:rsidR="00890A5D" w:rsidRPr="00332A5B" w:rsidRDefault="56D3D5EA" w:rsidP="00332A5B">
      <w:pPr>
        <w:spacing w:after="0" w:line="257" w:lineRule="auto"/>
        <w:rPr>
          <w:rFonts w:ascii="Consolas" w:eastAsia="Graphik" w:hAnsi="Consolas" w:cs="Graphik"/>
          <w:szCs w:val="20"/>
        </w:rPr>
      </w:pPr>
      <w:r w:rsidRPr="00332A5B">
        <w:rPr>
          <w:rFonts w:ascii="Consolas" w:eastAsia="Graphik" w:hAnsi="Consolas" w:cs="Graphik"/>
          <w:szCs w:val="20"/>
        </w:rPr>
        <w:t xml:space="preserve">        {</w:t>
      </w:r>
    </w:p>
    <w:p w14:paraId="55748162" w14:textId="789C084C" w:rsidR="00890A5D" w:rsidRPr="00332A5B" w:rsidRDefault="56D3D5EA" w:rsidP="00332A5B">
      <w:pPr>
        <w:spacing w:after="0" w:line="257" w:lineRule="auto"/>
        <w:rPr>
          <w:rFonts w:ascii="Consolas" w:eastAsia="Graphik" w:hAnsi="Consolas" w:cs="Graphik"/>
          <w:szCs w:val="20"/>
        </w:rPr>
      </w:pPr>
      <w:r w:rsidRPr="00332A5B">
        <w:rPr>
          <w:rFonts w:ascii="Consolas" w:eastAsia="Graphik" w:hAnsi="Consolas" w:cs="Graphik"/>
          <w:szCs w:val="20"/>
        </w:rPr>
        <w:t xml:space="preserve">            ""originalTime"": ""2025-08-25T05: 06: 14.360Z"",</w:t>
      </w:r>
    </w:p>
    <w:p w14:paraId="3CF2D08B" w14:textId="270C9133" w:rsidR="00890A5D" w:rsidRPr="00332A5B" w:rsidRDefault="56D3D5EA" w:rsidP="00332A5B">
      <w:pPr>
        <w:spacing w:after="0" w:line="257" w:lineRule="auto"/>
        <w:rPr>
          <w:rFonts w:ascii="Consolas" w:eastAsia="Graphik" w:hAnsi="Consolas" w:cs="Graphik"/>
          <w:szCs w:val="20"/>
        </w:rPr>
      </w:pPr>
      <w:r w:rsidRPr="00332A5B">
        <w:rPr>
          <w:rFonts w:ascii="Consolas" w:eastAsia="Graphik" w:hAnsi="Consolas" w:cs="Graphik"/>
          <w:szCs w:val="20"/>
        </w:rPr>
        <w:t xml:space="preserve">            ""value"": 87.37263923621394</w:t>
      </w:r>
    </w:p>
    <w:p w14:paraId="261DFFD6" w14:textId="4CACA3AD" w:rsidR="00890A5D" w:rsidRPr="00332A5B" w:rsidRDefault="56D3D5EA" w:rsidP="00332A5B">
      <w:pPr>
        <w:spacing w:after="0" w:line="257" w:lineRule="auto"/>
        <w:rPr>
          <w:rFonts w:ascii="Consolas" w:eastAsia="Graphik" w:hAnsi="Consolas" w:cs="Graphik"/>
          <w:szCs w:val="20"/>
        </w:rPr>
      </w:pPr>
      <w:r w:rsidRPr="00332A5B">
        <w:rPr>
          <w:rFonts w:ascii="Consolas" w:eastAsia="Graphik" w:hAnsi="Consolas" w:cs="Graphik"/>
          <w:szCs w:val="20"/>
        </w:rPr>
        <w:t xml:space="preserve">        },</w:t>
      </w:r>
    </w:p>
    <w:p w14:paraId="18CA0C24" w14:textId="3157E9FF" w:rsidR="00890A5D" w:rsidRPr="00332A5B" w:rsidRDefault="56D3D5EA" w:rsidP="00332A5B">
      <w:pPr>
        <w:spacing w:after="0" w:line="257" w:lineRule="auto"/>
        <w:rPr>
          <w:rFonts w:ascii="Consolas" w:eastAsia="Graphik" w:hAnsi="Consolas" w:cs="Graphik"/>
          <w:szCs w:val="20"/>
        </w:rPr>
      </w:pPr>
      <w:r w:rsidRPr="00332A5B">
        <w:rPr>
          <w:rFonts w:ascii="Consolas" w:eastAsia="Graphik" w:hAnsi="Consolas" w:cs="Graphik"/>
          <w:szCs w:val="20"/>
        </w:rPr>
        <w:t xml:space="preserve">        {</w:t>
      </w:r>
    </w:p>
    <w:p w14:paraId="0473CCE9" w14:textId="78DEE6E6" w:rsidR="00890A5D" w:rsidRPr="00332A5B" w:rsidRDefault="56D3D5EA" w:rsidP="00332A5B">
      <w:pPr>
        <w:spacing w:after="0" w:line="257" w:lineRule="auto"/>
        <w:rPr>
          <w:rFonts w:ascii="Consolas" w:eastAsia="Graphik" w:hAnsi="Consolas" w:cs="Graphik"/>
          <w:szCs w:val="20"/>
        </w:rPr>
      </w:pPr>
      <w:r w:rsidRPr="00332A5B">
        <w:rPr>
          <w:rFonts w:ascii="Consolas" w:eastAsia="Graphik" w:hAnsi="Consolas" w:cs="Graphik"/>
          <w:szCs w:val="20"/>
        </w:rPr>
        <w:t xml:space="preserve">            ""originalTime"": ""2025-08-25T05: 06: 14.453Z"",</w:t>
      </w:r>
    </w:p>
    <w:p w14:paraId="7F58A49A" w14:textId="556573B2" w:rsidR="00890A5D" w:rsidRPr="00332A5B" w:rsidRDefault="56D3D5EA" w:rsidP="00332A5B">
      <w:pPr>
        <w:spacing w:after="0" w:line="257" w:lineRule="auto"/>
        <w:rPr>
          <w:rFonts w:ascii="Consolas" w:eastAsia="Graphik" w:hAnsi="Consolas" w:cs="Graphik"/>
          <w:szCs w:val="20"/>
        </w:rPr>
      </w:pPr>
      <w:r w:rsidRPr="00332A5B">
        <w:rPr>
          <w:rFonts w:ascii="Consolas" w:eastAsia="Graphik" w:hAnsi="Consolas" w:cs="Graphik"/>
          <w:szCs w:val="20"/>
        </w:rPr>
        <w:t xml:space="preserve">            ""value"": 86.95008536379324</w:t>
      </w:r>
    </w:p>
    <w:p w14:paraId="6F0FCDD0" w14:textId="54A63DAE" w:rsidR="00890A5D" w:rsidRPr="00332A5B" w:rsidRDefault="56D3D5EA" w:rsidP="00332A5B">
      <w:pPr>
        <w:spacing w:after="0" w:line="257" w:lineRule="auto"/>
        <w:rPr>
          <w:rFonts w:ascii="Consolas" w:eastAsia="Graphik" w:hAnsi="Consolas" w:cs="Graphik"/>
          <w:szCs w:val="20"/>
        </w:rPr>
      </w:pPr>
      <w:r w:rsidRPr="00332A5B">
        <w:rPr>
          <w:rFonts w:ascii="Consolas" w:eastAsia="Graphik" w:hAnsi="Consolas" w:cs="Graphik"/>
          <w:szCs w:val="20"/>
        </w:rPr>
        <w:t xml:space="preserve">        },</w:t>
      </w:r>
    </w:p>
    <w:p w14:paraId="76907A32" w14:textId="73980347" w:rsidR="00890A5D" w:rsidRPr="00332A5B" w:rsidRDefault="56D3D5EA" w:rsidP="00332A5B">
      <w:pPr>
        <w:spacing w:after="0" w:line="257" w:lineRule="auto"/>
        <w:rPr>
          <w:rFonts w:ascii="Consolas" w:eastAsia="Graphik" w:hAnsi="Consolas" w:cs="Graphik"/>
          <w:szCs w:val="20"/>
        </w:rPr>
      </w:pPr>
      <w:r w:rsidRPr="00332A5B">
        <w:rPr>
          <w:rFonts w:ascii="Consolas" w:eastAsia="Graphik" w:hAnsi="Consolas" w:cs="Graphik"/>
          <w:szCs w:val="20"/>
        </w:rPr>
        <w:t xml:space="preserve">        },</w:t>
      </w:r>
    </w:p>
    <w:p w14:paraId="51B064E9" w14:textId="55D15D4D" w:rsidR="00890A5D" w:rsidRPr="00332A5B" w:rsidRDefault="56D3D5EA" w:rsidP="00332A5B">
      <w:pPr>
        <w:spacing w:after="0" w:line="257" w:lineRule="auto"/>
        <w:rPr>
          <w:rFonts w:ascii="Consolas" w:eastAsia="Graphik" w:hAnsi="Consolas" w:cs="Graphik"/>
          <w:szCs w:val="20"/>
        </w:rPr>
      </w:pPr>
      <w:r w:rsidRPr="00332A5B">
        <w:rPr>
          <w:rFonts w:ascii="Consolas" w:eastAsia="Graphik" w:hAnsi="Consolas" w:cs="Graphik"/>
          <w:szCs w:val="20"/>
        </w:rPr>
        <w:t xml:space="preserve">        {</w:t>
      </w:r>
    </w:p>
    <w:p w14:paraId="52EE7D36" w14:textId="0003A72E" w:rsidR="00890A5D" w:rsidRPr="00332A5B" w:rsidRDefault="56D3D5EA" w:rsidP="00332A5B">
      <w:pPr>
        <w:spacing w:after="0" w:line="257" w:lineRule="auto"/>
        <w:rPr>
          <w:rFonts w:ascii="Consolas" w:eastAsia="Graphik" w:hAnsi="Consolas" w:cs="Graphik"/>
          <w:szCs w:val="20"/>
        </w:rPr>
      </w:pPr>
      <w:r w:rsidRPr="00332A5B">
        <w:rPr>
          <w:rFonts w:ascii="Consolas" w:eastAsia="Graphik" w:hAnsi="Consolas" w:cs="Graphik"/>
          <w:szCs w:val="20"/>
        </w:rPr>
        <w:t xml:space="preserve">            ""originalTime"": ""2025-08-25T05: 20: 26.183Z"",</w:t>
      </w:r>
    </w:p>
    <w:p w14:paraId="1B1D70A9" w14:textId="2F0F0A88" w:rsidR="00890A5D" w:rsidRPr="00332A5B" w:rsidRDefault="56D3D5EA" w:rsidP="00332A5B">
      <w:pPr>
        <w:spacing w:after="0" w:line="257" w:lineRule="auto"/>
        <w:rPr>
          <w:rFonts w:ascii="Consolas" w:eastAsia="Graphik" w:hAnsi="Consolas" w:cs="Graphik"/>
          <w:szCs w:val="20"/>
        </w:rPr>
      </w:pPr>
      <w:r w:rsidRPr="00332A5B">
        <w:rPr>
          <w:rFonts w:ascii="Consolas" w:eastAsia="Graphik" w:hAnsi="Consolas" w:cs="Graphik"/>
          <w:szCs w:val="20"/>
        </w:rPr>
        <w:t xml:space="preserve">            ""value"": 94.83588926346779</w:t>
      </w:r>
    </w:p>
    <w:p w14:paraId="0F2C595B" w14:textId="58004FF2" w:rsidR="00890A5D" w:rsidRPr="00332A5B" w:rsidRDefault="56D3D5EA" w:rsidP="00332A5B">
      <w:pPr>
        <w:spacing w:after="0" w:line="257" w:lineRule="auto"/>
        <w:rPr>
          <w:rFonts w:ascii="Consolas" w:eastAsia="Graphik" w:hAnsi="Consolas" w:cs="Graphik"/>
          <w:szCs w:val="20"/>
        </w:rPr>
      </w:pPr>
      <w:r w:rsidRPr="00332A5B">
        <w:rPr>
          <w:rFonts w:ascii="Consolas" w:eastAsia="Graphik" w:hAnsi="Consolas" w:cs="Graphik"/>
          <w:szCs w:val="20"/>
        </w:rPr>
        <w:t xml:space="preserve">        },</w:t>
      </w:r>
    </w:p>
    <w:p w14:paraId="604D56B9" w14:textId="2A3B8DDF" w:rsidR="00890A5D" w:rsidRPr="00332A5B" w:rsidRDefault="56D3D5EA" w:rsidP="00332A5B">
      <w:pPr>
        <w:spacing w:after="0" w:line="257" w:lineRule="auto"/>
        <w:rPr>
          <w:rFonts w:ascii="Consolas" w:eastAsia="Graphik" w:hAnsi="Consolas" w:cs="Graphik"/>
          <w:szCs w:val="20"/>
        </w:rPr>
      </w:pPr>
      <w:r w:rsidRPr="00332A5B">
        <w:rPr>
          <w:rFonts w:ascii="Consolas" w:eastAsia="Graphik" w:hAnsi="Consolas" w:cs="Graphik"/>
          <w:szCs w:val="20"/>
        </w:rPr>
        <w:t xml:space="preserve">        {</w:t>
      </w:r>
    </w:p>
    <w:p w14:paraId="091AA2E2" w14:textId="008B1F16" w:rsidR="00890A5D" w:rsidRPr="00332A5B" w:rsidRDefault="56D3D5EA" w:rsidP="00332A5B">
      <w:pPr>
        <w:spacing w:after="0" w:line="257" w:lineRule="auto"/>
        <w:rPr>
          <w:rFonts w:ascii="Consolas" w:eastAsia="Graphik" w:hAnsi="Consolas" w:cs="Graphik"/>
          <w:szCs w:val="20"/>
        </w:rPr>
      </w:pPr>
      <w:r w:rsidRPr="00332A5B">
        <w:rPr>
          <w:rFonts w:ascii="Consolas" w:eastAsia="Graphik" w:hAnsi="Consolas" w:cs="Graphik"/>
          <w:szCs w:val="20"/>
        </w:rPr>
        <w:t xml:space="preserve">            ""originalTime"": ""2025-08-25T05: 20: 26.497Z"",</w:t>
      </w:r>
    </w:p>
    <w:p w14:paraId="750D46CC" w14:textId="1409562E" w:rsidR="00890A5D" w:rsidRPr="00332A5B" w:rsidRDefault="56D3D5EA" w:rsidP="00332A5B">
      <w:pPr>
        <w:spacing w:after="0" w:line="257" w:lineRule="auto"/>
        <w:rPr>
          <w:rFonts w:ascii="Consolas" w:eastAsia="Graphik" w:hAnsi="Consolas" w:cs="Graphik"/>
          <w:szCs w:val="20"/>
        </w:rPr>
      </w:pPr>
      <w:r w:rsidRPr="00332A5B">
        <w:rPr>
          <w:rFonts w:ascii="Consolas" w:eastAsia="Graphik" w:hAnsi="Consolas" w:cs="Graphik"/>
          <w:szCs w:val="20"/>
        </w:rPr>
        <w:t xml:space="preserve">            ""value"": 95.46567433535382</w:t>
      </w:r>
    </w:p>
    <w:p w14:paraId="5ACA8650" w14:textId="5F83E924" w:rsidR="00890A5D" w:rsidRPr="00332A5B" w:rsidRDefault="56D3D5EA" w:rsidP="00332A5B">
      <w:pPr>
        <w:spacing w:after="0" w:line="257" w:lineRule="auto"/>
        <w:rPr>
          <w:rFonts w:ascii="Consolas" w:eastAsia="Graphik" w:hAnsi="Consolas" w:cs="Graphik"/>
          <w:szCs w:val="20"/>
        </w:rPr>
      </w:pPr>
      <w:r w:rsidRPr="00332A5B">
        <w:rPr>
          <w:rFonts w:ascii="Consolas" w:eastAsia="Graphik" w:hAnsi="Consolas" w:cs="Graphik"/>
          <w:szCs w:val="20"/>
        </w:rPr>
        <w:t xml:space="preserve">        }</w:t>
      </w:r>
    </w:p>
    <w:p w14:paraId="468A7830" w14:textId="3F8942BD" w:rsidR="00890A5D" w:rsidRPr="00332A5B" w:rsidRDefault="56D3D5EA" w:rsidP="00332A5B">
      <w:pPr>
        <w:spacing w:after="0" w:line="257" w:lineRule="auto"/>
        <w:rPr>
          <w:rFonts w:ascii="Consolas" w:eastAsia="Graphik" w:hAnsi="Consolas" w:cs="Graphik"/>
          <w:szCs w:val="20"/>
        </w:rPr>
      </w:pPr>
      <w:r w:rsidRPr="00332A5B">
        <w:rPr>
          <w:rFonts w:ascii="Consolas" w:eastAsia="Graphik" w:hAnsi="Consolas" w:cs="Graphik"/>
          <w:szCs w:val="20"/>
        </w:rPr>
        <w:t xml:space="preserve">    ]</w:t>
      </w:r>
    </w:p>
    <w:p w14:paraId="6923CD27" w14:textId="1A63CFA4" w:rsidR="00890A5D" w:rsidRPr="00332A5B" w:rsidRDefault="56D3D5EA" w:rsidP="00332A5B">
      <w:pPr>
        <w:spacing w:after="0" w:line="257" w:lineRule="auto"/>
        <w:rPr>
          <w:rFonts w:ascii="Consolas" w:eastAsia="Graphik" w:hAnsi="Consolas" w:cs="Graphik"/>
          <w:szCs w:val="20"/>
        </w:rPr>
      </w:pPr>
      <w:r w:rsidRPr="00332A5B">
        <w:rPr>
          <w:rFonts w:ascii="Consolas" w:eastAsia="Graphik" w:hAnsi="Consolas" w:cs="Graphik"/>
          <w:szCs w:val="20"/>
        </w:rPr>
        <w:t>}</w:t>
      </w:r>
    </w:p>
    <w:p w14:paraId="02D86BAC" w14:textId="7075257B" w:rsidR="00890A5D" w:rsidRPr="00332A5B" w:rsidRDefault="56D3D5EA" w:rsidP="00332A5B">
      <w:pPr>
        <w:spacing w:after="0" w:line="257" w:lineRule="auto"/>
        <w:rPr>
          <w:rFonts w:ascii="Consolas" w:eastAsia="Graphik" w:hAnsi="Consolas" w:cs="Graphik"/>
          <w:szCs w:val="20"/>
        </w:rPr>
      </w:pPr>
      <w:r w:rsidRPr="00332A5B">
        <w:rPr>
          <w:rFonts w:ascii="Consolas" w:eastAsia="Graphik" w:hAnsi="Consolas" w:cs="Graphik"/>
          <w:szCs w:val="20"/>
        </w:rPr>
        <w:t>]"</w:t>
      </w:r>
    </w:p>
    <w:p w14:paraId="22A7FE35" w14:textId="2765BFE2" w:rsidR="00890A5D" w:rsidRPr="00332A5B" w:rsidRDefault="56D3D5EA" w:rsidP="00332A5B">
      <w:pPr>
        <w:spacing w:after="0" w:line="257" w:lineRule="auto"/>
        <w:rPr>
          <w:rFonts w:ascii="Consolas" w:eastAsia="Graphik" w:hAnsi="Consolas" w:cs="Graphik"/>
          <w:szCs w:val="20"/>
        </w:rPr>
      </w:pPr>
      <w:r w:rsidRPr="00332A5B">
        <w:rPr>
          <w:rFonts w:ascii="Consolas" w:eastAsia="Graphik" w:hAnsi="Consolas" w:cs="Graphik"/>
          <w:szCs w:val="20"/>
        </w:rPr>
        <w:t xml:space="preserve"> </w:t>
      </w:r>
    </w:p>
    <w:p w14:paraId="2F876E6E" w14:textId="5B2B6E89" w:rsidR="00890A5D" w:rsidRPr="00890A5D" w:rsidRDefault="56D3D5EA" w:rsidP="00332A5B">
      <w:pPr>
        <w:pStyle w:val="Heading3"/>
        <w:rPr>
          <w:rFonts w:eastAsia="Graphik" w:cs="Graphik"/>
          <w:b w:val="0"/>
          <w:szCs w:val="20"/>
        </w:rPr>
      </w:pPr>
      <w:r w:rsidRPr="23AA880A">
        <w:t>Result</w:t>
      </w:r>
    </w:p>
    <w:tbl>
      <w:tblPr>
        <w:tblW w:w="0" w:type="auto"/>
        <w:tblLook w:val="04A0" w:firstRow="1" w:lastRow="0" w:firstColumn="1" w:lastColumn="0" w:noHBand="0" w:noVBand="1"/>
      </w:tblPr>
      <w:tblGrid>
        <w:gridCol w:w="1780"/>
        <w:gridCol w:w="7254"/>
      </w:tblGrid>
      <w:tr w:rsidR="23AA880A" w14:paraId="34599C77" w14:textId="77777777" w:rsidTr="23AA880A">
        <w:trPr>
          <w:trHeight w:val="300"/>
        </w:trPr>
        <w:tc>
          <w:tcPr>
            <w:tcW w:w="1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30CD2D13" w14:textId="10A0B61C" w:rsidR="23AA880A" w:rsidRDefault="23AA880A" w:rsidP="00332A5B">
            <w:pPr>
              <w:spacing w:after="0" w:line="257" w:lineRule="auto"/>
              <w:rPr>
                <w:rFonts w:eastAsia="Graphik" w:cs="Graphik"/>
                <w:color w:val="000000" w:themeColor="text1"/>
                <w:szCs w:val="20"/>
              </w:rPr>
            </w:pPr>
            <w:r w:rsidRPr="23AA880A">
              <w:rPr>
                <w:rFonts w:eastAsia="Graphik" w:cs="Graphik"/>
                <w:color w:val="000000" w:themeColor="text1"/>
                <w:szCs w:val="20"/>
              </w:rPr>
              <w:t>HTTP Code</w:t>
            </w:r>
          </w:p>
        </w:tc>
        <w:tc>
          <w:tcPr>
            <w:tcW w:w="725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5F2375C1" w14:textId="3391F1C4" w:rsidR="23AA880A" w:rsidRDefault="23AA880A" w:rsidP="00332A5B">
            <w:pPr>
              <w:spacing w:after="0" w:line="257" w:lineRule="auto"/>
              <w:rPr>
                <w:rFonts w:eastAsia="Graphik" w:cs="Graphik"/>
                <w:color w:val="000000" w:themeColor="text1"/>
                <w:szCs w:val="20"/>
              </w:rPr>
            </w:pPr>
            <w:r w:rsidRPr="23AA880A">
              <w:rPr>
                <w:rFonts w:eastAsia="Graphik" w:cs="Graphik"/>
                <w:color w:val="000000" w:themeColor="text1"/>
                <w:szCs w:val="20"/>
              </w:rPr>
              <w:t>Result Description</w:t>
            </w:r>
          </w:p>
        </w:tc>
      </w:tr>
      <w:tr w:rsidR="23AA880A" w14:paraId="261DF093" w14:textId="77777777" w:rsidTr="23AA880A">
        <w:trPr>
          <w:trHeight w:val="300"/>
        </w:trPr>
        <w:tc>
          <w:tcPr>
            <w:tcW w:w="1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5820692" w14:textId="790F31D8" w:rsidR="23AA880A" w:rsidRDefault="23AA880A" w:rsidP="00332A5B">
            <w:pPr>
              <w:spacing w:after="0" w:line="257" w:lineRule="auto"/>
              <w:rPr>
                <w:rFonts w:eastAsia="Graphik" w:cs="Graphik"/>
                <w:szCs w:val="20"/>
              </w:rPr>
            </w:pPr>
            <w:r w:rsidRPr="23AA880A">
              <w:rPr>
                <w:rFonts w:eastAsia="Graphik" w:cs="Graphik"/>
                <w:szCs w:val="20"/>
              </w:rPr>
              <w:t>200</w:t>
            </w:r>
          </w:p>
        </w:tc>
        <w:tc>
          <w:tcPr>
            <w:tcW w:w="725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86BC1A5" w14:textId="7CDB46E8" w:rsidR="23AA880A" w:rsidRDefault="23AA880A" w:rsidP="00332A5B">
            <w:pPr>
              <w:spacing w:after="0" w:line="257" w:lineRule="auto"/>
              <w:rPr>
                <w:rFonts w:eastAsia="Graphik" w:cs="Graphik"/>
                <w:szCs w:val="20"/>
                <w:lang w:val="en-IN"/>
              </w:rPr>
            </w:pPr>
            <w:r w:rsidRPr="23AA880A">
              <w:rPr>
                <w:rFonts w:eastAsia="Graphik" w:cs="Graphik"/>
                <w:szCs w:val="20"/>
                <w:lang w:val="en-IN"/>
              </w:rPr>
              <w:t>Operation executed successfully</w:t>
            </w:r>
          </w:p>
        </w:tc>
      </w:tr>
    </w:tbl>
    <w:p w14:paraId="71AC8151" w14:textId="132D6A84" w:rsidR="00890A5D" w:rsidRPr="00890A5D" w:rsidRDefault="56D3D5EA" w:rsidP="00332A5B">
      <w:pPr>
        <w:pStyle w:val="Heading3"/>
        <w:rPr>
          <w:rFonts w:eastAsia="Graphik" w:cs="Graphik"/>
          <w:b w:val="0"/>
          <w:szCs w:val="20"/>
        </w:rPr>
      </w:pPr>
      <w:r w:rsidRPr="23AA880A">
        <w:t>Error Management</w:t>
      </w:r>
    </w:p>
    <w:tbl>
      <w:tblPr>
        <w:tblW w:w="0" w:type="auto"/>
        <w:tblLook w:val="04A0" w:firstRow="1" w:lastRow="0" w:firstColumn="1" w:lastColumn="0" w:noHBand="0" w:noVBand="1"/>
      </w:tblPr>
      <w:tblGrid>
        <w:gridCol w:w="1717"/>
        <w:gridCol w:w="1478"/>
        <w:gridCol w:w="5903"/>
      </w:tblGrid>
      <w:tr w:rsidR="23AA880A" w14:paraId="515905A2" w14:textId="77777777" w:rsidTr="23AA880A">
        <w:trPr>
          <w:trHeight w:val="300"/>
        </w:trPr>
        <w:tc>
          <w:tcPr>
            <w:tcW w:w="1717"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34CF8488" w14:textId="79D6D87E" w:rsidR="23AA880A" w:rsidRDefault="23AA880A" w:rsidP="00332A5B">
            <w:pPr>
              <w:spacing w:after="0" w:line="257" w:lineRule="auto"/>
              <w:rPr>
                <w:rFonts w:eastAsia="Graphik" w:cs="Graphik"/>
                <w:color w:val="000000" w:themeColor="text1"/>
                <w:szCs w:val="20"/>
              </w:rPr>
            </w:pPr>
            <w:r w:rsidRPr="23AA880A">
              <w:rPr>
                <w:rFonts w:eastAsia="Graphik" w:cs="Graphik"/>
                <w:color w:val="000000" w:themeColor="text1"/>
                <w:szCs w:val="20"/>
              </w:rPr>
              <w:t>HTTP Code</w:t>
            </w:r>
          </w:p>
        </w:tc>
        <w:tc>
          <w:tcPr>
            <w:tcW w:w="147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13CBAB48" w14:textId="0D1D6F1E" w:rsidR="23AA880A" w:rsidRDefault="23AA880A" w:rsidP="00332A5B">
            <w:pPr>
              <w:spacing w:after="0" w:line="257" w:lineRule="auto"/>
              <w:rPr>
                <w:rFonts w:eastAsia="Graphik" w:cs="Graphik"/>
                <w:color w:val="000000" w:themeColor="text1"/>
                <w:szCs w:val="20"/>
              </w:rPr>
            </w:pPr>
            <w:r w:rsidRPr="23AA880A">
              <w:rPr>
                <w:rFonts w:eastAsia="Graphik" w:cs="Graphik"/>
                <w:color w:val="000000" w:themeColor="text1"/>
                <w:szCs w:val="20"/>
              </w:rPr>
              <w:t>Error Code</w:t>
            </w:r>
          </w:p>
        </w:tc>
        <w:tc>
          <w:tcPr>
            <w:tcW w:w="590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4F7E3D90" w14:textId="072F7532" w:rsidR="23AA880A" w:rsidRDefault="23AA880A" w:rsidP="00332A5B">
            <w:pPr>
              <w:spacing w:after="0" w:line="257" w:lineRule="auto"/>
              <w:rPr>
                <w:rFonts w:eastAsia="Graphik" w:cs="Graphik"/>
                <w:color w:val="000000" w:themeColor="text1"/>
                <w:szCs w:val="20"/>
              </w:rPr>
            </w:pPr>
            <w:r w:rsidRPr="23AA880A">
              <w:rPr>
                <w:rFonts w:eastAsia="Graphik" w:cs="Graphik"/>
                <w:color w:val="000000" w:themeColor="text1"/>
                <w:szCs w:val="20"/>
              </w:rPr>
              <w:t>Error Description</w:t>
            </w:r>
          </w:p>
        </w:tc>
      </w:tr>
      <w:tr w:rsidR="23AA880A" w14:paraId="4AF6CA7B" w14:textId="77777777" w:rsidTr="23AA880A">
        <w:trPr>
          <w:trHeight w:val="300"/>
        </w:trPr>
        <w:tc>
          <w:tcPr>
            <w:tcW w:w="171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AC20E9" w14:textId="5FBBB529" w:rsidR="23AA880A" w:rsidRDefault="23AA880A" w:rsidP="00332A5B">
            <w:pPr>
              <w:spacing w:after="0" w:line="257" w:lineRule="auto"/>
              <w:rPr>
                <w:rFonts w:eastAsia="Graphik" w:cs="Graphik"/>
                <w:szCs w:val="20"/>
              </w:rPr>
            </w:pPr>
            <w:r w:rsidRPr="23AA880A">
              <w:rPr>
                <w:rFonts w:eastAsia="Graphik" w:cs="Graphik"/>
                <w:szCs w:val="20"/>
              </w:rPr>
              <w:t>500</w:t>
            </w:r>
          </w:p>
        </w:tc>
        <w:tc>
          <w:tcPr>
            <w:tcW w:w="14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D35B225" w14:textId="4659333D" w:rsidR="23AA880A" w:rsidRDefault="23AA880A" w:rsidP="00332A5B">
            <w:pPr>
              <w:spacing w:after="0" w:line="257" w:lineRule="auto"/>
              <w:rPr>
                <w:rFonts w:eastAsia="Graphik" w:cs="Graphik"/>
                <w:szCs w:val="20"/>
              </w:rPr>
            </w:pPr>
            <w:r w:rsidRPr="23AA880A">
              <w:rPr>
                <w:rFonts w:eastAsia="Graphik" w:cs="Graphik"/>
                <w:szCs w:val="20"/>
              </w:rPr>
              <w:t>500</w:t>
            </w:r>
          </w:p>
        </w:tc>
        <w:tc>
          <w:tcPr>
            <w:tcW w:w="590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AB7D17" w14:textId="0F049B44" w:rsidR="23AA880A" w:rsidRDefault="23AA880A" w:rsidP="00332A5B">
            <w:pPr>
              <w:spacing w:after="0" w:line="257" w:lineRule="auto"/>
              <w:rPr>
                <w:rFonts w:eastAsia="Graphik" w:cs="Graphik"/>
                <w:szCs w:val="20"/>
              </w:rPr>
            </w:pPr>
            <w:r w:rsidRPr="23AA880A">
              <w:rPr>
                <w:rFonts w:eastAsia="Graphik" w:cs="Graphik"/>
                <w:szCs w:val="20"/>
              </w:rPr>
              <w:t xml:space="preserve">      Generic Error</w:t>
            </w:r>
          </w:p>
        </w:tc>
      </w:tr>
      <w:tr w:rsidR="23AA880A" w14:paraId="457E41BE" w14:textId="77777777" w:rsidTr="23AA880A">
        <w:trPr>
          <w:trHeight w:val="300"/>
        </w:trPr>
        <w:tc>
          <w:tcPr>
            <w:tcW w:w="171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7D7597" w14:textId="4873807A" w:rsidR="23AA880A" w:rsidRDefault="23AA880A" w:rsidP="00332A5B">
            <w:pPr>
              <w:spacing w:after="0" w:line="257" w:lineRule="auto"/>
              <w:rPr>
                <w:rFonts w:eastAsia="Graphik" w:cs="Graphik"/>
                <w:szCs w:val="20"/>
              </w:rPr>
            </w:pPr>
            <w:r w:rsidRPr="23AA880A">
              <w:rPr>
                <w:rFonts w:eastAsia="Graphik" w:cs="Graphik"/>
                <w:szCs w:val="20"/>
              </w:rPr>
              <w:t>400</w:t>
            </w:r>
          </w:p>
        </w:tc>
        <w:tc>
          <w:tcPr>
            <w:tcW w:w="14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074F27" w14:textId="41183A37" w:rsidR="23AA880A" w:rsidRDefault="23AA880A" w:rsidP="00332A5B">
            <w:pPr>
              <w:spacing w:after="0" w:line="257" w:lineRule="auto"/>
              <w:rPr>
                <w:rFonts w:eastAsia="Graphik" w:cs="Graphik"/>
                <w:szCs w:val="20"/>
              </w:rPr>
            </w:pPr>
            <w:r w:rsidRPr="23AA880A">
              <w:rPr>
                <w:rFonts w:eastAsia="Graphik" w:cs="Graphik"/>
                <w:szCs w:val="20"/>
              </w:rPr>
              <w:t>401</w:t>
            </w:r>
          </w:p>
        </w:tc>
        <w:tc>
          <w:tcPr>
            <w:tcW w:w="590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38F080" w14:textId="10FB8117" w:rsidR="23AA880A" w:rsidRPr="001E7D12" w:rsidRDefault="23AA880A" w:rsidP="001E7D12">
            <w:pPr>
              <w:spacing w:after="0" w:line="257" w:lineRule="auto"/>
              <w:ind w:left="360"/>
              <w:rPr>
                <w:rFonts w:eastAsia="Graphik" w:cs="Graphik"/>
                <w:szCs w:val="20"/>
              </w:rPr>
            </w:pPr>
            <w:r w:rsidRPr="001E7D12">
              <w:rPr>
                <w:rFonts w:eastAsia="Graphik" w:cs="Graphik"/>
                <w:szCs w:val="20"/>
              </w:rPr>
              <w:t>Unauthorized User</w:t>
            </w:r>
          </w:p>
          <w:p w14:paraId="0DA4C5DF" w14:textId="02DB6C82" w:rsidR="23AA880A" w:rsidRPr="001E7D12" w:rsidRDefault="00D425CC" w:rsidP="001E7D12">
            <w:pPr>
              <w:spacing w:after="0" w:line="257" w:lineRule="auto"/>
              <w:ind w:left="360"/>
              <w:rPr>
                <w:rFonts w:eastAsia="Graphik" w:cs="Graphik"/>
                <w:szCs w:val="20"/>
              </w:rPr>
            </w:pPr>
            <w:r w:rsidRPr="001E7D12">
              <w:rPr>
                <w:rFonts w:eastAsia="Graphik" w:cs="Graphik"/>
                <w:szCs w:val="20"/>
              </w:rPr>
              <w:t>Header Token</w:t>
            </w:r>
            <w:r w:rsidR="23AA880A" w:rsidRPr="001E7D12">
              <w:rPr>
                <w:rFonts w:eastAsia="Graphik" w:cs="Graphik"/>
                <w:szCs w:val="20"/>
              </w:rPr>
              <w:t xml:space="preserve"> could be missing</w:t>
            </w:r>
          </w:p>
        </w:tc>
      </w:tr>
      <w:tr w:rsidR="23AA880A" w14:paraId="531A9CB9" w14:textId="77777777" w:rsidTr="23AA880A">
        <w:trPr>
          <w:trHeight w:val="300"/>
        </w:trPr>
        <w:tc>
          <w:tcPr>
            <w:tcW w:w="171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C2D54B" w14:textId="2BEF3596" w:rsidR="23AA880A" w:rsidRDefault="23AA880A" w:rsidP="00332A5B">
            <w:pPr>
              <w:spacing w:after="0" w:line="257" w:lineRule="auto"/>
              <w:rPr>
                <w:rFonts w:eastAsia="Graphik" w:cs="Graphik"/>
                <w:szCs w:val="20"/>
              </w:rPr>
            </w:pPr>
            <w:r w:rsidRPr="23AA880A">
              <w:rPr>
                <w:rFonts w:eastAsia="Graphik" w:cs="Graphik"/>
                <w:szCs w:val="20"/>
              </w:rPr>
              <w:t>400</w:t>
            </w:r>
          </w:p>
        </w:tc>
        <w:tc>
          <w:tcPr>
            <w:tcW w:w="14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5806B8" w14:textId="2D7E0A5B" w:rsidR="23AA880A" w:rsidRDefault="23AA880A" w:rsidP="00332A5B">
            <w:pPr>
              <w:spacing w:after="0" w:line="257" w:lineRule="auto"/>
              <w:rPr>
                <w:rFonts w:eastAsia="Graphik" w:cs="Graphik"/>
                <w:szCs w:val="20"/>
              </w:rPr>
            </w:pPr>
            <w:r w:rsidRPr="23AA880A">
              <w:rPr>
                <w:rFonts w:eastAsia="Graphik" w:cs="Graphik"/>
                <w:szCs w:val="20"/>
              </w:rPr>
              <w:t>400</w:t>
            </w:r>
          </w:p>
        </w:tc>
        <w:tc>
          <w:tcPr>
            <w:tcW w:w="590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BF62D4" w14:textId="52648B08" w:rsidR="23AA880A" w:rsidRPr="001E7D12" w:rsidRDefault="23AA880A" w:rsidP="001E7D12">
            <w:pPr>
              <w:spacing w:after="0" w:line="257" w:lineRule="auto"/>
              <w:ind w:left="360"/>
              <w:rPr>
                <w:rFonts w:eastAsia="Graphik" w:cs="Graphik"/>
                <w:szCs w:val="20"/>
              </w:rPr>
            </w:pPr>
            <w:r w:rsidRPr="001E7D12">
              <w:rPr>
                <w:rFonts w:eastAsia="Graphik" w:cs="Graphik"/>
                <w:szCs w:val="20"/>
              </w:rPr>
              <w:t>Bad request</w:t>
            </w:r>
          </w:p>
          <w:p w14:paraId="4084C126" w14:textId="681E976D" w:rsidR="23AA880A" w:rsidRPr="001E7D12" w:rsidRDefault="23AA880A" w:rsidP="001E7D12">
            <w:pPr>
              <w:spacing w:after="0" w:line="257" w:lineRule="auto"/>
              <w:ind w:left="360"/>
              <w:rPr>
                <w:rFonts w:eastAsia="Graphik" w:cs="Graphik"/>
                <w:szCs w:val="20"/>
              </w:rPr>
            </w:pPr>
            <w:r w:rsidRPr="001E7D12">
              <w:rPr>
                <w:rFonts w:eastAsia="Graphik" w:cs="Graphik"/>
                <w:szCs w:val="20"/>
              </w:rPr>
              <w:t>The pinned asset is not present for this user</w:t>
            </w:r>
          </w:p>
        </w:tc>
      </w:tr>
    </w:tbl>
    <w:p w14:paraId="7797F2FA" w14:textId="77777777" w:rsidR="00332A5B" w:rsidRDefault="00332A5B" w:rsidP="00761437">
      <w:pPr>
        <w:spacing w:line="257" w:lineRule="auto"/>
        <w:rPr>
          <w:rFonts w:eastAsia="Graphik" w:cs="Graphik"/>
          <w:b/>
          <w:bCs/>
          <w:szCs w:val="20"/>
        </w:rPr>
        <w:sectPr w:rsidR="00332A5B" w:rsidSect="00B0349B">
          <w:pgSz w:w="12240" w:h="23040" w:code="5"/>
          <w:pgMar w:top="720" w:right="720" w:bottom="720" w:left="720" w:header="720" w:footer="720" w:gutter="0"/>
          <w:cols w:space="1440"/>
          <w:docGrid w:linePitch="360"/>
        </w:sectPr>
      </w:pPr>
    </w:p>
    <w:p w14:paraId="7FE0571E" w14:textId="7FEAB6C3" w:rsidR="00890A5D" w:rsidRPr="00890A5D" w:rsidRDefault="56D3D5EA" w:rsidP="00332A5B">
      <w:pPr>
        <w:pStyle w:val="Heading2"/>
        <w:rPr>
          <w:rFonts w:eastAsia="Graphik"/>
        </w:rPr>
      </w:pPr>
      <w:bookmarkStart w:id="42" w:name="_Toc216884605"/>
      <w:r w:rsidRPr="23AA880A">
        <w:rPr>
          <w:rFonts w:eastAsia="Graphik"/>
        </w:rPr>
        <w:lastRenderedPageBreak/>
        <w:t>POST- GoldenBatchAdd</w:t>
      </w:r>
      <w:bookmarkEnd w:id="42"/>
    </w:p>
    <w:p w14:paraId="544A17AC" w14:textId="428C77A5" w:rsidR="00890A5D" w:rsidRPr="00890A5D" w:rsidRDefault="56D3D5EA" w:rsidP="00761437">
      <w:pPr>
        <w:spacing w:line="257" w:lineRule="auto"/>
        <w:rPr>
          <w:rFonts w:eastAsia="Graphik" w:cs="Graphik"/>
          <w:b/>
          <w:bCs/>
          <w:szCs w:val="20"/>
        </w:rPr>
      </w:pPr>
      <w:r w:rsidRPr="23AA880A">
        <w:rPr>
          <w:rFonts w:eastAsia="Graphik" w:cs="Graphik"/>
          <w:szCs w:val="20"/>
        </w:rPr>
        <w:t>The GoldenBatchAdd microservice is the part of the AOT-OH-MS API invoked by UI and is being consumed by UI. GoldenBatchAdd microservice is POST call to AOT-OH-MS server hosted at back-end for insert GoldenBatch configurations into Azure db.</w:t>
      </w:r>
      <w:r w:rsidRPr="23AA880A">
        <w:rPr>
          <w:rFonts w:eastAsia="Graphik" w:cs="Graphik"/>
          <w:b/>
          <w:bCs/>
          <w:szCs w:val="20"/>
        </w:rPr>
        <w:t xml:space="preserve"> </w:t>
      </w:r>
    </w:p>
    <w:p w14:paraId="08EA9EA6" w14:textId="1B54927B" w:rsidR="00890A5D" w:rsidRPr="00890A5D" w:rsidRDefault="56D3D5EA" w:rsidP="00761437">
      <w:pPr>
        <w:spacing w:line="257" w:lineRule="auto"/>
        <w:rPr>
          <w:rFonts w:eastAsia="Graphik" w:cs="Graphik"/>
          <w:szCs w:val="20"/>
        </w:rPr>
      </w:pPr>
      <w:r w:rsidRPr="23AA880A">
        <w:rPr>
          <w:rFonts w:eastAsia="Graphik" w:cs="Graphik"/>
          <w:szCs w:val="20"/>
        </w:rPr>
        <w:t xml:space="preserve">To fetch the response from the APIs, the following entities must exist. </w:t>
      </w:r>
    </w:p>
    <w:p w14:paraId="03FE4FAB" w14:textId="2D015F61" w:rsidR="00890A5D" w:rsidRPr="00890A5D" w:rsidRDefault="56D3D5EA" w:rsidP="00761437">
      <w:pPr>
        <w:pStyle w:val="ListParagraph"/>
        <w:spacing w:before="0" w:after="0" w:line="257" w:lineRule="auto"/>
        <w:ind w:right="0"/>
        <w:rPr>
          <w:rFonts w:eastAsia="Graphik" w:cs="Graphik"/>
          <w:szCs w:val="20"/>
        </w:rPr>
      </w:pPr>
      <w:r w:rsidRPr="23AA880A">
        <w:rPr>
          <w:rFonts w:eastAsia="Graphik" w:cs="Graphik"/>
          <w:szCs w:val="20"/>
        </w:rPr>
        <w:t xml:space="preserve">Authorization token </w:t>
      </w:r>
    </w:p>
    <w:p w14:paraId="0E114960" w14:textId="05657960" w:rsidR="00890A5D" w:rsidRPr="00890A5D" w:rsidRDefault="56D3D5EA" w:rsidP="00761437">
      <w:pPr>
        <w:pStyle w:val="ListParagraph"/>
        <w:spacing w:before="0" w:after="0" w:line="257" w:lineRule="auto"/>
        <w:ind w:right="0"/>
        <w:rPr>
          <w:rFonts w:eastAsia="Graphik" w:cs="Graphik"/>
          <w:szCs w:val="20"/>
        </w:rPr>
      </w:pPr>
      <w:r w:rsidRPr="23AA880A">
        <w:rPr>
          <w:rFonts w:eastAsia="Graphik" w:cs="Graphik"/>
          <w:szCs w:val="20"/>
        </w:rPr>
        <w:t>Content-Type</w:t>
      </w:r>
    </w:p>
    <w:p w14:paraId="691D4C41" w14:textId="4F7403FD" w:rsidR="00890A5D" w:rsidRPr="00890A5D" w:rsidRDefault="56D3D5EA" w:rsidP="00332A5B">
      <w:pPr>
        <w:pStyle w:val="Heading3"/>
        <w:rPr>
          <w:rFonts w:eastAsia="Graphik" w:cs="Graphik"/>
          <w:b w:val="0"/>
          <w:szCs w:val="20"/>
        </w:rPr>
      </w:pPr>
      <w:r w:rsidRPr="23AA880A">
        <w:t>API Specifications</w:t>
      </w:r>
    </w:p>
    <w:tbl>
      <w:tblPr>
        <w:tblW w:w="0" w:type="auto"/>
        <w:tblLook w:val="04A0" w:firstRow="1" w:lastRow="0" w:firstColumn="1" w:lastColumn="0" w:noHBand="0" w:noVBand="1"/>
      </w:tblPr>
      <w:tblGrid>
        <w:gridCol w:w="2307"/>
        <w:gridCol w:w="8473"/>
      </w:tblGrid>
      <w:tr w:rsidR="23AA880A" w14:paraId="7CE0F121" w14:textId="77777777" w:rsidTr="00332A5B">
        <w:trPr>
          <w:trHeight w:val="165"/>
        </w:trPr>
        <w:tc>
          <w:tcPr>
            <w:tcW w:w="2307"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329ABEDE" w14:textId="0A55CFEC" w:rsidR="23AA880A" w:rsidRDefault="56D3D5EA" w:rsidP="00332A5B">
            <w:pPr>
              <w:spacing w:after="0" w:line="257" w:lineRule="auto"/>
              <w:rPr>
                <w:rFonts w:eastAsia="Graphik" w:cs="Graphik"/>
                <w:color w:val="000000" w:themeColor="text1"/>
                <w:szCs w:val="20"/>
              </w:rPr>
            </w:pPr>
            <w:r w:rsidRPr="23AA880A">
              <w:rPr>
                <w:rFonts w:eastAsia="Graphik" w:cs="Graphik"/>
                <w:szCs w:val="20"/>
              </w:rPr>
              <w:t xml:space="preserve"> </w:t>
            </w:r>
            <w:r w:rsidR="23AA880A" w:rsidRPr="23AA880A">
              <w:rPr>
                <w:rFonts w:eastAsia="Graphik" w:cs="Graphik"/>
                <w:color w:val="000000" w:themeColor="text1"/>
                <w:szCs w:val="20"/>
              </w:rPr>
              <w:t>PROTOCOL</w:t>
            </w:r>
          </w:p>
        </w:tc>
        <w:tc>
          <w:tcPr>
            <w:tcW w:w="8473" w:type="dxa"/>
            <w:tcBorders>
              <w:top w:val="single" w:sz="8" w:space="0" w:color="auto"/>
              <w:left w:val="single" w:sz="8" w:space="0" w:color="auto"/>
              <w:bottom w:val="single" w:sz="8" w:space="0" w:color="auto"/>
              <w:right w:val="single" w:sz="8" w:space="0" w:color="auto"/>
            </w:tcBorders>
            <w:tcMar>
              <w:left w:w="108" w:type="dxa"/>
              <w:right w:w="108" w:type="dxa"/>
            </w:tcMar>
          </w:tcPr>
          <w:p w14:paraId="68DDDA8F" w14:textId="791BA701" w:rsidR="23AA880A" w:rsidRDefault="23AA880A" w:rsidP="00332A5B">
            <w:pPr>
              <w:spacing w:after="0" w:line="257" w:lineRule="auto"/>
              <w:rPr>
                <w:rFonts w:eastAsia="Graphik" w:cs="Graphik"/>
                <w:szCs w:val="20"/>
              </w:rPr>
            </w:pPr>
            <w:r w:rsidRPr="23AA880A">
              <w:rPr>
                <w:rFonts w:eastAsia="Graphik" w:cs="Graphik"/>
                <w:szCs w:val="20"/>
              </w:rPr>
              <w:t>HTTPS</w:t>
            </w:r>
          </w:p>
        </w:tc>
      </w:tr>
      <w:tr w:rsidR="23AA880A" w14:paraId="1446F692" w14:textId="77777777" w:rsidTr="00332A5B">
        <w:trPr>
          <w:trHeight w:val="165"/>
        </w:trPr>
        <w:tc>
          <w:tcPr>
            <w:tcW w:w="2307"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2E92A6FE" w14:textId="027F1FFB" w:rsidR="23AA880A" w:rsidRDefault="23AA880A" w:rsidP="00FB540B">
            <w:pPr>
              <w:spacing w:after="0" w:line="257" w:lineRule="auto"/>
              <w:jc w:val="left"/>
              <w:rPr>
                <w:rFonts w:eastAsia="Graphik" w:cs="Graphik"/>
                <w:color w:val="000000" w:themeColor="text1"/>
                <w:szCs w:val="20"/>
              </w:rPr>
            </w:pPr>
            <w:r w:rsidRPr="23AA880A">
              <w:rPr>
                <w:rFonts w:eastAsia="Graphik" w:cs="Graphik"/>
                <w:color w:val="000000" w:themeColor="text1"/>
                <w:szCs w:val="20"/>
              </w:rPr>
              <w:t xml:space="preserve">PATH AOT </w:t>
            </w:r>
            <w:r w:rsidR="00515F80">
              <w:rPr>
                <w:rFonts w:eastAsia="Graphik" w:cs="Graphik"/>
                <w:color w:val="000000" w:themeColor="text1"/>
                <w:szCs w:val="20"/>
              </w:rPr>
              <w:t>(Public Exposure)</w:t>
            </w:r>
          </w:p>
        </w:tc>
        <w:tc>
          <w:tcPr>
            <w:tcW w:w="8473" w:type="dxa"/>
            <w:tcBorders>
              <w:top w:val="single" w:sz="8" w:space="0" w:color="auto"/>
              <w:left w:val="single" w:sz="8" w:space="0" w:color="auto"/>
              <w:bottom w:val="single" w:sz="8" w:space="0" w:color="auto"/>
              <w:right w:val="single" w:sz="8" w:space="0" w:color="auto"/>
            </w:tcBorders>
            <w:tcMar>
              <w:left w:w="108" w:type="dxa"/>
              <w:right w:w="108" w:type="dxa"/>
            </w:tcMar>
          </w:tcPr>
          <w:p w14:paraId="406EC626" w14:textId="67715AF2" w:rsidR="23AA880A" w:rsidRDefault="23AA880A" w:rsidP="00332A5B">
            <w:pPr>
              <w:spacing w:after="0"/>
              <w:rPr>
                <w:rStyle w:val="Hyperlink"/>
                <w:rFonts w:ascii="Aptos Narrow" w:eastAsia="Aptos Narrow" w:hAnsi="Aptos Narrow" w:cs="Aptos Narrow"/>
                <w:sz w:val="22"/>
              </w:rPr>
            </w:pPr>
            <w:hyperlink r:id="rId34">
              <w:r w:rsidRPr="23AA880A">
                <w:rPr>
                  <w:rStyle w:val="Hyperlink"/>
                  <w:rFonts w:ascii="Aptos Narrow" w:eastAsia="Aptos Narrow" w:hAnsi="Aptos Narrow" w:cs="Aptos Narrow"/>
                  <w:sz w:val="22"/>
                </w:rPr>
                <w:t>https://apim-aot-azure-dev.azure-api.net/api/productionmanager/batches/goldenbatches</w:t>
              </w:r>
            </w:hyperlink>
          </w:p>
        </w:tc>
      </w:tr>
      <w:tr w:rsidR="23AA880A" w14:paraId="2C08D975" w14:textId="77777777" w:rsidTr="00332A5B">
        <w:trPr>
          <w:trHeight w:val="135"/>
        </w:trPr>
        <w:tc>
          <w:tcPr>
            <w:tcW w:w="2307"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3FAFECCE" w14:textId="032BC2D6" w:rsidR="23AA880A" w:rsidRDefault="23AA880A" w:rsidP="00332A5B">
            <w:pPr>
              <w:spacing w:after="0" w:line="257" w:lineRule="auto"/>
              <w:rPr>
                <w:rFonts w:eastAsia="Graphik" w:cs="Graphik"/>
                <w:color w:val="000000" w:themeColor="text1"/>
                <w:szCs w:val="20"/>
              </w:rPr>
            </w:pPr>
            <w:r w:rsidRPr="23AA880A">
              <w:rPr>
                <w:rFonts w:eastAsia="Graphik" w:cs="Graphik"/>
                <w:color w:val="000000" w:themeColor="text1"/>
                <w:szCs w:val="20"/>
              </w:rPr>
              <w:t>METHOD</w:t>
            </w:r>
          </w:p>
        </w:tc>
        <w:tc>
          <w:tcPr>
            <w:tcW w:w="8473" w:type="dxa"/>
            <w:tcBorders>
              <w:top w:val="single" w:sz="8" w:space="0" w:color="auto"/>
              <w:left w:val="single" w:sz="8" w:space="0" w:color="auto"/>
              <w:bottom w:val="single" w:sz="8" w:space="0" w:color="auto"/>
              <w:right w:val="single" w:sz="8" w:space="0" w:color="auto"/>
            </w:tcBorders>
            <w:tcMar>
              <w:left w:w="108" w:type="dxa"/>
              <w:right w:w="108" w:type="dxa"/>
            </w:tcMar>
          </w:tcPr>
          <w:p w14:paraId="44C495E7" w14:textId="34E2C5BA" w:rsidR="23AA880A" w:rsidRDefault="23AA880A" w:rsidP="00332A5B">
            <w:pPr>
              <w:spacing w:after="0" w:line="257" w:lineRule="auto"/>
              <w:rPr>
                <w:rFonts w:eastAsia="Graphik" w:cs="Graphik"/>
                <w:szCs w:val="20"/>
              </w:rPr>
            </w:pPr>
            <w:r w:rsidRPr="23AA880A">
              <w:rPr>
                <w:rFonts w:eastAsia="Graphik" w:cs="Graphik"/>
                <w:szCs w:val="20"/>
              </w:rPr>
              <w:t>GET</w:t>
            </w:r>
          </w:p>
        </w:tc>
      </w:tr>
      <w:tr w:rsidR="23AA880A" w14:paraId="06E66D7E" w14:textId="77777777" w:rsidTr="00332A5B">
        <w:trPr>
          <w:trHeight w:val="240"/>
        </w:trPr>
        <w:tc>
          <w:tcPr>
            <w:tcW w:w="2307"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2DEAC5E1" w14:textId="2A37D7BC" w:rsidR="23AA880A" w:rsidRDefault="23AA880A" w:rsidP="00332A5B">
            <w:pPr>
              <w:spacing w:after="0" w:line="257" w:lineRule="auto"/>
              <w:rPr>
                <w:rFonts w:eastAsia="Graphik" w:cs="Graphik"/>
                <w:color w:val="000000" w:themeColor="text1"/>
                <w:szCs w:val="20"/>
              </w:rPr>
            </w:pPr>
            <w:r w:rsidRPr="23AA880A">
              <w:rPr>
                <w:rFonts w:eastAsia="Graphik" w:cs="Graphik"/>
                <w:color w:val="000000" w:themeColor="text1"/>
                <w:szCs w:val="20"/>
              </w:rPr>
              <w:t>CONTENT TYPE</w:t>
            </w:r>
          </w:p>
        </w:tc>
        <w:tc>
          <w:tcPr>
            <w:tcW w:w="8473" w:type="dxa"/>
            <w:tcBorders>
              <w:top w:val="single" w:sz="8" w:space="0" w:color="auto"/>
              <w:left w:val="single" w:sz="8" w:space="0" w:color="auto"/>
              <w:bottom w:val="single" w:sz="8" w:space="0" w:color="auto"/>
              <w:right w:val="single" w:sz="8" w:space="0" w:color="auto"/>
            </w:tcBorders>
            <w:tcMar>
              <w:left w:w="108" w:type="dxa"/>
              <w:right w:w="108" w:type="dxa"/>
            </w:tcMar>
          </w:tcPr>
          <w:p w14:paraId="2845963A" w14:textId="3052AF7C" w:rsidR="23AA880A" w:rsidRDefault="23AA880A" w:rsidP="00332A5B">
            <w:pPr>
              <w:spacing w:after="0" w:line="257" w:lineRule="auto"/>
              <w:rPr>
                <w:rFonts w:eastAsia="Graphik" w:cs="Graphik"/>
                <w:szCs w:val="20"/>
              </w:rPr>
            </w:pPr>
            <w:r w:rsidRPr="23AA880A">
              <w:rPr>
                <w:rFonts w:eastAsia="Graphik" w:cs="Graphik"/>
                <w:szCs w:val="20"/>
              </w:rPr>
              <w:t>application / json</w:t>
            </w:r>
          </w:p>
        </w:tc>
      </w:tr>
    </w:tbl>
    <w:p w14:paraId="06864400" w14:textId="659EDF70" w:rsidR="00890A5D" w:rsidRPr="00890A5D" w:rsidRDefault="56D3D5EA" w:rsidP="00332A5B">
      <w:pPr>
        <w:pStyle w:val="Heading3"/>
        <w:rPr>
          <w:rFonts w:eastAsia="Graphik" w:cs="Graphik"/>
          <w:b w:val="0"/>
          <w:szCs w:val="20"/>
        </w:rPr>
      </w:pPr>
      <w:r w:rsidRPr="23AA880A">
        <w:t>Input Header Parameters</w:t>
      </w:r>
    </w:p>
    <w:tbl>
      <w:tblPr>
        <w:tblW w:w="0" w:type="auto"/>
        <w:tblLook w:val="04A0" w:firstRow="1" w:lastRow="0" w:firstColumn="1" w:lastColumn="0" w:noHBand="0" w:noVBand="1"/>
      </w:tblPr>
      <w:tblGrid>
        <w:gridCol w:w="1904"/>
        <w:gridCol w:w="6536"/>
        <w:gridCol w:w="923"/>
        <w:gridCol w:w="1417"/>
      </w:tblGrid>
      <w:tr w:rsidR="23AA880A" w14:paraId="1727774C" w14:textId="77777777" w:rsidTr="23AA880A">
        <w:trPr>
          <w:trHeight w:val="255"/>
        </w:trPr>
        <w:tc>
          <w:tcPr>
            <w:tcW w:w="190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192A4151" w14:textId="30A6BEF8" w:rsidR="23AA880A" w:rsidRDefault="23AA880A" w:rsidP="00332A5B">
            <w:pPr>
              <w:spacing w:after="0" w:line="257" w:lineRule="auto"/>
              <w:rPr>
                <w:rFonts w:eastAsia="Graphik" w:cs="Graphik"/>
                <w:color w:val="000000" w:themeColor="text1"/>
                <w:szCs w:val="20"/>
              </w:rPr>
            </w:pPr>
            <w:r w:rsidRPr="23AA880A">
              <w:rPr>
                <w:rFonts w:eastAsia="Graphik" w:cs="Graphik"/>
                <w:color w:val="000000" w:themeColor="text1"/>
                <w:szCs w:val="20"/>
              </w:rPr>
              <w:t>Parameter</w:t>
            </w:r>
          </w:p>
        </w:tc>
        <w:tc>
          <w:tcPr>
            <w:tcW w:w="6552"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23736B24" w14:textId="6BC2261D" w:rsidR="23AA880A" w:rsidRDefault="23AA880A" w:rsidP="00332A5B">
            <w:pPr>
              <w:spacing w:after="0" w:line="257" w:lineRule="auto"/>
              <w:rPr>
                <w:rFonts w:eastAsia="Graphik" w:cs="Graphik"/>
                <w:color w:val="000000" w:themeColor="text1"/>
                <w:szCs w:val="20"/>
              </w:rPr>
            </w:pPr>
            <w:r w:rsidRPr="23AA880A">
              <w:rPr>
                <w:rFonts w:eastAsia="Graphik" w:cs="Graphik"/>
                <w:color w:val="000000" w:themeColor="text1"/>
                <w:szCs w:val="20"/>
              </w:rPr>
              <w:t>Description</w:t>
            </w:r>
          </w:p>
        </w:tc>
        <w:tc>
          <w:tcPr>
            <w:tcW w:w="924"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28F50DE8" w14:textId="07F0B144" w:rsidR="23AA880A" w:rsidRDefault="23AA880A" w:rsidP="00332A5B">
            <w:pPr>
              <w:spacing w:after="0" w:line="257" w:lineRule="auto"/>
              <w:rPr>
                <w:rFonts w:eastAsia="Graphik" w:cs="Graphik"/>
                <w:color w:val="000000" w:themeColor="text1"/>
                <w:szCs w:val="20"/>
              </w:rPr>
            </w:pPr>
            <w:r w:rsidRPr="23AA880A">
              <w:rPr>
                <w:rFonts w:eastAsia="Graphik" w:cs="Graphik"/>
                <w:color w:val="000000" w:themeColor="text1"/>
                <w:szCs w:val="20"/>
              </w:rPr>
              <w:t>M/O</w:t>
            </w:r>
          </w:p>
        </w:tc>
        <w:tc>
          <w:tcPr>
            <w:tcW w:w="141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4FB66306" w14:textId="493FE821" w:rsidR="23AA880A" w:rsidRDefault="23AA880A" w:rsidP="00332A5B">
            <w:pPr>
              <w:spacing w:after="0" w:line="257" w:lineRule="auto"/>
              <w:rPr>
                <w:rFonts w:eastAsia="Graphik" w:cs="Graphik"/>
                <w:color w:val="000000" w:themeColor="text1"/>
                <w:szCs w:val="20"/>
              </w:rPr>
            </w:pPr>
            <w:r w:rsidRPr="23AA880A">
              <w:rPr>
                <w:rFonts w:eastAsia="Graphik" w:cs="Graphik"/>
                <w:color w:val="000000" w:themeColor="text1"/>
                <w:szCs w:val="20"/>
              </w:rPr>
              <w:t>Type</w:t>
            </w:r>
          </w:p>
        </w:tc>
      </w:tr>
      <w:tr w:rsidR="23AA880A" w14:paraId="1B21B8CE" w14:textId="77777777" w:rsidTr="23AA880A">
        <w:trPr>
          <w:trHeight w:val="255"/>
        </w:trPr>
        <w:tc>
          <w:tcPr>
            <w:tcW w:w="19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C05E9D" w14:textId="02738BBC" w:rsidR="23AA880A" w:rsidRDefault="23AA880A" w:rsidP="00332A5B">
            <w:pPr>
              <w:spacing w:after="0" w:line="257" w:lineRule="auto"/>
              <w:rPr>
                <w:rFonts w:eastAsia="Graphik" w:cs="Graphik"/>
                <w:szCs w:val="20"/>
              </w:rPr>
            </w:pPr>
            <w:r w:rsidRPr="23AA880A">
              <w:rPr>
                <w:rFonts w:eastAsia="Graphik" w:cs="Graphik"/>
                <w:szCs w:val="20"/>
              </w:rPr>
              <w:t>Authorization</w:t>
            </w:r>
          </w:p>
        </w:tc>
        <w:tc>
          <w:tcPr>
            <w:tcW w:w="65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B9B766" w14:textId="761597E3" w:rsidR="23AA880A" w:rsidRDefault="23AA880A" w:rsidP="00332A5B">
            <w:pPr>
              <w:spacing w:after="0" w:line="257" w:lineRule="auto"/>
              <w:rPr>
                <w:rFonts w:eastAsia="Graphik" w:cs="Graphik"/>
                <w:szCs w:val="20"/>
                <w:lang w:val="en-IN"/>
              </w:rPr>
            </w:pPr>
            <w:r w:rsidRPr="23AA880A">
              <w:rPr>
                <w:rFonts w:eastAsia="Graphik" w:cs="Graphik"/>
                <w:szCs w:val="20"/>
              </w:rPr>
              <w:t xml:space="preserve">Token acquired from Azure AD based on the user credentials for further API calls. </w:t>
            </w:r>
            <w:r w:rsidRPr="23AA880A">
              <w:rPr>
                <w:rFonts w:eastAsia="Graphik" w:cs="Graphik"/>
                <w:szCs w:val="20"/>
                <w:lang w:val="en-IN"/>
              </w:rPr>
              <w:t>. e.g</w:t>
            </w:r>
            <w:r w:rsidRPr="00B5754F">
              <w:rPr>
                <w:rFonts w:ascii="Consolas" w:eastAsia="Graphik" w:hAnsi="Consolas" w:cs="Graphik"/>
                <w:szCs w:val="20"/>
                <w:lang w:val="en-IN"/>
              </w:rPr>
              <w:t>., msal, accesstoken : { token: "Bearer {token}" }</w:t>
            </w:r>
          </w:p>
        </w:tc>
        <w:tc>
          <w:tcPr>
            <w:tcW w:w="9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750107" w14:textId="77536BF8" w:rsidR="23AA880A" w:rsidRDefault="23AA880A" w:rsidP="00332A5B">
            <w:pPr>
              <w:spacing w:after="0" w:line="257" w:lineRule="auto"/>
              <w:rPr>
                <w:rFonts w:eastAsia="Graphik" w:cs="Graphik"/>
                <w:szCs w:val="20"/>
              </w:rPr>
            </w:pPr>
            <w:r w:rsidRPr="23AA880A">
              <w:rPr>
                <w:rFonts w:eastAsia="Graphik" w:cs="Graphik"/>
                <w:szCs w:val="20"/>
              </w:rPr>
              <w:t>M</w:t>
            </w:r>
          </w:p>
        </w:tc>
        <w:tc>
          <w:tcPr>
            <w:tcW w:w="14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7DC05E" w14:textId="07FDA846" w:rsidR="23AA880A" w:rsidRDefault="23AA880A" w:rsidP="00332A5B">
            <w:pPr>
              <w:spacing w:after="0" w:line="257" w:lineRule="auto"/>
              <w:rPr>
                <w:rFonts w:eastAsia="Graphik" w:cs="Graphik"/>
                <w:szCs w:val="20"/>
              </w:rPr>
            </w:pPr>
            <w:r w:rsidRPr="23AA880A">
              <w:rPr>
                <w:rFonts w:eastAsia="Graphik" w:cs="Graphik"/>
                <w:szCs w:val="20"/>
              </w:rPr>
              <w:t>String</w:t>
            </w:r>
          </w:p>
        </w:tc>
      </w:tr>
      <w:tr w:rsidR="23AA880A" w14:paraId="2C7E9141" w14:textId="77777777" w:rsidTr="23AA880A">
        <w:trPr>
          <w:trHeight w:val="255"/>
        </w:trPr>
        <w:tc>
          <w:tcPr>
            <w:tcW w:w="19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6C530E" w14:textId="4A1B62EE" w:rsidR="23AA880A" w:rsidRDefault="23AA880A" w:rsidP="00332A5B">
            <w:pPr>
              <w:spacing w:after="0" w:line="257" w:lineRule="auto"/>
              <w:rPr>
                <w:rFonts w:eastAsia="Graphik" w:cs="Graphik"/>
                <w:szCs w:val="20"/>
              </w:rPr>
            </w:pPr>
            <w:r w:rsidRPr="23AA880A">
              <w:rPr>
                <w:rFonts w:eastAsia="Graphik" w:cs="Graphik"/>
                <w:szCs w:val="20"/>
              </w:rPr>
              <w:t>Content-Type</w:t>
            </w:r>
          </w:p>
        </w:tc>
        <w:tc>
          <w:tcPr>
            <w:tcW w:w="65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F5E8AE" w14:textId="6C509C54" w:rsidR="23AA880A" w:rsidRDefault="23AA880A" w:rsidP="00332A5B">
            <w:pPr>
              <w:spacing w:after="0" w:line="257" w:lineRule="auto"/>
              <w:rPr>
                <w:rFonts w:eastAsia="Graphik" w:cs="Graphik"/>
                <w:szCs w:val="20"/>
              </w:rPr>
            </w:pPr>
            <w:r w:rsidRPr="23AA880A">
              <w:rPr>
                <w:rFonts w:eastAsia="Graphik" w:cs="Graphik"/>
                <w:szCs w:val="20"/>
              </w:rPr>
              <w:t>Type of content. E.g.- application/json</w:t>
            </w:r>
          </w:p>
        </w:tc>
        <w:tc>
          <w:tcPr>
            <w:tcW w:w="9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80C423" w14:textId="03169E46" w:rsidR="23AA880A" w:rsidRDefault="23AA880A" w:rsidP="00332A5B">
            <w:pPr>
              <w:spacing w:after="0" w:line="257" w:lineRule="auto"/>
              <w:rPr>
                <w:rFonts w:eastAsia="Graphik" w:cs="Graphik"/>
                <w:szCs w:val="20"/>
              </w:rPr>
            </w:pPr>
            <w:r w:rsidRPr="23AA880A">
              <w:rPr>
                <w:rFonts w:eastAsia="Graphik" w:cs="Graphik"/>
                <w:szCs w:val="20"/>
              </w:rPr>
              <w:t>M</w:t>
            </w:r>
          </w:p>
        </w:tc>
        <w:tc>
          <w:tcPr>
            <w:tcW w:w="14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C517EC" w14:textId="407A07B4" w:rsidR="23AA880A" w:rsidRDefault="23AA880A" w:rsidP="00332A5B">
            <w:pPr>
              <w:spacing w:after="0" w:line="257" w:lineRule="auto"/>
              <w:rPr>
                <w:rFonts w:eastAsia="Graphik" w:cs="Graphik"/>
                <w:szCs w:val="20"/>
              </w:rPr>
            </w:pPr>
            <w:r w:rsidRPr="23AA880A">
              <w:rPr>
                <w:rFonts w:eastAsia="Graphik" w:cs="Graphik"/>
                <w:szCs w:val="20"/>
              </w:rPr>
              <w:t>String</w:t>
            </w:r>
          </w:p>
        </w:tc>
      </w:tr>
    </w:tbl>
    <w:p w14:paraId="78673921" w14:textId="25D9288A" w:rsidR="00890A5D" w:rsidRPr="00890A5D" w:rsidRDefault="56D3D5EA" w:rsidP="00332A5B">
      <w:pPr>
        <w:pStyle w:val="Heading3"/>
        <w:rPr>
          <w:rFonts w:eastAsia="Graphik" w:cs="Graphik"/>
          <w:b w:val="0"/>
          <w:szCs w:val="20"/>
        </w:rPr>
      </w:pPr>
      <w:r w:rsidRPr="23AA880A">
        <w:t>Output Header Parameters</w:t>
      </w:r>
    </w:p>
    <w:tbl>
      <w:tblPr>
        <w:tblW w:w="0" w:type="auto"/>
        <w:tblLook w:val="04A0" w:firstRow="1" w:lastRow="0" w:firstColumn="1" w:lastColumn="0" w:noHBand="0" w:noVBand="1"/>
      </w:tblPr>
      <w:tblGrid>
        <w:gridCol w:w="2255"/>
        <w:gridCol w:w="7093"/>
        <w:gridCol w:w="1432"/>
      </w:tblGrid>
      <w:tr w:rsidR="23AA880A" w14:paraId="77F3C7B5" w14:textId="77777777" w:rsidTr="23AA880A">
        <w:trPr>
          <w:trHeight w:val="270"/>
        </w:trPr>
        <w:tc>
          <w:tcPr>
            <w:tcW w:w="225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19982EAD" w14:textId="12561183" w:rsidR="23AA880A" w:rsidRDefault="23AA880A" w:rsidP="00332A5B">
            <w:pPr>
              <w:spacing w:after="0" w:line="257" w:lineRule="auto"/>
              <w:rPr>
                <w:rFonts w:eastAsia="Graphik" w:cs="Graphik"/>
                <w:color w:val="000000" w:themeColor="text1"/>
                <w:szCs w:val="20"/>
              </w:rPr>
            </w:pPr>
            <w:r w:rsidRPr="23AA880A">
              <w:rPr>
                <w:rFonts w:eastAsia="Graphik" w:cs="Graphik"/>
                <w:color w:val="000000" w:themeColor="text1"/>
                <w:szCs w:val="20"/>
              </w:rPr>
              <w:t>Parameter</w:t>
            </w:r>
          </w:p>
        </w:tc>
        <w:tc>
          <w:tcPr>
            <w:tcW w:w="71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05B90F24" w14:textId="73D9F35E" w:rsidR="23AA880A" w:rsidRDefault="23AA880A" w:rsidP="00332A5B">
            <w:pPr>
              <w:spacing w:after="0" w:line="257" w:lineRule="auto"/>
              <w:rPr>
                <w:rFonts w:eastAsia="Graphik" w:cs="Graphik"/>
                <w:color w:val="000000" w:themeColor="text1"/>
                <w:szCs w:val="20"/>
              </w:rPr>
            </w:pPr>
            <w:r w:rsidRPr="23AA880A">
              <w:rPr>
                <w:rFonts w:eastAsia="Graphik" w:cs="Graphik"/>
                <w:color w:val="000000" w:themeColor="text1"/>
                <w:szCs w:val="20"/>
              </w:rPr>
              <w:t>Description</w:t>
            </w:r>
          </w:p>
        </w:tc>
        <w:tc>
          <w:tcPr>
            <w:tcW w:w="143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1B5E160E" w14:textId="3DA584FC" w:rsidR="23AA880A" w:rsidRDefault="23AA880A" w:rsidP="00332A5B">
            <w:pPr>
              <w:spacing w:after="0" w:line="257" w:lineRule="auto"/>
              <w:rPr>
                <w:rFonts w:eastAsia="Graphik" w:cs="Graphik"/>
                <w:color w:val="000000" w:themeColor="text1"/>
                <w:szCs w:val="20"/>
              </w:rPr>
            </w:pPr>
            <w:r w:rsidRPr="23AA880A">
              <w:rPr>
                <w:rFonts w:eastAsia="Graphik" w:cs="Graphik"/>
                <w:color w:val="000000" w:themeColor="text1"/>
                <w:szCs w:val="20"/>
              </w:rPr>
              <w:t>Type</w:t>
            </w:r>
          </w:p>
        </w:tc>
      </w:tr>
      <w:tr w:rsidR="23AA880A" w14:paraId="5FF45A7D"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74F39A" w14:textId="605F469F" w:rsidR="23AA880A" w:rsidRDefault="23AA880A" w:rsidP="00332A5B">
            <w:pPr>
              <w:spacing w:after="0" w:line="257" w:lineRule="auto"/>
              <w:rPr>
                <w:rFonts w:eastAsia="Graphik" w:cs="Graphik"/>
                <w:szCs w:val="20"/>
              </w:rPr>
            </w:pPr>
            <w:r w:rsidRPr="23AA880A">
              <w:rPr>
                <w:rFonts w:eastAsia="Graphik" w:cs="Graphik"/>
                <w:szCs w:val="20"/>
              </w:rPr>
              <w:t>Server</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52D996" w14:textId="6C917047" w:rsidR="23AA880A" w:rsidRDefault="23AA880A" w:rsidP="00332A5B">
            <w:pPr>
              <w:spacing w:after="0" w:line="257" w:lineRule="auto"/>
              <w:rPr>
                <w:rFonts w:eastAsia="Graphik" w:cs="Graphik"/>
                <w:szCs w:val="20"/>
              </w:rPr>
            </w:pPr>
            <w:r w:rsidRPr="23AA880A">
              <w:rPr>
                <w:rFonts w:eastAsia="Graphik" w:cs="Graphik"/>
                <w:szCs w:val="20"/>
              </w:rPr>
              <w:t>Contains information about how the server handles requests [e.g., Werkzeug/2.1.2 Python/3.9.7]</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194B95" w14:textId="0617073E" w:rsidR="23AA880A" w:rsidRDefault="23AA880A" w:rsidP="00332A5B">
            <w:pPr>
              <w:spacing w:after="0" w:line="257" w:lineRule="auto"/>
              <w:rPr>
                <w:rFonts w:eastAsia="Graphik" w:cs="Graphik"/>
                <w:szCs w:val="20"/>
              </w:rPr>
            </w:pPr>
            <w:r w:rsidRPr="23AA880A">
              <w:rPr>
                <w:rFonts w:eastAsia="Graphik" w:cs="Graphik"/>
                <w:szCs w:val="20"/>
              </w:rPr>
              <w:t>String</w:t>
            </w:r>
          </w:p>
        </w:tc>
      </w:tr>
      <w:tr w:rsidR="23AA880A" w14:paraId="2D24E20A"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94E4E4" w14:textId="6E88ACC4" w:rsidR="23AA880A" w:rsidRDefault="23AA880A" w:rsidP="00332A5B">
            <w:pPr>
              <w:spacing w:after="0" w:line="257" w:lineRule="auto"/>
              <w:rPr>
                <w:rFonts w:eastAsia="Graphik" w:cs="Graphik"/>
                <w:szCs w:val="20"/>
              </w:rPr>
            </w:pPr>
            <w:r w:rsidRPr="23AA880A">
              <w:rPr>
                <w:rFonts w:eastAsia="Graphik" w:cs="Graphik"/>
                <w:szCs w:val="20"/>
              </w:rPr>
              <w:t>Content-Type</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030C17" w14:textId="41467770" w:rsidR="23AA880A" w:rsidRDefault="23AA880A" w:rsidP="00332A5B">
            <w:pPr>
              <w:spacing w:after="0" w:line="257" w:lineRule="auto"/>
              <w:rPr>
                <w:rFonts w:eastAsia="Graphik" w:cs="Graphik"/>
                <w:szCs w:val="20"/>
              </w:rPr>
            </w:pPr>
            <w:r w:rsidRPr="23AA880A">
              <w:rPr>
                <w:rFonts w:eastAsia="Graphik" w:cs="Graphik"/>
                <w:szCs w:val="20"/>
              </w:rPr>
              <w:t>Type of the content</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61CE9A" w14:textId="65574B8C" w:rsidR="23AA880A" w:rsidRDefault="23AA880A" w:rsidP="00332A5B">
            <w:pPr>
              <w:spacing w:after="0" w:line="257" w:lineRule="auto"/>
              <w:rPr>
                <w:rFonts w:eastAsia="Graphik" w:cs="Graphik"/>
                <w:szCs w:val="20"/>
              </w:rPr>
            </w:pPr>
            <w:r w:rsidRPr="23AA880A">
              <w:rPr>
                <w:rFonts w:eastAsia="Graphik" w:cs="Graphik"/>
                <w:szCs w:val="20"/>
              </w:rPr>
              <w:t>String</w:t>
            </w:r>
          </w:p>
        </w:tc>
      </w:tr>
      <w:tr w:rsidR="23AA880A" w14:paraId="1B6498D4"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DBEE9C" w14:textId="25F453EE" w:rsidR="23AA880A" w:rsidRDefault="23AA880A" w:rsidP="00332A5B">
            <w:pPr>
              <w:spacing w:after="0" w:line="257" w:lineRule="auto"/>
              <w:rPr>
                <w:rFonts w:eastAsia="Graphik" w:cs="Graphik"/>
                <w:szCs w:val="20"/>
              </w:rPr>
            </w:pPr>
            <w:r w:rsidRPr="23AA880A">
              <w:rPr>
                <w:rFonts w:eastAsia="Graphik" w:cs="Graphik"/>
                <w:szCs w:val="20"/>
              </w:rPr>
              <w:t>Date</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3FC947" w14:textId="1B57275B" w:rsidR="23AA880A" w:rsidRDefault="23AA880A" w:rsidP="00332A5B">
            <w:pPr>
              <w:spacing w:after="0" w:line="257" w:lineRule="auto"/>
              <w:rPr>
                <w:rFonts w:eastAsia="Graphik" w:cs="Graphik"/>
                <w:szCs w:val="20"/>
              </w:rPr>
            </w:pPr>
            <w:r w:rsidRPr="23AA880A">
              <w:rPr>
                <w:rFonts w:eastAsia="Graphik" w:cs="Graphik"/>
                <w:szCs w:val="20"/>
              </w:rPr>
              <w:t>Date of operation execution e.g. - [Tue, 17 May 2022 06:30:16 GMT]</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507E25" w14:textId="4E3E870E" w:rsidR="23AA880A" w:rsidRDefault="23AA880A" w:rsidP="00332A5B">
            <w:pPr>
              <w:spacing w:after="0" w:line="257" w:lineRule="auto"/>
              <w:rPr>
                <w:rFonts w:eastAsia="Graphik" w:cs="Graphik"/>
                <w:szCs w:val="20"/>
              </w:rPr>
            </w:pPr>
            <w:r w:rsidRPr="23AA880A">
              <w:rPr>
                <w:rFonts w:eastAsia="Graphik" w:cs="Graphik"/>
                <w:szCs w:val="20"/>
              </w:rPr>
              <w:t>Datetime</w:t>
            </w:r>
          </w:p>
        </w:tc>
      </w:tr>
      <w:tr w:rsidR="23AA880A" w14:paraId="34AB3F06"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752BD5" w14:textId="732345EB" w:rsidR="23AA880A" w:rsidRDefault="23AA880A" w:rsidP="00332A5B">
            <w:pPr>
              <w:spacing w:after="0" w:line="257" w:lineRule="auto"/>
              <w:rPr>
                <w:rFonts w:eastAsia="Graphik" w:cs="Graphik"/>
                <w:szCs w:val="20"/>
              </w:rPr>
            </w:pPr>
            <w:r w:rsidRPr="23AA880A">
              <w:rPr>
                <w:rFonts w:eastAsia="Graphik" w:cs="Graphik"/>
                <w:szCs w:val="20"/>
              </w:rPr>
              <w:t>Content-Length</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15DF96" w14:textId="73FB0B52" w:rsidR="23AA880A" w:rsidRDefault="23AA880A" w:rsidP="00332A5B">
            <w:pPr>
              <w:spacing w:after="0" w:line="257" w:lineRule="auto"/>
              <w:rPr>
                <w:rFonts w:eastAsia="Graphik" w:cs="Graphik"/>
                <w:szCs w:val="20"/>
              </w:rPr>
            </w:pPr>
            <w:r w:rsidRPr="23AA880A">
              <w:rPr>
                <w:rFonts w:eastAsia="Graphik" w:cs="Graphik"/>
                <w:szCs w:val="20"/>
              </w:rPr>
              <w:t>Length of the content</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577191" w14:textId="4B48C81B" w:rsidR="23AA880A" w:rsidRDefault="23AA880A" w:rsidP="00332A5B">
            <w:pPr>
              <w:spacing w:after="0" w:line="257" w:lineRule="auto"/>
              <w:rPr>
                <w:rFonts w:eastAsia="Graphik" w:cs="Graphik"/>
                <w:szCs w:val="20"/>
              </w:rPr>
            </w:pPr>
            <w:r w:rsidRPr="23AA880A">
              <w:rPr>
                <w:rFonts w:eastAsia="Graphik" w:cs="Graphik"/>
                <w:szCs w:val="20"/>
              </w:rPr>
              <w:t>Bytes</w:t>
            </w:r>
          </w:p>
        </w:tc>
      </w:tr>
      <w:tr w:rsidR="23AA880A" w14:paraId="564F7FF3"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B9013C" w14:textId="41BA9228" w:rsidR="23AA880A" w:rsidRDefault="23AA880A" w:rsidP="00332A5B">
            <w:pPr>
              <w:spacing w:after="0" w:line="257" w:lineRule="auto"/>
              <w:rPr>
                <w:rFonts w:eastAsia="Graphik" w:cs="Graphik"/>
                <w:szCs w:val="20"/>
              </w:rPr>
            </w:pPr>
            <w:r w:rsidRPr="23AA880A">
              <w:rPr>
                <w:rFonts w:eastAsia="Graphik" w:cs="Graphik"/>
                <w:szCs w:val="20"/>
              </w:rPr>
              <w:t>Connection</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6EC870" w14:textId="6B0B46ED" w:rsidR="23AA880A" w:rsidRDefault="23AA880A" w:rsidP="00332A5B">
            <w:pPr>
              <w:spacing w:after="0" w:line="257" w:lineRule="auto"/>
              <w:rPr>
                <w:rFonts w:eastAsia="Graphik" w:cs="Graphik"/>
                <w:szCs w:val="20"/>
              </w:rPr>
            </w:pPr>
            <w:r w:rsidRPr="23AA880A">
              <w:rPr>
                <w:rFonts w:eastAsia="Graphik" w:cs="Graphik"/>
                <w:szCs w:val="20"/>
              </w:rPr>
              <w:t>A general header specifying whether the current network connection stays open once the current transaction finishes</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6B77B6" w14:textId="4E5981B5" w:rsidR="23AA880A" w:rsidRDefault="23AA880A" w:rsidP="00332A5B">
            <w:pPr>
              <w:spacing w:after="0" w:line="257" w:lineRule="auto"/>
              <w:rPr>
                <w:rFonts w:eastAsia="Graphik" w:cs="Graphik"/>
                <w:szCs w:val="20"/>
              </w:rPr>
            </w:pPr>
            <w:r w:rsidRPr="23AA880A">
              <w:rPr>
                <w:rFonts w:eastAsia="Graphik" w:cs="Graphik"/>
                <w:szCs w:val="20"/>
              </w:rPr>
              <w:t>String</w:t>
            </w:r>
          </w:p>
        </w:tc>
      </w:tr>
    </w:tbl>
    <w:p w14:paraId="4FCD4FEB" w14:textId="4858AAB2" w:rsidR="00890A5D" w:rsidRPr="00890A5D" w:rsidRDefault="56D3D5EA" w:rsidP="00332A5B">
      <w:pPr>
        <w:pStyle w:val="Heading3"/>
        <w:rPr>
          <w:rFonts w:eastAsia="Graphik" w:cs="Graphik"/>
          <w:b w:val="0"/>
          <w:szCs w:val="20"/>
        </w:rPr>
      </w:pPr>
      <w:r w:rsidRPr="23AA880A">
        <w:t>Output Body Parameters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9"/>
        <w:gridCol w:w="7037"/>
        <w:gridCol w:w="1394"/>
      </w:tblGrid>
      <w:tr w:rsidR="23AA880A" w14:paraId="33707AE8" w14:textId="77777777" w:rsidTr="00332A5B">
        <w:trPr>
          <w:trHeight w:val="195"/>
        </w:trPr>
        <w:tc>
          <w:tcPr>
            <w:tcW w:w="2349" w:type="dxa"/>
            <w:shd w:val="clear" w:color="auto" w:fill="E8E8E8"/>
            <w:tcMar>
              <w:left w:w="108" w:type="dxa"/>
              <w:right w:w="108" w:type="dxa"/>
            </w:tcMar>
            <w:vAlign w:val="center"/>
          </w:tcPr>
          <w:p w14:paraId="39D1D656" w14:textId="0F141C83" w:rsidR="23AA880A" w:rsidRDefault="23AA880A" w:rsidP="00332A5B">
            <w:pPr>
              <w:spacing w:after="0" w:line="257" w:lineRule="auto"/>
              <w:rPr>
                <w:rFonts w:eastAsia="Graphik" w:cs="Graphik"/>
                <w:color w:val="000000" w:themeColor="text1"/>
                <w:szCs w:val="20"/>
              </w:rPr>
            </w:pPr>
            <w:r w:rsidRPr="23AA880A">
              <w:rPr>
                <w:rFonts w:eastAsia="Graphik" w:cs="Graphik"/>
                <w:color w:val="000000" w:themeColor="text1"/>
                <w:szCs w:val="20"/>
              </w:rPr>
              <w:t>Parameter</w:t>
            </w:r>
          </w:p>
        </w:tc>
        <w:tc>
          <w:tcPr>
            <w:tcW w:w="7037" w:type="dxa"/>
            <w:shd w:val="clear" w:color="auto" w:fill="E8E8E8"/>
            <w:tcMar>
              <w:left w:w="108" w:type="dxa"/>
              <w:right w:w="108" w:type="dxa"/>
            </w:tcMar>
            <w:vAlign w:val="center"/>
          </w:tcPr>
          <w:p w14:paraId="39CB95EF" w14:textId="68ECE1FB" w:rsidR="23AA880A" w:rsidRDefault="23AA880A" w:rsidP="00332A5B">
            <w:pPr>
              <w:spacing w:after="0" w:line="257" w:lineRule="auto"/>
              <w:rPr>
                <w:rFonts w:eastAsia="Graphik" w:cs="Graphik"/>
                <w:color w:val="000000" w:themeColor="text1"/>
                <w:szCs w:val="20"/>
              </w:rPr>
            </w:pPr>
            <w:r w:rsidRPr="23AA880A">
              <w:rPr>
                <w:rFonts w:eastAsia="Graphik" w:cs="Graphik"/>
                <w:color w:val="000000" w:themeColor="text1"/>
                <w:szCs w:val="20"/>
              </w:rPr>
              <w:t>Description</w:t>
            </w:r>
          </w:p>
        </w:tc>
        <w:tc>
          <w:tcPr>
            <w:tcW w:w="1394" w:type="dxa"/>
            <w:shd w:val="clear" w:color="auto" w:fill="E8E8E8"/>
            <w:tcMar>
              <w:left w:w="108" w:type="dxa"/>
              <w:right w:w="108" w:type="dxa"/>
            </w:tcMar>
            <w:vAlign w:val="center"/>
          </w:tcPr>
          <w:p w14:paraId="18CBF0E1" w14:textId="1C0C9E2E" w:rsidR="23AA880A" w:rsidRDefault="23AA880A" w:rsidP="00332A5B">
            <w:pPr>
              <w:spacing w:after="0" w:line="257" w:lineRule="auto"/>
              <w:rPr>
                <w:rFonts w:eastAsia="Graphik" w:cs="Graphik"/>
                <w:color w:val="000000" w:themeColor="text1"/>
                <w:szCs w:val="20"/>
              </w:rPr>
            </w:pPr>
            <w:r w:rsidRPr="23AA880A">
              <w:rPr>
                <w:rFonts w:eastAsia="Graphik" w:cs="Graphik"/>
                <w:color w:val="000000" w:themeColor="text1"/>
                <w:szCs w:val="20"/>
              </w:rPr>
              <w:t>Type</w:t>
            </w:r>
          </w:p>
        </w:tc>
      </w:tr>
      <w:tr w:rsidR="23AA880A" w14:paraId="10755858" w14:textId="77777777" w:rsidTr="00332A5B">
        <w:trPr>
          <w:trHeight w:val="195"/>
        </w:trPr>
        <w:tc>
          <w:tcPr>
            <w:tcW w:w="2349" w:type="dxa"/>
            <w:tcMar>
              <w:left w:w="108" w:type="dxa"/>
              <w:right w:w="108" w:type="dxa"/>
            </w:tcMar>
          </w:tcPr>
          <w:p w14:paraId="10844539" w14:textId="5593CD1D" w:rsidR="23AA880A" w:rsidRDefault="23AA880A" w:rsidP="00332A5B">
            <w:pPr>
              <w:spacing w:after="0" w:line="257" w:lineRule="auto"/>
              <w:rPr>
                <w:rFonts w:eastAsia="Graphik" w:cs="Graphik"/>
                <w:szCs w:val="20"/>
              </w:rPr>
            </w:pPr>
            <w:r w:rsidRPr="23AA880A">
              <w:rPr>
                <w:rFonts w:eastAsia="Graphik" w:cs="Graphik"/>
                <w:szCs w:val="20"/>
              </w:rPr>
              <w:t>Status</w:t>
            </w:r>
          </w:p>
        </w:tc>
        <w:tc>
          <w:tcPr>
            <w:tcW w:w="7037" w:type="dxa"/>
            <w:tcMar>
              <w:left w:w="108" w:type="dxa"/>
              <w:right w:w="108" w:type="dxa"/>
            </w:tcMar>
          </w:tcPr>
          <w:p w14:paraId="11D4EA6D" w14:textId="662B1E61" w:rsidR="23AA880A" w:rsidRDefault="23AA880A" w:rsidP="00332A5B">
            <w:pPr>
              <w:spacing w:after="0" w:line="257" w:lineRule="auto"/>
              <w:rPr>
                <w:rFonts w:eastAsia="Graphik" w:cs="Graphik"/>
                <w:szCs w:val="20"/>
              </w:rPr>
            </w:pPr>
            <w:r w:rsidRPr="23AA880A">
              <w:rPr>
                <w:rFonts w:eastAsia="Graphik" w:cs="Graphik"/>
                <w:szCs w:val="20"/>
              </w:rPr>
              <w:t>Status of the Batch success or Failure.</w:t>
            </w:r>
          </w:p>
        </w:tc>
        <w:tc>
          <w:tcPr>
            <w:tcW w:w="1394" w:type="dxa"/>
            <w:tcMar>
              <w:left w:w="108" w:type="dxa"/>
              <w:right w:w="108" w:type="dxa"/>
            </w:tcMar>
          </w:tcPr>
          <w:p w14:paraId="69E159D2" w14:textId="2E6E4401" w:rsidR="23AA880A" w:rsidRDefault="23AA880A" w:rsidP="00332A5B">
            <w:pPr>
              <w:spacing w:after="0" w:line="257" w:lineRule="auto"/>
              <w:rPr>
                <w:rFonts w:eastAsia="Graphik" w:cs="Graphik"/>
                <w:szCs w:val="20"/>
              </w:rPr>
            </w:pPr>
            <w:r w:rsidRPr="23AA880A">
              <w:rPr>
                <w:rFonts w:eastAsia="Graphik" w:cs="Graphik"/>
                <w:szCs w:val="20"/>
              </w:rPr>
              <w:t>String</w:t>
            </w:r>
          </w:p>
        </w:tc>
      </w:tr>
      <w:tr w:rsidR="23AA880A" w14:paraId="59399AF4" w14:textId="77777777" w:rsidTr="00332A5B">
        <w:trPr>
          <w:trHeight w:val="195"/>
        </w:trPr>
        <w:tc>
          <w:tcPr>
            <w:tcW w:w="2349" w:type="dxa"/>
            <w:tcMar>
              <w:left w:w="108" w:type="dxa"/>
              <w:right w:w="108" w:type="dxa"/>
            </w:tcMar>
          </w:tcPr>
          <w:p w14:paraId="282FC934" w14:textId="42F42BDB" w:rsidR="23AA880A" w:rsidRDefault="23AA880A" w:rsidP="00332A5B">
            <w:pPr>
              <w:spacing w:after="0" w:line="257" w:lineRule="auto"/>
              <w:rPr>
                <w:rFonts w:eastAsia="Graphik" w:cs="Graphik"/>
                <w:szCs w:val="20"/>
              </w:rPr>
            </w:pPr>
            <w:r w:rsidRPr="23AA880A">
              <w:rPr>
                <w:rFonts w:eastAsia="Graphik" w:cs="Graphik"/>
                <w:szCs w:val="20"/>
              </w:rPr>
              <w:t>golden_batch_id</w:t>
            </w:r>
          </w:p>
        </w:tc>
        <w:tc>
          <w:tcPr>
            <w:tcW w:w="7037" w:type="dxa"/>
            <w:tcMar>
              <w:left w:w="108" w:type="dxa"/>
              <w:right w:w="108" w:type="dxa"/>
            </w:tcMar>
          </w:tcPr>
          <w:p w14:paraId="613C23FB" w14:textId="37C313B0" w:rsidR="23AA880A" w:rsidRDefault="23AA880A" w:rsidP="00332A5B">
            <w:pPr>
              <w:spacing w:after="0" w:line="257" w:lineRule="auto"/>
              <w:rPr>
                <w:rFonts w:eastAsia="Graphik" w:cs="Graphik"/>
                <w:szCs w:val="20"/>
              </w:rPr>
            </w:pPr>
            <w:r w:rsidRPr="23AA880A">
              <w:rPr>
                <w:rFonts w:eastAsia="Graphik" w:cs="Graphik"/>
                <w:szCs w:val="20"/>
              </w:rPr>
              <w:t>Once we add the golden batch, it will create a golden batch id.</w:t>
            </w:r>
          </w:p>
        </w:tc>
        <w:tc>
          <w:tcPr>
            <w:tcW w:w="1394" w:type="dxa"/>
            <w:tcMar>
              <w:left w:w="108" w:type="dxa"/>
              <w:right w:w="108" w:type="dxa"/>
            </w:tcMar>
          </w:tcPr>
          <w:p w14:paraId="364970C0" w14:textId="7FD4F827" w:rsidR="23AA880A" w:rsidRDefault="23AA880A" w:rsidP="00332A5B">
            <w:pPr>
              <w:spacing w:after="0" w:line="257" w:lineRule="auto"/>
              <w:rPr>
                <w:rFonts w:eastAsia="Graphik" w:cs="Graphik"/>
                <w:szCs w:val="20"/>
              </w:rPr>
            </w:pPr>
            <w:r w:rsidRPr="23AA880A">
              <w:rPr>
                <w:rFonts w:eastAsia="Graphik" w:cs="Graphik"/>
                <w:szCs w:val="20"/>
              </w:rPr>
              <w:t>String</w:t>
            </w:r>
          </w:p>
        </w:tc>
      </w:tr>
    </w:tbl>
    <w:p w14:paraId="460224BC" w14:textId="3B80C514" w:rsidR="00890A5D" w:rsidRPr="00890A5D" w:rsidRDefault="56D3D5EA" w:rsidP="00332A5B">
      <w:pPr>
        <w:pStyle w:val="Heading3"/>
        <w:rPr>
          <w:rFonts w:eastAsia="Graphik" w:cs="Graphik"/>
          <w:b w:val="0"/>
          <w:szCs w:val="20"/>
        </w:rPr>
      </w:pPr>
      <w:r w:rsidRPr="23AA880A">
        <w:t>Sample JSON Response</w:t>
      </w:r>
    </w:p>
    <w:p w14:paraId="7888530A" w14:textId="358ADABA" w:rsidR="00890A5D" w:rsidRPr="00332A5B" w:rsidRDefault="56D3D5EA" w:rsidP="00332A5B">
      <w:pPr>
        <w:spacing w:after="0" w:line="257" w:lineRule="auto"/>
        <w:rPr>
          <w:rFonts w:ascii="Consolas" w:eastAsia="Graphik" w:hAnsi="Consolas" w:cs="Graphik"/>
          <w:szCs w:val="20"/>
        </w:rPr>
      </w:pPr>
      <w:r w:rsidRPr="00332A5B">
        <w:rPr>
          <w:rFonts w:ascii="Consolas" w:eastAsia="Graphik" w:hAnsi="Consolas" w:cs="Graphik"/>
          <w:szCs w:val="20"/>
        </w:rPr>
        <w:t>{</w:t>
      </w:r>
    </w:p>
    <w:p w14:paraId="2D1B884D" w14:textId="784DF6A2" w:rsidR="00890A5D" w:rsidRPr="00332A5B" w:rsidRDefault="56D3D5EA" w:rsidP="00332A5B">
      <w:pPr>
        <w:spacing w:after="0" w:line="257" w:lineRule="auto"/>
        <w:rPr>
          <w:rFonts w:ascii="Consolas" w:eastAsia="Graphik" w:hAnsi="Consolas" w:cs="Graphik"/>
          <w:szCs w:val="20"/>
        </w:rPr>
      </w:pPr>
      <w:r w:rsidRPr="00332A5B">
        <w:rPr>
          <w:rFonts w:ascii="Consolas" w:eastAsia="Graphik" w:hAnsi="Consolas" w:cs="Graphik"/>
          <w:szCs w:val="20"/>
        </w:rPr>
        <w:t>"status": "success",</w:t>
      </w:r>
    </w:p>
    <w:p w14:paraId="09233AF4" w14:textId="74D15725" w:rsidR="00890A5D" w:rsidRPr="00332A5B" w:rsidRDefault="56D3D5EA" w:rsidP="00332A5B">
      <w:pPr>
        <w:spacing w:after="0" w:line="257" w:lineRule="auto"/>
        <w:rPr>
          <w:rFonts w:ascii="Consolas" w:eastAsia="Graphik" w:hAnsi="Consolas" w:cs="Graphik"/>
          <w:szCs w:val="20"/>
        </w:rPr>
      </w:pPr>
      <w:r w:rsidRPr="00332A5B">
        <w:rPr>
          <w:rFonts w:ascii="Consolas" w:eastAsia="Graphik" w:hAnsi="Consolas" w:cs="Graphik"/>
          <w:szCs w:val="20"/>
        </w:rPr>
        <w:t>"golden_batch_id": "2e1820c1-4f63-4c7d-b24f-3407710a493b"</w:t>
      </w:r>
    </w:p>
    <w:p w14:paraId="458C1991" w14:textId="7D8D35BD" w:rsidR="00890A5D" w:rsidRPr="00332A5B" w:rsidRDefault="56D3D5EA" w:rsidP="00332A5B">
      <w:pPr>
        <w:spacing w:after="0" w:line="257" w:lineRule="auto"/>
        <w:rPr>
          <w:rFonts w:ascii="Consolas" w:eastAsia="Graphik" w:hAnsi="Consolas" w:cs="Graphik"/>
          <w:szCs w:val="20"/>
        </w:rPr>
      </w:pPr>
      <w:r w:rsidRPr="00332A5B">
        <w:rPr>
          <w:rFonts w:ascii="Consolas" w:eastAsia="Graphik" w:hAnsi="Consolas" w:cs="Graphik"/>
          <w:szCs w:val="20"/>
        </w:rPr>
        <w:t>}</w:t>
      </w:r>
    </w:p>
    <w:p w14:paraId="3C1C5BFD" w14:textId="12506555" w:rsidR="00890A5D" w:rsidRPr="00890A5D" w:rsidRDefault="56D3D5EA" w:rsidP="00332A5B">
      <w:pPr>
        <w:pStyle w:val="Heading3"/>
        <w:rPr>
          <w:rFonts w:eastAsia="Graphik" w:cs="Graphik"/>
          <w:b w:val="0"/>
          <w:szCs w:val="20"/>
        </w:rPr>
      </w:pPr>
      <w:r w:rsidRPr="23AA880A">
        <w:t>Result</w:t>
      </w:r>
    </w:p>
    <w:tbl>
      <w:tblPr>
        <w:tblW w:w="0" w:type="auto"/>
        <w:tblLook w:val="04A0" w:firstRow="1" w:lastRow="0" w:firstColumn="1" w:lastColumn="0" w:noHBand="0" w:noVBand="1"/>
      </w:tblPr>
      <w:tblGrid>
        <w:gridCol w:w="1780"/>
        <w:gridCol w:w="7254"/>
      </w:tblGrid>
      <w:tr w:rsidR="23AA880A" w14:paraId="5C4FFA30" w14:textId="77777777" w:rsidTr="23AA880A">
        <w:trPr>
          <w:trHeight w:val="300"/>
        </w:trPr>
        <w:tc>
          <w:tcPr>
            <w:tcW w:w="1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0A483C18" w14:textId="69AAE4FD" w:rsidR="23AA880A" w:rsidRDefault="23AA880A" w:rsidP="00332A5B">
            <w:pPr>
              <w:spacing w:after="0" w:line="257" w:lineRule="auto"/>
              <w:rPr>
                <w:rFonts w:eastAsia="Graphik" w:cs="Graphik"/>
                <w:color w:val="000000" w:themeColor="text1"/>
                <w:szCs w:val="20"/>
              </w:rPr>
            </w:pPr>
            <w:r w:rsidRPr="23AA880A">
              <w:rPr>
                <w:rFonts w:eastAsia="Graphik" w:cs="Graphik"/>
                <w:color w:val="000000" w:themeColor="text1"/>
                <w:szCs w:val="20"/>
              </w:rPr>
              <w:t>HTTP Code</w:t>
            </w:r>
          </w:p>
        </w:tc>
        <w:tc>
          <w:tcPr>
            <w:tcW w:w="725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7069AFA2" w14:textId="6E36F704" w:rsidR="23AA880A" w:rsidRDefault="23AA880A" w:rsidP="00332A5B">
            <w:pPr>
              <w:spacing w:after="0" w:line="257" w:lineRule="auto"/>
              <w:rPr>
                <w:rFonts w:eastAsia="Graphik" w:cs="Graphik"/>
                <w:color w:val="000000" w:themeColor="text1"/>
                <w:szCs w:val="20"/>
              </w:rPr>
            </w:pPr>
            <w:r w:rsidRPr="23AA880A">
              <w:rPr>
                <w:rFonts w:eastAsia="Graphik" w:cs="Graphik"/>
                <w:color w:val="000000" w:themeColor="text1"/>
                <w:szCs w:val="20"/>
              </w:rPr>
              <w:t>Result Description</w:t>
            </w:r>
          </w:p>
        </w:tc>
      </w:tr>
      <w:tr w:rsidR="23AA880A" w14:paraId="71765D73" w14:textId="77777777" w:rsidTr="23AA880A">
        <w:trPr>
          <w:trHeight w:val="300"/>
        </w:trPr>
        <w:tc>
          <w:tcPr>
            <w:tcW w:w="1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EEF0C74" w14:textId="55A52F57" w:rsidR="23AA880A" w:rsidRDefault="23AA880A" w:rsidP="00332A5B">
            <w:pPr>
              <w:spacing w:after="0" w:line="257" w:lineRule="auto"/>
              <w:rPr>
                <w:rFonts w:eastAsia="Graphik" w:cs="Graphik"/>
                <w:szCs w:val="20"/>
              </w:rPr>
            </w:pPr>
            <w:r w:rsidRPr="23AA880A">
              <w:rPr>
                <w:rFonts w:eastAsia="Graphik" w:cs="Graphik"/>
                <w:szCs w:val="20"/>
              </w:rPr>
              <w:t>200</w:t>
            </w:r>
          </w:p>
        </w:tc>
        <w:tc>
          <w:tcPr>
            <w:tcW w:w="725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02A04FF" w14:textId="2CEDC5F4" w:rsidR="23AA880A" w:rsidRDefault="23AA880A" w:rsidP="00332A5B">
            <w:pPr>
              <w:spacing w:after="0" w:line="257" w:lineRule="auto"/>
              <w:rPr>
                <w:rFonts w:eastAsia="Graphik" w:cs="Graphik"/>
                <w:szCs w:val="20"/>
                <w:lang w:val="en-IN"/>
              </w:rPr>
            </w:pPr>
            <w:r w:rsidRPr="23AA880A">
              <w:rPr>
                <w:rFonts w:eastAsia="Graphik" w:cs="Graphik"/>
                <w:szCs w:val="20"/>
                <w:lang w:val="en-IN"/>
              </w:rPr>
              <w:t>Operation executed successfully</w:t>
            </w:r>
          </w:p>
        </w:tc>
      </w:tr>
    </w:tbl>
    <w:p w14:paraId="011E75E0" w14:textId="6EDE92D5" w:rsidR="00890A5D" w:rsidRPr="00890A5D" w:rsidRDefault="56D3D5EA" w:rsidP="00332A5B">
      <w:pPr>
        <w:pStyle w:val="Heading3"/>
        <w:rPr>
          <w:rFonts w:eastAsia="Graphik" w:cs="Graphik"/>
          <w:b w:val="0"/>
          <w:szCs w:val="20"/>
        </w:rPr>
      </w:pPr>
      <w:r w:rsidRPr="23AA880A">
        <w:t>Error Management</w:t>
      </w:r>
    </w:p>
    <w:tbl>
      <w:tblPr>
        <w:tblW w:w="0" w:type="auto"/>
        <w:tblLook w:val="04A0" w:firstRow="1" w:lastRow="0" w:firstColumn="1" w:lastColumn="0" w:noHBand="0" w:noVBand="1"/>
      </w:tblPr>
      <w:tblGrid>
        <w:gridCol w:w="1717"/>
        <w:gridCol w:w="1478"/>
        <w:gridCol w:w="5903"/>
      </w:tblGrid>
      <w:tr w:rsidR="23AA880A" w14:paraId="02369CB5" w14:textId="77777777" w:rsidTr="23AA880A">
        <w:trPr>
          <w:trHeight w:val="300"/>
        </w:trPr>
        <w:tc>
          <w:tcPr>
            <w:tcW w:w="1717"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40810457" w14:textId="270DC168" w:rsidR="23AA880A" w:rsidRDefault="23AA880A" w:rsidP="00332A5B">
            <w:pPr>
              <w:spacing w:after="0" w:line="257" w:lineRule="auto"/>
              <w:rPr>
                <w:rFonts w:eastAsia="Graphik" w:cs="Graphik"/>
                <w:color w:val="000000" w:themeColor="text1"/>
                <w:szCs w:val="20"/>
              </w:rPr>
            </w:pPr>
            <w:r w:rsidRPr="23AA880A">
              <w:rPr>
                <w:rFonts w:eastAsia="Graphik" w:cs="Graphik"/>
                <w:color w:val="000000" w:themeColor="text1"/>
                <w:szCs w:val="20"/>
              </w:rPr>
              <w:t>HTTP Code</w:t>
            </w:r>
          </w:p>
        </w:tc>
        <w:tc>
          <w:tcPr>
            <w:tcW w:w="147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34F88DC5" w14:textId="082FA6FE" w:rsidR="23AA880A" w:rsidRDefault="23AA880A" w:rsidP="00332A5B">
            <w:pPr>
              <w:spacing w:after="0" w:line="257" w:lineRule="auto"/>
              <w:rPr>
                <w:rFonts w:eastAsia="Graphik" w:cs="Graphik"/>
                <w:color w:val="000000" w:themeColor="text1"/>
                <w:szCs w:val="20"/>
              </w:rPr>
            </w:pPr>
            <w:r w:rsidRPr="23AA880A">
              <w:rPr>
                <w:rFonts w:eastAsia="Graphik" w:cs="Graphik"/>
                <w:color w:val="000000" w:themeColor="text1"/>
                <w:szCs w:val="20"/>
              </w:rPr>
              <w:t>Error Code</w:t>
            </w:r>
          </w:p>
        </w:tc>
        <w:tc>
          <w:tcPr>
            <w:tcW w:w="590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32B59F3F" w14:textId="7D030E26" w:rsidR="23AA880A" w:rsidRDefault="23AA880A" w:rsidP="00332A5B">
            <w:pPr>
              <w:spacing w:after="0" w:line="257" w:lineRule="auto"/>
              <w:rPr>
                <w:rFonts w:eastAsia="Graphik" w:cs="Graphik"/>
                <w:color w:val="000000" w:themeColor="text1"/>
                <w:szCs w:val="20"/>
              </w:rPr>
            </w:pPr>
            <w:r w:rsidRPr="23AA880A">
              <w:rPr>
                <w:rFonts w:eastAsia="Graphik" w:cs="Graphik"/>
                <w:color w:val="000000" w:themeColor="text1"/>
                <w:szCs w:val="20"/>
              </w:rPr>
              <w:t>Error Description</w:t>
            </w:r>
          </w:p>
        </w:tc>
      </w:tr>
      <w:tr w:rsidR="23AA880A" w14:paraId="154FA1F4" w14:textId="77777777" w:rsidTr="23AA880A">
        <w:trPr>
          <w:trHeight w:val="300"/>
        </w:trPr>
        <w:tc>
          <w:tcPr>
            <w:tcW w:w="171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26C90C" w14:textId="57AA060D" w:rsidR="23AA880A" w:rsidRDefault="23AA880A" w:rsidP="00332A5B">
            <w:pPr>
              <w:spacing w:after="0" w:line="257" w:lineRule="auto"/>
              <w:rPr>
                <w:rFonts w:eastAsia="Graphik" w:cs="Graphik"/>
                <w:szCs w:val="20"/>
              </w:rPr>
            </w:pPr>
            <w:r w:rsidRPr="23AA880A">
              <w:rPr>
                <w:rFonts w:eastAsia="Graphik" w:cs="Graphik"/>
                <w:szCs w:val="20"/>
              </w:rPr>
              <w:t>500</w:t>
            </w:r>
          </w:p>
        </w:tc>
        <w:tc>
          <w:tcPr>
            <w:tcW w:w="14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D7E801" w14:textId="5EEC1F5D" w:rsidR="23AA880A" w:rsidRDefault="23AA880A" w:rsidP="00332A5B">
            <w:pPr>
              <w:spacing w:after="0" w:line="257" w:lineRule="auto"/>
              <w:rPr>
                <w:rFonts w:eastAsia="Graphik" w:cs="Graphik"/>
                <w:szCs w:val="20"/>
              </w:rPr>
            </w:pPr>
            <w:r w:rsidRPr="23AA880A">
              <w:rPr>
                <w:rFonts w:eastAsia="Graphik" w:cs="Graphik"/>
                <w:szCs w:val="20"/>
              </w:rPr>
              <w:t>500</w:t>
            </w:r>
          </w:p>
        </w:tc>
        <w:tc>
          <w:tcPr>
            <w:tcW w:w="590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8D294E" w14:textId="0429B382" w:rsidR="23AA880A" w:rsidRDefault="23AA880A" w:rsidP="00332A5B">
            <w:pPr>
              <w:spacing w:after="0" w:line="257" w:lineRule="auto"/>
              <w:rPr>
                <w:rFonts w:eastAsia="Graphik" w:cs="Graphik"/>
                <w:szCs w:val="20"/>
              </w:rPr>
            </w:pPr>
            <w:r w:rsidRPr="23AA880A">
              <w:rPr>
                <w:rFonts w:eastAsia="Graphik" w:cs="Graphik"/>
                <w:szCs w:val="20"/>
              </w:rPr>
              <w:t xml:space="preserve">      Generic Error</w:t>
            </w:r>
          </w:p>
        </w:tc>
      </w:tr>
      <w:tr w:rsidR="23AA880A" w14:paraId="61A132ED" w14:textId="77777777" w:rsidTr="23AA880A">
        <w:trPr>
          <w:trHeight w:val="300"/>
        </w:trPr>
        <w:tc>
          <w:tcPr>
            <w:tcW w:w="171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DFF27C" w14:textId="7A9DFECA" w:rsidR="23AA880A" w:rsidRDefault="23AA880A" w:rsidP="00332A5B">
            <w:pPr>
              <w:spacing w:after="0" w:line="257" w:lineRule="auto"/>
              <w:rPr>
                <w:rFonts w:eastAsia="Graphik" w:cs="Graphik"/>
                <w:szCs w:val="20"/>
              </w:rPr>
            </w:pPr>
            <w:r w:rsidRPr="23AA880A">
              <w:rPr>
                <w:rFonts w:eastAsia="Graphik" w:cs="Graphik"/>
                <w:szCs w:val="20"/>
              </w:rPr>
              <w:t>400</w:t>
            </w:r>
          </w:p>
        </w:tc>
        <w:tc>
          <w:tcPr>
            <w:tcW w:w="14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21FB62" w14:textId="19DAB8E5" w:rsidR="23AA880A" w:rsidRDefault="23AA880A" w:rsidP="00332A5B">
            <w:pPr>
              <w:spacing w:after="0" w:line="257" w:lineRule="auto"/>
              <w:rPr>
                <w:rFonts w:eastAsia="Graphik" w:cs="Graphik"/>
                <w:szCs w:val="20"/>
              </w:rPr>
            </w:pPr>
            <w:r w:rsidRPr="23AA880A">
              <w:rPr>
                <w:rFonts w:eastAsia="Graphik" w:cs="Graphik"/>
                <w:szCs w:val="20"/>
              </w:rPr>
              <w:t>401</w:t>
            </w:r>
          </w:p>
        </w:tc>
        <w:tc>
          <w:tcPr>
            <w:tcW w:w="590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E0B173" w14:textId="0B8559D4" w:rsidR="23AA880A" w:rsidRPr="001E7D12" w:rsidRDefault="23AA880A" w:rsidP="001E7D12">
            <w:pPr>
              <w:spacing w:after="0" w:line="257" w:lineRule="auto"/>
              <w:ind w:left="360"/>
              <w:rPr>
                <w:rFonts w:eastAsia="Graphik" w:cs="Graphik"/>
                <w:szCs w:val="20"/>
              </w:rPr>
            </w:pPr>
            <w:r w:rsidRPr="001E7D12">
              <w:rPr>
                <w:rFonts w:eastAsia="Graphik" w:cs="Graphik"/>
                <w:szCs w:val="20"/>
              </w:rPr>
              <w:t>Unauthorized User</w:t>
            </w:r>
          </w:p>
          <w:p w14:paraId="0D81A73D" w14:textId="0C012078" w:rsidR="23AA880A" w:rsidRPr="001E7D12" w:rsidRDefault="00D425CC" w:rsidP="001E7D12">
            <w:pPr>
              <w:spacing w:after="0" w:line="257" w:lineRule="auto"/>
              <w:ind w:left="360"/>
              <w:rPr>
                <w:rFonts w:eastAsia="Graphik" w:cs="Graphik"/>
                <w:szCs w:val="20"/>
              </w:rPr>
            </w:pPr>
            <w:r w:rsidRPr="001E7D12">
              <w:rPr>
                <w:rFonts w:eastAsia="Graphik" w:cs="Graphik"/>
                <w:szCs w:val="20"/>
              </w:rPr>
              <w:t>Header Token</w:t>
            </w:r>
            <w:r w:rsidR="23AA880A" w:rsidRPr="001E7D12">
              <w:rPr>
                <w:rFonts w:eastAsia="Graphik" w:cs="Graphik"/>
                <w:szCs w:val="20"/>
              </w:rPr>
              <w:t xml:space="preserve"> could be missing</w:t>
            </w:r>
          </w:p>
        </w:tc>
      </w:tr>
      <w:tr w:rsidR="23AA880A" w14:paraId="20A92EA9" w14:textId="77777777" w:rsidTr="23AA880A">
        <w:trPr>
          <w:trHeight w:val="300"/>
        </w:trPr>
        <w:tc>
          <w:tcPr>
            <w:tcW w:w="171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002325" w14:textId="4C3E96FC" w:rsidR="23AA880A" w:rsidRDefault="23AA880A" w:rsidP="00332A5B">
            <w:pPr>
              <w:spacing w:after="0" w:line="257" w:lineRule="auto"/>
              <w:rPr>
                <w:rFonts w:eastAsia="Graphik" w:cs="Graphik"/>
                <w:szCs w:val="20"/>
              </w:rPr>
            </w:pPr>
            <w:r w:rsidRPr="23AA880A">
              <w:rPr>
                <w:rFonts w:eastAsia="Graphik" w:cs="Graphik"/>
                <w:szCs w:val="20"/>
              </w:rPr>
              <w:t>400</w:t>
            </w:r>
          </w:p>
        </w:tc>
        <w:tc>
          <w:tcPr>
            <w:tcW w:w="147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698EE5" w14:textId="7BC990B3" w:rsidR="23AA880A" w:rsidRDefault="23AA880A" w:rsidP="00332A5B">
            <w:pPr>
              <w:spacing w:after="0" w:line="257" w:lineRule="auto"/>
              <w:rPr>
                <w:rFonts w:eastAsia="Graphik" w:cs="Graphik"/>
                <w:szCs w:val="20"/>
              </w:rPr>
            </w:pPr>
            <w:r w:rsidRPr="23AA880A">
              <w:rPr>
                <w:rFonts w:eastAsia="Graphik" w:cs="Graphik"/>
                <w:szCs w:val="20"/>
              </w:rPr>
              <w:t>400</w:t>
            </w:r>
          </w:p>
        </w:tc>
        <w:tc>
          <w:tcPr>
            <w:tcW w:w="590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345F3A" w14:textId="6DA80FE0" w:rsidR="23AA880A" w:rsidRPr="001E7D12" w:rsidRDefault="23AA880A" w:rsidP="001E7D12">
            <w:pPr>
              <w:spacing w:after="0" w:line="257" w:lineRule="auto"/>
              <w:ind w:left="360"/>
              <w:rPr>
                <w:rFonts w:eastAsia="Graphik" w:cs="Graphik"/>
                <w:szCs w:val="20"/>
              </w:rPr>
            </w:pPr>
            <w:r w:rsidRPr="001E7D12">
              <w:rPr>
                <w:rFonts w:eastAsia="Graphik" w:cs="Graphik"/>
                <w:szCs w:val="20"/>
              </w:rPr>
              <w:t>Bad request</w:t>
            </w:r>
          </w:p>
          <w:p w14:paraId="4B4F7012" w14:textId="3D9D53A1" w:rsidR="23AA880A" w:rsidRPr="001E7D12" w:rsidRDefault="23AA880A" w:rsidP="001E7D12">
            <w:pPr>
              <w:spacing w:after="0" w:line="257" w:lineRule="auto"/>
              <w:ind w:left="360"/>
              <w:rPr>
                <w:rFonts w:eastAsia="Graphik" w:cs="Graphik"/>
                <w:szCs w:val="20"/>
              </w:rPr>
            </w:pPr>
            <w:r w:rsidRPr="001E7D12">
              <w:rPr>
                <w:rFonts w:eastAsia="Graphik" w:cs="Graphik"/>
                <w:szCs w:val="20"/>
              </w:rPr>
              <w:t>The pinned asset is not present for this user</w:t>
            </w:r>
          </w:p>
        </w:tc>
      </w:tr>
    </w:tbl>
    <w:p w14:paraId="3AAE4AF4" w14:textId="77777777" w:rsidR="00332A5B" w:rsidRDefault="00332A5B" w:rsidP="00332A5B">
      <w:pPr>
        <w:sectPr w:rsidR="00332A5B" w:rsidSect="00B0349B">
          <w:pgSz w:w="12240" w:h="23040" w:code="5"/>
          <w:pgMar w:top="720" w:right="720" w:bottom="720" w:left="720" w:header="720" w:footer="720" w:gutter="0"/>
          <w:cols w:space="1440"/>
          <w:docGrid w:linePitch="360"/>
        </w:sectPr>
      </w:pPr>
    </w:p>
    <w:p w14:paraId="1B2FDBFA" w14:textId="3A382D01" w:rsidR="00890A5D" w:rsidRPr="00890A5D" w:rsidRDefault="56D3D5EA" w:rsidP="00263BD4">
      <w:pPr>
        <w:pStyle w:val="Heading2"/>
        <w:rPr>
          <w:rFonts w:eastAsia="Graphik" w:cs="Graphik"/>
          <w:b w:val="0"/>
          <w:szCs w:val="20"/>
        </w:rPr>
      </w:pPr>
      <w:bookmarkStart w:id="43" w:name="_Toc216884607"/>
      <w:r w:rsidRPr="23AA880A">
        <w:rPr>
          <w:rFonts w:eastAsia="Graphik"/>
        </w:rPr>
        <w:lastRenderedPageBreak/>
        <w:t>DELETE- GoldenBatchDelete</w:t>
      </w:r>
      <w:bookmarkEnd w:id="43"/>
      <w:r w:rsidRPr="23AA880A">
        <w:rPr>
          <w:rFonts w:eastAsia="Graphik"/>
        </w:rPr>
        <w:t xml:space="preserve"> </w:t>
      </w:r>
    </w:p>
    <w:p w14:paraId="678FC0DD" w14:textId="149314FE" w:rsidR="00890A5D" w:rsidRPr="00890A5D" w:rsidRDefault="56D3D5EA" w:rsidP="00761437">
      <w:pPr>
        <w:spacing w:line="257" w:lineRule="auto"/>
        <w:rPr>
          <w:rFonts w:eastAsia="Graphik" w:cs="Graphik"/>
          <w:szCs w:val="20"/>
        </w:rPr>
      </w:pPr>
      <w:r w:rsidRPr="23AA880A">
        <w:rPr>
          <w:rFonts w:eastAsia="Graphik" w:cs="Graphik"/>
          <w:szCs w:val="20"/>
        </w:rPr>
        <w:t xml:space="preserve">The GoldenBatchDelete API is the part of the AOT-OH microservice invoked by UI and is being consumed by UI. This microservice is a DELETE call to OH AOT server hosted at back-end to Delete GoldenBatch </w:t>
      </w:r>
    </w:p>
    <w:p w14:paraId="1D175424" w14:textId="55155B99" w:rsidR="00890A5D" w:rsidRPr="00890A5D" w:rsidRDefault="56D3D5EA" w:rsidP="00761437">
      <w:pPr>
        <w:spacing w:line="257" w:lineRule="auto"/>
        <w:rPr>
          <w:rFonts w:eastAsia="Graphik" w:cs="Graphik"/>
          <w:szCs w:val="20"/>
        </w:rPr>
      </w:pPr>
      <w:r w:rsidRPr="23AA880A">
        <w:rPr>
          <w:rFonts w:eastAsia="Graphik" w:cs="Graphik"/>
          <w:szCs w:val="20"/>
        </w:rPr>
        <w:t xml:space="preserve">To fetch the response from the APIs, the following entities must exist. </w:t>
      </w:r>
    </w:p>
    <w:p w14:paraId="3CEECD4C" w14:textId="4D81EAFC" w:rsidR="00890A5D" w:rsidRPr="00890A5D" w:rsidRDefault="56D3D5EA" w:rsidP="00761437">
      <w:pPr>
        <w:pStyle w:val="ListParagraph"/>
        <w:spacing w:before="0" w:after="0" w:line="257" w:lineRule="auto"/>
        <w:ind w:right="0"/>
        <w:rPr>
          <w:rFonts w:eastAsia="Graphik" w:cs="Graphik"/>
          <w:szCs w:val="20"/>
        </w:rPr>
      </w:pPr>
      <w:r w:rsidRPr="23AA880A">
        <w:rPr>
          <w:rFonts w:eastAsia="Graphik" w:cs="Graphik"/>
          <w:szCs w:val="20"/>
        </w:rPr>
        <w:t xml:space="preserve">Authorization token </w:t>
      </w:r>
    </w:p>
    <w:p w14:paraId="66AF580C" w14:textId="2EE79EE8" w:rsidR="00890A5D" w:rsidRPr="00890A5D" w:rsidRDefault="56D3D5EA" w:rsidP="00761437">
      <w:pPr>
        <w:pStyle w:val="ListParagraph"/>
        <w:spacing w:before="0" w:after="0" w:line="257" w:lineRule="auto"/>
        <w:ind w:right="0"/>
        <w:rPr>
          <w:rFonts w:eastAsia="Graphik" w:cs="Graphik"/>
          <w:szCs w:val="20"/>
        </w:rPr>
      </w:pPr>
      <w:r w:rsidRPr="23AA880A">
        <w:rPr>
          <w:rFonts w:eastAsia="Graphik" w:cs="Graphik"/>
          <w:szCs w:val="20"/>
        </w:rPr>
        <w:t>Content-Type</w:t>
      </w:r>
    </w:p>
    <w:p w14:paraId="176D43D3" w14:textId="2F76242B" w:rsidR="00890A5D" w:rsidRPr="00890A5D" w:rsidRDefault="56D3D5EA" w:rsidP="00263BD4">
      <w:pPr>
        <w:pStyle w:val="Heading3"/>
      </w:pPr>
      <w:r w:rsidRPr="23AA880A">
        <w:t>API Specifications</w:t>
      </w:r>
    </w:p>
    <w:tbl>
      <w:tblPr>
        <w:tblW w:w="0" w:type="auto"/>
        <w:tblLook w:val="04A0" w:firstRow="1" w:lastRow="0" w:firstColumn="1" w:lastColumn="0" w:noHBand="0" w:noVBand="1"/>
      </w:tblPr>
      <w:tblGrid>
        <w:gridCol w:w="2306"/>
        <w:gridCol w:w="8474"/>
      </w:tblGrid>
      <w:tr w:rsidR="23AA880A" w14:paraId="7DF230E6" w14:textId="77777777" w:rsidTr="00263BD4">
        <w:trPr>
          <w:trHeight w:val="165"/>
        </w:trPr>
        <w:tc>
          <w:tcPr>
            <w:tcW w:w="2306"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651F36DE" w14:textId="57E85ED8" w:rsidR="23AA880A" w:rsidRDefault="23AA880A" w:rsidP="00263BD4">
            <w:pPr>
              <w:spacing w:after="0" w:line="257" w:lineRule="auto"/>
              <w:rPr>
                <w:rFonts w:eastAsia="Graphik" w:cs="Graphik"/>
                <w:color w:val="000000" w:themeColor="text1"/>
                <w:szCs w:val="20"/>
              </w:rPr>
            </w:pPr>
            <w:r w:rsidRPr="23AA880A">
              <w:rPr>
                <w:rFonts w:eastAsia="Graphik" w:cs="Graphik"/>
                <w:color w:val="000000" w:themeColor="text1"/>
                <w:szCs w:val="20"/>
              </w:rPr>
              <w:t>PROTOCOL</w:t>
            </w:r>
          </w:p>
        </w:tc>
        <w:tc>
          <w:tcPr>
            <w:tcW w:w="8474" w:type="dxa"/>
            <w:tcBorders>
              <w:top w:val="single" w:sz="8" w:space="0" w:color="auto"/>
              <w:left w:val="single" w:sz="8" w:space="0" w:color="auto"/>
              <w:bottom w:val="single" w:sz="8" w:space="0" w:color="auto"/>
              <w:right w:val="single" w:sz="8" w:space="0" w:color="auto"/>
            </w:tcBorders>
            <w:tcMar>
              <w:left w:w="108" w:type="dxa"/>
              <w:right w:w="108" w:type="dxa"/>
            </w:tcMar>
          </w:tcPr>
          <w:p w14:paraId="3CBC5399" w14:textId="7E38C560" w:rsidR="23AA880A" w:rsidRDefault="23AA880A" w:rsidP="00263BD4">
            <w:pPr>
              <w:spacing w:after="0" w:line="257" w:lineRule="auto"/>
              <w:rPr>
                <w:rFonts w:eastAsia="Graphik" w:cs="Graphik"/>
                <w:szCs w:val="20"/>
              </w:rPr>
            </w:pPr>
            <w:r w:rsidRPr="23AA880A">
              <w:rPr>
                <w:rFonts w:eastAsia="Graphik" w:cs="Graphik"/>
                <w:szCs w:val="20"/>
              </w:rPr>
              <w:t>HTTPS</w:t>
            </w:r>
          </w:p>
        </w:tc>
      </w:tr>
      <w:tr w:rsidR="23AA880A" w14:paraId="3A4D8104" w14:textId="77777777" w:rsidTr="00263BD4">
        <w:trPr>
          <w:trHeight w:val="165"/>
        </w:trPr>
        <w:tc>
          <w:tcPr>
            <w:tcW w:w="2306"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28977BCB" w14:textId="62B52673" w:rsidR="23AA880A" w:rsidRDefault="23AA880A" w:rsidP="00263BD4">
            <w:pPr>
              <w:spacing w:after="0" w:line="257" w:lineRule="auto"/>
              <w:rPr>
                <w:rFonts w:eastAsia="Graphik" w:cs="Graphik"/>
                <w:color w:val="000000" w:themeColor="text1"/>
                <w:szCs w:val="20"/>
              </w:rPr>
            </w:pPr>
            <w:r w:rsidRPr="23AA880A">
              <w:rPr>
                <w:rFonts w:eastAsia="Graphik" w:cs="Graphik"/>
                <w:color w:val="000000" w:themeColor="text1"/>
                <w:szCs w:val="20"/>
              </w:rPr>
              <w:t xml:space="preserve">PATH AOT </w:t>
            </w:r>
            <w:r w:rsidR="00515F80">
              <w:rPr>
                <w:rFonts w:eastAsia="Graphik" w:cs="Graphik"/>
                <w:color w:val="000000" w:themeColor="text1"/>
                <w:szCs w:val="20"/>
              </w:rPr>
              <w:t>(Public Exposure)</w:t>
            </w:r>
          </w:p>
        </w:tc>
        <w:tc>
          <w:tcPr>
            <w:tcW w:w="8474" w:type="dxa"/>
            <w:tcBorders>
              <w:top w:val="single" w:sz="8" w:space="0" w:color="auto"/>
              <w:left w:val="single" w:sz="8" w:space="0" w:color="auto"/>
              <w:bottom w:val="single" w:sz="8" w:space="0" w:color="auto"/>
              <w:right w:val="single" w:sz="8" w:space="0" w:color="auto"/>
            </w:tcBorders>
            <w:tcMar>
              <w:left w:w="108" w:type="dxa"/>
              <w:right w:w="108" w:type="dxa"/>
            </w:tcMar>
          </w:tcPr>
          <w:p w14:paraId="283F60D4" w14:textId="61CAA3E5" w:rsidR="23AA880A" w:rsidRDefault="23AA880A" w:rsidP="00263BD4">
            <w:pPr>
              <w:spacing w:after="0" w:line="257" w:lineRule="auto"/>
              <w:rPr>
                <w:rFonts w:ascii="Aptos Narrow" w:eastAsia="Aptos Narrow" w:hAnsi="Aptos Narrow" w:cs="Aptos Narrow"/>
                <w:color w:val="000000" w:themeColor="text1"/>
                <w:sz w:val="22"/>
              </w:rPr>
            </w:pPr>
            <w:hyperlink r:id="rId35" w:history="1">
              <w:r w:rsidRPr="23AA880A">
                <w:rPr>
                  <w:rStyle w:val="Hyperlink"/>
                  <w:rFonts w:ascii="Aptos Narrow" w:eastAsia="Aptos Narrow" w:hAnsi="Aptos Narrow" w:cs="Aptos Narrow"/>
                  <w:sz w:val="22"/>
                </w:rPr>
                <w:t>https://apim-aot-azure-dev.azure-api.net/api/productionmanager/batches/goldenbatches/&lt;string:id</w:t>
              </w:r>
            </w:hyperlink>
            <w:r w:rsidRPr="23AA880A">
              <w:rPr>
                <w:rFonts w:ascii="Aptos Narrow" w:eastAsia="Aptos Narrow" w:hAnsi="Aptos Narrow" w:cs="Aptos Narrow"/>
                <w:color w:val="000000" w:themeColor="text1"/>
                <w:sz w:val="22"/>
              </w:rPr>
              <w:t>&gt;</w:t>
            </w:r>
          </w:p>
        </w:tc>
      </w:tr>
      <w:tr w:rsidR="23AA880A" w14:paraId="3B2984F9" w14:textId="77777777" w:rsidTr="00263BD4">
        <w:trPr>
          <w:trHeight w:val="135"/>
        </w:trPr>
        <w:tc>
          <w:tcPr>
            <w:tcW w:w="2306"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28BC5E4D" w14:textId="127CA253" w:rsidR="23AA880A" w:rsidRDefault="23AA880A" w:rsidP="00263BD4">
            <w:pPr>
              <w:spacing w:after="0" w:line="257" w:lineRule="auto"/>
              <w:rPr>
                <w:rFonts w:eastAsia="Graphik" w:cs="Graphik"/>
                <w:color w:val="000000" w:themeColor="text1"/>
                <w:szCs w:val="20"/>
              </w:rPr>
            </w:pPr>
            <w:r w:rsidRPr="23AA880A">
              <w:rPr>
                <w:rFonts w:eastAsia="Graphik" w:cs="Graphik"/>
                <w:color w:val="000000" w:themeColor="text1"/>
                <w:szCs w:val="20"/>
              </w:rPr>
              <w:t>METHOD</w:t>
            </w:r>
          </w:p>
        </w:tc>
        <w:tc>
          <w:tcPr>
            <w:tcW w:w="8474" w:type="dxa"/>
            <w:tcBorders>
              <w:top w:val="single" w:sz="8" w:space="0" w:color="auto"/>
              <w:left w:val="single" w:sz="8" w:space="0" w:color="auto"/>
              <w:bottom w:val="single" w:sz="8" w:space="0" w:color="auto"/>
              <w:right w:val="single" w:sz="8" w:space="0" w:color="auto"/>
            </w:tcBorders>
            <w:tcMar>
              <w:left w:w="108" w:type="dxa"/>
              <w:right w:w="108" w:type="dxa"/>
            </w:tcMar>
          </w:tcPr>
          <w:p w14:paraId="4899CF87" w14:textId="62F8EC48" w:rsidR="23AA880A" w:rsidRDefault="23AA880A" w:rsidP="00263BD4">
            <w:pPr>
              <w:spacing w:after="0" w:line="257" w:lineRule="auto"/>
              <w:rPr>
                <w:rFonts w:eastAsia="Graphik" w:cs="Graphik"/>
                <w:szCs w:val="20"/>
              </w:rPr>
            </w:pPr>
            <w:r w:rsidRPr="23AA880A">
              <w:rPr>
                <w:rFonts w:eastAsia="Graphik" w:cs="Graphik"/>
                <w:szCs w:val="20"/>
              </w:rPr>
              <w:t>DELETE</w:t>
            </w:r>
          </w:p>
        </w:tc>
      </w:tr>
      <w:tr w:rsidR="23AA880A" w14:paraId="07F14D0E" w14:textId="77777777" w:rsidTr="00263BD4">
        <w:trPr>
          <w:trHeight w:val="240"/>
        </w:trPr>
        <w:tc>
          <w:tcPr>
            <w:tcW w:w="2306"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2F0F9273" w14:textId="69A43A5B" w:rsidR="23AA880A" w:rsidRDefault="23AA880A" w:rsidP="00263BD4">
            <w:pPr>
              <w:spacing w:after="0" w:line="257" w:lineRule="auto"/>
              <w:rPr>
                <w:rFonts w:eastAsia="Graphik" w:cs="Graphik"/>
                <w:color w:val="000000" w:themeColor="text1"/>
                <w:szCs w:val="20"/>
              </w:rPr>
            </w:pPr>
            <w:r w:rsidRPr="23AA880A">
              <w:rPr>
                <w:rFonts w:eastAsia="Graphik" w:cs="Graphik"/>
                <w:color w:val="000000" w:themeColor="text1"/>
                <w:szCs w:val="20"/>
              </w:rPr>
              <w:t>CONTENT TYPE</w:t>
            </w:r>
          </w:p>
        </w:tc>
        <w:tc>
          <w:tcPr>
            <w:tcW w:w="8474" w:type="dxa"/>
            <w:tcBorders>
              <w:top w:val="single" w:sz="8" w:space="0" w:color="auto"/>
              <w:left w:val="single" w:sz="8" w:space="0" w:color="auto"/>
              <w:bottom w:val="single" w:sz="8" w:space="0" w:color="auto"/>
              <w:right w:val="single" w:sz="8" w:space="0" w:color="auto"/>
            </w:tcBorders>
            <w:tcMar>
              <w:left w:w="108" w:type="dxa"/>
              <w:right w:w="108" w:type="dxa"/>
            </w:tcMar>
          </w:tcPr>
          <w:p w14:paraId="44B2C242" w14:textId="23DC190F" w:rsidR="23AA880A" w:rsidRDefault="23AA880A" w:rsidP="00263BD4">
            <w:pPr>
              <w:spacing w:after="0" w:line="257" w:lineRule="auto"/>
              <w:rPr>
                <w:rFonts w:eastAsia="Graphik" w:cs="Graphik"/>
                <w:szCs w:val="20"/>
              </w:rPr>
            </w:pPr>
            <w:r w:rsidRPr="23AA880A">
              <w:rPr>
                <w:rFonts w:eastAsia="Graphik" w:cs="Graphik"/>
                <w:szCs w:val="20"/>
              </w:rPr>
              <w:t>application / json</w:t>
            </w:r>
          </w:p>
        </w:tc>
      </w:tr>
    </w:tbl>
    <w:p w14:paraId="46464117" w14:textId="47FA68A4" w:rsidR="00890A5D" w:rsidRPr="00890A5D" w:rsidRDefault="56D3D5EA" w:rsidP="00263BD4">
      <w:pPr>
        <w:pStyle w:val="Heading3"/>
      </w:pPr>
      <w:r w:rsidRPr="23AA880A">
        <w:t>Input Header Parameters</w:t>
      </w:r>
    </w:p>
    <w:tbl>
      <w:tblPr>
        <w:tblW w:w="0" w:type="auto"/>
        <w:tblLook w:val="04A0" w:firstRow="1" w:lastRow="0" w:firstColumn="1" w:lastColumn="0" w:noHBand="0" w:noVBand="1"/>
      </w:tblPr>
      <w:tblGrid>
        <w:gridCol w:w="1904"/>
        <w:gridCol w:w="6536"/>
        <w:gridCol w:w="923"/>
        <w:gridCol w:w="1417"/>
      </w:tblGrid>
      <w:tr w:rsidR="23AA880A" w14:paraId="1A3A2C3B" w14:textId="77777777" w:rsidTr="23AA880A">
        <w:trPr>
          <w:trHeight w:val="255"/>
        </w:trPr>
        <w:tc>
          <w:tcPr>
            <w:tcW w:w="190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4CA7876A" w14:textId="03916346" w:rsidR="23AA880A" w:rsidRDefault="23AA880A" w:rsidP="00263BD4">
            <w:pPr>
              <w:spacing w:after="0" w:line="257" w:lineRule="auto"/>
              <w:rPr>
                <w:rFonts w:eastAsia="Graphik" w:cs="Graphik"/>
                <w:color w:val="000000" w:themeColor="text1"/>
                <w:szCs w:val="20"/>
              </w:rPr>
            </w:pPr>
            <w:r w:rsidRPr="23AA880A">
              <w:rPr>
                <w:rFonts w:eastAsia="Graphik" w:cs="Graphik"/>
                <w:color w:val="000000" w:themeColor="text1"/>
                <w:szCs w:val="20"/>
              </w:rPr>
              <w:t>Parameter</w:t>
            </w:r>
          </w:p>
        </w:tc>
        <w:tc>
          <w:tcPr>
            <w:tcW w:w="6552"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38CE8E98" w14:textId="2144CDA3" w:rsidR="23AA880A" w:rsidRDefault="23AA880A" w:rsidP="00263BD4">
            <w:pPr>
              <w:spacing w:after="0" w:line="257" w:lineRule="auto"/>
              <w:rPr>
                <w:rFonts w:eastAsia="Graphik" w:cs="Graphik"/>
                <w:color w:val="000000" w:themeColor="text1"/>
                <w:szCs w:val="20"/>
              </w:rPr>
            </w:pPr>
            <w:r w:rsidRPr="23AA880A">
              <w:rPr>
                <w:rFonts w:eastAsia="Graphik" w:cs="Graphik"/>
                <w:color w:val="000000" w:themeColor="text1"/>
                <w:szCs w:val="20"/>
              </w:rPr>
              <w:t>Description</w:t>
            </w:r>
          </w:p>
        </w:tc>
        <w:tc>
          <w:tcPr>
            <w:tcW w:w="924"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5BE68DFD" w14:textId="625296C8" w:rsidR="23AA880A" w:rsidRDefault="23AA880A" w:rsidP="00263BD4">
            <w:pPr>
              <w:spacing w:after="0" w:line="257" w:lineRule="auto"/>
              <w:rPr>
                <w:rFonts w:eastAsia="Graphik" w:cs="Graphik"/>
                <w:color w:val="000000" w:themeColor="text1"/>
                <w:szCs w:val="20"/>
              </w:rPr>
            </w:pPr>
            <w:r w:rsidRPr="23AA880A">
              <w:rPr>
                <w:rFonts w:eastAsia="Graphik" w:cs="Graphik"/>
                <w:color w:val="000000" w:themeColor="text1"/>
                <w:szCs w:val="20"/>
              </w:rPr>
              <w:t>M/O</w:t>
            </w:r>
          </w:p>
        </w:tc>
        <w:tc>
          <w:tcPr>
            <w:tcW w:w="141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43E64BD7" w14:textId="47AE6FA9" w:rsidR="23AA880A" w:rsidRDefault="23AA880A" w:rsidP="00263BD4">
            <w:pPr>
              <w:spacing w:after="0" w:line="257" w:lineRule="auto"/>
              <w:rPr>
                <w:rFonts w:eastAsia="Graphik" w:cs="Graphik"/>
                <w:color w:val="000000" w:themeColor="text1"/>
                <w:szCs w:val="20"/>
              </w:rPr>
            </w:pPr>
            <w:r w:rsidRPr="23AA880A">
              <w:rPr>
                <w:rFonts w:eastAsia="Graphik" w:cs="Graphik"/>
                <w:color w:val="000000" w:themeColor="text1"/>
                <w:szCs w:val="20"/>
              </w:rPr>
              <w:t>Type</w:t>
            </w:r>
          </w:p>
        </w:tc>
      </w:tr>
      <w:tr w:rsidR="23AA880A" w14:paraId="64797073" w14:textId="77777777" w:rsidTr="23AA880A">
        <w:trPr>
          <w:trHeight w:val="255"/>
        </w:trPr>
        <w:tc>
          <w:tcPr>
            <w:tcW w:w="19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39FF5A" w14:textId="722C2AC7" w:rsidR="23AA880A" w:rsidRDefault="23AA880A" w:rsidP="00263BD4">
            <w:pPr>
              <w:spacing w:after="0" w:line="257" w:lineRule="auto"/>
              <w:rPr>
                <w:rFonts w:eastAsia="Graphik" w:cs="Graphik"/>
                <w:szCs w:val="20"/>
              </w:rPr>
            </w:pPr>
            <w:r w:rsidRPr="23AA880A">
              <w:rPr>
                <w:rFonts w:eastAsia="Graphik" w:cs="Graphik"/>
                <w:szCs w:val="20"/>
              </w:rPr>
              <w:t>Authorization</w:t>
            </w:r>
          </w:p>
        </w:tc>
        <w:tc>
          <w:tcPr>
            <w:tcW w:w="65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F8D488" w14:textId="4DE4FCD6" w:rsidR="23AA880A" w:rsidRDefault="23AA880A" w:rsidP="00263BD4">
            <w:pPr>
              <w:spacing w:after="0" w:line="257" w:lineRule="auto"/>
              <w:rPr>
                <w:rFonts w:eastAsia="Graphik" w:cs="Graphik"/>
                <w:szCs w:val="20"/>
                <w:lang w:val="en-IN"/>
              </w:rPr>
            </w:pPr>
            <w:r w:rsidRPr="23AA880A">
              <w:rPr>
                <w:rFonts w:eastAsia="Graphik" w:cs="Graphik"/>
                <w:szCs w:val="20"/>
              </w:rPr>
              <w:t xml:space="preserve">Token acquired from Azure AD based on the user credentials for further API calls. </w:t>
            </w:r>
            <w:r w:rsidRPr="23AA880A">
              <w:rPr>
                <w:rFonts w:eastAsia="Graphik" w:cs="Graphik"/>
                <w:szCs w:val="20"/>
                <w:lang w:val="en-IN"/>
              </w:rPr>
              <w:t xml:space="preserve">. e.g., </w:t>
            </w:r>
            <w:r w:rsidRPr="00B43E47">
              <w:rPr>
                <w:rFonts w:ascii="Consolas" w:eastAsia="Graphik" w:hAnsi="Consolas" w:cs="Graphik"/>
                <w:szCs w:val="20"/>
                <w:lang w:val="en-IN"/>
              </w:rPr>
              <w:t>msal, accesstoken : { token: "Bearer {token}" }</w:t>
            </w:r>
          </w:p>
        </w:tc>
        <w:tc>
          <w:tcPr>
            <w:tcW w:w="9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38580A" w14:textId="745931D8" w:rsidR="23AA880A" w:rsidRDefault="23AA880A" w:rsidP="00263BD4">
            <w:pPr>
              <w:spacing w:after="0" w:line="257" w:lineRule="auto"/>
              <w:rPr>
                <w:rFonts w:eastAsia="Graphik" w:cs="Graphik"/>
                <w:szCs w:val="20"/>
              </w:rPr>
            </w:pPr>
            <w:r w:rsidRPr="23AA880A">
              <w:rPr>
                <w:rFonts w:eastAsia="Graphik" w:cs="Graphik"/>
                <w:szCs w:val="20"/>
              </w:rPr>
              <w:t>M</w:t>
            </w:r>
          </w:p>
        </w:tc>
        <w:tc>
          <w:tcPr>
            <w:tcW w:w="14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682AB3" w14:textId="0145E4A7" w:rsidR="23AA880A" w:rsidRDefault="23AA880A" w:rsidP="00263BD4">
            <w:pPr>
              <w:spacing w:after="0" w:line="257" w:lineRule="auto"/>
              <w:rPr>
                <w:rFonts w:eastAsia="Graphik" w:cs="Graphik"/>
                <w:szCs w:val="20"/>
              </w:rPr>
            </w:pPr>
            <w:r w:rsidRPr="23AA880A">
              <w:rPr>
                <w:rFonts w:eastAsia="Graphik" w:cs="Graphik"/>
                <w:szCs w:val="20"/>
              </w:rPr>
              <w:t>String</w:t>
            </w:r>
          </w:p>
        </w:tc>
      </w:tr>
      <w:tr w:rsidR="23AA880A" w14:paraId="255280B6" w14:textId="77777777" w:rsidTr="23AA880A">
        <w:trPr>
          <w:trHeight w:val="255"/>
        </w:trPr>
        <w:tc>
          <w:tcPr>
            <w:tcW w:w="19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16DF7D" w14:textId="24D122A6" w:rsidR="23AA880A" w:rsidRDefault="23AA880A" w:rsidP="00263BD4">
            <w:pPr>
              <w:spacing w:after="0" w:line="257" w:lineRule="auto"/>
              <w:rPr>
                <w:rFonts w:eastAsia="Graphik" w:cs="Graphik"/>
                <w:szCs w:val="20"/>
              </w:rPr>
            </w:pPr>
            <w:r w:rsidRPr="23AA880A">
              <w:rPr>
                <w:rFonts w:eastAsia="Graphik" w:cs="Graphik"/>
                <w:szCs w:val="20"/>
              </w:rPr>
              <w:t>Content-Type</w:t>
            </w:r>
          </w:p>
        </w:tc>
        <w:tc>
          <w:tcPr>
            <w:tcW w:w="65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479980" w14:textId="193A6AB7" w:rsidR="23AA880A" w:rsidRDefault="23AA880A" w:rsidP="00263BD4">
            <w:pPr>
              <w:spacing w:after="0" w:line="257" w:lineRule="auto"/>
              <w:rPr>
                <w:rFonts w:eastAsia="Graphik" w:cs="Graphik"/>
                <w:szCs w:val="20"/>
              </w:rPr>
            </w:pPr>
            <w:r w:rsidRPr="23AA880A">
              <w:rPr>
                <w:rFonts w:eastAsia="Graphik" w:cs="Graphik"/>
                <w:szCs w:val="20"/>
              </w:rPr>
              <w:t>Type of content. E.g.- application/json</w:t>
            </w:r>
          </w:p>
        </w:tc>
        <w:tc>
          <w:tcPr>
            <w:tcW w:w="9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B77C16" w14:textId="51CC6C7A" w:rsidR="23AA880A" w:rsidRDefault="23AA880A" w:rsidP="00263BD4">
            <w:pPr>
              <w:spacing w:after="0" w:line="257" w:lineRule="auto"/>
              <w:rPr>
                <w:rFonts w:eastAsia="Graphik" w:cs="Graphik"/>
                <w:szCs w:val="20"/>
              </w:rPr>
            </w:pPr>
            <w:r w:rsidRPr="23AA880A">
              <w:rPr>
                <w:rFonts w:eastAsia="Graphik" w:cs="Graphik"/>
                <w:szCs w:val="20"/>
              </w:rPr>
              <w:t>M</w:t>
            </w:r>
          </w:p>
        </w:tc>
        <w:tc>
          <w:tcPr>
            <w:tcW w:w="14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3A68E8" w14:textId="790E74D7" w:rsidR="23AA880A" w:rsidRDefault="23AA880A" w:rsidP="00263BD4">
            <w:pPr>
              <w:spacing w:after="0" w:line="257" w:lineRule="auto"/>
              <w:rPr>
                <w:rFonts w:eastAsia="Graphik" w:cs="Graphik"/>
                <w:szCs w:val="20"/>
              </w:rPr>
            </w:pPr>
            <w:r w:rsidRPr="23AA880A">
              <w:rPr>
                <w:rFonts w:eastAsia="Graphik" w:cs="Graphik"/>
                <w:szCs w:val="20"/>
              </w:rPr>
              <w:t>String</w:t>
            </w:r>
          </w:p>
        </w:tc>
      </w:tr>
    </w:tbl>
    <w:p w14:paraId="48C1CDAF" w14:textId="106FC876" w:rsidR="00890A5D" w:rsidRPr="00890A5D" w:rsidRDefault="00733697" w:rsidP="00B15C1F">
      <w:pPr>
        <w:pStyle w:val="Heading3"/>
      </w:pPr>
      <w:r>
        <w:t>Sample Request</w:t>
      </w:r>
    </w:p>
    <w:p w14:paraId="0621542C" w14:textId="331D9265" w:rsidR="00890A5D" w:rsidRPr="00890A5D" w:rsidRDefault="56D3D5EA" w:rsidP="00761437">
      <w:pPr>
        <w:spacing w:line="257" w:lineRule="auto"/>
        <w:rPr>
          <w:rFonts w:eastAsia="Graphik" w:cs="Graphik"/>
          <w:szCs w:val="20"/>
        </w:rPr>
      </w:pPr>
      <w:r w:rsidRPr="23AA880A">
        <w:rPr>
          <w:rFonts w:eastAsia="Graphik" w:cs="Graphik"/>
          <w:szCs w:val="20"/>
        </w:rPr>
        <w:t>/&lt;string:id&gt;</w:t>
      </w:r>
    </w:p>
    <w:p w14:paraId="2DC7C9E7" w14:textId="6DF8B043" w:rsidR="00890A5D" w:rsidRPr="00890A5D" w:rsidRDefault="56D3D5EA" w:rsidP="00263BD4">
      <w:pPr>
        <w:pStyle w:val="Heading3"/>
        <w:rPr>
          <w:rFonts w:eastAsia="Graphik" w:cs="Graphik"/>
          <w:b w:val="0"/>
          <w:szCs w:val="20"/>
        </w:rPr>
      </w:pPr>
      <w:r w:rsidRPr="23AA880A">
        <w:t>Output Header Parameters</w:t>
      </w:r>
    </w:p>
    <w:tbl>
      <w:tblPr>
        <w:tblW w:w="0" w:type="auto"/>
        <w:tblLook w:val="04A0" w:firstRow="1" w:lastRow="0" w:firstColumn="1" w:lastColumn="0" w:noHBand="0" w:noVBand="1"/>
      </w:tblPr>
      <w:tblGrid>
        <w:gridCol w:w="2255"/>
        <w:gridCol w:w="7093"/>
        <w:gridCol w:w="1432"/>
      </w:tblGrid>
      <w:tr w:rsidR="23AA880A" w14:paraId="3D05727F" w14:textId="77777777" w:rsidTr="23AA880A">
        <w:trPr>
          <w:trHeight w:val="270"/>
        </w:trPr>
        <w:tc>
          <w:tcPr>
            <w:tcW w:w="225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308BFD0C" w14:textId="38A4EE26" w:rsidR="23AA880A" w:rsidRDefault="23AA880A" w:rsidP="00263BD4">
            <w:pPr>
              <w:spacing w:after="0" w:line="257" w:lineRule="auto"/>
              <w:rPr>
                <w:rFonts w:eastAsia="Graphik" w:cs="Graphik"/>
                <w:color w:val="000000" w:themeColor="text1"/>
                <w:szCs w:val="20"/>
              </w:rPr>
            </w:pPr>
            <w:r w:rsidRPr="23AA880A">
              <w:rPr>
                <w:rFonts w:eastAsia="Graphik" w:cs="Graphik"/>
                <w:color w:val="000000" w:themeColor="text1"/>
                <w:szCs w:val="20"/>
              </w:rPr>
              <w:t>Parameter</w:t>
            </w:r>
          </w:p>
        </w:tc>
        <w:tc>
          <w:tcPr>
            <w:tcW w:w="71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0B22B0CD" w14:textId="58566672" w:rsidR="23AA880A" w:rsidRDefault="23AA880A" w:rsidP="00263BD4">
            <w:pPr>
              <w:spacing w:after="0" w:line="257" w:lineRule="auto"/>
              <w:rPr>
                <w:rFonts w:eastAsia="Graphik" w:cs="Graphik"/>
                <w:color w:val="000000" w:themeColor="text1"/>
                <w:szCs w:val="20"/>
              </w:rPr>
            </w:pPr>
            <w:r w:rsidRPr="23AA880A">
              <w:rPr>
                <w:rFonts w:eastAsia="Graphik" w:cs="Graphik"/>
                <w:color w:val="000000" w:themeColor="text1"/>
                <w:szCs w:val="20"/>
              </w:rPr>
              <w:t>Description</w:t>
            </w:r>
          </w:p>
        </w:tc>
        <w:tc>
          <w:tcPr>
            <w:tcW w:w="143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0C40DA39" w14:textId="320B3417" w:rsidR="23AA880A" w:rsidRDefault="23AA880A" w:rsidP="00263BD4">
            <w:pPr>
              <w:spacing w:after="0" w:line="257" w:lineRule="auto"/>
              <w:rPr>
                <w:rFonts w:eastAsia="Graphik" w:cs="Graphik"/>
                <w:color w:val="000000" w:themeColor="text1"/>
                <w:szCs w:val="20"/>
              </w:rPr>
            </w:pPr>
            <w:r w:rsidRPr="23AA880A">
              <w:rPr>
                <w:rFonts w:eastAsia="Graphik" w:cs="Graphik"/>
                <w:color w:val="000000" w:themeColor="text1"/>
                <w:szCs w:val="20"/>
              </w:rPr>
              <w:t>Type</w:t>
            </w:r>
          </w:p>
        </w:tc>
      </w:tr>
      <w:tr w:rsidR="23AA880A" w14:paraId="7A80CC55"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8CCE68" w14:textId="0C838DB5" w:rsidR="23AA880A" w:rsidRDefault="23AA880A" w:rsidP="00263BD4">
            <w:pPr>
              <w:spacing w:after="0" w:line="257" w:lineRule="auto"/>
              <w:rPr>
                <w:rFonts w:eastAsia="Graphik" w:cs="Graphik"/>
                <w:szCs w:val="20"/>
              </w:rPr>
            </w:pPr>
            <w:r w:rsidRPr="23AA880A">
              <w:rPr>
                <w:rFonts w:eastAsia="Graphik" w:cs="Graphik"/>
                <w:szCs w:val="20"/>
              </w:rPr>
              <w:t>Server</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DC4F94" w14:textId="5837DCB7" w:rsidR="23AA880A" w:rsidRDefault="23AA880A" w:rsidP="00263BD4">
            <w:pPr>
              <w:spacing w:after="0" w:line="257" w:lineRule="auto"/>
              <w:rPr>
                <w:rFonts w:eastAsia="Graphik" w:cs="Graphik"/>
                <w:szCs w:val="20"/>
              </w:rPr>
            </w:pPr>
            <w:r w:rsidRPr="23AA880A">
              <w:rPr>
                <w:rFonts w:eastAsia="Graphik" w:cs="Graphik"/>
                <w:szCs w:val="20"/>
              </w:rPr>
              <w:t>Contains information about how the server handles requests [e.g., Werkzeug/2.1.2 Python/3.9.7]</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D8E459" w14:textId="2F2B5D85" w:rsidR="23AA880A" w:rsidRDefault="23AA880A" w:rsidP="00263BD4">
            <w:pPr>
              <w:spacing w:after="0" w:line="257" w:lineRule="auto"/>
              <w:rPr>
                <w:rFonts w:eastAsia="Graphik" w:cs="Graphik"/>
                <w:szCs w:val="20"/>
              </w:rPr>
            </w:pPr>
            <w:r w:rsidRPr="23AA880A">
              <w:rPr>
                <w:rFonts w:eastAsia="Graphik" w:cs="Graphik"/>
                <w:szCs w:val="20"/>
              </w:rPr>
              <w:t>String</w:t>
            </w:r>
          </w:p>
        </w:tc>
      </w:tr>
      <w:tr w:rsidR="23AA880A" w14:paraId="540EA127"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FCD9D6" w14:textId="51FA8C29" w:rsidR="23AA880A" w:rsidRDefault="23AA880A" w:rsidP="00263BD4">
            <w:pPr>
              <w:spacing w:after="0" w:line="257" w:lineRule="auto"/>
              <w:rPr>
                <w:rFonts w:eastAsia="Graphik" w:cs="Graphik"/>
                <w:szCs w:val="20"/>
              </w:rPr>
            </w:pPr>
            <w:r w:rsidRPr="23AA880A">
              <w:rPr>
                <w:rFonts w:eastAsia="Graphik" w:cs="Graphik"/>
                <w:szCs w:val="20"/>
              </w:rPr>
              <w:t>Content-Type</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FEBDFC" w14:textId="34D16D4A" w:rsidR="23AA880A" w:rsidRDefault="23AA880A" w:rsidP="00263BD4">
            <w:pPr>
              <w:spacing w:after="0" w:line="257" w:lineRule="auto"/>
              <w:rPr>
                <w:rFonts w:eastAsia="Graphik" w:cs="Graphik"/>
                <w:szCs w:val="20"/>
              </w:rPr>
            </w:pPr>
            <w:r w:rsidRPr="23AA880A">
              <w:rPr>
                <w:rFonts w:eastAsia="Graphik" w:cs="Graphik"/>
                <w:szCs w:val="20"/>
              </w:rPr>
              <w:t>Type of the content</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3B8E94" w14:textId="64AE2726" w:rsidR="23AA880A" w:rsidRDefault="23AA880A" w:rsidP="00263BD4">
            <w:pPr>
              <w:spacing w:after="0" w:line="257" w:lineRule="auto"/>
              <w:rPr>
                <w:rFonts w:eastAsia="Graphik" w:cs="Graphik"/>
                <w:szCs w:val="20"/>
              </w:rPr>
            </w:pPr>
            <w:r w:rsidRPr="23AA880A">
              <w:rPr>
                <w:rFonts w:eastAsia="Graphik" w:cs="Graphik"/>
                <w:szCs w:val="20"/>
              </w:rPr>
              <w:t>String</w:t>
            </w:r>
          </w:p>
        </w:tc>
      </w:tr>
      <w:tr w:rsidR="23AA880A" w14:paraId="72F55CB9"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E666D9" w14:textId="73C16CDF" w:rsidR="23AA880A" w:rsidRDefault="23AA880A" w:rsidP="00263BD4">
            <w:pPr>
              <w:spacing w:after="0" w:line="257" w:lineRule="auto"/>
              <w:rPr>
                <w:rFonts w:eastAsia="Graphik" w:cs="Graphik"/>
                <w:szCs w:val="20"/>
              </w:rPr>
            </w:pPr>
            <w:r w:rsidRPr="23AA880A">
              <w:rPr>
                <w:rFonts w:eastAsia="Graphik" w:cs="Graphik"/>
                <w:szCs w:val="20"/>
              </w:rPr>
              <w:t>Date</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1E52EC" w14:textId="0D38C005" w:rsidR="23AA880A" w:rsidRDefault="23AA880A" w:rsidP="00263BD4">
            <w:pPr>
              <w:spacing w:after="0" w:line="257" w:lineRule="auto"/>
              <w:rPr>
                <w:rFonts w:eastAsia="Graphik" w:cs="Graphik"/>
                <w:szCs w:val="20"/>
              </w:rPr>
            </w:pPr>
            <w:r w:rsidRPr="23AA880A">
              <w:rPr>
                <w:rFonts w:eastAsia="Graphik" w:cs="Graphik"/>
                <w:szCs w:val="20"/>
              </w:rPr>
              <w:t>Date of operation execution e.g. - [Tue, 17 May 2022 06:30:16 GMT]</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D11D20" w14:textId="1F2C9301" w:rsidR="23AA880A" w:rsidRDefault="23AA880A" w:rsidP="00263BD4">
            <w:pPr>
              <w:spacing w:after="0" w:line="257" w:lineRule="auto"/>
              <w:rPr>
                <w:rFonts w:eastAsia="Graphik" w:cs="Graphik"/>
                <w:szCs w:val="20"/>
              </w:rPr>
            </w:pPr>
            <w:r w:rsidRPr="23AA880A">
              <w:rPr>
                <w:rFonts w:eastAsia="Graphik" w:cs="Graphik"/>
                <w:szCs w:val="20"/>
              </w:rPr>
              <w:t>Datetime</w:t>
            </w:r>
          </w:p>
        </w:tc>
      </w:tr>
      <w:tr w:rsidR="23AA880A" w14:paraId="6380408B"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ADD93A" w14:textId="00CEF10C" w:rsidR="23AA880A" w:rsidRDefault="23AA880A" w:rsidP="00263BD4">
            <w:pPr>
              <w:spacing w:after="0" w:line="257" w:lineRule="auto"/>
              <w:rPr>
                <w:rFonts w:eastAsia="Graphik" w:cs="Graphik"/>
                <w:szCs w:val="20"/>
              </w:rPr>
            </w:pPr>
            <w:r w:rsidRPr="23AA880A">
              <w:rPr>
                <w:rFonts w:eastAsia="Graphik" w:cs="Graphik"/>
                <w:szCs w:val="20"/>
              </w:rPr>
              <w:t>Content-Length</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AEE70F" w14:textId="46A449E4" w:rsidR="23AA880A" w:rsidRDefault="23AA880A" w:rsidP="00263BD4">
            <w:pPr>
              <w:spacing w:after="0" w:line="257" w:lineRule="auto"/>
              <w:rPr>
                <w:rFonts w:eastAsia="Graphik" w:cs="Graphik"/>
                <w:szCs w:val="20"/>
              </w:rPr>
            </w:pPr>
            <w:r w:rsidRPr="23AA880A">
              <w:rPr>
                <w:rFonts w:eastAsia="Graphik" w:cs="Graphik"/>
                <w:szCs w:val="20"/>
              </w:rPr>
              <w:t>Length of the content</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88BCCE" w14:textId="21F1FBC6" w:rsidR="23AA880A" w:rsidRDefault="23AA880A" w:rsidP="00263BD4">
            <w:pPr>
              <w:spacing w:after="0" w:line="257" w:lineRule="auto"/>
              <w:rPr>
                <w:rFonts w:eastAsia="Graphik" w:cs="Graphik"/>
                <w:szCs w:val="20"/>
              </w:rPr>
            </w:pPr>
            <w:r w:rsidRPr="23AA880A">
              <w:rPr>
                <w:rFonts w:eastAsia="Graphik" w:cs="Graphik"/>
                <w:szCs w:val="20"/>
              </w:rPr>
              <w:t>Bytes</w:t>
            </w:r>
          </w:p>
        </w:tc>
      </w:tr>
      <w:tr w:rsidR="23AA880A" w14:paraId="2A3A3077"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F6B4B6" w14:textId="4BA41AFA" w:rsidR="23AA880A" w:rsidRDefault="23AA880A" w:rsidP="00263BD4">
            <w:pPr>
              <w:spacing w:after="0" w:line="257" w:lineRule="auto"/>
              <w:rPr>
                <w:rFonts w:eastAsia="Graphik" w:cs="Graphik"/>
                <w:szCs w:val="20"/>
              </w:rPr>
            </w:pPr>
            <w:r w:rsidRPr="23AA880A">
              <w:rPr>
                <w:rFonts w:eastAsia="Graphik" w:cs="Graphik"/>
                <w:szCs w:val="20"/>
              </w:rPr>
              <w:t>Connection</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93C205" w14:textId="37CEFFE2" w:rsidR="23AA880A" w:rsidRDefault="23AA880A" w:rsidP="00263BD4">
            <w:pPr>
              <w:spacing w:after="0" w:line="257" w:lineRule="auto"/>
              <w:rPr>
                <w:rFonts w:eastAsia="Graphik" w:cs="Graphik"/>
                <w:szCs w:val="20"/>
              </w:rPr>
            </w:pPr>
            <w:r w:rsidRPr="23AA880A">
              <w:rPr>
                <w:rFonts w:eastAsia="Graphik" w:cs="Graphik"/>
                <w:szCs w:val="20"/>
              </w:rPr>
              <w:t>A general header specifying whether the current network connection stays open once the current transaction finishes</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8BF340" w14:textId="54EBC2FA" w:rsidR="23AA880A" w:rsidRDefault="23AA880A" w:rsidP="00263BD4">
            <w:pPr>
              <w:spacing w:after="0" w:line="257" w:lineRule="auto"/>
              <w:rPr>
                <w:rFonts w:eastAsia="Graphik" w:cs="Graphik"/>
                <w:szCs w:val="20"/>
              </w:rPr>
            </w:pPr>
            <w:r w:rsidRPr="23AA880A">
              <w:rPr>
                <w:rFonts w:eastAsia="Graphik" w:cs="Graphik"/>
                <w:szCs w:val="20"/>
              </w:rPr>
              <w:t>String</w:t>
            </w:r>
          </w:p>
        </w:tc>
      </w:tr>
    </w:tbl>
    <w:p w14:paraId="72D25C07" w14:textId="735D57D6" w:rsidR="00890A5D" w:rsidRPr="00890A5D" w:rsidRDefault="56D3D5EA" w:rsidP="00263BD4">
      <w:pPr>
        <w:pStyle w:val="Heading3"/>
      </w:pPr>
      <w:r w:rsidRPr="23AA880A">
        <w:t>Output Body Parameters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5"/>
        <w:gridCol w:w="6737"/>
        <w:gridCol w:w="1348"/>
      </w:tblGrid>
      <w:tr w:rsidR="23AA880A" w14:paraId="615D534C" w14:textId="77777777" w:rsidTr="00263BD4">
        <w:trPr>
          <w:trHeight w:val="195"/>
        </w:trPr>
        <w:tc>
          <w:tcPr>
            <w:tcW w:w="2695" w:type="dxa"/>
            <w:shd w:val="clear" w:color="auto" w:fill="E8E8E8"/>
            <w:tcMar>
              <w:left w:w="108" w:type="dxa"/>
              <w:right w:w="108" w:type="dxa"/>
            </w:tcMar>
            <w:vAlign w:val="center"/>
          </w:tcPr>
          <w:p w14:paraId="3DAA5AF4" w14:textId="3AC98E35" w:rsidR="23AA880A" w:rsidRDefault="23AA880A" w:rsidP="00263BD4">
            <w:pPr>
              <w:spacing w:after="0" w:line="257" w:lineRule="auto"/>
              <w:rPr>
                <w:rFonts w:eastAsia="Graphik" w:cs="Graphik"/>
                <w:color w:val="000000" w:themeColor="text1"/>
                <w:szCs w:val="20"/>
              </w:rPr>
            </w:pPr>
            <w:r w:rsidRPr="23AA880A">
              <w:rPr>
                <w:rFonts w:eastAsia="Graphik" w:cs="Graphik"/>
                <w:color w:val="000000" w:themeColor="text1"/>
                <w:szCs w:val="20"/>
              </w:rPr>
              <w:t>Parameter</w:t>
            </w:r>
          </w:p>
        </w:tc>
        <w:tc>
          <w:tcPr>
            <w:tcW w:w="6737" w:type="dxa"/>
            <w:shd w:val="clear" w:color="auto" w:fill="E8E8E8"/>
            <w:tcMar>
              <w:left w:w="108" w:type="dxa"/>
              <w:right w:w="108" w:type="dxa"/>
            </w:tcMar>
            <w:vAlign w:val="center"/>
          </w:tcPr>
          <w:p w14:paraId="632308E7" w14:textId="04778525" w:rsidR="23AA880A" w:rsidRDefault="23AA880A" w:rsidP="00263BD4">
            <w:pPr>
              <w:spacing w:after="0" w:line="257" w:lineRule="auto"/>
              <w:rPr>
                <w:rFonts w:eastAsia="Graphik" w:cs="Graphik"/>
                <w:color w:val="000000" w:themeColor="text1"/>
                <w:szCs w:val="20"/>
              </w:rPr>
            </w:pPr>
            <w:r w:rsidRPr="23AA880A">
              <w:rPr>
                <w:rFonts w:eastAsia="Graphik" w:cs="Graphik"/>
                <w:color w:val="000000" w:themeColor="text1"/>
                <w:szCs w:val="20"/>
              </w:rPr>
              <w:t>Description</w:t>
            </w:r>
          </w:p>
        </w:tc>
        <w:tc>
          <w:tcPr>
            <w:tcW w:w="1348" w:type="dxa"/>
            <w:shd w:val="clear" w:color="auto" w:fill="E8E8E8"/>
            <w:tcMar>
              <w:left w:w="108" w:type="dxa"/>
              <w:right w:w="108" w:type="dxa"/>
            </w:tcMar>
            <w:vAlign w:val="center"/>
          </w:tcPr>
          <w:p w14:paraId="6454EAB2" w14:textId="41BABBE5" w:rsidR="23AA880A" w:rsidRDefault="23AA880A" w:rsidP="00263BD4">
            <w:pPr>
              <w:spacing w:after="0" w:line="257" w:lineRule="auto"/>
              <w:rPr>
                <w:rFonts w:eastAsia="Graphik" w:cs="Graphik"/>
                <w:color w:val="000000" w:themeColor="text1"/>
                <w:szCs w:val="20"/>
              </w:rPr>
            </w:pPr>
            <w:r w:rsidRPr="23AA880A">
              <w:rPr>
                <w:rFonts w:eastAsia="Graphik" w:cs="Graphik"/>
                <w:color w:val="000000" w:themeColor="text1"/>
                <w:szCs w:val="20"/>
              </w:rPr>
              <w:t>Type</w:t>
            </w:r>
          </w:p>
        </w:tc>
      </w:tr>
      <w:tr w:rsidR="23AA880A" w14:paraId="27C4970F" w14:textId="77777777" w:rsidTr="00263BD4">
        <w:trPr>
          <w:trHeight w:val="195"/>
        </w:trPr>
        <w:tc>
          <w:tcPr>
            <w:tcW w:w="2695" w:type="dxa"/>
            <w:tcMar>
              <w:left w:w="108" w:type="dxa"/>
              <w:right w:w="108" w:type="dxa"/>
            </w:tcMar>
          </w:tcPr>
          <w:p w14:paraId="70447E64" w14:textId="7F056481" w:rsidR="23AA880A" w:rsidRDefault="23AA880A" w:rsidP="00263BD4">
            <w:pPr>
              <w:spacing w:after="0" w:line="257" w:lineRule="auto"/>
              <w:rPr>
                <w:rFonts w:eastAsia="Graphik" w:cs="Graphik"/>
                <w:szCs w:val="20"/>
              </w:rPr>
            </w:pPr>
            <w:r w:rsidRPr="23AA880A">
              <w:rPr>
                <w:rFonts w:eastAsia="Graphik" w:cs="Graphik"/>
                <w:szCs w:val="20"/>
              </w:rPr>
              <w:t>AttributeId</w:t>
            </w:r>
          </w:p>
        </w:tc>
        <w:tc>
          <w:tcPr>
            <w:tcW w:w="6737" w:type="dxa"/>
            <w:tcMar>
              <w:left w:w="108" w:type="dxa"/>
              <w:right w:w="108" w:type="dxa"/>
            </w:tcMar>
          </w:tcPr>
          <w:p w14:paraId="52D02D1B" w14:textId="11D4C796" w:rsidR="23AA880A" w:rsidRDefault="23AA880A" w:rsidP="00263BD4">
            <w:pPr>
              <w:spacing w:after="0" w:line="257" w:lineRule="auto"/>
              <w:rPr>
                <w:rFonts w:eastAsia="Graphik" w:cs="Graphik"/>
                <w:szCs w:val="20"/>
              </w:rPr>
            </w:pPr>
            <w:r w:rsidRPr="23AA880A">
              <w:rPr>
                <w:rFonts w:eastAsia="Graphik" w:cs="Graphik"/>
                <w:szCs w:val="20"/>
              </w:rPr>
              <w:t>ID of the Attribute</w:t>
            </w:r>
          </w:p>
        </w:tc>
        <w:tc>
          <w:tcPr>
            <w:tcW w:w="1348" w:type="dxa"/>
            <w:tcMar>
              <w:left w:w="108" w:type="dxa"/>
              <w:right w:w="108" w:type="dxa"/>
            </w:tcMar>
          </w:tcPr>
          <w:p w14:paraId="4B9476A2" w14:textId="640F389B" w:rsidR="23AA880A" w:rsidRDefault="23AA880A" w:rsidP="00263BD4">
            <w:pPr>
              <w:spacing w:after="0" w:line="257" w:lineRule="auto"/>
              <w:rPr>
                <w:rFonts w:eastAsia="Graphik" w:cs="Graphik"/>
                <w:szCs w:val="20"/>
              </w:rPr>
            </w:pPr>
            <w:r w:rsidRPr="23AA880A">
              <w:rPr>
                <w:rFonts w:eastAsia="Graphik" w:cs="Graphik"/>
                <w:szCs w:val="20"/>
              </w:rPr>
              <w:t>String</w:t>
            </w:r>
          </w:p>
        </w:tc>
      </w:tr>
      <w:tr w:rsidR="23AA880A" w14:paraId="19C147BF" w14:textId="77777777" w:rsidTr="00263BD4">
        <w:trPr>
          <w:trHeight w:val="195"/>
        </w:trPr>
        <w:tc>
          <w:tcPr>
            <w:tcW w:w="2695" w:type="dxa"/>
            <w:tcMar>
              <w:left w:w="108" w:type="dxa"/>
              <w:right w:w="108" w:type="dxa"/>
            </w:tcMar>
          </w:tcPr>
          <w:p w14:paraId="01A32E29" w14:textId="277F1B7A" w:rsidR="3E8A1005" w:rsidRDefault="0035040E" w:rsidP="00263BD4">
            <w:pPr>
              <w:spacing w:after="0" w:line="257" w:lineRule="auto"/>
            </w:pPr>
            <w:r>
              <w:t>ProductId</w:t>
            </w:r>
          </w:p>
        </w:tc>
        <w:tc>
          <w:tcPr>
            <w:tcW w:w="6737" w:type="dxa"/>
            <w:tcMar>
              <w:left w:w="108" w:type="dxa"/>
              <w:right w:w="108" w:type="dxa"/>
            </w:tcMar>
          </w:tcPr>
          <w:p w14:paraId="49D64F4F" w14:textId="6B957360" w:rsidR="23AA880A" w:rsidRDefault="23AA880A" w:rsidP="00263BD4">
            <w:pPr>
              <w:spacing w:after="0" w:line="257" w:lineRule="auto"/>
              <w:rPr>
                <w:rFonts w:eastAsia="Graphik" w:cs="Graphik"/>
                <w:szCs w:val="20"/>
              </w:rPr>
            </w:pPr>
            <w:r w:rsidRPr="23AA880A">
              <w:rPr>
                <w:rFonts w:eastAsia="Graphik" w:cs="Graphik"/>
                <w:szCs w:val="20"/>
              </w:rPr>
              <w:t>ID of the Product</w:t>
            </w:r>
          </w:p>
        </w:tc>
        <w:tc>
          <w:tcPr>
            <w:tcW w:w="1348" w:type="dxa"/>
            <w:tcMar>
              <w:left w:w="108" w:type="dxa"/>
              <w:right w:w="108" w:type="dxa"/>
            </w:tcMar>
          </w:tcPr>
          <w:p w14:paraId="1D49B371" w14:textId="7D23031B" w:rsidR="23AA880A" w:rsidRDefault="23AA880A" w:rsidP="00263BD4">
            <w:pPr>
              <w:spacing w:after="0" w:line="257" w:lineRule="auto"/>
              <w:rPr>
                <w:rFonts w:eastAsia="Graphik" w:cs="Graphik"/>
                <w:szCs w:val="20"/>
              </w:rPr>
            </w:pPr>
            <w:r w:rsidRPr="23AA880A">
              <w:rPr>
                <w:rFonts w:eastAsia="Graphik" w:cs="Graphik"/>
                <w:szCs w:val="20"/>
              </w:rPr>
              <w:t>String</w:t>
            </w:r>
          </w:p>
        </w:tc>
      </w:tr>
      <w:tr w:rsidR="23AA880A" w14:paraId="6F3E5AA2" w14:textId="77777777" w:rsidTr="00263BD4">
        <w:trPr>
          <w:trHeight w:val="195"/>
        </w:trPr>
        <w:tc>
          <w:tcPr>
            <w:tcW w:w="2695" w:type="dxa"/>
            <w:tcMar>
              <w:left w:w="108" w:type="dxa"/>
              <w:right w:w="108" w:type="dxa"/>
            </w:tcMar>
          </w:tcPr>
          <w:p w14:paraId="4622131F" w14:textId="01129CB6" w:rsidR="23AA880A" w:rsidRDefault="23AA880A" w:rsidP="00263BD4">
            <w:pPr>
              <w:spacing w:after="0" w:line="257" w:lineRule="auto"/>
              <w:rPr>
                <w:rFonts w:eastAsia="Graphik" w:cs="Graphik"/>
                <w:szCs w:val="20"/>
              </w:rPr>
            </w:pPr>
            <w:r w:rsidRPr="23AA880A">
              <w:rPr>
                <w:rFonts w:eastAsia="Graphik" w:cs="Graphik"/>
                <w:szCs w:val="20"/>
              </w:rPr>
              <w:t>BatchProcessAreaId</w:t>
            </w:r>
          </w:p>
        </w:tc>
        <w:tc>
          <w:tcPr>
            <w:tcW w:w="6737" w:type="dxa"/>
            <w:tcMar>
              <w:left w:w="108" w:type="dxa"/>
              <w:right w:w="108" w:type="dxa"/>
            </w:tcMar>
          </w:tcPr>
          <w:p w14:paraId="7C7BC5EE" w14:textId="2F395424" w:rsidR="23AA880A" w:rsidRDefault="23AA880A" w:rsidP="00263BD4">
            <w:pPr>
              <w:spacing w:after="0" w:line="257" w:lineRule="auto"/>
              <w:rPr>
                <w:rFonts w:eastAsia="Graphik" w:cs="Graphik"/>
                <w:szCs w:val="20"/>
              </w:rPr>
            </w:pPr>
            <w:r w:rsidRPr="23AA880A">
              <w:rPr>
                <w:rFonts w:eastAsia="Graphik" w:cs="Graphik"/>
                <w:szCs w:val="20"/>
              </w:rPr>
              <w:t>Id of the batch process Area</w:t>
            </w:r>
          </w:p>
        </w:tc>
        <w:tc>
          <w:tcPr>
            <w:tcW w:w="1348" w:type="dxa"/>
            <w:tcMar>
              <w:left w:w="108" w:type="dxa"/>
              <w:right w:w="108" w:type="dxa"/>
            </w:tcMar>
          </w:tcPr>
          <w:p w14:paraId="041BF445" w14:textId="39FC42F5" w:rsidR="23AA880A" w:rsidRDefault="23AA880A" w:rsidP="00263BD4">
            <w:pPr>
              <w:spacing w:after="0" w:line="257" w:lineRule="auto"/>
              <w:rPr>
                <w:rFonts w:eastAsia="Graphik" w:cs="Graphik"/>
                <w:szCs w:val="20"/>
              </w:rPr>
            </w:pPr>
            <w:r w:rsidRPr="23AA880A">
              <w:rPr>
                <w:rFonts w:eastAsia="Graphik" w:cs="Graphik"/>
                <w:szCs w:val="20"/>
              </w:rPr>
              <w:t>String</w:t>
            </w:r>
          </w:p>
        </w:tc>
      </w:tr>
      <w:tr w:rsidR="23AA880A" w14:paraId="247386A5" w14:textId="77777777" w:rsidTr="00263BD4">
        <w:trPr>
          <w:trHeight w:val="195"/>
        </w:trPr>
        <w:tc>
          <w:tcPr>
            <w:tcW w:w="2695" w:type="dxa"/>
            <w:tcMar>
              <w:left w:w="108" w:type="dxa"/>
              <w:right w:w="108" w:type="dxa"/>
            </w:tcMar>
          </w:tcPr>
          <w:p w14:paraId="7FDF7CFE" w14:textId="150B6D79" w:rsidR="23AA880A" w:rsidRDefault="23AA880A" w:rsidP="00263BD4">
            <w:pPr>
              <w:spacing w:after="0" w:line="257" w:lineRule="auto"/>
              <w:rPr>
                <w:rFonts w:eastAsia="Graphik" w:cs="Graphik"/>
                <w:szCs w:val="20"/>
              </w:rPr>
            </w:pPr>
            <w:r w:rsidRPr="23AA880A">
              <w:rPr>
                <w:rFonts w:eastAsia="Graphik" w:cs="Graphik"/>
                <w:szCs w:val="20"/>
              </w:rPr>
              <w:t>BatchStartTime</w:t>
            </w:r>
          </w:p>
        </w:tc>
        <w:tc>
          <w:tcPr>
            <w:tcW w:w="6737" w:type="dxa"/>
            <w:tcMar>
              <w:left w:w="108" w:type="dxa"/>
              <w:right w:w="108" w:type="dxa"/>
            </w:tcMar>
          </w:tcPr>
          <w:p w14:paraId="485A19C0" w14:textId="08C17CBA" w:rsidR="23AA880A" w:rsidRDefault="23AA880A" w:rsidP="00263BD4">
            <w:pPr>
              <w:spacing w:after="0" w:line="257" w:lineRule="auto"/>
              <w:rPr>
                <w:rFonts w:eastAsia="Graphik" w:cs="Graphik"/>
                <w:szCs w:val="20"/>
              </w:rPr>
            </w:pPr>
            <w:r w:rsidRPr="23AA880A">
              <w:rPr>
                <w:rFonts w:eastAsia="Graphik" w:cs="Graphik"/>
                <w:szCs w:val="20"/>
              </w:rPr>
              <w:t>Start time of the Batch</w:t>
            </w:r>
          </w:p>
        </w:tc>
        <w:tc>
          <w:tcPr>
            <w:tcW w:w="1348" w:type="dxa"/>
            <w:tcMar>
              <w:left w:w="108" w:type="dxa"/>
              <w:right w:w="108" w:type="dxa"/>
            </w:tcMar>
          </w:tcPr>
          <w:p w14:paraId="5D696E78" w14:textId="35251448" w:rsidR="23AA880A" w:rsidRDefault="23AA880A" w:rsidP="00263BD4">
            <w:pPr>
              <w:spacing w:after="0" w:line="257" w:lineRule="auto"/>
              <w:rPr>
                <w:rFonts w:eastAsia="Graphik" w:cs="Graphik"/>
                <w:szCs w:val="20"/>
              </w:rPr>
            </w:pPr>
            <w:r w:rsidRPr="23AA880A">
              <w:rPr>
                <w:rFonts w:eastAsia="Graphik" w:cs="Graphik"/>
                <w:szCs w:val="20"/>
              </w:rPr>
              <w:t>String</w:t>
            </w:r>
          </w:p>
        </w:tc>
      </w:tr>
      <w:tr w:rsidR="23AA880A" w14:paraId="01FB1696" w14:textId="77777777" w:rsidTr="00263BD4">
        <w:trPr>
          <w:trHeight w:val="195"/>
        </w:trPr>
        <w:tc>
          <w:tcPr>
            <w:tcW w:w="2695" w:type="dxa"/>
            <w:tcMar>
              <w:left w:w="108" w:type="dxa"/>
              <w:right w:w="108" w:type="dxa"/>
            </w:tcMar>
          </w:tcPr>
          <w:p w14:paraId="3357C71C" w14:textId="6C3F2F00" w:rsidR="23AA880A" w:rsidRDefault="23AA880A" w:rsidP="00263BD4">
            <w:pPr>
              <w:spacing w:after="0" w:line="257" w:lineRule="auto"/>
              <w:rPr>
                <w:rFonts w:eastAsia="Graphik" w:cs="Graphik"/>
                <w:szCs w:val="20"/>
              </w:rPr>
            </w:pPr>
            <w:r w:rsidRPr="23AA880A">
              <w:rPr>
                <w:rFonts w:eastAsia="Graphik" w:cs="Graphik"/>
                <w:szCs w:val="20"/>
              </w:rPr>
              <w:t>BatchEndTime</w:t>
            </w:r>
          </w:p>
        </w:tc>
        <w:tc>
          <w:tcPr>
            <w:tcW w:w="6737" w:type="dxa"/>
            <w:tcMar>
              <w:left w:w="108" w:type="dxa"/>
              <w:right w:w="108" w:type="dxa"/>
            </w:tcMar>
          </w:tcPr>
          <w:p w14:paraId="520D929F" w14:textId="251FA058" w:rsidR="23AA880A" w:rsidRDefault="23AA880A" w:rsidP="00263BD4">
            <w:pPr>
              <w:spacing w:after="0" w:line="257" w:lineRule="auto"/>
              <w:rPr>
                <w:rFonts w:eastAsia="Graphik" w:cs="Graphik"/>
                <w:szCs w:val="20"/>
              </w:rPr>
            </w:pPr>
            <w:r w:rsidRPr="23AA880A">
              <w:rPr>
                <w:rFonts w:eastAsia="Graphik" w:cs="Graphik"/>
                <w:szCs w:val="20"/>
              </w:rPr>
              <w:t>End time of the Batch</w:t>
            </w:r>
          </w:p>
        </w:tc>
        <w:tc>
          <w:tcPr>
            <w:tcW w:w="1348" w:type="dxa"/>
            <w:tcMar>
              <w:left w:w="108" w:type="dxa"/>
              <w:right w:w="108" w:type="dxa"/>
            </w:tcMar>
          </w:tcPr>
          <w:p w14:paraId="7A150725" w14:textId="425B674D" w:rsidR="23AA880A" w:rsidRDefault="23AA880A" w:rsidP="00263BD4">
            <w:pPr>
              <w:spacing w:after="0" w:line="257" w:lineRule="auto"/>
              <w:rPr>
                <w:rFonts w:eastAsia="Graphik" w:cs="Graphik"/>
                <w:szCs w:val="20"/>
              </w:rPr>
            </w:pPr>
            <w:r w:rsidRPr="23AA880A">
              <w:rPr>
                <w:rFonts w:eastAsia="Graphik" w:cs="Graphik"/>
                <w:szCs w:val="20"/>
              </w:rPr>
              <w:t>String</w:t>
            </w:r>
          </w:p>
        </w:tc>
      </w:tr>
    </w:tbl>
    <w:p w14:paraId="2AB670A7" w14:textId="27CB42B1" w:rsidR="00890A5D" w:rsidRPr="00890A5D" w:rsidRDefault="56D3D5EA" w:rsidP="00263BD4">
      <w:pPr>
        <w:pStyle w:val="Heading3"/>
        <w:rPr>
          <w:rFonts w:eastAsia="Graphik" w:cs="Graphik"/>
          <w:b w:val="0"/>
          <w:szCs w:val="20"/>
        </w:rPr>
      </w:pPr>
      <w:r w:rsidRPr="23AA880A">
        <w:t>Sample JSON Response</w:t>
      </w:r>
    </w:p>
    <w:p w14:paraId="3EDCA2A1" w14:textId="219A2726" w:rsidR="00890A5D" w:rsidRPr="00263BD4" w:rsidRDefault="56D3D5EA" w:rsidP="00761437">
      <w:pPr>
        <w:spacing w:line="257" w:lineRule="auto"/>
        <w:rPr>
          <w:rFonts w:ascii="Consolas" w:eastAsia="Graphik" w:hAnsi="Consolas" w:cs="Graphik"/>
          <w:szCs w:val="20"/>
        </w:rPr>
      </w:pPr>
      <w:r w:rsidRPr="00263BD4">
        <w:rPr>
          <w:rFonts w:ascii="Consolas" w:eastAsia="Graphik" w:hAnsi="Consolas" w:cs="Graphik"/>
          <w:szCs w:val="20"/>
        </w:rPr>
        <w:t>{"status": "Deleted", "batch_id": str(id)}</w:t>
      </w:r>
    </w:p>
    <w:p w14:paraId="191474F7" w14:textId="2BA70AAE" w:rsidR="00890A5D" w:rsidRPr="00890A5D" w:rsidRDefault="56D3D5EA" w:rsidP="00263BD4">
      <w:pPr>
        <w:pStyle w:val="Heading3"/>
        <w:rPr>
          <w:rFonts w:eastAsia="Graphik" w:cs="Graphik"/>
          <w:b w:val="0"/>
          <w:szCs w:val="20"/>
        </w:rPr>
      </w:pPr>
      <w:r w:rsidRPr="23AA880A">
        <w:t>Result</w:t>
      </w:r>
    </w:p>
    <w:tbl>
      <w:tblPr>
        <w:tblW w:w="0" w:type="auto"/>
        <w:tblLook w:val="04A0" w:firstRow="1" w:lastRow="0" w:firstColumn="1" w:lastColumn="0" w:noHBand="0" w:noVBand="1"/>
      </w:tblPr>
      <w:tblGrid>
        <w:gridCol w:w="1781"/>
        <w:gridCol w:w="7252"/>
      </w:tblGrid>
      <w:tr w:rsidR="23AA880A" w14:paraId="72EFF474" w14:textId="77777777" w:rsidTr="23AA880A">
        <w:trPr>
          <w:trHeight w:val="300"/>
        </w:trPr>
        <w:tc>
          <w:tcPr>
            <w:tcW w:w="178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2CF8C789" w14:textId="0C3B823D" w:rsidR="23AA880A" w:rsidRDefault="23AA880A" w:rsidP="00263BD4">
            <w:pPr>
              <w:spacing w:after="0" w:line="257" w:lineRule="auto"/>
              <w:rPr>
                <w:rFonts w:eastAsia="Graphik" w:cs="Graphik"/>
                <w:b/>
                <w:bCs/>
                <w:color w:val="000000" w:themeColor="text1"/>
                <w:szCs w:val="20"/>
              </w:rPr>
            </w:pPr>
            <w:r w:rsidRPr="23AA880A">
              <w:rPr>
                <w:rFonts w:eastAsia="Graphik" w:cs="Graphik"/>
                <w:b/>
                <w:bCs/>
                <w:color w:val="000000" w:themeColor="text1"/>
                <w:szCs w:val="20"/>
              </w:rPr>
              <w:t>HTTP Code</w:t>
            </w:r>
          </w:p>
        </w:tc>
        <w:tc>
          <w:tcPr>
            <w:tcW w:w="72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01983C90" w14:textId="7471DFA7" w:rsidR="23AA880A" w:rsidRDefault="23AA880A" w:rsidP="00263BD4">
            <w:pPr>
              <w:spacing w:after="0" w:line="257" w:lineRule="auto"/>
              <w:rPr>
                <w:rFonts w:eastAsia="Graphik" w:cs="Graphik"/>
                <w:b/>
                <w:bCs/>
                <w:color w:val="000000" w:themeColor="text1"/>
                <w:szCs w:val="20"/>
              </w:rPr>
            </w:pPr>
            <w:r w:rsidRPr="23AA880A">
              <w:rPr>
                <w:rFonts w:eastAsia="Graphik" w:cs="Graphik"/>
                <w:b/>
                <w:bCs/>
                <w:color w:val="000000" w:themeColor="text1"/>
                <w:szCs w:val="20"/>
              </w:rPr>
              <w:t>Result Description</w:t>
            </w:r>
          </w:p>
        </w:tc>
      </w:tr>
      <w:tr w:rsidR="23AA880A" w14:paraId="06BBEFC0" w14:textId="77777777" w:rsidTr="23AA880A">
        <w:trPr>
          <w:trHeight w:val="300"/>
        </w:trPr>
        <w:tc>
          <w:tcPr>
            <w:tcW w:w="17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CAE6F0B" w14:textId="09EF02D2" w:rsidR="23AA880A" w:rsidRDefault="23AA880A" w:rsidP="00263BD4">
            <w:pPr>
              <w:spacing w:after="0" w:line="257" w:lineRule="auto"/>
              <w:rPr>
                <w:rFonts w:eastAsia="Graphik" w:cs="Graphik"/>
                <w:szCs w:val="20"/>
              </w:rPr>
            </w:pPr>
            <w:r w:rsidRPr="23AA880A">
              <w:rPr>
                <w:rFonts w:eastAsia="Graphik" w:cs="Graphik"/>
                <w:szCs w:val="20"/>
              </w:rPr>
              <w:t>200</w:t>
            </w:r>
          </w:p>
        </w:tc>
        <w:tc>
          <w:tcPr>
            <w:tcW w:w="72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D11E36B" w14:textId="176342E8" w:rsidR="23AA880A" w:rsidRDefault="23AA880A" w:rsidP="00263BD4">
            <w:pPr>
              <w:spacing w:after="0" w:line="257" w:lineRule="auto"/>
              <w:rPr>
                <w:rFonts w:eastAsia="Graphik" w:cs="Graphik"/>
                <w:szCs w:val="20"/>
                <w:lang w:val="en-IN"/>
              </w:rPr>
            </w:pPr>
            <w:r w:rsidRPr="23AA880A">
              <w:rPr>
                <w:rFonts w:eastAsia="Graphik" w:cs="Graphik"/>
                <w:szCs w:val="20"/>
                <w:lang w:val="en-IN"/>
              </w:rPr>
              <w:t>Operation executed successfully</w:t>
            </w:r>
          </w:p>
        </w:tc>
      </w:tr>
    </w:tbl>
    <w:p w14:paraId="047D3976" w14:textId="36DD856B" w:rsidR="00890A5D" w:rsidRPr="00890A5D" w:rsidRDefault="56D3D5EA" w:rsidP="00263BD4">
      <w:pPr>
        <w:pStyle w:val="Heading3"/>
        <w:rPr>
          <w:rFonts w:eastAsia="Graphik" w:cs="Graphik"/>
          <w:b w:val="0"/>
          <w:szCs w:val="20"/>
        </w:rPr>
      </w:pPr>
      <w:r w:rsidRPr="23AA880A">
        <w:t>Error Management</w:t>
      </w:r>
    </w:p>
    <w:tbl>
      <w:tblPr>
        <w:tblW w:w="0" w:type="auto"/>
        <w:tblLook w:val="04A0" w:firstRow="1" w:lastRow="0" w:firstColumn="1" w:lastColumn="0" w:noHBand="0" w:noVBand="1"/>
      </w:tblPr>
      <w:tblGrid>
        <w:gridCol w:w="1719"/>
        <w:gridCol w:w="1479"/>
        <w:gridCol w:w="5899"/>
      </w:tblGrid>
      <w:tr w:rsidR="23AA880A" w14:paraId="5B94D2DC" w14:textId="77777777" w:rsidTr="23AA880A">
        <w:trPr>
          <w:trHeight w:val="300"/>
        </w:trPr>
        <w:tc>
          <w:tcPr>
            <w:tcW w:w="171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1F17FE9F" w14:textId="6DEA9B16" w:rsidR="23AA880A" w:rsidRDefault="23AA880A" w:rsidP="00263BD4">
            <w:pPr>
              <w:spacing w:after="0" w:line="257" w:lineRule="auto"/>
              <w:rPr>
                <w:rFonts w:eastAsia="Graphik" w:cs="Graphik"/>
                <w:b/>
                <w:bCs/>
                <w:color w:val="000000" w:themeColor="text1"/>
                <w:szCs w:val="20"/>
              </w:rPr>
            </w:pPr>
            <w:r w:rsidRPr="23AA880A">
              <w:rPr>
                <w:rFonts w:eastAsia="Graphik" w:cs="Graphik"/>
                <w:b/>
                <w:bCs/>
                <w:color w:val="000000" w:themeColor="text1"/>
                <w:szCs w:val="20"/>
              </w:rPr>
              <w:t>HTTP Code</w:t>
            </w:r>
          </w:p>
        </w:tc>
        <w:tc>
          <w:tcPr>
            <w:tcW w:w="147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2B23747A" w14:textId="5BD7BF9C" w:rsidR="23AA880A" w:rsidRDefault="23AA880A" w:rsidP="00263BD4">
            <w:pPr>
              <w:spacing w:after="0" w:line="257" w:lineRule="auto"/>
              <w:rPr>
                <w:rFonts w:eastAsia="Graphik" w:cs="Graphik"/>
                <w:b/>
                <w:bCs/>
                <w:color w:val="000000" w:themeColor="text1"/>
                <w:szCs w:val="20"/>
              </w:rPr>
            </w:pPr>
            <w:r w:rsidRPr="23AA880A">
              <w:rPr>
                <w:rFonts w:eastAsia="Graphik" w:cs="Graphik"/>
                <w:b/>
                <w:bCs/>
                <w:color w:val="000000" w:themeColor="text1"/>
                <w:szCs w:val="20"/>
              </w:rPr>
              <w:t>Error Code</w:t>
            </w:r>
          </w:p>
        </w:tc>
        <w:tc>
          <w:tcPr>
            <w:tcW w:w="589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54D1A678" w14:textId="57A8BA9B" w:rsidR="23AA880A" w:rsidRDefault="23AA880A" w:rsidP="00263BD4">
            <w:pPr>
              <w:spacing w:after="0" w:line="257" w:lineRule="auto"/>
              <w:rPr>
                <w:rFonts w:eastAsia="Graphik" w:cs="Graphik"/>
                <w:b/>
                <w:bCs/>
                <w:color w:val="000000" w:themeColor="text1"/>
                <w:szCs w:val="20"/>
              </w:rPr>
            </w:pPr>
            <w:r w:rsidRPr="23AA880A">
              <w:rPr>
                <w:rFonts w:eastAsia="Graphik" w:cs="Graphik"/>
                <w:b/>
                <w:bCs/>
                <w:color w:val="000000" w:themeColor="text1"/>
                <w:szCs w:val="20"/>
              </w:rPr>
              <w:t>Error Description</w:t>
            </w:r>
          </w:p>
        </w:tc>
      </w:tr>
      <w:tr w:rsidR="23AA880A" w14:paraId="762E2836" w14:textId="77777777" w:rsidTr="23AA880A">
        <w:trPr>
          <w:trHeight w:val="300"/>
        </w:trPr>
        <w:tc>
          <w:tcPr>
            <w:tcW w:w="17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8E4BD1" w14:textId="42242DAB" w:rsidR="23AA880A" w:rsidRDefault="23AA880A" w:rsidP="00263BD4">
            <w:pPr>
              <w:spacing w:after="0" w:line="257" w:lineRule="auto"/>
              <w:rPr>
                <w:rFonts w:eastAsia="Graphik" w:cs="Graphik"/>
                <w:szCs w:val="20"/>
              </w:rPr>
            </w:pPr>
            <w:r w:rsidRPr="23AA880A">
              <w:rPr>
                <w:rFonts w:eastAsia="Graphik" w:cs="Graphik"/>
                <w:szCs w:val="20"/>
              </w:rPr>
              <w:t>500</w:t>
            </w:r>
          </w:p>
        </w:tc>
        <w:tc>
          <w:tcPr>
            <w:tcW w:w="14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79CC18" w14:textId="79094CB9" w:rsidR="23AA880A" w:rsidRDefault="23AA880A" w:rsidP="00263BD4">
            <w:pPr>
              <w:spacing w:after="0" w:line="257" w:lineRule="auto"/>
              <w:rPr>
                <w:rFonts w:eastAsia="Graphik" w:cs="Graphik"/>
                <w:szCs w:val="20"/>
              </w:rPr>
            </w:pPr>
            <w:r w:rsidRPr="23AA880A">
              <w:rPr>
                <w:rFonts w:eastAsia="Graphik" w:cs="Graphik"/>
                <w:szCs w:val="20"/>
              </w:rPr>
              <w:t>500</w:t>
            </w:r>
          </w:p>
        </w:tc>
        <w:tc>
          <w:tcPr>
            <w:tcW w:w="589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97477B" w14:textId="30E041FF" w:rsidR="23AA880A" w:rsidRDefault="23AA880A" w:rsidP="00263BD4">
            <w:pPr>
              <w:spacing w:after="0" w:line="257" w:lineRule="auto"/>
              <w:rPr>
                <w:rFonts w:eastAsia="Graphik" w:cs="Graphik"/>
                <w:szCs w:val="20"/>
              </w:rPr>
            </w:pPr>
            <w:r w:rsidRPr="23AA880A">
              <w:rPr>
                <w:rFonts w:eastAsia="Graphik" w:cs="Graphik"/>
                <w:szCs w:val="20"/>
              </w:rPr>
              <w:t xml:space="preserve">      Generic Error</w:t>
            </w:r>
          </w:p>
        </w:tc>
      </w:tr>
      <w:tr w:rsidR="23AA880A" w14:paraId="5B396CED" w14:textId="77777777" w:rsidTr="23AA880A">
        <w:trPr>
          <w:trHeight w:val="300"/>
        </w:trPr>
        <w:tc>
          <w:tcPr>
            <w:tcW w:w="17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C252A3" w14:textId="1CC43D3E" w:rsidR="23AA880A" w:rsidRDefault="23AA880A" w:rsidP="00263BD4">
            <w:pPr>
              <w:spacing w:after="0" w:line="257" w:lineRule="auto"/>
              <w:rPr>
                <w:rFonts w:eastAsia="Graphik" w:cs="Graphik"/>
                <w:szCs w:val="20"/>
              </w:rPr>
            </w:pPr>
            <w:r w:rsidRPr="23AA880A">
              <w:rPr>
                <w:rFonts w:eastAsia="Graphik" w:cs="Graphik"/>
                <w:szCs w:val="20"/>
              </w:rPr>
              <w:t>400</w:t>
            </w:r>
          </w:p>
        </w:tc>
        <w:tc>
          <w:tcPr>
            <w:tcW w:w="14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9BA63E" w14:textId="1296CBE9" w:rsidR="23AA880A" w:rsidRDefault="23AA880A" w:rsidP="00263BD4">
            <w:pPr>
              <w:spacing w:after="0" w:line="257" w:lineRule="auto"/>
              <w:rPr>
                <w:rFonts w:eastAsia="Graphik" w:cs="Graphik"/>
                <w:szCs w:val="20"/>
              </w:rPr>
            </w:pPr>
            <w:r w:rsidRPr="23AA880A">
              <w:rPr>
                <w:rFonts w:eastAsia="Graphik" w:cs="Graphik"/>
                <w:szCs w:val="20"/>
              </w:rPr>
              <w:t>401</w:t>
            </w:r>
          </w:p>
        </w:tc>
        <w:tc>
          <w:tcPr>
            <w:tcW w:w="589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1C1D81" w14:textId="43418790" w:rsidR="23AA880A" w:rsidRPr="001E7D12" w:rsidRDefault="23AA880A" w:rsidP="001E7D12">
            <w:pPr>
              <w:spacing w:after="0" w:line="257" w:lineRule="auto"/>
              <w:ind w:left="360"/>
              <w:rPr>
                <w:rFonts w:eastAsia="Graphik" w:cs="Graphik"/>
                <w:szCs w:val="20"/>
              </w:rPr>
            </w:pPr>
            <w:r w:rsidRPr="001E7D12">
              <w:rPr>
                <w:rFonts w:eastAsia="Graphik" w:cs="Graphik"/>
                <w:szCs w:val="20"/>
              </w:rPr>
              <w:t>Unauthorized User</w:t>
            </w:r>
          </w:p>
          <w:p w14:paraId="08887C8E" w14:textId="22F96B00" w:rsidR="23AA880A" w:rsidRPr="001E7D12" w:rsidRDefault="00D425CC" w:rsidP="001E7D12">
            <w:pPr>
              <w:spacing w:after="0" w:line="257" w:lineRule="auto"/>
              <w:ind w:left="360"/>
              <w:rPr>
                <w:rFonts w:eastAsia="Graphik" w:cs="Graphik"/>
                <w:szCs w:val="20"/>
              </w:rPr>
            </w:pPr>
            <w:r w:rsidRPr="001E7D12">
              <w:rPr>
                <w:rFonts w:eastAsia="Graphik" w:cs="Graphik"/>
                <w:szCs w:val="20"/>
              </w:rPr>
              <w:t>Header Token</w:t>
            </w:r>
            <w:r w:rsidR="23AA880A" w:rsidRPr="001E7D12">
              <w:rPr>
                <w:rFonts w:eastAsia="Graphik" w:cs="Graphik"/>
                <w:szCs w:val="20"/>
              </w:rPr>
              <w:t xml:space="preserve"> could be missing</w:t>
            </w:r>
          </w:p>
        </w:tc>
      </w:tr>
      <w:tr w:rsidR="23AA880A" w14:paraId="6F004784" w14:textId="77777777" w:rsidTr="23AA880A">
        <w:trPr>
          <w:trHeight w:val="300"/>
        </w:trPr>
        <w:tc>
          <w:tcPr>
            <w:tcW w:w="17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A22329" w14:textId="108DF9A5" w:rsidR="23AA880A" w:rsidRDefault="23AA880A" w:rsidP="00263BD4">
            <w:pPr>
              <w:spacing w:after="0" w:line="257" w:lineRule="auto"/>
              <w:rPr>
                <w:rFonts w:eastAsia="Graphik" w:cs="Graphik"/>
                <w:szCs w:val="20"/>
              </w:rPr>
            </w:pPr>
            <w:r w:rsidRPr="23AA880A">
              <w:rPr>
                <w:rFonts w:eastAsia="Graphik" w:cs="Graphik"/>
                <w:szCs w:val="20"/>
              </w:rPr>
              <w:t>400</w:t>
            </w:r>
          </w:p>
        </w:tc>
        <w:tc>
          <w:tcPr>
            <w:tcW w:w="14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D01641" w14:textId="6E625318" w:rsidR="23AA880A" w:rsidRDefault="23AA880A" w:rsidP="00263BD4">
            <w:pPr>
              <w:spacing w:after="0" w:line="257" w:lineRule="auto"/>
              <w:rPr>
                <w:rFonts w:eastAsia="Graphik" w:cs="Graphik"/>
                <w:szCs w:val="20"/>
              </w:rPr>
            </w:pPr>
            <w:r w:rsidRPr="23AA880A">
              <w:rPr>
                <w:rFonts w:eastAsia="Graphik" w:cs="Graphik"/>
                <w:szCs w:val="20"/>
              </w:rPr>
              <w:t>400</w:t>
            </w:r>
          </w:p>
        </w:tc>
        <w:tc>
          <w:tcPr>
            <w:tcW w:w="589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E0E33C" w14:textId="3E736169" w:rsidR="23AA880A" w:rsidRPr="001E7D12" w:rsidRDefault="23AA880A" w:rsidP="001E7D12">
            <w:pPr>
              <w:spacing w:after="0" w:line="257" w:lineRule="auto"/>
              <w:ind w:left="360"/>
              <w:rPr>
                <w:rFonts w:eastAsia="Graphik" w:cs="Graphik"/>
                <w:szCs w:val="20"/>
              </w:rPr>
            </w:pPr>
            <w:r w:rsidRPr="001E7D12">
              <w:rPr>
                <w:rFonts w:eastAsia="Graphik" w:cs="Graphik"/>
                <w:szCs w:val="20"/>
              </w:rPr>
              <w:t>Bad request</w:t>
            </w:r>
          </w:p>
          <w:p w14:paraId="7BBFE40B" w14:textId="41E1ABCC" w:rsidR="23AA880A" w:rsidRPr="001E7D12" w:rsidRDefault="23AA880A" w:rsidP="001E7D12">
            <w:pPr>
              <w:spacing w:after="0" w:line="257" w:lineRule="auto"/>
              <w:ind w:left="360"/>
              <w:rPr>
                <w:rFonts w:eastAsia="Graphik" w:cs="Graphik"/>
                <w:szCs w:val="20"/>
              </w:rPr>
            </w:pPr>
            <w:r w:rsidRPr="001E7D12">
              <w:rPr>
                <w:rFonts w:eastAsia="Graphik" w:cs="Graphik"/>
                <w:szCs w:val="20"/>
              </w:rPr>
              <w:t>The pinned asset is not present for this user</w:t>
            </w:r>
          </w:p>
        </w:tc>
      </w:tr>
    </w:tbl>
    <w:p w14:paraId="404C3A5A" w14:textId="77777777" w:rsidR="00263BD4" w:rsidRDefault="00263BD4" w:rsidP="00761437">
      <w:pPr>
        <w:spacing w:line="257" w:lineRule="auto"/>
        <w:rPr>
          <w:rFonts w:eastAsia="Graphik" w:cs="Graphik"/>
          <w:b/>
          <w:bCs/>
          <w:szCs w:val="20"/>
        </w:rPr>
        <w:sectPr w:rsidR="00263BD4" w:rsidSect="00B0349B">
          <w:pgSz w:w="12240" w:h="23040" w:code="5"/>
          <w:pgMar w:top="720" w:right="720" w:bottom="720" w:left="720" w:header="720" w:footer="720" w:gutter="0"/>
          <w:cols w:space="1440"/>
          <w:docGrid w:linePitch="360"/>
        </w:sectPr>
      </w:pPr>
    </w:p>
    <w:p w14:paraId="60BF1177" w14:textId="598997CE" w:rsidR="00890A5D" w:rsidRPr="00890A5D" w:rsidRDefault="56D3D5EA" w:rsidP="00263BD4">
      <w:pPr>
        <w:pStyle w:val="Heading2"/>
        <w:rPr>
          <w:rFonts w:eastAsia="Graphik" w:cs="Graphik"/>
          <w:b w:val="0"/>
          <w:szCs w:val="20"/>
        </w:rPr>
      </w:pPr>
      <w:bookmarkStart w:id="44" w:name="_Toc216884608"/>
      <w:r w:rsidRPr="23AA880A">
        <w:rPr>
          <w:rFonts w:eastAsia="Graphik"/>
        </w:rPr>
        <w:lastRenderedPageBreak/>
        <w:t>GetOperationalAttributesList API</w:t>
      </w:r>
      <w:bookmarkEnd w:id="44"/>
    </w:p>
    <w:p w14:paraId="19CA3D98" w14:textId="6159761E" w:rsidR="00890A5D" w:rsidRPr="00890A5D" w:rsidRDefault="56D3D5EA" w:rsidP="001E3DBF">
      <w:pPr>
        <w:spacing w:after="0" w:line="257" w:lineRule="auto"/>
        <w:rPr>
          <w:rFonts w:eastAsia="Graphik" w:cs="Graphik"/>
          <w:szCs w:val="20"/>
        </w:rPr>
      </w:pPr>
      <w:r w:rsidRPr="23AA880A">
        <w:rPr>
          <w:rFonts w:eastAsia="Graphik" w:cs="Graphik"/>
          <w:szCs w:val="20"/>
        </w:rPr>
        <w:t>The GetOperationalAttributesList API is to list the details of the Operational Attributes.</w:t>
      </w:r>
      <w:r w:rsidR="001E3DBF">
        <w:rPr>
          <w:rFonts w:eastAsia="Graphik" w:cs="Graphik"/>
          <w:szCs w:val="20"/>
        </w:rPr>
        <w:t xml:space="preserve"> </w:t>
      </w:r>
      <w:r w:rsidRPr="23AA880A">
        <w:rPr>
          <w:rFonts w:eastAsia="Graphik" w:cs="Graphik"/>
          <w:szCs w:val="20"/>
        </w:rPr>
        <w:t xml:space="preserve">To fetch the response from the APIs, the following entities must exist. </w:t>
      </w:r>
    </w:p>
    <w:p w14:paraId="016D6F9A" w14:textId="2604DAA8" w:rsidR="00890A5D" w:rsidRPr="00890A5D" w:rsidRDefault="56D3D5EA" w:rsidP="00761437">
      <w:pPr>
        <w:pStyle w:val="ListParagraph"/>
        <w:spacing w:before="0" w:after="0" w:line="257" w:lineRule="auto"/>
        <w:ind w:right="0"/>
        <w:rPr>
          <w:rFonts w:eastAsia="Graphik" w:cs="Graphik"/>
          <w:szCs w:val="20"/>
        </w:rPr>
      </w:pPr>
      <w:r w:rsidRPr="23AA880A">
        <w:rPr>
          <w:rFonts w:eastAsia="Graphik" w:cs="Graphik"/>
          <w:szCs w:val="20"/>
        </w:rPr>
        <w:t xml:space="preserve">Authorization token </w:t>
      </w:r>
    </w:p>
    <w:p w14:paraId="7B172E8E" w14:textId="42BBAFB5" w:rsidR="00890A5D" w:rsidRPr="00890A5D" w:rsidRDefault="56D3D5EA" w:rsidP="00761437">
      <w:pPr>
        <w:pStyle w:val="ListParagraph"/>
        <w:spacing w:before="0" w:after="0" w:line="257" w:lineRule="auto"/>
        <w:ind w:right="0"/>
        <w:rPr>
          <w:rFonts w:eastAsia="Graphik" w:cs="Graphik"/>
          <w:szCs w:val="20"/>
        </w:rPr>
      </w:pPr>
      <w:r w:rsidRPr="23AA880A">
        <w:rPr>
          <w:rFonts w:eastAsia="Graphik" w:cs="Graphik"/>
          <w:szCs w:val="20"/>
        </w:rPr>
        <w:t>Content-Type</w:t>
      </w:r>
    </w:p>
    <w:p w14:paraId="0E7E4320" w14:textId="3F455BB4" w:rsidR="00890A5D" w:rsidRPr="00890A5D" w:rsidRDefault="56D3D5EA" w:rsidP="00531D3A">
      <w:pPr>
        <w:pStyle w:val="Heading3"/>
        <w:rPr>
          <w:rFonts w:eastAsia="Graphik" w:cs="Graphik"/>
          <w:b w:val="0"/>
          <w:szCs w:val="20"/>
        </w:rPr>
      </w:pPr>
      <w:r w:rsidRPr="23AA880A">
        <w:t>API Specifications</w:t>
      </w:r>
    </w:p>
    <w:tbl>
      <w:tblPr>
        <w:tblW w:w="0" w:type="auto"/>
        <w:tblLook w:val="04A0" w:firstRow="1" w:lastRow="0" w:firstColumn="1" w:lastColumn="0" w:noHBand="0" w:noVBand="1"/>
      </w:tblPr>
      <w:tblGrid>
        <w:gridCol w:w="2308"/>
        <w:gridCol w:w="8472"/>
      </w:tblGrid>
      <w:tr w:rsidR="23AA880A" w14:paraId="2F294DF8" w14:textId="77777777" w:rsidTr="00531D3A">
        <w:trPr>
          <w:trHeight w:val="165"/>
        </w:trPr>
        <w:tc>
          <w:tcPr>
            <w:tcW w:w="2308"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445E3296" w14:textId="20F6EDF3" w:rsidR="23AA880A" w:rsidRDefault="23AA880A" w:rsidP="00531D3A">
            <w:pPr>
              <w:spacing w:after="0" w:line="257" w:lineRule="auto"/>
              <w:rPr>
                <w:rFonts w:eastAsia="Graphik" w:cs="Graphik"/>
                <w:b/>
                <w:bCs/>
                <w:color w:val="000000" w:themeColor="text1"/>
                <w:szCs w:val="20"/>
              </w:rPr>
            </w:pPr>
            <w:r w:rsidRPr="23AA880A">
              <w:rPr>
                <w:rFonts w:eastAsia="Graphik" w:cs="Graphik"/>
                <w:b/>
                <w:bCs/>
                <w:color w:val="000000" w:themeColor="text1"/>
                <w:szCs w:val="20"/>
              </w:rPr>
              <w:t>PROTOCOL</w:t>
            </w:r>
          </w:p>
        </w:tc>
        <w:tc>
          <w:tcPr>
            <w:tcW w:w="8472" w:type="dxa"/>
            <w:tcBorders>
              <w:top w:val="single" w:sz="8" w:space="0" w:color="auto"/>
              <w:left w:val="single" w:sz="8" w:space="0" w:color="auto"/>
              <w:bottom w:val="single" w:sz="8" w:space="0" w:color="auto"/>
              <w:right w:val="single" w:sz="8" w:space="0" w:color="auto"/>
            </w:tcBorders>
            <w:tcMar>
              <w:left w:w="108" w:type="dxa"/>
              <w:right w:w="108" w:type="dxa"/>
            </w:tcMar>
          </w:tcPr>
          <w:p w14:paraId="539D8530" w14:textId="028D8277" w:rsidR="23AA880A" w:rsidRPr="00531D3A" w:rsidRDefault="23AA880A" w:rsidP="00531D3A">
            <w:pPr>
              <w:spacing w:after="0" w:line="257" w:lineRule="auto"/>
              <w:rPr>
                <w:rFonts w:eastAsia="Graphik" w:cs="Graphik"/>
                <w:szCs w:val="20"/>
              </w:rPr>
            </w:pPr>
            <w:r w:rsidRPr="00531D3A">
              <w:rPr>
                <w:rFonts w:eastAsia="Graphik" w:cs="Graphik"/>
                <w:szCs w:val="20"/>
              </w:rPr>
              <w:t>HTTPS</w:t>
            </w:r>
          </w:p>
        </w:tc>
      </w:tr>
      <w:tr w:rsidR="23AA880A" w14:paraId="0E6C1DAD" w14:textId="77777777" w:rsidTr="00531D3A">
        <w:trPr>
          <w:trHeight w:val="165"/>
        </w:trPr>
        <w:tc>
          <w:tcPr>
            <w:tcW w:w="2308"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1AF02562" w14:textId="065BB4D6" w:rsidR="23AA880A" w:rsidRDefault="23AA880A" w:rsidP="00531D3A">
            <w:pPr>
              <w:spacing w:after="0" w:line="257" w:lineRule="auto"/>
              <w:rPr>
                <w:rFonts w:eastAsia="Graphik" w:cs="Graphik"/>
                <w:b/>
                <w:bCs/>
                <w:color w:val="000000" w:themeColor="text1"/>
                <w:szCs w:val="20"/>
              </w:rPr>
            </w:pPr>
            <w:r w:rsidRPr="23AA880A">
              <w:rPr>
                <w:rFonts w:eastAsia="Graphik" w:cs="Graphik"/>
                <w:b/>
                <w:bCs/>
                <w:color w:val="000000" w:themeColor="text1"/>
                <w:szCs w:val="20"/>
              </w:rPr>
              <w:t xml:space="preserve">PATH AOT </w:t>
            </w:r>
            <w:r w:rsidR="00515F80">
              <w:rPr>
                <w:rFonts w:eastAsia="Graphik" w:cs="Graphik"/>
                <w:b/>
                <w:bCs/>
                <w:color w:val="000000" w:themeColor="text1"/>
                <w:szCs w:val="20"/>
              </w:rPr>
              <w:t>(Public Exposure)</w:t>
            </w:r>
          </w:p>
        </w:tc>
        <w:tc>
          <w:tcPr>
            <w:tcW w:w="8472" w:type="dxa"/>
            <w:tcBorders>
              <w:top w:val="single" w:sz="8" w:space="0" w:color="auto"/>
              <w:left w:val="single" w:sz="8" w:space="0" w:color="auto"/>
              <w:bottom w:val="single" w:sz="8" w:space="0" w:color="auto"/>
              <w:right w:val="single" w:sz="8" w:space="0" w:color="auto"/>
            </w:tcBorders>
            <w:tcMar>
              <w:left w:w="108" w:type="dxa"/>
              <w:right w:w="108" w:type="dxa"/>
            </w:tcMar>
          </w:tcPr>
          <w:p w14:paraId="02C45C2E" w14:textId="72A08E1B" w:rsidR="23AA880A" w:rsidRDefault="23AA880A" w:rsidP="00531D3A">
            <w:pPr>
              <w:spacing w:after="0" w:line="257" w:lineRule="auto"/>
              <w:rPr>
                <w:rStyle w:val="Hyperlink"/>
                <w:rFonts w:ascii="Aptos Narrow" w:eastAsia="Aptos Narrow" w:hAnsi="Aptos Narrow" w:cs="Aptos Narrow"/>
                <w:sz w:val="22"/>
              </w:rPr>
            </w:pPr>
            <w:hyperlink r:id="rId36">
              <w:r w:rsidRPr="23AA880A">
                <w:rPr>
                  <w:rStyle w:val="Hyperlink"/>
                  <w:rFonts w:ascii="Aptos Narrow" w:eastAsia="Aptos Narrow" w:hAnsi="Aptos Narrow" w:cs="Aptos Narrow"/>
                  <w:sz w:val="22"/>
                </w:rPr>
                <w:t>https://apim-aot-azure-dev.azure-api.net/api/productionmanager/batches/&lt;id&gt;/attributes</w:t>
              </w:r>
            </w:hyperlink>
          </w:p>
        </w:tc>
      </w:tr>
      <w:tr w:rsidR="23AA880A" w14:paraId="1C5C3E7A" w14:textId="77777777" w:rsidTr="00531D3A">
        <w:trPr>
          <w:trHeight w:val="135"/>
        </w:trPr>
        <w:tc>
          <w:tcPr>
            <w:tcW w:w="2308"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13888669" w14:textId="00FCE7CB" w:rsidR="23AA880A" w:rsidRDefault="23AA880A" w:rsidP="00531D3A">
            <w:pPr>
              <w:spacing w:after="0" w:line="257" w:lineRule="auto"/>
              <w:rPr>
                <w:rFonts w:eastAsia="Graphik" w:cs="Graphik"/>
                <w:b/>
                <w:bCs/>
                <w:color w:val="000000" w:themeColor="text1"/>
                <w:szCs w:val="20"/>
              </w:rPr>
            </w:pPr>
            <w:r w:rsidRPr="23AA880A">
              <w:rPr>
                <w:rFonts w:eastAsia="Graphik" w:cs="Graphik"/>
                <w:b/>
                <w:bCs/>
                <w:color w:val="000000" w:themeColor="text1"/>
                <w:szCs w:val="20"/>
              </w:rPr>
              <w:t>METHOD</w:t>
            </w:r>
          </w:p>
        </w:tc>
        <w:tc>
          <w:tcPr>
            <w:tcW w:w="8472" w:type="dxa"/>
            <w:tcBorders>
              <w:top w:val="single" w:sz="8" w:space="0" w:color="auto"/>
              <w:left w:val="single" w:sz="8" w:space="0" w:color="auto"/>
              <w:bottom w:val="single" w:sz="8" w:space="0" w:color="auto"/>
              <w:right w:val="single" w:sz="8" w:space="0" w:color="auto"/>
            </w:tcBorders>
            <w:tcMar>
              <w:left w:w="108" w:type="dxa"/>
              <w:right w:w="108" w:type="dxa"/>
            </w:tcMar>
          </w:tcPr>
          <w:p w14:paraId="7EDBE008" w14:textId="09D2CFD3" w:rsidR="23AA880A" w:rsidRDefault="23AA880A" w:rsidP="00531D3A">
            <w:pPr>
              <w:spacing w:after="0" w:line="257" w:lineRule="auto"/>
              <w:rPr>
                <w:rFonts w:eastAsia="Graphik" w:cs="Graphik"/>
                <w:szCs w:val="20"/>
              </w:rPr>
            </w:pPr>
            <w:r w:rsidRPr="23AA880A">
              <w:rPr>
                <w:rFonts w:eastAsia="Graphik" w:cs="Graphik"/>
                <w:szCs w:val="20"/>
              </w:rPr>
              <w:t>GET</w:t>
            </w:r>
          </w:p>
        </w:tc>
      </w:tr>
      <w:tr w:rsidR="23AA880A" w14:paraId="2F12497A" w14:textId="77777777" w:rsidTr="00531D3A">
        <w:trPr>
          <w:trHeight w:val="240"/>
        </w:trPr>
        <w:tc>
          <w:tcPr>
            <w:tcW w:w="2308"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6A5689B7" w14:textId="3F006DF4" w:rsidR="23AA880A" w:rsidRDefault="23AA880A" w:rsidP="00531D3A">
            <w:pPr>
              <w:spacing w:after="0" w:line="257" w:lineRule="auto"/>
              <w:rPr>
                <w:rFonts w:eastAsia="Graphik" w:cs="Graphik"/>
                <w:b/>
                <w:bCs/>
                <w:color w:val="000000" w:themeColor="text1"/>
                <w:szCs w:val="20"/>
              </w:rPr>
            </w:pPr>
            <w:r w:rsidRPr="23AA880A">
              <w:rPr>
                <w:rFonts w:eastAsia="Graphik" w:cs="Graphik"/>
                <w:b/>
                <w:bCs/>
                <w:color w:val="000000" w:themeColor="text1"/>
                <w:szCs w:val="20"/>
              </w:rPr>
              <w:t>CONTENT TYPE</w:t>
            </w:r>
          </w:p>
        </w:tc>
        <w:tc>
          <w:tcPr>
            <w:tcW w:w="8472" w:type="dxa"/>
            <w:tcBorders>
              <w:top w:val="single" w:sz="8" w:space="0" w:color="auto"/>
              <w:left w:val="single" w:sz="8" w:space="0" w:color="auto"/>
              <w:bottom w:val="single" w:sz="8" w:space="0" w:color="auto"/>
              <w:right w:val="single" w:sz="8" w:space="0" w:color="auto"/>
            </w:tcBorders>
            <w:tcMar>
              <w:left w:w="108" w:type="dxa"/>
              <w:right w:w="108" w:type="dxa"/>
            </w:tcMar>
          </w:tcPr>
          <w:p w14:paraId="66854E2C" w14:textId="0B865768" w:rsidR="23AA880A" w:rsidRDefault="23AA880A" w:rsidP="00531D3A">
            <w:pPr>
              <w:spacing w:after="0" w:line="257" w:lineRule="auto"/>
              <w:rPr>
                <w:rFonts w:eastAsia="Graphik" w:cs="Graphik"/>
                <w:szCs w:val="20"/>
              </w:rPr>
            </w:pPr>
            <w:r w:rsidRPr="23AA880A">
              <w:rPr>
                <w:rFonts w:eastAsia="Graphik" w:cs="Graphik"/>
                <w:szCs w:val="20"/>
              </w:rPr>
              <w:t>application / json</w:t>
            </w:r>
          </w:p>
        </w:tc>
      </w:tr>
    </w:tbl>
    <w:p w14:paraId="162EE3C2" w14:textId="34DFDCA8" w:rsidR="00890A5D" w:rsidRPr="00890A5D" w:rsidRDefault="56D3D5EA" w:rsidP="00531D3A">
      <w:pPr>
        <w:pStyle w:val="Heading3"/>
        <w:rPr>
          <w:rFonts w:eastAsia="Graphik" w:cs="Graphik"/>
          <w:b w:val="0"/>
          <w:szCs w:val="20"/>
        </w:rPr>
      </w:pPr>
      <w:r w:rsidRPr="23AA880A">
        <w:t>Input Header Parameters</w:t>
      </w:r>
    </w:p>
    <w:tbl>
      <w:tblPr>
        <w:tblW w:w="0" w:type="auto"/>
        <w:tblLook w:val="04A0" w:firstRow="1" w:lastRow="0" w:firstColumn="1" w:lastColumn="0" w:noHBand="0" w:noVBand="1"/>
      </w:tblPr>
      <w:tblGrid>
        <w:gridCol w:w="1904"/>
        <w:gridCol w:w="6536"/>
        <w:gridCol w:w="923"/>
        <w:gridCol w:w="1417"/>
      </w:tblGrid>
      <w:tr w:rsidR="23AA880A" w14:paraId="06E22E0B" w14:textId="77777777" w:rsidTr="23AA880A">
        <w:trPr>
          <w:trHeight w:val="255"/>
        </w:trPr>
        <w:tc>
          <w:tcPr>
            <w:tcW w:w="190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0EF76723" w14:textId="57397FB5" w:rsidR="23AA880A" w:rsidRDefault="23AA880A" w:rsidP="00531D3A">
            <w:pPr>
              <w:spacing w:after="0" w:line="257" w:lineRule="auto"/>
              <w:rPr>
                <w:rFonts w:eastAsia="Graphik" w:cs="Graphik"/>
                <w:b/>
                <w:bCs/>
                <w:color w:val="000000" w:themeColor="text1"/>
                <w:szCs w:val="20"/>
              </w:rPr>
            </w:pPr>
            <w:r w:rsidRPr="23AA880A">
              <w:rPr>
                <w:rFonts w:eastAsia="Graphik" w:cs="Graphik"/>
                <w:b/>
                <w:bCs/>
                <w:color w:val="000000" w:themeColor="text1"/>
                <w:szCs w:val="20"/>
              </w:rPr>
              <w:t>Parameter</w:t>
            </w:r>
          </w:p>
        </w:tc>
        <w:tc>
          <w:tcPr>
            <w:tcW w:w="6552"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0F0A2AFB" w14:textId="56755B3D" w:rsidR="23AA880A" w:rsidRDefault="23AA880A" w:rsidP="00531D3A">
            <w:pPr>
              <w:spacing w:after="0" w:line="257" w:lineRule="auto"/>
              <w:rPr>
                <w:rFonts w:eastAsia="Graphik" w:cs="Graphik"/>
                <w:b/>
                <w:bCs/>
                <w:color w:val="000000" w:themeColor="text1"/>
                <w:szCs w:val="20"/>
              </w:rPr>
            </w:pPr>
            <w:r w:rsidRPr="23AA880A">
              <w:rPr>
                <w:rFonts w:eastAsia="Graphik" w:cs="Graphik"/>
                <w:b/>
                <w:bCs/>
                <w:color w:val="000000" w:themeColor="text1"/>
                <w:szCs w:val="20"/>
              </w:rPr>
              <w:t>Description</w:t>
            </w:r>
          </w:p>
        </w:tc>
        <w:tc>
          <w:tcPr>
            <w:tcW w:w="924"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0709845E" w14:textId="641C7CBA" w:rsidR="23AA880A" w:rsidRDefault="23AA880A" w:rsidP="00531D3A">
            <w:pPr>
              <w:spacing w:after="0" w:line="257" w:lineRule="auto"/>
              <w:rPr>
                <w:rFonts w:eastAsia="Graphik" w:cs="Graphik"/>
                <w:b/>
                <w:bCs/>
                <w:color w:val="000000" w:themeColor="text1"/>
                <w:szCs w:val="20"/>
              </w:rPr>
            </w:pPr>
            <w:r w:rsidRPr="23AA880A">
              <w:rPr>
                <w:rFonts w:eastAsia="Graphik" w:cs="Graphik"/>
                <w:b/>
                <w:bCs/>
                <w:color w:val="000000" w:themeColor="text1"/>
                <w:szCs w:val="20"/>
              </w:rPr>
              <w:t>M/O</w:t>
            </w:r>
          </w:p>
        </w:tc>
        <w:tc>
          <w:tcPr>
            <w:tcW w:w="141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33F4EDF1" w14:textId="35DBE56D" w:rsidR="23AA880A" w:rsidRDefault="23AA880A" w:rsidP="00531D3A">
            <w:pPr>
              <w:spacing w:after="0" w:line="257" w:lineRule="auto"/>
              <w:rPr>
                <w:rFonts w:eastAsia="Graphik" w:cs="Graphik"/>
                <w:b/>
                <w:bCs/>
                <w:color w:val="000000" w:themeColor="text1"/>
                <w:szCs w:val="20"/>
              </w:rPr>
            </w:pPr>
            <w:r w:rsidRPr="23AA880A">
              <w:rPr>
                <w:rFonts w:eastAsia="Graphik" w:cs="Graphik"/>
                <w:b/>
                <w:bCs/>
                <w:color w:val="000000" w:themeColor="text1"/>
                <w:szCs w:val="20"/>
              </w:rPr>
              <w:t>Type</w:t>
            </w:r>
          </w:p>
        </w:tc>
      </w:tr>
      <w:tr w:rsidR="23AA880A" w14:paraId="0F7D8B7B" w14:textId="77777777" w:rsidTr="23AA880A">
        <w:trPr>
          <w:trHeight w:val="255"/>
        </w:trPr>
        <w:tc>
          <w:tcPr>
            <w:tcW w:w="19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DA5260" w14:textId="3574C5F2" w:rsidR="23AA880A" w:rsidRDefault="23AA880A" w:rsidP="00531D3A">
            <w:pPr>
              <w:spacing w:after="0" w:line="257" w:lineRule="auto"/>
              <w:rPr>
                <w:rFonts w:eastAsia="Graphik" w:cs="Graphik"/>
                <w:szCs w:val="20"/>
              </w:rPr>
            </w:pPr>
            <w:r w:rsidRPr="23AA880A">
              <w:rPr>
                <w:rFonts w:eastAsia="Graphik" w:cs="Graphik"/>
                <w:szCs w:val="20"/>
              </w:rPr>
              <w:t>Authorization</w:t>
            </w:r>
          </w:p>
        </w:tc>
        <w:tc>
          <w:tcPr>
            <w:tcW w:w="65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2312D6" w14:textId="021BEDAF" w:rsidR="23AA880A" w:rsidRDefault="23AA880A" w:rsidP="00531D3A">
            <w:pPr>
              <w:spacing w:after="0" w:line="257" w:lineRule="auto"/>
              <w:rPr>
                <w:rFonts w:eastAsia="Graphik" w:cs="Graphik"/>
                <w:szCs w:val="20"/>
                <w:lang w:val="en-IN"/>
              </w:rPr>
            </w:pPr>
            <w:r w:rsidRPr="23AA880A">
              <w:rPr>
                <w:rFonts w:eastAsia="Graphik" w:cs="Graphik"/>
                <w:szCs w:val="20"/>
              </w:rPr>
              <w:t xml:space="preserve">Token acquired from Azure AD based on the user credentials for further API calls. </w:t>
            </w:r>
            <w:r w:rsidRPr="23AA880A">
              <w:rPr>
                <w:rFonts w:eastAsia="Graphik" w:cs="Graphik"/>
                <w:szCs w:val="20"/>
                <w:lang w:val="en-IN"/>
              </w:rPr>
              <w:t xml:space="preserve">. e.g., </w:t>
            </w:r>
            <w:r w:rsidRPr="00B43E47">
              <w:rPr>
                <w:rFonts w:ascii="Consolas" w:eastAsia="Graphik" w:hAnsi="Consolas" w:cs="Graphik"/>
                <w:szCs w:val="20"/>
                <w:lang w:val="en-IN"/>
              </w:rPr>
              <w:t>msal, accesstoken : { token: "Bearer {token}" }</w:t>
            </w:r>
          </w:p>
        </w:tc>
        <w:tc>
          <w:tcPr>
            <w:tcW w:w="9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DEAAD5" w14:textId="37E8D652" w:rsidR="23AA880A" w:rsidRDefault="23AA880A" w:rsidP="00531D3A">
            <w:pPr>
              <w:spacing w:after="0" w:line="257" w:lineRule="auto"/>
              <w:rPr>
                <w:rFonts w:eastAsia="Graphik" w:cs="Graphik"/>
                <w:szCs w:val="20"/>
              </w:rPr>
            </w:pPr>
            <w:r w:rsidRPr="23AA880A">
              <w:rPr>
                <w:rFonts w:eastAsia="Graphik" w:cs="Graphik"/>
                <w:szCs w:val="20"/>
              </w:rPr>
              <w:t>M</w:t>
            </w:r>
          </w:p>
        </w:tc>
        <w:tc>
          <w:tcPr>
            <w:tcW w:w="14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9453A6" w14:textId="5C78ADFB" w:rsidR="23AA880A" w:rsidRDefault="23AA880A" w:rsidP="00531D3A">
            <w:pPr>
              <w:spacing w:after="0" w:line="257" w:lineRule="auto"/>
              <w:rPr>
                <w:rFonts w:eastAsia="Graphik" w:cs="Graphik"/>
                <w:szCs w:val="20"/>
              </w:rPr>
            </w:pPr>
            <w:r w:rsidRPr="23AA880A">
              <w:rPr>
                <w:rFonts w:eastAsia="Graphik" w:cs="Graphik"/>
                <w:szCs w:val="20"/>
              </w:rPr>
              <w:t>String</w:t>
            </w:r>
          </w:p>
        </w:tc>
      </w:tr>
      <w:tr w:rsidR="23AA880A" w14:paraId="4BF76D85" w14:textId="77777777" w:rsidTr="23AA880A">
        <w:trPr>
          <w:trHeight w:val="255"/>
        </w:trPr>
        <w:tc>
          <w:tcPr>
            <w:tcW w:w="19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4D66AA" w14:textId="0458C7E3" w:rsidR="23AA880A" w:rsidRDefault="23AA880A" w:rsidP="00531D3A">
            <w:pPr>
              <w:spacing w:after="0" w:line="257" w:lineRule="auto"/>
              <w:rPr>
                <w:rFonts w:eastAsia="Graphik" w:cs="Graphik"/>
                <w:szCs w:val="20"/>
              </w:rPr>
            </w:pPr>
            <w:r w:rsidRPr="23AA880A">
              <w:rPr>
                <w:rFonts w:eastAsia="Graphik" w:cs="Graphik"/>
                <w:szCs w:val="20"/>
              </w:rPr>
              <w:t>Content-Type</w:t>
            </w:r>
          </w:p>
        </w:tc>
        <w:tc>
          <w:tcPr>
            <w:tcW w:w="65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5FD6A3" w14:textId="4639AADF" w:rsidR="23AA880A" w:rsidRDefault="23AA880A" w:rsidP="00531D3A">
            <w:pPr>
              <w:spacing w:after="0" w:line="257" w:lineRule="auto"/>
              <w:rPr>
                <w:rFonts w:eastAsia="Graphik" w:cs="Graphik"/>
                <w:szCs w:val="20"/>
              </w:rPr>
            </w:pPr>
            <w:r w:rsidRPr="23AA880A">
              <w:rPr>
                <w:rFonts w:eastAsia="Graphik" w:cs="Graphik"/>
                <w:szCs w:val="20"/>
              </w:rPr>
              <w:t>Type of content. E.g.- application/json</w:t>
            </w:r>
          </w:p>
        </w:tc>
        <w:tc>
          <w:tcPr>
            <w:tcW w:w="9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BD2055" w14:textId="64243592" w:rsidR="23AA880A" w:rsidRDefault="23AA880A" w:rsidP="00531D3A">
            <w:pPr>
              <w:spacing w:after="0" w:line="257" w:lineRule="auto"/>
              <w:rPr>
                <w:rFonts w:eastAsia="Graphik" w:cs="Graphik"/>
                <w:szCs w:val="20"/>
              </w:rPr>
            </w:pPr>
            <w:r w:rsidRPr="23AA880A">
              <w:rPr>
                <w:rFonts w:eastAsia="Graphik" w:cs="Graphik"/>
                <w:szCs w:val="20"/>
              </w:rPr>
              <w:t>M</w:t>
            </w:r>
          </w:p>
        </w:tc>
        <w:tc>
          <w:tcPr>
            <w:tcW w:w="14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9E9002" w14:textId="483CDE67" w:rsidR="23AA880A" w:rsidRDefault="23AA880A" w:rsidP="00531D3A">
            <w:pPr>
              <w:spacing w:after="0" w:line="257" w:lineRule="auto"/>
              <w:rPr>
                <w:rFonts w:eastAsia="Graphik" w:cs="Graphik"/>
                <w:szCs w:val="20"/>
              </w:rPr>
            </w:pPr>
            <w:r w:rsidRPr="23AA880A">
              <w:rPr>
                <w:rFonts w:eastAsia="Graphik" w:cs="Graphik"/>
                <w:szCs w:val="20"/>
              </w:rPr>
              <w:t>String</w:t>
            </w:r>
          </w:p>
        </w:tc>
      </w:tr>
    </w:tbl>
    <w:p w14:paraId="0E9D6237" w14:textId="26DE8F83" w:rsidR="00890A5D" w:rsidRPr="00890A5D" w:rsidRDefault="00B15C1F" w:rsidP="00B15C1F">
      <w:pPr>
        <w:pStyle w:val="Heading3"/>
      </w:pPr>
      <w:r>
        <w:t>Sample Request</w:t>
      </w:r>
    </w:p>
    <w:p w14:paraId="63889275" w14:textId="49AF2960" w:rsidR="00890A5D" w:rsidRPr="00890A5D" w:rsidRDefault="56D3D5EA" w:rsidP="00761437">
      <w:pPr>
        <w:spacing w:line="257" w:lineRule="auto"/>
        <w:rPr>
          <w:rFonts w:eastAsia="Graphik" w:cs="Graphik"/>
          <w:szCs w:val="20"/>
        </w:rPr>
      </w:pPr>
      <w:r w:rsidRPr="23AA880A">
        <w:rPr>
          <w:rFonts w:eastAsia="Graphik" w:cs="Graphik"/>
          <w:szCs w:val="20"/>
        </w:rPr>
        <w:t>/batches/Batch_1/attributes</w:t>
      </w:r>
    </w:p>
    <w:p w14:paraId="05C758E3" w14:textId="561FDEB4" w:rsidR="00890A5D" w:rsidRPr="00890A5D" w:rsidRDefault="56D3D5EA" w:rsidP="001E3DBF">
      <w:pPr>
        <w:pStyle w:val="Heading3"/>
        <w:rPr>
          <w:rFonts w:eastAsia="Graphik" w:cs="Graphik"/>
          <w:b w:val="0"/>
          <w:szCs w:val="20"/>
        </w:rPr>
      </w:pPr>
      <w:r w:rsidRPr="23AA880A">
        <w:t>Output Header Parameters</w:t>
      </w:r>
    </w:p>
    <w:tbl>
      <w:tblPr>
        <w:tblW w:w="0" w:type="auto"/>
        <w:tblLook w:val="04A0" w:firstRow="1" w:lastRow="0" w:firstColumn="1" w:lastColumn="0" w:noHBand="0" w:noVBand="1"/>
      </w:tblPr>
      <w:tblGrid>
        <w:gridCol w:w="2255"/>
        <w:gridCol w:w="7093"/>
        <w:gridCol w:w="1432"/>
      </w:tblGrid>
      <w:tr w:rsidR="23AA880A" w14:paraId="4C199D80" w14:textId="77777777" w:rsidTr="23AA880A">
        <w:trPr>
          <w:trHeight w:val="270"/>
        </w:trPr>
        <w:tc>
          <w:tcPr>
            <w:tcW w:w="225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442125F5" w14:textId="0EAE378B" w:rsidR="23AA880A" w:rsidRDefault="23AA880A" w:rsidP="001E3DBF">
            <w:pPr>
              <w:spacing w:after="0" w:line="257" w:lineRule="auto"/>
              <w:rPr>
                <w:rFonts w:eastAsia="Graphik" w:cs="Graphik"/>
                <w:b/>
                <w:bCs/>
                <w:color w:val="000000" w:themeColor="text1"/>
                <w:szCs w:val="20"/>
              </w:rPr>
            </w:pPr>
            <w:r w:rsidRPr="23AA880A">
              <w:rPr>
                <w:rFonts w:eastAsia="Graphik" w:cs="Graphik"/>
                <w:b/>
                <w:bCs/>
                <w:color w:val="000000" w:themeColor="text1"/>
                <w:szCs w:val="20"/>
              </w:rPr>
              <w:t>Parameter</w:t>
            </w:r>
          </w:p>
        </w:tc>
        <w:tc>
          <w:tcPr>
            <w:tcW w:w="71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74FF541C" w14:textId="1A4770F5" w:rsidR="23AA880A" w:rsidRDefault="23AA880A" w:rsidP="001E3DBF">
            <w:pPr>
              <w:spacing w:after="0" w:line="257" w:lineRule="auto"/>
              <w:rPr>
                <w:rFonts w:eastAsia="Graphik" w:cs="Graphik"/>
                <w:b/>
                <w:bCs/>
                <w:color w:val="000000" w:themeColor="text1"/>
                <w:szCs w:val="20"/>
              </w:rPr>
            </w:pPr>
            <w:r w:rsidRPr="23AA880A">
              <w:rPr>
                <w:rFonts w:eastAsia="Graphik" w:cs="Graphik"/>
                <w:b/>
                <w:bCs/>
                <w:color w:val="000000" w:themeColor="text1"/>
                <w:szCs w:val="20"/>
              </w:rPr>
              <w:t>Description</w:t>
            </w:r>
          </w:p>
        </w:tc>
        <w:tc>
          <w:tcPr>
            <w:tcW w:w="143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136522F0" w14:textId="1BF3DBAC" w:rsidR="23AA880A" w:rsidRDefault="23AA880A" w:rsidP="001E3DBF">
            <w:pPr>
              <w:spacing w:after="0" w:line="257" w:lineRule="auto"/>
              <w:rPr>
                <w:rFonts w:eastAsia="Graphik" w:cs="Graphik"/>
                <w:b/>
                <w:bCs/>
                <w:color w:val="000000" w:themeColor="text1"/>
                <w:szCs w:val="20"/>
              </w:rPr>
            </w:pPr>
            <w:r w:rsidRPr="23AA880A">
              <w:rPr>
                <w:rFonts w:eastAsia="Graphik" w:cs="Graphik"/>
                <w:b/>
                <w:bCs/>
                <w:color w:val="000000" w:themeColor="text1"/>
                <w:szCs w:val="20"/>
              </w:rPr>
              <w:t>Type</w:t>
            </w:r>
          </w:p>
        </w:tc>
      </w:tr>
      <w:tr w:rsidR="23AA880A" w14:paraId="0E557129"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158FF3" w14:textId="6A99F916" w:rsidR="23AA880A" w:rsidRDefault="23AA880A" w:rsidP="001E3DBF">
            <w:pPr>
              <w:spacing w:after="0" w:line="257" w:lineRule="auto"/>
              <w:rPr>
                <w:rFonts w:eastAsia="Graphik" w:cs="Graphik"/>
                <w:szCs w:val="20"/>
              </w:rPr>
            </w:pPr>
            <w:r w:rsidRPr="23AA880A">
              <w:rPr>
                <w:rFonts w:eastAsia="Graphik" w:cs="Graphik"/>
                <w:szCs w:val="20"/>
              </w:rPr>
              <w:t>Server</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1058D2" w14:textId="649D8588" w:rsidR="23AA880A" w:rsidRDefault="23AA880A" w:rsidP="001E3DBF">
            <w:pPr>
              <w:spacing w:after="0" w:line="257" w:lineRule="auto"/>
              <w:rPr>
                <w:rFonts w:eastAsia="Graphik" w:cs="Graphik"/>
                <w:szCs w:val="20"/>
              </w:rPr>
            </w:pPr>
            <w:r w:rsidRPr="23AA880A">
              <w:rPr>
                <w:rFonts w:eastAsia="Graphik" w:cs="Graphik"/>
                <w:szCs w:val="20"/>
              </w:rPr>
              <w:t>Contains information about how the server handles requests [e.g., Werkzeug/2.1.2 Python/3.9.7]</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2BE12F" w14:textId="39314F21" w:rsidR="23AA880A" w:rsidRDefault="23AA880A" w:rsidP="001E3DBF">
            <w:pPr>
              <w:spacing w:after="0" w:line="257" w:lineRule="auto"/>
              <w:rPr>
                <w:rFonts w:eastAsia="Graphik" w:cs="Graphik"/>
                <w:szCs w:val="20"/>
              </w:rPr>
            </w:pPr>
            <w:r w:rsidRPr="23AA880A">
              <w:rPr>
                <w:rFonts w:eastAsia="Graphik" w:cs="Graphik"/>
                <w:szCs w:val="20"/>
              </w:rPr>
              <w:t>String</w:t>
            </w:r>
          </w:p>
        </w:tc>
      </w:tr>
      <w:tr w:rsidR="23AA880A" w14:paraId="25F4A3D0"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0604D8" w14:textId="1BCB9972" w:rsidR="23AA880A" w:rsidRDefault="23AA880A" w:rsidP="001E3DBF">
            <w:pPr>
              <w:spacing w:after="0" w:line="257" w:lineRule="auto"/>
              <w:rPr>
                <w:rFonts w:eastAsia="Graphik" w:cs="Graphik"/>
                <w:szCs w:val="20"/>
              </w:rPr>
            </w:pPr>
            <w:r w:rsidRPr="23AA880A">
              <w:rPr>
                <w:rFonts w:eastAsia="Graphik" w:cs="Graphik"/>
                <w:szCs w:val="20"/>
              </w:rPr>
              <w:t>Content-Type</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5C3BAA" w14:textId="55159CE8" w:rsidR="23AA880A" w:rsidRDefault="23AA880A" w:rsidP="001E3DBF">
            <w:pPr>
              <w:spacing w:after="0" w:line="257" w:lineRule="auto"/>
              <w:rPr>
                <w:rFonts w:eastAsia="Graphik" w:cs="Graphik"/>
                <w:szCs w:val="20"/>
              </w:rPr>
            </w:pPr>
            <w:r w:rsidRPr="23AA880A">
              <w:rPr>
                <w:rFonts w:eastAsia="Graphik" w:cs="Graphik"/>
                <w:szCs w:val="20"/>
              </w:rPr>
              <w:t>Type of the content</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E2A6B4" w14:textId="33B6F1E3" w:rsidR="23AA880A" w:rsidRDefault="23AA880A" w:rsidP="001E3DBF">
            <w:pPr>
              <w:spacing w:after="0" w:line="257" w:lineRule="auto"/>
              <w:rPr>
                <w:rFonts w:eastAsia="Graphik" w:cs="Graphik"/>
                <w:szCs w:val="20"/>
              </w:rPr>
            </w:pPr>
            <w:r w:rsidRPr="23AA880A">
              <w:rPr>
                <w:rFonts w:eastAsia="Graphik" w:cs="Graphik"/>
                <w:szCs w:val="20"/>
              </w:rPr>
              <w:t>String</w:t>
            </w:r>
          </w:p>
        </w:tc>
      </w:tr>
      <w:tr w:rsidR="23AA880A" w14:paraId="6635AD9B"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3FCC68" w14:textId="4FFA1B80" w:rsidR="23AA880A" w:rsidRDefault="23AA880A" w:rsidP="001E3DBF">
            <w:pPr>
              <w:spacing w:after="0" w:line="257" w:lineRule="auto"/>
              <w:rPr>
                <w:rFonts w:eastAsia="Graphik" w:cs="Graphik"/>
                <w:szCs w:val="20"/>
              </w:rPr>
            </w:pPr>
            <w:r w:rsidRPr="23AA880A">
              <w:rPr>
                <w:rFonts w:eastAsia="Graphik" w:cs="Graphik"/>
                <w:szCs w:val="20"/>
              </w:rPr>
              <w:t>Date</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B1186D" w14:textId="63E656BD" w:rsidR="23AA880A" w:rsidRDefault="23AA880A" w:rsidP="001E3DBF">
            <w:pPr>
              <w:spacing w:after="0" w:line="257" w:lineRule="auto"/>
              <w:rPr>
                <w:rFonts w:eastAsia="Graphik" w:cs="Graphik"/>
                <w:szCs w:val="20"/>
              </w:rPr>
            </w:pPr>
            <w:r w:rsidRPr="23AA880A">
              <w:rPr>
                <w:rFonts w:eastAsia="Graphik" w:cs="Graphik"/>
                <w:szCs w:val="20"/>
              </w:rPr>
              <w:t>Date of operation execution e.g. - [Tue, 17 May 2022 06:30:16 GMT]</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006C15" w14:textId="01D5F9FA" w:rsidR="23AA880A" w:rsidRDefault="23AA880A" w:rsidP="001E3DBF">
            <w:pPr>
              <w:spacing w:after="0" w:line="257" w:lineRule="auto"/>
              <w:rPr>
                <w:rFonts w:eastAsia="Graphik" w:cs="Graphik"/>
                <w:szCs w:val="20"/>
              </w:rPr>
            </w:pPr>
            <w:r w:rsidRPr="23AA880A">
              <w:rPr>
                <w:rFonts w:eastAsia="Graphik" w:cs="Graphik"/>
                <w:szCs w:val="20"/>
              </w:rPr>
              <w:t>Datetime</w:t>
            </w:r>
          </w:p>
        </w:tc>
      </w:tr>
      <w:tr w:rsidR="23AA880A" w14:paraId="172995AA"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790DDD" w14:textId="523064B9" w:rsidR="23AA880A" w:rsidRDefault="23AA880A" w:rsidP="001E3DBF">
            <w:pPr>
              <w:spacing w:after="0" w:line="257" w:lineRule="auto"/>
              <w:rPr>
                <w:rFonts w:eastAsia="Graphik" w:cs="Graphik"/>
                <w:szCs w:val="20"/>
              </w:rPr>
            </w:pPr>
            <w:r w:rsidRPr="23AA880A">
              <w:rPr>
                <w:rFonts w:eastAsia="Graphik" w:cs="Graphik"/>
                <w:szCs w:val="20"/>
              </w:rPr>
              <w:t>Content-Length</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2E636C" w14:textId="223DE7C9" w:rsidR="23AA880A" w:rsidRDefault="23AA880A" w:rsidP="001E3DBF">
            <w:pPr>
              <w:spacing w:after="0" w:line="257" w:lineRule="auto"/>
              <w:rPr>
                <w:rFonts w:eastAsia="Graphik" w:cs="Graphik"/>
                <w:szCs w:val="20"/>
              </w:rPr>
            </w:pPr>
            <w:r w:rsidRPr="23AA880A">
              <w:rPr>
                <w:rFonts w:eastAsia="Graphik" w:cs="Graphik"/>
                <w:szCs w:val="20"/>
              </w:rPr>
              <w:t>Length of the content</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48F252" w14:textId="2F138E4F" w:rsidR="23AA880A" w:rsidRDefault="23AA880A" w:rsidP="001E3DBF">
            <w:pPr>
              <w:spacing w:after="0" w:line="257" w:lineRule="auto"/>
              <w:rPr>
                <w:rFonts w:eastAsia="Graphik" w:cs="Graphik"/>
                <w:szCs w:val="20"/>
              </w:rPr>
            </w:pPr>
            <w:r w:rsidRPr="23AA880A">
              <w:rPr>
                <w:rFonts w:eastAsia="Graphik" w:cs="Graphik"/>
                <w:szCs w:val="20"/>
              </w:rPr>
              <w:t>Bytes</w:t>
            </w:r>
          </w:p>
        </w:tc>
      </w:tr>
      <w:tr w:rsidR="23AA880A" w14:paraId="01924CE2"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4C5F9E" w14:textId="32BD2CCD" w:rsidR="23AA880A" w:rsidRDefault="23AA880A" w:rsidP="001E3DBF">
            <w:pPr>
              <w:spacing w:after="0" w:line="257" w:lineRule="auto"/>
              <w:rPr>
                <w:rFonts w:eastAsia="Graphik" w:cs="Graphik"/>
                <w:szCs w:val="20"/>
              </w:rPr>
            </w:pPr>
            <w:r w:rsidRPr="23AA880A">
              <w:rPr>
                <w:rFonts w:eastAsia="Graphik" w:cs="Graphik"/>
                <w:szCs w:val="20"/>
              </w:rPr>
              <w:t>Connection</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202810" w14:textId="0311D130" w:rsidR="23AA880A" w:rsidRDefault="23AA880A" w:rsidP="001E3DBF">
            <w:pPr>
              <w:spacing w:after="0" w:line="257" w:lineRule="auto"/>
              <w:rPr>
                <w:rFonts w:eastAsia="Graphik" w:cs="Graphik"/>
                <w:szCs w:val="20"/>
              </w:rPr>
            </w:pPr>
            <w:r w:rsidRPr="23AA880A">
              <w:rPr>
                <w:rFonts w:eastAsia="Graphik" w:cs="Graphik"/>
                <w:szCs w:val="20"/>
              </w:rPr>
              <w:t>A general header specifying whether the current network connection stays open once the current transaction finishes</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B0B19B" w14:textId="4A35F16C" w:rsidR="23AA880A" w:rsidRDefault="23AA880A" w:rsidP="001E3DBF">
            <w:pPr>
              <w:spacing w:after="0" w:line="257" w:lineRule="auto"/>
              <w:rPr>
                <w:rFonts w:eastAsia="Graphik" w:cs="Graphik"/>
                <w:szCs w:val="20"/>
              </w:rPr>
            </w:pPr>
            <w:r w:rsidRPr="23AA880A">
              <w:rPr>
                <w:rFonts w:eastAsia="Graphik" w:cs="Graphik"/>
                <w:szCs w:val="20"/>
              </w:rPr>
              <w:t>String</w:t>
            </w:r>
          </w:p>
        </w:tc>
      </w:tr>
    </w:tbl>
    <w:p w14:paraId="03D0D640" w14:textId="1B738A80" w:rsidR="00890A5D" w:rsidRPr="00890A5D" w:rsidRDefault="56D3D5EA" w:rsidP="001E3DBF">
      <w:pPr>
        <w:pStyle w:val="Heading3"/>
        <w:rPr>
          <w:rFonts w:eastAsia="Graphik" w:cs="Graphik"/>
          <w:b w:val="0"/>
          <w:szCs w:val="20"/>
        </w:rPr>
      </w:pPr>
      <w:r w:rsidRPr="23AA880A">
        <w:t>Output Body Parameters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2"/>
        <w:gridCol w:w="6975"/>
        <w:gridCol w:w="1383"/>
      </w:tblGrid>
      <w:tr w:rsidR="23AA880A" w14:paraId="7E394A59" w14:textId="77777777" w:rsidTr="001E3DBF">
        <w:trPr>
          <w:trHeight w:val="195"/>
        </w:trPr>
        <w:tc>
          <w:tcPr>
            <w:tcW w:w="2422" w:type="dxa"/>
            <w:shd w:val="clear" w:color="auto" w:fill="E8E8E8"/>
            <w:tcMar>
              <w:left w:w="108" w:type="dxa"/>
              <w:right w:w="108" w:type="dxa"/>
            </w:tcMar>
            <w:vAlign w:val="center"/>
          </w:tcPr>
          <w:p w14:paraId="4653FD5D" w14:textId="427CCD3D" w:rsidR="23AA880A" w:rsidRDefault="23AA880A" w:rsidP="001E3DBF">
            <w:pPr>
              <w:spacing w:after="0" w:line="257" w:lineRule="auto"/>
              <w:rPr>
                <w:rFonts w:eastAsia="Graphik" w:cs="Graphik"/>
                <w:b/>
                <w:bCs/>
                <w:color w:val="000000" w:themeColor="text1"/>
                <w:szCs w:val="20"/>
              </w:rPr>
            </w:pPr>
            <w:r w:rsidRPr="23AA880A">
              <w:rPr>
                <w:rFonts w:eastAsia="Graphik" w:cs="Graphik"/>
                <w:b/>
                <w:bCs/>
                <w:color w:val="000000" w:themeColor="text1"/>
                <w:szCs w:val="20"/>
              </w:rPr>
              <w:t>Parameter</w:t>
            </w:r>
          </w:p>
        </w:tc>
        <w:tc>
          <w:tcPr>
            <w:tcW w:w="6975" w:type="dxa"/>
            <w:shd w:val="clear" w:color="auto" w:fill="E8E8E8"/>
            <w:tcMar>
              <w:left w:w="108" w:type="dxa"/>
              <w:right w:w="108" w:type="dxa"/>
            </w:tcMar>
            <w:vAlign w:val="center"/>
          </w:tcPr>
          <w:p w14:paraId="76EC628A" w14:textId="35B3A982" w:rsidR="23AA880A" w:rsidRDefault="23AA880A" w:rsidP="001E3DBF">
            <w:pPr>
              <w:spacing w:after="0" w:line="257" w:lineRule="auto"/>
              <w:rPr>
                <w:rFonts w:eastAsia="Graphik" w:cs="Graphik"/>
                <w:b/>
                <w:bCs/>
                <w:color w:val="000000" w:themeColor="text1"/>
                <w:szCs w:val="20"/>
              </w:rPr>
            </w:pPr>
            <w:r w:rsidRPr="23AA880A">
              <w:rPr>
                <w:rFonts w:eastAsia="Graphik" w:cs="Graphik"/>
                <w:b/>
                <w:bCs/>
                <w:color w:val="000000" w:themeColor="text1"/>
                <w:szCs w:val="20"/>
              </w:rPr>
              <w:t>Description</w:t>
            </w:r>
          </w:p>
        </w:tc>
        <w:tc>
          <w:tcPr>
            <w:tcW w:w="1383" w:type="dxa"/>
            <w:shd w:val="clear" w:color="auto" w:fill="E8E8E8"/>
            <w:tcMar>
              <w:left w:w="108" w:type="dxa"/>
              <w:right w:w="108" w:type="dxa"/>
            </w:tcMar>
            <w:vAlign w:val="center"/>
          </w:tcPr>
          <w:p w14:paraId="779DD617" w14:textId="63E25628" w:rsidR="23AA880A" w:rsidRDefault="23AA880A" w:rsidP="001E3DBF">
            <w:pPr>
              <w:spacing w:after="0" w:line="257" w:lineRule="auto"/>
              <w:rPr>
                <w:rFonts w:eastAsia="Graphik" w:cs="Graphik"/>
                <w:b/>
                <w:bCs/>
                <w:color w:val="000000" w:themeColor="text1"/>
                <w:szCs w:val="20"/>
              </w:rPr>
            </w:pPr>
            <w:r w:rsidRPr="23AA880A">
              <w:rPr>
                <w:rFonts w:eastAsia="Graphik" w:cs="Graphik"/>
                <w:b/>
                <w:bCs/>
                <w:color w:val="000000" w:themeColor="text1"/>
                <w:szCs w:val="20"/>
              </w:rPr>
              <w:t>Type</w:t>
            </w:r>
          </w:p>
        </w:tc>
      </w:tr>
      <w:tr w:rsidR="23AA880A" w14:paraId="0E667373" w14:textId="77777777" w:rsidTr="001E3DBF">
        <w:trPr>
          <w:trHeight w:val="195"/>
        </w:trPr>
        <w:tc>
          <w:tcPr>
            <w:tcW w:w="2422" w:type="dxa"/>
            <w:tcMar>
              <w:left w:w="108" w:type="dxa"/>
              <w:right w:w="108" w:type="dxa"/>
            </w:tcMar>
          </w:tcPr>
          <w:p w14:paraId="722F8188" w14:textId="23AD05AA" w:rsidR="23AA880A" w:rsidRDefault="23AA880A" w:rsidP="001E3DBF">
            <w:pPr>
              <w:spacing w:after="0" w:line="257" w:lineRule="auto"/>
              <w:rPr>
                <w:rFonts w:eastAsia="Graphik" w:cs="Graphik"/>
                <w:szCs w:val="20"/>
              </w:rPr>
            </w:pPr>
            <w:r w:rsidRPr="23AA880A">
              <w:rPr>
                <w:rFonts w:eastAsia="Graphik" w:cs="Graphik"/>
                <w:szCs w:val="20"/>
              </w:rPr>
              <w:t>AttributeId</w:t>
            </w:r>
          </w:p>
        </w:tc>
        <w:tc>
          <w:tcPr>
            <w:tcW w:w="6975" w:type="dxa"/>
            <w:tcMar>
              <w:left w:w="108" w:type="dxa"/>
              <w:right w:w="108" w:type="dxa"/>
            </w:tcMar>
          </w:tcPr>
          <w:p w14:paraId="596311F2" w14:textId="6E102F0B" w:rsidR="23AA880A" w:rsidRDefault="23AA880A" w:rsidP="001E3DBF">
            <w:pPr>
              <w:spacing w:after="0" w:line="257" w:lineRule="auto"/>
              <w:rPr>
                <w:rFonts w:eastAsia="Graphik" w:cs="Graphik"/>
                <w:szCs w:val="20"/>
              </w:rPr>
            </w:pPr>
            <w:r w:rsidRPr="23AA880A">
              <w:rPr>
                <w:rFonts w:eastAsia="Graphik" w:cs="Graphik"/>
                <w:szCs w:val="20"/>
              </w:rPr>
              <w:t>ID of the Attribute</w:t>
            </w:r>
          </w:p>
        </w:tc>
        <w:tc>
          <w:tcPr>
            <w:tcW w:w="1383" w:type="dxa"/>
            <w:tcMar>
              <w:left w:w="108" w:type="dxa"/>
              <w:right w:w="108" w:type="dxa"/>
            </w:tcMar>
          </w:tcPr>
          <w:p w14:paraId="37D67A82" w14:textId="7D9DAA27" w:rsidR="23AA880A" w:rsidRDefault="23AA880A" w:rsidP="001E3DBF">
            <w:pPr>
              <w:spacing w:after="0" w:line="257" w:lineRule="auto"/>
              <w:rPr>
                <w:rFonts w:eastAsia="Graphik" w:cs="Graphik"/>
                <w:szCs w:val="20"/>
              </w:rPr>
            </w:pPr>
            <w:r w:rsidRPr="23AA880A">
              <w:rPr>
                <w:rFonts w:eastAsia="Graphik" w:cs="Graphik"/>
                <w:szCs w:val="20"/>
              </w:rPr>
              <w:t>String</w:t>
            </w:r>
          </w:p>
        </w:tc>
      </w:tr>
      <w:tr w:rsidR="23AA880A" w14:paraId="505DC540" w14:textId="77777777" w:rsidTr="001E3DBF">
        <w:trPr>
          <w:trHeight w:val="195"/>
        </w:trPr>
        <w:tc>
          <w:tcPr>
            <w:tcW w:w="2422" w:type="dxa"/>
            <w:tcMar>
              <w:left w:w="108" w:type="dxa"/>
              <w:right w:w="108" w:type="dxa"/>
            </w:tcMar>
          </w:tcPr>
          <w:p w14:paraId="7C5DFF85" w14:textId="3391DB6B" w:rsidR="23AA880A" w:rsidRDefault="23AA880A" w:rsidP="001E3DBF">
            <w:pPr>
              <w:spacing w:after="0" w:line="257" w:lineRule="auto"/>
              <w:rPr>
                <w:rFonts w:eastAsia="Graphik" w:cs="Graphik"/>
                <w:szCs w:val="20"/>
              </w:rPr>
            </w:pPr>
            <w:r w:rsidRPr="23AA880A">
              <w:rPr>
                <w:rFonts w:eastAsia="Graphik" w:cs="Graphik"/>
                <w:szCs w:val="20"/>
              </w:rPr>
              <w:t>AttributeName</w:t>
            </w:r>
          </w:p>
        </w:tc>
        <w:tc>
          <w:tcPr>
            <w:tcW w:w="6975" w:type="dxa"/>
            <w:tcMar>
              <w:left w:w="108" w:type="dxa"/>
              <w:right w:w="108" w:type="dxa"/>
            </w:tcMar>
          </w:tcPr>
          <w:p w14:paraId="20E0B2CA" w14:textId="708BB70B" w:rsidR="23AA880A" w:rsidRDefault="23AA880A" w:rsidP="001E3DBF">
            <w:pPr>
              <w:spacing w:after="0" w:line="257" w:lineRule="auto"/>
              <w:rPr>
                <w:rFonts w:eastAsia="Graphik" w:cs="Graphik"/>
                <w:szCs w:val="20"/>
              </w:rPr>
            </w:pPr>
            <w:r w:rsidRPr="23AA880A">
              <w:rPr>
                <w:rFonts w:eastAsia="Graphik" w:cs="Graphik"/>
                <w:szCs w:val="20"/>
              </w:rPr>
              <w:t>Name of the Attribute</w:t>
            </w:r>
          </w:p>
        </w:tc>
        <w:tc>
          <w:tcPr>
            <w:tcW w:w="1383" w:type="dxa"/>
            <w:tcMar>
              <w:left w:w="108" w:type="dxa"/>
              <w:right w:w="108" w:type="dxa"/>
            </w:tcMar>
          </w:tcPr>
          <w:p w14:paraId="5215BD61" w14:textId="244218CB" w:rsidR="23AA880A" w:rsidRDefault="23AA880A" w:rsidP="001E3DBF">
            <w:pPr>
              <w:spacing w:after="0" w:line="257" w:lineRule="auto"/>
              <w:rPr>
                <w:rFonts w:eastAsia="Graphik" w:cs="Graphik"/>
                <w:szCs w:val="20"/>
              </w:rPr>
            </w:pPr>
            <w:r w:rsidRPr="23AA880A">
              <w:rPr>
                <w:rFonts w:eastAsia="Graphik" w:cs="Graphik"/>
                <w:szCs w:val="20"/>
              </w:rPr>
              <w:t>String</w:t>
            </w:r>
          </w:p>
        </w:tc>
      </w:tr>
      <w:tr w:rsidR="23AA880A" w14:paraId="7329335A" w14:textId="77777777" w:rsidTr="001E3DBF">
        <w:trPr>
          <w:trHeight w:val="195"/>
        </w:trPr>
        <w:tc>
          <w:tcPr>
            <w:tcW w:w="2422" w:type="dxa"/>
            <w:tcMar>
              <w:left w:w="108" w:type="dxa"/>
              <w:right w:w="108" w:type="dxa"/>
            </w:tcMar>
          </w:tcPr>
          <w:p w14:paraId="3115ED4E" w14:textId="513FE74D" w:rsidR="23AA880A" w:rsidRDefault="23AA880A" w:rsidP="001E3DBF">
            <w:pPr>
              <w:spacing w:after="0" w:line="257" w:lineRule="auto"/>
              <w:rPr>
                <w:rFonts w:eastAsia="Graphik" w:cs="Graphik"/>
                <w:szCs w:val="20"/>
              </w:rPr>
            </w:pPr>
            <w:r w:rsidRPr="23AA880A">
              <w:rPr>
                <w:rFonts w:eastAsia="Graphik" w:cs="Graphik"/>
                <w:szCs w:val="20"/>
              </w:rPr>
              <w:t>StatisticalAggregation</w:t>
            </w:r>
          </w:p>
        </w:tc>
        <w:tc>
          <w:tcPr>
            <w:tcW w:w="6975" w:type="dxa"/>
            <w:tcMar>
              <w:left w:w="108" w:type="dxa"/>
              <w:right w:w="108" w:type="dxa"/>
            </w:tcMar>
          </w:tcPr>
          <w:p w14:paraId="4530C8CA" w14:textId="286B04A9" w:rsidR="23AA880A" w:rsidRDefault="23AA880A" w:rsidP="001E3DBF">
            <w:pPr>
              <w:spacing w:after="0" w:line="257" w:lineRule="auto"/>
              <w:rPr>
                <w:rFonts w:eastAsia="Graphik" w:cs="Graphik"/>
                <w:szCs w:val="20"/>
              </w:rPr>
            </w:pPr>
            <w:r w:rsidRPr="23AA880A">
              <w:rPr>
                <w:rFonts w:eastAsia="Graphik" w:cs="Graphik"/>
                <w:szCs w:val="20"/>
              </w:rPr>
              <w:t>Type of statistical Aggregation</w:t>
            </w:r>
          </w:p>
        </w:tc>
        <w:tc>
          <w:tcPr>
            <w:tcW w:w="1383" w:type="dxa"/>
            <w:tcMar>
              <w:left w:w="108" w:type="dxa"/>
              <w:right w:w="108" w:type="dxa"/>
            </w:tcMar>
          </w:tcPr>
          <w:p w14:paraId="333E9FD8" w14:textId="1545F468" w:rsidR="23AA880A" w:rsidRDefault="23AA880A" w:rsidP="001E3DBF">
            <w:pPr>
              <w:spacing w:after="0" w:line="257" w:lineRule="auto"/>
              <w:rPr>
                <w:rFonts w:eastAsia="Graphik" w:cs="Graphik"/>
                <w:szCs w:val="20"/>
              </w:rPr>
            </w:pPr>
            <w:r w:rsidRPr="23AA880A">
              <w:rPr>
                <w:rFonts w:eastAsia="Graphik" w:cs="Graphik"/>
                <w:szCs w:val="20"/>
              </w:rPr>
              <w:t>String</w:t>
            </w:r>
          </w:p>
        </w:tc>
      </w:tr>
      <w:tr w:rsidR="23AA880A" w14:paraId="48D0A0D7" w14:textId="77777777" w:rsidTr="001E3DBF">
        <w:trPr>
          <w:trHeight w:val="195"/>
        </w:trPr>
        <w:tc>
          <w:tcPr>
            <w:tcW w:w="2422" w:type="dxa"/>
            <w:tcMar>
              <w:left w:w="108" w:type="dxa"/>
              <w:right w:w="108" w:type="dxa"/>
            </w:tcMar>
          </w:tcPr>
          <w:p w14:paraId="09168000" w14:textId="46FA9176" w:rsidR="23AA880A" w:rsidRDefault="23AA880A" w:rsidP="001E3DBF">
            <w:pPr>
              <w:spacing w:after="0" w:line="257" w:lineRule="auto"/>
              <w:rPr>
                <w:rFonts w:eastAsia="Graphik" w:cs="Graphik"/>
                <w:szCs w:val="20"/>
              </w:rPr>
            </w:pPr>
            <w:r w:rsidRPr="23AA880A">
              <w:rPr>
                <w:rFonts w:eastAsia="Graphik" w:cs="Graphik"/>
                <w:szCs w:val="20"/>
              </w:rPr>
              <w:t>ProcessArea</w:t>
            </w:r>
          </w:p>
        </w:tc>
        <w:tc>
          <w:tcPr>
            <w:tcW w:w="6975" w:type="dxa"/>
            <w:tcMar>
              <w:left w:w="108" w:type="dxa"/>
              <w:right w:w="108" w:type="dxa"/>
            </w:tcMar>
          </w:tcPr>
          <w:p w14:paraId="7E5BF0BD" w14:textId="6ACA5E3F" w:rsidR="23AA880A" w:rsidRDefault="23AA880A" w:rsidP="001E3DBF">
            <w:pPr>
              <w:spacing w:after="0" w:line="257" w:lineRule="auto"/>
              <w:rPr>
                <w:rFonts w:eastAsia="Graphik" w:cs="Graphik"/>
                <w:szCs w:val="20"/>
              </w:rPr>
            </w:pPr>
            <w:r w:rsidRPr="23AA880A">
              <w:rPr>
                <w:rFonts w:eastAsia="Graphik" w:cs="Graphik"/>
                <w:szCs w:val="20"/>
              </w:rPr>
              <w:t>Name of the ProcessArea</w:t>
            </w:r>
          </w:p>
        </w:tc>
        <w:tc>
          <w:tcPr>
            <w:tcW w:w="1383" w:type="dxa"/>
            <w:tcMar>
              <w:left w:w="108" w:type="dxa"/>
              <w:right w:w="108" w:type="dxa"/>
            </w:tcMar>
          </w:tcPr>
          <w:p w14:paraId="24426920" w14:textId="2924F64D" w:rsidR="23AA880A" w:rsidRDefault="23AA880A" w:rsidP="001E3DBF">
            <w:pPr>
              <w:spacing w:after="0" w:line="257" w:lineRule="auto"/>
              <w:rPr>
                <w:rFonts w:eastAsia="Graphik" w:cs="Graphik"/>
                <w:szCs w:val="20"/>
              </w:rPr>
            </w:pPr>
            <w:r w:rsidRPr="23AA880A">
              <w:rPr>
                <w:rFonts w:eastAsia="Graphik" w:cs="Graphik"/>
                <w:szCs w:val="20"/>
              </w:rPr>
              <w:t>String</w:t>
            </w:r>
          </w:p>
        </w:tc>
      </w:tr>
      <w:tr w:rsidR="23AA880A" w14:paraId="710A0F96" w14:textId="77777777" w:rsidTr="001E3DBF">
        <w:trPr>
          <w:trHeight w:val="195"/>
        </w:trPr>
        <w:tc>
          <w:tcPr>
            <w:tcW w:w="2422" w:type="dxa"/>
            <w:tcMar>
              <w:left w:w="108" w:type="dxa"/>
              <w:right w:w="108" w:type="dxa"/>
            </w:tcMar>
          </w:tcPr>
          <w:p w14:paraId="38958CC8" w14:textId="60B9AC3A" w:rsidR="23AA880A" w:rsidRDefault="23AA880A" w:rsidP="001E3DBF">
            <w:pPr>
              <w:spacing w:after="0" w:line="257" w:lineRule="auto"/>
              <w:rPr>
                <w:rFonts w:eastAsia="Graphik" w:cs="Graphik"/>
                <w:szCs w:val="20"/>
              </w:rPr>
            </w:pPr>
            <w:r w:rsidRPr="23AA880A">
              <w:rPr>
                <w:rFonts w:eastAsia="Graphik" w:cs="Graphik"/>
                <w:szCs w:val="20"/>
              </w:rPr>
              <w:t>processareaid</w:t>
            </w:r>
          </w:p>
        </w:tc>
        <w:tc>
          <w:tcPr>
            <w:tcW w:w="6975" w:type="dxa"/>
            <w:tcMar>
              <w:left w:w="108" w:type="dxa"/>
              <w:right w:w="108" w:type="dxa"/>
            </w:tcMar>
          </w:tcPr>
          <w:p w14:paraId="3B0DABCB" w14:textId="0EDCE7BD" w:rsidR="23AA880A" w:rsidRDefault="23AA880A" w:rsidP="001E3DBF">
            <w:pPr>
              <w:spacing w:after="0" w:line="257" w:lineRule="auto"/>
              <w:rPr>
                <w:rFonts w:eastAsia="Graphik" w:cs="Graphik"/>
                <w:szCs w:val="20"/>
              </w:rPr>
            </w:pPr>
            <w:r w:rsidRPr="23AA880A">
              <w:rPr>
                <w:rFonts w:eastAsia="Graphik" w:cs="Graphik"/>
                <w:szCs w:val="20"/>
              </w:rPr>
              <w:t>ID of the Process Area</w:t>
            </w:r>
          </w:p>
        </w:tc>
        <w:tc>
          <w:tcPr>
            <w:tcW w:w="1383" w:type="dxa"/>
            <w:tcMar>
              <w:left w:w="108" w:type="dxa"/>
              <w:right w:w="108" w:type="dxa"/>
            </w:tcMar>
          </w:tcPr>
          <w:p w14:paraId="139363F5" w14:textId="1EF97FC6" w:rsidR="23AA880A" w:rsidRDefault="23AA880A" w:rsidP="001E3DBF">
            <w:pPr>
              <w:spacing w:after="0" w:line="257" w:lineRule="auto"/>
              <w:rPr>
                <w:rFonts w:eastAsia="Graphik" w:cs="Graphik"/>
                <w:szCs w:val="20"/>
              </w:rPr>
            </w:pPr>
            <w:r w:rsidRPr="23AA880A">
              <w:rPr>
                <w:rFonts w:eastAsia="Graphik" w:cs="Graphik"/>
                <w:szCs w:val="20"/>
              </w:rPr>
              <w:t>String</w:t>
            </w:r>
          </w:p>
        </w:tc>
      </w:tr>
    </w:tbl>
    <w:p w14:paraId="1488A3CB" w14:textId="58947938" w:rsidR="00890A5D" w:rsidRPr="00890A5D" w:rsidRDefault="56D3D5EA" w:rsidP="001E3DBF">
      <w:pPr>
        <w:pStyle w:val="Heading3"/>
        <w:rPr>
          <w:rFonts w:eastAsia="Graphik" w:cs="Graphik"/>
          <w:b w:val="0"/>
          <w:szCs w:val="20"/>
        </w:rPr>
      </w:pPr>
      <w:r w:rsidRPr="23AA880A">
        <w:t>Sample JSON Response</w:t>
      </w:r>
    </w:p>
    <w:p w14:paraId="623D8D4D" w14:textId="3E260232" w:rsidR="00890A5D" w:rsidRPr="001E3DBF" w:rsidRDefault="56D3D5EA" w:rsidP="001E3DBF">
      <w:pPr>
        <w:spacing w:after="0" w:line="257" w:lineRule="auto"/>
        <w:rPr>
          <w:rFonts w:ascii="Consolas" w:eastAsia="Graphik" w:hAnsi="Consolas" w:cs="Graphik"/>
          <w:szCs w:val="20"/>
        </w:rPr>
      </w:pPr>
      <w:r w:rsidRPr="001E3DBF">
        <w:rPr>
          <w:rFonts w:ascii="Consolas" w:eastAsia="Graphik" w:hAnsi="Consolas" w:cs="Graphik"/>
          <w:szCs w:val="20"/>
        </w:rPr>
        <w:t>{</w:t>
      </w:r>
    </w:p>
    <w:p w14:paraId="54A7F31D" w14:textId="22E1531E" w:rsidR="00890A5D" w:rsidRPr="001E3DBF" w:rsidRDefault="56D3D5EA" w:rsidP="001E3DBF">
      <w:pPr>
        <w:spacing w:after="0" w:line="257" w:lineRule="auto"/>
        <w:rPr>
          <w:rFonts w:ascii="Consolas" w:eastAsia="Graphik" w:hAnsi="Consolas" w:cs="Graphik"/>
          <w:szCs w:val="20"/>
        </w:rPr>
      </w:pPr>
      <w:r w:rsidRPr="001E3DBF">
        <w:rPr>
          <w:rFonts w:ascii="Consolas" w:eastAsia="Graphik" w:hAnsi="Consolas" w:cs="Graphik"/>
          <w:szCs w:val="20"/>
        </w:rPr>
        <w:t xml:space="preserve">    "OperationalAttributesList": [</w:t>
      </w:r>
    </w:p>
    <w:p w14:paraId="7BED6246" w14:textId="71D91F8C" w:rsidR="00890A5D" w:rsidRPr="001E3DBF" w:rsidRDefault="56D3D5EA" w:rsidP="001E3DBF">
      <w:pPr>
        <w:spacing w:after="0" w:line="257" w:lineRule="auto"/>
        <w:rPr>
          <w:rFonts w:ascii="Consolas" w:eastAsia="Graphik" w:hAnsi="Consolas" w:cs="Graphik"/>
          <w:szCs w:val="20"/>
        </w:rPr>
      </w:pPr>
      <w:r w:rsidRPr="001E3DBF">
        <w:rPr>
          <w:rFonts w:ascii="Consolas" w:eastAsia="Graphik" w:hAnsi="Consolas" w:cs="Graphik"/>
          <w:szCs w:val="20"/>
        </w:rPr>
        <w:t xml:space="preserve">        {</w:t>
      </w:r>
    </w:p>
    <w:p w14:paraId="49A56E01" w14:textId="71CB8A91" w:rsidR="00890A5D" w:rsidRPr="001E3DBF" w:rsidRDefault="56D3D5EA" w:rsidP="001E3DBF">
      <w:pPr>
        <w:spacing w:after="0" w:line="257" w:lineRule="auto"/>
        <w:rPr>
          <w:rFonts w:ascii="Consolas" w:eastAsia="Graphik" w:hAnsi="Consolas" w:cs="Graphik"/>
          <w:szCs w:val="20"/>
        </w:rPr>
      </w:pPr>
      <w:r w:rsidRPr="001E3DBF">
        <w:rPr>
          <w:rFonts w:ascii="Consolas" w:eastAsia="Graphik" w:hAnsi="Consolas" w:cs="Graphik"/>
          <w:szCs w:val="20"/>
        </w:rPr>
        <w:t xml:space="preserve">            "AttributeId": "C-PC-G1-R1-CT1-PM-PMP-DS-L1-MVS:BarcodeqrCodeScanSuccessRate",</w:t>
      </w:r>
    </w:p>
    <w:p w14:paraId="0B4DC902" w14:textId="618CC795" w:rsidR="00890A5D" w:rsidRPr="001E3DBF" w:rsidRDefault="56D3D5EA" w:rsidP="001E3DBF">
      <w:pPr>
        <w:spacing w:after="0" w:line="257" w:lineRule="auto"/>
        <w:rPr>
          <w:rFonts w:ascii="Consolas" w:eastAsia="Graphik" w:hAnsi="Consolas" w:cs="Graphik"/>
          <w:szCs w:val="20"/>
        </w:rPr>
      </w:pPr>
      <w:r w:rsidRPr="001E3DBF">
        <w:rPr>
          <w:rFonts w:ascii="Consolas" w:eastAsia="Graphik" w:hAnsi="Consolas" w:cs="Graphik"/>
          <w:szCs w:val="20"/>
        </w:rPr>
        <w:t xml:space="preserve">            "AttributeName": "BarcodeqrCodeScanSuccessRate",</w:t>
      </w:r>
    </w:p>
    <w:p w14:paraId="3AE1C52D" w14:textId="4ABDA975" w:rsidR="00890A5D" w:rsidRPr="001E3DBF" w:rsidRDefault="56D3D5EA" w:rsidP="001E3DBF">
      <w:pPr>
        <w:spacing w:after="0" w:line="257" w:lineRule="auto"/>
        <w:rPr>
          <w:rFonts w:ascii="Consolas" w:eastAsia="Graphik" w:hAnsi="Consolas" w:cs="Graphik"/>
          <w:szCs w:val="20"/>
        </w:rPr>
      </w:pPr>
      <w:r w:rsidRPr="001E3DBF">
        <w:rPr>
          <w:rFonts w:ascii="Consolas" w:eastAsia="Graphik" w:hAnsi="Consolas" w:cs="Graphik"/>
          <w:szCs w:val="20"/>
        </w:rPr>
        <w:t xml:space="preserve">            "StatisticalAggregation": "Raw Value",</w:t>
      </w:r>
    </w:p>
    <w:p w14:paraId="264627F1" w14:textId="09D1CC30" w:rsidR="00890A5D" w:rsidRPr="001E3DBF" w:rsidRDefault="56D3D5EA" w:rsidP="001E3DBF">
      <w:pPr>
        <w:spacing w:after="0" w:line="257" w:lineRule="auto"/>
        <w:rPr>
          <w:rFonts w:ascii="Consolas" w:eastAsia="Graphik" w:hAnsi="Consolas" w:cs="Graphik"/>
          <w:szCs w:val="20"/>
        </w:rPr>
      </w:pPr>
      <w:r w:rsidRPr="001E3DBF">
        <w:rPr>
          <w:rFonts w:ascii="Consolas" w:eastAsia="Graphik" w:hAnsi="Consolas" w:cs="Graphik"/>
          <w:szCs w:val="20"/>
        </w:rPr>
        <w:t xml:space="preserve">            "ProcessArea": "Dispensing",</w:t>
      </w:r>
    </w:p>
    <w:p w14:paraId="255D8039" w14:textId="506466D1" w:rsidR="00890A5D" w:rsidRPr="001E3DBF" w:rsidRDefault="56D3D5EA" w:rsidP="001E3DBF">
      <w:pPr>
        <w:spacing w:after="0" w:line="257" w:lineRule="auto"/>
        <w:rPr>
          <w:rFonts w:ascii="Consolas" w:eastAsia="Graphik" w:hAnsi="Consolas" w:cs="Graphik"/>
          <w:szCs w:val="20"/>
        </w:rPr>
      </w:pPr>
      <w:r w:rsidRPr="001E3DBF">
        <w:rPr>
          <w:rFonts w:ascii="Consolas" w:eastAsia="Graphik" w:hAnsi="Consolas" w:cs="Graphik"/>
          <w:szCs w:val="20"/>
        </w:rPr>
        <w:t xml:space="preserve">            "processareaid": "PROC_001",</w:t>
      </w:r>
    </w:p>
    <w:p w14:paraId="76DFB077" w14:textId="2EDA0885" w:rsidR="00890A5D" w:rsidRPr="001E3DBF" w:rsidRDefault="56D3D5EA" w:rsidP="001E3DBF">
      <w:pPr>
        <w:spacing w:after="0" w:line="257" w:lineRule="auto"/>
        <w:rPr>
          <w:rFonts w:ascii="Consolas" w:eastAsia="Graphik" w:hAnsi="Consolas" w:cs="Graphik"/>
          <w:szCs w:val="20"/>
        </w:rPr>
      </w:pPr>
      <w:r w:rsidRPr="001E3DBF">
        <w:rPr>
          <w:rFonts w:ascii="Consolas" w:eastAsia="Graphik" w:hAnsi="Consolas" w:cs="Graphik"/>
          <w:szCs w:val="20"/>
        </w:rPr>
        <w:t xml:space="preserve">            "GoldenBatchId": "",</w:t>
      </w:r>
    </w:p>
    <w:p w14:paraId="26F60183" w14:textId="59130758" w:rsidR="00890A5D" w:rsidRPr="001E3DBF" w:rsidRDefault="56D3D5EA" w:rsidP="001E3DBF">
      <w:pPr>
        <w:spacing w:after="0" w:line="257" w:lineRule="auto"/>
        <w:rPr>
          <w:rFonts w:ascii="Consolas" w:eastAsia="Graphik" w:hAnsi="Consolas" w:cs="Graphik"/>
          <w:szCs w:val="20"/>
        </w:rPr>
      </w:pPr>
      <w:r w:rsidRPr="001E3DBF">
        <w:rPr>
          <w:rFonts w:ascii="Consolas" w:eastAsia="Graphik" w:hAnsi="Consolas" w:cs="Graphik"/>
          <w:szCs w:val="20"/>
        </w:rPr>
        <w:t xml:space="preserve">            "GoldenAttributeId": false</w:t>
      </w:r>
    </w:p>
    <w:p w14:paraId="71D6F768" w14:textId="321C657D" w:rsidR="00890A5D" w:rsidRPr="001E3DBF" w:rsidRDefault="56D3D5EA" w:rsidP="001E3DBF">
      <w:pPr>
        <w:spacing w:after="0" w:line="257" w:lineRule="auto"/>
        <w:rPr>
          <w:rFonts w:ascii="Consolas" w:eastAsia="Graphik" w:hAnsi="Consolas" w:cs="Graphik"/>
          <w:szCs w:val="20"/>
        </w:rPr>
      </w:pPr>
      <w:r w:rsidRPr="001E3DBF">
        <w:rPr>
          <w:rFonts w:ascii="Consolas" w:eastAsia="Graphik" w:hAnsi="Consolas" w:cs="Graphik"/>
          <w:szCs w:val="20"/>
        </w:rPr>
        <w:t xml:space="preserve">        },</w:t>
      </w:r>
    </w:p>
    <w:p w14:paraId="0E89060D" w14:textId="2A44A4FF" w:rsidR="00890A5D" w:rsidRPr="001E3DBF" w:rsidRDefault="56D3D5EA" w:rsidP="001E3DBF">
      <w:pPr>
        <w:spacing w:after="0" w:line="257" w:lineRule="auto"/>
        <w:rPr>
          <w:rFonts w:ascii="Consolas" w:eastAsia="Graphik" w:hAnsi="Consolas" w:cs="Graphik"/>
          <w:szCs w:val="20"/>
        </w:rPr>
      </w:pPr>
      <w:r w:rsidRPr="001E3DBF">
        <w:rPr>
          <w:rFonts w:ascii="Consolas" w:eastAsia="Graphik" w:hAnsi="Consolas" w:cs="Graphik"/>
          <w:szCs w:val="20"/>
        </w:rPr>
        <w:t xml:space="preserve">        {</w:t>
      </w:r>
    </w:p>
    <w:p w14:paraId="7AC75477" w14:textId="3F501D4C" w:rsidR="00890A5D" w:rsidRPr="001E3DBF" w:rsidRDefault="56D3D5EA" w:rsidP="001E3DBF">
      <w:pPr>
        <w:spacing w:after="0" w:line="257" w:lineRule="auto"/>
        <w:rPr>
          <w:rFonts w:ascii="Consolas" w:eastAsia="Graphik" w:hAnsi="Consolas" w:cs="Graphik"/>
          <w:szCs w:val="20"/>
        </w:rPr>
      </w:pPr>
      <w:r w:rsidRPr="001E3DBF">
        <w:rPr>
          <w:rFonts w:ascii="Consolas" w:eastAsia="Graphik" w:hAnsi="Consolas" w:cs="Graphik"/>
          <w:szCs w:val="20"/>
        </w:rPr>
        <w:t xml:space="preserve">            "AttributeId": "C-PC-G1-R1-CT1-PM-PMP-DS-L1-MVS:VerificationRate",</w:t>
      </w:r>
    </w:p>
    <w:p w14:paraId="3549EBFC" w14:textId="25571E82" w:rsidR="00890A5D" w:rsidRPr="001E3DBF" w:rsidRDefault="56D3D5EA" w:rsidP="001E3DBF">
      <w:pPr>
        <w:spacing w:after="0" w:line="257" w:lineRule="auto"/>
        <w:rPr>
          <w:rFonts w:ascii="Consolas" w:eastAsia="Graphik" w:hAnsi="Consolas" w:cs="Graphik"/>
          <w:szCs w:val="20"/>
        </w:rPr>
      </w:pPr>
      <w:r w:rsidRPr="001E3DBF">
        <w:rPr>
          <w:rFonts w:ascii="Consolas" w:eastAsia="Graphik" w:hAnsi="Consolas" w:cs="Graphik"/>
          <w:szCs w:val="20"/>
        </w:rPr>
        <w:t xml:space="preserve">            "AttributeName": "VerificationRate",</w:t>
      </w:r>
    </w:p>
    <w:p w14:paraId="253B94C0" w14:textId="033432CC" w:rsidR="00890A5D" w:rsidRPr="001E3DBF" w:rsidRDefault="56D3D5EA" w:rsidP="001E3DBF">
      <w:pPr>
        <w:spacing w:after="0" w:line="257" w:lineRule="auto"/>
        <w:rPr>
          <w:rFonts w:ascii="Consolas" w:eastAsia="Graphik" w:hAnsi="Consolas" w:cs="Graphik"/>
          <w:szCs w:val="20"/>
        </w:rPr>
      </w:pPr>
      <w:r w:rsidRPr="001E3DBF">
        <w:rPr>
          <w:rFonts w:ascii="Consolas" w:eastAsia="Graphik" w:hAnsi="Consolas" w:cs="Graphik"/>
          <w:szCs w:val="20"/>
        </w:rPr>
        <w:t xml:space="preserve">            "StatisticalAggregation": "Raw Value",</w:t>
      </w:r>
    </w:p>
    <w:p w14:paraId="7E7FBB97" w14:textId="719D15BE" w:rsidR="00890A5D" w:rsidRPr="001E3DBF" w:rsidRDefault="56D3D5EA" w:rsidP="001E3DBF">
      <w:pPr>
        <w:spacing w:after="0" w:line="257" w:lineRule="auto"/>
        <w:rPr>
          <w:rFonts w:ascii="Consolas" w:eastAsia="Graphik" w:hAnsi="Consolas" w:cs="Graphik"/>
          <w:szCs w:val="20"/>
        </w:rPr>
      </w:pPr>
      <w:r w:rsidRPr="001E3DBF">
        <w:rPr>
          <w:rFonts w:ascii="Consolas" w:eastAsia="Graphik" w:hAnsi="Consolas" w:cs="Graphik"/>
          <w:szCs w:val="20"/>
        </w:rPr>
        <w:t xml:space="preserve">            "ProcessArea": "Dispensing",</w:t>
      </w:r>
    </w:p>
    <w:p w14:paraId="001A33AD" w14:textId="196FBF2E" w:rsidR="00890A5D" w:rsidRPr="001E3DBF" w:rsidRDefault="56D3D5EA" w:rsidP="001E3DBF">
      <w:pPr>
        <w:spacing w:after="0" w:line="257" w:lineRule="auto"/>
        <w:rPr>
          <w:rFonts w:ascii="Consolas" w:eastAsia="Graphik" w:hAnsi="Consolas" w:cs="Graphik"/>
          <w:szCs w:val="20"/>
        </w:rPr>
      </w:pPr>
      <w:r w:rsidRPr="001E3DBF">
        <w:rPr>
          <w:rFonts w:ascii="Consolas" w:eastAsia="Graphik" w:hAnsi="Consolas" w:cs="Graphik"/>
          <w:szCs w:val="20"/>
        </w:rPr>
        <w:t xml:space="preserve">            "processareaid": "PROC_001",</w:t>
      </w:r>
    </w:p>
    <w:p w14:paraId="7F3CD9C0" w14:textId="5EF7D6D5" w:rsidR="00890A5D" w:rsidRPr="001E3DBF" w:rsidRDefault="56D3D5EA" w:rsidP="001E3DBF">
      <w:pPr>
        <w:spacing w:after="0" w:line="257" w:lineRule="auto"/>
        <w:rPr>
          <w:rFonts w:ascii="Consolas" w:eastAsia="Graphik" w:hAnsi="Consolas" w:cs="Graphik"/>
          <w:szCs w:val="20"/>
        </w:rPr>
      </w:pPr>
      <w:r w:rsidRPr="001E3DBF">
        <w:rPr>
          <w:rFonts w:ascii="Consolas" w:eastAsia="Graphik" w:hAnsi="Consolas" w:cs="Graphik"/>
          <w:szCs w:val="20"/>
        </w:rPr>
        <w:t xml:space="preserve">            "GoldenBatchId": "",</w:t>
      </w:r>
    </w:p>
    <w:p w14:paraId="67BF5015" w14:textId="2DD6E909" w:rsidR="00890A5D" w:rsidRPr="001E3DBF" w:rsidRDefault="56D3D5EA" w:rsidP="001E3DBF">
      <w:pPr>
        <w:spacing w:after="0" w:line="257" w:lineRule="auto"/>
        <w:rPr>
          <w:rFonts w:ascii="Consolas" w:eastAsia="Graphik" w:hAnsi="Consolas" w:cs="Graphik"/>
          <w:szCs w:val="20"/>
        </w:rPr>
      </w:pPr>
      <w:r w:rsidRPr="001E3DBF">
        <w:rPr>
          <w:rFonts w:ascii="Consolas" w:eastAsia="Graphik" w:hAnsi="Consolas" w:cs="Graphik"/>
          <w:szCs w:val="20"/>
        </w:rPr>
        <w:t xml:space="preserve">            "GoldenAttributeId": false</w:t>
      </w:r>
    </w:p>
    <w:p w14:paraId="0CBE65ED" w14:textId="5759C41C" w:rsidR="00890A5D" w:rsidRPr="001E3DBF" w:rsidRDefault="56D3D5EA" w:rsidP="001E3DBF">
      <w:pPr>
        <w:spacing w:after="0" w:line="257" w:lineRule="auto"/>
        <w:rPr>
          <w:rFonts w:ascii="Consolas" w:eastAsia="Graphik" w:hAnsi="Consolas" w:cs="Graphik"/>
          <w:szCs w:val="20"/>
        </w:rPr>
      </w:pPr>
      <w:r w:rsidRPr="001E3DBF">
        <w:rPr>
          <w:rFonts w:ascii="Consolas" w:eastAsia="Graphik" w:hAnsi="Consolas" w:cs="Graphik"/>
          <w:szCs w:val="20"/>
        </w:rPr>
        <w:t xml:space="preserve">        },</w:t>
      </w:r>
    </w:p>
    <w:p w14:paraId="4D8EC7DC" w14:textId="7AD5CD60" w:rsidR="00890A5D" w:rsidRPr="001E3DBF" w:rsidRDefault="56D3D5EA" w:rsidP="001E3DBF">
      <w:pPr>
        <w:spacing w:after="0" w:line="257" w:lineRule="auto"/>
        <w:rPr>
          <w:rFonts w:ascii="Consolas" w:eastAsia="Graphik" w:hAnsi="Consolas" w:cs="Graphik"/>
          <w:szCs w:val="20"/>
        </w:rPr>
      </w:pPr>
      <w:r w:rsidRPr="001E3DBF">
        <w:rPr>
          <w:rFonts w:ascii="Consolas" w:eastAsia="Graphik" w:hAnsi="Consolas" w:cs="Graphik"/>
          <w:szCs w:val="20"/>
        </w:rPr>
        <w:t xml:space="preserve">    ]</w:t>
      </w:r>
    </w:p>
    <w:p w14:paraId="79BD2A49" w14:textId="066260E5" w:rsidR="00890A5D" w:rsidRPr="001E3DBF" w:rsidRDefault="56D3D5EA" w:rsidP="001E3DBF">
      <w:pPr>
        <w:spacing w:after="0" w:line="257" w:lineRule="auto"/>
        <w:rPr>
          <w:rFonts w:ascii="Consolas" w:eastAsia="Graphik" w:hAnsi="Consolas" w:cs="Graphik"/>
          <w:szCs w:val="20"/>
        </w:rPr>
      </w:pPr>
      <w:r w:rsidRPr="001E3DBF">
        <w:rPr>
          <w:rFonts w:ascii="Consolas" w:eastAsia="Graphik" w:hAnsi="Consolas" w:cs="Graphik"/>
          <w:szCs w:val="20"/>
        </w:rPr>
        <w:t>}</w:t>
      </w:r>
    </w:p>
    <w:p w14:paraId="4F868C3A" w14:textId="7B0C098E" w:rsidR="00890A5D" w:rsidRPr="00890A5D" w:rsidRDefault="56D3D5EA" w:rsidP="001E3DBF">
      <w:pPr>
        <w:pStyle w:val="Heading3"/>
        <w:rPr>
          <w:rFonts w:eastAsia="Graphik" w:cs="Graphik"/>
          <w:b w:val="0"/>
          <w:szCs w:val="20"/>
        </w:rPr>
      </w:pPr>
      <w:r w:rsidRPr="23AA880A">
        <w:t>Result</w:t>
      </w:r>
    </w:p>
    <w:tbl>
      <w:tblPr>
        <w:tblW w:w="0" w:type="auto"/>
        <w:tblLook w:val="04A0" w:firstRow="1" w:lastRow="0" w:firstColumn="1" w:lastColumn="0" w:noHBand="0" w:noVBand="1"/>
      </w:tblPr>
      <w:tblGrid>
        <w:gridCol w:w="1780"/>
        <w:gridCol w:w="7253"/>
      </w:tblGrid>
      <w:tr w:rsidR="23AA880A" w14:paraId="37237E3C" w14:textId="77777777" w:rsidTr="23AA880A">
        <w:trPr>
          <w:trHeight w:val="300"/>
        </w:trPr>
        <w:tc>
          <w:tcPr>
            <w:tcW w:w="1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24A11E99" w14:textId="440A1211" w:rsidR="23AA880A" w:rsidRDefault="23AA880A" w:rsidP="001E3DBF">
            <w:pPr>
              <w:spacing w:after="0" w:line="257" w:lineRule="auto"/>
              <w:rPr>
                <w:rFonts w:eastAsia="Graphik" w:cs="Graphik"/>
                <w:b/>
                <w:bCs/>
                <w:color w:val="000000" w:themeColor="text1"/>
                <w:szCs w:val="20"/>
              </w:rPr>
            </w:pPr>
            <w:r w:rsidRPr="23AA880A">
              <w:rPr>
                <w:rFonts w:eastAsia="Graphik" w:cs="Graphik"/>
                <w:b/>
                <w:bCs/>
                <w:color w:val="000000" w:themeColor="text1"/>
                <w:szCs w:val="20"/>
              </w:rPr>
              <w:t>HTTP Code</w:t>
            </w:r>
          </w:p>
        </w:tc>
        <w:tc>
          <w:tcPr>
            <w:tcW w:w="725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10D56ACC" w14:textId="41E72855" w:rsidR="23AA880A" w:rsidRDefault="23AA880A" w:rsidP="001E3DBF">
            <w:pPr>
              <w:spacing w:after="0" w:line="257" w:lineRule="auto"/>
              <w:rPr>
                <w:rFonts w:eastAsia="Graphik" w:cs="Graphik"/>
                <w:b/>
                <w:bCs/>
                <w:color w:val="000000" w:themeColor="text1"/>
                <w:szCs w:val="20"/>
              </w:rPr>
            </w:pPr>
            <w:r w:rsidRPr="23AA880A">
              <w:rPr>
                <w:rFonts w:eastAsia="Graphik" w:cs="Graphik"/>
                <w:b/>
                <w:bCs/>
                <w:color w:val="000000" w:themeColor="text1"/>
                <w:szCs w:val="20"/>
              </w:rPr>
              <w:t>Result Description</w:t>
            </w:r>
          </w:p>
        </w:tc>
      </w:tr>
      <w:tr w:rsidR="23AA880A" w14:paraId="3B1D76EE" w14:textId="77777777" w:rsidTr="23AA880A">
        <w:trPr>
          <w:trHeight w:val="300"/>
        </w:trPr>
        <w:tc>
          <w:tcPr>
            <w:tcW w:w="1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62941E3" w14:textId="7650C9FB" w:rsidR="23AA880A" w:rsidRPr="001E3DBF" w:rsidRDefault="23AA880A" w:rsidP="001E3DBF">
            <w:pPr>
              <w:spacing w:after="0" w:line="257" w:lineRule="auto"/>
              <w:rPr>
                <w:rFonts w:eastAsia="Graphik" w:cs="Graphik"/>
                <w:szCs w:val="20"/>
              </w:rPr>
            </w:pPr>
            <w:r w:rsidRPr="001E3DBF">
              <w:rPr>
                <w:rFonts w:eastAsia="Graphik" w:cs="Graphik"/>
                <w:szCs w:val="20"/>
              </w:rPr>
              <w:t>200</w:t>
            </w:r>
          </w:p>
        </w:tc>
        <w:tc>
          <w:tcPr>
            <w:tcW w:w="725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2AF4F1F" w14:textId="2DF8DAD0" w:rsidR="23AA880A" w:rsidRPr="001E3DBF" w:rsidRDefault="23AA880A" w:rsidP="001E3DBF">
            <w:pPr>
              <w:spacing w:after="0" w:line="257" w:lineRule="auto"/>
              <w:rPr>
                <w:rFonts w:eastAsia="Graphik" w:cs="Graphik"/>
                <w:szCs w:val="20"/>
                <w:lang w:val="en-IN"/>
              </w:rPr>
            </w:pPr>
            <w:r w:rsidRPr="001E3DBF">
              <w:rPr>
                <w:rFonts w:eastAsia="Graphik" w:cs="Graphik"/>
                <w:szCs w:val="20"/>
                <w:lang w:val="en-IN"/>
              </w:rPr>
              <w:t>Operation executed successfully</w:t>
            </w:r>
          </w:p>
        </w:tc>
      </w:tr>
    </w:tbl>
    <w:p w14:paraId="1A78539A" w14:textId="17C05235" w:rsidR="00890A5D" w:rsidRPr="00890A5D" w:rsidRDefault="56D3D5EA" w:rsidP="001E3DBF">
      <w:pPr>
        <w:pStyle w:val="Heading3"/>
        <w:rPr>
          <w:rFonts w:eastAsia="Graphik" w:cs="Graphik"/>
          <w:b w:val="0"/>
          <w:szCs w:val="20"/>
        </w:rPr>
      </w:pPr>
      <w:r w:rsidRPr="23AA880A">
        <w:t>Error Management</w:t>
      </w:r>
    </w:p>
    <w:tbl>
      <w:tblPr>
        <w:tblW w:w="0" w:type="auto"/>
        <w:tblLook w:val="04A0" w:firstRow="1" w:lastRow="0" w:firstColumn="1" w:lastColumn="0" w:noHBand="0" w:noVBand="1"/>
      </w:tblPr>
      <w:tblGrid>
        <w:gridCol w:w="1719"/>
        <w:gridCol w:w="1479"/>
        <w:gridCol w:w="5899"/>
      </w:tblGrid>
      <w:tr w:rsidR="23AA880A" w14:paraId="19544C5C" w14:textId="77777777" w:rsidTr="23AA880A">
        <w:trPr>
          <w:trHeight w:val="300"/>
        </w:trPr>
        <w:tc>
          <w:tcPr>
            <w:tcW w:w="171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3333C775" w14:textId="5F14AB88" w:rsidR="23AA880A" w:rsidRDefault="23AA880A" w:rsidP="001E3DBF">
            <w:pPr>
              <w:spacing w:after="0" w:line="257" w:lineRule="auto"/>
              <w:rPr>
                <w:rFonts w:eastAsia="Graphik" w:cs="Graphik"/>
                <w:b/>
                <w:bCs/>
                <w:color w:val="000000" w:themeColor="text1"/>
                <w:szCs w:val="20"/>
              </w:rPr>
            </w:pPr>
            <w:r w:rsidRPr="23AA880A">
              <w:rPr>
                <w:rFonts w:eastAsia="Graphik" w:cs="Graphik"/>
                <w:b/>
                <w:bCs/>
                <w:color w:val="000000" w:themeColor="text1"/>
                <w:szCs w:val="20"/>
              </w:rPr>
              <w:t>HTTP Code</w:t>
            </w:r>
          </w:p>
        </w:tc>
        <w:tc>
          <w:tcPr>
            <w:tcW w:w="147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7AF174E5" w14:textId="2D4378DF" w:rsidR="23AA880A" w:rsidRDefault="23AA880A" w:rsidP="001E3DBF">
            <w:pPr>
              <w:spacing w:after="0" w:line="257" w:lineRule="auto"/>
              <w:rPr>
                <w:rFonts w:eastAsia="Graphik" w:cs="Graphik"/>
                <w:b/>
                <w:bCs/>
                <w:color w:val="000000" w:themeColor="text1"/>
                <w:szCs w:val="20"/>
              </w:rPr>
            </w:pPr>
            <w:r w:rsidRPr="23AA880A">
              <w:rPr>
                <w:rFonts w:eastAsia="Graphik" w:cs="Graphik"/>
                <w:b/>
                <w:bCs/>
                <w:color w:val="000000" w:themeColor="text1"/>
                <w:szCs w:val="20"/>
              </w:rPr>
              <w:t>Error Code</w:t>
            </w:r>
          </w:p>
        </w:tc>
        <w:tc>
          <w:tcPr>
            <w:tcW w:w="589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170AB3EF" w14:textId="09539587" w:rsidR="23AA880A" w:rsidRDefault="23AA880A" w:rsidP="001E3DBF">
            <w:pPr>
              <w:spacing w:after="0" w:line="257" w:lineRule="auto"/>
              <w:rPr>
                <w:rFonts w:eastAsia="Graphik" w:cs="Graphik"/>
                <w:b/>
                <w:bCs/>
                <w:color w:val="000000" w:themeColor="text1"/>
                <w:szCs w:val="20"/>
              </w:rPr>
            </w:pPr>
            <w:r w:rsidRPr="23AA880A">
              <w:rPr>
                <w:rFonts w:eastAsia="Graphik" w:cs="Graphik"/>
                <w:b/>
                <w:bCs/>
                <w:color w:val="000000" w:themeColor="text1"/>
                <w:szCs w:val="20"/>
              </w:rPr>
              <w:t>Error Description</w:t>
            </w:r>
          </w:p>
        </w:tc>
      </w:tr>
      <w:tr w:rsidR="23AA880A" w14:paraId="5F02D9A3" w14:textId="77777777" w:rsidTr="23AA880A">
        <w:trPr>
          <w:trHeight w:val="300"/>
        </w:trPr>
        <w:tc>
          <w:tcPr>
            <w:tcW w:w="17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CF7CBF" w14:textId="264D225C" w:rsidR="23AA880A" w:rsidRDefault="23AA880A" w:rsidP="001E3DBF">
            <w:pPr>
              <w:spacing w:after="0" w:line="257" w:lineRule="auto"/>
              <w:rPr>
                <w:rFonts w:eastAsia="Graphik" w:cs="Graphik"/>
                <w:szCs w:val="20"/>
              </w:rPr>
            </w:pPr>
            <w:r w:rsidRPr="23AA880A">
              <w:rPr>
                <w:rFonts w:eastAsia="Graphik" w:cs="Graphik"/>
                <w:szCs w:val="20"/>
              </w:rPr>
              <w:t>500</w:t>
            </w:r>
          </w:p>
        </w:tc>
        <w:tc>
          <w:tcPr>
            <w:tcW w:w="14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9E72A7" w14:textId="2B8C3D2E" w:rsidR="23AA880A" w:rsidRDefault="23AA880A" w:rsidP="001E3DBF">
            <w:pPr>
              <w:spacing w:after="0" w:line="257" w:lineRule="auto"/>
              <w:rPr>
                <w:rFonts w:eastAsia="Graphik" w:cs="Graphik"/>
                <w:szCs w:val="20"/>
              </w:rPr>
            </w:pPr>
            <w:r w:rsidRPr="23AA880A">
              <w:rPr>
                <w:rFonts w:eastAsia="Graphik" w:cs="Graphik"/>
                <w:szCs w:val="20"/>
              </w:rPr>
              <w:t>500</w:t>
            </w:r>
          </w:p>
        </w:tc>
        <w:tc>
          <w:tcPr>
            <w:tcW w:w="589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AEDD8D" w14:textId="5794C33D" w:rsidR="23AA880A" w:rsidRDefault="23AA880A" w:rsidP="001E3DBF">
            <w:pPr>
              <w:spacing w:after="0" w:line="257" w:lineRule="auto"/>
              <w:rPr>
                <w:rFonts w:eastAsia="Graphik" w:cs="Graphik"/>
                <w:szCs w:val="20"/>
              </w:rPr>
            </w:pPr>
            <w:r w:rsidRPr="23AA880A">
              <w:rPr>
                <w:rFonts w:eastAsia="Graphik" w:cs="Graphik"/>
                <w:szCs w:val="20"/>
              </w:rPr>
              <w:t xml:space="preserve">      Generic Error</w:t>
            </w:r>
          </w:p>
        </w:tc>
      </w:tr>
      <w:tr w:rsidR="23AA880A" w14:paraId="7CEBC675" w14:textId="77777777" w:rsidTr="23AA880A">
        <w:trPr>
          <w:trHeight w:val="300"/>
        </w:trPr>
        <w:tc>
          <w:tcPr>
            <w:tcW w:w="17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0EABD6" w14:textId="3EF41C8F" w:rsidR="23AA880A" w:rsidRDefault="23AA880A" w:rsidP="001E3DBF">
            <w:pPr>
              <w:spacing w:after="0" w:line="257" w:lineRule="auto"/>
              <w:rPr>
                <w:rFonts w:eastAsia="Graphik" w:cs="Graphik"/>
                <w:szCs w:val="20"/>
              </w:rPr>
            </w:pPr>
            <w:r w:rsidRPr="23AA880A">
              <w:rPr>
                <w:rFonts w:eastAsia="Graphik" w:cs="Graphik"/>
                <w:szCs w:val="20"/>
              </w:rPr>
              <w:t>400</w:t>
            </w:r>
          </w:p>
        </w:tc>
        <w:tc>
          <w:tcPr>
            <w:tcW w:w="14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531A01" w14:textId="17A49E3A" w:rsidR="23AA880A" w:rsidRDefault="23AA880A" w:rsidP="001E3DBF">
            <w:pPr>
              <w:spacing w:after="0" w:line="257" w:lineRule="auto"/>
              <w:rPr>
                <w:rFonts w:eastAsia="Graphik" w:cs="Graphik"/>
                <w:szCs w:val="20"/>
              </w:rPr>
            </w:pPr>
            <w:r w:rsidRPr="23AA880A">
              <w:rPr>
                <w:rFonts w:eastAsia="Graphik" w:cs="Graphik"/>
                <w:szCs w:val="20"/>
              </w:rPr>
              <w:t>401</w:t>
            </w:r>
          </w:p>
        </w:tc>
        <w:tc>
          <w:tcPr>
            <w:tcW w:w="589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17FE03" w14:textId="1F41943E" w:rsidR="23AA880A" w:rsidRPr="001E7D12" w:rsidRDefault="23AA880A" w:rsidP="001E7D12">
            <w:pPr>
              <w:spacing w:after="0" w:line="257" w:lineRule="auto"/>
              <w:ind w:left="360"/>
              <w:rPr>
                <w:rFonts w:eastAsia="Graphik" w:cs="Graphik"/>
                <w:szCs w:val="20"/>
              </w:rPr>
            </w:pPr>
            <w:r w:rsidRPr="001E7D12">
              <w:rPr>
                <w:rFonts w:eastAsia="Graphik" w:cs="Graphik"/>
                <w:szCs w:val="20"/>
              </w:rPr>
              <w:t>Unauthorized User</w:t>
            </w:r>
          </w:p>
          <w:p w14:paraId="2109F8DD" w14:textId="4291E7EE" w:rsidR="23AA880A" w:rsidRPr="001E7D12" w:rsidRDefault="00D425CC" w:rsidP="001E7D12">
            <w:pPr>
              <w:spacing w:after="0" w:line="257" w:lineRule="auto"/>
              <w:ind w:left="360"/>
              <w:rPr>
                <w:rFonts w:eastAsia="Graphik" w:cs="Graphik"/>
                <w:szCs w:val="20"/>
              </w:rPr>
            </w:pPr>
            <w:r w:rsidRPr="001E7D12">
              <w:rPr>
                <w:rFonts w:eastAsia="Graphik" w:cs="Graphik"/>
                <w:szCs w:val="20"/>
              </w:rPr>
              <w:t>Header Token</w:t>
            </w:r>
            <w:r w:rsidR="23AA880A" w:rsidRPr="001E7D12">
              <w:rPr>
                <w:rFonts w:eastAsia="Graphik" w:cs="Graphik"/>
                <w:szCs w:val="20"/>
              </w:rPr>
              <w:t xml:space="preserve"> could be missing</w:t>
            </w:r>
          </w:p>
        </w:tc>
      </w:tr>
      <w:tr w:rsidR="23AA880A" w14:paraId="7FB3E9B8" w14:textId="77777777" w:rsidTr="23AA880A">
        <w:trPr>
          <w:trHeight w:val="300"/>
        </w:trPr>
        <w:tc>
          <w:tcPr>
            <w:tcW w:w="17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E20BB1" w14:textId="0665E088" w:rsidR="23AA880A" w:rsidRDefault="23AA880A" w:rsidP="001E3DBF">
            <w:pPr>
              <w:spacing w:after="0" w:line="257" w:lineRule="auto"/>
              <w:rPr>
                <w:rFonts w:eastAsia="Graphik" w:cs="Graphik"/>
                <w:szCs w:val="20"/>
              </w:rPr>
            </w:pPr>
            <w:r w:rsidRPr="23AA880A">
              <w:rPr>
                <w:rFonts w:eastAsia="Graphik" w:cs="Graphik"/>
                <w:szCs w:val="20"/>
              </w:rPr>
              <w:t>400</w:t>
            </w:r>
          </w:p>
        </w:tc>
        <w:tc>
          <w:tcPr>
            <w:tcW w:w="14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9EC70B" w14:textId="0FB09BCB" w:rsidR="23AA880A" w:rsidRDefault="23AA880A" w:rsidP="001E3DBF">
            <w:pPr>
              <w:spacing w:after="0" w:line="257" w:lineRule="auto"/>
              <w:rPr>
                <w:rFonts w:eastAsia="Graphik" w:cs="Graphik"/>
                <w:szCs w:val="20"/>
              </w:rPr>
            </w:pPr>
            <w:r w:rsidRPr="23AA880A">
              <w:rPr>
                <w:rFonts w:eastAsia="Graphik" w:cs="Graphik"/>
                <w:szCs w:val="20"/>
              </w:rPr>
              <w:t>400</w:t>
            </w:r>
          </w:p>
        </w:tc>
        <w:tc>
          <w:tcPr>
            <w:tcW w:w="589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0CFFC7" w14:textId="54F4B5F5" w:rsidR="23AA880A" w:rsidRPr="001E7D12" w:rsidRDefault="23AA880A" w:rsidP="001E7D12">
            <w:pPr>
              <w:spacing w:after="0" w:line="257" w:lineRule="auto"/>
              <w:ind w:left="360"/>
              <w:rPr>
                <w:rFonts w:eastAsia="Graphik" w:cs="Graphik"/>
                <w:szCs w:val="20"/>
              </w:rPr>
            </w:pPr>
            <w:r w:rsidRPr="001E7D12">
              <w:rPr>
                <w:rFonts w:eastAsia="Graphik" w:cs="Graphik"/>
                <w:szCs w:val="20"/>
              </w:rPr>
              <w:t>Bad request</w:t>
            </w:r>
          </w:p>
          <w:p w14:paraId="33339B1C" w14:textId="5EA65D16" w:rsidR="23AA880A" w:rsidRPr="001E7D12" w:rsidRDefault="23AA880A" w:rsidP="001E7D12">
            <w:pPr>
              <w:spacing w:after="0" w:line="257" w:lineRule="auto"/>
              <w:ind w:left="360"/>
              <w:rPr>
                <w:rFonts w:eastAsia="Graphik" w:cs="Graphik"/>
                <w:szCs w:val="20"/>
              </w:rPr>
            </w:pPr>
            <w:r w:rsidRPr="001E7D12">
              <w:rPr>
                <w:rFonts w:eastAsia="Graphik" w:cs="Graphik"/>
                <w:szCs w:val="20"/>
              </w:rPr>
              <w:t>The pinned asset is not present for this user</w:t>
            </w:r>
          </w:p>
        </w:tc>
      </w:tr>
    </w:tbl>
    <w:p w14:paraId="40155010" w14:textId="77777777" w:rsidR="001E3DBF" w:rsidRDefault="001E3DBF" w:rsidP="00761437">
      <w:pPr>
        <w:spacing w:line="257" w:lineRule="auto"/>
        <w:rPr>
          <w:rFonts w:eastAsia="Graphik" w:cs="Graphik"/>
          <w:b/>
          <w:bCs/>
          <w:szCs w:val="20"/>
        </w:rPr>
        <w:sectPr w:rsidR="001E3DBF" w:rsidSect="00B0349B">
          <w:pgSz w:w="12240" w:h="23040" w:code="5"/>
          <w:pgMar w:top="720" w:right="720" w:bottom="720" w:left="720" w:header="720" w:footer="720" w:gutter="0"/>
          <w:cols w:space="1440"/>
          <w:docGrid w:linePitch="360"/>
        </w:sectPr>
      </w:pPr>
    </w:p>
    <w:p w14:paraId="229FE19C" w14:textId="6154CBD9" w:rsidR="00890A5D" w:rsidRPr="00890A5D" w:rsidRDefault="56D3D5EA" w:rsidP="001E3DBF">
      <w:pPr>
        <w:pStyle w:val="Heading2"/>
        <w:rPr>
          <w:rFonts w:eastAsia="Graphik" w:cs="Graphik"/>
          <w:b w:val="0"/>
          <w:szCs w:val="20"/>
        </w:rPr>
      </w:pPr>
      <w:bookmarkStart w:id="45" w:name="_Toc216884609"/>
      <w:r w:rsidRPr="23AA880A">
        <w:rPr>
          <w:rFonts w:eastAsia="Graphik"/>
        </w:rPr>
        <w:lastRenderedPageBreak/>
        <w:t>GetOperationalAttributeData API</w:t>
      </w:r>
      <w:bookmarkEnd w:id="45"/>
    </w:p>
    <w:p w14:paraId="67968F32" w14:textId="5C58214A" w:rsidR="00890A5D" w:rsidRPr="00890A5D" w:rsidRDefault="56D3D5EA" w:rsidP="001E3DBF">
      <w:pPr>
        <w:spacing w:after="0" w:line="257" w:lineRule="auto"/>
        <w:rPr>
          <w:rFonts w:eastAsia="Graphik" w:cs="Graphik"/>
          <w:szCs w:val="20"/>
        </w:rPr>
      </w:pPr>
      <w:r w:rsidRPr="23AA880A">
        <w:rPr>
          <w:rFonts w:eastAsia="Graphik" w:cs="Graphik"/>
          <w:szCs w:val="20"/>
        </w:rPr>
        <w:t>The GetOperationalAttributeData</w:t>
      </w:r>
      <w:r w:rsidRPr="23AA880A">
        <w:rPr>
          <w:rFonts w:eastAsia="Graphik" w:cs="Graphik"/>
          <w:b/>
          <w:bCs/>
          <w:szCs w:val="20"/>
        </w:rPr>
        <w:t xml:space="preserve"> </w:t>
      </w:r>
      <w:r w:rsidRPr="23AA880A">
        <w:rPr>
          <w:rFonts w:eastAsia="Graphik" w:cs="Graphik"/>
          <w:szCs w:val="20"/>
        </w:rPr>
        <w:t>API is to list the details of the Operational Attributes.</w:t>
      </w:r>
      <w:r w:rsidR="001E3DBF">
        <w:rPr>
          <w:rFonts w:eastAsia="Graphik" w:cs="Graphik"/>
          <w:szCs w:val="20"/>
        </w:rPr>
        <w:t xml:space="preserve"> </w:t>
      </w:r>
      <w:r w:rsidRPr="23AA880A">
        <w:rPr>
          <w:rFonts w:eastAsia="Graphik" w:cs="Graphik"/>
          <w:szCs w:val="20"/>
        </w:rPr>
        <w:t xml:space="preserve">To fetch the response from the APIs, the following entities must exist. </w:t>
      </w:r>
    </w:p>
    <w:p w14:paraId="2EE7549D" w14:textId="5A110DC2" w:rsidR="00890A5D" w:rsidRPr="00890A5D" w:rsidRDefault="56D3D5EA" w:rsidP="00761437">
      <w:pPr>
        <w:pStyle w:val="ListParagraph"/>
        <w:spacing w:before="0" w:after="0" w:line="257" w:lineRule="auto"/>
        <w:ind w:right="0"/>
        <w:rPr>
          <w:rFonts w:eastAsia="Graphik" w:cs="Graphik"/>
          <w:szCs w:val="20"/>
        </w:rPr>
      </w:pPr>
      <w:r w:rsidRPr="23AA880A">
        <w:rPr>
          <w:rFonts w:eastAsia="Graphik" w:cs="Graphik"/>
          <w:szCs w:val="20"/>
        </w:rPr>
        <w:t xml:space="preserve">Authorization token </w:t>
      </w:r>
    </w:p>
    <w:p w14:paraId="0D529C82" w14:textId="1D3CBF7A" w:rsidR="00890A5D" w:rsidRPr="00890A5D" w:rsidRDefault="56D3D5EA" w:rsidP="00761437">
      <w:pPr>
        <w:pStyle w:val="ListParagraph"/>
        <w:spacing w:before="0" w:after="0" w:line="257" w:lineRule="auto"/>
        <w:ind w:right="0"/>
        <w:rPr>
          <w:rFonts w:eastAsia="Graphik" w:cs="Graphik"/>
          <w:szCs w:val="20"/>
        </w:rPr>
      </w:pPr>
      <w:r w:rsidRPr="23AA880A">
        <w:rPr>
          <w:rFonts w:eastAsia="Graphik" w:cs="Graphik"/>
          <w:szCs w:val="20"/>
        </w:rPr>
        <w:t>Content-Type</w:t>
      </w:r>
    </w:p>
    <w:p w14:paraId="251E3CC7" w14:textId="50704716" w:rsidR="00890A5D" w:rsidRPr="00890A5D" w:rsidRDefault="56D3D5EA" w:rsidP="001E3DBF">
      <w:pPr>
        <w:pStyle w:val="Heading3"/>
        <w:rPr>
          <w:rFonts w:eastAsia="Graphik" w:cs="Graphik"/>
          <w:b w:val="0"/>
          <w:szCs w:val="20"/>
        </w:rPr>
      </w:pPr>
      <w:r w:rsidRPr="23AA880A">
        <w:t>API Specifications</w:t>
      </w:r>
    </w:p>
    <w:tbl>
      <w:tblPr>
        <w:tblW w:w="0" w:type="auto"/>
        <w:tblLook w:val="04A0" w:firstRow="1" w:lastRow="0" w:firstColumn="1" w:lastColumn="0" w:noHBand="0" w:noVBand="1"/>
      </w:tblPr>
      <w:tblGrid>
        <w:gridCol w:w="2306"/>
        <w:gridCol w:w="8474"/>
      </w:tblGrid>
      <w:tr w:rsidR="23AA880A" w14:paraId="6EB0E616" w14:textId="77777777" w:rsidTr="001E3DBF">
        <w:trPr>
          <w:trHeight w:val="165"/>
        </w:trPr>
        <w:tc>
          <w:tcPr>
            <w:tcW w:w="2306"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2C1C1C0E" w14:textId="3EBC6F76" w:rsidR="23AA880A" w:rsidRDefault="23AA880A" w:rsidP="001E3DBF">
            <w:pPr>
              <w:spacing w:after="0" w:line="257" w:lineRule="auto"/>
              <w:rPr>
                <w:rFonts w:eastAsia="Graphik" w:cs="Graphik"/>
                <w:b/>
                <w:bCs/>
                <w:color w:val="000000" w:themeColor="text1"/>
                <w:szCs w:val="20"/>
              </w:rPr>
            </w:pPr>
            <w:r w:rsidRPr="23AA880A">
              <w:rPr>
                <w:rFonts w:eastAsia="Graphik" w:cs="Graphik"/>
                <w:b/>
                <w:bCs/>
                <w:color w:val="000000" w:themeColor="text1"/>
                <w:szCs w:val="20"/>
              </w:rPr>
              <w:t>PROTOCOL</w:t>
            </w:r>
          </w:p>
        </w:tc>
        <w:tc>
          <w:tcPr>
            <w:tcW w:w="8474" w:type="dxa"/>
            <w:tcBorders>
              <w:top w:val="single" w:sz="8" w:space="0" w:color="auto"/>
              <w:left w:val="single" w:sz="8" w:space="0" w:color="auto"/>
              <w:bottom w:val="single" w:sz="8" w:space="0" w:color="auto"/>
              <w:right w:val="single" w:sz="8" w:space="0" w:color="auto"/>
            </w:tcBorders>
            <w:tcMar>
              <w:left w:w="108" w:type="dxa"/>
              <w:right w:w="108" w:type="dxa"/>
            </w:tcMar>
          </w:tcPr>
          <w:p w14:paraId="6C8772C5" w14:textId="777B74CB" w:rsidR="23AA880A" w:rsidRDefault="23AA880A" w:rsidP="001E3DBF">
            <w:pPr>
              <w:spacing w:after="0" w:line="257" w:lineRule="auto"/>
              <w:rPr>
                <w:rFonts w:eastAsia="Graphik" w:cs="Graphik"/>
                <w:szCs w:val="20"/>
              </w:rPr>
            </w:pPr>
            <w:r w:rsidRPr="23AA880A">
              <w:rPr>
                <w:rFonts w:eastAsia="Graphik" w:cs="Graphik"/>
                <w:szCs w:val="20"/>
              </w:rPr>
              <w:t>HTTPS</w:t>
            </w:r>
          </w:p>
        </w:tc>
      </w:tr>
      <w:tr w:rsidR="23AA880A" w14:paraId="208B110E" w14:textId="77777777" w:rsidTr="001E3DBF">
        <w:trPr>
          <w:trHeight w:val="165"/>
        </w:trPr>
        <w:tc>
          <w:tcPr>
            <w:tcW w:w="2306"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639F89FB" w14:textId="1FABA1CD" w:rsidR="23AA880A" w:rsidRDefault="23AA880A" w:rsidP="001E3DBF">
            <w:pPr>
              <w:spacing w:after="0" w:line="257" w:lineRule="auto"/>
              <w:rPr>
                <w:rFonts w:eastAsia="Graphik" w:cs="Graphik"/>
                <w:b/>
                <w:bCs/>
                <w:color w:val="000000" w:themeColor="text1"/>
                <w:szCs w:val="20"/>
              </w:rPr>
            </w:pPr>
            <w:r w:rsidRPr="23AA880A">
              <w:rPr>
                <w:rFonts w:eastAsia="Graphik" w:cs="Graphik"/>
                <w:b/>
                <w:bCs/>
                <w:color w:val="000000" w:themeColor="text1"/>
                <w:szCs w:val="20"/>
              </w:rPr>
              <w:t xml:space="preserve">PATH AOT </w:t>
            </w:r>
            <w:r w:rsidR="00515F80">
              <w:rPr>
                <w:rFonts w:eastAsia="Graphik" w:cs="Graphik"/>
                <w:b/>
                <w:bCs/>
                <w:color w:val="000000" w:themeColor="text1"/>
                <w:szCs w:val="20"/>
              </w:rPr>
              <w:t>(Public Exposure)</w:t>
            </w:r>
          </w:p>
        </w:tc>
        <w:tc>
          <w:tcPr>
            <w:tcW w:w="8474" w:type="dxa"/>
            <w:tcBorders>
              <w:top w:val="single" w:sz="8" w:space="0" w:color="auto"/>
              <w:left w:val="single" w:sz="8" w:space="0" w:color="auto"/>
              <w:bottom w:val="single" w:sz="8" w:space="0" w:color="auto"/>
              <w:right w:val="single" w:sz="8" w:space="0" w:color="auto"/>
            </w:tcBorders>
            <w:tcMar>
              <w:left w:w="108" w:type="dxa"/>
              <w:right w:w="108" w:type="dxa"/>
            </w:tcMar>
          </w:tcPr>
          <w:p w14:paraId="51623AA0" w14:textId="55781E1E" w:rsidR="23AA880A" w:rsidRDefault="23AA880A" w:rsidP="001E3DBF">
            <w:pPr>
              <w:spacing w:after="0"/>
              <w:rPr>
                <w:rFonts w:ascii="Aptos Narrow" w:eastAsia="Aptos Narrow" w:hAnsi="Aptos Narrow" w:cs="Aptos Narrow"/>
                <w:color w:val="000000" w:themeColor="text1"/>
                <w:sz w:val="22"/>
              </w:rPr>
            </w:pPr>
            <w:hyperlink r:id="rId37" w:history="1">
              <w:r w:rsidRPr="23AA880A">
                <w:rPr>
                  <w:rStyle w:val="Hyperlink"/>
                  <w:rFonts w:ascii="Aptos Narrow" w:eastAsia="Aptos Narrow" w:hAnsi="Aptos Narrow" w:cs="Aptos Narrow"/>
                  <w:sz w:val="22"/>
                </w:rPr>
                <w:t>https://apim-aot-azure-dev.azure-api.net/api/productionmanager/batches/&lt;id&gt;/attributes/&lt;attribute_id</w:t>
              </w:r>
            </w:hyperlink>
            <w:r w:rsidRPr="23AA880A">
              <w:rPr>
                <w:rFonts w:ascii="Aptos Narrow" w:eastAsia="Aptos Narrow" w:hAnsi="Aptos Narrow" w:cs="Aptos Narrow"/>
                <w:color w:val="000000" w:themeColor="text1"/>
                <w:sz w:val="22"/>
              </w:rPr>
              <w:t>&gt;</w:t>
            </w:r>
          </w:p>
        </w:tc>
      </w:tr>
      <w:tr w:rsidR="23AA880A" w14:paraId="3E5C51E1" w14:textId="77777777" w:rsidTr="001E3DBF">
        <w:trPr>
          <w:trHeight w:val="135"/>
        </w:trPr>
        <w:tc>
          <w:tcPr>
            <w:tcW w:w="2306"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2A9D4185" w14:textId="5D919EA7" w:rsidR="23AA880A" w:rsidRDefault="23AA880A" w:rsidP="001E3DBF">
            <w:pPr>
              <w:spacing w:after="0" w:line="257" w:lineRule="auto"/>
              <w:rPr>
                <w:rFonts w:eastAsia="Graphik" w:cs="Graphik"/>
                <w:b/>
                <w:bCs/>
                <w:color w:val="000000" w:themeColor="text1"/>
                <w:szCs w:val="20"/>
              </w:rPr>
            </w:pPr>
            <w:r w:rsidRPr="23AA880A">
              <w:rPr>
                <w:rFonts w:eastAsia="Graphik" w:cs="Graphik"/>
                <w:b/>
                <w:bCs/>
                <w:color w:val="000000" w:themeColor="text1"/>
                <w:szCs w:val="20"/>
              </w:rPr>
              <w:t>METHOD</w:t>
            </w:r>
          </w:p>
        </w:tc>
        <w:tc>
          <w:tcPr>
            <w:tcW w:w="8474" w:type="dxa"/>
            <w:tcBorders>
              <w:top w:val="single" w:sz="8" w:space="0" w:color="auto"/>
              <w:left w:val="single" w:sz="8" w:space="0" w:color="auto"/>
              <w:bottom w:val="single" w:sz="8" w:space="0" w:color="auto"/>
              <w:right w:val="single" w:sz="8" w:space="0" w:color="auto"/>
            </w:tcBorders>
            <w:tcMar>
              <w:left w:w="108" w:type="dxa"/>
              <w:right w:w="108" w:type="dxa"/>
            </w:tcMar>
          </w:tcPr>
          <w:p w14:paraId="3BEA5D37" w14:textId="563C87D9" w:rsidR="23AA880A" w:rsidRDefault="23AA880A" w:rsidP="001E3DBF">
            <w:pPr>
              <w:spacing w:after="0" w:line="257" w:lineRule="auto"/>
              <w:rPr>
                <w:rFonts w:eastAsia="Graphik" w:cs="Graphik"/>
                <w:szCs w:val="20"/>
              </w:rPr>
            </w:pPr>
            <w:r w:rsidRPr="23AA880A">
              <w:rPr>
                <w:rFonts w:eastAsia="Graphik" w:cs="Graphik"/>
                <w:szCs w:val="20"/>
              </w:rPr>
              <w:t>GET</w:t>
            </w:r>
          </w:p>
        </w:tc>
      </w:tr>
      <w:tr w:rsidR="23AA880A" w14:paraId="5B74C68B" w14:textId="77777777" w:rsidTr="001E3DBF">
        <w:trPr>
          <w:trHeight w:val="240"/>
        </w:trPr>
        <w:tc>
          <w:tcPr>
            <w:tcW w:w="2306"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1B2218F9" w14:textId="21152620" w:rsidR="23AA880A" w:rsidRDefault="23AA880A" w:rsidP="001E3DBF">
            <w:pPr>
              <w:spacing w:after="0" w:line="257" w:lineRule="auto"/>
              <w:rPr>
                <w:rFonts w:eastAsia="Graphik" w:cs="Graphik"/>
                <w:b/>
                <w:bCs/>
                <w:color w:val="000000" w:themeColor="text1"/>
                <w:szCs w:val="20"/>
              </w:rPr>
            </w:pPr>
            <w:r w:rsidRPr="23AA880A">
              <w:rPr>
                <w:rFonts w:eastAsia="Graphik" w:cs="Graphik"/>
                <w:b/>
                <w:bCs/>
                <w:color w:val="000000" w:themeColor="text1"/>
                <w:szCs w:val="20"/>
              </w:rPr>
              <w:t>CONTENT TYPE</w:t>
            </w:r>
          </w:p>
        </w:tc>
        <w:tc>
          <w:tcPr>
            <w:tcW w:w="8474" w:type="dxa"/>
            <w:tcBorders>
              <w:top w:val="single" w:sz="8" w:space="0" w:color="auto"/>
              <w:left w:val="single" w:sz="8" w:space="0" w:color="auto"/>
              <w:bottom w:val="single" w:sz="8" w:space="0" w:color="auto"/>
              <w:right w:val="single" w:sz="8" w:space="0" w:color="auto"/>
            </w:tcBorders>
            <w:tcMar>
              <w:left w:w="108" w:type="dxa"/>
              <w:right w:w="108" w:type="dxa"/>
            </w:tcMar>
          </w:tcPr>
          <w:p w14:paraId="0E97F8B0" w14:textId="3F0EF415" w:rsidR="23AA880A" w:rsidRDefault="23AA880A" w:rsidP="001E3DBF">
            <w:pPr>
              <w:spacing w:after="0" w:line="257" w:lineRule="auto"/>
              <w:rPr>
                <w:rFonts w:eastAsia="Graphik" w:cs="Graphik"/>
                <w:szCs w:val="20"/>
              </w:rPr>
            </w:pPr>
            <w:r w:rsidRPr="23AA880A">
              <w:rPr>
                <w:rFonts w:eastAsia="Graphik" w:cs="Graphik"/>
                <w:szCs w:val="20"/>
              </w:rPr>
              <w:t>application / json</w:t>
            </w:r>
          </w:p>
        </w:tc>
      </w:tr>
    </w:tbl>
    <w:p w14:paraId="1BCB7514" w14:textId="0E9BEDC0" w:rsidR="00890A5D" w:rsidRPr="00890A5D" w:rsidRDefault="56D3D5EA" w:rsidP="001E3DBF">
      <w:pPr>
        <w:pStyle w:val="Heading3"/>
        <w:rPr>
          <w:rFonts w:eastAsia="Graphik" w:cs="Graphik"/>
          <w:b w:val="0"/>
          <w:szCs w:val="20"/>
        </w:rPr>
      </w:pPr>
      <w:r w:rsidRPr="23AA880A">
        <w:t>Input Header Parameters</w:t>
      </w:r>
    </w:p>
    <w:tbl>
      <w:tblPr>
        <w:tblW w:w="0" w:type="auto"/>
        <w:tblLook w:val="04A0" w:firstRow="1" w:lastRow="0" w:firstColumn="1" w:lastColumn="0" w:noHBand="0" w:noVBand="1"/>
      </w:tblPr>
      <w:tblGrid>
        <w:gridCol w:w="1904"/>
        <w:gridCol w:w="6536"/>
        <w:gridCol w:w="923"/>
        <w:gridCol w:w="1417"/>
      </w:tblGrid>
      <w:tr w:rsidR="23AA880A" w14:paraId="1FE42222" w14:textId="77777777" w:rsidTr="23AA880A">
        <w:trPr>
          <w:trHeight w:val="255"/>
        </w:trPr>
        <w:tc>
          <w:tcPr>
            <w:tcW w:w="190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4E5A2A76" w14:textId="2D0F8946" w:rsidR="23AA880A" w:rsidRDefault="23AA880A" w:rsidP="001E3DBF">
            <w:pPr>
              <w:spacing w:after="0" w:line="257" w:lineRule="auto"/>
              <w:rPr>
                <w:rFonts w:eastAsia="Graphik" w:cs="Graphik"/>
                <w:b/>
                <w:bCs/>
                <w:color w:val="000000" w:themeColor="text1"/>
                <w:szCs w:val="20"/>
              </w:rPr>
            </w:pPr>
            <w:r w:rsidRPr="23AA880A">
              <w:rPr>
                <w:rFonts w:eastAsia="Graphik" w:cs="Graphik"/>
                <w:b/>
                <w:bCs/>
                <w:color w:val="000000" w:themeColor="text1"/>
                <w:szCs w:val="20"/>
              </w:rPr>
              <w:t>Parameter</w:t>
            </w:r>
          </w:p>
        </w:tc>
        <w:tc>
          <w:tcPr>
            <w:tcW w:w="6552"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4EE91616" w14:textId="2446483E" w:rsidR="23AA880A" w:rsidRDefault="23AA880A" w:rsidP="001E3DBF">
            <w:pPr>
              <w:spacing w:after="0" w:line="257" w:lineRule="auto"/>
              <w:rPr>
                <w:rFonts w:eastAsia="Graphik" w:cs="Graphik"/>
                <w:b/>
                <w:bCs/>
                <w:color w:val="000000" w:themeColor="text1"/>
                <w:szCs w:val="20"/>
              </w:rPr>
            </w:pPr>
            <w:r w:rsidRPr="23AA880A">
              <w:rPr>
                <w:rFonts w:eastAsia="Graphik" w:cs="Graphik"/>
                <w:b/>
                <w:bCs/>
                <w:color w:val="000000" w:themeColor="text1"/>
                <w:szCs w:val="20"/>
              </w:rPr>
              <w:t>Description</w:t>
            </w:r>
          </w:p>
        </w:tc>
        <w:tc>
          <w:tcPr>
            <w:tcW w:w="924"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3E29C387" w14:textId="090C1951" w:rsidR="23AA880A" w:rsidRDefault="23AA880A" w:rsidP="001E3DBF">
            <w:pPr>
              <w:spacing w:after="0" w:line="257" w:lineRule="auto"/>
              <w:rPr>
                <w:rFonts w:eastAsia="Graphik" w:cs="Graphik"/>
                <w:b/>
                <w:bCs/>
                <w:color w:val="000000" w:themeColor="text1"/>
                <w:szCs w:val="20"/>
              </w:rPr>
            </w:pPr>
            <w:r w:rsidRPr="23AA880A">
              <w:rPr>
                <w:rFonts w:eastAsia="Graphik" w:cs="Graphik"/>
                <w:b/>
                <w:bCs/>
                <w:color w:val="000000" w:themeColor="text1"/>
                <w:szCs w:val="20"/>
              </w:rPr>
              <w:t>M/O</w:t>
            </w:r>
          </w:p>
        </w:tc>
        <w:tc>
          <w:tcPr>
            <w:tcW w:w="141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5F58CA95" w14:textId="5669971F" w:rsidR="23AA880A" w:rsidRDefault="23AA880A" w:rsidP="001E3DBF">
            <w:pPr>
              <w:spacing w:after="0" w:line="257" w:lineRule="auto"/>
              <w:rPr>
                <w:rFonts w:eastAsia="Graphik" w:cs="Graphik"/>
                <w:b/>
                <w:bCs/>
                <w:color w:val="000000" w:themeColor="text1"/>
                <w:szCs w:val="20"/>
              </w:rPr>
            </w:pPr>
            <w:r w:rsidRPr="23AA880A">
              <w:rPr>
                <w:rFonts w:eastAsia="Graphik" w:cs="Graphik"/>
                <w:b/>
                <w:bCs/>
                <w:color w:val="000000" w:themeColor="text1"/>
                <w:szCs w:val="20"/>
              </w:rPr>
              <w:t>Type</w:t>
            </w:r>
          </w:p>
        </w:tc>
      </w:tr>
      <w:tr w:rsidR="23AA880A" w14:paraId="477CA788" w14:textId="77777777" w:rsidTr="23AA880A">
        <w:trPr>
          <w:trHeight w:val="255"/>
        </w:trPr>
        <w:tc>
          <w:tcPr>
            <w:tcW w:w="19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2E40B7" w14:textId="4BE6D809" w:rsidR="23AA880A" w:rsidRDefault="23AA880A" w:rsidP="001E3DBF">
            <w:pPr>
              <w:spacing w:after="0" w:line="257" w:lineRule="auto"/>
              <w:rPr>
                <w:rFonts w:eastAsia="Graphik" w:cs="Graphik"/>
                <w:szCs w:val="20"/>
              </w:rPr>
            </w:pPr>
            <w:r w:rsidRPr="23AA880A">
              <w:rPr>
                <w:rFonts w:eastAsia="Graphik" w:cs="Graphik"/>
                <w:szCs w:val="20"/>
              </w:rPr>
              <w:t>Authorization</w:t>
            </w:r>
          </w:p>
        </w:tc>
        <w:tc>
          <w:tcPr>
            <w:tcW w:w="65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AC891D" w14:textId="53B99BE4" w:rsidR="23AA880A" w:rsidRDefault="23AA880A" w:rsidP="001E3DBF">
            <w:pPr>
              <w:spacing w:after="0" w:line="257" w:lineRule="auto"/>
              <w:rPr>
                <w:rFonts w:eastAsia="Graphik" w:cs="Graphik"/>
                <w:szCs w:val="20"/>
                <w:lang w:val="en-IN"/>
              </w:rPr>
            </w:pPr>
            <w:r w:rsidRPr="23AA880A">
              <w:rPr>
                <w:rFonts w:eastAsia="Graphik" w:cs="Graphik"/>
                <w:szCs w:val="20"/>
              </w:rPr>
              <w:t xml:space="preserve">Token acquired from Azure AD based on the user credentials for further API calls. </w:t>
            </w:r>
            <w:r w:rsidRPr="23AA880A">
              <w:rPr>
                <w:rFonts w:eastAsia="Graphik" w:cs="Graphik"/>
                <w:szCs w:val="20"/>
                <w:lang w:val="en-IN"/>
              </w:rPr>
              <w:t xml:space="preserve">. e.g., </w:t>
            </w:r>
            <w:r w:rsidRPr="00152D8C">
              <w:rPr>
                <w:rFonts w:ascii="Consolas" w:eastAsia="Graphik" w:hAnsi="Consolas" w:cs="Graphik"/>
                <w:szCs w:val="20"/>
                <w:lang w:val="en-IN"/>
              </w:rPr>
              <w:t>msal, accesstoken : { token: "Bearer {token}" }</w:t>
            </w:r>
          </w:p>
        </w:tc>
        <w:tc>
          <w:tcPr>
            <w:tcW w:w="9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7EEF5B" w14:textId="2F5B84C3" w:rsidR="23AA880A" w:rsidRDefault="23AA880A" w:rsidP="001E3DBF">
            <w:pPr>
              <w:spacing w:after="0" w:line="257" w:lineRule="auto"/>
              <w:rPr>
                <w:rFonts w:eastAsia="Graphik" w:cs="Graphik"/>
                <w:szCs w:val="20"/>
              </w:rPr>
            </w:pPr>
            <w:r w:rsidRPr="23AA880A">
              <w:rPr>
                <w:rFonts w:eastAsia="Graphik" w:cs="Graphik"/>
                <w:szCs w:val="20"/>
              </w:rPr>
              <w:t>M</w:t>
            </w:r>
          </w:p>
        </w:tc>
        <w:tc>
          <w:tcPr>
            <w:tcW w:w="14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F0B1CF" w14:textId="2BFB8DB6" w:rsidR="23AA880A" w:rsidRDefault="23AA880A" w:rsidP="001E3DBF">
            <w:pPr>
              <w:spacing w:after="0" w:line="257" w:lineRule="auto"/>
              <w:rPr>
                <w:rFonts w:eastAsia="Graphik" w:cs="Graphik"/>
                <w:szCs w:val="20"/>
              </w:rPr>
            </w:pPr>
            <w:r w:rsidRPr="23AA880A">
              <w:rPr>
                <w:rFonts w:eastAsia="Graphik" w:cs="Graphik"/>
                <w:szCs w:val="20"/>
              </w:rPr>
              <w:t>String</w:t>
            </w:r>
          </w:p>
        </w:tc>
      </w:tr>
      <w:tr w:rsidR="23AA880A" w14:paraId="7AE7E445" w14:textId="77777777" w:rsidTr="23AA880A">
        <w:trPr>
          <w:trHeight w:val="255"/>
        </w:trPr>
        <w:tc>
          <w:tcPr>
            <w:tcW w:w="19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1918D8" w14:textId="332179F3" w:rsidR="23AA880A" w:rsidRDefault="23AA880A" w:rsidP="001E3DBF">
            <w:pPr>
              <w:spacing w:after="0" w:line="257" w:lineRule="auto"/>
              <w:rPr>
                <w:rFonts w:eastAsia="Graphik" w:cs="Graphik"/>
                <w:szCs w:val="20"/>
              </w:rPr>
            </w:pPr>
            <w:r w:rsidRPr="23AA880A">
              <w:rPr>
                <w:rFonts w:eastAsia="Graphik" w:cs="Graphik"/>
                <w:szCs w:val="20"/>
              </w:rPr>
              <w:t>Content-Type</w:t>
            </w:r>
          </w:p>
        </w:tc>
        <w:tc>
          <w:tcPr>
            <w:tcW w:w="65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1DE6C9" w14:textId="3A7202DF" w:rsidR="23AA880A" w:rsidRDefault="23AA880A" w:rsidP="001E3DBF">
            <w:pPr>
              <w:spacing w:after="0" w:line="257" w:lineRule="auto"/>
              <w:rPr>
                <w:rFonts w:eastAsia="Graphik" w:cs="Graphik"/>
                <w:szCs w:val="20"/>
              </w:rPr>
            </w:pPr>
            <w:r w:rsidRPr="23AA880A">
              <w:rPr>
                <w:rFonts w:eastAsia="Graphik" w:cs="Graphik"/>
                <w:szCs w:val="20"/>
              </w:rPr>
              <w:t>Type of content. E.g.- application/json</w:t>
            </w:r>
          </w:p>
        </w:tc>
        <w:tc>
          <w:tcPr>
            <w:tcW w:w="9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75E012" w14:textId="6DD7DB42" w:rsidR="23AA880A" w:rsidRDefault="23AA880A" w:rsidP="001E3DBF">
            <w:pPr>
              <w:spacing w:after="0" w:line="257" w:lineRule="auto"/>
              <w:rPr>
                <w:rFonts w:eastAsia="Graphik" w:cs="Graphik"/>
                <w:szCs w:val="20"/>
              </w:rPr>
            </w:pPr>
            <w:r w:rsidRPr="23AA880A">
              <w:rPr>
                <w:rFonts w:eastAsia="Graphik" w:cs="Graphik"/>
                <w:szCs w:val="20"/>
              </w:rPr>
              <w:t>M</w:t>
            </w:r>
          </w:p>
        </w:tc>
        <w:tc>
          <w:tcPr>
            <w:tcW w:w="14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FA08E5" w14:textId="6A5F57C5" w:rsidR="23AA880A" w:rsidRDefault="23AA880A" w:rsidP="001E3DBF">
            <w:pPr>
              <w:spacing w:after="0" w:line="257" w:lineRule="auto"/>
              <w:rPr>
                <w:rFonts w:eastAsia="Graphik" w:cs="Graphik"/>
                <w:szCs w:val="20"/>
              </w:rPr>
            </w:pPr>
            <w:r w:rsidRPr="23AA880A">
              <w:rPr>
                <w:rFonts w:eastAsia="Graphik" w:cs="Graphik"/>
                <w:szCs w:val="20"/>
              </w:rPr>
              <w:t>String</w:t>
            </w:r>
          </w:p>
        </w:tc>
      </w:tr>
    </w:tbl>
    <w:p w14:paraId="3436AC44" w14:textId="6CA45549" w:rsidR="00890A5D" w:rsidRPr="00890A5D" w:rsidRDefault="00733697" w:rsidP="00B15C1F">
      <w:pPr>
        <w:pStyle w:val="Heading3"/>
      </w:pPr>
      <w:r>
        <w:t>Sample Request</w:t>
      </w:r>
    </w:p>
    <w:p w14:paraId="314A993F" w14:textId="3EE72BC9" w:rsidR="00890A5D" w:rsidRPr="00890A5D" w:rsidRDefault="56D3D5EA" w:rsidP="00761437">
      <w:pPr>
        <w:spacing w:line="257" w:lineRule="auto"/>
        <w:rPr>
          <w:rFonts w:eastAsia="Graphik" w:cs="Graphik"/>
          <w:szCs w:val="20"/>
        </w:rPr>
      </w:pPr>
      <w:r w:rsidRPr="23AA880A">
        <w:rPr>
          <w:rFonts w:eastAsia="Graphik" w:cs="Graphik"/>
          <w:szCs w:val="20"/>
        </w:rPr>
        <w:t>/batches/Batch_1/attributes</w:t>
      </w:r>
    </w:p>
    <w:p w14:paraId="7D872088" w14:textId="243F0698" w:rsidR="00890A5D" w:rsidRPr="00890A5D" w:rsidRDefault="56D3D5EA" w:rsidP="001E3DBF">
      <w:pPr>
        <w:pStyle w:val="Heading3"/>
        <w:rPr>
          <w:rFonts w:eastAsia="Graphik" w:cs="Graphik"/>
          <w:b w:val="0"/>
          <w:szCs w:val="20"/>
        </w:rPr>
      </w:pPr>
      <w:r w:rsidRPr="23AA880A">
        <w:t>Output Header Parameters</w:t>
      </w:r>
    </w:p>
    <w:tbl>
      <w:tblPr>
        <w:tblW w:w="0" w:type="auto"/>
        <w:tblLook w:val="04A0" w:firstRow="1" w:lastRow="0" w:firstColumn="1" w:lastColumn="0" w:noHBand="0" w:noVBand="1"/>
      </w:tblPr>
      <w:tblGrid>
        <w:gridCol w:w="2255"/>
        <w:gridCol w:w="7093"/>
        <w:gridCol w:w="1432"/>
      </w:tblGrid>
      <w:tr w:rsidR="23AA880A" w14:paraId="13B427DB" w14:textId="77777777" w:rsidTr="23AA880A">
        <w:trPr>
          <w:trHeight w:val="270"/>
        </w:trPr>
        <w:tc>
          <w:tcPr>
            <w:tcW w:w="225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4CC37EDC" w14:textId="74F747DB" w:rsidR="23AA880A" w:rsidRDefault="23AA880A" w:rsidP="001E3DBF">
            <w:pPr>
              <w:spacing w:after="0" w:line="257" w:lineRule="auto"/>
              <w:rPr>
                <w:rFonts w:eastAsia="Graphik" w:cs="Graphik"/>
                <w:b/>
                <w:bCs/>
                <w:color w:val="000000" w:themeColor="text1"/>
                <w:szCs w:val="20"/>
              </w:rPr>
            </w:pPr>
            <w:r w:rsidRPr="23AA880A">
              <w:rPr>
                <w:rFonts w:eastAsia="Graphik" w:cs="Graphik"/>
                <w:b/>
                <w:bCs/>
                <w:color w:val="000000" w:themeColor="text1"/>
                <w:szCs w:val="20"/>
              </w:rPr>
              <w:t>Parameter</w:t>
            </w:r>
          </w:p>
        </w:tc>
        <w:tc>
          <w:tcPr>
            <w:tcW w:w="71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455D9C51" w14:textId="3516A702" w:rsidR="23AA880A" w:rsidRDefault="23AA880A" w:rsidP="001E3DBF">
            <w:pPr>
              <w:spacing w:after="0" w:line="257" w:lineRule="auto"/>
              <w:rPr>
                <w:rFonts w:eastAsia="Graphik" w:cs="Graphik"/>
                <w:b/>
                <w:bCs/>
                <w:color w:val="000000" w:themeColor="text1"/>
                <w:szCs w:val="20"/>
              </w:rPr>
            </w:pPr>
            <w:r w:rsidRPr="23AA880A">
              <w:rPr>
                <w:rFonts w:eastAsia="Graphik" w:cs="Graphik"/>
                <w:b/>
                <w:bCs/>
                <w:color w:val="000000" w:themeColor="text1"/>
                <w:szCs w:val="20"/>
              </w:rPr>
              <w:t>Description</w:t>
            </w:r>
          </w:p>
        </w:tc>
        <w:tc>
          <w:tcPr>
            <w:tcW w:w="143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3C5360D5" w14:textId="5B595BD2" w:rsidR="23AA880A" w:rsidRDefault="23AA880A" w:rsidP="001E3DBF">
            <w:pPr>
              <w:spacing w:after="0" w:line="257" w:lineRule="auto"/>
              <w:rPr>
                <w:rFonts w:eastAsia="Graphik" w:cs="Graphik"/>
                <w:b/>
                <w:bCs/>
                <w:color w:val="000000" w:themeColor="text1"/>
                <w:szCs w:val="20"/>
              </w:rPr>
            </w:pPr>
            <w:r w:rsidRPr="23AA880A">
              <w:rPr>
                <w:rFonts w:eastAsia="Graphik" w:cs="Graphik"/>
                <w:b/>
                <w:bCs/>
                <w:color w:val="000000" w:themeColor="text1"/>
                <w:szCs w:val="20"/>
              </w:rPr>
              <w:t>Type</w:t>
            </w:r>
          </w:p>
        </w:tc>
      </w:tr>
      <w:tr w:rsidR="23AA880A" w14:paraId="546BB0C8"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01ACB0" w14:textId="273FA09B" w:rsidR="23AA880A" w:rsidRDefault="23AA880A" w:rsidP="001E3DBF">
            <w:pPr>
              <w:spacing w:after="0" w:line="257" w:lineRule="auto"/>
              <w:rPr>
                <w:rFonts w:eastAsia="Graphik" w:cs="Graphik"/>
                <w:szCs w:val="20"/>
              </w:rPr>
            </w:pPr>
            <w:r w:rsidRPr="23AA880A">
              <w:rPr>
                <w:rFonts w:eastAsia="Graphik" w:cs="Graphik"/>
                <w:szCs w:val="20"/>
              </w:rPr>
              <w:t>Server</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963ECE" w14:textId="030DE69B" w:rsidR="23AA880A" w:rsidRDefault="23AA880A" w:rsidP="001E3DBF">
            <w:pPr>
              <w:spacing w:after="0" w:line="257" w:lineRule="auto"/>
              <w:rPr>
                <w:rFonts w:eastAsia="Graphik" w:cs="Graphik"/>
                <w:szCs w:val="20"/>
              </w:rPr>
            </w:pPr>
            <w:r w:rsidRPr="23AA880A">
              <w:rPr>
                <w:rFonts w:eastAsia="Graphik" w:cs="Graphik"/>
                <w:szCs w:val="20"/>
              </w:rPr>
              <w:t>Contains information about how the server handles requests [e.g., Werkzeug/2.1.2 Python/3.9.7]</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52AAD0" w14:textId="29B39120" w:rsidR="23AA880A" w:rsidRDefault="23AA880A" w:rsidP="001E3DBF">
            <w:pPr>
              <w:spacing w:after="0" w:line="257" w:lineRule="auto"/>
              <w:rPr>
                <w:rFonts w:eastAsia="Graphik" w:cs="Graphik"/>
                <w:szCs w:val="20"/>
              </w:rPr>
            </w:pPr>
            <w:r w:rsidRPr="23AA880A">
              <w:rPr>
                <w:rFonts w:eastAsia="Graphik" w:cs="Graphik"/>
                <w:szCs w:val="20"/>
              </w:rPr>
              <w:t>String</w:t>
            </w:r>
          </w:p>
        </w:tc>
      </w:tr>
      <w:tr w:rsidR="23AA880A" w14:paraId="60BCDB4F"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99F9D2" w14:textId="0F380114" w:rsidR="23AA880A" w:rsidRDefault="23AA880A" w:rsidP="001E3DBF">
            <w:pPr>
              <w:spacing w:after="0" w:line="257" w:lineRule="auto"/>
              <w:rPr>
                <w:rFonts w:eastAsia="Graphik" w:cs="Graphik"/>
                <w:szCs w:val="20"/>
              </w:rPr>
            </w:pPr>
            <w:r w:rsidRPr="23AA880A">
              <w:rPr>
                <w:rFonts w:eastAsia="Graphik" w:cs="Graphik"/>
                <w:szCs w:val="20"/>
              </w:rPr>
              <w:t>Content-Type</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13D6DD" w14:textId="5BC445E7" w:rsidR="23AA880A" w:rsidRDefault="23AA880A" w:rsidP="001E3DBF">
            <w:pPr>
              <w:spacing w:after="0" w:line="257" w:lineRule="auto"/>
              <w:rPr>
                <w:rFonts w:eastAsia="Graphik" w:cs="Graphik"/>
                <w:szCs w:val="20"/>
              </w:rPr>
            </w:pPr>
            <w:r w:rsidRPr="23AA880A">
              <w:rPr>
                <w:rFonts w:eastAsia="Graphik" w:cs="Graphik"/>
                <w:szCs w:val="20"/>
              </w:rPr>
              <w:t>Type of the content</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4CCB31" w14:textId="119C3F16" w:rsidR="23AA880A" w:rsidRDefault="23AA880A" w:rsidP="001E3DBF">
            <w:pPr>
              <w:spacing w:after="0" w:line="257" w:lineRule="auto"/>
              <w:rPr>
                <w:rFonts w:eastAsia="Graphik" w:cs="Graphik"/>
                <w:szCs w:val="20"/>
              </w:rPr>
            </w:pPr>
            <w:r w:rsidRPr="23AA880A">
              <w:rPr>
                <w:rFonts w:eastAsia="Graphik" w:cs="Graphik"/>
                <w:szCs w:val="20"/>
              </w:rPr>
              <w:t>String</w:t>
            </w:r>
          </w:p>
        </w:tc>
      </w:tr>
      <w:tr w:rsidR="23AA880A" w14:paraId="5E33D1D6"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63D627" w14:textId="33C8E9D4" w:rsidR="23AA880A" w:rsidRDefault="23AA880A" w:rsidP="001E3DBF">
            <w:pPr>
              <w:spacing w:after="0" w:line="257" w:lineRule="auto"/>
              <w:rPr>
                <w:rFonts w:eastAsia="Graphik" w:cs="Graphik"/>
                <w:szCs w:val="20"/>
              </w:rPr>
            </w:pPr>
            <w:r w:rsidRPr="23AA880A">
              <w:rPr>
                <w:rFonts w:eastAsia="Graphik" w:cs="Graphik"/>
                <w:szCs w:val="20"/>
              </w:rPr>
              <w:t>Date</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FCE21E" w14:textId="6D0AA20C" w:rsidR="23AA880A" w:rsidRDefault="23AA880A" w:rsidP="001E3DBF">
            <w:pPr>
              <w:spacing w:after="0" w:line="257" w:lineRule="auto"/>
              <w:rPr>
                <w:rFonts w:eastAsia="Graphik" w:cs="Graphik"/>
                <w:szCs w:val="20"/>
              </w:rPr>
            </w:pPr>
            <w:r w:rsidRPr="23AA880A">
              <w:rPr>
                <w:rFonts w:eastAsia="Graphik" w:cs="Graphik"/>
                <w:szCs w:val="20"/>
              </w:rPr>
              <w:t>Date of operation execution e.g. - [Tue, 17 May 2022 06:30:16 GMT]</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48E4D1" w14:textId="22843AAF" w:rsidR="23AA880A" w:rsidRDefault="23AA880A" w:rsidP="001E3DBF">
            <w:pPr>
              <w:spacing w:after="0" w:line="257" w:lineRule="auto"/>
              <w:rPr>
                <w:rFonts w:eastAsia="Graphik" w:cs="Graphik"/>
                <w:szCs w:val="20"/>
              </w:rPr>
            </w:pPr>
            <w:r w:rsidRPr="23AA880A">
              <w:rPr>
                <w:rFonts w:eastAsia="Graphik" w:cs="Graphik"/>
                <w:szCs w:val="20"/>
              </w:rPr>
              <w:t>Datetime</w:t>
            </w:r>
          </w:p>
        </w:tc>
      </w:tr>
      <w:tr w:rsidR="23AA880A" w14:paraId="641212B5"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A69BEF" w14:textId="7953ED66" w:rsidR="23AA880A" w:rsidRDefault="23AA880A" w:rsidP="001E3DBF">
            <w:pPr>
              <w:spacing w:after="0" w:line="257" w:lineRule="auto"/>
              <w:rPr>
                <w:rFonts w:eastAsia="Graphik" w:cs="Graphik"/>
                <w:szCs w:val="20"/>
              </w:rPr>
            </w:pPr>
            <w:r w:rsidRPr="23AA880A">
              <w:rPr>
                <w:rFonts w:eastAsia="Graphik" w:cs="Graphik"/>
                <w:szCs w:val="20"/>
              </w:rPr>
              <w:t>Content-Length</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737098" w14:textId="0FC83BB6" w:rsidR="23AA880A" w:rsidRDefault="23AA880A" w:rsidP="001E3DBF">
            <w:pPr>
              <w:spacing w:after="0" w:line="257" w:lineRule="auto"/>
              <w:rPr>
                <w:rFonts w:eastAsia="Graphik" w:cs="Graphik"/>
                <w:szCs w:val="20"/>
              </w:rPr>
            </w:pPr>
            <w:r w:rsidRPr="23AA880A">
              <w:rPr>
                <w:rFonts w:eastAsia="Graphik" w:cs="Graphik"/>
                <w:szCs w:val="20"/>
              </w:rPr>
              <w:t>Length of the content</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8C04EE" w14:textId="37388289" w:rsidR="23AA880A" w:rsidRDefault="23AA880A" w:rsidP="001E3DBF">
            <w:pPr>
              <w:spacing w:after="0" w:line="257" w:lineRule="auto"/>
              <w:rPr>
                <w:rFonts w:eastAsia="Graphik" w:cs="Graphik"/>
                <w:szCs w:val="20"/>
              </w:rPr>
            </w:pPr>
            <w:r w:rsidRPr="23AA880A">
              <w:rPr>
                <w:rFonts w:eastAsia="Graphik" w:cs="Graphik"/>
                <w:szCs w:val="20"/>
              </w:rPr>
              <w:t>Bytes</w:t>
            </w:r>
          </w:p>
        </w:tc>
      </w:tr>
      <w:tr w:rsidR="23AA880A" w14:paraId="2E54A129"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A1355E" w14:textId="5DC1B5F2" w:rsidR="23AA880A" w:rsidRDefault="23AA880A" w:rsidP="001E3DBF">
            <w:pPr>
              <w:spacing w:after="0" w:line="257" w:lineRule="auto"/>
              <w:rPr>
                <w:rFonts w:eastAsia="Graphik" w:cs="Graphik"/>
                <w:szCs w:val="20"/>
              </w:rPr>
            </w:pPr>
            <w:r w:rsidRPr="23AA880A">
              <w:rPr>
                <w:rFonts w:eastAsia="Graphik" w:cs="Graphik"/>
                <w:szCs w:val="20"/>
              </w:rPr>
              <w:t>Connection</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B57F13" w14:textId="59972F20" w:rsidR="23AA880A" w:rsidRDefault="23AA880A" w:rsidP="001E3DBF">
            <w:pPr>
              <w:spacing w:after="0" w:line="257" w:lineRule="auto"/>
              <w:rPr>
                <w:rFonts w:eastAsia="Graphik" w:cs="Graphik"/>
                <w:szCs w:val="20"/>
              </w:rPr>
            </w:pPr>
            <w:r w:rsidRPr="23AA880A">
              <w:rPr>
                <w:rFonts w:eastAsia="Graphik" w:cs="Graphik"/>
                <w:szCs w:val="20"/>
              </w:rPr>
              <w:t>A general header specifying whether the current network connection stays open once the current transaction finishes</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57C168" w14:textId="54AD2EAB" w:rsidR="23AA880A" w:rsidRDefault="23AA880A" w:rsidP="001E3DBF">
            <w:pPr>
              <w:spacing w:after="0" w:line="257" w:lineRule="auto"/>
              <w:rPr>
                <w:rFonts w:eastAsia="Graphik" w:cs="Graphik"/>
                <w:szCs w:val="20"/>
              </w:rPr>
            </w:pPr>
            <w:r w:rsidRPr="23AA880A">
              <w:rPr>
                <w:rFonts w:eastAsia="Graphik" w:cs="Graphik"/>
                <w:szCs w:val="20"/>
              </w:rPr>
              <w:t>String</w:t>
            </w:r>
          </w:p>
        </w:tc>
      </w:tr>
    </w:tbl>
    <w:p w14:paraId="638FE975" w14:textId="0B963C55" w:rsidR="00890A5D" w:rsidRPr="00890A5D" w:rsidRDefault="56D3D5EA" w:rsidP="001E3DBF">
      <w:pPr>
        <w:pStyle w:val="Heading3"/>
        <w:rPr>
          <w:rFonts w:eastAsia="Graphik" w:cs="Graphik"/>
          <w:b w:val="0"/>
          <w:szCs w:val="20"/>
        </w:rPr>
      </w:pPr>
      <w:r w:rsidRPr="23AA880A">
        <w:t>Output Body Parameters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2"/>
        <w:gridCol w:w="6975"/>
        <w:gridCol w:w="1383"/>
      </w:tblGrid>
      <w:tr w:rsidR="23AA880A" w14:paraId="323924F2" w14:textId="77777777" w:rsidTr="00BA40A9">
        <w:trPr>
          <w:trHeight w:val="195"/>
        </w:trPr>
        <w:tc>
          <w:tcPr>
            <w:tcW w:w="2422" w:type="dxa"/>
            <w:shd w:val="clear" w:color="auto" w:fill="E8E8E8"/>
            <w:tcMar>
              <w:left w:w="108" w:type="dxa"/>
              <w:right w:w="108" w:type="dxa"/>
            </w:tcMar>
            <w:vAlign w:val="center"/>
          </w:tcPr>
          <w:p w14:paraId="3311465F" w14:textId="512F9114" w:rsidR="23AA880A" w:rsidRDefault="23AA880A" w:rsidP="00BA40A9">
            <w:pPr>
              <w:spacing w:after="0" w:line="257" w:lineRule="auto"/>
              <w:rPr>
                <w:rFonts w:eastAsia="Graphik" w:cs="Graphik"/>
                <w:b/>
                <w:bCs/>
                <w:color w:val="000000" w:themeColor="text1"/>
                <w:szCs w:val="20"/>
              </w:rPr>
            </w:pPr>
            <w:r w:rsidRPr="23AA880A">
              <w:rPr>
                <w:rFonts w:eastAsia="Graphik" w:cs="Graphik"/>
                <w:b/>
                <w:bCs/>
                <w:color w:val="000000" w:themeColor="text1"/>
                <w:szCs w:val="20"/>
              </w:rPr>
              <w:t>Parameter</w:t>
            </w:r>
          </w:p>
        </w:tc>
        <w:tc>
          <w:tcPr>
            <w:tcW w:w="6975" w:type="dxa"/>
            <w:shd w:val="clear" w:color="auto" w:fill="E8E8E8"/>
            <w:tcMar>
              <w:left w:w="108" w:type="dxa"/>
              <w:right w:w="108" w:type="dxa"/>
            </w:tcMar>
            <w:vAlign w:val="center"/>
          </w:tcPr>
          <w:p w14:paraId="7535E99D" w14:textId="194E0C00" w:rsidR="23AA880A" w:rsidRDefault="23AA880A" w:rsidP="00BA40A9">
            <w:pPr>
              <w:spacing w:after="0" w:line="257" w:lineRule="auto"/>
              <w:rPr>
                <w:rFonts w:eastAsia="Graphik" w:cs="Graphik"/>
                <w:b/>
                <w:bCs/>
                <w:color w:val="000000" w:themeColor="text1"/>
                <w:szCs w:val="20"/>
              </w:rPr>
            </w:pPr>
            <w:r w:rsidRPr="23AA880A">
              <w:rPr>
                <w:rFonts w:eastAsia="Graphik" w:cs="Graphik"/>
                <w:b/>
                <w:bCs/>
                <w:color w:val="000000" w:themeColor="text1"/>
                <w:szCs w:val="20"/>
              </w:rPr>
              <w:t>Description</w:t>
            </w:r>
          </w:p>
        </w:tc>
        <w:tc>
          <w:tcPr>
            <w:tcW w:w="1383" w:type="dxa"/>
            <w:shd w:val="clear" w:color="auto" w:fill="E8E8E8"/>
            <w:tcMar>
              <w:left w:w="108" w:type="dxa"/>
              <w:right w:w="108" w:type="dxa"/>
            </w:tcMar>
            <w:vAlign w:val="center"/>
          </w:tcPr>
          <w:p w14:paraId="2EEEC3DF" w14:textId="6BCD6F2F" w:rsidR="23AA880A" w:rsidRDefault="23AA880A" w:rsidP="00BA40A9">
            <w:pPr>
              <w:spacing w:after="0" w:line="257" w:lineRule="auto"/>
              <w:rPr>
                <w:rFonts w:eastAsia="Graphik" w:cs="Graphik"/>
                <w:b/>
                <w:bCs/>
                <w:color w:val="000000" w:themeColor="text1"/>
                <w:szCs w:val="20"/>
              </w:rPr>
            </w:pPr>
            <w:r w:rsidRPr="23AA880A">
              <w:rPr>
                <w:rFonts w:eastAsia="Graphik" w:cs="Graphik"/>
                <w:b/>
                <w:bCs/>
                <w:color w:val="000000" w:themeColor="text1"/>
                <w:szCs w:val="20"/>
              </w:rPr>
              <w:t>Type</w:t>
            </w:r>
          </w:p>
        </w:tc>
      </w:tr>
      <w:tr w:rsidR="23AA880A" w14:paraId="2AE288B1" w14:textId="77777777" w:rsidTr="00BA40A9">
        <w:trPr>
          <w:trHeight w:val="195"/>
        </w:trPr>
        <w:tc>
          <w:tcPr>
            <w:tcW w:w="2422" w:type="dxa"/>
            <w:tcMar>
              <w:left w:w="108" w:type="dxa"/>
              <w:right w:w="108" w:type="dxa"/>
            </w:tcMar>
          </w:tcPr>
          <w:p w14:paraId="688431CE" w14:textId="0CB54C37" w:rsidR="23AA880A" w:rsidRDefault="23AA880A" w:rsidP="00BA40A9">
            <w:pPr>
              <w:spacing w:after="0" w:line="257" w:lineRule="auto"/>
              <w:rPr>
                <w:rFonts w:eastAsia="Graphik" w:cs="Graphik"/>
                <w:szCs w:val="20"/>
              </w:rPr>
            </w:pPr>
            <w:r w:rsidRPr="23AA880A">
              <w:rPr>
                <w:rFonts w:eastAsia="Graphik" w:cs="Graphik"/>
                <w:szCs w:val="20"/>
              </w:rPr>
              <w:t>AttributeId</w:t>
            </w:r>
          </w:p>
        </w:tc>
        <w:tc>
          <w:tcPr>
            <w:tcW w:w="6975" w:type="dxa"/>
            <w:tcMar>
              <w:left w:w="108" w:type="dxa"/>
              <w:right w:w="108" w:type="dxa"/>
            </w:tcMar>
          </w:tcPr>
          <w:p w14:paraId="5B8DE175" w14:textId="52A83383" w:rsidR="23AA880A" w:rsidRDefault="23AA880A" w:rsidP="00BA40A9">
            <w:pPr>
              <w:spacing w:after="0" w:line="257" w:lineRule="auto"/>
              <w:rPr>
                <w:rFonts w:eastAsia="Graphik" w:cs="Graphik"/>
                <w:szCs w:val="20"/>
              </w:rPr>
            </w:pPr>
            <w:r w:rsidRPr="23AA880A">
              <w:rPr>
                <w:rFonts w:eastAsia="Graphik" w:cs="Graphik"/>
                <w:szCs w:val="20"/>
              </w:rPr>
              <w:t>ID of the Attribute</w:t>
            </w:r>
          </w:p>
        </w:tc>
        <w:tc>
          <w:tcPr>
            <w:tcW w:w="1383" w:type="dxa"/>
            <w:tcMar>
              <w:left w:w="108" w:type="dxa"/>
              <w:right w:w="108" w:type="dxa"/>
            </w:tcMar>
          </w:tcPr>
          <w:p w14:paraId="54F1C5C8" w14:textId="39764D58" w:rsidR="23AA880A" w:rsidRDefault="23AA880A" w:rsidP="00BA40A9">
            <w:pPr>
              <w:spacing w:after="0" w:line="257" w:lineRule="auto"/>
              <w:rPr>
                <w:rFonts w:eastAsia="Graphik" w:cs="Graphik"/>
                <w:szCs w:val="20"/>
              </w:rPr>
            </w:pPr>
            <w:r w:rsidRPr="23AA880A">
              <w:rPr>
                <w:rFonts w:eastAsia="Graphik" w:cs="Graphik"/>
                <w:szCs w:val="20"/>
              </w:rPr>
              <w:t>String</w:t>
            </w:r>
          </w:p>
        </w:tc>
      </w:tr>
      <w:tr w:rsidR="23AA880A" w14:paraId="26BEF07D" w14:textId="77777777" w:rsidTr="00BA40A9">
        <w:trPr>
          <w:trHeight w:val="195"/>
        </w:trPr>
        <w:tc>
          <w:tcPr>
            <w:tcW w:w="2422" w:type="dxa"/>
            <w:tcMar>
              <w:left w:w="108" w:type="dxa"/>
              <w:right w:w="108" w:type="dxa"/>
            </w:tcMar>
          </w:tcPr>
          <w:p w14:paraId="753FBFA0" w14:textId="0125C6D1" w:rsidR="23AA880A" w:rsidRDefault="23AA880A" w:rsidP="00BA40A9">
            <w:pPr>
              <w:spacing w:after="0" w:line="257" w:lineRule="auto"/>
              <w:rPr>
                <w:rFonts w:eastAsia="Graphik" w:cs="Graphik"/>
                <w:szCs w:val="20"/>
              </w:rPr>
            </w:pPr>
            <w:r w:rsidRPr="23AA880A">
              <w:rPr>
                <w:rFonts w:eastAsia="Graphik" w:cs="Graphik"/>
                <w:szCs w:val="20"/>
              </w:rPr>
              <w:t>AttributeName</w:t>
            </w:r>
          </w:p>
        </w:tc>
        <w:tc>
          <w:tcPr>
            <w:tcW w:w="6975" w:type="dxa"/>
            <w:tcMar>
              <w:left w:w="108" w:type="dxa"/>
              <w:right w:w="108" w:type="dxa"/>
            </w:tcMar>
          </w:tcPr>
          <w:p w14:paraId="744B566F" w14:textId="46911559" w:rsidR="23AA880A" w:rsidRDefault="23AA880A" w:rsidP="00BA40A9">
            <w:pPr>
              <w:spacing w:after="0" w:line="257" w:lineRule="auto"/>
              <w:rPr>
                <w:rFonts w:eastAsia="Graphik" w:cs="Graphik"/>
                <w:szCs w:val="20"/>
              </w:rPr>
            </w:pPr>
            <w:r w:rsidRPr="23AA880A">
              <w:rPr>
                <w:rFonts w:eastAsia="Graphik" w:cs="Graphik"/>
                <w:szCs w:val="20"/>
              </w:rPr>
              <w:t>Name of the Attribute</w:t>
            </w:r>
          </w:p>
        </w:tc>
        <w:tc>
          <w:tcPr>
            <w:tcW w:w="1383" w:type="dxa"/>
            <w:tcMar>
              <w:left w:w="108" w:type="dxa"/>
              <w:right w:w="108" w:type="dxa"/>
            </w:tcMar>
          </w:tcPr>
          <w:p w14:paraId="005733FE" w14:textId="1D56C418" w:rsidR="23AA880A" w:rsidRDefault="23AA880A" w:rsidP="00BA40A9">
            <w:pPr>
              <w:spacing w:after="0" w:line="257" w:lineRule="auto"/>
              <w:rPr>
                <w:rFonts w:eastAsia="Graphik" w:cs="Graphik"/>
                <w:szCs w:val="20"/>
              </w:rPr>
            </w:pPr>
            <w:r w:rsidRPr="23AA880A">
              <w:rPr>
                <w:rFonts w:eastAsia="Graphik" w:cs="Graphik"/>
                <w:szCs w:val="20"/>
              </w:rPr>
              <w:t>String</w:t>
            </w:r>
          </w:p>
        </w:tc>
      </w:tr>
      <w:tr w:rsidR="23AA880A" w14:paraId="33084C7F" w14:textId="77777777" w:rsidTr="00BA40A9">
        <w:trPr>
          <w:trHeight w:val="195"/>
        </w:trPr>
        <w:tc>
          <w:tcPr>
            <w:tcW w:w="2422" w:type="dxa"/>
            <w:tcMar>
              <w:left w:w="108" w:type="dxa"/>
              <w:right w:w="108" w:type="dxa"/>
            </w:tcMar>
          </w:tcPr>
          <w:p w14:paraId="24058861" w14:textId="753B95BF" w:rsidR="23AA880A" w:rsidRDefault="23AA880A" w:rsidP="00BA40A9">
            <w:pPr>
              <w:spacing w:after="0" w:line="257" w:lineRule="auto"/>
              <w:rPr>
                <w:rFonts w:eastAsia="Graphik" w:cs="Graphik"/>
                <w:szCs w:val="20"/>
              </w:rPr>
            </w:pPr>
            <w:r w:rsidRPr="23AA880A">
              <w:rPr>
                <w:rFonts w:eastAsia="Graphik" w:cs="Graphik"/>
                <w:szCs w:val="20"/>
              </w:rPr>
              <w:t>StatisticalAggregation</w:t>
            </w:r>
          </w:p>
        </w:tc>
        <w:tc>
          <w:tcPr>
            <w:tcW w:w="6975" w:type="dxa"/>
            <w:tcMar>
              <w:left w:w="108" w:type="dxa"/>
              <w:right w:w="108" w:type="dxa"/>
            </w:tcMar>
          </w:tcPr>
          <w:p w14:paraId="5971C3F0" w14:textId="361232C1" w:rsidR="23AA880A" w:rsidRDefault="23AA880A" w:rsidP="00BA40A9">
            <w:pPr>
              <w:spacing w:after="0" w:line="257" w:lineRule="auto"/>
              <w:rPr>
                <w:rFonts w:eastAsia="Graphik" w:cs="Graphik"/>
                <w:szCs w:val="20"/>
              </w:rPr>
            </w:pPr>
            <w:r w:rsidRPr="23AA880A">
              <w:rPr>
                <w:rFonts w:eastAsia="Graphik" w:cs="Graphik"/>
                <w:szCs w:val="20"/>
              </w:rPr>
              <w:t>Type of statistical Aggregation</w:t>
            </w:r>
          </w:p>
        </w:tc>
        <w:tc>
          <w:tcPr>
            <w:tcW w:w="1383" w:type="dxa"/>
            <w:tcMar>
              <w:left w:w="108" w:type="dxa"/>
              <w:right w:w="108" w:type="dxa"/>
            </w:tcMar>
          </w:tcPr>
          <w:p w14:paraId="6C4FC2DE" w14:textId="3C304C9E" w:rsidR="23AA880A" w:rsidRDefault="23AA880A" w:rsidP="00BA40A9">
            <w:pPr>
              <w:spacing w:after="0" w:line="257" w:lineRule="auto"/>
              <w:rPr>
                <w:rFonts w:eastAsia="Graphik" w:cs="Graphik"/>
                <w:szCs w:val="20"/>
              </w:rPr>
            </w:pPr>
            <w:r w:rsidRPr="23AA880A">
              <w:rPr>
                <w:rFonts w:eastAsia="Graphik" w:cs="Graphik"/>
                <w:szCs w:val="20"/>
              </w:rPr>
              <w:t>String</w:t>
            </w:r>
          </w:p>
        </w:tc>
      </w:tr>
      <w:tr w:rsidR="23AA880A" w14:paraId="61F5A8E8" w14:textId="77777777" w:rsidTr="00BA40A9">
        <w:trPr>
          <w:trHeight w:val="195"/>
        </w:trPr>
        <w:tc>
          <w:tcPr>
            <w:tcW w:w="2422" w:type="dxa"/>
            <w:tcMar>
              <w:left w:w="108" w:type="dxa"/>
              <w:right w:w="108" w:type="dxa"/>
            </w:tcMar>
          </w:tcPr>
          <w:p w14:paraId="0E2511ED" w14:textId="3F3A3253" w:rsidR="23AA880A" w:rsidRDefault="23AA880A" w:rsidP="00BA40A9">
            <w:pPr>
              <w:spacing w:after="0" w:line="257" w:lineRule="auto"/>
              <w:rPr>
                <w:rFonts w:eastAsia="Graphik" w:cs="Graphik"/>
                <w:szCs w:val="20"/>
              </w:rPr>
            </w:pPr>
            <w:r w:rsidRPr="23AA880A">
              <w:rPr>
                <w:rFonts w:eastAsia="Graphik" w:cs="Graphik"/>
                <w:szCs w:val="20"/>
              </w:rPr>
              <w:t>ProcessArea</w:t>
            </w:r>
          </w:p>
        </w:tc>
        <w:tc>
          <w:tcPr>
            <w:tcW w:w="6975" w:type="dxa"/>
            <w:tcMar>
              <w:left w:w="108" w:type="dxa"/>
              <w:right w:w="108" w:type="dxa"/>
            </w:tcMar>
          </w:tcPr>
          <w:p w14:paraId="4A7715E2" w14:textId="71F0175C" w:rsidR="23AA880A" w:rsidRDefault="23AA880A" w:rsidP="00BA40A9">
            <w:pPr>
              <w:spacing w:after="0" w:line="257" w:lineRule="auto"/>
              <w:rPr>
                <w:rFonts w:eastAsia="Graphik" w:cs="Graphik"/>
                <w:szCs w:val="20"/>
              </w:rPr>
            </w:pPr>
            <w:r w:rsidRPr="23AA880A">
              <w:rPr>
                <w:rFonts w:eastAsia="Graphik" w:cs="Graphik"/>
                <w:szCs w:val="20"/>
              </w:rPr>
              <w:t>Name of the ProcessArea</w:t>
            </w:r>
          </w:p>
        </w:tc>
        <w:tc>
          <w:tcPr>
            <w:tcW w:w="1383" w:type="dxa"/>
            <w:tcMar>
              <w:left w:w="108" w:type="dxa"/>
              <w:right w:w="108" w:type="dxa"/>
            </w:tcMar>
          </w:tcPr>
          <w:p w14:paraId="55E2E7D5" w14:textId="18DB0145" w:rsidR="23AA880A" w:rsidRDefault="23AA880A" w:rsidP="00BA40A9">
            <w:pPr>
              <w:spacing w:after="0" w:line="257" w:lineRule="auto"/>
              <w:rPr>
                <w:rFonts w:eastAsia="Graphik" w:cs="Graphik"/>
                <w:szCs w:val="20"/>
              </w:rPr>
            </w:pPr>
            <w:r w:rsidRPr="23AA880A">
              <w:rPr>
                <w:rFonts w:eastAsia="Graphik" w:cs="Graphik"/>
                <w:szCs w:val="20"/>
              </w:rPr>
              <w:t>String</w:t>
            </w:r>
          </w:p>
        </w:tc>
      </w:tr>
      <w:tr w:rsidR="23AA880A" w14:paraId="66AE8868" w14:textId="77777777" w:rsidTr="00BA40A9">
        <w:trPr>
          <w:trHeight w:val="195"/>
        </w:trPr>
        <w:tc>
          <w:tcPr>
            <w:tcW w:w="2422" w:type="dxa"/>
            <w:tcMar>
              <w:left w:w="108" w:type="dxa"/>
              <w:right w:w="108" w:type="dxa"/>
            </w:tcMar>
          </w:tcPr>
          <w:p w14:paraId="21DEFBAD" w14:textId="122139E2" w:rsidR="23AA880A" w:rsidRDefault="23AA880A" w:rsidP="00BA40A9">
            <w:pPr>
              <w:spacing w:after="0" w:line="257" w:lineRule="auto"/>
              <w:rPr>
                <w:rFonts w:eastAsia="Graphik" w:cs="Graphik"/>
                <w:szCs w:val="20"/>
              </w:rPr>
            </w:pPr>
            <w:r w:rsidRPr="23AA880A">
              <w:rPr>
                <w:rFonts w:eastAsia="Graphik" w:cs="Graphik"/>
                <w:szCs w:val="20"/>
              </w:rPr>
              <w:t>Processareaid</w:t>
            </w:r>
          </w:p>
        </w:tc>
        <w:tc>
          <w:tcPr>
            <w:tcW w:w="6975" w:type="dxa"/>
            <w:tcMar>
              <w:left w:w="108" w:type="dxa"/>
              <w:right w:w="108" w:type="dxa"/>
            </w:tcMar>
          </w:tcPr>
          <w:p w14:paraId="6F7E478D" w14:textId="2850BA70" w:rsidR="23AA880A" w:rsidRDefault="23AA880A" w:rsidP="00BA40A9">
            <w:pPr>
              <w:spacing w:after="0" w:line="257" w:lineRule="auto"/>
              <w:rPr>
                <w:rFonts w:eastAsia="Graphik" w:cs="Graphik"/>
                <w:szCs w:val="20"/>
              </w:rPr>
            </w:pPr>
            <w:r w:rsidRPr="23AA880A">
              <w:rPr>
                <w:rFonts w:eastAsia="Graphik" w:cs="Graphik"/>
                <w:szCs w:val="20"/>
              </w:rPr>
              <w:t>ID of the Process Area</w:t>
            </w:r>
          </w:p>
        </w:tc>
        <w:tc>
          <w:tcPr>
            <w:tcW w:w="1383" w:type="dxa"/>
            <w:tcMar>
              <w:left w:w="108" w:type="dxa"/>
              <w:right w:w="108" w:type="dxa"/>
            </w:tcMar>
          </w:tcPr>
          <w:p w14:paraId="5596F61C" w14:textId="2D74114C" w:rsidR="23AA880A" w:rsidRDefault="23AA880A" w:rsidP="00BA40A9">
            <w:pPr>
              <w:spacing w:after="0" w:line="257" w:lineRule="auto"/>
              <w:rPr>
                <w:rFonts w:eastAsia="Graphik" w:cs="Graphik"/>
                <w:szCs w:val="20"/>
              </w:rPr>
            </w:pPr>
            <w:r w:rsidRPr="23AA880A">
              <w:rPr>
                <w:rFonts w:eastAsia="Graphik" w:cs="Graphik"/>
                <w:szCs w:val="20"/>
              </w:rPr>
              <w:t>String</w:t>
            </w:r>
          </w:p>
        </w:tc>
      </w:tr>
    </w:tbl>
    <w:p w14:paraId="4328CF7E" w14:textId="2910BD0A" w:rsidR="00890A5D" w:rsidRPr="00890A5D" w:rsidRDefault="56D3D5EA" w:rsidP="00BA40A9">
      <w:pPr>
        <w:pStyle w:val="Heading3"/>
        <w:rPr>
          <w:rFonts w:eastAsia="Graphik" w:cs="Graphik"/>
          <w:b w:val="0"/>
          <w:szCs w:val="20"/>
        </w:rPr>
      </w:pPr>
      <w:r w:rsidRPr="23AA880A">
        <w:t>Sample JSON Response</w:t>
      </w:r>
    </w:p>
    <w:p w14:paraId="33D0F52E" w14:textId="477B8D15" w:rsidR="00890A5D" w:rsidRPr="00BA40A9" w:rsidRDefault="56D3D5EA" w:rsidP="00BA40A9">
      <w:pPr>
        <w:spacing w:after="0" w:line="257" w:lineRule="auto"/>
        <w:rPr>
          <w:rFonts w:ascii="Consolas" w:eastAsia="Graphik" w:hAnsi="Consolas" w:cs="Graphik"/>
          <w:szCs w:val="20"/>
        </w:rPr>
      </w:pPr>
      <w:r w:rsidRPr="00BA40A9">
        <w:rPr>
          <w:rFonts w:ascii="Consolas" w:eastAsia="Graphik" w:hAnsi="Consolas" w:cs="Graphik"/>
          <w:szCs w:val="20"/>
        </w:rPr>
        <w:t>{</w:t>
      </w:r>
    </w:p>
    <w:p w14:paraId="611A7FE1" w14:textId="7BC3CA56" w:rsidR="00890A5D" w:rsidRPr="00BA40A9" w:rsidRDefault="56D3D5EA" w:rsidP="00BA40A9">
      <w:pPr>
        <w:spacing w:after="0" w:line="257" w:lineRule="auto"/>
        <w:rPr>
          <w:rFonts w:ascii="Consolas" w:eastAsia="Graphik" w:hAnsi="Consolas" w:cs="Graphik"/>
          <w:szCs w:val="20"/>
        </w:rPr>
      </w:pPr>
      <w:r w:rsidRPr="00BA40A9">
        <w:rPr>
          <w:rFonts w:ascii="Consolas" w:eastAsia="Graphik" w:hAnsi="Consolas" w:cs="Graphik"/>
          <w:szCs w:val="20"/>
        </w:rPr>
        <w:t xml:space="preserve">    "OperationalAttributesList": [</w:t>
      </w:r>
    </w:p>
    <w:p w14:paraId="73943BF0" w14:textId="552B5B93" w:rsidR="00890A5D" w:rsidRPr="00BA40A9" w:rsidRDefault="56D3D5EA" w:rsidP="00BA40A9">
      <w:pPr>
        <w:spacing w:after="0" w:line="257" w:lineRule="auto"/>
        <w:rPr>
          <w:rFonts w:ascii="Consolas" w:eastAsia="Graphik" w:hAnsi="Consolas" w:cs="Graphik"/>
          <w:szCs w:val="20"/>
        </w:rPr>
      </w:pPr>
      <w:r w:rsidRPr="00BA40A9">
        <w:rPr>
          <w:rFonts w:ascii="Consolas" w:eastAsia="Graphik" w:hAnsi="Consolas" w:cs="Graphik"/>
          <w:szCs w:val="20"/>
        </w:rPr>
        <w:t xml:space="preserve">        {</w:t>
      </w:r>
    </w:p>
    <w:p w14:paraId="37CC5037" w14:textId="6E5EDDC6" w:rsidR="00890A5D" w:rsidRPr="00BA40A9" w:rsidRDefault="56D3D5EA" w:rsidP="00BA40A9">
      <w:pPr>
        <w:spacing w:after="0" w:line="257" w:lineRule="auto"/>
        <w:rPr>
          <w:rFonts w:ascii="Consolas" w:eastAsia="Graphik" w:hAnsi="Consolas" w:cs="Graphik"/>
          <w:szCs w:val="20"/>
        </w:rPr>
      </w:pPr>
      <w:r w:rsidRPr="00BA40A9">
        <w:rPr>
          <w:rFonts w:ascii="Consolas" w:eastAsia="Graphik" w:hAnsi="Consolas" w:cs="Graphik"/>
          <w:szCs w:val="20"/>
        </w:rPr>
        <w:t xml:space="preserve">            "AttributeId": "C-PC-G1-R1-CT1-PM-PMP-DS-L1-MVS:BarcodeqrCodeScanSuccessRate",</w:t>
      </w:r>
    </w:p>
    <w:p w14:paraId="1B195CA2" w14:textId="19CE3BE5" w:rsidR="00890A5D" w:rsidRPr="00BA40A9" w:rsidRDefault="56D3D5EA" w:rsidP="00BA40A9">
      <w:pPr>
        <w:spacing w:after="0" w:line="257" w:lineRule="auto"/>
        <w:rPr>
          <w:rFonts w:ascii="Consolas" w:eastAsia="Graphik" w:hAnsi="Consolas" w:cs="Graphik"/>
          <w:szCs w:val="20"/>
        </w:rPr>
      </w:pPr>
      <w:r w:rsidRPr="00BA40A9">
        <w:rPr>
          <w:rFonts w:ascii="Consolas" w:eastAsia="Graphik" w:hAnsi="Consolas" w:cs="Graphik"/>
          <w:szCs w:val="20"/>
        </w:rPr>
        <w:t xml:space="preserve">            "AttributeName": "BarcodeqrCodeScanSuccessRate",</w:t>
      </w:r>
    </w:p>
    <w:p w14:paraId="53F8E504" w14:textId="37AFA28E" w:rsidR="00890A5D" w:rsidRPr="00BA40A9" w:rsidRDefault="56D3D5EA" w:rsidP="00BA40A9">
      <w:pPr>
        <w:spacing w:after="0" w:line="257" w:lineRule="auto"/>
        <w:rPr>
          <w:rFonts w:ascii="Consolas" w:eastAsia="Graphik" w:hAnsi="Consolas" w:cs="Graphik"/>
          <w:szCs w:val="20"/>
        </w:rPr>
      </w:pPr>
      <w:r w:rsidRPr="00BA40A9">
        <w:rPr>
          <w:rFonts w:ascii="Consolas" w:eastAsia="Graphik" w:hAnsi="Consolas" w:cs="Graphik"/>
          <w:szCs w:val="20"/>
        </w:rPr>
        <w:t xml:space="preserve">            "StatisticalAggregation": "Raw Value",</w:t>
      </w:r>
    </w:p>
    <w:p w14:paraId="66E351B6" w14:textId="4D268E81" w:rsidR="00890A5D" w:rsidRPr="00BA40A9" w:rsidRDefault="56D3D5EA" w:rsidP="00BA40A9">
      <w:pPr>
        <w:spacing w:after="0" w:line="257" w:lineRule="auto"/>
        <w:rPr>
          <w:rFonts w:ascii="Consolas" w:eastAsia="Graphik" w:hAnsi="Consolas" w:cs="Graphik"/>
          <w:szCs w:val="20"/>
        </w:rPr>
      </w:pPr>
      <w:r w:rsidRPr="00BA40A9">
        <w:rPr>
          <w:rFonts w:ascii="Consolas" w:eastAsia="Graphik" w:hAnsi="Consolas" w:cs="Graphik"/>
          <w:szCs w:val="20"/>
        </w:rPr>
        <w:t xml:space="preserve">            "ProcessArea": "Dispensing",</w:t>
      </w:r>
    </w:p>
    <w:p w14:paraId="38BFE8A9" w14:textId="31C395CE" w:rsidR="00890A5D" w:rsidRPr="00BA40A9" w:rsidRDefault="56D3D5EA" w:rsidP="00BA40A9">
      <w:pPr>
        <w:spacing w:after="0" w:line="257" w:lineRule="auto"/>
        <w:rPr>
          <w:rFonts w:ascii="Consolas" w:eastAsia="Graphik" w:hAnsi="Consolas" w:cs="Graphik"/>
          <w:szCs w:val="20"/>
        </w:rPr>
      </w:pPr>
      <w:r w:rsidRPr="00BA40A9">
        <w:rPr>
          <w:rFonts w:ascii="Consolas" w:eastAsia="Graphik" w:hAnsi="Consolas" w:cs="Graphik"/>
          <w:szCs w:val="20"/>
        </w:rPr>
        <w:t xml:space="preserve">            "processareaid": "PROC_001",</w:t>
      </w:r>
    </w:p>
    <w:p w14:paraId="2F75EE48" w14:textId="72AC7E15" w:rsidR="00890A5D" w:rsidRPr="00BA40A9" w:rsidRDefault="56D3D5EA" w:rsidP="00BA40A9">
      <w:pPr>
        <w:spacing w:after="0" w:line="257" w:lineRule="auto"/>
        <w:rPr>
          <w:rFonts w:ascii="Consolas" w:eastAsia="Graphik" w:hAnsi="Consolas" w:cs="Graphik"/>
          <w:szCs w:val="20"/>
        </w:rPr>
      </w:pPr>
      <w:r w:rsidRPr="00BA40A9">
        <w:rPr>
          <w:rFonts w:ascii="Consolas" w:eastAsia="Graphik" w:hAnsi="Consolas" w:cs="Graphik"/>
          <w:szCs w:val="20"/>
        </w:rPr>
        <w:t xml:space="preserve">            "GoldenBatchId": "",</w:t>
      </w:r>
    </w:p>
    <w:p w14:paraId="19EDA29C" w14:textId="5CEC772D" w:rsidR="00890A5D" w:rsidRPr="00BA40A9" w:rsidRDefault="56D3D5EA" w:rsidP="00BA40A9">
      <w:pPr>
        <w:spacing w:after="0" w:line="257" w:lineRule="auto"/>
        <w:rPr>
          <w:rFonts w:ascii="Consolas" w:eastAsia="Graphik" w:hAnsi="Consolas" w:cs="Graphik"/>
          <w:szCs w:val="20"/>
        </w:rPr>
      </w:pPr>
      <w:r w:rsidRPr="00BA40A9">
        <w:rPr>
          <w:rFonts w:ascii="Consolas" w:eastAsia="Graphik" w:hAnsi="Consolas" w:cs="Graphik"/>
          <w:szCs w:val="20"/>
        </w:rPr>
        <w:t xml:space="preserve">            "GoldenAttributeId": false</w:t>
      </w:r>
    </w:p>
    <w:p w14:paraId="7B1E3A3A" w14:textId="1F7565B9" w:rsidR="00890A5D" w:rsidRPr="00BA40A9" w:rsidRDefault="56D3D5EA" w:rsidP="00BA40A9">
      <w:pPr>
        <w:spacing w:after="0" w:line="257" w:lineRule="auto"/>
        <w:rPr>
          <w:rFonts w:ascii="Consolas" w:eastAsia="Graphik" w:hAnsi="Consolas" w:cs="Graphik"/>
          <w:szCs w:val="20"/>
        </w:rPr>
      </w:pPr>
      <w:r w:rsidRPr="00BA40A9">
        <w:rPr>
          <w:rFonts w:ascii="Consolas" w:eastAsia="Graphik" w:hAnsi="Consolas" w:cs="Graphik"/>
          <w:szCs w:val="20"/>
        </w:rPr>
        <w:t xml:space="preserve">        },</w:t>
      </w:r>
    </w:p>
    <w:p w14:paraId="3615EFF0" w14:textId="506F0B08" w:rsidR="00890A5D" w:rsidRPr="00BA40A9" w:rsidRDefault="56D3D5EA" w:rsidP="00BA40A9">
      <w:pPr>
        <w:spacing w:after="0" w:line="257" w:lineRule="auto"/>
        <w:rPr>
          <w:rFonts w:ascii="Consolas" w:eastAsia="Graphik" w:hAnsi="Consolas" w:cs="Graphik"/>
          <w:szCs w:val="20"/>
        </w:rPr>
      </w:pPr>
      <w:r w:rsidRPr="00BA40A9">
        <w:rPr>
          <w:rFonts w:ascii="Consolas" w:eastAsia="Graphik" w:hAnsi="Consolas" w:cs="Graphik"/>
          <w:szCs w:val="20"/>
        </w:rPr>
        <w:t xml:space="preserve">        {</w:t>
      </w:r>
    </w:p>
    <w:p w14:paraId="6BB2CD4E" w14:textId="1B87BF9C" w:rsidR="00890A5D" w:rsidRPr="00BA40A9" w:rsidRDefault="56D3D5EA" w:rsidP="00BA40A9">
      <w:pPr>
        <w:spacing w:after="0" w:line="257" w:lineRule="auto"/>
        <w:rPr>
          <w:rFonts w:ascii="Consolas" w:eastAsia="Graphik" w:hAnsi="Consolas" w:cs="Graphik"/>
          <w:szCs w:val="20"/>
        </w:rPr>
      </w:pPr>
      <w:r w:rsidRPr="00BA40A9">
        <w:rPr>
          <w:rFonts w:ascii="Consolas" w:eastAsia="Graphik" w:hAnsi="Consolas" w:cs="Graphik"/>
          <w:szCs w:val="20"/>
        </w:rPr>
        <w:t xml:space="preserve">            "AttributeId": "C-PC-G1-R1-CT1-PM-PMP-DS-L1-MVS:VerificationRate",</w:t>
      </w:r>
    </w:p>
    <w:p w14:paraId="3D42A5D1" w14:textId="022EFF96" w:rsidR="00890A5D" w:rsidRPr="00BA40A9" w:rsidRDefault="56D3D5EA" w:rsidP="00BA40A9">
      <w:pPr>
        <w:spacing w:after="0" w:line="257" w:lineRule="auto"/>
        <w:rPr>
          <w:rFonts w:ascii="Consolas" w:eastAsia="Graphik" w:hAnsi="Consolas" w:cs="Graphik"/>
          <w:szCs w:val="20"/>
        </w:rPr>
      </w:pPr>
      <w:r w:rsidRPr="00BA40A9">
        <w:rPr>
          <w:rFonts w:ascii="Consolas" w:eastAsia="Graphik" w:hAnsi="Consolas" w:cs="Graphik"/>
          <w:szCs w:val="20"/>
        </w:rPr>
        <w:t xml:space="preserve">            "AttributeName": "VerificationRate",</w:t>
      </w:r>
    </w:p>
    <w:p w14:paraId="3FBCEF92" w14:textId="09B4FF71" w:rsidR="00890A5D" w:rsidRPr="00BA40A9" w:rsidRDefault="56D3D5EA" w:rsidP="00BA40A9">
      <w:pPr>
        <w:spacing w:after="0" w:line="257" w:lineRule="auto"/>
        <w:rPr>
          <w:rFonts w:ascii="Consolas" w:eastAsia="Graphik" w:hAnsi="Consolas" w:cs="Graphik"/>
          <w:szCs w:val="20"/>
        </w:rPr>
      </w:pPr>
      <w:r w:rsidRPr="00BA40A9">
        <w:rPr>
          <w:rFonts w:ascii="Consolas" w:eastAsia="Graphik" w:hAnsi="Consolas" w:cs="Graphik"/>
          <w:szCs w:val="20"/>
        </w:rPr>
        <w:t xml:space="preserve">            "StatisticalAggregation": "Raw Value",</w:t>
      </w:r>
    </w:p>
    <w:p w14:paraId="7718F7F7" w14:textId="515D97A1" w:rsidR="00890A5D" w:rsidRPr="00BA40A9" w:rsidRDefault="56D3D5EA" w:rsidP="00BA40A9">
      <w:pPr>
        <w:spacing w:after="0" w:line="257" w:lineRule="auto"/>
        <w:rPr>
          <w:rFonts w:ascii="Consolas" w:eastAsia="Graphik" w:hAnsi="Consolas" w:cs="Graphik"/>
          <w:szCs w:val="20"/>
        </w:rPr>
      </w:pPr>
      <w:r w:rsidRPr="00BA40A9">
        <w:rPr>
          <w:rFonts w:ascii="Consolas" w:eastAsia="Graphik" w:hAnsi="Consolas" w:cs="Graphik"/>
          <w:szCs w:val="20"/>
        </w:rPr>
        <w:t xml:space="preserve">            "ProcessArea": "Dispensing",</w:t>
      </w:r>
    </w:p>
    <w:p w14:paraId="64AC1121" w14:textId="10DBF06F" w:rsidR="00890A5D" w:rsidRPr="00BA40A9" w:rsidRDefault="56D3D5EA" w:rsidP="00BA40A9">
      <w:pPr>
        <w:spacing w:after="0" w:line="257" w:lineRule="auto"/>
        <w:rPr>
          <w:rFonts w:ascii="Consolas" w:eastAsia="Graphik" w:hAnsi="Consolas" w:cs="Graphik"/>
          <w:szCs w:val="20"/>
        </w:rPr>
      </w:pPr>
      <w:r w:rsidRPr="00BA40A9">
        <w:rPr>
          <w:rFonts w:ascii="Consolas" w:eastAsia="Graphik" w:hAnsi="Consolas" w:cs="Graphik"/>
          <w:szCs w:val="20"/>
        </w:rPr>
        <w:t xml:space="preserve">            "processareaid": "PROC_001",</w:t>
      </w:r>
    </w:p>
    <w:p w14:paraId="57A8653E" w14:textId="1E068BF5" w:rsidR="00890A5D" w:rsidRPr="00BA40A9" w:rsidRDefault="56D3D5EA" w:rsidP="00BA40A9">
      <w:pPr>
        <w:spacing w:after="0" w:line="257" w:lineRule="auto"/>
        <w:rPr>
          <w:rFonts w:ascii="Consolas" w:eastAsia="Graphik" w:hAnsi="Consolas" w:cs="Graphik"/>
          <w:szCs w:val="20"/>
        </w:rPr>
      </w:pPr>
      <w:r w:rsidRPr="00BA40A9">
        <w:rPr>
          <w:rFonts w:ascii="Consolas" w:eastAsia="Graphik" w:hAnsi="Consolas" w:cs="Graphik"/>
          <w:szCs w:val="20"/>
        </w:rPr>
        <w:t xml:space="preserve">            "GoldenBatchId": "",</w:t>
      </w:r>
    </w:p>
    <w:p w14:paraId="5E84000E" w14:textId="3988F395" w:rsidR="00890A5D" w:rsidRPr="00BA40A9" w:rsidRDefault="56D3D5EA" w:rsidP="00BA40A9">
      <w:pPr>
        <w:spacing w:after="0" w:line="257" w:lineRule="auto"/>
        <w:rPr>
          <w:rFonts w:ascii="Consolas" w:eastAsia="Graphik" w:hAnsi="Consolas" w:cs="Graphik"/>
          <w:szCs w:val="20"/>
        </w:rPr>
      </w:pPr>
      <w:r w:rsidRPr="00BA40A9">
        <w:rPr>
          <w:rFonts w:ascii="Consolas" w:eastAsia="Graphik" w:hAnsi="Consolas" w:cs="Graphik"/>
          <w:szCs w:val="20"/>
        </w:rPr>
        <w:t xml:space="preserve">            "GoldenAttributeId": false</w:t>
      </w:r>
    </w:p>
    <w:p w14:paraId="216E2B09" w14:textId="452CDFCD" w:rsidR="00890A5D" w:rsidRPr="00BA40A9" w:rsidRDefault="56D3D5EA" w:rsidP="00BA40A9">
      <w:pPr>
        <w:spacing w:after="0" w:line="257" w:lineRule="auto"/>
        <w:rPr>
          <w:rFonts w:ascii="Consolas" w:eastAsia="Graphik" w:hAnsi="Consolas" w:cs="Graphik"/>
          <w:szCs w:val="20"/>
        </w:rPr>
      </w:pPr>
      <w:r w:rsidRPr="00BA40A9">
        <w:rPr>
          <w:rFonts w:ascii="Consolas" w:eastAsia="Graphik" w:hAnsi="Consolas" w:cs="Graphik"/>
          <w:szCs w:val="20"/>
        </w:rPr>
        <w:t xml:space="preserve">        },</w:t>
      </w:r>
    </w:p>
    <w:p w14:paraId="4DB9804C" w14:textId="014B09D1" w:rsidR="00890A5D" w:rsidRPr="00BA40A9" w:rsidRDefault="56D3D5EA" w:rsidP="00BA40A9">
      <w:pPr>
        <w:spacing w:after="0" w:line="257" w:lineRule="auto"/>
        <w:rPr>
          <w:rFonts w:ascii="Consolas" w:eastAsia="Graphik" w:hAnsi="Consolas" w:cs="Graphik"/>
          <w:szCs w:val="20"/>
        </w:rPr>
      </w:pPr>
      <w:r w:rsidRPr="00BA40A9">
        <w:rPr>
          <w:rFonts w:ascii="Consolas" w:eastAsia="Graphik" w:hAnsi="Consolas" w:cs="Graphik"/>
          <w:szCs w:val="20"/>
        </w:rPr>
        <w:t xml:space="preserve">    ]</w:t>
      </w:r>
    </w:p>
    <w:p w14:paraId="4B8F15CA" w14:textId="6A758AAB" w:rsidR="00890A5D" w:rsidRPr="00BA40A9" w:rsidRDefault="56D3D5EA" w:rsidP="00BA40A9">
      <w:pPr>
        <w:spacing w:after="0" w:line="257" w:lineRule="auto"/>
        <w:rPr>
          <w:rFonts w:ascii="Consolas" w:eastAsia="Graphik" w:hAnsi="Consolas" w:cs="Graphik"/>
          <w:szCs w:val="20"/>
        </w:rPr>
      </w:pPr>
      <w:r w:rsidRPr="00BA40A9">
        <w:rPr>
          <w:rFonts w:ascii="Consolas" w:eastAsia="Graphik" w:hAnsi="Consolas" w:cs="Graphik"/>
          <w:szCs w:val="20"/>
        </w:rPr>
        <w:t>}</w:t>
      </w:r>
    </w:p>
    <w:p w14:paraId="0D95D420" w14:textId="60E4F535" w:rsidR="00890A5D" w:rsidRPr="00890A5D" w:rsidRDefault="56D3D5EA" w:rsidP="00BA40A9">
      <w:pPr>
        <w:pStyle w:val="Heading3"/>
        <w:rPr>
          <w:rFonts w:eastAsia="Graphik" w:cs="Graphik"/>
          <w:b w:val="0"/>
          <w:szCs w:val="20"/>
        </w:rPr>
      </w:pPr>
      <w:r w:rsidRPr="23AA880A">
        <w:t>Result</w:t>
      </w:r>
    </w:p>
    <w:tbl>
      <w:tblPr>
        <w:tblW w:w="0" w:type="auto"/>
        <w:tblLook w:val="04A0" w:firstRow="1" w:lastRow="0" w:firstColumn="1" w:lastColumn="0" w:noHBand="0" w:noVBand="1"/>
      </w:tblPr>
      <w:tblGrid>
        <w:gridCol w:w="1781"/>
        <w:gridCol w:w="7252"/>
      </w:tblGrid>
      <w:tr w:rsidR="23AA880A" w14:paraId="01D3F63D" w14:textId="77777777" w:rsidTr="23AA880A">
        <w:trPr>
          <w:trHeight w:val="300"/>
        </w:trPr>
        <w:tc>
          <w:tcPr>
            <w:tcW w:w="178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16359BDC" w14:textId="0CD00340" w:rsidR="23AA880A" w:rsidRDefault="23AA880A" w:rsidP="00BA40A9">
            <w:pPr>
              <w:spacing w:after="0" w:line="257" w:lineRule="auto"/>
              <w:rPr>
                <w:rFonts w:eastAsia="Graphik" w:cs="Graphik"/>
                <w:b/>
                <w:bCs/>
                <w:color w:val="000000" w:themeColor="text1"/>
                <w:szCs w:val="20"/>
              </w:rPr>
            </w:pPr>
            <w:r w:rsidRPr="23AA880A">
              <w:rPr>
                <w:rFonts w:eastAsia="Graphik" w:cs="Graphik"/>
                <w:b/>
                <w:bCs/>
                <w:color w:val="000000" w:themeColor="text1"/>
                <w:szCs w:val="20"/>
              </w:rPr>
              <w:t>HTTP Code</w:t>
            </w:r>
          </w:p>
        </w:tc>
        <w:tc>
          <w:tcPr>
            <w:tcW w:w="72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6F605405" w14:textId="10F13F91" w:rsidR="23AA880A" w:rsidRDefault="23AA880A" w:rsidP="00BA40A9">
            <w:pPr>
              <w:spacing w:after="0" w:line="257" w:lineRule="auto"/>
              <w:rPr>
                <w:rFonts w:eastAsia="Graphik" w:cs="Graphik"/>
                <w:b/>
                <w:bCs/>
                <w:color w:val="000000" w:themeColor="text1"/>
                <w:szCs w:val="20"/>
              </w:rPr>
            </w:pPr>
            <w:r w:rsidRPr="23AA880A">
              <w:rPr>
                <w:rFonts w:eastAsia="Graphik" w:cs="Graphik"/>
                <w:b/>
                <w:bCs/>
                <w:color w:val="000000" w:themeColor="text1"/>
                <w:szCs w:val="20"/>
              </w:rPr>
              <w:t>Result Description</w:t>
            </w:r>
          </w:p>
        </w:tc>
      </w:tr>
      <w:tr w:rsidR="23AA880A" w14:paraId="04DECECC" w14:textId="77777777" w:rsidTr="23AA880A">
        <w:trPr>
          <w:trHeight w:val="300"/>
        </w:trPr>
        <w:tc>
          <w:tcPr>
            <w:tcW w:w="17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FBC6551" w14:textId="6BE633AE" w:rsidR="23AA880A" w:rsidRDefault="23AA880A" w:rsidP="00BA40A9">
            <w:pPr>
              <w:spacing w:after="0" w:line="257" w:lineRule="auto"/>
              <w:rPr>
                <w:rFonts w:eastAsia="Graphik" w:cs="Graphik"/>
                <w:szCs w:val="20"/>
              </w:rPr>
            </w:pPr>
            <w:r w:rsidRPr="23AA880A">
              <w:rPr>
                <w:rFonts w:eastAsia="Graphik" w:cs="Graphik"/>
                <w:szCs w:val="20"/>
              </w:rPr>
              <w:t>200</w:t>
            </w:r>
          </w:p>
        </w:tc>
        <w:tc>
          <w:tcPr>
            <w:tcW w:w="72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FA25790" w14:textId="64835004" w:rsidR="23AA880A" w:rsidRDefault="23AA880A" w:rsidP="00BA40A9">
            <w:pPr>
              <w:spacing w:after="0" w:line="257" w:lineRule="auto"/>
              <w:rPr>
                <w:rFonts w:eastAsia="Graphik" w:cs="Graphik"/>
                <w:szCs w:val="20"/>
                <w:lang w:val="en-IN"/>
              </w:rPr>
            </w:pPr>
            <w:r w:rsidRPr="23AA880A">
              <w:rPr>
                <w:rFonts w:eastAsia="Graphik" w:cs="Graphik"/>
                <w:szCs w:val="20"/>
                <w:lang w:val="en-IN"/>
              </w:rPr>
              <w:t>Operation executed successfully</w:t>
            </w:r>
          </w:p>
        </w:tc>
      </w:tr>
    </w:tbl>
    <w:p w14:paraId="177A7AFE" w14:textId="5D2848C7" w:rsidR="00890A5D" w:rsidRPr="00890A5D" w:rsidRDefault="56D3D5EA" w:rsidP="00BA40A9">
      <w:pPr>
        <w:pStyle w:val="Heading3"/>
        <w:rPr>
          <w:rFonts w:eastAsia="Graphik" w:cs="Graphik"/>
          <w:b w:val="0"/>
          <w:szCs w:val="20"/>
        </w:rPr>
      </w:pPr>
      <w:r w:rsidRPr="23AA880A">
        <w:t>Error Management</w:t>
      </w:r>
    </w:p>
    <w:tbl>
      <w:tblPr>
        <w:tblW w:w="0" w:type="auto"/>
        <w:tblLook w:val="04A0" w:firstRow="1" w:lastRow="0" w:firstColumn="1" w:lastColumn="0" w:noHBand="0" w:noVBand="1"/>
      </w:tblPr>
      <w:tblGrid>
        <w:gridCol w:w="1719"/>
        <w:gridCol w:w="1479"/>
        <w:gridCol w:w="5899"/>
      </w:tblGrid>
      <w:tr w:rsidR="23AA880A" w14:paraId="286224E1" w14:textId="77777777" w:rsidTr="23AA880A">
        <w:trPr>
          <w:trHeight w:val="300"/>
        </w:trPr>
        <w:tc>
          <w:tcPr>
            <w:tcW w:w="171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37884A95" w14:textId="2A5F79EC" w:rsidR="23AA880A" w:rsidRDefault="23AA880A" w:rsidP="00BA40A9">
            <w:pPr>
              <w:spacing w:after="0" w:line="257" w:lineRule="auto"/>
              <w:rPr>
                <w:rFonts w:eastAsia="Graphik" w:cs="Graphik"/>
                <w:b/>
                <w:bCs/>
                <w:color w:val="000000" w:themeColor="text1"/>
                <w:szCs w:val="20"/>
              </w:rPr>
            </w:pPr>
            <w:r w:rsidRPr="23AA880A">
              <w:rPr>
                <w:rFonts w:eastAsia="Graphik" w:cs="Graphik"/>
                <w:b/>
                <w:bCs/>
                <w:color w:val="000000" w:themeColor="text1"/>
                <w:szCs w:val="20"/>
              </w:rPr>
              <w:t>HTTP Code</w:t>
            </w:r>
          </w:p>
        </w:tc>
        <w:tc>
          <w:tcPr>
            <w:tcW w:w="147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738A4C15" w14:textId="27A83E0F" w:rsidR="23AA880A" w:rsidRDefault="23AA880A" w:rsidP="00BA40A9">
            <w:pPr>
              <w:spacing w:after="0" w:line="257" w:lineRule="auto"/>
              <w:rPr>
                <w:rFonts w:eastAsia="Graphik" w:cs="Graphik"/>
                <w:b/>
                <w:bCs/>
                <w:color w:val="000000" w:themeColor="text1"/>
                <w:szCs w:val="20"/>
              </w:rPr>
            </w:pPr>
            <w:r w:rsidRPr="23AA880A">
              <w:rPr>
                <w:rFonts w:eastAsia="Graphik" w:cs="Graphik"/>
                <w:b/>
                <w:bCs/>
                <w:color w:val="000000" w:themeColor="text1"/>
                <w:szCs w:val="20"/>
              </w:rPr>
              <w:t>Error Code</w:t>
            </w:r>
          </w:p>
        </w:tc>
        <w:tc>
          <w:tcPr>
            <w:tcW w:w="589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5D088D69" w14:textId="44EDCDD7" w:rsidR="23AA880A" w:rsidRDefault="23AA880A" w:rsidP="00BA40A9">
            <w:pPr>
              <w:spacing w:after="0" w:line="257" w:lineRule="auto"/>
              <w:rPr>
                <w:rFonts w:eastAsia="Graphik" w:cs="Graphik"/>
                <w:b/>
                <w:bCs/>
                <w:color w:val="000000" w:themeColor="text1"/>
                <w:szCs w:val="20"/>
              </w:rPr>
            </w:pPr>
            <w:r w:rsidRPr="23AA880A">
              <w:rPr>
                <w:rFonts w:eastAsia="Graphik" w:cs="Graphik"/>
                <w:b/>
                <w:bCs/>
                <w:color w:val="000000" w:themeColor="text1"/>
                <w:szCs w:val="20"/>
              </w:rPr>
              <w:t>Error Description</w:t>
            </w:r>
          </w:p>
        </w:tc>
      </w:tr>
      <w:tr w:rsidR="23AA880A" w14:paraId="6A35543F" w14:textId="77777777" w:rsidTr="23AA880A">
        <w:trPr>
          <w:trHeight w:val="300"/>
        </w:trPr>
        <w:tc>
          <w:tcPr>
            <w:tcW w:w="17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702B43" w14:textId="05240D69" w:rsidR="23AA880A" w:rsidRDefault="23AA880A" w:rsidP="00BA40A9">
            <w:pPr>
              <w:spacing w:after="0" w:line="257" w:lineRule="auto"/>
              <w:rPr>
                <w:rFonts w:eastAsia="Graphik" w:cs="Graphik"/>
                <w:szCs w:val="20"/>
              </w:rPr>
            </w:pPr>
            <w:r w:rsidRPr="23AA880A">
              <w:rPr>
                <w:rFonts w:eastAsia="Graphik" w:cs="Graphik"/>
                <w:szCs w:val="20"/>
              </w:rPr>
              <w:t>500</w:t>
            </w:r>
          </w:p>
        </w:tc>
        <w:tc>
          <w:tcPr>
            <w:tcW w:w="14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29F117" w14:textId="5EB7376C" w:rsidR="23AA880A" w:rsidRDefault="23AA880A" w:rsidP="00BA40A9">
            <w:pPr>
              <w:spacing w:after="0" w:line="257" w:lineRule="auto"/>
              <w:rPr>
                <w:rFonts w:eastAsia="Graphik" w:cs="Graphik"/>
                <w:szCs w:val="20"/>
              </w:rPr>
            </w:pPr>
            <w:r w:rsidRPr="23AA880A">
              <w:rPr>
                <w:rFonts w:eastAsia="Graphik" w:cs="Graphik"/>
                <w:szCs w:val="20"/>
              </w:rPr>
              <w:t>500</w:t>
            </w:r>
          </w:p>
        </w:tc>
        <w:tc>
          <w:tcPr>
            <w:tcW w:w="589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3F08E2" w14:textId="413CD34B" w:rsidR="23AA880A" w:rsidRDefault="23AA880A" w:rsidP="00BA40A9">
            <w:pPr>
              <w:spacing w:after="0" w:line="257" w:lineRule="auto"/>
              <w:rPr>
                <w:rFonts w:eastAsia="Graphik" w:cs="Graphik"/>
                <w:szCs w:val="20"/>
              </w:rPr>
            </w:pPr>
            <w:r w:rsidRPr="23AA880A">
              <w:rPr>
                <w:rFonts w:eastAsia="Graphik" w:cs="Graphik"/>
                <w:szCs w:val="20"/>
              </w:rPr>
              <w:t xml:space="preserve">      Generic Error</w:t>
            </w:r>
          </w:p>
        </w:tc>
      </w:tr>
      <w:tr w:rsidR="23AA880A" w14:paraId="7F5AD97A" w14:textId="77777777" w:rsidTr="23AA880A">
        <w:trPr>
          <w:trHeight w:val="300"/>
        </w:trPr>
        <w:tc>
          <w:tcPr>
            <w:tcW w:w="17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C96ADE" w14:textId="65B2FA35" w:rsidR="23AA880A" w:rsidRDefault="23AA880A" w:rsidP="00BA40A9">
            <w:pPr>
              <w:spacing w:after="0" w:line="257" w:lineRule="auto"/>
              <w:rPr>
                <w:rFonts w:eastAsia="Graphik" w:cs="Graphik"/>
                <w:szCs w:val="20"/>
              </w:rPr>
            </w:pPr>
            <w:r w:rsidRPr="23AA880A">
              <w:rPr>
                <w:rFonts w:eastAsia="Graphik" w:cs="Graphik"/>
                <w:szCs w:val="20"/>
              </w:rPr>
              <w:t>400</w:t>
            </w:r>
          </w:p>
        </w:tc>
        <w:tc>
          <w:tcPr>
            <w:tcW w:w="14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B25819" w14:textId="4B1D12C6" w:rsidR="23AA880A" w:rsidRDefault="23AA880A" w:rsidP="00BA40A9">
            <w:pPr>
              <w:spacing w:after="0" w:line="257" w:lineRule="auto"/>
              <w:rPr>
                <w:rFonts w:eastAsia="Graphik" w:cs="Graphik"/>
                <w:szCs w:val="20"/>
              </w:rPr>
            </w:pPr>
            <w:r w:rsidRPr="23AA880A">
              <w:rPr>
                <w:rFonts w:eastAsia="Graphik" w:cs="Graphik"/>
                <w:szCs w:val="20"/>
              </w:rPr>
              <w:t>401</w:t>
            </w:r>
          </w:p>
        </w:tc>
        <w:tc>
          <w:tcPr>
            <w:tcW w:w="589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4DC181" w14:textId="499063E0" w:rsidR="23AA880A" w:rsidRPr="001E7D12" w:rsidRDefault="23AA880A" w:rsidP="001E7D12">
            <w:pPr>
              <w:spacing w:after="0" w:line="257" w:lineRule="auto"/>
              <w:ind w:left="360"/>
              <w:rPr>
                <w:rFonts w:eastAsia="Graphik" w:cs="Graphik"/>
                <w:szCs w:val="20"/>
              </w:rPr>
            </w:pPr>
            <w:r w:rsidRPr="001E7D12">
              <w:rPr>
                <w:rFonts w:eastAsia="Graphik" w:cs="Graphik"/>
                <w:szCs w:val="20"/>
              </w:rPr>
              <w:t>Unauthorized User</w:t>
            </w:r>
          </w:p>
          <w:p w14:paraId="356BF1B7" w14:textId="028F63FD" w:rsidR="23AA880A" w:rsidRPr="001E7D12" w:rsidRDefault="00D425CC" w:rsidP="001E7D12">
            <w:pPr>
              <w:spacing w:after="0" w:line="257" w:lineRule="auto"/>
              <w:ind w:left="360"/>
              <w:rPr>
                <w:rFonts w:eastAsia="Graphik" w:cs="Graphik"/>
                <w:szCs w:val="20"/>
              </w:rPr>
            </w:pPr>
            <w:r w:rsidRPr="001E7D12">
              <w:rPr>
                <w:rFonts w:eastAsia="Graphik" w:cs="Graphik"/>
                <w:szCs w:val="20"/>
              </w:rPr>
              <w:t>Header Token</w:t>
            </w:r>
            <w:r w:rsidR="23AA880A" w:rsidRPr="001E7D12">
              <w:rPr>
                <w:rFonts w:eastAsia="Graphik" w:cs="Graphik"/>
                <w:szCs w:val="20"/>
              </w:rPr>
              <w:t xml:space="preserve"> could be missing</w:t>
            </w:r>
          </w:p>
        </w:tc>
      </w:tr>
      <w:tr w:rsidR="23AA880A" w14:paraId="7B774DDC" w14:textId="77777777" w:rsidTr="23AA880A">
        <w:trPr>
          <w:trHeight w:val="300"/>
        </w:trPr>
        <w:tc>
          <w:tcPr>
            <w:tcW w:w="17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ECD523" w14:textId="38A13B4B" w:rsidR="23AA880A" w:rsidRDefault="23AA880A" w:rsidP="00BA40A9">
            <w:pPr>
              <w:spacing w:after="0" w:line="257" w:lineRule="auto"/>
              <w:rPr>
                <w:rFonts w:eastAsia="Graphik" w:cs="Graphik"/>
                <w:szCs w:val="20"/>
              </w:rPr>
            </w:pPr>
            <w:r w:rsidRPr="23AA880A">
              <w:rPr>
                <w:rFonts w:eastAsia="Graphik" w:cs="Graphik"/>
                <w:szCs w:val="20"/>
              </w:rPr>
              <w:t>400</w:t>
            </w:r>
          </w:p>
        </w:tc>
        <w:tc>
          <w:tcPr>
            <w:tcW w:w="14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1D3B5C" w14:textId="0735D4A8" w:rsidR="23AA880A" w:rsidRDefault="23AA880A" w:rsidP="00BA40A9">
            <w:pPr>
              <w:spacing w:after="0" w:line="257" w:lineRule="auto"/>
              <w:rPr>
                <w:rFonts w:eastAsia="Graphik" w:cs="Graphik"/>
                <w:szCs w:val="20"/>
              </w:rPr>
            </w:pPr>
            <w:r w:rsidRPr="23AA880A">
              <w:rPr>
                <w:rFonts w:eastAsia="Graphik" w:cs="Graphik"/>
                <w:szCs w:val="20"/>
              </w:rPr>
              <w:t>400</w:t>
            </w:r>
          </w:p>
        </w:tc>
        <w:tc>
          <w:tcPr>
            <w:tcW w:w="589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6A5A87" w14:textId="5E4ED5F4" w:rsidR="23AA880A" w:rsidRPr="001E7D12" w:rsidRDefault="23AA880A" w:rsidP="001E7D12">
            <w:pPr>
              <w:spacing w:after="0" w:line="257" w:lineRule="auto"/>
              <w:ind w:left="360"/>
              <w:rPr>
                <w:rFonts w:eastAsia="Graphik" w:cs="Graphik"/>
                <w:szCs w:val="20"/>
              </w:rPr>
            </w:pPr>
            <w:r w:rsidRPr="001E7D12">
              <w:rPr>
                <w:rFonts w:eastAsia="Graphik" w:cs="Graphik"/>
                <w:szCs w:val="20"/>
              </w:rPr>
              <w:t>Bad request</w:t>
            </w:r>
          </w:p>
          <w:p w14:paraId="40168491" w14:textId="67968F75" w:rsidR="23AA880A" w:rsidRPr="001E7D12" w:rsidRDefault="23AA880A" w:rsidP="001E7D12">
            <w:pPr>
              <w:spacing w:after="0" w:line="257" w:lineRule="auto"/>
              <w:ind w:left="360"/>
              <w:rPr>
                <w:rFonts w:eastAsia="Graphik" w:cs="Graphik"/>
                <w:szCs w:val="20"/>
              </w:rPr>
            </w:pPr>
            <w:r w:rsidRPr="001E7D12">
              <w:rPr>
                <w:rFonts w:eastAsia="Graphik" w:cs="Graphik"/>
                <w:szCs w:val="20"/>
              </w:rPr>
              <w:t>The pinned asset is not present for this user</w:t>
            </w:r>
          </w:p>
        </w:tc>
      </w:tr>
    </w:tbl>
    <w:p w14:paraId="774356EC" w14:textId="77777777" w:rsidR="00BA40A9" w:rsidRDefault="00BA40A9" w:rsidP="00761437">
      <w:pPr>
        <w:spacing w:line="257" w:lineRule="auto"/>
        <w:rPr>
          <w:rFonts w:eastAsia="Graphik" w:cs="Graphik"/>
          <w:b/>
          <w:bCs/>
          <w:szCs w:val="20"/>
        </w:rPr>
        <w:sectPr w:rsidR="00BA40A9" w:rsidSect="00B0349B">
          <w:pgSz w:w="12240" w:h="23040" w:code="5"/>
          <w:pgMar w:top="720" w:right="720" w:bottom="720" w:left="720" w:header="720" w:footer="720" w:gutter="0"/>
          <w:cols w:space="1440"/>
          <w:docGrid w:linePitch="360"/>
        </w:sectPr>
      </w:pPr>
    </w:p>
    <w:p w14:paraId="40EFD623" w14:textId="6580703E" w:rsidR="00890A5D" w:rsidRPr="00890A5D" w:rsidRDefault="56D3D5EA" w:rsidP="00BA40A9">
      <w:pPr>
        <w:pStyle w:val="Heading2"/>
        <w:rPr>
          <w:rFonts w:eastAsia="Graphik" w:cs="Graphik"/>
          <w:b w:val="0"/>
          <w:szCs w:val="20"/>
        </w:rPr>
      </w:pPr>
      <w:bookmarkStart w:id="46" w:name="_Toc216884610"/>
      <w:r w:rsidRPr="23AA880A">
        <w:rPr>
          <w:rFonts w:eastAsia="Graphik"/>
        </w:rPr>
        <w:lastRenderedPageBreak/>
        <w:t>GetProductOrderDetails API</w:t>
      </w:r>
      <w:bookmarkEnd w:id="46"/>
    </w:p>
    <w:p w14:paraId="3918457D" w14:textId="033568F7" w:rsidR="00890A5D" w:rsidRPr="00890A5D" w:rsidRDefault="56D3D5EA" w:rsidP="00761437">
      <w:pPr>
        <w:spacing w:line="257" w:lineRule="auto"/>
        <w:rPr>
          <w:rFonts w:eastAsia="Graphik" w:cs="Graphik"/>
          <w:szCs w:val="20"/>
        </w:rPr>
      </w:pPr>
      <w:r w:rsidRPr="23AA880A">
        <w:rPr>
          <w:rFonts w:eastAsia="Graphik" w:cs="Graphik"/>
          <w:szCs w:val="20"/>
        </w:rPr>
        <w:t>The GetProductOrderDetails API is to get the details of the product order.</w:t>
      </w:r>
    </w:p>
    <w:p w14:paraId="381002EB" w14:textId="2D58ABAF" w:rsidR="00890A5D" w:rsidRPr="00890A5D" w:rsidRDefault="56D3D5EA" w:rsidP="00761437">
      <w:pPr>
        <w:spacing w:line="257" w:lineRule="auto"/>
        <w:rPr>
          <w:rFonts w:eastAsia="Graphik" w:cs="Graphik"/>
          <w:szCs w:val="20"/>
        </w:rPr>
      </w:pPr>
      <w:r w:rsidRPr="23AA880A">
        <w:rPr>
          <w:rFonts w:eastAsia="Graphik" w:cs="Graphik"/>
          <w:szCs w:val="20"/>
        </w:rPr>
        <w:t xml:space="preserve">To fetch the response from the APIs, the following entities must exist. </w:t>
      </w:r>
    </w:p>
    <w:p w14:paraId="6D49FCA3" w14:textId="6A88B006" w:rsidR="00890A5D" w:rsidRPr="00890A5D" w:rsidRDefault="56D3D5EA" w:rsidP="00761437">
      <w:pPr>
        <w:pStyle w:val="ListParagraph"/>
        <w:spacing w:before="0" w:after="0" w:line="257" w:lineRule="auto"/>
        <w:ind w:right="0"/>
        <w:rPr>
          <w:rFonts w:eastAsia="Graphik" w:cs="Graphik"/>
          <w:szCs w:val="20"/>
        </w:rPr>
      </w:pPr>
      <w:r w:rsidRPr="23AA880A">
        <w:rPr>
          <w:rFonts w:eastAsia="Graphik" w:cs="Graphik"/>
          <w:szCs w:val="20"/>
        </w:rPr>
        <w:t xml:space="preserve">Authorization token </w:t>
      </w:r>
    </w:p>
    <w:p w14:paraId="664E1687" w14:textId="1F44DE2B" w:rsidR="00890A5D" w:rsidRPr="00890A5D" w:rsidRDefault="56D3D5EA" w:rsidP="00761437">
      <w:pPr>
        <w:pStyle w:val="ListParagraph"/>
        <w:spacing w:before="0" w:after="0" w:line="257" w:lineRule="auto"/>
        <w:ind w:right="0"/>
        <w:rPr>
          <w:rFonts w:eastAsia="Graphik" w:cs="Graphik"/>
          <w:szCs w:val="20"/>
        </w:rPr>
      </w:pPr>
      <w:r w:rsidRPr="23AA880A">
        <w:rPr>
          <w:rFonts w:eastAsia="Graphik" w:cs="Graphik"/>
          <w:szCs w:val="20"/>
        </w:rPr>
        <w:t>Content-Type</w:t>
      </w:r>
    </w:p>
    <w:p w14:paraId="07F24364" w14:textId="4D5619AA" w:rsidR="00890A5D" w:rsidRPr="00890A5D" w:rsidRDefault="56D3D5EA" w:rsidP="00BA40A9">
      <w:pPr>
        <w:pStyle w:val="Heading3"/>
        <w:rPr>
          <w:rFonts w:eastAsia="Graphik" w:cs="Graphik"/>
          <w:b w:val="0"/>
          <w:szCs w:val="20"/>
        </w:rPr>
      </w:pPr>
      <w:r w:rsidRPr="23AA880A">
        <w:t>API Specifications</w:t>
      </w:r>
    </w:p>
    <w:tbl>
      <w:tblPr>
        <w:tblW w:w="0" w:type="auto"/>
        <w:tblLook w:val="04A0" w:firstRow="1" w:lastRow="0" w:firstColumn="1" w:lastColumn="0" w:noHBand="0" w:noVBand="1"/>
      </w:tblPr>
      <w:tblGrid>
        <w:gridCol w:w="2305"/>
        <w:gridCol w:w="8475"/>
      </w:tblGrid>
      <w:tr w:rsidR="23AA880A" w14:paraId="2C8EE0F4" w14:textId="77777777" w:rsidTr="00BA40A9">
        <w:trPr>
          <w:trHeight w:val="165"/>
        </w:trPr>
        <w:tc>
          <w:tcPr>
            <w:tcW w:w="2305"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3A9D4508" w14:textId="769B9F54" w:rsidR="23AA880A" w:rsidRDefault="23AA880A" w:rsidP="00BA40A9">
            <w:pPr>
              <w:spacing w:after="0" w:line="257" w:lineRule="auto"/>
              <w:rPr>
                <w:rFonts w:eastAsia="Graphik" w:cs="Graphik"/>
                <w:b/>
                <w:bCs/>
                <w:color w:val="000000" w:themeColor="text1"/>
                <w:szCs w:val="20"/>
              </w:rPr>
            </w:pPr>
            <w:r w:rsidRPr="23AA880A">
              <w:rPr>
                <w:rFonts w:eastAsia="Graphik" w:cs="Graphik"/>
                <w:b/>
                <w:bCs/>
                <w:color w:val="000000" w:themeColor="text1"/>
                <w:szCs w:val="20"/>
              </w:rPr>
              <w:t>PROTOCOL</w:t>
            </w:r>
          </w:p>
        </w:tc>
        <w:tc>
          <w:tcPr>
            <w:tcW w:w="8475" w:type="dxa"/>
            <w:tcBorders>
              <w:top w:val="single" w:sz="8" w:space="0" w:color="auto"/>
              <w:left w:val="single" w:sz="8" w:space="0" w:color="auto"/>
              <w:bottom w:val="single" w:sz="8" w:space="0" w:color="auto"/>
              <w:right w:val="single" w:sz="8" w:space="0" w:color="auto"/>
            </w:tcBorders>
            <w:tcMar>
              <w:left w:w="108" w:type="dxa"/>
              <w:right w:w="108" w:type="dxa"/>
            </w:tcMar>
          </w:tcPr>
          <w:p w14:paraId="68BA80BA" w14:textId="6B3460FA" w:rsidR="23AA880A" w:rsidRDefault="23AA880A" w:rsidP="00BA40A9">
            <w:pPr>
              <w:spacing w:after="0" w:line="257" w:lineRule="auto"/>
              <w:rPr>
                <w:rFonts w:eastAsia="Graphik" w:cs="Graphik"/>
                <w:szCs w:val="20"/>
              </w:rPr>
            </w:pPr>
            <w:r w:rsidRPr="23AA880A">
              <w:rPr>
                <w:rFonts w:eastAsia="Graphik" w:cs="Graphik"/>
                <w:szCs w:val="20"/>
              </w:rPr>
              <w:t>HTTPS</w:t>
            </w:r>
          </w:p>
        </w:tc>
      </w:tr>
      <w:tr w:rsidR="23AA880A" w14:paraId="4A6A08C6" w14:textId="77777777" w:rsidTr="00BA40A9">
        <w:trPr>
          <w:trHeight w:val="165"/>
        </w:trPr>
        <w:tc>
          <w:tcPr>
            <w:tcW w:w="2305"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5E6F8CB8" w14:textId="1EB3E13C" w:rsidR="23AA880A" w:rsidRDefault="23AA880A" w:rsidP="00BA40A9">
            <w:pPr>
              <w:spacing w:after="0" w:line="257" w:lineRule="auto"/>
              <w:rPr>
                <w:rFonts w:eastAsia="Graphik" w:cs="Graphik"/>
                <w:b/>
                <w:bCs/>
                <w:color w:val="000000" w:themeColor="text1"/>
                <w:szCs w:val="20"/>
              </w:rPr>
            </w:pPr>
            <w:r w:rsidRPr="23AA880A">
              <w:rPr>
                <w:rFonts w:eastAsia="Graphik" w:cs="Graphik"/>
                <w:b/>
                <w:bCs/>
                <w:color w:val="000000" w:themeColor="text1"/>
                <w:szCs w:val="20"/>
              </w:rPr>
              <w:t xml:space="preserve">PATH AOT </w:t>
            </w:r>
            <w:r w:rsidR="00515F80">
              <w:rPr>
                <w:rFonts w:eastAsia="Graphik" w:cs="Graphik"/>
                <w:b/>
                <w:bCs/>
                <w:color w:val="000000" w:themeColor="text1"/>
                <w:szCs w:val="20"/>
              </w:rPr>
              <w:t>(Public Exposure)</w:t>
            </w:r>
          </w:p>
        </w:tc>
        <w:tc>
          <w:tcPr>
            <w:tcW w:w="8475" w:type="dxa"/>
            <w:tcBorders>
              <w:top w:val="single" w:sz="8" w:space="0" w:color="auto"/>
              <w:left w:val="single" w:sz="8" w:space="0" w:color="auto"/>
              <w:bottom w:val="single" w:sz="8" w:space="0" w:color="auto"/>
              <w:right w:val="single" w:sz="8" w:space="0" w:color="auto"/>
            </w:tcBorders>
            <w:tcMar>
              <w:left w:w="108" w:type="dxa"/>
              <w:right w:w="108" w:type="dxa"/>
            </w:tcMar>
          </w:tcPr>
          <w:p w14:paraId="2A4054BC" w14:textId="3553B24D" w:rsidR="23AA880A" w:rsidRDefault="23AA880A" w:rsidP="00BA40A9">
            <w:pPr>
              <w:spacing w:after="0" w:line="257" w:lineRule="auto"/>
              <w:rPr>
                <w:rFonts w:eastAsia="Graphik" w:cs="Graphik"/>
                <w:szCs w:val="20"/>
              </w:rPr>
            </w:pPr>
            <w:hyperlink r:id="rId38" w:history="1">
              <w:r w:rsidRPr="23AA880A">
                <w:rPr>
                  <w:rStyle w:val="Hyperlink"/>
                  <w:rFonts w:eastAsia="Graphik" w:cs="Graphik"/>
                  <w:szCs w:val="20"/>
                </w:rPr>
                <w:t>https://apim-aot-azure-dev.azure-api.net/api/productionmanager/batches/&lt;id&gt;/attributes/&lt;attribute_id</w:t>
              </w:r>
            </w:hyperlink>
            <w:r w:rsidRPr="23AA880A">
              <w:rPr>
                <w:rFonts w:eastAsia="Graphik" w:cs="Graphik"/>
                <w:szCs w:val="20"/>
              </w:rPr>
              <w:t>&gt;</w:t>
            </w:r>
          </w:p>
        </w:tc>
      </w:tr>
      <w:tr w:rsidR="23AA880A" w14:paraId="7C8EDBA8" w14:textId="77777777" w:rsidTr="00BA40A9">
        <w:trPr>
          <w:trHeight w:val="135"/>
        </w:trPr>
        <w:tc>
          <w:tcPr>
            <w:tcW w:w="2305"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4F26671E" w14:textId="74A1C79E" w:rsidR="23AA880A" w:rsidRDefault="23AA880A" w:rsidP="00BA40A9">
            <w:pPr>
              <w:spacing w:after="0" w:line="257" w:lineRule="auto"/>
              <w:rPr>
                <w:rFonts w:eastAsia="Graphik" w:cs="Graphik"/>
                <w:b/>
                <w:bCs/>
                <w:color w:val="000000" w:themeColor="text1"/>
                <w:szCs w:val="20"/>
              </w:rPr>
            </w:pPr>
            <w:r w:rsidRPr="23AA880A">
              <w:rPr>
                <w:rFonts w:eastAsia="Graphik" w:cs="Graphik"/>
                <w:b/>
                <w:bCs/>
                <w:color w:val="000000" w:themeColor="text1"/>
                <w:szCs w:val="20"/>
              </w:rPr>
              <w:t>METHOD</w:t>
            </w:r>
          </w:p>
        </w:tc>
        <w:tc>
          <w:tcPr>
            <w:tcW w:w="8475" w:type="dxa"/>
            <w:tcBorders>
              <w:top w:val="single" w:sz="8" w:space="0" w:color="auto"/>
              <w:left w:val="single" w:sz="8" w:space="0" w:color="auto"/>
              <w:bottom w:val="single" w:sz="8" w:space="0" w:color="auto"/>
              <w:right w:val="single" w:sz="8" w:space="0" w:color="auto"/>
            </w:tcBorders>
            <w:tcMar>
              <w:left w:w="108" w:type="dxa"/>
              <w:right w:w="108" w:type="dxa"/>
            </w:tcMar>
          </w:tcPr>
          <w:p w14:paraId="575ECEAA" w14:textId="53794C28" w:rsidR="23AA880A" w:rsidRDefault="23AA880A" w:rsidP="00BA40A9">
            <w:pPr>
              <w:spacing w:after="0" w:line="257" w:lineRule="auto"/>
              <w:rPr>
                <w:rFonts w:eastAsia="Graphik" w:cs="Graphik"/>
                <w:szCs w:val="20"/>
              </w:rPr>
            </w:pPr>
            <w:r w:rsidRPr="23AA880A">
              <w:rPr>
                <w:rFonts w:eastAsia="Graphik" w:cs="Graphik"/>
                <w:szCs w:val="20"/>
              </w:rPr>
              <w:t>GET</w:t>
            </w:r>
          </w:p>
        </w:tc>
      </w:tr>
      <w:tr w:rsidR="23AA880A" w14:paraId="23C54E2A" w14:textId="77777777" w:rsidTr="00BA40A9">
        <w:trPr>
          <w:trHeight w:val="240"/>
        </w:trPr>
        <w:tc>
          <w:tcPr>
            <w:tcW w:w="2305"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127F2E3E" w14:textId="6FCECFCD" w:rsidR="23AA880A" w:rsidRDefault="23AA880A" w:rsidP="00BA40A9">
            <w:pPr>
              <w:spacing w:after="0" w:line="257" w:lineRule="auto"/>
              <w:rPr>
                <w:rFonts w:eastAsia="Graphik" w:cs="Graphik"/>
                <w:b/>
                <w:bCs/>
                <w:color w:val="000000" w:themeColor="text1"/>
                <w:szCs w:val="20"/>
              </w:rPr>
            </w:pPr>
            <w:r w:rsidRPr="23AA880A">
              <w:rPr>
                <w:rFonts w:eastAsia="Graphik" w:cs="Graphik"/>
                <w:b/>
                <w:bCs/>
                <w:color w:val="000000" w:themeColor="text1"/>
                <w:szCs w:val="20"/>
              </w:rPr>
              <w:t>CONTENT TYPE</w:t>
            </w:r>
          </w:p>
        </w:tc>
        <w:tc>
          <w:tcPr>
            <w:tcW w:w="8475" w:type="dxa"/>
            <w:tcBorders>
              <w:top w:val="single" w:sz="8" w:space="0" w:color="auto"/>
              <w:left w:val="single" w:sz="8" w:space="0" w:color="auto"/>
              <w:bottom w:val="single" w:sz="8" w:space="0" w:color="auto"/>
              <w:right w:val="single" w:sz="8" w:space="0" w:color="auto"/>
            </w:tcBorders>
            <w:tcMar>
              <w:left w:w="108" w:type="dxa"/>
              <w:right w:w="108" w:type="dxa"/>
            </w:tcMar>
          </w:tcPr>
          <w:p w14:paraId="2977440C" w14:textId="489A636D" w:rsidR="23AA880A" w:rsidRDefault="23AA880A" w:rsidP="00BA40A9">
            <w:pPr>
              <w:spacing w:after="0" w:line="257" w:lineRule="auto"/>
              <w:rPr>
                <w:rFonts w:eastAsia="Graphik" w:cs="Graphik"/>
                <w:szCs w:val="20"/>
              </w:rPr>
            </w:pPr>
            <w:r w:rsidRPr="23AA880A">
              <w:rPr>
                <w:rFonts w:eastAsia="Graphik" w:cs="Graphik"/>
                <w:szCs w:val="20"/>
              </w:rPr>
              <w:t>application / json</w:t>
            </w:r>
          </w:p>
        </w:tc>
      </w:tr>
    </w:tbl>
    <w:p w14:paraId="65A39028" w14:textId="7CE70377" w:rsidR="00890A5D" w:rsidRPr="00890A5D" w:rsidRDefault="56D3D5EA" w:rsidP="00BA40A9">
      <w:pPr>
        <w:pStyle w:val="Heading3"/>
        <w:rPr>
          <w:rFonts w:eastAsia="Graphik" w:cs="Graphik"/>
          <w:b w:val="0"/>
          <w:szCs w:val="20"/>
        </w:rPr>
      </w:pPr>
      <w:r w:rsidRPr="23AA880A">
        <w:t>Input Header Parameters</w:t>
      </w:r>
    </w:p>
    <w:tbl>
      <w:tblPr>
        <w:tblW w:w="0" w:type="auto"/>
        <w:tblLook w:val="04A0" w:firstRow="1" w:lastRow="0" w:firstColumn="1" w:lastColumn="0" w:noHBand="0" w:noVBand="1"/>
      </w:tblPr>
      <w:tblGrid>
        <w:gridCol w:w="1904"/>
        <w:gridCol w:w="6536"/>
        <w:gridCol w:w="923"/>
        <w:gridCol w:w="1417"/>
      </w:tblGrid>
      <w:tr w:rsidR="23AA880A" w14:paraId="0431A099" w14:textId="77777777" w:rsidTr="23AA880A">
        <w:trPr>
          <w:trHeight w:val="255"/>
        </w:trPr>
        <w:tc>
          <w:tcPr>
            <w:tcW w:w="190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3346FE0F" w14:textId="2CD0916F" w:rsidR="23AA880A" w:rsidRDefault="23AA880A" w:rsidP="00BA40A9">
            <w:pPr>
              <w:spacing w:after="0" w:line="257" w:lineRule="auto"/>
              <w:rPr>
                <w:rFonts w:eastAsia="Graphik" w:cs="Graphik"/>
                <w:b/>
                <w:bCs/>
                <w:color w:val="000000" w:themeColor="text1"/>
                <w:szCs w:val="20"/>
              </w:rPr>
            </w:pPr>
            <w:r w:rsidRPr="23AA880A">
              <w:rPr>
                <w:rFonts w:eastAsia="Graphik" w:cs="Graphik"/>
                <w:b/>
                <w:bCs/>
                <w:color w:val="000000" w:themeColor="text1"/>
                <w:szCs w:val="20"/>
              </w:rPr>
              <w:t>Parameter</w:t>
            </w:r>
          </w:p>
        </w:tc>
        <w:tc>
          <w:tcPr>
            <w:tcW w:w="6552"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5BFDA23E" w14:textId="0C907A91" w:rsidR="23AA880A" w:rsidRDefault="23AA880A" w:rsidP="00BA40A9">
            <w:pPr>
              <w:spacing w:after="0" w:line="257" w:lineRule="auto"/>
              <w:rPr>
                <w:rFonts w:eastAsia="Graphik" w:cs="Graphik"/>
                <w:b/>
                <w:bCs/>
                <w:color w:val="000000" w:themeColor="text1"/>
                <w:szCs w:val="20"/>
              </w:rPr>
            </w:pPr>
            <w:r w:rsidRPr="23AA880A">
              <w:rPr>
                <w:rFonts w:eastAsia="Graphik" w:cs="Graphik"/>
                <w:b/>
                <w:bCs/>
                <w:color w:val="000000" w:themeColor="text1"/>
                <w:szCs w:val="20"/>
              </w:rPr>
              <w:t>Description</w:t>
            </w:r>
          </w:p>
        </w:tc>
        <w:tc>
          <w:tcPr>
            <w:tcW w:w="924"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74F1583F" w14:textId="3ABF7DF9" w:rsidR="23AA880A" w:rsidRDefault="23AA880A" w:rsidP="00BA40A9">
            <w:pPr>
              <w:spacing w:after="0" w:line="257" w:lineRule="auto"/>
              <w:rPr>
                <w:rFonts w:eastAsia="Graphik" w:cs="Graphik"/>
                <w:b/>
                <w:bCs/>
                <w:color w:val="000000" w:themeColor="text1"/>
                <w:szCs w:val="20"/>
              </w:rPr>
            </w:pPr>
            <w:r w:rsidRPr="23AA880A">
              <w:rPr>
                <w:rFonts w:eastAsia="Graphik" w:cs="Graphik"/>
                <w:b/>
                <w:bCs/>
                <w:color w:val="000000" w:themeColor="text1"/>
                <w:szCs w:val="20"/>
              </w:rPr>
              <w:t>M/O</w:t>
            </w:r>
          </w:p>
        </w:tc>
        <w:tc>
          <w:tcPr>
            <w:tcW w:w="141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0B4E534C" w14:textId="20813E8A" w:rsidR="23AA880A" w:rsidRDefault="23AA880A" w:rsidP="00BA40A9">
            <w:pPr>
              <w:spacing w:after="0" w:line="257" w:lineRule="auto"/>
              <w:rPr>
                <w:rFonts w:eastAsia="Graphik" w:cs="Graphik"/>
                <w:b/>
                <w:bCs/>
                <w:color w:val="000000" w:themeColor="text1"/>
                <w:szCs w:val="20"/>
              </w:rPr>
            </w:pPr>
            <w:r w:rsidRPr="23AA880A">
              <w:rPr>
                <w:rFonts w:eastAsia="Graphik" w:cs="Graphik"/>
                <w:b/>
                <w:bCs/>
                <w:color w:val="000000" w:themeColor="text1"/>
                <w:szCs w:val="20"/>
              </w:rPr>
              <w:t>Type</w:t>
            </w:r>
          </w:p>
        </w:tc>
      </w:tr>
      <w:tr w:rsidR="23AA880A" w14:paraId="063922FE" w14:textId="77777777" w:rsidTr="23AA880A">
        <w:trPr>
          <w:trHeight w:val="255"/>
        </w:trPr>
        <w:tc>
          <w:tcPr>
            <w:tcW w:w="19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0DAA97" w14:textId="651B9534" w:rsidR="23AA880A" w:rsidRDefault="23AA880A" w:rsidP="00BA40A9">
            <w:pPr>
              <w:spacing w:after="0" w:line="257" w:lineRule="auto"/>
              <w:rPr>
                <w:rFonts w:eastAsia="Graphik" w:cs="Graphik"/>
                <w:szCs w:val="20"/>
              </w:rPr>
            </w:pPr>
            <w:r w:rsidRPr="23AA880A">
              <w:rPr>
                <w:rFonts w:eastAsia="Graphik" w:cs="Graphik"/>
                <w:szCs w:val="20"/>
              </w:rPr>
              <w:t>Authorization</w:t>
            </w:r>
          </w:p>
        </w:tc>
        <w:tc>
          <w:tcPr>
            <w:tcW w:w="65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316B28" w14:textId="20CAE9BB" w:rsidR="23AA880A" w:rsidRDefault="23AA880A" w:rsidP="00BA40A9">
            <w:pPr>
              <w:spacing w:after="0" w:line="257" w:lineRule="auto"/>
              <w:rPr>
                <w:rFonts w:eastAsia="Graphik" w:cs="Graphik"/>
                <w:szCs w:val="20"/>
                <w:lang w:val="en-IN"/>
              </w:rPr>
            </w:pPr>
            <w:r w:rsidRPr="23AA880A">
              <w:rPr>
                <w:rFonts w:eastAsia="Graphik" w:cs="Graphik"/>
                <w:szCs w:val="20"/>
              </w:rPr>
              <w:t xml:space="preserve">Token acquired from Azure AD based on the user credentials for further API calls. </w:t>
            </w:r>
            <w:r w:rsidRPr="23AA880A">
              <w:rPr>
                <w:rFonts w:eastAsia="Graphik" w:cs="Graphik"/>
                <w:szCs w:val="20"/>
                <w:lang w:val="en-IN"/>
              </w:rPr>
              <w:t xml:space="preserve">. e.g., </w:t>
            </w:r>
            <w:r w:rsidRPr="00152D8C">
              <w:rPr>
                <w:rFonts w:ascii="Consolas" w:eastAsia="Graphik" w:hAnsi="Consolas" w:cs="Graphik"/>
                <w:szCs w:val="20"/>
                <w:lang w:val="en-IN"/>
              </w:rPr>
              <w:t>msal, accesstoken : { token: "Bearer {token}" }</w:t>
            </w:r>
          </w:p>
        </w:tc>
        <w:tc>
          <w:tcPr>
            <w:tcW w:w="9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91B87A" w14:textId="75CDF785" w:rsidR="23AA880A" w:rsidRDefault="23AA880A" w:rsidP="00BA40A9">
            <w:pPr>
              <w:spacing w:after="0" w:line="257" w:lineRule="auto"/>
              <w:rPr>
                <w:rFonts w:eastAsia="Graphik" w:cs="Graphik"/>
                <w:szCs w:val="20"/>
              </w:rPr>
            </w:pPr>
            <w:r w:rsidRPr="23AA880A">
              <w:rPr>
                <w:rFonts w:eastAsia="Graphik" w:cs="Graphik"/>
                <w:szCs w:val="20"/>
              </w:rPr>
              <w:t>M</w:t>
            </w:r>
          </w:p>
        </w:tc>
        <w:tc>
          <w:tcPr>
            <w:tcW w:w="14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8CF4D9" w14:textId="3FB2EBA2" w:rsidR="23AA880A" w:rsidRDefault="23AA880A" w:rsidP="00BA40A9">
            <w:pPr>
              <w:spacing w:after="0" w:line="257" w:lineRule="auto"/>
              <w:rPr>
                <w:rFonts w:eastAsia="Graphik" w:cs="Graphik"/>
                <w:szCs w:val="20"/>
              </w:rPr>
            </w:pPr>
            <w:r w:rsidRPr="23AA880A">
              <w:rPr>
                <w:rFonts w:eastAsia="Graphik" w:cs="Graphik"/>
                <w:szCs w:val="20"/>
              </w:rPr>
              <w:t>String</w:t>
            </w:r>
          </w:p>
        </w:tc>
      </w:tr>
      <w:tr w:rsidR="23AA880A" w14:paraId="7538BCEE" w14:textId="77777777" w:rsidTr="23AA880A">
        <w:trPr>
          <w:trHeight w:val="255"/>
        </w:trPr>
        <w:tc>
          <w:tcPr>
            <w:tcW w:w="19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34117F" w14:textId="3843C36E" w:rsidR="23AA880A" w:rsidRDefault="23AA880A" w:rsidP="00BA40A9">
            <w:pPr>
              <w:spacing w:after="0" w:line="257" w:lineRule="auto"/>
              <w:rPr>
                <w:rFonts w:eastAsia="Graphik" w:cs="Graphik"/>
                <w:szCs w:val="20"/>
              </w:rPr>
            </w:pPr>
            <w:r w:rsidRPr="23AA880A">
              <w:rPr>
                <w:rFonts w:eastAsia="Graphik" w:cs="Graphik"/>
                <w:szCs w:val="20"/>
              </w:rPr>
              <w:t>Content-Type</w:t>
            </w:r>
          </w:p>
        </w:tc>
        <w:tc>
          <w:tcPr>
            <w:tcW w:w="65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AF9EB7" w14:textId="52DB5AE4" w:rsidR="23AA880A" w:rsidRDefault="23AA880A" w:rsidP="00BA40A9">
            <w:pPr>
              <w:spacing w:after="0" w:line="257" w:lineRule="auto"/>
              <w:rPr>
                <w:rFonts w:eastAsia="Graphik" w:cs="Graphik"/>
                <w:szCs w:val="20"/>
              </w:rPr>
            </w:pPr>
            <w:r w:rsidRPr="23AA880A">
              <w:rPr>
                <w:rFonts w:eastAsia="Graphik" w:cs="Graphik"/>
                <w:szCs w:val="20"/>
              </w:rPr>
              <w:t>Type of content. E.g.- application/json</w:t>
            </w:r>
          </w:p>
        </w:tc>
        <w:tc>
          <w:tcPr>
            <w:tcW w:w="9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0EAE16" w14:textId="3B2303C2" w:rsidR="23AA880A" w:rsidRDefault="23AA880A" w:rsidP="00BA40A9">
            <w:pPr>
              <w:spacing w:after="0" w:line="257" w:lineRule="auto"/>
              <w:rPr>
                <w:rFonts w:eastAsia="Graphik" w:cs="Graphik"/>
                <w:szCs w:val="20"/>
              </w:rPr>
            </w:pPr>
            <w:r w:rsidRPr="23AA880A">
              <w:rPr>
                <w:rFonts w:eastAsia="Graphik" w:cs="Graphik"/>
                <w:szCs w:val="20"/>
              </w:rPr>
              <w:t>M</w:t>
            </w:r>
          </w:p>
        </w:tc>
        <w:tc>
          <w:tcPr>
            <w:tcW w:w="14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FE6A18" w14:textId="736521CB" w:rsidR="23AA880A" w:rsidRDefault="23AA880A" w:rsidP="00BA40A9">
            <w:pPr>
              <w:spacing w:after="0" w:line="257" w:lineRule="auto"/>
              <w:rPr>
                <w:rFonts w:eastAsia="Graphik" w:cs="Graphik"/>
                <w:szCs w:val="20"/>
              </w:rPr>
            </w:pPr>
            <w:r w:rsidRPr="23AA880A">
              <w:rPr>
                <w:rFonts w:eastAsia="Graphik" w:cs="Graphik"/>
                <w:szCs w:val="20"/>
              </w:rPr>
              <w:t>String</w:t>
            </w:r>
          </w:p>
        </w:tc>
      </w:tr>
    </w:tbl>
    <w:p w14:paraId="72589098" w14:textId="0825013F" w:rsidR="00890A5D" w:rsidRPr="00890A5D" w:rsidRDefault="00733697" w:rsidP="00B15C1F">
      <w:pPr>
        <w:pStyle w:val="Heading3"/>
      </w:pPr>
      <w:r>
        <w:t>Sample Request</w:t>
      </w:r>
    </w:p>
    <w:p w14:paraId="59457D36" w14:textId="3C7E92F3" w:rsidR="00890A5D" w:rsidRPr="00890A5D" w:rsidRDefault="56D3D5EA" w:rsidP="00101367">
      <w:pPr>
        <w:spacing w:after="0" w:line="257" w:lineRule="auto"/>
        <w:rPr>
          <w:rFonts w:eastAsia="Graphik" w:cs="Graphik"/>
          <w:szCs w:val="20"/>
        </w:rPr>
      </w:pPr>
      <w:r w:rsidRPr="23AA880A">
        <w:rPr>
          <w:rFonts w:eastAsia="Graphik" w:cs="Graphik"/>
          <w:szCs w:val="20"/>
        </w:rPr>
        <w:t>/batches/Batch_1/attributes</w:t>
      </w:r>
    </w:p>
    <w:p w14:paraId="2C26F1F0" w14:textId="33D65813" w:rsidR="00890A5D" w:rsidRPr="00890A5D" w:rsidRDefault="56D3D5EA" w:rsidP="002D42C8">
      <w:pPr>
        <w:pStyle w:val="Heading3"/>
        <w:rPr>
          <w:rFonts w:eastAsia="Graphik" w:cs="Graphik"/>
          <w:b w:val="0"/>
          <w:szCs w:val="20"/>
        </w:rPr>
      </w:pPr>
      <w:r w:rsidRPr="23AA880A">
        <w:t>Output Header Parameters</w:t>
      </w:r>
    </w:p>
    <w:tbl>
      <w:tblPr>
        <w:tblW w:w="0" w:type="auto"/>
        <w:tblLook w:val="04A0" w:firstRow="1" w:lastRow="0" w:firstColumn="1" w:lastColumn="0" w:noHBand="0" w:noVBand="1"/>
      </w:tblPr>
      <w:tblGrid>
        <w:gridCol w:w="2255"/>
        <w:gridCol w:w="7093"/>
        <w:gridCol w:w="1432"/>
      </w:tblGrid>
      <w:tr w:rsidR="23AA880A" w14:paraId="141A1356" w14:textId="77777777" w:rsidTr="002D42C8">
        <w:trPr>
          <w:trHeight w:val="270"/>
        </w:trPr>
        <w:tc>
          <w:tcPr>
            <w:tcW w:w="225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2A24125F" w14:textId="0B6FA412" w:rsidR="23AA880A" w:rsidRDefault="23AA880A" w:rsidP="002D42C8">
            <w:pPr>
              <w:spacing w:after="0" w:line="257" w:lineRule="auto"/>
              <w:jc w:val="left"/>
              <w:rPr>
                <w:rFonts w:eastAsia="Graphik" w:cs="Graphik"/>
                <w:b/>
                <w:bCs/>
                <w:color w:val="000000" w:themeColor="text1"/>
                <w:szCs w:val="20"/>
              </w:rPr>
            </w:pPr>
            <w:r w:rsidRPr="23AA880A">
              <w:rPr>
                <w:rFonts w:eastAsia="Graphik" w:cs="Graphik"/>
                <w:b/>
                <w:bCs/>
                <w:color w:val="000000" w:themeColor="text1"/>
                <w:szCs w:val="20"/>
              </w:rPr>
              <w:t>Parameter</w:t>
            </w:r>
          </w:p>
        </w:tc>
        <w:tc>
          <w:tcPr>
            <w:tcW w:w="71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72AA63EC" w14:textId="2D0D17BB" w:rsidR="23AA880A" w:rsidRDefault="23AA880A" w:rsidP="002D42C8">
            <w:pPr>
              <w:spacing w:after="0" w:line="257" w:lineRule="auto"/>
              <w:jc w:val="left"/>
              <w:rPr>
                <w:rFonts w:eastAsia="Graphik" w:cs="Graphik"/>
                <w:b/>
                <w:bCs/>
                <w:color w:val="000000" w:themeColor="text1"/>
                <w:szCs w:val="20"/>
              </w:rPr>
            </w:pPr>
            <w:r w:rsidRPr="23AA880A">
              <w:rPr>
                <w:rFonts w:eastAsia="Graphik" w:cs="Graphik"/>
                <w:b/>
                <w:bCs/>
                <w:color w:val="000000" w:themeColor="text1"/>
                <w:szCs w:val="20"/>
              </w:rPr>
              <w:t>Description</w:t>
            </w:r>
          </w:p>
        </w:tc>
        <w:tc>
          <w:tcPr>
            <w:tcW w:w="143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275C69B4" w14:textId="0DE0C1E3" w:rsidR="23AA880A" w:rsidRDefault="23AA880A" w:rsidP="002D42C8">
            <w:pPr>
              <w:spacing w:after="0" w:line="257" w:lineRule="auto"/>
              <w:jc w:val="left"/>
              <w:rPr>
                <w:rFonts w:eastAsia="Graphik" w:cs="Graphik"/>
                <w:b/>
                <w:bCs/>
                <w:color w:val="000000" w:themeColor="text1"/>
                <w:szCs w:val="20"/>
              </w:rPr>
            </w:pPr>
            <w:r w:rsidRPr="23AA880A">
              <w:rPr>
                <w:rFonts w:eastAsia="Graphik" w:cs="Graphik"/>
                <w:b/>
                <w:bCs/>
                <w:color w:val="000000" w:themeColor="text1"/>
                <w:szCs w:val="20"/>
              </w:rPr>
              <w:t>Type</w:t>
            </w:r>
          </w:p>
        </w:tc>
      </w:tr>
      <w:tr w:rsidR="23AA880A" w14:paraId="293DCE1E" w14:textId="77777777" w:rsidTr="002D42C8">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tcPr>
          <w:p w14:paraId="0784A68E" w14:textId="215E20F1" w:rsidR="23AA880A" w:rsidRDefault="23AA880A" w:rsidP="002D42C8">
            <w:pPr>
              <w:spacing w:after="0" w:line="257" w:lineRule="auto"/>
              <w:jc w:val="left"/>
              <w:rPr>
                <w:rFonts w:eastAsia="Graphik" w:cs="Graphik"/>
                <w:szCs w:val="20"/>
              </w:rPr>
            </w:pPr>
            <w:r w:rsidRPr="23AA880A">
              <w:rPr>
                <w:rFonts w:eastAsia="Graphik" w:cs="Graphik"/>
                <w:szCs w:val="20"/>
              </w:rPr>
              <w:t>Server</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tcPr>
          <w:p w14:paraId="78902FB7" w14:textId="039D0353" w:rsidR="23AA880A" w:rsidRDefault="23AA880A" w:rsidP="002D42C8">
            <w:pPr>
              <w:spacing w:after="0" w:line="257" w:lineRule="auto"/>
              <w:jc w:val="left"/>
              <w:rPr>
                <w:rFonts w:eastAsia="Graphik" w:cs="Graphik"/>
                <w:szCs w:val="20"/>
              </w:rPr>
            </w:pPr>
            <w:r w:rsidRPr="23AA880A">
              <w:rPr>
                <w:rFonts w:eastAsia="Graphik" w:cs="Graphik"/>
                <w:szCs w:val="20"/>
              </w:rPr>
              <w:t>Contains information about how the server handles requests [e.g., Werkzeug/2.1.2 Python/3.9.7]</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tcPr>
          <w:p w14:paraId="759897F5" w14:textId="602B0BA1" w:rsidR="23AA880A" w:rsidRDefault="23AA880A" w:rsidP="002D42C8">
            <w:pPr>
              <w:spacing w:after="0" w:line="257" w:lineRule="auto"/>
              <w:jc w:val="left"/>
              <w:rPr>
                <w:rFonts w:eastAsia="Graphik" w:cs="Graphik"/>
                <w:szCs w:val="20"/>
              </w:rPr>
            </w:pPr>
            <w:r w:rsidRPr="23AA880A">
              <w:rPr>
                <w:rFonts w:eastAsia="Graphik" w:cs="Graphik"/>
                <w:szCs w:val="20"/>
              </w:rPr>
              <w:t>String</w:t>
            </w:r>
          </w:p>
        </w:tc>
      </w:tr>
      <w:tr w:rsidR="23AA880A" w14:paraId="549FBAD3" w14:textId="77777777" w:rsidTr="002D42C8">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tcPr>
          <w:p w14:paraId="77BB4AB7" w14:textId="4B73832B" w:rsidR="23AA880A" w:rsidRDefault="23AA880A" w:rsidP="002D42C8">
            <w:pPr>
              <w:spacing w:after="0" w:line="257" w:lineRule="auto"/>
              <w:jc w:val="left"/>
              <w:rPr>
                <w:rFonts w:eastAsia="Graphik" w:cs="Graphik"/>
                <w:szCs w:val="20"/>
              </w:rPr>
            </w:pPr>
            <w:r w:rsidRPr="23AA880A">
              <w:rPr>
                <w:rFonts w:eastAsia="Graphik" w:cs="Graphik"/>
                <w:szCs w:val="20"/>
              </w:rPr>
              <w:t>Content-Type</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tcPr>
          <w:p w14:paraId="4B21BAC8" w14:textId="48FEED95" w:rsidR="23AA880A" w:rsidRDefault="23AA880A" w:rsidP="002D42C8">
            <w:pPr>
              <w:spacing w:after="0" w:line="257" w:lineRule="auto"/>
              <w:jc w:val="left"/>
              <w:rPr>
                <w:rFonts w:eastAsia="Graphik" w:cs="Graphik"/>
                <w:szCs w:val="20"/>
              </w:rPr>
            </w:pPr>
            <w:r w:rsidRPr="23AA880A">
              <w:rPr>
                <w:rFonts w:eastAsia="Graphik" w:cs="Graphik"/>
                <w:szCs w:val="20"/>
              </w:rPr>
              <w:t>Type of the content</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tcPr>
          <w:p w14:paraId="7D29B4AB" w14:textId="681BA3C2" w:rsidR="23AA880A" w:rsidRDefault="23AA880A" w:rsidP="002D42C8">
            <w:pPr>
              <w:spacing w:after="0" w:line="257" w:lineRule="auto"/>
              <w:jc w:val="left"/>
              <w:rPr>
                <w:rFonts w:eastAsia="Graphik" w:cs="Graphik"/>
                <w:szCs w:val="20"/>
              </w:rPr>
            </w:pPr>
            <w:r w:rsidRPr="23AA880A">
              <w:rPr>
                <w:rFonts w:eastAsia="Graphik" w:cs="Graphik"/>
                <w:szCs w:val="20"/>
              </w:rPr>
              <w:t>String</w:t>
            </w:r>
          </w:p>
        </w:tc>
      </w:tr>
      <w:tr w:rsidR="23AA880A" w14:paraId="5A62504F" w14:textId="77777777" w:rsidTr="002D42C8">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tcPr>
          <w:p w14:paraId="1085C461" w14:textId="387AD2F7" w:rsidR="23AA880A" w:rsidRDefault="23AA880A" w:rsidP="002D42C8">
            <w:pPr>
              <w:spacing w:after="0" w:line="257" w:lineRule="auto"/>
              <w:jc w:val="left"/>
              <w:rPr>
                <w:rFonts w:eastAsia="Graphik" w:cs="Graphik"/>
                <w:szCs w:val="20"/>
              </w:rPr>
            </w:pPr>
            <w:r w:rsidRPr="23AA880A">
              <w:rPr>
                <w:rFonts w:eastAsia="Graphik" w:cs="Graphik"/>
                <w:szCs w:val="20"/>
              </w:rPr>
              <w:t>Date</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tcPr>
          <w:p w14:paraId="56720BC2" w14:textId="01F9020E" w:rsidR="23AA880A" w:rsidRDefault="23AA880A" w:rsidP="002D42C8">
            <w:pPr>
              <w:spacing w:after="0" w:line="257" w:lineRule="auto"/>
              <w:jc w:val="left"/>
              <w:rPr>
                <w:rFonts w:eastAsia="Graphik" w:cs="Graphik"/>
                <w:szCs w:val="20"/>
              </w:rPr>
            </w:pPr>
            <w:r w:rsidRPr="23AA880A">
              <w:rPr>
                <w:rFonts w:eastAsia="Graphik" w:cs="Graphik"/>
                <w:szCs w:val="20"/>
              </w:rPr>
              <w:t>Date of operation execution e.g. - [Tue, 17 May 2022 06:30:16 GMT]</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tcPr>
          <w:p w14:paraId="4CDB5ECE" w14:textId="2C3A2592" w:rsidR="23AA880A" w:rsidRDefault="23AA880A" w:rsidP="002D42C8">
            <w:pPr>
              <w:spacing w:after="0" w:line="257" w:lineRule="auto"/>
              <w:jc w:val="left"/>
              <w:rPr>
                <w:rFonts w:eastAsia="Graphik" w:cs="Graphik"/>
                <w:szCs w:val="20"/>
              </w:rPr>
            </w:pPr>
            <w:r w:rsidRPr="23AA880A">
              <w:rPr>
                <w:rFonts w:eastAsia="Graphik" w:cs="Graphik"/>
                <w:szCs w:val="20"/>
              </w:rPr>
              <w:t>Datetime</w:t>
            </w:r>
          </w:p>
        </w:tc>
      </w:tr>
      <w:tr w:rsidR="23AA880A" w14:paraId="4076D99D" w14:textId="77777777" w:rsidTr="002D42C8">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tcPr>
          <w:p w14:paraId="299FA891" w14:textId="5C0DAFDB" w:rsidR="23AA880A" w:rsidRDefault="23AA880A" w:rsidP="002D42C8">
            <w:pPr>
              <w:spacing w:after="0" w:line="257" w:lineRule="auto"/>
              <w:jc w:val="left"/>
              <w:rPr>
                <w:rFonts w:eastAsia="Graphik" w:cs="Graphik"/>
                <w:szCs w:val="20"/>
              </w:rPr>
            </w:pPr>
            <w:r w:rsidRPr="23AA880A">
              <w:rPr>
                <w:rFonts w:eastAsia="Graphik" w:cs="Graphik"/>
                <w:szCs w:val="20"/>
              </w:rPr>
              <w:t>Content-Length</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tcPr>
          <w:p w14:paraId="18F13091" w14:textId="26DCE1F9" w:rsidR="23AA880A" w:rsidRDefault="23AA880A" w:rsidP="002D42C8">
            <w:pPr>
              <w:spacing w:after="0" w:line="257" w:lineRule="auto"/>
              <w:jc w:val="left"/>
              <w:rPr>
                <w:rFonts w:eastAsia="Graphik" w:cs="Graphik"/>
                <w:szCs w:val="20"/>
              </w:rPr>
            </w:pPr>
            <w:r w:rsidRPr="23AA880A">
              <w:rPr>
                <w:rFonts w:eastAsia="Graphik" w:cs="Graphik"/>
                <w:szCs w:val="20"/>
              </w:rPr>
              <w:t>Length of the content</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tcPr>
          <w:p w14:paraId="6F02D91C" w14:textId="6C7E2015" w:rsidR="23AA880A" w:rsidRDefault="23AA880A" w:rsidP="002D42C8">
            <w:pPr>
              <w:spacing w:after="0" w:line="257" w:lineRule="auto"/>
              <w:jc w:val="left"/>
              <w:rPr>
                <w:rFonts w:eastAsia="Graphik" w:cs="Graphik"/>
                <w:szCs w:val="20"/>
              </w:rPr>
            </w:pPr>
            <w:r w:rsidRPr="23AA880A">
              <w:rPr>
                <w:rFonts w:eastAsia="Graphik" w:cs="Graphik"/>
                <w:szCs w:val="20"/>
              </w:rPr>
              <w:t>Bytes</w:t>
            </w:r>
          </w:p>
        </w:tc>
      </w:tr>
      <w:tr w:rsidR="23AA880A" w14:paraId="68DC03E5" w14:textId="77777777" w:rsidTr="002D42C8">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tcPr>
          <w:p w14:paraId="7BB21528" w14:textId="47833A5B" w:rsidR="23AA880A" w:rsidRDefault="23AA880A" w:rsidP="002D42C8">
            <w:pPr>
              <w:spacing w:after="0" w:line="257" w:lineRule="auto"/>
              <w:jc w:val="left"/>
              <w:rPr>
                <w:rFonts w:eastAsia="Graphik" w:cs="Graphik"/>
                <w:szCs w:val="20"/>
              </w:rPr>
            </w:pPr>
            <w:r w:rsidRPr="23AA880A">
              <w:rPr>
                <w:rFonts w:eastAsia="Graphik" w:cs="Graphik"/>
                <w:szCs w:val="20"/>
              </w:rPr>
              <w:t>Connection</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tcPr>
          <w:p w14:paraId="2AC95BF1" w14:textId="2041373E" w:rsidR="23AA880A" w:rsidRDefault="23AA880A" w:rsidP="002D42C8">
            <w:pPr>
              <w:spacing w:after="0" w:line="257" w:lineRule="auto"/>
              <w:jc w:val="left"/>
              <w:rPr>
                <w:rFonts w:eastAsia="Graphik" w:cs="Graphik"/>
                <w:szCs w:val="20"/>
              </w:rPr>
            </w:pPr>
            <w:r w:rsidRPr="23AA880A">
              <w:rPr>
                <w:rFonts w:eastAsia="Graphik" w:cs="Graphik"/>
                <w:szCs w:val="20"/>
              </w:rPr>
              <w:t>A general header specifying whether the current network connection stays open once the current transaction finishes</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tcPr>
          <w:p w14:paraId="625DE52E" w14:textId="1A193B53" w:rsidR="23AA880A" w:rsidRDefault="23AA880A" w:rsidP="002D42C8">
            <w:pPr>
              <w:spacing w:after="0" w:line="257" w:lineRule="auto"/>
              <w:jc w:val="left"/>
              <w:rPr>
                <w:rFonts w:eastAsia="Graphik" w:cs="Graphik"/>
                <w:szCs w:val="20"/>
              </w:rPr>
            </w:pPr>
            <w:r w:rsidRPr="23AA880A">
              <w:rPr>
                <w:rFonts w:eastAsia="Graphik" w:cs="Graphik"/>
                <w:szCs w:val="20"/>
              </w:rPr>
              <w:t>String</w:t>
            </w:r>
          </w:p>
        </w:tc>
      </w:tr>
    </w:tbl>
    <w:p w14:paraId="67EFC305" w14:textId="6D2E6526" w:rsidR="00890A5D" w:rsidRPr="00890A5D" w:rsidRDefault="56D3D5EA" w:rsidP="002D42C8">
      <w:pPr>
        <w:pStyle w:val="Heading3"/>
        <w:rPr>
          <w:rFonts w:eastAsia="Graphik" w:cs="Graphik"/>
          <w:b w:val="0"/>
          <w:szCs w:val="20"/>
        </w:rPr>
      </w:pPr>
      <w:r w:rsidRPr="23AA880A">
        <w:t>Output Body Parameters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2"/>
        <w:gridCol w:w="6975"/>
        <w:gridCol w:w="1383"/>
      </w:tblGrid>
      <w:tr w:rsidR="23AA880A" w14:paraId="5A2B435D" w14:textId="77777777" w:rsidTr="002D42C8">
        <w:trPr>
          <w:trHeight w:val="195"/>
        </w:trPr>
        <w:tc>
          <w:tcPr>
            <w:tcW w:w="2422" w:type="dxa"/>
            <w:shd w:val="clear" w:color="auto" w:fill="E8E8E8"/>
            <w:tcMar>
              <w:left w:w="108" w:type="dxa"/>
              <w:right w:w="108" w:type="dxa"/>
            </w:tcMar>
            <w:vAlign w:val="center"/>
          </w:tcPr>
          <w:p w14:paraId="677562B8" w14:textId="04ECE7A6" w:rsidR="23AA880A" w:rsidRDefault="23AA880A" w:rsidP="002D42C8">
            <w:pPr>
              <w:spacing w:after="0" w:line="257" w:lineRule="auto"/>
              <w:rPr>
                <w:rFonts w:eastAsia="Graphik" w:cs="Graphik"/>
                <w:b/>
                <w:bCs/>
                <w:color w:val="000000" w:themeColor="text1"/>
                <w:szCs w:val="20"/>
              </w:rPr>
            </w:pPr>
            <w:r w:rsidRPr="23AA880A">
              <w:rPr>
                <w:rFonts w:eastAsia="Graphik" w:cs="Graphik"/>
                <w:b/>
                <w:bCs/>
                <w:color w:val="000000" w:themeColor="text1"/>
                <w:szCs w:val="20"/>
              </w:rPr>
              <w:t>Parameter</w:t>
            </w:r>
          </w:p>
        </w:tc>
        <w:tc>
          <w:tcPr>
            <w:tcW w:w="6975" w:type="dxa"/>
            <w:shd w:val="clear" w:color="auto" w:fill="E8E8E8"/>
            <w:tcMar>
              <w:left w:w="108" w:type="dxa"/>
              <w:right w:w="108" w:type="dxa"/>
            </w:tcMar>
            <w:vAlign w:val="center"/>
          </w:tcPr>
          <w:p w14:paraId="56ACBB95" w14:textId="2FC2D5F7" w:rsidR="23AA880A" w:rsidRDefault="23AA880A" w:rsidP="002D42C8">
            <w:pPr>
              <w:spacing w:after="0" w:line="257" w:lineRule="auto"/>
              <w:rPr>
                <w:rFonts w:eastAsia="Graphik" w:cs="Graphik"/>
                <w:b/>
                <w:bCs/>
                <w:color w:val="000000" w:themeColor="text1"/>
                <w:szCs w:val="20"/>
              </w:rPr>
            </w:pPr>
            <w:r w:rsidRPr="23AA880A">
              <w:rPr>
                <w:rFonts w:eastAsia="Graphik" w:cs="Graphik"/>
                <w:b/>
                <w:bCs/>
                <w:color w:val="000000" w:themeColor="text1"/>
                <w:szCs w:val="20"/>
              </w:rPr>
              <w:t>Description</w:t>
            </w:r>
          </w:p>
        </w:tc>
        <w:tc>
          <w:tcPr>
            <w:tcW w:w="1383" w:type="dxa"/>
            <w:shd w:val="clear" w:color="auto" w:fill="E8E8E8"/>
            <w:tcMar>
              <w:left w:w="108" w:type="dxa"/>
              <w:right w:w="108" w:type="dxa"/>
            </w:tcMar>
            <w:vAlign w:val="center"/>
          </w:tcPr>
          <w:p w14:paraId="7E6AB915" w14:textId="69D7EA1A" w:rsidR="23AA880A" w:rsidRDefault="23AA880A" w:rsidP="002D42C8">
            <w:pPr>
              <w:spacing w:after="0" w:line="257" w:lineRule="auto"/>
              <w:rPr>
                <w:rFonts w:eastAsia="Graphik" w:cs="Graphik"/>
                <w:b/>
                <w:bCs/>
                <w:color w:val="000000" w:themeColor="text1"/>
                <w:szCs w:val="20"/>
              </w:rPr>
            </w:pPr>
            <w:r w:rsidRPr="23AA880A">
              <w:rPr>
                <w:rFonts w:eastAsia="Graphik" w:cs="Graphik"/>
                <w:b/>
                <w:bCs/>
                <w:color w:val="000000" w:themeColor="text1"/>
                <w:szCs w:val="20"/>
              </w:rPr>
              <w:t>Type</w:t>
            </w:r>
          </w:p>
        </w:tc>
      </w:tr>
      <w:tr w:rsidR="23AA880A" w14:paraId="7C7F357F" w14:textId="77777777" w:rsidTr="002D42C8">
        <w:trPr>
          <w:trHeight w:val="195"/>
        </w:trPr>
        <w:tc>
          <w:tcPr>
            <w:tcW w:w="2422" w:type="dxa"/>
            <w:tcMar>
              <w:left w:w="108" w:type="dxa"/>
              <w:right w:w="108" w:type="dxa"/>
            </w:tcMar>
          </w:tcPr>
          <w:p w14:paraId="05E60D31" w14:textId="6E3FEBB8" w:rsidR="23AA880A" w:rsidRDefault="23AA880A" w:rsidP="002D42C8">
            <w:pPr>
              <w:spacing w:after="0" w:line="257" w:lineRule="auto"/>
              <w:rPr>
                <w:rFonts w:eastAsia="Graphik" w:cs="Graphik"/>
                <w:szCs w:val="20"/>
              </w:rPr>
            </w:pPr>
            <w:r w:rsidRPr="23AA880A">
              <w:rPr>
                <w:rFonts w:eastAsia="Graphik" w:cs="Graphik"/>
                <w:szCs w:val="20"/>
              </w:rPr>
              <w:t>AttributeId</w:t>
            </w:r>
          </w:p>
        </w:tc>
        <w:tc>
          <w:tcPr>
            <w:tcW w:w="6975" w:type="dxa"/>
            <w:tcMar>
              <w:left w:w="108" w:type="dxa"/>
              <w:right w:w="108" w:type="dxa"/>
            </w:tcMar>
          </w:tcPr>
          <w:p w14:paraId="14CC0A15" w14:textId="62A19DE2" w:rsidR="23AA880A" w:rsidRDefault="23AA880A" w:rsidP="002D42C8">
            <w:pPr>
              <w:spacing w:after="0" w:line="257" w:lineRule="auto"/>
              <w:rPr>
                <w:rFonts w:eastAsia="Graphik" w:cs="Graphik"/>
                <w:szCs w:val="20"/>
              </w:rPr>
            </w:pPr>
            <w:r w:rsidRPr="23AA880A">
              <w:rPr>
                <w:rFonts w:eastAsia="Graphik" w:cs="Graphik"/>
                <w:szCs w:val="20"/>
              </w:rPr>
              <w:t>ID of the Attribute</w:t>
            </w:r>
          </w:p>
        </w:tc>
        <w:tc>
          <w:tcPr>
            <w:tcW w:w="1383" w:type="dxa"/>
            <w:tcMar>
              <w:left w:w="108" w:type="dxa"/>
              <w:right w:w="108" w:type="dxa"/>
            </w:tcMar>
          </w:tcPr>
          <w:p w14:paraId="019FC087" w14:textId="7ABBEACC" w:rsidR="23AA880A" w:rsidRDefault="23AA880A" w:rsidP="002D42C8">
            <w:pPr>
              <w:spacing w:after="0" w:line="257" w:lineRule="auto"/>
              <w:rPr>
                <w:rFonts w:eastAsia="Graphik" w:cs="Graphik"/>
                <w:szCs w:val="20"/>
              </w:rPr>
            </w:pPr>
            <w:r w:rsidRPr="23AA880A">
              <w:rPr>
                <w:rFonts w:eastAsia="Graphik" w:cs="Graphik"/>
                <w:szCs w:val="20"/>
              </w:rPr>
              <w:t>String</w:t>
            </w:r>
          </w:p>
        </w:tc>
      </w:tr>
      <w:tr w:rsidR="23AA880A" w14:paraId="6E626D90" w14:textId="77777777" w:rsidTr="002D42C8">
        <w:trPr>
          <w:trHeight w:val="195"/>
        </w:trPr>
        <w:tc>
          <w:tcPr>
            <w:tcW w:w="2422" w:type="dxa"/>
            <w:tcMar>
              <w:left w:w="108" w:type="dxa"/>
              <w:right w:w="108" w:type="dxa"/>
            </w:tcMar>
          </w:tcPr>
          <w:p w14:paraId="244ADFE6" w14:textId="7EB5D00D" w:rsidR="23AA880A" w:rsidRDefault="23AA880A" w:rsidP="002D42C8">
            <w:pPr>
              <w:spacing w:after="0" w:line="257" w:lineRule="auto"/>
              <w:rPr>
                <w:rFonts w:eastAsia="Graphik" w:cs="Graphik"/>
                <w:szCs w:val="20"/>
              </w:rPr>
            </w:pPr>
            <w:r w:rsidRPr="23AA880A">
              <w:rPr>
                <w:rFonts w:eastAsia="Graphik" w:cs="Graphik"/>
                <w:szCs w:val="20"/>
              </w:rPr>
              <w:t>AttributeName</w:t>
            </w:r>
          </w:p>
        </w:tc>
        <w:tc>
          <w:tcPr>
            <w:tcW w:w="6975" w:type="dxa"/>
            <w:tcMar>
              <w:left w:w="108" w:type="dxa"/>
              <w:right w:w="108" w:type="dxa"/>
            </w:tcMar>
          </w:tcPr>
          <w:p w14:paraId="60AF4F9E" w14:textId="2AD6C16A" w:rsidR="23AA880A" w:rsidRDefault="23AA880A" w:rsidP="002D42C8">
            <w:pPr>
              <w:spacing w:after="0" w:line="257" w:lineRule="auto"/>
              <w:rPr>
                <w:rFonts w:eastAsia="Graphik" w:cs="Graphik"/>
                <w:szCs w:val="20"/>
              </w:rPr>
            </w:pPr>
            <w:r w:rsidRPr="23AA880A">
              <w:rPr>
                <w:rFonts w:eastAsia="Graphik" w:cs="Graphik"/>
                <w:szCs w:val="20"/>
              </w:rPr>
              <w:t>Name of the Attribute</w:t>
            </w:r>
          </w:p>
        </w:tc>
        <w:tc>
          <w:tcPr>
            <w:tcW w:w="1383" w:type="dxa"/>
            <w:tcMar>
              <w:left w:w="108" w:type="dxa"/>
              <w:right w:w="108" w:type="dxa"/>
            </w:tcMar>
          </w:tcPr>
          <w:p w14:paraId="58DD4EBE" w14:textId="34DA68CF" w:rsidR="23AA880A" w:rsidRDefault="23AA880A" w:rsidP="002D42C8">
            <w:pPr>
              <w:spacing w:after="0" w:line="257" w:lineRule="auto"/>
              <w:rPr>
                <w:rFonts w:eastAsia="Graphik" w:cs="Graphik"/>
                <w:szCs w:val="20"/>
              </w:rPr>
            </w:pPr>
            <w:r w:rsidRPr="23AA880A">
              <w:rPr>
                <w:rFonts w:eastAsia="Graphik" w:cs="Graphik"/>
                <w:szCs w:val="20"/>
              </w:rPr>
              <w:t>String</w:t>
            </w:r>
          </w:p>
        </w:tc>
      </w:tr>
      <w:tr w:rsidR="23AA880A" w14:paraId="7E7FF0D8" w14:textId="77777777" w:rsidTr="002D42C8">
        <w:trPr>
          <w:trHeight w:val="195"/>
        </w:trPr>
        <w:tc>
          <w:tcPr>
            <w:tcW w:w="2422" w:type="dxa"/>
            <w:tcMar>
              <w:left w:w="108" w:type="dxa"/>
              <w:right w:w="108" w:type="dxa"/>
            </w:tcMar>
          </w:tcPr>
          <w:p w14:paraId="0397E326" w14:textId="27A0757F" w:rsidR="23AA880A" w:rsidRDefault="23AA880A" w:rsidP="002D42C8">
            <w:pPr>
              <w:spacing w:after="0" w:line="257" w:lineRule="auto"/>
              <w:rPr>
                <w:rFonts w:eastAsia="Graphik" w:cs="Graphik"/>
                <w:szCs w:val="20"/>
              </w:rPr>
            </w:pPr>
            <w:r w:rsidRPr="23AA880A">
              <w:rPr>
                <w:rFonts w:eastAsia="Graphik" w:cs="Graphik"/>
                <w:szCs w:val="20"/>
              </w:rPr>
              <w:t>StatisticalAggregation</w:t>
            </w:r>
          </w:p>
        </w:tc>
        <w:tc>
          <w:tcPr>
            <w:tcW w:w="6975" w:type="dxa"/>
            <w:tcMar>
              <w:left w:w="108" w:type="dxa"/>
              <w:right w:w="108" w:type="dxa"/>
            </w:tcMar>
          </w:tcPr>
          <w:p w14:paraId="095A5030" w14:textId="7272A2A8" w:rsidR="23AA880A" w:rsidRDefault="23AA880A" w:rsidP="002D42C8">
            <w:pPr>
              <w:spacing w:after="0" w:line="257" w:lineRule="auto"/>
              <w:rPr>
                <w:rFonts w:eastAsia="Graphik" w:cs="Graphik"/>
                <w:szCs w:val="20"/>
              </w:rPr>
            </w:pPr>
            <w:r w:rsidRPr="23AA880A">
              <w:rPr>
                <w:rFonts w:eastAsia="Graphik" w:cs="Graphik"/>
                <w:szCs w:val="20"/>
              </w:rPr>
              <w:t>Type of statistical Aggregation</w:t>
            </w:r>
          </w:p>
        </w:tc>
        <w:tc>
          <w:tcPr>
            <w:tcW w:w="1383" w:type="dxa"/>
            <w:tcMar>
              <w:left w:w="108" w:type="dxa"/>
              <w:right w:w="108" w:type="dxa"/>
            </w:tcMar>
          </w:tcPr>
          <w:p w14:paraId="72BD56D6" w14:textId="7557653B" w:rsidR="23AA880A" w:rsidRDefault="23AA880A" w:rsidP="002D42C8">
            <w:pPr>
              <w:spacing w:after="0" w:line="257" w:lineRule="auto"/>
              <w:rPr>
                <w:rFonts w:eastAsia="Graphik" w:cs="Graphik"/>
                <w:szCs w:val="20"/>
              </w:rPr>
            </w:pPr>
            <w:r w:rsidRPr="23AA880A">
              <w:rPr>
                <w:rFonts w:eastAsia="Graphik" w:cs="Graphik"/>
                <w:szCs w:val="20"/>
              </w:rPr>
              <w:t>String</w:t>
            </w:r>
          </w:p>
        </w:tc>
      </w:tr>
      <w:tr w:rsidR="23AA880A" w14:paraId="5C1BD498" w14:textId="77777777" w:rsidTr="002D42C8">
        <w:trPr>
          <w:trHeight w:val="195"/>
        </w:trPr>
        <w:tc>
          <w:tcPr>
            <w:tcW w:w="2422" w:type="dxa"/>
            <w:tcMar>
              <w:left w:w="108" w:type="dxa"/>
              <w:right w:w="108" w:type="dxa"/>
            </w:tcMar>
          </w:tcPr>
          <w:p w14:paraId="5A1DFBC7" w14:textId="6AE60CFB" w:rsidR="23AA880A" w:rsidRDefault="23AA880A" w:rsidP="002D42C8">
            <w:pPr>
              <w:spacing w:after="0" w:line="257" w:lineRule="auto"/>
              <w:rPr>
                <w:rFonts w:eastAsia="Graphik" w:cs="Graphik"/>
                <w:szCs w:val="20"/>
              </w:rPr>
            </w:pPr>
            <w:r w:rsidRPr="23AA880A">
              <w:rPr>
                <w:rFonts w:eastAsia="Graphik" w:cs="Graphik"/>
                <w:szCs w:val="20"/>
              </w:rPr>
              <w:t>ProcessArea</w:t>
            </w:r>
          </w:p>
        </w:tc>
        <w:tc>
          <w:tcPr>
            <w:tcW w:w="6975" w:type="dxa"/>
            <w:tcMar>
              <w:left w:w="108" w:type="dxa"/>
              <w:right w:w="108" w:type="dxa"/>
            </w:tcMar>
          </w:tcPr>
          <w:p w14:paraId="5BB3B404" w14:textId="7FCC661F" w:rsidR="23AA880A" w:rsidRDefault="23AA880A" w:rsidP="002D42C8">
            <w:pPr>
              <w:spacing w:after="0" w:line="257" w:lineRule="auto"/>
              <w:rPr>
                <w:rFonts w:eastAsia="Graphik" w:cs="Graphik"/>
                <w:szCs w:val="20"/>
              </w:rPr>
            </w:pPr>
            <w:r w:rsidRPr="23AA880A">
              <w:rPr>
                <w:rFonts w:eastAsia="Graphik" w:cs="Graphik"/>
                <w:szCs w:val="20"/>
              </w:rPr>
              <w:t>Name of the ProcessArea</w:t>
            </w:r>
          </w:p>
        </w:tc>
        <w:tc>
          <w:tcPr>
            <w:tcW w:w="1383" w:type="dxa"/>
            <w:tcMar>
              <w:left w:w="108" w:type="dxa"/>
              <w:right w:w="108" w:type="dxa"/>
            </w:tcMar>
          </w:tcPr>
          <w:p w14:paraId="670D2808" w14:textId="72D86E15" w:rsidR="23AA880A" w:rsidRDefault="23AA880A" w:rsidP="002D42C8">
            <w:pPr>
              <w:spacing w:after="0" w:line="257" w:lineRule="auto"/>
              <w:rPr>
                <w:rFonts w:eastAsia="Graphik" w:cs="Graphik"/>
                <w:szCs w:val="20"/>
              </w:rPr>
            </w:pPr>
            <w:r w:rsidRPr="23AA880A">
              <w:rPr>
                <w:rFonts w:eastAsia="Graphik" w:cs="Graphik"/>
                <w:szCs w:val="20"/>
              </w:rPr>
              <w:t>String</w:t>
            </w:r>
          </w:p>
        </w:tc>
      </w:tr>
      <w:tr w:rsidR="23AA880A" w14:paraId="12433661" w14:textId="77777777" w:rsidTr="002D42C8">
        <w:trPr>
          <w:trHeight w:val="195"/>
        </w:trPr>
        <w:tc>
          <w:tcPr>
            <w:tcW w:w="2422" w:type="dxa"/>
            <w:tcMar>
              <w:left w:w="108" w:type="dxa"/>
              <w:right w:w="108" w:type="dxa"/>
            </w:tcMar>
          </w:tcPr>
          <w:p w14:paraId="72C3ACD8" w14:textId="0F10B412" w:rsidR="23AA880A" w:rsidRDefault="23AA880A" w:rsidP="002D42C8">
            <w:pPr>
              <w:spacing w:after="0" w:line="257" w:lineRule="auto"/>
              <w:rPr>
                <w:rFonts w:eastAsia="Graphik" w:cs="Graphik"/>
                <w:szCs w:val="20"/>
              </w:rPr>
            </w:pPr>
            <w:r w:rsidRPr="23AA880A">
              <w:rPr>
                <w:rFonts w:eastAsia="Graphik" w:cs="Graphik"/>
                <w:szCs w:val="20"/>
              </w:rPr>
              <w:t>Processareaid</w:t>
            </w:r>
          </w:p>
        </w:tc>
        <w:tc>
          <w:tcPr>
            <w:tcW w:w="6975" w:type="dxa"/>
            <w:tcMar>
              <w:left w:w="108" w:type="dxa"/>
              <w:right w:w="108" w:type="dxa"/>
            </w:tcMar>
          </w:tcPr>
          <w:p w14:paraId="1372014F" w14:textId="72F70DE0" w:rsidR="23AA880A" w:rsidRDefault="23AA880A" w:rsidP="002D42C8">
            <w:pPr>
              <w:spacing w:after="0" w:line="257" w:lineRule="auto"/>
              <w:rPr>
                <w:rFonts w:eastAsia="Graphik" w:cs="Graphik"/>
                <w:szCs w:val="20"/>
              </w:rPr>
            </w:pPr>
            <w:r w:rsidRPr="23AA880A">
              <w:rPr>
                <w:rFonts w:eastAsia="Graphik" w:cs="Graphik"/>
                <w:szCs w:val="20"/>
              </w:rPr>
              <w:t>ID of the Process Area</w:t>
            </w:r>
          </w:p>
        </w:tc>
        <w:tc>
          <w:tcPr>
            <w:tcW w:w="1383" w:type="dxa"/>
            <w:tcMar>
              <w:left w:w="108" w:type="dxa"/>
              <w:right w:w="108" w:type="dxa"/>
            </w:tcMar>
          </w:tcPr>
          <w:p w14:paraId="665ADADD" w14:textId="3BF1D6B9" w:rsidR="23AA880A" w:rsidRDefault="23AA880A" w:rsidP="002D42C8">
            <w:pPr>
              <w:spacing w:after="0" w:line="257" w:lineRule="auto"/>
              <w:rPr>
                <w:rFonts w:eastAsia="Graphik" w:cs="Graphik"/>
                <w:szCs w:val="20"/>
              </w:rPr>
            </w:pPr>
            <w:r w:rsidRPr="23AA880A">
              <w:rPr>
                <w:rFonts w:eastAsia="Graphik" w:cs="Graphik"/>
                <w:szCs w:val="20"/>
              </w:rPr>
              <w:t>String</w:t>
            </w:r>
          </w:p>
        </w:tc>
      </w:tr>
    </w:tbl>
    <w:p w14:paraId="3D9E3BE0" w14:textId="1A96BECB" w:rsidR="00890A5D" w:rsidRPr="00890A5D" w:rsidRDefault="56D3D5EA" w:rsidP="00101367">
      <w:pPr>
        <w:pStyle w:val="Heading3"/>
        <w:rPr>
          <w:rFonts w:eastAsia="Graphik" w:cs="Graphik"/>
          <w:b w:val="0"/>
          <w:szCs w:val="20"/>
        </w:rPr>
      </w:pPr>
      <w:r w:rsidRPr="23AA880A">
        <w:t>Sample JSON Response</w:t>
      </w:r>
    </w:p>
    <w:p w14:paraId="1672CBED" w14:textId="0B4A169E" w:rsidR="00890A5D" w:rsidRPr="00101367" w:rsidRDefault="56D3D5EA" w:rsidP="00101367">
      <w:pPr>
        <w:spacing w:after="0" w:line="257" w:lineRule="auto"/>
        <w:rPr>
          <w:rFonts w:ascii="Consolas" w:eastAsia="Graphik" w:hAnsi="Consolas" w:cs="Graphik"/>
          <w:szCs w:val="20"/>
        </w:rPr>
      </w:pPr>
      <w:r w:rsidRPr="00101367">
        <w:rPr>
          <w:rFonts w:ascii="Consolas" w:eastAsia="Graphik" w:hAnsi="Consolas" w:cs="Graphik"/>
          <w:szCs w:val="20"/>
        </w:rPr>
        <w:t>{</w:t>
      </w:r>
    </w:p>
    <w:p w14:paraId="50161668" w14:textId="122B2A89" w:rsidR="00890A5D" w:rsidRPr="00101367" w:rsidRDefault="56D3D5EA" w:rsidP="00101367">
      <w:pPr>
        <w:spacing w:after="0" w:line="257" w:lineRule="auto"/>
        <w:rPr>
          <w:rFonts w:ascii="Consolas" w:eastAsia="Graphik" w:hAnsi="Consolas" w:cs="Graphik"/>
          <w:szCs w:val="20"/>
        </w:rPr>
      </w:pPr>
      <w:r w:rsidRPr="00101367">
        <w:rPr>
          <w:rFonts w:ascii="Consolas" w:eastAsia="Graphik" w:hAnsi="Consolas" w:cs="Graphik"/>
          <w:szCs w:val="20"/>
        </w:rPr>
        <w:t xml:space="preserve">    "OperationalAttributesList": [</w:t>
      </w:r>
    </w:p>
    <w:p w14:paraId="3EDFF5F5" w14:textId="777BA111" w:rsidR="00890A5D" w:rsidRPr="00101367" w:rsidRDefault="56D3D5EA" w:rsidP="00101367">
      <w:pPr>
        <w:spacing w:after="0" w:line="257" w:lineRule="auto"/>
        <w:rPr>
          <w:rFonts w:ascii="Consolas" w:eastAsia="Graphik" w:hAnsi="Consolas" w:cs="Graphik"/>
          <w:szCs w:val="20"/>
        </w:rPr>
      </w:pPr>
      <w:r w:rsidRPr="00101367">
        <w:rPr>
          <w:rFonts w:ascii="Consolas" w:eastAsia="Graphik" w:hAnsi="Consolas" w:cs="Graphik"/>
          <w:szCs w:val="20"/>
        </w:rPr>
        <w:t xml:space="preserve">        {</w:t>
      </w:r>
    </w:p>
    <w:p w14:paraId="0DDD1253" w14:textId="33B86219" w:rsidR="00890A5D" w:rsidRPr="00101367" w:rsidRDefault="56D3D5EA" w:rsidP="00101367">
      <w:pPr>
        <w:spacing w:after="0" w:line="257" w:lineRule="auto"/>
        <w:rPr>
          <w:rFonts w:ascii="Consolas" w:eastAsia="Graphik" w:hAnsi="Consolas" w:cs="Graphik"/>
          <w:szCs w:val="20"/>
        </w:rPr>
      </w:pPr>
      <w:r w:rsidRPr="00101367">
        <w:rPr>
          <w:rFonts w:ascii="Consolas" w:eastAsia="Graphik" w:hAnsi="Consolas" w:cs="Graphik"/>
          <w:szCs w:val="20"/>
        </w:rPr>
        <w:t xml:space="preserve">            "AttributeId": "C-PC-G1-R1-CT1-PM-PMP-DS-L1-MVS:BarcodeqrCodeScanSuccessRate",</w:t>
      </w:r>
    </w:p>
    <w:p w14:paraId="5303AA3D" w14:textId="338B554E" w:rsidR="00890A5D" w:rsidRPr="00101367" w:rsidRDefault="56D3D5EA" w:rsidP="00101367">
      <w:pPr>
        <w:spacing w:after="0" w:line="257" w:lineRule="auto"/>
        <w:rPr>
          <w:rFonts w:ascii="Consolas" w:eastAsia="Graphik" w:hAnsi="Consolas" w:cs="Graphik"/>
          <w:szCs w:val="20"/>
        </w:rPr>
      </w:pPr>
      <w:r w:rsidRPr="00101367">
        <w:rPr>
          <w:rFonts w:ascii="Consolas" w:eastAsia="Graphik" w:hAnsi="Consolas" w:cs="Graphik"/>
          <w:szCs w:val="20"/>
        </w:rPr>
        <w:t xml:space="preserve">            "AttributeName": "BarcodeqrCodeScanSuccessRate",</w:t>
      </w:r>
    </w:p>
    <w:p w14:paraId="7B88D584" w14:textId="08FCA694" w:rsidR="00890A5D" w:rsidRPr="00101367" w:rsidRDefault="56D3D5EA" w:rsidP="00101367">
      <w:pPr>
        <w:spacing w:after="0" w:line="257" w:lineRule="auto"/>
        <w:rPr>
          <w:rFonts w:ascii="Consolas" w:eastAsia="Graphik" w:hAnsi="Consolas" w:cs="Graphik"/>
          <w:szCs w:val="20"/>
        </w:rPr>
      </w:pPr>
      <w:r w:rsidRPr="00101367">
        <w:rPr>
          <w:rFonts w:ascii="Consolas" w:eastAsia="Graphik" w:hAnsi="Consolas" w:cs="Graphik"/>
          <w:szCs w:val="20"/>
        </w:rPr>
        <w:t xml:space="preserve">            "StatisticalAggregation": "Raw Value",</w:t>
      </w:r>
    </w:p>
    <w:p w14:paraId="229BAC39" w14:textId="2057EEE6" w:rsidR="00890A5D" w:rsidRPr="00101367" w:rsidRDefault="56D3D5EA" w:rsidP="00101367">
      <w:pPr>
        <w:spacing w:after="0" w:line="257" w:lineRule="auto"/>
        <w:rPr>
          <w:rFonts w:ascii="Consolas" w:eastAsia="Graphik" w:hAnsi="Consolas" w:cs="Graphik"/>
          <w:szCs w:val="20"/>
        </w:rPr>
      </w:pPr>
      <w:r w:rsidRPr="00101367">
        <w:rPr>
          <w:rFonts w:ascii="Consolas" w:eastAsia="Graphik" w:hAnsi="Consolas" w:cs="Graphik"/>
          <w:szCs w:val="20"/>
        </w:rPr>
        <w:t xml:space="preserve">            "ProcessArea": "Dispensing",</w:t>
      </w:r>
    </w:p>
    <w:p w14:paraId="1EB778FD" w14:textId="79179B78" w:rsidR="00890A5D" w:rsidRPr="00101367" w:rsidRDefault="56D3D5EA" w:rsidP="00101367">
      <w:pPr>
        <w:spacing w:after="0" w:line="257" w:lineRule="auto"/>
        <w:rPr>
          <w:rFonts w:ascii="Consolas" w:eastAsia="Graphik" w:hAnsi="Consolas" w:cs="Graphik"/>
          <w:szCs w:val="20"/>
        </w:rPr>
      </w:pPr>
      <w:r w:rsidRPr="00101367">
        <w:rPr>
          <w:rFonts w:ascii="Consolas" w:eastAsia="Graphik" w:hAnsi="Consolas" w:cs="Graphik"/>
          <w:szCs w:val="20"/>
        </w:rPr>
        <w:t xml:space="preserve">            "processareaid": "PROC_001",</w:t>
      </w:r>
    </w:p>
    <w:p w14:paraId="114D02A8" w14:textId="5A19071D" w:rsidR="00890A5D" w:rsidRPr="00101367" w:rsidRDefault="56D3D5EA" w:rsidP="00101367">
      <w:pPr>
        <w:spacing w:after="0" w:line="257" w:lineRule="auto"/>
        <w:rPr>
          <w:rFonts w:ascii="Consolas" w:eastAsia="Graphik" w:hAnsi="Consolas" w:cs="Graphik"/>
          <w:szCs w:val="20"/>
        </w:rPr>
      </w:pPr>
      <w:r w:rsidRPr="00101367">
        <w:rPr>
          <w:rFonts w:ascii="Consolas" w:eastAsia="Graphik" w:hAnsi="Consolas" w:cs="Graphik"/>
          <w:szCs w:val="20"/>
        </w:rPr>
        <w:t xml:space="preserve">            "GoldenBatchId": "",</w:t>
      </w:r>
    </w:p>
    <w:p w14:paraId="7BB062A0" w14:textId="6B2CECC4" w:rsidR="00890A5D" w:rsidRPr="00101367" w:rsidRDefault="56D3D5EA" w:rsidP="00101367">
      <w:pPr>
        <w:spacing w:after="0" w:line="257" w:lineRule="auto"/>
        <w:rPr>
          <w:rFonts w:ascii="Consolas" w:eastAsia="Graphik" w:hAnsi="Consolas" w:cs="Graphik"/>
          <w:szCs w:val="20"/>
        </w:rPr>
      </w:pPr>
      <w:r w:rsidRPr="00101367">
        <w:rPr>
          <w:rFonts w:ascii="Consolas" w:eastAsia="Graphik" w:hAnsi="Consolas" w:cs="Graphik"/>
          <w:szCs w:val="20"/>
        </w:rPr>
        <w:t xml:space="preserve">            "GoldenAttributeId": false</w:t>
      </w:r>
    </w:p>
    <w:p w14:paraId="228A08DF" w14:textId="50D671DF" w:rsidR="00890A5D" w:rsidRPr="00101367" w:rsidRDefault="56D3D5EA" w:rsidP="00101367">
      <w:pPr>
        <w:spacing w:after="0" w:line="257" w:lineRule="auto"/>
        <w:rPr>
          <w:rFonts w:ascii="Consolas" w:eastAsia="Graphik" w:hAnsi="Consolas" w:cs="Graphik"/>
          <w:szCs w:val="20"/>
        </w:rPr>
      </w:pPr>
      <w:r w:rsidRPr="00101367">
        <w:rPr>
          <w:rFonts w:ascii="Consolas" w:eastAsia="Graphik" w:hAnsi="Consolas" w:cs="Graphik"/>
          <w:szCs w:val="20"/>
        </w:rPr>
        <w:t xml:space="preserve">        },</w:t>
      </w:r>
    </w:p>
    <w:p w14:paraId="183D28FA" w14:textId="1AE47C85" w:rsidR="00890A5D" w:rsidRPr="00101367" w:rsidRDefault="56D3D5EA" w:rsidP="00101367">
      <w:pPr>
        <w:spacing w:after="0" w:line="257" w:lineRule="auto"/>
        <w:rPr>
          <w:rFonts w:ascii="Consolas" w:eastAsia="Graphik" w:hAnsi="Consolas" w:cs="Graphik"/>
          <w:szCs w:val="20"/>
        </w:rPr>
      </w:pPr>
      <w:r w:rsidRPr="00101367">
        <w:rPr>
          <w:rFonts w:ascii="Consolas" w:eastAsia="Graphik" w:hAnsi="Consolas" w:cs="Graphik"/>
          <w:szCs w:val="20"/>
        </w:rPr>
        <w:t xml:space="preserve">        {</w:t>
      </w:r>
    </w:p>
    <w:p w14:paraId="507C2CF6" w14:textId="3014BE7E" w:rsidR="00890A5D" w:rsidRPr="00101367" w:rsidRDefault="56D3D5EA" w:rsidP="00101367">
      <w:pPr>
        <w:spacing w:after="0" w:line="257" w:lineRule="auto"/>
        <w:rPr>
          <w:rFonts w:ascii="Consolas" w:eastAsia="Graphik" w:hAnsi="Consolas" w:cs="Graphik"/>
          <w:szCs w:val="20"/>
        </w:rPr>
      </w:pPr>
      <w:r w:rsidRPr="00101367">
        <w:rPr>
          <w:rFonts w:ascii="Consolas" w:eastAsia="Graphik" w:hAnsi="Consolas" w:cs="Graphik"/>
          <w:szCs w:val="20"/>
        </w:rPr>
        <w:t xml:space="preserve">            "AttributeId": "C-PC-G1-R1-CT1-PM-PMP-DS-L1-MVS:VerificationRate",</w:t>
      </w:r>
    </w:p>
    <w:p w14:paraId="34BBF9F2" w14:textId="5138715C" w:rsidR="00890A5D" w:rsidRPr="00101367" w:rsidRDefault="56D3D5EA" w:rsidP="00101367">
      <w:pPr>
        <w:spacing w:after="0" w:line="257" w:lineRule="auto"/>
        <w:rPr>
          <w:rFonts w:ascii="Consolas" w:eastAsia="Graphik" w:hAnsi="Consolas" w:cs="Graphik"/>
          <w:szCs w:val="20"/>
        </w:rPr>
      </w:pPr>
      <w:r w:rsidRPr="00101367">
        <w:rPr>
          <w:rFonts w:ascii="Consolas" w:eastAsia="Graphik" w:hAnsi="Consolas" w:cs="Graphik"/>
          <w:szCs w:val="20"/>
        </w:rPr>
        <w:t xml:space="preserve">            "AttributeName": "VerificationRate",</w:t>
      </w:r>
    </w:p>
    <w:p w14:paraId="1A408622" w14:textId="387B887F" w:rsidR="00890A5D" w:rsidRPr="00101367" w:rsidRDefault="56D3D5EA" w:rsidP="00101367">
      <w:pPr>
        <w:spacing w:after="0" w:line="257" w:lineRule="auto"/>
        <w:rPr>
          <w:rFonts w:ascii="Consolas" w:eastAsia="Graphik" w:hAnsi="Consolas" w:cs="Graphik"/>
          <w:szCs w:val="20"/>
        </w:rPr>
      </w:pPr>
      <w:r w:rsidRPr="00101367">
        <w:rPr>
          <w:rFonts w:ascii="Consolas" w:eastAsia="Graphik" w:hAnsi="Consolas" w:cs="Graphik"/>
          <w:szCs w:val="20"/>
        </w:rPr>
        <w:t xml:space="preserve">            "StatisticalAggregation": "Raw Value",</w:t>
      </w:r>
    </w:p>
    <w:p w14:paraId="2F8EF824" w14:textId="66AEED5C" w:rsidR="00890A5D" w:rsidRPr="00101367" w:rsidRDefault="56D3D5EA" w:rsidP="00101367">
      <w:pPr>
        <w:spacing w:after="0" w:line="257" w:lineRule="auto"/>
        <w:rPr>
          <w:rFonts w:ascii="Consolas" w:eastAsia="Graphik" w:hAnsi="Consolas" w:cs="Graphik"/>
          <w:szCs w:val="20"/>
        </w:rPr>
      </w:pPr>
      <w:r w:rsidRPr="00101367">
        <w:rPr>
          <w:rFonts w:ascii="Consolas" w:eastAsia="Graphik" w:hAnsi="Consolas" w:cs="Graphik"/>
          <w:szCs w:val="20"/>
        </w:rPr>
        <w:t xml:space="preserve">            "ProcessArea": "Dispensing",</w:t>
      </w:r>
    </w:p>
    <w:p w14:paraId="265F7F7D" w14:textId="70F8A447" w:rsidR="00890A5D" w:rsidRPr="00101367" w:rsidRDefault="56D3D5EA" w:rsidP="00101367">
      <w:pPr>
        <w:spacing w:after="0" w:line="257" w:lineRule="auto"/>
        <w:rPr>
          <w:rFonts w:ascii="Consolas" w:eastAsia="Graphik" w:hAnsi="Consolas" w:cs="Graphik"/>
          <w:szCs w:val="20"/>
        </w:rPr>
      </w:pPr>
      <w:r w:rsidRPr="00101367">
        <w:rPr>
          <w:rFonts w:ascii="Consolas" w:eastAsia="Graphik" w:hAnsi="Consolas" w:cs="Graphik"/>
          <w:szCs w:val="20"/>
        </w:rPr>
        <w:t xml:space="preserve">            "processareaid": "PROC_001",</w:t>
      </w:r>
    </w:p>
    <w:p w14:paraId="08A6A9CB" w14:textId="1A76D0A6" w:rsidR="00890A5D" w:rsidRPr="00101367" w:rsidRDefault="56D3D5EA" w:rsidP="00101367">
      <w:pPr>
        <w:spacing w:after="0" w:line="257" w:lineRule="auto"/>
        <w:rPr>
          <w:rFonts w:ascii="Consolas" w:eastAsia="Graphik" w:hAnsi="Consolas" w:cs="Graphik"/>
          <w:szCs w:val="20"/>
        </w:rPr>
      </w:pPr>
      <w:r w:rsidRPr="00101367">
        <w:rPr>
          <w:rFonts w:ascii="Consolas" w:eastAsia="Graphik" w:hAnsi="Consolas" w:cs="Graphik"/>
          <w:szCs w:val="20"/>
        </w:rPr>
        <w:t xml:space="preserve">            "GoldenBatchId": "",</w:t>
      </w:r>
    </w:p>
    <w:p w14:paraId="0B32D545" w14:textId="7E5E05D8" w:rsidR="00890A5D" w:rsidRPr="00101367" w:rsidRDefault="56D3D5EA" w:rsidP="00101367">
      <w:pPr>
        <w:spacing w:after="0" w:line="257" w:lineRule="auto"/>
        <w:rPr>
          <w:rFonts w:ascii="Consolas" w:eastAsia="Graphik" w:hAnsi="Consolas" w:cs="Graphik"/>
          <w:szCs w:val="20"/>
        </w:rPr>
      </w:pPr>
      <w:r w:rsidRPr="00101367">
        <w:rPr>
          <w:rFonts w:ascii="Consolas" w:eastAsia="Graphik" w:hAnsi="Consolas" w:cs="Graphik"/>
          <w:szCs w:val="20"/>
        </w:rPr>
        <w:t xml:space="preserve">            "GoldenAttributeId": false</w:t>
      </w:r>
    </w:p>
    <w:p w14:paraId="205CA431" w14:textId="211CE708" w:rsidR="00890A5D" w:rsidRPr="00101367" w:rsidRDefault="56D3D5EA" w:rsidP="00101367">
      <w:pPr>
        <w:spacing w:after="0" w:line="257" w:lineRule="auto"/>
        <w:rPr>
          <w:rFonts w:ascii="Consolas" w:eastAsia="Graphik" w:hAnsi="Consolas" w:cs="Graphik"/>
          <w:szCs w:val="20"/>
        </w:rPr>
      </w:pPr>
      <w:r w:rsidRPr="00101367">
        <w:rPr>
          <w:rFonts w:ascii="Consolas" w:eastAsia="Graphik" w:hAnsi="Consolas" w:cs="Graphik"/>
          <w:szCs w:val="20"/>
        </w:rPr>
        <w:t xml:space="preserve">        },</w:t>
      </w:r>
    </w:p>
    <w:p w14:paraId="6A798D38" w14:textId="0C5128F6" w:rsidR="00890A5D" w:rsidRPr="00101367" w:rsidRDefault="56D3D5EA" w:rsidP="00101367">
      <w:pPr>
        <w:spacing w:after="0" w:line="257" w:lineRule="auto"/>
        <w:rPr>
          <w:rFonts w:ascii="Consolas" w:eastAsia="Graphik" w:hAnsi="Consolas" w:cs="Graphik"/>
          <w:szCs w:val="20"/>
        </w:rPr>
      </w:pPr>
      <w:r w:rsidRPr="00101367">
        <w:rPr>
          <w:rFonts w:ascii="Consolas" w:eastAsia="Graphik" w:hAnsi="Consolas" w:cs="Graphik"/>
          <w:szCs w:val="20"/>
        </w:rPr>
        <w:t xml:space="preserve">    ]</w:t>
      </w:r>
    </w:p>
    <w:p w14:paraId="7818C0E0" w14:textId="0107B996" w:rsidR="00890A5D" w:rsidRPr="00101367" w:rsidRDefault="56D3D5EA" w:rsidP="00101367">
      <w:pPr>
        <w:spacing w:after="0" w:line="257" w:lineRule="auto"/>
        <w:rPr>
          <w:rFonts w:ascii="Consolas" w:eastAsia="Graphik" w:hAnsi="Consolas" w:cs="Graphik"/>
          <w:szCs w:val="20"/>
        </w:rPr>
      </w:pPr>
      <w:r w:rsidRPr="00101367">
        <w:rPr>
          <w:rFonts w:ascii="Consolas" w:eastAsia="Graphik" w:hAnsi="Consolas" w:cs="Graphik"/>
          <w:szCs w:val="20"/>
        </w:rPr>
        <w:t>}</w:t>
      </w:r>
    </w:p>
    <w:p w14:paraId="5E563B38" w14:textId="425C0496" w:rsidR="00890A5D" w:rsidRPr="00890A5D" w:rsidRDefault="56D3D5EA" w:rsidP="00101367">
      <w:pPr>
        <w:pStyle w:val="Heading3"/>
        <w:rPr>
          <w:rFonts w:eastAsia="Graphik" w:cs="Graphik"/>
          <w:b w:val="0"/>
          <w:szCs w:val="20"/>
        </w:rPr>
      </w:pPr>
      <w:r w:rsidRPr="23AA880A">
        <w:t>Result</w:t>
      </w:r>
    </w:p>
    <w:tbl>
      <w:tblPr>
        <w:tblW w:w="0" w:type="auto"/>
        <w:tblLook w:val="04A0" w:firstRow="1" w:lastRow="0" w:firstColumn="1" w:lastColumn="0" w:noHBand="0" w:noVBand="1"/>
      </w:tblPr>
      <w:tblGrid>
        <w:gridCol w:w="1781"/>
        <w:gridCol w:w="7252"/>
      </w:tblGrid>
      <w:tr w:rsidR="23AA880A" w14:paraId="5273795C" w14:textId="77777777" w:rsidTr="23AA880A">
        <w:trPr>
          <w:trHeight w:val="300"/>
        </w:trPr>
        <w:tc>
          <w:tcPr>
            <w:tcW w:w="178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208A5C5B" w14:textId="19FDAFCB" w:rsidR="23AA880A" w:rsidRDefault="23AA880A" w:rsidP="00101367">
            <w:pPr>
              <w:spacing w:after="0" w:line="257" w:lineRule="auto"/>
              <w:rPr>
                <w:rFonts w:eastAsia="Graphik" w:cs="Graphik"/>
                <w:b/>
                <w:bCs/>
                <w:color w:val="000000" w:themeColor="text1"/>
                <w:szCs w:val="20"/>
              </w:rPr>
            </w:pPr>
            <w:r w:rsidRPr="23AA880A">
              <w:rPr>
                <w:rFonts w:eastAsia="Graphik" w:cs="Graphik"/>
                <w:b/>
                <w:bCs/>
                <w:color w:val="000000" w:themeColor="text1"/>
                <w:szCs w:val="20"/>
              </w:rPr>
              <w:t>HTTP Code</w:t>
            </w:r>
          </w:p>
        </w:tc>
        <w:tc>
          <w:tcPr>
            <w:tcW w:w="72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6512B777" w14:textId="7C1B8F1E" w:rsidR="23AA880A" w:rsidRDefault="23AA880A" w:rsidP="00101367">
            <w:pPr>
              <w:spacing w:after="0" w:line="257" w:lineRule="auto"/>
              <w:rPr>
                <w:rFonts w:eastAsia="Graphik" w:cs="Graphik"/>
                <w:b/>
                <w:bCs/>
                <w:color w:val="000000" w:themeColor="text1"/>
                <w:szCs w:val="20"/>
              </w:rPr>
            </w:pPr>
            <w:r w:rsidRPr="23AA880A">
              <w:rPr>
                <w:rFonts w:eastAsia="Graphik" w:cs="Graphik"/>
                <w:b/>
                <w:bCs/>
                <w:color w:val="000000" w:themeColor="text1"/>
                <w:szCs w:val="20"/>
              </w:rPr>
              <w:t>Result Description</w:t>
            </w:r>
          </w:p>
        </w:tc>
      </w:tr>
      <w:tr w:rsidR="23AA880A" w14:paraId="478086AF" w14:textId="77777777" w:rsidTr="23AA880A">
        <w:trPr>
          <w:trHeight w:val="300"/>
        </w:trPr>
        <w:tc>
          <w:tcPr>
            <w:tcW w:w="17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F2B3190" w14:textId="6F8A978E" w:rsidR="23AA880A" w:rsidRDefault="23AA880A" w:rsidP="00101367">
            <w:pPr>
              <w:spacing w:after="0" w:line="257" w:lineRule="auto"/>
              <w:rPr>
                <w:rFonts w:eastAsia="Graphik" w:cs="Graphik"/>
                <w:szCs w:val="20"/>
              </w:rPr>
            </w:pPr>
            <w:r w:rsidRPr="23AA880A">
              <w:rPr>
                <w:rFonts w:eastAsia="Graphik" w:cs="Graphik"/>
                <w:szCs w:val="20"/>
              </w:rPr>
              <w:t>200</w:t>
            </w:r>
          </w:p>
        </w:tc>
        <w:tc>
          <w:tcPr>
            <w:tcW w:w="72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A10C809" w14:textId="2E18EE4B" w:rsidR="23AA880A" w:rsidRDefault="23AA880A" w:rsidP="00101367">
            <w:pPr>
              <w:spacing w:after="0" w:line="257" w:lineRule="auto"/>
              <w:rPr>
                <w:rFonts w:eastAsia="Graphik" w:cs="Graphik"/>
                <w:szCs w:val="20"/>
                <w:lang w:val="en-IN"/>
              </w:rPr>
            </w:pPr>
            <w:r w:rsidRPr="23AA880A">
              <w:rPr>
                <w:rFonts w:eastAsia="Graphik" w:cs="Graphik"/>
                <w:szCs w:val="20"/>
                <w:lang w:val="en-IN"/>
              </w:rPr>
              <w:t>Operation executed successfully</w:t>
            </w:r>
          </w:p>
        </w:tc>
      </w:tr>
    </w:tbl>
    <w:p w14:paraId="100684AF" w14:textId="5249C22E" w:rsidR="00890A5D" w:rsidRPr="00890A5D" w:rsidRDefault="56D3D5EA" w:rsidP="00101367">
      <w:pPr>
        <w:pStyle w:val="Heading3"/>
        <w:rPr>
          <w:rFonts w:eastAsia="Graphik" w:cs="Graphik"/>
          <w:b w:val="0"/>
          <w:szCs w:val="20"/>
        </w:rPr>
      </w:pPr>
      <w:r w:rsidRPr="23AA880A">
        <w:t>Error Management</w:t>
      </w:r>
    </w:p>
    <w:tbl>
      <w:tblPr>
        <w:tblW w:w="0" w:type="auto"/>
        <w:tblLook w:val="04A0" w:firstRow="1" w:lastRow="0" w:firstColumn="1" w:lastColumn="0" w:noHBand="0" w:noVBand="1"/>
      </w:tblPr>
      <w:tblGrid>
        <w:gridCol w:w="1719"/>
        <w:gridCol w:w="1479"/>
        <w:gridCol w:w="5899"/>
      </w:tblGrid>
      <w:tr w:rsidR="23AA880A" w14:paraId="2E583CFA" w14:textId="77777777" w:rsidTr="23AA880A">
        <w:trPr>
          <w:trHeight w:val="300"/>
        </w:trPr>
        <w:tc>
          <w:tcPr>
            <w:tcW w:w="171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05687380" w14:textId="019CB24D" w:rsidR="23AA880A" w:rsidRDefault="23AA880A" w:rsidP="00101367">
            <w:pPr>
              <w:spacing w:after="0" w:line="257" w:lineRule="auto"/>
              <w:rPr>
                <w:rFonts w:eastAsia="Graphik" w:cs="Graphik"/>
                <w:b/>
                <w:bCs/>
                <w:color w:val="000000" w:themeColor="text1"/>
                <w:szCs w:val="20"/>
              </w:rPr>
            </w:pPr>
            <w:r w:rsidRPr="23AA880A">
              <w:rPr>
                <w:rFonts w:eastAsia="Graphik" w:cs="Graphik"/>
                <w:b/>
                <w:bCs/>
                <w:color w:val="000000" w:themeColor="text1"/>
                <w:szCs w:val="20"/>
              </w:rPr>
              <w:t>HTTP Code</w:t>
            </w:r>
          </w:p>
        </w:tc>
        <w:tc>
          <w:tcPr>
            <w:tcW w:w="147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4CDCFA30" w14:textId="3F13F214" w:rsidR="23AA880A" w:rsidRDefault="23AA880A" w:rsidP="00101367">
            <w:pPr>
              <w:spacing w:after="0" w:line="257" w:lineRule="auto"/>
              <w:rPr>
                <w:rFonts w:eastAsia="Graphik" w:cs="Graphik"/>
                <w:b/>
                <w:bCs/>
                <w:color w:val="000000" w:themeColor="text1"/>
                <w:szCs w:val="20"/>
              </w:rPr>
            </w:pPr>
            <w:r w:rsidRPr="23AA880A">
              <w:rPr>
                <w:rFonts w:eastAsia="Graphik" w:cs="Graphik"/>
                <w:b/>
                <w:bCs/>
                <w:color w:val="000000" w:themeColor="text1"/>
                <w:szCs w:val="20"/>
              </w:rPr>
              <w:t>Error Code</w:t>
            </w:r>
          </w:p>
        </w:tc>
        <w:tc>
          <w:tcPr>
            <w:tcW w:w="589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7B0328C8" w14:textId="61992151" w:rsidR="23AA880A" w:rsidRDefault="23AA880A" w:rsidP="00101367">
            <w:pPr>
              <w:spacing w:after="0" w:line="257" w:lineRule="auto"/>
              <w:rPr>
                <w:rFonts w:eastAsia="Graphik" w:cs="Graphik"/>
                <w:b/>
                <w:bCs/>
                <w:color w:val="000000" w:themeColor="text1"/>
                <w:szCs w:val="20"/>
              </w:rPr>
            </w:pPr>
            <w:r w:rsidRPr="23AA880A">
              <w:rPr>
                <w:rFonts w:eastAsia="Graphik" w:cs="Graphik"/>
                <w:b/>
                <w:bCs/>
                <w:color w:val="000000" w:themeColor="text1"/>
                <w:szCs w:val="20"/>
              </w:rPr>
              <w:t>Error Description</w:t>
            </w:r>
          </w:p>
        </w:tc>
      </w:tr>
      <w:tr w:rsidR="23AA880A" w14:paraId="08BCA4EA" w14:textId="77777777" w:rsidTr="23AA880A">
        <w:trPr>
          <w:trHeight w:val="300"/>
        </w:trPr>
        <w:tc>
          <w:tcPr>
            <w:tcW w:w="17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091AF5" w14:textId="6DE3A04D" w:rsidR="23AA880A" w:rsidRDefault="23AA880A" w:rsidP="00101367">
            <w:pPr>
              <w:spacing w:after="0" w:line="257" w:lineRule="auto"/>
              <w:rPr>
                <w:rFonts w:eastAsia="Graphik" w:cs="Graphik"/>
                <w:szCs w:val="20"/>
              </w:rPr>
            </w:pPr>
            <w:r w:rsidRPr="23AA880A">
              <w:rPr>
                <w:rFonts w:eastAsia="Graphik" w:cs="Graphik"/>
                <w:szCs w:val="20"/>
              </w:rPr>
              <w:t>500</w:t>
            </w:r>
          </w:p>
        </w:tc>
        <w:tc>
          <w:tcPr>
            <w:tcW w:w="14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DACFEF" w14:textId="15DDBDDC" w:rsidR="23AA880A" w:rsidRDefault="23AA880A" w:rsidP="00101367">
            <w:pPr>
              <w:spacing w:after="0" w:line="257" w:lineRule="auto"/>
              <w:rPr>
                <w:rFonts w:eastAsia="Graphik" w:cs="Graphik"/>
                <w:szCs w:val="20"/>
              </w:rPr>
            </w:pPr>
            <w:r w:rsidRPr="23AA880A">
              <w:rPr>
                <w:rFonts w:eastAsia="Graphik" w:cs="Graphik"/>
                <w:szCs w:val="20"/>
              </w:rPr>
              <w:t>500</w:t>
            </w:r>
          </w:p>
        </w:tc>
        <w:tc>
          <w:tcPr>
            <w:tcW w:w="589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154AF1" w14:textId="4C1B9F72" w:rsidR="23AA880A" w:rsidRDefault="23AA880A" w:rsidP="00101367">
            <w:pPr>
              <w:spacing w:after="0" w:line="257" w:lineRule="auto"/>
              <w:rPr>
                <w:rFonts w:eastAsia="Graphik" w:cs="Graphik"/>
                <w:szCs w:val="20"/>
              </w:rPr>
            </w:pPr>
            <w:r w:rsidRPr="23AA880A">
              <w:rPr>
                <w:rFonts w:eastAsia="Graphik" w:cs="Graphik"/>
                <w:szCs w:val="20"/>
              </w:rPr>
              <w:t xml:space="preserve">      Generic Error</w:t>
            </w:r>
          </w:p>
        </w:tc>
      </w:tr>
      <w:tr w:rsidR="23AA880A" w14:paraId="439BECCB" w14:textId="77777777" w:rsidTr="23AA880A">
        <w:trPr>
          <w:trHeight w:val="300"/>
        </w:trPr>
        <w:tc>
          <w:tcPr>
            <w:tcW w:w="17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5DA643" w14:textId="5BDF02C1" w:rsidR="23AA880A" w:rsidRDefault="23AA880A" w:rsidP="00101367">
            <w:pPr>
              <w:spacing w:after="0" w:line="257" w:lineRule="auto"/>
              <w:rPr>
                <w:rFonts w:eastAsia="Graphik" w:cs="Graphik"/>
                <w:szCs w:val="20"/>
              </w:rPr>
            </w:pPr>
            <w:r w:rsidRPr="23AA880A">
              <w:rPr>
                <w:rFonts w:eastAsia="Graphik" w:cs="Graphik"/>
                <w:szCs w:val="20"/>
              </w:rPr>
              <w:t>400</w:t>
            </w:r>
          </w:p>
        </w:tc>
        <w:tc>
          <w:tcPr>
            <w:tcW w:w="14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F99B93" w14:textId="7AF2FACA" w:rsidR="23AA880A" w:rsidRDefault="23AA880A" w:rsidP="00101367">
            <w:pPr>
              <w:spacing w:after="0" w:line="257" w:lineRule="auto"/>
              <w:rPr>
                <w:rFonts w:eastAsia="Graphik" w:cs="Graphik"/>
                <w:szCs w:val="20"/>
              </w:rPr>
            </w:pPr>
            <w:r w:rsidRPr="23AA880A">
              <w:rPr>
                <w:rFonts w:eastAsia="Graphik" w:cs="Graphik"/>
                <w:szCs w:val="20"/>
              </w:rPr>
              <w:t>401</w:t>
            </w:r>
          </w:p>
        </w:tc>
        <w:tc>
          <w:tcPr>
            <w:tcW w:w="589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BB02B4" w14:textId="10318255" w:rsidR="23AA880A" w:rsidRPr="001E7D12" w:rsidRDefault="23AA880A" w:rsidP="001E7D12">
            <w:pPr>
              <w:spacing w:after="0" w:line="257" w:lineRule="auto"/>
              <w:ind w:left="360"/>
              <w:rPr>
                <w:rFonts w:eastAsia="Graphik" w:cs="Graphik"/>
                <w:szCs w:val="20"/>
              </w:rPr>
            </w:pPr>
            <w:r w:rsidRPr="001E7D12">
              <w:rPr>
                <w:rFonts w:eastAsia="Graphik" w:cs="Graphik"/>
                <w:szCs w:val="20"/>
              </w:rPr>
              <w:t>Unauthorized User</w:t>
            </w:r>
          </w:p>
          <w:p w14:paraId="3261131E" w14:textId="39D4BE85" w:rsidR="23AA880A" w:rsidRPr="001E7D12" w:rsidRDefault="00D425CC" w:rsidP="001E7D12">
            <w:pPr>
              <w:spacing w:after="0" w:line="257" w:lineRule="auto"/>
              <w:ind w:left="360"/>
              <w:rPr>
                <w:rFonts w:eastAsia="Graphik" w:cs="Graphik"/>
                <w:szCs w:val="20"/>
              </w:rPr>
            </w:pPr>
            <w:r w:rsidRPr="001E7D12">
              <w:rPr>
                <w:rFonts w:eastAsia="Graphik" w:cs="Graphik"/>
                <w:szCs w:val="20"/>
              </w:rPr>
              <w:t>Header Token</w:t>
            </w:r>
            <w:r w:rsidR="23AA880A" w:rsidRPr="001E7D12">
              <w:rPr>
                <w:rFonts w:eastAsia="Graphik" w:cs="Graphik"/>
                <w:szCs w:val="20"/>
              </w:rPr>
              <w:t xml:space="preserve"> could be missing</w:t>
            </w:r>
          </w:p>
        </w:tc>
      </w:tr>
      <w:tr w:rsidR="23AA880A" w14:paraId="03553B91" w14:textId="77777777" w:rsidTr="23AA880A">
        <w:trPr>
          <w:trHeight w:val="300"/>
        </w:trPr>
        <w:tc>
          <w:tcPr>
            <w:tcW w:w="17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AA7A82" w14:textId="7ECE0186" w:rsidR="23AA880A" w:rsidRDefault="23AA880A" w:rsidP="00101367">
            <w:pPr>
              <w:spacing w:after="0" w:line="257" w:lineRule="auto"/>
              <w:rPr>
                <w:rFonts w:eastAsia="Graphik" w:cs="Graphik"/>
                <w:szCs w:val="20"/>
              </w:rPr>
            </w:pPr>
            <w:r w:rsidRPr="23AA880A">
              <w:rPr>
                <w:rFonts w:eastAsia="Graphik" w:cs="Graphik"/>
                <w:szCs w:val="20"/>
              </w:rPr>
              <w:t>400</w:t>
            </w:r>
          </w:p>
        </w:tc>
        <w:tc>
          <w:tcPr>
            <w:tcW w:w="14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753B14" w14:textId="188BBDCC" w:rsidR="23AA880A" w:rsidRDefault="23AA880A" w:rsidP="00101367">
            <w:pPr>
              <w:spacing w:after="0" w:line="257" w:lineRule="auto"/>
              <w:rPr>
                <w:rFonts w:eastAsia="Graphik" w:cs="Graphik"/>
                <w:szCs w:val="20"/>
              </w:rPr>
            </w:pPr>
            <w:r w:rsidRPr="23AA880A">
              <w:rPr>
                <w:rFonts w:eastAsia="Graphik" w:cs="Graphik"/>
                <w:szCs w:val="20"/>
              </w:rPr>
              <w:t>400</w:t>
            </w:r>
          </w:p>
        </w:tc>
        <w:tc>
          <w:tcPr>
            <w:tcW w:w="589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6D1C29" w14:textId="0F28EABD" w:rsidR="23AA880A" w:rsidRPr="001E7D12" w:rsidRDefault="23AA880A" w:rsidP="001E7D12">
            <w:pPr>
              <w:spacing w:after="0" w:line="257" w:lineRule="auto"/>
              <w:ind w:left="360"/>
              <w:rPr>
                <w:rFonts w:eastAsia="Graphik" w:cs="Graphik"/>
                <w:szCs w:val="20"/>
              </w:rPr>
            </w:pPr>
            <w:r w:rsidRPr="001E7D12">
              <w:rPr>
                <w:rFonts w:eastAsia="Graphik" w:cs="Graphik"/>
                <w:szCs w:val="20"/>
              </w:rPr>
              <w:t>Bad request</w:t>
            </w:r>
          </w:p>
          <w:p w14:paraId="76BBDADF" w14:textId="41517659" w:rsidR="23AA880A" w:rsidRPr="001E7D12" w:rsidRDefault="23AA880A" w:rsidP="001E7D12">
            <w:pPr>
              <w:spacing w:after="0" w:line="257" w:lineRule="auto"/>
              <w:ind w:left="360"/>
              <w:rPr>
                <w:rFonts w:eastAsia="Graphik" w:cs="Graphik"/>
                <w:szCs w:val="20"/>
              </w:rPr>
            </w:pPr>
            <w:r w:rsidRPr="001E7D12">
              <w:rPr>
                <w:rFonts w:eastAsia="Graphik" w:cs="Graphik"/>
                <w:szCs w:val="20"/>
              </w:rPr>
              <w:t>The pinned asset is not present for this user</w:t>
            </w:r>
          </w:p>
        </w:tc>
      </w:tr>
    </w:tbl>
    <w:p w14:paraId="138BB984" w14:textId="77777777" w:rsidR="00101367" w:rsidRDefault="00101367" w:rsidP="00761437">
      <w:pPr>
        <w:spacing w:line="257" w:lineRule="auto"/>
        <w:rPr>
          <w:rFonts w:eastAsia="Graphik" w:cs="Graphik"/>
          <w:b/>
          <w:bCs/>
          <w:szCs w:val="20"/>
        </w:rPr>
        <w:sectPr w:rsidR="00101367" w:rsidSect="00B0349B">
          <w:pgSz w:w="12240" w:h="23040" w:code="5"/>
          <w:pgMar w:top="720" w:right="720" w:bottom="720" w:left="720" w:header="720" w:footer="720" w:gutter="0"/>
          <w:cols w:space="1440"/>
          <w:docGrid w:linePitch="360"/>
        </w:sectPr>
      </w:pPr>
    </w:p>
    <w:p w14:paraId="3BACED58" w14:textId="2264D535" w:rsidR="00890A5D" w:rsidRPr="00890A5D" w:rsidRDefault="56D3D5EA" w:rsidP="00101367">
      <w:pPr>
        <w:pStyle w:val="Heading2"/>
        <w:rPr>
          <w:rFonts w:eastAsia="Graphik" w:cs="Graphik"/>
          <w:b w:val="0"/>
          <w:szCs w:val="20"/>
        </w:rPr>
      </w:pPr>
      <w:bookmarkStart w:id="47" w:name="_Toc216884611"/>
      <w:r w:rsidRPr="23AA880A">
        <w:rPr>
          <w:rFonts w:eastAsia="Graphik"/>
        </w:rPr>
        <w:lastRenderedPageBreak/>
        <w:t>GetprocessesByProductionOrder API</w:t>
      </w:r>
      <w:bookmarkEnd w:id="47"/>
    </w:p>
    <w:p w14:paraId="67D2683C" w14:textId="53CBF077" w:rsidR="00890A5D" w:rsidRPr="00890A5D" w:rsidRDefault="56D3D5EA" w:rsidP="00761437">
      <w:pPr>
        <w:spacing w:line="257" w:lineRule="auto"/>
        <w:rPr>
          <w:rFonts w:eastAsia="Graphik" w:cs="Graphik"/>
          <w:szCs w:val="20"/>
        </w:rPr>
      </w:pPr>
      <w:r w:rsidRPr="23AA880A">
        <w:rPr>
          <w:rFonts w:eastAsia="Graphik" w:cs="Graphik"/>
          <w:szCs w:val="20"/>
        </w:rPr>
        <w:t>The GetprocessesByProductionOrder API is to get the details of the product order.</w:t>
      </w:r>
    </w:p>
    <w:p w14:paraId="4C7BFAB9" w14:textId="4F1C3FCD" w:rsidR="00890A5D" w:rsidRPr="00890A5D" w:rsidRDefault="56D3D5EA" w:rsidP="00761437">
      <w:pPr>
        <w:spacing w:line="257" w:lineRule="auto"/>
        <w:rPr>
          <w:rFonts w:eastAsia="Graphik" w:cs="Graphik"/>
          <w:szCs w:val="20"/>
        </w:rPr>
      </w:pPr>
      <w:r w:rsidRPr="23AA880A">
        <w:rPr>
          <w:rFonts w:eastAsia="Graphik" w:cs="Graphik"/>
          <w:szCs w:val="20"/>
        </w:rPr>
        <w:t xml:space="preserve">To fetch the response from the APIs, the following entities must exist. </w:t>
      </w:r>
    </w:p>
    <w:p w14:paraId="4E2EE18A" w14:textId="4EFEEF77" w:rsidR="00890A5D" w:rsidRPr="00890A5D" w:rsidRDefault="56D3D5EA" w:rsidP="00761437">
      <w:pPr>
        <w:pStyle w:val="ListParagraph"/>
        <w:spacing w:before="0" w:after="0" w:line="257" w:lineRule="auto"/>
        <w:ind w:right="0"/>
        <w:rPr>
          <w:rFonts w:eastAsia="Graphik" w:cs="Graphik"/>
          <w:szCs w:val="20"/>
        </w:rPr>
      </w:pPr>
      <w:r w:rsidRPr="23AA880A">
        <w:rPr>
          <w:rFonts w:eastAsia="Graphik" w:cs="Graphik"/>
          <w:szCs w:val="20"/>
        </w:rPr>
        <w:t xml:space="preserve">Authorization token </w:t>
      </w:r>
    </w:p>
    <w:p w14:paraId="2BBC1AF9" w14:textId="38F3C80C" w:rsidR="00890A5D" w:rsidRPr="00890A5D" w:rsidRDefault="56D3D5EA" w:rsidP="00761437">
      <w:pPr>
        <w:pStyle w:val="ListParagraph"/>
        <w:spacing w:before="0" w:after="0" w:line="257" w:lineRule="auto"/>
        <w:ind w:right="0"/>
        <w:rPr>
          <w:rFonts w:eastAsia="Graphik" w:cs="Graphik"/>
          <w:szCs w:val="20"/>
        </w:rPr>
      </w:pPr>
      <w:r w:rsidRPr="23AA880A">
        <w:rPr>
          <w:rFonts w:eastAsia="Graphik" w:cs="Graphik"/>
          <w:szCs w:val="20"/>
        </w:rPr>
        <w:t>Content-Type</w:t>
      </w:r>
    </w:p>
    <w:p w14:paraId="1C4F4E2B" w14:textId="1D431922" w:rsidR="00890A5D" w:rsidRPr="00101367" w:rsidRDefault="56D3D5EA" w:rsidP="00101367">
      <w:pPr>
        <w:pStyle w:val="Heading3"/>
      </w:pPr>
      <w:r w:rsidRPr="23AA880A">
        <w:t>API Specifications</w:t>
      </w:r>
    </w:p>
    <w:tbl>
      <w:tblPr>
        <w:tblW w:w="0" w:type="auto"/>
        <w:tblLook w:val="04A0" w:firstRow="1" w:lastRow="0" w:firstColumn="1" w:lastColumn="0" w:noHBand="0" w:noVBand="1"/>
      </w:tblPr>
      <w:tblGrid>
        <w:gridCol w:w="2307"/>
        <w:gridCol w:w="8473"/>
      </w:tblGrid>
      <w:tr w:rsidR="23AA880A" w14:paraId="470A541F" w14:textId="77777777" w:rsidTr="23AA880A">
        <w:trPr>
          <w:trHeight w:val="165"/>
        </w:trPr>
        <w:tc>
          <w:tcPr>
            <w:tcW w:w="2312"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3ECF0DE1" w14:textId="4AC453BD" w:rsidR="23AA880A" w:rsidRDefault="23AA880A" w:rsidP="00101367">
            <w:pPr>
              <w:spacing w:after="0" w:line="257" w:lineRule="auto"/>
              <w:jc w:val="left"/>
              <w:rPr>
                <w:rFonts w:eastAsia="Graphik" w:cs="Graphik"/>
                <w:b/>
                <w:bCs/>
                <w:color w:val="000000" w:themeColor="text1"/>
                <w:szCs w:val="20"/>
              </w:rPr>
            </w:pPr>
            <w:r w:rsidRPr="23AA880A">
              <w:rPr>
                <w:rFonts w:eastAsia="Graphik" w:cs="Graphik"/>
                <w:b/>
                <w:bCs/>
                <w:color w:val="000000" w:themeColor="text1"/>
                <w:szCs w:val="20"/>
              </w:rPr>
              <w:t>PROTOCOL</w:t>
            </w:r>
          </w:p>
        </w:tc>
        <w:tc>
          <w:tcPr>
            <w:tcW w:w="8488" w:type="dxa"/>
            <w:tcBorders>
              <w:top w:val="single" w:sz="8" w:space="0" w:color="auto"/>
              <w:left w:val="single" w:sz="8" w:space="0" w:color="auto"/>
              <w:bottom w:val="single" w:sz="8" w:space="0" w:color="auto"/>
              <w:right w:val="single" w:sz="8" w:space="0" w:color="auto"/>
            </w:tcBorders>
            <w:tcMar>
              <w:left w:w="108" w:type="dxa"/>
              <w:right w:w="108" w:type="dxa"/>
            </w:tcMar>
          </w:tcPr>
          <w:p w14:paraId="19B1F2FD" w14:textId="6F6B85C0" w:rsidR="23AA880A" w:rsidRDefault="23AA880A" w:rsidP="00101367">
            <w:pPr>
              <w:spacing w:after="0" w:line="257" w:lineRule="auto"/>
              <w:jc w:val="left"/>
              <w:rPr>
                <w:rFonts w:eastAsia="Graphik" w:cs="Graphik"/>
                <w:szCs w:val="20"/>
              </w:rPr>
            </w:pPr>
            <w:r w:rsidRPr="23AA880A">
              <w:rPr>
                <w:rFonts w:eastAsia="Graphik" w:cs="Graphik"/>
                <w:szCs w:val="20"/>
              </w:rPr>
              <w:t>HTTPS</w:t>
            </w:r>
          </w:p>
        </w:tc>
      </w:tr>
      <w:tr w:rsidR="23AA880A" w14:paraId="06FDAB17" w14:textId="77777777" w:rsidTr="23AA880A">
        <w:trPr>
          <w:trHeight w:val="165"/>
        </w:trPr>
        <w:tc>
          <w:tcPr>
            <w:tcW w:w="2312"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4382656E" w14:textId="75CD349A" w:rsidR="23AA880A" w:rsidRDefault="23AA880A" w:rsidP="00101367">
            <w:pPr>
              <w:spacing w:after="0" w:line="257" w:lineRule="auto"/>
              <w:jc w:val="left"/>
              <w:rPr>
                <w:rFonts w:eastAsia="Graphik" w:cs="Graphik"/>
                <w:b/>
                <w:bCs/>
                <w:color w:val="000000" w:themeColor="text1"/>
                <w:szCs w:val="20"/>
              </w:rPr>
            </w:pPr>
            <w:r w:rsidRPr="23AA880A">
              <w:rPr>
                <w:rFonts w:eastAsia="Graphik" w:cs="Graphik"/>
                <w:b/>
                <w:bCs/>
                <w:color w:val="000000" w:themeColor="text1"/>
                <w:szCs w:val="20"/>
              </w:rPr>
              <w:t xml:space="preserve">PATH AOT </w:t>
            </w:r>
            <w:r w:rsidR="00515F80">
              <w:rPr>
                <w:rFonts w:eastAsia="Graphik" w:cs="Graphik"/>
                <w:b/>
                <w:bCs/>
                <w:color w:val="000000" w:themeColor="text1"/>
                <w:szCs w:val="20"/>
              </w:rPr>
              <w:t>(Public Exposure)</w:t>
            </w:r>
          </w:p>
        </w:tc>
        <w:tc>
          <w:tcPr>
            <w:tcW w:w="8488" w:type="dxa"/>
            <w:tcBorders>
              <w:top w:val="single" w:sz="8" w:space="0" w:color="auto"/>
              <w:left w:val="single" w:sz="8" w:space="0" w:color="auto"/>
              <w:bottom w:val="single" w:sz="8" w:space="0" w:color="auto"/>
              <w:right w:val="single" w:sz="8" w:space="0" w:color="auto"/>
            </w:tcBorders>
            <w:tcMar>
              <w:left w:w="108" w:type="dxa"/>
              <w:right w:w="108" w:type="dxa"/>
            </w:tcMar>
          </w:tcPr>
          <w:p w14:paraId="11F4F89A" w14:textId="0A981BB7" w:rsidR="23AA880A" w:rsidRDefault="23AA880A" w:rsidP="00101367">
            <w:pPr>
              <w:spacing w:after="0"/>
              <w:jc w:val="left"/>
              <w:rPr>
                <w:rFonts w:ascii="Aptos Narrow" w:eastAsia="Aptos Narrow" w:hAnsi="Aptos Narrow" w:cs="Aptos Narrow"/>
                <w:color w:val="000000" w:themeColor="text1"/>
                <w:sz w:val="22"/>
              </w:rPr>
            </w:pPr>
            <w:hyperlink r:id="rId39" w:history="1">
              <w:r w:rsidRPr="23AA880A">
                <w:rPr>
                  <w:rStyle w:val="Hyperlink"/>
                  <w:rFonts w:ascii="Aptos Narrow" w:eastAsia="Aptos Narrow" w:hAnsi="Aptos Narrow" w:cs="Aptos Narrow"/>
                  <w:sz w:val="22"/>
                </w:rPr>
                <w:t>https://apim-aot-azure-dev.azure-api.net/api/productionmanager/BatchesByProductionOrder</w:t>
              </w:r>
            </w:hyperlink>
            <w:r w:rsidRPr="23AA880A">
              <w:rPr>
                <w:rFonts w:ascii="Aptos Narrow" w:eastAsia="Aptos Narrow" w:hAnsi="Aptos Narrow" w:cs="Aptos Narrow"/>
                <w:color w:val="000000" w:themeColor="text1"/>
                <w:sz w:val="22"/>
              </w:rPr>
              <w:t xml:space="preserve"> </w:t>
            </w:r>
          </w:p>
        </w:tc>
      </w:tr>
      <w:tr w:rsidR="23AA880A" w14:paraId="7740706D" w14:textId="77777777" w:rsidTr="23AA880A">
        <w:trPr>
          <w:trHeight w:val="135"/>
        </w:trPr>
        <w:tc>
          <w:tcPr>
            <w:tcW w:w="2312"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45017FA2" w14:textId="23533E10" w:rsidR="23AA880A" w:rsidRDefault="23AA880A" w:rsidP="00101367">
            <w:pPr>
              <w:spacing w:after="0" w:line="257" w:lineRule="auto"/>
              <w:jc w:val="left"/>
              <w:rPr>
                <w:rFonts w:eastAsia="Graphik" w:cs="Graphik"/>
                <w:b/>
                <w:bCs/>
                <w:color w:val="000000" w:themeColor="text1"/>
                <w:szCs w:val="20"/>
              </w:rPr>
            </w:pPr>
            <w:r w:rsidRPr="23AA880A">
              <w:rPr>
                <w:rFonts w:eastAsia="Graphik" w:cs="Graphik"/>
                <w:b/>
                <w:bCs/>
                <w:color w:val="000000" w:themeColor="text1"/>
                <w:szCs w:val="20"/>
              </w:rPr>
              <w:t>METHOD</w:t>
            </w:r>
          </w:p>
        </w:tc>
        <w:tc>
          <w:tcPr>
            <w:tcW w:w="8488" w:type="dxa"/>
            <w:tcBorders>
              <w:top w:val="single" w:sz="8" w:space="0" w:color="auto"/>
              <w:left w:val="single" w:sz="8" w:space="0" w:color="auto"/>
              <w:bottom w:val="single" w:sz="8" w:space="0" w:color="auto"/>
              <w:right w:val="single" w:sz="8" w:space="0" w:color="auto"/>
            </w:tcBorders>
            <w:tcMar>
              <w:left w:w="108" w:type="dxa"/>
              <w:right w:w="108" w:type="dxa"/>
            </w:tcMar>
          </w:tcPr>
          <w:p w14:paraId="4E37A564" w14:textId="0AF7142F" w:rsidR="23AA880A" w:rsidRDefault="23AA880A" w:rsidP="00101367">
            <w:pPr>
              <w:spacing w:after="0" w:line="257" w:lineRule="auto"/>
              <w:jc w:val="left"/>
              <w:rPr>
                <w:rFonts w:eastAsia="Graphik" w:cs="Graphik"/>
                <w:szCs w:val="20"/>
              </w:rPr>
            </w:pPr>
            <w:r w:rsidRPr="23AA880A">
              <w:rPr>
                <w:rFonts w:eastAsia="Graphik" w:cs="Graphik"/>
                <w:szCs w:val="20"/>
              </w:rPr>
              <w:t>GET</w:t>
            </w:r>
          </w:p>
        </w:tc>
      </w:tr>
      <w:tr w:rsidR="23AA880A" w14:paraId="4914FF71" w14:textId="77777777" w:rsidTr="23AA880A">
        <w:trPr>
          <w:trHeight w:val="240"/>
        </w:trPr>
        <w:tc>
          <w:tcPr>
            <w:tcW w:w="2312"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3267C0E7" w14:textId="43E3CE0C" w:rsidR="23AA880A" w:rsidRDefault="23AA880A" w:rsidP="00101367">
            <w:pPr>
              <w:spacing w:after="0" w:line="257" w:lineRule="auto"/>
              <w:jc w:val="left"/>
              <w:rPr>
                <w:rFonts w:eastAsia="Graphik" w:cs="Graphik"/>
                <w:b/>
                <w:bCs/>
                <w:color w:val="000000" w:themeColor="text1"/>
                <w:szCs w:val="20"/>
              </w:rPr>
            </w:pPr>
            <w:r w:rsidRPr="23AA880A">
              <w:rPr>
                <w:rFonts w:eastAsia="Graphik" w:cs="Graphik"/>
                <w:b/>
                <w:bCs/>
                <w:color w:val="000000" w:themeColor="text1"/>
                <w:szCs w:val="20"/>
              </w:rPr>
              <w:t>CONTENT TYPE</w:t>
            </w:r>
          </w:p>
        </w:tc>
        <w:tc>
          <w:tcPr>
            <w:tcW w:w="8488" w:type="dxa"/>
            <w:tcBorders>
              <w:top w:val="single" w:sz="8" w:space="0" w:color="auto"/>
              <w:left w:val="single" w:sz="8" w:space="0" w:color="auto"/>
              <w:bottom w:val="single" w:sz="8" w:space="0" w:color="auto"/>
              <w:right w:val="single" w:sz="8" w:space="0" w:color="auto"/>
            </w:tcBorders>
            <w:tcMar>
              <w:left w:w="108" w:type="dxa"/>
              <w:right w:w="108" w:type="dxa"/>
            </w:tcMar>
          </w:tcPr>
          <w:p w14:paraId="67D79BC8" w14:textId="2C8E19B9" w:rsidR="23AA880A" w:rsidRDefault="23AA880A" w:rsidP="00101367">
            <w:pPr>
              <w:spacing w:after="0" w:line="257" w:lineRule="auto"/>
              <w:jc w:val="left"/>
              <w:rPr>
                <w:rFonts w:eastAsia="Graphik" w:cs="Graphik"/>
                <w:szCs w:val="20"/>
              </w:rPr>
            </w:pPr>
            <w:r w:rsidRPr="23AA880A">
              <w:rPr>
                <w:rFonts w:eastAsia="Graphik" w:cs="Graphik"/>
                <w:szCs w:val="20"/>
              </w:rPr>
              <w:t>application / json</w:t>
            </w:r>
          </w:p>
        </w:tc>
      </w:tr>
    </w:tbl>
    <w:p w14:paraId="78121638" w14:textId="2A8177F2" w:rsidR="00890A5D" w:rsidRPr="00890A5D" w:rsidRDefault="56D3D5EA" w:rsidP="00101367">
      <w:pPr>
        <w:pStyle w:val="Heading3"/>
        <w:rPr>
          <w:rFonts w:eastAsia="Graphik" w:cs="Graphik"/>
          <w:b w:val="0"/>
          <w:szCs w:val="20"/>
        </w:rPr>
      </w:pPr>
      <w:r w:rsidRPr="23AA880A">
        <w:t>Input Header Parameters</w:t>
      </w:r>
    </w:p>
    <w:tbl>
      <w:tblPr>
        <w:tblW w:w="0" w:type="auto"/>
        <w:tblLook w:val="04A0" w:firstRow="1" w:lastRow="0" w:firstColumn="1" w:lastColumn="0" w:noHBand="0" w:noVBand="1"/>
      </w:tblPr>
      <w:tblGrid>
        <w:gridCol w:w="1904"/>
        <w:gridCol w:w="6536"/>
        <w:gridCol w:w="923"/>
        <w:gridCol w:w="1417"/>
      </w:tblGrid>
      <w:tr w:rsidR="23AA880A" w14:paraId="7E6306E7" w14:textId="77777777" w:rsidTr="23AA880A">
        <w:trPr>
          <w:trHeight w:val="255"/>
        </w:trPr>
        <w:tc>
          <w:tcPr>
            <w:tcW w:w="190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2D63C16C" w14:textId="79C5CF7E" w:rsidR="23AA880A" w:rsidRDefault="23AA880A" w:rsidP="00B75065">
            <w:pPr>
              <w:spacing w:after="0" w:line="257" w:lineRule="auto"/>
              <w:rPr>
                <w:rFonts w:eastAsia="Graphik" w:cs="Graphik"/>
                <w:b/>
                <w:bCs/>
                <w:color w:val="000000" w:themeColor="text1"/>
                <w:szCs w:val="20"/>
              </w:rPr>
            </w:pPr>
            <w:r w:rsidRPr="23AA880A">
              <w:rPr>
                <w:rFonts w:eastAsia="Graphik" w:cs="Graphik"/>
                <w:b/>
                <w:bCs/>
                <w:color w:val="000000" w:themeColor="text1"/>
                <w:szCs w:val="20"/>
              </w:rPr>
              <w:t>Parameter</w:t>
            </w:r>
          </w:p>
        </w:tc>
        <w:tc>
          <w:tcPr>
            <w:tcW w:w="6552"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130018AE" w14:textId="19C2686E" w:rsidR="23AA880A" w:rsidRDefault="23AA880A" w:rsidP="00B75065">
            <w:pPr>
              <w:spacing w:after="0" w:line="257" w:lineRule="auto"/>
              <w:rPr>
                <w:rFonts w:eastAsia="Graphik" w:cs="Graphik"/>
                <w:b/>
                <w:bCs/>
                <w:color w:val="000000" w:themeColor="text1"/>
                <w:szCs w:val="20"/>
              </w:rPr>
            </w:pPr>
            <w:r w:rsidRPr="23AA880A">
              <w:rPr>
                <w:rFonts w:eastAsia="Graphik" w:cs="Graphik"/>
                <w:b/>
                <w:bCs/>
                <w:color w:val="000000" w:themeColor="text1"/>
                <w:szCs w:val="20"/>
              </w:rPr>
              <w:t>Description</w:t>
            </w:r>
          </w:p>
        </w:tc>
        <w:tc>
          <w:tcPr>
            <w:tcW w:w="924"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6FA08318" w14:textId="2E10A578" w:rsidR="23AA880A" w:rsidRDefault="23AA880A" w:rsidP="00B75065">
            <w:pPr>
              <w:spacing w:after="0" w:line="257" w:lineRule="auto"/>
              <w:rPr>
                <w:rFonts w:eastAsia="Graphik" w:cs="Graphik"/>
                <w:b/>
                <w:bCs/>
                <w:color w:val="000000" w:themeColor="text1"/>
                <w:szCs w:val="20"/>
              </w:rPr>
            </w:pPr>
            <w:r w:rsidRPr="23AA880A">
              <w:rPr>
                <w:rFonts w:eastAsia="Graphik" w:cs="Graphik"/>
                <w:b/>
                <w:bCs/>
                <w:color w:val="000000" w:themeColor="text1"/>
                <w:szCs w:val="20"/>
              </w:rPr>
              <w:t>M/O</w:t>
            </w:r>
          </w:p>
        </w:tc>
        <w:tc>
          <w:tcPr>
            <w:tcW w:w="141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71574FAB" w14:textId="5EAED64E" w:rsidR="23AA880A" w:rsidRDefault="23AA880A" w:rsidP="00B75065">
            <w:pPr>
              <w:spacing w:after="0" w:line="257" w:lineRule="auto"/>
              <w:rPr>
                <w:rFonts w:eastAsia="Graphik" w:cs="Graphik"/>
                <w:b/>
                <w:bCs/>
                <w:color w:val="000000" w:themeColor="text1"/>
                <w:szCs w:val="20"/>
              </w:rPr>
            </w:pPr>
            <w:r w:rsidRPr="23AA880A">
              <w:rPr>
                <w:rFonts w:eastAsia="Graphik" w:cs="Graphik"/>
                <w:b/>
                <w:bCs/>
                <w:color w:val="000000" w:themeColor="text1"/>
                <w:szCs w:val="20"/>
              </w:rPr>
              <w:t>Type</w:t>
            </w:r>
          </w:p>
        </w:tc>
      </w:tr>
      <w:tr w:rsidR="23AA880A" w14:paraId="07F140A7" w14:textId="77777777" w:rsidTr="23AA880A">
        <w:trPr>
          <w:trHeight w:val="255"/>
        </w:trPr>
        <w:tc>
          <w:tcPr>
            <w:tcW w:w="19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7A4067" w14:textId="7D72421B" w:rsidR="23AA880A" w:rsidRDefault="23AA880A" w:rsidP="00B75065">
            <w:pPr>
              <w:spacing w:after="0" w:line="257" w:lineRule="auto"/>
              <w:rPr>
                <w:rFonts w:eastAsia="Graphik" w:cs="Graphik"/>
                <w:szCs w:val="20"/>
              </w:rPr>
            </w:pPr>
            <w:r w:rsidRPr="23AA880A">
              <w:rPr>
                <w:rFonts w:eastAsia="Graphik" w:cs="Graphik"/>
                <w:szCs w:val="20"/>
              </w:rPr>
              <w:t>Authorization</w:t>
            </w:r>
          </w:p>
        </w:tc>
        <w:tc>
          <w:tcPr>
            <w:tcW w:w="65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EECAD6" w14:textId="68C2C8D8" w:rsidR="23AA880A" w:rsidRDefault="23AA880A" w:rsidP="00B75065">
            <w:pPr>
              <w:spacing w:after="0" w:line="257" w:lineRule="auto"/>
              <w:rPr>
                <w:rFonts w:eastAsia="Graphik" w:cs="Graphik"/>
                <w:szCs w:val="20"/>
                <w:lang w:val="en-IN"/>
              </w:rPr>
            </w:pPr>
            <w:r w:rsidRPr="23AA880A">
              <w:rPr>
                <w:rFonts w:eastAsia="Graphik" w:cs="Graphik"/>
                <w:szCs w:val="20"/>
              </w:rPr>
              <w:t xml:space="preserve">Token acquired from Azure AD based on the user credentials for further API calls. </w:t>
            </w:r>
            <w:r w:rsidRPr="23AA880A">
              <w:rPr>
                <w:rFonts w:eastAsia="Graphik" w:cs="Graphik"/>
                <w:szCs w:val="20"/>
                <w:lang w:val="en-IN"/>
              </w:rPr>
              <w:t xml:space="preserve">. e.g., </w:t>
            </w:r>
            <w:r w:rsidRPr="00152D8C">
              <w:rPr>
                <w:rFonts w:ascii="Consolas" w:eastAsia="Graphik" w:hAnsi="Consolas" w:cs="Graphik"/>
                <w:szCs w:val="20"/>
                <w:lang w:val="en-IN"/>
              </w:rPr>
              <w:t>msal, accesstoken : { token: "Bearer {token}" }</w:t>
            </w:r>
          </w:p>
        </w:tc>
        <w:tc>
          <w:tcPr>
            <w:tcW w:w="9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B66D2E" w14:textId="700BF9D4" w:rsidR="23AA880A" w:rsidRDefault="23AA880A" w:rsidP="00B75065">
            <w:pPr>
              <w:spacing w:after="0" w:line="257" w:lineRule="auto"/>
              <w:rPr>
                <w:rFonts w:eastAsia="Graphik" w:cs="Graphik"/>
                <w:szCs w:val="20"/>
              </w:rPr>
            </w:pPr>
            <w:r w:rsidRPr="23AA880A">
              <w:rPr>
                <w:rFonts w:eastAsia="Graphik" w:cs="Graphik"/>
                <w:szCs w:val="20"/>
              </w:rPr>
              <w:t>M</w:t>
            </w:r>
          </w:p>
        </w:tc>
        <w:tc>
          <w:tcPr>
            <w:tcW w:w="14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2B3333" w14:textId="2F1BDDF9" w:rsidR="23AA880A" w:rsidRDefault="23AA880A" w:rsidP="00B75065">
            <w:pPr>
              <w:spacing w:after="0" w:line="257" w:lineRule="auto"/>
              <w:rPr>
                <w:rFonts w:eastAsia="Graphik" w:cs="Graphik"/>
                <w:szCs w:val="20"/>
              </w:rPr>
            </w:pPr>
            <w:r w:rsidRPr="23AA880A">
              <w:rPr>
                <w:rFonts w:eastAsia="Graphik" w:cs="Graphik"/>
                <w:szCs w:val="20"/>
              </w:rPr>
              <w:t>String</w:t>
            </w:r>
          </w:p>
        </w:tc>
      </w:tr>
      <w:tr w:rsidR="23AA880A" w14:paraId="387A3084" w14:textId="77777777" w:rsidTr="23AA880A">
        <w:trPr>
          <w:trHeight w:val="255"/>
        </w:trPr>
        <w:tc>
          <w:tcPr>
            <w:tcW w:w="19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346E46" w14:textId="11E4640D" w:rsidR="23AA880A" w:rsidRDefault="23AA880A" w:rsidP="00B75065">
            <w:pPr>
              <w:spacing w:after="0" w:line="257" w:lineRule="auto"/>
              <w:rPr>
                <w:rFonts w:eastAsia="Graphik" w:cs="Graphik"/>
                <w:szCs w:val="20"/>
              </w:rPr>
            </w:pPr>
            <w:r w:rsidRPr="23AA880A">
              <w:rPr>
                <w:rFonts w:eastAsia="Graphik" w:cs="Graphik"/>
                <w:szCs w:val="20"/>
              </w:rPr>
              <w:t>Content-Type</w:t>
            </w:r>
          </w:p>
        </w:tc>
        <w:tc>
          <w:tcPr>
            <w:tcW w:w="65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CF4B13" w14:textId="35E6CF95" w:rsidR="23AA880A" w:rsidRDefault="23AA880A" w:rsidP="00B75065">
            <w:pPr>
              <w:spacing w:after="0" w:line="257" w:lineRule="auto"/>
              <w:rPr>
                <w:rFonts w:eastAsia="Graphik" w:cs="Graphik"/>
                <w:szCs w:val="20"/>
              </w:rPr>
            </w:pPr>
            <w:r w:rsidRPr="23AA880A">
              <w:rPr>
                <w:rFonts w:eastAsia="Graphik" w:cs="Graphik"/>
                <w:szCs w:val="20"/>
              </w:rPr>
              <w:t>Type of content. E.g.- application/json</w:t>
            </w:r>
          </w:p>
        </w:tc>
        <w:tc>
          <w:tcPr>
            <w:tcW w:w="92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A4D0F4" w14:textId="6E144F15" w:rsidR="23AA880A" w:rsidRDefault="23AA880A" w:rsidP="00B75065">
            <w:pPr>
              <w:spacing w:after="0" w:line="257" w:lineRule="auto"/>
              <w:rPr>
                <w:rFonts w:eastAsia="Graphik" w:cs="Graphik"/>
                <w:szCs w:val="20"/>
              </w:rPr>
            </w:pPr>
            <w:r w:rsidRPr="23AA880A">
              <w:rPr>
                <w:rFonts w:eastAsia="Graphik" w:cs="Graphik"/>
                <w:szCs w:val="20"/>
              </w:rPr>
              <w:t>M</w:t>
            </w:r>
          </w:p>
        </w:tc>
        <w:tc>
          <w:tcPr>
            <w:tcW w:w="14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80ACE8" w14:textId="33557870" w:rsidR="23AA880A" w:rsidRDefault="23AA880A" w:rsidP="00B75065">
            <w:pPr>
              <w:spacing w:after="0" w:line="257" w:lineRule="auto"/>
              <w:rPr>
                <w:rFonts w:eastAsia="Graphik" w:cs="Graphik"/>
                <w:szCs w:val="20"/>
              </w:rPr>
            </w:pPr>
            <w:r w:rsidRPr="23AA880A">
              <w:rPr>
                <w:rFonts w:eastAsia="Graphik" w:cs="Graphik"/>
                <w:szCs w:val="20"/>
              </w:rPr>
              <w:t>String</w:t>
            </w:r>
          </w:p>
        </w:tc>
      </w:tr>
    </w:tbl>
    <w:p w14:paraId="17913EB9" w14:textId="15F4B446" w:rsidR="00890A5D" w:rsidRDefault="00733697" w:rsidP="00B15C1F">
      <w:pPr>
        <w:pStyle w:val="Heading3"/>
      </w:pPr>
      <w:r>
        <w:t>Sample Request</w:t>
      </w:r>
    </w:p>
    <w:p w14:paraId="28795104" w14:textId="7D780EF6" w:rsidR="00B15C1F" w:rsidRPr="00B15C1F" w:rsidRDefault="00B15C1F" w:rsidP="00B15C1F">
      <w:r>
        <w:t>POID</w:t>
      </w:r>
    </w:p>
    <w:p w14:paraId="5285A2B2" w14:textId="77C2F5B7" w:rsidR="00890A5D" w:rsidRPr="00890A5D" w:rsidRDefault="56D3D5EA" w:rsidP="00B75065">
      <w:pPr>
        <w:pStyle w:val="Heading3"/>
        <w:rPr>
          <w:rFonts w:eastAsia="Graphik" w:cs="Graphik"/>
          <w:b w:val="0"/>
          <w:szCs w:val="20"/>
        </w:rPr>
      </w:pPr>
      <w:r w:rsidRPr="23AA880A">
        <w:t>Outpu</w:t>
      </w:r>
      <w:r w:rsidR="00B15C1F">
        <w:t>t</w:t>
      </w:r>
      <w:r w:rsidRPr="23AA880A">
        <w:t xml:space="preserve"> Header Parameters</w:t>
      </w:r>
    </w:p>
    <w:tbl>
      <w:tblPr>
        <w:tblW w:w="0" w:type="auto"/>
        <w:tblLook w:val="04A0" w:firstRow="1" w:lastRow="0" w:firstColumn="1" w:lastColumn="0" w:noHBand="0" w:noVBand="1"/>
      </w:tblPr>
      <w:tblGrid>
        <w:gridCol w:w="2255"/>
        <w:gridCol w:w="7093"/>
        <w:gridCol w:w="1432"/>
      </w:tblGrid>
      <w:tr w:rsidR="23AA880A" w14:paraId="39CF1578" w14:textId="77777777" w:rsidTr="23AA880A">
        <w:trPr>
          <w:trHeight w:val="270"/>
        </w:trPr>
        <w:tc>
          <w:tcPr>
            <w:tcW w:w="225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021FE23F" w14:textId="43BD990C" w:rsidR="23AA880A" w:rsidRDefault="23AA880A" w:rsidP="00B75065">
            <w:pPr>
              <w:spacing w:after="0" w:line="257" w:lineRule="auto"/>
              <w:rPr>
                <w:rFonts w:eastAsia="Graphik" w:cs="Graphik"/>
                <w:b/>
                <w:bCs/>
                <w:color w:val="000000" w:themeColor="text1"/>
                <w:szCs w:val="20"/>
              </w:rPr>
            </w:pPr>
            <w:r w:rsidRPr="23AA880A">
              <w:rPr>
                <w:rFonts w:eastAsia="Graphik" w:cs="Graphik"/>
                <w:b/>
                <w:bCs/>
                <w:color w:val="000000" w:themeColor="text1"/>
                <w:szCs w:val="20"/>
              </w:rPr>
              <w:t>Parameter</w:t>
            </w:r>
          </w:p>
        </w:tc>
        <w:tc>
          <w:tcPr>
            <w:tcW w:w="710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1E348B65" w14:textId="40206508" w:rsidR="23AA880A" w:rsidRDefault="23AA880A" w:rsidP="00B75065">
            <w:pPr>
              <w:spacing w:after="0" w:line="257" w:lineRule="auto"/>
              <w:rPr>
                <w:rFonts w:eastAsia="Graphik" w:cs="Graphik"/>
                <w:b/>
                <w:bCs/>
                <w:color w:val="000000" w:themeColor="text1"/>
                <w:szCs w:val="20"/>
              </w:rPr>
            </w:pPr>
            <w:r w:rsidRPr="23AA880A">
              <w:rPr>
                <w:rFonts w:eastAsia="Graphik" w:cs="Graphik"/>
                <w:b/>
                <w:bCs/>
                <w:color w:val="000000" w:themeColor="text1"/>
                <w:szCs w:val="20"/>
              </w:rPr>
              <w:t>Description</w:t>
            </w:r>
          </w:p>
        </w:tc>
        <w:tc>
          <w:tcPr>
            <w:tcW w:w="1433"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2F5452EB" w14:textId="6E936F3F" w:rsidR="23AA880A" w:rsidRDefault="23AA880A" w:rsidP="00B75065">
            <w:pPr>
              <w:spacing w:after="0" w:line="257" w:lineRule="auto"/>
              <w:rPr>
                <w:rFonts w:eastAsia="Graphik" w:cs="Graphik"/>
                <w:b/>
                <w:bCs/>
                <w:color w:val="000000" w:themeColor="text1"/>
                <w:szCs w:val="20"/>
              </w:rPr>
            </w:pPr>
            <w:r w:rsidRPr="23AA880A">
              <w:rPr>
                <w:rFonts w:eastAsia="Graphik" w:cs="Graphik"/>
                <w:b/>
                <w:bCs/>
                <w:color w:val="000000" w:themeColor="text1"/>
                <w:szCs w:val="20"/>
              </w:rPr>
              <w:t>Type</w:t>
            </w:r>
          </w:p>
        </w:tc>
      </w:tr>
      <w:tr w:rsidR="23AA880A" w14:paraId="0DFB46D3"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F46500" w14:textId="0CE82266" w:rsidR="23AA880A" w:rsidRDefault="23AA880A" w:rsidP="00B75065">
            <w:pPr>
              <w:spacing w:after="0" w:line="257" w:lineRule="auto"/>
              <w:rPr>
                <w:rFonts w:eastAsia="Graphik" w:cs="Graphik"/>
                <w:szCs w:val="20"/>
              </w:rPr>
            </w:pPr>
            <w:r w:rsidRPr="23AA880A">
              <w:rPr>
                <w:rFonts w:eastAsia="Graphik" w:cs="Graphik"/>
                <w:szCs w:val="20"/>
              </w:rPr>
              <w:t>Server</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E1139A" w14:textId="4D5996B4" w:rsidR="23AA880A" w:rsidRDefault="23AA880A" w:rsidP="00B75065">
            <w:pPr>
              <w:spacing w:after="0" w:line="257" w:lineRule="auto"/>
              <w:rPr>
                <w:rFonts w:eastAsia="Graphik" w:cs="Graphik"/>
                <w:szCs w:val="20"/>
              </w:rPr>
            </w:pPr>
            <w:r w:rsidRPr="23AA880A">
              <w:rPr>
                <w:rFonts w:eastAsia="Graphik" w:cs="Graphik"/>
                <w:szCs w:val="20"/>
              </w:rPr>
              <w:t>Contains information about how the server handles requests [e.g., Werkzeug/2.1.2 Python/3.9.7]</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A606B0" w14:textId="3BF31EEF" w:rsidR="23AA880A" w:rsidRDefault="23AA880A" w:rsidP="00B75065">
            <w:pPr>
              <w:spacing w:after="0" w:line="257" w:lineRule="auto"/>
              <w:rPr>
                <w:rFonts w:eastAsia="Graphik" w:cs="Graphik"/>
                <w:szCs w:val="20"/>
              </w:rPr>
            </w:pPr>
            <w:r w:rsidRPr="23AA880A">
              <w:rPr>
                <w:rFonts w:eastAsia="Graphik" w:cs="Graphik"/>
                <w:szCs w:val="20"/>
              </w:rPr>
              <w:t>String</w:t>
            </w:r>
          </w:p>
        </w:tc>
      </w:tr>
      <w:tr w:rsidR="23AA880A" w14:paraId="3E745515"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EBF1C0D" w14:textId="455A44E3" w:rsidR="23AA880A" w:rsidRDefault="23AA880A" w:rsidP="00B75065">
            <w:pPr>
              <w:spacing w:after="0" w:line="257" w:lineRule="auto"/>
              <w:rPr>
                <w:rFonts w:eastAsia="Graphik" w:cs="Graphik"/>
                <w:szCs w:val="20"/>
              </w:rPr>
            </w:pPr>
            <w:r w:rsidRPr="23AA880A">
              <w:rPr>
                <w:rFonts w:eastAsia="Graphik" w:cs="Graphik"/>
                <w:szCs w:val="20"/>
              </w:rPr>
              <w:t>Content-Type</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12912D" w14:textId="3A9C86CD" w:rsidR="23AA880A" w:rsidRDefault="23AA880A" w:rsidP="00B75065">
            <w:pPr>
              <w:spacing w:after="0" w:line="257" w:lineRule="auto"/>
              <w:rPr>
                <w:rFonts w:eastAsia="Graphik" w:cs="Graphik"/>
                <w:szCs w:val="20"/>
              </w:rPr>
            </w:pPr>
            <w:r w:rsidRPr="23AA880A">
              <w:rPr>
                <w:rFonts w:eastAsia="Graphik" w:cs="Graphik"/>
                <w:szCs w:val="20"/>
              </w:rPr>
              <w:t>Type of the content</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C1651E" w14:textId="769FE4FF" w:rsidR="23AA880A" w:rsidRDefault="23AA880A" w:rsidP="00B75065">
            <w:pPr>
              <w:spacing w:after="0" w:line="257" w:lineRule="auto"/>
              <w:rPr>
                <w:rFonts w:eastAsia="Graphik" w:cs="Graphik"/>
                <w:szCs w:val="20"/>
              </w:rPr>
            </w:pPr>
            <w:r w:rsidRPr="23AA880A">
              <w:rPr>
                <w:rFonts w:eastAsia="Graphik" w:cs="Graphik"/>
                <w:szCs w:val="20"/>
              </w:rPr>
              <w:t>String</w:t>
            </w:r>
          </w:p>
        </w:tc>
      </w:tr>
      <w:tr w:rsidR="23AA880A" w14:paraId="7CF59E9E"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7334E7" w14:textId="0E163EB0" w:rsidR="23AA880A" w:rsidRDefault="23AA880A" w:rsidP="00B75065">
            <w:pPr>
              <w:spacing w:after="0" w:line="257" w:lineRule="auto"/>
              <w:rPr>
                <w:rFonts w:eastAsia="Graphik" w:cs="Graphik"/>
                <w:szCs w:val="20"/>
              </w:rPr>
            </w:pPr>
            <w:r w:rsidRPr="23AA880A">
              <w:rPr>
                <w:rFonts w:eastAsia="Graphik" w:cs="Graphik"/>
                <w:szCs w:val="20"/>
              </w:rPr>
              <w:t>Date</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E9D4A2" w14:textId="5F83AD01" w:rsidR="23AA880A" w:rsidRDefault="23AA880A" w:rsidP="00B75065">
            <w:pPr>
              <w:spacing w:after="0" w:line="257" w:lineRule="auto"/>
              <w:rPr>
                <w:rFonts w:eastAsia="Graphik" w:cs="Graphik"/>
                <w:szCs w:val="20"/>
              </w:rPr>
            </w:pPr>
            <w:r w:rsidRPr="23AA880A">
              <w:rPr>
                <w:rFonts w:eastAsia="Graphik" w:cs="Graphik"/>
                <w:szCs w:val="20"/>
              </w:rPr>
              <w:t>Date of operation execution e.g. - [Tue, 17 May 2022 06:30:16 GMT]</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A8B99D" w14:textId="00C1302F" w:rsidR="23AA880A" w:rsidRDefault="23AA880A" w:rsidP="00B75065">
            <w:pPr>
              <w:spacing w:after="0" w:line="257" w:lineRule="auto"/>
              <w:rPr>
                <w:rFonts w:eastAsia="Graphik" w:cs="Graphik"/>
                <w:szCs w:val="20"/>
              </w:rPr>
            </w:pPr>
            <w:r w:rsidRPr="23AA880A">
              <w:rPr>
                <w:rFonts w:eastAsia="Graphik" w:cs="Graphik"/>
                <w:szCs w:val="20"/>
              </w:rPr>
              <w:t>Datetime</w:t>
            </w:r>
          </w:p>
        </w:tc>
      </w:tr>
      <w:tr w:rsidR="23AA880A" w14:paraId="6A000451"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E3F601" w14:textId="6B55B315" w:rsidR="23AA880A" w:rsidRDefault="23AA880A" w:rsidP="00B75065">
            <w:pPr>
              <w:spacing w:after="0" w:line="257" w:lineRule="auto"/>
              <w:rPr>
                <w:rFonts w:eastAsia="Graphik" w:cs="Graphik"/>
                <w:szCs w:val="20"/>
              </w:rPr>
            </w:pPr>
            <w:r w:rsidRPr="23AA880A">
              <w:rPr>
                <w:rFonts w:eastAsia="Graphik" w:cs="Graphik"/>
                <w:szCs w:val="20"/>
              </w:rPr>
              <w:t>Content-Length</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9466EC" w14:textId="06DDA754" w:rsidR="23AA880A" w:rsidRDefault="23AA880A" w:rsidP="00B75065">
            <w:pPr>
              <w:spacing w:after="0" w:line="257" w:lineRule="auto"/>
              <w:rPr>
                <w:rFonts w:eastAsia="Graphik" w:cs="Graphik"/>
                <w:szCs w:val="20"/>
              </w:rPr>
            </w:pPr>
            <w:r w:rsidRPr="23AA880A">
              <w:rPr>
                <w:rFonts w:eastAsia="Graphik" w:cs="Graphik"/>
                <w:szCs w:val="20"/>
              </w:rPr>
              <w:t>Length of the content</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1FD5B1" w14:textId="0BDC4155" w:rsidR="23AA880A" w:rsidRDefault="23AA880A" w:rsidP="00B75065">
            <w:pPr>
              <w:spacing w:after="0" w:line="257" w:lineRule="auto"/>
              <w:rPr>
                <w:rFonts w:eastAsia="Graphik" w:cs="Graphik"/>
                <w:szCs w:val="20"/>
              </w:rPr>
            </w:pPr>
            <w:r w:rsidRPr="23AA880A">
              <w:rPr>
                <w:rFonts w:eastAsia="Graphik" w:cs="Graphik"/>
                <w:szCs w:val="20"/>
              </w:rPr>
              <w:t>Bytes</w:t>
            </w:r>
          </w:p>
        </w:tc>
      </w:tr>
      <w:tr w:rsidR="23AA880A" w14:paraId="79B480DE" w14:textId="77777777" w:rsidTr="23AA880A">
        <w:trPr>
          <w:trHeight w:val="195"/>
        </w:trPr>
        <w:tc>
          <w:tcPr>
            <w:tcW w:w="225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A7C90D" w14:textId="43C85FDA" w:rsidR="23AA880A" w:rsidRDefault="23AA880A" w:rsidP="00B75065">
            <w:pPr>
              <w:spacing w:after="0" w:line="257" w:lineRule="auto"/>
              <w:rPr>
                <w:rFonts w:eastAsia="Graphik" w:cs="Graphik"/>
                <w:szCs w:val="20"/>
              </w:rPr>
            </w:pPr>
            <w:r w:rsidRPr="23AA880A">
              <w:rPr>
                <w:rFonts w:eastAsia="Graphik" w:cs="Graphik"/>
                <w:szCs w:val="20"/>
              </w:rPr>
              <w:t>Connection</w:t>
            </w:r>
          </w:p>
        </w:tc>
        <w:tc>
          <w:tcPr>
            <w:tcW w:w="71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BC2B6E" w14:textId="622CE2A7" w:rsidR="23AA880A" w:rsidRDefault="23AA880A" w:rsidP="00B75065">
            <w:pPr>
              <w:spacing w:after="0" w:line="257" w:lineRule="auto"/>
              <w:rPr>
                <w:rFonts w:eastAsia="Graphik" w:cs="Graphik"/>
                <w:szCs w:val="20"/>
              </w:rPr>
            </w:pPr>
            <w:r w:rsidRPr="23AA880A">
              <w:rPr>
                <w:rFonts w:eastAsia="Graphik" w:cs="Graphik"/>
                <w:szCs w:val="20"/>
              </w:rPr>
              <w:t>A general header specifying whether the current network connection stays open once the current transaction finishes</w:t>
            </w:r>
          </w:p>
        </w:tc>
        <w:tc>
          <w:tcPr>
            <w:tcW w:w="143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92907F" w14:textId="3660EA87" w:rsidR="23AA880A" w:rsidRDefault="23AA880A" w:rsidP="00B75065">
            <w:pPr>
              <w:spacing w:after="0" w:line="257" w:lineRule="auto"/>
              <w:rPr>
                <w:rFonts w:eastAsia="Graphik" w:cs="Graphik"/>
                <w:szCs w:val="20"/>
              </w:rPr>
            </w:pPr>
            <w:r w:rsidRPr="23AA880A">
              <w:rPr>
                <w:rFonts w:eastAsia="Graphik" w:cs="Graphik"/>
                <w:szCs w:val="20"/>
              </w:rPr>
              <w:t>String</w:t>
            </w:r>
          </w:p>
        </w:tc>
      </w:tr>
    </w:tbl>
    <w:p w14:paraId="5CCBE166" w14:textId="21C4F44F" w:rsidR="00890A5D" w:rsidRPr="00890A5D" w:rsidRDefault="56D3D5EA" w:rsidP="00B75065">
      <w:pPr>
        <w:pStyle w:val="Heading3"/>
        <w:rPr>
          <w:rFonts w:eastAsia="Graphik" w:cs="Graphik"/>
          <w:b w:val="0"/>
          <w:szCs w:val="20"/>
        </w:rPr>
      </w:pPr>
      <w:r w:rsidRPr="23AA880A">
        <w:t>Output Body Parameters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2"/>
        <w:gridCol w:w="6975"/>
        <w:gridCol w:w="1383"/>
      </w:tblGrid>
      <w:tr w:rsidR="23AA880A" w14:paraId="765F1275" w14:textId="77777777" w:rsidTr="00B75065">
        <w:trPr>
          <w:trHeight w:val="195"/>
        </w:trPr>
        <w:tc>
          <w:tcPr>
            <w:tcW w:w="2422" w:type="dxa"/>
            <w:shd w:val="clear" w:color="auto" w:fill="E8E8E8"/>
            <w:tcMar>
              <w:left w:w="108" w:type="dxa"/>
              <w:right w:w="108" w:type="dxa"/>
            </w:tcMar>
            <w:vAlign w:val="center"/>
          </w:tcPr>
          <w:p w14:paraId="0D46745B" w14:textId="62CD2F87" w:rsidR="23AA880A" w:rsidRDefault="23AA880A" w:rsidP="00B75065">
            <w:pPr>
              <w:spacing w:after="0" w:line="257" w:lineRule="auto"/>
              <w:rPr>
                <w:rFonts w:eastAsia="Graphik" w:cs="Graphik"/>
                <w:b/>
                <w:bCs/>
                <w:color w:val="000000" w:themeColor="text1"/>
                <w:szCs w:val="20"/>
              </w:rPr>
            </w:pPr>
            <w:r w:rsidRPr="23AA880A">
              <w:rPr>
                <w:rFonts w:eastAsia="Graphik" w:cs="Graphik"/>
                <w:b/>
                <w:bCs/>
                <w:color w:val="000000" w:themeColor="text1"/>
                <w:szCs w:val="20"/>
              </w:rPr>
              <w:t>Parameter</w:t>
            </w:r>
          </w:p>
        </w:tc>
        <w:tc>
          <w:tcPr>
            <w:tcW w:w="6975" w:type="dxa"/>
            <w:shd w:val="clear" w:color="auto" w:fill="E8E8E8"/>
            <w:tcMar>
              <w:left w:w="108" w:type="dxa"/>
              <w:right w:w="108" w:type="dxa"/>
            </w:tcMar>
            <w:vAlign w:val="center"/>
          </w:tcPr>
          <w:p w14:paraId="18A5AD1A" w14:textId="6AB231F3" w:rsidR="23AA880A" w:rsidRDefault="23AA880A" w:rsidP="00B75065">
            <w:pPr>
              <w:spacing w:after="0" w:line="257" w:lineRule="auto"/>
              <w:rPr>
                <w:rFonts w:eastAsia="Graphik" w:cs="Graphik"/>
                <w:b/>
                <w:bCs/>
                <w:color w:val="000000" w:themeColor="text1"/>
                <w:szCs w:val="20"/>
              </w:rPr>
            </w:pPr>
            <w:r w:rsidRPr="23AA880A">
              <w:rPr>
                <w:rFonts w:eastAsia="Graphik" w:cs="Graphik"/>
                <w:b/>
                <w:bCs/>
                <w:color w:val="000000" w:themeColor="text1"/>
                <w:szCs w:val="20"/>
              </w:rPr>
              <w:t>Description</w:t>
            </w:r>
          </w:p>
        </w:tc>
        <w:tc>
          <w:tcPr>
            <w:tcW w:w="1383" w:type="dxa"/>
            <w:shd w:val="clear" w:color="auto" w:fill="E8E8E8"/>
            <w:tcMar>
              <w:left w:w="108" w:type="dxa"/>
              <w:right w:w="108" w:type="dxa"/>
            </w:tcMar>
            <w:vAlign w:val="center"/>
          </w:tcPr>
          <w:p w14:paraId="00820A91" w14:textId="2B2DB0E1" w:rsidR="23AA880A" w:rsidRDefault="23AA880A" w:rsidP="00B75065">
            <w:pPr>
              <w:spacing w:after="0" w:line="257" w:lineRule="auto"/>
              <w:rPr>
                <w:rFonts w:eastAsia="Graphik" w:cs="Graphik"/>
                <w:b/>
                <w:bCs/>
                <w:color w:val="000000" w:themeColor="text1"/>
                <w:szCs w:val="20"/>
              </w:rPr>
            </w:pPr>
            <w:r w:rsidRPr="23AA880A">
              <w:rPr>
                <w:rFonts w:eastAsia="Graphik" w:cs="Graphik"/>
                <w:b/>
                <w:bCs/>
                <w:color w:val="000000" w:themeColor="text1"/>
                <w:szCs w:val="20"/>
              </w:rPr>
              <w:t>Type</w:t>
            </w:r>
          </w:p>
        </w:tc>
      </w:tr>
      <w:tr w:rsidR="23AA880A" w14:paraId="26D6F67C" w14:textId="77777777" w:rsidTr="00B75065">
        <w:trPr>
          <w:trHeight w:val="195"/>
        </w:trPr>
        <w:tc>
          <w:tcPr>
            <w:tcW w:w="2422" w:type="dxa"/>
            <w:tcMar>
              <w:left w:w="108" w:type="dxa"/>
              <w:right w:w="108" w:type="dxa"/>
            </w:tcMar>
          </w:tcPr>
          <w:p w14:paraId="5046A1B9" w14:textId="233E0474" w:rsidR="23AA880A" w:rsidRDefault="23AA880A" w:rsidP="00B75065">
            <w:pPr>
              <w:spacing w:after="0" w:line="257" w:lineRule="auto"/>
              <w:rPr>
                <w:rFonts w:eastAsia="Graphik" w:cs="Graphik"/>
                <w:szCs w:val="20"/>
              </w:rPr>
            </w:pPr>
            <w:r w:rsidRPr="23AA880A">
              <w:rPr>
                <w:rFonts w:eastAsia="Graphik" w:cs="Graphik"/>
                <w:szCs w:val="20"/>
              </w:rPr>
              <w:t>AttributeId</w:t>
            </w:r>
          </w:p>
        </w:tc>
        <w:tc>
          <w:tcPr>
            <w:tcW w:w="6975" w:type="dxa"/>
            <w:tcMar>
              <w:left w:w="108" w:type="dxa"/>
              <w:right w:w="108" w:type="dxa"/>
            </w:tcMar>
          </w:tcPr>
          <w:p w14:paraId="543E12A0" w14:textId="48F6FE62" w:rsidR="23AA880A" w:rsidRDefault="23AA880A" w:rsidP="00B75065">
            <w:pPr>
              <w:spacing w:after="0" w:line="257" w:lineRule="auto"/>
              <w:rPr>
                <w:rFonts w:eastAsia="Graphik" w:cs="Graphik"/>
                <w:szCs w:val="20"/>
              </w:rPr>
            </w:pPr>
            <w:r w:rsidRPr="23AA880A">
              <w:rPr>
                <w:rFonts w:eastAsia="Graphik" w:cs="Graphik"/>
                <w:szCs w:val="20"/>
              </w:rPr>
              <w:t>ID of the Attribute</w:t>
            </w:r>
          </w:p>
        </w:tc>
        <w:tc>
          <w:tcPr>
            <w:tcW w:w="1383" w:type="dxa"/>
            <w:tcMar>
              <w:left w:w="108" w:type="dxa"/>
              <w:right w:w="108" w:type="dxa"/>
            </w:tcMar>
          </w:tcPr>
          <w:p w14:paraId="5D082DCD" w14:textId="6DD6D44E" w:rsidR="23AA880A" w:rsidRDefault="23AA880A" w:rsidP="00B75065">
            <w:pPr>
              <w:spacing w:after="0" w:line="257" w:lineRule="auto"/>
              <w:rPr>
                <w:rFonts w:eastAsia="Graphik" w:cs="Graphik"/>
                <w:szCs w:val="20"/>
              </w:rPr>
            </w:pPr>
            <w:r w:rsidRPr="23AA880A">
              <w:rPr>
                <w:rFonts w:eastAsia="Graphik" w:cs="Graphik"/>
                <w:szCs w:val="20"/>
              </w:rPr>
              <w:t>String</w:t>
            </w:r>
          </w:p>
        </w:tc>
      </w:tr>
      <w:tr w:rsidR="23AA880A" w14:paraId="07A0ABAF" w14:textId="77777777" w:rsidTr="00B75065">
        <w:trPr>
          <w:trHeight w:val="195"/>
        </w:trPr>
        <w:tc>
          <w:tcPr>
            <w:tcW w:w="2422" w:type="dxa"/>
            <w:tcMar>
              <w:left w:w="108" w:type="dxa"/>
              <w:right w:w="108" w:type="dxa"/>
            </w:tcMar>
          </w:tcPr>
          <w:p w14:paraId="6FB7DF88" w14:textId="4A243945" w:rsidR="23AA880A" w:rsidRDefault="23AA880A" w:rsidP="00B75065">
            <w:pPr>
              <w:spacing w:after="0" w:line="257" w:lineRule="auto"/>
              <w:rPr>
                <w:rFonts w:eastAsia="Graphik" w:cs="Graphik"/>
                <w:szCs w:val="20"/>
              </w:rPr>
            </w:pPr>
            <w:r w:rsidRPr="23AA880A">
              <w:rPr>
                <w:rFonts w:eastAsia="Graphik" w:cs="Graphik"/>
                <w:szCs w:val="20"/>
              </w:rPr>
              <w:t>AttributeName</w:t>
            </w:r>
          </w:p>
        </w:tc>
        <w:tc>
          <w:tcPr>
            <w:tcW w:w="6975" w:type="dxa"/>
            <w:tcMar>
              <w:left w:w="108" w:type="dxa"/>
              <w:right w:w="108" w:type="dxa"/>
            </w:tcMar>
          </w:tcPr>
          <w:p w14:paraId="7F3505F8" w14:textId="3E883855" w:rsidR="23AA880A" w:rsidRDefault="23AA880A" w:rsidP="00B75065">
            <w:pPr>
              <w:spacing w:after="0" w:line="257" w:lineRule="auto"/>
              <w:rPr>
                <w:rFonts w:eastAsia="Graphik" w:cs="Graphik"/>
                <w:szCs w:val="20"/>
              </w:rPr>
            </w:pPr>
            <w:r w:rsidRPr="23AA880A">
              <w:rPr>
                <w:rFonts w:eastAsia="Graphik" w:cs="Graphik"/>
                <w:szCs w:val="20"/>
              </w:rPr>
              <w:t>Name of the Attribute</w:t>
            </w:r>
          </w:p>
        </w:tc>
        <w:tc>
          <w:tcPr>
            <w:tcW w:w="1383" w:type="dxa"/>
            <w:tcMar>
              <w:left w:w="108" w:type="dxa"/>
              <w:right w:w="108" w:type="dxa"/>
            </w:tcMar>
          </w:tcPr>
          <w:p w14:paraId="45821AC2" w14:textId="0DB18EFC" w:rsidR="23AA880A" w:rsidRDefault="23AA880A" w:rsidP="00B75065">
            <w:pPr>
              <w:spacing w:after="0" w:line="257" w:lineRule="auto"/>
              <w:rPr>
                <w:rFonts w:eastAsia="Graphik" w:cs="Graphik"/>
                <w:szCs w:val="20"/>
              </w:rPr>
            </w:pPr>
            <w:r w:rsidRPr="23AA880A">
              <w:rPr>
                <w:rFonts w:eastAsia="Graphik" w:cs="Graphik"/>
                <w:szCs w:val="20"/>
              </w:rPr>
              <w:t>String</w:t>
            </w:r>
          </w:p>
        </w:tc>
      </w:tr>
      <w:tr w:rsidR="23AA880A" w14:paraId="644B5B8A" w14:textId="77777777" w:rsidTr="00B75065">
        <w:trPr>
          <w:trHeight w:val="195"/>
        </w:trPr>
        <w:tc>
          <w:tcPr>
            <w:tcW w:w="2422" w:type="dxa"/>
            <w:tcMar>
              <w:left w:w="108" w:type="dxa"/>
              <w:right w:w="108" w:type="dxa"/>
            </w:tcMar>
          </w:tcPr>
          <w:p w14:paraId="2D3F952C" w14:textId="3C16D512" w:rsidR="23AA880A" w:rsidRDefault="23AA880A" w:rsidP="00B75065">
            <w:pPr>
              <w:spacing w:after="0" w:line="257" w:lineRule="auto"/>
              <w:rPr>
                <w:rFonts w:eastAsia="Graphik" w:cs="Graphik"/>
                <w:szCs w:val="20"/>
              </w:rPr>
            </w:pPr>
            <w:r w:rsidRPr="23AA880A">
              <w:rPr>
                <w:rFonts w:eastAsia="Graphik" w:cs="Graphik"/>
                <w:szCs w:val="20"/>
              </w:rPr>
              <w:t>StatisticalAggregation</w:t>
            </w:r>
          </w:p>
        </w:tc>
        <w:tc>
          <w:tcPr>
            <w:tcW w:w="6975" w:type="dxa"/>
            <w:tcMar>
              <w:left w:w="108" w:type="dxa"/>
              <w:right w:w="108" w:type="dxa"/>
            </w:tcMar>
          </w:tcPr>
          <w:p w14:paraId="2A696237" w14:textId="480140D9" w:rsidR="23AA880A" w:rsidRDefault="23AA880A" w:rsidP="00B75065">
            <w:pPr>
              <w:spacing w:after="0" w:line="257" w:lineRule="auto"/>
              <w:rPr>
                <w:rFonts w:eastAsia="Graphik" w:cs="Graphik"/>
                <w:szCs w:val="20"/>
              </w:rPr>
            </w:pPr>
            <w:r w:rsidRPr="23AA880A">
              <w:rPr>
                <w:rFonts w:eastAsia="Graphik" w:cs="Graphik"/>
                <w:szCs w:val="20"/>
              </w:rPr>
              <w:t>Type of statistical Aggregation</w:t>
            </w:r>
          </w:p>
        </w:tc>
        <w:tc>
          <w:tcPr>
            <w:tcW w:w="1383" w:type="dxa"/>
            <w:tcMar>
              <w:left w:w="108" w:type="dxa"/>
              <w:right w:w="108" w:type="dxa"/>
            </w:tcMar>
          </w:tcPr>
          <w:p w14:paraId="0E64BFFD" w14:textId="6F804324" w:rsidR="23AA880A" w:rsidRDefault="23AA880A" w:rsidP="00B75065">
            <w:pPr>
              <w:spacing w:after="0" w:line="257" w:lineRule="auto"/>
              <w:rPr>
                <w:rFonts w:eastAsia="Graphik" w:cs="Graphik"/>
                <w:szCs w:val="20"/>
              </w:rPr>
            </w:pPr>
            <w:r w:rsidRPr="23AA880A">
              <w:rPr>
                <w:rFonts w:eastAsia="Graphik" w:cs="Graphik"/>
                <w:szCs w:val="20"/>
              </w:rPr>
              <w:t>String</w:t>
            </w:r>
          </w:p>
        </w:tc>
      </w:tr>
      <w:tr w:rsidR="23AA880A" w14:paraId="205A0988" w14:textId="77777777" w:rsidTr="00B75065">
        <w:trPr>
          <w:trHeight w:val="195"/>
        </w:trPr>
        <w:tc>
          <w:tcPr>
            <w:tcW w:w="2422" w:type="dxa"/>
            <w:tcMar>
              <w:left w:w="108" w:type="dxa"/>
              <w:right w:w="108" w:type="dxa"/>
            </w:tcMar>
          </w:tcPr>
          <w:p w14:paraId="7C2D9358" w14:textId="444F6A35" w:rsidR="23AA880A" w:rsidRDefault="23AA880A" w:rsidP="00B75065">
            <w:pPr>
              <w:spacing w:after="0" w:line="257" w:lineRule="auto"/>
              <w:rPr>
                <w:rFonts w:eastAsia="Graphik" w:cs="Graphik"/>
                <w:szCs w:val="20"/>
              </w:rPr>
            </w:pPr>
            <w:r w:rsidRPr="23AA880A">
              <w:rPr>
                <w:rFonts w:eastAsia="Graphik" w:cs="Graphik"/>
                <w:szCs w:val="20"/>
              </w:rPr>
              <w:t>ProcessArea</w:t>
            </w:r>
          </w:p>
        </w:tc>
        <w:tc>
          <w:tcPr>
            <w:tcW w:w="6975" w:type="dxa"/>
            <w:tcMar>
              <w:left w:w="108" w:type="dxa"/>
              <w:right w:w="108" w:type="dxa"/>
            </w:tcMar>
          </w:tcPr>
          <w:p w14:paraId="5903F425" w14:textId="00CB0F1B" w:rsidR="23AA880A" w:rsidRDefault="23AA880A" w:rsidP="00B75065">
            <w:pPr>
              <w:spacing w:after="0" w:line="257" w:lineRule="auto"/>
              <w:rPr>
                <w:rFonts w:eastAsia="Graphik" w:cs="Graphik"/>
                <w:szCs w:val="20"/>
              </w:rPr>
            </w:pPr>
            <w:r w:rsidRPr="23AA880A">
              <w:rPr>
                <w:rFonts w:eastAsia="Graphik" w:cs="Graphik"/>
                <w:szCs w:val="20"/>
              </w:rPr>
              <w:t>Name of the ProcessArea</w:t>
            </w:r>
          </w:p>
        </w:tc>
        <w:tc>
          <w:tcPr>
            <w:tcW w:w="1383" w:type="dxa"/>
            <w:tcMar>
              <w:left w:w="108" w:type="dxa"/>
              <w:right w:w="108" w:type="dxa"/>
            </w:tcMar>
          </w:tcPr>
          <w:p w14:paraId="324E2992" w14:textId="081ECB90" w:rsidR="23AA880A" w:rsidRDefault="23AA880A" w:rsidP="00B75065">
            <w:pPr>
              <w:spacing w:after="0" w:line="257" w:lineRule="auto"/>
              <w:rPr>
                <w:rFonts w:eastAsia="Graphik" w:cs="Graphik"/>
                <w:szCs w:val="20"/>
              </w:rPr>
            </w:pPr>
            <w:r w:rsidRPr="23AA880A">
              <w:rPr>
                <w:rFonts w:eastAsia="Graphik" w:cs="Graphik"/>
                <w:szCs w:val="20"/>
              </w:rPr>
              <w:t>String</w:t>
            </w:r>
          </w:p>
        </w:tc>
      </w:tr>
      <w:tr w:rsidR="23AA880A" w14:paraId="2203AEA9" w14:textId="77777777" w:rsidTr="00B75065">
        <w:trPr>
          <w:trHeight w:val="195"/>
        </w:trPr>
        <w:tc>
          <w:tcPr>
            <w:tcW w:w="2422" w:type="dxa"/>
            <w:tcMar>
              <w:left w:w="108" w:type="dxa"/>
              <w:right w:w="108" w:type="dxa"/>
            </w:tcMar>
          </w:tcPr>
          <w:p w14:paraId="3A4AAE72" w14:textId="44344ECA" w:rsidR="23AA880A" w:rsidRDefault="23AA880A" w:rsidP="00B75065">
            <w:pPr>
              <w:spacing w:after="0" w:line="257" w:lineRule="auto"/>
              <w:rPr>
                <w:rFonts w:eastAsia="Graphik" w:cs="Graphik"/>
                <w:szCs w:val="20"/>
              </w:rPr>
            </w:pPr>
            <w:r w:rsidRPr="23AA880A">
              <w:rPr>
                <w:rFonts w:eastAsia="Graphik" w:cs="Graphik"/>
                <w:szCs w:val="20"/>
              </w:rPr>
              <w:t>Processareaid</w:t>
            </w:r>
          </w:p>
        </w:tc>
        <w:tc>
          <w:tcPr>
            <w:tcW w:w="6975" w:type="dxa"/>
            <w:tcMar>
              <w:left w:w="108" w:type="dxa"/>
              <w:right w:w="108" w:type="dxa"/>
            </w:tcMar>
          </w:tcPr>
          <w:p w14:paraId="6FEBF074" w14:textId="0C352FB6" w:rsidR="23AA880A" w:rsidRDefault="23AA880A" w:rsidP="00B75065">
            <w:pPr>
              <w:spacing w:after="0" w:line="257" w:lineRule="auto"/>
              <w:rPr>
                <w:rFonts w:eastAsia="Graphik" w:cs="Graphik"/>
                <w:szCs w:val="20"/>
              </w:rPr>
            </w:pPr>
            <w:r w:rsidRPr="23AA880A">
              <w:rPr>
                <w:rFonts w:eastAsia="Graphik" w:cs="Graphik"/>
                <w:szCs w:val="20"/>
              </w:rPr>
              <w:t>ID of the Process Area</w:t>
            </w:r>
          </w:p>
        </w:tc>
        <w:tc>
          <w:tcPr>
            <w:tcW w:w="1383" w:type="dxa"/>
            <w:tcMar>
              <w:left w:w="108" w:type="dxa"/>
              <w:right w:w="108" w:type="dxa"/>
            </w:tcMar>
          </w:tcPr>
          <w:p w14:paraId="540E8252" w14:textId="28198C63" w:rsidR="23AA880A" w:rsidRDefault="23AA880A" w:rsidP="00B75065">
            <w:pPr>
              <w:spacing w:after="0" w:line="257" w:lineRule="auto"/>
              <w:rPr>
                <w:rFonts w:eastAsia="Graphik" w:cs="Graphik"/>
                <w:szCs w:val="20"/>
              </w:rPr>
            </w:pPr>
            <w:r w:rsidRPr="23AA880A">
              <w:rPr>
                <w:rFonts w:eastAsia="Graphik" w:cs="Graphik"/>
                <w:szCs w:val="20"/>
              </w:rPr>
              <w:t>String</w:t>
            </w:r>
          </w:p>
        </w:tc>
      </w:tr>
    </w:tbl>
    <w:p w14:paraId="584D2DDA" w14:textId="5FEBCFAF" w:rsidR="00890A5D" w:rsidRPr="00890A5D" w:rsidRDefault="56D3D5EA" w:rsidP="00B75065">
      <w:pPr>
        <w:pStyle w:val="Heading3"/>
        <w:rPr>
          <w:rFonts w:eastAsia="Graphik" w:cs="Graphik"/>
          <w:b w:val="0"/>
          <w:szCs w:val="20"/>
        </w:rPr>
      </w:pPr>
      <w:r w:rsidRPr="23AA880A">
        <w:t>Sample JSON Response</w:t>
      </w:r>
    </w:p>
    <w:p w14:paraId="1C8A18E9" w14:textId="084CAFEB" w:rsidR="00890A5D" w:rsidRPr="00B75065" w:rsidRDefault="56D3D5EA" w:rsidP="00B75065">
      <w:pPr>
        <w:spacing w:after="0" w:line="257" w:lineRule="auto"/>
        <w:rPr>
          <w:rFonts w:ascii="Consolas" w:eastAsia="Graphik" w:hAnsi="Consolas" w:cs="Graphik"/>
          <w:szCs w:val="20"/>
        </w:rPr>
      </w:pPr>
      <w:r w:rsidRPr="00B75065">
        <w:rPr>
          <w:rFonts w:ascii="Consolas" w:eastAsia="Graphik" w:hAnsi="Consolas" w:cs="Graphik"/>
          <w:szCs w:val="20"/>
        </w:rPr>
        <w:t>{</w:t>
      </w:r>
    </w:p>
    <w:p w14:paraId="57BDA0AF" w14:textId="48329C42" w:rsidR="00890A5D" w:rsidRPr="00B75065" w:rsidRDefault="56D3D5EA" w:rsidP="00B75065">
      <w:pPr>
        <w:spacing w:after="0" w:line="257" w:lineRule="auto"/>
        <w:rPr>
          <w:rFonts w:ascii="Consolas" w:eastAsia="Graphik" w:hAnsi="Consolas" w:cs="Graphik"/>
          <w:szCs w:val="20"/>
        </w:rPr>
      </w:pPr>
      <w:r w:rsidRPr="00B75065">
        <w:rPr>
          <w:rFonts w:ascii="Consolas" w:eastAsia="Graphik" w:hAnsi="Consolas" w:cs="Graphik"/>
          <w:szCs w:val="20"/>
        </w:rPr>
        <w:t xml:space="preserve">    "OperationalAttributesList": [</w:t>
      </w:r>
    </w:p>
    <w:p w14:paraId="4FAFB64E" w14:textId="2AB06137" w:rsidR="00890A5D" w:rsidRPr="00B75065" w:rsidRDefault="56D3D5EA" w:rsidP="00B75065">
      <w:pPr>
        <w:spacing w:after="0" w:line="257" w:lineRule="auto"/>
        <w:rPr>
          <w:rFonts w:ascii="Consolas" w:eastAsia="Graphik" w:hAnsi="Consolas" w:cs="Graphik"/>
          <w:szCs w:val="20"/>
        </w:rPr>
      </w:pPr>
      <w:r w:rsidRPr="00B75065">
        <w:rPr>
          <w:rFonts w:ascii="Consolas" w:eastAsia="Graphik" w:hAnsi="Consolas" w:cs="Graphik"/>
          <w:szCs w:val="20"/>
        </w:rPr>
        <w:t xml:space="preserve">        {</w:t>
      </w:r>
    </w:p>
    <w:p w14:paraId="069D1530" w14:textId="0888C2BE" w:rsidR="00890A5D" w:rsidRPr="00B75065" w:rsidRDefault="56D3D5EA" w:rsidP="00B75065">
      <w:pPr>
        <w:spacing w:after="0" w:line="257" w:lineRule="auto"/>
        <w:rPr>
          <w:rFonts w:ascii="Consolas" w:eastAsia="Graphik" w:hAnsi="Consolas" w:cs="Graphik"/>
          <w:szCs w:val="20"/>
        </w:rPr>
      </w:pPr>
      <w:r w:rsidRPr="00B75065">
        <w:rPr>
          <w:rFonts w:ascii="Consolas" w:eastAsia="Graphik" w:hAnsi="Consolas" w:cs="Graphik"/>
          <w:szCs w:val="20"/>
        </w:rPr>
        <w:t xml:space="preserve">            "AttributeId": "C-PC-G1-R1-CT1-PM-PMP-DS-L1-MVS:BarcodeqrCodeScanSuccessRate",</w:t>
      </w:r>
    </w:p>
    <w:p w14:paraId="17268837" w14:textId="3A61072A" w:rsidR="00890A5D" w:rsidRPr="00B75065" w:rsidRDefault="56D3D5EA" w:rsidP="00B75065">
      <w:pPr>
        <w:spacing w:after="0" w:line="257" w:lineRule="auto"/>
        <w:rPr>
          <w:rFonts w:ascii="Consolas" w:eastAsia="Graphik" w:hAnsi="Consolas" w:cs="Graphik"/>
          <w:szCs w:val="20"/>
        </w:rPr>
      </w:pPr>
      <w:r w:rsidRPr="00B75065">
        <w:rPr>
          <w:rFonts w:ascii="Consolas" w:eastAsia="Graphik" w:hAnsi="Consolas" w:cs="Graphik"/>
          <w:szCs w:val="20"/>
        </w:rPr>
        <w:t xml:space="preserve">            "AttributeName": "BarcodeqrCodeScanSuccessRate",</w:t>
      </w:r>
    </w:p>
    <w:p w14:paraId="09B05D89" w14:textId="186C9F0B" w:rsidR="00890A5D" w:rsidRPr="00B75065" w:rsidRDefault="56D3D5EA" w:rsidP="00B75065">
      <w:pPr>
        <w:spacing w:after="0" w:line="257" w:lineRule="auto"/>
        <w:rPr>
          <w:rFonts w:ascii="Consolas" w:eastAsia="Graphik" w:hAnsi="Consolas" w:cs="Graphik"/>
          <w:szCs w:val="20"/>
        </w:rPr>
      </w:pPr>
      <w:r w:rsidRPr="00B75065">
        <w:rPr>
          <w:rFonts w:ascii="Consolas" w:eastAsia="Graphik" w:hAnsi="Consolas" w:cs="Graphik"/>
          <w:szCs w:val="20"/>
        </w:rPr>
        <w:t xml:space="preserve">            "StatisticalAggregation": "Raw Value",</w:t>
      </w:r>
    </w:p>
    <w:p w14:paraId="2C196EC3" w14:textId="6F79C1CA" w:rsidR="00890A5D" w:rsidRPr="00B75065" w:rsidRDefault="56D3D5EA" w:rsidP="00B75065">
      <w:pPr>
        <w:spacing w:after="0" w:line="257" w:lineRule="auto"/>
        <w:rPr>
          <w:rFonts w:ascii="Consolas" w:eastAsia="Graphik" w:hAnsi="Consolas" w:cs="Graphik"/>
          <w:szCs w:val="20"/>
        </w:rPr>
      </w:pPr>
      <w:r w:rsidRPr="00B75065">
        <w:rPr>
          <w:rFonts w:ascii="Consolas" w:eastAsia="Graphik" w:hAnsi="Consolas" w:cs="Graphik"/>
          <w:szCs w:val="20"/>
        </w:rPr>
        <w:t xml:space="preserve">            "ProcessArea": "Dispensing",</w:t>
      </w:r>
    </w:p>
    <w:p w14:paraId="70129338" w14:textId="3798F73E" w:rsidR="00890A5D" w:rsidRPr="00B75065" w:rsidRDefault="56D3D5EA" w:rsidP="00B75065">
      <w:pPr>
        <w:spacing w:after="0" w:line="257" w:lineRule="auto"/>
        <w:rPr>
          <w:rFonts w:ascii="Consolas" w:eastAsia="Graphik" w:hAnsi="Consolas" w:cs="Graphik"/>
          <w:szCs w:val="20"/>
        </w:rPr>
      </w:pPr>
      <w:r w:rsidRPr="00B75065">
        <w:rPr>
          <w:rFonts w:ascii="Consolas" w:eastAsia="Graphik" w:hAnsi="Consolas" w:cs="Graphik"/>
          <w:szCs w:val="20"/>
        </w:rPr>
        <w:t xml:space="preserve">            "processareaid": "PROC_001",</w:t>
      </w:r>
    </w:p>
    <w:p w14:paraId="51D9C34A" w14:textId="55B28E8F" w:rsidR="00890A5D" w:rsidRPr="00B75065" w:rsidRDefault="56D3D5EA" w:rsidP="00B75065">
      <w:pPr>
        <w:spacing w:after="0" w:line="257" w:lineRule="auto"/>
        <w:rPr>
          <w:rFonts w:ascii="Consolas" w:eastAsia="Graphik" w:hAnsi="Consolas" w:cs="Graphik"/>
          <w:szCs w:val="20"/>
        </w:rPr>
      </w:pPr>
      <w:r w:rsidRPr="00B75065">
        <w:rPr>
          <w:rFonts w:ascii="Consolas" w:eastAsia="Graphik" w:hAnsi="Consolas" w:cs="Graphik"/>
          <w:szCs w:val="20"/>
        </w:rPr>
        <w:t xml:space="preserve">            "GoldenBatchId": "",</w:t>
      </w:r>
    </w:p>
    <w:p w14:paraId="7818568F" w14:textId="50AFAA8F" w:rsidR="00890A5D" w:rsidRPr="00B75065" w:rsidRDefault="56D3D5EA" w:rsidP="00B75065">
      <w:pPr>
        <w:spacing w:after="0" w:line="257" w:lineRule="auto"/>
        <w:rPr>
          <w:rFonts w:ascii="Consolas" w:eastAsia="Graphik" w:hAnsi="Consolas" w:cs="Graphik"/>
          <w:szCs w:val="20"/>
        </w:rPr>
      </w:pPr>
      <w:r w:rsidRPr="00B75065">
        <w:rPr>
          <w:rFonts w:ascii="Consolas" w:eastAsia="Graphik" w:hAnsi="Consolas" w:cs="Graphik"/>
          <w:szCs w:val="20"/>
        </w:rPr>
        <w:t xml:space="preserve">            "GoldenAttributeId": false</w:t>
      </w:r>
    </w:p>
    <w:p w14:paraId="31D1CA1F" w14:textId="4BC41FCF" w:rsidR="00890A5D" w:rsidRPr="00B75065" w:rsidRDefault="56D3D5EA" w:rsidP="00B75065">
      <w:pPr>
        <w:spacing w:after="0" w:line="257" w:lineRule="auto"/>
        <w:rPr>
          <w:rFonts w:ascii="Consolas" w:eastAsia="Graphik" w:hAnsi="Consolas" w:cs="Graphik"/>
          <w:szCs w:val="20"/>
        </w:rPr>
      </w:pPr>
      <w:r w:rsidRPr="00B75065">
        <w:rPr>
          <w:rFonts w:ascii="Consolas" w:eastAsia="Graphik" w:hAnsi="Consolas" w:cs="Graphik"/>
          <w:szCs w:val="20"/>
        </w:rPr>
        <w:t xml:space="preserve">        },</w:t>
      </w:r>
    </w:p>
    <w:p w14:paraId="75B87BC2" w14:textId="4D221C84" w:rsidR="00890A5D" w:rsidRPr="00B75065" w:rsidRDefault="56D3D5EA" w:rsidP="00B75065">
      <w:pPr>
        <w:spacing w:after="0" w:line="257" w:lineRule="auto"/>
        <w:rPr>
          <w:rFonts w:ascii="Consolas" w:eastAsia="Graphik" w:hAnsi="Consolas" w:cs="Graphik"/>
          <w:szCs w:val="20"/>
        </w:rPr>
      </w:pPr>
      <w:r w:rsidRPr="00B75065">
        <w:rPr>
          <w:rFonts w:ascii="Consolas" w:eastAsia="Graphik" w:hAnsi="Consolas" w:cs="Graphik"/>
          <w:szCs w:val="20"/>
        </w:rPr>
        <w:t xml:space="preserve">        {</w:t>
      </w:r>
    </w:p>
    <w:p w14:paraId="7EB34311" w14:textId="197F0EDB" w:rsidR="00890A5D" w:rsidRPr="00B75065" w:rsidRDefault="56D3D5EA" w:rsidP="00B75065">
      <w:pPr>
        <w:spacing w:after="0" w:line="257" w:lineRule="auto"/>
        <w:rPr>
          <w:rFonts w:ascii="Consolas" w:eastAsia="Graphik" w:hAnsi="Consolas" w:cs="Graphik"/>
          <w:szCs w:val="20"/>
        </w:rPr>
      </w:pPr>
      <w:r w:rsidRPr="00B75065">
        <w:rPr>
          <w:rFonts w:ascii="Consolas" w:eastAsia="Graphik" w:hAnsi="Consolas" w:cs="Graphik"/>
          <w:szCs w:val="20"/>
        </w:rPr>
        <w:t xml:space="preserve">            "AttributeId": "C-PC-G1-R1-CT1-PM-PMP-DS-L1-MVS:VerificationRate",</w:t>
      </w:r>
    </w:p>
    <w:p w14:paraId="3C618AB4" w14:textId="61697017" w:rsidR="00890A5D" w:rsidRPr="00B75065" w:rsidRDefault="56D3D5EA" w:rsidP="00B75065">
      <w:pPr>
        <w:spacing w:after="0" w:line="257" w:lineRule="auto"/>
        <w:rPr>
          <w:rFonts w:ascii="Consolas" w:eastAsia="Graphik" w:hAnsi="Consolas" w:cs="Graphik"/>
          <w:szCs w:val="20"/>
        </w:rPr>
      </w:pPr>
      <w:r w:rsidRPr="00B75065">
        <w:rPr>
          <w:rFonts w:ascii="Consolas" w:eastAsia="Graphik" w:hAnsi="Consolas" w:cs="Graphik"/>
          <w:szCs w:val="20"/>
        </w:rPr>
        <w:t xml:space="preserve">            "AttributeName": "VerificationRate",</w:t>
      </w:r>
    </w:p>
    <w:p w14:paraId="1D422676" w14:textId="3ED030CC" w:rsidR="00890A5D" w:rsidRPr="00B75065" w:rsidRDefault="56D3D5EA" w:rsidP="00B75065">
      <w:pPr>
        <w:spacing w:after="0" w:line="257" w:lineRule="auto"/>
        <w:rPr>
          <w:rFonts w:ascii="Consolas" w:eastAsia="Graphik" w:hAnsi="Consolas" w:cs="Graphik"/>
          <w:szCs w:val="20"/>
        </w:rPr>
      </w:pPr>
      <w:r w:rsidRPr="00B75065">
        <w:rPr>
          <w:rFonts w:ascii="Consolas" w:eastAsia="Graphik" w:hAnsi="Consolas" w:cs="Graphik"/>
          <w:szCs w:val="20"/>
        </w:rPr>
        <w:t xml:space="preserve">            "StatisticalAggregation": "Raw Value",</w:t>
      </w:r>
    </w:p>
    <w:p w14:paraId="32D8E5FC" w14:textId="378C7AEC" w:rsidR="00890A5D" w:rsidRPr="00B75065" w:rsidRDefault="56D3D5EA" w:rsidP="00B75065">
      <w:pPr>
        <w:spacing w:after="0" w:line="257" w:lineRule="auto"/>
        <w:rPr>
          <w:rFonts w:ascii="Consolas" w:eastAsia="Graphik" w:hAnsi="Consolas" w:cs="Graphik"/>
          <w:szCs w:val="20"/>
        </w:rPr>
      </w:pPr>
      <w:r w:rsidRPr="00B75065">
        <w:rPr>
          <w:rFonts w:ascii="Consolas" w:eastAsia="Graphik" w:hAnsi="Consolas" w:cs="Graphik"/>
          <w:szCs w:val="20"/>
        </w:rPr>
        <w:t xml:space="preserve">            "ProcessArea": "Dispensing",</w:t>
      </w:r>
    </w:p>
    <w:p w14:paraId="062DFBA4" w14:textId="50526DB4" w:rsidR="00890A5D" w:rsidRPr="00B75065" w:rsidRDefault="56D3D5EA" w:rsidP="00B75065">
      <w:pPr>
        <w:spacing w:after="0" w:line="257" w:lineRule="auto"/>
        <w:rPr>
          <w:rFonts w:ascii="Consolas" w:eastAsia="Graphik" w:hAnsi="Consolas" w:cs="Graphik"/>
          <w:szCs w:val="20"/>
        </w:rPr>
      </w:pPr>
      <w:r w:rsidRPr="00B75065">
        <w:rPr>
          <w:rFonts w:ascii="Consolas" w:eastAsia="Graphik" w:hAnsi="Consolas" w:cs="Graphik"/>
          <w:szCs w:val="20"/>
        </w:rPr>
        <w:t xml:space="preserve">            "processareaid": "PROC_001",</w:t>
      </w:r>
    </w:p>
    <w:p w14:paraId="78CDE71D" w14:textId="031A28AD" w:rsidR="00890A5D" w:rsidRPr="00B75065" w:rsidRDefault="56D3D5EA" w:rsidP="00B75065">
      <w:pPr>
        <w:spacing w:after="0" w:line="257" w:lineRule="auto"/>
        <w:rPr>
          <w:rFonts w:ascii="Consolas" w:eastAsia="Graphik" w:hAnsi="Consolas" w:cs="Graphik"/>
          <w:szCs w:val="20"/>
        </w:rPr>
      </w:pPr>
      <w:r w:rsidRPr="00B75065">
        <w:rPr>
          <w:rFonts w:ascii="Consolas" w:eastAsia="Graphik" w:hAnsi="Consolas" w:cs="Graphik"/>
          <w:szCs w:val="20"/>
        </w:rPr>
        <w:t xml:space="preserve">            "GoldenBatchId": "",</w:t>
      </w:r>
    </w:p>
    <w:p w14:paraId="677803F5" w14:textId="70EF639B" w:rsidR="00890A5D" w:rsidRPr="00B75065" w:rsidRDefault="56D3D5EA" w:rsidP="00B75065">
      <w:pPr>
        <w:spacing w:after="0" w:line="257" w:lineRule="auto"/>
        <w:rPr>
          <w:rFonts w:ascii="Consolas" w:eastAsia="Graphik" w:hAnsi="Consolas" w:cs="Graphik"/>
          <w:szCs w:val="20"/>
        </w:rPr>
      </w:pPr>
      <w:r w:rsidRPr="00B75065">
        <w:rPr>
          <w:rFonts w:ascii="Consolas" w:eastAsia="Graphik" w:hAnsi="Consolas" w:cs="Graphik"/>
          <w:szCs w:val="20"/>
        </w:rPr>
        <w:t xml:space="preserve">            "GoldenAttributeId": false</w:t>
      </w:r>
    </w:p>
    <w:p w14:paraId="4E02CF5D" w14:textId="3F7E6E62" w:rsidR="00890A5D" w:rsidRPr="00B75065" w:rsidRDefault="56D3D5EA" w:rsidP="00B75065">
      <w:pPr>
        <w:spacing w:after="0" w:line="257" w:lineRule="auto"/>
        <w:rPr>
          <w:rFonts w:ascii="Consolas" w:eastAsia="Graphik" w:hAnsi="Consolas" w:cs="Graphik"/>
          <w:szCs w:val="20"/>
        </w:rPr>
      </w:pPr>
      <w:r w:rsidRPr="00B75065">
        <w:rPr>
          <w:rFonts w:ascii="Consolas" w:eastAsia="Graphik" w:hAnsi="Consolas" w:cs="Graphik"/>
          <w:szCs w:val="20"/>
        </w:rPr>
        <w:t xml:space="preserve">        },</w:t>
      </w:r>
    </w:p>
    <w:p w14:paraId="6DD93D2E" w14:textId="4EF73441" w:rsidR="00890A5D" w:rsidRPr="00B75065" w:rsidRDefault="56D3D5EA" w:rsidP="00B75065">
      <w:pPr>
        <w:spacing w:after="0" w:line="257" w:lineRule="auto"/>
        <w:rPr>
          <w:rFonts w:ascii="Consolas" w:eastAsia="Graphik" w:hAnsi="Consolas" w:cs="Graphik"/>
          <w:szCs w:val="20"/>
        </w:rPr>
      </w:pPr>
      <w:r w:rsidRPr="00B75065">
        <w:rPr>
          <w:rFonts w:ascii="Consolas" w:eastAsia="Graphik" w:hAnsi="Consolas" w:cs="Graphik"/>
          <w:szCs w:val="20"/>
        </w:rPr>
        <w:t xml:space="preserve">    ]</w:t>
      </w:r>
    </w:p>
    <w:p w14:paraId="184D18BA" w14:textId="57AFE6CB" w:rsidR="00890A5D" w:rsidRPr="00B75065" w:rsidRDefault="56D3D5EA" w:rsidP="00B75065">
      <w:pPr>
        <w:spacing w:after="0" w:line="257" w:lineRule="auto"/>
        <w:rPr>
          <w:rFonts w:ascii="Consolas" w:eastAsia="Graphik" w:hAnsi="Consolas" w:cs="Graphik"/>
          <w:szCs w:val="20"/>
        </w:rPr>
      </w:pPr>
      <w:r w:rsidRPr="00B75065">
        <w:rPr>
          <w:rFonts w:ascii="Consolas" w:eastAsia="Graphik" w:hAnsi="Consolas" w:cs="Graphik"/>
          <w:szCs w:val="20"/>
        </w:rPr>
        <w:t>}</w:t>
      </w:r>
    </w:p>
    <w:p w14:paraId="39C3A6C7" w14:textId="40F468E8" w:rsidR="00890A5D" w:rsidRPr="00890A5D" w:rsidRDefault="56D3D5EA" w:rsidP="00F73416">
      <w:pPr>
        <w:pStyle w:val="Heading3"/>
        <w:rPr>
          <w:rFonts w:eastAsia="Graphik" w:cs="Graphik"/>
          <w:b w:val="0"/>
          <w:szCs w:val="20"/>
        </w:rPr>
      </w:pPr>
      <w:r w:rsidRPr="23AA880A">
        <w:t>Result</w:t>
      </w:r>
    </w:p>
    <w:tbl>
      <w:tblPr>
        <w:tblW w:w="0" w:type="auto"/>
        <w:tblLook w:val="04A0" w:firstRow="1" w:lastRow="0" w:firstColumn="1" w:lastColumn="0" w:noHBand="0" w:noVBand="1"/>
      </w:tblPr>
      <w:tblGrid>
        <w:gridCol w:w="1781"/>
        <w:gridCol w:w="7252"/>
      </w:tblGrid>
      <w:tr w:rsidR="23AA880A" w14:paraId="5182E953" w14:textId="77777777" w:rsidTr="23AA880A">
        <w:trPr>
          <w:trHeight w:val="300"/>
        </w:trPr>
        <w:tc>
          <w:tcPr>
            <w:tcW w:w="178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6E8AEB8A" w14:textId="3594ABBC" w:rsidR="23AA880A" w:rsidRDefault="23AA880A" w:rsidP="00F73416">
            <w:pPr>
              <w:spacing w:after="0" w:line="257" w:lineRule="auto"/>
              <w:rPr>
                <w:rFonts w:eastAsia="Graphik" w:cs="Graphik"/>
                <w:b/>
                <w:bCs/>
                <w:color w:val="000000" w:themeColor="text1"/>
                <w:szCs w:val="20"/>
              </w:rPr>
            </w:pPr>
            <w:r w:rsidRPr="23AA880A">
              <w:rPr>
                <w:rFonts w:eastAsia="Graphik" w:cs="Graphik"/>
                <w:b/>
                <w:bCs/>
                <w:color w:val="000000" w:themeColor="text1"/>
                <w:szCs w:val="20"/>
              </w:rPr>
              <w:t>HTTP Code</w:t>
            </w:r>
          </w:p>
        </w:tc>
        <w:tc>
          <w:tcPr>
            <w:tcW w:w="72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47AFB342" w14:textId="1DF72946" w:rsidR="23AA880A" w:rsidRDefault="23AA880A" w:rsidP="00F73416">
            <w:pPr>
              <w:spacing w:after="0" w:line="257" w:lineRule="auto"/>
              <w:rPr>
                <w:rFonts w:eastAsia="Graphik" w:cs="Graphik"/>
                <w:b/>
                <w:bCs/>
                <w:color w:val="000000" w:themeColor="text1"/>
                <w:szCs w:val="20"/>
              </w:rPr>
            </w:pPr>
            <w:r w:rsidRPr="23AA880A">
              <w:rPr>
                <w:rFonts w:eastAsia="Graphik" w:cs="Graphik"/>
                <w:b/>
                <w:bCs/>
                <w:color w:val="000000" w:themeColor="text1"/>
                <w:szCs w:val="20"/>
              </w:rPr>
              <w:t>Result Description</w:t>
            </w:r>
          </w:p>
        </w:tc>
      </w:tr>
      <w:tr w:rsidR="23AA880A" w14:paraId="73BA75C5" w14:textId="77777777" w:rsidTr="23AA880A">
        <w:trPr>
          <w:trHeight w:val="300"/>
        </w:trPr>
        <w:tc>
          <w:tcPr>
            <w:tcW w:w="17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7F85752" w14:textId="69201298" w:rsidR="23AA880A" w:rsidRDefault="23AA880A" w:rsidP="00F73416">
            <w:pPr>
              <w:spacing w:after="0" w:line="257" w:lineRule="auto"/>
              <w:rPr>
                <w:rFonts w:eastAsia="Graphik" w:cs="Graphik"/>
                <w:szCs w:val="20"/>
              </w:rPr>
            </w:pPr>
            <w:r w:rsidRPr="23AA880A">
              <w:rPr>
                <w:rFonts w:eastAsia="Graphik" w:cs="Graphik"/>
                <w:szCs w:val="20"/>
              </w:rPr>
              <w:t>200</w:t>
            </w:r>
          </w:p>
        </w:tc>
        <w:tc>
          <w:tcPr>
            <w:tcW w:w="72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480DAAB" w14:textId="071166A0" w:rsidR="23AA880A" w:rsidRDefault="23AA880A" w:rsidP="00F73416">
            <w:pPr>
              <w:spacing w:after="0" w:line="257" w:lineRule="auto"/>
              <w:rPr>
                <w:rFonts w:eastAsia="Graphik" w:cs="Graphik"/>
                <w:szCs w:val="20"/>
                <w:lang w:val="en-IN"/>
              </w:rPr>
            </w:pPr>
            <w:r w:rsidRPr="23AA880A">
              <w:rPr>
                <w:rFonts w:eastAsia="Graphik" w:cs="Graphik"/>
                <w:szCs w:val="20"/>
                <w:lang w:val="en-IN"/>
              </w:rPr>
              <w:t>Operation executed successfully</w:t>
            </w:r>
          </w:p>
        </w:tc>
      </w:tr>
    </w:tbl>
    <w:p w14:paraId="6BD45EB4" w14:textId="5B1DB7D8" w:rsidR="00890A5D" w:rsidRPr="00890A5D" w:rsidRDefault="56D3D5EA" w:rsidP="00F73416">
      <w:pPr>
        <w:pStyle w:val="Heading3"/>
        <w:rPr>
          <w:rFonts w:eastAsia="Graphik" w:cs="Graphik"/>
          <w:b w:val="0"/>
          <w:szCs w:val="20"/>
        </w:rPr>
      </w:pPr>
      <w:r w:rsidRPr="23AA880A">
        <w:t>Error Management</w:t>
      </w:r>
    </w:p>
    <w:tbl>
      <w:tblPr>
        <w:tblW w:w="0" w:type="auto"/>
        <w:tblLook w:val="04A0" w:firstRow="1" w:lastRow="0" w:firstColumn="1" w:lastColumn="0" w:noHBand="0" w:noVBand="1"/>
      </w:tblPr>
      <w:tblGrid>
        <w:gridCol w:w="1719"/>
        <w:gridCol w:w="1479"/>
        <w:gridCol w:w="5899"/>
      </w:tblGrid>
      <w:tr w:rsidR="23AA880A" w14:paraId="01E080C2" w14:textId="77777777" w:rsidTr="23AA880A">
        <w:trPr>
          <w:trHeight w:val="300"/>
        </w:trPr>
        <w:tc>
          <w:tcPr>
            <w:tcW w:w="171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7C70F3EA" w14:textId="717AD109" w:rsidR="23AA880A" w:rsidRDefault="23AA880A" w:rsidP="00F73416">
            <w:pPr>
              <w:spacing w:after="0" w:line="257" w:lineRule="auto"/>
              <w:rPr>
                <w:rFonts w:eastAsia="Graphik" w:cs="Graphik"/>
                <w:b/>
                <w:bCs/>
                <w:color w:val="000000" w:themeColor="text1"/>
                <w:szCs w:val="20"/>
              </w:rPr>
            </w:pPr>
            <w:r w:rsidRPr="23AA880A">
              <w:rPr>
                <w:rFonts w:eastAsia="Graphik" w:cs="Graphik"/>
                <w:b/>
                <w:bCs/>
                <w:color w:val="000000" w:themeColor="text1"/>
                <w:szCs w:val="20"/>
              </w:rPr>
              <w:t>HTTP Code</w:t>
            </w:r>
          </w:p>
        </w:tc>
        <w:tc>
          <w:tcPr>
            <w:tcW w:w="147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747BB9D6" w14:textId="68036FD4" w:rsidR="23AA880A" w:rsidRDefault="23AA880A" w:rsidP="00F73416">
            <w:pPr>
              <w:spacing w:after="0" w:line="257" w:lineRule="auto"/>
              <w:rPr>
                <w:rFonts w:eastAsia="Graphik" w:cs="Graphik"/>
                <w:b/>
                <w:bCs/>
                <w:color w:val="000000" w:themeColor="text1"/>
                <w:szCs w:val="20"/>
              </w:rPr>
            </w:pPr>
            <w:r w:rsidRPr="23AA880A">
              <w:rPr>
                <w:rFonts w:eastAsia="Graphik" w:cs="Graphik"/>
                <w:b/>
                <w:bCs/>
                <w:color w:val="000000" w:themeColor="text1"/>
                <w:szCs w:val="20"/>
              </w:rPr>
              <w:t>Error Code</w:t>
            </w:r>
          </w:p>
        </w:tc>
        <w:tc>
          <w:tcPr>
            <w:tcW w:w="589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0564C4FF" w14:textId="3FBAB8E8" w:rsidR="23AA880A" w:rsidRDefault="23AA880A" w:rsidP="00F73416">
            <w:pPr>
              <w:spacing w:after="0" w:line="257" w:lineRule="auto"/>
              <w:rPr>
                <w:rFonts w:eastAsia="Graphik" w:cs="Graphik"/>
                <w:b/>
                <w:bCs/>
                <w:color w:val="000000" w:themeColor="text1"/>
                <w:szCs w:val="20"/>
              </w:rPr>
            </w:pPr>
            <w:r w:rsidRPr="23AA880A">
              <w:rPr>
                <w:rFonts w:eastAsia="Graphik" w:cs="Graphik"/>
                <w:b/>
                <w:bCs/>
                <w:color w:val="000000" w:themeColor="text1"/>
                <w:szCs w:val="20"/>
              </w:rPr>
              <w:t>Error Description</w:t>
            </w:r>
          </w:p>
        </w:tc>
      </w:tr>
      <w:tr w:rsidR="23AA880A" w14:paraId="573FDA1B" w14:textId="77777777" w:rsidTr="23AA880A">
        <w:trPr>
          <w:trHeight w:val="300"/>
        </w:trPr>
        <w:tc>
          <w:tcPr>
            <w:tcW w:w="17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C77687" w14:textId="2BD54827" w:rsidR="23AA880A" w:rsidRDefault="23AA880A" w:rsidP="00F73416">
            <w:pPr>
              <w:spacing w:after="0" w:line="257" w:lineRule="auto"/>
              <w:rPr>
                <w:rFonts w:eastAsia="Graphik" w:cs="Graphik"/>
                <w:szCs w:val="20"/>
              </w:rPr>
            </w:pPr>
            <w:r w:rsidRPr="23AA880A">
              <w:rPr>
                <w:rFonts w:eastAsia="Graphik" w:cs="Graphik"/>
                <w:szCs w:val="20"/>
              </w:rPr>
              <w:t>500</w:t>
            </w:r>
          </w:p>
        </w:tc>
        <w:tc>
          <w:tcPr>
            <w:tcW w:w="14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491E11" w14:textId="24CF18AC" w:rsidR="23AA880A" w:rsidRDefault="23AA880A" w:rsidP="00F73416">
            <w:pPr>
              <w:spacing w:after="0" w:line="257" w:lineRule="auto"/>
              <w:rPr>
                <w:rFonts w:eastAsia="Graphik" w:cs="Graphik"/>
                <w:szCs w:val="20"/>
              </w:rPr>
            </w:pPr>
            <w:r w:rsidRPr="23AA880A">
              <w:rPr>
                <w:rFonts w:eastAsia="Graphik" w:cs="Graphik"/>
                <w:szCs w:val="20"/>
              </w:rPr>
              <w:t>500</w:t>
            </w:r>
          </w:p>
        </w:tc>
        <w:tc>
          <w:tcPr>
            <w:tcW w:w="589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E8DAEEA" w14:textId="1386B7BC" w:rsidR="23AA880A" w:rsidRDefault="23AA880A" w:rsidP="00F73416">
            <w:pPr>
              <w:spacing w:after="0" w:line="257" w:lineRule="auto"/>
              <w:rPr>
                <w:rFonts w:eastAsia="Graphik" w:cs="Graphik"/>
                <w:szCs w:val="20"/>
              </w:rPr>
            </w:pPr>
            <w:r w:rsidRPr="23AA880A">
              <w:rPr>
                <w:rFonts w:eastAsia="Graphik" w:cs="Graphik"/>
                <w:szCs w:val="20"/>
              </w:rPr>
              <w:t xml:space="preserve">      Generic Error</w:t>
            </w:r>
          </w:p>
        </w:tc>
      </w:tr>
      <w:tr w:rsidR="23AA880A" w14:paraId="04018DA6" w14:textId="77777777" w:rsidTr="23AA880A">
        <w:trPr>
          <w:trHeight w:val="300"/>
        </w:trPr>
        <w:tc>
          <w:tcPr>
            <w:tcW w:w="17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1BC62F" w14:textId="6081FE11" w:rsidR="23AA880A" w:rsidRDefault="23AA880A" w:rsidP="00F73416">
            <w:pPr>
              <w:spacing w:after="0" w:line="257" w:lineRule="auto"/>
              <w:rPr>
                <w:rFonts w:eastAsia="Graphik" w:cs="Graphik"/>
                <w:szCs w:val="20"/>
              </w:rPr>
            </w:pPr>
            <w:r w:rsidRPr="23AA880A">
              <w:rPr>
                <w:rFonts w:eastAsia="Graphik" w:cs="Graphik"/>
                <w:szCs w:val="20"/>
              </w:rPr>
              <w:t>400</w:t>
            </w:r>
          </w:p>
        </w:tc>
        <w:tc>
          <w:tcPr>
            <w:tcW w:w="14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C77637" w14:textId="61FD5757" w:rsidR="23AA880A" w:rsidRDefault="23AA880A" w:rsidP="00F73416">
            <w:pPr>
              <w:spacing w:after="0" w:line="257" w:lineRule="auto"/>
              <w:rPr>
                <w:rFonts w:eastAsia="Graphik" w:cs="Graphik"/>
                <w:szCs w:val="20"/>
              </w:rPr>
            </w:pPr>
            <w:r w:rsidRPr="23AA880A">
              <w:rPr>
                <w:rFonts w:eastAsia="Graphik" w:cs="Graphik"/>
                <w:szCs w:val="20"/>
              </w:rPr>
              <w:t>401</w:t>
            </w:r>
          </w:p>
        </w:tc>
        <w:tc>
          <w:tcPr>
            <w:tcW w:w="589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526933" w14:textId="62C9FDD0" w:rsidR="23AA880A" w:rsidRPr="001E7D12" w:rsidRDefault="23AA880A" w:rsidP="001E7D12">
            <w:pPr>
              <w:spacing w:after="0" w:line="257" w:lineRule="auto"/>
              <w:ind w:left="360"/>
              <w:rPr>
                <w:rFonts w:eastAsia="Graphik" w:cs="Graphik"/>
                <w:szCs w:val="20"/>
              </w:rPr>
            </w:pPr>
            <w:r w:rsidRPr="001E7D12">
              <w:rPr>
                <w:rFonts w:eastAsia="Graphik" w:cs="Graphik"/>
                <w:szCs w:val="20"/>
              </w:rPr>
              <w:t>Unauthorized User</w:t>
            </w:r>
          </w:p>
          <w:p w14:paraId="5D9E6EA8" w14:textId="0F8A343B" w:rsidR="23AA880A" w:rsidRPr="001E7D12" w:rsidRDefault="00D425CC" w:rsidP="001E7D12">
            <w:pPr>
              <w:spacing w:after="0" w:line="257" w:lineRule="auto"/>
              <w:ind w:left="360"/>
              <w:rPr>
                <w:rFonts w:eastAsia="Graphik" w:cs="Graphik"/>
                <w:szCs w:val="20"/>
              </w:rPr>
            </w:pPr>
            <w:r w:rsidRPr="001E7D12">
              <w:rPr>
                <w:rFonts w:eastAsia="Graphik" w:cs="Graphik"/>
                <w:szCs w:val="20"/>
              </w:rPr>
              <w:t>Header Token</w:t>
            </w:r>
            <w:r w:rsidR="23AA880A" w:rsidRPr="001E7D12">
              <w:rPr>
                <w:rFonts w:eastAsia="Graphik" w:cs="Graphik"/>
                <w:szCs w:val="20"/>
              </w:rPr>
              <w:t xml:space="preserve"> could be missing</w:t>
            </w:r>
          </w:p>
        </w:tc>
      </w:tr>
      <w:tr w:rsidR="23AA880A" w14:paraId="252DFBEC" w14:textId="77777777" w:rsidTr="23AA880A">
        <w:trPr>
          <w:trHeight w:val="300"/>
        </w:trPr>
        <w:tc>
          <w:tcPr>
            <w:tcW w:w="17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0A50FC" w14:textId="2C12D71A" w:rsidR="23AA880A" w:rsidRDefault="23AA880A" w:rsidP="00F73416">
            <w:pPr>
              <w:spacing w:after="0" w:line="257" w:lineRule="auto"/>
              <w:rPr>
                <w:rFonts w:eastAsia="Graphik" w:cs="Graphik"/>
                <w:szCs w:val="20"/>
              </w:rPr>
            </w:pPr>
            <w:r w:rsidRPr="23AA880A">
              <w:rPr>
                <w:rFonts w:eastAsia="Graphik" w:cs="Graphik"/>
                <w:szCs w:val="20"/>
              </w:rPr>
              <w:t>400</w:t>
            </w:r>
          </w:p>
        </w:tc>
        <w:tc>
          <w:tcPr>
            <w:tcW w:w="14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B0B831" w14:textId="4348E4AA" w:rsidR="23AA880A" w:rsidRDefault="23AA880A" w:rsidP="00F73416">
            <w:pPr>
              <w:spacing w:after="0" w:line="257" w:lineRule="auto"/>
              <w:rPr>
                <w:rFonts w:eastAsia="Graphik" w:cs="Graphik"/>
                <w:szCs w:val="20"/>
              </w:rPr>
            </w:pPr>
            <w:r w:rsidRPr="23AA880A">
              <w:rPr>
                <w:rFonts w:eastAsia="Graphik" w:cs="Graphik"/>
                <w:szCs w:val="20"/>
              </w:rPr>
              <w:t>400</w:t>
            </w:r>
          </w:p>
        </w:tc>
        <w:tc>
          <w:tcPr>
            <w:tcW w:w="589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34D600" w14:textId="0F3C8EF3" w:rsidR="23AA880A" w:rsidRPr="001E7D12" w:rsidRDefault="23AA880A" w:rsidP="001E7D12">
            <w:pPr>
              <w:spacing w:after="0" w:line="257" w:lineRule="auto"/>
              <w:ind w:left="360"/>
              <w:rPr>
                <w:rFonts w:eastAsia="Graphik" w:cs="Graphik"/>
                <w:szCs w:val="20"/>
              </w:rPr>
            </w:pPr>
            <w:r w:rsidRPr="001E7D12">
              <w:rPr>
                <w:rFonts w:eastAsia="Graphik" w:cs="Graphik"/>
                <w:szCs w:val="20"/>
              </w:rPr>
              <w:t>Bad request</w:t>
            </w:r>
          </w:p>
          <w:p w14:paraId="0CAFAE09" w14:textId="742081E5" w:rsidR="23AA880A" w:rsidRPr="001E7D12" w:rsidRDefault="23AA880A" w:rsidP="001E7D12">
            <w:pPr>
              <w:spacing w:after="0" w:line="257" w:lineRule="auto"/>
              <w:ind w:left="360"/>
              <w:rPr>
                <w:rFonts w:eastAsia="Graphik" w:cs="Graphik"/>
                <w:szCs w:val="20"/>
              </w:rPr>
            </w:pPr>
            <w:r w:rsidRPr="001E7D12">
              <w:rPr>
                <w:rFonts w:eastAsia="Graphik" w:cs="Graphik"/>
                <w:szCs w:val="20"/>
              </w:rPr>
              <w:t>The pinned asset is not present for this user</w:t>
            </w:r>
          </w:p>
        </w:tc>
      </w:tr>
    </w:tbl>
    <w:p w14:paraId="37ABC86E" w14:textId="77777777" w:rsidR="00F73416" w:rsidRDefault="00F73416" w:rsidP="23AA880A">
      <w:pPr>
        <w:spacing w:line="257" w:lineRule="auto"/>
        <w:rPr>
          <w:rFonts w:eastAsia="Graphik" w:cs="Graphik"/>
          <w:b/>
          <w:bCs/>
          <w:szCs w:val="20"/>
        </w:rPr>
        <w:sectPr w:rsidR="00F73416" w:rsidSect="00B0349B">
          <w:pgSz w:w="12240" w:h="23040" w:code="5"/>
          <w:pgMar w:top="720" w:right="720" w:bottom="720" w:left="720" w:header="720" w:footer="720" w:gutter="0"/>
          <w:cols w:space="1440"/>
          <w:docGrid w:linePitch="360"/>
        </w:sectPr>
      </w:pPr>
    </w:p>
    <w:p w14:paraId="42BD3974" w14:textId="65C0FCB6" w:rsidR="00890A5D" w:rsidRPr="00890A5D" w:rsidRDefault="42130554" w:rsidP="00F73416">
      <w:pPr>
        <w:pStyle w:val="Heading2"/>
      </w:pPr>
      <w:bookmarkStart w:id="48" w:name="_Toc216884612"/>
      <w:r w:rsidRPr="23AA880A">
        <w:rPr>
          <w:rFonts w:eastAsia="Graphik"/>
        </w:rPr>
        <w:lastRenderedPageBreak/>
        <w:t>BatchAnalysis API</w:t>
      </w:r>
      <w:bookmarkEnd w:id="48"/>
    </w:p>
    <w:p w14:paraId="5852E5B8" w14:textId="11FFC595" w:rsidR="00F73416" w:rsidRDefault="42130554" w:rsidP="23AA880A">
      <w:pPr>
        <w:spacing w:line="257" w:lineRule="auto"/>
        <w:rPr>
          <w:rFonts w:eastAsia="Graphik" w:cs="Graphik"/>
          <w:b/>
          <w:bCs/>
          <w:szCs w:val="20"/>
        </w:rPr>
      </w:pPr>
      <w:r w:rsidRPr="23AA880A">
        <w:rPr>
          <w:rFonts w:eastAsia="Graphik" w:cs="Graphik"/>
          <w:szCs w:val="20"/>
        </w:rPr>
        <w:t xml:space="preserve">Batch Analysis </w:t>
      </w:r>
      <w:r w:rsidR="00F73416">
        <w:rPr>
          <w:rFonts w:eastAsia="Graphik" w:cs="Graphik"/>
          <w:szCs w:val="20"/>
        </w:rPr>
        <w:t>API</w:t>
      </w:r>
      <w:r w:rsidRPr="23AA880A">
        <w:rPr>
          <w:rFonts w:eastAsia="Graphik" w:cs="Graphik"/>
          <w:szCs w:val="20"/>
        </w:rPr>
        <w:t xml:space="preserve"> is a </w:t>
      </w:r>
      <w:r w:rsidR="00F73416">
        <w:rPr>
          <w:rFonts w:eastAsia="Graphik" w:cs="Graphik"/>
          <w:szCs w:val="20"/>
        </w:rPr>
        <w:t>POST</w:t>
      </w:r>
      <w:r w:rsidRPr="23AA880A">
        <w:rPr>
          <w:rFonts w:eastAsia="Graphik" w:cs="Graphik"/>
          <w:szCs w:val="20"/>
        </w:rPr>
        <w:t xml:space="preserve"> even though </w:t>
      </w:r>
      <w:r w:rsidR="00F73416">
        <w:rPr>
          <w:rFonts w:eastAsia="Graphik" w:cs="Graphik"/>
          <w:szCs w:val="20"/>
        </w:rPr>
        <w:t>it is</w:t>
      </w:r>
      <w:r w:rsidRPr="23AA880A">
        <w:rPr>
          <w:rFonts w:eastAsia="Graphik" w:cs="Graphik"/>
          <w:szCs w:val="20"/>
        </w:rPr>
        <w:t xml:space="preserve"> a </w:t>
      </w:r>
      <w:r w:rsidR="00F73416">
        <w:rPr>
          <w:rFonts w:eastAsia="Graphik" w:cs="Graphik"/>
          <w:szCs w:val="20"/>
        </w:rPr>
        <w:t>GET</w:t>
      </w:r>
      <w:r w:rsidRPr="23AA880A">
        <w:rPr>
          <w:rFonts w:eastAsia="Graphik" w:cs="Graphik"/>
          <w:szCs w:val="20"/>
        </w:rPr>
        <w:t xml:space="preserve"> operation due to the limitation of query parameters </w:t>
      </w:r>
      <w:r w:rsidR="00735E67" w:rsidRPr="23AA880A">
        <w:rPr>
          <w:rFonts w:eastAsia="Graphik" w:cs="Graphik"/>
          <w:szCs w:val="20"/>
        </w:rPr>
        <w:t>that</w:t>
      </w:r>
      <w:r w:rsidRPr="23AA880A">
        <w:rPr>
          <w:rFonts w:eastAsia="Graphik" w:cs="Graphik"/>
          <w:szCs w:val="20"/>
        </w:rPr>
        <w:t xml:space="preserve"> can be sent in the header. </w:t>
      </w:r>
      <w:r w:rsidR="00735E67">
        <w:rPr>
          <w:rFonts w:eastAsia="Graphik" w:cs="Graphik"/>
          <w:szCs w:val="20"/>
        </w:rPr>
        <w:t>I</w:t>
      </w:r>
      <w:r w:rsidRPr="23AA880A">
        <w:rPr>
          <w:rFonts w:eastAsia="Graphik" w:cs="Graphik"/>
          <w:szCs w:val="20"/>
        </w:rPr>
        <w:t>t expects process area, forward_Ref,Backward_Ref,start date, end date, and attributes list.</w:t>
      </w:r>
      <w:r w:rsidRPr="23AA880A">
        <w:rPr>
          <w:rFonts w:eastAsia="Graphik" w:cs="Graphik"/>
          <w:b/>
          <w:bCs/>
          <w:szCs w:val="20"/>
        </w:rPr>
        <w:t xml:space="preserve"> </w:t>
      </w:r>
    </w:p>
    <w:p w14:paraId="7444EE55" w14:textId="46CF5780" w:rsidR="00890A5D" w:rsidRPr="00890A5D" w:rsidRDefault="42130554" w:rsidP="23AA880A">
      <w:pPr>
        <w:spacing w:line="257" w:lineRule="auto"/>
      </w:pPr>
      <w:r w:rsidRPr="23AA880A">
        <w:rPr>
          <w:rFonts w:eastAsia="Graphik" w:cs="Graphik"/>
          <w:szCs w:val="20"/>
        </w:rPr>
        <w:t xml:space="preserve">To fetch the response from the APIs, the </w:t>
      </w:r>
      <w:r w:rsidR="00A5211B">
        <w:rPr>
          <w:rFonts w:eastAsia="Graphik" w:cs="Graphik"/>
          <w:szCs w:val="20"/>
        </w:rPr>
        <w:t>authorization token and content type entities</w:t>
      </w:r>
      <w:r w:rsidRPr="23AA880A">
        <w:rPr>
          <w:rFonts w:eastAsia="Graphik" w:cs="Graphik"/>
          <w:szCs w:val="20"/>
        </w:rPr>
        <w:t xml:space="preserve"> must exist. </w:t>
      </w:r>
    </w:p>
    <w:p w14:paraId="5AAFD952" w14:textId="141062DC" w:rsidR="00890A5D" w:rsidRPr="00890A5D" w:rsidRDefault="42130554" w:rsidP="00735E67">
      <w:pPr>
        <w:pStyle w:val="Heading3"/>
      </w:pPr>
      <w:r w:rsidRPr="23AA880A">
        <w:t>API Specifications</w:t>
      </w:r>
    </w:p>
    <w:tbl>
      <w:tblPr>
        <w:tblW w:w="0" w:type="auto"/>
        <w:tblLook w:val="04A0" w:firstRow="1" w:lastRow="0" w:firstColumn="1" w:lastColumn="0" w:noHBand="0" w:noVBand="1"/>
      </w:tblPr>
      <w:tblGrid>
        <w:gridCol w:w="2308"/>
        <w:gridCol w:w="8472"/>
      </w:tblGrid>
      <w:tr w:rsidR="23AA880A" w14:paraId="3A8FE455" w14:textId="77777777" w:rsidTr="23AA880A">
        <w:trPr>
          <w:trHeight w:val="165"/>
        </w:trPr>
        <w:tc>
          <w:tcPr>
            <w:tcW w:w="2312"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0BF01D27" w14:textId="19DBBB7A" w:rsidR="23AA880A" w:rsidRDefault="23AA880A" w:rsidP="00735E67">
            <w:pPr>
              <w:spacing w:after="0" w:line="257" w:lineRule="auto"/>
              <w:jc w:val="left"/>
            </w:pPr>
            <w:r w:rsidRPr="23AA880A">
              <w:rPr>
                <w:rFonts w:eastAsia="Graphik" w:cs="Graphik"/>
                <w:b/>
                <w:bCs/>
                <w:color w:val="000000" w:themeColor="text1"/>
                <w:szCs w:val="20"/>
              </w:rPr>
              <w:t>PROTOCOL</w:t>
            </w:r>
          </w:p>
        </w:tc>
        <w:tc>
          <w:tcPr>
            <w:tcW w:w="8488" w:type="dxa"/>
            <w:tcBorders>
              <w:top w:val="single" w:sz="8" w:space="0" w:color="auto"/>
              <w:left w:val="single" w:sz="8" w:space="0" w:color="auto"/>
              <w:bottom w:val="single" w:sz="8" w:space="0" w:color="auto"/>
              <w:right w:val="single" w:sz="8" w:space="0" w:color="auto"/>
            </w:tcBorders>
            <w:tcMar>
              <w:left w:w="108" w:type="dxa"/>
              <w:right w:w="108" w:type="dxa"/>
            </w:tcMar>
          </w:tcPr>
          <w:p w14:paraId="31ABFB17" w14:textId="43CE053F" w:rsidR="23AA880A" w:rsidRDefault="23AA880A" w:rsidP="00735E67">
            <w:pPr>
              <w:spacing w:after="0" w:line="257" w:lineRule="auto"/>
              <w:jc w:val="left"/>
            </w:pPr>
            <w:r w:rsidRPr="23AA880A">
              <w:rPr>
                <w:rFonts w:eastAsia="Graphik" w:cs="Graphik"/>
                <w:szCs w:val="20"/>
              </w:rPr>
              <w:t>HTTPS</w:t>
            </w:r>
          </w:p>
        </w:tc>
      </w:tr>
      <w:tr w:rsidR="23AA880A" w14:paraId="584BF09D" w14:textId="77777777" w:rsidTr="23AA880A">
        <w:trPr>
          <w:trHeight w:val="165"/>
        </w:trPr>
        <w:tc>
          <w:tcPr>
            <w:tcW w:w="2312"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4F57C931" w14:textId="19F86EF4" w:rsidR="23AA880A" w:rsidRDefault="23AA880A" w:rsidP="00735E67">
            <w:pPr>
              <w:spacing w:after="0" w:line="257" w:lineRule="auto"/>
              <w:jc w:val="left"/>
            </w:pPr>
            <w:r w:rsidRPr="23AA880A">
              <w:rPr>
                <w:rFonts w:eastAsia="Graphik" w:cs="Graphik"/>
                <w:b/>
                <w:bCs/>
                <w:color w:val="000000" w:themeColor="text1"/>
                <w:szCs w:val="20"/>
              </w:rPr>
              <w:t xml:space="preserve">PATH AOT </w:t>
            </w:r>
            <w:r w:rsidR="00515F80">
              <w:rPr>
                <w:rFonts w:eastAsia="Graphik" w:cs="Graphik"/>
                <w:b/>
                <w:bCs/>
                <w:color w:val="000000" w:themeColor="text1"/>
                <w:szCs w:val="20"/>
              </w:rPr>
              <w:t>(Public Exposure)</w:t>
            </w:r>
          </w:p>
        </w:tc>
        <w:tc>
          <w:tcPr>
            <w:tcW w:w="8488" w:type="dxa"/>
            <w:tcBorders>
              <w:top w:val="single" w:sz="8" w:space="0" w:color="auto"/>
              <w:left w:val="single" w:sz="8" w:space="0" w:color="auto"/>
              <w:bottom w:val="single" w:sz="8" w:space="0" w:color="auto"/>
              <w:right w:val="single" w:sz="8" w:space="0" w:color="auto"/>
            </w:tcBorders>
            <w:tcMar>
              <w:left w:w="108" w:type="dxa"/>
              <w:right w:w="108" w:type="dxa"/>
            </w:tcMar>
          </w:tcPr>
          <w:p w14:paraId="07620403" w14:textId="4905E905" w:rsidR="23AA880A" w:rsidRDefault="23AA880A" w:rsidP="00735E67">
            <w:pPr>
              <w:spacing w:after="0"/>
              <w:jc w:val="left"/>
            </w:pPr>
            <w:hyperlink r:id="rId40">
              <w:r w:rsidRPr="23AA880A">
                <w:rPr>
                  <w:rStyle w:val="Hyperlink"/>
                  <w:rFonts w:ascii="Aptos Narrow" w:eastAsia="Aptos Narrow" w:hAnsi="Aptos Narrow" w:cs="Aptos Narrow"/>
                  <w:sz w:val="22"/>
                </w:rPr>
                <w:t>https://apim-aot-azure-dev.azure-api.net/api/productionmanager/batchanalysis</w:t>
              </w:r>
            </w:hyperlink>
          </w:p>
        </w:tc>
      </w:tr>
      <w:tr w:rsidR="23AA880A" w14:paraId="7CF2703C" w14:textId="77777777" w:rsidTr="23AA880A">
        <w:trPr>
          <w:trHeight w:val="135"/>
        </w:trPr>
        <w:tc>
          <w:tcPr>
            <w:tcW w:w="2312"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52A6A59D" w14:textId="0973A621" w:rsidR="23AA880A" w:rsidRDefault="23AA880A" w:rsidP="00735E67">
            <w:pPr>
              <w:spacing w:after="0" w:line="257" w:lineRule="auto"/>
              <w:jc w:val="left"/>
            </w:pPr>
            <w:r w:rsidRPr="23AA880A">
              <w:rPr>
                <w:rFonts w:eastAsia="Graphik" w:cs="Graphik"/>
                <w:b/>
                <w:bCs/>
                <w:color w:val="000000" w:themeColor="text1"/>
                <w:szCs w:val="20"/>
              </w:rPr>
              <w:t>METHOD</w:t>
            </w:r>
          </w:p>
        </w:tc>
        <w:tc>
          <w:tcPr>
            <w:tcW w:w="8488" w:type="dxa"/>
            <w:tcBorders>
              <w:top w:val="single" w:sz="8" w:space="0" w:color="auto"/>
              <w:left w:val="single" w:sz="8" w:space="0" w:color="auto"/>
              <w:bottom w:val="single" w:sz="8" w:space="0" w:color="auto"/>
              <w:right w:val="single" w:sz="8" w:space="0" w:color="auto"/>
            </w:tcBorders>
            <w:tcMar>
              <w:left w:w="108" w:type="dxa"/>
              <w:right w:w="108" w:type="dxa"/>
            </w:tcMar>
          </w:tcPr>
          <w:p w14:paraId="17EAEEA5" w14:textId="51AC283D" w:rsidR="23AA880A" w:rsidRDefault="23AA880A" w:rsidP="00735E67">
            <w:pPr>
              <w:spacing w:after="0" w:line="257" w:lineRule="auto"/>
              <w:jc w:val="left"/>
            </w:pPr>
            <w:r w:rsidRPr="23AA880A">
              <w:rPr>
                <w:rFonts w:eastAsia="Graphik" w:cs="Graphik"/>
                <w:szCs w:val="20"/>
              </w:rPr>
              <w:t>GET</w:t>
            </w:r>
          </w:p>
        </w:tc>
      </w:tr>
      <w:tr w:rsidR="23AA880A" w14:paraId="561B8AE5" w14:textId="77777777" w:rsidTr="23AA880A">
        <w:trPr>
          <w:trHeight w:val="240"/>
        </w:trPr>
        <w:tc>
          <w:tcPr>
            <w:tcW w:w="2312" w:type="dxa"/>
            <w:tcBorders>
              <w:top w:val="single" w:sz="8" w:space="0" w:color="auto"/>
              <w:left w:val="single" w:sz="8" w:space="0" w:color="auto"/>
              <w:bottom w:val="single" w:sz="8" w:space="0" w:color="auto"/>
              <w:right w:val="single" w:sz="8" w:space="0" w:color="auto"/>
            </w:tcBorders>
            <w:shd w:val="clear" w:color="auto" w:fill="E8E8E8"/>
            <w:tcMar>
              <w:left w:w="108" w:type="dxa"/>
              <w:right w:w="108" w:type="dxa"/>
            </w:tcMar>
          </w:tcPr>
          <w:p w14:paraId="1828E633" w14:textId="15E49D51" w:rsidR="23AA880A" w:rsidRDefault="23AA880A" w:rsidP="00735E67">
            <w:pPr>
              <w:spacing w:after="0" w:line="257" w:lineRule="auto"/>
              <w:jc w:val="left"/>
            </w:pPr>
            <w:r w:rsidRPr="23AA880A">
              <w:rPr>
                <w:rFonts w:eastAsia="Graphik" w:cs="Graphik"/>
                <w:b/>
                <w:bCs/>
                <w:color w:val="000000" w:themeColor="text1"/>
                <w:szCs w:val="20"/>
              </w:rPr>
              <w:t>CONTENT TYPE</w:t>
            </w:r>
          </w:p>
        </w:tc>
        <w:tc>
          <w:tcPr>
            <w:tcW w:w="8488" w:type="dxa"/>
            <w:tcBorders>
              <w:top w:val="single" w:sz="8" w:space="0" w:color="auto"/>
              <w:left w:val="single" w:sz="8" w:space="0" w:color="auto"/>
              <w:bottom w:val="single" w:sz="8" w:space="0" w:color="auto"/>
              <w:right w:val="single" w:sz="8" w:space="0" w:color="auto"/>
            </w:tcBorders>
            <w:tcMar>
              <w:left w:w="108" w:type="dxa"/>
              <w:right w:w="108" w:type="dxa"/>
            </w:tcMar>
          </w:tcPr>
          <w:p w14:paraId="376B1E95" w14:textId="1528BC1D" w:rsidR="23AA880A" w:rsidRDefault="23AA880A" w:rsidP="00735E67">
            <w:pPr>
              <w:spacing w:after="0" w:line="257" w:lineRule="auto"/>
              <w:jc w:val="left"/>
            </w:pPr>
            <w:r w:rsidRPr="23AA880A">
              <w:rPr>
                <w:rFonts w:eastAsia="Graphik" w:cs="Graphik"/>
                <w:szCs w:val="20"/>
              </w:rPr>
              <w:t>application / json</w:t>
            </w:r>
          </w:p>
        </w:tc>
      </w:tr>
    </w:tbl>
    <w:p w14:paraId="1AF2C528" w14:textId="4AD3D14C" w:rsidR="00890A5D" w:rsidRPr="00890A5D" w:rsidRDefault="42130554" w:rsidP="00735E67">
      <w:pPr>
        <w:pStyle w:val="Heading3"/>
      </w:pPr>
      <w:r w:rsidRPr="23AA880A">
        <w:t>Input Header Parameters</w:t>
      </w:r>
    </w:p>
    <w:tbl>
      <w:tblPr>
        <w:tblW w:w="0" w:type="auto"/>
        <w:tblLook w:val="04A0" w:firstRow="1" w:lastRow="0" w:firstColumn="1" w:lastColumn="0" w:noHBand="0" w:noVBand="1"/>
      </w:tblPr>
      <w:tblGrid>
        <w:gridCol w:w="1904"/>
        <w:gridCol w:w="7176"/>
        <w:gridCol w:w="720"/>
        <w:gridCol w:w="980"/>
      </w:tblGrid>
      <w:tr w:rsidR="23AA880A" w14:paraId="41D1CF92" w14:textId="77777777" w:rsidTr="00464639">
        <w:trPr>
          <w:trHeight w:val="255"/>
        </w:trPr>
        <w:tc>
          <w:tcPr>
            <w:tcW w:w="1904"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2001DC34" w14:textId="60C06420" w:rsidR="23AA880A" w:rsidRDefault="23AA880A" w:rsidP="00735E67">
            <w:pPr>
              <w:spacing w:after="0" w:line="257" w:lineRule="auto"/>
            </w:pPr>
            <w:r w:rsidRPr="23AA880A">
              <w:rPr>
                <w:rFonts w:eastAsia="Graphik" w:cs="Graphik"/>
                <w:b/>
                <w:bCs/>
                <w:color w:val="000000" w:themeColor="text1"/>
                <w:szCs w:val="20"/>
              </w:rPr>
              <w:t>Parameter</w:t>
            </w:r>
          </w:p>
        </w:tc>
        <w:tc>
          <w:tcPr>
            <w:tcW w:w="7176"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145E0D63" w14:textId="1A6E5711" w:rsidR="23AA880A" w:rsidRDefault="23AA880A" w:rsidP="00735E67">
            <w:pPr>
              <w:spacing w:after="0" w:line="257" w:lineRule="auto"/>
            </w:pPr>
            <w:r w:rsidRPr="23AA880A">
              <w:rPr>
                <w:rFonts w:eastAsia="Graphik" w:cs="Graphik"/>
                <w:b/>
                <w:bCs/>
                <w:color w:val="000000" w:themeColor="text1"/>
                <w:szCs w:val="20"/>
              </w:rPr>
              <w:t>Description</w:t>
            </w:r>
          </w:p>
        </w:tc>
        <w:tc>
          <w:tcPr>
            <w:tcW w:w="72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70C5E947" w14:textId="4C1D7C00" w:rsidR="23AA880A" w:rsidRDefault="23AA880A" w:rsidP="00735E67">
            <w:pPr>
              <w:spacing w:after="0" w:line="257" w:lineRule="auto"/>
            </w:pPr>
            <w:r w:rsidRPr="23AA880A">
              <w:rPr>
                <w:rFonts w:eastAsia="Graphik" w:cs="Graphik"/>
                <w:b/>
                <w:bCs/>
                <w:color w:val="000000" w:themeColor="text1"/>
                <w:szCs w:val="20"/>
              </w:rPr>
              <w:t>M/O</w:t>
            </w:r>
          </w:p>
        </w:tc>
        <w:tc>
          <w:tcPr>
            <w:tcW w:w="98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5304249E" w14:textId="2750F2F6" w:rsidR="23AA880A" w:rsidRDefault="23AA880A" w:rsidP="00735E67">
            <w:pPr>
              <w:spacing w:after="0" w:line="257" w:lineRule="auto"/>
            </w:pPr>
            <w:r w:rsidRPr="23AA880A">
              <w:rPr>
                <w:rFonts w:eastAsia="Graphik" w:cs="Graphik"/>
                <w:b/>
                <w:bCs/>
                <w:color w:val="000000" w:themeColor="text1"/>
                <w:szCs w:val="20"/>
              </w:rPr>
              <w:t>Type</w:t>
            </w:r>
          </w:p>
        </w:tc>
      </w:tr>
      <w:tr w:rsidR="23AA880A" w14:paraId="488A7B87" w14:textId="77777777" w:rsidTr="00464639">
        <w:trPr>
          <w:trHeight w:val="255"/>
        </w:trPr>
        <w:tc>
          <w:tcPr>
            <w:tcW w:w="190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5010D6" w14:textId="3BF9AC49" w:rsidR="23AA880A" w:rsidRDefault="23AA880A" w:rsidP="00735E67">
            <w:pPr>
              <w:spacing w:after="0" w:line="257" w:lineRule="auto"/>
            </w:pPr>
            <w:r w:rsidRPr="23AA880A">
              <w:rPr>
                <w:rFonts w:eastAsia="Graphik" w:cs="Graphik"/>
                <w:szCs w:val="20"/>
              </w:rPr>
              <w:t>Authorization</w:t>
            </w:r>
          </w:p>
        </w:tc>
        <w:tc>
          <w:tcPr>
            <w:tcW w:w="717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56C416" w14:textId="65714F56" w:rsidR="23AA880A" w:rsidRDefault="23AA880A" w:rsidP="00735E67">
            <w:pPr>
              <w:spacing w:after="0" w:line="257" w:lineRule="auto"/>
            </w:pPr>
            <w:r w:rsidRPr="23AA880A">
              <w:rPr>
                <w:rFonts w:eastAsia="Graphik" w:cs="Graphik"/>
                <w:szCs w:val="20"/>
              </w:rPr>
              <w:t xml:space="preserve">Token acquired from Azure AD based on the user credentials for further API calls. </w:t>
            </w:r>
            <w:r w:rsidRPr="23AA880A">
              <w:rPr>
                <w:rFonts w:eastAsia="Graphik" w:cs="Graphik"/>
                <w:szCs w:val="20"/>
                <w:lang w:val="en-IN"/>
              </w:rPr>
              <w:t xml:space="preserve">. e.g., </w:t>
            </w:r>
            <w:r w:rsidRPr="00152D8C">
              <w:rPr>
                <w:rFonts w:ascii="Consolas" w:eastAsia="Graphik" w:hAnsi="Consolas" w:cs="Graphik"/>
                <w:szCs w:val="20"/>
                <w:lang w:val="en-IN"/>
              </w:rPr>
              <w:t>msal, accesstoken : { token: "Bearer {token}" }</w:t>
            </w:r>
          </w:p>
        </w:tc>
        <w:tc>
          <w:tcPr>
            <w:tcW w:w="7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575354" w14:textId="7A555FA5" w:rsidR="23AA880A" w:rsidRDefault="23AA880A" w:rsidP="00735E67">
            <w:pPr>
              <w:spacing w:after="0" w:line="257" w:lineRule="auto"/>
            </w:pPr>
            <w:r w:rsidRPr="23AA880A">
              <w:rPr>
                <w:rFonts w:eastAsia="Graphik" w:cs="Graphik"/>
                <w:szCs w:val="20"/>
              </w:rPr>
              <w:t>M</w:t>
            </w:r>
          </w:p>
        </w:tc>
        <w:tc>
          <w:tcPr>
            <w:tcW w:w="9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096DD7" w14:textId="206169C4" w:rsidR="23AA880A" w:rsidRDefault="23AA880A" w:rsidP="00735E67">
            <w:pPr>
              <w:spacing w:after="0" w:line="257" w:lineRule="auto"/>
            </w:pPr>
            <w:r w:rsidRPr="23AA880A">
              <w:rPr>
                <w:rFonts w:eastAsia="Graphik" w:cs="Graphik"/>
                <w:szCs w:val="20"/>
              </w:rPr>
              <w:t>String</w:t>
            </w:r>
          </w:p>
        </w:tc>
      </w:tr>
      <w:tr w:rsidR="23AA880A" w14:paraId="7AE2A0E7" w14:textId="77777777" w:rsidTr="00464639">
        <w:trPr>
          <w:trHeight w:val="255"/>
        </w:trPr>
        <w:tc>
          <w:tcPr>
            <w:tcW w:w="190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63C2A5" w14:textId="3F85A27B" w:rsidR="23AA880A" w:rsidRDefault="23AA880A" w:rsidP="00735E67">
            <w:pPr>
              <w:spacing w:after="0" w:line="257" w:lineRule="auto"/>
            </w:pPr>
            <w:r w:rsidRPr="23AA880A">
              <w:rPr>
                <w:rFonts w:eastAsia="Graphik" w:cs="Graphik"/>
                <w:szCs w:val="20"/>
              </w:rPr>
              <w:t>Content-Type</w:t>
            </w:r>
          </w:p>
        </w:tc>
        <w:tc>
          <w:tcPr>
            <w:tcW w:w="717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C49096" w14:textId="29A5BD7E" w:rsidR="23AA880A" w:rsidRDefault="23AA880A" w:rsidP="00735E67">
            <w:pPr>
              <w:spacing w:after="0" w:line="257" w:lineRule="auto"/>
            </w:pPr>
            <w:r w:rsidRPr="23AA880A">
              <w:rPr>
                <w:rFonts w:eastAsia="Graphik" w:cs="Graphik"/>
                <w:szCs w:val="20"/>
              </w:rPr>
              <w:t>Type of content. E.g.- application/json</w:t>
            </w:r>
          </w:p>
        </w:tc>
        <w:tc>
          <w:tcPr>
            <w:tcW w:w="7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498BAC" w14:textId="47CA0B3D" w:rsidR="23AA880A" w:rsidRDefault="23AA880A" w:rsidP="00735E67">
            <w:pPr>
              <w:spacing w:after="0" w:line="257" w:lineRule="auto"/>
            </w:pPr>
            <w:r w:rsidRPr="23AA880A">
              <w:rPr>
                <w:rFonts w:eastAsia="Graphik" w:cs="Graphik"/>
                <w:szCs w:val="20"/>
              </w:rPr>
              <w:t>M</w:t>
            </w:r>
          </w:p>
        </w:tc>
        <w:tc>
          <w:tcPr>
            <w:tcW w:w="9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ADC8C8" w14:textId="05D21AD9" w:rsidR="23AA880A" w:rsidRDefault="23AA880A" w:rsidP="00735E67">
            <w:pPr>
              <w:spacing w:after="0" w:line="257" w:lineRule="auto"/>
            </w:pPr>
            <w:r w:rsidRPr="23AA880A">
              <w:rPr>
                <w:rFonts w:eastAsia="Graphik" w:cs="Graphik"/>
                <w:szCs w:val="20"/>
              </w:rPr>
              <w:t>String</w:t>
            </w:r>
          </w:p>
        </w:tc>
      </w:tr>
    </w:tbl>
    <w:p w14:paraId="637ACEE8" w14:textId="3179C161" w:rsidR="00890A5D" w:rsidRPr="00890A5D" w:rsidRDefault="42130554" w:rsidP="00B65590">
      <w:pPr>
        <w:pStyle w:val="Heading3"/>
      </w:pPr>
      <w:r w:rsidRPr="23AA880A">
        <w:rPr>
          <w:rFonts w:ascii="Aptos Narrow" w:eastAsia="Aptos Narrow" w:hAnsi="Aptos Narrow" w:cs="Aptos Narrow"/>
          <w:color w:val="000000" w:themeColor="text1"/>
        </w:rPr>
        <w:t xml:space="preserve"> </w:t>
      </w:r>
      <w:r w:rsidRPr="23AA880A">
        <w:t>Output Header Parameters</w:t>
      </w:r>
    </w:p>
    <w:tbl>
      <w:tblPr>
        <w:tblW w:w="0" w:type="auto"/>
        <w:tblLook w:val="04A0" w:firstRow="1" w:lastRow="0" w:firstColumn="1" w:lastColumn="0" w:noHBand="0" w:noVBand="1"/>
      </w:tblPr>
      <w:tblGrid>
        <w:gridCol w:w="1880"/>
        <w:gridCol w:w="7740"/>
        <w:gridCol w:w="1160"/>
      </w:tblGrid>
      <w:tr w:rsidR="23AA880A" w14:paraId="6716DDFF" w14:textId="77777777" w:rsidTr="00464639">
        <w:trPr>
          <w:trHeight w:val="270"/>
        </w:trPr>
        <w:tc>
          <w:tcPr>
            <w:tcW w:w="188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43BECFDD" w14:textId="27252869" w:rsidR="23AA880A" w:rsidRDefault="23AA880A" w:rsidP="001962CA">
            <w:pPr>
              <w:spacing w:after="0" w:line="257" w:lineRule="auto"/>
              <w:jc w:val="left"/>
            </w:pPr>
            <w:r w:rsidRPr="23AA880A">
              <w:rPr>
                <w:rFonts w:eastAsia="Graphik" w:cs="Graphik"/>
                <w:b/>
                <w:bCs/>
                <w:color w:val="000000" w:themeColor="text1"/>
                <w:szCs w:val="20"/>
              </w:rPr>
              <w:t>Parameter</w:t>
            </w:r>
          </w:p>
        </w:tc>
        <w:tc>
          <w:tcPr>
            <w:tcW w:w="774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4143154B" w14:textId="47D8A454" w:rsidR="23AA880A" w:rsidRDefault="23AA880A" w:rsidP="001962CA">
            <w:pPr>
              <w:spacing w:after="0" w:line="257" w:lineRule="auto"/>
              <w:jc w:val="left"/>
            </w:pPr>
            <w:r w:rsidRPr="23AA880A">
              <w:rPr>
                <w:rFonts w:eastAsia="Graphik" w:cs="Graphik"/>
                <w:b/>
                <w:bCs/>
                <w:color w:val="000000" w:themeColor="text1"/>
                <w:szCs w:val="20"/>
              </w:rPr>
              <w:t>Description</w:t>
            </w:r>
          </w:p>
        </w:tc>
        <w:tc>
          <w:tcPr>
            <w:tcW w:w="116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679F65ED" w14:textId="4D2A9635" w:rsidR="23AA880A" w:rsidRDefault="23AA880A" w:rsidP="001962CA">
            <w:pPr>
              <w:spacing w:after="0" w:line="257" w:lineRule="auto"/>
              <w:jc w:val="left"/>
            </w:pPr>
            <w:r w:rsidRPr="23AA880A">
              <w:rPr>
                <w:rFonts w:eastAsia="Graphik" w:cs="Graphik"/>
                <w:b/>
                <w:bCs/>
                <w:color w:val="000000" w:themeColor="text1"/>
                <w:szCs w:val="20"/>
              </w:rPr>
              <w:t>Type</w:t>
            </w:r>
          </w:p>
        </w:tc>
      </w:tr>
      <w:tr w:rsidR="23AA880A" w14:paraId="1ACEB92C" w14:textId="77777777" w:rsidTr="00464639">
        <w:trPr>
          <w:trHeight w:val="195"/>
        </w:trPr>
        <w:tc>
          <w:tcPr>
            <w:tcW w:w="1880" w:type="dxa"/>
            <w:tcBorders>
              <w:top w:val="single" w:sz="8" w:space="0" w:color="auto"/>
              <w:left w:val="single" w:sz="8" w:space="0" w:color="auto"/>
              <w:bottom w:val="single" w:sz="8" w:space="0" w:color="auto"/>
              <w:right w:val="single" w:sz="8" w:space="0" w:color="auto"/>
            </w:tcBorders>
            <w:tcMar>
              <w:left w:w="108" w:type="dxa"/>
              <w:right w:w="108" w:type="dxa"/>
            </w:tcMar>
          </w:tcPr>
          <w:p w14:paraId="5BE1D40E" w14:textId="6C9381BB" w:rsidR="23AA880A" w:rsidRDefault="23AA880A" w:rsidP="001962CA">
            <w:pPr>
              <w:spacing w:after="0" w:line="257" w:lineRule="auto"/>
              <w:jc w:val="left"/>
            </w:pPr>
            <w:r w:rsidRPr="23AA880A">
              <w:rPr>
                <w:rFonts w:eastAsia="Graphik" w:cs="Graphik"/>
                <w:szCs w:val="20"/>
              </w:rPr>
              <w:t>Server</w:t>
            </w:r>
          </w:p>
        </w:tc>
        <w:tc>
          <w:tcPr>
            <w:tcW w:w="7740" w:type="dxa"/>
            <w:tcBorders>
              <w:top w:val="single" w:sz="8" w:space="0" w:color="auto"/>
              <w:left w:val="single" w:sz="8" w:space="0" w:color="auto"/>
              <w:bottom w:val="single" w:sz="8" w:space="0" w:color="auto"/>
              <w:right w:val="single" w:sz="8" w:space="0" w:color="auto"/>
            </w:tcBorders>
            <w:tcMar>
              <w:left w:w="108" w:type="dxa"/>
              <w:right w:w="108" w:type="dxa"/>
            </w:tcMar>
          </w:tcPr>
          <w:p w14:paraId="66AF16F5" w14:textId="4C17400B" w:rsidR="23AA880A" w:rsidRDefault="23AA880A" w:rsidP="001962CA">
            <w:pPr>
              <w:spacing w:after="0" w:line="257" w:lineRule="auto"/>
              <w:jc w:val="left"/>
            </w:pPr>
            <w:r w:rsidRPr="23AA880A">
              <w:rPr>
                <w:rFonts w:eastAsia="Graphik" w:cs="Graphik"/>
                <w:szCs w:val="20"/>
              </w:rPr>
              <w:t>Contains information about how the server handles requests [e.g., Werkzeug/2.1.2 Python/3.9.7]</w:t>
            </w:r>
          </w:p>
        </w:tc>
        <w:tc>
          <w:tcPr>
            <w:tcW w:w="1160" w:type="dxa"/>
            <w:tcBorders>
              <w:top w:val="single" w:sz="8" w:space="0" w:color="auto"/>
              <w:left w:val="single" w:sz="8" w:space="0" w:color="auto"/>
              <w:bottom w:val="single" w:sz="8" w:space="0" w:color="auto"/>
              <w:right w:val="single" w:sz="8" w:space="0" w:color="auto"/>
            </w:tcBorders>
            <w:tcMar>
              <w:left w:w="108" w:type="dxa"/>
              <w:right w:w="108" w:type="dxa"/>
            </w:tcMar>
          </w:tcPr>
          <w:p w14:paraId="55E96F9A" w14:textId="3E08BF39" w:rsidR="23AA880A" w:rsidRDefault="23AA880A" w:rsidP="001962CA">
            <w:pPr>
              <w:spacing w:after="0" w:line="257" w:lineRule="auto"/>
              <w:jc w:val="left"/>
            </w:pPr>
            <w:r w:rsidRPr="23AA880A">
              <w:rPr>
                <w:rFonts w:eastAsia="Graphik" w:cs="Graphik"/>
                <w:szCs w:val="20"/>
              </w:rPr>
              <w:t>String</w:t>
            </w:r>
          </w:p>
        </w:tc>
      </w:tr>
      <w:tr w:rsidR="23AA880A" w14:paraId="2EF7AAA7" w14:textId="77777777" w:rsidTr="00464639">
        <w:trPr>
          <w:trHeight w:val="195"/>
        </w:trPr>
        <w:tc>
          <w:tcPr>
            <w:tcW w:w="1880" w:type="dxa"/>
            <w:tcBorders>
              <w:top w:val="single" w:sz="8" w:space="0" w:color="auto"/>
              <w:left w:val="single" w:sz="8" w:space="0" w:color="auto"/>
              <w:bottom w:val="single" w:sz="8" w:space="0" w:color="auto"/>
              <w:right w:val="single" w:sz="8" w:space="0" w:color="auto"/>
            </w:tcBorders>
            <w:tcMar>
              <w:left w:w="108" w:type="dxa"/>
              <w:right w:w="108" w:type="dxa"/>
            </w:tcMar>
          </w:tcPr>
          <w:p w14:paraId="2ED70C0A" w14:textId="750AB425" w:rsidR="23AA880A" w:rsidRDefault="23AA880A" w:rsidP="001962CA">
            <w:pPr>
              <w:spacing w:after="0" w:line="257" w:lineRule="auto"/>
              <w:jc w:val="left"/>
            </w:pPr>
            <w:r w:rsidRPr="23AA880A">
              <w:rPr>
                <w:rFonts w:eastAsia="Graphik" w:cs="Graphik"/>
                <w:szCs w:val="20"/>
              </w:rPr>
              <w:t>Content-Type</w:t>
            </w:r>
          </w:p>
        </w:tc>
        <w:tc>
          <w:tcPr>
            <w:tcW w:w="7740" w:type="dxa"/>
            <w:tcBorders>
              <w:top w:val="single" w:sz="8" w:space="0" w:color="auto"/>
              <w:left w:val="single" w:sz="8" w:space="0" w:color="auto"/>
              <w:bottom w:val="single" w:sz="8" w:space="0" w:color="auto"/>
              <w:right w:val="single" w:sz="8" w:space="0" w:color="auto"/>
            </w:tcBorders>
            <w:tcMar>
              <w:left w:w="108" w:type="dxa"/>
              <w:right w:w="108" w:type="dxa"/>
            </w:tcMar>
          </w:tcPr>
          <w:p w14:paraId="450D5770" w14:textId="1540E685" w:rsidR="23AA880A" w:rsidRDefault="23AA880A" w:rsidP="001962CA">
            <w:pPr>
              <w:spacing w:after="0" w:line="257" w:lineRule="auto"/>
              <w:jc w:val="left"/>
            </w:pPr>
            <w:r w:rsidRPr="23AA880A">
              <w:rPr>
                <w:rFonts w:eastAsia="Graphik" w:cs="Graphik"/>
                <w:szCs w:val="20"/>
              </w:rPr>
              <w:t>Type of the content</w:t>
            </w:r>
          </w:p>
        </w:tc>
        <w:tc>
          <w:tcPr>
            <w:tcW w:w="1160" w:type="dxa"/>
            <w:tcBorders>
              <w:top w:val="single" w:sz="8" w:space="0" w:color="auto"/>
              <w:left w:val="single" w:sz="8" w:space="0" w:color="auto"/>
              <w:bottom w:val="single" w:sz="8" w:space="0" w:color="auto"/>
              <w:right w:val="single" w:sz="8" w:space="0" w:color="auto"/>
            </w:tcBorders>
            <w:tcMar>
              <w:left w:w="108" w:type="dxa"/>
              <w:right w:w="108" w:type="dxa"/>
            </w:tcMar>
          </w:tcPr>
          <w:p w14:paraId="0AFD6FDC" w14:textId="67C490C5" w:rsidR="23AA880A" w:rsidRDefault="23AA880A" w:rsidP="001962CA">
            <w:pPr>
              <w:spacing w:after="0" w:line="257" w:lineRule="auto"/>
              <w:jc w:val="left"/>
            </w:pPr>
            <w:r w:rsidRPr="23AA880A">
              <w:rPr>
                <w:rFonts w:eastAsia="Graphik" w:cs="Graphik"/>
                <w:szCs w:val="20"/>
              </w:rPr>
              <w:t>String</w:t>
            </w:r>
          </w:p>
        </w:tc>
      </w:tr>
      <w:tr w:rsidR="23AA880A" w14:paraId="02A9036E" w14:textId="77777777" w:rsidTr="00464639">
        <w:trPr>
          <w:trHeight w:val="195"/>
        </w:trPr>
        <w:tc>
          <w:tcPr>
            <w:tcW w:w="1880" w:type="dxa"/>
            <w:tcBorders>
              <w:top w:val="single" w:sz="8" w:space="0" w:color="auto"/>
              <w:left w:val="single" w:sz="8" w:space="0" w:color="auto"/>
              <w:bottom w:val="single" w:sz="8" w:space="0" w:color="auto"/>
              <w:right w:val="single" w:sz="8" w:space="0" w:color="auto"/>
            </w:tcBorders>
            <w:tcMar>
              <w:left w:w="108" w:type="dxa"/>
              <w:right w:w="108" w:type="dxa"/>
            </w:tcMar>
          </w:tcPr>
          <w:p w14:paraId="0070D26D" w14:textId="56B930AB" w:rsidR="23AA880A" w:rsidRDefault="23AA880A" w:rsidP="001962CA">
            <w:pPr>
              <w:spacing w:after="0" w:line="257" w:lineRule="auto"/>
              <w:jc w:val="left"/>
            </w:pPr>
            <w:r w:rsidRPr="23AA880A">
              <w:rPr>
                <w:rFonts w:eastAsia="Graphik" w:cs="Graphik"/>
                <w:szCs w:val="20"/>
              </w:rPr>
              <w:t>Date</w:t>
            </w:r>
          </w:p>
        </w:tc>
        <w:tc>
          <w:tcPr>
            <w:tcW w:w="7740" w:type="dxa"/>
            <w:tcBorders>
              <w:top w:val="single" w:sz="8" w:space="0" w:color="auto"/>
              <w:left w:val="single" w:sz="8" w:space="0" w:color="auto"/>
              <w:bottom w:val="single" w:sz="8" w:space="0" w:color="auto"/>
              <w:right w:val="single" w:sz="8" w:space="0" w:color="auto"/>
            </w:tcBorders>
            <w:tcMar>
              <w:left w:w="108" w:type="dxa"/>
              <w:right w:w="108" w:type="dxa"/>
            </w:tcMar>
          </w:tcPr>
          <w:p w14:paraId="1D7C67C6" w14:textId="7D142DE2" w:rsidR="23AA880A" w:rsidRDefault="23AA880A" w:rsidP="001962CA">
            <w:pPr>
              <w:spacing w:after="0" w:line="257" w:lineRule="auto"/>
              <w:jc w:val="left"/>
            </w:pPr>
            <w:r w:rsidRPr="23AA880A">
              <w:rPr>
                <w:rFonts w:eastAsia="Graphik" w:cs="Graphik"/>
                <w:szCs w:val="20"/>
              </w:rPr>
              <w:t>Date of operation execution e.g. - [Tue, 17 May 2022 06:30:16 GMT]</w:t>
            </w:r>
          </w:p>
        </w:tc>
        <w:tc>
          <w:tcPr>
            <w:tcW w:w="1160" w:type="dxa"/>
            <w:tcBorders>
              <w:top w:val="single" w:sz="8" w:space="0" w:color="auto"/>
              <w:left w:val="single" w:sz="8" w:space="0" w:color="auto"/>
              <w:bottom w:val="single" w:sz="8" w:space="0" w:color="auto"/>
              <w:right w:val="single" w:sz="8" w:space="0" w:color="auto"/>
            </w:tcBorders>
            <w:tcMar>
              <w:left w:w="108" w:type="dxa"/>
              <w:right w:w="108" w:type="dxa"/>
            </w:tcMar>
          </w:tcPr>
          <w:p w14:paraId="31C458BF" w14:textId="771CB4EB" w:rsidR="23AA880A" w:rsidRDefault="23AA880A" w:rsidP="001962CA">
            <w:pPr>
              <w:spacing w:after="0" w:line="257" w:lineRule="auto"/>
              <w:jc w:val="left"/>
            </w:pPr>
            <w:r w:rsidRPr="23AA880A">
              <w:rPr>
                <w:rFonts w:eastAsia="Graphik" w:cs="Graphik"/>
                <w:szCs w:val="20"/>
              </w:rPr>
              <w:t>Datetime</w:t>
            </w:r>
          </w:p>
        </w:tc>
      </w:tr>
      <w:tr w:rsidR="23AA880A" w14:paraId="4E243CC5" w14:textId="77777777" w:rsidTr="00464639">
        <w:trPr>
          <w:trHeight w:val="195"/>
        </w:trPr>
        <w:tc>
          <w:tcPr>
            <w:tcW w:w="1880" w:type="dxa"/>
            <w:tcBorders>
              <w:top w:val="single" w:sz="8" w:space="0" w:color="auto"/>
              <w:left w:val="single" w:sz="8" w:space="0" w:color="auto"/>
              <w:bottom w:val="single" w:sz="8" w:space="0" w:color="auto"/>
              <w:right w:val="single" w:sz="8" w:space="0" w:color="auto"/>
            </w:tcBorders>
            <w:tcMar>
              <w:left w:w="108" w:type="dxa"/>
              <w:right w:w="108" w:type="dxa"/>
            </w:tcMar>
          </w:tcPr>
          <w:p w14:paraId="0CA15A37" w14:textId="01098534" w:rsidR="23AA880A" w:rsidRDefault="23AA880A" w:rsidP="001962CA">
            <w:pPr>
              <w:spacing w:after="0" w:line="257" w:lineRule="auto"/>
              <w:jc w:val="left"/>
            </w:pPr>
            <w:r w:rsidRPr="23AA880A">
              <w:rPr>
                <w:rFonts w:eastAsia="Graphik" w:cs="Graphik"/>
                <w:szCs w:val="20"/>
              </w:rPr>
              <w:t>Content-Length</w:t>
            </w:r>
          </w:p>
        </w:tc>
        <w:tc>
          <w:tcPr>
            <w:tcW w:w="7740" w:type="dxa"/>
            <w:tcBorders>
              <w:top w:val="single" w:sz="8" w:space="0" w:color="auto"/>
              <w:left w:val="single" w:sz="8" w:space="0" w:color="auto"/>
              <w:bottom w:val="single" w:sz="8" w:space="0" w:color="auto"/>
              <w:right w:val="single" w:sz="8" w:space="0" w:color="auto"/>
            </w:tcBorders>
            <w:tcMar>
              <w:left w:w="108" w:type="dxa"/>
              <w:right w:w="108" w:type="dxa"/>
            </w:tcMar>
          </w:tcPr>
          <w:p w14:paraId="0F83E95E" w14:textId="79AADC6F" w:rsidR="23AA880A" w:rsidRDefault="23AA880A" w:rsidP="001962CA">
            <w:pPr>
              <w:spacing w:after="0" w:line="257" w:lineRule="auto"/>
              <w:jc w:val="left"/>
            </w:pPr>
            <w:r w:rsidRPr="23AA880A">
              <w:rPr>
                <w:rFonts w:eastAsia="Graphik" w:cs="Graphik"/>
                <w:szCs w:val="20"/>
              </w:rPr>
              <w:t>Length of the content</w:t>
            </w:r>
          </w:p>
        </w:tc>
        <w:tc>
          <w:tcPr>
            <w:tcW w:w="1160" w:type="dxa"/>
            <w:tcBorders>
              <w:top w:val="single" w:sz="8" w:space="0" w:color="auto"/>
              <w:left w:val="single" w:sz="8" w:space="0" w:color="auto"/>
              <w:bottom w:val="single" w:sz="8" w:space="0" w:color="auto"/>
              <w:right w:val="single" w:sz="8" w:space="0" w:color="auto"/>
            </w:tcBorders>
            <w:tcMar>
              <w:left w:w="108" w:type="dxa"/>
              <w:right w:w="108" w:type="dxa"/>
            </w:tcMar>
          </w:tcPr>
          <w:p w14:paraId="5D245EE8" w14:textId="7F461EC2" w:rsidR="23AA880A" w:rsidRDefault="23AA880A" w:rsidP="001962CA">
            <w:pPr>
              <w:spacing w:after="0" w:line="257" w:lineRule="auto"/>
              <w:jc w:val="left"/>
            </w:pPr>
            <w:r w:rsidRPr="23AA880A">
              <w:rPr>
                <w:rFonts w:eastAsia="Graphik" w:cs="Graphik"/>
                <w:szCs w:val="20"/>
              </w:rPr>
              <w:t>Bytes</w:t>
            </w:r>
          </w:p>
        </w:tc>
      </w:tr>
      <w:tr w:rsidR="23AA880A" w14:paraId="0F104888" w14:textId="77777777" w:rsidTr="00464639">
        <w:trPr>
          <w:trHeight w:val="195"/>
        </w:trPr>
        <w:tc>
          <w:tcPr>
            <w:tcW w:w="1880" w:type="dxa"/>
            <w:tcBorders>
              <w:top w:val="single" w:sz="8" w:space="0" w:color="auto"/>
              <w:left w:val="single" w:sz="8" w:space="0" w:color="auto"/>
              <w:bottom w:val="single" w:sz="8" w:space="0" w:color="auto"/>
              <w:right w:val="single" w:sz="8" w:space="0" w:color="auto"/>
            </w:tcBorders>
            <w:tcMar>
              <w:left w:w="108" w:type="dxa"/>
              <w:right w:w="108" w:type="dxa"/>
            </w:tcMar>
          </w:tcPr>
          <w:p w14:paraId="3CCF137D" w14:textId="10AB3D3A" w:rsidR="23AA880A" w:rsidRDefault="23AA880A" w:rsidP="001962CA">
            <w:pPr>
              <w:spacing w:after="0" w:line="257" w:lineRule="auto"/>
              <w:jc w:val="left"/>
            </w:pPr>
            <w:r w:rsidRPr="23AA880A">
              <w:rPr>
                <w:rFonts w:eastAsia="Graphik" w:cs="Graphik"/>
                <w:szCs w:val="20"/>
              </w:rPr>
              <w:t>Connection</w:t>
            </w:r>
          </w:p>
        </w:tc>
        <w:tc>
          <w:tcPr>
            <w:tcW w:w="7740" w:type="dxa"/>
            <w:tcBorders>
              <w:top w:val="single" w:sz="8" w:space="0" w:color="auto"/>
              <w:left w:val="single" w:sz="8" w:space="0" w:color="auto"/>
              <w:bottom w:val="single" w:sz="8" w:space="0" w:color="auto"/>
              <w:right w:val="single" w:sz="8" w:space="0" w:color="auto"/>
            </w:tcBorders>
            <w:tcMar>
              <w:left w:w="108" w:type="dxa"/>
              <w:right w:w="108" w:type="dxa"/>
            </w:tcMar>
          </w:tcPr>
          <w:p w14:paraId="1559C251" w14:textId="1113D684" w:rsidR="23AA880A" w:rsidRDefault="23AA880A" w:rsidP="001962CA">
            <w:pPr>
              <w:spacing w:after="0" w:line="257" w:lineRule="auto"/>
              <w:jc w:val="left"/>
            </w:pPr>
            <w:r w:rsidRPr="23AA880A">
              <w:rPr>
                <w:rFonts w:eastAsia="Graphik" w:cs="Graphik"/>
                <w:szCs w:val="20"/>
              </w:rPr>
              <w:t>A general header specifying whether the current network connection stays open once the current transaction finishes</w:t>
            </w:r>
          </w:p>
        </w:tc>
        <w:tc>
          <w:tcPr>
            <w:tcW w:w="1160" w:type="dxa"/>
            <w:tcBorders>
              <w:top w:val="single" w:sz="8" w:space="0" w:color="auto"/>
              <w:left w:val="single" w:sz="8" w:space="0" w:color="auto"/>
              <w:bottom w:val="single" w:sz="8" w:space="0" w:color="auto"/>
              <w:right w:val="single" w:sz="8" w:space="0" w:color="auto"/>
            </w:tcBorders>
            <w:tcMar>
              <w:left w:w="108" w:type="dxa"/>
              <w:right w:w="108" w:type="dxa"/>
            </w:tcMar>
          </w:tcPr>
          <w:p w14:paraId="263E9E73" w14:textId="3F70DCD8" w:rsidR="23AA880A" w:rsidRDefault="23AA880A" w:rsidP="001962CA">
            <w:pPr>
              <w:spacing w:after="0" w:line="257" w:lineRule="auto"/>
              <w:jc w:val="left"/>
            </w:pPr>
            <w:r w:rsidRPr="23AA880A">
              <w:rPr>
                <w:rFonts w:eastAsia="Graphik" w:cs="Graphik"/>
                <w:szCs w:val="20"/>
              </w:rPr>
              <w:t>String</w:t>
            </w:r>
          </w:p>
        </w:tc>
      </w:tr>
    </w:tbl>
    <w:p w14:paraId="4413B70D" w14:textId="2ED7D7CB" w:rsidR="00890A5D" w:rsidRPr="00890A5D" w:rsidRDefault="42130554" w:rsidP="005E6888">
      <w:pPr>
        <w:pStyle w:val="Heading3"/>
      </w:pPr>
      <w:r w:rsidRPr="23AA880A">
        <w:t>Output Body Parameters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5"/>
        <w:gridCol w:w="7011"/>
        <w:gridCol w:w="1374"/>
      </w:tblGrid>
      <w:tr w:rsidR="23AA880A" w14:paraId="3A464E61" w14:textId="77777777" w:rsidTr="005E6888">
        <w:trPr>
          <w:trHeight w:val="195"/>
        </w:trPr>
        <w:tc>
          <w:tcPr>
            <w:tcW w:w="2395" w:type="dxa"/>
            <w:shd w:val="clear" w:color="auto" w:fill="E8E8E8"/>
            <w:tcMar>
              <w:left w:w="108" w:type="dxa"/>
              <w:right w:w="108" w:type="dxa"/>
            </w:tcMar>
            <w:vAlign w:val="center"/>
          </w:tcPr>
          <w:p w14:paraId="03D7E4FE" w14:textId="2CB91740" w:rsidR="23AA880A" w:rsidRDefault="23AA880A" w:rsidP="005E6888">
            <w:pPr>
              <w:spacing w:after="0" w:line="257" w:lineRule="auto"/>
            </w:pPr>
            <w:r w:rsidRPr="23AA880A">
              <w:rPr>
                <w:rFonts w:eastAsia="Graphik" w:cs="Graphik"/>
                <w:b/>
                <w:bCs/>
                <w:color w:val="000000" w:themeColor="text1"/>
                <w:szCs w:val="20"/>
              </w:rPr>
              <w:t>Parameter</w:t>
            </w:r>
          </w:p>
        </w:tc>
        <w:tc>
          <w:tcPr>
            <w:tcW w:w="7011" w:type="dxa"/>
            <w:shd w:val="clear" w:color="auto" w:fill="E8E8E8"/>
            <w:tcMar>
              <w:left w:w="108" w:type="dxa"/>
              <w:right w:w="108" w:type="dxa"/>
            </w:tcMar>
            <w:vAlign w:val="center"/>
          </w:tcPr>
          <w:p w14:paraId="5B37F870" w14:textId="7AFF32EA" w:rsidR="23AA880A" w:rsidRDefault="23AA880A" w:rsidP="005E6888">
            <w:pPr>
              <w:spacing w:after="0" w:line="257" w:lineRule="auto"/>
            </w:pPr>
            <w:r w:rsidRPr="23AA880A">
              <w:rPr>
                <w:rFonts w:eastAsia="Graphik" w:cs="Graphik"/>
                <w:b/>
                <w:bCs/>
                <w:color w:val="000000" w:themeColor="text1"/>
                <w:szCs w:val="20"/>
              </w:rPr>
              <w:t>Description</w:t>
            </w:r>
          </w:p>
        </w:tc>
        <w:tc>
          <w:tcPr>
            <w:tcW w:w="1374" w:type="dxa"/>
            <w:shd w:val="clear" w:color="auto" w:fill="E8E8E8"/>
            <w:tcMar>
              <w:left w:w="108" w:type="dxa"/>
              <w:right w:w="108" w:type="dxa"/>
            </w:tcMar>
            <w:vAlign w:val="center"/>
          </w:tcPr>
          <w:p w14:paraId="5F947941" w14:textId="32FB4AF9" w:rsidR="23AA880A" w:rsidRDefault="23AA880A" w:rsidP="005E6888">
            <w:pPr>
              <w:spacing w:after="0" w:line="257" w:lineRule="auto"/>
            </w:pPr>
            <w:r w:rsidRPr="23AA880A">
              <w:rPr>
                <w:rFonts w:eastAsia="Graphik" w:cs="Graphik"/>
                <w:b/>
                <w:bCs/>
                <w:color w:val="000000" w:themeColor="text1"/>
                <w:szCs w:val="20"/>
              </w:rPr>
              <w:t>Type</w:t>
            </w:r>
          </w:p>
        </w:tc>
      </w:tr>
      <w:tr w:rsidR="23AA880A" w14:paraId="20405F7E" w14:textId="77777777" w:rsidTr="005E6888">
        <w:trPr>
          <w:trHeight w:val="195"/>
        </w:trPr>
        <w:tc>
          <w:tcPr>
            <w:tcW w:w="2395" w:type="dxa"/>
            <w:tcMar>
              <w:left w:w="108" w:type="dxa"/>
              <w:right w:w="108" w:type="dxa"/>
            </w:tcMar>
          </w:tcPr>
          <w:p w14:paraId="4AEF2BF8" w14:textId="0635FE22" w:rsidR="23AA880A" w:rsidRDefault="23AA880A" w:rsidP="005E6888">
            <w:pPr>
              <w:spacing w:after="0" w:line="257" w:lineRule="auto"/>
            </w:pPr>
            <w:r w:rsidRPr="23AA880A">
              <w:rPr>
                <w:rFonts w:eastAsia="Graphik" w:cs="Graphik"/>
                <w:szCs w:val="20"/>
              </w:rPr>
              <w:t>AggregationFunction</w:t>
            </w:r>
          </w:p>
        </w:tc>
        <w:tc>
          <w:tcPr>
            <w:tcW w:w="7011" w:type="dxa"/>
            <w:tcMar>
              <w:left w:w="108" w:type="dxa"/>
              <w:right w:w="108" w:type="dxa"/>
            </w:tcMar>
          </w:tcPr>
          <w:p w14:paraId="287FEEB1" w14:textId="6B4DA1FB" w:rsidR="23AA880A" w:rsidRDefault="23AA880A" w:rsidP="005E6888">
            <w:pPr>
              <w:spacing w:after="0" w:line="257" w:lineRule="auto"/>
            </w:pPr>
            <w:r w:rsidRPr="23AA880A">
              <w:rPr>
                <w:rFonts w:eastAsia="Graphik" w:cs="Graphik"/>
                <w:szCs w:val="20"/>
              </w:rPr>
              <w:t>Name of the aggregation function</w:t>
            </w:r>
          </w:p>
        </w:tc>
        <w:tc>
          <w:tcPr>
            <w:tcW w:w="1374" w:type="dxa"/>
            <w:tcMar>
              <w:left w:w="108" w:type="dxa"/>
              <w:right w:w="108" w:type="dxa"/>
            </w:tcMar>
          </w:tcPr>
          <w:p w14:paraId="795EA442" w14:textId="6F070CCB" w:rsidR="23AA880A" w:rsidRDefault="23AA880A" w:rsidP="005E6888">
            <w:pPr>
              <w:spacing w:after="0" w:line="257" w:lineRule="auto"/>
            </w:pPr>
            <w:r w:rsidRPr="23AA880A">
              <w:rPr>
                <w:rFonts w:eastAsia="Graphik" w:cs="Graphik"/>
                <w:szCs w:val="20"/>
              </w:rPr>
              <w:t>String</w:t>
            </w:r>
          </w:p>
        </w:tc>
      </w:tr>
      <w:tr w:rsidR="23AA880A" w14:paraId="5C0B908C" w14:textId="77777777" w:rsidTr="005E6888">
        <w:trPr>
          <w:trHeight w:val="195"/>
        </w:trPr>
        <w:tc>
          <w:tcPr>
            <w:tcW w:w="2395" w:type="dxa"/>
            <w:tcMar>
              <w:left w:w="108" w:type="dxa"/>
              <w:right w:w="108" w:type="dxa"/>
            </w:tcMar>
          </w:tcPr>
          <w:p w14:paraId="0551687D" w14:textId="065AEA8C" w:rsidR="23AA880A" w:rsidRDefault="23AA880A" w:rsidP="005E6888">
            <w:pPr>
              <w:spacing w:after="0" w:line="257" w:lineRule="auto"/>
            </w:pPr>
            <w:r w:rsidRPr="23AA880A">
              <w:rPr>
                <w:rFonts w:eastAsia="Graphik" w:cs="Graphik"/>
                <w:szCs w:val="20"/>
              </w:rPr>
              <w:t>AttributeName</w:t>
            </w:r>
          </w:p>
        </w:tc>
        <w:tc>
          <w:tcPr>
            <w:tcW w:w="7011" w:type="dxa"/>
            <w:tcMar>
              <w:left w:w="108" w:type="dxa"/>
              <w:right w:w="108" w:type="dxa"/>
            </w:tcMar>
          </w:tcPr>
          <w:p w14:paraId="49332801" w14:textId="1B62D551" w:rsidR="23AA880A" w:rsidRDefault="23AA880A" w:rsidP="005E6888">
            <w:pPr>
              <w:spacing w:after="0" w:line="257" w:lineRule="auto"/>
            </w:pPr>
            <w:r w:rsidRPr="23AA880A">
              <w:rPr>
                <w:rFonts w:eastAsia="Graphik" w:cs="Graphik"/>
                <w:szCs w:val="20"/>
              </w:rPr>
              <w:t>Name of the Attribute</w:t>
            </w:r>
          </w:p>
        </w:tc>
        <w:tc>
          <w:tcPr>
            <w:tcW w:w="1374" w:type="dxa"/>
            <w:tcMar>
              <w:left w:w="108" w:type="dxa"/>
              <w:right w:w="108" w:type="dxa"/>
            </w:tcMar>
          </w:tcPr>
          <w:p w14:paraId="355F294D" w14:textId="25B710F3" w:rsidR="23AA880A" w:rsidRDefault="23AA880A" w:rsidP="005E6888">
            <w:pPr>
              <w:spacing w:after="0" w:line="257" w:lineRule="auto"/>
            </w:pPr>
            <w:r w:rsidRPr="23AA880A">
              <w:rPr>
                <w:rFonts w:eastAsia="Graphik" w:cs="Graphik"/>
                <w:szCs w:val="20"/>
              </w:rPr>
              <w:t>String</w:t>
            </w:r>
          </w:p>
        </w:tc>
      </w:tr>
      <w:tr w:rsidR="23AA880A" w14:paraId="414FF37A" w14:textId="77777777" w:rsidTr="005E6888">
        <w:trPr>
          <w:trHeight w:val="195"/>
        </w:trPr>
        <w:tc>
          <w:tcPr>
            <w:tcW w:w="2395" w:type="dxa"/>
            <w:tcMar>
              <w:left w:w="108" w:type="dxa"/>
              <w:right w:w="108" w:type="dxa"/>
            </w:tcMar>
          </w:tcPr>
          <w:p w14:paraId="36C72DB2" w14:textId="7E42166E" w:rsidR="23AA880A" w:rsidRDefault="23AA880A" w:rsidP="005E6888">
            <w:pPr>
              <w:spacing w:after="0" w:line="257" w:lineRule="auto"/>
            </w:pPr>
            <w:r w:rsidRPr="23AA880A">
              <w:rPr>
                <w:rFonts w:eastAsia="Graphik" w:cs="Graphik"/>
                <w:szCs w:val="20"/>
              </w:rPr>
              <w:t>AttributeId</w:t>
            </w:r>
          </w:p>
        </w:tc>
        <w:tc>
          <w:tcPr>
            <w:tcW w:w="7011" w:type="dxa"/>
            <w:tcMar>
              <w:left w:w="108" w:type="dxa"/>
              <w:right w:w="108" w:type="dxa"/>
            </w:tcMar>
          </w:tcPr>
          <w:p w14:paraId="0827CA12" w14:textId="60B13705" w:rsidR="23AA880A" w:rsidRDefault="23AA880A" w:rsidP="005E6888">
            <w:pPr>
              <w:spacing w:after="0" w:line="257" w:lineRule="auto"/>
            </w:pPr>
            <w:r w:rsidRPr="23AA880A">
              <w:rPr>
                <w:rFonts w:eastAsia="Graphik" w:cs="Graphik"/>
                <w:szCs w:val="20"/>
              </w:rPr>
              <w:t>Id of the attribute</w:t>
            </w:r>
          </w:p>
        </w:tc>
        <w:tc>
          <w:tcPr>
            <w:tcW w:w="1374" w:type="dxa"/>
            <w:tcMar>
              <w:left w:w="108" w:type="dxa"/>
              <w:right w:w="108" w:type="dxa"/>
            </w:tcMar>
          </w:tcPr>
          <w:p w14:paraId="1F80B7AE" w14:textId="4A571B1D" w:rsidR="23AA880A" w:rsidRDefault="23AA880A" w:rsidP="005E6888">
            <w:pPr>
              <w:spacing w:after="0" w:line="257" w:lineRule="auto"/>
            </w:pPr>
            <w:r w:rsidRPr="23AA880A">
              <w:rPr>
                <w:rFonts w:eastAsia="Graphik" w:cs="Graphik"/>
                <w:szCs w:val="20"/>
              </w:rPr>
              <w:t>String</w:t>
            </w:r>
          </w:p>
        </w:tc>
      </w:tr>
      <w:tr w:rsidR="23AA880A" w14:paraId="17ABAC16" w14:textId="77777777" w:rsidTr="005E6888">
        <w:trPr>
          <w:trHeight w:val="195"/>
        </w:trPr>
        <w:tc>
          <w:tcPr>
            <w:tcW w:w="2395" w:type="dxa"/>
            <w:tcMar>
              <w:left w:w="108" w:type="dxa"/>
              <w:right w:w="108" w:type="dxa"/>
            </w:tcMar>
          </w:tcPr>
          <w:p w14:paraId="69D78E00" w14:textId="0E8595F3" w:rsidR="23AA880A" w:rsidRDefault="23AA880A" w:rsidP="005E6888">
            <w:pPr>
              <w:spacing w:after="0" w:line="257" w:lineRule="auto"/>
            </w:pPr>
            <w:r w:rsidRPr="23AA880A">
              <w:rPr>
                <w:rFonts w:eastAsia="Graphik" w:cs="Graphik"/>
                <w:szCs w:val="20"/>
              </w:rPr>
              <w:t>AttributeType</w:t>
            </w:r>
          </w:p>
        </w:tc>
        <w:tc>
          <w:tcPr>
            <w:tcW w:w="7011" w:type="dxa"/>
            <w:tcMar>
              <w:left w:w="108" w:type="dxa"/>
              <w:right w:w="108" w:type="dxa"/>
            </w:tcMar>
          </w:tcPr>
          <w:p w14:paraId="58BCB96D" w14:textId="5C4B34AE" w:rsidR="23AA880A" w:rsidRDefault="23AA880A" w:rsidP="005E6888">
            <w:pPr>
              <w:spacing w:after="0" w:line="257" w:lineRule="auto"/>
            </w:pPr>
            <w:r w:rsidRPr="23AA880A">
              <w:rPr>
                <w:rFonts w:eastAsia="Graphik" w:cs="Graphik"/>
                <w:szCs w:val="20"/>
              </w:rPr>
              <w:t>Type of the attribut</w:t>
            </w:r>
            <w:r w:rsidR="00167860">
              <w:rPr>
                <w:rFonts w:eastAsia="Graphik" w:cs="Graphik"/>
                <w:szCs w:val="20"/>
              </w:rPr>
              <w:t>e</w:t>
            </w:r>
          </w:p>
        </w:tc>
        <w:tc>
          <w:tcPr>
            <w:tcW w:w="1374" w:type="dxa"/>
            <w:tcMar>
              <w:left w:w="108" w:type="dxa"/>
              <w:right w:w="108" w:type="dxa"/>
            </w:tcMar>
          </w:tcPr>
          <w:p w14:paraId="0A17C30F" w14:textId="66288904" w:rsidR="23AA880A" w:rsidRDefault="23AA880A" w:rsidP="005E6888">
            <w:pPr>
              <w:spacing w:after="0" w:line="257" w:lineRule="auto"/>
            </w:pPr>
            <w:r w:rsidRPr="23AA880A">
              <w:rPr>
                <w:rFonts w:eastAsia="Graphik" w:cs="Graphik"/>
                <w:szCs w:val="20"/>
              </w:rPr>
              <w:t>String</w:t>
            </w:r>
          </w:p>
        </w:tc>
      </w:tr>
      <w:tr w:rsidR="23AA880A" w14:paraId="6F2BE473" w14:textId="77777777" w:rsidTr="005E6888">
        <w:trPr>
          <w:trHeight w:val="195"/>
        </w:trPr>
        <w:tc>
          <w:tcPr>
            <w:tcW w:w="2395" w:type="dxa"/>
            <w:tcMar>
              <w:left w:w="108" w:type="dxa"/>
              <w:right w:w="108" w:type="dxa"/>
            </w:tcMar>
          </w:tcPr>
          <w:p w14:paraId="313F8FB4" w14:textId="3B88AD51" w:rsidR="23AA880A" w:rsidRDefault="23AA880A" w:rsidP="005E6888">
            <w:pPr>
              <w:spacing w:after="0" w:line="257" w:lineRule="auto"/>
            </w:pPr>
            <w:r w:rsidRPr="23AA880A">
              <w:rPr>
                <w:rFonts w:eastAsia="Graphik" w:cs="Graphik"/>
                <w:szCs w:val="20"/>
              </w:rPr>
              <w:t>EPQAId</w:t>
            </w:r>
          </w:p>
        </w:tc>
        <w:tc>
          <w:tcPr>
            <w:tcW w:w="7011" w:type="dxa"/>
            <w:tcMar>
              <w:left w:w="108" w:type="dxa"/>
              <w:right w:w="108" w:type="dxa"/>
            </w:tcMar>
          </w:tcPr>
          <w:p w14:paraId="7D46B377" w14:textId="62FAD7D4" w:rsidR="23AA880A" w:rsidRDefault="23AA880A" w:rsidP="005E6888">
            <w:pPr>
              <w:spacing w:after="0" w:line="257" w:lineRule="auto"/>
            </w:pPr>
            <w:r w:rsidRPr="23AA880A">
              <w:rPr>
                <w:rFonts w:eastAsia="Graphik" w:cs="Graphik"/>
                <w:szCs w:val="20"/>
              </w:rPr>
              <w:t>ID of the EPQAId</w:t>
            </w:r>
          </w:p>
        </w:tc>
        <w:tc>
          <w:tcPr>
            <w:tcW w:w="1374" w:type="dxa"/>
            <w:tcMar>
              <w:left w:w="108" w:type="dxa"/>
              <w:right w:w="108" w:type="dxa"/>
            </w:tcMar>
          </w:tcPr>
          <w:p w14:paraId="10EA982B" w14:textId="72ED9E98" w:rsidR="23AA880A" w:rsidRDefault="23AA880A" w:rsidP="005E6888">
            <w:pPr>
              <w:spacing w:after="0" w:line="257" w:lineRule="auto"/>
            </w:pPr>
            <w:r w:rsidRPr="23AA880A">
              <w:rPr>
                <w:rFonts w:eastAsia="Graphik" w:cs="Graphik"/>
                <w:szCs w:val="20"/>
              </w:rPr>
              <w:t>String</w:t>
            </w:r>
          </w:p>
        </w:tc>
      </w:tr>
      <w:tr w:rsidR="23AA880A" w14:paraId="0A71D6E6" w14:textId="77777777" w:rsidTr="005E6888">
        <w:trPr>
          <w:trHeight w:val="195"/>
        </w:trPr>
        <w:tc>
          <w:tcPr>
            <w:tcW w:w="2395" w:type="dxa"/>
            <w:tcMar>
              <w:left w:w="108" w:type="dxa"/>
              <w:right w:w="108" w:type="dxa"/>
            </w:tcMar>
          </w:tcPr>
          <w:p w14:paraId="60EB693D" w14:textId="1ECB67E2" w:rsidR="23AA880A" w:rsidRDefault="23AA880A" w:rsidP="005E6888">
            <w:pPr>
              <w:spacing w:after="0" w:line="257" w:lineRule="auto"/>
            </w:pPr>
            <w:r w:rsidRPr="23AA880A">
              <w:rPr>
                <w:rFonts w:eastAsia="Graphik" w:cs="Graphik"/>
                <w:szCs w:val="20"/>
              </w:rPr>
              <w:t>HistoricalStdDev</w:t>
            </w:r>
          </w:p>
        </w:tc>
        <w:tc>
          <w:tcPr>
            <w:tcW w:w="7011" w:type="dxa"/>
            <w:tcMar>
              <w:left w:w="108" w:type="dxa"/>
              <w:right w:w="108" w:type="dxa"/>
            </w:tcMar>
          </w:tcPr>
          <w:p w14:paraId="75525AB4" w14:textId="3642183D" w:rsidR="23AA880A" w:rsidRDefault="23AA880A" w:rsidP="005E6888">
            <w:pPr>
              <w:spacing w:after="0" w:line="257" w:lineRule="auto"/>
            </w:pPr>
            <w:r w:rsidRPr="23AA880A">
              <w:rPr>
                <w:rFonts w:eastAsia="Graphik" w:cs="Graphik"/>
                <w:szCs w:val="20"/>
              </w:rPr>
              <w:t>Name of the EPQAId</w:t>
            </w:r>
          </w:p>
        </w:tc>
        <w:tc>
          <w:tcPr>
            <w:tcW w:w="1374" w:type="dxa"/>
            <w:tcMar>
              <w:left w:w="108" w:type="dxa"/>
              <w:right w:w="108" w:type="dxa"/>
            </w:tcMar>
          </w:tcPr>
          <w:p w14:paraId="61496AF3" w14:textId="474BB7A8" w:rsidR="23AA880A" w:rsidRDefault="005924B3" w:rsidP="005E6888">
            <w:pPr>
              <w:spacing w:after="0" w:line="257" w:lineRule="auto"/>
            </w:pPr>
            <w:r w:rsidRPr="005924B3">
              <w:rPr>
                <w:rFonts w:eastAsia="Graphik" w:cs="Graphik"/>
                <w:szCs w:val="20"/>
              </w:rPr>
              <w:t>String</w:t>
            </w:r>
          </w:p>
        </w:tc>
      </w:tr>
      <w:tr w:rsidR="23AA880A" w14:paraId="7210062E" w14:textId="77777777" w:rsidTr="005E6888">
        <w:trPr>
          <w:trHeight w:val="195"/>
        </w:trPr>
        <w:tc>
          <w:tcPr>
            <w:tcW w:w="2395" w:type="dxa"/>
            <w:tcMar>
              <w:left w:w="108" w:type="dxa"/>
              <w:right w:w="108" w:type="dxa"/>
            </w:tcMar>
          </w:tcPr>
          <w:p w14:paraId="0FF3BB64" w14:textId="021CD8CC" w:rsidR="23AA880A" w:rsidRDefault="23AA880A" w:rsidP="005E6888">
            <w:pPr>
              <w:spacing w:after="0" w:line="257" w:lineRule="auto"/>
            </w:pPr>
            <w:r w:rsidRPr="23AA880A">
              <w:rPr>
                <w:rFonts w:eastAsia="Graphik" w:cs="Graphik"/>
                <w:szCs w:val="20"/>
              </w:rPr>
              <w:t>LowerControlLimit</w:t>
            </w:r>
          </w:p>
        </w:tc>
        <w:tc>
          <w:tcPr>
            <w:tcW w:w="7011" w:type="dxa"/>
            <w:tcMar>
              <w:left w:w="108" w:type="dxa"/>
              <w:right w:w="108" w:type="dxa"/>
            </w:tcMar>
          </w:tcPr>
          <w:p w14:paraId="37C5D2A9" w14:textId="4DC4D17D" w:rsidR="23AA880A" w:rsidRDefault="23AA880A" w:rsidP="005E6888">
            <w:pPr>
              <w:spacing w:after="0" w:line="257" w:lineRule="auto"/>
            </w:pPr>
            <w:r w:rsidRPr="23AA880A">
              <w:rPr>
                <w:rFonts w:eastAsia="Graphik" w:cs="Graphik"/>
                <w:szCs w:val="20"/>
              </w:rPr>
              <w:t>Value of LowerControlLimit</w:t>
            </w:r>
          </w:p>
        </w:tc>
        <w:tc>
          <w:tcPr>
            <w:tcW w:w="1374" w:type="dxa"/>
            <w:tcMar>
              <w:left w:w="108" w:type="dxa"/>
              <w:right w:w="108" w:type="dxa"/>
            </w:tcMar>
          </w:tcPr>
          <w:p w14:paraId="5EA94FF7" w14:textId="3ED18CF6" w:rsidR="23AA880A" w:rsidRDefault="005924B3" w:rsidP="005E6888">
            <w:pPr>
              <w:spacing w:after="0" w:line="257" w:lineRule="auto"/>
            </w:pPr>
            <w:r w:rsidRPr="005924B3">
              <w:rPr>
                <w:rFonts w:eastAsia="Graphik" w:cs="Graphik"/>
                <w:szCs w:val="20"/>
              </w:rPr>
              <w:t>String</w:t>
            </w:r>
          </w:p>
        </w:tc>
      </w:tr>
      <w:tr w:rsidR="23AA880A" w14:paraId="6E3ED12C" w14:textId="77777777" w:rsidTr="005E6888">
        <w:trPr>
          <w:trHeight w:val="195"/>
        </w:trPr>
        <w:tc>
          <w:tcPr>
            <w:tcW w:w="2395" w:type="dxa"/>
            <w:tcMar>
              <w:left w:w="108" w:type="dxa"/>
              <w:right w:w="108" w:type="dxa"/>
            </w:tcMar>
          </w:tcPr>
          <w:p w14:paraId="0A87E91C" w14:textId="5F3895F7" w:rsidR="23AA880A" w:rsidRDefault="23AA880A" w:rsidP="005E6888">
            <w:pPr>
              <w:spacing w:after="0" w:line="257" w:lineRule="auto"/>
            </w:pPr>
            <w:r w:rsidRPr="23AA880A">
              <w:rPr>
                <w:rFonts w:eastAsia="Graphik" w:cs="Graphik"/>
                <w:szCs w:val="20"/>
              </w:rPr>
              <w:t>Process</w:t>
            </w:r>
          </w:p>
        </w:tc>
        <w:tc>
          <w:tcPr>
            <w:tcW w:w="7011" w:type="dxa"/>
            <w:tcMar>
              <w:left w:w="108" w:type="dxa"/>
              <w:right w:w="108" w:type="dxa"/>
            </w:tcMar>
          </w:tcPr>
          <w:p w14:paraId="3DF54528" w14:textId="7B40FDD6" w:rsidR="23AA880A" w:rsidRDefault="23AA880A" w:rsidP="005E6888">
            <w:pPr>
              <w:spacing w:after="0" w:line="257" w:lineRule="auto"/>
            </w:pPr>
            <w:r w:rsidRPr="23AA880A">
              <w:rPr>
                <w:rFonts w:eastAsia="Graphik" w:cs="Graphik"/>
                <w:szCs w:val="20"/>
              </w:rPr>
              <w:t>Name of the Process</w:t>
            </w:r>
          </w:p>
        </w:tc>
        <w:tc>
          <w:tcPr>
            <w:tcW w:w="1374" w:type="dxa"/>
            <w:tcMar>
              <w:left w:w="108" w:type="dxa"/>
              <w:right w:w="108" w:type="dxa"/>
            </w:tcMar>
          </w:tcPr>
          <w:p w14:paraId="575B145F" w14:textId="0819868C" w:rsidR="23AA880A" w:rsidRDefault="005924B3" w:rsidP="005E6888">
            <w:pPr>
              <w:spacing w:after="0" w:line="257" w:lineRule="auto"/>
            </w:pPr>
            <w:r w:rsidRPr="005924B3">
              <w:rPr>
                <w:rFonts w:eastAsia="Graphik" w:cs="Graphik"/>
                <w:szCs w:val="20"/>
              </w:rPr>
              <w:t>String</w:t>
            </w:r>
          </w:p>
        </w:tc>
      </w:tr>
      <w:tr w:rsidR="23AA880A" w14:paraId="3ECEBB46" w14:textId="77777777" w:rsidTr="005E6888">
        <w:trPr>
          <w:trHeight w:val="195"/>
        </w:trPr>
        <w:tc>
          <w:tcPr>
            <w:tcW w:w="2395" w:type="dxa"/>
            <w:tcMar>
              <w:left w:w="108" w:type="dxa"/>
              <w:right w:w="108" w:type="dxa"/>
            </w:tcMar>
          </w:tcPr>
          <w:p w14:paraId="6489ED46" w14:textId="54E988ED" w:rsidR="23AA880A" w:rsidRDefault="23AA880A" w:rsidP="005E6888">
            <w:pPr>
              <w:spacing w:after="0" w:line="257" w:lineRule="auto"/>
            </w:pPr>
            <w:r w:rsidRPr="23AA880A">
              <w:rPr>
                <w:rFonts w:eastAsia="Graphik" w:cs="Graphik"/>
                <w:szCs w:val="20"/>
              </w:rPr>
              <w:t>Product</w:t>
            </w:r>
          </w:p>
        </w:tc>
        <w:tc>
          <w:tcPr>
            <w:tcW w:w="7011" w:type="dxa"/>
            <w:tcMar>
              <w:left w:w="108" w:type="dxa"/>
              <w:right w:w="108" w:type="dxa"/>
            </w:tcMar>
          </w:tcPr>
          <w:p w14:paraId="4229C09F" w14:textId="4D02C6B4" w:rsidR="23AA880A" w:rsidRDefault="23AA880A" w:rsidP="005E6888">
            <w:pPr>
              <w:spacing w:after="0" w:line="257" w:lineRule="auto"/>
            </w:pPr>
            <w:r w:rsidRPr="23AA880A">
              <w:rPr>
                <w:rFonts w:eastAsia="Graphik" w:cs="Graphik"/>
                <w:szCs w:val="20"/>
              </w:rPr>
              <w:t>Name of the Product</w:t>
            </w:r>
          </w:p>
        </w:tc>
        <w:tc>
          <w:tcPr>
            <w:tcW w:w="1374" w:type="dxa"/>
            <w:tcMar>
              <w:left w:w="108" w:type="dxa"/>
              <w:right w:w="108" w:type="dxa"/>
            </w:tcMar>
          </w:tcPr>
          <w:p w14:paraId="69FDFD92" w14:textId="564B5FC8" w:rsidR="23AA880A" w:rsidRDefault="005924B3" w:rsidP="005E6888">
            <w:pPr>
              <w:spacing w:after="0" w:line="257" w:lineRule="auto"/>
            </w:pPr>
            <w:r w:rsidRPr="005924B3">
              <w:rPr>
                <w:rFonts w:eastAsia="Graphik" w:cs="Graphik"/>
                <w:szCs w:val="20"/>
              </w:rPr>
              <w:t>String</w:t>
            </w:r>
          </w:p>
        </w:tc>
      </w:tr>
      <w:tr w:rsidR="23AA880A" w14:paraId="7600ED4D" w14:textId="77777777" w:rsidTr="005E6888">
        <w:trPr>
          <w:trHeight w:val="195"/>
        </w:trPr>
        <w:tc>
          <w:tcPr>
            <w:tcW w:w="2395" w:type="dxa"/>
            <w:tcMar>
              <w:left w:w="108" w:type="dxa"/>
              <w:right w:w="108" w:type="dxa"/>
            </w:tcMar>
          </w:tcPr>
          <w:p w14:paraId="2605EECC" w14:textId="366E8D95" w:rsidR="23AA880A" w:rsidRDefault="23AA880A" w:rsidP="005E6888">
            <w:pPr>
              <w:spacing w:after="0" w:line="257" w:lineRule="auto"/>
            </w:pPr>
            <w:r w:rsidRPr="23AA880A">
              <w:rPr>
                <w:rFonts w:eastAsia="Graphik" w:cs="Graphik"/>
                <w:szCs w:val="20"/>
              </w:rPr>
              <w:t>UOM</w:t>
            </w:r>
          </w:p>
        </w:tc>
        <w:tc>
          <w:tcPr>
            <w:tcW w:w="7011" w:type="dxa"/>
            <w:tcMar>
              <w:left w:w="108" w:type="dxa"/>
              <w:right w:w="108" w:type="dxa"/>
            </w:tcMar>
          </w:tcPr>
          <w:p w14:paraId="3AFF6F16" w14:textId="034F04A8" w:rsidR="23AA880A" w:rsidRDefault="23AA880A" w:rsidP="005E6888">
            <w:pPr>
              <w:spacing w:after="0" w:line="257" w:lineRule="auto"/>
            </w:pPr>
            <w:r w:rsidRPr="23AA880A">
              <w:rPr>
                <w:rFonts w:eastAsia="Graphik" w:cs="Graphik"/>
                <w:szCs w:val="20"/>
              </w:rPr>
              <w:t>Unit of Measure</w:t>
            </w:r>
          </w:p>
        </w:tc>
        <w:tc>
          <w:tcPr>
            <w:tcW w:w="1374" w:type="dxa"/>
            <w:tcMar>
              <w:left w:w="108" w:type="dxa"/>
              <w:right w:w="108" w:type="dxa"/>
            </w:tcMar>
          </w:tcPr>
          <w:p w14:paraId="7573DF5F" w14:textId="24A65AF8" w:rsidR="23AA880A" w:rsidRDefault="005924B3" w:rsidP="005E6888">
            <w:pPr>
              <w:spacing w:after="0" w:line="257" w:lineRule="auto"/>
            </w:pPr>
            <w:r w:rsidRPr="005924B3">
              <w:rPr>
                <w:rFonts w:eastAsia="Graphik" w:cs="Graphik"/>
                <w:szCs w:val="20"/>
              </w:rPr>
              <w:t>String</w:t>
            </w:r>
          </w:p>
        </w:tc>
      </w:tr>
      <w:tr w:rsidR="23AA880A" w14:paraId="7A4D5E65" w14:textId="77777777" w:rsidTr="005E6888">
        <w:trPr>
          <w:trHeight w:val="195"/>
        </w:trPr>
        <w:tc>
          <w:tcPr>
            <w:tcW w:w="2395" w:type="dxa"/>
            <w:tcMar>
              <w:left w:w="108" w:type="dxa"/>
              <w:right w:w="108" w:type="dxa"/>
            </w:tcMar>
          </w:tcPr>
          <w:p w14:paraId="2476E1AD" w14:textId="0B537CCA" w:rsidR="23AA880A" w:rsidRDefault="23AA880A" w:rsidP="005E6888">
            <w:pPr>
              <w:spacing w:after="0" w:line="257" w:lineRule="auto"/>
            </w:pPr>
            <w:r w:rsidRPr="23AA880A">
              <w:rPr>
                <w:rFonts w:eastAsia="Graphik" w:cs="Graphik"/>
                <w:szCs w:val="20"/>
              </w:rPr>
              <w:t>UpperControlLimit</w:t>
            </w:r>
          </w:p>
        </w:tc>
        <w:tc>
          <w:tcPr>
            <w:tcW w:w="7011" w:type="dxa"/>
            <w:tcMar>
              <w:left w:w="108" w:type="dxa"/>
              <w:right w:w="108" w:type="dxa"/>
            </w:tcMar>
          </w:tcPr>
          <w:p w14:paraId="1CB75D4B" w14:textId="1B2A71DD" w:rsidR="23AA880A" w:rsidRDefault="23AA880A" w:rsidP="005E6888">
            <w:pPr>
              <w:spacing w:after="0" w:line="257" w:lineRule="auto"/>
            </w:pPr>
            <w:r w:rsidRPr="23AA880A">
              <w:rPr>
                <w:rFonts w:eastAsia="Graphik" w:cs="Graphik"/>
                <w:szCs w:val="20"/>
              </w:rPr>
              <w:t>Value of Upper Control Limit</w:t>
            </w:r>
          </w:p>
        </w:tc>
        <w:tc>
          <w:tcPr>
            <w:tcW w:w="1374" w:type="dxa"/>
            <w:tcMar>
              <w:left w:w="108" w:type="dxa"/>
              <w:right w:w="108" w:type="dxa"/>
            </w:tcMar>
          </w:tcPr>
          <w:p w14:paraId="4E358640" w14:textId="1CFC915F" w:rsidR="23AA880A" w:rsidRDefault="005924B3" w:rsidP="005E6888">
            <w:pPr>
              <w:spacing w:after="0" w:line="257" w:lineRule="auto"/>
            </w:pPr>
            <w:r w:rsidRPr="005924B3">
              <w:rPr>
                <w:rFonts w:eastAsia="Graphik" w:cs="Graphik"/>
                <w:szCs w:val="20"/>
              </w:rPr>
              <w:t>String</w:t>
            </w:r>
          </w:p>
        </w:tc>
      </w:tr>
    </w:tbl>
    <w:p w14:paraId="61F88652" w14:textId="77777777" w:rsidR="00BE03EE" w:rsidRDefault="00BE03EE" w:rsidP="00B959E4">
      <w:pPr>
        <w:pStyle w:val="Heading3"/>
        <w:sectPr w:rsidR="00BE03EE" w:rsidSect="00B0349B">
          <w:pgSz w:w="12240" w:h="23040" w:code="5"/>
          <w:pgMar w:top="720" w:right="720" w:bottom="720" w:left="720" w:header="720" w:footer="720" w:gutter="0"/>
          <w:cols w:space="1440"/>
          <w:docGrid w:linePitch="360"/>
        </w:sectPr>
      </w:pPr>
    </w:p>
    <w:p w14:paraId="024A4666" w14:textId="77777777" w:rsidR="00B959E4" w:rsidRPr="00B959E4" w:rsidRDefault="00B959E4" w:rsidP="00B959E4">
      <w:pPr>
        <w:pStyle w:val="Heading3"/>
      </w:pPr>
      <w:r w:rsidRPr="00B959E4">
        <w:t>Sample Request</w:t>
      </w:r>
    </w:p>
    <w:p w14:paraId="767B685B" w14:textId="77777777" w:rsidR="00B959E4" w:rsidRPr="00316CA6" w:rsidRDefault="00B959E4" w:rsidP="00316CA6">
      <w:pPr>
        <w:rPr>
          <w:rFonts w:ascii="Consolas" w:hAnsi="Consolas"/>
        </w:rPr>
      </w:pPr>
      <w:r w:rsidRPr="00316CA6">
        <w:rPr>
          <w:rFonts w:ascii="Consolas" w:hAnsi="Consolas"/>
        </w:rPr>
        <w:t>{starttime=2025-06-29T10:10:43.911Z,</w:t>
      </w:r>
      <w:r w:rsidRPr="00316CA6">
        <w:rPr>
          <w:rFonts w:ascii="Consolas" w:hAnsi="Consolas"/>
        </w:rPr>
        <w:br/>
        <w:t xml:space="preserve"> endtime=2025-07-29T10:10:43.890Z,</w:t>
      </w:r>
      <w:r w:rsidRPr="00316CA6">
        <w:rPr>
          <w:rFonts w:ascii="Consolas" w:hAnsi="Consolas"/>
        </w:rPr>
        <w:br/>
        <w:t xml:space="preserve"> processid="PROC_003",</w:t>
      </w:r>
      <w:r w:rsidRPr="00316CA6">
        <w:rPr>
          <w:rFonts w:ascii="Consolas" w:hAnsi="Consolas"/>
        </w:rPr>
        <w:br/>
        <w:t xml:space="preserve"> attributes="C-PC-G1-R1-CT1-PM-PMP-DS-L1-WS:raw_material_weighing_station_batch_min",</w:t>
      </w:r>
      <w:r w:rsidRPr="00316CA6">
        <w:rPr>
          <w:rFonts w:ascii="Consolas" w:hAnsi="Consolas"/>
        </w:rPr>
        <w:br/>
        <w:t xml:space="preserve"> forward_ref="PROC_005",</w:t>
      </w:r>
      <w:r w:rsidRPr="00316CA6">
        <w:rPr>
          <w:rFonts w:ascii="Consolas" w:hAnsi="Consolas"/>
        </w:rPr>
        <w:br/>
        <w:t xml:space="preserve"> backward_ref="PROC_001"}</w:t>
      </w:r>
    </w:p>
    <w:p w14:paraId="7CCBB499" w14:textId="7805BE0A" w:rsidR="00890A5D" w:rsidRPr="00890A5D" w:rsidRDefault="00BE03EE" w:rsidP="005E6888">
      <w:pPr>
        <w:pStyle w:val="Heading3"/>
      </w:pPr>
      <w:r>
        <w:br w:type="column"/>
      </w:r>
      <w:r w:rsidR="42130554" w:rsidRPr="23AA880A">
        <w:t>Sample JSON Response</w:t>
      </w:r>
    </w:p>
    <w:p w14:paraId="61C69DFE" w14:textId="19B7FD30" w:rsidR="00890A5D" w:rsidRPr="00464639" w:rsidRDefault="42130554" w:rsidP="23AA880A">
      <w:pPr>
        <w:spacing w:after="0"/>
        <w:jc w:val="left"/>
        <w:rPr>
          <w:rFonts w:ascii="Consolas" w:hAnsi="Consolas"/>
          <w:sz w:val="16"/>
          <w:szCs w:val="18"/>
        </w:rPr>
      </w:pPr>
      <w:r w:rsidRPr="00464639">
        <w:rPr>
          <w:rFonts w:ascii="Consolas" w:eastAsia="Aptos Narrow" w:hAnsi="Consolas" w:cs="Aptos Narrow"/>
          <w:color w:val="000000" w:themeColor="text1"/>
          <w:sz w:val="18"/>
          <w:szCs w:val="18"/>
        </w:rPr>
        <w:t>{</w:t>
      </w:r>
      <w:r w:rsidR="00890A5D" w:rsidRPr="00464639">
        <w:rPr>
          <w:rFonts w:ascii="Consolas" w:hAnsi="Consolas"/>
          <w:sz w:val="16"/>
          <w:szCs w:val="18"/>
        </w:rPr>
        <w:br/>
      </w:r>
      <w:r w:rsidRPr="00464639">
        <w:rPr>
          <w:rFonts w:ascii="Consolas" w:eastAsia="Aptos Narrow" w:hAnsi="Consolas" w:cs="Aptos Narrow"/>
          <w:color w:val="000000" w:themeColor="text1"/>
          <w:sz w:val="18"/>
          <w:szCs w:val="18"/>
        </w:rPr>
        <w:t xml:space="preserve">     "BatchAttributeList": [</w:t>
      </w:r>
      <w:r w:rsidR="00890A5D" w:rsidRPr="00464639">
        <w:rPr>
          <w:rFonts w:ascii="Consolas" w:hAnsi="Consolas"/>
          <w:sz w:val="16"/>
          <w:szCs w:val="18"/>
        </w:rPr>
        <w:br/>
      </w:r>
      <w:r w:rsidRPr="00464639">
        <w:rPr>
          <w:rFonts w:ascii="Consolas" w:eastAsia="Aptos Narrow" w:hAnsi="Consolas" w:cs="Aptos Narrow"/>
          <w:color w:val="000000" w:themeColor="text1"/>
          <w:sz w:val="18"/>
          <w:szCs w:val="18"/>
        </w:rPr>
        <w:t xml:space="preserve">         {</w:t>
      </w:r>
      <w:r w:rsidR="00890A5D" w:rsidRPr="00464639">
        <w:rPr>
          <w:rFonts w:ascii="Consolas" w:hAnsi="Consolas"/>
          <w:sz w:val="16"/>
          <w:szCs w:val="18"/>
        </w:rPr>
        <w:br/>
      </w:r>
      <w:r w:rsidRPr="00464639">
        <w:rPr>
          <w:rFonts w:ascii="Consolas" w:eastAsia="Aptos Narrow" w:hAnsi="Consolas" w:cs="Aptos Narrow"/>
          <w:color w:val="000000" w:themeColor="text1"/>
          <w:sz w:val="18"/>
          <w:szCs w:val="18"/>
        </w:rPr>
        <w:t xml:space="preserve">             "AggregationFunction": "MINIMUM",</w:t>
      </w:r>
      <w:r w:rsidR="00890A5D" w:rsidRPr="00464639">
        <w:rPr>
          <w:rFonts w:ascii="Consolas" w:hAnsi="Consolas"/>
          <w:sz w:val="16"/>
          <w:szCs w:val="18"/>
        </w:rPr>
        <w:br/>
      </w:r>
      <w:r w:rsidRPr="00464639">
        <w:rPr>
          <w:rFonts w:ascii="Consolas" w:eastAsia="Aptos Narrow" w:hAnsi="Consolas" w:cs="Aptos Narrow"/>
          <w:color w:val="000000" w:themeColor="text1"/>
          <w:sz w:val="18"/>
          <w:szCs w:val="18"/>
        </w:rPr>
        <w:t xml:space="preserve">             "AttributeId": "C-PC-G1-R1-CT1-PM-PMP-DS-L1-WS:raw_material_weighing_station_batch_min",</w:t>
      </w:r>
      <w:r w:rsidR="00890A5D" w:rsidRPr="00464639">
        <w:rPr>
          <w:rFonts w:ascii="Consolas" w:hAnsi="Consolas"/>
          <w:sz w:val="16"/>
          <w:szCs w:val="18"/>
        </w:rPr>
        <w:br/>
      </w:r>
      <w:r w:rsidRPr="00464639">
        <w:rPr>
          <w:rFonts w:ascii="Consolas" w:eastAsia="Aptos Narrow" w:hAnsi="Consolas" w:cs="Aptos Narrow"/>
          <w:color w:val="000000" w:themeColor="text1"/>
          <w:sz w:val="18"/>
          <w:szCs w:val="18"/>
        </w:rPr>
        <w:t xml:space="preserve">             "AttributeName": "raw_material_weighing_station",</w:t>
      </w:r>
      <w:r w:rsidR="00890A5D" w:rsidRPr="00464639">
        <w:rPr>
          <w:rFonts w:ascii="Consolas" w:hAnsi="Consolas"/>
          <w:sz w:val="16"/>
          <w:szCs w:val="18"/>
        </w:rPr>
        <w:br/>
      </w:r>
      <w:r w:rsidRPr="00464639">
        <w:rPr>
          <w:rFonts w:ascii="Consolas" w:eastAsia="Aptos Narrow" w:hAnsi="Consolas" w:cs="Aptos Narrow"/>
          <w:color w:val="000000" w:themeColor="text1"/>
          <w:sz w:val="18"/>
          <w:szCs w:val="18"/>
        </w:rPr>
        <w:t xml:space="preserve">             "AttributeType": "Batch Attribute",</w:t>
      </w:r>
      <w:r w:rsidR="00890A5D" w:rsidRPr="00464639">
        <w:rPr>
          <w:rFonts w:ascii="Consolas" w:hAnsi="Consolas"/>
          <w:sz w:val="16"/>
          <w:szCs w:val="18"/>
        </w:rPr>
        <w:br/>
      </w:r>
      <w:r w:rsidRPr="00464639">
        <w:rPr>
          <w:rFonts w:ascii="Consolas" w:eastAsia="Aptos Narrow" w:hAnsi="Consolas" w:cs="Aptos Narrow"/>
          <w:color w:val="000000" w:themeColor="text1"/>
          <w:sz w:val="18"/>
          <w:szCs w:val="18"/>
        </w:rPr>
        <w:t xml:space="preserve">             "Criticality": "No",</w:t>
      </w:r>
      <w:r w:rsidR="00890A5D" w:rsidRPr="00464639">
        <w:rPr>
          <w:rFonts w:ascii="Consolas" w:hAnsi="Consolas"/>
          <w:sz w:val="16"/>
          <w:szCs w:val="18"/>
        </w:rPr>
        <w:br/>
      </w:r>
      <w:r w:rsidRPr="00464639">
        <w:rPr>
          <w:rFonts w:ascii="Consolas" w:eastAsia="Aptos Narrow" w:hAnsi="Consolas" w:cs="Aptos Narrow"/>
          <w:color w:val="000000" w:themeColor="text1"/>
          <w:sz w:val="18"/>
          <w:szCs w:val="18"/>
        </w:rPr>
        <w:t xml:space="preserve">             "Data": [],</w:t>
      </w:r>
      <w:r w:rsidR="00890A5D" w:rsidRPr="00464639">
        <w:rPr>
          <w:rFonts w:ascii="Consolas" w:hAnsi="Consolas"/>
          <w:sz w:val="16"/>
          <w:szCs w:val="18"/>
        </w:rPr>
        <w:br/>
      </w:r>
      <w:r w:rsidRPr="00464639">
        <w:rPr>
          <w:rFonts w:ascii="Consolas" w:eastAsia="Aptos Narrow" w:hAnsi="Consolas" w:cs="Aptos Narrow"/>
          <w:color w:val="000000" w:themeColor="text1"/>
          <w:sz w:val="18"/>
          <w:szCs w:val="18"/>
        </w:rPr>
        <w:t xml:space="preserve">             "EPQAId": 1887,</w:t>
      </w:r>
      <w:r w:rsidR="00890A5D" w:rsidRPr="00464639">
        <w:rPr>
          <w:rFonts w:ascii="Consolas" w:hAnsi="Consolas"/>
          <w:sz w:val="16"/>
          <w:szCs w:val="18"/>
        </w:rPr>
        <w:br/>
      </w:r>
      <w:r w:rsidRPr="00464639">
        <w:rPr>
          <w:rFonts w:ascii="Consolas" w:eastAsia="Aptos Narrow" w:hAnsi="Consolas" w:cs="Aptos Narrow"/>
          <w:color w:val="000000" w:themeColor="text1"/>
          <w:sz w:val="18"/>
          <w:szCs w:val="18"/>
        </w:rPr>
        <w:t xml:space="preserve">             "HistoricalStdDev": "228.25",</w:t>
      </w:r>
      <w:r w:rsidR="00890A5D" w:rsidRPr="00464639">
        <w:rPr>
          <w:rFonts w:ascii="Consolas" w:hAnsi="Consolas"/>
          <w:sz w:val="16"/>
          <w:szCs w:val="18"/>
        </w:rPr>
        <w:br/>
      </w:r>
      <w:r w:rsidRPr="00464639">
        <w:rPr>
          <w:rFonts w:ascii="Consolas" w:eastAsia="Aptos Narrow" w:hAnsi="Consolas" w:cs="Aptos Narrow"/>
          <w:color w:val="000000" w:themeColor="text1"/>
          <w:sz w:val="18"/>
          <w:szCs w:val="18"/>
        </w:rPr>
        <w:t xml:space="preserve">             "LowerControlLimit": 1.0,</w:t>
      </w:r>
      <w:r w:rsidR="00890A5D" w:rsidRPr="00464639">
        <w:rPr>
          <w:rFonts w:ascii="Consolas" w:hAnsi="Consolas"/>
          <w:sz w:val="16"/>
          <w:szCs w:val="18"/>
        </w:rPr>
        <w:br/>
      </w:r>
      <w:r w:rsidRPr="00464639">
        <w:rPr>
          <w:rFonts w:ascii="Consolas" w:eastAsia="Aptos Narrow" w:hAnsi="Consolas" w:cs="Aptos Narrow"/>
          <w:color w:val="000000" w:themeColor="text1"/>
          <w:sz w:val="18"/>
          <w:szCs w:val="18"/>
        </w:rPr>
        <w:t xml:space="preserve">             "Process": "PROCESS 9",</w:t>
      </w:r>
      <w:r w:rsidR="00890A5D" w:rsidRPr="00464639">
        <w:rPr>
          <w:rFonts w:ascii="Consolas" w:hAnsi="Consolas"/>
          <w:sz w:val="16"/>
          <w:szCs w:val="18"/>
        </w:rPr>
        <w:br/>
      </w:r>
      <w:r w:rsidRPr="00464639">
        <w:rPr>
          <w:rFonts w:ascii="Consolas" w:eastAsia="Aptos Narrow" w:hAnsi="Consolas" w:cs="Aptos Narrow"/>
          <w:color w:val="000000" w:themeColor="text1"/>
          <w:sz w:val="18"/>
          <w:szCs w:val="18"/>
        </w:rPr>
        <w:t xml:space="preserve">             "Product": "Product DP2",</w:t>
      </w:r>
      <w:r w:rsidR="00890A5D" w:rsidRPr="00464639">
        <w:rPr>
          <w:rFonts w:ascii="Consolas" w:hAnsi="Consolas"/>
          <w:sz w:val="16"/>
          <w:szCs w:val="18"/>
        </w:rPr>
        <w:br/>
      </w:r>
      <w:r w:rsidRPr="00464639">
        <w:rPr>
          <w:rFonts w:ascii="Consolas" w:eastAsia="Aptos Narrow" w:hAnsi="Consolas" w:cs="Aptos Narrow"/>
          <w:color w:val="000000" w:themeColor="text1"/>
          <w:sz w:val="18"/>
          <w:szCs w:val="18"/>
        </w:rPr>
        <w:t xml:space="preserve">             "UOM": "-",</w:t>
      </w:r>
      <w:r w:rsidR="00890A5D" w:rsidRPr="00464639">
        <w:rPr>
          <w:rFonts w:ascii="Consolas" w:hAnsi="Consolas"/>
          <w:sz w:val="16"/>
          <w:szCs w:val="18"/>
        </w:rPr>
        <w:br/>
      </w:r>
      <w:r w:rsidRPr="00464639">
        <w:rPr>
          <w:rFonts w:ascii="Consolas" w:eastAsia="Aptos Narrow" w:hAnsi="Consolas" w:cs="Aptos Narrow"/>
          <w:color w:val="000000" w:themeColor="text1"/>
          <w:sz w:val="18"/>
          <w:szCs w:val="18"/>
        </w:rPr>
        <w:t xml:space="preserve">             "UpperControlLimit": 10.0</w:t>
      </w:r>
      <w:r w:rsidR="00890A5D" w:rsidRPr="00464639">
        <w:rPr>
          <w:rFonts w:ascii="Consolas" w:hAnsi="Consolas"/>
          <w:sz w:val="16"/>
          <w:szCs w:val="18"/>
        </w:rPr>
        <w:br/>
      </w:r>
      <w:r w:rsidRPr="00464639">
        <w:rPr>
          <w:rFonts w:ascii="Consolas" w:eastAsia="Aptos Narrow" w:hAnsi="Consolas" w:cs="Aptos Narrow"/>
          <w:color w:val="000000" w:themeColor="text1"/>
          <w:sz w:val="18"/>
          <w:szCs w:val="18"/>
        </w:rPr>
        <w:t xml:space="preserve">         },</w:t>
      </w:r>
    </w:p>
    <w:p w14:paraId="1645E064" w14:textId="77777777" w:rsidR="00BE03EE" w:rsidRDefault="00BE03EE" w:rsidP="005E6888">
      <w:pPr>
        <w:pStyle w:val="Heading3"/>
        <w:sectPr w:rsidR="00BE03EE" w:rsidSect="00BE03EE">
          <w:type w:val="continuous"/>
          <w:pgSz w:w="12240" w:h="23040" w:code="5"/>
          <w:pgMar w:top="720" w:right="720" w:bottom="720" w:left="720" w:header="720" w:footer="720" w:gutter="0"/>
          <w:cols w:num="2" w:space="1440"/>
          <w:docGrid w:linePitch="360"/>
        </w:sectPr>
      </w:pPr>
    </w:p>
    <w:p w14:paraId="2FD49809" w14:textId="35751516" w:rsidR="00890A5D" w:rsidRPr="00890A5D" w:rsidRDefault="42130554" w:rsidP="005E6888">
      <w:pPr>
        <w:pStyle w:val="Heading3"/>
      </w:pPr>
      <w:r w:rsidRPr="23AA880A">
        <w:t>Result</w:t>
      </w:r>
    </w:p>
    <w:tbl>
      <w:tblPr>
        <w:tblW w:w="10790" w:type="dxa"/>
        <w:tblLook w:val="04A0" w:firstRow="1" w:lastRow="0" w:firstColumn="1" w:lastColumn="0" w:noHBand="0" w:noVBand="1"/>
      </w:tblPr>
      <w:tblGrid>
        <w:gridCol w:w="1781"/>
        <w:gridCol w:w="9009"/>
      </w:tblGrid>
      <w:tr w:rsidR="23AA880A" w14:paraId="4034B621" w14:textId="77777777" w:rsidTr="00353AC7">
        <w:trPr>
          <w:trHeight w:val="300"/>
        </w:trPr>
        <w:tc>
          <w:tcPr>
            <w:tcW w:w="178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6F083281" w14:textId="76575D6A" w:rsidR="23AA880A" w:rsidRDefault="23AA880A" w:rsidP="005E6888">
            <w:pPr>
              <w:spacing w:after="0" w:line="257" w:lineRule="auto"/>
            </w:pPr>
            <w:r w:rsidRPr="23AA880A">
              <w:rPr>
                <w:rFonts w:eastAsia="Graphik" w:cs="Graphik"/>
                <w:b/>
                <w:bCs/>
                <w:color w:val="000000" w:themeColor="text1"/>
                <w:szCs w:val="20"/>
              </w:rPr>
              <w:t>HTTP Code</w:t>
            </w:r>
          </w:p>
        </w:tc>
        <w:tc>
          <w:tcPr>
            <w:tcW w:w="90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1BFA227B" w14:textId="7509C892" w:rsidR="23AA880A" w:rsidRDefault="23AA880A" w:rsidP="005E6888">
            <w:pPr>
              <w:spacing w:after="0" w:line="257" w:lineRule="auto"/>
            </w:pPr>
            <w:r w:rsidRPr="23AA880A">
              <w:rPr>
                <w:rFonts w:eastAsia="Graphik" w:cs="Graphik"/>
                <w:b/>
                <w:bCs/>
                <w:color w:val="000000" w:themeColor="text1"/>
                <w:szCs w:val="20"/>
              </w:rPr>
              <w:t>Result Description</w:t>
            </w:r>
          </w:p>
        </w:tc>
      </w:tr>
      <w:tr w:rsidR="23AA880A" w14:paraId="6B666B3C" w14:textId="77777777" w:rsidTr="00353AC7">
        <w:trPr>
          <w:trHeight w:val="300"/>
        </w:trPr>
        <w:tc>
          <w:tcPr>
            <w:tcW w:w="178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1A61C7F" w14:textId="201F7D8F" w:rsidR="23AA880A" w:rsidRDefault="23AA880A" w:rsidP="005E6888">
            <w:pPr>
              <w:spacing w:after="0" w:line="257" w:lineRule="auto"/>
            </w:pPr>
            <w:r w:rsidRPr="23AA880A">
              <w:rPr>
                <w:rFonts w:eastAsia="Graphik" w:cs="Graphik"/>
                <w:szCs w:val="20"/>
              </w:rPr>
              <w:t>200</w:t>
            </w:r>
          </w:p>
        </w:tc>
        <w:tc>
          <w:tcPr>
            <w:tcW w:w="90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5114209" w14:textId="5F8634EF" w:rsidR="23AA880A" w:rsidRDefault="23AA880A" w:rsidP="005E6888">
            <w:pPr>
              <w:spacing w:after="0" w:line="257" w:lineRule="auto"/>
            </w:pPr>
            <w:r w:rsidRPr="23AA880A">
              <w:rPr>
                <w:rFonts w:eastAsia="Graphik" w:cs="Graphik"/>
                <w:szCs w:val="20"/>
                <w:lang w:val="en-IN"/>
              </w:rPr>
              <w:t>Operation executed successfully</w:t>
            </w:r>
          </w:p>
        </w:tc>
      </w:tr>
    </w:tbl>
    <w:p w14:paraId="5A1CC67C" w14:textId="4A55B116" w:rsidR="00890A5D" w:rsidRPr="00890A5D" w:rsidRDefault="42130554" w:rsidP="005E6888">
      <w:pPr>
        <w:pStyle w:val="Heading3"/>
      </w:pPr>
      <w:r w:rsidRPr="23AA880A">
        <w:t>Error Management</w:t>
      </w:r>
    </w:p>
    <w:tbl>
      <w:tblPr>
        <w:tblW w:w="10790" w:type="dxa"/>
        <w:tblLook w:val="04A0" w:firstRow="1" w:lastRow="0" w:firstColumn="1" w:lastColumn="0" w:noHBand="0" w:noVBand="1"/>
      </w:tblPr>
      <w:tblGrid>
        <w:gridCol w:w="1719"/>
        <w:gridCol w:w="1479"/>
        <w:gridCol w:w="7592"/>
      </w:tblGrid>
      <w:tr w:rsidR="23AA880A" w14:paraId="3B2306A5" w14:textId="77777777" w:rsidTr="00353AC7">
        <w:trPr>
          <w:trHeight w:val="300"/>
        </w:trPr>
        <w:tc>
          <w:tcPr>
            <w:tcW w:w="171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163DEBD5" w14:textId="60A33205" w:rsidR="23AA880A" w:rsidRDefault="23AA880A" w:rsidP="005E6888">
            <w:pPr>
              <w:spacing w:after="0" w:line="257" w:lineRule="auto"/>
            </w:pPr>
            <w:r w:rsidRPr="23AA880A">
              <w:rPr>
                <w:rFonts w:eastAsia="Graphik" w:cs="Graphik"/>
                <w:b/>
                <w:bCs/>
                <w:color w:val="000000" w:themeColor="text1"/>
                <w:szCs w:val="20"/>
              </w:rPr>
              <w:t>HTTP Code</w:t>
            </w:r>
          </w:p>
        </w:tc>
        <w:tc>
          <w:tcPr>
            <w:tcW w:w="147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5850BDFF" w14:textId="4B12C71B" w:rsidR="23AA880A" w:rsidRDefault="23AA880A" w:rsidP="005E6888">
            <w:pPr>
              <w:spacing w:after="0" w:line="257" w:lineRule="auto"/>
            </w:pPr>
            <w:r w:rsidRPr="23AA880A">
              <w:rPr>
                <w:rFonts w:eastAsia="Graphik" w:cs="Graphik"/>
                <w:b/>
                <w:bCs/>
                <w:color w:val="000000" w:themeColor="text1"/>
                <w:szCs w:val="20"/>
              </w:rPr>
              <w:t>Error Code</w:t>
            </w:r>
          </w:p>
        </w:tc>
        <w:tc>
          <w:tcPr>
            <w:tcW w:w="7592"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23899D18" w14:textId="7E4AC6BF" w:rsidR="23AA880A" w:rsidRDefault="23AA880A" w:rsidP="005E6888">
            <w:pPr>
              <w:spacing w:after="0" w:line="257" w:lineRule="auto"/>
            </w:pPr>
            <w:r w:rsidRPr="23AA880A">
              <w:rPr>
                <w:rFonts w:eastAsia="Graphik" w:cs="Graphik"/>
                <w:b/>
                <w:bCs/>
                <w:color w:val="000000" w:themeColor="text1"/>
                <w:szCs w:val="20"/>
              </w:rPr>
              <w:t>Error Description</w:t>
            </w:r>
          </w:p>
        </w:tc>
      </w:tr>
      <w:tr w:rsidR="23AA880A" w14:paraId="370C2A8D" w14:textId="77777777" w:rsidTr="00353AC7">
        <w:trPr>
          <w:trHeight w:val="300"/>
        </w:trPr>
        <w:tc>
          <w:tcPr>
            <w:tcW w:w="17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C89B3E" w14:textId="7A6A307E" w:rsidR="23AA880A" w:rsidRDefault="23AA880A" w:rsidP="005E6888">
            <w:pPr>
              <w:spacing w:after="0" w:line="257" w:lineRule="auto"/>
            </w:pPr>
            <w:r w:rsidRPr="23AA880A">
              <w:rPr>
                <w:rFonts w:eastAsia="Graphik" w:cs="Graphik"/>
                <w:szCs w:val="20"/>
              </w:rPr>
              <w:t>500</w:t>
            </w:r>
          </w:p>
        </w:tc>
        <w:tc>
          <w:tcPr>
            <w:tcW w:w="14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34CC16" w14:textId="55BC7E9A" w:rsidR="23AA880A" w:rsidRDefault="23AA880A" w:rsidP="005E6888">
            <w:pPr>
              <w:spacing w:after="0" w:line="257" w:lineRule="auto"/>
            </w:pPr>
            <w:r w:rsidRPr="23AA880A">
              <w:rPr>
                <w:rFonts w:eastAsia="Graphik" w:cs="Graphik"/>
                <w:szCs w:val="20"/>
              </w:rPr>
              <w:t>500</w:t>
            </w:r>
          </w:p>
        </w:tc>
        <w:tc>
          <w:tcPr>
            <w:tcW w:w="75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C79F58" w14:textId="165E4AC9" w:rsidR="23AA880A" w:rsidRDefault="23AA880A" w:rsidP="005E6888">
            <w:pPr>
              <w:spacing w:after="0" w:line="257" w:lineRule="auto"/>
            </w:pPr>
            <w:r w:rsidRPr="23AA880A">
              <w:rPr>
                <w:rFonts w:eastAsia="Graphik" w:cs="Graphik"/>
                <w:szCs w:val="20"/>
              </w:rPr>
              <w:t xml:space="preserve">      Generic Error</w:t>
            </w:r>
          </w:p>
        </w:tc>
      </w:tr>
      <w:tr w:rsidR="23AA880A" w14:paraId="2FF0FE48" w14:textId="77777777" w:rsidTr="00353AC7">
        <w:trPr>
          <w:trHeight w:val="300"/>
        </w:trPr>
        <w:tc>
          <w:tcPr>
            <w:tcW w:w="17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01A787" w14:textId="1DA52B17" w:rsidR="23AA880A" w:rsidRDefault="23AA880A" w:rsidP="005E6888">
            <w:pPr>
              <w:spacing w:after="0" w:line="257" w:lineRule="auto"/>
            </w:pPr>
            <w:r w:rsidRPr="23AA880A">
              <w:rPr>
                <w:rFonts w:eastAsia="Graphik" w:cs="Graphik"/>
                <w:szCs w:val="20"/>
              </w:rPr>
              <w:t>400</w:t>
            </w:r>
          </w:p>
        </w:tc>
        <w:tc>
          <w:tcPr>
            <w:tcW w:w="14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7F7FB4" w14:textId="2C37926A" w:rsidR="23AA880A" w:rsidRDefault="23AA880A" w:rsidP="005E6888">
            <w:pPr>
              <w:spacing w:after="0" w:line="257" w:lineRule="auto"/>
            </w:pPr>
            <w:r w:rsidRPr="23AA880A">
              <w:rPr>
                <w:rFonts w:eastAsia="Graphik" w:cs="Graphik"/>
                <w:szCs w:val="20"/>
              </w:rPr>
              <w:t>401</w:t>
            </w:r>
          </w:p>
        </w:tc>
        <w:tc>
          <w:tcPr>
            <w:tcW w:w="75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0390CA" w14:textId="2CB90E91" w:rsidR="23AA880A" w:rsidRPr="00584FD3" w:rsidRDefault="23AA880A" w:rsidP="00584FD3">
            <w:pPr>
              <w:spacing w:after="0" w:line="257" w:lineRule="auto"/>
              <w:ind w:left="360"/>
              <w:rPr>
                <w:rFonts w:eastAsia="Graphik" w:cs="Graphik"/>
                <w:szCs w:val="20"/>
              </w:rPr>
            </w:pPr>
            <w:r w:rsidRPr="00584FD3">
              <w:rPr>
                <w:rFonts w:eastAsia="Graphik" w:cs="Graphik"/>
                <w:szCs w:val="20"/>
              </w:rPr>
              <w:t>Unauthorized User</w:t>
            </w:r>
            <w:r w:rsidR="00584FD3">
              <w:rPr>
                <w:rFonts w:eastAsia="Graphik" w:cs="Graphik"/>
                <w:szCs w:val="20"/>
              </w:rPr>
              <w:t xml:space="preserve"> / </w:t>
            </w:r>
            <w:r w:rsidR="00D425CC">
              <w:rPr>
                <w:rFonts w:eastAsia="Graphik" w:cs="Graphik"/>
                <w:szCs w:val="20"/>
              </w:rPr>
              <w:t>Header Token</w:t>
            </w:r>
            <w:r w:rsidRPr="00584FD3">
              <w:rPr>
                <w:rFonts w:eastAsia="Graphik" w:cs="Graphik"/>
                <w:szCs w:val="20"/>
              </w:rPr>
              <w:t xml:space="preserve"> could be missing</w:t>
            </w:r>
          </w:p>
        </w:tc>
      </w:tr>
      <w:tr w:rsidR="23AA880A" w14:paraId="07B4593F" w14:textId="77777777" w:rsidTr="00353AC7">
        <w:trPr>
          <w:trHeight w:val="300"/>
        </w:trPr>
        <w:tc>
          <w:tcPr>
            <w:tcW w:w="171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04D55A" w14:textId="478EFD26" w:rsidR="23AA880A" w:rsidRDefault="23AA880A" w:rsidP="005E6888">
            <w:pPr>
              <w:spacing w:after="0" w:line="257" w:lineRule="auto"/>
            </w:pPr>
            <w:r w:rsidRPr="23AA880A">
              <w:rPr>
                <w:rFonts w:eastAsia="Graphik" w:cs="Graphik"/>
                <w:szCs w:val="20"/>
              </w:rPr>
              <w:t>400</w:t>
            </w:r>
          </w:p>
        </w:tc>
        <w:tc>
          <w:tcPr>
            <w:tcW w:w="14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408287" w14:textId="31CB7843" w:rsidR="23AA880A" w:rsidRDefault="23AA880A" w:rsidP="005E6888">
            <w:pPr>
              <w:spacing w:after="0" w:line="257" w:lineRule="auto"/>
            </w:pPr>
            <w:r w:rsidRPr="23AA880A">
              <w:rPr>
                <w:rFonts w:eastAsia="Graphik" w:cs="Graphik"/>
                <w:szCs w:val="20"/>
              </w:rPr>
              <w:t>400</w:t>
            </w:r>
          </w:p>
        </w:tc>
        <w:tc>
          <w:tcPr>
            <w:tcW w:w="759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50176A" w14:textId="15B04518" w:rsidR="23AA880A" w:rsidRPr="00584FD3" w:rsidRDefault="23AA880A" w:rsidP="00CF6228">
            <w:pPr>
              <w:spacing w:after="0" w:line="257" w:lineRule="auto"/>
              <w:ind w:left="360"/>
              <w:rPr>
                <w:rFonts w:eastAsia="Graphik" w:cs="Graphik"/>
                <w:szCs w:val="20"/>
              </w:rPr>
            </w:pPr>
            <w:r w:rsidRPr="00584FD3">
              <w:rPr>
                <w:rFonts w:eastAsia="Graphik" w:cs="Graphik"/>
                <w:szCs w:val="20"/>
              </w:rPr>
              <w:t>Bad request</w:t>
            </w:r>
            <w:r w:rsidR="00CF6228">
              <w:rPr>
                <w:rFonts w:eastAsia="Graphik" w:cs="Graphik"/>
                <w:szCs w:val="20"/>
              </w:rPr>
              <w:t xml:space="preserve"> / </w:t>
            </w:r>
            <w:r w:rsidRPr="00584FD3">
              <w:rPr>
                <w:rFonts w:eastAsia="Graphik" w:cs="Graphik"/>
                <w:szCs w:val="20"/>
              </w:rPr>
              <w:t>The pinned asset is not present for this user</w:t>
            </w:r>
          </w:p>
        </w:tc>
      </w:tr>
    </w:tbl>
    <w:p w14:paraId="608CB9ED" w14:textId="77777777" w:rsidR="00582B98" w:rsidRDefault="00582B98" w:rsidP="00582B98">
      <w:pPr>
        <w:pStyle w:val="Heading2"/>
        <w:sectPr w:rsidR="00582B98" w:rsidSect="00BE03EE">
          <w:type w:val="continuous"/>
          <w:pgSz w:w="12240" w:h="23040" w:code="5"/>
          <w:pgMar w:top="720" w:right="720" w:bottom="720" w:left="720" w:header="720" w:footer="720" w:gutter="0"/>
          <w:cols w:space="1440"/>
          <w:docGrid w:linePitch="360"/>
        </w:sectPr>
      </w:pPr>
    </w:p>
    <w:p w14:paraId="431D3C79" w14:textId="41BCAC38" w:rsidR="00707191" w:rsidRPr="00707191" w:rsidRDefault="00870CD1" w:rsidP="00582B98">
      <w:pPr>
        <w:pStyle w:val="Heading2"/>
      </w:pPr>
      <w:r>
        <w:lastRenderedPageBreak/>
        <w:t>T</w:t>
      </w:r>
      <w:r w:rsidR="00F36B86">
        <w:t>emplate</w:t>
      </w:r>
      <w:r>
        <w:t>Create API</w:t>
      </w:r>
    </w:p>
    <w:p w14:paraId="4EA66948" w14:textId="032698D6" w:rsidR="00532CF1" w:rsidRDefault="00532CF1" w:rsidP="00707191">
      <w:r w:rsidRPr="00532CF1">
        <w:t xml:space="preserve">The template configurations  microservice is the part of the AOT-OH-MS API invoked by UI and is being consumed by UI. Template configurations  microservice is POST call to AOT-OH-MS server hosted at </w:t>
      </w:r>
      <w:r w:rsidR="00754BAE" w:rsidRPr="00532CF1">
        <w:t>back end</w:t>
      </w:r>
      <w:r w:rsidRPr="00532CF1">
        <w:t xml:space="preserve"> for insert template configurations into Azure db.</w:t>
      </w:r>
    </w:p>
    <w:p w14:paraId="5A6FB6C9" w14:textId="77777777" w:rsidR="00353AC7" w:rsidRPr="00353AC7" w:rsidRDefault="00353AC7" w:rsidP="00353AC7">
      <w:r w:rsidRPr="00353AC7">
        <w:t xml:space="preserve">To fetch the response from the APIs, the authorization token and content type entities must exist. </w:t>
      </w:r>
    </w:p>
    <w:p w14:paraId="138C42AF" w14:textId="77777777" w:rsidR="00707191" w:rsidRPr="00707191" w:rsidRDefault="00707191" w:rsidP="002E132F">
      <w:pPr>
        <w:pStyle w:val="Heading3"/>
      </w:pPr>
      <w:r w:rsidRPr="00707191">
        <w:t>API Specifications</w:t>
      </w:r>
    </w:p>
    <w:tbl>
      <w:tblPr>
        <w:tblW w:w="0" w:type="auto"/>
        <w:tblLook w:val="04A0" w:firstRow="1" w:lastRow="0" w:firstColumn="1" w:lastColumn="0" w:noHBand="0" w:noVBand="1"/>
      </w:tblPr>
      <w:tblGrid>
        <w:gridCol w:w="3230"/>
        <w:gridCol w:w="7550"/>
      </w:tblGrid>
      <w:tr w:rsidR="00707191" w:rsidRPr="001B31A3" w14:paraId="33A42523" w14:textId="77777777" w:rsidTr="006A0986">
        <w:trPr>
          <w:trHeight w:val="165"/>
        </w:trPr>
        <w:tc>
          <w:tcPr>
            <w:tcW w:w="3230" w:type="dxa"/>
            <w:tcBorders>
              <w:top w:val="single" w:sz="8" w:space="0" w:color="auto"/>
              <w:left w:val="single" w:sz="8" w:space="0" w:color="auto"/>
              <w:bottom w:val="single" w:sz="8" w:space="0" w:color="auto"/>
              <w:right w:val="single" w:sz="8" w:space="0" w:color="auto"/>
            </w:tcBorders>
            <w:shd w:val="clear" w:color="auto" w:fill="E8E8E8"/>
            <w:hideMark/>
          </w:tcPr>
          <w:p w14:paraId="06E6F777" w14:textId="77777777" w:rsidR="00707191" w:rsidRPr="001B31A3" w:rsidRDefault="00707191" w:rsidP="00707191">
            <w:pPr>
              <w:rPr>
                <w:szCs w:val="20"/>
              </w:rPr>
            </w:pPr>
            <w:r w:rsidRPr="001B31A3">
              <w:rPr>
                <w:b/>
                <w:bCs/>
                <w:szCs w:val="20"/>
              </w:rPr>
              <w:t>PROTOCOL</w:t>
            </w:r>
          </w:p>
        </w:tc>
        <w:tc>
          <w:tcPr>
            <w:tcW w:w="7550" w:type="dxa"/>
            <w:tcBorders>
              <w:top w:val="single" w:sz="8" w:space="0" w:color="auto"/>
              <w:left w:val="single" w:sz="8" w:space="0" w:color="auto"/>
              <w:bottom w:val="single" w:sz="8" w:space="0" w:color="auto"/>
              <w:right w:val="single" w:sz="8" w:space="0" w:color="auto"/>
            </w:tcBorders>
            <w:hideMark/>
          </w:tcPr>
          <w:p w14:paraId="65B03312" w14:textId="6D051C22" w:rsidR="00707191" w:rsidRPr="001B31A3" w:rsidRDefault="00707191" w:rsidP="00707191">
            <w:pPr>
              <w:rPr>
                <w:szCs w:val="20"/>
              </w:rPr>
            </w:pPr>
            <w:r w:rsidRPr="001B31A3">
              <w:rPr>
                <w:szCs w:val="20"/>
              </w:rPr>
              <w:t>HTTPS</w:t>
            </w:r>
          </w:p>
        </w:tc>
      </w:tr>
      <w:tr w:rsidR="00707191" w:rsidRPr="001B31A3" w14:paraId="1A1EA48E" w14:textId="77777777" w:rsidTr="006A0986">
        <w:trPr>
          <w:trHeight w:val="165"/>
        </w:trPr>
        <w:tc>
          <w:tcPr>
            <w:tcW w:w="3230" w:type="dxa"/>
            <w:tcBorders>
              <w:top w:val="single" w:sz="8" w:space="0" w:color="auto"/>
              <w:left w:val="single" w:sz="8" w:space="0" w:color="auto"/>
              <w:bottom w:val="single" w:sz="8" w:space="0" w:color="auto"/>
              <w:right w:val="single" w:sz="8" w:space="0" w:color="auto"/>
            </w:tcBorders>
            <w:shd w:val="clear" w:color="auto" w:fill="E8E8E8"/>
            <w:hideMark/>
          </w:tcPr>
          <w:p w14:paraId="3B318343" w14:textId="2CF42FD2" w:rsidR="00707191" w:rsidRPr="001B31A3" w:rsidRDefault="00707191" w:rsidP="00707191">
            <w:pPr>
              <w:rPr>
                <w:szCs w:val="20"/>
              </w:rPr>
            </w:pPr>
            <w:r w:rsidRPr="001B31A3">
              <w:rPr>
                <w:b/>
                <w:bCs/>
                <w:szCs w:val="20"/>
              </w:rPr>
              <w:t xml:space="preserve">PATH AOT </w:t>
            </w:r>
            <w:r w:rsidR="00515F80">
              <w:rPr>
                <w:b/>
                <w:bCs/>
                <w:szCs w:val="20"/>
              </w:rPr>
              <w:t>(Public Exposure)</w:t>
            </w:r>
          </w:p>
        </w:tc>
        <w:tc>
          <w:tcPr>
            <w:tcW w:w="7550" w:type="dxa"/>
            <w:tcBorders>
              <w:top w:val="single" w:sz="8" w:space="0" w:color="auto"/>
              <w:left w:val="single" w:sz="8" w:space="0" w:color="auto"/>
              <w:bottom w:val="single" w:sz="8" w:space="0" w:color="auto"/>
              <w:right w:val="single" w:sz="8" w:space="0" w:color="auto"/>
            </w:tcBorders>
            <w:hideMark/>
          </w:tcPr>
          <w:p w14:paraId="7585691E" w14:textId="34848B1E" w:rsidR="00707191" w:rsidRPr="001B31A3" w:rsidRDefault="001B31A3" w:rsidP="00FE48CF">
            <w:pPr>
              <w:spacing w:after="0" w:line="240" w:lineRule="auto"/>
              <w:rPr>
                <w:color w:val="000000"/>
                <w:kern w:val="0"/>
                <w:szCs w:val="20"/>
                <w14:ligatures w14:val="none"/>
              </w:rPr>
            </w:pPr>
            <w:hyperlink r:id="rId41" w:history="1">
              <w:r w:rsidRPr="00251EB0">
                <w:rPr>
                  <w:rStyle w:val="Hyperlink"/>
                  <w:szCs w:val="20"/>
                </w:rPr>
                <w:t>https://apim-aot-azure-dev.azure-api.net/api/productionmanager/templateconfigurations</w:t>
              </w:r>
            </w:hyperlink>
            <w:r>
              <w:rPr>
                <w:color w:val="000000"/>
                <w:szCs w:val="20"/>
              </w:rPr>
              <w:t xml:space="preserve"> </w:t>
            </w:r>
          </w:p>
        </w:tc>
      </w:tr>
      <w:tr w:rsidR="00707191" w:rsidRPr="001B31A3" w14:paraId="44790B37" w14:textId="77777777" w:rsidTr="006A0986">
        <w:trPr>
          <w:trHeight w:val="135"/>
        </w:trPr>
        <w:tc>
          <w:tcPr>
            <w:tcW w:w="3230" w:type="dxa"/>
            <w:tcBorders>
              <w:top w:val="single" w:sz="8" w:space="0" w:color="auto"/>
              <w:left w:val="single" w:sz="8" w:space="0" w:color="auto"/>
              <w:bottom w:val="single" w:sz="8" w:space="0" w:color="auto"/>
              <w:right w:val="single" w:sz="8" w:space="0" w:color="auto"/>
            </w:tcBorders>
            <w:shd w:val="clear" w:color="auto" w:fill="E8E8E8"/>
            <w:hideMark/>
          </w:tcPr>
          <w:p w14:paraId="249B8A6B" w14:textId="77777777" w:rsidR="00707191" w:rsidRPr="001B31A3" w:rsidRDefault="00707191" w:rsidP="00707191">
            <w:pPr>
              <w:rPr>
                <w:szCs w:val="20"/>
              </w:rPr>
            </w:pPr>
            <w:r w:rsidRPr="001B31A3">
              <w:rPr>
                <w:b/>
                <w:bCs/>
                <w:szCs w:val="20"/>
              </w:rPr>
              <w:t>METHOD</w:t>
            </w:r>
          </w:p>
        </w:tc>
        <w:tc>
          <w:tcPr>
            <w:tcW w:w="7550" w:type="dxa"/>
            <w:tcBorders>
              <w:top w:val="single" w:sz="8" w:space="0" w:color="auto"/>
              <w:left w:val="single" w:sz="8" w:space="0" w:color="auto"/>
              <w:bottom w:val="single" w:sz="8" w:space="0" w:color="auto"/>
              <w:right w:val="single" w:sz="8" w:space="0" w:color="auto"/>
            </w:tcBorders>
            <w:hideMark/>
          </w:tcPr>
          <w:p w14:paraId="7E19F280" w14:textId="7815284E" w:rsidR="00707191" w:rsidRPr="001B31A3" w:rsidRDefault="00681D6E" w:rsidP="00707191">
            <w:pPr>
              <w:rPr>
                <w:szCs w:val="20"/>
              </w:rPr>
            </w:pPr>
            <w:r w:rsidRPr="001B31A3">
              <w:rPr>
                <w:szCs w:val="20"/>
              </w:rPr>
              <w:t>POST</w:t>
            </w:r>
          </w:p>
        </w:tc>
      </w:tr>
      <w:tr w:rsidR="00707191" w:rsidRPr="001B31A3" w14:paraId="30D15CA9" w14:textId="77777777" w:rsidTr="006A0986">
        <w:trPr>
          <w:trHeight w:val="240"/>
        </w:trPr>
        <w:tc>
          <w:tcPr>
            <w:tcW w:w="3230" w:type="dxa"/>
            <w:tcBorders>
              <w:top w:val="single" w:sz="8" w:space="0" w:color="auto"/>
              <w:left w:val="single" w:sz="8" w:space="0" w:color="auto"/>
              <w:bottom w:val="single" w:sz="8" w:space="0" w:color="auto"/>
              <w:right w:val="single" w:sz="8" w:space="0" w:color="auto"/>
            </w:tcBorders>
            <w:shd w:val="clear" w:color="auto" w:fill="E8E8E8"/>
            <w:hideMark/>
          </w:tcPr>
          <w:p w14:paraId="72B01A6A" w14:textId="77777777" w:rsidR="00707191" w:rsidRPr="001B31A3" w:rsidRDefault="00707191" w:rsidP="00707191">
            <w:pPr>
              <w:rPr>
                <w:szCs w:val="20"/>
              </w:rPr>
            </w:pPr>
            <w:r w:rsidRPr="001B31A3">
              <w:rPr>
                <w:b/>
                <w:bCs/>
                <w:szCs w:val="20"/>
              </w:rPr>
              <w:t>CONTENT TYPE</w:t>
            </w:r>
          </w:p>
        </w:tc>
        <w:tc>
          <w:tcPr>
            <w:tcW w:w="7550" w:type="dxa"/>
            <w:tcBorders>
              <w:top w:val="single" w:sz="8" w:space="0" w:color="auto"/>
              <w:left w:val="single" w:sz="8" w:space="0" w:color="auto"/>
              <w:bottom w:val="single" w:sz="8" w:space="0" w:color="auto"/>
              <w:right w:val="single" w:sz="8" w:space="0" w:color="auto"/>
            </w:tcBorders>
            <w:hideMark/>
          </w:tcPr>
          <w:p w14:paraId="68F241C0" w14:textId="77777777" w:rsidR="00707191" w:rsidRPr="001B31A3" w:rsidRDefault="00707191" w:rsidP="00707191">
            <w:pPr>
              <w:rPr>
                <w:szCs w:val="20"/>
              </w:rPr>
            </w:pPr>
            <w:r w:rsidRPr="001B31A3">
              <w:rPr>
                <w:szCs w:val="20"/>
              </w:rPr>
              <w:t>application / json</w:t>
            </w:r>
          </w:p>
        </w:tc>
      </w:tr>
    </w:tbl>
    <w:p w14:paraId="6ADC872C" w14:textId="77777777" w:rsidR="00707191" w:rsidRPr="00707191" w:rsidRDefault="00707191" w:rsidP="002E132F">
      <w:pPr>
        <w:pStyle w:val="Heading3"/>
      </w:pPr>
      <w:r w:rsidRPr="00707191">
        <w:t>Input Header Parameters</w:t>
      </w:r>
    </w:p>
    <w:tbl>
      <w:tblPr>
        <w:tblW w:w="0" w:type="auto"/>
        <w:tblLook w:val="04A0" w:firstRow="1" w:lastRow="0" w:firstColumn="1" w:lastColumn="0" w:noHBand="0" w:noVBand="1"/>
      </w:tblPr>
      <w:tblGrid>
        <w:gridCol w:w="1904"/>
        <w:gridCol w:w="6996"/>
        <w:gridCol w:w="810"/>
        <w:gridCol w:w="1070"/>
      </w:tblGrid>
      <w:tr w:rsidR="00707191" w:rsidRPr="00707191" w14:paraId="09ED354E" w14:textId="77777777" w:rsidTr="00754BAE">
        <w:trPr>
          <w:trHeight w:val="255"/>
        </w:trPr>
        <w:tc>
          <w:tcPr>
            <w:tcW w:w="1904"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293AA3A3" w14:textId="77777777" w:rsidR="00707191" w:rsidRPr="00707191" w:rsidRDefault="00707191" w:rsidP="00707191">
            <w:r w:rsidRPr="00707191">
              <w:rPr>
                <w:b/>
                <w:bCs/>
              </w:rPr>
              <w:t>Parameter</w:t>
            </w:r>
          </w:p>
        </w:tc>
        <w:tc>
          <w:tcPr>
            <w:tcW w:w="6996"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49A47968" w14:textId="77777777" w:rsidR="00707191" w:rsidRPr="00707191" w:rsidRDefault="00707191" w:rsidP="00707191">
            <w:r w:rsidRPr="00707191">
              <w:rPr>
                <w:b/>
                <w:bCs/>
              </w:rPr>
              <w:t>Description</w:t>
            </w:r>
          </w:p>
        </w:tc>
        <w:tc>
          <w:tcPr>
            <w:tcW w:w="81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45D278C7" w14:textId="77777777" w:rsidR="00707191" w:rsidRPr="00707191" w:rsidRDefault="00707191" w:rsidP="00707191">
            <w:r w:rsidRPr="00707191">
              <w:rPr>
                <w:b/>
                <w:bCs/>
              </w:rPr>
              <w:t>M/O</w:t>
            </w:r>
          </w:p>
        </w:tc>
        <w:tc>
          <w:tcPr>
            <w:tcW w:w="10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367036A5" w14:textId="77777777" w:rsidR="00707191" w:rsidRPr="00707191" w:rsidRDefault="00707191" w:rsidP="00707191">
            <w:r w:rsidRPr="00707191">
              <w:rPr>
                <w:b/>
                <w:bCs/>
              </w:rPr>
              <w:t>Type</w:t>
            </w:r>
          </w:p>
        </w:tc>
      </w:tr>
      <w:tr w:rsidR="00707191" w:rsidRPr="00707191" w14:paraId="273833C4" w14:textId="77777777" w:rsidTr="00754BAE">
        <w:trPr>
          <w:trHeight w:val="255"/>
        </w:trPr>
        <w:tc>
          <w:tcPr>
            <w:tcW w:w="1904" w:type="dxa"/>
            <w:tcBorders>
              <w:top w:val="single" w:sz="8" w:space="0" w:color="auto"/>
              <w:left w:val="single" w:sz="8" w:space="0" w:color="auto"/>
              <w:bottom w:val="single" w:sz="8" w:space="0" w:color="auto"/>
              <w:right w:val="single" w:sz="8" w:space="0" w:color="auto"/>
            </w:tcBorders>
            <w:vAlign w:val="center"/>
            <w:hideMark/>
          </w:tcPr>
          <w:p w14:paraId="6C22B13F" w14:textId="77777777" w:rsidR="00707191" w:rsidRPr="00707191" w:rsidRDefault="00707191" w:rsidP="00707191">
            <w:r w:rsidRPr="00707191">
              <w:t>Authorization</w:t>
            </w:r>
          </w:p>
        </w:tc>
        <w:tc>
          <w:tcPr>
            <w:tcW w:w="6996" w:type="dxa"/>
            <w:tcBorders>
              <w:top w:val="single" w:sz="8" w:space="0" w:color="auto"/>
              <w:left w:val="single" w:sz="8" w:space="0" w:color="auto"/>
              <w:bottom w:val="single" w:sz="8" w:space="0" w:color="auto"/>
              <w:right w:val="single" w:sz="8" w:space="0" w:color="auto"/>
            </w:tcBorders>
            <w:vAlign w:val="center"/>
            <w:hideMark/>
          </w:tcPr>
          <w:p w14:paraId="09F6BBC5" w14:textId="77777777" w:rsidR="00707191" w:rsidRPr="00707191" w:rsidRDefault="00707191" w:rsidP="00707191">
            <w:r w:rsidRPr="00707191">
              <w:t xml:space="preserve">Token acquired from Azure AD based on the user credentials for further API calls. </w:t>
            </w:r>
            <w:r w:rsidRPr="00707191">
              <w:rPr>
                <w:lang w:val="en-IN"/>
              </w:rPr>
              <w:t xml:space="preserve">. e.g., </w:t>
            </w:r>
            <w:r w:rsidRPr="00152D8C">
              <w:rPr>
                <w:rFonts w:ascii="Consolas" w:hAnsi="Consolas"/>
                <w:lang w:val="en-IN"/>
              </w:rPr>
              <w:t>msal, accesstoken : { token: "Bearer {token}" }</w:t>
            </w:r>
          </w:p>
        </w:tc>
        <w:tc>
          <w:tcPr>
            <w:tcW w:w="810" w:type="dxa"/>
            <w:tcBorders>
              <w:top w:val="single" w:sz="8" w:space="0" w:color="auto"/>
              <w:left w:val="single" w:sz="8" w:space="0" w:color="auto"/>
              <w:bottom w:val="single" w:sz="8" w:space="0" w:color="auto"/>
              <w:right w:val="single" w:sz="8" w:space="0" w:color="auto"/>
            </w:tcBorders>
            <w:vAlign w:val="center"/>
            <w:hideMark/>
          </w:tcPr>
          <w:p w14:paraId="598E2E09" w14:textId="77777777" w:rsidR="00707191" w:rsidRPr="00707191" w:rsidRDefault="00707191" w:rsidP="00707191">
            <w:r w:rsidRPr="00707191">
              <w:t>M</w:t>
            </w:r>
          </w:p>
        </w:tc>
        <w:tc>
          <w:tcPr>
            <w:tcW w:w="1070" w:type="dxa"/>
            <w:tcBorders>
              <w:top w:val="single" w:sz="8" w:space="0" w:color="auto"/>
              <w:left w:val="single" w:sz="8" w:space="0" w:color="auto"/>
              <w:bottom w:val="single" w:sz="8" w:space="0" w:color="auto"/>
              <w:right w:val="single" w:sz="8" w:space="0" w:color="auto"/>
            </w:tcBorders>
            <w:vAlign w:val="center"/>
            <w:hideMark/>
          </w:tcPr>
          <w:p w14:paraId="3E88F553" w14:textId="77777777" w:rsidR="00707191" w:rsidRPr="00707191" w:rsidRDefault="00707191" w:rsidP="00707191">
            <w:r w:rsidRPr="00707191">
              <w:t>String</w:t>
            </w:r>
          </w:p>
        </w:tc>
      </w:tr>
      <w:tr w:rsidR="00707191" w:rsidRPr="00707191" w14:paraId="4E5AE528" w14:textId="77777777" w:rsidTr="00754BAE">
        <w:trPr>
          <w:trHeight w:val="255"/>
        </w:trPr>
        <w:tc>
          <w:tcPr>
            <w:tcW w:w="1904" w:type="dxa"/>
            <w:tcBorders>
              <w:top w:val="single" w:sz="8" w:space="0" w:color="auto"/>
              <w:left w:val="single" w:sz="8" w:space="0" w:color="auto"/>
              <w:bottom w:val="single" w:sz="8" w:space="0" w:color="auto"/>
              <w:right w:val="single" w:sz="8" w:space="0" w:color="auto"/>
            </w:tcBorders>
            <w:vAlign w:val="center"/>
            <w:hideMark/>
          </w:tcPr>
          <w:p w14:paraId="3226AC0A" w14:textId="77777777" w:rsidR="00707191" w:rsidRPr="00707191" w:rsidRDefault="00707191" w:rsidP="00707191">
            <w:r w:rsidRPr="00707191">
              <w:t>Content-Type</w:t>
            </w:r>
          </w:p>
        </w:tc>
        <w:tc>
          <w:tcPr>
            <w:tcW w:w="6996" w:type="dxa"/>
            <w:tcBorders>
              <w:top w:val="single" w:sz="8" w:space="0" w:color="auto"/>
              <w:left w:val="single" w:sz="8" w:space="0" w:color="auto"/>
              <w:bottom w:val="single" w:sz="8" w:space="0" w:color="auto"/>
              <w:right w:val="single" w:sz="8" w:space="0" w:color="auto"/>
            </w:tcBorders>
            <w:vAlign w:val="center"/>
            <w:hideMark/>
          </w:tcPr>
          <w:p w14:paraId="10A2BA33" w14:textId="77777777" w:rsidR="00707191" w:rsidRPr="00707191" w:rsidRDefault="00707191" w:rsidP="00707191">
            <w:r w:rsidRPr="00707191">
              <w:t>Type of content. E.g.- application/json</w:t>
            </w:r>
          </w:p>
        </w:tc>
        <w:tc>
          <w:tcPr>
            <w:tcW w:w="810" w:type="dxa"/>
            <w:tcBorders>
              <w:top w:val="single" w:sz="8" w:space="0" w:color="auto"/>
              <w:left w:val="single" w:sz="8" w:space="0" w:color="auto"/>
              <w:bottom w:val="single" w:sz="8" w:space="0" w:color="auto"/>
              <w:right w:val="single" w:sz="8" w:space="0" w:color="auto"/>
            </w:tcBorders>
            <w:vAlign w:val="center"/>
            <w:hideMark/>
          </w:tcPr>
          <w:p w14:paraId="4DCE03B4" w14:textId="77777777" w:rsidR="00707191" w:rsidRPr="00707191" w:rsidRDefault="00707191" w:rsidP="00707191">
            <w:r w:rsidRPr="00707191">
              <w:t>M</w:t>
            </w:r>
          </w:p>
        </w:tc>
        <w:tc>
          <w:tcPr>
            <w:tcW w:w="1070" w:type="dxa"/>
            <w:tcBorders>
              <w:top w:val="single" w:sz="8" w:space="0" w:color="auto"/>
              <w:left w:val="single" w:sz="8" w:space="0" w:color="auto"/>
              <w:bottom w:val="single" w:sz="8" w:space="0" w:color="auto"/>
              <w:right w:val="single" w:sz="8" w:space="0" w:color="auto"/>
            </w:tcBorders>
            <w:vAlign w:val="center"/>
            <w:hideMark/>
          </w:tcPr>
          <w:p w14:paraId="7370EDAC" w14:textId="77777777" w:rsidR="00707191" w:rsidRPr="00707191" w:rsidRDefault="00707191" w:rsidP="00707191">
            <w:r w:rsidRPr="00707191">
              <w:t>String</w:t>
            </w:r>
          </w:p>
        </w:tc>
      </w:tr>
    </w:tbl>
    <w:p w14:paraId="6B87F8D6" w14:textId="0DFFFA03" w:rsidR="00707191" w:rsidRPr="00707191" w:rsidRDefault="00707191" w:rsidP="002E132F">
      <w:pPr>
        <w:pStyle w:val="Heading3"/>
      </w:pPr>
      <w:r w:rsidRPr="00707191">
        <w:t>Output Header Parameters</w:t>
      </w:r>
    </w:p>
    <w:tbl>
      <w:tblPr>
        <w:tblW w:w="0" w:type="auto"/>
        <w:tblLook w:val="04A0" w:firstRow="1" w:lastRow="0" w:firstColumn="1" w:lastColumn="0" w:noHBand="0" w:noVBand="1"/>
      </w:tblPr>
      <w:tblGrid>
        <w:gridCol w:w="2255"/>
        <w:gridCol w:w="7093"/>
        <w:gridCol w:w="1432"/>
      </w:tblGrid>
      <w:tr w:rsidR="00707191" w:rsidRPr="00707191" w14:paraId="41E4263C" w14:textId="77777777">
        <w:trPr>
          <w:trHeight w:val="270"/>
        </w:trPr>
        <w:tc>
          <w:tcPr>
            <w:tcW w:w="2258"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5A622752" w14:textId="77777777" w:rsidR="00707191" w:rsidRPr="00707191" w:rsidRDefault="00707191" w:rsidP="00707191">
            <w:r w:rsidRPr="00707191">
              <w:rPr>
                <w:b/>
                <w:bCs/>
              </w:rPr>
              <w:t>Parameter</w:t>
            </w:r>
          </w:p>
        </w:tc>
        <w:tc>
          <w:tcPr>
            <w:tcW w:w="7109"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028B5F1E" w14:textId="77777777" w:rsidR="00707191" w:rsidRPr="00707191" w:rsidRDefault="00707191" w:rsidP="00707191">
            <w:r w:rsidRPr="00707191">
              <w:rPr>
                <w:b/>
                <w:bCs/>
              </w:rPr>
              <w:t>Description</w:t>
            </w:r>
          </w:p>
        </w:tc>
        <w:tc>
          <w:tcPr>
            <w:tcW w:w="1433"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37CCABB6" w14:textId="77777777" w:rsidR="00707191" w:rsidRPr="00707191" w:rsidRDefault="00707191" w:rsidP="00707191">
            <w:r w:rsidRPr="00707191">
              <w:rPr>
                <w:b/>
                <w:bCs/>
              </w:rPr>
              <w:t>Type</w:t>
            </w:r>
          </w:p>
        </w:tc>
      </w:tr>
      <w:tr w:rsidR="00707191" w:rsidRPr="00707191" w14:paraId="7B4ED632" w14:textId="77777777">
        <w:trPr>
          <w:trHeight w:val="195"/>
        </w:trPr>
        <w:tc>
          <w:tcPr>
            <w:tcW w:w="2258" w:type="dxa"/>
            <w:tcBorders>
              <w:top w:val="single" w:sz="8" w:space="0" w:color="auto"/>
              <w:left w:val="single" w:sz="8" w:space="0" w:color="auto"/>
              <w:bottom w:val="single" w:sz="8" w:space="0" w:color="auto"/>
              <w:right w:val="single" w:sz="8" w:space="0" w:color="auto"/>
            </w:tcBorders>
            <w:hideMark/>
          </w:tcPr>
          <w:p w14:paraId="689B905B" w14:textId="77777777" w:rsidR="00707191" w:rsidRPr="00707191" w:rsidRDefault="00707191" w:rsidP="00707191">
            <w:r w:rsidRPr="00707191">
              <w:t>Server</w:t>
            </w:r>
          </w:p>
        </w:tc>
        <w:tc>
          <w:tcPr>
            <w:tcW w:w="7109" w:type="dxa"/>
            <w:tcBorders>
              <w:top w:val="single" w:sz="8" w:space="0" w:color="auto"/>
              <w:left w:val="single" w:sz="8" w:space="0" w:color="auto"/>
              <w:bottom w:val="single" w:sz="8" w:space="0" w:color="auto"/>
              <w:right w:val="single" w:sz="8" w:space="0" w:color="auto"/>
            </w:tcBorders>
            <w:hideMark/>
          </w:tcPr>
          <w:p w14:paraId="32FDD49E" w14:textId="77777777" w:rsidR="00707191" w:rsidRPr="00707191" w:rsidRDefault="00707191" w:rsidP="00707191">
            <w:r w:rsidRPr="00707191">
              <w:t>Contains information about how the server handles requests [e.g., Werkzeug/2.1.2 Python/3.9.7]</w:t>
            </w:r>
          </w:p>
        </w:tc>
        <w:tc>
          <w:tcPr>
            <w:tcW w:w="1433" w:type="dxa"/>
            <w:tcBorders>
              <w:top w:val="single" w:sz="8" w:space="0" w:color="auto"/>
              <w:left w:val="single" w:sz="8" w:space="0" w:color="auto"/>
              <w:bottom w:val="single" w:sz="8" w:space="0" w:color="auto"/>
              <w:right w:val="single" w:sz="8" w:space="0" w:color="auto"/>
            </w:tcBorders>
            <w:hideMark/>
          </w:tcPr>
          <w:p w14:paraId="4ED277E8" w14:textId="77777777" w:rsidR="00707191" w:rsidRPr="00707191" w:rsidRDefault="00707191" w:rsidP="00707191">
            <w:r w:rsidRPr="00707191">
              <w:t>String</w:t>
            </w:r>
          </w:p>
        </w:tc>
      </w:tr>
      <w:tr w:rsidR="00707191" w:rsidRPr="00707191" w14:paraId="0C34A482" w14:textId="77777777">
        <w:trPr>
          <w:trHeight w:val="195"/>
        </w:trPr>
        <w:tc>
          <w:tcPr>
            <w:tcW w:w="2258" w:type="dxa"/>
            <w:tcBorders>
              <w:top w:val="single" w:sz="8" w:space="0" w:color="auto"/>
              <w:left w:val="single" w:sz="8" w:space="0" w:color="auto"/>
              <w:bottom w:val="single" w:sz="8" w:space="0" w:color="auto"/>
              <w:right w:val="single" w:sz="8" w:space="0" w:color="auto"/>
            </w:tcBorders>
            <w:hideMark/>
          </w:tcPr>
          <w:p w14:paraId="1A7C30FB" w14:textId="77777777" w:rsidR="00707191" w:rsidRPr="00707191" w:rsidRDefault="00707191" w:rsidP="00707191">
            <w:r w:rsidRPr="00707191">
              <w:t>Content-Type</w:t>
            </w:r>
          </w:p>
        </w:tc>
        <w:tc>
          <w:tcPr>
            <w:tcW w:w="7109" w:type="dxa"/>
            <w:tcBorders>
              <w:top w:val="single" w:sz="8" w:space="0" w:color="auto"/>
              <w:left w:val="single" w:sz="8" w:space="0" w:color="auto"/>
              <w:bottom w:val="single" w:sz="8" w:space="0" w:color="auto"/>
              <w:right w:val="single" w:sz="8" w:space="0" w:color="auto"/>
            </w:tcBorders>
            <w:hideMark/>
          </w:tcPr>
          <w:p w14:paraId="296FC78E" w14:textId="77777777" w:rsidR="00707191" w:rsidRPr="00707191" w:rsidRDefault="00707191" w:rsidP="00707191">
            <w:r w:rsidRPr="00707191">
              <w:t>Type of the content</w:t>
            </w:r>
          </w:p>
        </w:tc>
        <w:tc>
          <w:tcPr>
            <w:tcW w:w="1433" w:type="dxa"/>
            <w:tcBorders>
              <w:top w:val="single" w:sz="8" w:space="0" w:color="auto"/>
              <w:left w:val="single" w:sz="8" w:space="0" w:color="auto"/>
              <w:bottom w:val="single" w:sz="8" w:space="0" w:color="auto"/>
              <w:right w:val="single" w:sz="8" w:space="0" w:color="auto"/>
            </w:tcBorders>
            <w:hideMark/>
          </w:tcPr>
          <w:p w14:paraId="4047592B" w14:textId="77777777" w:rsidR="00707191" w:rsidRPr="00707191" w:rsidRDefault="00707191" w:rsidP="00707191">
            <w:r w:rsidRPr="00707191">
              <w:t>String</w:t>
            </w:r>
          </w:p>
        </w:tc>
      </w:tr>
      <w:tr w:rsidR="00707191" w:rsidRPr="00707191" w14:paraId="038836F7" w14:textId="77777777">
        <w:trPr>
          <w:trHeight w:val="195"/>
        </w:trPr>
        <w:tc>
          <w:tcPr>
            <w:tcW w:w="2258" w:type="dxa"/>
            <w:tcBorders>
              <w:top w:val="single" w:sz="8" w:space="0" w:color="auto"/>
              <w:left w:val="single" w:sz="8" w:space="0" w:color="auto"/>
              <w:bottom w:val="single" w:sz="8" w:space="0" w:color="auto"/>
              <w:right w:val="single" w:sz="8" w:space="0" w:color="auto"/>
            </w:tcBorders>
            <w:hideMark/>
          </w:tcPr>
          <w:p w14:paraId="5A97D98E" w14:textId="77777777" w:rsidR="00707191" w:rsidRPr="00707191" w:rsidRDefault="00707191" w:rsidP="00707191">
            <w:r w:rsidRPr="00707191">
              <w:t>Date</w:t>
            </w:r>
          </w:p>
        </w:tc>
        <w:tc>
          <w:tcPr>
            <w:tcW w:w="7109" w:type="dxa"/>
            <w:tcBorders>
              <w:top w:val="single" w:sz="8" w:space="0" w:color="auto"/>
              <w:left w:val="single" w:sz="8" w:space="0" w:color="auto"/>
              <w:bottom w:val="single" w:sz="8" w:space="0" w:color="auto"/>
              <w:right w:val="single" w:sz="8" w:space="0" w:color="auto"/>
            </w:tcBorders>
            <w:hideMark/>
          </w:tcPr>
          <w:p w14:paraId="0E81FD9F" w14:textId="77777777" w:rsidR="00707191" w:rsidRPr="00707191" w:rsidRDefault="00707191" w:rsidP="00707191">
            <w:r w:rsidRPr="00707191">
              <w:t>Date of operation execution e.g. - [Tue, 17 May 2022 06:30:16 GMT]</w:t>
            </w:r>
          </w:p>
        </w:tc>
        <w:tc>
          <w:tcPr>
            <w:tcW w:w="1433" w:type="dxa"/>
            <w:tcBorders>
              <w:top w:val="single" w:sz="8" w:space="0" w:color="auto"/>
              <w:left w:val="single" w:sz="8" w:space="0" w:color="auto"/>
              <w:bottom w:val="single" w:sz="8" w:space="0" w:color="auto"/>
              <w:right w:val="single" w:sz="8" w:space="0" w:color="auto"/>
            </w:tcBorders>
            <w:hideMark/>
          </w:tcPr>
          <w:p w14:paraId="2BEB78DB" w14:textId="77777777" w:rsidR="00707191" w:rsidRPr="00707191" w:rsidRDefault="00707191" w:rsidP="00707191">
            <w:r w:rsidRPr="00707191">
              <w:t>Datetime</w:t>
            </w:r>
          </w:p>
        </w:tc>
      </w:tr>
      <w:tr w:rsidR="00707191" w:rsidRPr="00707191" w14:paraId="3925B7DE" w14:textId="77777777">
        <w:trPr>
          <w:trHeight w:val="195"/>
        </w:trPr>
        <w:tc>
          <w:tcPr>
            <w:tcW w:w="2258" w:type="dxa"/>
            <w:tcBorders>
              <w:top w:val="single" w:sz="8" w:space="0" w:color="auto"/>
              <w:left w:val="single" w:sz="8" w:space="0" w:color="auto"/>
              <w:bottom w:val="single" w:sz="8" w:space="0" w:color="auto"/>
              <w:right w:val="single" w:sz="8" w:space="0" w:color="auto"/>
            </w:tcBorders>
            <w:hideMark/>
          </w:tcPr>
          <w:p w14:paraId="1BB14732" w14:textId="77777777" w:rsidR="00707191" w:rsidRPr="00707191" w:rsidRDefault="00707191" w:rsidP="00707191">
            <w:r w:rsidRPr="00707191">
              <w:t>Content-Length</w:t>
            </w:r>
          </w:p>
        </w:tc>
        <w:tc>
          <w:tcPr>
            <w:tcW w:w="7109" w:type="dxa"/>
            <w:tcBorders>
              <w:top w:val="single" w:sz="8" w:space="0" w:color="auto"/>
              <w:left w:val="single" w:sz="8" w:space="0" w:color="auto"/>
              <w:bottom w:val="single" w:sz="8" w:space="0" w:color="auto"/>
              <w:right w:val="single" w:sz="8" w:space="0" w:color="auto"/>
            </w:tcBorders>
            <w:hideMark/>
          </w:tcPr>
          <w:p w14:paraId="7B051C1B" w14:textId="77777777" w:rsidR="00707191" w:rsidRPr="00707191" w:rsidRDefault="00707191" w:rsidP="00707191">
            <w:r w:rsidRPr="00707191">
              <w:t>Length of the content</w:t>
            </w:r>
          </w:p>
        </w:tc>
        <w:tc>
          <w:tcPr>
            <w:tcW w:w="1433" w:type="dxa"/>
            <w:tcBorders>
              <w:top w:val="single" w:sz="8" w:space="0" w:color="auto"/>
              <w:left w:val="single" w:sz="8" w:space="0" w:color="auto"/>
              <w:bottom w:val="single" w:sz="8" w:space="0" w:color="auto"/>
              <w:right w:val="single" w:sz="8" w:space="0" w:color="auto"/>
            </w:tcBorders>
            <w:hideMark/>
          </w:tcPr>
          <w:p w14:paraId="0E143AF0" w14:textId="77777777" w:rsidR="00707191" w:rsidRPr="00707191" w:rsidRDefault="00707191" w:rsidP="00707191">
            <w:r w:rsidRPr="00707191">
              <w:t>Bytes</w:t>
            </w:r>
          </w:p>
        </w:tc>
      </w:tr>
      <w:tr w:rsidR="00707191" w:rsidRPr="00707191" w14:paraId="2918C3BE" w14:textId="77777777">
        <w:trPr>
          <w:trHeight w:val="195"/>
        </w:trPr>
        <w:tc>
          <w:tcPr>
            <w:tcW w:w="2258" w:type="dxa"/>
            <w:tcBorders>
              <w:top w:val="single" w:sz="8" w:space="0" w:color="auto"/>
              <w:left w:val="single" w:sz="8" w:space="0" w:color="auto"/>
              <w:bottom w:val="single" w:sz="8" w:space="0" w:color="auto"/>
              <w:right w:val="single" w:sz="8" w:space="0" w:color="auto"/>
            </w:tcBorders>
            <w:hideMark/>
          </w:tcPr>
          <w:p w14:paraId="770B9FB4" w14:textId="77777777" w:rsidR="00707191" w:rsidRPr="00707191" w:rsidRDefault="00707191" w:rsidP="00707191">
            <w:r w:rsidRPr="00707191">
              <w:t>Connection</w:t>
            </w:r>
          </w:p>
        </w:tc>
        <w:tc>
          <w:tcPr>
            <w:tcW w:w="7109" w:type="dxa"/>
            <w:tcBorders>
              <w:top w:val="single" w:sz="8" w:space="0" w:color="auto"/>
              <w:left w:val="single" w:sz="8" w:space="0" w:color="auto"/>
              <w:bottom w:val="single" w:sz="8" w:space="0" w:color="auto"/>
              <w:right w:val="single" w:sz="8" w:space="0" w:color="auto"/>
            </w:tcBorders>
            <w:hideMark/>
          </w:tcPr>
          <w:p w14:paraId="13FAB75A" w14:textId="77777777" w:rsidR="00707191" w:rsidRPr="00707191" w:rsidRDefault="00707191" w:rsidP="00707191">
            <w:r w:rsidRPr="00707191">
              <w:t>A general header specifying whether the current network connection stays open once the current transaction finishes</w:t>
            </w:r>
          </w:p>
        </w:tc>
        <w:tc>
          <w:tcPr>
            <w:tcW w:w="1433" w:type="dxa"/>
            <w:tcBorders>
              <w:top w:val="single" w:sz="8" w:space="0" w:color="auto"/>
              <w:left w:val="single" w:sz="8" w:space="0" w:color="auto"/>
              <w:bottom w:val="single" w:sz="8" w:space="0" w:color="auto"/>
              <w:right w:val="single" w:sz="8" w:space="0" w:color="auto"/>
            </w:tcBorders>
            <w:hideMark/>
          </w:tcPr>
          <w:p w14:paraId="1458AE05" w14:textId="77777777" w:rsidR="00707191" w:rsidRPr="00707191" w:rsidRDefault="00707191" w:rsidP="00707191">
            <w:r w:rsidRPr="00707191">
              <w:t>String</w:t>
            </w:r>
          </w:p>
        </w:tc>
      </w:tr>
    </w:tbl>
    <w:p w14:paraId="361A2644" w14:textId="77777777" w:rsidR="00707191" w:rsidRPr="00707191" w:rsidRDefault="00707191" w:rsidP="002E132F">
      <w:pPr>
        <w:pStyle w:val="Heading3"/>
      </w:pPr>
      <w:r w:rsidRPr="00707191">
        <w:t>Output Body Parameters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5"/>
        <w:gridCol w:w="7011"/>
        <w:gridCol w:w="1374"/>
      </w:tblGrid>
      <w:tr w:rsidR="00707191" w:rsidRPr="00707191" w14:paraId="76800569" w14:textId="77777777">
        <w:trPr>
          <w:trHeight w:val="195"/>
        </w:trPr>
        <w:tc>
          <w:tcPr>
            <w:tcW w:w="2395" w:type="dxa"/>
            <w:tcBorders>
              <w:top w:val="single" w:sz="4" w:space="0" w:color="auto"/>
              <w:left w:val="single" w:sz="4" w:space="0" w:color="auto"/>
              <w:bottom w:val="single" w:sz="4" w:space="0" w:color="auto"/>
              <w:right w:val="single" w:sz="4" w:space="0" w:color="auto"/>
            </w:tcBorders>
            <w:shd w:val="clear" w:color="auto" w:fill="E8E8E8"/>
            <w:vAlign w:val="center"/>
            <w:hideMark/>
          </w:tcPr>
          <w:p w14:paraId="243ADB2B" w14:textId="77777777" w:rsidR="00707191" w:rsidRPr="00707191" w:rsidRDefault="00707191" w:rsidP="00707191">
            <w:r w:rsidRPr="00707191">
              <w:rPr>
                <w:b/>
                <w:bCs/>
              </w:rPr>
              <w:t>Parameter</w:t>
            </w:r>
          </w:p>
        </w:tc>
        <w:tc>
          <w:tcPr>
            <w:tcW w:w="7011" w:type="dxa"/>
            <w:tcBorders>
              <w:top w:val="single" w:sz="4" w:space="0" w:color="auto"/>
              <w:left w:val="single" w:sz="4" w:space="0" w:color="auto"/>
              <w:bottom w:val="single" w:sz="4" w:space="0" w:color="auto"/>
              <w:right w:val="single" w:sz="4" w:space="0" w:color="auto"/>
            </w:tcBorders>
            <w:shd w:val="clear" w:color="auto" w:fill="E8E8E8"/>
            <w:vAlign w:val="center"/>
            <w:hideMark/>
          </w:tcPr>
          <w:p w14:paraId="00F6B9A5" w14:textId="77777777" w:rsidR="00707191" w:rsidRPr="00707191" w:rsidRDefault="00707191" w:rsidP="00707191">
            <w:r w:rsidRPr="00707191">
              <w:rPr>
                <w:b/>
                <w:bCs/>
              </w:rPr>
              <w:t>Description</w:t>
            </w:r>
          </w:p>
        </w:tc>
        <w:tc>
          <w:tcPr>
            <w:tcW w:w="1374" w:type="dxa"/>
            <w:tcBorders>
              <w:top w:val="single" w:sz="4" w:space="0" w:color="auto"/>
              <w:left w:val="single" w:sz="4" w:space="0" w:color="auto"/>
              <w:bottom w:val="single" w:sz="4" w:space="0" w:color="auto"/>
              <w:right w:val="single" w:sz="4" w:space="0" w:color="auto"/>
            </w:tcBorders>
            <w:shd w:val="clear" w:color="auto" w:fill="E8E8E8"/>
            <w:vAlign w:val="center"/>
            <w:hideMark/>
          </w:tcPr>
          <w:p w14:paraId="143CAB30" w14:textId="77777777" w:rsidR="00707191" w:rsidRPr="00707191" w:rsidRDefault="00707191" w:rsidP="00707191">
            <w:r w:rsidRPr="00707191">
              <w:rPr>
                <w:b/>
                <w:bCs/>
              </w:rPr>
              <w:t>Type</w:t>
            </w:r>
          </w:p>
        </w:tc>
      </w:tr>
      <w:tr w:rsidR="00707191" w:rsidRPr="00707191" w14:paraId="38A0C630" w14:textId="77777777">
        <w:trPr>
          <w:trHeight w:val="195"/>
        </w:trPr>
        <w:tc>
          <w:tcPr>
            <w:tcW w:w="2395" w:type="dxa"/>
            <w:tcBorders>
              <w:top w:val="single" w:sz="4" w:space="0" w:color="auto"/>
              <w:left w:val="single" w:sz="4" w:space="0" w:color="auto"/>
              <w:bottom w:val="single" w:sz="4" w:space="0" w:color="auto"/>
              <w:right w:val="single" w:sz="4" w:space="0" w:color="auto"/>
            </w:tcBorders>
            <w:hideMark/>
          </w:tcPr>
          <w:p w14:paraId="285C8299" w14:textId="38F8897D" w:rsidR="00707191" w:rsidRPr="00707191" w:rsidRDefault="00DB7465" w:rsidP="00707191">
            <w:r w:rsidRPr="00DB7465">
              <w:t>templateName</w:t>
            </w:r>
          </w:p>
        </w:tc>
        <w:tc>
          <w:tcPr>
            <w:tcW w:w="7011" w:type="dxa"/>
            <w:tcBorders>
              <w:top w:val="single" w:sz="4" w:space="0" w:color="auto"/>
              <w:left w:val="single" w:sz="4" w:space="0" w:color="auto"/>
              <w:bottom w:val="single" w:sz="4" w:space="0" w:color="auto"/>
              <w:right w:val="single" w:sz="4" w:space="0" w:color="auto"/>
            </w:tcBorders>
            <w:hideMark/>
          </w:tcPr>
          <w:p w14:paraId="000AE39B" w14:textId="3F509F84" w:rsidR="00707191" w:rsidRPr="00707191" w:rsidRDefault="00707191" w:rsidP="00707191">
            <w:r w:rsidRPr="00707191">
              <w:t xml:space="preserve">Name of the </w:t>
            </w:r>
            <w:r w:rsidR="00DB7465">
              <w:t>template</w:t>
            </w:r>
          </w:p>
        </w:tc>
        <w:tc>
          <w:tcPr>
            <w:tcW w:w="1374" w:type="dxa"/>
            <w:tcBorders>
              <w:top w:val="single" w:sz="4" w:space="0" w:color="auto"/>
              <w:left w:val="single" w:sz="4" w:space="0" w:color="auto"/>
              <w:bottom w:val="single" w:sz="4" w:space="0" w:color="auto"/>
              <w:right w:val="single" w:sz="4" w:space="0" w:color="auto"/>
            </w:tcBorders>
            <w:hideMark/>
          </w:tcPr>
          <w:p w14:paraId="3CCA5161" w14:textId="77777777" w:rsidR="00707191" w:rsidRPr="00707191" w:rsidRDefault="00707191" w:rsidP="00707191">
            <w:r w:rsidRPr="00707191">
              <w:t>String</w:t>
            </w:r>
          </w:p>
        </w:tc>
      </w:tr>
      <w:tr w:rsidR="00707191" w:rsidRPr="00707191" w14:paraId="69283338" w14:textId="77777777">
        <w:trPr>
          <w:trHeight w:val="195"/>
        </w:trPr>
        <w:tc>
          <w:tcPr>
            <w:tcW w:w="2395" w:type="dxa"/>
            <w:tcBorders>
              <w:top w:val="single" w:sz="4" w:space="0" w:color="auto"/>
              <w:left w:val="single" w:sz="4" w:space="0" w:color="auto"/>
              <w:bottom w:val="single" w:sz="4" w:space="0" w:color="auto"/>
              <w:right w:val="single" w:sz="4" w:space="0" w:color="auto"/>
            </w:tcBorders>
            <w:hideMark/>
          </w:tcPr>
          <w:p w14:paraId="0ADFFFA6" w14:textId="03FB58D7" w:rsidR="00707191" w:rsidRPr="00707191" w:rsidRDefault="00DB7465" w:rsidP="00707191">
            <w:r w:rsidRPr="00DB7465">
              <w:t>attributeList</w:t>
            </w:r>
          </w:p>
        </w:tc>
        <w:tc>
          <w:tcPr>
            <w:tcW w:w="7011" w:type="dxa"/>
            <w:tcBorders>
              <w:top w:val="single" w:sz="4" w:space="0" w:color="auto"/>
              <w:left w:val="single" w:sz="4" w:space="0" w:color="auto"/>
              <w:bottom w:val="single" w:sz="4" w:space="0" w:color="auto"/>
              <w:right w:val="single" w:sz="4" w:space="0" w:color="auto"/>
            </w:tcBorders>
            <w:hideMark/>
          </w:tcPr>
          <w:p w14:paraId="4E5F3F79" w14:textId="2CAE9F3A" w:rsidR="00707191" w:rsidRPr="00707191" w:rsidRDefault="00DB7465" w:rsidP="00707191">
            <w:r>
              <w:t>List of</w:t>
            </w:r>
            <w:r w:rsidR="00707191" w:rsidRPr="00707191">
              <w:t xml:space="preserve"> Attribute</w:t>
            </w:r>
          </w:p>
        </w:tc>
        <w:tc>
          <w:tcPr>
            <w:tcW w:w="1374" w:type="dxa"/>
            <w:tcBorders>
              <w:top w:val="single" w:sz="4" w:space="0" w:color="auto"/>
              <w:left w:val="single" w:sz="4" w:space="0" w:color="auto"/>
              <w:bottom w:val="single" w:sz="4" w:space="0" w:color="auto"/>
              <w:right w:val="single" w:sz="4" w:space="0" w:color="auto"/>
            </w:tcBorders>
            <w:hideMark/>
          </w:tcPr>
          <w:p w14:paraId="3712D954" w14:textId="77777777" w:rsidR="00707191" w:rsidRPr="00707191" w:rsidRDefault="00707191" w:rsidP="00707191">
            <w:r w:rsidRPr="00707191">
              <w:t>String</w:t>
            </w:r>
          </w:p>
        </w:tc>
      </w:tr>
    </w:tbl>
    <w:p w14:paraId="31D8ECB7" w14:textId="77777777" w:rsidR="00754BAE" w:rsidRDefault="00754BAE" w:rsidP="00754BAE">
      <w:pPr>
        <w:rPr>
          <w:b/>
          <w:bCs/>
        </w:rPr>
        <w:sectPr w:rsidR="00754BAE" w:rsidSect="00B0349B">
          <w:pgSz w:w="12240" w:h="23040" w:code="5"/>
          <w:pgMar w:top="720" w:right="720" w:bottom="720" w:left="720" w:header="720" w:footer="720" w:gutter="0"/>
          <w:cols w:space="1440"/>
          <w:docGrid w:linePitch="360"/>
        </w:sectPr>
      </w:pPr>
    </w:p>
    <w:p w14:paraId="57322C7F" w14:textId="77777777" w:rsidR="00754BAE" w:rsidRPr="00754BAE" w:rsidRDefault="00754BAE" w:rsidP="002E132F">
      <w:pPr>
        <w:pStyle w:val="Heading3"/>
      </w:pPr>
      <w:r w:rsidRPr="00754BAE">
        <w:t>Sample Request</w:t>
      </w:r>
    </w:p>
    <w:p w14:paraId="3AE1EC4A" w14:textId="77777777" w:rsidR="00754BAE" w:rsidRPr="00754BAE" w:rsidRDefault="00754BAE" w:rsidP="00754BAE">
      <w:pPr>
        <w:jc w:val="left"/>
        <w:rPr>
          <w:rFonts w:ascii="Consolas" w:hAnsi="Consolas"/>
          <w:sz w:val="18"/>
          <w:szCs w:val="20"/>
        </w:rPr>
      </w:pPr>
      <w:r w:rsidRPr="00754BAE">
        <w:rPr>
          <w:rFonts w:ascii="Consolas" w:hAnsi="Consolas"/>
          <w:sz w:val="18"/>
          <w:szCs w:val="20"/>
        </w:rPr>
        <w:t>{</w:t>
      </w:r>
      <w:r w:rsidRPr="00754BAE">
        <w:rPr>
          <w:rFonts w:ascii="Consolas" w:hAnsi="Consolas"/>
          <w:sz w:val="18"/>
          <w:szCs w:val="20"/>
        </w:rPr>
        <w:br/>
        <w:t xml:space="preserve">    "templateName": "Test_process10",</w:t>
      </w:r>
      <w:r w:rsidRPr="00754BAE">
        <w:rPr>
          <w:rFonts w:ascii="Consolas" w:hAnsi="Consolas"/>
          <w:sz w:val="18"/>
          <w:szCs w:val="20"/>
        </w:rPr>
        <w:br/>
        <w:t xml:space="preserve">    "attributeList": [</w:t>
      </w:r>
      <w:r w:rsidRPr="00754BAE">
        <w:rPr>
          <w:rFonts w:ascii="Consolas" w:hAnsi="Consolas"/>
          <w:sz w:val="18"/>
          <w:szCs w:val="20"/>
        </w:rPr>
        <w:br/>
        <w:t xml:space="preserve">       "C-PC-G1-R1-CT1-PM-PMP-DS-L1-MVS:BarcodeqrCodeScanSuccessRate",</w:t>
      </w:r>
      <w:r w:rsidRPr="00754BAE">
        <w:rPr>
          <w:rFonts w:ascii="Consolas" w:hAnsi="Consolas"/>
          <w:sz w:val="18"/>
          <w:szCs w:val="20"/>
        </w:rPr>
        <w:br/>
        <w:t xml:space="preserve">       "C-PC-G1-R1-CT1-PM-PMP-DS-L1-TS:CycleTime"</w:t>
      </w:r>
      <w:r w:rsidRPr="00754BAE">
        <w:rPr>
          <w:rFonts w:ascii="Consolas" w:hAnsi="Consolas"/>
          <w:sz w:val="18"/>
          <w:szCs w:val="20"/>
        </w:rPr>
        <w:br/>
        <w:t xml:space="preserve">    ],</w:t>
      </w:r>
      <w:r w:rsidRPr="00754BAE">
        <w:rPr>
          <w:rFonts w:ascii="Consolas" w:hAnsi="Consolas"/>
          <w:sz w:val="18"/>
          <w:szCs w:val="20"/>
        </w:rPr>
        <w:br/>
        <w:t xml:space="preserve">    "isGlobal": false</w:t>
      </w:r>
      <w:r w:rsidRPr="00754BAE">
        <w:rPr>
          <w:rFonts w:ascii="Consolas" w:hAnsi="Consolas"/>
          <w:sz w:val="18"/>
          <w:szCs w:val="20"/>
        </w:rPr>
        <w:br/>
        <w:t>}</w:t>
      </w:r>
    </w:p>
    <w:p w14:paraId="68BCC575" w14:textId="076F9863" w:rsidR="00707191" w:rsidRDefault="00754BAE" w:rsidP="002E132F">
      <w:pPr>
        <w:pStyle w:val="Heading3"/>
      </w:pPr>
      <w:r>
        <w:br w:type="column"/>
      </w:r>
      <w:r w:rsidR="00707191" w:rsidRPr="00707191">
        <w:t>Sample JSON Response</w:t>
      </w:r>
    </w:p>
    <w:p w14:paraId="75144FEE" w14:textId="77777777" w:rsidR="00754BAE" w:rsidRPr="00754BAE" w:rsidRDefault="00754BAE" w:rsidP="00754BAE">
      <w:pPr>
        <w:spacing w:after="0"/>
        <w:jc w:val="left"/>
        <w:rPr>
          <w:rFonts w:ascii="Consolas" w:hAnsi="Consolas"/>
          <w:sz w:val="18"/>
          <w:szCs w:val="20"/>
        </w:rPr>
      </w:pPr>
      <w:r w:rsidRPr="00754BAE">
        <w:rPr>
          <w:rFonts w:ascii="Consolas" w:hAnsi="Consolas"/>
          <w:sz w:val="18"/>
          <w:szCs w:val="20"/>
        </w:rPr>
        <w:t>{</w:t>
      </w:r>
    </w:p>
    <w:p w14:paraId="274B5679" w14:textId="77777777" w:rsidR="00754BAE" w:rsidRPr="00754BAE" w:rsidRDefault="00754BAE" w:rsidP="00754BAE">
      <w:pPr>
        <w:spacing w:after="0"/>
        <w:jc w:val="left"/>
        <w:rPr>
          <w:rFonts w:ascii="Consolas" w:hAnsi="Consolas"/>
          <w:sz w:val="18"/>
          <w:szCs w:val="20"/>
        </w:rPr>
      </w:pPr>
      <w:r w:rsidRPr="00754BAE">
        <w:rPr>
          <w:rFonts w:ascii="Consolas" w:hAnsi="Consolas"/>
          <w:sz w:val="18"/>
          <w:szCs w:val="20"/>
        </w:rPr>
        <w:t xml:space="preserve">    "TemplateConfiguration": [</w:t>
      </w:r>
    </w:p>
    <w:p w14:paraId="104120EC" w14:textId="77777777" w:rsidR="00754BAE" w:rsidRPr="00754BAE" w:rsidRDefault="00754BAE" w:rsidP="00754BAE">
      <w:pPr>
        <w:spacing w:after="0"/>
        <w:jc w:val="left"/>
        <w:rPr>
          <w:rFonts w:ascii="Consolas" w:hAnsi="Consolas"/>
          <w:sz w:val="18"/>
          <w:szCs w:val="20"/>
        </w:rPr>
      </w:pPr>
      <w:r w:rsidRPr="00754BAE">
        <w:rPr>
          <w:rFonts w:ascii="Consolas" w:hAnsi="Consolas"/>
          <w:sz w:val="18"/>
          <w:szCs w:val="20"/>
        </w:rPr>
        <w:t xml:space="preserve">        {</w:t>
      </w:r>
    </w:p>
    <w:p w14:paraId="2D98C3B8" w14:textId="77777777" w:rsidR="00754BAE" w:rsidRPr="00754BAE" w:rsidRDefault="00754BAE" w:rsidP="00754BAE">
      <w:pPr>
        <w:spacing w:after="0"/>
        <w:jc w:val="left"/>
        <w:rPr>
          <w:rFonts w:ascii="Consolas" w:hAnsi="Consolas"/>
          <w:sz w:val="18"/>
          <w:szCs w:val="20"/>
        </w:rPr>
      </w:pPr>
      <w:r w:rsidRPr="00754BAE">
        <w:rPr>
          <w:rFonts w:ascii="Consolas" w:hAnsi="Consolas"/>
          <w:sz w:val="18"/>
          <w:szCs w:val="20"/>
        </w:rPr>
        <w:t xml:space="preserve">            "uid": "38f119a7-a455-44b2-bcd5-6e692a528838",</w:t>
      </w:r>
    </w:p>
    <w:p w14:paraId="58993658" w14:textId="77777777" w:rsidR="00754BAE" w:rsidRPr="00754BAE" w:rsidRDefault="00754BAE" w:rsidP="00754BAE">
      <w:pPr>
        <w:spacing w:after="0"/>
        <w:jc w:val="left"/>
        <w:rPr>
          <w:rFonts w:ascii="Consolas" w:hAnsi="Consolas"/>
          <w:sz w:val="18"/>
          <w:szCs w:val="20"/>
        </w:rPr>
      </w:pPr>
      <w:r w:rsidRPr="00754BAE">
        <w:rPr>
          <w:rFonts w:ascii="Consolas" w:hAnsi="Consolas"/>
          <w:sz w:val="18"/>
          <w:szCs w:val="20"/>
        </w:rPr>
        <w:t xml:space="preserve">            "templateName": "Test_process10",</w:t>
      </w:r>
    </w:p>
    <w:p w14:paraId="08C6B945" w14:textId="77777777" w:rsidR="00754BAE" w:rsidRPr="00754BAE" w:rsidRDefault="00754BAE" w:rsidP="00754BAE">
      <w:pPr>
        <w:spacing w:after="0"/>
        <w:jc w:val="left"/>
        <w:rPr>
          <w:rFonts w:ascii="Consolas" w:hAnsi="Consolas"/>
          <w:sz w:val="18"/>
          <w:szCs w:val="20"/>
        </w:rPr>
      </w:pPr>
      <w:r w:rsidRPr="00754BAE">
        <w:rPr>
          <w:rFonts w:ascii="Consolas" w:hAnsi="Consolas"/>
          <w:sz w:val="18"/>
          <w:szCs w:val="20"/>
        </w:rPr>
        <w:t xml:space="preserve">            "attributeList": [</w:t>
      </w:r>
    </w:p>
    <w:p w14:paraId="4ABE43BD" w14:textId="77777777" w:rsidR="00754BAE" w:rsidRPr="00754BAE" w:rsidRDefault="00754BAE" w:rsidP="00754BAE">
      <w:pPr>
        <w:spacing w:after="0"/>
        <w:jc w:val="left"/>
        <w:rPr>
          <w:rFonts w:ascii="Consolas" w:hAnsi="Consolas"/>
          <w:sz w:val="18"/>
          <w:szCs w:val="20"/>
        </w:rPr>
      </w:pPr>
      <w:r w:rsidRPr="00754BAE">
        <w:rPr>
          <w:rFonts w:ascii="Consolas" w:hAnsi="Consolas"/>
          <w:sz w:val="18"/>
          <w:szCs w:val="20"/>
        </w:rPr>
        <w:t xml:space="preserve">                "C-PC-G1-R1-CT1-PM-PMP-DS-L1-MVS:BarcodeqrCodeScanSuccessRate",</w:t>
      </w:r>
    </w:p>
    <w:p w14:paraId="003981EE" w14:textId="77777777" w:rsidR="00754BAE" w:rsidRPr="00754BAE" w:rsidRDefault="00754BAE" w:rsidP="00754BAE">
      <w:pPr>
        <w:spacing w:after="0"/>
        <w:jc w:val="left"/>
        <w:rPr>
          <w:rFonts w:ascii="Consolas" w:hAnsi="Consolas"/>
          <w:sz w:val="18"/>
          <w:szCs w:val="20"/>
        </w:rPr>
      </w:pPr>
      <w:r w:rsidRPr="00754BAE">
        <w:rPr>
          <w:rFonts w:ascii="Consolas" w:hAnsi="Consolas"/>
          <w:sz w:val="18"/>
          <w:szCs w:val="20"/>
        </w:rPr>
        <w:t xml:space="preserve">                "C-PC-G1-R1-CT1-PM-PMP-DS-L1-TS:CycleTime"</w:t>
      </w:r>
    </w:p>
    <w:p w14:paraId="393A39E3" w14:textId="77777777" w:rsidR="00754BAE" w:rsidRPr="00754BAE" w:rsidRDefault="00754BAE" w:rsidP="00754BAE">
      <w:pPr>
        <w:spacing w:after="0"/>
        <w:jc w:val="left"/>
        <w:rPr>
          <w:rFonts w:ascii="Consolas" w:hAnsi="Consolas"/>
          <w:sz w:val="18"/>
          <w:szCs w:val="20"/>
        </w:rPr>
      </w:pPr>
      <w:r w:rsidRPr="00754BAE">
        <w:rPr>
          <w:rFonts w:ascii="Consolas" w:hAnsi="Consolas"/>
          <w:sz w:val="18"/>
          <w:szCs w:val="20"/>
        </w:rPr>
        <w:t xml:space="preserve">            ]</w:t>
      </w:r>
    </w:p>
    <w:p w14:paraId="09CB9CAD" w14:textId="77777777" w:rsidR="00754BAE" w:rsidRPr="00754BAE" w:rsidRDefault="00754BAE" w:rsidP="00754BAE">
      <w:pPr>
        <w:spacing w:after="0"/>
        <w:jc w:val="left"/>
        <w:rPr>
          <w:rFonts w:ascii="Consolas" w:hAnsi="Consolas"/>
          <w:sz w:val="18"/>
          <w:szCs w:val="20"/>
        </w:rPr>
      </w:pPr>
      <w:r w:rsidRPr="00754BAE">
        <w:rPr>
          <w:rFonts w:ascii="Consolas" w:hAnsi="Consolas"/>
          <w:sz w:val="18"/>
          <w:szCs w:val="20"/>
        </w:rPr>
        <w:t xml:space="preserve">        }</w:t>
      </w:r>
    </w:p>
    <w:p w14:paraId="6346473A" w14:textId="77777777" w:rsidR="00754BAE" w:rsidRPr="00754BAE" w:rsidRDefault="00754BAE" w:rsidP="00754BAE">
      <w:pPr>
        <w:spacing w:after="0"/>
        <w:jc w:val="left"/>
        <w:rPr>
          <w:rFonts w:ascii="Consolas" w:hAnsi="Consolas"/>
          <w:sz w:val="18"/>
          <w:szCs w:val="20"/>
        </w:rPr>
      </w:pPr>
      <w:r w:rsidRPr="00754BAE">
        <w:rPr>
          <w:rFonts w:ascii="Consolas" w:hAnsi="Consolas"/>
          <w:sz w:val="18"/>
          <w:szCs w:val="20"/>
        </w:rPr>
        <w:t xml:space="preserve">    ]</w:t>
      </w:r>
    </w:p>
    <w:p w14:paraId="688A8B25" w14:textId="1A27669F" w:rsidR="00754BAE" w:rsidRPr="00754BAE" w:rsidRDefault="00754BAE" w:rsidP="00754BAE">
      <w:pPr>
        <w:spacing w:after="0"/>
        <w:jc w:val="left"/>
        <w:rPr>
          <w:rFonts w:ascii="Consolas" w:hAnsi="Consolas"/>
          <w:sz w:val="18"/>
          <w:szCs w:val="20"/>
        </w:rPr>
      </w:pPr>
      <w:r w:rsidRPr="00754BAE">
        <w:rPr>
          <w:rFonts w:ascii="Consolas" w:hAnsi="Consolas"/>
          <w:sz w:val="18"/>
          <w:szCs w:val="20"/>
        </w:rPr>
        <w:t>}</w:t>
      </w:r>
    </w:p>
    <w:p w14:paraId="69FE03D1" w14:textId="77777777" w:rsidR="00754BAE" w:rsidRDefault="00754BAE" w:rsidP="00707191">
      <w:pPr>
        <w:rPr>
          <w:b/>
          <w:bCs/>
        </w:rPr>
        <w:sectPr w:rsidR="00754BAE" w:rsidSect="00754BAE">
          <w:type w:val="continuous"/>
          <w:pgSz w:w="12240" w:h="23040" w:code="5"/>
          <w:pgMar w:top="720" w:right="720" w:bottom="720" w:left="720" w:header="720" w:footer="720" w:gutter="0"/>
          <w:cols w:num="2" w:space="1440"/>
          <w:docGrid w:linePitch="360"/>
        </w:sectPr>
      </w:pPr>
    </w:p>
    <w:p w14:paraId="1247E43B" w14:textId="6C9BD8CC" w:rsidR="00707191" w:rsidRPr="00707191" w:rsidRDefault="00707191" w:rsidP="002E132F">
      <w:pPr>
        <w:pStyle w:val="Heading3"/>
      </w:pPr>
      <w:r w:rsidRPr="00707191">
        <w:t>Result</w:t>
      </w:r>
    </w:p>
    <w:tbl>
      <w:tblPr>
        <w:tblW w:w="0" w:type="auto"/>
        <w:tblLook w:val="04A0" w:firstRow="1" w:lastRow="0" w:firstColumn="1" w:lastColumn="0" w:noHBand="0" w:noVBand="1"/>
      </w:tblPr>
      <w:tblGrid>
        <w:gridCol w:w="1781"/>
        <w:gridCol w:w="7252"/>
      </w:tblGrid>
      <w:tr w:rsidR="00707191" w:rsidRPr="00707191" w14:paraId="647F6BD0" w14:textId="77777777">
        <w:trPr>
          <w:trHeight w:val="300"/>
        </w:trPr>
        <w:tc>
          <w:tcPr>
            <w:tcW w:w="178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6B0B6520" w14:textId="77777777" w:rsidR="00707191" w:rsidRPr="00707191" w:rsidRDefault="00707191" w:rsidP="00707191">
            <w:r w:rsidRPr="00707191">
              <w:rPr>
                <w:b/>
                <w:bCs/>
              </w:rPr>
              <w:t>HTTP Code</w:t>
            </w:r>
          </w:p>
        </w:tc>
        <w:tc>
          <w:tcPr>
            <w:tcW w:w="72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2F337795" w14:textId="77777777" w:rsidR="00707191" w:rsidRPr="00707191" w:rsidRDefault="00707191" w:rsidP="00707191">
            <w:r w:rsidRPr="00707191">
              <w:rPr>
                <w:b/>
                <w:bCs/>
              </w:rPr>
              <w:t>Result Description</w:t>
            </w:r>
          </w:p>
        </w:tc>
      </w:tr>
      <w:tr w:rsidR="00707191" w:rsidRPr="00707191" w14:paraId="7867F025" w14:textId="77777777">
        <w:trPr>
          <w:trHeight w:val="300"/>
        </w:trPr>
        <w:tc>
          <w:tcPr>
            <w:tcW w:w="1781"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757FEDB" w14:textId="77777777" w:rsidR="00707191" w:rsidRPr="00707191" w:rsidRDefault="00707191" w:rsidP="00707191">
            <w:r w:rsidRPr="00707191">
              <w:t>200</w:t>
            </w:r>
          </w:p>
        </w:tc>
        <w:tc>
          <w:tcPr>
            <w:tcW w:w="7252"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5D8C770" w14:textId="77777777" w:rsidR="00707191" w:rsidRPr="00707191" w:rsidRDefault="00707191" w:rsidP="00707191">
            <w:r w:rsidRPr="00707191">
              <w:rPr>
                <w:lang w:val="en-IN"/>
              </w:rPr>
              <w:t>Operation executed successfully</w:t>
            </w:r>
          </w:p>
        </w:tc>
      </w:tr>
    </w:tbl>
    <w:p w14:paraId="4674C130" w14:textId="77777777" w:rsidR="00707191" w:rsidRPr="00707191" w:rsidRDefault="00707191" w:rsidP="002E132F">
      <w:pPr>
        <w:pStyle w:val="Heading3"/>
      </w:pPr>
      <w:r w:rsidRPr="00707191">
        <w:t>Error Management</w:t>
      </w:r>
    </w:p>
    <w:tbl>
      <w:tblPr>
        <w:tblW w:w="0" w:type="auto"/>
        <w:tblLook w:val="04A0" w:firstRow="1" w:lastRow="0" w:firstColumn="1" w:lastColumn="0" w:noHBand="0" w:noVBand="1"/>
      </w:tblPr>
      <w:tblGrid>
        <w:gridCol w:w="1719"/>
        <w:gridCol w:w="1479"/>
        <w:gridCol w:w="5899"/>
      </w:tblGrid>
      <w:tr w:rsidR="00707191" w:rsidRPr="00707191" w14:paraId="4A0B74FD" w14:textId="77777777">
        <w:trPr>
          <w:trHeight w:val="300"/>
        </w:trPr>
        <w:tc>
          <w:tcPr>
            <w:tcW w:w="1719"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0824311F" w14:textId="77777777" w:rsidR="00707191" w:rsidRPr="00707191" w:rsidRDefault="00707191" w:rsidP="00707191">
            <w:r w:rsidRPr="00707191">
              <w:rPr>
                <w:b/>
                <w:bCs/>
              </w:rPr>
              <w:t>HTTP Code</w:t>
            </w:r>
          </w:p>
        </w:tc>
        <w:tc>
          <w:tcPr>
            <w:tcW w:w="1479"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6F7D2E34" w14:textId="77777777" w:rsidR="00707191" w:rsidRPr="00707191" w:rsidRDefault="00707191" w:rsidP="00707191">
            <w:r w:rsidRPr="00707191">
              <w:rPr>
                <w:b/>
                <w:bCs/>
              </w:rPr>
              <w:t>Error Code</w:t>
            </w:r>
          </w:p>
        </w:tc>
        <w:tc>
          <w:tcPr>
            <w:tcW w:w="5899"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306266B8" w14:textId="77777777" w:rsidR="00707191" w:rsidRPr="00707191" w:rsidRDefault="00707191" w:rsidP="00707191">
            <w:r w:rsidRPr="00707191">
              <w:rPr>
                <w:b/>
                <w:bCs/>
              </w:rPr>
              <w:t>Error Description</w:t>
            </w:r>
          </w:p>
        </w:tc>
      </w:tr>
      <w:tr w:rsidR="00707191" w:rsidRPr="00707191" w14:paraId="4FAFF086" w14:textId="77777777">
        <w:trPr>
          <w:trHeight w:val="300"/>
        </w:trPr>
        <w:tc>
          <w:tcPr>
            <w:tcW w:w="1719" w:type="dxa"/>
            <w:tcBorders>
              <w:top w:val="single" w:sz="8" w:space="0" w:color="auto"/>
              <w:left w:val="single" w:sz="8" w:space="0" w:color="auto"/>
              <w:bottom w:val="single" w:sz="8" w:space="0" w:color="auto"/>
              <w:right w:val="single" w:sz="8" w:space="0" w:color="auto"/>
            </w:tcBorders>
            <w:vAlign w:val="center"/>
            <w:hideMark/>
          </w:tcPr>
          <w:p w14:paraId="3493E713" w14:textId="77777777" w:rsidR="00707191" w:rsidRPr="00707191" w:rsidRDefault="00707191" w:rsidP="00707191">
            <w:r w:rsidRPr="00707191">
              <w:t>500</w:t>
            </w:r>
          </w:p>
        </w:tc>
        <w:tc>
          <w:tcPr>
            <w:tcW w:w="1479" w:type="dxa"/>
            <w:tcBorders>
              <w:top w:val="single" w:sz="8" w:space="0" w:color="auto"/>
              <w:left w:val="single" w:sz="8" w:space="0" w:color="auto"/>
              <w:bottom w:val="single" w:sz="8" w:space="0" w:color="auto"/>
              <w:right w:val="single" w:sz="8" w:space="0" w:color="auto"/>
            </w:tcBorders>
            <w:vAlign w:val="center"/>
            <w:hideMark/>
          </w:tcPr>
          <w:p w14:paraId="2914A396" w14:textId="77777777" w:rsidR="00707191" w:rsidRPr="00707191" w:rsidRDefault="00707191" w:rsidP="00707191">
            <w:r w:rsidRPr="00707191">
              <w:t>500</w:t>
            </w:r>
          </w:p>
        </w:tc>
        <w:tc>
          <w:tcPr>
            <w:tcW w:w="5899" w:type="dxa"/>
            <w:tcBorders>
              <w:top w:val="single" w:sz="8" w:space="0" w:color="auto"/>
              <w:left w:val="single" w:sz="8" w:space="0" w:color="auto"/>
              <w:bottom w:val="single" w:sz="8" w:space="0" w:color="auto"/>
              <w:right w:val="single" w:sz="8" w:space="0" w:color="auto"/>
            </w:tcBorders>
            <w:vAlign w:val="center"/>
            <w:hideMark/>
          </w:tcPr>
          <w:p w14:paraId="17D4899C" w14:textId="77777777" w:rsidR="00707191" w:rsidRPr="00707191" w:rsidRDefault="00707191" w:rsidP="00707191">
            <w:r w:rsidRPr="00707191">
              <w:t xml:space="preserve">      Generic Error</w:t>
            </w:r>
          </w:p>
        </w:tc>
      </w:tr>
      <w:tr w:rsidR="00707191" w:rsidRPr="00707191" w14:paraId="41156FFE" w14:textId="77777777">
        <w:trPr>
          <w:trHeight w:val="300"/>
        </w:trPr>
        <w:tc>
          <w:tcPr>
            <w:tcW w:w="1719" w:type="dxa"/>
            <w:tcBorders>
              <w:top w:val="single" w:sz="8" w:space="0" w:color="auto"/>
              <w:left w:val="single" w:sz="8" w:space="0" w:color="auto"/>
              <w:bottom w:val="single" w:sz="8" w:space="0" w:color="auto"/>
              <w:right w:val="single" w:sz="8" w:space="0" w:color="auto"/>
            </w:tcBorders>
            <w:vAlign w:val="center"/>
            <w:hideMark/>
          </w:tcPr>
          <w:p w14:paraId="2BAB3021" w14:textId="77777777" w:rsidR="00707191" w:rsidRPr="00707191" w:rsidRDefault="00707191" w:rsidP="00707191">
            <w:r w:rsidRPr="00707191">
              <w:t>400</w:t>
            </w:r>
          </w:p>
        </w:tc>
        <w:tc>
          <w:tcPr>
            <w:tcW w:w="1479" w:type="dxa"/>
            <w:tcBorders>
              <w:top w:val="single" w:sz="8" w:space="0" w:color="auto"/>
              <w:left w:val="single" w:sz="8" w:space="0" w:color="auto"/>
              <w:bottom w:val="single" w:sz="8" w:space="0" w:color="auto"/>
              <w:right w:val="single" w:sz="8" w:space="0" w:color="auto"/>
            </w:tcBorders>
            <w:vAlign w:val="center"/>
            <w:hideMark/>
          </w:tcPr>
          <w:p w14:paraId="61622798" w14:textId="77777777" w:rsidR="00707191" w:rsidRPr="00707191" w:rsidRDefault="00707191" w:rsidP="00707191">
            <w:r w:rsidRPr="00707191">
              <w:t>401</w:t>
            </w:r>
          </w:p>
        </w:tc>
        <w:tc>
          <w:tcPr>
            <w:tcW w:w="5899" w:type="dxa"/>
            <w:tcBorders>
              <w:top w:val="single" w:sz="8" w:space="0" w:color="auto"/>
              <w:left w:val="single" w:sz="8" w:space="0" w:color="auto"/>
              <w:bottom w:val="single" w:sz="8" w:space="0" w:color="auto"/>
              <w:right w:val="single" w:sz="8" w:space="0" w:color="auto"/>
            </w:tcBorders>
            <w:vAlign w:val="center"/>
            <w:hideMark/>
          </w:tcPr>
          <w:p w14:paraId="4B095BD9" w14:textId="468F8408" w:rsidR="00707191" w:rsidRPr="00707191" w:rsidRDefault="00707191" w:rsidP="00F8759A">
            <w:pPr>
              <w:spacing w:after="0"/>
            </w:pPr>
            <w:r w:rsidRPr="00707191">
              <w:t>Unauthorized User</w:t>
            </w:r>
            <w:r w:rsidR="00F8759A">
              <w:t xml:space="preserve"> / </w:t>
            </w:r>
            <w:r w:rsidR="00D425CC">
              <w:t>Header Token</w:t>
            </w:r>
            <w:r w:rsidRPr="00707191">
              <w:t xml:space="preserve"> could be missing</w:t>
            </w:r>
          </w:p>
        </w:tc>
      </w:tr>
      <w:tr w:rsidR="00707191" w:rsidRPr="00707191" w14:paraId="5606E756" w14:textId="77777777">
        <w:trPr>
          <w:trHeight w:val="300"/>
        </w:trPr>
        <w:tc>
          <w:tcPr>
            <w:tcW w:w="1719" w:type="dxa"/>
            <w:tcBorders>
              <w:top w:val="single" w:sz="8" w:space="0" w:color="auto"/>
              <w:left w:val="single" w:sz="8" w:space="0" w:color="auto"/>
              <w:bottom w:val="single" w:sz="8" w:space="0" w:color="auto"/>
              <w:right w:val="single" w:sz="8" w:space="0" w:color="auto"/>
            </w:tcBorders>
            <w:vAlign w:val="center"/>
            <w:hideMark/>
          </w:tcPr>
          <w:p w14:paraId="6E764D25" w14:textId="77777777" w:rsidR="00707191" w:rsidRPr="00707191" w:rsidRDefault="00707191" w:rsidP="00707191">
            <w:r w:rsidRPr="00707191">
              <w:t>400</w:t>
            </w:r>
          </w:p>
        </w:tc>
        <w:tc>
          <w:tcPr>
            <w:tcW w:w="1479" w:type="dxa"/>
            <w:tcBorders>
              <w:top w:val="single" w:sz="8" w:space="0" w:color="auto"/>
              <w:left w:val="single" w:sz="8" w:space="0" w:color="auto"/>
              <w:bottom w:val="single" w:sz="8" w:space="0" w:color="auto"/>
              <w:right w:val="single" w:sz="8" w:space="0" w:color="auto"/>
            </w:tcBorders>
            <w:vAlign w:val="center"/>
            <w:hideMark/>
          </w:tcPr>
          <w:p w14:paraId="4B7A7788" w14:textId="77777777" w:rsidR="00707191" w:rsidRPr="00707191" w:rsidRDefault="00707191" w:rsidP="00707191">
            <w:r w:rsidRPr="00707191">
              <w:t>400</w:t>
            </w:r>
          </w:p>
        </w:tc>
        <w:tc>
          <w:tcPr>
            <w:tcW w:w="5899" w:type="dxa"/>
            <w:tcBorders>
              <w:top w:val="single" w:sz="8" w:space="0" w:color="auto"/>
              <w:left w:val="single" w:sz="8" w:space="0" w:color="auto"/>
              <w:bottom w:val="single" w:sz="8" w:space="0" w:color="auto"/>
              <w:right w:val="single" w:sz="8" w:space="0" w:color="auto"/>
            </w:tcBorders>
            <w:vAlign w:val="center"/>
            <w:hideMark/>
          </w:tcPr>
          <w:p w14:paraId="5AED208F" w14:textId="478E15BF" w:rsidR="00707191" w:rsidRPr="00707191" w:rsidRDefault="00707191" w:rsidP="00F8759A">
            <w:pPr>
              <w:spacing w:after="0"/>
            </w:pPr>
            <w:r w:rsidRPr="00707191">
              <w:t>Bad request</w:t>
            </w:r>
            <w:r w:rsidR="00F8759A">
              <w:t xml:space="preserve"> / </w:t>
            </w:r>
            <w:r w:rsidRPr="00707191">
              <w:t>The pinned asset is not present for this user</w:t>
            </w:r>
          </w:p>
        </w:tc>
      </w:tr>
    </w:tbl>
    <w:p w14:paraId="4FE90FF4" w14:textId="77777777" w:rsidR="001B31A3" w:rsidRPr="001B31A3" w:rsidRDefault="001B31A3" w:rsidP="001B31A3">
      <w:pPr>
        <w:sectPr w:rsidR="001B31A3" w:rsidRPr="001B31A3" w:rsidSect="00754BAE">
          <w:type w:val="continuous"/>
          <w:pgSz w:w="12240" w:h="23040" w:code="5"/>
          <w:pgMar w:top="720" w:right="720" w:bottom="720" w:left="720" w:header="720" w:footer="720" w:gutter="0"/>
          <w:cols w:space="1440"/>
          <w:docGrid w:linePitch="360"/>
        </w:sectPr>
      </w:pPr>
    </w:p>
    <w:p w14:paraId="197FFE46" w14:textId="3FEB949D" w:rsidR="00EF091E" w:rsidRPr="00EF091E" w:rsidRDefault="00EF091E" w:rsidP="00F8759A">
      <w:pPr>
        <w:pStyle w:val="Heading2"/>
      </w:pPr>
      <w:r w:rsidRPr="00EF091E">
        <w:lastRenderedPageBreak/>
        <w:t>Template</w:t>
      </w:r>
      <w:r w:rsidR="005644B7">
        <w:t>Delete</w:t>
      </w:r>
      <w:r w:rsidRPr="00EF091E">
        <w:t xml:space="preserve"> API</w:t>
      </w:r>
    </w:p>
    <w:p w14:paraId="5E4A8AD6" w14:textId="3207808E" w:rsidR="00EF091E" w:rsidRPr="00EF091E" w:rsidRDefault="00EF091E" w:rsidP="00EF091E">
      <w:r w:rsidRPr="00EF091E">
        <w:t xml:space="preserve">The template configurations  microservice is the part of the AOT-OH-MS API invoked by UI and is being consumed by UI. Template configurations microservice is POST call to AOT-OH-MS server hosted at </w:t>
      </w:r>
      <w:r w:rsidR="00BA1695" w:rsidRPr="00EF091E">
        <w:t>back end</w:t>
      </w:r>
      <w:r w:rsidRPr="00EF091E">
        <w:t xml:space="preserve"> </w:t>
      </w:r>
      <w:r w:rsidR="00A75A82">
        <w:t xml:space="preserve">to delete the </w:t>
      </w:r>
      <w:r w:rsidRPr="00EF091E">
        <w:t>template configurations in Azure db.</w:t>
      </w:r>
    </w:p>
    <w:p w14:paraId="0D975C9A" w14:textId="77777777" w:rsidR="001D6F5D" w:rsidRPr="001D6F5D" w:rsidRDefault="001D6F5D" w:rsidP="001D6F5D">
      <w:r w:rsidRPr="001D6F5D">
        <w:t xml:space="preserve">To fetch the response from the APIs, the authorization token and content type entities must exist. </w:t>
      </w:r>
    </w:p>
    <w:p w14:paraId="05196222" w14:textId="77777777" w:rsidR="00EF091E" w:rsidRPr="00EF091E" w:rsidRDefault="00EF091E" w:rsidP="002E132F">
      <w:pPr>
        <w:pStyle w:val="Heading3"/>
      </w:pPr>
      <w:r w:rsidRPr="00EF091E">
        <w:t>API Specifications</w:t>
      </w:r>
    </w:p>
    <w:tbl>
      <w:tblPr>
        <w:tblW w:w="0" w:type="auto"/>
        <w:tblLook w:val="04A0" w:firstRow="1" w:lastRow="0" w:firstColumn="1" w:lastColumn="0" w:noHBand="0" w:noVBand="1"/>
      </w:tblPr>
      <w:tblGrid>
        <w:gridCol w:w="3230"/>
        <w:gridCol w:w="7550"/>
      </w:tblGrid>
      <w:tr w:rsidR="00EF091E" w:rsidRPr="001B31A3" w14:paraId="31A80B5A" w14:textId="77777777" w:rsidTr="00403392">
        <w:trPr>
          <w:trHeight w:val="165"/>
        </w:trPr>
        <w:tc>
          <w:tcPr>
            <w:tcW w:w="3230" w:type="dxa"/>
            <w:tcBorders>
              <w:top w:val="single" w:sz="8" w:space="0" w:color="auto"/>
              <w:left w:val="single" w:sz="8" w:space="0" w:color="auto"/>
              <w:bottom w:val="single" w:sz="8" w:space="0" w:color="auto"/>
              <w:right w:val="single" w:sz="8" w:space="0" w:color="auto"/>
            </w:tcBorders>
            <w:shd w:val="clear" w:color="auto" w:fill="E8E8E8"/>
            <w:hideMark/>
          </w:tcPr>
          <w:p w14:paraId="39D658CA" w14:textId="77777777" w:rsidR="00EF091E" w:rsidRPr="001B31A3" w:rsidRDefault="00EF091E" w:rsidP="00403392">
            <w:pPr>
              <w:spacing w:after="0"/>
              <w:rPr>
                <w:szCs w:val="20"/>
              </w:rPr>
            </w:pPr>
            <w:r w:rsidRPr="001B31A3">
              <w:rPr>
                <w:b/>
                <w:bCs/>
                <w:szCs w:val="20"/>
              </w:rPr>
              <w:t>PROTOCOL</w:t>
            </w:r>
          </w:p>
        </w:tc>
        <w:tc>
          <w:tcPr>
            <w:tcW w:w="7550" w:type="dxa"/>
            <w:tcBorders>
              <w:top w:val="single" w:sz="8" w:space="0" w:color="auto"/>
              <w:left w:val="single" w:sz="8" w:space="0" w:color="auto"/>
              <w:bottom w:val="single" w:sz="8" w:space="0" w:color="auto"/>
              <w:right w:val="single" w:sz="8" w:space="0" w:color="auto"/>
            </w:tcBorders>
            <w:hideMark/>
          </w:tcPr>
          <w:p w14:paraId="6F191E30" w14:textId="2BAD3CA3" w:rsidR="00EF091E" w:rsidRPr="001B31A3" w:rsidRDefault="00EF091E" w:rsidP="00403392">
            <w:pPr>
              <w:spacing w:after="0"/>
              <w:rPr>
                <w:szCs w:val="20"/>
              </w:rPr>
            </w:pPr>
            <w:r w:rsidRPr="001B31A3">
              <w:rPr>
                <w:szCs w:val="20"/>
              </w:rPr>
              <w:t>HTTPS</w:t>
            </w:r>
          </w:p>
        </w:tc>
      </w:tr>
      <w:tr w:rsidR="00EF091E" w:rsidRPr="001B31A3" w14:paraId="1E7CDA71" w14:textId="77777777" w:rsidTr="00403392">
        <w:trPr>
          <w:trHeight w:val="165"/>
        </w:trPr>
        <w:tc>
          <w:tcPr>
            <w:tcW w:w="3230" w:type="dxa"/>
            <w:tcBorders>
              <w:top w:val="single" w:sz="8" w:space="0" w:color="auto"/>
              <w:left w:val="single" w:sz="8" w:space="0" w:color="auto"/>
              <w:bottom w:val="single" w:sz="8" w:space="0" w:color="auto"/>
              <w:right w:val="single" w:sz="8" w:space="0" w:color="auto"/>
            </w:tcBorders>
            <w:shd w:val="clear" w:color="auto" w:fill="E8E8E8"/>
            <w:hideMark/>
          </w:tcPr>
          <w:p w14:paraId="16C8558A" w14:textId="2E651B76" w:rsidR="00EF091E" w:rsidRPr="001B31A3" w:rsidRDefault="00EF091E" w:rsidP="00403392">
            <w:pPr>
              <w:spacing w:after="0"/>
              <w:rPr>
                <w:szCs w:val="20"/>
              </w:rPr>
            </w:pPr>
            <w:r w:rsidRPr="001B31A3">
              <w:rPr>
                <w:b/>
                <w:bCs/>
                <w:szCs w:val="20"/>
              </w:rPr>
              <w:t xml:space="preserve">PATH AOT </w:t>
            </w:r>
            <w:r w:rsidR="00515F80">
              <w:rPr>
                <w:b/>
                <w:bCs/>
                <w:szCs w:val="20"/>
              </w:rPr>
              <w:t>(Public Exposure)</w:t>
            </w:r>
          </w:p>
        </w:tc>
        <w:tc>
          <w:tcPr>
            <w:tcW w:w="7550" w:type="dxa"/>
            <w:tcBorders>
              <w:top w:val="single" w:sz="8" w:space="0" w:color="auto"/>
              <w:left w:val="single" w:sz="8" w:space="0" w:color="auto"/>
              <w:bottom w:val="single" w:sz="8" w:space="0" w:color="auto"/>
              <w:right w:val="single" w:sz="8" w:space="0" w:color="auto"/>
            </w:tcBorders>
            <w:hideMark/>
          </w:tcPr>
          <w:p w14:paraId="1E863A72" w14:textId="5859DCE5" w:rsidR="00EF091E" w:rsidRPr="001B31A3" w:rsidRDefault="001B31A3" w:rsidP="00403392">
            <w:pPr>
              <w:spacing w:after="0" w:line="240" w:lineRule="auto"/>
              <w:rPr>
                <w:color w:val="000000"/>
                <w:kern w:val="0"/>
                <w:szCs w:val="20"/>
                <w14:ligatures w14:val="none"/>
              </w:rPr>
            </w:pPr>
            <w:hyperlink r:id="rId42" w:history="1">
              <w:r w:rsidRPr="00251EB0">
                <w:rPr>
                  <w:rStyle w:val="Hyperlink"/>
                  <w:szCs w:val="20"/>
                </w:rPr>
                <w:t>https://apim-aot-azure-dev.azure-api.net/api/productionmanager/templateconfigurations/&lt;string:id</w:t>
              </w:r>
            </w:hyperlink>
            <w:r w:rsidR="00382315" w:rsidRPr="001B31A3">
              <w:rPr>
                <w:color w:val="000000"/>
                <w:szCs w:val="20"/>
              </w:rPr>
              <w:t>&gt;</w:t>
            </w:r>
            <w:r>
              <w:rPr>
                <w:color w:val="000000"/>
                <w:szCs w:val="20"/>
              </w:rPr>
              <w:t xml:space="preserve"> </w:t>
            </w:r>
          </w:p>
        </w:tc>
      </w:tr>
      <w:tr w:rsidR="00EF091E" w:rsidRPr="001B31A3" w14:paraId="7FC1C0D5" w14:textId="77777777" w:rsidTr="00403392">
        <w:trPr>
          <w:trHeight w:val="135"/>
        </w:trPr>
        <w:tc>
          <w:tcPr>
            <w:tcW w:w="3230" w:type="dxa"/>
            <w:tcBorders>
              <w:top w:val="single" w:sz="8" w:space="0" w:color="auto"/>
              <w:left w:val="single" w:sz="8" w:space="0" w:color="auto"/>
              <w:bottom w:val="single" w:sz="8" w:space="0" w:color="auto"/>
              <w:right w:val="single" w:sz="8" w:space="0" w:color="auto"/>
            </w:tcBorders>
            <w:shd w:val="clear" w:color="auto" w:fill="E8E8E8"/>
            <w:hideMark/>
          </w:tcPr>
          <w:p w14:paraId="36D4EF47" w14:textId="77777777" w:rsidR="00EF091E" w:rsidRPr="001B31A3" w:rsidRDefault="00EF091E" w:rsidP="00403392">
            <w:pPr>
              <w:spacing w:after="0"/>
              <w:rPr>
                <w:szCs w:val="20"/>
              </w:rPr>
            </w:pPr>
            <w:r w:rsidRPr="001B31A3">
              <w:rPr>
                <w:b/>
                <w:bCs/>
                <w:szCs w:val="20"/>
              </w:rPr>
              <w:t>METHOD</w:t>
            </w:r>
          </w:p>
        </w:tc>
        <w:tc>
          <w:tcPr>
            <w:tcW w:w="7550" w:type="dxa"/>
            <w:tcBorders>
              <w:top w:val="single" w:sz="8" w:space="0" w:color="auto"/>
              <w:left w:val="single" w:sz="8" w:space="0" w:color="auto"/>
              <w:bottom w:val="single" w:sz="8" w:space="0" w:color="auto"/>
              <w:right w:val="single" w:sz="8" w:space="0" w:color="auto"/>
            </w:tcBorders>
            <w:hideMark/>
          </w:tcPr>
          <w:p w14:paraId="21EC428C" w14:textId="2FFC1334" w:rsidR="00EF091E" w:rsidRPr="001B31A3" w:rsidRDefault="00A75A82" w:rsidP="00403392">
            <w:pPr>
              <w:spacing w:after="0"/>
              <w:rPr>
                <w:szCs w:val="20"/>
              </w:rPr>
            </w:pPr>
            <w:r w:rsidRPr="001B31A3">
              <w:rPr>
                <w:szCs w:val="20"/>
              </w:rPr>
              <w:t>Delete</w:t>
            </w:r>
          </w:p>
        </w:tc>
      </w:tr>
      <w:tr w:rsidR="00EF091E" w:rsidRPr="001B31A3" w14:paraId="1DD80775" w14:textId="77777777" w:rsidTr="00403392">
        <w:trPr>
          <w:trHeight w:val="240"/>
        </w:trPr>
        <w:tc>
          <w:tcPr>
            <w:tcW w:w="3230" w:type="dxa"/>
            <w:tcBorders>
              <w:top w:val="single" w:sz="8" w:space="0" w:color="auto"/>
              <w:left w:val="single" w:sz="8" w:space="0" w:color="auto"/>
              <w:bottom w:val="single" w:sz="8" w:space="0" w:color="auto"/>
              <w:right w:val="single" w:sz="8" w:space="0" w:color="auto"/>
            </w:tcBorders>
            <w:shd w:val="clear" w:color="auto" w:fill="E8E8E8"/>
            <w:hideMark/>
          </w:tcPr>
          <w:p w14:paraId="470FB2A0" w14:textId="77777777" w:rsidR="00EF091E" w:rsidRPr="001B31A3" w:rsidRDefault="00EF091E" w:rsidP="00403392">
            <w:pPr>
              <w:spacing w:after="0"/>
              <w:rPr>
                <w:szCs w:val="20"/>
              </w:rPr>
            </w:pPr>
            <w:r w:rsidRPr="001B31A3">
              <w:rPr>
                <w:b/>
                <w:bCs/>
                <w:szCs w:val="20"/>
              </w:rPr>
              <w:t>CONTENT TYPE</w:t>
            </w:r>
          </w:p>
        </w:tc>
        <w:tc>
          <w:tcPr>
            <w:tcW w:w="7550" w:type="dxa"/>
            <w:tcBorders>
              <w:top w:val="single" w:sz="8" w:space="0" w:color="auto"/>
              <w:left w:val="single" w:sz="8" w:space="0" w:color="auto"/>
              <w:bottom w:val="single" w:sz="8" w:space="0" w:color="auto"/>
              <w:right w:val="single" w:sz="8" w:space="0" w:color="auto"/>
            </w:tcBorders>
            <w:hideMark/>
          </w:tcPr>
          <w:p w14:paraId="404478B8" w14:textId="77777777" w:rsidR="00EF091E" w:rsidRPr="001B31A3" w:rsidRDefault="00EF091E" w:rsidP="00403392">
            <w:pPr>
              <w:spacing w:after="0"/>
              <w:rPr>
                <w:szCs w:val="20"/>
              </w:rPr>
            </w:pPr>
            <w:r w:rsidRPr="001B31A3">
              <w:rPr>
                <w:szCs w:val="20"/>
              </w:rPr>
              <w:t>application / json</w:t>
            </w:r>
          </w:p>
        </w:tc>
      </w:tr>
    </w:tbl>
    <w:p w14:paraId="03A2DA77" w14:textId="77777777" w:rsidR="00EF091E" w:rsidRPr="00EF091E" w:rsidRDefault="00EF091E" w:rsidP="002E132F">
      <w:pPr>
        <w:pStyle w:val="Heading3"/>
      </w:pPr>
      <w:r w:rsidRPr="00EF091E">
        <w:t>Input Header Parameters</w:t>
      </w:r>
    </w:p>
    <w:tbl>
      <w:tblPr>
        <w:tblW w:w="0" w:type="auto"/>
        <w:tblLook w:val="04A0" w:firstRow="1" w:lastRow="0" w:firstColumn="1" w:lastColumn="0" w:noHBand="0" w:noVBand="1"/>
      </w:tblPr>
      <w:tblGrid>
        <w:gridCol w:w="1904"/>
        <w:gridCol w:w="7086"/>
        <w:gridCol w:w="720"/>
        <w:gridCol w:w="1070"/>
      </w:tblGrid>
      <w:tr w:rsidR="00EF091E" w:rsidRPr="00EF091E" w14:paraId="46A4730D" w14:textId="77777777" w:rsidTr="00403392">
        <w:trPr>
          <w:trHeight w:val="255"/>
        </w:trPr>
        <w:tc>
          <w:tcPr>
            <w:tcW w:w="1904"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19A3BB3C" w14:textId="77777777" w:rsidR="00EF091E" w:rsidRPr="00EF091E" w:rsidRDefault="00EF091E" w:rsidP="00EF091E">
            <w:r w:rsidRPr="00EF091E">
              <w:rPr>
                <w:b/>
                <w:bCs/>
              </w:rPr>
              <w:t>Parameter</w:t>
            </w:r>
          </w:p>
        </w:tc>
        <w:tc>
          <w:tcPr>
            <w:tcW w:w="7086"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3952A285" w14:textId="77777777" w:rsidR="00EF091E" w:rsidRPr="00EF091E" w:rsidRDefault="00EF091E" w:rsidP="00EF091E">
            <w:r w:rsidRPr="00EF091E">
              <w:rPr>
                <w:b/>
                <w:bCs/>
              </w:rPr>
              <w:t>Description</w:t>
            </w:r>
          </w:p>
        </w:tc>
        <w:tc>
          <w:tcPr>
            <w:tcW w:w="72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3231AB39" w14:textId="77777777" w:rsidR="00EF091E" w:rsidRPr="00EF091E" w:rsidRDefault="00EF091E" w:rsidP="00EF091E">
            <w:r w:rsidRPr="00EF091E">
              <w:rPr>
                <w:b/>
                <w:bCs/>
              </w:rPr>
              <w:t>M/O</w:t>
            </w:r>
          </w:p>
        </w:tc>
        <w:tc>
          <w:tcPr>
            <w:tcW w:w="107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36827A8E" w14:textId="77777777" w:rsidR="00EF091E" w:rsidRPr="00EF091E" w:rsidRDefault="00EF091E" w:rsidP="00EF091E">
            <w:r w:rsidRPr="00EF091E">
              <w:rPr>
                <w:b/>
                <w:bCs/>
              </w:rPr>
              <w:t>Type</w:t>
            </w:r>
          </w:p>
        </w:tc>
      </w:tr>
      <w:tr w:rsidR="00EF091E" w:rsidRPr="00EF091E" w14:paraId="3F758E62" w14:textId="77777777" w:rsidTr="00403392">
        <w:trPr>
          <w:trHeight w:val="255"/>
        </w:trPr>
        <w:tc>
          <w:tcPr>
            <w:tcW w:w="1904" w:type="dxa"/>
            <w:tcBorders>
              <w:top w:val="single" w:sz="8" w:space="0" w:color="auto"/>
              <w:left w:val="single" w:sz="8" w:space="0" w:color="auto"/>
              <w:bottom w:val="single" w:sz="8" w:space="0" w:color="auto"/>
              <w:right w:val="single" w:sz="8" w:space="0" w:color="auto"/>
            </w:tcBorders>
            <w:vAlign w:val="center"/>
            <w:hideMark/>
          </w:tcPr>
          <w:p w14:paraId="2DDE8EEB" w14:textId="77777777" w:rsidR="00EF091E" w:rsidRPr="00EF091E" w:rsidRDefault="00EF091E" w:rsidP="00EF091E">
            <w:r w:rsidRPr="00EF091E">
              <w:t>Authorization</w:t>
            </w:r>
          </w:p>
        </w:tc>
        <w:tc>
          <w:tcPr>
            <w:tcW w:w="7086" w:type="dxa"/>
            <w:tcBorders>
              <w:top w:val="single" w:sz="8" w:space="0" w:color="auto"/>
              <w:left w:val="single" w:sz="8" w:space="0" w:color="auto"/>
              <w:bottom w:val="single" w:sz="8" w:space="0" w:color="auto"/>
              <w:right w:val="single" w:sz="8" w:space="0" w:color="auto"/>
            </w:tcBorders>
            <w:vAlign w:val="center"/>
            <w:hideMark/>
          </w:tcPr>
          <w:p w14:paraId="4E1D9501" w14:textId="77777777" w:rsidR="00EF091E" w:rsidRPr="00EF091E" w:rsidRDefault="00EF091E" w:rsidP="00EF091E">
            <w:r w:rsidRPr="00EF091E">
              <w:t xml:space="preserve">Token acquired from Azure AD based on the user credentials for further API calls. </w:t>
            </w:r>
            <w:r w:rsidRPr="00EF091E">
              <w:rPr>
                <w:lang w:val="en-IN"/>
              </w:rPr>
              <w:t xml:space="preserve">. e.g., </w:t>
            </w:r>
            <w:r w:rsidRPr="00152D8C">
              <w:rPr>
                <w:rFonts w:ascii="Consolas" w:hAnsi="Consolas"/>
                <w:lang w:val="en-IN"/>
              </w:rPr>
              <w:t>msal, accesstoken : { token: "Bearer {token}" }</w:t>
            </w:r>
          </w:p>
        </w:tc>
        <w:tc>
          <w:tcPr>
            <w:tcW w:w="720" w:type="dxa"/>
            <w:tcBorders>
              <w:top w:val="single" w:sz="8" w:space="0" w:color="auto"/>
              <w:left w:val="single" w:sz="8" w:space="0" w:color="auto"/>
              <w:bottom w:val="single" w:sz="8" w:space="0" w:color="auto"/>
              <w:right w:val="single" w:sz="8" w:space="0" w:color="auto"/>
            </w:tcBorders>
            <w:vAlign w:val="center"/>
            <w:hideMark/>
          </w:tcPr>
          <w:p w14:paraId="5FEA13B7" w14:textId="77777777" w:rsidR="00EF091E" w:rsidRPr="00EF091E" w:rsidRDefault="00EF091E" w:rsidP="00EF091E">
            <w:r w:rsidRPr="00EF091E">
              <w:t>M</w:t>
            </w:r>
          </w:p>
        </w:tc>
        <w:tc>
          <w:tcPr>
            <w:tcW w:w="1070" w:type="dxa"/>
            <w:tcBorders>
              <w:top w:val="single" w:sz="8" w:space="0" w:color="auto"/>
              <w:left w:val="single" w:sz="8" w:space="0" w:color="auto"/>
              <w:bottom w:val="single" w:sz="8" w:space="0" w:color="auto"/>
              <w:right w:val="single" w:sz="8" w:space="0" w:color="auto"/>
            </w:tcBorders>
            <w:vAlign w:val="center"/>
            <w:hideMark/>
          </w:tcPr>
          <w:p w14:paraId="320330D8" w14:textId="77777777" w:rsidR="00EF091E" w:rsidRPr="00EF091E" w:rsidRDefault="00EF091E" w:rsidP="00EF091E">
            <w:r w:rsidRPr="00EF091E">
              <w:t>String</w:t>
            </w:r>
          </w:p>
        </w:tc>
      </w:tr>
      <w:tr w:rsidR="00EF091E" w:rsidRPr="00EF091E" w14:paraId="1F5E5C97" w14:textId="77777777" w:rsidTr="00403392">
        <w:trPr>
          <w:trHeight w:val="255"/>
        </w:trPr>
        <w:tc>
          <w:tcPr>
            <w:tcW w:w="1904" w:type="dxa"/>
            <w:tcBorders>
              <w:top w:val="single" w:sz="8" w:space="0" w:color="auto"/>
              <w:left w:val="single" w:sz="8" w:space="0" w:color="auto"/>
              <w:bottom w:val="single" w:sz="8" w:space="0" w:color="auto"/>
              <w:right w:val="single" w:sz="8" w:space="0" w:color="auto"/>
            </w:tcBorders>
            <w:vAlign w:val="center"/>
            <w:hideMark/>
          </w:tcPr>
          <w:p w14:paraId="1BE41D1F" w14:textId="77777777" w:rsidR="00EF091E" w:rsidRPr="00EF091E" w:rsidRDefault="00EF091E" w:rsidP="00EF091E">
            <w:r w:rsidRPr="00EF091E">
              <w:t>Content-Type</w:t>
            </w:r>
          </w:p>
        </w:tc>
        <w:tc>
          <w:tcPr>
            <w:tcW w:w="7086" w:type="dxa"/>
            <w:tcBorders>
              <w:top w:val="single" w:sz="8" w:space="0" w:color="auto"/>
              <w:left w:val="single" w:sz="8" w:space="0" w:color="auto"/>
              <w:bottom w:val="single" w:sz="8" w:space="0" w:color="auto"/>
              <w:right w:val="single" w:sz="8" w:space="0" w:color="auto"/>
            </w:tcBorders>
            <w:vAlign w:val="center"/>
            <w:hideMark/>
          </w:tcPr>
          <w:p w14:paraId="193DE7BC" w14:textId="77777777" w:rsidR="00EF091E" w:rsidRPr="00EF091E" w:rsidRDefault="00EF091E" w:rsidP="00EF091E">
            <w:r w:rsidRPr="00EF091E">
              <w:t>Type of content. E.g.- application/json</w:t>
            </w:r>
          </w:p>
        </w:tc>
        <w:tc>
          <w:tcPr>
            <w:tcW w:w="720" w:type="dxa"/>
            <w:tcBorders>
              <w:top w:val="single" w:sz="8" w:space="0" w:color="auto"/>
              <w:left w:val="single" w:sz="8" w:space="0" w:color="auto"/>
              <w:bottom w:val="single" w:sz="8" w:space="0" w:color="auto"/>
              <w:right w:val="single" w:sz="8" w:space="0" w:color="auto"/>
            </w:tcBorders>
            <w:vAlign w:val="center"/>
            <w:hideMark/>
          </w:tcPr>
          <w:p w14:paraId="76EFD6FC" w14:textId="77777777" w:rsidR="00EF091E" w:rsidRPr="00EF091E" w:rsidRDefault="00EF091E" w:rsidP="00EF091E">
            <w:r w:rsidRPr="00EF091E">
              <w:t>M</w:t>
            </w:r>
          </w:p>
        </w:tc>
        <w:tc>
          <w:tcPr>
            <w:tcW w:w="1070" w:type="dxa"/>
            <w:tcBorders>
              <w:top w:val="single" w:sz="8" w:space="0" w:color="auto"/>
              <w:left w:val="single" w:sz="8" w:space="0" w:color="auto"/>
              <w:bottom w:val="single" w:sz="8" w:space="0" w:color="auto"/>
              <w:right w:val="single" w:sz="8" w:space="0" w:color="auto"/>
            </w:tcBorders>
            <w:vAlign w:val="center"/>
            <w:hideMark/>
          </w:tcPr>
          <w:p w14:paraId="6A176A85" w14:textId="77777777" w:rsidR="00EF091E" w:rsidRPr="00EF091E" w:rsidRDefault="00EF091E" w:rsidP="00EF091E">
            <w:r w:rsidRPr="00EF091E">
              <w:t>String</w:t>
            </w:r>
          </w:p>
        </w:tc>
      </w:tr>
    </w:tbl>
    <w:p w14:paraId="47410044" w14:textId="1CC212EC" w:rsidR="00EF091E" w:rsidRPr="00EF091E" w:rsidRDefault="00EF091E" w:rsidP="002E132F">
      <w:pPr>
        <w:pStyle w:val="Heading3"/>
      </w:pPr>
      <w:r w:rsidRPr="00EF091E">
        <w:t>Output Header Parameters</w:t>
      </w:r>
    </w:p>
    <w:tbl>
      <w:tblPr>
        <w:tblW w:w="0" w:type="auto"/>
        <w:tblLook w:val="04A0" w:firstRow="1" w:lastRow="0" w:firstColumn="1" w:lastColumn="0" w:noHBand="0" w:noVBand="1"/>
      </w:tblPr>
      <w:tblGrid>
        <w:gridCol w:w="2255"/>
        <w:gridCol w:w="7093"/>
        <w:gridCol w:w="1432"/>
      </w:tblGrid>
      <w:tr w:rsidR="00EF091E" w:rsidRPr="00EF091E" w14:paraId="1722F406" w14:textId="77777777">
        <w:trPr>
          <w:trHeight w:val="270"/>
        </w:trPr>
        <w:tc>
          <w:tcPr>
            <w:tcW w:w="2258"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23B3FD22" w14:textId="77777777" w:rsidR="00EF091E" w:rsidRPr="00EF091E" w:rsidRDefault="00EF091E" w:rsidP="00EF091E">
            <w:r w:rsidRPr="00EF091E">
              <w:rPr>
                <w:b/>
                <w:bCs/>
              </w:rPr>
              <w:t>Parameter</w:t>
            </w:r>
          </w:p>
        </w:tc>
        <w:tc>
          <w:tcPr>
            <w:tcW w:w="7109"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4B02BF51" w14:textId="77777777" w:rsidR="00EF091E" w:rsidRPr="00EF091E" w:rsidRDefault="00EF091E" w:rsidP="00EF091E">
            <w:r w:rsidRPr="00EF091E">
              <w:rPr>
                <w:b/>
                <w:bCs/>
              </w:rPr>
              <w:t>Description</w:t>
            </w:r>
          </w:p>
        </w:tc>
        <w:tc>
          <w:tcPr>
            <w:tcW w:w="1433"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43726895" w14:textId="77777777" w:rsidR="00EF091E" w:rsidRPr="00EF091E" w:rsidRDefault="00EF091E" w:rsidP="00EF091E">
            <w:r w:rsidRPr="00EF091E">
              <w:rPr>
                <w:b/>
                <w:bCs/>
              </w:rPr>
              <w:t>Type</w:t>
            </w:r>
          </w:p>
        </w:tc>
      </w:tr>
      <w:tr w:rsidR="00EF091E" w:rsidRPr="00EF091E" w14:paraId="638006B8" w14:textId="77777777">
        <w:trPr>
          <w:trHeight w:val="195"/>
        </w:trPr>
        <w:tc>
          <w:tcPr>
            <w:tcW w:w="2258" w:type="dxa"/>
            <w:tcBorders>
              <w:top w:val="single" w:sz="8" w:space="0" w:color="auto"/>
              <w:left w:val="single" w:sz="8" w:space="0" w:color="auto"/>
              <w:bottom w:val="single" w:sz="8" w:space="0" w:color="auto"/>
              <w:right w:val="single" w:sz="8" w:space="0" w:color="auto"/>
            </w:tcBorders>
            <w:hideMark/>
          </w:tcPr>
          <w:p w14:paraId="32F84021" w14:textId="77777777" w:rsidR="00EF091E" w:rsidRPr="00EF091E" w:rsidRDefault="00EF091E" w:rsidP="00EF091E">
            <w:r w:rsidRPr="00EF091E">
              <w:t>Server</w:t>
            </w:r>
          </w:p>
        </w:tc>
        <w:tc>
          <w:tcPr>
            <w:tcW w:w="7109" w:type="dxa"/>
            <w:tcBorders>
              <w:top w:val="single" w:sz="8" w:space="0" w:color="auto"/>
              <w:left w:val="single" w:sz="8" w:space="0" w:color="auto"/>
              <w:bottom w:val="single" w:sz="8" w:space="0" w:color="auto"/>
              <w:right w:val="single" w:sz="8" w:space="0" w:color="auto"/>
            </w:tcBorders>
            <w:hideMark/>
          </w:tcPr>
          <w:p w14:paraId="78C1036F" w14:textId="77777777" w:rsidR="00EF091E" w:rsidRPr="00EF091E" w:rsidRDefault="00EF091E" w:rsidP="00EF091E">
            <w:r w:rsidRPr="00EF091E">
              <w:t>Contains information about how the server handles requests [e.g., Werkzeug/2.1.2 Python/3.9.7]</w:t>
            </w:r>
          </w:p>
        </w:tc>
        <w:tc>
          <w:tcPr>
            <w:tcW w:w="1433" w:type="dxa"/>
            <w:tcBorders>
              <w:top w:val="single" w:sz="8" w:space="0" w:color="auto"/>
              <w:left w:val="single" w:sz="8" w:space="0" w:color="auto"/>
              <w:bottom w:val="single" w:sz="8" w:space="0" w:color="auto"/>
              <w:right w:val="single" w:sz="8" w:space="0" w:color="auto"/>
            </w:tcBorders>
            <w:hideMark/>
          </w:tcPr>
          <w:p w14:paraId="1FADA42D" w14:textId="77777777" w:rsidR="00EF091E" w:rsidRPr="00EF091E" w:rsidRDefault="00EF091E" w:rsidP="00EF091E">
            <w:r w:rsidRPr="00EF091E">
              <w:t>String</w:t>
            </w:r>
          </w:p>
        </w:tc>
      </w:tr>
      <w:tr w:rsidR="00EF091E" w:rsidRPr="00EF091E" w14:paraId="199B0D64" w14:textId="77777777">
        <w:trPr>
          <w:trHeight w:val="195"/>
        </w:trPr>
        <w:tc>
          <w:tcPr>
            <w:tcW w:w="2258" w:type="dxa"/>
            <w:tcBorders>
              <w:top w:val="single" w:sz="8" w:space="0" w:color="auto"/>
              <w:left w:val="single" w:sz="8" w:space="0" w:color="auto"/>
              <w:bottom w:val="single" w:sz="8" w:space="0" w:color="auto"/>
              <w:right w:val="single" w:sz="8" w:space="0" w:color="auto"/>
            </w:tcBorders>
            <w:hideMark/>
          </w:tcPr>
          <w:p w14:paraId="418EBFC6" w14:textId="77777777" w:rsidR="00EF091E" w:rsidRPr="00EF091E" w:rsidRDefault="00EF091E" w:rsidP="00EF091E">
            <w:r w:rsidRPr="00EF091E">
              <w:t>Content-Type</w:t>
            </w:r>
          </w:p>
        </w:tc>
        <w:tc>
          <w:tcPr>
            <w:tcW w:w="7109" w:type="dxa"/>
            <w:tcBorders>
              <w:top w:val="single" w:sz="8" w:space="0" w:color="auto"/>
              <w:left w:val="single" w:sz="8" w:space="0" w:color="auto"/>
              <w:bottom w:val="single" w:sz="8" w:space="0" w:color="auto"/>
              <w:right w:val="single" w:sz="8" w:space="0" w:color="auto"/>
            </w:tcBorders>
            <w:hideMark/>
          </w:tcPr>
          <w:p w14:paraId="1C5FDD3B" w14:textId="77777777" w:rsidR="00EF091E" w:rsidRPr="00EF091E" w:rsidRDefault="00EF091E" w:rsidP="00EF091E">
            <w:r w:rsidRPr="00EF091E">
              <w:t>Type of the content</w:t>
            </w:r>
          </w:p>
        </w:tc>
        <w:tc>
          <w:tcPr>
            <w:tcW w:w="1433" w:type="dxa"/>
            <w:tcBorders>
              <w:top w:val="single" w:sz="8" w:space="0" w:color="auto"/>
              <w:left w:val="single" w:sz="8" w:space="0" w:color="auto"/>
              <w:bottom w:val="single" w:sz="8" w:space="0" w:color="auto"/>
              <w:right w:val="single" w:sz="8" w:space="0" w:color="auto"/>
            </w:tcBorders>
            <w:hideMark/>
          </w:tcPr>
          <w:p w14:paraId="24B6F328" w14:textId="77777777" w:rsidR="00EF091E" w:rsidRPr="00EF091E" w:rsidRDefault="00EF091E" w:rsidP="00EF091E">
            <w:r w:rsidRPr="00EF091E">
              <w:t>String</w:t>
            </w:r>
          </w:p>
        </w:tc>
      </w:tr>
      <w:tr w:rsidR="00EF091E" w:rsidRPr="00EF091E" w14:paraId="3E311B92" w14:textId="77777777">
        <w:trPr>
          <w:trHeight w:val="195"/>
        </w:trPr>
        <w:tc>
          <w:tcPr>
            <w:tcW w:w="2258" w:type="dxa"/>
            <w:tcBorders>
              <w:top w:val="single" w:sz="8" w:space="0" w:color="auto"/>
              <w:left w:val="single" w:sz="8" w:space="0" w:color="auto"/>
              <w:bottom w:val="single" w:sz="8" w:space="0" w:color="auto"/>
              <w:right w:val="single" w:sz="8" w:space="0" w:color="auto"/>
            </w:tcBorders>
            <w:hideMark/>
          </w:tcPr>
          <w:p w14:paraId="6C5D7038" w14:textId="77777777" w:rsidR="00EF091E" w:rsidRPr="00EF091E" w:rsidRDefault="00EF091E" w:rsidP="00EF091E">
            <w:r w:rsidRPr="00EF091E">
              <w:t>Date</w:t>
            </w:r>
          </w:p>
        </w:tc>
        <w:tc>
          <w:tcPr>
            <w:tcW w:w="7109" w:type="dxa"/>
            <w:tcBorders>
              <w:top w:val="single" w:sz="8" w:space="0" w:color="auto"/>
              <w:left w:val="single" w:sz="8" w:space="0" w:color="auto"/>
              <w:bottom w:val="single" w:sz="8" w:space="0" w:color="auto"/>
              <w:right w:val="single" w:sz="8" w:space="0" w:color="auto"/>
            </w:tcBorders>
            <w:hideMark/>
          </w:tcPr>
          <w:p w14:paraId="57A70BB4" w14:textId="77777777" w:rsidR="00EF091E" w:rsidRPr="00EF091E" w:rsidRDefault="00EF091E" w:rsidP="00EF091E">
            <w:r w:rsidRPr="00EF091E">
              <w:t>Date of operation execution e.g. - [Tue, 17 May 2022 06:30:16 GMT]</w:t>
            </w:r>
          </w:p>
        </w:tc>
        <w:tc>
          <w:tcPr>
            <w:tcW w:w="1433" w:type="dxa"/>
            <w:tcBorders>
              <w:top w:val="single" w:sz="8" w:space="0" w:color="auto"/>
              <w:left w:val="single" w:sz="8" w:space="0" w:color="auto"/>
              <w:bottom w:val="single" w:sz="8" w:space="0" w:color="auto"/>
              <w:right w:val="single" w:sz="8" w:space="0" w:color="auto"/>
            </w:tcBorders>
            <w:hideMark/>
          </w:tcPr>
          <w:p w14:paraId="3E78DFDE" w14:textId="77777777" w:rsidR="00EF091E" w:rsidRPr="00EF091E" w:rsidRDefault="00EF091E" w:rsidP="00EF091E">
            <w:r w:rsidRPr="00EF091E">
              <w:t>Datetime</w:t>
            </w:r>
          </w:p>
        </w:tc>
      </w:tr>
      <w:tr w:rsidR="00EF091E" w:rsidRPr="00EF091E" w14:paraId="456D3A57" w14:textId="77777777">
        <w:trPr>
          <w:trHeight w:val="195"/>
        </w:trPr>
        <w:tc>
          <w:tcPr>
            <w:tcW w:w="2258" w:type="dxa"/>
            <w:tcBorders>
              <w:top w:val="single" w:sz="8" w:space="0" w:color="auto"/>
              <w:left w:val="single" w:sz="8" w:space="0" w:color="auto"/>
              <w:bottom w:val="single" w:sz="8" w:space="0" w:color="auto"/>
              <w:right w:val="single" w:sz="8" w:space="0" w:color="auto"/>
            </w:tcBorders>
            <w:hideMark/>
          </w:tcPr>
          <w:p w14:paraId="7CFB744C" w14:textId="77777777" w:rsidR="00EF091E" w:rsidRPr="00EF091E" w:rsidRDefault="00EF091E" w:rsidP="00EF091E">
            <w:r w:rsidRPr="00EF091E">
              <w:t>Content-Length</w:t>
            </w:r>
          </w:p>
        </w:tc>
        <w:tc>
          <w:tcPr>
            <w:tcW w:w="7109" w:type="dxa"/>
            <w:tcBorders>
              <w:top w:val="single" w:sz="8" w:space="0" w:color="auto"/>
              <w:left w:val="single" w:sz="8" w:space="0" w:color="auto"/>
              <w:bottom w:val="single" w:sz="8" w:space="0" w:color="auto"/>
              <w:right w:val="single" w:sz="8" w:space="0" w:color="auto"/>
            </w:tcBorders>
            <w:hideMark/>
          </w:tcPr>
          <w:p w14:paraId="55A973A8" w14:textId="77777777" w:rsidR="00EF091E" w:rsidRPr="00EF091E" w:rsidRDefault="00EF091E" w:rsidP="00EF091E">
            <w:r w:rsidRPr="00EF091E">
              <w:t>Length of the content</w:t>
            </w:r>
          </w:p>
        </w:tc>
        <w:tc>
          <w:tcPr>
            <w:tcW w:w="1433" w:type="dxa"/>
            <w:tcBorders>
              <w:top w:val="single" w:sz="8" w:space="0" w:color="auto"/>
              <w:left w:val="single" w:sz="8" w:space="0" w:color="auto"/>
              <w:bottom w:val="single" w:sz="8" w:space="0" w:color="auto"/>
              <w:right w:val="single" w:sz="8" w:space="0" w:color="auto"/>
            </w:tcBorders>
            <w:hideMark/>
          </w:tcPr>
          <w:p w14:paraId="60C6CB2C" w14:textId="77777777" w:rsidR="00EF091E" w:rsidRPr="00EF091E" w:rsidRDefault="00EF091E" w:rsidP="00EF091E">
            <w:r w:rsidRPr="00EF091E">
              <w:t>Bytes</w:t>
            </w:r>
          </w:p>
        </w:tc>
      </w:tr>
      <w:tr w:rsidR="00EF091E" w:rsidRPr="00EF091E" w14:paraId="52C8E7D2" w14:textId="77777777">
        <w:trPr>
          <w:trHeight w:val="195"/>
        </w:trPr>
        <w:tc>
          <w:tcPr>
            <w:tcW w:w="2258" w:type="dxa"/>
            <w:tcBorders>
              <w:top w:val="single" w:sz="8" w:space="0" w:color="auto"/>
              <w:left w:val="single" w:sz="8" w:space="0" w:color="auto"/>
              <w:bottom w:val="single" w:sz="8" w:space="0" w:color="auto"/>
              <w:right w:val="single" w:sz="8" w:space="0" w:color="auto"/>
            </w:tcBorders>
            <w:hideMark/>
          </w:tcPr>
          <w:p w14:paraId="0A63EFE7" w14:textId="77777777" w:rsidR="00EF091E" w:rsidRPr="00EF091E" w:rsidRDefault="00EF091E" w:rsidP="00EF091E">
            <w:r w:rsidRPr="00EF091E">
              <w:t>Connection</w:t>
            </w:r>
          </w:p>
        </w:tc>
        <w:tc>
          <w:tcPr>
            <w:tcW w:w="7109" w:type="dxa"/>
            <w:tcBorders>
              <w:top w:val="single" w:sz="8" w:space="0" w:color="auto"/>
              <w:left w:val="single" w:sz="8" w:space="0" w:color="auto"/>
              <w:bottom w:val="single" w:sz="8" w:space="0" w:color="auto"/>
              <w:right w:val="single" w:sz="8" w:space="0" w:color="auto"/>
            </w:tcBorders>
            <w:hideMark/>
          </w:tcPr>
          <w:p w14:paraId="36F731A8" w14:textId="77777777" w:rsidR="00EF091E" w:rsidRPr="00EF091E" w:rsidRDefault="00EF091E" w:rsidP="00EF091E">
            <w:r w:rsidRPr="00EF091E">
              <w:t>A general header specifying whether the current network connection stays open once the current transaction finishes</w:t>
            </w:r>
          </w:p>
        </w:tc>
        <w:tc>
          <w:tcPr>
            <w:tcW w:w="1433" w:type="dxa"/>
            <w:tcBorders>
              <w:top w:val="single" w:sz="8" w:space="0" w:color="auto"/>
              <w:left w:val="single" w:sz="8" w:space="0" w:color="auto"/>
              <w:bottom w:val="single" w:sz="8" w:space="0" w:color="auto"/>
              <w:right w:val="single" w:sz="8" w:space="0" w:color="auto"/>
            </w:tcBorders>
            <w:hideMark/>
          </w:tcPr>
          <w:p w14:paraId="4438D179" w14:textId="77777777" w:rsidR="00EF091E" w:rsidRPr="00EF091E" w:rsidRDefault="00EF091E" w:rsidP="00EF091E">
            <w:r w:rsidRPr="00EF091E">
              <w:t>String</w:t>
            </w:r>
          </w:p>
        </w:tc>
      </w:tr>
    </w:tbl>
    <w:p w14:paraId="00724D77" w14:textId="77777777" w:rsidR="00EF091E" w:rsidRPr="00EF091E" w:rsidRDefault="00EF091E" w:rsidP="002E132F">
      <w:pPr>
        <w:pStyle w:val="Heading3"/>
      </w:pPr>
      <w:r w:rsidRPr="00EF091E">
        <w:t>Output Body Parameters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4"/>
        <w:gridCol w:w="6849"/>
        <w:gridCol w:w="1357"/>
      </w:tblGrid>
      <w:tr w:rsidR="00EF091E" w:rsidRPr="00EF091E" w14:paraId="677FB04B" w14:textId="77777777" w:rsidTr="00777F37">
        <w:trPr>
          <w:trHeight w:val="195"/>
        </w:trPr>
        <w:tc>
          <w:tcPr>
            <w:tcW w:w="2584" w:type="dxa"/>
            <w:tcBorders>
              <w:top w:val="single" w:sz="4" w:space="0" w:color="auto"/>
              <w:left w:val="single" w:sz="4" w:space="0" w:color="auto"/>
              <w:bottom w:val="single" w:sz="4" w:space="0" w:color="auto"/>
              <w:right w:val="single" w:sz="4" w:space="0" w:color="auto"/>
            </w:tcBorders>
            <w:shd w:val="clear" w:color="auto" w:fill="E8E8E8"/>
            <w:vAlign w:val="center"/>
            <w:hideMark/>
          </w:tcPr>
          <w:p w14:paraId="3C129078" w14:textId="77777777" w:rsidR="00EF091E" w:rsidRPr="00EF091E" w:rsidRDefault="00EF091E" w:rsidP="00EF091E">
            <w:r w:rsidRPr="00EF091E">
              <w:rPr>
                <w:b/>
                <w:bCs/>
              </w:rPr>
              <w:t>Parameter</w:t>
            </w:r>
          </w:p>
        </w:tc>
        <w:tc>
          <w:tcPr>
            <w:tcW w:w="6849" w:type="dxa"/>
            <w:tcBorders>
              <w:top w:val="single" w:sz="4" w:space="0" w:color="auto"/>
              <w:left w:val="single" w:sz="4" w:space="0" w:color="auto"/>
              <w:bottom w:val="single" w:sz="4" w:space="0" w:color="auto"/>
              <w:right w:val="single" w:sz="4" w:space="0" w:color="auto"/>
            </w:tcBorders>
            <w:shd w:val="clear" w:color="auto" w:fill="E8E8E8"/>
            <w:vAlign w:val="center"/>
            <w:hideMark/>
          </w:tcPr>
          <w:p w14:paraId="2F3D14F3" w14:textId="77777777" w:rsidR="00EF091E" w:rsidRPr="00EF091E" w:rsidRDefault="00EF091E" w:rsidP="00EF091E">
            <w:r w:rsidRPr="00EF091E">
              <w:rPr>
                <w:b/>
                <w:bCs/>
              </w:rPr>
              <w:t>Description</w:t>
            </w:r>
          </w:p>
        </w:tc>
        <w:tc>
          <w:tcPr>
            <w:tcW w:w="1357" w:type="dxa"/>
            <w:tcBorders>
              <w:top w:val="single" w:sz="4" w:space="0" w:color="auto"/>
              <w:left w:val="single" w:sz="4" w:space="0" w:color="auto"/>
              <w:bottom w:val="single" w:sz="4" w:space="0" w:color="auto"/>
              <w:right w:val="single" w:sz="4" w:space="0" w:color="auto"/>
            </w:tcBorders>
            <w:shd w:val="clear" w:color="auto" w:fill="E8E8E8"/>
            <w:vAlign w:val="center"/>
            <w:hideMark/>
          </w:tcPr>
          <w:p w14:paraId="55598CE9" w14:textId="77777777" w:rsidR="00EF091E" w:rsidRPr="00EF091E" w:rsidRDefault="00EF091E" w:rsidP="00EF091E">
            <w:r w:rsidRPr="00EF091E">
              <w:rPr>
                <w:b/>
                <w:bCs/>
              </w:rPr>
              <w:t>Type</w:t>
            </w:r>
          </w:p>
        </w:tc>
      </w:tr>
      <w:tr w:rsidR="00EF091E" w:rsidRPr="00EF091E" w14:paraId="5D29BACA" w14:textId="77777777" w:rsidTr="00777F37">
        <w:trPr>
          <w:trHeight w:val="195"/>
        </w:trPr>
        <w:tc>
          <w:tcPr>
            <w:tcW w:w="2584" w:type="dxa"/>
            <w:tcBorders>
              <w:top w:val="single" w:sz="4" w:space="0" w:color="auto"/>
              <w:left w:val="single" w:sz="4" w:space="0" w:color="auto"/>
              <w:bottom w:val="single" w:sz="4" w:space="0" w:color="auto"/>
              <w:right w:val="single" w:sz="4" w:space="0" w:color="auto"/>
            </w:tcBorders>
            <w:hideMark/>
          </w:tcPr>
          <w:p w14:paraId="289B0B6F" w14:textId="77777777" w:rsidR="00EF091E" w:rsidRPr="00EF091E" w:rsidRDefault="00EF091E" w:rsidP="00EF091E">
            <w:r w:rsidRPr="00EF091E">
              <w:t>templateName</w:t>
            </w:r>
          </w:p>
        </w:tc>
        <w:tc>
          <w:tcPr>
            <w:tcW w:w="6849" w:type="dxa"/>
            <w:tcBorders>
              <w:top w:val="single" w:sz="4" w:space="0" w:color="auto"/>
              <w:left w:val="single" w:sz="4" w:space="0" w:color="auto"/>
              <w:bottom w:val="single" w:sz="4" w:space="0" w:color="auto"/>
              <w:right w:val="single" w:sz="4" w:space="0" w:color="auto"/>
            </w:tcBorders>
            <w:hideMark/>
          </w:tcPr>
          <w:p w14:paraId="5F126129" w14:textId="77777777" w:rsidR="00EF091E" w:rsidRPr="00EF091E" w:rsidRDefault="00EF091E" w:rsidP="00EF091E">
            <w:r w:rsidRPr="00EF091E">
              <w:t>Name of the template</w:t>
            </w:r>
          </w:p>
        </w:tc>
        <w:tc>
          <w:tcPr>
            <w:tcW w:w="1357" w:type="dxa"/>
            <w:tcBorders>
              <w:top w:val="single" w:sz="4" w:space="0" w:color="auto"/>
              <w:left w:val="single" w:sz="4" w:space="0" w:color="auto"/>
              <w:bottom w:val="single" w:sz="4" w:space="0" w:color="auto"/>
              <w:right w:val="single" w:sz="4" w:space="0" w:color="auto"/>
            </w:tcBorders>
            <w:hideMark/>
          </w:tcPr>
          <w:p w14:paraId="5F2658CE" w14:textId="77777777" w:rsidR="00EF091E" w:rsidRPr="00EF091E" w:rsidRDefault="00EF091E" w:rsidP="00EF091E">
            <w:r w:rsidRPr="00EF091E">
              <w:t>String</w:t>
            </w:r>
          </w:p>
        </w:tc>
      </w:tr>
      <w:tr w:rsidR="00EF091E" w:rsidRPr="00EF091E" w14:paraId="1864B9C1" w14:textId="77777777" w:rsidTr="00777F37">
        <w:trPr>
          <w:trHeight w:val="195"/>
        </w:trPr>
        <w:tc>
          <w:tcPr>
            <w:tcW w:w="2584" w:type="dxa"/>
            <w:tcBorders>
              <w:top w:val="single" w:sz="4" w:space="0" w:color="auto"/>
              <w:left w:val="single" w:sz="4" w:space="0" w:color="auto"/>
              <w:bottom w:val="single" w:sz="4" w:space="0" w:color="auto"/>
              <w:right w:val="single" w:sz="4" w:space="0" w:color="auto"/>
            </w:tcBorders>
            <w:hideMark/>
          </w:tcPr>
          <w:p w14:paraId="24EFBD10" w14:textId="298DF821" w:rsidR="00EF091E" w:rsidRPr="00EF091E" w:rsidRDefault="00D77E77" w:rsidP="00EF091E">
            <w:r w:rsidRPr="00D77E77">
              <w:t>templateConfigurationId</w:t>
            </w:r>
          </w:p>
        </w:tc>
        <w:tc>
          <w:tcPr>
            <w:tcW w:w="6849" w:type="dxa"/>
            <w:tcBorders>
              <w:top w:val="single" w:sz="4" w:space="0" w:color="auto"/>
              <w:left w:val="single" w:sz="4" w:space="0" w:color="auto"/>
              <w:bottom w:val="single" w:sz="4" w:space="0" w:color="auto"/>
              <w:right w:val="single" w:sz="4" w:space="0" w:color="auto"/>
            </w:tcBorders>
            <w:hideMark/>
          </w:tcPr>
          <w:p w14:paraId="1C34D4F3" w14:textId="360AE752" w:rsidR="00EF091E" w:rsidRPr="00EF091E" w:rsidRDefault="00D77E77" w:rsidP="00EF091E">
            <w:r>
              <w:t>Id of the template configuration</w:t>
            </w:r>
          </w:p>
        </w:tc>
        <w:tc>
          <w:tcPr>
            <w:tcW w:w="1357" w:type="dxa"/>
            <w:tcBorders>
              <w:top w:val="single" w:sz="4" w:space="0" w:color="auto"/>
              <w:left w:val="single" w:sz="4" w:space="0" w:color="auto"/>
              <w:bottom w:val="single" w:sz="4" w:space="0" w:color="auto"/>
              <w:right w:val="single" w:sz="4" w:space="0" w:color="auto"/>
            </w:tcBorders>
            <w:hideMark/>
          </w:tcPr>
          <w:p w14:paraId="31DA225B" w14:textId="77777777" w:rsidR="00EF091E" w:rsidRPr="00EF091E" w:rsidRDefault="00EF091E" w:rsidP="00EF091E">
            <w:r w:rsidRPr="00EF091E">
              <w:t>String</w:t>
            </w:r>
          </w:p>
        </w:tc>
      </w:tr>
    </w:tbl>
    <w:p w14:paraId="6CC48479" w14:textId="77777777" w:rsidR="00777F37" w:rsidRPr="00777F37" w:rsidRDefault="00777F37" w:rsidP="002E132F">
      <w:pPr>
        <w:pStyle w:val="Heading3"/>
      </w:pPr>
      <w:r w:rsidRPr="00777F37">
        <w:t>Sample Request</w:t>
      </w:r>
    </w:p>
    <w:p w14:paraId="4A224BD9" w14:textId="4A1B090C" w:rsidR="00777F37" w:rsidRPr="00777F37" w:rsidRDefault="00777F37" w:rsidP="00777F37">
      <w:pPr>
        <w:rPr>
          <w:rFonts w:ascii="Consolas" w:hAnsi="Consolas"/>
          <w:sz w:val="18"/>
          <w:szCs w:val="20"/>
        </w:rPr>
      </w:pPr>
      <w:r w:rsidRPr="00777F37">
        <w:rPr>
          <w:rFonts w:ascii="Consolas" w:hAnsi="Consolas"/>
          <w:sz w:val="18"/>
          <w:szCs w:val="20"/>
        </w:rPr>
        <w:t>/&lt;string:id&gt;</w:t>
      </w:r>
    </w:p>
    <w:p w14:paraId="6866529C" w14:textId="77777777" w:rsidR="005644B7" w:rsidRPr="005644B7" w:rsidRDefault="005644B7" w:rsidP="002E132F">
      <w:pPr>
        <w:pStyle w:val="Heading3"/>
      </w:pPr>
      <w:r w:rsidRPr="005644B7">
        <w:t>Sample JSON Response</w:t>
      </w:r>
    </w:p>
    <w:p w14:paraId="5E71B27E" w14:textId="77777777" w:rsidR="00C42CA2" w:rsidRPr="00777F37" w:rsidRDefault="00C42CA2" w:rsidP="00FE48CF">
      <w:pPr>
        <w:spacing w:after="0" w:line="240" w:lineRule="auto"/>
        <w:jc w:val="left"/>
        <w:rPr>
          <w:rFonts w:ascii="Consolas" w:eastAsia="Times New Roman" w:hAnsi="Consolas" w:cs="Times New Roman"/>
          <w:color w:val="000000"/>
          <w:kern w:val="0"/>
          <w:sz w:val="18"/>
          <w:szCs w:val="18"/>
          <w14:ligatures w14:val="none"/>
        </w:rPr>
      </w:pPr>
      <w:r w:rsidRPr="00777F37">
        <w:rPr>
          <w:rFonts w:ascii="Consolas" w:eastAsia="Times New Roman" w:hAnsi="Consolas" w:cs="Times New Roman"/>
          <w:color w:val="000000"/>
          <w:kern w:val="0"/>
          <w:sz w:val="18"/>
          <w:szCs w:val="18"/>
          <w14:ligatures w14:val="none"/>
        </w:rPr>
        <w:t>{</w:t>
      </w:r>
      <w:r w:rsidRPr="00777F37">
        <w:rPr>
          <w:rFonts w:ascii="Consolas" w:eastAsia="Times New Roman" w:hAnsi="Consolas" w:cs="Times New Roman"/>
          <w:color w:val="000000"/>
          <w:kern w:val="0"/>
          <w:sz w:val="18"/>
          <w:szCs w:val="18"/>
          <w14:ligatures w14:val="none"/>
        </w:rPr>
        <w:br/>
        <w:t xml:space="preserve">    "templateConfigurationId": "0caf207f-3778-4c9e-8dd5-bfe7860ffb0a"</w:t>
      </w:r>
      <w:r w:rsidRPr="00777F37">
        <w:rPr>
          <w:rFonts w:ascii="Consolas" w:eastAsia="Times New Roman" w:hAnsi="Consolas" w:cs="Times New Roman"/>
          <w:color w:val="000000"/>
          <w:kern w:val="0"/>
          <w:sz w:val="18"/>
          <w:szCs w:val="18"/>
          <w14:ligatures w14:val="none"/>
        </w:rPr>
        <w:br/>
        <w:t>}</w:t>
      </w:r>
    </w:p>
    <w:p w14:paraId="5286C313" w14:textId="78F473C5" w:rsidR="005644B7" w:rsidRPr="005644B7" w:rsidRDefault="005644B7" w:rsidP="002E132F">
      <w:pPr>
        <w:pStyle w:val="Heading3"/>
      </w:pPr>
      <w:r w:rsidRPr="005644B7">
        <w:t>Result</w:t>
      </w:r>
    </w:p>
    <w:tbl>
      <w:tblPr>
        <w:tblW w:w="0" w:type="auto"/>
        <w:tblLook w:val="04A0" w:firstRow="1" w:lastRow="0" w:firstColumn="1" w:lastColumn="0" w:noHBand="0" w:noVBand="1"/>
      </w:tblPr>
      <w:tblGrid>
        <w:gridCol w:w="1781"/>
        <w:gridCol w:w="7252"/>
      </w:tblGrid>
      <w:tr w:rsidR="005644B7" w:rsidRPr="005644B7" w14:paraId="5B7CA1BB" w14:textId="77777777">
        <w:trPr>
          <w:trHeight w:val="300"/>
        </w:trPr>
        <w:tc>
          <w:tcPr>
            <w:tcW w:w="178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16F6985B" w14:textId="77777777" w:rsidR="005644B7" w:rsidRPr="005644B7" w:rsidRDefault="005644B7" w:rsidP="005644B7">
            <w:r w:rsidRPr="005644B7">
              <w:rPr>
                <w:b/>
                <w:bCs/>
              </w:rPr>
              <w:t>HTTP Code</w:t>
            </w:r>
          </w:p>
        </w:tc>
        <w:tc>
          <w:tcPr>
            <w:tcW w:w="72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0D3F967B" w14:textId="77777777" w:rsidR="005644B7" w:rsidRPr="005644B7" w:rsidRDefault="005644B7" w:rsidP="005644B7">
            <w:r w:rsidRPr="005644B7">
              <w:rPr>
                <w:b/>
                <w:bCs/>
              </w:rPr>
              <w:t>Result Description</w:t>
            </w:r>
          </w:p>
        </w:tc>
      </w:tr>
      <w:tr w:rsidR="005644B7" w:rsidRPr="005644B7" w14:paraId="2FC9F8A9" w14:textId="77777777">
        <w:trPr>
          <w:trHeight w:val="300"/>
        </w:trPr>
        <w:tc>
          <w:tcPr>
            <w:tcW w:w="1781"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75573D9" w14:textId="77777777" w:rsidR="005644B7" w:rsidRPr="005644B7" w:rsidRDefault="005644B7" w:rsidP="005644B7">
            <w:r w:rsidRPr="005644B7">
              <w:t>200</w:t>
            </w:r>
          </w:p>
        </w:tc>
        <w:tc>
          <w:tcPr>
            <w:tcW w:w="7252"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44A41C6" w14:textId="77777777" w:rsidR="005644B7" w:rsidRPr="005644B7" w:rsidRDefault="005644B7" w:rsidP="005644B7">
            <w:r w:rsidRPr="005644B7">
              <w:rPr>
                <w:lang w:val="en-IN"/>
              </w:rPr>
              <w:t>Operation executed successfully</w:t>
            </w:r>
          </w:p>
        </w:tc>
      </w:tr>
    </w:tbl>
    <w:p w14:paraId="725539EB" w14:textId="77777777" w:rsidR="005644B7" w:rsidRPr="005644B7" w:rsidRDefault="005644B7" w:rsidP="002E132F">
      <w:pPr>
        <w:pStyle w:val="Heading3"/>
      </w:pPr>
      <w:r w:rsidRPr="005644B7">
        <w:t>Error Management</w:t>
      </w:r>
    </w:p>
    <w:tbl>
      <w:tblPr>
        <w:tblW w:w="0" w:type="auto"/>
        <w:tblLook w:val="04A0" w:firstRow="1" w:lastRow="0" w:firstColumn="1" w:lastColumn="0" w:noHBand="0" w:noVBand="1"/>
      </w:tblPr>
      <w:tblGrid>
        <w:gridCol w:w="1719"/>
        <w:gridCol w:w="1479"/>
        <w:gridCol w:w="5899"/>
      </w:tblGrid>
      <w:tr w:rsidR="005644B7" w:rsidRPr="005644B7" w14:paraId="31B459DB" w14:textId="77777777">
        <w:trPr>
          <w:trHeight w:val="300"/>
        </w:trPr>
        <w:tc>
          <w:tcPr>
            <w:tcW w:w="1719"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4A9BD3FF" w14:textId="77777777" w:rsidR="005644B7" w:rsidRPr="005644B7" w:rsidRDefault="005644B7" w:rsidP="005644B7">
            <w:r w:rsidRPr="005644B7">
              <w:rPr>
                <w:b/>
                <w:bCs/>
              </w:rPr>
              <w:t>HTTP Code</w:t>
            </w:r>
          </w:p>
        </w:tc>
        <w:tc>
          <w:tcPr>
            <w:tcW w:w="1479"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5720BF91" w14:textId="77777777" w:rsidR="005644B7" w:rsidRPr="005644B7" w:rsidRDefault="005644B7" w:rsidP="005644B7">
            <w:r w:rsidRPr="005644B7">
              <w:rPr>
                <w:b/>
                <w:bCs/>
              </w:rPr>
              <w:t>Error Code</w:t>
            </w:r>
          </w:p>
        </w:tc>
        <w:tc>
          <w:tcPr>
            <w:tcW w:w="5899"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1E620707" w14:textId="77777777" w:rsidR="005644B7" w:rsidRPr="005644B7" w:rsidRDefault="005644B7" w:rsidP="005644B7">
            <w:r w:rsidRPr="005644B7">
              <w:rPr>
                <w:b/>
                <w:bCs/>
              </w:rPr>
              <w:t>Error Description</w:t>
            </w:r>
          </w:p>
        </w:tc>
      </w:tr>
      <w:tr w:rsidR="005644B7" w:rsidRPr="005644B7" w14:paraId="3A3E03B6" w14:textId="77777777">
        <w:trPr>
          <w:trHeight w:val="300"/>
        </w:trPr>
        <w:tc>
          <w:tcPr>
            <w:tcW w:w="1719" w:type="dxa"/>
            <w:tcBorders>
              <w:top w:val="single" w:sz="8" w:space="0" w:color="auto"/>
              <w:left w:val="single" w:sz="8" w:space="0" w:color="auto"/>
              <w:bottom w:val="single" w:sz="8" w:space="0" w:color="auto"/>
              <w:right w:val="single" w:sz="8" w:space="0" w:color="auto"/>
            </w:tcBorders>
            <w:vAlign w:val="center"/>
            <w:hideMark/>
          </w:tcPr>
          <w:p w14:paraId="6EE7F6E1" w14:textId="77777777" w:rsidR="005644B7" w:rsidRPr="005644B7" w:rsidRDefault="005644B7" w:rsidP="005644B7">
            <w:r w:rsidRPr="005644B7">
              <w:t>500</w:t>
            </w:r>
          </w:p>
        </w:tc>
        <w:tc>
          <w:tcPr>
            <w:tcW w:w="1479" w:type="dxa"/>
            <w:tcBorders>
              <w:top w:val="single" w:sz="8" w:space="0" w:color="auto"/>
              <w:left w:val="single" w:sz="8" w:space="0" w:color="auto"/>
              <w:bottom w:val="single" w:sz="8" w:space="0" w:color="auto"/>
              <w:right w:val="single" w:sz="8" w:space="0" w:color="auto"/>
            </w:tcBorders>
            <w:vAlign w:val="center"/>
            <w:hideMark/>
          </w:tcPr>
          <w:p w14:paraId="53F70B26" w14:textId="77777777" w:rsidR="005644B7" w:rsidRPr="005644B7" w:rsidRDefault="005644B7" w:rsidP="005644B7">
            <w:r w:rsidRPr="005644B7">
              <w:t>500</w:t>
            </w:r>
          </w:p>
        </w:tc>
        <w:tc>
          <w:tcPr>
            <w:tcW w:w="5899" w:type="dxa"/>
            <w:tcBorders>
              <w:top w:val="single" w:sz="8" w:space="0" w:color="auto"/>
              <w:left w:val="single" w:sz="8" w:space="0" w:color="auto"/>
              <w:bottom w:val="single" w:sz="8" w:space="0" w:color="auto"/>
              <w:right w:val="single" w:sz="8" w:space="0" w:color="auto"/>
            </w:tcBorders>
            <w:vAlign w:val="center"/>
            <w:hideMark/>
          </w:tcPr>
          <w:p w14:paraId="4773A2EC" w14:textId="77777777" w:rsidR="005644B7" w:rsidRPr="005644B7" w:rsidRDefault="005644B7" w:rsidP="005644B7">
            <w:r w:rsidRPr="005644B7">
              <w:t xml:space="preserve">      Generic Error</w:t>
            </w:r>
          </w:p>
        </w:tc>
      </w:tr>
      <w:tr w:rsidR="005644B7" w:rsidRPr="005644B7" w14:paraId="50BDD48D" w14:textId="77777777">
        <w:trPr>
          <w:trHeight w:val="300"/>
        </w:trPr>
        <w:tc>
          <w:tcPr>
            <w:tcW w:w="1719" w:type="dxa"/>
            <w:tcBorders>
              <w:top w:val="single" w:sz="8" w:space="0" w:color="auto"/>
              <w:left w:val="single" w:sz="8" w:space="0" w:color="auto"/>
              <w:bottom w:val="single" w:sz="8" w:space="0" w:color="auto"/>
              <w:right w:val="single" w:sz="8" w:space="0" w:color="auto"/>
            </w:tcBorders>
            <w:vAlign w:val="center"/>
            <w:hideMark/>
          </w:tcPr>
          <w:p w14:paraId="78213DFF" w14:textId="77777777" w:rsidR="005644B7" w:rsidRPr="005644B7" w:rsidRDefault="005644B7" w:rsidP="005644B7">
            <w:r w:rsidRPr="005644B7">
              <w:t>400</w:t>
            </w:r>
          </w:p>
        </w:tc>
        <w:tc>
          <w:tcPr>
            <w:tcW w:w="1479" w:type="dxa"/>
            <w:tcBorders>
              <w:top w:val="single" w:sz="8" w:space="0" w:color="auto"/>
              <w:left w:val="single" w:sz="8" w:space="0" w:color="auto"/>
              <w:bottom w:val="single" w:sz="8" w:space="0" w:color="auto"/>
              <w:right w:val="single" w:sz="8" w:space="0" w:color="auto"/>
            </w:tcBorders>
            <w:vAlign w:val="center"/>
            <w:hideMark/>
          </w:tcPr>
          <w:p w14:paraId="2E545A85" w14:textId="77777777" w:rsidR="005644B7" w:rsidRPr="005644B7" w:rsidRDefault="005644B7" w:rsidP="005644B7">
            <w:r w:rsidRPr="005644B7">
              <w:t>401</w:t>
            </w:r>
          </w:p>
        </w:tc>
        <w:tc>
          <w:tcPr>
            <w:tcW w:w="5899" w:type="dxa"/>
            <w:tcBorders>
              <w:top w:val="single" w:sz="8" w:space="0" w:color="auto"/>
              <w:left w:val="single" w:sz="8" w:space="0" w:color="auto"/>
              <w:bottom w:val="single" w:sz="8" w:space="0" w:color="auto"/>
              <w:right w:val="single" w:sz="8" w:space="0" w:color="auto"/>
            </w:tcBorders>
            <w:vAlign w:val="center"/>
            <w:hideMark/>
          </w:tcPr>
          <w:p w14:paraId="752175F5" w14:textId="77777777" w:rsidR="005644B7" w:rsidRPr="005644B7" w:rsidRDefault="005644B7" w:rsidP="005644B7">
            <w:r w:rsidRPr="005644B7">
              <w:t>Unauthorized User</w:t>
            </w:r>
          </w:p>
          <w:p w14:paraId="1FB72973" w14:textId="5C0352FF" w:rsidR="005644B7" w:rsidRPr="005644B7" w:rsidRDefault="00D425CC" w:rsidP="005644B7">
            <w:r>
              <w:t>Header Token</w:t>
            </w:r>
            <w:r w:rsidR="005644B7" w:rsidRPr="005644B7">
              <w:t xml:space="preserve"> could be missing</w:t>
            </w:r>
          </w:p>
        </w:tc>
      </w:tr>
      <w:tr w:rsidR="005644B7" w:rsidRPr="005644B7" w14:paraId="6BC03CCE" w14:textId="77777777">
        <w:trPr>
          <w:trHeight w:val="300"/>
        </w:trPr>
        <w:tc>
          <w:tcPr>
            <w:tcW w:w="1719" w:type="dxa"/>
            <w:tcBorders>
              <w:top w:val="single" w:sz="8" w:space="0" w:color="auto"/>
              <w:left w:val="single" w:sz="8" w:space="0" w:color="auto"/>
              <w:bottom w:val="single" w:sz="8" w:space="0" w:color="auto"/>
              <w:right w:val="single" w:sz="8" w:space="0" w:color="auto"/>
            </w:tcBorders>
            <w:vAlign w:val="center"/>
            <w:hideMark/>
          </w:tcPr>
          <w:p w14:paraId="1D9012C5" w14:textId="77777777" w:rsidR="005644B7" w:rsidRPr="005644B7" w:rsidRDefault="005644B7" w:rsidP="005644B7">
            <w:r w:rsidRPr="005644B7">
              <w:t>400</w:t>
            </w:r>
          </w:p>
        </w:tc>
        <w:tc>
          <w:tcPr>
            <w:tcW w:w="1479" w:type="dxa"/>
            <w:tcBorders>
              <w:top w:val="single" w:sz="8" w:space="0" w:color="auto"/>
              <w:left w:val="single" w:sz="8" w:space="0" w:color="auto"/>
              <w:bottom w:val="single" w:sz="8" w:space="0" w:color="auto"/>
              <w:right w:val="single" w:sz="8" w:space="0" w:color="auto"/>
            </w:tcBorders>
            <w:vAlign w:val="center"/>
            <w:hideMark/>
          </w:tcPr>
          <w:p w14:paraId="3B2CD879" w14:textId="77777777" w:rsidR="005644B7" w:rsidRPr="005644B7" w:rsidRDefault="005644B7" w:rsidP="005644B7">
            <w:r w:rsidRPr="005644B7">
              <w:t>400</w:t>
            </w:r>
          </w:p>
        </w:tc>
        <w:tc>
          <w:tcPr>
            <w:tcW w:w="5899" w:type="dxa"/>
            <w:tcBorders>
              <w:top w:val="single" w:sz="8" w:space="0" w:color="auto"/>
              <w:left w:val="single" w:sz="8" w:space="0" w:color="auto"/>
              <w:bottom w:val="single" w:sz="8" w:space="0" w:color="auto"/>
              <w:right w:val="single" w:sz="8" w:space="0" w:color="auto"/>
            </w:tcBorders>
            <w:vAlign w:val="center"/>
            <w:hideMark/>
          </w:tcPr>
          <w:p w14:paraId="427969AE" w14:textId="77777777" w:rsidR="005644B7" w:rsidRPr="005644B7" w:rsidRDefault="005644B7" w:rsidP="005644B7">
            <w:r w:rsidRPr="005644B7">
              <w:t>Bad request</w:t>
            </w:r>
          </w:p>
          <w:p w14:paraId="46D81C3D" w14:textId="77777777" w:rsidR="005644B7" w:rsidRPr="005644B7" w:rsidRDefault="005644B7" w:rsidP="005644B7">
            <w:r w:rsidRPr="005644B7">
              <w:t>The pinned asset is not present for this user</w:t>
            </w:r>
          </w:p>
        </w:tc>
      </w:tr>
    </w:tbl>
    <w:p w14:paraId="7504483D" w14:textId="77777777" w:rsidR="00777F37" w:rsidRDefault="00777F37" w:rsidP="00155F3C">
      <w:pPr>
        <w:rPr>
          <w:b/>
          <w:bCs/>
        </w:rPr>
        <w:sectPr w:rsidR="00777F37" w:rsidSect="00F8759A">
          <w:pgSz w:w="12240" w:h="23040" w:code="5"/>
          <w:pgMar w:top="720" w:right="720" w:bottom="720" w:left="720" w:header="720" w:footer="720" w:gutter="0"/>
          <w:cols w:space="1440"/>
          <w:docGrid w:linePitch="360"/>
        </w:sectPr>
      </w:pPr>
    </w:p>
    <w:p w14:paraId="1C01BF4D" w14:textId="45F232B1" w:rsidR="00155F3C" w:rsidRPr="00155F3C" w:rsidRDefault="00667F11" w:rsidP="00777F37">
      <w:pPr>
        <w:pStyle w:val="Heading2"/>
      </w:pPr>
      <w:r w:rsidRPr="00667F11">
        <w:lastRenderedPageBreak/>
        <w:t>TemplateUpdate</w:t>
      </w:r>
      <w:r>
        <w:t xml:space="preserve"> </w:t>
      </w:r>
      <w:r w:rsidR="00155F3C" w:rsidRPr="00155F3C">
        <w:t>API</w:t>
      </w:r>
    </w:p>
    <w:p w14:paraId="57364C99" w14:textId="29CE5415" w:rsidR="00155F3C" w:rsidRDefault="003D5F0F" w:rsidP="00155F3C">
      <w:r w:rsidRPr="003D5F0F">
        <w:t xml:space="preserve">The template configurations  microservice is the part of the AOT-OH-MS API invoked by UI and is being consumed by UI. Template configurations  microservice is POST call to AOT-OH-MS server hosted at back-end for </w:t>
      </w:r>
      <w:r>
        <w:t>update</w:t>
      </w:r>
      <w:r w:rsidRPr="003D5F0F">
        <w:t xml:space="preserve"> template configurations into Azure db.</w:t>
      </w:r>
      <w:r w:rsidR="00155F3C" w:rsidRPr="00155F3C">
        <w:t xml:space="preserve"> </w:t>
      </w:r>
    </w:p>
    <w:p w14:paraId="72141DC6" w14:textId="77777777" w:rsidR="00777F37" w:rsidRPr="00777F37" w:rsidRDefault="00777F37" w:rsidP="00777F37">
      <w:r w:rsidRPr="00777F37">
        <w:t xml:space="preserve">To fetch the response from the APIs, the authorization token and content type entities must exist. </w:t>
      </w:r>
    </w:p>
    <w:p w14:paraId="4B2F414F" w14:textId="77777777" w:rsidR="00155F3C" w:rsidRPr="00155F3C" w:rsidRDefault="00155F3C" w:rsidP="002E132F">
      <w:pPr>
        <w:pStyle w:val="Heading3"/>
      </w:pPr>
      <w:r w:rsidRPr="00155F3C">
        <w:t>API Specifications</w:t>
      </w:r>
    </w:p>
    <w:tbl>
      <w:tblPr>
        <w:tblW w:w="10790" w:type="dxa"/>
        <w:tblLook w:val="04A0" w:firstRow="1" w:lastRow="0" w:firstColumn="1" w:lastColumn="0" w:noHBand="0" w:noVBand="1"/>
      </w:tblPr>
      <w:tblGrid>
        <w:gridCol w:w="3140"/>
        <w:gridCol w:w="7650"/>
      </w:tblGrid>
      <w:tr w:rsidR="00155F3C" w:rsidRPr="00155F3C" w14:paraId="29326662" w14:textId="77777777" w:rsidTr="00AA460A">
        <w:trPr>
          <w:trHeight w:val="165"/>
        </w:trPr>
        <w:tc>
          <w:tcPr>
            <w:tcW w:w="3140" w:type="dxa"/>
            <w:tcBorders>
              <w:top w:val="single" w:sz="8" w:space="0" w:color="auto"/>
              <w:left w:val="single" w:sz="8" w:space="0" w:color="auto"/>
              <w:bottom w:val="single" w:sz="8" w:space="0" w:color="auto"/>
              <w:right w:val="single" w:sz="8" w:space="0" w:color="auto"/>
            </w:tcBorders>
            <w:shd w:val="clear" w:color="auto" w:fill="E8E8E8"/>
            <w:hideMark/>
          </w:tcPr>
          <w:p w14:paraId="6EE955B4" w14:textId="77777777" w:rsidR="00155F3C" w:rsidRPr="00155F3C" w:rsidRDefault="00155F3C" w:rsidP="00AA460A">
            <w:pPr>
              <w:spacing w:after="0"/>
            </w:pPr>
            <w:r w:rsidRPr="00155F3C">
              <w:rPr>
                <w:b/>
                <w:bCs/>
              </w:rPr>
              <w:t>PROTOCOL</w:t>
            </w:r>
          </w:p>
        </w:tc>
        <w:tc>
          <w:tcPr>
            <w:tcW w:w="7650" w:type="dxa"/>
            <w:tcBorders>
              <w:top w:val="single" w:sz="8" w:space="0" w:color="auto"/>
              <w:left w:val="single" w:sz="8" w:space="0" w:color="auto"/>
              <w:bottom w:val="single" w:sz="8" w:space="0" w:color="auto"/>
              <w:right w:val="single" w:sz="8" w:space="0" w:color="auto"/>
            </w:tcBorders>
            <w:hideMark/>
          </w:tcPr>
          <w:p w14:paraId="0889CAB6" w14:textId="476B9634" w:rsidR="00155F3C" w:rsidRPr="00155F3C" w:rsidRDefault="00155F3C" w:rsidP="00AA460A">
            <w:pPr>
              <w:spacing w:after="0"/>
            </w:pPr>
            <w:r w:rsidRPr="00155F3C">
              <w:t>HTTPS</w:t>
            </w:r>
          </w:p>
        </w:tc>
      </w:tr>
      <w:tr w:rsidR="00155F3C" w:rsidRPr="00155F3C" w14:paraId="74ECE2C4" w14:textId="77777777" w:rsidTr="00AA460A">
        <w:trPr>
          <w:trHeight w:val="165"/>
        </w:trPr>
        <w:tc>
          <w:tcPr>
            <w:tcW w:w="3140" w:type="dxa"/>
            <w:tcBorders>
              <w:top w:val="single" w:sz="8" w:space="0" w:color="auto"/>
              <w:left w:val="single" w:sz="8" w:space="0" w:color="auto"/>
              <w:bottom w:val="single" w:sz="8" w:space="0" w:color="auto"/>
              <w:right w:val="single" w:sz="8" w:space="0" w:color="auto"/>
            </w:tcBorders>
            <w:shd w:val="clear" w:color="auto" w:fill="E8E8E8"/>
            <w:hideMark/>
          </w:tcPr>
          <w:p w14:paraId="0D8E9545" w14:textId="303D006B" w:rsidR="00155F3C" w:rsidRPr="00155F3C" w:rsidRDefault="00155F3C" w:rsidP="00AA460A">
            <w:pPr>
              <w:spacing w:after="0"/>
            </w:pPr>
            <w:r w:rsidRPr="00155F3C">
              <w:rPr>
                <w:b/>
                <w:bCs/>
              </w:rPr>
              <w:t xml:space="preserve">PATH AOT </w:t>
            </w:r>
            <w:r w:rsidR="00515F80">
              <w:rPr>
                <w:b/>
                <w:bCs/>
              </w:rPr>
              <w:t>(Public Exposure)</w:t>
            </w:r>
          </w:p>
        </w:tc>
        <w:tc>
          <w:tcPr>
            <w:tcW w:w="7650" w:type="dxa"/>
            <w:tcBorders>
              <w:top w:val="single" w:sz="8" w:space="0" w:color="auto"/>
              <w:left w:val="single" w:sz="8" w:space="0" w:color="auto"/>
              <w:bottom w:val="single" w:sz="8" w:space="0" w:color="auto"/>
              <w:right w:val="single" w:sz="8" w:space="0" w:color="auto"/>
            </w:tcBorders>
            <w:hideMark/>
          </w:tcPr>
          <w:p w14:paraId="32013F79" w14:textId="6DA01A50" w:rsidR="00155F3C" w:rsidRPr="001B31A3" w:rsidRDefault="001B31A3" w:rsidP="00AA460A">
            <w:pPr>
              <w:spacing w:after="0" w:line="240" w:lineRule="auto"/>
              <w:rPr>
                <w:color w:val="000000"/>
                <w:kern w:val="0"/>
                <w:sz w:val="22"/>
                <w14:ligatures w14:val="none"/>
              </w:rPr>
            </w:pPr>
            <w:hyperlink r:id="rId43" w:history="1">
              <w:r w:rsidRPr="00251EB0">
                <w:rPr>
                  <w:rStyle w:val="Hyperlink"/>
                  <w:szCs w:val="20"/>
                </w:rPr>
                <w:t>https://apim-aot-azure-dev.azure-api.net/api/productionmanager/templateconfigurations/&lt;string:id</w:t>
              </w:r>
            </w:hyperlink>
            <w:r w:rsidR="005152C5" w:rsidRPr="001B31A3">
              <w:rPr>
                <w:color w:val="000000"/>
                <w:szCs w:val="20"/>
              </w:rPr>
              <w:t>&gt;</w:t>
            </w:r>
            <w:r>
              <w:rPr>
                <w:color w:val="000000"/>
                <w:szCs w:val="20"/>
              </w:rPr>
              <w:t xml:space="preserve"> </w:t>
            </w:r>
          </w:p>
        </w:tc>
      </w:tr>
      <w:tr w:rsidR="00155F3C" w:rsidRPr="00155F3C" w14:paraId="0DD07035" w14:textId="77777777" w:rsidTr="00AA460A">
        <w:trPr>
          <w:trHeight w:val="135"/>
        </w:trPr>
        <w:tc>
          <w:tcPr>
            <w:tcW w:w="3140" w:type="dxa"/>
            <w:tcBorders>
              <w:top w:val="single" w:sz="8" w:space="0" w:color="auto"/>
              <w:left w:val="single" w:sz="8" w:space="0" w:color="auto"/>
              <w:bottom w:val="single" w:sz="8" w:space="0" w:color="auto"/>
              <w:right w:val="single" w:sz="8" w:space="0" w:color="auto"/>
            </w:tcBorders>
            <w:shd w:val="clear" w:color="auto" w:fill="E8E8E8"/>
            <w:hideMark/>
          </w:tcPr>
          <w:p w14:paraId="3EC462ED" w14:textId="77777777" w:rsidR="00155F3C" w:rsidRPr="00155F3C" w:rsidRDefault="00155F3C" w:rsidP="00AA460A">
            <w:pPr>
              <w:spacing w:after="0"/>
            </w:pPr>
            <w:r w:rsidRPr="00155F3C">
              <w:rPr>
                <w:b/>
                <w:bCs/>
              </w:rPr>
              <w:t>METHOD</w:t>
            </w:r>
          </w:p>
        </w:tc>
        <w:tc>
          <w:tcPr>
            <w:tcW w:w="7650" w:type="dxa"/>
            <w:tcBorders>
              <w:top w:val="single" w:sz="8" w:space="0" w:color="auto"/>
              <w:left w:val="single" w:sz="8" w:space="0" w:color="auto"/>
              <w:bottom w:val="single" w:sz="8" w:space="0" w:color="auto"/>
              <w:right w:val="single" w:sz="8" w:space="0" w:color="auto"/>
            </w:tcBorders>
            <w:hideMark/>
          </w:tcPr>
          <w:p w14:paraId="0F140354" w14:textId="24DEE3F2" w:rsidR="00155F3C" w:rsidRPr="00155F3C" w:rsidRDefault="005152C5" w:rsidP="00AA460A">
            <w:pPr>
              <w:spacing w:after="0"/>
            </w:pPr>
            <w:r>
              <w:t>PUT</w:t>
            </w:r>
          </w:p>
        </w:tc>
      </w:tr>
      <w:tr w:rsidR="00155F3C" w:rsidRPr="00155F3C" w14:paraId="5DE329B9" w14:textId="77777777" w:rsidTr="00AA460A">
        <w:trPr>
          <w:trHeight w:val="240"/>
        </w:trPr>
        <w:tc>
          <w:tcPr>
            <w:tcW w:w="3140" w:type="dxa"/>
            <w:tcBorders>
              <w:top w:val="single" w:sz="8" w:space="0" w:color="auto"/>
              <w:left w:val="single" w:sz="8" w:space="0" w:color="auto"/>
              <w:bottom w:val="single" w:sz="8" w:space="0" w:color="auto"/>
              <w:right w:val="single" w:sz="8" w:space="0" w:color="auto"/>
            </w:tcBorders>
            <w:shd w:val="clear" w:color="auto" w:fill="E8E8E8"/>
            <w:hideMark/>
          </w:tcPr>
          <w:p w14:paraId="106D47B2" w14:textId="77777777" w:rsidR="00155F3C" w:rsidRPr="00155F3C" w:rsidRDefault="00155F3C" w:rsidP="00AA460A">
            <w:pPr>
              <w:spacing w:after="0"/>
            </w:pPr>
            <w:r w:rsidRPr="00155F3C">
              <w:rPr>
                <w:b/>
                <w:bCs/>
              </w:rPr>
              <w:t>CONTENT TYPE</w:t>
            </w:r>
          </w:p>
        </w:tc>
        <w:tc>
          <w:tcPr>
            <w:tcW w:w="7650" w:type="dxa"/>
            <w:tcBorders>
              <w:top w:val="single" w:sz="8" w:space="0" w:color="auto"/>
              <w:left w:val="single" w:sz="8" w:space="0" w:color="auto"/>
              <w:bottom w:val="single" w:sz="8" w:space="0" w:color="auto"/>
              <w:right w:val="single" w:sz="8" w:space="0" w:color="auto"/>
            </w:tcBorders>
            <w:hideMark/>
          </w:tcPr>
          <w:p w14:paraId="4B64321C" w14:textId="77777777" w:rsidR="00155F3C" w:rsidRPr="00155F3C" w:rsidRDefault="00155F3C" w:rsidP="00AA460A">
            <w:pPr>
              <w:spacing w:after="0"/>
            </w:pPr>
            <w:r w:rsidRPr="00155F3C">
              <w:t>application / json</w:t>
            </w:r>
          </w:p>
        </w:tc>
      </w:tr>
    </w:tbl>
    <w:p w14:paraId="6EC477F8" w14:textId="77777777" w:rsidR="00155F3C" w:rsidRPr="00155F3C" w:rsidRDefault="00155F3C" w:rsidP="002E132F">
      <w:pPr>
        <w:pStyle w:val="Heading3"/>
      </w:pPr>
      <w:r w:rsidRPr="00155F3C">
        <w:t>Input Header Parameters</w:t>
      </w:r>
    </w:p>
    <w:tbl>
      <w:tblPr>
        <w:tblW w:w="0" w:type="auto"/>
        <w:tblLook w:val="04A0" w:firstRow="1" w:lastRow="0" w:firstColumn="1" w:lastColumn="0" w:noHBand="0" w:noVBand="1"/>
      </w:tblPr>
      <w:tblGrid>
        <w:gridCol w:w="1904"/>
        <w:gridCol w:w="7176"/>
        <w:gridCol w:w="720"/>
        <w:gridCol w:w="980"/>
      </w:tblGrid>
      <w:tr w:rsidR="00155F3C" w:rsidRPr="00155F3C" w14:paraId="13E86DDC" w14:textId="77777777" w:rsidTr="00AA460A">
        <w:trPr>
          <w:trHeight w:val="255"/>
        </w:trPr>
        <w:tc>
          <w:tcPr>
            <w:tcW w:w="1904"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023B562A" w14:textId="77777777" w:rsidR="00155F3C" w:rsidRPr="00155F3C" w:rsidRDefault="00155F3C" w:rsidP="00155F3C">
            <w:r w:rsidRPr="00155F3C">
              <w:rPr>
                <w:b/>
                <w:bCs/>
              </w:rPr>
              <w:t>Parameter</w:t>
            </w:r>
          </w:p>
        </w:tc>
        <w:tc>
          <w:tcPr>
            <w:tcW w:w="7176"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3965407B" w14:textId="77777777" w:rsidR="00155F3C" w:rsidRPr="00155F3C" w:rsidRDefault="00155F3C" w:rsidP="00155F3C">
            <w:r w:rsidRPr="00155F3C">
              <w:rPr>
                <w:b/>
                <w:bCs/>
              </w:rPr>
              <w:t>Description</w:t>
            </w:r>
          </w:p>
        </w:tc>
        <w:tc>
          <w:tcPr>
            <w:tcW w:w="72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7C678380" w14:textId="77777777" w:rsidR="00155F3C" w:rsidRPr="00155F3C" w:rsidRDefault="00155F3C" w:rsidP="00155F3C">
            <w:r w:rsidRPr="00155F3C">
              <w:rPr>
                <w:b/>
                <w:bCs/>
              </w:rPr>
              <w:t>M/O</w:t>
            </w:r>
          </w:p>
        </w:tc>
        <w:tc>
          <w:tcPr>
            <w:tcW w:w="98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2A2CCE05" w14:textId="77777777" w:rsidR="00155F3C" w:rsidRPr="00155F3C" w:rsidRDefault="00155F3C" w:rsidP="00155F3C">
            <w:r w:rsidRPr="00155F3C">
              <w:rPr>
                <w:b/>
                <w:bCs/>
              </w:rPr>
              <w:t>Type</w:t>
            </w:r>
          </w:p>
        </w:tc>
      </w:tr>
      <w:tr w:rsidR="00155F3C" w:rsidRPr="00155F3C" w14:paraId="40246DC8" w14:textId="77777777" w:rsidTr="00AA460A">
        <w:trPr>
          <w:trHeight w:val="255"/>
        </w:trPr>
        <w:tc>
          <w:tcPr>
            <w:tcW w:w="1904" w:type="dxa"/>
            <w:tcBorders>
              <w:top w:val="single" w:sz="8" w:space="0" w:color="auto"/>
              <w:left w:val="single" w:sz="8" w:space="0" w:color="auto"/>
              <w:bottom w:val="single" w:sz="8" w:space="0" w:color="auto"/>
              <w:right w:val="single" w:sz="8" w:space="0" w:color="auto"/>
            </w:tcBorders>
            <w:vAlign w:val="center"/>
            <w:hideMark/>
          </w:tcPr>
          <w:p w14:paraId="56CB54CE" w14:textId="77777777" w:rsidR="00155F3C" w:rsidRPr="00155F3C" w:rsidRDefault="00155F3C" w:rsidP="00155F3C">
            <w:r w:rsidRPr="00155F3C">
              <w:t>Authorization</w:t>
            </w:r>
          </w:p>
        </w:tc>
        <w:tc>
          <w:tcPr>
            <w:tcW w:w="7176" w:type="dxa"/>
            <w:tcBorders>
              <w:top w:val="single" w:sz="8" w:space="0" w:color="auto"/>
              <w:left w:val="single" w:sz="8" w:space="0" w:color="auto"/>
              <w:bottom w:val="single" w:sz="8" w:space="0" w:color="auto"/>
              <w:right w:val="single" w:sz="8" w:space="0" w:color="auto"/>
            </w:tcBorders>
            <w:vAlign w:val="center"/>
            <w:hideMark/>
          </w:tcPr>
          <w:p w14:paraId="51815267" w14:textId="77777777" w:rsidR="00155F3C" w:rsidRPr="00155F3C" w:rsidRDefault="00155F3C" w:rsidP="00155F3C">
            <w:r w:rsidRPr="00155F3C">
              <w:t xml:space="preserve">Token acquired from Azure AD based on the user credentials for further API calls. </w:t>
            </w:r>
            <w:r w:rsidRPr="00155F3C">
              <w:rPr>
                <w:lang w:val="en-IN"/>
              </w:rPr>
              <w:t xml:space="preserve">. e.g., </w:t>
            </w:r>
            <w:r w:rsidRPr="00E07370">
              <w:rPr>
                <w:rFonts w:ascii="Consolas" w:hAnsi="Consolas"/>
                <w:lang w:val="en-IN"/>
              </w:rPr>
              <w:t>msal, accesstoken : { token: "Bearer {token}" }</w:t>
            </w:r>
          </w:p>
        </w:tc>
        <w:tc>
          <w:tcPr>
            <w:tcW w:w="720" w:type="dxa"/>
            <w:tcBorders>
              <w:top w:val="single" w:sz="8" w:space="0" w:color="auto"/>
              <w:left w:val="single" w:sz="8" w:space="0" w:color="auto"/>
              <w:bottom w:val="single" w:sz="8" w:space="0" w:color="auto"/>
              <w:right w:val="single" w:sz="8" w:space="0" w:color="auto"/>
            </w:tcBorders>
            <w:vAlign w:val="center"/>
            <w:hideMark/>
          </w:tcPr>
          <w:p w14:paraId="69432503" w14:textId="77777777" w:rsidR="00155F3C" w:rsidRPr="00155F3C" w:rsidRDefault="00155F3C" w:rsidP="00155F3C">
            <w:r w:rsidRPr="00155F3C">
              <w:t>M</w:t>
            </w:r>
          </w:p>
        </w:tc>
        <w:tc>
          <w:tcPr>
            <w:tcW w:w="980" w:type="dxa"/>
            <w:tcBorders>
              <w:top w:val="single" w:sz="8" w:space="0" w:color="auto"/>
              <w:left w:val="single" w:sz="8" w:space="0" w:color="auto"/>
              <w:bottom w:val="single" w:sz="8" w:space="0" w:color="auto"/>
              <w:right w:val="single" w:sz="8" w:space="0" w:color="auto"/>
            </w:tcBorders>
            <w:vAlign w:val="center"/>
            <w:hideMark/>
          </w:tcPr>
          <w:p w14:paraId="4FEFDDFF" w14:textId="77777777" w:rsidR="00155F3C" w:rsidRPr="00155F3C" w:rsidRDefault="00155F3C" w:rsidP="00155F3C">
            <w:r w:rsidRPr="00155F3C">
              <w:t>String</w:t>
            </w:r>
          </w:p>
        </w:tc>
      </w:tr>
      <w:tr w:rsidR="00155F3C" w:rsidRPr="00155F3C" w14:paraId="5FE536BE" w14:textId="77777777" w:rsidTr="00AA460A">
        <w:trPr>
          <w:trHeight w:val="255"/>
        </w:trPr>
        <w:tc>
          <w:tcPr>
            <w:tcW w:w="1904" w:type="dxa"/>
            <w:tcBorders>
              <w:top w:val="single" w:sz="8" w:space="0" w:color="auto"/>
              <w:left w:val="single" w:sz="8" w:space="0" w:color="auto"/>
              <w:bottom w:val="single" w:sz="8" w:space="0" w:color="auto"/>
              <w:right w:val="single" w:sz="8" w:space="0" w:color="auto"/>
            </w:tcBorders>
            <w:vAlign w:val="center"/>
            <w:hideMark/>
          </w:tcPr>
          <w:p w14:paraId="50946BF2" w14:textId="77777777" w:rsidR="00155F3C" w:rsidRPr="00155F3C" w:rsidRDefault="00155F3C" w:rsidP="00155F3C">
            <w:r w:rsidRPr="00155F3C">
              <w:t>Content-Type</w:t>
            </w:r>
          </w:p>
        </w:tc>
        <w:tc>
          <w:tcPr>
            <w:tcW w:w="7176" w:type="dxa"/>
            <w:tcBorders>
              <w:top w:val="single" w:sz="8" w:space="0" w:color="auto"/>
              <w:left w:val="single" w:sz="8" w:space="0" w:color="auto"/>
              <w:bottom w:val="single" w:sz="8" w:space="0" w:color="auto"/>
              <w:right w:val="single" w:sz="8" w:space="0" w:color="auto"/>
            </w:tcBorders>
            <w:vAlign w:val="center"/>
            <w:hideMark/>
          </w:tcPr>
          <w:p w14:paraId="68FDF808" w14:textId="77777777" w:rsidR="00155F3C" w:rsidRPr="00155F3C" w:rsidRDefault="00155F3C" w:rsidP="00155F3C">
            <w:r w:rsidRPr="00155F3C">
              <w:t>Type of content. E.g.- application/json</w:t>
            </w:r>
          </w:p>
        </w:tc>
        <w:tc>
          <w:tcPr>
            <w:tcW w:w="720" w:type="dxa"/>
            <w:tcBorders>
              <w:top w:val="single" w:sz="8" w:space="0" w:color="auto"/>
              <w:left w:val="single" w:sz="8" w:space="0" w:color="auto"/>
              <w:bottom w:val="single" w:sz="8" w:space="0" w:color="auto"/>
              <w:right w:val="single" w:sz="8" w:space="0" w:color="auto"/>
            </w:tcBorders>
            <w:vAlign w:val="center"/>
            <w:hideMark/>
          </w:tcPr>
          <w:p w14:paraId="722131EE" w14:textId="77777777" w:rsidR="00155F3C" w:rsidRPr="00155F3C" w:rsidRDefault="00155F3C" w:rsidP="00155F3C">
            <w:r w:rsidRPr="00155F3C">
              <w:t>M</w:t>
            </w:r>
          </w:p>
        </w:tc>
        <w:tc>
          <w:tcPr>
            <w:tcW w:w="980" w:type="dxa"/>
            <w:tcBorders>
              <w:top w:val="single" w:sz="8" w:space="0" w:color="auto"/>
              <w:left w:val="single" w:sz="8" w:space="0" w:color="auto"/>
              <w:bottom w:val="single" w:sz="8" w:space="0" w:color="auto"/>
              <w:right w:val="single" w:sz="8" w:space="0" w:color="auto"/>
            </w:tcBorders>
            <w:vAlign w:val="center"/>
            <w:hideMark/>
          </w:tcPr>
          <w:p w14:paraId="7E856E4B" w14:textId="77777777" w:rsidR="00155F3C" w:rsidRPr="00155F3C" w:rsidRDefault="00155F3C" w:rsidP="00155F3C">
            <w:r w:rsidRPr="00155F3C">
              <w:t>String</w:t>
            </w:r>
          </w:p>
        </w:tc>
      </w:tr>
    </w:tbl>
    <w:p w14:paraId="110647D0" w14:textId="77777777" w:rsidR="00155F3C" w:rsidRPr="00155F3C" w:rsidRDefault="00155F3C" w:rsidP="002E132F">
      <w:pPr>
        <w:pStyle w:val="Heading3"/>
      </w:pPr>
      <w:r w:rsidRPr="00155F3C">
        <w:t>Output Header Parameters</w:t>
      </w:r>
    </w:p>
    <w:tbl>
      <w:tblPr>
        <w:tblW w:w="0" w:type="auto"/>
        <w:tblLook w:val="04A0" w:firstRow="1" w:lastRow="0" w:firstColumn="1" w:lastColumn="0" w:noHBand="0" w:noVBand="1"/>
      </w:tblPr>
      <w:tblGrid>
        <w:gridCol w:w="2255"/>
        <w:gridCol w:w="7093"/>
        <w:gridCol w:w="1432"/>
      </w:tblGrid>
      <w:tr w:rsidR="00155F3C" w:rsidRPr="00155F3C" w14:paraId="09725AA1" w14:textId="77777777">
        <w:trPr>
          <w:trHeight w:val="270"/>
        </w:trPr>
        <w:tc>
          <w:tcPr>
            <w:tcW w:w="2258"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38FDA8D7" w14:textId="77777777" w:rsidR="00155F3C" w:rsidRPr="00155F3C" w:rsidRDefault="00155F3C" w:rsidP="00155F3C">
            <w:r w:rsidRPr="00155F3C">
              <w:rPr>
                <w:b/>
                <w:bCs/>
              </w:rPr>
              <w:t>Parameter</w:t>
            </w:r>
          </w:p>
        </w:tc>
        <w:tc>
          <w:tcPr>
            <w:tcW w:w="7109"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7643155F" w14:textId="77777777" w:rsidR="00155F3C" w:rsidRPr="00155F3C" w:rsidRDefault="00155F3C" w:rsidP="00155F3C">
            <w:r w:rsidRPr="00155F3C">
              <w:rPr>
                <w:b/>
                <w:bCs/>
              </w:rPr>
              <w:t>Description</w:t>
            </w:r>
          </w:p>
        </w:tc>
        <w:tc>
          <w:tcPr>
            <w:tcW w:w="1433"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0697D27B" w14:textId="77777777" w:rsidR="00155F3C" w:rsidRPr="00155F3C" w:rsidRDefault="00155F3C" w:rsidP="00155F3C">
            <w:r w:rsidRPr="00155F3C">
              <w:rPr>
                <w:b/>
                <w:bCs/>
              </w:rPr>
              <w:t>Type</w:t>
            </w:r>
          </w:p>
        </w:tc>
      </w:tr>
      <w:tr w:rsidR="00155F3C" w:rsidRPr="00155F3C" w14:paraId="42DE55E7" w14:textId="77777777">
        <w:trPr>
          <w:trHeight w:val="195"/>
        </w:trPr>
        <w:tc>
          <w:tcPr>
            <w:tcW w:w="2258" w:type="dxa"/>
            <w:tcBorders>
              <w:top w:val="single" w:sz="8" w:space="0" w:color="auto"/>
              <w:left w:val="single" w:sz="8" w:space="0" w:color="auto"/>
              <w:bottom w:val="single" w:sz="8" w:space="0" w:color="auto"/>
              <w:right w:val="single" w:sz="8" w:space="0" w:color="auto"/>
            </w:tcBorders>
            <w:hideMark/>
          </w:tcPr>
          <w:p w14:paraId="030B90D5" w14:textId="77777777" w:rsidR="00155F3C" w:rsidRPr="00155F3C" w:rsidRDefault="00155F3C" w:rsidP="00155F3C">
            <w:r w:rsidRPr="00155F3C">
              <w:t>Server</w:t>
            </w:r>
          </w:p>
        </w:tc>
        <w:tc>
          <w:tcPr>
            <w:tcW w:w="7109" w:type="dxa"/>
            <w:tcBorders>
              <w:top w:val="single" w:sz="8" w:space="0" w:color="auto"/>
              <w:left w:val="single" w:sz="8" w:space="0" w:color="auto"/>
              <w:bottom w:val="single" w:sz="8" w:space="0" w:color="auto"/>
              <w:right w:val="single" w:sz="8" w:space="0" w:color="auto"/>
            </w:tcBorders>
            <w:hideMark/>
          </w:tcPr>
          <w:p w14:paraId="6DBFF3A6" w14:textId="77777777" w:rsidR="00155F3C" w:rsidRPr="00155F3C" w:rsidRDefault="00155F3C" w:rsidP="00155F3C">
            <w:r w:rsidRPr="00155F3C">
              <w:t>Contains information about how the server handles requests [e.g., Werkzeug/2.1.2 Python/3.9.7]</w:t>
            </w:r>
          </w:p>
        </w:tc>
        <w:tc>
          <w:tcPr>
            <w:tcW w:w="1433" w:type="dxa"/>
            <w:tcBorders>
              <w:top w:val="single" w:sz="8" w:space="0" w:color="auto"/>
              <w:left w:val="single" w:sz="8" w:space="0" w:color="auto"/>
              <w:bottom w:val="single" w:sz="8" w:space="0" w:color="auto"/>
              <w:right w:val="single" w:sz="8" w:space="0" w:color="auto"/>
            </w:tcBorders>
            <w:hideMark/>
          </w:tcPr>
          <w:p w14:paraId="77F310F4" w14:textId="77777777" w:rsidR="00155F3C" w:rsidRPr="00155F3C" w:rsidRDefault="00155F3C" w:rsidP="00155F3C">
            <w:r w:rsidRPr="00155F3C">
              <w:t>String</w:t>
            </w:r>
          </w:p>
        </w:tc>
      </w:tr>
      <w:tr w:rsidR="00155F3C" w:rsidRPr="00155F3C" w14:paraId="3369C35F" w14:textId="77777777">
        <w:trPr>
          <w:trHeight w:val="195"/>
        </w:trPr>
        <w:tc>
          <w:tcPr>
            <w:tcW w:w="2258" w:type="dxa"/>
            <w:tcBorders>
              <w:top w:val="single" w:sz="8" w:space="0" w:color="auto"/>
              <w:left w:val="single" w:sz="8" w:space="0" w:color="auto"/>
              <w:bottom w:val="single" w:sz="8" w:space="0" w:color="auto"/>
              <w:right w:val="single" w:sz="8" w:space="0" w:color="auto"/>
            </w:tcBorders>
            <w:hideMark/>
          </w:tcPr>
          <w:p w14:paraId="66926318" w14:textId="77777777" w:rsidR="00155F3C" w:rsidRPr="00155F3C" w:rsidRDefault="00155F3C" w:rsidP="00155F3C">
            <w:r w:rsidRPr="00155F3C">
              <w:t>Content-Type</w:t>
            </w:r>
          </w:p>
        </w:tc>
        <w:tc>
          <w:tcPr>
            <w:tcW w:w="7109" w:type="dxa"/>
            <w:tcBorders>
              <w:top w:val="single" w:sz="8" w:space="0" w:color="auto"/>
              <w:left w:val="single" w:sz="8" w:space="0" w:color="auto"/>
              <w:bottom w:val="single" w:sz="8" w:space="0" w:color="auto"/>
              <w:right w:val="single" w:sz="8" w:space="0" w:color="auto"/>
            </w:tcBorders>
            <w:hideMark/>
          </w:tcPr>
          <w:p w14:paraId="18F08A4E" w14:textId="77777777" w:rsidR="00155F3C" w:rsidRPr="00155F3C" w:rsidRDefault="00155F3C" w:rsidP="00155F3C">
            <w:r w:rsidRPr="00155F3C">
              <w:t>Type of the content</w:t>
            </w:r>
          </w:p>
        </w:tc>
        <w:tc>
          <w:tcPr>
            <w:tcW w:w="1433" w:type="dxa"/>
            <w:tcBorders>
              <w:top w:val="single" w:sz="8" w:space="0" w:color="auto"/>
              <w:left w:val="single" w:sz="8" w:space="0" w:color="auto"/>
              <w:bottom w:val="single" w:sz="8" w:space="0" w:color="auto"/>
              <w:right w:val="single" w:sz="8" w:space="0" w:color="auto"/>
            </w:tcBorders>
            <w:hideMark/>
          </w:tcPr>
          <w:p w14:paraId="5EF68C1B" w14:textId="77777777" w:rsidR="00155F3C" w:rsidRPr="00155F3C" w:rsidRDefault="00155F3C" w:rsidP="00155F3C">
            <w:r w:rsidRPr="00155F3C">
              <w:t>String</w:t>
            </w:r>
          </w:p>
        </w:tc>
      </w:tr>
      <w:tr w:rsidR="00155F3C" w:rsidRPr="00155F3C" w14:paraId="56C88AB5" w14:textId="77777777">
        <w:trPr>
          <w:trHeight w:val="195"/>
        </w:trPr>
        <w:tc>
          <w:tcPr>
            <w:tcW w:w="2258" w:type="dxa"/>
            <w:tcBorders>
              <w:top w:val="single" w:sz="8" w:space="0" w:color="auto"/>
              <w:left w:val="single" w:sz="8" w:space="0" w:color="auto"/>
              <w:bottom w:val="single" w:sz="8" w:space="0" w:color="auto"/>
              <w:right w:val="single" w:sz="8" w:space="0" w:color="auto"/>
            </w:tcBorders>
            <w:hideMark/>
          </w:tcPr>
          <w:p w14:paraId="7B78EC00" w14:textId="77777777" w:rsidR="00155F3C" w:rsidRPr="00155F3C" w:rsidRDefault="00155F3C" w:rsidP="00155F3C">
            <w:r w:rsidRPr="00155F3C">
              <w:t>Date</w:t>
            </w:r>
          </w:p>
        </w:tc>
        <w:tc>
          <w:tcPr>
            <w:tcW w:w="7109" w:type="dxa"/>
            <w:tcBorders>
              <w:top w:val="single" w:sz="8" w:space="0" w:color="auto"/>
              <w:left w:val="single" w:sz="8" w:space="0" w:color="auto"/>
              <w:bottom w:val="single" w:sz="8" w:space="0" w:color="auto"/>
              <w:right w:val="single" w:sz="8" w:space="0" w:color="auto"/>
            </w:tcBorders>
            <w:hideMark/>
          </w:tcPr>
          <w:p w14:paraId="6902A9B1" w14:textId="77777777" w:rsidR="00155F3C" w:rsidRPr="00155F3C" w:rsidRDefault="00155F3C" w:rsidP="00155F3C">
            <w:r w:rsidRPr="00155F3C">
              <w:t>Date of operation execution e.g. - [Tue, 17 May 2022 06:30:16 GMT]</w:t>
            </w:r>
          </w:p>
        </w:tc>
        <w:tc>
          <w:tcPr>
            <w:tcW w:w="1433" w:type="dxa"/>
            <w:tcBorders>
              <w:top w:val="single" w:sz="8" w:space="0" w:color="auto"/>
              <w:left w:val="single" w:sz="8" w:space="0" w:color="auto"/>
              <w:bottom w:val="single" w:sz="8" w:space="0" w:color="auto"/>
              <w:right w:val="single" w:sz="8" w:space="0" w:color="auto"/>
            </w:tcBorders>
            <w:hideMark/>
          </w:tcPr>
          <w:p w14:paraId="2634E882" w14:textId="77777777" w:rsidR="00155F3C" w:rsidRPr="00155F3C" w:rsidRDefault="00155F3C" w:rsidP="00155F3C">
            <w:r w:rsidRPr="00155F3C">
              <w:t>Datetime</w:t>
            </w:r>
          </w:p>
        </w:tc>
      </w:tr>
      <w:tr w:rsidR="00155F3C" w:rsidRPr="00155F3C" w14:paraId="1C00432D" w14:textId="77777777">
        <w:trPr>
          <w:trHeight w:val="195"/>
        </w:trPr>
        <w:tc>
          <w:tcPr>
            <w:tcW w:w="2258" w:type="dxa"/>
            <w:tcBorders>
              <w:top w:val="single" w:sz="8" w:space="0" w:color="auto"/>
              <w:left w:val="single" w:sz="8" w:space="0" w:color="auto"/>
              <w:bottom w:val="single" w:sz="8" w:space="0" w:color="auto"/>
              <w:right w:val="single" w:sz="8" w:space="0" w:color="auto"/>
            </w:tcBorders>
            <w:hideMark/>
          </w:tcPr>
          <w:p w14:paraId="667E2688" w14:textId="77777777" w:rsidR="00155F3C" w:rsidRPr="00155F3C" w:rsidRDefault="00155F3C" w:rsidP="00155F3C">
            <w:r w:rsidRPr="00155F3C">
              <w:t>Content-Length</w:t>
            </w:r>
          </w:p>
        </w:tc>
        <w:tc>
          <w:tcPr>
            <w:tcW w:w="7109" w:type="dxa"/>
            <w:tcBorders>
              <w:top w:val="single" w:sz="8" w:space="0" w:color="auto"/>
              <w:left w:val="single" w:sz="8" w:space="0" w:color="auto"/>
              <w:bottom w:val="single" w:sz="8" w:space="0" w:color="auto"/>
              <w:right w:val="single" w:sz="8" w:space="0" w:color="auto"/>
            </w:tcBorders>
            <w:hideMark/>
          </w:tcPr>
          <w:p w14:paraId="10991503" w14:textId="77777777" w:rsidR="00155F3C" w:rsidRPr="00155F3C" w:rsidRDefault="00155F3C" w:rsidP="00155F3C">
            <w:r w:rsidRPr="00155F3C">
              <w:t>Length of the content</w:t>
            </w:r>
          </w:p>
        </w:tc>
        <w:tc>
          <w:tcPr>
            <w:tcW w:w="1433" w:type="dxa"/>
            <w:tcBorders>
              <w:top w:val="single" w:sz="8" w:space="0" w:color="auto"/>
              <w:left w:val="single" w:sz="8" w:space="0" w:color="auto"/>
              <w:bottom w:val="single" w:sz="8" w:space="0" w:color="auto"/>
              <w:right w:val="single" w:sz="8" w:space="0" w:color="auto"/>
            </w:tcBorders>
            <w:hideMark/>
          </w:tcPr>
          <w:p w14:paraId="5BC7D341" w14:textId="77777777" w:rsidR="00155F3C" w:rsidRPr="00155F3C" w:rsidRDefault="00155F3C" w:rsidP="00155F3C">
            <w:r w:rsidRPr="00155F3C">
              <w:t>Bytes</w:t>
            </w:r>
          </w:p>
        </w:tc>
      </w:tr>
      <w:tr w:rsidR="00155F3C" w:rsidRPr="00155F3C" w14:paraId="1FBCF7A7" w14:textId="77777777">
        <w:trPr>
          <w:trHeight w:val="195"/>
        </w:trPr>
        <w:tc>
          <w:tcPr>
            <w:tcW w:w="2258" w:type="dxa"/>
            <w:tcBorders>
              <w:top w:val="single" w:sz="8" w:space="0" w:color="auto"/>
              <w:left w:val="single" w:sz="8" w:space="0" w:color="auto"/>
              <w:bottom w:val="single" w:sz="8" w:space="0" w:color="auto"/>
              <w:right w:val="single" w:sz="8" w:space="0" w:color="auto"/>
            </w:tcBorders>
            <w:hideMark/>
          </w:tcPr>
          <w:p w14:paraId="511DD1AA" w14:textId="77777777" w:rsidR="00155F3C" w:rsidRPr="00155F3C" w:rsidRDefault="00155F3C" w:rsidP="00155F3C">
            <w:r w:rsidRPr="00155F3C">
              <w:t>Connection</w:t>
            </w:r>
          </w:p>
        </w:tc>
        <w:tc>
          <w:tcPr>
            <w:tcW w:w="7109" w:type="dxa"/>
            <w:tcBorders>
              <w:top w:val="single" w:sz="8" w:space="0" w:color="auto"/>
              <w:left w:val="single" w:sz="8" w:space="0" w:color="auto"/>
              <w:bottom w:val="single" w:sz="8" w:space="0" w:color="auto"/>
              <w:right w:val="single" w:sz="8" w:space="0" w:color="auto"/>
            </w:tcBorders>
            <w:hideMark/>
          </w:tcPr>
          <w:p w14:paraId="00014911" w14:textId="77777777" w:rsidR="00155F3C" w:rsidRPr="00155F3C" w:rsidRDefault="00155F3C" w:rsidP="00155F3C">
            <w:r w:rsidRPr="00155F3C">
              <w:t>A general header specifying whether the current network connection stays open once the current transaction finishes</w:t>
            </w:r>
          </w:p>
        </w:tc>
        <w:tc>
          <w:tcPr>
            <w:tcW w:w="1433" w:type="dxa"/>
            <w:tcBorders>
              <w:top w:val="single" w:sz="8" w:space="0" w:color="auto"/>
              <w:left w:val="single" w:sz="8" w:space="0" w:color="auto"/>
              <w:bottom w:val="single" w:sz="8" w:space="0" w:color="auto"/>
              <w:right w:val="single" w:sz="8" w:space="0" w:color="auto"/>
            </w:tcBorders>
            <w:hideMark/>
          </w:tcPr>
          <w:p w14:paraId="4C5CD0A4" w14:textId="77777777" w:rsidR="00155F3C" w:rsidRPr="00155F3C" w:rsidRDefault="00155F3C" w:rsidP="00155F3C">
            <w:r w:rsidRPr="00155F3C">
              <w:t>String</w:t>
            </w:r>
          </w:p>
        </w:tc>
      </w:tr>
    </w:tbl>
    <w:p w14:paraId="2F757B5D" w14:textId="77777777" w:rsidR="00155F3C" w:rsidRPr="00155F3C" w:rsidRDefault="00155F3C" w:rsidP="002E132F">
      <w:pPr>
        <w:pStyle w:val="Heading3"/>
      </w:pPr>
      <w:r w:rsidRPr="00155F3C">
        <w:t>Output Body Parameters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5"/>
        <w:gridCol w:w="7011"/>
        <w:gridCol w:w="1374"/>
      </w:tblGrid>
      <w:tr w:rsidR="00155F3C" w:rsidRPr="00155F3C" w14:paraId="76A0A887" w14:textId="77777777">
        <w:trPr>
          <w:trHeight w:val="195"/>
        </w:trPr>
        <w:tc>
          <w:tcPr>
            <w:tcW w:w="2395" w:type="dxa"/>
            <w:tcBorders>
              <w:top w:val="single" w:sz="4" w:space="0" w:color="auto"/>
              <w:left w:val="single" w:sz="4" w:space="0" w:color="auto"/>
              <w:bottom w:val="single" w:sz="4" w:space="0" w:color="auto"/>
              <w:right w:val="single" w:sz="4" w:space="0" w:color="auto"/>
            </w:tcBorders>
            <w:shd w:val="clear" w:color="auto" w:fill="E8E8E8"/>
            <w:vAlign w:val="center"/>
            <w:hideMark/>
          </w:tcPr>
          <w:p w14:paraId="490A7361" w14:textId="77777777" w:rsidR="00155F3C" w:rsidRPr="00155F3C" w:rsidRDefault="00155F3C" w:rsidP="00155F3C">
            <w:r w:rsidRPr="00155F3C">
              <w:rPr>
                <w:b/>
                <w:bCs/>
              </w:rPr>
              <w:t>Parameter</w:t>
            </w:r>
          </w:p>
        </w:tc>
        <w:tc>
          <w:tcPr>
            <w:tcW w:w="7011" w:type="dxa"/>
            <w:tcBorders>
              <w:top w:val="single" w:sz="4" w:space="0" w:color="auto"/>
              <w:left w:val="single" w:sz="4" w:space="0" w:color="auto"/>
              <w:bottom w:val="single" w:sz="4" w:space="0" w:color="auto"/>
              <w:right w:val="single" w:sz="4" w:space="0" w:color="auto"/>
            </w:tcBorders>
            <w:shd w:val="clear" w:color="auto" w:fill="E8E8E8"/>
            <w:vAlign w:val="center"/>
            <w:hideMark/>
          </w:tcPr>
          <w:p w14:paraId="30F92CDA" w14:textId="77777777" w:rsidR="00155F3C" w:rsidRPr="00155F3C" w:rsidRDefault="00155F3C" w:rsidP="00155F3C">
            <w:r w:rsidRPr="00155F3C">
              <w:rPr>
                <w:b/>
                <w:bCs/>
              </w:rPr>
              <w:t>Description</w:t>
            </w:r>
          </w:p>
        </w:tc>
        <w:tc>
          <w:tcPr>
            <w:tcW w:w="1374" w:type="dxa"/>
            <w:tcBorders>
              <w:top w:val="single" w:sz="4" w:space="0" w:color="auto"/>
              <w:left w:val="single" w:sz="4" w:space="0" w:color="auto"/>
              <w:bottom w:val="single" w:sz="4" w:space="0" w:color="auto"/>
              <w:right w:val="single" w:sz="4" w:space="0" w:color="auto"/>
            </w:tcBorders>
            <w:shd w:val="clear" w:color="auto" w:fill="E8E8E8"/>
            <w:vAlign w:val="center"/>
            <w:hideMark/>
          </w:tcPr>
          <w:p w14:paraId="623A6E27" w14:textId="77777777" w:rsidR="00155F3C" w:rsidRPr="00155F3C" w:rsidRDefault="00155F3C" w:rsidP="00155F3C">
            <w:r w:rsidRPr="00155F3C">
              <w:rPr>
                <w:b/>
                <w:bCs/>
              </w:rPr>
              <w:t>Type</w:t>
            </w:r>
          </w:p>
        </w:tc>
      </w:tr>
      <w:tr w:rsidR="00155F3C" w:rsidRPr="00155F3C" w14:paraId="6B0293CD" w14:textId="77777777">
        <w:trPr>
          <w:trHeight w:val="195"/>
        </w:trPr>
        <w:tc>
          <w:tcPr>
            <w:tcW w:w="2395" w:type="dxa"/>
            <w:tcBorders>
              <w:top w:val="single" w:sz="4" w:space="0" w:color="auto"/>
              <w:left w:val="single" w:sz="4" w:space="0" w:color="auto"/>
              <w:bottom w:val="single" w:sz="4" w:space="0" w:color="auto"/>
              <w:right w:val="single" w:sz="4" w:space="0" w:color="auto"/>
            </w:tcBorders>
            <w:hideMark/>
          </w:tcPr>
          <w:p w14:paraId="0C6E457F" w14:textId="77777777" w:rsidR="00155F3C" w:rsidRPr="00155F3C" w:rsidRDefault="00155F3C" w:rsidP="00155F3C">
            <w:r w:rsidRPr="00155F3C">
              <w:t>templateName</w:t>
            </w:r>
          </w:p>
        </w:tc>
        <w:tc>
          <w:tcPr>
            <w:tcW w:w="7011" w:type="dxa"/>
            <w:tcBorders>
              <w:top w:val="single" w:sz="4" w:space="0" w:color="auto"/>
              <w:left w:val="single" w:sz="4" w:space="0" w:color="auto"/>
              <w:bottom w:val="single" w:sz="4" w:space="0" w:color="auto"/>
              <w:right w:val="single" w:sz="4" w:space="0" w:color="auto"/>
            </w:tcBorders>
            <w:hideMark/>
          </w:tcPr>
          <w:p w14:paraId="7D6CD5C0" w14:textId="77777777" w:rsidR="00155F3C" w:rsidRPr="00155F3C" w:rsidRDefault="00155F3C" w:rsidP="00155F3C">
            <w:r w:rsidRPr="00155F3C">
              <w:t>Name of the template</w:t>
            </w:r>
          </w:p>
        </w:tc>
        <w:tc>
          <w:tcPr>
            <w:tcW w:w="1374" w:type="dxa"/>
            <w:tcBorders>
              <w:top w:val="single" w:sz="4" w:space="0" w:color="auto"/>
              <w:left w:val="single" w:sz="4" w:space="0" w:color="auto"/>
              <w:bottom w:val="single" w:sz="4" w:space="0" w:color="auto"/>
              <w:right w:val="single" w:sz="4" w:space="0" w:color="auto"/>
            </w:tcBorders>
            <w:hideMark/>
          </w:tcPr>
          <w:p w14:paraId="535124EE" w14:textId="77777777" w:rsidR="00155F3C" w:rsidRPr="00155F3C" w:rsidRDefault="00155F3C" w:rsidP="00155F3C">
            <w:r w:rsidRPr="00155F3C">
              <w:t>String</w:t>
            </w:r>
          </w:p>
        </w:tc>
      </w:tr>
      <w:tr w:rsidR="00155F3C" w:rsidRPr="00155F3C" w14:paraId="3FB3FA34" w14:textId="77777777">
        <w:trPr>
          <w:trHeight w:val="195"/>
        </w:trPr>
        <w:tc>
          <w:tcPr>
            <w:tcW w:w="2395" w:type="dxa"/>
            <w:tcBorders>
              <w:top w:val="single" w:sz="4" w:space="0" w:color="auto"/>
              <w:left w:val="single" w:sz="4" w:space="0" w:color="auto"/>
              <w:bottom w:val="single" w:sz="4" w:space="0" w:color="auto"/>
              <w:right w:val="single" w:sz="4" w:space="0" w:color="auto"/>
            </w:tcBorders>
            <w:hideMark/>
          </w:tcPr>
          <w:p w14:paraId="5CED1B67" w14:textId="0C9964ED" w:rsidR="00155F3C" w:rsidRPr="00155F3C" w:rsidRDefault="00443F39" w:rsidP="00155F3C">
            <w:r w:rsidRPr="00443F39">
              <w:t>attributeList</w:t>
            </w:r>
          </w:p>
        </w:tc>
        <w:tc>
          <w:tcPr>
            <w:tcW w:w="7011" w:type="dxa"/>
            <w:tcBorders>
              <w:top w:val="single" w:sz="4" w:space="0" w:color="auto"/>
              <w:left w:val="single" w:sz="4" w:space="0" w:color="auto"/>
              <w:bottom w:val="single" w:sz="4" w:space="0" w:color="auto"/>
              <w:right w:val="single" w:sz="4" w:space="0" w:color="auto"/>
            </w:tcBorders>
            <w:hideMark/>
          </w:tcPr>
          <w:p w14:paraId="0F41290B" w14:textId="2891A629" w:rsidR="00155F3C" w:rsidRPr="00155F3C" w:rsidRDefault="00443F39" w:rsidP="00155F3C">
            <w:r>
              <w:t>List of attributes</w:t>
            </w:r>
          </w:p>
        </w:tc>
        <w:tc>
          <w:tcPr>
            <w:tcW w:w="1374" w:type="dxa"/>
            <w:tcBorders>
              <w:top w:val="single" w:sz="4" w:space="0" w:color="auto"/>
              <w:left w:val="single" w:sz="4" w:space="0" w:color="auto"/>
              <w:bottom w:val="single" w:sz="4" w:space="0" w:color="auto"/>
              <w:right w:val="single" w:sz="4" w:space="0" w:color="auto"/>
            </w:tcBorders>
            <w:hideMark/>
          </w:tcPr>
          <w:p w14:paraId="51D050AE" w14:textId="77777777" w:rsidR="00155F3C" w:rsidRPr="00155F3C" w:rsidRDefault="00155F3C" w:rsidP="00155F3C">
            <w:r w:rsidRPr="00155F3C">
              <w:t>String</w:t>
            </w:r>
          </w:p>
        </w:tc>
      </w:tr>
    </w:tbl>
    <w:p w14:paraId="17D2AF4C" w14:textId="77777777" w:rsidR="00493520" w:rsidRDefault="00493520" w:rsidP="00493520">
      <w:pPr>
        <w:spacing w:line="256" w:lineRule="auto"/>
        <w:rPr>
          <w:rFonts w:eastAsia="Calibri" w:cs="Times New Roman"/>
          <w:b/>
          <w:bCs/>
          <w14:ligatures w14:val="none"/>
        </w:rPr>
        <w:sectPr w:rsidR="00493520" w:rsidSect="00F8759A">
          <w:pgSz w:w="12240" w:h="23040" w:code="5"/>
          <w:pgMar w:top="720" w:right="720" w:bottom="720" w:left="720" w:header="720" w:footer="720" w:gutter="0"/>
          <w:cols w:space="1440"/>
          <w:docGrid w:linePitch="360"/>
        </w:sectPr>
      </w:pPr>
    </w:p>
    <w:p w14:paraId="42926DD1" w14:textId="77777777" w:rsidR="00493520" w:rsidRPr="00493520" w:rsidRDefault="00493520" w:rsidP="002E132F">
      <w:pPr>
        <w:pStyle w:val="Heading3"/>
      </w:pPr>
      <w:r w:rsidRPr="00493520">
        <w:t>Sample Request</w:t>
      </w:r>
    </w:p>
    <w:p w14:paraId="068BCC69" w14:textId="77777777" w:rsidR="00493520" w:rsidRPr="00493520" w:rsidRDefault="00493520" w:rsidP="00493520">
      <w:pPr>
        <w:spacing w:after="0" w:line="240" w:lineRule="auto"/>
        <w:jc w:val="left"/>
        <w:rPr>
          <w:rFonts w:ascii="Consolas" w:eastAsia="Times New Roman" w:hAnsi="Consolas" w:cs="Times New Roman"/>
          <w:color w:val="000000"/>
          <w:kern w:val="0"/>
          <w:sz w:val="18"/>
          <w:szCs w:val="18"/>
          <w14:ligatures w14:val="none"/>
        </w:rPr>
      </w:pPr>
      <w:r w:rsidRPr="00493520">
        <w:rPr>
          <w:rFonts w:ascii="Consolas" w:eastAsia="Times New Roman" w:hAnsi="Consolas" w:cs="Times New Roman"/>
          <w:color w:val="000000"/>
          <w:kern w:val="0"/>
          <w:sz w:val="18"/>
          <w:szCs w:val="18"/>
          <w14:ligatures w14:val="none"/>
        </w:rPr>
        <w:t>/&lt;string:id&gt;,         {</w:t>
      </w:r>
      <w:r w:rsidRPr="00493520">
        <w:rPr>
          <w:rFonts w:ascii="Consolas" w:eastAsia="Times New Roman" w:hAnsi="Consolas" w:cs="Times New Roman"/>
          <w:color w:val="000000"/>
          <w:kern w:val="0"/>
          <w:sz w:val="18"/>
          <w:szCs w:val="18"/>
          <w14:ligatures w14:val="none"/>
        </w:rPr>
        <w:br/>
        <w:t xml:space="preserve">    "templateName": "Test_process8",</w:t>
      </w:r>
      <w:r w:rsidRPr="00493520">
        <w:rPr>
          <w:rFonts w:ascii="Consolas" w:eastAsia="Times New Roman" w:hAnsi="Consolas" w:cs="Times New Roman"/>
          <w:color w:val="000000"/>
          <w:kern w:val="0"/>
          <w:sz w:val="18"/>
          <w:szCs w:val="18"/>
          <w14:ligatures w14:val="none"/>
        </w:rPr>
        <w:br/>
        <w:t xml:space="preserve">    "attributeList": [</w:t>
      </w:r>
      <w:r w:rsidRPr="00493520">
        <w:rPr>
          <w:rFonts w:ascii="Consolas" w:eastAsia="Times New Roman" w:hAnsi="Consolas" w:cs="Times New Roman"/>
          <w:color w:val="000000"/>
          <w:kern w:val="0"/>
          <w:sz w:val="18"/>
          <w:szCs w:val="18"/>
          <w14:ligatures w14:val="none"/>
        </w:rPr>
        <w:br/>
        <w:t xml:space="preserve">       "C-PC-G1-R1-CT1-PM-PMP-DS-L1-MVS:BarcodeqrCodeScanSuccessRate",</w:t>
      </w:r>
      <w:r w:rsidRPr="00493520">
        <w:rPr>
          <w:rFonts w:ascii="Consolas" w:eastAsia="Times New Roman" w:hAnsi="Consolas" w:cs="Times New Roman"/>
          <w:color w:val="000000"/>
          <w:kern w:val="0"/>
          <w:sz w:val="18"/>
          <w:szCs w:val="18"/>
          <w14:ligatures w14:val="none"/>
        </w:rPr>
        <w:br/>
        <w:t xml:space="preserve">       "C-PC-G1-R1-CT1-PM-PMP-DS-L1-TS:CycleTime",</w:t>
      </w:r>
      <w:r w:rsidRPr="00493520">
        <w:rPr>
          <w:rFonts w:ascii="Consolas" w:eastAsia="Times New Roman" w:hAnsi="Consolas" w:cs="Times New Roman"/>
          <w:color w:val="000000"/>
          <w:kern w:val="0"/>
          <w:sz w:val="18"/>
          <w:szCs w:val="18"/>
          <w14:ligatures w14:val="none"/>
        </w:rPr>
        <w:br/>
        <w:t xml:space="preserve">       "C-PC-G1-R1-CT1-PM-PMP-GS-L1-MT:MixingCapacity"</w:t>
      </w:r>
      <w:r w:rsidRPr="00493520">
        <w:rPr>
          <w:rFonts w:ascii="Consolas" w:eastAsia="Times New Roman" w:hAnsi="Consolas" w:cs="Times New Roman"/>
          <w:color w:val="000000"/>
          <w:kern w:val="0"/>
          <w:sz w:val="18"/>
          <w:szCs w:val="18"/>
          <w14:ligatures w14:val="none"/>
        </w:rPr>
        <w:br/>
        <w:t xml:space="preserve">    ]</w:t>
      </w:r>
      <w:r w:rsidRPr="00493520">
        <w:rPr>
          <w:rFonts w:ascii="Consolas" w:eastAsia="Times New Roman" w:hAnsi="Consolas" w:cs="Times New Roman"/>
          <w:color w:val="000000"/>
          <w:kern w:val="0"/>
          <w:sz w:val="18"/>
          <w:szCs w:val="18"/>
          <w14:ligatures w14:val="none"/>
        </w:rPr>
        <w:br/>
        <w:t>}</w:t>
      </w:r>
    </w:p>
    <w:p w14:paraId="6B381D3C" w14:textId="248121B2" w:rsidR="00155F3C" w:rsidRPr="00155F3C" w:rsidRDefault="00B512E9" w:rsidP="002E132F">
      <w:pPr>
        <w:pStyle w:val="Heading3"/>
      </w:pPr>
      <w:r>
        <w:br w:type="column"/>
      </w:r>
      <w:r w:rsidR="00155F3C" w:rsidRPr="00155F3C">
        <w:t>Sample JSON Response</w:t>
      </w:r>
    </w:p>
    <w:p w14:paraId="11E7ED33" w14:textId="77777777" w:rsidR="001D65CE" w:rsidRPr="00493520" w:rsidRDefault="001D65CE" w:rsidP="00FE48CF">
      <w:pPr>
        <w:spacing w:after="0" w:line="240" w:lineRule="auto"/>
        <w:jc w:val="left"/>
        <w:rPr>
          <w:rFonts w:ascii="Consolas" w:eastAsia="Times New Roman" w:hAnsi="Consolas" w:cs="Times New Roman"/>
          <w:color w:val="000000"/>
          <w:kern w:val="0"/>
          <w:sz w:val="18"/>
          <w:szCs w:val="18"/>
          <w14:ligatures w14:val="none"/>
        </w:rPr>
      </w:pPr>
      <w:r w:rsidRPr="00493520">
        <w:rPr>
          <w:rFonts w:ascii="Consolas" w:eastAsia="Times New Roman" w:hAnsi="Consolas" w:cs="Times New Roman"/>
          <w:color w:val="000000"/>
          <w:kern w:val="0"/>
          <w:sz w:val="18"/>
          <w:szCs w:val="18"/>
          <w14:ligatures w14:val="none"/>
        </w:rPr>
        <w:t>{</w:t>
      </w:r>
      <w:r w:rsidRPr="00493520">
        <w:rPr>
          <w:rFonts w:ascii="Consolas" w:eastAsia="Times New Roman" w:hAnsi="Consolas" w:cs="Times New Roman"/>
          <w:color w:val="000000"/>
          <w:kern w:val="0"/>
          <w:sz w:val="18"/>
          <w:szCs w:val="18"/>
          <w14:ligatures w14:val="none"/>
        </w:rPr>
        <w:br/>
        <w:t xml:space="preserve">    "TemplateConfiguration": [</w:t>
      </w:r>
      <w:r w:rsidRPr="00493520">
        <w:rPr>
          <w:rFonts w:ascii="Consolas" w:eastAsia="Times New Roman" w:hAnsi="Consolas" w:cs="Times New Roman"/>
          <w:color w:val="000000"/>
          <w:kern w:val="0"/>
          <w:sz w:val="18"/>
          <w:szCs w:val="18"/>
          <w14:ligatures w14:val="none"/>
        </w:rPr>
        <w:br/>
        <w:t xml:space="preserve">        {</w:t>
      </w:r>
      <w:r w:rsidRPr="00493520">
        <w:rPr>
          <w:rFonts w:ascii="Consolas" w:eastAsia="Times New Roman" w:hAnsi="Consolas" w:cs="Times New Roman"/>
          <w:color w:val="000000"/>
          <w:kern w:val="0"/>
          <w:sz w:val="18"/>
          <w:szCs w:val="18"/>
          <w14:ligatures w14:val="none"/>
        </w:rPr>
        <w:br/>
        <w:t xml:space="preserve">            "uid": "c19e51fc-2a4a-4f7f-9dcd-99104fa9dfc7",</w:t>
      </w:r>
      <w:r w:rsidRPr="00493520">
        <w:rPr>
          <w:rFonts w:ascii="Consolas" w:eastAsia="Times New Roman" w:hAnsi="Consolas" w:cs="Times New Roman"/>
          <w:color w:val="000000"/>
          <w:kern w:val="0"/>
          <w:sz w:val="18"/>
          <w:szCs w:val="18"/>
          <w14:ligatures w14:val="none"/>
        </w:rPr>
        <w:br/>
        <w:t xml:space="preserve">            "templateName": "Test_process8",</w:t>
      </w:r>
      <w:r w:rsidRPr="00493520">
        <w:rPr>
          <w:rFonts w:ascii="Consolas" w:eastAsia="Times New Roman" w:hAnsi="Consolas" w:cs="Times New Roman"/>
          <w:color w:val="000000"/>
          <w:kern w:val="0"/>
          <w:sz w:val="18"/>
          <w:szCs w:val="18"/>
          <w14:ligatures w14:val="none"/>
        </w:rPr>
        <w:br/>
        <w:t xml:space="preserve">            "attributeList": [</w:t>
      </w:r>
      <w:r w:rsidRPr="00493520">
        <w:rPr>
          <w:rFonts w:ascii="Consolas" w:eastAsia="Times New Roman" w:hAnsi="Consolas" w:cs="Times New Roman"/>
          <w:color w:val="000000"/>
          <w:kern w:val="0"/>
          <w:sz w:val="18"/>
          <w:szCs w:val="18"/>
          <w14:ligatures w14:val="none"/>
        </w:rPr>
        <w:br/>
        <w:t xml:space="preserve">                "C-PC-G1-R1-CT1-PM-PMP-DS-L1-MVS:BarcodeqrCodeScanSuccessRate",</w:t>
      </w:r>
      <w:r w:rsidRPr="00493520">
        <w:rPr>
          <w:rFonts w:ascii="Consolas" w:eastAsia="Times New Roman" w:hAnsi="Consolas" w:cs="Times New Roman"/>
          <w:color w:val="000000"/>
          <w:kern w:val="0"/>
          <w:sz w:val="18"/>
          <w:szCs w:val="18"/>
          <w14:ligatures w14:val="none"/>
        </w:rPr>
        <w:br/>
        <w:t xml:space="preserve">                "C-PC-G1-R1-CT1-PM-PMP-DS-L1-TS:CycleTime",</w:t>
      </w:r>
      <w:r w:rsidRPr="00493520">
        <w:rPr>
          <w:rFonts w:ascii="Consolas" w:eastAsia="Times New Roman" w:hAnsi="Consolas" w:cs="Times New Roman"/>
          <w:color w:val="000000"/>
          <w:kern w:val="0"/>
          <w:sz w:val="18"/>
          <w:szCs w:val="18"/>
          <w14:ligatures w14:val="none"/>
        </w:rPr>
        <w:br/>
        <w:t xml:space="preserve">                "C-PC-G1-R1-CT1-PM-PMP-GS-L1-MT:MixingCapacity"</w:t>
      </w:r>
      <w:r w:rsidRPr="00493520">
        <w:rPr>
          <w:rFonts w:ascii="Consolas" w:eastAsia="Times New Roman" w:hAnsi="Consolas" w:cs="Times New Roman"/>
          <w:color w:val="000000"/>
          <w:kern w:val="0"/>
          <w:sz w:val="18"/>
          <w:szCs w:val="18"/>
          <w14:ligatures w14:val="none"/>
        </w:rPr>
        <w:br/>
        <w:t xml:space="preserve">            ]</w:t>
      </w:r>
      <w:r w:rsidRPr="00493520">
        <w:rPr>
          <w:rFonts w:ascii="Consolas" w:eastAsia="Times New Roman" w:hAnsi="Consolas" w:cs="Times New Roman"/>
          <w:color w:val="000000"/>
          <w:kern w:val="0"/>
          <w:sz w:val="18"/>
          <w:szCs w:val="18"/>
          <w14:ligatures w14:val="none"/>
        </w:rPr>
        <w:br/>
        <w:t xml:space="preserve">        }</w:t>
      </w:r>
      <w:r w:rsidRPr="00493520">
        <w:rPr>
          <w:rFonts w:ascii="Consolas" w:eastAsia="Times New Roman" w:hAnsi="Consolas" w:cs="Times New Roman"/>
          <w:color w:val="000000"/>
          <w:kern w:val="0"/>
          <w:sz w:val="18"/>
          <w:szCs w:val="18"/>
          <w14:ligatures w14:val="none"/>
        </w:rPr>
        <w:br/>
        <w:t xml:space="preserve">    ]</w:t>
      </w:r>
      <w:r w:rsidRPr="00493520">
        <w:rPr>
          <w:rFonts w:ascii="Consolas" w:eastAsia="Times New Roman" w:hAnsi="Consolas" w:cs="Times New Roman"/>
          <w:color w:val="000000"/>
          <w:kern w:val="0"/>
          <w:sz w:val="18"/>
          <w:szCs w:val="18"/>
          <w14:ligatures w14:val="none"/>
        </w:rPr>
        <w:br/>
        <w:t>}</w:t>
      </w:r>
    </w:p>
    <w:p w14:paraId="089BAEA9" w14:textId="77777777" w:rsidR="00493520" w:rsidRDefault="00493520" w:rsidP="00155F3C">
      <w:pPr>
        <w:rPr>
          <w:rFonts w:ascii="Consolas" w:hAnsi="Consolas"/>
          <w:b/>
          <w:bCs/>
          <w:sz w:val="16"/>
          <w:szCs w:val="18"/>
        </w:rPr>
        <w:sectPr w:rsidR="00493520" w:rsidSect="00493520">
          <w:type w:val="continuous"/>
          <w:pgSz w:w="12240" w:h="23040" w:code="5"/>
          <w:pgMar w:top="720" w:right="720" w:bottom="720" w:left="720" w:header="720" w:footer="720" w:gutter="0"/>
          <w:cols w:num="2" w:space="1440"/>
          <w:docGrid w:linePitch="360"/>
        </w:sectPr>
      </w:pPr>
    </w:p>
    <w:p w14:paraId="7FC4215A" w14:textId="0B95EDBE" w:rsidR="00155F3C" w:rsidRPr="00155F3C" w:rsidRDefault="00155F3C" w:rsidP="002E132F">
      <w:pPr>
        <w:pStyle w:val="Heading3"/>
      </w:pPr>
      <w:r w:rsidRPr="00155F3C">
        <w:t>Result</w:t>
      </w:r>
    </w:p>
    <w:tbl>
      <w:tblPr>
        <w:tblW w:w="0" w:type="auto"/>
        <w:tblLook w:val="04A0" w:firstRow="1" w:lastRow="0" w:firstColumn="1" w:lastColumn="0" w:noHBand="0" w:noVBand="1"/>
      </w:tblPr>
      <w:tblGrid>
        <w:gridCol w:w="1781"/>
        <w:gridCol w:w="7252"/>
      </w:tblGrid>
      <w:tr w:rsidR="00155F3C" w:rsidRPr="00155F3C" w14:paraId="76119335" w14:textId="77777777">
        <w:trPr>
          <w:trHeight w:val="300"/>
        </w:trPr>
        <w:tc>
          <w:tcPr>
            <w:tcW w:w="178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224082E4" w14:textId="77777777" w:rsidR="00155F3C" w:rsidRPr="00155F3C" w:rsidRDefault="00155F3C" w:rsidP="00155F3C">
            <w:r w:rsidRPr="00155F3C">
              <w:rPr>
                <w:b/>
                <w:bCs/>
              </w:rPr>
              <w:t>HTTP Code</w:t>
            </w:r>
          </w:p>
        </w:tc>
        <w:tc>
          <w:tcPr>
            <w:tcW w:w="72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1FEA2EC9" w14:textId="77777777" w:rsidR="00155F3C" w:rsidRPr="00155F3C" w:rsidRDefault="00155F3C" w:rsidP="00155F3C">
            <w:r w:rsidRPr="00155F3C">
              <w:rPr>
                <w:b/>
                <w:bCs/>
              </w:rPr>
              <w:t>Result Description</w:t>
            </w:r>
          </w:p>
        </w:tc>
      </w:tr>
      <w:tr w:rsidR="00155F3C" w:rsidRPr="00155F3C" w14:paraId="2378CAF3" w14:textId="77777777">
        <w:trPr>
          <w:trHeight w:val="300"/>
        </w:trPr>
        <w:tc>
          <w:tcPr>
            <w:tcW w:w="1781"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1B494F51" w14:textId="77777777" w:rsidR="00155F3C" w:rsidRPr="00155F3C" w:rsidRDefault="00155F3C" w:rsidP="00155F3C">
            <w:r w:rsidRPr="00155F3C">
              <w:t>200</w:t>
            </w:r>
          </w:p>
        </w:tc>
        <w:tc>
          <w:tcPr>
            <w:tcW w:w="7252"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6674A207" w14:textId="77777777" w:rsidR="00155F3C" w:rsidRPr="00155F3C" w:rsidRDefault="00155F3C" w:rsidP="00155F3C">
            <w:r w:rsidRPr="00155F3C">
              <w:rPr>
                <w:lang w:val="en-IN"/>
              </w:rPr>
              <w:t>Operation executed successfully</w:t>
            </w:r>
          </w:p>
        </w:tc>
      </w:tr>
    </w:tbl>
    <w:p w14:paraId="6C0E8F09" w14:textId="77777777" w:rsidR="00155F3C" w:rsidRPr="00155F3C" w:rsidRDefault="00155F3C" w:rsidP="002E132F">
      <w:pPr>
        <w:pStyle w:val="Heading3"/>
      </w:pPr>
      <w:r w:rsidRPr="00155F3C">
        <w:t>Error Management</w:t>
      </w:r>
    </w:p>
    <w:tbl>
      <w:tblPr>
        <w:tblW w:w="0" w:type="auto"/>
        <w:tblLook w:val="04A0" w:firstRow="1" w:lastRow="0" w:firstColumn="1" w:lastColumn="0" w:noHBand="0" w:noVBand="1"/>
      </w:tblPr>
      <w:tblGrid>
        <w:gridCol w:w="1719"/>
        <w:gridCol w:w="1479"/>
        <w:gridCol w:w="5899"/>
      </w:tblGrid>
      <w:tr w:rsidR="00155F3C" w:rsidRPr="00155F3C" w14:paraId="42E9B552" w14:textId="77777777">
        <w:trPr>
          <w:trHeight w:val="300"/>
        </w:trPr>
        <w:tc>
          <w:tcPr>
            <w:tcW w:w="1719"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05924668" w14:textId="77777777" w:rsidR="00155F3C" w:rsidRPr="00155F3C" w:rsidRDefault="00155F3C" w:rsidP="00155F3C">
            <w:r w:rsidRPr="00155F3C">
              <w:rPr>
                <w:b/>
                <w:bCs/>
              </w:rPr>
              <w:t>HTTP Code</w:t>
            </w:r>
          </w:p>
        </w:tc>
        <w:tc>
          <w:tcPr>
            <w:tcW w:w="1479"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57A3BA41" w14:textId="77777777" w:rsidR="00155F3C" w:rsidRPr="00155F3C" w:rsidRDefault="00155F3C" w:rsidP="00155F3C">
            <w:r w:rsidRPr="00155F3C">
              <w:rPr>
                <w:b/>
                <w:bCs/>
              </w:rPr>
              <w:t>Error Code</w:t>
            </w:r>
          </w:p>
        </w:tc>
        <w:tc>
          <w:tcPr>
            <w:tcW w:w="5899"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3F2D2B7A" w14:textId="77777777" w:rsidR="00155F3C" w:rsidRPr="00155F3C" w:rsidRDefault="00155F3C" w:rsidP="00155F3C">
            <w:r w:rsidRPr="00155F3C">
              <w:rPr>
                <w:b/>
                <w:bCs/>
              </w:rPr>
              <w:t>Error Description</w:t>
            </w:r>
          </w:p>
        </w:tc>
      </w:tr>
      <w:tr w:rsidR="00155F3C" w:rsidRPr="00155F3C" w14:paraId="483D93DE" w14:textId="77777777">
        <w:trPr>
          <w:trHeight w:val="300"/>
        </w:trPr>
        <w:tc>
          <w:tcPr>
            <w:tcW w:w="1719" w:type="dxa"/>
            <w:tcBorders>
              <w:top w:val="single" w:sz="8" w:space="0" w:color="auto"/>
              <w:left w:val="single" w:sz="8" w:space="0" w:color="auto"/>
              <w:bottom w:val="single" w:sz="8" w:space="0" w:color="auto"/>
              <w:right w:val="single" w:sz="8" w:space="0" w:color="auto"/>
            </w:tcBorders>
            <w:vAlign w:val="center"/>
            <w:hideMark/>
          </w:tcPr>
          <w:p w14:paraId="1ADDE801" w14:textId="77777777" w:rsidR="00155F3C" w:rsidRPr="00155F3C" w:rsidRDefault="00155F3C" w:rsidP="00155F3C">
            <w:r w:rsidRPr="00155F3C">
              <w:t>500</w:t>
            </w:r>
          </w:p>
        </w:tc>
        <w:tc>
          <w:tcPr>
            <w:tcW w:w="1479" w:type="dxa"/>
            <w:tcBorders>
              <w:top w:val="single" w:sz="8" w:space="0" w:color="auto"/>
              <w:left w:val="single" w:sz="8" w:space="0" w:color="auto"/>
              <w:bottom w:val="single" w:sz="8" w:space="0" w:color="auto"/>
              <w:right w:val="single" w:sz="8" w:space="0" w:color="auto"/>
            </w:tcBorders>
            <w:vAlign w:val="center"/>
            <w:hideMark/>
          </w:tcPr>
          <w:p w14:paraId="4E1A2057" w14:textId="77777777" w:rsidR="00155F3C" w:rsidRPr="00155F3C" w:rsidRDefault="00155F3C" w:rsidP="00155F3C">
            <w:r w:rsidRPr="00155F3C">
              <w:t>500</w:t>
            </w:r>
          </w:p>
        </w:tc>
        <w:tc>
          <w:tcPr>
            <w:tcW w:w="5899" w:type="dxa"/>
            <w:tcBorders>
              <w:top w:val="single" w:sz="8" w:space="0" w:color="auto"/>
              <w:left w:val="single" w:sz="8" w:space="0" w:color="auto"/>
              <w:bottom w:val="single" w:sz="8" w:space="0" w:color="auto"/>
              <w:right w:val="single" w:sz="8" w:space="0" w:color="auto"/>
            </w:tcBorders>
            <w:vAlign w:val="center"/>
            <w:hideMark/>
          </w:tcPr>
          <w:p w14:paraId="5B57895D" w14:textId="77777777" w:rsidR="00155F3C" w:rsidRPr="00155F3C" w:rsidRDefault="00155F3C" w:rsidP="00155F3C">
            <w:r w:rsidRPr="00155F3C">
              <w:t xml:space="preserve">      Generic Error</w:t>
            </w:r>
          </w:p>
        </w:tc>
      </w:tr>
      <w:tr w:rsidR="00155F3C" w:rsidRPr="00155F3C" w14:paraId="3E133479" w14:textId="77777777">
        <w:trPr>
          <w:trHeight w:val="300"/>
        </w:trPr>
        <w:tc>
          <w:tcPr>
            <w:tcW w:w="1719" w:type="dxa"/>
            <w:tcBorders>
              <w:top w:val="single" w:sz="8" w:space="0" w:color="auto"/>
              <w:left w:val="single" w:sz="8" w:space="0" w:color="auto"/>
              <w:bottom w:val="single" w:sz="8" w:space="0" w:color="auto"/>
              <w:right w:val="single" w:sz="8" w:space="0" w:color="auto"/>
            </w:tcBorders>
            <w:vAlign w:val="center"/>
            <w:hideMark/>
          </w:tcPr>
          <w:p w14:paraId="7D5E98BE" w14:textId="77777777" w:rsidR="00155F3C" w:rsidRPr="00155F3C" w:rsidRDefault="00155F3C" w:rsidP="00155F3C">
            <w:r w:rsidRPr="00155F3C">
              <w:t>400</w:t>
            </w:r>
          </w:p>
        </w:tc>
        <w:tc>
          <w:tcPr>
            <w:tcW w:w="1479" w:type="dxa"/>
            <w:tcBorders>
              <w:top w:val="single" w:sz="8" w:space="0" w:color="auto"/>
              <w:left w:val="single" w:sz="8" w:space="0" w:color="auto"/>
              <w:bottom w:val="single" w:sz="8" w:space="0" w:color="auto"/>
              <w:right w:val="single" w:sz="8" w:space="0" w:color="auto"/>
            </w:tcBorders>
            <w:vAlign w:val="center"/>
            <w:hideMark/>
          </w:tcPr>
          <w:p w14:paraId="31169CD9" w14:textId="77777777" w:rsidR="00155F3C" w:rsidRPr="00155F3C" w:rsidRDefault="00155F3C" w:rsidP="00155F3C">
            <w:r w:rsidRPr="00155F3C">
              <w:t>401</w:t>
            </w:r>
          </w:p>
        </w:tc>
        <w:tc>
          <w:tcPr>
            <w:tcW w:w="5899" w:type="dxa"/>
            <w:tcBorders>
              <w:top w:val="single" w:sz="8" w:space="0" w:color="auto"/>
              <w:left w:val="single" w:sz="8" w:space="0" w:color="auto"/>
              <w:bottom w:val="single" w:sz="8" w:space="0" w:color="auto"/>
              <w:right w:val="single" w:sz="8" w:space="0" w:color="auto"/>
            </w:tcBorders>
            <w:vAlign w:val="center"/>
            <w:hideMark/>
          </w:tcPr>
          <w:p w14:paraId="52F5E306" w14:textId="3E544AEF" w:rsidR="00155F3C" w:rsidRPr="00155F3C" w:rsidRDefault="00155F3C" w:rsidP="00CE32D6">
            <w:r w:rsidRPr="00155F3C">
              <w:t>Unauthorized User</w:t>
            </w:r>
            <w:r w:rsidR="00CE32D6">
              <w:t xml:space="preserve"> / </w:t>
            </w:r>
            <w:r w:rsidR="00D425CC">
              <w:t>Header Token</w:t>
            </w:r>
            <w:r w:rsidRPr="00155F3C">
              <w:t xml:space="preserve"> could be missing</w:t>
            </w:r>
          </w:p>
        </w:tc>
      </w:tr>
      <w:tr w:rsidR="00155F3C" w:rsidRPr="00155F3C" w14:paraId="01D1261E" w14:textId="77777777">
        <w:trPr>
          <w:trHeight w:val="300"/>
        </w:trPr>
        <w:tc>
          <w:tcPr>
            <w:tcW w:w="1719" w:type="dxa"/>
            <w:tcBorders>
              <w:top w:val="single" w:sz="8" w:space="0" w:color="auto"/>
              <w:left w:val="single" w:sz="8" w:space="0" w:color="auto"/>
              <w:bottom w:val="single" w:sz="8" w:space="0" w:color="auto"/>
              <w:right w:val="single" w:sz="8" w:space="0" w:color="auto"/>
            </w:tcBorders>
            <w:vAlign w:val="center"/>
            <w:hideMark/>
          </w:tcPr>
          <w:p w14:paraId="01D0D0E4" w14:textId="77777777" w:rsidR="00155F3C" w:rsidRPr="00155F3C" w:rsidRDefault="00155F3C" w:rsidP="00155F3C">
            <w:r w:rsidRPr="00155F3C">
              <w:t>400</w:t>
            </w:r>
          </w:p>
        </w:tc>
        <w:tc>
          <w:tcPr>
            <w:tcW w:w="1479" w:type="dxa"/>
            <w:tcBorders>
              <w:top w:val="single" w:sz="8" w:space="0" w:color="auto"/>
              <w:left w:val="single" w:sz="8" w:space="0" w:color="auto"/>
              <w:bottom w:val="single" w:sz="8" w:space="0" w:color="auto"/>
              <w:right w:val="single" w:sz="8" w:space="0" w:color="auto"/>
            </w:tcBorders>
            <w:vAlign w:val="center"/>
            <w:hideMark/>
          </w:tcPr>
          <w:p w14:paraId="42EA6084" w14:textId="77777777" w:rsidR="00155F3C" w:rsidRPr="00155F3C" w:rsidRDefault="00155F3C" w:rsidP="00155F3C">
            <w:r w:rsidRPr="00155F3C">
              <w:t>400</w:t>
            </w:r>
          </w:p>
        </w:tc>
        <w:tc>
          <w:tcPr>
            <w:tcW w:w="5899" w:type="dxa"/>
            <w:tcBorders>
              <w:top w:val="single" w:sz="8" w:space="0" w:color="auto"/>
              <w:left w:val="single" w:sz="8" w:space="0" w:color="auto"/>
              <w:bottom w:val="single" w:sz="8" w:space="0" w:color="auto"/>
              <w:right w:val="single" w:sz="8" w:space="0" w:color="auto"/>
            </w:tcBorders>
            <w:vAlign w:val="center"/>
            <w:hideMark/>
          </w:tcPr>
          <w:p w14:paraId="02EAB93E" w14:textId="7210293D" w:rsidR="00155F3C" w:rsidRPr="00155F3C" w:rsidRDefault="00155F3C" w:rsidP="00CE32D6">
            <w:r w:rsidRPr="00155F3C">
              <w:t>Bad request</w:t>
            </w:r>
            <w:r w:rsidR="00CE32D6">
              <w:t xml:space="preserve"> / </w:t>
            </w:r>
            <w:r w:rsidRPr="00155F3C">
              <w:t>The pinned asset is not present for this user</w:t>
            </w:r>
          </w:p>
        </w:tc>
      </w:tr>
    </w:tbl>
    <w:p w14:paraId="695110CB" w14:textId="77777777" w:rsidR="00CE32D6" w:rsidRDefault="00CE32D6" w:rsidP="004D2E7B">
      <w:pPr>
        <w:rPr>
          <w:b/>
          <w:bCs/>
        </w:rPr>
        <w:sectPr w:rsidR="00CE32D6" w:rsidSect="00493520">
          <w:type w:val="continuous"/>
          <w:pgSz w:w="12240" w:h="23040" w:code="5"/>
          <w:pgMar w:top="720" w:right="720" w:bottom="720" w:left="720" w:header="720" w:footer="720" w:gutter="0"/>
          <w:cols w:space="1440"/>
          <w:docGrid w:linePitch="360"/>
        </w:sectPr>
      </w:pPr>
    </w:p>
    <w:p w14:paraId="62DC173B" w14:textId="3A016CD9" w:rsidR="004D2E7B" w:rsidRPr="004D2E7B" w:rsidRDefault="001B11D4" w:rsidP="002E132F">
      <w:pPr>
        <w:pStyle w:val="Heading2"/>
      </w:pPr>
      <w:r w:rsidRPr="001B11D4">
        <w:lastRenderedPageBreak/>
        <w:t>TemplateAttributeDetails</w:t>
      </w:r>
      <w:r w:rsidR="004D2E7B" w:rsidRPr="004D2E7B">
        <w:t xml:space="preserve"> API</w:t>
      </w:r>
    </w:p>
    <w:p w14:paraId="2794F103" w14:textId="1DA95404" w:rsidR="00413661" w:rsidRPr="00220A05" w:rsidRDefault="00413661" w:rsidP="00220A05">
      <w:r w:rsidRPr="00220A05">
        <w:t xml:space="preserve">The GetTemplateAttributeDetails API is used to fetch templates based by the isglobal flag  by passing the </w:t>
      </w:r>
      <w:r w:rsidR="0029045B" w:rsidRPr="00220A05">
        <w:t>user token</w:t>
      </w:r>
      <w:r w:rsidRPr="00220A05">
        <w:t xml:space="preserve"> to get the personalized and global ones.</w:t>
      </w:r>
    </w:p>
    <w:p w14:paraId="0DDF4C9C" w14:textId="77777777" w:rsidR="00220A05" w:rsidRPr="00220A05" w:rsidRDefault="00220A05" w:rsidP="00220A05">
      <w:r w:rsidRPr="00220A05">
        <w:t xml:space="preserve">To fetch the response from the APIs, the authorization token and content type entities must exist. </w:t>
      </w:r>
    </w:p>
    <w:p w14:paraId="14F87458" w14:textId="77777777" w:rsidR="004D2E7B" w:rsidRPr="004D2E7B" w:rsidRDefault="004D2E7B" w:rsidP="002E132F">
      <w:pPr>
        <w:pStyle w:val="Heading3"/>
      </w:pPr>
      <w:r w:rsidRPr="004D2E7B">
        <w:t>API Specifications</w:t>
      </w:r>
    </w:p>
    <w:tbl>
      <w:tblPr>
        <w:tblW w:w="10790" w:type="dxa"/>
        <w:tblLook w:val="04A0" w:firstRow="1" w:lastRow="0" w:firstColumn="1" w:lastColumn="0" w:noHBand="0" w:noVBand="1"/>
      </w:tblPr>
      <w:tblGrid>
        <w:gridCol w:w="3230"/>
        <w:gridCol w:w="7560"/>
      </w:tblGrid>
      <w:tr w:rsidR="004D2E7B" w:rsidRPr="004D2E7B" w14:paraId="41706FEF" w14:textId="77777777" w:rsidTr="00220A05">
        <w:trPr>
          <w:trHeight w:val="165"/>
        </w:trPr>
        <w:tc>
          <w:tcPr>
            <w:tcW w:w="3230" w:type="dxa"/>
            <w:tcBorders>
              <w:top w:val="single" w:sz="8" w:space="0" w:color="auto"/>
              <w:left w:val="single" w:sz="8" w:space="0" w:color="auto"/>
              <w:bottom w:val="single" w:sz="8" w:space="0" w:color="auto"/>
              <w:right w:val="single" w:sz="8" w:space="0" w:color="auto"/>
            </w:tcBorders>
            <w:shd w:val="clear" w:color="auto" w:fill="E8E8E8"/>
            <w:hideMark/>
          </w:tcPr>
          <w:p w14:paraId="1A9410AA" w14:textId="77777777" w:rsidR="004D2E7B" w:rsidRPr="004D2E7B" w:rsidRDefault="004D2E7B" w:rsidP="00220A05">
            <w:pPr>
              <w:spacing w:after="0"/>
            </w:pPr>
            <w:r w:rsidRPr="004D2E7B">
              <w:rPr>
                <w:b/>
                <w:bCs/>
              </w:rPr>
              <w:t>PROTOCOL</w:t>
            </w:r>
          </w:p>
        </w:tc>
        <w:tc>
          <w:tcPr>
            <w:tcW w:w="7560" w:type="dxa"/>
            <w:tcBorders>
              <w:top w:val="single" w:sz="8" w:space="0" w:color="auto"/>
              <w:left w:val="single" w:sz="8" w:space="0" w:color="auto"/>
              <w:bottom w:val="single" w:sz="8" w:space="0" w:color="auto"/>
              <w:right w:val="single" w:sz="8" w:space="0" w:color="auto"/>
            </w:tcBorders>
            <w:hideMark/>
          </w:tcPr>
          <w:p w14:paraId="3D50022E" w14:textId="54908AA5" w:rsidR="004D2E7B" w:rsidRPr="004D2E7B" w:rsidRDefault="004D2E7B" w:rsidP="00220A05">
            <w:pPr>
              <w:spacing w:after="0"/>
            </w:pPr>
            <w:r w:rsidRPr="004D2E7B">
              <w:t>HTTPS</w:t>
            </w:r>
          </w:p>
        </w:tc>
      </w:tr>
      <w:tr w:rsidR="004D2E7B" w:rsidRPr="004D2E7B" w14:paraId="787CB708" w14:textId="77777777" w:rsidTr="00220A05">
        <w:trPr>
          <w:trHeight w:val="165"/>
        </w:trPr>
        <w:tc>
          <w:tcPr>
            <w:tcW w:w="3230" w:type="dxa"/>
            <w:tcBorders>
              <w:top w:val="single" w:sz="8" w:space="0" w:color="auto"/>
              <w:left w:val="single" w:sz="8" w:space="0" w:color="auto"/>
              <w:bottom w:val="single" w:sz="8" w:space="0" w:color="auto"/>
              <w:right w:val="single" w:sz="8" w:space="0" w:color="auto"/>
            </w:tcBorders>
            <w:shd w:val="clear" w:color="auto" w:fill="E8E8E8"/>
            <w:hideMark/>
          </w:tcPr>
          <w:p w14:paraId="1182F9C5" w14:textId="3A5AE70C" w:rsidR="004D2E7B" w:rsidRPr="004D2E7B" w:rsidRDefault="004D2E7B" w:rsidP="00220A05">
            <w:pPr>
              <w:spacing w:after="0"/>
            </w:pPr>
            <w:r w:rsidRPr="004D2E7B">
              <w:rPr>
                <w:b/>
                <w:bCs/>
              </w:rPr>
              <w:t xml:space="preserve">PATH AOT </w:t>
            </w:r>
            <w:r w:rsidR="00515F80">
              <w:rPr>
                <w:b/>
                <w:bCs/>
              </w:rPr>
              <w:t>(Public Exposure)</w:t>
            </w:r>
          </w:p>
        </w:tc>
        <w:tc>
          <w:tcPr>
            <w:tcW w:w="7560" w:type="dxa"/>
            <w:tcBorders>
              <w:top w:val="single" w:sz="8" w:space="0" w:color="auto"/>
              <w:left w:val="single" w:sz="8" w:space="0" w:color="auto"/>
              <w:bottom w:val="single" w:sz="8" w:space="0" w:color="auto"/>
              <w:right w:val="single" w:sz="8" w:space="0" w:color="auto"/>
            </w:tcBorders>
            <w:hideMark/>
          </w:tcPr>
          <w:p w14:paraId="68B4BB27" w14:textId="473082BD" w:rsidR="004D2E7B" w:rsidRPr="001B31A3" w:rsidRDefault="001B31A3" w:rsidP="001B31A3">
            <w:hyperlink r:id="rId44" w:history="1">
              <w:r w:rsidRPr="00251EB0">
                <w:rPr>
                  <w:rStyle w:val="Hyperlink"/>
                </w:rPr>
                <w:t>https://apim-aot-azure-dev.azure-api.net/api/productionmanager/templateconfigurations/details</w:t>
              </w:r>
            </w:hyperlink>
            <w:r>
              <w:t xml:space="preserve"> </w:t>
            </w:r>
          </w:p>
        </w:tc>
      </w:tr>
      <w:tr w:rsidR="004D2E7B" w:rsidRPr="004D2E7B" w14:paraId="24B00C41" w14:textId="77777777" w:rsidTr="00220A05">
        <w:trPr>
          <w:trHeight w:val="135"/>
        </w:trPr>
        <w:tc>
          <w:tcPr>
            <w:tcW w:w="3230" w:type="dxa"/>
            <w:tcBorders>
              <w:top w:val="single" w:sz="8" w:space="0" w:color="auto"/>
              <w:left w:val="single" w:sz="8" w:space="0" w:color="auto"/>
              <w:bottom w:val="single" w:sz="8" w:space="0" w:color="auto"/>
              <w:right w:val="single" w:sz="8" w:space="0" w:color="auto"/>
            </w:tcBorders>
            <w:shd w:val="clear" w:color="auto" w:fill="E8E8E8"/>
            <w:hideMark/>
          </w:tcPr>
          <w:p w14:paraId="6386B560" w14:textId="77777777" w:rsidR="004D2E7B" w:rsidRPr="004D2E7B" w:rsidRDefault="004D2E7B" w:rsidP="00220A05">
            <w:pPr>
              <w:spacing w:after="0"/>
            </w:pPr>
            <w:r w:rsidRPr="004D2E7B">
              <w:rPr>
                <w:b/>
                <w:bCs/>
              </w:rPr>
              <w:t>METHOD</w:t>
            </w:r>
          </w:p>
        </w:tc>
        <w:tc>
          <w:tcPr>
            <w:tcW w:w="7560" w:type="dxa"/>
            <w:tcBorders>
              <w:top w:val="single" w:sz="8" w:space="0" w:color="auto"/>
              <w:left w:val="single" w:sz="8" w:space="0" w:color="auto"/>
              <w:bottom w:val="single" w:sz="8" w:space="0" w:color="auto"/>
              <w:right w:val="single" w:sz="8" w:space="0" w:color="auto"/>
            </w:tcBorders>
            <w:hideMark/>
          </w:tcPr>
          <w:p w14:paraId="41E90D4D" w14:textId="4823B7A7" w:rsidR="004D2E7B" w:rsidRPr="004D2E7B" w:rsidRDefault="00F1318C" w:rsidP="00220A05">
            <w:pPr>
              <w:spacing w:after="0"/>
            </w:pPr>
            <w:r>
              <w:t>GET</w:t>
            </w:r>
          </w:p>
        </w:tc>
      </w:tr>
      <w:tr w:rsidR="004D2E7B" w:rsidRPr="004D2E7B" w14:paraId="4AAF0EDA" w14:textId="77777777" w:rsidTr="00220A05">
        <w:trPr>
          <w:trHeight w:val="240"/>
        </w:trPr>
        <w:tc>
          <w:tcPr>
            <w:tcW w:w="3230" w:type="dxa"/>
            <w:tcBorders>
              <w:top w:val="single" w:sz="8" w:space="0" w:color="auto"/>
              <w:left w:val="single" w:sz="8" w:space="0" w:color="auto"/>
              <w:bottom w:val="single" w:sz="8" w:space="0" w:color="auto"/>
              <w:right w:val="single" w:sz="8" w:space="0" w:color="auto"/>
            </w:tcBorders>
            <w:shd w:val="clear" w:color="auto" w:fill="E8E8E8"/>
            <w:hideMark/>
          </w:tcPr>
          <w:p w14:paraId="10D2E5D2" w14:textId="77777777" w:rsidR="004D2E7B" w:rsidRPr="004D2E7B" w:rsidRDefault="004D2E7B" w:rsidP="00220A05">
            <w:pPr>
              <w:spacing w:after="0"/>
            </w:pPr>
            <w:r w:rsidRPr="004D2E7B">
              <w:rPr>
                <w:b/>
                <w:bCs/>
              </w:rPr>
              <w:t>CONTENT TYPE</w:t>
            </w:r>
          </w:p>
        </w:tc>
        <w:tc>
          <w:tcPr>
            <w:tcW w:w="7560" w:type="dxa"/>
            <w:tcBorders>
              <w:top w:val="single" w:sz="8" w:space="0" w:color="auto"/>
              <w:left w:val="single" w:sz="8" w:space="0" w:color="auto"/>
              <w:bottom w:val="single" w:sz="8" w:space="0" w:color="auto"/>
              <w:right w:val="single" w:sz="8" w:space="0" w:color="auto"/>
            </w:tcBorders>
            <w:hideMark/>
          </w:tcPr>
          <w:p w14:paraId="05C7525B" w14:textId="77777777" w:rsidR="004D2E7B" w:rsidRPr="004D2E7B" w:rsidRDefault="004D2E7B" w:rsidP="00220A05">
            <w:pPr>
              <w:spacing w:after="0"/>
            </w:pPr>
            <w:r w:rsidRPr="004D2E7B">
              <w:t>application / json</w:t>
            </w:r>
          </w:p>
        </w:tc>
      </w:tr>
    </w:tbl>
    <w:p w14:paraId="38D997F7" w14:textId="77777777" w:rsidR="004D2E7B" w:rsidRPr="004D2E7B" w:rsidRDefault="004D2E7B" w:rsidP="002E132F">
      <w:pPr>
        <w:pStyle w:val="Heading3"/>
      </w:pPr>
      <w:r w:rsidRPr="004D2E7B">
        <w:t>Input Header Parameters</w:t>
      </w:r>
    </w:p>
    <w:tbl>
      <w:tblPr>
        <w:tblW w:w="0" w:type="auto"/>
        <w:tblLook w:val="04A0" w:firstRow="1" w:lastRow="0" w:firstColumn="1" w:lastColumn="0" w:noHBand="0" w:noVBand="1"/>
      </w:tblPr>
      <w:tblGrid>
        <w:gridCol w:w="1904"/>
        <w:gridCol w:w="6816"/>
        <w:gridCol w:w="900"/>
        <w:gridCol w:w="1160"/>
      </w:tblGrid>
      <w:tr w:rsidR="004D2E7B" w:rsidRPr="004D2E7B" w14:paraId="5D68612C" w14:textId="77777777" w:rsidTr="00220A05">
        <w:trPr>
          <w:trHeight w:val="255"/>
        </w:trPr>
        <w:tc>
          <w:tcPr>
            <w:tcW w:w="1904"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0EA79F3F" w14:textId="77777777" w:rsidR="004D2E7B" w:rsidRPr="004D2E7B" w:rsidRDefault="004D2E7B" w:rsidP="006D524C">
            <w:pPr>
              <w:spacing w:after="0"/>
            </w:pPr>
            <w:r w:rsidRPr="004D2E7B">
              <w:rPr>
                <w:b/>
                <w:bCs/>
              </w:rPr>
              <w:t>Parameter</w:t>
            </w:r>
          </w:p>
        </w:tc>
        <w:tc>
          <w:tcPr>
            <w:tcW w:w="6816"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4F94F66C" w14:textId="77777777" w:rsidR="004D2E7B" w:rsidRPr="004D2E7B" w:rsidRDefault="004D2E7B" w:rsidP="006D524C">
            <w:pPr>
              <w:spacing w:after="0"/>
            </w:pPr>
            <w:r w:rsidRPr="004D2E7B">
              <w:rPr>
                <w:b/>
                <w:bCs/>
              </w:rPr>
              <w:t>Description</w:t>
            </w:r>
          </w:p>
        </w:tc>
        <w:tc>
          <w:tcPr>
            <w:tcW w:w="90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20BE7277" w14:textId="77777777" w:rsidR="004D2E7B" w:rsidRPr="004D2E7B" w:rsidRDefault="004D2E7B" w:rsidP="006D524C">
            <w:pPr>
              <w:spacing w:after="0"/>
            </w:pPr>
            <w:r w:rsidRPr="004D2E7B">
              <w:rPr>
                <w:b/>
                <w:bCs/>
              </w:rPr>
              <w:t>M/O</w:t>
            </w:r>
          </w:p>
        </w:tc>
        <w:tc>
          <w:tcPr>
            <w:tcW w:w="116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453A01EB" w14:textId="77777777" w:rsidR="004D2E7B" w:rsidRPr="004D2E7B" w:rsidRDefault="004D2E7B" w:rsidP="006D524C">
            <w:pPr>
              <w:spacing w:after="0"/>
            </w:pPr>
            <w:r w:rsidRPr="004D2E7B">
              <w:rPr>
                <w:b/>
                <w:bCs/>
              </w:rPr>
              <w:t>Type</w:t>
            </w:r>
          </w:p>
        </w:tc>
      </w:tr>
      <w:tr w:rsidR="004D2E7B" w:rsidRPr="004D2E7B" w14:paraId="712C2B46" w14:textId="77777777" w:rsidTr="00220A05">
        <w:trPr>
          <w:trHeight w:val="255"/>
        </w:trPr>
        <w:tc>
          <w:tcPr>
            <w:tcW w:w="1904" w:type="dxa"/>
            <w:tcBorders>
              <w:top w:val="single" w:sz="8" w:space="0" w:color="auto"/>
              <w:left w:val="single" w:sz="8" w:space="0" w:color="auto"/>
              <w:bottom w:val="single" w:sz="8" w:space="0" w:color="auto"/>
              <w:right w:val="single" w:sz="8" w:space="0" w:color="auto"/>
            </w:tcBorders>
            <w:vAlign w:val="center"/>
            <w:hideMark/>
          </w:tcPr>
          <w:p w14:paraId="0864B5CC" w14:textId="77777777" w:rsidR="004D2E7B" w:rsidRPr="004D2E7B" w:rsidRDefault="004D2E7B" w:rsidP="006D524C">
            <w:pPr>
              <w:spacing w:after="0"/>
            </w:pPr>
            <w:r w:rsidRPr="004D2E7B">
              <w:t>Authorization</w:t>
            </w:r>
          </w:p>
        </w:tc>
        <w:tc>
          <w:tcPr>
            <w:tcW w:w="6816" w:type="dxa"/>
            <w:tcBorders>
              <w:top w:val="single" w:sz="8" w:space="0" w:color="auto"/>
              <w:left w:val="single" w:sz="8" w:space="0" w:color="auto"/>
              <w:bottom w:val="single" w:sz="8" w:space="0" w:color="auto"/>
              <w:right w:val="single" w:sz="8" w:space="0" w:color="auto"/>
            </w:tcBorders>
            <w:vAlign w:val="center"/>
            <w:hideMark/>
          </w:tcPr>
          <w:p w14:paraId="1A9EFA4D" w14:textId="77777777" w:rsidR="004D2E7B" w:rsidRPr="004D2E7B" w:rsidRDefault="004D2E7B" w:rsidP="006D524C">
            <w:pPr>
              <w:spacing w:after="0"/>
            </w:pPr>
            <w:r w:rsidRPr="004D2E7B">
              <w:t xml:space="preserve">Token acquired from Azure AD based on the user credentials for further API calls. </w:t>
            </w:r>
            <w:r w:rsidRPr="004D2E7B">
              <w:rPr>
                <w:lang w:val="en-IN"/>
              </w:rPr>
              <w:t>. e.g</w:t>
            </w:r>
            <w:r w:rsidRPr="00E07370">
              <w:rPr>
                <w:rFonts w:ascii="Consolas" w:hAnsi="Consolas"/>
                <w:lang w:val="en-IN"/>
              </w:rPr>
              <w:t>., msal, accesstoken : { token: "Bearer {token}" }</w:t>
            </w:r>
          </w:p>
        </w:tc>
        <w:tc>
          <w:tcPr>
            <w:tcW w:w="900" w:type="dxa"/>
            <w:tcBorders>
              <w:top w:val="single" w:sz="8" w:space="0" w:color="auto"/>
              <w:left w:val="single" w:sz="8" w:space="0" w:color="auto"/>
              <w:bottom w:val="single" w:sz="8" w:space="0" w:color="auto"/>
              <w:right w:val="single" w:sz="8" w:space="0" w:color="auto"/>
            </w:tcBorders>
            <w:vAlign w:val="center"/>
            <w:hideMark/>
          </w:tcPr>
          <w:p w14:paraId="5FF50F5F" w14:textId="77777777" w:rsidR="004D2E7B" w:rsidRPr="004D2E7B" w:rsidRDefault="004D2E7B" w:rsidP="006D524C">
            <w:pPr>
              <w:spacing w:after="0"/>
            </w:pPr>
            <w:r w:rsidRPr="004D2E7B">
              <w:t>M</w:t>
            </w:r>
          </w:p>
        </w:tc>
        <w:tc>
          <w:tcPr>
            <w:tcW w:w="1160" w:type="dxa"/>
            <w:tcBorders>
              <w:top w:val="single" w:sz="8" w:space="0" w:color="auto"/>
              <w:left w:val="single" w:sz="8" w:space="0" w:color="auto"/>
              <w:bottom w:val="single" w:sz="8" w:space="0" w:color="auto"/>
              <w:right w:val="single" w:sz="8" w:space="0" w:color="auto"/>
            </w:tcBorders>
            <w:vAlign w:val="center"/>
            <w:hideMark/>
          </w:tcPr>
          <w:p w14:paraId="575BA094" w14:textId="77777777" w:rsidR="004D2E7B" w:rsidRPr="004D2E7B" w:rsidRDefault="004D2E7B" w:rsidP="006D524C">
            <w:pPr>
              <w:spacing w:after="0"/>
            </w:pPr>
            <w:r w:rsidRPr="004D2E7B">
              <w:t>String</w:t>
            </w:r>
          </w:p>
        </w:tc>
      </w:tr>
      <w:tr w:rsidR="004D2E7B" w:rsidRPr="004D2E7B" w14:paraId="359151DD" w14:textId="77777777" w:rsidTr="00220A05">
        <w:trPr>
          <w:trHeight w:val="255"/>
        </w:trPr>
        <w:tc>
          <w:tcPr>
            <w:tcW w:w="1904" w:type="dxa"/>
            <w:tcBorders>
              <w:top w:val="single" w:sz="8" w:space="0" w:color="auto"/>
              <w:left w:val="single" w:sz="8" w:space="0" w:color="auto"/>
              <w:bottom w:val="single" w:sz="8" w:space="0" w:color="auto"/>
              <w:right w:val="single" w:sz="8" w:space="0" w:color="auto"/>
            </w:tcBorders>
            <w:vAlign w:val="center"/>
            <w:hideMark/>
          </w:tcPr>
          <w:p w14:paraId="468510A5" w14:textId="77777777" w:rsidR="004D2E7B" w:rsidRPr="004D2E7B" w:rsidRDefault="004D2E7B" w:rsidP="006D524C">
            <w:pPr>
              <w:spacing w:after="0"/>
            </w:pPr>
            <w:r w:rsidRPr="004D2E7B">
              <w:t>Content-Type</w:t>
            </w:r>
          </w:p>
        </w:tc>
        <w:tc>
          <w:tcPr>
            <w:tcW w:w="6816" w:type="dxa"/>
            <w:tcBorders>
              <w:top w:val="single" w:sz="8" w:space="0" w:color="auto"/>
              <w:left w:val="single" w:sz="8" w:space="0" w:color="auto"/>
              <w:bottom w:val="single" w:sz="8" w:space="0" w:color="auto"/>
              <w:right w:val="single" w:sz="8" w:space="0" w:color="auto"/>
            </w:tcBorders>
            <w:vAlign w:val="center"/>
            <w:hideMark/>
          </w:tcPr>
          <w:p w14:paraId="79DC594A" w14:textId="77777777" w:rsidR="004D2E7B" w:rsidRPr="004D2E7B" w:rsidRDefault="004D2E7B" w:rsidP="006D524C">
            <w:pPr>
              <w:spacing w:after="0"/>
            </w:pPr>
            <w:r w:rsidRPr="004D2E7B">
              <w:t>Type of content. E.g.- application/json</w:t>
            </w:r>
          </w:p>
        </w:tc>
        <w:tc>
          <w:tcPr>
            <w:tcW w:w="900" w:type="dxa"/>
            <w:tcBorders>
              <w:top w:val="single" w:sz="8" w:space="0" w:color="auto"/>
              <w:left w:val="single" w:sz="8" w:space="0" w:color="auto"/>
              <w:bottom w:val="single" w:sz="8" w:space="0" w:color="auto"/>
              <w:right w:val="single" w:sz="8" w:space="0" w:color="auto"/>
            </w:tcBorders>
            <w:vAlign w:val="center"/>
            <w:hideMark/>
          </w:tcPr>
          <w:p w14:paraId="155A5370" w14:textId="77777777" w:rsidR="004D2E7B" w:rsidRPr="004D2E7B" w:rsidRDefault="004D2E7B" w:rsidP="006D524C">
            <w:pPr>
              <w:spacing w:after="0"/>
            </w:pPr>
            <w:r w:rsidRPr="004D2E7B">
              <w:t>M</w:t>
            </w:r>
          </w:p>
        </w:tc>
        <w:tc>
          <w:tcPr>
            <w:tcW w:w="1160" w:type="dxa"/>
            <w:tcBorders>
              <w:top w:val="single" w:sz="8" w:space="0" w:color="auto"/>
              <w:left w:val="single" w:sz="8" w:space="0" w:color="auto"/>
              <w:bottom w:val="single" w:sz="8" w:space="0" w:color="auto"/>
              <w:right w:val="single" w:sz="8" w:space="0" w:color="auto"/>
            </w:tcBorders>
            <w:vAlign w:val="center"/>
            <w:hideMark/>
          </w:tcPr>
          <w:p w14:paraId="453FA45D" w14:textId="77777777" w:rsidR="004D2E7B" w:rsidRPr="004D2E7B" w:rsidRDefault="004D2E7B" w:rsidP="006D524C">
            <w:pPr>
              <w:spacing w:after="0"/>
            </w:pPr>
            <w:r w:rsidRPr="004D2E7B">
              <w:t>String</w:t>
            </w:r>
          </w:p>
        </w:tc>
      </w:tr>
    </w:tbl>
    <w:p w14:paraId="183BDFE5" w14:textId="77777777" w:rsidR="004D2E7B" w:rsidRPr="004D2E7B" w:rsidRDefault="004D2E7B" w:rsidP="002E132F">
      <w:pPr>
        <w:pStyle w:val="Heading3"/>
      </w:pPr>
      <w:r w:rsidRPr="004D2E7B">
        <w:t>Output Header Parameters</w:t>
      </w:r>
    </w:p>
    <w:tbl>
      <w:tblPr>
        <w:tblW w:w="0" w:type="auto"/>
        <w:tblLook w:val="04A0" w:firstRow="1" w:lastRow="0" w:firstColumn="1" w:lastColumn="0" w:noHBand="0" w:noVBand="1"/>
      </w:tblPr>
      <w:tblGrid>
        <w:gridCol w:w="2255"/>
        <w:gridCol w:w="7093"/>
        <w:gridCol w:w="1432"/>
      </w:tblGrid>
      <w:tr w:rsidR="004D2E7B" w:rsidRPr="004D2E7B" w14:paraId="02242E9C" w14:textId="77777777">
        <w:trPr>
          <w:trHeight w:val="270"/>
        </w:trPr>
        <w:tc>
          <w:tcPr>
            <w:tcW w:w="2258"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4C090964" w14:textId="77777777" w:rsidR="004D2E7B" w:rsidRPr="004D2E7B" w:rsidRDefault="004D2E7B" w:rsidP="006D524C">
            <w:pPr>
              <w:spacing w:after="0"/>
            </w:pPr>
            <w:r w:rsidRPr="004D2E7B">
              <w:rPr>
                <w:b/>
                <w:bCs/>
              </w:rPr>
              <w:t>Parameter</w:t>
            </w:r>
          </w:p>
        </w:tc>
        <w:tc>
          <w:tcPr>
            <w:tcW w:w="7109"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11BA19D2" w14:textId="77777777" w:rsidR="004D2E7B" w:rsidRPr="004D2E7B" w:rsidRDefault="004D2E7B" w:rsidP="006D524C">
            <w:pPr>
              <w:spacing w:after="0"/>
            </w:pPr>
            <w:r w:rsidRPr="004D2E7B">
              <w:rPr>
                <w:b/>
                <w:bCs/>
              </w:rPr>
              <w:t>Description</w:t>
            </w:r>
          </w:p>
        </w:tc>
        <w:tc>
          <w:tcPr>
            <w:tcW w:w="1433"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2B7D549F" w14:textId="77777777" w:rsidR="004D2E7B" w:rsidRPr="004D2E7B" w:rsidRDefault="004D2E7B" w:rsidP="006D524C">
            <w:pPr>
              <w:spacing w:after="0"/>
            </w:pPr>
            <w:r w:rsidRPr="004D2E7B">
              <w:rPr>
                <w:b/>
                <w:bCs/>
              </w:rPr>
              <w:t>Type</w:t>
            </w:r>
          </w:p>
        </w:tc>
      </w:tr>
      <w:tr w:rsidR="004D2E7B" w:rsidRPr="004D2E7B" w14:paraId="5A6694F6" w14:textId="77777777">
        <w:trPr>
          <w:trHeight w:val="195"/>
        </w:trPr>
        <w:tc>
          <w:tcPr>
            <w:tcW w:w="2258" w:type="dxa"/>
            <w:tcBorders>
              <w:top w:val="single" w:sz="8" w:space="0" w:color="auto"/>
              <w:left w:val="single" w:sz="8" w:space="0" w:color="auto"/>
              <w:bottom w:val="single" w:sz="8" w:space="0" w:color="auto"/>
              <w:right w:val="single" w:sz="8" w:space="0" w:color="auto"/>
            </w:tcBorders>
            <w:hideMark/>
          </w:tcPr>
          <w:p w14:paraId="411CB7CA" w14:textId="77777777" w:rsidR="004D2E7B" w:rsidRPr="004D2E7B" w:rsidRDefault="004D2E7B" w:rsidP="006D524C">
            <w:pPr>
              <w:spacing w:after="0"/>
            </w:pPr>
            <w:r w:rsidRPr="004D2E7B">
              <w:t>Server</w:t>
            </w:r>
          </w:p>
        </w:tc>
        <w:tc>
          <w:tcPr>
            <w:tcW w:w="7109" w:type="dxa"/>
            <w:tcBorders>
              <w:top w:val="single" w:sz="8" w:space="0" w:color="auto"/>
              <w:left w:val="single" w:sz="8" w:space="0" w:color="auto"/>
              <w:bottom w:val="single" w:sz="8" w:space="0" w:color="auto"/>
              <w:right w:val="single" w:sz="8" w:space="0" w:color="auto"/>
            </w:tcBorders>
            <w:hideMark/>
          </w:tcPr>
          <w:p w14:paraId="05C3A52B" w14:textId="77777777" w:rsidR="004D2E7B" w:rsidRPr="004D2E7B" w:rsidRDefault="004D2E7B" w:rsidP="006D524C">
            <w:pPr>
              <w:spacing w:after="0"/>
            </w:pPr>
            <w:r w:rsidRPr="004D2E7B">
              <w:t>Contains information about how the server handles requests [e.g., Werkzeug/2.1.2 Python/3.9.7]</w:t>
            </w:r>
          </w:p>
        </w:tc>
        <w:tc>
          <w:tcPr>
            <w:tcW w:w="1433" w:type="dxa"/>
            <w:tcBorders>
              <w:top w:val="single" w:sz="8" w:space="0" w:color="auto"/>
              <w:left w:val="single" w:sz="8" w:space="0" w:color="auto"/>
              <w:bottom w:val="single" w:sz="8" w:space="0" w:color="auto"/>
              <w:right w:val="single" w:sz="8" w:space="0" w:color="auto"/>
            </w:tcBorders>
            <w:hideMark/>
          </w:tcPr>
          <w:p w14:paraId="3DA41280" w14:textId="77777777" w:rsidR="004D2E7B" w:rsidRPr="004D2E7B" w:rsidRDefault="004D2E7B" w:rsidP="006D524C">
            <w:pPr>
              <w:spacing w:after="0"/>
            </w:pPr>
            <w:r w:rsidRPr="004D2E7B">
              <w:t>String</w:t>
            </w:r>
          </w:p>
        </w:tc>
      </w:tr>
      <w:tr w:rsidR="004D2E7B" w:rsidRPr="004D2E7B" w14:paraId="39503AB7" w14:textId="77777777">
        <w:trPr>
          <w:trHeight w:val="195"/>
        </w:trPr>
        <w:tc>
          <w:tcPr>
            <w:tcW w:w="2258" w:type="dxa"/>
            <w:tcBorders>
              <w:top w:val="single" w:sz="8" w:space="0" w:color="auto"/>
              <w:left w:val="single" w:sz="8" w:space="0" w:color="auto"/>
              <w:bottom w:val="single" w:sz="8" w:space="0" w:color="auto"/>
              <w:right w:val="single" w:sz="8" w:space="0" w:color="auto"/>
            </w:tcBorders>
            <w:hideMark/>
          </w:tcPr>
          <w:p w14:paraId="2C6D80C1" w14:textId="77777777" w:rsidR="004D2E7B" w:rsidRPr="004D2E7B" w:rsidRDefault="004D2E7B" w:rsidP="006D524C">
            <w:pPr>
              <w:spacing w:after="0"/>
            </w:pPr>
            <w:r w:rsidRPr="004D2E7B">
              <w:t>Content-Type</w:t>
            </w:r>
          </w:p>
        </w:tc>
        <w:tc>
          <w:tcPr>
            <w:tcW w:w="7109" w:type="dxa"/>
            <w:tcBorders>
              <w:top w:val="single" w:sz="8" w:space="0" w:color="auto"/>
              <w:left w:val="single" w:sz="8" w:space="0" w:color="auto"/>
              <w:bottom w:val="single" w:sz="8" w:space="0" w:color="auto"/>
              <w:right w:val="single" w:sz="8" w:space="0" w:color="auto"/>
            </w:tcBorders>
            <w:hideMark/>
          </w:tcPr>
          <w:p w14:paraId="7FF1285A" w14:textId="77777777" w:rsidR="004D2E7B" w:rsidRPr="004D2E7B" w:rsidRDefault="004D2E7B" w:rsidP="006D524C">
            <w:pPr>
              <w:spacing w:after="0"/>
            </w:pPr>
            <w:r w:rsidRPr="004D2E7B">
              <w:t>Type of the content</w:t>
            </w:r>
          </w:p>
        </w:tc>
        <w:tc>
          <w:tcPr>
            <w:tcW w:w="1433" w:type="dxa"/>
            <w:tcBorders>
              <w:top w:val="single" w:sz="8" w:space="0" w:color="auto"/>
              <w:left w:val="single" w:sz="8" w:space="0" w:color="auto"/>
              <w:bottom w:val="single" w:sz="8" w:space="0" w:color="auto"/>
              <w:right w:val="single" w:sz="8" w:space="0" w:color="auto"/>
            </w:tcBorders>
            <w:hideMark/>
          </w:tcPr>
          <w:p w14:paraId="61A60665" w14:textId="77777777" w:rsidR="004D2E7B" w:rsidRPr="004D2E7B" w:rsidRDefault="004D2E7B" w:rsidP="006D524C">
            <w:pPr>
              <w:spacing w:after="0"/>
            </w:pPr>
            <w:r w:rsidRPr="004D2E7B">
              <w:t>String</w:t>
            </w:r>
          </w:p>
        </w:tc>
      </w:tr>
      <w:tr w:rsidR="004D2E7B" w:rsidRPr="004D2E7B" w14:paraId="1899776F" w14:textId="77777777">
        <w:trPr>
          <w:trHeight w:val="195"/>
        </w:trPr>
        <w:tc>
          <w:tcPr>
            <w:tcW w:w="2258" w:type="dxa"/>
            <w:tcBorders>
              <w:top w:val="single" w:sz="8" w:space="0" w:color="auto"/>
              <w:left w:val="single" w:sz="8" w:space="0" w:color="auto"/>
              <w:bottom w:val="single" w:sz="8" w:space="0" w:color="auto"/>
              <w:right w:val="single" w:sz="8" w:space="0" w:color="auto"/>
            </w:tcBorders>
            <w:hideMark/>
          </w:tcPr>
          <w:p w14:paraId="55E95925" w14:textId="77777777" w:rsidR="004D2E7B" w:rsidRPr="004D2E7B" w:rsidRDefault="004D2E7B" w:rsidP="006D524C">
            <w:pPr>
              <w:spacing w:after="0"/>
            </w:pPr>
            <w:r w:rsidRPr="004D2E7B">
              <w:t>Date</w:t>
            </w:r>
          </w:p>
        </w:tc>
        <w:tc>
          <w:tcPr>
            <w:tcW w:w="7109" w:type="dxa"/>
            <w:tcBorders>
              <w:top w:val="single" w:sz="8" w:space="0" w:color="auto"/>
              <w:left w:val="single" w:sz="8" w:space="0" w:color="auto"/>
              <w:bottom w:val="single" w:sz="8" w:space="0" w:color="auto"/>
              <w:right w:val="single" w:sz="8" w:space="0" w:color="auto"/>
            </w:tcBorders>
            <w:hideMark/>
          </w:tcPr>
          <w:p w14:paraId="740DB209" w14:textId="77777777" w:rsidR="004D2E7B" w:rsidRPr="004D2E7B" w:rsidRDefault="004D2E7B" w:rsidP="006D524C">
            <w:pPr>
              <w:spacing w:after="0"/>
            </w:pPr>
            <w:r w:rsidRPr="004D2E7B">
              <w:t>Date of operation execution e.g. - [Tue, 17 May 2022 06:30:16 GMT]</w:t>
            </w:r>
          </w:p>
        </w:tc>
        <w:tc>
          <w:tcPr>
            <w:tcW w:w="1433" w:type="dxa"/>
            <w:tcBorders>
              <w:top w:val="single" w:sz="8" w:space="0" w:color="auto"/>
              <w:left w:val="single" w:sz="8" w:space="0" w:color="auto"/>
              <w:bottom w:val="single" w:sz="8" w:space="0" w:color="auto"/>
              <w:right w:val="single" w:sz="8" w:space="0" w:color="auto"/>
            </w:tcBorders>
            <w:hideMark/>
          </w:tcPr>
          <w:p w14:paraId="4C73FC0E" w14:textId="77777777" w:rsidR="004D2E7B" w:rsidRPr="004D2E7B" w:rsidRDefault="004D2E7B" w:rsidP="006D524C">
            <w:pPr>
              <w:spacing w:after="0"/>
            </w:pPr>
            <w:r w:rsidRPr="004D2E7B">
              <w:t>Datetime</w:t>
            </w:r>
          </w:p>
        </w:tc>
      </w:tr>
      <w:tr w:rsidR="004D2E7B" w:rsidRPr="004D2E7B" w14:paraId="6D022849" w14:textId="77777777">
        <w:trPr>
          <w:trHeight w:val="195"/>
        </w:trPr>
        <w:tc>
          <w:tcPr>
            <w:tcW w:w="2258" w:type="dxa"/>
            <w:tcBorders>
              <w:top w:val="single" w:sz="8" w:space="0" w:color="auto"/>
              <w:left w:val="single" w:sz="8" w:space="0" w:color="auto"/>
              <w:bottom w:val="single" w:sz="8" w:space="0" w:color="auto"/>
              <w:right w:val="single" w:sz="8" w:space="0" w:color="auto"/>
            </w:tcBorders>
            <w:hideMark/>
          </w:tcPr>
          <w:p w14:paraId="5287A8B4" w14:textId="77777777" w:rsidR="004D2E7B" w:rsidRPr="004D2E7B" w:rsidRDefault="004D2E7B" w:rsidP="006D524C">
            <w:pPr>
              <w:spacing w:after="0"/>
            </w:pPr>
            <w:r w:rsidRPr="004D2E7B">
              <w:t>Content-Length</w:t>
            </w:r>
          </w:p>
        </w:tc>
        <w:tc>
          <w:tcPr>
            <w:tcW w:w="7109" w:type="dxa"/>
            <w:tcBorders>
              <w:top w:val="single" w:sz="8" w:space="0" w:color="auto"/>
              <w:left w:val="single" w:sz="8" w:space="0" w:color="auto"/>
              <w:bottom w:val="single" w:sz="8" w:space="0" w:color="auto"/>
              <w:right w:val="single" w:sz="8" w:space="0" w:color="auto"/>
            </w:tcBorders>
            <w:hideMark/>
          </w:tcPr>
          <w:p w14:paraId="395FD0E4" w14:textId="77777777" w:rsidR="004D2E7B" w:rsidRPr="004D2E7B" w:rsidRDefault="004D2E7B" w:rsidP="006D524C">
            <w:pPr>
              <w:spacing w:after="0"/>
            </w:pPr>
            <w:r w:rsidRPr="004D2E7B">
              <w:t>Length of the content</w:t>
            </w:r>
          </w:p>
        </w:tc>
        <w:tc>
          <w:tcPr>
            <w:tcW w:w="1433" w:type="dxa"/>
            <w:tcBorders>
              <w:top w:val="single" w:sz="8" w:space="0" w:color="auto"/>
              <w:left w:val="single" w:sz="8" w:space="0" w:color="auto"/>
              <w:bottom w:val="single" w:sz="8" w:space="0" w:color="auto"/>
              <w:right w:val="single" w:sz="8" w:space="0" w:color="auto"/>
            </w:tcBorders>
            <w:hideMark/>
          </w:tcPr>
          <w:p w14:paraId="2BDD89F4" w14:textId="77777777" w:rsidR="004D2E7B" w:rsidRPr="004D2E7B" w:rsidRDefault="004D2E7B" w:rsidP="006D524C">
            <w:pPr>
              <w:spacing w:after="0"/>
            </w:pPr>
            <w:r w:rsidRPr="004D2E7B">
              <w:t>Bytes</w:t>
            </w:r>
          </w:p>
        </w:tc>
      </w:tr>
      <w:tr w:rsidR="004D2E7B" w:rsidRPr="004D2E7B" w14:paraId="15539F7B" w14:textId="77777777">
        <w:trPr>
          <w:trHeight w:val="195"/>
        </w:trPr>
        <w:tc>
          <w:tcPr>
            <w:tcW w:w="2258" w:type="dxa"/>
            <w:tcBorders>
              <w:top w:val="single" w:sz="8" w:space="0" w:color="auto"/>
              <w:left w:val="single" w:sz="8" w:space="0" w:color="auto"/>
              <w:bottom w:val="single" w:sz="8" w:space="0" w:color="auto"/>
              <w:right w:val="single" w:sz="8" w:space="0" w:color="auto"/>
            </w:tcBorders>
            <w:hideMark/>
          </w:tcPr>
          <w:p w14:paraId="06D05FC6" w14:textId="77777777" w:rsidR="004D2E7B" w:rsidRPr="004D2E7B" w:rsidRDefault="004D2E7B" w:rsidP="006D524C">
            <w:pPr>
              <w:spacing w:after="0"/>
            </w:pPr>
            <w:r w:rsidRPr="004D2E7B">
              <w:t>Connection</w:t>
            </w:r>
          </w:p>
        </w:tc>
        <w:tc>
          <w:tcPr>
            <w:tcW w:w="7109" w:type="dxa"/>
            <w:tcBorders>
              <w:top w:val="single" w:sz="8" w:space="0" w:color="auto"/>
              <w:left w:val="single" w:sz="8" w:space="0" w:color="auto"/>
              <w:bottom w:val="single" w:sz="8" w:space="0" w:color="auto"/>
              <w:right w:val="single" w:sz="8" w:space="0" w:color="auto"/>
            </w:tcBorders>
            <w:hideMark/>
          </w:tcPr>
          <w:p w14:paraId="02F6EE19" w14:textId="77777777" w:rsidR="004D2E7B" w:rsidRPr="004D2E7B" w:rsidRDefault="004D2E7B" w:rsidP="006D524C">
            <w:pPr>
              <w:spacing w:after="0"/>
            </w:pPr>
            <w:r w:rsidRPr="004D2E7B">
              <w:t>A general header specifying whether the current network connection stays open once the current transaction finishes</w:t>
            </w:r>
          </w:p>
        </w:tc>
        <w:tc>
          <w:tcPr>
            <w:tcW w:w="1433" w:type="dxa"/>
            <w:tcBorders>
              <w:top w:val="single" w:sz="8" w:space="0" w:color="auto"/>
              <w:left w:val="single" w:sz="8" w:space="0" w:color="auto"/>
              <w:bottom w:val="single" w:sz="8" w:space="0" w:color="auto"/>
              <w:right w:val="single" w:sz="8" w:space="0" w:color="auto"/>
            </w:tcBorders>
            <w:hideMark/>
          </w:tcPr>
          <w:p w14:paraId="5618ED47" w14:textId="77777777" w:rsidR="004D2E7B" w:rsidRPr="004D2E7B" w:rsidRDefault="004D2E7B" w:rsidP="006D524C">
            <w:pPr>
              <w:spacing w:after="0"/>
            </w:pPr>
            <w:r w:rsidRPr="004D2E7B">
              <w:t>String</w:t>
            </w:r>
          </w:p>
        </w:tc>
      </w:tr>
    </w:tbl>
    <w:p w14:paraId="4419DE44" w14:textId="77777777" w:rsidR="004D2E7B" w:rsidRPr="004D2E7B" w:rsidRDefault="004D2E7B" w:rsidP="002E132F">
      <w:pPr>
        <w:pStyle w:val="Heading3"/>
      </w:pPr>
      <w:r w:rsidRPr="004D2E7B">
        <w:t>Output Body Parameters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5"/>
        <w:gridCol w:w="7011"/>
        <w:gridCol w:w="1374"/>
      </w:tblGrid>
      <w:tr w:rsidR="004D2E7B" w:rsidRPr="004D2E7B" w14:paraId="547E7E39" w14:textId="77777777">
        <w:trPr>
          <w:trHeight w:val="195"/>
        </w:trPr>
        <w:tc>
          <w:tcPr>
            <w:tcW w:w="2395" w:type="dxa"/>
            <w:tcBorders>
              <w:top w:val="single" w:sz="4" w:space="0" w:color="auto"/>
              <w:left w:val="single" w:sz="4" w:space="0" w:color="auto"/>
              <w:bottom w:val="single" w:sz="4" w:space="0" w:color="auto"/>
              <w:right w:val="single" w:sz="4" w:space="0" w:color="auto"/>
            </w:tcBorders>
            <w:shd w:val="clear" w:color="auto" w:fill="E8E8E8"/>
            <w:vAlign w:val="center"/>
            <w:hideMark/>
          </w:tcPr>
          <w:p w14:paraId="2F70B377" w14:textId="77777777" w:rsidR="004D2E7B" w:rsidRPr="004D2E7B" w:rsidRDefault="004D2E7B" w:rsidP="006D524C">
            <w:pPr>
              <w:spacing w:after="0"/>
            </w:pPr>
            <w:r w:rsidRPr="004D2E7B">
              <w:rPr>
                <w:b/>
                <w:bCs/>
              </w:rPr>
              <w:t>Parameter</w:t>
            </w:r>
          </w:p>
        </w:tc>
        <w:tc>
          <w:tcPr>
            <w:tcW w:w="7011" w:type="dxa"/>
            <w:tcBorders>
              <w:top w:val="single" w:sz="4" w:space="0" w:color="auto"/>
              <w:left w:val="single" w:sz="4" w:space="0" w:color="auto"/>
              <w:bottom w:val="single" w:sz="4" w:space="0" w:color="auto"/>
              <w:right w:val="single" w:sz="4" w:space="0" w:color="auto"/>
            </w:tcBorders>
            <w:shd w:val="clear" w:color="auto" w:fill="E8E8E8"/>
            <w:vAlign w:val="center"/>
            <w:hideMark/>
          </w:tcPr>
          <w:p w14:paraId="11A1B121" w14:textId="77777777" w:rsidR="004D2E7B" w:rsidRPr="004D2E7B" w:rsidRDefault="004D2E7B" w:rsidP="006D524C">
            <w:pPr>
              <w:spacing w:after="0"/>
            </w:pPr>
            <w:r w:rsidRPr="004D2E7B">
              <w:rPr>
                <w:b/>
                <w:bCs/>
              </w:rPr>
              <w:t>Description</w:t>
            </w:r>
          </w:p>
        </w:tc>
        <w:tc>
          <w:tcPr>
            <w:tcW w:w="1374" w:type="dxa"/>
            <w:tcBorders>
              <w:top w:val="single" w:sz="4" w:space="0" w:color="auto"/>
              <w:left w:val="single" w:sz="4" w:space="0" w:color="auto"/>
              <w:bottom w:val="single" w:sz="4" w:space="0" w:color="auto"/>
              <w:right w:val="single" w:sz="4" w:space="0" w:color="auto"/>
            </w:tcBorders>
            <w:shd w:val="clear" w:color="auto" w:fill="E8E8E8"/>
            <w:vAlign w:val="center"/>
            <w:hideMark/>
          </w:tcPr>
          <w:p w14:paraId="0314EAC0" w14:textId="77777777" w:rsidR="004D2E7B" w:rsidRPr="004D2E7B" w:rsidRDefault="004D2E7B" w:rsidP="006D524C">
            <w:pPr>
              <w:spacing w:after="0"/>
            </w:pPr>
            <w:r w:rsidRPr="004D2E7B">
              <w:rPr>
                <w:b/>
                <w:bCs/>
              </w:rPr>
              <w:t>Type</w:t>
            </w:r>
          </w:p>
        </w:tc>
      </w:tr>
      <w:tr w:rsidR="004D2E7B" w:rsidRPr="004D2E7B" w14:paraId="3AFDE23E" w14:textId="77777777">
        <w:trPr>
          <w:trHeight w:val="195"/>
        </w:trPr>
        <w:tc>
          <w:tcPr>
            <w:tcW w:w="2395" w:type="dxa"/>
            <w:tcBorders>
              <w:top w:val="single" w:sz="4" w:space="0" w:color="auto"/>
              <w:left w:val="single" w:sz="4" w:space="0" w:color="auto"/>
              <w:bottom w:val="single" w:sz="4" w:space="0" w:color="auto"/>
              <w:right w:val="single" w:sz="4" w:space="0" w:color="auto"/>
            </w:tcBorders>
            <w:hideMark/>
          </w:tcPr>
          <w:p w14:paraId="13BD2C93" w14:textId="77777777" w:rsidR="004D2E7B" w:rsidRPr="004D2E7B" w:rsidRDefault="004D2E7B" w:rsidP="006D524C">
            <w:pPr>
              <w:spacing w:after="0"/>
            </w:pPr>
            <w:r w:rsidRPr="004D2E7B">
              <w:t>templateName</w:t>
            </w:r>
          </w:p>
        </w:tc>
        <w:tc>
          <w:tcPr>
            <w:tcW w:w="7011" w:type="dxa"/>
            <w:tcBorders>
              <w:top w:val="single" w:sz="4" w:space="0" w:color="auto"/>
              <w:left w:val="single" w:sz="4" w:space="0" w:color="auto"/>
              <w:bottom w:val="single" w:sz="4" w:space="0" w:color="auto"/>
              <w:right w:val="single" w:sz="4" w:space="0" w:color="auto"/>
            </w:tcBorders>
            <w:hideMark/>
          </w:tcPr>
          <w:p w14:paraId="5B63C20B" w14:textId="77777777" w:rsidR="004D2E7B" w:rsidRPr="004D2E7B" w:rsidRDefault="004D2E7B" w:rsidP="006D524C">
            <w:pPr>
              <w:spacing w:after="0"/>
            </w:pPr>
            <w:r w:rsidRPr="004D2E7B">
              <w:t>Name of the template</w:t>
            </w:r>
          </w:p>
        </w:tc>
        <w:tc>
          <w:tcPr>
            <w:tcW w:w="1374" w:type="dxa"/>
            <w:tcBorders>
              <w:top w:val="single" w:sz="4" w:space="0" w:color="auto"/>
              <w:left w:val="single" w:sz="4" w:space="0" w:color="auto"/>
              <w:bottom w:val="single" w:sz="4" w:space="0" w:color="auto"/>
              <w:right w:val="single" w:sz="4" w:space="0" w:color="auto"/>
            </w:tcBorders>
            <w:hideMark/>
          </w:tcPr>
          <w:p w14:paraId="1D17F425" w14:textId="77777777" w:rsidR="004D2E7B" w:rsidRPr="004D2E7B" w:rsidRDefault="004D2E7B" w:rsidP="006D524C">
            <w:pPr>
              <w:spacing w:after="0"/>
            </w:pPr>
            <w:r w:rsidRPr="004D2E7B">
              <w:t>String</w:t>
            </w:r>
          </w:p>
        </w:tc>
      </w:tr>
      <w:tr w:rsidR="004D2E7B" w:rsidRPr="004D2E7B" w14:paraId="0F1F8B3C" w14:textId="77777777">
        <w:trPr>
          <w:trHeight w:val="195"/>
        </w:trPr>
        <w:tc>
          <w:tcPr>
            <w:tcW w:w="2395" w:type="dxa"/>
            <w:tcBorders>
              <w:top w:val="single" w:sz="4" w:space="0" w:color="auto"/>
              <w:left w:val="single" w:sz="4" w:space="0" w:color="auto"/>
              <w:bottom w:val="single" w:sz="4" w:space="0" w:color="auto"/>
              <w:right w:val="single" w:sz="4" w:space="0" w:color="auto"/>
            </w:tcBorders>
            <w:hideMark/>
          </w:tcPr>
          <w:p w14:paraId="38DD4435" w14:textId="77777777" w:rsidR="004D2E7B" w:rsidRPr="004D2E7B" w:rsidRDefault="004D2E7B" w:rsidP="006D524C">
            <w:pPr>
              <w:spacing w:after="0"/>
            </w:pPr>
            <w:r w:rsidRPr="004D2E7B">
              <w:t>attributeList</w:t>
            </w:r>
          </w:p>
        </w:tc>
        <w:tc>
          <w:tcPr>
            <w:tcW w:w="7011" w:type="dxa"/>
            <w:tcBorders>
              <w:top w:val="single" w:sz="4" w:space="0" w:color="auto"/>
              <w:left w:val="single" w:sz="4" w:space="0" w:color="auto"/>
              <w:bottom w:val="single" w:sz="4" w:space="0" w:color="auto"/>
              <w:right w:val="single" w:sz="4" w:space="0" w:color="auto"/>
            </w:tcBorders>
            <w:hideMark/>
          </w:tcPr>
          <w:p w14:paraId="1B8E7D5F" w14:textId="77777777" w:rsidR="004D2E7B" w:rsidRPr="004D2E7B" w:rsidRDefault="004D2E7B" w:rsidP="006D524C">
            <w:pPr>
              <w:spacing w:after="0"/>
            </w:pPr>
            <w:r w:rsidRPr="004D2E7B">
              <w:t>List of attributes</w:t>
            </w:r>
          </w:p>
        </w:tc>
        <w:tc>
          <w:tcPr>
            <w:tcW w:w="1374" w:type="dxa"/>
            <w:tcBorders>
              <w:top w:val="single" w:sz="4" w:space="0" w:color="auto"/>
              <w:left w:val="single" w:sz="4" w:space="0" w:color="auto"/>
              <w:bottom w:val="single" w:sz="4" w:space="0" w:color="auto"/>
              <w:right w:val="single" w:sz="4" w:space="0" w:color="auto"/>
            </w:tcBorders>
            <w:hideMark/>
          </w:tcPr>
          <w:p w14:paraId="446C705D" w14:textId="77777777" w:rsidR="004D2E7B" w:rsidRPr="004D2E7B" w:rsidRDefault="004D2E7B" w:rsidP="006D524C">
            <w:pPr>
              <w:spacing w:after="0"/>
            </w:pPr>
            <w:r w:rsidRPr="004D2E7B">
              <w:t>String</w:t>
            </w:r>
          </w:p>
        </w:tc>
      </w:tr>
      <w:tr w:rsidR="00385BAA" w:rsidRPr="004D2E7B" w14:paraId="1C94EAE5" w14:textId="77777777">
        <w:trPr>
          <w:trHeight w:val="195"/>
        </w:trPr>
        <w:tc>
          <w:tcPr>
            <w:tcW w:w="2395" w:type="dxa"/>
            <w:tcBorders>
              <w:top w:val="single" w:sz="4" w:space="0" w:color="auto"/>
              <w:left w:val="single" w:sz="4" w:space="0" w:color="auto"/>
              <w:bottom w:val="single" w:sz="4" w:space="0" w:color="auto"/>
              <w:right w:val="single" w:sz="4" w:space="0" w:color="auto"/>
            </w:tcBorders>
          </w:tcPr>
          <w:p w14:paraId="70DC2A0A" w14:textId="1427AE2A" w:rsidR="00385BAA" w:rsidRPr="004D2E7B" w:rsidRDefault="00385BAA" w:rsidP="006D524C">
            <w:pPr>
              <w:spacing w:after="0"/>
            </w:pPr>
            <w:r w:rsidRPr="00385BAA">
              <w:t>TemplateId</w:t>
            </w:r>
          </w:p>
        </w:tc>
        <w:tc>
          <w:tcPr>
            <w:tcW w:w="7011" w:type="dxa"/>
            <w:tcBorders>
              <w:top w:val="single" w:sz="4" w:space="0" w:color="auto"/>
              <w:left w:val="single" w:sz="4" w:space="0" w:color="auto"/>
              <w:bottom w:val="single" w:sz="4" w:space="0" w:color="auto"/>
              <w:right w:val="single" w:sz="4" w:space="0" w:color="auto"/>
            </w:tcBorders>
          </w:tcPr>
          <w:p w14:paraId="4945C26F" w14:textId="2C241EC3" w:rsidR="00385BAA" w:rsidRPr="004D2E7B" w:rsidRDefault="00385BAA" w:rsidP="006D524C">
            <w:pPr>
              <w:spacing w:after="0"/>
            </w:pPr>
            <w:r>
              <w:t xml:space="preserve"> </w:t>
            </w:r>
            <w:r w:rsidRPr="00385BAA">
              <w:t>TemplateId</w:t>
            </w:r>
          </w:p>
        </w:tc>
        <w:tc>
          <w:tcPr>
            <w:tcW w:w="1374" w:type="dxa"/>
            <w:tcBorders>
              <w:top w:val="single" w:sz="4" w:space="0" w:color="auto"/>
              <w:left w:val="single" w:sz="4" w:space="0" w:color="auto"/>
              <w:bottom w:val="single" w:sz="4" w:space="0" w:color="auto"/>
              <w:right w:val="single" w:sz="4" w:space="0" w:color="auto"/>
            </w:tcBorders>
          </w:tcPr>
          <w:p w14:paraId="1440FF75" w14:textId="0215E3D9" w:rsidR="00385BAA" w:rsidRPr="004D2E7B" w:rsidRDefault="00385BAA" w:rsidP="006D524C">
            <w:pPr>
              <w:spacing w:after="0"/>
            </w:pPr>
            <w:r>
              <w:t>String</w:t>
            </w:r>
          </w:p>
        </w:tc>
      </w:tr>
      <w:tr w:rsidR="00B60047" w:rsidRPr="004D2E7B" w14:paraId="731ACCA5" w14:textId="77777777">
        <w:trPr>
          <w:trHeight w:val="195"/>
        </w:trPr>
        <w:tc>
          <w:tcPr>
            <w:tcW w:w="2395" w:type="dxa"/>
            <w:tcBorders>
              <w:top w:val="single" w:sz="4" w:space="0" w:color="auto"/>
              <w:left w:val="single" w:sz="4" w:space="0" w:color="auto"/>
              <w:bottom w:val="single" w:sz="4" w:space="0" w:color="auto"/>
              <w:right w:val="single" w:sz="4" w:space="0" w:color="auto"/>
            </w:tcBorders>
          </w:tcPr>
          <w:p w14:paraId="2C1CD4C5" w14:textId="2F3131A6" w:rsidR="00B60047" w:rsidRPr="00385BAA" w:rsidRDefault="004077E1" w:rsidP="006D524C">
            <w:pPr>
              <w:spacing w:after="0"/>
            </w:pPr>
            <w:r w:rsidRPr="004077E1">
              <w:t>attribute_id</w:t>
            </w:r>
          </w:p>
        </w:tc>
        <w:tc>
          <w:tcPr>
            <w:tcW w:w="7011" w:type="dxa"/>
            <w:tcBorders>
              <w:top w:val="single" w:sz="4" w:space="0" w:color="auto"/>
              <w:left w:val="single" w:sz="4" w:space="0" w:color="auto"/>
              <w:bottom w:val="single" w:sz="4" w:space="0" w:color="auto"/>
              <w:right w:val="single" w:sz="4" w:space="0" w:color="auto"/>
            </w:tcBorders>
          </w:tcPr>
          <w:p w14:paraId="691B50D2" w14:textId="74A6FBD8" w:rsidR="00B60047" w:rsidRDefault="00986A39" w:rsidP="006D524C">
            <w:pPr>
              <w:spacing w:after="0"/>
            </w:pPr>
            <w:r>
              <w:t>attribute_id</w:t>
            </w:r>
          </w:p>
        </w:tc>
        <w:tc>
          <w:tcPr>
            <w:tcW w:w="1374" w:type="dxa"/>
            <w:tcBorders>
              <w:top w:val="single" w:sz="4" w:space="0" w:color="auto"/>
              <w:left w:val="single" w:sz="4" w:space="0" w:color="auto"/>
              <w:bottom w:val="single" w:sz="4" w:space="0" w:color="auto"/>
              <w:right w:val="single" w:sz="4" w:space="0" w:color="auto"/>
            </w:tcBorders>
          </w:tcPr>
          <w:p w14:paraId="57F87E86" w14:textId="1CC81BE8" w:rsidR="00B60047" w:rsidRDefault="00837F82" w:rsidP="006D524C">
            <w:pPr>
              <w:spacing w:after="0"/>
            </w:pPr>
            <w:r w:rsidRPr="00837F82">
              <w:t>String</w:t>
            </w:r>
          </w:p>
        </w:tc>
      </w:tr>
      <w:tr w:rsidR="001F5903" w:rsidRPr="004D2E7B" w14:paraId="64345F0F" w14:textId="77777777">
        <w:trPr>
          <w:trHeight w:val="195"/>
        </w:trPr>
        <w:tc>
          <w:tcPr>
            <w:tcW w:w="2395" w:type="dxa"/>
            <w:tcBorders>
              <w:top w:val="single" w:sz="4" w:space="0" w:color="auto"/>
              <w:left w:val="single" w:sz="4" w:space="0" w:color="auto"/>
              <w:bottom w:val="single" w:sz="4" w:space="0" w:color="auto"/>
              <w:right w:val="single" w:sz="4" w:space="0" w:color="auto"/>
            </w:tcBorders>
          </w:tcPr>
          <w:p w14:paraId="7ABB024B" w14:textId="17AE5B4B" w:rsidR="001F5903" w:rsidRPr="00385BAA" w:rsidRDefault="004077E1" w:rsidP="006D524C">
            <w:pPr>
              <w:spacing w:after="0"/>
            </w:pPr>
            <w:r w:rsidRPr="004077E1">
              <w:t>AttributeName</w:t>
            </w:r>
          </w:p>
        </w:tc>
        <w:tc>
          <w:tcPr>
            <w:tcW w:w="7011" w:type="dxa"/>
            <w:tcBorders>
              <w:top w:val="single" w:sz="4" w:space="0" w:color="auto"/>
              <w:left w:val="single" w:sz="4" w:space="0" w:color="auto"/>
              <w:bottom w:val="single" w:sz="4" w:space="0" w:color="auto"/>
              <w:right w:val="single" w:sz="4" w:space="0" w:color="auto"/>
            </w:tcBorders>
          </w:tcPr>
          <w:p w14:paraId="7353E1A4" w14:textId="5C676209" w:rsidR="001F5903" w:rsidRDefault="00986A39" w:rsidP="006D524C">
            <w:pPr>
              <w:spacing w:after="0"/>
            </w:pPr>
            <w:r>
              <w:t xml:space="preserve">Name of the </w:t>
            </w:r>
            <w:r w:rsidRPr="00986A39">
              <w:t>AttributeName</w:t>
            </w:r>
          </w:p>
        </w:tc>
        <w:tc>
          <w:tcPr>
            <w:tcW w:w="1374" w:type="dxa"/>
            <w:tcBorders>
              <w:top w:val="single" w:sz="4" w:space="0" w:color="auto"/>
              <w:left w:val="single" w:sz="4" w:space="0" w:color="auto"/>
              <w:bottom w:val="single" w:sz="4" w:space="0" w:color="auto"/>
              <w:right w:val="single" w:sz="4" w:space="0" w:color="auto"/>
            </w:tcBorders>
          </w:tcPr>
          <w:p w14:paraId="74044E15" w14:textId="3A5312BF" w:rsidR="001F5903" w:rsidRDefault="00837F82" w:rsidP="006D524C">
            <w:pPr>
              <w:spacing w:after="0"/>
            </w:pPr>
            <w:r w:rsidRPr="00837F82">
              <w:t>String</w:t>
            </w:r>
          </w:p>
        </w:tc>
      </w:tr>
      <w:tr w:rsidR="000C4327" w:rsidRPr="004D2E7B" w14:paraId="6C2337D8" w14:textId="77777777">
        <w:trPr>
          <w:trHeight w:val="195"/>
        </w:trPr>
        <w:tc>
          <w:tcPr>
            <w:tcW w:w="2395" w:type="dxa"/>
            <w:tcBorders>
              <w:top w:val="single" w:sz="4" w:space="0" w:color="auto"/>
              <w:left w:val="single" w:sz="4" w:space="0" w:color="auto"/>
              <w:bottom w:val="single" w:sz="4" w:space="0" w:color="auto"/>
              <w:right w:val="single" w:sz="4" w:space="0" w:color="auto"/>
            </w:tcBorders>
          </w:tcPr>
          <w:p w14:paraId="4E30F200" w14:textId="1889204B" w:rsidR="000C4327" w:rsidRPr="00385BAA" w:rsidRDefault="00F25F48" w:rsidP="006D524C">
            <w:pPr>
              <w:spacing w:after="0"/>
            </w:pPr>
            <w:r w:rsidRPr="00F25F48">
              <w:t>Description</w:t>
            </w:r>
          </w:p>
        </w:tc>
        <w:tc>
          <w:tcPr>
            <w:tcW w:w="7011" w:type="dxa"/>
            <w:tcBorders>
              <w:top w:val="single" w:sz="4" w:space="0" w:color="auto"/>
              <w:left w:val="single" w:sz="4" w:space="0" w:color="auto"/>
              <w:bottom w:val="single" w:sz="4" w:space="0" w:color="auto"/>
              <w:right w:val="single" w:sz="4" w:space="0" w:color="auto"/>
            </w:tcBorders>
          </w:tcPr>
          <w:p w14:paraId="46C0D42C" w14:textId="03388916" w:rsidR="000C4327" w:rsidRDefault="00D6216C" w:rsidP="006D524C">
            <w:pPr>
              <w:spacing w:after="0"/>
            </w:pPr>
            <w:r>
              <w:t>Description</w:t>
            </w:r>
          </w:p>
        </w:tc>
        <w:tc>
          <w:tcPr>
            <w:tcW w:w="1374" w:type="dxa"/>
            <w:tcBorders>
              <w:top w:val="single" w:sz="4" w:space="0" w:color="auto"/>
              <w:left w:val="single" w:sz="4" w:space="0" w:color="auto"/>
              <w:bottom w:val="single" w:sz="4" w:space="0" w:color="auto"/>
              <w:right w:val="single" w:sz="4" w:space="0" w:color="auto"/>
            </w:tcBorders>
          </w:tcPr>
          <w:p w14:paraId="6E988495" w14:textId="4D885466" w:rsidR="000C4327" w:rsidRDefault="00837F82" w:rsidP="006D524C">
            <w:pPr>
              <w:spacing w:after="0"/>
            </w:pPr>
            <w:r w:rsidRPr="00837F82">
              <w:t>String</w:t>
            </w:r>
          </w:p>
        </w:tc>
      </w:tr>
      <w:tr w:rsidR="000C4327" w:rsidRPr="004D2E7B" w14:paraId="2417BEA7" w14:textId="77777777">
        <w:trPr>
          <w:trHeight w:val="195"/>
        </w:trPr>
        <w:tc>
          <w:tcPr>
            <w:tcW w:w="2395" w:type="dxa"/>
            <w:tcBorders>
              <w:top w:val="single" w:sz="4" w:space="0" w:color="auto"/>
              <w:left w:val="single" w:sz="4" w:space="0" w:color="auto"/>
              <w:bottom w:val="single" w:sz="4" w:space="0" w:color="auto"/>
              <w:right w:val="single" w:sz="4" w:space="0" w:color="auto"/>
            </w:tcBorders>
          </w:tcPr>
          <w:p w14:paraId="3DA83867" w14:textId="787789F6" w:rsidR="000C4327" w:rsidRPr="00385BAA" w:rsidRDefault="00F25F48" w:rsidP="006D524C">
            <w:pPr>
              <w:spacing w:after="0"/>
            </w:pPr>
            <w:r w:rsidRPr="00F25F48">
              <w:t>UoM</w:t>
            </w:r>
          </w:p>
        </w:tc>
        <w:tc>
          <w:tcPr>
            <w:tcW w:w="7011" w:type="dxa"/>
            <w:tcBorders>
              <w:top w:val="single" w:sz="4" w:space="0" w:color="auto"/>
              <w:left w:val="single" w:sz="4" w:space="0" w:color="auto"/>
              <w:bottom w:val="single" w:sz="4" w:space="0" w:color="auto"/>
              <w:right w:val="single" w:sz="4" w:space="0" w:color="auto"/>
            </w:tcBorders>
          </w:tcPr>
          <w:p w14:paraId="7988945E" w14:textId="45F5901F" w:rsidR="000C4327" w:rsidRDefault="00D6216C" w:rsidP="006D524C">
            <w:pPr>
              <w:spacing w:after="0"/>
            </w:pPr>
            <w:r>
              <w:t>UnitofMeasure</w:t>
            </w:r>
          </w:p>
        </w:tc>
        <w:tc>
          <w:tcPr>
            <w:tcW w:w="1374" w:type="dxa"/>
            <w:tcBorders>
              <w:top w:val="single" w:sz="4" w:space="0" w:color="auto"/>
              <w:left w:val="single" w:sz="4" w:space="0" w:color="auto"/>
              <w:bottom w:val="single" w:sz="4" w:space="0" w:color="auto"/>
              <w:right w:val="single" w:sz="4" w:space="0" w:color="auto"/>
            </w:tcBorders>
          </w:tcPr>
          <w:p w14:paraId="07B0C8E5" w14:textId="4784B609" w:rsidR="000C4327" w:rsidRDefault="00837F82" w:rsidP="006D524C">
            <w:pPr>
              <w:spacing w:after="0"/>
            </w:pPr>
            <w:r w:rsidRPr="00837F82">
              <w:t>String</w:t>
            </w:r>
          </w:p>
        </w:tc>
      </w:tr>
      <w:tr w:rsidR="000C4327" w:rsidRPr="004D2E7B" w14:paraId="1EC05222" w14:textId="77777777">
        <w:trPr>
          <w:trHeight w:val="195"/>
        </w:trPr>
        <w:tc>
          <w:tcPr>
            <w:tcW w:w="2395" w:type="dxa"/>
            <w:tcBorders>
              <w:top w:val="single" w:sz="4" w:space="0" w:color="auto"/>
              <w:left w:val="single" w:sz="4" w:space="0" w:color="auto"/>
              <w:bottom w:val="single" w:sz="4" w:space="0" w:color="auto"/>
              <w:right w:val="single" w:sz="4" w:space="0" w:color="auto"/>
            </w:tcBorders>
          </w:tcPr>
          <w:p w14:paraId="6AD4692A" w14:textId="6CBB1C6A" w:rsidR="000C4327" w:rsidRPr="00385BAA" w:rsidRDefault="00F25F48" w:rsidP="006D524C">
            <w:pPr>
              <w:spacing w:after="0"/>
            </w:pPr>
            <w:r w:rsidRPr="00F25F48">
              <w:t>LCL</w:t>
            </w:r>
          </w:p>
        </w:tc>
        <w:tc>
          <w:tcPr>
            <w:tcW w:w="7011" w:type="dxa"/>
            <w:tcBorders>
              <w:top w:val="single" w:sz="4" w:space="0" w:color="auto"/>
              <w:left w:val="single" w:sz="4" w:space="0" w:color="auto"/>
              <w:bottom w:val="single" w:sz="4" w:space="0" w:color="auto"/>
              <w:right w:val="single" w:sz="4" w:space="0" w:color="auto"/>
            </w:tcBorders>
          </w:tcPr>
          <w:p w14:paraId="71D367B1" w14:textId="79BE2308" w:rsidR="000C4327" w:rsidRDefault="00D6216C" w:rsidP="006D524C">
            <w:pPr>
              <w:spacing w:after="0"/>
            </w:pPr>
            <w:r>
              <w:t>Value of LCL</w:t>
            </w:r>
          </w:p>
        </w:tc>
        <w:tc>
          <w:tcPr>
            <w:tcW w:w="1374" w:type="dxa"/>
            <w:tcBorders>
              <w:top w:val="single" w:sz="4" w:space="0" w:color="auto"/>
              <w:left w:val="single" w:sz="4" w:space="0" w:color="auto"/>
              <w:bottom w:val="single" w:sz="4" w:space="0" w:color="auto"/>
              <w:right w:val="single" w:sz="4" w:space="0" w:color="auto"/>
            </w:tcBorders>
          </w:tcPr>
          <w:p w14:paraId="563DDFD2" w14:textId="2EEE76FE" w:rsidR="000C4327" w:rsidRDefault="004A23DF" w:rsidP="006D524C">
            <w:pPr>
              <w:spacing w:after="0"/>
            </w:pPr>
            <w:r>
              <w:t>Integer</w:t>
            </w:r>
          </w:p>
        </w:tc>
      </w:tr>
      <w:tr w:rsidR="000C4327" w:rsidRPr="004D2E7B" w14:paraId="53C310FB" w14:textId="77777777">
        <w:trPr>
          <w:trHeight w:val="195"/>
        </w:trPr>
        <w:tc>
          <w:tcPr>
            <w:tcW w:w="2395" w:type="dxa"/>
            <w:tcBorders>
              <w:top w:val="single" w:sz="4" w:space="0" w:color="auto"/>
              <w:left w:val="single" w:sz="4" w:space="0" w:color="auto"/>
              <w:bottom w:val="single" w:sz="4" w:space="0" w:color="auto"/>
              <w:right w:val="single" w:sz="4" w:space="0" w:color="auto"/>
            </w:tcBorders>
          </w:tcPr>
          <w:p w14:paraId="4131C8AF" w14:textId="4FF16EE0" w:rsidR="000C4327" w:rsidRPr="00385BAA" w:rsidRDefault="00F25F48" w:rsidP="006D524C">
            <w:pPr>
              <w:spacing w:after="0"/>
            </w:pPr>
            <w:r w:rsidRPr="00F25F48">
              <w:t>UCL</w:t>
            </w:r>
          </w:p>
        </w:tc>
        <w:tc>
          <w:tcPr>
            <w:tcW w:w="7011" w:type="dxa"/>
            <w:tcBorders>
              <w:top w:val="single" w:sz="4" w:space="0" w:color="auto"/>
              <w:left w:val="single" w:sz="4" w:space="0" w:color="auto"/>
              <w:bottom w:val="single" w:sz="4" w:space="0" w:color="auto"/>
              <w:right w:val="single" w:sz="4" w:space="0" w:color="auto"/>
            </w:tcBorders>
          </w:tcPr>
          <w:p w14:paraId="2DECC934" w14:textId="16DF079F" w:rsidR="000C4327" w:rsidRDefault="004A23DF" w:rsidP="006D524C">
            <w:pPr>
              <w:spacing w:after="0"/>
            </w:pPr>
            <w:r>
              <w:t>Value of UCL</w:t>
            </w:r>
          </w:p>
        </w:tc>
        <w:tc>
          <w:tcPr>
            <w:tcW w:w="1374" w:type="dxa"/>
            <w:tcBorders>
              <w:top w:val="single" w:sz="4" w:space="0" w:color="auto"/>
              <w:left w:val="single" w:sz="4" w:space="0" w:color="auto"/>
              <w:bottom w:val="single" w:sz="4" w:space="0" w:color="auto"/>
              <w:right w:val="single" w:sz="4" w:space="0" w:color="auto"/>
            </w:tcBorders>
          </w:tcPr>
          <w:p w14:paraId="6FEF8B62" w14:textId="25BB26D0" w:rsidR="000C4327" w:rsidRDefault="004A23DF" w:rsidP="006D524C">
            <w:pPr>
              <w:spacing w:after="0"/>
            </w:pPr>
            <w:r w:rsidRPr="004A23DF">
              <w:t>Integer</w:t>
            </w:r>
          </w:p>
        </w:tc>
      </w:tr>
      <w:tr w:rsidR="000C4327" w:rsidRPr="004D2E7B" w14:paraId="0C46EDDC" w14:textId="77777777">
        <w:trPr>
          <w:trHeight w:val="195"/>
        </w:trPr>
        <w:tc>
          <w:tcPr>
            <w:tcW w:w="2395" w:type="dxa"/>
            <w:tcBorders>
              <w:top w:val="single" w:sz="4" w:space="0" w:color="auto"/>
              <w:left w:val="single" w:sz="4" w:space="0" w:color="auto"/>
              <w:bottom w:val="single" w:sz="4" w:space="0" w:color="auto"/>
              <w:right w:val="single" w:sz="4" w:space="0" w:color="auto"/>
            </w:tcBorders>
          </w:tcPr>
          <w:p w14:paraId="50A5399A" w14:textId="3F7007F6" w:rsidR="000C4327" w:rsidRPr="00385BAA" w:rsidRDefault="00F25F48" w:rsidP="006D524C">
            <w:pPr>
              <w:spacing w:after="0"/>
            </w:pPr>
            <w:r w:rsidRPr="00F25F48">
              <w:t>ParameterType</w:t>
            </w:r>
          </w:p>
        </w:tc>
        <w:tc>
          <w:tcPr>
            <w:tcW w:w="7011" w:type="dxa"/>
            <w:tcBorders>
              <w:top w:val="single" w:sz="4" w:space="0" w:color="auto"/>
              <w:left w:val="single" w:sz="4" w:space="0" w:color="auto"/>
              <w:bottom w:val="single" w:sz="4" w:space="0" w:color="auto"/>
              <w:right w:val="single" w:sz="4" w:space="0" w:color="auto"/>
            </w:tcBorders>
          </w:tcPr>
          <w:p w14:paraId="6D9FB31E" w14:textId="2D1D2815" w:rsidR="000C4327" w:rsidRDefault="00702F13" w:rsidP="006D524C">
            <w:pPr>
              <w:spacing w:after="0"/>
            </w:pPr>
            <w:r>
              <w:t>Type of the parameter</w:t>
            </w:r>
          </w:p>
        </w:tc>
        <w:tc>
          <w:tcPr>
            <w:tcW w:w="1374" w:type="dxa"/>
            <w:tcBorders>
              <w:top w:val="single" w:sz="4" w:space="0" w:color="auto"/>
              <w:left w:val="single" w:sz="4" w:space="0" w:color="auto"/>
              <w:bottom w:val="single" w:sz="4" w:space="0" w:color="auto"/>
              <w:right w:val="single" w:sz="4" w:space="0" w:color="auto"/>
            </w:tcBorders>
          </w:tcPr>
          <w:p w14:paraId="22A76E80" w14:textId="3F03B1D1" w:rsidR="000C4327" w:rsidRDefault="00837F82" w:rsidP="006D524C">
            <w:pPr>
              <w:spacing w:after="0"/>
            </w:pPr>
            <w:r w:rsidRPr="00837F82">
              <w:t>String</w:t>
            </w:r>
          </w:p>
        </w:tc>
      </w:tr>
      <w:tr w:rsidR="000C4327" w:rsidRPr="004D2E7B" w14:paraId="3F3D3C45" w14:textId="77777777">
        <w:trPr>
          <w:trHeight w:val="195"/>
        </w:trPr>
        <w:tc>
          <w:tcPr>
            <w:tcW w:w="2395" w:type="dxa"/>
            <w:tcBorders>
              <w:top w:val="single" w:sz="4" w:space="0" w:color="auto"/>
              <w:left w:val="single" w:sz="4" w:space="0" w:color="auto"/>
              <w:bottom w:val="single" w:sz="4" w:space="0" w:color="auto"/>
              <w:right w:val="single" w:sz="4" w:space="0" w:color="auto"/>
            </w:tcBorders>
          </w:tcPr>
          <w:p w14:paraId="739B4452" w14:textId="56B705D2" w:rsidR="000C4327" w:rsidRPr="00385BAA" w:rsidRDefault="00323BBE" w:rsidP="006D524C">
            <w:pPr>
              <w:spacing w:after="0"/>
            </w:pPr>
            <w:r w:rsidRPr="00323BBE">
              <w:t>IsActive</w:t>
            </w:r>
          </w:p>
        </w:tc>
        <w:tc>
          <w:tcPr>
            <w:tcW w:w="7011" w:type="dxa"/>
            <w:tcBorders>
              <w:top w:val="single" w:sz="4" w:space="0" w:color="auto"/>
              <w:left w:val="single" w:sz="4" w:space="0" w:color="auto"/>
              <w:bottom w:val="single" w:sz="4" w:space="0" w:color="auto"/>
              <w:right w:val="single" w:sz="4" w:space="0" w:color="auto"/>
            </w:tcBorders>
          </w:tcPr>
          <w:p w14:paraId="2698FD3E" w14:textId="0AB99861" w:rsidR="000C4327" w:rsidRDefault="005B6E7C" w:rsidP="006D524C">
            <w:pPr>
              <w:spacing w:after="0"/>
            </w:pPr>
            <w:r w:rsidRPr="005B6E7C">
              <w:t>IsActive</w:t>
            </w:r>
          </w:p>
        </w:tc>
        <w:tc>
          <w:tcPr>
            <w:tcW w:w="1374" w:type="dxa"/>
            <w:tcBorders>
              <w:top w:val="single" w:sz="4" w:space="0" w:color="auto"/>
              <w:left w:val="single" w:sz="4" w:space="0" w:color="auto"/>
              <w:bottom w:val="single" w:sz="4" w:space="0" w:color="auto"/>
              <w:right w:val="single" w:sz="4" w:space="0" w:color="auto"/>
            </w:tcBorders>
          </w:tcPr>
          <w:p w14:paraId="56380C50" w14:textId="4E158339" w:rsidR="000C4327" w:rsidRDefault="00837F82" w:rsidP="006D524C">
            <w:pPr>
              <w:spacing w:after="0"/>
            </w:pPr>
            <w:r w:rsidRPr="00837F82">
              <w:t>String</w:t>
            </w:r>
          </w:p>
        </w:tc>
      </w:tr>
      <w:tr w:rsidR="000C4327" w:rsidRPr="004D2E7B" w14:paraId="6D851FBA" w14:textId="77777777">
        <w:trPr>
          <w:trHeight w:val="195"/>
        </w:trPr>
        <w:tc>
          <w:tcPr>
            <w:tcW w:w="2395" w:type="dxa"/>
            <w:tcBorders>
              <w:top w:val="single" w:sz="4" w:space="0" w:color="auto"/>
              <w:left w:val="single" w:sz="4" w:space="0" w:color="auto"/>
              <w:bottom w:val="single" w:sz="4" w:space="0" w:color="auto"/>
              <w:right w:val="single" w:sz="4" w:space="0" w:color="auto"/>
            </w:tcBorders>
          </w:tcPr>
          <w:p w14:paraId="1CC45A10" w14:textId="0ECC0119" w:rsidR="000C4327" w:rsidRPr="00385BAA" w:rsidRDefault="00323BBE" w:rsidP="006D524C">
            <w:pPr>
              <w:spacing w:after="0"/>
            </w:pPr>
            <w:r w:rsidRPr="00323BBE">
              <w:t>Sensitivity</w:t>
            </w:r>
          </w:p>
        </w:tc>
        <w:tc>
          <w:tcPr>
            <w:tcW w:w="7011" w:type="dxa"/>
            <w:tcBorders>
              <w:top w:val="single" w:sz="4" w:space="0" w:color="auto"/>
              <w:left w:val="single" w:sz="4" w:space="0" w:color="auto"/>
              <w:bottom w:val="single" w:sz="4" w:space="0" w:color="auto"/>
              <w:right w:val="single" w:sz="4" w:space="0" w:color="auto"/>
            </w:tcBorders>
          </w:tcPr>
          <w:p w14:paraId="33BFD3AE" w14:textId="062EE3A4" w:rsidR="000C4327" w:rsidRDefault="005B6E7C" w:rsidP="006D524C">
            <w:pPr>
              <w:spacing w:after="0"/>
            </w:pPr>
            <w:r>
              <w:t>Value of Sensitivity</w:t>
            </w:r>
          </w:p>
        </w:tc>
        <w:tc>
          <w:tcPr>
            <w:tcW w:w="1374" w:type="dxa"/>
            <w:tcBorders>
              <w:top w:val="single" w:sz="4" w:space="0" w:color="auto"/>
              <w:left w:val="single" w:sz="4" w:space="0" w:color="auto"/>
              <w:bottom w:val="single" w:sz="4" w:space="0" w:color="auto"/>
              <w:right w:val="single" w:sz="4" w:space="0" w:color="auto"/>
            </w:tcBorders>
          </w:tcPr>
          <w:p w14:paraId="61289912" w14:textId="0A7C8053" w:rsidR="000C4327" w:rsidRDefault="004A23DF" w:rsidP="006D524C">
            <w:pPr>
              <w:spacing w:after="0"/>
            </w:pPr>
            <w:r w:rsidRPr="004A23DF">
              <w:t>Integer</w:t>
            </w:r>
          </w:p>
        </w:tc>
      </w:tr>
      <w:tr w:rsidR="000C4327" w:rsidRPr="004D2E7B" w14:paraId="636B578B" w14:textId="77777777">
        <w:trPr>
          <w:trHeight w:val="195"/>
        </w:trPr>
        <w:tc>
          <w:tcPr>
            <w:tcW w:w="2395" w:type="dxa"/>
            <w:tcBorders>
              <w:top w:val="single" w:sz="4" w:space="0" w:color="auto"/>
              <w:left w:val="single" w:sz="4" w:space="0" w:color="auto"/>
              <w:bottom w:val="single" w:sz="4" w:space="0" w:color="auto"/>
              <w:right w:val="single" w:sz="4" w:space="0" w:color="auto"/>
            </w:tcBorders>
          </w:tcPr>
          <w:p w14:paraId="50005166" w14:textId="6008C9D0" w:rsidR="000C4327" w:rsidRPr="00385BAA" w:rsidRDefault="00D6356E" w:rsidP="006D524C">
            <w:pPr>
              <w:spacing w:after="0"/>
            </w:pPr>
            <w:r w:rsidRPr="00D6356E">
              <w:t>HSTD</w:t>
            </w:r>
          </w:p>
        </w:tc>
        <w:tc>
          <w:tcPr>
            <w:tcW w:w="7011" w:type="dxa"/>
            <w:tcBorders>
              <w:top w:val="single" w:sz="4" w:space="0" w:color="auto"/>
              <w:left w:val="single" w:sz="4" w:space="0" w:color="auto"/>
              <w:bottom w:val="single" w:sz="4" w:space="0" w:color="auto"/>
              <w:right w:val="single" w:sz="4" w:space="0" w:color="auto"/>
            </w:tcBorders>
          </w:tcPr>
          <w:p w14:paraId="373F85B4" w14:textId="0630D3AB" w:rsidR="000C4327" w:rsidRDefault="00A140B9" w:rsidP="006D524C">
            <w:pPr>
              <w:spacing w:after="0"/>
            </w:pPr>
            <w:r>
              <w:t>Value of HSTD</w:t>
            </w:r>
          </w:p>
        </w:tc>
        <w:tc>
          <w:tcPr>
            <w:tcW w:w="1374" w:type="dxa"/>
            <w:tcBorders>
              <w:top w:val="single" w:sz="4" w:space="0" w:color="auto"/>
              <w:left w:val="single" w:sz="4" w:space="0" w:color="auto"/>
              <w:bottom w:val="single" w:sz="4" w:space="0" w:color="auto"/>
              <w:right w:val="single" w:sz="4" w:space="0" w:color="auto"/>
            </w:tcBorders>
          </w:tcPr>
          <w:p w14:paraId="1AF92774" w14:textId="3DAD6AB9" w:rsidR="000C4327" w:rsidRDefault="004A23DF" w:rsidP="006D524C">
            <w:pPr>
              <w:spacing w:after="0"/>
            </w:pPr>
            <w:r w:rsidRPr="004A23DF">
              <w:t>Integer</w:t>
            </w:r>
          </w:p>
        </w:tc>
      </w:tr>
      <w:tr w:rsidR="00D2435A" w:rsidRPr="004D2E7B" w14:paraId="6AABB2DA" w14:textId="77777777">
        <w:trPr>
          <w:trHeight w:val="195"/>
        </w:trPr>
        <w:tc>
          <w:tcPr>
            <w:tcW w:w="2395" w:type="dxa"/>
            <w:tcBorders>
              <w:top w:val="single" w:sz="4" w:space="0" w:color="auto"/>
              <w:left w:val="single" w:sz="4" w:space="0" w:color="auto"/>
              <w:bottom w:val="single" w:sz="4" w:space="0" w:color="auto"/>
              <w:right w:val="single" w:sz="4" w:space="0" w:color="auto"/>
            </w:tcBorders>
          </w:tcPr>
          <w:p w14:paraId="16E10791" w14:textId="373876EF" w:rsidR="00D2435A" w:rsidRPr="00385BAA" w:rsidRDefault="00D6356E" w:rsidP="006D524C">
            <w:pPr>
              <w:spacing w:after="0"/>
            </w:pPr>
            <w:r w:rsidRPr="00D6356E">
              <w:t>Aggregation</w:t>
            </w:r>
          </w:p>
        </w:tc>
        <w:tc>
          <w:tcPr>
            <w:tcW w:w="7011" w:type="dxa"/>
            <w:tcBorders>
              <w:top w:val="single" w:sz="4" w:space="0" w:color="auto"/>
              <w:left w:val="single" w:sz="4" w:space="0" w:color="auto"/>
              <w:bottom w:val="single" w:sz="4" w:space="0" w:color="auto"/>
              <w:right w:val="single" w:sz="4" w:space="0" w:color="auto"/>
            </w:tcBorders>
          </w:tcPr>
          <w:p w14:paraId="51EBF57B" w14:textId="2EF10BB1" w:rsidR="00D2435A" w:rsidRDefault="00A140B9" w:rsidP="006D524C">
            <w:pPr>
              <w:spacing w:after="0"/>
            </w:pPr>
            <w:r>
              <w:t>Value of Aggregation</w:t>
            </w:r>
          </w:p>
        </w:tc>
        <w:tc>
          <w:tcPr>
            <w:tcW w:w="1374" w:type="dxa"/>
            <w:tcBorders>
              <w:top w:val="single" w:sz="4" w:space="0" w:color="auto"/>
              <w:left w:val="single" w:sz="4" w:space="0" w:color="auto"/>
              <w:bottom w:val="single" w:sz="4" w:space="0" w:color="auto"/>
              <w:right w:val="single" w:sz="4" w:space="0" w:color="auto"/>
            </w:tcBorders>
          </w:tcPr>
          <w:p w14:paraId="6435452D" w14:textId="7BFEDF15" w:rsidR="00D2435A" w:rsidRDefault="004A23DF" w:rsidP="006D524C">
            <w:pPr>
              <w:spacing w:after="0"/>
            </w:pPr>
            <w:r w:rsidRPr="004A23DF">
              <w:t>Integer</w:t>
            </w:r>
          </w:p>
        </w:tc>
      </w:tr>
    </w:tbl>
    <w:p w14:paraId="327F4729" w14:textId="77777777" w:rsidR="00220A05" w:rsidRPr="00220A05" w:rsidRDefault="00220A05" w:rsidP="002E132F">
      <w:pPr>
        <w:pStyle w:val="Heading3"/>
      </w:pPr>
      <w:r w:rsidRPr="00220A05">
        <w:t>Sample Request</w:t>
      </w:r>
    </w:p>
    <w:p w14:paraId="57D9C889" w14:textId="77777777" w:rsidR="00220A05" w:rsidRPr="00220A05" w:rsidRDefault="00220A05" w:rsidP="00220A05">
      <w:pPr>
        <w:jc w:val="left"/>
        <w:rPr>
          <w:rFonts w:ascii="Consolas" w:hAnsi="Consolas"/>
          <w:sz w:val="18"/>
          <w:szCs w:val="20"/>
        </w:rPr>
      </w:pPr>
      <w:r w:rsidRPr="00220A05">
        <w:rPr>
          <w:rFonts w:ascii="Consolas" w:hAnsi="Consolas"/>
          <w:sz w:val="18"/>
          <w:szCs w:val="20"/>
        </w:rPr>
        <w:t>/&lt;string:id&gt;,         {</w:t>
      </w:r>
      <w:r w:rsidRPr="00220A05">
        <w:rPr>
          <w:rFonts w:ascii="Consolas" w:hAnsi="Consolas"/>
          <w:sz w:val="18"/>
          <w:szCs w:val="20"/>
        </w:rPr>
        <w:br/>
        <w:t xml:space="preserve">    "templateName": "Test_process8",</w:t>
      </w:r>
      <w:r w:rsidRPr="00220A05">
        <w:rPr>
          <w:rFonts w:ascii="Consolas" w:hAnsi="Consolas"/>
          <w:sz w:val="18"/>
          <w:szCs w:val="20"/>
        </w:rPr>
        <w:br/>
        <w:t xml:space="preserve">    "attributeList": [</w:t>
      </w:r>
      <w:r w:rsidRPr="00220A05">
        <w:rPr>
          <w:rFonts w:ascii="Consolas" w:hAnsi="Consolas"/>
          <w:sz w:val="18"/>
          <w:szCs w:val="20"/>
        </w:rPr>
        <w:br/>
        <w:t xml:space="preserve">       "C-PC-G1-R1-CT1-PM-PMP-DS-L1-MVS:BarcodeqrCodeScanSuccessRate",</w:t>
      </w:r>
      <w:r w:rsidRPr="00220A05">
        <w:rPr>
          <w:rFonts w:ascii="Consolas" w:hAnsi="Consolas"/>
          <w:sz w:val="18"/>
          <w:szCs w:val="20"/>
        </w:rPr>
        <w:br/>
        <w:t xml:space="preserve">       "C-PC-G1-R1-CT1-PM-PMP-DS-L1-TS:CycleTime",</w:t>
      </w:r>
      <w:r w:rsidRPr="00220A05">
        <w:rPr>
          <w:rFonts w:ascii="Consolas" w:hAnsi="Consolas"/>
          <w:sz w:val="18"/>
          <w:szCs w:val="20"/>
        </w:rPr>
        <w:br/>
        <w:t xml:space="preserve">       "C-PC-G1-R1-CT1-PM-PMP-GS-L1-MT:MixingCapacity"</w:t>
      </w:r>
      <w:r w:rsidRPr="00220A05">
        <w:rPr>
          <w:rFonts w:ascii="Consolas" w:hAnsi="Consolas"/>
          <w:sz w:val="18"/>
          <w:szCs w:val="20"/>
        </w:rPr>
        <w:br/>
        <w:t xml:space="preserve">    ]</w:t>
      </w:r>
      <w:r w:rsidRPr="00220A05">
        <w:rPr>
          <w:rFonts w:ascii="Consolas" w:hAnsi="Consolas"/>
          <w:sz w:val="18"/>
          <w:szCs w:val="20"/>
        </w:rPr>
        <w:br/>
        <w:t>}</w:t>
      </w:r>
    </w:p>
    <w:p w14:paraId="0B595FCF" w14:textId="77777777" w:rsidR="004D2E7B" w:rsidRPr="004D2E7B" w:rsidRDefault="004D2E7B" w:rsidP="00F454D1">
      <w:pPr>
        <w:pStyle w:val="Heading3"/>
      </w:pPr>
      <w:r w:rsidRPr="004D2E7B">
        <w:t>Sample JSON Response</w:t>
      </w:r>
    </w:p>
    <w:p w14:paraId="527C9390" w14:textId="2D6B32EE" w:rsidR="00270F7D" w:rsidRPr="00CD6FE1" w:rsidRDefault="00CD6FE1" w:rsidP="00FE48CF">
      <w:pPr>
        <w:spacing w:after="0" w:line="240" w:lineRule="auto"/>
        <w:jc w:val="left"/>
        <w:rPr>
          <w:rFonts w:eastAsia="Times New Roman" w:cs="Times New Roman"/>
          <w:color w:val="000000"/>
          <w:kern w:val="0"/>
          <w:szCs w:val="20"/>
          <w14:ligatures w14:val="none"/>
        </w:rPr>
      </w:pPr>
      <w:hyperlink r:id="rId45" w:history="1">
        <w:r w:rsidRPr="00CD6FE1">
          <w:rPr>
            <w:rStyle w:val="Hyperlink"/>
            <w:rFonts w:eastAsia="Times New Roman" w:cs="Times New Roman"/>
            <w:kern w:val="0"/>
            <w:szCs w:val="20"/>
            <w14:ligatures w14:val="none"/>
          </w:rPr>
          <w:t>LINK</w:t>
        </w:r>
      </w:hyperlink>
    </w:p>
    <w:p w14:paraId="3B70794B" w14:textId="24824248" w:rsidR="004D2E7B" w:rsidRPr="004D2E7B" w:rsidRDefault="004D2E7B" w:rsidP="0008638D">
      <w:pPr>
        <w:pStyle w:val="Heading3"/>
      </w:pPr>
      <w:r w:rsidRPr="004D2E7B">
        <w:t>Result</w:t>
      </w:r>
    </w:p>
    <w:tbl>
      <w:tblPr>
        <w:tblW w:w="0" w:type="auto"/>
        <w:tblLook w:val="04A0" w:firstRow="1" w:lastRow="0" w:firstColumn="1" w:lastColumn="0" w:noHBand="0" w:noVBand="1"/>
      </w:tblPr>
      <w:tblGrid>
        <w:gridCol w:w="1781"/>
        <w:gridCol w:w="7252"/>
      </w:tblGrid>
      <w:tr w:rsidR="004D2E7B" w:rsidRPr="004D2E7B" w14:paraId="0BF4D4F3" w14:textId="77777777">
        <w:trPr>
          <w:trHeight w:val="300"/>
        </w:trPr>
        <w:tc>
          <w:tcPr>
            <w:tcW w:w="178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64EA0CE8" w14:textId="77777777" w:rsidR="004D2E7B" w:rsidRPr="004D2E7B" w:rsidRDefault="004D2E7B" w:rsidP="004D2E7B">
            <w:r w:rsidRPr="004D2E7B">
              <w:rPr>
                <w:b/>
                <w:bCs/>
              </w:rPr>
              <w:t>HTTP Code</w:t>
            </w:r>
          </w:p>
        </w:tc>
        <w:tc>
          <w:tcPr>
            <w:tcW w:w="725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hideMark/>
          </w:tcPr>
          <w:p w14:paraId="01FE183F" w14:textId="77777777" w:rsidR="004D2E7B" w:rsidRPr="004D2E7B" w:rsidRDefault="004D2E7B" w:rsidP="004D2E7B">
            <w:r w:rsidRPr="004D2E7B">
              <w:rPr>
                <w:b/>
                <w:bCs/>
              </w:rPr>
              <w:t>Result Description</w:t>
            </w:r>
          </w:p>
        </w:tc>
      </w:tr>
      <w:tr w:rsidR="004D2E7B" w:rsidRPr="004D2E7B" w14:paraId="17B449A1" w14:textId="77777777">
        <w:trPr>
          <w:trHeight w:val="300"/>
        </w:trPr>
        <w:tc>
          <w:tcPr>
            <w:tcW w:w="1781"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A9A1A43" w14:textId="77777777" w:rsidR="004D2E7B" w:rsidRPr="004D2E7B" w:rsidRDefault="004D2E7B" w:rsidP="004D2E7B">
            <w:r w:rsidRPr="004D2E7B">
              <w:t>200</w:t>
            </w:r>
          </w:p>
        </w:tc>
        <w:tc>
          <w:tcPr>
            <w:tcW w:w="7252"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14EE5EB7" w14:textId="77777777" w:rsidR="004D2E7B" w:rsidRPr="004D2E7B" w:rsidRDefault="004D2E7B" w:rsidP="004D2E7B">
            <w:r w:rsidRPr="004D2E7B">
              <w:rPr>
                <w:lang w:val="en-IN"/>
              </w:rPr>
              <w:t>Operation executed successfully</w:t>
            </w:r>
          </w:p>
        </w:tc>
      </w:tr>
    </w:tbl>
    <w:p w14:paraId="7A797356" w14:textId="77777777" w:rsidR="004D2E7B" w:rsidRPr="004D2E7B" w:rsidRDefault="004D2E7B" w:rsidP="002E132F">
      <w:pPr>
        <w:pStyle w:val="Heading3"/>
      </w:pPr>
      <w:r w:rsidRPr="004D2E7B">
        <w:t>Error Management</w:t>
      </w:r>
    </w:p>
    <w:tbl>
      <w:tblPr>
        <w:tblW w:w="0" w:type="auto"/>
        <w:tblLook w:val="04A0" w:firstRow="1" w:lastRow="0" w:firstColumn="1" w:lastColumn="0" w:noHBand="0" w:noVBand="1"/>
      </w:tblPr>
      <w:tblGrid>
        <w:gridCol w:w="1719"/>
        <w:gridCol w:w="1479"/>
        <w:gridCol w:w="5899"/>
      </w:tblGrid>
      <w:tr w:rsidR="004D2E7B" w:rsidRPr="004D2E7B" w14:paraId="2C464705" w14:textId="77777777">
        <w:trPr>
          <w:trHeight w:val="300"/>
        </w:trPr>
        <w:tc>
          <w:tcPr>
            <w:tcW w:w="1719"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204A9FE2" w14:textId="77777777" w:rsidR="004D2E7B" w:rsidRPr="004D2E7B" w:rsidRDefault="004D2E7B" w:rsidP="004D2E7B">
            <w:r w:rsidRPr="004D2E7B">
              <w:rPr>
                <w:b/>
                <w:bCs/>
              </w:rPr>
              <w:t>HTTP Code</w:t>
            </w:r>
          </w:p>
        </w:tc>
        <w:tc>
          <w:tcPr>
            <w:tcW w:w="1479"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69E45B78" w14:textId="77777777" w:rsidR="004D2E7B" w:rsidRPr="004D2E7B" w:rsidRDefault="004D2E7B" w:rsidP="004D2E7B">
            <w:r w:rsidRPr="004D2E7B">
              <w:rPr>
                <w:b/>
                <w:bCs/>
              </w:rPr>
              <w:t>Error Code</w:t>
            </w:r>
          </w:p>
        </w:tc>
        <w:tc>
          <w:tcPr>
            <w:tcW w:w="5899"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7895F789" w14:textId="77777777" w:rsidR="004D2E7B" w:rsidRPr="004D2E7B" w:rsidRDefault="004D2E7B" w:rsidP="004D2E7B">
            <w:r w:rsidRPr="004D2E7B">
              <w:rPr>
                <w:b/>
                <w:bCs/>
              </w:rPr>
              <w:t>Error Description</w:t>
            </w:r>
          </w:p>
        </w:tc>
      </w:tr>
      <w:tr w:rsidR="004D2E7B" w:rsidRPr="004D2E7B" w14:paraId="277CE91D" w14:textId="77777777">
        <w:trPr>
          <w:trHeight w:val="300"/>
        </w:trPr>
        <w:tc>
          <w:tcPr>
            <w:tcW w:w="1719" w:type="dxa"/>
            <w:tcBorders>
              <w:top w:val="single" w:sz="8" w:space="0" w:color="auto"/>
              <w:left w:val="single" w:sz="8" w:space="0" w:color="auto"/>
              <w:bottom w:val="single" w:sz="8" w:space="0" w:color="auto"/>
              <w:right w:val="single" w:sz="8" w:space="0" w:color="auto"/>
            </w:tcBorders>
            <w:vAlign w:val="center"/>
            <w:hideMark/>
          </w:tcPr>
          <w:p w14:paraId="1F1F5539" w14:textId="77777777" w:rsidR="004D2E7B" w:rsidRPr="004D2E7B" w:rsidRDefault="004D2E7B" w:rsidP="004D2E7B">
            <w:r w:rsidRPr="004D2E7B">
              <w:t>500</w:t>
            </w:r>
          </w:p>
        </w:tc>
        <w:tc>
          <w:tcPr>
            <w:tcW w:w="1479" w:type="dxa"/>
            <w:tcBorders>
              <w:top w:val="single" w:sz="8" w:space="0" w:color="auto"/>
              <w:left w:val="single" w:sz="8" w:space="0" w:color="auto"/>
              <w:bottom w:val="single" w:sz="8" w:space="0" w:color="auto"/>
              <w:right w:val="single" w:sz="8" w:space="0" w:color="auto"/>
            </w:tcBorders>
            <w:vAlign w:val="center"/>
            <w:hideMark/>
          </w:tcPr>
          <w:p w14:paraId="10152D59" w14:textId="77777777" w:rsidR="004D2E7B" w:rsidRPr="004D2E7B" w:rsidRDefault="004D2E7B" w:rsidP="004D2E7B">
            <w:r w:rsidRPr="004D2E7B">
              <w:t>500</w:t>
            </w:r>
          </w:p>
        </w:tc>
        <w:tc>
          <w:tcPr>
            <w:tcW w:w="5899" w:type="dxa"/>
            <w:tcBorders>
              <w:top w:val="single" w:sz="8" w:space="0" w:color="auto"/>
              <w:left w:val="single" w:sz="8" w:space="0" w:color="auto"/>
              <w:bottom w:val="single" w:sz="8" w:space="0" w:color="auto"/>
              <w:right w:val="single" w:sz="8" w:space="0" w:color="auto"/>
            </w:tcBorders>
            <w:vAlign w:val="center"/>
            <w:hideMark/>
          </w:tcPr>
          <w:p w14:paraId="1779674E" w14:textId="77777777" w:rsidR="004D2E7B" w:rsidRPr="004D2E7B" w:rsidRDefault="004D2E7B" w:rsidP="004D2E7B">
            <w:r w:rsidRPr="004D2E7B">
              <w:t xml:space="preserve">      Generic Error</w:t>
            </w:r>
          </w:p>
        </w:tc>
      </w:tr>
      <w:tr w:rsidR="004D2E7B" w:rsidRPr="004D2E7B" w14:paraId="395DE7BB" w14:textId="77777777">
        <w:trPr>
          <w:trHeight w:val="300"/>
        </w:trPr>
        <w:tc>
          <w:tcPr>
            <w:tcW w:w="1719" w:type="dxa"/>
            <w:tcBorders>
              <w:top w:val="single" w:sz="8" w:space="0" w:color="auto"/>
              <w:left w:val="single" w:sz="8" w:space="0" w:color="auto"/>
              <w:bottom w:val="single" w:sz="8" w:space="0" w:color="auto"/>
              <w:right w:val="single" w:sz="8" w:space="0" w:color="auto"/>
            </w:tcBorders>
            <w:vAlign w:val="center"/>
            <w:hideMark/>
          </w:tcPr>
          <w:p w14:paraId="7E07C5D6" w14:textId="77777777" w:rsidR="004D2E7B" w:rsidRPr="004D2E7B" w:rsidRDefault="004D2E7B" w:rsidP="004D2E7B">
            <w:r w:rsidRPr="004D2E7B">
              <w:t>400</w:t>
            </w:r>
          </w:p>
        </w:tc>
        <w:tc>
          <w:tcPr>
            <w:tcW w:w="1479" w:type="dxa"/>
            <w:tcBorders>
              <w:top w:val="single" w:sz="8" w:space="0" w:color="auto"/>
              <w:left w:val="single" w:sz="8" w:space="0" w:color="auto"/>
              <w:bottom w:val="single" w:sz="8" w:space="0" w:color="auto"/>
              <w:right w:val="single" w:sz="8" w:space="0" w:color="auto"/>
            </w:tcBorders>
            <w:vAlign w:val="center"/>
            <w:hideMark/>
          </w:tcPr>
          <w:p w14:paraId="0B3DADD0" w14:textId="77777777" w:rsidR="004D2E7B" w:rsidRPr="004D2E7B" w:rsidRDefault="004D2E7B" w:rsidP="004D2E7B">
            <w:r w:rsidRPr="004D2E7B">
              <w:t>401</w:t>
            </w:r>
          </w:p>
        </w:tc>
        <w:tc>
          <w:tcPr>
            <w:tcW w:w="5899" w:type="dxa"/>
            <w:tcBorders>
              <w:top w:val="single" w:sz="8" w:space="0" w:color="auto"/>
              <w:left w:val="single" w:sz="8" w:space="0" w:color="auto"/>
              <w:bottom w:val="single" w:sz="8" w:space="0" w:color="auto"/>
              <w:right w:val="single" w:sz="8" w:space="0" w:color="auto"/>
            </w:tcBorders>
            <w:vAlign w:val="center"/>
            <w:hideMark/>
          </w:tcPr>
          <w:p w14:paraId="6CF62106" w14:textId="17785511" w:rsidR="004D2E7B" w:rsidRPr="004D2E7B" w:rsidRDefault="004D2E7B" w:rsidP="00B41F06">
            <w:r w:rsidRPr="004D2E7B">
              <w:t>Unauthorized User</w:t>
            </w:r>
            <w:r w:rsidR="00B41F06">
              <w:t xml:space="preserve"> / </w:t>
            </w:r>
            <w:r w:rsidR="00D425CC">
              <w:t>Header Token</w:t>
            </w:r>
            <w:r w:rsidRPr="004D2E7B">
              <w:t xml:space="preserve"> could be missing</w:t>
            </w:r>
          </w:p>
        </w:tc>
      </w:tr>
      <w:tr w:rsidR="004D2E7B" w:rsidRPr="004D2E7B" w14:paraId="48AB6ED3" w14:textId="77777777">
        <w:trPr>
          <w:trHeight w:val="300"/>
        </w:trPr>
        <w:tc>
          <w:tcPr>
            <w:tcW w:w="1719" w:type="dxa"/>
            <w:tcBorders>
              <w:top w:val="single" w:sz="8" w:space="0" w:color="auto"/>
              <w:left w:val="single" w:sz="8" w:space="0" w:color="auto"/>
              <w:bottom w:val="single" w:sz="8" w:space="0" w:color="auto"/>
              <w:right w:val="single" w:sz="8" w:space="0" w:color="auto"/>
            </w:tcBorders>
            <w:vAlign w:val="center"/>
            <w:hideMark/>
          </w:tcPr>
          <w:p w14:paraId="628FB0D8" w14:textId="77777777" w:rsidR="004D2E7B" w:rsidRPr="004D2E7B" w:rsidRDefault="004D2E7B" w:rsidP="004D2E7B">
            <w:r w:rsidRPr="004D2E7B">
              <w:t>400</w:t>
            </w:r>
          </w:p>
        </w:tc>
        <w:tc>
          <w:tcPr>
            <w:tcW w:w="1479" w:type="dxa"/>
            <w:tcBorders>
              <w:top w:val="single" w:sz="8" w:space="0" w:color="auto"/>
              <w:left w:val="single" w:sz="8" w:space="0" w:color="auto"/>
              <w:bottom w:val="single" w:sz="8" w:space="0" w:color="auto"/>
              <w:right w:val="single" w:sz="8" w:space="0" w:color="auto"/>
            </w:tcBorders>
            <w:vAlign w:val="center"/>
            <w:hideMark/>
          </w:tcPr>
          <w:p w14:paraId="3D804C59" w14:textId="77777777" w:rsidR="004D2E7B" w:rsidRPr="004D2E7B" w:rsidRDefault="004D2E7B" w:rsidP="004D2E7B">
            <w:r w:rsidRPr="004D2E7B">
              <w:t>400</w:t>
            </w:r>
          </w:p>
        </w:tc>
        <w:tc>
          <w:tcPr>
            <w:tcW w:w="5899" w:type="dxa"/>
            <w:tcBorders>
              <w:top w:val="single" w:sz="8" w:space="0" w:color="auto"/>
              <w:left w:val="single" w:sz="8" w:space="0" w:color="auto"/>
              <w:bottom w:val="single" w:sz="8" w:space="0" w:color="auto"/>
              <w:right w:val="single" w:sz="8" w:space="0" w:color="auto"/>
            </w:tcBorders>
            <w:vAlign w:val="center"/>
            <w:hideMark/>
          </w:tcPr>
          <w:p w14:paraId="0D747B50" w14:textId="600CBF8A" w:rsidR="004D2E7B" w:rsidRPr="004D2E7B" w:rsidRDefault="004D2E7B" w:rsidP="00B41F06">
            <w:r w:rsidRPr="004D2E7B">
              <w:t>Bad request</w:t>
            </w:r>
            <w:r w:rsidR="00B41F06">
              <w:t xml:space="preserve"> / </w:t>
            </w:r>
            <w:r w:rsidRPr="004D2E7B">
              <w:t>The pinned asset is not present for this user</w:t>
            </w:r>
          </w:p>
        </w:tc>
      </w:tr>
    </w:tbl>
    <w:p w14:paraId="1D294E93" w14:textId="77777777" w:rsidR="005644B7" w:rsidRPr="00890A5D" w:rsidRDefault="005644B7" w:rsidP="00DB1437">
      <w:pPr>
        <w:rPr>
          <w:lang w:val="en-GB"/>
        </w:rPr>
      </w:pPr>
    </w:p>
    <w:sectPr w:rsidR="005644B7" w:rsidRPr="00890A5D" w:rsidSect="00CE32D6">
      <w:pgSz w:w="12240" w:h="23040" w:code="5"/>
      <w:pgMar w:top="720" w:right="720" w:bottom="720" w:left="720" w:header="720" w:footer="720" w:gutter="0"/>
      <w:cols w:space="144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Farheen, Zara" w:date="2025-12-17T17:30:00Z" w:initials="ZF">
    <w:p w14:paraId="734DED32" w14:textId="77777777" w:rsidR="00BD5752" w:rsidRDefault="00BD5752" w:rsidP="00BD5752">
      <w:pPr>
        <w:pStyle w:val="CommentText"/>
        <w:jc w:val="left"/>
      </w:pPr>
      <w:r>
        <w:rPr>
          <w:rStyle w:val="CommentReference"/>
        </w:rPr>
        <w:annotationRef/>
      </w:r>
      <w:r>
        <w:t>These APIs are missing from the document</w:t>
      </w:r>
    </w:p>
  </w:comment>
  <w:comment w:id="16" w:author="Farheen, Zara" w:date="2025-12-17T17:31:00Z" w:initials="ZF">
    <w:p w14:paraId="0F917D5F" w14:textId="77777777" w:rsidR="00BD5752" w:rsidRDefault="00BD5752" w:rsidP="00BD5752">
      <w:pPr>
        <w:pStyle w:val="CommentText"/>
        <w:jc w:val="left"/>
      </w:pPr>
      <w:r>
        <w:rPr>
          <w:rStyle w:val="CommentReference"/>
        </w:rPr>
        <w:annotationRef/>
      </w:r>
      <w:r>
        <w:fldChar w:fldCharType="begin"/>
      </w:r>
      <w:r>
        <w:instrText>HYPERLINK "mailto:nishanth.bokka@accenture.com"</w:instrText>
      </w:r>
      <w:bookmarkStart w:id="22" w:name="_@_9600C69F34684DF0922DA999DFDC1980Z"/>
      <w:r>
        <w:fldChar w:fldCharType="separate"/>
      </w:r>
      <w:bookmarkEnd w:id="22"/>
      <w:r w:rsidRPr="004F0757">
        <w:rPr>
          <w:rStyle w:val="Mention"/>
          <w:noProof/>
        </w:rPr>
        <w:t>@Bokka, Nishanth</w:t>
      </w:r>
      <w:r>
        <w:fldChar w:fldCharType="end"/>
      </w:r>
      <w:r>
        <w:t xml:space="preserve"> </w:t>
      </w:r>
      <w:r>
        <w:fldChar w:fldCharType="begin"/>
      </w:r>
      <w:r>
        <w:instrText>HYPERLINK "mailto:b.h.ranganathan@accenture.com"</w:instrText>
      </w:r>
      <w:bookmarkStart w:id="23" w:name="_@_6400FDC4C62C4682BA1E064357F27F23Z"/>
      <w:r>
        <w:fldChar w:fldCharType="separate"/>
      </w:r>
      <w:bookmarkEnd w:id="23"/>
      <w:r w:rsidRPr="004F0757">
        <w:rPr>
          <w:rStyle w:val="Mention"/>
          <w:noProof/>
        </w:rPr>
        <w:t>@Ranganathan, Balamurugan</w:t>
      </w:r>
      <w:r>
        <w:fldChar w:fldCharType="end"/>
      </w:r>
      <w:r>
        <w:t xml:space="preserve"> some review comments have been added please check them</w:t>
      </w:r>
    </w:p>
  </w:comment>
  <w:comment w:id="17" w:author="Olson, Ed" w:date="2026-01-05T08:10:00Z" w:initials="EO">
    <w:p w14:paraId="5B834FB2" w14:textId="77777777" w:rsidR="00BD5752" w:rsidRDefault="00BD5752" w:rsidP="00BD5752">
      <w:pPr>
        <w:pStyle w:val="CommentText"/>
        <w:jc w:val="left"/>
      </w:pPr>
      <w:r>
        <w:rPr>
          <w:rStyle w:val="CommentReference"/>
        </w:rPr>
        <w:annotationRef/>
      </w:r>
      <w:r>
        <w:fldChar w:fldCharType="begin"/>
      </w:r>
      <w:r>
        <w:instrText>HYPERLINK "mailto:b.h.ranganathan@accenture.com"</w:instrText>
      </w:r>
      <w:bookmarkStart w:id="24" w:name="_@_B54F199BD43C4A0FA65733E9B3166C06Z"/>
      <w:r>
        <w:fldChar w:fldCharType="separate"/>
      </w:r>
      <w:bookmarkEnd w:id="24"/>
      <w:r w:rsidRPr="00A04962">
        <w:rPr>
          <w:rStyle w:val="Mention"/>
          <w:noProof/>
        </w:rPr>
        <w:t>@Ranganathan, Balamurugan</w:t>
      </w:r>
      <w:r>
        <w:fldChar w:fldCharType="end"/>
      </w:r>
      <w:r>
        <w:t xml:space="preserve"> </w:t>
      </w:r>
    </w:p>
  </w:comment>
  <w:comment w:id="18" w:author="Ranganathan, Balamurugan" w:date="2026-01-07T16:40:00Z" w:initials="BR">
    <w:p w14:paraId="6F6B5B29" w14:textId="77777777" w:rsidR="0086617C" w:rsidRDefault="0086617C" w:rsidP="0086617C">
      <w:pPr>
        <w:pStyle w:val="CommentText"/>
        <w:jc w:val="left"/>
      </w:pPr>
      <w:r>
        <w:rPr>
          <w:rStyle w:val="CommentReference"/>
        </w:rPr>
        <w:annotationRef/>
      </w:r>
      <w:r>
        <w:t>Few API’s Updated, remaining will update by tomorrow.</w:t>
      </w:r>
    </w:p>
  </w:comment>
  <w:comment w:id="19" w:author="Farheen, Zara" w:date="2026-01-13T12:19:00Z" w:initials="ZF">
    <w:p w14:paraId="7EED7146" w14:textId="10E829A3" w:rsidR="00D652A6" w:rsidRDefault="00D652A6" w:rsidP="00D652A6">
      <w:pPr>
        <w:pStyle w:val="CommentText"/>
        <w:jc w:val="left"/>
      </w:pPr>
      <w:r>
        <w:rPr>
          <w:rStyle w:val="CommentReference"/>
        </w:rPr>
        <w:annotationRef/>
      </w:r>
      <w:r>
        <w:fldChar w:fldCharType="begin"/>
      </w:r>
      <w:r>
        <w:instrText>HYPERLINK "mailto:b.h.ranganathan@accenture.com"</w:instrText>
      </w:r>
      <w:bookmarkStart w:id="25" w:name="_@_65A22E4E93824E3AB1ED70B7DE5BA45DZ"/>
      <w:r>
        <w:fldChar w:fldCharType="separate"/>
      </w:r>
      <w:bookmarkEnd w:id="25"/>
      <w:r w:rsidRPr="00D652A6">
        <w:rPr>
          <w:rStyle w:val="Mention"/>
          <w:noProof/>
        </w:rPr>
        <w:t>@Ranganathan, Balamurugan</w:t>
      </w:r>
      <w:r>
        <w:fldChar w:fldCharType="end"/>
      </w:r>
      <w:r>
        <w:t xml:space="preserve"> any update on these 5 remaining APIs?</w:t>
      </w:r>
    </w:p>
  </w:comment>
  <w:comment w:id="20" w:author="Olson, Ed" w:date="2026-01-16T11:32:00Z" w:initials="EO">
    <w:p w14:paraId="3CF9D561" w14:textId="718A1E3F" w:rsidR="000F431F" w:rsidRDefault="000F431F" w:rsidP="000F431F">
      <w:pPr>
        <w:pStyle w:val="CommentText"/>
        <w:jc w:val="left"/>
      </w:pPr>
      <w:r>
        <w:rPr>
          <w:rStyle w:val="CommentReference"/>
        </w:rPr>
        <w:annotationRef/>
      </w:r>
      <w:r>
        <w:fldChar w:fldCharType="begin"/>
      </w:r>
      <w:r>
        <w:instrText>HYPERLINK "mailto:b.h.ranganathan@accenture.com"</w:instrText>
      </w:r>
      <w:bookmarkStart w:id="26" w:name="_@_E10CAD188E2C48B8810022BFBD5CB67BZ"/>
      <w:r>
        <w:fldChar w:fldCharType="separate"/>
      </w:r>
      <w:bookmarkEnd w:id="26"/>
      <w:r w:rsidRPr="000F431F">
        <w:rPr>
          <w:rStyle w:val="Mention"/>
          <w:noProof/>
        </w:rPr>
        <w:t>@Ranganathan, Balamurugan</w:t>
      </w:r>
      <w:r>
        <w:fldChar w:fldCharType="end"/>
      </w:r>
      <w:r>
        <w:t xml:space="preserve"> should we be asking someone else?</w:t>
      </w:r>
    </w:p>
  </w:comment>
  <w:comment w:id="21" w:author="Farheen, Zara" w:date="2026-02-11T19:08:00Z" w:initials="ZF">
    <w:p w14:paraId="2AA8F1FC" w14:textId="3DEEB6D2" w:rsidR="00C517A9" w:rsidRDefault="00C517A9" w:rsidP="00C517A9">
      <w:pPr>
        <w:pStyle w:val="CommentText"/>
        <w:jc w:val="left"/>
      </w:pPr>
      <w:r>
        <w:rPr>
          <w:rStyle w:val="CommentReference"/>
        </w:rPr>
        <w:annotationRef/>
      </w:r>
      <w:r>
        <w:fldChar w:fldCharType="begin"/>
      </w:r>
      <w:r>
        <w:instrText>HYPERLINK "mailto:b.h.ranganathan@accenture.com"</w:instrText>
      </w:r>
      <w:bookmarkStart w:id="27" w:name="_@_AF089FAF55D546998C96B1B1F3DA666AZ"/>
      <w:r>
        <w:fldChar w:fldCharType="separate"/>
      </w:r>
      <w:bookmarkEnd w:id="27"/>
      <w:r w:rsidRPr="00C517A9">
        <w:rPr>
          <w:rStyle w:val="Mention"/>
          <w:noProof/>
        </w:rPr>
        <w:t>@Ranganathan, Balamurugan</w:t>
      </w:r>
      <w:r>
        <w:fldChar w:fldCharType="end"/>
      </w:r>
      <w:r>
        <w:t xml:space="preserve"> any update on this?</w:t>
      </w:r>
    </w:p>
  </w:comment>
  <w:comment w:id="32" w:author="Olson, Ed" w:date="2026-01-16T11:44:00Z" w:initials="EO">
    <w:p w14:paraId="21CC3E51" w14:textId="4CD82D3D" w:rsidR="0084396C" w:rsidRDefault="0084396C" w:rsidP="0084396C">
      <w:pPr>
        <w:pStyle w:val="CommentText"/>
        <w:jc w:val="left"/>
      </w:pPr>
      <w:r>
        <w:rPr>
          <w:rStyle w:val="CommentReference"/>
        </w:rPr>
        <w:annotationRef/>
      </w:r>
      <w:r>
        <w:t>Verify empty request</w:t>
      </w:r>
    </w:p>
  </w:comment>
  <w:comment w:id="33" w:author="Olson, Ed" w:date="2026-01-19T10:56:00Z" w:initials="EO">
    <w:p w14:paraId="4726593B" w14:textId="7EE0F96E" w:rsidR="004E789A" w:rsidRDefault="004E789A" w:rsidP="004E789A">
      <w:pPr>
        <w:pStyle w:val="CommentText"/>
        <w:jc w:val="left"/>
      </w:pPr>
      <w:r>
        <w:rPr>
          <w:rStyle w:val="CommentReference"/>
        </w:rPr>
        <w:annotationRef/>
      </w:r>
      <w:r>
        <w:fldChar w:fldCharType="begin"/>
      </w:r>
      <w:r>
        <w:instrText>HYPERLINK "mailto:b.h.ranganathan@accenture.com"</w:instrText>
      </w:r>
      <w:bookmarkStart w:id="34" w:name="_@_2C66584C8D354F43A7ADDD0553C6B664Z"/>
      <w:r>
        <w:fldChar w:fldCharType="separate"/>
      </w:r>
      <w:bookmarkEnd w:id="34"/>
      <w:r w:rsidRPr="004E789A">
        <w:rPr>
          <w:rStyle w:val="Mention"/>
          <w:noProof/>
        </w:rPr>
        <w:t>@Ranganathan, Balamurugan</w:t>
      </w:r>
      <w:r>
        <w:fldChar w:fldCharType="end"/>
      </w:r>
      <w:r>
        <w:t xml:space="preserve"> </w:t>
      </w:r>
    </w:p>
  </w:comment>
  <w:comment w:id="38" w:author="Olson, Ed" w:date="2026-01-16T11:47:00Z" w:initials="EO">
    <w:p w14:paraId="1B015AC6" w14:textId="41B1859B" w:rsidR="004B4ACB" w:rsidRDefault="004B4ACB" w:rsidP="004B4ACB">
      <w:pPr>
        <w:pStyle w:val="CommentText"/>
        <w:jc w:val="left"/>
      </w:pPr>
      <w:r>
        <w:rPr>
          <w:rStyle w:val="CommentReference"/>
        </w:rPr>
        <w:annotationRef/>
      </w:r>
      <w:r>
        <w:t>verify</w:t>
      </w:r>
    </w:p>
  </w:comment>
  <w:comment w:id="39" w:author="Olson, Ed" w:date="2026-01-19T10:57:00Z" w:initials="EO">
    <w:p w14:paraId="4B6DA6D9" w14:textId="07501125" w:rsidR="00895F4D" w:rsidRDefault="00895F4D" w:rsidP="00895F4D">
      <w:pPr>
        <w:pStyle w:val="CommentText"/>
        <w:jc w:val="left"/>
      </w:pPr>
      <w:r>
        <w:rPr>
          <w:rStyle w:val="CommentReference"/>
        </w:rPr>
        <w:annotationRef/>
      </w:r>
      <w:r>
        <w:fldChar w:fldCharType="begin"/>
      </w:r>
      <w:r>
        <w:instrText>HYPERLINK "mailto:b.h.ranganathan@accenture.com"</w:instrText>
      </w:r>
      <w:bookmarkStart w:id="40" w:name="_@_756BD992533C45B79726D7E9BD2AF3E0Z"/>
      <w:r>
        <w:fldChar w:fldCharType="separate"/>
      </w:r>
      <w:bookmarkEnd w:id="40"/>
      <w:r w:rsidRPr="00895F4D">
        <w:rPr>
          <w:rStyle w:val="Mention"/>
          <w:noProof/>
        </w:rPr>
        <w:t>@Ranganathan, Balamurugan</w:t>
      </w:r>
      <w:r>
        <w:fldChar w:fldCharType="end"/>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4DED32" w15:done="0"/>
  <w15:commentEx w15:paraId="0F917D5F" w15:paraIdParent="734DED32" w15:done="0"/>
  <w15:commentEx w15:paraId="5B834FB2" w15:paraIdParent="734DED32" w15:done="0"/>
  <w15:commentEx w15:paraId="6F6B5B29" w15:paraIdParent="734DED32" w15:done="0"/>
  <w15:commentEx w15:paraId="7EED7146" w15:paraIdParent="734DED32" w15:done="0"/>
  <w15:commentEx w15:paraId="3CF9D561" w15:paraIdParent="734DED32" w15:done="0"/>
  <w15:commentEx w15:paraId="2AA8F1FC" w15:paraIdParent="734DED32" w15:done="0"/>
  <w15:commentEx w15:paraId="21CC3E51" w15:done="0"/>
  <w15:commentEx w15:paraId="4726593B" w15:paraIdParent="21CC3E51" w15:done="0"/>
  <w15:commentEx w15:paraId="1B015AC6" w15:done="0"/>
  <w15:commentEx w15:paraId="4B6DA6D9" w15:paraIdParent="1B015AC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D1250E" w16cex:dateUtc="2025-12-17T12:00:00Z"/>
  <w16cex:commentExtensible w16cex:durableId="1DC90279" w16cex:dateUtc="2025-12-17T12:01:00Z"/>
  <w16cex:commentExtensible w16cex:durableId="5661AB9E" w16cex:dateUtc="2026-01-05T14:10:00Z"/>
  <w16cex:commentExtensible w16cex:durableId="71053C4B" w16cex:dateUtc="2026-01-07T11:10:00Z">
    <w16cex:extLst>
      <w16:ext w16:uri="{CE6994B0-6A32-4C9F-8C6B-6E91EDA988CE}">
        <cr:reactions xmlns:cr="http://schemas.microsoft.com/office/comments/2020/reactions">
          <cr:reaction reactionType="1">
            <cr:reactionInfo dateUtc="2026-01-07T11:33:31Z">
              <cr:user userId="Farheen, Zara" userProvider="None" userName="Farheen, Zara"/>
            </cr:reactionInfo>
          </cr:reaction>
        </cr:reactions>
      </w16:ext>
    </w16cex:extLst>
  </w16cex:commentExtensible>
  <w16cex:commentExtensible w16cex:durableId="5BE19F13" w16cex:dateUtc="2026-01-13T06:49:00Z"/>
  <w16cex:commentExtensible w16cex:durableId="3774C9CC" w16cex:dateUtc="2026-01-16T17:32:00Z"/>
  <w16cex:commentExtensible w16cex:durableId="4981327B" w16cex:dateUtc="2026-02-11T13:38:00Z"/>
  <w16cex:commentExtensible w16cex:durableId="48D53111" w16cex:dateUtc="2026-01-16T17:44:00Z"/>
  <w16cex:commentExtensible w16cex:durableId="4063A05E" w16cex:dateUtc="2026-01-19T16:56:00Z"/>
  <w16cex:commentExtensible w16cex:durableId="77DA258A" w16cex:dateUtc="2026-01-16T17:47:00Z"/>
  <w16cex:commentExtensible w16cex:durableId="3B392704" w16cex:dateUtc="2026-01-19T16: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4DED32" w16cid:durableId="23D1250E"/>
  <w16cid:commentId w16cid:paraId="0F917D5F" w16cid:durableId="1DC90279"/>
  <w16cid:commentId w16cid:paraId="5B834FB2" w16cid:durableId="5661AB9E"/>
  <w16cid:commentId w16cid:paraId="6F6B5B29" w16cid:durableId="71053C4B"/>
  <w16cid:commentId w16cid:paraId="7EED7146" w16cid:durableId="5BE19F13"/>
  <w16cid:commentId w16cid:paraId="3CF9D561" w16cid:durableId="3774C9CC"/>
  <w16cid:commentId w16cid:paraId="2AA8F1FC" w16cid:durableId="4981327B"/>
  <w16cid:commentId w16cid:paraId="21CC3E51" w16cid:durableId="48D53111"/>
  <w16cid:commentId w16cid:paraId="4726593B" w16cid:durableId="4063A05E"/>
  <w16cid:commentId w16cid:paraId="1B015AC6" w16cid:durableId="77DA258A"/>
  <w16cid:commentId w16cid:paraId="4B6DA6D9" w16cid:durableId="3B39270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5C10B" w14:textId="77777777" w:rsidR="00044D0F" w:rsidRDefault="00044D0F" w:rsidP="00AF7049">
      <w:r>
        <w:separator/>
      </w:r>
    </w:p>
  </w:endnote>
  <w:endnote w:type="continuationSeparator" w:id="0">
    <w:p w14:paraId="292D68F7" w14:textId="77777777" w:rsidR="00044D0F" w:rsidRDefault="00044D0F" w:rsidP="00AF7049">
      <w:r>
        <w:continuationSeparator/>
      </w:r>
    </w:p>
  </w:endnote>
  <w:endnote w:type="continuationNotice" w:id="1">
    <w:p w14:paraId="5449118C" w14:textId="77777777" w:rsidR="00044D0F" w:rsidRDefault="00044D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706CD" w14:textId="77777777" w:rsidR="00C63F46" w:rsidRDefault="00C63F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81CA3" w14:textId="2CDFC0D0" w:rsidR="006324D6" w:rsidRDefault="004E2BBC" w:rsidP="004E2BBC">
    <w:pPr>
      <w:pStyle w:val="Footer"/>
      <w:ind w:left="-567"/>
    </w:pPr>
    <w:r>
      <w:t>© 202</w:t>
    </w:r>
    <w:r w:rsidR="001B31A3">
      <w:t>6</w:t>
    </w:r>
    <w:r>
      <w:t xml:space="preserve"> Accenture. All rights reserved.</w:t>
    </w:r>
    <w:r>
      <w:ptab w:relativeTo="margin" w:alignment="center" w:leader="none"/>
    </w:r>
    <w:r>
      <w:t xml:space="preserve">                        Document Version</w:t>
    </w:r>
    <w:r w:rsidR="00D1333A">
      <w:t xml:space="preserve">: </w:t>
    </w:r>
    <w:r>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99C64" w14:textId="77777777" w:rsidR="00C63F46" w:rsidRDefault="00C63F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CD46B" w14:textId="77777777" w:rsidR="00044D0F" w:rsidRDefault="00044D0F" w:rsidP="00AF7049">
      <w:r>
        <w:separator/>
      </w:r>
    </w:p>
  </w:footnote>
  <w:footnote w:type="continuationSeparator" w:id="0">
    <w:p w14:paraId="0A890B9E" w14:textId="77777777" w:rsidR="00044D0F" w:rsidRDefault="00044D0F" w:rsidP="00AF7049">
      <w:r>
        <w:continuationSeparator/>
      </w:r>
    </w:p>
  </w:footnote>
  <w:footnote w:type="continuationNotice" w:id="1">
    <w:p w14:paraId="04D10C63" w14:textId="77777777" w:rsidR="00044D0F" w:rsidRDefault="00044D0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309F8" w14:textId="77777777" w:rsidR="00C63F46" w:rsidRDefault="00C63F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4FB41" w14:textId="77777777" w:rsidR="006324D6" w:rsidRPr="006324D6" w:rsidRDefault="003E12E3" w:rsidP="006324D6">
    <w:pPr>
      <w:pStyle w:val="Header"/>
      <w:jc w:val="right"/>
      <w:rPr>
        <w:sz w:val="16"/>
        <w:szCs w:val="16"/>
      </w:rPr>
    </w:pPr>
    <w:r>
      <w:rPr>
        <w:noProof/>
        <w:sz w:val="16"/>
        <w:szCs w:val="16"/>
      </w:rPr>
      <w:drawing>
        <wp:inline distT="0" distB="0" distL="0" distR="0" wp14:anchorId="11BA8609" wp14:editId="343A9DD0">
          <wp:extent cx="1499218" cy="144000"/>
          <wp:effectExtent l="0" t="0" r="0" b="8890"/>
          <wp:docPr id="189872363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742888"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218" cy="144000"/>
                  </a:xfrm>
                  <a:prstGeom prst="rect">
                    <a:avLst/>
                  </a:prstGeom>
                </pic:spPr>
              </pic:pic>
            </a:graphicData>
          </a:graphic>
        </wp:inline>
      </w:drawing>
    </w:r>
    <w:r w:rsidRPr="003E12E3">
      <w:rPr>
        <w:sz w:val="16"/>
        <w:szCs w:val="16"/>
      </w:rPr>
      <w:ptab w:relativeTo="margin" w:alignment="center" w:leader="none"/>
    </w:r>
    <w:r w:rsidRPr="003E12E3">
      <w:rPr>
        <w:sz w:val="16"/>
        <w:szCs w:val="16"/>
      </w:rPr>
      <w:ptab w:relativeTo="margin" w:alignment="right" w:leader="none"/>
    </w:r>
    <w:hyperlink r:id="rId2" w:history="1">
      <w:r>
        <w:rPr>
          <w:rStyle w:val="Hyperlink"/>
        </w:rPr>
        <w:t>Send Feedback</w:t>
      </w:r>
    </w:hyperlink>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AF48F" w14:textId="77777777" w:rsidR="00C63F46" w:rsidRDefault="00C63F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990D14E"/>
    <w:lvl w:ilvl="0">
      <w:start w:val="1"/>
      <w:numFmt w:val="bullet"/>
      <w:pStyle w:val="ListBullet3"/>
      <w:lvlText w:val=""/>
      <w:lvlJc w:val="left"/>
      <w:pPr>
        <w:tabs>
          <w:tab w:val="num" w:pos="720"/>
        </w:tabs>
        <w:ind w:left="720" w:hanging="360"/>
      </w:pPr>
      <w:rPr>
        <w:rFonts w:ascii="Symbol" w:hAnsi="Symbol" w:hint="default"/>
      </w:rPr>
    </w:lvl>
  </w:abstractNum>
  <w:abstractNum w:abstractNumId="1" w15:restartNumberingAfterBreak="0">
    <w:nsid w:val="FFFFFF83"/>
    <w:multiLevelType w:val="singleLevel"/>
    <w:tmpl w:val="4EE2B46C"/>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02DE779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5FC47E0"/>
    <w:multiLevelType w:val="hybridMultilevel"/>
    <w:tmpl w:val="A8D802AC"/>
    <w:lvl w:ilvl="0" w:tplc="BA40DBD2">
      <w:start w:val="1"/>
      <w:numFmt w:val="decimal"/>
      <w:pStyle w:val="NOLIST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5E58A5"/>
    <w:multiLevelType w:val="hybridMultilevel"/>
    <w:tmpl w:val="D4D46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14EC50C8"/>
    <w:multiLevelType w:val="multilevel"/>
    <w:tmpl w:val="BD3A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028001C"/>
    <w:multiLevelType w:val="multilevel"/>
    <w:tmpl w:val="DB92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685E5D"/>
    <w:multiLevelType w:val="multilevel"/>
    <w:tmpl w:val="209092AE"/>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10" w15:restartNumberingAfterBreak="0">
    <w:nsid w:val="5C5B48B6"/>
    <w:multiLevelType w:val="hybridMultilevel"/>
    <w:tmpl w:val="4984DD20"/>
    <w:lvl w:ilvl="0" w:tplc="AE5CB4B2">
      <w:start w:val="1"/>
      <w:numFmt w:val="lowerLetter"/>
      <w:pStyle w:val="NOLIST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4568052">
    <w:abstractNumId w:val="9"/>
  </w:num>
  <w:num w:numId="2" w16cid:durableId="2087458635">
    <w:abstractNumId w:val="2"/>
  </w:num>
  <w:num w:numId="3" w16cid:durableId="466900745">
    <w:abstractNumId w:val="1"/>
  </w:num>
  <w:num w:numId="4" w16cid:durableId="1179730509">
    <w:abstractNumId w:val="0"/>
  </w:num>
  <w:num w:numId="5" w16cid:durableId="480537213">
    <w:abstractNumId w:val="3"/>
  </w:num>
  <w:num w:numId="6" w16cid:durableId="744425209">
    <w:abstractNumId w:val="10"/>
  </w:num>
  <w:num w:numId="7" w16cid:durableId="1765149143">
    <w:abstractNumId w:val="6"/>
  </w:num>
  <w:num w:numId="8" w16cid:durableId="2122143729">
    <w:abstractNumId w:val="5"/>
  </w:num>
  <w:num w:numId="9" w16cid:durableId="49808471">
    <w:abstractNumId w:val="7"/>
  </w:num>
  <w:num w:numId="10" w16cid:durableId="1671059084">
    <w:abstractNumId w:val="4"/>
  </w:num>
  <w:num w:numId="11" w16cid:durableId="169370010">
    <w:abstractNumId w:val="8"/>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rheen, Zara">
    <w15:presenceInfo w15:providerId="None" w15:userId="Farheen, Zara"/>
  </w15:person>
  <w15:person w15:author="Olson, Ed">
    <w15:presenceInfo w15:providerId="AD" w15:userId="S::edward.r.olson@accenture.com::dc6b8c1a-53c8-415a-8797-f9cedce5fcee"/>
  </w15:person>
  <w15:person w15:author="Ranganathan, Balamurugan">
    <w15:presenceInfo w15:providerId="AD" w15:userId="S::b.h.ranganathan@accenture.com::f5a7643c-e2dc-4402-9b45-e9d3be4b4aa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ttachedTemplate r:id="rId1"/>
  <w:linkStyle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documentProtection w:edit="trackedChanges" w:enforcement="1" w:cryptProviderType="rsaAES" w:cryptAlgorithmClass="hash" w:cryptAlgorithmType="typeAny" w:cryptAlgorithmSid="14" w:cryptSpinCount="100000" w:hash="RB3WErvyQUqDkg+Bqpely5nvDkg7BbuTnGDZl1ClUDC/hBpFZCx9SM3zEcltOEq/TtYzYSs8uZAaNA6DiWH1Xg==" w:salt="YtD31pa9n1w/lFaipeVUDQ=="/>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CxNDQ1sjA2NTU1tDBR0lEKTi0uzszPAykwNK8FAFpsMB4tAAAA"/>
  </w:docVars>
  <w:rsids>
    <w:rsidRoot w:val="00CE1BEC"/>
    <w:rsid w:val="00000825"/>
    <w:rsid w:val="000017CF"/>
    <w:rsid w:val="00002538"/>
    <w:rsid w:val="00003140"/>
    <w:rsid w:val="0000572A"/>
    <w:rsid w:val="000147CA"/>
    <w:rsid w:val="00014E51"/>
    <w:rsid w:val="0001555C"/>
    <w:rsid w:val="0002168C"/>
    <w:rsid w:val="0002788A"/>
    <w:rsid w:val="00027982"/>
    <w:rsid w:val="00030901"/>
    <w:rsid w:val="000321E1"/>
    <w:rsid w:val="00036132"/>
    <w:rsid w:val="0003699F"/>
    <w:rsid w:val="000377CF"/>
    <w:rsid w:val="0004137C"/>
    <w:rsid w:val="000416D0"/>
    <w:rsid w:val="00041D7D"/>
    <w:rsid w:val="00044D0F"/>
    <w:rsid w:val="000470F7"/>
    <w:rsid w:val="00047420"/>
    <w:rsid w:val="00051F96"/>
    <w:rsid w:val="00055F04"/>
    <w:rsid w:val="00060ECE"/>
    <w:rsid w:val="0006158B"/>
    <w:rsid w:val="00063526"/>
    <w:rsid w:val="00063982"/>
    <w:rsid w:val="000707C0"/>
    <w:rsid w:val="00072607"/>
    <w:rsid w:val="00075E47"/>
    <w:rsid w:val="00083E99"/>
    <w:rsid w:val="0008638D"/>
    <w:rsid w:val="0008749A"/>
    <w:rsid w:val="00087DC9"/>
    <w:rsid w:val="000906E7"/>
    <w:rsid w:val="000913DE"/>
    <w:rsid w:val="0009178B"/>
    <w:rsid w:val="00092B9E"/>
    <w:rsid w:val="00094D80"/>
    <w:rsid w:val="000953E1"/>
    <w:rsid w:val="000A338C"/>
    <w:rsid w:val="000A6451"/>
    <w:rsid w:val="000B0951"/>
    <w:rsid w:val="000B1A0A"/>
    <w:rsid w:val="000B25FA"/>
    <w:rsid w:val="000B4662"/>
    <w:rsid w:val="000B5096"/>
    <w:rsid w:val="000B6FFF"/>
    <w:rsid w:val="000C081A"/>
    <w:rsid w:val="000C4327"/>
    <w:rsid w:val="000C57D5"/>
    <w:rsid w:val="000C6394"/>
    <w:rsid w:val="000C668C"/>
    <w:rsid w:val="000C752F"/>
    <w:rsid w:val="000E01AD"/>
    <w:rsid w:val="000E441B"/>
    <w:rsid w:val="000E4927"/>
    <w:rsid w:val="000E752E"/>
    <w:rsid w:val="000E7886"/>
    <w:rsid w:val="000F3531"/>
    <w:rsid w:val="000F4259"/>
    <w:rsid w:val="000F431F"/>
    <w:rsid w:val="000F4BB4"/>
    <w:rsid w:val="00100B62"/>
    <w:rsid w:val="00101367"/>
    <w:rsid w:val="00105F65"/>
    <w:rsid w:val="00107BE7"/>
    <w:rsid w:val="00113625"/>
    <w:rsid w:val="00115BFE"/>
    <w:rsid w:val="001207C9"/>
    <w:rsid w:val="00121505"/>
    <w:rsid w:val="00121EF7"/>
    <w:rsid w:val="00123082"/>
    <w:rsid w:val="0012745E"/>
    <w:rsid w:val="00127E4E"/>
    <w:rsid w:val="0013103E"/>
    <w:rsid w:val="00133173"/>
    <w:rsid w:val="001331DB"/>
    <w:rsid w:val="0013421D"/>
    <w:rsid w:val="00134F9C"/>
    <w:rsid w:val="001370CE"/>
    <w:rsid w:val="00144F18"/>
    <w:rsid w:val="001462D8"/>
    <w:rsid w:val="0014784E"/>
    <w:rsid w:val="00151415"/>
    <w:rsid w:val="001523CD"/>
    <w:rsid w:val="001524E4"/>
    <w:rsid w:val="00152D8C"/>
    <w:rsid w:val="00152E9C"/>
    <w:rsid w:val="0015324A"/>
    <w:rsid w:val="001534D4"/>
    <w:rsid w:val="0015546C"/>
    <w:rsid w:val="00155F3C"/>
    <w:rsid w:val="001627CE"/>
    <w:rsid w:val="00167860"/>
    <w:rsid w:val="00167FB9"/>
    <w:rsid w:val="00170C66"/>
    <w:rsid w:val="00173235"/>
    <w:rsid w:val="001746B3"/>
    <w:rsid w:val="00180ECF"/>
    <w:rsid w:val="001810FC"/>
    <w:rsid w:val="001866E7"/>
    <w:rsid w:val="00192EE9"/>
    <w:rsid w:val="00193C45"/>
    <w:rsid w:val="00193D07"/>
    <w:rsid w:val="0019411B"/>
    <w:rsid w:val="0019519D"/>
    <w:rsid w:val="001962CA"/>
    <w:rsid w:val="00197E24"/>
    <w:rsid w:val="001A1DD8"/>
    <w:rsid w:val="001A3B65"/>
    <w:rsid w:val="001A3EDE"/>
    <w:rsid w:val="001A4946"/>
    <w:rsid w:val="001B08F0"/>
    <w:rsid w:val="001B11D4"/>
    <w:rsid w:val="001B31A3"/>
    <w:rsid w:val="001B3574"/>
    <w:rsid w:val="001B4420"/>
    <w:rsid w:val="001C35BD"/>
    <w:rsid w:val="001C3AE8"/>
    <w:rsid w:val="001C59AD"/>
    <w:rsid w:val="001C6C43"/>
    <w:rsid w:val="001C6FBB"/>
    <w:rsid w:val="001C7159"/>
    <w:rsid w:val="001C7238"/>
    <w:rsid w:val="001D095E"/>
    <w:rsid w:val="001D2CDE"/>
    <w:rsid w:val="001D4A4D"/>
    <w:rsid w:val="001D4AA7"/>
    <w:rsid w:val="001D4B09"/>
    <w:rsid w:val="001D65CE"/>
    <w:rsid w:val="001D6F5D"/>
    <w:rsid w:val="001D72C0"/>
    <w:rsid w:val="001E3DBF"/>
    <w:rsid w:val="001E7D12"/>
    <w:rsid w:val="001F2A37"/>
    <w:rsid w:val="001F2D59"/>
    <w:rsid w:val="001F2F06"/>
    <w:rsid w:val="001F4561"/>
    <w:rsid w:val="001F566D"/>
    <w:rsid w:val="001F5903"/>
    <w:rsid w:val="001F6139"/>
    <w:rsid w:val="001F64CF"/>
    <w:rsid w:val="00200E0F"/>
    <w:rsid w:val="002013A1"/>
    <w:rsid w:val="00201756"/>
    <w:rsid w:val="00201C8A"/>
    <w:rsid w:val="002101F9"/>
    <w:rsid w:val="00213B87"/>
    <w:rsid w:val="002159F2"/>
    <w:rsid w:val="00217E92"/>
    <w:rsid w:val="002208CA"/>
    <w:rsid w:val="00220A05"/>
    <w:rsid w:val="002234ED"/>
    <w:rsid w:val="002250A4"/>
    <w:rsid w:val="00225882"/>
    <w:rsid w:val="002267FF"/>
    <w:rsid w:val="00226B9E"/>
    <w:rsid w:val="002309C4"/>
    <w:rsid w:val="002358DE"/>
    <w:rsid w:val="00235D99"/>
    <w:rsid w:val="0023687C"/>
    <w:rsid w:val="002376EB"/>
    <w:rsid w:val="00237BDC"/>
    <w:rsid w:val="00240608"/>
    <w:rsid w:val="00240802"/>
    <w:rsid w:val="00242C30"/>
    <w:rsid w:val="00243ADF"/>
    <w:rsid w:val="00243C76"/>
    <w:rsid w:val="00245DDB"/>
    <w:rsid w:val="0024663B"/>
    <w:rsid w:val="00247337"/>
    <w:rsid w:val="00247B94"/>
    <w:rsid w:val="00255F26"/>
    <w:rsid w:val="00260444"/>
    <w:rsid w:val="00261E56"/>
    <w:rsid w:val="00262C50"/>
    <w:rsid w:val="00263BD4"/>
    <w:rsid w:val="002653E0"/>
    <w:rsid w:val="00265872"/>
    <w:rsid w:val="00270A89"/>
    <w:rsid w:val="00270F7D"/>
    <w:rsid w:val="00277E16"/>
    <w:rsid w:val="00280C3D"/>
    <w:rsid w:val="00280EBC"/>
    <w:rsid w:val="002832A2"/>
    <w:rsid w:val="0028395A"/>
    <w:rsid w:val="00284E06"/>
    <w:rsid w:val="002859C8"/>
    <w:rsid w:val="00286178"/>
    <w:rsid w:val="0029045B"/>
    <w:rsid w:val="0029056A"/>
    <w:rsid w:val="00290DE4"/>
    <w:rsid w:val="00291EFE"/>
    <w:rsid w:val="00292BEA"/>
    <w:rsid w:val="0029387C"/>
    <w:rsid w:val="002A22D3"/>
    <w:rsid w:val="002A2467"/>
    <w:rsid w:val="002A2C34"/>
    <w:rsid w:val="002A4561"/>
    <w:rsid w:val="002A4A9C"/>
    <w:rsid w:val="002A5BB1"/>
    <w:rsid w:val="002B2106"/>
    <w:rsid w:val="002B55E6"/>
    <w:rsid w:val="002B628B"/>
    <w:rsid w:val="002C1995"/>
    <w:rsid w:val="002C3126"/>
    <w:rsid w:val="002C5DB6"/>
    <w:rsid w:val="002D0053"/>
    <w:rsid w:val="002D0E32"/>
    <w:rsid w:val="002D2711"/>
    <w:rsid w:val="002D2808"/>
    <w:rsid w:val="002D3AB6"/>
    <w:rsid w:val="002D4031"/>
    <w:rsid w:val="002D42C8"/>
    <w:rsid w:val="002D4DA8"/>
    <w:rsid w:val="002D605A"/>
    <w:rsid w:val="002E132F"/>
    <w:rsid w:val="002E1509"/>
    <w:rsid w:val="002E39B0"/>
    <w:rsid w:val="002E4322"/>
    <w:rsid w:val="002E4727"/>
    <w:rsid w:val="002E5BFF"/>
    <w:rsid w:val="002E7F59"/>
    <w:rsid w:val="002F0785"/>
    <w:rsid w:val="002F2856"/>
    <w:rsid w:val="002F4752"/>
    <w:rsid w:val="002F692C"/>
    <w:rsid w:val="002F7E9E"/>
    <w:rsid w:val="0030095D"/>
    <w:rsid w:val="00301798"/>
    <w:rsid w:val="00301F50"/>
    <w:rsid w:val="003025B9"/>
    <w:rsid w:val="003043BB"/>
    <w:rsid w:val="00305283"/>
    <w:rsid w:val="00305901"/>
    <w:rsid w:val="003101E0"/>
    <w:rsid w:val="003101F4"/>
    <w:rsid w:val="00310777"/>
    <w:rsid w:val="00311F08"/>
    <w:rsid w:val="003129D0"/>
    <w:rsid w:val="00313A4F"/>
    <w:rsid w:val="00316CA6"/>
    <w:rsid w:val="00316EB2"/>
    <w:rsid w:val="003218ED"/>
    <w:rsid w:val="00321AA2"/>
    <w:rsid w:val="00322A00"/>
    <w:rsid w:val="00323BBE"/>
    <w:rsid w:val="00324DC1"/>
    <w:rsid w:val="00324E92"/>
    <w:rsid w:val="00326C24"/>
    <w:rsid w:val="00327F1D"/>
    <w:rsid w:val="00330DBE"/>
    <w:rsid w:val="003325D7"/>
    <w:rsid w:val="00332A5B"/>
    <w:rsid w:val="00333138"/>
    <w:rsid w:val="003332DF"/>
    <w:rsid w:val="0033349F"/>
    <w:rsid w:val="00336BE8"/>
    <w:rsid w:val="00341BAC"/>
    <w:rsid w:val="003435D2"/>
    <w:rsid w:val="0034385A"/>
    <w:rsid w:val="00343D2A"/>
    <w:rsid w:val="00343DBA"/>
    <w:rsid w:val="003444E0"/>
    <w:rsid w:val="00344E0D"/>
    <w:rsid w:val="003459DF"/>
    <w:rsid w:val="00346CF1"/>
    <w:rsid w:val="0035040E"/>
    <w:rsid w:val="00351632"/>
    <w:rsid w:val="00351E3F"/>
    <w:rsid w:val="00353A4A"/>
    <w:rsid w:val="00353AC7"/>
    <w:rsid w:val="0035459D"/>
    <w:rsid w:val="00354975"/>
    <w:rsid w:val="00356C84"/>
    <w:rsid w:val="003571D1"/>
    <w:rsid w:val="00360512"/>
    <w:rsid w:val="00364946"/>
    <w:rsid w:val="00364DC7"/>
    <w:rsid w:val="003662EC"/>
    <w:rsid w:val="0036668C"/>
    <w:rsid w:val="003670C8"/>
    <w:rsid w:val="00370EDC"/>
    <w:rsid w:val="0037310E"/>
    <w:rsid w:val="00382315"/>
    <w:rsid w:val="00384881"/>
    <w:rsid w:val="00385BAA"/>
    <w:rsid w:val="003874C4"/>
    <w:rsid w:val="0038791C"/>
    <w:rsid w:val="00390163"/>
    <w:rsid w:val="0039482E"/>
    <w:rsid w:val="003949B3"/>
    <w:rsid w:val="003969AD"/>
    <w:rsid w:val="00396A81"/>
    <w:rsid w:val="00396C94"/>
    <w:rsid w:val="00397020"/>
    <w:rsid w:val="003A29B6"/>
    <w:rsid w:val="003A521C"/>
    <w:rsid w:val="003B49CF"/>
    <w:rsid w:val="003B50E3"/>
    <w:rsid w:val="003B5DD8"/>
    <w:rsid w:val="003B6E93"/>
    <w:rsid w:val="003C24F7"/>
    <w:rsid w:val="003C3E27"/>
    <w:rsid w:val="003C7A8F"/>
    <w:rsid w:val="003D008F"/>
    <w:rsid w:val="003D2F42"/>
    <w:rsid w:val="003D40A1"/>
    <w:rsid w:val="003D43CC"/>
    <w:rsid w:val="003D5F0F"/>
    <w:rsid w:val="003D6AC8"/>
    <w:rsid w:val="003E0F6F"/>
    <w:rsid w:val="003E12E3"/>
    <w:rsid w:val="003E19A8"/>
    <w:rsid w:val="003E463B"/>
    <w:rsid w:val="003E4E4E"/>
    <w:rsid w:val="003E5C15"/>
    <w:rsid w:val="003E75C5"/>
    <w:rsid w:val="003F0854"/>
    <w:rsid w:val="003F47DE"/>
    <w:rsid w:val="003F61BB"/>
    <w:rsid w:val="003F6B0E"/>
    <w:rsid w:val="003F7226"/>
    <w:rsid w:val="00402E7B"/>
    <w:rsid w:val="00403034"/>
    <w:rsid w:val="00403392"/>
    <w:rsid w:val="00403B29"/>
    <w:rsid w:val="004077E1"/>
    <w:rsid w:val="004101D5"/>
    <w:rsid w:val="00412062"/>
    <w:rsid w:val="00413661"/>
    <w:rsid w:val="00414BEA"/>
    <w:rsid w:val="0041609D"/>
    <w:rsid w:val="00417AE6"/>
    <w:rsid w:val="00420695"/>
    <w:rsid w:val="00421F5B"/>
    <w:rsid w:val="00427F13"/>
    <w:rsid w:val="00430610"/>
    <w:rsid w:val="00431DF4"/>
    <w:rsid w:val="00435A38"/>
    <w:rsid w:val="0043702D"/>
    <w:rsid w:val="00440070"/>
    <w:rsid w:val="00440C11"/>
    <w:rsid w:val="00442A44"/>
    <w:rsid w:val="00443F39"/>
    <w:rsid w:val="0044779A"/>
    <w:rsid w:val="00450C46"/>
    <w:rsid w:val="0045196A"/>
    <w:rsid w:val="00451C56"/>
    <w:rsid w:val="004549EA"/>
    <w:rsid w:val="00454C94"/>
    <w:rsid w:val="0045622C"/>
    <w:rsid w:val="00456898"/>
    <w:rsid w:val="00456D85"/>
    <w:rsid w:val="004572CD"/>
    <w:rsid w:val="00457572"/>
    <w:rsid w:val="004577A2"/>
    <w:rsid w:val="004600EC"/>
    <w:rsid w:val="00462870"/>
    <w:rsid w:val="00464639"/>
    <w:rsid w:val="004648A0"/>
    <w:rsid w:val="00464E21"/>
    <w:rsid w:val="00465DB8"/>
    <w:rsid w:val="00470B95"/>
    <w:rsid w:val="0047176A"/>
    <w:rsid w:val="00472ACD"/>
    <w:rsid w:val="00472E40"/>
    <w:rsid w:val="00474F17"/>
    <w:rsid w:val="00476FEA"/>
    <w:rsid w:val="00480635"/>
    <w:rsid w:val="004807F6"/>
    <w:rsid w:val="00481136"/>
    <w:rsid w:val="004837F6"/>
    <w:rsid w:val="00483861"/>
    <w:rsid w:val="00487C7B"/>
    <w:rsid w:val="00487FA9"/>
    <w:rsid w:val="00493520"/>
    <w:rsid w:val="004956F6"/>
    <w:rsid w:val="00495ED3"/>
    <w:rsid w:val="00497D6B"/>
    <w:rsid w:val="00497EAD"/>
    <w:rsid w:val="004A23DF"/>
    <w:rsid w:val="004A33BF"/>
    <w:rsid w:val="004B22A5"/>
    <w:rsid w:val="004B4ACB"/>
    <w:rsid w:val="004C0352"/>
    <w:rsid w:val="004C1B3B"/>
    <w:rsid w:val="004C2EAA"/>
    <w:rsid w:val="004C2EBF"/>
    <w:rsid w:val="004C5A7B"/>
    <w:rsid w:val="004C67B7"/>
    <w:rsid w:val="004C7935"/>
    <w:rsid w:val="004C7C1E"/>
    <w:rsid w:val="004D241E"/>
    <w:rsid w:val="004D2E7B"/>
    <w:rsid w:val="004E0FF8"/>
    <w:rsid w:val="004E2BBC"/>
    <w:rsid w:val="004E2F69"/>
    <w:rsid w:val="004E3048"/>
    <w:rsid w:val="004E30B3"/>
    <w:rsid w:val="004E33EB"/>
    <w:rsid w:val="004E6DCB"/>
    <w:rsid w:val="004E789A"/>
    <w:rsid w:val="004F0757"/>
    <w:rsid w:val="004F4BC3"/>
    <w:rsid w:val="004F77C4"/>
    <w:rsid w:val="004F7A37"/>
    <w:rsid w:val="0050005A"/>
    <w:rsid w:val="005000CB"/>
    <w:rsid w:val="0050010E"/>
    <w:rsid w:val="0050088F"/>
    <w:rsid w:val="00504A4D"/>
    <w:rsid w:val="00506B3B"/>
    <w:rsid w:val="00506BC2"/>
    <w:rsid w:val="005076D6"/>
    <w:rsid w:val="00507FA5"/>
    <w:rsid w:val="00512821"/>
    <w:rsid w:val="00514C33"/>
    <w:rsid w:val="005152C5"/>
    <w:rsid w:val="00515F80"/>
    <w:rsid w:val="00517AA3"/>
    <w:rsid w:val="00521954"/>
    <w:rsid w:val="00524E39"/>
    <w:rsid w:val="005260ED"/>
    <w:rsid w:val="00530885"/>
    <w:rsid w:val="00531D3A"/>
    <w:rsid w:val="005322EB"/>
    <w:rsid w:val="00532CF1"/>
    <w:rsid w:val="00533438"/>
    <w:rsid w:val="00536037"/>
    <w:rsid w:val="00536BEA"/>
    <w:rsid w:val="005379FA"/>
    <w:rsid w:val="00540325"/>
    <w:rsid w:val="00543413"/>
    <w:rsid w:val="005449A1"/>
    <w:rsid w:val="005451EB"/>
    <w:rsid w:val="0054531A"/>
    <w:rsid w:val="005467D5"/>
    <w:rsid w:val="00546FE6"/>
    <w:rsid w:val="00547B8E"/>
    <w:rsid w:val="00550057"/>
    <w:rsid w:val="005527B1"/>
    <w:rsid w:val="005549EE"/>
    <w:rsid w:val="0055717C"/>
    <w:rsid w:val="00557900"/>
    <w:rsid w:val="00557B35"/>
    <w:rsid w:val="00560BD0"/>
    <w:rsid w:val="00561016"/>
    <w:rsid w:val="005644B7"/>
    <w:rsid w:val="00564630"/>
    <w:rsid w:val="005704B9"/>
    <w:rsid w:val="005734C4"/>
    <w:rsid w:val="005760B8"/>
    <w:rsid w:val="00582B98"/>
    <w:rsid w:val="00584FD3"/>
    <w:rsid w:val="005853C2"/>
    <w:rsid w:val="0059177D"/>
    <w:rsid w:val="005924B3"/>
    <w:rsid w:val="00594F02"/>
    <w:rsid w:val="00595C71"/>
    <w:rsid w:val="0059646E"/>
    <w:rsid w:val="005A256F"/>
    <w:rsid w:val="005A34EC"/>
    <w:rsid w:val="005A736E"/>
    <w:rsid w:val="005A7BAC"/>
    <w:rsid w:val="005B04D6"/>
    <w:rsid w:val="005B332A"/>
    <w:rsid w:val="005B5AD9"/>
    <w:rsid w:val="005B6E7C"/>
    <w:rsid w:val="005C1B49"/>
    <w:rsid w:val="005C3465"/>
    <w:rsid w:val="005C5107"/>
    <w:rsid w:val="005C68AD"/>
    <w:rsid w:val="005D099C"/>
    <w:rsid w:val="005D338B"/>
    <w:rsid w:val="005D35F5"/>
    <w:rsid w:val="005D49B1"/>
    <w:rsid w:val="005D6694"/>
    <w:rsid w:val="005E0C3A"/>
    <w:rsid w:val="005E0CD1"/>
    <w:rsid w:val="005E3835"/>
    <w:rsid w:val="005E6888"/>
    <w:rsid w:val="005F0334"/>
    <w:rsid w:val="005F2D13"/>
    <w:rsid w:val="005F7010"/>
    <w:rsid w:val="005F78E3"/>
    <w:rsid w:val="0060235E"/>
    <w:rsid w:val="006033A5"/>
    <w:rsid w:val="006033E1"/>
    <w:rsid w:val="006048C7"/>
    <w:rsid w:val="0060512C"/>
    <w:rsid w:val="00605996"/>
    <w:rsid w:val="00606F56"/>
    <w:rsid w:val="00607242"/>
    <w:rsid w:val="00610473"/>
    <w:rsid w:val="00610FEB"/>
    <w:rsid w:val="00612540"/>
    <w:rsid w:val="00615393"/>
    <w:rsid w:val="00615C11"/>
    <w:rsid w:val="00615D55"/>
    <w:rsid w:val="00616A47"/>
    <w:rsid w:val="00621EF6"/>
    <w:rsid w:val="00622910"/>
    <w:rsid w:val="00622A05"/>
    <w:rsid w:val="00623AAA"/>
    <w:rsid w:val="00624EAA"/>
    <w:rsid w:val="006324D6"/>
    <w:rsid w:val="00637683"/>
    <w:rsid w:val="0064048B"/>
    <w:rsid w:val="0064102E"/>
    <w:rsid w:val="00641A63"/>
    <w:rsid w:val="0064370A"/>
    <w:rsid w:val="00643F02"/>
    <w:rsid w:val="00644579"/>
    <w:rsid w:val="006459DF"/>
    <w:rsid w:val="00654023"/>
    <w:rsid w:val="00655127"/>
    <w:rsid w:val="00661B47"/>
    <w:rsid w:val="0066546C"/>
    <w:rsid w:val="00666413"/>
    <w:rsid w:val="006678D1"/>
    <w:rsid w:val="00667C64"/>
    <w:rsid w:val="00667F11"/>
    <w:rsid w:val="006710AB"/>
    <w:rsid w:val="00674EF2"/>
    <w:rsid w:val="00675E0E"/>
    <w:rsid w:val="006764FF"/>
    <w:rsid w:val="0067795A"/>
    <w:rsid w:val="00681D6E"/>
    <w:rsid w:val="0068208B"/>
    <w:rsid w:val="00683A32"/>
    <w:rsid w:val="00683C9A"/>
    <w:rsid w:val="00686635"/>
    <w:rsid w:val="00690812"/>
    <w:rsid w:val="00693622"/>
    <w:rsid w:val="006962C9"/>
    <w:rsid w:val="006A0986"/>
    <w:rsid w:val="006A1B62"/>
    <w:rsid w:val="006A53CF"/>
    <w:rsid w:val="006B1392"/>
    <w:rsid w:val="006B6896"/>
    <w:rsid w:val="006B7E46"/>
    <w:rsid w:val="006C075C"/>
    <w:rsid w:val="006C10B9"/>
    <w:rsid w:val="006C5165"/>
    <w:rsid w:val="006C6222"/>
    <w:rsid w:val="006C6849"/>
    <w:rsid w:val="006C7EA5"/>
    <w:rsid w:val="006D0127"/>
    <w:rsid w:val="006D2F6A"/>
    <w:rsid w:val="006D3D2C"/>
    <w:rsid w:val="006D50F0"/>
    <w:rsid w:val="006D524C"/>
    <w:rsid w:val="006D6DF5"/>
    <w:rsid w:val="006E0CEA"/>
    <w:rsid w:val="006E1764"/>
    <w:rsid w:val="006E2862"/>
    <w:rsid w:val="006E58BA"/>
    <w:rsid w:val="006E6F27"/>
    <w:rsid w:val="006F05DC"/>
    <w:rsid w:val="006F10E6"/>
    <w:rsid w:val="006F11AC"/>
    <w:rsid w:val="006F1639"/>
    <w:rsid w:val="006F690E"/>
    <w:rsid w:val="006F7A47"/>
    <w:rsid w:val="00701523"/>
    <w:rsid w:val="007021ED"/>
    <w:rsid w:val="007029A0"/>
    <w:rsid w:val="00702F13"/>
    <w:rsid w:val="00704B88"/>
    <w:rsid w:val="007059C4"/>
    <w:rsid w:val="007066DC"/>
    <w:rsid w:val="00706D64"/>
    <w:rsid w:val="00707191"/>
    <w:rsid w:val="007166AA"/>
    <w:rsid w:val="00720737"/>
    <w:rsid w:val="0072134C"/>
    <w:rsid w:val="00723B7D"/>
    <w:rsid w:val="00724FBD"/>
    <w:rsid w:val="00733697"/>
    <w:rsid w:val="007348A7"/>
    <w:rsid w:val="00735E67"/>
    <w:rsid w:val="00740C63"/>
    <w:rsid w:val="0074149A"/>
    <w:rsid w:val="00742931"/>
    <w:rsid w:val="007429B6"/>
    <w:rsid w:val="00746F4D"/>
    <w:rsid w:val="00747072"/>
    <w:rsid w:val="00752018"/>
    <w:rsid w:val="00752E5A"/>
    <w:rsid w:val="00753296"/>
    <w:rsid w:val="007546E6"/>
    <w:rsid w:val="00754BAE"/>
    <w:rsid w:val="00755CA0"/>
    <w:rsid w:val="00756D90"/>
    <w:rsid w:val="00757780"/>
    <w:rsid w:val="00761437"/>
    <w:rsid w:val="00762005"/>
    <w:rsid w:val="00762515"/>
    <w:rsid w:val="007654BA"/>
    <w:rsid w:val="00765A60"/>
    <w:rsid w:val="00770850"/>
    <w:rsid w:val="00773D6D"/>
    <w:rsid w:val="00774732"/>
    <w:rsid w:val="00774AC1"/>
    <w:rsid w:val="007753E1"/>
    <w:rsid w:val="00777F37"/>
    <w:rsid w:val="0078076A"/>
    <w:rsid w:val="007810E0"/>
    <w:rsid w:val="00782146"/>
    <w:rsid w:val="00782DE6"/>
    <w:rsid w:val="00784D3A"/>
    <w:rsid w:val="00785E5A"/>
    <w:rsid w:val="00785E70"/>
    <w:rsid w:val="00786EC5"/>
    <w:rsid w:val="00790158"/>
    <w:rsid w:val="007912F8"/>
    <w:rsid w:val="007914D8"/>
    <w:rsid w:val="00794A17"/>
    <w:rsid w:val="007A0FFD"/>
    <w:rsid w:val="007A1E17"/>
    <w:rsid w:val="007A1F3D"/>
    <w:rsid w:val="007A2F95"/>
    <w:rsid w:val="007A5A6F"/>
    <w:rsid w:val="007A7D3B"/>
    <w:rsid w:val="007B2E5B"/>
    <w:rsid w:val="007B7D7C"/>
    <w:rsid w:val="007C15AA"/>
    <w:rsid w:val="007C2675"/>
    <w:rsid w:val="007C3E3E"/>
    <w:rsid w:val="007C5C2F"/>
    <w:rsid w:val="007C7B1B"/>
    <w:rsid w:val="007D3A08"/>
    <w:rsid w:val="007E0290"/>
    <w:rsid w:val="007E0693"/>
    <w:rsid w:val="007E1208"/>
    <w:rsid w:val="007E20C0"/>
    <w:rsid w:val="007E3233"/>
    <w:rsid w:val="007E6DCE"/>
    <w:rsid w:val="007E75AE"/>
    <w:rsid w:val="007F0870"/>
    <w:rsid w:val="007F0F7D"/>
    <w:rsid w:val="007F1A0E"/>
    <w:rsid w:val="007F24F0"/>
    <w:rsid w:val="007F2B61"/>
    <w:rsid w:val="007F481E"/>
    <w:rsid w:val="007F5BF2"/>
    <w:rsid w:val="007F698A"/>
    <w:rsid w:val="00803212"/>
    <w:rsid w:val="008035C4"/>
    <w:rsid w:val="00807857"/>
    <w:rsid w:val="0081108C"/>
    <w:rsid w:val="008144D5"/>
    <w:rsid w:val="00821F6C"/>
    <w:rsid w:val="0082521A"/>
    <w:rsid w:val="00827D5B"/>
    <w:rsid w:val="0083008F"/>
    <w:rsid w:val="0083124B"/>
    <w:rsid w:val="008314C9"/>
    <w:rsid w:val="00831546"/>
    <w:rsid w:val="00833B58"/>
    <w:rsid w:val="008345D5"/>
    <w:rsid w:val="00837F82"/>
    <w:rsid w:val="00842573"/>
    <w:rsid w:val="008426F1"/>
    <w:rsid w:val="00842C56"/>
    <w:rsid w:val="008431A7"/>
    <w:rsid w:val="0084396C"/>
    <w:rsid w:val="00845C16"/>
    <w:rsid w:val="00846613"/>
    <w:rsid w:val="00846AA6"/>
    <w:rsid w:val="0084700F"/>
    <w:rsid w:val="00852194"/>
    <w:rsid w:val="00852D71"/>
    <w:rsid w:val="00853592"/>
    <w:rsid w:val="00854500"/>
    <w:rsid w:val="008622F2"/>
    <w:rsid w:val="0086248A"/>
    <w:rsid w:val="00863167"/>
    <w:rsid w:val="0086617C"/>
    <w:rsid w:val="00866C74"/>
    <w:rsid w:val="00870CD1"/>
    <w:rsid w:val="008713B4"/>
    <w:rsid w:val="00871A38"/>
    <w:rsid w:val="00872700"/>
    <w:rsid w:val="0087294A"/>
    <w:rsid w:val="00874189"/>
    <w:rsid w:val="008768B6"/>
    <w:rsid w:val="00876A8A"/>
    <w:rsid w:val="008803A0"/>
    <w:rsid w:val="008808D4"/>
    <w:rsid w:val="00884AF4"/>
    <w:rsid w:val="00886390"/>
    <w:rsid w:val="00890A5D"/>
    <w:rsid w:val="00890CD6"/>
    <w:rsid w:val="00892B3E"/>
    <w:rsid w:val="0089301B"/>
    <w:rsid w:val="00894E60"/>
    <w:rsid w:val="00895F4D"/>
    <w:rsid w:val="008963D6"/>
    <w:rsid w:val="008A1896"/>
    <w:rsid w:val="008A1E73"/>
    <w:rsid w:val="008A26FA"/>
    <w:rsid w:val="008A2A0D"/>
    <w:rsid w:val="008A3DB8"/>
    <w:rsid w:val="008B0365"/>
    <w:rsid w:val="008B0C08"/>
    <w:rsid w:val="008B0F34"/>
    <w:rsid w:val="008B16B5"/>
    <w:rsid w:val="008B3AC1"/>
    <w:rsid w:val="008B4AC6"/>
    <w:rsid w:val="008B61FD"/>
    <w:rsid w:val="008B78FE"/>
    <w:rsid w:val="008C1857"/>
    <w:rsid w:val="008C3C1C"/>
    <w:rsid w:val="008C60AB"/>
    <w:rsid w:val="008D2390"/>
    <w:rsid w:val="008D27AC"/>
    <w:rsid w:val="008D442D"/>
    <w:rsid w:val="008D55F5"/>
    <w:rsid w:val="008E1C63"/>
    <w:rsid w:val="008E5F6C"/>
    <w:rsid w:val="008E6924"/>
    <w:rsid w:val="008E6E88"/>
    <w:rsid w:val="008E7FF1"/>
    <w:rsid w:val="008F1041"/>
    <w:rsid w:val="008F149A"/>
    <w:rsid w:val="008F2335"/>
    <w:rsid w:val="008F71C0"/>
    <w:rsid w:val="00901C30"/>
    <w:rsid w:val="00903099"/>
    <w:rsid w:val="009032B3"/>
    <w:rsid w:val="0090534D"/>
    <w:rsid w:val="009070CA"/>
    <w:rsid w:val="00907412"/>
    <w:rsid w:val="00907F59"/>
    <w:rsid w:val="00910987"/>
    <w:rsid w:val="0091686F"/>
    <w:rsid w:val="009202E1"/>
    <w:rsid w:val="00920B08"/>
    <w:rsid w:val="00923C53"/>
    <w:rsid w:val="00923E9B"/>
    <w:rsid w:val="009248CB"/>
    <w:rsid w:val="009258CB"/>
    <w:rsid w:val="0092683A"/>
    <w:rsid w:val="009309B0"/>
    <w:rsid w:val="009327F2"/>
    <w:rsid w:val="0093648F"/>
    <w:rsid w:val="009405CD"/>
    <w:rsid w:val="009435B2"/>
    <w:rsid w:val="00944D26"/>
    <w:rsid w:val="0095338C"/>
    <w:rsid w:val="00953A47"/>
    <w:rsid w:val="009550BD"/>
    <w:rsid w:val="00960476"/>
    <w:rsid w:val="009615DB"/>
    <w:rsid w:val="00965EDA"/>
    <w:rsid w:val="009723F4"/>
    <w:rsid w:val="00977D2C"/>
    <w:rsid w:val="00983435"/>
    <w:rsid w:val="00983F7C"/>
    <w:rsid w:val="00986A39"/>
    <w:rsid w:val="009872D3"/>
    <w:rsid w:val="00987878"/>
    <w:rsid w:val="009879B0"/>
    <w:rsid w:val="0099084B"/>
    <w:rsid w:val="00992506"/>
    <w:rsid w:val="00992559"/>
    <w:rsid w:val="00992E67"/>
    <w:rsid w:val="00993C6F"/>
    <w:rsid w:val="00997174"/>
    <w:rsid w:val="00997E45"/>
    <w:rsid w:val="009A29EE"/>
    <w:rsid w:val="009A2CC8"/>
    <w:rsid w:val="009A66AF"/>
    <w:rsid w:val="009A6880"/>
    <w:rsid w:val="009A7D39"/>
    <w:rsid w:val="009B03E9"/>
    <w:rsid w:val="009B37AA"/>
    <w:rsid w:val="009B3AA2"/>
    <w:rsid w:val="009B6A62"/>
    <w:rsid w:val="009C3D09"/>
    <w:rsid w:val="009C4144"/>
    <w:rsid w:val="009C4972"/>
    <w:rsid w:val="009C5190"/>
    <w:rsid w:val="009C6CEF"/>
    <w:rsid w:val="009D05EE"/>
    <w:rsid w:val="009D4798"/>
    <w:rsid w:val="009D53FD"/>
    <w:rsid w:val="009D7468"/>
    <w:rsid w:val="009E1EE2"/>
    <w:rsid w:val="009E28C9"/>
    <w:rsid w:val="009E296B"/>
    <w:rsid w:val="009E2F52"/>
    <w:rsid w:val="009E3547"/>
    <w:rsid w:val="009F165C"/>
    <w:rsid w:val="009F1E34"/>
    <w:rsid w:val="009F2FB1"/>
    <w:rsid w:val="009F6FAD"/>
    <w:rsid w:val="009F7DBD"/>
    <w:rsid w:val="00A0186E"/>
    <w:rsid w:val="00A048D6"/>
    <w:rsid w:val="00A04962"/>
    <w:rsid w:val="00A0698E"/>
    <w:rsid w:val="00A100C3"/>
    <w:rsid w:val="00A140B9"/>
    <w:rsid w:val="00A15339"/>
    <w:rsid w:val="00A177AC"/>
    <w:rsid w:val="00A213BD"/>
    <w:rsid w:val="00A21792"/>
    <w:rsid w:val="00A25B23"/>
    <w:rsid w:val="00A310EE"/>
    <w:rsid w:val="00A376AD"/>
    <w:rsid w:val="00A408D6"/>
    <w:rsid w:val="00A418C3"/>
    <w:rsid w:val="00A43957"/>
    <w:rsid w:val="00A44AE1"/>
    <w:rsid w:val="00A479A6"/>
    <w:rsid w:val="00A50B8D"/>
    <w:rsid w:val="00A511B2"/>
    <w:rsid w:val="00A51254"/>
    <w:rsid w:val="00A51A24"/>
    <w:rsid w:val="00A5211B"/>
    <w:rsid w:val="00A52DDA"/>
    <w:rsid w:val="00A53189"/>
    <w:rsid w:val="00A553CE"/>
    <w:rsid w:val="00A560ED"/>
    <w:rsid w:val="00A60070"/>
    <w:rsid w:val="00A61EF5"/>
    <w:rsid w:val="00A6413A"/>
    <w:rsid w:val="00A64664"/>
    <w:rsid w:val="00A65005"/>
    <w:rsid w:val="00A65D88"/>
    <w:rsid w:val="00A6602D"/>
    <w:rsid w:val="00A67956"/>
    <w:rsid w:val="00A7111A"/>
    <w:rsid w:val="00A72560"/>
    <w:rsid w:val="00A74950"/>
    <w:rsid w:val="00A74BD5"/>
    <w:rsid w:val="00A75A82"/>
    <w:rsid w:val="00A75A89"/>
    <w:rsid w:val="00A75C76"/>
    <w:rsid w:val="00A769F1"/>
    <w:rsid w:val="00A7717D"/>
    <w:rsid w:val="00A819A0"/>
    <w:rsid w:val="00A82715"/>
    <w:rsid w:val="00A84F4D"/>
    <w:rsid w:val="00A86DDB"/>
    <w:rsid w:val="00A86F1A"/>
    <w:rsid w:val="00A8778D"/>
    <w:rsid w:val="00A9389A"/>
    <w:rsid w:val="00A94C94"/>
    <w:rsid w:val="00AA3F0D"/>
    <w:rsid w:val="00AA460A"/>
    <w:rsid w:val="00AA5323"/>
    <w:rsid w:val="00AB196F"/>
    <w:rsid w:val="00AB2B6F"/>
    <w:rsid w:val="00AB4136"/>
    <w:rsid w:val="00AB61E9"/>
    <w:rsid w:val="00AC1D0F"/>
    <w:rsid w:val="00AC3B67"/>
    <w:rsid w:val="00AC4269"/>
    <w:rsid w:val="00AD48DA"/>
    <w:rsid w:val="00AD6A55"/>
    <w:rsid w:val="00AD6E42"/>
    <w:rsid w:val="00AD7A20"/>
    <w:rsid w:val="00AE3321"/>
    <w:rsid w:val="00AE4D70"/>
    <w:rsid w:val="00AE6E57"/>
    <w:rsid w:val="00AF0423"/>
    <w:rsid w:val="00AF07BF"/>
    <w:rsid w:val="00AF12E4"/>
    <w:rsid w:val="00AF1D95"/>
    <w:rsid w:val="00AF263C"/>
    <w:rsid w:val="00AF2DDF"/>
    <w:rsid w:val="00AF3238"/>
    <w:rsid w:val="00AF3EFA"/>
    <w:rsid w:val="00AF7049"/>
    <w:rsid w:val="00B0085A"/>
    <w:rsid w:val="00B020B6"/>
    <w:rsid w:val="00B02240"/>
    <w:rsid w:val="00B02CDF"/>
    <w:rsid w:val="00B0349B"/>
    <w:rsid w:val="00B07802"/>
    <w:rsid w:val="00B11993"/>
    <w:rsid w:val="00B12F23"/>
    <w:rsid w:val="00B13015"/>
    <w:rsid w:val="00B15C1F"/>
    <w:rsid w:val="00B21F25"/>
    <w:rsid w:val="00B23170"/>
    <w:rsid w:val="00B243CF"/>
    <w:rsid w:val="00B2686F"/>
    <w:rsid w:val="00B329E1"/>
    <w:rsid w:val="00B336D6"/>
    <w:rsid w:val="00B41F06"/>
    <w:rsid w:val="00B43E47"/>
    <w:rsid w:val="00B508B4"/>
    <w:rsid w:val="00B512E9"/>
    <w:rsid w:val="00B5156D"/>
    <w:rsid w:val="00B51DDA"/>
    <w:rsid w:val="00B52E5E"/>
    <w:rsid w:val="00B55204"/>
    <w:rsid w:val="00B55C02"/>
    <w:rsid w:val="00B57283"/>
    <w:rsid w:val="00B5754F"/>
    <w:rsid w:val="00B57DD9"/>
    <w:rsid w:val="00B60047"/>
    <w:rsid w:val="00B61CFC"/>
    <w:rsid w:val="00B63053"/>
    <w:rsid w:val="00B643A2"/>
    <w:rsid w:val="00B65590"/>
    <w:rsid w:val="00B65715"/>
    <w:rsid w:val="00B71ECE"/>
    <w:rsid w:val="00B720BA"/>
    <w:rsid w:val="00B7211D"/>
    <w:rsid w:val="00B73AFF"/>
    <w:rsid w:val="00B75065"/>
    <w:rsid w:val="00B76029"/>
    <w:rsid w:val="00B76154"/>
    <w:rsid w:val="00B76255"/>
    <w:rsid w:val="00B8182C"/>
    <w:rsid w:val="00B81FC8"/>
    <w:rsid w:val="00B929CC"/>
    <w:rsid w:val="00B941E1"/>
    <w:rsid w:val="00B959E4"/>
    <w:rsid w:val="00B9754F"/>
    <w:rsid w:val="00BA0A59"/>
    <w:rsid w:val="00BA1596"/>
    <w:rsid w:val="00BA1695"/>
    <w:rsid w:val="00BA1DDA"/>
    <w:rsid w:val="00BA1F7B"/>
    <w:rsid w:val="00BA40A9"/>
    <w:rsid w:val="00BA4EA2"/>
    <w:rsid w:val="00BA6E32"/>
    <w:rsid w:val="00BA7243"/>
    <w:rsid w:val="00BA79FD"/>
    <w:rsid w:val="00BB2764"/>
    <w:rsid w:val="00BB73B0"/>
    <w:rsid w:val="00BB7EE0"/>
    <w:rsid w:val="00BC38CB"/>
    <w:rsid w:val="00BC6672"/>
    <w:rsid w:val="00BC6F91"/>
    <w:rsid w:val="00BC75CC"/>
    <w:rsid w:val="00BD0B38"/>
    <w:rsid w:val="00BD0C7E"/>
    <w:rsid w:val="00BD1505"/>
    <w:rsid w:val="00BD2871"/>
    <w:rsid w:val="00BD3D5B"/>
    <w:rsid w:val="00BD413B"/>
    <w:rsid w:val="00BD497E"/>
    <w:rsid w:val="00BD4B89"/>
    <w:rsid w:val="00BD5752"/>
    <w:rsid w:val="00BE03EE"/>
    <w:rsid w:val="00BE0DA5"/>
    <w:rsid w:val="00BE27D6"/>
    <w:rsid w:val="00BE2FAE"/>
    <w:rsid w:val="00BE4B69"/>
    <w:rsid w:val="00BE5682"/>
    <w:rsid w:val="00BE6C3E"/>
    <w:rsid w:val="00BE6DDE"/>
    <w:rsid w:val="00BF2A9A"/>
    <w:rsid w:val="00BF429E"/>
    <w:rsid w:val="00BF717B"/>
    <w:rsid w:val="00BF7400"/>
    <w:rsid w:val="00C00F92"/>
    <w:rsid w:val="00C0206B"/>
    <w:rsid w:val="00C1082A"/>
    <w:rsid w:val="00C10C79"/>
    <w:rsid w:val="00C11B3C"/>
    <w:rsid w:val="00C11C9C"/>
    <w:rsid w:val="00C12CDF"/>
    <w:rsid w:val="00C1577F"/>
    <w:rsid w:val="00C15D29"/>
    <w:rsid w:val="00C209D3"/>
    <w:rsid w:val="00C21E30"/>
    <w:rsid w:val="00C2266D"/>
    <w:rsid w:val="00C2315E"/>
    <w:rsid w:val="00C25CE4"/>
    <w:rsid w:val="00C30E62"/>
    <w:rsid w:val="00C30F7E"/>
    <w:rsid w:val="00C316C5"/>
    <w:rsid w:val="00C3434F"/>
    <w:rsid w:val="00C357C4"/>
    <w:rsid w:val="00C369BF"/>
    <w:rsid w:val="00C414A7"/>
    <w:rsid w:val="00C42CA2"/>
    <w:rsid w:val="00C44469"/>
    <w:rsid w:val="00C46052"/>
    <w:rsid w:val="00C50DEA"/>
    <w:rsid w:val="00C517A9"/>
    <w:rsid w:val="00C557F2"/>
    <w:rsid w:val="00C57089"/>
    <w:rsid w:val="00C610CB"/>
    <w:rsid w:val="00C6241A"/>
    <w:rsid w:val="00C63F46"/>
    <w:rsid w:val="00C646D4"/>
    <w:rsid w:val="00C67FDE"/>
    <w:rsid w:val="00C70705"/>
    <w:rsid w:val="00C74219"/>
    <w:rsid w:val="00C82521"/>
    <w:rsid w:val="00C8322C"/>
    <w:rsid w:val="00C84478"/>
    <w:rsid w:val="00C853F3"/>
    <w:rsid w:val="00C86AA2"/>
    <w:rsid w:val="00C87279"/>
    <w:rsid w:val="00C93152"/>
    <w:rsid w:val="00C949C4"/>
    <w:rsid w:val="00C96D89"/>
    <w:rsid w:val="00CA3679"/>
    <w:rsid w:val="00CA3E1B"/>
    <w:rsid w:val="00CB09DB"/>
    <w:rsid w:val="00CB181C"/>
    <w:rsid w:val="00CB2F29"/>
    <w:rsid w:val="00CB4E9B"/>
    <w:rsid w:val="00CC0157"/>
    <w:rsid w:val="00CC4824"/>
    <w:rsid w:val="00CC7A22"/>
    <w:rsid w:val="00CC7FEB"/>
    <w:rsid w:val="00CD376B"/>
    <w:rsid w:val="00CD6463"/>
    <w:rsid w:val="00CD6FE1"/>
    <w:rsid w:val="00CD73D4"/>
    <w:rsid w:val="00CD761F"/>
    <w:rsid w:val="00CE095C"/>
    <w:rsid w:val="00CE1BEC"/>
    <w:rsid w:val="00CE32D6"/>
    <w:rsid w:val="00CE3D2B"/>
    <w:rsid w:val="00CE4F3A"/>
    <w:rsid w:val="00CF257B"/>
    <w:rsid w:val="00CF2C0B"/>
    <w:rsid w:val="00CF58A1"/>
    <w:rsid w:val="00CF6228"/>
    <w:rsid w:val="00D01BC7"/>
    <w:rsid w:val="00D035C3"/>
    <w:rsid w:val="00D0526E"/>
    <w:rsid w:val="00D0740D"/>
    <w:rsid w:val="00D07C9C"/>
    <w:rsid w:val="00D10D0D"/>
    <w:rsid w:val="00D1287E"/>
    <w:rsid w:val="00D12D25"/>
    <w:rsid w:val="00D1333A"/>
    <w:rsid w:val="00D210EC"/>
    <w:rsid w:val="00D2274A"/>
    <w:rsid w:val="00D240CE"/>
    <w:rsid w:val="00D2435A"/>
    <w:rsid w:val="00D244DD"/>
    <w:rsid w:val="00D24956"/>
    <w:rsid w:val="00D253D1"/>
    <w:rsid w:val="00D26D9E"/>
    <w:rsid w:val="00D279B7"/>
    <w:rsid w:val="00D32765"/>
    <w:rsid w:val="00D34DDB"/>
    <w:rsid w:val="00D36412"/>
    <w:rsid w:val="00D36A94"/>
    <w:rsid w:val="00D40BEC"/>
    <w:rsid w:val="00D40DD3"/>
    <w:rsid w:val="00D4172A"/>
    <w:rsid w:val="00D425CC"/>
    <w:rsid w:val="00D44734"/>
    <w:rsid w:val="00D474AB"/>
    <w:rsid w:val="00D51F5A"/>
    <w:rsid w:val="00D53EC5"/>
    <w:rsid w:val="00D55446"/>
    <w:rsid w:val="00D55E0A"/>
    <w:rsid w:val="00D56704"/>
    <w:rsid w:val="00D6007D"/>
    <w:rsid w:val="00D61739"/>
    <w:rsid w:val="00D6216C"/>
    <w:rsid w:val="00D6356E"/>
    <w:rsid w:val="00D640BE"/>
    <w:rsid w:val="00D64242"/>
    <w:rsid w:val="00D652A6"/>
    <w:rsid w:val="00D6641C"/>
    <w:rsid w:val="00D66823"/>
    <w:rsid w:val="00D66F79"/>
    <w:rsid w:val="00D70B8F"/>
    <w:rsid w:val="00D71188"/>
    <w:rsid w:val="00D77E77"/>
    <w:rsid w:val="00D85A4E"/>
    <w:rsid w:val="00D867D0"/>
    <w:rsid w:val="00D908C0"/>
    <w:rsid w:val="00D90A32"/>
    <w:rsid w:val="00D91C8F"/>
    <w:rsid w:val="00D97EFC"/>
    <w:rsid w:val="00DA04E9"/>
    <w:rsid w:val="00DA0D66"/>
    <w:rsid w:val="00DA30CA"/>
    <w:rsid w:val="00DA594C"/>
    <w:rsid w:val="00DA6A07"/>
    <w:rsid w:val="00DB051A"/>
    <w:rsid w:val="00DB1437"/>
    <w:rsid w:val="00DB2635"/>
    <w:rsid w:val="00DB6F33"/>
    <w:rsid w:val="00DB7465"/>
    <w:rsid w:val="00DC1B38"/>
    <w:rsid w:val="00DC3237"/>
    <w:rsid w:val="00DC4289"/>
    <w:rsid w:val="00DC4F31"/>
    <w:rsid w:val="00DC5289"/>
    <w:rsid w:val="00DC56A6"/>
    <w:rsid w:val="00DC66CE"/>
    <w:rsid w:val="00DC6C43"/>
    <w:rsid w:val="00DC6F27"/>
    <w:rsid w:val="00DD04E8"/>
    <w:rsid w:val="00DD139D"/>
    <w:rsid w:val="00DD284E"/>
    <w:rsid w:val="00DD2F3D"/>
    <w:rsid w:val="00DD413D"/>
    <w:rsid w:val="00DD5DDF"/>
    <w:rsid w:val="00DD700B"/>
    <w:rsid w:val="00DE0D98"/>
    <w:rsid w:val="00DE22E0"/>
    <w:rsid w:val="00DE2E12"/>
    <w:rsid w:val="00DE5D58"/>
    <w:rsid w:val="00DE676A"/>
    <w:rsid w:val="00DE706E"/>
    <w:rsid w:val="00DE7598"/>
    <w:rsid w:val="00DF0F44"/>
    <w:rsid w:val="00E005AB"/>
    <w:rsid w:val="00E01C3A"/>
    <w:rsid w:val="00E0494E"/>
    <w:rsid w:val="00E04ED2"/>
    <w:rsid w:val="00E05383"/>
    <w:rsid w:val="00E071D6"/>
    <w:rsid w:val="00E07370"/>
    <w:rsid w:val="00E1127F"/>
    <w:rsid w:val="00E121EB"/>
    <w:rsid w:val="00E12EA4"/>
    <w:rsid w:val="00E13A98"/>
    <w:rsid w:val="00E158E4"/>
    <w:rsid w:val="00E216DD"/>
    <w:rsid w:val="00E2704B"/>
    <w:rsid w:val="00E34458"/>
    <w:rsid w:val="00E34BFA"/>
    <w:rsid w:val="00E3756C"/>
    <w:rsid w:val="00E4041F"/>
    <w:rsid w:val="00E4172D"/>
    <w:rsid w:val="00E41B1E"/>
    <w:rsid w:val="00E501CA"/>
    <w:rsid w:val="00E505E5"/>
    <w:rsid w:val="00E508F3"/>
    <w:rsid w:val="00E50ADE"/>
    <w:rsid w:val="00E511B7"/>
    <w:rsid w:val="00E51B05"/>
    <w:rsid w:val="00E551B4"/>
    <w:rsid w:val="00E55D66"/>
    <w:rsid w:val="00E560E4"/>
    <w:rsid w:val="00E57476"/>
    <w:rsid w:val="00E57988"/>
    <w:rsid w:val="00E6105A"/>
    <w:rsid w:val="00E619F3"/>
    <w:rsid w:val="00E62052"/>
    <w:rsid w:val="00E64505"/>
    <w:rsid w:val="00E660D4"/>
    <w:rsid w:val="00E71DF5"/>
    <w:rsid w:val="00E72BBC"/>
    <w:rsid w:val="00E72E95"/>
    <w:rsid w:val="00E73167"/>
    <w:rsid w:val="00E7532C"/>
    <w:rsid w:val="00E76D2C"/>
    <w:rsid w:val="00E82668"/>
    <w:rsid w:val="00E8360A"/>
    <w:rsid w:val="00E84A50"/>
    <w:rsid w:val="00E84CBD"/>
    <w:rsid w:val="00E859A4"/>
    <w:rsid w:val="00E87566"/>
    <w:rsid w:val="00E913F0"/>
    <w:rsid w:val="00E9167D"/>
    <w:rsid w:val="00EA0F73"/>
    <w:rsid w:val="00EA46CE"/>
    <w:rsid w:val="00EA7ADF"/>
    <w:rsid w:val="00EA7CE6"/>
    <w:rsid w:val="00EB2540"/>
    <w:rsid w:val="00EB52BF"/>
    <w:rsid w:val="00EB69E6"/>
    <w:rsid w:val="00EB71AB"/>
    <w:rsid w:val="00EB7333"/>
    <w:rsid w:val="00EC1D34"/>
    <w:rsid w:val="00EC611E"/>
    <w:rsid w:val="00EC713C"/>
    <w:rsid w:val="00ED0A41"/>
    <w:rsid w:val="00ED33C1"/>
    <w:rsid w:val="00ED35C7"/>
    <w:rsid w:val="00ED5A93"/>
    <w:rsid w:val="00ED5BCC"/>
    <w:rsid w:val="00ED7EAF"/>
    <w:rsid w:val="00EE22A5"/>
    <w:rsid w:val="00EE2B26"/>
    <w:rsid w:val="00EE32CC"/>
    <w:rsid w:val="00EE368D"/>
    <w:rsid w:val="00EE5219"/>
    <w:rsid w:val="00EE5707"/>
    <w:rsid w:val="00EE73BF"/>
    <w:rsid w:val="00EF0727"/>
    <w:rsid w:val="00EF091E"/>
    <w:rsid w:val="00EF10E3"/>
    <w:rsid w:val="00EF4E59"/>
    <w:rsid w:val="00EF6D62"/>
    <w:rsid w:val="00EF7637"/>
    <w:rsid w:val="00F01615"/>
    <w:rsid w:val="00F02B41"/>
    <w:rsid w:val="00F03AC3"/>
    <w:rsid w:val="00F0484F"/>
    <w:rsid w:val="00F0565B"/>
    <w:rsid w:val="00F05F1C"/>
    <w:rsid w:val="00F07B49"/>
    <w:rsid w:val="00F12FCA"/>
    <w:rsid w:val="00F1318C"/>
    <w:rsid w:val="00F1389B"/>
    <w:rsid w:val="00F14512"/>
    <w:rsid w:val="00F15426"/>
    <w:rsid w:val="00F16A2B"/>
    <w:rsid w:val="00F170E4"/>
    <w:rsid w:val="00F174A6"/>
    <w:rsid w:val="00F17592"/>
    <w:rsid w:val="00F2174D"/>
    <w:rsid w:val="00F22D10"/>
    <w:rsid w:val="00F232B6"/>
    <w:rsid w:val="00F23CAB"/>
    <w:rsid w:val="00F23D18"/>
    <w:rsid w:val="00F25F48"/>
    <w:rsid w:val="00F268F7"/>
    <w:rsid w:val="00F26AA9"/>
    <w:rsid w:val="00F300CA"/>
    <w:rsid w:val="00F30650"/>
    <w:rsid w:val="00F30FC7"/>
    <w:rsid w:val="00F322F8"/>
    <w:rsid w:val="00F331FD"/>
    <w:rsid w:val="00F35B6F"/>
    <w:rsid w:val="00F3605A"/>
    <w:rsid w:val="00F3673C"/>
    <w:rsid w:val="00F36B86"/>
    <w:rsid w:val="00F42B83"/>
    <w:rsid w:val="00F43C95"/>
    <w:rsid w:val="00F43F0E"/>
    <w:rsid w:val="00F454D1"/>
    <w:rsid w:val="00F455A6"/>
    <w:rsid w:val="00F45892"/>
    <w:rsid w:val="00F47D62"/>
    <w:rsid w:val="00F50591"/>
    <w:rsid w:val="00F53E82"/>
    <w:rsid w:val="00F6046A"/>
    <w:rsid w:val="00F61A90"/>
    <w:rsid w:val="00F61D6F"/>
    <w:rsid w:val="00F637C4"/>
    <w:rsid w:val="00F677D9"/>
    <w:rsid w:val="00F67A62"/>
    <w:rsid w:val="00F67B0C"/>
    <w:rsid w:val="00F72969"/>
    <w:rsid w:val="00F73416"/>
    <w:rsid w:val="00F7385F"/>
    <w:rsid w:val="00F76C04"/>
    <w:rsid w:val="00F81326"/>
    <w:rsid w:val="00F82D7F"/>
    <w:rsid w:val="00F845EC"/>
    <w:rsid w:val="00F86265"/>
    <w:rsid w:val="00F8759A"/>
    <w:rsid w:val="00F8780F"/>
    <w:rsid w:val="00F904A8"/>
    <w:rsid w:val="00F90722"/>
    <w:rsid w:val="00F93903"/>
    <w:rsid w:val="00F93ED5"/>
    <w:rsid w:val="00FA071B"/>
    <w:rsid w:val="00FA1D20"/>
    <w:rsid w:val="00FA4ED3"/>
    <w:rsid w:val="00FA7F57"/>
    <w:rsid w:val="00FB183D"/>
    <w:rsid w:val="00FB22E0"/>
    <w:rsid w:val="00FB540B"/>
    <w:rsid w:val="00FC39ED"/>
    <w:rsid w:val="00FC40EE"/>
    <w:rsid w:val="00FC47CA"/>
    <w:rsid w:val="00FC5B4C"/>
    <w:rsid w:val="00FC5BB6"/>
    <w:rsid w:val="00FC617D"/>
    <w:rsid w:val="00FC69F3"/>
    <w:rsid w:val="00FD006B"/>
    <w:rsid w:val="00FD0544"/>
    <w:rsid w:val="00FD0EE8"/>
    <w:rsid w:val="00FD1323"/>
    <w:rsid w:val="00FD3662"/>
    <w:rsid w:val="00FD3C1D"/>
    <w:rsid w:val="00FE1DD0"/>
    <w:rsid w:val="00FE33FD"/>
    <w:rsid w:val="00FE48CF"/>
    <w:rsid w:val="00FE6FF9"/>
    <w:rsid w:val="00FF1930"/>
    <w:rsid w:val="00FF1F4E"/>
    <w:rsid w:val="00FF2BE9"/>
    <w:rsid w:val="00FF3258"/>
    <w:rsid w:val="00FF7A0F"/>
    <w:rsid w:val="01B75E33"/>
    <w:rsid w:val="23AA880A"/>
    <w:rsid w:val="3706EFEE"/>
    <w:rsid w:val="3E8A1005"/>
    <w:rsid w:val="403F9F8A"/>
    <w:rsid w:val="42130554"/>
    <w:rsid w:val="56D3D5EA"/>
    <w:rsid w:val="5C49BB57"/>
    <w:rsid w:val="5D7827A0"/>
    <w:rsid w:val="7C7944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2A3A8"/>
  <w15:chartTrackingRefBased/>
  <w15:docId w15:val="{93D83344-227E-46DE-95CB-EEF97BC57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02D"/>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43702D"/>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43702D"/>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43702D"/>
    <w:pPr>
      <w:outlineLvl w:val="2"/>
    </w:pPr>
    <w:rPr>
      <w:b/>
      <w:bCs/>
      <w:sz w:val="22"/>
      <w:szCs w:val="24"/>
    </w:rPr>
  </w:style>
  <w:style w:type="paragraph" w:styleId="Heading4">
    <w:name w:val="heading 4"/>
    <w:basedOn w:val="Heading2"/>
    <w:next w:val="Normal"/>
    <w:link w:val="Heading4Char"/>
    <w:uiPriority w:val="9"/>
    <w:unhideWhenUsed/>
    <w:qFormat/>
    <w:rsid w:val="0043702D"/>
    <w:pPr>
      <w:outlineLvl w:val="3"/>
    </w:pPr>
    <w:rPr>
      <w:bCs w:val="0"/>
      <w:iCs/>
      <w:sz w:val="22"/>
      <w:szCs w:val="22"/>
    </w:rPr>
  </w:style>
  <w:style w:type="paragraph" w:styleId="Heading5">
    <w:name w:val="heading 5"/>
    <w:basedOn w:val="Normal"/>
    <w:next w:val="NormalIndent"/>
    <w:link w:val="Heading5Char"/>
    <w:autoRedefine/>
    <w:qFormat/>
    <w:rsid w:val="00E005AB"/>
    <w:pPr>
      <w:numPr>
        <w:ilvl w:val="4"/>
        <w:numId w:val="1"/>
      </w:numPr>
      <w:suppressLineNumbers/>
      <w:spacing w:before="240" w:after="240"/>
      <w:outlineLvl w:val="4"/>
    </w:pPr>
    <w:rPr>
      <w:rFonts w:ascii="Arial" w:eastAsia="Times New Roman" w:hAnsi="Arial" w:cs="Times New Roman"/>
      <w:szCs w:val="20"/>
    </w:rPr>
  </w:style>
  <w:style w:type="paragraph" w:styleId="Heading6">
    <w:name w:val="heading 6"/>
    <w:basedOn w:val="Normal"/>
    <w:next w:val="NormalIndent"/>
    <w:link w:val="Heading6Char"/>
    <w:qFormat/>
    <w:rsid w:val="008C1857"/>
    <w:pPr>
      <w:numPr>
        <w:ilvl w:val="5"/>
        <w:numId w:val="1"/>
      </w:num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qFormat/>
    <w:rsid w:val="008C1857"/>
    <w:pPr>
      <w:numPr>
        <w:ilvl w:val="6"/>
        <w:numId w:val="1"/>
      </w:num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qFormat/>
    <w:rsid w:val="008C1857"/>
    <w:pPr>
      <w:numPr>
        <w:ilvl w:val="7"/>
        <w:numId w:val="1"/>
      </w:num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qFormat/>
    <w:rsid w:val="008C1857"/>
    <w:pPr>
      <w:numPr>
        <w:ilvl w:val="8"/>
        <w:numId w:val="1"/>
      </w:num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3702D"/>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43702D"/>
    <w:rPr>
      <w:rFonts w:ascii="Graphik" w:eastAsiaTheme="majorEastAsia" w:hAnsi="Graphik" w:cstheme="majorBidi"/>
      <w:b/>
      <w:bCs/>
      <w:color w:val="7030A0"/>
      <w:kern w:val="2"/>
      <w14:ligatures w14:val="standardContextual"/>
    </w:rPr>
  </w:style>
  <w:style w:type="character" w:customStyle="1" w:styleId="Heading3Char">
    <w:name w:val="Heading 3 Char"/>
    <w:basedOn w:val="DefaultParagraphFont"/>
    <w:link w:val="Heading3"/>
    <w:uiPriority w:val="9"/>
    <w:rsid w:val="0043702D"/>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43702D"/>
    <w:rPr>
      <w:rFonts w:ascii="Graphik" w:eastAsiaTheme="majorEastAsia" w:hAnsi="Graphik" w:cstheme="majorBidi"/>
      <w:b/>
      <w:iCs/>
      <w:color w:val="7030A0"/>
      <w:kern w:val="2"/>
      <w:sz w:val="22"/>
      <w:szCs w:val="22"/>
      <w14:ligatures w14:val="standardContextual"/>
    </w:rPr>
  </w:style>
  <w:style w:type="character" w:customStyle="1" w:styleId="Heading5Char">
    <w:name w:val="Heading 5 Char"/>
    <w:basedOn w:val="DefaultParagraphFont"/>
    <w:link w:val="Heading5"/>
    <w:rsid w:val="00E005AB"/>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8C1857"/>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8C1857"/>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8C1857"/>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8C1857"/>
    <w:rPr>
      <w:rFonts w:ascii="Arial" w:eastAsia="Times New Roman" w:hAnsi="Arial" w:cs="Times New Roman"/>
      <w:b/>
      <w:i/>
      <w:kern w:val="2"/>
      <w:sz w:val="18"/>
      <w:szCs w:val="20"/>
      <w14:ligatures w14:val="standardContextual"/>
    </w:rPr>
  </w:style>
  <w:style w:type="character" w:styleId="Hyperlink">
    <w:name w:val="Hyperlink"/>
    <w:basedOn w:val="DefaultParagraphFont"/>
    <w:uiPriority w:val="99"/>
    <w:unhideWhenUsed/>
    <w:rsid w:val="0043702D"/>
    <w:rPr>
      <w:color w:val="0563C1" w:themeColor="hyperlink"/>
      <w:u w:val="single"/>
    </w:rPr>
  </w:style>
  <w:style w:type="paragraph" w:styleId="TOC1">
    <w:name w:val="toc 1"/>
    <w:basedOn w:val="Normal"/>
    <w:next w:val="Normal"/>
    <w:autoRedefine/>
    <w:uiPriority w:val="39"/>
    <w:unhideWhenUsed/>
    <w:rsid w:val="0043702D"/>
    <w:pPr>
      <w:spacing w:after="100"/>
    </w:pPr>
  </w:style>
  <w:style w:type="paragraph" w:styleId="TOC2">
    <w:name w:val="toc 2"/>
    <w:basedOn w:val="Normal"/>
    <w:next w:val="Normal"/>
    <w:autoRedefine/>
    <w:uiPriority w:val="39"/>
    <w:unhideWhenUsed/>
    <w:rsid w:val="0043702D"/>
    <w:pPr>
      <w:spacing w:after="100"/>
      <w:ind w:left="200"/>
    </w:pPr>
  </w:style>
  <w:style w:type="paragraph" w:styleId="TOC3">
    <w:name w:val="toc 3"/>
    <w:basedOn w:val="Normal"/>
    <w:next w:val="Normal"/>
    <w:autoRedefine/>
    <w:uiPriority w:val="39"/>
    <w:unhideWhenUsed/>
    <w:rsid w:val="0043702D"/>
    <w:pPr>
      <w:spacing w:after="100"/>
      <w:ind w:left="400"/>
    </w:pPr>
  </w:style>
  <w:style w:type="paragraph" w:styleId="NormalIndent">
    <w:name w:val="Normal Indent"/>
    <w:basedOn w:val="Normal"/>
    <w:uiPriority w:val="99"/>
    <w:semiHidden/>
    <w:unhideWhenUsed/>
    <w:rsid w:val="008C1857"/>
    <w:pPr>
      <w:ind w:left="720"/>
    </w:pPr>
  </w:style>
  <w:style w:type="paragraph" w:styleId="ListBullet">
    <w:name w:val="List Bullet"/>
    <w:basedOn w:val="Normal"/>
    <w:link w:val="ListBulletChar"/>
    <w:uiPriority w:val="3"/>
    <w:qFormat/>
    <w:rsid w:val="00DE2E12"/>
    <w:pPr>
      <w:numPr>
        <w:numId w:val="2"/>
      </w:numPr>
      <w:spacing w:after="60"/>
    </w:pPr>
    <w:rPr>
      <w:rFonts w:ascii="Arial" w:eastAsia="Times New Roman" w:hAnsi="Arial" w:cs="Times New Roman"/>
      <w:sz w:val="22"/>
    </w:rPr>
  </w:style>
  <w:style w:type="paragraph" w:styleId="ListBullet2">
    <w:name w:val="List Bullet 2"/>
    <w:basedOn w:val="Normal"/>
    <w:link w:val="ListBullet2Char"/>
    <w:uiPriority w:val="99"/>
    <w:semiHidden/>
    <w:unhideWhenUsed/>
    <w:rsid w:val="00DE2E12"/>
    <w:pPr>
      <w:numPr>
        <w:numId w:val="3"/>
      </w:numPr>
      <w:contextualSpacing/>
    </w:pPr>
    <w:rPr>
      <w:rFonts w:ascii="Cambria" w:eastAsia="Cambria" w:hAnsi="Cambria" w:cs="Times New Roman"/>
    </w:rPr>
  </w:style>
  <w:style w:type="paragraph" w:styleId="ListBullet3">
    <w:name w:val="List Bullet 3"/>
    <w:basedOn w:val="Normal"/>
    <w:link w:val="ListBullet3Char"/>
    <w:uiPriority w:val="99"/>
    <w:unhideWhenUsed/>
    <w:rsid w:val="00DE2E12"/>
    <w:pPr>
      <w:numPr>
        <w:numId w:val="4"/>
      </w:numPr>
      <w:contextualSpacing/>
    </w:pPr>
    <w:rPr>
      <w:rFonts w:ascii="Cambria" w:eastAsia="Cambria" w:hAnsi="Cambria" w:cs="Times New Roman"/>
    </w:rPr>
  </w:style>
  <w:style w:type="paragraph" w:customStyle="1" w:styleId="Accenture">
    <w:name w:val="Accenture"/>
    <w:basedOn w:val="Normal"/>
    <w:qFormat/>
    <w:rsid w:val="00DE2E12"/>
    <w:pPr>
      <w:ind w:right="1189"/>
    </w:pPr>
    <w:rPr>
      <w:rFonts w:ascii="Arial" w:eastAsia="Cambria" w:hAnsi="Arial" w:cs="Times New Roman"/>
    </w:rPr>
  </w:style>
  <w:style w:type="table" w:styleId="TableGrid">
    <w:name w:val="Table Grid"/>
    <w:basedOn w:val="TableNormal"/>
    <w:uiPriority w:val="59"/>
    <w:rsid w:val="00DE2E12"/>
    <w:rPr>
      <w:rFonts w:ascii="Cambria" w:eastAsia="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qFormat/>
    <w:rsid w:val="00AF12E4"/>
    <w:pPr>
      <w:keepLines/>
      <w:tabs>
        <w:tab w:val="left" w:pos="1134"/>
      </w:tabs>
      <w:spacing w:after="120"/>
    </w:pPr>
    <w:rPr>
      <w:rFonts w:ascii="Arial" w:eastAsia="Cambria" w:hAnsi="Arial" w:cs="Times New Roman"/>
      <w:b/>
      <w:sz w:val="32"/>
      <w:szCs w:val="20"/>
    </w:rPr>
  </w:style>
  <w:style w:type="paragraph" w:customStyle="1" w:styleId="Paragraph">
    <w:name w:val="Paragraph"/>
    <w:basedOn w:val="Normal"/>
    <w:link w:val="ParagraphChar"/>
    <w:autoRedefine/>
    <w:qFormat/>
    <w:rsid w:val="003969AD"/>
    <w:pPr>
      <w:spacing w:after="0"/>
      <w:jc w:val="left"/>
    </w:pPr>
    <w:rPr>
      <w:rFonts w:cs="Arial"/>
      <w:sz w:val="18"/>
      <w:szCs w:val="20"/>
      <w:lang w:val="en-IN"/>
    </w:rPr>
  </w:style>
  <w:style w:type="character" w:customStyle="1" w:styleId="ContentChar">
    <w:name w:val="Content Char"/>
    <w:basedOn w:val="DefaultParagraphFont"/>
    <w:link w:val="Content"/>
    <w:rsid w:val="00AF12E4"/>
    <w:rPr>
      <w:rFonts w:ascii="Arial" w:eastAsia="Cambria" w:hAnsi="Arial" w:cs="Times New Roman"/>
      <w:b/>
      <w:sz w:val="32"/>
      <w:szCs w:val="20"/>
    </w:rPr>
  </w:style>
  <w:style w:type="paragraph" w:customStyle="1" w:styleId="UOLIST1">
    <w:name w:val="UO LIST 1"/>
    <w:basedOn w:val="ListBullet"/>
    <w:link w:val="UOLIST1Char"/>
    <w:autoRedefine/>
    <w:qFormat/>
    <w:rsid w:val="00F53E82"/>
    <w:rPr>
      <w:rFonts w:ascii="Graphik" w:hAnsi="Graphik" w:cs="Arial"/>
      <w:sz w:val="20"/>
      <w:lang w:val="de-DE"/>
    </w:rPr>
  </w:style>
  <w:style w:type="character" w:customStyle="1" w:styleId="ParagraphChar">
    <w:name w:val="Paragraph Char"/>
    <w:basedOn w:val="DefaultParagraphFont"/>
    <w:link w:val="Paragraph"/>
    <w:rsid w:val="003969AD"/>
    <w:rPr>
      <w:rFonts w:ascii="Graphik" w:hAnsi="Graphik" w:cs="Arial"/>
      <w:kern w:val="2"/>
      <w:sz w:val="18"/>
      <w:szCs w:val="20"/>
      <w:lang w:val="en-IN"/>
      <w14:ligatures w14:val="standardContextual"/>
    </w:rPr>
  </w:style>
  <w:style w:type="paragraph" w:customStyle="1" w:styleId="UOLIST2">
    <w:name w:val="UO LIST 2"/>
    <w:basedOn w:val="ListBullet2"/>
    <w:link w:val="UOLIST2Char"/>
    <w:autoRedefine/>
    <w:qFormat/>
    <w:rsid w:val="00F53E82"/>
    <w:pPr>
      <w:tabs>
        <w:tab w:val="clear" w:pos="720"/>
      </w:tabs>
      <w:spacing w:before="120" w:after="120"/>
      <w:ind w:left="576" w:hanging="288"/>
    </w:pPr>
    <w:rPr>
      <w:rFonts w:ascii="Graphik" w:hAnsi="Graphik" w:cs="Arial"/>
      <w:lang w:val="de-DE"/>
    </w:rPr>
  </w:style>
  <w:style w:type="character" w:customStyle="1" w:styleId="ListBulletChar">
    <w:name w:val="List Bullet Char"/>
    <w:basedOn w:val="DefaultParagraphFont"/>
    <w:link w:val="ListBullet"/>
    <w:uiPriority w:val="3"/>
    <w:rsid w:val="00AF12E4"/>
    <w:rPr>
      <w:rFonts w:ascii="Arial" w:eastAsia="Times New Roman" w:hAnsi="Arial" w:cs="Times New Roman"/>
      <w:kern w:val="2"/>
      <w:sz w:val="22"/>
      <w:szCs w:val="22"/>
      <w14:ligatures w14:val="standardContextual"/>
    </w:rPr>
  </w:style>
  <w:style w:type="character" w:customStyle="1" w:styleId="UOLIST1Char">
    <w:name w:val="UO LIST 1 Char"/>
    <w:basedOn w:val="ListBulletChar"/>
    <w:link w:val="UOLIST1"/>
    <w:rsid w:val="00F53E82"/>
    <w:rPr>
      <w:rFonts w:ascii="Graphik" w:eastAsia="Times New Roman" w:hAnsi="Graphik" w:cs="Arial"/>
      <w:kern w:val="2"/>
      <w:sz w:val="20"/>
      <w:szCs w:val="22"/>
      <w:lang w:val="de-DE"/>
      <w14:ligatures w14:val="standardContextual"/>
    </w:rPr>
  </w:style>
  <w:style w:type="paragraph" w:customStyle="1" w:styleId="UOLIST3">
    <w:name w:val="UO LIST 3"/>
    <w:basedOn w:val="ListBullet3"/>
    <w:link w:val="UOLIST3Char"/>
    <w:autoRedefine/>
    <w:qFormat/>
    <w:rsid w:val="00F53E82"/>
    <w:pPr>
      <w:tabs>
        <w:tab w:val="num" w:pos="926"/>
      </w:tabs>
      <w:spacing w:after="120"/>
      <w:ind w:left="926"/>
    </w:pPr>
    <w:rPr>
      <w:rFonts w:ascii="Graphik" w:hAnsi="Graphik" w:cs="Arial"/>
      <w:lang w:val="de-DE"/>
    </w:rPr>
  </w:style>
  <w:style w:type="character" w:customStyle="1" w:styleId="ListBullet2Char">
    <w:name w:val="List Bullet 2 Char"/>
    <w:basedOn w:val="DefaultParagraphFont"/>
    <w:link w:val="ListBullet2"/>
    <w:uiPriority w:val="99"/>
    <w:semiHidden/>
    <w:rsid w:val="00AF12E4"/>
    <w:rPr>
      <w:rFonts w:ascii="Cambria" w:eastAsia="Cambria" w:hAnsi="Cambria" w:cs="Times New Roman"/>
      <w:kern w:val="2"/>
      <w:sz w:val="20"/>
      <w:szCs w:val="22"/>
      <w14:ligatures w14:val="standardContextual"/>
    </w:rPr>
  </w:style>
  <w:style w:type="character" w:customStyle="1" w:styleId="UOLIST2Char">
    <w:name w:val="UO LIST 2 Char"/>
    <w:basedOn w:val="ListBullet2Char"/>
    <w:link w:val="UOLIST2"/>
    <w:rsid w:val="00F53E82"/>
    <w:rPr>
      <w:rFonts w:ascii="Graphik" w:eastAsia="Cambria" w:hAnsi="Graphik" w:cs="Arial"/>
      <w:kern w:val="2"/>
      <w:sz w:val="20"/>
      <w:szCs w:val="22"/>
      <w:lang w:val="de-DE"/>
      <w14:ligatures w14:val="standardContextual"/>
    </w:rPr>
  </w:style>
  <w:style w:type="paragraph" w:customStyle="1" w:styleId="NOLIST1">
    <w:name w:val="NO LIST 1"/>
    <w:basedOn w:val="Normal"/>
    <w:link w:val="NOLIST1Char"/>
    <w:autoRedefine/>
    <w:qFormat/>
    <w:rsid w:val="00F53E82"/>
    <w:pPr>
      <w:numPr>
        <w:numId w:val="5"/>
      </w:numPr>
      <w:spacing w:after="120"/>
      <w:ind w:left="360"/>
    </w:pPr>
    <w:rPr>
      <w:rFonts w:cs="Arial"/>
    </w:rPr>
  </w:style>
  <w:style w:type="character" w:customStyle="1" w:styleId="ListBullet3Char">
    <w:name w:val="List Bullet 3 Char"/>
    <w:basedOn w:val="DefaultParagraphFont"/>
    <w:link w:val="ListBullet3"/>
    <w:uiPriority w:val="99"/>
    <w:rsid w:val="00AF12E4"/>
    <w:rPr>
      <w:rFonts w:ascii="Cambria" w:eastAsia="Cambria" w:hAnsi="Cambria" w:cs="Times New Roman"/>
      <w:kern w:val="2"/>
      <w:sz w:val="20"/>
      <w:szCs w:val="22"/>
      <w14:ligatures w14:val="standardContextual"/>
    </w:rPr>
  </w:style>
  <w:style w:type="character" w:customStyle="1" w:styleId="UOLIST3Char">
    <w:name w:val="UO LIST 3 Char"/>
    <w:basedOn w:val="ListBullet3Char"/>
    <w:link w:val="UOLIST3"/>
    <w:rsid w:val="00F53E82"/>
    <w:rPr>
      <w:rFonts w:ascii="Graphik" w:eastAsia="Cambria" w:hAnsi="Graphik" w:cs="Arial"/>
      <w:kern w:val="2"/>
      <w:sz w:val="20"/>
      <w:szCs w:val="22"/>
      <w:lang w:val="de-DE"/>
      <w14:ligatures w14:val="standardContextual"/>
    </w:rPr>
  </w:style>
  <w:style w:type="paragraph" w:customStyle="1" w:styleId="NOLIST2">
    <w:name w:val="NO LIST 2"/>
    <w:basedOn w:val="NOLIST1"/>
    <w:link w:val="NOLIST2Char"/>
    <w:autoRedefine/>
    <w:qFormat/>
    <w:rsid w:val="0029387C"/>
    <w:pPr>
      <w:numPr>
        <w:numId w:val="6"/>
      </w:numPr>
    </w:pPr>
  </w:style>
  <w:style w:type="character" w:customStyle="1" w:styleId="NOLIST1Char">
    <w:name w:val="NO LIST 1 Char"/>
    <w:basedOn w:val="DefaultParagraphFont"/>
    <w:link w:val="NOLIST1"/>
    <w:rsid w:val="00F53E82"/>
    <w:rPr>
      <w:rFonts w:ascii="Graphik" w:hAnsi="Graphik" w:cs="Arial"/>
      <w:kern w:val="2"/>
      <w:sz w:val="20"/>
      <w:szCs w:val="22"/>
      <w14:ligatures w14:val="standardContextual"/>
    </w:rPr>
  </w:style>
  <w:style w:type="paragraph" w:styleId="Header">
    <w:name w:val="header"/>
    <w:basedOn w:val="Normal"/>
    <w:link w:val="HeaderChar"/>
    <w:uiPriority w:val="99"/>
    <w:unhideWhenUsed/>
    <w:rsid w:val="0043702D"/>
    <w:pPr>
      <w:tabs>
        <w:tab w:val="center" w:pos="4680"/>
        <w:tab w:val="right" w:pos="9360"/>
      </w:tabs>
      <w:spacing w:after="0" w:line="240" w:lineRule="auto"/>
    </w:pPr>
  </w:style>
  <w:style w:type="character" w:customStyle="1" w:styleId="NOLIST2Char">
    <w:name w:val="NO LIST 2 Char"/>
    <w:basedOn w:val="NOLIST1Char"/>
    <w:link w:val="NOLIST2"/>
    <w:rsid w:val="0029387C"/>
    <w:rPr>
      <w:rFonts w:ascii="Graphik" w:hAnsi="Graphik" w:cs="Arial"/>
      <w:kern w:val="2"/>
      <w:sz w:val="20"/>
      <w:szCs w:val="22"/>
      <w14:ligatures w14:val="standardContextual"/>
    </w:rPr>
  </w:style>
  <w:style w:type="character" w:customStyle="1" w:styleId="HeaderChar">
    <w:name w:val="Header Char"/>
    <w:basedOn w:val="DefaultParagraphFont"/>
    <w:link w:val="Header"/>
    <w:uiPriority w:val="99"/>
    <w:rsid w:val="0043702D"/>
    <w:rPr>
      <w:rFonts w:ascii="Graphik" w:hAnsi="Graphik"/>
      <w:kern w:val="2"/>
      <w:sz w:val="20"/>
      <w:szCs w:val="22"/>
      <w14:ligatures w14:val="standardContextual"/>
    </w:rPr>
  </w:style>
  <w:style w:type="paragraph" w:styleId="Footer">
    <w:name w:val="footer"/>
    <w:basedOn w:val="Normal"/>
    <w:link w:val="FooterChar"/>
    <w:uiPriority w:val="99"/>
    <w:unhideWhenUsed/>
    <w:rsid w:val="004370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702D"/>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43702D"/>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D474AB"/>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D474AB"/>
    <w:rPr>
      <w:rFonts w:ascii="Graphik" w:eastAsiaTheme="majorEastAsia" w:hAnsi="Graphik" w:cstheme="majorBidi"/>
      <w:b/>
      <w:spacing w:val="-10"/>
      <w:kern w:val="28"/>
      <w:sz w:val="72"/>
      <w:szCs w:val="56"/>
    </w:rPr>
  </w:style>
  <w:style w:type="paragraph" w:customStyle="1" w:styleId="DELETE">
    <w:name w:val="DELETE"/>
    <w:basedOn w:val="Normal"/>
    <w:link w:val="DELETEChar"/>
    <w:qFormat/>
    <w:rsid w:val="005C5107"/>
    <w:rPr>
      <w:rFonts w:cs="Arial"/>
      <w:color w:val="FF0000"/>
    </w:rPr>
  </w:style>
  <w:style w:type="character" w:customStyle="1" w:styleId="DELETEChar">
    <w:name w:val="DELETE Char"/>
    <w:basedOn w:val="DefaultParagraphFont"/>
    <w:link w:val="DELETE"/>
    <w:rsid w:val="005C5107"/>
    <w:rPr>
      <w:rFonts w:ascii="Graphik" w:hAnsi="Graphik" w:cs="Arial"/>
      <w:color w:val="FF0000"/>
    </w:rPr>
  </w:style>
  <w:style w:type="table" w:styleId="TableGridLight">
    <w:name w:val="Grid Table Light"/>
    <w:basedOn w:val="TableNormal"/>
    <w:uiPriority w:val="40"/>
    <w:rsid w:val="004E2BB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link w:val="ListParagraphChar"/>
    <w:uiPriority w:val="34"/>
    <w:qFormat/>
    <w:rsid w:val="0043702D"/>
    <w:pPr>
      <w:numPr>
        <w:numId w:val="8"/>
      </w:numPr>
      <w:spacing w:before="120" w:after="120" w:line="240" w:lineRule="auto"/>
      <w:ind w:right="720"/>
    </w:pPr>
  </w:style>
  <w:style w:type="character" w:styleId="UnresolvedMention">
    <w:name w:val="Unresolved Mention"/>
    <w:basedOn w:val="DefaultParagraphFont"/>
    <w:uiPriority w:val="99"/>
    <w:semiHidden/>
    <w:unhideWhenUsed/>
    <w:rsid w:val="00D91C8F"/>
    <w:rPr>
      <w:color w:val="605E5C"/>
      <w:shd w:val="clear" w:color="auto" w:fill="E1DFDD"/>
    </w:rPr>
  </w:style>
  <w:style w:type="paragraph" w:styleId="NormalWeb">
    <w:name w:val="Normal (Web)"/>
    <w:basedOn w:val="Normal"/>
    <w:uiPriority w:val="99"/>
    <w:semiHidden/>
    <w:unhideWhenUsed/>
    <w:rsid w:val="00CE1BEC"/>
    <w:rPr>
      <w:rFonts w:ascii="Times New Roman" w:hAnsi="Times New Roman" w:cs="Times New Roman"/>
      <w:sz w:val="24"/>
    </w:rPr>
  </w:style>
  <w:style w:type="character" w:styleId="HTMLCode">
    <w:name w:val="HTML Code"/>
    <w:basedOn w:val="DefaultParagraphFont"/>
    <w:uiPriority w:val="99"/>
    <w:semiHidden/>
    <w:unhideWhenUsed/>
    <w:rsid w:val="00AD6A55"/>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0953E1"/>
    <w:rPr>
      <w:sz w:val="16"/>
      <w:szCs w:val="16"/>
    </w:rPr>
  </w:style>
  <w:style w:type="paragraph" w:styleId="CommentText">
    <w:name w:val="annotation text"/>
    <w:basedOn w:val="Normal"/>
    <w:link w:val="CommentTextChar"/>
    <w:uiPriority w:val="99"/>
    <w:unhideWhenUsed/>
    <w:rsid w:val="000953E1"/>
    <w:rPr>
      <w:szCs w:val="20"/>
    </w:rPr>
  </w:style>
  <w:style w:type="character" w:customStyle="1" w:styleId="CommentTextChar">
    <w:name w:val="Comment Text Char"/>
    <w:basedOn w:val="DefaultParagraphFont"/>
    <w:link w:val="CommentText"/>
    <w:uiPriority w:val="99"/>
    <w:rsid w:val="000953E1"/>
    <w:rPr>
      <w:rFonts w:ascii="Graphik" w:hAnsi="Graphik"/>
      <w:sz w:val="20"/>
      <w:szCs w:val="20"/>
    </w:rPr>
  </w:style>
  <w:style w:type="paragraph" w:styleId="CommentSubject">
    <w:name w:val="annotation subject"/>
    <w:basedOn w:val="CommentText"/>
    <w:next w:val="CommentText"/>
    <w:link w:val="CommentSubjectChar"/>
    <w:uiPriority w:val="99"/>
    <w:semiHidden/>
    <w:unhideWhenUsed/>
    <w:rsid w:val="000953E1"/>
    <w:rPr>
      <w:b/>
      <w:bCs/>
    </w:rPr>
  </w:style>
  <w:style w:type="character" w:customStyle="1" w:styleId="CommentSubjectChar">
    <w:name w:val="Comment Subject Char"/>
    <w:basedOn w:val="CommentTextChar"/>
    <w:link w:val="CommentSubject"/>
    <w:uiPriority w:val="99"/>
    <w:semiHidden/>
    <w:rsid w:val="000953E1"/>
    <w:rPr>
      <w:rFonts w:ascii="Graphik" w:hAnsi="Graphik"/>
      <w:b/>
      <w:bCs/>
      <w:sz w:val="20"/>
      <w:szCs w:val="20"/>
    </w:rPr>
  </w:style>
  <w:style w:type="character" w:styleId="Mention">
    <w:name w:val="Mention"/>
    <w:basedOn w:val="DefaultParagraphFont"/>
    <w:uiPriority w:val="99"/>
    <w:unhideWhenUsed/>
    <w:rsid w:val="00180ECF"/>
    <w:rPr>
      <w:color w:val="2B579A"/>
      <w:shd w:val="clear" w:color="auto" w:fill="E1DFDD"/>
    </w:rPr>
  </w:style>
  <w:style w:type="paragraph" w:styleId="Revision">
    <w:name w:val="Revision"/>
    <w:hidden/>
    <w:uiPriority w:val="99"/>
    <w:semiHidden/>
    <w:rsid w:val="007753E1"/>
    <w:rPr>
      <w:rFonts w:ascii="Graphik" w:hAnsi="Graphik"/>
      <w:sz w:val="20"/>
    </w:rPr>
  </w:style>
  <w:style w:type="paragraph" w:customStyle="1" w:styleId="Tight">
    <w:name w:val="Tight"/>
    <w:basedOn w:val="Normal"/>
    <w:link w:val="TightChar"/>
    <w:qFormat/>
    <w:rsid w:val="0043702D"/>
    <w:pPr>
      <w:spacing w:after="0"/>
    </w:pPr>
  </w:style>
  <w:style w:type="character" w:customStyle="1" w:styleId="TightChar">
    <w:name w:val="Tight Char"/>
    <w:basedOn w:val="DefaultParagraphFont"/>
    <w:link w:val="Tight"/>
    <w:rsid w:val="0043702D"/>
    <w:rPr>
      <w:rFonts w:ascii="Graphik" w:hAnsi="Graphik"/>
      <w:kern w:val="2"/>
      <w:sz w:val="20"/>
      <w:szCs w:val="22"/>
      <w14:ligatures w14:val="standardContextual"/>
    </w:rPr>
  </w:style>
  <w:style w:type="paragraph" w:customStyle="1" w:styleId="ProductName">
    <w:name w:val="Product_Name"/>
    <w:basedOn w:val="Normal"/>
    <w:link w:val="ProductNameChar"/>
    <w:qFormat/>
    <w:rsid w:val="0043702D"/>
    <w:pPr>
      <w:jc w:val="center"/>
    </w:pPr>
    <w:rPr>
      <w:b/>
      <w:bCs/>
      <w:sz w:val="56"/>
      <w:szCs w:val="72"/>
    </w:rPr>
  </w:style>
  <w:style w:type="character" w:customStyle="1" w:styleId="ProductNameChar">
    <w:name w:val="Product_Name Char"/>
    <w:basedOn w:val="DefaultParagraphFont"/>
    <w:link w:val="ProductName"/>
    <w:rsid w:val="0043702D"/>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43702D"/>
    <w:rPr>
      <w:sz w:val="36"/>
      <w:szCs w:val="40"/>
    </w:rPr>
  </w:style>
  <w:style w:type="character" w:customStyle="1" w:styleId="DocumentTypeChar">
    <w:name w:val="Document_Type Char"/>
    <w:basedOn w:val="ProductNameChar"/>
    <w:link w:val="DocumentType"/>
    <w:rsid w:val="0043702D"/>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43702D"/>
    <w:pPr>
      <w:numPr>
        <w:numId w:val="9"/>
      </w:numPr>
      <w:spacing w:before="60" w:after="60"/>
      <w:ind w:left="360"/>
    </w:pPr>
    <w:rPr>
      <w:rFonts w:eastAsia="Cambria" w:cs="Times New Roman"/>
    </w:rPr>
  </w:style>
  <w:style w:type="character" w:customStyle="1" w:styleId="ListParagraphChar">
    <w:name w:val="List Paragraph Char"/>
    <w:basedOn w:val="DefaultParagraphFont"/>
    <w:link w:val="ListParagraph"/>
    <w:uiPriority w:val="34"/>
    <w:rsid w:val="0043702D"/>
    <w:rPr>
      <w:rFonts w:ascii="Graphik" w:hAnsi="Graphik"/>
      <w:kern w:val="2"/>
      <w:sz w:val="20"/>
      <w:szCs w:val="22"/>
      <w14:ligatures w14:val="standardContextual"/>
    </w:rPr>
  </w:style>
  <w:style w:type="character" w:customStyle="1" w:styleId="TightLIstChar">
    <w:name w:val="Tight_LIst Char"/>
    <w:basedOn w:val="ListParagraphChar"/>
    <w:link w:val="TightLIst"/>
    <w:rsid w:val="0043702D"/>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43702D"/>
    <w:pPr>
      <w:spacing w:before="100" w:beforeAutospacing="1" w:after="0"/>
      <w:jc w:val="left"/>
    </w:pPr>
  </w:style>
  <w:style w:type="character" w:customStyle="1" w:styleId="TightLeftAlignedChar">
    <w:name w:val="Tight_Left_Aligned Char"/>
    <w:basedOn w:val="DefaultParagraphFont"/>
    <w:link w:val="TightLeftAligned"/>
    <w:rsid w:val="0043702D"/>
    <w:rPr>
      <w:rFonts w:ascii="Graphik" w:hAnsi="Graphik"/>
      <w:kern w:val="2"/>
      <w:sz w:val="20"/>
      <w:szCs w:val="22"/>
      <w14:ligatures w14:val="standardContextual"/>
    </w:rPr>
  </w:style>
  <w:style w:type="paragraph" w:customStyle="1" w:styleId="TableHeader">
    <w:name w:val="Table_Header"/>
    <w:basedOn w:val="Normal"/>
    <w:link w:val="TableHeaderChar"/>
    <w:qFormat/>
    <w:rsid w:val="0043702D"/>
    <w:pPr>
      <w:spacing w:before="100" w:beforeAutospacing="1" w:after="0"/>
    </w:pPr>
    <w:rPr>
      <w:b/>
      <w:bCs/>
    </w:rPr>
  </w:style>
  <w:style w:type="character" w:customStyle="1" w:styleId="TableHeaderChar">
    <w:name w:val="Table_Header Char"/>
    <w:basedOn w:val="DefaultParagraphFont"/>
    <w:link w:val="TableHeader"/>
    <w:rsid w:val="0043702D"/>
    <w:rPr>
      <w:rFonts w:ascii="Graphik" w:hAnsi="Graphik"/>
      <w:b/>
      <w:bCs/>
      <w:kern w:val="2"/>
      <w:sz w:val="20"/>
      <w:szCs w:val="22"/>
      <w14:ligatures w14:val="standardContextual"/>
    </w:rPr>
  </w:style>
  <w:style w:type="table" w:styleId="PlainTable1">
    <w:name w:val="Plain Table 1"/>
    <w:basedOn w:val="TableNormal"/>
    <w:uiPriority w:val="41"/>
    <w:rsid w:val="003D6AC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597">
      <w:bodyDiv w:val="1"/>
      <w:marLeft w:val="0"/>
      <w:marRight w:val="0"/>
      <w:marTop w:val="0"/>
      <w:marBottom w:val="0"/>
      <w:divBdr>
        <w:top w:val="none" w:sz="0" w:space="0" w:color="auto"/>
        <w:left w:val="none" w:sz="0" w:space="0" w:color="auto"/>
        <w:bottom w:val="none" w:sz="0" w:space="0" w:color="auto"/>
        <w:right w:val="none" w:sz="0" w:space="0" w:color="auto"/>
      </w:divBdr>
    </w:div>
    <w:div w:id="6099321">
      <w:bodyDiv w:val="1"/>
      <w:marLeft w:val="0"/>
      <w:marRight w:val="0"/>
      <w:marTop w:val="0"/>
      <w:marBottom w:val="0"/>
      <w:divBdr>
        <w:top w:val="none" w:sz="0" w:space="0" w:color="auto"/>
        <w:left w:val="none" w:sz="0" w:space="0" w:color="auto"/>
        <w:bottom w:val="none" w:sz="0" w:space="0" w:color="auto"/>
        <w:right w:val="none" w:sz="0" w:space="0" w:color="auto"/>
      </w:divBdr>
    </w:div>
    <w:div w:id="44641315">
      <w:bodyDiv w:val="1"/>
      <w:marLeft w:val="0"/>
      <w:marRight w:val="0"/>
      <w:marTop w:val="0"/>
      <w:marBottom w:val="0"/>
      <w:divBdr>
        <w:top w:val="none" w:sz="0" w:space="0" w:color="auto"/>
        <w:left w:val="none" w:sz="0" w:space="0" w:color="auto"/>
        <w:bottom w:val="none" w:sz="0" w:space="0" w:color="auto"/>
        <w:right w:val="none" w:sz="0" w:space="0" w:color="auto"/>
      </w:divBdr>
    </w:div>
    <w:div w:id="52197705">
      <w:bodyDiv w:val="1"/>
      <w:marLeft w:val="0"/>
      <w:marRight w:val="0"/>
      <w:marTop w:val="0"/>
      <w:marBottom w:val="0"/>
      <w:divBdr>
        <w:top w:val="none" w:sz="0" w:space="0" w:color="auto"/>
        <w:left w:val="none" w:sz="0" w:space="0" w:color="auto"/>
        <w:bottom w:val="none" w:sz="0" w:space="0" w:color="auto"/>
        <w:right w:val="none" w:sz="0" w:space="0" w:color="auto"/>
      </w:divBdr>
    </w:div>
    <w:div w:id="67655804">
      <w:bodyDiv w:val="1"/>
      <w:marLeft w:val="0"/>
      <w:marRight w:val="0"/>
      <w:marTop w:val="0"/>
      <w:marBottom w:val="0"/>
      <w:divBdr>
        <w:top w:val="none" w:sz="0" w:space="0" w:color="auto"/>
        <w:left w:val="none" w:sz="0" w:space="0" w:color="auto"/>
        <w:bottom w:val="none" w:sz="0" w:space="0" w:color="auto"/>
        <w:right w:val="none" w:sz="0" w:space="0" w:color="auto"/>
      </w:divBdr>
    </w:div>
    <w:div w:id="76288323">
      <w:bodyDiv w:val="1"/>
      <w:marLeft w:val="0"/>
      <w:marRight w:val="0"/>
      <w:marTop w:val="0"/>
      <w:marBottom w:val="0"/>
      <w:divBdr>
        <w:top w:val="none" w:sz="0" w:space="0" w:color="auto"/>
        <w:left w:val="none" w:sz="0" w:space="0" w:color="auto"/>
        <w:bottom w:val="none" w:sz="0" w:space="0" w:color="auto"/>
        <w:right w:val="none" w:sz="0" w:space="0" w:color="auto"/>
      </w:divBdr>
    </w:div>
    <w:div w:id="108354101">
      <w:bodyDiv w:val="1"/>
      <w:marLeft w:val="0"/>
      <w:marRight w:val="0"/>
      <w:marTop w:val="0"/>
      <w:marBottom w:val="0"/>
      <w:divBdr>
        <w:top w:val="none" w:sz="0" w:space="0" w:color="auto"/>
        <w:left w:val="none" w:sz="0" w:space="0" w:color="auto"/>
        <w:bottom w:val="none" w:sz="0" w:space="0" w:color="auto"/>
        <w:right w:val="none" w:sz="0" w:space="0" w:color="auto"/>
      </w:divBdr>
    </w:div>
    <w:div w:id="120924128">
      <w:bodyDiv w:val="1"/>
      <w:marLeft w:val="0"/>
      <w:marRight w:val="0"/>
      <w:marTop w:val="0"/>
      <w:marBottom w:val="0"/>
      <w:divBdr>
        <w:top w:val="none" w:sz="0" w:space="0" w:color="auto"/>
        <w:left w:val="none" w:sz="0" w:space="0" w:color="auto"/>
        <w:bottom w:val="none" w:sz="0" w:space="0" w:color="auto"/>
        <w:right w:val="none" w:sz="0" w:space="0" w:color="auto"/>
      </w:divBdr>
    </w:div>
    <w:div w:id="121534261">
      <w:bodyDiv w:val="1"/>
      <w:marLeft w:val="0"/>
      <w:marRight w:val="0"/>
      <w:marTop w:val="0"/>
      <w:marBottom w:val="0"/>
      <w:divBdr>
        <w:top w:val="none" w:sz="0" w:space="0" w:color="auto"/>
        <w:left w:val="none" w:sz="0" w:space="0" w:color="auto"/>
        <w:bottom w:val="none" w:sz="0" w:space="0" w:color="auto"/>
        <w:right w:val="none" w:sz="0" w:space="0" w:color="auto"/>
      </w:divBdr>
    </w:div>
    <w:div w:id="128596172">
      <w:bodyDiv w:val="1"/>
      <w:marLeft w:val="0"/>
      <w:marRight w:val="0"/>
      <w:marTop w:val="0"/>
      <w:marBottom w:val="0"/>
      <w:divBdr>
        <w:top w:val="none" w:sz="0" w:space="0" w:color="auto"/>
        <w:left w:val="none" w:sz="0" w:space="0" w:color="auto"/>
        <w:bottom w:val="none" w:sz="0" w:space="0" w:color="auto"/>
        <w:right w:val="none" w:sz="0" w:space="0" w:color="auto"/>
      </w:divBdr>
    </w:div>
    <w:div w:id="191236508">
      <w:bodyDiv w:val="1"/>
      <w:marLeft w:val="0"/>
      <w:marRight w:val="0"/>
      <w:marTop w:val="0"/>
      <w:marBottom w:val="0"/>
      <w:divBdr>
        <w:top w:val="none" w:sz="0" w:space="0" w:color="auto"/>
        <w:left w:val="none" w:sz="0" w:space="0" w:color="auto"/>
        <w:bottom w:val="none" w:sz="0" w:space="0" w:color="auto"/>
        <w:right w:val="none" w:sz="0" w:space="0" w:color="auto"/>
      </w:divBdr>
    </w:div>
    <w:div w:id="216401620">
      <w:bodyDiv w:val="1"/>
      <w:marLeft w:val="0"/>
      <w:marRight w:val="0"/>
      <w:marTop w:val="0"/>
      <w:marBottom w:val="0"/>
      <w:divBdr>
        <w:top w:val="none" w:sz="0" w:space="0" w:color="auto"/>
        <w:left w:val="none" w:sz="0" w:space="0" w:color="auto"/>
        <w:bottom w:val="none" w:sz="0" w:space="0" w:color="auto"/>
        <w:right w:val="none" w:sz="0" w:space="0" w:color="auto"/>
      </w:divBdr>
    </w:div>
    <w:div w:id="232474737">
      <w:bodyDiv w:val="1"/>
      <w:marLeft w:val="0"/>
      <w:marRight w:val="0"/>
      <w:marTop w:val="0"/>
      <w:marBottom w:val="0"/>
      <w:divBdr>
        <w:top w:val="none" w:sz="0" w:space="0" w:color="auto"/>
        <w:left w:val="none" w:sz="0" w:space="0" w:color="auto"/>
        <w:bottom w:val="none" w:sz="0" w:space="0" w:color="auto"/>
        <w:right w:val="none" w:sz="0" w:space="0" w:color="auto"/>
      </w:divBdr>
    </w:div>
    <w:div w:id="285046644">
      <w:bodyDiv w:val="1"/>
      <w:marLeft w:val="0"/>
      <w:marRight w:val="0"/>
      <w:marTop w:val="0"/>
      <w:marBottom w:val="0"/>
      <w:divBdr>
        <w:top w:val="none" w:sz="0" w:space="0" w:color="auto"/>
        <w:left w:val="none" w:sz="0" w:space="0" w:color="auto"/>
        <w:bottom w:val="none" w:sz="0" w:space="0" w:color="auto"/>
        <w:right w:val="none" w:sz="0" w:space="0" w:color="auto"/>
      </w:divBdr>
    </w:div>
    <w:div w:id="297228260">
      <w:bodyDiv w:val="1"/>
      <w:marLeft w:val="0"/>
      <w:marRight w:val="0"/>
      <w:marTop w:val="0"/>
      <w:marBottom w:val="0"/>
      <w:divBdr>
        <w:top w:val="none" w:sz="0" w:space="0" w:color="auto"/>
        <w:left w:val="none" w:sz="0" w:space="0" w:color="auto"/>
        <w:bottom w:val="none" w:sz="0" w:space="0" w:color="auto"/>
        <w:right w:val="none" w:sz="0" w:space="0" w:color="auto"/>
      </w:divBdr>
    </w:div>
    <w:div w:id="303630056">
      <w:bodyDiv w:val="1"/>
      <w:marLeft w:val="0"/>
      <w:marRight w:val="0"/>
      <w:marTop w:val="0"/>
      <w:marBottom w:val="0"/>
      <w:divBdr>
        <w:top w:val="none" w:sz="0" w:space="0" w:color="auto"/>
        <w:left w:val="none" w:sz="0" w:space="0" w:color="auto"/>
        <w:bottom w:val="none" w:sz="0" w:space="0" w:color="auto"/>
        <w:right w:val="none" w:sz="0" w:space="0" w:color="auto"/>
      </w:divBdr>
    </w:div>
    <w:div w:id="329791601">
      <w:bodyDiv w:val="1"/>
      <w:marLeft w:val="0"/>
      <w:marRight w:val="0"/>
      <w:marTop w:val="0"/>
      <w:marBottom w:val="0"/>
      <w:divBdr>
        <w:top w:val="none" w:sz="0" w:space="0" w:color="auto"/>
        <w:left w:val="none" w:sz="0" w:space="0" w:color="auto"/>
        <w:bottom w:val="none" w:sz="0" w:space="0" w:color="auto"/>
        <w:right w:val="none" w:sz="0" w:space="0" w:color="auto"/>
      </w:divBdr>
    </w:div>
    <w:div w:id="368145877">
      <w:bodyDiv w:val="1"/>
      <w:marLeft w:val="0"/>
      <w:marRight w:val="0"/>
      <w:marTop w:val="0"/>
      <w:marBottom w:val="0"/>
      <w:divBdr>
        <w:top w:val="none" w:sz="0" w:space="0" w:color="auto"/>
        <w:left w:val="none" w:sz="0" w:space="0" w:color="auto"/>
        <w:bottom w:val="none" w:sz="0" w:space="0" w:color="auto"/>
        <w:right w:val="none" w:sz="0" w:space="0" w:color="auto"/>
      </w:divBdr>
    </w:div>
    <w:div w:id="382750833">
      <w:bodyDiv w:val="1"/>
      <w:marLeft w:val="0"/>
      <w:marRight w:val="0"/>
      <w:marTop w:val="0"/>
      <w:marBottom w:val="0"/>
      <w:divBdr>
        <w:top w:val="none" w:sz="0" w:space="0" w:color="auto"/>
        <w:left w:val="none" w:sz="0" w:space="0" w:color="auto"/>
        <w:bottom w:val="none" w:sz="0" w:space="0" w:color="auto"/>
        <w:right w:val="none" w:sz="0" w:space="0" w:color="auto"/>
      </w:divBdr>
    </w:div>
    <w:div w:id="408431443">
      <w:bodyDiv w:val="1"/>
      <w:marLeft w:val="0"/>
      <w:marRight w:val="0"/>
      <w:marTop w:val="0"/>
      <w:marBottom w:val="0"/>
      <w:divBdr>
        <w:top w:val="none" w:sz="0" w:space="0" w:color="auto"/>
        <w:left w:val="none" w:sz="0" w:space="0" w:color="auto"/>
        <w:bottom w:val="none" w:sz="0" w:space="0" w:color="auto"/>
        <w:right w:val="none" w:sz="0" w:space="0" w:color="auto"/>
      </w:divBdr>
    </w:div>
    <w:div w:id="423191147">
      <w:bodyDiv w:val="1"/>
      <w:marLeft w:val="0"/>
      <w:marRight w:val="0"/>
      <w:marTop w:val="0"/>
      <w:marBottom w:val="0"/>
      <w:divBdr>
        <w:top w:val="none" w:sz="0" w:space="0" w:color="auto"/>
        <w:left w:val="none" w:sz="0" w:space="0" w:color="auto"/>
        <w:bottom w:val="none" w:sz="0" w:space="0" w:color="auto"/>
        <w:right w:val="none" w:sz="0" w:space="0" w:color="auto"/>
      </w:divBdr>
    </w:div>
    <w:div w:id="428165348">
      <w:bodyDiv w:val="1"/>
      <w:marLeft w:val="0"/>
      <w:marRight w:val="0"/>
      <w:marTop w:val="0"/>
      <w:marBottom w:val="0"/>
      <w:divBdr>
        <w:top w:val="none" w:sz="0" w:space="0" w:color="auto"/>
        <w:left w:val="none" w:sz="0" w:space="0" w:color="auto"/>
        <w:bottom w:val="none" w:sz="0" w:space="0" w:color="auto"/>
        <w:right w:val="none" w:sz="0" w:space="0" w:color="auto"/>
      </w:divBdr>
    </w:div>
    <w:div w:id="435057396">
      <w:bodyDiv w:val="1"/>
      <w:marLeft w:val="0"/>
      <w:marRight w:val="0"/>
      <w:marTop w:val="0"/>
      <w:marBottom w:val="0"/>
      <w:divBdr>
        <w:top w:val="none" w:sz="0" w:space="0" w:color="auto"/>
        <w:left w:val="none" w:sz="0" w:space="0" w:color="auto"/>
        <w:bottom w:val="none" w:sz="0" w:space="0" w:color="auto"/>
        <w:right w:val="none" w:sz="0" w:space="0" w:color="auto"/>
      </w:divBdr>
    </w:div>
    <w:div w:id="463624695">
      <w:bodyDiv w:val="1"/>
      <w:marLeft w:val="0"/>
      <w:marRight w:val="0"/>
      <w:marTop w:val="0"/>
      <w:marBottom w:val="0"/>
      <w:divBdr>
        <w:top w:val="none" w:sz="0" w:space="0" w:color="auto"/>
        <w:left w:val="none" w:sz="0" w:space="0" w:color="auto"/>
        <w:bottom w:val="none" w:sz="0" w:space="0" w:color="auto"/>
        <w:right w:val="none" w:sz="0" w:space="0" w:color="auto"/>
      </w:divBdr>
    </w:div>
    <w:div w:id="466437313">
      <w:bodyDiv w:val="1"/>
      <w:marLeft w:val="0"/>
      <w:marRight w:val="0"/>
      <w:marTop w:val="0"/>
      <w:marBottom w:val="0"/>
      <w:divBdr>
        <w:top w:val="none" w:sz="0" w:space="0" w:color="auto"/>
        <w:left w:val="none" w:sz="0" w:space="0" w:color="auto"/>
        <w:bottom w:val="none" w:sz="0" w:space="0" w:color="auto"/>
        <w:right w:val="none" w:sz="0" w:space="0" w:color="auto"/>
      </w:divBdr>
    </w:div>
    <w:div w:id="476150077">
      <w:bodyDiv w:val="1"/>
      <w:marLeft w:val="0"/>
      <w:marRight w:val="0"/>
      <w:marTop w:val="0"/>
      <w:marBottom w:val="0"/>
      <w:divBdr>
        <w:top w:val="none" w:sz="0" w:space="0" w:color="auto"/>
        <w:left w:val="none" w:sz="0" w:space="0" w:color="auto"/>
        <w:bottom w:val="none" w:sz="0" w:space="0" w:color="auto"/>
        <w:right w:val="none" w:sz="0" w:space="0" w:color="auto"/>
      </w:divBdr>
    </w:div>
    <w:div w:id="495415431">
      <w:bodyDiv w:val="1"/>
      <w:marLeft w:val="0"/>
      <w:marRight w:val="0"/>
      <w:marTop w:val="0"/>
      <w:marBottom w:val="0"/>
      <w:divBdr>
        <w:top w:val="none" w:sz="0" w:space="0" w:color="auto"/>
        <w:left w:val="none" w:sz="0" w:space="0" w:color="auto"/>
        <w:bottom w:val="none" w:sz="0" w:space="0" w:color="auto"/>
        <w:right w:val="none" w:sz="0" w:space="0" w:color="auto"/>
      </w:divBdr>
    </w:div>
    <w:div w:id="526261234">
      <w:bodyDiv w:val="1"/>
      <w:marLeft w:val="0"/>
      <w:marRight w:val="0"/>
      <w:marTop w:val="0"/>
      <w:marBottom w:val="0"/>
      <w:divBdr>
        <w:top w:val="none" w:sz="0" w:space="0" w:color="auto"/>
        <w:left w:val="none" w:sz="0" w:space="0" w:color="auto"/>
        <w:bottom w:val="none" w:sz="0" w:space="0" w:color="auto"/>
        <w:right w:val="none" w:sz="0" w:space="0" w:color="auto"/>
      </w:divBdr>
    </w:div>
    <w:div w:id="573317178">
      <w:bodyDiv w:val="1"/>
      <w:marLeft w:val="0"/>
      <w:marRight w:val="0"/>
      <w:marTop w:val="0"/>
      <w:marBottom w:val="0"/>
      <w:divBdr>
        <w:top w:val="none" w:sz="0" w:space="0" w:color="auto"/>
        <w:left w:val="none" w:sz="0" w:space="0" w:color="auto"/>
        <w:bottom w:val="none" w:sz="0" w:space="0" w:color="auto"/>
        <w:right w:val="none" w:sz="0" w:space="0" w:color="auto"/>
      </w:divBdr>
    </w:div>
    <w:div w:id="609749604">
      <w:bodyDiv w:val="1"/>
      <w:marLeft w:val="0"/>
      <w:marRight w:val="0"/>
      <w:marTop w:val="0"/>
      <w:marBottom w:val="0"/>
      <w:divBdr>
        <w:top w:val="none" w:sz="0" w:space="0" w:color="auto"/>
        <w:left w:val="none" w:sz="0" w:space="0" w:color="auto"/>
        <w:bottom w:val="none" w:sz="0" w:space="0" w:color="auto"/>
        <w:right w:val="none" w:sz="0" w:space="0" w:color="auto"/>
      </w:divBdr>
    </w:div>
    <w:div w:id="632252262">
      <w:bodyDiv w:val="1"/>
      <w:marLeft w:val="0"/>
      <w:marRight w:val="0"/>
      <w:marTop w:val="0"/>
      <w:marBottom w:val="0"/>
      <w:divBdr>
        <w:top w:val="none" w:sz="0" w:space="0" w:color="auto"/>
        <w:left w:val="none" w:sz="0" w:space="0" w:color="auto"/>
        <w:bottom w:val="none" w:sz="0" w:space="0" w:color="auto"/>
        <w:right w:val="none" w:sz="0" w:space="0" w:color="auto"/>
      </w:divBdr>
    </w:div>
    <w:div w:id="633604169">
      <w:bodyDiv w:val="1"/>
      <w:marLeft w:val="0"/>
      <w:marRight w:val="0"/>
      <w:marTop w:val="0"/>
      <w:marBottom w:val="0"/>
      <w:divBdr>
        <w:top w:val="none" w:sz="0" w:space="0" w:color="auto"/>
        <w:left w:val="none" w:sz="0" w:space="0" w:color="auto"/>
        <w:bottom w:val="none" w:sz="0" w:space="0" w:color="auto"/>
        <w:right w:val="none" w:sz="0" w:space="0" w:color="auto"/>
      </w:divBdr>
    </w:div>
    <w:div w:id="644553660">
      <w:bodyDiv w:val="1"/>
      <w:marLeft w:val="0"/>
      <w:marRight w:val="0"/>
      <w:marTop w:val="0"/>
      <w:marBottom w:val="0"/>
      <w:divBdr>
        <w:top w:val="none" w:sz="0" w:space="0" w:color="auto"/>
        <w:left w:val="none" w:sz="0" w:space="0" w:color="auto"/>
        <w:bottom w:val="none" w:sz="0" w:space="0" w:color="auto"/>
        <w:right w:val="none" w:sz="0" w:space="0" w:color="auto"/>
      </w:divBdr>
    </w:div>
    <w:div w:id="671444887">
      <w:bodyDiv w:val="1"/>
      <w:marLeft w:val="0"/>
      <w:marRight w:val="0"/>
      <w:marTop w:val="0"/>
      <w:marBottom w:val="0"/>
      <w:divBdr>
        <w:top w:val="none" w:sz="0" w:space="0" w:color="auto"/>
        <w:left w:val="none" w:sz="0" w:space="0" w:color="auto"/>
        <w:bottom w:val="none" w:sz="0" w:space="0" w:color="auto"/>
        <w:right w:val="none" w:sz="0" w:space="0" w:color="auto"/>
      </w:divBdr>
    </w:div>
    <w:div w:id="678772642">
      <w:bodyDiv w:val="1"/>
      <w:marLeft w:val="0"/>
      <w:marRight w:val="0"/>
      <w:marTop w:val="0"/>
      <w:marBottom w:val="0"/>
      <w:divBdr>
        <w:top w:val="none" w:sz="0" w:space="0" w:color="auto"/>
        <w:left w:val="none" w:sz="0" w:space="0" w:color="auto"/>
        <w:bottom w:val="none" w:sz="0" w:space="0" w:color="auto"/>
        <w:right w:val="none" w:sz="0" w:space="0" w:color="auto"/>
      </w:divBdr>
    </w:div>
    <w:div w:id="681321850">
      <w:bodyDiv w:val="1"/>
      <w:marLeft w:val="0"/>
      <w:marRight w:val="0"/>
      <w:marTop w:val="0"/>
      <w:marBottom w:val="0"/>
      <w:divBdr>
        <w:top w:val="none" w:sz="0" w:space="0" w:color="auto"/>
        <w:left w:val="none" w:sz="0" w:space="0" w:color="auto"/>
        <w:bottom w:val="none" w:sz="0" w:space="0" w:color="auto"/>
        <w:right w:val="none" w:sz="0" w:space="0" w:color="auto"/>
      </w:divBdr>
    </w:div>
    <w:div w:id="689524843">
      <w:bodyDiv w:val="1"/>
      <w:marLeft w:val="0"/>
      <w:marRight w:val="0"/>
      <w:marTop w:val="0"/>
      <w:marBottom w:val="0"/>
      <w:divBdr>
        <w:top w:val="none" w:sz="0" w:space="0" w:color="auto"/>
        <w:left w:val="none" w:sz="0" w:space="0" w:color="auto"/>
        <w:bottom w:val="none" w:sz="0" w:space="0" w:color="auto"/>
        <w:right w:val="none" w:sz="0" w:space="0" w:color="auto"/>
      </w:divBdr>
    </w:div>
    <w:div w:id="802305345">
      <w:bodyDiv w:val="1"/>
      <w:marLeft w:val="0"/>
      <w:marRight w:val="0"/>
      <w:marTop w:val="0"/>
      <w:marBottom w:val="0"/>
      <w:divBdr>
        <w:top w:val="none" w:sz="0" w:space="0" w:color="auto"/>
        <w:left w:val="none" w:sz="0" w:space="0" w:color="auto"/>
        <w:bottom w:val="none" w:sz="0" w:space="0" w:color="auto"/>
        <w:right w:val="none" w:sz="0" w:space="0" w:color="auto"/>
      </w:divBdr>
    </w:div>
    <w:div w:id="804734667">
      <w:bodyDiv w:val="1"/>
      <w:marLeft w:val="0"/>
      <w:marRight w:val="0"/>
      <w:marTop w:val="0"/>
      <w:marBottom w:val="0"/>
      <w:divBdr>
        <w:top w:val="none" w:sz="0" w:space="0" w:color="auto"/>
        <w:left w:val="none" w:sz="0" w:space="0" w:color="auto"/>
        <w:bottom w:val="none" w:sz="0" w:space="0" w:color="auto"/>
        <w:right w:val="none" w:sz="0" w:space="0" w:color="auto"/>
      </w:divBdr>
    </w:div>
    <w:div w:id="820774303">
      <w:bodyDiv w:val="1"/>
      <w:marLeft w:val="0"/>
      <w:marRight w:val="0"/>
      <w:marTop w:val="0"/>
      <w:marBottom w:val="0"/>
      <w:divBdr>
        <w:top w:val="none" w:sz="0" w:space="0" w:color="auto"/>
        <w:left w:val="none" w:sz="0" w:space="0" w:color="auto"/>
        <w:bottom w:val="none" w:sz="0" w:space="0" w:color="auto"/>
        <w:right w:val="none" w:sz="0" w:space="0" w:color="auto"/>
      </w:divBdr>
    </w:div>
    <w:div w:id="825169173">
      <w:bodyDiv w:val="1"/>
      <w:marLeft w:val="0"/>
      <w:marRight w:val="0"/>
      <w:marTop w:val="0"/>
      <w:marBottom w:val="0"/>
      <w:divBdr>
        <w:top w:val="none" w:sz="0" w:space="0" w:color="auto"/>
        <w:left w:val="none" w:sz="0" w:space="0" w:color="auto"/>
        <w:bottom w:val="none" w:sz="0" w:space="0" w:color="auto"/>
        <w:right w:val="none" w:sz="0" w:space="0" w:color="auto"/>
      </w:divBdr>
    </w:div>
    <w:div w:id="844587983">
      <w:bodyDiv w:val="1"/>
      <w:marLeft w:val="0"/>
      <w:marRight w:val="0"/>
      <w:marTop w:val="0"/>
      <w:marBottom w:val="0"/>
      <w:divBdr>
        <w:top w:val="none" w:sz="0" w:space="0" w:color="auto"/>
        <w:left w:val="none" w:sz="0" w:space="0" w:color="auto"/>
        <w:bottom w:val="none" w:sz="0" w:space="0" w:color="auto"/>
        <w:right w:val="none" w:sz="0" w:space="0" w:color="auto"/>
      </w:divBdr>
    </w:div>
    <w:div w:id="849293672">
      <w:bodyDiv w:val="1"/>
      <w:marLeft w:val="0"/>
      <w:marRight w:val="0"/>
      <w:marTop w:val="0"/>
      <w:marBottom w:val="0"/>
      <w:divBdr>
        <w:top w:val="none" w:sz="0" w:space="0" w:color="auto"/>
        <w:left w:val="none" w:sz="0" w:space="0" w:color="auto"/>
        <w:bottom w:val="none" w:sz="0" w:space="0" w:color="auto"/>
        <w:right w:val="none" w:sz="0" w:space="0" w:color="auto"/>
      </w:divBdr>
    </w:div>
    <w:div w:id="850414668">
      <w:bodyDiv w:val="1"/>
      <w:marLeft w:val="0"/>
      <w:marRight w:val="0"/>
      <w:marTop w:val="0"/>
      <w:marBottom w:val="0"/>
      <w:divBdr>
        <w:top w:val="none" w:sz="0" w:space="0" w:color="auto"/>
        <w:left w:val="none" w:sz="0" w:space="0" w:color="auto"/>
        <w:bottom w:val="none" w:sz="0" w:space="0" w:color="auto"/>
        <w:right w:val="none" w:sz="0" w:space="0" w:color="auto"/>
      </w:divBdr>
    </w:div>
    <w:div w:id="864288769">
      <w:bodyDiv w:val="1"/>
      <w:marLeft w:val="0"/>
      <w:marRight w:val="0"/>
      <w:marTop w:val="0"/>
      <w:marBottom w:val="0"/>
      <w:divBdr>
        <w:top w:val="none" w:sz="0" w:space="0" w:color="auto"/>
        <w:left w:val="none" w:sz="0" w:space="0" w:color="auto"/>
        <w:bottom w:val="none" w:sz="0" w:space="0" w:color="auto"/>
        <w:right w:val="none" w:sz="0" w:space="0" w:color="auto"/>
      </w:divBdr>
    </w:div>
    <w:div w:id="912423678">
      <w:bodyDiv w:val="1"/>
      <w:marLeft w:val="0"/>
      <w:marRight w:val="0"/>
      <w:marTop w:val="0"/>
      <w:marBottom w:val="0"/>
      <w:divBdr>
        <w:top w:val="none" w:sz="0" w:space="0" w:color="auto"/>
        <w:left w:val="none" w:sz="0" w:space="0" w:color="auto"/>
        <w:bottom w:val="none" w:sz="0" w:space="0" w:color="auto"/>
        <w:right w:val="none" w:sz="0" w:space="0" w:color="auto"/>
      </w:divBdr>
    </w:div>
    <w:div w:id="962809015">
      <w:bodyDiv w:val="1"/>
      <w:marLeft w:val="0"/>
      <w:marRight w:val="0"/>
      <w:marTop w:val="0"/>
      <w:marBottom w:val="0"/>
      <w:divBdr>
        <w:top w:val="none" w:sz="0" w:space="0" w:color="auto"/>
        <w:left w:val="none" w:sz="0" w:space="0" w:color="auto"/>
        <w:bottom w:val="none" w:sz="0" w:space="0" w:color="auto"/>
        <w:right w:val="none" w:sz="0" w:space="0" w:color="auto"/>
      </w:divBdr>
    </w:div>
    <w:div w:id="966425891">
      <w:bodyDiv w:val="1"/>
      <w:marLeft w:val="0"/>
      <w:marRight w:val="0"/>
      <w:marTop w:val="0"/>
      <w:marBottom w:val="0"/>
      <w:divBdr>
        <w:top w:val="none" w:sz="0" w:space="0" w:color="auto"/>
        <w:left w:val="none" w:sz="0" w:space="0" w:color="auto"/>
        <w:bottom w:val="none" w:sz="0" w:space="0" w:color="auto"/>
        <w:right w:val="none" w:sz="0" w:space="0" w:color="auto"/>
      </w:divBdr>
    </w:div>
    <w:div w:id="983967879">
      <w:bodyDiv w:val="1"/>
      <w:marLeft w:val="0"/>
      <w:marRight w:val="0"/>
      <w:marTop w:val="0"/>
      <w:marBottom w:val="0"/>
      <w:divBdr>
        <w:top w:val="none" w:sz="0" w:space="0" w:color="auto"/>
        <w:left w:val="none" w:sz="0" w:space="0" w:color="auto"/>
        <w:bottom w:val="none" w:sz="0" w:space="0" w:color="auto"/>
        <w:right w:val="none" w:sz="0" w:space="0" w:color="auto"/>
      </w:divBdr>
    </w:div>
    <w:div w:id="994995209">
      <w:bodyDiv w:val="1"/>
      <w:marLeft w:val="0"/>
      <w:marRight w:val="0"/>
      <w:marTop w:val="0"/>
      <w:marBottom w:val="0"/>
      <w:divBdr>
        <w:top w:val="none" w:sz="0" w:space="0" w:color="auto"/>
        <w:left w:val="none" w:sz="0" w:space="0" w:color="auto"/>
        <w:bottom w:val="none" w:sz="0" w:space="0" w:color="auto"/>
        <w:right w:val="none" w:sz="0" w:space="0" w:color="auto"/>
      </w:divBdr>
    </w:div>
    <w:div w:id="1019938122">
      <w:bodyDiv w:val="1"/>
      <w:marLeft w:val="0"/>
      <w:marRight w:val="0"/>
      <w:marTop w:val="0"/>
      <w:marBottom w:val="0"/>
      <w:divBdr>
        <w:top w:val="none" w:sz="0" w:space="0" w:color="auto"/>
        <w:left w:val="none" w:sz="0" w:space="0" w:color="auto"/>
        <w:bottom w:val="none" w:sz="0" w:space="0" w:color="auto"/>
        <w:right w:val="none" w:sz="0" w:space="0" w:color="auto"/>
      </w:divBdr>
    </w:div>
    <w:div w:id="1119832544">
      <w:bodyDiv w:val="1"/>
      <w:marLeft w:val="0"/>
      <w:marRight w:val="0"/>
      <w:marTop w:val="0"/>
      <w:marBottom w:val="0"/>
      <w:divBdr>
        <w:top w:val="none" w:sz="0" w:space="0" w:color="auto"/>
        <w:left w:val="none" w:sz="0" w:space="0" w:color="auto"/>
        <w:bottom w:val="none" w:sz="0" w:space="0" w:color="auto"/>
        <w:right w:val="none" w:sz="0" w:space="0" w:color="auto"/>
      </w:divBdr>
    </w:div>
    <w:div w:id="1130591029">
      <w:bodyDiv w:val="1"/>
      <w:marLeft w:val="0"/>
      <w:marRight w:val="0"/>
      <w:marTop w:val="0"/>
      <w:marBottom w:val="0"/>
      <w:divBdr>
        <w:top w:val="none" w:sz="0" w:space="0" w:color="auto"/>
        <w:left w:val="none" w:sz="0" w:space="0" w:color="auto"/>
        <w:bottom w:val="none" w:sz="0" w:space="0" w:color="auto"/>
        <w:right w:val="none" w:sz="0" w:space="0" w:color="auto"/>
      </w:divBdr>
    </w:div>
    <w:div w:id="1175799144">
      <w:bodyDiv w:val="1"/>
      <w:marLeft w:val="0"/>
      <w:marRight w:val="0"/>
      <w:marTop w:val="0"/>
      <w:marBottom w:val="0"/>
      <w:divBdr>
        <w:top w:val="none" w:sz="0" w:space="0" w:color="auto"/>
        <w:left w:val="none" w:sz="0" w:space="0" w:color="auto"/>
        <w:bottom w:val="none" w:sz="0" w:space="0" w:color="auto"/>
        <w:right w:val="none" w:sz="0" w:space="0" w:color="auto"/>
      </w:divBdr>
    </w:div>
    <w:div w:id="1178041371">
      <w:bodyDiv w:val="1"/>
      <w:marLeft w:val="0"/>
      <w:marRight w:val="0"/>
      <w:marTop w:val="0"/>
      <w:marBottom w:val="0"/>
      <w:divBdr>
        <w:top w:val="none" w:sz="0" w:space="0" w:color="auto"/>
        <w:left w:val="none" w:sz="0" w:space="0" w:color="auto"/>
        <w:bottom w:val="none" w:sz="0" w:space="0" w:color="auto"/>
        <w:right w:val="none" w:sz="0" w:space="0" w:color="auto"/>
      </w:divBdr>
    </w:div>
    <w:div w:id="1184394442">
      <w:bodyDiv w:val="1"/>
      <w:marLeft w:val="0"/>
      <w:marRight w:val="0"/>
      <w:marTop w:val="0"/>
      <w:marBottom w:val="0"/>
      <w:divBdr>
        <w:top w:val="none" w:sz="0" w:space="0" w:color="auto"/>
        <w:left w:val="none" w:sz="0" w:space="0" w:color="auto"/>
        <w:bottom w:val="none" w:sz="0" w:space="0" w:color="auto"/>
        <w:right w:val="none" w:sz="0" w:space="0" w:color="auto"/>
      </w:divBdr>
    </w:div>
    <w:div w:id="1210459206">
      <w:bodyDiv w:val="1"/>
      <w:marLeft w:val="0"/>
      <w:marRight w:val="0"/>
      <w:marTop w:val="0"/>
      <w:marBottom w:val="0"/>
      <w:divBdr>
        <w:top w:val="none" w:sz="0" w:space="0" w:color="auto"/>
        <w:left w:val="none" w:sz="0" w:space="0" w:color="auto"/>
        <w:bottom w:val="none" w:sz="0" w:space="0" w:color="auto"/>
        <w:right w:val="none" w:sz="0" w:space="0" w:color="auto"/>
      </w:divBdr>
    </w:div>
    <w:div w:id="1225605615">
      <w:bodyDiv w:val="1"/>
      <w:marLeft w:val="0"/>
      <w:marRight w:val="0"/>
      <w:marTop w:val="0"/>
      <w:marBottom w:val="0"/>
      <w:divBdr>
        <w:top w:val="none" w:sz="0" w:space="0" w:color="auto"/>
        <w:left w:val="none" w:sz="0" w:space="0" w:color="auto"/>
        <w:bottom w:val="none" w:sz="0" w:space="0" w:color="auto"/>
        <w:right w:val="none" w:sz="0" w:space="0" w:color="auto"/>
      </w:divBdr>
    </w:div>
    <w:div w:id="1234657610">
      <w:bodyDiv w:val="1"/>
      <w:marLeft w:val="0"/>
      <w:marRight w:val="0"/>
      <w:marTop w:val="0"/>
      <w:marBottom w:val="0"/>
      <w:divBdr>
        <w:top w:val="none" w:sz="0" w:space="0" w:color="auto"/>
        <w:left w:val="none" w:sz="0" w:space="0" w:color="auto"/>
        <w:bottom w:val="none" w:sz="0" w:space="0" w:color="auto"/>
        <w:right w:val="none" w:sz="0" w:space="0" w:color="auto"/>
      </w:divBdr>
    </w:div>
    <w:div w:id="1236553895">
      <w:bodyDiv w:val="1"/>
      <w:marLeft w:val="0"/>
      <w:marRight w:val="0"/>
      <w:marTop w:val="0"/>
      <w:marBottom w:val="0"/>
      <w:divBdr>
        <w:top w:val="none" w:sz="0" w:space="0" w:color="auto"/>
        <w:left w:val="none" w:sz="0" w:space="0" w:color="auto"/>
        <w:bottom w:val="none" w:sz="0" w:space="0" w:color="auto"/>
        <w:right w:val="none" w:sz="0" w:space="0" w:color="auto"/>
      </w:divBdr>
    </w:div>
    <w:div w:id="1251700343">
      <w:bodyDiv w:val="1"/>
      <w:marLeft w:val="0"/>
      <w:marRight w:val="0"/>
      <w:marTop w:val="0"/>
      <w:marBottom w:val="0"/>
      <w:divBdr>
        <w:top w:val="none" w:sz="0" w:space="0" w:color="auto"/>
        <w:left w:val="none" w:sz="0" w:space="0" w:color="auto"/>
        <w:bottom w:val="none" w:sz="0" w:space="0" w:color="auto"/>
        <w:right w:val="none" w:sz="0" w:space="0" w:color="auto"/>
      </w:divBdr>
    </w:div>
    <w:div w:id="1253659530">
      <w:bodyDiv w:val="1"/>
      <w:marLeft w:val="0"/>
      <w:marRight w:val="0"/>
      <w:marTop w:val="0"/>
      <w:marBottom w:val="0"/>
      <w:divBdr>
        <w:top w:val="none" w:sz="0" w:space="0" w:color="auto"/>
        <w:left w:val="none" w:sz="0" w:space="0" w:color="auto"/>
        <w:bottom w:val="none" w:sz="0" w:space="0" w:color="auto"/>
        <w:right w:val="none" w:sz="0" w:space="0" w:color="auto"/>
      </w:divBdr>
    </w:div>
    <w:div w:id="1254126215">
      <w:bodyDiv w:val="1"/>
      <w:marLeft w:val="0"/>
      <w:marRight w:val="0"/>
      <w:marTop w:val="0"/>
      <w:marBottom w:val="0"/>
      <w:divBdr>
        <w:top w:val="none" w:sz="0" w:space="0" w:color="auto"/>
        <w:left w:val="none" w:sz="0" w:space="0" w:color="auto"/>
        <w:bottom w:val="none" w:sz="0" w:space="0" w:color="auto"/>
        <w:right w:val="none" w:sz="0" w:space="0" w:color="auto"/>
      </w:divBdr>
    </w:div>
    <w:div w:id="1269385182">
      <w:bodyDiv w:val="1"/>
      <w:marLeft w:val="0"/>
      <w:marRight w:val="0"/>
      <w:marTop w:val="0"/>
      <w:marBottom w:val="0"/>
      <w:divBdr>
        <w:top w:val="none" w:sz="0" w:space="0" w:color="auto"/>
        <w:left w:val="none" w:sz="0" w:space="0" w:color="auto"/>
        <w:bottom w:val="none" w:sz="0" w:space="0" w:color="auto"/>
        <w:right w:val="none" w:sz="0" w:space="0" w:color="auto"/>
      </w:divBdr>
    </w:div>
    <w:div w:id="1286737798">
      <w:bodyDiv w:val="1"/>
      <w:marLeft w:val="0"/>
      <w:marRight w:val="0"/>
      <w:marTop w:val="0"/>
      <w:marBottom w:val="0"/>
      <w:divBdr>
        <w:top w:val="none" w:sz="0" w:space="0" w:color="auto"/>
        <w:left w:val="none" w:sz="0" w:space="0" w:color="auto"/>
        <w:bottom w:val="none" w:sz="0" w:space="0" w:color="auto"/>
        <w:right w:val="none" w:sz="0" w:space="0" w:color="auto"/>
      </w:divBdr>
    </w:div>
    <w:div w:id="1292636604">
      <w:bodyDiv w:val="1"/>
      <w:marLeft w:val="0"/>
      <w:marRight w:val="0"/>
      <w:marTop w:val="0"/>
      <w:marBottom w:val="0"/>
      <w:divBdr>
        <w:top w:val="none" w:sz="0" w:space="0" w:color="auto"/>
        <w:left w:val="none" w:sz="0" w:space="0" w:color="auto"/>
        <w:bottom w:val="none" w:sz="0" w:space="0" w:color="auto"/>
        <w:right w:val="none" w:sz="0" w:space="0" w:color="auto"/>
      </w:divBdr>
    </w:div>
    <w:div w:id="1293559674">
      <w:bodyDiv w:val="1"/>
      <w:marLeft w:val="0"/>
      <w:marRight w:val="0"/>
      <w:marTop w:val="0"/>
      <w:marBottom w:val="0"/>
      <w:divBdr>
        <w:top w:val="none" w:sz="0" w:space="0" w:color="auto"/>
        <w:left w:val="none" w:sz="0" w:space="0" w:color="auto"/>
        <w:bottom w:val="none" w:sz="0" w:space="0" w:color="auto"/>
        <w:right w:val="none" w:sz="0" w:space="0" w:color="auto"/>
      </w:divBdr>
    </w:div>
    <w:div w:id="1295526895">
      <w:bodyDiv w:val="1"/>
      <w:marLeft w:val="0"/>
      <w:marRight w:val="0"/>
      <w:marTop w:val="0"/>
      <w:marBottom w:val="0"/>
      <w:divBdr>
        <w:top w:val="none" w:sz="0" w:space="0" w:color="auto"/>
        <w:left w:val="none" w:sz="0" w:space="0" w:color="auto"/>
        <w:bottom w:val="none" w:sz="0" w:space="0" w:color="auto"/>
        <w:right w:val="none" w:sz="0" w:space="0" w:color="auto"/>
      </w:divBdr>
    </w:div>
    <w:div w:id="1412266240">
      <w:bodyDiv w:val="1"/>
      <w:marLeft w:val="0"/>
      <w:marRight w:val="0"/>
      <w:marTop w:val="0"/>
      <w:marBottom w:val="0"/>
      <w:divBdr>
        <w:top w:val="none" w:sz="0" w:space="0" w:color="auto"/>
        <w:left w:val="none" w:sz="0" w:space="0" w:color="auto"/>
        <w:bottom w:val="none" w:sz="0" w:space="0" w:color="auto"/>
        <w:right w:val="none" w:sz="0" w:space="0" w:color="auto"/>
      </w:divBdr>
    </w:div>
    <w:div w:id="1423989050">
      <w:bodyDiv w:val="1"/>
      <w:marLeft w:val="0"/>
      <w:marRight w:val="0"/>
      <w:marTop w:val="0"/>
      <w:marBottom w:val="0"/>
      <w:divBdr>
        <w:top w:val="none" w:sz="0" w:space="0" w:color="auto"/>
        <w:left w:val="none" w:sz="0" w:space="0" w:color="auto"/>
        <w:bottom w:val="none" w:sz="0" w:space="0" w:color="auto"/>
        <w:right w:val="none" w:sz="0" w:space="0" w:color="auto"/>
      </w:divBdr>
    </w:div>
    <w:div w:id="1459379088">
      <w:bodyDiv w:val="1"/>
      <w:marLeft w:val="0"/>
      <w:marRight w:val="0"/>
      <w:marTop w:val="0"/>
      <w:marBottom w:val="0"/>
      <w:divBdr>
        <w:top w:val="none" w:sz="0" w:space="0" w:color="auto"/>
        <w:left w:val="none" w:sz="0" w:space="0" w:color="auto"/>
        <w:bottom w:val="none" w:sz="0" w:space="0" w:color="auto"/>
        <w:right w:val="none" w:sz="0" w:space="0" w:color="auto"/>
      </w:divBdr>
    </w:div>
    <w:div w:id="1482309514">
      <w:bodyDiv w:val="1"/>
      <w:marLeft w:val="0"/>
      <w:marRight w:val="0"/>
      <w:marTop w:val="0"/>
      <w:marBottom w:val="0"/>
      <w:divBdr>
        <w:top w:val="none" w:sz="0" w:space="0" w:color="auto"/>
        <w:left w:val="none" w:sz="0" w:space="0" w:color="auto"/>
        <w:bottom w:val="none" w:sz="0" w:space="0" w:color="auto"/>
        <w:right w:val="none" w:sz="0" w:space="0" w:color="auto"/>
      </w:divBdr>
    </w:div>
    <w:div w:id="1532300443">
      <w:bodyDiv w:val="1"/>
      <w:marLeft w:val="0"/>
      <w:marRight w:val="0"/>
      <w:marTop w:val="0"/>
      <w:marBottom w:val="0"/>
      <w:divBdr>
        <w:top w:val="none" w:sz="0" w:space="0" w:color="auto"/>
        <w:left w:val="none" w:sz="0" w:space="0" w:color="auto"/>
        <w:bottom w:val="none" w:sz="0" w:space="0" w:color="auto"/>
        <w:right w:val="none" w:sz="0" w:space="0" w:color="auto"/>
      </w:divBdr>
    </w:div>
    <w:div w:id="1542598056">
      <w:bodyDiv w:val="1"/>
      <w:marLeft w:val="0"/>
      <w:marRight w:val="0"/>
      <w:marTop w:val="0"/>
      <w:marBottom w:val="0"/>
      <w:divBdr>
        <w:top w:val="none" w:sz="0" w:space="0" w:color="auto"/>
        <w:left w:val="none" w:sz="0" w:space="0" w:color="auto"/>
        <w:bottom w:val="none" w:sz="0" w:space="0" w:color="auto"/>
        <w:right w:val="none" w:sz="0" w:space="0" w:color="auto"/>
      </w:divBdr>
    </w:div>
    <w:div w:id="1553269451">
      <w:bodyDiv w:val="1"/>
      <w:marLeft w:val="0"/>
      <w:marRight w:val="0"/>
      <w:marTop w:val="0"/>
      <w:marBottom w:val="0"/>
      <w:divBdr>
        <w:top w:val="none" w:sz="0" w:space="0" w:color="auto"/>
        <w:left w:val="none" w:sz="0" w:space="0" w:color="auto"/>
        <w:bottom w:val="none" w:sz="0" w:space="0" w:color="auto"/>
        <w:right w:val="none" w:sz="0" w:space="0" w:color="auto"/>
      </w:divBdr>
    </w:div>
    <w:div w:id="1561015205">
      <w:bodyDiv w:val="1"/>
      <w:marLeft w:val="0"/>
      <w:marRight w:val="0"/>
      <w:marTop w:val="0"/>
      <w:marBottom w:val="0"/>
      <w:divBdr>
        <w:top w:val="none" w:sz="0" w:space="0" w:color="auto"/>
        <w:left w:val="none" w:sz="0" w:space="0" w:color="auto"/>
        <w:bottom w:val="none" w:sz="0" w:space="0" w:color="auto"/>
        <w:right w:val="none" w:sz="0" w:space="0" w:color="auto"/>
      </w:divBdr>
    </w:div>
    <w:div w:id="1597012585">
      <w:bodyDiv w:val="1"/>
      <w:marLeft w:val="0"/>
      <w:marRight w:val="0"/>
      <w:marTop w:val="0"/>
      <w:marBottom w:val="0"/>
      <w:divBdr>
        <w:top w:val="none" w:sz="0" w:space="0" w:color="auto"/>
        <w:left w:val="none" w:sz="0" w:space="0" w:color="auto"/>
        <w:bottom w:val="none" w:sz="0" w:space="0" w:color="auto"/>
        <w:right w:val="none" w:sz="0" w:space="0" w:color="auto"/>
      </w:divBdr>
    </w:div>
    <w:div w:id="1611934836">
      <w:bodyDiv w:val="1"/>
      <w:marLeft w:val="0"/>
      <w:marRight w:val="0"/>
      <w:marTop w:val="0"/>
      <w:marBottom w:val="0"/>
      <w:divBdr>
        <w:top w:val="none" w:sz="0" w:space="0" w:color="auto"/>
        <w:left w:val="none" w:sz="0" w:space="0" w:color="auto"/>
        <w:bottom w:val="none" w:sz="0" w:space="0" w:color="auto"/>
        <w:right w:val="none" w:sz="0" w:space="0" w:color="auto"/>
      </w:divBdr>
    </w:div>
    <w:div w:id="1622834196">
      <w:bodyDiv w:val="1"/>
      <w:marLeft w:val="0"/>
      <w:marRight w:val="0"/>
      <w:marTop w:val="0"/>
      <w:marBottom w:val="0"/>
      <w:divBdr>
        <w:top w:val="none" w:sz="0" w:space="0" w:color="auto"/>
        <w:left w:val="none" w:sz="0" w:space="0" w:color="auto"/>
        <w:bottom w:val="none" w:sz="0" w:space="0" w:color="auto"/>
        <w:right w:val="none" w:sz="0" w:space="0" w:color="auto"/>
      </w:divBdr>
    </w:div>
    <w:div w:id="1624069557">
      <w:bodyDiv w:val="1"/>
      <w:marLeft w:val="0"/>
      <w:marRight w:val="0"/>
      <w:marTop w:val="0"/>
      <w:marBottom w:val="0"/>
      <w:divBdr>
        <w:top w:val="none" w:sz="0" w:space="0" w:color="auto"/>
        <w:left w:val="none" w:sz="0" w:space="0" w:color="auto"/>
        <w:bottom w:val="none" w:sz="0" w:space="0" w:color="auto"/>
        <w:right w:val="none" w:sz="0" w:space="0" w:color="auto"/>
      </w:divBdr>
    </w:div>
    <w:div w:id="1669014285">
      <w:bodyDiv w:val="1"/>
      <w:marLeft w:val="0"/>
      <w:marRight w:val="0"/>
      <w:marTop w:val="0"/>
      <w:marBottom w:val="0"/>
      <w:divBdr>
        <w:top w:val="none" w:sz="0" w:space="0" w:color="auto"/>
        <w:left w:val="none" w:sz="0" w:space="0" w:color="auto"/>
        <w:bottom w:val="none" w:sz="0" w:space="0" w:color="auto"/>
        <w:right w:val="none" w:sz="0" w:space="0" w:color="auto"/>
      </w:divBdr>
    </w:div>
    <w:div w:id="1671759117">
      <w:bodyDiv w:val="1"/>
      <w:marLeft w:val="0"/>
      <w:marRight w:val="0"/>
      <w:marTop w:val="0"/>
      <w:marBottom w:val="0"/>
      <w:divBdr>
        <w:top w:val="none" w:sz="0" w:space="0" w:color="auto"/>
        <w:left w:val="none" w:sz="0" w:space="0" w:color="auto"/>
        <w:bottom w:val="none" w:sz="0" w:space="0" w:color="auto"/>
        <w:right w:val="none" w:sz="0" w:space="0" w:color="auto"/>
      </w:divBdr>
    </w:div>
    <w:div w:id="1677071493">
      <w:bodyDiv w:val="1"/>
      <w:marLeft w:val="0"/>
      <w:marRight w:val="0"/>
      <w:marTop w:val="0"/>
      <w:marBottom w:val="0"/>
      <w:divBdr>
        <w:top w:val="none" w:sz="0" w:space="0" w:color="auto"/>
        <w:left w:val="none" w:sz="0" w:space="0" w:color="auto"/>
        <w:bottom w:val="none" w:sz="0" w:space="0" w:color="auto"/>
        <w:right w:val="none" w:sz="0" w:space="0" w:color="auto"/>
      </w:divBdr>
    </w:div>
    <w:div w:id="1693804108">
      <w:bodyDiv w:val="1"/>
      <w:marLeft w:val="0"/>
      <w:marRight w:val="0"/>
      <w:marTop w:val="0"/>
      <w:marBottom w:val="0"/>
      <w:divBdr>
        <w:top w:val="none" w:sz="0" w:space="0" w:color="auto"/>
        <w:left w:val="none" w:sz="0" w:space="0" w:color="auto"/>
        <w:bottom w:val="none" w:sz="0" w:space="0" w:color="auto"/>
        <w:right w:val="none" w:sz="0" w:space="0" w:color="auto"/>
      </w:divBdr>
    </w:div>
    <w:div w:id="1695767364">
      <w:bodyDiv w:val="1"/>
      <w:marLeft w:val="0"/>
      <w:marRight w:val="0"/>
      <w:marTop w:val="0"/>
      <w:marBottom w:val="0"/>
      <w:divBdr>
        <w:top w:val="none" w:sz="0" w:space="0" w:color="auto"/>
        <w:left w:val="none" w:sz="0" w:space="0" w:color="auto"/>
        <w:bottom w:val="none" w:sz="0" w:space="0" w:color="auto"/>
        <w:right w:val="none" w:sz="0" w:space="0" w:color="auto"/>
      </w:divBdr>
    </w:div>
    <w:div w:id="1711956216">
      <w:bodyDiv w:val="1"/>
      <w:marLeft w:val="0"/>
      <w:marRight w:val="0"/>
      <w:marTop w:val="0"/>
      <w:marBottom w:val="0"/>
      <w:divBdr>
        <w:top w:val="none" w:sz="0" w:space="0" w:color="auto"/>
        <w:left w:val="none" w:sz="0" w:space="0" w:color="auto"/>
        <w:bottom w:val="none" w:sz="0" w:space="0" w:color="auto"/>
        <w:right w:val="none" w:sz="0" w:space="0" w:color="auto"/>
      </w:divBdr>
    </w:div>
    <w:div w:id="1721245840">
      <w:bodyDiv w:val="1"/>
      <w:marLeft w:val="0"/>
      <w:marRight w:val="0"/>
      <w:marTop w:val="0"/>
      <w:marBottom w:val="0"/>
      <w:divBdr>
        <w:top w:val="none" w:sz="0" w:space="0" w:color="auto"/>
        <w:left w:val="none" w:sz="0" w:space="0" w:color="auto"/>
        <w:bottom w:val="none" w:sz="0" w:space="0" w:color="auto"/>
        <w:right w:val="none" w:sz="0" w:space="0" w:color="auto"/>
      </w:divBdr>
    </w:div>
    <w:div w:id="1722484515">
      <w:bodyDiv w:val="1"/>
      <w:marLeft w:val="0"/>
      <w:marRight w:val="0"/>
      <w:marTop w:val="0"/>
      <w:marBottom w:val="0"/>
      <w:divBdr>
        <w:top w:val="none" w:sz="0" w:space="0" w:color="auto"/>
        <w:left w:val="none" w:sz="0" w:space="0" w:color="auto"/>
        <w:bottom w:val="none" w:sz="0" w:space="0" w:color="auto"/>
        <w:right w:val="none" w:sz="0" w:space="0" w:color="auto"/>
      </w:divBdr>
    </w:div>
    <w:div w:id="1722823798">
      <w:bodyDiv w:val="1"/>
      <w:marLeft w:val="0"/>
      <w:marRight w:val="0"/>
      <w:marTop w:val="0"/>
      <w:marBottom w:val="0"/>
      <w:divBdr>
        <w:top w:val="none" w:sz="0" w:space="0" w:color="auto"/>
        <w:left w:val="none" w:sz="0" w:space="0" w:color="auto"/>
        <w:bottom w:val="none" w:sz="0" w:space="0" w:color="auto"/>
        <w:right w:val="none" w:sz="0" w:space="0" w:color="auto"/>
      </w:divBdr>
    </w:div>
    <w:div w:id="1723751541">
      <w:bodyDiv w:val="1"/>
      <w:marLeft w:val="0"/>
      <w:marRight w:val="0"/>
      <w:marTop w:val="0"/>
      <w:marBottom w:val="0"/>
      <w:divBdr>
        <w:top w:val="none" w:sz="0" w:space="0" w:color="auto"/>
        <w:left w:val="none" w:sz="0" w:space="0" w:color="auto"/>
        <w:bottom w:val="none" w:sz="0" w:space="0" w:color="auto"/>
        <w:right w:val="none" w:sz="0" w:space="0" w:color="auto"/>
      </w:divBdr>
    </w:div>
    <w:div w:id="1741363400">
      <w:bodyDiv w:val="1"/>
      <w:marLeft w:val="0"/>
      <w:marRight w:val="0"/>
      <w:marTop w:val="0"/>
      <w:marBottom w:val="0"/>
      <w:divBdr>
        <w:top w:val="none" w:sz="0" w:space="0" w:color="auto"/>
        <w:left w:val="none" w:sz="0" w:space="0" w:color="auto"/>
        <w:bottom w:val="none" w:sz="0" w:space="0" w:color="auto"/>
        <w:right w:val="none" w:sz="0" w:space="0" w:color="auto"/>
      </w:divBdr>
    </w:div>
    <w:div w:id="1745443733">
      <w:bodyDiv w:val="1"/>
      <w:marLeft w:val="0"/>
      <w:marRight w:val="0"/>
      <w:marTop w:val="0"/>
      <w:marBottom w:val="0"/>
      <w:divBdr>
        <w:top w:val="none" w:sz="0" w:space="0" w:color="auto"/>
        <w:left w:val="none" w:sz="0" w:space="0" w:color="auto"/>
        <w:bottom w:val="none" w:sz="0" w:space="0" w:color="auto"/>
        <w:right w:val="none" w:sz="0" w:space="0" w:color="auto"/>
      </w:divBdr>
    </w:div>
    <w:div w:id="1766464001">
      <w:bodyDiv w:val="1"/>
      <w:marLeft w:val="0"/>
      <w:marRight w:val="0"/>
      <w:marTop w:val="0"/>
      <w:marBottom w:val="0"/>
      <w:divBdr>
        <w:top w:val="none" w:sz="0" w:space="0" w:color="auto"/>
        <w:left w:val="none" w:sz="0" w:space="0" w:color="auto"/>
        <w:bottom w:val="none" w:sz="0" w:space="0" w:color="auto"/>
        <w:right w:val="none" w:sz="0" w:space="0" w:color="auto"/>
      </w:divBdr>
    </w:div>
    <w:div w:id="1771392499">
      <w:bodyDiv w:val="1"/>
      <w:marLeft w:val="0"/>
      <w:marRight w:val="0"/>
      <w:marTop w:val="0"/>
      <w:marBottom w:val="0"/>
      <w:divBdr>
        <w:top w:val="none" w:sz="0" w:space="0" w:color="auto"/>
        <w:left w:val="none" w:sz="0" w:space="0" w:color="auto"/>
        <w:bottom w:val="none" w:sz="0" w:space="0" w:color="auto"/>
        <w:right w:val="none" w:sz="0" w:space="0" w:color="auto"/>
      </w:divBdr>
    </w:div>
    <w:div w:id="1789011328">
      <w:bodyDiv w:val="1"/>
      <w:marLeft w:val="0"/>
      <w:marRight w:val="0"/>
      <w:marTop w:val="0"/>
      <w:marBottom w:val="0"/>
      <w:divBdr>
        <w:top w:val="none" w:sz="0" w:space="0" w:color="auto"/>
        <w:left w:val="none" w:sz="0" w:space="0" w:color="auto"/>
        <w:bottom w:val="none" w:sz="0" w:space="0" w:color="auto"/>
        <w:right w:val="none" w:sz="0" w:space="0" w:color="auto"/>
      </w:divBdr>
    </w:div>
    <w:div w:id="1797480769">
      <w:bodyDiv w:val="1"/>
      <w:marLeft w:val="0"/>
      <w:marRight w:val="0"/>
      <w:marTop w:val="0"/>
      <w:marBottom w:val="0"/>
      <w:divBdr>
        <w:top w:val="none" w:sz="0" w:space="0" w:color="auto"/>
        <w:left w:val="none" w:sz="0" w:space="0" w:color="auto"/>
        <w:bottom w:val="none" w:sz="0" w:space="0" w:color="auto"/>
        <w:right w:val="none" w:sz="0" w:space="0" w:color="auto"/>
      </w:divBdr>
    </w:div>
    <w:div w:id="1833984962">
      <w:bodyDiv w:val="1"/>
      <w:marLeft w:val="0"/>
      <w:marRight w:val="0"/>
      <w:marTop w:val="0"/>
      <w:marBottom w:val="0"/>
      <w:divBdr>
        <w:top w:val="none" w:sz="0" w:space="0" w:color="auto"/>
        <w:left w:val="none" w:sz="0" w:space="0" w:color="auto"/>
        <w:bottom w:val="none" w:sz="0" w:space="0" w:color="auto"/>
        <w:right w:val="none" w:sz="0" w:space="0" w:color="auto"/>
      </w:divBdr>
    </w:div>
    <w:div w:id="1867718704">
      <w:bodyDiv w:val="1"/>
      <w:marLeft w:val="0"/>
      <w:marRight w:val="0"/>
      <w:marTop w:val="0"/>
      <w:marBottom w:val="0"/>
      <w:divBdr>
        <w:top w:val="none" w:sz="0" w:space="0" w:color="auto"/>
        <w:left w:val="none" w:sz="0" w:space="0" w:color="auto"/>
        <w:bottom w:val="none" w:sz="0" w:space="0" w:color="auto"/>
        <w:right w:val="none" w:sz="0" w:space="0" w:color="auto"/>
      </w:divBdr>
    </w:div>
    <w:div w:id="1874416156">
      <w:bodyDiv w:val="1"/>
      <w:marLeft w:val="0"/>
      <w:marRight w:val="0"/>
      <w:marTop w:val="0"/>
      <w:marBottom w:val="0"/>
      <w:divBdr>
        <w:top w:val="none" w:sz="0" w:space="0" w:color="auto"/>
        <w:left w:val="none" w:sz="0" w:space="0" w:color="auto"/>
        <w:bottom w:val="none" w:sz="0" w:space="0" w:color="auto"/>
        <w:right w:val="none" w:sz="0" w:space="0" w:color="auto"/>
      </w:divBdr>
      <w:divsChild>
        <w:div w:id="899557628">
          <w:marLeft w:val="0"/>
          <w:marRight w:val="0"/>
          <w:marTop w:val="0"/>
          <w:marBottom w:val="0"/>
          <w:divBdr>
            <w:top w:val="none" w:sz="0" w:space="0" w:color="auto"/>
            <w:left w:val="none" w:sz="0" w:space="0" w:color="auto"/>
            <w:bottom w:val="none" w:sz="0" w:space="0" w:color="auto"/>
            <w:right w:val="none" w:sz="0" w:space="0" w:color="auto"/>
          </w:divBdr>
          <w:divsChild>
            <w:div w:id="1021666926">
              <w:marLeft w:val="0"/>
              <w:marRight w:val="0"/>
              <w:marTop w:val="0"/>
              <w:marBottom w:val="0"/>
              <w:divBdr>
                <w:top w:val="none" w:sz="0" w:space="0" w:color="auto"/>
                <w:left w:val="none" w:sz="0" w:space="0" w:color="auto"/>
                <w:bottom w:val="none" w:sz="0" w:space="0" w:color="auto"/>
                <w:right w:val="none" w:sz="0" w:space="0" w:color="auto"/>
              </w:divBdr>
              <w:divsChild>
                <w:div w:id="2071685055">
                  <w:marLeft w:val="0"/>
                  <w:marRight w:val="0"/>
                  <w:marTop w:val="0"/>
                  <w:marBottom w:val="0"/>
                  <w:divBdr>
                    <w:top w:val="none" w:sz="0" w:space="0" w:color="auto"/>
                    <w:left w:val="none" w:sz="0" w:space="0" w:color="auto"/>
                    <w:bottom w:val="none" w:sz="0" w:space="0" w:color="auto"/>
                    <w:right w:val="none" w:sz="0" w:space="0" w:color="auto"/>
                  </w:divBdr>
                  <w:divsChild>
                    <w:div w:id="1469081000">
                      <w:marLeft w:val="0"/>
                      <w:marRight w:val="0"/>
                      <w:marTop w:val="0"/>
                      <w:marBottom w:val="0"/>
                      <w:divBdr>
                        <w:top w:val="none" w:sz="0" w:space="0" w:color="auto"/>
                        <w:left w:val="none" w:sz="0" w:space="0" w:color="auto"/>
                        <w:bottom w:val="none" w:sz="0" w:space="0" w:color="auto"/>
                        <w:right w:val="none" w:sz="0" w:space="0" w:color="auto"/>
                      </w:divBdr>
                      <w:divsChild>
                        <w:div w:id="786391249">
                          <w:marLeft w:val="0"/>
                          <w:marRight w:val="0"/>
                          <w:marTop w:val="0"/>
                          <w:marBottom w:val="0"/>
                          <w:divBdr>
                            <w:top w:val="none" w:sz="0" w:space="0" w:color="auto"/>
                            <w:left w:val="none" w:sz="0" w:space="0" w:color="auto"/>
                            <w:bottom w:val="none" w:sz="0" w:space="0" w:color="auto"/>
                            <w:right w:val="none" w:sz="0" w:space="0" w:color="auto"/>
                          </w:divBdr>
                          <w:divsChild>
                            <w:div w:id="1608581795">
                              <w:marLeft w:val="0"/>
                              <w:marRight w:val="0"/>
                              <w:marTop w:val="0"/>
                              <w:marBottom w:val="0"/>
                              <w:divBdr>
                                <w:top w:val="none" w:sz="0" w:space="0" w:color="auto"/>
                                <w:left w:val="none" w:sz="0" w:space="0" w:color="auto"/>
                                <w:bottom w:val="none" w:sz="0" w:space="0" w:color="auto"/>
                                <w:right w:val="none" w:sz="0" w:space="0" w:color="auto"/>
                              </w:divBdr>
                              <w:divsChild>
                                <w:div w:id="1309553466">
                                  <w:marLeft w:val="0"/>
                                  <w:marRight w:val="0"/>
                                  <w:marTop w:val="0"/>
                                  <w:marBottom w:val="0"/>
                                  <w:divBdr>
                                    <w:top w:val="none" w:sz="0" w:space="0" w:color="auto"/>
                                    <w:left w:val="none" w:sz="0" w:space="0" w:color="auto"/>
                                    <w:bottom w:val="none" w:sz="0" w:space="0" w:color="auto"/>
                                    <w:right w:val="none" w:sz="0" w:space="0" w:color="auto"/>
                                  </w:divBdr>
                                  <w:divsChild>
                                    <w:div w:id="108838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1085080">
      <w:bodyDiv w:val="1"/>
      <w:marLeft w:val="0"/>
      <w:marRight w:val="0"/>
      <w:marTop w:val="0"/>
      <w:marBottom w:val="0"/>
      <w:divBdr>
        <w:top w:val="none" w:sz="0" w:space="0" w:color="auto"/>
        <w:left w:val="none" w:sz="0" w:space="0" w:color="auto"/>
        <w:bottom w:val="none" w:sz="0" w:space="0" w:color="auto"/>
        <w:right w:val="none" w:sz="0" w:space="0" w:color="auto"/>
      </w:divBdr>
    </w:div>
    <w:div w:id="1902010553">
      <w:bodyDiv w:val="1"/>
      <w:marLeft w:val="0"/>
      <w:marRight w:val="0"/>
      <w:marTop w:val="0"/>
      <w:marBottom w:val="0"/>
      <w:divBdr>
        <w:top w:val="none" w:sz="0" w:space="0" w:color="auto"/>
        <w:left w:val="none" w:sz="0" w:space="0" w:color="auto"/>
        <w:bottom w:val="none" w:sz="0" w:space="0" w:color="auto"/>
        <w:right w:val="none" w:sz="0" w:space="0" w:color="auto"/>
      </w:divBdr>
    </w:div>
    <w:div w:id="1906643361">
      <w:bodyDiv w:val="1"/>
      <w:marLeft w:val="0"/>
      <w:marRight w:val="0"/>
      <w:marTop w:val="0"/>
      <w:marBottom w:val="0"/>
      <w:divBdr>
        <w:top w:val="none" w:sz="0" w:space="0" w:color="auto"/>
        <w:left w:val="none" w:sz="0" w:space="0" w:color="auto"/>
        <w:bottom w:val="none" w:sz="0" w:space="0" w:color="auto"/>
        <w:right w:val="none" w:sz="0" w:space="0" w:color="auto"/>
      </w:divBdr>
      <w:divsChild>
        <w:div w:id="1586717993">
          <w:marLeft w:val="0"/>
          <w:marRight w:val="0"/>
          <w:marTop w:val="0"/>
          <w:marBottom w:val="0"/>
          <w:divBdr>
            <w:top w:val="none" w:sz="0" w:space="0" w:color="auto"/>
            <w:left w:val="none" w:sz="0" w:space="0" w:color="auto"/>
            <w:bottom w:val="none" w:sz="0" w:space="0" w:color="auto"/>
            <w:right w:val="none" w:sz="0" w:space="0" w:color="auto"/>
          </w:divBdr>
          <w:divsChild>
            <w:div w:id="717975702">
              <w:marLeft w:val="0"/>
              <w:marRight w:val="0"/>
              <w:marTop w:val="0"/>
              <w:marBottom w:val="0"/>
              <w:divBdr>
                <w:top w:val="none" w:sz="0" w:space="0" w:color="auto"/>
                <w:left w:val="none" w:sz="0" w:space="0" w:color="auto"/>
                <w:bottom w:val="none" w:sz="0" w:space="0" w:color="auto"/>
                <w:right w:val="none" w:sz="0" w:space="0" w:color="auto"/>
              </w:divBdr>
              <w:divsChild>
                <w:div w:id="782961519">
                  <w:marLeft w:val="0"/>
                  <w:marRight w:val="0"/>
                  <w:marTop w:val="0"/>
                  <w:marBottom w:val="0"/>
                  <w:divBdr>
                    <w:top w:val="none" w:sz="0" w:space="0" w:color="auto"/>
                    <w:left w:val="none" w:sz="0" w:space="0" w:color="auto"/>
                    <w:bottom w:val="none" w:sz="0" w:space="0" w:color="auto"/>
                    <w:right w:val="none" w:sz="0" w:space="0" w:color="auto"/>
                  </w:divBdr>
                  <w:divsChild>
                    <w:div w:id="1567257849">
                      <w:marLeft w:val="0"/>
                      <w:marRight w:val="0"/>
                      <w:marTop w:val="0"/>
                      <w:marBottom w:val="0"/>
                      <w:divBdr>
                        <w:top w:val="none" w:sz="0" w:space="0" w:color="auto"/>
                        <w:left w:val="none" w:sz="0" w:space="0" w:color="auto"/>
                        <w:bottom w:val="none" w:sz="0" w:space="0" w:color="auto"/>
                        <w:right w:val="none" w:sz="0" w:space="0" w:color="auto"/>
                      </w:divBdr>
                      <w:divsChild>
                        <w:div w:id="1586841324">
                          <w:marLeft w:val="0"/>
                          <w:marRight w:val="0"/>
                          <w:marTop w:val="0"/>
                          <w:marBottom w:val="0"/>
                          <w:divBdr>
                            <w:top w:val="none" w:sz="0" w:space="0" w:color="auto"/>
                            <w:left w:val="none" w:sz="0" w:space="0" w:color="auto"/>
                            <w:bottom w:val="none" w:sz="0" w:space="0" w:color="auto"/>
                            <w:right w:val="none" w:sz="0" w:space="0" w:color="auto"/>
                          </w:divBdr>
                          <w:divsChild>
                            <w:div w:id="1397320664">
                              <w:marLeft w:val="0"/>
                              <w:marRight w:val="0"/>
                              <w:marTop w:val="0"/>
                              <w:marBottom w:val="0"/>
                              <w:divBdr>
                                <w:top w:val="none" w:sz="0" w:space="0" w:color="auto"/>
                                <w:left w:val="none" w:sz="0" w:space="0" w:color="auto"/>
                                <w:bottom w:val="none" w:sz="0" w:space="0" w:color="auto"/>
                                <w:right w:val="none" w:sz="0" w:space="0" w:color="auto"/>
                              </w:divBdr>
                              <w:divsChild>
                                <w:div w:id="830172243">
                                  <w:marLeft w:val="0"/>
                                  <w:marRight w:val="0"/>
                                  <w:marTop w:val="0"/>
                                  <w:marBottom w:val="0"/>
                                  <w:divBdr>
                                    <w:top w:val="none" w:sz="0" w:space="0" w:color="auto"/>
                                    <w:left w:val="none" w:sz="0" w:space="0" w:color="auto"/>
                                    <w:bottom w:val="none" w:sz="0" w:space="0" w:color="auto"/>
                                    <w:right w:val="none" w:sz="0" w:space="0" w:color="auto"/>
                                  </w:divBdr>
                                  <w:divsChild>
                                    <w:div w:id="43243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7810762">
      <w:bodyDiv w:val="1"/>
      <w:marLeft w:val="0"/>
      <w:marRight w:val="0"/>
      <w:marTop w:val="0"/>
      <w:marBottom w:val="0"/>
      <w:divBdr>
        <w:top w:val="none" w:sz="0" w:space="0" w:color="auto"/>
        <w:left w:val="none" w:sz="0" w:space="0" w:color="auto"/>
        <w:bottom w:val="none" w:sz="0" w:space="0" w:color="auto"/>
        <w:right w:val="none" w:sz="0" w:space="0" w:color="auto"/>
      </w:divBdr>
    </w:div>
    <w:div w:id="1949659374">
      <w:bodyDiv w:val="1"/>
      <w:marLeft w:val="0"/>
      <w:marRight w:val="0"/>
      <w:marTop w:val="0"/>
      <w:marBottom w:val="0"/>
      <w:divBdr>
        <w:top w:val="none" w:sz="0" w:space="0" w:color="auto"/>
        <w:left w:val="none" w:sz="0" w:space="0" w:color="auto"/>
        <w:bottom w:val="none" w:sz="0" w:space="0" w:color="auto"/>
        <w:right w:val="none" w:sz="0" w:space="0" w:color="auto"/>
      </w:divBdr>
    </w:div>
    <w:div w:id="1950624326">
      <w:bodyDiv w:val="1"/>
      <w:marLeft w:val="0"/>
      <w:marRight w:val="0"/>
      <w:marTop w:val="0"/>
      <w:marBottom w:val="0"/>
      <w:divBdr>
        <w:top w:val="none" w:sz="0" w:space="0" w:color="auto"/>
        <w:left w:val="none" w:sz="0" w:space="0" w:color="auto"/>
        <w:bottom w:val="none" w:sz="0" w:space="0" w:color="auto"/>
        <w:right w:val="none" w:sz="0" w:space="0" w:color="auto"/>
      </w:divBdr>
    </w:div>
    <w:div w:id="1960186973">
      <w:bodyDiv w:val="1"/>
      <w:marLeft w:val="0"/>
      <w:marRight w:val="0"/>
      <w:marTop w:val="0"/>
      <w:marBottom w:val="0"/>
      <w:divBdr>
        <w:top w:val="none" w:sz="0" w:space="0" w:color="auto"/>
        <w:left w:val="none" w:sz="0" w:space="0" w:color="auto"/>
        <w:bottom w:val="none" w:sz="0" w:space="0" w:color="auto"/>
        <w:right w:val="none" w:sz="0" w:space="0" w:color="auto"/>
      </w:divBdr>
    </w:div>
    <w:div w:id="1966810236">
      <w:bodyDiv w:val="1"/>
      <w:marLeft w:val="0"/>
      <w:marRight w:val="0"/>
      <w:marTop w:val="0"/>
      <w:marBottom w:val="0"/>
      <w:divBdr>
        <w:top w:val="none" w:sz="0" w:space="0" w:color="auto"/>
        <w:left w:val="none" w:sz="0" w:space="0" w:color="auto"/>
        <w:bottom w:val="none" w:sz="0" w:space="0" w:color="auto"/>
        <w:right w:val="none" w:sz="0" w:space="0" w:color="auto"/>
      </w:divBdr>
    </w:div>
    <w:div w:id="2011250086">
      <w:bodyDiv w:val="1"/>
      <w:marLeft w:val="0"/>
      <w:marRight w:val="0"/>
      <w:marTop w:val="0"/>
      <w:marBottom w:val="0"/>
      <w:divBdr>
        <w:top w:val="none" w:sz="0" w:space="0" w:color="auto"/>
        <w:left w:val="none" w:sz="0" w:space="0" w:color="auto"/>
        <w:bottom w:val="none" w:sz="0" w:space="0" w:color="auto"/>
        <w:right w:val="none" w:sz="0" w:space="0" w:color="auto"/>
      </w:divBdr>
    </w:div>
    <w:div w:id="2023586791">
      <w:bodyDiv w:val="1"/>
      <w:marLeft w:val="0"/>
      <w:marRight w:val="0"/>
      <w:marTop w:val="0"/>
      <w:marBottom w:val="0"/>
      <w:divBdr>
        <w:top w:val="none" w:sz="0" w:space="0" w:color="auto"/>
        <w:left w:val="none" w:sz="0" w:space="0" w:color="auto"/>
        <w:bottom w:val="none" w:sz="0" w:space="0" w:color="auto"/>
        <w:right w:val="none" w:sz="0" w:space="0" w:color="auto"/>
      </w:divBdr>
    </w:div>
    <w:div w:id="2041929724">
      <w:bodyDiv w:val="1"/>
      <w:marLeft w:val="0"/>
      <w:marRight w:val="0"/>
      <w:marTop w:val="0"/>
      <w:marBottom w:val="0"/>
      <w:divBdr>
        <w:top w:val="none" w:sz="0" w:space="0" w:color="auto"/>
        <w:left w:val="none" w:sz="0" w:space="0" w:color="auto"/>
        <w:bottom w:val="none" w:sz="0" w:space="0" w:color="auto"/>
        <w:right w:val="none" w:sz="0" w:space="0" w:color="auto"/>
      </w:divBdr>
    </w:div>
    <w:div w:id="2047942318">
      <w:bodyDiv w:val="1"/>
      <w:marLeft w:val="0"/>
      <w:marRight w:val="0"/>
      <w:marTop w:val="0"/>
      <w:marBottom w:val="0"/>
      <w:divBdr>
        <w:top w:val="none" w:sz="0" w:space="0" w:color="auto"/>
        <w:left w:val="none" w:sz="0" w:space="0" w:color="auto"/>
        <w:bottom w:val="none" w:sz="0" w:space="0" w:color="auto"/>
        <w:right w:val="none" w:sz="0" w:space="0" w:color="auto"/>
      </w:divBdr>
    </w:div>
    <w:div w:id="2049210168">
      <w:bodyDiv w:val="1"/>
      <w:marLeft w:val="0"/>
      <w:marRight w:val="0"/>
      <w:marTop w:val="0"/>
      <w:marBottom w:val="0"/>
      <w:divBdr>
        <w:top w:val="none" w:sz="0" w:space="0" w:color="auto"/>
        <w:left w:val="none" w:sz="0" w:space="0" w:color="auto"/>
        <w:bottom w:val="none" w:sz="0" w:space="0" w:color="auto"/>
        <w:right w:val="none" w:sz="0" w:space="0" w:color="auto"/>
      </w:divBdr>
    </w:div>
    <w:div w:id="2059358633">
      <w:bodyDiv w:val="1"/>
      <w:marLeft w:val="0"/>
      <w:marRight w:val="0"/>
      <w:marTop w:val="0"/>
      <w:marBottom w:val="0"/>
      <w:divBdr>
        <w:top w:val="none" w:sz="0" w:space="0" w:color="auto"/>
        <w:left w:val="none" w:sz="0" w:space="0" w:color="auto"/>
        <w:bottom w:val="none" w:sz="0" w:space="0" w:color="auto"/>
        <w:right w:val="none" w:sz="0" w:space="0" w:color="auto"/>
      </w:divBdr>
    </w:div>
    <w:div w:id="2130004317">
      <w:bodyDiv w:val="1"/>
      <w:marLeft w:val="0"/>
      <w:marRight w:val="0"/>
      <w:marTop w:val="0"/>
      <w:marBottom w:val="0"/>
      <w:divBdr>
        <w:top w:val="none" w:sz="0" w:space="0" w:color="auto"/>
        <w:left w:val="none" w:sz="0" w:space="0" w:color="auto"/>
        <w:bottom w:val="none" w:sz="0" w:space="0" w:color="auto"/>
        <w:right w:val="none" w:sz="0" w:space="0" w:color="auto"/>
      </w:divBdr>
    </w:div>
    <w:div w:id="2133667824">
      <w:bodyDiv w:val="1"/>
      <w:marLeft w:val="0"/>
      <w:marRight w:val="0"/>
      <w:marTop w:val="0"/>
      <w:marBottom w:val="0"/>
      <w:divBdr>
        <w:top w:val="none" w:sz="0" w:space="0" w:color="auto"/>
        <w:left w:val="none" w:sz="0" w:space="0" w:color="auto"/>
        <w:bottom w:val="none" w:sz="0" w:space="0" w:color="auto"/>
        <w:right w:val="none" w:sz="0" w:space="0" w:color="auto"/>
      </w:divBdr>
    </w:div>
    <w:div w:id="2141338245">
      <w:bodyDiv w:val="1"/>
      <w:marLeft w:val="0"/>
      <w:marRight w:val="0"/>
      <w:marTop w:val="0"/>
      <w:marBottom w:val="0"/>
      <w:divBdr>
        <w:top w:val="none" w:sz="0" w:space="0" w:color="auto"/>
        <w:left w:val="none" w:sz="0" w:space="0" w:color="auto"/>
        <w:bottom w:val="none" w:sz="0" w:space="0" w:color="auto"/>
        <w:right w:val="none" w:sz="0" w:space="0" w:color="auto"/>
      </w:divBdr>
    </w:div>
    <w:div w:id="2143499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microsoft.com/office/2011/relationships/commentsExtended" Target="commentsExtended.xml"/><Relationship Id="rId39" Type="http://schemas.openxmlformats.org/officeDocument/2006/relationships/hyperlink" Target="https://apim-aot-azure-dev.azure-api.net/api/productionmanager/BatchesByProductionOrder" TargetMode="External"/><Relationship Id="rId21" Type="http://schemas.openxmlformats.org/officeDocument/2006/relationships/hyperlink" Target="https://industryxdevhub.accenture.com/asset-home;search_text=aot" TargetMode="External"/><Relationship Id="rId34" Type="http://schemas.openxmlformats.org/officeDocument/2006/relationships/hyperlink" Target="https://apim-aot-azure-dev.azure-api.net/api/productionmanager/batches/goldenbatches" TargetMode="External"/><Relationship Id="rId42" Type="http://schemas.openxmlformats.org/officeDocument/2006/relationships/hyperlink" Target="https://apim-aot-azure-dev.azure-api.net/api/productionmanager/templateconfigurations/%3cstring:id" TargetMode="External"/><Relationship Id="rId47" Type="http://schemas.microsoft.com/office/2011/relationships/people" Target="people.xml"/><Relationship Id="rId50" Type="http://schemas.microsoft.com/office/2019/05/relationships/documenttasks" Target="documenttasks/documenttasks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yperlink" Target="https://apim-aot-azure-dev.azure-api.net/api/productionmanager/products" TargetMode="External"/><Relationship Id="rId11" Type="http://schemas.openxmlformats.org/officeDocument/2006/relationships/endnotes" Target="endnotes.xml"/><Relationship Id="rId24" Type="http://schemas.openxmlformats.org/officeDocument/2006/relationships/image" Target="media/image3.png"/><Relationship Id="rId32" Type="http://schemas.openxmlformats.org/officeDocument/2006/relationships/hyperlink" Target="https://apim-aot-azure-dev.azure-api.net/api/productionmanager/batches/%7bbatchid%7d/genealogy-insights" TargetMode="External"/><Relationship Id="rId37" Type="http://schemas.openxmlformats.org/officeDocument/2006/relationships/hyperlink" Target="https://apim-aot-azure-dev.azure-api.net/api/productionmanager/batches/%3cid%3e/attributes/%3cattribute_id" TargetMode="External"/><Relationship Id="rId40" Type="http://schemas.openxmlformats.org/officeDocument/2006/relationships/hyperlink" Target="https://apim-aot-azure-dev.azure-api.net/api/productionmanager/batchanalysis" TargetMode="External"/><Relationship Id="rId45" Type="http://schemas.openxmlformats.org/officeDocument/2006/relationships/hyperlink" Target="https://ts.accenture.com/:t:/r/sites/GlobalDocTemplates/Published%20Documents/AOT/Linked%20Files/Template_Attr_Details_Response.txt" TargetMode="Externa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2.jpeg"/><Relationship Id="rId28" Type="http://schemas.microsoft.com/office/2018/08/relationships/commentsExtensible" Target="commentsExtensible.xml"/><Relationship Id="rId36" Type="http://schemas.openxmlformats.org/officeDocument/2006/relationships/hyperlink" Target="https://apim-aot-azure-dev.azure-api.net/api/productionmanager/batches/%3cid%3e/attributes" TargetMode="External"/><Relationship Id="rId49"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mailto:yash.srivastava@accenture.com" TargetMode="External"/><Relationship Id="rId31" Type="http://schemas.openxmlformats.org/officeDocument/2006/relationships/hyperlink" Target="https://apim-aot-azure-dev.azure-api.net/api/productionmanager/attributes" TargetMode="External"/><Relationship Id="rId44" Type="http://schemas.openxmlformats.org/officeDocument/2006/relationships/hyperlink" Target="https://apim-aot-azure-dev.azure-api.net/api/productionmanager/templateconfigurations/details"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yperlink" Target="https://industryxdevhub.accenture.com/assetdetails/45" TargetMode="External"/><Relationship Id="rId27" Type="http://schemas.microsoft.com/office/2016/09/relationships/commentsIds" Target="commentsIds.xml"/><Relationship Id="rId30" Type="http://schemas.openxmlformats.org/officeDocument/2006/relationships/hyperlink" Target="https://apim-aot-azure-dev.azure-api.net/api/productionmanager/batches/%7bbatchid%7d" TargetMode="External"/><Relationship Id="rId35" Type="http://schemas.openxmlformats.org/officeDocument/2006/relationships/hyperlink" Target="https://apim-aot-azure-dev.azure-api.net/api/productionmanager/batches/goldenbatches/%3cstring:id" TargetMode="External"/><Relationship Id="rId43" Type="http://schemas.openxmlformats.org/officeDocument/2006/relationships/hyperlink" Target="https://apim-aot-azure-dev.azure-api.net/api/productionmanager/templateconfigurations/%3cstring:id" TargetMode="External"/><Relationship Id="rId48" Type="http://schemas.openxmlformats.org/officeDocument/2006/relationships/glossaryDocument" Target="glossary/document.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yperlink" Target="https://dev.azure.com/DigitalPlantProject/Marilyn%20V" TargetMode="External"/><Relationship Id="rId17" Type="http://schemas.openxmlformats.org/officeDocument/2006/relationships/header" Target="header3.xml"/><Relationship Id="rId25" Type="http://schemas.openxmlformats.org/officeDocument/2006/relationships/comments" Target="comments.xml"/><Relationship Id="rId33" Type="http://schemas.openxmlformats.org/officeDocument/2006/relationships/hyperlink" Target="https://apim-aot-azure-dev.azure-api.net/api/productionmanager/batches/%7bbatchid%7d/genealogy-insights" TargetMode="External"/><Relationship Id="rId38" Type="http://schemas.openxmlformats.org/officeDocument/2006/relationships/hyperlink" Target="https://apim-aot-azure-dev.azure-api.net/api/productionmanager/batches/%3cid%3e/attributes/%3cattribute_id" TargetMode="External"/><Relationship Id="rId46" Type="http://schemas.openxmlformats.org/officeDocument/2006/relationships/fontTable" Target="fontTable.xml"/><Relationship Id="rId20" Type="http://schemas.openxmlformats.org/officeDocument/2006/relationships/hyperlink" Target="mailto:nithya.arumugham@accenture.com" TargetMode="External"/><Relationship Id="rId41" Type="http://schemas.openxmlformats.org/officeDocument/2006/relationships/hyperlink" Target="https://apim-aot-azure-dev.azure-api.net/api/productionmanager/templateconfigurations" TargetMode="External"/><Relationship Id="rId1" Type="http://schemas.openxmlformats.org/officeDocument/2006/relationships/customXml" Target="../customXml/item1.xml"/><Relationship Id="rId6" Type="http://schemas.openxmlformats.org/officeDocument/2006/relationships/numbering" Target="numbering.xml"/></Relationships>
</file>

<file path=word/_rels/header2.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documenttasks/documenttasks1.xml><?xml version="1.0" encoding="utf-8"?>
<t:Tasks xmlns:t="http://schemas.microsoft.com/office/tasks/2019/documenttasks" xmlns:oel="http://schemas.microsoft.com/office/2019/extlst">
  <t:Task id="{497C7618-2D07-4AA2-A4B5-737369CA3384}">
    <t:Anchor>
      <t:Comment id="1221931281"/>
    </t:Anchor>
    <t:History>
      <t:Event id="{691553E4-8411-40C2-99C9-A305D6BFAD1D}" time="2026-01-19T16:56:31.045Z">
        <t:Attribution userId="S::edward.r.olson@accenture.com::dc6b8c1a-53c8-415a-8797-f9cedce5fcee" userProvider="AD" userName="Olson, Ed"/>
        <t:Anchor>
          <t:Comment id="1080270942"/>
        </t:Anchor>
        <t:Create/>
      </t:Event>
      <t:Event id="{0786C18B-8351-4780-83CF-34858964CA81}" time="2026-01-19T16:56:31.045Z">
        <t:Attribution userId="S::edward.r.olson@accenture.com::dc6b8c1a-53c8-415a-8797-f9cedce5fcee" userProvider="AD" userName="Olson, Ed"/>
        <t:Anchor>
          <t:Comment id="1080270942"/>
        </t:Anchor>
        <t:Assign userId="S::b.h.ranganathan@accenture.com::f5a7643c-e2dc-4402-9b45-e9d3be4b4aa2" userProvider="AD" userName="Ranganathan, Balamurugan"/>
      </t:Event>
      <t:Event id="{C6367BB3-F62E-49E6-A795-144B6C01125B}" time="2026-01-19T16:56:31.045Z">
        <t:Attribution userId="S::edward.r.olson@accenture.com::dc6b8c1a-53c8-415a-8797-f9cedce5fcee" userProvider="AD" userName="Olson, Ed"/>
        <t:Anchor>
          <t:Comment id="1080270942"/>
        </t:Anchor>
        <t:SetTitle title="@Ranganathan, Balamurugan "/>
      </t:Event>
    </t:History>
  </t:Task>
  <t:Task id="{EE30AED4-48D0-4362-8F4C-69AC9CCF8D50}">
    <t:Anchor>
      <t:Comment id="600909070"/>
    </t:Anchor>
    <t:History>
      <t:Event id="{5AB5F4AE-4285-4FFC-BD3A-821E18F86D9C}" time="2026-01-16T17:32:42.738Z">
        <t:Attribution userId="S::edward.r.olson@accenture.com::dc6b8c1a-53c8-415a-8797-f9cedce5fcee" userProvider="AD" userName="Olson, Ed"/>
        <t:Anchor>
          <t:Comment id="930400716"/>
        </t:Anchor>
        <t:Create/>
      </t:Event>
      <t:Event id="{44E0C8DE-7E18-4DAB-885C-7F029DF97353}" time="2026-01-16T17:32:42.738Z">
        <t:Attribution userId="S::edward.r.olson@accenture.com::dc6b8c1a-53c8-415a-8797-f9cedce5fcee" userProvider="AD" userName="Olson, Ed"/>
        <t:Anchor>
          <t:Comment id="930400716"/>
        </t:Anchor>
        <t:Assign userId="S::b.h.ranganathan@accenture.com::f5a7643c-e2dc-4402-9b45-e9d3be4b4aa2" userProvider="AD" userName="Ranganathan, Balamurugan"/>
      </t:Event>
      <t:Event id="{0349CA46-092F-43C8-9740-92B8F34085E3}" time="2026-01-16T17:32:42.738Z">
        <t:Attribution userId="S::edward.r.olson@accenture.com::dc6b8c1a-53c8-415a-8797-f9cedce5fcee" userProvider="AD" userName="Olson, Ed"/>
        <t:Anchor>
          <t:Comment id="930400716"/>
        </t:Anchor>
        <t:SetTitle title="@Ranganathan, Balamurugan should we be asking someone else?"/>
      </t:Event>
    </t:History>
  </t:Task>
  <t:Task id="{33F41BDE-4E77-4FBD-8AD4-2DA6A29CEFA9}">
    <t:Anchor>
      <t:Comment id="2010785162"/>
    </t:Anchor>
    <t:History>
      <t:Event id="{FE3B2884-6355-41C4-9B34-E393F7348E1F}" time="2026-01-19T16:57:20.389Z">
        <t:Attribution userId="S::edward.r.olson@accenture.com::dc6b8c1a-53c8-415a-8797-f9cedce5fcee" userProvider="AD" userName="Olson, Ed"/>
        <t:Anchor>
          <t:Comment id="993601284"/>
        </t:Anchor>
        <t:Create/>
      </t:Event>
      <t:Event id="{8A972E3F-6874-486E-8F48-62FAF516B1D6}" time="2026-01-19T16:57:20.389Z">
        <t:Attribution userId="S::edward.r.olson@accenture.com::dc6b8c1a-53c8-415a-8797-f9cedce5fcee" userProvider="AD" userName="Olson, Ed"/>
        <t:Anchor>
          <t:Comment id="993601284"/>
        </t:Anchor>
        <t:Assign userId="S::b.h.ranganathan@accenture.com::f5a7643c-e2dc-4402-9b45-e9d3be4b4aa2" userProvider="AD" userName="Ranganathan, Balamurugan"/>
      </t:Event>
      <t:Event id="{959A4964-C969-474B-99B3-5AA7771AD087}" time="2026-01-19T16:57:20.389Z">
        <t:Attribution userId="S::edward.r.olson@accenture.com::dc6b8c1a-53c8-415a-8797-f9cedce5fcee" userProvider="AD" userName="Olson, Ed"/>
        <t:Anchor>
          <t:Comment id="993601284"/>
        </t:Anchor>
        <t:SetTitle title="@Ranganathan, Balamurugan "/>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D7038D980C44A6992E4F82B1F8C466B"/>
        <w:category>
          <w:name w:val="General"/>
          <w:gallery w:val="placeholder"/>
        </w:category>
        <w:types>
          <w:type w:val="bbPlcHdr"/>
        </w:types>
        <w:behaviors>
          <w:behavior w:val="content"/>
        </w:behaviors>
        <w:guid w:val="{0C65085A-B472-46E6-82C1-F612B863502E}"/>
      </w:docPartPr>
      <w:docPartBody>
        <w:p w:rsidR="00576839" w:rsidRDefault="00576839">
          <w:r w:rsidRPr="00B35AAB">
            <w:rPr>
              <w:rStyle w:val="PlaceholderText"/>
            </w:rPr>
            <w:t>[Release]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839"/>
    <w:rsid w:val="000065AE"/>
    <w:rsid w:val="0003699F"/>
    <w:rsid w:val="000707C0"/>
    <w:rsid w:val="00085691"/>
    <w:rsid w:val="000861E8"/>
    <w:rsid w:val="00087273"/>
    <w:rsid w:val="00100B62"/>
    <w:rsid w:val="001B345F"/>
    <w:rsid w:val="001E1942"/>
    <w:rsid w:val="001F73A6"/>
    <w:rsid w:val="00285E0D"/>
    <w:rsid w:val="002A47B1"/>
    <w:rsid w:val="002D4031"/>
    <w:rsid w:val="003129D0"/>
    <w:rsid w:val="0038791C"/>
    <w:rsid w:val="003B454C"/>
    <w:rsid w:val="00440070"/>
    <w:rsid w:val="00443FDC"/>
    <w:rsid w:val="004D31FD"/>
    <w:rsid w:val="004F6EDA"/>
    <w:rsid w:val="00544F8A"/>
    <w:rsid w:val="005743E3"/>
    <w:rsid w:val="00576839"/>
    <w:rsid w:val="005A45ED"/>
    <w:rsid w:val="0060772E"/>
    <w:rsid w:val="00610FEB"/>
    <w:rsid w:val="00623AAA"/>
    <w:rsid w:val="0064048B"/>
    <w:rsid w:val="00686635"/>
    <w:rsid w:val="0074149A"/>
    <w:rsid w:val="00774732"/>
    <w:rsid w:val="00782146"/>
    <w:rsid w:val="007B4C6A"/>
    <w:rsid w:val="00813678"/>
    <w:rsid w:val="00853592"/>
    <w:rsid w:val="00886390"/>
    <w:rsid w:val="008E7FF1"/>
    <w:rsid w:val="00907412"/>
    <w:rsid w:val="009327F2"/>
    <w:rsid w:val="00A0698E"/>
    <w:rsid w:val="00AA3EB7"/>
    <w:rsid w:val="00AB4136"/>
    <w:rsid w:val="00AC7C2F"/>
    <w:rsid w:val="00B34F03"/>
    <w:rsid w:val="00B42325"/>
    <w:rsid w:val="00B720BA"/>
    <w:rsid w:val="00BA4EA2"/>
    <w:rsid w:val="00BD0B38"/>
    <w:rsid w:val="00C26227"/>
    <w:rsid w:val="00CE095C"/>
    <w:rsid w:val="00D279B7"/>
    <w:rsid w:val="00D55520"/>
    <w:rsid w:val="00E501CA"/>
    <w:rsid w:val="00EE1C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E1C2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2.xml><?xml version="1.0" encoding="utf-8"?>
<p:properties xmlns:p="http://schemas.microsoft.com/office/2006/metadata/properties" xmlns:xsi="http://www.w3.org/2001/XMLSchema-instance" xmlns:pc="http://schemas.microsoft.com/office/infopath/2007/PartnerControls">
  <documentManagement>
    <Release xmlns="c4bbe816-f9b7-401b-8d8f-485022adc0f2">2.5</Release>
    <Author1 xmlns="c4bbe816-f9b7-401b-8d8f-485022adc0f2">
      <UserInfo>
        <DisplayName>Srivastava, Yash</DisplayName>
        <AccountId>297</AccountId>
        <AccountType/>
      </UserInfo>
    </Author1>
    <TaxCatchAll xmlns="c4bbe816-f9b7-401b-8d8f-485022adc0f2" xsi:nil="true"/>
    <Approver xmlns="c4bbe816-f9b7-401b-8d8f-485022adc0f2">
      <UserInfo>
        <DisplayName>Tournier, Florian</DisplayName>
        <AccountId>13</AccountId>
        <AccountType/>
      </UserInfo>
    </Approver>
    <SME xmlns="c4bbe816-f9b7-401b-8d8f-485022adc0f2">
      <UserInfo>
        <DisplayName>Srivastava, Yash</DisplayName>
        <AccountId>297</AccountId>
        <AccountType/>
      </UserInfo>
    </SME>
    <_MarkAsFinal xmlns="c4bbe816-f9b7-401b-8d8f-485022adc0f2">false</_MarkAsFinal>
    <Flow_x0020_Trigger xmlns="c4bbe816-f9b7-401b-8d8f-485022adc0f2">No Action</Flow_x0020_Trigger>
    <DLCPolicyLabelLock xmlns="81909fe3-6ae3-4e8c-8389-1cd7b8cbfe53" xsi:nil="true"/>
    <_Flow_SignoffStatus xmlns="81909fe3-6ae3-4e8c-8389-1cd7b8cbfe53">Not requested</_Flow_SignoffStatus>
    <Open_x0020_Comments xmlns="c4bbe816-f9b7-401b-8d8f-485022adc0f2" xsi:nil="true"/>
    <Thumbnail xmlns="81909fe3-6ae3-4e8c-8389-1cd7b8cbfe53" xsi:nil="true"/>
    <BA xmlns="c4bbe816-f9b7-401b-8d8f-485022adc0f2">
      <UserInfo>
        <DisplayName>Srivastava, Yash</DisplayName>
        <AccountId>297</AccountId>
        <AccountType/>
      </UserInfo>
    </BA>
    <Pre_x002d_approvalQC xmlns="81909fe3-6ae3-4e8c-8389-1cd7b8cbfe53">Pending</Pre_x002d_approvalQC>
    <Status_x0020_Flag xmlns="c4bbe816-f9b7-401b-8d8f-485022adc0f2">Maintenance Request Sent</Status_x0020_Flag>
    <Pending_x0020_Content xmlns="c4bbe816-f9b7-401b-8d8f-485022adc0f2">missing and questionable data</Pending_x0020_Content>
    <Priority xmlns="81909fe3-6ae3-4e8c-8389-1cd7b8cbfe53">Normal</Priority>
    <DLCPolicyLabelClientValue xmlns="81909fe3-6ae3-4e8c-8389-1cd7b8cbfe53">{_UIVersionString}</DLCPolicyLabelClientValue>
    <Variant xmlns="81909fe3-6ae3-4e8c-8389-1cd7b8cbfe53">Azure</Variant>
    <Completeness xmlns="c4bbe816-f9b7-401b-8d8f-485022adc0f2">85%</Completeness>
    <Component xmlns="81909fe3-6ae3-4e8c-8389-1cd7b8cbfe53">General</Component>
    <SharedWithUsers xmlns="c4bbe816-f9b7-401b-8d8f-485022adc0f2">
      <UserInfo>
        <DisplayName/>
        <AccountId xsi:nil="true"/>
        <AccountType/>
      </UserInfo>
    </SharedWithUsers>
    <DLCPolicyLabelValue xmlns="81909fe3-6ae3-4e8c-8389-1cd7b8cbfe53">79.0</DLCPolicyLabelVal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fb44b193bab46d827f642bd3d77b5cb0">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26391ae7b6da39f20a21efd57b85171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0481832-497B-4D68-888D-D1FA3DB27E21}">
  <ds:schemaRefs>
    <ds:schemaRef ds:uri="office.server.policy"/>
  </ds:schemaRefs>
</ds:datastoreItem>
</file>

<file path=customXml/itemProps2.xml><?xml version="1.0" encoding="utf-8"?>
<ds:datastoreItem xmlns:ds="http://schemas.openxmlformats.org/officeDocument/2006/customXml" ds:itemID="{CA3BA379-79A3-4ECE-9981-98C9ABC2F0BD}">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customXml/itemProps3.xml><?xml version="1.0" encoding="utf-8"?>
<ds:datastoreItem xmlns:ds="http://schemas.openxmlformats.org/officeDocument/2006/customXml" ds:itemID="{9AC46A64-1079-4F65-B643-B037F3463FF0}">
  <ds:schemaRefs>
    <ds:schemaRef ds:uri="http://schemas.microsoft.com/sharepoint/v3/contenttype/forms"/>
  </ds:schemaRefs>
</ds:datastoreItem>
</file>

<file path=customXml/itemProps4.xml><?xml version="1.0" encoding="utf-8"?>
<ds:datastoreItem xmlns:ds="http://schemas.openxmlformats.org/officeDocument/2006/customXml" ds:itemID="{2F5F9D5A-856F-4183-BBDA-611319293228}">
  <ds:schemaRefs>
    <ds:schemaRef ds:uri="http://schemas.openxmlformats.org/officeDocument/2006/bibliography"/>
  </ds:schemaRefs>
</ds:datastoreItem>
</file>

<file path=customXml/itemProps5.xml><?xml version="1.0" encoding="utf-8"?>
<ds:datastoreItem xmlns:ds="http://schemas.openxmlformats.org/officeDocument/2006/customXml" ds:itemID="{C7A4FD2D-8AC7-4037-B108-41B79368EE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Doc_Team_Styles_Template_FY25</Template>
  <TotalTime>4315</TotalTime>
  <Pages>26</Pages>
  <Words>7328</Words>
  <Characters>48807</Characters>
  <Application>Microsoft Office Word</Application>
  <DocSecurity>0</DocSecurity>
  <Lines>2871</Lines>
  <Paragraphs>2673</Paragraphs>
  <ScaleCrop>false</ScaleCrop>
  <HeadingPairs>
    <vt:vector size="2" baseType="variant">
      <vt:variant>
        <vt:lpstr>Title</vt:lpstr>
      </vt:variant>
      <vt:variant>
        <vt:i4>1</vt:i4>
      </vt:variant>
    </vt:vector>
  </HeadingPairs>
  <TitlesOfParts>
    <vt:vector size="1" baseType="lpstr">
      <vt:lpstr>AOT_Azure_Production_Manager</vt:lpstr>
    </vt:vector>
  </TitlesOfParts>
  <Company/>
  <LinksUpToDate>false</LinksUpToDate>
  <CharactersWithSpaces>53462</CharactersWithSpaces>
  <SharedDoc>false</SharedDoc>
  <HLinks>
    <vt:vector size="288" baseType="variant">
      <vt:variant>
        <vt:i4>655373</vt:i4>
      </vt:variant>
      <vt:variant>
        <vt:i4>195</vt:i4>
      </vt:variant>
      <vt:variant>
        <vt:i4>0</vt:i4>
      </vt:variant>
      <vt:variant>
        <vt:i4>5</vt:i4>
      </vt:variant>
      <vt:variant>
        <vt:lpwstr>https://apim-aot-azure-dev.azure-api.net/api/productionmanager/batchanalysis</vt:lpwstr>
      </vt:variant>
      <vt:variant>
        <vt:lpwstr/>
      </vt:variant>
      <vt:variant>
        <vt:i4>6750304</vt:i4>
      </vt:variant>
      <vt:variant>
        <vt:i4>192</vt:i4>
      </vt:variant>
      <vt:variant>
        <vt:i4>0</vt:i4>
      </vt:variant>
      <vt:variant>
        <vt:i4>5</vt:i4>
      </vt:variant>
      <vt:variant>
        <vt:lpwstr>https://apim-aot-azure-dev.azure-api.net/api/productionmanager/BatchesByProductionOrder</vt:lpwstr>
      </vt:variant>
      <vt:variant>
        <vt:lpwstr/>
      </vt:variant>
      <vt:variant>
        <vt:i4>4915256</vt:i4>
      </vt:variant>
      <vt:variant>
        <vt:i4>189</vt:i4>
      </vt:variant>
      <vt:variant>
        <vt:i4>0</vt:i4>
      </vt:variant>
      <vt:variant>
        <vt:i4>5</vt:i4>
      </vt:variant>
      <vt:variant>
        <vt:lpwstr>https://apim-aot-azure-dev.azure-api.net/api/productionmanager/batches/%3cid%3e/attributes/%3cattribute_id</vt:lpwstr>
      </vt:variant>
      <vt:variant>
        <vt:lpwstr/>
      </vt:variant>
      <vt:variant>
        <vt:i4>4915256</vt:i4>
      </vt:variant>
      <vt:variant>
        <vt:i4>186</vt:i4>
      </vt:variant>
      <vt:variant>
        <vt:i4>0</vt:i4>
      </vt:variant>
      <vt:variant>
        <vt:i4>5</vt:i4>
      </vt:variant>
      <vt:variant>
        <vt:lpwstr>https://apim-aot-azure-dev.azure-api.net/api/productionmanager/batches/%3cid%3e/attributes/%3cattribute_id</vt:lpwstr>
      </vt:variant>
      <vt:variant>
        <vt:lpwstr/>
      </vt:variant>
      <vt:variant>
        <vt:i4>2490401</vt:i4>
      </vt:variant>
      <vt:variant>
        <vt:i4>183</vt:i4>
      </vt:variant>
      <vt:variant>
        <vt:i4>0</vt:i4>
      </vt:variant>
      <vt:variant>
        <vt:i4>5</vt:i4>
      </vt:variant>
      <vt:variant>
        <vt:lpwstr>https://apim-aot-azure-dev.azure-api.net/api/productionmanager/batches/%3cid%3e/attributes</vt:lpwstr>
      </vt:variant>
      <vt:variant>
        <vt:lpwstr/>
      </vt:variant>
      <vt:variant>
        <vt:i4>5046300</vt:i4>
      </vt:variant>
      <vt:variant>
        <vt:i4>180</vt:i4>
      </vt:variant>
      <vt:variant>
        <vt:i4>0</vt:i4>
      </vt:variant>
      <vt:variant>
        <vt:i4>5</vt:i4>
      </vt:variant>
      <vt:variant>
        <vt:lpwstr>https://apim-aot-azure-dev.azure-api.net/api/productionmanager/batches/goldenbatches/%3cstring:id</vt:lpwstr>
      </vt:variant>
      <vt:variant>
        <vt:lpwstr/>
      </vt:variant>
      <vt:variant>
        <vt:i4>1572949</vt:i4>
      </vt:variant>
      <vt:variant>
        <vt:i4>177</vt:i4>
      </vt:variant>
      <vt:variant>
        <vt:i4>0</vt:i4>
      </vt:variant>
      <vt:variant>
        <vt:i4>5</vt:i4>
      </vt:variant>
      <vt:variant>
        <vt:lpwstr>https://apim-aot-azure-dev.azure-api.net/api/productionmanager/batches/goldenbatches</vt:lpwstr>
      </vt:variant>
      <vt:variant>
        <vt:lpwstr/>
      </vt:variant>
      <vt:variant>
        <vt:i4>6357035</vt:i4>
      </vt:variant>
      <vt:variant>
        <vt:i4>174</vt:i4>
      </vt:variant>
      <vt:variant>
        <vt:i4>0</vt:i4>
      </vt:variant>
      <vt:variant>
        <vt:i4>5</vt:i4>
      </vt:variant>
      <vt:variant>
        <vt:lpwstr>https://apim-aot-azure-dev.azure-api.net/api/productionmanager/batches/%7bbatchid%7d/genealogy-insights</vt:lpwstr>
      </vt:variant>
      <vt:variant>
        <vt:lpwstr/>
      </vt:variant>
      <vt:variant>
        <vt:i4>6357035</vt:i4>
      </vt:variant>
      <vt:variant>
        <vt:i4>171</vt:i4>
      </vt:variant>
      <vt:variant>
        <vt:i4>0</vt:i4>
      </vt:variant>
      <vt:variant>
        <vt:i4>5</vt:i4>
      </vt:variant>
      <vt:variant>
        <vt:lpwstr>https://apim-aot-azure-dev.azure-api.net/api/productionmanager/batches/%7bbatchid%7d/genealogy-insights</vt:lpwstr>
      </vt:variant>
      <vt:variant>
        <vt:lpwstr/>
      </vt:variant>
      <vt:variant>
        <vt:i4>1703951</vt:i4>
      </vt:variant>
      <vt:variant>
        <vt:i4>168</vt:i4>
      </vt:variant>
      <vt:variant>
        <vt:i4>0</vt:i4>
      </vt:variant>
      <vt:variant>
        <vt:i4>5</vt:i4>
      </vt:variant>
      <vt:variant>
        <vt:lpwstr>https://apim-aot-azure-dev.azure-api.net/api/productionmanager/attributes</vt:lpwstr>
      </vt:variant>
      <vt:variant>
        <vt:lpwstr/>
      </vt:variant>
      <vt:variant>
        <vt:i4>1441869</vt:i4>
      </vt:variant>
      <vt:variant>
        <vt:i4>165</vt:i4>
      </vt:variant>
      <vt:variant>
        <vt:i4>0</vt:i4>
      </vt:variant>
      <vt:variant>
        <vt:i4>5</vt:i4>
      </vt:variant>
      <vt:variant>
        <vt:lpwstr>https://apim-aot-azure-dev.azure-api.net/api/productionmanager/batches/%7bbatchid%7d</vt:lpwstr>
      </vt:variant>
      <vt:variant>
        <vt:lpwstr/>
      </vt:variant>
      <vt:variant>
        <vt:i4>6815850</vt:i4>
      </vt:variant>
      <vt:variant>
        <vt:i4>162</vt:i4>
      </vt:variant>
      <vt:variant>
        <vt:i4>0</vt:i4>
      </vt:variant>
      <vt:variant>
        <vt:i4>5</vt:i4>
      </vt:variant>
      <vt:variant>
        <vt:lpwstr>https://apim-aot-azure-dev.azure-api.net/api/productionmanager/products</vt:lpwstr>
      </vt:variant>
      <vt:variant>
        <vt:lpwstr/>
      </vt:variant>
      <vt:variant>
        <vt:i4>524296</vt:i4>
      </vt:variant>
      <vt:variant>
        <vt:i4>159</vt:i4>
      </vt:variant>
      <vt:variant>
        <vt:i4>0</vt:i4>
      </vt:variant>
      <vt:variant>
        <vt:i4>5</vt:i4>
      </vt:variant>
      <vt:variant>
        <vt:lpwstr>https://industryxdevhub.accenture.com/assetdetails/45</vt:lpwstr>
      </vt:variant>
      <vt:variant>
        <vt:lpwstr/>
      </vt:variant>
      <vt:variant>
        <vt:i4>3866704</vt:i4>
      </vt:variant>
      <vt:variant>
        <vt:i4>156</vt:i4>
      </vt:variant>
      <vt:variant>
        <vt:i4>0</vt:i4>
      </vt:variant>
      <vt:variant>
        <vt:i4>5</vt:i4>
      </vt:variant>
      <vt:variant>
        <vt:lpwstr>https://industryxdevhub.accenture.com/asset-home;search_text=aot</vt:lpwstr>
      </vt:variant>
      <vt:variant>
        <vt:lpwstr/>
      </vt:variant>
      <vt:variant>
        <vt:i4>3604561</vt:i4>
      </vt:variant>
      <vt:variant>
        <vt:i4>153</vt:i4>
      </vt:variant>
      <vt:variant>
        <vt:i4>0</vt:i4>
      </vt:variant>
      <vt:variant>
        <vt:i4>5</vt:i4>
      </vt:variant>
      <vt:variant>
        <vt:lpwstr>mailto:nithya.arumugham@accenture.com</vt:lpwstr>
      </vt:variant>
      <vt:variant>
        <vt:lpwstr/>
      </vt:variant>
      <vt:variant>
        <vt:i4>4390971</vt:i4>
      </vt:variant>
      <vt:variant>
        <vt:i4>150</vt:i4>
      </vt:variant>
      <vt:variant>
        <vt:i4>0</vt:i4>
      </vt:variant>
      <vt:variant>
        <vt:i4>5</vt:i4>
      </vt:variant>
      <vt:variant>
        <vt:lpwstr>mailto:yash.srivastava@accenture.com</vt:lpwstr>
      </vt:variant>
      <vt:variant>
        <vt:lpwstr/>
      </vt:variant>
      <vt:variant>
        <vt:i4>1769530</vt:i4>
      </vt:variant>
      <vt:variant>
        <vt:i4>143</vt:i4>
      </vt:variant>
      <vt:variant>
        <vt:i4>0</vt:i4>
      </vt:variant>
      <vt:variant>
        <vt:i4>5</vt:i4>
      </vt:variant>
      <vt:variant>
        <vt:lpwstr/>
      </vt:variant>
      <vt:variant>
        <vt:lpwstr>_Toc216884612</vt:lpwstr>
      </vt:variant>
      <vt:variant>
        <vt:i4>1769530</vt:i4>
      </vt:variant>
      <vt:variant>
        <vt:i4>137</vt:i4>
      </vt:variant>
      <vt:variant>
        <vt:i4>0</vt:i4>
      </vt:variant>
      <vt:variant>
        <vt:i4>5</vt:i4>
      </vt:variant>
      <vt:variant>
        <vt:lpwstr/>
      </vt:variant>
      <vt:variant>
        <vt:lpwstr>_Toc216884611</vt:lpwstr>
      </vt:variant>
      <vt:variant>
        <vt:i4>1769530</vt:i4>
      </vt:variant>
      <vt:variant>
        <vt:i4>131</vt:i4>
      </vt:variant>
      <vt:variant>
        <vt:i4>0</vt:i4>
      </vt:variant>
      <vt:variant>
        <vt:i4>5</vt:i4>
      </vt:variant>
      <vt:variant>
        <vt:lpwstr/>
      </vt:variant>
      <vt:variant>
        <vt:lpwstr>_Toc216884610</vt:lpwstr>
      </vt:variant>
      <vt:variant>
        <vt:i4>1703994</vt:i4>
      </vt:variant>
      <vt:variant>
        <vt:i4>125</vt:i4>
      </vt:variant>
      <vt:variant>
        <vt:i4>0</vt:i4>
      </vt:variant>
      <vt:variant>
        <vt:i4>5</vt:i4>
      </vt:variant>
      <vt:variant>
        <vt:lpwstr/>
      </vt:variant>
      <vt:variant>
        <vt:lpwstr>_Toc216884609</vt:lpwstr>
      </vt:variant>
      <vt:variant>
        <vt:i4>1703994</vt:i4>
      </vt:variant>
      <vt:variant>
        <vt:i4>119</vt:i4>
      </vt:variant>
      <vt:variant>
        <vt:i4>0</vt:i4>
      </vt:variant>
      <vt:variant>
        <vt:i4>5</vt:i4>
      </vt:variant>
      <vt:variant>
        <vt:lpwstr/>
      </vt:variant>
      <vt:variant>
        <vt:lpwstr>_Toc216884608</vt:lpwstr>
      </vt:variant>
      <vt:variant>
        <vt:i4>1703994</vt:i4>
      </vt:variant>
      <vt:variant>
        <vt:i4>113</vt:i4>
      </vt:variant>
      <vt:variant>
        <vt:i4>0</vt:i4>
      </vt:variant>
      <vt:variant>
        <vt:i4>5</vt:i4>
      </vt:variant>
      <vt:variant>
        <vt:lpwstr/>
      </vt:variant>
      <vt:variant>
        <vt:lpwstr>_Toc216884607</vt:lpwstr>
      </vt:variant>
      <vt:variant>
        <vt:i4>1703994</vt:i4>
      </vt:variant>
      <vt:variant>
        <vt:i4>107</vt:i4>
      </vt:variant>
      <vt:variant>
        <vt:i4>0</vt:i4>
      </vt:variant>
      <vt:variant>
        <vt:i4>5</vt:i4>
      </vt:variant>
      <vt:variant>
        <vt:lpwstr/>
      </vt:variant>
      <vt:variant>
        <vt:lpwstr>_Toc216884606</vt:lpwstr>
      </vt:variant>
      <vt:variant>
        <vt:i4>1703994</vt:i4>
      </vt:variant>
      <vt:variant>
        <vt:i4>101</vt:i4>
      </vt:variant>
      <vt:variant>
        <vt:i4>0</vt:i4>
      </vt:variant>
      <vt:variant>
        <vt:i4>5</vt:i4>
      </vt:variant>
      <vt:variant>
        <vt:lpwstr/>
      </vt:variant>
      <vt:variant>
        <vt:lpwstr>_Toc216884605</vt:lpwstr>
      </vt:variant>
      <vt:variant>
        <vt:i4>1703994</vt:i4>
      </vt:variant>
      <vt:variant>
        <vt:i4>95</vt:i4>
      </vt:variant>
      <vt:variant>
        <vt:i4>0</vt:i4>
      </vt:variant>
      <vt:variant>
        <vt:i4>5</vt:i4>
      </vt:variant>
      <vt:variant>
        <vt:lpwstr/>
      </vt:variant>
      <vt:variant>
        <vt:lpwstr>_Toc216884604</vt:lpwstr>
      </vt:variant>
      <vt:variant>
        <vt:i4>1703994</vt:i4>
      </vt:variant>
      <vt:variant>
        <vt:i4>89</vt:i4>
      </vt:variant>
      <vt:variant>
        <vt:i4>0</vt:i4>
      </vt:variant>
      <vt:variant>
        <vt:i4>5</vt:i4>
      </vt:variant>
      <vt:variant>
        <vt:lpwstr/>
      </vt:variant>
      <vt:variant>
        <vt:lpwstr>_Toc216884603</vt:lpwstr>
      </vt:variant>
      <vt:variant>
        <vt:i4>1703994</vt:i4>
      </vt:variant>
      <vt:variant>
        <vt:i4>83</vt:i4>
      </vt:variant>
      <vt:variant>
        <vt:i4>0</vt:i4>
      </vt:variant>
      <vt:variant>
        <vt:i4>5</vt:i4>
      </vt:variant>
      <vt:variant>
        <vt:lpwstr/>
      </vt:variant>
      <vt:variant>
        <vt:lpwstr>_Toc216884602</vt:lpwstr>
      </vt:variant>
      <vt:variant>
        <vt:i4>1703994</vt:i4>
      </vt:variant>
      <vt:variant>
        <vt:i4>77</vt:i4>
      </vt:variant>
      <vt:variant>
        <vt:i4>0</vt:i4>
      </vt:variant>
      <vt:variant>
        <vt:i4>5</vt:i4>
      </vt:variant>
      <vt:variant>
        <vt:lpwstr/>
      </vt:variant>
      <vt:variant>
        <vt:lpwstr>_Toc216884601</vt:lpwstr>
      </vt:variant>
      <vt:variant>
        <vt:i4>1703994</vt:i4>
      </vt:variant>
      <vt:variant>
        <vt:i4>71</vt:i4>
      </vt:variant>
      <vt:variant>
        <vt:i4>0</vt:i4>
      </vt:variant>
      <vt:variant>
        <vt:i4>5</vt:i4>
      </vt:variant>
      <vt:variant>
        <vt:lpwstr/>
      </vt:variant>
      <vt:variant>
        <vt:lpwstr>_Toc216884600</vt:lpwstr>
      </vt:variant>
      <vt:variant>
        <vt:i4>1245241</vt:i4>
      </vt:variant>
      <vt:variant>
        <vt:i4>65</vt:i4>
      </vt:variant>
      <vt:variant>
        <vt:i4>0</vt:i4>
      </vt:variant>
      <vt:variant>
        <vt:i4>5</vt:i4>
      </vt:variant>
      <vt:variant>
        <vt:lpwstr/>
      </vt:variant>
      <vt:variant>
        <vt:lpwstr>_Toc216884599</vt:lpwstr>
      </vt:variant>
      <vt:variant>
        <vt:i4>1245241</vt:i4>
      </vt:variant>
      <vt:variant>
        <vt:i4>59</vt:i4>
      </vt:variant>
      <vt:variant>
        <vt:i4>0</vt:i4>
      </vt:variant>
      <vt:variant>
        <vt:i4>5</vt:i4>
      </vt:variant>
      <vt:variant>
        <vt:lpwstr/>
      </vt:variant>
      <vt:variant>
        <vt:lpwstr>_Toc216884598</vt:lpwstr>
      </vt:variant>
      <vt:variant>
        <vt:i4>1245241</vt:i4>
      </vt:variant>
      <vt:variant>
        <vt:i4>53</vt:i4>
      </vt:variant>
      <vt:variant>
        <vt:i4>0</vt:i4>
      </vt:variant>
      <vt:variant>
        <vt:i4>5</vt:i4>
      </vt:variant>
      <vt:variant>
        <vt:lpwstr/>
      </vt:variant>
      <vt:variant>
        <vt:lpwstr>_Toc216884597</vt:lpwstr>
      </vt:variant>
      <vt:variant>
        <vt:i4>1245241</vt:i4>
      </vt:variant>
      <vt:variant>
        <vt:i4>47</vt:i4>
      </vt:variant>
      <vt:variant>
        <vt:i4>0</vt:i4>
      </vt:variant>
      <vt:variant>
        <vt:i4>5</vt:i4>
      </vt:variant>
      <vt:variant>
        <vt:lpwstr/>
      </vt:variant>
      <vt:variant>
        <vt:lpwstr>_Toc216884596</vt:lpwstr>
      </vt:variant>
      <vt:variant>
        <vt:i4>1245241</vt:i4>
      </vt:variant>
      <vt:variant>
        <vt:i4>41</vt:i4>
      </vt:variant>
      <vt:variant>
        <vt:i4>0</vt:i4>
      </vt:variant>
      <vt:variant>
        <vt:i4>5</vt:i4>
      </vt:variant>
      <vt:variant>
        <vt:lpwstr/>
      </vt:variant>
      <vt:variant>
        <vt:lpwstr>_Toc216884595</vt:lpwstr>
      </vt:variant>
      <vt:variant>
        <vt:i4>1245241</vt:i4>
      </vt:variant>
      <vt:variant>
        <vt:i4>35</vt:i4>
      </vt:variant>
      <vt:variant>
        <vt:i4>0</vt:i4>
      </vt:variant>
      <vt:variant>
        <vt:i4>5</vt:i4>
      </vt:variant>
      <vt:variant>
        <vt:lpwstr/>
      </vt:variant>
      <vt:variant>
        <vt:lpwstr>_Toc216884594</vt:lpwstr>
      </vt:variant>
      <vt:variant>
        <vt:i4>1245241</vt:i4>
      </vt:variant>
      <vt:variant>
        <vt:i4>29</vt:i4>
      </vt:variant>
      <vt:variant>
        <vt:i4>0</vt:i4>
      </vt:variant>
      <vt:variant>
        <vt:i4>5</vt:i4>
      </vt:variant>
      <vt:variant>
        <vt:lpwstr/>
      </vt:variant>
      <vt:variant>
        <vt:lpwstr>_Toc216884593</vt:lpwstr>
      </vt:variant>
      <vt:variant>
        <vt:i4>1245241</vt:i4>
      </vt:variant>
      <vt:variant>
        <vt:i4>23</vt:i4>
      </vt:variant>
      <vt:variant>
        <vt:i4>0</vt:i4>
      </vt:variant>
      <vt:variant>
        <vt:i4>5</vt:i4>
      </vt:variant>
      <vt:variant>
        <vt:lpwstr/>
      </vt:variant>
      <vt:variant>
        <vt:lpwstr>_Toc216884592</vt:lpwstr>
      </vt:variant>
      <vt:variant>
        <vt:i4>1245241</vt:i4>
      </vt:variant>
      <vt:variant>
        <vt:i4>17</vt:i4>
      </vt:variant>
      <vt:variant>
        <vt:i4>0</vt:i4>
      </vt:variant>
      <vt:variant>
        <vt:i4>5</vt:i4>
      </vt:variant>
      <vt:variant>
        <vt:lpwstr/>
      </vt:variant>
      <vt:variant>
        <vt:lpwstr>_Toc216884591</vt:lpwstr>
      </vt:variant>
      <vt:variant>
        <vt:i4>1245241</vt:i4>
      </vt:variant>
      <vt:variant>
        <vt:i4>11</vt:i4>
      </vt:variant>
      <vt:variant>
        <vt:i4>0</vt:i4>
      </vt:variant>
      <vt:variant>
        <vt:i4>5</vt:i4>
      </vt:variant>
      <vt:variant>
        <vt:lpwstr/>
      </vt:variant>
      <vt:variant>
        <vt:lpwstr>_Toc216884590</vt:lpwstr>
      </vt:variant>
      <vt:variant>
        <vt:i4>1179705</vt:i4>
      </vt:variant>
      <vt:variant>
        <vt:i4>5</vt:i4>
      </vt:variant>
      <vt:variant>
        <vt:i4>0</vt:i4>
      </vt:variant>
      <vt:variant>
        <vt:i4>5</vt:i4>
      </vt:variant>
      <vt:variant>
        <vt:lpwstr/>
      </vt:variant>
      <vt:variant>
        <vt:lpwstr>_Toc216884589</vt:lpwstr>
      </vt:variant>
      <vt:variant>
        <vt:i4>3997735</vt:i4>
      </vt:variant>
      <vt:variant>
        <vt:i4>0</vt:i4>
      </vt:variant>
      <vt:variant>
        <vt:i4>0</vt:i4>
      </vt:variant>
      <vt:variant>
        <vt:i4>5</vt:i4>
      </vt:variant>
      <vt:variant>
        <vt:lpwstr>https://dev.azure.com/DigitalPlantProject/Marilyn V</vt:lpwstr>
      </vt:variant>
      <vt:variant>
        <vt:lpwstr/>
      </vt:variant>
      <vt:variant>
        <vt:i4>1310801</vt:i4>
      </vt:variant>
      <vt:variant>
        <vt:i4>0</vt:i4>
      </vt:variant>
      <vt:variant>
        <vt:i4>0</vt:i4>
      </vt:variant>
      <vt:variant>
        <vt:i4>5</vt:i4>
      </vt:variant>
      <vt:variant>
        <vt:lpwstr>https://forms.office.com/r/VzvB13HvFE</vt:lpwstr>
      </vt:variant>
      <vt:variant>
        <vt:lpwstr/>
      </vt:variant>
      <vt:variant>
        <vt:i4>2687050</vt:i4>
      </vt:variant>
      <vt:variant>
        <vt:i4>15</vt:i4>
      </vt:variant>
      <vt:variant>
        <vt:i4>0</vt:i4>
      </vt:variant>
      <vt:variant>
        <vt:i4>5</vt:i4>
      </vt:variant>
      <vt:variant>
        <vt:lpwstr>mailto:zara.farheen@accenture.com</vt:lpwstr>
      </vt:variant>
      <vt:variant>
        <vt:lpwstr/>
      </vt:variant>
      <vt:variant>
        <vt:i4>54</vt:i4>
      </vt:variant>
      <vt:variant>
        <vt:i4>12</vt:i4>
      </vt:variant>
      <vt:variant>
        <vt:i4>0</vt:i4>
      </vt:variant>
      <vt:variant>
        <vt:i4>5</vt:i4>
      </vt:variant>
      <vt:variant>
        <vt:lpwstr>mailto:b.h.ranganathan@accenture.com</vt:lpwstr>
      </vt:variant>
      <vt:variant>
        <vt:lpwstr/>
      </vt:variant>
      <vt:variant>
        <vt:i4>54</vt:i4>
      </vt:variant>
      <vt:variant>
        <vt:i4>9</vt:i4>
      </vt:variant>
      <vt:variant>
        <vt:i4>0</vt:i4>
      </vt:variant>
      <vt:variant>
        <vt:i4>5</vt:i4>
      </vt:variant>
      <vt:variant>
        <vt:lpwstr>mailto:b.h.ranganathan@accenture.com</vt:lpwstr>
      </vt:variant>
      <vt:variant>
        <vt:lpwstr/>
      </vt:variant>
      <vt:variant>
        <vt:i4>54</vt:i4>
      </vt:variant>
      <vt:variant>
        <vt:i4>6</vt:i4>
      </vt:variant>
      <vt:variant>
        <vt:i4>0</vt:i4>
      </vt:variant>
      <vt:variant>
        <vt:i4>5</vt:i4>
      </vt:variant>
      <vt:variant>
        <vt:lpwstr>mailto:b.h.ranganathan@accenture.com</vt:lpwstr>
      </vt:variant>
      <vt:variant>
        <vt:lpwstr/>
      </vt:variant>
      <vt:variant>
        <vt:i4>54</vt:i4>
      </vt:variant>
      <vt:variant>
        <vt:i4>3</vt:i4>
      </vt:variant>
      <vt:variant>
        <vt:i4>0</vt:i4>
      </vt:variant>
      <vt:variant>
        <vt:i4>5</vt:i4>
      </vt:variant>
      <vt:variant>
        <vt:lpwstr>mailto:b.h.ranganathan@accenture.com</vt:lpwstr>
      </vt:variant>
      <vt:variant>
        <vt:lpwstr/>
      </vt:variant>
      <vt:variant>
        <vt:i4>4259898</vt:i4>
      </vt:variant>
      <vt:variant>
        <vt:i4>0</vt:i4>
      </vt:variant>
      <vt:variant>
        <vt:i4>0</vt:i4>
      </vt:variant>
      <vt:variant>
        <vt:i4>5</vt:i4>
      </vt:variant>
      <vt:variant>
        <vt:lpwstr>mailto:nishanth.bokka@accenture.com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AOT_Azure_Production_Manager</dc:title>
  <dc:subject/>
  <dc:creator>Srivastava, Yash</dc:creator>
  <cp:keywords/>
  <dc:description/>
  <cp:lastModifiedBy>Farheen, Zara</cp:lastModifiedBy>
  <cp:revision>535</cp:revision>
  <cp:lastPrinted>2025-07-02T19:58:00Z</cp:lastPrinted>
  <dcterms:created xsi:type="dcterms:W3CDTF">2025-02-26T04:50:00Z</dcterms:created>
  <dcterms:modified xsi:type="dcterms:W3CDTF">2026-02-11T13:39:00Z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TriggerFlowInfo">
    <vt:lpwstr/>
  </property>
  <property fmtid="{D5CDD505-2E9C-101B-9397-08002B2CF9AE}" pid="7" name="xd_Signature">
    <vt:bool>false</vt:bool>
  </property>
  <property fmtid="{D5CDD505-2E9C-101B-9397-08002B2CF9AE}" pid="8" name="docLang">
    <vt:lpwstr>en</vt:lpwstr>
  </property>
</Properties>
</file>