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CD1225" w14:textId="54EFAC5F" w:rsidR="00B95B9E" w:rsidRDefault="00B95B9E" w:rsidP="00B95B9E">
      <w:pPr>
        <w:jc w:val="center"/>
        <w:rPr>
          <w:b/>
          <w:sz w:val="36"/>
          <w:szCs w:val="36"/>
        </w:rPr>
      </w:pPr>
      <w:bookmarkStart w:id="0" w:name="OLE_LINK3"/>
      <w:r w:rsidRPr="000F4C11">
        <w:rPr>
          <w:b/>
          <w:sz w:val="36"/>
          <w:szCs w:val="36"/>
        </w:rPr>
        <w:t>Accenture Operations Twin</w:t>
      </w:r>
    </w:p>
    <w:p w14:paraId="293E0277" w14:textId="26170A21" w:rsidR="00B95B9E" w:rsidRPr="000F4C11" w:rsidRDefault="00D8387C" w:rsidP="00B95B9E">
      <w:pPr>
        <w:jc w:val="center"/>
        <w:rPr>
          <w:b/>
          <w:sz w:val="72"/>
          <w:szCs w:val="72"/>
        </w:rPr>
      </w:pPr>
      <w:r w:rsidRPr="000F4C11">
        <w:rPr>
          <w:b/>
          <w:sz w:val="72"/>
          <w:szCs w:val="72"/>
        </w:rPr>
        <w:t xml:space="preserve">AOT </w:t>
      </w:r>
      <w:r w:rsidR="00D35759" w:rsidRPr="000F4C11">
        <w:rPr>
          <w:b/>
          <w:sz w:val="72"/>
          <w:szCs w:val="72"/>
        </w:rPr>
        <w:t>2.</w:t>
      </w:r>
      <w:r w:rsidR="0011310F">
        <w:rPr>
          <w:b/>
          <w:sz w:val="72"/>
          <w:szCs w:val="72"/>
        </w:rPr>
        <w:t>5</w:t>
      </w:r>
    </w:p>
    <w:p w14:paraId="4AF14DCC" w14:textId="4DD1865A" w:rsidR="00B95B9E" w:rsidRPr="002411D2" w:rsidRDefault="00B95B9E" w:rsidP="00B95B9E">
      <w:pPr>
        <w:jc w:val="center"/>
        <w:rPr>
          <w:b/>
          <w:sz w:val="36"/>
          <w:szCs w:val="36"/>
        </w:rPr>
      </w:pPr>
      <w:r w:rsidRPr="002411D2">
        <w:rPr>
          <w:b/>
          <w:sz w:val="36"/>
          <w:szCs w:val="36"/>
        </w:rPr>
        <w:t>RELEASE NOTES</w:t>
      </w:r>
    </w:p>
    <w:bookmarkEnd w:id="0"/>
    <w:p w14:paraId="17B83741" w14:textId="77777777" w:rsidR="002411D2" w:rsidRPr="00F90CD3" w:rsidRDefault="002411D2" w:rsidP="002411D2">
      <w:pPr>
        <w:spacing w:line="254" w:lineRule="auto"/>
        <w:jc w:val="left"/>
        <w:rPr>
          <w:rFonts w:eastAsia="Calibri" w:cs="Arial"/>
          <w:b/>
          <w:bCs/>
          <w:color w:val="FFFFFF" w:themeColor="background1"/>
        </w:rPr>
      </w:pPr>
      <w:r w:rsidRPr="00F90CD3">
        <w:rPr>
          <w:rFonts w:eastAsia="Calibri" w:cs="Arial"/>
          <w:b/>
          <w:bCs/>
          <w:color w:val="FFFFFF" w:themeColor="background1"/>
        </w:rPr>
        <w:t xml:space="preserve">Metadata Table </w:t>
      </w:r>
    </w:p>
    <w:tbl>
      <w:tblPr>
        <w:tblW w:w="0" w:type="auto"/>
        <w:tblCellSpacing w:w="15" w:type="dxa"/>
        <w:tblLook w:val="04A0" w:firstRow="1" w:lastRow="0" w:firstColumn="1" w:lastColumn="0" w:noHBand="0" w:noVBand="1"/>
      </w:tblPr>
      <w:tblGrid>
        <w:gridCol w:w="2937"/>
        <w:gridCol w:w="3481"/>
      </w:tblGrid>
      <w:tr w:rsidR="00F90CD3" w:rsidRPr="00F90CD3" w14:paraId="117D8B13" w14:textId="77777777">
        <w:trPr>
          <w:tblHeader/>
          <w:tblCellSpacing w:w="15" w:type="dxa"/>
        </w:trPr>
        <w:tc>
          <w:tcPr>
            <w:tcW w:w="0" w:type="auto"/>
            <w:tcMar>
              <w:top w:w="15" w:type="dxa"/>
              <w:left w:w="15" w:type="dxa"/>
              <w:bottom w:w="15" w:type="dxa"/>
              <w:right w:w="15" w:type="dxa"/>
            </w:tcMar>
            <w:vAlign w:val="center"/>
            <w:hideMark/>
          </w:tcPr>
          <w:p w14:paraId="112C8977" w14:textId="77777777" w:rsidR="002411D2" w:rsidRPr="00F90CD3" w:rsidRDefault="002411D2">
            <w:pPr>
              <w:spacing w:after="0" w:line="254" w:lineRule="auto"/>
              <w:jc w:val="left"/>
              <w:rPr>
                <w:rFonts w:eastAsia="Calibri" w:cs="Arial"/>
                <w:b/>
                <w:bCs/>
                <w:color w:val="FFFFFF" w:themeColor="background1"/>
              </w:rPr>
            </w:pPr>
            <w:r w:rsidRPr="00F90CD3">
              <w:rPr>
                <w:rFonts w:eastAsia="Calibri" w:cs="Arial"/>
                <w:b/>
                <w:bCs/>
                <w:color w:val="FFFFFF" w:themeColor="background1"/>
              </w:rPr>
              <w:t>Field</w:t>
            </w:r>
          </w:p>
        </w:tc>
        <w:tc>
          <w:tcPr>
            <w:tcW w:w="0" w:type="auto"/>
            <w:tcMar>
              <w:top w:w="15" w:type="dxa"/>
              <w:left w:w="15" w:type="dxa"/>
              <w:bottom w:w="15" w:type="dxa"/>
              <w:right w:w="15" w:type="dxa"/>
            </w:tcMar>
            <w:vAlign w:val="center"/>
            <w:hideMark/>
          </w:tcPr>
          <w:p w14:paraId="74A24D54" w14:textId="77777777" w:rsidR="002411D2" w:rsidRPr="00F90CD3" w:rsidRDefault="002411D2">
            <w:pPr>
              <w:spacing w:after="0" w:line="254" w:lineRule="auto"/>
              <w:jc w:val="left"/>
              <w:rPr>
                <w:rFonts w:eastAsia="Calibri" w:cs="Arial"/>
                <w:b/>
                <w:bCs/>
                <w:color w:val="FFFFFF" w:themeColor="background1"/>
              </w:rPr>
            </w:pPr>
            <w:r w:rsidRPr="00F90CD3">
              <w:rPr>
                <w:rFonts w:eastAsia="Calibri" w:cs="Arial"/>
                <w:b/>
                <w:bCs/>
                <w:color w:val="FFFFFF" w:themeColor="background1"/>
              </w:rPr>
              <w:t>Value</w:t>
            </w:r>
          </w:p>
        </w:tc>
      </w:tr>
      <w:tr w:rsidR="00F90CD3" w:rsidRPr="00F90CD3" w14:paraId="7C5BC782" w14:textId="77777777">
        <w:trPr>
          <w:tblCellSpacing w:w="15" w:type="dxa"/>
        </w:trPr>
        <w:tc>
          <w:tcPr>
            <w:tcW w:w="0" w:type="auto"/>
            <w:tcMar>
              <w:top w:w="15" w:type="dxa"/>
              <w:left w:w="15" w:type="dxa"/>
              <w:bottom w:w="15" w:type="dxa"/>
              <w:right w:w="15" w:type="dxa"/>
            </w:tcMar>
            <w:vAlign w:val="center"/>
            <w:hideMark/>
          </w:tcPr>
          <w:p w14:paraId="184D1F9D" w14:textId="77777777" w:rsidR="002411D2" w:rsidRPr="00F90CD3" w:rsidRDefault="002411D2">
            <w:pPr>
              <w:spacing w:after="0" w:line="254" w:lineRule="auto"/>
              <w:jc w:val="left"/>
              <w:rPr>
                <w:rFonts w:eastAsia="Calibri" w:cs="Arial"/>
                <w:color w:val="FFFFFF" w:themeColor="background1"/>
              </w:rPr>
            </w:pPr>
            <w:r w:rsidRPr="00F90CD3">
              <w:rPr>
                <w:rFonts w:eastAsia="Calibri" w:cs="Arial"/>
                <w:b/>
                <w:bCs/>
                <w:color w:val="FFFFFF" w:themeColor="background1"/>
              </w:rPr>
              <w:t>Asset / Solution Name</w:t>
            </w:r>
          </w:p>
        </w:tc>
        <w:tc>
          <w:tcPr>
            <w:tcW w:w="0" w:type="auto"/>
            <w:tcMar>
              <w:top w:w="15" w:type="dxa"/>
              <w:left w:w="15" w:type="dxa"/>
              <w:bottom w:w="15" w:type="dxa"/>
              <w:right w:w="15" w:type="dxa"/>
            </w:tcMar>
            <w:vAlign w:val="center"/>
            <w:hideMark/>
          </w:tcPr>
          <w:p w14:paraId="61C276FE" w14:textId="236FD1B7" w:rsidR="002411D2" w:rsidRPr="00F90CD3" w:rsidRDefault="002411D2">
            <w:pPr>
              <w:spacing w:after="0" w:line="254" w:lineRule="auto"/>
              <w:jc w:val="left"/>
              <w:rPr>
                <w:rFonts w:eastAsia="Calibri" w:cs="Arial"/>
                <w:color w:val="FFFFFF" w:themeColor="background1"/>
              </w:rPr>
            </w:pPr>
            <w:r w:rsidRPr="00F90CD3">
              <w:rPr>
                <w:rFonts w:eastAsia="Calibri" w:cs="Arial"/>
                <w:color w:val="FFFFFF" w:themeColor="background1"/>
              </w:rPr>
              <w:t xml:space="preserve">Accenture Operations Twin </w:t>
            </w:r>
          </w:p>
        </w:tc>
      </w:tr>
      <w:tr w:rsidR="00F90CD3" w:rsidRPr="00F90CD3" w14:paraId="29D90A4A" w14:textId="77777777">
        <w:trPr>
          <w:tblCellSpacing w:w="15" w:type="dxa"/>
        </w:trPr>
        <w:tc>
          <w:tcPr>
            <w:tcW w:w="0" w:type="auto"/>
            <w:tcMar>
              <w:top w:w="15" w:type="dxa"/>
              <w:left w:w="15" w:type="dxa"/>
              <w:bottom w:w="15" w:type="dxa"/>
              <w:right w:w="15" w:type="dxa"/>
            </w:tcMar>
            <w:vAlign w:val="center"/>
            <w:hideMark/>
          </w:tcPr>
          <w:p w14:paraId="6801D33D" w14:textId="77777777" w:rsidR="002411D2" w:rsidRPr="00F90CD3" w:rsidRDefault="002411D2">
            <w:pPr>
              <w:spacing w:after="0" w:line="254" w:lineRule="auto"/>
              <w:jc w:val="left"/>
              <w:rPr>
                <w:rFonts w:eastAsia="Calibri" w:cs="Arial"/>
                <w:color w:val="FFFFFF" w:themeColor="background1"/>
              </w:rPr>
            </w:pPr>
            <w:r w:rsidRPr="00F90CD3">
              <w:rPr>
                <w:rFonts w:eastAsia="Calibri" w:cs="Arial"/>
                <w:b/>
                <w:bCs/>
                <w:color w:val="FFFFFF" w:themeColor="background1"/>
              </w:rPr>
              <w:t>Domain / Area</w:t>
            </w:r>
          </w:p>
        </w:tc>
        <w:tc>
          <w:tcPr>
            <w:tcW w:w="0" w:type="auto"/>
            <w:tcMar>
              <w:top w:w="15" w:type="dxa"/>
              <w:left w:w="15" w:type="dxa"/>
              <w:bottom w:w="15" w:type="dxa"/>
              <w:right w:w="15" w:type="dxa"/>
            </w:tcMar>
            <w:vAlign w:val="center"/>
            <w:hideMark/>
          </w:tcPr>
          <w:p w14:paraId="2911C5AB" w14:textId="2B51BF06" w:rsidR="002411D2" w:rsidRPr="00F90CD3" w:rsidRDefault="002411D2">
            <w:pPr>
              <w:spacing w:after="0" w:line="254" w:lineRule="auto"/>
              <w:jc w:val="left"/>
              <w:rPr>
                <w:rFonts w:eastAsia="Calibri" w:cs="Arial"/>
                <w:color w:val="FFFFFF" w:themeColor="background1"/>
              </w:rPr>
            </w:pPr>
            <w:r w:rsidRPr="00F90CD3">
              <w:rPr>
                <w:rFonts w:eastAsia="Calibri" w:cs="Arial"/>
                <w:color w:val="FFFFFF" w:themeColor="background1"/>
              </w:rPr>
              <w:t>Digital Twin</w:t>
            </w:r>
          </w:p>
        </w:tc>
      </w:tr>
      <w:tr w:rsidR="00F90CD3" w:rsidRPr="00F90CD3" w14:paraId="2B0DD095" w14:textId="77777777">
        <w:trPr>
          <w:tblCellSpacing w:w="15" w:type="dxa"/>
        </w:trPr>
        <w:tc>
          <w:tcPr>
            <w:tcW w:w="0" w:type="auto"/>
            <w:tcMar>
              <w:top w:w="15" w:type="dxa"/>
              <w:left w:w="15" w:type="dxa"/>
              <w:bottom w:w="15" w:type="dxa"/>
              <w:right w:w="15" w:type="dxa"/>
            </w:tcMar>
            <w:vAlign w:val="center"/>
            <w:hideMark/>
          </w:tcPr>
          <w:p w14:paraId="066C7235" w14:textId="77777777" w:rsidR="002411D2" w:rsidRPr="00F90CD3" w:rsidRDefault="002411D2">
            <w:pPr>
              <w:spacing w:after="0" w:line="254" w:lineRule="auto"/>
              <w:jc w:val="left"/>
              <w:rPr>
                <w:rFonts w:eastAsia="Calibri" w:cs="Arial"/>
                <w:color w:val="FFFFFF" w:themeColor="background1"/>
              </w:rPr>
            </w:pPr>
            <w:r w:rsidRPr="00F90CD3">
              <w:rPr>
                <w:rFonts w:eastAsia="Calibri" w:cs="Arial"/>
                <w:b/>
                <w:bCs/>
                <w:color w:val="FFFFFF" w:themeColor="background1"/>
              </w:rPr>
              <w:t>Owner (Team/Person)</w:t>
            </w:r>
          </w:p>
        </w:tc>
        <w:tc>
          <w:tcPr>
            <w:tcW w:w="0" w:type="auto"/>
            <w:tcMar>
              <w:top w:w="15" w:type="dxa"/>
              <w:left w:w="15" w:type="dxa"/>
              <w:bottom w:w="15" w:type="dxa"/>
              <w:right w:w="15" w:type="dxa"/>
            </w:tcMar>
            <w:vAlign w:val="center"/>
            <w:hideMark/>
          </w:tcPr>
          <w:p w14:paraId="09660D03" w14:textId="77777777" w:rsidR="002411D2" w:rsidRPr="00F90CD3" w:rsidRDefault="002411D2">
            <w:pPr>
              <w:spacing w:after="0" w:line="254" w:lineRule="auto"/>
              <w:jc w:val="left"/>
              <w:rPr>
                <w:rFonts w:eastAsia="Calibri" w:cs="Arial"/>
                <w:color w:val="FFFFFF" w:themeColor="background1"/>
              </w:rPr>
            </w:pPr>
            <w:r w:rsidRPr="00F90CD3">
              <w:rPr>
                <w:rFonts w:eastAsia="Calibri" w:cs="Arial"/>
                <w:color w:val="FFFFFF" w:themeColor="background1"/>
              </w:rPr>
              <w:t>Tournier, Florian</w:t>
            </w:r>
          </w:p>
        </w:tc>
      </w:tr>
      <w:tr w:rsidR="00F90CD3" w:rsidRPr="00F90CD3" w14:paraId="010038E2" w14:textId="77777777">
        <w:trPr>
          <w:tblCellSpacing w:w="15" w:type="dxa"/>
        </w:trPr>
        <w:tc>
          <w:tcPr>
            <w:tcW w:w="0" w:type="auto"/>
            <w:tcMar>
              <w:top w:w="15" w:type="dxa"/>
              <w:left w:w="15" w:type="dxa"/>
              <w:bottom w:w="15" w:type="dxa"/>
              <w:right w:w="15" w:type="dxa"/>
            </w:tcMar>
            <w:vAlign w:val="center"/>
            <w:hideMark/>
          </w:tcPr>
          <w:p w14:paraId="4C07A936" w14:textId="77777777" w:rsidR="002411D2" w:rsidRPr="00F90CD3" w:rsidRDefault="002411D2">
            <w:pPr>
              <w:spacing w:after="0" w:line="254" w:lineRule="auto"/>
              <w:jc w:val="left"/>
              <w:rPr>
                <w:rFonts w:eastAsia="Calibri" w:cs="Arial"/>
                <w:color w:val="FFFFFF" w:themeColor="background1"/>
              </w:rPr>
            </w:pPr>
            <w:r w:rsidRPr="00F90CD3">
              <w:rPr>
                <w:rFonts w:eastAsia="Calibri" w:cs="Arial"/>
                <w:b/>
                <w:bCs/>
                <w:color w:val="FFFFFF" w:themeColor="background1"/>
              </w:rPr>
              <w:t>Reviewers</w:t>
            </w:r>
          </w:p>
        </w:tc>
        <w:tc>
          <w:tcPr>
            <w:tcW w:w="0" w:type="auto"/>
            <w:tcMar>
              <w:top w:w="15" w:type="dxa"/>
              <w:left w:w="15" w:type="dxa"/>
              <w:bottom w:w="15" w:type="dxa"/>
              <w:right w:w="15" w:type="dxa"/>
            </w:tcMar>
            <w:vAlign w:val="center"/>
            <w:hideMark/>
          </w:tcPr>
          <w:p w14:paraId="5CF36896" w14:textId="77777777" w:rsidR="002411D2" w:rsidRPr="00F90CD3" w:rsidRDefault="002411D2">
            <w:pPr>
              <w:spacing w:after="0" w:line="254" w:lineRule="auto"/>
              <w:jc w:val="left"/>
              <w:rPr>
                <w:rFonts w:eastAsia="Calibri" w:cs="Arial"/>
                <w:color w:val="FFFFFF" w:themeColor="background1"/>
              </w:rPr>
            </w:pPr>
            <w:r w:rsidRPr="00F90CD3">
              <w:rPr>
                <w:rFonts w:eastAsia="Calibri" w:cs="Arial"/>
                <w:color w:val="FFFFFF" w:themeColor="background1"/>
              </w:rPr>
              <w:t>Susarla, Aditya, Rane, Chetankumar</w:t>
            </w:r>
          </w:p>
        </w:tc>
      </w:tr>
      <w:tr w:rsidR="00F90CD3" w:rsidRPr="00F90CD3" w14:paraId="2FF29A04" w14:textId="77777777">
        <w:trPr>
          <w:tblCellSpacing w:w="15" w:type="dxa"/>
        </w:trPr>
        <w:tc>
          <w:tcPr>
            <w:tcW w:w="0" w:type="auto"/>
            <w:tcMar>
              <w:top w:w="15" w:type="dxa"/>
              <w:left w:w="15" w:type="dxa"/>
              <w:bottom w:w="15" w:type="dxa"/>
              <w:right w:w="15" w:type="dxa"/>
            </w:tcMar>
            <w:vAlign w:val="center"/>
            <w:hideMark/>
          </w:tcPr>
          <w:p w14:paraId="0092E948" w14:textId="77777777" w:rsidR="002411D2" w:rsidRPr="00F90CD3" w:rsidRDefault="002411D2">
            <w:pPr>
              <w:spacing w:after="0" w:line="254" w:lineRule="auto"/>
              <w:jc w:val="left"/>
              <w:rPr>
                <w:rFonts w:eastAsia="Calibri" w:cs="Arial"/>
                <w:color w:val="FFFFFF" w:themeColor="background1"/>
              </w:rPr>
            </w:pPr>
            <w:r w:rsidRPr="00F90CD3">
              <w:rPr>
                <w:rFonts w:eastAsia="Calibri" w:cs="Arial"/>
                <w:b/>
                <w:bCs/>
                <w:color w:val="FFFFFF" w:themeColor="background1"/>
              </w:rPr>
              <w:t>Status</w:t>
            </w:r>
          </w:p>
        </w:tc>
        <w:tc>
          <w:tcPr>
            <w:tcW w:w="0" w:type="auto"/>
            <w:tcMar>
              <w:top w:w="15" w:type="dxa"/>
              <w:left w:w="15" w:type="dxa"/>
              <w:bottom w:w="15" w:type="dxa"/>
              <w:right w:w="15" w:type="dxa"/>
            </w:tcMar>
            <w:vAlign w:val="center"/>
            <w:hideMark/>
          </w:tcPr>
          <w:p w14:paraId="1F0C24F5" w14:textId="77777777" w:rsidR="002411D2" w:rsidRPr="00F90CD3" w:rsidRDefault="002411D2">
            <w:pPr>
              <w:spacing w:after="0" w:line="254" w:lineRule="auto"/>
              <w:jc w:val="left"/>
              <w:rPr>
                <w:rFonts w:eastAsia="Calibri" w:cs="Arial"/>
                <w:color w:val="FFFFFF" w:themeColor="background1"/>
              </w:rPr>
            </w:pPr>
            <w:r w:rsidRPr="00F90CD3">
              <w:rPr>
                <w:rFonts w:eastAsia="Calibri" w:cs="Arial"/>
                <w:color w:val="FFFFFF" w:themeColor="background1"/>
              </w:rPr>
              <w:t>Published / Complete</w:t>
            </w:r>
          </w:p>
        </w:tc>
      </w:tr>
      <w:tr w:rsidR="00F90CD3" w:rsidRPr="00F90CD3" w14:paraId="79B6F215" w14:textId="77777777">
        <w:trPr>
          <w:tblCellSpacing w:w="15" w:type="dxa"/>
        </w:trPr>
        <w:tc>
          <w:tcPr>
            <w:tcW w:w="0" w:type="auto"/>
            <w:tcMar>
              <w:top w:w="15" w:type="dxa"/>
              <w:left w:w="15" w:type="dxa"/>
              <w:bottom w:w="15" w:type="dxa"/>
              <w:right w:w="15" w:type="dxa"/>
            </w:tcMar>
            <w:vAlign w:val="center"/>
            <w:hideMark/>
          </w:tcPr>
          <w:p w14:paraId="090B4FD4" w14:textId="77777777" w:rsidR="002411D2" w:rsidRPr="00F90CD3" w:rsidRDefault="002411D2">
            <w:pPr>
              <w:spacing w:after="0" w:line="254" w:lineRule="auto"/>
              <w:jc w:val="left"/>
              <w:rPr>
                <w:rFonts w:eastAsia="Calibri" w:cs="Arial"/>
                <w:color w:val="FFFFFF" w:themeColor="background1"/>
              </w:rPr>
            </w:pPr>
            <w:r w:rsidRPr="00F90CD3">
              <w:rPr>
                <w:rFonts w:eastAsia="Calibri" w:cs="Arial"/>
                <w:b/>
                <w:bCs/>
                <w:color w:val="FFFFFF" w:themeColor="background1"/>
              </w:rPr>
              <w:t>Confidentiality</w:t>
            </w:r>
          </w:p>
        </w:tc>
        <w:tc>
          <w:tcPr>
            <w:tcW w:w="0" w:type="auto"/>
            <w:tcMar>
              <w:top w:w="15" w:type="dxa"/>
              <w:left w:w="15" w:type="dxa"/>
              <w:bottom w:w="15" w:type="dxa"/>
              <w:right w:w="15" w:type="dxa"/>
            </w:tcMar>
            <w:vAlign w:val="center"/>
            <w:hideMark/>
          </w:tcPr>
          <w:p w14:paraId="120234F9" w14:textId="77777777" w:rsidR="002411D2" w:rsidRPr="00F90CD3" w:rsidRDefault="002411D2">
            <w:pPr>
              <w:spacing w:after="0" w:line="254" w:lineRule="auto"/>
              <w:jc w:val="left"/>
              <w:rPr>
                <w:rFonts w:eastAsia="Calibri" w:cs="Arial"/>
                <w:color w:val="FFFFFF" w:themeColor="background1"/>
              </w:rPr>
            </w:pPr>
            <w:r w:rsidRPr="00F90CD3">
              <w:rPr>
                <w:rFonts w:eastAsia="Calibri" w:cs="Arial"/>
                <w:color w:val="FFFFFF" w:themeColor="background1"/>
              </w:rPr>
              <w:t>Internal / Confidential</w:t>
            </w:r>
          </w:p>
        </w:tc>
      </w:tr>
      <w:tr w:rsidR="00F90CD3" w:rsidRPr="00F90CD3" w14:paraId="78D55EC0" w14:textId="77777777">
        <w:trPr>
          <w:tblCellSpacing w:w="15" w:type="dxa"/>
        </w:trPr>
        <w:tc>
          <w:tcPr>
            <w:tcW w:w="0" w:type="auto"/>
            <w:tcMar>
              <w:top w:w="15" w:type="dxa"/>
              <w:left w:w="15" w:type="dxa"/>
              <w:bottom w:w="15" w:type="dxa"/>
              <w:right w:w="15" w:type="dxa"/>
            </w:tcMar>
            <w:vAlign w:val="center"/>
            <w:hideMark/>
          </w:tcPr>
          <w:p w14:paraId="7A720BF8" w14:textId="77777777" w:rsidR="002411D2" w:rsidRPr="00F90CD3" w:rsidRDefault="002411D2">
            <w:pPr>
              <w:spacing w:after="0" w:line="254" w:lineRule="auto"/>
              <w:jc w:val="left"/>
              <w:rPr>
                <w:rFonts w:eastAsia="Calibri" w:cs="Arial"/>
                <w:color w:val="FFFFFF" w:themeColor="background1"/>
              </w:rPr>
            </w:pPr>
            <w:r w:rsidRPr="00F90CD3">
              <w:rPr>
                <w:rFonts w:eastAsia="Calibri" w:cs="Arial"/>
                <w:b/>
                <w:bCs/>
                <w:color w:val="FFFFFF" w:themeColor="background1"/>
              </w:rPr>
              <w:t>Source of Truth</w:t>
            </w:r>
          </w:p>
        </w:tc>
        <w:tc>
          <w:tcPr>
            <w:tcW w:w="0" w:type="auto"/>
            <w:tcMar>
              <w:top w:w="15" w:type="dxa"/>
              <w:left w:w="15" w:type="dxa"/>
              <w:bottom w:w="15" w:type="dxa"/>
              <w:right w:w="15" w:type="dxa"/>
            </w:tcMar>
            <w:vAlign w:val="center"/>
            <w:hideMark/>
          </w:tcPr>
          <w:p w14:paraId="044226C1" w14:textId="77777777" w:rsidR="002411D2" w:rsidRPr="00F90CD3" w:rsidRDefault="002411D2">
            <w:pPr>
              <w:spacing w:after="0" w:line="254" w:lineRule="auto"/>
              <w:jc w:val="left"/>
              <w:rPr>
                <w:rFonts w:eastAsia="Calibri" w:cs="Arial"/>
                <w:color w:val="FFFFFF" w:themeColor="background1"/>
              </w:rPr>
            </w:pPr>
            <w:hyperlink r:id="rId12" w:history="1">
              <w:r w:rsidRPr="00F90CD3">
                <w:rPr>
                  <w:rStyle w:val="Hyperlink"/>
                  <w:rFonts w:eastAsia="Calibri" w:cs="Arial"/>
                  <w:color w:val="FFFFFF" w:themeColor="background1"/>
                </w:rPr>
                <w:t>Summary - Overview</w:t>
              </w:r>
            </w:hyperlink>
          </w:p>
        </w:tc>
      </w:tr>
      <w:tr w:rsidR="00F90CD3" w:rsidRPr="00F90CD3" w14:paraId="4A654F67" w14:textId="77777777">
        <w:trPr>
          <w:tblCellSpacing w:w="15" w:type="dxa"/>
        </w:trPr>
        <w:tc>
          <w:tcPr>
            <w:tcW w:w="0" w:type="auto"/>
            <w:tcMar>
              <w:top w:w="15" w:type="dxa"/>
              <w:left w:w="15" w:type="dxa"/>
              <w:bottom w:w="15" w:type="dxa"/>
              <w:right w:w="15" w:type="dxa"/>
            </w:tcMar>
            <w:vAlign w:val="center"/>
            <w:hideMark/>
          </w:tcPr>
          <w:p w14:paraId="2CA0E523" w14:textId="77777777" w:rsidR="002411D2" w:rsidRPr="00F90CD3" w:rsidRDefault="002411D2">
            <w:pPr>
              <w:spacing w:after="0" w:line="254" w:lineRule="auto"/>
              <w:jc w:val="left"/>
              <w:rPr>
                <w:rFonts w:eastAsia="Calibri" w:cs="Arial"/>
                <w:color w:val="FFFFFF" w:themeColor="background1"/>
              </w:rPr>
            </w:pPr>
            <w:r w:rsidRPr="00F90CD3">
              <w:rPr>
                <w:rFonts w:eastAsia="Calibri" w:cs="Arial"/>
                <w:b/>
                <w:bCs/>
                <w:color w:val="FFFFFF" w:themeColor="background1"/>
              </w:rPr>
              <w:t>Related Assets / Alternatives</w:t>
            </w:r>
          </w:p>
        </w:tc>
        <w:tc>
          <w:tcPr>
            <w:tcW w:w="0" w:type="auto"/>
            <w:tcMar>
              <w:top w:w="15" w:type="dxa"/>
              <w:left w:w="15" w:type="dxa"/>
              <w:bottom w:w="15" w:type="dxa"/>
              <w:right w:w="15" w:type="dxa"/>
            </w:tcMar>
            <w:vAlign w:val="center"/>
          </w:tcPr>
          <w:p w14:paraId="33832D15" w14:textId="4CAA878A" w:rsidR="002411D2" w:rsidRPr="00F90CD3" w:rsidRDefault="00F90CD3">
            <w:pPr>
              <w:spacing w:after="0" w:line="254" w:lineRule="auto"/>
              <w:jc w:val="left"/>
              <w:rPr>
                <w:rFonts w:eastAsia="Calibri" w:cs="Arial"/>
                <w:color w:val="FFFFFF" w:themeColor="background1"/>
              </w:rPr>
            </w:pPr>
            <w:r w:rsidRPr="00F90CD3">
              <w:rPr>
                <w:rFonts w:eastAsia="Calibri" w:cs="Arial"/>
                <w:color w:val="FFFFFF" w:themeColor="background1"/>
              </w:rPr>
              <w:t>AOT Getting Started</w:t>
            </w:r>
          </w:p>
        </w:tc>
      </w:tr>
    </w:tbl>
    <w:p w14:paraId="34E3EEAB" w14:textId="451E954B" w:rsidR="00E805AA" w:rsidRPr="00566451" w:rsidRDefault="00E805AA" w:rsidP="00A03C7D">
      <w:pPr>
        <w:sectPr w:rsidR="00E805AA" w:rsidRPr="00566451" w:rsidSect="007014F7">
          <w:headerReference w:type="default" r:id="rId13"/>
          <w:footerReference w:type="default" r:id="rId14"/>
          <w:pgSz w:w="12240" w:h="15840" w:orient="landscape" w:code="1"/>
          <w:pgMar w:top="6480" w:right="720" w:bottom="720" w:left="720" w:header="720" w:footer="720" w:gutter="0"/>
          <w:cols w:sep="1" w:space="720"/>
          <w:docGrid w:linePitch="360"/>
        </w:sectPr>
      </w:pPr>
    </w:p>
    <w:p w14:paraId="112BCC3B" w14:textId="77777777" w:rsidR="00F27CD3" w:rsidRPr="00643AAD" w:rsidRDefault="00F27CD3" w:rsidP="000874CD">
      <w:pPr>
        <w:sectPr w:rsidR="00F27CD3" w:rsidRPr="00643AAD" w:rsidSect="007014F7">
          <w:type w:val="continuous"/>
          <w:pgSz w:w="12240" w:h="15840" w:orient="landscape" w:code="1"/>
          <w:pgMar w:top="720" w:right="720" w:bottom="720" w:left="720" w:header="720" w:footer="720" w:gutter="0"/>
          <w:cols w:sep="1" w:space="1440"/>
          <w:docGrid w:linePitch="360"/>
        </w:sectPr>
      </w:pPr>
    </w:p>
    <w:p w14:paraId="3E26453B" w14:textId="07DB9360" w:rsidR="00DE2E12" w:rsidRPr="00566451" w:rsidRDefault="000666F6" w:rsidP="000874CD">
      <w:pPr>
        <w:pStyle w:val="Heading1"/>
      </w:pPr>
      <w:r w:rsidRPr="004971F5">
        <w:lastRenderedPageBreak/>
        <w:t>Introduction</w:t>
      </w:r>
    </w:p>
    <w:p w14:paraId="7236A3BB" w14:textId="39D08B14" w:rsidR="00EF40E6" w:rsidRDefault="00EF40E6" w:rsidP="00EF40E6">
      <w:pPr>
        <w:rPr>
          <w:rFonts w:eastAsia="Graphik" w:cs="Graphik"/>
          <w:color w:val="000000" w:themeColor="text1"/>
          <w:szCs w:val="20"/>
        </w:rPr>
      </w:pPr>
      <w:r w:rsidRPr="00145FB2">
        <w:rPr>
          <w:rFonts w:eastAsia="Graphik" w:cs="Graphik"/>
          <w:i/>
          <w:iCs/>
          <w:color w:val="000000" w:themeColor="text1"/>
          <w:szCs w:val="20"/>
        </w:rPr>
        <w:t>Accenture Operations Twin</w:t>
      </w:r>
      <w:r w:rsidRPr="00EF40E6">
        <w:rPr>
          <w:rFonts w:eastAsia="Graphik" w:cs="Graphik"/>
          <w:color w:val="000000" w:themeColor="text1"/>
          <w:szCs w:val="20"/>
        </w:rPr>
        <w:t xml:space="preserve"> (AOT)</w:t>
      </w:r>
      <w:r w:rsidR="0086160F">
        <w:rPr>
          <w:rFonts w:eastAsia="Graphik" w:cs="Graphik"/>
          <w:color w:val="000000" w:themeColor="text1"/>
          <w:szCs w:val="20"/>
        </w:rPr>
        <w:t xml:space="preserve"> </w:t>
      </w:r>
      <w:r w:rsidRPr="00EF40E6">
        <w:rPr>
          <w:rFonts w:eastAsia="Graphik" w:cs="Graphik"/>
          <w:color w:val="000000" w:themeColor="text1"/>
          <w:szCs w:val="20"/>
        </w:rPr>
        <w:t xml:space="preserve">is a set of software accelerators for the rapid implementation of customized factory-to-cloud applications. </w:t>
      </w:r>
      <w:r w:rsidR="003B681D">
        <w:rPr>
          <w:rFonts w:eastAsia="Graphik" w:cs="Graphik"/>
          <w:color w:val="000000" w:themeColor="text1"/>
          <w:szCs w:val="20"/>
        </w:rPr>
        <w:t>These</w:t>
      </w:r>
      <w:r w:rsidR="003B681D" w:rsidRPr="00EF40E6">
        <w:rPr>
          <w:rFonts w:eastAsia="Graphik" w:cs="Graphik"/>
          <w:color w:val="000000" w:themeColor="text1"/>
          <w:szCs w:val="20"/>
        </w:rPr>
        <w:t xml:space="preserve"> </w:t>
      </w:r>
      <w:r w:rsidRPr="00EF40E6">
        <w:rPr>
          <w:rFonts w:eastAsia="Graphik" w:cs="Graphik"/>
          <w:color w:val="000000" w:themeColor="text1"/>
          <w:szCs w:val="20"/>
        </w:rPr>
        <w:t xml:space="preserve">operations twin </w:t>
      </w:r>
      <w:r w:rsidR="003B681D">
        <w:rPr>
          <w:rFonts w:eastAsia="Graphik" w:cs="Graphik"/>
          <w:color w:val="000000" w:themeColor="text1"/>
          <w:szCs w:val="20"/>
        </w:rPr>
        <w:t xml:space="preserve">apps </w:t>
      </w:r>
      <w:r w:rsidRPr="00EF40E6">
        <w:rPr>
          <w:rFonts w:eastAsia="Graphik" w:cs="Graphik"/>
          <w:color w:val="000000" w:themeColor="text1"/>
          <w:szCs w:val="20"/>
        </w:rPr>
        <w:t>accelerate the integration of product, process, and live data from disparate IT and OT systems, creating a comprehensive and contextualized view of operations to enable better decisions and optimized processes.</w:t>
      </w:r>
    </w:p>
    <w:p w14:paraId="6C4B30D4" w14:textId="2D7B6837" w:rsidR="00E91D52" w:rsidRPr="003416D5" w:rsidRDefault="00597759" w:rsidP="00C802C4">
      <w:r w:rsidRPr="00C802C4">
        <w:t xml:space="preserve">Starting with version 2.5, </w:t>
      </w:r>
      <w:r w:rsidR="00D33FE1" w:rsidRPr="00C802C4">
        <w:t>AOT</w:t>
      </w:r>
      <w:r w:rsidRPr="00C802C4">
        <w:t xml:space="preserve"> is now included in the Industrial AI </w:t>
      </w:r>
      <w:r w:rsidR="008759E6" w:rsidRPr="00C802C4">
        <w:t xml:space="preserve">(IAI) </w:t>
      </w:r>
      <w:r w:rsidRPr="00C802C4">
        <w:t>initiative—</w:t>
      </w:r>
      <w:r w:rsidR="00E91D52" w:rsidRPr="003416D5">
        <w:t xml:space="preserve"> a multi- disciplinary approach combining Industry knowledge, Operational Technology and Advanced AI underpinned by cutting-edge AI Offerings, specifically tailored to client requirements across industries and domains.</w:t>
      </w:r>
    </w:p>
    <w:p w14:paraId="27FC3830" w14:textId="38015880" w:rsidR="00597759" w:rsidRPr="00597759" w:rsidRDefault="00597759" w:rsidP="00597759">
      <w:r w:rsidRPr="00597759">
        <w:t xml:space="preserve">As part of this initiative, we </w:t>
      </w:r>
      <w:r w:rsidR="00B43868">
        <w:t>have</w:t>
      </w:r>
      <w:r w:rsidRPr="00597759">
        <w:t xml:space="preserve"> launch</w:t>
      </w:r>
      <w:r w:rsidR="00B43868">
        <w:t>ed</w:t>
      </w:r>
      <w:r w:rsidRPr="00597759">
        <w:t xml:space="preserve"> Industrial AI Foundations, a set of flexible data services designed to support the fast rollout of Industrial AI solutions.</w:t>
      </w:r>
    </w:p>
    <w:p w14:paraId="69FFD951" w14:textId="77777777" w:rsidR="00AC357F" w:rsidRDefault="00ED6890" w:rsidP="007014F7">
      <w:r w:rsidRPr="00ED6890">
        <w:t xml:space="preserve">AOT and Plant Control Tower will continue to evolve within the Industrial AI Foundation portfolio, and future releases will be provided under the Industrial AI </w:t>
      </w:r>
      <w:r w:rsidR="008A766A">
        <w:t>initiative</w:t>
      </w:r>
      <w:r w:rsidRPr="00ED6890">
        <w:t>.</w:t>
      </w:r>
    </w:p>
    <w:p w14:paraId="025EBDA5" w14:textId="77777777" w:rsidR="00AC357F" w:rsidRPr="00690B73" w:rsidRDefault="00AC357F" w:rsidP="00AC357F">
      <w:pPr>
        <w:pStyle w:val="Heading2"/>
      </w:pPr>
      <w:r w:rsidRPr="00690B73">
        <w:t>Purpose</w:t>
      </w:r>
    </w:p>
    <w:p w14:paraId="079E178B" w14:textId="49E7D407" w:rsidR="00AC357F" w:rsidRPr="00566451" w:rsidRDefault="00AC357F" w:rsidP="00AC357F">
      <w:r w:rsidRPr="00566451">
        <w:t>This document describes new features for version 2.</w:t>
      </w:r>
      <w:r>
        <w:t>5</w:t>
      </w:r>
      <w:r w:rsidRPr="00566451">
        <w:t xml:space="preserve"> as well as any bug fixes and enhancements made to previously released features. It also includes a section for known issues and limitations.</w:t>
      </w:r>
    </w:p>
    <w:p w14:paraId="78C5EF8E" w14:textId="77777777" w:rsidR="002E67E7" w:rsidRDefault="002E67E7" w:rsidP="00AC357F">
      <w:pPr>
        <w:pStyle w:val="Heading2"/>
        <w:sectPr w:rsidR="002E67E7" w:rsidSect="00D85796">
          <w:pgSz w:w="12242" w:h="19278" w:orient="landscape" w:code="1"/>
          <w:pgMar w:top="720" w:right="1440" w:bottom="720" w:left="1440" w:header="720" w:footer="720" w:gutter="0"/>
          <w:cols w:sep="1" w:space="1440"/>
          <w:docGrid w:linePitch="360"/>
        </w:sectPr>
      </w:pPr>
    </w:p>
    <w:p w14:paraId="56F9F69B" w14:textId="77777777" w:rsidR="00AC357F" w:rsidRPr="00690B73" w:rsidRDefault="00AC357F" w:rsidP="00AC357F">
      <w:pPr>
        <w:pStyle w:val="Heading2"/>
      </w:pPr>
      <w:r w:rsidRPr="00690B73">
        <w:t>Target Audience</w:t>
      </w:r>
    </w:p>
    <w:p w14:paraId="30E31305" w14:textId="36EBD7BE" w:rsidR="00AC357F" w:rsidRPr="00566451" w:rsidRDefault="00AC357F" w:rsidP="00AC357F">
      <w:pPr>
        <w:pStyle w:val="intented-bullet"/>
        <w:spacing w:before="40" w:after="40"/>
        <w:ind w:left="504"/>
      </w:pPr>
      <w:r w:rsidRPr="00566451">
        <w:t>Delivery Teams</w:t>
      </w:r>
    </w:p>
    <w:p w14:paraId="125D62D6" w14:textId="77777777" w:rsidR="00AC357F" w:rsidRPr="00566451" w:rsidRDefault="00AC357F" w:rsidP="00480356">
      <w:pPr>
        <w:pStyle w:val="intented-bullet"/>
        <w:spacing w:before="40" w:after="40"/>
        <w:ind w:left="504"/>
        <w:jc w:val="left"/>
      </w:pPr>
      <w:r w:rsidRPr="00566451">
        <w:t>Stakeholders, Solution Architects, Technical Architects</w:t>
      </w:r>
    </w:p>
    <w:p w14:paraId="23A5722D" w14:textId="7CAB1F16" w:rsidR="00AC357F" w:rsidRPr="00690B73" w:rsidRDefault="00AC357F" w:rsidP="00AC357F">
      <w:pPr>
        <w:pStyle w:val="Heading2"/>
      </w:pPr>
      <w:r w:rsidRPr="00690B73">
        <w:t>Contacts</w:t>
      </w:r>
    </w:p>
    <w:p w14:paraId="1D19F84C" w14:textId="77777777" w:rsidR="00AC357F" w:rsidRPr="00566451" w:rsidRDefault="00AC357F" w:rsidP="001269C4">
      <w:pPr>
        <w:pStyle w:val="UOLIST2"/>
        <w:ind w:left="504"/>
      </w:pPr>
      <w:hyperlink r:id="rId15" w:history="1">
        <w:r w:rsidRPr="00566451">
          <w:rPr>
            <w:rStyle w:val="Hyperlink"/>
          </w:rPr>
          <w:t>florian.tournier@accenture.com</w:t>
        </w:r>
      </w:hyperlink>
    </w:p>
    <w:p w14:paraId="08574E2F" w14:textId="77777777" w:rsidR="00AC357F" w:rsidRPr="00566451" w:rsidRDefault="00AC357F" w:rsidP="001269C4">
      <w:pPr>
        <w:pStyle w:val="UOLIST2"/>
        <w:ind w:left="504"/>
      </w:pPr>
      <w:hyperlink r:id="rId16" w:history="1">
        <w:r w:rsidRPr="00566451">
          <w:rPr>
            <w:rStyle w:val="Hyperlink"/>
          </w:rPr>
          <w:t>susarla.aditya@accenture.com</w:t>
        </w:r>
      </w:hyperlink>
    </w:p>
    <w:p w14:paraId="185F1AFF" w14:textId="77777777" w:rsidR="00AC357F" w:rsidRPr="00566451" w:rsidRDefault="00AC357F" w:rsidP="001269C4">
      <w:pPr>
        <w:pStyle w:val="UOLIST2"/>
        <w:ind w:left="504"/>
        <w:rPr>
          <w:rStyle w:val="Hyperlink"/>
          <w:rFonts w:cstheme="minorBidi"/>
          <w:color w:val="auto"/>
          <w:u w:val="none"/>
        </w:rPr>
      </w:pPr>
      <w:hyperlink r:id="rId17" w:history="1">
        <w:r w:rsidRPr="00566451">
          <w:rPr>
            <w:rStyle w:val="Hyperlink"/>
          </w:rPr>
          <w:t>ankur.manchanda@accenture.com</w:t>
        </w:r>
      </w:hyperlink>
    </w:p>
    <w:p w14:paraId="139B6BC7" w14:textId="2FABFB26" w:rsidR="00AC357F" w:rsidRPr="00690B73" w:rsidRDefault="002E67E7" w:rsidP="00AC357F">
      <w:pPr>
        <w:pStyle w:val="Heading2"/>
      </w:pPr>
      <w:r>
        <w:br w:type="column"/>
      </w:r>
      <w:r w:rsidR="00AC357F" w:rsidRPr="00690B73">
        <w:t>Related Links</w:t>
      </w:r>
    </w:p>
    <w:p w14:paraId="38E0863B" w14:textId="14C71CF3" w:rsidR="00D329F5" w:rsidRPr="00566C81" w:rsidRDefault="00D329F5" w:rsidP="00A51C92">
      <w:pPr>
        <w:pStyle w:val="UOLIST2"/>
        <w:spacing w:before="120" w:after="120"/>
        <w:ind w:left="504"/>
        <w:rPr>
          <w:rStyle w:val="Hyperlink"/>
        </w:rPr>
      </w:pPr>
      <w:hyperlink r:id="rId18" w:history="1">
        <w:r w:rsidRPr="00627713">
          <w:rPr>
            <w:rStyle w:val="Hyperlink"/>
          </w:rPr>
          <w:t>Architectural Blueprints</w:t>
        </w:r>
      </w:hyperlink>
    </w:p>
    <w:p w14:paraId="4C825B2D" w14:textId="54D98C19" w:rsidR="00AC357F" w:rsidRPr="00452762" w:rsidRDefault="00AC357F" w:rsidP="00A51C92">
      <w:pPr>
        <w:pStyle w:val="UOLIST2"/>
        <w:spacing w:before="120" w:after="120"/>
        <w:ind w:left="504"/>
        <w:rPr>
          <w:rStyle w:val="Hyperlink"/>
          <w:rFonts w:eastAsiaTheme="majorEastAsia" w:cstheme="majorBidi"/>
          <w:b/>
          <w:sz w:val="26"/>
          <w:szCs w:val="24"/>
          <w:lang w:val="en-US"/>
        </w:rPr>
      </w:pPr>
      <w:hyperlink r:id="rId19">
        <w:r w:rsidRPr="00566451">
          <w:rPr>
            <w:rStyle w:val="Hyperlink"/>
          </w:rPr>
          <w:t>Cognite Documentation</w:t>
        </w:r>
      </w:hyperlink>
    </w:p>
    <w:p w14:paraId="3FF0BBCB" w14:textId="77777777" w:rsidR="00AC357F" w:rsidRPr="00ED056F" w:rsidRDefault="00AC357F" w:rsidP="00A51C92">
      <w:pPr>
        <w:pStyle w:val="UOLIST2"/>
        <w:spacing w:before="120" w:after="120"/>
        <w:ind w:left="504"/>
        <w:rPr>
          <w:rStyle w:val="Hyperlink"/>
          <w:rFonts w:cstheme="minorBidi"/>
          <w:color w:val="auto"/>
          <w:u w:val="none"/>
        </w:rPr>
      </w:pPr>
      <w:hyperlink r:id="rId20" w:history="1">
        <w:r w:rsidRPr="004971F5">
          <w:rPr>
            <w:rStyle w:val="Hyperlink"/>
          </w:rPr>
          <w:t>AOT Documentation</w:t>
        </w:r>
      </w:hyperlink>
    </w:p>
    <w:p w14:paraId="11612A8C" w14:textId="77777777" w:rsidR="00AC357F" w:rsidRDefault="00AC357F" w:rsidP="00A51C92">
      <w:pPr>
        <w:pStyle w:val="UOLIST2"/>
        <w:spacing w:before="120" w:after="120"/>
        <w:ind w:left="504"/>
      </w:pPr>
      <w:hyperlink r:id="rId21" w:history="1">
        <w:r w:rsidRPr="009A58FC">
          <w:rPr>
            <w:rStyle w:val="Hyperlink"/>
            <w:rFonts w:cstheme="minorBidi"/>
          </w:rPr>
          <w:t>Azure Digital Twins</w:t>
        </w:r>
      </w:hyperlink>
    </w:p>
    <w:p w14:paraId="5E3B91B6" w14:textId="23DFECA2" w:rsidR="001F78AE" w:rsidRDefault="004E3668" w:rsidP="00A51C92">
      <w:pPr>
        <w:pStyle w:val="UOLIST2"/>
        <w:spacing w:before="120" w:after="120"/>
        <w:ind w:left="504"/>
      </w:pPr>
      <w:hyperlink r:id="rId22" w:history="1">
        <w:r w:rsidRPr="004E3668">
          <w:rPr>
            <w:rStyle w:val="Hyperlink"/>
          </w:rPr>
          <w:t>AIIS on ARC</w:t>
        </w:r>
      </w:hyperlink>
    </w:p>
    <w:p w14:paraId="7F7CD311" w14:textId="6B7F0A3C" w:rsidR="00AC357F" w:rsidRPr="001269C4" w:rsidRDefault="00D35588" w:rsidP="00A51C92">
      <w:pPr>
        <w:pStyle w:val="UOLIST2"/>
        <w:spacing w:before="120" w:after="120"/>
        <w:ind w:left="504"/>
        <w:rPr>
          <w:rFonts w:cstheme="minorBidi"/>
          <w:color w:val="0563C1" w:themeColor="hyperlink"/>
          <w:u w:val="single"/>
        </w:rPr>
      </w:pPr>
      <w:hyperlink r:id="rId23" w:history="1">
        <w:r>
          <w:rPr>
            <w:rStyle w:val="Hyperlink"/>
            <w:rFonts w:cstheme="minorBidi"/>
          </w:rPr>
          <w:t>PCT/AIIS Integrated Implementation</w:t>
        </w:r>
      </w:hyperlink>
    </w:p>
    <w:p w14:paraId="7C106075" w14:textId="34CF2C3F" w:rsidR="002E67E7" w:rsidRDefault="002E67E7" w:rsidP="002E67E7">
      <w:pPr>
        <w:pStyle w:val="UOLIST2"/>
        <w:numPr>
          <w:ilvl w:val="0"/>
          <w:numId w:val="0"/>
        </w:numPr>
        <w:ind w:left="720" w:hanging="360"/>
        <w:rPr>
          <w:rStyle w:val="Hyperlink"/>
          <w:rFonts w:cstheme="minorBidi"/>
        </w:rPr>
        <w:sectPr w:rsidR="002E67E7" w:rsidSect="00D85796">
          <w:type w:val="continuous"/>
          <w:pgSz w:w="12242" w:h="19278" w:orient="landscape" w:code="1"/>
          <w:pgMar w:top="720" w:right="1440" w:bottom="720" w:left="1440" w:header="720" w:footer="720" w:gutter="0"/>
          <w:cols w:num="2" w:sep="1" w:space="1440"/>
          <w:docGrid w:linePitch="360"/>
        </w:sectPr>
      </w:pPr>
    </w:p>
    <w:p w14:paraId="5233B80E" w14:textId="3F8CFA93" w:rsidR="00807E24" w:rsidRDefault="00807E24" w:rsidP="005E5D46">
      <w:pPr>
        <w:pStyle w:val="Heading1"/>
      </w:pPr>
      <w:r>
        <w:t xml:space="preserve">Release </w:t>
      </w:r>
      <w:r w:rsidR="00DD4A36">
        <w:t>Highlights</w:t>
      </w:r>
    </w:p>
    <w:p w14:paraId="0A275F9C" w14:textId="22993870" w:rsidR="003709E9" w:rsidRPr="00566C81" w:rsidRDefault="00675F02" w:rsidP="00AB0EEC">
      <w:pPr>
        <w:pStyle w:val="ListParagraph"/>
        <w:numPr>
          <w:ilvl w:val="0"/>
          <w:numId w:val="12"/>
        </w:numPr>
        <w:spacing w:before="240" w:after="240"/>
        <w:rPr>
          <w:rFonts w:eastAsia="Graphik" w:cs="Graphik"/>
          <w:color w:val="000000" w:themeColor="text1"/>
          <w:szCs w:val="20"/>
        </w:rPr>
      </w:pPr>
      <w:r w:rsidRPr="00566C81">
        <w:rPr>
          <w:rFonts w:eastAsia="Graphik" w:cs="Graphik"/>
          <w:color w:val="000000" w:themeColor="text1"/>
          <w:szCs w:val="20"/>
        </w:rPr>
        <w:t>Amazon Web Services</w:t>
      </w:r>
      <w:r w:rsidR="00F21CBF" w:rsidRPr="00566C81">
        <w:rPr>
          <w:rFonts w:eastAsia="Graphik" w:cs="Graphik"/>
          <w:color w:val="000000" w:themeColor="text1"/>
          <w:szCs w:val="20"/>
        </w:rPr>
        <w:t xml:space="preserve"> </w:t>
      </w:r>
      <w:r w:rsidRPr="00566C81">
        <w:rPr>
          <w:rFonts w:eastAsia="Graphik" w:cs="Graphik"/>
          <w:color w:val="000000" w:themeColor="text1"/>
          <w:szCs w:val="20"/>
        </w:rPr>
        <w:t>(</w:t>
      </w:r>
      <w:r w:rsidR="008969BB" w:rsidRPr="00566C81">
        <w:rPr>
          <w:rFonts w:eastAsia="Graphik" w:cs="Graphik"/>
          <w:color w:val="000000" w:themeColor="text1"/>
          <w:szCs w:val="20"/>
        </w:rPr>
        <w:t>AWS</w:t>
      </w:r>
      <w:r w:rsidRPr="00566C81">
        <w:rPr>
          <w:rFonts w:eastAsia="Graphik" w:cs="Graphik"/>
          <w:color w:val="000000" w:themeColor="text1"/>
          <w:szCs w:val="20"/>
        </w:rPr>
        <w:t>)</w:t>
      </w:r>
      <w:r w:rsidR="00896C7A" w:rsidRPr="00566C81">
        <w:rPr>
          <w:rFonts w:eastAsia="Graphik" w:cs="Graphik"/>
          <w:color w:val="000000" w:themeColor="text1"/>
          <w:szCs w:val="20"/>
        </w:rPr>
        <w:t xml:space="preserve"> </w:t>
      </w:r>
      <w:r w:rsidR="00D83D44" w:rsidRPr="00566C81">
        <w:rPr>
          <w:rFonts w:eastAsia="Graphik" w:cs="Graphik"/>
          <w:color w:val="000000" w:themeColor="text1"/>
          <w:szCs w:val="20"/>
        </w:rPr>
        <w:t>has been added to the list of</w:t>
      </w:r>
      <w:r w:rsidR="007A0AC1" w:rsidRPr="00566C81">
        <w:rPr>
          <w:rFonts w:eastAsia="Graphik" w:cs="Graphik"/>
          <w:color w:val="000000" w:themeColor="text1"/>
          <w:szCs w:val="20"/>
        </w:rPr>
        <w:t xml:space="preserve"> </w:t>
      </w:r>
      <w:r w:rsidR="007A3A54" w:rsidRPr="00566C81">
        <w:rPr>
          <w:rFonts w:eastAsia="Graphik" w:cs="Graphik"/>
          <w:color w:val="000000" w:themeColor="text1"/>
          <w:szCs w:val="20"/>
        </w:rPr>
        <w:t>supported cloud ecosystems</w:t>
      </w:r>
      <w:r w:rsidR="00B50B90" w:rsidRPr="00566C81">
        <w:rPr>
          <w:rFonts w:eastAsia="Graphik" w:cs="Graphik"/>
          <w:color w:val="000000" w:themeColor="text1"/>
          <w:szCs w:val="20"/>
        </w:rPr>
        <w:t xml:space="preserve"> and data platform vendors</w:t>
      </w:r>
      <w:r w:rsidR="00B94706" w:rsidRPr="00566C81">
        <w:rPr>
          <w:rFonts w:eastAsia="Graphik" w:cs="Graphik"/>
          <w:color w:val="000000" w:themeColor="text1"/>
          <w:szCs w:val="20"/>
        </w:rPr>
        <w:t>.</w:t>
      </w:r>
    </w:p>
    <w:p w14:paraId="245E80E6" w14:textId="0D18AF1C" w:rsidR="00CF7FA9" w:rsidRPr="00566C81" w:rsidRDefault="00AD4785" w:rsidP="00AB0EEC">
      <w:pPr>
        <w:pStyle w:val="ListParagraph"/>
        <w:numPr>
          <w:ilvl w:val="0"/>
          <w:numId w:val="12"/>
        </w:numPr>
        <w:spacing w:before="240" w:after="240"/>
        <w:rPr>
          <w:rFonts w:eastAsia="Graphik" w:cs="Graphik"/>
          <w:color w:val="000000" w:themeColor="text1"/>
          <w:szCs w:val="20"/>
        </w:rPr>
      </w:pPr>
      <w:r w:rsidRPr="00566C81">
        <w:rPr>
          <w:rFonts w:eastAsia="Graphik" w:cs="Graphik"/>
          <w:color w:val="000000" w:themeColor="text1"/>
          <w:szCs w:val="20"/>
        </w:rPr>
        <w:t>A</w:t>
      </w:r>
      <w:r w:rsidR="00647C58" w:rsidRPr="00566C81">
        <w:rPr>
          <w:rFonts w:eastAsia="Graphik" w:cs="Graphik"/>
          <w:color w:val="000000" w:themeColor="text1"/>
          <w:szCs w:val="20"/>
        </w:rPr>
        <w:t xml:space="preserve"> new </w:t>
      </w:r>
      <w:r w:rsidR="00153D4C" w:rsidRPr="00566C81">
        <w:rPr>
          <w:rFonts w:eastAsia="Graphik" w:cs="Graphik"/>
          <w:color w:val="000000" w:themeColor="text1"/>
          <w:szCs w:val="20"/>
        </w:rPr>
        <w:t xml:space="preserve">Batch Analysis </w:t>
      </w:r>
      <w:r w:rsidR="000E61C5" w:rsidRPr="00566C81">
        <w:rPr>
          <w:rFonts w:eastAsia="Graphik" w:cs="Graphik"/>
          <w:color w:val="000000" w:themeColor="text1"/>
          <w:szCs w:val="20"/>
        </w:rPr>
        <w:t>module</w:t>
      </w:r>
      <w:r w:rsidR="00902046" w:rsidRPr="00566C81">
        <w:rPr>
          <w:rFonts w:eastAsia="Graphik" w:cs="Graphik"/>
          <w:color w:val="000000" w:themeColor="text1"/>
          <w:szCs w:val="20"/>
        </w:rPr>
        <w:t xml:space="preserve"> </w:t>
      </w:r>
      <w:r w:rsidR="00FB5517" w:rsidRPr="00566C81">
        <w:rPr>
          <w:rFonts w:eastAsia="Graphik" w:cs="Graphik"/>
          <w:color w:val="000000" w:themeColor="text1"/>
          <w:szCs w:val="20"/>
        </w:rPr>
        <w:t>enables</w:t>
      </w:r>
      <w:r w:rsidR="00647C58" w:rsidRPr="00566C81">
        <w:rPr>
          <w:rFonts w:eastAsia="Graphik" w:cs="Graphik"/>
          <w:color w:val="000000" w:themeColor="text1"/>
          <w:szCs w:val="20"/>
        </w:rPr>
        <w:t xml:space="preserve"> users to</w:t>
      </w:r>
      <w:r w:rsidR="00902046" w:rsidRPr="00566C81">
        <w:rPr>
          <w:rFonts w:eastAsia="Graphik" w:cs="Graphik"/>
          <w:color w:val="000000" w:themeColor="text1"/>
          <w:szCs w:val="20"/>
        </w:rPr>
        <w:t xml:space="preserve"> trace production orders and product genealogy, leverage validated expert recommendations, and benefit from streamlined navigation and performance optimizations.</w:t>
      </w:r>
    </w:p>
    <w:p w14:paraId="3DA90A75" w14:textId="7C282AB5" w:rsidR="008969BB" w:rsidRPr="00566C81" w:rsidRDefault="007E7AB1" w:rsidP="00AB0EEC">
      <w:pPr>
        <w:pStyle w:val="ListParagraph"/>
        <w:numPr>
          <w:ilvl w:val="0"/>
          <w:numId w:val="12"/>
        </w:numPr>
        <w:spacing w:before="240" w:after="240"/>
        <w:rPr>
          <w:rFonts w:eastAsia="Graphik" w:cs="Graphik"/>
          <w:color w:val="000000" w:themeColor="text1"/>
          <w:szCs w:val="20"/>
        </w:rPr>
      </w:pPr>
      <w:r w:rsidRPr="00566C81">
        <w:rPr>
          <w:rFonts w:eastAsia="Graphik" w:cs="Graphik"/>
          <w:color w:val="000000" w:themeColor="text1"/>
          <w:szCs w:val="20"/>
        </w:rPr>
        <w:t>A new</w:t>
      </w:r>
      <w:r w:rsidR="000E61C5" w:rsidRPr="00566C81">
        <w:rPr>
          <w:rFonts w:eastAsia="Graphik" w:cs="Graphik"/>
          <w:color w:val="000000" w:themeColor="text1"/>
          <w:szCs w:val="20"/>
        </w:rPr>
        <w:t xml:space="preserve"> </w:t>
      </w:r>
      <w:r w:rsidR="00437264" w:rsidRPr="00566C81">
        <w:rPr>
          <w:rFonts w:eastAsia="Graphik" w:cs="Graphik"/>
          <w:color w:val="000000" w:themeColor="text1"/>
          <w:szCs w:val="20"/>
        </w:rPr>
        <w:t>Expert Knowledge</w:t>
      </w:r>
      <w:r w:rsidR="000E61C5" w:rsidRPr="00566C81">
        <w:rPr>
          <w:rFonts w:eastAsia="Graphik" w:cs="Graphik"/>
          <w:color w:val="000000" w:themeColor="text1"/>
          <w:szCs w:val="20"/>
        </w:rPr>
        <w:t xml:space="preserve"> module</w:t>
      </w:r>
      <w:r w:rsidR="00E17F65" w:rsidRPr="00566C81">
        <w:rPr>
          <w:rFonts w:eastAsia="Graphik" w:cs="Graphik"/>
          <w:color w:val="000000" w:themeColor="text1"/>
          <w:szCs w:val="20"/>
        </w:rPr>
        <w:t xml:space="preserve"> uses IX GenAI’s Knowledge Validation Agent and AOT’s Recommendation Framework to enhance the capture and validation of expert knowledge used for generation of actionable recommendations. </w:t>
      </w:r>
    </w:p>
    <w:p w14:paraId="4939B278" w14:textId="44C6E4C3" w:rsidR="006E4C1B" w:rsidRPr="00566C81" w:rsidRDefault="004D2044" w:rsidP="00AB0EEC">
      <w:pPr>
        <w:pStyle w:val="ListParagraph"/>
        <w:numPr>
          <w:ilvl w:val="0"/>
          <w:numId w:val="12"/>
        </w:numPr>
        <w:spacing w:before="240" w:after="240"/>
        <w:rPr>
          <w:rFonts w:eastAsia="Graphik" w:cs="Graphik"/>
          <w:color w:val="000000" w:themeColor="text1"/>
          <w:szCs w:val="20"/>
        </w:rPr>
      </w:pPr>
      <w:r>
        <w:rPr>
          <w:rFonts w:eastAsia="Graphik" w:cs="Graphik"/>
          <w:color w:val="000000" w:themeColor="text1"/>
          <w:szCs w:val="20"/>
        </w:rPr>
        <w:t>L</w:t>
      </w:r>
      <w:r w:rsidR="006E4C1B" w:rsidRPr="00566C81">
        <w:rPr>
          <w:rFonts w:eastAsia="Graphik" w:cs="Graphik"/>
          <w:color w:val="000000" w:themeColor="text1"/>
          <w:szCs w:val="20"/>
        </w:rPr>
        <w:t xml:space="preserve">ight mode readability </w:t>
      </w:r>
      <w:r>
        <w:rPr>
          <w:rFonts w:eastAsia="Graphik" w:cs="Graphik"/>
          <w:color w:val="000000" w:themeColor="text1"/>
          <w:szCs w:val="20"/>
        </w:rPr>
        <w:t xml:space="preserve">has been improved </w:t>
      </w:r>
      <w:r w:rsidR="006E4C1B" w:rsidRPr="00566C81">
        <w:rPr>
          <w:rFonts w:eastAsia="Graphik" w:cs="Graphik"/>
          <w:color w:val="000000" w:themeColor="text1"/>
          <w:szCs w:val="20"/>
        </w:rPr>
        <w:t>across all AOT components.</w:t>
      </w:r>
    </w:p>
    <w:p w14:paraId="6E88FB23" w14:textId="2E63A82E" w:rsidR="001771FE" w:rsidRPr="00566C81" w:rsidRDefault="00E830F5" w:rsidP="00AB0EEC">
      <w:pPr>
        <w:pStyle w:val="ListParagraph"/>
        <w:numPr>
          <w:ilvl w:val="0"/>
          <w:numId w:val="12"/>
        </w:numPr>
        <w:spacing w:before="240" w:after="240"/>
        <w:rPr>
          <w:rFonts w:eastAsia="Graphik" w:cs="Graphik"/>
          <w:color w:val="000000" w:themeColor="text1"/>
          <w:szCs w:val="20"/>
        </w:rPr>
      </w:pPr>
      <w:r>
        <w:rPr>
          <w:rFonts w:eastAsia="Graphik" w:cs="Graphik"/>
          <w:color w:val="000000" w:themeColor="text1"/>
          <w:szCs w:val="20"/>
        </w:rPr>
        <w:t>Google Cloud Platform (GCP), beta version, has been added to the list of supported cloud ecosystems and data platform vendors.</w:t>
      </w:r>
    </w:p>
    <w:p w14:paraId="6DB71B6E" w14:textId="296A9A22" w:rsidR="00B257E0" w:rsidRDefault="00A25A8A" w:rsidP="00FC437E">
      <w:pPr>
        <w:spacing w:before="360"/>
        <w:rPr>
          <w:rFonts w:eastAsia="Graphik" w:cs="Graphik"/>
          <w:color w:val="000000" w:themeColor="text1"/>
          <w:szCs w:val="20"/>
        </w:rPr>
        <w:sectPr w:rsidR="00B257E0" w:rsidSect="00D85796">
          <w:type w:val="continuous"/>
          <w:pgSz w:w="12242" w:h="19278" w:orient="landscape" w:code="1"/>
          <w:pgMar w:top="720" w:right="1440" w:bottom="720" w:left="1440" w:header="720" w:footer="720" w:gutter="0"/>
          <w:cols w:sep="1" w:space="1440"/>
          <w:docGrid w:linePitch="360"/>
        </w:sectPr>
      </w:pPr>
      <w:r>
        <w:rPr>
          <w:rFonts w:eastAsia="Graphik" w:cs="Graphik"/>
          <w:color w:val="000000" w:themeColor="text1"/>
          <w:szCs w:val="20"/>
        </w:rPr>
        <w:t xml:space="preserve">In addition to the above application-based improvements, </w:t>
      </w:r>
      <w:r w:rsidR="003A3E3F">
        <w:rPr>
          <w:rFonts w:eastAsia="Graphik" w:cs="Graphik"/>
          <w:color w:val="000000" w:themeColor="text1"/>
          <w:szCs w:val="20"/>
        </w:rPr>
        <w:t>AOT</w:t>
      </w:r>
      <w:r w:rsidR="002626F9">
        <w:rPr>
          <w:rFonts w:eastAsia="Graphik" w:cs="Graphik"/>
          <w:color w:val="000000" w:themeColor="text1"/>
          <w:szCs w:val="20"/>
        </w:rPr>
        <w:t>’s</w:t>
      </w:r>
      <w:r>
        <w:rPr>
          <w:rFonts w:eastAsia="Graphik" w:cs="Graphik"/>
          <w:color w:val="000000" w:themeColor="text1"/>
          <w:szCs w:val="20"/>
        </w:rPr>
        <w:t xml:space="preserve"> development team delivered </w:t>
      </w:r>
      <w:r w:rsidR="00AA402C">
        <w:rPr>
          <w:rFonts w:eastAsia="Graphik" w:cs="Graphik"/>
          <w:color w:val="000000" w:themeColor="text1"/>
          <w:szCs w:val="20"/>
        </w:rPr>
        <w:t>e</w:t>
      </w:r>
      <w:r w:rsidR="002C041B" w:rsidRPr="00EF40E6">
        <w:rPr>
          <w:rFonts w:eastAsia="Graphik" w:cs="Graphik"/>
          <w:color w:val="000000" w:themeColor="text1"/>
          <w:szCs w:val="20"/>
        </w:rPr>
        <w:t xml:space="preserve">xpanded </w:t>
      </w:r>
      <w:hyperlink r:id="rId24" w:history="1">
        <w:r w:rsidR="002C041B" w:rsidRPr="0075340A">
          <w:rPr>
            <w:rStyle w:val="Hyperlink"/>
            <w:rFonts w:eastAsia="Graphik" w:cs="Graphik"/>
            <w:szCs w:val="20"/>
          </w:rPr>
          <w:t>architectural blueprints</w:t>
        </w:r>
      </w:hyperlink>
      <w:r w:rsidR="002C041B" w:rsidRPr="00EF40E6">
        <w:rPr>
          <w:rFonts w:eastAsia="Graphik" w:cs="Graphik"/>
          <w:color w:val="000000" w:themeColor="text1"/>
          <w:szCs w:val="20"/>
        </w:rPr>
        <w:t xml:space="preserve"> and </w:t>
      </w:r>
      <w:r w:rsidR="00037A76">
        <w:rPr>
          <w:rFonts w:eastAsia="Graphik" w:cs="Graphik"/>
          <w:color w:val="000000" w:themeColor="text1"/>
          <w:szCs w:val="20"/>
        </w:rPr>
        <w:t>documented</w:t>
      </w:r>
      <w:r w:rsidR="00E328E1" w:rsidRPr="00EF40E6">
        <w:rPr>
          <w:rFonts w:eastAsia="Graphik" w:cs="Graphik"/>
          <w:color w:val="000000" w:themeColor="text1"/>
          <w:szCs w:val="20"/>
        </w:rPr>
        <w:t xml:space="preserve"> </w:t>
      </w:r>
      <w:r w:rsidR="002C041B" w:rsidRPr="00EF40E6">
        <w:rPr>
          <w:rFonts w:eastAsia="Graphik" w:cs="Graphik"/>
          <w:color w:val="000000" w:themeColor="text1"/>
          <w:szCs w:val="20"/>
        </w:rPr>
        <w:t>industry-specific use cases</w:t>
      </w:r>
      <w:r w:rsidR="009D688D">
        <w:rPr>
          <w:rFonts w:eastAsia="Graphik" w:cs="Graphik"/>
          <w:color w:val="000000" w:themeColor="text1"/>
          <w:szCs w:val="20"/>
        </w:rPr>
        <w:t xml:space="preserve"> –</w:t>
      </w:r>
      <w:r w:rsidR="002C041B" w:rsidRPr="00EF40E6">
        <w:rPr>
          <w:rFonts w:eastAsia="Graphik" w:cs="Graphik"/>
          <w:color w:val="000000" w:themeColor="text1"/>
          <w:szCs w:val="20"/>
        </w:rPr>
        <w:t xml:space="preserve"> spanning across, pharma, automotive, oil </w:t>
      </w:r>
      <w:r w:rsidR="002C041B">
        <w:rPr>
          <w:rFonts w:eastAsia="Graphik" w:cs="Graphik"/>
          <w:color w:val="000000" w:themeColor="text1"/>
          <w:szCs w:val="20"/>
        </w:rPr>
        <w:t>and</w:t>
      </w:r>
      <w:r w:rsidR="002C041B" w:rsidRPr="00EF40E6">
        <w:rPr>
          <w:rFonts w:eastAsia="Graphik" w:cs="Graphik"/>
          <w:color w:val="000000" w:themeColor="text1"/>
          <w:szCs w:val="20"/>
        </w:rPr>
        <w:t xml:space="preserve"> gas, CPG, </w:t>
      </w:r>
      <w:r w:rsidR="0098303B">
        <w:rPr>
          <w:rFonts w:eastAsia="Graphik" w:cs="Graphik"/>
          <w:color w:val="000000" w:themeColor="text1"/>
          <w:szCs w:val="20"/>
        </w:rPr>
        <w:t xml:space="preserve">and </w:t>
      </w:r>
      <w:r w:rsidR="000B7A2C">
        <w:rPr>
          <w:rFonts w:eastAsia="Graphik" w:cs="Graphik"/>
          <w:color w:val="000000" w:themeColor="text1"/>
          <w:szCs w:val="20"/>
        </w:rPr>
        <w:t xml:space="preserve">energy consumption </w:t>
      </w:r>
      <w:r w:rsidR="00E6474F">
        <w:rPr>
          <w:rFonts w:eastAsia="Graphik" w:cs="Graphik"/>
          <w:color w:val="000000" w:themeColor="text1"/>
          <w:szCs w:val="20"/>
        </w:rPr>
        <w:t>optimization (ECO)</w:t>
      </w:r>
      <w:r w:rsidR="009D688D" w:rsidRPr="009D688D">
        <w:rPr>
          <w:rFonts w:eastAsia="Graphik" w:cs="Graphik"/>
          <w:color w:val="000000" w:themeColor="text1"/>
          <w:szCs w:val="20"/>
        </w:rPr>
        <w:t xml:space="preserve"> – </w:t>
      </w:r>
      <w:r w:rsidR="00584E40">
        <w:rPr>
          <w:rFonts w:eastAsia="Graphik" w:cs="Graphik"/>
          <w:color w:val="000000" w:themeColor="text1"/>
          <w:szCs w:val="20"/>
        </w:rPr>
        <w:t>that</w:t>
      </w:r>
      <w:r w:rsidR="002C041B" w:rsidRPr="00EF40E6">
        <w:rPr>
          <w:rFonts w:eastAsia="Graphik" w:cs="Graphik"/>
          <w:color w:val="000000" w:themeColor="text1"/>
          <w:szCs w:val="20"/>
        </w:rPr>
        <w:t xml:space="preserve"> demonstrate AOT’s versatility in addressing real-world manufacturing challenges. </w:t>
      </w:r>
    </w:p>
    <w:p w14:paraId="572F727E" w14:textId="3D5B381A" w:rsidR="00AD1C0A" w:rsidRDefault="00997ABD" w:rsidP="00EE34CE">
      <w:pPr>
        <w:pStyle w:val="Heading1"/>
      </w:pPr>
      <w:bookmarkStart w:id="1" w:name="_Hlk40855852"/>
      <w:r w:rsidRPr="00566451">
        <w:lastRenderedPageBreak/>
        <w:t>New Features</w:t>
      </w:r>
      <w:r w:rsidR="00560A5E" w:rsidRPr="00566451">
        <w:t xml:space="preserve"> and </w:t>
      </w:r>
      <w:r w:rsidRPr="00566451">
        <w:t>Enhancements</w:t>
      </w:r>
    </w:p>
    <w:p w14:paraId="610C4558" w14:textId="3B1421FA" w:rsidR="008173A9" w:rsidRDefault="0970A270" w:rsidP="39A50940">
      <w:pPr>
        <w:pStyle w:val="Heading2"/>
        <w:rPr>
          <w:rFonts w:eastAsia="Graphik" w:cs="Graphik"/>
          <w:szCs w:val="26"/>
        </w:rPr>
      </w:pPr>
      <w:r w:rsidRPr="39A50940">
        <w:rPr>
          <w:rFonts w:eastAsia="Graphik" w:cs="Graphik"/>
          <w:szCs w:val="26"/>
        </w:rPr>
        <w:t xml:space="preserve">Batch </w:t>
      </w:r>
      <w:r w:rsidR="001A148E">
        <w:rPr>
          <w:rFonts w:eastAsia="Graphik" w:cs="Graphik"/>
          <w:szCs w:val="26"/>
        </w:rPr>
        <w:t>Analysis</w:t>
      </w:r>
      <w:r w:rsidR="00BF523A">
        <w:rPr>
          <w:rFonts w:eastAsia="Graphik" w:cs="Graphik"/>
          <w:szCs w:val="26"/>
        </w:rPr>
        <w:t xml:space="preserve"> Module</w:t>
      </w:r>
    </w:p>
    <w:p w14:paraId="372D5CBF" w14:textId="19B42FF0" w:rsidR="00A726C5" w:rsidRDefault="00A726C5" w:rsidP="00A726C5">
      <w:r>
        <w:t>AOT</w:t>
      </w:r>
      <w:r w:rsidR="001B25E3">
        <w:t xml:space="preserve">’s new Batch Analysis </w:t>
      </w:r>
      <w:r w:rsidR="00BF523A">
        <w:t xml:space="preserve">module </w:t>
      </w:r>
      <w:r w:rsidR="003951B9">
        <w:t>has been introduced for discrete and batch manufacturing industries. It</w:t>
      </w:r>
      <w:r w:rsidR="00BF523A">
        <w:t xml:space="preserve"> </w:t>
      </w:r>
      <w:r w:rsidR="006154FD">
        <w:t>enables</w:t>
      </w:r>
      <w:r w:rsidR="001B25E3">
        <w:t xml:space="preserve"> </w:t>
      </w:r>
      <w:r>
        <w:t xml:space="preserve">users </w:t>
      </w:r>
      <w:r w:rsidR="001B25E3">
        <w:t>to</w:t>
      </w:r>
      <w:r>
        <w:t xml:space="preserve"> trace production orders and product genealogy across production and consumption processes.</w:t>
      </w:r>
      <w:r w:rsidR="007E0738">
        <w:t xml:space="preserve"> Th</w:t>
      </w:r>
      <w:r w:rsidR="006154FD">
        <w:t>is</w:t>
      </w:r>
      <w:r w:rsidR="007E0738">
        <w:t xml:space="preserve"> new module </w:t>
      </w:r>
      <w:r w:rsidR="003951B9">
        <w:t>is overlaid</w:t>
      </w:r>
      <w:r w:rsidR="007E0738">
        <w:t xml:space="preserve"> with AOT’s </w:t>
      </w:r>
      <w:r w:rsidR="00A04831">
        <w:t>existing components</w:t>
      </w:r>
      <w:r w:rsidR="007E0738">
        <w:t xml:space="preserve"> </w:t>
      </w:r>
      <w:r w:rsidR="00760B68">
        <w:t>(</w:t>
      </w:r>
      <w:r w:rsidR="007E0738">
        <w:t>Operations Hierarchy, Smart KPIs, Twin Builder, and Twin Viewer</w:t>
      </w:r>
      <w:r w:rsidR="00760B68">
        <w:t>)</w:t>
      </w:r>
      <w:r w:rsidR="007E0738">
        <w:t xml:space="preserve"> </w:t>
      </w:r>
      <w:r w:rsidR="00202A9E">
        <w:t>to</w:t>
      </w:r>
      <w:r w:rsidR="00D208F7">
        <w:t xml:space="preserve"> provide</w:t>
      </w:r>
      <w:r w:rsidR="00F9333B">
        <w:t xml:space="preserve"> the following functionalit</w:t>
      </w:r>
      <w:r w:rsidR="00D208F7">
        <w:t>ies</w:t>
      </w:r>
      <w:r w:rsidR="00F9333B">
        <w:t>:</w:t>
      </w:r>
    </w:p>
    <w:p w14:paraId="624BD27E" w14:textId="77777777" w:rsidR="00A726C5" w:rsidRPr="00987CC4" w:rsidRDefault="00A726C5" w:rsidP="002F16CA">
      <w:pPr>
        <w:pStyle w:val="ListParagraph"/>
        <w:spacing w:before="160" w:after="160"/>
      </w:pPr>
      <w:r w:rsidRPr="00987CC4">
        <w:t>View detailed batch information including product, process, genealogy, and material tracking.</w:t>
      </w:r>
    </w:p>
    <w:p w14:paraId="11D71414" w14:textId="77777777" w:rsidR="00A726C5" w:rsidRPr="00987CC4" w:rsidRDefault="00A726C5" w:rsidP="002F16CA">
      <w:pPr>
        <w:pStyle w:val="ListParagraph"/>
        <w:spacing w:before="160" w:after="160"/>
      </w:pPr>
      <w:r w:rsidRPr="00987CC4">
        <w:t>Filter batches by time and process using interactive dashboards for performance analysis.</w:t>
      </w:r>
    </w:p>
    <w:p w14:paraId="0329F0C0" w14:textId="77777777" w:rsidR="00A726C5" w:rsidRPr="00987CC4" w:rsidRDefault="00A726C5" w:rsidP="002F16CA">
      <w:pPr>
        <w:pStyle w:val="ListParagraph"/>
        <w:spacing w:before="160" w:after="160"/>
      </w:pPr>
      <w:r w:rsidRPr="00987CC4">
        <w:t>Save Golden Batch profiles to compare with new batches.</w:t>
      </w:r>
    </w:p>
    <w:p w14:paraId="7B05B30A" w14:textId="07DB0E9E" w:rsidR="00A726C5" w:rsidRPr="00987CC4" w:rsidRDefault="00A726C5" w:rsidP="002F16CA">
      <w:pPr>
        <w:pStyle w:val="ListParagraph"/>
        <w:spacing w:before="160" w:after="160"/>
      </w:pPr>
      <w:r w:rsidRPr="00987CC4">
        <w:t>Track live batch status and progress on 2D plant schematics</w:t>
      </w:r>
      <w:r w:rsidR="00D60E39">
        <w:t xml:space="preserve"> and</w:t>
      </w:r>
      <w:r w:rsidRPr="00987CC4">
        <w:t xml:space="preserve"> access batch details and production order information instantly.</w:t>
      </w:r>
    </w:p>
    <w:p w14:paraId="24B276CE" w14:textId="77777777" w:rsidR="00A726C5" w:rsidRPr="00987CC4" w:rsidRDefault="00A726C5" w:rsidP="002F16CA">
      <w:pPr>
        <w:pStyle w:val="ListParagraph"/>
        <w:spacing w:before="160" w:after="160"/>
      </w:pPr>
      <w:r w:rsidRPr="00987CC4">
        <w:t>Enhanced SKPI template now includes batch filters and custom KPIs.</w:t>
      </w:r>
    </w:p>
    <w:p w14:paraId="6D848417" w14:textId="77777777" w:rsidR="00A726C5" w:rsidRPr="00987CC4" w:rsidRDefault="00A726C5" w:rsidP="002F16CA">
      <w:pPr>
        <w:pStyle w:val="ListParagraph"/>
        <w:spacing w:before="160" w:after="160"/>
      </w:pPr>
      <w:r w:rsidRPr="00987CC4">
        <w:t>Navigate directly from the SKPI dashboard to batch analysis to compare attributes.</w:t>
      </w:r>
    </w:p>
    <w:p w14:paraId="0FCC5C98" w14:textId="77777777" w:rsidR="00A726C5" w:rsidRPr="00987CC4" w:rsidRDefault="00A726C5" w:rsidP="002F16CA">
      <w:pPr>
        <w:pStyle w:val="ListParagraph"/>
        <w:spacing w:before="160" w:after="160"/>
      </w:pPr>
      <w:r w:rsidRPr="00987CC4">
        <w:t>Select specific product variants in the 2D schematic to filter and visualize process flow and batch activity.</w:t>
      </w:r>
    </w:p>
    <w:p w14:paraId="2E08FEF9" w14:textId="77777777" w:rsidR="00A726C5" w:rsidRPr="00987CC4" w:rsidRDefault="00A726C5" w:rsidP="002F16CA">
      <w:pPr>
        <w:pStyle w:val="ListParagraph"/>
        <w:spacing w:before="160" w:after="160"/>
      </w:pPr>
      <w:r w:rsidRPr="00987CC4">
        <w:t>View specific production order details in the 2D schematic to trace execution and related batches.</w:t>
      </w:r>
    </w:p>
    <w:p w14:paraId="05A90C5C" w14:textId="35FD567C" w:rsidR="008173A9" w:rsidRDefault="0970A270" w:rsidP="002E67E7">
      <w:pPr>
        <w:pStyle w:val="Heading2"/>
        <w:rPr>
          <w:rFonts w:eastAsia="Graphik" w:cs="Graphik"/>
          <w:szCs w:val="26"/>
        </w:rPr>
      </w:pPr>
      <w:r w:rsidRPr="002E67E7">
        <w:t>2D</w:t>
      </w:r>
      <w:r w:rsidR="008159F9" w:rsidRPr="002E67E7">
        <w:t>/</w:t>
      </w:r>
      <w:r w:rsidRPr="002E67E7">
        <w:t xml:space="preserve">3D </w:t>
      </w:r>
      <w:r w:rsidR="008159F9" w:rsidRPr="002E67E7">
        <w:t>Builder and Viewer</w:t>
      </w:r>
    </w:p>
    <w:p w14:paraId="79AAE166" w14:textId="452324AE" w:rsidR="00BE180F" w:rsidRDefault="00254FB3" w:rsidP="002F16CA">
      <w:pPr>
        <w:pStyle w:val="ListParagraph"/>
        <w:spacing w:before="160" w:after="160"/>
      </w:pPr>
      <w:r>
        <w:t>Batch Analysis Module</w:t>
      </w:r>
      <w:r w:rsidR="004C03FA">
        <w:t>.</w:t>
      </w:r>
      <w:r w:rsidR="00A71355">
        <w:t xml:space="preserve"> </w:t>
      </w:r>
      <w:r w:rsidR="00977D33">
        <w:t xml:space="preserve">Users can </w:t>
      </w:r>
      <w:r w:rsidR="007C67F8">
        <w:t>view batch and product order details through the 2D schematic component.</w:t>
      </w:r>
      <w:r w:rsidR="00067AB3" w:rsidRPr="00067AB3">
        <w:t xml:space="preserve"> </w:t>
      </w:r>
      <w:r w:rsidR="00067AB3">
        <w:t>R</w:t>
      </w:r>
      <w:r w:rsidR="00067AB3" w:rsidRPr="00067AB3">
        <w:t>efer to previous section for more details</w:t>
      </w:r>
      <w:r w:rsidR="00067AB3">
        <w:t>.</w:t>
      </w:r>
    </w:p>
    <w:p w14:paraId="2B960369" w14:textId="77777777" w:rsidR="00BE180F" w:rsidRDefault="00BE180F" w:rsidP="002F16CA">
      <w:pPr>
        <w:pStyle w:val="ListParagraph"/>
        <w:spacing w:before="160" w:after="160"/>
      </w:pPr>
      <w:r>
        <w:t>Users may now create multiple versions under 3D POI mapping and messaging for leaf nodes.</w:t>
      </w:r>
    </w:p>
    <w:p w14:paraId="350DA8A4" w14:textId="77777777" w:rsidR="00BE180F" w:rsidRDefault="00BE180F" w:rsidP="002F16CA">
      <w:pPr>
        <w:pStyle w:val="ListParagraph"/>
        <w:spacing w:before="160" w:after="160"/>
      </w:pPr>
      <w:r>
        <w:t>Dependency of immediate children has been removed and needs only to be mapped in POI and 3D model mapping applications</w:t>
      </w:r>
    </w:p>
    <w:p w14:paraId="680B58B8" w14:textId="77777777" w:rsidR="00BE180F" w:rsidRDefault="00BE180F" w:rsidP="002F16CA">
      <w:pPr>
        <w:pStyle w:val="ListParagraph"/>
        <w:spacing w:before="160" w:after="160"/>
      </w:pPr>
      <w:r>
        <w:t>All pop-ups have been redesigned for better user experience.</w:t>
      </w:r>
    </w:p>
    <w:p w14:paraId="16576D14" w14:textId="77777777" w:rsidR="00BE180F" w:rsidRDefault="00BE180F" w:rsidP="002F16CA">
      <w:pPr>
        <w:pStyle w:val="ListParagraph"/>
        <w:spacing w:before="160" w:after="160"/>
      </w:pPr>
      <w:r>
        <w:t>To prevent accidental deletion, users are now prompted before 2D files are deleted.</w:t>
      </w:r>
    </w:p>
    <w:p w14:paraId="330050C3" w14:textId="6B8FE5FE" w:rsidR="00BE180F" w:rsidRDefault="00BE180F" w:rsidP="002F16CA">
      <w:pPr>
        <w:pStyle w:val="ListParagraph"/>
        <w:spacing w:before="160" w:after="160"/>
      </w:pPr>
      <w:r>
        <w:t>Schematic</w:t>
      </w:r>
      <w:r>
        <w:rPr>
          <w:rFonts w:eastAsia="Graphik" w:cs="Graphik"/>
        </w:rPr>
        <w:t xml:space="preserve"> loading time for </w:t>
      </w:r>
      <w:r w:rsidR="00B84645">
        <w:rPr>
          <w:rFonts w:eastAsia="Graphik" w:cs="Graphik"/>
        </w:rPr>
        <w:t>the</w:t>
      </w:r>
      <w:r>
        <w:rPr>
          <w:rFonts w:eastAsia="Graphik" w:cs="Graphik"/>
        </w:rPr>
        <w:t xml:space="preserve"> 2D viewer</w:t>
      </w:r>
      <w:r>
        <w:t xml:space="preserve"> has been reduced.</w:t>
      </w:r>
    </w:p>
    <w:p w14:paraId="2E272108" w14:textId="77777777" w:rsidR="00BE180F" w:rsidRDefault="00BE180F" w:rsidP="002F16CA">
      <w:pPr>
        <w:pStyle w:val="ListParagraph"/>
        <w:spacing w:before="160" w:after="160"/>
      </w:pPr>
      <w:r>
        <w:t>Handling of overlapping pins for multiple plants at a location has been enabled in Globe/Map view.</w:t>
      </w:r>
    </w:p>
    <w:p w14:paraId="2E2B01BB" w14:textId="77777777" w:rsidR="00BE180F" w:rsidRDefault="00BE180F" w:rsidP="002F16CA">
      <w:pPr>
        <w:pStyle w:val="ListParagraph"/>
        <w:spacing w:before="160" w:after="160"/>
        <w:rPr>
          <w:szCs w:val="20"/>
        </w:rPr>
      </w:pPr>
      <w:r>
        <w:t>2D Twin Builder users can now access a drop-down selection of mapping commands for KPI/Insight/Action color icon and count.</w:t>
      </w:r>
    </w:p>
    <w:p w14:paraId="42EE23E6" w14:textId="77777777" w:rsidR="00BE180F" w:rsidRDefault="00BE180F" w:rsidP="002F16CA">
      <w:pPr>
        <w:pStyle w:val="ListParagraph"/>
        <w:spacing w:before="160" w:after="160"/>
      </w:pPr>
      <w:r>
        <w:t>Access to KPIs and the related drilldowns in Twin Viewer is now limited to users with the proper access rights.</w:t>
      </w:r>
    </w:p>
    <w:p w14:paraId="44E3F48A" w14:textId="77777777" w:rsidR="00BE180F" w:rsidRDefault="00BE180F" w:rsidP="002F16CA">
      <w:pPr>
        <w:pStyle w:val="ListParagraph"/>
        <w:spacing w:before="160" w:after="160"/>
        <w:rPr>
          <w:szCs w:val="20"/>
        </w:rPr>
      </w:pPr>
      <w:r w:rsidRPr="002E67E7">
        <w:rPr>
          <w:rFonts w:eastAsiaTheme="minorEastAsia"/>
        </w:rPr>
        <w:t>3</w:t>
      </w:r>
      <w:r w:rsidRPr="00E03FE0">
        <w:t>D</w:t>
      </w:r>
      <w:r>
        <w:t xml:space="preserve"> builder UX has been aligned with the latest AOT design system to ensure uniformity and standardization.</w:t>
      </w:r>
    </w:p>
    <w:p w14:paraId="22FD3650" w14:textId="77777777" w:rsidR="00851E46" w:rsidRDefault="00851E46" w:rsidP="00851E46">
      <w:pPr>
        <w:pStyle w:val="Heading2"/>
      </w:pPr>
      <w:r>
        <w:lastRenderedPageBreak/>
        <w:t>Operations Hierarchy</w:t>
      </w:r>
    </w:p>
    <w:p w14:paraId="67194D1D" w14:textId="69102114" w:rsidR="00851E46" w:rsidRDefault="00851E46" w:rsidP="00A40550">
      <w:pPr>
        <w:pStyle w:val="ListParagraph"/>
        <w:spacing w:before="240" w:after="240"/>
        <w:rPr>
          <w:lang w:val="de-DE"/>
        </w:rPr>
      </w:pPr>
      <w:r>
        <w:rPr>
          <w:lang w:val="de-DE"/>
        </w:rPr>
        <w:t xml:space="preserve">Assets in the Operations Hierarchy may now be analyzed based on the batches associated with that asset. </w:t>
      </w:r>
      <w:r w:rsidR="00EF252F">
        <w:rPr>
          <w:lang w:val="de-DE"/>
        </w:rPr>
        <w:t>U</w:t>
      </w:r>
      <w:r>
        <w:rPr>
          <w:lang w:val="de-DE"/>
        </w:rPr>
        <w:t xml:space="preserve">sers can </w:t>
      </w:r>
      <w:r w:rsidR="00EF252F">
        <w:rPr>
          <w:lang w:val="de-DE"/>
        </w:rPr>
        <w:t>now navigate to batch analysis screens directly from the OH</w:t>
      </w:r>
      <w:r w:rsidR="00417989">
        <w:rPr>
          <w:lang w:val="de-DE"/>
        </w:rPr>
        <w:t xml:space="preserve"> module</w:t>
      </w:r>
      <w:r w:rsidR="00EF252F">
        <w:rPr>
          <w:lang w:val="de-DE"/>
        </w:rPr>
        <w:t>, a</w:t>
      </w:r>
      <w:r w:rsidR="00614672">
        <w:rPr>
          <w:lang w:val="de-DE"/>
        </w:rPr>
        <w:t>nd</w:t>
      </w:r>
      <w:r>
        <w:rPr>
          <w:lang w:val="de-DE"/>
        </w:rPr>
        <w:t xml:space="preserve"> can more easily analyze the data points associated to Process, Product, Attributes, and more corresponding to the selected process. </w:t>
      </w:r>
    </w:p>
    <w:p w14:paraId="50B03843" w14:textId="77777777" w:rsidR="00851E46" w:rsidRDefault="00851E46" w:rsidP="00A40550">
      <w:pPr>
        <w:pStyle w:val="ListParagraph"/>
        <w:spacing w:before="240" w:after="240"/>
      </w:pPr>
      <w:r>
        <w:t>When configuring templates in the Entity Viewer, images are now supported.</w:t>
      </w:r>
    </w:p>
    <w:p w14:paraId="136B3D4E" w14:textId="1C573B12" w:rsidR="00851E46" w:rsidRDefault="00851E46" w:rsidP="00A40550">
      <w:pPr>
        <w:pStyle w:val="ListParagraph"/>
        <w:spacing w:before="240" w:after="240"/>
      </w:pPr>
      <w:r>
        <w:t xml:space="preserve">When viewing </w:t>
      </w:r>
      <w:r w:rsidR="00C4475E">
        <w:t xml:space="preserve">operation </w:t>
      </w:r>
      <w:r>
        <w:t>hierarch</w:t>
      </w:r>
      <w:r w:rsidR="00077CE8">
        <w:t>y</w:t>
      </w:r>
      <w:r>
        <w:t xml:space="preserve"> (</w:t>
      </w:r>
      <w:r w:rsidR="00077CE8">
        <w:t>O</w:t>
      </w:r>
      <w:r>
        <w:t xml:space="preserve">H), the user can now skip entire levels of dependent assets. </w:t>
      </w:r>
    </w:p>
    <w:p w14:paraId="0071905F" w14:textId="77777777" w:rsidR="00B63FB2" w:rsidRDefault="00B63FB2" w:rsidP="009D6BBF">
      <w:pPr>
        <w:pStyle w:val="Heading2"/>
        <w:rPr>
          <w:b w:val="0"/>
          <w:szCs w:val="26"/>
        </w:rPr>
      </w:pPr>
      <w:r>
        <w:t>Smart KPIs</w:t>
      </w:r>
    </w:p>
    <w:p w14:paraId="1FBC3D5E" w14:textId="39D167A8" w:rsidR="00B63FB2" w:rsidRDefault="007B52B7" w:rsidP="00A40550">
      <w:pPr>
        <w:pStyle w:val="ListParagraph"/>
        <w:spacing w:before="240" w:after="240"/>
      </w:pPr>
      <w:r>
        <w:t>New validations for archiving KPIs are now included</w:t>
      </w:r>
      <w:r w:rsidR="00907073">
        <w:t xml:space="preserve"> when uploading the Smart KPIs </w:t>
      </w:r>
      <w:r w:rsidR="001B5BF7">
        <w:t>configuration template</w:t>
      </w:r>
      <w:r w:rsidR="00907073">
        <w:t>. These</w:t>
      </w:r>
      <w:r w:rsidR="001B5BF7">
        <w:t xml:space="preserve"> n</w:t>
      </w:r>
      <w:r w:rsidR="00DE4130">
        <w:t>ew validations</w:t>
      </w:r>
      <w:r w:rsidR="00CC423C">
        <w:t xml:space="preserve"> ensure </w:t>
      </w:r>
      <w:r w:rsidR="00721FF0">
        <w:t xml:space="preserve">that </w:t>
      </w:r>
      <w:r w:rsidR="008F3D35">
        <w:t>the</w:t>
      </w:r>
      <w:r w:rsidR="00721FF0">
        <w:t xml:space="preserve"> archived KPIs </w:t>
      </w:r>
      <w:r w:rsidR="00BF09B6">
        <w:t>are</w:t>
      </w:r>
      <w:r w:rsidR="00721FF0">
        <w:t xml:space="preserve"> </w:t>
      </w:r>
      <w:r w:rsidR="00BF09B6">
        <w:t xml:space="preserve">not </w:t>
      </w:r>
      <w:r w:rsidR="00721FF0">
        <w:t>renamed</w:t>
      </w:r>
      <w:r w:rsidR="00D837B5">
        <w:t xml:space="preserve"> when KPI names are </w:t>
      </w:r>
      <w:r w:rsidR="003D3A70">
        <w:t>updated and</w:t>
      </w:r>
      <w:r w:rsidR="00D837B5">
        <w:t xml:space="preserve"> thus</w:t>
      </w:r>
      <w:r w:rsidR="001D71AD">
        <w:t xml:space="preserve"> </w:t>
      </w:r>
      <w:r w:rsidR="00232529">
        <w:t>improves validation error detection in the KPI template configuration</w:t>
      </w:r>
      <w:r w:rsidR="00744A29">
        <w:t>.</w:t>
      </w:r>
    </w:p>
    <w:p w14:paraId="138B031D" w14:textId="79632A27" w:rsidR="00B63FB2" w:rsidRDefault="00817E4D" w:rsidP="00A40550">
      <w:pPr>
        <w:pStyle w:val="ListParagraph"/>
        <w:spacing w:before="240" w:after="240"/>
      </w:pPr>
      <w:r>
        <w:t>Subtractions</w:t>
      </w:r>
      <w:r w:rsidR="00B63FB2">
        <w:t xml:space="preserve"> in denominator values </w:t>
      </w:r>
      <w:r w:rsidR="003B0BB8">
        <w:t>and</w:t>
      </w:r>
      <w:r w:rsidR="00B63FB2">
        <w:t xml:space="preserve"> division operations </w:t>
      </w:r>
      <w:r w:rsidR="00DC0FE2">
        <w:t>are now possible for</w:t>
      </w:r>
      <w:r w:rsidR="00B63FB2">
        <w:t xml:space="preserve"> KPI calculations</w:t>
      </w:r>
      <w:r w:rsidR="00DC0FE2">
        <w:t>.</w:t>
      </w:r>
    </w:p>
    <w:p w14:paraId="66518B97" w14:textId="42902AC8" w:rsidR="00DD2879" w:rsidRDefault="00DD2879" w:rsidP="00A40550">
      <w:pPr>
        <w:pStyle w:val="ListParagraph"/>
        <w:spacing w:before="240" w:after="240"/>
      </w:pPr>
      <w:r>
        <w:t xml:space="preserve">The </w:t>
      </w:r>
      <w:r w:rsidR="008F2BF7">
        <w:t xml:space="preserve">Trendline Chart has been enhanced with </w:t>
      </w:r>
      <w:r w:rsidR="003F6CD9">
        <w:t xml:space="preserve">zoom functionality </w:t>
      </w:r>
      <w:r w:rsidR="00931602">
        <w:t>for easier visualization.</w:t>
      </w:r>
    </w:p>
    <w:p w14:paraId="279D8C2C" w14:textId="2B28EC4A" w:rsidR="0077697D" w:rsidRDefault="0077697D" w:rsidP="00A40550">
      <w:pPr>
        <w:pStyle w:val="ListParagraph"/>
        <w:spacing w:before="240" w:after="240"/>
      </w:pPr>
      <w:r>
        <w:t>The Deviation API response time has been optimized to load KPI tiles more efficiently with a faster response time</w:t>
      </w:r>
      <w:r w:rsidR="00E83076">
        <w:t>.</w:t>
      </w:r>
    </w:p>
    <w:p w14:paraId="66763CA0" w14:textId="03BE4E95" w:rsidR="0031669D" w:rsidRDefault="0031669D" w:rsidP="00A40550">
      <w:pPr>
        <w:pStyle w:val="ListParagraph"/>
        <w:spacing w:before="240" w:after="240"/>
      </w:pPr>
      <w:r>
        <w:t>Implemented chart.js to improve the loading aspects via caching mechanism</w:t>
      </w:r>
      <w:r w:rsidR="00E83076">
        <w:t>.</w:t>
      </w:r>
    </w:p>
    <w:p w14:paraId="570324D8" w14:textId="6E55CDA0" w:rsidR="00B63FB2" w:rsidRDefault="00B63FB2" w:rsidP="00E83076">
      <w:pPr>
        <w:pStyle w:val="Heading2"/>
        <w:rPr>
          <w:b w:val="0"/>
          <w:szCs w:val="26"/>
        </w:rPr>
      </w:pPr>
      <w:r>
        <w:t>Intelligent Advisor</w:t>
      </w:r>
    </w:p>
    <w:p w14:paraId="5449E568" w14:textId="00F01632" w:rsidR="006E3E50" w:rsidRPr="00E23A88" w:rsidRDefault="00065604" w:rsidP="00A40550">
      <w:pPr>
        <w:pStyle w:val="ListParagraph"/>
        <w:spacing w:before="240" w:after="240"/>
      </w:pPr>
      <w:r w:rsidRPr="00E23A88">
        <w:t xml:space="preserve">The new Expert Knowledge module for Intelligent Advisor (IA) </w:t>
      </w:r>
      <w:r w:rsidR="00675143" w:rsidRPr="00E23A88">
        <w:t>uses</w:t>
      </w:r>
      <w:r w:rsidR="006E3E50" w:rsidRPr="00E23A88">
        <w:t xml:space="preserve"> IX GenAI’s Knowledge Validation Agent </w:t>
      </w:r>
      <w:r w:rsidR="00675143" w:rsidRPr="00E23A88">
        <w:t xml:space="preserve">and </w:t>
      </w:r>
      <w:r w:rsidR="006E3E50" w:rsidRPr="00E23A88">
        <w:t xml:space="preserve">AOT’s Recommendation Framework </w:t>
      </w:r>
      <w:r w:rsidR="00675143" w:rsidRPr="00E23A88">
        <w:t xml:space="preserve">to enhance the </w:t>
      </w:r>
      <w:r w:rsidR="006E3E50" w:rsidRPr="00E23A88">
        <w:t xml:space="preserve">capture and validation of expert knowledge used for </w:t>
      </w:r>
      <w:r w:rsidR="0068016D">
        <w:t xml:space="preserve">the </w:t>
      </w:r>
      <w:r w:rsidR="006E3E50" w:rsidRPr="00E23A88">
        <w:t>generation of actionable recommendations</w:t>
      </w:r>
      <w:r w:rsidR="00954578" w:rsidRPr="00E23A88">
        <w:t>.</w:t>
      </w:r>
      <w:r w:rsidR="00331231" w:rsidRPr="00E23A88">
        <w:t xml:space="preserve"> </w:t>
      </w:r>
      <w:r w:rsidR="005957E5" w:rsidRPr="00E23A88">
        <w:t xml:space="preserve">Insights now allow capturing expert knowledge descriptions and images. The </w:t>
      </w:r>
      <w:r w:rsidR="00C11AFE" w:rsidRPr="0054189F">
        <w:t xml:space="preserve">new </w:t>
      </w:r>
      <w:r w:rsidR="005957E5" w:rsidRPr="00E23A88">
        <w:t xml:space="preserve">Knowledge Validation Agent evaluates submissions for clarity, professionalism, toxicity, and actionability, and creates image descriptions. Users with the </w:t>
      </w:r>
      <w:r w:rsidR="00184315" w:rsidRPr="0054189F">
        <w:t xml:space="preserve">new </w:t>
      </w:r>
      <w:r w:rsidR="005957E5" w:rsidRPr="0054189F">
        <w:t xml:space="preserve">Validator Expert Knowledge role can accept or reject entries based on AI-generated scores. Validated knowledge is stored for recommendation generation. </w:t>
      </w:r>
      <w:r w:rsidR="009F02A2">
        <w:t xml:space="preserve">Once the </w:t>
      </w:r>
      <w:r w:rsidR="00E020D6">
        <w:t>entries are accepted</w:t>
      </w:r>
      <w:r w:rsidR="00A64BAE">
        <w:t xml:space="preserve">, </w:t>
      </w:r>
      <w:r w:rsidR="007C63A9">
        <w:t>recommendations can be generated in both</w:t>
      </w:r>
      <w:r w:rsidR="00A64BAE">
        <w:t xml:space="preserve"> </w:t>
      </w:r>
      <w:r w:rsidR="00981874">
        <w:t xml:space="preserve">the </w:t>
      </w:r>
      <w:r w:rsidR="007C63A9">
        <w:t>Intelligent Advisor and Digital Twin Assistant.</w:t>
      </w:r>
    </w:p>
    <w:p w14:paraId="2EA96898" w14:textId="77777777" w:rsidR="00B63FB2" w:rsidRPr="00E23A88" w:rsidRDefault="00B63FB2" w:rsidP="00A40550">
      <w:pPr>
        <w:pStyle w:val="ListParagraph"/>
        <w:spacing w:before="240" w:after="240"/>
      </w:pPr>
      <w:r w:rsidRPr="00E23A88">
        <w:t>Access to KPIs and the related drilldowns is now limited to users with the proper access rights.</w:t>
      </w:r>
    </w:p>
    <w:p w14:paraId="59BD25E2" w14:textId="77777777" w:rsidR="000639D5" w:rsidRDefault="000639D5" w:rsidP="001D0828">
      <w:pPr>
        <w:pStyle w:val="Heading2"/>
        <w:sectPr w:rsidR="000639D5" w:rsidSect="00D85796">
          <w:pgSz w:w="12242" w:h="17010" w:orient="landscape" w:code="1"/>
          <w:pgMar w:top="720" w:right="1440" w:bottom="720" w:left="1440" w:header="720" w:footer="720" w:gutter="0"/>
          <w:cols w:space="720"/>
        </w:sectPr>
      </w:pPr>
    </w:p>
    <w:p w14:paraId="62E59927" w14:textId="01C9F0BB" w:rsidR="001D0828" w:rsidRDefault="00E13C11" w:rsidP="001D0828">
      <w:pPr>
        <w:pStyle w:val="Heading2"/>
      </w:pPr>
      <w:r>
        <w:lastRenderedPageBreak/>
        <w:t>Engineering Workbench</w:t>
      </w:r>
    </w:p>
    <w:p w14:paraId="1D315BD7" w14:textId="0FBD1160" w:rsidR="001D0828" w:rsidRDefault="00E13C11" w:rsidP="00A40550">
      <w:pPr>
        <w:spacing w:before="240" w:after="240"/>
      </w:pPr>
      <w:r>
        <w:t>The Engineering Workbench (</w:t>
      </w:r>
      <w:r w:rsidR="0005355A">
        <w:t>EWB</w:t>
      </w:r>
      <w:r>
        <w:t>)</w:t>
      </w:r>
      <w:r w:rsidR="0005355A">
        <w:t xml:space="preserve"> integration from the 2.4 release has been enhanced </w:t>
      </w:r>
      <w:r w:rsidR="001D0828">
        <w:t>and now consumes data from AOT graph directly. As a result:</w:t>
      </w:r>
    </w:p>
    <w:p w14:paraId="099D0573" w14:textId="498B2548" w:rsidR="001D0828" w:rsidRDefault="001D0828" w:rsidP="00A40550">
      <w:pPr>
        <w:pStyle w:val="ListParagraph"/>
        <w:spacing w:before="240" w:after="240"/>
      </w:pPr>
      <w:r>
        <w:t xml:space="preserve">AOT users can navigate to EWB to create, host, configure, </w:t>
      </w:r>
      <w:r w:rsidR="00D639F4">
        <w:t>and</w:t>
      </w:r>
      <w:r>
        <w:t xml:space="preserve"> fine tune ML models on EWB, based on the data in ADT </w:t>
      </w:r>
      <w:r w:rsidR="00323EDB">
        <w:t xml:space="preserve">and </w:t>
      </w:r>
      <w:r>
        <w:t>ADX sources</w:t>
      </w:r>
    </w:p>
    <w:p w14:paraId="67E6C50C" w14:textId="69D1B74A" w:rsidR="001D0828" w:rsidRDefault="001D0828" w:rsidP="00A40550">
      <w:pPr>
        <w:pStyle w:val="ListParagraph"/>
        <w:spacing w:before="240" w:after="240"/>
      </w:pPr>
      <w:r>
        <w:t>AOT users can operationalize ML models on AOT and utilize the outcomes to configure insight on Intelligent Advisor.</w:t>
      </w:r>
    </w:p>
    <w:p w14:paraId="4D198DF6" w14:textId="55A48696" w:rsidR="00A5321F" w:rsidRDefault="0970A270" w:rsidP="00E83076">
      <w:pPr>
        <w:pStyle w:val="Heading2"/>
      </w:pPr>
      <w:r w:rsidRPr="39A50940">
        <w:t>Architectural Blueprint</w:t>
      </w:r>
      <w:r w:rsidR="00110930">
        <w:t>s</w:t>
      </w:r>
    </w:p>
    <w:p w14:paraId="7E13B1B8" w14:textId="1DEF6A32" w:rsidR="005C5D18" w:rsidRPr="00970C4F" w:rsidRDefault="005C5D18" w:rsidP="00A40550">
      <w:pPr>
        <w:spacing w:before="240" w:after="240"/>
      </w:pPr>
      <w:r w:rsidRPr="00970C4F">
        <w:t>A</w:t>
      </w:r>
      <w:r w:rsidR="00B752FA">
        <w:t>n a</w:t>
      </w:r>
      <w:r w:rsidRPr="00970C4F">
        <w:t>rchitectural Blueprint is a high-level plan that shows how the system’s technologies, services, and components are structured and connected. It helps map out microservices, containers, and platform deployments so teams can easily understand how everything fits together and operates.</w:t>
      </w:r>
      <w:r w:rsidR="003D78A4">
        <w:t xml:space="preserve"> The following blueprints were delivered </w:t>
      </w:r>
      <w:r w:rsidR="00FF2F44">
        <w:t>for the 2.5 release:</w:t>
      </w:r>
    </w:p>
    <w:p w14:paraId="7D85A298" w14:textId="6FE1D5B3" w:rsidR="008173A9" w:rsidRPr="00E617D0" w:rsidRDefault="0970A270" w:rsidP="00A40550">
      <w:pPr>
        <w:pStyle w:val="ListParagraph"/>
        <w:spacing w:before="240" w:after="240"/>
      </w:pPr>
      <w:hyperlink r:id="rId25" w:history="1">
        <w:r w:rsidRPr="00615727">
          <w:rPr>
            <w:rStyle w:val="Hyperlink"/>
          </w:rPr>
          <w:t>Snowflake</w:t>
        </w:r>
      </w:hyperlink>
      <w:r w:rsidRPr="00E617D0">
        <w:t xml:space="preserve"> </w:t>
      </w:r>
      <w:r w:rsidR="001C220D">
        <w:t>(</w:t>
      </w:r>
      <w:r w:rsidRPr="00E617D0">
        <w:t>Relational AI, Snowpark, Kafka</w:t>
      </w:r>
      <w:r w:rsidR="001C220D">
        <w:t>)</w:t>
      </w:r>
    </w:p>
    <w:p w14:paraId="26DE2855" w14:textId="5043E15B" w:rsidR="008173A9" w:rsidRPr="00E617D0" w:rsidRDefault="0970A270" w:rsidP="00A40550">
      <w:pPr>
        <w:pStyle w:val="ListParagraph"/>
        <w:spacing w:before="240" w:after="240"/>
      </w:pPr>
      <w:hyperlink r:id="rId26" w:history="1">
        <w:r w:rsidRPr="00615727">
          <w:rPr>
            <w:rStyle w:val="Hyperlink"/>
          </w:rPr>
          <w:t>AIIS</w:t>
        </w:r>
      </w:hyperlink>
      <w:r w:rsidRPr="00E617D0">
        <w:t xml:space="preserve"> </w:t>
      </w:r>
      <w:r w:rsidR="001C220D">
        <w:t>(</w:t>
      </w:r>
      <w:r w:rsidRPr="00E617D0">
        <w:t>JanusGraph, OpenTS Database, Azure Data Lake, Kubernetes</w:t>
      </w:r>
      <w:r w:rsidR="001C220D">
        <w:t>)</w:t>
      </w:r>
    </w:p>
    <w:p w14:paraId="7F6E4697" w14:textId="50C5D36B" w:rsidR="008173A9" w:rsidRPr="00E617D0" w:rsidRDefault="002B55E5" w:rsidP="00A40550">
      <w:pPr>
        <w:pStyle w:val="ListParagraph"/>
        <w:spacing w:before="240" w:after="240"/>
      </w:pPr>
      <w:hyperlink r:id="rId27" w:history="1">
        <w:r w:rsidRPr="000B2524">
          <w:rPr>
            <w:rStyle w:val="Hyperlink"/>
          </w:rPr>
          <w:t>Azure + DataMosaix</w:t>
        </w:r>
      </w:hyperlink>
      <w:r w:rsidRPr="000B2524">
        <w:t xml:space="preserve"> (FactoryTalk EdgeManager, DataMoszaix, Azure Web Apps)</w:t>
      </w:r>
    </w:p>
    <w:p w14:paraId="35110A57" w14:textId="07375AD8" w:rsidR="002E67E7" w:rsidRDefault="0970A270" w:rsidP="00A40550">
      <w:pPr>
        <w:pStyle w:val="ListParagraph"/>
        <w:spacing w:before="240" w:after="240"/>
      </w:pPr>
      <w:hyperlink r:id="rId28" w:history="1">
        <w:r w:rsidRPr="00615727">
          <w:rPr>
            <w:rStyle w:val="Hyperlink"/>
          </w:rPr>
          <w:t>MDS</w:t>
        </w:r>
      </w:hyperlink>
      <w:r w:rsidRPr="00E617D0">
        <w:t xml:space="preserve"> </w:t>
      </w:r>
      <w:r w:rsidR="00AB2621">
        <w:t>(</w:t>
      </w:r>
      <w:r w:rsidRPr="00E617D0">
        <w:t>ADF, IoT Hub, ADX, Azure Data Lake, Kubernetes</w:t>
      </w:r>
      <w:r w:rsidR="00AB2621">
        <w:t>)</w:t>
      </w:r>
    </w:p>
    <w:bookmarkEnd w:id="1"/>
    <w:p w14:paraId="4E2C16E5" w14:textId="5C45FF67" w:rsidR="002E67E7" w:rsidRDefault="002E67E7" w:rsidP="00A40550">
      <w:pPr>
        <w:pStyle w:val="ListParagraph"/>
        <w:spacing w:before="240" w:after="240"/>
      </w:pPr>
      <w:r>
        <w:fldChar w:fldCharType="begin"/>
      </w:r>
      <w:r>
        <w:instrText>HYPERLINK "https://ts.accenture.com/:p:/r/sites/IX-AccentureOperationsTwin/Shared%20Documents/General/8.%20Architecture/Blueprints/Operations%20Twin_AWS%20Blueprint_20250728.pptx?d=w47ab2d1211a74ecf97058b6ef03ea14b&amp;csf=1&amp;web=1&amp;e=tvLJ8l"</w:instrText>
      </w:r>
      <w:r>
        <w:fldChar w:fldCharType="separate"/>
      </w:r>
      <w:r>
        <w:rPr>
          <w:rStyle w:val="Hyperlink"/>
        </w:rPr>
        <w:t>AWS</w:t>
      </w:r>
      <w:r>
        <w:fldChar w:fldCharType="end"/>
      </w:r>
      <w:r>
        <w:t xml:space="preserve"> (AWS Glue, IoT SiteWise, TwinMaker, Timestream, S3, Elastic Kubernetes)</w:t>
      </w:r>
    </w:p>
    <w:p w14:paraId="35B46A3B" w14:textId="03EF7F56" w:rsidR="002D7A08" w:rsidRPr="00090FDD" w:rsidRDefault="000079B6" w:rsidP="00A40550">
      <w:pPr>
        <w:pStyle w:val="ListParagraph"/>
        <w:spacing w:before="240" w:after="240"/>
        <w:sectPr w:rsidR="002D7A08" w:rsidRPr="00090FDD" w:rsidSect="00D85796">
          <w:pgSz w:w="12242" w:h="17010" w:orient="landscape" w:code="1"/>
          <w:pgMar w:top="720" w:right="1440" w:bottom="720" w:left="1440" w:header="720" w:footer="720" w:gutter="0"/>
          <w:cols w:space="720"/>
        </w:sectPr>
      </w:pPr>
      <w:hyperlink r:id="rId29" w:history="1">
        <w:r>
          <w:rPr>
            <w:rStyle w:val="Hyperlink"/>
          </w:rPr>
          <w:t>GCP</w:t>
        </w:r>
      </w:hyperlink>
      <w:r>
        <w:t xml:space="preserve"> (E</w:t>
      </w:r>
      <w:r w:rsidRPr="000079B6">
        <w:t xml:space="preserve">nergy consumption optimization </w:t>
      </w:r>
      <w:r>
        <w:t>)</w:t>
      </w:r>
    </w:p>
    <w:p w14:paraId="2BF20768" w14:textId="19CEC8DE" w:rsidR="008A7001" w:rsidRDefault="008141B8" w:rsidP="00EE34CE">
      <w:pPr>
        <w:pStyle w:val="Heading1"/>
      </w:pPr>
      <w:r w:rsidRPr="00566451">
        <w:lastRenderedPageBreak/>
        <w:t>Known Issues</w:t>
      </w:r>
      <w:r w:rsidR="0031461F" w:rsidRPr="00566451">
        <w:t xml:space="preserve"> and Limitations</w:t>
      </w:r>
    </w:p>
    <w:p w14:paraId="137CDA70" w14:textId="60EB7E0E" w:rsidR="00C62294" w:rsidRDefault="00C62294" w:rsidP="00A40550">
      <w:pPr>
        <w:pStyle w:val="ListParagraph"/>
        <w:numPr>
          <w:ilvl w:val="0"/>
          <w:numId w:val="11"/>
        </w:numPr>
        <w:spacing w:before="240" w:after="240"/>
        <w:ind w:left="504"/>
      </w:pPr>
      <w:r>
        <w:t>In Intelligent Advisor, if a Role is mapped to a large dataset (All Groups</w:t>
      </w:r>
      <w:r w:rsidR="00067A9E">
        <w:t xml:space="preserve"> in Active Directory Groups</w:t>
      </w:r>
      <w:r>
        <w:t>)</w:t>
      </w:r>
      <w:r w:rsidR="00C103BB">
        <w:t>, then</w:t>
      </w:r>
      <w:r>
        <w:t xml:space="preserve"> Department and Role fields cannot be populated at the creation of an Insight or Action.</w:t>
      </w:r>
    </w:p>
    <w:p w14:paraId="56AE72B5" w14:textId="76A28855" w:rsidR="00827416" w:rsidRDefault="00707525" w:rsidP="00A40550">
      <w:pPr>
        <w:pStyle w:val="ListParagraph"/>
        <w:numPr>
          <w:ilvl w:val="0"/>
          <w:numId w:val="11"/>
        </w:numPr>
        <w:spacing w:before="240" w:after="240"/>
        <w:ind w:left="504"/>
      </w:pPr>
      <w:r>
        <w:t xml:space="preserve">In </w:t>
      </w:r>
      <w:r w:rsidR="00451378">
        <w:t>Smart KPIs:</w:t>
      </w:r>
    </w:p>
    <w:p w14:paraId="61BDE9BF" w14:textId="1F052B19" w:rsidR="00827416" w:rsidRDefault="00D33839" w:rsidP="00A40550">
      <w:pPr>
        <w:pStyle w:val="ListParagraph"/>
        <w:numPr>
          <w:ilvl w:val="1"/>
          <w:numId w:val="11"/>
        </w:numPr>
        <w:spacing w:before="240" w:after="240"/>
        <w:ind w:left="1080"/>
      </w:pPr>
      <w:r w:rsidRPr="00C80470">
        <w:t>When</w:t>
      </w:r>
      <w:r w:rsidR="005C3EBE">
        <w:t xml:space="preserve"> </w:t>
      </w:r>
      <w:r w:rsidRPr="00C80470">
        <w:t xml:space="preserve">KPIS </w:t>
      </w:r>
      <w:r w:rsidR="005C3EBE">
        <w:t>are sorted by</w:t>
      </w:r>
      <w:r w:rsidRPr="00C80470">
        <w:t xml:space="preserve"> performance in the d</w:t>
      </w:r>
      <w:r w:rsidR="008E6BFB" w:rsidRPr="00C80470">
        <w:t>ashboard screens</w:t>
      </w:r>
      <w:r w:rsidRPr="00C80470">
        <w:t xml:space="preserve">, the tiles with NDA values </w:t>
      </w:r>
      <w:r w:rsidR="00F6293F">
        <w:t>appear</w:t>
      </w:r>
      <w:r w:rsidR="00A76A03" w:rsidRPr="00C80470">
        <w:t xml:space="preserve"> </w:t>
      </w:r>
      <w:r w:rsidR="007E6789" w:rsidRPr="00C80470">
        <w:t xml:space="preserve">randomly </w:t>
      </w:r>
      <w:r w:rsidR="00F809DE">
        <w:t>instead of last</w:t>
      </w:r>
      <w:r w:rsidR="00EB0FC5" w:rsidRPr="00C80470">
        <w:t>.</w:t>
      </w:r>
    </w:p>
    <w:p w14:paraId="10D91065" w14:textId="5E4917BB" w:rsidR="00BF3BC4" w:rsidRDefault="00BD69D2" w:rsidP="00A40550">
      <w:pPr>
        <w:pStyle w:val="ListParagraph"/>
        <w:numPr>
          <w:ilvl w:val="1"/>
          <w:numId w:val="11"/>
        </w:numPr>
        <w:spacing w:before="240" w:after="240"/>
        <w:ind w:left="1080"/>
      </w:pPr>
      <w:r>
        <w:t xml:space="preserve">The </w:t>
      </w:r>
      <w:r w:rsidR="008E603B" w:rsidRPr="00C80470">
        <w:t>Deviation API</w:t>
      </w:r>
      <w:r>
        <w:t xml:space="preserve"> that is</w:t>
      </w:r>
      <w:r w:rsidR="006873B0" w:rsidRPr="00C80470">
        <w:t xml:space="preserve"> responsible for populating </w:t>
      </w:r>
      <w:r w:rsidR="00752C44" w:rsidRPr="00C80470">
        <w:t xml:space="preserve">KPI tiles with aggregated values between a start and an end date is </w:t>
      </w:r>
      <w:r w:rsidR="00E51F23">
        <w:t>loading slowly</w:t>
      </w:r>
      <w:r w:rsidR="00C00C91">
        <w:t xml:space="preserve"> </w:t>
      </w:r>
      <w:r w:rsidR="00AB13C1">
        <w:t xml:space="preserve"> when applying</w:t>
      </w:r>
      <w:r w:rsidR="002E049B" w:rsidRPr="00C80470">
        <w:t xml:space="preserve"> custom </w:t>
      </w:r>
      <w:r w:rsidR="008713FF" w:rsidRPr="00C80470">
        <w:t>date range, half</w:t>
      </w:r>
      <w:r w:rsidR="00CD7FFA" w:rsidRPr="00C80470">
        <w:t>-</w:t>
      </w:r>
      <w:r w:rsidR="008713FF" w:rsidRPr="00C80470">
        <w:t>y</w:t>
      </w:r>
      <w:r w:rsidR="002A6A96" w:rsidRPr="00C80470">
        <w:t>early and yearly selections.</w:t>
      </w:r>
    </w:p>
    <w:p w14:paraId="2FFB6DD7" w14:textId="369D8CDC" w:rsidR="00203280" w:rsidRDefault="00203280" w:rsidP="00A40550">
      <w:pPr>
        <w:pStyle w:val="ListParagraph"/>
        <w:numPr>
          <w:ilvl w:val="1"/>
          <w:numId w:val="11"/>
        </w:numPr>
        <w:spacing w:before="240" w:after="240"/>
        <w:ind w:left="1080"/>
      </w:pPr>
      <w:r>
        <w:t>When deployed on AWS, HBM values do not match with the KPI tiles for calendar selection on the dashboard.</w:t>
      </w:r>
    </w:p>
    <w:p w14:paraId="6A1FA2FF" w14:textId="77777777" w:rsidR="00326517" w:rsidRDefault="00EB79E8" w:rsidP="00A40550">
      <w:pPr>
        <w:pStyle w:val="ListParagraph"/>
        <w:numPr>
          <w:ilvl w:val="1"/>
          <w:numId w:val="11"/>
        </w:numPr>
        <w:spacing w:before="240" w:after="240"/>
        <w:ind w:left="1080"/>
      </w:pPr>
      <w:r w:rsidRPr="00EB79E8">
        <w:t>When deployed on AWS, the Role_ID is not getting updated on the back end.</w:t>
      </w:r>
    </w:p>
    <w:p w14:paraId="7B9E7327" w14:textId="5AF452F7" w:rsidR="00067A9E" w:rsidRDefault="00B76068" w:rsidP="00A40550">
      <w:pPr>
        <w:pStyle w:val="ListParagraph"/>
        <w:numPr>
          <w:ilvl w:val="1"/>
          <w:numId w:val="11"/>
        </w:numPr>
        <w:spacing w:before="240" w:after="240"/>
        <w:ind w:left="1080"/>
      </w:pPr>
      <w:r>
        <w:t>In the CDF variant, d</w:t>
      </w:r>
      <w:r w:rsidR="00C83C88">
        <w:t>ecimal values in Smart KPI calculations are inconsistently displayed</w:t>
      </w:r>
      <w:r w:rsidR="00EB5ADE">
        <w:t xml:space="preserve"> in some cases</w:t>
      </w:r>
      <w:r w:rsidR="00AE769C">
        <w:t>. F</w:t>
      </w:r>
      <w:r w:rsidR="00FF2AC4">
        <w:t xml:space="preserve">or instance, decimal values are shown </w:t>
      </w:r>
      <w:r w:rsidR="00373FDD">
        <w:t xml:space="preserve">rounded up </w:t>
      </w:r>
      <w:r w:rsidR="00FF2AC4">
        <w:t>to</w:t>
      </w:r>
      <w:r w:rsidR="008D4CFA">
        <w:t xml:space="preserve"> only the</w:t>
      </w:r>
      <w:r w:rsidR="00FF2AC4">
        <w:t xml:space="preserve"> </w:t>
      </w:r>
      <w:r w:rsidR="008D4CFA">
        <w:t>second or</w:t>
      </w:r>
      <w:r w:rsidR="00FF2AC4">
        <w:t xml:space="preserve"> third</w:t>
      </w:r>
      <w:r w:rsidR="00660AC7">
        <w:t xml:space="preserve"> place instead of </w:t>
      </w:r>
      <w:r w:rsidR="006C3E59">
        <w:t>the expected</w:t>
      </w:r>
      <w:r w:rsidR="008D4CFA">
        <w:t xml:space="preserve"> fourth or fifth place</w:t>
      </w:r>
      <w:r w:rsidR="006C3E59">
        <w:t xml:space="preserve"> </w:t>
      </w:r>
      <w:r w:rsidR="001E2E56">
        <w:t>.</w:t>
      </w:r>
    </w:p>
    <w:sectPr w:rsidR="00067A9E" w:rsidSect="00D85796">
      <w:pgSz w:w="12240" w:h="15840" w:orient="landscape" w:code="1"/>
      <w:pgMar w:top="720" w:right="1440" w:bottom="720" w:left="1440" w:header="720" w:footer="720" w:gutter="0"/>
      <w:cols w:sep="1" w:space="144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285E91" w14:textId="77777777" w:rsidR="004C11F2" w:rsidRDefault="004C11F2" w:rsidP="00AF7049">
      <w:r>
        <w:separator/>
      </w:r>
    </w:p>
  </w:endnote>
  <w:endnote w:type="continuationSeparator" w:id="0">
    <w:p w14:paraId="1EA2BEE1" w14:textId="77777777" w:rsidR="004C11F2" w:rsidRDefault="004C11F2" w:rsidP="00AF7049">
      <w:r>
        <w:continuationSeparator/>
      </w:r>
    </w:p>
  </w:endnote>
  <w:endnote w:type="continuationNotice" w:id="1">
    <w:p w14:paraId="59986656" w14:textId="77777777" w:rsidR="004C11F2" w:rsidRDefault="004C11F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raphik">
    <w:panose1 w:val="020B0503030202060203"/>
    <w:charset w:val="00"/>
    <w:family w:val="swiss"/>
    <w:pitch w:val="variable"/>
    <w:sig w:usb0="00000007" w:usb1="00000000" w:usb2="00000000" w:usb3="00000000" w:csb0="00000093"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Lucida Grande">
    <w:altName w:val="Segoe UI"/>
    <w:charset w:val="00"/>
    <w:family w:val="swiss"/>
    <w:pitch w:val="variable"/>
    <w:sig w:usb0="E1000AEF" w:usb1="5000A1FF" w:usb2="00000000" w:usb3="00000000" w:csb0="000001BF" w:csb1="00000000"/>
  </w:font>
  <w:font w:name="Yu Mincho">
    <w:altName w:val="游明朝"/>
    <w:charset w:val="80"/>
    <w:family w:val="roman"/>
    <w:pitch w:val="variable"/>
    <w:sig w:usb0="800002E7" w:usb1="2AC7FCFF" w:usb2="00000012" w:usb3="00000000" w:csb0="000200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B45B35" w14:textId="3CAD8031" w:rsidR="006324D6" w:rsidRDefault="000B0789" w:rsidP="00917F17">
    <w:pPr>
      <w:pStyle w:val="Footer"/>
      <w:spacing w:before="240"/>
    </w:pPr>
    <w:r>
      <w:t>© 202</w:t>
    </w:r>
    <w:r w:rsidR="004D6DFC">
      <w:t>6</w:t>
    </w:r>
    <w:r>
      <w:t xml:space="preserve"> Accenture. All rights reserved.</w:t>
    </w:r>
    <w:r w:rsidRPr="000B0789">
      <w:ptab w:relativeTo="margin" w:alignment="center" w:leader="none"/>
    </w:r>
    <w:r>
      <w:t xml:space="preserve">                  Document Version: </w:t>
    </w:r>
    <w:r w:rsidR="00F674A8">
      <w:t>35.0</w:t>
    </w:r>
    <w:r w:rsidRPr="000B0789">
      <w:ptab w:relativeTo="margin" w:alignment="right" w:leader="none"/>
    </w:r>
    <w:r w:rsidRPr="000B0789">
      <w:fldChar w:fldCharType="begin"/>
    </w:r>
    <w:r w:rsidRPr="000B0789">
      <w:rPr>
        <w:rFonts w:cs="Arial"/>
        <w:sz w:val="16"/>
        <w:szCs w:val="16"/>
      </w:rPr>
      <w:instrText xml:space="preserve"> PAGE   \* MERGEFORMAT </w:instrText>
    </w:r>
    <w:r w:rsidRPr="000B0789">
      <w:fldChar w:fldCharType="separate"/>
    </w:r>
    <w:r w:rsidRPr="000B0789">
      <w:t>1</w:t>
    </w:r>
    <w:r w:rsidRPr="000B0789">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61FED9" w14:textId="77777777" w:rsidR="004C11F2" w:rsidRDefault="004C11F2" w:rsidP="00AF7049">
      <w:r>
        <w:separator/>
      </w:r>
    </w:p>
  </w:footnote>
  <w:footnote w:type="continuationSeparator" w:id="0">
    <w:p w14:paraId="662E3FBA" w14:textId="77777777" w:rsidR="004C11F2" w:rsidRDefault="004C11F2" w:rsidP="00AF7049">
      <w:r>
        <w:continuationSeparator/>
      </w:r>
    </w:p>
  </w:footnote>
  <w:footnote w:type="continuationNotice" w:id="1">
    <w:p w14:paraId="67BB210D" w14:textId="77777777" w:rsidR="004C11F2" w:rsidRDefault="004C11F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334A08" w14:textId="431B310C" w:rsidR="00F04670" w:rsidRDefault="00B7180A" w:rsidP="007D23D4">
    <w:pPr>
      <w:pStyle w:val="Header"/>
      <w:spacing w:after="240"/>
    </w:pPr>
    <w:r>
      <w:rPr>
        <w:noProof/>
        <w14:ligatures w14:val="none"/>
      </w:rPr>
      <w:drawing>
        <wp:inline distT="0" distB="0" distL="0" distR="0" wp14:anchorId="2C8216FF" wp14:editId="191D0068">
          <wp:extent cx="815164" cy="216000"/>
          <wp:effectExtent l="0" t="0" r="4445" b="0"/>
          <wp:docPr id="1377585302" name="Picture 1" descr="Accentur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180006" name="Picture 1" descr="Accenture logo"/>
                  <pic:cNvPicPr/>
                </pic:nvPicPr>
                <pic:blipFill>
                  <a:blip r:embed="rId1">
                    <a:extLst>
                      <a:ext uri="{28A0092B-C50C-407E-A947-70E740481C1C}">
                        <a14:useLocalDpi xmlns:a14="http://schemas.microsoft.com/office/drawing/2010/main" val="0"/>
                      </a:ext>
                    </a:extLst>
                  </a:blip>
                  <a:stretch>
                    <a:fillRect/>
                  </a:stretch>
                </pic:blipFill>
                <pic:spPr>
                  <a:xfrm>
                    <a:off x="0" y="0"/>
                    <a:ext cx="815164" cy="216000"/>
                  </a:xfrm>
                  <a:prstGeom prst="rect">
                    <a:avLst/>
                  </a:prstGeom>
                </pic:spPr>
              </pic:pic>
            </a:graphicData>
          </a:graphic>
        </wp:inline>
      </w:drawing>
    </w:r>
    <w:r w:rsidR="00F04670">
      <w:ptab w:relativeTo="margin" w:alignment="center" w:leader="none"/>
    </w:r>
    <w:r w:rsidR="00F04670">
      <w:ptab w:relativeTo="margin" w:alignment="right" w:leader="none"/>
    </w:r>
    <w:hyperlink r:id="rId2" w:history="1">
      <w:r w:rsidR="00F04670">
        <w:rPr>
          <w:rStyle w:val="Hyperlink"/>
          <w:rFonts w:eastAsia="Graphik" w:cs="Graphik"/>
          <w:noProof/>
          <w:sz w:val="16"/>
          <w:szCs w:val="16"/>
        </w:rPr>
        <w:t>Send Feedback</w:t>
      </w:r>
    </w:hyperlink>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3064D778"/>
    <w:lvl w:ilvl="0">
      <w:start w:val="1"/>
      <w:numFmt w:val="bullet"/>
      <w:pStyle w:val="ListBullet3"/>
      <w:lvlText w:val=""/>
      <w:lvlJc w:val="left"/>
      <w:pPr>
        <w:tabs>
          <w:tab w:val="num" w:pos="1080"/>
        </w:tabs>
        <w:ind w:left="1080" w:hanging="360"/>
      </w:pPr>
      <w:rPr>
        <w:rFonts w:ascii="Symbol" w:hAnsi="Symbol" w:hint="default"/>
      </w:rPr>
    </w:lvl>
  </w:abstractNum>
  <w:abstractNum w:abstractNumId="1" w15:restartNumberingAfterBreak="0">
    <w:nsid w:val="FFFFFF83"/>
    <w:multiLevelType w:val="singleLevel"/>
    <w:tmpl w:val="C8E8FB16"/>
    <w:lvl w:ilvl="0">
      <w:start w:val="1"/>
      <w:numFmt w:val="bullet"/>
      <w:pStyle w:val="ListBullet2"/>
      <w:lvlText w:val=""/>
      <w:lvlJc w:val="left"/>
      <w:pPr>
        <w:tabs>
          <w:tab w:val="num" w:pos="720"/>
        </w:tabs>
        <w:ind w:left="720" w:hanging="360"/>
      </w:pPr>
      <w:rPr>
        <w:rFonts w:ascii="Symbol" w:hAnsi="Symbol" w:hint="default"/>
      </w:rPr>
    </w:lvl>
  </w:abstractNum>
  <w:abstractNum w:abstractNumId="2" w15:restartNumberingAfterBreak="0">
    <w:nsid w:val="FFFFFF89"/>
    <w:multiLevelType w:val="singleLevel"/>
    <w:tmpl w:val="C19ACA22"/>
    <w:lvl w:ilvl="0">
      <w:start w:val="1"/>
      <w:numFmt w:val="bullet"/>
      <w:pStyle w:val="ListBullet"/>
      <w:lvlText w:val=""/>
      <w:lvlJc w:val="left"/>
      <w:pPr>
        <w:tabs>
          <w:tab w:val="num" w:pos="360"/>
        </w:tabs>
        <w:ind w:left="360" w:hanging="360"/>
      </w:pPr>
      <w:rPr>
        <w:rFonts w:ascii="Symbol" w:hAnsi="Symbol" w:hint="default"/>
      </w:rPr>
    </w:lvl>
  </w:abstractNum>
  <w:abstractNum w:abstractNumId="3" w15:restartNumberingAfterBreak="0">
    <w:nsid w:val="00A32D90"/>
    <w:multiLevelType w:val="hybridMultilevel"/>
    <w:tmpl w:val="601ED9E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05E308C1"/>
    <w:multiLevelType w:val="multilevel"/>
    <w:tmpl w:val="09461CA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 w15:restartNumberingAfterBreak="0">
    <w:nsid w:val="05FC47E0"/>
    <w:multiLevelType w:val="hybridMultilevel"/>
    <w:tmpl w:val="A8D802AC"/>
    <w:lvl w:ilvl="0" w:tplc="BA40DBD2">
      <w:start w:val="1"/>
      <w:numFmt w:val="decimal"/>
      <w:pStyle w:val="NOLIST1"/>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79D336C"/>
    <w:multiLevelType w:val="hybridMultilevel"/>
    <w:tmpl w:val="2C004058"/>
    <w:lvl w:ilvl="0" w:tplc="76225AA0">
      <w:start w:val="1"/>
      <w:numFmt w:val="decimal"/>
      <w:pStyle w:val="Numberedlist"/>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8DE59D8"/>
    <w:multiLevelType w:val="hybridMultilevel"/>
    <w:tmpl w:val="EABCADC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8" w15:restartNumberingAfterBreak="0">
    <w:nsid w:val="0C205D42"/>
    <w:multiLevelType w:val="hybridMultilevel"/>
    <w:tmpl w:val="FFFFFFFF"/>
    <w:lvl w:ilvl="0" w:tplc="0C9871A0">
      <w:start w:val="1"/>
      <w:numFmt w:val="bullet"/>
      <w:lvlText w:val=""/>
      <w:lvlJc w:val="left"/>
      <w:pPr>
        <w:ind w:left="720" w:hanging="360"/>
      </w:pPr>
      <w:rPr>
        <w:rFonts w:ascii="Symbol" w:hAnsi="Symbol" w:hint="default"/>
      </w:rPr>
    </w:lvl>
    <w:lvl w:ilvl="1" w:tplc="9EE2CE2A">
      <w:start w:val="1"/>
      <w:numFmt w:val="bullet"/>
      <w:lvlText w:val="o"/>
      <w:lvlJc w:val="left"/>
      <w:pPr>
        <w:ind w:left="1440" w:hanging="360"/>
      </w:pPr>
      <w:rPr>
        <w:rFonts w:ascii="Courier New" w:hAnsi="Courier New" w:hint="default"/>
      </w:rPr>
    </w:lvl>
    <w:lvl w:ilvl="2" w:tplc="D6842DA6">
      <w:start w:val="1"/>
      <w:numFmt w:val="bullet"/>
      <w:lvlText w:val=""/>
      <w:lvlJc w:val="left"/>
      <w:pPr>
        <w:ind w:left="2160" w:hanging="360"/>
      </w:pPr>
      <w:rPr>
        <w:rFonts w:ascii="Wingdings" w:hAnsi="Wingdings" w:hint="default"/>
      </w:rPr>
    </w:lvl>
    <w:lvl w:ilvl="3" w:tplc="8CC4A95C">
      <w:start w:val="1"/>
      <w:numFmt w:val="bullet"/>
      <w:lvlText w:val=""/>
      <w:lvlJc w:val="left"/>
      <w:pPr>
        <w:ind w:left="2880" w:hanging="360"/>
      </w:pPr>
      <w:rPr>
        <w:rFonts w:ascii="Symbol" w:hAnsi="Symbol" w:hint="default"/>
      </w:rPr>
    </w:lvl>
    <w:lvl w:ilvl="4" w:tplc="C920636C">
      <w:start w:val="1"/>
      <w:numFmt w:val="bullet"/>
      <w:lvlText w:val="o"/>
      <w:lvlJc w:val="left"/>
      <w:pPr>
        <w:ind w:left="3600" w:hanging="360"/>
      </w:pPr>
      <w:rPr>
        <w:rFonts w:ascii="Courier New" w:hAnsi="Courier New" w:hint="default"/>
      </w:rPr>
    </w:lvl>
    <w:lvl w:ilvl="5" w:tplc="A04CF520">
      <w:start w:val="1"/>
      <w:numFmt w:val="bullet"/>
      <w:lvlText w:val=""/>
      <w:lvlJc w:val="left"/>
      <w:pPr>
        <w:ind w:left="4320" w:hanging="360"/>
      </w:pPr>
      <w:rPr>
        <w:rFonts w:ascii="Wingdings" w:hAnsi="Wingdings" w:hint="default"/>
      </w:rPr>
    </w:lvl>
    <w:lvl w:ilvl="6" w:tplc="7CEE3CB0">
      <w:start w:val="1"/>
      <w:numFmt w:val="bullet"/>
      <w:lvlText w:val=""/>
      <w:lvlJc w:val="left"/>
      <w:pPr>
        <w:ind w:left="5040" w:hanging="360"/>
      </w:pPr>
      <w:rPr>
        <w:rFonts w:ascii="Symbol" w:hAnsi="Symbol" w:hint="default"/>
      </w:rPr>
    </w:lvl>
    <w:lvl w:ilvl="7" w:tplc="786EADE0">
      <w:start w:val="1"/>
      <w:numFmt w:val="bullet"/>
      <w:lvlText w:val="o"/>
      <w:lvlJc w:val="left"/>
      <w:pPr>
        <w:ind w:left="5760" w:hanging="360"/>
      </w:pPr>
      <w:rPr>
        <w:rFonts w:ascii="Courier New" w:hAnsi="Courier New" w:hint="default"/>
      </w:rPr>
    </w:lvl>
    <w:lvl w:ilvl="8" w:tplc="036E0806">
      <w:start w:val="1"/>
      <w:numFmt w:val="bullet"/>
      <w:lvlText w:val=""/>
      <w:lvlJc w:val="left"/>
      <w:pPr>
        <w:ind w:left="6480" w:hanging="360"/>
      </w:pPr>
      <w:rPr>
        <w:rFonts w:ascii="Wingdings" w:hAnsi="Wingdings" w:hint="default"/>
      </w:rPr>
    </w:lvl>
  </w:abstractNum>
  <w:abstractNum w:abstractNumId="9" w15:restartNumberingAfterBreak="0">
    <w:nsid w:val="0C886181"/>
    <w:multiLevelType w:val="hybridMultilevel"/>
    <w:tmpl w:val="D93216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D913854"/>
    <w:multiLevelType w:val="hybridMultilevel"/>
    <w:tmpl w:val="E8941C0A"/>
    <w:lvl w:ilvl="0" w:tplc="F23A3CAC">
      <w:start w:val="1"/>
      <w:numFmt w:val="bullet"/>
      <w:pStyle w:val="ListParagraph"/>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1" w15:restartNumberingAfterBreak="0">
    <w:nsid w:val="111EF209"/>
    <w:multiLevelType w:val="hybridMultilevel"/>
    <w:tmpl w:val="FFFFFFFF"/>
    <w:lvl w:ilvl="0" w:tplc="4D7E6306">
      <w:start w:val="1"/>
      <w:numFmt w:val="bullet"/>
      <w:lvlText w:val=""/>
      <w:lvlJc w:val="left"/>
      <w:pPr>
        <w:ind w:left="720" w:hanging="360"/>
      </w:pPr>
      <w:rPr>
        <w:rFonts w:ascii="Symbol" w:hAnsi="Symbol" w:hint="default"/>
      </w:rPr>
    </w:lvl>
    <w:lvl w:ilvl="1" w:tplc="63563E14">
      <w:start w:val="1"/>
      <w:numFmt w:val="bullet"/>
      <w:lvlText w:val="o"/>
      <w:lvlJc w:val="left"/>
      <w:pPr>
        <w:ind w:left="1440" w:hanging="360"/>
      </w:pPr>
      <w:rPr>
        <w:rFonts w:ascii="Courier New" w:hAnsi="Courier New" w:hint="default"/>
      </w:rPr>
    </w:lvl>
    <w:lvl w:ilvl="2" w:tplc="0CB0FFFC">
      <w:start w:val="1"/>
      <w:numFmt w:val="bullet"/>
      <w:lvlText w:val=""/>
      <w:lvlJc w:val="left"/>
      <w:pPr>
        <w:ind w:left="2160" w:hanging="360"/>
      </w:pPr>
      <w:rPr>
        <w:rFonts w:ascii="Wingdings" w:hAnsi="Wingdings" w:hint="default"/>
      </w:rPr>
    </w:lvl>
    <w:lvl w:ilvl="3" w:tplc="2F786D9C">
      <w:start w:val="1"/>
      <w:numFmt w:val="bullet"/>
      <w:lvlText w:val=""/>
      <w:lvlJc w:val="left"/>
      <w:pPr>
        <w:ind w:left="2880" w:hanging="360"/>
      </w:pPr>
      <w:rPr>
        <w:rFonts w:ascii="Symbol" w:hAnsi="Symbol" w:hint="default"/>
      </w:rPr>
    </w:lvl>
    <w:lvl w:ilvl="4" w:tplc="947A93BC">
      <w:start w:val="1"/>
      <w:numFmt w:val="bullet"/>
      <w:lvlText w:val="o"/>
      <w:lvlJc w:val="left"/>
      <w:pPr>
        <w:ind w:left="3600" w:hanging="360"/>
      </w:pPr>
      <w:rPr>
        <w:rFonts w:ascii="Courier New" w:hAnsi="Courier New" w:hint="default"/>
      </w:rPr>
    </w:lvl>
    <w:lvl w:ilvl="5" w:tplc="1C2C4DD2">
      <w:start w:val="1"/>
      <w:numFmt w:val="bullet"/>
      <w:lvlText w:val=""/>
      <w:lvlJc w:val="left"/>
      <w:pPr>
        <w:ind w:left="4320" w:hanging="360"/>
      </w:pPr>
      <w:rPr>
        <w:rFonts w:ascii="Wingdings" w:hAnsi="Wingdings" w:hint="default"/>
      </w:rPr>
    </w:lvl>
    <w:lvl w:ilvl="6" w:tplc="EF063E92">
      <w:start w:val="1"/>
      <w:numFmt w:val="bullet"/>
      <w:lvlText w:val=""/>
      <w:lvlJc w:val="left"/>
      <w:pPr>
        <w:ind w:left="5040" w:hanging="360"/>
      </w:pPr>
      <w:rPr>
        <w:rFonts w:ascii="Symbol" w:hAnsi="Symbol" w:hint="default"/>
      </w:rPr>
    </w:lvl>
    <w:lvl w:ilvl="7" w:tplc="EDEC2CE8">
      <w:start w:val="1"/>
      <w:numFmt w:val="bullet"/>
      <w:lvlText w:val="o"/>
      <w:lvlJc w:val="left"/>
      <w:pPr>
        <w:ind w:left="5760" w:hanging="360"/>
      </w:pPr>
      <w:rPr>
        <w:rFonts w:ascii="Courier New" w:hAnsi="Courier New" w:hint="default"/>
      </w:rPr>
    </w:lvl>
    <w:lvl w:ilvl="8" w:tplc="18282534">
      <w:start w:val="1"/>
      <w:numFmt w:val="bullet"/>
      <w:lvlText w:val=""/>
      <w:lvlJc w:val="left"/>
      <w:pPr>
        <w:ind w:left="6480" w:hanging="360"/>
      </w:pPr>
      <w:rPr>
        <w:rFonts w:ascii="Wingdings" w:hAnsi="Wingdings" w:hint="default"/>
      </w:rPr>
    </w:lvl>
  </w:abstractNum>
  <w:abstractNum w:abstractNumId="12" w15:restartNumberingAfterBreak="0">
    <w:nsid w:val="13537ECC"/>
    <w:multiLevelType w:val="hybridMultilevel"/>
    <w:tmpl w:val="57FA80DE"/>
    <w:lvl w:ilvl="0" w:tplc="2B166D78">
      <w:start w:val="1"/>
      <w:numFmt w:val="bullet"/>
      <w:pStyle w:val="UOLIST2"/>
      <w:lvlText w:val=""/>
      <w:lvlJc w:val="left"/>
      <w:pPr>
        <w:ind w:left="720" w:hanging="360"/>
      </w:pPr>
      <w:rPr>
        <w:rFonts w:ascii="Symbol" w:hAnsi="Symbol" w:hint="default"/>
        <w:color w:val="auto"/>
        <w:sz w:val="20"/>
        <w:szCs w:val="18"/>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20E93A4C"/>
    <w:multiLevelType w:val="hybridMultilevel"/>
    <w:tmpl w:val="896EE0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1CC44D4"/>
    <w:multiLevelType w:val="hybridMultilevel"/>
    <w:tmpl w:val="705A92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B57616C"/>
    <w:multiLevelType w:val="multilevel"/>
    <w:tmpl w:val="FFFFFFFF"/>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6" w15:restartNumberingAfterBreak="0">
    <w:nsid w:val="2D3A3F70"/>
    <w:multiLevelType w:val="hybridMultilevel"/>
    <w:tmpl w:val="B8B81C6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2D512EDB"/>
    <w:multiLevelType w:val="hybridMultilevel"/>
    <w:tmpl w:val="C9C08832"/>
    <w:lvl w:ilvl="0" w:tplc="818089EA">
      <w:start w:val="1"/>
      <w:numFmt w:val="bullet"/>
      <w:pStyle w:val="TightLIs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3B78B033"/>
    <w:multiLevelType w:val="hybridMultilevel"/>
    <w:tmpl w:val="FFFFFFFF"/>
    <w:lvl w:ilvl="0" w:tplc="336AB796">
      <w:start w:val="1"/>
      <w:numFmt w:val="bullet"/>
      <w:lvlText w:val=""/>
      <w:lvlJc w:val="left"/>
      <w:pPr>
        <w:ind w:left="720" w:hanging="360"/>
      </w:pPr>
      <w:rPr>
        <w:rFonts w:ascii="Symbol" w:hAnsi="Symbol" w:hint="default"/>
      </w:rPr>
    </w:lvl>
    <w:lvl w:ilvl="1" w:tplc="7E46E6B6">
      <w:start w:val="1"/>
      <w:numFmt w:val="bullet"/>
      <w:lvlText w:val="o"/>
      <w:lvlJc w:val="left"/>
      <w:pPr>
        <w:ind w:left="1440" w:hanging="360"/>
      </w:pPr>
      <w:rPr>
        <w:rFonts w:ascii="Courier New" w:hAnsi="Courier New" w:hint="default"/>
      </w:rPr>
    </w:lvl>
    <w:lvl w:ilvl="2" w:tplc="6FBC058A">
      <w:start w:val="1"/>
      <w:numFmt w:val="bullet"/>
      <w:lvlText w:val=""/>
      <w:lvlJc w:val="left"/>
      <w:pPr>
        <w:ind w:left="2160" w:hanging="360"/>
      </w:pPr>
      <w:rPr>
        <w:rFonts w:ascii="Wingdings" w:hAnsi="Wingdings" w:hint="default"/>
      </w:rPr>
    </w:lvl>
    <w:lvl w:ilvl="3" w:tplc="D0447CA6">
      <w:start w:val="1"/>
      <w:numFmt w:val="bullet"/>
      <w:lvlText w:val=""/>
      <w:lvlJc w:val="left"/>
      <w:pPr>
        <w:ind w:left="2880" w:hanging="360"/>
      </w:pPr>
      <w:rPr>
        <w:rFonts w:ascii="Symbol" w:hAnsi="Symbol" w:hint="default"/>
      </w:rPr>
    </w:lvl>
    <w:lvl w:ilvl="4" w:tplc="84D6ADE4">
      <w:start w:val="1"/>
      <w:numFmt w:val="bullet"/>
      <w:lvlText w:val="o"/>
      <w:lvlJc w:val="left"/>
      <w:pPr>
        <w:ind w:left="3600" w:hanging="360"/>
      </w:pPr>
      <w:rPr>
        <w:rFonts w:ascii="Courier New" w:hAnsi="Courier New" w:hint="default"/>
      </w:rPr>
    </w:lvl>
    <w:lvl w:ilvl="5" w:tplc="98766C1C">
      <w:start w:val="1"/>
      <w:numFmt w:val="bullet"/>
      <w:lvlText w:val=""/>
      <w:lvlJc w:val="left"/>
      <w:pPr>
        <w:ind w:left="4320" w:hanging="360"/>
      </w:pPr>
      <w:rPr>
        <w:rFonts w:ascii="Wingdings" w:hAnsi="Wingdings" w:hint="default"/>
      </w:rPr>
    </w:lvl>
    <w:lvl w:ilvl="6" w:tplc="F3FCCF7E">
      <w:start w:val="1"/>
      <w:numFmt w:val="bullet"/>
      <w:lvlText w:val=""/>
      <w:lvlJc w:val="left"/>
      <w:pPr>
        <w:ind w:left="5040" w:hanging="360"/>
      </w:pPr>
      <w:rPr>
        <w:rFonts w:ascii="Symbol" w:hAnsi="Symbol" w:hint="default"/>
      </w:rPr>
    </w:lvl>
    <w:lvl w:ilvl="7" w:tplc="C3423892">
      <w:start w:val="1"/>
      <w:numFmt w:val="bullet"/>
      <w:lvlText w:val="o"/>
      <w:lvlJc w:val="left"/>
      <w:pPr>
        <w:ind w:left="5760" w:hanging="360"/>
      </w:pPr>
      <w:rPr>
        <w:rFonts w:ascii="Courier New" w:hAnsi="Courier New" w:hint="default"/>
      </w:rPr>
    </w:lvl>
    <w:lvl w:ilvl="8" w:tplc="C6CC374E">
      <w:start w:val="1"/>
      <w:numFmt w:val="bullet"/>
      <w:lvlText w:val=""/>
      <w:lvlJc w:val="left"/>
      <w:pPr>
        <w:ind w:left="6480" w:hanging="360"/>
      </w:pPr>
      <w:rPr>
        <w:rFonts w:ascii="Wingdings" w:hAnsi="Wingdings" w:hint="default"/>
      </w:rPr>
    </w:lvl>
  </w:abstractNum>
  <w:abstractNum w:abstractNumId="19" w15:restartNumberingAfterBreak="0">
    <w:nsid w:val="3D510AD1"/>
    <w:multiLevelType w:val="hybridMultilevel"/>
    <w:tmpl w:val="FFFFFFFF"/>
    <w:lvl w:ilvl="0" w:tplc="73E8269A">
      <w:start w:val="1"/>
      <w:numFmt w:val="bullet"/>
      <w:lvlText w:val=""/>
      <w:lvlJc w:val="left"/>
      <w:pPr>
        <w:ind w:left="720" w:hanging="360"/>
      </w:pPr>
      <w:rPr>
        <w:rFonts w:ascii="Symbol" w:hAnsi="Symbol" w:hint="default"/>
      </w:rPr>
    </w:lvl>
    <w:lvl w:ilvl="1" w:tplc="53069320">
      <w:start w:val="1"/>
      <w:numFmt w:val="bullet"/>
      <w:lvlText w:val="o"/>
      <w:lvlJc w:val="left"/>
      <w:pPr>
        <w:ind w:left="1440" w:hanging="360"/>
      </w:pPr>
      <w:rPr>
        <w:rFonts w:ascii="Courier New" w:hAnsi="Courier New" w:hint="default"/>
      </w:rPr>
    </w:lvl>
    <w:lvl w:ilvl="2" w:tplc="9AD2052E">
      <w:start w:val="1"/>
      <w:numFmt w:val="bullet"/>
      <w:lvlText w:val=""/>
      <w:lvlJc w:val="left"/>
      <w:pPr>
        <w:ind w:left="2160" w:hanging="360"/>
      </w:pPr>
      <w:rPr>
        <w:rFonts w:ascii="Wingdings" w:hAnsi="Wingdings" w:hint="default"/>
      </w:rPr>
    </w:lvl>
    <w:lvl w:ilvl="3" w:tplc="09A07EF0">
      <w:start w:val="1"/>
      <w:numFmt w:val="bullet"/>
      <w:lvlText w:val=""/>
      <w:lvlJc w:val="left"/>
      <w:pPr>
        <w:ind w:left="2880" w:hanging="360"/>
      </w:pPr>
      <w:rPr>
        <w:rFonts w:ascii="Symbol" w:hAnsi="Symbol" w:hint="default"/>
      </w:rPr>
    </w:lvl>
    <w:lvl w:ilvl="4" w:tplc="3620DC18">
      <w:start w:val="1"/>
      <w:numFmt w:val="bullet"/>
      <w:lvlText w:val="o"/>
      <w:lvlJc w:val="left"/>
      <w:pPr>
        <w:ind w:left="3600" w:hanging="360"/>
      </w:pPr>
      <w:rPr>
        <w:rFonts w:ascii="Courier New" w:hAnsi="Courier New" w:hint="default"/>
      </w:rPr>
    </w:lvl>
    <w:lvl w:ilvl="5" w:tplc="1B2021B4">
      <w:start w:val="1"/>
      <w:numFmt w:val="bullet"/>
      <w:lvlText w:val=""/>
      <w:lvlJc w:val="left"/>
      <w:pPr>
        <w:ind w:left="4320" w:hanging="360"/>
      </w:pPr>
      <w:rPr>
        <w:rFonts w:ascii="Wingdings" w:hAnsi="Wingdings" w:hint="default"/>
      </w:rPr>
    </w:lvl>
    <w:lvl w:ilvl="6" w:tplc="7528052A">
      <w:start w:val="1"/>
      <w:numFmt w:val="bullet"/>
      <w:lvlText w:val=""/>
      <w:lvlJc w:val="left"/>
      <w:pPr>
        <w:ind w:left="5040" w:hanging="360"/>
      </w:pPr>
      <w:rPr>
        <w:rFonts w:ascii="Symbol" w:hAnsi="Symbol" w:hint="default"/>
      </w:rPr>
    </w:lvl>
    <w:lvl w:ilvl="7" w:tplc="9C7CC8B2">
      <w:start w:val="1"/>
      <w:numFmt w:val="bullet"/>
      <w:lvlText w:val="o"/>
      <w:lvlJc w:val="left"/>
      <w:pPr>
        <w:ind w:left="5760" w:hanging="360"/>
      </w:pPr>
      <w:rPr>
        <w:rFonts w:ascii="Courier New" w:hAnsi="Courier New" w:hint="default"/>
      </w:rPr>
    </w:lvl>
    <w:lvl w:ilvl="8" w:tplc="D08E8F9C">
      <w:start w:val="1"/>
      <w:numFmt w:val="bullet"/>
      <w:lvlText w:val=""/>
      <w:lvlJc w:val="left"/>
      <w:pPr>
        <w:ind w:left="6480" w:hanging="360"/>
      </w:pPr>
      <w:rPr>
        <w:rFonts w:ascii="Wingdings" w:hAnsi="Wingdings" w:hint="default"/>
      </w:rPr>
    </w:lvl>
  </w:abstractNum>
  <w:abstractNum w:abstractNumId="20" w15:restartNumberingAfterBreak="0">
    <w:nsid w:val="4070473F"/>
    <w:multiLevelType w:val="hybridMultilevel"/>
    <w:tmpl w:val="0E66E35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6A26629"/>
    <w:multiLevelType w:val="hybridMultilevel"/>
    <w:tmpl w:val="1C1CE188"/>
    <w:lvl w:ilvl="0" w:tplc="C4DE1F56">
      <w:start w:val="1"/>
      <w:numFmt w:val="bullet"/>
      <w:lvlText w:val="•"/>
      <w:lvlJc w:val="left"/>
      <w:pPr>
        <w:tabs>
          <w:tab w:val="num" w:pos="720"/>
        </w:tabs>
        <w:ind w:left="720" w:hanging="360"/>
      </w:pPr>
      <w:rPr>
        <w:rFonts w:ascii="Arial" w:hAnsi="Arial" w:hint="default"/>
      </w:rPr>
    </w:lvl>
    <w:lvl w:ilvl="1" w:tplc="6AF6B92C" w:tentative="1">
      <w:start w:val="1"/>
      <w:numFmt w:val="bullet"/>
      <w:lvlText w:val="•"/>
      <w:lvlJc w:val="left"/>
      <w:pPr>
        <w:tabs>
          <w:tab w:val="num" w:pos="1440"/>
        </w:tabs>
        <w:ind w:left="1440" w:hanging="360"/>
      </w:pPr>
      <w:rPr>
        <w:rFonts w:ascii="Arial" w:hAnsi="Arial" w:hint="default"/>
      </w:rPr>
    </w:lvl>
    <w:lvl w:ilvl="2" w:tplc="7DA0FD8A" w:tentative="1">
      <w:start w:val="1"/>
      <w:numFmt w:val="bullet"/>
      <w:lvlText w:val="•"/>
      <w:lvlJc w:val="left"/>
      <w:pPr>
        <w:tabs>
          <w:tab w:val="num" w:pos="2160"/>
        </w:tabs>
        <w:ind w:left="2160" w:hanging="360"/>
      </w:pPr>
      <w:rPr>
        <w:rFonts w:ascii="Arial" w:hAnsi="Arial" w:hint="default"/>
      </w:rPr>
    </w:lvl>
    <w:lvl w:ilvl="3" w:tplc="198C4EE2" w:tentative="1">
      <w:start w:val="1"/>
      <w:numFmt w:val="bullet"/>
      <w:lvlText w:val="•"/>
      <w:lvlJc w:val="left"/>
      <w:pPr>
        <w:tabs>
          <w:tab w:val="num" w:pos="2880"/>
        </w:tabs>
        <w:ind w:left="2880" w:hanging="360"/>
      </w:pPr>
      <w:rPr>
        <w:rFonts w:ascii="Arial" w:hAnsi="Arial" w:hint="default"/>
      </w:rPr>
    </w:lvl>
    <w:lvl w:ilvl="4" w:tplc="91B2FA38" w:tentative="1">
      <w:start w:val="1"/>
      <w:numFmt w:val="bullet"/>
      <w:lvlText w:val="•"/>
      <w:lvlJc w:val="left"/>
      <w:pPr>
        <w:tabs>
          <w:tab w:val="num" w:pos="3600"/>
        </w:tabs>
        <w:ind w:left="3600" w:hanging="360"/>
      </w:pPr>
      <w:rPr>
        <w:rFonts w:ascii="Arial" w:hAnsi="Arial" w:hint="default"/>
      </w:rPr>
    </w:lvl>
    <w:lvl w:ilvl="5" w:tplc="EDD6EA26" w:tentative="1">
      <w:start w:val="1"/>
      <w:numFmt w:val="bullet"/>
      <w:lvlText w:val="•"/>
      <w:lvlJc w:val="left"/>
      <w:pPr>
        <w:tabs>
          <w:tab w:val="num" w:pos="4320"/>
        </w:tabs>
        <w:ind w:left="4320" w:hanging="360"/>
      </w:pPr>
      <w:rPr>
        <w:rFonts w:ascii="Arial" w:hAnsi="Arial" w:hint="default"/>
      </w:rPr>
    </w:lvl>
    <w:lvl w:ilvl="6" w:tplc="6D720DAA" w:tentative="1">
      <w:start w:val="1"/>
      <w:numFmt w:val="bullet"/>
      <w:lvlText w:val="•"/>
      <w:lvlJc w:val="left"/>
      <w:pPr>
        <w:tabs>
          <w:tab w:val="num" w:pos="5040"/>
        </w:tabs>
        <w:ind w:left="5040" w:hanging="360"/>
      </w:pPr>
      <w:rPr>
        <w:rFonts w:ascii="Arial" w:hAnsi="Arial" w:hint="default"/>
      </w:rPr>
    </w:lvl>
    <w:lvl w:ilvl="7" w:tplc="AA646CF8" w:tentative="1">
      <w:start w:val="1"/>
      <w:numFmt w:val="bullet"/>
      <w:lvlText w:val="•"/>
      <w:lvlJc w:val="left"/>
      <w:pPr>
        <w:tabs>
          <w:tab w:val="num" w:pos="5760"/>
        </w:tabs>
        <w:ind w:left="5760" w:hanging="360"/>
      </w:pPr>
      <w:rPr>
        <w:rFonts w:ascii="Arial" w:hAnsi="Arial" w:hint="default"/>
      </w:rPr>
    </w:lvl>
    <w:lvl w:ilvl="8" w:tplc="F2B0E2A4" w:tentative="1">
      <w:start w:val="1"/>
      <w:numFmt w:val="bullet"/>
      <w:lvlText w:val="•"/>
      <w:lvlJc w:val="left"/>
      <w:pPr>
        <w:tabs>
          <w:tab w:val="num" w:pos="6480"/>
        </w:tabs>
        <w:ind w:left="6480" w:hanging="360"/>
      </w:pPr>
      <w:rPr>
        <w:rFonts w:ascii="Arial" w:hAnsi="Arial" w:hint="default"/>
      </w:rPr>
    </w:lvl>
  </w:abstractNum>
  <w:abstractNum w:abstractNumId="22" w15:restartNumberingAfterBreak="0">
    <w:nsid w:val="4B390983"/>
    <w:multiLevelType w:val="hybridMultilevel"/>
    <w:tmpl w:val="BD9ED120"/>
    <w:lvl w:ilvl="0" w:tplc="8572CDDE">
      <w:numFmt w:val="bullet"/>
      <w:pStyle w:val="intented-bullet"/>
      <w:lvlText w:val=""/>
      <w:lvlJc w:val="left"/>
      <w:pPr>
        <w:ind w:left="720" w:hanging="360"/>
      </w:pPr>
      <w:rPr>
        <w:rFonts w:ascii="Symbol" w:eastAsiaTheme="minorHAnsi"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B463E88"/>
    <w:multiLevelType w:val="hybridMultilevel"/>
    <w:tmpl w:val="FFFFFFFF"/>
    <w:lvl w:ilvl="0" w:tplc="9926F70A">
      <w:start w:val="1"/>
      <w:numFmt w:val="bullet"/>
      <w:lvlText w:val=""/>
      <w:lvlJc w:val="left"/>
      <w:pPr>
        <w:ind w:left="720" w:hanging="360"/>
      </w:pPr>
      <w:rPr>
        <w:rFonts w:ascii="Symbol" w:hAnsi="Symbol" w:hint="default"/>
      </w:rPr>
    </w:lvl>
    <w:lvl w:ilvl="1" w:tplc="CFDCE034">
      <w:start w:val="1"/>
      <w:numFmt w:val="bullet"/>
      <w:lvlText w:val="o"/>
      <w:lvlJc w:val="left"/>
      <w:pPr>
        <w:ind w:left="1440" w:hanging="360"/>
      </w:pPr>
      <w:rPr>
        <w:rFonts w:ascii="Courier New" w:hAnsi="Courier New" w:hint="default"/>
      </w:rPr>
    </w:lvl>
    <w:lvl w:ilvl="2" w:tplc="E03635C0">
      <w:start w:val="1"/>
      <w:numFmt w:val="bullet"/>
      <w:lvlText w:val=""/>
      <w:lvlJc w:val="left"/>
      <w:pPr>
        <w:ind w:left="2160" w:hanging="360"/>
      </w:pPr>
      <w:rPr>
        <w:rFonts w:ascii="Wingdings" w:hAnsi="Wingdings" w:hint="default"/>
      </w:rPr>
    </w:lvl>
    <w:lvl w:ilvl="3" w:tplc="68A0261A">
      <w:start w:val="1"/>
      <w:numFmt w:val="bullet"/>
      <w:lvlText w:val=""/>
      <w:lvlJc w:val="left"/>
      <w:pPr>
        <w:ind w:left="2880" w:hanging="360"/>
      </w:pPr>
      <w:rPr>
        <w:rFonts w:ascii="Symbol" w:hAnsi="Symbol" w:hint="default"/>
      </w:rPr>
    </w:lvl>
    <w:lvl w:ilvl="4" w:tplc="02CC8BD2">
      <w:start w:val="1"/>
      <w:numFmt w:val="bullet"/>
      <w:lvlText w:val="o"/>
      <w:lvlJc w:val="left"/>
      <w:pPr>
        <w:ind w:left="3600" w:hanging="360"/>
      </w:pPr>
      <w:rPr>
        <w:rFonts w:ascii="Courier New" w:hAnsi="Courier New" w:hint="default"/>
      </w:rPr>
    </w:lvl>
    <w:lvl w:ilvl="5" w:tplc="8BBAFF68">
      <w:start w:val="1"/>
      <w:numFmt w:val="bullet"/>
      <w:lvlText w:val=""/>
      <w:lvlJc w:val="left"/>
      <w:pPr>
        <w:ind w:left="4320" w:hanging="360"/>
      </w:pPr>
      <w:rPr>
        <w:rFonts w:ascii="Wingdings" w:hAnsi="Wingdings" w:hint="default"/>
      </w:rPr>
    </w:lvl>
    <w:lvl w:ilvl="6" w:tplc="FDCE657A">
      <w:start w:val="1"/>
      <w:numFmt w:val="bullet"/>
      <w:lvlText w:val=""/>
      <w:lvlJc w:val="left"/>
      <w:pPr>
        <w:ind w:left="5040" w:hanging="360"/>
      </w:pPr>
      <w:rPr>
        <w:rFonts w:ascii="Symbol" w:hAnsi="Symbol" w:hint="default"/>
      </w:rPr>
    </w:lvl>
    <w:lvl w:ilvl="7" w:tplc="800A9088">
      <w:start w:val="1"/>
      <w:numFmt w:val="bullet"/>
      <w:lvlText w:val="o"/>
      <w:lvlJc w:val="left"/>
      <w:pPr>
        <w:ind w:left="5760" w:hanging="360"/>
      </w:pPr>
      <w:rPr>
        <w:rFonts w:ascii="Courier New" w:hAnsi="Courier New" w:hint="default"/>
      </w:rPr>
    </w:lvl>
    <w:lvl w:ilvl="8" w:tplc="5C78CAE4">
      <w:start w:val="1"/>
      <w:numFmt w:val="bullet"/>
      <w:lvlText w:val=""/>
      <w:lvlJc w:val="left"/>
      <w:pPr>
        <w:ind w:left="6480" w:hanging="360"/>
      </w:pPr>
      <w:rPr>
        <w:rFonts w:ascii="Wingdings" w:hAnsi="Wingdings" w:hint="default"/>
      </w:rPr>
    </w:lvl>
  </w:abstractNum>
  <w:abstractNum w:abstractNumId="24" w15:restartNumberingAfterBreak="0">
    <w:nsid w:val="58685891"/>
    <w:multiLevelType w:val="multilevel"/>
    <w:tmpl w:val="EDBCE2E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5" w15:restartNumberingAfterBreak="0">
    <w:nsid w:val="5C5B48B6"/>
    <w:multiLevelType w:val="hybridMultilevel"/>
    <w:tmpl w:val="4984DD20"/>
    <w:lvl w:ilvl="0" w:tplc="AE5CB4B2">
      <w:start w:val="1"/>
      <w:numFmt w:val="lowerLetter"/>
      <w:pStyle w:val="NOLIST2"/>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E274E7F"/>
    <w:multiLevelType w:val="hybridMultilevel"/>
    <w:tmpl w:val="15FE09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C6A5EFB"/>
    <w:multiLevelType w:val="hybridMultilevel"/>
    <w:tmpl w:val="12EEA4B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8" w15:restartNumberingAfterBreak="0">
    <w:nsid w:val="72032F28"/>
    <w:multiLevelType w:val="hybridMultilevel"/>
    <w:tmpl w:val="BB5E9A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7C05301F"/>
    <w:multiLevelType w:val="hybridMultilevel"/>
    <w:tmpl w:val="BEBE043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688286068">
    <w:abstractNumId w:val="2"/>
  </w:num>
  <w:num w:numId="2" w16cid:durableId="901060353">
    <w:abstractNumId w:val="1"/>
  </w:num>
  <w:num w:numId="3" w16cid:durableId="1070345851">
    <w:abstractNumId w:val="0"/>
  </w:num>
  <w:num w:numId="4" w16cid:durableId="1830630331">
    <w:abstractNumId w:val="5"/>
  </w:num>
  <w:num w:numId="5" w16cid:durableId="1130392132">
    <w:abstractNumId w:val="25"/>
  </w:num>
  <w:num w:numId="6" w16cid:durableId="1716348166">
    <w:abstractNumId w:val="6"/>
  </w:num>
  <w:num w:numId="7" w16cid:durableId="1366566222">
    <w:abstractNumId w:val="22"/>
  </w:num>
  <w:num w:numId="8" w16cid:durableId="1187788399">
    <w:abstractNumId w:val="10"/>
  </w:num>
  <w:num w:numId="9" w16cid:durableId="1968855243">
    <w:abstractNumId w:val="17"/>
  </w:num>
  <w:num w:numId="10" w16cid:durableId="464855545">
    <w:abstractNumId w:val="12"/>
  </w:num>
  <w:num w:numId="11" w16cid:durableId="917520569">
    <w:abstractNumId w:val="20"/>
  </w:num>
  <w:num w:numId="12" w16cid:durableId="1754744746">
    <w:abstractNumId w:val="9"/>
  </w:num>
  <w:num w:numId="13" w16cid:durableId="1913351099">
    <w:abstractNumId w:val="23"/>
  </w:num>
  <w:num w:numId="14" w16cid:durableId="444152994">
    <w:abstractNumId w:val="8"/>
  </w:num>
  <w:num w:numId="15" w16cid:durableId="1094932456">
    <w:abstractNumId w:val="18"/>
  </w:num>
  <w:num w:numId="16" w16cid:durableId="1773239391">
    <w:abstractNumId w:val="19"/>
  </w:num>
  <w:num w:numId="17" w16cid:durableId="1478765561">
    <w:abstractNumId w:val="11"/>
  </w:num>
  <w:num w:numId="18" w16cid:durableId="835803858">
    <w:abstractNumId w:val="28"/>
  </w:num>
  <w:num w:numId="19" w16cid:durableId="474029656">
    <w:abstractNumId w:val="26"/>
  </w:num>
  <w:num w:numId="20" w16cid:durableId="169028900">
    <w:abstractNumId w:val="29"/>
  </w:num>
  <w:num w:numId="21" w16cid:durableId="778912071">
    <w:abstractNumId w:val="3"/>
  </w:num>
  <w:num w:numId="22" w16cid:durableId="431903583">
    <w:abstractNumId w:val="16"/>
  </w:num>
  <w:num w:numId="23" w16cid:durableId="65424295">
    <w:abstractNumId w:val="7"/>
  </w:num>
  <w:num w:numId="24" w16cid:durableId="694159547">
    <w:abstractNumId w:val="27"/>
  </w:num>
  <w:num w:numId="25" w16cid:durableId="1134835165">
    <w:abstractNumId w:val="13"/>
  </w:num>
  <w:num w:numId="26" w16cid:durableId="1098020562">
    <w:abstractNumId w:val="14"/>
  </w:num>
  <w:num w:numId="27" w16cid:durableId="744185421">
    <w:abstractNumId w:val="21"/>
  </w:num>
  <w:num w:numId="28" w16cid:durableId="1659923503">
    <w:abstractNumId w:val="24"/>
  </w:num>
  <w:num w:numId="29" w16cid:durableId="1829904572">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617418952">
    <w:abstractNumId w:val="15"/>
  </w:num>
  <w:num w:numId="31" w16cid:durableId="38286493">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042293445">
    <w:abstractNumId w:val="4"/>
  </w:num>
  <w:num w:numId="33" w16cid:durableId="13233286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599563298">
    <w:abstractNumId w:val="10"/>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linkStyles/>
  <w:documentProtection w:edit="comments" w:enforcement="1" w:cryptProviderType="rsaAES" w:cryptAlgorithmClass="hash" w:cryptAlgorithmType="typeAny" w:cryptAlgorithmSid="14" w:cryptSpinCount="100000" w:hash="/BeR4QUoNffpdd2EsAU1eWK5Owl3AMFQ4C6pWgStT09FEC5yR0t2dtXCXCL32NIpc+oi2ZfOYo7bhakpBpapJQ==" w:salt="nZFNSIZW1hpJfQGG62WOrw=="/>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sDA3szQzNDAzMzExM7NQ0lEKTi0uzszPAymwNKwFAJtizjYtAAAA"/>
  </w:docVars>
  <w:rsids>
    <w:rsidRoot w:val="00514A55"/>
    <w:rsid w:val="00000218"/>
    <w:rsid w:val="00000276"/>
    <w:rsid w:val="00000606"/>
    <w:rsid w:val="000006C3"/>
    <w:rsid w:val="00000767"/>
    <w:rsid w:val="00000773"/>
    <w:rsid w:val="000007F2"/>
    <w:rsid w:val="00000822"/>
    <w:rsid w:val="00000867"/>
    <w:rsid w:val="00000CF0"/>
    <w:rsid w:val="00000ED1"/>
    <w:rsid w:val="000011B6"/>
    <w:rsid w:val="00001450"/>
    <w:rsid w:val="000015A4"/>
    <w:rsid w:val="00001602"/>
    <w:rsid w:val="0000172F"/>
    <w:rsid w:val="000017CF"/>
    <w:rsid w:val="000018BE"/>
    <w:rsid w:val="00001AA3"/>
    <w:rsid w:val="00001BA9"/>
    <w:rsid w:val="0000204B"/>
    <w:rsid w:val="0000245C"/>
    <w:rsid w:val="000026C4"/>
    <w:rsid w:val="0000297B"/>
    <w:rsid w:val="0000298E"/>
    <w:rsid w:val="00002AAD"/>
    <w:rsid w:val="00002B30"/>
    <w:rsid w:val="00002FAD"/>
    <w:rsid w:val="000030BA"/>
    <w:rsid w:val="00003140"/>
    <w:rsid w:val="0000336B"/>
    <w:rsid w:val="000033FF"/>
    <w:rsid w:val="00003454"/>
    <w:rsid w:val="000034F5"/>
    <w:rsid w:val="0000363E"/>
    <w:rsid w:val="00003658"/>
    <w:rsid w:val="00003ABC"/>
    <w:rsid w:val="00003B0D"/>
    <w:rsid w:val="00003C5D"/>
    <w:rsid w:val="000040C7"/>
    <w:rsid w:val="000041B5"/>
    <w:rsid w:val="0000431E"/>
    <w:rsid w:val="00004603"/>
    <w:rsid w:val="00004951"/>
    <w:rsid w:val="000049D1"/>
    <w:rsid w:val="00004A39"/>
    <w:rsid w:val="0000508A"/>
    <w:rsid w:val="00005295"/>
    <w:rsid w:val="000053D1"/>
    <w:rsid w:val="000053EA"/>
    <w:rsid w:val="000055F4"/>
    <w:rsid w:val="0000565C"/>
    <w:rsid w:val="00005F7B"/>
    <w:rsid w:val="00006A51"/>
    <w:rsid w:val="00006B17"/>
    <w:rsid w:val="00006BA8"/>
    <w:rsid w:val="00006BC3"/>
    <w:rsid w:val="00006EF5"/>
    <w:rsid w:val="00006F40"/>
    <w:rsid w:val="00006F56"/>
    <w:rsid w:val="000070D1"/>
    <w:rsid w:val="000071CE"/>
    <w:rsid w:val="00007686"/>
    <w:rsid w:val="000076A6"/>
    <w:rsid w:val="00007761"/>
    <w:rsid w:val="000079B6"/>
    <w:rsid w:val="00007A7E"/>
    <w:rsid w:val="00007A92"/>
    <w:rsid w:val="00007AC8"/>
    <w:rsid w:val="00007B8B"/>
    <w:rsid w:val="0001004E"/>
    <w:rsid w:val="000100DA"/>
    <w:rsid w:val="000102CB"/>
    <w:rsid w:val="0001035A"/>
    <w:rsid w:val="000104C9"/>
    <w:rsid w:val="000105DA"/>
    <w:rsid w:val="0001089A"/>
    <w:rsid w:val="00010BBE"/>
    <w:rsid w:val="00010C88"/>
    <w:rsid w:val="00011009"/>
    <w:rsid w:val="000110FE"/>
    <w:rsid w:val="00011197"/>
    <w:rsid w:val="000111E2"/>
    <w:rsid w:val="00011862"/>
    <w:rsid w:val="000119AB"/>
    <w:rsid w:val="00011BE6"/>
    <w:rsid w:val="00011C51"/>
    <w:rsid w:val="00011FCE"/>
    <w:rsid w:val="0001205A"/>
    <w:rsid w:val="000120BA"/>
    <w:rsid w:val="0001218A"/>
    <w:rsid w:val="00012294"/>
    <w:rsid w:val="0001239D"/>
    <w:rsid w:val="000124A8"/>
    <w:rsid w:val="000126C2"/>
    <w:rsid w:val="0001289C"/>
    <w:rsid w:val="00012A2D"/>
    <w:rsid w:val="00012AF9"/>
    <w:rsid w:val="00012B0B"/>
    <w:rsid w:val="00013089"/>
    <w:rsid w:val="00013141"/>
    <w:rsid w:val="00013179"/>
    <w:rsid w:val="000132E6"/>
    <w:rsid w:val="00013637"/>
    <w:rsid w:val="00013680"/>
    <w:rsid w:val="00013E5E"/>
    <w:rsid w:val="00014273"/>
    <w:rsid w:val="0001438D"/>
    <w:rsid w:val="0001444F"/>
    <w:rsid w:val="00014547"/>
    <w:rsid w:val="000146A1"/>
    <w:rsid w:val="00014751"/>
    <w:rsid w:val="00014945"/>
    <w:rsid w:val="00014A97"/>
    <w:rsid w:val="00014BD5"/>
    <w:rsid w:val="00014DB1"/>
    <w:rsid w:val="00014E7D"/>
    <w:rsid w:val="000151EA"/>
    <w:rsid w:val="00015345"/>
    <w:rsid w:val="0001579D"/>
    <w:rsid w:val="00015C41"/>
    <w:rsid w:val="00015EC0"/>
    <w:rsid w:val="00015F08"/>
    <w:rsid w:val="00015FF0"/>
    <w:rsid w:val="0001636A"/>
    <w:rsid w:val="000164E9"/>
    <w:rsid w:val="00016657"/>
    <w:rsid w:val="000167C7"/>
    <w:rsid w:val="000168A4"/>
    <w:rsid w:val="0001691A"/>
    <w:rsid w:val="00016A32"/>
    <w:rsid w:val="00016EB3"/>
    <w:rsid w:val="00016F2B"/>
    <w:rsid w:val="000170F5"/>
    <w:rsid w:val="0001720C"/>
    <w:rsid w:val="0001768C"/>
    <w:rsid w:val="000177B1"/>
    <w:rsid w:val="00017D30"/>
    <w:rsid w:val="00017D71"/>
    <w:rsid w:val="00017F86"/>
    <w:rsid w:val="0002002C"/>
    <w:rsid w:val="000201DD"/>
    <w:rsid w:val="000206CF"/>
    <w:rsid w:val="00020BFD"/>
    <w:rsid w:val="00020EC3"/>
    <w:rsid w:val="0002105C"/>
    <w:rsid w:val="0002161C"/>
    <w:rsid w:val="0002168C"/>
    <w:rsid w:val="000216A9"/>
    <w:rsid w:val="00021A1E"/>
    <w:rsid w:val="00021A90"/>
    <w:rsid w:val="00021AA6"/>
    <w:rsid w:val="00021F65"/>
    <w:rsid w:val="0002206D"/>
    <w:rsid w:val="000221F2"/>
    <w:rsid w:val="0002271A"/>
    <w:rsid w:val="0002345E"/>
    <w:rsid w:val="0002352A"/>
    <w:rsid w:val="0002362E"/>
    <w:rsid w:val="0002374B"/>
    <w:rsid w:val="000239EC"/>
    <w:rsid w:val="000239F7"/>
    <w:rsid w:val="00023B75"/>
    <w:rsid w:val="00024819"/>
    <w:rsid w:val="00024921"/>
    <w:rsid w:val="00024B14"/>
    <w:rsid w:val="00025282"/>
    <w:rsid w:val="00025F46"/>
    <w:rsid w:val="00025F85"/>
    <w:rsid w:val="000263FB"/>
    <w:rsid w:val="000265AB"/>
    <w:rsid w:val="00026678"/>
    <w:rsid w:val="00026909"/>
    <w:rsid w:val="0002694D"/>
    <w:rsid w:val="00027147"/>
    <w:rsid w:val="00027161"/>
    <w:rsid w:val="00027370"/>
    <w:rsid w:val="000274FF"/>
    <w:rsid w:val="0002757D"/>
    <w:rsid w:val="000275CF"/>
    <w:rsid w:val="00027829"/>
    <w:rsid w:val="00027BC7"/>
    <w:rsid w:val="00030207"/>
    <w:rsid w:val="000304D7"/>
    <w:rsid w:val="00030633"/>
    <w:rsid w:val="000306FE"/>
    <w:rsid w:val="000308B0"/>
    <w:rsid w:val="00030936"/>
    <w:rsid w:val="00030EEB"/>
    <w:rsid w:val="00030EF9"/>
    <w:rsid w:val="00031017"/>
    <w:rsid w:val="000311A1"/>
    <w:rsid w:val="000311F8"/>
    <w:rsid w:val="000313F1"/>
    <w:rsid w:val="0003191F"/>
    <w:rsid w:val="000319E2"/>
    <w:rsid w:val="00031A26"/>
    <w:rsid w:val="00031DE9"/>
    <w:rsid w:val="00031E10"/>
    <w:rsid w:val="00031E82"/>
    <w:rsid w:val="000325C8"/>
    <w:rsid w:val="000326DF"/>
    <w:rsid w:val="00032AA1"/>
    <w:rsid w:val="00032B33"/>
    <w:rsid w:val="00032B68"/>
    <w:rsid w:val="00032E3E"/>
    <w:rsid w:val="00032FA1"/>
    <w:rsid w:val="00033065"/>
    <w:rsid w:val="000331CD"/>
    <w:rsid w:val="0003324C"/>
    <w:rsid w:val="0003350B"/>
    <w:rsid w:val="000335B7"/>
    <w:rsid w:val="00033641"/>
    <w:rsid w:val="000336E2"/>
    <w:rsid w:val="00033A66"/>
    <w:rsid w:val="00033F21"/>
    <w:rsid w:val="00034121"/>
    <w:rsid w:val="0003438A"/>
    <w:rsid w:val="00034418"/>
    <w:rsid w:val="0003455A"/>
    <w:rsid w:val="000345F4"/>
    <w:rsid w:val="00034683"/>
    <w:rsid w:val="0003475B"/>
    <w:rsid w:val="00034D07"/>
    <w:rsid w:val="00034D4C"/>
    <w:rsid w:val="0003514A"/>
    <w:rsid w:val="00035437"/>
    <w:rsid w:val="0003568F"/>
    <w:rsid w:val="00035B7D"/>
    <w:rsid w:val="00035ECB"/>
    <w:rsid w:val="00035F00"/>
    <w:rsid w:val="000367E5"/>
    <w:rsid w:val="00036A48"/>
    <w:rsid w:val="00036B05"/>
    <w:rsid w:val="00036C29"/>
    <w:rsid w:val="0003731D"/>
    <w:rsid w:val="00037562"/>
    <w:rsid w:val="00037591"/>
    <w:rsid w:val="0003789B"/>
    <w:rsid w:val="00037901"/>
    <w:rsid w:val="00037A76"/>
    <w:rsid w:val="00037B5F"/>
    <w:rsid w:val="00037DE6"/>
    <w:rsid w:val="00037E47"/>
    <w:rsid w:val="00037F3D"/>
    <w:rsid w:val="00037FF2"/>
    <w:rsid w:val="0004002D"/>
    <w:rsid w:val="0004009B"/>
    <w:rsid w:val="000400AA"/>
    <w:rsid w:val="000402F4"/>
    <w:rsid w:val="0004036F"/>
    <w:rsid w:val="000406BE"/>
    <w:rsid w:val="000407D1"/>
    <w:rsid w:val="00040BA6"/>
    <w:rsid w:val="00040BC9"/>
    <w:rsid w:val="00040DBE"/>
    <w:rsid w:val="000412C5"/>
    <w:rsid w:val="0004141F"/>
    <w:rsid w:val="00041497"/>
    <w:rsid w:val="00041C98"/>
    <w:rsid w:val="00041F11"/>
    <w:rsid w:val="00041FFB"/>
    <w:rsid w:val="0004210F"/>
    <w:rsid w:val="000422FD"/>
    <w:rsid w:val="00042316"/>
    <w:rsid w:val="00042342"/>
    <w:rsid w:val="0004236C"/>
    <w:rsid w:val="000424A0"/>
    <w:rsid w:val="0004264E"/>
    <w:rsid w:val="00042881"/>
    <w:rsid w:val="00042AF8"/>
    <w:rsid w:val="000437F8"/>
    <w:rsid w:val="00043995"/>
    <w:rsid w:val="000439EF"/>
    <w:rsid w:val="00043D12"/>
    <w:rsid w:val="000441F9"/>
    <w:rsid w:val="00044271"/>
    <w:rsid w:val="000446A7"/>
    <w:rsid w:val="000446CA"/>
    <w:rsid w:val="000449B6"/>
    <w:rsid w:val="00044A05"/>
    <w:rsid w:val="00044A57"/>
    <w:rsid w:val="0004546D"/>
    <w:rsid w:val="00045582"/>
    <w:rsid w:val="00045672"/>
    <w:rsid w:val="00045853"/>
    <w:rsid w:val="0004598E"/>
    <w:rsid w:val="000459F8"/>
    <w:rsid w:val="00045B5C"/>
    <w:rsid w:val="00045DF8"/>
    <w:rsid w:val="00045E7D"/>
    <w:rsid w:val="00045ED3"/>
    <w:rsid w:val="00045EFB"/>
    <w:rsid w:val="00045F50"/>
    <w:rsid w:val="000460DD"/>
    <w:rsid w:val="0004666D"/>
    <w:rsid w:val="0004682C"/>
    <w:rsid w:val="00046BFD"/>
    <w:rsid w:val="00046CD8"/>
    <w:rsid w:val="00046DFB"/>
    <w:rsid w:val="00046E52"/>
    <w:rsid w:val="0004724B"/>
    <w:rsid w:val="00047A74"/>
    <w:rsid w:val="00047AE2"/>
    <w:rsid w:val="00047B06"/>
    <w:rsid w:val="00047B94"/>
    <w:rsid w:val="00047D86"/>
    <w:rsid w:val="00050246"/>
    <w:rsid w:val="0005035A"/>
    <w:rsid w:val="000507F5"/>
    <w:rsid w:val="00050A20"/>
    <w:rsid w:val="00051381"/>
    <w:rsid w:val="0005142B"/>
    <w:rsid w:val="0005165F"/>
    <w:rsid w:val="00051825"/>
    <w:rsid w:val="0005189C"/>
    <w:rsid w:val="00051AA4"/>
    <w:rsid w:val="00051DAA"/>
    <w:rsid w:val="00051E2C"/>
    <w:rsid w:val="00052309"/>
    <w:rsid w:val="00052483"/>
    <w:rsid w:val="00052532"/>
    <w:rsid w:val="000526F2"/>
    <w:rsid w:val="00052C5A"/>
    <w:rsid w:val="00052D83"/>
    <w:rsid w:val="00052DBD"/>
    <w:rsid w:val="00052FA5"/>
    <w:rsid w:val="0005301E"/>
    <w:rsid w:val="0005326D"/>
    <w:rsid w:val="0005355A"/>
    <w:rsid w:val="00053894"/>
    <w:rsid w:val="00053D25"/>
    <w:rsid w:val="00053E30"/>
    <w:rsid w:val="00053ED5"/>
    <w:rsid w:val="00053FAF"/>
    <w:rsid w:val="00054295"/>
    <w:rsid w:val="000542A1"/>
    <w:rsid w:val="00054478"/>
    <w:rsid w:val="00054482"/>
    <w:rsid w:val="000545FD"/>
    <w:rsid w:val="00054771"/>
    <w:rsid w:val="0005491A"/>
    <w:rsid w:val="0005499A"/>
    <w:rsid w:val="00054C2D"/>
    <w:rsid w:val="00054D2F"/>
    <w:rsid w:val="000551E2"/>
    <w:rsid w:val="00055228"/>
    <w:rsid w:val="0005524B"/>
    <w:rsid w:val="000553E7"/>
    <w:rsid w:val="000555D4"/>
    <w:rsid w:val="00055721"/>
    <w:rsid w:val="0005594E"/>
    <w:rsid w:val="000559D5"/>
    <w:rsid w:val="00055B73"/>
    <w:rsid w:val="00055BEA"/>
    <w:rsid w:val="00055BF0"/>
    <w:rsid w:val="0005625C"/>
    <w:rsid w:val="0005636C"/>
    <w:rsid w:val="000564AA"/>
    <w:rsid w:val="000564B6"/>
    <w:rsid w:val="000564D1"/>
    <w:rsid w:val="00056566"/>
    <w:rsid w:val="00056642"/>
    <w:rsid w:val="00056C17"/>
    <w:rsid w:val="00056D8F"/>
    <w:rsid w:val="00056D97"/>
    <w:rsid w:val="00056ED3"/>
    <w:rsid w:val="0005723A"/>
    <w:rsid w:val="0005743A"/>
    <w:rsid w:val="00057570"/>
    <w:rsid w:val="00057582"/>
    <w:rsid w:val="000577FD"/>
    <w:rsid w:val="000578BE"/>
    <w:rsid w:val="00057DEE"/>
    <w:rsid w:val="00057E93"/>
    <w:rsid w:val="00057EA7"/>
    <w:rsid w:val="00060DEE"/>
    <w:rsid w:val="0006123C"/>
    <w:rsid w:val="00061568"/>
    <w:rsid w:val="00061647"/>
    <w:rsid w:val="000619E8"/>
    <w:rsid w:val="00061C56"/>
    <w:rsid w:val="0006216E"/>
    <w:rsid w:val="0006229E"/>
    <w:rsid w:val="000624B1"/>
    <w:rsid w:val="000624DE"/>
    <w:rsid w:val="00062886"/>
    <w:rsid w:val="000628EF"/>
    <w:rsid w:val="00062D8A"/>
    <w:rsid w:val="00062D9A"/>
    <w:rsid w:val="0006305A"/>
    <w:rsid w:val="000636BF"/>
    <w:rsid w:val="0006381E"/>
    <w:rsid w:val="0006388F"/>
    <w:rsid w:val="000639D5"/>
    <w:rsid w:val="00063C10"/>
    <w:rsid w:val="00063F77"/>
    <w:rsid w:val="00063F9E"/>
    <w:rsid w:val="000648B4"/>
    <w:rsid w:val="00064C37"/>
    <w:rsid w:val="00064DE5"/>
    <w:rsid w:val="00064E85"/>
    <w:rsid w:val="000650A6"/>
    <w:rsid w:val="00065604"/>
    <w:rsid w:val="0006575E"/>
    <w:rsid w:val="000657CD"/>
    <w:rsid w:val="000657D4"/>
    <w:rsid w:val="00065900"/>
    <w:rsid w:val="00065C00"/>
    <w:rsid w:val="00065D06"/>
    <w:rsid w:val="0006606B"/>
    <w:rsid w:val="000660DF"/>
    <w:rsid w:val="000666AD"/>
    <w:rsid w:val="000666F6"/>
    <w:rsid w:val="000669A1"/>
    <w:rsid w:val="0006714C"/>
    <w:rsid w:val="0006747F"/>
    <w:rsid w:val="0006768B"/>
    <w:rsid w:val="00067A30"/>
    <w:rsid w:val="00067A9E"/>
    <w:rsid w:val="00067AB3"/>
    <w:rsid w:val="00067C1A"/>
    <w:rsid w:val="00067E1F"/>
    <w:rsid w:val="00067F34"/>
    <w:rsid w:val="000700BD"/>
    <w:rsid w:val="00070539"/>
    <w:rsid w:val="00070665"/>
    <w:rsid w:val="00070905"/>
    <w:rsid w:val="00070E60"/>
    <w:rsid w:val="00071348"/>
    <w:rsid w:val="00071366"/>
    <w:rsid w:val="00071649"/>
    <w:rsid w:val="000719F6"/>
    <w:rsid w:val="000719FE"/>
    <w:rsid w:val="00071A35"/>
    <w:rsid w:val="00071DF4"/>
    <w:rsid w:val="00071ED8"/>
    <w:rsid w:val="00071FF4"/>
    <w:rsid w:val="00072169"/>
    <w:rsid w:val="0007255B"/>
    <w:rsid w:val="00072941"/>
    <w:rsid w:val="00072A07"/>
    <w:rsid w:val="00072A3C"/>
    <w:rsid w:val="00072A71"/>
    <w:rsid w:val="00072AE1"/>
    <w:rsid w:val="00072B40"/>
    <w:rsid w:val="00072CE0"/>
    <w:rsid w:val="00072CE6"/>
    <w:rsid w:val="00072FCE"/>
    <w:rsid w:val="0007317E"/>
    <w:rsid w:val="00073715"/>
    <w:rsid w:val="000738FB"/>
    <w:rsid w:val="00073B8F"/>
    <w:rsid w:val="00074003"/>
    <w:rsid w:val="000745AA"/>
    <w:rsid w:val="00074808"/>
    <w:rsid w:val="00074879"/>
    <w:rsid w:val="00074F96"/>
    <w:rsid w:val="00075141"/>
    <w:rsid w:val="00075226"/>
    <w:rsid w:val="00075454"/>
    <w:rsid w:val="000757FF"/>
    <w:rsid w:val="000758C5"/>
    <w:rsid w:val="00075A45"/>
    <w:rsid w:val="00075AB8"/>
    <w:rsid w:val="00075B66"/>
    <w:rsid w:val="00075DD7"/>
    <w:rsid w:val="00075F12"/>
    <w:rsid w:val="000762D2"/>
    <w:rsid w:val="00076314"/>
    <w:rsid w:val="000764D4"/>
    <w:rsid w:val="00076524"/>
    <w:rsid w:val="00076C1A"/>
    <w:rsid w:val="0007706B"/>
    <w:rsid w:val="000774C1"/>
    <w:rsid w:val="0007778D"/>
    <w:rsid w:val="0007786B"/>
    <w:rsid w:val="00077C4A"/>
    <w:rsid w:val="00077C80"/>
    <w:rsid w:val="00077CE8"/>
    <w:rsid w:val="00077CEB"/>
    <w:rsid w:val="00077ED5"/>
    <w:rsid w:val="00077FAE"/>
    <w:rsid w:val="0008030D"/>
    <w:rsid w:val="0008042D"/>
    <w:rsid w:val="0008055E"/>
    <w:rsid w:val="00080578"/>
    <w:rsid w:val="00080DA6"/>
    <w:rsid w:val="00081066"/>
    <w:rsid w:val="000816D7"/>
    <w:rsid w:val="00081A23"/>
    <w:rsid w:val="00081A34"/>
    <w:rsid w:val="00081D48"/>
    <w:rsid w:val="00081E63"/>
    <w:rsid w:val="00081EF5"/>
    <w:rsid w:val="000822A2"/>
    <w:rsid w:val="000823E1"/>
    <w:rsid w:val="000826FF"/>
    <w:rsid w:val="0008289B"/>
    <w:rsid w:val="00082F7F"/>
    <w:rsid w:val="00082F98"/>
    <w:rsid w:val="00083434"/>
    <w:rsid w:val="00083466"/>
    <w:rsid w:val="000837FB"/>
    <w:rsid w:val="00083D56"/>
    <w:rsid w:val="00083D75"/>
    <w:rsid w:val="000840D4"/>
    <w:rsid w:val="000840D6"/>
    <w:rsid w:val="000842AE"/>
    <w:rsid w:val="00084446"/>
    <w:rsid w:val="00084536"/>
    <w:rsid w:val="00084728"/>
    <w:rsid w:val="00084807"/>
    <w:rsid w:val="00084B00"/>
    <w:rsid w:val="00084B8D"/>
    <w:rsid w:val="00084C0F"/>
    <w:rsid w:val="00084C31"/>
    <w:rsid w:val="00084F9A"/>
    <w:rsid w:val="0008527C"/>
    <w:rsid w:val="000853B3"/>
    <w:rsid w:val="0008543C"/>
    <w:rsid w:val="00085686"/>
    <w:rsid w:val="000857E8"/>
    <w:rsid w:val="00085FD6"/>
    <w:rsid w:val="00086133"/>
    <w:rsid w:val="0008618B"/>
    <w:rsid w:val="00086411"/>
    <w:rsid w:val="00086721"/>
    <w:rsid w:val="00086749"/>
    <w:rsid w:val="0008685D"/>
    <w:rsid w:val="00086A41"/>
    <w:rsid w:val="00086B64"/>
    <w:rsid w:val="000870A5"/>
    <w:rsid w:val="000874CD"/>
    <w:rsid w:val="0008774E"/>
    <w:rsid w:val="00087B39"/>
    <w:rsid w:val="00087C61"/>
    <w:rsid w:val="00087D2A"/>
    <w:rsid w:val="00087E8C"/>
    <w:rsid w:val="00087E9C"/>
    <w:rsid w:val="00087F31"/>
    <w:rsid w:val="000900D5"/>
    <w:rsid w:val="00090280"/>
    <w:rsid w:val="00090675"/>
    <w:rsid w:val="00090AD7"/>
    <w:rsid w:val="00090B2E"/>
    <w:rsid w:val="00090F2F"/>
    <w:rsid w:val="00090FDD"/>
    <w:rsid w:val="0009102C"/>
    <w:rsid w:val="000910DA"/>
    <w:rsid w:val="0009133D"/>
    <w:rsid w:val="000916A0"/>
    <w:rsid w:val="00091755"/>
    <w:rsid w:val="00091927"/>
    <w:rsid w:val="00091951"/>
    <w:rsid w:val="00091BAB"/>
    <w:rsid w:val="00091DEA"/>
    <w:rsid w:val="00091E55"/>
    <w:rsid w:val="00091FD9"/>
    <w:rsid w:val="0009232B"/>
    <w:rsid w:val="000923EB"/>
    <w:rsid w:val="0009287E"/>
    <w:rsid w:val="000928AF"/>
    <w:rsid w:val="00092B06"/>
    <w:rsid w:val="00092B25"/>
    <w:rsid w:val="00092D60"/>
    <w:rsid w:val="000930A2"/>
    <w:rsid w:val="000930EC"/>
    <w:rsid w:val="00093198"/>
    <w:rsid w:val="0009337B"/>
    <w:rsid w:val="000933C2"/>
    <w:rsid w:val="0009389A"/>
    <w:rsid w:val="000939BB"/>
    <w:rsid w:val="000939F5"/>
    <w:rsid w:val="00093A5B"/>
    <w:rsid w:val="00093A81"/>
    <w:rsid w:val="00093C49"/>
    <w:rsid w:val="000940E0"/>
    <w:rsid w:val="0009410D"/>
    <w:rsid w:val="000943C3"/>
    <w:rsid w:val="000944C6"/>
    <w:rsid w:val="00094A07"/>
    <w:rsid w:val="00094B6A"/>
    <w:rsid w:val="000952EC"/>
    <w:rsid w:val="000958FC"/>
    <w:rsid w:val="000959F0"/>
    <w:rsid w:val="000960DF"/>
    <w:rsid w:val="000962B0"/>
    <w:rsid w:val="0009663C"/>
    <w:rsid w:val="0009671D"/>
    <w:rsid w:val="00096945"/>
    <w:rsid w:val="00096CC7"/>
    <w:rsid w:val="00096E18"/>
    <w:rsid w:val="000970F6"/>
    <w:rsid w:val="000971A1"/>
    <w:rsid w:val="00097292"/>
    <w:rsid w:val="0009733D"/>
    <w:rsid w:val="0009738F"/>
    <w:rsid w:val="00097485"/>
    <w:rsid w:val="000976D8"/>
    <w:rsid w:val="000976FB"/>
    <w:rsid w:val="00097EED"/>
    <w:rsid w:val="000A000C"/>
    <w:rsid w:val="000A0088"/>
    <w:rsid w:val="000A01AD"/>
    <w:rsid w:val="000A02E3"/>
    <w:rsid w:val="000A056B"/>
    <w:rsid w:val="000A05A7"/>
    <w:rsid w:val="000A06D8"/>
    <w:rsid w:val="000A077E"/>
    <w:rsid w:val="000A082F"/>
    <w:rsid w:val="000A09C1"/>
    <w:rsid w:val="000A09C4"/>
    <w:rsid w:val="000A0A7A"/>
    <w:rsid w:val="000A0FA2"/>
    <w:rsid w:val="000A1326"/>
    <w:rsid w:val="000A1CB4"/>
    <w:rsid w:val="000A1F42"/>
    <w:rsid w:val="000A1F91"/>
    <w:rsid w:val="000A2198"/>
    <w:rsid w:val="000A220A"/>
    <w:rsid w:val="000A2694"/>
    <w:rsid w:val="000A2988"/>
    <w:rsid w:val="000A2D16"/>
    <w:rsid w:val="000A2E75"/>
    <w:rsid w:val="000A3340"/>
    <w:rsid w:val="000A36F1"/>
    <w:rsid w:val="000A3F1F"/>
    <w:rsid w:val="000A4173"/>
    <w:rsid w:val="000A41B5"/>
    <w:rsid w:val="000A41FB"/>
    <w:rsid w:val="000A42E0"/>
    <w:rsid w:val="000A42E3"/>
    <w:rsid w:val="000A44D6"/>
    <w:rsid w:val="000A4BB1"/>
    <w:rsid w:val="000A4E7A"/>
    <w:rsid w:val="000A4FEE"/>
    <w:rsid w:val="000A51A8"/>
    <w:rsid w:val="000A5419"/>
    <w:rsid w:val="000A5603"/>
    <w:rsid w:val="000A5ACB"/>
    <w:rsid w:val="000A5AE5"/>
    <w:rsid w:val="000A608F"/>
    <w:rsid w:val="000A62E9"/>
    <w:rsid w:val="000A6935"/>
    <w:rsid w:val="000A70DD"/>
    <w:rsid w:val="000A7468"/>
    <w:rsid w:val="000A747A"/>
    <w:rsid w:val="000A749B"/>
    <w:rsid w:val="000A773A"/>
    <w:rsid w:val="000A7A06"/>
    <w:rsid w:val="000A7BA9"/>
    <w:rsid w:val="000A7C96"/>
    <w:rsid w:val="000A7E30"/>
    <w:rsid w:val="000A7EA1"/>
    <w:rsid w:val="000A7FC2"/>
    <w:rsid w:val="000B0789"/>
    <w:rsid w:val="000B0DC0"/>
    <w:rsid w:val="000B11F9"/>
    <w:rsid w:val="000B137F"/>
    <w:rsid w:val="000B164E"/>
    <w:rsid w:val="000B1A46"/>
    <w:rsid w:val="000B1ACC"/>
    <w:rsid w:val="000B1DC2"/>
    <w:rsid w:val="000B1E10"/>
    <w:rsid w:val="000B2524"/>
    <w:rsid w:val="000B26B4"/>
    <w:rsid w:val="000B2869"/>
    <w:rsid w:val="000B2E81"/>
    <w:rsid w:val="000B305A"/>
    <w:rsid w:val="000B30AA"/>
    <w:rsid w:val="000B30B7"/>
    <w:rsid w:val="000B30C4"/>
    <w:rsid w:val="000B3292"/>
    <w:rsid w:val="000B3342"/>
    <w:rsid w:val="000B3EF3"/>
    <w:rsid w:val="000B40F3"/>
    <w:rsid w:val="000B41AC"/>
    <w:rsid w:val="000B44D4"/>
    <w:rsid w:val="000B4B82"/>
    <w:rsid w:val="000B51CB"/>
    <w:rsid w:val="000B545C"/>
    <w:rsid w:val="000B54DB"/>
    <w:rsid w:val="000B5741"/>
    <w:rsid w:val="000B5745"/>
    <w:rsid w:val="000B59A7"/>
    <w:rsid w:val="000B5DB2"/>
    <w:rsid w:val="000B5E2C"/>
    <w:rsid w:val="000B5E94"/>
    <w:rsid w:val="000B5FA4"/>
    <w:rsid w:val="000B636A"/>
    <w:rsid w:val="000B6383"/>
    <w:rsid w:val="000B6490"/>
    <w:rsid w:val="000B699B"/>
    <w:rsid w:val="000B6BC8"/>
    <w:rsid w:val="000B6F63"/>
    <w:rsid w:val="000B7023"/>
    <w:rsid w:val="000B7381"/>
    <w:rsid w:val="000B749C"/>
    <w:rsid w:val="000B74DD"/>
    <w:rsid w:val="000B785B"/>
    <w:rsid w:val="000B7900"/>
    <w:rsid w:val="000B7A2C"/>
    <w:rsid w:val="000B7C3B"/>
    <w:rsid w:val="000B7EDE"/>
    <w:rsid w:val="000C0380"/>
    <w:rsid w:val="000C04D8"/>
    <w:rsid w:val="000C056E"/>
    <w:rsid w:val="000C1083"/>
    <w:rsid w:val="000C1143"/>
    <w:rsid w:val="000C11AF"/>
    <w:rsid w:val="000C1277"/>
    <w:rsid w:val="000C13D3"/>
    <w:rsid w:val="000C14C5"/>
    <w:rsid w:val="000C1545"/>
    <w:rsid w:val="000C1586"/>
    <w:rsid w:val="000C19D4"/>
    <w:rsid w:val="000C1A61"/>
    <w:rsid w:val="000C1AE5"/>
    <w:rsid w:val="000C1BE5"/>
    <w:rsid w:val="000C1D76"/>
    <w:rsid w:val="000C1EA6"/>
    <w:rsid w:val="000C2170"/>
    <w:rsid w:val="000C21F5"/>
    <w:rsid w:val="000C2502"/>
    <w:rsid w:val="000C25B2"/>
    <w:rsid w:val="000C261A"/>
    <w:rsid w:val="000C26AD"/>
    <w:rsid w:val="000C2838"/>
    <w:rsid w:val="000C2B5B"/>
    <w:rsid w:val="000C2D6B"/>
    <w:rsid w:val="000C31B5"/>
    <w:rsid w:val="000C351A"/>
    <w:rsid w:val="000C384B"/>
    <w:rsid w:val="000C3C08"/>
    <w:rsid w:val="000C3FEE"/>
    <w:rsid w:val="000C4667"/>
    <w:rsid w:val="000C46BD"/>
    <w:rsid w:val="000C4746"/>
    <w:rsid w:val="000C4751"/>
    <w:rsid w:val="000C476F"/>
    <w:rsid w:val="000C4D59"/>
    <w:rsid w:val="000C4E0D"/>
    <w:rsid w:val="000C4E86"/>
    <w:rsid w:val="000C4F44"/>
    <w:rsid w:val="000C5119"/>
    <w:rsid w:val="000C5213"/>
    <w:rsid w:val="000C5883"/>
    <w:rsid w:val="000C5893"/>
    <w:rsid w:val="000C5B12"/>
    <w:rsid w:val="000C5BB8"/>
    <w:rsid w:val="000C5E0C"/>
    <w:rsid w:val="000C649B"/>
    <w:rsid w:val="000C653E"/>
    <w:rsid w:val="000C65C4"/>
    <w:rsid w:val="000C66A6"/>
    <w:rsid w:val="000C677A"/>
    <w:rsid w:val="000C6837"/>
    <w:rsid w:val="000C6B2B"/>
    <w:rsid w:val="000C6D2C"/>
    <w:rsid w:val="000C6DA8"/>
    <w:rsid w:val="000C739E"/>
    <w:rsid w:val="000C78AF"/>
    <w:rsid w:val="000C78F2"/>
    <w:rsid w:val="000C7A8C"/>
    <w:rsid w:val="000C7FB8"/>
    <w:rsid w:val="000C7FF9"/>
    <w:rsid w:val="000D03D6"/>
    <w:rsid w:val="000D0605"/>
    <w:rsid w:val="000D0869"/>
    <w:rsid w:val="000D088E"/>
    <w:rsid w:val="000D093B"/>
    <w:rsid w:val="000D0A8F"/>
    <w:rsid w:val="000D0C0E"/>
    <w:rsid w:val="000D14C9"/>
    <w:rsid w:val="000D151F"/>
    <w:rsid w:val="000D15AE"/>
    <w:rsid w:val="000D17D0"/>
    <w:rsid w:val="000D1E6A"/>
    <w:rsid w:val="000D1F22"/>
    <w:rsid w:val="000D20FD"/>
    <w:rsid w:val="000D2148"/>
    <w:rsid w:val="000D2285"/>
    <w:rsid w:val="000D258A"/>
    <w:rsid w:val="000D2848"/>
    <w:rsid w:val="000D2880"/>
    <w:rsid w:val="000D28C4"/>
    <w:rsid w:val="000D2972"/>
    <w:rsid w:val="000D2C1A"/>
    <w:rsid w:val="000D2CC9"/>
    <w:rsid w:val="000D356F"/>
    <w:rsid w:val="000D3CB7"/>
    <w:rsid w:val="000D3D3E"/>
    <w:rsid w:val="000D3E63"/>
    <w:rsid w:val="000D3F39"/>
    <w:rsid w:val="000D467D"/>
    <w:rsid w:val="000D4975"/>
    <w:rsid w:val="000D4BF5"/>
    <w:rsid w:val="000D4C9B"/>
    <w:rsid w:val="000D4F50"/>
    <w:rsid w:val="000D503D"/>
    <w:rsid w:val="000D527C"/>
    <w:rsid w:val="000D545F"/>
    <w:rsid w:val="000D592E"/>
    <w:rsid w:val="000D593F"/>
    <w:rsid w:val="000D5A16"/>
    <w:rsid w:val="000D5AD9"/>
    <w:rsid w:val="000D62D1"/>
    <w:rsid w:val="000D66B1"/>
    <w:rsid w:val="000D6824"/>
    <w:rsid w:val="000D68A4"/>
    <w:rsid w:val="000D6953"/>
    <w:rsid w:val="000D6F6D"/>
    <w:rsid w:val="000D7104"/>
    <w:rsid w:val="000D74A8"/>
    <w:rsid w:val="000D7683"/>
    <w:rsid w:val="000D785C"/>
    <w:rsid w:val="000D79E4"/>
    <w:rsid w:val="000D7A64"/>
    <w:rsid w:val="000D7AB6"/>
    <w:rsid w:val="000D7D62"/>
    <w:rsid w:val="000D7E07"/>
    <w:rsid w:val="000E0152"/>
    <w:rsid w:val="000E020E"/>
    <w:rsid w:val="000E038B"/>
    <w:rsid w:val="000E0594"/>
    <w:rsid w:val="000E05CB"/>
    <w:rsid w:val="000E0687"/>
    <w:rsid w:val="000E069C"/>
    <w:rsid w:val="000E06A9"/>
    <w:rsid w:val="000E0782"/>
    <w:rsid w:val="000E092D"/>
    <w:rsid w:val="000E0B71"/>
    <w:rsid w:val="000E0C36"/>
    <w:rsid w:val="000E0C3C"/>
    <w:rsid w:val="000E0DDC"/>
    <w:rsid w:val="000E0EFA"/>
    <w:rsid w:val="000E13F4"/>
    <w:rsid w:val="000E17A1"/>
    <w:rsid w:val="000E1805"/>
    <w:rsid w:val="000E182C"/>
    <w:rsid w:val="000E1AEB"/>
    <w:rsid w:val="000E1B67"/>
    <w:rsid w:val="000E1D79"/>
    <w:rsid w:val="000E1ED1"/>
    <w:rsid w:val="000E251F"/>
    <w:rsid w:val="000E25C5"/>
    <w:rsid w:val="000E25DC"/>
    <w:rsid w:val="000E2682"/>
    <w:rsid w:val="000E2750"/>
    <w:rsid w:val="000E2AB4"/>
    <w:rsid w:val="000E2B38"/>
    <w:rsid w:val="000E2E2B"/>
    <w:rsid w:val="000E3440"/>
    <w:rsid w:val="000E3493"/>
    <w:rsid w:val="000E3773"/>
    <w:rsid w:val="000E37B5"/>
    <w:rsid w:val="000E383F"/>
    <w:rsid w:val="000E38FE"/>
    <w:rsid w:val="000E3C39"/>
    <w:rsid w:val="000E3C55"/>
    <w:rsid w:val="000E3C63"/>
    <w:rsid w:val="000E3C81"/>
    <w:rsid w:val="000E4086"/>
    <w:rsid w:val="000E45A0"/>
    <w:rsid w:val="000E472A"/>
    <w:rsid w:val="000E4AF7"/>
    <w:rsid w:val="000E4B11"/>
    <w:rsid w:val="000E4E1D"/>
    <w:rsid w:val="000E4EC0"/>
    <w:rsid w:val="000E5093"/>
    <w:rsid w:val="000E5523"/>
    <w:rsid w:val="000E584C"/>
    <w:rsid w:val="000E594E"/>
    <w:rsid w:val="000E5BA9"/>
    <w:rsid w:val="000E5C8E"/>
    <w:rsid w:val="000E5D58"/>
    <w:rsid w:val="000E5D94"/>
    <w:rsid w:val="000E6141"/>
    <w:rsid w:val="000E61C5"/>
    <w:rsid w:val="000E6313"/>
    <w:rsid w:val="000E63BB"/>
    <w:rsid w:val="000E651F"/>
    <w:rsid w:val="000E6918"/>
    <w:rsid w:val="000E6A44"/>
    <w:rsid w:val="000E6C00"/>
    <w:rsid w:val="000E6ED4"/>
    <w:rsid w:val="000E7102"/>
    <w:rsid w:val="000E72FC"/>
    <w:rsid w:val="000E7410"/>
    <w:rsid w:val="000E7589"/>
    <w:rsid w:val="000E7638"/>
    <w:rsid w:val="000E765A"/>
    <w:rsid w:val="000E76BC"/>
    <w:rsid w:val="000E7739"/>
    <w:rsid w:val="000E7A04"/>
    <w:rsid w:val="000E7A1C"/>
    <w:rsid w:val="000E7AE7"/>
    <w:rsid w:val="000E7B2F"/>
    <w:rsid w:val="000E7B53"/>
    <w:rsid w:val="000E7BC4"/>
    <w:rsid w:val="000E7C39"/>
    <w:rsid w:val="000F03D1"/>
    <w:rsid w:val="000F04F6"/>
    <w:rsid w:val="000F0BD4"/>
    <w:rsid w:val="000F0E4B"/>
    <w:rsid w:val="000F1117"/>
    <w:rsid w:val="000F1599"/>
    <w:rsid w:val="000F16FA"/>
    <w:rsid w:val="000F182E"/>
    <w:rsid w:val="000F187C"/>
    <w:rsid w:val="000F18F4"/>
    <w:rsid w:val="000F18FB"/>
    <w:rsid w:val="000F1B90"/>
    <w:rsid w:val="000F1F70"/>
    <w:rsid w:val="000F1FBC"/>
    <w:rsid w:val="000F25A3"/>
    <w:rsid w:val="000F29AF"/>
    <w:rsid w:val="000F2F21"/>
    <w:rsid w:val="000F2F73"/>
    <w:rsid w:val="000F3125"/>
    <w:rsid w:val="000F344B"/>
    <w:rsid w:val="000F3642"/>
    <w:rsid w:val="000F37BD"/>
    <w:rsid w:val="000F389A"/>
    <w:rsid w:val="000F38DF"/>
    <w:rsid w:val="000F3A77"/>
    <w:rsid w:val="000F4152"/>
    <w:rsid w:val="000F41E3"/>
    <w:rsid w:val="000F44CF"/>
    <w:rsid w:val="000F45AF"/>
    <w:rsid w:val="000F490C"/>
    <w:rsid w:val="000F49A2"/>
    <w:rsid w:val="000F4BEB"/>
    <w:rsid w:val="000F4C11"/>
    <w:rsid w:val="000F4F03"/>
    <w:rsid w:val="000F512E"/>
    <w:rsid w:val="000F5512"/>
    <w:rsid w:val="000F5524"/>
    <w:rsid w:val="000F574E"/>
    <w:rsid w:val="000F574F"/>
    <w:rsid w:val="000F58FF"/>
    <w:rsid w:val="000F5BCC"/>
    <w:rsid w:val="000F5E5A"/>
    <w:rsid w:val="000F5F46"/>
    <w:rsid w:val="000F6445"/>
    <w:rsid w:val="000F64A8"/>
    <w:rsid w:val="000F67F7"/>
    <w:rsid w:val="000F6808"/>
    <w:rsid w:val="000F6AF0"/>
    <w:rsid w:val="000F6C4E"/>
    <w:rsid w:val="000F6CCF"/>
    <w:rsid w:val="000F6F76"/>
    <w:rsid w:val="000F6FC4"/>
    <w:rsid w:val="000F6FE2"/>
    <w:rsid w:val="000F70C2"/>
    <w:rsid w:val="000F722F"/>
    <w:rsid w:val="000F757C"/>
    <w:rsid w:val="000F77CE"/>
    <w:rsid w:val="000F7866"/>
    <w:rsid w:val="000F79F0"/>
    <w:rsid w:val="000F7A08"/>
    <w:rsid w:val="000F7A77"/>
    <w:rsid w:val="000F7F22"/>
    <w:rsid w:val="00100278"/>
    <w:rsid w:val="001008DB"/>
    <w:rsid w:val="00100A75"/>
    <w:rsid w:val="00100B62"/>
    <w:rsid w:val="00100C20"/>
    <w:rsid w:val="00100DAB"/>
    <w:rsid w:val="00100EC1"/>
    <w:rsid w:val="00100F97"/>
    <w:rsid w:val="00100FD5"/>
    <w:rsid w:val="0010106C"/>
    <w:rsid w:val="0010131B"/>
    <w:rsid w:val="001015B9"/>
    <w:rsid w:val="00101664"/>
    <w:rsid w:val="00101878"/>
    <w:rsid w:val="00101980"/>
    <w:rsid w:val="0010198D"/>
    <w:rsid w:val="00101A7C"/>
    <w:rsid w:val="00101BE5"/>
    <w:rsid w:val="00101FB7"/>
    <w:rsid w:val="001020A9"/>
    <w:rsid w:val="00102299"/>
    <w:rsid w:val="0010262C"/>
    <w:rsid w:val="00102664"/>
    <w:rsid w:val="001026ED"/>
    <w:rsid w:val="001026F6"/>
    <w:rsid w:val="00102878"/>
    <w:rsid w:val="00102B66"/>
    <w:rsid w:val="00102BBA"/>
    <w:rsid w:val="00102C7A"/>
    <w:rsid w:val="00102CED"/>
    <w:rsid w:val="00102F7F"/>
    <w:rsid w:val="00102FED"/>
    <w:rsid w:val="0010338B"/>
    <w:rsid w:val="001033CC"/>
    <w:rsid w:val="001036EA"/>
    <w:rsid w:val="001037FC"/>
    <w:rsid w:val="00103BDC"/>
    <w:rsid w:val="00103C58"/>
    <w:rsid w:val="00103F61"/>
    <w:rsid w:val="00104167"/>
    <w:rsid w:val="0010437D"/>
    <w:rsid w:val="001044FE"/>
    <w:rsid w:val="00104770"/>
    <w:rsid w:val="00104906"/>
    <w:rsid w:val="00104981"/>
    <w:rsid w:val="001049FB"/>
    <w:rsid w:val="00104EBD"/>
    <w:rsid w:val="001050DD"/>
    <w:rsid w:val="00105874"/>
    <w:rsid w:val="00105A4D"/>
    <w:rsid w:val="00106016"/>
    <w:rsid w:val="00106196"/>
    <w:rsid w:val="0010651C"/>
    <w:rsid w:val="0010699E"/>
    <w:rsid w:val="00106ED3"/>
    <w:rsid w:val="0010716D"/>
    <w:rsid w:val="00107274"/>
    <w:rsid w:val="001077CC"/>
    <w:rsid w:val="00107835"/>
    <w:rsid w:val="00107963"/>
    <w:rsid w:val="00107FB7"/>
    <w:rsid w:val="0011003A"/>
    <w:rsid w:val="00110278"/>
    <w:rsid w:val="00110326"/>
    <w:rsid w:val="0011034F"/>
    <w:rsid w:val="00110374"/>
    <w:rsid w:val="001104D4"/>
    <w:rsid w:val="001104E8"/>
    <w:rsid w:val="0011085E"/>
    <w:rsid w:val="0011091A"/>
    <w:rsid w:val="00110930"/>
    <w:rsid w:val="00110995"/>
    <w:rsid w:val="00110CE0"/>
    <w:rsid w:val="00110F86"/>
    <w:rsid w:val="001110E5"/>
    <w:rsid w:val="00111686"/>
    <w:rsid w:val="001116F7"/>
    <w:rsid w:val="00111781"/>
    <w:rsid w:val="00111908"/>
    <w:rsid w:val="00111975"/>
    <w:rsid w:val="00111A53"/>
    <w:rsid w:val="00111AE5"/>
    <w:rsid w:val="00111B45"/>
    <w:rsid w:val="00111DB9"/>
    <w:rsid w:val="00111FB2"/>
    <w:rsid w:val="00111FDB"/>
    <w:rsid w:val="00112051"/>
    <w:rsid w:val="0011217F"/>
    <w:rsid w:val="0011220F"/>
    <w:rsid w:val="00112265"/>
    <w:rsid w:val="00112B66"/>
    <w:rsid w:val="00112FDB"/>
    <w:rsid w:val="0011310F"/>
    <w:rsid w:val="00113239"/>
    <w:rsid w:val="001132AF"/>
    <w:rsid w:val="00113361"/>
    <w:rsid w:val="00113473"/>
    <w:rsid w:val="00113645"/>
    <w:rsid w:val="00113820"/>
    <w:rsid w:val="0011397C"/>
    <w:rsid w:val="001139C7"/>
    <w:rsid w:val="00113B2A"/>
    <w:rsid w:val="00113C40"/>
    <w:rsid w:val="001140BC"/>
    <w:rsid w:val="0011422A"/>
    <w:rsid w:val="00114345"/>
    <w:rsid w:val="00114444"/>
    <w:rsid w:val="00114452"/>
    <w:rsid w:val="00114511"/>
    <w:rsid w:val="001147F1"/>
    <w:rsid w:val="001149B7"/>
    <w:rsid w:val="00114E00"/>
    <w:rsid w:val="00114E2C"/>
    <w:rsid w:val="001155F2"/>
    <w:rsid w:val="001159C2"/>
    <w:rsid w:val="00115A4A"/>
    <w:rsid w:val="00115B07"/>
    <w:rsid w:val="00115C5A"/>
    <w:rsid w:val="0011659F"/>
    <w:rsid w:val="0011687B"/>
    <w:rsid w:val="00116972"/>
    <w:rsid w:val="00116BC7"/>
    <w:rsid w:val="00116DC8"/>
    <w:rsid w:val="00116E66"/>
    <w:rsid w:val="00116E67"/>
    <w:rsid w:val="00116F9E"/>
    <w:rsid w:val="00117396"/>
    <w:rsid w:val="001176D3"/>
    <w:rsid w:val="00117B12"/>
    <w:rsid w:val="00117ECD"/>
    <w:rsid w:val="0012005E"/>
    <w:rsid w:val="00120109"/>
    <w:rsid w:val="001202EE"/>
    <w:rsid w:val="0012033C"/>
    <w:rsid w:val="00120571"/>
    <w:rsid w:val="0012071D"/>
    <w:rsid w:val="001208B4"/>
    <w:rsid w:val="00120970"/>
    <w:rsid w:val="00120AD1"/>
    <w:rsid w:val="00120B19"/>
    <w:rsid w:val="00120E2F"/>
    <w:rsid w:val="00121051"/>
    <w:rsid w:val="00121195"/>
    <w:rsid w:val="001211C6"/>
    <w:rsid w:val="001216A2"/>
    <w:rsid w:val="00121D9A"/>
    <w:rsid w:val="00121DD2"/>
    <w:rsid w:val="00121DE2"/>
    <w:rsid w:val="00121EF7"/>
    <w:rsid w:val="00121F7F"/>
    <w:rsid w:val="00121FF8"/>
    <w:rsid w:val="0012207E"/>
    <w:rsid w:val="00122188"/>
    <w:rsid w:val="001223C7"/>
    <w:rsid w:val="0012297A"/>
    <w:rsid w:val="00122ADE"/>
    <w:rsid w:val="00122E64"/>
    <w:rsid w:val="00122EFB"/>
    <w:rsid w:val="00122F4E"/>
    <w:rsid w:val="00122FD9"/>
    <w:rsid w:val="001231C1"/>
    <w:rsid w:val="001233C2"/>
    <w:rsid w:val="001235E0"/>
    <w:rsid w:val="00123627"/>
    <w:rsid w:val="0012393A"/>
    <w:rsid w:val="00123A37"/>
    <w:rsid w:val="00123B9B"/>
    <w:rsid w:val="00123C52"/>
    <w:rsid w:val="00123E7B"/>
    <w:rsid w:val="00123EE8"/>
    <w:rsid w:val="00123FCA"/>
    <w:rsid w:val="001240C2"/>
    <w:rsid w:val="00124DA2"/>
    <w:rsid w:val="00124EC0"/>
    <w:rsid w:val="00124ED4"/>
    <w:rsid w:val="00124EF1"/>
    <w:rsid w:val="00125231"/>
    <w:rsid w:val="00125449"/>
    <w:rsid w:val="00125763"/>
    <w:rsid w:val="0012586B"/>
    <w:rsid w:val="00125A52"/>
    <w:rsid w:val="00125EDC"/>
    <w:rsid w:val="0012626D"/>
    <w:rsid w:val="00126522"/>
    <w:rsid w:val="00126764"/>
    <w:rsid w:val="001267E7"/>
    <w:rsid w:val="00126843"/>
    <w:rsid w:val="001268C5"/>
    <w:rsid w:val="001269C4"/>
    <w:rsid w:val="00126A0B"/>
    <w:rsid w:val="00127091"/>
    <w:rsid w:val="001270DE"/>
    <w:rsid w:val="001270F9"/>
    <w:rsid w:val="001272AE"/>
    <w:rsid w:val="0012731E"/>
    <w:rsid w:val="0012773B"/>
    <w:rsid w:val="001279EB"/>
    <w:rsid w:val="00127C89"/>
    <w:rsid w:val="0013010D"/>
    <w:rsid w:val="00130128"/>
    <w:rsid w:val="00130301"/>
    <w:rsid w:val="001303F9"/>
    <w:rsid w:val="0013064A"/>
    <w:rsid w:val="0013090E"/>
    <w:rsid w:val="001309BA"/>
    <w:rsid w:val="00130B48"/>
    <w:rsid w:val="00130D15"/>
    <w:rsid w:val="0013144A"/>
    <w:rsid w:val="0013156B"/>
    <w:rsid w:val="00131B05"/>
    <w:rsid w:val="00131B93"/>
    <w:rsid w:val="00131D50"/>
    <w:rsid w:val="001320A5"/>
    <w:rsid w:val="00132445"/>
    <w:rsid w:val="00132679"/>
    <w:rsid w:val="001326E7"/>
    <w:rsid w:val="00132BE5"/>
    <w:rsid w:val="00132DA1"/>
    <w:rsid w:val="00133199"/>
    <w:rsid w:val="0013319F"/>
    <w:rsid w:val="001332ED"/>
    <w:rsid w:val="001333A4"/>
    <w:rsid w:val="0013388A"/>
    <w:rsid w:val="00133A6A"/>
    <w:rsid w:val="00133A93"/>
    <w:rsid w:val="00133AAB"/>
    <w:rsid w:val="00133B2E"/>
    <w:rsid w:val="00133E82"/>
    <w:rsid w:val="00133FE9"/>
    <w:rsid w:val="0013432B"/>
    <w:rsid w:val="0013434F"/>
    <w:rsid w:val="001343CF"/>
    <w:rsid w:val="00134A5F"/>
    <w:rsid w:val="00134BE8"/>
    <w:rsid w:val="00134FE4"/>
    <w:rsid w:val="0013530E"/>
    <w:rsid w:val="00135357"/>
    <w:rsid w:val="00135B41"/>
    <w:rsid w:val="00135BA5"/>
    <w:rsid w:val="001363F5"/>
    <w:rsid w:val="00136427"/>
    <w:rsid w:val="00136653"/>
    <w:rsid w:val="001366C1"/>
    <w:rsid w:val="001367C4"/>
    <w:rsid w:val="00136C43"/>
    <w:rsid w:val="00136E1F"/>
    <w:rsid w:val="00136E5B"/>
    <w:rsid w:val="00137542"/>
    <w:rsid w:val="00137700"/>
    <w:rsid w:val="00137DF4"/>
    <w:rsid w:val="00137FC8"/>
    <w:rsid w:val="0014055D"/>
    <w:rsid w:val="00140760"/>
    <w:rsid w:val="00140890"/>
    <w:rsid w:val="0014089A"/>
    <w:rsid w:val="001408E0"/>
    <w:rsid w:val="00141778"/>
    <w:rsid w:val="001417E7"/>
    <w:rsid w:val="00141A36"/>
    <w:rsid w:val="00141D11"/>
    <w:rsid w:val="00141DF5"/>
    <w:rsid w:val="00142631"/>
    <w:rsid w:val="001428B6"/>
    <w:rsid w:val="00143085"/>
    <w:rsid w:val="001432C0"/>
    <w:rsid w:val="00143546"/>
    <w:rsid w:val="00143675"/>
    <w:rsid w:val="0014368D"/>
    <w:rsid w:val="001436E8"/>
    <w:rsid w:val="001437ED"/>
    <w:rsid w:val="00143802"/>
    <w:rsid w:val="00143A2E"/>
    <w:rsid w:val="00143CF3"/>
    <w:rsid w:val="00143E50"/>
    <w:rsid w:val="00143FB5"/>
    <w:rsid w:val="0014408B"/>
    <w:rsid w:val="001441A4"/>
    <w:rsid w:val="00144224"/>
    <w:rsid w:val="00144366"/>
    <w:rsid w:val="00144431"/>
    <w:rsid w:val="001446B6"/>
    <w:rsid w:val="00144B1C"/>
    <w:rsid w:val="00144F6E"/>
    <w:rsid w:val="00144F76"/>
    <w:rsid w:val="001450DF"/>
    <w:rsid w:val="001454A7"/>
    <w:rsid w:val="00145801"/>
    <w:rsid w:val="00145858"/>
    <w:rsid w:val="00145912"/>
    <w:rsid w:val="00145B96"/>
    <w:rsid w:val="00145DA9"/>
    <w:rsid w:val="00145DDC"/>
    <w:rsid w:val="00145ED6"/>
    <w:rsid w:val="00145FB2"/>
    <w:rsid w:val="00146087"/>
    <w:rsid w:val="001460A5"/>
    <w:rsid w:val="0014616E"/>
    <w:rsid w:val="0014619C"/>
    <w:rsid w:val="00146349"/>
    <w:rsid w:val="0014638C"/>
    <w:rsid w:val="00146576"/>
    <w:rsid w:val="00146C27"/>
    <w:rsid w:val="001470A3"/>
    <w:rsid w:val="001474FC"/>
    <w:rsid w:val="0014797E"/>
    <w:rsid w:val="00147A68"/>
    <w:rsid w:val="00147AD6"/>
    <w:rsid w:val="00147CD8"/>
    <w:rsid w:val="00147D98"/>
    <w:rsid w:val="001502C7"/>
    <w:rsid w:val="00150782"/>
    <w:rsid w:val="001507B4"/>
    <w:rsid w:val="001507D2"/>
    <w:rsid w:val="00150C11"/>
    <w:rsid w:val="00151117"/>
    <w:rsid w:val="0015155A"/>
    <w:rsid w:val="00151675"/>
    <w:rsid w:val="00151705"/>
    <w:rsid w:val="001517E1"/>
    <w:rsid w:val="00151C7B"/>
    <w:rsid w:val="00151F53"/>
    <w:rsid w:val="00152167"/>
    <w:rsid w:val="00152297"/>
    <w:rsid w:val="001522A0"/>
    <w:rsid w:val="001522B6"/>
    <w:rsid w:val="0015237B"/>
    <w:rsid w:val="00152721"/>
    <w:rsid w:val="001528E0"/>
    <w:rsid w:val="00152FDE"/>
    <w:rsid w:val="001533C3"/>
    <w:rsid w:val="00153B08"/>
    <w:rsid w:val="00153BC2"/>
    <w:rsid w:val="00153C6A"/>
    <w:rsid w:val="00153D4C"/>
    <w:rsid w:val="001540F3"/>
    <w:rsid w:val="001543FE"/>
    <w:rsid w:val="0015462E"/>
    <w:rsid w:val="00154661"/>
    <w:rsid w:val="00154D7C"/>
    <w:rsid w:val="001550FC"/>
    <w:rsid w:val="0015527A"/>
    <w:rsid w:val="001552B4"/>
    <w:rsid w:val="00155767"/>
    <w:rsid w:val="00155C61"/>
    <w:rsid w:val="00155FAF"/>
    <w:rsid w:val="001561BE"/>
    <w:rsid w:val="001561CB"/>
    <w:rsid w:val="0015632A"/>
    <w:rsid w:val="0015681F"/>
    <w:rsid w:val="001569D6"/>
    <w:rsid w:val="00156AEB"/>
    <w:rsid w:val="00157074"/>
    <w:rsid w:val="001572E7"/>
    <w:rsid w:val="001577E1"/>
    <w:rsid w:val="00157894"/>
    <w:rsid w:val="00157F0A"/>
    <w:rsid w:val="0016078C"/>
    <w:rsid w:val="00160EEB"/>
    <w:rsid w:val="00161055"/>
    <w:rsid w:val="00161063"/>
    <w:rsid w:val="00161204"/>
    <w:rsid w:val="0016142B"/>
    <w:rsid w:val="00161430"/>
    <w:rsid w:val="00161492"/>
    <w:rsid w:val="0016167A"/>
    <w:rsid w:val="0016199C"/>
    <w:rsid w:val="00161A55"/>
    <w:rsid w:val="00161C33"/>
    <w:rsid w:val="00162078"/>
    <w:rsid w:val="00162275"/>
    <w:rsid w:val="00162369"/>
    <w:rsid w:val="001629A1"/>
    <w:rsid w:val="001629DB"/>
    <w:rsid w:val="00162A5F"/>
    <w:rsid w:val="00162B83"/>
    <w:rsid w:val="00162E4B"/>
    <w:rsid w:val="00162ECB"/>
    <w:rsid w:val="00162FD5"/>
    <w:rsid w:val="0016312A"/>
    <w:rsid w:val="0016330E"/>
    <w:rsid w:val="00163958"/>
    <w:rsid w:val="00163CF2"/>
    <w:rsid w:val="00163D9F"/>
    <w:rsid w:val="00163F19"/>
    <w:rsid w:val="00163F89"/>
    <w:rsid w:val="00163FD7"/>
    <w:rsid w:val="0016401A"/>
    <w:rsid w:val="00164059"/>
    <w:rsid w:val="001641DD"/>
    <w:rsid w:val="0016436E"/>
    <w:rsid w:val="00164400"/>
    <w:rsid w:val="0016440B"/>
    <w:rsid w:val="0016458D"/>
    <w:rsid w:val="001645CB"/>
    <w:rsid w:val="001647E3"/>
    <w:rsid w:val="0016497B"/>
    <w:rsid w:val="00164B26"/>
    <w:rsid w:val="00164E6E"/>
    <w:rsid w:val="00164F90"/>
    <w:rsid w:val="0016517B"/>
    <w:rsid w:val="00165640"/>
    <w:rsid w:val="00165AE0"/>
    <w:rsid w:val="00165BB1"/>
    <w:rsid w:val="00165E53"/>
    <w:rsid w:val="0016636C"/>
    <w:rsid w:val="0016664F"/>
    <w:rsid w:val="001669BA"/>
    <w:rsid w:val="00166EDD"/>
    <w:rsid w:val="00166F23"/>
    <w:rsid w:val="001671C0"/>
    <w:rsid w:val="001672D7"/>
    <w:rsid w:val="001673EE"/>
    <w:rsid w:val="00167405"/>
    <w:rsid w:val="00167596"/>
    <w:rsid w:val="001675E1"/>
    <w:rsid w:val="001677DD"/>
    <w:rsid w:val="00167DB3"/>
    <w:rsid w:val="00167E7D"/>
    <w:rsid w:val="0017014D"/>
    <w:rsid w:val="00170238"/>
    <w:rsid w:val="001707B4"/>
    <w:rsid w:val="00170B3A"/>
    <w:rsid w:val="00170D4F"/>
    <w:rsid w:val="00170E25"/>
    <w:rsid w:val="00170F45"/>
    <w:rsid w:val="00170F80"/>
    <w:rsid w:val="0017108B"/>
    <w:rsid w:val="00171202"/>
    <w:rsid w:val="0017147E"/>
    <w:rsid w:val="001715DD"/>
    <w:rsid w:val="0017174D"/>
    <w:rsid w:val="001719AE"/>
    <w:rsid w:val="00171A24"/>
    <w:rsid w:val="00171AE4"/>
    <w:rsid w:val="00171B23"/>
    <w:rsid w:val="00171D7E"/>
    <w:rsid w:val="00171E24"/>
    <w:rsid w:val="00172619"/>
    <w:rsid w:val="001726F9"/>
    <w:rsid w:val="00172924"/>
    <w:rsid w:val="00172BA3"/>
    <w:rsid w:val="00172EBF"/>
    <w:rsid w:val="001731C9"/>
    <w:rsid w:val="001735B0"/>
    <w:rsid w:val="00173748"/>
    <w:rsid w:val="001739BA"/>
    <w:rsid w:val="0017432E"/>
    <w:rsid w:val="00174374"/>
    <w:rsid w:val="0017489A"/>
    <w:rsid w:val="00174B02"/>
    <w:rsid w:val="00174F85"/>
    <w:rsid w:val="001750AD"/>
    <w:rsid w:val="001751A9"/>
    <w:rsid w:val="001751E6"/>
    <w:rsid w:val="00175584"/>
    <w:rsid w:val="0017559D"/>
    <w:rsid w:val="0017568D"/>
    <w:rsid w:val="00175701"/>
    <w:rsid w:val="00175909"/>
    <w:rsid w:val="00175B16"/>
    <w:rsid w:val="00175BA3"/>
    <w:rsid w:val="00175D62"/>
    <w:rsid w:val="00176CF6"/>
    <w:rsid w:val="00176F10"/>
    <w:rsid w:val="001771FE"/>
    <w:rsid w:val="00177551"/>
    <w:rsid w:val="0017761B"/>
    <w:rsid w:val="00177B37"/>
    <w:rsid w:val="0018043B"/>
    <w:rsid w:val="0018063B"/>
    <w:rsid w:val="00180694"/>
    <w:rsid w:val="001806CD"/>
    <w:rsid w:val="001807A9"/>
    <w:rsid w:val="00180946"/>
    <w:rsid w:val="00180BC5"/>
    <w:rsid w:val="00180F2D"/>
    <w:rsid w:val="001811EC"/>
    <w:rsid w:val="0018152B"/>
    <w:rsid w:val="001818B3"/>
    <w:rsid w:val="00181C08"/>
    <w:rsid w:val="00181C0C"/>
    <w:rsid w:val="00181CD4"/>
    <w:rsid w:val="00181D37"/>
    <w:rsid w:val="00181D5C"/>
    <w:rsid w:val="00181D8F"/>
    <w:rsid w:val="00181F3C"/>
    <w:rsid w:val="00181FDD"/>
    <w:rsid w:val="001822FB"/>
    <w:rsid w:val="00182511"/>
    <w:rsid w:val="00182719"/>
    <w:rsid w:val="0018286E"/>
    <w:rsid w:val="00182BBB"/>
    <w:rsid w:val="00182CB0"/>
    <w:rsid w:val="00182E83"/>
    <w:rsid w:val="001830EE"/>
    <w:rsid w:val="0018312B"/>
    <w:rsid w:val="00183952"/>
    <w:rsid w:val="00183A47"/>
    <w:rsid w:val="00183D43"/>
    <w:rsid w:val="00183E55"/>
    <w:rsid w:val="00183E9E"/>
    <w:rsid w:val="0018403E"/>
    <w:rsid w:val="001840E6"/>
    <w:rsid w:val="0018413F"/>
    <w:rsid w:val="001841C5"/>
    <w:rsid w:val="00184315"/>
    <w:rsid w:val="001845DC"/>
    <w:rsid w:val="00184B2C"/>
    <w:rsid w:val="00184DAC"/>
    <w:rsid w:val="00184E1E"/>
    <w:rsid w:val="00184FB4"/>
    <w:rsid w:val="00185066"/>
    <w:rsid w:val="001851DA"/>
    <w:rsid w:val="00185309"/>
    <w:rsid w:val="0018538E"/>
    <w:rsid w:val="001854A9"/>
    <w:rsid w:val="0018553C"/>
    <w:rsid w:val="00185547"/>
    <w:rsid w:val="00185569"/>
    <w:rsid w:val="00185645"/>
    <w:rsid w:val="001856DE"/>
    <w:rsid w:val="00185964"/>
    <w:rsid w:val="00185995"/>
    <w:rsid w:val="00185B01"/>
    <w:rsid w:val="00185BB0"/>
    <w:rsid w:val="00185DE6"/>
    <w:rsid w:val="00185F9C"/>
    <w:rsid w:val="001860FF"/>
    <w:rsid w:val="001865C9"/>
    <w:rsid w:val="00186A7A"/>
    <w:rsid w:val="00186CEE"/>
    <w:rsid w:val="00186E00"/>
    <w:rsid w:val="001874B8"/>
    <w:rsid w:val="001876B9"/>
    <w:rsid w:val="00187A3F"/>
    <w:rsid w:val="00187F22"/>
    <w:rsid w:val="0019010E"/>
    <w:rsid w:val="001902CE"/>
    <w:rsid w:val="00190631"/>
    <w:rsid w:val="00190754"/>
    <w:rsid w:val="00190870"/>
    <w:rsid w:val="00190B0E"/>
    <w:rsid w:val="0019120A"/>
    <w:rsid w:val="0019125A"/>
    <w:rsid w:val="0019190E"/>
    <w:rsid w:val="00191D14"/>
    <w:rsid w:val="00192387"/>
    <w:rsid w:val="00192796"/>
    <w:rsid w:val="00192B07"/>
    <w:rsid w:val="00192B64"/>
    <w:rsid w:val="00192C6C"/>
    <w:rsid w:val="0019335F"/>
    <w:rsid w:val="00193BA0"/>
    <w:rsid w:val="00193E1C"/>
    <w:rsid w:val="00193EC4"/>
    <w:rsid w:val="00193F03"/>
    <w:rsid w:val="001941D1"/>
    <w:rsid w:val="001943BF"/>
    <w:rsid w:val="00194480"/>
    <w:rsid w:val="00194495"/>
    <w:rsid w:val="0019480A"/>
    <w:rsid w:val="0019489A"/>
    <w:rsid w:val="001948C6"/>
    <w:rsid w:val="001949AA"/>
    <w:rsid w:val="00194C0D"/>
    <w:rsid w:val="00195171"/>
    <w:rsid w:val="00195365"/>
    <w:rsid w:val="00195407"/>
    <w:rsid w:val="00195539"/>
    <w:rsid w:val="00195593"/>
    <w:rsid w:val="00195CCB"/>
    <w:rsid w:val="00195EFB"/>
    <w:rsid w:val="001961A2"/>
    <w:rsid w:val="00196201"/>
    <w:rsid w:val="0019643C"/>
    <w:rsid w:val="00196685"/>
    <w:rsid w:val="001967FC"/>
    <w:rsid w:val="00196B5D"/>
    <w:rsid w:val="00196E79"/>
    <w:rsid w:val="00196EC5"/>
    <w:rsid w:val="001970C9"/>
    <w:rsid w:val="001973DD"/>
    <w:rsid w:val="0019772E"/>
    <w:rsid w:val="00197743"/>
    <w:rsid w:val="00197AB1"/>
    <w:rsid w:val="00197CAF"/>
    <w:rsid w:val="00197CD2"/>
    <w:rsid w:val="001A039F"/>
    <w:rsid w:val="001A04AB"/>
    <w:rsid w:val="001A0613"/>
    <w:rsid w:val="001A08B3"/>
    <w:rsid w:val="001A0A5E"/>
    <w:rsid w:val="001A0F9B"/>
    <w:rsid w:val="001A10AD"/>
    <w:rsid w:val="001A148E"/>
    <w:rsid w:val="001A17BA"/>
    <w:rsid w:val="001A19D9"/>
    <w:rsid w:val="001A19DE"/>
    <w:rsid w:val="001A1BCD"/>
    <w:rsid w:val="001A1DC1"/>
    <w:rsid w:val="001A20B3"/>
    <w:rsid w:val="001A226E"/>
    <w:rsid w:val="001A2475"/>
    <w:rsid w:val="001A27AA"/>
    <w:rsid w:val="001A27FB"/>
    <w:rsid w:val="001A29AC"/>
    <w:rsid w:val="001A2CF0"/>
    <w:rsid w:val="001A2E65"/>
    <w:rsid w:val="001A3094"/>
    <w:rsid w:val="001A3171"/>
    <w:rsid w:val="001A3A17"/>
    <w:rsid w:val="001A3D83"/>
    <w:rsid w:val="001A4164"/>
    <w:rsid w:val="001A42D5"/>
    <w:rsid w:val="001A462D"/>
    <w:rsid w:val="001A48B3"/>
    <w:rsid w:val="001A4EBD"/>
    <w:rsid w:val="001A4FFA"/>
    <w:rsid w:val="001A520F"/>
    <w:rsid w:val="001A5568"/>
    <w:rsid w:val="001A55D1"/>
    <w:rsid w:val="001A58AD"/>
    <w:rsid w:val="001A59B4"/>
    <w:rsid w:val="001A5F65"/>
    <w:rsid w:val="001A62AB"/>
    <w:rsid w:val="001A62B5"/>
    <w:rsid w:val="001A64D3"/>
    <w:rsid w:val="001A690C"/>
    <w:rsid w:val="001A6A0D"/>
    <w:rsid w:val="001A744B"/>
    <w:rsid w:val="001A7610"/>
    <w:rsid w:val="001A78B2"/>
    <w:rsid w:val="001A7A31"/>
    <w:rsid w:val="001A7A66"/>
    <w:rsid w:val="001A7C27"/>
    <w:rsid w:val="001A7C73"/>
    <w:rsid w:val="001A7CB9"/>
    <w:rsid w:val="001A7E88"/>
    <w:rsid w:val="001B021D"/>
    <w:rsid w:val="001B058C"/>
    <w:rsid w:val="001B0613"/>
    <w:rsid w:val="001B0FD9"/>
    <w:rsid w:val="001B1193"/>
    <w:rsid w:val="001B12FD"/>
    <w:rsid w:val="001B1332"/>
    <w:rsid w:val="001B156D"/>
    <w:rsid w:val="001B1885"/>
    <w:rsid w:val="001B1D52"/>
    <w:rsid w:val="001B1DCA"/>
    <w:rsid w:val="001B1F27"/>
    <w:rsid w:val="001B1FA0"/>
    <w:rsid w:val="001B2098"/>
    <w:rsid w:val="001B236B"/>
    <w:rsid w:val="001B25E3"/>
    <w:rsid w:val="001B28F1"/>
    <w:rsid w:val="001B299E"/>
    <w:rsid w:val="001B2A48"/>
    <w:rsid w:val="001B2B8F"/>
    <w:rsid w:val="001B2F34"/>
    <w:rsid w:val="001B2F58"/>
    <w:rsid w:val="001B32C5"/>
    <w:rsid w:val="001B35E8"/>
    <w:rsid w:val="001B3614"/>
    <w:rsid w:val="001B3648"/>
    <w:rsid w:val="001B3800"/>
    <w:rsid w:val="001B3C76"/>
    <w:rsid w:val="001B3D93"/>
    <w:rsid w:val="001B3EC5"/>
    <w:rsid w:val="001B3EF4"/>
    <w:rsid w:val="001B3FB8"/>
    <w:rsid w:val="001B414D"/>
    <w:rsid w:val="001B424E"/>
    <w:rsid w:val="001B44A0"/>
    <w:rsid w:val="001B477B"/>
    <w:rsid w:val="001B47E5"/>
    <w:rsid w:val="001B4C9F"/>
    <w:rsid w:val="001B503F"/>
    <w:rsid w:val="001B509E"/>
    <w:rsid w:val="001B5449"/>
    <w:rsid w:val="001B563D"/>
    <w:rsid w:val="001B56AE"/>
    <w:rsid w:val="001B5AA8"/>
    <w:rsid w:val="001B5BF7"/>
    <w:rsid w:val="001B5C95"/>
    <w:rsid w:val="001B6084"/>
    <w:rsid w:val="001B6454"/>
    <w:rsid w:val="001B64CF"/>
    <w:rsid w:val="001B6842"/>
    <w:rsid w:val="001B686C"/>
    <w:rsid w:val="001B6A51"/>
    <w:rsid w:val="001B6FAA"/>
    <w:rsid w:val="001B7577"/>
    <w:rsid w:val="001B7C75"/>
    <w:rsid w:val="001B7C8F"/>
    <w:rsid w:val="001B7D3C"/>
    <w:rsid w:val="001B7F1E"/>
    <w:rsid w:val="001B7F6B"/>
    <w:rsid w:val="001C0243"/>
    <w:rsid w:val="001C0258"/>
    <w:rsid w:val="001C050D"/>
    <w:rsid w:val="001C0A6A"/>
    <w:rsid w:val="001C0DDF"/>
    <w:rsid w:val="001C0EAC"/>
    <w:rsid w:val="001C0EF6"/>
    <w:rsid w:val="001C1206"/>
    <w:rsid w:val="001C123E"/>
    <w:rsid w:val="001C14CA"/>
    <w:rsid w:val="001C15C1"/>
    <w:rsid w:val="001C15E7"/>
    <w:rsid w:val="001C15F4"/>
    <w:rsid w:val="001C16B9"/>
    <w:rsid w:val="001C18E3"/>
    <w:rsid w:val="001C19DE"/>
    <w:rsid w:val="001C1C10"/>
    <w:rsid w:val="001C1CEB"/>
    <w:rsid w:val="001C1E36"/>
    <w:rsid w:val="001C220D"/>
    <w:rsid w:val="001C2656"/>
    <w:rsid w:val="001C26A5"/>
    <w:rsid w:val="001C29E1"/>
    <w:rsid w:val="001C2AE7"/>
    <w:rsid w:val="001C2D31"/>
    <w:rsid w:val="001C2FFA"/>
    <w:rsid w:val="001C32BC"/>
    <w:rsid w:val="001C3542"/>
    <w:rsid w:val="001C35F7"/>
    <w:rsid w:val="001C3DB4"/>
    <w:rsid w:val="001C3E2F"/>
    <w:rsid w:val="001C3EFC"/>
    <w:rsid w:val="001C453E"/>
    <w:rsid w:val="001C45A3"/>
    <w:rsid w:val="001C4650"/>
    <w:rsid w:val="001C475A"/>
    <w:rsid w:val="001C4788"/>
    <w:rsid w:val="001C4825"/>
    <w:rsid w:val="001C4855"/>
    <w:rsid w:val="001C4B0C"/>
    <w:rsid w:val="001C4CB7"/>
    <w:rsid w:val="001C4CD0"/>
    <w:rsid w:val="001C4D20"/>
    <w:rsid w:val="001C4E8D"/>
    <w:rsid w:val="001C4EE8"/>
    <w:rsid w:val="001C5066"/>
    <w:rsid w:val="001C53EB"/>
    <w:rsid w:val="001C5738"/>
    <w:rsid w:val="001C585B"/>
    <w:rsid w:val="001C58BD"/>
    <w:rsid w:val="001C59BC"/>
    <w:rsid w:val="001C5A04"/>
    <w:rsid w:val="001C5A1D"/>
    <w:rsid w:val="001C5C41"/>
    <w:rsid w:val="001C5E46"/>
    <w:rsid w:val="001C63BB"/>
    <w:rsid w:val="001C64D4"/>
    <w:rsid w:val="001C678A"/>
    <w:rsid w:val="001C71D8"/>
    <w:rsid w:val="001C72D6"/>
    <w:rsid w:val="001C76D9"/>
    <w:rsid w:val="001C787D"/>
    <w:rsid w:val="001C7A11"/>
    <w:rsid w:val="001C7A86"/>
    <w:rsid w:val="001C7F9C"/>
    <w:rsid w:val="001D0000"/>
    <w:rsid w:val="001D00D2"/>
    <w:rsid w:val="001D015C"/>
    <w:rsid w:val="001D01E6"/>
    <w:rsid w:val="001D021F"/>
    <w:rsid w:val="001D0225"/>
    <w:rsid w:val="001D03A6"/>
    <w:rsid w:val="001D0530"/>
    <w:rsid w:val="001D0828"/>
    <w:rsid w:val="001D097D"/>
    <w:rsid w:val="001D09DC"/>
    <w:rsid w:val="001D0ACF"/>
    <w:rsid w:val="001D0C0C"/>
    <w:rsid w:val="001D0C11"/>
    <w:rsid w:val="001D0E1A"/>
    <w:rsid w:val="001D0ED8"/>
    <w:rsid w:val="001D0F9D"/>
    <w:rsid w:val="001D17EB"/>
    <w:rsid w:val="001D1AC4"/>
    <w:rsid w:val="001D1DAB"/>
    <w:rsid w:val="001D1E38"/>
    <w:rsid w:val="001D21AD"/>
    <w:rsid w:val="001D2961"/>
    <w:rsid w:val="001D2993"/>
    <w:rsid w:val="001D2AB7"/>
    <w:rsid w:val="001D2D9D"/>
    <w:rsid w:val="001D2F90"/>
    <w:rsid w:val="001D31B0"/>
    <w:rsid w:val="001D378A"/>
    <w:rsid w:val="001D3830"/>
    <w:rsid w:val="001D3979"/>
    <w:rsid w:val="001D3CA3"/>
    <w:rsid w:val="001D4131"/>
    <w:rsid w:val="001D42FB"/>
    <w:rsid w:val="001D4693"/>
    <w:rsid w:val="001D49B6"/>
    <w:rsid w:val="001D49DF"/>
    <w:rsid w:val="001D4B7B"/>
    <w:rsid w:val="001D4C60"/>
    <w:rsid w:val="001D4CDA"/>
    <w:rsid w:val="001D4EE8"/>
    <w:rsid w:val="001D5204"/>
    <w:rsid w:val="001D5932"/>
    <w:rsid w:val="001D59FA"/>
    <w:rsid w:val="001D5AAC"/>
    <w:rsid w:val="001D5CD3"/>
    <w:rsid w:val="001D5DEE"/>
    <w:rsid w:val="001D5E57"/>
    <w:rsid w:val="001D627A"/>
    <w:rsid w:val="001D6302"/>
    <w:rsid w:val="001D637A"/>
    <w:rsid w:val="001D63AF"/>
    <w:rsid w:val="001D6730"/>
    <w:rsid w:val="001D675B"/>
    <w:rsid w:val="001D6B4B"/>
    <w:rsid w:val="001D6BB9"/>
    <w:rsid w:val="001D6E54"/>
    <w:rsid w:val="001D71AD"/>
    <w:rsid w:val="001D74B8"/>
    <w:rsid w:val="001D75D8"/>
    <w:rsid w:val="001D763A"/>
    <w:rsid w:val="001D76A8"/>
    <w:rsid w:val="001D76EA"/>
    <w:rsid w:val="001D7743"/>
    <w:rsid w:val="001D774D"/>
    <w:rsid w:val="001D7E50"/>
    <w:rsid w:val="001D7F29"/>
    <w:rsid w:val="001D7F45"/>
    <w:rsid w:val="001D7F71"/>
    <w:rsid w:val="001E011A"/>
    <w:rsid w:val="001E03E0"/>
    <w:rsid w:val="001E0718"/>
    <w:rsid w:val="001E0987"/>
    <w:rsid w:val="001E0AEB"/>
    <w:rsid w:val="001E0DF6"/>
    <w:rsid w:val="001E0F67"/>
    <w:rsid w:val="001E102C"/>
    <w:rsid w:val="001E11B8"/>
    <w:rsid w:val="001E1597"/>
    <w:rsid w:val="001E1974"/>
    <w:rsid w:val="001E1AE2"/>
    <w:rsid w:val="001E1DAF"/>
    <w:rsid w:val="001E1E63"/>
    <w:rsid w:val="001E1F1E"/>
    <w:rsid w:val="001E2152"/>
    <w:rsid w:val="001E23D5"/>
    <w:rsid w:val="001E2888"/>
    <w:rsid w:val="001E2B88"/>
    <w:rsid w:val="001E2D1C"/>
    <w:rsid w:val="001E2DFD"/>
    <w:rsid w:val="001E2E56"/>
    <w:rsid w:val="001E338C"/>
    <w:rsid w:val="001E346D"/>
    <w:rsid w:val="001E3487"/>
    <w:rsid w:val="001E3634"/>
    <w:rsid w:val="001E3A1B"/>
    <w:rsid w:val="001E3C47"/>
    <w:rsid w:val="001E41A4"/>
    <w:rsid w:val="001E46F7"/>
    <w:rsid w:val="001E4986"/>
    <w:rsid w:val="001E49EF"/>
    <w:rsid w:val="001E4BDA"/>
    <w:rsid w:val="001E4FE3"/>
    <w:rsid w:val="001E507D"/>
    <w:rsid w:val="001E568F"/>
    <w:rsid w:val="001E5F79"/>
    <w:rsid w:val="001E5F92"/>
    <w:rsid w:val="001E6039"/>
    <w:rsid w:val="001E612C"/>
    <w:rsid w:val="001E6342"/>
    <w:rsid w:val="001E6351"/>
    <w:rsid w:val="001E6471"/>
    <w:rsid w:val="001E64B5"/>
    <w:rsid w:val="001E6661"/>
    <w:rsid w:val="001E679B"/>
    <w:rsid w:val="001E68C8"/>
    <w:rsid w:val="001E6993"/>
    <w:rsid w:val="001E69F2"/>
    <w:rsid w:val="001E6CE0"/>
    <w:rsid w:val="001E731B"/>
    <w:rsid w:val="001E74AB"/>
    <w:rsid w:val="001E7721"/>
    <w:rsid w:val="001E779B"/>
    <w:rsid w:val="001E7815"/>
    <w:rsid w:val="001E7975"/>
    <w:rsid w:val="001E7B52"/>
    <w:rsid w:val="001E7F4C"/>
    <w:rsid w:val="001F032C"/>
    <w:rsid w:val="001F035D"/>
    <w:rsid w:val="001F03CE"/>
    <w:rsid w:val="001F06A4"/>
    <w:rsid w:val="001F0870"/>
    <w:rsid w:val="001F099C"/>
    <w:rsid w:val="001F11BC"/>
    <w:rsid w:val="001F159A"/>
    <w:rsid w:val="001F1648"/>
    <w:rsid w:val="001F1696"/>
    <w:rsid w:val="001F16E1"/>
    <w:rsid w:val="001F1911"/>
    <w:rsid w:val="001F19AC"/>
    <w:rsid w:val="001F1C0C"/>
    <w:rsid w:val="001F1C55"/>
    <w:rsid w:val="001F1CEA"/>
    <w:rsid w:val="001F1DAF"/>
    <w:rsid w:val="001F20CB"/>
    <w:rsid w:val="001F24C2"/>
    <w:rsid w:val="001F2530"/>
    <w:rsid w:val="001F267A"/>
    <w:rsid w:val="001F29D0"/>
    <w:rsid w:val="001F2AD7"/>
    <w:rsid w:val="001F2DAF"/>
    <w:rsid w:val="001F2E8E"/>
    <w:rsid w:val="001F2F1D"/>
    <w:rsid w:val="001F2F68"/>
    <w:rsid w:val="001F317F"/>
    <w:rsid w:val="001F3421"/>
    <w:rsid w:val="001F36CF"/>
    <w:rsid w:val="001F3747"/>
    <w:rsid w:val="001F378F"/>
    <w:rsid w:val="001F3AC3"/>
    <w:rsid w:val="001F3B77"/>
    <w:rsid w:val="001F3DCA"/>
    <w:rsid w:val="001F4597"/>
    <w:rsid w:val="001F460B"/>
    <w:rsid w:val="001F46A4"/>
    <w:rsid w:val="001F46D6"/>
    <w:rsid w:val="001F478A"/>
    <w:rsid w:val="001F49BC"/>
    <w:rsid w:val="001F49E7"/>
    <w:rsid w:val="001F49FC"/>
    <w:rsid w:val="001F4BC8"/>
    <w:rsid w:val="001F4D91"/>
    <w:rsid w:val="001F4DE0"/>
    <w:rsid w:val="001F52FC"/>
    <w:rsid w:val="001F5371"/>
    <w:rsid w:val="001F5375"/>
    <w:rsid w:val="001F55C1"/>
    <w:rsid w:val="001F5783"/>
    <w:rsid w:val="001F5BDA"/>
    <w:rsid w:val="001F5BDE"/>
    <w:rsid w:val="001F5BF6"/>
    <w:rsid w:val="001F5E3A"/>
    <w:rsid w:val="001F6192"/>
    <w:rsid w:val="001F6203"/>
    <w:rsid w:val="001F63A1"/>
    <w:rsid w:val="001F646F"/>
    <w:rsid w:val="001F6473"/>
    <w:rsid w:val="001F6C0B"/>
    <w:rsid w:val="001F6F72"/>
    <w:rsid w:val="001F72A3"/>
    <w:rsid w:val="001F78AE"/>
    <w:rsid w:val="001F7B2C"/>
    <w:rsid w:val="001F7CD5"/>
    <w:rsid w:val="001F7D2A"/>
    <w:rsid w:val="002000F5"/>
    <w:rsid w:val="00200197"/>
    <w:rsid w:val="002002E2"/>
    <w:rsid w:val="002004F3"/>
    <w:rsid w:val="00200C02"/>
    <w:rsid w:val="00200DB3"/>
    <w:rsid w:val="0020112D"/>
    <w:rsid w:val="0020117C"/>
    <w:rsid w:val="002018D6"/>
    <w:rsid w:val="002018E8"/>
    <w:rsid w:val="00201B94"/>
    <w:rsid w:val="0020203A"/>
    <w:rsid w:val="0020214C"/>
    <w:rsid w:val="002022BB"/>
    <w:rsid w:val="002024AB"/>
    <w:rsid w:val="002028B3"/>
    <w:rsid w:val="00202A9E"/>
    <w:rsid w:val="00202BC9"/>
    <w:rsid w:val="00202F44"/>
    <w:rsid w:val="00203280"/>
    <w:rsid w:val="0020335E"/>
    <w:rsid w:val="002033FA"/>
    <w:rsid w:val="002035FB"/>
    <w:rsid w:val="00203713"/>
    <w:rsid w:val="00203AD9"/>
    <w:rsid w:val="00203BB9"/>
    <w:rsid w:val="00203EF9"/>
    <w:rsid w:val="00203F14"/>
    <w:rsid w:val="00203FB1"/>
    <w:rsid w:val="0020411B"/>
    <w:rsid w:val="002041E9"/>
    <w:rsid w:val="00204280"/>
    <w:rsid w:val="00204696"/>
    <w:rsid w:val="002048BA"/>
    <w:rsid w:val="00204A7F"/>
    <w:rsid w:val="00204ABB"/>
    <w:rsid w:val="00204B60"/>
    <w:rsid w:val="00204BA5"/>
    <w:rsid w:val="00204BCE"/>
    <w:rsid w:val="00204D5F"/>
    <w:rsid w:val="00204E21"/>
    <w:rsid w:val="00204F41"/>
    <w:rsid w:val="002051DD"/>
    <w:rsid w:val="0020557F"/>
    <w:rsid w:val="00205718"/>
    <w:rsid w:val="00205A7A"/>
    <w:rsid w:val="00206008"/>
    <w:rsid w:val="002060A7"/>
    <w:rsid w:val="002062F3"/>
    <w:rsid w:val="00206454"/>
    <w:rsid w:val="0020665B"/>
    <w:rsid w:val="00206828"/>
    <w:rsid w:val="002068AC"/>
    <w:rsid w:val="002069CC"/>
    <w:rsid w:val="00206E69"/>
    <w:rsid w:val="00207124"/>
    <w:rsid w:val="00207197"/>
    <w:rsid w:val="00207277"/>
    <w:rsid w:val="002073DF"/>
    <w:rsid w:val="00207B8E"/>
    <w:rsid w:val="00207E13"/>
    <w:rsid w:val="0021031B"/>
    <w:rsid w:val="002104FD"/>
    <w:rsid w:val="00210C16"/>
    <w:rsid w:val="00210E20"/>
    <w:rsid w:val="00210E95"/>
    <w:rsid w:val="002110EB"/>
    <w:rsid w:val="0021110B"/>
    <w:rsid w:val="002112DC"/>
    <w:rsid w:val="002112ED"/>
    <w:rsid w:val="00211588"/>
    <w:rsid w:val="002115A2"/>
    <w:rsid w:val="00211773"/>
    <w:rsid w:val="00211982"/>
    <w:rsid w:val="00211A45"/>
    <w:rsid w:val="00211BCD"/>
    <w:rsid w:val="00212002"/>
    <w:rsid w:val="002120F0"/>
    <w:rsid w:val="00212703"/>
    <w:rsid w:val="002128B8"/>
    <w:rsid w:val="00212BAD"/>
    <w:rsid w:val="00212CC6"/>
    <w:rsid w:val="00213025"/>
    <w:rsid w:val="00213120"/>
    <w:rsid w:val="002131E2"/>
    <w:rsid w:val="002131EC"/>
    <w:rsid w:val="0021352B"/>
    <w:rsid w:val="002135AC"/>
    <w:rsid w:val="002138D0"/>
    <w:rsid w:val="00213A00"/>
    <w:rsid w:val="00213AC2"/>
    <w:rsid w:val="00213B87"/>
    <w:rsid w:val="00213CA0"/>
    <w:rsid w:val="00213F1F"/>
    <w:rsid w:val="0021440D"/>
    <w:rsid w:val="00214435"/>
    <w:rsid w:val="0021448E"/>
    <w:rsid w:val="0021497C"/>
    <w:rsid w:val="00214A44"/>
    <w:rsid w:val="00214FD8"/>
    <w:rsid w:val="00215692"/>
    <w:rsid w:val="00215A52"/>
    <w:rsid w:val="00215B81"/>
    <w:rsid w:val="00215C20"/>
    <w:rsid w:val="0021604A"/>
    <w:rsid w:val="0021621C"/>
    <w:rsid w:val="00216658"/>
    <w:rsid w:val="0021672E"/>
    <w:rsid w:val="00216793"/>
    <w:rsid w:val="002169A6"/>
    <w:rsid w:val="00216B8F"/>
    <w:rsid w:val="00216C60"/>
    <w:rsid w:val="00216FDF"/>
    <w:rsid w:val="00217235"/>
    <w:rsid w:val="00217310"/>
    <w:rsid w:val="00217393"/>
    <w:rsid w:val="002173BA"/>
    <w:rsid w:val="002177E2"/>
    <w:rsid w:val="00217948"/>
    <w:rsid w:val="00217974"/>
    <w:rsid w:val="002179AE"/>
    <w:rsid w:val="00217C46"/>
    <w:rsid w:val="00217EC4"/>
    <w:rsid w:val="00217F2A"/>
    <w:rsid w:val="00217F76"/>
    <w:rsid w:val="002201C3"/>
    <w:rsid w:val="002201F9"/>
    <w:rsid w:val="002202C4"/>
    <w:rsid w:val="002205EC"/>
    <w:rsid w:val="002205EE"/>
    <w:rsid w:val="00220D38"/>
    <w:rsid w:val="00220F35"/>
    <w:rsid w:val="00221371"/>
    <w:rsid w:val="0022147B"/>
    <w:rsid w:val="00221570"/>
    <w:rsid w:val="00221693"/>
    <w:rsid w:val="00221714"/>
    <w:rsid w:val="002217F4"/>
    <w:rsid w:val="00221BEF"/>
    <w:rsid w:val="00221EDB"/>
    <w:rsid w:val="00221F15"/>
    <w:rsid w:val="002221C2"/>
    <w:rsid w:val="0022239A"/>
    <w:rsid w:val="00222769"/>
    <w:rsid w:val="00222A1E"/>
    <w:rsid w:val="00222EB7"/>
    <w:rsid w:val="0022316B"/>
    <w:rsid w:val="002231AD"/>
    <w:rsid w:val="00223C61"/>
    <w:rsid w:val="00223D33"/>
    <w:rsid w:val="00224050"/>
    <w:rsid w:val="0022415D"/>
    <w:rsid w:val="00224374"/>
    <w:rsid w:val="002247F6"/>
    <w:rsid w:val="002249A2"/>
    <w:rsid w:val="00224AB8"/>
    <w:rsid w:val="00224B9D"/>
    <w:rsid w:val="00224DA4"/>
    <w:rsid w:val="002250B6"/>
    <w:rsid w:val="0022512D"/>
    <w:rsid w:val="0022536A"/>
    <w:rsid w:val="00225AB8"/>
    <w:rsid w:val="00225D0B"/>
    <w:rsid w:val="00225E97"/>
    <w:rsid w:val="0022622A"/>
    <w:rsid w:val="00226EA3"/>
    <w:rsid w:val="00227079"/>
    <w:rsid w:val="00227544"/>
    <w:rsid w:val="002275D4"/>
    <w:rsid w:val="00227605"/>
    <w:rsid w:val="002277BD"/>
    <w:rsid w:val="00227D01"/>
    <w:rsid w:val="00227E08"/>
    <w:rsid w:val="00230058"/>
    <w:rsid w:val="002301CA"/>
    <w:rsid w:val="0023045B"/>
    <w:rsid w:val="00230905"/>
    <w:rsid w:val="00230D50"/>
    <w:rsid w:val="0023100C"/>
    <w:rsid w:val="002315F8"/>
    <w:rsid w:val="00231771"/>
    <w:rsid w:val="002317DC"/>
    <w:rsid w:val="002318D5"/>
    <w:rsid w:val="00231C6D"/>
    <w:rsid w:val="00231E09"/>
    <w:rsid w:val="00232291"/>
    <w:rsid w:val="00232529"/>
    <w:rsid w:val="002327BA"/>
    <w:rsid w:val="002328E4"/>
    <w:rsid w:val="00232970"/>
    <w:rsid w:val="00232F9B"/>
    <w:rsid w:val="00233161"/>
    <w:rsid w:val="0023319F"/>
    <w:rsid w:val="00233429"/>
    <w:rsid w:val="002336A5"/>
    <w:rsid w:val="002336FF"/>
    <w:rsid w:val="00233B17"/>
    <w:rsid w:val="00233B36"/>
    <w:rsid w:val="00233B3C"/>
    <w:rsid w:val="0023422A"/>
    <w:rsid w:val="002343A0"/>
    <w:rsid w:val="002343CE"/>
    <w:rsid w:val="0023453D"/>
    <w:rsid w:val="002345D6"/>
    <w:rsid w:val="00234658"/>
    <w:rsid w:val="00234BA7"/>
    <w:rsid w:val="00234E42"/>
    <w:rsid w:val="0023503D"/>
    <w:rsid w:val="0023514A"/>
    <w:rsid w:val="00235263"/>
    <w:rsid w:val="0023567B"/>
    <w:rsid w:val="002357C1"/>
    <w:rsid w:val="00235814"/>
    <w:rsid w:val="0023587A"/>
    <w:rsid w:val="00235A0D"/>
    <w:rsid w:val="00235D02"/>
    <w:rsid w:val="002360ED"/>
    <w:rsid w:val="00236470"/>
    <w:rsid w:val="00236615"/>
    <w:rsid w:val="002366B0"/>
    <w:rsid w:val="00236869"/>
    <w:rsid w:val="002368D7"/>
    <w:rsid w:val="0023693F"/>
    <w:rsid w:val="0023698C"/>
    <w:rsid w:val="00236CC7"/>
    <w:rsid w:val="00236E0C"/>
    <w:rsid w:val="0023718D"/>
    <w:rsid w:val="0023741D"/>
    <w:rsid w:val="00237570"/>
    <w:rsid w:val="0023764F"/>
    <w:rsid w:val="00237650"/>
    <w:rsid w:val="00237873"/>
    <w:rsid w:val="00237E0E"/>
    <w:rsid w:val="00237E62"/>
    <w:rsid w:val="00237EFF"/>
    <w:rsid w:val="00237F41"/>
    <w:rsid w:val="00240E80"/>
    <w:rsid w:val="00241144"/>
    <w:rsid w:val="002411D2"/>
    <w:rsid w:val="002412A5"/>
    <w:rsid w:val="0024146C"/>
    <w:rsid w:val="002414CA"/>
    <w:rsid w:val="0024163C"/>
    <w:rsid w:val="0024167E"/>
    <w:rsid w:val="002419B0"/>
    <w:rsid w:val="002419D2"/>
    <w:rsid w:val="002420CB"/>
    <w:rsid w:val="0024231D"/>
    <w:rsid w:val="002426A2"/>
    <w:rsid w:val="002428A7"/>
    <w:rsid w:val="002428B2"/>
    <w:rsid w:val="00242B65"/>
    <w:rsid w:val="00242FCA"/>
    <w:rsid w:val="00243228"/>
    <w:rsid w:val="0024339B"/>
    <w:rsid w:val="002433D8"/>
    <w:rsid w:val="00244033"/>
    <w:rsid w:val="00244114"/>
    <w:rsid w:val="0024418A"/>
    <w:rsid w:val="00244461"/>
    <w:rsid w:val="0024448D"/>
    <w:rsid w:val="0024450D"/>
    <w:rsid w:val="0024475A"/>
    <w:rsid w:val="00244C35"/>
    <w:rsid w:val="00244E1B"/>
    <w:rsid w:val="002450C7"/>
    <w:rsid w:val="00245103"/>
    <w:rsid w:val="002451CB"/>
    <w:rsid w:val="00245545"/>
    <w:rsid w:val="002458AF"/>
    <w:rsid w:val="0024594C"/>
    <w:rsid w:val="00245DBA"/>
    <w:rsid w:val="00245F31"/>
    <w:rsid w:val="002461EB"/>
    <w:rsid w:val="00246302"/>
    <w:rsid w:val="00246456"/>
    <w:rsid w:val="0024649F"/>
    <w:rsid w:val="00246821"/>
    <w:rsid w:val="00246841"/>
    <w:rsid w:val="0024686C"/>
    <w:rsid w:val="00246A89"/>
    <w:rsid w:val="00246DB9"/>
    <w:rsid w:val="00246E36"/>
    <w:rsid w:val="00246E5B"/>
    <w:rsid w:val="002471A1"/>
    <w:rsid w:val="00247204"/>
    <w:rsid w:val="0024778E"/>
    <w:rsid w:val="00247AD5"/>
    <w:rsid w:val="00247BF5"/>
    <w:rsid w:val="00247CFC"/>
    <w:rsid w:val="00247FD8"/>
    <w:rsid w:val="0024BC95"/>
    <w:rsid w:val="0025013E"/>
    <w:rsid w:val="00250352"/>
    <w:rsid w:val="00250DA6"/>
    <w:rsid w:val="00250FB5"/>
    <w:rsid w:val="002512B0"/>
    <w:rsid w:val="0025159F"/>
    <w:rsid w:val="00251604"/>
    <w:rsid w:val="00251A3D"/>
    <w:rsid w:val="00251E29"/>
    <w:rsid w:val="00251EF0"/>
    <w:rsid w:val="00252212"/>
    <w:rsid w:val="00252744"/>
    <w:rsid w:val="002529D2"/>
    <w:rsid w:val="00252D15"/>
    <w:rsid w:val="00252D91"/>
    <w:rsid w:val="00252E15"/>
    <w:rsid w:val="0025322C"/>
    <w:rsid w:val="00253600"/>
    <w:rsid w:val="002538C5"/>
    <w:rsid w:val="00253B60"/>
    <w:rsid w:val="00254707"/>
    <w:rsid w:val="00254776"/>
    <w:rsid w:val="00254B26"/>
    <w:rsid w:val="00254BF7"/>
    <w:rsid w:val="00254ECF"/>
    <w:rsid w:val="00254FB3"/>
    <w:rsid w:val="0025520E"/>
    <w:rsid w:val="00255217"/>
    <w:rsid w:val="00255666"/>
    <w:rsid w:val="00255910"/>
    <w:rsid w:val="00255AD7"/>
    <w:rsid w:val="00255E97"/>
    <w:rsid w:val="00255ECC"/>
    <w:rsid w:val="00255FBE"/>
    <w:rsid w:val="0025604A"/>
    <w:rsid w:val="002560BA"/>
    <w:rsid w:val="0025688E"/>
    <w:rsid w:val="00256C72"/>
    <w:rsid w:val="00256CD9"/>
    <w:rsid w:val="00256EF8"/>
    <w:rsid w:val="00257346"/>
    <w:rsid w:val="00257727"/>
    <w:rsid w:val="002578A8"/>
    <w:rsid w:val="002578F9"/>
    <w:rsid w:val="00257B48"/>
    <w:rsid w:val="00257D44"/>
    <w:rsid w:val="00260083"/>
    <w:rsid w:val="00260444"/>
    <w:rsid w:val="00260A21"/>
    <w:rsid w:val="00260C5C"/>
    <w:rsid w:val="00261035"/>
    <w:rsid w:val="00261129"/>
    <w:rsid w:val="00261412"/>
    <w:rsid w:val="002614C0"/>
    <w:rsid w:val="002615CD"/>
    <w:rsid w:val="00261DEB"/>
    <w:rsid w:val="00262179"/>
    <w:rsid w:val="0026221F"/>
    <w:rsid w:val="00262382"/>
    <w:rsid w:val="00262535"/>
    <w:rsid w:val="0026260E"/>
    <w:rsid w:val="00262681"/>
    <w:rsid w:val="002626F9"/>
    <w:rsid w:val="002628D4"/>
    <w:rsid w:val="00262E3D"/>
    <w:rsid w:val="00263095"/>
    <w:rsid w:val="0026323C"/>
    <w:rsid w:val="00263339"/>
    <w:rsid w:val="002634DE"/>
    <w:rsid w:val="0026384B"/>
    <w:rsid w:val="00263A1C"/>
    <w:rsid w:val="002640F5"/>
    <w:rsid w:val="002643DF"/>
    <w:rsid w:val="002647A6"/>
    <w:rsid w:val="00264901"/>
    <w:rsid w:val="002649D6"/>
    <w:rsid w:val="00264E6A"/>
    <w:rsid w:val="00264F87"/>
    <w:rsid w:val="0026544E"/>
    <w:rsid w:val="00265670"/>
    <w:rsid w:val="002659F6"/>
    <w:rsid w:val="00265AD9"/>
    <w:rsid w:val="00265B79"/>
    <w:rsid w:val="00265D0E"/>
    <w:rsid w:val="00265FD7"/>
    <w:rsid w:val="002660F4"/>
    <w:rsid w:val="002662DA"/>
    <w:rsid w:val="002662E5"/>
    <w:rsid w:val="0026632A"/>
    <w:rsid w:val="002663EE"/>
    <w:rsid w:val="00266426"/>
    <w:rsid w:val="00266586"/>
    <w:rsid w:val="00266925"/>
    <w:rsid w:val="00266BD7"/>
    <w:rsid w:val="00266E9D"/>
    <w:rsid w:val="0026731E"/>
    <w:rsid w:val="002673F3"/>
    <w:rsid w:val="00267521"/>
    <w:rsid w:val="002676A1"/>
    <w:rsid w:val="00267759"/>
    <w:rsid w:val="00267927"/>
    <w:rsid w:val="0026796E"/>
    <w:rsid w:val="00267AF7"/>
    <w:rsid w:val="00267C2D"/>
    <w:rsid w:val="00267FCA"/>
    <w:rsid w:val="00270136"/>
    <w:rsid w:val="00270735"/>
    <w:rsid w:val="0027077B"/>
    <w:rsid w:val="002707A1"/>
    <w:rsid w:val="00270D7F"/>
    <w:rsid w:val="00270D97"/>
    <w:rsid w:val="00270DD1"/>
    <w:rsid w:val="0027115B"/>
    <w:rsid w:val="0027129A"/>
    <w:rsid w:val="002713F2"/>
    <w:rsid w:val="0027149E"/>
    <w:rsid w:val="00271548"/>
    <w:rsid w:val="002718AE"/>
    <w:rsid w:val="00271D97"/>
    <w:rsid w:val="002720AA"/>
    <w:rsid w:val="002726D4"/>
    <w:rsid w:val="0027274D"/>
    <w:rsid w:val="00272D88"/>
    <w:rsid w:val="00272F0B"/>
    <w:rsid w:val="00272FD5"/>
    <w:rsid w:val="002738A4"/>
    <w:rsid w:val="00273B5A"/>
    <w:rsid w:val="00273E78"/>
    <w:rsid w:val="00274091"/>
    <w:rsid w:val="002740FC"/>
    <w:rsid w:val="002743C5"/>
    <w:rsid w:val="00274402"/>
    <w:rsid w:val="0027441E"/>
    <w:rsid w:val="00274437"/>
    <w:rsid w:val="0027448D"/>
    <w:rsid w:val="00274495"/>
    <w:rsid w:val="00274957"/>
    <w:rsid w:val="00274C57"/>
    <w:rsid w:val="00274D3E"/>
    <w:rsid w:val="00274E3F"/>
    <w:rsid w:val="00274E66"/>
    <w:rsid w:val="0027509D"/>
    <w:rsid w:val="0027531E"/>
    <w:rsid w:val="0027560D"/>
    <w:rsid w:val="0027564E"/>
    <w:rsid w:val="0027595E"/>
    <w:rsid w:val="002759B1"/>
    <w:rsid w:val="00275F56"/>
    <w:rsid w:val="002760E0"/>
    <w:rsid w:val="0027635F"/>
    <w:rsid w:val="00276381"/>
    <w:rsid w:val="002766A4"/>
    <w:rsid w:val="0027682F"/>
    <w:rsid w:val="002768B0"/>
    <w:rsid w:val="00276A3F"/>
    <w:rsid w:val="00276D94"/>
    <w:rsid w:val="00276DB1"/>
    <w:rsid w:val="00276E05"/>
    <w:rsid w:val="00276F47"/>
    <w:rsid w:val="00277025"/>
    <w:rsid w:val="0027725C"/>
    <w:rsid w:val="00277264"/>
    <w:rsid w:val="0027753F"/>
    <w:rsid w:val="00277578"/>
    <w:rsid w:val="00277766"/>
    <w:rsid w:val="00277DEE"/>
    <w:rsid w:val="00277E76"/>
    <w:rsid w:val="00277E78"/>
    <w:rsid w:val="00280568"/>
    <w:rsid w:val="00280615"/>
    <w:rsid w:val="0028062E"/>
    <w:rsid w:val="00280A1E"/>
    <w:rsid w:val="00280A76"/>
    <w:rsid w:val="00280EA4"/>
    <w:rsid w:val="00281229"/>
    <w:rsid w:val="00281254"/>
    <w:rsid w:val="00281DAC"/>
    <w:rsid w:val="00281E40"/>
    <w:rsid w:val="00281EA5"/>
    <w:rsid w:val="0028202D"/>
    <w:rsid w:val="002820D6"/>
    <w:rsid w:val="00282140"/>
    <w:rsid w:val="0028243B"/>
    <w:rsid w:val="002824A6"/>
    <w:rsid w:val="00282598"/>
    <w:rsid w:val="002827DC"/>
    <w:rsid w:val="00282800"/>
    <w:rsid w:val="00282A9B"/>
    <w:rsid w:val="00282BC8"/>
    <w:rsid w:val="00282E7B"/>
    <w:rsid w:val="00282E99"/>
    <w:rsid w:val="00282F0F"/>
    <w:rsid w:val="0028319F"/>
    <w:rsid w:val="00283984"/>
    <w:rsid w:val="00283C42"/>
    <w:rsid w:val="00283ED8"/>
    <w:rsid w:val="00284452"/>
    <w:rsid w:val="0028446E"/>
    <w:rsid w:val="002847EF"/>
    <w:rsid w:val="00284C64"/>
    <w:rsid w:val="00284CA0"/>
    <w:rsid w:val="00284D0E"/>
    <w:rsid w:val="002858AB"/>
    <w:rsid w:val="002858E7"/>
    <w:rsid w:val="00285C43"/>
    <w:rsid w:val="00285E9A"/>
    <w:rsid w:val="00285FC9"/>
    <w:rsid w:val="00286DE6"/>
    <w:rsid w:val="0028781B"/>
    <w:rsid w:val="00287A04"/>
    <w:rsid w:val="00287ACC"/>
    <w:rsid w:val="00287B9A"/>
    <w:rsid w:val="00287C78"/>
    <w:rsid w:val="00287CF1"/>
    <w:rsid w:val="00287DA3"/>
    <w:rsid w:val="00287ED4"/>
    <w:rsid w:val="00290024"/>
    <w:rsid w:val="0029032D"/>
    <w:rsid w:val="002906E9"/>
    <w:rsid w:val="00290739"/>
    <w:rsid w:val="002907A4"/>
    <w:rsid w:val="0029091A"/>
    <w:rsid w:val="00290979"/>
    <w:rsid w:val="0029099F"/>
    <w:rsid w:val="00290ACE"/>
    <w:rsid w:val="00290B7C"/>
    <w:rsid w:val="00290E32"/>
    <w:rsid w:val="0029140B"/>
    <w:rsid w:val="00291496"/>
    <w:rsid w:val="00291714"/>
    <w:rsid w:val="002917E7"/>
    <w:rsid w:val="00291978"/>
    <w:rsid w:val="00291A66"/>
    <w:rsid w:val="00291CC8"/>
    <w:rsid w:val="00291F46"/>
    <w:rsid w:val="00291F9F"/>
    <w:rsid w:val="00291FD0"/>
    <w:rsid w:val="0029228D"/>
    <w:rsid w:val="00292337"/>
    <w:rsid w:val="00292DCE"/>
    <w:rsid w:val="00293159"/>
    <w:rsid w:val="0029369D"/>
    <w:rsid w:val="0029387C"/>
    <w:rsid w:val="00293A7A"/>
    <w:rsid w:val="00293AE0"/>
    <w:rsid w:val="00293BAD"/>
    <w:rsid w:val="00293E97"/>
    <w:rsid w:val="002940FF"/>
    <w:rsid w:val="0029435C"/>
    <w:rsid w:val="002944F3"/>
    <w:rsid w:val="0029452B"/>
    <w:rsid w:val="00294630"/>
    <w:rsid w:val="00294694"/>
    <w:rsid w:val="0029469E"/>
    <w:rsid w:val="002949B4"/>
    <w:rsid w:val="002949E1"/>
    <w:rsid w:val="00294B40"/>
    <w:rsid w:val="00294B6D"/>
    <w:rsid w:val="00294C92"/>
    <w:rsid w:val="00294DC6"/>
    <w:rsid w:val="00294E24"/>
    <w:rsid w:val="00294FAB"/>
    <w:rsid w:val="00295048"/>
    <w:rsid w:val="0029514D"/>
    <w:rsid w:val="002954AE"/>
    <w:rsid w:val="00295637"/>
    <w:rsid w:val="00295658"/>
    <w:rsid w:val="002956ED"/>
    <w:rsid w:val="00295831"/>
    <w:rsid w:val="002958F1"/>
    <w:rsid w:val="00295A80"/>
    <w:rsid w:val="00296054"/>
    <w:rsid w:val="00296263"/>
    <w:rsid w:val="002962A5"/>
    <w:rsid w:val="002962D8"/>
    <w:rsid w:val="0029635B"/>
    <w:rsid w:val="00296720"/>
    <w:rsid w:val="0029684F"/>
    <w:rsid w:val="002968EF"/>
    <w:rsid w:val="00296A13"/>
    <w:rsid w:val="00296CE4"/>
    <w:rsid w:val="0029714B"/>
    <w:rsid w:val="0029721E"/>
    <w:rsid w:val="002972CE"/>
    <w:rsid w:val="002974DF"/>
    <w:rsid w:val="002A004A"/>
    <w:rsid w:val="002A0097"/>
    <w:rsid w:val="002A023E"/>
    <w:rsid w:val="002A063F"/>
    <w:rsid w:val="002A0E0C"/>
    <w:rsid w:val="002A0E7E"/>
    <w:rsid w:val="002A0F12"/>
    <w:rsid w:val="002A11BF"/>
    <w:rsid w:val="002A15B1"/>
    <w:rsid w:val="002A16E0"/>
    <w:rsid w:val="002A19FE"/>
    <w:rsid w:val="002A1FD1"/>
    <w:rsid w:val="002A1FFE"/>
    <w:rsid w:val="002A2028"/>
    <w:rsid w:val="002A2263"/>
    <w:rsid w:val="002A2633"/>
    <w:rsid w:val="002A27F9"/>
    <w:rsid w:val="002A27FA"/>
    <w:rsid w:val="002A283E"/>
    <w:rsid w:val="002A2A75"/>
    <w:rsid w:val="002A2B0A"/>
    <w:rsid w:val="002A2C0C"/>
    <w:rsid w:val="002A2CC4"/>
    <w:rsid w:val="002A2E0B"/>
    <w:rsid w:val="002A3159"/>
    <w:rsid w:val="002A363A"/>
    <w:rsid w:val="002A3C8C"/>
    <w:rsid w:val="002A3D1A"/>
    <w:rsid w:val="002A410D"/>
    <w:rsid w:val="002A4252"/>
    <w:rsid w:val="002A4443"/>
    <w:rsid w:val="002A48D0"/>
    <w:rsid w:val="002A4AD6"/>
    <w:rsid w:val="002A4D4B"/>
    <w:rsid w:val="002A502E"/>
    <w:rsid w:val="002A502F"/>
    <w:rsid w:val="002A50A5"/>
    <w:rsid w:val="002A51AB"/>
    <w:rsid w:val="002A52C5"/>
    <w:rsid w:val="002A5356"/>
    <w:rsid w:val="002A5673"/>
    <w:rsid w:val="002A5947"/>
    <w:rsid w:val="002A5B6A"/>
    <w:rsid w:val="002A5B75"/>
    <w:rsid w:val="002A5C83"/>
    <w:rsid w:val="002A63FD"/>
    <w:rsid w:val="002A65F8"/>
    <w:rsid w:val="002A6A6A"/>
    <w:rsid w:val="002A6A96"/>
    <w:rsid w:val="002A6AE5"/>
    <w:rsid w:val="002A6BDF"/>
    <w:rsid w:val="002A7060"/>
    <w:rsid w:val="002A718F"/>
    <w:rsid w:val="002A73E9"/>
    <w:rsid w:val="002A747C"/>
    <w:rsid w:val="002A7629"/>
    <w:rsid w:val="002A76AB"/>
    <w:rsid w:val="002A7D93"/>
    <w:rsid w:val="002A7DAB"/>
    <w:rsid w:val="002A7DD1"/>
    <w:rsid w:val="002B0147"/>
    <w:rsid w:val="002B019A"/>
    <w:rsid w:val="002B01CA"/>
    <w:rsid w:val="002B0A87"/>
    <w:rsid w:val="002B0B58"/>
    <w:rsid w:val="002B12D2"/>
    <w:rsid w:val="002B1446"/>
    <w:rsid w:val="002B17DE"/>
    <w:rsid w:val="002B18AC"/>
    <w:rsid w:val="002B1AB4"/>
    <w:rsid w:val="002B1ACD"/>
    <w:rsid w:val="002B1E7F"/>
    <w:rsid w:val="002B20EE"/>
    <w:rsid w:val="002B2140"/>
    <w:rsid w:val="002B21E4"/>
    <w:rsid w:val="002B21F9"/>
    <w:rsid w:val="002B222E"/>
    <w:rsid w:val="002B227F"/>
    <w:rsid w:val="002B25DD"/>
    <w:rsid w:val="002B26B9"/>
    <w:rsid w:val="002B2798"/>
    <w:rsid w:val="002B2858"/>
    <w:rsid w:val="002B2859"/>
    <w:rsid w:val="002B2D4D"/>
    <w:rsid w:val="002B2D50"/>
    <w:rsid w:val="002B2E12"/>
    <w:rsid w:val="002B2E1D"/>
    <w:rsid w:val="002B2EC5"/>
    <w:rsid w:val="002B31D9"/>
    <w:rsid w:val="002B32A6"/>
    <w:rsid w:val="002B3408"/>
    <w:rsid w:val="002B34DF"/>
    <w:rsid w:val="002B353A"/>
    <w:rsid w:val="002B35F7"/>
    <w:rsid w:val="002B3A62"/>
    <w:rsid w:val="002B3C8A"/>
    <w:rsid w:val="002B3DFA"/>
    <w:rsid w:val="002B3FC9"/>
    <w:rsid w:val="002B4215"/>
    <w:rsid w:val="002B45E9"/>
    <w:rsid w:val="002B45F3"/>
    <w:rsid w:val="002B4816"/>
    <w:rsid w:val="002B4894"/>
    <w:rsid w:val="002B4AEF"/>
    <w:rsid w:val="002B4CB4"/>
    <w:rsid w:val="002B4CD8"/>
    <w:rsid w:val="002B4FF8"/>
    <w:rsid w:val="002B5046"/>
    <w:rsid w:val="002B55E5"/>
    <w:rsid w:val="002B56B4"/>
    <w:rsid w:val="002B5788"/>
    <w:rsid w:val="002B57AA"/>
    <w:rsid w:val="002B5A89"/>
    <w:rsid w:val="002B5ADE"/>
    <w:rsid w:val="002B5B1B"/>
    <w:rsid w:val="002B5E87"/>
    <w:rsid w:val="002B5E89"/>
    <w:rsid w:val="002B61FB"/>
    <w:rsid w:val="002B64BB"/>
    <w:rsid w:val="002B7002"/>
    <w:rsid w:val="002B71E5"/>
    <w:rsid w:val="002B7284"/>
    <w:rsid w:val="002B769A"/>
    <w:rsid w:val="002B78F8"/>
    <w:rsid w:val="002B790D"/>
    <w:rsid w:val="002B7E03"/>
    <w:rsid w:val="002C0229"/>
    <w:rsid w:val="002C035C"/>
    <w:rsid w:val="002C041B"/>
    <w:rsid w:val="002C0499"/>
    <w:rsid w:val="002C067C"/>
    <w:rsid w:val="002C0B12"/>
    <w:rsid w:val="002C1366"/>
    <w:rsid w:val="002C1420"/>
    <w:rsid w:val="002C19DD"/>
    <w:rsid w:val="002C1AAB"/>
    <w:rsid w:val="002C1CAD"/>
    <w:rsid w:val="002C1FDE"/>
    <w:rsid w:val="002C22B9"/>
    <w:rsid w:val="002C25C1"/>
    <w:rsid w:val="002C2699"/>
    <w:rsid w:val="002C26E6"/>
    <w:rsid w:val="002C26E9"/>
    <w:rsid w:val="002C27FA"/>
    <w:rsid w:val="002C2A3E"/>
    <w:rsid w:val="002C2AC0"/>
    <w:rsid w:val="002C2BA2"/>
    <w:rsid w:val="002C2C53"/>
    <w:rsid w:val="002C303B"/>
    <w:rsid w:val="002C3047"/>
    <w:rsid w:val="002C3126"/>
    <w:rsid w:val="002C355E"/>
    <w:rsid w:val="002C35C4"/>
    <w:rsid w:val="002C3BDF"/>
    <w:rsid w:val="002C417E"/>
    <w:rsid w:val="002C4295"/>
    <w:rsid w:val="002C42E6"/>
    <w:rsid w:val="002C43A3"/>
    <w:rsid w:val="002C441A"/>
    <w:rsid w:val="002C4526"/>
    <w:rsid w:val="002C466C"/>
    <w:rsid w:val="002C498E"/>
    <w:rsid w:val="002C4E34"/>
    <w:rsid w:val="002C4E69"/>
    <w:rsid w:val="002C50D0"/>
    <w:rsid w:val="002C5629"/>
    <w:rsid w:val="002C5E72"/>
    <w:rsid w:val="002C60A5"/>
    <w:rsid w:val="002C6266"/>
    <w:rsid w:val="002C64C6"/>
    <w:rsid w:val="002C64F3"/>
    <w:rsid w:val="002C67F5"/>
    <w:rsid w:val="002C6BDF"/>
    <w:rsid w:val="002C6BF0"/>
    <w:rsid w:val="002C6D24"/>
    <w:rsid w:val="002C7369"/>
    <w:rsid w:val="002C747E"/>
    <w:rsid w:val="002C74F3"/>
    <w:rsid w:val="002C791D"/>
    <w:rsid w:val="002C7F8F"/>
    <w:rsid w:val="002D021D"/>
    <w:rsid w:val="002D04E2"/>
    <w:rsid w:val="002D050F"/>
    <w:rsid w:val="002D0987"/>
    <w:rsid w:val="002D0A5B"/>
    <w:rsid w:val="002D0B86"/>
    <w:rsid w:val="002D0D26"/>
    <w:rsid w:val="002D0E23"/>
    <w:rsid w:val="002D16BC"/>
    <w:rsid w:val="002D18BA"/>
    <w:rsid w:val="002D19A3"/>
    <w:rsid w:val="002D1A37"/>
    <w:rsid w:val="002D1A7A"/>
    <w:rsid w:val="002D1DFF"/>
    <w:rsid w:val="002D1EBD"/>
    <w:rsid w:val="002D200A"/>
    <w:rsid w:val="002D2081"/>
    <w:rsid w:val="002D20E6"/>
    <w:rsid w:val="002D239E"/>
    <w:rsid w:val="002D2932"/>
    <w:rsid w:val="002D294E"/>
    <w:rsid w:val="002D29B6"/>
    <w:rsid w:val="002D2C57"/>
    <w:rsid w:val="002D2D81"/>
    <w:rsid w:val="002D2D8E"/>
    <w:rsid w:val="002D2E79"/>
    <w:rsid w:val="002D3462"/>
    <w:rsid w:val="002D3A71"/>
    <w:rsid w:val="002D3B4A"/>
    <w:rsid w:val="002D3CD8"/>
    <w:rsid w:val="002D3DEF"/>
    <w:rsid w:val="002D3E3E"/>
    <w:rsid w:val="002D3F78"/>
    <w:rsid w:val="002D4031"/>
    <w:rsid w:val="002D4087"/>
    <w:rsid w:val="002D4182"/>
    <w:rsid w:val="002D488B"/>
    <w:rsid w:val="002D49CB"/>
    <w:rsid w:val="002D4BCE"/>
    <w:rsid w:val="002D4D85"/>
    <w:rsid w:val="002D50F4"/>
    <w:rsid w:val="002D55EC"/>
    <w:rsid w:val="002D5888"/>
    <w:rsid w:val="002D5B62"/>
    <w:rsid w:val="002D5D01"/>
    <w:rsid w:val="002D654E"/>
    <w:rsid w:val="002D656D"/>
    <w:rsid w:val="002D67D3"/>
    <w:rsid w:val="002D6943"/>
    <w:rsid w:val="002D6B9B"/>
    <w:rsid w:val="002D6D46"/>
    <w:rsid w:val="002D703D"/>
    <w:rsid w:val="002D7990"/>
    <w:rsid w:val="002D7A08"/>
    <w:rsid w:val="002D7C1F"/>
    <w:rsid w:val="002D7D2B"/>
    <w:rsid w:val="002E049B"/>
    <w:rsid w:val="002E0553"/>
    <w:rsid w:val="002E0626"/>
    <w:rsid w:val="002E0AE2"/>
    <w:rsid w:val="002E0CB8"/>
    <w:rsid w:val="002E1136"/>
    <w:rsid w:val="002E1355"/>
    <w:rsid w:val="002E1398"/>
    <w:rsid w:val="002E13B1"/>
    <w:rsid w:val="002E160C"/>
    <w:rsid w:val="002E160F"/>
    <w:rsid w:val="002E174D"/>
    <w:rsid w:val="002E17BB"/>
    <w:rsid w:val="002E180E"/>
    <w:rsid w:val="002E19F7"/>
    <w:rsid w:val="002E19F9"/>
    <w:rsid w:val="002E1A0A"/>
    <w:rsid w:val="002E1C71"/>
    <w:rsid w:val="002E2001"/>
    <w:rsid w:val="002E200D"/>
    <w:rsid w:val="002E2474"/>
    <w:rsid w:val="002E25C7"/>
    <w:rsid w:val="002E28D9"/>
    <w:rsid w:val="002E2DDA"/>
    <w:rsid w:val="002E2E3A"/>
    <w:rsid w:val="002E3444"/>
    <w:rsid w:val="002E35FE"/>
    <w:rsid w:val="002E3642"/>
    <w:rsid w:val="002E376D"/>
    <w:rsid w:val="002E3A1F"/>
    <w:rsid w:val="002E3AA6"/>
    <w:rsid w:val="002E3B2C"/>
    <w:rsid w:val="002E3E0B"/>
    <w:rsid w:val="002E4177"/>
    <w:rsid w:val="002E4254"/>
    <w:rsid w:val="002E45A5"/>
    <w:rsid w:val="002E4787"/>
    <w:rsid w:val="002E487F"/>
    <w:rsid w:val="002E48FB"/>
    <w:rsid w:val="002E4910"/>
    <w:rsid w:val="002E4AB9"/>
    <w:rsid w:val="002E4B4C"/>
    <w:rsid w:val="002E4F08"/>
    <w:rsid w:val="002E4F4B"/>
    <w:rsid w:val="002E5058"/>
    <w:rsid w:val="002E5357"/>
    <w:rsid w:val="002E5EA5"/>
    <w:rsid w:val="002E5FD4"/>
    <w:rsid w:val="002E614D"/>
    <w:rsid w:val="002E6583"/>
    <w:rsid w:val="002E67E7"/>
    <w:rsid w:val="002E6B50"/>
    <w:rsid w:val="002E6C74"/>
    <w:rsid w:val="002E7088"/>
    <w:rsid w:val="002E723E"/>
    <w:rsid w:val="002E738A"/>
    <w:rsid w:val="002E79DB"/>
    <w:rsid w:val="002E7C63"/>
    <w:rsid w:val="002E7CDE"/>
    <w:rsid w:val="002E7D22"/>
    <w:rsid w:val="002E7DD9"/>
    <w:rsid w:val="002E7F67"/>
    <w:rsid w:val="002F013A"/>
    <w:rsid w:val="002F0217"/>
    <w:rsid w:val="002F051E"/>
    <w:rsid w:val="002F0549"/>
    <w:rsid w:val="002F062D"/>
    <w:rsid w:val="002F0A1E"/>
    <w:rsid w:val="002F0AB3"/>
    <w:rsid w:val="002F0EF7"/>
    <w:rsid w:val="002F1266"/>
    <w:rsid w:val="002F16CA"/>
    <w:rsid w:val="002F1881"/>
    <w:rsid w:val="002F1999"/>
    <w:rsid w:val="002F1AA8"/>
    <w:rsid w:val="002F1CCC"/>
    <w:rsid w:val="002F1E19"/>
    <w:rsid w:val="002F1EBA"/>
    <w:rsid w:val="002F2541"/>
    <w:rsid w:val="002F297A"/>
    <w:rsid w:val="002F2A5E"/>
    <w:rsid w:val="002F2FF5"/>
    <w:rsid w:val="002F3279"/>
    <w:rsid w:val="002F329A"/>
    <w:rsid w:val="002F32CA"/>
    <w:rsid w:val="002F33F3"/>
    <w:rsid w:val="002F343B"/>
    <w:rsid w:val="002F373B"/>
    <w:rsid w:val="002F3B2B"/>
    <w:rsid w:val="002F3D46"/>
    <w:rsid w:val="002F401D"/>
    <w:rsid w:val="002F40B2"/>
    <w:rsid w:val="002F42A5"/>
    <w:rsid w:val="002F447F"/>
    <w:rsid w:val="002F44B7"/>
    <w:rsid w:val="002F4547"/>
    <w:rsid w:val="002F457C"/>
    <w:rsid w:val="002F46A0"/>
    <w:rsid w:val="002F46BE"/>
    <w:rsid w:val="002F487D"/>
    <w:rsid w:val="002F4D97"/>
    <w:rsid w:val="002F501F"/>
    <w:rsid w:val="002F549E"/>
    <w:rsid w:val="002F55DE"/>
    <w:rsid w:val="002F569B"/>
    <w:rsid w:val="002F5912"/>
    <w:rsid w:val="002F599D"/>
    <w:rsid w:val="002F5A75"/>
    <w:rsid w:val="002F5BB6"/>
    <w:rsid w:val="002F5EA4"/>
    <w:rsid w:val="002F5FCD"/>
    <w:rsid w:val="002F63FC"/>
    <w:rsid w:val="002F64E9"/>
    <w:rsid w:val="002F6990"/>
    <w:rsid w:val="002F69A1"/>
    <w:rsid w:val="002F69AD"/>
    <w:rsid w:val="002F6DC4"/>
    <w:rsid w:val="002F6EF0"/>
    <w:rsid w:val="002F6FAB"/>
    <w:rsid w:val="002F7310"/>
    <w:rsid w:val="002F75E9"/>
    <w:rsid w:val="002F761F"/>
    <w:rsid w:val="002F7626"/>
    <w:rsid w:val="002F76AF"/>
    <w:rsid w:val="002F7770"/>
    <w:rsid w:val="002F77A3"/>
    <w:rsid w:val="002F7C0A"/>
    <w:rsid w:val="002F7C3A"/>
    <w:rsid w:val="00300100"/>
    <w:rsid w:val="00300508"/>
    <w:rsid w:val="003007AA"/>
    <w:rsid w:val="00300984"/>
    <w:rsid w:val="00300B54"/>
    <w:rsid w:val="00300CFC"/>
    <w:rsid w:val="00300DC9"/>
    <w:rsid w:val="003019A8"/>
    <w:rsid w:val="00301C9C"/>
    <w:rsid w:val="00301D7C"/>
    <w:rsid w:val="00301F4E"/>
    <w:rsid w:val="00302045"/>
    <w:rsid w:val="00302289"/>
    <w:rsid w:val="003022E8"/>
    <w:rsid w:val="00302314"/>
    <w:rsid w:val="0030270A"/>
    <w:rsid w:val="00302AAC"/>
    <w:rsid w:val="00302FC3"/>
    <w:rsid w:val="00302FF0"/>
    <w:rsid w:val="00303210"/>
    <w:rsid w:val="0030338D"/>
    <w:rsid w:val="0030338F"/>
    <w:rsid w:val="00303471"/>
    <w:rsid w:val="003036A5"/>
    <w:rsid w:val="0030380C"/>
    <w:rsid w:val="0030399F"/>
    <w:rsid w:val="00303A0B"/>
    <w:rsid w:val="00303C65"/>
    <w:rsid w:val="00304046"/>
    <w:rsid w:val="0030427D"/>
    <w:rsid w:val="00304692"/>
    <w:rsid w:val="00304895"/>
    <w:rsid w:val="00304A9D"/>
    <w:rsid w:val="00304BB3"/>
    <w:rsid w:val="00304BD1"/>
    <w:rsid w:val="00305052"/>
    <w:rsid w:val="003050E3"/>
    <w:rsid w:val="00305123"/>
    <w:rsid w:val="003051BF"/>
    <w:rsid w:val="0030543B"/>
    <w:rsid w:val="00305823"/>
    <w:rsid w:val="003058BC"/>
    <w:rsid w:val="00305AD7"/>
    <w:rsid w:val="00305B00"/>
    <w:rsid w:val="00305B0A"/>
    <w:rsid w:val="00305CC6"/>
    <w:rsid w:val="00305D23"/>
    <w:rsid w:val="00305DC2"/>
    <w:rsid w:val="00305E79"/>
    <w:rsid w:val="00305F8E"/>
    <w:rsid w:val="0030613C"/>
    <w:rsid w:val="00306992"/>
    <w:rsid w:val="00306AF6"/>
    <w:rsid w:val="00306B91"/>
    <w:rsid w:val="00306D6A"/>
    <w:rsid w:val="00307356"/>
    <w:rsid w:val="003074C5"/>
    <w:rsid w:val="00307665"/>
    <w:rsid w:val="0030766E"/>
    <w:rsid w:val="003079A7"/>
    <w:rsid w:val="00307BD2"/>
    <w:rsid w:val="00307FE9"/>
    <w:rsid w:val="00310604"/>
    <w:rsid w:val="00310798"/>
    <w:rsid w:val="00310B22"/>
    <w:rsid w:val="00310C35"/>
    <w:rsid w:val="0031124B"/>
    <w:rsid w:val="003115EA"/>
    <w:rsid w:val="00311A63"/>
    <w:rsid w:val="00311CBB"/>
    <w:rsid w:val="00311D79"/>
    <w:rsid w:val="00311D8A"/>
    <w:rsid w:val="00311F02"/>
    <w:rsid w:val="00311F0E"/>
    <w:rsid w:val="00312237"/>
    <w:rsid w:val="0031234E"/>
    <w:rsid w:val="00312400"/>
    <w:rsid w:val="00312568"/>
    <w:rsid w:val="0031274B"/>
    <w:rsid w:val="00312B1F"/>
    <w:rsid w:val="003131C2"/>
    <w:rsid w:val="00313468"/>
    <w:rsid w:val="00313695"/>
    <w:rsid w:val="0031379F"/>
    <w:rsid w:val="00313A4F"/>
    <w:rsid w:val="00314013"/>
    <w:rsid w:val="00314102"/>
    <w:rsid w:val="00314212"/>
    <w:rsid w:val="0031432E"/>
    <w:rsid w:val="00314336"/>
    <w:rsid w:val="0031437A"/>
    <w:rsid w:val="0031461F"/>
    <w:rsid w:val="003146A9"/>
    <w:rsid w:val="00314818"/>
    <w:rsid w:val="00314AF8"/>
    <w:rsid w:val="00314BC9"/>
    <w:rsid w:val="0031528B"/>
    <w:rsid w:val="0031554C"/>
    <w:rsid w:val="00315765"/>
    <w:rsid w:val="003159A7"/>
    <w:rsid w:val="00315A73"/>
    <w:rsid w:val="00315D76"/>
    <w:rsid w:val="00315E69"/>
    <w:rsid w:val="00315F4C"/>
    <w:rsid w:val="00316152"/>
    <w:rsid w:val="0031635C"/>
    <w:rsid w:val="003163DB"/>
    <w:rsid w:val="00316430"/>
    <w:rsid w:val="00316494"/>
    <w:rsid w:val="0031669D"/>
    <w:rsid w:val="00316F0F"/>
    <w:rsid w:val="003173E1"/>
    <w:rsid w:val="00317496"/>
    <w:rsid w:val="0031784E"/>
    <w:rsid w:val="003179E5"/>
    <w:rsid w:val="00317A27"/>
    <w:rsid w:val="00317E93"/>
    <w:rsid w:val="003204BD"/>
    <w:rsid w:val="0032094F"/>
    <w:rsid w:val="00320A2F"/>
    <w:rsid w:val="0032122E"/>
    <w:rsid w:val="0032143A"/>
    <w:rsid w:val="0032147E"/>
    <w:rsid w:val="003214F0"/>
    <w:rsid w:val="003217E5"/>
    <w:rsid w:val="00321AFF"/>
    <w:rsid w:val="00321B9E"/>
    <w:rsid w:val="00321D68"/>
    <w:rsid w:val="00321F31"/>
    <w:rsid w:val="00322097"/>
    <w:rsid w:val="00322681"/>
    <w:rsid w:val="00322BB4"/>
    <w:rsid w:val="00322DB1"/>
    <w:rsid w:val="00322E1E"/>
    <w:rsid w:val="00322E36"/>
    <w:rsid w:val="00322E58"/>
    <w:rsid w:val="00322EBC"/>
    <w:rsid w:val="00323182"/>
    <w:rsid w:val="0032325C"/>
    <w:rsid w:val="003235C0"/>
    <w:rsid w:val="0032363D"/>
    <w:rsid w:val="0032384B"/>
    <w:rsid w:val="003238C0"/>
    <w:rsid w:val="00323BC8"/>
    <w:rsid w:val="00323C26"/>
    <w:rsid w:val="00323DDE"/>
    <w:rsid w:val="00323EDB"/>
    <w:rsid w:val="00323FCF"/>
    <w:rsid w:val="00324ADB"/>
    <w:rsid w:val="00324BF6"/>
    <w:rsid w:val="00324BF9"/>
    <w:rsid w:val="00324CA9"/>
    <w:rsid w:val="00324DB6"/>
    <w:rsid w:val="00324FA5"/>
    <w:rsid w:val="003250AE"/>
    <w:rsid w:val="003250F1"/>
    <w:rsid w:val="003252C3"/>
    <w:rsid w:val="00325DF2"/>
    <w:rsid w:val="00326517"/>
    <w:rsid w:val="00326555"/>
    <w:rsid w:val="00326C15"/>
    <w:rsid w:val="00326E35"/>
    <w:rsid w:val="00326F95"/>
    <w:rsid w:val="00327104"/>
    <w:rsid w:val="003273C4"/>
    <w:rsid w:val="0032769B"/>
    <w:rsid w:val="003279C1"/>
    <w:rsid w:val="00327B4F"/>
    <w:rsid w:val="00327CBB"/>
    <w:rsid w:val="00327D9D"/>
    <w:rsid w:val="00327E97"/>
    <w:rsid w:val="00327F62"/>
    <w:rsid w:val="003302F7"/>
    <w:rsid w:val="00330718"/>
    <w:rsid w:val="003307CE"/>
    <w:rsid w:val="00331231"/>
    <w:rsid w:val="0033143B"/>
    <w:rsid w:val="00331C47"/>
    <w:rsid w:val="00331E6B"/>
    <w:rsid w:val="0033237B"/>
    <w:rsid w:val="003324DC"/>
    <w:rsid w:val="003324EC"/>
    <w:rsid w:val="0033255B"/>
    <w:rsid w:val="00332D95"/>
    <w:rsid w:val="00332F8B"/>
    <w:rsid w:val="00333102"/>
    <w:rsid w:val="00333DDA"/>
    <w:rsid w:val="00333E81"/>
    <w:rsid w:val="00333FC4"/>
    <w:rsid w:val="003347F3"/>
    <w:rsid w:val="0033495C"/>
    <w:rsid w:val="00334A5B"/>
    <w:rsid w:val="00334C4A"/>
    <w:rsid w:val="00334E56"/>
    <w:rsid w:val="00335008"/>
    <w:rsid w:val="003356E5"/>
    <w:rsid w:val="003357FC"/>
    <w:rsid w:val="00335DB3"/>
    <w:rsid w:val="00335F67"/>
    <w:rsid w:val="00336029"/>
    <w:rsid w:val="0033609E"/>
    <w:rsid w:val="0033629D"/>
    <w:rsid w:val="00336386"/>
    <w:rsid w:val="00336609"/>
    <w:rsid w:val="00336670"/>
    <w:rsid w:val="00336A7C"/>
    <w:rsid w:val="00336CAE"/>
    <w:rsid w:val="00337173"/>
    <w:rsid w:val="00337570"/>
    <w:rsid w:val="003376CC"/>
    <w:rsid w:val="00337BDF"/>
    <w:rsid w:val="00337E55"/>
    <w:rsid w:val="003407F5"/>
    <w:rsid w:val="0034093F"/>
    <w:rsid w:val="00340AA0"/>
    <w:rsid w:val="00340D90"/>
    <w:rsid w:val="00341009"/>
    <w:rsid w:val="003412FB"/>
    <w:rsid w:val="0034157F"/>
    <w:rsid w:val="00341617"/>
    <w:rsid w:val="003416D5"/>
    <w:rsid w:val="003417F1"/>
    <w:rsid w:val="00341F3F"/>
    <w:rsid w:val="00342491"/>
    <w:rsid w:val="00342720"/>
    <w:rsid w:val="00342BC2"/>
    <w:rsid w:val="00342E60"/>
    <w:rsid w:val="00343506"/>
    <w:rsid w:val="0034350E"/>
    <w:rsid w:val="0034351A"/>
    <w:rsid w:val="00343A34"/>
    <w:rsid w:val="00343A8C"/>
    <w:rsid w:val="00343D42"/>
    <w:rsid w:val="00343DAA"/>
    <w:rsid w:val="003442DD"/>
    <w:rsid w:val="00344314"/>
    <w:rsid w:val="0034437F"/>
    <w:rsid w:val="003444E0"/>
    <w:rsid w:val="00344B56"/>
    <w:rsid w:val="00344D35"/>
    <w:rsid w:val="00344DA5"/>
    <w:rsid w:val="003458D6"/>
    <w:rsid w:val="00346271"/>
    <w:rsid w:val="00346306"/>
    <w:rsid w:val="003463EF"/>
    <w:rsid w:val="0034657E"/>
    <w:rsid w:val="003465F5"/>
    <w:rsid w:val="003465F6"/>
    <w:rsid w:val="003466B0"/>
    <w:rsid w:val="00346E82"/>
    <w:rsid w:val="00346F4F"/>
    <w:rsid w:val="00347075"/>
    <w:rsid w:val="0034755F"/>
    <w:rsid w:val="003475B1"/>
    <w:rsid w:val="003477EA"/>
    <w:rsid w:val="0034790B"/>
    <w:rsid w:val="0034797B"/>
    <w:rsid w:val="00347B74"/>
    <w:rsid w:val="00347ED0"/>
    <w:rsid w:val="0035000B"/>
    <w:rsid w:val="0035029D"/>
    <w:rsid w:val="003502CE"/>
    <w:rsid w:val="0035060D"/>
    <w:rsid w:val="003508B9"/>
    <w:rsid w:val="00350903"/>
    <w:rsid w:val="00350E8F"/>
    <w:rsid w:val="00350F60"/>
    <w:rsid w:val="0035101A"/>
    <w:rsid w:val="00351204"/>
    <w:rsid w:val="00351363"/>
    <w:rsid w:val="003517ED"/>
    <w:rsid w:val="00351AD0"/>
    <w:rsid w:val="003520A2"/>
    <w:rsid w:val="003523DB"/>
    <w:rsid w:val="003525AD"/>
    <w:rsid w:val="00352646"/>
    <w:rsid w:val="00352A7D"/>
    <w:rsid w:val="00352AE5"/>
    <w:rsid w:val="00353A37"/>
    <w:rsid w:val="00353A6E"/>
    <w:rsid w:val="00353D0E"/>
    <w:rsid w:val="0035448A"/>
    <w:rsid w:val="003547FD"/>
    <w:rsid w:val="00354A98"/>
    <w:rsid w:val="00354C00"/>
    <w:rsid w:val="00354D86"/>
    <w:rsid w:val="00355247"/>
    <w:rsid w:val="0035524B"/>
    <w:rsid w:val="0035530C"/>
    <w:rsid w:val="00355446"/>
    <w:rsid w:val="003555B8"/>
    <w:rsid w:val="00355671"/>
    <w:rsid w:val="00355A8C"/>
    <w:rsid w:val="00355BE8"/>
    <w:rsid w:val="00355CA1"/>
    <w:rsid w:val="00355CA9"/>
    <w:rsid w:val="0035603C"/>
    <w:rsid w:val="003565F0"/>
    <w:rsid w:val="003568E5"/>
    <w:rsid w:val="0035697D"/>
    <w:rsid w:val="00356B9D"/>
    <w:rsid w:val="00356C40"/>
    <w:rsid w:val="00356DFE"/>
    <w:rsid w:val="00356F9D"/>
    <w:rsid w:val="003572A2"/>
    <w:rsid w:val="00357536"/>
    <w:rsid w:val="0035760A"/>
    <w:rsid w:val="0035765E"/>
    <w:rsid w:val="00357743"/>
    <w:rsid w:val="00357C94"/>
    <w:rsid w:val="00360028"/>
    <w:rsid w:val="003600E7"/>
    <w:rsid w:val="003604D2"/>
    <w:rsid w:val="00360781"/>
    <w:rsid w:val="003609C9"/>
    <w:rsid w:val="00360AE9"/>
    <w:rsid w:val="00360D23"/>
    <w:rsid w:val="00361086"/>
    <w:rsid w:val="003614A7"/>
    <w:rsid w:val="00361726"/>
    <w:rsid w:val="00361768"/>
    <w:rsid w:val="00361B2A"/>
    <w:rsid w:val="00361C2C"/>
    <w:rsid w:val="00361D60"/>
    <w:rsid w:val="00361EF9"/>
    <w:rsid w:val="00362090"/>
    <w:rsid w:val="003622E9"/>
    <w:rsid w:val="0036247A"/>
    <w:rsid w:val="0036257B"/>
    <w:rsid w:val="00362647"/>
    <w:rsid w:val="0036277B"/>
    <w:rsid w:val="00362781"/>
    <w:rsid w:val="003627B1"/>
    <w:rsid w:val="00362976"/>
    <w:rsid w:val="00362B20"/>
    <w:rsid w:val="00362D25"/>
    <w:rsid w:val="00362F4A"/>
    <w:rsid w:val="00363493"/>
    <w:rsid w:val="0036364C"/>
    <w:rsid w:val="00363652"/>
    <w:rsid w:val="003638A8"/>
    <w:rsid w:val="003639A2"/>
    <w:rsid w:val="00363A5E"/>
    <w:rsid w:val="003641DA"/>
    <w:rsid w:val="00364E31"/>
    <w:rsid w:val="00364E6A"/>
    <w:rsid w:val="00364FDB"/>
    <w:rsid w:val="003651CA"/>
    <w:rsid w:val="0036529E"/>
    <w:rsid w:val="003653F8"/>
    <w:rsid w:val="003655FF"/>
    <w:rsid w:val="00365635"/>
    <w:rsid w:val="003656E7"/>
    <w:rsid w:val="00365991"/>
    <w:rsid w:val="00365AC7"/>
    <w:rsid w:val="00365FC1"/>
    <w:rsid w:val="003663EF"/>
    <w:rsid w:val="0036649B"/>
    <w:rsid w:val="003664EA"/>
    <w:rsid w:val="0036673D"/>
    <w:rsid w:val="003668A5"/>
    <w:rsid w:val="00366CD7"/>
    <w:rsid w:val="00366DDA"/>
    <w:rsid w:val="003674C6"/>
    <w:rsid w:val="00367538"/>
    <w:rsid w:val="00367724"/>
    <w:rsid w:val="00367A99"/>
    <w:rsid w:val="00367DDC"/>
    <w:rsid w:val="0036DF3D"/>
    <w:rsid w:val="0037023A"/>
    <w:rsid w:val="00370460"/>
    <w:rsid w:val="0037063F"/>
    <w:rsid w:val="00370801"/>
    <w:rsid w:val="003709E9"/>
    <w:rsid w:val="00370A94"/>
    <w:rsid w:val="00370CD9"/>
    <w:rsid w:val="00370D34"/>
    <w:rsid w:val="00370D50"/>
    <w:rsid w:val="003715C7"/>
    <w:rsid w:val="0037189D"/>
    <w:rsid w:val="00371CB1"/>
    <w:rsid w:val="00371F37"/>
    <w:rsid w:val="0037268F"/>
    <w:rsid w:val="0037277B"/>
    <w:rsid w:val="0037314C"/>
    <w:rsid w:val="003731F1"/>
    <w:rsid w:val="00373237"/>
    <w:rsid w:val="003732B3"/>
    <w:rsid w:val="0037333E"/>
    <w:rsid w:val="003733F8"/>
    <w:rsid w:val="003736E7"/>
    <w:rsid w:val="00373BAB"/>
    <w:rsid w:val="00373BF0"/>
    <w:rsid w:val="00373E89"/>
    <w:rsid w:val="00373FDD"/>
    <w:rsid w:val="0037421B"/>
    <w:rsid w:val="003742B1"/>
    <w:rsid w:val="003743F7"/>
    <w:rsid w:val="00374464"/>
    <w:rsid w:val="00374482"/>
    <w:rsid w:val="003747A6"/>
    <w:rsid w:val="00374FC3"/>
    <w:rsid w:val="0037512B"/>
    <w:rsid w:val="00375291"/>
    <w:rsid w:val="003752B2"/>
    <w:rsid w:val="003752B4"/>
    <w:rsid w:val="00375498"/>
    <w:rsid w:val="003754E2"/>
    <w:rsid w:val="003755A3"/>
    <w:rsid w:val="003755B5"/>
    <w:rsid w:val="003755B9"/>
    <w:rsid w:val="00375893"/>
    <w:rsid w:val="00375B24"/>
    <w:rsid w:val="00375BB3"/>
    <w:rsid w:val="0037637E"/>
    <w:rsid w:val="003767E7"/>
    <w:rsid w:val="003768DB"/>
    <w:rsid w:val="00376B03"/>
    <w:rsid w:val="00376B6E"/>
    <w:rsid w:val="00376CE1"/>
    <w:rsid w:val="00376CF2"/>
    <w:rsid w:val="00376F52"/>
    <w:rsid w:val="003773BC"/>
    <w:rsid w:val="003773CE"/>
    <w:rsid w:val="003774F3"/>
    <w:rsid w:val="00380064"/>
    <w:rsid w:val="0038007F"/>
    <w:rsid w:val="0038027A"/>
    <w:rsid w:val="00380560"/>
    <w:rsid w:val="003807DC"/>
    <w:rsid w:val="00380EA7"/>
    <w:rsid w:val="00381292"/>
    <w:rsid w:val="003812EF"/>
    <w:rsid w:val="0038137A"/>
    <w:rsid w:val="003813AA"/>
    <w:rsid w:val="00381720"/>
    <w:rsid w:val="0038183A"/>
    <w:rsid w:val="00381903"/>
    <w:rsid w:val="00381BEB"/>
    <w:rsid w:val="00381D3B"/>
    <w:rsid w:val="00381E63"/>
    <w:rsid w:val="00381FD6"/>
    <w:rsid w:val="00382004"/>
    <w:rsid w:val="003820BE"/>
    <w:rsid w:val="003821FB"/>
    <w:rsid w:val="003824DC"/>
    <w:rsid w:val="003826B0"/>
    <w:rsid w:val="003826B8"/>
    <w:rsid w:val="00382731"/>
    <w:rsid w:val="00382924"/>
    <w:rsid w:val="00382B36"/>
    <w:rsid w:val="00382F63"/>
    <w:rsid w:val="00383004"/>
    <w:rsid w:val="00383040"/>
    <w:rsid w:val="00383413"/>
    <w:rsid w:val="003838DA"/>
    <w:rsid w:val="00383A62"/>
    <w:rsid w:val="00383FED"/>
    <w:rsid w:val="0038447D"/>
    <w:rsid w:val="003847B2"/>
    <w:rsid w:val="00384830"/>
    <w:rsid w:val="00384A3A"/>
    <w:rsid w:val="00384AF4"/>
    <w:rsid w:val="00384B4B"/>
    <w:rsid w:val="00384BB7"/>
    <w:rsid w:val="0038506A"/>
    <w:rsid w:val="003851ED"/>
    <w:rsid w:val="00385474"/>
    <w:rsid w:val="003858B9"/>
    <w:rsid w:val="00385D63"/>
    <w:rsid w:val="003860E8"/>
    <w:rsid w:val="00386469"/>
    <w:rsid w:val="003866A6"/>
    <w:rsid w:val="003866AF"/>
    <w:rsid w:val="00386934"/>
    <w:rsid w:val="00386B1A"/>
    <w:rsid w:val="00386B51"/>
    <w:rsid w:val="00386DC6"/>
    <w:rsid w:val="00386E1D"/>
    <w:rsid w:val="00386FA2"/>
    <w:rsid w:val="00387215"/>
    <w:rsid w:val="00387438"/>
    <w:rsid w:val="003875C9"/>
    <w:rsid w:val="00387645"/>
    <w:rsid w:val="00387706"/>
    <w:rsid w:val="0038773D"/>
    <w:rsid w:val="003877D0"/>
    <w:rsid w:val="00387C27"/>
    <w:rsid w:val="00387CD8"/>
    <w:rsid w:val="00387DDB"/>
    <w:rsid w:val="003903F5"/>
    <w:rsid w:val="00390609"/>
    <w:rsid w:val="003907ED"/>
    <w:rsid w:val="00390816"/>
    <w:rsid w:val="00390A95"/>
    <w:rsid w:val="00390C17"/>
    <w:rsid w:val="00391046"/>
    <w:rsid w:val="00391121"/>
    <w:rsid w:val="003911EE"/>
    <w:rsid w:val="003916BF"/>
    <w:rsid w:val="00391D53"/>
    <w:rsid w:val="00392009"/>
    <w:rsid w:val="003920B2"/>
    <w:rsid w:val="003924C3"/>
    <w:rsid w:val="003924E9"/>
    <w:rsid w:val="003926FA"/>
    <w:rsid w:val="00392731"/>
    <w:rsid w:val="00392A01"/>
    <w:rsid w:val="00392C86"/>
    <w:rsid w:val="00392E38"/>
    <w:rsid w:val="00393152"/>
    <w:rsid w:val="003931F7"/>
    <w:rsid w:val="003934D4"/>
    <w:rsid w:val="003936DD"/>
    <w:rsid w:val="00393846"/>
    <w:rsid w:val="00393BE7"/>
    <w:rsid w:val="00393D87"/>
    <w:rsid w:val="00393FA7"/>
    <w:rsid w:val="00394087"/>
    <w:rsid w:val="0039409A"/>
    <w:rsid w:val="00394306"/>
    <w:rsid w:val="00394340"/>
    <w:rsid w:val="003944FE"/>
    <w:rsid w:val="00394668"/>
    <w:rsid w:val="00394CB2"/>
    <w:rsid w:val="00394F3F"/>
    <w:rsid w:val="00394F8F"/>
    <w:rsid w:val="00394FC5"/>
    <w:rsid w:val="00395118"/>
    <w:rsid w:val="003951B9"/>
    <w:rsid w:val="003955BD"/>
    <w:rsid w:val="003955FE"/>
    <w:rsid w:val="00395CA6"/>
    <w:rsid w:val="00395E06"/>
    <w:rsid w:val="00395E9D"/>
    <w:rsid w:val="003960A9"/>
    <w:rsid w:val="003964FD"/>
    <w:rsid w:val="003964FF"/>
    <w:rsid w:val="0039650B"/>
    <w:rsid w:val="00396555"/>
    <w:rsid w:val="003965BF"/>
    <w:rsid w:val="0039663C"/>
    <w:rsid w:val="00396D72"/>
    <w:rsid w:val="00397140"/>
    <w:rsid w:val="0039755B"/>
    <w:rsid w:val="00397591"/>
    <w:rsid w:val="00397765"/>
    <w:rsid w:val="0039779B"/>
    <w:rsid w:val="003977E6"/>
    <w:rsid w:val="00397A53"/>
    <w:rsid w:val="00397AD0"/>
    <w:rsid w:val="00397CEC"/>
    <w:rsid w:val="00397D60"/>
    <w:rsid w:val="00397E26"/>
    <w:rsid w:val="00397EC0"/>
    <w:rsid w:val="00397EFF"/>
    <w:rsid w:val="003A0776"/>
    <w:rsid w:val="003A0876"/>
    <w:rsid w:val="003A0B42"/>
    <w:rsid w:val="003A1149"/>
    <w:rsid w:val="003A1793"/>
    <w:rsid w:val="003A196B"/>
    <w:rsid w:val="003A1998"/>
    <w:rsid w:val="003A1A5F"/>
    <w:rsid w:val="003A22C5"/>
    <w:rsid w:val="003A237A"/>
    <w:rsid w:val="003A2CD1"/>
    <w:rsid w:val="003A33D7"/>
    <w:rsid w:val="003A342F"/>
    <w:rsid w:val="003A3608"/>
    <w:rsid w:val="003A3960"/>
    <w:rsid w:val="003A3990"/>
    <w:rsid w:val="003A3AE0"/>
    <w:rsid w:val="003A3B9B"/>
    <w:rsid w:val="003A3E3F"/>
    <w:rsid w:val="003A3ED8"/>
    <w:rsid w:val="003A3FE1"/>
    <w:rsid w:val="003A4243"/>
    <w:rsid w:val="003A45A4"/>
    <w:rsid w:val="003A470E"/>
    <w:rsid w:val="003A4AA0"/>
    <w:rsid w:val="003A4B5C"/>
    <w:rsid w:val="003A4EAD"/>
    <w:rsid w:val="003A4F01"/>
    <w:rsid w:val="003A4F89"/>
    <w:rsid w:val="003A5027"/>
    <w:rsid w:val="003A53AB"/>
    <w:rsid w:val="003A570D"/>
    <w:rsid w:val="003A5735"/>
    <w:rsid w:val="003A59AA"/>
    <w:rsid w:val="003A5DAC"/>
    <w:rsid w:val="003A6540"/>
    <w:rsid w:val="003A6634"/>
    <w:rsid w:val="003A69C4"/>
    <w:rsid w:val="003A6EDC"/>
    <w:rsid w:val="003A6F65"/>
    <w:rsid w:val="003A759F"/>
    <w:rsid w:val="003A78D3"/>
    <w:rsid w:val="003A7A2C"/>
    <w:rsid w:val="003A7D62"/>
    <w:rsid w:val="003B0268"/>
    <w:rsid w:val="003B0397"/>
    <w:rsid w:val="003B079E"/>
    <w:rsid w:val="003B0815"/>
    <w:rsid w:val="003B0B3B"/>
    <w:rsid w:val="003B0BB8"/>
    <w:rsid w:val="003B11F1"/>
    <w:rsid w:val="003B1322"/>
    <w:rsid w:val="003B133D"/>
    <w:rsid w:val="003B16AE"/>
    <w:rsid w:val="003B16E3"/>
    <w:rsid w:val="003B1B90"/>
    <w:rsid w:val="003B1DAC"/>
    <w:rsid w:val="003B1DBE"/>
    <w:rsid w:val="003B1E0F"/>
    <w:rsid w:val="003B220B"/>
    <w:rsid w:val="003B27DD"/>
    <w:rsid w:val="003B2C07"/>
    <w:rsid w:val="003B2C0A"/>
    <w:rsid w:val="003B2FE9"/>
    <w:rsid w:val="003B3217"/>
    <w:rsid w:val="003B32EA"/>
    <w:rsid w:val="003B356D"/>
    <w:rsid w:val="003B423B"/>
    <w:rsid w:val="003B442D"/>
    <w:rsid w:val="003B4801"/>
    <w:rsid w:val="003B4BD7"/>
    <w:rsid w:val="003B5352"/>
    <w:rsid w:val="003B53CB"/>
    <w:rsid w:val="003B5631"/>
    <w:rsid w:val="003B57D2"/>
    <w:rsid w:val="003B5AF1"/>
    <w:rsid w:val="003B5D19"/>
    <w:rsid w:val="003B6142"/>
    <w:rsid w:val="003B614F"/>
    <w:rsid w:val="003B6372"/>
    <w:rsid w:val="003B681D"/>
    <w:rsid w:val="003B6837"/>
    <w:rsid w:val="003B6986"/>
    <w:rsid w:val="003B6BE6"/>
    <w:rsid w:val="003B6E80"/>
    <w:rsid w:val="003B6EE0"/>
    <w:rsid w:val="003B7135"/>
    <w:rsid w:val="003B75D5"/>
    <w:rsid w:val="003B775F"/>
    <w:rsid w:val="003B7D5C"/>
    <w:rsid w:val="003B7EC0"/>
    <w:rsid w:val="003B7F79"/>
    <w:rsid w:val="003C00D0"/>
    <w:rsid w:val="003C04A0"/>
    <w:rsid w:val="003C057B"/>
    <w:rsid w:val="003C05E9"/>
    <w:rsid w:val="003C096C"/>
    <w:rsid w:val="003C0991"/>
    <w:rsid w:val="003C11D1"/>
    <w:rsid w:val="003C12FE"/>
    <w:rsid w:val="003C1435"/>
    <w:rsid w:val="003C16E1"/>
    <w:rsid w:val="003C1A25"/>
    <w:rsid w:val="003C1CC9"/>
    <w:rsid w:val="003C1D2F"/>
    <w:rsid w:val="003C1E7E"/>
    <w:rsid w:val="003C205C"/>
    <w:rsid w:val="003C230A"/>
    <w:rsid w:val="003C274A"/>
    <w:rsid w:val="003C29BD"/>
    <w:rsid w:val="003C2BAD"/>
    <w:rsid w:val="003C2BCA"/>
    <w:rsid w:val="003C3024"/>
    <w:rsid w:val="003C309D"/>
    <w:rsid w:val="003C3379"/>
    <w:rsid w:val="003C34E2"/>
    <w:rsid w:val="003C377D"/>
    <w:rsid w:val="003C3A67"/>
    <w:rsid w:val="003C3A90"/>
    <w:rsid w:val="003C3AAF"/>
    <w:rsid w:val="003C3BC0"/>
    <w:rsid w:val="003C48EB"/>
    <w:rsid w:val="003C49F9"/>
    <w:rsid w:val="003C4AFF"/>
    <w:rsid w:val="003C4E5E"/>
    <w:rsid w:val="003C4FF1"/>
    <w:rsid w:val="003C540A"/>
    <w:rsid w:val="003C544F"/>
    <w:rsid w:val="003C5D44"/>
    <w:rsid w:val="003C5E31"/>
    <w:rsid w:val="003C61D3"/>
    <w:rsid w:val="003C62F2"/>
    <w:rsid w:val="003C6313"/>
    <w:rsid w:val="003C64D0"/>
    <w:rsid w:val="003C6685"/>
    <w:rsid w:val="003C694C"/>
    <w:rsid w:val="003C6AB4"/>
    <w:rsid w:val="003C7301"/>
    <w:rsid w:val="003C76A4"/>
    <w:rsid w:val="003C79C7"/>
    <w:rsid w:val="003C7A69"/>
    <w:rsid w:val="003C7C6B"/>
    <w:rsid w:val="003C7F5F"/>
    <w:rsid w:val="003D049C"/>
    <w:rsid w:val="003D09BE"/>
    <w:rsid w:val="003D0B29"/>
    <w:rsid w:val="003D0B4C"/>
    <w:rsid w:val="003D0FD8"/>
    <w:rsid w:val="003D103D"/>
    <w:rsid w:val="003D105E"/>
    <w:rsid w:val="003D156C"/>
    <w:rsid w:val="003D1C36"/>
    <w:rsid w:val="003D1D32"/>
    <w:rsid w:val="003D1E72"/>
    <w:rsid w:val="003D1F1D"/>
    <w:rsid w:val="003D2033"/>
    <w:rsid w:val="003D2650"/>
    <w:rsid w:val="003D2A2A"/>
    <w:rsid w:val="003D2CCB"/>
    <w:rsid w:val="003D2E02"/>
    <w:rsid w:val="003D2F0B"/>
    <w:rsid w:val="003D3161"/>
    <w:rsid w:val="003D351E"/>
    <w:rsid w:val="003D35DA"/>
    <w:rsid w:val="003D36A7"/>
    <w:rsid w:val="003D3805"/>
    <w:rsid w:val="003D3A70"/>
    <w:rsid w:val="003D3A85"/>
    <w:rsid w:val="003D3A8C"/>
    <w:rsid w:val="003D3DE0"/>
    <w:rsid w:val="003D3F4A"/>
    <w:rsid w:val="003D4018"/>
    <w:rsid w:val="003D415D"/>
    <w:rsid w:val="003D4321"/>
    <w:rsid w:val="003D4372"/>
    <w:rsid w:val="003D45DD"/>
    <w:rsid w:val="003D46F6"/>
    <w:rsid w:val="003D47EF"/>
    <w:rsid w:val="003D481D"/>
    <w:rsid w:val="003D490B"/>
    <w:rsid w:val="003D4A46"/>
    <w:rsid w:val="003D4BB4"/>
    <w:rsid w:val="003D4C36"/>
    <w:rsid w:val="003D4E50"/>
    <w:rsid w:val="003D4E97"/>
    <w:rsid w:val="003D55DB"/>
    <w:rsid w:val="003D57FD"/>
    <w:rsid w:val="003D58C1"/>
    <w:rsid w:val="003D59C3"/>
    <w:rsid w:val="003D5A88"/>
    <w:rsid w:val="003D5B1F"/>
    <w:rsid w:val="003D5BCA"/>
    <w:rsid w:val="003D5D38"/>
    <w:rsid w:val="003D6441"/>
    <w:rsid w:val="003D65C1"/>
    <w:rsid w:val="003D6653"/>
    <w:rsid w:val="003D67CE"/>
    <w:rsid w:val="003D6859"/>
    <w:rsid w:val="003D6C46"/>
    <w:rsid w:val="003D78A4"/>
    <w:rsid w:val="003D7A30"/>
    <w:rsid w:val="003D7B2B"/>
    <w:rsid w:val="003E032E"/>
    <w:rsid w:val="003E0447"/>
    <w:rsid w:val="003E0913"/>
    <w:rsid w:val="003E0942"/>
    <w:rsid w:val="003E0960"/>
    <w:rsid w:val="003E0973"/>
    <w:rsid w:val="003E0A1D"/>
    <w:rsid w:val="003E0B56"/>
    <w:rsid w:val="003E0BE9"/>
    <w:rsid w:val="003E0D95"/>
    <w:rsid w:val="003E0DFC"/>
    <w:rsid w:val="003E1527"/>
    <w:rsid w:val="003E1638"/>
    <w:rsid w:val="003E1888"/>
    <w:rsid w:val="003E1A0E"/>
    <w:rsid w:val="003E1A18"/>
    <w:rsid w:val="003E1FF9"/>
    <w:rsid w:val="003E20DD"/>
    <w:rsid w:val="003E2231"/>
    <w:rsid w:val="003E2367"/>
    <w:rsid w:val="003E276E"/>
    <w:rsid w:val="003E27BB"/>
    <w:rsid w:val="003E2965"/>
    <w:rsid w:val="003E2C89"/>
    <w:rsid w:val="003E319D"/>
    <w:rsid w:val="003E32D8"/>
    <w:rsid w:val="003E3371"/>
    <w:rsid w:val="003E37AE"/>
    <w:rsid w:val="003E381D"/>
    <w:rsid w:val="003E3D6A"/>
    <w:rsid w:val="003E3D96"/>
    <w:rsid w:val="003E3DE9"/>
    <w:rsid w:val="003E4089"/>
    <w:rsid w:val="003E40E5"/>
    <w:rsid w:val="003E421C"/>
    <w:rsid w:val="003E4325"/>
    <w:rsid w:val="003E4481"/>
    <w:rsid w:val="003E44CB"/>
    <w:rsid w:val="003E463B"/>
    <w:rsid w:val="003E463F"/>
    <w:rsid w:val="003E4DD8"/>
    <w:rsid w:val="003E5214"/>
    <w:rsid w:val="003E548D"/>
    <w:rsid w:val="003E5929"/>
    <w:rsid w:val="003E59EC"/>
    <w:rsid w:val="003E5B56"/>
    <w:rsid w:val="003E5BBB"/>
    <w:rsid w:val="003E5CFE"/>
    <w:rsid w:val="003E5D9F"/>
    <w:rsid w:val="003E5EED"/>
    <w:rsid w:val="003E60AD"/>
    <w:rsid w:val="003E6710"/>
    <w:rsid w:val="003E6A23"/>
    <w:rsid w:val="003E6BB4"/>
    <w:rsid w:val="003E6CFD"/>
    <w:rsid w:val="003E7178"/>
    <w:rsid w:val="003E71BF"/>
    <w:rsid w:val="003E71EF"/>
    <w:rsid w:val="003E724E"/>
    <w:rsid w:val="003E7306"/>
    <w:rsid w:val="003E74C5"/>
    <w:rsid w:val="003E7B3B"/>
    <w:rsid w:val="003E7C45"/>
    <w:rsid w:val="003E7D1B"/>
    <w:rsid w:val="003E7EE9"/>
    <w:rsid w:val="003F008F"/>
    <w:rsid w:val="003F010C"/>
    <w:rsid w:val="003F0576"/>
    <w:rsid w:val="003F09D4"/>
    <w:rsid w:val="003F0D74"/>
    <w:rsid w:val="003F14C9"/>
    <w:rsid w:val="003F151A"/>
    <w:rsid w:val="003F1522"/>
    <w:rsid w:val="003F1554"/>
    <w:rsid w:val="003F1610"/>
    <w:rsid w:val="003F17CF"/>
    <w:rsid w:val="003F18B6"/>
    <w:rsid w:val="003F190F"/>
    <w:rsid w:val="003F1D72"/>
    <w:rsid w:val="003F1DE8"/>
    <w:rsid w:val="003F1DFA"/>
    <w:rsid w:val="003F1F49"/>
    <w:rsid w:val="003F25B7"/>
    <w:rsid w:val="003F2A57"/>
    <w:rsid w:val="003F2BBF"/>
    <w:rsid w:val="003F2E98"/>
    <w:rsid w:val="003F3443"/>
    <w:rsid w:val="003F357E"/>
    <w:rsid w:val="003F3657"/>
    <w:rsid w:val="003F3958"/>
    <w:rsid w:val="003F396D"/>
    <w:rsid w:val="003F3F35"/>
    <w:rsid w:val="003F40FB"/>
    <w:rsid w:val="003F4230"/>
    <w:rsid w:val="003F4304"/>
    <w:rsid w:val="003F45AA"/>
    <w:rsid w:val="003F4609"/>
    <w:rsid w:val="003F480E"/>
    <w:rsid w:val="003F4867"/>
    <w:rsid w:val="003F4E14"/>
    <w:rsid w:val="003F4E51"/>
    <w:rsid w:val="003F5247"/>
    <w:rsid w:val="003F5461"/>
    <w:rsid w:val="003F5645"/>
    <w:rsid w:val="003F56BF"/>
    <w:rsid w:val="003F5C69"/>
    <w:rsid w:val="003F5C93"/>
    <w:rsid w:val="003F629F"/>
    <w:rsid w:val="003F62E7"/>
    <w:rsid w:val="003F63C4"/>
    <w:rsid w:val="003F641C"/>
    <w:rsid w:val="003F66F9"/>
    <w:rsid w:val="003F67ED"/>
    <w:rsid w:val="003F690F"/>
    <w:rsid w:val="003F6CD9"/>
    <w:rsid w:val="003F6E2A"/>
    <w:rsid w:val="003F7028"/>
    <w:rsid w:val="003F703B"/>
    <w:rsid w:val="003F769C"/>
    <w:rsid w:val="003F76BA"/>
    <w:rsid w:val="003F7777"/>
    <w:rsid w:val="003F7E87"/>
    <w:rsid w:val="003F7F81"/>
    <w:rsid w:val="00400008"/>
    <w:rsid w:val="00400637"/>
    <w:rsid w:val="0040068E"/>
    <w:rsid w:val="0040092D"/>
    <w:rsid w:val="00400981"/>
    <w:rsid w:val="00400A22"/>
    <w:rsid w:val="00400B0B"/>
    <w:rsid w:val="0040116E"/>
    <w:rsid w:val="00401238"/>
    <w:rsid w:val="004014A9"/>
    <w:rsid w:val="004016A0"/>
    <w:rsid w:val="00401830"/>
    <w:rsid w:val="004018A2"/>
    <w:rsid w:val="00401B66"/>
    <w:rsid w:val="00401DF1"/>
    <w:rsid w:val="004020B0"/>
    <w:rsid w:val="004020CB"/>
    <w:rsid w:val="00402227"/>
    <w:rsid w:val="0040247A"/>
    <w:rsid w:val="00402808"/>
    <w:rsid w:val="00402809"/>
    <w:rsid w:val="0040288B"/>
    <w:rsid w:val="00402A09"/>
    <w:rsid w:val="00402D21"/>
    <w:rsid w:val="00402DEC"/>
    <w:rsid w:val="00402F04"/>
    <w:rsid w:val="00402FFC"/>
    <w:rsid w:val="00403611"/>
    <w:rsid w:val="00403A26"/>
    <w:rsid w:val="00403A9D"/>
    <w:rsid w:val="0040410F"/>
    <w:rsid w:val="00404186"/>
    <w:rsid w:val="004046E2"/>
    <w:rsid w:val="0040472D"/>
    <w:rsid w:val="00404DDD"/>
    <w:rsid w:val="00404E13"/>
    <w:rsid w:val="0040544A"/>
    <w:rsid w:val="00405662"/>
    <w:rsid w:val="004056DC"/>
    <w:rsid w:val="00405701"/>
    <w:rsid w:val="004059B1"/>
    <w:rsid w:val="00405A3D"/>
    <w:rsid w:val="00406108"/>
    <w:rsid w:val="0040621B"/>
    <w:rsid w:val="004062CA"/>
    <w:rsid w:val="00406542"/>
    <w:rsid w:val="004066AD"/>
    <w:rsid w:val="00406786"/>
    <w:rsid w:val="0040691E"/>
    <w:rsid w:val="00406FB2"/>
    <w:rsid w:val="004070D4"/>
    <w:rsid w:val="004075C9"/>
    <w:rsid w:val="0040778B"/>
    <w:rsid w:val="0040790D"/>
    <w:rsid w:val="00407B29"/>
    <w:rsid w:val="00407C0B"/>
    <w:rsid w:val="00410266"/>
    <w:rsid w:val="0041053B"/>
    <w:rsid w:val="004106D1"/>
    <w:rsid w:val="004109A1"/>
    <w:rsid w:val="00410B85"/>
    <w:rsid w:val="00410FD2"/>
    <w:rsid w:val="00410FFF"/>
    <w:rsid w:val="004114B4"/>
    <w:rsid w:val="00411615"/>
    <w:rsid w:val="0041186A"/>
    <w:rsid w:val="004119B3"/>
    <w:rsid w:val="00411D89"/>
    <w:rsid w:val="00411EEB"/>
    <w:rsid w:val="004125E6"/>
    <w:rsid w:val="00412A35"/>
    <w:rsid w:val="00412ACB"/>
    <w:rsid w:val="00412B2D"/>
    <w:rsid w:val="00412FE2"/>
    <w:rsid w:val="00413225"/>
    <w:rsid w:val="004135FF"/>
    <w:rsid w:val="004137DB"/>
    <w:rsid w:val="00413894"/>
    <w:rsid w:val="00413AAD"/>
    <w:rsid w:val="00413C0B"/>
    <w:rsid w:val="00414391"/>
    <w:rsid w:val="004143A9"/>
    <w:rsid w:val="0041488B"/>
    <w:rsid w:val="00414CCC"/>
    <w:rsid w:val="00414ED5"/>
    <w:rsid w:val="00415332"/>
    <w:rsid w:val="00415350"/>
    <w:rsid w:val="004153A7"/>
    <w:rsid w:val="0041563F"/>
    <w:rsid w:val="004156F6"/>
    <w:rsid w:val="00415B33"/>
    <w:rsid w:val="00415B7B"/>
    <w:rsid w:val="0041602D"/>
    <w:rsid w:val="0041612A"/>
    <w:rsid w:val="004164BE"/>
    <w:rsid w:val="004165C4"/>
    <w:rsid w:val="00416633"/>
    <w:rsid w:val="004167AC"/>
    <w:rsid w:val="00416924"/>
    <w:rsid w:val="00416A1D"/>
    <w:rsid w:val="00416B06"/>
    <w:rsid w:val="00416C4F"/>
    <w:rsid w:val="00416F09"/>
    <w:rsid w:val="0041724D"/>
    <w:rsid w:val="00417687"/>
    <w:rsid w:val="004177D8"/>
    <w:rsid w:val="00417989"/>
    <w:rsid w:val="00417AF2"/>
    <w:rsid w:val="00417B5E"/>
    <w:rsid w:val="00417BAA"/>
    <w:rsid w:val="004204B7"/>
    <w:rsid w:val="004204DA"/>
    <w:rsid w:val="00420A5A"/>
    <w:rsid w:val="00420D44"/>
    <w:rsid w:val="00420D7A"/>
    <w:rsid w:val="00420DB8"/>
    <w:rsid w:val="00420F80"/>
    <w:rsid w:val="00421103"/>
    <w:rsid w:val="00421316"/>
    <w:rsid w:val="0042136A"/>
    <w:rsid w:val="004215AF"/>
    <w:rsid w:val="00421914"/>
    <w:rsid w:val="004219DA"/>
    <w:rsid w:val="00421A7A"/>
    <w:rsid w:val="00421C6A"/>
    <w:rsid w:val="00421E5D"/>
    <w:rsid w:val="004220CC"/>
    <w:rsid w:val="004221A1"/>
    <w:rsid w:val="00422486"/>
    <w:rsid w:val="0042258A"/>
    <w:rsid w:val="00422869"/>
    <w:rsid w:val="00422F92"/>
    <w:rsid w:val="00422FE9"/>
    <w:rsid w:val="004232B7"/>
    <w:rsid w:val="004234EF"/>
    <w:rsid w:val="0042356E"/>
    <w:rsid w:val="0042364A"/>
    <w:rsid w:val="004236AA"/>
    <w:rsid w:val="004236B2"/>
    <w:rsid w:val="00423774"/>
    <w:rsid w:val="00423814"/>
    <w:rsid w:val="00423907"/>
    <w:rsid w:val="004246B1"/>
    <w:rsid w:val="004246BB"/>
    <w:rsid w:val="004246F7"/>
    <w:rsid w:val="00424CB8"/>
    <w:rsid w:val="00424F04"/>
    <w:rsid w:val="00424F6C"/>
    <w:rsid w:val="00424F8A"/>
    <w:rsid w:val="004252B0"/>
    <w:rsid w:val="00425301"/>
    <w:rsid w:val="0042539A"/>
    <w:rsid w:val="0042541C"/>
    <w:rsid w:val="0042546A"/>
    <w:rsid w:val="0042550D"/>
    <w:rsid w:val="00425624"/>
    <w:rsid w:val="0042579A"/>
    <w:rsid w:val="0042581B"/>
    <w:rsid w:val="00425DB4"/>
    <w:rsid w:val="00425FFA"/>
    <w:rsid w:val="0042600F"/>
    <w:rsid w:val="004261C5"/>
    <w:rsid w:val="004261E6"/>
    <w:rsid w:val="004263BD"/>
    <w:rsid w:val="004264DE"/>
    <w:rsid w:val="00426543"/>
    <w:rsid w:val="0042667F"/>
    <w:rsid w:val="0042692A"/>
    <w:rsid w:val="004269BF"/>
    <w:rsid w:val="00426CAC"/>
    <w:rsid w:val="00426FCE"/>
    <w:rsid w:val="0043014F"/>
    <w:rsid w:val="004307E8"/>
    <w:rsid w:val="0043081C"/>
    <w:rsid w:val="00430FBE"/>
    <w:rsid w:val="004319E0"/>
    <w:rsid w:val="00431A06"/>
    <w:rsid w:val="00431A29"/>
    <w:rsid w:val="00431CF1"/>
    <w:rsid w:val="0043208C"/>
    <w:rsid w:val="004322D2"/>
    <w:rsid w:val="004326CF"/>
    <w:rsid w:val="00432BAC"/>
    <w:rsid w:val="00432C61"/>
    <w:rsid w:val="00432DC3"/>
    <w:rsid w:val="004335A6"/>
    <w:rsid w:val="00433885"/>
    <w:rsid w:val="004339F8"/>
    <w:rsid w:val="00433AF2"/>
    <w:rsid w:val="00433D52"/>
    <w:rsid w:val="00433D5F"/>
    <w:rsid w:val="00433D71"/>
    <w:rsid w:val="00434159"/>
    <w:rsid w:val="004341BD"/>
    <w:rsid w:val="00434270"/>
    <w:rsid w:val="004347CE"/>
    <w:rsid w:val="00434D4A"/>
    <w:rsid w:val="0043529A"/>
    <w:rsid w:val="00435322"/>
    <w:rsid w:val="0043552C"/>
    <w:rsid w:val="004357EC"/>
    <w:rsid w:val="00435B8F"/>
    <w:rsid w:val="00436449"/>
    <w:rsid w:val="00436609"/>
    <w:rsid w:val="00436787"/>
    <w:rsid w:val="0043695A"/>
    <w:rsid w:val="00436996"/>
    <w:rsid w:val="004369B4"/>
    <w:rsid w:val="00436B50"/>
    <w:rsid w:val="0043701A"/>
    <w:rsid w:val="00437064"/>
    <w:rsid w:val="0043708C"/>
    <w:rsid w:val="00437264"/>
    <w:rsid w:val="004375E1"/>
    <w:rsid w:val="004376E8"/>
    <w:rsid w:val="00437982"/>
    <w:rsid w:val="00437B16"/>
    <w:rsid w:val="00437E14"/>
    <w:rsid w:val="00437E43"/>
    <w:rsid w:val="00440154"/>
    <w:rsid w:val="004402A2"/>
    <w:rsid w:val="00440905"/>
    <w:rsid w:val="00440A19"/>
    <w:rsid w:val="00440C0E"/>
    <w:rsid w:val="00440C3A"/>
    <w:rsid w:val="00440FA6"/>
    <w:rsid w:val="004413E1"/>
    <w:rsid w:val="00441406"/>
    <w:rsid w:val="00441461"/>
    <w:rsid w:val="00441504"/>
    <w:rsid w:val="0044165A"/>
    <w:rsid w:val="00441A8A"/>
    <w:rsid w:val="00441ACB"/>
    <w:rsid w:val="00441C1D"/>
    <w:rsid w:val="00441CB5"/>
    <w:rsid w:val="00442118"/>
    <w:rsid w:val="004427FF"/>
    <w:rsid w:val="00442A60"/>
    <w:rsid w:val="00442C37"/>
    <w:rsid w:val="00442C94"/>
    <w:rsid w:val="00442CC3"/>
    <w:rsid w:val="00442D39"/>
    <w:rsid w:val="00442E0F"/>
    <w:rsid w:val="00442F3F"/>
    <w:rsid w:val="004432E4"/>
    <w:rsid w:val="00443381"/>
    <w:rsid w:val="00443A2E"/>
    <w:rsid w:val="00443D59"/>
    <w:rsid w:val="00443E26"/>
    <w:rsid w:val="00443F29"/>
    <w:rsid w:val="00443FB8"/>
    <w:rsid w:val="004442FB"/>
    <w:rsid w:val="004443D5"/>
    <w:rsid w:val="004444D6"/>
    <w:rsid w:val="004445C6"/>
    <w:rsid w:val="004448C3"/>
    <w:rsid w:val="00444DBC"/>
    <w:rsid w:val="00444E5D"/>
    <w:rsid w:val="00444FAE"/>
    <w:rsid w:val="0044503C"/>
    <w:rsid w:val="004452B7"/>
    <w:rsid w:val="0044538C"/>
    <w:rsid w:val="0044543D"/>
    <w:rsid w:val="00445590"/>
    <w:rsid w:val="004456F5"/>
    <w:rsid w:val="0044585D"/>
    <w:rsid w:val="00445894"/>
    <w:rsid w:val="00445A37"/>
    <w:rsid w:val="00445ADC"/>
    <w:rsid w:val="00445CE3"/>
    <w:rsid w:val="00445D20"/>
    <w:rsid w:val="00445D7E"/>
    <w:rsid w:val="00445F18"/>
    <w:rsid w:val="004465C5"/>
    <w:rsid w:val="00446C3C"/>
    <w:rsid w:val="00446E03"/>
    <w:rsid w:val="004476EF"/>
    <w:rsid w:val="00447701"/>
    <w:rsid w:val="00447848"/>
    <w:rsid w:val="004479CB"/>
    <w:rsid w:val="00447CF5"/>
    <w:rsid w:val="00450108"/>
    <w:rsid w:val="00450174"/>
    <w:rsid w:val="0045059D"/>
    <w:rsid w:val="004505B7"/>
    <w:rsid w:val="0045079E"/>
    <w:rsid w:val="00450987"/>
    <w:rsid w:val="004509CB"/>
    <w:rsid w:val="00450B75"/>
    <w:rsid w:val="00450C74"/>
    <w:rsid w:val="00450F06"/>
    <w:rsid w:val="00451286"/>
    <w:rsid w:val="004512A9"/>
    <w:rsid w:val="00451378"/>
    <w:rsid w:val="004527AD"/>
    <w:rsid w:val="004528A1"/>
    <w:rsid w:val="00452914"/>
    <w:rsid w:val="00452D69"/>
    <w:rsid w:val="00452EE7"/>
    <w:rsid w:val="0045324F"/>
    <w:rsid w:val="00453411"/>
    <w:rsid w:val="004537A7"/>
    <w:rsid w:val="004539A9"/>
    <w:rsid w:val="00453A43"/>
    <w:rsid w:val="00453AA5"/>
    <w:rsid w:val="00453B15"/>
    <w:rsid w:val="00453CA5"/>
    <w:rsid w:val="00453DCB"/>
    <w:rsid w:val="00453FA9"/>
    <w:rsid w:val="00454056"/>
    <w:rsid w:val="00454364"/>
    <w:rsid w:val="004543AE"/>
    <w:rsid w:val="004543E8"/>
    <w:rsid w:val="004544FD"/>
    <w:rsid w:val="00454B5B"/>
    <w:rsid w:val="00454E0A"/>
    <w:rsid w:val="0045510F"/>
    <w:rsid w:val="00455242"/>
    <w:rsid w:val="004552AF"/>
    <w:rsid w:val="0045562D"/>
    <w:rsid w:val="00455692"/>
    <w:rsid w:val="00455776"/>
    <w:rsid w:val="00455B7B"/>
    <w:rsid w:val="00455BC6"/>
    <w:rsid w:val="00455C18"/>
    <w:rsid w:val="00455CD7"/>
    <w:rsid w:val="0045647B"/>
    <w:rsid w:val="004568CD"/>
    <w:rsid w:val="00456B8D"/>
    <w:rsid w:val="00456C0D"/>
    <w:rsid w:val="00457682"/>
    <w:rsid w:val="00457A89"/>
    <w:rsid w:val="00457AB9"/>
    <w:rsid w:val="00457B6E"/>
    <w:rsid w:val="00457D3B"/>
    <w:rsid w:val="004601D3"/>
    <w:rsid w:val="00460477"/>
    <w:rsid w:val="004607D1"/>
    <w:rsid w:val="00460D1A"/>
    <w:rsid w:val="00461528"/>
    <w:rsid w:val="004615BF"/>
    <w:rsid w:val="004617FF"/>
    <w:rsid w:val="0046194F"/>
    <w:rsid w:val="004619C8"/>
    <w:rsid w:val="00461C49"/>
    <w:rsid w:val="00461E47"/>
    <w:rsid w:val="00462309"/>
    <w:rsid w:val="004623C5"/>
    <w:rsid w:val="00462452"/>
    <w:rsid w:val="004624E2"/>
    <w:rsid w:val="00462553"/>
    <w:rsid w:val="00462C49"/>
    <w:rsid w:val="00462CD6"/>
    <w:rsid w:val="00462E11"/>
    <w:rsid w:val="0046303C"/>
    <w:rsid w:val="00463071"/>
    <w:rsid w:val="004630D5"/>
    <w:rsid w:val="0046310D"/>
    <w:rsid w:val="0046368D"/>
    <w:rsid w:val="004636AA"/>
    <w:rsid w:val="00463A57"/>
    <w:rsid w:val="00463B11"/>
    <w:rsid w:val="00463E48"/>
    <w:rsid w:val="0046408B"/>
    <w:rsid w:val="004640A7"/>
    <w:rsid w:val="004643D2"/>
    <w:rsid w:val="004648C7"/>
    <w:rsid w:val="00464961"/>
    <w:rsid w:val="004649F8"/>
    <w:rsid w:val="00464A99"/>
    <w:rsid w:val="00464DD0"/>
    <w:rsid w:val="00464E9B"/>
    <w:rsid w:val="00464ED5"/>
    <w:rsid w:val="00465070"/>
    <w:rsid w:val="004653AD"/>
    <w:rsid w:val="004653D2"/>
    <w:rsid w:val="00465484"/>
    <w:rsid w:val="0046567D"/>
    <w:rsid w:val="004658D3"/>
    <w:rsid w:val="004659A6"/>
    <w:rsid w:val="00465A7F"/>
    <w:rsid w:val="00465D1E"/>
    <w:rsid w:val="00465D3D"/>
    <w:rsid w:val="00466237"/>
    <w:rsid w:val="0046629B"/>
    <w:rsid w:val="00466472"/>
    <w:rsid w:val="004665DC"/>
    <w:rsid w:val="00466693"/>
    <w:rsid w:val="00466A54"/>
    <w:rsid w:val="00466DEB"/>
    <w:rsid w:val="0046710D"/>
    <w:rsid w:val="0046734D"/>
    <w:rsid w:val="00467463"/>
    <w:rsid w:val="0046785C"/>
    <w:rsid w:val="004679BE"/>
    <w:rsid w:val="00467DE7"/>
    <w:rsid w:val="00467DFF"/>
    <w:rsid w:val="00467F0E"/>
    <w:rsid w:val="004700D3"/>
    <w:rsid w:val="004700F8"/>
    <w:rsid w:val="0047021E"/>
    <w:rsid w:val="004702FA"/>
    <w:rsid w:val="0047032F"/>
    <w:rsid w:val="00470983"/>
    <w:rsid w:val="0047098A"/>
    <w:rsid w:val="00470D66"/>
    <w:rsid w:val="00470E5A"/>
    <w:rsid w:val="00470EC7"/>
    <w:rsid w:val="00470EE8"/>
    <w:rsid w:val="004710B1"/>
    <w:rsid w:val="0047129E"/>
    <w:rsid w:val="0047157F"/>
    <w:rsid w:val="004715FA"/>
    <w:rsid w:val="00471B42"/>
    <w:rsid w:val="00471D9A"/>
    <w:rsid w:val="00471F02"/>
    <w:rsid w:val="0047207A"/>
    <w:rsid w:val="004721BA"/>
    <w:rsid w:val="00472572"/>
    <w:rsid w:val="004726D5"/>
    <w:rsid w:val="00472995"/>
    <w:rsid w:val="00472BB3"/>
    <w:rsid w:val="00472C18"/>
    <w:rsid w:val="00472D63"/>
    <w:rsid w:val="00473010"/>
    <w:rsid w:val="004730B3"/>
    <w:rsid w:val="0047342C"/>
    <w:rsid w:val="004736D2"/>
    <w:rsid w:val="00473725"/>
    <w:rsid w:val="00473823"/>
    <w:rsid w:val="00473914"/>
    <w:rsid w:val="00473F59"/>
    <w:rsid w:val="004743C4"/>
    <w:rsid w:val="004745A6"/>
    <w:rsid w:val="004745E9"/>
    <w:rsid w:val="00474624"/>
    <w:rsid w:val="00474E2A"/>
    <w:rsid w:val="00474FFE"/>
    <w:rsid w:val="004750E9"/>
    <w:rsid w:val="004754E2"/>
    <w:rsid w:val="00475C50"/>
    <w:rsid w:val="00475E38"/>
    <w:rsid w:val="00475FF8"/>
    <w:rsid w:val="004761A6"/>
    <w:rsid w:val="0047620A"/>
    <w:rsid w:val="0047642F"/>
    <w:rsid w:val="0047646D"/>
    <w:rsid w:val="00476717"/>
    <w:rsid w:val="00476FBC"/>
    <w:rsid w:val="0047707A"/>
    <w:rsid w:val="0047707E"/>
    <w:rsid w:val="0047733B"/>
    <w:rsid w:val="0047749E"/>
    <w:rsid w:val="004776D4"/>
    <w:rsid w:val="00477809"/>
    <w:rsid w:val="00477BF6"/>
    <w:rsid w:val="00477E6D"/>
    <w:rsid w:val="00480224"/>
    <w:rsid w:val="00480356"/>
    <w:rsid w:val="004806C4"/>
    <w:rsid w:val="004807D8"/>
    <w:rsid w:val="0048096D"/>
    <w:rsid w:val="00480F07"/>
    <w:rsid w:val="00480FAD"/>
    <w:rsid w:val="00481113"/>
    <w:rsid w:val="004811A5"/>
    <w:rsid w:val="00481213"/>
    <w:rsid w:val="00481239"/>
    <w:rsid w:val="004819A8"/>
    <w:rsid w:val="00481B73"/>
    <w:rsid w:val="00481FB5"/>
    <w:rsid w:val="00482217"/>
    <w:rsid w:val="0048229C"/>
    <w:rsid w:val="004829D1"/>
    <w:rsid w:val="00482AE8"/>
    <w:rsid w:val="00482EFD"/>
    <w:rsid w:val="004831A7"/>
    <w:rsid w:val="004832E6"/>
    <w:rsid w:val="0048332D"/>
    <w:rsid w:val="004836A9"/>
    <w:rsid w:val="00483D8E"/>
    <w:rsid w:val="0048415E"/>
    <w:rsid w:val="004843A6"/>
    <w:rsid w:val="00484BEC"/>
    <w:rsid w:val="00484E22"/>
    <w:rsid w:val="00484F9E"/>
    <w:rsid w:val="004850E4"/>
    <w:rsid w:val="00485138"/>
    <w:rsid w:val="004851C9"/>
    <w:rsid w:val="00485307"/>
    <w:rsid w:val="0048546B"/>
    <w:rsid w:val="0048548D"/>
    <w:rsid w:val="0048554B"/>
    <w:rsid w:val="0048675E"/>
    <w:rsid w:val="004869BB"/>
    <w:rsid w:val="00486A08"/>
    <w:rsid w:val="00486A58"/>
    <w:rsid w:val="00486A9A"/>
    <w:rsid w:val="00486ACA"/>
    <w:rsid w:val="00486B25"/>
    <w:rsid w:val="00486D51"/>
    <w:rsid w:val="00486DF0"/>
    <w:rsid w:val="00486E5F"/>
    <w:rsid w:val="00486F33"/>
    <w:rsid w:val="00487075"/>
    <w:rsid w:val="004870FD"/>
    <w:rsid w:val="004874F5"/>
    <w:rsid w:val="004874F9"/>
    <w:rsid w:val="0048751D"/>
    <w:rsid w:val="00487A18"/>
    <w:rsid w:val="0049049B"/>
    <w:rsid w:val="004908E9"/>
    <w:rsid w:val="00490BDE"/>
    <w:rsid w:val="00490F52"/>
    <w:rsid w:val="00491060"/>
    <w:rsid w:val="004912F1"/>
    <w:rsid w:val="0049171B"/>
    <w:rsid w:val="00491C86"/>
    <w:rsid w:val="0049231F"/>
    <w:rsid w:val="00492735"/>
    <w:rsid w:val="00492880"/>
    <w:rsid w:val="00492A00"/>
    <w:rsid w:val="00492A02"/>
    <w:rsid w:val="00492A58"/>
    <w:rsid w:val="004931B7"/>
    <w:rsid w:val="004937FE"/>
    <w:rsid w:val="00493A59"/>
    <w:rsid w:val="00493A98"/>
    <w:rsid w:val="00493B30"/>
    <w:rsid w:val="00493D8A"/>
    <w:rsid w:val="00493EFF"/>
    <w:rsid w:val="0049414A"/>
    <w:rsid w:val="004943D8"/>
    <w:rsid w:val="004943EA"/>
    <w:rsid w:val="00494401"/>
    <w:rsid w:val="004947A0"/>
    <w:rsid w:val="004947E8"/>
    <w:rsid w:val="00494BD9"/>
    <w:rsid w:val="0049502C"/>
    <w:rsid w:val="00495227"/>
    <w:rsid w:val="004955D5"/>
    <w:rsid w:val="0049583A"/>
    <w:rsid w:val="004959BE"/>
    <w:rsid w:val="00495D5F"/>
    <w:rsid w:val="00495D90"/>
    <w:rsid w:val="00495EB5"/>
    <w:rsid w:val="00496004"/>
    <w:rsid w:val="004963C5"/>
    <w:rsid w:val="0049661B"/>
    <w:rsid w:val="00496B0E"/>
    <w:rsid w:val="00496B97"/>
    <w:rsid w:val="00496C0C"/>
    <w:rsid w:val="00496C11"/>
    <w:rsid w:val="00496D7A"/>
    <w:rsid w:val="00496F1D"/>
    <w:rsid w:val="004971F5"/>
    <w:rsid w:val="00497265"/>
    <w:rsid w:val="004973F1"/>
    <w:rsid w:val="0049746D"/>
    <w:rsid w:val="00497717"/>
    <w:rsid w:val="00497D41"/>
    <w:rsid w:val="004A0070"/>
    <w:rsid w:val="004A065A"/>
    <w:rsid w:val="004A072B"/>
    <w:rsid w:val="004A0AE7"/>
    <w:rsid w:val="004A0CB8"/>
    <w:rsid w:val="004A0FC1"/>
    <w:rsid w:val="004A115A"/>
    <w:rsid w:val="004A1A34"/>
    <w:rsid w:val="004A1B00"/>
    <w:rsid w:val="004A1B9F"/>
    <w:rsid w:val="004A1DA2"/>
    <w:rsid w:val="004A1FCF"/>
    <w:rsid w:val="004A2196"/>
    <w:rsid w:val="004A21B5"/>
    <w:rsid w:val="004A243A"/>
    <w:rsid w:val="004A2496"/>
    <w:rsid w:val="004A27EE"/>
    <w:rsid w:val="004A3471"/>
    <w:rsid w:val="004A3799"/>
    <w:rsid w:val="004A38D2"/>
    <w:rsid w:val="004A38ED"/>
    <w:rsid w:val="004A3C07"/>
    <w:rsid w:val="004A3C80"/>
    <w:rsid w:val="004A3F1D"/>
    <w:rsid w:val="004A4592"/>
    <w:rsid w:val="004A46B7"/>
    <w:rsid w:val="004A46BF"/>
    <w:rsid w:val="004A47D0"/>
    <w:rsid w:val="004A47F1"/>
    <w:rsid w:val="004A4904"/>
    <w:rsid w:val="004A4E69"/>
    <w:rsid w:val="004A52EA"/>
    <w:rsid w:val="004A534A"/>
    <w:rsid w:val="004A5795"/>
    <w:rsid w:val="004A59F6"/>
    <w:rsid w:val="004A5E57"/>
    <w:rsid w:val="004A5F25"/>
    <w:rsid w:val="004A6003"/>
    <w:rsid w:val="004A6189"/>
    <w:rsid w:val="004A61EB"/>
    <w:rsid w:val="004A64F0"/>
    <w:rsid w:val="004A6511"/>
    <w:rsid w:val="004A66A0"/>
    <w:rsid w:val="004A7023"/>
    <w:rsid w:val="004A71EF"/>
    <w:rsid w:val="004A71FA"/>
    <w:rsid w:val="004A75A3"/>
    <w:rsid w:val="004A7932"/>
    <w:rsid w:val="004A7F9D"/>
    <w:rsid w:val="004B0088"/>
    <w:rsid w:val="004B0126"/>
    <w:rsid w:val="004B0614"/>
    <w:rsid w:val="004B08F1"/>
    <w:rsid w:val="004B0A22"/>
    <w:rsid w:val="004B0B54"/>
    <w:rsid w:val="004B0F4C"/>
    <w:rsid w:val="004B1083"/>
    <w:rsid w:val="004B1183"/>
    <w:rsid w:val="004B13D7"/>
    <w:rsid w:val="004B17A8"/>
    <w:rsid w:val="004B1F49"/>
    <w:rsid w:val="004B1F9D"/>
    <w:rsid w:val="004B1FF6"/>
    <w:rsid w:val="004B248A"/>
    <w:rsid w:val="004B2701"/>
    <w:rsid w:val="004B2898"/>
    <w:rsid w:val="004B299A"/>
    <w:rsid w:val="004B2FBB"/>
    <w:rsid w:val="004B3386"/>
    <w:rsid w:val="004B3849"/>
    <w:rsid w:val="004B39CD"/>
    <w:rsid w:val="004B3AD1"/>
    <w:rsid w:val="004B3B08"/>
    <w:rsid w:val="004B3D65"/>
    <w:rsid w:val="004B3D99"/>
    <w:rsid w:val="004B3ECF"/>
    <w:rsid w:val="004B3F5E"/>
    <w:rsid w:val="004B404A"/>
    <w:rsid w:val="004B4222"/>
    <w:rsid w:val="004B4EA5"/>
    <w:rsid w:val="004B5113"/>
    <w:rsid w:val="004B5350"/>
    <w:rsid w:val="004B55B9"/>
    <w:rsid w:val="004B5600"/>
    <w:rsid w:val="004B5629"/>
    <w:rsid w:val="004B5EE2"/>
    <w:rsid w:val="004B5F04"/>
    <w:rsid w:val="004B6438"/>
    <w:rsid w:val="004B650A"/>
    <w:rsid w:val="004B6566"/>
    <w:rsid w:val="004B6924"/>
    <w:rsid w:val="004B693A"/>
    <w:rsid w:val="004B6BD7"/>
    <w:rsid w:val="004B6DAD"/>
    <w:rsid w:val="004B7113"/>
    <w:rsid w:val="004B71FE"/>
    <w:rsid w:val="004B7775"/>
    <w:rsid w:val="004B77CF"/>
    <w:rsid w:val="004B7C5B"/>
    <w:rsid w:val="004B7EC5"/>
    <w:rsid w:val="004B7F48"/>
    <w:rsid w:val="004C00BF"/>
    <w:rsid w:val="004C02B8"/>
    <w:rsid w:val="004C02FD"/>
    <w:rsid w:val="004C03FA"/>
    <w:rsid w:val="004C087B"/>
    <w:rsid w:val="004C0A3F"/>
    <w:rsid w:val="004C0A86"/>
    <w:rsid w:val="004C0D32"/>
    <w:rsid w:val="004C0E80"/>
    <w:rsid w:val="004C11F2"/>
    <w:rsid w:val="004C173A"/>
    <w:rsid w:val="004C183D"/>
    <w:rsid w:val="004C1C07"/>
    <w:rsid w:val="004C1DCA"/>
    <w:rsid w:val="004C2223"/>
    <w:rsid w:val="004C25FB"/>
    <w:rsid w:val="004C261C"/>
    <w:rsid w:val="004C285A"/>
    <w:rsid w:val="004C2B34"/>
    <w:rsid w:val="004C2BC4"/>
    <w:rsid w:val="004C3019"/>
    <w:rsid w:val="004C3290"/>
    <w:rsid w:val="004C34D7"/>
    <w:rsid w:val="004C389D"/>
    <w:rsid w:val="004C3C33"/>
    <w:rsid w:val="004C3D75"/>
    <w:rsid w:val="004C3FAB"/>
    <w:rsid w:val="004C409C"/>
    <w:rsid w:val="004C4448"/>
    <w:rsid w:val="004C481A"/>
    <w:rsid w:val="004C4A07"/>
    <w:rsid w:val="004C4B9E"/>
    <w:rsid w:val="004C50FF"/>
    <w:rsid w:val="004C5373"/>
    <w:rsid w:val="004C53B4"/>
    <w:rsid w:val="004C56A8"/>
    <w:rsid w:val="004C6039"/>
    <w:rsid w:val="004C6435"/>
    <w:rsid w:val="004C66E0"/>
    <w:rsid w:val="004C673C"/>
    <w:rsid w:val="004C6890"/>
    <w:rsid w:val="004C6A78"/>
    <w:rsid w:val="004C6CAA"/>
    <w:rsid w:val="004C6CD8"/>
    <w:rsid w:val="004C6F1B"/>
    <w:rsid w:val="004C6FB8"/>
    <w:rsid w:val="004C76A4"/>
    <w:rsid w:val="004C794C"/>
    <w:rsid w:val="004C7E0D"/>
    <w:rsid w:val="004C7E87"/>
    <w:rsid w:val="004D0018"/>
    <w:rsid w:val="004D01A5"/>
    <w:rsid w:val="004D0794"/>
    <w:rsid w:val="004D07B1"/>
    <w:rsid w:val="004D0A5E"/>
    <w:rsid w:val="004D0D6B"/>
    <w:rsid w:val="004D1063"/>
    <w:rsid w:val="004D10BA"/>
    <w:rsid w:val="004D12D8"/>
    <w:rsid w:val="004D1D85"/>
    <w:rsid w:val="004D1E5D"/>
    <w:rsid w:val="004D2009"/>
    <w:rsid w:val="004D2044"/>
    <w:rsid w:val="004D2134"/>
    <w:rsid w:val="004D2210"/>
    <w:rsid w:val="004D23E3"/>
    <w:rsid w:val="004D2569"/>
    <w:rsid w:val="004D2603"/>
    <w:rsid w:val="004D2A0F"/>
    <w:rsid w:val="004D2C60"/>
    <w:rsid w:val="004D2DF1"/>
    <w:rsid w:val="004D3414"/>
    <w:rsid w:val="004D353F"/>
    <w:rsid w:val="004D3563"/>
    <w:rsid w:val="004D36FE"/>
    <w:rsid w:val="004D3715"/>
    <w:rsid w:val="004D3D02"/>
    <w:rsid w:val="004D3EC9"/>
    <w:rsid w:val="004D40C9"/>
    <w:rsid w:val="004D43B4"/>
    <w:rsid w:val="004D43D7"/>
    <w:rsid w:val="004D4520"/>
    <w:rsid w:val="004D4563"/>
    <w:rsid w:val="004D4AEF"/>
    <w:rsid w:val="004D4C63"/>
    <w:rsid w:val="004D4D96"/>
    <w:rsid w:val="004D5265"/>
    <w:rsid w:val="004D54F1"/>
    <w:rsid w:val="004D5738"/>
    <w:rsid w:val="004D593F"/>
    <w:rsid w:val="004D5A74"/>
    <w:rsid w:val="004D5CD1"/>
    <w:rsid w:val="004D612B"/>
    <w:rsid w:val="004D66C1"/>
    <w:rsid w:val="004D67E3"/>
    <w:rsid w:val="004D686A"/>
    <w:rsid w:val="004D6D57"/>
    <w:rsid w:val="004D6DFC"/>
    <w:rsid w:val="004D6E1A"/>
    <w:rsid w:val="004D7613"/>
    <w:rsid w:val="004D77C4"/>
    <w:rsid w:val="004D7C75"/>
    <w:rsid w:val="004E04E3"/>
    <w:rsid w:val="004E06F2"/>
    <w:rsid w:val="004E0A81"/>
    <w:rsid w:val="004E0B55"/>
    <w:rsid w:val="004E0C5B"/>
    <w:rsid w:val="004E0D33"/>
    <w:rsid w:val="004E13E1"/>
    <w:rsid w:val="004E15D9"/>
    <w:rsid w:val="004E1695"/>
    <w:rsid w:val="004E1A8C"/>
    <w:rsid w:val="004E1AF3"/>
    <w:rsid w:val="004E1B1E"/>
    <w:rsid w:val="004E1B7B"/>
    <w:rsid w:val="004E1D48"/>
    <w:rsid w:val="004E1E07"/>
    <w:rsid w:val="004E1E98"/>
    <w:rsid w:val="004E2340"/>
    <w:rsid w:val="004E26FB"/>
    <w:rsid w:val="004E2966"/>
    <w:rsid w:val="004E2C84"/>
    <w:rsid w:val="004E303B"/>
    <w:rsid w:val="004E34BA"/>
    <w:rsid w:val="004E3668"/>
    <w:rsid w:val="004E399E"/>
    <w:rsid w:val="004E39FB"/>
    <w:rsid w:val="004E3A96"/>
    <w:rsid w:val="004E3E8C"/>
    <w:rsid w:val="004E4255"/>
    <w:rsid w:val="004E43BE"/>
    <w:rsid w:val="004E4468"/>
    <w:rsid w:val="004E4B3C"/>
    <w:rsid w:val="004E4B8F"/>
    <w:rsid w:val="004E4E58"/>
    <w:rsid w:val="004E5079"/>
    <w:rsid w:val="004E546F"/>
    <w:rsid w:val="004E557A"/>
    <w:rsid w:val="004E57E0"/>
    <w:rsid w:val="004E5930"/>
    <w:rsid w:val="004E594D"/>
    <w:rsid w:val="004E5B6C"/>
    <w:rsid w:val="004E5DEB"/>
    <w:rsid w:val="004E6077"/>
    <w:rsid w:val="004E61CB"/>
    <w:rsid w:val="004E6240"/>
    <w:rsid w:val="004E6548"/>
    <w:rsid w:val="004E6567"/>
    <w:rsid w:val="004E681D"/>
    <w:rsid w:val="004E687A"/>
    <w:rsid w:val="004E699A"/>
    <w:rsid w:val="004E69D9"/>
    <w:rsid w:val="004E6F8B"/>
    <w:rsid w:val="004E726C"/>
    <w:rsid w:val="004E73C2"/>
    <w:rsid w:val="004E7A4C"/>
    <w:rsid w:val="004E7B5C"/>
    <w:rsid w:val="004E7BA6"/>
    <w:rsid w:val="004E7C16"/>
    <w:rsid w:val="004E7C78"/>
    <w:rsid w:val="004E7F23"/>
    <w:rsid w:val="004E7F85"/>
    <w:rsid w:val="004F08B5"/>
    <w:rsid w:val="004F08E5"/>
    <w:rsid w:val="004F0975"/>
    <w:rsid w:val="004F0F17"/>
    <w:rsid w:val="004F0FCF"/>
    <w:rsid w:val="004F107B"/>
    <w:rsid w:val="004F12C7"/>
    <w:rsid w:val="004F14DE"/>
    <w:rsid w:val="004F1537"/>
    <w:rsid w:val="004F16FB"/>
    <w:rsid w:val="004F1894"/>
    <w:rsid w:val="004F18DC"/>
    <w:rsid w:val="004F1C3D"/>
    <w:rsid w:val="004F1DB8"/>
    <w:rsid w:val="004F2175"/>
    <w:rsid w:val="004F224F"/>
    <w:rsid w:val="004F244A"/>
    <w:rsid w:val="004F2AB9"/>
    <w:rsid w:val="004F2BC7"/>
    <w:rsid w:val="004F2D39"/>
    <w:rsid w:val="004F33C7"/>
    <w:rsid w:val="004F351C"/>
    <w:rsid w:val="004F3E04"/>
    <w:rsid w:val="004F3EF4"/>
    <w:rsid w:val="004F41F2"/>
    <w:rsid w:val="004F4232"/>
    <w:rsid w:val="004F43FD"/>
    <w:rsid w:val="004F48CB"/>
    <w:rsid w:val="004F48E9"/>
    <w:rsid w:val="004F514C"/>
    <w:rsid w:val="004F52A3"/>
    <w:rsid w:val="004F54D6"/>
    <w:rsid w:val="004F5512"/>
    <w:rsid w:val="004F560A"/>
    <w:rsid w:val="004F5784"/>
    <w:rsid w:val="004F5856"/>
    <w:rsid w:val="004F602C"/>
    <w:rsid w:val="004F6565"/>
    <w:rsid w:val="004F6B80"/>
    <w:rsid w:val="004F6EE7"/>
    <w:rsid w:val="004F6F47"/>
    <w:rsid w:val="004F784D"/>
    <w:rsid w:val="004F7910"/>
    <w:rsid w:val="004F798F"/>
    <w:rsid w:val="004F79F2"/>
    <w:rsid w:val="004F7A09"/>
    <w:rsid w:val="004F7BF1"/>
    <w:rsid w:val="004F7D4F"/>
    <w:rsid w:val="004F7D51"/>
    <w:rsid w:val="004F7FBA"/>
    <w:rsid w:val="005006DF"/>
    <w:rsid w:val="005007C3"/>
    <w:rsid w:val="00500A8F"/>
    <w:rsid w:val="00500CB4"/>
    <w:rsid w:val="00500D43"/>
    <w:rsid w:val="00500EBF"/>
    <w:rsid w:val="005014DF"/>
    <w:rsid w:val="005017CF"/>
    <w:rsid w:val="005017EC"/>
    <w:rsid w:val="00501809"/>
    <w:rsid w:val="00501B06"/>
    <w:rsid w:val="00501B2B"/>
    <w:rsid w:val="00501BAF"/>
    <w:rsid w:val="00501E85"/>
    <w:rsid w:val="00501F7B"/>
    <w:rsid w:val="0050212C"/>
    <w:rsid w:val="0050215D"/>
    <w:rsid w:val="005021EC"/>
    <w:rsid w:val="005024D0"/>
    <w:rsid w:val="005025BD"/>
    <w:rsid w:val="005025C4"/>
    <w:rsid w:val="0050262A"/>
    <w:rsid w:val="0050281F"/>
    <w:rsid w:val="00502A44"/>
    <w:rsid w:val="00502FF3"/>
    <w:rsid w:val="00503132"/>
    <w:rsid w:val="005031AB"/>
    <w:rsid w:val="0050338A"/>
    <w:rsid w:val="00503625"/>
    <w:rsid w:val="005036C4"/>
    <w:rsid w:val="00503783"/>
    <w:rsid w:val="005037D3"/>
    <w:rsid w:val="00503FCD"/>
    <w:rsid w:val="00504090"/>
    <w:rsid w:val="00504316"/>
    <w:rsid w:val="005044A3"/>
    <w:rsid w:val="005051C5"/>
    <w:rsid w:val="00505327"/>
    <w:rsid w:val="00505550"/>
    <w:rsid w:val="005055D3"/>
    <w:rsid w:val="00505B2F"/>
    <w:rsid w:val="00505D28"/>
    <w:rsid w:val="00505E19"/>
    <w:rsid w:val="00505F16"/>
    <w:rsid w:val="005061DD"/>
    <w:rsid w:val="0050620D"/>
    <w:rsid w:val="0050623F"/>
    <w:rsid w:val="00506364"/>
    <w:rsid w:val="005066EA"/>
    <w:rsid w:val="005068B3"/>
    <w:rsid w:val="00506AF1"/>
    <w:rsid w:val="00506D32"/>
    <w:rsid w:val="00506D49"/>
    <w:rsid w:val="00506D6F"/>
    <w:rsid w:val="00506E17"/>
    <w:rsid w:val="005076C9"/>
    <w:rsid w:val="00507CB2"/>
    <w:rsid w:val="00507E66"/>
    <w:rsid w:val="0051057A"/>
    <w:rsid w:val="005108D8"/>
    <w:rsid w:val="00510A62"/>
    <w:rsid w:val="00510E4D"/>
    <w:rsid w:val="00510FFC"/>
    <w:rsid w:val="0051118B"/>
    <w:rsid w:val="0051130B"/>
    <w:rsid w:val="0051166A"/>
    <w:rsid w:val="005116B8"/>
    <w:rsid w:val="005119E4"/>
    <w:rsid w:val="00512464"/>
    <w:rsid w:val="00512469"/>
    <w:rsid w:val="005128CD"/>
    <w:rsid w:val="00512A9A"/>
    <w:rsid w:val="00512B7B"/>
    <w:rsid w:val="00512C66"/>
    <w:rsid w:val="00512DB6"/>
    <w:rsid w:val="00512EC1"/>
    <w:rsid w:val="0051310D"/>
    <w:rsid w:val="005131EF"/>
    <w:rsid w:val="00513454"/>
    <w:rsid w:val="005134A6"/>
    <w:rsid w:val="0051355B"/>
    <w:rsid w:val="00513761"/>
    <w:rsid w:val="005137E9"/>
    <w:rsid w:val="005139FF"/>
    <w:rsid w:val="00513B21"/>
    <w:rsid w:val="00514063"/>
    <w:rsid w:val="0051412C"/>
    <w:rsid w:val="00514299"/>
    <w:rsid w:val="00514335"/>
    <w:rsid w:val="00514370"/>
    <w:rsid w:val="00514656"/>
    <w:rsid w:val="00514954"/>
    <w:rsid w:val="005149D5"/>
    <w:rsid w:val="00514A55"/>
    <w:rsid w:val="00514D0D"/>
    <w:rsid w:val="005150C2"/>
    <w:rsid w:val="005150EE"/>
    <w:rsid w:val="00515397"/>
    <w:rsid w:val="00515447"/>
    <w:rsid w:val="00515474"/>
    <w:rsid w:val="005155B4"/>
    <w:rsid w:val="005159C9"/>
    <w:rsid w:val="00515A6D"/>
    <w:rsid w:val="005160F2"/>
    <w:rsid w:val="00516136"/>
    <w:rsid w:val="00516478"/>
    <w:rsid w:val="00516699"/>
    <w:rsid w:val="005169EC"/>
    <w:rsid w:val="00516A94"/>
    <w:rsid w:val="00516B52"/>
    <w:rsid w:val="00516F67"/>
    <w:rsid w:val="005171F0"/>
    <w:rsid w:val="005172C7"/>
    <w:rsid w:val="00517715"/>
    <w:rsid w:val="005177C1"/>
    <w:rsid w:val="005178ED"/>
    <w:rsid w:val="00517970"/>
    <w:rsid w:val="00517B51"/>
    <w:rsid w:val="00517D41"/>
    <w:rsid w:val="00517D4B"/>
    <w:rsid w:val="00517D5B"/>
    <w:rsid w:val="005204AC"/>
    <w:rsid w:val="005204C2"/>
    <w:rsid w:val="00520789"/>
    <w:rsid w:val="00520896"/>
    <w:rsid w:val="005208EB"/>
    <w:rsid w:val="00520B8C"/>
    <w:rsid w:val="00520C2E"/>
    <w:rsid w:val="00520C91"/>
    <w:rsid w:val="005210BC"/>
    <w:rsid w:val="0052182A"/>
    <w:rsid w:val="005218AD"/>
    <w:rsid w:val="00521953"/>
    <w:rsid w:val="00521954"/>
    <w:rsid w:val="00521CE4"/>
    <w:rsid w:val="00521F06"/>
    <w:rsid w:val="00522424"/>
    <w:rsid w:val="005227C7"/>
    <w:rsid w:val="00522982"/>
    <w:rsid w:val="00522AC2"/>
    <w:rsid w:val="00522B4C"/>
    <w:rsid w:val="00522CB2"/>
    <w:rsid w:val="00522D09"/>
    <w:rsid w:val="00522DD1"/>
    <w:rsid w:val="00522F71"/>
    <w:rsid w:val="005230C3"/>
    <w:rsid w:val="00523695"/>
    <w:rsid w:val="005239E5"/>
    <w:rsid w:val="00523A11"/>
    <w:rsid w:val="00523C8C"/>
    <w:rsid w:val="0052406A"/>
    <w:rsid w:val="005240AB"/>
    <w:rsid w:val="005242C1"/>
    <w:rsid w:val="00524728"/>
    <w:rsid w:val="0052486A"/>
    <w:rsid w:val="005248A6"/>
    <w:rsid w:val="00524ACF"/>
    <w:rsid w:val="00524B3E"/>
    <w:rsid w:val="00524D4B"/>
    <w:rsid w:val="0052528D"/>
    <w:rsid w:val="005253D4"/>
    <w:rsid w:val="00525530"/>
    <w:rsid w:val="00525682"/>
    <w:rsid w:val="00525846"/>
    <w:rsid w:val="00525A35"/>
    <w:rsid w:val="00525A3F"/>
    <w:rsid w:val="00525C5E"/>
    <w:rsid w:val="00525DEC"/>
    <w:rsid w:val="00526016"/>
    <w:rsid w:val="005260ED"/>
    <w:rsid w:val="00526260"/>
    <w:rsid w:val="005262B7"/>
    <w:rsid w:val="0052644D"/>
    <w:rsid w:val="00526686"/>
    <w:rsid w:val="00526808"/>
    <w:rsid w:val="00526911"/>
    <w:rsid w:val="00526A20"/>
    <w:rsid w:val="00526CCA"/>
    <w:rsid w:val="00526DD6"/>
    <w:rsid w:val="00526FD2"/>
    <w:rsid w:val="0052755B"/>
    <w:rsid w:val="00527787"/>
    <w:rsid w:val="00527903"/>
    <w:rsid w:val="0052796B"/>
    <w:rsid w:val="00527A7E"/>
    <w:rsid w:val="00527A88"/>
    <w:rsid w:val="00527AF9"/>
    <w:rsid w:val="00527D38"/>
    <w:rsid w:val="0053006D"/>
    <w:rsid w:val="00530188"/>
    <w:rsid w:val="00530480"/>
    <w:rsid w:val="0053077C"/>
    <w:rsid w:val="00530806"/>
    <w:rsid w:val="00530A08"/>
    <w:rsid w:val="00530AAD"/>
    <w:rsid w:val="005310CC"/>
    <w:rsid w:val="00531376"/>
    <w:rsid w:val="0053144F"/>
    <w:rsid w:val="00531BF1"/>
    <w:rsid w:val="00531CEE"/>
    <w:rsid w:val="00531EDA"/>
    <w:rsid w:val="005326EF"/>
    <w:rsid w:val="00532742"/>
    <w:rsid w:val="00532861"/>
    <w:rsid w:val="00532BF2"/>
    <w:rsid w:val="00532C63"/>
    <w:rsid w:val="00532FC8"/>
    <w:rsid w:val="00533218"/>
    <w:rsid w:val="005335CE"/>
    <w:rsid w:val="005337A4"/>
    <w:rsid w:val="005337C2"/>
    <w:rsid w:val="00533CA5"/>
    <w:rsid w:val="00533CC8"/>
    <w:rsid w:val="00533E13"/>
    <w:rsid w:val="00533E6E"/>
    <w:rsid w:val="00533F7A"/>
    <w:rsid w:val="005340BB"/>
    <w:rsid w:val="0053435F"/>
    <w:rsid w:val="00534677"/>
    <w:rsid w:val="005347D7"/>
    <w:rsid w:val="0053497F"/>
    <w:rsid w:val="00534A5D"/>
    <w:rsid w:val="00534C38"/>
    <w:rsid w:val="00534D8A"/>
    <w:rsid w:val="00534E5E"/>
    <w:rsid w:val="00534F89"/>
    <w:rsid w:val="005354DF"/>
    <w:rsid w:val="005355F5"/>
    <w:rsid w:val="005357D3"/>
    <w:rsid w:val="00535C55"/>
    <w:rsid w:val="00535E26"/>
    <w:rsid w:val="00536285"/>
    <w:rsid w:val="00536287"/>
    <w:rsid w:val="0053641E"/>
    <w:rsid w:val="00536725"/>
    <w:rsid w:val="00536A43"/>
    <w:rsid w:val="00536E32"/>
    <w:rsid w:val="00536E6C"/>
    <w:rsid w:val="005370A5"/>
    <w:rsid w:val="005370B1"/>
    <w:rsid w:val="005371BB"/>
    <w:rsid w:val="0053723C"/>
    <w:rsid w:val="005377D4"/>
    <w:rsid w:val="0053799F"/>
    <w:rsid w:val="00537A05"/>
    <w:rsid w:val="00537B67"/>
    <w:rsid w:val="00537B85"/>
    <w:rsid w:val="00537C35"/>
    <w:rsid w:val="00537D8F"/>
    <w:rsid w:val="00537EFE"/>
    <w:rsid w:val="00540880"/>
    <w:rsid w:val="00540ACD"/>
    <w:rsid w:val="00540D0C"/>
    <w:rsid w:val="00541255"/>
    <w:rsid w:val="00541422"/>
    <w:rsid w:val="0054189F"/>
    <w:rsid w:val="005418A7"/>
    <w:rsid w:val="00541978"/>
    <w:rsid w:val="00541C50"/>
    <w:rsid w:val="00541ECD"/>
    <w:rsid w:val="00542656"/>
    <w:rsid w:val="00542996"/>
    <w:rsid w:val="00542B66"/>
    <w:rsid w:val="00542B70"/>
    <w:rsid w:val="00542BCE"/>
    <w:rsid w:val="00542CD7"/>
    <w:rsid w:val="00542CF8"/>
    <w:rsid w:val="005430EF"/>
    <w:rsid w:val="00543517"/>
    <w:rsid w:val="00543562"/>
    <w:rsid w:val="00543638"/>
    <w:rsid w:val="005437C6"/>
    <w:rsid w:val="00543964"/>
    <w:rsid w:val="00543D3D"/>
    <w:rsid w:val="00544337"/>
    <w:rsid w:val="00544440"/>
    <w:rsid w:val="0054492B"/>
    <w:rsid w:val="005449A7"/>
    <w:rsid w:val="00544AB5"/>
    <w:rsid w:val="00544B16"/>
    <w:rsid w:val="00544CA8"/>
    <w:rsid w:val="00544D71"/>
    <w:rsid w:val="00544F5B"/>
    <w:rsid w:val="0054525D"/>
    <w:rsid w:val="00545858"/>
    <w:rsid w:val="00545B4D"/>
    <w:rsid w:val="005461CB"/>
    <w:rsid w:val="005463A8"/>
    <w:rsid w:val="005464A0"/>
    <w:rsid w:val="005464A4"/>
    <w:rsid w:val="005468C4"/>
    <w:rsid w:val="00546B1F"/>
    <w:rsid w:val="00546BDB"/>
    <w:rsid w:val="00546F0B"/>
    <w:rsid w:val="00547087"/>
    <w:rsid w:val="0054723B"/>
    <w:rsid w:val="0054740B"/>
    <w:rsid w:val="00547597"/>
    <w:rsid w:val="00547682"/>
    <w:rsid w:val="005477C1"/>
    <w:rsid w:val="0054784A"/>
    <w:rsid w:val="00547926"/>
    <w:rsid w:val="00547C19"/>
    <w:rsid w:val="00547CBD"/>
    <w:rsid w:val="00547CE4"/>
    <w:rsid w:val="00547E3E"/>
    <w:rsid w:val="00547E75"/>
    <w:rsid w:val="0055035B"/>
    <w:rsid w:val="00550362"/>
    <w:rsid w:val="005503EA"/>
    <w:rsid w:val="0055050C"/>
    <w:rsid w:val="00550680"/>
    <w:rsid w:val="005506A7"/>
    <w:rsid w:val="0055094E"/>
    <w:rsid w:val="00550B40"/>
    <w:rsid w:val="00551082"/>
    <w:rsid w:val="0055163A"/>
    <w:rsid w:val="0055195F"/>
    <w:rsid w:val="00551B6F"/>
    <w:rsid w:val="00551DBA"/>
    <w:rsid w:val="00551F08"/>
    <w:rsid w:val="00551F99"/>
    <w:rsid w:val="00552264"/>
    <w:rsid w:val="0055227A"/>
    <w:rsid w:val="0055256F"/>
    <w:rsid w:val="00552633"/>
    <w:rsid w:val="00552787"/>
    <w:rsid w:val="00552928"/>
    <w:rsid w:val="00552BD9"/>
    <w:rsid w:val="00552CA0"/>
    <w:rsid w:val="00553368"/>
    <w:rsid w:val="00553922"/>
    <w:rsid w:val="00553A2A"/>
    <w:rsid w:val="00553A44"/>
    <w:rsid w:val="00553F6D"/>
    <w:rsid w:val="00553FAF"/>
    <w:rsid w:val="005540AA"/>
    <w:rsid w:val="005543A0"/>
    <w:rsid w:val="005544C8"/>
    <w:rsid w:val="005546B1"/>
    <w:rsid w:val="00554782"/>
    <w:rsid w:val="00554866"/>
    <w:rsid w:val="005549EE"/>
    <w:rsid w:val="00554A9B"/>
    <w:rsid w:val="00554F39"/>
    <w:rsid w:val="00555071"/>
    <w:rsid w:val="00555481"/>
    <w:rsid w:val="00555652"/>
    <w:rsid w:val="0055578C"/>
    <w:rsid w:val="00555973"/>
    <w:rsid w:val="005559A7"/>
    <w:rsid w:val="00555DDE"/>
    <w:rsid w:val="00555FF5"/>
    <w:rsid w:val="005561AD"/>
    <w:rsid w:val="0055631A"/>
    <w:rsid w:val="00556437"/>
    <w:rsid w:val="00556754"/>
    <w:rsid w:val="0055677E"/>
    <w:rsid w:val="00556882"/>
    <w:rsid w:val="00556BD6"/>
    <w:rsid w:val="00556D67"/>
    <w:rsid w:val="00556F7F"/>
    <w:rsid w:val="00556FE6"/>
    <w:rsid w:val="00557055"/>
    <w:rsid w:val="0055731B"/>
    <w:rsid w:val="0055739E"/>
    <w:rsid w:val="005574A8"/>
    <w:rsid w:val="005577EF"/>
    <w:rsid w:val="00557992"/>
    <w:rsid w:val="00557B6F"/>
    <w:rsid w:val="00557CBE"/>
    <w:rsid w:val="00557DF5"/>
    <w:rsid w:val="005602AB"/>
    <w:rsid w:val="00560434"/>
    <w:rsid w:val="0056082B"/>
    <w:rsid w:val="00560885"/>
    <w:rsid w:val="005608E2"/>
    <w:rsid w:val="00560926"/>
    <w:rsid w:val="00560A5E"/>
    <w:rsid w:val="00560EB4"/>
    <w:rsid w:val="0056129A"/>
    <w:rsid w:val="0056142B"/>
    <w:rsid w:val="00561590"/>
    <w:rsid w:val="005616EC"/>
    <w:rsid w:val="005618D4"/>
    <w:rsid w:val="00561EAB"/>
    <w:rsid w:val="00562BA8"/>
    <w:rsid w:val="00563126"/>
    <w:rsid w:val="00563615"/>
    <w:rsid w:val="005636AD"/>
    <w:rsid w:val="005638B0"/>
    <w:rsid w:val="005638DB"/>
    <w:rsid w:val="00563945"/>
    <w:rsid w:val="00563979"/>
    <w:rsid w:val="005639CF"/>
    <w:rsid w:val="00563AFC"/>
    <w:rsid w:val="005642AF"/>
    <w:rsid w:val="00564463"/>
    <w:rsid w:val="00564510"/>
    <w:rsid w:val="00564578"/>
    <w:rsid w:val="005645B2"/>
    <w:rsid w:val="0056468B"/>
    <w:rsid w:val="005646C5"/>
    <w:rsid w:val="0056470E"/>
    <w:rsid w:val="0056483E"/>
    <w:rsid w:val="00564867"/>
    <w:rsid w:val="005649F4"/>
    <w:rsid w:val="00564D47"/>
    <w:rsid w:val="00564D62"/>
    <w:rsid w:val="00564FCA"/>
    <w:rsid w:val="0056513E"/>
    <w:rsid w:val="0056557E"/>
    <w:rsid w:val="00565C27"/>
    <w:rsid w:val="00565C6E"/>
    <w:rsid w:val="00565E2D"/>
    <w:rsid w:val="00565E95"/>
    <w:rsid w:val="005661EA"/>
    <w:rsid w:val="00566327"/>
    <w:rsid w:val="0056642B"/>
    <w:rsid w:val="00566451"/>
    <w:rsid w:val="0056698B"/>
    <w:rsid w:val="00566A4A"/>
    <w:rsid w:val="00566C81"/>
    <w:rsid w:val="005672A6"/>
    <w:rsid w:val="00567581"/>
    <w:rsid w:val="005677D6"/>
    <w:rsid w:val="00567DFF"/>
    <w:rsid w:val="0057011E"/>
    <w:rsid w:val="0057027C"/>
    <w:rsid w:val="005705F7"/>
    <w:rsid w:val="00570A82"/>
    <w:rsid w:val="0057106A"/>
    <w:rsid w:val="00571089"/>
    <w:rsid w:val="005712C1"/>
    <w:rsid w:val="00571874"/>
    <w:rsid w:val="00571978"/>
    <w:rsid w:val="00571DE1"/>
    <w:rsid w:val="0057212D"/>
    <w:rsid w:val="005721A4"/>
    <w:rsid w:val="005722F3"/>
    <w:rsid w:val="005727ED"/>
    <w:rsid w:val="00572847"/>
    <w:rsid w:val="0057297F"/>
    <w:rsid w:val="00572F59"/>
    <w:rsid w:val="005730BC"/>
    <w:rsid w:val="005734C4"/>
    <w:rsid w:val="005734E0"/>
    <w:rsid w:val="00573557"/>
    <w:rsid w:val="005736FC"/>
    <w:rsid w:val="005738CC"/>
    <w:rsid w:val="00573CDD"/>
    <w:rsid w:val="00573D09"/>
    <w:rsid w:val="00573DCC"/>
    <w:rsid w:val="00573E91"/>
    <w:rsid w:val="00573E9D"/>
    <w:rsid w:val="00574087"/>
    <w:rsid w:val="005740BA"/>
    <w:rsid w:val="00574182"/>
    <w:rsid w:val="005741A2"/>
    <w:rsid w:val="0057422C"/>
    <w:rsid w:val="00574298"/>
    <w:rsid w:val="00574336"/>
    <w:rsid w:val="0057444B"/>
    <w:rsid w:val="0057474A"/>
    <w:rsid w:val="005749F0"/>
    <w:rsid w:val="00574F5E"/>
    <w:rsid w:val="0057521E"/>
    <w:rsid w:val="0057535F"/>
    <w:rsid w:val="0057562A"/>
    <w:rsid w:val="0057567B"/>
    <w:rsid w:val="005759BA"/>
    <w:rsid w:val="00575ED8"/>
    <w:rsid w:val="0057607E"/>
    <w:rsid w:val="005760B8"/>
    <w:rsid w:val="00576320"/>
    <w:rsid w:val="00576393"/>
    <w:rsid w:val="00576680"/>
    <w:rsid w:val="0057672E"/>
    <w:rsid w:val="00576734"/>
    <w:rsid w:val="00576C5B"/>
    <w:rsid w:val="00576F4A"/>
    <w:rsid w:val="00576F80"/>
    <w:rsid w:val="00577170"/>
    <w:rsid w:val="005771E6"/>
    <w:rsid w:val="005775E0"/>
    <w:rsid w:val="00577B0C"/>
    <w:rsid w:val="00577B5E"/>
    <w:rsid w:val="00577C1D"/>
    <w:rsid w:val="00577F7A"/>
    <w:rsid w:val="0057B34D"/>
    <w:rsid w:val="0058019F"/>
    <w:rsid w:val="00580CEB"/>
    <w:rsid w:val="00580D9F"/>
    <w:rsid w:val="00580E70"/>
    <w:rsid w:val="00580F1F"/>
    <w:rsid w:val="00580FAF"/>
    <w:rsid w:val="00580FB7"/>
    <w:rsid w:val="0058100B"/>
    <w:rsid w:val="005812F1"/>
    <w:rsid w:val="0058134D"/>
    <w:rsid w:val="0058162E"/>
    <w:rsid w:val="00581693"/>
    <w:rsid w:val="00581AB8"/>
    <w:rsid w:val="00581AE8"/>
    <w:rsid w:val="00581B68"/>
    <w:rsid w:val="00581CE1"/>
    <w:rsid w:val="00581D3D"/>
    <w:rsid w:val="00581E5D"/>
    <w:rsid w:val="005824D3"/>
    <w:rsid w:val="005824D4"/>
    <w:rsid w:val="00582617"/>
    <w:rsid w:val="0058265A"/>
    <w:rsid w:val="005828F7"/>
    <w:rsid w:val="0058299C"/>
    <w:rsid w:val="00582C43"/>
    <w:rsid w:val="00582D9E"/>
    <w:rsid w:val="00582FDB"/>
    <w:rsid w:val="0058300E"/>
    <w:rsid w:val="005831B1"/>
    <w:rsid w:val="0058330F"/>
    <w:rsid w:val="0058341F"/>
    <w:rsid w:val="005837BD"/>
    <w:rsid w:val="00583A5D"/>
    <w:rsid w:val="00583B17"/>
    <w:rsid w:val="00583BB0"/>
    <w:rsid w:val="00583DF8"/>
    <w:rsid w:val="00584202"/>
    <w:rsid w:val="005848E8"/>
    <w:rsid w:val="005848EC"/>
    <w:rsid w:val="00584D1D"/>
    <w:rsid w:val="00584E40"/>
    <w:rsid w:val="00584EC6"/>
    <w:rsid w:val="0058569D"/>
    <w:rsid w:val="005858B8"/>
    <w:rsid w:val="00585C2D"/>
    <w:rsid w:val="00585D32"/>
    <w:rsid w:val="0058620E"/>
    <w:rsid w:val="0058657D"/>
    <w:rsid w:val="00586689"/>
    <w:rsid w:val="005866C4"/>
    <w:rsid w:val="0058684E"/>
    <w:rsid w:val="005869F0"/>
    <w:rsid w:val="00586AAF"/>
    <w:rsid w:val="00586AF7"/>
    <w:rsid w:val="00586C7B"/>
    <w:rsid w:val="005870F5"/>
    <w:rsid w:val="005872FA"/>
    <w:rsid w:val="00587524"/>
    <w:rsid w:val="0058785A"/>
    <w:rsid w:val="005878F4"/>
    <w:rsid w:val="00587A91"/>
    <w:rsid w:val="00587B04"/>
    <w:rsid w:val="00587B29"/>
    <w:rsid w:val="00587B98"/>
    <w:rsid w:val="00587BC2"/>
    <w:rsid w:val="0059003C"/>
    <w:rsid w:val="00590145"/>
    <w:rsid w:val="00590350"/>
    <w:rsid w:val="00590376"/>
    <w:rsid w:val="005909D3"/>
    <w:rsid w:val="00590A08"/>
    <w:rsid w:val="00590A87"/>
    <w:rsid w:val="00590BCF"/>
    <w:rsid w:val="00590D78"/>
    <w:rsid w:val="00590DEB"/>
    <w:rsid w:val="00591377"/>
    <w:rsid w:val="0059141A"/>
    <w:rsid w:val="0059144E"/>
    <w:rsid w:val="005914B4"/>
    <w:rsid w:val="0059158E"/>
    <w:rsid w:val="00591723"/>
    <w:rsid w:val="0059181F"/>
    <w:rsid w:val="0059185F"/>
    <w:rsid w:val="00591932"/>
    <w:rsid w:val="0059196D"/>
    <w:rsid w:val="00591FA1"/>
    <w:rsid w:val="0059213B"/>
    <w:rsid w:val="0059234F"/>
    <w:rsid w:val="0059235A"/>
    <w:rsid w:val="005925E9"/>
    <w:rsid w:val="00592BF1"/>
    <w:rsid w:val="00592D33"/>
    <w:rsid w:val="00592E43"/>
    <w:rsid w:val="005932CC"/>
    <w:rsid w:val="0059346B"/>
    <w:rsid w:val="00593565"/>
    <w:rsid w:val="005937F2"/>
    <w:rsid w:val="00593A1B"/>
    <w:rsid w:val="00593B21"/>
    <w:rsid w:val="00593B5A"/>
    <w:rsid w:val="00593BF2"/>
    <w:rsid w:val="00593DF1"/>
    <w:rsid w:val="00593F57"/>
    <w:rsid w:val="00594028"/>
    <w:rsid w:val="005943DE"/>
    <w:rsid w:val="00594525"/>
    <w:rsid w:val="00594814"/>
    <w:rsid w:val="00594EE1"/>
    <w:rsid w:val="00594F8E"/>
    <w:rsid w:val="0059536C"/>
    <w:rsid w:val="00595399"/>
    <w:rsid w:val="00595549"/>
    <w:rsid w:val="005957E5"/>
    <w:rsid w:val="00595D0D"/>
    <w:rsid w:val="00595D29"/>
    <w:rsid w:val="00595DDA"/>
    <w:rsid w:val="00595E4A"/>
    <w:rsid w:val="00595EA6"/>
    <w:rsid w:val="00595EE7"/>
    <w:rsid w:val="005961CB"/>
    <w:rsid w:val="005963C9"/>
    <w:rsid w:val="005964FA"/>
    <w:rsid w:val="00596565"/>
    <w:rsid w:val="0059663A"/>
    <w:rsid w:val="00596666"/>
    <w:rsid w:val="00596815"/>
    <w:rsid w:val="005969C4"/>
    <w:rsid w:val="005969CE"/>
    <w:rsid w:val="00596A39"/>
    <w:rsid w:val="00596B3B"/>
    <w:rsid w:val="00596D79"/>
    <w:rsid w:val="00596F66"/>
    <w:rsid w:val="00597061"/>
    <w:rsid w:val="00597290"/>
    <w:rsid w:val="00597440"/>
    <w:rsid w:val="00597541"/>
    <w:rsid w:val="00597759"/>
    <w:rsid w:val="005978A0"/>
    <w:rsid w:val="00597B9F"/>
    <w:rsid w:val="00597F5F"/>
    <w:rsid w:val="00597FCC"/>
    <w:rsid w:val="005A031C"/>
    <w:rsid w:val="005A0711"/>
    <w:rsid w:val="005A08C4"/>
    <w:rsid w:val="005A0B1A"/>
    <w:rsid w:val="005A0F80"/>
    <w:rsid w:val="005A101C"/>
    <w:rsid w:val="005A1020"/>
    <w:rsid w:val="005A1037"/>
    <w:rsid w:val="005A10CF"/>
    <w:rsid w:val="005A12E3"/>
    <w:rsid w:val="005A1849"/>
    <w:rsid w:val="005A1A39"/>
    <w:rsid w:val="005A1B45"/>
    <w:rsid w:val="005A201A"/>
    <w:rsid w:val="005A209E"/>
    <w:rsid w:val="005A2160"/>
    <w:rsid w:val="005A2398"/>
    <w:rsid w:val="005A26C5"/>
    <w:rsid w:val="005A2C8D"/>
    <w:rsid w:val="005A2CA9"/>
    <w:rsid w:val="005A2CF9"/>
    <w:rsid w:val="005A2E62"/>
    <w:rsid w:val="005A2F28"/>
    <w:rsid w:val="005A319D"/>
    <w:rsid w:val="005A31AB"/>
    <w:rsid w:val="005A34BE"/>
    <w:rsid w:val="005A3593"/>
    <w:rsid w:val="005A360F"/>
    <w:rsid w:val="005A3779"/>
    <w:rsid w:val="005A37C5"/>
    <w:rsid w:val="005A3A00"/>
    <w:rsid w:val="005A3B08"/>
    <w:rsid w:val="005A3F00"/>
    <w:rsid w:val="005A40DA"/>
    <w:rsid w:val="005A42BE"/>
    <w:rsid w:val="005A44B8"/>
    <w:rsid w:val="005A4663"/>
    <w:rsid w:val="005A48F1"/>
    <w:rsid w:val="005A51A1"/>
    <w:rsid w:val="005A54A5"/>
    <w:rsid w:val="005A54C1"/>
    <w:rsid w:val="005A55D6"/>
    <w:rsid w:val="005A5A30"/>
    <w:rsid w:val="005A5CA3"/>
    <w:rsid w:val="005A5FB9"/>
    <w:rsid w:val="005A6068"/>
    <w:rsid w:val="005A607E"/>
    <w:rsid w:val="005A61A0"/>
    <w:rsid w:val="005A65E6"/>
    <w:rsid w:val="005A6B8B"/>
    <w:rsid w:val="005A757A"/>
    <w:rsid w:val="005A7BFF"/>
    <w:rsid w:val="005A7F07"/>
    <w:rsid w:val="005A7F11"/>
    <w:rsid w:val="005A8988"/>
    <w:rsid w:val="005B03A0"/>
    <w:rsid w:val="005B058E"/>
    <w:rsid w:val="005B07BC"/>
    <w:rsid w:val="005B0978"/>
    <w:rsid w:val="005B0AC6"/>
    <w:rsid w:val="005B0C8F"/>
    <w:rsid w:val="005B0CA5"/>
    <w:rsid w:val="005B0EFC"/>
    <w:rsid w:val="005B104C"/>
    <w:rsid w:val="005B10FA"/>
    <w:rsid w:val="005B13AF"/>
    <w:rsid w:val="005B1865"/>
    <w:rsid w:val="005B1DA0"/>
    <w:rsid w:val="005B1EC5"/>
    <w:rsid w:val="005B2142"/>
    <w:rsid w:val="005B2262"/>
    <w:rsid w:val="005B259A"/>
    <w:rsid w:val="005B26AF"/>
    <w:rsid w:val="005B26FB"/>
    <w:rsid w:val="005B28F3"/>
    <w:rsid w:val="005B2CFA"/>
    <w:rsid w:val="005B2FCA"/>
    <w:rsid w:val="005B30C1"/>
    <w:rsid w:val="005B3767"/>
    <w:rsid w:val="005B38EF"/>
    <w:rsid w:val="005B440D"/>
    <w:rsid w:val="005B4C66"/>
    <w:rsid w:val="005B50B6"/>
    <w:rsid w:val="005B5334"/>
    <w:rsid w:val="005B5691"/>
    <w:rsid w:val="005B583B"/>
    <w:rsid w:val="005B5C2B"/>
    <w:rsid w:val="005B5C99"/>
    <w:rsid w:val="005B5D06"/>
    <w:rsid w:val="005B63BE"/>
    <w:rsid w:val="005B6727"/>
    <w:rsid w:val="005B69BF"/>
    <w:rsid w:val="005B6B1E"/>
    <w:rsid w:val="005B6FB6"/>
    <w:rsid w:val="005B7393"/>
    <w:rsid w:val="005B79CB"/>
    <w:rsid w:val="005B7E8F"/>
    <w:rsid w:val="005C01B5"/>
    <w:rsid w:val="005C028D"/>
    <w:rsid w:val="005C02CE"/>
    <w:rsid w:val="005C0303"/>
    <w:rsid w:val="005C0387"/>
    <w:rsid w:val="005C04C5"/>
    <w:rsid w:val="005C0525"/>
    <w:rsid w:val="005C0541"/>
    <w:rsid w:val="005C05DC"/>
    <w:rsid w:val="005C065A"/>
    <w:rsid w:val="005C0DA8"/>
    <w:rsid w:val="005C0DDD"/>
    <w:rsid w:val="005C12D0"/>
    <w:rsid w:val="005C14D6"/>
    <w:rsid w:val="005C195C"/>
    <w:rsid w:val="005C1B6D"/>
    <w:rsid w:val="005C1ECB"/>
    <w:rsid w:val="005C20C9"/>
    <w:rsid w:val="005C2257"/>
    <w:rsid w:val="005C226A"/>
    <w:rsid w:val="005C267F"/>
    <w:rsid w:val="005C2785"/>
    <w:rsid w:val="005C297E"/>
    <w:rsid w:val="005C2D9F"/>
    <w:rsid w:val="005C2E00"/>
    <w:rsid w:val="005C32A8"/>
    <w:rsid w:val="005C36C0"/>
    <w:rsid w:val="005C3845"/>
    <w:rsid w:val="005C3976"/>
    <w:rsid w:val="005C3A88"/>
    <w:rsid w:val="005C3C12"/>
    <w:rsid w:val="005C3EBE"/>
    <w:rsid w:val="005C411C"/>
    <w:rsid w:val="005C479C"/>
    <w:rsid w:val="005C4ACF"/>
    <w:rsid w:val="005C4C22"/>
    <w:rsid w:val="005C4F4E"/>
    <w:rsid w:val="005C4F8C"/>
    <w:rsid w:val="005C50EA"/>
    <w:rsid w:val="005C5107"/>
    <w:rsid w:val="005C514C"/>
    <w:rsid w:val="005C5386"/>
    <w:rsid w:val="005C53AA"/>
    <w:rsid w:val="005C55AD"/>
    <w:rsid w:val="005C59F2"/>
    <w:rsid w:val="005C5D18"/>
    <w:rsid w:val="005C5DAF"/>
    <w:rsid w:val="005C5DDC"/>
    <w:rsid w:val="005C5E3E"/>
    <w:rsid w:val="005C5EAC"/>
    <w:rsid w:val="005C5F6D"/>
    <w:rsid w:val="005C6373"/>
    <w:rsid w:val="005C66E5"/>
    <w:rsid w:val="005C66FE"/>
    <w:rsid w:val="005C670F"/>
    <w:rsid w:val="005C6C88"/>
    <w:rsid w:val="005C71B4"/>
    <w:rsid w:val="005C75F6"/>
    <w:rsid w:val="005C76C7"/>
    <w:rsid w:val="005C7B2D"/>
    <w:rsid w:val="005C7BCD"/>
    <w:rsid w:val="005C7BE2"/>
    <w:rsid w:val="005C7E77"/>
    <w:rsid w:val="005C7FB3"/>
    <w:rsid w:val="005D044A"/>
    <w:rsid w:val="005D0A43"/>
    <w:rsid w:val="005D0BCF"/>
    <w:rsid w:val="005D0D2B"/>
    <w:rsid w:val="005D0E76"/>
    <w:rsid w:val="005D0FFF"/>
    <w:rsid w:val="005D1047"/>
    <w:rsid w:val="005D12EA"/>
    <w:rsid w:val="005D1435"/>
    <w:rsid w:val="005D160B"/>
    <w:rsid w:val="005D17BB"/>
    <w:rsid w:val="005D17F6"/>
    <w:rsid w:val="005D1897"/>
    <w:rsid w:val="005D189F"/>
    <w:rsid w:val="005D1DAD"/>
    <w:rsid w:val="005D1E70"/>
    <w:rsid w:val="005D1F7F"/>
    <w:rsid w:val="005D2042"/>
    <w:rsid w:val="005D21AF"/>
    <w:rsid w:val="005D2548"/>
    <w:rsid w:val="005D292F"/>
    <w:rsid w:val="005D2A94"/>
    <w:rsid w:val="005D36AB"/>
    <w:rsid w:val="005D3809"/>
    <w:rsid w:val="005D41B7"/>
    <w:rsid w:val="005D427D"/>
    <w:rsid w:val="005D4404"/>
    <w:rsid w:val="005D488C"/>
    <w:rsid w:val="005D48B4"/>
    <w:rsid w:val="005D492C"/>
    <w:rsid w:val="005D49B3"/>
    <w:rsid w:val="005D4ABF"/>
    <w:rsid w:val="005D4CB0"/>
    <w:rsid w:val="005D4E94"/>
    <w:rsid w:val="005D4EDF"/>
    <w:rsid w:val="005D4F23"/>
    <w:rsid w:val="005D4F2B"/>
    <w:rsid w:val="005D510C"/>
    <w:rsid w:val="005D51BC"/>
    <w:rsid w:val="005D5462"/>
    <w:rsid w:val="005D555E"/>
    <w:rsid w:val="005D57B5"/>
    <w:rsid w:val="005D58EC"/>
    <w:rsid w:val="005D6078"/>
    <w:rsid w:val="005D62FB"/>
    <w:rsid w:val="005D656C"/>
    <w:rsid w:val="005D6668"/>
    <w:rsid w:val="005D6694"/>
    <w:rsid w:val="005D6983"/>
    <w:rsid w:val="005D69D0"/>
    <w:rsid w:val="005D6A9A"/>
    <w:rsid w:val="005D6ACB"/>
    <w:rsid w:val="005D6B42"/>
    <w:rsid w:val="005D71C7"/>
    <w:rsid w:val="005D7321"/>
    <w:rsid w:val="005D7784"/>
    <w:rsid w:val="005D77C1"/>
    <w:rsid w:val="005D77EB"/>
    <w:rsid w:val="005D788E"/>
    <w:rsid w:val="005D7912"/>
    <w:rsid w:val="005D79F9"/>
    <w:rsid w:val="005D7D6F"/>
    <w:rsid w:val="005D7E62"/>
    <w:rsid w:val="005D7F52"/>
    <w:rsid w:val="005E0325"/>
    <w:rsid w:val="005E0570"/>
    <w:rsid w:val="005E0BBE"/>
    <w:rsid w:val="005E0C9F"/>
    <w:rsid w:val="005E0F4C"/>
    <w:rsid w:val="005E118A"/>
    <w:rsid w:val="005E138E"/>
    <w:rsid w:val="005E17A1"/>
    <w:rsid w:val="005E1A37"/>
    <w:rsid w:val="005E1F71"/>
    <w:rsid w:val="005E20AD"/>
    <w:rsid w:val="005E22C3"/>
    <w:rsid w:val="005E2308"/>
    <w:rsid w:val="005E2504"/>
    <w:rsid w:val="005E2966"/>
    <w:rsid w:val="005E2A22"/>
    <w:rsid w:val="005E2A41"/>
    <w:rsid w:val="005E2C31"/>
    <w:rsid w:val="005E2D40"/>
    <w:rsid w:val="005E2ED1"/>
    <w:rsid w:val="005E2FF6"/>
    <w:rsid w:val="005E30EF"/>
    <w:rsid w:val="005E316B"/>
    <w:rsid w:val="005E353F"/>
    <w:rsid w:val="005E3546"/>
    <w:rsid w:val="005E362C"/>
    <w:rsid w:val="005E37B8"/>
    <w:rsid w:val="005E3960"/>
    <w:rsid w:val="005E3BBE"/>
    <w:rsid w:val="005E3CCC"/>
    <w:rsid w:val="005E3DFA"/>
    <w:rsid w:val="005E3F89"/>
    <w:rsid w:val="005E40FF"/>
    <w:rsid w:val="005E4242"/>
    <w:rsid w:val="005E4296"/>
    <w:rsid w:val="005E4315"/>
    <w:rsid w:val="005E43EE"/>
    <w:rsid w:val="005E4982"/>
    <w:rsid w:val="005E4ABA"/>
    <w:rsid w:val="005E4E0B"/>
    <w:rsid w:val="005E4E4B"/>
    <w:rsid w:val="005E4FC0"/>
    <w:rsid w:val="005E4FD5"/>
    <w:rsid w:val="005E534E"/>
    <w:rsid w:val="005E550F"/>
    <w:rsid w:val="005E5AEA"/>
    <w:rsid w:val="005E5BDC"/>
    <w:rsid w:val="005E5D46"/>
    <w:rsid w:val="005E5F2D"/>
    <w:rsid w:val="005E60A9"/>
    <w:rsid w:val="005E60EF"/>
    <w:rsid w:val="005E6220"/>
    <w:rsid w:val="005E646A"/>
    <w:rsid w:val="005E64C6"/>
    <w:rsid w:val="005E64F4"/>
    <w:rsid w:val="005E66C6"/>
    <w:rsid w:val="005E676C"/>
    <w:rsid w:val="005E6C39"/>
    <w:rsid w:val="005E6C8F"/>
    <w:rsid w:val="005E6D7E"/>
    <w:rsid w:val="005E7082"/>
    <w:rsid w:val="005E71CE"/>
    <w:rsid w:val="005E7201"/>
    <w:rsid w:val="005E72FB"/>
    <w:rsid w:val="005E7927"/>
    <w:rsid w:val="005E7A0B"/>
    <w:rsid w:val="005E7E39"/>
    <w:rsid w:val="005E7F67"/>
    <w:rsid w:val="005F0094"/>
    <w:rsid w:val="005F00AE"/>
    <w:rsid w:val="005F0135"/>
    <w:rsid w:val="005F03BD"/>
    <w:rsid w:val="005F03CC"/>
    <w:rsid w:val="005F0421"/>
    <w:rsid w:val="005F04DD"/>
    <w:rsid w:val="005F0720"/>
    <w:rsid w:val="005F08DB"/>
    <w:rsid w:val="005F0A77"/>
    <w:rsid w:val="005F0BCD"/>
    <w:rsid w:val="005F0C99"/>
    <w:rsid w:val="005F0F64"/>
    <w:rsid w:val="005F1012"/>
    <w:rsid w:val="005F12BF"/>
    <w:rsid w:val="005F1380"/>
    <w:rsid w:val="005F1C23"/>
    <w:rsid w:val="005F1D43"/>
    <w:rsid w:val="005F1DAF"/>
    <w:rsid w:val="005F1EB3"/>
    <w:rsid w:val="005F201C"/>
    <w:rsid w:val="005F208B"/>
    <w:rsid w:val="005F24FE"/>
    <w:rsid w:val="005F2616"/>
    <w:rsid w:val="005F2745"/>
    <w:rsid w:val="005F27EF"/>
    <w:rsid w:val="005F29B4"/>
    <w:rsid w:val="005F2B10"/>
    <w:rsid w:val="005F2DBC"/>
    <w:rsid w:val="005F2E33"/>
    <w:rsid w:val="005F31FA"/>
    <w:rsid w:val="005F364B"/>
    <w:rsid w:val="005F3658"/>
    <w:rsid w:val="005F395F"/>
    <w:rsid w:val="005F3AB5"/>
    <w:rsid w:val="005F3CD0"/>
    <w:rsid w:val="005F3FE7"/>
    <w:rsid w:val="005F4139"/>
    <w:rsid w:val="005F4169"/>
    <w:rsid w:val="005F4AC7"/>
    <w:rsid w:val="005F4C7B"/>
    <w:rsid w:val="005F4C84"/>
    <w:rsid w:val="005F4CE7"/>
    <w:rsid w:val="005F4D34"/>
    <w:rsid w:val="005F4EB7"/>
    <w:rsid w:val="005F5405"/>
    <w:rsid w:val="005F5874"/>
    <w:rsid w:val="005F5910"/>
    <w:rsid w:val="005F5EC9"/>
    <w:rsid w:val="005F6059"/>
    <w:rsid w:val="005F617F"/>
    <w:rsid w:val="005F61F6"/>
    <w:rsid w:val="005F65F1"/>
    <w:rsid w:val="005F6620"/>
    <w:rsid w:val="005F66E9"/>
    <w:rsid w:val="005F66F1"/>
    <w:rsid w:val="005F6836"/>
    <w:rsid w:val="005F6F00"/>
    <w:rsid w:val="005F6F65"/>
    <w:rsid w:val="005F70C2"/>
    <w:rsid w:val="005F7144"/>
    <w:rsid w:val="005F7706"/>
    <w:rsid w:val="005F7713"/>
    <w:rsid w:val="005F78B2"/>
    <w:rsid w:val="005F7A9F"/>
    <w:rsid w:val="005F7B00"/>
    <w:rsid w:val="005F7E1B"/>
    <w:rsid w:val="005F7E30"/>
    <w:rsid w:val="005F7FA0"/>
    <w:rsid w:val="00600217"/>
    <w:rsid w:val="006002CD"/>
    <w:rsid w:val="00600507"/>
    <w:rsid w:val="00600A43"/>
    <w:rsid w:val="00600BFB"/>
    <w:rsid w:val="00600F82"/>
    <w:rsid w:val="00601258"/>
    <w:rsid w:val="006015E9"/>
    <w:rsid w:val="00601925"/>
    <w:rsid w:val="006019FA"/>
    <w:rsid w:val="00601CBD"/>
    <w:rsid w:val="00601F6C"/>
    <w:rsid w:val="00601F78"/>
    <w:rsid w:val="00601FBC"/>
    <w:rsid w:val="006020D4"/>
    <w:rsid w:val="0060218C"/>
    <w:rsid w:val="00602399"/>
    <w:rsid w:val="00602440"/>
    <w:rsid w:val="00602495"/>
    <w:rsid w:val="006024BB"/>
    <w:rsid w:val="0060262D"/>
    <w:rsid w:val="00602B2B"/>
    <w:rsid w:val="00602BB4"/>
    <w:rsid w:val="00602CED"/>
    <w:rsid w:val="00602FF8"/>
    <w:rsid w:val="00603C7A"/>
    <w:rsid w:val="00603E1F"/>
    <w:rsid w:val="00603EF2"/>
    <w:rsid w:val="006042DE"/>
    <w:rsid w:val="00604440"/>
    <w:rsid w:val="006044D6"/>
    <w:rsid w:val="006048C7"/>
    <w:rsid w:val="00604AE8"/>
    <w:rsid w:val="00604C9B"/>
    <w:rsid w:val="00604D77"/>
    <w:rsid w:val="00604DCC"/>
    <w:rsid w:val="00604F5D"/>
    <w:rsid w:val="006052A6"/>
    <w:rsid w:val="006052A9"/>
    <w:rsid w:val="00605406"/>
    <w:rsid w:val="00605591"/>
    <w:rsid w:val="00605646"/>
    <w:rsid w:val="00605986"/>
    <w:rsid w:val="00605AF5"/>
    <w:rsid w:val="00605B74"/>
    <w:rsid w:val="00605CD3"/>
    <w:rsid w:val="00605E75"/>
    <w:rsid w:val="00606057"/>
    <w:rsid w:val="0060607A"/>
    <w:rsid w:val="006063CF"/>
    <w:rsid w:val="0060642B"/>
    <w:rsid w:val="00606A41"/>
    <w:rsid w:val="00606BCE"/>
    <w:rsid w:val="00606BFE"/>
    <w:rsid w:val="00606DC6"/>
    <w:rsid w:val="00606EFD"/>
    <w:rsid w:val="00606F28"/>
    <w:rsid w:val="0060715A"/>
    <w:rsid w:val="0060722F"/>
    <w:rsid w:val="00607242"/>
    <w:rsid w:val="006072C0"/>
    <w:rsid w:val="0060737B"/>
    <w:rsid w:val="00607441"/>
    <w:rsid w:val="0060747F"/>
    <w:rsid w:val="006074C3"/>
    <w:rsid w:val="00607554"/>
    <w:rsid w:val="00607782"/>
    <w:rsid w:val="00607A68"/>
    <w:rsid w:val="00607BF2"/>
    <w:rsid w:val="00607C5C"/>
    <w:rsid w:val="00607CA4"/>
    <w:rsid w:val="00607D96"/>
    <w:rsid w:val="00607E56"/>
    <w:rsid w:val="00607EF8"/>
    <w:rsid w:val="00607EFC"/>
    <w:rsid w:val="00607F50"/>
    <w:rsid w:val="0061036F"/>
    <w:rsid w:val="00610740"/>
    <w:rsid w:val="00610959"/>
    <w:rsid w:val="00610A8B"/>
    <w:rsid w:val="00610D87"/>
    <w:rsid w:val="00610F14"/>
    <w:rsid w:val="00611062"/>
    <w:rsid w:val="0061111C"/>
    <w:rsid w:val="0061112E"/>
    <w:rsid w:val="0061114F"/>
    <w:rsid w:val="0061121C"/>
    <w:rsid w:val="00611345"/>
    <w:rsid w:val="0061137D"/>
    <w:rsid w:val="00611537"/>
    <w:rsid w:val="006115CF"/>
    <w:rsid w:val="00611860"/>
    <w:rsid w:val="006119D3"/>
    <w:rsid w:val="00611CDC"/>
    <w:rsid w:val="00611D8E"/>
    <w:rsid w:val="00611F4C"/>
    <w:rsid w:val="00612070"/>
    <w:rsid w:val="00612328"/>
    <w:rsid w:val="00612434"/>
    <w:rsid w:val="00612679"/>
    <w:rsid w:val="00612B0C"/>
    <w:rsid w:val="0061335F"/>
    <w:rsid w:val="0061337A"/>
    <w:rsid w:val="006133FD"/>
    <w:rsid w:val="006133FE"/>
    <w:rsid w:val="00613C18"/>
    <w:rsid w:val="00613E69"/>
    <w:rsid w:val="0061408F"/>
    <w:rsid w:val="006144F4"/>
    <w:rsid w:val="0061451C"/>
    <w:rsid w:val="00614672"/>
    <w:rsid w:val="006147E4"/>
    <w:rsid w:val="00614F4A"/>
    <w:rsid w:val="00615000"/>
    <w:rsid w:val="0061501E"/>
    <w:rsid w:val="006154FD"/>
    <w:rsid w:val="0061551F"/>
    <w:rsid w:val="006156AE"/>
    <w:rsid w:val="00615727"/>
    <w:rsid w:val="00615A3B"/>
    <w:rsid w:val="00615F34"/>
    <w:rsid w:val="006160D8"/>
    <w:rsid w:val="0061617F"/>
    <w:rsid w:val="006164C4"/>
    <w:rsid w:val="00616758"/>
    <w:rsid w:val="006169D9"/>
    <w:rsid w:val="00616DB1"/>
    <w:rsid w:val="006174D8"/>
    <w:rsid w:val="00617849"/>
    <w:rsid w:val="00617A60"/>
    <w:rsid w:val="00617A97"/>
    <w:rsid w:val="00617B78"/>
    <w:rsid w:val="00617BD1"/>
    <w:rsid w:val="00617CE5"/>
    <w:rsid w:val="00617E59"/>
    <w:rsid w:val="00617ECC"/>
    <w:rsid w:val="0062036B"/>
    <w:rsid w:val="00620394"/>
    <w:rsid w:val="00620604"/>
    <w:rsid w:val="0062070A"/>
    <w:rsid w:val="0062072F"/>
    <w:rsid w:val="0062078A"/>
    <w:rsid w:val="00620C2A"/>
    <w:rsid w:val="00620DBA"/>
    <w:rsid w:val="00620F73"/>
    <w:rsid w:val="0062147C"/>
    <w:rsid w:val="006214A5"/>
    <w:rsid w:val="00621504"/>
    <w:rsid w:val="00621585"/>
    <w:rsid w:val="00621646"/>
    <w:rsid w:val="006216E2"/>
    <w:rsid w:val="006219A1"/>
    <w:rsid w:val="00621A6A"/>
    <w:rsid w:val="00621DE8"/>
    <w:rsid w:val="00621E93"/>
    <w:rsid w:val="006220A6"/>
    <w:rsid w:val="00622129"/>
    <w:rsid w:val="0062218B"/>
    <w:rsid w:val="00622255"/>
    <w:rsid w:val="00622407"/>
    <w:rsid w:val="006224DD"/>
    <w:rsid w:val="00622CAC"/>
    <w:rsid w:val="00623217"/>
    <w:rsid w:val="00623288"/>
    <w:rsid w:val="006232B0"/>
    <w:rsid w:val="006233AD"/>
    <w:rsid w:val="006235DA"/>
    <w:rsid w:val="006237F1"/>
    <w:rsid w:val="0062396D"/>
    <w:rsid w:val="00623AE2"/>
    <w:rsid w:val="00623CD6"/>
    <w:rsid w:val="006240FF"/>
    <w:rsid w:val="006241F0"/>
    <w:rsid w:val="006245BA"/>
    <w:rsid w:val="00624616"/>
    <w:rsid w:val="0062486B"/>
    <w:rsid w:val="00624A77"/>
    <w:rsid w:val="00624A81"/>
    <w:rsid w:val="00624BCC"/>
    <w:rsid w:val="00624CC2"/>
    <w:rsid w:val="00625047"/>
    <w:rsid w:val="00625068"/>
    <w:rsid w:val="0062506D"/>
    <w:rsid w:val="006252D8"/>
    <w:rsid w:val="00625511"/>
    <w:rsid w:val="0062558A"/>
    <w:rsid w:val="006256D0"/>
    <w:rsid w:val="006257F7"/>
    <w:rsid w:val="006259AF"/>
    <w:rsid w:val="00625B97"/>
    <w:rsid w:val="006269F9"/>
    <w:rsid w:val="00626A92"/>
    <w:rsid w:val="00626D6B"/>
    <w:rsid w:val="00626E36"/>
    <w:rsid w:val="00627239"/>
    <w:rsid w:val="0062753A"/>
    <w:rsid w:val="00627713"/>
    <w:rsid w:val="006278BB"/>
    <w:rsid w:val="00627927"/>
    <w:rsid w:val="00630177"/>
    <w:rsid w:val="006301C3"/>
    <w:rsid w:val="006301E2"/>
    <w:rsid w:val="0063036C"/>
    <w:rsid w:val="00630403"/>
    <w:rsid w:val="006305AF"/>
    <w:rsid w:val="0063077C"/>
    <w:rsid w:val="0063095F"/>
    <w:rsid w:val="00630AF5"/>
    <w:rsid w:val="00631114"/>
    <w:rsid w:val="0063112D"/>
    <w:rsid w:val="00631169"/>
    <w:rsid w:val="0063145F"/>
    <w:rsid w:val="00631824"/>
    <w:rsid w:val="006319F5"/>
    <w:rsid w:val="006324D6"/>
    <w:rsid w:val="00632C3D"/>
    <w:rsid w:val="00632CB2"/>
    <w:rsid w:val="00632DEF"/>
    <w:rsid w:val="00632E22"/>
    <w:rsid w:val="00632EB6"/>
    <w:rsid w:val="00633008"/>
    <w:rsid w:val="0063309C"/>
    <w:rsid w:val="006330B6"/>
    <w:rsid w:val="0063311B"/>
    <w:rsid w:val="00633407"/>
    <w:rsid w:val="0063356D"/>
    <w:rsid w:val="006335FC"/>
    <w:rsid w:val="00633873"/>
    <w:rsid w:val="00633A97"/>
    <w:rsid w:val="00633B29"/>
    <w:rsid w:val="00633C86"/>
    <w:rsid w:val="00633E66"/>
    <w:rsid w:val="0063417E"/>
    <w:rsid w:val="00634311"/>
    <w:rsid w:val="00634D06"/>
    <w:rsid w:val="00635279"/>
    <w:rsid w:val="0063530C"/>
    <w:rsid w:val="0063566B"/>
    <w:rsid w:val="00635A64"/>
    <w:rsid w:val="00635B85"/>
    <w:rsid w:val="00635F2F"/>
    <w:rsid w:val="00635F37"/>
    <w:rsid w:val="006361A0"/>
    <w:rsid w:val="0063647B"/>
    <w:rsid w:val="00636930"/>
    <w:rsid w:val="00636CE0"/>
    <w:rsid w:val="00636ED3"/>
    <w:rsid w:val="00636FA3"/>
    <w:rsid w:val="00637148"/>
    <w:rsid w:val="00637489"/>
    <w:rsid w:val="006375AC"/>
    <w:rsid w:val="006376EF"/>
    <w:rsid w:val="0063781B"/>
    <w:rsid w:val="00637BC5"/>
    <w:rsid w:val="00637E47"/>
    <w:rsid w:val="00637F73"/>
    <w:rsid w:val="00640221"/>
    <w:rsid w:val="0064048B"/>
    <w:rsid w:val="0064048F"/>
    <w:rsid w:val="006405AC"/>
    <w:rsid w:val="0064118E"/>
    <w:rsid w:val="0064122D"/>
    <w:rsid w:val="006414AA"/>
    <w:rsid w:val="00641660"/>
    <w:rsid w:val="00641922"/>
    <w:rsid w:val="00641D8C"/>
    <w:rsid w:val="00641E2F"/>
    <w:rsid w:val="00641E91"/>
    <w:rsid w:val="006421AD"/>
    <w:rsid w:val="006422B3"/>
    <w:rsid w:val="00642452"/>
    <w:rsid w:val="0064272C"/>
    <w:rsid w:val="0064272F"/>
    <w:rsid w:val="00642A2F"/>
    <w:rsid w:val="006432BB"/>
    <w:rsid w:val="0064355F"/>
    <w:rsid w:val="006435E8"/>
    <w:rsid w:val="006436CA"/>
    <w:rsid w:val="00643BE2"/>
    <w:rsid w:val="00643C08"/>
    <w:rsid w:val="00643EC6"/>
    <w:rsid w:val="00643F3C"/>
    <w:rsid w:val="00644197"/>
    <w:rsid w:val="006443DD"/>
    <w:rsid w:val="0064466A"/>
    <w:rsid w:val="006446FE"/>
    <w:rsid w:val="00644985"/>
    <w:rsid w:val="00644C50"/>
    <w:rsid w:val="00644CE8"/>
    <w:rsid w:val="00644F8E"/>
    <w:rsid w:val="00645726"/>
    <w:rsid w:val="00645992"/>
    <w:rsid w:val="00645ABA"/>
    <w:rsid w:val="00645FF8"/>
    <w:rsid w:val="00646062"/>
    <w:rsid w:val="006464FF"/>
    <w:rsid w:val="00646612"/>
    <w:rsid w:val="006466AD"/>
    <w:rsid w:val="006466F1"/>
    <w:rsid w:val="00646882"/>
    <w:rsid w:val="00646AC8"/>
    <w:rsid w:val="00646AD6"/>
    <w:rsid w:val="00646EB4"/>
    <w:rsid w:val="00646F86"/>
    <w:rsid w:val="00646FE8"/>
    <w:rsid w:val="0064748F"/>
    <w:rsid w:val="00647C58"/>
    <w:rsid w:val="00647EE3"/>
    <w:rsid w:val="00647EE8"/>
    <w:rsid w:val="0065019E"/>
    <w:rsid w:val="0065030C"/>
    <w:rsid w:val="006503C7"/>
    <w:rsid w:val="00650481"/>
    <w:rsid w:val="00650959"/>
    <w:rsid w:val="00650C15"/>
    <w:rsid w:val="00650C73"/>
    <w:rsid w:val="00650D67"/>
    <w:rsid w:val="00650F60"/>
    <w:rsid w:val="006510CE"/>
    <w:rsid w:val="006511D3"/>
    <w:rsid w:val="006512AB"/>
    <w:rsid w:val="0065164F"/>
    <w:rsid w:val="00651877"/>
    <w:rsid w:val="006518FA"/>
    <w:rsid w:val="00651AD3"/>
    <w:rsid w:val="00651C3F"/>
    <w:rsid w:val="00651E63"/>
    <w:rsid w:val="0065217C"/>
    <w:rsid w:val="006524B9"/>
    <w:rsid w:val="006528C2"/>
    <w:rsid w:val="006529E8"/>
    <w:rsid w:val="00652EEF"/>
    <w:rsid w:val="00653457"/>
    <w:rsid w:val="006536B0"/>
    <w:rsid w:val="00653CF4"/>
    <w:rsid w:val="00653DE6"/>
    <w:rsid w:val="00653ED7"/>
    <w:rsid w:val="00653F6D"/>
    <w:rsid w:val="00653FCE"/>
    <w:rsid w:val="0065409F"/>
    <w:rsid w:val="00654455"/>
    <w:rsid w:val="006549A0"/>
    <w:rsid w:val="00654C4B"/>
    <w:rsid w:val="00654C50"/>
    <w:rsid w:val="0065516A"/>
    <w:rsid w:val="00655238"/>
    <w:rsid w:val="006552DF"/>
    <w:rsid w:val="00655AC7"/>
    <w:rsid w:val="00655C77"/>
    <w:rsid w:val="00655DD7"/>
    <w:rsid w:val="0065600D"/>
    <w:rsid w:val="00656528"/>
    <w:rsid w:val="0065668F"/>
    <w:rsid w:val="0065684D"/>
    <w:rsid w:val="00656DAF"/>
    <w:rsid w:val="00657072"/>
    <w:rsid w:val="00657250"/>
    <w:rsid w:val="00657341"/>
    <w:rsid w:val="00657543"/>
    <w:rsid w:val="00657883"/>
    <w:rsid w:val="006578FF"/>
    <w:rsid w:val="00657A41"/>
    <w:rsid w:val="00660004"/>
    <w:rsid w:val="0066009A"/>
    <w:rsid w:val="006600FA"/>
    <w:rsid w:val="006602CC"/>
    <w:rsid w:val="006603B8"/>
    <w:rsid w:val="006603BA"/>
    <w:rsid w:val="00660493"/>
    <w:rsid w:val="006606A6"/>
    <w:rsid w:val="00660AC7"/>
    <w:rsid w:val="00660CD0"/>
    <w:rsid w:val="00660D18"/>
    <w:rsid w:val="00660D64"/>
    <w:rsid w:val="00660E00"/>
    <w:rsid w:val="00660E7B"/>
    <w:rsid w:val="00660F16"/>
    <w:rsid w:val="00661291"/>
    <w:rsid w:val="00661485"/>
    <w:rsid w:val="00661548"/>
    <w:rsid w:val="00661668"/>
    <w:rsid w:val="006619EB"/>
    <w:rsid w:val="00661F2A"/>
    <w:rsid w:val="006625CE"/>
    <w:rsid w:val="006629F3"/>
    <w:rsid w:val="00662D20"/>
    <w:rsid w:val="00662E51"/>
    <w:rsid w:val="00662FDA"/>
    <w:rsid w:val="006631A1"/>
    <w:rsid w:val="0066321C"/>
    <w:rsid w:val="0066330D"/>
    <w:rsid w:val="00663714"/>
    <w:rsid w:val="00663A5B"/>
    <w:rsid w:val="00663F7B"/>
    <w:rsid w:val="006644F2"/>
    <w:rsid w:val="006647AA"/>
    <w:rsid w:val="00664DCF"/>
    <w:rsid w:val="00664ED8"/>
    <w:rsid w:val="00664F66"/>
    <w:rsid w:val="006650B4"/>
    <w:rsid w:val="006652A9"/>
    <w:rsid w:val="006657E1"/>
    <w:rsid w:val="00665869"/>
    <w:rsid w:val="00665AEA"/>
    <w:rsid w:val="00665BCF"/>
    <w:rsid w:val="00665C8B"/>
    <w:rsid w:val="00665CD7"/>
    <w:rsid w:val="00665D37"/>
    <w:rsid w:val="006661CD"/>
    <w:rsid w:val="00666434"/>
    <w:rsid w:val="0066656E"/>
    <w:rsid w:val="00666A9F"/>
    <w:rsid w:val="00666C2E"/>
    <w:rsid w:val="00666C4E"/>
    <w:rsid w:val="00666EE3"/>
    <w:rsid w:val="00667211"/>
    <w:rsid w:val="006672AD"/>
    <w:rsid w:val="00667306"/>
    <w:rsid w:val="006673C4"/>
    <w:rsid w:val="0066790D"/>
    <w:rsid w:val="006679B3"/>
    <w:rsid w:val="00667A0E"/>
    <w:rsid w:val="00667E79"/>
    <w:rsid w:val="00667F0E"/>
    <w:rsid w:val="00667FCA"/>
    <w:rsid w:val="0067028E"/>
    <w:rsid w:val="00670453"/>
    <w:rsid w:val="00670DF6"/>
    <w:rsid w:val="0067116A"/>
    <w:rsid w:val="00671321"/>
    <w:rsid w:val="006713B1"/>
    <w:rsid w:val="006714B7"/>
    <w:rsid w:val="00671628"/>
    <w:rsid w:val="00671652"/>
    <w:rsid w:val="00671D5D"/>
    <w:rsid w:val="00671EF2"/>
    <w:rsid w:val="00671FCF"/>
    <w:rsid w:val="00672438"/>
    <w:rsid w:val="006724B0"/>
    <w:rsid w:val="00672681"/>
    <w:rsid w:val="0067293C"/>
    <w:rsid w:val="006729B9"/>
    <w:rsid w:val="00672ADA"/>
    <w:rsid w:val="00672BCE"/>
    <w:rsid w:val="00672C1C"/>
    <w:rsid w:val="00672E1D"/>
    <w:rsid w:val="00673096"/>
    <w:rsid w:val="006730C9"/>
    <w:rsid w:val="006732D8"/>
    <w:rsid w:val="006738BA"/>
    <w:rsid w:val="00673D47"/>
    <w:rsid w:val="00674342"/>
    <w:rsid w:val="00674E70"/>
    <w:rsid w:val="00674F3C"/>
    <w:rsid w:val="00675143"/>
    <w:rsid w:val="00675349"/>
    <w:rsid w:val="0067546B"/>
    <w:rsid w:val="006755EE"/>
    <w:rsid w:val="006758C8"/>
    <w:rsid w:val="00675A55"/>
    <w:rsid w:val="00675E0E"/>
    <w:rsid w:val="00675F02"/>
    <w:rsid w:val="0067606C"/>
    <w:rsid w:val="0067617C"/>
    <w:rsid w:val="00676196"/>
    <w:rsid w:val="0067631B"/>
    <w:rsid w:val="00676634"/>
    <w:rsid w:val="006766E3"/>
    <w:rsid w:val="00676800"/>
    <w:rsid w:val="0067685F"/>
    <w:rsid w:val="006768E2"/>
    <w:rsid w:val="006769BF"/>
    <w:rsid w:val="00676C7F"/>
    <w:rsid w:val="00676D9B"/>
    <w:rsid w:val="00676DDB"/>
    <w:rsid w:val="00676E95"/>
    <w:rsid w:val="006770AB"/>
    <w:rsid w:val="006774C8"/>
    <w:rsid w:val="006774CF"/>
    <w:rsid w:val="00677A61"/>
    <w:rsid w:val="00677A9A"/>
    <w:rsid w:val="00677F49"/>
    <w:rsid w:val="00677F78"/>
    <w:rsid w:val="00680020"/>
    <w:rsid w:val="0068016D"/>
    <w:rsid w:val="00680271"/>
    <w:rsid w:val="00680291"/>
    <w:rsid w:val="0068060C"/>
    <w:rsid w:val="006806AC"/>
    <w:rsid w:val="006806F7"/>
    <w:rsid w:val="00680709"/>
    <w:rsid w:val="00680730"/>
    <w:rsid w:val="006807AC"/>
    <w:rsid w:val="006808EA"/>
    <w:rsid w:val="006809E0"/>
    <w:rsid w:val="00681684"/>
    <w:rsid w:val="00681702"/>
    <w:rsid w:val="006817A1"/>
    <w:rsid w:val="00681802"/>
    <w:rsid w:val="00681B96"/>
    <w:rsid w:val="006820EB"/>
    <w:rsid w:val="00682106"/>
    <w:rsid w:val="006821EB"/>
    <w:rsid w:val="0068230C"/>
    <w:rsid w:val="00682410"/>
    <w:rsid w:val="0068252E"/>
    <w:rsid w:val="00682681"/>
    <w:rsid w:val="00682775"/>
    <w:rsid w:val="00682801"/>
    <w:rsid w:val="006828C7"/>
    <w:rsid w:val="00682B0E"/>
    <w:rsid w:val="00682EE0"/>
    <w:rsid w:val="006830AE"/>
    <w:rsid w:val="0068323D"/>
    <w:rsid w:val="006839A1"/>
    <w:rsid w:val="00683A97"/>
    <w:rsid w:val="00683AC4"/>
    <w:rsid w:val="00683CBE"/>
    <w:rsid w:val="0068423F"/>
    <w:rsid w:val="006845EF"/>
    <w:rsid w:val="006846C3"/>
    <w:rsid w:val="006846FF"/>
    <w:rsid w:val="00684701"/>
    <w:rsid w:val="006849A3"/>
    <w:rsid w:val="00684DA5"/>
    <w:rsid w:val="006851B1"/>
    <w:rsid w:val="00685352"/>
    <w:rsid w:val="006853CB"/>
    <w:rsid w:val="006856C6"/>
    <w:rsid w:val="006857B0"/>
    <w:rsid w:val="00685CF2"/>
    <w:rsid w:val="00685D8E"/>
    <w:rsid w:val="006862C0"/>
    <w:rsid w:val="0068661D"/>
    <w:rsid w:val="00686CBD"/>
    <w:rsid w:val="00686F23"/>
    <w:rsid w:val="006870D2"/>
    <w:rsid w:val="0068712A"/>
    <w:rsid w:val="00687250"/>
    <w:rsid w:val="006873B0"/>
    <w:rsid w:val="006873CB"/>
    <w:rsid w:val="00687774"/>
    <w:rsid w:val="00687C29"/>
    <w:rsid w:val="00687E17"/>
    <w:rsid w:val="006900E8"/>
    <w:rsid w:val="00690251"/>
    <w:rsid w:val="00690334"/>
    <w:rsid w:val="00690458"/>
    <w:rsid w:val="0069053A"/>
    <w:rsid w:val="00690615"/>
    <w:rsid w:val="006907BF"/>
    <w:rsid w:val="00690A14"/>
    <w:rsid w:val="00690B73"/>
    <w:rsid w:val="00690BBF"/>
    <w:rsid w:val="00690E19"/>
    <w:rsid w:val="00691173"/>
    <w:rsid w:val="006913ED"/>
    <w:rsid w:val="006914F1"/>
    <w:rsid w:val="0069154B"/>
    <w:rsid w:val="00691619"/>
    <w:rsid w:val="0069168A"/>
    <w:rsid w:val="006917B7"/>
    <w:rsid w:val="00691AFE"/>
    <w:rsid w:val="00691BAE"/>
    <w:rsid w:val="00691D15"/>
    <w:rsid w:val="00691F2D"/>
    <w:rsid w:val="00691FFD"/>
    <w:rsid w:val="00692373"/>
    <w:rsid w:val="006923E8"/>
    <w:rsid w:val="00692471"/>
    <w:rsid w:val="0069272E"/>
    <w:rsid w:val="006927E1"/>
    <w:rsid w:val="006933A4"/>
    <w:rsid w:val="00693564"/>
    <w:rsid w:val="006940EF"/>
    <w:rsid w:val="00694554"/>
    <w:rsid w:val="0069461E"/>
    <w:rsid w:val="0069476C"/>
    <w:rsid w:val="006947A8"/>
    <w:rsid w:val="00694B64"/>
    <w:rsid w:val="00694C02"/>
    <w:rsid w:val="00694F34"/>
    <w:rsid w:val="00694F68"/>
    <w:rsid w:val="00694FD4"/>
    <w:rsid w:val="006951B5"/>
    <w:rsid w:val="0069527D"/>
    <w:rsid w:val="006952A6"/>
    <w:rsid w:val="0069543A"/>
    <w:rsid w:val="0069549D"/>
    <w:rsid w:val="0069574E"/>
    <w:rsid w:val="0069589C"/>
    <w:rsid w:val="00695A9F"/>
    <w:rsid w:val="00695AC3"/>
    <w:rsid w:val="00695ACE"/>
    <w:rsid w:val="00695C46"/>
    <w:rsid w:val="00695CBD"/>
    <w:rsid w:val="00695F74"/>
    <w:rsid w:val="00696267"/>
    <w:rsid w:val="006968AA"/>
    <w:rsid w:val="00696C15"/>
    <w:rsid w:val="00696E10"/>
    <w:rsid w:val="0069725E"/>
    <w:rsid w:val="0069764D"/>
    <w:rsid w:val="00697943"/>
    <w:rsid w:val="00697DE0"/>
    <w:rsid w:val="00697EDF"/>
    <w:rsid w:val="00697FA2"/>
    <w:rsid w:val="00697FD9"/>
    <w:rsid w:val="0069B384"/>
    <w:rsid w:val="006A0614"/>
    <w:rsid w:val="006A08CF"/>
    <w:rsid w:val="006A0E32"/>
    <w:rsid w:val="006A14A2"/>
    <w:rsid w:val="006A154A"/>
    <w:rsid w:val="006A1978"/>
    <w:rsid w:val="006A1D4B"/>
    <w:rsid w:val="006A1F15"/>
    <w:rsid w:val="006A1FB8"/>
    <w:rsid w:val="006A20FB"/>
    <w:rsid w:val="006A2276"/>
    <w:rsid w:val="006A22EF"/>
    <w:rsid w:val="006A2362"/>
    <w:rsid w:val="006A24E7"/>
    <w:rsid w:val="006A25B1"/>
    <w:rsid w:val="006A2A3E"/>
    <w:rsid w:val="006A2C04"/>
    <w:rsid w:val="006A3190"/>
    <w:rsid w:val="006A31C8"/>
    <w:rsid w:val="006A366A"/>
    <w:rsid w:val="006A37F6"/>
    <w:rsid w:val="006A3C8A"/>
    <w:rsid w:val="006A3C93"/>
    <w:rsid w:val="006A420D"/>
    <w:rsid w:val="006A4899"/>
    <w:rsid w:val="006A4932"/>
    <w:rsid w:val="006A4A7F"/>
    <w:rsid w:val="006A4BC4"/>
    <w:rsid w:val="006A4C24"/>
    <w:rsid w:val="006A4E78"/>
    <w:rsid w:val="006A4EC0"/>
    <w:rsid w:val="006A4F14"/>
    <w:rsid w:val="006A5209"/>
    <w:rsid w:val="006A5303"/>
    <w:rsid w:val="006A574D"/>
    <w:rsid w:val="006A5787"/>
    <w:rsid w:val="006A605F"/>
    <w:rsid w:val="006A60F4"/>
    <w:rsid w:val="006A610D"/>
    <w:rsid w:val="006A62CD"/>
    <w:rsid w:val="006A6319"/>
    <w:rsid w:val="006A63ED"/>
    <w:rsid w:val="006A6B12"/>
    <w:rsid w:val="006A6EFD"/>
    <w:rsid w:val="006A745E"/>
    <w:rsid w:val="006A768D"/>
    <w:rsid w:val="006A7B96"/>
    <w:rsid w:val="006A7CB8"/>
    <w:rsid w:val="006B00C1"/>
    <w:rsid w:val="006B00DD"/>
    <w:rsid w:val="006B038F"/>
    <w:rsid w:val="006B0442"/>
    <w:rsid w:val="006B0509"/>
    <w:rsid w:val="006B08EB"/>
    <w:rsid w:val="006B0927"/>
    <w:rsid w:val="006B0BD2"/>
    <w:rsid w:val="006B0EBE"/>
    <w:rsid w:val="006B0FFE"/>
    <w:rsid w:val="006B10BF"/>
    <w:rsid w:val="006B10C5"/>
    <w:rsid w:val="006B1566"/>
    <w:rsid w:val="006B16F0"/>
    <w:rsid w:val="006B1768"/>
    <w:rsid w:val="006B18A9"/>
    <w:rsid w:val="006B1B1F"/>
    <w:rsid w:val="006B1E7D"/>
    <w:rsid w:val="006B227F"/>
    <w:rsid w:val="006B22E3"/>
    <w:rsid w:val="006B22E7"/>
    <w:rsid w:val="006B23BE"/>
    <w:rsid w:val="006B242C"/>
    <w:rsid w:val="006B24FA"/>
    <w:rsid w:val="006B2B87"/>
    <w:rsid w:val="006B2F2F"/>
    <w:rsid w:val="006B2F81"/>
    <w:rsid w:val="006B3263"/>
    <w:rsid w:val="006B3373"/>
    <w:rsid w:val="006B3381"/>
    <w:rsid w:val="006B33BB"/>
    <w:rsid w:val="006B33F8"/>
    <w:rsid w:val="006B3587"/>
    <w:rsid w:val="006B379E"/>
    <w:rsid w:val="006B37DF"/>
    <w:rsid w:val="006B38F3"/>
    <w:rsid w:val="006B3964"/>
    <w:rsid w:val="006B3A22"/>
    <w:rsid w:val="006B3BAB"/>
    <w:rsid w:val="006B3EAD"/>
    <w:rsid w:val="006B3F17"/>
    <w:rsid w:val="006B3F61"/>
    <w:rsid w:val="006B41C4"/>
    <w:rsid w:val="006B429C"/>
    <w:rsid w:val="006B42D5"/>
    <w:rsid w:val="006B4474"/>
    <w:rsid w:val="006B4847"/>
    <w:rsid w:val="006B4872"/>
    <w:rsid w:val="006B4F88"/>
    <w:rsid w:val="006B4FDC"/>
    <w:rsid w:val="006B5012"/>
    <w:rsid w:val="006B522C"/>
    <w:rsid w:val="006B5314"/>
    <w:rsid w:val="006B552B"/>
    <w:rsid w:val="006B59BE"/>
    <w:rsid w:val="006B5AAC"/>
    <w:rsid w:val="006B5B59"/>
    <w:rsid w:val="006B5B6C"/>
    <w:rsid w:val="006B61B4"/>
    <w:rsid w:val="006B621E"/>
    <w:rsid w:val="006B65A3"/>
    <w:rsid w:val="006B6C6C"/>
    <w:rsid w:val="006B71FD"/>
    <w:rsid w:val="006B7425"/>
    <w:rsid w:val="006B74C7"/>
    <w:rsid w:val="006B75FB"/>
    <w:rsid w:val="006B761C"/>
    <w:rsid w:val="006B7A1A"/>
    <w:rsid w:val="006B7A81"/>
    <w:rsid w:val="006B7C44"/>
    <w:rsid w:val="006B7E5E"/>
    <w:rsid w:val="006C0155"/>
    <w:rsid w:val="006C01B0"/>
    <w:rsid w:val="006C01F3"/>
    <w:rsid w:val="006C033B"/>
    <w:rsid w:val="006C038B"/>
    <w:rsid w:val="006C0535"/>
    <w:rsid w:val="006C0A25"/>
    <w:rsid w:val="006C0A34"/>
    <w:rsid w:val="006C0ABD"/>
    <w:rsid w:val="006C0BA9"/>
    <w:rsid w:val="006C0CF2"/>
    <w:rsid w:val="006C0D56"/>
    <w:rsid w:val="006C0EBE"/>
    <w:rsid w:val="006C1191"/>
    <w:rsid w:val="006C1337"/>
    <w:rsid w:val="006C15EE"/>
    <w:rsid w:val="006C1634"/>
    <w:rsid w:val="006C1778"/>
    <w:rsid w:val="006C183D"/>
    <w:rsid w:val="006C196B"/>
    <w:rsid w:val="006C1C04"/>
    <w:rsid w:val="006C1D2F"/>
    <w:rsid w:val="006C1E1F"/>
    <w:rsid w:val="006C262F"/>
    <w:rsid w:val="006C2677"/>
    <w:rsid w:val="006C274F"/>
    <w:rsid w:val="006C2761"/>
    <w:rsid w:val="006C2D71"/>
    <w:rsid w:val="006C2D7B"/>
    <w:rsid w:val="006C300D"/>
    <w:rsid w:val="006C31B1"/>
    <w:rsid w:val="006C31EB"/>
    <w:rsid w:val="006C3287"/>
    <w:rsid w:val="006C3873"/>
    <w:rsid w:val="006C389C"/>
    <w:rsid w:val="006C39B5"/>
    <w:rsid w:val="006C3B99"/>
    <w:rsid w:val="006C3BC5"/>
    <w:rsid w:val="006C3E59"/>
    <w:rsid w:val="006C3E74"/>
    <w:rsid w:val="006C4258"/>
    <w:rsid w:val="006C4392"/>
    <w:rsid w:val="006C4649"/>
    <w:rsid w:val="006C46F2"/>
    <w:rsid w:val="006C4714"/>
    <w:rsid w:val="006C4795"/>
    <w:rsid w:val="006C4841"/>
    <w:rsid w:val="006C4B51"/>
    <w:rsid w:val="006C4C0B"/>
    <w:rsid w:val="006C4D30"/>
    <w:rsid w:val="006C4E91"/>
    <w:rsid w:val="006C4EA9"/>
    <w:rsid w:val="006C4FC6"/>
    <w:rsid w:val="006C5020"/>
    <w:rsid w:val="006C51BF"/>
    <w:rsid w:val="006C55C7"/>
    <w:rsid w:val="006C5697"/>
    <w:rsid w:val="006C576D"/>
    <w:rsid w:val="006C5A04"/>
    <w:rsid w:val="006C5ABF"/>
    <w:rsid w:val="006C5CBD"/>
    <w:rsid w:val="006C5E63"/>
    <w:rsid w:val="006C6141"/>
    <w:rsid w:val="006C6641"/>
    <w:rsid w:val="006C6AE9"/>
    <w:rsid w:val="006C6D69"/>
    <w:rsid w:val="006C704D"/>
    <w:rsid w:val="006C721A"/>
    <w:rsid w:val="006C729C"/>
    <w:rsid w:val="006C7361"/>
    <w:rsid w:val="006C7612"/>
    <w:rsid w:val="006C765B"/>
    <w:rsid w:val="006C78AE"/>
    <w:rsid w:val="006C7F6D"/>
    <w:rsid w:val="006D0454"/>
    <w:rsid w:val="006D0569"/>
    <w:rsid w:val="006D0F08"/>
    <w:rsid w:val="006D11CF"/>
    <w:rsid w:val="006D12F4"/>
    <w:rsid w:val="006D1335"/>
    <w:rsid w:val="006D13AA"/>
    <w:rsid w:val="006D14A8"/>
    <w:rsid w:val="006D15C7"/>
    <w:rsid w:val="006D1BC9"/>
    <w:rsid w:val="006D1C8D"/>
    <w:rsid w:val="006D2364"/>
    <w:rsid w:val="006D23AC"/>
    <w:rsid w:val="006D25B9"/>
    <w:rsid w:val="006D2C56"/>
    <w:rsid w:val="006D2FCE"/>
    <w:rsid w:val="006D30D0"/>
    <w:rsid w:val="006D3267"/>
    <w:rsid w:val="006D3EAF"/>
    <w:rsid w:val="006D4149"/>
    <w:rsid w:val="006D4186"/>
    <w:rsid w:val="006D45B3"/>
    <w:rsid w:val="006D4A24"/>
    <w:rsid w:val="006D4E21"/>
    <w:rsid w:val="006D5E7F"/>
    <w:rsid w:val="006D60BE"/>
    <w:rsid w:val="006D680A"/>
    <w:rsid w:val="006D6BB1"/>
    <w:rsid w:val="006D6D11"/>
    <w:rsid w:val="006D6FE2"/>
    <w:rsid w:val="006D72BC"/>
    <w:rsid w:val="006D737C"/>
    <w:rsid w:val="006D7856"/>
    <w:rsid w:val="006D7959"/>
    <w:rsid w:val="006D7A36"/>
    <w:rsid w:val="006D7D3B"/>
    <w:rsid w:val="006D7E22"/>
    <w:rsid w:val="006E0462"/>
    <w:rsid w:val="006E059F"/>
    <w:rsid w:val="006E08EB"/>
    <w:rsid w:val="006E0E48"/>
    <w:rsid w:val="006E0EA9"/>
    <w:rsid w:val="006E173B"/>
    <w:rsid w:val="006E1AE5"/>
    <w:rsid w:val="006E1C73"/>
    <w:rsid w:val="006E2009"/>
    <w:rsid w:val="006E205B"/>
    <w:rsid w:val="006E206C"/>
    <w:rsid w:val="006E2205"/>
    <w:rsid w:val="006E255F"/>
    <w:rsid w:val="006E2943"/>
    <w:rsid w:val="006E2C3E"/>
    <w:rsid w:val="006E2DD0"/>
    <w:rsid w:val="006E2F59"/>
    <w:rsid w:val="006E30E3"/>
    <w:rsid w:val="006E320A"/>
    <w:rsid w:val="006E3304"/>
    <w:rsid w:val="006E35D4"/>
    <w:rsid w:val="006E366E"/>
    <w:rsid w:val="006E36A3"/>
    <w:rsid w:val="006E37E3"/>
    <w:rsid w:val="006E3846"/>
    <w:rsid w:val="006E3C1D"/>
    <w:rsid w:val="006E3D40"/>
    <w:rsid w:val="006E3D75"/>
    <w:rsid w:val="006E3DCF"/>
    <w:rsid w:val="006E3E50"/>
    <w:rsid w:val="006E3FB5"/>
    <w:rsid w:val="006E4111"/>
    <w:rsid w:val="006E4553"/>
    <w:rsid w:val="006E466C"/>
    <w:rsid w:val="006E4795"/>
    <w:rsid w:val="006E4829"/>
    <w:rsid w:val="006E486E"/>
    <w:rsid w:val="006E4920"/>
    <w:rsid w:val="006E4C1B"/>
    <w:rsid w:val="006E4E1C"/>
    <w:rsid w:val="006E514C"/>
    <w:rsid w:val="006E56A9"/>
    <w:rsid w:val="006E56C4"/>
    <w:rsid w:val="006E5A4C"/>
    <w:rsid w:val="006E5D37"/>
    <w:rsid w:val="006E6697"/>
    <w:rsid w:val="006E6AB0"/>
    <w:rsid w:val="006E6B94"/>
    <w:rsid w:val="006E6D48"/>
    <w:rsid w:val="006E6E4D"/>
    <w:rsid w:val="006E6ED4"/>
    <w:rsid w:val="006E7864"/>
    <w:rsid w:val="006E7885"/>
    <w:rsid w:val="006E7C63"/>
    <w:rsid w:val="006E7DF6"/>
    <w:rsid w:val="006E7F79"/>
    <w:rsid w:val="006F0346"/>
    <w:rsid w:val="006F0609"/>
    <w:rsid w:val="006F0870"/>
    <w:rsid w:val="006F0FAE"/>
    <w:rsid w:val="006F10A1"/>
    <w:rsid w:val="006F1184"/>
    <w:rsid w:val="006F12ED"/>
    <w:rsid w:val="006F1421"/>
    <w:rsid w:val="006F1510"/>
    <w:rsid w:val="006F1882"/>
    <w:rsid w:val="006F1928"/>
    <w:rsid w:val="006F1E4B"/>
    <w:rsid w:val="006F230B"/>
    <w:rsid w:val="006F2419"/>
    <w:rsid w:val="006F243A"/>
    <w:rsid w:val="006F2513"/>
    <w:rsid w:val="006F280B"/>
    <w:rsid w:val="006F2CC6"/>
    <w:rsid w:val="006F3781"/>
    <w:rsid w:val="006F386E"/>
    <w:rsid w:val="006F3BFF"/>
    <w:rsid w:val="006F3DDD"/>
    <w:rsid w:val="006F3DEC"/>
    <w:rsid w:val="006F3FC2"/>
    <w:rsid w:val="006F3FFF"/>
    <w:rsid w:val="006F4290"/>
    <w:rsid w:val="006F43DA"/>
    <w:rsid w:val="006F4467"/>
    <w:rsid w:val="006F466A"/>
    <w:rsid w:val="006F480E"/>
    <w:rsid w:val="006F489B"/>
    <w:rsid w:val="006F4A2D"/>
    <w:rsid w:val="006F4A4F"/>
    <w:rsid w:val="006F512C"/>
    <w:rsid w:val="006F5164"/>
    <w:rsid w:val="006F51D4"/>
    <w:rsid w:val="006F5356"/>
    <w:rsid w:val="006F5954"/>
    <w:rsid w:val="006F5B71"/>
    <w:rsid w:val="006F5BEA"/>
    <w:rsid w:val="006F5CF2"/>
    <w:rsid w:val="006F5DEC"/>
    <w:rsid w:val="006F6058"/>
    <w:rsid w:val="006F63DE"/>
    <w:rsid w:val="006F6449"/>
    <w:rsid w:val="006F66A9"/>
    <w:rsid w:val="006F6995"/>
    <w:rsid w:val="006F6C93"/>
    <w:rsid w:val="006F6CED"/>
    <w:rsid w:val="006F7002"/>
    <w:rsid w:val="006F7054"/>
    <w:rsid w:val="006F7113"/>
    <w:rsid w:val="006F7593"/>
    <w:rsid w:val="006F7678"/>
    <w:rsid w:val="006F7B24"/>
    <w:rsid w:val="006F7C60"/>
    <w:rsid w:val="006F7F43"/>
    <w:rsid w:val="00700315"/>
    <w:rsid w:val="00700391"/>
    <w:rsid w:val="007005C2"/>
    <w:rsid w:val="00700637"/>
    <w:rsid w:val="007007A9"/>
    <w:rsid w:val="00700F68"/>
    <w:rsid w:val="00701385"/>
    <w:rsid w:val="00701436"/>
    <w:rsid w:val="00701460"/>
    <w:rsid w:val="007014F7"/>
    <w:rsid w:val="0070180E"/>
    <w:rsid w:val="00701A40"/>
    <w:rsid w:val="00701A9B"/>
    <w:rsid w:val="00701D6A"/>
    <w:rsid w:val="0070251F"/>
    <w:rsid w:val="0070268C"/>
    <w:rsid w:val="007030DC"/>
    <w:rsid w:val="00703277"/>
    <w:rsid w:val="007034A3"/>
    <w:rsid w:val="00703538"/>
    <w:rsid w:val="0070370F"/>
    <w:rsid w:val="0070387D"/>
    <w:rsid w:val="00703882"/>
    <w:rsid w:val="007039F8"/>
    <w:rsid w:val="00703AD6"/>
    <w:rsid w:val="00704063"/>
    <w:rsid w:val="0070416F"/>
    <w:rsid w:val="00704480"/>
    <w:rsid w:val="007044C2"/>
    <w:rsid w:val="0070458C"/>
    <w:rsid w:val="007047F6"/>
    <w:rsid w:val="00704A05"/>
    <w:rsid w:val="00704A8F"/>
    <w:rsid w:val="00704CAF"/>
    <w:rsid w:val="00704F2D"/>
    <w:rsid w:val="0070500C"/>
    <w:rsid w:val="007052DC"/>
    <w:rsid w:val="007058A4"/>
    <w:rsid w:val="0070591D"/>
    <w:rsid w:val="00705AB2"/>
    <w:rsid w:val="00705EF5"/>
    <w:rsid w:val="00705F19"/>
    <w:rsid w:val="00706051"/>
    <w:rsid w:val="007063B3"/>
    <w:rsid w:val="00706423"/>
    <w:rsid w:val="0070653D"/>
    <w:rsid w:val="00706B31"/>
    <w:rsid w:val="00706B67"/>
    <w:rsid w:val="00706C94"/>
    <w:rsid w:val="00706E05"/>
    <w:rsid w:val="00707108"/>
    <w:rsid w:val="00707525"/>
    <w:rsid w:val="0070756F"/>
    <w:rsid w:val="00707766"/>
    <w:rsid w:val="00707A79"/>
    <w:rsid w:val="00707F8F"/>
    <w:rsid w:val="00707FAF"/>
    <w:rsid w:val="00710217"/>
    <w:rsid w:val="00710478"/>
    <w:rsid w:val="00710656"/>
    <w:rsid w:val="0071070F"/>
    <w:rsid w:val="00710779"/>
    <w:rsid w:val="00710946"/>
    <w:rsid w:val="00710963"/>
    <w:rsid w:val="00710EA4"/>
    <w:rsid w:val="00711079"/>
    <w:rsid w:val="007117C5"/>
    <w:rsid w:val="0071186C"/>
    <w:rsid w:val="00711B18"/>
    <w:rsid w:val="00711B63"/>
    <w:rsid w:val="00711B95"/>
    <w:rsid w:val="00711D83"/>
    <w:rsid w:val="00712280"/>
    <w:rsid w:val="007122FE"/>
    <w:rsid w:val="0071248A"/>
    <w:rsid w:val="007124BA"/>
    <w:rsid w:val="007124F4"/>
    <w:rsid w:val="0071288C"/>
    <w:rsid w:val="007128DA"/>
    <w:rsid w:val="00712A54"/>
    <w:rsid w:val="00712E54"/>
    <w:rsid w:val="007131A3"/>
    <w:rsid w:val="007132B1"/>
    <w:rsid w:val="00713552"/>
    <w:rsid w:val="007135BE"/>
    <w:rsid w:val="00713A0D"/>
    <w:rsid w:val="00713CE8"/>
    <w:rsid w:val="00713DEA"/>
    <w:rsid w:val="00713EB9"/>
    <w:rsid w:val="007140B6"/>
    <w:rsid w:val="00714176"/>
    <w:rsid w:val="007145EB"/>
    <w:rsid w:val="0071461F"/>
    <w:rsid w:val="00715139"/>
    <w:rsid w:val="007151CC"/>
    <w:rsid w:val="00715202"/>
    <w:rsid w:val="0071521C"/>
    <w:rsid w:val="007152DC"/>
    <w:rsid w:val="00715649"/>
    <w:rsid w:val="00715760"/>
    <w:rsid w:val="0071597C"/>
    <w:rsid w:val="00715AC3"/>
    <w:rsid w:val="00715BE9"/>
    <w:rsid w:val="00716B17"/>
    <w:rsid w:val="00716C83"/>
    <w:rsid w:val="00716F9C"/>
    <w:rsid w:val="007170A5"/>
    <w:rsid w:val="0071732E"/>
    <w:rsid w:val="007173FA"/>
    <w:rsid w:val="0071745E"/>
    <w:rsid w:val="00717990"/>
    <w:rsid w:val="00717A87"/>
    <w:rsid w:val="00717C62"/>
    <w:rsid w:val="00717C65"/>
    <w:rsid w:val="00717D48"/>
    <w:rsid w:val="00717FEF"/>
    <w:rsid w:val="00717FFE"/>
    <w:rsid w:val="007203E7"/>
    <w:rsid w:val="0072046E"/>
    <w:rsid w:val="00720481"/>
    <w:rsid w:val="00720A8E"/>
    <w:rsid w:val="00720D20"/>
    <w:rsid w:val="00720FA0"/>
    <w:rsid w:val="00721089"/>
    <w:rsid w:val="00721665"/>
    <w:rsid w:val="0072185B"/>
    <w:rsid w:val="00721921"/>
    <w:rsid w:val="00721D43"/>
    <w:rsid w:val="00721E3B"/>
    <w:rsid w:val="00721F5A"/>
    <w:rsid w:val="00721FF0"/>
    <w:rsid w:val="00722017"/>
    <w:rsid w:val="007221E5"/>
    <w:rsid w:val="00722304"/>
    <w:rsid w:val="0072246C"/>
    <w:rsid w:val="007225C6"/>
    <w:rsid w:val="00722783"/>
    <w:rsid w:val="007228F9"/>
    <w:rsid w:val="00722F92"/>
    <w:rsid w:val="00723066"/>
    <w:rsid w:val="00723533"/>
    <w:rsid w:val="0072360E"/>
    <w:rsid w:val="00723739"/>
    <w:rsid w:val="00723D83"/>
    <w:rsid w:val="00723E26"/>
    <w:rsid w:val="007240D0"/>
    <w:rsid w:val="007242AC"/>
    <w:rsid w:val="00724543"/>
    <w:rsid w:val="0072457A"/>
    <w:rsid w:val="0072471F"/>
    <w:rsid w:val="00724735"/>
    <w:rsid w:val="007248FC"/>
    <w:rsid w:val="007249ED"/>
    <w:rsid w:val="00724D10"/>
    <w:rsid w:val="00724E10"/>
    <w:rsid w:val="00725078"/>
    <w:rsid w:val="0072509F"/>
    <w:rsid w:val="007252B4"/>
    <w:rsid w:val="0072572D"/>
    <w:rsid w:val="007257DD"/>
    <w:rsid w:val="00725C3F"/>
    <w:rsid w:val="00725DDE"/>
    <w:rsid w:val="00725E61"/>
    <w:rsid w:val="007260A9"/>
    <w:rsid w:val="007262AA"/>
    <w:rsid w:val="007262BA"/>
    <w:rsid w:val="00726454"/>
    <w:rsid w:val="007265B8"/>
    <w:rsid w:val="00726C4D"/>
    <w:rsid w:val="00726C6C"/>
    <w:rsid w:val="00726F29"/>
    <w:rsid w:val="00726F34"/>
    <w:rsid w:val="00726FE3"/>
    <w:rsid w:val="0072786B"/>
    <w:rsid w:val="00727D8F"/>
    <w:rsid w:val="00727F12"/>
    <w:rsid w:val="0072A6C6"/>
    <w:rsid w:val="00730060"/>
    <w:rsid w:val="007301A3"/>
    <w:rsid w:val="007303A1"/>
    <w:rsid w:val="007306C0"/>
    <w:rsid w:val="00730970"/>
    <w:rsid w:val="007309A1"/>
    <w:rsid w:val="00730A5D"/>
    <w:rsid w:val="00730D82"/>
    <w:rsid w:val="00730EE5"/>
    <w:rsid w:val="00730F97"/>
    <w:rsid w:val="00730FE8"/>
    <w:rsid w:val="007312EC"/>
    <w:rsid w:val="007312F7"/>
    <w:rsid w:val="00731560"/>
    <w:rsid w:val="00731609"/>
    <w:rsid w:val="007316EB"/>
    <w:rsid w:val="007318F5"/>
    <w:rsid w:val="00731A47"/>
    <w:rsid w:val="00731B96"/>
    <w:rsid w:val="00731D6C"/>
    <w:rsid w:val="00732003"/>
    <w:rsid w:val="00732415"/>
    <w:rsid w:val="0073252D"/>
    <w:rsid w:val="00732536"/>
    <w:rsid w:val="007327C5"/>
    <w:rsid w:val="00732B20"/>
    <w:rsid w:val="00732E51"/>
    <w:rsid w:val="00732ED2"/>
    <w:rsid w:val="00733139"/>
    <w:rsid w:val="00733811"/>
    <w:rsid w:val="0073385A"/>
    <w:rsid w:val="0073392A"/>
    <w:rsid w:val="00733EA3"/>
    <w:rsid w:val="00733FFC"/>
    <w:rsid w:val="00734013"/>
    <w:rsid w:val="007340FB"/>
    <w:rsid w:val="007349F4"/>
    <w:rsid w:val="00734A4F"/>
    <w:rsid w:val="00735128"/>
    <w:rsid w:val="00735343"/>
    <w:rsid w:val="0073564F"/>
    <w:rsid w:val="007358A7"/>
    <w:rsid w:val="00735E9C"/>
    <w:rsid w:val="00735F28"/>
    <w:rsid w:val="007361B6"/>
    <w:rsid w:val="00736242"/>
    <w:rsid w:val="0073669C"/>
    <w:rsid w:val="00736B2F"/>
    <w:rsid w:val="00736B73"/>
    <w:rsid w:val="00736BD3"/>
    <w:rsid w:val="00736C02"/>
    <w:rsid w:val="00736D4D"/>
    <w:rsid w:val="00736E6F"/>
    <w:rsid w:val="00737046"/>
    <w:rsid w:val="00737053"/>
    <w:rsid w:val="00737110"/>
    <w:rsid w:val="007373A1"/>
    <w:rsid w:val="0073788E"/>
    <w:rsid w:val="007378A5"/>
    <w:rsid w:val="00737985"/>
    <w:rsid w:val="00737AE1"/>
    <w:rsid w:val="00737DDF"/>
    <w:rsid w:val="00737E5C"/>
    <w:rsid w:val="00740062"/>
    <w:rsid w:val="007401AB"/>
    <w:rsid w:val="00740268"/>
    <w:rsid w:val="00740603"/>
    <w:rsid w:val="00740684"/>
    <w:rsid w:val="00740694"/>
    <w:rsid w:val="00740781"/>
    <w:rsid w:val="007407B6"/>
    <w:rsid w:val="007408DA"/>
    <w:rsid w:val="00740977"/>
    <w:rsid w:val="00740C62"/>
    <w:rsid w:val="00740E18"/>
    <w:rsid w:val="007411A5"/>
    <w:rsid w:val="00741276"/>
    <w:rsid w:val="00741716"/>
    <w:rsid w:val="00742131"/>
    <w:rsid w:val="00742369"/>
    <w:rsid w:val="00742770"/>
    <w:rsid w:val="0074283D"/>
    <w:rsid w:val="007429B6"/>
    <w:rsid w:val="00742A42"/>
    <w:rsid w:val="00742F3F"/>
    <w:rsid w:val="00742FBE"/>
    <w:rsid w:val="0074303C"/>
    <w:rsid w:val="007430A0"/>
    <w:rsid w:val="007433B7"/>
    <w:rsid w:val="007434D0"/>
    <w:rsid w:val="0074360D"/>
    <w:rsid w:val="007436D6"/>
    <w:rsid w:val="0074382F"/>
    <w:rsid w:val="007438B7"/>
    <w:rsid w:val="00743E86"/>
    <w:rsid w:val="00744054"/>
    <w:rsid w:val="007447BE"/>
    <w:rsid w:val="007447E5"/>
    <w:rsid w:val="00744A29"/>
    <w:rsid w:val="007451B4"/>
    <w:rsid w:val="00745394"/>
    <w:rsid w:val="00745898"/>
    <w:rsid w:val="007458B8"/>
    <w:rsid w:val="007459F7"/>
    <w:rsid w:val="00745EE1"/>
    <w:rsid w:val="0074609E"/>
    <w:rsid w:val="0074652F"/>
    <w:rsid w:val="007469E5"/>
    <w:rsid w:val="00746A37"/>
    <w:rsid w:val="00746CBA"/>
    <w:rsid w:val="00746CD9"/>
    <w:rsid w:val="00746D2A"/>
    <w:rsid w:val="00746ECD"/>
    <w:rsid w:val="00746F6A"/>
    <w:rsid w:val="007471CF"/>
    <w:rsid w:val="0074730B"/>
    <w:rsid w:val="007474CB"/>
    <w:rsid w:val="00747536"/>
    <w:rsid w:val="0074786A"/>
    <w:rsid w:val="00747B9D"/>
    <w:rsid w:val="00747FB7"/>
    <w:rsid w:val="00750015"/>
    <w:rsid w:val="007500C5"/>
    <w:rsid w:val="007504AA"/>
    <w:rsid w:val="00750DC2"/>
    <w:rsid w:val="00750E22"/>
    <w:rsid w:val="00751093"/>
    <w:rsid w:val="007514C6"/>
    <w:rsid w:val="007515F0"/>
    <w:rsid w:val="00751DDF"/>
    <w:rsid w:val="007524DF"/>
    <w:rsid w:val="00752508"/>
    <w:rsid w:val="007526E9"/>
    <w:rsid w:val="00752839"/>
    <w:rsid w:val="0075286E"/>
    <w:rsid w:val="00752918"/>
    <w:rsid w:val="00752AC3"/>
    <w:rsid w:val="00752C44"/>
    <w:rsid w:val="00752E24"/>
    <w:rsid w:val="0075340A"/>
    <w:rsid w:val="007537B0"/>
    <w:rsid w:val="0075384C"/>
    <w:rsid w:val="00753B37"/>
    <w:rsid w:val="00753B8C"/>
    <w:rsid w:val="00753D39"/>
    <w:rsid w:val="00753ECC"/>
    <w:rsid w:val="00754016"/>
    <w:rsid w:val="00754561"/>
    <w:rsid w:val="00754575"/>
    <w:rsid w:val="007546C2"/>
    <w:rsid w:val="007548B9"/>
    <w:rsid w:val="00754A1B"/>
    <w:rsid w:val="00754BAF"/>
    <w:rsid w:val="00754DAF"/>
    <w:rsid w:val="00754E2C"/>
    <w:rsid w:val="00755115"/>
    <w:rsid w:val="0075513E"/>
    <w:rsid w:val="00755397"/>
    <w:rsid w:val="00755537"/>
    <w:rsid w:val="00755661"/>
    <w:rsid w:val="007556A7"/>
    <w:rsid w:val="007557CA"/>
    <w:rsid w:val="00755851"/>
    <w:rsid w:val="00755857"/>
    <w:rsid w:val="007559B3"/>
    <w:rsid w:val="00755E4D"/>
    <w:rsid w:val="00755F99"/>
    <w:rsid w:val="0075602A"/>
    <w:rsid w:val="00756314"/>
    <w:rsid w:val="007563A7"/>
    <w:rsid w:val="00756540"/>
    <w:rsid w:val="00756898"/>
    <w:rsid w:val="007568C1"/>
    <w:rsid w:val="00756A76"/>
    <w:rsid w:val="00756B3F"/>
    <w:rsid w:val="00756C07"/>
    <w:rsid w:val="00756DD4"/>
    <w:rsid w:val="00756F20"/>
    <w:rsid w:val="0075714E"/>
    <w:rsid w:val="007572FB"/>
    <w:rsid w:val="00757614"/>
    <w:rsid w:val="0075788E"/>
    <w:rsid w:val="007578D5"/>
    <w:rsid w:val="00757E25"/>
    <w:rsid w:val="00757FB8"/>
    <w:rsid w:val="00760029"/>
    <w:rsid w:val="00760125"/>
    <w:rsid w:val="0076052B"/>
    <w:rsid w:val="007605E9"/>
    <w:rsid w:val="007606F9"/>
    <w:rsid w:val="00760764"/>
    <w:rsid w:val="0076087D"/>
    <w:rsid w:val="007609AD"/>
    <w:rsid w:val="00760B68"/>
    <w:rsid w:val="00760BC3"/>
    <w:rsid w:val="00761093"/>
    <w:rsid w:val="00761345"/>
    <w:rsid w:val="00761527"/>
    <w:rsid w:val="00761613"/>
    <w:rsid w:val="007617DD"/>
    <w:rsid w:val="0076186C"/>
    <w:rsid w:val="00762084"/>
    <w:rsid w:val="007629C2"/>
    <w:rsid w:val="00762A31"/>
    <w:rsid w:val="00762B57"/>
    <w:rsid w:val="00762CA9"/>
    <w:rsid w:val="00762F95"/>
    <w:rsid w:val="00763098"/>
    <w:rsid w:val="007631C9"/>
    <w:rsid w:val="007633B7"/>
    <w:rsid w:val="0076343B"/>
    <w:rsid w:val="0076390D"/>
    <w:rsid w:val="00763AEF"/>
    <w:rsid w:val="00763E1B"/>
    <w:rsid w:val="00763E58"/>
    <w:rsid w:val="00763EB0"/>
    <w:rsid w:val="00763F7C"/>
    <w:rsid w:val="00764187"/>
    <w:rsid w:val="007641AE"/>
    <w:rsid w:val="00764A96"/>
    <w:rsid w:val="00764B18"/>
    <w:rsid w:val="00764C75"/>
    <w:rsid w:val="00764DC7"/>
    <w:rsid w:val="00764E59"/>
    <w:rsid w:val="00764EB2"/>
    <w:rsid w:val="00764F66"/>
    <w:rsid w:val="00764FC3"/>
    <w:rsid w:val="00764FFA"/>
    <w:rsid w:val="007651DA"/>
    <w:rsid w:val="00765377"/>
    <w:rsid w:val="00765389"/>
    <w:rsid w:val="007653DC"/>
    <w:rsid w:val="0076542F"/>
    <w:rsid w:val="00765524"/>
    <w:rsid w:val="007655AB"/>
    <w:rsid w:val="00765792"/>
    <w:rsid w:val="00765A89"/>
    <w:rsid w:val="00765BC2"/>
    <w:rsid w:val="00765DB1"/>
    <w:rsid w:val="00765FC0"/>
    <w:rsid w:val="007663DA"/>
    <w:rsid w:val="0076647F"/>
    <w:rsid w:val="00766A97"/>
    <w:rsid w:val="00766B21"/>
    <w:rsid w:val="00766B23"/>
    <w:rsid w:val="0076706E"/>
    <w:rsid w:val="00767443"/>
    <w:rsid w:val="0076786F"/>
    <w:rsid w:val="007679F7"/>
    <w:rsid w:val="00767ACC"/>
    <w:rsid w:val="00770116"/>
    <w:rsid w:val="00770431"/>
    <w:rsid w:val="00770D7B"/>
    <w:rsid w:val="00771101"/>
    <w:rsid w:val="0077125E"/>
    <w:rsid w:val="00771361"/>
    <w:rsid w:val="0077155C"/>
    <w:rsid w:val="00771560"/>
    <w:rsid w:val="0077169B"/>
    <w:rsid w:val="00771735"/>
    <w:rsid w:val="007719AA"/>
    <w:rsid w:val="0077232E"/>
    <w:rsid w:val="00772D5A"/>
    <w:rsid w:val="00772E49"/>
    <w:rsid w:val="00772FC3"/>
    <w:rsid w:val="0077324E"/>
    <w:rsid w:val="0077327F"/>
    <w:rsid w:val="00773460"/>
    <w:rsid w:val="00773584"/>
    <w:rsid w:val="00773873"/>
    <w:rsid w:val="007739D3"/>
    <w:rsid w:val="007739D4"/>
    <w:rsid w:val="00773C5D"/>
    <w:rsid w:val="00773F69"/>
    <w:rsid w:val="007743C6"/>
    <w:rsid w:val="00774486"/>
    <w:rsid w:val="0077465A"/>
    <w:rsid w:val="00774729"/>
    <w:rsid w:val="007748DB"/>
    <w:rsid w:val="00774A1B"/>
    <w:rsid w:val="00774B39"/>
    <w:rsid w:val="00774E81"/>
    <w:rsid w:val="00774EB3"/>
    <w:rsid w:val="00775318"/>
    <w:rsid w:val="00775397"/>
    <w:rsid w:val="00775481"/>
    <w:rsid w:val="007756AB"/>
    <w:rsid w:val="007756AC"/>
    <w:rsid w:val="00775722"/>
    <w:rsid w:val="00775798"/>
    <w:rsid w:val="00775AD7"/>
    <w:rsid w:val="00775B7D"/>
    <w:rsid w:val="00775B7E"/>
    <w:rsid w:val="00775C23"/>
    <w:rsid w:val="00775CB3"/>
    <w:rsid w:val="00775F5B"/>
    <w:rsid w:val="00776254"/>
    <w:rsid w:val="0077641D"/>
    <w:rsid w:val="00776672"/>
    <w:rsid w:val="0077696C"/>
    <w:rsid w:val="0077697D"/>
    <w:rsid w:val="00776D34"/>
    <w:rsid w:val="00776E33"/>
    <w:rsid w:val="00776F77"/>
    <w:rsid w:val="00777191"/>
    <w:rsid w:val="0077719E"/>
    <w:rsid w:val="00777238"/>
    <w:rsid w:val="007774B7"/>
    <w:rsid w:val="007776B7"/>
    <w:rsid w:val="00777814"/>
    <w:rsid w:val="007778F5"/>
    <w:rsid w:val="0077795D"/>
    <w:rsid w:val="00777D97"/>
    <w:rsid w:val="00777E8F"/>
    <w:rsid w:val="00777ED4"/>
    <w:rsid w:val="007800CD"/>
    <w:rsid w:val="00780869"/>
    <w:rsid w:val="007808AA"/>
    <w:rsid w:val="00780BE2"/>
    <w:rsid w:val="0078120B"/>
    <w:rsid w:val="00781556"/>
    <w:rsid w:val="007816DE"/>
    <w:rsid w:val="007817C2"/>
    <w:rsid w:val="00781AE6"/>
    <w:rsid w:val="00781CD1"/>
    <w:rsid w:val="00781FFE"/>
    <w:rsid w:val="00782155"/>
    <w:rsid w:val="00782CB9"/>
    <w:rsid w:val="00782D08"/>
    <w:rsid w:val="00782EEE"/>
    <w:rsid w:val="00782FC7"/>
    <w:rsid w:val="00783043"/>
    <w:rsid w:val="007834B9"/>
    <w:rsid w:val="007835FE"/>
    <w:rsid w:val="0078365E"/>
    <w:rsid w:val="00783753"/>
    <w:rsid w:val="00783762"/>
    <w:rsid w:val="007838AF"/>
    <w:rsid w:val="00783A02"/>
    <w:rsid w:val="00784544"/>
    <w:rsid w:val="0078481B"/>
    <w:rsid w:val="007848EB"/>
    <w:rsid w:val="0078499A"/>
    <w:rsid w:val="00784BA2"/>
    <w:rsid w:val="00784C72"/>
    <w:rsid w:val="00784E55"/>
    <w:rsid w:val="007850FA"/>
    <w:rsid w:val="00785625"/>
    <w:rsid w:val="00785896"/>
    <w:rsid w:val="00785999"/>
    <w:rsid w:val="00785CD4"/>
    <w:rsid w:val="00785D93"/>
    <w:rsid w:val="00785EA1"/>
    <w:rsid w:val="00785F40"/>
    <w:rsid w:val="00785F94"/>
    <w:rsid w:val="00786073"/>
    <w:rsid w:val="00786C4D"/>
    <w:rsid w:val="00786D5F"/>
    <w:rsid w:val="00786DD2"/>
    <w:rsid w:val="00786FF2"/>
    <w:rsid w:val="00787469"/>
    <w:rsid w:val="007874B1"/>
    <w:rsid w:val="00787960"/>
    <w:rsid w:val="00787CBB"/>
    <w:rsid w:val="00787FAA"/>
    <w:rsid w:val="0079019A"/>
    <w:rsid w:val="0079026B"/>
    <w:rsid w:val="00790277"/>
    <w:rsid w:val="00790326"/>
    <w:rsid w:val="0079061C"/>
    <w:rsid w:val="00790892"/>
    <w:rsid w:val="0079099B"/>
    <w:rsid w:val="00790ABC"/>
    <w:rsid w:val="00790AF6"/>
    <w:rsid w:val="00790B65"/>
    <w:rsid w:val="00790BED"/>
    <w:rsid w:val="00790CB1"/>
    <w:rsid w:val="00791215"/>
    <w:rsid w:val="007912E3"/>
    <w:rsid w:val="007914FE"/>
    <w:rsid w:val="0079176C"/>
    <w:rsid w:val="007917B6"/>
    <w:rsid w:val="007918D9"/>
    <w:rsid w:val="00791B2E"/>
    <w:rsid w:val="00791B68"/>
    <w:rsid w:val="00791B8E"/>
    <w:rsid w:val="00791CD5"/>
    <w:rsid w:val="00791EDF"/>
    <w:rsid w:val="00792014"/>
    <w:rsid w:val="00792087"/>
    <w:rsid w:val="00792616"/>
    <w:rsid w:val="00792687"/>
    <w:rsid w:val="00792720"/>
    <w:rsid w:val="007927E9"/>
    <w:rsid w:val="00792893"/>
    <w:rsid w:val="0079295D"/>
    <w:rsid w:val="00792DCB"/>
    <w:rsid w:val="0079325E"/>
    <w:rsid w:val="0079327C"/>
    <w:rsid w:val="0079330A"/>
    <w:rsid w:val="007933E5"/>
    <w:rsid w:val="00793468"/>
    <w:rsid w:val="0079358D"/>
    <w:rsid w:val="0079363B"/>
    <w:rsid w:val="00793A48"/>
    <w:rsid w:val="00793A80"/>
    <w:rsid w:val="00794327"/>
    <w:rsid w:val="00794B09"/>
    <w:rsid w:val="00794EC7"/>
    <w:rsid w:val="00795093"/>
    <w:rsid w:val="007950D5"/>
    <w:rsid w:val="00795A85"/>
    <w:rsid w:val="00796530"/>
    <w:rsid w:val="0079653A"/>
    <w:rsid w:val="00796892"/>
    <w:rsid w:val="0079696B"/>
    <w:rsid w:val="00796EB1"/>
    <w:rsid w:val="007970B2"/>
    <w:rsid w:val="0079715D"/>
    <w:rsid w:val="0079720D"/>
    <w:rsid w:val="00797304"/>
    <w:rsid w:val="0079756B"/>
    <w:rsid w:val="0079762C"/>
    <w:rsid w:val="007978EC"/>
    <w:rsid w:val="00797AC1"/>
    <w:rsid w:val="00797AEA"/>
    <w:rsid w:val="00797B7F"/>
    <w:rsid w:val="00797C3A"/>
    <w:rsid w:val="00797C83"/>
    <w:rsid w:val="00797D40"/>
    <w:rsid w:val="00797DB2"/>
    <w:rsid w:val="007A01BE"/>
    <w:rsid w:val="007A09F2"/>
    <w:rsid w:val="007A0AC1"/>
    <w:rsid w:val="007A0BF4"/>
    <w:rsid w:val="007A0C1E"/>
    <w:rsid w:val="007A0FA0"/>
    <w:rsid w:val="007A155B"/>
    <w:rsid w:val="007A18C4"/>
    <w:rsid w:val="007A1B04"/>
    <w:rsid w:val="007A1BBF"/>
    <w:rsid w:val="007A1D0F"/>
    <w:rsid w:val="007A1EDE"/>
    <w:rsid w:val="007A1F9A"/>
    <w:rsid w:val="007A1FC1"/>
    <w:rsid w:val="007A201A"/>
    <w:rsid w:val="007A21EC"/>
    <w:rsid w:val="007A223B"/>
    <w:rsid w:val="007A2521"/>
    <w:rsid w:val="007A27BF"/>
    <w:rsid w:val="007A30A5"/>
    <w:rsid w:val="007A352A"/>
    <w:rsid w:val="007A387A"/>
    <w:rsid w:val="007A3A54"/>
    <w:rsid w:val="007A3C59"/>
    <w:rsid w:val="007A3F5C"/>
    <w:rsid w:val="007A403F"/>
    <w:rsid w:val="007A4481"/>
    <w:rsid w:val="007A46C8"/>
    <w:rsid w:val="007A47A0"/>
    <w:rsid w:val="007A4A00"/>
    <w:rsid w:val="007A4AB6"/>
    <w:rsid w:val="007A56C2"/>
    <w:rsid w:val="007A5A7B"/>
    <w:rsid w:val="007A5B37"/>
    <w:rsid w:val="007A5F40"/>
    <w:rsid w:val="007A6171"/>
    <w:rsid w:val="007A61E0"/>
    <w:rsid w:val="007A62C6"/>
    <w:rsid w:val="007A67BD"/>
    <w:rsid w:val="007A69A0"/>
    <w:rsid w:val="007A69EF"/>
    <w:rsid w:val="007A6B92"/>
    <w:rsid w:val="007A71CF"/>
    <w:rsid w:val="007A7300"/>
    <w:rsid w:val="007A7700"/>
    <w:rsid w:val="007A77D9"/>
    <w:rsid w:val="007A7839"/>
    <w:rsid w:val="007A7ACF"/>
    <w:rsid w:val="007A7B65"/>
    <w:rsid w:val="007B0223"/>
    <w:rsid w:val="007B0A2B"/>
    <w:rsid w:val="007B0B18"/>
    <w:rsid w:val="007B0B59"/>
    <w:rsid w:val="007B11DD"/>
    <w:rsid w:val="007B1416"/>
    <w:rsid w:val="007B15BF"/>
    <w:rsid w:val="007B1704"/>
    <w:rsid w:val="007B1915"/>
    <w:rsid w:val="007B19C4"/>
    <w:rsid w:val="007B1B0C"/>
    <w:rsid w:val="007B1D8D"/>
    <w:rsid w:val="007B1F17"/>
    <w:rsid w:val="007B2129"/>
    <w:rsid w:val="007B2192"/>
    <w:rsid w:val="007B235C"/>
    <w:rsid w:val="007B2706"/>
    <w:rsid w:val="007B27FA"/>
    <w:rsid w:val="007B2A26"/>
    <w:rsid w:val="007B2B9D"/>
    <w:rsid w:val="007B2BB2"/>
    <w:rsid w:val="007B2F06"/>
    <w:rsid w:val="007B30BB"/>
    <w:rsid w:val="007B3143"/>
    <w:rsid w:val="007B31AF"/>
    <w:rsid w:val="007B33A2"/>
    <w:rsid w:val="007B342E"/>
    <w:rsid w:val="007B3487"/>
    <w:rsid w:val="007B36A7"/>
    <w:rsid w:val="007B3B19"/>
    <w:rsid w:val="007B3BFC"/>
    <w:rsid w:val="007B3C91"/>
    <w:rsid w:val="007B3CF1"/>
    <w:rsid w:val="007B4115"/>
    <w:rsid w:val="007B4134"/>
    <w:rsid w:val="007B42FB"/>
    <w:rsid w:val="007B4476"/>
    <w:rsid w:val="007B47DA"/>
    <w:rsid w:val="007B4947"/>
    <w:rsid w:val="007B4A22"/>
    <w:rsid w:val="007B4E3E"/>
    <w:rsid w:val="007B52B7"/>
    <w:rsid w:val="007B532A"/>
    <w:rsid w:val="007B555D"/>
    <w:rsid w:val="007B5A91"/>
    <w:rsid w:val="007B5DE6"/>
    <w:rsid w:val="007B5E7F"/>
    <w:rsid w:val="007B5FDB"/>
    <w:rsid w:val="007B6142"/>
    <w:rsid w:val="007B63D9"/>
    <w:rsid w:val="007B64A7"/>
    <w:rsid w:val="007B6637"/>
    <w:rsid w:val="007B6A9B"/>
    <w:rsid w:val="007B6D3B"/>
    <w:rsid w:val="007B6D8F"/>
    <w:rsid w:val="007B6E72"/>
    <w:rsid w:val="007B71FA"/>
    <w:rsid w:val="007B73CE"/>
    <w:rsid w:val="007B75E6"/>
    <w:rsid w:val="007B7723"/>
    <w:rsid w:val="007B7AFC"/>
    <w:rsid w:val="007B7B6D"/>
    <w:rsid w:val="007B7C7D"/>
    <w:rsid w:val="007B7DEF"/>
    <w:rsid w:val="007C00CC"/>
    <w:rsid w:val="007C02D3"/>
    <w:rsid w:val="007C0649"/>
    <w:rsid w:val="007C0BA9"/>
    <w:rsid w:val="007C0D20"/>
    <w:rsid w:val="007C0D49"/>
    <w:rsid w:val="007C0DE0"/>
    <w:rsid w:val="007C0F8C"/>
    <w:rsid w:val="007C131B"/>
    <w:rsid w:val="007C13C2"/>
    <w:rsid w:val="007C140F"/>
    <w:rsid w:val="007C1CBF"/>
    <w:rsid w:val="007C2023"/>
    <w:rsid w:val="007C20AE"/>
    <w:rsid w:val="007C20DC"/>
    <w:rsid w:val="007C225B"/>
    <w:rsid w:val="007C22E4"/>
    <w:rsid w:val="007C298F"/>
    <w:rsid w:val="007C2A84"/>
    <w:rsid w:val="007C2AB2"/>
    <w:rsid w:val="007C2C22"/>
    <w:rsid w:val="007C2E53"/>
    <w:rsid w:val="007C2E96"/>
    <w:rsid w:val="007C2F52"/>
    <w:rsid w:val="007C3006"/>
    <w:rsid w:val="007C31A1"/>
    <w:rsid w:val="007C3460"/>
    <w:rsid w:val="007C351E"/>
    <w:rsid w:val="007C3597"/>
    <w:rsid w:val="007C3623"/>
    <w:rsid w:val="007C3857"/>
    <w:rsid w:val="007C38F7"/>
    <w:rsid w:val="007C3A27"/>
    <w:rsid w:val="007C3C1B"/>
    <w:rsid w:val="007C3EE9"/>
    <w:rsid w:val="007C3F83"/>
    <w:rsid w:val="007C3FDB"/>
    <w:rsid w:val="007C403E"/>
    <w:rsid w:val="007C46AF"/>
    <w:rsid w:val="007C4C74"/>
    <w:rsid w:val="007C4E1F"/>
    <w:rsid w:val="007C4EAF"/>
    <w:rsid w:val="007C5533"/>
    <w:rsid w:val="007C5E1C"/>
    <w:rsid w:val="007C5EC1"/>
    <w:rsid w:val="007C5FC7"/>
    <w:rsid w:val="007C6061"/>
    <w:rsid w:val="007C6145"/>
    <w:rsid w:val="007C63A9"/>
    <w:rsid w:val="007C65C9"/>
    <w:rsid w:val="007C67F8"/>
    <w:rsid w:val="007C6839"/>
    <w:rsid w:val="007C6906"/>
    <w:rsid w:val="007C6ABD"/>
    <w:rsid w:val="007C6BEA"/>
    <w:rsid w:val="007C70DB"/>
    <w:rsid w:val="007C743C"/>
    <w:rsid w:val="007C74D0"/>
    <w:rsid w:val="007C77F7"/>
    <w:rsid w:val="007C7A81"/>
    <w:rsid w:val="007C7CEB"/>
    <w:rsid w:val="007C7D5F"/>
    <w:rsid w:val="007C7DD1"/>
    <w:rsid w:val="007D0108"/>
    <w:rsid w:val="007D0185"/>
    <w:rsid w:val="007D06A9"/>
    <w:rsid w:val="007D0901"/>
    <w:rsid w:val="007D0908"/>
    <w:rsid w:val="007D0AE0"/>
    <w:rsid w:val="007D0D9E"/>
    <w:rsid w:val="007D0F4F"/>
    <w:rsid w:val="007D0F80"/>
    <w:rsid w:val="007D1378"/>
    <w:rsid w:val="007D1413"/>
    <w:rsid w:val="007D167F"/>
    <w:rsid w:val="007D1C69"/>
    <w:rsid w:val="007D1F18"/>
    <w:rsid w:val="007D2267"/>
    <w:rsid w:val="007D234C"/>
    <w:rsid w:val="007D237C"/>
    <w:rsid w:val="007D23D4"/>
    <w:rsid w:val="007D24D6"/>
    <w:rsid w:val="007D255F"/>
    <w:rsid w:val="007D2560"/>
    <w:rsid w:val="007D26AB"/>
    <w:rsid w:val="007D2AF5"/>
    <w:rsid w:val="007D2F27"/>
    <w:rsid w:val="007D2FA1"/>
    <w:rsid w:val="007D326C"/>
    <w:rsid w:val="007D32F8"/>
    <w:rsid w:val="007D334E"/>
    <w:rsid w:val="007D3494"/>
    <w:rsid w:val="007D3582"/>
    <w:rsid w:val="007D3614"/>
    <w:rsid w:val="007D3818"/>
    <w:rsid w:val="007D3B93"/>
    <w:rsid w:val="007D3E4C"/>
    <w:rsid w:val="007D4169"/>
    <w:rsid w:val="007D41A2"/>
    <w:rsid w:val="007D424B"/>
    <w:rsid w:val="007D4551"/>
    <w:rsid w:val="007D484D"/>
    <w:rsid w:val="007D4C02"/>
    <w:rsid w:val="007D4C65"/>
    <w:rsid w:val="007D4DC4"/>
    <w:rsid w:val="007D4F07"/>
    <w:rsid w:val="007D5428"/>
    <w:rsid w:val="007D564D"/>
    <w:rsid w:val="007D5829"/>
    <w:rsid w:val="007D5DD5"/>
    <w:rsid w:val="007D6371"/>
    <w:rsid w:val="007D64D8"/>
    <w:rsid w:val="007D6693"/>
    <w:rsid w:val="007D6C4F"/>
    <w:rsid w:val="007D6DFB"/>
    <w:rsid w:val="007D70AD"/>
    <w:rsid w:val="007D74B2"/>
    <w:rsid w:val="007D758F"/>
    <w:rsid w:val="007D790F"/>
    <w:rsid w:val="007D7A1B"/>
    <w:rsid w:val="007D7D1D"/>
    <w:rsid w:val="007D7D37"/>
    <w:rsid w:val="007D98D5"/>
    <w:rsid w:val="007E00B9"/>
    <w:rsid w:val="007E043B"/>
    <w:rsid w:val="007E0690"/>
    <w:rsid w:val="007E06E8"/>
    <w:rsid w:val="007E0738"/>
    <w:rsid w:val="007E0B87"/>
    <w:rsid w:val="007E0F94"/>
    <w:rsid w:val="007E1443"/>
    <w:rsid w:val="007E1781"/>
    <w:rsid w:val="007E1AA5"/>
    <w:rsid w:val="007E1B2A"/>
    <w:rsid w:val="007E1E36"/>
    <w:rsid w:val="007E1EFA"/>
    <w:rsid w:val="007E20F6"/>
    <w:rsid w:val="007E2260"/>
    <w:rsid w:val="007E22A5"/>
    <w:rsid w:val="007E22B2"/>
    <w:rsid w:val="007E2520"/>
    <w:rsid w:val="007E2524"/>
    <w:rsid w:val="007E25B7"/>
    <w:rsid w:val="007E285C"/>
    <w:rsid w:val="007E28A1"/>
    <w:rsid w:val="007E299B"/>
    <w:rsid w:val="007E2D5E"/>
    <w:rsid w:val="007E3183"/>
    <w:rsid w:val="007E36C8"/>
    <w:rsid w:val="007E3744"/>
    <w:rsid w:val="007E37C7"/>
    <w:rsid w:val="007E37CA"/>
    <w:rsid w:val="007E39B2"/>
    <w:rsid w:val="007E3A43"/>
    <w:rsid w:val="007E3D45"/>
    <w:rsid w:val="007E40CB"/>
    <w:rsid w:val="007E40D3"/>
    <w:rsid w:val="007E410D"/>
    <w:rsid w:val="007E424A"/>
    <w:rsid w:val="007E4378"/>
    <w:rsid w:val="007E439B"/>
    <w:rsid w:val="007E485F"/>
    <w:rsid w:val="007E486E"/>
    <w:rsid w:val="007E4A5D"/>
    <w:rsid w:val="007E4CD7"/>
    <w:rsid w:val="007E4E42"/>
    <w:rsid w:val="007E4E8C"/>
    <w:rsid w:val="007E5143"/>
    <w:rsid w:val="007E5363"/>
    <w:rsid w:val="007E53B2"/>
    <w:rsid w:val="007E54DE"/>
    <w:rsid w:val="007E5585"/>
    <w:rsid w:val="007E558A"/>
    <w:rsid w:val="007E560B"/>
    <w:rsid w:val="007E6018"/>
    <w:rsid w:val="007E623D"/>
    <w:rsid w:val="007E643F"/>
    <w:rsid w:val="007E6686"/>
    <w:rsid w:val="007E6789"/>
    <w:rsid w:val="007E698D"/>
    <w:rsid w:val="007E69AB"/>
    <w:rsid w:val="007E6AAA"/>
    <w:rsid w:val="007E6BD6"/>
    <w:rsid w:val="007E6E93"/>
    <w:rsid w:val="007E6EC9"/>
    <w:rsid w:val="007E73F5"/>
    <w:rsid w:val="007E7588"/>
    <w:rsid w:val="007E7955"/>
    <w:rsid w:val="007E7AB1"/>
    <w:rsid w:val="007E7C30"/>
    <w:rsid w:val="007E7D44"/>
    <w:rsid w:val="007F04DC"/>
    <w:rsid w:val="007F0548"/>
    <w:rsid w:val="007F0960"/>
    <w:rsid w:val="007F0FD9"/>
    <w:rsid w:val="007F1121"/>
    <w:rsid w:val="007F1214"/>
    <w:rsid w:val="007F12C7"/>
    <w:rsid w:val="007F1367"/>
    <w:rsid w:val="007F154D"/>
    <w:rsid w:val="007F1810"/>
    <w:rsid w:val="007F19AB"/>
    <w:rsid w:val="007F1B68"/>
    <w:rsid w:val="007F1DD2"/>
    <w:rsid w:val="007F2153"/>
    <w:rsid w:val="007F24EE"/>
    <w:rsid w:val="007F255B"/>
    <w:rsid w:val="007F2A64"/>
    <w:rsid w:val="007F2CE4"/>
    <w:rsid w:val="007F3643"/>
    <w:rsid w:val="007F36B4"/>
    <w:rsid w:val="007F37B0"/>
    <w:rsid w:val="007F382D"/>
    <w:rsid w:val="007F4003"/>
    <w:rsid w:val="007F430E"/>
    <w:rsid w:val="007F4354"/>
    <w:rsid w:val="007F489E"/>
    <w:rsid w:val="007F492D"/>
    <w:rsid w:val="007F49E9"/>
    <w:rsid w:val="007F4C30"/>
    <w:rsid w:val="007F4D2E"/>
    <w:rsid w:val="007F4D6D"/>
    <w:rsid w:val="007F5353"/>
    <w:rsid w:val="007F5682"/>
    <w:rsid w:val="007F5689"/>
    <w:rsid w:val="007F5762"/>
    <w:rsid w:val="007F5E1A"/>
    <w:rsid w:val="007F5E75"/>
    <w:rsid w:val="007F6069"/>
    <w:rsid w:val="007F6171"/>
    <w:rsid w:val="007F6499"/>
    <w:rsid w:val="007F6598"/>
    <w:rsid w:val="007F6669"/>
    <w:rsid w:val="007F66FB"/>
    <w:rsid w:val="007F6733"/>
    <w:rsid w:val="007F6BC3"/>
    <w:rsid w:val="007F6BD7"/>
    <w:rsid w:val="007F6DC0"/>
    <w:rsid w:val="007F77CB"/>
    <w:rsid w:val="007F78CE"/>
    <w:rsid w:val="007F7AED"/>
    <w:rsid w:val="0080000A"/>
    <w:rsid w:val="00800AB3"/>
    <w:rsid w:val="00800C50"/>
    <w:rsid w:val="00801070"/>
    <w:rsid w:val="0080184E"/>
    <w:rsid w:val="00801952"/>
    <w:rsid w:val="00801EF8"/>
    <w:rsid w:val="008020CD"/>
    <w:rsid w:val="008021EB"/>
    <w:rsid w:val="008023FB"/>
    <w:rsid w:val="00802774"/>
    <w:rsid w:val="00802900"/>
    <w:rsid w:val="008029EB"/>
    <w:rsid w:val="00802DA5"/>
    <w:rsid w:val="00802FE5"/>
    <w:rsid w:val="00803040"/>
    <w:rsid w:val="0080321B"/>
    <w:rsid w:val="00803288"/>
    <w:rsid w:val="008032AD"/>
    <w:rsid w:val="00803300"/>
    <w:rsid w:val="0080347B"/>
    <w:rsid w:val="0080352B"/>
    <w:rsid w:val="00803594"/>
    <w:rsid w:val="008037E6"/>
    <w:rsid w:val="00803B4E"/>
    <w:rsid w:val="008042D9"/>
    <w:rsid w:val="0080434F"/>
    <w:rsid w:val="008044F9"/>
    <w:rsid w:val="008048F0"/>
    <w:rsid w:val="00804D15"/>
    <w:rsid w:val="00804EFE"/>
    <w:rsid w:val="00805103"/>
    <w:rsid w:val="00805174"/>
    <w:rsid w:val="0080524C"/>
    <w:rsid w:val="00805678"/>
    <w:rsid w:val="00805AC7"/>
    <w:rsid w:val="00805ADF"/>
    <w:rsid w:val="00805BF0"/>
    <w:rsid w:val="00805F70"/>
    <w:rsid w:val="00805FFF"/>
    <w:rsid w:val="008065F4"/>
    <w:rsid w:val="0080690D"/>
    <w:rsid w:val="00806A72"/>
    <w:rsid w:val="00806D3E"/>
    <w:rsid w:val="00806EC0"/>
    <w:rsid w:val="008070F2"/>
    <w:rsid w:val="008072C3"/>
    <w:rsid w:val="008073BD"/>
    <w:rsid w:val="00807630"/>
    <w:rsid w:val="00807B2F"/>
    <w:rsid w:val="00807B33"/>
    <w:rsid w:val="00807E24"/>
    <w:rsid w:val="0081013C"/>
    <w:rsid w:val="00810153"/>
    <w:rsid w:val="00810A33"/>
    <w:rsid w:val="00810FB0"/>
    <w:rsid w:val="0081135F"/>
    <w:rsid w:val="008117BB"/>
    <w:rsid w:val="008119CF"/>
    <w:rsid w:val="00811B04"/>
    <w:rsid w:val="00811D26"/>
    <w:rsid w:val="00811FBA"/>
    <w:rsid w:val="0081204B"/>
    <w:rsid w:val="0081275E"/>
    <w:rsid w:val="00812B4A"/>
    <w:rsid w:val="00812EE7"/>
    <w:rsid w:val="008132E8"/>
    <w:rsid w:val="008135F2"/>
    <w:rsid w:val="008136A6"/>
    <w:rsid w:val="00813E5C"/>
    <w:rsid w:val="008141B8"/>
    <w:rsid w:val="008142E1"/>
    <w:rsid w:val="008145A4"/>
    <w:rsid w:val="008145EA"/>
    <w:rsid w:val="0081484D"/>
    <w:rsid w:val="0081521E"/>
    <w:rsid w:val="00815325"/>
    <w:rsid w:val="00815482"/>
    <w:rsid w:val="00815671"/>
    <w:rsid w:val="008159F9"/>
    <w:rsid w:val="00815B25"/>
    <w:rsid w:val="00815C3C"/>
    <w:rsid w:val="00815C80"/>
    <w:rsid w:val="00815D14"/>
    <w:rsid w:val="00815F59"/>
    <w:rsid w:val="00816309"/>
    <w:rsid w:val="008166B4"/>
    <w:rsid w:val="0081682D"/>
    <w:rsid w:val="00816835"/>
    <w:rsid w:val="0081686B"/>
    <w:rsid w:val="00816A6E"/>
    <w:rsid w:val="00816ACF"/>
    <w:rsid w:val="00816D2A"/>
    <w:rsid w:val="00816F3F"/>
    <w:rsid w:val="00817148"/>
    <w:rsid w:val="0081715B"/>
    <w:rsid w:val="008173A9"/>
    <w:rsid w:val="00817ACD"/>
    <w:rsid w:val="00817AF1"/>
    <w:rsid w:val="00817B7E"/>
    <w:rsid w:val="00817D72"/>
    <w:rsid w:val="00817E4D"/>
    <w:rsid w:val="00820066"/>
    <w:rsid w:val="0082017A"/>
    <w:rsid w:val="008205A9"/>
    <w:rsid w:val="008207ED"/>
    <w:rsid w:val="00820B4A"/>
    <w:rsid w:val="008215E1"/>
    <w:rsid w:val="008215F1"/>
    <w:rsid w:val="00821B13"/>
    <w:rsid w:val="00821D18"/>
    <w:rsid w:val="00821D89"/>
    <w:rsid w:val="00821E1A"/>
    <w:rsid w:val="00821E8F"/>
    <w:rsid w:val="00822010"/>
    <w:rsid w:val="008224A5"/>
    <w:rsid w:val="008228C6"/>
    <w:rsid w:val="00822C11"/>
    <w:rsid w:val="00822C8D"/>
    <w:rsid w:val="00822CA5"/>
    <w:rsid w:val="00822EBD"/>
    <w:rsid w:val="008237FB"/>
    <w:rsid w:val="008238CC"/>
    <w:rsid w:val="0082441F"/>
    <w:rsid w:val="008244C1"/>
    <w:rsid w:val="00824719"/>
    <w:rsid w:val="0082472D"/>
    <w:rsid w:val="008249B5"/>
    <w:rsid w:val="00824ED0"/>
    <w:rsid w:val="00825048"/>
    <w:rsid w:val="008252C5"/>
    <w:rsid w:val="00825557"/>
    <w:rsid w:val="00825841"/>
    <w:rsid w:val="0082590A"/>
    <w:rsid w:val="00825A27"/>
    <w:rsid w:val="00826009"/>
    <w:rsid w:val="0082619B"/>
    <w:rsid w:val="008264AE"/>
    <w:rsid w:val="00826910"/>
    <w:rsid w:val="008269EE"/>
    <w:rsid w:val="00826CC0"/>
    <w:rsid w:val="00826FE1"/>
    <w:rsid w:val="00827152"/>
    <w:rsid w:val="00827196"/>
    <w:rsid w:val="00827214"/>
    <w:rsid w:val="00827416"/>
    <w:rsid w:val="00827656"/>
    <w:rsid w:val="00827737"/>
    <w:rsid w:val="00827E1E"/>
    <w:rsid w:val="00827E6D"/>
    <w:rsid w:val="0083008F"/>
    <w:rsid w:val="0083028D"/>
    <w:rsid w:val="0083036B"/>
    <w:rsid w:val="0083036F"/>
    <w:rsid w:val="00830554"/>
    <w:rsid w:val="0083059F"/>
    <w:rsid w:val="0083075C"/>
    <w:rsid w:val="008309DC"/>
    <w:rsid w:val="00830A3E"/>
    <w:rsid w:val="00830C8C"/>
    <w:rsid w:val="00830E4B"/>
    <w:rsid w:val="00831024"/>
    <w:rsid w:val="008310C7"/>
    <w:rsid w:val="008317B8"/>
    <w:rsid w:val="00831821"/>
    <w:rsid w:val="008318F8"/>
    <w:rsid w:val="008318FE"/>
    <w:rsid w:val="00831D24"/>
    <w:rsid w:val="00831D2C"/>
    <w:rsid w:val="00831DB8"/>
    <w:rsid w:val="00831FFD"/>
    <w:rsid w:val="0083245E"/>
    <w:rsid w:val="00832690"/>
    <w:rsid w:val="00832A22"/>
    <w:rsid w:val="00832A4E"/>
    <w:rsid w:val="00832A65"/>
    <w:rsid w:val="00832C49"/>
    <w:rsid w:val="00832DD8"/>
    <w:rsid w:val="00832F1A"/>
    <w:rsid w:val="00833026"/>
    <w:rsid w:val="00833208"/>
    <w:rsid w:val="008335A9"/>
    <w:rsid w:val="0083366F"/>
    <w:rsid w:val="00833B20"/>
    <w:rsid w:val="00833EE0"/>
    <w:rsid w:val="00834267"/>
    <w:rsid w:val="008344C1"/>
    <w:rsid w:val="00834850"/>
    <w:rsid w:val="008348EE"/>
    <w:rsid w:val="008349A4"/>
    <w:rsid w:val="00834CB6"/>
    <w:rsid w:val="00834EB1"/>
    <w:rsid w:val="00834EC8"/>
    <w:rsid w:val="00834F0B"/>
    <w:rsid w:val="00834FE9"/>
    <w:rsid w:val="0083538D"/>
    <w:rsid w:val="00835493"/>
    <w:rsid w:val="00835869"/>
    <w:rsid w:val="00835A74"/>
    <w:rsid w:val="00835B4B"/>
    <w:rsid w:val="00835D68"/>
    <w:rsid w:val="00835DF7"/>
    <w:rsid w:val="00836552"/>
    <w:rsid w:val="008368CC"/>
    <w:rsid w:val="0083694C"/>
    <w:rsid w:val="00836B46"/>
    <w:rsid w:val="00836BE6"/>
    <w:rsid w:val="00836C0D"/>
    <w:rsid w:val="00836DE1"/>
    <w:rsid w:val="0083717A"/>
    <w:rsid w:val="00837203"/>
    <w:rsid w:val="0083734D"/>
    <w:rsid w:val="00837649"/>
    <w:rsid w:val="008377F7"/>
    <w:rsid w:val="0083792F"/>
    <w:rsid w:val="00837C3A"/>
    <w:rsid w:val="00837CFC"/>
    <w:rsid w:val="0084006A"/>
    <w:rsid w:val="008402E2"/>
    <w:rsid w:val="008403DC"/>
    <w:rsid w:val="008404E2"/>
    <w:rsid w:val="008406B1"/>
    <w:rsid w:val="00840809"/>
    <w:rsid w:val="008408B8"/>
    <w:rsid w:val="00840958"/>
    <w:rsid w:val="00840C49"/>
    <w:rsid w:val="00840DBF"/>
    <w:rsid w:val="00840EEE"/>
    <w:rsid w:val="00840F82"/>
    <w:rsid w:val="00841075"/>
    <w:rsid w:val="008413DC"/>
    <w:rsid w:val="008416E5"/>
    <w:rsid w:val="0084170C"/>
    <w:rsid w:val="00841742"/>
    <w:rsid w:val="008418C3"/>
    <w:rsid w:val="008418EC"/>
    <w:rsid w:val="00841908"/>
    <w:rsid w:val="00841CF9"/>
    <w:rsid w:val="00841DCE"/>
    <w:rsid w:val="008421A4"/>
    <w:rsid w:val="0084263F"/>
    <w:rsid w:val="00842A21"/>
    <w:rsid w:val="00842D1A"/>
    <w:rsid w:val="00842E85"/>
    <w:rsid w:val="00842E9C"/>
    <w:rsid w:val="008431A7"/>
    <w:rsid w:val="008431BE"/>
    <w:rsid w:val="008434D9"/>
    <w:rsid w:val="008435F1"/>
    <w:rsid w:val="00843C07"/>
    <w:rsid w:val="00843C1F"/>
    <w:rsid w:val="00843D29"/>
    <w:rsid w:val="00844483"/>
    <w:rsid w:val="0084448F"/>
    <w:rsid w:val="008448CC"/>
    <w:rsid w:val="00844903"/>
    <w:rsid w:val="00844D1C"/>
    <w:rsid w:val="00845010"/>
    <w:rsid w:val="008450F8"/>
    <w:rsid w:val="00845230"/>
    <w:rsid w:val="008453E4"/>
    <w:rsid w:val="0084550E"/>
    <w:rsid w:val="00845723"/>
    <w:rsid w:val="00845C85"/>
    <w:rsid w:val="00846372"/>
    <w:rsid w:val="008463F2"/>
    <w:rsid w:val="008464C2"/>
    <w:rsid w:val="00846A97"/>
    <w:rsid w:val="00846CB3"/>
    <w:rsid w:val="00846DAB"/>
    <w:rsid w:val="00846E36"/>
    <w:rsid w:val="0084712F"/>
    <w:rsid w:val="0084714C"/>
    <w:rsid w:val="00847159"/>
    <w:rsid w:val="00847470"/>
    <w:rsid w:val="00847476"/>
    <w:rsid w:val="0084761C"/>
    <w:rsid w:val="008477F2"/>
    <w:rsid w:val="00847D8A"/>
    <w:rsid w:val="0085023A"/>
    <w:rsid w:val="008506E4"/>
    <w:rsid w:val="0085119A"/>
    <w:rsid w:val="008512F5"/>
    <w:rsid w:val="008513BA"/>
    <w:rsid w:val="008516B7"/>
    <w:rsid w:val="00851779"/>
    <w:rsid w:val="008518AF"/>
    <w:rsid w:val="0085190B"/>
    <w:rsid w:val="00851970"/>
    <w:rsid w:val="00851ABD"/>
    <w:rsid w:val="00851B3C"/>
    <w:rsid w:val="00851D6F"/>
    <w:rsid w:val="00851E46"/>
    <w:rsid w:val="00851F1B"/>
    <w:rsid w:val="00851F9C"/>
    <w:rsid w:val="008521C3"/>
    <w:rsid w:val="00852374"/>
    <w:rsid w:val="00852407"/>
    <w:rsid w:val="00852493"/>
    <w:rsid w:val="008525C1"/>
    <w:rsid w:val="008526A4"/>
    <w:rsid w:val="00852829"/>
    <w:rsid w:val="0085293D"/>
    <w:rsid w:val="00853592"/>
    <w:rsid w:val="00853637"/>
    <w:rsid w:val="008539A4"/>
    <w:rsid w:val="00853AEE"/>
    <w:rsid w:val="0085425D"/>
    <w:rsid w:val="0085456E"/>
    <w:rsid w:val="00854593"/>
    <w:rsid w:val="008548BC"/>
    <w:rsid w:val="00854B5D"/>
    <w:rsid w:val="00854C0A"/>
    <w:rsid w:val="00855713"/>
    <w:rsid w:val="00855E14"/>
    <w:rsid w:val="00855EC9"/>
    <w:rsid w:val="00855F43"/>
    <w:rsid w:val="008562FB"/>
    <w:rsid w:val="00856343"/>
    <w:rsid w:val="00856962"/>
    <w:rsid w:val="00856CC0"/>
    <w:rsid w:val="00856E97"/>
    <w:rsid w:val="0085708E"/>
    <w:rsid w:val="00857131"/>
    <w:rsid w:val="008573D8"/>
    <w:rsid w:val="008576FF"/>
    <w:rsid w:val="00857A10"/>
    <w:rsid w:val="00857C7A"/>
    <w:rsid w:val="00857E39"/>
    <w:rsid w:val="00860177"/>
    <w:rsid w:val="00860270"/>
    <w:rsid w:val="0086032A"/>
    <w:rsid w:val="0086034E"/>
    <w:rsid w:val="008605D9"/>
    <w:rsid w:val="008606E3"/>
    <w:rsid w:val="00860765"/>
    <w:rsid w:val="00860845"/>
    <w:rsid w:val="0086094E"/>
    <w:rsid w:val="008609C1"/>
    <w:rsid w:val="00860A75"/>
    <w:rsid w:val="00860BC4"/>
    <w:rsid w:val="008612BA"/>
    <w:rsid w:val="0086160F"/>
    <w:rsid w:val="00861933"/>
    <w:rsid w:val="008619E4"/>
    <w:rsid w:val="00861F87"/>
    <w:rsid w:val="0086262A"/>
    <w:rsid w:val="00862640"/>
    <w:rsid w:val="00863119"/>
    <w:rsid w:val="0086326F"/>
    <w:rsid w:val="00863530"/>
    <w:rsid w:val="008635E4"/>
    <w:rsid w:val="0086361F"/>
    <w:rsid w:val="00863785"/>
    <w:rsid w:val="00863ABF"/>
    <w:rsid w:val="00863C5B"/>
    <w:rsid w:val="008641A7"/>
    <w:rsid w:val="008641AB"/>
    <w:rsid w:val="008642B7"/>
    <w:rsid w:val="008644C9"/>
    <w:rsid w:val="008646C5"/>
    <w:rsid w:val="0086473F"/>
    <w:rsid w:val="00864BE8"/>
    <w:rsid w:val="00864E34"/>
    <w:rsid w:val="00864E6D"/>
    <w:rsid w:val="00864F40"/>
    <w:rsid w:val="00864FED"/>
    <w:rsid w:val="008650C6"/>
    <w:rsid w:val="008651FD"/>
    <w:rsid w:val="0086523F"/>
    <w:rsid w:val="0086529F"/>
    <w:rsid w:val="0086599E"/>
    <w:rsid w:val="008659C3"/>
    <w:rsid w:val="00865A2B"/>
    <w:rsid w:val="00865C51"/>
    <w:rsid w:val="00865C5F"/>
    <w:rsid w:val="00865CB5"/>
    <w:rsid w:val="00865F05"/>
    <w:rsid w:val="00866109"/>
    <w:rsid w:val="00866B6F"/>
    <w:rsid w:val="00866CD0"/>
    <w:rsid w:val="00866D5E"/>
    <w:rsid w:val="00866F44"/>
    <w:rsid w:val="00866F76"/>
    <w:rsid w:val="00867577"/>
    <w:rsid w:val="00867ADD"/>
    <w:rsid w:val="00867AFD"/>
    <w:rsid w:val="00867E32"/>
    <w:rsid w:val="008701A1"/>
    <w:rsid w:val="00870296"/>
    <w:rsid w:val="00870450"/>
    <w:rsid w:val="0087059B"/>
    <w:rsid w:val="00870A23"/>
    <w:rsid w:val="00870C15"/>
    <w:rsid w:val="00870CE6"/>
    <w:rsid w:val="008713FF"/>
    <w:rsid w:val="0087143D"/>
    <w:rsid w:val="00871823"/>
    <w:rsid w:val="00871952"/>
    <w:rsid w:val="00871AD5"/>
    <w:rsid w:val="00871E01"/>
    <w:rsid w:val="0087247D"/>
    <w:rsid w:val="008726D8"/>
    <w:rsid w:val="00872784"/>
    <w:rsid w:val="00872AE8"/>
    <w:rsid w:val="00872CF0"/>
    <w:rsid w:val="0087303C"/>
    <w:rsid w:val="00873348"/>
    <w:rsid w:val="008734E9"/>
    <w:rsid w:val="00873800"/>
    <w:rsid w:val="00873816"/>
    <w:rsid w:val="00873B3E"/>
    <w:rsid w:val="00873D03"/>
    <w:rsid w:val="00874066"/>
    <w:rsid w:val="00874111"/>
    <w:rsid w:val="00874207"/>
    <w:rsid w:val="0087435A"/>
    <w:rsid w:val="0087437E"/>
    <w:rsid w:val="00874472"/>
    <w:rsid w:val="00874C55"/>
    <w:rsid w:val="00874D08"/>
    <w:rsid w:val="00874DA4"/>
    <w:rsid w:val="00875246"/>
    <w:rsid w:val="0087533F"/>
    <w:rsid w:val="0087568E"/>
    <w:rsid w:val="0087570A"/>
    <w:rsid w:val="008759A5"/>
    <w:rsid w:val="008759E6"/>
    <w:rsid w:val="00875C57"/>
    <w:rsid w:val="00875C73"/>
    <w:rsid w:val="00875C9E"/>
    <w:rsid w:val="00875F00"/>
    <w:rsid w:val="008762F7"/>
    <w:rsid w:val="00876379"/>
    <w:rsid w:val="0087650F"/>
    <w:rsid w:val="008765F1"/>
    <w:rsid w:val="00876923"/>
    <w:rsid w:val="00876B60"/>
    <w:rsid w:val="00876C9E"/>
    <w:rsid w:val="00876DF0"/>
    <w:rsid w:val="00876E71"/>
    <w:rsid w:val="00876F8F"/>
    <w:rsid w:val="00877386"/>
    <w:rsid w:val="008776E6"/>
    <w:rsid w:val="00877776"/>
    <w:rsid w:val="008777D9"/>
    <w:rsid w:val="00877D46"/>
    <w:rsid w:val="00877DD5"/>
    <w:rsid w:val="0088024E"/>
    <w:rsid w:val="008802D6"/>
    <w:rsid w:val="00880338"/>
    <w:rsid w:val="008803C1"/>
    <w:rsid w:val="00880493"/>
    <w:rsid w:val="00880771"/>
    <w:rsid w:val="008807E6"/>
    <w:rsid w:val="00880B6E"/>
    <w:rsid w:val="00880D07"/>
    <w:rsid w:val="00880F52"/>
    <w:rsid w:val="00880F69"/>
    <w:rsid w:val="00880FE8"/>
    <w:rsid w:val="008813E2"/>
    <w:rsid w:val="00881BCC"/>
    <w:rsid w:val="00881C27"/>
    <w:rsid w:val="00881E5B"/>
    <w:rsid w:val="00881F33"/>
    <w:rsid w:val="0088205E"/>
    <w:rsid w:val="008822B9"/>
    <w:rsid w:val="008822C3"/>
    <w:rsid w:val="00882484"/>
    <w:rsid w:val="0088297B"/>
    <w:rsid w:val="00882998"/>
    <w:rsid w:val="00882FED"/>
    <w:rsid w:val="0088319A"/>
    <w:rsid w:val="008834F4"/>
    <w:rsid w:val="008835A8"/>
    <w:rsid w:val="00883BB7"/>
    <w:rsid w:val="00883E9E"/>
    <w:rsid w:val="00883FA4"/>
    <w:rsid w:val="00884175"/>
    <w:rsid w:val="008843DC"/>
    <w:rsid w:val="0088457C"/>
    <w:rsid w:val="00884B76"/>
    <w:rsid w:val="00884D51"/>
    <w:rsid w:val="00885284"/>
    <w:rsid w:val="008852B4"/>
    <w:rsid w:val="0088535D"/>
    <w:rsid w:val="00885645"/>
    <w:rsid w:val="00885868"/>
    <w:rsid w:val="0088589F"/>
    <w:rsid w:val="00885ED0"/>
    <w:rsid w:val="00886123"/>
    <w:rsid w:val="008865A6"/>
    <w:rsid w:val="008865EB"/>
    <w:rsid w:val="0088681B"/>
    <w:rsid w:val="00886928"/>
    <w:rsid w:val="00886A04"/>
    <w:rsid w:val="00886D0D"/>
    <w:rsid w:val="00886E52"/>
    <w:rsid w:val="00887298"/>
    <w:rsid w:val="008874DB"/>
    <w:rsid w:val="008877B8"/>
    <w:rsid w:val="00887AA5"/>
    <w:rsid w:val="00887B32"/>
    <w:rsid w:val="00887F38"/>
    <w:rsid w:val="0089018D"/>
    <w:rsid w:val="0089040A"/>
    <w:rsid w:val="00890490"/>
    <w:rsid w:val="00890CD6"/>
    <w:rsid w:val="00890D64"/>
    <w:rsid w:val="00890DC4"/>
    <w:rsid w:val="00890FF1"/>
    <w:rsid w:val="0089155E"/>
    <w:rsid w:val="0089166B"/>
    <w:rsid w:val="008916C6"/>
    <w:rsid w:val="00891CB0"/>
    <w:rsid w:val="00891F49"/>
    <w:rsid w:val="00891F97"/>
    <w:rsid w:val="0089212C"/>
    <w:rsid w:val="00892516"/>
    <w:rsid w:val="008928F8"/>
    <w:rsid w:val="00892A5D"/>
    <w:rsid w:val="00892CFA"/>
    <w:rsid w:val="00892F74"/>
    <w:rsid w:val="008933F5"/>
    <w:rsid w:val="00893BA7"/>
    <w:rsid w:val="00893DA7"/>
    <w:rsid w:val="00893EF5"/>
    <w:rsid w:val="0089421B"/>
    <w:rsid w:val="00894527"/>
    <w:rsid w:val="00894699"/>
    <w:rsid w:val="00894E1E"/>
    <w:rsid w:val="008951D0"/>
    <w:rsid w:val="008955A3"/>
    <w:rsid w:val="0089586C"/>
    <w:rsid w:val="0089595F"/>
    <w:rsid w:val="00895969"/>
    <w:rsid w:val="008959FA"/>
    <w:rsid w:val="00895B45"/>
    <w:rsid w:val="00895C8C"/>
    <w:rsid w:val="00895DDE"/>
    <w:rsid w:val="00895E77"/>
    <w:rsid w:val="00896052"/>
    <w:rsid w:val="008962EC"/>
    <w:rsid w:val="00896410"/>
    <w:rsid w:val="008964DF"/>
    <w:rsid w:val="0089664D"/>
    <w:rsid w:val="00896736"/>
    <w:rsid w:val="008968F0"/>
    <w:rsid w:val="008969BB"/>
    <w:rsid w:val="008969E4"/>
    <w:rsid w:val="00896A26"/>
    <w:rsid w:val="00896C7A"/>
    <w:rsid w:val="00896F0B"/>
    <w:rsid w:val="0089711D"/>
    <w:rsid w:val="008973D8"/>
    <w:rsid w:val="00897715"/>
    <w:rsid w:val="008977DF"/>
    <w:rsid w:val="00897B1B"/>
    <w:rsid w:val="00897CAD"/>
    <w:rsid w:val="00897CD6"/>
    <w:rsid w:val="00897EA2"/>
    <w:rsid w:val="008A0469"/>
    <w:rsid w:val="008A04AD"/>
    <w:rsid w:val="008A08C0"/>
    <w:rsid w:val="008A091D"/>
    <w:rsid w:val="008A096F"/>
    <w:rsid w:val="008A09FD"/>
    <w:rsid w:val="008A0AD3"/>
    <w:rsid w:val="008A0B40"/>
    <w:rsid w:val="008A0CAB"/>
    <w:rsid w:val="008A0E2C"/>
    <w:rsid w:val="008A167C"/>
    <w:rsid w:val="008A1850"/>
    <w:rsid w:val="008A1943"/>
    <w:rsid w:val="008A1B0A"/>
    <w:rsid w:val="008A1D2F"/>
    <w:rsid w:val="008A1FF4"/>
    <w:rsid w:val="008A222C"/>
    <w:rsid w:val="008A234F"/>
    <w:rsid w:val="008A2627"/>
    <w:rsid w:val="008A2E8D"/>
    <w:rsid w:val="008A31DA"/>
    <w:rsid w:val="008A356A"/>
    <w:rsid w:val="008A35E2"/>
    <w:rsid w:val="008A3CC3"/>
    <w:rsid w:val="008A3E5C"/>
    <w:rsid w:val="008A3F42"/>
    <w:rsid w:val="008A4116"/>
    <w:rsid w:val="008A4151"/>
    <w:rsid w:val="008A41A4"/>
    <w:rsid w:val="008A4280"/>
    <w:rsid w:val="008A431A"/>
    <w:rsid w:val="008A4D6B"/>
    <w:rsid w:val="008A4DB1"/>
    <w:rsid w:val="008A4EB1"/>
    <w:rsid w:val="008A4ECC"/>
    <w:rsid w:val="008A53EC"/>
    <w:rsid w:val="008A545D"/>
    <w:rsid w:val="008A552D"/>
    <w:rsid w:val="008A5654"/>
    <w:rsid w:val="008A5961"/>
    <w:rsid w:val="008A5FCB"/>
    <w:rsid w:val="008A6452"/>
    <w:rsid w:val="008A6B4D"/>
    <w:rsid w:val="008A6B71"/>
    <w:rsid w:val="008A6CC9"/>
    <w:rsid w:val="008A6E60"/>
    <w:rsid w:val="008A6E82"/>
    <w:rsid w:val="008A7001"/>
    <w:rsid w:val="008A7078"/>
    <w:rsid w:val="008A7359"/>
    <w:rsid w:val="008A73CC"/>
    <w:rsid w:val="008A766A"/>
    <w:rsid w:val="008A798A"/>
    <w:rsid w:val="008A79CD"/>
    <w:rsid w:val="008A7C7B"/>
    <w:rsid w:val="008A7F4A"/>
    <w:rsid w:val="008B0007"/>
    <w:rsid w:val="008B0267"/>
    <w:rsid w:val="008B0870"/>
    <w:rsid w:val="008B08A5"/>
    <w:rsid w:val="008B0C45"/>
    <w:rsid w:val="008B1421"/>
    <w:rsid w:val="008B1485"/>
    <w:rsid w:val="008B1862"/>
    <w:rsid w:val="008B1ADF"/>
    <w:rsid w:val="008B1B53"/>
    <w:rsid w:val="008B1BDD"/>
    <w:rsid w:val="008B1C8F"/>
    <w:rsid w:val="008B1DE4"/>
    <w:rsid w:val="008B2006"/>
    <w:rsid w:val="008B20B3"/>
    <w:rsid w:val="008B20EA"/>
    <w:rsid w:val="008B2148"/>
    <w:rsid w:val="008B256E"/>
    <w:rsid w:val="008B2C7D"/>
    <w:rsid w:val="008B3230"/>
    <w:rsid w:val="008B3450"/>
    <w:rsid w:val="008B34FA"/>
    <w:rsid w:val="008B3638"/>
    <w:rsid w:val="008B3AC1"/>
    <w:rsid w:val="008B3F82"/>
    <w:rsid w:val="008B4015"/>
    <w:rsid w:val="008B431E"/>
    <w:rsid w:val="008B4408"/>
    <w:rsid w:val="008B457A"/>
    <w:rsid w:val="008B46E6"/>
    <w:rsid w:val="008B4828"/>
    <w:rsid w:val="008B4B77"/>
    <w:rsid w:val="008B4B87"/>
    <w:rsid w:val="008B4CAA"/>
    <w:rsid w:val="008B4F13"/>
    <w:rsid w:val="008B519A"/>
    <w:rsid w:val="008B5614"/>
    <w:rsid w:val="008B57F5"/>
    <w:rsid w:val="008B5950"/>
    <w:rsid w:val="008B5B1A"/>
    <w:rsid w:val="008B5B5D"/>
    <w:rsid w:val="008B64E3"/>
    <w:rsid w:val="008B66CA"/>
    <w:rsid w:val="008B675E"/>
    <w:rsid w:val="008B68A1"/>
    <w:rsid w:val="008B6D62"/>
    <w:rsid w:val="008B70E6"/>
    <w:rsid w:val="008B7126"/>
    <w:rsid w:val="008B7410"/>
    <w:rsid w:val="008B7761"/>
    <w:rsid w:val="008B77B9"/>
    <w:rsid w:val="008B79FF"/>
    <w:rsid w:val="008C011B"/>
    <w:rsid w:val="008C0468"/>
    <w:rsid w:val="008C0A05"/>
    <w:rsid w:val="008C0A7E"/>
    <w:rsid w:val="008C0AD4"/>
    <w:rsid w:val="008C0B29"/>
    <w:rsid w:val="008C0B74"/>
    <w:rsid w:val="008C0D4B"/>
    <w:rsid w:val="008C1748"/>
    <w:rsid w:val="008C1857"/>
    <w:rsid w:val="008C194D"/>
    <w:rsid w:val="008C1B48"/>
    <w:rsid w:val="008C1D09"/>
    <w:rsid w:val="008C1EA8"/>
    <w:rsid w:val="008C1F26"/>
    <w:rsid w:val="008C20D2"/>
    <w:rsid w:val="008C3226"/>
    <w:rsid w:val="008C3340"/>
    <w:rsid w:val="008C33CA"/>
    <w:rsid w:val="008C36F2"/>
    <w:rsid w:val="008C3753"/>
    <w:rsid w:val="008C381B"/>
    <w:rsid w:val="008C394D"/>
    <w:rsid w:val="008C394E"/>
    <w:rsid w:val="008C3AAB"/>
    <w:rsid w:val="008C3BD0"/>
    <w:rsid w:val="008C3DB6"/>
    <w:rsid w:val="008C4006"/>
    <w:rsid w:val="008C4093"/>
    <w:rsid w:val="008C425F"/>
    <w:rsid w:val="008C4280"/>
    <w:rsid w:val="008C440F"/>
    <w:rsid w:val="008C4438"/>
    <w:rsid w:val="008C4826"/>
    <w:rsid w:val="008C4873"/>
    <w:rsid w:val="008C48F5"/>
    <w:rsid w:val="008C4EDB"/>
    <w:rsid w:val="008C51EE"/>
    <w:rsid w:val="008C5251"/>
    <w:rsid w:val="008C527C"/>
    <w:rsid w:val="008C5299"/>
    <w:rsid w:val="008C52D7"/>
    <w:rsid w:val="008C52DD"/>
    <w:rsid w:val="008C53F3"/>
    <w:rsid w:val="008C569D"/>
    <w:rsid w:val="008C5868"/>
    <w:rsid w:val="008C5A8F"/>
    <w:rsid w:val="008C5A91"/>
    <w:rsid w:val="008C5DFF"/>
    <w:rsid w:val="008C5F82"/>
    <w:rsid w:val="008C5FCB"/>
    <w:rsid w:val="008C6179"/>
    <w:rsid w:val="008C635B"/>
    <w:rsid w:val="008C6386"/>
    <w:rsid w:val="008C66C2"/>
    <w:rsid w:val="008C6755"/>
    <w:rsid w:val="008C688F"/>
    <w:rsid w:val="008C6990"/>
    <w:rsid w:val="008C6AD6"/>
    <w:rsid w:val="008C6F58"/>
    <w:rsid w:val="008C6F9A"/>
    <w:rsid w:val="008C7516"/>
    <w:rsid w:val="008C761F"/>
    <w:rsid w:val="008C7674"/>
    <w:rsid w:val="008C76EB"/>
    <w:rsid w:val="008C7836"/>
    <w:rsid w:val="008D0067"/>
    <w:rsid w:val="008D04F7"/>
    <w:rsid w:val="008D05E5"/>
    <w:rsid w:val="008D0653"/>
    <w:rsid w:val="008D0769"/>
    <w:rsid w:val="008D0BB4"/>
    <w:rsid w:val="008D172D"/>
    <w:rsid w:val="008D1971"/>
    <w:rsid w:val="008D1ADE"/>
    <w:rsid w:val="008D1E63"/>
    <w:rsid w:val="008D2280"/>
    <w:rsid w:val="008D2289"/>
    <w:rsid w:val="008D24DB"/>
    <w:rsid w:val="008D257E"/>
    <w:rsid w:val="008D291C"/>
    <w:rsid w:val="008D2D3B"/>
    <w:rsid w:val="008D3098"/>
    <w:rsid w:val="008D30EA"/>
    <w:rsid w:val="008D33A0"/>
    <w:rsid w:val="008D37C9"/>
    <w:rsid w:val="008D392A"/>
    <w:rsid w:val="008D39B3"/>
    <w:rsid w:val="008D4154"/>
    <w:rsid w:val="008D418D"/>
    <w:rsid w:val="008D48FE"/>
    <w:rsid w:val="008D4B25"/>
    <w:rsid w:val="008D4B74"/>
    <w:rsid w:val="008D4BE7"/>
    <w:rsid w:val="008D4C6E"/>
    <w:rsid w:val="008D4CFA"/>
    <w:rsid w:val="008D4F98"/>
    <w:rsid w:val="008D52FD"/>
    <w:rsid w:val="008D53D7"/>
    <w:rsid w:val="008D54E2"/>
    <w:rsid w:val="008D57D0"/>
    <w:rsid w:val="008D59AB"/>
    <w:rsid w:val="008D5A02"/>
    <w:rsid w:val="008D5A25"/>
    <w:rsid w:val="008D5C02"/>
    <w:rsid w:val="008D5CD1"/>
    <w:rsid w:val="008D600C"/>
    <w:rsid w:val="008D608D"/>
    <w:rsid w:val="008D621F"/>
    <w:rsid w:val="008D63B2"/>
    <w:rsid w:val="008D6693"/>
    <w:rsid w:val="008D670B"/>
    <w:rsid w:val="008D691E"/>
    <w:rsid w:val="008D6A1F"/>
    <w:rsid w:val="008D6B5E"/>
    <w:rsid w:val="008D7187"/>
    <w:rsid w:val="008D749C"/>
    <w:rsid w:val="008D75BA"/>
    <w:rsid w:val="008D7790"/>
    <w:rsid w:val="008D79B8"/>
    <w:rsid w:val="008D79F2"/>
    <w:rsid w:val="008D7B55"/>
    <w:rsid w:val="008D7CEF"/>
    <w:rsid w:val="008D7FA7"/>
    <w:rsid w:val="008E039A"/>
    <w:rsid w:val="008E03E9"/>
    <w:rsid w:val="008E069C"/>
    <w:rsid w:val="008E0F43"/>
    <w:rsid w:val="008E0FFC"/>
    <w:rsid w:val="008E104E"/>
    <w:rsid w:val="008E10D7"/>
    <w:rsid w:val="008E176D"/>
    <w:rsid w:val="008E1AEE"/>
    <w:rsid w:val="008E1C62"/>
    <w:rsid w:val="008E21A8"/>
    <w:rsid w:val="008E2267"/>
    <w:rsid w:val="008E23C4"/>
    <w:rsid w:val="008E2C10"/>
    <w:rsid w:val="008E3022"/>
    <w:rsid w:val="008E30B5"/>
    <w:rsid w:val="008E3183"/>
    <w:rsid w:val="008E3255"/>
    <w:rsid w:val="008E3348"/>
    <w:rsid w:val="008E39D6"/>
    <w:rsid w:val="008E3A36"/>
    <w:rsid w:val="008E3AB2"/>
    <w:rsid w:val="008E3ACF"/>
    <w:rsid w:val="008E3AFA"/>
    <w:rsid w:val="008E3C86"/>
    <w:rsid w:val="008E3CA1"/>
    <w:rsid w:val="008E45FC"/>
    <w:rsid w:val="008E4762"/>
    <w:rsid w:val="008E4A5C"/>
    <w:rsid w:val="008E4B5B"/>
    <w:rsid w:val="008E51EC"/>
    <w:rsid w:val="008E51F1"/>
    <w:rsid w:val="008E5493"/>
    <w:rsid w:val="008E56D8"/>
    <w:rsid w:val="008E587E"/>
    <w:rsid w:val="008E5B68"/>
    <w:rsid w:val="008E5B9D"/>
    <w:rsid w:val="008E5BCC"/>
    <w:rsid w:val="008E5CB2"/>
    <w:rsid w:val="008E5F3C"/>
    <w:rsid w:val="008E603B"/>
    <w:rsid w:val="008E6388"/>
    <w:rsid w:val="008E6576"/>
    <w:rsid w:val="008E6BFB"/>
    <w:rsid w:val="008E6CF0"/>
    <w:rsid w:val="008E6F7F"/>
    <w:rsid w:val="008E7032"/>
    <w:rsid w:val="008E70A9"/>
    <w:rsid w:val="008E7133"/>
    <w:rsid w:val="008E735A"/>
    <w:rsid w:val="008E777B"/>
    <w:rsid w:val="008E78D6"/>
    <w:rsid w:val="008E7A1E"/>
    <w:rsid w:val="008E7A4F"/>
    <w:rsid w:val="008EF67E"/>
    <w:rsid w:val="008F0351"/>
    <w:rsid w:val="008F0695"/>
    <w:rsid w:val="008F0700"/>
    <w:rsid w:val="008F09C4"/>
    <w:rsid w:val="008F0B90"/>
    <w:rsid w:val="008F0B9E"/>
    <w:rsid w:val="008F0D4E"/>
    <w:rsid w:val="008F1015"/>
    <w:rsid w:val="008F10F6"/>
    <w:rsid w:val="008F134A"/>
    <w:rsid w:val="008F1619"/>
    <w:rsid w:val="008F2480"/>
    <w:rsid w:val="008F24AD"/>
    <w:rsid w:val="008F2593"/>
    <w:rsid w:val="008F25C2"/>
    <w:rsid w:val="008F2648"/>
    <w:rsid w:val="008F2827"/>
    <w:rsid w:val="008F2ABB"/>
    <w:rsid w:val="008F2B36"/>
    <w:rsid w:val="008F2B94"/>
    <w:rsid w:val="008F2BF7"/>
    <w:rsid w:val="008F2C74"/>
    <w:rsid w:val="008F3278"/>
    <w:rsid w:val="008F345F"/>
    <w:rsid w:val="008F34ED"/>
    <w:rsid w:val="008F35C7"/>
    <w:rsid w:val="008F3775"/>
    <w:rsid w:val="008F3C07"/>
    <w:rsid w:val="008F3D35"/>
    <w:rsid w:val="008F404A"/>
    <w:rsid w:val="008F443B"/>
    <w:rsid w:val="008F4673"/>
    <w:rsid w:val="008F4A93"/>
    <w:rsid w:val="008F4B59"/>
    <w:rsid w:val="008F4C0A"/>
    <w:rsid w:val="008F4DB3"/>
    <w:rsid w:val="008F4EC7"/>
    <w:rsid w:val="008F5126"/>
    <w:rsid w:val="008F5699"/>
    <w:rsid w:val="008F56F1"/>
    <w:rsid w:val="008F5863"/>
    <w:rsid w:val="008F5991"/>
    <w:rsid w:val="008F5C6F"/>
    <w:rsid w:val="008F5DBF"/>
    <w:rsid w:val="008F5EF3"/>
    <w:rsid w:val="008F5EFB"/>
    <w:rsid w:val="008F63C4"/>
    <w:rsid w:val="008F6952"/>
    <w:rsid w:val="008F69C3"/>
    <w:rsid w:val="008F6CA6"/>
    <w:rsid w:val="008F6D30"/>
    <w:rsid w:val="008F73EA"/>
    <w:rsid w:val="008F748A"/>
    <w:rsid w:val="008F74CA"/>
    <w:rsid w:val="008F7D21"/>
    <w:rsid w:val="008F7E15"/>
    <w:rsid w:val="0090007F"/>
    <w:rsid w:val="00900127"/>
    <w:rsid w:val="00900305"/>
    <w:rsid w:val="00900441"/>
    <w:rsid w:val="0090051A"/>
    <w:rsid w:val="00900D72"/>
    <w:rsid w:val="00900F0C"/>
    <w:rsid w:val="00900F8E"/>
    <w:rsid w:val="00900FE0"/>
    <w:rsid w:val="009015D0"/>
    <w:rsid w:val="00902046"/>
    <w:rsid w:val="00902578"/>
    <w:rsid w:val="009026B3"/>
    <w:rsid w:val="00902817"/>
    <w:rsid w:val="009028AB"/>
    <w:rsid w:val="00902FA9"/>
    <w:rsid w:val="00903270"/>
    <w:rsid w:val="009032AF"/>
    <w:rsid w:val="0090362E"/>
    <w:rsid w:val="009036EF"/>
    <w:rsid w:val="00903841"/>
    <w:rsid w:val="00903929"/>
    <w:rsid w:val="00903B52"/>
    <w:rsid w:val="00903C4A"/>
    <w:rsid w:val="00903DDD"/>
    <w:rsid w:val="00903EE1"/>
    <w:rsid w:val="009042A8"/>
    <w:rsid w:val="00904405"/>
    <w:rsid w:val="00904611"/>
    <w:rsid w:val="00904764"/>
    <w:rsid w:val="0090484B"/>
    <w:rsid w:val="00904B3A"/>
    <w:rsid w:val="00904BA9"/>
    <w:rsid w:val="00904EF3"/>
    <w:rsid w:val="009052C9"/>
    <w:rsid w:val="00905452"/>
    <w:rsid w:val="0090569F"/>
    <w:rsid w:val="00905D7B"/>
    <w:rsid w:val="009062D5"/>
    <w:rsid w:val="009065B6"/>
    <w:rsid w:val="0090660A"/>
    <w:rsid w:val="0090698C"/>
    <w:rsid w:val="00906C41"/>
    <w:rsid w:val="00907073"/>
    <w:rsid w:val="0090718A"/>
    <w:rsid w:val="0090728A"/>
    <w:rsid w:val="009073CC"/>
    <w:rsid w:val="009073D1"/>
    <w:rsid w:val="0090761C"/>
    <w:rsid w:val="00907818"/>
    <w:rsid w:val="00907914"/>
    <w:rsid w:val="00907A6F"/>
    <w:rsid w:val="00907A77"/>
    <w:rsid w:val="00907B24"/>
    <w:rsid w:val="00907B4F"/>
    <w:rsid w:val="00907EF2"/>
    <w:rsid w:val="00907F6C"/>
    <w:rsid w:val="00907FAA"/>
    <w:rsid w:val="009104E5"/>
    <w:rsid w:val="00910AB0"/>
    <w:rsid w:val="00910D70"/>
    <w:rsid w:val="00910DD7"/>
    <w:rsid w:val="00911050"/>
    <w:rsid w:val="009110BA"/>
    <w:rsid w:val="0091140B"/>
    <w:rsid w:val="0091143E"/>
    <w:rsid w:val="0091172C"/>
    <w:rsid w:val="0091198E"/>
    <w:rsid w:val="00911D5D"/>
    <w:rsid w:val="00911F48"/>
    <w:rsid w:val="0091233B"/>
    <w:rsid w:val="00912419"/>
    <w:rsid w:val="0091253C"/>
    <w:rsid w:val="00912673"/>
    <w:rsid w:val="009126B9"/>
    <w:rsid w:val="009127CB"/>
    <w:rsid w:val="009128E6"/>
    <w:rsid w:val="00912A24"/>
    <w:rsid w:val="00912CF9"/>
    <w:rsid w:val="00912DC0"/>
    <w:rsid w:val="00912E2A"/>
    <w:rsid w:val="00912E7C"/>
    <w:rsid w:val="00912EB9"/>
    <w:rsid w:val="00913201"/>
    <w:rsid w:val="00913322"/>
    <w:rsid w:val="009133D4"/>
    <w:rsid w:val="00913497"/>
    <w:rsid w:val="0091354D"/>
    <w:rsid w:val="009136FC"/>
    <w:rsid w:val="00913BD2"/>
    <w:rsid w:val="00914319"/>
    <w:rsid w:val="0091464D"/>
    <w:rsid w:val="00914899"/>
    <w:rsid w:val="00914D3E"/>
    <w:rsid w:val="00915046"/>
    <w:rsid w:val="0091504B"/>
    <w:rsid w:val="00915288"/>
    <w:rsid w:val="009153A3"/>
    <w:rsid w:val="009156B3"/>
    <w:rsid w:val="00915992"/>
    <w:rsid w:val="009159B0"/>
    <w:rsid w:val="00915AD8"/>
    <w:rsid w:val="00916060"/>
    <w:rsid w:val="00916281"/>
    <w:rsid w:val="00916485"/>
    <w:rsid w:val="0091669C"/>
    <w:rsid w:val="00916829"/>
    <w:rsid w:val="00916985"/>
    <w:rsid w:val="009169B8"/>
    <w:rsid w:val="00916CDB"/>
    <w:rsid w:val="00916FA1"/>
    <w:rsid w:val="0091739B"/>
    <w:rsid w:val="0091767F"/>
    <w:rsid w:val="009176B7"/>
    <w:rsid w:val="00917815"/>
    <w:rsid w:val="00917AD6"/>
    <w:rsid w:val="00917E2A"/>
    <w:rsid w:val="00917E3F"/>
    <w:rsid w:val="00917F17"/>
    <w:rsid w:val="00917F72"/>
    <w:rsid w:val="00917F98"/>
    <w:rsid w:val="0092063B"/>
    <w:rsid w:val="00920789"/>
    <w:rsid w:val="00920882"/>
    <w:rsid w:val="00920E11"/>
    <w:rsid w:val="00920F6F"/>
    <w:rsid w:val="009211FF"/>
    <w:rsid w:val="00921559"/>
    <w:rsid w:val="00921663"/>
    <w:rsid w:val="00921800"/>
    <w:rsid w:val="00921C36"/>
    <w:rsid w:val="00921EAD"/>
    <w:rsid w:val="009228EC"/>
    <w:rsid w:val="00922B25"/>
    <w:rsid w:val="00922D5B"/>
    <w:rsid w:val="009232B9"/>
    <w:rsid w:val="009233A0"/>
    <w:rsid w:val="009233C3"/>
    <w:rsid w:val="009237CC"/>
    <w:rsid w:val="009238B9"/>
    <w:rsid w:val="0092394A"/>
    <w:rsid w:val="00923C8B"/>
    <w:rsid w:val="00923EBE"/>
    <w:rsid w:val="00923FA2"/>
    <w:rsid w:val="00924011"/>
    <w:rsid w:val="009240CC"/>
    <w:rsid w:val="00924102"/>
    <w:rsid w:val="0092414A"/>
    <w:rsid w:val="009245F5"/>
    <w:rsid w:val="0092475C"/>
    <w:rsid w:val="00924AEC"/>
    <w:rsid w:val="00924BA2"/>
    <w:rsid w:val="00924E74"/>
    <w:rsid w:val="0092512E"/>
    <w:rsid w:val="00925132"/>
    <w:rsid w:val="0092516A"/>
    <w:rsid w:val="0092524B"/>
    <w:rsid w:val="0092580E"/>
    <w:rsid w:val="00925817"/>
    <w:rsid w:val="009259EB"/>
    <w:rsid w:val="00925A23"/>
    <w:rsid w:val="00925C48"/>
    <w:rsid w:val="00925D34"/>
    <w:rsid w:val="00925D4C"/>
    <w:rsid w:val="00926083"/>
    <w:rsid w:val="0092618F"/>
    <w:rsid w:val="009261C1"/>
    <w:rsid w:val="00926647"/>
    <w:rsid w:val="009268CD"/>
    <w:rsid w:val="00926B9A"/>
    <w:rsid w:val="00926C83"/>
    <w:rsid w:val="00926ED6"/>
    <w:rsid w:val="00927342"/>
    <w:rsid w:val="009275D9"/>
    <w:rsid w:val="0092776E"/>
    <w:rsid w:val="00927BD1"/>
    <w:rsid w:val="00927E3D"/>
    <w:rsid w:val="0093000A"/>
    <w:rsid w:val="009301FD"/>
    <w:rsid w:val="009303F9"/>
    <w:rsid w:val="00930410"/>
    <w:rsid w:val="0093048B"/>
    <w:rsid w:val="00930B2A"/>
    <w:rsid w:val="00930F06"/>
    <w:rsid w:val="00931008"/>
    <w:rsid w:val="00931219"/>
    <w:rsid w:val="00931267"/>
    <w:rsid w:val="0093154F"/>
    <w:rsid w:val="00931602"/>
    <w:rsid w:val="00931D09"/>
    <w:rsid w:val="00931D24"/>
    <w:rsid w:val="0093205C"/>
    <w:rsid w:val="00932230"/>
    <w:rsid w:val="00932469"/>
    <w:rsid w:val="00932B7E"/>
    <w:rsid w:val="00932D4B"/>
    <w:rsid w:val="00932EB7"/>
    <w:rsid w:val="00932F38"/>
    <w:rsid w:val="009331F6"/>
    <w:rsid w:val="0093325D"/>
    <w:rsid w:val="00933393"/>
    <w:rsid w:val="009338AC"/>
    <w:rsid w:val="00933CD8"/>
    <w:rsid w:val="00933DE5"/>
    <w:rsid w:val="00934220"/>
    <w:rsid w:val="009344D2"/>
    <w:rsid w:val="00934817"/>
    <w:rsid w:val="00934B5F"/>
    <w:rsid w:val="0093534B"/>
    <w:rsid w:val="009353C4"/>
    <w:rsid w:val="00935786"/>
    <w:rsid w:val="009357A0"/>
    <w:rsid w:val="009358A5"/>
    <w:rsid w:val="0093593A"/>
    <w:rsid w:val="00935B30"/>
    <w:rsid w:val="00935D52"/>
    <w:rsid w:val="00935DE5"/>
    <w:rsid w:val="00936309"/>
    <w:rsid w:val="00936438"/>
    <w:rsid w:val="0093654F"/>
    <w:rsid w:val="009365C7"/>
    <w:rsid w:val="00936906"/>
    <w:rsid w:val="00936C00"/>
    <w:rsid w:val="00936C9C"/>
    <w:rsid w:val="00936D40"/>
    <w:rsid w:val="00936D4F"/>
    <w:rsid w:val="00936DB1"/>
    <w:rsid w:val="00937064"/>
    <w:rsid w:val="009370EE"/>
    <w:rsid w:val="0093711C"/>
    <w:rsid w:val="00937209"/>
    <w:rsid w:val="00937392"/>
    <w:rsid w:val="009373D3"/>
    <w:rsid w:val="0093781B"/>
    <w:rsid w:val="00937A55"/>
    <w:rsid w:val="00937B72"/>
    <w:rsid w:val="00937CB1"/>
    <w:rsid w:val="00937D76"/>
    <w:rsid w:val="00937D9C"/>
    <w:rsid w:val="00937DE7"/>
    <w:rsid w:val="00937E27"/>
    <w:rsid w:val="0094049B"/>
    <w:rsid w:val="00940D06"/>
    <w:rsid w:val="00940DF7"/>
    <w:rsid w:val="00940EB3"/>
    <w:rsid w:val="009414FD"/>
    <w:rsid w:val="009415C8"/>
    <w:rsid w:val="00941711"/>
    <w:rsid w:val="00941822"/>
    <w:rsid w:val="009418D7"/>
    <w:rsid w:val="0094192D"/>
    <w:rsid w:val="009419BA"/>
    <w:rsid w:val="00941D38"/>
    <w:rsid w:val="00941F69"/>
    <w:rsid w:val="00941FEB"/>
    <w:rsid w:val="0094271B"/>
    <w:rsid w:val="0094285F"/>
    <w:rsid w:val="00942922"/>
    <w:rsid w:val="00942BA7"/>
    <w:rsid w:val="00942E28"/>
    <w:rsid w:val="009431D1"/>
    <w:rsid w:val="00943416"/>
    <w:rsid w:val="00943560"/>
    <w:rsid w:val="0094365F"/>
    <w:rsid w:val="0094380C"/>
    <w:rsid w:val="009438AE"/>
    <w:rsid w:val="0094438A"/>
    <w:rsid w:val="009445E0"/>
    <w:rsid w:val="00944628"/>
    <w:rsid w:val="00944730"/>
    <w:rsid w:val="009448BE"/>
    <w:rsid w:val="00944F71"/>
    <w:rsid w:val="00945119"/>
    <w:rsid w:val="0094538F"/>
    <w:rsid w:val="009454A7"/>
    <w:rsid w:val="009457F0"/>
    <w:rsid w:val="00945824"/>
    <w:rsid w:val="00945826"/>
    <w:rsid w:val="00945AA9"/>
    <w:rsid w:val="00945B1B"/>
    <w:rsid w:val="00945D30"/>
    <w:rsid w:val="0094607E"/>
    <w:rsid w:val="0094644E"/>
    <w:rsid w:val="009465A9"/>
    <w:rsid w:val="0094663B"/>
    <w:rsid w:val="00946675"/>
    <w:rsid w:val="009468C7"/>
    <w:rsid w:val="00946BFB"/>
    <w:rsid w:val="00946CFA"/>
    <w:rsid w:val="00946DF0"/>
    <w:rsid w:val="00947493"/>
    <w:rsid w:val="009477F8"/>
    <w:rsid w:val="009478E7"/>
    <w:rsid w:val="00947F40"/>
    <w:rsid w:val="009502DB"/>
    <w:rsid w:val="00950396"/>
    <w:rsid w:val="0095047A"/>
    <w:rsid w:val="00950598"/>
    <w:rsid w:val="00950EB3"/>
    <w:rsid w:val="00951060"/>
    <w:rsid w:val="00951275"/>
    <w:rsid w:val="00951521"/>
    <w:rsid w:val="0095171A"/>
    <w:rsid w:val="0095180A"/>
    <w:rsid w:val="009518B4"/>
    <w:rsid w:val="00951CF6"/>
    <w:rsid w:val="009522C0"/>
    <w:rsid w:val="009522EE"/>
    <w:rsid w:val="00952B60"/>
    <w:rsid w:val="00952DA2"/>
    <w:rsid w:val="00953151"/>
    <w:rsid w:val="00953A59"/>
    <w:rsid w:val="00953D89"/>
    <w:rsid w:val="009540DB"/>
    <w:rsid w:val="009542D1"/>
    <w:rsid w:val="009542FB"/>
    <w:rsid w:val="0095430D"/>
    <w:rsid w:val="00954578"/>
    <w:rsid w:val="009545B1"/>
    <w:rsid w:val="009545FF"/>
    <w:rsid w:val="00954675"/>
    <w:rsid w:val="00954F2B"/>
    <w:rsid w:val="009554E7"/>
    <w:rsid w:val="0095557E"/>
    <w:rsid w:val="00955C1E"/>
    <w:rsid w:val="00955E6E"/>
    <w:rsid w:val="00955E7B"/>
    <w:rsid w:val="00956128"/>
    <w:rsid w:val="00956796"/>
    <w:rsid w:val="0095692F"/>
    <w:rsid w:val="00956A1B"/>
    <w:rsid w:val="00956A57"/>
    <w:rsid w:val="00956AED"/>
    <w:rsid w:val="00956FA2"/>
    <w:rsid w:val="009572AD"/>
    <w:rsid w:val="00957D45"/>
    <w:rsid w:val="00957F3B"/>
    <w:rsid w:val="009607E0"/>
    <w:rsid w:val="00960BB0"/>
    <w:rsid w:val="00960BF6"/>
    <w:rsid w:val="00960C75"/>
    <w:rsid w:val="00961150"/>
    <w:rsid w:val="009612B3"/>
    <w:rsid w:val="009613BC"/>
    <w:rsid w:val="0096160A"/>
    <w:rsid w:val="009619BE"/>
    <w:rsid w:val="00961C08"/>
    <w:rsid w:val="00961FDB"/>
    <w:rsid w:val="009620E2"/>
    <w:rsid w:val="009621DD"/>
    <w:rsid w:val="00962290"/>
    <w:rsid w:val="009623C3"/>
    <w:rsid w:val="009624C3"/>
    <w:rsid w:val="00962525"/>
    <w:rsid w:val="00962688"/>
    <w:rsid w:val="00962895"/>
    <w:rsid w:val="009628C1"/>
    <w:rsid w:val="00962AE3"/>
    <w:rsid w:val="00962BC8"/>
    <w:rsid w:val="00962DDA"/>
    <w:rsid w:val="00963647"/>
    <w:rsid w:val="0096370E"/>
    <w:rsid w:val="0096383B"/>
    <w:rsid w:val="0096384C"/>
    <w:rsid w:val="00963A0C"/>
    <w:rsid w:val="00963A6D"/>
    <w:rsid w:val="00963C5A"/>
    <w:rsid w:val="00963EFD"/>
    <w:rsid w:val="009644F8"/>
    <w:rsid w:val="009645DB"/>
    <w:rsid w:val="009646FF"/>
    <w:rsid w:val="00964C2B"/>
    <w:rsid w:val="00964ED9"/>
    <w:rsid w:val="009650B2"/>
    <w:rsid w:val="0096552C"/>
    <w:rsid w:val="00965708"/>
    <w:rsid w:val="0096579D"/>
    <w:rsid w:val="00965B8E"/>
    <w:rsid w:val="00965CD1"/>
    <w:rsid w:val="00966031"/>
    <w:rsid w:val="00966061"/>
    <w:rsid w:val="00966125"/>
    <w:rsid w:val="00966233"/>
    <w:rsid w:val="00966927"/>
    <w:rsid w:val="00966ABC"/>
    <w:rsid w:val="00966AF7"/>
    <w:rsid w:val="00966C94"/>
    <w:rsid w:val="00966D4D"/>
    <w:rsid w:val="00966FEF"/>
    <w:rsid w:val="009671C3"/>
    <w:rsid w:val="00967232"/>
    <w:rsid w:val="00967422"/>
    <w:rsid w:val="00967468"/>
    <w:rsid w:val="00967603"/>
    <w:rsid w:val="009676E7"/>
    <w:rsid w:val="00967851"/>
    <w:rsid w:val="00967BCC"/>
    <w:rsid w:val="0097003D"/>
    <w:rsid w:val="009704D9"/>
    <w:rsid w:val="00970741"/>
    <w:rsid w:val="00970757"/>
    <w:rsid w:val="009707FC"/>
    <w:rsid w:val="00970BE6"/>
    <w:rsid w:val="00970C4F"/>
    <w:rsid w:val="009710DD"/>
    <w:rsid w:val="00971158"/>
    <w:rsid w:val="009712F5"/>
    <w:rsid w:val="00971529"/>
    <w:rsid w:val="00971846"/>
    <w:rsid w:val="0097189F"/>
    <w:rsid w:val="009718D8"/>
    <w:rsid w:val="00971C71"/>
    <w:rsid w:val="00971EDD"/>
    <w:rsid w:val="009722D6"/>
    <w:rsid w:val="00972825"/>
    <w:rsid w:val="00972841"/>
    <w:rsid w:val="00972A4C"/>
    <w:rsid w:val="00972C6C"/>
    <w:rsid w:val="00972CEB"/>
    <w:rsid w:val="00972EFC"/>
    <w:rsid w:val="00972F64"/>
    <w:rsid w:val="009732DD"/>
    <w:rsid w:val="00973360"/>
    <w:rsid w:val="009735D3"/>
    <w:rsid w:val="00973C78"/>
    <w:rsid w:val="00973C95"/>
    <w:rsid w:val="00974108"/>
    <w:rsid w:val="009741D5"/>
    <w:rsid w:val="0097425B"/>
    <w:rsid w:val="0097428B"/>
    <w:rsid w:val="009745D7"/>
    <w:rsid w:val="009749D1"/>
    <w:rsid w:val="00974D3C"/>
    <w:rsid w:val="00974FAB"/>
    <w:rsid w:val="0097522C"/>
    <w:rsid w:val="009753BB"/>
    <w:rsid w:val="00975865"/>
    <w:rsid w:val="00975B9C"/>
    <w:rsid w:val="00976367"/>
    <w:rsid w:val="0097671E"/>
    <w:rsid w:val="00976835"/>
    <w:rsid w:val="00976BBC"/>
    <w:rsid w:val="00976C0C"/>
    <w:rsid w:val="009772FF"/>
    <w:rsid w:val="00977490"/>
    <w:rsid w:val="009774A8"/>
    <w:rsid w:val="00977A58"/>
    <w:rsid w:val="00977CB5"/>
    <w:rsid w:val="00977D33"/>
    <w:rsid w:val="00977E26"/>
    <w:rsid w:val="00980067"/>
    <w:rsid w:val="00980149"/>
    <w:rsid w:val="009806B9"/>
    <w:rsid w:val="00980945"/>
    <w:rsid w:val="00980AB7"/>
    <w:rsid w:val="00980DB4"/>
    <w:rsid w:val="00980E28"/>
    <w:rsid w:val="00980EC7"/>
    <w:rsid w:val="00980F67"/>
    <w:rsid w:val="0098100C"/>
    <w:rsid w:val="00981301"/>
    <w:rsid w:val="009813BA"/>
    <w:rsid w:val="00981689"/>
    <w:rsid w:val="00981721"/>
    <w:rsid w:val="00981730"/>
    <w:rsid w:val="00981874"/>
    <w:rsid w:val="00981936"/>
    <w:rsid w:val="0098197B"/>
    <w:rsid w:val="00981A7C"/>
    <w:rsid w:val="00981BD0"/>
    <w:rsid w:val="00981EDD"/>
    <w:rsid w:val="009822BF"/>
    <w:rsid w:val="00982371"/>
    <w:rsid w:val="009823BC"/>
    <w:rsid w:val="009825D2"/>
    <w:rsid w:val="00982C04"/>
    <w:rsid w:val="00982C47"/>
    <w:rsid w:val="00982CAA"/>
    <w:rsid w:val="00982E67"/>
    <w:rsid w:val="00982F36"/>
    <w:rsid w:val="0098303B"/>
    <w:rsid w:val="0098304B"/>
    <w:rsid w:val="0098318D"/>
    <w:rsid w:val="009834C7"/>
    <w:rsid w:val="009836B4"/>
    <w:rsid w:val="009838D9"/>
    <w:rsid w:val="009839C9"/>
    <w:rsid w:val="00983B24"/>
    <w:rsid w:val="00983BAD"/>
    <w:rsid w:val="00983C2B"/>
    <w:rsid w:val="009844C5"/>
    <w:rsid w:val="009847B6"/>
    <w:rsid w:val="009848E2"/>
    <w:rsid w:val="009849F5"/>
    <w:rsid w:val="00984B12"/>
    <w:rsid w:val="00984B20"/>
    <w:rsid w:val="00985046"/>
    <w:rsid w:val="00985187"/>
    <w:rsid w:val="0098526B"/>
    <w:rsid w:val="0098561B"/>
    <w:rsid w:val="00985A07"/>
    <w:rsid w:val="00985C9D"/>
    <w:rsid w:val="00986019"/>
    <w:rsid w:val="00986138"/>
    <w:rsid w:val="009861F2"/>
    <w:rsid w:val="009863A1"/>
    <w:rsid w:val="009865BC"/>
    <w:rsid w:val="00986607"/>
    <w:rsid w:val="009866B7"/>
    <w:rsid w:val="00986881"/>
    <w:rsid w:val="00986E31"/>
    <w:rsid w:val="00986E55"/>
    <w:rsid w:val="009871B6"/>
    <w:rsid w:val="009874F5"/>
    <w:rsid w:val="00987A4F"/>
    <w:rsid w:val="00987CC4"/>
    <w:rsid w:val="00987E55"/>
    <w:rsid w:val="009905BE"/>
    <w:rsid w:val="009906B6"/>
    <w:rsid w:val="009908BE"/>
    <w:rsid w:val="00990C3E"/>
    <w:rsid w:val="00990E06"/>
    <w:rsid w:val="00990F4A"/>
    <w:rsid w:val="0099113A"/>
    <w:rsid w:val="009912FB"/>
    <w:rsid w:val="0099176F"/>
    <w:rsid w:val="00991D40"/>
    <w:rsid w:val="00991F6D"/>
    <w:rsid w:val="00991FA4"/>
    <w:rsid w:val="0099218E"/>
    <w:rsid w:val="009924A3"/>
    <w:rsid w:val="0099250D"/>
    <w:rsid w:val="0099264A"/>
    <w:rsid w:val="00992671"/>
    <w:rsid w:val="00992734"/>
    <w:rsid w:val="00992D0A"/>
    <w:rsid w:val="00992D79"/>
    <w:rsid w:val="00992DFF"/>
    <w:rsid w:val="00992E1B"/>
    <w:rsid w:val="00992FB1"/>
    <w:rsid w:val="00993CA3"/>
    <w:rsid w:val="00993CEC"/>
    <w:rsid w:val="00993CFB"/>
    <w:rsid w:val="00993D3E"/>
    <w:rsid w:val="00993FED"/>
    <w:rsid w:val="00994072"/>
    <w:rsid w:val="009943E0"/>
    <w:rsid w:val="0099440B"/>
    <w:rsid w:val="00994540"/>
    <w:rsid w:val="00994863"/>
    <w:rsid w:val="00994D8D"/>
    <w:rsid w:val="00995148"/>
    <w:rsid w:val="00995182"/>
    <w:rsid w:val="0099595E"/>
    <w:rsid w:val="00995C8F"/>
    <w:rsid w:val="0099628E"/>
    <w:rsid w:val="0099649D"/>
    <w:rsid w:val="0099656A"/>
    <w:rsid w:val="009965CF"/>
    <w:rsid w:val="009967D9"/>
    <w:rsid w:val="009969BE"/>
    <w:rsid w:val="00996C99"/>
    <w:rsid w:val="00996E20"/>
    <w:rsid w:val="00996FCA"/>
    <w:rsid w:val="009970CA"/>
    <w:rsid w:val="009978B8"/>
    <w:rsid w:val="00997ABD"/>
    <w:rsid w:val="00997ADF"/>
    <w:rsid w:val="009A0069"/>
    <w:rsid w:val="009A02DE"/>
    <w:rsid w:val="009A04A0"/>
    <w:rsid w:val="009A0756"/>
    <w:rsid w:val="009A0BF7"/>
    <w:rsid w:val="009A0C04"/>
    <w:rsid w:val="009A0C32"/>
    <w:rsid w:val="009A0C82"/>
    <w:rsid w:val="009A0E96"/>
    <w:rsid w:val="009A0FF8"/>
    <w:rsid w:val="009A1368"/>
    <w:rsid w:val="009A13EF"/>
    <w:rsid w:val="009A1440"/>
    <w:rsid w:val="009A1479"/>
    <w:rsid w:val="009A1559"/>
    <w:rsid w:val="009A1C44"/>
    <w:rsid w:val="009A1FEA"/>
    <w:rsid w:val="009A20F4"/>
    <w:rsid w:val="009A2609"/>
    <w:rsid w:val="009A2677"/>
    <w:rsid w:val="009A2B1A"/>
    <w:rsid w:val="009A2B8A"/>
    <w:rsid w:val="009A2C91"/>
    <w:rsid w:val="009A2E36"/>
    <w:rsid w:val="009A2FF1"/>
    <w:rsid w:val="009A35EB"/>
    <w:rsid w:val="009A35FE"/>
    <w:rsid w:val="009A3E19"/>
    <w:rsid w:val="009A407D"/>
    <w:rsid w:val="009A4479"/>
    <w:rsid w:val="009A49F6"/>
    <w:rsid w:val="009A4AAB"/>
    <w:rsid w:val="009A4D43"/>
    <w:rsid w:val="009A5235"/>
    <w:rsid w:val="009A582E"/>
    <w:rsid w:val="009A58FC"/>
    <w:rsid w:val="009A59CE"/>
    <w:rsid w:val="009A5CB3"/>
    <w:rsid w:val="009A5DE7"/>
    <w:rsid w:val="009A633A"/>
    <w:rsid w:val="009A66B1"/>
    <w:rsid w:val="009A67A9"/>
    <w:rsid w:val="009A67F8"/>
    <w:rsid w:val="009A6810"/>
    <w:rsid w:val="009A69AA"/>
    <w:rsid w:val="009A6EBD"/>
    <w:rsid w:val="009A794D"/>
    <w:rsid w:val="009A7AD6"/>
    <w:rsid w:val="009A7B8D"/>
    <w:rsid w:val="009A7CDB"/>
    <w:rsid w:val="009A7CE6"/>
    <w:rsid w:val="009B019F"/>
    <w:rsid w:val="009B01A8"/>
    <w:rsid w:val="009B0941"/>
    <w:rsid w:val="009B0DE4"/>
    <w:rsid w:val="009B0EEC"/>
    <w:rsid w:val="009B104A"/>
    <w:rsid w:val="009B1160"/>
    <w:rsid w:val="009B1383"/>
    <w:rsid w:val="009B1519"/>
    <w:rsid w:val="009B155A"/>
    <w:rsid w:val="009B18DE"/>
    <w:rsid w:val="009B1D17"/>
    <w:rsid w:val="009B1E25"/>
    <w:rsid w:val="009B1E57"/>
    <w:rsid w:val="009B1F42"/>
    <w:rsid w:val="009B1F46"/>
    <w:rsid w:val="009B2082"/>
    <w:rsid w:val="009B20D9"/>
    <w:rsid w:val="009B21BC"/>
    <w:rsid w:val="009B2263"/>
    <w:rsid w:val="009B22C9"/>
    <w:rsid w:val="009B237A"/>
    <w:rsid w:val="009B23E3"/>
    <w:rsid w:val="009B2AD4"/>
    <w:rsid w:val="009B2B9D"/>
    <w:rsid w:val="009B2C6A"/>
    <w:rsid w:val="009B2C73"/>
    <w:rsid w:val="009B2CAC"/>
    <w:rsid w:val="009B2F80"/>
    <w:rsid w:val="009B31B5"/>
    <w:rsid w:val="009B33F5"/>
    <w:rsid w:val="009B3576"/>
    <w:rsid w:val="009B3941"/>
    <w:rsid w:val="009B3E46"/>
    <w:rsid w:val="009B40F6"/>
    <w:rsid w:val="009B4157"/>
    <w:rsid w:val="009B4191"/>
    <w:rsid w:val="009B41CC"/>
    <w:rsid w:val="009B4654"/>
    <w:rsid w:val="009B46E7"/>
    <w:rsid w:val="009B479F"/>
    <w:rsid w:val="009B49B3"/>
    <w:rsid w:val="009B4A05"/>
    <w:rsid w:val="009B4C6D"/>
    <w:rsid w:val="009B4D1B"/>
    <w:rsid w:val="009B4EC4"/>
    <w:rsid w:val="009B500E"/>
    <w:rsid w:val="009B505D"/>
    <w:rsid w:val="009B53FA"/>
    <w:rsid w:val="009B5458"/>
    <w:rsid w:val="009B54F4"/>
    <w:rsid w:val="009B56CB"/>
    <w:rsid w:val="009B576D"/>
    <w:rsid w:val="009B5854"/>
    <w:rsid w:val="009B5E36"/>
    <w:rsid w:val="009B5ED6"/>
    <w:rsid w:val="009B6019"/>
    <w:rsid w:val="009B65B2"/>
    <w:rsid w:val="009B6694"/>
    <w:rsid w:val="009B66CC"/>
    <w:rsid w:val="009B6794"/>
    <w:rsid w:val="009B6ADA"/>
    <w:rsid w:val="009B6C7C"/>
    <w:rsid w:val="009B6DDD"/>
    <w:rsid w:val="009B6EBC"/>
    <w:rsid w:val="009B718A"/>
    <w:rsid w:val="009B71E3"/>
    <w:rsid w:val="009B77C7"/>
    <w:rsid w:val="009B7C9C"/>
    <w:rsid w:val="009B7D64"/>
    <w:rsid w:val="009B7D82"/>
    <w:rsid w:val="009C010A"/>
    <w:rsid w:val="009C0117"/>
    <w:rsid w:val="009C0129"/>
    <w:rsid w:val="009C0491"/>
    <w:rsid w:val="009C05C6"/>
    <w:rsid w:val="009C06D0"/>
    <w:rsid w:val="009C074C"/>
    <w:rsid w:val="009C075A"/>
    <w:rsid w:val="009C0997"/>
    <w:rsid w:val="009C0EA3"/>
    <w:rsid w:val="009C1236"/>
    <w:rsid w:val="009C1399"/>
    <w:rsid w:val="009C14AC"/>
    <w:rsid w:val="009C15F9"/>
    <w:rsid w:val="009C16A9"/>
    <w:rsid w:val="009C1757"/>
    <w:rsid w:val="009C1847"/>
    <w:rsid w:val="009C1B4E"/>
    <w:rsid w:val="009C1EA2"/>
    <w:rsid w:val="009C2072"/>
    <w:rsid w:val="009C2426"/>
    <w:rsid w:val="009C254C"/>
    <w:rsid w:val="009C26AA"/>
    <w:rsid w:val="009C27C8"/>
    <w:rsid w:val="009C29B0"/>
    <w:rsid w:val="009C2C6D"/>
    <w:rsid w:val="009C362C"/>
    <w:rsid w:val="009C3700"/>
    <w:rsid w:val="009C3748"/>
    <w:rsid w:val="009C3999"/>
    <w:rsid w:val="009C3DF5"/>
    <w:rsid w:val="009C3E01"/>
    <w:rsid w:val="009C3F41"/>
    <w:rsid w:val="009C40F5"/>
    <w:rsid w:val="009C416C"/>
    <w:rsid w:val="009C424F"/>
    <w:rsid w:val="009C42E0"/>
    <w:rsid w:val="009C4318"/>
    <w:rsid w:val="009C4353"/>
    <w:rsid w:val="009C4372"/>
    <w:rsid w:val="009C4458"/>
    <w:rsid w:val="009C4910"/>
    <w:rsid w:val="009C4928"/>
    <w:rsid w:val="009C4C9E"/>
    <w:rsid w:val="009C518B"/>
    <w:rsid w:val="009C520B"/>
    <w:rsid w:val="009C5260"/>
    <w:rsid w:val="009C5273"/>
    <w:rsid w:val="009C5309"/>
    <w:rsid w:val="009C570C"/>
    <w:rsid w:val="009C5831"/>
    <w:rsid w:val="009C604F"/>
    <w:rsid w:val="009C64FA"/>
    <w:rsid w:val="009C6A4A"/>
    <w:rsid w:val="009C6A7A"/>
    <w:rsid w:val="009C6C1E"/>
    <w:rsid w:val="009C6C4B"/>
    <w:rsid w:val="009C6CC6"/>
    <w:rsid w:val="009C6F5B"/>
    <w:rsid w:val="009C701E"/>
    <w:rsid w:val="009C7494"/>
    <w:rsid w:val="009C7579"/>
    <w:rsid w:val="009C76B0"/>
    <w:rsid w:val="009C7726"/>
    <w:rsid w:val="009C773D"/>
    <w:rsid w:val="009C78A3"/>
    <w:rsid w:val="009C7D59"/>
    <w:rsid w:val="009D0211"/>
    <w:rsid w:val="009D0353"/>
    <w:rsid w:val="009D0357"/>
    <w:rsid w:val="009D043E"/>
    <w:rsid w:val="009D0995"/>
    <w:rsid w:val="009D09F5"/>
    <w:rsid w:val="009D1109"/>
    <w:rsid w:val="009D1BA1"/>
    <w:rsid w:val="009D1EDB"/>
    <w:rsid w:val="009D1EEF"/>
    <w:rsid w:val="009D22EB"/>
    <w:rsid w:val="009D2404"/>
    <w:rsid w:val="009D2598"/>
    <w:rsid w:val="009D263C"/>
    <w:rsid w:val="009D27CB"/>
    <w:rsid w:val="009D27D5"/>
    <w:rsid w:val="009D2DD7"/>
    <w:rsid w:val="009D30F4"/>
    <w:rsid w:val="009D3111"/>
    <w:rsid w:val="009D32ED"/>
    <w:rsid w:val="009D3650"/>
    <w:rsid w:val="009D38F1"/>
    <w:rsid w:val="009D3ADE"/>
    <w:rsid w:val="009D3FAC"/>
    <w:rsid w:val="009D4E63"/>
    <w:rsid w:val="009D5030"/>
    <w:rsid w:val="009D50C5"/>
    <w:rsid w:val="009D5441"/>
    <w:rsid w:val="009D5870"/>
    <w:rsid w:val="009D58D3"/>
    <w:rsid w:val="009D591F"/>
    <w:rsid w:val="009D59DD"/>
    <w:rsid w:val="009D5E00"/>
    <w:rsid w:val="009D5EA1"/>
    <w:rsid w:val="009D6444"/>
    <w:rsid w:val="009D669A"/>
    <w:rsid w:val="009D6758"/>
    <w:rsid w:val="009D688D"/>
    <w:rsid w:val="009D68ED"/>
    <w:rsid w:val="009D6BBF"/>
    <w:rsid w:val="009D6C8C"/>
    <w:rsid w:val="009D6F55"/>
    <w:rsid w:val="009D704F"/>
    <w:rsid w:val="009D719D"/>
    <w:rsid w:val="009D7272"/>
    <w:rsid w:val="009D72FA"/>
    <w:rsid w:val="009D73D9"/>
    <w:rsid w:val="009D7541"/>
    <w:rsid w:val="009D7558"/>
    <w:rsid w:val="009D76B3"/>
    <w:rsid w:val="009D76F5"/>
    <w:rsid w:val="009D7E2A"/>
    <w:rsid w:val="009D7EE5"/>
    <w:rsid w:val="009D7F68"/>
    <w:rsid w:val="009E03F1"/>
    <w:rsid w:val="009E06CC"/>
    <w:rsid w:val="009E08CC"/>
    <w:rsid w:val="009E0C80"/>
    <w:rsid w:val="009E1010"/>
    <w:rsid w:val="009E101D"/>
    <w:rsid w:val="009E10F4"/>
    <w:rsid w:val="009E10F7"/>
    <w:rsid w:val="009E118A"/>
    <w:rsid w:val="009E122A"/>
    <w:rsid w:val="009E14D1"/>
    <w:rsid w:val="009E1D12"/>
    <w:rsid w:val="009E1D67"/>
    <w:rsid w:val="009E2269"/>
    <w:rsid w:val="009E2349"/>
    <w:rsid w:val="009E2545"/>
    <w:rsid w:val="009E27F4"/>
    <w:rsid w:val="009E2BC2"/>
    <w:rsid w:val="009E319E"/>
    <w:rsid w:val="009E3218"/>
    <w:rsid w:val="009E34BE"/>
    <w:rsid w:val="009E34E4"/>
    <w:rsid w:val="009E3522"/>
    <w:rsid w:val="009E36F4"/>
    <w:rsid w:val="009E37DD"/>
    <w:rsid w:val="009E37E7"/>
    <w:rsid w:val="009E383E"/>
    <w:rsid w:val="009E3B80"/>
    <w:rsid w:val="009E3C04"/>
    <w:rsid w:val="009E3C21"/>
    <w:rsid w:val="009E430F"/>
    <w:rsid w:val="009E451C"/>
    <w:rsid w:val="009E46FC"/>
    <w:rsid w:val="009E4774"/>
    <w:rsid w:val="009E4807"/>
    <w:rsid w:val="009E4C91"/>
    <w:rsid w:val="009E4DC5"/>
    <w:rsid w:val="009E4E48"/>
    <w:rsid w:val="009E4E5A"/>
    <w:rsid w:val="009E4F80"/>
    <w:rsid w:val="009E509E"/>
    <w:rsid w:val="009E52D2"/>
    <w:rsid w:val="009E53CD"/>
    <w:rsid w:val="009E57D2"/>
    <w:rsid w:val="009E5A05"/>
    <w:rsid w:val="009E5BC4"/>
    <w:rsid w:val="009E5CE7"/>
    <w:rsid w:val="009E5F2D"/>
    <w:rsid w:val="009E61B2"/>
    <w:rsid w:val="009E6321"/>
    <w:rsid w:val="009E64D8"/>
    <w:rsid w:val="009E65CB"/>
    <w:rsid w:val="009E666F"/>
    <w:rsid w:val="009E66F8"/>
    <w:rsid w:val="009E67A4"/>
    <w:rsid w:val="009E6981"/>
    <w:rsid w:val="009E6A7F"/>
    <w:rsid w:val="009E6B0D"/>
    <w:rsid w:val="009E6DA4"/>
    <w:rsid w:val="009E74D3"/>
    <w:rsid w:val="009E7664"/>
    <w:rsid w:val="009E76D5"/>
    <w:rsid w:val="009E777C"/>
    <w:rsid w:val="009E77D6"/>
    <w:rsid w:val="009E79BD"/>
    <w:rsid w:val="009E7B1B"/>
    <w:rsid w:val="009E7CEF"/>
    <w:rsid w:val="009E7DBA"/>
    <w:rsid w:val="009E7FFE"/>
    <w:rsid w:val="009F0125"/>
    <w:rsid w:val="009F02A2"/>
    <w:rsid w:val="009F0768"/>
    <w:rsid w:val="009F0A2C"/>
    <w:rsid w:val="009F0A9A"/>
    <w:rsid w:val="009F0B5E"/>
    <w:rsid w:val="009F0E0C"/>
    <w:rsid w:val="009F117D"/>
    <w:rsid w:val="009F1542"/>
    <w:rsid w:val="009F15A4"/>
    <w:rsid w:val="009F18F9"/>
    <w:rsid w:val="009F1965"/>
    <w:rsid w:val="009F1B0E"/>
    <w:rsid w:val="009F1BF9"/>
    <w:rsid w:val="009F1D12"/>
    <w:rsid w:val="009F1DA3"/>
    <w:rsid w:val="009F1F38"/>
    <w:rsid w:val="009F214F"/>
    <w:rsid w:val="009F21AE"/>
    <w:rsid w:val="009F221D"/>
    <w:rsid w:val="009F2223"/>
    <w:rsid w:val="009F239D"/>
    <w:rsid w:val="009F24F6"/>
    <w:rsid w:val="009F2667"/>
    <w:rsid w:val="009F2737"/>
    <w:rsid w:val="009F2B07"/>
    <w:rsid w:val="009F2C41"/>
    <w:rsid w:val="009F2D1C"/>
    <w:rsid w:val="009F3198"/>
    <w:rsid w:val="009F3F7F"/>
    <w:rsid w:val="009F3FE7"/>
    <w:rsid w:val="009F4047"/>
    <w:rsid w:val="009F4140"/>
    <w:rsid w:val="009F4245"/>
    <w:rsid w:val="009F428C"/>
    <w:rsid w:val="009F42C5"/>
    <w:rsid w:val="009F4512"/>
    <w:rsid w:val="009F4759"/>
    <w:rsid w:val="009F4777"/>
    <w:rsid w:val="009F47AC"/>
    <w:rsid w:val="009F4C58"/>
    <w:rsid w:val="009F4D33"/>
    <w:rsid w:val="009F4DE3"/>
    <w:rsid w:val="009F51D6"/>
    <w:rsid w:val="009F51E4"/>
    <w:rsid w:val="009F51EB"/>
    <w:rsid w:val="009F5515"/>
    <w:rsid w:val="009F5909"/>
    <w:rsid w:val="009F5A90"/>
    <w:rsid w:val="009F602D"/>
    <w:rsid w:val="009F60CA"/>
    <w:rsid w:val="009F6248"/>
    <w:rsid w:val="009F624A"/>
    <w:rsid w:val="009F6300"/>
    <w:rsid w:val="009F642E"/>
    <w:rsid w:val="009F6654"/>
    <w:rsid w:val="009F677F"/>
    <w:rsid w:val="009F68D7"/>
    <w:rsid w:val="009F6C9D"/>
    <w:rsid w:val="009F6F69"/>
    <w:rsid w:val="009F71BF"/>
    <w:rsid w:val="009F7443"/>
    <w:rsid w:val="009F776D"/>
    <w:rsid w:val="009F7931"/>
    <w:rsid w:val="009F7A6B"/>
    <w:rsid w:val="009F7D1F"/>
    <w:rsid w:val="009F7EAC"/>
    <w:rsid w:val="009F7FD6"/>
    <w:rsid w:val="00A004AE"/>
    <w:rsid w:val="00A00591"/>
    <w:rsid w:val="00A00674"/>
    <w:rsid w:val="00A009ED"/>
    <w:rsid w:val="00A00B3E"/>
    <w:rsid w:val="00A00C9E"/>
    <w:rsid w:val="00A00D91"/>
    <w:rsid w:val="00A01150"/>
    <w:rsid w:val="00A016FC"/>
    <w:rsid w:val="00A01E16"/>
    <w:rsid w:val="00A0219E"/>
    <w:rsid w:val="00A02865"/>
    <w:rsid w:val="00A02A14"/>
    <w:rsid w:val="00A02C7E"/>
    <w:rsid w:val="00A02EF8"/>
    <w:rsid w:val="00A03344"/>
    <w:rsid w:val="00A0348D"/>
    <w:rsid w:val="00A03632"/>
    <w:rsid w:val="00A036EC"/>
    <w:rsid w:val="00A038EE"/>
    <w:rsid w:val="00A03C1F"/>
    <w:rsid w:val="00A03C44"/>
    <w:rsid w:val="00A03C7D"/>
    <w:rsid w:val="00A04300"/>
    <w:rsid w:val="00A04371"/>
    <w:rsid w:val="00A043C7"/>
    <w:rsid w:val="00A04479"/>
    <w:rsid w:val="00A04831"/>
    <w:rsid w:val="00A04C2D"/>
    <w:rsid w:val="00A04CE2"/>
    <w:rsid w:val="00A051F9"/>
    <w:rsid w:val="00A05215"/>
    <w:rsid w:val="00A053A6"/>
    <w:rsid w:val="00A053A8"/>
    <w:rsid w:val="00A053D5"/>
    <w:rsid w:val="00A05989"/>
    <w:rsid w:val="00A05A1A"/>
    <w:rsid w:val="00A05E97"/>
    <w:rsid w:val="00A06221"/>
    <w:rsid w:val="00A064DB"/>
    <w:rsid w:val="00A0683E"/>
    <w:rsid w:val="00A0690A"/>
    <w:rsid w:val="00A06956"/>
    <w:rsid w:val="00A07202"/>
    <w:rsid w:val="00A0761A"/>
    <w:rsid w:val="00A07AB3"/>
    <w:rsid w:val="00A07AB4"/>
    <w:rsid w:val="00A07AB9"/>
    <w:rsid w:val="00A07C0C"/>
    <w:rsid w:val="00A07DA7"/>
    <w:rsid w:val="00A07F22"/>
    <w:rsid w:val="00A10066"/>
    <w:rsid w:val="00A10604"/>
    <w:rsid w:val="00A10700"/>
    <w:rsid w:val="00A1076E"/>
    <w:rsid w:val="00A10897"/>
    <w:rsid w:val="00A10F13"/>
    <w:rsid w:val="00A1149A"/>
    <w:rsid w:val="00A1159E"/>
    <w:rsid w:val="00A11637"/>
    <w:rsid w:val="00A1184C"/>
    <w:rsid w:val="00A119EC"/>
    <w:rsid w:val="00A11C7E"/>
    <w:rsid w:val="00A11DC8"/>
    <w:rsid w:val="00A11E0C"/>
    <w:rsid w:val="00A11ED3"/>
    <w:rsid w:val="00A11F16"/>
    <w:rsid w:val="00A11FD8"/>
    <w:rsid w:val="00A121C5"/>
    <w:rsid w:val="00A12531"/>
    <w:rsid w:val="00A12B73"/>
    <w:rsid w:val="00A12DBF"/>
    <w:rsid w:val="00A12DE6"/>
    <w:rsid w:val="00A12F7C"/>
    <w:rsid w:val="00A12FC1"/>
    <w:rsid w:val="00A12FD5"/>
    <w:rsid w:val="00A13032"/>
    <w:rsid w:val="00A13479"/>
    <w:rsid w:val="00A1347D"/>
    <w:rsid w:val="00A134A7"/>
    <w:rsid w:val="00A13830"/>
    <w:rsid w:val="00A13909"/>
    <w:rsid w:val="00A139FB"/>
    <w:rsid w:val="00A13C64"/>
    <w:rsid w:val="00A13D09"/>
    <w:rsid w:val="00A13EC1"/>
    <w:rsid w:val="00A13F38"/>
    <w:rsid w:val="00A1415F"/>
    <w:rsid w:val="00A14248"/>
    <w:rsid w:val="00A1426D"/>
    <w:rsid w:val="00A14511"/>
    <w:rsid w:val="00A145C9"/>
    <w:rsid w:val="00A147A7"/>
    <w:rsid w:val="00A14874"/>
    <w:rsid w:val="00A149F1"/>
    <w:rsid w:val="00A14D8D"/>
    <w:rsid w:val="00A15506"/>
    <w:rsid w:val="00A156CB"/>
    <w:rsid w:val="00A159C3"/>
    <w:rsid w:val="00A15BF7"/>
    <w:rsid w:val="00A166A4"/>
    <w:rsid w:val="00A16978"/>
    <w:rsid w:val="00A169A3"/>
    <w:rsid w:val="00A16BA2"/>
    <w:rsid w:val="00A16BE7"/>
    <w:rsid w:val="00A16CBC"/>
    <w:rsid w:val="00A1708F"/>
    <w:rsid w:val="00A1716F"/>
    <w:rsid w:val="00A173D3"/>
    <w:rsid w:val="00A17552"/>
    <w:rsid w:val="00A17B0D"/>
    <w:rsid w:val="00A17EB5"/>
    <w:rsid w:val="00A20361"/>
    <w:rsid w:val="00A20635"/>
    <w:rsid w:val="00A20A45"/>
    <w:rsid w:val="00A20B4B"/>
    <w:rsid w:val="00A2123F"/>
    <w:rsid w:val="00A2153A"/>
    <w:rsid w:val="00A217EE"/>
    <w:rsid w:val="00A2191D"/>
    <w:rsid w:val="00A21991"/>
    <w:rsid w:val="00A21F1A"/>
    <w:rsid w:val="00A22093"/>
    <w:rsid w:val="00A22126"/>
    <w:rsid w:val="00A22233"/>
    <w:rsid w:val="00A22586"/>
    <w:rsid w:val="00A227A0"/>
    <w:rsid w:val="00A22A35"/>
    <w:rsid w:val="00A22BBD"/>
    <w:rsid w:val="00A23103"/>
    <w:rsid w:val="00A23756"/>
    <w:rsid w:val="00A23864"/>
    <w:rsid w:val="00A23A33"/>
    <w:rsid w:val="00A23B27"/>
    <w:rsid w:val="00A23F30"/>
    <w:rsid w:val="00A23F97"/>
    <w:rsid w:val="00A24130"/>
    <w:rsid w:val="00A2421E"/>
    <w:rsid w:val="00A2425A"/>
    <w:rsid w:val="00A242AE"/>
    <w:rsid w:val="00A24409"/>
    <w:rsid w:val="00A2450B"/>
    <w:rsid w:val="00A246F9"/>
    <w:rsid w:val="00A24A16"/>
    <w:rsid w:val="00A24E60"/>
    <w:rsid w:val="00A24FFF"/>
    <w:rsid w:val="00A25179"/>
    <w:rsid w:val="00A25233"/>
    <w:rsid w:val="00A2527E"/>
    <w:rsid w:val="00A254E9"/>
    <w:rsid w:val="00A2550B"/>
    <w:rsid w:val="00A2576D"/>
    <w:rsid w:val="00A25A8A"/>
    <w:rsid w:val="00A25E9E"/>
    <w:rsid w:val="00A26079"/>
    <w:rsid w:val="00A26434"/>
    <w:rsid w:val="00A265CC"/>
    <w:rsid w:val="00A265F4"/>
    <w:rsid w:val="00A2665E"/>
    <w:rsid w:val="00A26A1A"/>
    <w:rsid w:val="00A26AC6"/>
    <w:rsid w:val="00A271A3"/>
    <w:rsid w:val="00A27291"/>
    <w:rsid w:val="00A272F3"/>
    <w:rsid w:val="00A2730A"/>
    <w:rsid w:val="00A2756D"/>
    <w:rsid w:val="00A2789B"/>
    <w:rsid w:val="00A27A9F"/>
    <w:rsid w:val="00A27E86"/>
    <w:rsid w:val="00A27F18"/>
    <w:rsid w:val="00A3055C"/>
    <w:rsid w:val="00A30835"/>
    <w:rsid w:val="00A3087C"/>
    <w:rsid w:val="00A31016"/>
    <w:rsid w:val="00A31097"/>
    <w:rsid w:val="00A31203"/>
    <w:rsid w:val="00A312BE"/>
    <w:rsid w:val="00A3171C"/>
    <w:rsid w:val="00A317F9"/>
    <w:rsid w:val="00A319CD"/>
    <w:rsid w:val="00A31A79"/>
    <w:rsid w:val="00A32308"/>
    <w:rsid w:val="00A327CF"/>
    <w:rsid w:val="00A32855"/>
    <w:rsid w:val="00A32B45"/>
    <w:rsid w:val="00A32D30"/>
    <w:rsid w:val="00A32DA5"/>
    <w:rsid w:val="00A32F7A"/>
    <w:rsid w:val="00A32FCF"/>
    <w:rsid w:val="00A33126"/>
    <w:rsid w:val="00A331C7"/>
    <w:rsid w:val="00A33569"/>
    <w:rsid w:val="00A33773"/>
    <w:rsid w:val="00A337A3"/>
    <w:rsid w:val="00A337FE"/>
    <w:rsid w:val="00A33ACF"/>
    <w:rsid w:val="00A33AF9"/>
    <w:rsid w:val="00A33B8B"/>
    <w:rsid w:val="00A33BBE"/>
    <w:rsid w:val="00A3433F"/>
    <w:rsid w:val="00A343AA"/>
    <w:rsid w:val="00A34424"/>
    <w:rsid w:val="00A34472"/>
    <w:rsid w:val="00A3477F"/>
    <w:rsid w:val="00A3485F"/>
    <w:rsid w:val="00A349FC"/>
    <w:rsid w:val="00A34AA5"/>
    <w:rsid w:val="00A35216"/>
    <w:rsid w:val="00A354EE"/>
    <w:rsid w:val="00A354FC"/>
    <w:rsid w:val="00A355B6"/>
    <w:rsid w:val="00A357A8"/>
    <w:rsid w:val="00A357F0"/>
    <w:rsid w:val="00A35CD1"/>
    <w:rsid w:val="00A35D30"/>
    <w:rsid w:val="00A36141"/>
    <w:rsid w:val="00A364E5"/>
    <w:rsid w:val="00A365F2"/>
    <w:rsid w:val="00A366DA"/>
    <w:rsid w:val="00A36834"/>
    <w:rsid w:val="00A36A66"/>
    <w:rsid w:val="00A36E42"/>
    <w:rsid w:val="00A36E53"/>
    <w:rsid w:val="00A3701A"/>
    <w:rsid w:val="00A37108"/>
    <w:rsid w:val="00A374DE"/>
    <w:rsid w:val="00A37583"/>
    <w:rsid w:val="00A37B24"/>
    <w:rsid w:val="00A37CD3"/>
    <w:rsid w:val="00A37CF1"/>
    <w:rsid w:val="00A37D4B"/>
    <w:rsid w:val="00A37E16"/>
    <w:rsid w:val="00A40084"/>
    <w:rsid w:val="00A4033C"/>
    <w:rsid w:val="00A40406"/>
    <w:rsid w:val="00A4050D"/>
    <w:rsid w:val="00A40550"/>
    <w:rsid w:val="00A406C2"/>
    <w:rsid w:val="00A40890"/>
    <w:rsid w:val="00A40BA4"/>
    <w:rsid w:val="00A40DC1"/>
    <w:rsid w:val="00A40FBA"/>
    <w:rsid w:val="00A41013"/>
    <w:rsid w:val="00A41064"/>
    <w:rsid w:val="00A41304"/>
    <w:rsid w:val="00A4130F"/>
    <w:rsid w:val="00A41345"/>
    <w:rsid w:val="00A41364"/>
    <w:rsid w:val="00A41408"/>
    <w:rsid w:val="00A414D8"/>
    <w:rsid w:val="00A4150D"/>
    <w:rsid w:val="00A4159B"/>
    <w:rsid w:val="00A416F5"/>
    <w:rsid w:val="00A41B71"/>
    <w:rsid w:val="00A41BF6"/>
    <w:rsid w:val="00A41E2D"/>
    <w:rsid w:val="00A420B3"/>
    <w:rsid w:val="00A426F5"/>
    <w:rsid w:val="00A427F4"/>
    <w:rsid w:val="00A42B4C"/>
    <w:rsid w:val="00A43152"/>
    <w:rsid w:val="00A4350F"/>
    <w:rsid w:val="00A4381F"/>
    <w:rsid w:val="00A4394F"/>
    <w:rsid w:val="00A43BB5"/>
    <w:rsid w:val="00A43C40"/>
    <w:rsid w:val="00A43C51"/>
    <w:rsid w:val="00A43CFB"/>
    <w:rsid w:val="00A43DEF"/>
    <w:rsid w:val="00A4400F"/>
    <w:rsid w:val="00A4421F"/>
    <w:rsid w:val="00A44302"/>
    <w:rsid w:val="00A443E7"/>
    <w:rsid w:val="00A449F2"/>
    <w:rsid w:val="00A44F74"/>
    <w:rsid w:val="00A458F8"/>
    <w:rsid w:val="00A45E68"/>
    <w:rsid w:val="00A46316"/>
    <w:rsid w:val="00A463F3"/>
    <w:rsid w:val="00A465D5"/>
    <w:rsid w:val="00A46952"/>
    <w:rsid w:val="00A46ABE"/>
    <w:rsid w:val="00A46CBE"/>
    <w:rsid w:val="00A46FD1"/>
    <w:rsid w:val="00A471BE"/>
    <w:rsid w:val="00A475FA"/>
    <w:rsid w:val="00A47989"/>
    <w:rsid w:val="00A47C51"/>
    <w:rsid w:val="00A47C80"/>
    <w:rsid w:val="00A50183"/>
    <w:rsid w:val="00A5048F"/>
    <w:rsid w:val="00A505BD"/>
    <w:rsid w:val="00A50759"/>
    <w:rsid w:val="00A50840"/>
    <w:rsid w:val="00A50CD3"/>
    <w:rsid w:val="00A510FF"/>
    <w:rsid w:val="00A51552"/>
    <w:rsid w:val="00A515FC"/>
    <w:rsid w:val="00A51732"/>
    <w:rsid w:val="00A5179D"/>
    <w:rsid w:val="00A51A2B"/>
    <w:rsid w:val="00A51C92"/>
    <w:rsid w:val="00A51C9F"/>
    <w:rsid w:val="00A51CCF"/>
    <w:rsid w:val="00A51D11"/>
    <w:rsid w:val="00A51E11"/>
    <w:rsid w:val="00A51EB5"/>
    <w:rsid w:val="00A51F77"/>
    <w:rsid w:val="00A52880"/>
    <w:rsid w:val="00A52B4C"/>
    <w:rsid w:val="00A52D25"/>
    <w:rsid w:val="00A53072"/>
    <w:rsid w:val="00A531CB"/>
    <w:rsid w:val="00A5321F"/>
    <w:rsid w:val="00A533D3"/>
    <w:rsid w:val="00A53544"/>
    <w:rsid w:val="00A537C0"/>
    <w:rsid w:val="00A53938"/>
    <w:rsid w:val="00A53A43"/>
    <w:rsid w:val="00A53CB9"/>
    <w:rsid w:val="00A54BFC"/>
    <w:rsid w:val="00A54CAA"/>
    <w:rsid w:val="00A54DA9"/>
    <w:rsid w:val="00A557E9"/>
    <w:rsid w:val="00A55836"/>
    <w:rsid w:val="00A55935"/>
    <w:rsid w:val="00A55BF9"/>
    <w:rsid w:val="00A55C06"/>
    <w:rsid w:val="00A55DE2"/>
    <w:rsid w:val="00A55ED1"/>
    <w:rsid w:val="00A55F44"/>
    <w:rsid w:val="00A568E2"/>
    <w:rsid w:val="00A568F6"/>
    <w:rsid w:val="00A569DB"/>
    <w:rsid w:val="00A56E00"/>
    <w:rsid w:val="00A5705F"/>
    <w:rsid w:val="00A57310"/>
    <w:rsid w:val="00A57537"/>
    <w:rsid w:val="00A575CF"/>
    <w:rsid w:val="00A575F6"/>
    <w:rsid w:val="00A5779F"/>
    <w:rsid w:val="00A57966"/>
    <w:rsid w:val="00A57990"/>
    <w:rsid w:val="00A57A33"/>
    <w:rsid w:val="00A57A79"/>
    <w:rsid w:val="00A57D93"/>
    <w:rsid w:val="00A6009B"/>
    <w:rsid w:val="00A60937"/>
    <w:rsid w:val="00A60A99"/>
    <w:rsid w:val="00A60BD8"/>
    <w:rsid w:val="00A61465"/>
    <w:rsid w:val="00A61733"/>
    <w:rsid w:val="00A618D4"/>
    <w:rsid w:val="00A61A2B"/>
    <w:rsid w:val="00A61AF0"/>
    <w:rsid w:val="00A61B55"/>
    <w:rsid w:val="00A61D1D"/>
    <w:rsid w:val="00A61E23"/>
    <w:rsid w:val="00A61E8D"/>
    <w:rsid w:val="00A629AB"/>
    <w:rsid w:val="00A635C4"/>
    <w:rsid w:val="00A63690"/>
    <w:rsid w:val="00A639CE"/>
    <w:rsid w:val="00A63C32"/>
    <w:rsid w:val="00A63C83"/>
    <w:rsid w:val="00A63F62"/>
    <w:rsid w:val="00A63FE8"/>
    <w:rsid w:val="00A640C1"/>
    <w:rsid w:val="00A6424E"/>
    <w:rsid w:val="00A644C7"/>
    <w:rsid w:val="00A6453C"/>
    <w:rsid w:val="00A646EC"/>
    <w:rsid w:val="00A64BAE"/>
    <w:rsid w:val="00A64CCA"/>
    <w:rsid w:val="00A64EEB"/>
    <w:rsid w:val="00A65178"/>
    <w:rsid w:val="00A65500"/>
    <w:rsid w:val="00A65589"/>
    <w:rsid w:val="00A655EA"/>
    <w:rsid w:val="00A65830"/>
    <w:rsid w:val="00A65876"/>
    <w:rsid w:val="00A65BC4"/>
    <w:rsid w:val="00A65F1F"/>
    <w:rsid w:val="00A66031"/>
    <w:rsid w:val="00A6606D"/>
    <w:rsid w:val="00A661CC"/>
    <w:rsid w:val="00A6629E"/>
    <w:rsid w:val="00A66437"/>
    <w:rsid w:val="00A664CC"/>
    <w:rsid w:val="00A665BF"/>
    <w:rsid w:val="00A66802"/>
    <w:rsid w:val="00A66919"/>
    <w:rsid w:val="00A66B7F"/>
    <w:rsid w:val="00A66D14"/>
    <w:rsid w:val="00A66D68"/>
    <w:rsid w:val="00A66DA2"/>
    <w:rsid w:val="00A66EB8"/>
    <w:rsid w:val="00A67065"/>
    <w:rsid w:val="00A6722F"/>
    <w:rsid w:val="00A67232"/>
    <w:rsid w:val="00A6799A"/>
    <w:rsid w:val="00A67B7A"/>
    <w:rsid w:val="00A67C17"/>
    <w:rsid w:val="00A67DA3"/>
    <w:rsid w:val="00A67EF8"/>
    <w:rsid w:val="00A700F5"/>
    <w:rsid w:val="00A70375"/>
    <w:rsid w:val="00A70779"/>
    <w:rsid w:val="00A70A94"/>
    <w:rsid w:val="00A70B3B"/>
    <w:rsid w:val="00A70D84"/>
    <w:rsid w:val="00A71355"/>
    <w:rsid w:val="00A7139B"/>
    <w:rsid w:val="00A716B9"/>
    <w:rsid w:val="00A716DB"/>
    <w:rsid w:val="00A71820"/>
    <w:rsid w:val="00A7182B"/>
    <w:rsid w:val="00A71E86"/>
    <w:rsid w:val="00A71F4F"/>
    <w:rsid w:val="00A72130"/>
    <w:rsid w:val="00A722D0"/>
    <w:rsid w:val="00A722F9"/>
    <w:rsid w:val="00A72609"/>
    <w:rsid w:val="00A726C5"/>
    <w:rsid w:val="00A729B4"/>
    <w:rsid w:val="00A72AE2"/>
    <w:rsid w:val="00A72B19"/>
    <w:rsid w:val="00A72B26"/>
    <w:rsid w:val="00A72EE4"/>
    <w:rsid w:val="00A7329F"/>
    <w:rsid w:val="00A73349"/>
    <w:rsid w:val="00A733FC"/>
    <w:rsid w:val="00A735CB"/>
    <w:rsid w:val="00A73ABB"/>
    <w:rsid w:val="00A73B7D"/>
    <w:rsid w:val="00A73C85"/>
    <w:rsid w:val="00A73D95"/>
    <w:rsid w:val="00A74170"/>
    <w:rsid w:val="00A74320"/>
    <w:rsid w:val="00A74353"/>
    <w:rsid w:val="00A746AA"/>
    <w:rsid w:val="00A747AA"/>
    <w:rsid w:val="00A7480D"/>
    <w:rsid w:val="00A74812"/>
    <w:rsid w:val="00A74C82"/>
    <w:rsid w:val="00A74EAA"/>
    <w:rsid w:val="00A75060"/>
    <w:rsid w:val="00A75213"/>
    <w:rsid w:val="00A75D4D"/>
    <w:rsid w:val="00A76104"/>
    <w:rsid w:val="00A76476"/>
    <w:rsid w:val="00A76749"/>
    <w:rsid w:val="00A76A03"/>
    <w:rsid w:val="00A76A4A"/>
    <w:rsid w:val="00A76AB2"/>
    <w:rsid w:val="00A76C64"/>
    <w:rsid w:val="00A76CCD"/>
    <w:rsid w:val="00A76DDA"/>
    <w:rsid w:val="00A76ED9"/>
    <w:rsid w:val="00A76F8B"/>
    <w:rsid w:val="00A771EA"/>
    <w:rsid w:val="00A77929"/>
    <w:rsid w:val="00A77969"/>
    <w:rsid w:val="00A805A8"/>
    <w:rsid w:val="00A8069D"/>
    <w:rsid w:val="00A80794"/>
    <w:rsid w:val="00A807DB"/>
    <w:rsid w:val="00A808BB"/>
    <w:rsid w:val="00A80B2D"/>
    <w:rsid w:val="00A80DCD"/>
    <w:rsid w:val="00A80DD9"/>
    <w:rsid w:val="00A80F55"/>
    <w:rsid w:val="00A81341"/>
    <w:rsid w:val="00A8158B"/>
    <w:rsid w:val="00A81595"/>
    <w:rsid w:val="00A81C5E"/>
    <w:rsid w:val="00A820B6"/>
    <w:rsid w:val="00A824D9"/>
    <w:rsid w:val="00A82927"/>
    <w:rsid w:val="00A829C3"/>
    <w:rsid w:val="00A82D30"/>
    <w:rsid w:val="00A82F7C"/>
    <w:rsid w:val="00A832A2"/>
    <w:rsid w:val="00A834E6"/>
    <w:rsid w:val="00A83779"/>
    <w:rsid w:val="00A83D93"/>
    <w:rsid w:val="00A83DCC"/>
    <w:rsid w:val="00A83E01"/>
    <w:rsid w:val="00A83F0E"/>
    <w:rsid w:val="00A84203"/>
    <w:rsid w:val="00A8421C"/>
    <w:rsid w:val="00A843D3"/>
    <w:rsid w:val="00A849FE"/>
    <w:rsid w:val="00A84B58"/>
    <w:rsid w:val="00A84CF2"/>
    <w:rsid w:val="00A84EE3"/>
    <w:rsid w:val="00A84FD4"/>
    <w:rsid w:val="00A85198"/>
    <w:rsid w:val="00A85298"/>
    <w:rsid w:val="00A85653"/>
    <w:rsid w:val="00A85C31"/>
    <w:rsid w:val="00A85E7D"/>
    <w:rsid w:val="00A86139"/>
    <w:rsid w:val="00A86566"/>
    <w:rsid w:val="00A86A2C"/>
    <w:rsid w:val="00A86A87"/>
    <w:rsid w:val="00A86C2E"/>
    <w:rsid w:val="00A86D42"/>
    <w:rsid w:val="00A86F32"/>
    <w:rsid w:val="00A8703A"/>
    <w:rsid w:val="00A870B7"/>
    <w:rsid w:val="00A8753A"/>
    <w:rsid w:val="00A875E5"/>
    <w:rsid w:val="00A876DF"/>
    <w:rsid w:val="00A878CE"/>
    <w:rsid w:val="00A879B1"/>
    <w:rsid w:val="00A87B1F"/>
    <w:rsid w:val="00A87DD6"/>
    <w:rsid w:val="00A87E0C"/>
    <w:rsid w:val="00A87E71"/>
    <w:rsid w:val="00A87EB8"/>
    <w:rsid w:val="00A87F29"/>
    <w:rsid w:val="00A901DB"/>
    <w:rsid w:val="00A902B3"/>
    <w:rsid w:val="00A90904"/>
    <w:rsid w:val="00A9097D"/>
    <w:rsid w:val="00A90AC1"/>
    <w:rsid w:val="00A90BA0"/>
    <w:rsid w:val="00A90EBE"/>
    <w:rsid w:val="00A90F26"/>
    <w:rsid w:val="00A9109B"/>
    <w:rsid w:val="00A915AA"/>
    <w:rsid w:val="00A91C57"/>
    <w:rsid w:val="00A91F9E"/>
    <w:rsid w:val="00A92316"/>
    <w:rsid w:val="00A93062"/>
    <w:rsid w:val="00A930BC"/>
    <w:rsid w:val="00A93161"/>
    <w:rsid w:val="00A9345A"/>
    <w:rsid w:val="00A936D8"/>
    <w:rsid w:val="00A93A83"/>
    <w:rsid w:val="00A94041"/>
    <w:rsid w:val="00A94247"/>
    <w:rsid w:val="00A94331"/>
    <w:rsid w:val="00A9434C"/>
    <w:rsid w:val="00A94A5B"/>
    <w:rsid w:val="00A94B1D"/>
    <w:rsid w:val="00A94B97"/>
    <w:rsid w:val="00A94EC9"/>
    <w:rsid w:val="00A950EE"/>
    <w:rsid w:val="00A9521F"/>
    <w:rsid w:val="00A95461"/>
    <w:rsid w:val="00A95582"/>
    <w:rsid w:val="00A95793"/>
    <w:rsid w:val="00A957CB"/>
    <w:rsid w:val="00A9583D"/>
    <w:rsid w:val="00A95A1D"/>
    <w:rsid w:val="00A95A36"/>
    <w:rsid w:val="00A960D5"/>
    <w:rsid w:val="00A9610B"/>
    <w:rsid w:val="00A96376"/>
    <w:rsid w:val="00A96470"/>
    <w:rsid w:val="00A964E7"/>
    <w:rsid w:val="00A96865"/>
    <w:rsid w:val="00A96BC6"/>
    <w:rsid w:val="00A96D07"/>
    <w:rsid w:val="00A9744B"/>
    <w:rsid w:val="00A97605"/>
    <w:rsid w:val="00A9770E"/>
    <w:rsid w:val="00A977E1"/>
    <w:rsid w:val="00AA03C5"/>
    <w:rsid w:val="00AA067C"/>
    <w:rsid w:val="00AA077B"/>
    <w:rsid w:val="00AA1088"/>
    <w:rsid w:val="00AA130D"/>
    <w:rsid w:val="00AA13DE"/>
    <w:rsid w:val="00AA1453"/>
    <w:rsid w:val="00AA182F"/>
    <w:rsid w:val="00AA193E"/>
    <w:rsid w:val="00AA1B3A"/>
    <w:rsid w:val="00AA1C1C"/>
    <w:rsid w:val="00AA1C41"/>
    <w:rsid w:val="00AA1E51"/>
    <w:rsid w:val="00AA1F5B"/>
    <w:rsid w:val="00AA21E8"/>
    <w:rsid w:val="00AA237B"/>
    <w:rsid w:val="00AA23CD"/>
    <w:rsid w:val="00AA2716"/>
    <w:rsid w:val="00AA2BF6"/>
    <w:rsid w:val="00AA2D24"/>
    <w:rsid w:val="00AA2DEE"/>
    <w:rsid w:val="00AA2E6F"/>
    <w:rsid w:val="00AA35FE"/>
    <w:rsid w:val="00AA365E"/>
    <w:rsid w:val="00AA37B0"/>
    <w:rsid w:val="00AA3C78"/>
    <w:rsid w:val="00AA3F9E"/>
    <w:rsid w:val="00AA402C"/>
    <w:rsid w:val="00AA40E8"/>
    <w:rsid w:val="00AA423F"/>
    <w:rsid w:val="00AA4BD6"/>
    <w:rsid w:val="00AA4FEB"/>
    <w:rsid w:val="00AA5331"/>
    <w:rsid w:val="00AA54B8"/>
    <w:rsid w:val="00AA59C1"/>
    <w:rsid w:val="00AA5DD0"/>
    <w:rsid w:val="00AA5F04"/>
    <w:rsid w:val="00AA6788"/>
    <w:rsid w:val="00AA68AE"/>
    <w:rsid w:val="00AA6AF2"/>
    <w:rsid w:val="00AA6D41"/>
    <w:rsid w:val="00AA6EC7"/>
    <w:rsid w:val="00AA714A"/>
    <w:rsid w:val="00AA731A"/>
    <w:rsid w:val="00AA770B"/>
    <w:rsid w:val="00AA7899"/>
    <w:rsid w:val="00AA7B70"/>
    <w:rsid w:val="00AA7C37"/>
    <w:rsid w:val="00AA7F7C"/>
    <w:rsid w:val="00AB04E0"/>
    <w:rsid w:val="00AB04E1"/>
    <w:rsid w:val="00AB0508"/>
    <w:rsid w:val="00AB0733"/>
    <w:rsid w:val="00AB0A52"/>
    <w:rsid w:val="00AB0EEC"/>
    <w:rsid w:val="00AB13C1"/>
    <w:rsid w:val="00AB1812"/>
    <w:rsid w:val="00AB1DA5"/>
    <w:rsid w:val="00AB21DD"/>
    <w:rsid w:val="00AB23D3"/>
    <w:rsid w:val="00AB243B"/>
    <w:rsid w:val="00AB24B4"/>
    <w:rsid w:val="00AB2621"/>
    <w:rsid w:val="00AB2D74"/>
    <w:rsid w:val="00AB2D83"/>
    <w:rsid w:val="00AB3303"/>
    <w:rsid w:val="00AB35DA"/>
    <w:rsid w:val="00AB36A0"/>
    <w:rsid w:val="00AB38D7"/>
    <w:rsid w:val="00AB3CB4"/>
    <w:rsid w:val="00AB3CE9"/>
    <w:rsid w:val="00AB3E77"/>
    <w:rsid w:val="00AB4359"/>
    <w:rsid w:val="00AB471A"/>
    <w:rsid w:val="00AB483B"/>
    <w:rsid w:val="00AB490D"/>
    <w:rsid w:val="00AB4975"/>
    <w:rsid w:val="00AB4C76"/>
    <w:rsid w:val="00AB4DAD"/>
    <w:rsid w:val="00AB4EC7"/>
    <w:rsid w:val="00AB52EC"/>
    <w:rsid w:val="00AB53D5"/>
    <w:rsid w:val="00AB56F0"/>
    <w:rsid w:val="00AB5780"/>
    <w:rsid w:val="00AB57C2"/>
    <w:rsid w:val="00AB5AD1"/>
    <w:rsid w:val="00AB5AEE"/>
    <w:rsid w:val="00AB5B2F"/>
    <w:rsid w:val="00AB5C2B"/>
    <w:rsid w:val="00AB5C84"/>
    <w:rsid w:val="00AB62EC"/>
    <w:rsid w:val="00AB634D"/>
    <w:rsid w:val="00AB657D"/>
    <w:rsid w:val="00AB6EB9"/>
    <w:rsid w:val="00AB7199"/>
    <w:rsid w:val="00AB72F0"/>
    <w:rsid w:val="00AB74A3"/>
    <w:rsid w:val="00AB76EB"/>
    <w:rsid w:val="00AB76F3"/>
    <w:rsid w:val="00AB7833"/>
    <w:rsid w:val="00AB78A7"/>
    <w:rsid w:val="00AB7DD1"/>
    <w:rsid w:val="00AC0089"/>
    <w:rsid w:val="00AC0355"/>
    <w:rsid w:val="00AC041B"/>
    <w:rsid w:val="00AC093C"/>
    <w:rsid w:val="00AC0C5B"/>
    <w:rsid w:val="00AC0DFD"/>
    <w:rsid w:val="00AC0F8B"/>
    <w:rsid w:val="00AC10CA"/>
    <w:rsid w:val="00AC117C"/>
    <w:rsid w:val="00AC144A"/>
    <w:rsid w:val="00AC14BD"/>
    <w:rsid w:val="00AC15E3"/>
    <w:rsid w:val="00AC1A3F"/>
    <w:rsid w:val="00AC1D9B"/>
    <w:rsid w:val="00AC2554"/>
    <w:rsid w:val="00AC2589"/>
    <w:rsid w:val="00AC280E"/>
    <w:rsid w:val="00AC2BEB"/>
    <w:rsid w:val="00AC2FD0"/>
    <w:rsid w:val="00AC3205"/>
    <w:rsid w:val="00AC357F"/>
    <w:rsid w:val="00AC35DD"/>
    <w:rsid w:val="00AC392A"/>
    <w:rsid w:val="00AC3A80"/>
    <w:rsid w:val="00AC3BED"/>
    <w:rsid w:val="00AC408F"/>
    <w:rsid w:val="00AC40CD"/>
    <w:rsid w:val="00AC411D"/>
    <w:rsid w:val="00AC4369"/>
    <w:rsid w:val="00AC43A4"/>
    <w:rsid w:val="00AC43E6"/>
    <w:rsid w:val="00AC44AE"/>
    <w:rsid w:val="00AC45DB"/>
    <w:rsid w:val="00AC47C9"/>
    <w:rsid w:val="00AC4E5A"/>
    <w:rsid w:val="00AC4EFC"/>
    <w:rsid w:val="00AC5060"/>
    <w:rsid w:val="00AC5133"/>
    <w:rsid w:val="00AC5251"/>
    <w:rsid w:val="00AC5614"/>
    <w:rsid w:val="00AC58C2"/>
    <w:rsid w:val="00AC5912"/>
    <w:rsid w:val="00AC5F7C"/>
    <w:rsid w:val="00AC62D8"/>
    <w:rsid w:val="00AC632E"/>
    <w:rsid w:val="00AC698E"/>
    <w:rsid w:val="00AC6B5E"/>
    <w:rsid w:val="00AC6FC2"/>
    <w:rsid w:val="00AC7457"/>
    <w:rsid w:val="00AC7522"/>
    <w:rsid w:val="00AC760B"/>
    <w:rsid w:val="00AC7624"/>
    <w:rsid w:val="00AC770E"/>
    <w:rsid w:val="00AC7782"/>
    <w:rsid w:val="00AC7E16"/>
    <w:rsid w:val="00AC7FFA"/>
    <w:rsid w:val="00AD03A4"/>
    <w:rsid w:val="00AD0488"/>
    <w:rsid w:val="00AD0950"/>
    <w:rsid w:val="00AD0BB0"/>
    <w:rsid w:val="00AD0D0D"/>
    <w:rsid w:val="00AD0D13"/>
    <w:rsid w:val="00AD0EA2"/>
    <w:rsid w:val="00AD0FCE"/>
    <w:rsid w:val="00AD1841"/>
    <w:rsid w:val="00AD1852"/>
    <w:rsid w:val="00AD19A9"/>
    <w:rsid w:val="00AD1B72"/>
    <w:rsid w:val="00AD1C0A"/>
    <w:rsid w:val="00AD1F54"/>
    <w:rsid w:val="00AD1F5D"/>
    <w:rsid w:val="00AD203E"/>
    <w:rsid w:val="00AD2225"/>
    <w:rsid w:val="00AD24A6"/>
    <w:rsid w:val="00AD252D"/>
    <w:rsid w:val="00AD2728"/>
    <w:rsid w:val="00AD278E"/>
    <w:rsid w:val="00AD28E1"/>
    <w:rsid w:val="00AD2934"/>
    <w:rsid w:val="00AD2C84"/>
    <w:rsid w:val="00AD3036"/>
    <w:rsid w:val="00AD310B"/>
    <w:rsid w:val="00AD318A"/>
    <w:rsid w:val="00AD3335"/>
    <w:rsid w:val="00AD338D"/>
    <w:rsid w:val="00AD350C"/>
    <w:rsid w:val="00AD3658"/>
    <w:rsid w:val="00AD3811"/>
    <w:rsid w:val="00AD3E5D"/>
    <w:rsid w:val="00AD4298"/>
    <w:rsid w:val="00AD43A0"/>
    <w:rsid w:val="00AD4407"/>
    <w:rsid w:val="00AD4703"/>
    <w:rsid w:val="00AD4770"/>
    <w:rsid w:val="00AD4785"/>
    <w:rsid w:val="00AD47F6"/>
    <w:rsid w:val="00AD4CB1"/>
    <w:rsid w:val="00AD4DB0"/>
    <w:rsid w:val="00AD4F18"/>
    <w:rsid w:val="00AD4FA4"/>
    <w:rsid w:val="00AD5053"/>
    <w:rsid w:val="00AD5162"/>
    <w:rsid w:val="00AD51BB"/>
    <w:rsid w:val="00AD5348"/>
    <w:rsid w:val="00AD5374"/>
    <w:rsid w:val="00AD5393"/>
    <w:rsid w:val="00AD559D"/>
    <w:rsid w:val="00AD55D6"/>
    <w:rsid w:val="00AD55F8"/>
    <w:rsid w:val="00AD5D96"/>
    <w:rsid w:val="00AD5E41"/>
    <w:rsid w:val="00AD6046"/>
    <w:rsid w:val="00AD62E3"/>
    <w:rsid w:val="00AD62EE"/>
    <w:rsid w:val="00AD636B"/>
    <w:rsid w:val="00AD6843"/>
    <w:rsid w:val="00AD6C4D"/>
    <w:rsid w:val="00AD6E2F"/>
    <w:rsid w:val="00AD6F56"/>
    <w:rsid w:val="00AD6FFC"/>
    <w:rsid w:val="00AD7354"/>
    <w:rsid w:val="00AD7521"/>
    <w:rsid w:val="00AD7596"/>
    <w:rsid w:val="00AD7662"/>
    <w:rsid w:val="00AD7CB5"/>
    <w:rsid w:val="00AE00E6"/>
    <w:rsid w:val="00AE02A1"/>
    <w:rsid w:val="00AE069C"/>
    <w:rsid w:val="00AE07FD"/>
    <w:rsid w:val="00AE0A9D"/>
    <w:rsid w:val="00AE0FF3"/>
    <w:rsid w:val="00AE1156"/>
    <w:rsid w:val="00AE13B2"/>
    <w:rsid w:val="00AE1588"/>
    <w:rsid w:val="00AE17E5"/>
    <w:rsid w:val="00AE1877"/>
    <w:rsid w:val="00AE1CFF"/>
    <w:rsid w:val="00AE2021"/>
    <w:rsid w:val="00AE2077"/>
    <w:rsid w:val="00AE2178"/>
    <w:rsid w:val="00AE2349"/>
    <w:rsid w:val="00AE24E9"/>
    <w:rsid w:val="00AE282E"/>
    <w:rsid w:val="00AE29C3"/>
    <w:rsid w:val="00AE2F0A"/>
    <w:rsid w:val="00AE301C"/>
    <w:rsid w:val="00AE3297"/>
    <w:rsid w:val="00AE36C0"/>
    <w:rsid w:val="00AE36C7"/>
    <w:rsid w:val="00AE3B5C"/>
    <w:rsid w:val="00AE3BC0"/>
    <w:rsid w:val="00AE3FEB"/>
    <w:rsid w:val="00AE42C3"/>
    <w:rsid w:val="00AE46E8"/>
    <w:rsid w:val="00AE477C"/>
    <w:rsid w:val="00AE4D7A"/>
    <w:rsid w:val="00AE4FCE"/>
    <w:rsid w:val="00AE50B2"/>
    <w:rsid w:val="00AE5361"/>
    <w:rsid w:val="00AE5523"/>
    <w:rsid w:val="00AE58A2"/>
    <w:rsid w:val="00AE59D2"/>
    <w:rsid w:val="00AE5AD3"/>
    <w:rsid w:val="00AE5D00"/>
    <w:rsid w:val="00AE5DCA"/>
    <w:rsid w:val="00AE5E88"/>
    <w:rsid w:val="00AE6049"/>
    <w:rsid w:val="00AE6328"/>
    <w:rsid w:val="00AE6373"/>
    <w:rsid w:val="00AE639A"/>
    <w:rsid w:val="00AE63D6"/>
    <w:rsid w:val="00AE675D"/>
    <w:rsid w:val="00AE6926"/>
    <w:rsid w:val="00AE6A2D"/>
    <w:rsid w:val="00AE6AB7"/>
    <w:rsid w:val="00AE6D17"/>
    <w:rsid w:val="00AE6E08"/>
    <w:rsid w:val="00AE6F63"/>
    <w:rsid w:val="00AE716C"/>
    <w:rsid w:val="00AE7240"/>
    <w:rsid w:val="00AE7328"/>
    <w:rsid w:val="00AE7531"/>
    <w:rsid w:val="00AE769C"/>
    <w:rsid w:val="00AE7852"/>
    <w:rsid w:val="00AE7B00"/>
    <w:rsid w:val="00AE7EFA"/>
    <w:rsid w:val="00AF02F3"/>
    <w:rsid w:val="00AF0313"/>
    <w:rsid w:val="00AF03C8"/>
    <w:rsid w:val="00AF0447"/>
    <w:rsid w:val="00AF0537"/>
    <w:rsid w:val="00AF0801"/>
    <w:rsid w:val="00AF0A96"/>
    <w:rsid w:val="00AF0ABF"/>
    <w:rsid w:val="00AF12E4"/>
    <w:rsid w:val="00AF14ED"/>
    <w:rsid w:val="00AF1505"/>
    <w:rsid w:val="00AF1510"/>
    <w:rsid w:val="00AF1695"/>
    <w:rsid w:val="00AF1EC4"/>
    <w:rsid w:val="00AF23A5"/>
    <w:rsid w:val="00AF25EB"/>
    <w:rsid w:val="00AF2DB7"/>
    <w:rsid w:val="00AF2F68"/>
    <w:rsid w:val="00AF30AC"/>
    <w:rsid w:val="00AF33E1"/>
    <w:rsid w:val="00AF3470"/>
    <w:rsid w:val="00AF3670"/>
    <w:rsid w:val="00AF36FC"/>
    <w:rsid w:val="00AF377A"/>
    <w:rsid w:val="00AF3A2F"/>
    <w:rsid w:val="00AF3B90"/>
    <w:rsid w:val="00AF3CE5"/>
    <w:rsid w:val="00AF3D70"/>
    <w:rsid w:val="00AF4028"/>
    <w:rsid w:val="00AF4041"/>
    <w:rsid w:val="00AF4074"/>
    <w:rsid w:val="00AF411A"/>
    <w:rsid w:val="00AF41AC"/>
    <w:rsid w:val="00AF4453"/>
    <w:rsid w:val="00AF4495"/>
    <w:rsid w:val="00AF4AEA"/>
    <w:rsid w:val="00AF4B07"/>
    <w:rsid w:val="00AF4BE3"/>
    <w:rsid w:val="00AF4D79"/>
    <w:rsid w:val="00AF4F95"/>
    <w:rsid w:val="00AF4FA9"/>
    <w:rsid w:val="00AF5198"/>
    <w:rsid w:val="00AF5314"/>
    <w:rsid w:val="00AF5393"/>
    <w:rsid w:val="00AF5684"/>
    <w:rsid w:val="00AF597A"/>
    <w:rsid w:val="00AF5C04"/>
    <w:rsid w:val="00AF5C91"/>
    <w:rsid w:val="00AF5DC7"/>
    <w:rsid w:val="00AF5DFF"/>
    <w:rsid w:val="00AF5E80"/>
    <w:rsid w:val="00AF600A"/>
    <w:rsid w:val="00AF6112"/>
    <w:rsid w:val="00AF62CD"/>
    <w:rsid w:val="00AF6315"/>
    <w:rsid w:val="00AF6364"/>
    <w:rsid w:val="00AF6ADC"/>
    <w:rsid w:val="00AF6C0B"/>
    <w:rsid w:val="00AF6CCC"/>
    <w:rsid w:val="00AF6D16"/>
    <w:rsid w:val="00AF7049"/>
    <w:rsid w:val="00AF72DC"/>
    <w:rsid w:val="00AF7477"/>
    <w:rsid w:val="00AF7591"/>
    <w:rsid w:val="00AF76FA"/>
    <w:rsid w:val="00AF79AF"/>
    <w:rsid w:val="00AF7B2C"/>
    <w:rsid w:val="00AF7DBB"/>
    <w:rsid w:val="00B001DA"/>
    <w:rsid w:val="00B007E8"/>
    <w:rsid w:val="00B0087F"/>
    <w:rsid w:val="00B00FAC"/>
    <w:rsid w:val="00B01561"/>
    <w:rsid w:val="00B019EA"/>
    <w:rsid w:val="00B01A0A"/>
    <w:rsid w:val="00B01F75"/>
    <w:rsid w:val="00B021EC"/>
    <w:rsid w:val="00B02426"/>
    <w:rsid w:val="00B02492"/>
    <w:rsid w:val="00B0254D"/>
    <w:rsid w:val="00B02611"/>
    <w:rsid w:val="00B02B8D"/>
    <w:rsid w:val="00B02C15"/>
    <w:rsid w:val="00B03175"/>
    <w:rsid w:val="00B03955"/>
    <w:rsid w:val="00B03AA6"/>
    <w:rsid w:val="00B03B94"/>
    <w:rsid w:val="00B03BBC"/>
    <w:rsid w:val="00B03D9F"/>
    <w:rsid w:val="00B04659"/>
    <w:rsid w:val="00B04A3C"/>
    <w:rsid w:val="00B04B4F"/>
    <w:rsid w:val="00B04BD6"/>
    <w:rsid w:val="00B05033"/>
    <w:rsid w:val="00B05405"/>
    <w:rsid w:val="00B0557E"/>
    <w:rsid w:val="00B055B8"/>
    <w:rsid w:val="00B05636"/>
    <w:rsid w:val="00B05950"/>
    <w:rsid w:val="00B05959"/>
    <w:rsid w:val="00B05CFD"/>
    <w:rsid w:val="00B05EE0"/>
    <w:rsid w:val="00B063CC"/>
    <w:rsid w:val="00B064C6"/>
    <w:rsid w:val="00B06A6A"/>
    <w:rsid w:val="00B06B36"/>
    <w:rsid w:val="00B06CF3"/>
    <w:rsid w:val="00B06E71"/>
    <w:rsid w:val="00B072E6"/>
    <w:rsid w:val="00B0752E"/>
    <w:rsid w:val="00B07B01"/>
    <w:rsid w:val="00B07D45"/>
    <w:rsid w:val="00B07D7A"/>
    <w:rsid w:val="00B07E35"/>
    <w:rsid w:val="00B10011"/>
    <w:rsid w:val="00B102A9"/>
    <w:rsid w:val="00B104D9"/>
    <w:rsid w:val="00B10503"/>
    <w:rsid w:val="00B10710"/>
    <w:rsid w:val="00B10C81"/>
    <w:rsid w:val="00B110DC"/>
    <w:rsid w:val="00B11327"/>
    <w:rsid w:val="00B1139A"/>
    <w:rsid w:val="00B113B0"/>
    <w:rsid w:val="00B117C1"/>
    <w:rsid w:val="00B1188A"/>
    <w:rsid w:val="00B11C7E"/>
    <w:rsid w:val="00B1223C"/>
    <w:rsid w:val="00B1227D"/>
    <w:rsid w:val="00B122A4"/>
    <w:rsid w:val="00B123E0"/>
    <w:rsid w:val="00B124C5"/>
    <w:rsid w:val="00B1261E"/>
    <w:rsid w:val="00B12667"/>
    <w:rsid w:val="00B1275C"/>
    <w:rsid w:val="00B12883"/>
    <w:rsid w:val="00B128D6"/>
    <w:rsid w:val="00B12C4A"/>
    <w:rsid w:val="00B12F25"/>
    <w:rsid w:val="00B12F32"/>
    <w:rsid w:val="00B12F70"/>
    <w:rsid w:val="00B130EE"/>
    <w:rsid w:val="00B13189"/>
    <w:rsid w:val="00B13497"/>
    <w:rsid w:val="00B135D9"/>
    <w:rsid w:val="00B13651"/>
    <w:rsid w:val="00B136D0"/>
    <w:rsid w:val="00B13714"/>
    <w:rsid w:val="00B13739"/>
    <w:rsid w:val="00B1391A"/>
    <w:rsid w:val="00B13A5E"/>
    <w:rsid w:val="00B13D8E"/>
    <w:rsid w:val="00B13FA8"/>
    <w:rsid w:val="00B14231"/>
    <w:rsid w:val="00B14458"/>
    <w:rsid w:val="00B1447C"/>
    <w:rsid w:val="00B144B5"/>
    <w:rsid w:val="00B14522"/>
    <w:rsid w:val="00B14770"/>
    <w:rsid w:val="00B148D7"/>
    <w:rsid w:val="00B14C4F"/>
    <w:rsid w:val="00B14CED"/>
    <w:rsid w:val="00B14D07"/>
    <w:rsid w:val="00B14E03"/>
    <w:rsid w:val="00B151F4"/>
    <w:rsid w:val="00B1521F"/>
    <w:rsid w:val="00B156DD"/>
    <w:rsid w:val="00B15862"/>
    <w:rsid w:val="00B15B4D"/>
    <w:rsid w:val="00B15C7C"/>
    <w:rsid w:val="00B15F09"/>
    <w:rsid w:val="00B16222"/>
    <w:rsid w:val="00B16430"/>
    <w:rsid w:val="00B16C47"/>
    <w:rsid w:val="00B16D8E"/>
    <w:rsid w:val="00B16DF9"/>
    <w:rsid w:val="00B16E28"/>
    <w:rsid w:val="00B17090"/>
    <w:rsid w:val="00B173FA"/>
    <w:rsid w:val="00B17415"/>
    <w:rsid w:val="00B174EE"/>
    <w:rsid w:val="00B1778F"/>
    <w:rsid w:val="00B177A8"/>
    <w:rsid w:val="00B17905"/>
    <w:rsid w:val="00B17D3C"/>
    <w:rsid w:val="00B17DD1"/>
    <w:rsid w:val="00B17E9C"/>
    <w:rsid w:val="00B17FB3"/>
    <w:rsid w:val="00B2060B"/>
    <w:rsid w:val="00B20A23"/>
    <w:rsid w:val="00B2105E"/>
    <w:rsid w:val="00B210A9"/>
    <w:rsid w:val="00B21228"/>
    <w:rsid w:val="00B21255"/>
    <w:rsid w:val="00B21286"/>
    <w:rsid w:val="00B212FF"/>
    <w:rsid w:val="00B21846"/>
    <w:rsid w:val="00B21923"/>
    <w:rsid w:val="00B219F1"/>
    <w:rsid w:val="00B21B10"/>
    <w:rsid w:val="00B21FC0"/>
    <w:rsid w:val="00B22011"/>
    <w:rsid w:val="00B2249C"/>
    <w:rsid w:val="00B22678"/>
    <w:rsid w:val="00B22975"/>
    <w:rsid w:val="00B22C50"/>
    <w:rsid w:val="00B23060"/>
    <w:rsid w:val="00B23069"/>
    <w:rsid w:val="00B231B7"/>
    <w:rsid w:val="00B232A0"/>
    <w:rsid w:val="00B23AB1"/>
    <w:rsid w:val="00B23BE7"/>
    <w:rsid w:val="00B23C10"/>
    <w:rsid w:val="00B23F67"/>
    <w:rsid w:val="00B24813"/>
    <w:rsid w:val="00B24BDF"/>
    <w:rsid w:val="00B24E29"/>
    <w:rsid w:val="00B24F21"/>
    <w:rsid w:val="00B2532B"/>
    <w:rsid w:val="00B257E0"/>
    <w:rsid w:val="00B25884"/>
    <w:rsid w:val="00B259CB"/>
    <w:rsid w:val="00B25C2C"/>
    <w:rsid w:val="00B25E56"/>
    <w:rsid w:val="00B26070"/>
    <w:rsid w:val="00B2607F"/>
    <w:rsid w:val="00B2626C"/>
    <w:rsid w:val="00B262B3"/>
    <w:rsid w:val="00B26616"/>
    <w:rsid w:val="00B26B56"/>
    <w:rsid w:val="00B26DB3"/>
    <w:rsid w:val="00B26DBA"/>
    <w:rsid w:val="00B26E5D"/>
    <w:rsid w:val="00B27053"/>
    <w:rsid w:val="00B270DA"/>
    <w:rsid w:val="00B274CD"/>
    <w:rsid w:val="00B279FB"/>
    <w:rsid w:val="00B27E5E"/>
    <w:rsid w:val="00B3002A"/>
    <w:rsid w:val="00B30267"/>
    <w:rsid w:val="00B3030C"/>
    <w:rsid w:val="00B303AB"/>
    <w:rsid w:val="00B30629"/>
    <w:rsid w:val="00B30853"/>
    <w:rsid w:val="00B308A0"/>
    <w:rsid w:val="00B308B2"/>
    <w:rsid w:val="00B30E96"/>
    <w:rsid w:val="00B30F11"/>
    <w:rsid w:val="00B3117C"/>
    <w:rsid w:val="00B312EF"/>
    <w:rsid w:val="00B312F5"/>
    <w:rsid w:val="00B31360"/>
    <w:rsid w:val="00B3138A"/>
    <w:rsid w:val="00B31D22"/>
    <w:rsid w:val="00B32124"/>
    <w:rsid w:val="00B32199"/>
    <w:rsid w:val="00B329F0"/>
    <w:rsid w:val="00B32D4C"/>
    <w:rsid w:val="00B32DF1"/>
    <w:rsid w:val="00B33089"/>
    <w:rsid w:val="00B33136"/>
    <w:rsid w:val="00B336A7"/>
    <w:rsid w:val="00B336D1"/>
    <w:rsid w:val="00B337FB"/>
    <w:rsid w:val="00B33842"/>
    <w:rsid w:val="00B3394C"/>
    <w:rsid w:val="00B33C65"/>
    <w:rsid w:val="00B33CA4"/>
    <w:rsid w:val="00B33CC8"/>
    <w:rsid w:val="00B3407F"/>
    <w:rsid w:val="00B341D9"/>
    <w:rsid w:val="00B3435F"/>
    <w:rsid w:val="00B347DA"/>
    <w:rsid w:val="00B34942"/>
    <w:rsid w:val="00B349F9"/>
    <w:rsid w:val="00B34C1E"/>
    <w:rsid w:val="00B34D57"/>
    <w:rsid w:val="00B34D65"/>
    <w:rsid w:val="00B34DDA"/>
    <w:rsid w:val="00B34E2A"/>
    <w:rsid w:val="00B351F7"/>
    <w:rsid w:val="00B3544C"/>
    <w:rsid w:val="00B356D4"/>
    <w:rsid w:val="00B35859"/>
    <w:rsid w:val="00B358DF"/>
    <w:rsid w:val="00B35996"/>
    <w:rsid w:val="00B359EC"/>
    <w:rsid w:val="00B3602A"/>
    <w:rsid w:val="00B360C6"/>
    <w:rsid w:val="00B3615D"/>
    <w:rsid w:val="00B36261"/>
    <w:rsid w:val="00B36539"/>
    <w:rsid w:val="00B365EC"/>
    <w:rsid w:val="00B36735"/>
    <w:rsid w:val="00B368F3"/>
    <w:rsid w:val="00B36AC6"/>
    <w:rsid w:val="00B36BBB"/>
    <w:rsid w:val="00B36D7F"/>
    <w:rsid w:val="00B36E94"/>
    <w:rsid w:val="00B37207"/>
    <w:rsid w:val="00B37535"/>
    <w:rsid w:val="00B3754F"/>
    <w:rsid w:val="00B37827"/>
    <w:rsid w:val="00B37B61"/>
    <w:rsid w:val="00B37C96"/>
    <w:rsid w:val="00B37ECE"/>
    <w:rsid w:val="00B402A0"/>
    <w:rsid w:val="00B405A9"/>
    <w:rsid w:val="00B409D0"/>
    <w:rsid w:val="00B409EF"/>
    <w:rsid w:val="00B40B18"/>
    <w:rsid w:val="00B40CC0"/>
    <w:rsid w:val="00B40CE6"/>
    <w:rsid w:val="00B410E2"/>
    <w:rsid w:val="00B41174"/>
    <w:rsid w:val="00B41288"/>
    <w:rsid w:val="00B412EC"/>
    <w:rsid w:val="00B4136D"/>
    <w:rsid w:val="00B418E1"/>
    <w:rsid w:val="00B41BB6"/>
    <w:rsid w:val="00B41E39"/>
    <w:rsid w:val="00B41F2B"/>
    <w:rsid w:val="00B42053"/>
    <w:rsid w:val="00B4239B"/>
    <w:rsid w:val="00B42445"/>
    <w:rsid w:val="00B426A2"/>
    <w:rsid w:val="00B42823"/>
    <w:rsid w:val="00B42A41"/>
    <w:rsid w:val="00B42D51"/>
    <w:rsid w:val="00B42E6E"/>
    <w:rsid w:val="00B433EE"/>
    <w:rsid w:val="00B4345B"/>
    <w:rsid w:val="00B43868"/>
    <w:rsid w:val="00B4395D"/>
    <w:rsid w:val="00B43BD7"/>
    <w:rsid w:val="00B43EA6"/>
    <w:rsid w:val="00B43F0D"/>
    <w:rsid w:val="00B440BF"/>
    <w:rsid w:val="00B442F8"/>
    <w:rsid w:val="00B44600"/>
    <w:rsid w:val="00B446E1"/>
    <w:rsid w:val="00B44B28"/>
    <w:rsid w:val="00B44E6E"/>
    <w:rsid w:val="00B450A3"/>
    <w:rsid w:val="00B45922"/>
    <w:rsid w:val="00B45C17"/>
    <w:rsid w:val="00B45CFA"/>
    <w:rsid w:val="00B45D4F"/>
    <w:rsid w:val="00B46345"/>
    <w:rsid w:val="00B46521"/>
    <w:rsid w:val="00B468B4"/>
    <w:rsid w:val="00B46BFF"/>
    <w:rsid w:val="00B46C7B"/>
    <w:rsid w:val="00B46C8A"/>
    <w:rsid w:val="00B472B1"/>
    <w:rsid w:val="00B47858"/>
    <w:rsid w:val="00B4793E"/>
    <w:rsid w:val="00B47DF0"/>
    <w:rsid w:val="00B5000A"/>
    <w:rsid w:val="00B50030"/>
    <w:rsid w:val="00B501FD"/>
    <w:rsid w:val="00B50381"/>
    <w:rsid w:val="00B5090D"/>
    <w:rsid w:val="00B50B27"/>
    <w:rsid w:val="00B50B7E"/>
    <w:rsid w:val="00B50B90"/>
    <w:rsid w:val="00B512D6"/>
    <w:rsid w:val="00B516C9"/>
    <w:rsid w:val="00B51908"/>
    <w:rsid w:val="00B51A3D"/>
    <w:rsid w:val="00B51A79"/>
    <w:rsid w:val="00B51D0C"/>
    <w:rsid w:val="00B522F3"/>
    <w:rsid w:val="00B52827"/>
    <w:rsid w:val="00B52B00"/>
    <w:rsid w:val="00B52C11"/>
    <w:rsid w:val="00B52C4E"/>
    <w:rsid w:val="00B52DBB"/>
    <w:rsid w:val="00B52E6D"/>
    <w:rsid w:val="00B530BB"/>
    <w:rsid w:val="00B5322A"/>
    <w:rsid w:val="00B5348A"/>
    <w:rsid w:val="00B53790"/>
    <w:rsid w:val="00B53A6E"/>
    <w:rsid w:val="00B53C63"/>
    <w:rsid w:val="00B53D32"/>
    <w:rsid w:val="00B53DEC"/>
    <w:rsid w:val="00B53F39"/>
    <w:rsid w:val="00B540FB"/>
    <w:rsid w:val="00B54141"/>
    <w:rsid w:val="00B54148"/>
    <w:rsid w:val="00B54263"/>
    <w:rsid w:val="00B54673"/>
    <w:rsid w:val="00B54B5B"/>
    <w:rsid w:val="00B54C80"/>
    <w:rsid w:val="00B54D24"/>
    <w:rsid w:val="00B5532B"/>
    <w:rsid w:val="00B55471"/>
    <w:rsid w:val="00B55482"/>
    <w:rsid w:val="00B557C2"/>
    <w:rsid w:val="00B55C05"/>
    <w:rsid w:val="00B55E20"/>
    <w:rsid w:val="00B565E6"/>
    <w:rsid w:val="00B56A30"/>
    <w:rsid w:val="00B56A41"/>
    <w:rsid w:val="00B56DB0"/>
    <w:rsid w:val="00B56FC1"/>
    <w:rsid w:val="00B57285"/>
    <w:rsid w:val="00B57ED4"/>
    <w:rsid w:val="00B60013"/>
    <w:rsid w:val="00B609F6"/>
    <w:rsid w:val="00B60C8A"/>
    <w:rsid w:val="00B60D8F"/>
    <w:rsid w:val="00B60DE9"/>
    <w:rsid w:val="00B6121C"/>
    <w:rsid w:val="00B61419"/>
    <w:rsid w:val="00B615A0"/>
    <w:rsid w:val="00B619DD"/>
    <w:rsid w:val="00B62412"/>
    <w:rsid w:val="00B62632"/>
    <w:rsid w:val="00B62666"/>
    <w:rsid w:val="00B62683"/>
    <w:rsid w:val="00B626E0"/>
    <w:rsid w:val="00B6270F"/>
    <w:rsid w:val="00B6277A"/>
    <w:rsid w:val="00B62A5A"/>
    <w:rsid w:val="00B62D20"/>
    <w:rsid w:val="00B62FE0"/>
    <w:rsid w:val="00B6342B"/>
    <w:rsid w:val="00B636CB"/>
    <w:rsid w:val="00B6373E"/>
    <w:rsid w:val="00B63C6D"/>
    <w:rsid w:val="00B63DAB"/>
    <w:rsid w:val="00B63FB2"/>
    <w:rsid w:val="00B6413A"/>
    <w:rsid w:val="00B641CD"/>
    <w:rsid w:val="00B64275"/>
    <w:rsid w:val="00B64A7B"/>
    <w:rsid w:val="00B64E5A"/>
    <w:rsid w:val="00B652EA"/>
    <w:rsid w:val="00B65427"/>
    <w:rsid w:val="00B6546F"/>
    <w:rsid w:val="00B65ACA"/>
    <w:rsid w:val="00B65B7A"/>
    <w:rsid w:val="00B65C3D"/>
    <w:rsid w:val="00B65CF3"/>
    <w:rsid w:val="00B65FB3"/>
    <w:rsid w:val="00B66136"/>
    <w:rsid w:val="00B662A3"/>
    <w:rsid w:val="00B663F7"/>
    <w:rsid w:val="00B664BE"/>
    <w:rsid w:val="00B6672E"/>
    <w:rsid w:val="00B668A1"/>
    <w:rsid w:val="00B66D87"/>
    <w:rsid w:val="00B66DB9"/>
    <w:rsid w:val="00B66EEB"/>
    <w:rsid w:val="00B66FE6"/>
    <w:rsid w:val="00B66FE7"/>
    <w:rsid w:val="00B670D9"/>
    <w:rsid w:val="00B6718B"/>
    <w:rsid w:val="00B6722A"/>
    <w:rsid w:val="00B6785F"/>
    <w:rsid w:val="00B679DB"/>
    <w:rsid w:val="00B67CDF"/>
    <w:rsid w:val="00B7048E"/>
    <w:rsid w:val="00B706CC"/>
    <w:rsid w:val="00B7093D"/>
    <w:rsid w:val="00B709C4"/>
    <w:rsid w:val="00B709CD"/>
    <w:rsid w:val="00B70A25"/>
    <w:rsid w:val="00B70C13"/>
    <w:rsid w:val="00B710FD"/>
    <w:rsid w:val="00B71124"/>
    <w:rsid w:val="00B71157"/>
    <w:rsid w:val="00B712F1"/>
    <w:rsid w:val="00B71476"/>
    <w:rsid w:val="00B717F9"/>
    <w:rsid w:val="00B7180A"/>
    <w:rsid w:val="00B71909"/>
    <w:rsid w:val="00B71953"/>
    <w:rsid w:val="00B71B84"/>
    <w:rsid w:val="00B71CC7"/>
    <w:rsid w:val="00B72079"/>
    <w:rsid w:val="00B726E6"/>
    <w:rsid w:val="00B72807"/>
    <w:rsid w:val="00B72BE1"/>
    <w:rsid w:val="00B72C17"/>
    <w:rsid w:val="00B72E6E"/>
    <w:rsid w:val="00B733C6"/>
    <w:rsid w:val="00B737EA"/>
    <w:rsid w:val="00B73891"/>
    <w:rsid w:val="00B73B9F"/>
    <w:rsid w:val="00B73EB0"/>
    <w:rsid w:val="00B7420E"/>
    <w:rsid w:val="00B74384"/>
    <w:rsid w:val="00B74591"/>
    <w:rsid w:val="00B7469E"/>
    <w:rsid w:val="00B746F3"/>
    <w:rsid w:val="00B747FC"/>
    <w:rsid w:val="00B74870"/>
    <w:rsid w:val="00B74917"/>
    <w:rsid w:val="00B7497C"/>
    <w:rsid w:val="00B750D8"/>
    <w:rsid w:val="00B752FA"/>
    <w:rsid w:val="00B756E2"/>
    <w:rsid w:val="00B75B34"/>
    <w:rsid w:val="00B75D39"/>
    <w:rsid w:val="00B76068"/>
    <w:rsid w:val="00B76136"/>
    <w:rsid w:val="00B76237"/>
    <w:rsid w:val="00B762C5"/>
    <w:rsid w:val="00B764C0"/>
    <w:rsid w:val="00B76733"/>
    <w:rsid w:val="00B7684E"/>
    <w:rsid w:val="00B76AF1"/>
    <w:rsid w:val="00B7769E"/>
    <w:rsid w:val="00B778E8"/>
    <w:rsid w:val="00B77B41"/>
    <w:rsid w:val="00B77B72"/>
    <w:rsid w:val="00B77F8A"/>
    <w:rsid w:val="00B80296"/>
    <w:rsid w:val="00B80339"/>
    <w:rsid w:val="00B8034C"/>
    <w:rsid w:val="00B8060F"/>
    <w:rsid w:val="00B80EA9"/>
    <w:rsid w:val="00B80F71"/>
    <w:rsid w:val="00B8141B"/>
    <w:rsid w:val="00B81425"/>
    <w:rsid w:val="00B8151C"/>
    <w:rsid w:val="00B818DF"/>
    <w:rsid w:val="00B81941"/>
    <w:rsid w:val="00B81A2D"/>
    <w:rsid w:val="00B81E2E"/>
    <w:rsid w:val="00B8236D"/>
    <w:rsid w:val="00B8243D"/>
    <w:rsid w:val="00B82B1F"/>
    <w:rsid w:val="00B82F3C"/>
    <w:rsid w:val="00B83025"/>
    <w:rsid w:val="00B8308A"/>
    <w:rsid w:val="00B8335F"/>
    <w:rsid w:val="00B838AE"/>
    <w:rsid w:val="00B83A71"/>
    <w:rsid w:val="00B83D6D"/>
    <w:rsid w:val="00B84645"/>
    <w:rsid w:val="00B846B5"/>
    <w:rsid w:val="00B846F8"/>
    <w:rsid w:val="00B84A51"/>
    <w:rsid w:val="00B84A9D"/>
    <w:rsid w:val="00B850FF"/>
    <w:rsid w:val="00B85113"/>
    <w:rsid w:val="00B85210"/>
    <w:rsid w:val="00B85403"/>
    <w:rsid w:val="00B85504"/>
    <w:rsid w:val="00B86604"/>
    <w:rsid w:val="00B86B43"/>
    <w:rsid w:val="00B86D85"/>
    <w:rsid w:val="00B87098"/>
    <w:rsid w:val="00B87333"/>
    <w:rsid w:val="00B87476"/>
    <w:rsid w:val="00B874C1"/>
    <w:rsid w:val="00B87639"/>
    <w:rsid w:val="00B87741"/>
    <w:rsid w:val="00B87894"/>
    <w:rsid w:val="00B87A37"/>
    <w:rsid w:val="00B87C93"/>
    <w:rsid w:val="00B885DD"/>
    <w:rsid w:val="00B901FD"/>
    <w:rsid w:val="00B903FE"/>
    <w:rsid w:val="00B9061D"/>
    <w:rsid w:val="00B907CF"/>
    <w:rsid w:val="00B90BEB"/>
    <w:rsid w:val="00B90BFE"/>
    <w:rsid w:val="00B90D00"/>
    <w:rsid w:val="00B90D89"/>
    <w:rsid w:val="00B91045"/>
    <w:rsid w:val="00B9121D"/>
    <w:rsid w:val="00B9135E"/>
    <w:rsid w:val="00B91420"/>
    <w:rsid w:val="00B91723"/>
    <w:rsid w:val="00B91858"/>
    <w:rsid w:val="00B91CF6"/>
    <w:rsid w:val="00B91E5B"/>
    <w:rsid w:val="00B920DD"/>
    <w:rsid w:val="00B9239F"/>
    <w:rsid w:val="00B924C1"/>
    <w:rsid w:val="00B92525"/>
    <w:rsid w:val="00B92965"/>
    <w:rsid w:val="00B92AA0"/>
    <w:rsid w:val="00B92E0A"/>
    <w:rsid w:val="00B9318B"/>
    <w:rsid w:val="00B933BD"/>
    <w:rsid w:val="00B93BD1"/>
    <w:rsid w:val="00B93C76"/>
    <w:rsid w:val="00B93FAD"/>
    <w:rsid w:val="00B94008"/>
    <w:rsid w:val="00B94227"/>
    <w:rsid w:val="00B944D8"/>
    <w:rsid w:val="00B94653"/>
    <w:rsid w:val="00B94706"/>
    <w:rsid w:val="00B9499F"/>
    <w:rsid w:val="00B94D71"/>
    <w:rsid w:val="00B94E80"/>
    <w:rsid w:val="00B95212"/>
    <w:rsid w:val="00B95287"/>
    <w:rsid w:val="00B95636"/>
    <w:rsid w:val="00B95705"/>
    <w:rsid w:val="00B9597C"/>
    <w:rsid w:val="00B95B9E"/>
    <w:rsid w:val="00B95E70"/>
    <w:rsid w:val="00B95E79"/>
    <w:rsid w:val="00B95EBF"/>
    <w:rsid w:val="00B96064"/>
    <w:rsid w:val="00B960BE"/>
    <w:rsid w:val="00B96114"/>
    <w:rsid w:val="00B96286"/>
    <w:rsid w:val="00B96465"/>
    <w:rsid w:val="00B9654E"/>
    <w:rsid w:val="00B9658D"/>
    <w:rsid w:val="00B96870"/>
    <w:rsid w:val="00B968FD"/>
    <w:rsid w:val="00B9695A"/>
    <w:rsid w:val="00B972E2"/>
    <w:rsid w:val="00B97426"/>
    <w:rsid w:val="00B978D9"/>
    <w:rsid w:val="00B9795E"/>
    <w:rsid w:val="00B97C25"/>
    <w:rsid w:val="00B97ED3"/>
    <w:rsid w:val="00B9EA26"/>
    <w:rsid w:val="00BA015D"/>
    <w:rsid w:val="00BA024F"/>
    <w:rsid w:val="00BA025D"/>
    <w:rsid w:val="00BA0471"/>
    <w:rsid w:val="00BA09B3"/>
    <w:rsid w:val="00BA0A85"/>
    <w:rsid w:val="00BA0C5E"/>
    <w:rsid w:val="00BA0E2B"/>
    <w:rsid w:val="00BA0F93"/>
    <w:rsid w:val="00BA107C"/>
    <w:rsid w:val="00BA14A3"/>
    <w:rsid w:val="00BA15EF"/>
    <w:rsid w:val="00BA1767"/>
    <w:rsid w:val="00BA1AA9"/>
    <w:rsid w:val="00BA1B4D"/>
    <w:rsid w:val="00BA1C42"/>
    <w:rsid w:val="00BA1DED"/>
    <w:rsid w:val="00BA1E94"/>
    <w:rsid w:val="00BA1ED7"/>
    <w:rsid w:val="00BA1F6D"/>
    <w:rsid w:val="00BA218D"/>
    <w:rsid w:val="00BA2361"/>
    <w:rsid w:val="00BA27BD"/>
    <w:rsid w:val="00BA2861"/>
    <w:rsid w:val="00BA2947"/>
    <w:rsid w:val="00BA380A"/>
    <w:rsid w:val="00BA3B79"/>
    <w:rsid w:val="00BA3CAC"/>
    <w:rsid w:val="00BA4015"/>
    <w:rsid w:val="00BA4513"/>
    <w:rsid w:val="00BA4646"/>
    <w:rsid w:val="00BA47B5"/>
    <w:rsid w:val="00BA4A1A"/>
    <w:rsid w:val="00BA4B2C"/>
    <w:rsid w:val="00BA4D80"/>
    <w:rsid w:val="00BA4DB0"/>
    <w:rsid w:val="00BA53CA"/>
    <w:rsid w:val="00BA53D5"/>
    <w:rsid w:val="00BA55A9"/>
    <w:rsid w:val="00BA5637"/>
    <w:rsid w:val="00BA59D1"/>
    <w:rsid w:val="00BA5A65"/>
    <w:rsid w:val="00BA5D64"/>
    <w:rsid w:val="00BA62D1"/>
    <w:rsid w:val="00BA659D"/>
    <w:rsid w:val="00BA674F"/>
    <w:rsid w:val="00BA684D"/>
    <w:rsid w:val="00BA6865"/>
    <w:rsid w:val="00BA6894"/>
    <w:rsid w:val="00BA69D7"/>
    <w:rsid w:val="00BA6C0E"/>
    <w:rsid w:val="00BA71F0"/>
    <w:rsid w:val="00BA7486"/>
    <w:rsid w:val="00BA768A"/>
    <w:rsid w:val="00BA7AFE"/>
    <w:rsid w:val="00BB0065"/>
    <w:rsid w:val="00BB02AF"/>
    <w:rsid w:val="00BB050D"/>
    <w:rsid w:val="00BB0ABF"/>
    <w:rsid w:val="00BB0B2F"/>
    <w:rsid w:val="00BB0B3A"/>
    <w:rsid w:val="00BB0D38"/>
    <w:rsid w:val="00BB0D5C"/>
    <w:rsid w:val="00BB0EA1"/>
    <w:rsid w:val="00BB1859"/>
    <w:rsid w:val="00BB1A7A"/>
    <w:rsid w:val="00BB1CA6"/>
    <w:rsid w:val="00BB1F1C"/>
    <w:rsid w:val="00BB1FAE"/>
    <w:rsid w:val="00BB2162"/>
    <w:rsid w:val="00BB26A4"/>
    <w:rsid w:val="00BB2756"/>
    <w:rsid w:val="00BB297C"/>
    <w:rsid w:val="00BB2A5D"/>
    <w:rsid w:val="00BB2F1E"/>
    <w:rsid w:val="00BB324E"/>
    <w:rsid w:val="00BB337E"/>
    <w:rsid w:val="00BB3500"/>
    <w:rsid w:val="00BB3891"/>
    <w:rsid w:val="00BB3A26"/>
    <w:rsid w:val="00BB3D72"/>
    <w:rsid w:val="00BB47C8"/>
    <w:rsid w:val="00BB4949"/>
    <w:rsid w:val="00BB4A5C"/>
    <w:rsid w:val="00BB4DD9"/>
    <w:rsid w:val="00BB5059"/>
    <w:rsid w:val="00BB5107"/>
    <w:rsid w:val="00BB5319"/>
    <w:rsid w:val="00BB55B4"/>
    <w:rsid w:val="00BB5B0E"/>
    <w:rsid w:val="00BB6521"/>
    <w:rsid w:val="00BB6756"/>
    <w:rsid w:val="00BB6817"/>
    <w:rsid w:val="00BB6A26"/>
    <w:rsid w:val="00BB6AAE"/>
    <w:rsid w:val="00BB6C58"/>
    <w:rsid w:val="00BB6C6D"/>
    <w:rsid w:val="00BB6D62"/>
    <w:rsid w:val="00BB6E95"/>
    <w:rsid w:val="00BB705C"/>
    <w:rsid w:val="00BB7077"/>
    <w:rsid w:val="00BB7342"/>
    <w:rsid w:val="00BB73BF"/>
    <w:rsid w:val="00BB74C8"/>
    <w:rsid w:val="00BB77E9"/>
    <w:rsid w:val="00BB7881"/>
    <w:rsid w:val="00BB7953"/>
    <w:rsid w:val="00BB7AD0"/>
    <w:rsid w:val="00BB7B1E"/>
    <w:rsid w:val="00BB7CC2"/>
    <w:rsid w:val="00BB7CDB"/>
    <w:rsid w:val="00BB7F8F"/>
    <w:rsid w:val="00BC0034"/>
    <w:rsid w:val="00BC0047"/>
    <w:rsid w:val="00BC004B"/>
    <w:rsid w:val="00BC02A4"/>
    <w:rsid w:val="00BC0359"/>
    <w:rsid w:val="00BC040F"/>
    <w:rsid w:val="00BC0561"/>
    <w:rsid w:val="00BC067D"/>
    <w:rsid w:val="00BC077C"/>
    <w:rsid w:val="00BC10A6"/>
    <w:rsid w:val="00BC13F2"/>
    <w:rsid w:val="00BC160E"/>
    <w:rsid w:val="00BC1B39"/>
    <w:rsid w:val="00BC1C57"/>
    <w:rsid w:val="00BC1D76"/>
    <w:rsid w:val="00BC1D85"/>
    <w:rsid w:val="00BC1E86"/>
    <w:rsid w:val="00BC1EA2"/>
    <w:rsid w:val="00BC225B"/>
    <w:rsid w:val="00BC2330"/>
    <w:rsid w:val="00BC26A9"/>
    <w:rsid w:val="00BC296A"/>
    <w:rsid w:val="00BC2C3B"/>
    <w:rsid w:val="00BC312C"/>
    <w:rsid w:val="00BC32F7"/>
    <w:rsid w:val="00BC3699"/>
    <w:rsid w:val="00BC373E"/>
    <w:rsid w:val="00BC3881"/>
    <w:rsid w:val="00BC3DD2"/>
    <w:rsid w:val="00BC3F82"/>
    <w:rsid w:val="00BC3FB6"/>
    <w:rsid w:val="00BC43A7"/>
    <w:rsid w:val="00BC49F2"/>
    <w:rsid w:val="00BC4A2F"/>
    <w:rsid w:val="00BC5156"/>
    <w:rsid w:val="00BC52ED"/>
    <w:rsid w:val="00BC53D5"/>
    <w:rsid w:val="00BC544B"/>
    <w:rsid w:val="00BC5C51"/>
    <w:rsid w:val="00BC5E9E"/>
    <w:rsid w:val="00BC6154"/>
    <w:rsid w:val="00BC617B"/>
    <w:rsid w:val="00BC625E"/>
    <w:rsid w:val="00BC626E"/>
    <w:rsid w:val="00BC6285"/>
    <w:rsid w:val="00BC63B2"/>
    <w:rsid w:val="00BC6485"/>
    <w:rsid w:val="00BC64D2"/>
    <w:rsid w:val="00BC66BF"/>
    <w:rsid w:val="00BC67BD"/>
    <w:rsid w:val="00BC6CA4"/>
    <w:rsid w:val="00BC6DC6"/>
    <w:rsid w:val="00BC70AF"/>
    <w:rsid w:val="00BC7326"/>
    <w:rsid w:val="00BC7584"/>
    <w:rsid w:val="00BC7623"/>
    <w:rsid w:val="00BC7788"/>
    <w:rsid w:val="00BC7A06"/>
    <w:rsid w:val="00BC7B43"/>
    <w:rsid w:val="00BC7B7E"/>
    <w:rsid w:val="00BC7DA2"/>
    <w:rsid w:val="00BD06A4"/>
    <w:rsid w:val="00BD06CC"/>
    <w:rsid w:val="00BD072E"/>
    <w:rsid w:val="00BD09A9"/>
    <w:rsid w:val="00BD09EE"/>
    <w:rsid w:val="00BD0B38"/>
    <w:rsid w:val="00BD0C45"/>
    <w:rsid w:val="00BD0CD7"/>
    <w:rsid w:val="00BD0CDC"/>
    <w:rsid w:val="00BD0F74"/>
    <w:rsid w:val="00BD1088"/>
    <w:rsid w:val="00BD1260"/>
    <w:rsid w:val="00BD154B"/>
    <w:rsid w:val="00BD1651"/>
    <w:rsid w:val="00BD1748"/>
    <w:rsid w:val="00BD1F86"/>
    <w:rsid w:val="00BD207E"/>
    <w:rsid w:val="00BD2205"/>
    <w:rsid w:val="00BD26CE"/>
    <w:rsid w:val="00BD26F6"/>
    <w:rsid w:val="00BD2724"/>
    <w:rsid w:val="00BD288D"/>
    <w:rsid w:val="00BD2E39"/>
    <w:rsid w:val="00BD2F5B"/>
    <w:rsid w:val="00BD31BC"/>
    <w:rsid w:val="00BD3536"/>
    <w:rsid w:val="00BD35B6"/>
    <w:rsid w:val="00BD35BF"/>
    <w:rsid w:val="00BD35CD"/>
    <w:rsid w:val="00BD372A"/>
    <w:rsid w:val="00BD38CC"/>
    <w:rsid w:val="00BD38E3"/>
    <w:rsid w:val="00BD3926"/>
    <w:rsid w:val="00BD3A54"/>
    <w:rsid w:val="00BD3CB1"/>
    <w:rsid w:val="00BD3CBA"/>
    <w:rsid w:val="00BD3EA6"/>
    <w:rsid w:val="00BD3EBE"/>
    <w:rsid w:val="00BD43A3"/>
    <w:rsid w:val="00BD45DA"/>
    <w:rsid w:val="00BD4734"/>
    <w:rsid w:val="00BD4891"/>
    <w:rsid w:val="00BD4A1B"/>
    <w:rsid w:val="00BD4A43"/>
    <w:rsid w:val="00BD4B9F"/>
    <w:rsid w:val="00BD4C91"/>
    <w:rsid w:val="00BD5679"/>
    <w:rsid w:val="00BD5755"/>
    <w:rsid w:val="00BD58AD"/>
    <w:rsid w:val="00BD5EA3"/>
    <w:rsid w:val="00BD5ED8"/>
    <w:rsid w:val="00BD5F97"/>
    <w:rsid w:val="00BD5FBE"/>
    <w:rsid w:val="00BD6555"/>
    <w:rsid w:val="00BD66DD"/>
    <w:rsid w:val="00BD695F"/>
    <w:rsid w:val="00BD69D2"/>
    <w:rsid w:val="00BD6C18"/>
    <w:rsid w:val="00BD6EA9"/>
    <w:rsid w:val="00BD6FEC"/>
    <w:rsid w:val="00BD7340"/>
    <w:rsid w:val="00BD7ADF"/>
    <w:rsid w:val="00BD7C13"/>
    <w:rsid w:val="00BD7F29"/>
    <w:rsid w:val="00BD7FC1"/>
    <w:rsid w:val="00BE093C"/>
    <w:rsid w:val="00BE0D0B"/>
    <w:rsid w:val="00BE0EB3"/>
    <w:rsid w:val="00BE11CF"/>
    <w:rsid w:val="00BE1265"/>
    <w:rsid w:val="00BE154F"/>
    <w:rsid w:val="00BE1640"/>
    <w:rsid w:val="00BE1750"/>
    <w:rsid w:val="00BE180F"/>
    <w:rsid w:val="00BE182B"/>
    <w:rsid w:val="00BE1AB3"/>
    <w:rsid w:val="00BE1C5B"/>
    <w:rsid w:val="00BE1D31"/>
    <w:rsid w:val="00BE1E14"/>
    <w:rsid w:val="00BE1EE0"/>
    <w:rsid w:val="00BE1F3B"/>
    <w:rsid w:val="00BE1FB8"/>
    <w:rsid w:val="00BE2A1E"/>
    <w:rsid w:val="00BE2B60"/>
    <w:rsid w:val="00BE2FD8"/>
    <w:rsid w:val="00BE36B9"/>
    <w:rsid w:val="00BE3B66"/>
    <w:rsid w:val="00BE4142"/>
    <w:rsid w:val="00BE436E"/>
    <w:rsid w:val="00BE4419"/>
    <w:rsid w:val="00BE4645"/>
    <w:rsid w:val="00BE4C9E"/>
    <w:rsid w:val="00BE549F"/>
    <w:rsid w:val="00BE54A9"/>
    <w:rsid w:val="00BE54FF"/>
    <w:rsid w:val="00BE55A5"/>
    <w:rsid w:val="00BE5758"/>
    <w:rsid w:val="00BE589E"/>
    <w:rsid w:val="00BE58B9"/>
    <w:rsid w:val="00BE5A43"/>
    <w:rsid w:val="00BE5B83"/>
    <w:rsid w:val="00BE6307"/>
    <w:rsid w:val="00BE649E"/>
    <w:rsid w:val="00BE6685"/>
    <w:rsid w:val="00BE670E"/>
    <w:rsid w:val="00BE6820"/>
    <w:rsid w:val="00BE6929"/>
    <w:rsid w:val="00BE6B75"/>
    <w:rsid w:val="00BE6C3E"/>
    <w:rsid w:val="00BE6D43"/>
    <w:rsid w:val="00BE71A0"/>
    <w:rsid w:val="00BE73CA"/>
    <w:rsid w:val="00BE74F2"/>
    <w:rsid w:val="00BE7656"/>
    <w:rsid w:val="00BE7973"/>
    <w:rsid w:val="00BE7AA3"/>
    <w:rsid w:val="00BE7DF2"/>
    <w:rsid w:val="00BE9E14"/>
    <w:rsid w:val="00BF00C4"/>
    <w:rsid w:val="00BF01A6"/>
    <w:rsid w:val="00BF01CF"/>
    <w:rsid w:val="00BF0364"/>
    <w:rsid w:val="00BF0447"/>
    <w:rsid w:val="00BF05B7"/>
    <w:rsid w:val="00BF09B6"/>
    <w:rsid w:val="00BF0CCC"/>
    <w:rsid w:val="00BF10A8"/>
    <w:rsid w:val="00BF1168"/>
    <w:rsid w:val="00BF129A"/>
    <w:rsid w:val="00BF1652"/>
    <w:rsid w:val="00BF1801"/>
    <w:rsid w:val="00BF1E2D"/>
    <w:rsid w:val="00BF1E4E"/>
    <w:rsid w:val="00BF1F1C"/>
    <w:rsid w:val="00BF200B"/>
    <w:rsid w:val="00BF22C0"/>
    <w:rsid w:val="00BF231B"/>
    <w:rsid w:val="00BF2513"/>
    <w:rsid w:val="00BF25AE"/>
    <w:rsid w:val="00BF2613"/>
    <w:rsid w:val="00BF272E"/>
    <w:rsid w:val="00BF2B47"/>
    <w:rsid w:val="00BF2D1C"/>
    <w:rsid w:val="00BF3218"/>
    <w:rsid w:val="00BF3376"/>
    <w:rsid w:val="00BF373C"/>
    <w:rsid w:val="00BF3BC4"/>
    <w:rsid w:val="00BF40B0"/>
    <w:rsid w:val="00BF47D3"/>
    <w:rsid w:val="00BF48F1"/>
    <w:rsid w:val="00BF4D4C"/>
    <w:rsid w:val="00BF4E3E"/>
    <w:rsid w:val="00BF4E5B"/>
    <w:rsid w:val="00BF4EAE"/>
    <w:rsid w:val="00BF4FE4"/>
    <w:rsid w:val="00BF5039"/>
    <w:rsid w:val="00BF508E"/>
    <w:rsid w:val="00BF50FC"/>
    <w:rsid w:val="00BF523A"/>
    <w:rsid w:val="00BF5297"/>
    <w:rsid w:val="00BF54AA"/>
    <w:rsid w:val="00BF554B"/>
    <w:rsid w:val="00BF5F17"/>
    <w:rsid w:val="00BF618D"/>
    <w:rsid w:val="00BF62BA"/>
    <w:rsid w:val="00BF659C"/>
    <w:rsid w:val="00BF68AC"/>
    <w:rsid w:val="00BF7172"/>
    <w:rsid w:val="00BF72DB"/>
    <w:rsid w:val="00BF7559"/>
    <w:rsid w:val="00BF75C2"/>
    <w:rsid w:val="00BF77DD"/>
    <w:rsid w:val="00BF7936"/>
    <w:rsid w:val="00BF7D6B"/>
    <w:rsid w:val="00BF7D9E"/>
    <w:rsid w:val="00BF7E54"/>
    <w:rsid w:val="00C000B8"/>
    <w:rsid w:val="00C0036F"/>
    <w:rsid w:val="00C006A0"/>
    <w:rsid w:val="00C007DC"/>
    <w:rsid w:val="00C00C91"/>
    <w:rsid w:val="00C00CD1"/>
    <w:rsid w:val="00C00DDE"/>
    <w:rsid w:val="00C00F08"/>
    <w:rsid w:val="00C011FA"/>
    <w:rsid w:val="00C015B7"/>
    <w:rsid w:val="00C01BD8"/>
    <w:rsid w:val="00C01F50"/>
    <w:rsid w:val="00C0206E"/>
    <w:rsid w:val="00C0228D"/>
    <w:rsid w:val="00C02616"/>
    <w:rsid w:val="00C02812"/>
    <w:rsid w:val="00C02C59"/>
    <w:rsid w:val="00C03670"/>
    <w:rsid w:val="00C0367A"/>
    <w:rsid w:val="00C039EC"/>
    <w:rsid w:val="00C03A71"/>
    <w:rsid w:val="00C03FCA"/>
    <w:rsid w:val="00C040BA"/>
    <w:rsid w:val="00C0436E"/>
    <w:rsid w:val="00C0454B"/>
    <w:rsid w:val="00C045E7"/>
    <w:rsid w:val="00C047D3"/>
    <w:rsid w:val="00C047DE"/>
    <w:rsid w:val="00C04F8A"/>
    <w:rsid w:val="00C04FD9"/>
    <w:rsid w:val="00C05687"/>
    <w:rsid w:val="00C05B57"/>
    <w:rsid w:val="00C05B84"/>
    <w:rsid w:val="00C05DBD"/>
    <w:rsid w:val="00C061F6"/>
    <w:rsid w:val="00C06626"/>
    <w:rsid w:val="00C0690D"/>
    <w:rsid w:val="00C06971"/>
    <w:rsid w:val="00C06BED"/>
    <w:rsid w:val="00C06EB1"/>
    <w:rsid w:val="00C0705A"/>
    <w:rsid w:val="00C070D7"/>
    <w:rsid w:val="00C07341"/>
    <w:rsid w:val="00C073DD"/>
    <w:rsid w:val="00C074A2"/>
    <w:rsid w:val="00C0768C"/>
    <w:rsid w:val="00C0783B"/>
    <w:rsid w:val="00C0791A"/>
    <w:rsid w:val="00C0793F"/>
    <w:rsid w:val="00C079EB"/>
    <w:rsid w:val="00C07C0C"/>
    <w:rsid w:val="00C10010"/>
    <w:rsid w:val="00C103BB"/>
    <w:rsid w:val="00C10526"/>
    <w:rsid w:val="00C10868"/>
    <w:rsid w:val="00C1095D"/>
    <w:rsid w:val="00C10B79"/>
    <w:rsid w:val="00C10BD8"/>
    <w:rsid w:val="00C11367"/>
    <w:rsid w:val="00C114F0"/>
    <w:rsid w:val="00C11564"/>
    <w:rsid w:val="00C11649"/>
    <w:rsid w:val="00C117B3"/>
    <w:rsid w:val="00C117F8"/>
    <w:rsid w:val="00C11A34"/>
    <w:rsid w:val="00C11AFE"/>
    <w:rsid w:val="00C11BDD"/>
    <w:rsid w:val="00C12059"/>
    <w:rsid w:val="00C12199"/>
    <w:rsid w:val="00C12596"/>
    <w:rsid w:val="00C12653"/>
    <w:rsid w:val="00C1295B"/>
    <w:rsid w:val="00C12C56"/>
    <w:rsid w:val="00C13332"/>
    <w:rsid w:val="00C136AC"/>
    <w:rsid w:val="00C137A7"/>
    <w:rsid w:val="00C13EC0"/>
    <w:rsid w:val="00C14166"/>
    <w:rsid w:val="00C1420B"/>
    <w:rsid w:val="00C144BC"/>
    <w:rsid w:val="00C14987"/>
    <w:rsid w:val="00C14A16"/>
    <w:rsid w:val="00C14E4E"/>
    <w:rsid w:val="00C14F26"/>
    <w:rsid w:val="00C14F63"/>
    <w:rsid w:val="00C1506A"/>
    <w:rsid w:val="00C151BA"/>
    <w:rsid w:val="00C151D9"/>
    <w:rsid w:val="00C15485"/>
    <w:rsid w:val="00C15550"/>
    <w:rsid w:val="00C15654"/>
    <w:rsid w:val="00C1586A"/>
    <w:rsid w:val="00C15967"/>
    <w:rsid w:val="00C161E4"/>
    <w:rsid w:val="00C16220"/>
    <w:rsid w:val="00C16346"/>
    <w:rsid w:val="00C16A22"/>
    <w:rsid w:val="00C16AF3"/>
    <w:rsid w:val="00C16B65"/>
    <w:rsid w:val="00C16C82"/>
    <w:rsid w:val="00C16F43"/>
    <w:rsid w:val="00C1732F"/>
    <w:rsid w:val="00C174C8"/>
    <w:rsid w:val="00C176AF"/>
    <w:rsid w:val="00C17BA3"/>
    <w:rsid w:val="00C17DC8"/>
    <w:rsid w:val="00C17F7F"/>
    <w:rsid w:val="00C202B4"/>
    <w:rsid w:val="00C20607"/>
    <w:rsid w:val="00C207AB"/>
    <w:rsid w:val="00C20942"/>
    <w:rsid w:val="00C2097F"/>
    <w:rsid w:val="00C20B5D"/>
    <w:rsid w:val="00C20BF1"/>
    <w:rsid w:val="00C20EC2"/>
    <w:rsid w:val="00C20F0D"/>
    <w:rsid w:val="00C21073"/>
    <w:rsid w:val="00C210C1"/>
    <w:rsid w:val="00C2121D"/>
    <w:rsid w:val="00C212DB"/>
    <w:rsid w:val="00C21591"/>
    <w:rsid w:val="00C216E6"/>
    <w:rsid w:val="00C2173B"/>
    <w:rsid w:val="00C21798"/>
    <w:rsid w:val="00C217E2"/>
    <w:rsid w:val="00C21D9B"/>
    <w:rsid w:val="00C21DA3"/>
    <w:rsid w:val="00C21F6D"/>
    <w:rsid w:val="00C21F81"/>
    <w:rsid w:val="00C22000"/>
    <w:rsid w:val="00C223E7"/>
    <w:rsid w:val="00C22637"/>
    <w:rsid w:val="00C227CF"/>
    <w:rsid w:val="00C2290E"/>
    <w:rsid w:val="00C22E30"/>
    <w:rsid w:val="00C22EF3"/>
    <w:rsid w:val="00C23117"/>
    <w:rsid w:val="00C23119"/>
    <w:rsid w:val="00C23126"/>
    <w:rsid w:val="00C23485"/>
    <w:rsid w:val="00C23B6D"/>
    <w:rsid w:val="00C23E3E"/>
    <w:rsid w:val="00C24623"/>
    <w:rsid w:val="00C249C9"/>
    <w:rsid w:val="00C24A2F"/>
    <w:rsid w:val="00C24D97"/>
    <w:rsid w:val="00C256A7"/>
    <w:rsid w:val="00C257DC"/>
    <w:rsid w:val="00C2588A"/>
    <w:rsid w:val="00C261FC"/>
    <w:rsid w:val="00C2624C"/>
    <w:rsid w:val="00C26474"/>
    <w:rsid w:val="00C26492"/>
    <w:rsid w:val="00C26627"/>
    <w:rsid w:val="00C2687D"/>
    <w:rsid w:val="00C268FD"/>
    <w:rsid w:val="00C26DD0"/>
    <w:rsid w:val="00C26FCE"/>
    <w:rsid w:val="00C270E9"/>
    <w:rsid w:val="00C271A3"/>
    <w:rsid w:val="00C27417"/>
    <w:rsid w:val="00C2748F"/>
    <w:rsid w:val="00C274C9"/>
    <w:rsid w:val="00C27536"/>
    <w:rsid w:val="00C27916"/>
    <w:rsid w:val="00C27A02"/>
    <w:rsid w:val="00C27A8A"/>
    <w:rsid w:val="00C27E59"/>
    <w:rsid w:val="00C302AD"/>
    <w:rsid w:val="00C30525"/>
    <w:rsid w:val="00C307DA"/>
    <w:rsid w:val="00C30B15"/>
    <w:rsid w:val="00C30CD1"/>
    <w:rsid w:val="00C30F14"/>
    <w:rsid w:val="00C310CD"/>
    <w:rsid w:val="00C31319"/>
    <w:rsid w:val="00C3146E"/>
    <w:rsid w:val="00C318D9"/>
    <w:rsid w:val="00C31D5B"/>
    <w:rsid w:val="00C326D3"/>
    <w:rsid w:val="00C327D6"/>
    <w:rsid w:val="00C32889"/>
    <w:rsid w:val="00C32902"/>
    <w:rsid w:val="00C329A8"/>
    <w:rsid w:val="00C32D69"/>
    <w:rsid w:val="00C33301"/>
    <w:rsid w:val="00C33420"/>
    <w:rsid w:val="00C33539"/>
    <w:rsid w:val="00C33598"/>
    <w:rsid w:val="00C33645"/>
    <w:rsid w:val="00C338E1"/>
    <w:rsid w:val="00C33B1B"/>
    <w:rsid w:val="00C33D2A"/>
    <w:rsid w:val="00C33E7C"/>
    <w:rsid w:val="00C340B5"/>
    <w:rsid w:val="00C3445A"/>
    <w:rsid w:val="00C34786"/>
    <w:rsid w:val="00C348E6"/>
    <w:rsid w:val="00C3496C"/>
    <w:rsid w:val="00C34A82"/>
    <w:rsid w:val="00C34E44"/>
    <w:rsid w:val="00C34E9D"/>
    <w:rsid w:val="00C35022"/>
    <w:rsid w:val="00C350A2"/>
    <w:rsid w:val="00C3519B"/>
    <w:rsid w:val="00C35351"/>
    <w:rsid w:val="00C3549A"/>
    <w:rsid w:val="00C35944"/>
    <w:rsid w:val="00C35BFD"/>
    <w:rsid w:val="00C35CEA"/>
    <w:rsid w:val="00C36244"/>
    <w:rsid w:val="00C3629F"/>
    <w:rsid w:val="00C362CA"/>
    <w:rsid w:val="00C362F1"/>
    <w:rsid w:val="00C3637B"/>
    <w:rsid w:val="00C365BC"/>
    <w:rsid w:val="00C368DC"/>
    <w:rsid w:val="00C36958"/>
    <w:rsid w:val="00C36BD8"/>
    <w:rsid w:val="00C36D00"/>
    <w:rsid w:val="00C36DD3"/>
    <w:rsid w:val="00C36FA4"/>
    <w:rsid w:val="00C3718F"/>
    <w:rsid w:val="00C371E3"/>
    <w:rsid w:val="00C373F9"/>
    <w:rsid w:val="00C37681"/>
    <w:rsid w:val="00C376F8"/>
    <w:rsid w:val="00C3796E"/>
    <w:rsid w:val="00C37C13"/>
    <w:rsid w:val="00C4010D"/>
    <w:rsid w:val="00C40AC1"/>
    <w:rsid w:val="00C40D5A"/>
    <w:rsid w:val="00C40F5C"/>
    <w:rsid w:val="00C4130E"/>
    <w:rsid w:val="00C41A41"/>
    <w:rsid w:val="00C42170"/>
    <w:rsid w:val="00C426BA"/>
    <w:rsid w:val="00C4274E"/>
    <w:rsid w:val="00C42B45"/>
    <w:rsid w:val="00C43279"/>
    <w:rsid w:val="00C439E4"/>
    <w:rsid w:val="00C439FB"/>
    <w:rsid w:val="00C43AF2"/>
    <w:rsid w:val="00C43D49"/>
    <w:rsid w:val="00C43DD4"/>
    <w:rsid w:val="00C44376"/>
    <w:rsid w:val="00C44719"/>
    <w:rsid w:val="00C4475E"/>
    <w:rsid w:val="00C447F8"/>
    <w:rsid w:val="00C44896"/>
    <w:rsid w:val="00C44A79"/>
    <w:rsid w:val="00C44AC4"/>
    <w:rsid w:val="00C44B9E"/>
    <w:rsid w:val="00C44C0F"/>
    <w:rsid w:val="00C44E2C"/>
    <w:rsid w:val="00C44EC9"/>
    <w:rsid w:val="00C44F90"/>
    <w:rsid w:val="00C450A3"/>
    <w:rsid w:val="00C450B2"/>
    <w:rsid w:val="00C4517C"/>
    <w:rsid w:val="00C45304"/>
    <w:rsid w:val="00C4559B"/>
    <w:rsid w:val="00C45608"/>
    <w:rsid w:val="00C45BAD"/>
    <w:rsid w:val="00C45BEF"/>
    <w:rsid w:val="00C45F48"/>
    <w:rsid w:val="00C45F7F"/>
    <w:rsid w:val="00C464DF"/>
    <w:rsid w:val="00C46587"/>
    <w:rsid w:val="00C467F2"/>
    <w:rsid w:val="00C469B0"/>
    <w:rsid w:val="00C469B6"/>
    <w:rsid w:val="00C46AC1"/>
    <w:rsid w:val="00C47106"/>
    <w:rsid w:val="00C47452"/>
    <w:rsid w:val="00C47750"/>
    <w:rsid w:val="00C477AC"/>
    <w:rsid w:val="00C478DA"/>
    <w:rsid w:val="00C47A16"/>
    <w:rsid w:val="00C47AED"/>
    <w:rsid w:val="00C47C96"/>
    <w:rsid w:val="00C47EE2"/>
    <w:rsid w:val="00C47FD5"/>
    <w:rsid w:val="00C5015A"/>
    <w:rsid w:val="00C503D1"/>
    <w:rsid w:val="00C504FF"/>
    <w:rsid w:val="00C505FB"/>
    <w:rsid w:val="00C50877"/>
    <w:rsid w:val="00C51016"/>
    <w:rsid w:val="00C510F5"/>
    <w:rsid w:val="00C51145"/>
    <w:rsid w:val="00C5132E"/>
    <w:rsid w:val="00C516BC"/>
    <w:rsid w:val="00C518F4"/>
    <w:rsid w:val="00C51963"/>
    <w:rsid w:val="00C51B1B"/>
    <w:rsid w:val="00C51FCD"/>
    <w:rsid w:val="00C522C8"/>
    <w:rsid w:val="00C52960"/>
    <w:rsid w:val="00C52CB2"/>
    <w:rsid w:val="00C52EF6"/>
    <w:rsid w:val="00C52F3D"/>
    <w:rsid w:val="00C53153"/>
    <w:rsid w:val="00C53279"/>
    <w:rsid w:val="00C5329F"/>
    <w:rsid w:val="00C533E8"/>
    <w:rsid w:val="00C53718"/>
    <w:rsid w:val="00C53811"/>
    <w:rsid w:val="00C53D3E"/>
    <w:rsid w:val="00C53EE3"/>
    <w:rsid w:val="00C54545"/>
    <w:rsid w:val="00C546DA"/>
    <w:rsid w:val="00C5471B"/>
    <w:rsid w:val="00C549AC"/>
    <w:rsid w:val="00C54B22"/>
    <w:rsid w:val="00C54BBB"/>
    <w:rsid w:val="00C54C09"/>
    <w:rsid w:val="00C54CB1"/>
    <w:rsid w:val="00C54EAD"/>
    <w:rsid w:val="00C54F0D"/>
    <w:rsid w:val="00C5507D"/>
    <w:rsid w:val="00C55365"/>
    <w:rsid w:val="00C555F2"/>
    <w:rsid w:val="00C56045"/>
    <w:rsid w:val="00C56049"/>
    <w:rsid w:val="00C56766"/>
    <w:rsid w:val="00C56801"/>
    <w:rsid w:val="00C56BF2"/>
    <w:rsid w:val="00C5704D"/>
    <w:rsid w:val="00C57123"/>
    <w:rsid w:val="00C57393"/>
    <w:rsid w:val="00C57428"/>
    <w:rsid w:val="00C5742D"/>
    <w:rsid w:val="00C5755F"/>
    <w:rsid w:val="00C57905"/>
    <w:rsid w:val="00C57B89"/>
    <w:rsid w:val="00C57C95"/>
    <w:rsid w:val="00C57F88"/>
    <w:rsid w:val="00C600C1"/>
    <w:rsid w:val="00C6063C"/>
    <w:rsid w:val="00C609EA"/>
    <w:rsid w:val="00C60B2C"/>
    <w:rsid w:val="00C60EAD"/>
    <w:rsid w:val="00C60ED8"/>
    <w:rsid w:val="00C6118D"/>
    <w:rsid w:val="00C6150C"/>
    <w:rsid w:val="00C61717"/>
    <w:rsid w:val="00C6212F"/>
    <w:rsid w:val="00C62294"/>
    <w:rsid w:val="00C62421"/>
    <w:rsid w:val="00C62A7F"/>
    <w:rsid w:val="00C62B74"/>
    <w:rsid w:val="00C62D9E"/>
    <w:rsid w:val="00C6319E"/>
    <w:rsid w:val="00C63319"/>
    <w:rsid w:val="00C63578"/>
    <w:rsid w:val="00C635A3"/>
    <w:rsid w:val="00C636A5"/>
    <w:rsid w:val="00C63729"/>
    <w:rsid w:val="00C63926"/>
    <w:rsid w:val="00C6396F"/>
    <w:rsid w:val="00C63FE0"/>
    <w:rsid w:val="00C6403A"/>
    <w:rsid w:val="00C6422A"/>
    <w:rsid w:val="00C643EE"/>
    <w:rsid w:val="00C645AA"/>
    <w:rsid w:val="00C64601"/>
    <w:rsid w:val="00C64606"/>
    <w:rsid w:val="00C6461D"/>
    <w:rsid w:val="00C64935"/>
    <w:rsid w:val="00C64ACB"/>
    <w:rsid w:val="00C64C86"/>
    <w:rsid w:val="00C64E71"/>
    <w:rsid w:val="00C64E9F"/>
    <w:rsid w:val="00C64F2A"/>
    <w:rsid w:val="00C64FBD"/>
    <w:rsid w:val="00C65056"/>
    <w:rsid w:val="00C651C2"/>
    <w:rsid w:val="00C655E1"/>
    <w:rsid w:val="00C65646"/>
    <w:rsid w:val="00C65A24"/>
    <w:rsid w:val="00C65D6E"/>
    <w:rsid w:val="00C65E5C"/>
    <w:rsid w:val="00C66066"/>
    <w:rsid w:val="00C66659"/>
    <w:rsid w:val="00C66B72"/>
    <w:rsid w:val="00C66C1A"/>
    <w:rsid w:val="00C66F2A"/>
    <w:rsid w:val="00C6764B"/>
    <w:rsid w:val="00C67785"/>
    <w:rsid w:val="00C678E5"/>
    <w:rsid w:val="00C67A4A"/>
    <w:rsid w:val="00C67A9C"/>
    <w:rsid w:val="00C67B54"/>
    <w:rsid w:val="00C67D95"/>
    <w:rsid w:val="00C67EE8"/>
    <w:rsid w:val="00C7007B"/>
    <w:rsid w:val="00C700C7"/>
    <w:rsid w:val="00C706F7"/>
    <w:rsid w:val="00C70705"/>
    <w:rsid w:val="00C70A6C"/>
    <w:rsid w:val="00C70CE0"/>
    <w:rsid w:val="00C715E8"/>
    <w:rsid w:val="00C719B9"/>
    <w:rsid w:val="00C71BAD"/>
    <w:rsid w:val="00C72163"/>
    <w:rsid w:val="00C72244"/>
    <w:rsid w:val="00C72482"/>
    <w:rsid w:val="00C72566"/>
    <w:rsid w:val="00C72647"/>
    <w:rsid w:val="00C727E1"/>
    <w:rsid w:val="00C72A9D"/>
    <w:rsid w:val="00C72ADA"/>
    <w:rsid w:val="00C72B71"/>
    <w:rsid w:val="00C72CF5"/>
    <w:rsid w:val="00C732CA"/>
    <w:rsid w:val="00C73626"/>
    <w:rsid w:val="00C73755"/>
    <w:rsid w:val="00C73A22"/>
    <w:rsid w:val="00C73DA1"/>
    <w:rsid w:val="00C73ECC"/>
    <w:rsid w:val="00C743E0"/>
    <w:rsid w:val="00C74422"/>
    <w:rsid w:val="00C74F69"/>
    <w:rsid w:val="00C75066"/>
    <w:rsid w:val="00C75547"/>
    <w:rsid w:val="00C757DF"/>
    <w:rsid w:val="00C7586B"/>
    <w:rsid w:val="00C7598C"/>
    <w:rsid w:val="00C75A31"/>
    <w:rsid w:val="00C75B52"/>
    <w:rsid w:val="00C75BC3"/>
    <w:rsid w:val="00C75D6A"/>
    <w:rsid w:val="00C7612E"/>
    <w:rsid w:val="00C763FE"/>
    <w:rsid w:val="00C766C6"/>
    <w:rsid w:val="00C76787"/>
    <w:rsid w:val="00C76DA6"/>
    <w:rsid w:val="00C76E2A"/>
    <w:rsid w:val="00C76E95"/>
    <w:rsid w:val="00C76F7E"/>
    <w:rsid w:val="00C7712C"/>
    <w:rsid w:val="00C77293"/>
    <w:rsid w:val="00C774F6"/>
    <w:rsid w:val="00C77534"/>
    <w:rsid w:val="00C77679"/>
    <w:rsid w:val="00C776D1"/>
    <w:rsid w:val="00C7771E"/>
    <w:rsid w:val="00C77FDC"/>
    <w:rsid w:val="00C8000E"/>
    <w:rsid w:val="00C801AF"/>
    <w:rsid w:val="00C802C4"/>
    <w:rsid w:val="00C80470"/>
    <w:rsid w:val="00C80736"/>
    <w:rsid w:val="00C808B9"/>
    <w:rsid w:val="00C8097F"/>
    <w:rsid w:val="00C80A82"/>
    <w:rsid w:val="00C81263"/>
    <w:rsid w:val="00C81694"/>
    <w:rsid w:val="00C81955"/>
    <w:rsid w:val="00C81E19"/>
    <w:rsid w:val="00C82108"/>
    <w:rsid w:val="00C825CF"/>
    <w:rsid w:val="00C826DC"/>
    <w:rsid w:val="00C8275F"/>
    <w:rsid w:val="00C82A49"/>
    <w:rsid w:val="00C82B55"/>
    <w:rsid w:val="00C82B71"/>
    <w:rsid w:val="00C82BFB"/>
    <w:rsid w:val="00C8337E"/>
    <w:rsid w:val="00C83716"/>
    <w:rsid w:val="00C8383D"/>
    <w:rsid w:val="00C83C88"/>
    <w:rsid w:val="00C83EAD"/>
    <w:rsid w:val="00C83FB3"/>
    <w:rsid w:val="00C84077"/>
    <w:rsid w:val="00C8412E"/>
    <w:rsid w:val="00C84304"/>
    <w:rsid w:val="00C8435F"/>
    <w:rsid w:val="00C843EC"/>
    <w:rsid w:val="00C84727"/>
    <w:rsid w:val="00C84A8A"/>
    <w:rsid w:val="00C84A8D"/>
    <w:rsid w:val="00C84B68"/>
    <w:rsid w:val="00C84E74"/>
    <w:rsid w:val="00C84FD8"/>
    <w:rsid w:val="00C85712"/>
    <w:rsid w:val="00C858DE"/>
    <w:rsid w:val="00C85A14"/>
    <w:rsid w:val="00C85B3F"/>
    <w:rsid w:val="00C85C36"/>
    <w:rsid w:val="00C85DF8"/>
    <w:rsid w:val="00C85FD8"/>
    <w:rsid w:val="00C860B6"/>
    <w:rsid w:val="00C860EC"/>
    <w:rsid w:val="00C862F5"/>
    <w:rsid w:val="00C86400"/>
    <w:rsid w:val="00C864CA"/>
    <w:rsid w:val="00C86709"/>
    <w:rsid w:val="00C867F7"/>
    <w:rsid w:val="00C86802"/>
    <w:rsid w:val="00C86916"/>
    <w:rsid w:val="00C869D2"/>
    <w:rsid w:val="00C86D48"/>
    <w:rsid w:val="00C86E35"/>
    <w:rsid w:val="00C86EB3"/>
    <w:rsid w:val="00C8727D"/>
    <w:rsid w:val="00C87348"/>
    <w:rsid w:val="00C87351"/>
    <w:rsid w:val="00C874E2"/>
    <w:rsid w:val="00C875B4"/>
    <w:rsid w:val="00C875ED"/>
    <w:rsid w:val="00C877FC"/>
    <w:rsid w:val="00C9015F"/>
    <w:rsid w:val="00C90344"/>
    <w:rsid w:val="00C903E1"/>
    <w:rsid w:val="00C905EC"/>
    <w:rsid w:val="00C90760"/>
    <w:rsid w:val="00C90CB1"/>
    <w:rsid w:val="00C90D38"/>
    <w:rsid w:val="00C91127"/>
    <w:rsid w:val="00C91156"/>
    <w:rsid w:val="00C91534"/>
    <w:rsid w:val="00C91582"/>
    <w:rsid w:val="00C91622"/>
    <w:rsid w:val="00C916A6"/>
    <w:rsid w:val="00C918C0"/>
    <w:rsid w:val="00C918DE"/>
    <w:rsid w:val="00C919C3"/>
    <w:rsid w:val="00C91B1F"/>
    <w:rsid w:val="00C91DAF"/>
    <w:rsid w:val="00C921E9"/>
    <w:rsid w:val="00C92291"/>
    <w:rsid w:val="00C9246E"/>
    <w:rsid w:val="00C92877"/>
    <w:rsid w:val="00C92DE1"/>
    <w:rsid w:val="00C92EBB"/>
    <w:rsid w:val="00C93871"/>
    <w:rsid w:val="00C93C2F"/>
    <w:rsid w:val="00C940C7"/>
    <w:rsid w:val="00C94226"/>
    <w:rsid w:val="00C944C9"/>
    <w:rsid w:val="00C94799"/>
    <w:rsid w:val="00C947AA"/>
    <w:rsid w:val="00C94924"/>
    <w:rsid w:val="00C94EDA"/>
    <w:rsid w:val="00C94F03"/>
    <w:rsid w:val="00C94F36"/>
    <w:rsid w:val="00C94FED"/>
    <w:rsid w:val="00C9504D"/>
    <w:rsid w:val="00C954F1"/>
    <w:rsid w:val="00C956C2"/>
    <w:rsid w:val="00C956EA"/>
    <w:rsid w:val="00C9570F"/>
    <w:rsid w:val="00C95808"/>
    <w:rsid w:val="00C95FA3"/>
    <w:rsid w:val="00C960A5"/>
    <w:rsid w:val="00C960DA"/>
    <w:rsid w:val="00C960E9"/>
    <w:rsid w:val="00C96126"/>
    <w:rsid w:val="00C96AF5"/>
    <w:rsid w:val="00C96D48"/>
    <w:rsid w:val="00C96D9A"/>
    <w:rsid w:val="00C97465"/>
    <w:rsid w:val="00C978FA"/>
    <w:rsid w:val="00C97B0F"/>
    <w:rsid w:val="00C97DE6"/>
    <w:rsid w:val="00C97F03"/>
    <w:rsid w:val="00C97FFA"/>
    <w:rsid w:val="00CA00C8"/>
    <w:rsid w:val="00CA00D8"/>
    <w:rsid w:val="00CA032B"/>
    <w:rsid w:val="00CA03A4"/>
    <w:rsid w:val="00CA03FD"/>
    <w:rsid w:val="00CA0459"/>
    <w:rsid w:val="00CA04D4"/>
    <w:rsid w:val="00CA0861"/>
    <w:rsid w:val="00CA0CB8"/>
    <w:rsid w:val="00CA0F5B"/>
    <w:rsid w:val="00CA0FFA"/>
    <w:rsid w:val="00CA11AD"/>
    <w:rsid w:val="00CA120D"/>
    <w:rsid w:val="00CA1341"/>
    <w:rsid w:val="00CA149D"/>
    <w:rsid w:val="00CA15FC"/>
    <w:rsid w:val="00CA17E1"/>
    <w:rsid w:val="00CA1882"/>
    <w:rsid w:val="00CA2039"/>
    <w:rsid w:val="00CA23DD"/>
    <w:rsid w:val="00CA23E9"/>
    <w:rsid w:val="00CA24D2"/>
    <w:rsid w:val="00CA2688"/>
    <w:rsid w:val="00CA2CCB"/>
    <w:rsid w:val="00CA2D1F"/>
    <w:rsid w:val="00CA2E40"/>
    <w:rsid w:val="00CA2EA7"/>
    <w:rsid w:val="00CA2EB6"/>
    <w:rsid w:val="00CA3175"/>
    <w:rsid w:val="00CA31A0"/>
    <w:rsid w:val="00CA32E8"/>
    <w:rsid w:val="00CA3C98"/>
    <w:rsid w:val="00CA402E"/>
    <w:rsid w:val="00CA4183"/>
    <w:rsid w:val="00CA4634"/>
    <w:rsid w:val="00CA46F3"/>
    <w:rsid w:val="00CA4A51"/>
    <w:rsid w:val="00CA4B9A"/>
    <w:rsid w:val="00CA5014"/>
    <w:rsid w:val="00CA5099"/>
    <w:rsid w:val="00CA50F4"/>
    <w:rsid w:val="00CA517D"/>
    <w:rsid w:val="00CA54BA"/>
    <w:rsid w:val="00CA55C9"/>
    <w:rsid w:val="00CA56FA"/>
    <w:rsid w:val="00CA5728"/>
    <w:rsid w:val="00CA57E6"/>
    <w:rsid w:val="00CA5811"/>
    <w:rsid w:val="00CA5B25"/>
    <w:rsid w:val="00CA5F3B"/>
    <w:rsid w:val="00CA6056"/>
    <w:rsid w:val="00CA62D4"/>
    <w:rsid w:val="00CA645C"/>
    <w:rsid w:val="00CA6500"/>
    <w:rsid w:val="00CA66B7"/>
    <w:rsid w:val="00CA683C"/>
    <w:rsid w:val="00CA6983"/>
    <w:rsid w:val="00CA6AD2"/>
    <w:rsid w:val="00CA6B0C"/>
    <w:rsid w:val="00CA6E13"/>
    <w:rsid w:val="00CA70CA"/>
    <w:rsid w:val="00CA7397"/>
    <w:rsid w:val="00CA750D"/>
    <w:rsid w:val="00CA762A"/>
    <w:rsid w:val="00CA7699"/>
    <w:rsid w:val="00CA77C2"/>
    <w:rsid w:val="00CA798C"/>
    <w:rsid w:val="00CA7CDE"/>
    <w:rsid w:val="00CA7ECB"/>
    <w:rsid w:val="00CB023E"/>
    <w:rsid w:val="00CB06DC"/>
    <w:rsid w:val="00CB0962"/>
    <w:rsid w:val="00CB0A99"/>
    <w:rsid w:val="00CB0BFC"/>
    <w:rsid w:val="00CB0C22"/>
    <w:rsid w:val="00CB0EEC"/>
    <w:rsid w:val="00CB0F6C"/>
    <w:rsid w:val="00CB1046"/>
    <w:rsid w:val="00CB147B"/>
    <w:rsid w:val="00CB168D"/>
    <w:rsid w:val="00CB16DF"/>
    <w:rsid w:val="00CB17E6"/>
    <w:rsid w:val="00CB1A0F"/>
    <w:rsid w:val="00CB1AD5"/>
    <w:rsid w:val="00CB1B23"/>
    <w:rsid w:val="00CB1C6C"/>
    <w:rsid w:val="00CB1CAD"/>
    <w:rsid w:val="00CB1FE5"/>
    <w:rsid w:val="00CB1FF3"/>
    <w:rsid w:val="00CB21C3"/>
    <w:rsid w:val="00CB2315"/>
    <w:rsid w:val="00CB24E3"/>
    <w:rsid w:val="00CB2578"/>
    <w:rsid w:val="00CB2882"/>
    <w:rsid w:val="00CB28F3"/>
    <w:rsid w:val="00CB2952"/>
    <w:rsid w:val="00CB2A35"/>
    <w:rsid w:val="00CB2B2F"/>
    <w:rsid w:val="00CB2BD5"/>
    <w:rsid w:val="00CB2C38"/>
    <w:rsid w:val="00CB2FBA"/>
    <w:rsid w:val="00CB30D7"/>
    <w:rsid w:val="00CB365E"/>
    <w:rsid w:val="00CB3775"/>
    <w:rsid w:val="00CB3BC0"/>
    <w:rsid w:val="00CB3C89"/>
    <w:rsid w:val="00CB3DDE"/>
    <w:rsid w:val="00CB4082"/>
    <w:rsid w:val="00CB437C"/>
    <w:rsid w:val="00CB437D"/>
    <w:rsid w:val="00CB4383"/>
    <w:rsid w:val="00CB455F"/>
    <w:rsid w:val="00CB45D5"/>
    <w:rsid w:val="00CB4760"/>
    <w:rsid w:val="00CB4B85"/>
    <w:rsid w:val="00CB4BA0"/>
    <w:rsid w:val="00CB4C97"/>
    <w:rsid w:val="00CB4EB9"/>
    <w:rsid w:val="00CB4EFA"/>
    <w:rsid w:val="00CB507F"/>
    <w:rsid w:val="00CB5422"/>
    <w:rsid w:val="00CB564C"/>
    <w:rsid w:val="00CB577E"/>
    <w:rsid w:val="00CB5C24"/>
    <w:rsid w:val="00CB5CB7"/>
    <w:rsid w:val="00CB5E49"/>
    <w:rsid w:val="00CB61B1"/>
    <w:rsid w:val="00CB6787"/>
    <w:rsid w:val="00CB6971"/>
    <w:rsid w:val="00CB6D15"/>
    <w:rsid w:val="00CB6D56"/>
    <w:rsid w:val="00CB6F2D"/>
    <w:rsid w:val="00CB70E7"/>
    <w:rsid w:val="00CB7485"/>
    <w:rsid w:val="00CB781A"/>
    <w:rsid w:val="00CB7F3D"/>
    <w:rsid w:val="00CC009B"/>
    <w:rsid w:val="00CC014C"/>
    <w:rsid w:val="00CC01D5"/>
    <w:rsid w:val="00CC0290"/>
    <w:rsid w:val="00CC0445"/>
    <w:rsid w:val="00CC0591"/>
    <w:rsid w:val="00CC0659"/>
    <w:rsid w:val="00CC07CB"/>
    <w:rsid w:val="00CC0932"/>
    <w:rsid w:val="00CC0A23"/>
    <w:rsid w:val="00CC0C14"/>
    <w:rsid w:val="00CC0E2A"/>
    <w:rsid w:val="00CC0E90"/>
    <w:rsid w:val="00CC0F63"/>
    <w:rsid w:val="00CC0FE7"/>
    <w:rsid w:val="00CC13BF"/>
    <w:rsid w:val="00CC1590"/>
    <w:rsid w:val="00CC16DB"/>
    <w:rsid w:val="00CC18E1"/>
    <w:rsid w:val="00CC19D0"/>
    <w:rsid w:val="00CC1B8D"/>
    <w:rsid w:val="00CC1DEB"/>
    <w:rsid w:val="00CC1E6D"/>
    <w:rsid w:val="00CC1E7E"/>
    <w:rsid w:val="00CC1EDA"/>
    <w:rsid w:val="00CC1F71"/>
    <w:rsid w:val="00CC2650"/>
    <w:rsid w:val="00CC2680"/>
    <w:rsid w:val="00CC2F09"/>
    <w:rsid w:val="00CC3F72"/>
    <w:rsid w:val="00CC3FB2"/>
    <w:rsid w:val="00CC3FE8"/>
    <w:rsid w:val="00CC406E"/>
    <w:rsid w:val="00CC423C"/>
    <w:rsid w:val="00CC4422"/>
    <w:rsid w:val="00CC457A"/>
    <w:rsid w:val="00CC478C"/>
    <w:rsid w:val="00CC49D2"/>
    <w:rsid w:val="00CC4D4D"/>
    <w:rsid w:val="00CC5494"/>
    <w:rsid w:val="00CC5677"/>
    <w:rsid w:val="00CC572F"/>
    <w:rsid w:val="00CC58A2"/>
    <w:rsid w:val="00CC58FF"/>
    <w:rsid w:val="00CC5BA2"/>
    <w:rsid w:val="00CC5C82"/>
    <w:rsid w:val="00CC5D3C"/>
    <w:rsid w:val="00CC5F43"/>
    <w:rsid w:val="00CC5F5E"/>
    <w:rsid w:val="00CC63AB"/>
    <w:rsid w:val="00CC64B7"/>
    <w:rsid w:val="00CC6689"/>
    <w:rsid w:val="00CC6DE9"/>
    <w:rsid w:val="00CC6E9E"/>
    <w:rsid w:val="00CC6FEE"/>
    <w:rsid w:val="00CC743E"/>
    <w:rsid w:val="00CC7998"/>
    <w:rsid w:val="00CC7BC6"/>
    <w:rsid w:val="00CD0122"/>
    <w:rsid w:val="00CD0169"/>
    <w:rsid w:val="00CD02EF"/>
    <w:rsid w:val="00CD0523"/>
    <w:rsid w:val="00CD0561"/>
    <w:rsid w:val="00CD058C"/>
    <w:rsid w:val="00CD0846"/>
    <w:rsid w:val="00CD0C20"/>
    <w:rsid w:val="00CD1102"/>
    <w:rsid w:val="00CD1248"/>
    <w:rsid w:val="00CD1265"/>
    <w:rsid w:val="00CD1525"/>
    <w:rsid w:val="00CD1748"/>
    <w:rsid w:val="00CD19FD"/>
    <w:rsid w:val="00CD1D19"/>
    <w:rsid w:val="00CD1F14"/>
    <w:rsid w:val="00CD1F6C"/>
    <w:rsid w:val="00CD2185"/>
    <w:rsid w:val="00CD2266"/>
    <w:rsid w:val="00CD28F3"/>
    <w:rsid w:val="00CD2B80"/>
    <w:rsid w:val="00CD2BA8"/>
    <w:rsid w:val="00CD2DFD"/>
    <w:rsid w:val="00CD31BE"/>
    <w:rsid w:val="00CD361A"/>
    <w:rsid w:val="00CD3645"/>
    <w:rsid w:val="00CD3A0F"/>
    <w:rsid w:val="00CD3C1A"/>
    <w:rsid w:val="00CD3CAF"/>
    <w:rsid w:val="00CD400B"/>
    <w:rsid w:val="00CD41B9"/>
    <w:rsid w:val="00CD450C"/>
    <w:rsid w:val="00CD477C"/>
    <w:rsid w:val="00CD4A82"/>
    <w:rsid w:val="00CD4AA5"/>
    <w:rsid w:val="00CD4D29"/>
    <w:rsid w:val="00CD5010"/>
    <w:rsid w:val="00CD5115"/>
    <w:rsid w:val="00CD53BB"/>
    <w:rsid w:val="00CD5485"/>
    <w:rsid w:val="00CD597D"/>
    <w:rsid w:val="00CD5AD7"/>
    <w:rsid w:val="00CD6042"/>
    <w:rsid w:val="00CD608B"/>
    <w:rsid w:val="00CD6628"/>
    <w:rsid w:val="00CD6771"/>
    <w:rsid w:val="00CD683F"/>
    <w:rsid w:val="00CD6B39"/>
    <w:rsid w:val="00CD6FF4"/>
    <w:rsid w:val="00CD7202"/>
    <w:rsid w:val="00CD7263"/>
    <w:rsid w:val="00CD747E"/>
    <w:rsid w:val="00CD7601"/>
    <w:rsid w:val="00CD78F2"/>
    <w:rsid w:val="00CD7D11"/>
    <w:rsid w:val="00CD7FFA"/>
    <w:rsid w:val="00CE00CD"/>
    <w:rsid w:val="00CE0328"/>
    <w:rsid w:val="00CE03EF"/>
    <w:rsid w:val="00CE05F6"/>
    <w:rsid w:val="00CE0800"/>
    <w:rsid w:val="00CE0882"/>
    <w:rsid w:val="00CE095C"/>
    <w:rsid w:val="00CE098E"/>
    <w:rsid w:val="00CE09A2"/>
    <w:rsid w:val="00CE0A8B"/>
    <w:rsid w:val="00CE1244"/>
    <w:rsid w:val="00CE171B"/>
    <w:rsid w:val="00CE1AA5"/>
    <w:rsid w:val="00CE1C63"/>
    <w:rsid w:val="00CE1F30"/>
    <w:rsid w:val="00CE2259"/>
    <w:rsid w:val="00CE23A4"/>
    <w:rsid w:val="00CE27BC"/>
    <w:rsid w:val="00CE2819"/>
    <w:rsid w:val="00CE2E63"/>
    <w:rsid w:val="00CE2F58"/>
    <w:rsid w:val="00CE3236"/>
    <w:rsid w:val="00CE363D"/>
    <w:rsid w:val="00CE37A2"/>
    <w:rsid w:val="00CE3854"/>
    <w:rsid w:val="00CE3C34"/>
    <w:rsid w:val="00CE3D1F"/>
    <w:rsid w:val="00CE3F3C"/>
    <w:rsid w:val="00CE4266"/>
    <w:rsid w:val="00CE426C"/>
    <w:rsid w:val="00CE448F"/>
    <w:rsid w:val="00CE4C3A"/>
    <w:rsid w:val="00CE4D29"/>
    <w:rsid w:val="00CE5095"/>
    <w:rsid w:val="00CE51BA"/>
    <w:rsid w:val="00CE53CF"/>
    <w:rsid w:val="00CE5B33"/>
    <w:rsid w:val="00CE5B4A"/>
    <w:rsid w:val="00CE5C70"/>
    <w:rsid w:val="00CE5F9A"/>
    <w:rsid w:val="00CE6102"/>
    <w:rsid w:val="00CE6614"/>
    <w:rsid w:val="00CE6899"/>
    <w:rsid w:val="00CE6AE4"/>
    <w:rsid w:val="00CE6BD9"/>
    <w:rsid w:val="00CE6CEB"/>
    <w:rsid w:val="00CE6E57"/>
    <w:rsid w:val="00CE74D2"/>
    <w:rsid w:val="00CE74D8"/>
    <w:rsid w:val="00CE76AF"/>
    <w:rsid w:val="00CE7750"/>
    <w:rsid w:val="00CE7BC8"/>
    <w:rsid w:val="00CE7CF0"/>
    <w:rsid w:val="00CF00E6"/>
    <w:rsid w:val="00CF037A"/>
    <w:rsid w:val="00CF08B9"/>
    <w:rsid w:val="00CF0992"/>
    <w:rsid w:val="00CF0B89"/>
    <w:rsid w:val="00CF0B98"/>
    <w:rsid w:val="00CF10C4"/>
    <w:rsid w:val="00CF13F6"/>
    <w:rsid w:val="00CF146F"/>
    <w:rsid w:val="00CF17C2"/>
    <w:rsid w:val="00CF191C"/>
    <w:rsid w:val="00CF1995"/>
    <w:rsid w:val="00CF1CAF"/>
    <w:rsid w:val="00CF1CD7"/>
    <w:rsid w:val="00CF1CDE"/>
    <w:rsid w:val="00CF1D0D"/>
    <w:rsid w:val="00CF1FA2"/>
    <w:rsid w:val="00CF2021"/>
    <w:rsid w:val="00CF213C"/>
    <w:rsid w:val="00CF223D"/>
    <w:rsid w:val="00CF2427"/>
    <w:rsid w:val="00CF2616"/>
    <w:rsid w:val="00CF286E"/>
    <w:rsid w:val="00CF294D"/>
    <w:rsid w:val="00CF2B18"/>
    <w:rsid w:val="00CF30B9"/>
    <w:rsid w:val="00CF31D1"/>
    <w:rsid w:val="00CF3327"/>
    <w:rsid w:val="00CF33EC"/>
    <w:rsid w:val="00CF3BA9"/>
    <w:rsid w:val="00CF3BE4"/>
    <w:rsid w:val="00CF3C15"/>
    <w:rsid w:val="00CF3D74"/>
    <w:rsid w:val="00CF3E1F"/>
    <w:rsid w:val="00CF40BC"/>
    <w:rsid w:val="00CF424B"/>
    <w:rsid w:val="00CF4388"/>
    <w:rsid w:val="00CF45C1"/>
    <w:rsid w:val="00CF4694"/>
    <w:rsid w:val="00CF47E2"/>
    <w:rsid w:val="00CF4DFD"/>
    <w:rsid w:val="00CF5003"/>
    <w:rsid w:val="00CF57D0"/>
    <w:rsid w:val="00CF57D8"/>
    <w:rsid w:val="00CF589B"/>
    <w:rsid w:val="00CF59AF"/>
    <w:rsid w:val="00CF5B90"/>
    <w:rsid w:val="00CF5BC9"/>
    <w:rsid w:val="00CF5C91"/>
    <w:rsid w:val="00CF5D09"/>
    <w:rsid w:val="00CF5E43"/>
    <w:rsid w:val="00CF64EA"/>
    <w:rsid w:val="00CF673D"/>
    <w:rsid w:val="00CF6A5B"/>
    <w:rsid w:val="00CF6B92"/>
    <w:rsid w:val="00CF6B9C"/>
    <w:rsid w:val="00CF6E1F"/>
    <w:rsid w:val="00CF6E21"/>
    <w:rsid w:val="00CF753A"/>
    <w:rsid w:val="00CF75B1"/>
    <w:rsid w:val="00CF777B"/>
    <w:rsid w:val="00CF7A47"/>
    <w:rsid w:val="00CF7C70"/>
    <w:rsid w:val="00CF7FA9"/>
    <w:rsid w:val="00D0004C"/>
    <w:rsid w:val="00D000FF"/>
    <w:rsid w:val="00D004B9"/>
    <w:rsid w:val="00D0071B"/>
    <w:rsid w:val="00D0099A"/>
    <w:rsid w:val="00D009BB"/>
    <w:rsid w:val="00D00C14"/>
    <w:rsid w:val="00D00D26"/>
    <w:rsid w:val="00D01019"/>
    <w:rsid w:val="00D01096"/>
    <w:rsid w:val="00D0123E"/>
    <w:rsid w:val="00D014CD"/>
    <w:rsid w:val="00D017C0"/>
    <w:rsid w:val="00D01810"/>
    <w:rsid w:val="00D01823"/>
    <w:rsid w:val="00D01BDB"/>
    <w:rsid w:val="00D01CFB"/>
    <w:rsid w:val="00D01F78"/>
    <w:rsid w:val="00D0205F"/>
    <w:rsid w:val="00D020CE"/>
    <w:rsid w:val="00D02127"/>
    <w:rsid w:val="00D0250A"/>
    <w:rsid w:val="00D02663"/>
    <w:rsid w:val="00D029C9"/>
    <w:rsid w:val="00D02A41"/>
    <w:rsid w:val="00D02B7C"/>
    <w:rsid w:val="00D02E82"/>
    <w:rsid w:val="00D031F2"/>
    <w:rsid w:val="00D0325B"/>
    <w:rsid w:val="00D0367D"/>
    <w:rsid w:val="00D038DD"/>
    <w:rsid w:val="00D03BBF"/>
    <w:rsid w:val="00D03D8F"/>
    <w:rsid w:val="00D03FB2"/>
    <w:rsid w:val="00D0417C"/>
    <w:rsid w:val="00D04183"/>
    <w:rsid w:val="00D0453A"/>
    <w:rsid w:val="00D04618"/>
    <w:rsid w:val="00D046F8"/>
    <w:rsid w:val="00D0471D"/>
    <w:rsid w:val="00D047D5"/>
    <w:rsid w:val="00D04A1D"/>
    <w:rsid w:val="00D04A37"/>
    <w:rsid w:val="00D04B37"/>
    <w:rsid w:val="00D050AE"/>
    <w:rsid w:val="00D05444"/>
    <w:rsid w:val="00D05883"/>
    <w:rsid w:val="00D05A3E"/>
    <w:rsid w:val="00D05AD6"/>
    <w:rsid w:val="00D05F26"/>
    <w:rsid w:val="00D06046"/>
    <w:rsid w:val="00D06067"/>
    <w:rsid w:val="00D060FA"/>
    <w:rsid w:val="00D06134"/>
    <w:rsid w:val="00D06160"/>
    <w:rsid w:val="00D061BD"/>
    <w:rsid w:val="00D062EC"/>
    <w:rsid w:val="00D0729D"/>
    <w:rsid w:val="00D073CE"/>
    <w:rsid w:val="00D0745D"/>
    <w:rsid w:val="00D075F0"/>
    <w:rsid w:val="00D07984"/>
    <w:rsid w:val="00D079C0"/>
    <w:rsid w:val="00D07BE8"/>
    <w:rsid w:val="00D07E81"/>
    <w:rsid w:val="00D101DD"/>
    <w:rsid w:val="00D102D3"/>
    <w:rsid w:val="00D10359"/>
    <w:rsid w:val="00D103E2"/>
    <w:rsid w:val="00D1054F"/>
    <w:rsid w:val="00D10615"/>
    <w:rsid w:val="00D10636"/>
    <w:rsid w:val="00D10760"/>
    <w:rsid w:val="00D10838"/>
    <w:rsid w:val="00D10A41"/>
    <w:rsid w:val="00D10E3F"/>
    <w:rsid w:val="00D10F0B"/>
    <w:rsid w:val="00D10F25"/>
    <w:rsid w:val="00D11186"/>
    <w:rsid w:val="00D11226"/>
    <w:rsid w:val="00D115D5"/>
    <w:rsid w:val="00D118FD"/>
    <w:rsid w:val="00D11A0E"/>
    <w:rsid w:val="00D11A6E"/>
    <w:rsid w:val="00D11BAD"/>
    <w:rsid w:val="00D11C1C"/>
    <w:rsid w:val="00D11C50"/>
    <w:rsid w:val="00D12199"/>
    <w:rsid w:val="00D12259"/>
    <w:rsid w:val="00D125FE"/>
    <w:rsid w:val="00D12772"/>
    <w:rsid w:val="00D128CD"/>
    <w:rsid w:val="00D129E2"/>
    <w:rsid w:val="00D12F5A"/>
    <w:rsid w:val="00D135A2"/>
    <w:rsid w:val="00D137EA"/>
    <w:rsid w:val="00D13826"/>
    <w:rsid w:val="00D1383C"/>
    <w:rsid w:val="00D13E4A"/>
    <w:rsid w:val="00D142B0"/>
    <w:rsid w:val="00D14671"/>
    <w:rsid w:val="00D14900"/>
    <w:rsid w:val="00D14B6E"/>
    <w:rsid w:val="00D14DB9"/>
    <w:rsid w:val="00D14E51"/>
    <w:rsid w:val="00D15054"/>
    <w:rsid w:val="00D157D9"/>
    <w:rsid w:val="00D15832"/>
    <w:rsid w:val="00D15848"/>
    <w:rsid w:val="00D15CB3"/>
    <w:rsid w:val="00D15E01"/>
    <w:rsid w:val="00D15E57"/>
    <w:rsid w:val="00D15F06"/>
    <w:rsid w:val="00D16122"/>
    <w:rsid w:val="00D1614D"/>
    <w:rsid w:val="00D16176"/>
    <w:rsid w:val="00D1634B"/>
    <w:rsid w:val="00D16668"/>
    <w:rsid w:val="00D16965"/>
    <w:rsid w:val="00D16BA0"/>
    <w:rsid w:val="00D16C9C"/>
    <w:rsid w:val="00D16D26"/>
    <w:rsid w:val="00D16EDC"/>
    <w:rsid w:val="00D16F87"/>
    <w:rsid w:val="00D17610"/>
    <w:rsid w:val="00D17DD3"/>
    <w:rsid w:val="00D17F48"/>
    <w:rsid w:val="00D20079"/>
    <w:rsid w:val="00D20113"/>
    <w:rsid w:val="00D2018B"/>
    <w:rsid w:val="00D202A3"/>
    <w:rsid w:val="00D2031D"/>
    <w:rsid w:val="00D20330"/>
    <w:rsid w:val="00D204B5"/>
    <w:rsid w:val="00D205F6"/>
    <w:rsid w:val="00D20710"/>
    <w:rsid w:val="00D208F7"/>
    <w:rsid w:val="00D20B81"/>
    <w:rsid w:val="00D20DBF"/>
    <w:rsid w:val="00D20F5F"/>
    <w:rsid w:val="00D20FF0"/>
    <w:rsid w:val="00D21139"/>
    <w:rsid w:val="00D21401"/>
    <w:rsid w:val="00D21AFF"/>
    <w:rsid w:val="00D21C3D"/>
    <w:rsid w:val="00D21D64"/>
    <w:rsid w:val="00D21D70"/>
    <w:rsid w:val="00D220D9"/>
    <w:rsid w:val="00D2217C"/>
    <w:rsid w:val="00D2269D"/>
    <w:rsid w:val="00D226E6"/>
    <w:rsid w:val="00D227FB"/>
    <w:rsid w:val="00D22A2E"/>
    <w:rsid w:val="00D22CF3"/>
    <w:rsid w:val="00D22D25"/>
    <w:rsid w:val="00D22D67"/>
    <w:rsid w:val="00D22F9C"/>
    <w:rsid w:val="00D23026"/>
    <w:rsid w:val="00D2337A"/>
    <w:rsid w:val="00D23523"/>
    <w:rsid w:val="00D23694"/>
    <w:rsid w:val="00D23718"/>
    <w:rsid w:val="00D23B7A"/>
    <w:rsid w:val="00D23CB9"/>
    <w:rsid w:val="00D23FC3"/>
    <w:rsid w:val="00D23FC6"/>
    <w:rsid w:val="00D24161"/>
    <w:rsid w:val="00D24359"/>
    <w:rsid w:val="00D24631"/>
    <w:rsid w:val="00D24810"/>
    <w:rsid w:val="00D24861"/>
    <w:rsid w:val="00D24F1B"/>
    <w:rsid w:val="00D25040"/>
    <w:rsid w:val="00D25130"/>
    <w:rsid w:val="00D252E8"/>
    <w:rsid w:val="00D2530B"/>
    <w:rsid w:val="00D25565"/>
    <w:rsid w:val="00D2559F"/>
    <w:rsid w:val="00D256C6"/>
    <w:rsid w:val="00D257E1"/>
    <w:rsid w:val="00D2582F"/>
    <w:rsid w:val="00D25B05"/>
    <w:rsid w:val="00D25D7C"/>
    <w:rsid w:val="00D25E03"/>
    <w:rsid w:val="00D2642C"/>
    <w:rsid w:val="00D264D4"/>
    <w:rsid w:val="00D269C5"/>
    <w:rsid w:val="00D26B21"/>
    <w:rsid w:val="00D26BA0"/>
    <w:rsid w:val="00D26C50"/>
    <w:rsid w:val="00D2710B"/>
    <w:rsid w:val="00D27146"/>
    <w:rsid w:val="00D272AF"/>
    <w:rsid w:val="00D272EA"/>
    <w:rsid w:val="00D27493"/>
    <w:rsid w:val="00D274FD"/>
    <w:rsid w:val="00D27618"/>
    <w:rsid w:val="00D27757"/>
    <w:rsid w:val="00D27859"/>
    <w:rsid w:val="00D27B16"/>
    <w:rsid w:val="00D27CED"/>
    <w:rsid w:val="00D27DB6"/>
    <w:rsid w:val="00D27DFA"/>
    <w:rsid w:val="00D27E88"/>
    <w:rsid w:val="00D27FE6"/>
    <w:rsid w:val="00D27FEB"/>
    <w:rsid w:val="00D30349"/>
    <w:rsid w:val="00D305CF"/>
    <w:rsid w:val="00D30B7D"/>
    <w:rsid w:val="00D30E45"/>
    <w:rsid w:val="00D30F39"/>
    <w:rsid w:val="00D30F68"/>
    <w:rsid w:val="00D31478"/>
    <w:rsid w:val="00D31C1A"/>
    <w:rsid w:val="00D31DFC"/>
    <w:rsid w:val="00D31E12"/>
    <w:rsid w:val="00D3240C"/>
    <w:rsid w:val="00D3249C"/>
    <w:rsid w:val="00D32726"/>
    <w:rsid w:val="00D3298D"/>
    <w:rsid w:val="00D329F5"/>
    <w:rsid w:val="00D32BF5"/>
    <w:rsid w:val="00D32C70"/>
    <w:rsid w:val="00D33362"/>
    <w:rsid w:val="00D333F0"/>
    <w:rsid w:val="00D334D3"/>
    <w:rsid w:val="00D33839"/>
    <w:rsid w:val="00D33858"/>
    <w:rsid w:val="00D33985"/>
    <w:rsid w:val="00D33D76"/>
    <w:rsid w:val="00D33F14"/>
    <w:rsid w:val="00D33FE1"/>
    <w:rsid w:val="00D3427E"/>
    <w:rsid w:val="00D3449B"/>
    <w:rsid w:val="00D34791"/>
    <w:rsid w:val="00D347AA"/>
    <w:rsid w:val="00D34B40"/>
    <w:rsid w:val="00D34EC7"/>
    <w:rsid w:val="00D34FC2"/>
    <w:rsid w:val="00D35299"/>
    <w:rsid w:val="00D352DA"/>
    <w:rsid w:val="00D35588"/>
    <w:rsid w:val="00D35669"/>
    <w:rsid w:val="00D356D2"/>
    <w:rsid w:val="00D35759"/>
    <w:rsid w:val="00D358D6"/>
    <w:rsid w:val="00D3594C"/>
    <w:rsid w:val="00D35C47"/>
    <w:rsid w:val="00D35CAE"/>
    <w:rsid w:val="00D35DF3"/>
    <w:rsid w:val="00D35E41"/>
    <w:rsid w:val="00D35EE3"/>
    <w:rsid w:val="00D36052"/>
    <w:rsid w:val="00D362F6"/>
    <w:rsid w:val="00D36412"/>
    <w:rsid w:val="00D3685A"/>
    <w:rsid w:val="00D369C1"/>
    <w:rsid w:val="00D36BF2"/>
    <w:rsid w:val="00D36DED"/>
    <w:rsid w:val="00D370A2"/>
    <w:rsid w:val="00D37175"/>
    <w:rsid w:val="00D3724C"/>
    <w:rsid w:val="00D372CF"/>
    <w:rsid w:val="00D3756E"/>
    <w:rsid w:val="00D37608"/>
    <w:rsid w:val="00D37704"/>
    <w:rsid w:val="00D37A01"/>
    <w:rsid w:val="00D37CE3"/>
    <w:rsid w:val="00D37D0F"/>
    <w:rsid w:val="00D37DDE"/>
    <w:rsid w:val="00D37E5D"/>
    <w:rsid w:val="00D37ED7"/>
    <w:rsid w:val="00D40317"/>
    <w:rsid w:val="00D40340"/>
    <w:rsid w:val="00D4054C"/>
    <w:rsid w:val="00D40566"/>
    <w:rsid w:val="00D405E2"/>
    <w:rsid w:val="00D407B9"/>
    <w:rsid w:val="00D407CB"/>
    <w:rsid w:val="00D40877"/>
    <w:rsid w:val="00D4098A"/>
    <w:rsid w:val="00D40B49"/>
    <w:rsid w:val="00D40DEB"/>
    <w:rsid w:val="00D41056"/>
    <w:rsid w:val="00D4116B"/>
    <w:rsid w:val="00D415EA"/>
    <w:rsid w:val="00D4171C"/>
    <w:rsid w:val="00D417C3"/>
    <w:rsid w:val="00D41B2C"/>
    <w:rsid w:val="00D41CB3"/>
    <w:rsid w:val="00D41F9F"/>
    <w:rsid w:val="00D4200D"/>
    <w:rsid w:val="00D422FE"/>
    <w:rsid w:val="00D42393"/>
    <w:rsid w:val="00D42408"/>
    <w:rsid w:val="00D424AD"/>
    <w:rsid w:val="00D42536"/>
    <w:rsid w:val="00D42626"/>
    <w:rsid w:val="00D4285F"/>
    <w:rsid w:val="00D42B9A"/>
    <w:rsid w:val="00D42D33"/>
    <w:rsid w:val="00D43B97"/>
    <w:rsid w:val="00D43FE3"/>
    <w:rsid w:val="00D441F2"/>
    <w:rsid w:val="00D4457B"/>
    <w:rsid w:val="00D448C4"/>
    <w:rsid w:val="00D44A63"/>
    <w:rsid w:val="00D44B13"/>
    <w:rsid w:val="00D44B1F"/>
    <w:rsid w:val="00D44C70"/>
    <w:rsid w:val="00D45315"/>
    <w:rsid w:val="00D4540E"/>
    <w:rsid w:val="00D4549D"/>
    <w:rsid w:val="00D45B53"/>
    <w:rsid w:val="00D45BC0"/>
    <w:rsid w:val="00D45BC6"/>
    <w:rsid w:val="00D45C14"/>
    <w:rsid w:val="00D46276"/>
    <w:rsid w:val="00D462C3"/>
    <w:rsid w:val="00D4639A"/>
    <w:rsid w:val="00D467CA"/>
    <w:rsid w:val="00D46EF9"/>
    <w:rsid w:val="00D46F4B"/>
    <w:rsid w:val="00D46FD3"/>
    <w:rsid w:val="00D4709B"/>
    <w:rsid w:val="00D471E5"/>
    <w:rsid w:val="00D473A3"/>
    <w:rsid w:val="00D474AB"/>
    <w:rsid w:val="00D47625"/>
    <w:rsid w:val="00D47D34"/>
    <w:rsid w:val="00D50163"/>
    <w:rsid w:val="00D502A2"/>
    <w:rsid w:val="00D5032F"/>
    <w:rsid w:val="00D5043E"/>
    <w:rsid w:val="00D505D6"/>
    <w:rsid w:val="00D50CC5"/>
    <w:rsid w:val="00D50D3E"/>
    <w:rsid w:val="00D50E38"/>
    <w:rsid w:val="00D51617"/>
    <w:rsid w:val="00D5189D"/>
    <w:rsid w:val="00D518B6"/>
    <w:rsid w:val="00D51C0E"/>
    <w:rsid w:val="00D51D2D"/>
    <w:rsid w:val="00D5243A"/>
    <w:rsid w:val="00D52857"/>
    <w:rsid w:val="00D5289A"/>
    <w:rsid w:val="00D52C9F"/>
    <w:rsid w:val="00D52D1C"/>
    <w:rsid w:val="00D52DC8"/>
    <w:rsid w:val="00D52E3D"/>
    <w:rsid w:val="00D52EBD"/>
    <w:rsid w:val="00D534B4"/>
    <w:rsid w:val="00D535C7"/>
    <w:rsid w:val="00D53B0F"/>
    <w:rsid w:val="00D53BBD"/>
    <w:rsid w:val="00D53E0B"/>
    <w:rsid w:val="00D54033"/>
    <w:rsid w:val="00D541D0"/>
    <w:rsid w:val="00D54B1C"/>
    <w:rsid w:val="00D54B39"/>
    <w:rsid w:val="00D54B3D"/>
    <w:rsid w:val="00D54B85"/>
    <w:rsid w:val="00D5560F"/>
    <w:rsid w:val="00D55909"/>
    <w:rsid w:val="00D55AA2"/>
    <w:rsid w:val="00D55DF4"/>
    <w:rsid w:val="00D56025"/>
    <w:rsid w:val="00D560D7"/>
    <w:rsid w:val="00D562F1"/>
    <w:rsid w:val="00D5691F"/>
    <w:rsid w:val="00D56FF9"/>
    <w:rsid w:val="00D5703C"/>
    <w:rsid w:val="00D570B4"/>
    <w:rsid w:val="00D570E9"/>
    <w:rsid w:val="00D572FF"/>
    <w:rsid w:val="00D5758C"/>
    <w:rsid w:val="00D575C7"/>
    <w:rsid w:val="00D5768F"/>
    <w:rsid w:val="00D578FC"/>
    <w:rsid w:val="00D579C4"/>
    <w:rsid w:val="00D579DE"/>
    <w:rsid w:val="00D57B08"/>
    <w:rsid w:val="00D57BD8"/>
    <w:rsid w:val="00D57E23"/>
    <w:rsid w:val="00D6003D"/>
    <w:rsid w:val="00D601BB"/>
    <w:rsid w:val="00D601CF"/>
    <w:rsid w:val="00D60516"/>
    <w:rsid w:val="00D6057E"/>
    <w:rsid w:val="00D6060F"/>
    <w:rsid w:val="00D60B28"/>
    <w:rsid w:val="00D60B41"/>
    <w:rsid w:val="00D60D31"/>
    <w:rsid w:val="00D60E39"/>
    <w:rsid w:val="00D61208"/>
    <w:rsid w:val="00D616BC"/>
    <w:rsid w:val="00D61EFE"/>
    <w:rsid w:val="00D62080"/>
    <w:rsid w:val="00D6217E"/>
    <w:rsid w:val="00D623DC"/>
    <w:rsid w:val="00D6246F"/>
    <w:rsid w:val="00D62686"/>
    <w:rsid w:val="00D627B5"/>
    <w:rsid w:val="00D62978"/>
    <w:rsid w:val="00D6297A"/>
    <w:rsid w:val="00D62A94"/>
    <w:rsid w:val="00D62B87"/>
    <w:rsid w:val="00D62C2A"/>
    <w:rsid w:val="00D62FA9"/>
    <w:rsid w:val="00D63019"/>
    <w:rsid w:val="00D63084"/>
    <w:rsid w:val="00D6317A"/>
    <w:rsid w:val="00D63191"/>
    <w:rsid w:val="00D6327A"/>
    <w:rsid w:val="00D63396"/>
    <w:rsid w:val="00D633B5"/>
    <w:rsid w:val="00D639F4"/>
    <w:rsid w:val="00D63B21"/>
    <w:rsid w:val="00D64120"/>
    <w:rsid w:val="00D64242"/>
    <w:rsid w:val="00D6426C"/>
    <w:rsid w:val="00D64770"/>
    <w:rsid w:val="00D64A5E"/>
    <w:rsid w:val="00D64C44"/>
    <w:rsid w:val="00D64D0F"/>
    <w:rsid w:val="00D64F3C"/>
    <w:rsid w:val="00D65045"/>
    <w:rsid w:val="00D65416"/>
    <w:rsid w:val="00D6583B"/>
    <w:rsid w:val="00D658EC"/>
    <w:rsid w:val="00D65CA1"/>
    <w:rsid w:val="00D65D51"/>
    <w:rsid w:val="00D65DBE"/>
    <w:rsid w:val="00D65FC2"/>
    <w:rsid w:val="00D66333"/>
    <w:rsid w:val="00D665A2"/>
    <w:rsid w:val="00D666DC"/>
    <w:rsid w:val="00D66E27"/>
    <w:rsid w:val="00D66E9A"/>
    <w:rsid w:val="00D66F61"/>
    <w:rsid w:val="00D673CB"/>
    <w:rsid w:val="00D678C2"/>
    <w:rsid w:val="00D67BB1"/>
    <w:rsid w:val="00D67BBE"/>
    <w:rsid w:val="00D67DFD"/>
    <w:rsid w:val="00D704E7"/>
    <w:rsid w:val="00D7066D"/>
    <w:rsid w:val="00D70707"/>
    <w:rsid w:val="00D708E5"/>
    <w:rsid w:val="00D70AB4"/>
    <w:rsid w:val="00D70B68"/>
    <w:rsid w:val="00D70D97"/>
    <w:rsid w:val="00D70FA1"/>
    <w:rsid w:val="00D71013"/>
    <w:rsid w:val="00D711B7"/>
    <w:rsid w:val="00D71556"/>
    <w:rsid w:val="00D71725"/>
    <w:rsid w:val="00D717CF"/>
    <w:rsid w:val="00D71B5A"/>
    <w:rsid w:val="00D71DD5"/>
    <w:rsid w:val="00D71FC5"/>
    <w:rsid w:val="00D720C1"/>
    <w:rsid w:val="00D721AA"/>
    <w:rsid w:val="00D72261"/>
    <w:rsid w:val="00D725D5"/>
    <w:rsid w:val="00D72A1F"/>
    <w:rsid w:val="00D72E2B"/>
    <w:rsid w:val="00D72FC5"/>
    <w:rsid w:val="00D73611"/>
    <w:rsid w:val="00D73B47"/>
    <w:rsid w:val="00D73B73"/>
    <w:rsid w:val="00D73D61"/>
    <w:rsid w:val="00D7400F"/>
    <w:rsid w:val="00D743C7"/>
    <w:rsid w:val="00D74AB4"/>
    <w:rsid w:val="00D74C73"/>
    <w:rsid w:val="00D75043"/>
    <w:rsid w:val="00D7520A"/>
    <w:rsid w:val="00D754E1"/>
    <w:rsid w:val="00D75504"/>
    <w:rsid w:val="00D756E0"/>
    <w:rsid w:val="00D75927"/>
    <w:rsid w:val="00D759E8"/>
    <w:rsid w:val="00D75B70"/>
    <w:rsid w:val="00D75CCD"/>
    <w:rsid w:val="00D76041"/>
    <w:rsid w:val="00D765E5"/>
    <w:rsid w:val="00D76676"/>
    <w:rsid w:val="00D76820"/>
    <w:rsid w:val="00D76BA8"/>
    <w:rsid w:val="00D774E4"/>
    <w:rsid w:val="00D77890"/>
    <w:rsid w:val="00D77E49"/>
    <w:rsid w:val="00D800B6"/>
    <w:rsid w:val="00D80169"/>
    <w:rsid w:val="00D8018B"/>
    <w:rsid w:val="00D80191"/>
    <w:rsid w:val="00D80243"/>
    <w:rsid w:val="00D80331"/>
    <w:rsid w:val="00D804AD"/>
    <w:rsid w:val="00D80A7F"/>
    <w:rsid w:val="00D80E25"/>
    <w:rsid w:val="00D80E41"/>
    <w:rsid w:val="00D8130D"/>
    <w:rsid w:val="00D813E7"/>
    <w:rsid w:val="00D815D6"/>
    <w:rsid w:val="00D819E9"/>
    <w:rsid w:val="00D81B6B"/>
    <w:rsid w:val="00D81D19"/>
    <w:rsid w:val="00D81DDF"/>
    <w:rsid w:val="00D81F2B"/>
    <w:rsid w:val="00D821C7"/>
    <w:rsid w:val="00D8263C"/>
    <w:rsid w:val="00D829C5"/>
    <w:rsid w:val="00D82A26"/>
    <w:rsid w:val="00D82BD4"/>
    <w:rsid w:val="00D8319B"/>
    <w:rsid w:val="00D831CF"/>
    <w:rsid w:val="00D833C5"/>
    <w:rsid w:val="00D837B5"/>
    <w:rsid w:val="00D8387C"/>
    <w:rsid w:val="00D83B6E"/>
    <w:rsid w:val="00D83B6F"/>
    <w:rsid w:val="00D83BE6"/>
    <w:rsid w:val="00D83D44"/>
    <w:rsid w:val="00D83E71"/>
    <w:rsid w:val="00D83EC5"/>
    <w:rsid w:val="00D84314"/>
    <w:rsid w:val="00D84376"/>
    <w:rsid w:val="00D8444B"/>
    <w:rsid w:val="00D84504"/>
    <w:rsid w:val="00D846D0"/>
    <w:rsid w:val="00D84720"/>
    <w:rsid w:val="00D84F82"/>
    <w:rsid w:val="00D84FBD"/>
    <w:rsid w:val="00D84FE7"/>
    <w:rsid w:val="00D85411"/>
    <w:rsid w:val="00D85579"/>
    <w:rsid w:val="00D856CC"/>
    <w:rsid w:val="00D85796"/>
    <w:rsid w:val="00D8598D"/>
    <w:rsid w:val="00D85A41"/>
    <w:rsid w:val="00D85B44"/>
    <w:rsid w:val="00D85FFB"/>
    <w:rsid w:val="00D8618F"/>
    <w:rsid w:val="00D8622A"/>
    <w:rsid w:val="00D864DB"/>
    <w:rsid w:val="00D86635"/>
    <w:rsid w:val="00D867BD"/>
    <w:rsid w:val="00D867D0"/>
    <w:rsid w:val="00D86B81"/>
    <w:rsid w:val="00D86B85"/>
    <w:rsid w:val="00D86DB9"/>
    <w:rsid w:val="00D87176"/>
    <w:rsid w:val="00D87460"/>
    <w:rsid w:val="00D87879"/>
    <w:rsid w:val="00D87D32"/>
    <w:rsid w:val="00D90102"/>
    <w:rsid w:val="00D9019F"/>
    <w:rsid w:val="00D909A4"/>
    <w:rsid w:val="00D90B33"/>
    <w:rsid w:val="00D90B59"/>
    <w:rsid w:val="00D91223"/>
    <w:rsid w:val="00D91339"/>
    <w:rsid w:val="00D913E3"/>
    <w:rsid w:val="00D917A6"/>
    <w:rsid w:val="00D918A7"/>
    <w:rsid w:val="00D91A39"/>
    <w:rsid w:val="00D91BCE"/>
    <w:rsid w:val="00D91D12"/>
    <w:rsid w:val="00D91D79"/>
    <w:rsid w:val="00D926A7"/>
    <w:rsid w:val="00D9287A"/>
    <w:rsid w:val="00D93194"/>
    <w:rsid w:val="00D93365"/>
    <w:rsid w:val="00D939FC"/>
    <w:rsid w:val="00D93B58"/>
    <w:rsid w:val="00D93C49"/>
    <w:rsid w:val="00D93E4F"/>
    <w:rsid w:val="00D93F40"/>
    <w:rsid w:val="00D94238"/>
    <w:rsid w:val="00D9432D"/>
    <w:rsid w:val="00D94451"/>
    <w:rsid w:val="00D9449D"/>
    <w:rsid w:val="00D94710"/>
    <w:rsid w:val="00D94862"/>
    <w:rsid w:val="00D94BE6"/>
    <w:rsid w:val="00D951AF"/>
    <w:rsid w:val="00D952F0"/>
    <w:rsid w:val="00D95496"/>
    <w:rsid w:val="00D95504"/>
    <w:rsid w:val="00D95789"/>
    <w:rsid w:val="00D95810"/>
    <w:rsid w:val="00D95A37"/>
    <w:rsid w:val="00D95C5C"/>
    <w:rsid w:val="00D95C8C"/>
    <w:rsid w:val="00D95E1D"/>
    <w:rsid w:val="00D95EF0"/>
    <w:rsid w:val="00D95FD4"/>
    <w:rsid w:val="00D96220"/>
    <w:rsid w:val="00D96221"/>
    <w:rsid w:val="00D9623D"/>
    <w:rsid w:val="00D96326"/>
    <w:rsid w:val="00D96343"/>
    <w:rsid w:val="00D9667E"/>
    <w:rsid w:val="00D96A65"/>
    <w:rsid w:val="00D96BFA"/>
    <w:rsid w:val="00D96DBE"/>
    <w:rsid w:val="00D97531"/>
    <w:rsid w:val="00D97648"/>
    <w:rsid w:val="00D979E4"/>
    <w:rsid w:val="00D97A77"/>
    <w:rsid w:val="00D97B25"/>
    <w:rsid w:val="00D97C01"/>
    <w:rsid w:val="00D990ED"/>
    <w:rsid w:val="00DA06FD"/>
    <w:rsid w:val="00DA07AA"/>
    <w:rsid w:val="00DA0A53"/>
    <w:rsid w:val="00DA0AC9"/>
    <w:rsid w:val="00DA0B06"/>
    <w:rsid w:val="00DA0B72"/>
    <w:rsid w:val="00DA0E39"/>
    <w:rsid w:val="00DA0FE3"/>
    <w:rsid w:val="00DA1181"/>
    <w:rsid w:val="00DA13EA"/>
    <w:rsid w:val="00DA1530"/>
    <w:rsid w:val="00DA16F5"/>
    <w:rsid w:val="00DA1792"/>
    <w:rsid w:val="00DA1F8D"/>
    <w:rsid w:val="00DA2496"/>
    <w:rsid w:val="00DA2677"/>
    <w:rsid w:val="00DA26FA"/>
    <w:rsid w:val="00DA271F"/>
    <w:rsid w:val="00DA298F"/>
    <w:rsid w:val="00DA2ADA"/>
    <w:rsid w:val="00DA2B14"/>
    <w:rsid w:val="00DA2C06"/>
    <w:rsid w:val="00DA2DFC"/>
    <w:rsid w:val="00DA32D9"/>
    <w:rsid w:val="00DA3404"/>
    <w:rsid w:val="00DA35F4"/>
    <w:rsid w:val="00DA380D"/>
    <w:rsid w:val="00DA386D"/>
    <w:rsid w:val="00DA399D"/>
    <w:rsid w:val="00DA3D78"/>
    <w:rsid w:val="00DA4150"/>
    <w:rsid w:val="00DA4232"/>
    <w:rsid w:val="00DA4326"/>
    <w:rsid w:val="00DA44E3"/>
    <w:rsid w:val="00DA4665"/>
    <w:rsid w:val="00DA48F0"/>
    <w:rsid w:val="00DA50E4"/>
    <w:rsid w:val="00DA5332"/>
    <w:rsid w:val="00DA5433"/>
    <w:rsid w:val="00DA5458"/>
    <w:rsid w:val="00DA54BD"/>
    <w:rsid w:val="00DA54EC"/>
    <w:rsid w:val="00DA57FB"/>
    <w:rsid w:val="00DA5DCE"/>
    <w:rsid w:val="00DA5F50"/>
    <w:rsid w:val="00DA622A"/>
    <w:rsid w:val="00DA62A5"/>
    <w:rsid w:val="00DA6534"/>
    <w:rsid w:val="00DA66E2"/>
    <w:rsid w:val="00DA66EA"/>
    <w:rsid w:val="00DA66F2"/>
    <w:rsid w:val="00DA6CE2"/>
    <w:rsid w:val="00DA6E01"/>
    <w:rsid w:val="00DA7181"/>
    <w:rsid w:val="00DA7350"/>
    <w:rsid w:val="00DA7452"/>
    <w:rsid w:val="00DA75CD"/>
    <w:rsid w:val="00DA7602"/>
    <w:rsid w:val="00DA7838"/>
    <w:rsid w:val="00DA7866"/>
    <w:rsid w:val="00DA7BBF"/>
    <w:rsid w:val="00DA7CE6"/>
    <w:rsid w:val="00DB024E"/>
    <w:rsid w:val="00DB0365"/>
    <w:rsid w:val="00DB03DD"/>
    <w:rsid w:val="00DB0466"/>
    <w:rsid w:val="00DB06D6"/>
    <w:rsid w:val="00DB08B3"/>
    <w:rsid w:val="00DB093A"/>
    <w:rsid w:val="00DB0981"/>
    <w:rsid w:val="00DB0A89"/>
    <w:rsid w:val="00DB0E91"/>
    <w:rsid w:val="00DB0EDF"/>
    <w:rsid w:val="00DB10D5"/>
    <w:rsid w:val="00DB1211"/>
    <w:rsid w:val="00DB13CE"/>
    <w:rsid w:val="00DB141D"/>
    <w:rsid w:val="00DB181C"/>
    <w:rsid w:val="00DB1DBE"/>
    <w:rsid w:val="00DB2131"/>
    <w:rsid w:val="00DB252F"/>
    <w:rsid w:val="00DB299C"/>
    <w:rsid w:val="00DB2AF8"/>
    <w:rsid w:val="00DB2F54"/>
    <w:rsid w:val="00DB2FBA"/>
    <w:rsid w:val="00DB3124"/>
    <w:rsid w:val="00DB3656"/>
    <w:rsid w:val="00DB3688"/>
    <w:rsid w:val="00DB3E66"/>
    <w:rsid w:val="00DB3E9F"/>
    <w:rsid w:val="00DB4357"/>
    <w:rsid w:val="00DB489C"/>
    <w:rsid w:val="00DB4DD9"/>
    <w:rsid w:val="00DB5143"/>
    <w:rsid w:val="00DB5518"/>
    <w:rsid w:val="00DB56ED"/>
    <w:rsid w:val="00DB57E3"/>
    <w:rsid w:val="00DB5931"/>
    <w:rsid w:val="00DB5C48"/>
    <w:rsid w:val="00DB5F0B"/>
    <w:rsid w:val="00DB5F81"/>
    <w:rsid w:val="00DB6828"/>
    <w:rsid w:val="00DB68D6"/>
    <w:rsid w:val="00DB6BB2"/>
    <w:rsid w:val="00DB6BD4"/>
    <w:rsid w:val="00DB6FE8"/>
    <w:rsid w:val="00DB7060"/>
    <w:rsid w:val="00DB7071"/>
    <w:rsid w:val="00DB75CE"/>
    <w:rsid w:val="00DB76A7"/>
    <w:rsid w:val="00DB7C75"/>
    <w:rsid w:val="00DB7D47"/>
    <w:rsid w:val="00DC0035"/>
    <w:rsid w:val="00DC0086"/>
    <w:rsid w:val="00DC05F2"/>
    <w:rsid w:val="00DC0625"/>
    <w:rsid w:val="00DC0865"/>
    <w:rsid w:val="00DC0C09"/>
    <w:rsid w:val="00DC0E5D"/>
    <w:rsid w:val="00DC0FE2"/>
    <w:rsid w:val="00DC133F"/>
    <w:rsid w:val="00DC1609"/>
    <w:rsid w:val="00DC178B"/>
    <w:rsid w:val="00DC1982"/>
    <w:rsid w:val="00DC1A59"/>
    <w:rsid w:val="00DC2187"/>
    <w:rsid w:val="00DC2373"/>
    <w:rsid w:val="00DC26FF"/>
    <w:rsid w:val="00DC2A3A"/>
    <w:rsid w:val="00DC2C4F"/>
    <w:rsid w:val="00DC3105"/>
    <w:rsid w:val="00DC3616"/>
    <w:rsid w:val="00DC4158"/>
    <w:rsid w:val="00DC4276"/>
    <w:rsid w:val="00DC43B3"/>
    <w:rsid w:val="00DC48C3"/>
    <w:rsid w:val="00DC491C"/>
    <w:rsid w:val="00DC4C7A"/>
    <w:rsid w:val="00DC4DBA"/>
    <w:rsid w:val="00DC4FF0"/>
    <w:rsid w:val="00DC5825"/>
    <w:rsid w:val="00DC584E"/>
    <w:rsid w:val="00DC5BAD"/>
    <w:rsid w:val="00DC5BC4"/>
    <w:rsid w:val="00DC5D3C"/>
    <w:rsid w:val="00DC5D5C"/>
    <w:rsid w:val="00DC5F21"/>
    <w:rsid w:val="00DC61A2"/>
    <w:rsid w:val="00DC63BA"/>
    <w:rsid w:val="00DC6899"/>
    <w:rsid w:val="00DC6983"/>
    <w:rsid w:val="00DC6A4E"/>
    <w:rsid w:val="00DC6B32"/>
    <w:rsid w:val="00DC6BB0"/>
    <w:rsid w:val="00DC6FCA"/>
    <w:rsid w:val="00DC71F8"/>
    <w:rsid w:val="00DC7390"/>
    <w:rsid w:val="00DC769E"/>
    <w:rsid w:val="00DC776C"/>
    <w:rsid w:val="00DC7AE8"/>
    <w:rsid w:val="00DC7DF3"/>
    <w:rsid w:val="00DD0017"/>
    <w:rsid w:val="00DD0099"/>
    <w:rsid w:val="00DD021D"/>
    <w:rsid w:val="00DD02CB"/>
    <w:rsid w:val="00DD0B4E"/>
    <w:rsid w:val="00DD0B91"/>
    <w:rsid w:val="00DD0C4C"/>
    <w:rsid w:val="00DD0CBF"/>
    <w:rsid w:val="00DD11F4"/>
    <w:rsid w:val="00DD1319"/>
    <w:rsid w:val="00DD157A"/>
    <w:rsid w:val="00DD1589"/>
    <w:rsid w:val="00DD15B8"/>
    <w:rsid w:val="00DD1EBD"/>
    <w:rsid w:val="00DD1FB7"/>
    <w:rsid w:val="00DD2109"/>
    <w:rsid w:val="00DD229A"/>
    <w:rsid w:val="00DD22DB"/>
    <w:rsid w:val="00DD27EE"/>
    <w:rsid w:val="00DD2879"/>
    <w:rsid w:val="00DD31D4"/>
    <w:rsid w:val="00DD374A"/>
    <w:rsid w:val="00DD390F"/>
    <w:rsid w:val="00DD3BA5"/>
    <w:rsid w:val="00DD3BE0"/>
    <w:rsid w:val="00DD3D37"/>
    <w:rsid w:val="00DD3E7D"/>
    <w:rsid w:val="00DD3F77"/>
    <w:rsid w:val="00DD4041"/>
    <w:rsid w:val="00DD43E9"/>
    <w:rsid w:val="00DD4526"/>
    <w:rsid w:val="00DD48A2"/>
    <w:rsid w:val="00DD4A36"/>
    <w:rsid w:val="00DD4B93"/>
    <w:rsid w:val="00DD4B96"/>
    <w:rsid w:val="00DD4C9E"/>
    <w:rsid w:val="00DD4D42"/>
    <w:rsid w:val="00DD4E87"/>
    <w:rsid w:val="00DD4F0B"/>
    <w:rsid w:val="00DD4FA3"/>
    <w:rsid w:val="00DD5061"/>
    <w:rsid w:val="00DD5094"/>
    <w:rsid w:val="00DD5176"/>
    <w:rsid w:val="00DD51C9"/>
    <w:rsid w:val="00DD51EC"/>
    <w:rsid w:val="00DD525F"/>
    <w:rsid w:val="00DD53C4"/>
    <w:rsid w:val="00DD56EC"/>
    <w:rsid w:val="00DD5793"/>
    <w:rsid w:val="00DD599F"/>
    <w:rsid w:val="00DD5ADF"/>
    <w:rsid w:val="00DD5B58"/>
    <w:rsid w:val="00DD5E31"/>
    <w:rsid w:val="00DD5F2B"/>
    <w:rsid w:val="00DD5F6E"/>
    <w:rsid w:val="00DD6021"/>
    <w:rsid w:val="00DD615A"/>
    <w:rsid w:val="00DD616B"/>
    <w:rsid w:val="00DD6531"/>
    <w:rsid w:val="00DD6690"/>
    <w:rsid w:val="00DD6778"/>
    <w:rsid w:val="00DD6AC0"/>
    <w:rsid w:val="00DD6AFF"/>
    <w:rsid w:val="00DD6BC8"/>
    <w:rsid w:val="00DD6C3E"/>
    <w:rsid w:val="00DD6FF8"/>
    <w:rsid w:val="00DD718B"/>
    <w:rsid w:val="00DD7300"/>
    <w:rsid w:val="00DD754D"/>
    <w:rsid w:val="00DD776A"/>
    <w:rsid w:val="00DD77C6"/>
    <w:rsid w:val="00DD78FE"/>
    <w:rsid w:val="00DD798C"/>
    <w:rsid w:val="00DD7B14"/>
    <w:rsid w:val="00DD7B88"/>
    <w:rsid w:val="00DE00AD"/>
    <w:rsid w:val="00DE01F8"/>
    <w:rsid w:val="00DE04AF"/>
    <w:rsid w:val="00DE07CA"/>
    <w:rsid w:val="00DE0849"/>
    <w:rsid w:val="00DE0B26"/>
    <w:rsid w:val="00DE0BC1"/>
    <w:rsid w:val="00DE15D4"/>
    <w:rsid w:val="00DE194B"/>
    <w:rsid w:val="00DE19BD"/>
    <w:rsid w:val="00DE1B58"/>
    <w:rsid w:val="00DE1C9F"/>
    <w:rsid w:val="00DE2372"/>
    <w:rsid w:val="00DE260D"/>
    <w:rsid w:val="00DE27A3"/>
    <w:rsid w:val="00DE2964"/>
    <w:rsid w:val="00DE2BC9"/>
    <w:rsid w:val="00DE2C58"/>
    <w:rsid w:val="00DE2D32"/>
    <w:rsid w:val="00DE2E12"/>
    <w:rsid w:val="00DE2FB0"/>
    <w:rsid w:val="00DE33BB"/>
    <w:rsid w:val="00DE361C"/>
    <w:rsid w:val="00DE362C"/>
    <w:rsid w:val="00DE36DF"/>
    <w:rsid w:val="00DE3BFF"/>
    <w:rsid w:val="00DE3D42"/>
    <w:rsid w:val="00DE3F25"/>
    <w:rsid w:val="00DE4130"/>
    <w:rsid w:val="00DE4145"/>
    <w:rsid w:val="00DE4334"/>
    <w:rsid w:val="00DE44F1"/>
    <w:rsid w:val="00DE4566"/>
    <w:rsid w:val="00DE48A2"/>
    <w:rsid w:val="00DE4942"/>
    <w:rsid w:val="00DE4F68"/>
    <w:rsid w:val="00DE506E"/>
    <w:rsid w:val="00DE5630"/>
    <w:rsid w:val="00DE5800"/>
    <w:rsid w:val="00DE5835"/>
    <w:rsid w:val="00DE614A"/>
    <w:rsid w:val="00DE6699"/>
    <w:rsid w:val="00DE699C"/>
    <w:rsid w:val="00DE6C31"/>
    <w:rsid w:val="00DE6D82"/>
    <w:rsid w:val="00DE6E2E"/>
    <w:rsid w:val="00DE6ECA"/>
    <w:rsid w:val="00DE6FCB"/>
    <w:rsid w:val="00DE7153"/>
    <w:rsid w:val="00DE7315"/>
    <w:rsid w:val="00DE7BFC"/>
    <w:rsid w:val="00DE7C2C"/>
    <w:rsid w:val="00DE7F84"/>
    <w:rsid w:val="00DF002E"/>
    <w:rsid w:val="00DF007D"/>
    <w:rsid w:val="00DF01AD"/>
    <w:rsid w:val="00DF03B0"/>
    <w:rsid w:val="00DF0A04"/>
    <w:rsid w:val="00DF0F9F"/>
    <w:rsid w:val="00DF10C8"/>
    <w:rsid w:val="00DF10CA"/>
    <w:rsid w:val="00DF12CA"/>
    <w:rsid w:val="00DF1480"/>
    <w:rsid w:val="00DF14F3"/>
    <w:rsid w:val="00DF1888"/>
    <w:rsid w:val="00DF18DF"/>
    <w:rsid w:val="00DF1941"/>
    <w:rsid w:val="00DF1FAD"/>
    <w:rsid w:val="00DF2046"/>
    <w:rsid w:val="00DF205D"/>
    <w:rsid w:val="00DF23DD"/>
    <w:rsid w:val="00DF278D"/>
    <w:rsid w:val="00DF2A68"/>
    <w:rsid w:val="00DF2B88"/>
    <w:rsid w:val="00DF2B8A"/>
    <w:rsid w:val="00DF2BD9"/>
    <w:rsid w:val="00DF2D42"/>
    <w:rsid w:val="00DF2ECB"/>
    <w:rsid w:val="00DF2F03"/>
    <w:rsid w:val="00DF3076"/>
    <w:rsid w:val="00DF363F"/>
    <w:rsid w:val="00DF3820"/>
    <w:rsid w:val="00DF38DF"/>
    <w:rsid w:val="00DF3962"/>
    <w:rsid w:val="00DF3AB8"/>
    <w:rsid w:val="00DF3FC1"/>
    <w:rsid w:val="00DF44F3"/>
    <w:rsid w:val="00DF48B7"/>
    <w:rsid w:val="00DF48E1"/>
    <w:rsid w:val="00DF49D1"/>
    <w:rsid w:val="00DF5397"/>
    <w:rsid w:val="00DF54C3"/>
    <w:rsid w:val="00DF5B17"/>
    <w:rsid w:val="00DF652B"/>
    <w:rsid w:val="00DF6538"/>
    <w:rsid w:val="00DF6632"/>
    <w:rsid w:val="00DF6635"/>
    <w:rsid w:val="00DF672D"/>
    <w:rsid w:val="00DF6BA4"/>
    <w:rsid w:val="00DF6BE0"/>
    <w:rsid w:val="00DF7008"/>
    <w:rsid w:val="00DF7053"/>
    <w:rsid w:val="00DF7392"/>
    <w:rsid w:val="00DF76AB"/>
    <w:rsid w:val="00DF7D56"/>
    <w:rsid w:val="00DF7E87"/>
    <w:rsid w:val="00DF7EC8"/>
    <w:rsid w:val="00E001BB"/>
    <w:rsid w:val="00E004B0"/>
    <w:rsid w:val="00E004B5"/>
    <w:rsid w:val="00E00564"/>
    <w:rsid w:val="00E005AB"/>
    <w:rsid w:val="00E00670"/>
    <w:rsid w:val="00E0067B"/>
    <w:rsid w:val="00E00946"/>
    <w:rsid w:val="00E00AF9"/>
    <w:rsid w:val="00E00D8C"/>
    <w:rsid w:val="00E00F3D"/>
    <w:rsid w:val="00E0108A"/>
    <w:rsid w:val="00E010C7"/>
    <w:rsid w:val="00E012E2"/>
    <w:rsid w:val="00E01663"/>
    <w:rsid w:val="00E01AC4"/>
    <w:rsid w:val="00E01F9A"/>
    <w:rsid w:val="00E020D6"/>
    <w:rsid w:val="00E02128"/>
    <w:rsid w:val="00E0238D"/>
    <w:rsid w:val="00E02532"/>
    <w:rsid w:val="00E0256D"/>
    <w:rsid w:val="00E02AAD"/>
    <w:rsid w:val="00E02BCA"/>
    <w:rsid w:val="00E02C85"/>
    <w:rsid w:val="00E02D21"/>
    <w:rsid w:val="00E02E23"/>
    <w:rsid w:val="00E02FD4"/>
    <w:rsid w:val="00E032BA"/>
    <w:rsid w:val="00E0343A"/>
    <w:rsid w:val="00E0388D"/>
    <w:rsid w:val="00E03DFD"/>
    <w:rsid w:val="00E03FE0"/>
    <w:rsid w:val="00E0410B"/>
    <w:rsid w:val="00E04217"/>
    <w:rsid w:val="00E042B7"/>
    <w:rsid w:val="00E042E5"/>
    <w:rsid w:val="00E042E9"/>
    <w:rsid w:val="00E0431F"/>
    <w:rsid w:val="00E043CF"/>
    <w:rsid w:val="00E04ADA"/>
    <w:rsid w:val="00E04D3E"/>
    <w:rsid w:val="00E04D42"/>
    <w:rsid w:val="00E04DFE"/>
    <w:rsid w:val="00E05190"/>
    <w:rsid w:val="00E051CA"/>
    <w:rsid w:val="00E051D1"/>
    <w:rsid w:val="00E05331"/>
    <w:rsid w:val="00E057C7"/>
    <w:rsid w:val="00E059EC"/>
    <w:rsid w:val="00E0613D"/>
    <w:rsid w:val="00E0627B"/>
    <w:rsid w:val="00E066C1"/>
    <w:rsid w:val="00E066E6"/>
    <w:rsid w:val="00E0676B"/>
    <w:rsid w:val="00E06A51"/>
    <w:rsid w:val="00E06D80"/>
    <w:rsid w:val="00E06FAD"/>
    <w:rsid w:val="00E0726C"/>
    <w:rsid w:val="00E07346"/>
    <w:rsid w:val="00E07375"/>
    <w:rsid w:val="00E0789C"/>
    <w:rsid w:val="00E078C0"/>
    <w:rsid w:val="00E07949"/>
    <w:rsid w:val="00E07B56"/>
    <w:rsid w:val="00E105AF"/>
    <w:rsid w:val="00E10647"/>
    <w:rsid w:val="00E10986"/>
    <w:rsid w:val="00E1098F"/>
    <w:rsid w:val="00E109BA"/>
    <w:rsid w:val="00E10EA0"/>
    <w:rsid w:val="00E10EE4"/>
    <w:rsid w:val="00E112B8"/>
    <w:rsid w:val="00E1186E"/>
    <w:rsid w:val="00E11BCD"/>
    <w:rsid w:val="00E11EE8"/>
    <w:rsid w:val="00E11FA7"/>
    <w:rsid w:val="00E121FB"/>
    <w:rsid w:val="00E1260B"/>
    <w:rsid w:val="00E12742"/>
    <w:rsid w:val="00E12B96"/>
    <w:rsid w:val="00E12DD8"/>
    <w:rsid w:val="00E12F39"/>
    <w:rsid w:val="00E1304E"/>
    <w:rsid w:val="00E130B4"/>
    <w:rsid w:val="00E13159"/>
    <w:rsid w:val="00E1335B"/>
    <w:rsid w:val="00E133A8"/>
    <w:rsid w:val="00E135BD"/>
    <w:rsid w:val="00E1371B"/>
    <w:rsid w:val="00E13A98"/>
    <w:rsid w:val="00E13B2A"/>
    <w:rsid w:val="00E13B3C"/>
    <w:rsid w:val="00E13C11"/>
    <w:rsid w:val="00E13D41"/>
    <w:rsid w:val="00E13D99"/>
    <w:rsid w:val="00E14006"/>
    <w:rsid w:val="00E141E0"/>
    <w:rsid w:val="00E14565"/>
    <w:rsid w:val="00E14857"/>
    <w:rsid w:val="00E148DC"/>
    <w:rsid w:val="00E1494C"/>
    <w:rsid w:val="00E14CCC"/>
    <w:rsid w:val="00E14D3E"/>
    <w:rsid w:val="00E14DC5"/>
    <w:rsid w:val="00E14FA6"/>
    <w:rsid w:val="00E15125"/>
    <w:rsid w:val="00E153A4"/>
    <w:rsid w:val="00E15482"/>
    <w:rsid w:val="00E15524"/>
    <w:rsid w:val="00E15AB2"/>
    <w:rsid w:val="00E15D1F"/>
    <w:rsid w:val="00E16081"/>
    <w:rsid w:val="00E16292"/>
    <w:rsid w:val="00E162C7"/>
    <w:rsid w:val="00E16384"/>
    <w:rsid w:val="00E164F8"/>
    <w:rsid w:val="00E1686B"/>
    <w:rsid w:val="00E16AA0"/>
    <w:rsid w:val="00E170B6"/>
    <w:rsid w:val="00E1714C"/>
    <w:rsid w:val="00E1723D"/>
    <w:rsid w:val="00E173A2"/>
    <w:rsid w:val="00E1742A"/>
    <w:rsid w:val="00E179B7"/>
    <w:rsid w:val="00E17BE3"/>
    <w:rsid w:val="00E17F65"/>
    <w:rsid w:val="00E2045B"/>
    <w:rsid w:val="00E204AB"/>
    <w:rsid w:val="00E20612"/>
    <w:rsid w:val="00E206A1"/>
    <w:rsid w:val="00E2079E"/>
    <w:rsid w:val="00E20D60"/>
    <w:rsid w:val="00E20ECB"/>
    <w:rsid w:val="00E20FAF"/>
    <w:rsid w:val="00E21066"/>
    <w:rsid w:val="00E216CC"/>
    <w:rsid w:val="00E21761"/>
    <w:rsid w:val="00E21904"/>
    <w:rsid w:val="00E2195C"/>
    <w:rsid w:val="00E21994"/>
    <w:rsid w:val="00E219AF"/>
    <w:rsid w:val="00E21A92"/>
    <w:rsid w:val="00E21B46"/>
    <w:rsid w:val="00E21C27"/>
    <w:rsid w:val="00E21E64"/>
    <w:rsid w:val="00E2210F"/>
    <w:rsid w:val="00E22436"/>
    <w:rsid w:val="00E2250C"/>
    <w:rsid w:val="00E228AB"/>
    <w:rsid w:val="00E228EC"/>
    <w:rsid w:val="00E22909"/>
    <w:rsid w:val="00E22CBD"/>
    <w:rsid w:val="00E22D8D"/>
    <w:rsid w:val="00E22ED0"/>
    <w:rsid w:val="00E230E8"/>
    <w:rsid w:val="00E2336A"/>
    <w:rsid w:val="00E23428"/>
    <w:rsid w:val="00E23442"/>
    <w:rsid w:val="00E23645"/>
    <w:rsid w:val="00E238D8"/>
    <w:rsid w:val="00E23A88"/>
    <w:rsid w:val="00E23D5F"/>
    <w:rsid w:val="00E23EE7"/>
    <w:rsid w:val="00E23FBC"/>
    <w:rsid w:val="00E249C0"/>
    <w:rsid w:val="00E24B40"/>
    <w:rsid w:val="00E24B85"/>
    <w:rsid w:val="00E24C9B"/>
    <w:rsid w:val="00E24E7C"/>
    <w:rsid w:val="00E24EDB"/>
    <w:rsid w:val="00E25152"/>
    <w:rsid w:val="00E25174"/>
    <w:rsid w:val="00E254CE"/>
    <w:rsid w:val="00E256B6"/>
    <w:rsid w:val="00E258B2"/>
    <w:rsid w:val="00E25914"/>
    <w:rsid w:val="00E25B80"/>
    <w:rsid w:val="00E25F25"/>
    <w:rsid w:val="00E25FBC"/>
    <w:rsid w:val="00E26070"/>
    <w:rsid w:val="00E26317"/>
    <w:rsid w:val="00E26339"/>
    <w:rsid w:val="00E26408"/>
    <w:rsid w:val="00E26808"/>
    <w:rsid w:val="00E26845"/>
    <w:rsid w:val="00E26A5E"/>
    <w:rsid w:val="00E26B01"/>
    <w:rsid w:val="00E26BF0"/>
    <w:rsid w:val="00E270CD"/>
    <w:rsid w:val="00E2711F"/>
    <w:rsid w:val="00E274E8"/>
    <w:rsid w:val="00E274F5"/>
    <w:rsid w:val="00E2750C"/>
    <w:rsid w:val="00E2795A"/>
    <w:rsid w:val="00E279FE"/>
    <w:rsid w:val="00E27A36"/>
    <w:rsid w:val="00E27CC8"/>
    <w:rsid w:val="00E27DE7"/>
    <w:rsid w:val="00E27FDE"/>
    <w:rsid w:val="00E30110"/>
    <w:rsid w:val="00E3048D"/>
    <w:rsid w:val="00E30629"/>
    <w:rsid w:val="00E308D7"/>
    <w:rsid w:val="00E30957"/>
    <w:rsid w:val="00E30BD8"/>
    <w:rsid w:val="00E30D10"/>
    <w:rsid w:val="00E311D5"/>
    <w:rsid w:val="00E31225"/>
    <w:rsid w:val="00E3149F"/>
    <w:rsid w:val="00E3177F"/>
    <w:rsid w:val="00E31D79"/>
    <w:rsid w:val="00E31DA0"/>
    <w:rsid w:val="00E31DDB"/>
    <w:rsid w:val="00E320E2"/>
    <w:rsid w:val="00E3224A"/>
    <w:rsid w:val="00E32253"/>
    <w:rsid w:val="00E322FD"/>
    <w:rsid w:val="00E3260E"/>
    <w:rsid w:val="00E32610"/>
    <w:rsid w:val="00E328D7"/>
    <w:rsid w:val="00E328E1"/>
    <w:rsid w:val="00E3292B"/>
    <w:rsid w:val="00E3297D"/>
    <w:rsid w:val="00E32E0F"/>
    <w:rsid w:val="00E332BA"/>
    <w:rsid w:val="00E338EC"/>
    <w:rsid w:val="00E339DD"/>
    <w:rsid w:val="00E339FC"/>
    <w:rsid w:val="00E33AD5"/>
    <w:rsid w:val="00E33DAA"/>
    <w:rsid w:val="00E33DD2"/>
    <w:rsid w:val="00E3415E"/>
    <w:rsid w:val="00E343C5"/>
    <w:rsid w:val="00E34420"/>
    <w:rsid w:val="00E34784"/>
    <w:rsid w:val="00E34785"/>
    <w:rsid w:val="00E34BAF"/>
    <w:rsid w:val="00E34DD4"/>
    <w:rsid w:val="00E34DE4"/>
    <w:rsid w:val="00E34E2C"/>
    <w:rsid w:val="00E34EEB"/>
    <w:rsid w:val="00E34FD9"/>
    <w:rsid w:val="00E35252"/>
    <w:rsid w:val="00E3526A"/>
    <w:rsid w:val="00E352DD"/>
    <w:rsid w:val="00E35946"/>
    <w:rsid w:val="00E35BFC"/>
    <w:rsid w:val="00E35DA7"/>
    <w:rsid w:val="00E35E4D"/>
    <w:rsid w:val="00E36325"/>
    <w:rsid w:val="00E36346"/>
    <w:rsid w:val="00E363A8"/>
    <w:rsid w:val="00E36419"/>
    <w:rsid w:val="00E3657E"/>
    <w:rsid w:val="00E365DA"/>
    <w:rsid w:val="00E365F9"/>
    <w:rsid w:val="00E3669A"/>
    <w:rsid w:val="00E36E44"/>
    <w:rsid w:val="00E36FFB"/>
    <w:rsid w:val="00E371B3"/>
    <w:rsid w:val="00E3723F"/>
    <w:rsid w:val="00E37B34"/>
    <w:rsid w:val="00E37C91"/>
    <w:rsid w:val="00E37D9B"/>
    <w:rsid w:val="00E37DD8"/>
    <w:rsid w:val="00E37E08"/>
    <w:rsid w:val="00E400AA"/>
    <w:rsid w:val="00E4051E"/>
    <w:rsid w:val="00E4081F"/>
    <w:rsid w:val="00E40870"/>
    <w:rsid w:val="00E409BE"/>
    <w:rsid w:val="00E4112D"/>
    <w:rsid w:val="00E4116E"/>
    <w:rsid w:val="00E4136E"/>
    <w:rsid w:val="00E41A45"/>
    <w:rsid w:val="00E41ADD"/>
    <w:rsid w:val="00E41BF4"/>
    <w:rsid w:val="00E42299"/>
    <w:rsid w:val="00E4237F"/>
    <w:rsid w:val="00E42D78"/>
    <w:rsid w:val="00E42E37"/>
    <w:rsid w:val="00E430A2"/>
    <w:rsid w:val="00E4319D"/>
    <w:rsid w:val="00E43487"/>
    <w:rsid w:val="00E434DC"/>
    <w:rsid w:val="00E43784"/>
    <w:rsid w:val="00E4392D"/>
    <w:rsid w:val="00E44301"/>
    <w:rsid w:val="00E44572"/>
    <w:rsid w:val="00E44E18"/>
    <w:rsid w:val="00E44EA5"/>
    <w:rsid w:val="00E44FD7"/>
    <w:rsid w:val="00E458D1"/>
    <w:rsid w:val="00E459A5"/>
    <w:rsid w:val="00E45B56"/>
    <w:rsid w:val="00E45C80"/>
    <w:rsid w:val="00E45D81"/>
    <w:rsid w:val="00E45E05"/>
    <w:rsid w:val="00E466CE"/>
    <w:rsid w:val="00E46969"/>
    <w:rsid w:val="00E46AD1"/>
    <w:rsid w:val="00E46DAB"/>
    <w:rsid w:val="00E47155"/>
    <w:rsid w:val="00E4723D"/>
    <w:rsid w:val="00E4740E"/>
    <w:rsid w:val="00E47784"/>
    <w:rsid w:val="00E47919"/>
    <w:rsid w:val="00E47A99"/>
    <w:rsid w:val="00E5013C"/>
    <w:rsid w:val="00E5025C"/>
    <w:rsid w:val="00E5040E"/>
    <w:rsid w:val="00E5044D"/>
    <w:rsid w:val="00E50502"/>
    <w:rsid w:val="00E50793"/>
    <w:rsid w:val="00E50D59"/>
    <w:rsid w:val="00E50E9A"/>
    <w:rsid w:val="00E5148C"/>
    <w:rsid w:val="00E514C8"/>
    <w:rsid w:val="00E51992"/>
    <w:rsid w:val="00E51A36"/>
    <w:rsid w:val="00E51C13"/>
    <w:rsid w:val="00E51F23"/>
    <w:rsid w:val="00E51F3F"/>
    <w:rsid w:val="00E52333"/>
    <w:rsid w:val="00E524B3"/>
    <w:rsid w:val="00E52792"/>
    <w:rsid w:val="00E52AFE"/>
    <w:rsid w:val="00E52BC7"/>
    <w:rsid w:val="00E52D4B"/>
    <w:rsid w:val="00E52D92"/>
    <w:rsid w:val="00E52D98"/>
    <w:rsid w:val="00E52E33"/>
    <w:rsid w:val="00E531EF"/>
    <w:rsid w:val="00E53203"/>
    <w:rsid w:val="00E533AF"/>
    <w:rsid w:val="00E534A5"/>
    <w:rsid w:val="00E53621"/>
    <w:rsid w:val="00E539BD"/>
    <w:rsid w:val="00E53B1C"/>
    <w:rsid w:val="00E53F4D"/>
    <w:rsid w:val="00E5426A"/>
    <w:rsid w:val="00E543A5"/>
    <w:rsid w:val="00E54412"/>
    <w:rsid w:val="00E5448A"/>
    <w:rsid w:val="00E544C2"/>
    <w:rsid w:val="00E54577"/>
    <w:rsid w:val="00E5496C"/>
    <w:rsid w:val="00E54B2D"/>
    <w:rsid w:val="00E54B4F"/>
    <w:rsid w:val="00E54B52"/>
    <w:rsid w:val="00E54DC0"/>
    <w:rsid w:val="00E54EB8"/>
    <w:rsid w:val="00E55027"/>
    <w:rsid w:val="00E55048"/>
    <w:rsid w:val="00E550FA"/>
    <w:rsid w:val="00E55236"/>
    <w:rsid w:val="00E552DF"/>
    <w:rsid w:val="00E55766"/>
    <w:rsid w:val="00E55BF1"/>
    <w:rsid w:val="00E55D66"/>
    <w:rsid w:val="00E5636C"/>
    <w:rsid w:val="00E56374"/>
    <w:rsid w:val="00E56396"/>
    <w:rsid w:val="00E566E6"/>
    <w:rsid w:val="00E56A43"/>
    <w:rsid w:val="00E56B26"/>
    <w:rsid w:val="00E57098"/>
    <w:rsid w:val="00E57112"/>
    <w:rsid w:val="00E574DF"/>
    <w:rsid w:val="00E57801"/>
    <w:rsid w:val="00E57874"/>
    <w:rsid w:val="00E57896"/>
    <w:rsid w:val="00E578EA"/>
    <w:rsid w:val="00E57AC9"/>
    <w:rsid w:val="00E57BC7"/>
    <w:rsid w:val="00E57CCE"/>
    <w:rsid w:val="00E57DAD"/>
    <w:rsid w:val="00E57F27"/>
    <w:rsid w:val="00E6000F"/>
    <w:rsid w:val="00E60052"/>
    <w:rsid w:val="00E6034E"/>
    <w:rsid w:val="00E6047A"/>
    <w:rsid w:val="00E60704"/>
    <w:rsid w:val="00E60A09"/>
    <w:rsid w:val="00E60B1D"/>
    <w:rsid w:val="00E6105A"/>
    <w:rsid w:val="00E611D4"/>
    <w:rsid w:val="00E6127D"/>
    <w:rsid w:val="00E6134D"/>
    <w:rsid w:val="00E61359"/>
    <w:rsid w:val="00E617D0"/>
    <w:rsid w:val="00E61888"/>
    <w:rsid w:val="00E61983"/>
    <w:rsid w:val="00E61BD9"/>
    <w:rsid w:val="00E61CFA"/>
    <w:rsid w:val="00E624F7"/>
    <w:rsid w:val="00E62693"/>
    <w:rsid w:val="00E629AA"/>
    <w:rsid w:val="00E62A6A"/>
    <w:rsid w:val="00E62C34"/>
    <w:rsid w:val="00E63702"/>
    <w:rsid w:val="00E637F8"/>
    <w:rsid w:val="00E63A2E"/>
    <w:rsid w:val="00E63D5C"/>
    <w:rsid w:val="00E63D9A"/>
    <w:rsid w:val="00E63F6C"/>
    <w:rsid w:val="00E63FD8"/>
    <w:rsid w:val="00E6439B"/>
    <w:rsid w:val="00E6474F"/>
    <w:rsid w:val="00E6499D"/>
    <w:rsid w:val="00E64B7E"/>
    <w:rsid w:val="00E64D12"/>
    <w:rsid w:val="00E64E61"/>
    <w:rsid w:val="00E65042"/>
    <w:rsid w:val="00E65915"/>
    <w:rsid w:val="00E65B43"/>
    <w:rsid w:val="00E65BC8"/>
    <w:rsid w:val="00E65E01"/>
    <w:rsid w:val="00E65F00"/>
    <w:rsid w:val="00E666CF"/>
    <w:rsid w:val="00E669B1"/>
    <w:rsid w:val="00E66AC1"/>
    <w:rsid w:val="00E66D1C"/>
    <w:rsid w:val="00E66FBF"/>
    <w:rsid w:val="00E67094"/>
    <w:rsid w:val="00E671EF"/>
    <w:rsid w:val="00E67534"/>
    <w:rsid w:val="00E67964"/>
    <w:rsid w:val="00E67F6C"/>
    <w:rsid w:val="00E6FD35"/>
    <w:rsid w:val="00E701F4"/>
    <w:rsid w:val="00E706F6"/>
    <w:rsid w:val="00E707B2"/>
    <w:rsid w:val="00E70A1C"/>
    <w:rsid w:val="00E70B2C"/>
    <w:rsid w:val="00E70EB0"/>
    <w:rsid w:val="00E70FBB"/>
    <w:rsid w:val="00E71082"/>
    <w:rsid w:val="00E712DD"/>
    <w:rsid w:val="00E71321"/>
    <w:rsid w:val="00E714B1"/>
    <w:rsid w:val="00E71530"/>
    <w:rsid w:val="00E7156D"/>
    <w:rsid w:val="00E71676"/>
    <w:rsid w:val="00E717EB"/>
    <w:rsid w:val="00E719B1"/>
    <w:rsid w:val="00E71A6F"/>
    <w:rsid w:val="00E71A7F"/>
    <w:rsid w:val="00E721B3"/>
    <w:rsid w:val="00E72379"/>
    <w:rsid w:val="00E724C3"/>
    <w:rsid w:val="00E72504"/>
    <w:rsid w:val="00E725D7"/>
    <w:rsid w:val="00E72793"/>
    <w:rsid w:val="00E72E93"/>
    <w:rsid w:val="00E72FA1"/>
    <w:rsid w:val="00E72FF1"/>
    <w:rsid w:val="00E73121"/>
    <w:rsid w:val="00E734BD"/>
    <w:rsid w:val="00E73E91"/>
    <w:rsid w:val="00E7413B"/>
    <w:rsid w:val="00E742EF"/>
    <w:rsid w:val="00E74307"/>
    <w:rsid w:val="00E7451A"/>
    <w:rsid w:val="00E7456D"/>
    <w:rsid w:val="00E746E4"/>
    <w:rsid w:val="00E748C2"/>
    <w:rsid w:val="00E74996"/>
    <w:rsid w:val="00E74A7D"/>
    <w:rsid w:val="00E74B80"/>
    <w:rsid w:val="00E74BAE"/>
    <w:rsid w:val="00E74C02"/>
    <w:rsid w:val="00E751AC"/>
    <w:rsid w:val="00E7561A"/>
    <w:rsid w:val="00E7569F"/>
    <w:rsid w:val="00E75CAD"/>
    <w:rsid w:val="00E75D4A"/>
    <w:rsid w:val="00E75EBE"/>
    <w:rsid w:val="00E7600F"/>
    <w:rsid w:val="00E7605F"/>
    <w:rsid w:val="00E762F5"/>
    <w:rsid w:val="00E76589"/>
    <w:rsid w:val="00E767FD"/>
    <w:rsid w:val="00E76864"/>
    <w:rsid w:val="00E76A40"/>
    <w:rsid w:val="00E76AFA"/>
    <w:rsid w:val="00E76EB5"/>
    <w:rsid w:val="00E770A5"/>
    <w:rsid w:val="00E77748"/>
    <w:rsid w:val="00E779C2"/>
    <w:rsid w:val="00E77B67"/>
    <w:rsid w:val="00E77DD2"/>
    <w:rsid w:val="00E8018A"/>
    <w:rsid w:val="00E802DD"/>
    <w:rsid w:val="00E802EC"/>
    <w:rsid w:val="00E805AA"/>
    <w:rsid w:val="00E8083F"/>
    <w:rsid w:val="00E80B55"/>
    <w:rsid w:val="00E80B5E"/>
    <w:rsid w:val="00E80C4F"/>
    <w:rsid w:val="00E81032"/>
    <w:rsid w:val="00E810C8"/>
    <w:rsid w:val="00E813EE"/>
    <w:rsid w:val="00E81506"/>
    <w:rsid w:val="00E81662"/>
    <w:rsid w:val="00E81735"/>
    <w:rsid w:val="00E81B78"/>
    <w:rsid w:val="00E81CEE"/>
    <w:rsid w:val="00E81D64"/>
    <w:rsid w:val="00E81E33"/>
    <w:rsid w:val="00E81EE1"/>
    <w:rsid w:val="00E821C2"/>
    <w:rsid w:val="00E82297"/>
    <w:rsid w:val="00E82371"/>
    <w:rsid w:val="00E82731"/>
    <w:rsid w:val="00E82909"/>
    <w:rsid w:val="00E82967"/>
    <w:rsid w:val="00E82F9F"/>
    <w:rsid w:val="00E83076"/>
    <w:rsid w:val="00E830F5"/>
    <w:rsid w:val="00E831E6"/>
    <w:rsid w:val="00E83263"/>
    <w:rsid w:val="00E837D6"/>
    <w:rsid w:val="00E83865"/>
    <w:rsid w:val="00E83B42"/>
    <w:rsid w:val="00E83BB4"/>
    <w:rsid w:val="00E83D40"/>
    <w:rsid w:val="00E8434D"/>
    <w:rsid w:val="00E843A9"/>
    <w:rsid w:val="00E84445"/>
    <w:rsid w:val="00E845F9"/>
    <w:rsid w:val="00E846AE"/>
    <w:rsid w:val="00E849DB"/>
    <w:rsid w:val="00E84A04"/>
    <w:rsid w:val="00E84F81"/>
    <w:rsid w:val="00E85129"/>
    <w:rsid w:val="00E8567C"/>
    <w:rsid w:val="00E85F3E"/>
    <w:rsid w:val="00E86216"/>
    <w:rsid w:val="00E86697"/>
    <w:rsid w:val="00E866D0"/>
    <w:rsid w:val="00E86B24"/>
    <w:rsid w:val="00E86D54"/>
    <w:rsid w:val="00E86FF6"/>
    <w:rsid w:val="00E877BC"/>
    <w:rsid w:val="00E87D65"/>
    <w:rsid w:val="00E87E08"/>
    <w:rsid w:val="00E87F8B"/>
    <w:rsid w:val="00E90181"/>
    <w:rsid w:val="00E90450"/>
    <w:rsid w:val="00E90453"/>
    <w:rsid w:val="00E90690"/>
    <w:rsid w:val="00E9083F"/>
    <w:rsid w:val="00E9088B"/>
    <w:rsid w:val="00E90897"/>
    <w:rsid w:val="00E90952"/>
    <w:rsid w:val="00E90D35"/>
    <w:rsid w:val="00E90D95"/>
    <w:rsid w:val="00E90FAC"/>
    <w:rsid w:val="00E914A0"/>
    <w:rsid w:val="00E919E7"/>
    <w:rsid w:val="00E91B51"/>
    <w:rsid w:val="00E91D52"/>
    <w:rsid w:val="00E91DE0"/>
    <w:rsid w:val="00E9240A"/>
    <w:rsid w:val="00E92454"/>
    <w:rsid w:val="00E92538"/>
    <w:rsid w:val="00E926CA"/>
    <w:rsid w:val="00E928A0"/>
    <w:rsid w:val="00E92F5C"/>
    <w:rsid w:val="00E9320D"/>
    <w:rsid w:val="00E936B6"/>
    <w:rsid w:val="00E93779"/>
    <w:rsid w:val="00E93AA6"/>
    <w:rsid w:val="00E940A4"/>
    <w:rsid w:val="00E94522"/>
    <w:rsid w:val="00E94837"/>
    <w:rsid w:val="00E94B3A"/>
    <w:rsid w:val="00E94BC6"/>
    <w:rsid w:val="00E94C2A"/>
    <w:rsid w:val="00E94CAE"/>
    <w:rsid w:val="00E9585B"/>
    <w:rsid w:val="00E95991"/>
    <w:rsid w:val="00E95D17"/>
    <w:rsid w:val="00E95FE8"/>
    <w:rsid w:val="00E96115"/>
    <w:rsid w:val="00E9617D"/>
    <w:rsid w:val="00E962F9"/>
    <w:rsid w:val="00E963F1"/>
    <w:rsid w:val="00E9660D"/>
    <w:rsid w:val="00E9665C"/>
    <w:rsid w:val="00E96817"/>
    <w:rsid w:val="00E96A9A"/>
    <w:rsid w:val="00E96ADB"/>
    <w:rsid w:val="00E9705F"/>
    <w:rsid w:val="00E97347"/>
    <w:rsid w:val="00E97710"/>
    <w:rsid w:val="00E97735"/>
    <w:rsid w:val="00E97A5C"/>
    <w:rsid w:val="00E97C90"/>
    <w:rsid w:val="00E97CAE"/>
    <w:rsid w:val="00E97D6B"/>
    <w:rsid w:val="00E97DAD"/>
    <w:rsid w:val="00E97DEC"/>
    <w:rsid w:val="00E97FA8"/>
    <w:rsid w:val="00E9922F"/>
    <w:rsid w:val="00EA0537"/>
    <w:rsid w:val="00EA0A1A"/>
    <w:rsid w:val="00EA0A35"/>
    <w:rsid w:val="00EA0A87"/>
    <w:rsid w:val="00EA0B08"/>
    <w:rsid w:val="00EA0FF8"/>
    <w:rsid w:val="00EA12B8"/>
    <w:rsid w:val="00EA1417"/>
    <w:rsid w:val="00EA1B9A"/>
    <w:rsid w:val="00EA1FA9"/>
    <w:rsid w:val="00EA200E"/>
    <w:rsid w:val="00EA222D"/>
    <w:rsid w:val="00EA22E7"/>
    <w:rsid w:val="00EA24AE"/>
    <w:rsid w:val="00EA24BA"/>
    <w:rsid w:val="00EA2F0A"/>
    <w:rsid w:val="00EA31D5"/>
    <w:rsid w:val="00EA3248"/>
    <w:rsid w:val="00EA3272"/>
    <w:rsid w:val="00EA3311"/>
    <w:rsid w:val="00EA33D0"/>
    <w:rsid w:val="00EA3773"/>
    <w:rsid w:val="00EA3C2B"/>
    <w:rsid w:val="00EA3F97"/>
    <w:rsid w:val="00EA4605"/>
    <w:rsid w:val="00EA4875"/>
    <w:rsid w:val="00EA48D6"/>
    <w:rsid w:val="00EA4E42"/>
    <w:rsid w:val="00EA4FF5"/>
    <w:rsid w:val="00EA507C"/>
    <w:rsid w:val="00EA51D8"/>
    <w:rsid w:val="00EA5A8E"/>
    <w:rsid w:val="00EA5AAE"/>
    <w:rsid w:val="00EA5FF7"/>
    <w:rsid w:val="00EA64FC"/>
    <w:rsid w:val="00EA6572"/>
    <w:rsid w:val="00EA659A"/>
    <w:rsid w:val="00EA6730"/>
    <w:rsid w:val="00EA684C"/>
    <w:rsid w:val="00EA6C31"/>
    <w:rsid w:val="00EA6FFA"/>
    <w:rsid w:val="00EA72F5"/>
    <w:rsid w:val="00EA763F"/>
    <w:rsid w:val="00EA77AF"/>
    <w:rsid w:val="00EA78F7"/>
    <w:rsid w:val="00EA7EFA"/>
    <w:rsid w:val="00EB04C3"/>
    <w:rsid w:val="00EB0595"/>
    <w:rsid w:val="00EB0892"/>
    <w:rsid w:val="00EB0973"/>
    <w:rsid w:val="00EB0A1A"/>
    <w:rsid w:val="00EB0DE4"/>
    <w:rsid w:val="00EB0EB1"/>
    <w:rsid w:val="00EB0FC5"/>
    <w:rsid w:val="00EB10AF"/>
    <w:rsid w:val="00EB1450"/>
    <w:rsid w:val="00EB1831"/>
    <w:rsid w:val="00EB1874"/>
    <w:rsid w:val="00EB18C0"/>
    <w:rsid w:val="00EB1ADC"/>
    <w:rsid w:val="00EB1BD3"/>
    <w:rsid w:val="00EB2250"/>
    <w:rsid w:val="00EB241E"/>
    <w:rsid w:val="00EB258E"/>
    <w:rsid w:val="00EB288B"/>
    <w:rsid w:val="00EB2CC2"/>
    <w:rsid w:val="00EB2DA9"/>
    <w:rsid w:val="00EB2DD7"/>
    <w:rsid w:val="00EB2E36"/>
    <w:rsid w:val="00EB35A0"/>
    <w:rsid w:val="00EB3830"/>
    <w:rsid w:val="00EB3A7F"/>
    <w:rsid w:val="00EB3C60"/>
    <w:rsid w:val="00EB3D43"/>
    <w:rsid w:val="00EB3DDC"/>
    <w:rsid w:val="00EB42B4"/>
    <w:rsid w:val="00EB43C6"/>
    <w:rsid w:val="00EB4428"/>
    <w:rsid w:val="00EB4444"/>
    <w:rsid w:val="00EB4624"/>
    <w:rsid w:val="00EB4A43"/>
    <w:rsid w:val="00EB4ABE"/>
    <w:rsid w:val="00EB4DC1"/>
    <w:rsid w:val="00EB4EE8"/>
    <w:rsid w:val="00EB50C1"/>
    <w:rsid w:val="00EB52BF"/>
    <w:rsid w:val="00EB560D"/>
    <w:rsid w:val="00EB5678"/>
    <w:rsid w:val="00EB57AB"/>
    <w:rsid w:val="00EB58AD"/>
    <w:rsid w:val="00EB5919"/>
    <w:rsid w:val="00EB5AA2"/>
    <w:rsid w:val="00EB5ADE"/>
    <w:rsid w:val="00EB5BF4"/>
    <w:rsid w:val="00EB5CA7"/>
    <w:rsid w:val="00EB6076"/>
    <w:rsid w:val="00EB60CA"/>
    <w:rsid w:val="00EB654D"/>
    <w:rsid w:val="00EB6953"/>
    <w:rsid w:val="00EB697D"/>
    <w:rsid w:val="00EB6B73"/>
    <w:rsid w:val="00EB6CA7"/>
    <w:rsid w:val="00EB7086"/>
    <w:rsid w:val="00EB7134"/>
    <w:rsid w:val="00EB7281"/>
    <w:rsid w:val="00EB7333"/>
    <w:rsid w:val="00EB7399"/>
    <w:rsid w:val="00EB7481"/>
    <w:rsid w:val="00EB74E0"/>
    <w:rsid w:val="00EB769E"/>
    <w:rsid w:val="00EB77D8"/>
    <w:rsid w:val="00EB79E8"/>
    <w:rsid w:val="00EB7A14"/>
    <w:rsid w:val="00EB7F3F"/>
    <w:rsid w:val="00EC009F"/>
    <w:rsid w:val="00EC0128"/>
    <w:rsid w:val="00EC028B"/>
    <w:rsid w:val="00EC02ED"/>
    <w:rsid w:val="00EC0387"/>
    <w:rsid w:val="00EC045C"/>
    <w:rsid w:val="00EC04E3"/>
    <w:rsid w:val="00EC0652"/>
    <w:rsid w:val="00EC088E"/>
    <w:rsid w:val="00EC08D5"/>
    <w:rsid w:val="00EC0947"/>
    <w:rsid w:val="00EC09C0"/>
    <w:rsid w:val="00EC09F5"/>
    <w:rsid w:val="00EC0B5A"/>
    <w:rsid w:val="00EC0DD7"/>
    <w:rsid w:val="00EC0E6D"/>
    <w:rsid w:val="00EC0F86"/>
    <w:rsid w:val="00EC1011"/>
    <w:rsid w:val="00EC1240"/>
    <w:rsid w:val="00EC1258"/>
    <w:rsid w:val="00EC139C"/>
    <w:rsid w:val="00EC152D"/>
    <w:rsid w:val="00EC1965"/>
    <w:rsid w:val="00EC19C1"/>
    <w:rsid w:val="00EC1A26"/>
    <w:rsid w:val="00EC1A9C"/>
    <w:rsid w:val="00EC1DFB"/>
    <w:rsid w:val="00EC1E44"/>
    <w:rsid w:val="00EC2016"/>
    <w:rsid w:val="00EC2DEB"/>
    <w:rsid w:val="00EC37E1"/>
    <w:rsid w:val="00EC3886"/>
    <w:rsid w:val="00EC38C9"/>
    <w:rsid w:val="00EC41FD"/>
    <w:rsid w:val="00EC431A"/>
    <w:rsid w:val="00EC45D7"/>
    <w:rsid w:val="00EC4828"/>
    <w:rsid w:val="00EC528B"/>
    <w:rsid w:val="00EC5354"/>
    <w:rsid w:val="00EC53EF"/>
    <w:rsid w:val="00EC559A"/>
    <w:rsid w:val="00EC5857"/>
    <w:rsid w:val="00EC5884"/>
    <w:rsid w:val="00EC58B1"/>
    <w:rsid w:val="00EC5F4C"/>
    <w:rsid w:val="00EC5FC3"/>
    <w:rsid w:val="00EC6243"/>
    <w:rsid w:val="00EC683A"/>
    <w:rsid w:val="00EC6A53"/>
    <w:rsid w:val="00EC6AC4"/>
    <w:rsid w:val="00EC6AFE"/>
    <w:rsid w:val="00EC6B6F"/>
    <w:rsid w:val="00EC6B83"/>
    <w:rsid w:val="00EC6C7C"/>
    <w:rsid w:val="00EC6F21"/>
    <w:rsid w:val="00EC73C0"/>
    <w:rsid w:val="00EC76CD"/>
    <w:rsid w:val="00EC79E9"/>
    <w:rsid w:val="00EC7D6F"/>
    <w:rsid w:val="00ED056F"/>
    <w:rsid w:val="00ED0A9F"/>
    <w:rsid w:val="00ED0C60"/>
    <w:rsid w:val="00ED0D0F"/>
    <w:rsid w:val="00ED0D4C"/>
    <w:rsid w:val="00ED0DA8"/>
    <w:rsid w:val="00ED0F4C"/>
    <w:rsid w:val="00ED0FFF"/>
    <w:rsid w:val="00ED1262"/>
    <w:rsid w:val="00ED1292"/>
    <w:rsid w:val="00ED12AE"/>
    <w:rsid w:val="00ED131E"/>
    <w:rsid w:val="00ED1511"/>
    <w:rsid w:val="00ED207F"/>
    <w:rsid w:val="00ED2305"/>
    <w:rsid w:val="00ED24DA"/>
    <w:rsid w:val="00ED24F1"/>
    <w:rsid w:val="00ED2670"/>
    <w:rsid w:val="00ED272C"/>
    <w:rsid w:val="00ED295C"/>
    <w:rsid w:val="00ED2ABE"/>
    <w:rsid w:val="00ED2AED"/>
    <w:rsid w:val="00ED2BC8"/>
    <w:rsid w:val="00ED2D7A"/>
    <w:rsid w:val="00ED2DA4"/>
    <w:rsid w:val="00ED327E"/>
    <w:rsid w:val="00ED32BE"/>
    <w:rsid w:val="00ED3804"/>
    <w:rsid w:val="00ED394E"/>
    <w:rsid w:val="00ED3BB5"/>
    <w:rsid w:val="00ED3BFA"/>
    <w:rsid w:val="00ED3C1A"/>
    <w:rsid w:val="00ED3EBE"/>
    <w:rsid w:val="00ED3FA5"/>
    <w:rsid w:val="00ED3FA8"/>
    <w:rsid w:val="00ED4051"/>
    <w:rsid w:val="00ED4177"/>
    <w:rsid w:val="00ED46C9"/>
    <w:rsid w:val="00ED483E"/>
    <w:rsid w:val="00ED4A38"/>
    <w:rsid w:val="00ED4AA2"/>
    <w:rsid w:val="00ED4C35"/>
    <w:rsid w:val="00ED4D89"/>
    <w:rsid w:val="00ED50D6"/>
    <w:rsid w:val="00ED55D0"/>
    <w:rsid w:val="00ED5683"/>
    <w:rsid w:val="00ED5735"/>
    <w:rsid w:val="00ED5BDD"/>
    <w:rsid w:val="00ED5C04"/>
    <w:rsid w:val="00ED638A"/>
    <w:rsid w:val="00ED67F5"/>
    <w:rsid w:val="00ED6890"/>
    <w:rsid w:val="00ED68A6"/>
    <w:rsid w:val="00ED68CA"/>
    <w:rsid w:val="00ED6A65"/>
    <w:rsid w:val="00ED6B91"/>
    <w:rsid w:val="00ED6C2F"/>
    <w:rsid w:val="00ED6CFE"/>
    <w:rsid w:val="00ED70FF"/>
    <w:rsid w:val="00ED7E91"/>
    <w:rsid w:val="00ED7F8A"/>
    <w:rsid w:val="00EE005B"/>
    <w:rsid w:val="00EE0873"/>
    <w:rsid w:val="00EE0A58"/>
    <w:rsid w:val="00EE0ABC"/>
    <w:rsid w:val="00EE0B03"/>
    <w:rsid w:val="00EE0D3B"/>
    <w:rsid w:val="00EE0D40"/>
    <w:rsid w:val="00EE0E00"/>
    <w:rsid w:val="00EE11DA"/>
    <w:rsid w:val="00EE145B"/>
    <w:rsid w:val="00EE159A"/>
    <w:rsid w:val="00EE2238"/>
    <w:rsid w:val="00EE22D2"/>
    <w:rsid w:val="00EE27DC"/>
    <w:rsid w:val="00EE28A0"/>
    <w:rsid w:val="00EE28B4"/>
    <w:rsid w:val="00EE298B"/>
    <w:rsid w:val="00EE2A4A"/>
    <w:rsid w:val="00EE2CBE"/>
    <w:rsid w:val="00EE3146"/>
    <w:rsid w:val="00EE3227"/>
    <w:rsid w:val="00EE33BB"/>
    <w:rsid w:val="00EE33F6"/>
    <w:rsid w:val="00EE34CE"/>
    <w:rsid w:val="00EE3595"/>
    <w:rsid w:val="00EE364E"/>
    <w:rsid w:val="00EE3AD4"/>
    <w:rsid w:val="00EE3B77"/>
    <w:rsid w:val="00EE4306"/>
    <w:rsid w:val="00EE44B8"/>
    <w:rsid w:val="00EE474B"/>
    <w:rsid w:val="00EE47A4"/>
    <w:rsid w:val="00EE47BD"/>
    <w:rsid w:val="00EE4B6E"/>
    <w:rsid w:val="00EE5468"/>
    <w:rsid w:val="00EE5614"/>
    <w:rsid w:val="00EE571B"/>
    <w:rsid w:val="00EE5B13"/>
    <w:rsid w:val="00EE5B87"/>
    <w:rsid w:val="00EE5EA3"/>
    <w:rsid w:val="00EE626C"/>
    <w:rsid w:val="00EE6370"/>
    <w:rsid w:val="00EE6A4C"/>
    <w:rsid w:val="00EE728F"/>
    <w:rsid w:val="00EE757E"/>
    <w:rsid w:val="00EE7AF2"/>
    <w:rsid w:val="00EE7B33"/>
    <w:rsid w:val="00EE7CCE"/>
    <w:rsid w:val="00EE7D0B"/>
    <w:rsid w:val="00EF01A3"/>
    <w:rsid w:val="00EF06A4"/>
    <w:rsid w:val="00EF0843"/>
    <w:rsid w:val="00EF08D6"/>
    <w:rsid w:val="00EF0960"/>
    <w:rsid w:val="00EF09BB"/>
    <w:rsid w:val="00EF1031"/>
    <w:rsid w:val="00EF108A"/>
    <w:rsid w:val="00EF10BF"/>
    <w:rsid w:val="00EF18C7"/>
    <w:rsid w:val="00EF1A4F"/>
    <w:rsid w:val="00EF1E7E"/>
    <w:rsid w:val="00EF1F67"/>
    <w:rsid w:val="00EF20B9"/>
    <w:rsid w:val="00EF24BB"/>
    <w:rsid w:val="00EF252F"/>
    <w:rsid w:val="00EF2ED2"/>
    <w:rsid w:val="00EF304E"/>
    <w:rsid w:val="00EF3797"/>
    <w:rsid w:val="00EF3838"/>
    <w:rsid w:val="00EF3888"/>
    <w:rsid w:val="00EF3896"/>
    <w:rsid w:val="00EF3B41"/>
    <w:rsid w:val="00EF40E6"/>
    <w:rsid w:val="00EF415C"/>
    <w:rsid w:val="00EF438C"/>
    <w:rsid w:val="00EF451C"/>
    <w:rsid w:val="00EF4542"/>
    <w:rsid w:val="00EF46FA"/>
    <w:rsid w:val="00EF4739"/>
    <w:rsid w:val="00EF4748"/>
    <w:rsid w:val="00EF4C3D"/>
    <w:rsid w:val="00EF4D7A"/>
    <w:rsid w:val="00EF504C"/>
    <w:rsid w:val="00EF516B"/>
    <w:rsid w:val="00EF524C"/>
    <w:rsid w:val="00EF5935"/>
    <w:rsid w:val="00EF5A84"/>
    <w:rsid w:val="00EF5B5A"/>
    <w:rsid w:val="00EF5DEA"/>
    <w:rsid w:val="00EF5EAB"/>
    <w:rsid w:val="00EF5EB4"/>
    <w:rsid w:val="00EF5FB1"/>
    <w:rsid w:val="00EF610E"/>
    <w:rsid w:val="00EF650E"/>
    <w:rsid w:val="00EF6547"/>
    <w:rsid w:val="00EF67BB"/>
    <w:rsid w:val="00EF68F1"/>
    <w:rsid w:val="00EF6932"/>
    <w:rsid w:val="00EF697B"/>
    <w:rsid w:val="00EF6B24"/>
    <w:rsid w:val="00EF6B6D"/>
    <w:rsid w:val="00EF6DDD"/>
    <w:rsid w:val="00EF6E17"/>
    <w:rsid w:val="00EF6F2A"/>
    <w:rsid w:val="00EF7255"/>
    <w:rsid w:val="00EF7391"/>
    <w:rsid w:val="00EF771D"/>
    <w:rsid w:val="00EF7B85"/>
    <w:rsid w:val="00EF7E4C"/>
    <w:rsid w:val="00EF7F57"/>
    <w:rsid w:val="00F004FA"/>
    <w:rsid w:val="00F00550"/>
    <w:rsid w:val="00F008F8"/>
    <w:rsid w:val="00F00B2A"/>
    <w:rsid w:val="00F00B83"/>
    <w:rsid w:val="00F01866"/>
    <w:rsid w:val="00F01A26"/>
    <w:rsid w:val="00F01E1C"/>
    <w:rsid w:val="00F01E4C"/>
    <w:rsid w:val="00F01F3F"/>
    <w:rsid w:val="00F023F8"/>
    <w:rsid w:val="00F024B1"/>
    <w:rsid w:val="00F02603"/>
    <w:rsid w:val="00F026E1"/>
    <w:rsid w:val="00F02883"/>
    <w:rsid w:val="00F02927"/>
    <w:rsid w:val="00F02C2D"/>
    <w:rsid w:val="00F030E0"/>
    <w:rsid w:val="00F03646"/>
    <w:rsid w:val="00F037D6"/>
    <w:rsid w:val="00F03981"/>
    <w:rsid w:val="00F03A93"/>
    <w:rsid w:val="00F03B0C"/>
    <w:rsid w:val="00F03C10"/>
    <w:rsid w:val="00F03F23"/>
    <w:rsid w:val="00F0425E"/>
    <w:rsid w:val="00F04444"/>
    <w:rsid w:val="00F044B5"/>
    <w:rsid w:val="00F044DF"/>
    <w:rsid w:val="00F04539"/>
    <w:rsid w:val="00F04670"/>
    <w:rsid w:val="00F049ED"/>
    <w:rsid w:val="00F04FDE"/>
    <w:rsid w:val="00F0501E"/>
    <w:rsid w:val="00F053D6"/>
    <w:rsid w:val="00F05478"/>
    <w:rsid w:val="00F05969"/>
    <w:rsid w:val="00F05E55"/>
    <w:rsid w:val="00F0638E"/>
    <w:rsid w:val="00F0675D"/>
    <w:rsid w:val="00F06856"/>
    <w:rsid w:val="00F06AFC"/>
    <w:rsid w:val="00F06B68"/>
    <w:rsid w:val="00F06D45"/>
    <w:rsid w:val="00F06E12"/>
    <w:rsid w:val="00F07227"/>
    <w:rsid w:val="00F077DA"/>
    <w:rsid w:val="00F07A3E"/>
    <w:rsid w:val="00F07B97"/>
    <w:rsid w:val="00F07C04"/>
    <w:rsid w:val="00F07C67"/>
    <w:rsid w:val="00F07D6B"/>
    <w:rsid w:val="00F07DBC"/>
    <w:rsid w:val="00F07FE8"/>
    <w:rsid w:val="00F10383"/>
    <w:rsid w:val="00F10605"/>
    <w:rsid w:val="00F10640"/>
    <w:rsid w:val="00F108EF"/>
    <w:rsid w:val="00F10A9A"/>
    <w:rsid w:val="00F10F14"/>
    <w:rsid w:val="00F10F78"/>
    <w:rsid w:val="00F10FAA"/>
    <w:rsid w:val="00F11811"/>
    <w:rsid w:val="00F11EA5"/>
    <w:rsid w:val="00F11EBF"/>
    <w:rsid w:val="00F11FC6"/>
    <w:rsid w:val="00F1220C"/>
    <w:rsid w:val="00F1253C"/>
    <w:rsid w:val="00F125E4"/>
    <w:rsid w:val="00F126BB"/>
    <w:rsid w:val="00F126ED"/>
    <w:rsid w:val="00F12A29"/>
    <w:rsid w:val="00F12A86"/>
    <w:rsid w:val="00F12C44"/>
    <w:rsid w:val="00F12DAA"/>
    <w:rsid w:val="00F12E57"/>
    <w:rsid w:val="00F130AA"/>
    <w:rsid w:val="00F13101"/>
    <w:rsid w:val="00F1354F"/>
    <w:rsid w:val="00F13827"/>
    <w:rsid w:val="00F13900"/>
    <w:rsid w:val="00F13BFC"/>
    <w:rsid w:val="00F13F2E"/>
    <w:rsid w:val="00F13F87"/>
    <w:rsid w:val="00F1405D"/>
    <w:rsid w:val="00F1411F"/>
    <w:rsid w:val="00F141C1"/>
    <w:rsid w:val="00F1458A"/>
    <w:rsid w:val="00F145C5"/>
    <w:rsid w:val="00F14B2A"/>
    <w:rsid w:val="00F14C2B"/>
    <w:rsid w:val="00F14C38"/>
    <w:rsid w:val="00F14D77"/>
    <w:rsid w:val="00F14FD0"/>
    <w:rsid w:val="00F1524E"/>
    <w:rsid w:val="00F15509"/>
    <w:rsid w:val="00F15536"/>
    <w:rsid w:val="00F156B0"/>
    <w:rsid w:val="00F156E0"/>
    <w:rsid w:val="00F158C4"/>
    <w:rsid w:val="00F15936"/>
    <w:rsid w:val="00F159EA"/>
    <w:rsid w:val="00F15C0F"/>
    <w:rsid w:val="00F15C62"/>
    <w:rsid w:val="00F15C69"/>
    <w:rsid w:val="00F15CDB"/>
    <w:rsid w:val="00F16045"/>
    <w:rsid w:val="00F16071"/>
    <w:rsid w:val="00F163D0"/>
    <w:rsid w:val="00F164DF"/>
    <w:rsid w:val="00F167B1"/>
    <w:rsid w:val="00F16851"/>
    <w:rsid w:val="00F16A2A"/>
    <w:rsid w:val="00F16B98"/>
    <w:rsid w:val="00F16D61"/>
    <w:rsid w:val="00F16F52"/>
    <w:rsid w:val="00F16F63"/>
    <w:rsid w:val="00F1765F"/>
    <w:rsid w:val="00F17972"/>
    <w:rsid w:val="00F179D2"/>
    <w:rsid w:val="00F17BEB"/>
    <w:rsid w:val="00F17CD4"/>
    <w:rsid w:val="00F17DF5"/>
    <w:rsid w:val="00F17EF0"/>
    <w:rsid w:val="00F1BF20"/>
    <w:rsid w:val="00F203E0"/>
    <w:rsid w:val="00F20649"/>
    <w:rsid w:val="00F20F6F"/>
    <w:rsid w:val="00F210C8"/>
    <w:rsid w:val="00F215E1"/>
    <w:rsid w:val="00F217B3"/>
    <w:rsid w:val="00F21941"/>
    <w:rsid w:val="00F219F5"/>
    <w:rsid w:val="00F21CBF"/>
    <w:rsid w:val="00F21DBF"/>
    <w:rsid w:val="00F220AD"/>
    <w:rsid w:val="00F22384"/>
    <w:rsid w:val="00F224B2"/>
    <w:rsid w:val="00F227F2"/>
    <w:rsid w:val="00F2289F"/>
    <w:rsid w:val="00F22987"/>
    <w:rsid w:val="00F22989"/>
    <w:rsid w:val="00F22A0C"/>
    <w:rsid w:val="00F22A13"/>
    <w:rsid w:val="00F22BDB"/>
    <w:rsid w:val="00F22C69"/>
    <w:rsid w:val="00F23084"/>
    <w:rsid w:val="00F230A5"/>
    <w:rsid w:val="00F23239"/>
    <w:rsid w:val="00F2323D"/>
    <w:rsid w:val="00F233B5"/>
    <w:rsid w:val="00F237D7"/>
    <w:rsid w:val="00F23808"/>
    <w:rsid w:val="00F23F9C"/>
    <w:rsid w:val="00F2409D"/>
    <w:rsid w:val="00F240D8"/>
    <w:rsid w:val="00F24518"/>
    <w:rsid w:val="00F245C1"/>
    <w:rsid w:val="00F24622"/>
    <w:rsid w:val="00F2468A"/>
    <w:rsid w:val="00F2475F"/>
    <w:rsid w:val="00F247F5"/>
    <w:rsid w:val="00F24ADA"/>
    <w:rsid w:val="00F2562E"/>
    <w:rsid w:val="00F25684"/>
    <w:rsid w:val="00F25955"/>
    <w:rsid w:val="00F25970"/>
    <w:rsid w:val="00F259CA"/>
    <w:rsid w:val="00F25BC7"/>
    <w:rsid w:val="00F25D16"/>
    <w:rsid w:val="00F25D25"/>
    <w:rsid w:val="00F25F97"/>
    <w:rsid w:val="00F26014"/>
    <w:rsid w:val="00F263E1"/>
    <w:rsid w:val="00F2652A"/>
    <w:rsid w:val="00F268AE"/>
    <w:rsid w:val="00F26C12"/>
    <w:rsid w:val="00F26D1D"/>
    <w:rsid w:val="00F26D7D"/>
    <w:rsid w:val="00F26E00"/>
    <w:rsid w:val="00F27643"/>
    <w:rsid w:val="00F27A2F"/>
    <w:rsid w:val="00F27B56"/>
    <w:rsid w:val="00F27B84"/>
    <w:rsid w:val="00F27CD3"/>
    <w:rsid w:val="00F27E68"/>
    <w:rsid w:val="00F27F22"/>
    <w:rsid w:val="00F30030"/>
    <w:rsid w:val="00F300CA"/>
    <w:rsid w:val="00F30176"/>
    <w:rsid w:val="00F3019F"/>
    <w:rsid w:val="00F30692"/>
    <w:rsid w:val="00F306A1"/>
    <w:rsid w:val="00F307A7"/>
    <w:rsid w:val="00F30C50"/>
    <w:rsid w:val="00F30E01"/>
    <w:rsid w:val="00F30E02"/>
    <w:rsid w:val="00F310C4"/>
    <w:rsid w:val="00F3111D"/>
    <w:rsid w:val="00F311CC"/>
    <w:rsid w:val="00F3124B"/>
    <w:rsid w:val="00F3137A"/>
    <w:rsid w:val="00F3137B"/>
    <w:rsid w:val="00F313A2"/>
    <w:rsid w:val="00F313B4"/>
    <w:rsid w:val="00F31492"/>
    <w:rsid w:val="00F31CD2"/>
    <w:rsid w:val="00F31D05"/>
    <w:rsid w:val="00F31E64"/>
    <w:rsid w:val="00F32197"/>
    <w:rsid w:val="00F32220"/>
    <w:rsid w:val="00F32993"/>
    <w:rsid w:val="00F32A7D"/>
    <w:rsid w:val="00F32B2E"/>
    <w:rsid w:val="00F32B4F"/>
    <w:rsid w:val="00F330D5"/>
    <w:rsid w:val="00F33515"/>
    <w:rsid w:val="00F3382A"/>
    <w:rsid w:val="00F338BB"/>
    <w:rsid w:val="00F33A34"/>
    <w:rsid w:val="00F33A6A"/>
    <w:rsid w:val="00F33B0C"/>
    <w:rsid w:val="00F33B99"/>
    <w:rsid w:val="00F33C77"/>
    <w:rsid w:val="00F33EF7"/>
    <w:rsid w:val="00F34074"/>
    <w:rsid w:val="00F34140"/>
    <w:rsid w:val="00F3422A"/>
    <w:rsid w:val="00F3473A"/>
    <w:rsid w:val="00F3488A"/>
    <w:rsid w:val="00F34933"/>
    <w:rsid w:val="00F34973"/>
    <w:rsid w:val="00F34B74"/>
    <w:rsid w:val="00F34CB9"/>
    <w:rsid w:val="00F34DB2"/>
    <w:rsid w:val="00F34E82"/>
    <w:rsid w:val="00F34EDC"/>
    <w:rsid w:val="00F3509D"/>
    <w:rsid w:val="00F350D3"/>
    <w:rsid w:val="00F353EB"/>
    <w:rsid w:val="00F35454"/>
    <w:rsid w:val="00F35637"/>
    <w:rsid w:val="00F35898"/>
    <w:rsid w:val="00F35C0C"/>
    <w:rsid w:val="00F35D90"/>
    <w:rsid w:val="00F36003"/>
    <w:rsid w:val="00F36140"/>
    <w:rsid w:val="00F3620E"/>
    <w:rsid w:val="00F362D7"/>
    <w:rsid w:val="00F3644A"/>
    <w:rsid w:val="00F3653A"/>
    <w:rsid w:val="00F36556"/>
    <w:rsid w:val="00F3686E"/>
    <w:rsid w:val="00F3695F"/>
    <w:rsid w:val="00F36A95"/>
    <w:rsid w:val="00F36BA2"/>
    <w:rsid w:val="00F36CDA"/>
    <w:rsid w:val="00F37217"/>
    <w:rsid w:val="00F37A36"/>
    <w:rsid w:val="00F37A5E"/>
    <w:rsid w:val="00F37A6A"/>
    <w:rsid w:val="00F37AC3"/>
    <w:rsid w:val="00F37CDD"/>
    <w:rsid w:val="00F37D30"/>
    <w:rsid w:val="00F4004E"/>
    <w:rsid w:val="00F40363"/>
    <w:rsid w:val="00F408E5"/>
    <w:rsid w:val="00F4090C"/>
    <w:rsid w:val="00F4094D"/>
    <w:rsid w:val="00F40CE0"/>
    <w:rsid w:val="00F41063"/>
    <w:rsid w:val="00F413A9"/>
    <w:rsid w:val="00F413D6"/>
    <w:rsid w:val="00F4163A"/>
    <w:rsid w:val="00F41846"/>
    <w:rsid w:val="00F41C6B"/>
    <w:rsid w:val="00F41E70"/>
    <w:rsid w:val="00F4284A"/>
    <w:rsid w:val="00F4293A"/>
    <w:rsid w:val="00F42B38"/>
    <w:rsid w:val="00F42BAA"/>
    <w:rsid w:val="00F42DEE"/>
    <w:rsid w:val="00F4378C"/>
    <w:rsid w:val="00F43820"/>
    <w:rsid w:val="00F440C9"/>
    <w:rsid w:val="00F4418C"/>
    <w:rsid w:val="00F44423"/>
    <w:rsid w:val="00F44628"/>
    <w:rsid w:val="00F4486A"/>
    <w:rsid w:val="00F44DBD"/>
    <w:rsid w:val="00F44E0E"/>
    <w:rsid w:val="00F44F3A"/>
    <w:rsid w:val="00F450AC"/>
    <w:rsid w:val="00F4552B"/>
    <w:rsid w:val="00F455D7"/>
    <w:rsid w:val="00F45971"/>
    <w:rsid w:val="00F45DC4"/>
    <w:rsid w:val="00F467B2"/>
    <w:rsid w:val="00F46B96"/>
    <w:rsid w:val="00F46CA8"/>
    <w:rsid w:val="00F470CA"/>
    <w:rsid w:val="00F471C5"/>
    <w:rsid w:val="00F47A70"/>
    <w:rsid w:val="00F47B44"/>
    <w:rsid w:val="00F47BFE"/>
    <w:rsid w:val="00F47D62"/>
    <w:rsid w:val="00F47DEF"/>
    <w:rsid w:val="00F47ED3"/>
    <w:rsid w:val="00F47EE4"/>
    <w:rsid w:val="00F47F66"/>
    <w:rsid w:val="00F47FAC"/>
    <w:rsid w:val="00F5017B"/>
    <w:rsid w:val="00F503ED"/>
    <w:rsid w:val="00F50473"/>
    <w:rsid w:val="00F505EE"/>
    <w:rsid w:val="00F508EF"/>
    <w:rsid w:val="00F50A06"/>
    <w:rsid w:val="00F50C20"/>
    <w:rsid w:val="00F51231"/>
    <w:rsid w:val="00F516C2"/>
    <w:rsid w:val="00F51987"/>
    <w:rsid w:val="00F51B91"/>
    <w:rsid w:val="00F51EBD"/>
    <w:rsid w:val="00F51EED"/>
    <w:rsid w:val="00F51F48"/>
    <w:rsid w:val="00F51FD4"/>
    <w:rsid w:val="00F5234C"/>
    <w:rsid w:val="00F525BF"/>
    <w:rsid w:val="00F527D2"/>
    <w:rsid w:val="00F52C1A"/>
    <w:rsid w:val="00F5326C"/>
    <w:rsid w:val="00F533DF"/>
    <w:rsid w:val="00F5365B"/>
    <w:rsid w:val="00F536AF"/>
    <w:rsid w:val="00F53767"/>
    <w:rsid w:val="00F53DD1"/>
    <w:rsid w:val="00F54D06"/>
    <w:rsid w:val="00F54DAD"/>
    <w:rsid w:val="00F54E39"/>
    <w:rsid w:val="00F54F89"/>
    <w:rsid w:val="00F5526B"/>
    <w:rsid w:val="00F55864"/>
    <w:rsid w:val="00F55BFE"/>
    <w:rsid w:val="00F55DF0"/>
    <w:rsid w:val="00F563BA"/>
    <w:rsid w:val="00F56558"/>
    <w:rsid w:val="00F567C9"/>
    <w:rsid w:val="00F56962"/>
    <w:rsid w:val="00F56B76"/>
    <w:rsid w:val="00F56D2D"/>
    <w:rsid w:val="00F571A8"/>
    <w:rsid w:val="00F57506"/>
    <w:rsid w:val="00F57938"/>
    <w:rsid w:val="00F579C9"/>
    <w:rsid w:val="00F57A52"/>
    <w:rsid w:val="00F57D50"/>
    <w:rsid w:val="00F57F97"/>
    <w:rsid w:val="00F60096"/>
    <w:rsid w:val="00F600CF"/>
    <w:rsid w:val="00F60329"/>
    <w:rsid w:val="00F603D9"/>
    <w:rsid w:val="00F6042D"/>
    <w:rsid w:val="00F604EA"/>
    <w:rsid w:val="00F60647"/>
    <w:rsid w:val="00F60D9A"/>
    <w:rsid w:val="00F60E3E"/>
    <w:rsid w:val="00F60EC4"/>
    <w:rsid w:val="00F61234"/>
    <w:rsid w:val="00F6127B"/>
    <w:rsid w:val="00F6171D"/>
    <w:rsid w:val="00F61A88"/>
    <w:rsid w:val="00F61ACC"/>
    <w:rsid w:val="00F61C0A"/>
    <w:rsid w:val="00F61C1D"/>
    <w:rsid w:val="00F61E32"/>
    <w:rsid w:val="00F61ECB"/>
    <w:rsid w:val="00F61F28"/>
    <w:rsid w:val="00F62045"/>
    <w:rsid w:val="00F62339"/>
    <w:rsid w:val="00F62350"/>
    <w:rsid w:val="00F62379"/>
    <w:rsid w:val="00F62843"/>
    <w:rsid w:val="00F62856"/>
    <w:rsid w:val="00F6288F"/>
    <w:rsid w:val="00F6293F"/>
    <w:rsid w:val="00F62AB2"/>
    <w:rsid w:val="00F62C15"/>
    <w:rsid w:val="00F62F11"/>
    <w:rsid w:val="00F62F24"/>
    <w:rsid w:val="00F631F7"/>
    <w:rsid w:val="00F6356F"/>
    <w:rsid w:val="00F635DD"/>
    <w:rsid w:val="00F63A5F"/>
    <w:rsid w:val="00F63C21"/>
    <w:rsid w:val="00F63E24"/>
    <w:rsid w:val="00F63FE7"/>
    <w:rsid w:val="00F640ED"/>
    <w:rsid w:val="00F64144"/>
    <w:rsid w:val="00F64168"/>
    <w:rsid w:val="00F6436D"/>
    <w:rsid w:val="00F64B3B"/>
    <w:rsid w:val="00F64BF0"/>
    <w:rsid w:val="00F64C50"/>
    <w:rsid w:val="00F64D66"/>
    <w:rsid w:val="00F65159"/>
    <w:rsid w:val="00F6535A"/>
    <w:rsid w:val="00F655D8"/>
    <w:rsid w:val="00F6594E"/>
    <w:rsid w:val="00F65AB2"/>
    <w:rsid w:val="00F65B5A"/>
    <w:rsid w:val="00F65B83"/>
    <w:rsid w:val="00F65D8A"/>
    <w:rsid w:val="00F65E06"/>
    <w:rsid w:val="00F66CF5"/>
    <w:rsid w:val="00F67452"/>
    <w:rsid w:val="00F674A8"/>
    <w:rsid w:val="00F67551"/>
    <w:rsid w:val="00F67A53"/>
    <w:rsid w:val="00F67AE4"/>
    <w:rsid w:val="00F67B04"/>
    <w:rsid w:val="00F67C20"/>
    <w:rsid w:val="00F70323"/>
    <w:rsid w:val="00F7049E"/>
    <w:rsid w:val="00F705DE"/>
    <w:rsid w:val="00F707C7"/>
    <w:rsid w:val="00F708F8"/>
    <w:rsid w:val="00F70CF8"/>
    <w:rsid w:val="00F711FC"/>
    <w:rsid w:val="00F7126C"/>
    <w:rsid w:val="00F71486"/>
    <w:rsid w:val="00F715A0"/>
    <w:rsid w:val="00F71861"/>
    <w:rsid w:val="00F71AB4"/>
    <w:rsid w:val="00F71E02"/>
    <w:rsid w:val="00F71F2B"/>
    <w:rsid w:val="00F71F52"/>
    <w:rsid w:val="00F71F5F"/>
    <w:rsid w:val="00F72097"/>
    <w:rsid w:val="00F721B4"/>
    <w:rsid w:val="00F7237B"/>
    <w:rsid w:val="00F72782"/>
    <w:rsid w:val="00F72926"/>
    <w:rsid w:val="00F729D8"/>
    <w:rsid w:val="00F72DF7"/>
    <w:rsid w:val="00F73360"/>
    <w:rsid w:val="00F7337A"/>
    <w:rsid w:val="00F735A0"/>
    <w:rsid w:val="00F73611"/>
    <w:rsid w:val="00F73AFE"/>
    <w:rsid w:val="00F73BA9"/>
    <w:rsid w:val="00F73D5D"/>
    <w:rsid w:val="00F73D7E"/>
    <w:rsid w:val="00F741CF"/>
    <w:rsid w:val="00F74355"/>
    <w:rsid w:val="00F74358"/>
    <w:rsid w:val="00F746A6"/>
    <w:rsid w:val="00F7471F"/>
    <w:rsid w:val="00F74789"/>
    <w:rsid w:val="00F748B8"/>
    <w:rsid w:val="00F74AD9"/>
    <w:rsid w:val="00F74C68"/>
    <w:rsid w:val="00F74E0B"/>
    <w:rsid w:val="00F74EF5"/>
    <w:rsid w:val="00F74F9A"/>
    <w:rsid w:val="00F752C7"/>
    <w:rsid w:val="00F75476"/>
    <w:rsid w:val="00F7567A"/>
    <w:rsid w:val="00F75A55"/>
    <w:rsid w:val="00F75AE5"/>
    <w:rsid w:val="00F75E69"/>
    <w:rsid w:val="00F76059"/>
    <w:rsid w:val="00F7693D"/>
    <w:rsid w:val="00F76BF5"/>
    <w:rsid w:val="00F76EF0"/>
    <w:rsid w:val="00F77024"/>
    <w:rsid w:val="00F77204"/>
    <w:rsid w:val="00F772C5"/>
    <w:rsid w:val="00F772FB"/>
    <w:rsid w:val="00F775C6"/>
    <w:rsid w:val="00F777AB"/>
    <w:rsid w:val="00F77826"/>
    <w:rsid w:val="00F77877"/>
    <w:rsid w:val="00F77ACB"/>
    <w:rsid w:val="00F77B5A"/>
    <w:rsid w:val="00F77F72"/>
    <w:rsid w:val="00F802CA"/>
    <w:rsid w:val="00F80339"/>
    <w:rsid w:val="00F80903"/>
    <w:rsid w:val="00F809DE"/>
    <w:rsid w:val="00F80A06"/>
    <w:rsid w:val="00F80AA9"/>
    <w:rsid w:val="00F80D03"/>
    <w:rsid w:val="00F810D8"/>
    <w:rsid w:val="00F8112E"/>
    <w:rsid w:val="00F81208"/>
    <w:rsid w:val="00F81610"/>
    <w:rsid w:val="00F81B94"/>
    <w:rsid w:val="00F82299"/>
    <w:rsid w:val="00F822B3"/>
    <w:rsid w:val="00F82424"/>
    <w:rsid w:val="00F82664"/>
    <w:rsid w:val="00F826B1"/>
    <w:rsid w:val="00F8275B"/>
    <w:rsid w:val="00F827A7"/>
    <w:rsid w:val="00F8280B"/>
    <w:rsid w:val="00F82836"/>
    <w:rsid w:val="00F82B86"/>
    <w:rsid w:val="00F82C8B"/>
    <w:rsid w:val="00F82F5F"/>
    <w:rsid w:val="00F8309F"/>
    <w:rsid w:val="00F83428"/>
    <w:rsid w:val="00F83678"/>
    <w:rsid w:val="00F83B89"/>
    <w:rsid w:val="00F83C24"/>
    <w:rsid w:val="00F83EAC"/>
    <w:rsid w:val="00F83F6A"/>
    <w:rsid w:val="00F84269"/>
    <w:rsid w:val="00F84553"/>
    <w:rsid w:val="00F845EC"/>
    <w:rsid w:val="00F84811"/>
    <w:rsid w:val="00F84C9E"/>
    <w:rsid w:val="00F84D49"/>
    <w:rsid w:val="00F84DC4"/>
    <w:rsid w:val="00F84EC7"/>
    <w:rsid w:val="00F850D1"/>
    <w:rsid w:val="00F8530B"/>
    <w:rsid w:val="00F8559F"/>
    <w:rsid w:val="00F855FD"/>
    <w:rsid w:val="00F85990"/>
    <w:rsid w:val="00F85AEF"/>
    <w:rsid w:val="00F85B6F"/>
    <w:rsid w:val="00F862B8"/>
    <w:rsid w:val="00F863B6"/>
    <w:rsid w:val="00F865DB"/>
    <w:rsid w:val="00F86639"/>
    <w:rsid w:val="00F8664A"/>
    <w:rsid w:val="00F86661"/>
    <w:rsid w:val="00F868BA"/>
    <w:rsid w:val="00F86AAD"/>
    <w:rsid w:val="00F870E5"/>
    <w:rsid w:val="00F8739D"/>
    <w:rsid w:val="00F8794E"/>
    <w:rsid w:val="00F87976"/>
    <w:rsid w:val="00F87BEB"/>
    <w:rsid w:val="00F87D98"/>
    <w:rsid w:val="00F87DB9"/>
    <w:rsid w:val="00F87E11"/>
    <w:rsid w:val="00F87F4D"/>
    <w:rsid w:val="00F903DD"/>
    <w:rsid w:val="00F905DC"/>
    <w:rsid w:val="00F9073C"/>
    <w:rsid w:val="00F90CD3"/>
    <w:rsid w:val="00F90D61"/>
    <w:rsid w:val="00F90F59"/>
    <w:rsid w:val="00F90F62"/>
    <w:rsid w:val="00F9121D"/>
    <w:rsid w:val="00F9144C"/>
    <w:rsid w:val="00F91490"/>
    <w:rsid w:val="00F9167F"/>
    <w:rsid w:val="00F9173D"/>
    <w:rsid w:val="00F91763"/>
    <w:rsid w:val="00F91921"/>
    <w:rsid w:val="00F91A3A"/>
    <w:rsid w:val="00F91B6A"/>
    <w:rsid w:val="00F91C7F"/>
    <w:rsid w:val="00F91E0F"/>
    <w:rsid w:val="00F91F0B"/>
    <w:rsid w:val="00F92849"/>
    <w:rsid w:val="00F92898"/>
    <w:rsid w:val="00F92D40"/>
    <w:rsid w:val="00F9333B"/>
    <w:rsid w:val="00F93819"/>
    <w:rsid w:val="00F93EC3"/>
    <w:rsid w:val="00F93F56"/>
    <w:rsid w:val="00F9406B"/>
    <w:rsid w:val="00F9428D"/>
    <w:rsid w:val="00F942C5"/>
    <w:rsid w:val="00F94519"/>
    <w:rsid w:val="00F94904"/>
    <w:rsid w:val="00F94956"/>
    <w:rsid w:val="00F94B1E"/>
    <w:rsid w:val="00F94BA7"/>
    <w:rsid w:val="00F94C5F"/>
    <w:rsid w:val="00F95396"/>
    <w:rsid w:val="00F95594"/>
    <w:rsid w:val="00F9568C"/>
    <w:rsid w:val="00F95CD8"/>
    <w:rsid w:val="00F95F53"/>
    <w:rsid w:val="00F9615F"/>
    <w:rsid w:val="00F966FD"/>
    <w:rsid w:val="00F96776"/>
    <w:rsid w:val="00F96832"/>
    <w:rsid w:val="00F96A01"/>
    <w:rsid w:val="00F96AA3"/>
    <w:rsid w:val="00F9709D"/>
    <w:rsid w:val="00F9780C"/>
    <w:rsid w:val="00F97DC1"/>
    <w:rsid w:val="00F97EAC"/>
    <w:rsid w:val="00FA0177"/>
    <w:rsid w:val="00FA05A1"/>
    <w:rsid w:val="00FA07C6"/>
    <w:rsid w:val="00FA09BF"/>
    <w:rsid w:val="00FA0A9A"/>
    <w:rsid w:val="00FA0AF1"/>
    <w:rsid w:val="00FA0E02"/>
    <w:rsid w:val="00FA0EC7"/>
    <w:rsid w:val="00FA1079"/>
    <w:rsid w:val="00FA11B2"/>
    <w:rsid w:val="00FA19ED"/>
    <w:rsid w:val="00FA1A43"/>
    <w:rsid w:val="00FA1D6E"/>
    <w:rsid w:val="00FA1F0F"/>
    <w:rsid w:val="00FA254B"/>
    <w:rsid w:val="00FA2C9C"/>
    <w:rsid w:val="00FA2CC9"/>
    <w:rsid w:val="00FA2D67"/>
    <w:rsid w:val="00FA2DE0"/>
    <w:rsid w:val="00FA2EB6"/>
    <w:rsid w:val="00FA3157"/>
    <w:rsid w:val="00FA3200"/>
    <w:rsid w:val="00FA3414"/>
    <w:rsid w:val="00FA349A"/>
    <w:rsid w:val="00FA36D6"/>
    <w:rsid w:val="00FA37D1"/>
    <w:rsid w:val="00FA38DE"/>
    <w:rsid w:val="00FA3A83"/>
    <w:rsid w:val="00FA3E8E"/>
    <w:rsid w:val="00FA3E94"/>
    <w:rsid w:val="00FA3EE4"/>
    <w:rsid w:val="00FA40F7"/>
    <w:rsid w:val="00FA4344"/>
    <w:rsid w:val="00FA486E"/>
    <w:rsid w:val="00FA48FC"/>
    <w:rsid w:val="00FA494D"/>
    <w:rsid w:val="00FA501E"/>
    <w:rsid w:val="00FA5076"/>
    <w:rsid w:val="00FA52E8"/>
    <w:rsid w:val="00FA588A"/>
    <w:rsid w:val="00FA5C0D"/>
    <w:rsid w:val="00FA5C91"/>
    <w:rsid w:val="00FA5D85"/>
    <w:rsid w:val="00FA60F8"/>
    <w:rsid w:val="00FA67F5"/>
    <w:rsid w:val="00FA6ACD"/>
    <w:rsid w:val="00FA6BEB"/>
    <w:rsid w:val="00FA6C9C"/>
    <w:rsid w:val="00FA6F8C"/>
    <w:rsid w:val="00FA6FBA"/>
    <w:rsid w:val="00FA710E"/>
    <w:rsid w:val="00FA76D8"/>
    <w:rsid w:val="00FA76FA"/>
    <w:rsid w:val="00FA7A63"/>
    <w:rsid w:val="00FA7A7D"/>
    <w:rsid w:val="00FA7CD1"/>
    <w:rsid w:val="00FB0241"/>
    <w:rsid w:val="00FB031B"/>
    <w:rsid w:val="00FB03F1"/>
    <w:rsid w:val="00FB0577"/>
    <w:rsid w:val="00FB0BE9"/>
    <w:rsid w:val="00FB0E77"/>
    <w:rsid w:val="00FB0EBE"/>
    <w:rsid w:val="00FB112E"/>
    <w:rsid w:val="00FB11D8"/>
    <w:rsid w:val="00FB122F"/>
    <w:rsid w:val="00FB13DF"/>
    <w:rsid w:val="00FB1581"/>
    <w:rsid w:val="00FB164A"/>
    <w:rsid w:val="00FB1864"/>
    <w:rsid w:val="00FB1A18"/>
    <w:rsid w:val="00FB1B81"/>
    <w:rsid w:val="00FB2362"/>
    <w:rsid w:val="00FB26FA"/>
    <w:rsid w:val="00FB28A9"/>
    <w:rsid w:val="00FB2BF8"/>
    <w:rsid w:val="00FB2E0D"/>
    <w:rsid w:val="00FB2FE4"/>
    <w:rsid w:val="00FB321A"/>
    <w:rsid w:val="00FB36FF"/>
    <w:rsid w:val="00FB3712"/>
    <w:rsid w:val="00FB3905"/>
    <w:rsid w:val="00FB3C1B"/>
    <w:rsid w:val="00FB3C21"/>
    <w:rsid w:val="00FB3CB5"/>
    <w:rsid w:val="00FB4080"/>
    <w:rsid w:val="00FB4143"/>
    <w:rsid w:val="00FB41A0"/>
    <w:rsid w:val="00FB4744"/>
    <w:rsid w:val="00FB4949"/>
    <w:rsid w:val="00FB4B03"/>
    <w:rsid w:val="00FB4B4A"/>
    <w:rsid w:val="00FB4D97"/>
    <w:rsid w:val="00FB4F6E"/>
    <w:rsid w:val="00FB4F8A"/>
    <w:rsid w:val="00FB5022"/>
    <w:rsid w:val="00FB5230"/>
    <w:rsid w:val="00FB536E"/>
    <w:rsid w:val="00FB5499"/>
    <w:rsid w:val="00FB5517"/>
    <w:rsid w:val="00FB5552"/>
    <w:rsid w:val="00FB5A18"/>
    <w:rsid w:val="00FB5B04"/>
    <w:rsid w:val="00FB5E94"/>
    <w:rsid w:val="00FB5EB0"/>
    <w:rsid w:val="00FB5F3B"/>
    <w:rsid w:val="00FB6300"/>
    <w:rsid w:val="00FB6322"/>
    <w:rsid w:val="00FB6501"/>
    <w:rsid w:val="00FB661B"/>
    <w:rsid w:val="00FB66F1"/>
    <w:rsid w:val="00FB6813"/>
    <w:rsid w:val="00FB68EB"/>
    <w:rsid w:val="00FB6AE8"/>
    <w:rsid w:val="00FB6B03"/>
    <w:rsid w:val="00FB6BA1"/>
    <w:rsid w:val="00FB6CCA"/>
    <w:rsid w:val="00FB6CE8"/>
    <w:rsid w:val="00FB6D50"/>
    <w:rsid w:val="00FB7658"/>
    <w:rsid w:val="00FB788A"/>
    <w:rsid w:val="00FC041A"/>
    <w:rsid w:val="00FC073B"/>
    <w:rsid w:val="00FC0B78"/>
    <w:rsid w:val="00FC0C21"/>
    <w:rsid w:val="00FC0C56"/>
    <w:rsid w:val="00FC0D0B"/>
    <w:rsid w:val="00FC0D27"/>
    <w:rsid w:val="00FC13AB"/>
    <w:rsid w:val="00FC1592"/>
    <w:rsid w:val="00FC16B5"/>
    <w:rsid w:val="00FC18DE"/>
    <w:rsid w:val="00FC18F9"/>
    <w:rsid w:val="00FC1DF1"/>
    <w:rsid w:val="00FC1FCB"/>
    <w:rsid w:val="00FC225E"/>
    <w:rsid w:val="00FC2310"/>
    <w:rsid w:val="00FC24D8"/>
    <w:rsid w:val="00FC2564"/>
    <w:rsid w:val="00FC321C"/>
    <w:rsid w:val="00FC3434"/>
    <w:rsid w:val="00FC35C1"/>
    <w:rsid w:val="00FC3BAD"/>
    <w:rsid w:val="00FC3CFD"/>
    <w:rsid w:val="00FC3D4A"/>
    <w:rsid w:val="00FC3EB4"/>
    <w:rsid w:val="00FC4062"/>
    <w:rsid w:val="00FC40B9"/>
    <w:rsid w:val="00FC40CF"/>
    <w:rsid w:val="00FC425C"/>
    <w:rsid w:val="00FC437E"/>
    <w:rsid w:val="00FC4471"/>
    <w:rsid w:val="00FC4B3D"/>
    <w:rsid w:val="00FC51AB"/>
    <w:rsid w:val="00FC572D"/>
    <w:rsid w:val="00FC5893"/>
    <w:rsid w:val="00FC5D24"/>
    <w:rsid w:val="00FC625D"/>
    <w:rsid w:val="00FC6A57"/>
    <w:rsid w:val="00FC6D5A"/>
    <w:rsid w:val="00FC719D"/>
    <w:rsid w:val="00FC764C"/>
    <w:rsid w:val="00FC7A81"/>
    <w:rsid w:val="00FC7C56"/>
    <w:rsid w:val="00FC7FA0"/>
    <w:rsid w:val="00FCC775"/>
    <w:rsid w:val="00FD01FC"/>
    <w:rsid w:val="00FD037A"/>
    <w:rsid w:val="00FD047F"/>
    <w:rsid w:val="00FD04D2"/>
    <w:rsid w:val="00FD06F3"/>
    <w:rsid w:val="00FD0700"/>
    <w:rsid w:val="00FD089B"/>
    <w:rsid w:val="00FD0D5A"/>
    <w:rsid w:val="00FD0EE8"/>
    <w:rsid w:val="00FD10F9"/>
    <w:rsid w:val="00FD14D6"/>
    <w:rsid w:val="00FD16A5"/>
    <w:rsid w:val="00FD1973"/>
    <w:rsid w:val="00FD1A43"/>
    <w:rsid w:val="00FD1FF0"/>
    <w:rsid w:val="00FD2090"/>
    <w:rsid w:val="00FD2370"/>
    <w:rsid w:val="00FD2736"/>
    <w:rsid w:val="00FD27D3"/>
    <w:rsid w:val="00FD299E"/>
    <w:rsid w:val="00FD2B65"/>
    <w:rsid w:val="00FD2BE5"/>
    <w:rsid w:val="00FD2FD8"/>
    <w:rsid w:val="00FD36D4"/>
    <w:rsid w:val="00FD3CB6"/>
    <w:rsid w:val="00FD3DE1"/>
    <w:rsid w:val="00FD40B6"/>
    <w:rsid w:val="00FD4817"/>
    <w:rsid w:val="00FD4890"/>
    <w:rsid w:val="00FD48ED"/>
    <w:rsid w:val="00FD49FA"/>
    <w:rsid w:val="00FD58A2"/>
    <w:rsid w:val="00FD5A76"/>
    <w:rsid w:val="00FD5C46"/>
    <w:rsid w:val="00FD5D5C"/>
    <w:rsid w:val="00FD5FA7"/>
    <w:rsid w:val="00FD5FC8"/>
    <w:rsid w:val="00FD608B"/>
    <w:rsid w:val="00FD6151"/>
    <w:rsid w:val="00FD65F7"/>
    <w:rsid w:val="00FD6629"/>
    <w:rsid w:val="00FD6A7C"/>
    <w:rsid w:val="00FD6B27"/>
    <w:rsid w:val="00FD6C5C"/>
    <w:rsid w:val="00FD6D10"/>
    <w:rsid w:val="00FD6DDD"/>
    <w:rsid w:val="00FD7242"/>
    <w:rsid w:val="00FD742F"/>
    <w:rsid w:val="00FD76FC"/>
    <w:rsid w:val="00FD79B9"/>
    <w:rsid w:val="00FD7B6E"/>
    <w:rsid w:val="00FD7FAA"/>
    <w:rsid w:val="00FD7FBA"/>
    <w:rsid w:val="00FD7FCA"/>
    <w:rsid w:val="00FE009D"/>
    <w:rsid w:val="00FE06EF"/>
    <w:rsid w:val="00FE0B5E"/>
    <w:rsid w:val="00FE0C8B"/>
    <w:rsid w:val="00FE0D13"/>
    <w:rsid w:val="00FE0F6D"/>
    <w:rsid w:val="00FE145C"/>
    <w:rsid w:val="00FE191B"/>
    <w:rsid w:val="00FE194C"/>
    <w:rsid w:val="00FE1AA5"/>
    <w:rsid w:val="00FE1E7A"/>
    <w:rsid w:val="00FE2037"/>
    <w:rsid w:val="00FE216D"/>
    <w:rsid w:val="00FE2306"/>
    <w:rsid w:val="00FE25AD"/>
    <w:rsid w:val="00FE25DF"/>
    <w:rsid w:val="00FE27BB"/>
    <w:rsid w:val="00FE282A"/>
    <w:rsid w:val="00FE29E3"/>
    <w:rsid w:val="00FE2B07"/>
    <w:rsid w:val="00FE2FA6"/>
    <w:rsid w:val="00FE311E"/>
    <w:rsid w:val="00FE34B0"/>
    <w:rsid w:val="00FE3718"/>
    <w:rsid w:val="00FE37E0"/>
    <w:rsid w:val="00FE3A66"/>
    <w:rsid w:val="00FE3B05"/>
    <w:rsid w:val="00FE3B62"/>
    <w:rsid w:val="00FE3C8F"/>
    <w:rsid w:val="00FE3EF5"/>
    <w:rsid w:val="00FE3FF5"/>
    <w:rsid w:val="00FE4272"/>
    <w:rsid w:val="00FE42DD"/>
    <w:rsid w:val="00FE44FC"/>
    <w:rsid w:val="00FE4651"/>
    <w:rsid w:val="00FE47D5"/>
    <w:rsid w:val="00FE48F4"/>
    <w:rsid w:val="00FE4BB1"/>
    <w:rsid w:val="00FE4BF0"/>
    <w:rsid w:val="00FE507B"/>
    <w:rsid w:val="00FE5160"/>
    <w:rsid w:val="00FE561A"/>
    <w:rsid w:val="00FE56D7"/>
    <w:rsid w:val="00FE5AC2"/>
    <w:rsid w:val="00FE5BC4"/>
    <w:rsid w:val="00FE5CA4"/>
    <w:rsid w:val="00FE6087"/>
    <w:rsid w:val="00FE6176"/>
    <w:rsid w:val="00FE62E6"/>
    <w:rsid w:val="00FE645A"/>
    <w:rsid w:val="00FE6674"/>
    <w:rsid w:val="00FE6E7D"/>
    <w:rsid w:val="00FE6ED0"/>
    <w:rsid w:val="00FE6F56"/>
    <w:rsid w:val="00FE710F"/>
    <w:rsid w:val="00FE78D1"/>
    <w:rsid w:val="00FE7960"/>
    <w:rsid w:val="00FE7BEE"/>
    <w:rsid w:val="00FF002B"/>
    <w:rsid w:val="00FF03D7"/>
    <w:rsid w:val="00FF09D9"/>
    <w:rsid w:val="00FF0BAE"/>
    <w:rsid w:val="00FF1432"/>
    <w:rsid w:val="00FF148F"/>
    <w:rsid w:val="00FF165D"/>
    <w:rsid w:val="00FF1ACF"/>
    <w:rsid w:val="00FF1C9B"/>
    <w:rsid w:val="00FF2698"/>
    <w:rsid w:val="00FF26D8"/>
    <w:rsid w:val="00FF279D"/>
    <w:rsid w:val="00FF2AC4"/>
    <w:rsid w:val="00FF2DB8"/>
    <w:rsid w:val="00FF2F44"/>
    <w:rsid w:val="00FF37EA"/>
    <w:rsid w:val="00FF3DAC"/>
    <w:rsid w:val="00FF3DE6"/>
    <w:rsid w:val="00FF44CF"/>
    <w:rsid w:val="00FF463C"/>
    <w:rsid w:val="00FF47DD"/>
    <w:rsid w:val="00FF4DE8"/>
    <w:rsid w:val="00FF4FF5"/>
    <w:rsid w:val="00FF52FD"/>
    <w:rsid w:val="00FF53EB"/>
    <w:rsid w:val="00FF55A5"/>
    <w:rsid w:val="00FF5B60"/>
    <w:rsid w:val="00FF5BC0"/>
    <w:rsid w:val="00FF61A4"/>
    <w:rsid w:val="00FF61D1"/>
    <w:rsid w:val="00FF6710"/>
    <w:rsid w:val="00FF6C16"/>
    <w:rsid w:val="00FF6EE6"/>
    <w:rsid w:val="00FF72C1"/>
    <w:rsid w:val="00FF73EA"/>
    <w:rsid w:val="00FF753C"/>
    <w:rsid w:val="00FF7544"/>
    <w:rsid w:val="00FF762B"/>
    <w:rsid w:val="00FF76DD"/>
    <w:rsid w:val="00FF7727"/>
    <w:rsid w:val="00FF7945"/>
    <w:rsid w:val="00FF7FAA"/>
    <w:rsid w:val="01054827"/>
    <w:rsid w:val="010A7677"/>
    <w:rsid w:val="0129B034"/>
    <w:rsid w:val="012E891E"/>
    <w:rsid w:val="01334A45"/>
    <w:rsid w:val="013C3820"/>
    <w:rsid w:val="013CDA22"/>
    <w:rsid w:val="014C1FF0"/>
    <w:rsid w:val="014C70E3"/>
    <w:rsid w:val="014C72A2"/>
    <w:rsid w:val="01510964"/>
    <w:rsid w:val="0155244A"/>
    <w:rsid w:val="0159BFA0"/>
    <w:rsid w:val="01683940"/>
    <w:rsid w:val="0171F925"/>
    <w:rsid w:val="017D0260"/>
    <w:rsid w:val="01819F73"/>
    <w:rsid w:val="018F9DFD"/>
    <w:rsid w:val="0190E58A"/>
    <w:rsid w:val="019A1B39"/>
    <w:rsid w:val="019A622E"/>
    <w:rsid w:val="019AD1E2"/>
    <w:rsid w:val="019E9310"/>
    <w:rsid w:val="01AB53F8"/>
    <w:rsid w:val="01ADC0FA"/>
    <w:rsid w:val="01B5896B"/>
    <w:rsid w:val="01B9FCE5"/>
    <w:rsid w:val="01BDE30C"/>
    <w:rsid w:val="01C49FEE"/>
    <w:rsid w:val="01C71DA4"/>
    <w:rsid w:val="01CCF158"/>
    <w:rsid w:val="01E590DC"/>
    <w:rsid w:val="01F1C837"/>
    <w:rsid w:val="01FE8928"/>
    <w:rsid w:val="0205FC43"/>
    <w:rsid w:val="0206BD11"/>
    <w:rsid w:val="0214DF1B"/>
    <w:rsid w:val="0225D37B"/>
    <w:rsid w:val="02296703"/>
    <w:rsid w:val="02306C6D"/>
    <w:rsid w:val="02318A31"/>
    <w:rsid w:val="0234606C"/>
    <w:rsid w:val="023B3AD2"/>
    <w:rsid w:val="023D2763"/>
    <w:rsid w:val="02451F4C"/>
    <w:rsid w:val="0249FBF9"/>
    <w:rsid w:val="02526703"/>
    <w:rsid w:val="0259FC93"/>
    <w:rsid w:val="026AFD57"/>
    <w:rsid w:val="0271F348"/>
    <w:rsid w:val="027A7BF4"/>
    <w:rsid w:val="029173F6"/>
    <w:rsid w:val="0292DA48"/>
    <w:rsid w:val="02984A20"/>
    <w:rsid w:val="029F9E19"/>
    <w:rsid w:val="02A99290"/>
    <w:rsid w:val="02AC83C5"/>
    <w:rsid w:val="02B554F5"/>
    <w:rsid w:val="02BE721B"/>
    <w:rsid w:val="02C7C550"/>
    <w:rsid w:val="02CE9321"/>
    <w:rsid w:val="02E5E959"/>
    <w:rsid w:val="02EEF864"/>
    <w:rsid w:val="02EF138E"/>
    <w:rsid w:val="03004FE1"/>
    <w:rsid w:val="030409A1"/>
    <w:rsid w:val="0309EF4A"/>
    <w:rsid w:val="030D8C16"/>
    <w:rsid w:val="0312496E"/>
    <w:rsid w:val="03125501"/>
    <w:rsid w:val="03179E22"/>
    <w:rsid w:val="031AFE2B"/>
    <w:rsid w:val="033602BB"/>
    <w:rsid w:val="03394FD5"/>
    <w:rsid w:val="034FE7DD"/>
    <w:rsid w:val="0352AFFD"/>
    <w:rsid w:val="03634DC3"/>
    <w:rsid w:val="0365A149"/>
    <w:rsid w:val="036974E1"/>
    <w:rsid w:val="03715288"/>
    <w:rsid w:val="0377E7BE"/>
    <w:rsid w:val="037FBF07"/>
    <w:rsid w:val="0380411D"/>
    <w:rsid w:val="0381EA16"/>
    <w:rsid w:val="03828390"/>
    <w:rsid w:val="038A6190"/>
    <w:rsid w:val="038D9C05"/>
    <w:rsid w:val="039ACD6A"/>
    <w:rsid w:val="03C7787D"/>
    <w:rsid w:val="03CF587F"/>
    <w:rsid w:val="03DE11A5"/>
    <w:rsid w:val="03E036EC"/>
    <w:rsid w:val="03E92944"/>
    <w:rsid w:val="03EE26E1"/>
    <w:rsid w:val="03EED9D0"/>
    <w:rsid w:val="03F604A3"/>
    <w:rsid w:val="03F99DF6"/>
    <w:rsid w:val="0412B9FE"/>
    <w:rsid w:val="041B1CD4"/>
    <w:rsid w:val="041CB4E2"/>
    <w:rsid w:val="04233BE0"/>
    <w:rsid w:val="0427BA3D"/>
    <w:rsid w:val="04500616"/>
    <w:rsid w:val="045434F6"/>
    <w:rsid w:val="046F14BB"/>
    <w:rsid w:val="047FC0F6"/>
    <w:rsid w:val="04837A2D"/>
    <w:rsid w:val="0486432F"/>
    <w:rsid w:val="048B51E8"/>
    <w:rsid w:val="048D43FE"/>
    <w:rsid w:val="048F2BD9"/>
    <w:rsid w:val="0499CB27"/>
    <w:rsid w:val="049D0F48"/>
    <w:rsid w:val="04A822B4"/>
    <w:rsid w:val="04B0FD5C"/>
    <w:rsid w:val="04B40BAA"/>
    <w:rsid w:val="04B71728"/>
    <w:rsid w:val="04CBA45E"/>
    <w:rsid w:val="04D38C9F"/>
    <w:rsid w:val="04DC7F60"/>
    <w:rsid w:val="04DDA08C"/>
    <w:rsid w:val="04E0DDB9"/>
    <w:rsid w:val="04E5A45A"/>
    <w:rsid w:val="04EC2052"/>
    <w:rsid w:val="04FD8508"/>
    <w:rsid w:val="0508AC43"/>
    <w:rsid w:val="050FC39C"/>
    <w:rsid w:val="0512A83A"/>
    <w:rsid w:val="051732E2"/>
    <w:rsid w:val="051818C3"/>
    <w:rsid w:val="05251557"/>
    <w:rsid w:val="052630B2"/>
    <w:rsid w:val="0536394E"/>
    <w:rsid w:val="05373AF2"/>
    <w:rsid w:val="0538A3C8"/>
    <w:rsid w:val="053AD15F"/>
    <w:rsid w:val="053B7ACF"/>
    <w:rsid w:val="053F782D"/>
    <w:rsid w:val="0541A5C4"/>
    <w:rsid w:val="0551CA4D"/>
    <w:rsid w:val="05550B47"/>
    <w:rsid w:val="0557D460"/>
    <w:rsid w:val="0558D37E"/>
    <w:rsid w:val="05726ED1"/>
    <w:rsid w:val="05758A6C"/>
    <w:rsid w:val="0578AD6B"/>
    <w:rsid w:val="057CC551"/>
    <w:rsid w:val="057D9614"/>
    <w:rsid w:val="059DFEA8"/>
    <w:rsid w:val="05A92F63"/>
    <w:rsid w:val="05B08476"/>
    <w:rsid w:val="05C46C72"/>
    <w:rsid w:val="05CA117A"/>
    <w:rsid w:val="05CC2468"/>
    <w:rsid w:val="05D27AC8"/>
    <w:rsid w:val="05DB65E9"/>
    <w:rsid w:val="05E10ABF"/>
    <w:rsid w:val="05E95A76"/>
    <w:rsid w:val="05F2623C"/>
    <w:rsid w:val="05FE3A5C"/>
    <w:rsid w:val="060A5BA9"/>
    <w:rsid w:val="0610AB81"/>
    <w:rsid w:val="0615F974"/>
    <w:rsid w:val="06165CCC"/>
    <w:rsid w:val="061F7EDB"/>
    <w:rsid w:val="06266B18"/>
    <w:rsid w:val="062C2750"/>
    <w:rsid w:val="063908AF"/>
    <w:rsid w:val="063C053B"/>
    <w:rsid w:val="0647E8D6"/>
    <w:rsid w:val="0654AF6D"/>
    <w:rsid w:val="066456AD"/>
    <w:rsid w:val="067493E9"/>
    <w:rsid w:val="068097D7"/>
    <w:rsid w:val="068A5F22"/>
    <w:rsid w:val="0697CC40"/>
    <w:rsid w:val="0698DA97"/>
    <w:rsid w:val="069E2B40"/>
    <w:rsid w:val="06A0EE36"/>
    <w:rsid w:val="06B3EEA9"/>
    <w:rsid w:val="06B5BBF8"/>
    <w:rsid w:val="06BE5035"/>
    <w:rsid w:val="06BF9CA0"/>
    <w:rsid w:val="06C62ADA"/>
    <w:rsid w:val="06C796E1"/>
    <w:rsid w:val="06CC1AE7"/>
    <w:rsid w:val="06CFAB48"/>
    <w:rsid w:val="06D0954D"/>
    <w:rsid w:val="06DC155F"/>
    <w:rsid w:val="06E6C97F"/>
    <w:rsid w:val="06FBF211"/>
    <w:rsid w:val="0701CEE1"/>
    <w:rsid w:val="07041AB3"/>
    <w:rsid w:val="0709F984"/>
    <w:rsid w:val="070D7D86"/>
    <w:rsid w:val="071FC40C"/>
    <w:rsid w:val="073605A9"/>
    <w:rsid w:val="07394900"/>
    <w:rsid w:val="07462E6B"/>
    <w:rsid w:val="07487E59"/>
    <w:rsid w:val="076CDBA9"/>
    <w:rsid w:val="0774DD93"/>
    <w:rsid w:val="07857003"/>
    <w:rsid w:val="07993BBE"/>
    <w:rsid w:val="079A88A3"/>
    <w:rsid w:val="079C95BD"/>
    <w:rsid w:val="079FC15C"/>
    <w:rsid w:val="079FFF53"/>
    <w:rsid w:val="07AED47D"/>
    <w:rsid w:val="07B8B8F2"/>
    <w:rsid w:val="07BA3178"/>
    <w:rsid w:val="07C2705A"/>
    <w:rsid w:val="07E754A3"/>
    <w:rsid w:val="07FA7A45"/>
    <w:rsid w:val="07FEF4A0"/>
    <w:rsid w:val="0804911E"/>
    <w:rsid w:val="080790D0"/>
    <w:rsid w:val="0811300F"/>
    <w:rsid w:val="08147E7B"/>
    <w:rsid w:val="08249949"/>
    <w:rsid w:val="082A34BD"/>
    <w:rsid w:val="0833EE01"/>
    <w:rsid w:val="083E2D91"/>
    <w:rsid w:val="083FF663"/>
    <w:rsid w:val="0849D7B8"/>
    <w:rsid w:val="084A3003"/>
    <w:rsid w:val="08565B88"/>
    <w:rsid w:val="0859FEDE"/>
    <w:rsid w:val="08622DBA"/>
    <w:rsid w:val="086559E7"/>
    <w:rsid w:val="08679CC7"/>
    <w:rsid w:val="08749686"/>
    <w:rsid w:val="08772CE6"/>
    <w:rsid w:val="08883F49"/>
    <w:rsid w:val="088C8898"/>
    <w:rsid w:val="08903993"/>
    <w:rsid w:val="08975A7F"/>
    <w:rsid w:val="08ABF7EA"/>
    <w:rsid w:val="08B25F0D"/>
    <w:rsid w:val="08C26B3C"/>
    <w:rsid w:val="08C53DBE"/>
    <w:rsid w:val="08CA8BB1"/>
    <w:rsid w:val="08CC802B"/>
    <w:rsid w:val="08CC9A47"/>
    <w:rsid w:val="08CFADA8"/>
    <w:rsid w:val="08DC7046"/>
    <w:rsid w:val="08DCC076"/>
    <w:rsid w:val="08E19CE0"/>
    <w:rsid w:val="08E1E21D"/>
    <w:rsid w:val="08FCDAA9"/>
    <w:rsid w:val="08FD236E"/>
    <w:rsid w:val="09047830"/>
    <w:rsid w:val="090AFB03"/>
    <w:rsid w:val="09165809"/>
    <w:rsid w:val="09194974"/>
    <w:rsid w:val="0921843D"/>
    <w:rsid w:val="092ED463"/>
    <w:rsid w:val="0933E036"/>
    <w:rsid w:val="09340C93"/>
    <w:rsid w:val="093505AC"/>
    <w:rsid w:val="09400793"/>
    <w:rsid w:val="094646F6"/>
    <w:rsid w:val="09477279"/>
    <w:rsid w:val="0956FDBA"/>
    <w:rsid w:val="095BC1A3"/>
    <w:rsid w:val="095FE2D6"/>
    <w:rsid w:val="09639FAF"/>
    <w:rsid w:val="0967EB5F"/>
    <w:rsid w:val="0970A270"/>
    <w:rsid w:val="097312A2"/>
    <w:rsid w:val="09766CA1"/>
    <w:rsid w:val="097764F7"/>
    <w:rsid w:val="09830067"/>
    <w:rsid w:val="0994B887"/>
    <w:rsid w:val="099D54B7"/>
    <w:rsid w:val="099EABF1"/>
    <w:rsid w:val="09C480B1"/>
    <w:rsid w:val="09D45595"/>
    <w:rsid w:val="09DDB105"/>
    <w:rsid w:val="09E0246B"/>
    <w:rsid w:val="09EC8B8A"/>
    <w:rsid w:val="09F1E95A"/>
    <w:rsid w:val="09F434D0"/>
    <w:rsid w:val="09F58C50"/>
    <w:rsid w:val="09FF2D0B"/>
    <w:rsid w:val="0A054BF8"/>
    <w:rsid w:val="0A0F390D"/>
    <w:rsid w:val="0A1CEC6D"/>
    <w:rsid w:val="0A29E704"/>
    <w:rsid w:val="0A3021B3"/>
    <w:rsid w:val="0A31F082"/>
    <w:rsid w:val="0A3776C6"/>
    <w:rsid w:val="0A3C8D9F"/>
    <w:rsid w:val="0A548A96"/>
    <w:rsid w:val="0A5B8106"/>
    <w:rsid w:val="0A5E7F4B"/>
    <w:rsid w:val="0A6A1077"/>
    <w:rsid w:val="0A8209E4"/>
    <w:rsid w:val="0A8E7642"/>
    <w:rsid w:val="0A9646F0"/>
    <w:rsid w:val="0A9EDC13"/>
    <w:rsid w:val="0AA46E34"/>
    <w:rsid w:val="0ABB73C4"/>
    <w:rsid w:val="0AC7EE57"/>
    <w:rsid w:val="0AD04508"/>
    <w:rsid w:val="0AD1A3FB"/>
    <w:rsid w:val="0AD585EF"/>
    <w:rsid w:val="0AE2460B"/>
    <w:rsid w:val="0AF1EAED"/>
    <w:rsid w:val="0AF2EFFE"/>
    <w:rsid w:val="0AFA871D"/>
    <w:rsid w:val="0B0690D6"/>
    <w:rsid w:val="0B15D5E6"/>
    <w:rsid w:val="0B182751"/>
    <w:rsid w:val="0B2C6324"/>
    <w:rsid w:val="0B407D28"/>
    <w:rsid w:val="0B436177"/>
    <w:rsid w:val="0B485D2A"/>
    <w:rsid w:val="0B504A54"/>
    <w:rsid w:val="0B55237B"/>
    <w:rsid w:val="0B6AA4E8"/>
    <w:rsid w:val="0B6F41DC"/>
    <w:rsid w:val="0B7A93B0"/>
    <w:rsid w:val="0B84AC45"/>
    <w:rsid w:val="0B84CEE0"/>
    <w:rsid w:val="0B873BFB"/>
    <w:rsid w:val="0B8BBE05"/>
    <w:rsid w:val="0B9513B7"/>
    <w:rsid w:val="0B99B05A"/>
    <w:rsid w:val="0B9C3060"/>
    <w:rsid w:val="0BA07E10"/>
    <w:rsid w:val="0BA8DE44"/>
    <w:rsid w:val="0BD4B7F8"/>
    <w:rsid w:val="0BD9D2EC"/>
    <w:rsid w:val="0BDD16C7"/>
    <w:rsid w:val="0BE34E84"/>
    <w:rsid w:val="0BE4224E"/>
    <w:rsid w:val="0BE6DF9E"/>
    <w:rsid w:val="0BEC2C47"/>
    <w:rsid w:val="0BEE4D8B"/>
    <w:rsid w:val="0BF1CC59"/>
    <w:rsid w:val="0BF68A8B"/>
    <w:rsid w:val="0BF6C351"/>
    <w:rsid w:val="0BFB966D"/>
    <w:rsid w:val="0BFF6116"/>
    <w:rsid w:val="0C022904"/>
    <w:rsid w:val="0C1630A4"/>
    <w:rsid w:val="0C1DA08C"/>
    <w:rsid w:val="0C205E57"/>
    <w:rsid w:val="0C270716"/>
    <w:rsid w:val="0C278598"/>
    <w:rsid w:val="0C2ED6A7"/>
    <w:rsid w:val="0C2F3B08"/>
    <w:rsid w:val="0C321FAC"/>
    <w:rsid w:val="0C36F619"/>
    <w:rsid w:val="0C48EC07"/>
    <w:rsid w:val="0C492ECE"/>
    <w:rsid w:val="0C591FBD"/>
    <w:rsid w:val="0C64798F"/>
    <w:rsid w:val="0C682E09"/>
    <w:rsid w:val="0C6BADF4"/>
    <w:rsid w:val="0C70BC4D"/>
    <w:rsid w:val="0C772600"/>
    <w:rsid w:val="0C7726B0"/>
    <w:rsid w:val="0C7C5153"/>
    <w:rsid w:val="0C7DFDE3"/>
    <w:rsid w:val="0C8CEC17"/>
    <w:rsid w:val="0C945F40"/>
    <w:rsid w:val="0CC6E07D"/>
    <w:rsid w:val="0CCCF73C"/>
    <w:rsid w:val="0CDE031C"/>
    <w:rsid w:val="0CE8BC84"/>
    <w:rsid w:val="0CEB737C"/>
    <w:rsid w:val="0CF13B35"/>
    <w:rsid w:val="0D0B174F"/>
    <w:rsid w:val="0D1001C8"/>
    <w:rsid w:val="0D1A79F8"/>
    <w:rsid w:val="0D22340E"/>
    <w:rsid w:val="0D2514A1"/>
    <w:rsid w:val="0D2CBA37"/>
    <w:rsid w:val="0D34A00D"/>
    <w:rsid w:val="0D43525A"/>
    <w:rsid w:val="0D542888"/>
    <w:rsid w:val="0D5C22D2"/>
    <w:rsid w:val="0D6A3BE0"/>
    <w:rsid w:val="0D7DEA86"/>
    <w:rsid w:val="0D808530"/>
    <w:rsid w:val="0D82E4CF"/>
    <w:rsid w:val="0D86A24E"/>
    <w:rsid w:val="0DA00B6A"/>
    <w:rsid w:val="0DAB5842"/>
    <w:rsid w:val="0DB68378"/>
    <w:rsid w:val="0DBA6866"/>
    <w:rsid w:val="0DBC4B42"/>
    <w:rsid w:val="0DBE3E2D"/>
    <w:rsid w:val="0DBF802C"/>
    <w:rsid w:val="0DC65F05"/>
    <w:rsid w:val="0DCE1743"/>
    <w:rsid w:val="0DD2F850"/>
    <w:rsid w:val="0DD7ABEA"/>
    <w:rsid w:val="0DD97E90"/>
    <w:rsid w:val="0DE02523"/>
    <w:rsid w:val="0DE07481"/>
    <w:rsid w:val="0DE532B3"/>
    <w:rsid w:val="0DEE36E3"/>
    <w:rsid w:val="0DF1C646"/>
    <w:rsid w:val="0DF8CF44"/>
    <w:rsid w:val="0DFE8A74"/>
    <w:rsid w:val="0E03024B"/>
    <w:rsid w:val="0E03526B"/>
    <w:rsid w:val="0E03AEF3"/>
    <w:rsid w:val="0E098DD0"/>
    <w:rsid w:val="0E0F40D7"/>
    <w:rsid w:val="0E11CB44"/>
    <w:rsid w:val="0E1982D6"/>
    <w:rsid w:val="0E1BDB31"/>
    <w:rsid w:val="0E291D32"/>
    <w:rsid w:val="0E2FFFCD"/>
    <w:rsid w:val="0E38B595"/>
    <w:rsid w:val="0E48B5FF"/>
    <w:rsid w:val="0E66230B"/>
    <w:rsid w:val="0E6B151E"/>
    <w:rsid w:val="0E6DBB8D"/>
    <w:rsid w:val="0E6F2091"/>
    <w:rsid w:val="0E7C7D7B"/>
    <w:rsid w:val="0E845D6C"/>
    <w:rsid w:val="0E8CB085"/>
    <w:rsid w:val="0E91525B"/>
    <w:rsid w:val="0E9A1918"/>
    <w:rsid w:val="0E9EE7C5"/>
    <w:rsid w:val="0EAE34E5"/>
    <w:rsid w:val="0EB7DC4D"/>
    <w:rsid w:val="0EB8606E"/>
    <w:rsid w:val="0EC5957E"/>
    <w:rsid w:val="0EC9872C"/>
    <w:rsid w:val="0ED37CE0"/>
    <w:rsid w:val="0ED697C6"/>
    <w:rsid w:val="0EE27356"/>
    <w:rsid w:val="0EE4E0B7"/>
    <w:rsid w:val="0EE71411"/>
    <w:rsid w:val="0EF247E2"/>
    <w:rsid w:val="0EF684AE"/>
    <w:rsid w:val="0F071926"/>
    <w:rsid w:val="0F09E0D6"/>
    <w:rsid w:val="0F0B4297"/>
    <w:rsid w:val="0F0F70D8"/>
    <w:rsid w:val="0F0F75C1"/>
    <w:rsid w:val="0F159A68"/>
    <w:rsid w:val="0F25BC7A"/>
    <w:rsid w:val="0F3B4129"/>
    <w:rsid w:val="0F56D7CE"/>
    <w:rsid w:val="0F6EFB26"/>
    <w:rsid w:val="0F71A0A7"/>
    <w:rsid w:val="0F79E24E"/>
    <w:rsid w:val="0F819072"/>
    <w:rsid w:val="0F820825"/>
    <w:rsid w:val="0F8D80B4"/>
    <w:rsid w:val="0F8DB486"/>
    <w:rsid w:val="0F8DDFD6"/>
    <w:rsid w:val="0F975B57"/>
    <w:rsid w:val="0FA5AF64"/>
    <w:rsid w:val="0FA6C012"/>
    <w:rsid w:val="0FAAC6BB"/>
    <w:rsid w:val="0FB7323C"/>
    <w:rsid w:val="0FC6C3FA"/>
    <w:rsid w:val="0FC6F366"/>
    <w:rsid w:val="0FCF4F7A"/>
    <w:rsid w:val="0FD175FF"/>
    <w:rsid w:val="0FEBB626"/>
    <w:rsid w:val="0FF085C4"/>
    <w:rsid w:val="0FFBD332"/>
    <w:rsid w:val="101478DE"/>
    <w:rsid w:val="1027AC4F"/>
    <w:rsid w:val="10326BB3"/>
    <w:rsid w:val="1054AA70"/>
    <w:rsid w:val="105AA18B"/>
    <w:rsid w:val="105DAA97"/>
    <w:rsid w:val="105EF0EB"/>
    <w:rsid w:val="10659999"/>
    <w:rsid w:val="10776FAE"/>
    <w:rsid w:val="10844C70"/>
    <w:rsid w:val="108FE943"/>
    <w:rsid w:val="1094F400"/>
    <w:rsid w:val="10980DC8"/>
    <w:rsid w:val="10A71C41"/>
    <w:rsid w:val="10BF4DE5"/>
    <w:rsid w:val="10C44646"/>
    <w:rsid w:val="10C7866A"/>
    <w:rsid w:val="10D11B7E"/>
    <w:rsid w:val="10D46D39"/>
    <w:rsid w:val="10E7FE41"/>
    <w:rsid w:val="10E9B176"/>
    <w:rsid w:val="10EFEC1E"/>
    <w:rsid w:val="10F990B0"/>
    <w:rsid w:val="10FB5738"/>
    <w:rsid w:val="11018AAC"/>
    <w:rsid w:val="111495F7"/>
    <w:rsid w:val="11187FCE"/>
    <w:rsid w:val="1124B3B6"/>
    <w:rsid w:val="112669C2"/>
    <w:rsid w:val="11310FB8"/>
    <w:rsid w:val="11426A46"/>
    <w:rsid w:val="11435B5D"/>
    <w:rsid w:val="1149E722"/>
    <w:rsid w:val="114A177C"/>
    <w:rsid w:val="114F2B5A"/>
    <w:rsid w:val="11519F60"/>
    <w:rsid w:val="11535E28"/>
    <w:rsid w:val="115742EE"/>
    <w:rsid w:val="11632DCB"/>
    <w:rsid w:val="11678565"/>
    <w:rsid w:val="1168D8C5"/>
    <w:rsid w:val="11697D92"/>
    <w:rsid w:val="116ABEA1"/>
    <w:rsid w:val="11700D71"/>
    <w:rsid w:val="1176A298"/>
    <w:rsid w:val="1178DCE2"/>
    <w:rsid w:val="117C28DC"/>
    <w:rsid w:val="117DB6C4"/>
    <w:rsid w:val="117DD510"/>
    <w:rsid w:val="1180D2F9"/>
    <w:rsid w:val="11901756"/>
    <w:rsid w:val="11910920"/>
    <w:rsid w:val="11985E33"/>
    <w:rsid w:val="119AA889"/>
    <w:rsid w:val="11BC7AD5"/>
    <w:rsid w:val="11C368B9"/>
    <w:rsid w:val="11D44B0B"/>
    <w:rsid w:val="11D783F6"/>
    <w:rsid w:val="11E27DAA"/>
    <w:rsid w:val="11E45A3D"/>
    <w:rsid w:val="11E8FABA"/>
    <w:rsid w:val="11E940EB"/>
    <w:rsid w:val="11EA0564"/>
    <w:rsid w:val="11EE1D4D"/>
    <w:rsid w:val="11F44657"/>
    <w:rsid w:val="11FB60FE"/>
    <w:rsid w:val="11FC53AA"/>
    <w:rsid w:val="120DF19A"/>
    <w:rsid w:val="1213F20D"/>
    <w:rsid w:val="121DACE3"/>
    <w:rsid w:val="122090E7"/>
    <w:rsid w:val="1225F8A9"/>
    <w:rsid w:val="12301B82"/>
    <w:rsid w:val="12313F5B"/>
    <w:rsid w:val="1234786F"/>
    <w:rsid w:val="1237D26E"/>
    <w:rsid w:val="1240C827"/>
    <w:rsid w:val="12497867"/>
    <w:rsid w:val="124B9642"/>
    <w:rsid w:val="1250D41D"/>
    <w:rsid w:val="12550993"/>
    <w:rsid w:val="12561E54"/>
    <w:rsid w:val="125B0057"/>
    <w:rsid w:val="128BBC7F"/>
    <w:rsid w:val="12978C7C"/>
    <w:rsid w:val="12992285"/>
    <w:rsid w:val="129B12CC"/>
    <w:rsid w:val="12ACDA83"/>
    <w:rsid w:val="12AD3962"/>
    <w:rsid w:val="12B54709"/>
    <w:rsid w:val="12CBD8D7"/>
    <w:rsid w:val="12CCD85F"/>
    <w:rsid w:val="12D0019D"/>
    <w:rsid w:val="12E6543D"/>
    <w:rsid w:val="12E7CB82"/>
    <w:rsid w:val="12F0FA69"/>
    <w:rsid w:val="12F560A5"/>
    <w:rsid w:val="12FB2121"/>
    <w:rsid w:val="12FC7838"/>
    <w:rsid w:val="13126997"/>
    <w:rsid w:val="1319AE36"/>
    <w:rsid w:val="131E5231"/>
    <w:rsid w:val="1322BF70"/>
    <w:rsid w:val="1323BE06"/>
    <w:rsid w:val="134459C2"/>
    <w:rsid w:val="13592D2F"/>
    <w:rsid w:val="1367D6F8"/>
    <w:rsid w:val="136F79E1"/>
    <w:rsid w:val="137CD991"/>
    <w:rsid w:val="1382FFB4"/>
    <w:rsid w:val="13845E08"/>
    <w:rsid w:val="13979A55"/>
    <w:rsid w:val="13ACAECA"/>
    <w:rsid w:val="13BAA186"/>
    <w:rsid w:val="13D69D13"/>
    <w:rsid w:val="13DE29A8"/>
    <w:rsid w:val="13DF7405"/>
    <w:rsid w:val="1406A852"/>
    <w:rsid w:val="140F340E"/>
    <w:rsid w:val="141395BA"/>
    <w:rsid w:val="14157C35"/>
    <w:rsid w:val="14193097"/>
    <w:rsid w:val="141E3D18"/>
    <w:rsid w:val="14246AF4"/>
    <w:rsid w:val="14272839"/>
    <w:rsid w:val="14330E5C"/>
    <w:rsid w:val="1433A5D4"/>
    <w:rsid w:val="14379E09"/>
    <w:rsid w:val="14387F85"/>
    <w:rsid w:val="14389168"/>
    <w:rsid w:val="143DF096"/>
    <w:rsid w:val="1448A1C8"/>
    <w:rsid w:val="145F2B13"/>
    <w:rsid w:val="1469DC1F"/>
    <w:rsid w:val="146A4411"/>
    <w:rsid w:val="146C767D"/>
    <w:rsid w:val="146F9204"/>
    <w:rsid w:val="14719453"/>
    <w:rsid w:val="1478EDB6"/>
    <w:rsid w:val="14797C3C"/>
    <w:rsid w:val="148CBAE4"/>
    <w:rsid w:val="148FB810"/>
    <w:rsid w:val="14900576"/>
    <w:rsid w:val="14970FBD"/>
    <w:rsid w:val="14A630EA"/>
    <w:rsid w:val="14BE227C"/>
    <w:rsid w:val="14C0E5EB"/>
    <w:rsid w:val="14E7855A"/>
    <w:rsid w:val="14E8D1F5"/>
    <w:rsid w:val="15093C3E"/>
    <w:rsid w:val="150C2722"/>
    <w:rsid w:val="150D2D2A"/>
    <w:rsid w:val="1512BEA2"/>
    <w:rsid w:val="1534003D"/>
    <w:rsid w:val="153525E5"/>
    <w:rsid w:val="153AF9DE"/>
    <w:rsid w:val="153F63B0"/>
    <w:rsid w:val="154972A1"/>
    <w:rsid w:val="15503828"/>
    <w:rsid w:val="1552B09D"/>
    <w:rsid w:val="15550802"/>
    <w:rsid w:val="155FD804"/>
    <w:rsid w:val="1563A790"/>
    <w:rsid w:val="15648698"/>
    <w:rsid w:val="1568BC64"/>
    <w:rsid w:val="156A17D7"/>
    <w:rsid w:val="15778F1F"/>
    <w:rsid w:val="158652DD"/>
    <w:rsid w:val="158685AE"/>
    <w:rsid w:val="1592AB3E"/>
    <w:rsid w:val="1595C0DF"/>
    <w:rsid w:val="15A90478"/>
    <w:rsid w:val="15B6CF2A"/>
    <w:rsid w:val="15C79FD5"/>
    <w:rsid w:val="15DFB1A3"/>
    <w:rsid w:val="15ECEB94"/>
    <w:rsid w:val="15F4EBD3"/>
    <w:rsid w:val="15F8F74F"/>
    <w:rsid w:val="16018739"/>
    <w:rsid w:val="16145E6F"/>
    <w:rsid w:val="16183EB7"/>
    <w:rsid w:val="162E7A7F"/>
    <w:rsid w:val="162F170A"/>
    <w:rsid w:val="1634ED0B"/>
    <w:rsid w:val="1638C8D5"/>
    <w:rsid w:val="16399446"/>
    <w:rsid w:val="164783C2"/>
    <w:rsid w:val="1655C606"/>
    <w:rsid w:val="1656B248"/>
    <w:rsid w:val="165F56CB"/>
    <w:rsid w:val="16750F9D"/>
    <w:rsid w:val="16766FB3"/>
    <w:rsid w:val="1682BEB7"/>
    <w:rsid w:val="168B4B85"/>
    <w:rsid w:val="16B741F5"/>
    <w:rsid w:val="16BA3901"/>
    <w:rsid w:val="16CD6C72"/>
    <w:rsid w:val="16CF3D72"/>
    <w:rsid w:val="16DCEF1C"/>
    <w:rsid w:val="16E3E969"/>
    <w:rsid w:val="16E46B7F"/>
    <w:rsid w:val="16E978F1"/>
    <w:rsid w:val="16EE5921"/>
    <w:rsid w:val="16F32D7E"/>
    <w:rsid w:val="17036ABA"/>
    <w:rsid w:val="1706855F"/>
    <w:rsid w:val="17080D63"/>
    <w:rsid w:val="17174082"/>
    <w:rsid w:val="1723F547"/>
    <w:rsid w:val="1729B064"/>
    <w:rsid w:val="173AB423"/>
    <w:rsid w:val="174656AF"/>
    <w:rsid w:val="1755AC85"/>
    <w:rsid w:val="175D79B0"/>
    <w:rsid w:val="1761A45F"/>
    <w:rsid w:val="1765448A"/>
    <w:rsid w:val="176AAF1E"/>
    <w:rsid w:val="176BE085"/>
    <w:rsid w:val="176E017D"/>
    <w:rsid w:val="1773B378"/>
    <w:rsid w:val="17817254"/>
    <w:rsid w:val="178AE1EC"/>
    <w:rsid w:val="1797C850"/>
    <w:rsid w:val="179AF966"/>
    <w:rsid w:val="17C09D19"/>
    <w:rsid w:val="17CA81A0"/>
    <w:rsid w:val="17D0D6A5"/>
    <w:rsid w:val="17D70035"/>
    <w:rsid w:val="17DC14C6"/>
    <w:rsid w:val="17F75F83"/>
    <w:rsid w:val="17FCA6F6"/>
    <w:rsid w:val="1806B73B"/>
    <w:rsid w:val="1809EF92"/>
    <w:rsid w:val="1815CD94"/>
    <w:rsid w:val="181E9D05"/>
    <w:rsid w:val="182AEA46"/>
    <w:rsid w:val="1841FB48"/>
    <w:rsid w:val="18442139"/>
    <w:rsid w:val="185B4627"/>
    <w:rsid w:val="18619BB6"/>
    <w:rsid w:val="18682504"/>
    <w:rsid w:val="18771DAB"/>
    <w:rsid w:val="187ADD1D"/>
    <w:rsid w:val="1882100A"/>
    <w:rsid w:val="188612BE"/>
    <w:rsid w:val="188E45EC"/>
    <w:rsid w:val="1892DBCC"/>
    <w:rsid w:val="1896E14E"/>
    <w:rsid w:val="189B3283"/>
    <w:rsid w:val="18A025B7"/>
    <w:rsid w:val="18A2ECDC"/>
    <w:rsid w:val="18A41B2D"/>
    <w:rsid w:val="18AD6CE6"/>
    <w:rsid w:val="18BEEB24"/>
    <w:rsid w:val="18C45558"/>
    <w:rsid w:val="18C7FDD3"/>
    <w:rsid w:val="18CB3C7E"/>
    <w:rsid w:val="18D1A138"/>
    <w:rsid w:val="18D3FCA8"/>
    <w:rsid w:val="18D94E92"/>
    <w:rsid w:val="18EF0669"/>
    <w:rsid w:val="18EF9E80"/>
    <w:rsid w:val="18F2E8F8"/>
    <w:rsid w:val="18F927BE"/>
    <w:rsid w:val="18FAC9B6"/>
    <w:rsid w:val="18FEE6E9"/>
    <w:rsid w:val="190A0DCB"/>
    <w:rsid w:val="190EF5C3"/>
    <w:rsid w:val="191A281C"/>
    <w:rsid w:val="19215C0C"/>
    <w:rsid w:val="1928E99F"/>
    <w:rsid w:val="19361983"/>
    <w:rsid w:val="193A2476"/>
    <w:rsid w:val="195E42DA"/>
    <w:rsid w:val="196D0BAD"/>
    <w:rsid w:val="197D36FF"/>
    <w:rsid w:val="1982AE0E"/>
    <w:rsid w:val="19A1CDCC"/>
    <w:rsid w:val="19AE273A"/>
    <w:rsid w:val="19B000E3"/>
    <w:rsid w:val="19B15B35"/>
    <w:rsid w:val="19B26A68"/>
    <w:rsid w:val="19BA1EE8"/>
    <w:rsid w:val="19CFDEE7"/>
    <w:rsid w:val="19DAE442"/>
    <w:rsid w:val="19ECB8FF"/>
    <w:rsid w:val="19F873E9"/>
    <w:rsid w:val="1A010A4E"/>
    <w:rsid w:val="1A1DD7AF"/>
    <w:rsid w:val="1A1E4029"/>
    <w:rsid w:val="1A25B42D"/>
    <w:rsid w:val="1A3878C9"/>
    <w:rsid w:val="1A424CDB"/>
    <w:rsid w:val="1A45D082"/>
    <w:rsid w:val="1A499D6C"/>
    <w:rsid w:val="1A5756E5"/>
    <w:rsid w:val="1A59C400"/>
    <w:rsid w:val="1A5DF2E0"/>
    <w:rsid w:val="1A60C91B"/>
    <w:rsid w:val="1A70285A"/>
    <w:rsid w:val="1A73A845"/>
    <w:rsid w:val="1A7EE399"/>
    <w:rsid w:val="1A9789AD"/>
    <w:rsid w:val="1AA475AC"/>
    <w:rsid w:val="1AB4414C"/>
    <w:rsid w:val="1ACB29EB"/>
    <w:rsid w:val="1ACC05DC"/>
    <w:rsid w:val="1ACECADF"/>
    <w:rsid w:val="1AD08693"/>
    <w:rsid w:val="1AD1A940"/>
    <w:rsid w:val="1AD8292F"/>
    <w:rsid w:val="1AD83883"/>
    <w:rsid w:val="1AE86387"/>
    <w:rsid w:val="1AED8418"/>
    <w:rsid w:val="1AFEE3E8"/>
    <w:rsid w:val="1B0B5B80"/>
    <w:rsid w:val="1B1221AF"/>
    <w:rsid w:val="1B16612F"/>
    <w:rsid w:val="1B178421"/>
    <w:rsid w:val="1B1C6624"/>
    <w:rsid w:val="1B21D6AD"/>
    <w:rsid w:val="1B2620E1"/>
    <w:rsid w:val="1B274FD1"/>
    <w:rsid w:val="1B4D2C00"/>
    <w:rsid w:val="1B54334E"/>
    <w:rsid w:val="1B571A72"/>
    <w:rsid w:val="1B5A8852"/>
    <w:rsid w:val="1B7221F2"/>
    <w:rsid w:val="1B78BF08"/>
    <w:rsid w:val="1B79D949"/>
    <w:rsid w:val="1B8785D4"/>
    <w:rsid w:val="1B94D28D"/>
    <w:rsid w:val="1B9596AF"/>
    <w:rsid w:val="1BA4C835"/>
    <w:rsid w:val="1BB3ADE2"/>
    <w:rsid w:val="1BB940BC"/>
    <w:rsid w:val="1BC6BB15"/>
    <w:rsid w:val="1BCC4C69"/>
    <w:rsid w:val="1BCE11C1"/>
    <w:rsid w:val="1BD26E9E"/>
    <w:rsid w:val="1BF4C336"/>
    <w:rsid w:val="1BF97293"/>
    <w:rsid w:val="1BFE611D"/>
    <w:rsid w:val="1C09CDAC"/>
    <w:rsid w:val="1C18E7B5"/>
    <w:rsid w:val="1C21C719"/>
    <w:rsid w:val="1C327288"/>
    <w:rsid w:val="1C342D17"/>
    <w:rsid w:val="1C3F9CB7"/>
    <w:rsid w:val="1C45C325"/>
    <w:rsid w:val="1C4743A2"/>
    <w:rsid w:val="1C4F3DDA"/>
    <w:rsid w:val="1C4FE06F"/>
    <w:rsid w:val="1C51A6C0"/>
    <w:rsid w:val="1C5E6D57"/>
    <w:rsid w:val="1C6101EA"/>
    <w:rsid w:val="1C72C0A7"/>
    <w:rsid w:val="1C730848"/>
    <w:rsid w:val="1C75E212"/>
    <w:rsid w:val="1C90FA7F"/>
    <w:rsid w:val="1C9CBFE4"/>
    <w:rsid w:val="1CAB212D"/>
    <w:rsid w:val="1CB0FD15"/>
    <w:rsid w:val="1CB8685B"/>
    <w:rsid w:val="1CBA147B"/>
    <w:rsid w:val="1CC23A6B"/>
    <w:rsid w:val="1CC80E1F"/>
    <w:rsid w:val="1CCA0FA3"/>
    <w:rsid w:val="1CCA5EE7"/>
    <w:rsid w:val="1CCC7EFC"/>
    <w:rsid w:val="1CD5D8D1"/>
    <w:rsid w:val="1CD78505"/>
    <w:rsid w:val="1CE4B518"/>
    <w:rsid w:val="1CE88E06"/>
    <w:rsid w:val="1CF0D61C"/>
    <w:rsid w:val="1CF61517"/>
    <w:rsid w:val="1D0CC769"/>
    <w:rsid w:val="1D0CEE2A"/>
    <w:rsid w:val="1D0EC879"/>
    <w:rsid w:val="1D160968"/>
    <w:rsid w:val="1D21232F"/>
    <w:rsid w:val="1D230CFB"/>
    <w:rsid w:val="1D270385"/>
    <w:rsid w:val="1D345F36"/>
    <w:rsid w:val="1D4F2255"/>
    <w:rsid w:val="1D791C18"/>
    <w:rsid w:val="1D8139AD"/>
    <w:rsid w:val="1DAAB882"/>
    <w:rsid w:val="1DAC26B0"/>
    <w:rsid w:val="1DAEB988"/>
    <w:rsid w:val="1DB3645A"/>
    <w:rsid w:val="1DB6CC5B"/>
    <w:rsid w:val="1DBFBAE9"/>
    <w:rsid w:val="1DC49F8D"/>
    <w:rsid w:val="1DC6B2F5"/>
    <w:rsid w:val="1DC9CBEF"/>
    <w:rsid w:val="1DD84160"/>
    <w:rsid w:val="1DDA75E2"/>
    <w:rsid w:val="1DDD4C1D"/>
    <w:rsid w:val="1DDEF094"/>
    <w:rsid w:val="1DE6D87C"/>
    <w:rsid w:val="1DE9C6D9"/>
    <w:rsid w:val="1DF5EB97"/>
    <w:rsid w:val="1DF61C0E"/>
    <w:rsid w:val="1E0D62C8"/>
    <w:rsid w:val="1E114EBA"/>
    <w:rsid w:val="1E19739B"/>
    <w:rsid w:val="1E1F9AB9"/>
    <w:rsid w:val="1E213DD1"/>
    <w:rsid w:val="1E28C01C"/>
    <w:rsid w:val="1E54D576"/>
    <w:rsid w:val="1E6008B9"/>
    <w:rsid w:val="1E662F7B"/>
    <w:rsid w:val="1E6C3229"/>
    <w:rsid w:val="1E6C54C4"/>
    <w:rsid w:val="1E766E33"/>
    <w:rsid w:val="1E77888D"/>
    <w:rsid w:val="1E7A13FC"/>
    <w:rsid w:val="1E7B610E"/>
    <w:rsid w:val="1E80EAD0"/>
    <w:rsid w:val="1E8445F2"/>
    <w:rsid w:val="1E926F99"/>
    <w:rsid w:val="1E99F77D"/>
    <w:rsid w:val="1E9BA608"/>
    <w:rsid w:val="1EBDD2EC"/>
    <w:rsid w:val="1EC41BF6"/>
    <w:rsid w:val="1ECD3622"/>
    <w:rsid w:val="1ED18819"/>
    <w:rsid w:val="1ED73DF8"/>
    <w:rsid w:val="1EEB5ACA"/>
    <w:rsid w:val="1EEDE8BA"/>
    <w:rsid w:val="1EFBE007"/>
    <w:rsid w:val="1EFF7663"/>
    <w:rsid w:val="1F02B601"/>
    <w:rsid w:val="1F14B8ED"/>
    <w:rsid w:val="1F1EAE72"/>
    <w:rsid w:val="1F20827E"/>
    <w:rsid w:val="1F269AFF"/>
    <w:rsid w:val="1F3DCA7D"/>
    <w:rsid w:val="1F40A828"/>
    <w:rsid w:val="1F5004E0"/>
    <w:rsid w:val="1F59D22C"/>
    <w:rsid w:val="1F6A134A"/>
    <w:rsid w:val="1F7CD08C"/>
    <w:rsid w:val="1F7DB547"/>
    <w:rsid w:val="1F800DE5"/>
    <w:rsid w:val="1F80FBA3"/>
    <w:rsid w:val="1F87862D"/>
    <w:rsid w:val="1F91D084"/>
    <w:rsid w:val="1F9DECBD"/>
    <w:rsid w:val="1FA5D14C"/>
    <w:rsid w:val="1FC07315"/>
    <w:rsid w:val="1FC99760"/>
    <w:rsid w:val="1FCF3CEE"/>
    <w:rsid w:val="1FD4149C"/>
    <w:rsid w:val="1FE64263"/>
    <w:rsid w:val="1FE76EEF"/>
    <w:rsid w:val="1FEB259E"/>
    <w:rsid w:val="1FF19CB4"/>
    <w:rsid w:val="1FF34A7F"/>
    <w:rsid w:val="2005D613"/>
    <w:rsid w:val="20075BD7"/>
    <w:rsid w:val="20102F00"/>
    <w:rsid w:val="201DFA5A"/>
    <w:rsid w:val="2020D095"/>
    <w:rsid w:val="2026AA57"/>
    <w:rsid w:val="2026D651"/>
    <w:rsid w:val="2027BE76"/>
    <w:rsid w:val="202D6643"/>
    <w:rsid w:val="203BAE6C"/>
    <w:rsid w:val="20444129"/>
    <w:rsid w:val="205CE73E"/>
    <w:rsid w:val="20607937"/>
    <w:rsid w:val="20652D81"/>
    <w:rsid w:val="2071D4FE"/>
    <w:rsid w:val="20772485"/>
    <w:rsid w:val="207772DB"/>
    <w:rsid w:val="207C095D"/>
    <w:rsid w:val="207E0CE2"/>
    <w:rsid w:val="20862B9F"/>
    <w:rsid w:val="208E5FBE"/>
    <w:rsid w:val="209815CF"/>
    <w:rsid w:val="20A69E19"/>
    <w:rsid w:val="20A70D06"/>
    <w:rsid w:val="20A821F1"/>
    <w:rsid w:val="20AB4911"/>
    <w:rsid w:val="20BAEE82"/>
    <w:rsid w:val="20BB93EB"/>
    <w:rsid w:val="20C77AA3"/>
    <w:rsid w:val="20C80965"/>
    <w:rsid w:val="20D028C1"/>
    <w:rsid w:val="20D16E88"/>
    <w:rsid w:val="20D1A8CE"/>
    <w:rsid w:val="20D2AB11"/>
    <w:rsid w:val="20E36C64"/>
    <w:rsid w:val="20EC5013"/>
    <w:rsid w:val="20F9FF15"/>
    <w:rsid w:val="20FCADE8"/>
    <w:rsid w:val="20FCDE42"/>
    <w:rsid w:val="20FCFC37"/>
    <w:rsid w:val="20FF84A9"/>
    <w:rsid w:val="21054423"/>
    <w:rsid w:val="21092AD9"/>
    <w:rsid w:val="210E20E3"/>
    <w:rsid w:val="210E82D1"/>
    <w:rsid w:val="211AD277"/>
    <w:rsid w:val="21273732"/>
    <w:rsid w:val="2129DBC4"/>
    <w:rsid w:val="212A6A24"/>
    <w:rsid w:val="2142695C"/>
    <w:rsid w:val="2143C578"/>
    <w:rsid w:val="2149FD6C"/>
    <w:rsid w:val="21510579"/>
    <w:rsid w:val="2156A770"/>
    <w:rsid w:val="215D2F6C"/>
    <w:rsid w:val="21874C7C"/>
    <w:rsid w:val="21886781"/>
    <w:rsid w:val="218E6A2F"/>
    <w:rsid w:val="218E8CCA"/>
    <w:rsid w:val="218FF4AA"/>
    <w:rsid w:val="2190F9E5"/>
    <w:rsid w:val="21922FEA"/>
    <w:rsid w:val="21A36E44"/>
    <w:rsid w:val="21B09E57"/>
    <w:rsid w:val="21B69354"/>
    <w:rsid w:val="21BC2F83"/>
    <w:rsid w:val="21BF9D60"/>
    <w:rsid w:val="21C1C450"/>
    <w:rsid w:val="21C570EA"/>
    <w:rsid w:val="21D2A47D"/>
    <w:rsid w:val="21D614A5"/>
    <w:rsid w:val="21E390D6"/>
    <w:rsid w:val="21E98181"/>
    <w:rsid w:val="21F467A5"/>
    <w:rsid w:val="21F646D4"/>
    <w:rsid w:val="2214602F"/>
    <w:rsid w:val="2214F05D"/>
    <w:rsid w:val="22158550"/>
    <w:rsid w:val="22258725"/>
    <w:rsid w:val="222822C2"/>
    <w:rsid w:val="2229EBF8"/>
    <w:rsid w:val="2230C500"/>
    <w:rsid w:val="22330501"/>
    <w:rsid w:val="2252B8C7"/>
    <w:rsid w:val="2252C9A4"/>
    <w:rsid w:val="2255610A"/>
    <w:rsid w:val="22558547"/>
    <w:rsid w:val="2261D152"/>
    <w:rsid w:val="2269FF68"/>
    <w:rsid w:val="226FC7A2"/>
    <w:rsid w:val="226FF030"/>
    <w:rsid w:val="2287BBCD"/>
    <w:rsid w:val="2291B586"/>
    <w:rsid w:val="229AAABB"/>
    <w:rsid w:val="22A2E1AA"/>
    <w:rsid w:val="22A76D78"/>
    <w:rsid w:val="22B4493F"/>
    <w:rsid w:val="22B891FA"/>
    <w:rsid w:val="22CCD174"/>
    <w:rsid w:val="22CEDDCB"/>
    <w:rsid w:val="22D28F9D"/>
    <w:rsid w:val="22D81EDB"/>
    <w:rsid w:val="22DA61BE"/>
    <w:rsid w:val="22E55CDA"/>
    <w:rsid w:val="22F17845"/>
    <w:rsid w:val="22FDAC9C"/>
    <w:rsid w:val="2303B2A8"/>
    <w:rsid w:val="2307DD20"/>
    <w:rsid w:val="23125A5C"/>
    <w:rsid w:val="23445878"/>
    <w:rsid w:val="234E718E"/>
    <w:rsid w:val="234EFC10"/>
    <w:rsid w:val="23542872"/>
    <w:rsid w:val="23635106"/>
    <w:rsid w:val="23670F82"/>
    <w:rsid w:val="236A84FF"/>
    <w:rsid w:val="236D59B9"/>
    <w:rsid w:val="237280D1"/>
    <w:rsid w:val="2376D29C"/>
    <w:rsid w:val="239A344C"/>
    <w:rsid w:val="23A32576"/>
    <w:rsid w:val="23A54A7C"/>
    <w:rsid w:val="23A9F73C"/>
    <w:rsid w:val="23AC9F8F"/>
    <w:rsid w:val="23B7EEA2"/>
    <w:rsid w:val="23BDDD60"/>
    <w:rsid w:val="23C23B1C"/>
    <w:rsid w:val="23D01CEF"/>
    <w:rsid w:val="23D335BC"/>
    <w:rsid w:val="23D62096"/>
    <w:rsid w:val="24070D7A"/>
    <w:rsid w:val="240A9BE4"/>
    <w:rsid w:val="240CE4D2"/>
    <w:rsid w:val="2429FEFA"/>
    <w:rsid w:val="24482752"/>
    <w:rsid w:val="245C8C7E"/>
    <w:rsid w:val="246DB02D"/>
    <w:rsid w:val="24809856"/>
    <w:rsid w:val="2493D46B"/>
    <w:rsid w:val="249A27DA"/>
    <w:rsid w:val="249E35F7"/>
    <w:rsid w:val="24A8F1DC"/>
    <w:rsid w:val="24A9103A"/>
    <w:rsid w:val="24AB7E7D"/>
    <w:rsid w:val="24BCCEE2"/>
    <w:rsid w:val="24BD82A4"/>
    <w:rsid w:val="24DD3F16"/>
    <w:rsid w:val="24F830FB"/>
    <w:rsid w:val="250728F2"/>
    <w:rsid w:val="25086EA7"/>
    <w:rsid w:val="250D695D"/>
    <w:rsid w:val="251042B6"/>
    <w:rsid w:val="251933AB"/>
    <w:rsid w:val="251D552C"/>
    <w:rsid w:val="251F5852"/>
    <w:rsid w:val="252F7A64"/>
    <w:rsid w:val="253DA438"/>
    <w:rsid w:val="253EEFCE"/>
    <w:rsid w:val="25446BC2"/>
    <w:rsid w:val="25466BAC"/>
    <w:rsid w:val="254D31CF"/>
    <w:rsid w:val="255E25B1"/>
    <w:rsid w:val="2562EFF7"/>
    <w:rsid w:val="2566F522"/>
    <w:rsid w:val="25734263"/>
    <w:rsid w:val="2574C7F5"/>
    <w:rsid w:val="2583A038"/>
    <w:rsid w:val="258973EC"/>
    <w:rsid w:val="258E5042"/>
    <w:rsid w:val="259AD50B"/>
    <w:rsid w:val="25A1A02A"/>
    <w:rsid w:val="25C0F026"/>
    <w:rsid w:val="25C4122B"/>
    <w:rsid w:val="25C766DD"/>
    <w:rsid w:val="25CA8F8F"/>
    <w:rsid w:val="25CC7419"/>
    <w:rsid w:val="25D58E18"/>
    <w:rsid w:val="25D90D64"/>
    <w:rsid w:val="25DA0A22"/>
    <w:rsid w:val="25DD99C0"/>
    <w:rsid w:val="25E536D4"/>
    <w:rsid w:val="25E6BBB6"/>
    <w:rsid w:val="2602EB74"/>
    <w:rsid w:val="2609330F"/>
    <w:rsid w:val="260975B7"/>
    <w:rsid w:val="261361CA"/>
    <w:rsid w:val="26162451"/>
    <w:rsid w:val="26195F1B"/>
    <w:rsid w:val="2622C285"/>
    <w:rsid w:val="26299F10"/>
    <w:rsid w:val="263D72E6"/>
    <w:rsid w:val="2656A3EB"/>
    <w:rsid w:val="2662A324"/>
    <w:rsid w:val="2668E4F7"/>
    <w:rsid w:val="2669B429"/>
    <w:rsid w:val="266A8326"/>
    <w:rsid w:val="266ADBCE"/>
    <w:rsid w:val="266FAEC8"/>
    <w:rsid w:val="268A394A"/>
    <w:rsid w:val="269CEA06"/>
    <w:rsid w:val="269F7C33"/>
    <w:rsid w:val="26A1FDE4"/>
    <w:rsid w:val="26BA7D5A"/>
    <w:rsid w:val="26BF3451"/>
    <w:rsid w:val="26C3C823"/>
    <w:rsid w:val="26C8A216"/>
    <w:rsid w:val="26D10394"/>
    <w:rsid w:val="26D207DF"/>
    <w:rsid w:val="26D52F8E"/>
    <w:rsid w:val="26DAD968"/>
    <w:rsid w:val="26ED1715"/>
    <w:rsid w:val="26F92F36"/>
    <w:rsid w:val="2701E081"/>
    <w:rsid w:val="27141C77"/>
    <w:rsid w:val="2728FF89"/>
    <w:rsid w:val="272C9033"/>
    <w:rsid w:val="2736FA32"/>
    <w:rsid w:val="2738664F"/>
    <w:rsid w:val="273ACDA2"/>
    <w:rsid w:val="2742E8B4"/>
    <w:rsid w:val="27450CAA"/>
    <w:rsid w:val="2749BE02"/>
    <w:rsid w:val="27508471"/>
    <w:rsid w:val="2753A50C"/>
    <w:rsid w:val="276C6546"/>
    <w:rsid w:val="276D9FA2"/>
    <w:rsid w:val="27763492"/>
    <w:rsid w:val="277768F1"/>
    <w:rsid w:val="277D4947"/>
    <w:rsid w:val="27829ACC"/>
    <w:rsid w:val="278FFEFF"/>
    <w:rsid w:val="27909945"/>
    <w:rsid w:val="279AC70A"/>
    <w:rsid w:val="27A0F397"/>
    <w:rsid w:val="27A21C1D"/>
    <w:rsid w:val="27A64AFD"/>
    <w:rsid w:val="27A919BC"/>
    <w:rsid w:val="27B39321"/>
    <w:rsid w:val="27B55456"/>
    <w:rsid w:val="27CD26A3"/>
    <w:rsid w:val="27D3C65F"/>
    <w:rsid w:val="27D6B57F"/>
    <w:rsid w:val="27E34617"/>
    <w:rsid w:val="27E8B147"/>
    <w:rsid w:val="27F63450"/>
    <w:rsid w:val="28092D2F"/>
    <w:rsid w:val="2810A31E"/>
    <w:rsid w:val="2811D644"/>
    <w:rsid w:val="28129630"/>
    <w:rsid w:val="2818BC9E"/>
    <w:rsid w:val="2824D8B9"/>
    <w:rsid w:val="282A6709"/>
    <w:rsid w:val="28478770"/>
    <w:rsid w:val="28570F3F"/>
    <w:rsid w:val="2864BE41"/>
    <w:rsid w:val="28661764"/>
    <w:rsid w:val="287888CE"/>
    <w:rsid w:val="2880B143"/>
    <w:rsid w:val="28884F55"/>
    <w:rsid w:val="288FBE90"/>
    <w:rsid w:val="28918E34"/>
    <w:rsid w:val="289A8843"/>
    <w:rsid w:val="28A2E06F"/>
    <w:rsid w:val="28AC8B6B"/>
    <w:rsid w:val="28B4BD2D"/>
    <w:rsid w:val="28B97916"/>
    <w:rsid w:val="28BAA694"/>
    <w:rsid w:val="28BC7A82"/>
    <w:rsid w:val="28BF04F3"/>
    <w:rsid w:val="28C0B007"/>
    <w:rsid w:val="28C1C644"/>
    <w:rsid w:val="28C484D8"/>
    <w:rsid w:val="28C73E8D"/>
    <w:rsid w:val="28C7A073"/>
    <w:rsid w:val="28CE47E8"/>
    <w:rsid w:val="28D9561C"/>
    <w:rsid w:val="28EC0126"/>
    <w:rsid w:val="28FB456A"/>
    <w:rsid w:val="28FC03C2"/>
    <w:rsid w:val="2902E5EB"/>
    <w:rsid w:val="29076EDA"/>
    <w:rsid w:val="29150657"/>
    <w:rsid w:val="292D7BF0"/>
    <w:rsid w:val="292E52B1"/>
    <w:rsid w:val="2932BFCC"/>
    <w:rsid w:val="2935342E"/>
    <w:rsid w:val="29447843"/>
    <w:rsid w:val="294B1A33"/>
    <w:rsid w:val="294E17AC"/>
    <w:rsid w:val="2956DC71"/>
    <w:rsid w:val="295C71B0"/>
    <w:rsid w:val="2962C188"/>
    <w:rsid w:val="297194E2"/>
    <w:rsid w:val="297369BD"/>
    <w:rsid w:val="29794FC5"/>
    <w:rsid w:val="2986977B"/>
    <w:rsid w:val="298CBB2C"/>
    <w:rsid w:val="298F019A"/>
    <w:rsid w:val="2991E22E"/>
    <w:rsid w:val="29974155"/>
    <w:rsid w:val="29A18C70"/>
    <w:rsid w:val="29B5DA7E"/>
    <w:rsid w:val="29B66CB4"/>
    <w:rsid w:val="29C8DA21"/>
    <w:rsid w:val="29D1B21B"/>
    <w:rsid w:val="29D83D84"/>
    <w:rsid w:val="29D9EF56"/>
    <w:rsid w:val="29DA6893"/>
    <w:rsid w:val="29E71833"/>
    <w:rsid w:val="29E9E247"/>
    <w:rsid w:val="29EAF09E"/>
    <w:rsid w:val="29FA6784"/>
    <w:rsid w:val="29FB5A87"/>
    <w:rsid w:val="29FBD985"/>
    <w:rsid w:val="2A098D77"/>
    <w:rsid w:val="2A24845D"/>
    <w:rsid w:val="2A40D220"/>
    <w:rsid w:val="2A45DB91"/>
    <w:rsid w:val="2A635F0D"/>
    <w:rsid w:val="2A6496D2"/>
    <w:rsid w:val="2A659BE3"/>
    <w:rsid w:val="2A76B915"/>
    <w:rsid w:val="2A7B568D"/>
    <w:rsid w:val="2A7D03CA"/>
    <w:rsid w:val="2A81AEA1"/>
    <w:rsid w:val="2A9BA8CE"/>
    <w:rsid w:val="2A9C084A"/>
    <w:rsid w:val="2AA3BC67"/>
    <w:rsid w:val="2AAF582F"/>
    <w:rsid w:val="2AC39E89"/>
    <w:rsid w:val="2ACC1A4E"/>
    <w:rsid w:val="2ACC2286"/>
    <w:rsid w:val="2AD6EB1D"/>
    <w:rsid w:val="2AE9A7C9"/>
    <w:rsid w:val="2AEC4B16"/>
    <w:rsid w:val="2AEEABC4"/>
    <w:rsid w:val="2AFD5378"/>
    <w:rsid w:val="2B05E854"/>
    <w:rsid w:val="2B23ECE0"/>
    <w:rsid w:val="2B364894"/>
    <w:rsid w:val="2B385AAA"/>
    <w:rsid w:val="2B38F384"/>
    <w:rsid w:val="2B42BBEF"/>
    <w:rsid w:val="2B444DA6"/>
    <w:rsid w:val="2B4C9476"/>
    <w:rsid w:val="2B4E65D2"/>
    <w:rsid w:val="2B626843"/>
    <w:rsid w:val="2B7C6D9A"/>
    <w:rsid w:val="2B7DE125"/>
    <w:rsid w:val="2B82C7ED"/>
    <w:rsid w:val="2B83A08F"/>
    <w:rsid w:val="2B8512F6"/>
    <w:rsid w:val="2B860EB6"/>
    <w:rsid w:val="2B904398"/>
    <w:rsid w:val="2B94BD87"/>
    <w:rsid w:val="2B953BC6"/>
    <w:rsid w:val="2BAB8B71"/>
    <w:rsid w:val="2BADAEF9"/>
    <w:rsid w:val="2BB69733"/>
    <w:rsid w:val="2BB9B2CE"/>
    <w:rsid w:val="2BC3B92B"/>
    <w:rsid w:val="2BC4F240"/>
    <w:rsid w:val="2BE187C8"/>
    <w:rsid w:val="2BEA3D20"/>
    <w:rsid w:val="2BF544EF"/>
    <w:rsid w:val="2BF648DB"/>
    <w:rsid w:val="2C07068B"/>
    <w:rsid w:val="2C0F778E"/>
    <w:rsid w:val="2C124296"/>
    <w:rsid w:val="2C178B95"/>
    <w:rsid w:val="2C1A0833"/>
    <w:rsid w:val="2C1EB04E"/>
    <w:rsid w:val="2C230127"/>
    <w:rsid w:val="2C39D698"/>
    <w:rsid w:val="2C3E4C40"/>
    <w:rsid w:val="2C443824"/>
    <w:rsid w:val="2C46209E"/>
    <w:rsid w:val="2C5B5DF8"/>
    <w:rsid w:val="2C66B049"/>
    <w:rsid w:val="2C6B5D09"/>
    <w:rsid w:val="2C706F4C"/>
    <w:rsid w:val="2C7C24DB"/>
    <w:rsid w:val="2C82BAAB"/>
    <w:rsid w:val="2C863558"/>
    <w:rsid w:val="2C8953B0"/>
    <w:rsid w:val="2C8C1138"/>
    <w:rsid w:val="2C9853F7"/>
    <w:rsid w:val="2CA45261"/>
    <w:rsid w:val="2CAFE36E"/>
    <w:rsid w:val="2CC528A9"/>
    <w:rsid w:val="2CC831B5"/>
    <w:rsid w:val="2CD24E7F"/>
    <w:rsid w:val="2CD8FB5C"/>
    <w:rsid w:val="2CD9C791"/>
    <w:rsid w:val="2CE6CE8E"/>
    <w:rsid w:val="2CEE775F"/>
    <w:rsid w:val="2CFBDE1B"/>
    <w:rsid w:val="2CFD0E03"/>
    <w:rsid w:val="2D073AFC"/>
    <w:rsid w:val="2D15E8B3"/>
    <w:rsid w:val="2D1696B8"/>
    <w:rsid w:val="2D21F9E8"/>
    <w:rsid w:val="2D2FC70C"/>
    <w:rsid w:val="2D3EA191"/>
    <w:rsid w:val="2D436CD2"/>
    <w:rsid w:val="2D4BB8BB"/>
    <w:rsid w:val="2D4BF0D5"/>
    <w:rsid w:val="2D54BEA3"/>
    <w:rsid w:val="2D57AE3E"/>
    <w:rsid w:val="2D63B6AF"/>
    <w:rsid w:val="2D6F0274"/>
    <w:rsid w:val="2D72F4C5"/>
    <w:rsid w:val="2D7EEBC0"/>
    <w:rsid w:val="2D8E1AA5"/>
    <w:rsid w:val="2D9CA52D"/>
    <w:rsid w:val="2DA319D1"/>
    <w:rsid w:val="2DAD970D"/>
    <w:rsid w:val="2DB09552"/>
    <w:rsid w:val="2DCA691E"/>
    <w:rsid w:val="2DCDE8BE"/>
    <w:rsid w:val="2DD8301E"/>
    <w:rsid w:val="2DE20099"/>
    <w:rsid w:val="2DE810C0"/>
    <w:rsid w:val="2DEF6523"/>
    <w:rsid w:val="2DFC1331"/>
    <w:rsid w:val="2DFC9392"/>
    <w:rsid w:val="2E17597F"/>
    <w:rsid w:val="2E1FE141"/>
    <w:rsid w:val="2E285AEF"/>
    <w:rsid w:val="2E4AE07B"/>
    <w:rsid w:val="2E4BB932"/>
    <w:rsid w:val="2E53DE13"/>
    <w:rsid w:val="2E5ED257"/>
    <w:rsid w:val="2E616FC2"/>
    <w:rsid w:val="2E757DEA"/>
    <w:rsid w:val="2E938971"/>
    <w:rsid w:val="2E97588C"/>
    <w:rsid w:val="2E9BC0A5"/>
    <w:rsid w:val="2E9EFF8D"/>
    <w:rsid w:val="2EA69CA1"/>
    <w:rsid w:val="2EAD11D2"/>
    <w:rsid w:val="2EB87BD2"/>
    <w:rsid w:val="2EBB389A"/>
    <w:rsid w:val="2ED1EDEF"/>
    <w:rsid w:val="2ED1F356"/>
    <w:rsid w:val="2ED6C24C"/>
    <w:rsid w:val="2ED7F8C5"/>
    <w:rsid w:val="2ED95202"/>
    <w:rsid w:val="2EDF6A20"/>
    <w:rsid w:val="2EE46118"/>
    <w:rsid w:val="2EEFB32E"/>
    <w:rsid w:val="2EF629A9"/>
    <w:rsid w:val="2EF8F674"/>
    <w:rsid w:val="2F0487A0"/>
    <w:rsid w:val="2F08B585"/>
    <w:rsid w:val="2F0931F5"/>
    <w:rsid w:val="2F0FC240"/>
    <w:rsid w:val="2F13CBB5"/>
    <w:rsid w:val="2F187875"/>
    <w:rsid w:val="2F18B3AD"/>
    <w:rsid w:val="2F231F1E"/>
    <w:rsid w:val="2F2596F3"/>
    <w:rsid w:val="2F25D0D5"/>
    <w:rsid w:val="2F2D4909"/>
    <w:rsid w:val="2F3C6D2D"/>
    <w:rsid w:val="2F3F6E0A"/>
    <w:rsid w:val="2F4F2365"/>
    <w:rsid w:val="2F5D6F64"/>
    <w:rsid w:val="2F5F127C"/>
    <w:rsid w:val="2F761970"/>
    <w:rsid w:val="2F79FBFC"/>
    <w:rsid w:val="2F82B71A"/>
    <w:rsid w:val="2F91008B"/>
    <w:rsid w:val="2F997D4D"/>
    <w:rsid w:val="2F9B44D5"/>
    <w:rsid w:val="2FA8A60E"/>
    <w:rsid w:val="2FC40D2E"/>
    <w:rsid w:val="2FCAB715"/>
    <w:rsid w:val="2FD013EA"/>
    <w:rsid w:val="2FD55822"/>
    <w:rsid w:val="2FDAF451"/>
    <w:rsid w:val="2FE0D8E9"/>
    <w:rsid w:val="2FE30724"/>
    <w:rsid w:val="2FEAA986"/>
    <w:rsid w:val="2FF18D79"/>
    <w:rsid w:val="2FF3948D"/>
    <w:rsid w:val="3000F750"/>
    <w:rsid w:val="300E7F14"/>
    <w:rsid w:val="303030B6"/>
    <w:rsid w:val="3038CEBE"/>
    <w:rsid w:val="303D0178"/>
    <w:rsid w:val="303EAF14"/>
    <w:rsid w:val="3046B264"/>
    <w:rsid w:val="304ED3C7"/>
    <w:rsid w:val="30569FD8"/>
    <w:rsid w:val="305AB279"/>
    <w:rsid w:val="305D2D56"/>
    <w:rsid w:val="305E8516"/>
    <w:rsid w:val="3060DC09"/>
    <w:rsid w:val="3065CC40"/>
    <w:rsid w:val="3066B234"/>
    <w:rsid w:val="3078EC54"/>
    <w:rsid w:val="3082908F"/>
    <w:rsid w:val="3083AC1C"/>
    <w:rsid w:val="3094C824"/>
    <w:rsid w:val="3099F76D"/>
    <w:rsid w:val="309FA968"/>
    <w:rsid w:val="30A871B9"/>
    <w:rsid w:val="30B1B371"/>
    <w:rsid w:val="30B68CC5"/>
    <w:rsid w:val="30B82B69"/>
    <w:rsid w:val="30BBC0E7"/>
    <w:rsid w:val="30C9608E"/>
    <w:rsid w:val="30CB855A"/>
    <w:rsid w:val="30D4FAD6"/>
    <w:rsid w:val="30D69441"/>
    <w:rsid w:val="30DD7DE3"/>
    <w:rsid w:val="30DF2468"/>
    <w:rsid w:val="30E1777E"/>
    <w:rsid w:val="30EDEE5F"/>
    <w:rsid w:val="30F22171"/>
    <w:rsid w:val="30FF1ECC"/>
    <w:rsid w:val="3103753E"/>
    <w:rsid w:val="31102163"/>
    <w:rsid w:val="3118750C"/>
    <w:rsid w:val="311A0DE5"/>
    <w:rsid w:val="311DEE87"/>
    <w:rsid w:val="31250E57"/>
    <w:rsid w:val="312B9497"/>
    <w:rsid w:val="31328A88"/>
    <w:rsid w:val="31354DAE"/>
    <w:rsid w:val="3145F06E"/>
    <w:rsid w:val="31708B86"/>
    <w:rsid w:val="3173B8D8"/>
    <w:rsid w:val="31761619"/>
    <w:rsid w:val="318443D8"/>
    <w:rsid w:val="3189D089"/>
    <w:rsid w:val="318D631C"/>
    <w:rsid w:val="319EF8B5"/>
    <w:rsid w:val="31AB6E55"/>
    <w:rsid w:val="31AD3F88"/>
    <w:rsid w:val="31AF8FA4"/>
    <w:rsid w:val="31C4004A"/>
    <w:rsid w:val="31C660C2"/>
    <w:rsid w:val="31CC6078"/>
    <w:rsid w:val="31D5E9BA"/>
    <w:rsid w:val="31D67373"/>
    <w:rsid w:val="31D76630"/>
    <w:rsid w:val="31DDA5D7"/>
    <w:rsid w:val="31E68E14"/>
    <w:rsid w:val="31E855F8"/>
    <w:rsid w:val="31FB5F58"/>
    <w:rsid w:val="32023B1B"/>
    <w:rsid w:val="32138B96"/>
    <w:rsid w:val="322A2D83"/>
    <w:rsid w:val="322E9369"/>
    <w:rsid w:val="3232495C"/>
    <w:rsid w:val="32328E92"/>
    <w:rsid w:val="3234895D"/>
    <w:rsid w:val="323FA324"/>
    <w:rsid w:val="3258A722"/>
    <w:rsid w:val="325B64AA"/>
    <w:rsid w:val="325B8102"/>
    <w:rsid w:val="32667DD9"/>
    <w:rsid w:val="3271196A"/>
    <w:rsid w:val="32731416"/>
    <w:rsid w:val="3277D281"/>
    <w:rsid w:val="3281F207"/>
    <w:rsid w:val="328A3E16"/>
    <w:rsid w:val="328D5730"/>
    <w:rsid w:val="32A67DCE"/>
    <w:rsid w:val="32A9CF91"/>
    <w:rsid w:val="32CE497A"/>
    <w:rsid w:val="32D5197F"/>
    <w:rsid w:val="32E46A1D"/>
    <w:rsid w:val="32EBCA80"/>
    <w:rsid w:val="32EC8F21"/>
    <w:rsid w:val="32F24BF0"/>
    <w:rsid w:val="32F3858D"/>
    <w:rsid w:val="32F7C56B"/>
    <w:rsid w:val="32FB1678"/>
    <w:rsid w:val="33094843"/>
    <w:rsid w:val="330D9B0D"/>
    <w:rsid w:val="330EBA0B"/>
    <w:rsid w:val="33142D75"/>
    <w:rsid w:val="33154966"/>
    <w:rsid w:val="33169C84"/>
    <w:rsid w:val="33229504"/>
    <w:rsid w:val="3330C16F"/>
    <w:rsid w:val="334656A0"/>
    <w:rsid w:val="33490FE9"/>
    <w:rsid w:val="334FC319"/>
    <w:rsid w:val="3351D30C"/>
    <w:rsid w:val="336AEA48"/>
    <w:rsid w:val="33740AC2"/>
    <w:rsid w:val="33797638"/>
    <w:rsid w:val="3379C256"/>
    <w:rsid w:val="3387098A"/>
    <w:rsid w:val="33929448"/>
    <w:rsid w:val="339B2BC8"/>
    <w:rsid w:val="33B670FB"/>
    <w:rsid w:val="33B7AFA0"/>
    <w:rsid w:val="33B999D9"/>
    <w:rsid w:val="33BE4AFC"/>
    <w:rsid w:val="33D33F7A"/>
    <w:rsid w:val="33E1FF4A"/>
    <w:rsid w:val="33E70A07"/>
    <w:rsid w:val="33F4B78D"/>
    <w:rsid w:val="33F5D998"/>
    <w:rsid w:val="340767BA"/>
    <w:rsid w:val="3416C52A"/>
    <w:rsid w:val="3431C0F6"/>
    <w:rsid w:val="34327E06"/>
    <w:rsid w:val="3446C471"/>
    <w:rsid w:val="344B50EE"/>
    <w:rsid w:val="347612AE"/>
    <w:rsid w:val="348AECAE"/>
    <w:rsid w:val="34AD4A49"/>
    <w:rsid w:val="34B873CC"/>
    <w:rsid w:val="34B92A1F"/>
    <w:rsid w:val="34B99B6C"/>
    <w:rsid w:val="34C22378"/>
    <w:rsid w:val="34C885CE"/>
    <w:rsid w:val="34CAF2E9"/>
    <w:rsid w:val="34D8A06F"/>
    <w:rsid w:val="34E6B6B3"/>
    <w:rsid w:val="34FA7207"/>
    <w:rsid w:val="35029693"/>
    <w:rsid w:val="350E6935"/>
    <w:rsid w:val="35157EC0"/>
    <w:rsid w:val="351A8B89"/>
    <w:rsid w:val="351E872F"/>
    <w:rsid w:val="3527244C"/>
    <w:rsid w:val="3531B57F"/>
    <w:rsid w:val="3532B723"/>
    <w:rsid w:val="35350011"/>
    <w:rsid w:val="3549F8B4"/>
    <w:rsid w:val="3557B328"/>
    <w:rsid w:val="355E4918"/>
    <w:rsid w:val="356114BB"/>
    <w:rsid w:val="35779262"/>
    <w:rsid w:val="35795A46"/>
    <w:rsid w:val="359B8E6E"/>
    <w:rsid w:val="35A59DE1"/>
    <w:rsid w:val="35A6EA9A"/>
    <w:rsid w:val="35A70870"/>
    <w:rsid w:val="35AF8F36"/>
    <w:rsid w:val="35C06E3F"/>
    <w:rsid w:val="35CBEFBA"/>
    <w:rsid w:val="35CECDD8"/>
    <w:rsid w:val="35D23045"/>
    <w:rsid w:val="35E36C99"/>
    <w:rsid w:val="35E872D4"/>
    <w:rsid w:val="35E9A283"/>
    <w:rsid w:val="35F12CD9"/>
    <w:rsid w:val="35F28B2D"/>
    <w:rsid w:val="35F82D3C"/>
    <w:rsid w:val="35FAE93E"/>
    <w:rsid w:val="35FDA4F4"/>
    <w:rsid w:val="3604D29F"/>
    <w:rsid w:val="36059CA1"/>
    <w:rsid w:val="360F4EE0"/>
    <w:rsid w:val="36199E4A"/>
    <w:rsid w:val="363D50D3"/>
    <w:rsid w:val="3646D7FC"/>
    <w:rsid w:val="364D0817"/>
    <w:rsid w:val="3667A37B"/>
    <w:rsid w:val="3674CD8F"/>
    <w:rsid w:val="3675D40D"/>
    <w:rsid w:val="36806200"/>
    <w:rsid w:val="368CD060"/>
    <w:rsid w:val="36966FC9"/>
    <w:rsid w:val="369A782E"/>
    <w:rsid w:val="36A28F83"/>
    <w:rsid w:val="36A2E3BA"/>
    <w:rsid w:val="36B0CAF0"/>
    <w:rsid w:val="36B1DFDB"/>
    <w:rsid w:val="36B43F37"/>
    <w:rsid w:val="36BB7BAD"/>
    <w:rsid w:val="36BD78FE"/>
    <w:rsid w:val="36C1DE03"/>
    <w:rsid w:val="36C3A545"/>
    <w:rsid w:val="36D5E2A1"/>
    <w:rsid w:val="36DEE6A3"/>
    <w:rsid w:val="36DF6697"/>
    <w:rsid w:val="36E1E58A"/>
    <w:rsid w:val="36EFCE42"/>
    <w:rsid w:val="36FF1B1C"/>
    <w:rsid w:val="3703D02C"/>
    <w:rsid w:val="3714A007"/>
    <w:rsid w:val="371D2546"/>
    <w:rsid w:val="372D701E"/>
    <w:rsid w:val="37303FAF"/>
    <w:rsid w:val="3738A298"/>
    <w:rsid w:val="373B04EC"/>
    <w:rsid w:val="373B7027"/>
    <w:rsid w:val="374A7CDA"/>
    <w:rsid w:val="3754838F"/>
    <w:rsid w:val="375778E7"/>
    <w:rsid w:val="375ED634"/>
    <w:rsid w:val="3777DFAD"/>
    <w:rsid w:val="37852463"/>
    <w:rsid w:val="3794A0B8"/>
    <w:rsid w:val="379AB7CF"/>
    <w:rsid w:val="37AAA2B0"/>
    <w:rsid w:val="37B26E72"/>
    <w:rsid w:val="37C0513E"/>
    <w:rsid w:val="37D22876"/>
    <w:rsid w:val="37D53182"/>
    <w:rsid w:val="37DFD28F"/>
    <w:rsid w:val="37E21B7D"/>
    <w:rsid w:val="37E24626"/>
    <w:rsid w:val="37EDCDAD"/>
    <w:rsid w:val="37F5DBE2"/>
    <w:rsid w:val="380657AC"/>
    <w:rsid w:val="3808C250"/>
    <w:rsid w:val="381E702E"/>
    <w:rsid w:val="382CBE75"/>
    <w:rsid w:val="3830C56F"/>
    <w:rsid w:val="38327824"/>
    <w:rsid w:val="38382F64"/>
    <w:rsid w:val="38407C0C"/>
    <w:rsid w:val="385987FD"/>
    <w:rsid w:val="385C64A3"/>
    <w:rsid w:val="385CAAA2"/>
    <w:rsid w:val="3860E257"/>
    <w:rsid w:val="386403B4"/>
    <w:rsid w:val="386F4FB7"/>
    <w:rsid w:val="387A6E49"/>
    <w:rsid w:val="389062A7"/>
    <w:rsid w:val="389179B7"/>
    <w:rsid w:val="3896BDEF"/>
    <w:rsid w:val="389A5977"/>
    <w:rsid w:val="389A5F23"/>
    <w:rsid w:val="389D6514"/>
    <w:rsid w:val="38A6CC05"/>
    <w:rsid w:val="38AA23D5"/>
    <w:rsid w:val="38ACBEC2"/>
    <w:rsid w:val="38B53D9C"/>
    <w:rsid w:val="38BC2DDE"/>
    <w:rsid w:val="38CE1CFD"/>
    <w:rsid w:val="38D89BB5"/>
    <w:rsid w:val="38D9CBB2"/>
    <w:rsid w:val="38DE59B3"/>
    <w:rsid w:val="38E07310"/>
    <w:rsid w:val="38E309F1"/>
    <w:rsid w:val="38F77789"/>
    <w:rsid w:val="38FE1153"/>
    <w:rsid w:val="390D7092"/>
    <w:rsid w:val="390E9C15"/>
    <w:rsid w:val="390F1F16"/>
    <w:rsid w:val="3910113E"/>
    <w:rsid w:val="3917BBFF"/>
    <w:rsid w:val="391B178C"/>
    <w:rsid w:val="391C1846"/>
    <w:rsid w:val="391F8DE5"/>
    <w:rsid w:val="392262D3"/>
    <w:rsid w:val="39281801"/>
    <w:rsid w:val="39318107"/>
    <w:rsid w:val="3933A4D0"/>
    <w:rsid w:val="393BDBE9"/>
    <w:rsid w:val="393F019B"/>
    <w:rsid w:val="39409532"/>
    <w:rsid w:val="3941C0B5"/>
    <w:rsid w:val="395DE65C"/>
    <w:rsid w:val="397450B1"/>
    <w:rsid w:val="39777A37"/>
    <w:rsid w:val="397AA6D1"/>
    <w:rsid w:val="397F1410"/>
    <w:rsid w:val="3980CD93"/>
    <w:rsid w:val="3987FB94"/>
    <w:rsid w:val="3996DC28"/>
    <w:rsid w:val="39A34F61"/>
    <w:rsid w:val="39A50940"/>
    <w:rsid w:val="39A7DC0D"/>
    <w:rsid w:val="39AF0866"/>
    <w:rsid w:val="39B3B526"/>
    <w:rsid w:val="39B9A973"/>
    <w:rsid w:val="39C62400"/>
    <w:rsid w:val="39CE7AB7"/>
    <w:rsid w:val="39D1ABCD"/>
    <w:rsid w:val="39DD4DB5"/>
    <w:rsid w:val="39E0B51A"/>
    <w:rsid w:val="39E5D60D"/>
    <w:rsid w:val="39EC7928"/>
    <w:rsid w:val="3A043841"/>
    <w:rsid w:val="3A0867D9"/>
    <w:rsid w:val="3A13CB7F"/>
    <w:rsid w:val="3A1891DE"/>
    <w:rsid w:val="3A1D70E9"/>
    <w:rsid w:val="3A1F8279"/>
    <w:rsid w:val="3A244CBF"/>
    <w:rsid w:val="3A35FF70"/>
    <w:rsid w:val="3A38506B"/>
    <w:rsid w:val="3A406F28"/>
    <w:rsid w:val="3A50A716"/>
    <w:rsid w:val="3A573D12"/>
    <w:rsid w:val="3A5D5C62"/>
    <w:rsid w:val="3A5EC76D"/>
    <w:rsid w:val="3A7308D9"/>
    <w:rsid w:val="3A7CB9CA"/>
    <w:rsid w:val="3A95729D"/>
    <w:rsid w:val="3A9CFA81"/>
    <w:rsid w:val="3A9DF939"/>
    <w:rsid w:val="3AA1C431"/>
    <w:rsid w:val="3AA4BA59"/>
    <w:rsid w:val="3AAC6FEB"/>
    <w:rsid w:val="3AAD3939"/>
    <w:rsid w:val="3AB180CF"/>
    <w:rsid w:val="3AB1E6C7"/>
    <w:rsid w:val="3AB75A91"/>
    <w:rsid w:val="3ABCE0D5"/>
    <w:rsid w:val="3ACAEDD6"/>
    <w:rsid w:val="3AD4C696"/>
    <w:rsid w:val="3AE2E040"/>
    <w:rsid w:val="3AE75607"/>
    <w:rsid w:val="3AE9CF37"/>
    <w:rsid w:val="3AED0F6D"/>
    <w:rsid w:val="3AF5EF2A"/>
    <w:rsid w:val="3AF78D59"/>
    <w:rsid w:val="3AF85BD4"/>
    <w:rsid w:val="3B0E5694"/>
    <w:rsid w:val="3B1242DF"/>
    <w:rsid w:val="3B22ECAC"/>
    <w:rsid w:val="3B29163C"/>
    <w:rsid w:val="3B2B151B"/>
    <w:rsid w:val="3B37BD40"/>
    <w:rsid w:val="3B48CE1F"/>
    <w:rsid w:val="3B4B2F2A"/>
    <w:rsid w:val="3B4CDFCB"/>
    <w:rsid w:val="3B508808"/>
    <w:rsid w:val="3B55E1E8"/>
    <w:rsid w:val="3B5E799F"/>
    <w:rsid w:val="3B69494A"/>
    <w:rsid w:val="3B70B30C"/>
    <w:rsid w:val="3B70D447"/>
    <w:rsid w:val="3B70D6DD"/>
    <w:rsid w:val="3B743449"/>
    <w:rsid w:val="3B7F309E"/>
    <w:rsid w:val="3B88FDED"/>
    <w:rsid w:val="3B90345D"/>
    <w:rsid w:val="3B98AB9E"/>
    <w:rsid w:val="3BA40066"/>
    <w:rsid w:val="3BA5150E"/>
    <w:rsid w:val="3BA5CFEA"/>
    <w:rsid w:val="3BAB5E14"/>
    <w:rsid w:val="3BBA3B0B"/>
    <w:rsid w:val="3BC1ABCE"/>
    <w:rsid w:val="3BC4AA13"/>
    <w:rsid w:val="3BD0DA9D"/>
    <w:rsid w:val="3BD5E734"/>
    <w:rsid w:val="3BD85B96"/>
    <w:rsid w:val="3BD9CFE0"/>
    <w:rsid w:val="3BDF4C02"/>
    <w:rsid w:val="3BE2CB4E"/>
    <w:rsid w:val="3BE357D2"/>
    <w:rsid w:val="3BE4F6FC"/>
    <w:rsid w:val="3BE86E88"/>
    <w:rsid w:val="3BEEAE39"/>
    <w:rsid w:val="3BF111C8"/>
    <w:rsid w:val="3C016A9B"/>
    <w:rsid w:val="3C01ECE1"/>
    <w:rsid w:val="3C05B736"/>
    <w:rsid w:val="3C09FC60"/>
    <w:rsid w:val="3C0FA4FF"/>
    <w:rsid w:val="3C198F23"/>
    <w:rsid w:val="3C1A460C"/>
    <w:rsid w:val="3C2034AA"/>
    <w:rsid w:val="3C21AA1F"/>
    <w:rsid w:val="3C2DABF2"/>
    <w:rsid w:val="3C3B274F"/>
    <w:rsid w:val="3C3F5208"/>
    <w:rsid w:val="3C4008C6"/>
    <w:rsid w:val="3C4BC3AD"/>
    <w:rsid w:val="3C4E440A"/>
    <w:rsid w:val="3C5FC057"/>
    <w:rsid w:val="3C610BCA"/>
    <w:rsid w:val="3C6E1D5F"/>
    <w:rsid w:val="3C6F1BF5"/>
    <w:rsid w:val="3C6FEA26"/>
    <w:rsid w:val="3C737213"/>
    <w:rsid w:val="3C784555"/>
    <w:rsid w:val="3C790A44"/>
    <w:rsid w:val="3C84102D"/>
    <w:rsid w:val="3C888F1E"/>
    <w:rsid w:val="3C8C6FC0"/>
    <w:rsid w:val="3C8CB419"/>
    <w:rsid w:val="3C929A08"/>
    <w:rsid w:val="3CA0130F"/>
    <w:rsid w:val="3CA8C1A8"/>
    <w:rsid w:val="3CA977D7"/>
    <w:rsid w:val="3CABA01E"/>
    <w:rsid w:val="3CAD0357"/>
    <w:rsid w:val="3CBD27CB"/>
    <w:rsid w:val="3CC8CBBF"/>
    <w:rsid w:val="3CC9FC14"/>
    <w:rsid w:val="3CDA38FC"/>
    <w:rsid w:val="3CE36BCF"/>
    <w:rsid w:val="3D002AB6"/>
    <w:rsid w:val="3D17821D"/>
    <w:rsid w:val="3D213906"/>
    <w:rsid w:val="3D37787B"/>
    <w:rsid w:val="3D3D4060"/>
    <w:rsid w:val="3D3FA596"/>
    <w:rsid w:val="3D705630"/>
    <w:rsid w:val="3D77DDB8"/>
    <w:rsid w:val="3D8A1E6C"/>
    <w:rsid w:val="3DA25F54"/>
    <w:rsid w:val="3DA30A96"/>
    <w:rsid w:val="3DA70649"/>
    <w:rsid w:val="3DA96CEC"/>
    <w:rsid w:val="3DABDA07"/>
    <w:rsid w:val="3DAE245D"/>
    <w:rsid w:val="3DB008E7"/>
    <w:rsid w:val="3DB080A0"/>
    <w:rsid w:val="3DB2DF22"/>
    <w:rsid w:val="3DB4EE3E"/>
    <w:rsid w:val="3DBD8518"/>
    <w:rsid w:val="3DC703BE"/>
    <w:rsid w:val="3DE1A37F"/>
    <w:rsid w:val="3DE8487A"/>
    <w:rsid w:val="3DEAFFCA"/>
    <w:rsid w:val="3E08248A"/>
    <w:rsid w:val="3E1E8D88"/>
    <w:rsid w:val="3E2E72D2"/>
    <w:rsid w:val="3E35FF04"/>
    <w:rsid w:val="3E3B87E5"/>
    <w:rsid w:val="3E4E7716"/>
    <w:rsid w:val="3E5E0FE4"/>
    <w:rsid w:val="3E6646A4"/>
    <w:rsid w:val="3E6E7C2B"/>
    <w:rsid w:val="3E7072ED"/>
    <w:rsid w:val="3E715266"/>
    <w:rsid w:val="3E7350A4"/>
    <w:rsid w:val="3E759A13"/>
    <w:rsid w:val="3E831101"/>
    <w:rsid w:val="3E8592B2"/>
    <w:rsid w:val="3E91C629"/>
    <w:rsid w:val="3E920D3F"/>
    <w:rsid w:val="3E98F898"/>
    <w:rsid w:val="3E9EE1C0"/>
    <w:rsid w:val="3EAAD57F"/>
    <w:rsid w:val="3EAC9E59"/>
    <w:rsid w:val="3EB68000"/>
    <w:rsid w:val="3ECA6DF1"/>
    <w:rsid w:val="3ECCFDA7"/>
    <w:rsid w:val="3ED0B4AD"/>
    <w:rsid w:val="3ED87772"/>
    <w:rsid w:val="3EDDCC37"/>
    <w:rsid w:val="3EDE0576"/>
    <w:rsid w:val="3EE0BC4A"/>
    <w:rsid w:val="3EEC0301"/>
    <w:rsid w:val="3EF23327"/>
    <w:rsid w:val="3F10FE82"/>
    <w:rsid w:val="3F1ECB90"/>
    <w:rsid w:val="3F22AA25"/>
    <w:rsid w:val="3F232651"/>
    <w:rsid w:val="3F25E56B"/>
    <w:rsid w:val="3F30FCCF"/>
    <w:rsid w:val="3F310ECC"/>
    <w:rsid w:val="3F33CFA5"/>
    <w:rsid w:val="3F41A427"/>
    <w:rsid w:val="3F52E538"/>
    <w:rsid w:val="3F57D596"/>
    <w:rsid w:val="3F5BE3B3"/>
    <w:rsid w:val="3F5D8490"/>
    <w:rsid w:val="3F967916"/>
    <w:rsid w:val="3FA1874A"/>
    <w:rsid w:val="3FB0088C"/>
    <w:rsid w:val="3FB1340F"/>
    <w:rsid w:val="3FC02A9E"/>
    <w:rsid w:val="3FCD0DDB"/>
    <w:rsid w:val="3FD067DA"/>
    <w:rsid w:val="3FD4C890"/>
    <w:rsid w:val="3FE6BBBB"/>
    <w:rsid w:val="4004256E"/>
    <w:rsid w:val="4005D4F8"/>
    <w:rsid w:val="400DD6E5"/>
    <w:rsid w:val="40155EC9"/>
    <w:rsid w:val="401C42D2"/>
    <w:rsid w:val="401FBE0D"/>
    <w:rsid w:val="402024EE"/>
    <w:rsid w:val="402211D6"/>
    <w:rsid w:val="402FB6EF"/>
    <w:rsid w:val="40332FDD"/>
    <w:rsid w:val="4036BCEB"/>
    <w:rsid w:val="403AA40D"/>
    <w:rsid w:val="403CC01C"/>
    <w:rsid w:val="40525BBD"/>
    <w:rsid w:val="4061DD9C"/>
    <w:rsid w:val="4062D316"/>
    <w:rsid w:val="40683666"/>
    <w:rsid w:val="406EF771"/>
    <w:rsid w:val="4081B70B"/>
    <w:rsid w:val="4087AEC5"/>
    <w:rsid w:val="40A752A8"/>
    <w:rsid w:val="40AA5476"/>
    <w:rsid w:val="40ADB723"/>
    <w:rsid w:val="40B8FE1F"/>
    <w:rsid w:val="40BC62DF"/>
    <w:rsid w:val="40BCEEDD"/>
    <w:rsid w:val="40C33FC0"/>
    <w:rsid w:val="40D10F86"/>
    <w:rsid w:val="40D23FBA"/>
    <w:rsid w:val="40DD1225"/>
    <w:rsid w:val="40E0A7ED"/>
    <w:rsid w:val="40F50FAF"/>
    <w:rsid w:val="4104AEF8"/>
    <w:rsid w:val="411AC774"/>
    <w:rsid w:val="411B9797"/>
    <w:rsid w:val="41402A4F"/>
    <w:rsid w:val="41465656"/>
    <w:rsid w:val="41496D99"/>
    <w:rsid w:val="415BAA0C"/>
    <w:rsid w:val="415CE1EE"/>
    <w:rsid w:val="4171B332"/>
    <w:rsid w:val="418B0AF3"/>
    <w:rsid w:val="418D6877"/>
    <w:rsid w:val="41914AAE"/>
    <w:rsid w:val="4197A11A"/>
    <w:rsid w:val="41B55935"/>
    <w:rsid w:val="41BE4830"/>
    <w:rsid w:val="41C76290"/>
    <w:rsid w:val="41CD7715"/>
    <w:rsid w:val="41CE856C"/>
    <w:rsid w:val="41D297D0"/>
    <w:rsid w:val="41D300D7"/>
    <w:rsid w:val="41DC019D"/>
    <w:rsid w:val="41DD4CE5"/>
    <w:rsid w:val="41DFDEA3"/>
    <w:rsid w:val="4207E21F"/>
    <w:rsid w:val="420D56B9"/>
    <w:rsid w:val="42169700"/>
    <w:rsid w:val="4221B72C"/>
    <w:rsid w:val="42301F30"/>
    <w:rsid w:val="42305F3C"/>
    <w:rsid w:val="4230A84C"/>
    <w:rsid w:val="42379A79"/>
    <w:rsid w:val="42385155"/>
    <w:rsid w:val="4247E2BE"/>
    <w:rsid w:val="425AEE8D"/>
    <w:rsid w:val="425E0519"/>
    <w:rsid w:val="426E4324"/>
    <w:rsid w:val="42751AF3"/>
    <w:rsid w:val="427FCACE"/>
    <w:rsid w:val="428A9C38"/>
    <w:rsid w:val="42925E34"/>
    <w:rsid w:val="42B3FA27"/>
    <w:rsid w:val="42C0062F"/>
    <w:rsid w:val="42CEE693"/>
    <w:rsid w:val="42CFCB4E"/>
    <w:rsid w:val="42D71E29"/>
    <w:rsid w:val="42DED458"/>
    <w:rsid w:val="42E262A4"/>
    <w:rsid w:val="42E50234"/>
    <w:rsid w:val="42E5378D"/>
    <w:rsid w:val="42EE0101"/>
    <w:rsid w:val="42F928A8"/>
    <w:rsid w:val="4300A942"/>
    <w:rsid w:val="4308B63F"/>
    <w:rsid w:val="430B835E"/>
    <w:rsid w:val="4311E6C0"/>
    <w:rsid w:val="431A692C"/>
    <w:rsid w:val="43394FB3"/>
    <w:rsid w:val="433984F6"/>
    <w:rsid w:val="433A656A"/>
    <w:rsid w:val="433FFBCD"/>
    <w:rsid w:val="4343B2BB"/>
    <w:rsid w:val="43453D9E"/>
    <w:rsid w:val="434A2950"/>
    <w:rsid w:val="434B18DE"/>
    <w:rsid w:val="4357A6FD"/>
    <w:rsid w:val="43593182"/>
    <w:rsid w:val="4372E69C"/>
    <w:rsid w:val="437489D4"/>
    <w:rsid w:val="437B1F18"/>
    <w:rsid w:val="437D77CF"/>
    <w:rsid w:val="438B35E0"/>
    <w:rsid w:val="438DC473"/>
    <w:rsid w:val="438F2638"/>
    <w:rsid w:val="43A6C794"/>
    <w:rsid w:val="43ACD7BB"/>
    <w:rsid w:val="43AE1BCA"/>
    <w:rsid w:val="43AE753A"/>
    <w:rsid w:val="43B44C03"/>
    <w:rsid w:val="43BA533C"/>
    <w:rsid w:val="43BBAE62"/>
    <w:rsid w:val="43EC76BE"/>
    <w:rsid w:val="43F6C153"/>
    <w:rsid w:val="43F977F0"/>
    <w:rsid w:val="43FCD47A"/>
    <w:rsid w:val="44069F3E"/>
    <w:rsid w:val="4412EE2A"/>
    <w:rsid w:val="441747B5"/>
    <w:rsid w:val="441A1F6C"/>
    <w:rsid w:val="441B50C9"/>
    <w:rsid w:val="441ECC2C"/>
    <w:rsid w:val="44223EC8"/>
    <w:rsid w:val="443E661A"/>
    <w:rsid w:val="444EC3EF"/>
    <w:rsid w:val="4455771C"/>
    <w:rsid w:val="445C5B9E"/>
    <w:rsid w:val="445E8CBB"/>
    <w:rsid w:val="446B6C61"/>
    <w:rsid w:val="447B3150"/>
    <w:rsid w:val="447BA0D8"/>
    <w:rsid w:val="44803DA5"/>
    <w:rsid w:val="44807076"/>
    <w:rsid w:val="4489582D"/>
    <w:rsid w:val="44929A4C"/>
    <w:rsid w:val="44A74E50"/>
    <w:rsid w:val="44A8BD77"/>
    <w:rsid w:val="44A8EF4D"/>
    <w:rsid w:val="44AD82D4"/>
    <w:rsid w:val="44AE92A7"/>
    <w:rsid w:val="44BE6C42"/>
    <w:rsid w:val="44C3BB8B"/>
    <w:rsid w:val="44E20AB1"/>
    <w:rsid w:val="44E9280A"/>
    <w:rsid w:val="44EF11BF"/>
    <w:rsid w:val="44F5844B"/>
    <w:rsid w:val="45032317"/>
    <w:rsid w:val="450D6B23"/>
    <w:rsid w:val="450FE521"/>
    <w:rsid w:val="4513EA60"/>
    <w:rsid w:val="45141A36"/>
    <w:rsid w:val="4514D2CB"/>
    <w:rsid w:val="451D899F"/>
    <w:rsid w:val="4528F499"/>
    <w:rsid w:val="452A6BD0"/>
    <w:rsid w:val="452AA8F3"/>
    <w:rsid w:val="45317DE1"/>
    <w:rsid w:val="45473A6B"/>
    <w:rsid w:val="454A4E52"/>
    <w:rsid w:val="454F01AF"/>
    <w:rsid w:val="456381EF"/>
    <w:rsid w:val="456C1FDB"/>
    <w:rsid w:val="45890580"/>
    <w:rsid w:val="458FDF47"/>
    <w:rsid w:val="459B0A6D"/>
    <w:rsid w:val="459D2B96"/>
    <w:rsid w:val="45A05846"/>
    <w:rsid w:val="45A141FE"/>
    <w:rsid w:val="45A79B4E"/>
    <w:rsid w:val="45BD8C60"/>
    <w:rsid w:val="45C1DDA9"/>
    <w:rsid w:val="45D872A8"/>
    <w:rsid w:val="45D9D1D4"/>
    <w:rsid w:val="45DFA7FF"/>
    <w:rsid w:val="45EB3B03"/>
    <w:rsid w:val="45FA4628"/>
    <w:rsid w:val="45FB4B63"/>
    <w:rsid w:val="4606FDAE"/>
    <w:rsid w:val="460B7B66"/>
    <w:rsid w:val="461B99DC"/>
    <w:rsid w:val="46201C8A"/>
    <w:rsid w:val="46205583"/>
    <w:rsid w:val="4626401A"/>
    <w:rsid w:val="462D4739"/>
    <w:rsid w:val="463347BA"/>
    <w:rsid w:val="46466970"/>
    <w:rsid w:val="4655C8AF"/>
    <w:rsid w:val="465D4CF1"/>
    <w:rsid w:val="4664F66C"/>
    <w:rsid w:val="46660625"/>
    <w:rsid w:val="4666EB40"/>
    <w:rsid w:val="4670701E"/>
    <w:rsid w:val="467CA6DD"/>
    <w:rsid w:val="46816B1D"/>
    <w:rsid w:val="4686BB0F"/>
    <w:rsid w:val="468C4E79"/>
    <w:rsid w:val="468F1C05"/>
    <w:rsid w:val="4698D9EF"/>
    <w:rsid w:val="46A08795"/>
    <w:rsid w:val="46A10FA0"/>
    <w:rsid w:val="46A353EB"/>
    <w:rsid w:val="46ADFA7D"/>
    <w:rsid w:val="46AFBBE2"/>
    <w:rsid w:val="46BC0E26"/>
    <w:rsid w:val="46BED5F2"/>
    <w:rsid w:val="46C88A61"/>
    <w:rsid w:val="46E4B1B0"/>
    <w:rsid w:val="46ED8E5F"/>
    <w:rsid w:val="46F714E6"/>
    <w:rsid w:val="46FEB596"/>
    <w:rsid w:val="4710DE87"/>
    <w:rsid w:val="471B60AC"/>
    <w:rsid w:val="471D3DE1"/>
    <w:rsid w:val="47209AD5"/>
    <w:rsid w:val="47422152"/>
    <w:rsid w:val="47427479"/>
    <w:rsid w:val="4748F9A2"/>
    <w:rsid w:val="474DCD3B"/>
    <w:rsid w:val="475ED63C"/>
    <w:rsid w:val="47600EDE"/>
    <w:rsid w:val="476E0426"/>
    <w:rsid w:val="47867121"/>
    <w:rsid w:val="4794A547"/>
    <w:rsid w:val="479B01A8"/>
    <w:rsid w:val="479DD8DE"/>
    <w:rsid w:val="479EF795"/>
    <w:rsid w:val="47B3A8B8"/>
    <w:rsid w:val="47D6DA4E"/>
    <w:rsid w:val="47D76C9D"/>
    <w:rsid w:val="47EC3DE1"/>
    <w:rsid w:val="47FF79E8"/>
    <w:rsid w:val="48017381"/>
    <w:rsid w:val="4826EA3B"/>
    <w:rsid w:val="48279567"/>
    <w:rsid w:val="48363C82"/>
    <w:rsid w:val="484B6A0A"/>
    <w:rsid w:val="4851ED08"/>
    <w:rsid w:val="4857DEE3"/>
    <w:rsid w:val="48620F1A"/>
    <w:rsid w:val="4862ED17"/>
    <w:rsid w:val="486B49B2"/>
    <w:rsid w:val="4881906B"/>
    <w:rsid w:val="488FBA3F"/>
    <w:rsid w:val="4891CDA7"/>
    <w:rsid w:val="48972837"/>
    <w:rsid w:val="489A2785"/>
    <w:rsid w:val="489E3A05"/>
    <w:rsid w:val="48AF9EBB"/>
    <w:rsid w:val="48B03BB8"/>
    <w:rsid w:val="48B90B29"/>
    <w:rsid w:val="48C2AA92"/>
    <w:rsid w:val="48CEE466"/>
    <w:rsid w:val="48DD4D5E"/>
    <w:rsid w:val="48E31AAF"/>
    <w:rsid w:val="48E9B3C7"/>
    <w:rsid w:val="48EFA814"/>
    <w:rsid w:val="48F89FA5"/>
    <w:rsid w:val="48FE3C28"/>
    <w:rsid w:val="49037AAD"/>
    <w:rsid w:val="4908A325"/>
    <w:rsid w:val="490A36BC"/>
    <w:rsid w:val="4913062D"/>
    <w:rsid w:val="49175C8E"/>
    <w:rsid w:val="4917C2A1"/>
    <w:rsid w:val="4924BF83"/>
    <w:rsid w:val="4931E201"/>
    <w:rsid w:val="493688CF"/>
    <w:rsid w:val="49387BCB"/>
    <w:rsid w:val="493969E5"/>
    <w:rsid w:val="494813D0"/>
    <w:rsid w:val="4965AAA2"/>
    <w:rsid w:val="496BF15E"/>
    <w:rsid w:val="496FE865"/>
    <w:rsid w:val="497494D5"/>
    <w:rsid w:val="4975B689"/>
    <w:rsid w:val="497995F2"/>
    <w:rsid w:val="497B7FBE"/>
    <w:rsid w:val="49824FBF"/>
    <w:rsid w:val="498A1567"/>
    <w:rsid w:val="49A1DC03"/>
    <w:rsid w:val="49A85F05"/>
    <w:rsid w:val="49B6757C"/>
    <w:rsid w:val="49B7162B"/>
    <w:rsid w:val="49BA7327"/>
    <w:rsid w:val="49BBCA30"/>
    <w:rsid w:val="49C8767F"/>
    <w:rsid w:val="49C9C550"/>
    <w:rsid w:val="49CAF2EE"/>
    <w:rsid w:val="49CB025B"/>
    <w:rsid w:val="49D4C7DD"/>
    <w:rsid w:val="49DEAAD3"/>
    <w:rsid w:val="49DEF426"/>
    <w:rsid w:val="49E36EE1"/>
    <w:rsid w:val="49EDA0AF"/>
    <w:rsid w:val="49F014CE"/>
    <w:rsid w:val="49F9B01A"/>
    <w:rsid w:val="4A34B9A5"/>
    <w:rsid w:val="4A38EF2A"/>
    <w:rsid w:val="4A3C29F7"/>
    <w:rsid w:val="4A5059CE"/>
    <w:rsid w:val="4A5A7C44"/>
    <w:rsid w:val="4A5E976B"/>
    <w:rsid w:val="4A65D58B"/>
    <w:rsid w:val="4A7069E8"/>
    <w:rsid w:val="4A750BBA"/>
    <w:rsid w:val="4A8AEFA1"/>
    <w:rsid w:val="4A8CE22D"/>
    <w:rsid w:val="4A96C9A6"/>
    <w:rsid w:val="4AB4B94E"/>
    <w:rsid w:val="4AC35956"/>
    <w:rsid w:val="4AC59F8F"/>
    <w:rsid w:val="4ACBE162"/>
    <w:rsid w:val="4ACF5F4E"/>
    <w:rsid w:val="4AD4B0D3"/>
    <w:rsid w:val="4AD5FCB8"/>
    <w:rsid w:val="4AE096BC"/>
    <w:rsid w:val="4AE88E88"/>
    <w:rsid w:val="4AEAB771"/>
    <w:rsid w:val="4AECDD11"/>
    <w:rsid w:val="4AF3099E"/>
    <w:rsid w:val="4B020FF5"/>
    <w:rsid w:val="4B069604"/>
    <w:rsid w:val="4B07DAE2"/>
    <w:rsid w:val="4B1F3CAA"/>
    <w:rsid w:val="4B2AA7A7"/>
    <w:rsid w:val="4B468E9A"/>
    <w:rsid w:val="4B46A544"/>
    <w:rsid w:val="4B53F891"/>
    <w:rsid w:val="4B58404C"/>
    <w:rsid w:val="4B5B4336"/>
    <w:rsid w:val="4B60D953"/>
    <w:rsid w:val="4B72A6A7"/>
    <w:rsid w:val="4B73D41B"/>
    <w:rsid w:val="4B7BCB39"/>
    <w:rsid w:val="4B83E002"/>
    <w:rsid w:val="4B904C60"/>
    <w:rsid w:val="4BA1B116"/>
    <w:rsid w:val="4BB6D448"/>
    <w:rsid w:val="4BBBDAE8"/>
    <w:rsid w:val="4BC2765D"/>
    <w:rsid w:val="4BC852A7"/>
    <w:rsid w:val="4BDA655C"/>
    <w:rsid w:val="4BDB6700"/>
    <w:rsid w:val="4BE11211"/>
    <w:rsid w:val="4BE79070"/>
    <w:rsid w:val="4BE96B56"/>
    <w:rsid w:val="4BF4F676"/>
    <w:rsid w:val="4BF6CD28"/>
    <w:rsid w:val="4BF9D1F5"/>
    <w:rsid w:val="4C05BFE0"/>
    <w:rsid w:val="4C0B8F1D"/>
    <w:rsid w:val="4C169ADF"/>
    <w:rsid w:val="4C1D91B5"/>
    <w:rsid w:val="4C2ABF7B"/>
    <w:rsid w:val="4C2AE418"/>
    <w:rsid w:val="4C46D5A3"/>
    <w:rsid w:val="4C4A40CC"/>
    <w:rsid w:val="4C534B0C"/>
    <w:rsid w:val="4C593E5C"/>
    <w:rsid w:val="4C5D0255"/>
    <w:rsid w:val="4C7E9361"/>
    <w:rsid w:val="4C7F91F7"/>
    <w:rsid w:val="4C90DEA3"/>
    <w:rsid w:val="4C968E4A"/>
    <w:rsid w:val="4C9BA81D"/>
    <w:rsid w:val="4C9F2D4D"/>
    <w:rsid w:val="4CA36803"/>
    <w:rsid w:val="4CCB9BED"/>
    <w:rsid w:val="4CCE0908"/>
    <w:rsid w:val="4CD0535E"/>
    <w:rsid w:val="4CD5F215"/>
    <w:rsid w:val="4CDA0ADB"/>
    <w:rsid w:val="4CE03149"/>
    <w:rsid w:val="4CE363A0"/>
    <w:rsid w:val="4CE3A495"/>
    <w:rsid w:val="4CE8882C"/>
    <w:rsid w:val="4CE9B85F"/>
    <w:rsid w:val="4CFE1FB3"/>
    <w:rsid w:val="4D13EDB5"/>
    <w:rsid w:val="4D16DCE9"/>
    <w:rsid w:val="4D2C055D"/>
    <w:rsid w:val="4D372E08"/>
    <w:rsid w:val="4D3BF84E"/>
    <w:rsid w:val="4D3CF023"/>
    <w:rsid w:val="4D50C5A4"/>
    <w:rsid w:val="4D556EFA"/>
    <w:rsid w:val="4D687090"/>
    <w:rsid w:val="4D6A9EC9"/>
    <w:rsid w:val="4D7046F5"/>
    <w:rsid w:val="4D78FCCE"/>
    <w:rsid w:val="4D871116"/>
    <w:rsid w:val="4DA475B9"/>
    <w:rsid w:val="4DB6B5BC"/>
    <w:rsid w:val="4DC41A2B"/>
    <w:rsid w:val="4DD1AF34"/>
    <w:rsid w:val="4DE0B08F"/>
    <w:rsid w:val="4DE3C160"/>
    <w:rsid w:val="4DE47968"/>
    <w:rsid w:val="4DEBD967"/>
    <w:rsid w:val="4DEE2D8C"/>
    <w:rsid w:val="4DF2CD56"/>
    <w:rsid w:val="4DF9D3CE"/>
    <w:rsid w:val="4E092182"/>
    <w:rsid w:val="4E1116DE"/>
    <w:rsid w:val="4E2C8A4E"/>
    <w:rsid w:val="4E3D67CC"/>
    <w:rsid w:val="4E48146C"/>
    <w:rsid w:val="4E522BAA"/>
    <w:rsid w:val="4E69EAEF"/>
    <w:rsid w:val="4E6C28E8"/>
    <w:rsid w:val="4E74E406"/>
    <w:rsid w:val="4E7B0633"/>
    <w:rsid w:val="4E88826C"/>
    <w:rsid w:val="4E8C2B91"/>
    <w:rsid w:val="4EA10DCC"/>
    <w:rsid w:val="4EA404A0"/>
    <w:rsid w:val="4EB65D7E"/>
    <w:rsid w:val="4EBA08DD"/>
    <w:rsid w:val="4EC5EBC8"/>
    <w:rsid w:val="4ED22E20"/>
    <w:rsid w:val="4ED36310"/>
    <w:rsid w:val="4ED5B696"/>
    <w:rsid w:val="4EE2599F"/>
    <w:rsid w:val="4EF57B45"/>
    <w:rsid w:val="4F09F20C"/>
    <w:rsid w:val="4F0BA045"/>
    <w:rsid w:val="4F1653D2"/>
    <w:rsid w:val="4F18A049"/>
    <w:rsid w:val="4F1DB14F"/>
    <w:rsid w:val="4F29A456"/>
    <w:rsid w:val="4F31FC2D"/>
    <w:rsid w:val="4F3F6DCC"/>
    <w:rsid w:val="4F4BB9D7"/>
    <w:rsid w:val="4F67A446"/>
    <w:rsid w:val="4F814A16"/>
    <w:rsid w:val="4FA8A43E"/>
    <w:rsid w:val="4FADA0C5"/>
    <w:rsid w:val="4FAF2711"/>
    <w:rsid w:val="4FB199F7"/>
    <w:rsid w:val="4FB8C650"/>
    <w:rsid w:val="4FBB5C25"/>
    <w:rsid w:val="4FBF2DE8"/>
    <w:rsid w:val="4FC2D009"/>
    <w:rsid w:val="4FC5B04B"/>
    <w:rsid w:val="4FCA9EBE"/>
    <w:rsid w:val="4FCC0664"/>
    <w:rsid w:val="4FDB960D"/>
    <w:rsid w:val="4FF692C7"/>
    <w:rsid w:val="4FFB175E"/>
    <w:rsid w:val="5013E2F5"/>
    <w:rsid w:val="50187E11"/>
    <w:rsid w:val="501F6EF2"/>
    <w:rsid w:val="5038E495"/>
    <w:rsid w:val="50403F70"/>
    <w:rsid w:val="504EBAEA"/>
    <w:rsid w:val="5051D890"/>
    <w:rsid w:val="505B6F22"/>
    <w:rsid w:val="505ED3C8"/>
    <w:rsid w:val="509FFF1A"/>
    <w:rsid w:val="50AA797C"/>
    <w:rsid w:val="50BF7EEF"/>
    <w:rsid w:val="50F671CF"/>
    <w:rsid w:val="511C7F25"/>
    <w:rsid w:val="51212146"/>
    <w:rsid w:val="512A96A8"/>
    <w:rsid w:val="512E0602"/>
    <w:rsid w:val="513A26C7"/>
    <w:rsid w:val="51474B10"/>
    <w:rsid w:val="514E2938"/>
    <w:rsid w:val="514FBEED"/>
    <w:rsid w:val="5151200C"/>
    <w:rsid w:val="51581DAD"/>
    <w:rsid w:val="516378EA"/>
    <w:rsid w:val="5164BE28"/>
    <w:rsid w:val="51650F30"/>
    <w:rsid w:val="51766BCB"/>
    <w:rsid w:val="5177B9BF"/>
    <w:rsid w:val="517A70F6"/>
    <w:rsid w:val="5184105F"/>
    <w:rsid w:val="5184F653"/>
    <w:rsid w:val="5186BE37"/>
    <w:rsid w:val="5188FDF5"/>
    <w:rsid w:val="51916E7A"/>
    <w:rsid w:val="519DCF39"/>
    <w:rsid w:val="519FB247"/>
    <w:rsid w:val="51A3279A"/>
    <w:rsid w:val="51A36503"/>
    <w:rsid w:val="51A37DAB"/>
    <w:rsid w:val="51A608BA"/>
    <w:rsid w:val="51AC33D5"/>
    <w:rsid w:val="51C5756B"/>
    <w:rsid w:val="51D4BA91"/>
    <w:rsid w:val="51DE0B63"/>
    <w:rsid w:val="51DE435D"/>
    <w:rsid w:val="51DFE268"/>
    <w:rsid w:val="51F11594"/>
    <w:rsid w:val="51FC95BE"/>
    <w:rsid w:val="52018899"/>
    <w:rsid w:val="52054BCC"/>
    <w:rsid w:val="52186A4B"/>
    <w:rsid w:val="521CAEE3"/>
    <w:rsid w:val="521CB155"/>
    <w:rsid w:val="521CE925"/>
    <w:rsid w:val="521FA757"/>
    <w:rsid w:val="522848A5"/>
    <w:rsid w:val="522AE5AB"/>
    <w:rsid w:val="522B6809"/>
    <w:rsid w:val="522D572B"/>
    <w:rsid w:val="5235F83B"/>
    <w:rsid w:val="5236771F"/>
    <w:rsid w:val="5241B513"/>
    <w:rsid w:val="524DC305"/>
    <w:rsid w:val="525ACB8C"/>
    <w:rsid w:val="525EBEFB"/>
    <w:rsid w:val="526151BA"/>
    <w:rsid w:val="526A8E7C"/>
    <w:rsid w:val="52761EF8"/>
    <w:rsid w:val="5277E6DC"/>
    <w:rsid w:val="527D2FFD"/>
    <w:rsid w:val="5280FF1D"/>
    <w:rsid w:val="528BA5B7"/>
    <w:rsid w:val="529210AB"/>
    <w:rsid w:val="5295F867"/>
    <w:rsid w:val="529AB699"/>
    <w:rsid w:val="52A1396C"/>
    <w:rsid w:val="52A94CDE"/>
    <w:rsid w:val="52AFB2A2"/>
    <w:rsid w:val="52B2259A"/>
    <w:rsid w:val="52B55E08"/>
    <w:rsid w:val="52C8DF9E"/>
    <w:rsid w:val="52C97565"/>
    <w:rsid w:val="52CB37FA"/>
    <w:rsid w:val="52CCC8AC"/>
    <w:rsid w:val="52CD7325"/>
    <w:rsid w:val="52D4CD21"/>
    <w:rsid w:val="52DB549C"/>
    <w:rsid w:val="52E08B85"/>
    <w:rsid w:val="52E2A3CB"/>
    <w:rsid w:val="52E48E43"/>
    <w:rsid w:val="52E8F92E"/>
    <w:rsid w:val="52EFB196"/>
    <w:rsid w:val="52FDA1BD"/>
    <w:rsid w:val="53046D8C"/>
    <w:rsid w:val="5309510B"/>
    <w:rsid w:val="5317BBF5"/>
    <w:rsid w:val="532229F1"/>
    <w:rsid w:val="532BF087"/>
    <w:rsid w:val="532F176F"/>
    <w:rsid w:val="53330CD2"/>
    <w:rsid w:val="5347C952"/>
    <w:rsid w:val="53483E4E"/>
    <w:rsid w:val="536964A5"/>
    <w:rsid w:val="536C6518"/>
    <w:rsid w:val="536F0127"/>
    <w:rsid w:val="537B3C2D"/>
    <w:rsid w:val="537E8A9F"/>
    <w:rsid w:val="538964B8"/>
    <w:rsid w:val="53AF435D"/>
    <w:rsid w:val="53B32F92"/>
    <w:rsid w:val="53BC9D0C"/>
    <w:rsid w:val="53C940AF"/>
    <w:rsid w:val="53C983E0"/>
    <w:rsid w:val="53CD5210"/>
    <w:rsid w:val="53D0E645"/>
    <w:rsid w:val="53DDDFF0"/>
    <w:rsid w:val="53E33F09"/>
    <w:rsid w:val="53FDDADA"/>
    <w:rsid w:val="540B6FC5"/>
    <w:rsid w:val="5410B5EC"/>
    <w:rsid w:val="541E1FF4"/>
    <w:rsid w:val="543539E8"/>
    <w:rsid w:val="543609F4"/>
    <w:rsid w:val="543FB8A0"/>
    <w:rsid w:val="54414C70"/>
    <w:rsid w:val="54438DAE"/>
    <w:rsid w:val="54593EE4"/>
    <w:rsid w:val="54687E26"/>
    <w:rsid w:val="546A4907"/>
    <w:rsid w:val="546A8B13"/>
    <w:rsid w:val="54788474"/>
    <w:rsid w:val="547B1050"/>
    <w:rsid w:val="547C7FE7"/>
    <w:rsid w:val="5484D5B2"/>
    <w:rsid w:val="54870421"/>
    <w:rsid w:val="54871FD1"/>
    <w:rsid w:val="54895EC1"/>
    <w:rsid w:val="548D91A5"/>
    <w:rsid w:val="54962558"/>
    <w:rsid w:val="54B65C43"/>
    <w:rsid w:val="54CD04C4"/>
    <w:rsid w:val="54DAD839"/>
    <w:rsid w:val="54E07BE0"/>
    <w:rsid w:val="54E630FB"/>
    <w:rsid w:val="54F234E9"/>
    <w:rsid w:val="54F39B37"/>
    <w:rsid w:val="54F4E735"/>
    <w:rsid w:val="54FD7ACA"/>
    <w:rsid w:val="54FE5239"/>
    <w:rsid w:val="54FFDCCA"/>
    <w:rsid w:val="550BA699"/>
    <w:rsid w:val="551AEAAE"/>
    <w:rsid w:val="551F6986"/>
    <w:rsid w:val="5528897A"/>
    <w:rsid w:val="552B5F25"/>
    <w:rsid w:val="553A6BFF"/>
    <w:rsid w:val="55575921"/>
    <w:rsid w:val="55601373"/>
    <w:rsid w:val="556705A3"/>
    <w:rsid w:val="556DB33A"/>
    <w:rsid w:val="55794E32"/>
    <w:rsid w:val="55869F64"/>
    <w:rsid w:val="559503BD"/>
    <w:rsid w:val="55969FF5"/>
    <w:rsid w:val="559A4525"/>
    <w:rsid w:val="559BF93C"/>
    <w:rsid w:val="55A03700"/>
    <w:rsid w:val="55A19716"/>
    <w:rsid w:val="55AABD29"/>
    <w:rsid w:val="55B3A1CF"/>
    <w:rsid w:val="55BAF1F9"/>
    <w:rsid w:val="55C9E888"/>
    <w:rsid w:val="55D8125C"/>
    <w:rsid w:val="55DB1371"/>
    <w:rsid w:val="55DE1173"/>
    <w:rsid w:val="55DF6D37"/>
    <w:rsid w:val="55F88266"/>
    <w:rsid w:val="560D6469"/>
    <w:rsid w:val="56143C4C"/>
    <w:rsid w:val="56230145"/>
    <w:rsid w:val="5623110E"/>
    <w:rsid w:val="563DB3AC"/>
    <w:rsid w:val="5640F7C2"/>
    <w:rsid w:val="56513085"/>
    <w:rsid w:val="5658E13C"/>
    <w:rsid w:val="565B5E4A"/>
    <w:rsid w:val="56737B88"/>
    <w:rsid w:val="5674DB9E"/>
    <w:rsid w:val="5688CD6E"/>
    <w:rsid w:val="568B62B0"/>
    <w:rsid w:val="568FE234"/>
    <w:rsid w:val="569C7871"/>
    <w:rsid w:val="56A39BC6"/>
    <w:rsid w:val="56AAF646"/>
    <w:rsid w:val="56B197CB"/>
    <w:rsid w:val="56B40052"/>
    <w:rsid w:val="56BDBEC2"/>
    <w:rsid w:val="56C0E410"/>
    <w:rsid w:val="56D26D84"/>
    <w:rsid w:val="56D57B25"/>
    <w:rsid w:val="570C9410"/>
    <w:rsid w:val="570EDE82"/>
    <w:rsid w:val="57134B0B"/>
    <w:rsid w:val="571490CF"/>
    <w:rsid w:val="5729675F"/>
    <w:rsid w:val="572C0679"/>
    <w:rsid w:val="572CD235"/>
    <w:rsid w:val="572E8AD4"/>
    <w:rsid w:val="57341551"/>
    <w:rsid w:val="5739200E"/>
    <w:rsid w:val="57461126"/>
    <w:rsid w:val="57532516"/>
    <w:rsid w:val="576BFB27"/>
    <w:rsid w:val="5773CC7E"/>
    <w:rsid w:val="5775478C"/>
    <w:rsid w:val="5780F35C"/>
    <w:rsid w:val="57814747"/>
    <w:rsid w:val="578D6921"/>
    <w:rsid w:val="5794182C"/>
    <w:rsid w:val="57A88C93"/>
    <w:rsid w:val="57A989AD"/>
    <w:rsid w:val="57C21198"/>
    <w:rsid w:val="57C2C38D"/>
    <w:rsid w:val="57C36AD8"/>
    <w:rsid w:val="57C8061A"/>
    <w:rsid w:val="57D2CBED"/>
    <w:rsid w:val="57F35768"/>
    <w:rsid w:val="57F5CB6E"/>
    <w:rsid w:val="580BB173"/>
    <w:rsid w:val="580CE46C"/>
    <w:rsid w:val="5814397F"/>
    <w:rsid w:val="581C5DC4"/>
    <w:rsid w:val="582054EA"/>
    <w:rsid w:val="582C6D9B"/>
    <w:rsid w:val="5831D097"/>
    <w:rsid w:val="5834223E"/>
    <w:rsid w:val="5839E1EE"/>
    <w:rsid w:val="583C8A41"/>
    <w:rsid w:val="583D2427"/>
    <w:rsid w:val="5841192B"/>
    <w:rsid w:val="584D526C"/>
    <w:rsid w:val="585C28A8"/>
    <w:rsid w:val="586BF301"/>
    <w:rsid w:val="5875EA4E"/>
    <w:rsid w:val="5884CD2A"/>
    <w:rsid w:val="5893A971"/>
    <w:rsid w:val="589B762F"/>
    <w:rsid w:val="589CCF84"/>
    <w:rsid w:val="58A5AF41"/>
    <w:rsid w:val="58ABCCCB"/>
    <w:rsid w:val="58B32AC2"/>
    <w:rsid w:val="58B32B72"/>
    <w:rsid w:val="58BAFEC4"/>
    <w:rsid w:val="58BF46DD"/>
    <w:rsid w:val="58C963A3"/>
    <w:rsid w:val="58CA24B7"/>
    <w:rsid w:val="58D98938"/>
    <w:rsid w:val="58DF7D85"/>
    <w:rsid w:val="58F375A1"/>
    <w:rsid w:val="58FE529E"/>
    <w:rsid w:val="59004AE2"/>
    <w:rsid w:val="5912F6F2"/>
    <w:rsid w:val="5915B235"/>
    <w:rsid w:val="5918B6F2"/>
    <w:rsid w:val="5923BF1D"/>
    <w:rsid w:val="592824BC"/>
    <w:rsid w:val="593D4E93"/>
    <w:rsid w:val="593EA621"/>
    <w:rsid w:val="594A0C0E"/>
    <w:rsid w:val="5953E73A"/>
    <w:rsid w:val="59564BE9"/>
    <w:rsid w:val="5958261E"/>
    <w:rsid w:val="5962733E"/>
    <w:rsid w:val="59632FC8"/>
    <w:rsid w:val="596A7A8F"/>
    <w:rsid w:val="596E6C94"/>
    <w:rsid w:val="597E849E"/>
    <w:rsid w:val="598735B9"/>
    <w:rsid w:val="599BB0D5"/>
    <w:rsid w:val="599BB7B1"/>
    <w:rsid w:val="59A65BD6"/>
    <w:rsid w:val="59A91E62"/>
    <w:rsid w:val="59B695A5"/>
    <w:rsid w:val="59CE8F12"/>
    <w:rsid w:val="59CFA2CC"/>
    <w:rsid w:val="59D467AF"/>
    <w:rsid w:val="59ECE157"/>
    <w:rsid w:val="59EE6626"/>
    <w:rsid w:val="59F988D3"/>
    <w:rsid w:val="59FD2FAC"/>
    <w:rsid w:val="59FD62B4"/>
    <w:rsid w:val="5A01D9A9"/>
    <w:rsid w:val="5A02E0F7"/>
    <w:rsid w:val="5A0CC6BB"/>
    <w:rsid w:val="5A0F1667"/>
    <w:rsid w:val="5A13F40A"/>
    <w:rsid w:val="5A1B4A1E"/>
    <w:rsid w:val="5A1ED7C2"/>
    <w:rsid w:val="5A21059F"/>
    <w:rsid w:val="5A222477"/>
    <w:rsid w:val="5A2A7023"/>
    <w:rsid w:val="5A2BFCB2"/>
    <w:rsid w:val="5A3FC769"/>
    <w:rsid w:val="5A41E449"/>
    <w:rsid w:val="5A4610C6"/>
    <w:rsid w:val="5A4A63C2"/>
    <w:rsid w:val="5A53F401"/>
    <w:rsid w:val="5A5A52D9"/>
    <w:rsid w:val="5A5A7A41"/>
    <w:rsid w:val="5A7375F1"/>
    <w:rsid w:val="5A772E73"/>
    <w:rsid w:val="5A7B6B3F"/>
    <w:rsid w:val="5A7E09F3"/>
    <w:rsid w:val="5A813A0C"/>
    <w:rsid w:val="5A824850"/>
    <w:rsid w:val="5A8255B6"/>
    <w:rsid w:val="5A968532"/>
    <w:rsid w:val="5A9A57D5"/>
    <w:rsid w:val="5A9ED449"/>
    <w:rsid w:val="5A9F518B"/>
    <w:rsid w:val="5AA6A1E6"/>
    <w:rsid w:val="5AADEF05"/>
    <w:rsid w:val="5AC16A01"/>
    <w:rsid w:val="5AC96529"/>
    <w:rsid w:val="5AD9F625"/>
    <w:rsid w:val="5ADDC8DC"/>
    <w:rsid w:val="5AF8CFA9"/>
    <w:rsid w:val="5AFDE16F"/>
    <w:rsid w:val="5B04CF64"/>
    <w:rsid w:val="5B0C3AB5"/>
    <w:rsid w:val="5B0C7248"/>
    <w:rsid w:val="5B11BE5E"/>
    <w:rsid w:val="5B13F52D"/>
    <w:rsid w:val="5B143D3F"/>
    <w:rsid w:val="5B1CE481"/>
    <w:rsid w:val="5B274789"/>
    <w:rsid w:val="5B31E896"/>
    <w:rsid w:val="5B49C653"/>
    <w:rsid w:val="5B56AFE2"/>
    <w:rsid w:val="5B715941"/>
    <w:rsid w:val="5B8D5CF9"/>
    <w:rsid w:val="5B924C57"/>
    <w:rsid w:val="5B97C19C"/>
    <w:rsid w:val="5B99929C"/>
    <w:rsid w:val="5BA6B5A3"/>
    <w:rsid w:val="5BB0C3EE"/>
    <w:rsid w:val="5BB4FA2C"/>
    <w:rsid w:val="5BB72A85"/>
    <w:rsid w:val="5BBD1C96"/>
    <w:rsid w:val="5BBD3C23"/>
    <w:rsid w:val="5BCE10D7"/>
    <w:rsid w:val="5BD76FAF"/>
    <w:rsid w:val="5BDA5621"/>
    <w:rsid w:val="5BE38FBE"/>
    <w:rsid w:val="5BEC5CBD"/>
    <w:rsid w:val="5BF02909"/>
    <w:rsid w:val="5BF3B798"/>
    <w:rsid w:val="5C01C666"/>
    <w:rsid w:val="5C040412"/>
    <w:rsid w:val="5C05094D"/>
    <w:rsid w:val="5C11A87C"/>
    <w:rsid w:val="5C203304"/>
    <w:rsid w:val="5C21FAE8"/>
    <w:rsid w:val="5C25C955"/>
    <w:rsid w:val="5C28647D"/>
    <w:rsid w:val="5C2E0028"/>
    <w:rsid w:val="5C3B0103"/>
    <w:rsid w:val="5C3BF86E"/>
    <w:rsid w:val="5C4D3086"/>
    <w:rsid w:val="5C87C5E9"/>
    <w:rsid w:val="5C87F85E"/>
    <w:rsid w:val="5C8A37ED"/>
    <w:rsid w:val="5C93A59B"/>
    <w:rsid w:val="5C9B2BCF"/>
    <w:rsid w:val="5CA3BEBA"/>
    <w:rsid w:val="5CAFFC63"/>
    <w:rsid w:val="5CC08C0A"/>
    <w:rsid w:val="5CC893DC"/>
    <w:rsid w:val="5CD17B0A"/>
    <w:rsid w:val="5CD2A68D"/>
    <w:rsid w:val="5CD91919"/>
    <w:rsid w:val="5CE29546"/>
    <w:rsid w:val="5CE4ED04"/>
    <w:rsid w:val="5CE8F22F"/>
    <w:rsid w:val="5CF0C283"/>
    <w:rsid w:val="5D087380"/>
    <w:rsid w:val="5D138F89"/>
    <w:rsid w:val="5D23EE2A"/>
    <w:rsid w:val="5D2AAE66"/>
    <w:rsid w:val="5D3BFC21"/>
    <w:rsid w:val="5D48AB31"/>
    <w:rsid w:val="5D50B669"/>
    <w:rsid w:val="5D57108B"/>
    <w:rsid w:val="5D6B3E67"/>
    <w:rsid w:val="5D6EAE9C"/>
    <w:rsid w:val="5D792FE5"/>
    <w:rsid w:val="5D7BD7E9"/>
    <w:rsid w:val="5D84BA79"/>
    <w:rsid w:val="5D881577"/>
    <w:rsid w:val="5D92852F"/>
    <w:rsid w:val="5D9BD864"/>
    <w:rsid w:val="5DA4F858"/>
    <w:rsid w:val="5DB98DB4"/>
    <w:rsid w:val="5DC33CCD"/>
    <w:rsid w:val="5DC91A3C"/>
    <w:rsid w:val="5DD416F4"/>
    <w:rsid w:val="5DD7EC6D"/>
    <w:rsid w:val="5DDA1E7E"/>
    <w:rsid w:val="5DDC09F6"/>
    <w:rsid w:val="5DE45885"/>
    <w:rsid w:val="5E09F781"/>
    <w:rsid w:val="5E13C6C0"/>
    <w:rsid w:val="5E1BA963"/>
    <w:rsid w:val="5E1FF008"/>
    <w:rsid w:val="5E327665"/>
    <w:rsid w:val="5E49EE0F"/>
    <w:rsid w:val="5E4B196D"/>
    <w:rsid w:val="5E528604"/>
    <w:rsid w:val="5E619CCD"/>
    <w:rsid w:val="5E647D60"/>
    <w:rsid w:val="5E6C22F6"/>
    <w:rsid w:val="5E84A46E"/>
    <w:rsid w:val="5E8B4E55"/>
    <w:rsid w:val="5E9AE426"/>
    <w:rsid w:val="5E9B0C65"/>
    <w:rsid w:val="5EA33961"/>
    <w:rsid w:val="5EAFE64F"/>
    <w:rsid w:val="5EBB5F51"/>
    <w:rsid w:val="5EBEC3E8"/>
    <w:rsid w:val="5EC2C913"/>
    <w:rsid w:val="5ECBD62D"/>
    <w:rsid w:val="5ECC687C"/>
    <w:rsid w:val="5ECD0A62"/>
    <w:rsid w:val="5EE24A64"/>
    <w:rsid w:val="5EEA4C8C"/>
    <w:rsid w:val="5EF8E78C"/>
    <w:rsid w:val="5F030D07"/>
    <w:rsid w:val="5F092E0B"/>
    <w:rsid w:val="5F0BA318"/>
    <w:rsid w:val="5F1BDFCD"/>
    <w:rsid w:val="5F1C4E81"/>
    <w:rsid w:val="5F266380"/>
    <w:rsid w:val="5F396DB1"/>
    <w:rsid w:val="5F39D00F"/>
    <w:rsid w:val="5F47547E"/>
    <w:rsid w:val="5F633EED"/>
    <w:rsid w:val="5F6AFE29"/>
    <w:rsid w:val="5F713070"/>
    <w:rsid w:val="5F75AF48"/>
    <w:rsid w:val="5F79D844"/>
    <w:rsid w:val="5F7E819A"/>
    <w:rsid w:val="5F8EF1A0"/>
    <w:rsid w:val="5F9BFE6A"/>
    <w:rsid w:val="5F9EF5C4"/>
    <w:rsid w:val="5FA3BB21"/>
    <w:rsid w:val="5FAA9AA9"/>
    <w:rsid w:val="5FB321D1"/>
    <w:rsid w:val="5FBF5859"/>
    <w:rsid w:val="5FC03366"/>
    <w:rsid w:val="5FC03EF9"/>
    <w:rsid w:val="5FC5881A"/>
    <w:rsid w:val="5FFDD1D5"/>
    <w:rsid w:val="60121455"/>
    <w:rsid w:val="60174881"/>
    <w:rsid w:val="601D2CE8"/>
    <w:rsid w:val="602A3C5B"/>
    <w:rsid w:val="602FD40E"/>
    <w:rsid w:val="603581D6"/>
    <w:rsid w:val="6051A928"/>
    <w:rsid w:val="606572C0"/>
    <w:rsid w:val="607BCB7B"/>
    <w:rsid w:val="608073E4"/>
    <w:rsid w:val="60809C56"/>
    <w:rsid w:val="60812960"/>
    <w:rsid w:val="6083C470"/>
    <w:rsid w:val="608B6CEA"/>
    <w:rsid w:val="609E4A93"/>
    <w:rsid w:val="60A09F1E"/>
    <w:rsid w:val="60A8ED38"/>
    <w:rsid w:val="60B3D49C"/>
    <w:rsid w:val="60B9863F"/>
    <w:rsid w:val="60BE034E"/>
    <w:rsid w:val="60DE6EBD"/>
    <w:rsid w:val="60F05EFF"/>
    <w:rsid w:val="60F24DA2"/>
    <w:rsid w:val="60F31E5C"/>
    <w:rsid w:val="60F6CF2B"/>
    <w:rsid w:val="60FB82F3"/>
    <w:rsid w:val="60FDF00E"/>
    <w:rsid w:val="61003A64"/>
    <w:rsid w:val="61013C08"/>
    <w:rsid w:val="61021EEE"/>
    <w:rsid w:val="6110184F"/>
    <w:rsid w:val="6113618F"/>
    <w:rsid w:val="612E06B9"/>
    <w:rsid w:val="612F9A50"/>
    <w:rsid w:val="614632F7"/>
    <w:rsid w:val="61586D5A"/>
    <w:rsid w:val="6177A0D0"/>
    <w:rsid w:val="617BE5A2"/>
    <w:rsid w:val="617D9205"/>
    <w:rsid w:val="61855AFF"/>
    <w:rsid w:val="61883382"/>
    <w:rsid w:val="618F5CB4"/>
    <w:rsid w:val="61B4A7F8"/>
    <w:rsid w:val="61C703AF"/>
    <w:rsid w:val="61CF3B64"/>
    <w:rsid w:val="61D7A8B9"/>
    <w:rsid w:val="61DAF25E"/>
    <w:rsid w:val="61E9F84C"/>
    <w:rsid w:val="61EB0E9F"/>
    <w:rsid w:val="61EF8676"/>
    <w:rsid w:val="61F07C1A"/>
    <w:rsid w:val="61F158AF"/>
    <w:rsid w:val="61FEB460"/>
    <w:rsid w:val="621C83F8"/>
    <w:rsid w:val="621E17A2"/>
    <w:rsid w:val="62291A35"/>
    <w:rsid w:val="622B800C"/>
    <w:rsid w:val="6247280A"/>
    <w:rsid w:val="6263475D"/>
    <w:rsid w:val="626420D2"/>
    <w:rsid w:val="626A30AF"/>
    <w:rsid w:val="626F2514"/>
    <w:rsid w:val="626FA9E4"/>
    <w:rsid w:val="62707877"/>
    <w:rsid w:val="6282C41C"/>
    <w:rsid w:val="62870105"/>
    <w:rsid w:val="6288DD6E"/>
    <w:rsid w:val="628F0FE0"/>
    <w:rsid w:val="628F260C"/>
    <w:rsid w:val="6295299F"/>
    <w:rsid w:val="6298F05F"/>
    <w:rsid w:val="62B6CB43"/>
    <w:rsid w:val="62B725C6"/>
    <w:rsid w:val="62B81FB2"/>
    <w:rsid w:val="62CD68D3"/>
    <w:rsid w:val="62DA1148"/>
    <w:rsid w:val="62DA2CF3"/>
    <w:rsid w:val="62E9EF33"/>
    <w:rsid w:val="62EFE430"/>
    <w:rsid w:val="62F1EDD2"/>
    <w:rsid w:val="62F39D51"/>
    <w:rsid w:val="62F59585"/>
    <w:rsid w:val="6308642A"/>
    <w:rsid w:val="631240A5"/>
    <w:rsid w:val="631CCDFE"/>
    <w:rsid w:val="631FEE2B"/>
    <w:rsid w:val="63299A2B"/>
    <w:rsid w:val="632A398C"/>
    <w:rsid w:val="632C12DC"/>
    <w:rsid w:val="6335C347"/>
    <w:rsid w:val="635C1ABB"/>
    <w:rsid w:val="6364AD4A"/>
    <w:rsid w:val="63656168"/>
    <w:rsid w:val="63690D52"/>
    <w:rsid w:val="63701F42"/>
    <w:rsid w:val="6373FE28"/>
    <w:rsid w:val="637D3BC2"/>
    <w:rsid w:val="6382EE28"/>
    <w:rsid w:val="6387A47E"/>
    <w:rsid w:val="638B1768"/>
    <w:rsid w:val="638CBA14"/>
    <w:rsid w:val="639D56DF"/>
    <w:rsid w:val="63A71BA1"/>
    <w:rsid w:val="63AE33A3"/>
    <w:rsid w:val="63B8B900"/>
    <w:rsid w:val="63B94D67"/>
    <w:rsid w:val="63CE46CE"/>
    <w:rsid w:val="63D4DC91"/>
    <w:rsid w:val="63E732F8"/>
    <w:rsid w:val="63F65ADC"/>
    <w:rsid w:val="64022AAA"/>
    <w:rsid w:val="640E78E6"/>
    <w:rsid w:val="6419CD4C"/>
    <w:rsid w:val="64316C3B"/>
    <w:rsid w:val="64336243"/>
    <w:rsid w:val="64487013"/>
    <w:rsid w:val="645D5AF7"/>
    <w:rsid w:val="645F472A"/>
    <w:rsid w:val="6466A2EA"/>
    <w:rsid w:val="64675D27"/>
    <w:rsid w:val="6470A88F"/>
    <w:rsid w:val="647EA1F0"/>
    <w:rsid w:val="6481782B"/>
    <w:rsid w:val="648A5DC0"/>
    <w:rsid w:val="64A11C9D"/>
    <w:rsid w:val="64A65C34"/>
    <w:rsid w:val="64AB753A"/>
    <w:rsid w:val="64B2F556"/>
    <w:rsid w:val="64B71087"/>
    <w:rsid w:val="64C6305A"/>
    <w:rsid w:val="64CCEC2A"/>
    <w:rsid w:val="64D6F246"/>
    <w:rsid w:val="64DE690D"/>
    <w:rsid w:val="64EB2AC3"/>
    <w:rsid w:val="64EC1789"/>
    <w:rsid w:val="64ECA0FC"/>
    <w:rsid w:val="64F8ABCF"/>
    <w:rsid w:val="65076F3C"/>
    <w:rsid w:val="6508F1CF"/>
    <w:rsid w:val="650AA819"/>
    <w:rsid w:val="650E9653"/>
    <w:rsid w:val="651017B2"/>
    <w:rsid w:val="651C60A9"/>
    <w:rsid w:val="65232BDD"/>
    <w:rsid w:val="65253840"/>
    <w:rsid w:val="6526C291"/>
    <w:rsid w:val="6533BEAE"/>
    <w:rsid w:val="653E238B"/>
    <w:rsid w:val="6548161B"/>
    <w:rsid w:val="655A2F32"/>
    <w:rsid w:val="656326C3"/>
    <w:rsid w:val="6565D04F"/>
    <w:rsid w:val="6565E355"/>
    <w:rsid w:val="65735F86"/>
    <w:rsid w:val="6579D1FB"/>
    <w:rsid w:val="6580A674"/>
    <w:rsid w:val="65827543"/>
    <w:rsid w:val="65889CBA"/>
    <w:rsid w:val="659305CE"/>
    <w:rsid w:val="65940C5A"/>
    <w:rsid w:val="6594A8E5"/>
    <w:rsid w:val="65A00C15"/>
    <w:rsid w:val="65A2A965"/>
    <w:rsid w:val="65A7D056"/>
    <w:rsid w:val="65A9ACD0"/>
    <w:rsid w:val="65B26228"/>
    <w:rsid w:val="65B8E4FB"/>
    <w:rsid w:val="65C12263"/>
    <w:rsid w:val="65CC527F"/>
    <w:rsid w:val="65DAA178"/>
    <w:rsid w:val="65E527A1"/>
    <w:rsid w:val="65E92234"/>
    <w:rsid w:val="65E97F0E"/>
    <w:rsid w:val="65EE075E"/>
    <w:rsid w:val="65F430EE"/>
    <w:rsid w:val="65F4ABC0"/>
    <w:rsid w:val="66079EFA"/>
    <w:rsid w:val="6620FC9A"/>
    <w:rsid w:val="6625C1F7"/>
    <w:rsid w:val="663A5360"/>
    <w:rsid w:val="66415C12"/>
    <w:rsid w:val="6653EAFC"/>
    <w:rsid w:val="6667015A"/>
    <w:rsid w:val="66726AA9"/>
    <w:rsid w:val="6675256A"/>
    <w:rsid w:val="667AF4D0"/>
    <w:rsid w:val="6681EC54"/>
    <w:rsid w:val="66827666"/>
    <w:rsid w:val="6684A29A"/>
    <w:rsid w:val="668B65BA"/>
    <w:rsid w:val="668C7B71"/>
    <w:rsid w:val="668EAE4A"/>
    <w:rsid w:val="66A069CF"/>
    <w:rsid w:val="66A28CA3"/>
    <w:rsid w:val="66BBDDE8"/>
    <w:rsid w:val="66BE9231"/>
    <w:rsid w:val="66BFD8F5"/>
    <w:rsid w:val="66C6EEEC"/>
    <w:rsid w:val="66D0324C"/>
    <w:rsid w:val="66D39358"/>
    <w:rsid w:val="66DEF65B"/>
    <w:rsid w:val="66DFDA7A"/>
    <w:rsid w:val="66E01E1B"/>
    <w:rsid w:val="66E6904D"/>
    <w:rsid w:val="66F16022"/>
    <w:rsid w:val="67008B41"/>
    <w:rsid w:val="670C6943"/>
    <w:rsid w:val="6716A2EF"/>
    <w:rsid w:val="6717FA6F"/>
    <w:rsid w:val="673E8CC5"/>
    <w:rsid w:val="674B0A0D"/>
    <w:rsid w:val="674CE577"/>
    <w:rsid w:val="67545B23"/>
    <w:rsid w:val="675991D6"/>
    <w:rsid w:val="675A9889"/>
    <w:rsid w:val="675ADDF6"/>
    <w:rsid w:val="675C4C27"/>
    <w:rsid w:val="676238D1"/>
    <w:rsid w:val="67636F4F"/>
    <w:rsid w:val="67650431"/>
    <w:rsid w:val="67695DBC"/>
    <w:rsid w:val="676D36D4"/>
    <w:rsid w:val="677737D6"/>
    <w:rsid w:val="678029B5"/>
    <w:rsid w:val="67830684"/>
    <w:rsid w:val="67836FE7"/>
    <w:rsid w:val="679D7AB2"/>
    <w:rsid w:val="67A0D9F6"/>
    <w:rsid w:val="67A306BE"/>
    <w:rsid w:val="67A62AC8"/>
    <w:rsid w:val="67A78D23"/>
    <w:rsid w:val="67C3C35C"/>
    <w:rsid w:val="67E4B053"/>
    <w:rsid w:val="67ED7054"/>
    <w:rsid w:val="67EEB98F"/>
    <w:rsid w:val="67EF06A8"/>
    <w:rsid w:val="67FAF078"/>
    <w:rsid w:val="6800F9A1"/>
    <w:rsid w:val="680257F5"/>
    <w:rsid w:val="680E7360"/>
    <w:rsid w:val="6810104E"/>
    <w:rsid w:val="68115B96"/>
    <w:rsid w:val="681264E3"/>
    <w:rsid w:val="68168789"/>
    <w:rsid w:val="68266CCD"/>
    <w:rsid w:val="683525F3"/>
    <w:rsid w:val="68470DB5"/>
    <w:rsid w:val="685ABF62"/>
    <w:rsid w:val="685F7D94"/>
    <w:rsid w:val="68668587"/>
    <w:rsid w:val="686F9FA6"/>
    <w:rsid w:val="686FA9FB"/>
    <w:rsid w:val="6874879E"/>
    <w:rsid w:val="687D21D1"/>
    <w:rsid w:val="687F3574"/>
    <w:rsid w:val="688393E8"/>
    <w:rsid w:val="68879913"/>
    <w:rsid w:val="68893EEC"/>
    <w:rsid w:val="689B1669"/>
    <w:rsid w:val="68A05077"/>
    <w:rsid w:val="68A05896"/>
    <w:rsid w:val="68AD8288"/>
    <w:rsid w:val="68CE13E9"/>
    <w:rsid w:val="68D194C9"/>
    <w:rsid w:val="68D4F10E"/>
    <w:rsid w:val="68D7310F"/>
    <w:rsid w:val="68D855D8"/>
    <w:rsid w:val="68DA9A4C"/>
    <w:rsid w:val="68EF419D"/>
    <w:rsid w:val="68EFBDEB"/>
    <w:rsid w:val="68F9B155"/>
    <w:rsid w:val="6903F4DC"/>
    <w:rsid w:val="6913F3B0"/>
    <w:rsid w:val="691FE11F"/>
    <w:rsid w:val="6922AE3E"/>
    <w:rsid w:val="69268B06"/>
    <w:rsid w:val="6926E1A8"/>
    <w:rsid w:val="692BE7DB"/>
    <w:rsid w:val="6934D5C7"/>
    <w:rsid w:val="693FF93D"/>
    <w:rsid w:val="6946EFD7"/>
    <w:rsid w:val="6949B773"/>
    <w:rsid w:val="694C5C2F"/>
    <w:rsid w:val="6967A52D"/>
    <w:rsid w:val="69816407"/>
    <w:rsid w:val="69834715"/>
    <w:rsid w:val="698988E8"/>
    <w:rsid w:val="6995B0B3"/>
    <w:rsid w:val="69987F77"/>
    <w:rsid w:val="69994CC1"/>
    <w:rsid w:val="69A90A39"/>
    <w:rsid w:val="69B90147"/>
    <w:rsid w:val="69B985FE"/>
    <w:rsid w:val="69C151B9"/>
    <w:rsid w:val="69D4DC38"/>
    <w:rsid w:val="69DEAD66"/>
    <w:rsid w:val="69E2912F"/>
    <w:rsid w:val="69F6C6FF"/>
    <w:rsid w:val="69FC94FF"/>
    <w:rsid w:val="6A004273"/>
    <w:rsid w:val="6A1C5C66"/>
    <w:rsid w:val="6A1C7F0C"/>
    <w:rsid w:val="6A29E08A"/>
    <w:rsid w:val="6A2C11E7"/>
    <w:rsid w:val="6A2E7295"/>
    <w:rsid w:val="6A2EA46B"/>
    <w:rsid w:val="6A2ED46E"/>
    <w:rsid w:val="6A2F1002"/>
    <w:rsid w:val="6A3EF7D2"/>
    <w:rsid w:val="6A3F6119"/>
    <w:rsid w:val="6A49768A"/>
    <w:rsid w:val="6A4DF562"/>
    <w:rsid w:val="6A50CB9D"/>
    <w:rsid w:val="6A544A0C"/>
    <w:rsid w:val="6A6188D4"/>
    <w:rsid w:val="6A6BF554"/>
    <w:rsid w:val="6A704EFA"/>
    <w:rsid w:val="6A7AD138"/>
    <w:rsid w:val="6A83BD6C"/>
    <w:rsid w:val="6A86EC10"/>
    <w:rsid w:val="6A95B550"/>
    <w:rsid w:val="6A9747C2"/>
    <w:rsid w:val="6A9FE342"/>
    <w:rsid w:val="6AABC3BB"/>
    <w:rsid w:val="6AAEC7F2"/>
    <w:rsid w:val="6AB0EC43"/>
    <w:rsid w:val="6ABBC187"/>
    <w:rsid w:val="6ABE8424"/>
    <w:rsid w:val="6AC96197"/>
    <w:rsid w:val="6AD11F18"/>
    <w:rsid w:val="6ADFD444"/>
    <w:rsid w:val="6AE0CBEA"/>
    <w:rsid w:val="6AEAFBE2"/>
    <w:rsid w:val="6AFC365C"/>
    <w:rsid w:val="6AFE6F3F"/>
    <w:rsid w:val="6B1A4DF7"/>
    <w:rsid w:val="6B1BF98E"/>
    <w:rsid w:val="6B237707"/>
    <w:rsid w:val="6B380079"/>
    <w:rsid w:val="6B39ACAD"/>
    <w:rsid w:val="6B426205"/>
    <w:rsid w:val="6B4429E9"/>
    <w:rsid w:val="6B46DCC0"/>
    <w:rsid w:val="6B5A85A8"/>
    <w:rsid w:val="6B5D18E1"/>
    <w:rsid w:val="6B5EAC78"/>
    <w:rsid w:val="6B6037A3"/>
    <w:rsid w:val="6B6F5F87"/>
    <w:rsid w:val="6B85E012"/>
    <w:rsid w:val="6B8D6B92"/>
    <w:rsid w:val="6B98DA7A"/>
    <w:rsid w:val="6BA4030F"/>
    <w:rsid w:val="6BAB5500"/>
    <w:rsid w:val="6BB2AB62"/>
    <w:rsid w:val="6BBD5FB9"/>
    <w:rsid w:val="6BC02644"/>
    <w:rsid w:val="6BC51E63"/>
    <w:rsid w:val="6BD3A672"/>
    <w:rsid w:val="6BF91C10"/>
    <w:rsid w:val="6C0BAA47"/>
    <w:rsid w:val="6C0E0BA7"/>
    <w:rsid w:val="6C114F47"/>
    <w:rsid w:val="6C14C099"/>
    <w:rsid w:val="6C199EC2"/>
    <w:rsid w:val="6C23D061"/>
    <w:rsid w:val="6C27CC46"/>
    <w:rsid w:val="6C2BBF20"/>
    <w:rsid w:val="6C3F64B8"/>
    <w:rsid w:val="6C41BE1B"/>
    <w:rsid w:val="6C66B6A3"/>
    <w:rsid w:val="6C6CF38F"/>
    <w:rsid w:val="6C6EBB9D"/>
    <w:rsid w:val="6C715316"/>
    <w:rsid w:val="6C755970"/>
    <w:rsid w:val="6C763F50"/>
    <w:rsid w:val="6C77A232"/>
    <w:rsid w:val="6C7E9988"/>
    <w:rsid w:val="6C801B99"/>
    <w:rsid w:val="6C8A91D2"/>
    <w:rsid w:val="6C8B6FCF"/>
    <w:rsid w:val="6C9A29D7"/>
    <w:rsid w:val="6C9A8ED7"/>
    <w:rsid w:val="6CA42A34"/>
    <w:rsid w:val="6CBE602D"/>
    <w:rsid w:val="6CC6BE39"/>
    <w:rsid w:val="6CCF4C71"/>
    <w:rsid w:val="6CE19EF4"/>
    <w:rsid w:val="6CE2B940"/>
    <w:rsid w:val="6CEC133E"/>
    <w:rsid w:val="6CFD5415"/>
    <w:rsid w:val="6D088B83"/>
    <w:rsid w:val="6D099954"/>
    <w:rsid w:val="6D12B8C2"/>
    <w:rsid w:val="6D138391"/>
    <w:rsid w:val="6D202DDA"/>
    <w:rsid w:val="6D216469"/>
    <w:rsid w:val="6D26DDE4"/>
    <w:rsid w:val="6D5CF404"/>
    <w:rsid w:val="6D5E07AF"/>
    <w:rsid w:val="6D7633ED"/>
    <w:rsid w:val="6D776C23"/>
    <w:rsid w:val="6D86CFAC"/>
    <w:rsid w:val="6D879BD1"/>
    <w:rsid w:val="6D8890CF"/>
    <w:rsid w:val="6D910F7F"/>
    <w:rsid w:val="6D9A95EF"/>
    <w:rsid w:val="6D9DD616"/>
    <w:rsid w:val="6DC0F908"/>
    <w:rsid w:val="6DCE7945"/>
    <w:rsid w:val="6DD1C404"/>
    <w:rsid w:val="6DE67CAB"/>
    <w:rsid w:val="6DEAEE22"/>
    <w:rsid w:val="6DF7D11A"/>
    <w:rsid w:val="6E12CD4D"/>
    <w:rsid w:val="6E16EDC4"/>
    <w:rsid w:val="6E248C90"/>
    <w:rsid w:val="6E26C6DA"/>
    <w:rsid w:val="6E2F637B"/>
    <w:rsid w:val="6E34C553"/>
    <w:rsid w:val="6E3EF318"/>
    <w:rsid w:val="6E46482B"/>
    <w:rsid w:val="6E479A93"/>
    <w:rsid w:val="6E4E3138"/>
    <w:rsid w:val="6E4F8872"/>
    <w:rsid w:val="6E557227"/>
    <w:rsid w:val="6E571056"/>
    <w:rsid w:val="6E5EC850"/>
    <w:rsid w:val="6E6171E2"/>
    <w:rsid w:val="6E639507"/>
    <w:rsid w:val="6E640198"/>
    <w:rsid w:val="6E687DA2"/>
    <w:rsid w:val="6E7152B1"/>
    <w:rsid w:val="6E7680E2"/>
    <w:rsid w:val="6E796B4F"/>
    <w:rsid w:val="6E8BA479"/>
    <w:rsid w:val="6E93B5B7"/>
    <w:rsid w:val="6EAA4DBF"/>
    <w:rsid w:val="6EB60252"/>
    <w:rsid w:val="6EB86DF1"/>
    <w:rsid w:val="6EC4BCAE"/>
    <w:rsid w:val="6ECBCCB5"/>
    <w:rsid w:val="6EE10331"/>
    <w:rsid w:val="6EE82EA1"/>
    <w:rsid w:val="6EEEF68C"/>
    <w:rsid w:val="6EF3C71D"/>
    <w:rsid w:val="6EF6351A"/>
    <w:rsid w:val="6EF9714C"/>
    <w:rsid w:val="6EFFC48E"/>
    <w:rsid w:val="6F011178"/>
    <w:rsid w:val="6F0201AD"/>
    <w:rsid w:val="6F04084C"/>
    <w:rsid w:val="6F1CB4DC"/>
    <w:rsid w:val="6F236CDE"/>
    <w:rsid w:val="6F325069"/>
    <w:rsid w:val="6F39A677"/>
    <w:rsid w:val="6F3F33A6"/>
    <w:rsid w:val="6F425B9D"/>
    <w:rsid w:val="6F435DCA"/>
    <w:rsid w:val="6F45ABB7"/>
    <w:rsid w:val="6F50B779"/>
    <w:rsid w:val="6F53C9F8"/>
    <w:rsid w:val="6F60D5F7"/>
    <w:rsid w:val="6F622512"/>
    <w:rsid w:val="6F632FB2"/>
    <w:rsid w:val="6F64DC15"/>
    <w:rsid w:val="6F6995B6"/>
    <w:rsid w:val="6F7CFA1F"/>
    <w:rsid w:val="6F7D822A"/>
    <w:rsid w:val="6F7EA7BB"/>
    <w:rsid w:val="6F9340AB"/>
    <w:rsid w:val="6F952379"/>
    <w:rsid w:val="6F993851"/>
    <w:rsid w:val="6FBE2640"/>
    <w:rsid w:val="6FD1A7FE"/>
    <w:rsid w:val="6FE8A451"/>
    <w:rsid w:val="6FEB4265"/>
    <w:rsid w:val="6FF474ED"/>
    <w:rsid w:val="6FF4D994"/>
    <w:rsid w:val="6FFD3F19"/>
    <w:rsid w:val="7006ED96"/>
    <w:rsid w:val="700C9EE1"/>
    <w:rsid w:val="7010F67B"/>
    <w:rsid w:val="7015C0F0"/>
    <w:rsid w:val="70174F9E"/>
    <w:rsid w:val="701AA9EA"/>
    <w:rsid w:val="70208F4D"/>
    <w:rsid w:val="7021DB0A"/>
    <w:rsid w:val="702AC389"/>
    <w:rsid w:val="7030E73A"/>
    <w:rsid w:val="70324750"/>
    <w:rsid w:val="7035BA9C"/>
    <w:rsid w:val="703E2AEB"/>
    <w:rsid w:val="70498708"/>
    <w:rsid w:val="705A98C2"/>
    <w:rsid w:val="705FE501"/>
    <w:rsid w:val="707E1B64"/>
    <w:rsid w:val="7088B4FB"/>
    <w:rsid w:val="708D0AE4"/>
    <w:rsid w:val="708F1CAC"/>
    <w:rsid w:val="709D1E8F"/>
    <w:rsid w:val="709E7986"/>
    <w:rsid w:val="70A7EA0A"/>
    <w:rsid w:val="70CAD33E"/>
    <w:rsid w:val="70CC0A4D"/>
    <w:rsid w:val="70D410BA"/>
    <w:rsid w:val="70DFF62E"/>
    <w:rsid w:val="70E2188F"/>
    <w:rsid w:val="70E82019"/>
    <w:rsid w:val="70EA9426"/>
    <w:rsid w:val="70F5221A"/>
    <w:rsid w:val="7101111D"/>
    <w:rsid w:val="7102FBA8"/>
    <w:rsid w:val="71099645"/>
    <w:rsid w:val="7109C7F1"/>
    <w:rsid w:val="712686BB"/>
    <w:rsid w:val="712C86A7"/>
    <w:rsid w:val="7136AEF1"/>
    <w:rsid w:val="71373200"/>
    <w:rsid w:val="713A5809"/>
    <w:rsid w:val="713D864E"/>
    <w:rsid w:val="713DEF6E"/>
    <w:rsid w:val="713EA521"/>
    <w:rsid w:val="71430A93"/>
    <w:rsid w:val="7172F356"/>
    <w:rsid w:val="7177A25B"/>
    <w:rsid w:val="717846B8"/>
    <w:rsid w:val="717FB51A"/>
    <w:rsid w:val="718F95EC"/>
    <w:rsid w:val="7192D7D2"/>
    <w:rsid w:val="719C4FFD"/>
    <w:rsid w:val="719F6B98"/>
    <w:rsid w:val="71A97C4A"/>
    <w:rsid w:val="71B92BB6"/>
    <w:rsid w:val="71CBCEA0"/>
    <w:rsid w:val="71DD96B8"/>
    <w:rsid w:val="71E22E82"/>
    <w:rsid w:val="71ED4DA8"/>
    <w:rsid w:val="71EDA8C7"/>
    <w:rsid w:val="71F1AFA2"/>
    <w:rsid w:val="71F323D3"/>
    <w:rsid w:val="71F36D26"/>
    <w:rsid w:val="71FAFCAA"/>
    <w:rsid w:val="72004086"/>
    <w:rsid w:val="72069451"/>
    <w:rsid w:val="72087385"/>
    <w:rsid w:val="720DC1FC"/>
    <w:rsid w:val="721801CF"/>
    <w:rsid w:val="721C2B6A"/>
    <w:rsid w:val="721E4B6F"/>
    <w:rsid w:val="722D7EFD"/>
    <w:rsid w:val="72346FA6"/>
    <w:rsid w:val="72357025"/>
    <w:rsid w:val="723C2317"/>
    <w:rsid w:val="723C4701"/>
    <w:rsid w:val="723E0F0F"/>
    <w:rsid w:val="7240AD0A"/>
    <w:rsid w:val="724FE2DA"/>
    <w:rsid w:val="7250BE5B"/>
    <w:rsid w:val="72535EFE"/>
    <w:rsid w:val="725BB1BE"/>
    <w:rsid w:val="7264B922"/>
    <w:rsid w:val="7265EA84"/>
    <w:rsid w:val="72694483"/>
    <w:rsid w:val="726E428D"/>
    <w:rsid w:val="726F0C7A"/>
    <w:rsid w:val="727589CD"/>
    <w:rsid w:val="727A5FE5"/>
    <w:rsid w:val="72C650A3"/>
    <w:rsid w:val="72C9D95B"/>
    <w:rsid w:val="72CACD60"/>
    <w:rsid w:val="72D7DEF5"/>
    <w:rsid w:val="72EBBF8F"/>
    <w:rsid w:val="72F789FB"/>
    <w:rsid w:val="73005D9F"/>
    <w:rsid w:val="7303AFFE"/>
    <w:rsid w:val="730404C8"/>
    <w:rsid w:val="730F8917"/>
    <w:rsid w:val="73157D64"/>
    <w:rsid w:val="731A1A77"/>
    <w:rsid w:val="731CB4C5"/>
    <w:rsid w:val="731EF870"/>
    <w:rsid w:val="732459AB"/>
    <w:rsid w:val="732DAC14"/>
    <w:rsid w:val="7332D34A"/>
    <w:rsid w:val="7348973D"/>
    <w:rsid w:val="734D2D65"/>
    <w:rsid w:val="73508E33"/>
    <w:rsid w:val="736EAE06"/>
    <w:rsid w:val="738AFA9C"/>
    <w:rsid w:val="7391A0F7"/>
    <w:rsid w:val="7395D4BD"/>
    <w:rsid w:val="73962A28"/>
    <w:rsid w:val="739C4319"/>
    <w:rsid w:val="73A32463"/>
    <w:rsid w:val="73AFA8FF"/>
    <w:rsid w:val="73B3920D"/>
    <w:rsid w:val="73B46F57"/>
    <w:rsid w:val="73BAC2C6"/>
    <w:rsid w:val="73CC68C4"/>
    <w:rsid w:val="73D3F31A"/>
    <w:rsid w:val="73D7F378"/>
    <w:rsid w:val="73D91B4B"/>
    <w:rsid w:val="73F21521"/>
    <w:rsid w:val="73F59EC7"/>
    <w:rsid w:val="740A6EEB"/>
    <w:rsid w:val="740E468A"/>
    <w:rsid w:val="74132E82"/>
    <w:rsid w:val="74153273"/>
    <w:rsid w:val="743C8A8F"/>
    <w:rsid w:val="74487EAC"/>
    <w:rsid w:val="7448E35E"/>
    <w:rsid w:val="744C3CBE"/>
    <w:rsid w:val="746568DC"/>
    <w:rsid w:val="7467D8C5"/>
    <w:rsid w:val="746AC2E3"/>
    <w:rsid w:val="746BF1BC"/>
    <w:rsid w:val="747E23A0"/>
    <w:rsid w:val="747E2EE4"/>
    <w:rsid w:val="748C0F0E"/>
    <w:rsid w:val="749CD3E1"/>
    <w:rsid w:val="74AA0ED8"/>
    <w:rsid w:val="74AA90EE"/>
    <w:rsid w:val="74BCD15C"/>
    <w:rsid w:val="74C4486B"/>
    <w:rsid w:val="74CC86FD"/>
    <w:rsid w:val="74D0083A"/>
    <w:rsid w:val="74D8BBA1"/>
    <w:rsid w:val="74DB13FC"/>
    <w:rsid w:val="74E93213"/>
    <w:rsid w:val="74ECFB46"/>
    <w:rsid w:val="74EFE540"/>
    <w:rsid w:val="750CD19B"/>
    <w:rsid w:val="750EC32F"/>
    <w:rsid w:val="750F85AE"/>
    <w:rsid w:val="75178B72"/>
    <w:rsid w:val="751D6BF5"/>
    <w:rsid w:val="75207544"/>
    <w:rsid w:val="752D2500"/>
    <w:rsid w:val="752E595C"/>
    <w:rsid w:val="752FFA02"/>
    <w:rsid w:val="754092F3"/>
    <w:rsid w:val="75511268"/>
    <w:rsid w:val="75579837"/>
    <w:rsid w:val="7558761E"/>
    <w:rsid w:val="7561F08B"/>
    <w:rsid w:val="756EF75F"/>
    <w:rsid w:val="757619FD"/>
    <w:rsid w:val="757AEE5A"/>
    <w:rsid w:val="757D7E10"/>
    <w:rsid w:val="757F6D32"/>
    <w:rsid w:val="7591DCA8"/>
    <w:rsid w:val="75943002"/>
    <w:rsid w:val="759FB156"/>
    <w:rsid w:val="75BCDFBB"/>
    <w:rsid w:val="75C607CC"/>
    <w:rsid w:val="75C69A61"/>
    <w:rsid w:val="75C834FF"/>
    <w:rsid w:val="75CF4604"/>
    <w:rsid w:val="75D521D4"/>
    <w:rsid w:val="75D7E90B"/>
    <w:rsid w:val="75DF0AF9"/>
    <w:rsid w:val="75DF6B9E"/>
    <w:rsid w:val="75E62AC9"/>
    <w:rsid w:val="75FA6C06"/>
    <w:rsid w:val="761E60F1"/>
    <w:rsid w:val="762AD07F"/>
    <w:rsid w:val="76399A08"/>
    <w:rsid w:val="764DEC5D"/>
    <w:rsid w:val="76568393"/>
    <w:rsid w:val="765BC8EB"/>
    <w:rsid w:val="765C104D"/>
    <w:rsid w:val="765EC111"/>
    <w:rsid w:val="76743FF8"/>
    <w:rsid w:val="7679EB5C"/>
    <w:rsid w:val="7680DDC8"/>
    <w:rsid w:val="76A79DA0"/>
    <w:rsid w:val="76ADD676"/>
    <w:rsid w:val="76B4DB73"/>
    <w:rsid w:val="76C0EF25"/>
    <w:rsid w:val="76C8AD87"/>
    <w:rsid w:val="76D68995"/>
    <w:rsid w:val="76E74FA5"/>
    <w:rsid w:val="76E7817B"/>
    <w:rsid w:val="76E82CA7"/>
    <w:rsid w:val="76F59567"/>
    <w:rsid w:val="76FE3345"/>
    <w:rsid w:val="76FEDE87"/>
    <w:rsid w:val="77015964"/>
    <w:rsid w:val="770AF9F2"/>
    <w:rsid w:val="770BDCD8"/>
    <w:rsid w:val="770EB313"/>
    <w:rsid w:val="7714F6D7"/>
    <w:rsid w:val="77187623"/>
    <w:rsid w:val="771A7D91"/>
    <w:rsid w:val="771AB28B"/>
    <w:rsid w:val="771E74A6"/>
    <w:rsid w:val="7721F286"/>
    <w:rsid w:val="7726AC80"/>
    <w:rsid w:val="7738B6C9"/>
    <w:rsid w:val="774D5E23"/>
    <w:rsid w:val="774FF0E1"/>
    <w:rsid w:val="7764C225"/>
    <w:rsid w:val="777035FB"/>
    <w:rsid w:val="777FBE01"/>
    <w:rsid w:val="7781EE02"/>
    <w:rsid w:val="77861D77"/>
    <w:rsid w:val="7786FB99"/>
    <w:rsid w:val="77881FFB"/>
    <w:rsid w:val="77975BD6"/>
    <w:rsid w:val="779B6E10"/>
    <w:rsid w:val="77A5CE08"/>
    <w:rsid w:val="77AA4B07"/>
    <w:rsid w:val="77BCA11A"/>
    <w:rsid w:val="77C63897"/>
    <w:rsid w:val="77C93A65"/>
    <w:rsid w:val="77CFC0A5"/>
    <w:rsid w:val="77D84C26"/>
    <w:rsid w:val="77DCA499"/>
    <w:rsid w:val="77F4CC89"/>
    <w:rsid w:val="77FDA583"/>
    <w:rsid w:val="780B460B"/>
    <w:rsid w:val="7813321D"/>
    <w:rsid w:val="7818AB3B"/>
    <w:rsid w:val="781C4A77"/>
    <w:rsid w:val="781E41FA"/>
    <w:rsid w:val="781E525A"/>
    <w:rsid w:val="782C889E"/>
    <w:rsid w:val="783A2D32"/>
    <w:rsid w:val="783FB5FD"/>
    <w:rsid w:val="7848BA07"/>
    <w:rsid w:val="784B48F7"/>
    <w:rsid w:val="78642D3B"/>
    <w:rsid w:val="78679BA1"/>
    <w:rsid w:val="78719C06"/>
    <w:rsid w:val="78735256"/>
    <w:rsid w:val="787A9F81"/>
    <w:rsid w:val="787E873A"/>
    <w:rsid w:val="7884E1D3"/>
    <w:rsid w:val="78AA0A1E"/>
    <w:rsid w:val="78B7C0EA"/>
    <w:rsid w:val="78B93903"/>
    <w:rsid w:val="78BA475A"/>
    <w:rsid w:val="78C66D4A"/>
    <w:rsid w:val="78C6FBB9"/>
    <w:rsid w:val="78CC3F95"/>
    <w:rsid w:val="78CC814D"/>
    <w:rsid w:val="78DF7E68"/>
    <w:rsid w:val="78E184DC"/>
    <w:rsid w:val="78E47500"/>
    <w:rsid w:val="78FD5B3B"/>
    <w:rsid w:val="78FD8FF7"/>
    <w:rsid w:val="78FE3F2D"/>
    <w:rsid w:val="790C574F"/>
    <w:rsid w:val="790DC64B"/>
    <w:rsid w:val="791BFE8F"/>
    <w:rsid w:val="7920AA9F"/>
    <w:rsid w:val="7931833E"/>
    <w:rsid w:val="796BB260"/>
    <w:rsid w:val="7975F817"/>
    <w:rsid w:val="7979CAAB"/>
    <w:rsid w:val="797BB407"/>
    <w:rsid w:val="79817830"/>
    <w:rsid w:val="7984F153"/>
    <w:rsid w:val="799677FE"/>
    <w:rsid w:val="79B54BAC"/>
    <w:rsid w:val="79C97170"/>
    <w:rsid w:val="79D0F6F3"/>
    <w:rsid w:val="79DE9A7B"/>
    <w:rsid w:val="79E4AD13"/>
    <w:rsid w:val="79E83D7B"/>
    <w:rsid w:val="79F90B91"/>
    <w:rsid w:val="79FDB951"/>
    <w:rsid w:val="79FFCA9B"/>
    <w:rsid w:val="7A070932"/>
    <w:rsid w:val="7A0A887E"/>
    <w:rsid w:val="7A18BEDB"/>
    <w:rsid w:val="7A18D6E0"/>
    <w:rsid w:val="7A2C9A24"/>
    <w:rsid w:val="7A37713D"/>
    <w:rsid w:val="7A424EAA"/>
    <w:rsid w:val="7A50E3A0"/>
    <w:rsid w:val="7A50EF33"/>
    <w:rsid w:val="7A5BDBAE"/>
    <w:rsid w:val="7A79E2DF"/>
    <w:rsid w:val="7A91C86E"/>
    <w:rsid w:val="7A9E9B57"/>
    <w:rsid w:val="7AA22A47"/>
    <w:rsid w:val="7AA49936"/>
    <w:rsid w:val="7AA6B0BF"/>
    <w:rsid w:val="7AA8F9C3"/>
    <w:rsid w:val="7ACF047E"/>
    <w:rsid w:val="7ADB6EEB"/>
    <w:rsid w:val="7AE30ECF"/>
    <w:rsid w:val="7AE38584"/>
    <w:rsid w:val="7AEB7B58"/>
    <w:rsid w:val="7AEDB556"/>
    <w:rsid w:val="7AF3293B"/>
    <w:rsid w:val="7AF5D573"/>
    <w:rsid w:val="7B0401A0"/>
    <w:rsid w:val="7B0F3FF4"/>
    <w:rsid w:val="7B174C3E"/>
    <w:rsid w:val="7B1C290E"/>
    <w:rsid w:val="7B1C7D0A"/>
    <w:rsid w:val="7B244037"/>
    <w:rsid w:val="7B2751CD"/>
    <w:rsid w:val="7B3A5C28"/>
    <w:rsid w:val="7B4C910E"/>
    <w:rsid w:val="7B5F8B4E"/>
    <w:rsid w:val="7B6835DF"/>
    <w:rsid w:val="7B7B201A"/>
    <w:rsid w:val="7B8CD864"/>
    <w:rsid w:val="7B8EA048"/>
    <w:rsid w:val="7B97339F"/>
    <w:rsid w:val="7B9B8183"/>
    <w:rsid w:val="7B9C4DCE"/>
    <w:rsid w:val="7B9F3C63"/>
    <w:rsid w:val="7BA0C889"/>
    <w:rsid w:val="7BA9C9FF"/>
    <w:rsid w:val="7BB90E14"/>
    <w:rsid w:val="7BD7936B"/>
    <w:rsid w:val="7BE000D3"/>
    <w:rsid w:val="7BEA4917"/>
    <w:rsid w:val="7BEEE58B"/>
    <w:rsid w:val="7BF03D64"/>
    <w:rsid w:val="7BFE0503"/>
    <w:rsid w:val="7BFFC20C"/>
    <w:rsid w:val="7C07ED77"/>
    <w:rsid w:val="7C12BCFA"/>
    <w:rsid w:val="7C1B751D"/>
    <w:rsid w:val="7C2B9F3F"/>
    <w:rsid w:val="7C2E1483"/>
    <w:rsid w:val="7C30DE35"/>
    <w:rsid w:val="7C3E3695"/>
    <w:rsid w:val="7C3FBA7C"/>
    <w:rsid w:val="7C45D0DB"/>
    <w:rsid w:val="7C63EB74"/>
    <w:rsid w:val="7C650CF9"/>
    <w:rsid w:val="7C65D742"/>
    <w:rsid w:val="7C67574F"/>
    <w:rsid w:val="7C7735EA"/>
    <w:rsid w:val="7C778158"/>
    <w:rsid w:val="7C8208E9"/>
    <w:rsid w:val="7C8A588B"/>
    <w:rsid w:val="7C8DCE91"/>
    <w:rsid w:val="7C903AB8"/>
    <w:rsid w:val="7C9558E7"/>
    <w:rsid w:val="7C9C2215"/>
    <w:rsid w:val="7CA5FD41"/>
    <w:rsid w:val="7CABFFAD"/>
    <w:rsid w:val="7CAEF98E"/>
    <w:rsid w:val="7CB98DC3"/>
    <w:rsid w:val="7CC6FE32"/>
    <w:rsid w:val="7CCAF61C"/>
    <w:rsid w:val="7CD24696"/>
    <w:rsid w:val="7CD49814"/>
    <w:rsid w:val="7CD5E25D"/>
    <w:rsid w:val="7CD7E91A"/>
    <w:rsid w:val="7CEE1D04"/>
    <w:rsid w:val="7CEF1EA8"/>
    <w:rsid w:val="7D08ABAC"/>
    <w:rsid w:val="7D11258B"/>
    <w:rsid w:val="7D17249B"/>
    <w:rsid w:val="7D1B8DEA"/>
    <w:rsid w:val="7D20875A"/>
    <w:rsid w:val="7D267DB6"/>
    <w:rsid w:val="7D2DEF18"/>
    <w:rsid w:val="7D3AA807"/>
    <w:rsid w:val="7D402B53"/>
    <w:rsid w:val="7D4E8201"/>
    <w:rsid w:val="7D57ED33"/>
    <w:rsid w:val="7D67306B"/>
    <w:rsid w:val="7D731BA6"/>
    <w:rsid w:val="7D783DB3"/>
    <w:rsid w:val="7D807F5D"/>
    <w:rsid w:val="7D80946A"/>
    <w:rsid w:val="7D83A0E3"/>
    <w:rsid w:val="7D859E1D"/>
    <w:rsid w:val="7D868308"/>
    <w:rsid w:val="7D8804C3"/>
    <w:rsid w:val="7D8E109B"/>
    <w:rsid w:val="7D987227"/>
    <w:rsid w:val="7DAA97E0"/>
    <w:rsid w:val="7DAAC83A"/>
    <w:rsid w:val="7DAE080F"/>
    <w:rsid w:val="7DB14B0D"/>
    <w:rsid w:val="7DB9E778"/>
    <w:rsid w:val="7DBEB238"/>
    <w:rsid w:val="7DCB750E"/>
    <w:rsid w:val="7DD33A5B"/>
    <w:rsid w:val="7DD7C5BC"/>
    <w:rsid w:val="7DDE1479"/>
    <w:rsid w:val="7DE5C489"/>
    <w:rsid w:val="7E0C15DF"/>
    <w:rsid w:val="7E256091"/>
    <w:rsid w:val="7E4AE5B0"/>
    <w:rsid w:val="7E4EA59A"/>
    <w:rsid w:val="7E5A9AFB"/>
    <w:rsid w:val="7E647D4C"/>
    <w:rsid w:val="7E86478B"/>
    <w:rsid w:val="7E86D845"/>
    <w:rsid w:val="7E8B3C18"/>
    <w:rsid w:val="7E8D93DE"/>
    <w:rsid w:val="7E917ACE"/>
    <w:rsid w:val="7E92DAE4"/>
    <w:rsid w:val="7EADAD1F"/>
    <w:rsid w:val="7EB10536"/>
    <w:rsid w:val="7EBBAE9E"/>
    <w:rsid w:val="7EC05BA6"/>
    <w:rsid w:val="7EC36F48"/>
    <w:rsid w:val="7ED6DD25"/>
    <w:rsid w:val="7ED9204D"/>
    <w:rsid w:val="7EDA3102"/>
    <w:rsid w:val="7EDEAEF8"/>
    <w:rsid w:val="7EE7C3B5"/>
    <w:rsid w:val="7EF8FF87"/>
    <w:rsid w:val="7EFB3B1C"/>
    <w:rsid w:val="7EFE7138"/>
    <w:rsid w:val="7F071033"/>
    <w:rsid w:val="7F09096C"/>
    <w:rsid w:val="7F253B6F"/>
    <w:rsid w:val="7F2C6C28"/>
    <w:rsid w:val="7F3C0590"/>
    <w:rsid w:val="7F3DC3A5"/>
    <w:rsid w:val="7F414390"/>
    <w:rsid w:val="7F43439B"/>
    <w:rsid w:val="7F547701"/>
    <w:rsid w:val="7F596ED3"/>
    <w:rsid w:val="7F6059EC"/>
    <w:rsid w:val="7F61DD0A"/>
    <w:rsid w:val="7F7CC7C3"/>
    <w:rsid w:val="7F7E0FB8"/>
    <w:rsid w:val="7F80162F"/>
    <w:rsid w:val="7F8135FA"/>
    <w:rsid w:val="7F814B99"/>
    <w:rsid w:val="7F90D5BE"/>
    <w:rsid w:val="7F9AB81D"/>
    <w:rsid w:val="7FBDE1EA"/>
    <w:rsid w:val="7FC56FB6"/>
    <w:rsid w:val="7FC5C558"/>
    <w:rsid w:val="7FDC4DF4"/>
    <w:rsid w:val="7FDD04DD"/>
    <w:rsid w:val="7FDE9A22"/>
    <w:rsid w:val="7FE6688B"/>
    <w:rsid w:val="7FED41D6"/>
    <w:rsid w:val="7FF33990"/>
    <w:rsid w:val="7FFAE367"/>
    <w:rsid w:val="7FFCE391"/>
    <w:rsid w:val="7FFCE60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D08AA7"/>
  <w15:docId w15:val="{03CDD988-19C2-4A18-BB0E-2267394CB7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3"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3881"/>
    <w:pPr>
      <w:spacing w:after="160" w:line="259" w:lineRule="auto"/>
      <w:jc w:val="both"/>
    </w:pPr>
    <w:rPr>
      <w:rFonts w:ascii="Graphik" w:hAnsi="Graphik"/>
      <w:kern w:val="2"/>
      <w:sz w:val="20"/>
      <w:szCs w:val="22"/>
      <w14:ligatures w14:val="standardContextual"/>
    </w:rPr>
  </w:style>
  <w:style w:type="paragraph" w:styleId="Heading1">
    <w:name w:val="heading 1"/>
    <w:basedOn w:val="Normal"/>
    <w:next w:val="Normal"/>
    <w:link w:val="Heading1Char"/>
    <w:autoRedefine/>
    <w:qFormat/>
    <w:rsid w:val="00BC3881"/>
    <w:pPr>
      <w:keepNext/>
      <w:keepLines/>
      <w:tabs>
        <w:tab w:val="left" w:pos="1134"/>
      </w:tabs>
      <w:spacing w:before="240" w:after="120"/>
      <w:outlineLvl w:val="0"/>
    </w:pPr>
    <w:rPr>
      <w:rFonts w:eastAsia="Times New Roman"/>
      <w:b/>
      <w:sz w:val="28"/>
      <w:szCs w:val="20"/>
      <w:lang w:val="en-GB"/>
    </w:rPr>
  </w:style>
  <w:style w:type="paragraph" w:styleId="Heading2">
    <w:name w:val="heading 2"/>
    <w:basedOn w:val="Normal"/>
    <w:next w:val="Normal"/>
    <w:link w:val="Heading2Char"/>
    <w:autoRedefine/>
    <w:uiPriority w:val="9"/>
    <w:unhideWhenUsed/>
    <w:qFormat/>
    <w:rsid w:val="00BC3881"/>
    <w:pPr>
      <w:keepNext/>
      <w:keepLines/>
      <w:spacing w:before="240" w:after="120"/>
      <w:outlineLvl w:val="1"/>
    </w:pPr>
    <w:rPr>
      <w:rFonts w:eastAsiaTheme="majorEastAsia" w:cstheme="majorBidi"/>
      <w:b/>
      <w:bCs/>
      <w:color w:val="7030A0"/>
      <w:sz w:val="26"/>
      <w:szCs w:val="24"/>
    </w:rPr>
  </w:style>
  <w:style w:type="paragraph" w:styleId="Heading3">
    <w:name w:val="heading 3"/>
    <w:basedOn w:val="Normal"/>
    <w:next w:val="Normal"/>
    <w:link w:val="Heading3Char"/>
    <w:uiPriority w:val="9"/>
    <w:unhideWhenUsed/>
    <w:qFormat/>
    <w:rsid w:val="00BC3881"/>
    <w:pPr>
      <w:outlineLvl w:val="2"/>
    </w:pPr>
    <w:rPr>
      <w:b/>
      <w:bCs/>
      <w:sz w:val="22"/>
      <w:szCs w:val="24"/>
    </w:rPr>
  </w:style>
  <w:style w:type="paragraph" w:styleId="Heading4">
    <w:name w:val="heading 4"/>
    <w:basedOn w:val="Normal"/>
    <w:next w:val="Normal"/>
    <w:link w:val="Heading4Char"/>
    <w:uiPriority w:val="9"/>
    <w:unhideWhenUsed/>
    <w:qFormat/>
    <w:rsid w:val="00BC3881"/>
    <w:pPr>
      <w:outlineLvl w:val="3"/>
    </w:pPr>
    <w:rPr>
      <w:b/>
      <w:bCs/>
      <w:i/>
      <w:iCs/>
    </w:rPr>
  </w:style>
  <w:style w:type="paragraph" w:styleId="Heading5">
    <w:name w:val="heading 5"/>
    <w:basedOn w:val="Normal"/>
    <w:next w:val="NormalIndent"/>
    <w:link w:val="Heading5Char"/>
    <w:autoRedefine/>
    <w:qFormat/>
    <w:rsid w:val="00B87098"/>
    <w:pPr>
      <w:suppressLineNumbers/>
      <w:spacing w:before="240" w:after="240" w:line="276" w:lineRule="auto"/>
      <w:outlineLvl w:val="4"/>
    </w:pPr>
    <w:rPr>
      <w:rFonts w:ascii="Arial" w:eastAsia="Times New Roman" w:hAnsi="Arial" w:cs="Times New Roman"/>
      <w:szCs w:val="20"/>
    </w:rPr>
  </w:style>
  <w:style w:type="paragraph" w:styleId="Heading6">
    <w:name w:val="heading 6"/>
    <w:basedOn w:val="Normal"/>
    <w:next w:val="NormalIndent"/>
    <w:link w:val="Heading6Char"/>
    <w:autoRedefine/>
    <w:qFormat/>
    <w:rsid w:val="00B87098"/>
    <w:pPr>
      <w:suppressLineNumbers/>
      <w:spacing w:after="120" w:line="360" w:lineRule="auto"/>
      <w:outlineLvl w:val="5"/>
    </w:pPr>
    <w:rPr>
      <w:rFonts w:ascii="Arial" w:eastAsia="Times New Roman" w:hAnsi="Arial" w:cs="Times New Roman"/>
      <w:sz w:val="18"/>
      <w:szCs w:val="20"/>
      <w:u w:val="single"/>
    </w:rPr>
  </w:style>
  <w:style w:type="paragraph" w:styleId="Heading7">
    <w:name w:val="heading 7"/>
    <w:basedOn w:val="Normal"/>
    <w:next w:val="NormalIndent"/>
    <w:link w:val="Heading7Char"/>
    <w:autoRedefine/>
    <w:qFormat/>
    <w:rsid w:val="00B87098"/>
    <w:pPr>
      <w:suppressLineNumbers/>
      <w:spacing w:after="120" w:line="360" w:lineRule="auto"/>
      <w:outlineLvl w:val="6"/>
    </w:pPr>
    <w:rPr>
      <w:rFonts w:ascii="Arial" w:eastAsia="Times New Roman" w:hAnsi="Arial" w:cs="Times New Roman"/>
      <w:i/>
      <w:sz w:val="18"/>
      <w:szCs w:val="20"/>
    </w:rPr>
  </w:style>
  <w:style w:type="paragraph" w:styleId="Heading8">
    <w:name w:val="heading 8"/>
    <w:basedOn w:val="Normal"/>
    <w:next w:val="NormalIndent"/>
    <w:link w:val="Heading8Char"/>
    <w:autoRedefine/>
    <w:qFormat/>
    <w:rsid w:val="00B87098"/>
    <w:pPr>
      <w:suppressLineNumbers/>
      <w:spacing w:after="120" w:line="360" w:lineRule="auto"/>
      <w:outlineLvl w:val="7"/>
    </w:pPr>
    <w:rPr>
      <w:rFonts w:ascii="Arial" w:eastAsia="Times New Roman" w:hAnsi="Arial" w:cs="Times New Roman"/>
      <w:i/>
      <w:sz w:val="18"/>
      <w:szCs w:val="20"/>
    </w:rPr>
  </w:style>
  <w:style w:type="paragraph" w:styleId="Heading9">
    <w:name w:val="heading 9"/>
    <w:basedOn w:val="Normal"/>
    <w:next w:val="Normal"/>
    <w:link w:val="Heading9Char"/>
    <w:autoRedefine/>
    <w:qFormat/>
    <w:rsid w:val="00B87098"/>
    <w:pPr>
      <w:spacing w:before="240" w:after="60" w:line="360" w:lineRule="auto"/>
      <w:outlineLvl w:val="8"/>
    </w:pPr>
    <w:rPr>
      <w:rFonts w:ascii="Arial" w:eastAsia="Times New Roman" w:hAnsi="Arial" w:cs="Times New Roman"/>
      <w:b/>
      <w:i/>
      <w:sz w:val="18"/>
      <w:szCs w:val="20"/>
    </w:rPr>
  </w:style>
  <w:style w:type="character" w:default="1" w:styleId="DefaultParagraphFont">
    <w:name w:val="Default Paragraph Font"/>
    <w:uiPriority w:val="1"/>
    <w:semiHidden/>
    <w:unhideWhenUsed/>
    <w:rsid w:val="00BC388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C3881"/>
  </w:style>
  <w:style w:type="character" w:customStyle="1" w:styleId="Heading1Char">
    <w:name w:val="Heading 1 Char"/>
    <w:basedOn w:val="DefaultParagraphFont"/>
    <w:link w:val="Heading1"/>
    <w:rsid w:val="00BC3881"/>
    <w:rPr>
      <w:rFonts w:ascii="Graphik" w:eastAsia="Times New Roman" w:hAnsi="Graphik"/>
      <w:b/>
      <w:kern w:val="2"/>
      <w:sz w:val="28"/>
      <w:szCs w:val="20"/>
      <w:lang w:val="en-GB"/>
      <w14:ligatures w14:val="standardContextual"/>
    </w:rPr>
  </w:style>
  <w:style w:type="character" w:customStyle="1" w:styleId="Heading2Char">
    <w:name w:val="Heading 2 Char"/>
    <w:basedOn w:val="DefaultParagraphFont"/>
    <w:link w:val="Heading2"/>
    <w:uiPriority w:val="9"/>
    <w:rsid w:val="00BC3881"/>
    <w:rPr>
      <w:rFonts w:ascii="Graphik" w:eastAsiaTheme="majorEastAsia" w:hAnsi="Graphik" w:cstheme="majorBidi"/>
      <w:b/>
      <w:bCs/>
      <w:color w:val="7030A0"/>
      <w:kern w:val="2"/>
      <w:sz w:val="26"/>
      <w14:ligatures w14:val="standardContextual"/>
    </w:rPr>
  </w:style>
  <w:style w:type="character" w:customStyle="1" w:styleId="Heading3Char">
    <w:name w:val="Heading 3 Char"/>
    <w:basedOn w:val="DefaultParagraphFont"/>
    <w:link w:val="Heading3"/>
    <w:uiPriority w:val="9"/>
    <w:rsid w:val="00BC3881"/>
    <w:rPr>
      <w:rFonts w:ascii="Graphik" w:hAnsi="Graphik"/>
      <w:b/>
      <w:bCs/>
      <w:kern w:val="2"/>
      <w:sz w:val="22"/>
      <w14:ligatures w14:val="standardContextual"/>
    </w:rPr>
  </w:style>
  <w:style w:type="character" w:customStyle="1" w:styleId="Heading4Char">
    <w:name w:val="Heading 4 Char"/>
    <w:basedOn w:val="DefaultParagraphFont"/>
    <w:link w:val="Heading4"/>
    <w:uiPriority w:val="9"/>
    <w:rsid w:val="00BC3881"/>
    <w:rPr>
      <w:rFonts w:ascii="Graphik" w:hAnsi="Graphik"/>
      <w:b/>
      <w:bCs/>
      <w:i/>
      <w:iCs/>
      <w:kern w:val="2"/>
      <w:sz w:val="20"/>
      <w:szCs w:val="22"/>
      <w14:ligatures w14:val="standardContextual"/>
    </w:rPr>
  </w:style>
  <w:style w:type="character" w:customStyle="1" w:styleId="Heading5Char">
    <w:name w:val="Heading 5 Char"/>
    <w:basedOn w:val="DefaultParagraphFont"/>
    <w:link w:val="Heading5"/>
    <w:rsid w:val="00B87098"/>
    <w:rPr>
      <w:rFonts w:ascii="Arial" w:eastAsia="Times New Roman" w:hAnsi="Arial" w:cs="Times New Roman"/>
      <w:kern w:val="2"/>
      <w:sz w:val="20"/>
      <w:szCs w:val="20"/>
      <w14:ligatures w14:val="standardContextual"/>
    </w:rPr>
  </w:style>
  <w:style w:type="character" w:customStyle="1" w:styleId="Heading6Char">
    <w:name w:val="Heading 6 Char"/>
    <w:basedOn w:val="DefaultParagraphFont"/>
    <w:link w:val="Heading6"/>
    <w:rsid w:val="00B87098"/>
    <w:rPr>
      <w:rFonts w:ascii="Arial" w:eastAsia="Times New Roman" w:hAnsi="Arial" w:cs="Times New Roman"/>
      <w:kern w:val="2"/>
      <w:sz w:val="18"/>
      <w:szCs w:val="20"/>
      <w:u w:val="single"/>
      <w14:ligatures w14:val="standardContextual"/>
    </w:rPr>
  </w:style>
  <w:style w:type="character" w:customStyle="1" w:styleId="Heading7Char">
    <w:name w:val="Heading 7 Char"/>
    <w:basedOn w:val="DefaultParagraphFont"/>
    <w:link w:val="Heading7"/>
    <w:rsid w:val="00B87098"/>
    <w:rPr>
      <w:rFonts w:ascii="Arial" w:eastAsia="Times New Roman" w:hAnsi="Arial" w:cs="Times New Roman"/>
      <w:i/>
      <w:kern w:val="2"/>
      <w:sz w:val="18"/>
      <w:szCs w:val="20"/>
      <w14:ligatures w14:val="standardContextual"/>
    </w:rPr>
  </w:style>
  <w:style w:type="character" w:customStyle="1" w:styleId="Heading8Char">
    <w:name w:val="Heading 8 Char"/>
    <w:basedOn w:val="DefaultParagraphFont"/>
    <w:link w:val="Heading8"/>
    <w:rsid w:val="00B87098"/>
    <w:rPr>
      <w:rFonts w:ascii="Arial" w:eastAsia="Times New Roman" w:hAnsi="Arial" w:cs="Times New Roman"/>
      <w:i/>
      <w:kern w:val="2"/>
      <w:sz w:val="18"/>
      <w:szCs w:val="20"/>
      <w14:ligatures w14:val="standardContextual"/>
    </w:rPr>
  </w:style>
  <w:style w:type="character" w:customStyle="1" w:styleId="Heading9Char">
    <w:name w:val="Heading 9 Char"/>
    <w:basedOn w:val="DefaultParagraphFont"/>
    <w:link w:val="Heading9"/>
    <w:rsid w:val="00B87098"/>
    <w:rPr>
      <w:rFonts w:ascii="Arial" w:eastAsia="Times New Roman" w:hAnsi="Arial" w:cs="Times New Roman"/>
      <w:b/>
      <w:i/>
      <w:kern w:val="2"/>
      <w:sz w:val="18"/>
      <w:szCs w:val="20"/>
      <w14:ligatures w14:val="standardContextual"/>
    </w:rPr>
  </w:style>
  <w:style w:type="character" w:styleId="Hyperlink">
    <w:name w:val="Hyperlink"/>
    <w:basedOn w:val="DefaultParagraphFont"/>
    <w:uiPriority w:val="99"/>
    <w:unhideWhenUsed/>
    <w:rsid w:val="00BC3881"/>
    <w:rPr>
      <w:color w:val="0563C1" w:themeColor="hyperlink"/>
      <w:u w:val="single"/>
    </w:rPr>
  </w:style>
  <w:style w:type="paragraph" w:styleId="TOC1">
    <w:name w:val="toc 1"/>
    <w:basedOn w:val="Normal"/>
    <w:next w:val="Normal"/>
    <w:autoRedefine/>
    <w:uiPriority w:val="39"/>
    <w:unhideWhenUsed/>
    <w:rsid w:val="00BC3881"/>
    <w:pPr>
      <w:spacing w:after="100"/>
    </w:pPr>
  </w:style>
  <w:style w:type="paragraph" w:styleId="TOC2">
    <w:name w:val="toc 2"/>
    <w:basedOn w:val="Normal"/>
    <w:next w:val="Normal"/>
    <w:autoRedefine/>
    <w:uiPriority w:val="39"/>
    <w:unhideWhenUsed/>
    <w:rsid w:val="00BC3881"/>
    <w:pPr>
      <w:spacing w:after="100"/>
      <w:ind w:left="200"/>
    </w:pPr>
  </w:style>
  <w:style w:type="paragraph" w:styleId="TOC3">
    <w:name w:val="toc 3"/>
    <w:basedOn w:val="Normal"/>
    <w:next w:val="Normal"/>
    <w:autoRedefine/>
    <w:uiPriority w:val="39"/>
    <w:unhideWhenUsed/>
    <w:rsid w:val="00BC3881"/>
    <w:pPr>
      <w:spacing w:after="100"/>
      <w:ind w:left="400"/>
    </w:pPr>
  </w:style>
  <w:style w:type="paragraph" w:styleId="NormalIndent">
    <w:name w:val="Normal Indent"/>
    <w:basedOn w:val="Normal"/>
    <w:uiPriority w:val="99"/>
    <w:semiHidden/>
    <w:unhideWhenUsed/>
    <w:rsid w:val="00B87098"/>
    <w:pPr>
      <w:ind w:left="720"/>
    </w:pPr>
  </w:style>
  <w:style w:type="paragraph" w:styleId="ListBullet">
    <w:name w:val="List Bullet"/>
    <w:basedOn w:val="Normal"/>
    <w:link w:val="ListBulletChar"/>
    <w:uiPriority w:val="3"/>
    <w:qFormat/>
    <w:rsid w:val="00B87098"/>
    <w:pPr>
      <w:numPr>
        <w:numId w:val="1"/>
      </w:numPr>
      <w:spacing w:after="60"/>
    </w:pPr>
    <w:rPr>
      <w:rFonts w:eastAsia="Times New Roman" w:cs="Arial"/>
      <w:lang w:val="de-DE"/>
    </w:rPr>
  </w:style>
  <w:style w:type="paragraph" w:styleId="ListBullet2">
    <w:name w:val="List Bullet 2"/>
    <w:basedOn w:val="Normal"/>
    <w:link w:val="ListBullet2Char"/>
    <w:uiPriority w:val="99"/>
    <w:unhideWhenUsed/>
    <w:rsid w:val="00B87098"/>
    <w:pPr>
      <w:numPr>
        <w:numId w:val="2"/>
      </w:numPr>
      <w:contextualSpacing/>
    </w:pPr>
  </w:style>
  <w:style w:type="paragraph" w:styleId="ListBullet3">
    <w:name w:val="List Bullet 3"/>
    <w:basedOn w:val="Normal"/>
    <w:link w:val="ListBullet3Char"/>
    <w:uiPriority w:val="99"/>
    <w:unhideWhenUsed/>
    <w:rsid w:val="00B87098"/>
    <w:pPr>
      <w:numPr>
        <w:numId w:val="3"/>
      </w:numPr>
      <w:contextualSpacing/>
    </w:pPr>
  </w:style>
  <w:style w:type="paragraph" w:customStyle="1" w:styleId="Accenture">
    <w:name w:val="Accenture"/>
    <w:basedOn w:val="Normal"/>
    <w:rsid w:val="00B87098"/>
    <w:pPr>
      <w:spacing w:before="200"/>
    </w:pPr>
    <w:rPr>
      <w:rFonts w:cs="Arial"/>
    </w:rPr>
  </w:style>
  <w:style w:type="table" w:styleId="TableGrid">
    <w:name w:val="Table Grid"/>
    <w:basedOn w:val="TableNormal"/>
    <w:uiPriority w:val="39"/>
    <w:rsid w:val="00B87098"/>
    <w:rPr>
      <w:rFonts w:ascii="Cambria" w:hAnsi="Cambria" w:cs="Times New Roman"/>
      <w:kern w:val="2"/>
      <w:sz w:val="20"/>
      <w:szCs w:val="20"/>
      <w14:ligatures w14:val="standardContextual"/>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Content">
    <w:name w:val="Content"/>
    <w:link w:val="ContentChar"/>
    <w:rsid w:val="00B87098"/>
    <w:pPr>
      <w:keepLines/>
      <w:tabs>
        <w:tab w:val="left" w:pos="1134"/>
      </w:tabs>
      <w:spacing w:after="120"/>
      <w:jc w:val="center"/>
    </w:pPr>
    <w:rPr>
      <w:rFonts w:ascii="Graphik" w:hAnsi="Graphik" w:cs="Times New Roman"/>
      <w:b/>
      <w:kern w:val="2"/>
      <w:sz w:val="32"/>
      <w:szCs w:val="20"/>
      <w14:ligatures w14:val="standardContextual"/>
    </w:rPr>
  </w:style>
  <w:style w:type="paragraph" w:customStyle="1" w:styleId="Paragraph">
    <w:name w:val="Paragraph"/>
    <w:basedOn w:val="Normal"/>
    <w:link w:val="ParagraphChar"/>
    <w:qFormat/>
    <w:rsid w:val="00C70705"/>
    <w:rPr>
      <w:rFonts w:cs="Arial"/>
    </w:rPr>
  </w:style>
  <w:style w:type="character" w:customStyle="1" w:styleId="ContentChar">
    <w:name w:val="Content Char"/>
    <w:basedOn w:val="DefaultParagraphFont"/>
    <w:link w:val="Content"/>
    <w:rsid w:val="00B87098"/>
    <w:rPr>
      <w:rFonts w:ascii="Graphik" w:hAnsi="Graphik" w:cs="Times New Roman"/>
      <w:b/>
      <w:kern w:val="2"/>
      <w:sz w:val="32"/>
      <w:szCs w:val="20"/>
      <w14:ligatures w14:val="standardContextual"/>
    </w:rPr>
  </w:style>
  <w:style w:type="paragraph" w:customStyle="1" w:styleId="UOLIST1">
    <w:name w:val="UO LIST 1"/>
    <w:basedOn w:val="ListBullet"/>
    <w:link w:val="UOLIST1Char"/>
    <w:autoRedefine/>
    <w:qFormat/>
    <w:rsid w:val="00FD037A"/>
    <w:pPr>
      <w:numPr>
        <w:numId w:val="0"/>
      </w:numPr>
    </w:pPr>
    <w:rPr>
      <w:i/>
      <w:iCs/>
    </w:rPr>
  </w:style>
  <w:style w:type="character" w:customStyle="1" w:styleId="ParagraphChar">
    <w:name w:val="Paragraph Char"/>
    <w:basedOn w:val="DefaultParagraphFont"/>
    <w:link w:val="Paragraph"/>
    <w:rsid w:val="00C70705"/>
    <w:rPr>
      <w:rFonts w:ascii="Graphik" w:hAnsi="Graphik" w:cs="Arial"/>
    </w:rPr>
  </w:style>
  <w:style w:type="paragraph" w:customStyle="1" w:styleId="UOLIST2">
    <w:name w:val="UO LIST 2"/>
    <w:basedOn w:val="ListBullet2"/>
    <w:link w:val="UOLIST2Char"/>
    <w:autoRedefine/>
    <w:qFormat/>
    <w:rsid w:val="00D329F5"/>
    <w:pPr>
      <w:numPr>
        <w:numId w:val="10"/>
      </w:numPr>
      <w:spacing w:before="40" w:after="40"/>
      <w:contextualSpacing w:val="0"/>
      <w:jc w:val="left"/>
    </w:pPr>
    <w:rPr>
      <w:rFonts w:cs="Arial"/>
      <w:lang w:val="de-DE"/>
    </w:rPr>
  </w:style>
  <w:style w:type="character" w:customStyle="1" w:styleId="ListBulletChar">
    <w:name w:val="List Bullet Char"/>
    <w:basedOn w:val="DefaultParagraphFont"/>
    <w:link w:val="ListBullet"/>
    <w:uiPriority w:val="3"/>
    <w:rsid w:val="00AF12E4"/>
    <w:rPr>
      <w:rFonts w:ascii="Graphik" w:eastAsia="Times New Roman" w:hAnsi="Graphik" w:cs="Arial"/>
      <w:kern w:val="2"/>
      <w:sz w:val="20"/>
      <w:szCs w:val="22"/>
      <w:lang w:val="de-DE"/>
      <w14:ligatures w14:val="standardContextual"/>
    </w:rPr>
  </w:style>
  <w:style w:type="character" w:customStyle="1" w:styleId="UOLIST1Char">
    <w:name w:val="UO LIST 1 Char"/>
    <w:basedOn w:val="ListBulletChar"/>
    <w:link w:val="UOLIST1"/>
    <w:rsid w:val="00FD037A"/>
    <w:rPr>
      <w:rFonts w:ascii="Graphik" w:eastAsia="Times New Roman" w:hAnsi="Graphik" w:cs="Arial"/>
      <w:i/>
      <w:iCs/>
      <w:kern w:val="2"/>
      <w:sz w:val="20"/>
      <w:szCs w:val="22"/>
      <w:lang w:val="de-DE"/>
      <w14:ligatures w14:val="standardContextual"/>
    </w:rPr>
  </w:style>
  <w:style w:type="paragraph" w:customStyle="1" w:styleId="UOLIST3">
    <w:name w:val="UO LIST 3"/>
    <w:basedOn w:val="ListBullet3"/>
    <w:link w:val="UOLIST3Char"/>
    <w:autoRedefine/>
    <w:qFormat/>
    <w:rsid w:val="00C75A31"/>
    <w:pPr>
      <w:tabs>
        <w:tab w:val="clear" w:pos="1080"/>
        <w:tab w:val="num" w:pos="926"/>
      </w:tabs>
      <w:ind w:left="926"/>
    </w:pPr>
    <w:rPr>
      <w:rFonts w:cs="Arial"/>
      <w:lang w:val="de-DE"/>
    </w:rPr>
  </w:style>
  <w:style w:type="character" w:customStyle="1" w:styleId="ListBullet2Char">
    <w:name w:val="List Bullet 2 Char"/>
    <w:basedOn w:val="DefaultParagraphFont"/>
    <w:link w:val="ListBullet2"/>
    <w:uiPriority w:val="99"/>
    <w:rsid w:val="00AF12E4"/>
    <w:rPr>
      <w:rFonts w:ascii="Graphik" w:hAnsi="Graphik"/>
      <w:kern w:val="2"/>
      <w:sz w:val="20"/>
      <w:szCs w:val="22"/>
      <w14:ligatures w14:val="standardContextual"/>
    </w:rPr>
  </w:style>
  <w:style w:type="character" w:customStyle="1" w:styleId="UOLIST2Char">
    <w:name w:val="UO LIST 2 Char"/>
    <w:basedOn w:val="ListBullet2Char"/>
    <w:link w:val="UOLIST2"/>
    <w:rsid w:val="00D329F5"/>
    <w:rPr>
      <w:rFonts w:ascii="Graphik" w:hAnsi="Graphik" w:cs="Arial"/>
      <w:kern w:val="2"/>
      <w:sz w:val="20"/>
      <w:szCs w:val="22"/>
      <w:lang w:val="de-DE"/>
      <w14:ligatures w14:val="standardContextual"/>
    </w:rPr>
  </w:style>
  <w:style w:type="paragraph" w:customStyle="1" w:styleId="NOLIST1">
    <w:name w:val="NO LIST 1"/>
    <w:basedOn w:val="Normal"/>
    <w:link w:val="NOLIST1Char"/>
    <w:autoRedefine/>
    <w:qFormat/>
    <w:rsid w:val="0029387C"/>
    <w:pPr>
      <w:numPr>
        <w:numId w:val="4"/>
      </w:numPr>
    </w:pPr>
    <w:rPr>
      <w:rFonts w:cs="Arial"/>
    </w:rPr>
  </w:style>
  <w:style w:type="character" w:customStyle="1" w:styleId="ListBullet3Char">
    <w:name w:val="List Bullet 3 Char"/>
    <w:basedOn w:val="DefaultParagraphFont"/>
    <w:link w:val="ListBullet3"/>
    <w:uiPriority w:val="99"/>
    <w:rsid w:val="00AF12E4"/>
    <w:rPr>
      <w:rFonts w:ascii="Graphik" w:hAnsi="Graphik"/>
      <w:kern w:val="2"/>
      <w:sz w:val="20"/>
      <w:szCs w:val="22"/>
      <w14:ligatures w14:val="standardContextual"/>
    </w:rPr>
  </w:style>
  <w:style w:type="character" w:customStyle="1" w:styleId="UOLIST3Char">
    <w:name w:val="UO LIST 3 Char"/>
    <w:basedOn w:val="ListBullet3Char"/>
    <w:link w:val="UOLIST3"/>
    <w:rsid w:val="00C75A31"/>
    <w:rPr>
      <w:rFonts w:ascii="Graphik" w:hAnsi="Graphik" w:cs="Arial"/>
      <w:kern w:val="2"/>
      <w:sz w:val="20"/>
      <w:szCs w:val="22"/>
      <w:lang w:val="de-DE"/>
      <w14:ligatures w14:val="standardContextual"/>
    </w:rPr>
  </w:style>
  <w:style w:type="paragraph" w:customStyle="1" w:styleId="NOLIST2">
    <w:name w:val="NO LIST 2"/>
    <w:basedOn w:val="NOLIST1"/>
    <w:link w:val="NOLIST2Char"/>
    <w:autoRedefine/>
    <w:qFormat/>
    <w:rsid w:val="0029387C"/>
    <w:pPr>
      <w:numPr>
        <w:numId w:val="5"/>
      </w:numPr>
    </w:pPr>
  </w:style>
  <w:style w:type="character" w:customStyle="1" w:styleId="NOLIST1Char">
    <w:name w:val="NO LIST 1 Char"/>
    <w:basedOn w:val="DefaultParagraphFont"/>
    <w:link w:val="NOLIST1"/>
    <w:rsid w:val="0029387C"/>
    <w:rPr>
      <w:rFonts w:ascii="Graphik" w:hAnsi="Graphik" w:cs="Arial"/>
      <w:kern w:val="2"/>
      <w:sz w:val="20"/>
      <w:szCs w:val="22"/>
      <w14:ligatures w14:val="standardContextual"/>
    </w:rPr>
  </w:style>
  <w:style w:type="paragraph" w:styleId="Header">
    <w:name w:val="header"/>
    <w:basedOn w:val="Normal"/>
    <w:link w:val="HeaderChar"/>
    <w:uiPriority w:val="99"/>
    <w:unhideWhenUsed/>
    <w:rsid w:val="00BC3881"/>
    <w:pPr>
      <w:tabs>
        <w:tab w:val="center" w:pos="4680"/>
        <w:tab w:val="right" w:pos="9360"/>
      </w:tabs>
      <w:spacing w:after="0" w:line="240" w:lineRule="auto"/>
    </w:pPr>
  </w:style>
  <w:style w:type="character" w:customStyle="1" w:styleId="NOLIST2Char">
    <w:name w:val="NO LIST 2 Char"/>
    <w:basedOn w:val="NOLIST1Char"/>
    <w:link w:val="NOLIST2"/>
    <w:rsid w:val="0029387C"/>
    <w:rPr>
      <w:rFonts w:ascii="Graphik" w:hAnsi="Graphik" w:cs="Arial"/>
      <w:kern w:val="2"/>
      <w:sz w:val="20"/>
      <w:szCs w:val="22"/>
      <w14:ligatures w14:val="standardContextual"/>
    </w:rPr>
  </w:style>
  <w:style w:type="character" w:customStyle="1" w:styleId="HeaderChar">
    <w:name w:val="Header Char"/>
    <w:basedOn w:val="DefaultParagraphFont"/>
    <w:link w:val="Header"/>
    <w:uiPriority w:val="99"/>
    <w:rsid w:val="00BC3881"/>
    <w:rPr>
      <w:rFonts w:ascii="Graphik" w:hAnsi="Graphik"/>
      <w:kern w:val="2"/>
      <w:sz w:val="20"/>
      <w:szCs w:val="22"/>
      <w14:ligatures w14:val="standardContextual"/>
    </w:rPr>
  </w:style>
  <w:style w:type="paragraph" w:styleId="Footer">
    <w:name w:val="footer"/>
    <w:basedOn w:val="Normal"/>
    <w:link w:val="FooterChar"/>
    <w:uiPriority w:val="99"/>
    <w:unhideWhenUsed/>
    <w:rsid w:val="00BC3881"/>
    <w:pPr>
      <w:tabs>
        <w:tab w:val="center" w:pos="4680"/>
        <w:tab w:val="right" w:pos="9360"/>
      </w:tabs>
      <w:spacing w:after="0" w:line="240" w:lineRule="auto"/>
    </w:pPr>
  </w:style>
  <w:style w:type="character" w:customStyle="1" w:styleId="FooterChar">
    <w:name w:val="Footer Char"/>
    <w:basedOn w:val="DefaultParagraphFont"/>
    <w:link w:val="Footer"/>
    <w:uiPriority w:val="99"/>
    <w:rsid w:val="00BC3881"/>
    <w:rPr>
      <w:rFonts w:ascii="Graphik" w:hAnsi="Graphik"/>
      <w:kern w:val="2"/>
      <w:sz w:val="20"/>
      <w:szCs w:val="22"/>
      <w14:ligatures w14:val="standardContextual"/>
    </w:rPr>
  </w:style>
  <w:style w:type="paragraph" w:styleId="TOCHeading">
    <w:name w:val="TOC Heading"/>
    <w:basedOn w:val="Heading1"/>
    <w:next w:val="Normal"/>
    <w:uiPriority w:val="39"/>
    <w:unhideWhenUsed/>
    <w:qFormat/>
    <w:rsid w:val="00BC3881"/>
    <w:pPr>
      <w:tabs>
        <w:tab w:val="clear" w:pos="1134"/>
      </w:tabs>
      <w:spacing w:after="0"/>
      <w:jc w:val="center"/>
      <w:outlineLvl w:val="9"/>
    </w:pPr>
    <w:rPr>
      <w:rFonts w:eastAsiaTheme="majorEastAsia" w:cstheme="majorBidi"/>
      <w:bCs/>
      <w:kern w:val="0"/>
      <w:sz w:val="32"/>
      <w:szCs w:val="32"/>
      <w:lang w:val="en-US"/>
      <w14:ligatures w14:val="none"/>
    </w:rPr>
  </w:style>
  <w:style w:type="character" w:styleId="PlaceholderText">
    <w:name w:val="Placeholder Text"/>
    <w:basedOn w:val="DefaultParagraphFont"/>
    <w:uiPriority w:val="99"/>
    <w:semiHidden/>
    <w:rsid w:val="006324D6"/>
    <w:rPr>
      <w:color w:val="808080"/>
    </w:rPr>
  </w:style>
  <w:style w:type="paragraph" w:styleId="Title">
    <w:name w:val="Title"/>
    <w:basedOn w:val="Normal"/>
    <w:next w:val="Normal"/>
    <w:link w:val="TitleChar"/>
    <w:uiPriority w:val="10"/>
    <w:qFormat/>
    <w:rsid w:val="00B87098"/>
    <w:pPr>
      <w:contextualSpacing/>
    </w:pPr>
    <w:rPr>
      <w:rFonts w:eastAsiaTheme="majorEastAsia" w:cstheme="majorBidi"/>
      <w:b/>
      <w:spacing w:val="-10"/>
      <w:kern w:val="28"/>
      <w:sz w:val="72"/>
      <w:szCs w:val="56"/>
    </w:rPr>
  </w:style>
  <w:style w:type="character" w:customStyle="1" w:styleId="TitleChar">
    <w:name w:val="Title Char"/>
    <w:basedOn w:val="DefaultParagraphFont"/>
    <w:link w:val="Title"/>
    <w:uiPriority w:val="10"/>
    <w:rsid w:val="00B87098"/>
    <w:rPr>
      <w:rFonts w:ascii="Graphik" w:eastAsiaTheme="majorEastAsia" w:hAnsi="Graphik" w:cstheme="majorBidi"/>
      <w:b/>
      <w:spacing w:val="-10"/>
      <w:kern w:val="28"/>
      <w:sz w:val="72"/>
      <w:szCs w:val="56"/>
      <w14:ligatures w14:val="standardContextual"/>
    </w:rPr>
  </w:style>
  <w:style w:type="paragraph" w:customStyle="1" w:styleId="DELETE">
    <w:name w:val="DELETE"/>
    <w:basedOn w:val="Normal"/>
    <w:link w:val="DELETEChar"/>
    <w:qFormat/>
    <w:rsid w:val="005C5107"/>
    <w:rPr>
      <w:rFonts w:cs="Arial"/>
      <w:color w:val="FF0000"/>
    </w:rPr>
  </w:style>
  <w:style w:type="character" w:customStyle="1" w:styleId="DELETEChar">
    <w:name w:val="DELETE Char"/>
    <w:basedOn w:val="DefaultParagraphFont"/>
    <w:link w:val="DELETE"/>
    <w:rsid w:val="005C5107"/>
    <w:rPr>
      <w:rFonts w:ascii="Graphik" w:hAnsi="Graphik" w:cs="Arial"/>
      <w:color w:val="FF0000"/>
    </w:rPr>
  </w:style>
  <w:style w:type="paragraph" w:customStyle="1" w:styleId="Title2">
    <w:name w:val="Title 2"/>
    <w:basedOn w:val="Title"/>
    <w:link w:val="Title2Char"/>
    <w:qFormat/>
    <w:rsid w:val="006D7E22"/>
    <w:rPr>
      <w:sz w:val="52"/>
    </w:rPr>
  </w:style>
  <w:style w:type="table" w:styleId="GridTable4-Accent1">
    <w:name w:val="Grid Table 4 Accent 1"/>
    <w:basedOn w:val="TableNormal"/>
    <w:uiPriority w:val="49"/>
    <w:rsid w:val="008141B8"/>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customStyle="1" w:styleId="Title2Char">
    <w:name w:val="Title 2 Char"/>
    <w:basedOn w:val="TitleChar"/>
    <w:link w:val="Title2"/>
    <w:rsid w:val="006D7E22"/>
    <w:rPr>
      <w:rFonts w:ascii="Graphik" w:eastAsiaTheme="majorEastAsia" w:hAnsi="Graphik" w:cstheme="majorBidi"/>
      <w:b/>
      <w:spacing w:val="-10"/>
      <w:kern w:val="28"/>
      <w:sz w:val="52"/>
      <w:szCs w:val="56"/>
      <w14:ligatures w14:val="standardContextual"/>
    </w:rPr>
  </w:style>
  <w:style w:type="character" w:styleId="UnresolvedMention">
    <w:name w:val="Unresolved Mention"/>
    <w:basedOn w:val="DefaultParagraphFont"/>
    <w:uiPriority w:val="99"/>
    <w:unhideWhenUsed/>
    <w:rsid w:val="00B87098"/>
    <w:rPr>
      <w:color w:val="605E5C"/>
      <w:shd w:val="clear" w:color="auto" w:fill="E1DFDD"/>
    </w:rPr>
  </w:style>
  <w:style w:type="paragraph" w:styleId="ListParagraph">
    <w:name w:val="List Paragraph"/>
    <w:aliases w:val="TOC style,lp1,Bullet List,FooterText,List Paragraph_Number"/>
    <w:basedOn w:val="Normal"/>
    <w:link w:val="ListParagraphChar"/>
    <w:uiPriority w:val="34"/>
    <w:qFormat/>
    <w:rsid w:val="00BC3881"/>
    <w:pPr>
      <w:numPr>
        <w:numId w:val="8"/>
      </w:numPr>
      <w:spacing w:before="120" w:after="120" w:line="240" w:lineRule="auto"/>
      <w:ind w:right="720"/>
    </w:pPr>
  </w:style>
  <w:style w:type="table" w:styleId="GridTable4">
    <w:name w:val="Grid Table 4"/>
    <w:basedOn w:val="TableNormal"/>
    <w:uiPriority w:val="49"/>
    <w:rsid w:val="00D25D7C"/>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eGridLight">
    <w:name w:val="Grid Table Light"/>
    <w:basedOn w:val="TableNormal"/>
    <w:uiPriority w:val="40"/>
    <w:rsid w:val="00D25D7C"/>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1Light">
    <w:name w:val="Grid Table 1 Light"/>
    <w:basedOn w:val="TableNormal"/>
    <w:uiPriority w:val="46"/>
    <w:rsid w:val="00D25D7C"/>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CommentReference">
    <w:name w:val="annotation reference"/>
    <w:basedOn w:val="DefaultParagraphFont"/>
    <w:uiPriority w:val="99"/>
    <w:semiHidden/>
    <w:unhideWhenUsed/>
    <w:rsid w:val="00B87098"/>
    <w:rPr>
      <w:sz w:val="16"/>
      <w:szCs w:val="16"/>
    </w:rPr>
  </w:style>
  <w:style w:type="paragraph" w:styleId="CommentText">
    <w:name w:val="annotation text"/>
    <w:basedOn w:val="Normal"/>
    <w:link w:val="CommentTextChar"/>
    <w:uiPriority w:val="99"/>
    <w:unhideWhenUsed/>
    <w:rsid w:val="00B87098"/>
    <w:rPr>
      <w:szCs w:val="20"/>
    </w:rPr>
  </w:style>
  <w:style w:type="character" w:customStyle="1" w:styleId="CommentTextChar">
    <w:name w:val="Comment Text Char"/>
    <w:basedOn w:val="DefaultParagraphFont"/>
    <w:link w:val="CommentText"/>
    <w:uiPriority w:val="99"/>
    <w:rsid w:val="00B87098"/>
    <w:rPr>
      <w:rFonts w:ascii="Graphik" w:hAnsi="Graphik"/>
      <w:kern w:val="2"/>
      <w:sz w:val="20"/>
      <w:szCs w:val="20"/>
      <w14:ligatures w14:val="standardContextual"/>
    </w:rPr>
  </w:style>
  <w:style w:type="paragraph" w:styleId="CommentSubject">
    <w:name w:val="annotation subject"/>
    <w:basedOn w:val="CommentText"/>
    <w:next w:val="CommentText"/>
    <w:link w:val="CommentSubjectChar"/>
    <w:uiPriority w:val="99"/>
    <w:semiHidden/>
    <w:unhideWhenUsed/>
    <w:rsid w:val="00B87098"/>
    <w:rPr>
      <w:b/>
      <w:bCs/>
    </w:rPr>
  </w:style>
  <w:style w:type="character" w:customStyle="1" w:styleId="CommentSubjectChar">
    <w:name w:val="Comment Subject Char"/>
    <w:basedOn w:val="CommentTextChar"/>
    <w:link w:val="CommentSubject"/>
    <w:uiPriority w:val="99"/>
    <w:semiHidden/>
    <w:rsid w:val="00B87098"/>
    <w:rPr>
      <w:rFonts w:ascii="Graphik" w:hAnsi="Graphik"/>
      <w:b/>
      <w:bCs/>
      <w:kern w:val="2"/>
      <w:sz w:val="20"/>
      <w:szCs w:val="20"/>
      <w14:ligatures w14:val="standardContextual"/>
    </w:rPr>
  </w:style>
  <w:style w:type="paragraph" w:styleId="NormalWeb">
    <w:name w:val="Normal (Web)"/>
    <w:basedOn w:val="Normal"/>
    <w:uiPriority w:val="99"/>
    <w:unhideWhenUsed/>
    <w:rsid w:val="00B87098"/>
    <w:pPr>
      <w:spacing w:before="100" w:beforeAutospacing="1" w:after="100" w:afterAutospacing="1"/>
    </w:pPr>
    <w:rPr>
      <w:rFonts w:ascii="Times New Roman" w:eastAsia="Times New Roman" w:hAnsi="Times New Roman"/>
      <w:lang w:val="en-IE" w:eastAsia="en-GB"/>
    </w:rPr>
  </w:style>
  <w:style w:type="character" w:styleId="Emphasis">
    <w:name w:val="Emphasis"/>
    <w:basedOn w:val="DefaultParagraphFont"/>
    <w:uiPriority w:val="20"/>
    <w:rsid w:val="00B87098"/>
    <w:rPr>
      <w:i/>
      <w:iCs/>
    </w:rPr>
  </w:style>
  <w:style w:type="character" w:styleId="Strong">
    <w:name w:val="Strong"/>
    <w:basedOn w:val="DefaultParagraphFont"/>
    <w:uiPriority w:val="22"/>
    <w:qFormat/>
    <w:rsid w:val="00346E82"/>
    <w:rPr>
      <w:b/>
      <w:bCs/>
    </w:rPr>
  </w:style>
  <w:style w:type="paragraph" w:customStyle="1" w:styleId="align-justify">
    <w:name w:val="align-justify"/>
    <w:basedOn w:val="Normal"/>
    <w:rsid w:val="00346E82"/>
    <w:pPr>
      <w:spacing w:before="100" w:beforeAutospacing="1" w:after="100" w:afterAutospacing="1"/>
    </w:pPr>
    <w:rPr>
      <w:rFonts w:ascii="Times New Roman" w:eastAsia="Times New Roman" w:hAnsi="Times New Roman" w:cs="Times New Roman"/>
      <w:lang w:val="en-IN" w:eastAsia="en-IN"/>
    </w:rPr>
  </w:style>
  <w:style w:type="paragraph" w:styleId="Revision">
    <w:name w:val="Revision"/>
    <w:hidden/>
    <w:uiPriority w:val="99"/>
    <w:semiHidden/>
    <w:rsid w:val="00B87098"/>
    <w:pPr>
      <w:spacing w:before="80" w:after="80"/>
    </w:pPr>
    <w:rPr>
      <w:rFonts w:ascii="Calibri" w:eastAsia="Times New Roman" w:hAnsi="Calibri" w:cs="Times New Roman"/>
      <w:kern w:val="2"/>
      <w:szCs w:val="20"/>
      <w14:ligatures w14:val="standardContextual"/>
    </w:rPr>
  </w:style>
  <w:style w:type="character" w:styleId="Mention">
    <w:name w:val="Mention"/>
    <w:basedOn w:val="DefaultParagraphFont"/>
    <w:uiPriority w:val="99"/>
    <w:unhideWhenUsed/>
    <w:rsid w:val="00B87098"/>
    <w:rPr>
      <w:color w:val="2B579A"/>
      <w:shd w:val="clear" w:color="auto" w:fill="E1DFDD"/>
    </w:rPr>
  </w:style>
  <w:style w:type="character" w:styleId="FollowedHyperlink">
    <w:name w:val="FollowedHyperlink"/>
    <w:basedOn w:val="DefaultParagraphFont"/>
    <w:uiPriority w:val="99"/>
    <w:semiHidden/>
    <w:unhideWhenUsed/>
    <w:rsid w:val="00A35D30"/>
    <w:rPr>
      <w:color w:val="954F72" w:themeColor="followedHyperlink"/>
      <w:u w:val="single"/>
    </w:rPr>
  </w:style>
  <w:style w:type="paragraph" w:customStyle="1" w:styleId="xxparagraph">
    <w:name w:val="x_xparagraph"/>
    <w:basedOn w:val="Normal"/>
    <w:rsid w:val="001F1CEA"/>
    <w:pPr>
      <w:spacing w:before="100" w:beforeAutospacing="1" w:after="100" w:afterAutospacing="1"/>
    </w:pPr>
    <w:rPr>
      <w:rFonts w:ascii="Calibri" w:hAnsi="Calibri" w:cs="Calibri"/>
      <w:lang w:eastAsia="en-GB"/>
    </w:rPr>
  </w:style>
  <w:style w:type="character" w:customStyle="1" w:styleId="ListParagraphChar">
    <w:name w:val="List Paragraph Char"/>
    <w:aliases w:val="TOC style Char,lp1 Char,Bullet List Char,FooterText Char,List Paragraph_Number Char"/>
    <w:basedOn w:val="DefaultParagraphFont"/>
    <w:link w:val="ListParagraph"/>
    <w:uiPriority w:val="34"/>
    <w:rsid w:val="00BC3881"/>
    <w:rPr>
      <w:rFonts w:ascii="Graphik" w:hAnsi="Graphik"/>
      <w:kern w:val="2"/>
      <w:sz w:val="20"/>
      <w:szCs w:val="22"/>
      <w14:ligatures w14:val="standardContextual"/>
    </w:rPr>
  </w:style>
  <w:style w:type="paragraph" w:customStyle="1" w:styleId="CodeSample">
    <w:name w:val="Code Sample"/>
    <w:basedOn w:val="Normal"/>
    <w:link w:val="CodeSampleChar"/>
    <w:autoRedefine/>
    <w:qFormat/>
    <w:rsid w:val="00B87098"/>
    <w:pPr>
      <w:ind w:left="360"/>
    </w:pPr>
    <w:rPr>
      <w:rFonts w:ascii="Consolas" w:hAnsi="Consolas"/>
      <w:lang w:val="fr-FR"/>
    </w:rPr>
  </w:style>
  <w:style w:type="character" w:customStyle="1" w:styleId="CodeSampleChar">
    <w:name w:val="Code Sample Char"/>
    <w:basedOn w:val="DefaultParagraphFont"/>
    <w:link w:val="CodeSample"/>
    <w:rsid w:val="00B87098"/>
    <w:rPr>
      <w:rFonts w:ascii="Consolas" w:hAnsi="Consolas"/>
      <w:kern w:val="2"/>
      <w:sz w:val="20"/>
      <w:szCs w:val="22"/>
      <w:lang w:val="fr-FR"/>
      <w14:ligatures w14:val="standardContextual"/>
    </w:rPr>
  </w:style>
  <w:style w:type="paragraph" w:styleId="BalloonText">
    <w:name w:val="Balloon Text"/>
    <w:basedOn w:val="Normal"/>
    <w:link w:val="BalloonTextChar"/>
    <w:uiPriority w:val="99"/>
    <w:semiHidden/>
    <w:unhideWhenUsed/>
    <w:rsid w:val="00B87098"/>
    <w:rPr>
      <w:rFonts w:ascii="Tahoma" w:hAnsi="Tahoma" w:cs="Tahoma"/>
      <w:sz w:val="16"/>
      <w:szCs w:val="16"/>
    </w:rPr>
  </w:style>
  <w:style w:type="character" w:customStyle="1" w:styleId="BalloonTextChar">
    <w:name w:val="Balloon Text Char"/>
    <w:basedOn w:val="DefaultParagraphFont"/>
    <w:link w:val="BalloonText"/>
    <w:uiPriority w:val="99"/>
    <w:semiHidden/>
    <w:rsid w:val="00B87098"/>
    <w:rPr>
      <w:rFonts w:ascii="Tahoma" w:hAnsi="Tahoma" w:cs="Tahoma"/>
      <w:kern w:val="2"/>
      <w:sz w:val="16"/>
      <w:szCs w:val="16"/>
      <w14:ligatures w14:val="standardContextual"/>
    </w:rPr>
  </w:style>
  <w:style w:type="paragraph" w:styleId="DocumentMap">
    <w:name w:val="Document Map"/>
    <w:basedOn w:val="Normal"/>
    <w:link w:val="DocumentMapChar"/>
    <w:uiPriority w:val="99"/>
    <w:semiHidden/>
    <w:unhideWhenUsed/>
    <w:rsid w:val="00B87098"/>
    <w:rPr>
      <w:rFonts w:ascii="Lucida Grande" w:hAnsi="Lucida Grande"/>
    </w:rPr>
  </w:style>
  <w:style w:type="character" w:customStyle="1" w:styleId="DocumentMapChar">
    <w:name w:val="Document Map Char"/>
    <w:basedOn w:val="DefaultParagraphFont"/>
    <w:link w:val="DocumentMap"/>
    <w:uiPriority w:val="99"/>
    <w:semiHidden/>
    <w:rsid w:val="00B87098"/>
    <w:rPr>
      <w:rFonts w:ascii="Lucida Grande" w:hAnsi="Lucida Grande"/>
      <w:kern w:val="2"/>
      <w:sz w:val="20"/>
      <w:szCs w:val="22"/>
      <w14:ligatures w14:val="standardContextual"/>
    </w:rPr>
  </w:style>
  <w:style w:type="paragraph" w:customStyle="1" w:styleId="Numberedlist">
    <w:name w:val="Numbered list"/>
    <w:basedOn w:val="ListBullet"/>
    <w:qFormat/>
    <w:rsid w:val="00B87098"/>
    <w:pPr>
      <w:numPr>
        <w:numId w:val="6"/>
      </w:numPr>
    </w:pPr>
  </w:style>
  <w:style w:type="character" w:styleId="PageNumber">
    <w:name w:val="page number"/>
    <w:basedOn w:val="DefaultParagraphFont"/>
    <w:uiPriority w:val="99"/>
    <w:semiHidden/>
    <w:unhideWhenUsed/>
    <w:rsid w:val="00B87098"/>
  </w:style>
  <w:style w:type="paragraph" w:customStyle="1" w:styleId="Picture">
    <w:name w:val="Picture"/>
    <w:basedOn w:val="Accenture"/>
    <w:next w:val="Subtitle"/>
    <w:link w:val="PictureChar"/>
    <w:rsid w:val="00B87098"/>
    <w:pPr>
      <w:jc w:val="center"/>
    </w:pPr>
    <w:rPr>
      <w:noProof/>
    </w:rPr>
  </w:style>
  <w:style w:type="character" w:customStyle="1" w:styleId="PictureChar">
    <w:name w:val="Picture Char"/>
    <w:basedOn w:val="DefaultParagraphFont"/>
    <w:link w:val="Picture"/>
    <w:rsid w:val="00B87098"/>
    <w:rPr>
      <w:rFonts w:ascii="Graphik" w:hAnsi="Graphik" w:cs="Arial"/>
      <w:noProof/>
      <w:kern w:val="2"/>
      <w:sz w:val="20"/>
      <w:szCs w:val="22"/>
      <w14:ligatures w14:val="standardContextual"/>
    </w:rPr>
  </w:style>
  <w:style w:type="paragraph" w:styleId="Subtitle">
    <w:name w:val="Subtitle"/>
    <w:basedOn w:val="Accenture"/>
    <w:next w:val="Normal"/>
    <w:link w:val="SubtitleChar"/>
    <w:uiPriority w:val="11"/>
    <w:rsid w:val="00B87098"/>
    <w:pPr>
      <w:numPr>
        <w:ilvl w:val="1"/>
      </w:numPr>
    </w:pPr>
    <w:rPr>
      <w:rFonts w:eastAsiaTheme="minorEastAsia" w:cstheme="minorBidi"/>
      <w:color w:val="5A5A5A" w:themeColor="text1" w:themeTint="A5"/>
      <w:spacing w:val="15"/>
    </w:rPr>
  </w:style>
  <w:style w:type="character" w:customStyle="1" w:styleId="SubtitleChar">
    <w:name w:val="Subtitle Char"/>
    <w:basedOn w:val="DefaultParagraphFont"/>
    <w:link w:val="Subtitle"/>
    <w:uiPriority w:val="11"/>
    <w:rsid w:val="00B87098"/>
    <w:rPr>
      <w:rFonts w:ascii="Graphik" w:eastAsiaTheme="minorEastAsia" w:hAnsi="Graphik"/>
      <w:color w:val="5A5A5A" w:themeColor="text1" w:themeTint="A5"/>
      <w:spacing w:val="15"/>
      <w:kern w:val="2"/>
      <w:sz w:val="20"/>
      <w:szCs w:val="22"/>
      <w14:ligatures w14:val="standardContextual"/>
    </w:rPr>
  </w:style>
  <w:style w:type="paragraph" w:customStyle="1" w:styleId="Platzhalter">
    <w:name w:val="Platzhalter"/>
    <w:basedOn w:val="Normal"/>
    <w:rsid w:val="00B87098"/>
    <w:pPr>
      <w:jc w:val="center"/>
    </w:pPr>
    <w:rPr>
      <w:rFonts w:eastAsia="Times New Roman" w:cs="Arial"/>
      <w:szCs w:val="20"/>
    </w:rPr>
  </w:style>
  <w:style w:type="paragraph" w:customStyle="1" w:styleId="Style1">
    <w:name w:val="Style1"/>
    <w:basedOn w:val="Normal"/>
    <w:link w:val="Style1Char"/>
    <w:rsid w:val="00B87098"/>
    <w:rPr>
      <w:rFonts w:ascii="Consolas" w:hAnsi="Consolas"/>
    </w:rPr>
  </w:style>
  <w:style w:type="character" w:customStyle="1" w:styleId="Style1Char">
    <w:name w:val="Style1 Char"/>
    <w:basedOn w:val="DefaultParagraphFont"/>
    <w:link w:val="Style1"/>
    <w:rsid w:val="00B87098"/>
    <w:rPr>
      <w:rFonts w:ascii="Consolas" w:hAnsi="Consolas"/>
      <w:kern w:val="2"/>
      <w:sz w:val="20"/>
      <w:szCs w:val="22"/>
      <w14:ligatures w14:val="standardContextual"/>
    </w:rPr>
  </w:style>
  <w:style w:type="paragraph" w:customStyle="1" w:styleId="TOCHeading2">
    <w:name w:val="TOC Heading 2"/>
    <w:basedOn w:val="TOC1"/>
    <w:link w:val="TOCHeading2Char"/>
    <w:qFormat/>
    <w:rsid w:val="00B87098"/>
    <w:pPr>
      <w:tabs>
        <w:tab w:val="right" w:leader="dot" w:pos="9350"/>
      </w:tabs>
    </w:pPr>
    <w:rPr>
      <w:noProof/>
    </w:rPr>
  </w:style>
  <w:style w:type="character" w:customStyle="1" w:styleId="TOCHeading2Char">
    <w:name w:val="TOC Heading 2 Char"/>
    <w:basedOn w:val="DefaultParagraphFont"/>
    <w:link w:val="TOCHeading2"/>
    <w:rsid w:val="00B87098"/>
    <w:rPr>
      <w:rFonts w:ascii="Graphik" w:eastAsia="Times New Roman" w:hAnsi="Graphik"/>
      <w:b/>
      <w:noProof/>
      <w:kern w:val="2"/>
      <w:sz w:val="20"/>
      <w:szCs w:val="22"/>
      <w14:ligatures w14:val="standardContextual"/>
    </w:rPr>
  </w:style>
  <w:style w:type="paragraph" w:customStyle="1" w:styleId="TOCHeading3">
    <w:name w:val="TOC Heading 3"/>
    <w:basedOn w:val="TOC2"/>
    <w:link w:val="TOCHeading3Char"/>
    <w:qFormat/>
    <w:rsid w:val="00B87098"/>
    <w:pPr>
      <w:tabs>
        <w:tab w:val="right" w:leader="dot" w:pos="9350"/>
      </w:tabs>
    </w:pPr>
  </w:style>
  <w:style w:type="character" w:customStyle="1" w:styleId="TOCHeading3Char">
    <w:name w:val="TOC Heading 3 Char"/>
    <w:basedOn w:val="DefaultParagraphFont"/>
    <w:link w:val="TOCHeading3"/>
    <w:rsid w:val="00B87098"/>
    <w:rPr>
      <w:rFonts w:ascii="Graphik" w:eastAsia="Times New Roman" w:hAnsi="Graphik" w:cs="Times New Roman"/>
      <w:kern w:val="2"/>
      <w:sz w:val="20"/>
      <w:szCs w:val="22"/>
      <w14:ligatures w14:val="standardContextual"/>
    </w:rPr>
  </w:style>
  <w:style w:type="paragraph" w:customStyle="1" w:styleId="TOCHeading4Indented">
    <w:name w:val="TOC Heading 4 Indented"/>
    <w:basedOn w:val="TOC3"/>
    <w:link w:val="TOCHeading4IndentedChar"/>
    <w:qFormat/>
    <w:rsid w:val="00B87098"/>
    <w:pPr>
      <w:tabs>
        <w:tab w:val="right" w:leader="dot" w:pos="9350"/>
      </w:tabs>
      <w:ind w:left="0" w:right="1224"/>
    </w:pPr>
    <w:rPr>
      <w:noProof/>
    </w:rPr>
  </w:style>
  <w:style w:type="character" w:customStyle="1" w:styleId="TOCHeading4IndentedChar">
    <w:name w:val="TOC Heading 4 Indented Char"/>
    <w:basedOn w:val="DefaultParagraphFont"/>
    <w:link w:val="TOCHeading4Indented"/>
    <w:rsid w:val="00B87098"/>
    <w:rPr>
      <w:rFonts w:ascii="Graphik" w:hAnsi="Graphik"/>
      <w:noProof/>
      <w:kern w:val="2"/>
      <w:sz w:val="20"/>
      <w:szCs w:val="22"/>
      <w14:ligatures w14:val="standardContextual"/>
    </w:rPr>
  </w:style>
  <w:style w:type="character" w:customStyle="1" w:styleId="ui-provider">
    <w:name w:val="ui-provider"/>
    <w:basedOn w:val="DefaultParagraphFont"/>
    <w:rsid w:val="00F126BB"/>
  </w:style>
  <w:style w:type="paragraph" w:customStyle="1" w:styleId="paragraph0">
    <w:name w:val="paragraph"/>
    <w:basedOn w:val="Normal"/>
    <w:rsid w:val="00BF231B"/>
    <w:pPr>
      <w:spacing w:before="100" w:beforeAutospacing="1" w:after="100" w:afterAutospacing="1"/>
    </w:pPr>
    <w:rPr>
      <w:rFonts w:ascii="Times New Roman" w:eastAsia="Times New Roman" w:hAnsi="Times New Roman" w:cs="Times New Roman"/>
      <w:kern w:val="0"/>
      <w14:ligatures w14:val="none"/>
    </w:rPr>
  </w:style>
  <w:style w:type="character" w:customStyle="1" w:styleId="normaltextrun">
    <w:name w:val="normaltextrun"/>
    <w:basedOn w:val="DefaultParagraphFont"/>
    <w:rsid w:val="00BF231B"/>
  </w:style>
  <w:style w:type="character" w:customStyle="1" w:styleId="eop">
    <w:name w:val="eop"/>
    <w:basedOn w:val="DefaultParagraphFont"/>
    <w:rsid w:val="00BF231B"/>
  </w:style>
  <w:style w:type="character" w:customStyle="1" w:styleId="cf01">
    <w:name w:val="cf01"/>
    <w:basedOn w:val="DefaultParagraphFont"/>
    <w:rsid w:val="004700D3"/>
    <w:rPr>
      <w:rFonts w:ascii="Segoe UI" w:hAnsi="Segoe UI" w:cs="Segoe UI" w:hint="default"/>
      <w:sz w:val="18"/>
      <w:szCs w:val="18"/>
    </w:rPr>
  </w:style>
  <w:style w:type="paragraph" w:customStyle="1" w:styleId="intented-bullet">
    <w:name w:val="intented-bullet"/>
    <w:basedOn w:val="NOLIST1"/>
    <w:link w:val="intented-bulletChar"/>
    <w:qFormat/>
    <w:rsid w:val="00796EB1"/>
    <w:pPr>
      <w:numPr>
        <w:numId w:val="7"/>
      </w:numPr>
      <w:tabs>
        <w:tab w:val="left" w:pos="720"/>
      </w:tabs>
    </w:pPr>
  </w:style>
  <w:style w:type="character" w:customStyle="1" w:styleId="intented-bulletChar">
    <w:name w:val="intented-bullet Char"/>
    <w:basedOn w:val="NOLIST1Char"/>
    <w:link w:val="intented-bullet"/>
    <w:rsid w:val="00796EB1"/>
    <w:rPr>
      <w:rFonts w:ascii="Graphik" w:hAnsi="Graphik" w:cs="Arial"/>
      <w:kern w:val="2"/>
      <w:sz w:val="20"/>
      <w:szCs w:val="22"/>
      <w14:ligatures w14:val="standardContextual"/>
    </w:rPr>
  </w:style>
  <w:style w:type="paragraph" w:customStyle="1" w:styleId="Tight">
    <w:name w:val="Tight"/>
    <w:basedOn w:val="Normal"/>
    <w:link w:val="TightChar"/>
    <w:qFormat/>
    <w:rsid w:val="00BC3881"/>
    <w:pPr>
      <w:spacing w:after="0"/>
    </w:pPr>
  </w:style>
  <w:style w:type="character" w:customStyle="1" w:styleId="TightChar">
    <w:name w:val="Tight Char"/>
    <w:basedOn w:val="DefaultParagraphFont"/>
    <w:link w:val="Tight"/>
    <w:rsid w:val="00BC3881"/>
    <w:rPr>
      <w:rFonts w:ascii="Graphik" w:hAnsi="Graphik"/>
      <w:kern w:val="2"/>
      <w:sz w:val="20"/>
      <w:szCs w:val="22"/>
      <w14:ligatures w14:val="standardContextual"/>
    </w:rPr>
  </w:style>
  <w:style w:type="paragraph" w:customStyle="1" w:styleId="ProductName">
    <w:name w:val="Product_Name"/>
    <w:basedOn w:val="Normal"/>
    <w:link w:val="ProductNameChar"/>
    <w:qFormat/>
    <w:rsid w:val="00BC3881"/>
    <w:pPr>
      <w:jc w:val="center"/>
    </w:pPr>
    <w:rPr>
      <w:b/>
      <w:bCs/>
      <w:sz w:val="56"/>
      <w:szCs w:val="72"/>
    </w:rPr>
  </w:style>
  <w:style w:type="character" w:customStyle="1" w:styleId="ProductNameChar">
    <w:name w:val="Product_Name Char"/>
    <w:basedOn w:val="DefaultParagraphFont"/>
    <w:link w:val="ProductName"/>
    <w:rsid w:val="00BC3881"/>
    <w:rPr>
      <w:rFonts w:ascii="Graphik" w:hAnsi="Graphik"/>
      <w:b/>
      <w:bCs/>
      <w:kern w:val="2"/>
      <w:sz w:val="56"/>
      <w:szCs w:val="72"/>
      <w14:ligatures w14:val="standardContextual"/>
    </w:rPr>
  </w:style>
  <w:style w:type="paragraph" w:customStyle="1" w:styleId="DocumentType">
    <w:name w:val="Document_Type"/>
    <w:basedOn w:val="ProductName"/>
    <w:link w:val="DocumentTypeChar"/>
    <w:qFormat/>
    <w:rsid w:val="00BC3881"/>
    <w:rPr>
      <w:sz w:val="36"/>
      <w:szCs w:val="40"/>
    </w:rPr>
  </w:style>
  <w:style w:type="character" w:customStyle="1" w:styleId="DocumentTypeChar">
    <w:name w:val="Document_Type Char"/>
    <w:basedOn w:val="ProductNameChar"/>
    <w:link w:val="DocumentType"/>
    <w:rsid w:val="00BC3881"/>
    <w:rPr>
      <w:rFonts w:ascii="Graphik" w:hAnsi="Graphik"/>
      <w:b/>
      <w:bCs/>
      <w:kern w:val="2"/>
      <w:sz w:val="36"/>
      <w:szCs w:val="40"/>
      <w14:ligatures w14:val="standardContextual"/>
    </w:rPr>
  </w:style>
  <w:style w:type="paragraph" w:customStyle="1" w:styleId="TightLIst">
    <w:name w:val="Tight_LIst"/>
    <w:basedOn w:val="ListParagraph"/>
    <w:link w:val="TightLIstChar"/>
    <w:qFormat/>
    <w:rsid w:val="00BC3881"/>
    <w:pPr>
      <w:numPr>
        <w:numId w:val="9"/>
      </w:numPr>
      <w:spacing w:before="60" w:after="60"/>
      <w:ind w:left="360"/>
    </w:pPr>
    <w:rPr>
      <w:rFonts w:eastAsia="Cambria" w:cs="Times New Roman"/>
    </w:rPr>
  </w:style>
  <w:style w:type="character" w:customStyle="1" w:styleId="TightLIstChar">
    <w:name w:val="Tight_LIst Char"/>
    <w:basedOn w:val="ListParagraphChar"/>
    <w:link w:val="TightLIst"/>
    <w:rsid w:val="00BC3881"/>
    <w:rPr>
      <w:rFonts w:ascii="Graphik" w:eastAsia="Cambria" w:hAnsi="Graphik" w:cs="Times New Roman"/>
      <w:kern w:val="2"/>
      <w:sz w:val="20"/>
      <w:szCs w:val="22"/>
      <w14:ligatures w14:val="standardContextual"/>
    </w:rPr>
  </w:style>
  <w:style w:type="paragraph" w:customStyle="1" w:styleId="TightLeftAligned">
    <w:name w:val="Tight_Left_Aligned"/>
    <w:basedOn w:val="Normal"/>
    <w:link w:val="TightLeftAlignedChar"/>
    <w:qFormat/>
    <w:rsid w:val="00BC3881"/>
    <w:pPr>
      <w:spacing w:before="100" w:beforeAutospacing="1" w:after="0"/>
      <w:jc w:val="left"/>
    </w:pPr>
  </w:style>
  <w:style w:type="character" w:customStyle="1" w:styleId="TightLeftAlignedChar">
    <w:name w:val="Tight_Left_Aligned Char"/>
    <w:basedOn w:val="DefaultParagraphFont"/>
    <w:link w:val="TightLeftAligned"/>
    <w:rsid w:val="00BC3881"/>
    <w:rPr>
      <w:rFonts w:ascii="Graphik" w:hAnsi="Graphik"/>
      <w:kern w:val="2"/>
      <w:sz w:val="20"/>
      <w:szCs w:val="22"/>
      <w14:ligatures w14:val="standardContextual"/>
    </w:rPr>
  </w:style>
  <w:style w:type="paragraph" w:customStyle="1" w:styleId="TableHeader">
    <w:name w:val="Table_Header"/>
    <w:basedOn w:val="Normal"/>
    <w:link w:val="TableHeaderChar"/>
    <w:qFormat/>
    <w:rsid w:val="00BC3881"/>
    <w:pPr>
      <w:spacing w:before="100" w:beforeAutospacing="1" w:after="0"/>
    </w:pPr>
    <w:rPr>
      <w:b/>
      <w:bCs/>
    </w:rPr>
  </w:style>
  <w:style w:type="character" w:customStyle="1" w:styleId="TableHeaderChar">
    <w:name w:val="Table_Header Char"/>
    <w:basedOn w:val="DefaultParagraphFont"/>
    <w:link w:val="TableHeader"/>
    <w:rsid w:val="00BC3881"/>
    <w:rPr>
      <w:rFonts w:ascii="Graphik" w:hAnsi="Graphik"/>
      <w:b/>
      <w:bCs/>
      <w:kern w:val="2"/>
      <w:sz w:val="20"/>
      <w:szCs w:val="22"/>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694297">
      <w:bodyDiv w:val="1"/>
      <w:marLeft w:val="0"/>
      <w:marRight w:val="0"/>
      <w:marTop w:val="0"/>
      <w:marBottom w:val="0"/>
      <w:divBdr>
        <w:top w:val="none" w:sz="0" w:space="0" w:color="auto"/>
        <w:left w:val="none" w:sz="0" w:space="0" w:color="auto"/>
        <w:bottom w:val="none" w:sz="0" w:space="0" w:color="auto"/>
        <w:right w:val="none" w:sz="0" w:space="0" w:color="auto"/>
      </w:divBdr>
    </w:div>
    <w:div w:id="16860307">
      <w:bodyDiv w:val="1"/>
      <w:marLeft w:val="0"/>
      <w:marRight w:val="0"/>
      <w:marTop w:val="0"/>
      <w:marBottom w:val="0"/>
      <w:divBdr>
        <w:top w:val="none" w:sz="0" w:space="0" w:color="auto"/>
        <w:left w:val="none" w:sz="0" w:space="0" w:color="auto"/>
        <w:bottom w:val="none" w:sz="0" w:space="0" w:color="auto"/>
        <w:right w:val="none" w:sz="0" w:space="0" w:color="auto"/>
      </w:divBdr>
    </w:div>
    <w:div w:id="21445986">
      <w:bodyDiv w:val="1"/>
      <w:marLeft w:val="0"/>
      <w:marRight w:val="0"/>
      <w:marTop w:val="0"/>
      <w:marBottom w:val="0"/>
      <w:divBdr>
        <w:top w:val="none" w:sz="0" w:space="0" w:color="auto"/>
        <w:left w:val="none" w:sz="0" w:space="0" w:color="auto"/>
        <w:bottom w:val="none" w:sz="0" w:space="0" w:color="auto"/>
        <w:right w:val="none" w:sz="0" w:space="0" w:color="auto"/>
      </w:divBdr>
    </w:div>
    <w:div w:id="21563941">
      <w:bodyDiv w:val="1"/>
      <w:marLeft w:val="0"/>
      <w:marRight w:val="0"/>
      <w:marTop w:val="0"/>
      <w:marBottom w:val="0"/>
      <w:divBdr>
        <w:top w:val="none" w:sz="0" w:space="0" w:color="auto"/>
        <w:left w:val="none" w:sz="0" w:space="0" w:color="auto"/>
        <w:bottom w:val="none" w:sz="0" w:space="0" w:color="auto"/>
        <w:right w:val="none" w:sz="0" w:space="0" w:color="auto"/>
      </w:divBdr>
    </w:div>
    <w:div w:id="46531506">
      <w:bodyDiv w:val="1"/>
      <w:marLeft w:val="0"/>
      <w:marRight w:val="0"/>
      <w:marTop w:val="0"/>
      <w:marBottom w:val="0"/>
      <w:divBdr>
        <w:top w:val="none" w:sz="0" w:space="0" w:color="auto"/>
        <w:left w:val="none" w:sz="0" w:space="0" w:color="auto"/>
        <w:bottom w:val="none" w:sz="0" w:space="0" w:color="auto"/>
        <w:right w:val="none" w:sz="0" w:space="0" w:color="auto"/>
      </w:divBdr>
    </w:div>
    <w:div w:id="47609636">
      <w:bodyDiv w:val="1"/>
      <w:marLeft w:val="0"/>
      <w:marRight w:val="0"/>
      <w:marTop w:val="0"/>
      <w:marBottom w:val="0"/>
      <w:divBdr>
        <w:top w:val="none" w:sz="0" w:space="0" w:color="auto"/>
        <w:left w:val="none" w:sz="0" w:space="0" w:color="auto"/>
        <w:bottom w:val="none" w:sz="0" w:space="0" w:color="auto"/>
        <w:right w:val="none" w:sz="0" w:space="0" w:color="auto"/>
      </w:divBdr>
    </w:div>
    <w:div w:id="59406265">
      <w:bodyDiv w:val="1"/>
      <w:marLeft w:val="0"/>
      <w:marRight w:val="0"/>
      <w:marTop w:val="0"/>
      <w:marBottom w:val="0"/>
      <w:divBdr>
        <w:top w:val="none" w:sz="0" w:space="0" w:color="auto"/>
        <w:left w:val="none" w:sz="0" w:space="0" w:color="auto"/>
        <w:bottom w:val="none" w:sz="0" w:space="0" w:color="auto"/>
        <w:right w:val="none" w:sz="0" w:space="0" w:color="auto"/>
      </w:divBdr>
    </w:div>
    <w:div w:id="64181722">
      <w:bodyDiv w:val="1"/>
      <w:marLeft w:val="0"/>
      <w:marRight w:val="0"/>
      <w:marTop w:val="0"/>
      <w:marBottom w:val="0"/>
      <w:divBdr>
        <w:top w:val="none" w:sz="0" w:space="0" w:color="auto"/>
        <w:left w:val="none" w:sz="0" w:space="0" w:color="auto"/>
        <w:bottom w:val="none" w:sz="0" w:space="0" w:color="auto"/>
        <w:right w:val="none" w:sz="0" w:space="0" w:color="auto"/>
      </w:divBdr>
    </w:div>
    <w:div w:id="87429238">
      <w:bodyDiv w:val="1"/>
      <w:marLeft w:val="0"/>
      <w:marRight w:val="0"/>
      <w:marTop w:val="0"/>
      <w:marBottom w:val="0"/>
      <w:divBdr>
        <w:top w:val="none" w:sz="0" w:space="0" w:color="auto"/>
        <w:left w:val="none" w:sz="0" w:space="0" w:color="auto"/>
        <w:bottom w:val="none" w:sz="0" w:space="0" w:color="auto"/>
        <w:right w:val="none" w:sz="0" w:space="0" w:color="auto"/>
      </w:divBdr>
    </w:div>
    <w:div w:id="90057182">
      <w:bodyDiv w:val="1"/>
      <w:marLeft w:val="0"/>
      <w:marRight w:val="0"/>
      <w:marTop w:val="0"/>
      <w:marBottom w:val="0"/>
      <w:divBdr>
        <w:top w:val="none" w:sz="0" w:space="0" w:color="auto"/>
        <w:left w:val="none" w:sz="0" w:space="0" w:color="auto"/>
        <w:bottom w:val="none" w:sz="0" w:space="0" w:color="auto"/>
        <w:right w:val="none" w:sz="0" w:space="0" w:color="auto"/>
      </w:divBdr>
    </w:div>
    <w:div w:id="143088484">
      <w:bodyDiv w:val="1"/>
      <w:marLeft w:val="0"/>
      <w:marRight w:val="0"/>
      <w:marTop w:val="0"/>
      <w:marBottom w:val="0"/>
      <w:divBdr>
        <w:top w:val="none" w:sz="0" w:space="0" w:color="auto"/>
        <w:left w:val="none" w:sz="0" w:space="0" w:color="auto"/>
        <w:bottom w:val="none" w:sz="0" w:space="0" w:color="auto"/>
        <w:right w:val="none" w:sz="0" w:space="0" w:color="auto"/>
      </w:divBdr>
    </w:div>
    <w:div w:id="146098523">
      <w:bodyDiv w:val="1"/>
      <w:marLeft w:val="0"/>
      <w:marRight w:val="0"/>
      <w:marTop w:val="0"/>
      <w:marBottom w:val="0"/>
      <w:divBdr>
        <w:top w:val="none" w:sz="0" w:space="0" w:color="auto"/>
        <w:left w:val="none" w:sz="0" w:space="0" w:color="auto"/>
        <w:bottom w:val="none" w:sz="0" w:space="0" w:color="auto"/>
        <w:right w:val="none" w:sz="0" w:space="0" w:color="auto"/>
      </w:divBdr>
    </w:div>
    <w:div w:id="167867759">
      <w:bodyDiv w:val="1"/>
      <w:marLeft w:val="0"/>
      <w:marRight w:val="0"/>
      <w:marTop w:val="0"/>
      <w:marBottom w:val="0"/>
      <w:divBdr>
        <w:top w:val="none" w:sz="0" w:space="0" w:color="auto"/>
        <w:left w:val="none" w:sz="0" w:space="0" w:color="auto"/>
        <w:bottom w:val="none" w:sz="0" w:space="0" w:color="auto"/>
        <w:right w:val="none" w:sz="0" w:space="0" w:color="auto"/>
      </w:divBdr>
    </w:div>
    <w:div w:id="169876444">
      <w:bodyDiv w:val="1"/>
      <w:marLeft w:val="0"/>
      <w:marRight w:val="0"/>
      <w:marTop w:val="0"/>
      <w:marBottom w:val="0"/>
      <w:divBdr>
        <w:top w:val="none" w:sz="0" w:space="0" w:color="auto"/>
        <w:left w:val="none" w:sz="0" w:space="0" w:color="auto"/>
        <w:bottom w:val="none" w:sz="0" w:space="0" w:color="auto"/>
        <w:right w:val="none" w:sz="0" w:space="0" w:color="auto"/>
      </w:divBdr>
    </w:div>
    <w:div w:id="181938408">
      <w:bodyDiv w:val="1"/>
      <w:marLeft w:val="0"/>
      <w:marRight w:val="0"/>
      <w:marTop w:val="0"/>
      <w:marBottom w:val="0"/>
      <w:divBdr>
        <w:top w:val="none" w:sz="0" w:space="0" w:color="auto"/>
        <w:left w:val="none" w:sz="0" w:space="0" w:color="auto"/>
        <w:bottom w:val="none" w:sz="0" w:space="0" w:color="auto"/>
        <w:right w:val="none" w:sz="0" w:space="0" w:color="auto"/>
      </w:divBdr>
    </w:div>
    <w:div w:id="184639754">
      <w:bodyDiv w:val="1"/>
      <w:marLeft w:val="0"/>
      <w:marRight w:val="0"/>
      <w:marTop w:val="0"/>
      <w:marBottom w:val="0"/>
      <w:divBdr>
        <w:top w:val="none" w:sz="0" w:space="0" w:color="auto"/>
        <w:left w:val="none" w:sz="0" w:space="0" w:color="auto"/>
        <w:bottom w:val="none" w:sz="0" w:space="0" w:color="auto"/>
        <w:right w:val="none" w:sz="0" w:space="0" w:color="auto"/>
      </w:divBdr>
    </w:div>
    <w:div w:id="192815151">
      <w:bodyDiv w:val="1"/>
      <w:marLeft w:val="0"/>
      <w:marRight w:val="0"/>
      <w:marTop w:val="0"/>
      <w:marBottom w:val="0"/>
      <w:divBdr>
        <w:top w:val="none" w:sz="0" w:space="0" w:color="auto"/>
        <w:left w:val="none" w:sz="0" w:space="0" w:color="auto"/>
        <w:bottom w:val="none" w:sz="0" w:space="0" w:color="auto"/>
        <w:right w:val="none" w:sz="0" w:space="0" w:color="auto"/>
      </w:divBdr>
    </w:div>
    <w:div w:id="195627582">
      <w:bodyDiv w:val="1"/>
      <w:marLeft w:val="0"/>
      <w:marRight w:val="0"/>
      <w:marTop w:val="0"/>
      <w:marBottom w:val="0"/>
      <w:divBdr>
        <w:top w:val="none" w:sz="0" w:space="0" w:color="auto"/>
        <w:left w:val="none" w:sz="0" w:space="0" w:color="auto"/>
        <w:bottom w:val="none" w:sz="0" w:space="0" w:color="auto"/>
        <w:right w:val="none" w:sz="0" w:space="0" w:color="auto"/>
      </w:divBdr>
    </w:div>
    <w:div w:id="226914293">
      <w:bodyDiv w:val="1"/>
      <w:marLeft w:val="0"/>
      <w:marRight w:val="0"/>
      <w:marTop w:val="0"/>
      <w:marBottom w:val="0"/>
      <w:divBdr>
        <w:top w:val="none" w:sz="0" w:space="0" w:color="auto"/>
        <w:left w:val="none" w:sz="0" w:space="0" w:color="auto"/>
        <w:bottom w:val="none" w:sz="0" w:space="0" w:color="auto"/>
        <w:right w:val="none" w:sz="0" w:space="0" w:color="auto"/>
      </w:divBdr>
    </w:div>
    <w:div w:id="232475359">
      <w:bodyDiv w:val="1"/>
      <w:marLeft w:val="0"/>
      <w:marRight w:val="0"/>
      <w:marTop w:val="0"/>
      <w:marBottom w:val="0"/>
      <w:divBdr>
        <w:top w:val="none" w:sz="0" w:space="0" w:color="auto"/>
        <w:left w:val="none" w:sz="0" w:space="0" w:color="auto"/>
        <w:bottom w:val="none" w:sz="0" w:space="0" w:color="auto"/>
        <w:right w:val="none" w:sz="0" w:space="0" w:color="auto"/>
      </w:divBdr>
    </w:div>
    <w:div w:id="250358832">
      <w:bodyDiv w:val="1"/>
      <w:marLeft w:val="0"/>
      <w:marRight w:val="0"/>
      <w:marTop w:val="0"/>
      <w:marBottom w:val="0"/>
      <w:divBdr>
        <w:top w:val="none" w:sz="0" w:space="0" w:color="auto"/>
        <w:left w:val="none" w:sz="0" w:space="0" w:color="auto"/>
        <w:bottom w:val="none" w:sz="0" w:space="0" w:color="auto"/>
        <w:right w:val="none" w:sz="0" w:space="0" w:color="auto"/>
      </w:divBdr>
    </w:div>
    <w:div w:id="258107485">
      <w:bodyDiv w:val="1"/>
      <w:marLeft w:val="0"/>
      <w:marRight w:val="0"/>
      <w:marTop w:val="0"/>
      <w:marBottom w:val="0"/>
      <w:divBdr>
        <w:top w:val="none" w:sz="0" w:space="0" w:color="auto"/>
        <w:left w:val="none" w:sz="0" w:space="0" w:color="auto"/>
        <w:bottom w:val="none" w:sz="0" w:space="0" w:color="auto"/>
        <w:right w:val="none" w:sz="0" w:space="0" w:color="auto"/>
      </w:divBdr>
      <w:divsChild>
        <w:div w:id="14120260">
          <w:marLeft w:val="0"/>
          <w:marRight w:val="0"/>
          <w:marTop w:val="0"/>
          <w:marBottom w:val="0"/>
          <w:divBdr>
            <w:top w:val="none" w:sz="0" w:space="0" w:color="auto"/>
            <w:left w:val="none" w:sz="0" w:space="0" w:color="auto"/>
            <w:bottom w:val="none" w:sz="0" w:space="0" w:color="auto"/>
            <w:right w:val="none" w:sz="0" w:space="0" w:color="auto"/>
          </w:divBdr>
        </w:div>
        <w:div w:id="1289049588">
          <w:marLeft w:val="0"/>
          <w:marRight w:val="0"/>
          <w:marTop w:val="0"/>
          <w:marBottom w:val="0"/>
          <w:divBdr>
            <w:top w:val="none" w:sz="0" w:space="0" w:color="auto"/>
            <w:left w:val="none" w:sz="0" w:space="0" w:color="auto"/>
            <w:bottom w:val="none" w:sz="0" w:space="0" w:color="auto"/>
            <w:right w:val="none" w:sz="0" w:space="0" w:color="auto"/>
          </w:divBdr>
        </w:div>
        <w:div w:id="2130774680">
          <w:marLeft w:val="0"/>
          <w:marRight w:val="0"/>
          <w:marTop w:val="0"/>
          <w:marBottom w:val="0"/>
          <w:divBdr>
            <w:top w:val="none" w:sz="0" w:space="0" w:color="auto"/>
            <w:left w:val="none" w:sz="0" w:space="0" w:color="auto"/>
            <w:bottom w:val="none" w:sz="0" w:space="0" w:color="auto"/>
            <w:right w:val="none" w:sz="0" w:space="0" w:color="auto"/>
          </w:divBdr>
        </w:div>
      </w:divsChild>
    </w:div>
    <w:div w:id="261375927">
      <w:bodyDiv w:val="1"/>
      <w:marLeft w:val="0"/>
      <w:marRight w:val="0"/>
      <w:marTop w:val="0"/>
      <w:marBottom w:val="0"/>
      <w:divBdr>
        <w:top w:val="none" w:sz="0" w:space="0" w:color="auto"/>
        <w:left w:val="none" w:sz="0" w:space="0" w:color="auto"/>
        <w:bottom w:val="none" w:sz="0" w:space="0" w:color="auto"/>
        <w:right w:val="none" w:sz="0" w:space="0" w:color="auto"/>
      </w:divBdr>
      <w:divsChild>
        <w:div w:id="488255219">
          <w:marLeft w:val="0"/>
          <w:marRight w:val="0"/>
          <w:marTop w:val="0"/>
          <w:marBottom w:val="0"/>
          <w:divBdr>
            <w:top w:val="none" w:sz="0" w:space="0" w:color="auto"/>
            <w:left w:val="none" w:sz="0" w:space="0" w:color="auto"/>
            <w:bottom w:val="none" w:sz="0" w:space="0" w:color="auto"/>
            <w:right w:val="none" w:sz="0" w:space="0" w:color="auto"/>
          </w:divBdr>
        </w:div>
        <w:div w:id="589434911">
          <w:marLeft w:val="0"/>
          <w:marRight w:val="0"/>
          <w:marTop w:val="0"/>
          <w:marBottom w:val="0"/>
          <w:divBdr>
            <w:top w:val="none" w:sz="0" w:space="0" w:color="auto"/>
            <w:left w:val="none" w:sz="0" w:space="0" w:color="auto"/>
            <w:bottom w:val="none" w:sz="0" w:space="0" w:color="auto"/>
            <w:right w:val="none" w:sz="0" w:space="0" w:color="auto"/>
          </w:divBdr>
        </w:div>
      </w:divsChild>
    </w:div>
    <w:div w:id="278948554">
      <w:bodyDiv w:val="1"/>
      <w:marLeft w:val="0"/>
      <w:marRight w:val="0"/>
      <w:marTop w:val="0"/>
      <w:marBottom w:val="0"/>
      <w:divBdr>
        <w:top w:val="none" w:sz="0" w:space="0" w:color="auto"/>
        <w:left w:val="none" w:sz="0" w:space="0" w:color="auto"/>
        <w:bottom w:val="none" w:sz="0" w:space="0" w:color="auto"/>
        <w:right w:val="none" w:sz="0" w:space="0" w:color="auto"/>
      </w:divBdr>
    </w:div>
    <w:div w:id="286277696">
      <w:bodyDiv w:val="1"/>
      <w:marLeft w:val="0"/>
      <w:marRight w:val="0"/>
      <w:marTop w:val="0"/>
      <w:marBottom w:val="0"/>
      <w:divBdr>
        <w:top w:val="none" w:sz="0" w:space="0" w:color="auto"/>
        <w:left w:val="none" w:sz="0" w:space="0" w:color="auto"/>
        <w:bottom w:val="none" w:sz="0" w:space="0" w:color="auto"/>
        <w:right w:val="none" w:sz="0" w:space="0" w:color="auto"/>
      </w:divBdr>
    </w:div>
    <w:div w:id="302779479">
      <w:bodyDiv w:val="1"/>
      <w:marLeft w:val="0"/>
      <w:marRight w:val="0"/>
      <w:marTop w:val="0"/>
      <w:marBottom w:val="0"/>
      <w:divBdr>
        <w:top w:val="none" w:sz="0" w:space="0" w:color="auto"/>
        <w:left w:val="none" w:sz="0" w:space="0" w:color="auto"/>
        <w:bottom w:val="none" w:sz="0" w:space="0" w:color="auto"/>
        <w:right w:val="none" w:sz="0" w:space="0" w:color="auto"/>
      </w:divBdr>
    </w:div>
    <w:div w:id="305937787">
      <w:bodyDiv w:val="1"/>
      <w:marLeft w:val="0"/>
      <w:marRight w:val="0"/>
      <w:marTop w:val="0"/>
      <w:marBottom w:val="0"/>
      <w:divBdr>
        <w:top w:val="none" w:sz="0" w:space="0" w:color="auto"/>
        <w:left w:val="none" w:sz="0" w:space="0" w:color="auto"/>
        <w:bottom w:val="none" w:sz="0" w:space="0" w:color="auto"/>
        <w:right w:val="none" w:sz="0" w:space="0" w:color="auto"/>
      </w:divBdr>
    </w:div>
    <w:div w:id="310335049">
      <w:bodyDiv w:val="1"/>
      <w:marLeft w:val="0"/>
      <w:marRight w:val="0"/>
      <w:marTop w:val="0"/>
      <w:marBottom w:val="0"/>
      <w:divBdr>
        <w:top w:val="none" w:sz="0" w:space="0" w:color="auto"/>
        <w:left w:val="none" w:sz="0" w:space="0" w:color="auto"/>
        <w:bottom w:val="none" w:sz="0" w:space="0" w:color="auto"/>
        <w:right w:val="none" w:sz="0" w:space="0" w:color="auto"/>
      </w:divBdr>
    </w:div>
    <w:div w:id="324170199">
      <w:bodyDiv w:val="1"/>
      <w:marLeft w:val="0"/>
      <w:marRight w:val="0"/>
      <w:marTop w:val="0"/>
      <w:marBottom w:val="0"/>
      <w:divBdr>
        <w:top w:val="none" w:sz="0" w:space="0" w:color="auto"/>
        <w:left w:val="none" w:sz="0" w:space="0" w:color="auto"/>
        <w:bottom w:val="none" w:sz="0" w:space="0" w:color="auto"/>
        <w:right w:val="none" w:sz="0" w:space="0" w:color="auto"/>
      </w:divBdr>
    </w:div>
    <w:div w:id="331950721">
      <w:bodyDiv w:val="1"/>
      <w:marLeft w:val="0"/>
      <w:marRight w:val="0"/>
      <w:marTop w:val="0"/>
      <w:marBottom w:val="0"/>
      <w:divBdr>
        <w:top w:val="none" w:sz="0" w:space="0" w:color="auto"/>
        <w:left w:val="none" w:sz="0" w:space="0" w:color="auto"/>
        <w:bottom w:val="none" w:sz="0" w:space="0" w:color="auto"/>
        <w:right w:val="none" w:sz="0" w:space="0" w:color="auto"/>
      </w:divBdr>
    </w:div>
    <w:div w:id="340014905">
      <w:bodyDiv w:val="1"/>
      <w:marLeft w:val="0"/>
      <w:marRight w:val="0"/>
      <w:marTop w:val="0"/>
      <w:marBottom w:val="0"/>
      <w:divBdr>
        <w:top w:val="none" w:sz="0" w:space="0" w:color="auto"/>
        <w:left w:val="none" w:sz="0" w:space="0" w:color="auto"/>
        <w:bottom w:val="none" w:sz="0" w:space="0" w:color="auto"/>
        <w:right w:val="none" w:sz="0" w:space="0" w:color="auto"/>
      </w:divBdr>
    </w:div>
    <w:div w:id="353308278">
      <w:bodyDiv w:val="1"/>
      <w:marLeft w:val="0"/>
      <w:marRight w:val="0"/>
      <w:marTop w:val="0"/>
      <w:marBottom w:val="0"/>
      <w:divBdr>
        <w:top w:val="none" w:sz="0" w:space="0" w:color="auto"/>
        <w:left w:val="none" w:sz="0" w:space="0" w:color="auto"/>
        <w:bottom w:val="none" w:sz="0" w:space="0" w:color="auto"/>
        <w:right w:val="none" w:sz="0" w:space="0" w:color="auto"/>
      </w:divBdr>
    </w:div>
    <w:div w:id="382599723">
      <w:bodyDiv w:val="1"/>
      <w:marLeft w:val="0"/>
      <w:marRight w:val="0"/>
      <w:marTop w:val="0"/>
      <w:marBottom w:val="0"/>
      <w:divBdr>
        <w:top w:val="none" w:sz="0" w:space="0" w:color="auto"/>
        <w:left w:val="none" w:sz="0" w:space="0" w:color="auto"/>
        <w:bottom w:val="none" w:sz="0" w:space="0" w:color="auto"/>
        <w:right w:val="none" w:sz="0" w:space="0" w:color="auto"/>
      </w:divBdr>
    </w:div>
    <w:div w:id="412043621">
      <w:bodyDiv w:val="1"/>
      <w:marLeft w:val="0"/>
      <w:marRight w:val="0"/>
      <w:marTop w:val="0"/>
      <w:marBottom w:val="0"/>
      <w:divBdr>
        <w:top w:val="none" w:sz="0" w:space="0" w:color="auto"/>
        <w:left w:val="none" w:sz="0" w:space="0" w:color="auto"/>
        <w:bottom w:val="none" w:sz="0" w:space="0" w:color="auto"/>
        <w:right w:val="none" w:sz="0" w:space="0" w:color="auto"/>
      </w:divBdr>
    </w:div>
    <w:div w:id="417413060">
      <w:bodyDiv w:val="1"/>
      <w:marLeft w:val="0"/>
      <w:marRight w:val="0"/>
      <w:marTop w:val="0"/>
      <w:marBottom w:val="0"/>
      <w:divBdr>
        <w:top w:val="none" w:sz="0" w:space="0" w:color="auto"/>
        <w:left w:val="none" w:sz="0" w:space="0" w:color="auto"/>
        <w:bottom w:val="none" w:sz="0" w:space="0" w:color="auto"/>
        <w:right w:val="none" w:sz="0" w:space="0" w:color="auto"/>
      </w:divBdr>
    </w:div>
    <w:div w:id="440613807">
      <w:bodyDiv w:val="1"/>
      <w:marLeft w:val="0"/>
      <w:marRight w:val="0"/>
      <w:marTop w:val="0"/>
      <w:marBottom w:val="0"/>
      <w:divBdr>
        <w:top w:val="none" w:sz="0" w:space="0" w:color="auto"/>
        <w:left w:val="none" w:sz="0" w:space="0" w:color="auto"/>
        <w:bottom w:val="none" w:sz="0" w:space="0" w:color="auto"/>
        <w:right w:val="none" w:sz="0" w:space="0" w:color="auto"/>
      </w:divBdr>
    </w:div>
    <w:div w:id="441800064">
      <w:bodyDiv w:val="1"/>
      <w:marLeft w:val="0"/>
      <w:marRight w:val="0"/>
      <w:marTop w:val="0"/>
      <w:marBottom w:val="0"/>
      <w:divBdr>
        <w:top w:val="none" w:sz="0" w:space="0" w:color="auto"/>
        <w:left w:val="none" w:sz="0" w:space="0" w:color="auto"/>
        <w:bottom w:val="none" w:sz="0" w:space="0" w:color="auto"/>
        <w:right w:val="none" w:sz="0" w:space="0" w:color="auto"/>
      </w:divBdr>
    </w:div>
    <w:div w:id="475337359">
      <w:bodyDiv w:val="1"/>
      <w:marLeft w:val="0"/>
      <w:marRight w:val="0"/>
      <w:marTop w:val="0"/>
      <w:marBottom w:val="0"/>
      <w:divBdr>
        <w:top w:val="none" w:sz="0" w:space="0" w:color="auto"/>
        <w:left w:val="none" w:sz="0" w:space="0" w:color="auto"/>
        <w:bottom w:val="none" w:sz="0" w:space="0" w:color="auto"/>
        <w:right w:val="none" w:sz="0" w:space="0" w:color="auto"/>
      </w:divBdr>
    </w:div>
    <w:div w:id="489372183">
      <w:bodyDiv w:val="1"/>
      <w:marLeft w:val="0"/>
      <w:marRight w:val="0"/>
      <w:marTop w:val="0"/>
      <w:marBottom w:val="0"/>
      <w:divBdr>
        <w:top w:val="none" w:sz="0" w:space="0" w:color="auto"/>
        <w:left w:val="none" w:sz="0" w:space="0" w:color="auto"/>
        <w:bottom w:val="none" w:sz="0" w:space="0" w:color="auto"/>
        <w:right w:val="none" w:sz="0" w:space="0" w:color="auto"/>
      </w:divBdr>
    </w:div>
    <w:div w:id="525407182">
      <w:bodyDiv w:val="1"/>
      <w:marLeft w:val="0"/>
      <w:marRight w:val="0"/>
      <w:marTop w:val="0"/>
      <w:marBottom w:val="0"/>
      <w:divBdr>
        <w:top w:val="none" w:sz="0" w:space="0" w:color="auto"/>
        <w:left w:val="none" w:sz="0" w:space="0" w:color="auto"/>
        <w:bottom w:val="none" w:sz="0" w:space="0" w:color="auto"/>
        <w:right w:val="none" w:sz="0" w:space="0" w:color="auto"/>
      </w:divBdr>
    </w:div>
    <w:div w:id="547913437">
      <w:bodyDiv w:val="1"/>
      <w:marLeft w:val="0"/>
      <w:marRight w:val="0"/>
      <w:marTop w:val="0"/>
      <w:marBottom w:val="0"/>
      <w:divBdr>
        <w:top w:val="none" w:sz="0" w:space="0" w:color="auto"/>
        <w:left w:val="none" w:sz="0" w:space="0" w:color="auto"/>
        <w:bottom w:val="none" w:sz="0" w:space="0" w:color="auto"/>
        <w:right w:val="none" w:sz="0" w:space="0" w:color="auto"/>
      </w:divBdr>
    </w:div>
    <w:div w:id="554245201">
      <w:bodyDiv w:val="1"/>
      <w:marLeft w:val="0"/>
      <w:marRight w:val="0"/>
      <w:marTop w:val="0"/>
      <w:marBottom w:val="0"/>
      <w:divBdr>
        <w:top w:val="none" w:sz="0" w:space="0" w:color="auto"/>
        <w:left w:val="none" w:sz="0" w:space="0" w:color="auto"/>
        <w:bottom w:val="none" w:sz="0" w:space="0" w:color="auto"/>
        <w:right w:val="none" w:sz="0" w:space="0" w:color="auto"/>
      </w:divBdr>
    </w:div>
    <w:div w:id="555899858">
      <w:bodyDiv w:val="1"/>
      <w:marLeft w:val="0"/>
      <w:marRight w:val="0"/>
      <w:marTop w:val="0"/>
      <w:marBottom w:val="0"/>
      <w:divBdr>
        <w:top w:val="none" w:sz="0" w:space="0" w:color="auto"/>
        <w:left w:val="none" w:sz="0" w:space="0" w:color="auto"/>
        <w:bottom w:val="none" w:sz="0" w:space="0" w:color="auto"/>
        <w:right w:val="none" w:sz="0" w:space="0" w:color="auto"/>
      </w:divBdr>
    </w:div>
    <w:div w:id="568662080">
      <w:bodyDiv w:val="1"/>
      <w:marLeft w:val="0"/>
      <w:marRight w:val="0"/>
      <w:marTop w:val="0"/>
      <w:marBottom w:val="0"/>
      <w:divBdr>
        <w:top w:val="none" w:sz="0" w:space="0" w:color="auto"/>
        <w:left w:val="none" w:sz="0" w:space="0" w:color="auto"/>
        <w:bottom w:val="none" w:sz="0" w:space="0" w:color="auto"/>
        <w:right w:val="none" w:sz="0" w:space="0" w:color="auto"/>
      </w:divBdr>
    </w:div>
    <w:div w:id="583490462">
      <w:bodyDiv w:val="1"/>
      <w:marLeft w:val="0"/>
      <w:marRight w:val="0"/>
      <w:marTop w:val="0"/>
      <w:marBottom w:val="0"/>
      <w:divBdr>
        <w:top w:val="none" w:sz="0" w:space="0" w:color="auto"/>
        <w:left w:val="none" w:sz="0" w:space="0" w:color="auto"/>
        <w:bottom w:val="none" w:sz="0" w:space="0" w:color="auto"/>
        <w:right w:val="none" w:sz="0" w:space="0" w:color="auto"/>
      </w:divBdr>
    </w:div>
    <w:div w:id="586309614">
      <w:bodyDiv w:val="1"/>
      <w:marLeft w:val="0"/>
      <w:marRight w:val="0"/>
      <w:marTop w:val="0"/>
      <w:marBottom w:val="0"/>
      <w:divBdr>
        <w:top w:val="none" w:sz="0" w:space="0" w:color="auto"/>
        <w:left w:val="none" w:sz="0" w:space="0" w:color="auto"/>
        <w:bottom w:val="none" w:sz="0" w:space="0" w:color="auto"/>
        <w:right w:val="none" w:sz="0" w:space="0" w:color="auto"/>
      </w:divBdr>
    </w:div>
    <w:div w:id="613484262">
      <w:bodyDiv w:val="1"/>
      <w:marLeft w:val="0"/>
      <w:marRight w:val="0"/>
      <w:marTop w:val="0"/>
      <w:marBottom w:val="0"/>
      <w:divBdr>
        <w:top w:val="none" w:sz="0" w:space="0" w:color="auto"/>
        <w:left w:val="none" w:sz="0" w:space="0" w:color="auto"/>
        <w:bottom w:val="none" w:sz="0" w:space="0" w:color="auto"/>
        <w:right w:val="none" w:sz="0" w:space="0" w:color="auto"/>
      </w:divBdr>
    </w:div>
    <w:div w:id="617837718">
      <w:bodyDiv w:val="1"/>
      <w:marLeft w:val="0"/>
      <w:marRight w:val="0"/>
      <w:marTop w:val="0"/>
      <w:marBottom w:val="0"/>
      <w:divBdr>
        <w:top w:val="none" w:sz="0" w:space="0" w:color="auto"/>
        <w:left w:val="none" w:sz="0" w:space="0" w:color="auto"/>
        <w:bottom w:val="none" w:sz="0" w:space="0" w:color="auto"/>
        <w:right w:val="none" w:sz="0" w:space="0" w:color="auto"/>
      </w:divBdr>
    </w:div>
    <w:div w:id="633144771">
      <w:bodyDiv w:val="1"/>
      <w:marLeft w:val="0"/>
      <w:marRight w:val="0"/>
      <w:marTop w:val="0"/>
      <w:marBottom w:val="0"/>
      <w:divBdr>
        <w:top w:val="none" w:sz="0" w:space="0" w:color="auto"/>
        <w:left w:val="none" w:sz="0" w:space="0" w:color="auto"/>
        <w:bottom w:val="none" w:sz="0" w:space="0" w:color="auto"/>
        <w:right w:val="none" w:sz="0" w:space="0" w:color="auto"/>
      </w:divBdr>
    </w:div>
    <w:div w:id="640041584">
      <w:bodyDiv w:val="1"/>
      <w:marLeft w:val="0"/>
      <w:marRight w:val="0"/>
      <w:marTop w:val="0"/>
      <w:marBottom w:val="0"/>
      <w:divBdr>
        <w:top w:val="none" w:sz="0" w:space="0" w:color="auto"/>
        <w:left w:val="none" w:sz="0" w:space="0" w:color="auto"/>
        <w:bottom w:val="none" w:sz="0" w:space="0" w:color="auto"/>
        <w:right w:val="none" w:sz="0" w:space="0" w:color="auto"/>
      </w:divBdr>
    </w:div>
    <w:div w:id="683364191">
      <w:bodyDiv w:val="1"/>
      <w:marLeft w:val="0"/>
      <w:marRight w:val="0"/>
      <w:marTop w:val="0"/>
      <w:marBottom w:val="0"/>
      <w:divBdr>
        <w:top w:val="none" w:sz="0" w:space="0" w:color="auto"/>
        <w:left w:val="none" w:sz="0" w:space="0" w:color="auto"/>
        <w:bottom w:val="none" w:sz="0" w:space="0" w:color="auto"/>
        <w:right w:val="none" w:sz="0" w:space="0" w:color="auto"/>
      </w:divBdr>
    </w:div>
    <w:div w:id="686365507">
      <w:bodyDiv w:val="1"/>
      <w:marLeft w:val="0"/>
      <w:marRight w:val="0"/>
      <w:marTop w:val="0"/>
      <w:marBottom w:val="0"/>
      <w:divBdr>
        <w:top w:val="none" w:sz="0" w:space="0" w:color="auto"/>
        <w:left w:val="none" w:sz="0" w:space="0" w:color="auto"/>
        <w:bottom w:val="none" w:sz="0" w:space="0" w:color="auto"/>
        <w:right w:val="none" w:sz="0" w:space="0" w:color="auto"/>
      </w:divBdr>
    </w:div>
    <w:div w:id="699404474">
      <w:bodyDiv w:val="1"/>
      <w:marLeft w:val="0"/>
      <w:marRight w:val="0"/>
      <w:marTop w:val="0"/>
      <w:marBottom w:val="0"/>
      <w:divBdr>
        <w:top w:val="none" w:sz="0" w:space="0" w:color="auto"/>
        <w:left w:val="none" w:sz="0" w:space="0" w:color="auto"/>
        <w:bottom w:val="none" w:sz="0" w:space="0" w:color="auto"/>
        <w:right w:val="none" w:sz="0" w:space="0" w:color="auto"/>
      </w:divBdr>
    </w:div>
    <w:div w:id="708919183">
      <w:bodyDiv w:val="1"/>
      <w:marLeft w:val="0"/>
      <w:marRight w:val="0"/>
      <w:marTop w:val="0"/>
      <w:marBottom w:val="0"/>
      <w:divBdr>
        <w:top w:val="none" w:sz="0" w:space="0" w:color="auto"/>
        <w:left w:val="none" w:sz="0" w:space="0" w:color="auto"/>
        <w:bottom w:val="none" w:sz="0" w:space="0" w:color="auto"/>
        <w:right w:val="none" w:sz="0" w:space="0" w:color="auto"/>
      </w:divBdr>
    </w:div>
    <w:div w:id="710306348">
      <w:bodyDiv w:val="1"/>
      <w:marLeft w:val="0"/>
      <w:marRight w:val="0"/>
      <w:marTop w:val="0"/>
      <w:marBottom w:val="0"/>
      <w:divBdr>
        <w:top w:val="none" w:sz="0" w:space="0" w:color="auto"/>
        <w:left w:val="none" w:sz="0" w:space="0" w:color="auto"/>
        <w:bottom w:val="none" w:sz="0" w:space="0" w:color="auto"/>
        <w:right w:val="none" w:sz="0" w:space="0" w:color="auto"/>
      </w:divBdr>
    </w:div>
    <w:div w:id="731654265">
      <w:bodyDiv w:val="1"/>
      <w:marLeft w:val="0"/>
      <w:marRight w:val="0"/>
      <w:marTop w:val="0"/>
      <w:marBottom w:val="0"/>
      <w:divBdr>
        <w:top w:val="none" w:sz="0" w:space="0" w:color="auto"/>
        <w:left w:val="none" w:sz="0" w:space="0" w:color="auto"/>
        <w:bottom w:val="none" w:sz="0" w:space="0" w:color="auto"/>
        <w:right w:val="none" w:sz="0" w:space="0" w:color="auto"/>
      </w:divBdr>
    </w:div>
    <w:div w:id="740519977">
      <w:bodyDiv w:val="1"/>
      <w:marLeft w:val="0"/>
      <w:marRight w:val="0"/>
      <w:marTop w:val="0"/>
      <w:marBottom w:val="0"/>
      <w:divBdr>
        <w:top w:val="none" w:sz="0" w:space="0" w:color="auto"/>
        <w:left w:val="none" w:sz="0" w:space="0" w:color="auto"/>
        <w:bottom w:val="none" w:sz="0" w:space="0" w:color="auto"/>
        <w:right w:val="none" w:sz="0" w:space="0" w:color="auto"/>
      </w:divBdr>
    </w:div>
    <w:div w:id="750390602">
      <w:bodyDiv w:val="1"/>
      <w:marLeft w:val="0"/>
      <w:marRight w:val="0"/>
      <w:marTop w:val="0"/>
      <w:marBottom w:val="0"/>
      <w:divBdr>
        <w:top w:val="none" w:sz="0" w:space="0" w:color="auto"/>
        <w:left w:val="none" w:sz="0" w:space="0" w:color="auto"/>
        <w:bottom w:val="none" w:sz="0" w:space="0" w:color="auto"/>
        <w:right w:val="none" w:sz="0" w:space="0" w:color="auto"/>
      </w:divBdr>
    </w:div>
    <w:div w:id="797063993">
      <w:bodyDiv w:val="1"/>
      <w:marLeft w:val="0"/>
      <w:marRight w:val="0"/>
      <w:marTop w:val="0"/>
      <w:marBottom w:val="0"/>
      <w:divBdr>
        <w:top w:val="none" w:sz="0" w:space="0" w:color="auto"/>
        <w:left w:val="none" w:sz="0" w:space="0" w:color="auto"/>
        <w:bottom w:val="none" w:sz="0" w:space="0" w:color="auto"/>
        <w:right w:val="none" w:sz="0" w:space="0" w:color="auto"/>
      </w:divBdr>
    </w:div>
    <w:div w:id="826672968">
      <w:bodyDiv w:val="1"/>
      <w:marLeft w:val="0"/>
      <w:marRight w:val="0"/>
      <w:marTop w:val="0"/>
      <w:marBottom w:val="0"/>
      <w:divBdr>
        <w:top w:val="none" w:sz="0" w:space="0" w:color="auto"/>
        <w:left w:val="none" w:sz="0" w:space="0" w:color="auto"/>
        <w:bottom w:val="none" w:sz="0" w:space="0" w:color="auto"/>
        <w:right w:val="none" w:sz="0" w:space="0" w:color="auto"/>
      </w:divBdr>
    </w:div>
    <w:div w:id="836848483">
      <w:bodyDiv w:val="1"/>
      <w:marLeft w:val="0"/>
      <w:marRight w:val="0"/>
      <w:marTop w:val="0"/>
      <w:marBottom w:val="0"/>
      <w:divBdr>
        <w:top w:val="none" w:sz="0" w:space="0" w:color="auto"/>
        <w:left w:val="none" w:sz="0" w:space="0" w:color="auto"/>
        <w:bottom w:val="none" w:sz="0" w:space="0" w:color="auto"/>
        <w:right w:val="none" w:sz="0" w:space="0" w:color="auto"/>
      </w:divBdr>
    </w:div>
    <w:div w:id="864752686">
      <w:bodyDiv w:val="1"/>
      <w:marLeft w:val="0"/>
      <w:marRight w:val="0"/>
      <w:marTop w:val="0"/>
      <w:marBottom w:val="0"/>
      <w:divBdr>
        <w:top w:val="none" w:sz="0" w:space="0" w:color="auto"/>
        <w:left w:val="none" w:sz="0" w:space="0" w:color="auto"/>
        <w:bottom w:val="none" w:sz="0" w:space="0" w:color="auto"/>
        <w:right w:val="none" w:sz="0" w:space="0" w:color="auto"/>
      </w:divBdr>
    </w:div>
    <w:div w:id="904069398">
      <w:bodyDiv w:val="1"/>
      <w:marLeft w:val="0"/>
      <w:marRight w:val="0"/>
      <w:marTop w:val="0"/>
      <w:marBottom w:val="0"/>
      <w:divBdr>
        <w:top w:val="none" w:sz="0" w:space="0" w:color="auto"/>
        <w:left w:val="none" w:sz="0" w:space="0" w:color="auto"/>
        <w:bottom w:val="none" w:sz="0" w:space="0" w:color="auto"/>
        <w:right w:val="none" w:sz="0" w:space="0" w:color="auto"/>
      </w:divBdr>
    </w:div>
    <w:div w:id="924073929">
      <w:bodyDiv w:val="1"/>
      <w:marLeft w:val="0"/>
      <w:marRight w:val="0"/>
      <w:marTop w:val="0"/>
      <w:marBottom w:val="0"/>
      <w:divBdr>
        <w:top w:val="none" w:sz="0" w:space="0" w:color="auto"/>
        <w:left w:val="none" w:sz="0" w:space="0" w:color="auto"/>
        <w:bottom w:val="none" w:sz="0" w:space="0" w:color="auto"/>
        <w:right w:val="none" w:sz="0" w:space="0" w:color="auto"/>
      </w:divBdr>
    </w:div>
    <w:div w:id="982999531">
      <w:bodyDiv w:val="1"/>
      <w:marLeft w:val="0"/>
      <w:marRight w:val="0"/>
      <w:marTop w:val="0"/>
      <w:marBottom w:val="0"/>
      <w:divBdr>
        <w:top w:val="none" w:sz="0" w:space="0" w:color="auto"/>
        <w:left w:val="none" w:sz="0" w:space="0" w:color="auto"/>
        <w:bottom w:val="none" w:sz="0" w:space="0" w:color="auto"/>
        <w:right w:val="none" w:sz="0" w:space="0" w:color="auto"/>
      </w:divBdr>
    </w:div>
    <w:div w:id="984623965">
      <w:bodyDiv w:val="1"/>
      <w:marLeft w:val="0"/>
      <w:marRight w:val="0"/>
      <w:marTop w:val="0"/>
      <w:marBottom w:val="0"/>
      <w:divBdr>
        <w:top w:val="none" w:sz="0" w:space="0" w:color="auto"/>
        <w:left w:val="none" w:sz="0" w:space="0" w:color="auto"/>
        <w:bottom w:val="none" w:sz="0" w:space="0" w:color="auto"/>
        <w:right w:val="none" w:sz="0" w:space="0" w:color="auto"/>
      </w:divBdr>
    </w:div>
    <w:div w:id="1004019147">
      <w:bodyDiv w:val="1"/>
      <w:marLeft w:val="0"/>
      <w:marRight w:val="0"/>
      <w:marTop w:val="0"/>
      <w:marBottom w:val="0"/>
      <w:divBdr>
        <w:top w:val="none" w:sz="0" w:space="0" w:color="auto"/>
        <w:left w:val="none" w:sz="0" w:space="0" w:color="auto"/>
        <w:bottom w:val="none" w:sz="0" w:space="0" w:color="auto"/>
        <w:right w:val="none" w:sz="0" w:space="0" w:color="auto"/>
      </w:divBdr>
    </w:div>
    <w:div w:id="1013411464">
      <w:bodyDiv w:val="1"/>
      <w:marLeft w:val="0"/>
      <w:marRight w:val="0"/>
      <w:marTop w:val="0"/>
      <w:marBottom w:val="0"/>
      <w:divBdr>
        <w:top w:val="none" w:sz="0" w:space="0" w:color="auto"/>
        <w:left w:val="none" w:sz="0" w:space="0" w:color="auto"/>
        <w:bottom w:val="none" w:sz="0" w:space="0" w:color="auto"/>
        <w:right w:val="none" w:sz="0" w:space="0" w:color="auto"/>
      </w:divBdr>
    </w:div>
    <w:div w:id="1028722737">
      <w:bodyDiv w:val="1"/>
      <w:marLeft w:val="0"/>
      <w:marRight w:val="0"/>
      <w:marTop w:val="0"/>
      <w:marBottom w:val="0"/>
      <w:divBdr>
        <w:top w:val="none" w:sz="0" w:space="0" w:color="auto"/>
        <w:left w:val="none" w:sz="0" w:space="0" w:color="auto"/>
        <w:bottom w:val="none" w:sz="0" w:space="0" w:color="auto"/>
        <w:right w:val="none" w:sz="0" w:space="0" w:color="auto"/>
      </w:divBdr>
    </w:div>
    <w:div w:id="1032995761">
      <w:bodyDiv w:val="1"/>
      <w:marLeft w:val="0"/>
      <w:marRight w:val="0"/>
      <w:marTop w:val="0"/>
      <w:marBottom w:val="0"/>
      <w:divBdr>
        <w:top w:val="none" w:sz="0" w:space="0" w:color="auto"/>
        <w:left w:val="none" w:sz="0" w:space="0" w:color="auto"/>
        <w:bottom w:val="none" w:sz="0" w:space="0" w:color="auto"/>
        <w:right w:val="none" w:sz="0" w:space="0" w:color="auto"/>
      </w:divBdr>
    </w:div>
    <w:div w:id="1053892202">
      <w:bodyDiv w:val="1"/>
      <w:marLeft w:val="0"/>
      <w:marRight w:val="0"/>
      <w:marTop w:val="0"/>
      <w:marBottom w:val="0"/>
      <w:divBdr>
        <w:top w:val="none" w:sz="0" w:space="0" w:color="auto"/>
        <w:left w:val="none" w:sz="0" w:space="0" w:color="auto"/>
        <w:bottom w:val="none" w:sz="0" w:space="0" w:color="auto"/>
        <w:right w:val="none" w:sz="0" w:space="0" w:color="auto"/>
      </w:divBdr>
    </w:div>
    <w:div w:id="1060178793">
      <w:bodyDiv w:val="1"/>
      <w:marLeft w:val="0"/>
      <w:marRight w:val="0"/>
      <w:marTop w:val="0"/>
      <w:marBottom w:val="0"/>
      <w:divBdr>
        <w:top w:val="none" w:sz="0" w:space="0" w:color="auto"/>
        <w:left w:val="none" w:sz="0" w:space="0" w:color="auto"/>
        <w:bottom w:val="none" w:sz="0" w:space="0" w:color="auto"/>
        <w:right w:val="none" w:sz="0" w:space="0" w:color="auto"/>
      </w:divBdr>
    </w:div>
    <w:div w:id="1060714696">
      <w:bodyDiv w:val="1"/>
      <w:marLeft w:val="0"/>
      <w:marRight w:val="0"/>
      <w:marTop w:val="0"/>
      <w:marBottom w:val="0"/>
      <w:divBdr>
        <w:top w:val="none" w:sz="0" w:space="0" w:color="auto"/>
        <w:left w:val="none" w:sz="0" w:space="0" w:color="auto"/>
        <w:bottom w:val="none" w:sz="0" w:space="0" w:color="auto"/>
        <w:right w:val="none" w:sz="0" w:space="0" w:color="auto"/>
      </w:divBdr>
    </w:div>
    <w:div w:id="1071544484">
      <w:bodyDiv w:val="1"/>
      <w:marLeft w:val="0"/>
      <w:marRight w:val="0"/>
      <w:marTop w:val="0"/>
      <w:marBottom w:val="0"/>
      <w:divBdr>
        <w:top w:val="none" w:sz="0" w:space="0" w:color="auto"/>
        <w:left w:val="none" w:sz="0" w:space="0" w:color="auto"/>
        <w:bottom w:val="none" w:sz="0" w:space="0" w:color="auto"/>
        <w:right w:val="none" w:sz="0" w:space="0" w:color="auto"/>
      </w:divBdr>
    </w:div>
    <w:div w:id="1077360592">
      <w:bodyDiv w:val="1"/>
      <w:marLeft w:val="0"/>
      <w:marRight w:val="0"/>
      <w:marTop w:val="0"/>
      <w:marBottom w:val="0"/>
      <w:divBdr>
        <w:top w:val="none" w:sz="0" w:space="0" w:color="auto"/>
        <w:left w:val="none" w:sz="0" w:space="0" w:color="auto"/>
        <w:bottom w:val="none" w:sz="0" w:space="0" w:color="auto"/>
        <w:right w:val="none" w:sz="0" w:space="0" w:color="auto"/>
      </w:divBdr>
    </w:div>
    <w:div w:id="1090008285">
      <w:bodyDiv w:val="1"/>
      <w:marLeft w:val="0"/>
      <w:marRight w:val="0"/>
      <w:marTop w:val="0"/>
      <w:marBottom w:val="0"/>
      <w:divBdr>
        <w:top w:val="none" w:sz="0" w:space="0" w:color="auto"/>
        <w:left w:val="none" w:sz="0" w:space="0" w:color="auto"/>
        <w:bottom w:val="none" w:sz="0" w:space="0" w:color="auto"/>
        <w:right w:val="none" w:sz="0" w:space="0" w:color="auto"/>
      </w:divBdr>
    </w:div>
    <w:div w:id="1114399835">
      <w:bodyDiv w:val="1"/>
      <w:marLeft w:val="0"/>
      <w:marRight w:val="0"/>
      <w:marTop w:val="0"/>
      <w:marBottom w:val="0"/>
      <w:divBdr>
        <w:top w:val="none" w:sz="0" w:space="0" w:color="auto"/>
        <w:left w:val="none" w:sz="0" w:space="0" w:color="auto"/>
        <w:bottom w:val="none" w:sz="0" w:space="0" w:color="auto"/>
        <w:right w:val="none" w:sz="0" w:space="0" w:color="auto"/>
      </w:divBdr>
    </w:div>
    <w:div w:id="1122501863">
      <w:bodyDiv w:val="1"/>
      <w:marLeft w:val="0"/>
      <w:marRight w:val="0"/>
      <w:marTop w:val="0"/>
      <w:marBottom w:val="0"/>
      <w:divBdr>
        <w:top w:val="none" w:sz="0" w:space="0" w:color="auto"/>
        <w:left w:val="none" w:sz="0" w:space="0" w:color="auto"/>
        <w:bottom w:val="none" w:sz="0" w:space="0" w:color="auto"/>
        <w:right w:val="none" w:sz="0" w:space="0" w:color="auto"/>
      </w:divBdr>
    </w:div>
    <w:div w:id="1122923687">
      <w:bodyDiv w:val="1"/>
      <w:marLeft w:val="0"/>
      <w:marRight w:val="0"/>
      <w:marTop w:val="0"/>
      <w:marBottom w:val="0"/>
      <w:divBdr>
        <w:top w:val="none" w:sz="0" w:space="0" w:color="auto"/>
        <w:left w:val="none" w:sz="0" w:space="0" w:color="auto"/>
        <w:bottom w:val="none" w:sz="0" w:space="0" w:color="auto"/>
        <w:right w:val="none" w:sz="0" w:space="0" w:color="auto"/>
      </w:divBdr>
    </w:div>
    <w:div w:id="1144396135">
      <w:bodyDiv w:val="1"/>
      <w:marLeft w:val="0"/>
      <w:marRight w:val="0"/>
      <w:marTop w:val="0"/>
      <w:marBottom w:val="0"/>
      <w:divBdr>
        <w:top w:val="none" w:sz="0" w:space="0" w:color="auto"/>
        <w:left w:val="none" w:sz="0" w:space="0" w:color="auto"/>
        <w:bottom w:val="none" w:sz="0" w:space="0" w:color="auto"/>
        <w:right w:val="none" w:sz="0" w:space="0" w:color="auto"/>
      </w:divBdr>
    </w:div>
    <w:div w:id="1147473195">
      <w:bodyDiv w:val="1"/>
      <w:marLeft w:val="0"/>
      <w:marRight w:val="0"/>
      <w:marTop w:val="0"/>
      <w:marBottom w:val="0"/>
      <w:divBdr>
        <w:top w:val="none" w:sz="0" w:space="0" w:color="auto"/>
        <w:left w:val="none" w:sz="0" w:space="0" w:color="auto"/>
        <w:bottom w:val="none" w:sz="0" w:space="0" w:color="auto"/>
        <w:right w:val="none" w:sz="0" w:space="0" w:color="auto"/>
      </w:divBdr>
    </w:div>
    <w:div w:id="1198737519">
      <w:bodyDiv w:val="1"/>
      <w:marLeft w:val="0"/>
      <w:marRight w:val="0"/>
      <w:marTop w:val="0"/>
      <w:marBottom w:val="0"/>
      <w:divBdr>
        <w:top w:val="none" w:sz="0" w:space="0" w:color="auto"/>
        <w:left w:val="none" w:sz="0" w:space="0" w:color="auto"/>
        <w:bottom w:val="none" w:sz="0" w:space="0" w:color="auto"/>
        <w:right w:val="none" w:sz="0" w:space="0" w:color="auto"/>
      </w:divBdr>
    </w:div>
    <w:div w:id="1214001410">
      <w:bodyDiv w:val="1"/>
      <w:marLeft w:val="0"/>
      <w:marRight w:val="0"/>
      <w:marTop w:val="0"/>
      <w:marBottom w:val="0"/>
      <w:divBdr>
        <w:top w:val="none" w:sz="0" w:space="0" w:color="auto"/>
        <w:left w:val="none" w:sz="0" w:space="0" w:color="auto"/>
        <w:bottom w:val="none" w:sz="0" w:space="0" w:color="auto"/>
        <w:right w:val="none" w:sz="0" w:space="0" w:color="auto"/>
      </w:divBdr>
    </w:div>
    <w:div w:id="1225482512">
      <w:bodyDiv w:val="1"/>
      <w:marLeft w:val="0"/>
      <w:marRight w:val="0"/>
      <w:marTop w:val="0"/>
      <w:marBottom w:val="0"/>
      <w:divBdr>
        <w:top w:val="none" w:sz="0" w:space="0" w:color="auto"/>
        <w:left w:val="none" w:sz="0" w:space="0" w:color="auto"/>
        <w:bottom w:val="none" w:sz="0" w:space="0" w:color="auto"/>
        <w:right w:val="none" w:sz="0" w:space="0" w:color="auto"/>
      </w:divBdr>
    </w:div>
    <w:div w:id="1225868171">
      <w:bodyDiv w:val="1"/>
      <w:marLeft w:val="0"/>
      <w:marRight w:val="0"/>
      <w:marTop w:val="0"/>
      <w:marBottom w:val="0"/>
      <w:divBdr>
        <w:top w:val="none" w:sz="0" w:space="0" w:color="auto"/>
        <w:left w:val="none" w:sz="0" w:space="0" w:color="auto"/>
        <w:bottom w:val="none" w:sz="0" w:space="0" w:color="auto"/>
        <w:right w:val="none" w:sz="0" w:space="0" w:color="auto"/>
      </w:divBdr>
    </w:div>
    <w:div w:id="1234585833">
      <w:bodyDiv w:val="1"/>
      <w:marLeft w:val="0"/>
      <w:marRight w:val="0"/>
      <w:marTop w:val="0"/>
      <w:marBottom w:val="0"/>
      <w:divBdr>
        <w:top w:val="none" w:sz="0" w:space="0" w:color="auto"/>
        <w:left w:val="none" w:sz="0" w:space="0" w:color="auto"/>
        <w:bottom w:val="none" w:sz="0" w:space="0" w:color="auto"/>
        <w:right w:val="none" w:sz="0" w:space="0" w:color="auto"/>
      </w:divBdr>
    </w:div>
    <w:div w:id="1242372044">
      <w:bodyDiv w:val="1"/>
      <w:marLeft w:val="0"/>
      <w:marRight w:val="0"/>
      <w:marTop w:val="0"/>
      <w:marBottom w:val="0"/>
      <w:divBdr>
        <w:top w:val="none" w:sz="0" w:space="0" w:color="auto"/>
        <w:left w:val="none" w:sz="0" w:space="0" w:color="auto"/>
        <w:bottom w:val="none" w:sz="0" w:space="0" w:color="auto"/>
        <w:right w:val="none" w:sz="0" w:space="0" w:color="auto"/>
      </w:divBdr>
    </w:div>
    <w:div w:id="1271477109">
      <w:bodyDiv w:val="1"/>
      <w:marLeft w:val="0"/>
      <w:marRight w:val="0"/>
      <w:marTop w:val="0"/>
      <w:marBottom w:val="0"/>
      <w:divBdr>
        <w:top w:val="none" w:sz="0" w:space="0" w:color="auto"/>
        <w:left w:val="none" w:sz="0" w:space="0" w:color="auto"/>
        <w:bottom w:val="none" w:sz="0" w:space="0" w:color="auto"/>
        <w:right w:val="none" w:sz="0" w:space="0" w:color="auto"/>
      </w:divBdr>
    </w:div>
    <w:div w:id="1341854861">
      <w:bodyDiv w:val="1"/>
      <w:marLeft w:val="0"/>
      <w:marRight w:val="0"/>
      <w:marTop w:val="0"/>
      <w:marBottom w:val="0"/>
      <w:divBdr>
        <w:top w:val="none" w:sz="0" w:space="0" w:color="auto"/>
        <w:left w:val="none" w:sz="0" w:space="0" w:color="auto"/>
        <w:bottom w:val="none" w:sz="0" w:space="0" w:color="auto"/>
        <w:right w:val="none" w:sz="0" w:space="0" w:color="auto"/>
      </w:divBdr>
    </w:div>
    <w:div w:id="1350327483">
      <w:bodyDiv w:val="1"/>
      <w:marLeft w:val="0"/>
      <w:marRight w:val="0"/>
      <w:marTop w:val="0"/>
      <w:marBottom w:val="0"/>
      <w:divBdr>
        <w:top w:val="none" w:sz="0" w:space="0" w:color="auto"/>
        <w:left w:val="none" w:sz="0" w:space="0" w:color="auto"/>
        <w:bottom w:val="none" w:sz="0" w:space="0" w:color="auto"/>
        <w:right w:val="none" w:sz="0" w:space="0" w:color="auto"/>
      </w:divBdr>
    </w:div>
    <w:div w:id="1360475839">
      <w:bodyDiv w:val="1"/>
      <w:marLeft w:val="0"/>
      <w:marRight w:val="0"/>
      <w:marTop w:val="0"/>
      <w:marBottom w:val="0"/>
      <w:divBdr>
        <w:top w:val="none" w:sz="0" w:space="0" w:color="auto"/>
        <w:left w:val="none" w:sz="0" w:space="0" w:color="auto"/>
        <w:bottom w:val="none" w:sz="0" w:space="0" w:color="auto"/>
        <w:right w:val="none" w:sz="0" w:space="0" w:color="auto"/>
      </w:divBdr>
    </w:div>
    <w:div w:id="1387872395">
      <w:bodyDiv w:val="1"/>
      <w:marLeft w:val="0"/>
      <w:marRight w:val="0"/>
      <w:marTop w:val="0"/>
      <w:marBottom w:val="0"/>
      <w:divBdr>
        <w:top w:val="none" w:sz="0" w:space="0" w:color="auto"/>
        <w:left w:val="none" w:sz="0" w:space="0" w:color="auto"/>
        <w:bottom w:val="none" w:sz="0" w:space="0" w:color="auto"/>
        <w:right w:val="none" w:sz="0" w:space="0" w:color="auto"/>
      </w:divBdr>
    </w:div>
    <w:div w:id="1405180725">
      <w:bodyDiv w:val="1"/>
      <w:marLeft w:val="0"/>
      <w:marRight w:val="0"/>
      <w:marTop w:val="0"/>
      <w:marBottom w:val="0"/>
      <w:divBdr>
        <w:top w:val="none" w:sz="0" w:space="0" w:color="auto"/>
        <w:left w:val="none" w:sz="0" w:space="0" w:color="auto"/>
        <w:bottom w:val="none" w:sz="0" w:space="0" w:color="auto"/>
        <w:right w:val="none" w:sz="0" w:space="0" w:color="auto"/>
      </w:divBdr>
    </w:div>
    <w:div w:id="1424759051">
      <w:bodyDiv w:val="1"/>
      <w:marLeft w:val="0"/>
      <w:marRight w:val="0"/>
      <w:marTop w:val="0"/>
      <w:marBottom w:val="0"/>
      <w:divBdr>
        <w:top w:val="none" w:sz="0" w:space="0" w:color="auto"/>
        <w:left w:val="none" w:sz="0" w:space="0" w:color="auto"/>
        <w:bottom w:val="none" w:sz="0" w:space="0" w:color="auto"/>
        <w:right w:val="none" w:sz="0" w:space="0" w:color="auto"/>
      </w:divBdr>
    </w:div>
    <w:div w:id="1429110250">
      <w:bodyDiv w:val="1"/>
      <w:marLeft w:val="0"/>
      <w:marRight w:val="0"/>
      <w:marTop w:val="0"/>
      <w:marBottom w:val="0"/>
      <w:divBdr>
        <w:top w:val="none" w:sz="0" w:space="0" w:color="auto"/>
        <w:left w:val="none" w:sz="0" w:space="0" w:color="auto"/>
        <w:bottom w:val="none" w:sz="0" w:space="0" w:color="auto"/>
        <w:right w:val="none" w:sz="0" w:space="0" w:color="auto"/>
      </w:divBdr>
    </w:div>
    <w:div w:id="1456826728">
      <w:bodyDiv w:val="1"/>
      <w:marLeft w:val="0"/>
      <w:marRight w:val="0"/>
      <w:marTop w:val="0"/>
      <w:marBottom w:val="0"/>
      <w:divBdr>
        <w:top w:val="none" w:sz="0" w:space="0" w:color="auto"/>
        <w:left w:val="none" w:sz="0" w:space="0" w:color="auto"/>
        <w:bottom w:val="none" w:sz="0" w:space="0" w:color="auto"/>
        <w:right w:val="none" w:sz="0" w:space="0" w:color="auto"/>
      </w:divBdr>
    </w:div>
    <w:div w:id="1463379390">
      <w:bodyDiv w:val="1"/>
      <w:marLeft w:val="0"/>
      <w:marRight w:val="0"/>
      <w:marTop w:val="0"/>
      <w:marBottom w:val="0"/>
      <w:divBdr>
        <w:top w:val="none" w:sz="0" w:space="0" w:color="auto"/>
        <w:left w:val="none" w:sz="0" w:space="0" w:color="auto"/>
        <w:bottom w:val="none" w:sz="0" w:space="0" w:color="auto"/>
        <w:right w:val="none" w:sz="0" w:space="0" w:color="auto"/>
      </w:divBdr>
    </w:div>
    <w:div w:id="1467629109">
      <w:bodyDiv w:val="1"/>
      <w:marLeft w:val="0"/>
      <w:marRight w:val="0"/>
      <w:marTop w:val="0"/>
      <w:marBottom w:val="0"/>
      <w:divBdr>
        <w:top w:val="none" w:sz="0" w:space="0" w:color="auto"/>
        <w:left w:val="none" w:sz="0" w:space="0" w:color="auto"/>
        <w:bottom w:val="none" w:sz="0" w:space="0" w:color="auto"/>
        <w:right w:val="none" w:sz="0" w:space="0" w:color="auto"/>
      </w:divBdr>
    </w:div>
    <w:div w:id="1481070254">
      <w:bodyDiv w:val="1"/>
      <w:marLeft w:val="0"/>
      <w:marRight w:val="0"/>
      <w:marTop w:val="0"/>
      <w:marBottom w:val="0"/>
      <w:divBdr>
        <w:top w:val="none" w:sz="0" w:space="0" w:color="auto"/>
        <w:left w:val="none" w:sz="0" w:space="0" w:color="auto"/>
        <w:bottom w:val="none" w:sz="0" w:space="0" w:color="auto"/>
        <w:right w:val="none" w:sz="0" w:space="0" w:color="auto"/>
      </w:divBdr>
      <w:divsChild>
        <w:div w:id="397939344">
          <w:marLeft w:val="0"/>
          <w:marRight w:val="0"/>
          <w:marTop w:val="0"/>
          <w:marBottom w:val="0"/>
          <w:divBdr>
            <w:top w:val="none" w:sz="0" w:space="0" w:color="auto"/>
            <w:left w:val="none" w:sz="0" w:space="0" w:color="auto"/>
            <w:bottom w:val="none" w:sz="0" w:space="0" w:color="auto"/>
            <w:right w:val="none" w:sz="0" w:space="0" w:color="auto"/>
          </w:divBdr>
        </w:div>
        <w:div w:id="551815031">
          <w:marLeft w:val="0"/>
          <w:marRight w:val="0"/>
          <w:marTop w:val="0"/>
          <w:marBottom w:val="0"/>
          <w:divBdr>
            <w:top w:val="none" w:sz="0" w:space="0" w:color="auto"/>
            <w:left w:val="none" w:sz="0" w:space="0" w:color="auto"/>
            <w:bottom w:val="none" w:sz="0" w:space="0" w:color="auto"/>
            <w:right w:val="none" w:sz="0" w:space="0" w:color="auto"/>
          </w:divBdr>
        </w:div>
        <w:div w:id="1518543518">
          <w:marLeft w:val="0"/>
          <w:marRight w:val="0"/>
          <w:marTop w:val="0"/>
          <w:marBottom w:val="0"/>
          <w:divBdr>
            <w:top w:val="none" w:sz="0" w:space="0" w:color="auto"/>
            <w:left w:val="none" w:sz="0" w:space="0" w:color="auto"/>
            <w:bottom w:val="none" w:sz="0" w:space="0" w:color="auto"/>
            <w:right w:val="none" w:sz="0" w:space="0" w:color="auto"/>
          </w:divBdr>
        </w:div>
      </w:divsChild>
    </w:div>
    <w:div w:id="1500656036">
      <w:bodyDiv w:val="1"/>
      <w:marLeft w:val="0"/>
      <w:marRight w:val="0"/>
      <w:marTop w:val="0"/>
      <w:marBottom w:val="0"/>
      <w:divBdr>
        <w:top w:val="none" w:sz="0" w:space="0" w:color="auto"/>
        <w:left w:val="none" w:sz="0" w:space="0" w:color="auto"/>
        <w:bottom w:val="none" w:sz="0" w:space="0" w:color="auto"/>
        <w:right w:val="none" w:sz="0" w:space="0" w:color="auto"/>
      </w:divBdr>
    </w:div>
    <w:div w:id="1506362288">
      <w:bodyDiv w:val="1"/>
      <w:marLeft w:val="0"/>
      <w:marRight w:val="0"/>
      <w:marTop w:val="0"/>
      <w:marBottom w:val="0"/>
      <w:divBdr>
        <w:top w:val="none" w:sz="0" w:space="0" w:color="auto"/>
        <w:left w:val="none" w:sz="0" w:space="0" w:color="auto"/>
        <w:bottom w:val="none" w:sz="0" w:space="0" w:color="auto"/>
        <w:right w:val="none" w:sz="0" w:space="0" w:color="auto"/>
      </w:divBdr>
    </w:div>
    <w:div w:id="1514563864">
      <w:bodyDiv w:val="1"/>
      <w:marLeft w:val="0"/>
      <w:marRight w:val="0"/>
      <w:marTop w:val="0"/>
      <w:marBottom w:val="0"/>
      <w:divBdr>
        <w:top w:val="none" w:sz="0" w:space="0" w:color="auto"/>
        <w:left w:val="none" w:sz="0" w:space="0" w:color="auto"/>
        <w:bottom w:val="none" w:sz="0" w:space="0" w:color="auto"/>
        <w:right w:val="none" w:sz="0" w:space="0" w:color="auto"/>
      </w:divBdr>
    </w:div>
    <w:div w:id="1522086759">
      <w:bodyDiv w:val="1"/>
      <w:marLeft w:val="0"/>
      <w:marRight w:val="0"/>
      <w:marTop w:val="0"/>
      <w:marBottom w:val="0"/>
      <w:divBdr>
        <w:top w:val="none" w:sz="0" w:space="0" w:color="auto"/>
        <w:left w:val="none" w:sz="0" w:space="0" w:color="auto"/>
        <w:bottom w:val="none" w:sz="0" w:space="0" w:color="auto"/>
        <w:right w:val="none" w:sz="0" w:space="0" w:color="auto"/>
      </w:divBdr>
    </w:div>
    <w:div w:id="1556234952">
      <w:bodyDiv w:val="1"/>
      <w:marLeft w:val="0"/>
      <w:marRight w:val="0"/>
      <w:marTop w:val="0"/>
      <w:marBottom w:val="0"/>
      <w:divBdr>
        <w:top w:val="none" w:sz="0" w:space="0" w:color="auto"/>
        <w:left w:val="none" w:sz="0" w:space="0" w:color="auto"/>
        <w:bottom w:val="none" w:sz="0" w:space="0" w:color="auto"/>
        <w:right w:val="none" w:sz="0" w:space="0" w:color="auto"/>
      </w:divBdr>
    </w:div>
    <w:div w:id="1573853411">
      <w:bodyDiv w:val="1"/>
      <w:marLeft w:val="0"/>
      <w:marRight w:val="0"/>
      <w:marTop w:val="0"/>
      <w:marBottom w:val="0"/>
      <w:divBdr>
        <w:top w:val="none" w:sz="0" w:space="0" w:color="auto"/>
        <w:left w:val="none" w:sz="0" w:space="0" w:color="auto"/>
        <w:bottom w:val="none" w:sz="0" w:space="0" w:color="auto"/>
        <w:right w:val="none" w:sz="0" w:space="0" w:color="auto"/>
      </w:divBdr>
    </w:div>
    <w:div w:id="1581794034">
      <w:bodyDiv w:val="1"/>
      <w:marLeft w:val="0"/>
      <w:marRight w:val="0"/>
      <w:marTop w:val="0"/>
      <w:marBottom w:val="0"/>
      <w:divBdr>
        <w:top w:val="none" w:sz="0" w:space="0" w:color="auto"/>
        <w:left w:val="none" w:sz="0" w:space="0" w:color="auto"/>
        <w:bottom w:val="none" w:sz="0" w:space="0" w:color="auto"/>
        <w:right w:val="none" w:sz="0" w:space="0" w:color="auto"/>
      </w:divBdr>
    </w:div>
    <w:div w:id="1592009161">
      <w:bodyDiv w:val="1"/>
      <w:marLeft w:val="0"/>
      <w:marRight w:val="0"/>
      <w:marTop w:val="0"/>
      <w:marBottom w:val="0"/>
      <w:divBdr>
        <w:top w:val="none" w:sz="0" w:space="0" w:color="auto"/>
        <w:left w:val="none" w:sz="0" w:space="0" w:color="auto"/>
        <w:bottom w:val="none" w:sz="0" w:space="0" w:color="auto"/>
        <w:right w:val="none" w:sz="0" w:space="0" w:color="auto"/>
      </w:divBdr>
    </w:div>
    <w:div w:id="1609893562">
      <w:bodyDiv w:val="1"/>
      <w:marLeft w:val="0"/>
      <w:marRight w:val="0"/>
      <w:marTop w:val="0"/>
      <w:marBottom w:val="0"/>
      <w:divBdr>
        <w:top w:val="none" w:sz="0" w:space="0" w:color="auto"/>
        <w:left w:val="none" w:sz="0" w:space="0" w:color="auto"/>
        <w:bottom w:val="none" w:sz="0" w:space="0" w:color="auto"/>
        <w:right w:val="none" w:sz="0" w:space="0" w:color="auto"/>
      </w:divBdr>
    </w:div>
    <w:div w:id="1634486504">
      <w:bodyDiv w:val="1"/>
      <w:marLeft w:val="0"/>
      <w:marRight w:val="0"/>
      <w:marTop w:val="0"/>
      <w:marBottom w:val="0"/>
      <w:divBdr>
        <w:top w:val="none" w:sz="0" w:space="0" w:color="auto"/>
        <w:left w:val="none" w:sz="0" w:space="0" w:color="auto"/>
        <w:bottom w:val="none" w:sz="0" w:space="0" w:color="auto"/>
        <w:right w:val="none" w:sz="0" w:space="0" w:color="auto"/>
      </w:divBdr>
    </w:div>
    <w:div w:id="1645894350">
      <w:bodyDiv w:val="1"/>
      <w:marLeft w:val="0"/>
      <w:marRight w:val="0"/>
      <w:marTop w:val="0"/>
      <w:marBottom w:val="0"/>
      <w:divBdr>
        <w:top w:val="none" w:sz="0" w:space="0" w:color="auto"/>
        <w:left w:val="none" w:sz="0" w:space="0" w:color="auto"/>
        <w:bottom w:val="none" w:sz="0" w:space="0" w:color="auto"/>
        <w:right w:val="none" w:sz="0" w:space="0" w:color="auto"/>
      </w:divBdr>
    </w:div>
    <w:div w:id="1700860262">
      <w:bodyDiv w:val="1"/>
      <w:marLeft w:val="0"/>
      <w:marRight w:val="0"/>
      <w:marTop w:val="0"/>
      <w:marBottom w:val="0"/>
      <w:divBdr>
        <w:top w:val="none" w:sz="0" w:space="0" w:color="auto"/>
        <w:left w:val="none" w:sz="0" w:space="0" w:color="auto"/>
        <w:bottom w:val="none" w:sz="0" w:space="0" w:color="auto"/>
        <w:right w:val="none" w:sz="0" w:space="0" w:color="auto"/>
      </w:divBdr>
    </w:div>
    <w:div w:id="1706716705">
      <w:bodyDiv w:val="1"/>
      <w:marLeft w:val="0"/>
      <w:marRight w:val="0"/>
      <w:marTop w:val="0"/>
      <w:marBottom w:val="0"/>
      <w:divBdr>
        <w:top w:val="none" w:sz="0" w:space="0" w:color="auto"/>
        <w:left w:val="none" w:sz="0" w:space="0" w:color="auto"/>
        <w:bottom w:val="none" w:sz="0" w:space="0" w:color="auto"/>
        <w:right w:val="none" w:sz="0" w:space="0" w:color="auto"/>
      </w:divBdr>
    </w:div>
    <w:div w:id="1716390476">
      <w:bodyDiv w:val="1"/>
      <w:marLeft w:val="0"/>
      <w:marRight w:val="0"/>
      <w:marTop w:val="0"/>
      <w:marBottom w:val="0"/>
      <w:divBdr>
        <w:top w:val="none" w:sz="0" w:space="0" w:color="auto"/>
        <w:left w:val="none" w:sz="0" w:space="0" w:color="auto"/>
        <w:bottom w:val="none" w:sz="0" w:space="0" w:color="auto"/>
        <w:right w:val="none" w:sz="0" w:space="0" w:color="auto"/>
      </w:divBdr>
    </w:div>
    <w:div w:id="1716655613">
      <w:bodyDiv w:val="1"/>
      <w:marLeft w:val="0"/>
      <w:marRight w:val="0"/>
      <w:marTop w:val="0"/>
      <w:marBottom w:val="0"/>
      <w:divBdr>
        <w:top w:val="none" w:sz="0" w:space="0" w:color="auto"/>
        <w:left w:val="none" w:sz="0" w:space="0" w:color="auto"/>
        <w:bottom w:val="none" w:sz="0" w:space="0" w:color="auto"/>
        <w:right w:val="none" w:sz="0" w:space="0" w:color="auto"/>
      </w:divBdr>
    </w:div>
    <w:div w:id="1829442933">
      <w:bodyDiv w:val="1"/>
      <w:marLeft w:val="0"/>
      <w:marRight w:val="0"/>
      <w:marTop w:val="0"/>
      <w:marBottom w:val="0"/>
      <w:divBdr>
        <w:top w:val="none" w:sz="0" w:space="0" w:color="auto"/>
        <w:left w:val="none" w:sz="0" w:space="0" w:color="auto"/>
        <w:bottom w:val="none" w:sz="0" w:space="0" w:color="auto"/>
        <w:right w:val="none" w:sz="0" w:space="0" w:color="auto"/>
      </w:divBdr>
    </w:div>
    <w:div w:id="1841651560">
      <w:bodyDiv w:val="1"/>
      <w:marLeft w:val="0"/>
      <w:marRight w:val="0"/>
      <w:marTop w:val="0"/>
      <w:marBottom w:val="0"/>
      <w:divBdr>
        <w:top w:val="none" w:sz="0" w:space="0" w:color="auto"/>
        <w:left w:val="none" w:sz="0" w:space="0" w:color="auto"/>
        <w:bottom w:val="none" w:sz="0" w:space="0" w:color="auto"/>
        <w:right w:val="none" w:sz="0" w:space="0" w:color="auto"/>
      </w:divBdr>
    </w:div>
    <w:div w:id="1856190465">
      <w:bodyDiv w:val="1"/>
      <w:marLeft w:val="0"/>
      <w:marRight w:val="0"/>
      <w:marTop w:val="0"/>
      <w:marBottom w:val="0"/>
      <w:divBdr>
        <w:top w:val="none" w:sz="0" w:space="0" w:color="auto"/>
        <w:left w:val="none" w:sz="0" w:space="0" w:color="auto"/>
        <w:bottom w:val="none" w:sz="0" w:space="0" w:color="auto"/>
        <w:right w:val="none" w:sz="0" w:space="0" w:color="auto"/>
      </w:divBdr>
    </w:div>
    <w:div w:id="1882401909">
      <w:bodyDiv w:val="1"/>
      <w:marLeft w:val="0"/>
      <w:marRight w:val="0"/>
      <w:marTop w:val="0"/>
      <w:marBottom w:val="0"/>
      <w:divBdr>
        <w:top w:val="none" w:sz="0" w:space="0" w:color="auto"/>
        <w:left w:val="none" w:sz="0" w:space="0" w:color="auto"/>
        <w:bottom w:val="none" w:sz="0" w:space="0" w:color="auto"/>
        <w:right w:val="none" w:sz="0" w:space="0" w:color="auto"/>
      </w:divBdr>
      <w:divsChild>
        <w:div w:id="392700500">
          <w:marLeft w:val="274"/>
          <w:marRight w:val="0"/>
          <w:marTop w:val="0"/>
          <w:marBottom w:val="0"/>
          <w:divBdr>
            <w:top w:val="none" w:sz="0" w:space="0" w:color="auto"/>
            <w:left w:val="none" w:sz="0" w:space="0" w:color="auto"/>
            <w:bottom w:val="none" w:sz="0" w:space="0" w:color="auto"/>
            <w:right w:val="none" w:sz="0" w:space="0" w:color="auto"/>
          </w:divBdr>
        </w:div>
        <w:div w:id="1581259376">
          <w:marLeft w:val="274"/>
          <w:marRight w:val="0"/>
          <w:marTop w:val="0"/>
          <w:marBottom w:val="0"/>
          <w:divBdr>
            <w:top w:val="none" w:sz="0" w:space="0" w:color="auto"/>
            <w:left w:val="none" w:sz="0" w:space="0" w:color="auto"/>
            <w:bottom w:val="none" w:sz="0" w:space="0" w:color="auto"/>
            <w:right w:val="none" w:sz="0" w:space="0" w:color="auto"/>
          </w:divBdr>
        </w:div>
        <w:div w:id="2091347775">
          <w:marLeft w:val="274"/>
          <w:marRight w:val="0"/>
          <w:marTop w:val="0"/>
          <w:marBottom w:val="0"/>
          <w:divBdr>
            <w:top w:val="none" w:sz="0" w:space="0" w:color="auto"/>
            <w:left w:val="none" w:sz="0" w:space="0" w:color="auto"/>
            <w:bottom w:val="none" w:sz="0" w:space="0" w:color="auto"/>
            <w:right w:val="none" w:sz="0" w:space="0" w:color="auto"/>
          </w:divBdr>
        </w:div>
      </w:divsChild>
    </w:div>
    <w:div w:id="1901331904">
      <w:bodyDiv w:val="1"/>
      <w:marLeft w:val="0"/>
      <w:marRight w:val="0"/>
      <w:marTop w:val="0"/>
      <w:marBottom w:val="0"/>
      <w:divBdr>
        <w:top w:val="none" w:sz="0" w:space="0" w:color="auto"/>
        <w:left w:val="none" w:sz="0" w:space="0" w:color="auto"/>
        <w:bottom w:val="none" w:sz="0" w:space="0" w:color="auto"/>
        <w:right w:val="none" w:sz="0" w:space="0" w:color="auto"/>
      </w:divBdr>
    </w:div>
    <w:div w:id="1916163797">
      <w:bodyDiv w:val="1"/>
      <w:marLeft w:val="0"/>
      <w:marRight w:val="0"/>
      <w:marTop w:val="0"/>
      <w:marBottom w:val="0"/>
      <w:divBdr>
        <w:top w:val="none" w:sz="0" w:space="0" w:color="auto"/>
        <w:left w:val="none" w:sz="0" w:space="0" w:color="auto"/>
        <w:bottom w:val="none" w:sz="0" w:space="0" w:color="auto"/>
        <w:right w:val="none" w:sz="0" w:space="0" w:color="auto"/>
      </w:divBdr>
    </w:div>
    <w:div w:id="1923416506">
      <w:bodyDiv w:val="1"/>
      <w:marLeft w:val="0"/>
      <w:marRight w:val="0"/>
      <w:marTop w:val="0"/>
      <w:marBottom w:val="0"/>
      <w:divBdr>
        <w:top w:val="none" w:sz="0" w:space="0" w:color="auto"/>
        <w:left w:val="none" w:sz="0" w:space="0" w:color="auto"/>
        <w:bottom w:val="none" w:sz="0" w:space="0" w:color="auto"/>
        <w:right w:val="none" w:sz="0" w:space="0" w:color="auto"/>
      </w:divBdr>
      <w:divsChild>
        <w:div w:id="354620669">
          <w:marLeft w:val="274"/>
          <w:marRight w:val="0"/>
          <w:marTop w:val="0"/>
          <w:marBottom w:val="0"/>
          <w:divBdr>
            <w:top w:val="none" w:sz="0" w:space="0" w:color="auto"/>
            <w:left w:val="none" w:sz="0" w:space="0" w:color="auto"/>
            <w:bottom w:val="none" w:sz="0" w:space="0" w:color="auto"/>
            <w:right w:val="none" w:sz="0" w:space="0" w:color="auto"/>
          </w:divBdr>
        </w:div>
        <w:div w:id="1843474768">
          <w:marLeft w:val="274"/>
          <w:marRight w:val="0"/>
          <w:marTop w:val="0"/>
          <w:marBottom w:val="0"/>
          <w:divBdr>
            <w:top w:val="none" w:sz="0" w:space="0" w:color="auto"/>
            <w:left w:val="none" w:sz="0" w:space="0" w:color="auto"/>
            <w:bottom w:val="none" w:sz="0" w:space="0" w:color="auto"/>
            <w:right w:val="none" w:sz="0" w:space="0" w:color="auto"/>
          </w:divBdr>
        </w:div>
        <w:div w:id="2137676551">
          <w:marLeft w:val="274"/>
          <w:marRight w:val="0"/>
          <w:marTop w:val="0"/>
          <w:marBottom w:val="0"/>
          <w:divBdr>
            <w:top w:val="none" w:sz="0" w:space="0" w:color="auto"/>
            <w:left w:val="none" w:sz="0" w:space="0" w:color="auto"/>
            <w:bottom w:val="none" w:sz="0" w:space="0" w:color="auto"/>
            <w:right w:val="none" w:sz="0" w:space="0" w:color="auto"/>
          </w:divBdr>
        </w:div>
      </w:divsChild>
    </w:div>
    <w:div w:id="1934581057">
      <w:bodyDiv w:val="1"/>
      <w:marLeft w:val="0"/>
      <w:marRight w:val="0"/>
      <w:marTop w:val="0"/>
      <w:marBottom w:val="0"/>
      <w:divBdr>
        <w:top w:val="none" w:sz="0" w:space="0" w:color="auto"/>
        <w:left w:val="none" w:sz="0" w:space="0" w:color="auto"/>
        <w:bottom w:val="none" w:sz="0" w:space="0" w:color="auto"/>
        <w:right w:val="none" w:sz="0" w:space="0" w:color="auto"/>
      </w:divBdr>
    </w:div>
    <w:div w:id="1948152243">
      <w:bodyDiv w:val="1"/>
      <w:marLeft w:val="0"/>
      <w:marRight w:val="0"/>
      <w:marTop w:val="0"/>
      <w:marBottom w:val="0"/>
      <w:divBdr>
        <w:top w:val="none" w:sz="0" w:space="0" w:color="auto"/>
        <w:left w:val="none" w:sz="0" w:space="0" w:color="auto"/>
        <w:bottom w:val="none" w:sz="0" w:space="0" w:color="auto"/>
        <w:right w:val="none" w:sz="0" w:space="0" w:color="auto"/>
      </w:divBdr>
    </w:div>
    <w:div w:id="1991058035">
      <w:bodyDiv w:val="1"/>
      <w:marLeft w:val="0"/>
      <w:marRight w:val="0"/>
      <w:marTop w:val="0"/>
      <w:marBottom w:val="0"/>
      <w:divBdr>
        <w:top w:val="none" w:sz="0" w:space="0" w:color="auto"/>
        <w:left w:val="none" w:sz="0" w:space="0" w:color="auto"/>
        <w:bottom w:val="none" w:sz="0" w:space="0" w:color="auto"/>
        <w:right w:val="none" w:sz="0" w:space="0" w:color="auto"/>
      </w:divBdr>
    </w:div>
    <w:div w:id="1993678992">
      <w:bodyDiv w:val="1"/>
      <w:marLeft w:val="0"/>
      <w:marRight w:val="0"/>
      <w:marTop w:val="0"/>
      <w:marBottom w:val="0"/>
      <w:divBdr>
        <w:top w:val="none" w:sz="0" w:space="0" w:color="auto"/>
        <w:left w:val="none" w:sz="0" w:space="0" w:color="auto"/>
        <w:bottom w:val="none" w:sz="0" w:space="0" w:color="auto"/>
        <w:right w:val="none" w:sz="0" w:space="0" w:color="auto"/>
      </w:divBdr>
    </w:div>
    <w:div w:id="2046322185">
      <w:bodyDiv w:val="1"/>
      <w:marLeft w:val="0"/>
      <w:marRight w:val="0"/>
      <w:marTop w:val="0"/>
      <w:marBottom w:val="0"/>
      <w:divBdr>
        <w:top w:val="none" w:sz="0" w:space="0" w:color="auto"/>
        <w:left w:val="none" w:sz="0" w:space="0" w:color="auto"/>
        <w:bottom w:val="none" w:sz="0" w:space="0" w:color="auto"/>
        <w:right w:val="none" w:sz="0" w:space="0" w:color="auto"/>
      </w:divBdr>
    </w:div>
    <w:div w:id="2056615120">
      <w:bodyDiv w:val="1"/>
      <w:marLeft w:val="0"/>
      <w:marRight w:val="0"/>
      <w:marTop w:val="0"/>
      <w:marBottom w:val="0"/>
      <w:divBdr>
        <w:top w:val="none" w:sz="0" w:space="0" w:color="auto"/>
        <w:left w:val="none" w:sz="0" w:space="0" w:color="auto"/>
        <w:bottom w:val="none" w:sz="0" w:space="0" w:color="auto"/>
        <w:right w:val="none" w:sz="0" w:space="0" w:color="auto"/>
      </w:divBdr>
    </w:div>
    <w:div w:id="2059475294">
      <w:bodyDiv w:val="1"/>
      <w:marLeft w:val="0"/>
      <w:marRight w:val="0"/>
      <w:marTop w:val="0"/>
      <w:marBottom w:val="0"/>
      <w:divBdr>
        <w:top w:val="none" w:sz="0" w:space="0" w:color="auto"/>
        <w:left w:val="none" w:sz="0" w:space="0" w:color="auto"/>
        <w:bottom w:val="none" w:sz="0" w:space="0" w:color="auto"/>
        <w:right w:val="none" w:sz="0" w:space="0" w:color="auto"/>
      </w:divBdr>
    </w:div>
    <w:div w:id="2069917462">
      <w:bodyDiv w:val="1"/>
      <w:marLeft w:val="0"/>
      <w:marRight w:val="0"/>
      <w:marTop w:val="0"/>
      <w:marBottom w:val="0"/>
      <w:divBdr>
        <w:top w:val="none" w:sz="0" w:space="0" w:color="auto"/>
        <w:left w:val="none" w:sz="0" w:space="0" w:color="auto"/>
        <w:bottom w:val="none" w:sz="0" w:space="0" w:color="auto"/>
        <w:right w:val="none" w:sz="0" w:space="0" w:color="auto"/>
      </w:divBdr>
    </w:div>
    <w:div w:id="2080327789">
      <w:bodyDiv w:val="1"/>
      <w:marLeft w:val="0"/>
      <w:marRight w:val="0"/>
      <w:marTop w:val="0"/>
      <w:marBottom w:val="0"/>
      <w:divBdr>
        <w:top w:val="none" w:sz="0" w:space="0" w:color="auto"/>
        <w:left w:val="none" w:sz="0" w:space="0" w:color="auto"/>
        <w:bottom w:val="none" w:sz="0" w:space="0" w:color="auto"/>
        <w:right w:val="none" w:sz="0" w:space="0" w:color="auto"/>
      </w:divBdr>
    </w:div>
    <w:div w:id="2082604419">
      <w:bodyDiv w:val="1"/>
      <w:marLeft w:val="0"/>
      <w:marRight w:val="0"/>
      <w:marTop w:val="0"/>
      <w:marBottom w:val="0"/>
      <w:divBdr>
        <w:top w:val="none" w:sz="0" w:space="0" w:color="auto"/>
        <w:left w:val="none" w:sz="0" w:space="0" w:color="auto"/>
        <w:bottom w:val="none" w:sz="0" w:space="0" w:color="auto"/>
        <w:right w:val="none" w:sz="0" w:space="0" w:color="auto"/>
      </w:divBdr>
    </w:div>
    <w:div w:id="2083990012">
      <w:bodyDiv w:val="1"/>
      <w:marLeft w:val="0"/>
      <w:marRight w:val="0"/>
      <w:marTop w:val="0"/>
      <w:marBottom w:val="0"/>
      <w:divBdr>
        <w:top w:val="none" w:sz="0" w:space="0" w:color="auto"/>
        <w:left w:val="none" w:sz="0" w:space="0" w:color="auto"/>
        <w:bottom w:val="none" w:sz="0" w:space="0" w:color="auto"/>
        <w:right w:val="none" w:sz="0" w:space="0" w:color="auto"/>
      </w:divBdr>
    </w:div>
    <w:div w:id="2086145127">
      <w:bodyDiv w:val="1"/>
      <w:marLeft w:val="0"/>
      <w:marRight w:val="0"/>
      <w:marTop w:val="0"/>
      <w:marBottom w:val="0"/>
      <w:divBdr>
        <w:top w:val="none" w:sz="0" w:space="0" w:color="auto"/>
        <w:left w:val="none" w:sz="0" w:space="0" w:color="auto"/>
        <w:bottom w:val="none" w:sz="0" w:space="0" w:color="auto"/>
        <w:right w:val="none" w:sz="0" w:space="0" w:color="auto"/>
      </w:divBdr>
    </w:div>
    <w:div w:id="2103984959">
      <w:bodyDiv w:val="1"/>
      <w:marLeft w:val="0"/>
      <w:marRight w:val="0"/>
      <w:marTop w:val="0"/>
      <w:marBottom w:val="0"/>
      <w:divBdr>
        <w:top w:val="none" w:sz="0" w:space="0" w:color="auto"/>
        <w:left w:val="none" w:sz="0" w:space="0" w:color="auto"/>
        <w:bottom w:val="none" w:sz="0" w:space="0" w:color="auto"/>
        <w:right w:val="none" w:sz="0" w:space="0" w:color="auto"/>
      </w:divBdr>
    </w:div>
    <w:div w:id="2135907902">
      <w:bodyDiv w:val="1"/>
      <w:marLeft w:val="0"/>
      <w:marRight w:val="0"/>
      <w:marTop w:val="0"/>
      <w:marBottom w:val="0"/>
      <w:divBdr>
        <w:top w:val="none" w:sz="0" w:space="0" w:color="auto"/>
        <w:left w:val="none" w:sz="0" w:space="0" w:color="auto"/>
        <w:bottom w:val="none" w:sz="0" w:space="0" w:color="auto"/>
        <w:right w:val="none" w:sz="0" w:space="0" w:color="auto"/>
      </w:divBdr>
    </w:div>
    <w:div w:id="214323441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18" Type="http://schemas.openxmlformats.org/officeDocument/2006/relationships/hyperlink" Target="https://ts.accenture.com/:f:/r/sites/IX-AccentureOperationsTwin/Shared%20Documents/General/8.%20Architecture/Blueprints?csf=1&amp;web=1&amp;e=eQKBIB" TargetMode="External"/><Relationship Id="rId26" Type="http://schemas.openxmlformats.org/officeDocument/2006/relationships/hyperlink" Target="https://ts.accenture.com/:p:/r/sites/IX-AccentureOperationsTwin/Shared%20Documents/General/8.%20Architecture/Blueprints/Operations%20Twin_AIIS%20Blueprint_20250728.pptx?d=wda5013788a0b4ddb89b6d185bf4fca8c&amp;csf=1&amp;web=1&amp;e=ExdDv9" TargetMode="External"/><Relationship Id="rId3" Type="http://schemas.openxmlformats.org/officeDocument/2006/relationships/customXml" Target="../customXml/item3.xml"/><Relationship Id="rId21" Type="http://schemas.openxmlformats.org/officeDocument/2006/relationships/hyperlink" Target="https://learn.microsoft.com/en-us/azure/digital-twins/overview" TargetMode="External"/><Relationship Id="rId7" Type="http://schemas.openxmlformats.org/officeDocument/2006/relationships/styles" Target="styles.xml"/><Relationship Id="rId12" Type="http://schemas.openxmlformats.org/officeDocument/2006/relationships/hyperlink" Target="https://dev.azure.com/DigitalPlantProject/Marilyn%20V" TargetMode="External"/><Relationship Id="rId17" Type="http://schemas.openxmlformats.org/officeDocument/2006/relationships/hyperlink" Target="mailto:ankur.manchanda@accenture.com" TargetMode="External"/><Relationship Id="rId25" Type="http://schemas.openxmlformats.org/officeDocument/2006/relationships/hyperlink" Target="https://ts.accenture.com/:p:/r/sites/IX-AccentureOperationsTwin/Shared%20Documents/General/8.%20Architecture/Blueprints/Operations%20Twin_Snowflake%20Blueprint_20250904.pptx?d=w3177d22655744e04a5c79afa3435afae&amp;csf=1&amp;web=1&amp;e=pZxTCW" TargetMode="External"/><Relationship Id="rId2" Type="http://schemas.openxmlformats.org/officeDocument/2006/relationships/customXml" Target="../customXml/item2.xml"/><Relationship Id="rId16" Type="http://schemas.openxmlformats.org/officeDocument/2006/relationships/hyperlink" Target="mailto:susarla.aditya@accenture.com" TargetMode="External"/><Relationship Id="rId20" Type="http://schemas.openxmlformats.org/officeDocument/2006/relationships/hyperlink" Target="https://industryxdevhub.accenture.com/asset-home;search_text=aot" TargetMode="External"/><Relationship Id="rId29" Type="http://schemas.openxmlformats.org/officeDocument/2006/relationships/hyperlink" Target="https://ts.accenture.com/:p:/r/sites/IX-AccentureOperationsTwin/Shared%20Documents/General/8.%20Architecture/Blueprints/Operations%20Twin_GCP_ECO_Blueprint.pptx?d=w6e7e1a08c1bb4ea7a78b187d2b07188a&amp;csf=1&amp;web=1&amp;e=2L9hFo" TargetMode="Externa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yperlink" Target="https://ts.accenture.com/:f:/r/sites/IX-AccentureOperationsTwin/Shared%20Documents/General/8.%20Architecture/Blueprints?csf=1&amp;web=1&amp;e=eQKBIB" TargetMode="External"/><Relationship Id="rId32" Type="http://schemas.microsoft.com/office/2019/05/relationships/documenttasks" Target="documenttasks/documenttasks1.xml"/><Relationship Id="rId5" Type="http://schemas.openxmlformats.org/officeDocument/2006/relationships/customXml" Target="../customXml/item5.xml"/><Relationship Id="rId15" Type="http://schemas.openxmlformats.org/officeDocument/2006/relationships/hyperlink" Target="mailto:florian.tournier@accenture.com" TargetMode="External"/><Relationship Id="rId23" Type="http://schemas.openxmlformats.org/officeDocument/2006/relationships/hyperlink" Target="https://ts.accenture.com/:p:/r/sites/AOT-Flutura/Shared%20Documents/General/R1%20GTM/PCT_AIIS_Integration.pptx" TargetMode="External"/><Relationship Id="rId28" Type="http://schemas.openxmlformats.org/officeDocument/2006/relationships/hyperlink" Target="https://ts.accenture.com/:p:/r/sites/IX-AccentureOperationsTwin/Shared%20Documents/General/8.%20Architecture/Blueprints/Operations%20Twin_MDS%20Blueprint_20250827.pptx?d=w4c4f3ca8ac9a4318ab6d994eabc3b2e5&amp;csf=1&amp;web=1&amp;e=xagOJe" TargetMode="External"/><Relationship Id="rId10" Type="http://schemas.openxmlformats.org/officeDocument/2006/relationships/footnotes" Target="footnotes.xml"/><Relationship Id="rId19" Type="http://schemas.openxmlformats.org/officeDocument/2006/relationships/hyperlink" Target="https://docs.cognite.com/cdf/air/" TargetMode="External"/><Relationship Id="rId3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hyperlink" Target="https://reinventionconsole.accenture.com/console/explore/asset-details/ZmEwY2U5MDUtMWQ1OS00YWNiLThjOGEtMWM0NDE5YjhlNzNk/MjFiZTJmNjctZGRjMy00Y2IzLWI4ZDItNjc2NWQ0YzE1MGQ0" TargetMode="External"/><Relationship Id="rId27" Type="http://schemas.openxmlformats.org/officeDocument/2006/relationships/hyperlink" Target="https://ts.accenture.com/:p:/r/sites/IX-AccentureOperationsTwin/Shared%20Documents/General/8.%20Architecture/Blueprints/Operations%20Twin_Azure_DataMozaix%20Blueprint_20250915.pptx?d=w831636813c02495eafa80e797b6c7854&amp;csf=1&amp;web=1&amp;e=RBhU7J" TargetMode="External"/><Relationship Id="rId30"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hyperlink" Target="https://forms.office.com/r/VzvB13HvFE" TargetMode="External"/><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dward.r.olson\AppData\Roaming\Microsoft\Templates\Doc_Team_Styles_Template_2024.dotx" TargetMode="External"/></Relationships>
</file>

<file path=word/documenttasks/documenttasks1.xml><?xml version="1.0" encoding="utf-8"?>
<t:Tasks xmlns:t="http://schemas.microsoft.com/office/tasks/2019/documenttasks" xmlns:oel="http://schemas.microsoft.com/office/2019/extlst">
  <t:Task id="{1E806A3E-FA55-41DF-96DD-DC1458F2C66C}">
    <t:Anchor>
      <t:Comment id="1119106133"/>
    </t:Anchor>
    <t:History>
      <t:Event id="{D74C1D36-32E0-4935-940C-AD1357AC2B90}" time="2025-12-16T17:12:51.18Z">
        <t:Attribution userId="S::edward.r.olson@accenture.com::dc6b8c1a-53c8-415a-8797-f9cedce5fcee" userProvider="AD" userName="Olson, Ed"/>
        <t:Anchor>
          <t:Comment id="1119106133"/>
        </t:Anchor>
        <t:Create/>
      </t:Event>
      <t:Event id="{342B4CE8-914F-4133-A886-9CC5525A9CBA}" time="2025-12-16T17:12:51.18Z">
        <t:Attribution userId="S::edward.r.olson@accenture.com::dc6b8c1a-53c8-415a-8797-f9cedce5fcee" userProvider="AD" userName="Olson, Ed"/>
        <t:Anchor>
          <t:Comment id="1119106133"/>
        </t:Anchor>
        <t:Assign userId="S::judit-kinga.zoltani@accenture.com::14687084-72d0-4777-affd-1606d640d67d" userProvider="AD" userName="Zoltani, Judit-Kinga"/>
      </t:Event>
      <t:Event id="{B39DEB04-0B72-4FCD-9AA5-4ECFA52A58E8}" time="2025-12-16T17:12:51.18Z">
        <t:Attribution userId="S::edward.r.olson@accenture.com::dc6b8c1a-53c8-415a-8797-f9cedce5fcee" userProvider="AD" userName="Olson, Ed"/>
        <t:Anchor>
          <t:Comment id="1119106133"/>
        </t:Anchor>
        <t:SetTitle title="@Zoltani, Judit-Kinga is this still a limitation?"/>
      </t:Event>
    </t:History>
  </t:Task>
  <t:Task id="{249C5D77-2F7B-4F66-827A-834CD18326FC}">
    <t:Anchor>
      <t:Comment id="189104472"/>
    </t:Anchor>
    <t:History>
      <t:Event id="{3CFF6575-36D5-48A1-A405-5058B47D7B9C}" time="2025-12-16T17:13:19.078Z">
        <t:Attribution userId="S::edward.r.olson@accenture.com::dc6b8c1a-53c8-415a-8797-f9cedce5fcee" userProvider="AD" userName="Olson, Ed"/>
        <t:Anchor>
          <t:Comment id="189104472"/>
        </t:Anchor>
        <t:Create/>
      </t:Event>
      <t:Event id="{C114F2DA-A037-4A35-AB92-342906BF0EF3}" time="2025-12-16T17:13:19.078Z">
        <t:Attribution userId="S::edward.r.olson@accenture.com::dc6b8c1a-53c8-415a-8797-f9cedce5fcee" userProvider="AD" userName="Olson, Ed"/>
        <t:Anchor>
          <t:Comment id="189104472"/>
        </t:Anchor>
        <t:Assign userId="S::chetankumar.rane@accenture.com::6ff1494f-6646-4a24-87e1-2fb130d38b88" userProvider="AD" userName="Rane, Chetankumar"/>
      </t:Event>
      <t:Event id="{17ACCDBB-DF6C-4AAD-9343-2313CCD2DCE1}" time="2025-12-16T17:13:19.078Z">
        <t:Attribution userId="S::edward.r.olson@accenture.com::dc6b8c1a-53c8-415a-8797-f9cedce5fcee" userProvider="AD" userName="Olson, Ed"/>
        <t:Anchor>
          <t:Comment id="189104472"/>
        </t:Anchor>
        <t:SetTitle title="@Rane, Chetankumar is this still a limitation?"/>
      </t:Event>
    </t:History>
  </t:Task>
  <t:Task id="{EC81F4BF-A601-4918-B9B1-053C13E13B06}">
    <t:Anchor>
      <t:Comment id="117017377"/>
    </t:Anchor>
    <t:History>
      <t:Event id="{84185D6E-6A9F-49AE-919C-65B0F7BE6354}" time="2025-12-16T17:13:33.945Z">
        <t:Attribution userId="S::edward.r.olson@accenture.com::dc6b8c1a-53c8-415a-8797-f9cedce5fcee" userProvider="AD" userName="Olson, Ed"/>
        <t:Anchor>
          <t:Comment id="117017377"/>
        </t:Anchor>
        <t:Create/>
      </t:Event>
      <t:Event id="{85CFAF8E-1A74-4456-A7C4-67708EA0FB5F}" time="2025-12-16T17:13:33.945Z">
        <t:Attribution userId="S::edward.r.olson@accenture.com::dc6b8c1a-53c8-415a-8797-f9cedce5fcee" userProvider="AD" userName="Olson, Ed"/>
        <t:Anchor>
          <t:Comment id="117017377"/>
        </t:Anchor>
        <t:Assign userId="S::chetankumar.rane@accenture.com::6ff1494f-6646-4a24-87e1-2fb130d38b88" userProvider="AD" userName="Rane, Chetankumar"/>
      </t:Event>
      <t:Event id="{545FF990-F71B-490C-83B8-E197782F1CB4}" time="2025-12-16T17:13:33.945Z">
        <t:Attribution userId="S::edward.r.olson@accenture.com::dc6b8c1a-53c8-415a-8797-f9cedce5fcee" userProvider="AD" userName="Olson, Ed"/>
        <t:Anchor>
          <t:Comment id="117017377"/>
        </t:Anchor>
        <t:SetTitle title="@Rane, Chetankumar is this still a limitation?"/>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SharedWithUsers xmlns="c4bbe816-f9b7-401b-8d8f-485022adc0f2">
      <UserInfo>
        <DisplayName/>
        <AccountId xsi:nil="true"/>
        <AccountType/>
      </UserInfo>
    </SharedWithUsers>
    <Release xmlns="c4bbe816-f9b7-401b-8d8f-485022adc0f2">2.5</Release>
    <Author1 xmlns="c4bbe816-f9b7-401b-8d8f-485022adc0f2">
      <UserInfo>
        <DisplayName>Susarla, Aditya</DisplayName>
        <AccountId>35</AccountId>
        <AccountType/>
      </UserInfo>
    </Author1>
    <_Flow_SignoffStatus xmlns="81909fe3-6ae3-4e8c-8389-1cd7b8cbfe53">Not requested</_Flow_SignoffStatus>
    <TaxCatchAll xmlns="c4bbe816-f9b7-401b-8d8f-485022adc0f2" xsi:nil="true"/>
    <Approver xmlns="c4bbe816-f9b7-401b-8d8f-485022adc0f2">
      <UserInfo>
        <DisplayName>Tournier, Florian</DisplayName>
        <AccountId>13</AccountId>
        <AccountType/>
      </UserInfo>
    </Approver>
    <Pre_x002d_approvalQC xmlns="81909fe3-6ae3-4e8c-8389-1cd7b8cbfe53">Done</Pre_x002d_approvalQC>
    <SME xmlns="c4bbe816-f9b7-401b-8d8f-485022adc0f2">
      <UserInfo>
        <DisplayName>Zoltani, Judit-Kinga</DisplayName>
        <AccountId>15</AccountId>
        <AccountType/>
      </UserInfo>
      <UserInfo>
        <DisplayName>Joshi, Rishabh</DisplayName>
        <AccountId>19</AccountId>
        <AccountType/>
      </UserInfo>
      <UserInfo>
        <DisplayName>Suresh, Thejash Siddarth</DisplayName>
        <AccountId>1031</AccountId>
        <AccountType/>
      </UserInfo>
    </SME>
    <Status_x0020_Flag xmlns="c4bbe816-f9b7-401b-8d8f-485022adc0f2">PDF Created</Status_x0020_Flag>
    <Pending_x0020_Content xmlns="c4bbe816-f9b7-401b-8d8f-485022adc0f2">-</Pending_x0020_Content>
    <Priority xmlns="81909fe3-6ae3-4e8c-8389-1cd7b8cbfe53">High</Priority>
    <Completeness xmlns="c4bbe816-f9b7-401b-8d8f-485022adc0f2">100%</Completeness>
    <Component xmlns="81909fe3-6ae3-4e8c-8389-1cd7b8cbfe53">Release Notes</Component>
    <_MarkAsFinal xmlns="c4bbe816-f9b7-401b-8d8f-485022adc0f2">true</_MarkAsFinal>
    <DLCPolicyLabelLock xmlns="81909fe3-6ae3-4e8c-8389-1cd7b8cbfe53" xsi:nil="true"/>
    <DLCPolicyLabelClientValue xmlns="81909fe3-6ae3-4e8c-8389-1cd7b8cbfe53">{_UIVersionString}</DLCPolicyLabelClientValue>
    <DLCPolicyLabelValue xmlns="81909fe3-6ae3-4e8c-8389-1cd7b8cbfe53">169.0</DLCPolicyLabelValue>
    <Thumbnail xmlns="81909fe3-6ae3-4e8c-8389-1cd7b8cbfe53" xsi:nil="true"/>
    <BA xmlns="c4bbe816-f9b7-401b-8d8f-485022adc0f2">
      <UserInfo>
        <DisplayName>Zoltani, Judit-Kinga</DisplayName>
        <AccountId>15</AccountId>
        <AccountType/>
      </UserInfo>
      <UserInfo>
        <DisplayName>Joshi, Rishabh</DisplayName>
        <AccountId>19</AccountId>
        <AccountType/>
      </UserInfo>
      <UserInfo>
        <DisplayName>Suresh, Thejash Siddarth</DisplayName>
        <AccountId>1031</AccountId>
        <AccountType/>
      </UserInfo>
      <UserInfo>
        <DisplayName>Takó, István</DisplayName>
        <AccountId>29</AccountId>
        <AccountType/>
      </UserInfo>
      <UserInfo>
        <DisplayName>Susarla, Aditya</DisplayName>
        <AccountId>35</AccountId>
        <AccountType/>
      </UserInfo>
    </BA>
    <Open_x0020_Comments xmlns="c4bbe816-f9b7-401b-8d8f-485022adc0f2" xsi:nil="true"/>
    <Flow_x0020_Trigger xmlns="c4bbe816-f9b7-401b-8d8f-485022adc0f2">No Action</Flow_x0020_Trigger>
    <Variant xmlns="81909fe3-6ae3-4e8c-8389-1cd7b8cbfe53">General</Variant>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48C7B084E7B2D74B9B3408F48D725C9A" ma:contentTypeVersion="36" ma:contentTypeDescription="Create a new document." ma:contentTypeScope="" ma:versionID="fb44b193bab46d827f642bd3d77b5cb0">
  <xsd:schema xmlns:xsd="http://www.w3.org/2001/XMLSchema" xmlns:xs="http://www.w3.org/2001/XMLSchema" xmlns:p="http://schemas.microsoft.com/office/2006/metadata/properties" xmlns:ns1="http://schemas.microsoft.com/sharepoint/v3" xmlns:ns2="c4bbe816-f9b7-401b-8d8f-485022adc0f2" xmlns:ns3="81909fe3-6ae3-4e8c-8389-1cd7b8cbfe53" targetNamespace="http://schemas.microsoft.com/office/2006/metadata/properties" ma:root="true" ma:fieldsID="26391ae7b6da39f20a21efd57b851717" ns1:_="" ns2:_="" ns3:_="">
    <xsd:import namespace="http://schemas.microsoft.com/sharepoint/v3"/>
    <xsd:import namespace="c4bbe816-f9b7-401b-8d8f-485022adc0f2"/>
    <xsd:import namespace="81909fe3-6ae3-4e8c-8389-1cd7b8cbfe53"/>
    <xsd:element name="properties">
      <xsd:complexType>
        <xsd:sequence>
          <xsd:element name="documentManagement">
            <xsd:complexType>
              <xsd:all>
                <xsd:element ref="ns2:TaxCatchAll" minOccurs="0"/>
                <xsd:element ref="ns2:TaxCatchAllLabel" minOccurs="0"/>
                <xsd:element ref="ns3:MediaServiceMetadata" minOccurs="0"/>
                <xsd:element ref="ns3:MediaServiceFastMetadata" minOccurs="0"/>
                <xsd:element ref="ns2:Completeness" minOccurs="0"/>
                <xsd:element ref="ns2:Approver" minOccurs="0"/>
                <xsd:element ref="ns2:Author1" minOccurs="0"/>
                <xsd:element ref="ns2:Pending_x0020_Content" minOccurs="0"/>
                <xsd:element ref="ns2:SME" minOccurs="0"/>
                <xsd:element ref="ns2:Release" minOccurs="0"/>
                <xsd:element ref="ns3:Priority" minOccurs="0"/>
                <xsd:element ref="ns2:SharedWithUsers" minOccurs="0"/>
                <xsd:element ref="ns2:SharedWithDetails" minOccurs="0"/>
                <xsd:element ref="ns3:_Flow_SignoffStatus" minOccurs="0"/>
                <xsd:element ref="ns3:Pre_x002d_approvalQC" minOccurs="0"/>
                <xsd:element ref="ns2:Status_x0020_Flag" minOccurs="0"/>
                <xsd:element ref="ns3:Component" minOccurs="0"/>
                <xsd:element ref="ns2:_MarkAsFinal" minOccurs="0"/>
                <xsd:element ref="ns3:MediaServiceObjectDetectorVersions" minOccurs="0"/>
                <xsd:element ref="ns1:_dlc_Exempt" minOccurs="0"/>
                <xsd:element ref="ns3:DLCPolicyLabelValue" minOccurs="0"/>
                <xsd:element ref="ns3:DLCPolicyLabelClientValue" minOccurs="0"/>
                <xsd:element ref="ns3:DLCPolicyLabelLock" minOccurs="0"/>
                <xsd:element ref="ns3:Thumbnail" minOccurs="0"/>
                <xsd:element ref="ns3:MediaServiceSearchProperties" minOccurs="0"/>
                <xsd:element ref="ns2:BA" minOccurs="0"/>
                <xsd:element ref="ns2:Open_x0020_Comments" minOccurs="0"/>
                <xsd:element ref="ns2:Flow_x0020_Trigger" minOccurs="0"/>
                <xsd:element ref="ns3:Varian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dlc_Exempt" ma:index="27" nillable="true" ma:displayName="Exempt from Policy" ma:hidden="true" ma:internalName="_dlc_Exempt"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4bbe816-f9b7-401b-8d8f-485022adc0f2" elementFormDefault="qualified">
    <xsd:import namespace="http://schemas.microsoft.com/office/2006/documentManagement/types"/>
    <xsd:import namespace="http://schemas.microsoft.com/office/infopath/2007/PartnerControls"/>
    <xsd:element name="TaxCatchAll" ma:index="8" nillable="true" ma:displayName="Taxonomy Catch All Column" ma:hidden="true" ma:list="{1730798d-bdbf-406e-b5cc-88b88fc2a5ea}" ma:internalName="TaxCatchAll" ma:showField="CatchAllData" ma:web="c4bbe816-f9b7-401b-8d8f-485022adc0f2">
      <xsd:complexType>
        <xsd:complexContent>
          <xsd:extension base="dms:MultiChoiceLookup">
            <xsd:sequence>
              <xsd:element name="Value" type="dms:Lookup" maxOccurs="unbounded" minOccurs="0" nillable="true"/>
            </xsd:sequence>
          </xsd:extension>
        </xsd:complexContent>
      </xsd:complexType>
    </xsd:element>
    <xsd:element name="TaxCatchAllLabel" ma:index="9" nillable="true" ma:displayName="Taxonomy Catch All Column1" ma:hidden="true" ma:list="{1730798d-bdbf-406e-b5cc-88b88fc2a5ea}" ma:internalName="TaxCatchAllLabel" ma:readOnly="true" ma:showField="CatchAllDataLabel" ma:web="c4bbe816-f9b7-401b-8d8f-485022adc0f2">
      <xsd:complexType>
        <xsd:complexContent>
          <xsd:extension base="dms:MultiChoiceLookup">
            <xsd:sequence>
              <xsd:element name="Value" type="dms:Lookup" maxOccurs="unbounded" minOccurs="0" nillable="true"/>
            </xsd:sequence>
          </xsd:extension>
        </xsd:complexContent>
      </xsd:complexType>
    </xsd:element>
    <xsd:element name="Completeness" ma:index="12" nillable="true" ma:displayName="% Completeness" ma:default="???" ma:description="SIte column for % completeness" ma:format="Dropdown" ma:internalName="Completeness">
      <xsd:simpleType>
        <xsd:restriction base="dms:Choice">
          <xsd:enumeration value="???"/>
          <xsd:enumeration value="25%"/>
          <xsd:enumeration value="50%"/>
          <xsd:enumeration value="75%"/>
          <xsd:enumeration value="85%"/>
          <xsd:enumeration value="95%"/>
          <xsd:enumeration value="100%"/>
        </xsd:restriction>
      </xsd:simpleType>
    </xsd:element>
    <xsd:element name="Approver" ma:index="13" nillable="true" ma:displayName="Approver" ma:description="Site column for document approver" ma:list="UserInfo" ma:SearchPeopleOnly="false" ma:SharePointGroup="0" ma:internalName="Approver"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Author1" ma:index="14" nillable="true" ma:displayName="Author" ma:description="Site column for the author" ma:list="UserInfo" ma:SearchPeopleOnly="false" ma:SharePointGroup="0" ma:internalName="Author1"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Pending_x0020_Content" ma:index="15" nillable="true" ma:displayName="Pending Content" ma:internalName="Pending_x0020_Content">
      <xsd:simpleType>
        <xsd:restriction base="dms:Note">
          <xsd:maxLength value="255"/>
        </xsd:restriction>
      </xsd:simpleType>
    </xsd:element>
    <xsd:element name="SME" ma:index="16" nillable="true" ma:displayName="SME" ma:description="Site column for SME" ma:format="Dropdown" ma:list="UserInfo" ma:SharePointGroup="0" ma:internalName="SME" ma:readOnly="false"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Release" ma:index="17" nillable="true" ma:displayName="Release" ma:internalName="Release">
      <xsd:simpleType>
        <xsd:restriction base="dms:Text">
          <xsd:maxLength value="255"/>
        </xsd:restriction>
      </xsd:simple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element name="Status_x0020_Flag" ma:index="23" nillable="true" ma:displayName="Status Flag" ma:default="SME Draft" ma:description="Site column for status flag" ma:format="RadioButtons" ma:internalName="Status_x0020_Flag">
      <xsd:simpleType>
        <xsd:restriction base="dms:Choice">
          <xsd:enumeration value="Maintenance Review Required"/>
          <xsd:enumeration value="Maintenance Request Sent"/>
          <xsd:enumeration value="SME Draft"/>
          <xsd:enumeration value="Review Phase"/>
          <xsd:enumeration value="Ready for Approval"/>
          <xsd:enumeration value="PDF Created"/>
          <xsd:enumeration value="Published to DevHub"/>
          <xsd:enumeration value="Retired - Obsolete"/>
        </xsd:restriction>
      </xsd:simpleType>
    </xsd:element>
    <xsd:element name="_MarkAsFinal" ma:index="25" nillable="true" ma:displayName="_MarkAsFinal" ma:default="0" ma:description="Marked as final" ma:internalName="_MarkAsFinal">
      <xsd:simpleType>
        <xsd:restriction base="dms:Boolean"/>
      </xsd:simpleType>
    </xsd:element>
    <xsd:element name="BA" ma:index="33" nillable="true" ma:displayName="Maintenance Reviewer" ma:description="Site column for the SME/BA that will review the document for maintenance each release." ma:list="UserInfo" ma:SharePointGroup="0" ma:internalName="BA"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Open_x0020_Comments" ma:index="34" nillable="true" ma:displayName="Open Comments" ma:description="Site column to indicate open comments in the document that need SME's attention." ma:internalName="Open_x0020_Comments">
      <xsd:simpleType>
        <xsd:restriction base="dms:Text">
          <xsd:maxLength value="255"/>
        </xsd:restriction>
      </xsd:simpleType>
    </xsd:element>
    <xsd:element name="Flow_x0020_Trigger" ma:index="35" nillable="true" ma:displayName="Flow Trigger" ma:default="No Action" ma:description="Choice field with text that triggers the maintenance review flow." ma:format="RadioButtons" ma:internalName="Flow_x0020_Trigger">
      <xsd:simpleType>
        <xsd:restriction base="dms:Choice">
          <xsd:enumeration value="Planner Tasks"/>
          <xsd:enumeration value="Maintenance Approvals"/>
          <xsd:enumeration value="No Action"/>
        </xsd:restriction>
      </xsd:simpleType>
    </xsd:element>
  </xsd:schema>
  <xsd:schema xmlns:xsd="http://www.w3.org/2001/XMLSchema" xmlns:xs="http://www.w3.org/2001/XMLSchema" xmlns:dms="http://schemas.microsoft.com/office/2006/documentManagement/types" xmlns:pc="http://schemas.microsoft.com/office/infopath/2007/PartnerControls" targetNamespace="81909fe3-6ae3-4e8c-8389-1cd7b8cbfe53"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Priority" ma:index="18" nillable="true" ma:displayName="Priority" ma:default="Normal" ma:format="Dropdown" ma:internalName="Priority">
      <xsd:simpleType>
        <xsd:restriction base="dms:Choice">
          <xsd:enumeration value="Low"/>
          <xsd:enumeration value="Normal"/>
          <xsd:enumeration value="High"/>
        </xsd:restriction>
      </xsd:simpleType>
    </xsd:element>
    <xsd:element name="_Flow_SignoffStatus" ma:index="21" nillable="true" ma:displayName="Sign-off status" ma:internalName="Sign_x002d_off_x0020_status">
      <xsd:simpleType>
        <xsd:restriction base="dms:Text"/>
      </xsd:simpleType>
    </xsd:element>
    <xsd:element name="Pre_x002d_approvalQC" ma:index="22" nillable="true" ma:displayName="Pre-approval QC" ma:description="Accessibility check, spelling and grammar check, formatting checks to be performed again as good practice before sending the document for approval" ma:format="RadioButtons" ma:internalName="Pre_x002d_approvalQC">
      <xsd:simpleType>
        <xsd:restriction base="dms:Choice">
          <xsd:enumeration value="Done"/>
          <xsd:enumeration value="Pending"/>
        </xsd:restriction>
      </xsd:simpleType>
    </xsd:element>
    <xsd:element name="Component" ma:index="24" nillable="true" ma:displayName="Component" ma:format="RadioButtons" ma:internalName="Component">
      <xsd:simpleType>
        <xsd:restriction base="dms:Choice">
          <xsd:enumeration value="General"/>
          <xsd:enumeration value="People Management"/>
          <xsd:enumeration value="Intelligent Advisor"/>
          <xsd:enumeration value="Smart KPIs"/>
          <xsd:enumeration value="Twin Viewer/Builder"/>
          <xsd:enumeration value="Extractors"/>
          <xsd:enumeration value="Operation Hierarchy"/>
          <xsd:enumeration value="Release Notes"/>
          <xsd:enumeration value="GenAI"/>
        </xsd:restriction>
      </xsd:simpleType>
    </xsd:element>
    <xsd:element name="MediaServiceObjectDetectorVersions" ma:index="26" nillable="true" ma:displayName="MediaServiceObjectDetectorVersions" ma:hidden="true" ma:indexed="true" ma:internalName="MediaServiceObjectDetectorVersions" ma:readOnly="true">
      <xsd:simpleType>
        <xsd:restriction base="dms:Text"/>
      </xsd:simpleType>
    </xsd:element>
    <xsd:element name="DLCPolicyLabelValue" ma:index="28" nillable="true" ma:displayName="Label" ma:description="Stores the current value of the label." ma:internalName="DLCPolicyLabelValue" ma:readOnly="true">
      <xsd:simpleType>
        <xsd:restriction base="dms:Note">
          <xsd:maxLength value="255"/>
        </xsd:restriction>
      </xsd:simpleType>
    </xsd:element>
    <xsd:element name="DLCPolicyLabelClientValue" ma:index="29" nillable="true" ma:displayName="Client Label Value" ma:description="Stores the last label value computed on the client." ma:hidden="true" ma:internalName="DLCPolicyLabelClientValue" ma:readOnly="false">
      <xsd:simpleType>
        <xsd:restriction base="dms:Note"/>
      </xsd:simpleType>
    </xsd:element>
    <xsd:element name="DLCPolicyLabelLock" ma:index="30" nillable="true" ma:displayName="Label Locked" ma:description="Indicates whether the label should be updated when item properties are modified." ma:hidden="true" ma:internalName="DLCPolicyLabelLock" ma:readOnly="false">
      <xsd:simpleType>
        <xsd:restriction base="dms:Text"/>
      </xsd:simpleType>
    </xsd:element>
    <xsd:element name="Thumbnail" ma:index="31" nillable="true" ma:displayName="Thumbnail" ma:format="Thumbnail" ma:internalName="Thumbnail">
      <xsd:simpleType>
        <xsd:restriction base="dms:Unknown"/>
      </xsd:simpleType>
    </xsd:element>
    <xsd:element name="MediaServiceSearchProperties" ma:index="32" nillable="true" ma:displayName="MediaServiceSearchProperties" ma:hidden="true" ma:internalName="MediaServiceSearchProperties" ma:readOnly="true">
      <xsd:simpleType>
        <xsd:restriction base="dms:Note"/>
      </xsd:simpleType>
    </xsd:element>
    <xsd:element name="Variant" ma:index="36" nillable="true" ma:displayName="Variant" ma:format="Dropdown" ma:internalName="Variant">
      <xsd:simpleType>
        <xsd:restriction base="dms:Choice">
          <xsd:enumeration value="CDF"/>
          <xsd:enumeration value="Azure"/>
          <xsd:enumeration value="General"/>
          <xsd:enumeration value="AWS"/>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p:Policy xmlns:p="office.server.policy" id="" local="true">
  <p:Name>Document</p:Name>
  <p:Description/>
  <p:Statement/>
  <p:PolicyItems>
    <p:PolicyItem featureId="Microsoft.Office.RecordsManagement.PolicyFeatures.PolicyLabel" staticId="0x01010048C7B084E7B2D74B9B3408F48D725C9A|801092262" UniqueId="3aa88f8e-5785-4b0c-b1f7-3bf89c1d9004">
      <p:Name>Labels</p:Name>
      <p:Description>Generates labels that can be inserted in Microsoft Office documents to ensure that document properties or other important information are included when documents are printed. Labels can also be used to search for documents.</p:Description>
      <p:CustomData>
        <label>
          <segment type="metadata">_UIVersionString</segment>
        </label>
      </p:CustomData>
    </p:PolicyItem>
  </p:PolicyItems>
</p:Policy>
</file>

<file path=customXml/itemProps1.xml><?xml version="1.0" encoding="utf-8"?>
<ds:datastoreItem xmlns:ds="http://schemas.openxmlformats.org/officeDocument/2006/customXml" ds:itemID="{0F72ED0D-37F3-4C09-A51B-4CF0255562FF}">
  <ds:schemaRefs>
    <ds:schemaRef ds:uri="http://schemas.openxmlformats.org/officeDocument/2006/bibliography"/>
  </ds:schemaRefs>
</ds:datastoreItem>
</file>

<file path=customXml/itemProps2.xml><?xml version="1.0" encoding="utf-8"?>
<ds:datastoreItem xmlns:ds="http://schemas.openxmlformats.org/officeDocument/2006/customXml" ds:itemID="{ACB4AD1A-F5AA-479D-8B45-F72AA78CAEE9}">
  <ds:schemaRefs>
    <ds:schemaRef ds:uri="http://schemas.microsoft.com/sharepoint/v3/contenttype/forms"/>
  </ds:schemaRefs>
</ds:datastoreItem>
</file>

<file path=customXml/itemProps3.xml><?xml version="1.0" encoding="utf-8"?>
<ds:datastoreItem xmlns:ds="http://schemas.openxmlformats.org/officeDocument/2006/customXml" ds:itemID="{4BD4AB6C-F69A-47BC-8001-6DFC475B7540}">
  <ds:schemaRefs>
    <ds:schemaRef ds:uri="http://schemas.microsoft.com/office/2006/metadata/properties"/>
    <ds:schemaRef ds:uri="http://schemas.microsoft.com/office/infopath/2007/PartnerControls"/>
    <ds:schemaRef ds:uri="c4bbe816-f9b7-401b-8d8f-485022adc0f2"/>
    <ds:schemaRef ds:uri="81909fe3-6ae3-4e8c-8389-1cd7b8cbfe53"/>
  </ds:schemaRefs>
</ds:datastoreItem>
</file>

<file path=customXml/itemProps4.xml><?xml version="1.0" encoding="utf-8"?>
<ds:datastoreItem xmlns:ds="http://schemas.openxmlformats.org/officeDocument/2006/customXml" ds:itemID="{3EC386BC-85C2-4086-A1F3-4EE390DE7AB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c4bbe816-f9b7-401b-8d8f-485022adc0f2"/>
    <ds:schemaRef ds:uri="81909fe3-6ae3-4e8c-8389-1cd7b8cbfe5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AD862C9F-7937-4526-95AA-E14D3215ED4E}">
  <ds:schemaRefs>
    <ds:schemaRef ds:uri="office.server.policy"/>
  </ds:schemaRefs>
</ds:datastoreItem>
</file>

<file path=docMetadata/LabelInfo.xml><?xml version="1.0" encoding="utf-8"?>
<clbl:labelList xmlns:clbl="http://schemas.microsoft.com/office/2020/mipLabelMetadata">
  <clbl:label id="{7bef0ac6-58b2-4acb-91cf-d344f8864752}" enabled="1" method="Privileged" siteId="{e0793d39-0939-496d-b129-198edd916feb}" removed="0"/>
</clbl:labelList>
</file>

<file path=docProps/app.xml><?xml version="1.0" encoding="utf-8"?>
<Properties xmlns="http://schemas.openxmlformats.org/officeDocument/2006/extended-properties" xmlns:vt="http://schemas.openxmlformats.org/officeDocument/2006/docPropsVTypes">
  <Template>Doc_Team_Styles_Template_2024.dotx</Template>
  <TotalTime>2226</TotalTime>
  <Pages>6</Pages>
  <Words>1373</Words>
  <Characters>8114</Characters>
  <Application>Microsoft Office Word</Application>
  <DocSecurity>8</DocSecurity>
  <Lines>182</Lines>
  <Paragraphs>105</Paragraphs>
  <ScaleCrop>false</ScaleCrop>
  <HeadingPairs>
    <vt:vector size="2" baseType="variant">
      <vt:variant>
        <vt:lpstr>Title</vt:lpstr>
      </vt:variant>
      <vt:variant>
        <vt:i4>1</vt:i4>
      </vt:variant>
    </vt:vector>
  </HeadingPairs>
  <TitlesOfParts>
    <vt:vector size="1" baseType="lpstr">
      <vt:lpstr>AOT Release Notes</vt:lpstr>
    </vt:vector>
  </TitlesOfParts>
  <Manager/>
  <Company/>
  <LinksUpToDate>false</LinksUpToDate>
  <CharactersWithSpaces>9438</CharactersWithSpaces>
  <SharedDoc>false</SharedDoc>
  <HyperlinkBase/>
  <HLinks>
    <vt:vector size="108" baseType="variant">
      <vt:variant>
        <vt:i4>983103</vt:i4>
      </vt:variant>
      <vt:variant>
        <vt:i4>45</vt:i4>
      </vt:variant>
      <vt:variant>
        <vt:i4>0</vt:i4>
      </vt:variant>
      <vt:variant>
        <vt:i4>5</vt:i4>
      </vt:variant>
      <vt:variant>
        <vt:lpwstr>https://ts.accenture.com/:p:/r/sites/IX-AccentureOperationsTwin/Shared Documents/General/8. Architecture/Blueprints/Operations Twin_GCP_ECO_Blueprint.pptx?d=w6e7e1a08c1bb4ea7a78b187d2b07188a&amp;csf=1&amp;web=1&amp;e=2L9hFo</vt:lpwstr>
      </vt:variant>
      <vt:variant>
        <vt:lpwstr/>
      </vt:variant>
      <vt:variant>
        <vt:i4>5242968</vt:i4>
      </vt:variant>
      <vt:variant>
        <vt:i4>42</vt:i4>
      </vt:variant>
      <vt:variant>
        <vt:i4>0</vt:i4>
      </vt:variant>
      <vt:variant>
        <vt:i4>5</vt:i4>
      </vt:variant>
      <vt:variant>
        <vt:lpwstr>https://ts.accenture.com/:p:/r/sites/IX-AccentureOperationsTwin/Shared Documents/General/8. Architecture/Blueprints/Operations Twin_AWS Blueprint_20250728.pptx?d=w47ab2d1211a74ecf97058b6ef03ea14b&amp;csf=1&amp;web=1&amp;e=tvLJ8l</vt:lpwstr>
      </vt:variant>
      <vt:variant>
        <vt:lpwstr/>
      </vt:variant>
      <vt:variant>
        <vt:i4>6160479</vt:i4>
      </vt:variant>
      <vt:variant>
        <vt:i4>39</vt:i4>
      </vt:variant>
      <vt:variant>
        <vt:i4>0</vt:i4>
      </vt:variant>
      <vt:variant>
        <vt:i4>5</vt:i4>
      </vt:variant>
      <vt:variant>
        <vt:lpwstr>https://ts.accenture.com/:p:/r/sites/IX-AccentureOperationsTwin/Shared Documents/General/8. Architecture/Blueprints/Operations Twin_MDS Blueprint_20250827.pptx?d=w4c4f3ca8ac9a4318ab6d994eabc3b2e5&amp;csf=1&amp;web=1&amp;e=xagOJe</vt:lpwstr>
      </vt:variant>
      <vt:variant>
        <vt:lpwstr/>
      </vt:variant>
      <vt:variant>
        <vt:i4>6094899</vt:i4>
      </vt:variant>
      <vt:variant>
        <vt:i4>36</vt:i4>
      </vt:variant>
      <vt:variant>
        <vt:i4>0</vt:i4>
      </vt:variant>
      <vt:variant>
        <vt:i4>5</vt:i4>
      </vt:variant>
      <vt:variant>
        <vt:lpwstr>https://ts.accenture.com/:p:/r/sites/IX-AccentureOperationsTwin/Shared Documents/General/8. Architecture/Blueprints/Operations Twin_Azure_DataMozaix Blueprint_20250915.pptx?d=w831636813c02495eafa80e797b6c7854&amp;csf=1&amp;web=1&amp;e=RBhU7J</vt:lpwstr>
      </vt:variant>
      <vt:variant>
        <vt:lpwstr/>
      </vt:variant>
      <vt:variant>
        <vt:i4>6881324</vt:i4>
      </vt:variant>
      <vt:variant>
        <vt:i4>33</vt:i4>
      </vt:variant>
      <vt:variant>
        <vt:i4>0</vt:i4>
      </vt:variant>
      <vt:variant>
        <vt:i4>5</vt:i4>
      </vt:variant>
      <vt:variant>
        <vt:lpwstr>https://ts.accenture.com/:p:/r/sites/IX-AccentureOperationsTwin/Shared Documents/General/8. Architecture/Blueprints/Operations Twin_AIIS Blueprint_20250728.pptx?d=wda5013788a0b4ddb89b6d185bf4fca8c&amp;csf=1&amp;web=1&amp;e=ExdDv9</vt:lpwstr>
      </vt:variant>
      <vt:variant>
        <vt:lpwstr/>
      </vt:variant>
      <vt:variant>
        <vt:i4>7143466</vt:i4>
      </vt:variant>
      <vt:variant>
        <vt:i4>30</vt:i4>
      </vt:variant>
      <vt:variant>
        <vt:i4>0</vt:i4>
      </vt:variant>
      <vt:variant>
        <vt:i4>5</vt:i4>
      </vt:variant>
      <vt:variant>
        <vt:lpwstr>https://ts.accenture.com/:p:/r/sites/IX-AccentureOperationsTwin/Shared Documents/General/8. Architecture/Blueprints/Operations Twin_Snowflake Blueprint_20250904.pptx?d=w3177d22655744e04a5c79afa3435afae&amp;csf=1&amp;web=1&amp;e=pZxTCW</vt:lpwstr>
      </vt:variant>
      <vt:variant>
        <vt:lpwstr/>
      </vt:variant>
      <vt:variant>
        <vt:i4>524294</vt:i4>
      </vt:variant>
      <vt:variant>
        <vt:i4>27</vt:i4>
      </vt:variant>
      <vt:variant>
        <vt:i4>0</vt:i4>
      </vt:variant>
      <vt:variant>
        <vt:i4>5</vt:i4>
      </vt:variant>
      <vt:variant>
        <vt:lpwstr>https://ts.accenture.com/:f:/r/sites/IX-AccentureOperationsTwin/Shared Documents/General/8. Architecture/Blueprints?csf=1&amp;web=1&amp;e=eQKBIB</vt:lpwstr>
      </vt:variant>
      <vt:variant>
        <vt:lpwstr/>
      </vt:variant>
      <vt:variant>
        <vt:i4>1376265</vt:i4>
      </vt:variant>
      <vt:variant>
        <vt:i4>24</vt:i4>
      </vt:variant>
      <vt:variant>
        <vt:i4>0</vt:i4>
      </vt:variant>
      <vt:variant>
        <vt:i4>5</vt:i4>
      </vt:variant>
      <vt:variant>
        <vt:lpwstr>https://ts.accenture.com/:p:/r/sites/AOT-Flutura/Shared Documents/General/R1 GTM/PCT_AIIS_Integration.pptx</vt:lpwstr>
      </vt:variant>
      <vt:variant>
        <vt:lpwstr/>
      </vt:variant>
      <vt:variant>
        <vt:i4>5832787</vt:i4>
      </vt:variant>
      <vt:variant>
        <vt:i4>21</vt:i4>
      </vt:variant>
      <vt:variant>
        <vt:i4>0</vt:i4>
      </vt:variant>
      <vt:variant>
        <vt:i4>5</vt:i4>
      </vt:variant>
      <vt:variant>
        <vt:lpwstr>https://reinventionconsole.accenture.com/console/explore/asset-details/ZmEwY2U5MDUtMWQ1OS00YWNiLThjOGEtMWM0NDE5YjhlNzNk/MjFiZTJmNjctZGRjMy00Y2IzLWI4ZDItNjc2NWQ0YzE1MGQ0</vt:lpwstr>
      </vt:variant>
      <vt:variant>
        <vt:lpwstr/>
      </vt:variant>
      <vt:variant>
        <vt:i4>3866737</vt:i4>
      </vt:variant>
      <vt:variant>
        <vt:i4>18</vt:i4>
      </vt:variant>
      <vt:variant>
        <vt:i4>0</vt:i4>
      </vt:variant>
      <vt:variant>
        <vt:i4>5</vt:i4>
      </vt:variant>
      <vt:variant>
        <vt:lpwstr>https://learn.microsoft.com/en-us/azure/digital-twins/overview</vt:lpwstr>
      </vt:variant>
      <vt:variant>
        <vt:lpwstr/>
      </vt:variant>
      <vt:variant>
        <vt:i4>3866704</vt:i4>
      </vt:variant>
      <vt:variant>
        <vt:i4>15</vt:i4>
      </vt:variant>
      <vt:variant>
        <vt:i4>0</vt:i4>
      </vt:variant>
      <vt:variant>
        <vt:i4>5</vt:i4>
      </vt:variant>
      <vt:variant>
        <vt:lpwstr>https://industryxdevhub.accenture.com/asset-home;search_text=aot</vt:lpwstr>
      </vt:variant>
      <vt:variant>
        <vt:lpwstr/>
      </vt:variant>
      <vt:variant>
        <vt:i4>1900624</vt:i4>
      </vt:variant>
      <vt:variant>
        <vt:i4>12</vt:i4>
      </vt:variant>
      <vt:variant>
        <vt:i4>0</vt:i4>
      </vt:variant>
      <vt:variant>
        <vt:i4>5</vt:i4>
      </vt:variant>
      <vt:variant>
        <vt:lpwstr>https://docs.cognite.com/cdf/air/</vt:lpwstr>
      </vt:variant>
      <vt:variant>
        <vt:lpwstr/>
      </vt:variant>
      <vt:variant>
        <vt:i4>524294</vt:i4>
      </vt:variant>
      <vt:variant>
        <vt:i4>9</vt:i4>
      </vt:variant>
      <vt:variant>
        <vt:i4>0</vt:i4>
      </vt:variant>
      <vt:variant>
        <vt:i4>5</vt:i4>
      </vt:variant>
      <vt:variant>
        <vt:lpwstr>https://ts.accenture.com/:f:/r/sites/IX-AccentureOperationsTwin/Shared Documents/General/8. Architecture/Blueprints?csf=1&amp;web=1&amp;e=eQKBIB</vt:lpwstr>
      </vt:variant>
      <vt:variant>
        <vt:lpwstr/>
      </vt:variant>
      <vt:variant>
        <vt:i4>786553</vt:i4>
      </vt:variant>
      <vt:variant>
        <vt:i4>6</vt:i4>
      </vt:variant>
      <vt:variant>
        <vt:i4>0</vt:i4>
      </vt:variant>
      <vt:variant>
        <vt:i4>5</vt:i4>
      </vt:variant>
      <vt:variant>
        <vt:lpwstr>mailto:ankur.manchanda@accenture.com</vt:lpwstr>
      </vt:variant>
      <vt:variant>
        <vt:lpwstr/>
      </vt:variant>
      <vt:variant>
        <vt:i4>65650</vt:i4>
      </vt:variant>
      <vt:variant>
        <vt:i4>3</vt:i4>
      </vt:variant>
      <vt:variant>
        <vt:i4>0</vt:i4>
      </vt:variant>
      <vt:variant>
        <vt:i4>5</vt:i4>
      </vt:variant>
      <vt:variant>
        <vt:lpwstr>mailto:susarla.aditya@accenture.com</vt:lpwstr>
      </vt:variant>
      <vt:variant>
        <vt:lpwstr/>
      </vt:variant>
      <vt:variant>
        <vt:i4>6750210</vt:i4>
      </vt:variant>
      <vt:variant>
        <vt:i4>0</vt:i4>
      </vt:variant>
      <vt:variant>
        <vt:i4>0</vt:i4>
      </vt:variant>
      <vt:variant>
        <vt:i4>5</vt:i4>
      </vt:variant>
      <vt:variant>
        <vt:lpwstr>mailto:florian.tournier@accenture.com</vt:lpwstr>
      </vt:variant>
      <vt:variant>
        <vt:lpwstr/>
      </vt:variant>
      <vt:variant>
        <vt:i4>1310801</vt:i4>
      </vt:variant>
      <vt:variant>
        <vt:i4>0</vt:i4>
      </vt:variant>
      <vt:variant>
        <vt:i4>0</vt:i4>
      </vt:variant>
      <vt:variant>
        <vt:i4>5</vt:i4>
      </vt:variant>
      <vt:variant>
        <vt:lpwstr>https://forms.office.com/r/VzvB13HvFE</vt:lpwstr>
      </vt:variant>
      <vt:variant>
        <vt:lpwstr/>
      </vt:variant>
      <vt:variant>
        <vt:i4>655407</vt:i4>
      </vt:variant>
      <vt:variant>
        <vt:i4>0</vt:i4>
      </vt:variant>
      <vt:variant>
        <vt:i4>0</vt:i4>
      </vt:variant>
      <vt:variant>
        <vt:i4>5</vt:i4>
      </vt:variant>
      <vt:variant>
        <vt:lpwstr>mailto:rishabh.b.joshi@accenture.com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AOT Release Notes</dc:title>
  <dc:subject/>
  <dc:creator>Vadrevu, Subrahmanyam</dc:creator>
  <cp:keywords/>
  <dc:description/>
  <cp:lastModifiedBy>Olson, Ed</cp:lastModifiedBy>
  <cp:revision>3084</cp:revision>
  <cp:lastPrinted>2026-01-05T14:17:00Z</cp:lastPrinted>
  <dcterms:created xsi:type="dcterms:W3CDTF">2023-05-17T10:00:00Z</dcterms:created>
  <dcterms:modified xsi:type="dcterms:W3CDTF">2026-02-04T14:48:00Z</dcterms:modified>
  <cp:category/>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der">
    <vt:i4>3910900</vt:i4>
  </property>
  <property fmtid="{D5CDD505-2E9C-101B-9397-08002B2CF9AE}" pid="3" name="xd_Signature">
    <vt:bool>false</vt:bool>
  </property>
  <property fmtid="{D5CDD505-2E9C-101B-9397-08002B2CF9AE}" pid="4" name="xd_ProgID">
    <vt:lpwstr/>
  </property>
  <property fmtid="{D5CDD505-2E9C-101B-9397-08002B2CF9AE}" pid="5" name="_ExtendedDescription">
    <vt:lpwstr/>
  </property>
  <property fmtid="{D5CDD505-2E9C-101B-9397-08002B2CF9AE}" pid="6" name="SharedWithUsers">
    <vt:lpwstr/>
  </property>
  <property fmtid="{D5CDD505-2E9C-101B-9397-08002B2CF9AE}" pid="7" name="TriggerFlowInfo">
    <vt:lpwstr/>
  </property>
  <property fmtid="{D5CDD505-2E9C-101B-9397-08002B2CF9AE}" pid="8" name="ComplianceAssetId">
    <vt:lpwstr/>
  </property>
  <property fmtid="{D5CDD505-2E9C-101B-9397-08002B2CF9AE}" pid="9" name="TemplateUrl">
    <vt:lpwstr/>
  </property>
  <property fmtid="{D5CDD505-2E9C-101B-9397-08002B2CF9AE}" pid="10" name="TaxKeyword">
    <vt:lpwstr/>
  </property>
  <property fmtid="{D5CDD505-2E9C-101B-9397-08002B2CF9AE}" pid="11" name="Completeness">
    <vt:lpwstr>100%</vt:lpwstr>
  </property>
  <property fmtid="{D5CDD505-2E9C-101B-9397-08002B2CF9AE}" pid="12" name="AssignedTo">
    <vt:lpwstr>10;#Olson, Ed</vt:lpwstr>
  </property>
  <property fmtid="{D5CDD505-2E9C-101B-9397-08002B2CF9AE}" pid="13" name="_Version">
    <vt:lpwstr>1.0</vt:lpwstr>
  </property>
  <property fmtid="{D5CDD505-2E9C-101B-9397-08002B2CF9AE}" pid="14" name="Enterprise Keywords">
    <vt:lpwstr/>
  </property>
  <property fmtid="{D5CDD505-2E9C-101B-9397-08002B2CF9AE}" pid="15" name="Sign-off status">
    <vt:lpwstr>Approved</vt:lpwstr>
  </property>
  <property fmtid="{D5CDD505-2E9C-101B-9397-08002B2CF9AE}" pid="16" name="ContentTypeId">
    <vt:lpwstr>0x01010048C7B084E7B2D74B9B3408F48D725C9A</vt:lpwstr>
  </property>
  <property fmtid="{D5CDD505-2E9C-101B-9397-08002B2CF9AE}" pid="17" name="Copied">
    <vt:bool>false</vt:bool>
  </property>
  <property fmtid="{D5CDD505-2E9C-101B-9397-08002B2CF9AE}" pid="18" name="Doc Version">
    <vt:lpwstr>3.0</vt:lpwstr>
  </property>
  <property fmtid="{D5CDD505-2E9C-101B-9397-08002B2CF9AE}" pid="19" name="Project Acronym">
    <vt:lpwstr>AOT</vt:lpwstr>
  </property>
  <property fmtid="{D5CDD505-2E9C-101B-9397-08002B2CF9AE}" pid="20" name="RFTrigger">
    <vt:lpwstr>No</vt:lpwstr>
  </property>
  <property fmtid="{D5CDD505-2E9C-101B-9397-08002B2CF9AE}" pid="21" name="docLang">
    <vt:lpwstr>en</vt:lpwstr>
  </property>
</Properties>
</file>