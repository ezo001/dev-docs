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E4A1" w14:textId="1EE7233B" w:rsidR="00564CDE" w:rsidRPr="007546E1" w:rsidRDefault="00751327" w:rsidP="00B6211D">
      <w:pPr>
        <w:jc w:val="center"/>
        <w:rPr>
          <w:b/>
          <w:sz w:val="36"/>
          <w:szCs w:val="36"/>
        </w:rPr>
      </w:pPr>
      <w:r>
        <w:rPr>
          <w:b/>
          <w:sz w:val="36"/>
          <w:szCs w:val="36"/>
        </w:rPr>
        <w:t>Accenture Operations Twin</w:t>
      </w:r>
    </w:p>
    <w:p w14:paraId="3D9FEC4D" w14:textId="7512865A" w:rsidR="00564CDE" w:rsidRPr="00AD3E30" w:rsidRDefault="007F52F9" w:rsidP="00564CDE">
      <w:pPr>
        <w:jc w:val="center"/>
        <w:rPr>
          <w:b/>
          <w:bCs/>
          <w:sz w:val="72"/>
          <w:szCs w:val="72"/>
        </w:rPr>
      </w:pPr>
      <w:r w:rsidRPr="39B13BC8">
        <w:rPr>
          <w:b/>
          <w:bCs/>
          <w:sz w:val="72"/>
          <w:szCs w:val="72"/>
        </w:rPr>
        <w:t>Generic Scheduler</w:t>
      </w:r>
    </w:p>
    <w:p w14:paraId="3B390A75" w14:textId="65179FA8" w:rsidR="00564CDE" w:rsidRPr="007546E1" w:rsidRDefault="00B60BEC" w:rsidP="39B13BC8">
      <w:pPr>
        <w:jc w:val="center"/>
        <w:rPr>
          <w:b/>
          <w:bCs/>
          <w:sz w:val="36"/>
          <w:szCs w:val="36"/>
        </w:rPr>
      </w:pPr>
      <w:r w:rsidRPr="39B13BC8">
        <w:rPr>
          <w:b/>
          <w:bCs/>
          <w:sz w:val="36"/>
          <w:szCs w:val="36"/>
        </w:rPr>
        <w:t>TECHNICAL OVERVIEW</w:t>
      </w:r>
    </w:p>
    <w:p w14:paraId="17280F74" w14:textId="5B5FEF5F" w:rsidR="007546E1" w:rsidRPr="007546E1" w:rsidRDefault="007546E1" w:rsidP="007546E1">
      <w:pPr>
        <w:jc w:val="center"/>
      </w:pPr>
      <w:r>
        <w:t>Release Version:</w:t>
      </w:r>
      <w:r w:rsidR="00C07DA6">
        <w:t xml:space="preserve"> </w:t>
      </w:r>
      <w:sdt>
        <w:sdtPr>
          <w:alias w:val="Release"/>
          <w:tag w:val="Release"/>
          <w:id w:val="656042955"/>
          <w:placeholder>
            <w:docPart w:val="8D295070E46040F59A40C64B8D2A3B2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C07DA6">
            <w:t>2.</w:t>
          </w:r>
          <w:r w:rsidR="00D36FA1">
            <w:t>5</w:t>
          </w:r>
        </w:sdtContent>
      </w:sdt>
    </w:p>
    <w:p w14:paraId="5D57E22F" w14:textId="4C229371" w:rsidR="004169B5" w:rsidRPr="0012512C" w:rsidRDefault="004169B5" w:rsidP="004169B5">
      <w:pPr>
        <w:spacing w:line="256" w:lineRule="auto"/>
        <w:rPr>
          <w:rFonts w:eastAsia="Calibri" w:cs="Times New Roman"/>
          <w:b/>
          <w:bCs/>
          <w:color w:val="FFFFFF" w:themeColor="background1"/>
        </w:rPr>
      </w:pPr>
      <w:r w:rsidRPr="0012512C">
        <w:rPr>
          <w:rFonts w:eastAsia="Calibri" w:cs="Times New Roman"/>
          <w:b/>
          <w:bCs/>
          <w:color w:val="FFFFFF" w:themeColor="background1"/>
        </w:rPr>
        <w:t>Metadata</w:t>
      </w:r>
      <w:r w:rsidR="00A95EA2" w:rsidRPr="0012512C">
        <w:rPr>
          <w:rFonts w:eastAsia="Calibri" w:cs="Times New Roman"/>
          <w:b/>
          <w:bCs/>
          <w:color w:val="FFFFFF" w:themeColor="background1"/>
        </w:rPr>
        <w:t xml:space="preserve"> Table</w:t>
      </w:r>
    </w:p>
    <w:tbl>
      <w:tblPr>
        <w:tblW w:w="0" w:type="auto"/>
        <w:tblCellSpacing w:w="15" w:type="dxa"/>
        <w:tblLook w:val="04A0" w:firstRow="1" w:lastRow="0" w:firstColumn="1" w:lastColumn="0" w:noHBand="0" w:noVBand="1"/>
      </w:tblPr>
      <w:tblGrid>
        <w:gridCol w:w="2937"/>
        <w:gridCol w:w="4699"/>
      </w:tblGrid>
      <w:tr w:rsidR="0012512C" w:rsidRPr="0012512C" w14:paraId="2744E6A2" w14:textId="77777777" w:rsidTr="004169B5">
        <w:trPr>
          <w:tblHeader/>
          <w:tblCellSpacing w:w="15" w:type="dxa"/>
        </w:trPr>
        <w:tc>
          <w:tcPr>
            <w:tcW w:w="0" w:type="auto"/>
            <w:tcMar>
              <w:top w:w="15" w:type="dxa"/>
              <w:left w:w="15" w:type="dxa"/>
              <w:bottom w:w="15" w:type="dxa"/>
              <w:right w:w="15" w:type="dxa"/>
            </w:tcMar>
            <w:vAlign w:val="center"/>
            <w:hideMark/>
          </w:tcPr>
          <w:p w14:paraId="0F8D0044" w14:textId="77777777" w:rsidR="004169B5" w:rsidRPr="0012512C" w:rsidRDefault="004169B5" w:rsidP="004169B5">
            <w:pPr>
              <w:spacing w:after="0" w:line="256" w:lineRule="auto"/>
              <w:rPr>
                <w:rFonts w:eastAsia="Calibri" w:cs="Times New Roman"/>
                <w:b/>
                <w:bCs/>
                <w:color w:val="FFFFFF" w:themeColor="background1"/>
                <w:lang w:val="de-DE" w:eastAsia="de-DE"/>
              </w:rPr>
            </w:pPr>
            <w:bookmarkStart w:id="0" w:name="_Hlk97102114"/>
            <w:bookmarkEnd w:id="0"/>
            <w:r w:rsidRPr="0012512C">
              <w:rPr>
                <w:rFonts w:eastAsia="Calibri" w:cs="Times New Roman"/>
                <w:b/>
                <w:bCs/>
                <w:color w:val="FFFFFF" w:themeColor="background1"/>
                <w:lang w:val="de-DE" w:eastAsia="de-DE"/>
              </w:rPr>
              <w:t>Field</w:t>
            </w:r>
          </w:p>
        </w:tc>
        <w:tc>
          <w:tcPr>
            <w:tcW w:w="0" w:type="auto"/>
            <w:tcMar>
              <w:top w:w="15" w:type="dxa"/>
              <w:left w:w="15" w:type="dxa"/>
              <w:bottom w:w="15" w:type="dxa"/>
              <w:right w:w="15" w:type="dxa"/>
            </w:tcMar>
            <w:vAlign w:val="center"/>
            <w:hideMark/>
          </w:tcPr>
          <w:p w14:paraId="2F4FE65A" w14:textId="77777777" w:rsidR="004169B5" w:rsidRPr="0012512C" w:rsidRDefault="004169B5" w:rsidP="004169B5">
            <w:pPr>
              <w:spacing w:after="0" w:line="256" w:lineRule="auto"/>
              <w:rPr>
                <w:rFonts w:eastAsia="Calibri" w:cs="Times New Roman"/>
                <w:b/>
                <w:bCs/>
                <w:color w:val="FFFFFF" w:themeColor="background1"/>
                <w:lang w:val="de-DE" w:eastAsia="de-DE"/>
              </w:rPr>
            </w:pPr>
            <w:r w:rsidRPr="0012512C">
              <w:rPr>
                <w:rFonts w:eastAsia="Calibri" w:cs="Times New Roman"/>
                <w:b/>
                <w:bCs/>
                <w:color w:val="FFFFFF" w:themeColor="background1"/>
                <w:lang w:val="de-DE" w:eastAsia="de-DE"/>
              </w:rPr>
              <w:t>Value</w:t>
            </w:r>
          </w:p>
        </w:tc>
      </w:tr>
      <w:tr w:rsidR="0012512C" w:rsidRPr="0012512C" w14:paraId="12547FF5" w14:textId="77777777" w:rsidTr="004169B5">
        <w:trPr>
          <w:tblCellSpacing w:w="15" w:type="dxa"/>
        </w:trPr>
        <w:tc>
          <w:tcPr>
            <w:tcW w:w="0" w:type="auto"/>
            <w:tcMar>
              <w:top w:w="15" w:type="dxa"/>
              <w:left w:w="15" w:type="dxa"/>
              <w:bottom w:w="15" w:type="dxa"/>
              <w:right w:w="15" w:type="dxa"/>
            </w:tcMar>
            <w:vAlign w:val="center"/>
            <w:hideMark/>
          </w:tcPr>
          <w:p w14:paraId="1950A9D3"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Asset / Solution Name</w:t>
            </w:r>
          </w:p>
        </w:tc>
        <w:tc>
          <w:tcPr>
            <w:tcW w:w="0" w:type="auto"/>
            <w:tcMar>
              <w:top w:w="15" w:type="dxa"/>
              <w:left w:w="15" w:type="dxa"/>
              <w:bottom w:w="15" w:type="dxa"/>
              <w:right w:w="15" w:type="dxa"/>
            </w:tcMar>
            <w:vAlign w:val="center"/>
            <w:hideMark/>
          </w:tcPr>
          <w:p w14:paraId="468FB661" w14:textId="2D6FB33E"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 xml:space="preserve">Accenture Operations Twin / </w:t>
            </w:r>
            <w:r w:rsidR="00A64862" w:rsidRPr="0012512C">
              <w:rPr>
                <w:rFonts w:eastAsia="Calibri" w:cs="Times New Roman"/>
                <w:color w:val="FFFFFF" w:themeColor="background1"/>
                <w:lang w:val="de-DE" w:eastAsia="de-DE"/>
              </w:rPr>
              <w:t>Generic Scheduler</w:t>
            </w:r>
          </w:p>
        </w:tc>
      </w:tr>
      <w:tr w:rsidR="0012512C" w:rsidRPr="0012512C" w14:paraId="58AEADF3" w14:textId="77777777" w:rsidTr="004169B5">
        <w:trPr>
          <w:tblCellSpacing w:w="15" w:type="dxa"/>
        </w:trPr>
        <w:tc>
          <w:tcPr>
            <w:tcW w:w="0" w:type="auto"/>
            <w:tcMar>
              <w:top w:w="15" w:type="dxa"/>
              <w:left w:w="15" w:type="dxa"/>
              <w:bottom w:w="15" w:type="dxa"/>
              <w:right w:w="15" w:type="dxa"/>
            </w:tcMar>
            <w:vAlign w:val="center"/>
            <w:hideMark/>
          </w:tcPr>
          <w:p w14:paraId="4EBD8FE0"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Domain / Area</w:t>
            </w:r>
          </w:p>
        </w:tc>
        <w:tc>
          <w:tcPr>
            <w:tcW w:w="0" w:type="auto"/>
            <w:tcMar>
              <w:top w:w="15" w:type="dxa"/>
              <w:left w:w="15" w:type="dxa"/>
              <w:bottom w:w="15" w:type="dxa"/>
              <w:right w:w="15" w:type="dxa"/>
            </w:tcMar>
            <w:vAlign w:val="center"/>
            <w:hideMark/>
          </w:tcPr>
          <w:p w14:paraId="59457537" w14:textId="313C0A9F"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 xml:space="preserve">Digital Twin / </w:t>
            </w:r>
          </w:p>
        </w:tc>
      </w:tr>
      <w:tr w:rsidR="0012512C" w:rsidRPr="0012512C" w14:paraId="6820A0E1" w14:textId="77777777" w:rsidTr="004169B5">
        <w:trPr>
          <w:tblCellSpacing w:w="15" w:type="dxa"/>
        </w:trPr>
        <w:tc>
          <w:tcPr>
            <w:tcW w:w="0" w:type="auto"/>
            <w:tcMar>
              <w:top w:w="15" w:type="dxa"/>
              <w:left w:w="15" w:type="dxa"/>
              <w:bottom w:w="15" w:type="dxa"/>
              <w:right w:w="15" w:type="dxa"/>
            </w:tcMar>
            <w:vAlign w:val="center"/>
            <w:hideMark/>
          </w:tcPr>
          <w:p w14:paraId="40541D7E"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Owner (Team/Person)</w:t>
            </w:r>
          </w:p>
        </w:tc>
        <w:tc>
          <w:tcPr>
            <w:tcW w:w="0" w:type="auto"/>
            <w:tcMar>
              <w:top w:w="15" w:type="dxa"/>
              <w:left w:w="15" w:type="dxa"/>
              <w:bottom w:w="15" w:type="dxa"/>
              <w:right w:w="15" w:type="dxa"/>
            </w:tcMar>
            <w:vAlign w:val="center"/>
            <w:hideMark/>
          </w:tcPr>
          <w:p w14:paraId="75FC38EC"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Tournier, Florian</w:t>
            </w:r>
          </w:p>
        </w:tc>
      </w:tr>
      <w:tr w:rsidR="0012512C" w:rsidRPr="0012512C" w14:paraId="5F8D1417" w14:textId="77777777" w:rsidTr="004169B5">
        <w:trPr>
          <w:tblCellSpacing w:w="15" w:type="dxa"/>
        </w:trPr>
        <w:tc>
          <w:tcPr>
            <w:tcW w:w="0" w:type="auto"/>
            <w:tcMar>
              <w:top w:w="15" w:type="dxa"/>
              <w:left w:w="15" w:type="dxa"/>
              <w:bottom w:w="15" w:type="dxa"/>
              <w:right w:w="15" w:type="dxa"/>
            </w:tcMar>
            <w:vAlign w:val="center"/>
            <w:hideMark/>
          </w:tcPr>
          <w:p w14:paraId="46C8CE5A"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Reviewers</w:t>
            </w:r>
          </w:p>
        </w:tc>
        <w:tc>
          <w:tcPr>
            <w:tcW w:w="0" w:type="auto"/>
            <w:tcMar>
              <w:top w:w="15" w:type="dxa"/>
              <w:left w:w="15" w:type="dxa"/>
              <w:bottom w:w="15" w:type="dxa"/>
              <w:right w:w="15" w:type="dxa"/>
            </w:tcMar>
            <w:vAlign w:val="center"/>
            <w:hideMark/>
          </w:tcPr>
          <w:p w14:paraId="20A11AC7"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Ranganathan, Balamurugan</w:t>
            </w:r>
          </w:p>
        </w:tc>
      </w:tr>
      <w:tr w:rsidR="0012512C" w:rsidRPr="0012512C" w14:paraId="278D6718" w14:textId="77777777" w:rsidTr="004169B5">
        <w:trPr>
          <w:tblCellSpacing w:w="15" w:type="dxa"/>
        </w:trPr>
        <w:tc>
          <w:tcPr>
            <w:tcW w:w="0" w:type="auto"/>
            <w:tcMar>
              <w:top w:w="15" w:type="dxa"/>
              <w:left w:w="15" w:type="dxa"/>
              <w:bottom w:w="15" w:type="dxa"/>
              <w:right w:w="15" w:type="dxa"/>
            </w:tcMar>
            <w:vAlign w:val="center"/>
            <w:hideMark/>
          </w:tcPr>
          <w:p w14:paraId="4248A15A"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Status</w:t>
            </w:r>
          </w:p>
        </w:tc>
        <w:tc>
          <w:tcPr>
            <w:tcW w:w="0" w:type="auto"/>
            <w:tcMar>
              <w:top w:w="15" w:type="dxa"/>
              <w:left w:w="15" w:type="dxa"/>
              <w:bottom w:w="15" w:type="dxa"/>
              <w:right w:w="15" w:type="dxa"/>
            </w:tcMar>
            <w:vAlign w:val="center"/>
            <w:hideMark/>
          </w:tcPr>
          <w:p w14:paraId="7762E238" w14:textId="5E316B42" w:rsidR="004169B5" w:rsidRPr="0012512C" w:rsidRDefault="00D36FA1" w:rsidP="00D36FA1">
            <w:pPr>
              <w:spacing w:after="0"/>
              <w:rPr>
                <w:color w:val="FFFFFF" w:themeColor="background1"/>
                <w:lang w:val="en-IN"/>
              </w:rPr>
            </w:pPr>
            <w:r w:rsidRPr="0012512C">
              <w:rPr>
                <w:color w:val="FFFFFF" w:themeColor="background1"/>
                <w:lang w:val="en-IN"/>
              </w:rPr>
              <w:t>Published / Approved</w:t>
            </w:r>
          </w:p>
        </w:tc>
      </w:tr>
      <w:tr w:rsidR="0012512C" w:rsidRPr="0012512C" w14:paraId="5870D8CC" w14:textId="77777777" w:rsidTr="004169B5">
        <w:trPr>
          <w:tblCellSpacing w:w="15" w:type="dxa"/>
        </w:trPr>
        <w:tc>
          <w:tcPr>
            <w:tcW w:w="0" w:type="auto"/>
            <w:tcMar>
              <w:top w:w="15" w:type="dxa"/>
              <w:left w:w="15" w:type="dxa"/>
              <w:bottom w:w="15" w:type="dxa"/>
              <w:right w:w="15" w:type="dxa"/>
            </w:tcMar>
            <w:vAlign w:val="center"/>
            <w:hideMark/>
          </w:tcPr>
          <w:p w14:paraId="76B8DB28"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Confidentiality</w:t>
            </w:r>
          </w:p>
        </w:tc>
        <w:tc>
          <w:tcPr>
            <w:tcW w:w="0" w:type="auto"/>
            <w:tcMar>
              <w:top w:w="15" w:type="dxa"/>
              <w:left w:w="15" w:type="dxa"/>
              <w:bottom w:w="15" w:type="dxa"/>
              <w:right w:w="15" w:type="dxa"/>
            </w:tcMar>
            <w:vAlign w:val="center"/>
            <w:hideMark/>
          </w:tcPr>
          <w:p w14:paraId="2CBC8CC3"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Internal / Confidential</w:t>
            </w:r>
          </w:p>
        </w:tc>
      </w:tr>
      <w:tr w:rsidR="0012512C" w:rsidRPr="0012512C" w14:paraId="693859DD" w14:textId="77777777" w:rsidTr="004169B5">
        <w:trPr>
          <w:tblCellSpacing w:w="15" w:type="dxa"/>
        </w:trPr>
        <w:tc>
          <w:tcPr>
            <w:tcW w:w="0" w:type="auto"/>
            <w:tcMar>
              <w:top w:w="15" w:type="dxa"/>
              <w:left w:w="15" w:type="dxa"/>
              <w:bottom w:w="15" w:type="dxa"/>
              <w:right w:w="15" w:type="dxa"/>
            </w:tcMar>
            <w:vAlign w:val="center"/>
            <w:hideMark/>
          </w:tcPr>
          <w:p w14:paraId="7C3A00A5"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Source of Truth</w:t>
            </w:r>
          </w:p>
        </w:tc>
        <w:tc>
          <w:tcPr>
            <w:tcW w:w="0" w:type="auto"/>
            <w:tcMar>
              <w:top w:w="15" w:type="dxa"/>
              <w:left w:w="15" w:type="dxa"/>
              <w:bottom w:w="15" w:type="dxa"/>
              <w:right w:w="15" w:type="dxa"/>
            </w:tcMar>
            <w:vAlign w:val="center"/>
            <w:hideMark/>
          </w:tcPr>
          <w:p w14:paraId="5837A16B" w14:textId="77777777" w:rsidR="004169B5" w:rsidRPr="0012512C" w:rsidRDefault="004169B5" w:rsidP="004169B5">
            <w:pPr>
              <w:spacing w:after="0" w:line="256" w:lineRule="auto"/>
              <w:rPr>
                <w:rFonts w:eastAsia="Calibri" w:cs="Times New Roman"/>
                <w:color w:val="FFFFFF" w:themeColor="background1"/>
                <w:lang w:val="de-DE" w:eastAsia="de-DE"/>
              </w:rPr>
            </w:pPr>
            <w:hyperlink r:id="rId12" w:history="1">
              <w:r w:rsidRPr="0012512C">
                <w:rPr>
                  <w:rFonts w:eastAsia="Calibri" w:cs="Times New Roman"/>
                  <w:color w:val="FFFFFF" w:themeColor="background1"/>
                  <w:u w:val="single"/>
                  <w:lang w:val="de-DE" w:eastAsia="de-DE"/>
                </w:rPr>
                <w:t>Summary - Overview</w:t>
              </w:r>
            </w:hyperlink>
          </w:p>
        </w:tc>
      </w:tr>
      <w:tr w:rsidR="0012512C" w:rsidRPr="0012512C" w14:paraId="58CEDA56" w14:textId="77777777" w:rsidTr="0012512C">
        <w:trPr>
          <w:tblCellSpacing w:w="15" w:type="dxa"/>
        </w:trPr>
        <w:tc>
          <w:tcPr>
            <w:tcW w:w="0" w:type="auto"/>
            <w:tcMar>
              <w:top w:w="15" w:type="dxa"/>
              <w:left w:w="15" w:type="dxa"/>
              <w:bottom w:w="15" w:type="dxa"/>
              <w:right w:w="15" w:type="dxa"/>
            </w:tcMar>
            <w:vAlign w:val="center"/>
            <w:hideMark/>
          </w:tcPr>
          <w:p w14:paraId="31DC64E1" w14:textId="77777777" w:rsidR="004169B5" w:rsidRPr="0012512C" w:rsidRDefault="004169B5" w:rsidP="004169B5">
            <w:pPr>
              <w:spacing w:after="0" w:line="256" w:lineRule="auto"/>
              <w:rPr>
                <w:rFonts w:eastAsia="Calibri" w:cs="Times New Roman"/>
                <w:color w:val="FFFFFF" w:themeColor="background1"/>
                <w:lang w:val="de-DE" w:eastAsia="de-DE"/>
              </w:rPr>
            </w:pPr>
            <w:r w:rsidRPr="0012512C">
              <w:rPr>
                <w:rFonts w:eastAsia="Calibri" w:cs="Times New Roman"/>
                <w:b/>
                <w:bCs/>
                <w:color w:val="FFFFFF" w:themeColor="background1"/>
                <w:lang w:val="de-DE" w:eastAsia="de-DE"/>
              </w:rPr>
              <w:t>Related Assets / Alternatives</w:t>
            </w:r>
          </w:p>
        </w:tc>
        <w:tc>
          <w:tcPr>
            <w:tcW w:w="0" w:type="auto"/>
            <w:tcMar>
              <w:top w:w="15" w:type="dxa"/>
              <w:left w:w="15" w:type="dxa"/>
              <w:bottom w:w="15" w:type="dxa"/>
              <w:right w:w="15" w:type="dxa"/>
            </w:tcMar>
            <w:vAlign w:val="center"/>
          </w:tcPr>
          <w:p w14:paraId="6F16CD4C" w14:textId="2240EC61" w:rsidR="004169B5" w:rsidRPr="0012512C" w:rsidRDefault="0012512C" w:rsidP="004169B5">
            <w:pPr>
              <w:spacing w:after="0" w:line="256" w:lineRule="auto"/>
              <w:rPr>
                <w:rFonts w:eastAsia="Calibri" w:cs="Times New Roman"/>
                <w:color w:val="FFFFFF" w:themeColor="background1"/>
                <w:lang w:val="de-DE" w:eastAsia="de-DE"/>
              </w:rPr>
            </w:pPr>
            <w:r w:rsidRPr="0012512C">
              <w:rPr>
                <w:rFonts w:eastAsia="Calibri" w:cs="Times New Roman"/>
                <w:color w:val="FFFFFF" w:themeColor="background1"/>
                <w:lang w:val="de-DE" w:eastAsia="de-DE"/>
              </w:rPr>
              <w:t>AOT Getting Started, AOT Architecture Blueprint</w:t>
            </w:r>
          </w:p>
        </w:tc>
      </w:tr>
    </w:tbl>
    <w:p w14:paraId="129B0DA8" w14:textId="77777777" w:rsidR="004169B5" w:rsidRPr="0012512C" w:rsidRDefault="004169B5" w:rsidP="004169B5">
      <w:pPr>
        <w:spacing w:line="256" w:lineRule="auto"/>
        <w:rPr>
          <w:rFonts w:eastAsia="Calibri" w:cs="Times New Roman"/>
          <w:color w:val="FFFFFF" w:themeColor="background1"/>
        </w:rPr>
      </w:pPr>
    </w:p>
    <w:p w14:paraId="19F3DEA4" w14:textId="77777777" w:rsidR="00D63D9F" w:rsidRDefault="00D63D9F" w:rsidP="00E325C4">
      <w:pPr>
        <w:sectPr w:rsidR="00D63D9F" w:rsidSect="00751327">
          <w:headerReference w:type="default" r:id="rId13"/>
          <w:footerReference w:type="default" r:id="rId14"/>
          <w:type w:val="continuous"/>
          <w:pgSz w:w="12240" w:h="15840" w:code="1"/>
          <w:pgMar w:top="5760" w:right="720" w:bottom="1440" w:left="720" w:header="720" w:footer="720" w:gutter="0"/>
          <w:cols w:sep="1" w:space="720"/>
          <w:docGrid w:linePitch="360"/>
        </w:sectPr>
      </w:pPr>
      <w:bookmarkStart w:id="1" w:name="OLE_LINK1"/>
      <w:bookmarkStart w:id="2" w:name="OLE_LINK2"/>
    </w:p>
    <w:p w14:paraId="02508531" w14:textId="28713C83" w:rsidR="00C94E9B" w:rsidRPr="006C4C4D" w:rsidRDefault="00C94E9B" w:rsidP="004D2E1D">
      <w:pPr>
        <w:jc w:val="center"/>
        <w:rPr>
          <w:b/>
          <w:bCs/>
          <w:sz w:val="28"/>
          <w:szCs w:val="32"/>
        </w:rPr>
      </w:pPr>
      <w:r w:rsidRPr="006C4C4D">
        <w:rPr>
          <w:b/>
          <w:bCs/>
          <w:sz w:val="28"/>
          <w:szCs w:val="32"/>
        </w:rPr>
        <w:lastRenderedPageBreak/>
        <w:t>Contents</w:t>
      </w:r>
    </w:p>
    <w:p w14:paraId="715802BD" w14:textId="2E006630" w:rsidR="007E411D" w:rsidRDefault="00E84C8F">
      <w:pPr>
        <w:pStyle w:val="TOC1"/>
        <w:tabs>
          <w:tab w:val="right" w:leader="dot" w:pos="10790"/>
        </w:tabs>
        <w:rPr>
          <w:rFonts w:asciiTheme="minorHAnsi" w:eastAsiaTheme="minorEastAsia" w:hAnsiTheme="minorHAnsi"/>
          <w:noProof/>
          <w:sz w:val="24"/>
          <w:szCs w:val="24"/>
          <w:lang w:val="en-IN" w:eastAsia="en-IN"/>
        </w:rPr>
      </w:pPr>
      <w:r>
        <w:rPr>
          <w:lang w:val="en-GB"/>
        </w:rPr>
        <w:fldChar w:fldCharType="begin"/>
      </w:r>
      <w:r>
        <w:rPr>
          <w:lang w:val="en-GB"/>
        </w:rPr>
        <w:instrText xml:space="preserve"> TOC \o "1-2" \h \z \u </w:instrText>
      </w:r>
      <w:r>
        <w:rPr>
          <w:lang w:val="en-GB"/>
        </w:rPr>
        <w:fldChar w:fldCharType="separate"/>
      </w:r>
      <w:hyperlink w:anchor="_Toc216799796" w:history="1">
        <w:r w:rsidR="007E411D" w:rsidRPr="00784ED8">
          <w:rPr>
            <w:rStyle w:val="Hyperlink"/>
            <w:noProof/>
          </w:rPr>
          <w:t>Introduction</w:t>
        </w:r>
        <w:r w:rsidR="007E411D">
          <w:rPr>
            <w:noProof/>
            <w:webHidden/>
          </w:rPr>
          <w:tab/>
        </w:r>
        <w:r w:rsidR="007E411D">
          <w:rPr>
            <w:noProof/>
            <w:webHidden/>
          </w:rPr>
          <w:fldChar w:fldCharType="begin"/>
        </w:r>
        <w:r w:rsidR="007E411D">
          <w:rPr>
            <w:noProof/>
            <w:webHidden/>
          </w:rPr>
          <w:instrText xml:space="preserve"> PAGEREF _Toc216799796 \h </w:instrText>
        </w:r>
        <w:r w:rsidR="007E411D">
          <w:rPr>
            <w:noProof/>
            <w:webHidden/>
          </w:rPr>
        </w:r>
        <w:r w:rsidR="007E411D">
          <w:rPr>
            <w:noProof/>
            <w:webHidden/>
          </w:rPr>
          <w:fldChar w:fldCharType="separate"/>
        </w:r>
        <w:r w:rsidR="00AB3C92">
          <w:rPr>
            <w:noProof/>
            <w:webHidden/>
          </w:rPr>
          <w:t>3</w:t>
        </w:r>
        <w:r w:rsidR="007E411D">
          <w:rPr>
            <w:noProof/>
            <w:webHidden/>
          </w:rPr>
          <w:fldChar w:fldCharType="end"/>
        </w:r>
      </w:hyperlink>
    </w:p>
    <w:p w14:paraId="586DFE53" w14:textId="16F8D1FA"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797" w:history="1">
        <w:r w:rsidRPr="00784ED8">
          <w:rPr>
            <w:rStyle w:val="Hyperlink"/>
            <w:noProof/>
          </w:rPr>
          <w:t>Purpose</w:t>
        </w:r>
        <w:r>
          <w:rPr>
            <w:noProof/>
            <w:webHidden/>
          </w:rPr>
          <w:tab/>
        </w:r>
        <w:r>
          <w:rPr>
            <w:noProof/>
            <w:webHidden/>
          </w:rPr>
          <w:fldChar w:fldCharType="begin"/>
        </w:r>
        <w:r>
          <w:rPr>
            <w:noProof/>
            <w:webHidden/>
          </w:rPr>
          <w:instrText xml:space="preserve"> PAGEREF _Toc216799797 \h </w:instrText>
        </w:r>
        <w:r>
          <w:rPr>
            <w:noProof/>
            <w:webHidden/>
          </w:rPr>
        </w:r>
        <w:r>
          <w:rPr>
            <w:noProof/>
            <w:webHidden/>
          </w:rPr>
          <w:fldChar w:fldCharType="separate"/>
        </w:r>
        <w:r w:rsidR="00AB3C92">
          <w:rPr>
            <w:noProof/>
            <w:webHidden/>
          </w:rPr>
          <w:t>3</w:t>
        </w:r>
        <w:r>
          <w:rPr>
            <w:noProof/>
            <w:webHidden/>
          </w:rPr>
          <w:fldChar w:fldCharType="end"/>
        </w:r>
      </w:hyperlink>
    </w:p>
    <w:p w14:paraId="0EC2A520" w14:textId="1CD70683"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798" w:history="1">
        <w:r w:rsidRPr="00784ED8">
          <w:rPr>
            <w:rStyle w:val="Hyperlink"/>
            <w:noProof/>
          </w:rPr>
          <w:t>Target Audience</w:t>
        </w:r>
        <w:r>
          <w:rPr>
            <w:noProof/>
            <w:webHidden/>
          </w:rPr>
          <w:tab/>
        </w:r>
        <w:r>
          <w:rPr>
            <w:noProof/>
            <w:webHidden/>
          </w:rPr>
          <w:fldChar w:fldCharType="begin"/>
        </w:r>
        <w:r>
          <w:rPr>
            <w:noProof/>
            <w:webHidden/>
          </w:rPr>
          <w:instrText xml:space="preserve"> PAGEREF _Toc216799798 \h </w:instrText>
        </w:r>
        <w:r>
          <w:rPr>
            <w:noProof/>
            <w:webHidden/>
          </w:rPr>
        </w:r>
        <w:r>
          <w:rPr>
            <w:noProof/>
            <w:webHidden/>
          </w:rPr>
          <w:fldChar w:fldCharType="separate"/>
        </w:r>
        <w:r w:rsidR="00AB3C92">
          <w:rPr>
            <w:noProof/>
            <w:webHidden/>
          </w:rPr>
          <w:t>3</w:t>
        </w:r>
        <w:r>
          <w:rPr>
            <w:noProof/>
            <w:webHidden/>
          </w:rPr>
          <w:fldChar w:fldCharType="end"/>
        </w:r>
      </w:hyperlink>
    </w:p>
    <w:p w14:paraId="5C457079" w14:textId="225A4195"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799" w:history="1">
        <w:r w:rsidRPr="00784ED8">
          <w:rPr>
            <w:rStyle w:val="Hyperlink"/>
            <w:noProof/>
          </w:rPr>
          <w:t>Prerequisites</w:t>
        </w:r>
        <w:r>
          <w:rPr>
            <w:noProof/>
            <w:webHidden/>
          </w:rPr>
          <w:tab/>
        </w:r>
        <w:r>
          <w:rPr>
            <w:noProof/>
            <w:webHidden/>
          </w:rPr>
          <w:fldChar w:fldCharType="begin"/>
        </w:r>
        <w:r>
          <w:rPr>
            <w:noProof/>
            <w:webHidden/>
          </w:rPr>
          <w:instrText xml:space="preserve"> PAGEREF _Toc216799799 \h </w:instrText>
        </w:r>
        <w:r>
          <w:rPr>
            <w:noProof/>
            <w:webHidden/>
          </w:rPr>
        </w:r>
        <w:r>
          <w:rPr>
            <w:noProof/>
            <w:webHidden/>
          </w:rPr>
          <w:fldChar w:fldCharType="separate"/>
        </w:r>
        <w:r w:rsidR="00AB3C92">
          <w:rPr>
            <w:noProof/>
            <w:webHidden/>
          </w:rPr>
          <w:t>3</w:t>
        </w:r>
        <w:r>
          <w:rPr>
            <w:noProof/>
            <w:webHidden/>
          </w:rPr>
          <w:fldChar w:fldCharType="end"/>
        </w:r>
      </w:hyperlink>
    </w:p>
    <w:p w14:paraId="6EF8C678" w14:textId="43A7CF88"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0" w:history="1">
        <w:r w:rsidRPr="00784ED8">
          <w:rPr>
            <w:rStyle w:val="Hyperlink"/>
            <w:noProof/>
          </w:rPr>
          <w:t>Contacts</w:t>
        </w:r>
        <w:r>
          <w:rPr>
            <w:noProof/>
            <w:webHidden/>
          </w:rPr>
          <w:tab/>
        </w:r>
        <w:r>
          <w:rPr>
            <w:noProof/>
            <w:webHidden/>
          </w:rPr>
          <w:fldChar w:fldCharType="begin"/>
        </w:r>
        <w:r>
          <w:rPr>
            <w:noProof/>
            <w:webHidden/>
          </w:rPr>
          <w:instrText xml:space="preserve"> PAGEREF _Toc216799800 \h </w:instrText>
        </w:r>
        <w:r>
          <w:rPr>
            <w:noProof/>
            <w:webHidden/>
          </w:rPr>
        </w:r>
        <w:r>
          <w:rPr>
            <w:noProof/>
            <w:webHidden/>
          </w:rPr>
          <w:fldChar w:fldCharType="separate"/>
        </w:r>
        <w:r w:rsidR="00AB3C92">
          <w:rPr>
            <w:noProof/>
            <w:webHidden/>
          </w:rPr>
          <w:t>3</w:t>
        </w:r>
        <w:r>
          <w:rPr>
            <w:noProof/>
            <w:webHidden/>
          </w:rPr>
          <w:fldChar w:fldCharType="end"/>
        </w:r>
      </w:hyperlink>
    </w:p>
    <w:p w14:paraId="58E2D4BD" w14:textId="578803AE"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1" w:history="1">
        <w:r w:rsidRPr="00784ED8">
          <w:rPr>
            <w:rStyle w:val="Hyperlink"/>
            <w:noProof/>
          </w:rPr>
          <w:t>Related Links</w:t>
        </w:r>
        <w:r>
          <w:rPr>
            <w:noProof/>
            <w:webHidden/>
          </w:rPr>
          <w:tab/>
        </w:r>
        <w:r>
          <w:rPr>
            <w:noProof/>
            <w:webHidden/>
          </w:rPr>
          <w:fldChar w:fldCharType="begin"/>
        </w:r>
        <w:r>
          <w:rPr>
            <w:noProof/>
            <w:webHidden/>
          </w:rPr>
          <w:instrText xml:space="preserve"> PAGEREF _Toc216799801 \h </w:instrText>
        </w:r>
        <w:r>
          <w:rPr>
            <w:noProof/>
            <w:webHidden/>
          </w:rPr>
        </w:r>
        <w:r>
          <w:rPr>
            <w:noProof/>
            <w:webHidden/>
          </w:rPr>
          <w:fldChar w:fldCharType="separate"/>
        </w:r>
        <w:r w:rsidR="00AB3C92">
          <w:rPr>
            <w:noProof/>
            <w:webHidden/>
          </w:rPr>
          <w:t>3</w:t>
        </w:r>
        <w:r>
          <w:rPr>
            <w:noProof/>
            <w:webHidden/>
          </w:rPr>
          <w:fldChar w:fldCharType="end"/>
        </w:r>
      </w:hyperlink>
    </w:p>
    <w:p w14:paraId="11084D46" w14:textId="21AFA965"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2" w:history="1">
        <w:r w:rsidRPr="00784ED8">
          <w:rPr>
            <w:rStyle w:val="Hyperlink"/>
            <w:noProof/>
          </w:rPr>
          <w:t>Repository</w:t>
        </w:r>
        <w:r>
          <w:rPr>
            <w:noProof/>
            <w:webHidden/>
          </w:rPr>
          <w:tab/>
        </w:r>
        <w:r>
          <w:rPr>
            <w:noProof/>
            <w:webHidden/>
          </w:rPr>
          <w:fldChar w:fldCharType="begin"/>
        </w:r>
        <w:r>
          <w:rPr>
            <w:noProof/>
            <w:webHidden/>
          </w:rPr>
          <w:instrText xml:space="preserve"> PAGEREF _Toc216799802 \h </w:instrText>
        </w:r>
        <w:r>
          <w:rPr>
            <w:noProof/>
            <w:webHidden/>
          </w:rPr>
        </w:r>
        <w:r>
          <w:rPr>
            <w:noProof/>
            <w:webHidden/>
          </w:rPr>
          <w:fldChar w:fldCharType="separate"/>
        </w:r>
        <w:r w:rsidR="00AB3C92">
          <w:rPr>
            <w:noProof/>
            <w:webHidden/>
          </w:rPr>
          <w:t>3</w:t>
        </w:r>
        <w:r>
          <w:rPr>
            <w:noProof/>
            <w:webHidden/>
          </w:rPr>
          <w:fldChar w:fldCharType="end"/>
        </w:r>
      </w:hyperlink>
    </w:p>
    <w:p w14:paraId="06893E84" w14:textId="52ACCF60"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3" w:history="1">
        <w:r w:rsidRPr="00784ED8">
          <w:rPr>
            <w:rStyle w:val="Hyperlink"/>
            <w:noProof/>
          </w:rPr>
          <w:t>Technology Stack</w:t>
        </w:r>
        <w:r>
          <w:rPr>
            <w:noProof/>
            <w:webHidden/>
          </w:rPr>
          <w:tab/>
        </w:r>
        <w:r>
          <w:rPr>
            <w:noProof/>
            <w:webHidden/>
          </w:rPr>
          <w:fldChar w:fldCharType="begin"/>
        </w:r>
        <w:r>
          <w:rPr>
            <w:noProof/>
            <w:webHidden/>
          </w:rPr>
          <w:instrText xml:space="preserve"> PAGEREF _Toc216799803 \h </w:instrText>
        </w:r>
        <w:r>
          <w:rPr>
            <w:noProof/>
            <w:webHidden/>
          </w:rPr>
        </w:r>
        <w:r>
          <w:rPr>
            <w:noProof/>
            <w:webHidden/>
          </w:rPr>
          <w:fldChar w:fldCharType="separate"/>
        </w:r>
        <w:r w:rsidR="00AB3C92">
          <w:rPr>
            <w:noProof/>
            <w:webHidden/>
          </w:rPr>
          <w:t>3</w:t>
        </w:r>
        <w:r>
          <w:rPr>
            <w:noProof/>
            <w:webHidden/>
          </w:rPr>
          <w:fldChar w:fldCharType="end"/>
        </w:r>
      </w:hyperlink>
    </w:p>
    <w:p w14:paraId="5A2FF763" w14:textId="6E5F922F"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4" w:history="1">
        <w:r w:rsidRPr="00784ED8">
          <w:rPr>
            <w:rStyle w:val="Hyperlink"/>
            <w:noProof/>
          </w:rPr>
          <w:t>Glossary</w:t>
        </w:r>
        <w:r>
          <w:rPr>
            <w:noProof/>
            <w:webHidden/>
          </w:rPr>
          <w:tab/>
        </w:r>
        <w:r>
          <w:rPr>
            <w:noProof/>
            <w:webHidden/>
          </w:rPr>
          <w:fldChar w:fldCharType="begin"/>
        </w:r>
        <w:r>
          <w:rPr>
            <w:noProof/>
            <w:webHidden/>
          </w:rPr>
          <w:instrText xml:space="preserve"> PAGEREF _Toc216799804 \h </w:instrText>
        </w:r>
        <w:r>
          <w:rPr>
            <w:noProof/>
            <w:webHidden/>
          </w:rPr>
        </w:r>
        <w:r>
          <w:rPr>
            <w:noProof/>
            <w:webHidden/>
          </w:rPr>
          <w:fldChar w:fldCharType="separate"/>
        </w:r>
        <w:r w:rsidR="00AB3C92">
          <w:rPr>
            <w:noProof/>
            <w:webHidden/>
          </w:rPr>
          <w:t>4</w:t>
        </w:r>
        <w:r>
          <w:rPr>
            <w:noProof/>
            <w:webHidden/>
          </w:rPr>
          <w:fldChar w:fldCharType="end"/>
        </w:r>
      </w:hyperlink>
    </w:p>
    <w:p w14:paraId="7D327BF6" w14:textId="0FF4E0A1"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05" w:history="1">
        <w:r w:rsidRPr="00784ED8">
          <w:rPr>
            <w:rStyle w:val="Hyperlink"/>
            <w:noProof/>
          </w:rPr>
          <w:t>Generic Scheduler Architecture</w:t>
        </w:r>
        <w:r>
          <w:rPr>
            <w:noProof/>
            <w:webHidden/>
          </w:rPr>
          <w:tab/>
        </w:r>
        <w:r>
          <w:rPr>
            <w:noProof/>
            <w:webHidden/>
          </w:rPr>
          <w:fldChar w:fldCharType="begin"/>
        </w:r>
        <w:r>
          <w:rPr>
            <w:noProof/>
            <w:webHidden/>
          </w:rPr>
          <w:instrText xml:space="preserve"> PAGEREF _Toc216799805 \h </w:instrText>
        </w:r>
        <w:r>
          <w:rPr>
            <w:noProof/>
            <w:webHidden/>
          </w:rPr>
        </w:r>
        <w:r>
          <w:rPr>
            <w:noProof/>
            <w:webHidden/>
          </w:rPr>
          <w:fldChar w:fldCharType="separate"/>
        </w:r>
        <w:r w:rsidR="00AB3C92">
          <w:rPr>
            <w:noProof/>
            <w:webHidden/>
          </w:rPr>
          <w:t>5</w:t>
        </w:r>
        <w:r>
          <w:rPr>
            <w:noProof/>
            <w:webHidden/>
          </w:rPr>
          <w:fldChar w:fldCharType="end"/>
        </w:r>
      </w:hyperlink>
    </w:p>
    <w:p w14:paraId="14CA74E5" w14:textId="62B0180F"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6" w:history="1">
        <w:r w:rsidRPr="00784ED8">
          <w:rPr>
            <w:rStyle w:val="Hyperlink"/>
            <w:noProof/>
          </w:rPr>
          <w:t>Diagram</w:t>
        </w:r>
        <w:r>
          <w:rPr>
            <w:noProof/>
            <w:webHidden/>
          </w:rPr>
          <w:tab/>
        </w:r>
        <w:r>
          <w:rPr>
            <w:noProof/>
            <w:webHidden/>
          </w:rPr>
          <w:fldChar w:fldCharType="begin"/>
        </w:r>
        <w:r>
          <w:rPr>
            <w:noProof/>
            <w:webHidden/>
          </w:rPr>
          <w:instrText xml:space="preserve"> PAGEREF _Toc216799806 \h </w:instrText>
        </w:r>
        <w:r>
          <w:rPr>
            <w:noProof/>
            <w:webHidden/>
          </w:rPr>
        </w:r>
        <w:r>
          <w:rPr>
            <w:noProof/>
            <w:webHidden/>
          </w:rPr>
          <w:fldChar w:fldCharType="separate"/>
        </w:r>
        <w:r w:rsidR="00AB3C92">
          <w:rPr>
            <w:noProof/>
            <w:webHidden/>
          </w:rPr>
          <w:t>5</w:t>
        </w:r>
        <w:r>
          <w:rPr>
            <w:noProof/>
            <w:webHidden/>
          </w:rPr>
          <w:fldChar w:fldCharType="end"/>
        </w:r>
      </w:hyperlink>
    </w:p>
    <w:p w14:paraId="35F337A7" w14:textId="17E24068"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7" w:history="1">
        <w:r w:rsidRPr="00784ED8">
          <w:rPr>
            <w:rStyle w:val="Hyperlink"/>
            <w:noProof/>
          </w:rPr>
          <w:t>Key</w:t>
        </w:r>
        <w:r>
          <w:rPr>
            <w:noProof/>
            <w:webHidden/>
          </w:rPr>
          <w:tab/>
        </w:r>
        <w:r>
          <w:rPr>
            <w:noProof/>
            <w:webHidden/>
          </w:rPr>
          <w:fldChar w:fldCharType="begin"/>
        </w:r>
        <w:r>
          <w:rPr>
            <w:noProof/>
            <w:webHidden/>
          </w:rPr>
          <w:instrText xml:space="preserve"> PAGEREF _Toc216799807 \h </w:instrText>
        </w:r>
        <w:r>
          <w:rPr>
            <w:noProof/>
            <w:webHidden/>
          </w:rPr>
        </w:r>
        <w:r>
          <w:rPr>
            <w:noProof/>
            <w:webHidden/>
          </w:rPr>
          <w:fldChar w:fldCharType="separate"/>
        </w:r>
        <w:r w:rsidR="00AB3C92">
          <w:rPr>
            <w:noProof/>
            <w:webHidden/>
          </w:rPr>
          <w:t>5</w:t>
        </w:r>
        <w:r>
          <w:rPr>
            <w:noProof/>
            <w:webHidden/>
          </w:rPr>
          <w:fldChar w:fldCharType="end"/>
        </w:r>
      </w:hyperlink>
    </w:p>
    <w:p w14:paraId="4EAADFED" w14:textId="3028E562"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08" w:history="1">
        <w:r w:rsidRPr="00784ED8">
          <w:rPr>
            <w:rStyle w:val="Hyperlink"/>
            <w:noProof/>
          </w:rPr>
          <w:t>Scheduling Expressions</w:t>
        </w:r>
        <w:r>
          <w:rPr>
            <w:noProof/>
            <w:webHidden/>
          </w:rPr>
          <w:tab/>
        </w:r>
        <w:r>
          <w:rPr>
            <w:noProof/>
            <w:webHidden/>
          </w:rPr>
          <w:fldChar w:fldCharType="begin"/>
        </w:r>
        <w:r>
          <w:rPr>
            <w:noProof/>
            <w:webHidden/>
          </w:rPr>
          <w:instrText xml:space="preserve"> PAGEREF _Toc216799808 \h </w:instrText>
        </w:r>
        <w:r>
          <w:rPr>
            <w:noProof/>
            <w:webHidden/>
          </w:rPr>
        </w:r>
        <w:r>
          <w:rPr>
            <w:noProof/>
            <w:webHidden/>
          </w:rPr>
          <w:fldChar w:fldCharType="separate"/>
        </w:r>
        <w:r w:rsidR="00AB3C92">
          <w:rPr>
            <w:noProof/>
            <w:webHidden/>
          </w:rPr>
          <w:t>6</w:t>
        </w:r>
        <w:r>
          <w:rPr>
            <w:noProof/>
            <w:webHidden/>
          </w:rPr>
          <w:fldChar w:fldCharType="end"/>
        </w:r>
      </w:hyperlink>
    </w:p>
    <w:p w14:paraId="0C5D7446" w14:textId="6614790F"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09" w:history="1">
        <w:r w:rsidRPr="00784ED8">
          <w:rPr>
            <w:rStyle w:val="Hyperlink"/>
            <w:noProof/>
          </w:rPr>
          <w:t>Cron</w:t>
        </w:r>
        <w:r>
          <w:rPr>
            <w:noProof/>
            <w:webHidden/>
          </w:rPr>
          <w:tab/>
        </w:r>
        <w:r>
          <w:rPr>
            <w:noProof/>
            <w:webHidden/>
          </w:rPr>
          <w:fldChar w:fldCharType="begin"/>
        </w:r>
        <w:r>
          <w:rPr>
            <w:noProof/>
            <w:webHidden/>
          </w:rPr>
          <w:instrText xml:space="preserve"> PAGEREF _Toc216799809 \h </w:instrText>
        </w:r>
        <w:r>
          <w:rPr>
            <w:noProof/>
            <w:webHidden/>
          </w:rPr>
        </w:r>
        <w:r>
          <w:rPr>
            <w:noProof/>
            <w:webHidden/>
          </w:rPr>
          <w:fldChar w:fldCharType="separate"/>
        </w:r>
        <w:r w:rsidR="00AB3C92">
          <w:rPr>
            <w:noProof/>
            <w:webHidden/>
          </w:rPr>
          <w:t>6</w:t>
        </w:r>
        <w:r>
          <w:rPr>
            <w:noProof/>
            <w:webHidden/>
          </w:rPr>
          <w:fldChar w:fldCharType="end"/>
        </w:r>
      </w:hyperlink>
    </w:p>
    <w:p w14:paraId="7842477D" w14:textId="3924CDDF"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0" w:history="1">
        <w:r w:rsidRPr="00784ED8">
          <w:rPr>
            <w:rStyle w:val="Hyperlink"/>
            <w:noProof/>
          </w:rPr>
          <w:t>Interval</w:t>
        </w:r>
        <w:r>
          <w:rPr>
            <w:noProof/>
            <w:webHidden/>
          </w:rPr>
          <w:tab/>
        </w:r>
        <w:r>
          <w:rPr>
            <w:noProof/>
            <w:webHidden/>
          </w:rPr>
          <w:fldChar w:fldCharType="begin"/>
        </w:r>
        <w:r>
          <w:rPr>
            <w:noProof/>
            <w:webHidden/>
          </w:rPr>
          <w:instrText xml:space="preserve"> PAGEREF _Toc216799810 \h </w:instrText>
        </w:r>
        <w:r>
          <w:rPr>
            <w:noProof/>
            <w:webHidden/>
          </w:rPr>
        </w:r>
        <w:r>
          <w:rPr>
            <w:noProof/>
            <w:webHidden/>
          </w:rPr>
          <w:fldChar w:fldCharType="separate"/>
        </w:r>
        <w:r w:rsidR="00AB3C92">
          <w:rPr>
            <w:noProof/>
            <w:webHidden/>
          </w:rPr>
          <w:t>6</w:t>
        </w:r>
        <w:r>
          <w:rPr>
            <w:noProof/>
            <w:webHidden/>
          </w:rPr>
          <w:fldChar w:fldCharType="end"/>
        </w:r>
      </w:hyperlink>
    </w:p>
    <w:p w14:paraId="21BD911B" w14:textId="5612BD34"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1" w:history="1">
        <w:r w:rsidRPr="00784ED8">
          <w:rPr>
            <w:rStyle w:val="Hyperlink"/>
            <w:noProof/>
          </w:rPr>
          <w:t>Date</w:t>
        </w:r>
        <w:r>
          <w:rPr>
            <w:noProof/>
            <w:webHidden/>
          </w:rPr>
          <w:tab/>
        </w:r>
        <w:r>
          <w:rPr>
            <w:noProof/>
            <w:webHidden/>
          </w:rPr>
          <w:fldChar w:fldCharType="begin"/>
        </w:r>
        <w:r>
          <w:rPr>
            <w:noProof/>
            <w:webHidden/>
          </w:rPr>
          <w:instrText xml:space="preserve"> PAGEREF _Toc216799811 \h </w:instrText>
        </w:r>
        <w:r>
          <w:rPr>
            <w:noProof/>
            <w:webHidden/>
          </w:rPr>
        </w:r>
        <w:r>
          <w:rPr>
            <w:noProof/>
            <w:webHidden/>
          </w:rPr>
          <w:fldChar w:fldCharType="separate"/>
        </w:r>
        <w:r w:rsidR="00AB3C92">
          <w:rPr>
            <w:noProof/>
            <w:webHidden/>
          </w:rPr>
          <w:t>6</w:t>
        </w:r>
        <w:r>
          <w:rPr>
            <w:noProof/>
            <w:webHidden/>
          </w:rPr>
          <w:fldChar w:fldCharType="end"/>
        </w:r>
      </w:hyperlink>
    </w:p>
    <w:p w14:paraId="007474AE" w14:textId="6E0C3E71"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12" w:history="1">
        <w:r w:rsidRPr="00784ED8">
          <w:rPr>
            <w:rStyle w:val="Hyperlink"/>
            <w:noProof/>
          </w:rPr>
          <w:t>APIs</w:t>
        </w:r>
        <w:r>
          <w:rPr>
            <w:noProof/>
            <w:webHidden/>
          </w:rPr>
          <w:tab/>
        </w:r>
        <w:r>
          <w:rPr>
            <w:noProof/>
            <w:webHidden/>
          </w:rPr>
          <w:fldChar w:fldCharType="begin"/>
        </w:r>
        <w:r>
          <w:rPr>
            <w:noProof/>
            <w:webHidden/>
          </w:rPr>
          <w:instrText xml:space="preserve"> PAGEREF _Toc216799812 \h </w:instrText>
        </w:r>
        <w:r>
          <w:rPr>
            <w:noProof/>
            <w:webHidden/>
          </w:rPr>
        </w:r>
        <w:r>
          <w:rPr>
            <w:noProof/>
            <w:webHidden/>
          </w:rPr>
          <w:fldChar w:fldCharType="separate"/>
        </w:r>
        <w:r w:rsidR="00AB3C92">
          <w:rPr>
            <w:noProof/>
            <w:webHidden/>
          </w:rPr>
          <w:t>7</w:t>
        </w:r>
        <w:r>
          <w:rPr>
            <w:noProof/>
            <w:webHidden/>
          </w:rPr>
          <w:fldChar w:fldCharType="end"/>
        </w:r>
      </w:hyperlink>
    </w:p>
    <w:p w14:paraId="0EACEFB6" w14:textId="16D952B6"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3" w:history="1">
        <w:r w:rsidRPr="00784ED8">
          <w:rPr>
            <w:rStyle w:val="Hyperlink"/>
            <w:noProof/>
          </w:rPr>
          <w:t>GET – Get_Task</w:t>
        </w:r>
        <w:r>
          <w:rPr>
            <w:noProof/>
            <w:webHidden/>
          </w:rPr>
          <w:tab/>
        </w:r>
        <w:r>
          <w:rPr>
            <w:noProof/>
            <w:webHidden/>
          </w:rPr>
          <w:fldChar w:fldCharType="begin"/>
        </w:r>
        <w:r>
          <w:rPr>
            <w:noProof/>
            <w:webHidden/>
          </w:rPr>
          <w:instrText xml:space="preserve"> PAGEREF _Toc216799813 \h </w:instrText>
        </w:r>
        <w:r>
          <w:rPr>
            <w:noProof/>
            <w:webHidden/>
          </w:rPr>
        </w:r>
        <w:r>
          <w:rPr>
            <w:noProof/>
            <w:webHidden/>
          </w:rPr>
          <w:fldChar w:fldCharType="separate"/>
        </w:r>
        <w:r w:rsidR="00AB3C92">
          <w:rPr>
            <w:noProof/>
            <w:webHidden/>
          </w:rPr>
          <w:t>8</w:t>
        </w:r>
        <w:r>
          <w:rPr>
            <w:noProof/>
            <w:webHidden/>
          </w:rPr>
          <w:fldChar w:fldCharType="end"/>
        </w:r>
      </w:hyperlink>
    </w:p>
    <w:p w14:paraId="1B74CAF3" w14:textId="76BF1BEA"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4" w:history="1">
        <w:r w:rsidRPr="00784ED8">
          <w:rPr>
            <w:rStyle w:val="Hyperlink"/>
            <w:noProof/>
          </w:rPr>
          <w:t>GET – Get_Task_Details</w:t>
        </w:r>
        <w:r>
          <w:rPr>
            <w:noProof/>
            <w:webHidden/>
          </w:rPr>
          <w:tab/>
        </w:r>
        <w:r>
          <w:rPr>
            <w:noProof/>
            <w:webHidden/>
          </w:rPr>
          <w:fldChar w:fldCharType="begin"/>
        </w:r>
        <w:r>
          <w:rPr>
            <w:noProof/>
            <w:webHidden/>
          </w:rPr>
          <w:instrText xml:space="preserve"> PAGEREF _Toc216799814 \h </w:instrText>
        </w:r>
        <w:r>
          <w:rPr>
            <w:noProof/>
            <w:webHidden/>
          </w:rPr>
        </w:r>
        <w:r>
          <w:rPr>
            <w:noProof/>
            <w:webHidden/>
          </w:rPr>
          <w:fldChar w:fldCharType="separate"/>
        </w:r>
        <w:r w:rsidR="00AB3C92">
          <w:rPr>
            <w:noProof/>
            <w:webHidden/>
          </w:rPr>
          <w:t>9</w:t>
        </w:r>
        <w:r>
          <w:rPr>
            <w:noProof/>
            <w:webHidden/>
          </w:rPr>
          <w:fldChar w:fldCharType="end"/>
        </w:r>
      </w:hyperlink>
    </w:p>
    <w:p w14:paraId="6A9A833C" w14:textId="15ECAAB7"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5" w:history="1">
        <w:r w:rsidRPr="00784ED8">
          <w:rPr>
            <w:rStyle w:val="Hyperlink"/>
            <w:noProof/>
          </w:rPr>
          <w:t>POST – Register_Task</w:t>
        </w:r>
        <w:r>
          <w:rPr>
            <w:noProof/>
            <w:webHidden/>
          </w:rPr>
          <w:tab/>
        </w:r>
        <w:r>
          <w:rPr>
            <w:noProof/>
            <w:webHidden/>
          </w:rPr>
          <w:fldChar w:fldCharType="begin"/>
        </w:r>
        <w:r>
          <w:rPr>
            <w:noProof/>
            <w:webHidden/>
          </w:rPr>
          <w:instrText xml:space="preserve"> PAGEREF _Toc216799815 \h </w:instrText>
        </w:r>
        <w:r>
          <w:rPr>
            <w:noProof/>
            <w:webHidden/>
          </w:rPr>
        </w:r>
        <w:r>
          <w:rPr>
            <w:noProof/>
            <w:webHidden/>
          </w:rPr>
          <w:fldChar w:fldCharType="separate"/>
        </w:r>
        <w:r w:rsidR="00AB3C92">
          <w:rPr>
            <w:noProof/>
            <w:webHidden/>
          </w:rPr>
          <w:t>10</w:t>
        </w:r>
        <w:r>
          <w:rPr>
            <w:noProof/>
            <w:webHidden/>
          </w:rPr>
          <w:fldChar w:fldCharType="end"/>
        </w:r>
      </w:hyperlink>
    </w:p>
    <w:p w14:paraId="44A98AC6" w14:textId="34AC5A6D"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6" w:history="1">
        <w:r w:rsidRPr="00784ED8">
          <w:rPr>
            <w:rStyle w:val="Hyperlink"/>
            <w:noProof/>
          </w:rPr>
          <w:t>PUT – Update_Task</w:t>
        </w:r>
        <w:r>
          <w:rPr>
            <w:noProof/>
            <w:webHidden/>
          </w:rPr>
          <w:tab/>
        </w:r>
        <w:r>
          <w:rPr>
            <w:noProof/>
            <w:webHidden/>
          </w:rPr>
          <w:fldChar w:fldCharType="begin"/>
        </w:r>
        <w:r>
          <w:rPr>
            <w:noProof/>
            <w:webHidden/>
          </w:rPr>
          <w:instrText xml:space="preserve"> PAGEREF _Toc216799816 \h </w:instrText>
        </w:r>
        <w:r>
          <w:rPr>
            <w:noProof/>
            <w:webHidden/>
          </w:rPr>
        </w:r>
        <w:r>
          <w:rPr>
            <w:noProof/>
            <w:webHidden/>
          </w:rPr>
          <w:fldChar w:fldCharType="separate"/>
        </w:r>
        <w:r w:rsidR="00AB3C92">
          <w:rPr>
            <w:noProof/>
            <w:webHidden/>
          </w:rPr>
          <w:t>11</w:t>
        </w:r>
        <w:r>
          <w:rPr>
            <w:noProof/>
            <w:webHidden/>
          </w:rPr>
          <w:fldChar w:fldCharType="end"/>
        </w:r>
      </w:hyperlink>
    </w:p>
    <w:p w14:paraId="373D945D" w14:textId="07684F08"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7" w:history="1">
        <w:r w:rsidRPr="00784ED8">
          <w:rPr>
            <w:rStyle w:val="Hyperlink"/>
            <w:noProof/>
          </w:rPr>
          <w:t>DELETE – Delete_Task</w:t>
        </w:r>
        <w:r>
          <w:rPr>
            <w:noProof/>
            <w:webHidden/>
          </w:rPr>
          <w:tab/>
        </w:r>
        <w:r>
          <w:rPr>
            <w:noProof/>
            <w:webHidden/>
          </w:rPr>
          <w:fldChar w:fldCharType="begin"/>
        </w:r>
        <w:r>
          <w:rPr>
            <w:noProof/>
            <w:webHidden/>
          </w:rPr>
          <w:instrText xml:space="preserve"> PAGEREF _Toc216799817 \h </w:instrText>
        </w:r>
        <w:r>
          <w:rPr>
            <w:noProof/>
            <w:webHidden/>
          </w:rPr>
        </w:r>
        <w:r>
          <w:rPr>
            <w:noProof/>
            <w:webHidden/>
          </w:rPr>
          <w:fldChar w:fldCharType="separate"/>
        </w:r>
        <w:r w:rsidR="00AB3C92">
          <w:rPr>
            <w:noProof/>
            <w:webHidden/>
          </w:rPr>
          <w:t>12</w:t>
        </w:r>
        <w:r>
          <w:rPr>
            <w:noProof/>
            <w:webHidden/>
          </w:rPr>
          <w:fldChar w:fldCharType="end"/>
        </w:r>
      </w:hyperlink>
    </w:p>
    <w:p w14:paraId="507183BC" w14:textId="417CCDAE"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18" w:history="1">
        <w:r w:rsidRPr="00784ED8">
          <w:rPr>
            <w:rStyle w:val="Hyperlink"/>
            <w:noProof/>
          </w:rPr>
          <w:t>GET – GetJobDetails</w:t>
        </w:r>
        <w:r>
          <w:rPr>
            <w:noProof/>
            <w:webHidden/>
          </w:rPr>
          <w:tab/>
        </w:r>
        <w:r>
          <w:rPr>
            <w:noProof/>
            <w:webHidden/>
          </w:rPr>
          <w:fldChar w:fldCharType="begin"/>
        </w:r>
        <w:r>
          <w:rPr>
            <w:noProof/>
            <w:webHidden/>
          </w:rPr>
          <w:instrText xml:space="preserve"> PAGEREF _Toc216799818 \h </w:instrText>
        </w:r>
        <w:r>
          <w:rPr>
            <w:noProof/>
            <w:webHidden/>
          </w:rPr>
        </w:r>
        <w:r>
          <w:rPr>
            <w:noProof/>
            <w:webHidden/>
          </w:rPr>
          <w:fldChar w:fldCharType="separate"/>
        </w:r>
        <w:r w:rsidR="00AB3C92">
          <w:rPr>
            <w:noProof/>
            <w:webHidden/>
          </w:rPr>
          <w:t>13</w:t>
        </w:r>
        <w:r>
          <w:rPr>
            <w:noProof/>
            <w:webHidden/>
          </w:rPr>
          <w:fldChar w:fldCharType="end"/>
        </w:r>
      </w:hyperlink>
    </w:p>
    <w:p w14:paraId="2DD795DF" w14:textId="433215D0"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19" w:history="1">
        <w:r w:rsidRPr="00784ED8">
          <w:rPr>
            <w:rStyle w:val="Hyperlink"/>
            <w:noProof/>
          </w:rPr>
          <w:t>Kafka Message Broker</w:t>
        </w:r>
        <w:r>
          <w:rPr>
            <w:noProof/>
            <w:webHidden/>
          </w:rPr>
          <w:tab/>
        </w:r>
        <w:r>
          <w:rPr>
            <w:noProof/>
            <w:webHidden/>
          </w:rPr>
          <w:fldChar w:fldCharType="begin"/>
        </w:r>
        <w:r>
          <w:rPr>
            <w:noProof/>
            <w:webHidden/>
          </w:rPr>
          <w:instrText xml:space="preserve"> PAGEREF _Toc216799819 \h </w:instrText>
        </w:r>
        <w:r>
          <w:rPr>
            <w:noProof/>
            <w:webHidden/>
          </w:rPr>
        </w:r>
        <w:r>
          <w:rPr>
            <w:noProof/>
            <w:webHidden/>
          </w:rPr>
          <w:fldChar w:fldCharType="separate"/>
        </w:r>
        <w:r w:rsidR="00AB3C92">
          <w:rPr>
            <w:noProof/>
            <w:webHidden/>
          </w:rPr>
          <w:t>14</w:t>
        </w:r>
        <w:r>
          <w:rPr>
            <w:noProof/>
            <w:webHidden/>
          </w:rPr>
          <w:fldChar w:fldCharType="end"/>
        </w:r>
      </w:hyperlink>
    </w:p>
    <w:p w14:paraId="429D45EE" w14:textId="6B1B7E89"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20" w:history="1">
        <w:r w:rsidRPr="00784ED8">
          <w:rPr>
            <w:rStyle w:val="Hyperlink"/>
            <w:noProof/>
          </w:rPr>
          <w:t>Sample Message</w:t>
        </w:r>
        <w:r>
          <w:rPr>
            <w:noProof/>
            <w:webHidden/>
          </w:rPr>
          <w:tab/>
        </w:r>
        <w:r>
          <w:rPr>
            <w:noProof/>
            <w:webHidden/>
          </w:rPr>
          <w:fldChar w:fldCharType="begin"/>
        </w:r>
        <w:r>
          <w:rPr>
            <w:noProof/>
            <w:webHidden/>
          </w:rPr>
          <w:instrText xml:space="preserve"> PAGEREF _Toc216799820 \h </w:instrText>
        </w:r>
        <w:r>
          <w:rPr>
            <w:noProof/>
            <w:webHidden/>
          </w:rPr>
        </w:r>
        <w:r>
          <w:rPr>
            <w:noProof/>
            <w:webHidden/>
          </w:rPr>
          <w:fldChar w:fldCharType="separate"/>
        </w:r>
        <w:r w:rsidR="00AB3C92">
          <w:rPr>
            <w:noProof/>
            <w:webHidden/>
          </w:rPr>
          <w:t>14</w:t>
        </w:r>
        <w:r>
          <w:rPr>
            <w:noProof/>
            <w:webHidden/>
          </w:rPr>
          <w:fldChar w:fldCharType="end"/>
        </w:r>
      </w:hyperlink>
    </w:p>
    <w:p w14:paraId="2690A4F6" w14:textId="52AACD62"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21" w:history="1">
        <w:r w:rsidRPr="00784ED8">
          <w:rPr>
            <w:rStyle w:val="Hyperlink"/>
            <w:noProof/>
          </w:rPr>
          <w:t>Database Tables</w:t>
        </w:r>
        <w:r>
          <w:rPr>
            <w:noProof/>
            <w:webHidden/>
          </w:rPr>
          <w:tab/>
        </w:r>
        <w:r>
          <w:rPr>
            <w:noProof/>
            <w:webHidden/>
          </w:rPr>
          <w:fldChar w:fldCharType="begin"/>
        </w:r>
        <w:r>
          <w:rPr>
            <w:noProof/>
            <w:webHidden/>
          </w:rPr>
          <w:instrText xml:space="preserve"> PAGEREF _Toc216799821 \h </w:instrText>
        </w:r>
        <w:r>
          <w:rPr>
            <w:noProof/>
            <w:webHidden/>
          </w:rPr>
        </w:r>
        <w:r>
          <w:rPr>
            <w:noProof/>
            <w:webHidden/>
          </w:rPr>
          <w:fldChar w:fldCharType="separate"/>
        </w:r>
        <w:r w:rsidR="00AB3C92">
          <w:rPr>
            <w:noProof/>
            <w:webHidden/>
          </w:rPr>
          <w:t>15</w:t>
        </w:r>
        <w:r>
          <w:rPr>
            <w:noProof/>
            <w:webHidden/>
          </w:rPr>
          <w:fldChar w:fldCharType="end"/>
        </w:r>
      </w:hyperlink>
    </w:p>
    <w:p w14:paraId="1615419E" w14:textId="7E0B24AD" w:rsidR="007E411D" w:rsidRDefault="007E411D">
      <w:pPr>
        <w:pStyle w:val="TOC1"/>
        <w:tabs>
          <w:tab w:val="right" w:leader="dot" w:pos="10790"/>
        </w:tabs>
        <w:rPr>
          <w:rFonts w:asciiTheme="minorHAnsi" w:eastAsiaTheme="minorEastAsia" w:hAnsiTheme="minorHAnsi"/>
          <w:noProof/>
          <w:sz w:val="24"/>
          <w:szCs w:val="24"/>
          <w:lang w:val="en-IN" w:eastAsia="en-IN"/>
        </w:rPr>
      </w:pPr>
      <w:hyperlink w:anchor="_Toc216799822" w:history="1">
        <w:r w:rsidRPr="00784ED8">
          <w:rPr>
            <w:rStyle w:val="Hyperlink"/>
            <w:noProof/>
          </w:rPr>
          <w:t>Deployment</w:t>
        </w:r>
        <w:r>
          <w:rPr>
            <w:noProof/>
            <w:webHidden/>
          </w:rPr>
          <w:tab/>
        </w:r>
        <w:r>
          <w:rPr>
            <w:noProof/>
            <w:webHidden/>
          </w:rPr>
          <w:fldChar w:fldCharType="begin"/>
        </w:r>
        <w:r>
          <w:rPr>
            <w:noProof/>
            <w:webHidden/>
          </w:rPr>
          <w:instrText xml:space="preserve"> PAGEREF _Toc216799822 \h </w:instrText>
        </w:r>
        <w:r>
          <w:rPr>
            <w:noProof/>
            <w:webHidden/>
          </w:rPr>
        </w:r>
        <w:r>
          <w:rPr>
            <w:noProof/>
            <w:webHidden/>
          </w:rPr>
          <w:fldChar w:fldCharType="separate"/>
        </w:r>
        <w:r w:rsidR="00AB3C92">
          <w:rPr>
            <w:noProof/>
            <w:webHidden/>
          </w:rPr>
          <w:t>16</w:t>
        </w:r>
        <w:r>
          <w:rPr>
            <w:noProof/>
            <w:webHidden/>
          </w:rPr>
          <w:fldChar w:fldCharType="end"/>
        </w:r>
      </w:hyperlink>
    </w:p>
    <w:p w14:paraId="4883127B" w14:textId="4D355024" w:rsidR="007E411D" w:rsidRDefault="007E411D">
      <w:pPr>
        <w:pStyle w:val="TOC2"/>
        <w:tabs>
          <w:tab w:val="right" w:leader="dot" w:pos="10790"/>
        </w:tabs>
        <w:rPr>
          <w:rFonts w:asciiTheme="minorHAnsi" w:eastAsiaTheme="minorEastAsia" w:hAnsiTheme="minorHAnsi"/>
          <w:noProof/>
          <w:sz w:val="24"/>
          <w:szCs w:val="24"/>
          <w:lang w:val="en-IN" w:eastAsia="en-IN"/>
        </w:rPr>
      </w:pPr>
      <w:hyperlink w:anchor="_Toc216799823" w:history="1">
        <w:r w:rsidRPr="00784ED8">
          <w:rPr>
            <w:rStyle w:val="Hyperlink"/>
            <w:noProof/>
          </w:rPr>
          <w:t>Use Case Scheduling SmartKPIs</w:t>
        </w:r>
        <w:r>
          <w:rPr>
            <w:noProof/>
            <w:webHidden/>
          </w:rPr>
          <w:tab/>
        </w:r>
        <w:r>
          <w:rPr>
            <w:noProof/>
            <w:webHidden/>
          </w:rPr>
          <w:fldChar w:fldCharType="begin"/>
        </w:r>
        <w:r>
          <w:rPr>
            <w:noProof/>
            <w:webHidden/>
          </w:rPr>
          <w:instrText xml:space="preserve"> PAGEREF _Toc216799823 \h </w:instrText>
        </w:r>
        <w:r>
          <w:rPr>
            <w:noProof/>
            <w:webHidden/>
          </w:rPr>
        </w:r>
        <w:r>
          <w:rPr>
            <w:noProof/>
            <w:webHidden/>
          </w:rPr>
          <w:fldChar w:fldCharType="separate"/>
        </w:r>
        <w:r w:rsidR="00AB3C92">
          <w:rPr>
            <w:noProof/>
            <w:webHidden/>
          </w:rPr>
          <w:t>16</w:t>
        </w:r>
        <w:r>
          <w:rPr>
            <w:noProof/>
            <w:webHidden/>
          </w:rPr>
          <w:fldChar w:fldCharType="end"/>
        </w:r>
      </w:hyperlink>
    </w:p>
    <w:p w14:paraId="6603F97F" w14:textId="6768C87B" w:rsidR="00D63D9F" w:rsidRDefault="00E84C8F" w:rsidP="00150D2D">
      <w:pPr>
        <w:tabs>
          <w:tab w:val="right" w:leader="dot" w:pos="10620"/>
        </w:tabs>
        <w:sectPr w:rsidR="00D63D9F" w:rsidSect="0047099C">
          <w:pgSz w:w="12240" w:h="15840" w:code="1"/>
          <w:pgMar w:top="1440" w:right="720" w:bottom="1440" w:left="720" w:header="720" w:footer="720" w:gutter="0"/>
          <w:cols w:sep="1" w:space="720"/>
          <w:docGrid w:linePitch="360"/>
        </w:sectPr>
      </w:pPr>
      <w:r>
        <w:rPr>
          <w:lang w:val="en-GB"/>
        </w:rPr>
        <w:fldChar w:fldCharType="end"/>
      </w:r>
    </w:p>
    <w:p w14:paraId="3E26453B" w14:textId="07666A67" w:rsidR="00DE2E12" w:rsidRDefault="00564CDE" w:rsidP="006C4C4D">
      <w:pPr>
        <w:pStyle w:val="Heading1"/>
      </w:pPr>
      <w:bookmarkStart w:id="3" w:name="_Toc216799796"/>
      <w:r>
        <w:lastRenderedPageBreak/>
        <w:t>Introduction</w:t>
      </w:r>
      <w:bookmarkEnd w:id="3"/>
    </w:p>
    <w:p w14:paraId="2E4FD196" w14:textId="3A4A73DE" w:rsidR="00352C0A" w:rsidRPr="00567F02" w:rsidRDefault="00352C0A" w:rsidP="00567F02">
      <w:r w:rsidRPr="00567F02">
        <w:t xml:space="preserve">Accenture Operations Twin (AOT) is a collection of software accelerators and tools </w:t>
      </w:r>
      <w:r w:rsidR="004674C1" w:rsidRPr="00567F02">
        <w:t>that</w:t>
      </w:r>
      <w:r w:rsidRPr="00567F02">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F97AAC3" w14:textId="62A7CD91" w:rsidR="00FD7DE9" w:rsidRPr="00567F02" w:rsidRDefault="0B1A2D9F" w:rsidP="00567F02">
      <w:r w:rsidRPr="00567F02">
        <w:t xml:space="preserve">The </w:t>
      </w:r>
      <w:r w:rsidR="3A4879AE" w:rsidRPr="00567F02">
        <w:t xml:space="preserve">Generic </w:t>
      </w:r>
      <w:r w:rsidRPr="00567F02">
        <w:t>Scheduler Microservice is a service designed to facilitate task scheduling</w:t>
      </w:r>
      <w:r w:rsidR="7856EAE9" w:rsidRPr="00567F02">
        <w:t xml:space="preserve">. It allows </w:t>
      </w:r>
      <w:r w:rsidRPr="00567F02">
        <w:t xml:space="preserve">users to schedule tasks </w:t>
      </w:r>
      <w:r w:rsidR="7856EAE9" w:rsidRPr="00567F02">
        <w:t>for execution</w:t>
      </w:r>
      <w:r w:rsidRPr="00567F02">
        <w:t xml:space="preserve"> at specific intervals or on specific dates. </w:t>
      </w:r>
      <w:r w:rsidR="00D25EDE" w:rsidRPr="00567F02">
        <w:t>As a part of AOT, it is utilized by other AOT components</w:t>
      </w:r>
      <w:r w:rsidR="00215A76" w:rsidRPr="00567F02">
        <w:t xml:space="preserve">, mainly </w:t>
      </w:r>
      <w:r w:rsidR="009B03AE" w:rsidRPr="00567F02">
        <w:t xml:space="preserve">Smart KPIs and </w:t>
      </w:r>
      <w:r w:rsidR="00D25EDE" w:rsidRPr="00567F02">
        <w:t xml:space="preserve">Intelligent Advisor, </w:t>
      </w:r>
      <w:r w:rsidR="00917206" w:rsidRPr="00567F02">
        <w:t xml:space="preserve">to </w:t>
      </w:r>
      <w:r w:rsidR="006118D4" w:rsidRPr="00567F02">
        <w:t>schedule</w:t>
      </w:r>
      <w:r w:rsidR="00C972CA" w:rsidRPr="00567F02">
        <w:t xml:space="preserve"> tasks</w:t>
      </w:r>
      <w:r w:rsidR="00215A76" w:rsidRPr="00567F02">
        <w:t xml:space="preserve"> such as</w:t>
      </w:r>
      <w:r w:rsidR="00C972CA" w:rsidRPr="00567F02">
        <w:t xml:space="preserve"> </w:t>
      </w:r>
      <w:r w:rsidR="00917206" w:rsidRPr="00567F02">
        <w:t>perform</w:t>
      </w:r>
      <w:r w:rsidR="00C972CA" w:rsidRPr="00567F02">
        <w:t>ing</w:t>
      </w:r>
      <w:r w:rsidR="00D25EDE" w:rsidRPr="00567F02">
        <w:t xml:space="preserve"> KPI calculations</w:t>
      </w:r>
      <w:r w:rsidR="009B03AE" w:rsidRPr="00567F02">
        <w:t xml:space="preserve"> and generating insights</w:t>
      </w:r>
      <w:r w:rsidR="00D25EDE" w:rsidRPr="00567F02">
        <w:t>.</w:t>
      </w:r>
    </w:p>
    <w:p w14:paraId="710CE7AB" w14:textId="77777777" w:rsidR="009F45A8" w:rsidRPr="009E743E" w:rsidRDefault="009F45A8" w:rsidP="009E743E">
      <w:pPr>
        <w:pStyle w:val="Heading2"/>
      </w:pPr>
      <w:bookmarkStart w:id="4" w:name="_Toc142910894"/>
      <w:bookmarkStart w:id="5" w:name="_Toc216799797"/>
      <w:r w:rsidRPr="009E743E">
        <w:t>Purpose</w:t>
      </w:r>
      <w:bookmarkEnd w:id="5"/>
    </w:p>
    <w:p w14:paraId="172073E0" w14:textId="2A25F7B8" w:rsidR="009F45A8" w:rsidRPr="00567F02" w:rsidRDefault="00061FCD" w:rsidP="00061FCD">
      <w:r w:rsidRPr="00061FCD">
        <w:rPr>
          <w:color w:val="000000"/>
        </w:rPr>
        <w:t>This document provides parameters and examples for integrating, configuring, and deploying AOT’s Generic Scheduler in an application.</w:t>
      </w:r>
    </w:p>
    <w:p w14:paraId="0E76F628" w14:textId="394E512A" w:rsidR="00B7452B" w:rsidRPr="00726C92" w:rsidRDefault="00B7452B" w:rsidP="00726C92">
      <w:pPr>
        <w:pStyle w:val="Heading2"/>
      </w:pPr>
      <w:bookmarkStart w:id="6" w:name="_Toc216799798"/>
      <w:r w:rsidRPr="00726C92">
        <w:t>Target Audience</w:t>
      </w:r>
      <w:bookmarkEnd w:id="4"/>
      <w:bookmarkEnd w:id="6"/>
    </w:p>
    <w:p w14:paraId="77952B84" w14:textId="57649A62" w:rsidR="00AA031C" w:rsidRDefault="00AA031C" w:rsidP="00FF689B">
      <w:pPr>
        <w:pStyle w:val="ListParagraph"/>
        <w:numPr>
          <w:ilvl w:val="0"/>
          <w:numId w:val="27"/>
        </w:numPr>
        <w:spacing w:before="20" w:after="20"/>
      </w:pPr>
      <w:r w:rsidRPr="001A1E3A">
        <w:t>Developers</w:t>
      </w:r>
    </w:p>
    <w:p w14:paraId="5648827C" w14:textId="0F07B7E4" w:rsidR="001A1E3A" w:rsidRDefault="001A1E3A" w:rsidP="00FF689B">
      <w:pPr>
        <w:pStyle w:val="ListParagraph"/>
        <w:numPr>
          <w:ilvl w:val="0"/>
          <w:numId w:val="27"/>
        </w:numPr>
        <w:spacing w:before="20" w:after="20"/>
      </w:pPr>
      <w:r>
        <w:t>Application Architects</w:t>
      </w:r>
    </w:p>
    <w:p w14:paraId="448D108A" w14:textId="74BEF2CD" w:rsidR="001A1E3A" w:rsidRPr="001A1E3A" w:rsidRDefault="001A1E3A" w:rsidP="00FF689B">
      <w:pPr>
        <w:pStyle w:val="ListParagraph"/>
        <w:numPr>
          <w:ilvl w:val="0"/>
          <w:numId w:val="27"/>
        </w:numPr>
        <w:spacing w:before="20" w:after="20"/>
      </w:pPr>
      <w:r>
        <w:t>Dev</w:t>
      </w:r>
      <w:r w:rsidR="00426CFA">
        <w:t>O</w:t>
      </w:r>
      <w:r>
        <w:t>ps Engineers</w:t>
      </w:r>
    </w:p>
    <w:p w14:paraId="5C02C2DD" w14:textId="494E9982" w:rsidR="00B7452B" w:rsidRDefault="00B7452B" w:rsidP="00930D1A">
      <w:pPr>
        <w:pStyle w:val="Heading2"/>
      </w:pPr>
      <w:bookmarkStart w:id="7" w:name="_Toc216799799"/>
      <w:r>
        <w:t>Prerequisites</w:t>
      </w:r>
      <w:bookmarkEnd w:id="7"/>
    </w:p>
    <w:p w14:paraId="5AED1C4C" w14:textId="3591F1E5" w:rsidR="00AA031C" w:rsidRPr="008135C0" w:rsidRDefault="00AA031C" w:rsidP="00FF689B">
      <w:pPr>
        <w:pStyle w:val="ListParagraph"/>
        <w:numPr>
          <w:ilvl w:val="0"/>
          <w:numId w:val="7"/>
        </w:numPr>
        <w:spacing w:before="20" w:after="20"/>
        <w:rPr>
          <w:shd w:val="clear" w:color="auto" w:fill="FFFFFF"/>
        </w:rPr>
      </w:pPr>
      <w:r>
        <w:rPr>
          <w:shd w:val="clear" w:color="auto" w:fill="FFFFFF"/>
        </w:rPr>
        <w:t>JSON</w:t>
      </w:r>
      <w:r w:rsidRPr="008135C0">
        <w:rPr>
          <w:shd w:val="clear" w:color="auto" w:fill="FFFFFF"/>
        </w:rPr>
        <w:t xml:space="preserve"> file with attributes to create asset hierarchy</w:t>
      </w:r>
    </w:p>
    <w:p w14:paraId="5563883F" w14:textId="77777777" w:rsidR="00AA031C" w:rsidRDefault="00AA031C" w:rsidP="00FF689B">
      <w:pPr>
        <w:pStyle w:val="ListParagraph"/>
        <w:numPr>
          <w:ilvl w:val="0"/>
          <w:numId w:val="7"/>
        </w:numPr>
        <w:spacing w:before="20" w:after="20"/>
        <w:rPr>
          <w:shd w:val="clear" w:color="auto" w:fill="FFFFFF"/>
        </w:rPr>
      </w:pPr>
      <w:r>
        <w:rPr>
          <w:shd w:val="clear" w:color="auto" w:fill="FFFFFF"/>
        </w:rPr>
        <w:t>P</w:t>
      </w:r>
      <w:r w:rsidRPr="008135C0">
        <w:rPr>
          <w:shd w:val="clear" w:color="auto" w:fill="FFFFFF"/>
        </w:rPr>
        <w:t>ython SDK file as function code</w:t>
      </w:r>
    </w:p>
    <w:p w14:paraId="666EAB28" w14:textId="3C189390" w:rsidR="00AA031C" w:rsidRDefault="00887164" w:rsidP="00FF689B">
      <w:pPr>
        <w:pStyle w:val="ListParagraph"/>
        <w:numPr>
          <w:ilvl w:val="0"/>
          <w:numId w:val="7"/>
        </w:numPr>
        <w:spacing w:before="20" w:after="20"/>
        <w:rPr>
          <w:rFonts w:asciiTheme="minorHAnsi" w:eastAsiaTheme="minorEastAsia" w:hAnsiTheme="minorHAnsi"/>
          <w:shd w:val="clear" w:color="auto" w:fill="FFFFFF"/>
        </w:rPr>
      </w:pPr>
      <w:r>
        <w:rPr>
          <w:shd w:val="clear" w:color="auto" w:fill="FFFFFF"/>
        </w:rPr>
        <w:t xml:space="preserve">If deployed on CDF, access </w:t>
      </w:r>
      <w:r w:rsidR="00AA031C">
        <w:rPr>
          <w:shd w:val="clear" w:color="auto" w:fill="FFFFFF"/>
        </w:rPr>
        <w:t xml:space="preserve">to </w:t>
      </w:r>
      <w:r w:rsidR="00917206">
        <w:rPr>
          <w:shd w:val="clear" w:color="auto" w:fill="FFFFFF"/>
        </w:rPr>
        <w:t xml:space="preserve">the </w:t>
      </w:r>
      <w:hyperlink r:id="rId15">
        <w:r w:rsidR="00AA031C" w:rsidRPr="6A3AF439">
          <w:rPr>
            <w:rStyle w:val="Hyperlink"/>
          </w:rPr>
          <w:t>CDF portal</w:t>
        </w:r>
      </w:hyperlink>
    </w:p>
    <w:p w14:paraId="3EA9084E" w14:textId="185AC03B" w:rsidR="00AA031C" w:rsidRPr="008135C0" w:rsidRDefault="00AA031C" w:rsidP="00FF689B">
      <w:pPr>
        <w:pStyle w:val="ListParagraph"/>
        <w:numPr>
          <w:ilvl w:val="0"/>
          <w:numId w:val="7"/>
        </w:numPr>
        <w:spacing w:before="20" w:after="20"/>
        <w:rPr>
          <w:shd w:val="clear" w:color="auto" w:fill="FFFFFF"/>
        </w:rPr>
      </w:pPr>
      <w:r>
        <w:rPr>
          <w:shd w:val="clear" w:color="auto" w:fill="FFFFFF"/>
        </w:rPr>
        <w:t xml:space="preserve">Access to </w:t>
      </w:r>
      <w:r w:rsidR="00917206">
        <w:rPr>
          <w:shd w:val="clear" w:color="auto" w:fill="FFFFFF"/>
        </w:rPr>
        <w:t>the</w:t>
      </w:r>
      <w:r>
        <w:rPr>
          <w:shd w:val="clear" w:color="auto" w:fill="FFFFFF"/>
        </w:rPr>
        <w:t xml:space="preserve"> </w:t>
      </w:r>
      <w:hyperlink r:id="rId16" w:history="1">
        <w:r w:rsidRPr="00D271C1">
          <w:rPr>
            <w:rStyle w:val="Hyperlink"/>
            <w:rFonts w:cs="Arial"/>
            <w:shd w:val="clear" w:color="auto" w:fill="FFFFFF"/>
          </w:rPr>
          <w:t>GIT repository</w:t>
        </w:r>
      </w:hyperlink>
    </w:p>
    <w:p w14:paraId="670A6A84" w14:textId="4A4A8A95" w:rsidR="00AA2A62" w:rsidRDefault="00AA2A62" w:rsidP="00930D1A">
      <w:pPr>
        <w:pStyle w:val="Heading2"/>
      </w:pPr>
      <w:bookmarkStart w:id="8" w:name="_Toc216799800"/>
      <w:r>
        <w:t>Contacts</w:t>
      </w:r>
      <w:bookmarkEnd w:id="8"/>
    </w:p>
    <w:p w14:paraId="2D6A927C" w14:textId="69D638DB" w:rsidR="00B76257" w:rsidRDefault="00B76257" w:rsidP="00FF689B">
      <w:pPr>
        <w:pStyle w:val="ListParagraph"/>
        <w:numPr>
          <w:ilvl w:val="0"/>
          <w:numId w:val="18"/>
        </w:numPr>
        <w:spacing w:before="20" w:after="20"/>
        <w:rPr>
          <w:lang w:val="en-GB"/>
        </w:rPr>
      </w:pPr>
      <w:hyperlink r:id="rId17" w:history="1">
        <w:r w:rsidRPr="002951C5">
          <w:rPr>
            <w:rStyle w:val="Hyperlink"/>
            <w:rFonts w:cs="Arial"/>
            <w:lang w:val="en-GB"/>
          </w:rPr>
          <w:t>nithya.arumugham@accenture.com</w:t>
        </w:r>
      </w:hyperlink>
    </w:p>
    <w:p w14:paraId="3241F8AB" w14:textId="617DAD34" w:rsidR="004E4D41" w:rsidRPr="00460E4F" w:rsidRDefault="0073436F" w:rsidP="00FF689B">
      <w:pPr>
        <w:pStyle w:val="ListParagraph"/>
        <w:numPr>
          <w:ilvl w:val="0"/>
          <w:numId w:val="18"/>
        </w:numPr>
        <w:spacing w:before="20" w:after="20"/>
        <w:rPr>
          <w:lang w:val="en-GB"/>
        </w:rPr>
      </w:pPr>
      <w:hyperlink r:id="rId18" w:history="1">
        <w:r w:rsidRPr="00973D42">
          <w:rPr>
            <w:rStyle w:val="Hyperlink"/>
          </w:rPr>
          <w:t>swati.verma.aneja@accenture.com</w:t>
        </w:r>
      </w:hyperlink>
      <w:r w:rsidR="00A50005" w:rsidRPr="004E4D41">
        <w:t xml:space="preserve"> </w:t>
      </w:r>
    </w:p>
    <w:p w14:paraId="5AB49887" w14:textId="0C07365C" w:rsidR="00AA2A62" w:rsidRDefault="00AA2A62" w:rsidP="00930D1A">
      <w:pPr>
        <w:pStyle w:val="Heading2"/>
      </w:pPr>
      <w:bookmarkStart w:id="9" w:name="_Toc216799801"/>
      <w:r>
        <w:t>Related Links</w:t>
      </w:r>
      <w:bookmarkEnd w:id="9"/>
    </w:p>
    <w:p w14:paraId="265973C4" w14:textId="126BE6E6" w:rsidR="006B56B7" w:rsidRDefault="006B56B7" w:rsidP="00FF689B">
      <w:pPr>
        <w:pStyle w:val="ListParagraph"/>
        <w:numPr>
          <w:ilvl w:val="0"/>
          <w:numId w:val="19"/>
        </w:numPr>
        <w:spacing w:before="20" w:after="20"/>
        <w:rPr>
          <w:lang w:val="en-GB"/>
        </w:rPr>
      </w:pPr>
      <w:hyperlink r:id="rId19" w:history="1">
        <w:r w:rsidRPr="008B1E4E">
          <w:rPr>
            <w:rStyle w:val="Hyperlink"/>
            <w:rFonts w:cs="Arial"/>
            <w:lang w:val="en-GB"/>
          </w:rPr>
          <w:t>AOT IX Developer Hub Resources</w:t>
        </w:r>
      </w:hyperlink>
    </w:p>
    <w:p w14:paraId="4AC71963" w14:textId="25E880F4" w:rsidR="006B56B7" w:rsidRDefault="006B56B7" w:rsidP="00FF689B">
      <w:pPr>
        <w:pStyle w:val="ListParagraph"/>
        <w:numPr>
          <w:ilvl w:val="0"/>
          <w:numId w:val="19"/>
        </w:numPr>
        <w:spacing w:before="20" w:after="20"/>
        <w:rPr>
          <w:lang w:val="en-GB"/>
        </w:rPr>
      </w:pPr>
      <w:hyperlink r:id="rId20" w:history="1">
        <w:r w:rsidRPr="00444FB2">
          <w:rPr>
            <w:rStyle w:val="Hyperlink"/>
            <w:rFonts w:cs="Arial"/>
            <w:lang w:val="en-GB"/>
          </w:rPr>
          <w:t>AOT Release Notes</w:t>
        </w:r>
      </w:hyperlink>
    </w:p>
    <w:p w14:paraId="0394344F" w14:textId="7B7A2D4F" w:rsidR="00121BD8" w:rsidRDefault="00121BD8" w:rsidP="00FF689B">
      <w:pPr>
        <w:pStyle w:val="ListParagraph"/>
        <w:numPr>
          <w:ilvl w:val="0"/>
          <w:numId w:val="19"/>
        </w:numPr>
        <w:spacing w:before="20" w:after="20"/>
        <w:rPr>
          <w:lang w:val="en-GB"/>
        </w:rPr>
      </w:pPr>
      <w:hyperlink r:id="rId21" w:history="1">
        <w:r w:rsidRPr="00121BD8">
          <w:rPr>
            <w:rStyle w:val="Hyperlink"/>
            <w:rFonts w:cs="Arial"/>
            <w:lang w:val="en-GB"/>
          </w:rPr>
          <w:t>Cognite Documentation</w:t>
        </w:r>
      </w:hyperlink>
    </w:p>
    <w:p w14:paraId="28DBB068" w14:textId="0C8C92A0" w:rsidR="00AC6BF6" w:rsidRPr="00726C92" w:rsidRDefault="00AC6BF6" w:rsidP="00A06330">
      <w:pPr>
        <w:pStyle w:val="Heading2"/>
        <w:spacing w:before="120"/>
      </w:pPr>
      <w:bookmarkStart w:id="10" w:name="_Toc216799802"/>
      <w:r w:rsidRPr="00726C92">
        <w:t>Repository</w:t>
      </w:r>
      <w:bookmarkEnd w:id="10"/>
    </w:p>
    <w:p w14:paraId="0F0B5C40" w14:textId="77777777" w:rsidR="00AC6BF6" w:rsidRPr="0006259F" w:rsidRDefault="00AC6BF6" w:rsidP="00AC6BF6">
      <w:pPr>
        <w:pStyle w:val="NOLIST1"/>
        <w:numPr>
          <w:ilvl w:val="0"/>
          <w:numId w:val="24"/>
        </w:numPr>
        <w:spacing w:before="20" w:after="20"/>
      </w:pPr>
      <w:r>
        <w:t>Git branch name: feature/generic-scheduler-service</w:t>
      </w:r>
    </w:p>
    <w:p w14:paraId="41DECE41" w14:textId="77777777" w:rsidR="00AC6BF6" w:rsidRPr="0006259F" w:rsidRDefault="00AC6BF6" w:rsidP="00AC6BF6">
      <w:pPr>
        <w:pStyle w:val="NOLIST1"/>
        <w:numPr>
          <w:ilvl w:val="0"/>
          <w:numId w:val="24"/>
        </w:numPr>
        <w:spacing w:before="20" w:after="20"/>
      </w:pPr>
      <w:r>
        <w:t xml:space="preserve">Git folder path: Git -&gt; Repos -&gt; Files -&gt; Common -&gt; GenericSchedulerService </w:t>
      </w:r>
    </w:p>
    <w:p w14:paraId="1B9B66A3" w14:textId="77777777" w:rsidR="00AC6BF6" w:rsidRPr="00CC0FB7" w:rsidRDefault="00AC6BF6" w:rsidP="00AC6BF6">
      <w:pPr>
        <w:pStyle w:val="NOLIST1"/>
        <w:numPr>
          <w:ilvl w:val="0"/>
          <w:numId w:val="24"/>
        </w:numPr>
        <w:spacing w:before="20" w:after="20"/>
        <w:rPr>
          <w:rFonts w:cs="Segoe UI"/>
        </w:rPr>
      </w:pPr>
      <w:r w:rsidRPr="00CC0FB7">
        <w:rPr>
          <w:rFonts w:cs="Segoe UI"/>
        </w:rPr>
        <w:t xml:space="preserve">Git folder link: </w:t>
      </w:r>
      <w:r w:rsidRPr="00CC0FB7">
        <w:br/>
      </w:r>
      <w:hyperlink r:id="rId22" w:history="1">
        <w:r w:rsidRPr="00CC0FB7">
          <w:rPr>
            <w:rStyle w:val="Hyperlink"/>
          </w:rPr>
          <w:t>MarilynVPlatform - Repos (azure.com)</w:t>
        </w:r>
      </w:hyperlink>
    </w:p>
    <w:p w14:paraId="36E2589D" w14:textId="77777777" w:rsidR="00460E4F" w:rsidRDefault="00460E4F" w:rsidP="00930D1A">
      <w:pPr>
        <w:pStyle w:val="Heading2"/>
      </w:pPr>
      <w:bookmarkStart w:id="11" w:name="_Toc216799803"/>
      <w:r>
        <w:t>Technology Stack</w:t>
      </w:r>
      <w:bookmarkEnd w:id="11"/>
    </w:p>
    <w:p w14:paraId="769AF297" w14:textId="77777777" w:rsidR="009E743E" w:rsidRPr="008922FF" w:rsidRDefault="009E743E" w:rsidP="00FF689B">
      <w:pPr>
        <w:pStyle w:val="ListParagraph"/>
        <w:numPr>
          <w:ilvl w:val="0"/>
          <w:numId w:val="24"/>
        </w:numPr>
        <w:spacing w:before="20" w:after="20"/>
        <w:rPr>
          <w:lang w:val="en-GB"/>
        </w:rPr>
      </w:pPr>
      <w:r w:rsidRPr="008922FF">
        <w:rPr>
          <w:lang w:val="en-GB"/>
        </w:rPr>
        <w:t>SqlAlch</w:t>
      </w:r>
      <w:r>
        <w:rPr>
          <w:lang w:val="en-GB"/>
        </w:rPr>
        <w:t>emy 1.4.18</w:t>
      </w:r>
    </w:p>
    <w:p w14:paraId="315985BD" w14:textId="77777777" w:rsidR="009E743E" w:rsidRPr="008922FF" w:rsidRDefault="009E743E" w:rsidP="00FF689B">
      <w:pPr>
        <w:pStyle w:val="ListParagraph"/>
        <w:numPr>
          <w:ilvl w:val="0"/>
          <w:numId w:val="24"/>
        </w:numPr>
        <w:spacing w:before="20" w:after="20"/>
        <w:rPr>
          <w:lang w:val="en-GB"/>
        </w:rPr>
      </w:pPr>
      <w:r w:rsidRPr="008922FF">
        <w:rPr>
          <w:lang w:val="en-GB"/>
        </w:rPr>
        <w:t>Flask</w:t>
      </w:r>
      <w:r>
        <w:rPr>
          <w:lang w:val="en-GB"/>
        </w:rPr>
        <w:t xml:space="preserve"> </w:t>
      </w:r>
      <w:r w:rsidRPr="008922FF">
        <w:rPr>
          <w:lang w:val="en-GB"/>
        </w:rPr>
        <w:t>2.2</w:t>
      </w:r>
    </w:p>
    <w:p w14:paraId="526C794D" w14:textId="77777777" w:rsidR="009E743E" w:rsidRPr="008922FF" w:rsidRDefault="009E743E" w:rsidP="00FF689B">
      <w:pPr>
        <w:pStyle w:val="ListParagraph"/>
        <w:numPr>
          <w:ilvl w:val="0"/>
          <w:numId w:val="24"/>
        </w:numPr>
        <w:spacing w:before="20" w:after="20"/>
        <w:rPr>
          <w:lang w:val="en-GB"/>
        </w:rPr>
      </w:pPr>
      <w:r w:rsidRPr="008922FF">
        <w:rPr>
          <w:lang w:val="en-GB"/>
        </w:rPr>
        <w:t>Flask-Migrate</w:t>
      </w:r>
      <w:r>
        <w:rPr>
          <w:lang w:val="en-GB"/>
        </w:rPr>
        <w:t xml:space="preserve"> </w:t>
      </w:r>
      <w:r w:rsidRPr="008922FF">
        <w:rPr>
          <w:lang w:val="en-GB"/>
        </w:rPr>
        <w:t>3.1.0</w:t>
      </w:r>
    </w:p>
    <w:p w14:paraId="2676706A" w14:textId="77777777" w:rsidR="009E743E" w:rsidRPr="008922FF" w:rsidRDefault="009E743E" w:rsidP="00FF689B">
      <w:pPr>
        <w:pStyle w:val="ListParagraph"/>
        <w:numPr>
          <w:ilvl w:val="0"/>
          <w:numId w:val="24"/>
        </w:numPr>
        <w:spacing w:before="20" w:after="20"/>
        <w:rPr>
          <w:lang w:val="en-GB"/>
        </w:rPr>
      </w:pPr>
      <w:r w:rsidRPr="008922FF">
        <w:rPr>
          <w:lang w:val="en-GB"/>
        </w:rPr>
        <w:t>flask-sqlalchemy</w:t>
      </w:r>
      <w:r>
        <w:rPr>
          <w:lang w:val="en-GB"/>
        </w:rPr>
        <w:t xml:space="preserve"> </w:t>
      </w:r>
      <w:r w:rsidRPr="008922FF">
        <w:rPr>
          <w:lang w:val="en-GB"/>
        </w:rPr>
        <w:t>3.0.2</w:t>
      </w:r>
    </w:p>
    <w:p w14:paraId="28C36C80" w14:textId="77777777" w:rsidR="009E743E" w:rsidRPr="008922FF" w:rsidRDefault="009E743E" w:rsidP="00FF689B">
      <w:pPr>
        <w:pStyle w:val="ListParagraph"/>
        <w:numPr>
          <w:ilvl w:val="0"/>
          <w:numId w:val="24"/>
        </w:numPr>
        <w:spacing w:before="20" w:after="20"/>
        <w:rPr>
          <w:lang w:val="en-GB"/>
        </w:rPr>
      </w:pPr>
      <w:r w:rsidRPr="008922FF">
        <w:rPr>
          <w:lang w:val="en-GB"/>
        </w:rPr>
        <w:t>Flask-RESTful</w:t>
      </w:r>
      <w:r>
        <w:rPr>
          <w:lang w:val="en-GB"/>
        </w:rPr>
        <w:t xml:space="preserve"> </w:t>
      </w:r>
      <w:r w:rsidRPr="008922FF">
        <w:rPr>
          <w:lang w:val="en-GB"/>
        </w:rPr>
        <w:t>0.3.9</w:t>
      </w:r>
    </w:p>
    <w:p w14:paraId="6C2623BE" w14:textId="77777777" w:rsidR="009E743E" w:rsidRPr="008922FF" w:rsidRDefault="009E743E" w:rsidP="00FF689B">
      <w:pPr>
        <w:pStyle w:val="ListParagraph"/>
        <w:numPr>
          <w:ilvl w:val="0"/>
          <w:numId w:val="24"/>
        </w:numPr>
        <w:spacing w:before="20" w:after="20"/>
        <w:rPr>
          <w:lang w:val="en-GB"/>
        </w:rPr>
      </w:pPr>
      <w:r w:rsidRPr="008922FF">
        <w:rPr>
          <w:lang w:val="en-GB"/>
        </w:rPr>
        <w:t>Pandas</w:t>
      </w:r>
      <w:r>
        <w:rPr>
          <w:lang w:val="en-GB"/>
        </w:rPr>
        <w:t xml:space="preserve"> </w:t>
      </w:r>
      <w:r w:rsidRPr="008922FF">
        <w:rPr>
          <w:lang w:val="en-GB"/>
        </w:rPr>
        <w:t>1.4.3</w:t>
      </w:r>
    </w:p>
    <w:p w14:paraId="0E36278A" w14:textId="77777777" w:rsidR="009E743E" w:rsidRPr="008922FF" w:rsidRDefault="009E743E" w:rsidP="00FF689B">
      <w:pPr>
        <w:pStyle w:val="ListParagraph"/>
        <w:numPr>
          <w:ilvl w:val="0"/>
          <w:numId w:val="24"/>
        </w:numPr>
        <w:spacing w:before="20" w:after="20"/>
        <w:rPr>
          <w:lang w:val="en-GB"/>
        </w:rPr>
      </w:pPr>
      <w:r w:rsidRPr="008922FF">
        <w:rPr>
          <w:lang w:val="en-GB"/>
        </w:rPr>
        <w:t>Requests</w:t>
      </w:r>
      <w:r>
        <w:rPr>
          <w:lang w:val="en-GB"/>
        </w:rPr>
        <w:t xml:space="preserve"> </w:t>
      </w:r>
      <w:r w:rsidRPr="008922FF">
        <w:rPr>
          <w:lang w:val="en-GB"/>
        </w:rPr>
        <w:t>2.28.1</w:t>
      </w:r>
    </w:p>
    <w:p w14:paraId="4E9781D1" w14:textId="77777777" w:rsidR="009E743E" w:rsidRPr="008922FF" w:rsidRDefault="009E743E" w:rsidP="00FF689B">
      <w:pPr>
        <w:pStyle w:val="ListParagraph"/>
        <w:numPr>
          <w:ilvl w:val="0"/>
          <w:numId w:val="24"/>
        </w:numPr>
        <w:spacing w:before="20" w:after="20"/>
        <w:rPr>
          <w:lang w:val="en-GB"/>
        </w:rPr>
      </w:pPr>
      <w:r w:rsidRPr="008922FF">
        <w:rPr>
          <w:lang w:val="en-GB"/>
        </w:rPr>
        <w:t>azure-digitaltwins-core</w:t>
      </w:r>
      <w:r>
        <w:rPr>
          <w:lang w:val="en-GB"/>
        </w:rPr>
        <w:t xml:space="preserve"> </w:t>
      </w:r>
      <w:r w:rsidRPr="008922FF">
        <w:rPr>
          <w:lang w:val="en-GB"/>
        </w:rPr>
        <w:t>1.2.0</w:t>
      </w:r>
    </w:p>
    <w:p w14:paraId="255C20F8" w14:textId="77777777" w:rsidR="009E743E" w:rsidRPr="008922FF" w:rsidRDefault="009E743E" w:rsidP="00FF689B">
      <w:pPr>
        <w:pStyle w:val="ListParagraph"/>
        <w:numPr>
          <w:ilvl w:val="0"/>
          <w:numId w:val="24"/>
        </w:numPr>
        <w:spacing w:before="20" w:after="20"/>
        <w:rPr>
          <w:lang w:val="en-GB"/>
        </w:rPr>
      </w:pPr>
      <w:r w:rsidRPr="008922FF">
        <w:rPr>
          <w:lang w:val="en-GB"/>
        </w:rPr>
        <w:t>azure-identity</w:t>
      </w:r>
      <w:r>
        <w:rPr>
          <w:lang w:val="en-GB"/>
        </w:rPr>
        <w:t xml:space="preserve"> </w:t>
      </w:r>
      <w:r w:rsidRPr="008922FF">
        <w:rPr>
          <w:lang w:val="en-GB"/>
        </w:rPr>
        <w:t>1.10.0</w:t>
      </w:r>
    </w:p>
    <w:p w14:paraId="5A698F1A" w14:textId="77777777" w:rsidR="009E743E" w:rsidRPr="008922FF" w:rsidRDefault="009E743E" w:rsidP="00FF689B">
      <w:pPr>
        <w:pStyle w:val="ListParagraph"/>
        <w:numPr>
          <w:ilvl w:val="0"/>
          <w:numId w:val="24"/>
        </w:numPr>
        <w:spacing w:before="20" w:after="20"/>
        <w:rPr>
          <w:lang w:val="en-GB"/>
        </w:rPr>
      </w:pPr>
      <w:r w:rsidRPr="008922FF">
        <w:rPr>
          <w:lang w:val="en-GB"/>
        </w:rPr>
        <w:t>azure-kusto-data</w:t>
      </w:r>
      <w:r>
        <w:rPr>
          <w:lang w:val="en-GB"/>
        </w:rPr>
        <w:t xml:space="preserve"> </w:t>
      </w:r>
      <w:r w:rsidRPr="008922FF">
        <w:rPr>
          <w:lang w:val="en-GB"/>
        </w:rPr>
        <w:t>4.0.2</w:t>
      </w:r>
    </w:p>
    <w:p w14:paraId="1EA3BD73" w14:textId="77777777" w:rsidR="009E743E" w:rsidRPr="008922FF" w:rsidRDefault="009E743E" w:rsidP="00FF689B">
      <w:pPr>
        <w:pStyle w:val="ListParagraph"/>
        <w:numPr>
          <w:ilvl w:val="0"/>
          <w:numId w:val="24"/>
        </w:numPr>
        <w:spacing w:before="20" w:after="20"/>
        <w:rPr>
          <w:lang w:val="en-GB"/>
        </w:rPr>
      </w:pPr>
      <w:r w:rsidRPr="008922FF">
        <w:rPr>
          <w:lang w:val="en-GB"/>
        </w:rPr>
        <w:t>pyodbc</w:t>
      </w:r>
    </w:p>
    <w:p w14:paraId="0AA7B8ED" w14:textId="77777777" w:rsidR="009E743E" w:rsidRPr="008922FF" w:rsidRDefault="009E743E" w:rsidP="00FF689B">
      <w:pPr>
        <w:pStyle w:val="ListParagraph"/>
        <w:numPr>
          <w:ilvl w:val="0"/>
          <w:numId w:val="24"/>
        </w:numPr>
        <w:spacing w:before="20" w:after="20"/>
        <w:rPr>
          <w:lang w:val="en-GB"/>
        </w:rPr>
      </w:pPr>
      <w:r>
        <w:rPr>
          <w:lang w:val="en-GB"/>
        </w:rPr>
        <w:t>APS</w:t>
      </w:r>
      <w:r w:rsidRPr="008922FF">
        <w:rPr>
          <w:lang w:val="en-GB"/>
        </w:rPr>
        <w:t>cheduler</w:t>
      </w:r>
    </w:p>
    <w:p w14:paraId="5F6E0EE6" w14:textId="77777777" w:rsidR="009E743E" w:rsidRPr="008922FF" w:rsidRDefault="009E743E" w:rsidP="00FF689B">
      <w:pPr>
        <w:pStyle w:val="ListParagraph"/>
        <w:numPr>
          <w:ilvl w:val="0"/>
          <w:numId w:val="24"/>
        </w:numPr>
        <w:spacing w:before="20" w:after="20"/>
        <w:rPr>
          <w:lang w:val="en-GB"/>
        </w:rPr>
      </w:pPr>
      <w:r w:rsidRPr="008922FF">
        <w:rPr>
          <w:lang w:val="en-GB"/>
        </w:rPr>
        <w:t>confluent-kafka</w:t>
      </w:r>
    </w:p>
    <w:p w14:paraId="586E5542" w14:textId="77777777" w:rsidR="00D63D9F" w:rsidRDefault="00D63D9F" w:rsidP="001634E8">
      <w:pPr>
        <w:pStyle w:val="Heading2"/>
        <w:sectPr w:rsidR="00D63D9F" w:rsidSect="0047099C">
          <w:pgSz w:w="12240" w:h="20160" w:code="5"/>
          <w:pgMar w:top="1440" w:right="720" w:bottom="1440" w:left="720" w:header="720" w:footer="720" w:gutter="0"/>
          <w:cols w:sep="1" w:space="720"/>
          <w:docGrid w:linePitch="360"/>
        </w:sectPr>
      </w:pPr>
    </w:p>
    <w:p w14:paraId="4CB8DC8D" w14:textId="3F224AE1" w:rsidR="009E743E" w:rsidRDefault="001634E8" w:rsidP="001634E8">
      <w:pPr>
        <w:pStyle w:val="Heading2"/>
      </w:pPr>
      <w:bookmarkStart w:id="12" w:name="_Toc216799804"/>
      <w:r>
        <w:lastRenderedPageBreak/>
        <w:t>Glossary</w:t>
      </w:r>
      <w:bookmarkEnd w:id="12"/>
    </w:p>
    <w:tbl>
      <w:tblPr>
        <w:tblStyle w:val="TableGridLight"/>
        <w:tblW w:w="0" w:type="auto"/>
        <w:tblLook w:val="04A0" w:firstRow="1" w:lastRow="0" w:firstColumn="1" w:lastColumn="0" w:noHBand="0" w:noVBand="1"/>
      </w:tblPr>
      <w:tblGrid>
        <w:gridCol w:w="2459"/>
        <w:gridCol w:w="8331"/>
      </w:tblGrid>
      <w:tr w:rsidR="003362A5" w:rsidRPr="003362A5" w14:paraId="152106D5" w14:textId="77777777" w:rsidTr="003362A5">
        <w:tc>
          <w:tcPr>
            <w:tcW w:w="0" w:type="auto"/>
            <w:shd w:val="clear" w:color="auto" w:fill="E7E6E6" w:themeFill="background2"/>
            <w:hideMark/>
          </w:tcPr>
          <w:p w14:paraId="0FAEC5AF" w14:textId="77777777" w:rsidR="003362A5" w:rsidRPr="003362A5" w:rsidRDefault="003362A5" w:rsidP="003362A5">
            <w:pPr>
              <w:jc w:val="left"/>
              <w:rPr>
                <w:rFonts w:eastAsia="Times New Roman"/>
                <w:color w:val="000000"/>
              </w:rPr>
            </w:pPr>
            <w:r w:rsidRPr="003362A5">
              <w:rPr>
                <w:rStyle w:val="Strong"/>
                <w:rFonts w:eastAsia="Times New Roman"/>
                <w:color w:val="000000"/>
              </w:rPr>
              <w:t>Term</w:t>
            </w:r>
          </w:p>
        </w:tc>
        <w:tc>
          <w:tcPr>
            <w:tcW w:w="0" w:type="auto"/>
            <w:shd w:val="clear" w:color="auto" w:fill="E7E6E6" w:themeFill="background2"/>
            <w:hideMark/>
          </w:tcPr>
          <w:p w14:paraId="3EE292A8" w14:textId="77777777" w:rsidR="003362A5" w:rsidRPr="003362A5" w:rsidRDefault="003362A5" w:rsidP="003362A5">
            <w:pPr>
              <w:jc w:val="left"/>
              <w:rPr>
                <w:rFonts w:eastAsia="Times New Roman"/>
                <w:color w:val="000000"/>
              </w:rPr>
            </w:pPr>
            <w:r w:rsidRPr="003362A5">
              <w:rPr>
                <w:rStyle w:val="Strong"/>
                <w:rFonts w:eastAsia="Times New Roman"/>
                <w:color w:val="000000"/>
              </w:rPr>
              <w:t>Definition</w:t>
            </w:r>
          </w:p>
        </w:tc>
      </w:tr>
      <w:tr w:rsidR="003362A5" w:rsidRPr="003362A5" w14:paraId="36DBCCC9" w14:textId="77777777" w:rsidTr="003362A5">
        <w:tc>
          <w:tcPr>
            <w:tcW w:w="0" w:type="auto"/>
            <w:hideMark/>
          </w:tcPr>
          <w:p w14:paraId="2F0FDE04"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AOT (Accenture Operations Twin)</w:t>
            </w:r>
          </w:p>
        </w:tc>
        <w:tc>
          <w:tcPr>
            <w:tcW w:w="0" w:type="auto"/>
            <w:hideMark/>
          </w:tcPr>
          <w:p w14:paraId="0EC5019E" w14:textId="77777777" w:rsidR="003362A5" w:rsidRPr="003362A5" w:rsidRDefault="003362A5" w:rsidP="003362A5">
            <w:pPr>
              <w:jc w:val="left"/>
              <w:rPr>
                <w:rFonts w:eastAsia="Times New Roman"/>
                <w:color w:val="000000"/>
              </w:rPr>
            </w:pPr>
            <w:r w:rsidRPr="003362A5">
              <w:rPr>
                <w:rFonts w:eastAsia="Times New Roman"/>
                <w:color w:val="000000"/>
              </w:rPr>
              <w:t>A collection of software accelerators and tools designed to integrate product, process, and live data from disparate IT and OT systems, providing a contextualized view of operations for better decision-making.</w:t>
            </w:r>
          </w:p>
        </w:tc>
      </w:tr>
      <w:tr w:rsidR="003362A5" w:rsidRPr="003362A5" w14:paraId="24C14954" w14:textId="77777777" w:rsidTr="003362A5">
        <w:tc>
          <w:tcPr>
            <w:tcW w:w="0" w:type="auto"/>
            <w:hideMark/>
          </w:tcPr>
          <w:p w14:paraId="294C1250"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Generic Scheduler</w:t>
            </w:r>
          </w:p>
        </w:tc>
        <w:tc>
          <w:tcPr>
            <w:tcW w:w="0" w:type="auto"/>
            <w:hideMark/>
          </w:tcPr>
          <w:p w14:paraId="666751FD" w14:textId="77777777" w:rsidR="003362A5" w:rsidRPr="003362A5" w:rsidRDefault="003362A5" w:rsidP="003362A5">
            <w:pPr>
              <w:jc w:val="left"/>
              <w:rPr>
                <w:rFonts w:eastAsia="Times New Roman"/>
                <w:color w:val="000000"/>
              </w:rPr>
            </w:pPr>
            <w:r w:rsidRPr="003362A5">
              <w:rPr>
                <w:rFonts w:eastAsia="Times New Roman"/>
                <w:color w:val="000000"/>
              </w:rPr>
              <w:t>A microservice within AOT that enables scheduling of tasks at specific intervals or dates, used by other AOT components like Smart KPIs and Intelligent Advisor for automated operations.</w:t>
            </w:r>
          </w:p>
        </w:tc>
      </w:tr>
      <w:tr w:rsidR="003362A5" w:rsidRPr="003362A5" w14:paraId="640FF1DB" w14:textId="77777777" w:rsidTr="003362A5">
        <w:tc>
          <w:tcPr>
            <w:tcW w:w="0" w:type="auto"/>
            <w:hideMark/>
          </w:tcPr>
          <w:p w14:paraId="2626DD01"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CRUD Operations</w:t>
            </w:r>
          </w:p>
        </w:tc>
        <w:tc>
          <w:tcPr>
            <w:tcW w:w="0" w:type="auto"/>
            <w:hideMark/>
          </w:tcPr>
          <w:p w14:paraId="3BF93FC3" w14:textId="77777777" w:rsidR="003362A5" w:rsidRPr="003362A5" w:rsidRDefault="003362A5" w:rsidP="003362A5">
            <w:pPr>
              <w:jc w:val="left"/>
              <w:rPr>
                <w:rFonts w:eastAsia="Times New Roman"/>
                <w:color w:val="000000"/>
              </w:rPr>
            </w:pPr>
            <w:r w:rsidRPr="003362A5">
              <w:rPr>
                <w:rFonts w:eastAsia="Times New Roman"/>
                <w:color w:val="000000"/>
              </w:rPr>
              <w:t>Refers to Create, Read, Update, and Delete operations that can be performed on scheduled tasks via the Generic Scheduler APIs.</w:t>
            </w:r>
          </w:p>
        </w:tc>
      </w:tr>
      <w:tr w:rsidR="003362A5" w:rsidRPr="003362A5" w14:paraId="40A2FDA8" w14:textId="77777777" w:rsidTr="003362A5">
        <w:tc>
          <w:tcPr>
            <w:tcW w:w="0" w:type="auto"/>
            <w:hideMark/>
          </w:tcPr>
          <w:p w14:paraId="52BE4C7A"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APIM (API Management)</w:t>
            </w:r>
          </w:p>
        </w:tc>
        <w:tc>
          <w:tcPr>
            <w:tcW w:w="0" w:type="auto"/>
            <w:hideMark/>
          </w:tcPr>
          <w:p w14:paraId="6988D011" w14:textId="77777777" w:rsidR="003362A5" w:rsidRPr="003362A5" w:rsidRDefault="003362A5" w:rsidP="003362A5">
            <w:pPr>
              <w:jc w:val="left"/>
              <w:rPr>
                <w:rFonts w:eastAsia="Times New Roman"/>
                <w:color w:val="000000"/>
              </w:rPr>
            </w:pPr>
            <w:r w:rsidRPr="003362A5">
              <w:rPr>
                <w:rFonts w:eastAsia="Times New Roman"/>
                <w:color w:val="000000"/>
              </w:rPr>
              <w:t>Acts as an API gateway, controlling access to the Generic Scheduler's APIs and managing authentication and authorization.</w:t>
            </w:r>
          </w:p>
        </w:tc>
      </w:tr>
      <w:tr w:rsidR="003362A5" w:rsidRPr="003362A5" w14:paraId="2F431E5D" w14:textId="77777777" w:rsidTr="003362A5">
        <w:tc>
          <w:tcPr>
            <w:tcW w:w="0" w:type="auto"/>
            <w:hideMark/>
          </w:tcPr>
          <w:p w14:paraId="47E9FBEF"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AKS Cluster</w:t>
            </w:r>
          </w:p>
        </w:tc>
        <w:tc>
          <w:tcPr>
            <w:tcW w:w="0" w:type="auto"/>
            <w:hideMark/>
          </w:tcPr>
          <w:p w14:paraId="7672DADC" w14:textId="77777777" w:rsidR="003362A5" w:rsidRPr="003362A5" w:rsidRDefault="003362A5" w:rsidP="003362A5">
            <w:pPr>
              <w:jc w:val="left"/>
              <w:rPr>
                <w:rFonts w:eastAsia="Times New Roman"/>
                <w:color w:val="000000"/>
              </w:rPr>
            </w:pPr>
            <w:r w:rsidRPr="003362A5">
              <w:rPr>
                <w:rFonts w:eastAsia="Times New Roman"/>
                <w:color w:val="000000"/>
              </w:rPr>
              <w:t>Azure Kubernetes Service cluster that hosts the Generic Scheduler and related services, activating scheduler jobs and maintaining logs.</w:t>
            </w:r>
          </w:p>
        </w:tc>
      </w:tr>
      <w:tr w:rsidR="003362A5" w:rsidRPr="003362A5" w14:paraId="4A85B22C" w14:textId="77777777" w:rsidTr="003362A5">
        <w:tc>
          <w:tcPr>
            <w:tcW w:w="0" w:type="auto"/>
            <w:hideMark/>
          </w:tcPr>
          <w:p w14:paraId="3CF093C0"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Kafka Message Broker</w:t>
            </w:r>
          </w:p>
        </w:tc>
        <w:tc>
          <w:tcPr>
            <w:tcW w:w="0" w:type="auto"/>
            <w:hideMark/>
          </w:tcPr>
          <w:p w14:paraId="74610EE7" w14:textId="77777777" w:rsidR="003362A5" w:rsidRPr="003362A5" w:rsidRDefault="003362A5" w:rsidP="003362A5">
            <w:pPr>
              <w:jc w:val="left"/>
              <w:rPr>
                <w:rFonts w:eastAsia="Times New Roman"/>
                <w:color w:val="000000"/>
              </w:rPr>
            </w:pPr>
            <w:r w:rsidRPr="003362A5">
              <w:rPr>
                <w:rFonts w:eastAsia="Times New Roman"/>
                <w:color w:val="000000"/>
              </w:rPr>
              <w:t>A messaging system used to publish events triggered by the Generic Scheduler, allowing consumers to subscribe and process these events.</w:t>
            </w:r>
          </w:p>
        </w:tc>
      </w:tr>
      <w:tr w:rsidR="003362A5" w:rsidRPr="003362A5" w14:paraId="41953CD3" w14:textId="77777777" w:rsidTr="003362A5">
        <w:tc>
          <w:tcPr>
            <w:tcW w:w="0" w:type="auto"/>
            <w:hideMark/>
          </w:tcPr>
          <w:p w14:paraId="06111E60"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Scheduling Expression</w:t>
            </w:r>
          </w:p>
        </w:tc>
        <w:tc>
          <w:tcPr>
            <w:tcW w:w="0" w:type="auto"/>
            <w:hideMark/>
          </w:tcPr>
          <w:p w14:paraId="59C6FAED" w14:textId="77777777" w:rsidR="003362A5" w:rsidRPr="003362A5" w:rsidRDefault="003362A5" w:rsidP="003362A5">
            <w:pPr>
              <w:jc w:val="left"/>
              <w:rPr>
                <w:rFonts w:eastAsia="Times New Roman"/>
                <w:color w:val="000000"/>
              </w:rPr>
            </w:pPr>
            <w:r w:rsidRPr="003362A5">
              <w:rPr>
                <w:rFonts w:eastAsia="Times New Roman"/>
                <w:color w:val="000000"/>
              </w:rPr>
              <w:t>Defines when and how often a task should be triggered. Supported types include Cron, Interval, and Date expressions.</w:t>
            </w:r>
          </w:p>
        </w:tc>
      </w:tr>
      <w:tr w:rsidR="003362A5" w:rsidRPr="003362A5" w14:paraId="25A08E2A" w14:textId="77777777" w:rsidTr="003362A5">
        <w:tc>
          <w:tcPr>
            <w:tcW w:w="0" w:type="auto"/>
            <w:hideMark/>
          </w:tcPr>
          <w:p w14:paraId="154B459E"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Cron Expression</w:t>
            </w:r>
          </w:p>
        </w:tc>
        <w:tc>
          <w:tcPr>
            <w:tcW w:w="0" w:type="auto"/>
            <w:hideMark/>
          </w:tcPr>
          <w:p w14:paraId="03BA8582" w14:textId="77777777" w:rsidR="003362A5" w:rsidRPr="003362A5" w:rsidRDefault="003362A5" w:rsidP="003362A5">
            <w:pPr>
              <w:jc w:val="left"/>
              <w:rPr>
                <w:rFonts w:eastAsia="Times New Roman"/>
                <w:color w:val="000000"/>
              </w:rPr>
            </w:pPr>
            <w:r w:rsidRPr="003362A5">
              <w:rPr>
                <w:rFonts w:eastAsia="Times New Roman"/>
                <w:color w:val="000000"/>
              </w:rPr>
              <w:t>A scheduling format using minute, hour, day of month, month, and day of week fields to specify recurring task triggers.</w:t>
            </w:r>
          </w:p>
        </w:tc>
      </w:tr>
      <w:tr w:rsidR="003362A5" w:rsidRPr="003362A5" w14:paraId="23F8D140" w14:textId="77777777" w:rsidTr="003362A5">
        <w:tc>
          <w:tcPr>
            <w:tcW w:w="0" w:type="auto"/>
            <w:hideMark/>
          </w:tcPr>
          <w:p w14:paraId="1B7AB51B"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Interval Expression</w:t>
            </w:r>
          </w:p>
        </w:tc>
        <w:tc>
          <w:tcPr>
            <w:tcW w:w="0" w:type="auto"/>
            <w:hideMark/>
          </w:tcPr>
          <w:p w14:paraId="4D828A19" w14:textId="77777777" w:rsidR="003362A5" w:rsidRPr="003362A5" w:rsidRDefault="003362A5" w:rsidP="003362A5">
            <w:pPr>
              <w:jc w:val="left"/>
              <w:rPr>
                <w:rFonts w:eastAsia="Times New Roman"/>
                <w:color w:val="000000"/>
              </w:rPr>
            </w:pPr>
            <w:r w:rsidRPr="003362A5">
              <w:rPr>
                <w:rFonts w:eastAsia="Times New Roman"/>
                <w:color w:val="000000"/>
              </w:rPr>
              <w:t>Specifies regular time intervals (days, hours, minutes, seconds, weeks) between task triggers, with optional start and end dates.</w:t>
            </w:r>
          </w:p>
        </w:tc>
      </w:tr>
      <w:tr w:rsidR="003362A5" w:rsidRPr="003362A5" w14:paraId="536A9EA2" w14:textId="77777777" w:rsidTr="003362A5">
        <w:tc>
          <w:tcPr>
            <w:tcW w:w="0" w:type="auto"/>
            <w:hideMark/>
          </w:tcPr>
          <w:p w14:paraId="1B805ADF"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Date Expression</w:t>
            </w:r>
          </w:p>
        </w:tc>
        <w:tc>
          <w:tcPr>
            <w:tcW w:w="0" w:type="auto"/>
            <w:hideMark/>
          </w:tcPr>
          <w:p w14:paraId="262ACF97" w14:textId="77777777" w:rsidR="003362A5" w:rsidRPr="003362A5" w:rsidRDefault="003362A5" w:rsidP="003362A5">
            <w:pPr>
              <w:jc w:val="left"/>
              <w:rPr>
                <w:rFonts w:eastAsia="Times New Roman"/>
                <w:color w:val="000000"/>
              </w:rPr>
            </w:pPr>
            <w:r w:rsidRPr="003362A5">
              <w:rPr>
                <w:rFonts w:eastAsia="Times New Roman"/>
                <w:color w:val="000000"/>
              </w:rPr>
              <w:t>Triggers a task only once at a specified date and time.</w:t>
            </w:r>
          </w:p>
        </w:tc>
      </w:tr>
      <w:tr w:rsidR="003362A5" w:rsidRPr="003362A5" w14:paraId="39C0B752" w14:textId="77777777" w:rsidTr="003362A5">
        <w:tc>
          <w:tcPr>
            <w:tcW w:w="0" w:type="auto"/>
            <w:hideMark/>
          </w:tcPr>
          <w:p w14:paraId="3C549155"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Smart KPIs</w:t>
            </w:r>
          </w:p>
        </w:tc>
        <w:tc>
          <w:tcPr>
            <w:tcW w:w="0" w:type="auto"/>
            <w:hideMark/>
          </w:tcPr>
          <w:p w14:paraId="1358339D" w14:textId="77777777" w:rsidR="003362A5" w:rsidRPr="003362A5" w:rsidRDefault="003362A5" w:rsidP="003362A5">
            <w:pPr>
              <w:jc w:val="left"/>
              <w:rPr>
                <w:rFonts w:eastAsia="Times New Roman"/>
                <w:color w:val="000000"/>
              </w:rPr>
            </w:pPr>
            <w:r w:rsidRPr="003362A5">
              <w:rPr>
                <w:rFonts w:eastAsia="Times New Roman"/>
                <w:color w:val="000000"/>
              </w:rPr>
              <w:t>Key Performance Indicators managed and scheduled by the Generic Scheduler, often involving hierarchical relationships and automated calculations.</w:t>
            </w:r>
          </w:p>
        </w:tc>
      </w:tr>
      <w:tr w:rsidR="003362A5" w:rsidRPr="003362A5" w14:paraId="708DBF94" w14:textId="77777777" w:rsidTr="003362A5">
        <w:tc>
          <w:tcPr>
            <w:tcW w:w="0" w:type="auto"/>
            <w:hideMark/>
          </w:tcPr>
          <w:p w14:paraId="3145A1DA"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Task</w:t>
            </w:r>
          </w:p>
        </w:tc>
        <w:tc>
          <w:tcPr>
            <w:tcW w:w="0" w:type="auto"/>
            <w:hideMark/>
          </w:tcPr>
          <w:p w14:paraId="575EF299" w14:textId="77777777" w:rsidR="003362A5" w:rsidRPr="003362A5" w:rsidRDefault="003362A5" w:rsidP="003362A5">
            <w:pPr>
              <w:jc w:val="left"/>
              <w:rPr>
                <w:rFonts w:eastAsia="Times New Roman"/>
                <w:color w:val="000000"/>
              </w:rPr>
            </w:pPr>
            <w:r w:rsidRPr="003362A5">
              <w:rPr>
                <w:rFonts w:eastAsia="Times New Roman"/>
                <w:color w:val="000000"/>
              </w:rPr>
              <w:t>An individual scheduled operation managed by the Generic Scheduler, identified by a unique task ID and associated parameters.</w:t>
            </w:r>
          </w:p>
        </w:tc>
      </w:tr>
      <w:tr w:rsidR="003362A5" w:rsidRPr="003362A5" w14:paraId="76EC28E6" w14:textId="77777777" w:rsidTr="003362A5">
        <w:tc>
          <w:tcPr>
            <w:tcW w:w="0" w:type="auto"/>
            <w:hideMark/>
          </w:tcPr>
          <w:p w14:paraId="08FB9578"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Asset Hierarchy</w:t>
            </w:r>
          </w:p>
        </w:tc>
        <w:tc>
          <w:tcPr>
            <w:tcW w:w="0" w:type="auto"/>
            <w:hideMark/>
          </w:tcPr>
          <w:p w14:paraId="36A1C415" w14:textId="77777777" w:rsidR="003362A5" w:rsidRPr="003362A5" w:rsidRDefault="003362A5" w:rsidP="003362A5">
            <w:pPr>
              <w:jc w:val="left"/>
              <w:rPr>
                <w:rFonts w:eastAsia="Times New Roman"/>
                <w:color w:val="000000"/>
              </w:rPr>
            </w:pPr>
            <w:r w:rsidRPr="003362A5">
              <w:rPr>
                <w:rFonts w:eastAsia="Times New Roman"/>
                <w:color w:val="000000"/>
              </w:rPr>
              <w:t>The structured organization of assets (e.g., plants, equipment) used for mapping and scheduling KPIs within AOT.</w:t>
            </w:r>
          </w:p>
        </w:tc>
      </w:tr>
      <w:tr w:rsidR="003362A5" w:rsidRPr="003362A5" w14:paraId="7A5B7D32" w14:textId="77777777" w:rsidTr="003362A5">
        <w:tc>
          <w:tcPr>
            <w:tcW w:w="0" w:type="auto"/>
            <w:hideMark/>
          </w:tcPr>
          <w:p w14:paraId="2ED0734B" w14:textId="77777777" w:rsidR="003362A5" w:rsidRPr="003362A5" w:rsidRDefault="003362A5" w:rsidP="003362A5">
            <w:pPr>
              <w:jc w:val="left"/>
              <w:rPr>
                <w:rFonts w:eastAsia="Times New Roman"/>
                <w:b/>
                <w:bCs/>
                <w:color w:val="000000"/>
              </w:rPr>
            </w:pPr>
            <w:r w:rsidRPr="003362A5">
              <w:rPr>
                <w:rStyle w:val="Strong"/>
                <w:rFonts w:eastAsia="Times New Roman"/>
                <w:b w:val="0"/>
                <w:bCs w:val="0"/>
                <w:color w:val="000000"/>
              </w:rPr>
              <w:t>API (Application Programming Interface)</w:t>
            </w:r>
          </w:p>
        </w:tc>
        <w:tc>
          <w:tcPr>
            <w:tcW w:w="0" w:type="auto"/>
            <w:hideMark/>
          </w:tcPr>
          <w:p w14:paraId="0DE3E1D6" w14:textId="77777777" w:rsidR="003362A5" w:rsidRPr="003362A5" w:rsidRDefault="003362A5" w:rsidP="003362A5">
            <w:pPr>
              <w:jc w:val="left"/>
              <w:rPr>
                <w:rFonts w:eastAsia="Times New Roman"/>
                <w:color w:val="000000"/>
              </w:rPr>
            </w:pPr>
            <w:r w:rsidRPr="003362A5">
              <w:rPr>
                <w:rFonts w:eastAsia="Times New Roman"/>
                <w:color w:val="000000"/>
              </w:rPr>
              <w:t>Set of endpoints provided by the Generic Scheduler for managing tasks, including GET, POST, PUT, DELETE operations.</w:t>
            </w:r>
          </w:p>
        </w:tc>
      </w:tr>
    </w:tbl>
    <w:p w14:paraId="77A60387" w14:textId="3EE6E24B" w:rsidR="00460E4F" w:rsidRDefault="00460E4F" w:rsidP="00930D1A">
      <w:pPr>
        <w:rPr>
          <w:lang w:val="en-GB"/>
        </w:rPr>
      </w:pPr>
    </w:p>
    <w:p w14:paraId="7DC654C4" w14:textId="77777777" w:rsidR="00484247" w:rsidRPr="00AA2A62" w:rsidRDefault="00484247" w:rsidP="00930D1A">
      <w:pPr>
        <w:rPr>
          <w:lang w:val="en-GB"/>
        </w:rPr>
      </w:pPr>
    </w:p>
    <w:p w14:paraId="7061EB53" w14:textId="77777777" w:rsidR="00D63D9F" w:rsidRDefault="00D63D9F" w:rsidP="006C4C4D">
      <w:pPr>
        <w:pStyle w:val="Heading1"/>
        <w:sectPr w:rsidR="00D63D9F" w:rsidSect="0047099C">
          <w:pgSz w:w="12240" w:h="15840" w:code="1"/>
          <w:pgMar w:top="1440" w:right="720" w:bottom="1440" w:left="720" w:header="720" w:footer="720" w:gutter="0"/>
          <w:cols w:sep="1" w:space="720"/>
          <w:docGrid w:linePitch="360"/>
        </w:sectPr>
      </w:pPr>
    </w:p>
    <w:p w14:paraId="3CD68F96" w14:textId="77777777" w:rsidR="00152C8E" w:rsidRDefault="00152C8E" w:rsidP="006C4C4D">
      <w:pPr>
        <w:pStyle w:val="Heading1"/>
      </w:pPr>
      <w:bookmarkStart w:id="13" w:name="_Toc216799805"/>
      <w:r>
        <w:lastRenderedPageBreak/>
        <w:t>Generic Scheduler Architecture</w:t>
      </w:r>
      <w:bookmarkEnd w:id="13"/>
      <w:r>
        <w:t xml:space="preserve"> </w:t>
      </w:r>
    </w:p>
    <w:p w14:paraId="05545D71" w14:textId="77777777" w:rsidR="00FD337A" w:rsidRPr="00D63D9F" w:rsidRDefault="00152C8E" w:rsidP="00D63D9F">
      <w:r w:rsidRPr="00D63D9F">
        <w:t xml:space="preserve">The Generic Scheduler system architecture is diagrammed below and describes the Generic Scheduler which performs CRUD operations (Create, Read, Update, Delete) on tasks. </w:t>
      </w:r>
      <w:r w:rsidR="4F6A46E4" w:rsidRPr="00D63D9F">
        <w:t>The front</w:t>
      </w:r>
      <w:r w:rsidR="00917206" w:rsidRPr="00D63D9F">
        <w:t xml:space="preserve"> </w:t>
      </w:r>
      <w:r w:rsidR="4F6A46E4" w:rsidRPr="00D63D9F">
        <w:t>end</w:t>
      </w:r>
      <w:r w:rsidRPr="00D63D9F">
        <w:t xml:space="preserve"> and Postman are used to interact with the scheduler. The system architecture includes several components, such as APIM, AKS Cluster, Azure SQL Server Database, Azure Kafka Topic Broker, and Storage Resources.</w:t>
      </w:r>
    </w:p>
    <w:p w14:paraId="1F60AD9D" w14:textId="0E29CF76" w:rsidR="006F6C29" w:rsidRDefault="006F6C29" w:rsidP="006F6C29">
      <w:pPr>
        <w:pStyle w:val="Heading2"/>
      </w:pPr>
      <w:bookmarkStart w:id="14" w:name="_Toc216799806"/>
      <w:r>
        <w:t>Diagram</w:t>
      </w:r>
      <w:bookmarkEnd w:id="14"/>
    </w:p>
    <w:p w14:paraId="43F23F9B" w14:textId="50E58F33" w:rsidR="4D6D7FCA" w:rsidRDefault="4D6D7FCA" w:rsidP="1D3E6455">
      <w:pPr>
        <w:spacing w:after="240"/>
      </w:pPr>
      <w:r>
        <w:rPr>
          <w:noProof/>
        </w:rPr>
        <w:drawing>
          <wp:inline distT="0" distB="0" distL="0" distR="0" wp14:anchorId="062F5797" wp14:editId="479FE4D9">
            <wp:extent cx="5942965" cy="2107442"/>
            <wp:effectExtent l="0" t="0" r="635" b="7620"/>
            <wp:docPr id="723379254" name="Picture 723379254" descr="Generic Schedul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9254" name="Picture 723379254" descr="Generic Scheduler Architecture diagram"/>
                    <pic:cNvPicPr/>
                  </pic:nvPicPr>
                  <pic:blipFill rotWithShape="1">
                    <a:blip r:embed="rId23">
                      <a:extLst>
                        <a:ext uri="{28A0092B-C50C-407E-A947-70E740481C1C}">
                          <a14:useLocalDpi xmlns:a14="http://schemas.microsoft.com/office/drawing/2010/main" val="0"/>
                        </a:ext>
                      </a:extLst>
                    </a:blip>
                    <a:srcRect l="721" t="29360" r="794" b="6413"/>
                    <a:stretch>
                      <a:fillRect/>
                    </a:stretch>
                  </pic:blipFill>
                  <pic:spPr bwMode="auto">
                    <a:xfrm>
                      <a:off x="0" y="0"/>
                      <a:ext cx="6063332" cy="2150125"/>
                    </a:xfrm>
                    <a:prstGeom prst="rect">
                      <a:avLst/>
                    </a:prstGeom>
                    <a:ln>
                      <a:noFill/>
                    </a:ln>
                    <a:extLst>
                      <a:ext uri="{53640926-AAD7-44D8-BBD7-CCE9431645EC}">
                        <a14:shadowObscured xmlns:a14="http://schemas.microsoft.com/office/drawing/2010/main"/>
                      </a:ext>
                    </a:extLst>
                  </pic:spPr>
                </pic:pic>
              </a:graphicData>
            </a:graphic>
          </wp:inline>
        </w:drawing>
      </w:r>
    </w:p>
    <w:p w14:paraId="7465DF0B" w14:textId="21E803D5" w:rsidR="00FB6822" w:rsidRDefault="008A13E3" w:rsidP="00556B85">
      <w:pPr>
        <w:pStyle w:val="Heading2"/>
      </w:pPr>
      <w:bookmarkStart w:id="15" w:name="_Toc216799807"/>
      <w:r>
        <w:t>Key</w:t>
      </w:r>
      <w:bookmarkEnd w:id="15"/>
    </w:p>
    <w:tbl>
      <w:tblPr>
        <w:tblStyle w:val="TableGridLight"/>
        <w:tblW w:w="0" w:type="auto"/>
        <w:tblLook w:val="04A0" w:firstRow="1" w:lastRow="0" w:firstColumn="1" w:lastColumn="0" w:noHBand="0" w:noVBand="1"/>
      </w:tblPr>
      <w:tblGrid>
        <w:gridCol w:w="1992"/>
        <w:gridCol w:w="8798"/>
      </w:tblGrid>
      <w:tr w:rsidR="00B64298" w14:paraId="40C07670"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B8EC8C" w14:textId="77777777" w:rsidR="00B64298" w:rsidRPr="00FD45D6" w:rsidRDefault="00B64298" w:rsidP="00FB6822">
            <w:pPr>
              <w:spacing w:afterLines="40" w:after="96"/>
              <w:jc w:val="left"/>
              <w:rPr>
                <w:color w:val="000000" w:themeColor="text1"/>
              </w:rPr>
            </w:pPr>
            <w:r w:rsidRPr="00FD45D6">
              <w:rPr>
                <w:color w:val="000000" w:themeColor="text1"/>
              </w:rPr>
              <w:t>Component</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57B4D0" w14:textId="77777777" w:rsidR="00B64298" w:rsidRPr="00FD45D6" w:rsidRDefault="00B64298" w:rsidP="00FB6822">
            <w:pPr>
              <w:spacing w:afterLines="40" w:after="96"/>
              <w:jc w:val="left"/>
              <w:rPr>
                <w:color w:val="000000" w:themeColor="text1"/>
              </w:rPr>
            </w:pPr>
            <w:r w:rsidRPr="00FD45D6">
              <w:rPr>
                <w:color w:val="000000" w:themeColor="text1"/>
              </w:rPr>
              <w:t>Description</w:t>
            </w:r>
          </w:p>
        </w:tc>
      </w:tr>
      <w:tr w:rsidR="00B64298" w14:paraId="4C51AFC9"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C8FAA" w14:textId="77777777" w:rsidR="00B64298" w:rsidRDefault="00B64298" w:rsidP="00FB6822">
            <w:pPr>
              <w:spacing w:afterLines="40" w:after="96"/>
              <w:jc w:val="left"/>
              <w:rPr>
                <w:color w:val="000000" w:themeColor="text1"/>
              </w:rPr>
            </w:pPr>
            <w:r>
              <w:rPr>
                <w:color w:val="000000" w:themeColor="text1"/>
              </w:rPr>
              <w:t>Frontend/ Postman</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03297" w14:textId="77777777" w:rsidR="00B64298" w:rsidRDefault="00B64298" w:rsidP="00FB6822">
            <w:pPr>
              <w:spacing w:afterLines="40" w:after="96"/>
              <w:rPr>
                <w:color w:val="000000" w:themeColor="text1"/>
              </w:rPr>
            </w:pPr>
            <w:r>
              <w:rPr>
                <w:color w:val="000000" w:themeColor="text1"/>
              </w:rPr>
              <w:t>Provides a user interface to interact with the Generic Scheduler. Users can perform CRUD operations on tasks through this interface.</w:t>
            </w:r>
          </w:p>
        </w:tc>
      </w:tr>
      <w:tr w:rsidR="00B64298" w14:paraId="1B44E12A"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D17F31" w14:textId="77777777" w:rsidR="00B64298" w:rsidRDefault="00B64298" w:rsidP="00FB6822">
            <w:pPr>
              <w:spacing w:afterLines="40" w:after="96"/>
              <w:jc w:val="left"/>
              <w:rPr>
                <w:color w:val="000000" w:themeColor="text1"/>
              </w:rPr>
            </w:pPr>
            <w:r>
              <w:rPr>
                <w:color w:val="000000" w:themeColor="text1"/>
              </w:rPr>
              <w:t>Generic Scheduler</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97E74" w14:textId="77777777" w:rsidR="00B64298" w:rsidRDefault="00B64298" w:rsidP="00FB6822">
            <w:pPr>
              <w:spacing w:afterLines="40" w:after="96"/>
              <w:rPr>
                <w:color w:val="000000" w:themeColor="text1"/>
              </w:rPr>
            </w:pPr>
            <w:r>
              <w:rPr>
                <w:color w:val="000000" w:themeColor="text1"/>
              </w:rPr>
              <w:t>Handles the management of tasks and exposes APIs for CRUD operations.</w:t>
            </w:r>
          </w:p>
        </w:tc>
      </w:tr>
      <w:tr w:rsidR="00B64298" w14:paraId="096224B2"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EC480" w14:textId="77777777" w:rsidR="00B64298" w:rsidRDefault="00B64298" w:rsidP="00FB6822">
            <w:pPr>
              <w:spacing w:afterLines="40" w:after="96"/>
              <w:jc w:val="left"/>
              <w:rPr>
                <w:color w:val="000000" w:themeColor="text1"/>
              </w:rPr>
            </w:pPr>
            <w:r>
              <w:rPr>
                <w:color w:val="000000" w:themeColor="text1"/>
              </w:rPr>
              <w:t>APIM</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53DD6" w14:textId="77777777" w:rsidR="00B64298" w:rsidRDefault="00B64298" w:rsidP="00FB6822">
            <w:pPr>
              <w:spacing w:afterLines="40" w:after="96"/>
              <w:rPr>
                <w:color w:val="000000" w:themeColor="text1"/>
              </w:rPr>
            </w:pPr>
            <w:r>
              <w:rPr>
                <w:color w:val="000000" w:themeColor="text1"/>
              </w:rPr>
              <w:t>Acts as an API gateway, controlling access to the Generic Scheduler's APIs and managing authentication and authorization.</w:t>
            </w:r>
          </w:p>
        </w:tc>
      </w:tr>
      <w:tr w:rsidR="00B64298" w14:paraId="5D12661B"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66E00" w14:textId="77777777" w:rsidR="00B64298" w:rsidRDefault="00B64298" w:rsidP="00FB6822">
            <w:pPr>
              <w:spacing w:afterLines="40" w:after="96"/>
              <w:jc w:val="left"/>
              <w:rPr>
                <w:color w:val="000000" w:themeColor="text1"/>
              </w:rPr>
            </w:pPr>
            <w:r>
              <w:rPr>
                <w:color w:val="000000" w:themeColor="text1"/>
              </w:rPr>
              <w:t>AKS Cluster</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6A55A" w14:textId="77777777" w:rsidR="00B64298" w:rsidRDefault="00B64298" w:rsidP="00FB6822">
            <w:pPr>
              <w:spacing w:afterLines="40" w:after="96"/>
              <w:rPr>
                <w:color w:val="000000" w:themeColor="text1"/>
              </w:rPr>
            </w:pPr>
            <w:r>
              <w:rPr>
                <w:color w:val="000000" w:themeColor="text1"/>
              </w:rPr>
              <w:t>Hosts the Generic Scheduler and related services. It activates all scheduler jobs and maintains scheduler logs.</w:t>
            </w:r>
          </w:p>
        </w:tc>
      </w:tr>
      <w:tr w:rsidR="00B64298" w14:paraId="013CE5E6"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3EFC1" w14:textId="77777777" w:rsidR="00B64298" w:rsidRDefault="00B64298" w:rsidP="00FB6822">
            <w:pPr>
              <w:spacing w:afterLines="40" w:after="96"/>
              <w:jc w:val="left"/>
              <w:rPr>
                <w:color w:val="000000" w:themeColor="text1"/>
              </w:rPr>
            </w:pPr>
            <w:r>
              <w:rPr>
                <w:color w:val="000000" w:themeColor="text1"/>
              </w:rPr>
              <w:t>Kafka Message Topic</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717FB4" w14:textId="77777777" w:rsidR="00B64298" w:rsidRDefault="00B64298" w:rsidP="00FB6822">
            <w:pPr>
              <w:spacing w:afterLines="40" w:after="96"/>
              <w:rPr>
                <w:color w:val="000000" w:themeColor="text1"/>
              </w:rPr>
            </w:pPr>
            <w:r>
              <w:rPr>
                <w:color w:val="000000" w:themeColor="text1"/>
              </w:rPr>
              <w:t>A Kafka message topic is utilized to publish events (PUSH events) triggered by the Generic Scheduler. Consumers can subscribe to these events and process them.</w:t>
            </w:r>
          </w:p>
        </w:tc>
      </w:tr>
      <w:tr w:rsidR="00B64298" w14:paraId="16DB524E" w14:textId="77777777" w:rsidTr="00D63D9F">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C634D" w14:textId="77777777" w:rsidR="00B64298" w:rsidRDefault="00B64298" w:rsidP="00FB6822">
            <w:pPr>
              <w:spacing w:afterLines="40" w:after="96"/>
              <w:jc w:val="left"/>
              <w:rPr>
                <w:color w:val="000000" w:themeColor="text1"/>
              </w:rPr>
            </w:pPr>
            <w:r>
              <w:rPr>
                <w:color w:val="000000" w:themeColor="text1"/>
              </w:rPr>
              <w:t>Storage Resources</w:t>
            </w:r>
          </w:p>
        </w:tc>
        <w:tc>
          <w:tcPr>
            <w:tcW w:w="174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8A4409" w14:textId="77777777" w:rsidR="00B64298" w:rsidRDefault="00B64298" w:rsidP="00FB6822">
            <w:pPr>
              <w:spacing w:before="120" w:afterLines="40" w:after="96"/>
              <w:rPr>
                <w:color w:val="000000" w:themeColor="text1"/>
              </w:rPr>
            </w:pPr>
            <w:r>
              <w:rPr>
                <w:color w:val="000000" w:themeColor="text1"/>
              </w:rPr>
              <w:t>This component contains two main parts:</w:t>
            </w:r>
          </w:p>
          <w:p w14:paraId="6460E20D" w14:textId="77777777" w:rsidR="00B64298" w:rsidRDefault="00B64298" w:rsidP="002A3FB6">
            <w:pPr>
              <w:ind w:left="360"/>
            </w:pPr>
            <w:r>
              <w:t>Azure SQL Server Database: Stores and manages information related to scheduler operations. This includes CRUD scheduler operations and trigger job history.</w:t>
            </w:r>
          </w:p>
          <w:p w14:paraId="73CCE788" w14:textId="77777777" w:rsidR="00B64298" w:rsidRDefault="00B64298" w:rsidP="002A3FB6">
            <w:pPr>
              <w:ind w:left="360"/>
            </w:pPr>
            <w:r>
              <w:t>Azure Kafka Topic Broker (Consumers): Acts as a message broker for Kafka topics. It allows consumers to subscribe and receive events pushed by the Generic Scheduler.</w:t>
            </w:r>
          </w:p>
        </w:tc>
      </w:tr>
    </w:tbl>
    <w:p w14:paraId="5E032D94" w14:textId="77777777" w:rsidR="00AB1521" w:rsidRDefault="00AB1521" w:rsidP="006C4C4D">
      <w:pPr>
        <w:pStyle w:val="Heading1"/>
        <w:sectPr w:rsidR="00AB1521" w:rsidSect="0047099C">
          <w:pgSz w:w="12240" w:h="15840" w:code="1"/>
          <w:pgMar w:top="1440" w:right="720" w:bottom="1440" w:left="720" w:header="720" w:footer="720" w:gutter="0"/>
          <w:cols w:sep="1" w:space="720"/>
          <w:docGrid w:linePitch="360"/>
        </w:sectPr>
      </w:pPr>
    </w:p>
    <w:p w14:paraId="256579FD" w14:textId="27F91DD7" w:rsidR="00B7452B" w:rsidRPr="00DA5B5E" w:rsidRDefault="00643FB9" w:rsidP="006C4C4D">
      <w:pPr>
        <w:pStyle w:val="Heading1"/>
      </w:pPr>
      <w:bookmarkStart w:id="16" w:name="_Toc216799808"/>
      <w:r>
        <w:lastRenderedPageBreak/>
        <w:t>Scheduling Expressions</w:t>
      </w:r>
      <w:bookmarkEnd w:id="16"/>
    </w:p>
    <w:p w14:paraId="2C8EF8B0" w14:textId="606C70F1" w:rsidR="006A19F1" w:rsidRDefault="00FD7DE9" w:rsidP="00135C5B">
      <w:pPr>
        <w:spacing w:after="240"/>
        <w:rPr>
          <w:color w:val="000000" w:themeColor="text1"/>
        </w:rPr>
      </w:pPr>
      <w:r w:rsidRPr="00FD7DE9">
        <w:rPr>
          <w:color w:val="000000" w:themeColor="text1"/>
        </w:rPr>
        <w:t>Three types of scheduling expressions are supported</w:t>
      </w:r>
      <w:r w:rsidR="00C43923">
        <w:rPr>
          <w:color w:val="000000" w:themeColor="text1"/>
        </w:rPr>
        <w:t xml:space="preserve"> by the Generic Scheduler</w:t>
      </w:r>
      <w:r w:rsidR="009078C4">
        <w:rPr>
          <w:color w:val="000000" w:themeColor="text1"/>
        </w:rPr>
        <w:t>:</w:t>
      </w:r>
      <w:r w:rsidRPr="00FD7DE9">
        <w:rPr>
          <w:color w:val="000000" w:themeColor="text1"/>
        </w:rPr>
        <w:t xml:space="preserve"> </w:t>
      </w:r>
      <w:r w:rsidR="006A19F1">
        <w:rPr>
          <w:color w:val="000000" w:themeColor="text1"/>
        </w:rPr>
        <w:t>Cron, Interval</w:t>
      </w:r>
      <w:r w:rsidR="009078C4">
        <w:rPr>
          <w:color w:val="000000" w:themeColor="text1"/>
        </w:rPr>
        <w:t>,</w:t>
      </w:r>
      <w:r w:rsidR="006A19F1">
        <w:rPr>
          <w:color w:val="000000" w:themeColor="text1"/>
        </w:rPr>
        <w:t xml:space="preserve"> and Date</w:t>
      </w:r>
      <w:r w:rsidR="00C902E5">
        <w:rPr>
          <w:color w:val="000000" w:themeColor="text1"/>
        </w:rPr>
        <w:t>.</w:t>
      </w:r>
    </w:p>
    <w:p w14:paraId="6975FFC0" w14:textId="79BFA5BE" w:rsidR="00AB1521" w:rsidRDefault="00AB1521" w:rsidP="00AB1521">
      <w:pPr>
        <w:pStyle w:val="Heading2"/>
      </w:pPr>
      <w:bookmarkStart w:id="17" w:name="_Toc216799809"/>
      <w:r w:rsidRPr="008D51C7">
        <w:t>Cron</w:t>
      </w:r>
      <w:bookmarkEnd w:id="17"/>
    </w:p>
    <w:p w14:paraId="2633C93D" w14:textId="77777777" w:rsidR="00AB1521" w:rsidRPr="008D51C7" w:rsidRDefault="00AB1521" w:rsidP="00AB1521">
      <w:pPr>
        <w:pStyle w:val="ListParagraph"/>
        <w:numPr>
          <w:ilvl w:val="0"/>
          <w:numId w:val="21"/>
        </w:numPr>
        <w:spacing w:before="40" w:after="20"/>
      </w:pPr>
      <w:r w:rsidRPr="008D51C7">
        <w:t>Cron expressions are used to schedule tasks based on a pattern of time and date fields.</w:t>
      </w:r>
    </w:p>
    <w:p w14:paraId="2BBBE674" w14:textId="77777777" w:rsidR="00AB1521" w:rsidRPr="008D51C7" w:rsidRDefault="00AB1521" w:rsidP="00AB1521">
      <w:pPr>
        <w:pStyle w:val="ListParagraph"/>
        <w:numPr>
          <w:ilvl w:val="0"/>
          <w:numId w:val="21"/>
        </w:numPr>
        <w:spacing w:before="40" w:after="20"/>
      </w:pPr>
      <w:r w:rsidRPr="008D51C7">
        <w:t>The expression consists of five fields representing minute, hour, day of the month, month, and day of the week, respectively.</w:t>
      </w:r>
    </w:p>
    <w:p w14:paraId="6284B9F1" w14:textId="77777777" w:rsidR="00AB1521" w:rsidRPr="008D51C7" w:rsidRDefault="00AB1521" w:rsidP="00AB1521">
      <w:pPr>
        <w:pStyle w:val="ListParagraph"/>
        <w:numPr>
          <w:ilvl w:val="0"/>
          <w:numId w:val="21"/>
        </w:numPr>
        <w:spacing w:before="40" w:after="20"/>
      </w:pPr>
      <w:r w:rsidRPr="008D51C7">
        <w:t>Asterisks (*) in a field mean "any" and can be used to represent all possible values.</w:t>
      </w:r>
    </w:p>
    <w:p w14:paraId="18DE4F89" w14:textId="77777777" w:rsidR="00AB1521" w:rsidRPr="008D51C7" w:rsidRDefault="00AB1521" w:rsidP="00AB1521">
      <w:pPr>
        <w:pStyle w:val="ListParagraph"/>
        <w:numPr>
          <w:ilvl w:val="0"/>
          <w:numId w:val="21"/>
        </w:numPr>
        <w:spacing w:before="40" w:after="20"/>
      </w:pPr>
      <w:r w:rsidRPr="008D51C7">
        <w:t>Ranges can be specified using hyphens (-) and multiple values separated by commas (,).</w:t>
      </w:r>
    </w:p>
    <w:p w14:paraId="239DED59" w14:textId="77777777" w:rsidR="00AB1521" w:rsidRPr="008D51C7" w:rsidRDefault="00AB1521" w:rsidP="00AB1521">
      <w:pPr>
        <w:pStyle w:val="ListParagraph"/>
        <w:numPr>
          <w:ilvl w:val="0"/>
          <w:numId w:val="21"/>
        </w:numPr>
        <w:spacing w:before="40" w:after="20"/>
      </w:pPr>
      <w:r w:rsidRPr="008D51C7">
        <w:t>Forward slashes (/) can be used to define intervals.</w:t>
      </w:r>
    </w:p>
    <w:p w14:paraId="77F56F3B" w14:textId="77777777" w:rsidR="00AB1521" w:rsidRPr="008D51C7" w:rsidRDefault="00AB1521" w:rsidP="002B0BE7">
      <w:pPr>
        <w:spacing w:before="240" w:after="20"/>
      </w:pPr>
      <w:r w:rsidRPr="008D51C7">
        <w:t>This example cron expression triggers the task every minute, indefinitely.</w:t>
      </w:r>
    </w:p>
    <w:p w14:paraId="7C1F8729" w14:textId="77777777" w:rsidR="00AB1521" w:rsidRPr="008D51C7" w:rsidRDefault="00AB1521" w:rsidP="002B0BE7">
      <w:pPr>
        <w:spacing w:after="0"/>
        <w:ind w:left="1440"/>
        <w:rPr>
          <w:rFonts w:ascii="Consolas" w:hAnsi="Consolas"/>
          <w:szCs w:val="20"/>
        </w:rPr>
      </w:pPr>
      <w:r w:rsidRPr="008D51C7">
        <w:rPr>
          <w:rFonts w:ascii="Consolas" w:hAnsi="Consolas"/>
          <w:szCs w:val="20"/>
        </w:rPr>
        <w:t>`"scheduling_exp": {</w:t>
      </w:r>
    </w:p>
    <w:p w14:paraId="60912AED" w14:textId="77777777" w:rsidR="00AB1521" w:rsidRPr="008D51C7" w:rsidRDefault="00AB1521" w:rsidP="002B0BE7">
      <w:pPr>
        <w:spacing w:after="0"/>
        <w:ind w:left="1440"/>
        <w:rPr>
          <w:rFonts w:ascii="Consolas" w:hAnsi="Consolas"/>
          <w:szCs w:val="20"/>
        </w:rPr>
      </w:pPr>
      <w:r w:rsidRPr="008D51C7">
        <w:rPr>
          <w:rFonts w:ascii="Consolas" w:hAnsi="Consolas"/>
          <w:szCs w:val="20"/>
        </w:rPr>
        <w:t xml:space="preserve">       "type": "cron",</w:t>
      </w:r>
    </w:p>
    <w:p w14:paraId="3C28A9D4" w14:textId="77777777" w:rsidR="00AB1521" w:rsidRPr="008D51C7" w:rsidRDefault="00AB1521" w:rsidP="002B0BE7">
      <w:pPr>
        <w:spacing w:after="0"/>
        <w:ind w:left="1440"/>
        <w:rPr>
          <w:rFonts w:ascii="Consolas" w:hAnsi="Consolas"/>
          <w:szCs w:val="20"/>
        </w:rPr>
      </w:pPr>
      <w:r w:rsidRPr="008D51C7">
        <w:rPr>
          <w:rFonts w:ascii="Consolas" w:hAnsi="Consolas"/>
          <w:szCs w:val="20"/>
        </w:rPr>
        <w:t xml:space="preserve">       "value": {</w:t>
      </w:r>
    </w:p>
    <w:p w14:paraId="7F07FAC9" w14:textId="77777777" w:rsidR="00AB1521" w:rsidRPr="008D51C7" w:rsidRDefault="00AB1521" w:rsidP="002B0BE7">
      <w:pPr>
        <w:spacing w:after="0"/>
        <w:ind w:left="1440"/>
        <w:rPr>
          <w:rFonts w:ascii="Consolas" w:hAnsi="Consolas"/>
          <w:szCs w:val="20"/>
        </w:rPr>
      </w:pPr>
      <w:r w:rsidRPr="008D51C7">
        <w:rPr>
          <w:rFonts w:ascii="Consolas" w:hAnsi="Consolas"/>
          <w:szCs w:val="20"/>
        </w:rPr>
        <w:t xml:space="preserve">           "expression": "*/1 * * * *"</w:t>
      </w:r>
    </w:p>
    <w:p w14:paraId="702CE9E0" w14:textId="77777777" w:rsidR="00AB1521" w:rsidRPr="008D51C7" w:rsidRDefault="00AB1521" w:rsidP="002B0BE7">
      <w:pPr>
        <w:spacing w:after="0"/>
        <w:ind w:left="1440"/>
        <w:rPr>
          <w:rFonts w:ascii="Consolas" w:hAnsi="Consolas"/>
          <w:szCs w:val="20"/>
        </w:rPr>
      </w:pPr>
      <w:r w:rsidRPr="008D51C7">
        <w:rPr>
          <w:rFonts w:ascii="Consolas" w:hAnsi="Consolas"/>
          <w:szCs w:val="20"/>
        </w:rPr>
        <w:t xml:space="preserve">       }</w:t>
      </w:r>
    </w:p>
    <w:p w14:paraId="06153622" w14:textId="77777777" w:rsidR="00AB1521" w:rsidRPr="008D51C7" w:rsidRDefault="00AB1521" w:rsidP="002B0BE7">
      <w:pPr>
        <w:spacing w:after="0"/>
        <w:ind w:left="1440"/>
        <w:rPr>
          <w:rFonts w:ascii="Consolas" w:hAnsi="Consolas"/>
          <w:szCs w:val="20"/>
        </w:rPr>
      </w:pPr>
      <w:r w:rsidRPr="008D51C7">
        <w:rPr>
          <w:rFonts w:ascii="Consolas" w:hAnsi="Consolas"/>
          <w:szCs w:val="20"/>
        </w:rPr>
        <w:t xml:space="preserve">   }</w:t>
      </w:r>
    </w:p>
    <w:p w14:paraId="54345BF9" w14:textId="780BB669" w:rsidR="00AB1521" w:rsidRDefault="00AB1521" w:rsidP="00AB1521">
      <w:pPr>
        <w:pStyle w:val="Heading2"/>
      </w:pPr>
      <w:bookmarkStart w:id="18" w:name="_Toc216799810"/>
      <w:r w:rsidRPr="008D51C7">
        <w:t>Interval</w:t>
      </w:r>
      <w:bookmarkEnd w:id="18"/>
      <w:r w:rsidRPr="008D51C7">
        <w:t xml:space="preserve"> </w:t>
      </w:r>
    </w:p>
    <w:p w14:paraId="512F45A6" w14:textId="77777777" w:rsidR="00AB1521" w:rsidRPr="008D51C7" w:rsidRDefault="00AB1521" w:rsidP="00AB1521">
      <w:pPr>
        <w:pStyle w:val="ListParagraph"/>
        <w:numPr>
          <w:ilvl w:val="0"/>
          <w:numId w:val="22"/>
        </w:numPr>
        <w:spacing w:before="40" w:after="20"/>
      </w:pPr>
      <w:r w:rsidRPr="008D51C7">
        <w:t>Interval expressions trigger tasks at regular time intervals.</w:t>
      </w:r>
    </w:p>
    <w:p w14:paraId="1D8FC00F" w14:textId="77777777" w:rsidR="00AB1521" w:rsidRPr="008D51C7" w:rsidRDefault="00AB1521" w:rsidP="00AB1521">
      <w:pPr>
        <w:pStyle w:val="ListParagraph"/>
        <w:numPr>
          <w:ilvl w:val="0"/>
          <w:numId w:val="22"/>
        </w:numPr>
        <w:spacing w:before="40" w:after="20"/>
      </w:pPr>
      <w:r w:rsidRPr="008D51C7">
        <w:t>The expression includes fields for specifying the number of days, hours, minutes, seconds, and weeks between task triggers.</w:t>
      </w:r>
    </w:p>
    <w:p w14:paraId="2EC7AF41" w14:textId="77777777" w:rsidR="00AB1521" w:rsidRPr="008D51C7" w:rsidRDefault="00AB1521" w:rsidP="00AB1521">
      <w:pPr>
        <w:pStyle w:val="ListParagraph"/>
        <w:numPr>
          <w:ilvl w:val="0"/>
          <w:numId w:val="22"/>
        </w:numPr>
        <w:spacing w:before="40" w:after="20"/>
      </w:pPr>
      <w:r w:rsidRPr="008D51C7">
        <w:t xml:space="preserve">The start and end dates- are not mandatory, if not provided the task will be triggered infinitely after adding </w:t>
      </w:r>
      <w:r>
        <w:t xml:space="preserve">the </w:t>
      </w:r>
      <w:r w:rsidRPr="008D51C7">
        <w:t xml:space="preserve">job, the first trigger will occur after the interval time </w:t>
      </w:r>
      <w:r>
        <w:t>ha</w:t>
      </w:r>
      <w:r w:rsidRPr="008D51C7">
        <w:t xml:space="preserve">s elapsed from the time of adding </w:t>
      </w:r>
      <w:r>
        <w:t xml:space="preserve">the </w:t>
      </w:r>
      <w:r w:rsidRPr="008D51C7">
        <w:t xml:space="preserve">job, for instant trigger “instant_trigger” can be set to True. </w:t>
      </w:r>
    </w:p>
    <w:p w14:paraId="0B46D9F7" w14:textId="77777777" w:rsidR="000416CD" w:rsidRDefault="00AB1521" w:rsidP="000416CD">
      <w:pPr>
        <w:pStyle w:val="ListParagraph"/>
        <w:numPr>
          <w:ilvl w:val="0"/>
          <w:numId w:val="22"/>
        </w:numPr>
        <w:spacing w:before="40" w:after="20"/>
      </w:pPr>
      <w:r w:rsidRPr="008D51C7">
        <w:t xml:space="preserve">If start_date and end_date </w:t>
      </w:r>
      <w:r>
        <w:t>are</w:t>
      </w:r>
      <w:r w:rsidRPr="008D51C7">
        <w:t xml:space="preserve"> given</w:t>
      </w:r>
      <w:r>
        <w:t>,</w:t>
      </w:r>
      <w:r w:rsidRPr="008D51C7">
        <w:t xml:space="preserve"> the task will trigger for </w:t>
      </w:r>
      <w:r>
        <w:t>the</w:t>
      </w:r>
      <w:r w:rsidRPr="008D51C7">
        <w:t xml:space="preserve"> first time at the time of start_date and will keep on triggering till </w:t>
      </w:r>
      <w:r>
        <w:t xml:space="preserve">the </w:t>
      </w:r>
      <w:r w:rsidRPr="008D51C7">
        <w:t>end _date provided.</w:t>
      </w:r>
    </w:p>
    <w:p w14:paraId="5C3173B8" w14:textId="5F6A4786" w:rsidR="000416CD" w:rsidRPr="008D51C7" w:rsidRDefault="000416CD" w:rsidP="000416CD">
      <w:pPr>
        <w:spacing w:before="240" w:after="20"/>
        <w:rPr>
          <w:szCs w:val="20"/>
        </w:rPr>
      </w:pPr>
      <w:r w:rsidRPr="008D51C7">
        <w:rPr>
          <w:szCs w:val="20"/>
        </w:rPr>
        <w:t>This example interval expression triggers the task every 3 minutes, starting from July 6, 2023, at 14:45:00</w:t>
      </w:r>
      <w:r>
        <w:rPr>
          <w:szCs w:val="20"/>
        </w:rPr>
        <w:t>,</w:t>
      </w:r>
      <w:r w:rsidRPr="008D51C7">
        <w:rPr>
          <w:szCs w:val="20"/>
        </w:rPr>
        <w:t xml:space="preserve"> and continues indefinitely.</w:t>
      </w:r>
    </w:p>
    <w:p w14:paraId="6D3F3DCD"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`"scheduling_exp": {</w:t>
      </w:r>
    </w:p>
    <w:p w14:paraId="2E32CC19"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"type": "interval",</w:t>
      </w:r>
    </w:p>
    <w:p w14:paraId="6DCCA0D6"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"instant_trigger": true,</w:t>
      </w:r>
    </w:p>
    <w:p w14:paraId="5E433610"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"value": {</w:t>
      </w:r>
    </w:p>
    <w:p w14:paraId="537DFB9F"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"days": 0,</w:t>
      </w:r>
    </w:p>
    <w:p w14:paraId="232AED9D"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"hours": 0,</w:t>
      </w:r>
    </w:p>
    <w:p w14:paraId="40EA5443"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"minutes": 3,</w:t>
      </w:r>
    </w:p>
    <w:p w14:paraId="78AF58F7"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"seconds": 0,</w:t>
      </w:r>
    </w:p>
    <w:p w14:paraId="79F4F8A2"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"start_date": "2023-07-06 14:45:00",</w:t>
      </w:r>
    </w:p>
    <w:p w14:paraId="45F35743" w14:textId="77777777" w:rsidR="00AB1521" w:rsidRPr="00AB1521" w:rsidRDefault="00AB1521" w:rsidP="0047099C">
      <w:pPr>
        <w:spacing w:after="0"/>
        <w:ind w:left="1440"/>
        <w:rPr>
          <w:rFonts w:ascii="Consolas" w:hAnsi="Consolas"/>
          <w:szCs w:val="20"/>
        </w:rPr>
      </w:pPr>
      <w:r w:rsidRPr="00AB1521">
        <w:rPr>
          <w:rFonts w:ascii="Consolas" w:hAnsi="Consolas"/>
          <w:szCs w:val="20"/>
        </w:rPr>
        <w:tab/>
        <w:t>"end_date": "2024-07-06 14:45:00",</w:t>
      </w:r>
    </w:p>
    <w:p w14:paraId="23677B49"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"weeks": 0</w:t>
      </w:r>
    </w:p>
    <w:p w14:paraId="53F1601B"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w:t>
      </w:r>
    </w:p>
    <w:p w14:paraId="6E00DBAD" w14:textId="77777777" w:rsidR="00AB1521" w:rsidRPr="00AB1521" w:rsidRDefault="00AB1521" w:rsidP="0047099C">
      <w:pPr>
        <w:spacing w:after="0"/>
        <w:ind w:left="1440"/>
        <w:rPr>
          <w:rFonts w:ascii="Consolas" w:hAnsi="Consolas"/>
          <w:szCs w:val="20"/>
        </w:rPr>
      </w:pPr>
      <w:r w:rsidRPr="00AB1521">
        <w:rPr>
          <w:rFonts w:ascii="Consolas" w:hAnsi="Consolas"/>
          <w:szCs w:val="20"/>
        </w:rPr>
        <w:t xml:space="preserve">   }`</w:t>
      </w:r>
    </w:p>
    <w:p w14:paraId="31F85CF5" w14:textId="77777777" w:rsidR="00AB1521" w:rsidRPr="00AB1521" w:rsidRDefault="00AB1521" w:rsidP="0047099C">
      <w:pPr>
        <w:spacing w:after="0"/>
        <w:ind w:left="1440"/>
        <w:rPr>
          <w:szCs w:val="20"/>
        </w:rPr>
      </w:pPr>
      <w:r w:rsidRPr="00AB1521">
        <w:rPr>
          <w:rFonts w:ascii="Consolas" w:hAnsi="Consolas"/>
          <w:szCs w:val="20"/>
        </w:rPr>
        <w:t xml:space="preserve">   </w:t>
      </w:r>
      <w:r w:rsidRPr="00AB1521">
        <w:rPr>
          <w:rFonts w:ascii="Consolas" w:hAnsi="Consolas"/>
          <w:szCs w:val="20"/>
        </w:rPr>
        <w:tab/>
      </w:r>
      <w:r w:rsidRPr="00AB1521">
        <w:rPr>
          <w:szCs w:val="20"/>
        </w:rPr>
        <w:t xml:space="preserve">  </w:t>
      </w:r>
    </w:p>
    <w:p w14:paraId="67B97134" w14:textId="3749FFFE" w:rsidR="00AB1521" w:rsidRDefault="00AB1521" w:rsidP="00AB1521">
      <w:pPr>
        <w:pStyle w:val="Heading2"/>
      </w:pPr>
      <w:bookmarkStart w:id="19" w:name="_Toc216799811"/>
      <w:r w:rsidRPr="008D51C7">
        <w:t>Date</w:t>
      </w:r>
      <w:bookmarkEnd w:id="19"/>
      <w:r w:rsidRPr="008D51C7">
        <w:t xml:space="preserve"> </w:t>
      </w:r>
    </w:p>
    <w:p w14:paraId="459C8CC9" w14:textId="77777777" w:rsidR="00AC5421" w:rsidRPr="008D51C7" w:rsidRDefault="00AC5421" w:rsidP="00AC5421">
      <w:pPr>
        <w:pStyle w:val="ListParagraph"/>
        <w:numPr>
          <w:ilvl w:val="0"/>
          <w:numId w:val="23"/>
        </w:numPr>
        <w:spacing w:before="40" w:after="20"/>
      </w:pPr>
      <w:r w:rsidRPr="008D51C7">
        <w:t>Date expressions trigger a task only once at a specified date and time.</w:t>
      </w:r>
    </w:p>
    <w:p w14:paraId="21D1CD4B" w14:textId="77777777" w:rsidR="00AC5421" w:rsidRPr="008D51C7" w:rsidRDefault="00AC5421" w:rsidP="00AC5421">
      <w:pPr>
        <w:pStyle w:val="ListParagraph"/>
        <w:numPr>
          <w:ilvl w:val="0"/>
          <w:numId w:val="23"/>
        </w:numPr>
        <w:spacing w:before="40" w:after="20"/>
      </w:pPr>
      <w:r w:rsidRPr="008D51C7">
        <w:t>Unlike the previous two types, date expressions do not repeat.</w:t>
      </w:r>
    </w:p>
    <w:p w14:paraId="23BC8074" w14:textId="77777777" w:rsidR="00AC5421" w:rsidRPr="00AC5421" w:rsidRDefault="00AC5421" w:rsidP="00AC5421">
      <w:pPr>
        <w:spacing w:before="240"/>
      </w:pPr>
      <w:r w:rsidRPr="00AC5421">
        <w:t>This example date expression triggers the task on August 15, 2023, at 12:00:00, and it won't repeat.</w:t>
      </w:r>
    </w:p>
    <w:p w14:paraId="74FF9C0A"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`"scheduling_exp": </w:t>
      </w:r>
      <w:bookmarkStart w:id="20" w:name="OLE_LINK6"/>
      <w:r w:rsidRPr="002B0BE7">
        <w:rPr>
          <w:rFonts w:ascii="Consolas" w:hAnsi="Consolas"/>
          <w:szCs w:val="20"/>
        </w:rPr>
        <w:t>{</w:t>
      </w:r>
    </w:p>
    <w:p w14:paraId="0D12235F"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t xml:space="preserve"> "type": "date",</w:t>
      </w:r>
    </w:p>
    <w:p w14:paraId="0BE3B12E"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t xml:space="preserve"> "value": {</w:t>
      </w:r>
    </w:p>
    <w:p w14:paraId="3910F7FF"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t xml:space="preserve">     "date": "2023-08-15 12:00:00"</w:t>
      </w:r>
    </w:p>
    <w:p w14:paraId="5B06B3A6"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t xml:space="preserve"> }</w:t>
      </w:r>
    </w:p>
    <w:p w14:paraId="2B26C21F"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t>}`</w:t>
      </w:r>
    </w:p>
    <w:bookmarkEnd w:id="20"/>
    <w:p w14:paraId="08F1D870" w14:textId="77777777" w:rsidR="00AC5421" w:rsidRPr="002B0BE7" w:rsidRDefault="00AC5421" w:rsidP="002B0BE7">
      <w:pPr>
        <w:spacing w:after="0"/>
        <w:ind w:left="1440"/>
        <w:rPr>
          <w:rFonts w:ascii="Consolas" w:hAnsi="Consolas"/>
          <w:szCs w:val="20"/>
        </w:rPr>
      </w:pPr>
      <w:r w:rsidRPr="002B0BE7">
        <w:rPr>
          <w:rFonts w:ascii="Consolas" w:hAnsi="Consolas"/>
          <w:szCs w:val="20"/>
        </w:rPr>
        <w:t xml:space="preserve">   </w:t>
      </w:r>
      <w:r w:rsidRPr="002B0BE7">
        <w:rPr>
          <w:rFonts w:ascii="Consolas" w:hAnsi="Consolas"/>
          <w:szCs w:val="20"/>
        </w:rPr>
        <w:tab/>
      </w:r>
    </w:p>
    <w:bookmarkEnd w:id="1"/>
    <w:bookmarkEnd w:id="2"/>
    <w:p w14:paraId="79371203" w14:textId="77777777" w:rsidR="0047099C" w:rsidRDefault="0047099C" w:rsidP="006C4C4D">
      <w:pPr>
        <w:pStyle w:val="Heading1"/>
        <w:sectPr w:rsidR="0047099C" w:rsidSect="0047099C">
          <w:pgSz w:w="12240" w:h="20160" w:code="5"/>
          <w:pgMar w:top="1440" w:right="720" w:bottom="1440" w:left="720" w:header="720" w:footer="720" w:gutter="0"/>
          <w:cols w:sep="1" w:space="720"/>
          <w:docGrid w:linePitch="360"/>
        </w:sectPr>
      </w:pPr>
    </w:p>
    <w:p w14:paraId="50626A05" w14:textId="6491643E" w:rsidR="00B22C35" w:rsidRDefault="00B22C35" w:rsidP="006C4C4D">
      <w:pPr>
        <w:pStyle w:val="Heading1"/>
      </w:pPr>
      <w:bookmarkStart w:id="21" w:name="_Toc216799812"/>
      <w:r>
        <w:lastRenderedPageBreak/>
        <w:t>API</w:t>
      </w:r>
      <w:r w:rsidR="0023596C">
        <w:t>s</w:t>
      </w:r>
      <w:bookmarkEnd w:id="21"/>
    </w:p>
    <w:p w14:paraId="70C9D6E7" w14:textId="3E6A0A8D" w:rsidR="00BE76A5" w:rsidRDefault="00BE76A5" w:rsidP="00BE76A5">
      <w:pPr>
        <w:spacing w:after="240"/>
        <w:rPr>
          <w:color w:val="000000" w:themeColor="text1"/>
        </w:rPr>
      </w:pPr>
      <w:r w:rsidRPr="00FD7DE9">
        <w:rPr>
          <w:color w:val="000000" w:themeColor="text1"/>
        </w:rPr>
        <w:t xml:space="preserve">The </w:t>
      </w:r>
      <w:bookmarkStart w:id="22" w:name="OLE_LINK10"/>
      <w:r w:rsidR="00A12B80">
        <w:rPr>
          <w:color w:val="000000" w:themeColor="text1"/>
        </w:rPr>
        <w:t xml:space="preserve">AOT-Generic-Scheduler </w:t>
      </w:r>
      <w:r w:rsidRPr="00FD7DE9">
        <w:rPr>
          <w:color w:val="000000" w:themeColor="text1"/>
        </w:rPr>
        <w:t>microservice</w:t>
      </w:r>
      <w:r>
        <w:rPr>
          <w:color w:val="000000" w:themeColor="text1"/>
        </w:rPr>
        <w:t xml:space="preserve"> </w:t>
      </w:r>
      <w:bookmarkEnd w:id="22"/>
      <w:r w:rsidRPr="00FD7DE9">
        <w:rPr>
          <w:color w:val="000000" w:themeColor="text1"/>
        </w:rPr>
        <w:t xml:space="preserve">provides a set of APIs to manage these tasks efficiently. </w:t>
      </w:r>
    </w:p>
    <w:tbl>
      <w:tblPr>
        <w:tblStyle w:val="TableGridLight"/>
        <w:tblW w:w="0" w:type="auto"/>
        <w:tblLook w:val="04A0" w:firstRow="1" w:lastRow="0" w:firstColumn="1" w:lastColumn="0" w:noHBand="0" w:noVBand="1"/>
      </w:tblPr>
      <w:tblGrid>
        <w:gridCol w:w="2418"/>
        <w:gridCol w:w="8372"/>
      </w:tblGrid>
      <w:tr w:rsidR="00907A78" w14:paraId="0D89A3E5" w14:textId="77777777" w:rsidTr="00FD45D6">
        <w:tc>
          <w:tcPr>
            <w:tcW w:w="3114" w:type="dxa"/>
            <w:shd w:val="clear" w:color="auto" w:fill="F2F2F2" w:themeFill="background1" w:themeFillShade="F2"/>
          </w:tcPr>
          <w:p w14:paraId="1CC4A753" w14:textId="04656503" w:rsidR="00907A78" w:rsidRPr="00FD45D6" w:rsidRDefault="00907A78" w:rsidP="0023596C">
            <w:pPr>
              <w:spacing w:before="80" w:after="80"/>
            </w:pPr>
            <w:r w:rsidRPr="00FD45D6">
              <w:t>API</w:t>
            </w:r>
          </w:p>
        </w:tc>
        <w:tc>
          <w:tcPr>
            <w:tcW w:w="15134" w:type="dxa"/>
            <w:shd w:val="clear" w:color="auto" w:fill="F2F2F2" w:themeFill="background1" w:themeFillShade="F2"/>
          </w:tcPr>
          <w:p w14:paraId="3F53D11A" w14:textId="5F1DB22D" w:rsidR="00907A78" w:rsidRPr="00FD45D6" w:rsidRDefault="00907A78" w:rsidP="0023596C">
            <w:pPr>
              <w:spacing w:before="80" w:after="80"/>
            </w:pPr>
            <w:r w:rsidRPr="00FD45D6">
              <w:t>Description</w:t>
            </w:r>
          </w:p>
        </w:tc>
      </w:tr>
      <w:tr w:rsidR="00907A78" w14:paraId="233E8A65" w14:textId="77777777" w:rsidTr="00E7187E">
        <w:trPr>
          <w:trHeight w:val="116"/>
        </w:trPr>
        <w:tc>
          <w:tcPr>
            <w:tcW w:w="3114" w:type="dxa"/>
          </w:tcPr>
          <w:p w14:paraId="74614CAC" w14:textId="1291315C" w:rsidR="00907A78" w:rsidRDefault="00907A78" w:rsidP="0023596C">
            <w:pPr>
              <w:spacing w:before="80" w:after="80"/>
              <w:rPr>
                <w:color w:val="000000" w:themeColor="text1"/>
              </w:rPr>
            </w:pPr>
            <w:r>
              <w:rPr>
                <w:color w:val="000000" w:themeColor="text1"/>
              </w:rPr>
              <w:t xml:space="preserve">GET </w:t>
            </w:r>
            <w:r w:rsidR="006D351E">
              <w:rPr>
                <w:color w:val="000000" w:themeColor="text1"/>
              </w:rPr>
              <w:t>–</w:t>
            </w:r>
            <w:r>
              <w:rPr>
                <w:color w:val="000000" w:themeColor="text1"/>
              </w:rPr>
              <w:t xml:space="preserve"> Get</w:t>
            </w:r>
            <w:r w:rsidR="006D351E">
              <w:rPr>
                <w:color w:val="000000" w:themeColor="text1"/>
              </w:rPr>
              <w:t>_</w:t>
            </w:r>
            <w:r>
              <w:rPr>
                <w:color w:val="000000" w:themeColor="text1"/>
              </w:rPr>
              <w:t>Task</w:t>
            </w:r>
          </w:p>
        </w:tc>
        <w:tc>
          <w:tcPr>
            <w:tcW w:w="15134" w:type="dxa"/>
          </w:tcPr>
          <w:p w14:paraId="53C7636F" w14:textId="20E3915B" w:rsidR="00907A78" w:rsidRDefault="009B0326" w:rsidP="0023596C">
            <w:pPr>
              <w:spacing w:before="80" w:after="80"/>
              <w:rPr>
                <w:color w:val="000000" w:themeColor="text1"/>
              </w:rPr>
            </w:pPr>
            <w:r>
              <w:rPr>
                <w:color w:val="000000" w:themeColor="text1"/>
              </w:rPr>
              <w:t>This API r</w:t>
            </w:r>
            <w:r w:rsidR="00907A78" w:rsidRPr="00B20569">
              <w:rPr>
                <w:color w:val="000000" w:themeColor="text1"/>
              </w:rPr>
              <w:t>etrieve</w:t>
            </w:r>
            <w:r>
              <w:rPr>
                <w:color w:val="000000" w:themeColor="text1"/>
              </w:rPr>
              <w:t>s</w:t>
            </w:r>
            <w:r w:rsidR="00907A78" w:rsidRPr="00B20569">
              <w:rPr>
                <w:color w:val="000000" w:themeColor="text1"/>
              </w:rPr>
              <w:t xml:space="preserve"> a complete list of scheduled tasks.</w:t>
            </w:r>
          </w:p>
        </w:tc>
      </w:tr>
      <w:tr w:rsidR="00907A78" w14:paraId="32656A47" w14:textId="77777777" w:rsidTr="009B0326">
        <w:tc>
          <w:tcPr>
            <w:tcW w:w="3114" w:type="dxa"/>
          </w:tcPr>
          <w:p w14:paraId="314FFBD7" w14:textId="7AABB49C" w:rsidR="00907A78" w:rsidRDefault="00907A78" w:rsidP="0023596C">
            <w:pPr>
              <w:spacing w:before="80" w:after="80"/>
              <w:rPr>
                <w:color w:val="000000" w:themeColor="text1"/>
              </w:rPr>
            </w:pPr>
            <w:r>
              <w:rPr>
                <w:color w:val="000000" w:themeColor="text1"/>
              </w:rPr>
              <w:t xml:space="preserve">GET </w:t>
            </w:r>
            <w:r w:rsidR="006D351E">
              <w:rPr>
                <w:color w:val="000000" w:themeColor="text1"/>
              </w:rPr>
              <w:t>–</w:t>
            </w:r>
            <w:r>
              <w:rPr>
                <w:color w:val="000000" w:themeColor="text1"/>
              </w:rPr>
              <w:t xml:space="preserve"> Get</w:t>
            </w:r>
            <w:r w:rsidR="006D351E">
              <w:rPr>
                <w:color w:val="000000" w:themeColor="text1"/>
              </w:rPr>
              <w:t>_</w:t>
            </w:r>
            <w:r>
              <w:rPr>
                <w:color w:val="000000" w:themeColor="text1"/>
              </w:rPr>
              <w:t>Task</w:t>
            </w:r>
            <w:r w:rsidR="006D351E">
              <w:rPr>
                <w:color w:val="000000" w:themeColor="text1"/>
              </w:rPr>
              <w:t>_</w:t>
            </w:r>
            <w:r>
              <w:rPr>
                <w:color w:val="000000" w:themeColor="text1"/>
              </w:rPr>
              <w:t>Details</w:t>
            </w:r>
          </w:p>
        </w:tc>
        <w:tc>
          <w:tcPr>
            <w:tcW w:w="15134" w:type="dxa"/>
          </w:tcPr>
          <w:p w14:paraId="647D34F4" w14:textId="35A591E8" w:rsidR="00907A78" w:rsidRDefault="009B0326" w:rsidP="0023596C">
            <w:pPr>
              <w:spacing w:before="80" w:after="80"/>
              <w:rPr>
                <w:color w:val="000000" w:themeColor="text1"/>
              </w:rPr>
            </w:pPr>
            <w:r>
              <w:rPr>
                <w:color w:val="000000" w:themeColor="text1"/>
              </w:rPr>
              <w:t>This API o</w:t>
            </w:r>
            <w:r w:rsidRPr="00B20569">
              <w:rPr>
                <w:color w:val="000000" w:themeColor="text1"/>
              </w:rPr>
              <w:t>btain</w:t>
            </w:r>
            <w:r>
              <w:rPr>
                <w:color w:val="000000" w:themeColor="text1"/>
              </w:rPr>
              <w:t>s</w:t>
            </w:r>
            <w:r w:rsidRPr="00B20569">
              <w:rPr>
                <w:color w:val="000000" w:themeColor="text1"/>
              </w:rPr>
              <w:t xml:space="preserve"> detailed information about a specific task using its ID</w:t>
            </w:r>
            <w:r>
              <w:rPr>
                <w:color w:val="000000" w:themeColor="text1"/>
              </w:rPr>
              <w:t>.</w:t>
            </w:r>
          </w:p>
        </w:tc>
      </w:tr>
      <w:tr w:rsidR="00907A78" w14:paraId="3271173B" w14:textId="77777777" w:rsidTr="009B0326">
        <w:tc>
          <w:tcPr>
            <w:tcW w:w="3114" w:type="dxa"/>
          </w:tcPr>
          <w:p w14:paraId="77AB065F" w14:textId="1BD4117F" w:rsidR="00907A78" w:rsidRDefault="00907A78" w:rsidP="0023596C">
            <w:pPr>
              <w:spacing w:before="80" w:after="80"/>
              <w:rPr>
                <w:color w:val="000000" w:themeColor="text1"/>
              </w:rPr>
            </w:pPr>
            <w:r>
              <w:rPr>
                <w:color w:val="000000" w:themeColor="text1"/>
              </w:rPr>
              <w:t xml:space="preserve">POST </w:t>
            </w:r>
            <w:r w:rsidR="006D351E">
              <w:rPr>
                <w:color w:val="000000" w:themeColor="text1"/>
              </w:rPr>
              <w:t>–</w:t>
            </w:r>
            <w:r>
              <w:rPr>
                <w:color w:val="000000" w:themeColor="text1"/>
              </w:rPr>
              <w:t xml:space="preserve"> Register</w:t>
            </w:r>
            <w:r w:rsidR="006D351E">
              <w:rPr>
                <w:color w:val="000000" w:themeColor="text1"/>
              </w:rPr>
              <w:t>_</w:t>
            </w:r>
            <w:r>
              <w:rPr>
                <w:color w:val="000000" w:themeColor="text1"/>
              </w:rPr>
              <w:t>Task</w:t>
            </w:r>
          </w:p>
        </w:tc>
        <w:tc>
          <w:tcPr>
            <w:tcW w:w="15134" w:type="dxa"/>
          </w:tcPr>
          <w:p w14:paraId="77206FE2" w14:textId="6E4FA93A" w:rsidR="00907A78" w:rsidRDefault="009B0326" w:rsidP="0023596C">
            <w:pPr>
              <w:spacing w:before="80" w:after="80"/>
              <w:rPr>
                <w:color w:val="000000" w:themeColor="text1"/>
              </w:rPr>
            </w:pPr>
            <w:r>
              <w:rPr>
                <w:color w:val="000000" w:themeColor="text1"/>
              </w:rPr>
              <w:t>This API i</w:t>
            </w:r>
            <w:r w:rsidRPr="009B0326">
              <w:rPr>
                <w:color w:val="000000" w:themeColor="text1"/>
              </w:rPr>
              <w:t>nsert</w:t>
            </w:r>
            <w:r>
              <w:rPr>
                <w:color w:val="000000" w:themeColor="text1"/>
              </w:rPr>
              <w:t>s</w:t>
            </w:r>
            <w:r w:rsidRPr="009B0326">
              <w:rPr>
                <w:color w:val="000000" w:themeColor="text1"/>
              </w:rPr>
              <w:t xml:space="preserve"> new tasks into the database with essential parameters.</w:t>
            </w:r>
          </w:p>
        </w:tc>
      </w:tr>
      <w:tr w:rsidR="00907A78" w14:paraId="7EBB8573" w14:textId="77777777" w:rsidTr="009B0326">
        <w:tc>
          <w:tcPr>
            <w:tcW w:w="3114" w:type="dxa"/>
          </w:tcPr>
          <w:p w14:paraId="3794FC17" w14:textId="31E17880" w:rsidR="00907A78" w:rsidRDefault="00907A78" w:rsidP="0023596C">
            <w:pPr>
              <w:spacing w:before="80" w:after="80"/>
              <w:rPr>
                <w:color w:val="000000" w:themeColor="text1"/>
              </w:rPr>
            </w:pPr>
            <w:r>
              <w:rPr>
                <w:color w:val="000000" w:themeColor="text1"/>
              </w:rPr>
              <w:t xml:space="preserve">PUT </w:t>
            </w:r>
            <w:r w:rsidR="006D351E">
              <w:rPr>
                <w:color w:val="000000" w:themeColor="text1"/>
              </w:rPr>
              <w:t>–</w:t>
            </w:r>
            <w:r>
              <w:rPr>
                <w:color w:val="000000" w:themeColor="text1"/>
              </w:rPr>
              <w:t xml:space="preserve"> Update</w:t>
            </w:r>
            <w:r w:rsidR="006D351E">
              <w:rPr>
                <w:color w:val="000000" w:themeColor="text1"/>
              </w:rPr>
              <w:t>_</w:t>
            </w:r>
            <w:r>
              <w:rPr>
                <w:color w:val="000000" w:themeColor="text1"/>
              </w:rPr>
              <w:t>Task</w:t>
            </w:r>
          </w:p>
        </w:tc>
        <w:tc>
          <w:tcPr>
            <w:tcW w:w="15134" w:type="dxa"/>
          </w:tcPr>
          <w:p w14:paraId="6997C709" w14:textId="0F02B86E" w:rsidR="00907A78" w:rsidRDefault="009B0326" w:rsidP="0023596C">
            <w:pPr>
              <w:spacing w:before="80" w:after="80"/>
              <w:rPr>
                <w:color w:val="000000" w:themeColor="text1"/>
              </w:rPr>
            </w:pPr>
            <w:r>
              <w:rPr>
                <w:color w:val="000000" w:themeColor="text1"/>
              </w:rPr>
              <w:t>This API u</w:t>
            </w:r>
            <w:r w:rsidRPr="009B0326">
              <w:rPr>
                <w:color w:val="000000" w:themeColor="text1"/>
              </w:rPr>
              <w:t>pdate</w:t>
            </w:r>
            <w:r>
              <w:rPr>
                <w:color w:val="000000" w:themeColor="text1"/>
              </w:rPr>
              <w:t>s</w:t>
            </w:r>
            <w:r w:rsidRPr="009B0326">
              <w:rPr>
                <w:color w:val="000000" w:themeColor="text1"/>
              </w:rPr>
              <w:t xml:space="preserve"> existing tasks with the required modifications.</w:t>
            </w:r>
          </w:p>
        </w:tc>
      </w:tr>
      <w:tr w:rsidR="009B0326" w14:paraId="0FE13A9C" w14:textId="77777777" w:rsidTr="009B0326">
        <w:tc>
          <w:tcPr>
            <w:tcW w:w="3114" w:type="dxa"/>
          </w:tcPr>
          <w:p w14:paraId="76322D0D" w14:textId="1C6813D8" w:rsidR="009B0326" w:rsidRDefault="009B0326" w:rsidP="0023596C">
            <w:pPr>
              <w:spacing w:before="80" w:after="80"/>
              <w:rPr>
                <w:color w:val="000000" w:themeColor="text1"/>
              </w:rPr>
            </w:pPr>
            <w:r>
              <w:rPr>
                <w:color w:val="000000" w:themeColor="text1"/>
              </w:rPr>
              <w:t xml:space="preserve">DELETE </w:t>
            </w:r>
            <w:r w:rsidR="006D351E">
              <w:rPr>
                <w:color w:val="000000" w:themeColor="text1"/>
              </w:rPr>
              <w:t>–</w:t>
            </w:r>
            <w:r>
              <w:rPr>
                <w:color w:val="000000" w:themeColor="text1"/>
              </w:rPr>
              <w:t xml:space="preserve"> Delete</w:t>
            </w:r>
            <w:r w:rsidR="006D351E">
              <w:rPr>
                <w:color w:val="000000" w:themeColor="text1"/>
              </w:rPr>
              <w:t>_</w:t>
            </w:r>
            <w:r>
              <w:rPr>
                <w:color w:val="000000" w:themeColor="text1"/>
              </w:rPr>
              <w:t>Task</w:t>
            </w:r>
          </w:p>
        </w:tc>
        <w:tc>
          <w:tcPr>
            <w:tcW w:w="15134" w:type="dxa"/>
          </w:tcPr>
          <w:p w14:paraId="7DF7360B" w14:textId="5AA7941F" w:rsidR="009B0326" w:rsidRDefault="009B0326" w:rsidP="0023596C">
            <w:pPr>
              <w:spacing w:before="80" w:after="80"/>
              <w:rPr>
                <w:color w:val="000000" w:themeColor="text1"/>
              </w:rPr>
            </w:pPr>
            <w:r>
              <w:rPr>
                <w:color w:val="000000" w:themeColor="text1"/>
              </w:rPr>
              <w:t>This API r</w:t>
            </w:r>
            <w:r w:rsidRPr="009B0326">
              <w:rPr>
                <w:color w:val="000000" w:themeColor="text1"/>
              </w:rPr>
              <w:t>emove</w:t>
            </w:r>
            <w:r w:rsidR="0084178F">
              <w:rPr>
                <w:color w:val="000000" w:themeColor="text1"/>
              </w:rPr>
              <w:t>s</w:t>
            </w:r>
            <w:r w:rsidRPr="009B0326">
              <w:rPr>
                <w:color w:val="000000" w:themeColor="text1"/>
              </w:rPr>
              <w:t xml:space="preserve"> tasks from the main table and archive</w:t>
            </w:r>
            <w:r>
              <w:rPr>
                <w:color w:val="000000" w:themeColor="text1"/>
              </w:rPr>
              <w:t>s</w:t>
            </w:r>
            <w:r w:rsidRPr="009B0326">
              <w:rPr>
                <w:color w:val="000000" w:themeColor="text1"/>
              </w:rPr>
              <w:t xml:space="preserve"> them in the 'scheduled_tasks_log' table.</w:t>
            </w:r>
          </w:p>
        </w:tc>
      </w:tr>
      <w:tr w:rsidR="00173015" w14:paraId="26733A98" w14:textId="77777777" w:rsidTr="009B0326">
        <w:tc>
          <w:tcPr>
            <w:tcW w:w="3114" w:type="dxa"/>
          </w:tcPr>
          <w:p w14:paraId="6A2B7A3B" w14:textId="1EF0565E" w:rsidR="00173015" w:rsidRDefault="00173015" w:rsidP="0023596C">
            <w:pPr>
              <w:spacing w:before="80" w:after="80"/>
              <w:rPr>
                <w:color w:val="000000" w:themeColor="text1"/>
              </w:rPr>
            </w:pPr>
            <w:r>
              <w:rPr>
                <w:color w:val="000000" w:themeColor="text1"/>
              </w:rPr>
              <w:t>GET – GetJobDetails</w:t>
            </w:r>
          </w:p>
        </w:tc>
        <w:tc>
          <w:tcPr>
            <w:tcW w:w="15134" w:type="dxa"/>
          </w:tcPr>
          <w:p w14:paraId="20FD09F2" w14:textId="2F7B928F" w:rsidR="00173015" w:rsidRDefault="002420E4" w:rsidP="0023596C">
            <w:pPr>
              <w:spacing w:before="80" w:after="80"/>
              <w:rPr>
                <w:color w:val="000000" w:themeColor="text1"/>
              </w:rPr>
            </w:pPr>
            <w:r>
              <w:rPr>
                <w:color w:val="000000" w:themeColor="text1"/>
              </w:rPr>
              <w:t>This API fetches</w:t>
            </w:r>
            <w:r w:rsidRPr="002420E4">
              <w:rPr>
                <w:color w:val="000000" w:themeColor="text1"/>
              </w:rPr>
              <w:t xml:space="preserve"> the data based on the scheduler name provided </w:t>
            </w:r>
            <w:r w:rsidR="00A834F4">
              <w:rPr>
                <w:color w:val="000000" w:themeColor="text1"/>
              </w:rPr>
              <w:t>i</w:t>
            </w:r>
            <w:r w:rsidRPr="002420E4">
              <w:rPr>
                <w:color w:val="000000" w:themeColor="text1"/>
              </w:rPr>
              <w:t>n the parameters query.</w:t>
            </w:r>
          </w:p>
        </w:tc>
      </w:tr>
    </w:tbl>
    <w:p w14:paraId="3E2AD2C0" w14:textId="77777777" w:rsidR="00D02A83" w:rsidRDefault="002254A6" w:rsidP="00B82B13">
      <w:pPr>
        <w:spacing w:before="240"/>
        <w:rPr>
          <w:lang w:val="en-GB"/>
        </w:rPr>
      </w:pPr>
      <w:r w:rsidRPr="009B0326">
        <w:rPr>
          <w:lang w:val="en-GB"/>
        </w:rPr>
        <w:t>These</w:t>
      </w:r>
      <w:r w:rsidR="0023596C">
        <w:rPr>
          <w:lang w:val="en-GB"/>
        </w:rPr>
        <w:t xml:space="preserve"> APIs</w:t>
      </w:r>
      <w:r w:rsidRPr="009B0326">
        <w:rPr>
          <w:lang w:val="en-GB"/>
        </w:rPr>
        <w:t xml:space="preserve"> are </w:t>
      </w:r>
      <w:r w:rsidR="0023596C">
        <w:rPr>
          <w:lang w:val="en-GB"/>
        </w:rPr>
        <w:t>specified</w:t>
      </w:r>
      <w:r w:rsidRPr="009B0326">
        <w:rPr>
          <w:lang w:val="en-GB"/>
        </w:rPr>
        <w:t xml:space="preserve"> in the subsequent sections.</w:t>
      </w:r>
      <w:r w:rsidR="004E2D3A">
        <w:rPr>
          <w:lang w:val="en-GB"/>
        </w:rPr>
        <w:t xml:space="preserve"> </w:t>
      </w:r>
    </w:p>
    <w:p w14:paraId="4AB08422" w14:textId="7F4CE07E" w:rsidR="00BE76A5" w:rsidRPr="005E1798" w:rsidRDefault="00616185" w:rsidP="009B0326">
      <w:r>
        <w:rPr>
          <w:lang w:val="en-GB"/>
        </w:rPr>
        <w:t>In the API parameter descriptions, the</w:t>
      </w:r>
      <w:r w:rsidR="004E2D3A">
        <w:rPr>
          <w:lang w:val="en-GB"/>
        </w:rPr>
        <w:t xml:space="preserve"> M/O</w:t>
      </w:r>
      <w:r w:rsidR="00D02A83">
        <w:rPr>
          <w:lang w:val="en-GB"/>
        </w:rPr>
        <w:t xml:space="preserve"> column heading stands for </w:t>
      </w:r>
      <w:r w:rsidR="00D02A83" w:rsidRPr="00D02A83">
        <w:t>Mandatory / Optional</w:t>
      </w:r>
      <w:r>
        <w:t>.</w:t>
      </w:r>
    </w:p>
    <w:p w14:paraId="434D3144" w14:textId="77777777" w:rsidR="005E1798" w:rsidRDefault="005E1798" w:rsidP="0062782E">
      <w:pPr>
        <w:sectPr w:rsidR="005E1798" w:rsidSect="002B0BE7">
          <w:pgSz w:w="12240" w:h="15840" w:code="1"/>
          <w:pgMar w:top="1440" w:right="720" w:bottom="1440" w:left="720" w:header="720" w:footer="720" w:gutter="0"/>
          <w:cols w:sep="1" w:space="720"/>
          <w:docGrid w:linePitch="360"/>
        </w:sectPr>
      </w:pPr>
    </w:p>
    <w:p w14:paraId="73B25326" w14:textId="77777777" w:rsidR="005E1798" w:rsidRDefault="74B3FA0D" w:rsidP="005E1798">
      <w:pPr>
        <w:pStyle w:val="Heading2"/>
      </w:pPr>
      <w:bookmarkStart w:id="23" w:name="_Toc216799813"/>
      <w:r w:rsidRPr="0062782E">
        <w:lastRenderedPageBreak/>
        <w:t>GET</w:t>
      </w:r>
      <w:r w:rsidR="03DFE950" w:rsidRPr="0062782E">
        <w:t xml:space="preserve"> – </w:t>
      </w:r>
      <w:r w:rsidRPr="0062782E">
        <w:t>Get</w:t>
      </w:r>
      <w:r w:rsidR="03DFE950" w:rsidRPr="0062782E">
        <w:t>_</w:t>
      </w:r>
      <w:r w:rsidRPr="0062782E">
        <w:t>Task</w:t>
      </w:r>
      <w:bookmarkEnd w:id="23"/>
    </w:p>
    <w:p w14:paraId="093C0386" w14:textId="517AEBBB" w:rsidR="002B250F" w:rsidRPr="0062782E" w:rsidRDefault="23BEE97B" w:rsidP="0062782E">
      <w:r w:rsidRPr="0062782E">
        <w:t xml:space="preserve">The Get_Task API is </w:t>
      </w:r>
      <w:r w:rsidR="51096B05" w:rsidRPr="0062782E">
        <w:t>part</w:t>
      </w:r>
      <w:r w:rsidRPr="0062782E">
        <w:t xml:space="preserve"> of the AOT-Generic-Scheduler microservice. This microservice is a GET call to </w:t>
      </w:r>
      <w:r w:rsidR="0084178F" w:rsidRPr="0062782E">
        <w:t xml:space="preserve">the </w:t>
      </w:r>
      <w:r w:rsidRPr="0062782E">
        <w:t xml:space="preserve">AOT server hosted at </w:t>
      </w:r>
      <w:r w:rsidR="0084178F" w:rsidRPr="0062782E">
        <w:t xml:space="preserve">the </w:t>
      </w:r>
      <w:r w:rsidR="00D0234B" w:rsidRPr="0062782E">
        <w:t>back end</w:t>
      </w:r>
      <w:r w:rsidRPr="0062782E">
        <w:t xml:space="preserve"> to get </w:t>
      </w:r>
      <w:r w:rsidR="0084178F" w:rsidRPr="0062782E">
        <w:t xml:space="preserve">the </w:t>
      </w:r>
      <w:r w:rsidRPr="0062782E">
        <w:t>full list of tasks.</w:t>
      </w:r>
    </w:p>
    <w:p w14:paraId="02F1BCDB" w14:textId="77777777" w:rsidR="008F1462" w:rsidRPr="009E45B1" w:rsidRDefault="009E45B1" w:rsidP="007729BF">
      <w:pPr>
        <w:pStyle w:val="Heading3"/>
      </w:pPr>
      <w:r w:rsidRPr="009E45B1">
        <w:t>Specification</w:t>
      </w:r>
    </w:p>
    <w:tbl>
      <w:tblPr>
        <w:tblStyle w:val="TableGridLight"/>
        <w:tblW w:w="10075" w:type="dxa"/>
        <w:tblLayout w:type="fixed"/>
        <w:tblLook w:val="04A0" w:firstRow="1" w:lastRow="0" w:firstColumn="1" w:lastColumn="0" w:noHBand="0" w:noVBand="1"/>
      </w:tblPr>
      <w:tblGrid>
        <w:gridCol w:w="2425"/>
        <w:gridCol w:w="7650"/>
      </w:tblGrid>
      <w:tr w:rsidR="008F1462" w14:paraId="22245409" w14:textId="77777777" w:rsidTr="00B82B13">
        <w:trPr>
          <w:trHeight w:val="75"/>
        </w:trPr>
        <w:tc>
          <w:tcPr>
            <w:tcW w:w="2425" w:type="dxa"/>
          </w:tcPr>
          <w:p w14:paraId="0EE6C6B3" w14:textId="60C7EB1F" w:rsidR="008F1462" w:rsidRDefault="008F1462" w:rsidP="005E5936">
            <w:pPr>
              <w:spacing w:after="0"/>
              <w:jc w:val="left"/>
            </w:pPr>
            <w:r w:rsidRPr="0387F8AB">
              <w:t>PROTOCOL</w:t>
            </w:r>
          </w:p>
        </w:tc>
        <w:tc>
          <w:tcPr>
            <w:tcW w:w="7650" w:type="dxa"/>
          </w:tcPr>
          <w:p w14:paraId="466169CA" w14:textId="49EF1573" w:rsidR="008F1462" w:rsidRDefault="008F1462" w:rsidP="005E5936">
            <w:pPr>
              <w:spacing w:after="0"/>
              <w:jc w:val="left"/>
            </w:pPr>
            <w:r w:rsidRPr="0387F8AB">
              <w:t>HTTPS</w:t>
            </w:r>
          </w:p>
        </w:tc>
      </w:tr>
      <w:tr w:rsidR="008F1462" w14:paraId="7510337F" w14:textId="77777777" w:rsidTr="00B82B13">
        <w:trPr>
          <w:trHeight w:val="48"/>
        </w:trPr>
        <w:tc>
          <w:tcPr>
            <w:tcW w:w="2425" w:type="dxa"/>
          </w:tcPr>
          <w:p w14:paraId="66B89517" w14:textId="77777777" w:rsidR="008F1462" w:rsidRDefault="008F1462" w:rsidP="005E5936">
            <w:pPr>
              <w:spacing w:after="0"/>
              <w:jc w:val="left"/>
            </w:pPr>
            <w:r w:rsidRPr="0387F8AB">
              <w:t>PATH &lt;Public Exposure&gt;</w:t>
            </w:r>
          </w:p>
        </w:tc>
        <w:tc>
          <w:tcPr>
            <w:tcW w:w="7650" w:type="dxa"/>
          </w:tcPr>
          <w:p w14:paraId="523C798F" w14:textId="77777777" w:rsidR="008F1462" w:rsidRDefault="008F1462" w:rsidP="005E5936">
            <w:pPr>
              <w:spacing w:after="0"/>
            </w:pPr>
            <w:r w:rsidRPr="03A8AE85">
              <w:t>https://apim-mw-aot-dev.azure-api.net/api/genericscheduler</w:t>
            </w:r>
            <w:r>
              <w:t xml:space="preserve">/scheduler/tasks </w:t>
            </w:r>
          </w:p>
        </w:tc>
      </w:tr>
      <w:tr w:rsidR="008F1462" w14:paraId="48892225" w14:textId="77777777" w:rsidTr="00B82B13">
        <w:trPr>
          <w:trHeight w:val="62"/>
        </w:trPr>
        <w:tc>
          <w:tcPr>
            <w:tcW w:w="2425" w:type="dxa"/>
          </w:tcPr>
          <w:p w14:paraId="09947318" w14:textId="77777777" w:rsidR="008F1462" w:rsidRDefault="008F1462" w:rsidP="005E5936">
            <w:pPr>
              <w:spacing w:after="0"/>
              <w:jc w:val="left"/>
            </w:pPr>
            <w:r w:rsidRPr="0387F8AB">
              <w:t>METHOD</w:t>
            </w:r>
          </w:p>
        </w:tc>
        <w:tc>
          <w:tcPr>
            <w:tcW w:w="7650" w:type="dxa"/>
          </w:tcPr>
          <w:p w14:paraId="1F101F2F" w14:textId="7416BE55" w:rsidR="008F1462" w:rsidRDefault="008F1462" w:rsidP="005E5936">
            <w:pPr>
              <w:spacing w:after="0"/>
              <w:jc w:val="left"/>
            </w:pPr>
            <w:r>
              <w:t>GET</w:t>
            </w:r>
          </w:p>
        </w:tc>
      </w:tr>
      <w:tr w:rsidR="008F1462" w14:paraId="47F3B38F" w14:textId="77777777" w:rsidTr="00B82B13">
        <w:trPr>
          <w:trHeight w:val="110"/>
        </w:trPr>
        <w:tc>
          <w:tcPr>
            <w:tcW w:w="2425" w:type="dxa"/>
          </w:tcPr>
          <w:p w14:paraId="4FEFB7A3" w14:textId="77777777" w:rsidR="008F1462" w:rsidRDefault="008F1462" w:rsidP="005E5936">
            <w:pPr>
              <w:spacing w:after="0"/>
              <w:jc w:val="left"/>
            </w:pPr>
            <w:r w:rsidRPr="0387F8AB">
              <w:t>CONTENT TYPE</w:t>
            </w:r>
          </w:p>
        </w:tc>
        <w:tc>
          <w:tcPr>
            <w:tcW w:w="7650" w:type="dxa"/>
          </w:tcPr>
          <w:p w14:paraId="3A64CC05" w14:textId="77777777" w:rsidR="008F1462" w:rsidRDefault="008F1462" w:rsidP="005E5936">
            <w:pPr>
              <w:spacing w:after="0"/>
              <w:jc w:val="left"/>
            </w:pPr>
            <w:r w:rsidRPr="0387F8AB">
              <w:t>application / json</w:t>
            </w:r>
          </w:p>
        </w:tc>
      </w:tr>
    </w:tbl>
    <w:p w14:paraId="1319B91B" w14:textId="77777777" w:rsidR="008F1462" w:rsidRPr="009E45B1" w:rsidRDefault="009E45B1" w:rsidP="007729BF">
      <w:pPr>
        <w:pStyle w:val="Heading3"/>
      </w:pPr>
      <w:r w:rsidRPr="009E45B1">
        <w:t>Input Header</w:t>
      </w:r>
    </w:p>
    <w:tbl>
      <w:tblPr>
        <w:tblStyle w:val="TableGridLight"/>
        <w:tblW w:w="10075" w:type="dxa"/>
        <w:tblLayout w:type="fixed"/>
        <w:tblLook w:val="04A0" w:firstRow="1" w:lastRow="0" w:firstColumn="1" w:lastColumn="0" w:noHBand="0" w:noVBand="1"/>
      </w:tblPr>
      <w:tblGrid>
        <w:gridCol w:w="2425"/>
        <w:gridCol w:w="5490"/>
        <w:gridCol w:w="990"/>
        <w:gridCol w:w="1170"/>
      </w:tblGrid>
      <w:tr w:rsidR="002F3DC5" w14:paraId="68118481" w14:textId="77777777" w:rsidTr="003A2D21">
        <w:trPr>
          <w:trHeight w:val="183"/>
        </w:trPr>
        <w:tc>
          <w:tcPr>
            <w:tcW w:w="2425" w:type="dxa"/>
            <w:shd w:val="clear" w:color="auto" w:fill="E7E6E6" w:themeFill="background2"/>
          </w:tcPr>
          <w:p w14:paraId="5CDF0C1C" w14:textId="77777777" w:rsidR="008F1462" w:rsidRDefault="008F1462" w:rsidP="005E5936">
            <w:pPr>
              <w:spacing w:after="0"/>
            </w:pPr>
            <w:r w:rsidRPr="0387F8AB">
              <w:t>Parameter</w:t>
            </w:r>
          </w:p>
        </w:tc>
        <w:tc>
          <w:tcPr>
            <w:tcW w:w="5490" w:type="dxa"/>
            <w:shd w:val="clear" w:color="auto" w:fill="E7E6E6" w:themeFill="background2"/>
          </w:tcPr>
          <w:p w14:paraId="73E07D10" w14:textId="77777777" w:rsidR="008F1462" w:rsidRDefault="008F1462" w:rsidP="005E5936">
            <w:pPr>
              <w:spacing w:after="0"/>
            </w:pPr>
            <w:r w:rsidRPr="0387F8AB">
              <w:t>Description</w:t>
            </w:r>
          </w:p>
        </w:tc>
        <w:tc>
          <w:tcPr>
            <w:tcW w:w="990" w:type="dxa"/>
            <w:shd w:val="clear" w:color="auto" w:fill="E7E6E6" w:themeFill="background2"/>
          </w:tcPr>
          <w:p w14:paraId="062AC86D" w14:textId="77777777" w:rsidR="008F1462" w:rsidRDefault="008F1462" w:rsidP="005E5936">
            <w:pPr>
              <w:spacing w:after="0"/>
            </w:pPr>
            <w:r>
              <w:t>M/O*</w:t>
            </w:r>
          </w:p>
        </w:tc>
        <w:tc>
          <w:tcPr>
            <w:tcW w:w="1170" w:type="dxa"/>
            <w:shd w:val="clear" w:color="auto" w:fill="E7E6E6" w:themeFill="background2"/>
          </w:tcPr>
          <w:p w14:paraId="3257A995" w14:textId="77777777" w:rsidR="008F1462" w:rsidRDefault="008F1462" w:rsidP="005E5936">
            <w:pPr>
              <w:spacing w:after="0"/>
            </w:pPr>
            <w:r w:rsidRPr="0387F8AB">
              <w:t>Type</w:t>
            </w:r>
          </w:p>
        </w:tc>
      </w:tr>
      <w:tr w:rsidR="002F3DC5" w14:paraId="68792BF3" w14:textId="77777777" w:rsidTr="003A2D21">
        <w:trPr>
          <w:trHeight w:val="304"/>
        </w:trPr>
        <w:tc>
          <w:tcPr>
            <w:tcW w:w="2425" w:type="dxa"/>
          </w:tcPr>
          <w:p w14:paraId="03153EBB" w14:textId="77777777" w:rsidR="008F1462" w:rsidRDefault="008F1462" w:rsidP="005E5936">
            <w:pPr>
              <w:spacing w:after="0"/>
            </w:pPr>
            <w:r w:rsidRPr="0387F8AB">
              <w:t>Authorization</w:t>
            </w:r>
          </w:p>
        </w:tc>
        <w:tc>
          <w:tcPr>
            <w:tcW w:w="5490" w:type="dxa"/>
          </w:tcPr>
          <w:p w14:paraId="611434B1" w14:textId="77777777" w:rsidR="008F1462" w:rsidRDefault="008F1462" w:rsidP="005E5936">
            <w:pPr>
              <w:spacing w:after="0"/>
              <w:jc w:val="left"/>
            </w:pPr>
            <w:r w:rsidRPr="0387F8AB">
              <w:t>Token acquired from Azure AD based on the user credentials for further API calls.</w:t>
            </w:r>
          </w:p>
        </w:tc>
        <w:tc>
          <w:tcPr>
            <w:tcW w:w="990" w:type="dxa"/>
          </w:tcPr>
          <w:p w14:paraId="5F366350" w14:textId="77777777" w:rsidR="008F1462" w:rsidRDefault="008F1462" w:rsidP="005E5936">
            <w:pPr>
              <w:spacing w:after="0"/>
            </w:pPr>
            <w:r w:rsidRPr="0387F8AB">
              <w:t>M</w:t>
            </w:r>
          </w:p>
        </w:tc>
        <w:tc>
          <w:tcPr>
            <w:tcW w:w="1170" w:type="dxa"/>
          </w:tcPr>
          <w:p w14:paraId="448CCBF4" w14:textId="77777777" w:rsidR="008F1462" w:rsidRDefault="008F1462" w:rsidP="005E5936">
            <w:pPr>
              <w:spacing w:after="0"/>
            </w:pPr>
            <w:r w:rsidRPr="0387F8AB">
              <w:t>String</w:t>
            </w:r>
          </w:p>
        </w:tc>
      </w:tr>
      <w:tr w:rsidR="002F3DC5" w14:paraId="51C64FCA" w14:textId="77777777" w:rsidTr="003A2D21">
        <w:trPr>
          <w:trHeight w:val="63"/>
        </w:trPr>
        <w:tc>
          <w:tcPr>
            <w:tcW w:w="2425" w:type="dxa"/>
          </w:tcPr>
          <w:p w14:paraId="0B980117" w14:textId="77777777" w:rsidR="008F1462" w:rsidRDefault="008F1462" w:rsidP="005E5936">
            <w:pPr>
              <w:spacing w:after="0"/>
            </w:pPr>
            <w:r w:rsidRPr="0387F8AB">
              <w:t>Content-Type</w:t>
            </w:r>
          </w:p>
        </w:tc>
        <w:tc>
          <w:tcPr>
            <w:tcW w:w="5490" w:type="dxa"/>
          </w:tcPr>
          <w:p w14:paraId="616E93D7" w14:textId="77777777" w:rsidR="008F1462" w:rsidRDefault="008F1462" w:rsidP="005E5936">
            <w:pPr>
              <w:spacing w:after="0"/>
              <w:jc w:val="left"/>
            </w:pPr>
            <w:r w:rsidRPr="0387F8AB">
              <w:t>Length of content. E.g.- application/json</w:t>
            </w:r>
          </w:p>
        </w:tc>
        <w:tc>
          <w:tcPr>
            <w:tcW w:w="990" w:type="dxa"/>
          </w:tcPr>
          <w:p w14:paraId="6A2A79B1" w14:textId="77777777" w:rsidR="008F1462" w:rsidRDefault="008F1462" w:rsidP="005E5936">
            <w:pPr>
              <w:spacing w:after="0"/>
            </w:pPr>
            <w:r w:rsidRPr="0387F8AB">
              <w:t>M</w:t>
            </w:r>
          </w:p>
        </w:tc>
        <w:tc>
          <w:tcPr>
            <w:tcW w:w="1170" w:type="dxa"/>
          </w:tcPr>
          <w:p w14:paraId="7A8B6C4A" w14:textId="77777777" w:rsidR="008F1462" w:rsidRDefault="008F1462" w:rsidP="005E5936">
            <w:pPr>
              <w:spacing w:after="0"/>
            </w:pPr>
            <w:r>
              <w:t>S</w:t>
            </w:r>
            <w:r w:rsidRPr="0387F8AB">
              <w:t>tring</w:t>
            </w:r>
          </w:p>
        </w:tc>
      </w:tr>
    </w:tbl>
    <w:p w14:paraId="0592529A" w14:textId="77777777" w:rsidR="00F77041" w:rsidRPr="009E45B1" w:rsidRDefault="009E45B1" w:rsidP="007729BF">
      <w:pPr>
        <w:pStyle w:val="Heading3"/>
      </w:pPr>
      <w:r w:rsidRPr="009E45B1">
        <w:t>Output Header</w:t>
      </w:r>
    </w:p>
    <w:tbl>
      <w:tblPr>
        <w:tblStyle w:val="TableGridLight"/>
        <w:tblW w:w="10080" w:type="dxa"/>
        <w:tblLayout w:type="fixed"/>
        <w:tblLook w:val="04A0" w:firstRow="1" w:lastRow="0" w:firstColumn="1" w:lastColumn="0" w:noHBand="0" w:noVBand="1"/>
      </w:tblPr>
      <w:tblGrid>
        <w:gridCol w:w="2425"/>
        <w:gridCol w:w="6480"/>
        <w:gridCol w:w="1175"/>
      </w:tblGrid>
      <w:tr w:rsidR="00F77041" w14:paraId="73C7F380" w14:textId="77777777" w:rsidTr="003A2D21">
        <w:trPr>
          <w:trHeight w:val="218"/>
        </w:trPr>
        <w:tc>
          <w:tcPr>
            <w:tcW w:w="2425" w:type="dxa"/>
            <w:shd w:val="clear" w:color="auto" w:fill="E7E6E6" w:themeFill="background2"/>
          </w:tcPr>
          <w:p w14:paraId="59778BCD" w14:textId="77777777" w:rsidR="00F77041" w:rsidRDefault="00F77041" w:rsidP="005E5936">
            <w:pPr>
              <w:spacing w:after="0"/>
            </w:pPr>
            <w:r w:rsidRPr="0387F8AB">
              <w:t>Parameter</w:t>
            </w:r>
          </w:p>
        </w:tc>
        <w:tc>
          <w:tcPr>
            <w:tcW w:w="6480" w:type="dxa"/>
            <w:shd w:val="clear" w:color="auto" w:fill="E7E6E6" w:themeFill="background2"/>
          </w:tcPr>
          <w:p w14:paraId="5A3B179B" w14:textId="77777777" w:rsidR="00F77041" w:rsidRDefault="00F77041" w:rsidP="005E5936">
            <w:pPr>
              <w:spacing w:after="0"/>
            </w:pPr>
            <w:r w:rsidRPr="0387F8AB">
              <w:t>Description</w:t>
            </w:r>
          </w:p>
        </w:tc>
        <w:tc>
          <w:tcPr>
            <w:tcW w:w="1175" w:type="dxa"/>
            <w:shd w:val="clear" w:color="auto" w:fill="E7E6E6" w:themeFill="background2"/>
          </w:tcPr>
          <w:p w14:paraId="280570DF" w14:textId="77777777" w:rsidR="00F77041" w:rsidRDefault="00F77041" w:rsidP="005E5936">
            <w:pPr>
              <w:spacing w:after="0"/>
            </w:pPr>
            <w:r w:rsidRPr="0387F8AB">
              <w:t>Type</w:t>
            </w:r>
          </w:p>
        </w:tc>
      </w:tr>
      <w:tr w:rsidR="00F77041" w14:paraId="1B07C609" w14:textId="77777777" w:rsidTr="003A2D21">
        <w:trPr>
          <w:trHeight w:val="60"/>
        </w:trPr>
        <w:tc>
          <w:tcPr>
            <w:tcW w:w="2425" w:type="dxa"/>
          </w:tcPr>
          <w:p w14:paraId="58D56332" w14:textId="77777777" w:rsidR="00F77041" w:rsidRDefault="00F77041" w:rsidP="005E5936">
            <w:pPr>
              <w:spacing w:after="0"/>
            </w:pPr>
            <w:r w:rsidRPr="0387F8AB">
              <w:t>Server</w:t>
            </w:r>
          </w:p>
        </w:tc>
        <w:tc>
          <w:tcPr>
            <w:tcW w:w="6480" w:type="dxa"/>
          </w:tcPr>
          <w:p w14:paraId="69A41D43" w14:textId="77777777" w:rsidR="009104D0" w:rsidRDefault="00F77041" w:rsidP="005E5936">
            <w:pPr>
              <w:spacing w:after="0"/>
              <w:jc w:val="left"/>
            </w:pPr>
            <w:r w:rsidRPr="0387F8AB">
              <w:t>Contains information about how the server handles request</w:t>
            </w:r>
            <w:r>
              <w:t>s</w:t>
            </w:r>
            <w:r w:rsidRPr="0387F8AB">
              <w:t xml:space="preserve"> </w:t>
            </w:r>
          </w:p>
          <w:p w14:paraId="0D4B4C02" w14:textId="5D463675" w:rsidR="00F77041" w:rsidRDefault="00F77041" w:rsidP="005E5936">
            <w:pPr>
              <w:spacing w:after="0"/>
              <w:jc w:val="left"/>
            </w:pPr>
            <w:r w:rsidRPr="0387F8AB">
              <w:t>[e.g., Werkzeug/2.1.2 Python/3.9.7]</w:t>
            </w:r>
          </w:p>
        </w:tc>
        <w:tc>
          <w:tcPr>
            <w:tcW w:w="1175" w:type="dxa"/>
          </w:tcPr>
          <w:p w14:paraId="1CAFB036" w14:textId="77777777" w:rsidR="00F77041" w:rsidRDefault="00F77041" w:rsidP="005E5936">
            <w:pPr>
              <w:spacing w:after="0"/>
            </w:pPr>
            <w:r w:rsidRPr="0387F8AB">
              <w:t>String</w:t>
            </w:r>
          </w:p>
        </w:tc>
      </w:tr>
      <w:tr w:rsidR="00F77041" w14:paraId="44A5892A" w14:textId="77777777" w:rsidTr="003A2D21">
        <w:trPr>
          <w:trHeight w:val="60"/>
        </w:trPr>
        <w:tc>
          <w:tcPr>
            <w:tcW w:w="2425" w:type="dxa"/>
          </w:tcPr>
          <w:p w14:paraId="14450683" w14:textId="77777777" w:rsidR="00F77041" w:rsidRDefault="00F77041" w:rsidP="005E5936">
            <w:pPr>
              <w:spacing w:after="0"/>
            </w:pPr>
            <w:r w:rsidRPr="0387F8AB">
              <w:t>Content-Type</w:t>
            </w:r>
          </w:p>
        </w:tc>
        <w:tc>
          <w:tcPr>
            <w:tcW w:w="6480" w:type="dxa"/>
          </w:tcPr>
          <w:p w14:paraId="37178EC1" w14:textId="77777777" w:rsidR="00F77041" w:rsidRDefault="00F77041" w:rsidP="005E5936">
            <w:pPr>
              <w:spacing w:after="0"/>
              <w:jc w:val="left"/>
            </w:pPr>
            <w:r w:rsidRPr="0387F8AB">
              <w:t>Length of the content</w:t>
            </w:r>
          </w:p>
        </w:tc>
        <w:tc>
          <w:tcPr>
            <w:tcW w:w="1175" w:type="dxa"/>
          </w:tcPr>
          <w:p w14:paraId="1DCC60AD" w14:textId="77777777" w:rsidR="00F77041" w:rsidRDefault="00F77041" w:rsidP="005E5936">
            <w:pPr>
              <w:spacing w:after="0"/>
            </w:pPr>
            <w:r>
              <w:t>S</w:t>
            </w:r>
            <w:r w:rsidRPr="0387F8AB">
              <w:t>tring</w:t>
            </w:r>
          </w:p>
        </w:tc>
      </w:tr>
      <w:tr w:rsidR="00F77041" w14:paraId="4C16BD00" w14:textId="77777777" w:rsidTr="003A2D21">
        <w:trPr>
          <w:trHeight w:val="60"/>
        </w:trPr>
        <w:tc>
          <w:tcPr>
            <w:tcW w:w="2425" w:type="dxa"/>
          </w:tcPr>
          <w:p w14:paraId="1D8BF291" w14:textId="77777777" w:rsidR="00F77041" w:rsidRDefault="00F77041" w:rsidP="005E5936">
            <w:pPr>
              <w:spacing w:after="0"/>
            </w:pPr>
            <w:r w:rsidRPr="0387F8AB">
              <w:t>Date</w:t>
            </w:r>
          </w:p>
        </w:tc>
        <w:tc>
          <w:tcPr>
            <w:tcW w:w="6480" w:type="dxa"/>
          </w:tcPr>
          <w:p w14:paraId="1CE56424" w14:textId="77777777" w:rsidR="00F77041" w:rsidRDefault="00F77041" w:rsidP="005E5936">
            <w:pPr>
              <w:spacing w:after="0"/>
              <w:jc w:val="left"/>
            </w:pPr>
            <w:r w:rsidRPr="0387F8AB">
              <w:t>Date of operation execution e.g. - [Tue, 17 May 2022 06:30:16 GMT]</w:t>
            </w:r>
          </w:p>
        </w:tc>
        <w:tc>
          <w:tcPr>
            <w:tcW w:w="1175" w:type="dxa"/>
          </w:tcPr>
          <w:p w14:paraId="273F8D26" w14:textId="77777777" w:rsidR="00F77041" w:rsidRDefault="00F77041" w:rsidP="005E5936">
            <w:pPr>
              <w:spacing w:after="0"/>
            </w:pPr>
            <w:r>
              <w:t>D</w:t>
            </w:r>
            <w:r w:rsidRPr="0387F8AB">
              <w:t>atetime</w:t>
            </w:r>
          </w:p>
        </w:tc>
      </w:tr>
      <w:tr w:rsidR="00F77041" w14:paraId="23136CC5" w14:textId="77777777" w:rsidTr="003A2D21">
        <w:trPr>
          <w:trHeight w:val="60"/>
        </w:trPr>
        <w:tc>
          <w:tcPr>
            <w:tcW w:w="2425" w:type="dxa"/>
          </w:tcPr>
          <w:p w14:paraId="1F5D8CCF" w14:textId="77777777" w:rsidR="00F77041" w:rsidRDefault="00F77041" w:rsidP="005E5936">
            <w:pPr>
              <w:spacing w:after="0"/>
            </w:pPr>
            <w:r w:rsidRPr="0387F8AB">
              <w:t>Content-Length</w:t>
            </w:r>
          </w:p>
        </w:tc>
        <w:tc>
          <w:tcPr>
            <w:tcW w:w="6480" w:type="dxa"/>
          </w:tcPr>
          <w:p w14:paraId="62EF9293" w14:textId="77777777" w:rsidR="00F77041" w:rsidRDefault="00F77041" w:rsidP="005E5936">
            <w:pPr>
              <w:spacing w:after="0"/>
              <w:jc w:val="left"/>
            </w:pPr>
            <w:r w:rsidRPr="0387F8AB">
              <w:t>Length of the content</w:t>
            </w:r>
          </w:p>
        </w:tc>
        <w:tc>
          <w:tcPr>
            <w:tcW w:w="1175" w:type="dxa"/>
          </w:tcPr>
          <w:p w14:paraId="1BD70625" w14:textId="77777777" w:rsidR="00F77041" w:rsidRDefault="00F77041" w:rsidP="005E5936">
            <w:pPr>
              <w:spacing w:after="0"/>
            </w:pPr>
            <w:r>
              <w:t>B</w:t>
            </w:r>
            <w:r w:rsidRPr="0387F8AB">
              <w:t>ytes</w:t>
            </w:r>
          </w:p>
        </w:tc>
      </w:tr>
    </w:tbl>
    <w:p w14:paraId="353AD56B" w14:textId="77777777" w:rsidR="00E44A74" w:rsidRPr="009E45B1" w:rsidRDefault="009E45B1" w:rsidP="007729BF">
      <w:pPr>
        <w:pStyle w:val="Heading3"/>
      </w:pPr>
      <w:r w:rsidRPr="009E45B1">
        <w:t>Output Body</w:t>
      </w:r>
    </w:p>
    <w:tbl>
      <w:tblPr>
        <w:tblStyle w:val="TableGridLight"/>
        <w:tblW w:w="10075" w:type="dxa"/>
        <w:tblLayout w:type="fixed"/>
        <w:tblLook w:val="04A0" w:firstRow="1" w:lastRow="0" w:firstColumn="1" w:lastColumn="0" w:noHBand="0" w:noVBand="1"/>
      </w:tblPr>
      <w:tblGrid>
        <w:gridCol w:w="2425"/>
        <w:gridCol w:w="6480"/>
        <w:gridCol w:w="1170"/>
      </w:tblGrid>
      <w:tr w:rsidR="00E44A74" w14:paraId="07FE5E7D" w14:textId="77777777" w:rsidTr="003A2D21">
        <w:trPr>
          <w:trHeight w:val="50"/>
        </w:trPr>
        <w:tc>
          <w:tcPr>
            <w:tcW w:w="2425" w:type="dxa"/>
            <w:shd w:val="clear" w:color="auto" w:fill="E7E6E6" w:themeFill="background2"/>
          </w:tcPr>
          <w:p w14:paraId="2D1A2C2F" w14:textId="77777777" w:rsidR="00E44A74" w:rsidRDefault="00E44A74" w:rsidP="004926B9">
            <w:pPr>
              <w:spacing w:after="0"/>
            </w:pPr>
            <w:r w:rsidRPr="0387F8AB">
              <w:t>Parameter</w:t>
            </w:r>
          </w:p>
        </w:tc>
        <w:tc>
          <w:tcPr>
            <w:tcW w:w="6480" w:type="dxa"/>
            <w:shd w:val="clear" w:color="auto" w:fill="E7E6E6" w:themeFill="background2"/>
          </w:tcPr>
          <w:p w14:paraId="601DD765" w14:textId="77777777" w:rsidR="00E44A74" w:rsidRDefault="00E44A74" w:rsidP="004926B9">
            <w:pPr>
              <w:spacing w:after="0"/>
            </w:pPr>
            <w:r w:rsidRPr="0387F8AB">
              <w:t>Description</w:t>
            </w:r>
          </w:p>
        </w:tc>
        <w:tc>
          <w:tcPr>
            <w:tcW w:w="1170" w:type="dxa"/>
            <w:shd w:val="clear" w:color="auto" w:fill="E7E6E6" w:themeFill="background2"/>
          </w:tcPr>
          <w:p w14:paraId="73DD331A" w14:textId="77777777" w:rsidR="00E44A74" w:rsidRDefault="00E44A74" w:rsidP="004926B9">
            <w:pPr>
              <w:spacing w:after="0"/>
            </w:pPr>
            <w:r w:rsidRPr="0387F8AB">
              <w:t>Type</w:t>
            </w:r>
          </w:p>
        </w:tc>
      </w:tr>
      <w:tr w:rsidR="00E44A74" w14:paraId="1E5B6BE4" w14:textId="77777777" w:rsidTr="003A2D21">
        <w:trPr>
          <w:trHeight w:val="269"/>
        </w:trPr>
        <w:tc>
          <w:tcPr>
            <w:tcW w:w="2425" w:type="dxa"/>
          </w:tcPr>
          <w:p w14:paraId="447BA692" w14:textId="77777777" w:rsidR="00E44A74" w:rsidRDefault="00E44A74" w:rsidP="004926B9">
            <w:pPr>
              <w:spacing w:after="0"/>
            </w:pPr>
            <w:r w:rsidRPr="003539D0">
              <w:t>creation_date</w:t>
            </w:r>
          </w:p>
        </w:tc>
        <w:tc>
          <w:tcPr>
            <w:tcW w:w="6480" w:type="dxa"/>
          </w:tcPr>
          <w:p w14:paraId="56B1FB9D" w14:textId="77777777" w:rsidR="00E44A74" w:rsidRDefault="00E44A74" w:rsidP="004926B9">
            <w:pPr>
              <w:spacing w:after="0"/>
            </w:pPr>
            <w:r>
              <w:t>Task creation date</w:t>
            </w:r>
          </w:p>
        </w:tc>
        <w:tc>
          <w:tcPr>
            <w:tcW w:w="1170" w:type="dxa"/>
          </w:tcPr>
          <w:p w14:paraId="050EA84E" w14:textId="77777777" w:rsidR="00E44A74" w:rsidRDefault="00E44A74" w:rsidP="004926B9">
            <w:pPr>
              <w:spacing w:after="0"/>
            </w:pPr>
            <w:r w:rsidRPr="0387F8AB">
              <w:t>String</w:t>
            </w:r>
          </w:p>
        </w:tc>
      </w:tr>
      <w:tr w:rsidR="00E44A74" w14:paraId="19F8DAE2" w14:textId="77777777" w:rsidTr="003A2D21">
        <w:trPr>
          <w:trHeight w:val="297"/>
        </w:trPr>
        <w:tc>
          <w:tcPr>
            <w:tcW w:w="2425" w:type="dxa"/>
          </w:tcPr>
          <w:p w14:paraId="3446BC1B" w14:textId="77777777" w:rsidR="00E44A74" w:rsidRDefault="00E44A74" w:rsidP="004926B9">
            <w:pPr>
              <w:spacing w:after="0"/>
            </w:pPr>
            <w:r w:rsidRPr="00E015D2">
              <w:t>mod_date</w:t>
            </w:r>
          </w:p>
        </w:tc>
        <w:tc>
          <w:tcPr>
            <w:tcW w:w="6480" w:type="dxa"/>
          </w:tcPr>
          <w:p w14:paraId="18AB2D14" w14:textId="77777777" w:rsidR="00E44A74" w:rsidRDefault="00E44A74" w:rsidP="004926B9">
            <w:pPr>
              <w:spacing w:after="0"/>
            </w:pPr>
            <w:r>
              <w:t>Task modification date</w:t>
            </w:r>
          </w:p>
        </w:tc>
        <w:tc>
          <w:tcPr>
            <w:tcW w:w="1170" w:type="dxa"/>
          </w:tcPr>
          <w:p w14:paraId="79ED26DD" w14:textId="77777777" w:rsidR="00E44A74" w:rsidRDefault="00E44A74" w:rsidP="004926B9">
            <w:pPr>
              <w:spacing w:after="0"/>
            </w:pPr>
            <w:r w:rsidRPr="0387F8AB">
              <w:t>String</w:t>
            </w:r>
          </w:p>
        </w:tc>
      </w:tr>
      <w:tr w:rsidR="00E44A74" w14:paraId="6C33B7C6" w14:textId="77777777" w:rsidTr="003A2D21">
        <w:trPr>
          <w:trHeight w:val="297"/>
        </w:trPr>
        <w:tc>
          <w:tcPr>
            <w:tcW w:w="2425" w:type="dxa"/>
          </w:tcPr>
          <w:p w14:paraId="7AF1C778" w14:textId="77777777" w:rsidR="00E44A74" w:rsidRDefault="00E44A74" w:rsidP="004926B9">
            <w:pPr>
              <w:spacing w:after="0"/>
            </w:pPr>
            <w:r w:rsidRPr="00E015D2">
              <w:t>name</w:t>
            </w:r>
          </w:p>
        </w:tc>
        <w:tc>
          <w:tcPr>
            <w:tcW w:w="6480" w:type="dxa"/>
          </w:tcPr>
          <w:p w14:paraId="287E4FB7" w14:textId="77777777" w:rsidR="00E44A74" w:rsidRDefault="00E44A74" w:rsidP="004926B9">
            <w:pPr>
              <w:spacing w:after="0"/>
            </w:pPr>
            <w:r>
              <w:t>Distinct name of the task</w:t>
            </w:r>
          </w:p>
        </w:tc>
        <w:tc>
          <w:tcPr>
            <w:tcW w:w="1170" w:type="dxa"/>
          </w:tcPr>
          <w:p w14:paraId="10C4E28B" w14:textId="77777777" w:rsidR="00E44A74" w:rsidRDefault="00E44A74" w:rsidP="004926B9">
            <w:pPr>
              <w:spacing w:after="0"/>
            </w:pPr>
            <w:r w:rsidRPr="0387F8AB">
              <w:t>String</w:t>
            </w:r>
          </w:p>
        </w:tc>
      </w:tr>
      <w:tr w:rsidR="00E44A74" w:rsidRPr="0387F8AB" w14:paraId="4761F440" w14:textId="77777777" w:rsidTr="003A2D21">
        <w:trPr>
          <w:trHeight w:val="297"/>
        </w:trPr>
        <w:tc>
          <w:tcPr>
            <w:tcW w:w="2425" w:type="dxa"/>
          </w:tcPr>
          <w:p w14:paraId="171E197F" w14:textId="77777777" w:rsidR="00E44A74" w:rsidRPr="00E015D2" w:rsidRDefault="00E44A74" w:rsidP="004926B9">
            <w:pPr>
              <w:spacing w:after="0"/>
            </w:pPr>
            <w:r>
              <w:t>p</w:t>
            </w:r>
            <w:r w:rsidRPr="00F528D4">
              <w:t>arameters</w:t>
            </w:r>
          </w:p>
        </w:tc>
        <w:tc>
          <w:tcPr>
            <w:tcW w:w="6480" w:type="dxa"/>
          </w:tcPr>
          <w:p w14:paraId="78C4ECA2" w14:textId="77777777" w:rsidR="00E44A74" w:rsidRPr="0387F8AB" w:rsidRDefault="00E44A74" w:rsidP="004926B9">
            <w:pPr>
              <w:spacing w:after="0"/>
            </w:pPr>
            <w:r>
              <w:t>parameters as user requirement</w:t>
            </w:r>
          </w:p>
        </w:tc>
        <w:tc>
          <w:tcPr>
            <w:tcW w:w="1170" w:type="dxa"/>
          </w:tcPr>
          <w:p w14:paraId="35B6F857" w14:textId="77777777" w:rsidR="00E44A74" w:rsidRPr="0387F8AB" w:rsidRDefault="00E44A74" w:rsidP="004926B9">
            <w:pPr>
              <w:spacing w:after="0"/>
            </w:pPr>
            <w:r w:rsidRPr="0387F8AB">
              <w:t>String</w:t>
            </w:r>
          </w:p>
        </w:tc>
      </w:tr>
      <w:tr w:rsidR="00E44A74" w:rsidRPr="0387F8AB" w14:paraId="2E6CB159" w14:textId="77777777" w:rsidTr="003A2D21">
        <w:trPr>
          <w:trHeight w:val="297"/>
        </w:trPr>
        <w:tc>
          <w:tcPr>
            <w:tcW w:w="2425" w:type="dxa"/>
          </w:tcPr>
          <w:p w14:paraId="13E42281" w14:textId="77777777" w:rsidR="00E44A74" w:rsidRDefault="00E44A74" w:rsidP="004926B9">
            <w:pPr>
              <w:spacing w:after="0"/>
            </w:pPr>
            <w:r w:rsidRPr="00CB2228">
              <w:t>scheduling_exp</w:t>
            </w:r>
            <w:r>
              <w:t>/type</w:t>
            </w:r>
          </w:p>
        </w:tc>
        <w:tc>
          <w:tcPr>
            <w:tcW w:w="6480" w:type="dxa"/>
          </w:tcPr>
          <w:p w14:paraId="320C6DE1" w14:textId="77777777" w:rsidR="00E44A74" w:rsidRPr="0387F8AB" w:rsidRDefault="00E44A74" w:rsidP="004926B9">
            <w:pPr>
              <w:spacing w:after="0"/>
            </w:pPr>
            <w:r>
              <w:t>Scheduler task type</w:t>
            </w:r>
          </w:p>
        </w:tc>
        <w:tc>
          <w:tcPr>
            <w:tcW w:w="1170" w:type="dxa"/>
          </w:tcPr>
          <w:p w14:paraId="21E0215D" w14:textId="77777777" w:rsidR="00E44A74" w:rsidRPr="0387F8AB" w:rsidRDefault="00E44A74" w:rsidP="004926B9">
            <w:pPr>
              <w:spacing w:after="0"/>
            </w:pPr>
            <w:r w:rsidRPr="0387F8AB">
              <w:t>String</w:t>
            </w:r>
          </w:p>
        </w:tc>
      </w:tr>
      <w:tr w:rsidR="00E44A74" w:rsidRPr="0387F8AB" w14:paraId="149DEA88" w14:textId="77777777" w:rsidTr="003A2D21">
        <w:trPr>
          <w:trHeight w:val="297"/>
        </w:trPr>
        <w:tc>
          <w:tcPr>
            <w:tcW w:w="2425" w:type="dxa"/>
          </w:tcPr>
          <w:p w14:paraId="1ADC5E87" w14:textId="77777777" w:rsidR="00E44A74" w:rsidRPr="00CB2228" w:rsidRDefault="00E44A74" w:rsidP="004926B9">
            <w:pPr>
              <w:spacing w:after="0"/>
            </w:pPr>
            <w:r w:rsidRPr="00CD0D03">
              <w:t>scheduling_exp</w:t>
            </w:r>
            <w:r>
              <w:t>/value</w:t>
            </w:r>
          </w:p>
        </w:tc>
        <w:tc>
          <w:tcPr>
            <w:tcW w:w="6480" w:type="dxa"/>
          </w:tcPr>
          <w:p w14:paraId="1323278E" w14:textId="77777777" w:rsidR="00E44A74" w:rsidRPr="0387F8AB" w:rsidRDefault="00E44A74" w:rsidP="004926B9">
            <w:pPr>
              <w:spacing w:after="0"/>
            </w:pPr>
            <w:r>
              <w:t>Value of scheduling expression based on its type</w:t>
            </w:r>
          </w:p>
        </w:tc>
        <w:tc>
          <w:tcPr>
            <w:tcW w:w="1170" w:type="dxa"/>
          </w:tcPr>
          <w:p w14:paraId="46B12324" w14:textId="77777777" w:rsidR="00E44A74" w:rsidRPr="0387F8AB" w:rsidRDefault="00E44A74" w:rsidP="004926B9">
            <w:pPr>
              <w:spacing w:after="0"/>
            </w:pPr>
            <w:r w:rsidRPr="0387F8AB">
              <w:t>String</w:t>
            </w:r>
          </w:p>
        </w:tc>
      </w:tr>
      <w:tr w:rsidR="00E44A74" w:rsidRPr="0387F8AB" w14:paraId="4E9BC077" w14:textId="77777777" w:rsidTr="003A2D21">
        <w:trPr>
          <w:trHeight w:val="297"/>
        </w:trPr>
        <w:tc>
          <w:tcPr>
            <w:tcW w:w="2425" w:type="dxa"/>
          </w:tcPr>
          <w:p w14:paraId="093B1DB4" w14:textId="77777777" w:rsidR="00E44A74" w:rsidRPr="00CD0D03" w:rsidRDefault="00E44A74" w:rsidP="004926B9">
            <w:pPr>
              <w:spacing w:after="0"/>
            </w:pPr>
            <w:r w:rsidRPr="009A2630">
              <w:t>scope</w:t>
            </w:r>
          </w:p>
        </w:tc>
        <w:tc>
          <w:tcPr>
            <w:tcW w:w="6480" w:type="dxa"/>
          </w:tcPr>
          <w:p w14:paraId="3BEF4201" w14:textId="77777777" w:rsidR="00E44A74" w:rsidRPr="0387F8AB" w:rsidRDefault="00E44A74" w:rsidP="004926B9">
            <w:pPr>
              <w:spacing w:after="0"/>
            </w:pPr>
            <w:r>
              <w:t>Scope in the message to the message broker</w:t>
            </w:r>
          </w:p>
        </w:tc>
        <w:tc>
          <w:tcPr>
            <w:tcW w:w="1170" w:type="dxa"/>
          </w:tcPr>
          <w:p w14:paraId="64C4025E" w14:textId="77777777" w:rsidR="00E44A74" w:rsidRPr="0387F8AB" w:rsidRDefault="00E44A74" w:rsidP="004926B9">
            <w:pPr>
              <w:spacing w:after="0"/>
            </w:pPr>
            <w:r w:rsidRPr="0387F8AB">
              <w:t>String</w:t>
            </w:r>
          </w:p>
        </w:tc>
      </w:tr>
      <w:tr w:rsidR="00E44A74" w:rsidRPr="0387F8AB" w14:paraId="296B43F3" w14:textId="77777777" w:rsidTr="003A2D21">
        <w:trPr>
          <w:trHeight w:val="297"/>
        </w:trPr>
        <w:tc>
          <w:tcPr>
            <w:tcW w:w="2425" w:type="dxa"/>
          </w:tcPr>
          <w:p w14:paraId="483379C9" w14:textId="77777777" w:rsidR="00E44A74" w:rsidRPr="009A2630" w:rsidRDefault="00E44A74" w:rsidP="004926B9">
            <w:pPr>
              <w:spacing w:after="0"/>
            </w:pPr>
            <w:r w:rsidRPr="009A2630">
              <w:t>task_id</w:t>
            </w:r>
          </w:p>
        </w:tc>
        <w:tc>
          <w:tcPr>
            <w:tcW w:w="6480" w:type="dxa"/>
          </w:tcPr>
          <w:p w14:paraId="79D3E4B7" w14:textId="77777777" w:rsidR="00E44A74" w:rsidRPr="0387F8AB" w:rsidRDefault="00E44A74" w:rsidP="004926B9">
            <w:pPr>
              <w:spacing w:after="0"/>
            </w:pPr>
            <w:r>
              <w:t>The distinct ID of the task</w:t>
            </w:r>
          </w:p>
        </w:tc>
        <w:tc>
          <w:tcPr>
            <w:tcW w:w="1170" w:type="dxa"/>
          </w:tcPr>
          <w:p w14:paraId="50FA325F" w14:textId="77777777" w:rsidR="00E44A74" w:rsidRPr="0387F8AB" w:rsidRDefault="00E44A74" w:rsidP="004926B9">
            <w:pPr>
              <w:spacing w:after="0"/>
            </w:pPr>
            <w:r w:rsidRPr="0387F8AB">
              <w:t>String</w:t>
            </w:r>
          </w:p>
        </w:tc>
      </w:tr>
    </w:tbl>
    <w:p w14:paraId="2BF23FD1" w14:textId="77777777" w:rsidR="004926B9" w:rsidRPr="009E45B1" w:rsidRDefault="009E45B1" w:rsidP="007729BF">
      <w:pPr>
        <w:pStyle w:val="Heading3"/>
      </w:pPr>
      <w:r w:rsidRPr="009E45B1">
        <w:t>Result</w:t>
      </w:r>
    </w:p>
    <w:tbl>
      <w:tblPr>
        <w:tblStyle w:val="TableGridLight"/>
        <w:tblW w:w="10075" w:type="dxa"/>
        <w:tblLayout w:type="fixed"/>
        <w:tblLook w:val="04A0" w:firstRow="1" w:lastRow="0" w:firstColumn="1" w:lastColumn="0" w:noHBand="0" w:noVBand="1"/>
      </w:tblPr>
      <w:tblGrid>
        <w:gridCol w:w="2425"/>
        <w:gridCol w:w="7650"/>
      </w:tblGrid>
      <w:tr w:rsidR="004926B9" w:rsidRPr="009A76BD" w14:paraId="1BE118C8" w14:textId="77777777" w:rsidTr="005E1798">
        <w:trPr>
          <w:trHeight w:val="326"/>
        </w:trPr>
        <w:tc>
          <w:tcPr>
            <w:tcW w:w="2425" w:type="dxa"/>
            <w:shd w:val="clear" w:color="auto" w:fill="F2F2F2" w:themeFill="background1" w:themeFillShade="F2"/>
          </w:tcPr>
          <w:p w14:paraId="07870AA6" w14:textId="77777777" w:rsidR="004926B9" w:rsidRPr="004926B9" w:rsidRDefault="004926B9" w:rsidP="004926B9">
            <w:pPr>
              <w:spacing w:after="0"/>
              <w:rPr>
                <w:b/>
                <w:bCs/>
              </w:rPr>
            </w:pPr>
            <w:r w:rsidRPr="004926B9">
              <w:rPr>
                <w:b/>
                <w:bCs/>
              </w:rPr>
              <w:t>HTTP Code</w:t>
            </w:r>
          </w:p>
        </w:tc>
        <w:tc>
          <w:tcPr>
            <w:tcW w:w="7650" w:type="dxa"/>
            <w:shd w:val="clear" w:color="auto" w:fill="F2F2F2" w:themeFill="background1" w:themeFillShade="F2"/>
          </w:tcPr>
          <w:p w14:paraId="62B02DFC" w14:textId="77777777" w:rsidR="004926B9" w:rsidRPr="004926B9" w:rsidRDefault="004926B9" w:rsidP="004926B9">
            <w:pPr>
              <w:spacing w:after="0"/>
              <w:rPr>
                <w:b/>
                <w:bCs/>
              </w:rPr>
            </w:pPr>
            <w:r w:rsidRPr="004926B9">
              <w:rPr>
                <w:b/>
                <w:bCs/>
              </w:rPr>
              <w:t>Result Description</w:t>
            </w:r>
          </w:p>
        </w:tc>
      </w:tr>
      <w:tr w:rsidR="004926B9" w:rsidRPr="009675B3" w14:paraId="437C309B" w14:textId="77777777" w:rsidTr="005E1798">
        <w:trPr>
          <w:trHeight w:val="510"/>
        </w:trPr>
        <w:tc>
          <w:tcPr>
            <w:tcW w:w="2425" w:type="dxa"/>
          </w:tcPr>
          <w:p w14:paraId="25806A47" w14:textId="77777777" w:rsidR="004926B9" w:rsidRDefault="004926B9" w:rsidP="004926B9">
            <w:pPr>
              <w:spacing w:after="0"/>
            </w:pPr>
            <w:r w:rsidRPr="0387F8AB">
              <w:t>200</w:t>
            </w:r>
          </w:p>
        </w:tc>
        <w:tc>
          <w:tcPr>
            <w:tcW w:w="7650" w:type="dxa"/>
          </w:tcPr>
          <w:p w14:paraId="4A79F36B" w14:textId="77777777" w:rsidR="004926B9" w:rsidRPr="009675B3" w:rsidRDefault="004926B9" w:rsidP="004926B9">
            <w:pPr>
              <w:spacing w:after="0"/>
              <w:rPr>
                <w:color w:val="000000"/>
                <w:lang w:val="en-IN" w:eastAsia="en-IN"/>
              </w:rPr>
            </w:pPr>
            <w:r w:rsidRPr="009675B3">
              <w:rPr>
                <w:lang w:val="en-IN" w:eastAsia="en-IN"/>
              </w:rPr>
              <w:t>successful operation</w:t>
            </w:r>
          </w:p>
        </w:tc>
      </w:tr>
    </w:tbl>
    <w:p w14:paraId="0E064C8C" w14:textId="6EB65BD2" w:rsidR="00DB2709" w:rsidRDefault="009E45B1" w:rsidP="007729BF">
      <w:pPr>
        <w:pStyle w:val="Heading3"/>
      </w:pPr>
      <w:r w:rsidRPr="009E45B1">
        <w:t>Error Management</w:t>
      </w:r>
    </w:p>
    <w:tbl>
      <w:tblPr>
        <w:tblStyle w:val="TableGridLight"/>
        <w:tblW w:w="10075" w:type="dxa"/>
        <w:tblLayout w:type="fixed"/>
        <w:tblLook w:val="04A0" w:firstRow="1" w:lastRow="0" w:firstColumn="1" w:lastColumn="0" w:noHBand="0" w:noVBand="1"/>
      </w:tblPr>
      <w:tblGrid>
        <w:gridCol w:w="2425"/>
        <w:gridCol w:w="2880"/>
        <w:gridCol w:w="4770"/>
      </w:tblGrid>
      <w:tr w:rsidR="004926B9" w14:paraId="0CD96721" w14:textId="77777777" w:rsidTr="00171E85">
        <w:trPr>
          <w:trHeight w:val="278"/>
        </w:trPr>
        <w:tc>
          <w:tcPr>
            <w:tcW w:w="2425" w:type="dxa"/>
            <w:shd w:val="clear" w:color="auto" w:fill="E7E6E6" w:themeFill="background2"/>
          </w:tcPr>
          <w:p w14:paraId="4801D4F5" w14:textId="77777777" w:rsidR="004926B9" w:rsidRDefault="004926B9" w:rsidP="00EB24A8">
            <w:pPr>
              <w:spacing w:after="0"/>
            </w:pPr>
            <w:r w:rsidRPr="0387F8AB">
              <w:t>HTTP Code</w:t>
            </w:r>
          </w:p>
        </w:tc>
        <w:tc>
          <w:tcPr>
            <w:tcW w:w="2880" w:type="dxa"/>
            <w:shd w:val="clear" w:color="auto" w:fill="E7E6E6" w:themeFill="background2"/>
          </w:tcPr>
          <w:p w14:paraId="09539466" w14:textId="77777777" w:rsidR="004926B9" w:rsidRDefault="004926B9" w:rsidP="00EB24A8">
            <w:pPr>
              <w:spacing w:after="0"/>
            </w:pPr>
            <w:r w:rsidRPr="0387F8AB">
              <w:t>Error Code</w:t>
            </w:r>
          </w:p>
        </w:tc>
        <w:tc>
          <w:tcPr>
            <w:tcW w:w="4770" w:type="dxa"/>
            <w:shd w:val="clear" w:color="auto" w:fill="E7E6E6" w:themeFill="background2"/>
          </w:tcPr>
          <w:p w14:paraId="6670B4EA" w14:textId="77777777" w:rsidR="004926B9" w:rsidRDefault="004926B9" w:rsidP="00EB24A8">
            <w:pPr>
              <w:spacing w:after="0"/>
            </w:pPr>
            <w:r w:rsidRPr="0387F8AB">
              <w:t>Error Description</w:t>
            </w:r>
          </w:p>
        </w:tc>
      </w:tr>
      <w:tr w:rsidR="004926B9" w:rsidRPr="009675B3" w14:paraId="0FA7906A" w14:textId="77777777" w:rsidTr="00171E85">
        <w:trPr>
          <w:trHeight w:val="152"/>
        </w:trPr>
        <w:tc>
          <w:tcPr>
            <w:tcW w:w="2425" w:type="dxa"/>
          </w:tcPr>
          <w:p w14:paraId="0B56029B" w14:textId="77777777" w:rsidR="004926B9" w:rsidRDefault="004926B9" w:rsidP="00EB24A8">
            <w:pPr>
              <w:spacing w:after="0"/>
            </w:pPr>
            <w:r w:rsidRPr="0387F8AB">
              <w:t>500</w:t>
            </w:r>
          </w:p>
        </w:tc>
        <w:tc>
          <w:tcPr>
            <w:tcW w:w="2880" w:type="dxa"/>
          </w:tcPr>
          <w:p w14:paraId="7DAEAED3" w14:textId="77777777" w:rsidR="004926B9" w:rsidRDefault="004926B9" w:rsidP="00EB24A8">
            <w:pPr>
              <w:spacing w:after="0"/>
            </w:pPr>
            <w:r w:rsidRPr="0387F8AB">
              <w:t>500</w:t>
            </w:r>
          </w:p>
        </w:tc>
        <w:tc>
          <w:tcPr>
            <w:tcW w:w="4770" w:type="dxa"/>
          </w:tcPr>
          <w:p w14:paraId="3175CF89" w14:textId="77777777" w:rsidR="004926B9" w:rsidRPr="009675B3" w:rsidRDefault="004926B9" w:rsidP="00EB24A8">
            <w:pPr>
              <w:spacing w:after="0"/>
              <w:rPr>
                <w:color w:val="000000"/>
                <w:lang w:val="en-IN" w:eastAsia="en-IN"/>
              </w:rPr>
            </w:pPr>
            <w:r w:rsidRPr="009675B3">
              <w:rPr>
                <w:lang w:val="en-IN" w:eastAsia="en-IN"/>
              </w:rPr>
              <w:t>Invalid Data</w:t>
            </w:r>
          </w:p>
        </w:tc>
      </w:tr>
      <w:tr w:rsidR="004926B9" w14:paraId="344C76AB" w14:textId="77777777" w:rsidTr="00171E85">
        <w:trPr>
          <w:trHeight w:val="188"/>
        </w:trPr>
        <w:tc>
          <w:tcPr>
            <w:tcW w:w="2425" w:type="dxa"/>
          </w:tcPr>
          <w:p w14:paraId="2A5BFD96" w14:textId="77777777" w:rsidR="004926B9" w:rsidRDefault="004926B9" w:rsidP="00EB24A8">
            <w:pPr>
              <w:spacing w:after="0"/>
            </w:pPr>
            <w:r w:rsidRPr="0387F8AB">
              <w:t>400</w:t>
            </w:r>
          </w:p>
        </w:tc>
        <w:tc>
          <w:tcPr>
            <w:tcW w:w="2880" w:type="dxa"/>
          </w:tcPr>
          <w:p w14:paraId="261C3D7C" w14:textId="77777777" w:rsidR="004926B9" w:rsidRDefault="004926B9" w:rsidP="00EB24A8">
            <w:pPr>
              <w:spacing w:after="0"/>
            </w:pPr>
            <w:r w:rsidRPr="0387F8AB">
              <w:t>401</w:t>
            </w:r>
          </w:p>
        </w:tc>
        <w:tc>
          <w:tcPr>
            <w:tcW w:w="4770" w:type="dxa"/>
          </w:tcPr>
          <w:p w14:paraId="246F774B" w14:textId="77777777" w:rsidR="004926B9" w:rsidRDefault="004926B9" w:rsidP="00B82B13">
            <w:pPr>
              <w:spacing w:after="0"/>
              <w:ind w:left="360"/>
              <w:jc w:val="left"/>
            </w:pPr>
            <w:r w:rsidRPr="0387F8AB">
              <w:t>Unauthorized User</w:t>
            </w:r>
          </w:p>
          <w:p w14:paraId="63404964" w14:textId="77777777" w:rsidR="004926B9" w:rsidRDefault="004926B9" w:rsidP="00B82B13">
            <w:pPr>
              <w:spacing w:after="0"/>
              <w:ind w:left="360"/>
              <w:jc w:val="left"/>
            </w:pPr>
            <w:r w:rsidRPr="0387F8AB">
              <w:t>{Header Token} could be missing</w:t>
            </w:r>
          </w:p>
        </w:tc>
      </w:tr>
      <w:tr w:rsidR="004926B9" w14:paraId="0ECDCA3A" w14:textId="77777777" w:rsidTr="00171E85">
        <w:trPr>
          <w:trHeight w:val="534"/>
        </w:trPr>
        <w:tc>
          <w:tcPr>
            <w:tcW w:w="2425" w:type="dxa"/>
          </w:tcPr>
          <w:p w14:paraId="747142D4" w14:textId="77777777" w:rsidR="004926B9" w:rsidRDefault="004926B9" w:rsidP="00EB24A8">
            <w:pPr>
              <w:spacing w:after="0"/>
            </w:pPr>
            <w:r w:rsidRPr="0387F8AB">
              <w:t>400</w:t>
            </w:r>
          </w:p>
        </w:tc>
        <w:tc>
          <w:tcPr>
            <w:tcW w:w="2880" w:type="dxa"/>
          </w:tcPr>
          <w:p w14:paraId="381DAE82" w14:textId="77777777" w:rsidR="004926B9" w:rsidRDefault="004926B9" w:rsidP="00EB24A8">
            <w:pPr>
              <w:spacing w:after="0"/>
            </w:pPr>
            <w:r w:rsidRPr="0387F8AB">
              <w:t>400</w:t>
            </w:r>
          </w:p>
        </w:tc>
        <w:tc>
          <w:tcPr>
            <w:tcW w:w="4770" w:type="dxa"/>
          </w:tcPr>
          <w:p w14:paraId="65BC95DA" w14:textId="77777777" w:rsidR="004926B9" w:rsidRDefault="004926B9" w:rsidP="00B82B13">
            <w:pPr>
              <w:spacing w:after="0"/>
              <w:ind w:left="360"/>
              <w:jc w:val="left"/>
            </w:pPr>
            <w:r w:rsidRPr="0387F8AB">
              <w:t>Bad request</w:t>
            </w:r>
          </w:p>
        </w:tc>
      </w:tr>
    </w:tbl>
    <w:p w14:paraId="1B9191DF" w14:textId="64ED786E" w:rsidR="00323194" w:rsidRPr="009B5441" w:rsidRDefault="0076326F" w:rsidP="007729BF">
      <w:pPr>
        <w:pStyle w:val="Heading3"/>
      </w:pPr>
      <w:r w:rsidRPr="009B5441">
        <w:t>Sample JSON Response</w:t>
      </w:r>
    </w:p>
    <w:p w14:paraId="0B585EB2" w14:textId="5438A151" w:rsidR="00323194" w:rsidRDefault="00323194" w:rsidP="00323194">
      <w:pPr>
        <w:spacing w:after="0"/>
      </w:pPr>
      <w:r>
        <w:t>[</w:t>
      </w:r>
    </w:p>
    <w:p w14:paraId="5835859D" w14:textId="77777777" w:rsidR="00323194" w:rsidRDefault="00323194" w:rsidP="00323194">
      <w:pPr>
        <w:spacing w:after="0"/>
      </w:pPr>
      <w:r>
        <w:t xml:space="preserve">    {</w:t>
      </w:r>
    </w:p>
    <w:p w14:paraId="1853C5A8" w14:textId="77777777" w:rsidR="00323194" w:rsidRDefault="00323194" w:rsidP="00323194">
      <w:pPr>
        <w:spacing w:after="0"/>
      </w:pPr>
      <w:r>
        <w:t xml:space="preserve">        "creation_date": "Mon, 17 Jul 2023 11:53:48 GMT",</w:t>
      </w:r>
    </w:p>
    <w:p w14:paraId="60D28DE7" w14:textId="77777777" w:rsidR="00323194" w:rsidRDefault="00323194" w:rsidP="00323194">
      <w:pPr>
        <w:spacing w:after="0"/>
      </w:pPr>
      <w:r>
        <w:t xml:space="preserve">        "mod_date": "Wed, 26 Jul 2023 18:41:51 GMT",</w:t>
      </w:r>
    </w:p>
    <w:p w14:paraId="089AC8E3" w14:textId="77777777" w:rsidR="00323194" w:rsidRDefault="00323194" w:rsidP="00323194">
      <w:pPr>
        <w:spacing w:after="0"/>
      </w:pPr>
      <w:r>
        <w:t xml:space="preserve">        "name": "cron1",</w:t>
      </w:r>
    </w:p>
    <w:p w14:paraId="35196A82" w14:textId="77777777" w:rsidR="00323194" w:rsidRDefault="00323194" w:rsidP="00323194">
      <w:pPr>
        <w:spacing w:after="0"/>
      </w:pPr>
      <w:r>
        <w:t xml:space="preserve">        "parameters": {</w:t>
      </w:r>
    </w:p>
    <w:p w14:paraId="2B17BFFD" w14:textId="77777777" w:rsidR="00323194" w:rsidRDefault="00323194" w:rsidP="00323194">
      <w:pPr>
        <w:spacing w:after="0"/>
      </w:pPr>
      <w:r>
        <w:t xml:space="preserve">            "Task_Name": "X-Y",</w:t>
      </w:r>
    </w:p>
    <w:p w14:paraId="492D20AE" w14:textId="77777777" w:rsidR="00323194" w:rsidRDefault="00323194" w:rsidP="00323194">
      <w:pPr>
        <w:spacing w:after="0"/>
      </w:pPr>
      <w:r>
        <w:t xml:space="preserve">            "Task_No": "123",</w:t>
      </w:r>
    </w:p>
    <w:p w14:paraId="634B8FE5" w14:textId="77777777" w:rsidR="00323194" w:rsidRDefault="00323194" w:rsidP="00323194">
      <w:pPr>
        <w:spacing w:after="0"/>
      </w:pPr>
      <w:r>
        <w:t xml:space="preserve">            "Task_Time": "11:11:11"</w:t>
      </w:r>
    </w:p>
    <w:p w14:paraId="64DC387A" w14:textId="77777777" w:rsidR="00323194" w:rsidRDefault="00323194" w:rsidP="00323194">
      <w:pPr>
        <w:spacing w:after="0"/>
      </w:pPr>
      <w:r>
        <w:t xml:space="preserve">        }</w:t>
      </w:r>
    </w:p>
    <w:p w14:paraId="1E529F23" w14:textId="6F6F9CEC" w:rsidR="0076326F" w:rsidRPr="009413E7" w:rsidRDefault="00323194" w:rsidP="00323194">
      <w:pPr>
        <w:spacing w:after="0"/>
        <w:rPr>
          <w:b/>
          <w:bCs/>
        </w:rPr>
      </w:pPr>
      <w:r>
        <w:t>]</w:t>
      </w:r>
    </w:p>
    <w:p w14:paraId="6631D961" w14:textId="77777777" w:rsidR="001B0429" w:rsidRDefault="001B0429" w:rsidP="002A0F47">
      <w:pPr>
        <w:pStyle w:val="Heading2"/>
        <w:sectPr w:rsidR="001B0429" w:rsidSect="002B0BE7">
          <w:pgSz w:w="12240" w:h="25920" w:code="5"/>
          <w:pgMar w:top="1440" w:right="720" w:bottom="1440" w:left="720" w:header="720" w:footer="720" w:gutter="0"/>
          <w:cols w:sep="1" w:space="720"/>
          <w:docGrid w:linePitch="360"/>
        </w:sectPr>
      </w:pPr>
    </w:p>
    <w:p w14:paraId="6168A0BB" w14:textId="73139A64" w:rsidR="008D5C57" w:rsidRDefault="06DF58F6" w:rsidP="002A0F47">
      <w:pPr>
        <w:pStyle w:val="Heading2"/>
      </w:pPr>
      <w:bookmarkStart w:id="24" w:name="_Toc216799814"/>
      <w:r>
        <w:lastRenderedPageBreak/>
        <w:t>GET</w:t>
      </w:r>
      <w:r w:rsidR="040F3BC1">
        <w:t xml:space="preserve"> – </w:t>
      </w:r>
      <w:r w:rsidR="512A36FF">
        <w:t>Get</w:t>
      </w:r>
      <w:r w:rsidR="040F3BC1">
        <w:t>_</w:t>
      </w:r>
      <w:r w:rsidR="512A36FF">
        <w:t>Task</w:t>
      </w:r>
      <w:r w:rsidR="59F48D3E">
        <w:t>_</w:t>
      </w:r>
      <w:r w:rsidR="559392F6">
        <w:t>Details</w:t>
      </w:r>
      <w:bookmarkEnd w:id="24"/>
      <w:r w:rsidR="559392F6">
        <w:t xml:space="preserve"> </w:t>
      </w:r>
    </w:p>
    <w:p w14:paraId="6330B1DF" w14:textId="6478E66C" w:rsidR="00045D21" w:rsidRPr="005E1798" w:rsidRDefault="00C82DEA" w:rsidP="005E1798">
      <w:r w:rsidRPr="005E1798">
        <w:t xml:space="preserve">The Get_Task_Details API is part of the AOT-Generic-Scheduler microservice. This microservice is a GET call to </w:t>
      </w:r>
      <w:r w:rsidR="00D64DC5" w:rsidRPr="005E1798">
        <w:t xml:space="preserve">the </w:t>
      </w:r>
      <w:r w:rsidRPr="005E1798">
        <w:t xml:space="preserve">AOT server hosted at </w:t>
      </w:r>
      <w:r w:rsidR="007378CD" w:rsidRPr="005E1798">
        <w:t xml:space="preserve">the </w:t>
      </w:r>
      <w:r w:rsidR="00460E4F" w:rsidRPr="005E1798">
        <w:t>back end</w:t>
      </w:r>
      <w:r w:rsidRPr="005E1798">
        <w:t xml:space="preserve"> to get details of task</w:t>
      </w:r>
      <w:r w:rsidR="007378CD" w:rsidRPr="005E1798">
        <w:t>s</w:t>
      </w:r>
      <w:r w:rsidRPr="005E1798">
        <w:t xml:space="preserve"> based on task </w:t>
      </w:r>
      <w:r w:rsidR="007378CD" w:rsidRPr="005E1798">
        <w:t>ID</w:t>
      </w:r>
      <w:r w:rsidRPr="005E1798">
        <w:t>.</w:t>
      </w:r>
    </w:p>
    <w:p w14:paraId="685B73AA" w14:textId="77777777" w:rsidR="008D7C98" w:rsidRDefault="00E36C96" w:rsidP="007729BF">
      <w:pPr>
        <w:pStyle w:val="Heading3"/>
      </w:pPr>
      <w:r>
        <w:t>Specification</w:t>
      </w:r>
    </w:p>
    <w:tbl>
      <w:tblPr>
        <w:tblStyle w:val="TableGridLight"/>
        <w:tblW w:w="10165" w:type="dxa"/>
        <w:tblLayout w:type="fixed"/>
        <w:tblLook w:val="04A0" w:firstRow="1" w:lastRow="0" w:firstColumn="1" w:lastColumn="0" w:noHBand="0" w:noVBand="1"/>
      </w:tblPr>
      <w:tblGrid>
        <w:gridCol w:w="2695"/>
        <w:gridCol w:w="7470"/>
      </w:tblGrid>
      <w:tr w:rsidR="008D7C98" w14:paraId="6DD41981" w14:textId="77777777" w:rsidTr="005E1798">
        <w:trPr>
          <w:trHeight w:val="52"/>
        </w:trPr>
        <w:tc>
          <w:tcPr>
            <w:tcW w:w="2695" w:type="dxa"/>
          </w:tcPr>
          <w:p w14:paraId="177121CB" w14:textId="77777777" w:rsidR="008D7C98" w:rsidRDefault="008D7C98" w:rsidP="008D7C98">
            <w:pPr>
              <w:spacing w:after="0"/>
            </w:pPr>
            <w:r w:rsidRPr="0387F8AB">
              <w:t>PROTOCOL</w:t>
            </w:r>
          </w:p>
        </w:tc>
        <w:tc>
          <w:tcPr>
            <w:tcW w:w="7470" w:type="dxa"/>
          </w:tcPr>
          <w:p w14:paraId="6A2A24D6" w14:textId="77777777" w:rsidR="008D7C98" w:rsidRDefault="008D7C98" w:rsidP="008D7C98">
            <w:pPr>
              <w:spacing w:after="0"/>
            </w:pPr>
            <w:r w:rsidRPr="0387F8AB">
              <w:t xml:space="preserve"> HTTPS</w:t>
            </w:r>
          </w:p>
        </w:tc>
      </w:tr>
      <w:tr w:rsidR="008D7C98" w14:paraId="33F107BE" w14:textId="77777777" w:rsidTr="005E1798">
        <w:trPr>
          <w:trHeight w:val="33"/>
        </w:trPr>
        <w:tc>
          <w:tcPr>
            <w:tcW w:w="2695" w:type="dxa"/>
          </w:tcPr>
          <w:p w14:paraId="7CE35C0D" w14:textId="77777777" w:rsidR="008D7C98" w:rsidRDefault="008D7C98" w:rsidP="008D7C98">
            <w:pPr>
              <w:spacing w:after="0"/>
            </w:pPr>
            <w:r w:rsidRPr="0387F8AB">
              <w:t>PATH &lt;Public Exposure&gt;</w:t>
            </w:r>
          </w:p>
        </w:tc>
        <w:tc>
          <w:tcPr>
            <w:tcW w:w="7470" w:type="dxa"/>
          </w:tcPr>
          <w:p w14:paraId="394F5808" w14:textId="77777777" w:rsidR="008D7C98" w:rsidRDefault="008D7C98" w:rsidP="008D7C98">
            <w:pPr>
              <w:spacing w:after="0"/>
            </w:pPr>
            <w:r w:rsidRPr="03A8AE85">
              <w:t>https://apim-mw-aot-dev.azure-api.net/api/genericscheduler</w:t>
            </w:r>
            <w:r w:rsidRPr="03A8AE85">
              <w:rPr>
                <w:rFonts w:eastAsia="Graphik" w:cs="Graphik"/>
              </w:rPr>
              <w:t xml:space="preserve"> </w:t>
            </w:r>
            <w:r>
              <w:t xml:space="preserve">/scheduler/tasks/&lt;int:task_id&gt;   </w:t>
            </w:r>
          </w:p>
        </w:tc>
      </w:tr>
      <w:tr w:rsidR="008D7C98" w14:paraId="06F11372" w14:textId="77777777" w:rsidTr="005E1798">
        <w:trPr>
          <w:trHeight w:val="43"/>
        </w:trPr>
        <w:tc>
          <w:tcPr>
            <w:tcW w:w="2695" w:type="dxa"/>
          </w:tcPr>
          <w:p w14:paraId="40C2DFE3" w14:textId="77777777" w:rsidR="008D7C98" w:rsidRDefault="008D7C98" w:rsidP="008D7C98">
            <w:pPr>
              <w:spacing w:after="0"/>
            </w:pPr>
            <w:r w:rsidRPr="0387F8AB">
              <w:t>METHOD</w:t>
            </w:r>
          </w:p>
        </w:tc>
        <w:tc>
          <w:tcPr>
            <w:tcW w:w="7470" w:type="dxa"/>
          </w:tcPr>
          <w:p w14:paraId="0F13D578" w14:textId="77777777" w:rsidR="008D7C98" w:rsidRDefault="008D7C98" w:rsidP="008D7C98">
            <w:pPr>
              <w:spacing w:after="0"/>
            </w:pPr>
            <w:r w:rsidRPr="0387F8AB">
              <w:t xml:space="preserve"> </w:t>
            </w:r>
            <w:r>
              <w:t>GET</w:t>
            </w:r>
          </w:p>
        </w:tc>
      </w:tr>
      <w:tr w:rsidR="008D7C98" w14:paraId="78B0B513" w14:textId="77777777" w:rsidTr="005E1798">
        <w:trPr>
          <w:trHeight w:val="76"/>
        </w:trPr>
        <w:tc>
          <w:tcPr>
            <w:tcW w:w="2695" w:type="dxa"/>
          </w:tcPr>
          <w:p w14:paraId="6983AE64" w14:textId="77777777" w:rsidR="008D7C98" w:rsidRDefault="008D7C98" w:rsidP="008D7C98">
            <w:pPr>
              <w:spacing w:after="0"/>
            </w:pPr>
            <w:r w:rsidRPr="0387F8AB">
              <w:t>CONTENT TYPE</w:t>
            </w:r>
          </w:p>
        </w:tc>
        <w:tc>
          <w:tcPr>
            <w:tcW w:w="7470" w:type="dxa"/>
          </w:tcPr>
          <w:p w14:paraId="7BC61215" w14:textId="77777777" w:rsidR="008D7C98" w:rsidRDefault="008D7C98" w:rsidP="008D7C98">
            <w:pPr>
              <w:spacing w:after="0"/>
            </w:pPr>
            <w:r w:rsidRPr="0387F8AB">
              <w:t>application / json</w:t>
            </w:r>
          </w:p>
        </w:tc>
      </w:tr>
    </w:tbl>
    <w:p w14:paraId="36C77E66" w14:textId="77777777" w:rsidR="00B11AB3" w:rsidRDefault="00E36C96" w:rsidP="007729BF">
      <w:pPr>
        <w:pStyle w:val="Heading3"/>
      </w:pPr>
      <w:r>
        <w:t>Input Header</w:t>
      </w:r>
    </w:p>
    <w:tbl>
      <w:tblPr>
        <w:tblStyle w:val="TableGridLight"/>
        <w:tblW w:w="10165" w:type="dxa"/>
        <w:tblLayout w:type="fixed"/>
        <w:tblLook w:val="04A0" w:firstRow="1" w:lastRow="0" w:firstColumn="1" w:lastColumn="0" w:noHBand="0" w:noVBand="1"/>
      </w:tblPr>
      <w:tblGrid>
        <w:gridCol w:w="1975"/>
        <w:gridCol w:w="6120"/>
        <w:gridCol w:w="810"/>
        <w:gridCol w:w="1260"/>
      </w:tblGrid>
      <w:tr w:rsidR="00B11AB3" w14:paraId="78623DEC" w14:textId="77777777" w:rsidTr="00EB393B">
        <w:trPr>
          <w:trHeight w:val="80"/>
        </w:trPr>
        <w:tc>
          <w:tcPr>
            <w:tcW w:w="1975" w:type="dxa"/>
            <w:shd w:val="clear" w:color="auto" w:fill="E7E6E6" w:themeFill="background2"/>
          </w:tcPr>
          <w:p w14:paraId="1E48CE26" w14:textId="77777777" w:rsidR="00B11AB3" w:rsidRDefault="00B11AB3" w:rsidP="008D7C98">
            <w:pPr>
              <w:spacing w:after="0"/>
            </w:pPr>
            <w:r w:rsidRPr="0387F8AB">
              <w:t>Parameter</w:t>
            </w:r>
          </w:p>
        </w:tc>
        <w:tc>
          <w:tcPr>
            <w:tcW w:w="6120" w:type="dxa"/>
            <w:shd w:val="clear" w:color="auto" w:fill="E7E6E6" w:themeFill="background2"/>
          </w:tcPr>
          <w:p w14:paraId="6A193908" w14:textId="77777777" w:rsidR="00B11AB3" w:rsidRDefault="00B11AB3" w:rsidP="008D7C98">
            <w:pPr>
              <w:spacing w:after="0"/>
            </w:pPr>
            <w:r w:rsidRPr="0387F8AB">
              <w:t>Description</w:t>
            </w:r>
          </w:p>
        </w:tc>
        <w:tc>
          <w:tcPr>
            <w:tcW w:w="810" w:type="dxa"/>
            <w:shd w:val="clear" w:color="auto" w:fill="E7E6E6" w:themeFill="background2"/>
          </w:tcPr>
          <w:p w14:paraId="64ADCEB5" w14:textId="77777777" w:rsidR="00B11AB3" w:rsidRDefault="00B11AB3" w:rsidP="008D7C98">
            <w:pPr>
              <w:spacing w:after="0"/>
            </w:pPr>
            <w:r>
              <w:t>M/O*</w:t>
            </w:r>
          </w:p>
        </w:tc>
        <w:tc>
          <w:tcPr>
            <w:tcW w:w="1260" w:type="dxa"/>
            <w:shd w:val="clear" w:color="auto" w:fill="E7E6E6" w:themeFill="background2"/>
          </w:tcPr>
          <w:p w14:paraId="7ADFD7AF" w14:textId="77777777" w:rsidR="00B11AB3" w:rsidRDefault="00B11AB3" w:rsidP="008D7C98">
            <w:pPr>
              <w:spacing w:after="0"/>
            </w:pPr>
            <w:r w:rsidRPr="0387F8AB">
              <w:t>Type</w:t>
            </w:r>
          </w:p>
        </w:tc>
      </w:tr>
      <w:tr w:rsidR="00B11AB3" w14:paraId="69E7479A" w14:textId="77777777" w:rsidTr="00EB393B">
        <w:trPr>
          <w:trHeight w:val="255"/>
        </w:trPr>
        <w:tc>
          <w:tcPr>
            <w:tcW w:w="1975" w:type="dxa"/>
          </w:tcPr>
          <w:p w14:paraId="6BEE6F8F" w14:textId="77777777" w:rsidR="00B11AB3" w:rsidRDefault="00B11AB3" w:rsidP="008D7C98">
            <w:pPr>
              <w:spacing w:after="0"/>
            </w:pPr>
            <w:r w:rsidRPr="0387F8AB">
              <w:t>Authorization</w:t>
            </w:r>
          </w:p>
        </w:tc>
        <w:tc>
          <w:tcPr>
            <w:tcW w:w="6120" w:type="dxa"/>
          </w:tcPr>
          <w:p w14:paraId="353A9F49" w14:textId="77777777" w:rsidR="00B11AB3" w:rsidRDefault="00B11AB3" w:rsidP="008D7C98">
            <w:pPr>
              <w:spacing w:after="0"/>
            </w:pPr>
            <w:r w:rsidRPr="0387F8AB">
              <w:t>Token acquired from Azure AD based on the user credentials for further API calls.</w:t>
            </w:r>
          </w:p>
        </w:tc>
        <w:tc>
          <w:tcPr>
            <w:tcW w:w="810" w:type="dxa"/>
          </w:tcPr>
          <w:p w14:paraId="24FD815F" w14:textId="77777777" w:rsidR="00B11AB3" w:rsidRDefault="00B11AB3" w:rsidP="008D7C98">
            <w:pPr>
              <w:spacing w:after="0"/>
            </w:pPr>
            <w:r w:rsidRPr="0387F8AB">
              <w:t>M</w:t>
            </w:r>
          </w:p>
        </w:tc>
        <w:tc>
          <w:tcPr>
            <w:tcW w:w="1260" w:type="dxa"/>
          </w:tcPr>
          <w:p w14:paraId="2C58E8CA" w14:textId="77777777" w:rsidR="00B11AB3" w:rsidRDefault="00B11AB3" w:rsidP="008D7C98">
            <w:pPr>
              <w:spacing w:after="0"/>
            </w:pPr>
            <w:r w:rsidRPr="0387F8AB">
              <w:t>String</w:t>
            </w:r>
          </w:p>
        </w:tc>
      </w:tr>
      <w:tr w:rsidR="00B11AB3" w14:paraId="21901642" w14:textId="77777777" w:rsidTr="00EB393B">
        <w:trPr>
          <w:trHeight w:val="53"/>
        </w:trPr>
        <w:tc>
          <w:tcPr>
            <w:tcW w:w="1975" w:type="dxa"/>
          </w:tcPr>
          <w:p w14:paraId="68B2BDF4" w14:textId="77777777" w:rsidR="00B11AB3" w:rsidRDefault="00B11AB3" w:rsidP="008D7C98">
            <w:pPr>
              <w:spacing w:after="0"/>
            </w:pPr>
            <w:r w:rsidRPr="0387F8AB">
              <w:t>Content-Type</w:t>
            </w:r>
          </w:p>
        </w:tc>
        <w:tc>
          <w:tcPr>
            <w:tcW w:w="6120" w:type="dxa"/>
          </w:tcPr>
          <w:p w14:paraId="2C2E1FC5" w14:textId="77777777" w:rsidR="00B11AB3" w:rsidRDefault="00B11AB3" w:rsidP="008D7C98">
            <w:pPr>
              <w:spacing w:after="0"/>
            </w:pPr>
            <w:r w:rsidRPr="0387F8AB">
              <w:t>Length of content. E.g.- application/json</w:t>
            </w:r>
          </w:p>
        </w:tc>
        <w:tc>
          <w:tcPr>
            <w:tcW w:w="810" w:type="dxa"/>
          </w:tcPr>
          <w:p w14:paraId="00859226" w14:textId="77777777" w:rsidR="00B11AB3" w:rsidRDefault="00B11AB3" w:rsidP="008D7C98">
            <w:pPr>
              <w:spacing w:after="0"/>
            </w:pPr>
            <w:r w:rsidRPr="0387F8AB">
              <w:t>M</w:t>
            </w:r>
          </w:p>
        </w:tc>
        <w:tc>
          <w:tcPr>
            <w:tcW w:w="1260" w:type="dxa"/>
          </w:tcPr>
          <w:p w14:paraId="1F447D85" w14:textId="77777777" w:rsidR="00B11AB3" w:rsidRDefault="00B11AB3" w:rsidP="008D7C98">
            <w:pPr>
              <w:spacing w:after="0"/>
            </w:pPr>
            <w:r>
              <w:t>S</w:t>
            </w:r>
            <w:r w:rsidRPr="0387F8AB">
              <w:t>tring</w:t>
            </w:r>
          </w:p>
        </w:tc>
      </w:tr>
      <w:tr w:rsidR="00B11AB3" w14:paraId="57307692" w14:textId="77777777" w:rsidTr="00EB393B">
        <w:trPr>
          <w:trHeight w:val="53"/>
        </w:trPr>
        <w:tc>
          <w:tcPr>
            <w:tcW w:w="1975" w:type="dxa"/>
          </w:tcPr>
          <w:p w14:paraId="2FB2B722" w14:textId="77777777" w:rsidR="00B11AB3" w:rsidRPr="0387F8AB" w:rsidRDefault="00B11AB3" w:rsidP="008D7C98">
            <w:pPr>
              <w:spacing w:after="0"/>
            </w:pPr>
            <w:r>
              <w:t>task_id</w:t>
            </w:r>
          </w:p>
        </w:tc>
        <w:tc>
          <w:tcPr>
            <w:tcW w:w="6120" w:type="dxa"/>
          </w:tcPr>
          <w:p w14:paraId="76286AAD" w14:textId="77777777" w:rsidR="00B11AB3" w:rsidRPr="0387F8AB" w:rsidRDefault="00B11AB3" w:rsidP="008D7C98">
            <w:pPr>
              <w:spacing w:after="0"/>
            </w:pPr>
            <w:r>
              <w:t>Distinct id of task.</w:t>
            </w:r>
          </w:p>
        </w:tc>
        <w:tc>
          <w:tcPr>
            <w:tcW w:w="810" w:type="dxa"/>
          </w:tcPr>
          <w:p w14:paraId="079176CF" w14:textId="77777777" w:rsidR="00B11AB3" w:rsidRPr="0387F8AB" w:rsidRDefault="00B11AB3" w:rsidP="008D7C98">
            <w:pPr>
              <w:spacing w:after="0"/>
            </w:pPr>
            <w:r>
              <w:t>M</w:t>
            </w:r>
          </w:p>
        </w:tc>
        <w:tc>
          <w:tcPr>
            <w:tcW w:w="1260" w:type="dxa"/>
          </w:tcPr>
          <w:p w14:paraId="72879A1E" w14:textId="77777777" w:rsidR="00B11AB3" w:rsidRDefault="00B11AB3" w:rsidP="008D7C98">
            <w:pPr>
              <w:spacing w:after="0"/>
            </w:pPr>
            <w:r>
              <w:t>String</w:t>
            </w:r>
          </w:p>
        </w:tc>
      </w:tr>
    </w:tbl>
    <w:p w14:paraId="79CDC270" w14:textId="77777777" w:rsidR="00B11AB3" w:rsidRDefault="00E36C96" w:rsidP="007729BF">
      <w:pPr>
        <w:pStyle w:val="Heading3"/>
      </w:pPr>
      <w:r>
        <w:t>Output Header</w:t>
      </w:r>
    </w:p>
    <w:tbl>
      <w:tblPr>
        <w:tblStyle w:val="TableGridLight"/>
        <w:tblW w:w="10165" w:type="dxa"/>
        <w:tblLayout w:type="fixed"/>
        <w:tblLook w:val="04A0" w:firstRow="1" w:lastRow="0" w:firstColumn="1" w:lastColumn="0" w:noHBand="0" w:noVBand="1"/>
      </w:tblPr>
      <w:tblGrid>
        <w:gridCol w:w="1975"/>
        <w:gridCol w:w="6930"/>
        <w:gridCol w:w="1260"/>
      </w:tblGrid>
      <w:tr w:rsidR="00B11AB3" w14:paraId="77EF7EDA" w14:textId="77777777" w:rsidTr="00EB393B">
        <w:trPr>
          <w:trHeight w:val="218"/>
        </w:trPr>
        <w:tc>
          <w:tcPr>
            <w:tcW w:w="1975" w:type="dxa"/>
            <w:shd w:val="clear" w:color="auto" w:fill="E7E6E6" w:themeFill="background2"/>
          </w:tcPr>
          <w:p w14:paraId="65A93B18" w14:textId="77777777" w:rsidR="00B11AB3" w:rsidRDefault="00B11AB3" w:rsidP="008D7C98">
            <w:pPr>
              <w:spacing w:after="0"/>
            </w:pPr>
            <w:r w:rsidRPr="0387F8AB">
              <w:t>Parameter</w:t>
            </w:r>
          </w:p>
        </w:tc>
        <w:tc>
          <w:tcPr>
            <w:tcW w:w="6930" w:type="dxa"/>
            <w:shd w:val="clear" w:color="auto" w:fill="E7E6E6" w:themeFill="background2"/>
          </w:tcPr>
          <w:p w14:paraId="284D0407" w14:textId="77777777" w:rsidR="00B11AB3" w:rsidRDefault="00B11AB3" w:rsidP="008D7C98">
            <w:pPr>
              <w:spacing w:after="0"/>
            </w:pPr>
            <w:r w:rsidRPr="0387F8AB">
              <w:t>Description</w:t>
            </w:r>
          </w:p>
        </w:tc>
        <w:tc>
          <w:tcPr>
            <w:tcW w:w="1260" w:type="dxa"/>
            <w:shd w:val="clear" w:color="auto" w:fill="E7E6E6" w:themeFill="background2"/>
          </w:tcPr>
          <w:p w14:paraId="2DA04122" w14:textId="77777777" w:rsidR="00B11AB3" w:rsidRDefault="00B11AB3" w:rsidP="008D7C98">
            <w:pPr>
              <w:spacing w:after="0"/>
            </w:pPr>
            <w:r w:rsidRPr="0387F8AB">
              <w:t>Type</w:t>
            </w:r>
          </w:p>
        </w:tc>
      </w:tr>
      <w:tr w:rsidR="00B11AB3" w14:paraId="5F2D8642" w14:textId="77777777" w:rsidTr="00EB393B">
        <w:trPr>
          <w:trHeight w:val="60"/>
        </w:trPr>
        <w:tc>
          <w:tcPr>
            <w:tcW w:w="1975" w:type="dxa"/>
          </w:tcPr>
          <w:p w14:paraId="39E278AB" w14:textId="77777777" w:rsidR="00B11AB3" w:rsidRDefault="00B11AB3" w:rsidP="008D7C98">
            <w:pPr>
              <w:spacing w:after="0"/>
            </w:pPr>
            <w:r w:rsidRPr="0387F8AB">
              <w:t>Server</w:t>
            </w:r>
          </w:p>
        </w:tc>
        <w:tc>
          <w:tcPr>
            <w:tcW w:w="6930" w:type="dxa"/>
          </w:tcPr>
          <w:p w14:paraId="403BFB2F" w14:textId="77777777" w:rsidR="00B11AB3" w:rsidRDefault="00B11AB3" w:rsidP="008D7C98">
            <w:pPr>
              <w:spacing w:after="0"/>
            </w:pPr>
            <w:r w:rsidRPr="0387F8AB">
              <w:t>Contains information about how the server handles request</w:t>
            </w:r>
            <w:r>
              <w:t>s</w:t>
            </w:r>
            <w:r w:rsidRPr="0387F8AB">
              <w:t xml:space="preserve"> [e.g., Werkzeug/2.1.2 Python/3.9.7]</w:t>
            </w:r>
          </w:p>
        </w:tc>
        <w:tc>
          <w:tcPr>
            <w:tcW w:w="1260" w:type="dxa"/>
          </w:tcPr>
          <w:p w14:paraId="5820035A" w14:textId="77777777" w:rsidR="00B11AB3" w:rsidRDefault="00B11AB3" w:rsidP="008D7C98">
            <w:pPr>
              <w:spacing w:after="0"/>
            </w:pPr>
            <w:r w:rsidRPr="0387F8AB">
              <w:t>String</w:t>
            </w:r>
          </w:p>
        </w:tc>
      </w:tr>
      <w:tr w:rsidR="00B11AB3" w14:paraId="74755A2F" w14:textId="77777777" w:rsidTr="00EB393B">
        <w:trPr>
          <w:trHeight w:val="60"/>
        </w:trPr>
        <w:tc>
          <w:tcPr>
            <w:tcW w:w="1975" w:type="dxa"/>
          </w:tcPr>
          <w:p w14:paraId="708487C3" w14:textId="77777777" w:rsidR="00B11AB3" w:rsidRDefault="00B11AB3" w:rsidP="008D7C98">
            <w:pPr>
              <w:spacing w:after="0"/>
            </w:pPr>
            <w:r w:rsidRPr="0387F8AB">
              <w:t>Content-Type</w:t>
            </w:r>
          </w:p>
        </w:tc>
        <w:tc>
          <w:tcPr>
            <w:tcW w:w="6930" w:type="dxa"/>
          </w:tcPr>
          <w:p w14:paraId="2759325C" w14:textId="77777777" w:rsidR="00B11AB3" w:rsidRDefault="00B11AB3" w:rsidP="008D7C98">
            <w:pPr>
              <w:spacing w:after="0"/>
            </w:pPr>
            <w:r w:rsidRPr="0387F8AB">
              <w:t>Length of the content</w:t>
            </w:r>
          </w:p>
        </w:tc>
        <w:tc>
          <w:tcPr>
            <w:tcW w:w="1260" w:type="dxa"/>
          </w:tcPr>
          <w:p w14:paraId="23EDCA44" w14:textId="77777777" w:rsidR="00B11AB3" w:rsidRDefault="00B11AB3" w:rsidP="008D7C98">
            <w:pPr>
              <w:spacing w:after="0"/>
            </w:pPr>
            <w:r>
              <w:t>S</w:t>
            </w:r>
            <w:r w:rsidRPr="0387F8AB">
              <w:t>tring</w:t>
            </w:r>
          </w:p>
        </w:tc>
      </w:tr>
      <w:tr w:rsidR="00B11AB3" w14:paraId="681625AA" w14:textId="77777777" w:rsidTr="00EB393B">
        <w:trPr>
          <w:trHeight w:val="60"/>
        </w:trPr>
        <w:tc>
          <w:tcPr>
            <w:tcW w:w="1975" w:type="dxa"/>
          </w:tcPr>
          <w:p w14:paraId="5511A1DA" w14:textId="77777777" w:rsidR="00B11AB3" w:rsidRDefault="00B11AB3" w:rsidP="008D7C98">
            <w:pPr>
              <w:spacing w:after="0"/>
            </w:pPr>
            <w:r w:rsidRPr="0387F8AB">
              <w:t>Date</w:t>
            </w:r>
          </w:p>
        </w:tc>
        <w:tc>
          <w:tcPr>
            <w:tcW w:w="6930" w:type="dxa"/>
          </w:tcPr>
          <w:p w14:paraId="207B0DE0" w14:textId="77777777" w:rsidR="00B11AB3" w:rsidRDefault="00B11AB3" w:rsidP="008D7C98">
            <w:pPr>
              <w:spacing w:after="0"/>
            </w:pPr>
            <w:r w:rsidRPr="0387F8AB">
              <w:t>Date of operation execution e.g. - [Tue, 17 May 2022 06:30:16 GMT]</w:t>
            </w:r>
          </w:p>
        </w:tc>
        <w:tc>
          <w:tcPr>
            <w:tcW w:w="1260" w:type="dxa"/>
          </w:tcPr>
          <w:p w14:paraId="2BD01082" w14:textId="77777777" w:rsidR="00B11AB3" w:rsidRDefault="00B11AB3" w:rsidP="008D7C98">
            <w:pPr>
              <w:spacing w:after="0"/>
            </w:pPr>
            <w:r>
              <w:t>D</w:t>
            </w:r>
            <w:r w:rsidRPr="0387F8AB">
              <w:t>atetime</w:t>
            </w:r>
          </w:p>
        </w:tc>
      </w:tr>
      <w:tr w:rsidR="00B11AB3" w14:paraId="7AF92387" w14:textId="77777777" w:rsidTr="00EB393B">
        <w:trPr>
          <w:trHeight w:val="60"/>
        </w:trPr>
        <w:tc>
          <w:tcPr>
            <w:tcW w:w="1975" w:type="dxa"/>
          </w:tcPr>
          <w:p w14:paraId="34AFCDD0" w14:textId="77777777" w:rsidR="00B11AB3" w:rsidRDefault="00B11AB3" w:rsidP="008D7C98">
            <w:pPr>
              <w:spacing w:after="0"/>
            </w:pPr>
            <w:r w:rsidRPr="0387F8AB">
              <w:t>Content-Length</w:t>
            </w:r>
          </w:p>
        </w:tc>
        <w:tc>
          <w:tcPr>
            <w:tcW w:w="6930" w:type="dxa"/>
          </w:tcPr>
          <w:p w14:paraId="57778358" w14:textId="77777777" w:rsidR="00B11AB3" w:rsidRDefault="00B11AB3" w:rsidP="008D7C98">
            <w:pPr>
              <w:spacing w:after="0"/>
            </w:pPr>
            <w:r w:rsidRPr="0387F8AB">
              <w:t>Length of the content</w:t>
            </w:r>
          </w:p>
        </w:tc>
        <w:tc>
          <w:tcPr>
            <w:tcW w:w="1260" w:type="dxa"/>
          </w:tcPr>
          <w:p w14:paraId="1EF6BE8F" w14:textId="77777777" w:rsidR="00B11AB3" w:rsidRDefault="00B11AB3" w:rsidP="008D7C98">
            <w:pPr>
              <w:spacing w:after="0"/>
            </w:pPr>
            <w:r>
              <w:t>B</w:t>
            </w:r>
            <w:r w:rsidRPr="0387F8AB">
              <w:t>ytes</w:t>
            </w:r>
          </w:p>
        </w:tc>
      </w:tr>
    </w:tbl>
    <w:p w14:paraId="3AB087B2" w14:textId="77777777" w:rsidR="008D7C98" w:rsidRDefault="00E36C96" w:rsidP="007729BF">
      <w:pPr>
        <w:pStyle w:val="Heading3"/>
      </w:pPr>
      <w:r>
        <w:t>Output Body</w:t>
      </w:r>
    </w:p>
    <w:tbl>
      <w:tblPr>
        <w:tblStyle w:val="TableGridLight"/>
        <w:tblW w:w="10165" w:type="dxa"/>
        <w:tblLayout w:type="fixed"/>
        <w:tblLook w:val="04A0" w:firstRow="1" w:lastRow="0" w:firstColumn="1" w:lastColumn="0" w:noHBand="0" w:noVBand="1"/>
      </w:tblPr>
      <w:tblGrid>
        <w:gridCol w:w="3595"/>
        <w:gridCol w:w="5310"/>
        <w:gridCol w:w="1260"/>
      </w:tblGrid>
      <w:tr w:rsidR="008D7C98" w14:paraId="4651283A" w14:textId="77777777" w:rsidTr="00EB393B">
        <w:trPr>
          <w:trHeight w:val="50"/>
        </w:trPr>
        <w:tc>
          <w:tcPr>
            <w:tcW w:w="3595" w:type="dxa"/>
            <w:shd w:val="clear" w:color="auto" w:fill="E7E6E6" w:themeFill="background2"/>
          </w:tcPr>
          <w:p w14:paraId="21529062" w14:textId="77777777" w:rsidR="008D7C98" w:rsidRDefault="008D7C98" w:rsidP="008D7C98">
            <w:pPr>
              <w:spacing w:after="0"/>
            </w:pPr>
            <w:r w:rsidRPr="0387F8AB">
              <w:t>Parameter</w:t>
            </w:r>
          </w:p>
        </w:tc>
        <w:tc>
          <w:tcPr>
            <w:tcW w:w="5310" w:type="dxa"/>
            <w:shd w:val="clear" w:color="auto" w:fill="E7E6E6" w:themeFill="background2"/>
          </w:tcPr>
          <w:p w14:paraId="7779B579" w14:textId="77777777" w:rsidR="008D7C98" w:rsidRDefault="008D7C98" w:rsidP="008D7C98">
            <w:pPr>
              <w:spacing w:after="0"/>
            </w:pPr>
            <w:r w:rsidRPr="0387F8AB">
              <w:t>Description</w:t>
            </w:r>
          </w:p>
        </w:tc>
        <w:tc>
          <w:tcPr>
            <w:tcW w:w="1260" w:type="dxa"/>
            <w:shd w:val="clear" w:color="auto" w:fill="E7E6E6" w:themeFill="background2"/>
          </w:tcPr>
          <w:p w14:paraId="1333D3CD" w14:textId="77777777" w:rsidR="008D7C98" w:rsidRDefault="008D7C98" w:rsidP="008D7C98">
            <w:pPr>
              <w:spacing w:after="0"/>
            </w:pPr>
            <w:r w:rsidRPr="0387F8AB">
              <w:t>Type</w:t>
            </w:r>
          </w:p>
        </w:tc>
      </w:tr>
      <w:tr w:rsidR="008D7C98" w14:paraId="217378E2" w14:textId="77777777" w:rsidTr="00EB393B">
        <w:trPr>
          <w:trHeight w:val="269"/>
        </w:trPr>
        <w:tc>
          <w:tcPr>
            <w:tcW w:w="3595" w:type="dxa"/>
          </w:tcPr>
          <w:p w14:paraId="32812139" w14:textId="77777777" w:rsidR="008D7C98" w:rsidRDefault="008D7C98" w:rsidP="008D7C98">
            <w:pPr>
              <w:spacing w:after="0"/>
            </w:pPr>
            <w:r w:rsidRPr="003539D0">
              <w:t>creation_date</w:t>
            </w:r>
          </w:p>
        </w:tc>
        <w:tc>
          <w:tcPr>
            <w:tcW w:w="5310" w:type="dxa"/>
          </w:tcPr>
          <w:p w14:paraId="1EE44D9E" w14:textId="77777777" w:rsidR="008D7C98" w:rsidRDefault="008D7C98" w:rsidP="008D7C98">
            <w:pPr>
              <w:spacing w:after="0"/>
            </w:pPr>
            <w:r>
              <w:t>Task creation date</w:t>
            </w:r>
          </w:p>
        </w:tc>
        <w:tc>
          <w:tcPr>
            <w:tcW w:w="1260" w:type="dxa"/>
          </w:tcPr>
          <w:p w14:paraId="37826BEF" w14:textId="77777777" w:rsidR="008D7C98" w:rsidRDefault="008D7C98" w:rsidP="008D7C98">
            <w:pPr>
              <w:spacing w:after="0"/>
            </w:pPr>
            <w:r w:rsidRPr="0387F8AB">
              <w:t>String</w:t>
            </w:r>
          </w:p>
        </w:tc>
      </w:tr>
      <w:tr w:rsidR="008D7C98" w14:paraId="198EA5D6" w14:textId="77777777" w:rsidTr="00EB393B">
        <w:trPr>
          <w:trHeight w:val="297"/>
        </w:trPr>
        <w:tc>
          <w:tcPr>
            <w:tcW w:w="3595" w:type="dxa"/>
          </w:tcPr>
          <w:p w14:paraId="65F12D66" w14:textId="77777777" w:rsidR="008D7C98" w:rsidRDefault="008D7C98" w:rsidP="008D7C98">
            <w:pPr>
              <w:spacing w:after="0"/>
            </w:pPr>
            <w:r w:rsidRPr="00E015D2">
              <w:t>mod_date</w:t>
            </w:r>
          </w:p>
        </w:tc>
        <w:tc>
          <w:tcPr>
            <w:tcW w:w="5310" w:type="dxa"/>
          </w:tcPr>
          <w:p w14:paraId="70677DD7" w14:textId="77777777" w:rsidR="008D7C98" w:rsidRDefault="008D7C98" w:rsidP="008D7C98">
            <w:pPr>
              <w:spacing w:after="0"/>
            </w:pPr>
            <w:r>
              <w:t>Task modification date</w:t>
            </w:r>
          </w:p>
        </w:tc>
        <w:tc>
          <w:tcPr>
            <w:tcW w:w="1260" w:type="dxa"/>
          </w:tcPr>
          <w:p w14:paraId="4D538E80" w14:textId="77777777" w:rsidR="008D7C98" w:rsidRDefault="008D7C98" w:rsidP="008D7C98">
            <w:pPr>
              <w:spacing w:after="0"/>
            </w:pPr>
            <w:r w:rsidRPr="0387F8AB">
              <w:t>String</w:t>
            </w:r>
          </w:p>
        </w:tc>
      </w:tr>
      <w:tr w:rsidR="008D7C98" w14:paraId="14ACB5A1" w14:textId="77777777" w:rsidTr="00EB393B">
        <w:trPr>
          <w:trHeight w:val="297"/>
        </w:trPr>
        <w:tc>
          <w:tcPr>
            <w:tcW w:w="3595" w:type="dxa"/>
          </w:tcPr>
          <w:p w14:paraId="107CB459" w14:textId="77777777" w:rsidR="008D7C98" w:rsidRDefault="008D7C98" w:rsidP="008D7C98">
            <w:pPr>
              <w:spacing w:after="0"/>
            </w:pPr>
            <w:r w:rsidRPr="00E015D2">
              <w:t>name</w:t>
            </w:r>
          </w:p>
        </w:tc>
        <w:tc>
          <w:tcPr>
            <w:tcW w:w="5310" w:type="dxa"/>
          </w:tcPr>
          <w:p w14:paraId="1B1F7740" w14:textId="77777777" w:rsidR="008D7C98" w:rsidRDefault="008D7C98" w:rsidP="008D7C98">
            <w:pPr>
              <w:spacing w:after="0"/>
            </w:pPr>
            <w:r>
              <w:t>Distinct name of the task</w:t>
            </w:r>
          </w:p>
        </w:tc>
        <w:tc>
          <w:tcPr>
            <w:tcW w:w="1260" w:type="dxa"/>
          </w:tcPr>
          <w:p w14:paraId="212E9F94" w14:textId="77777777" w:rsidR="008D7C98" w:rsidRDefault="008D7C98" w:rsidP="008D7C98">
            <w:pPr>
              <w:spacing w:after="0"/>
            </w:pPr>
            <w:r w:rsidRPr="0387F8AB">
              <w:t>String</w:t>
            </w:r>
          </w:p>
        </w:tc>
      </w:tr>
      <w:tr w:rsidR="008D7C98" w:rsidRPr="0387F8AB" w14:paraId="6FDE84EB" w14:textId="77777777" w:rsidTr="00EB393B">
        <w:trPr>
          <w:trHeight w:val="297"/>
        </w:trPr>
        <w:tc>
          <w:tcPr>
            <w:tcW w:w="3595" w:type="dxa"/>
          </w:tcPr>
          <w:p w14:paraId="40C09231" w14:textId="77777777" w:rsidR="008D7C98" w:rsidRPr="00E015D2" w:rsidRDefault="008D7C98" w:rsidP="008D7C98">
            <w:pPr>
              <w:spacing w:after="0"/>
            </w:pPr>
            <w:r>
              <w:t>p</w:t>
            </w:r>
            <w:r w:rsidRPr="00F528D4">
              <w:t>arameters</w:t>
            </w:r>
          </w:p>
        </w:tc>
        <w:tc>
          <w:tcPr>
            <w:tcW w:w="5310" w:type="dxa"/>
          </w:tcPr>
          <w:p w14:paraId="36B53E30" w14:textId="77777777" w:rsidR="008D7C98" w:rsidRPr="0387F8AB" w:rsidRDefault="008D7C98" w:rsidP="008D7C98">
            <w:pPr>
              <w:spacing w:after="0"/>
            </w:pPr>
            <w:r>
              <w:t>Parameters as user requirement</w:t>
            </w:r>
          </w:p>
        </w:tc>
        <w:tc>
          <w:tcPr>
            <w:tcW w:w="1260" w:type="dxa"/>
          </w:tcPr>
          <w:p w14:paraId="621F8FDA" w14:textId="77777777" w:rsidR="008D7C98" w:rsidRPr="0387F8AB" w:rsidRDefault="008D7C98" w:rsidP="008D7C98">
            <w:pPr>
              <w:spacing w:after="0"/>
            </w:pPr>
            <w:r w:rsidRPr="0387F8AB">
              <w:t>String</w:t>
            </w:r>
          </w:p>
        </w:tc>
      </w:tr>
      <w:tr w:rsidR="008D7C98" w:rsidRPr="0387F8AB" w14:paraId="257D744C" w14:textId="77777777" w:rsidTr="00EB393B">
        <w:trPr>
          <w:trHeight w:val="297"/>
        </w:trPr>
        <w:tc>
          <w:tcPr>
            <w:tcW w:w="3595" w:type="dxa"/>
          </w:tcPr>
          <w:p w14:paraId="469E2CB2" w14:textId="77777777" w:rsidR="008D7C98" w:rsidRDefault="008D7C98" w:rsidP="008D7C98">
            <w:pPr>
              <w:spacing w:after="0"/>
            </w:pPr>
            <w:r w:rsidRPr="00CB2228">
              <w:t>scheduling_exp</w:t>
            </w:r>
            <w:r>
              <w:t>/type</w:t>
            </w:r>
          </w:p>
        </w:tc>
        <w:tc>
          <w:tcPr>
            <w:tcW w:w="5310" w:type="dxa"/>
          </w:tcPr>
          <w:p w14:paraId="3D259649" w14:textId="77777777" w:rsidR="008D7C98" w:rsidRPr="0387F8AB" w:rsidRDefault="008D7C98" w:rsidP="008D7C98">
            <w:pPr>
              <w:spacing w:after="0"/>
            </w:pPr>
            <w:r>
              <w:t>Scheduler task type</w:t>
            </w:r>
          </w:p>
        </w:tc>
        <w:tc>
          <w:tcPr>
            <w:tcW w:w="1260" w:type="dxa"/>
          </w:tcPr>
          <w:p w14:paraId="66033E64" w14:textId="77777777" w:rsidR="008D7C98" w:rsidRPr="0387F8AB" w:rsidRDefault="008D7C98" w:rsidP="008D7C98">
            <w:pPr>
              <w:spacing w:after="0"/>
            </w:pPr>
            <w:r w:rsidRPr="0387F8AB">
              <w:t>String</w:t>
            </w:r>
          </w:p>
        </w:tc>
      </w:tr>
      <w:tr w:rsidR="008D7C98" w:rsidRPr="0387F8AB" w14:paraId="24F0BF9F" w14:textId="77777777" w:rsidTr="00EB393B">
        <w:trPr>
          <w:trHeight w:val="297"/>
        </w:trPr>
        <w:tc>
          <w:tcPr>
            <w:tcW w:w="3595" w:type="dxa"/>
          </w:tcPr>
          <w:p w14:paraId="58E345A6" w14:textId="77777777" w:rsidR="008D7C98" w:rsidRPr="00CB2228" w:rsidRDefault="008D7C98" w:rsidP="008D7C98">
            <w:pPr>
              <w:spacing w:after="0"/>
            </w:pPr>
            <w:r w:rsidRPr="00CD0D03">
              <w:t>scheduling_exp</w:t>
            </w:r>
            <w:r>
              <w:t>/value/expression</w:t>
            </w:r>
          </w:p>
        </w:tc>
        <w:tc>
          <w:tcPr>
            <w:tcW w:w="5310" w:type="dxa"/>
          </w:tcPr>
          <w:p w14:paraId="21F3DA6E" w14:textId="77777777" w:rsidR="008D7C98" w:rsidRPr="0387F8AB" w:rsidRDefault="008D7C98" w:rsidP="008D7C98">
            <w:pPr>
              <w:spacing w:after="0"/>
            </w:pPr>
            <w:r>
              <w:t>Value of scheduling expression based on its type</w:t>
            </w:r>
          </w:p>
        </w:tc>
        <w:tc>
          <w:tcPr>
            <w:tcW w:w="1260" w:type="dxa"/>
          </w:tcPr>
          <w:p w14:paraId="230F81BC" w14:textId="77777777" w:rsidR="008D7C98" w:rsidRPr="0387F8AB" w:rsidRDefault="008D7C98" w:rsidP="008D7C98">
            <w:pPr>
              <w:spacing w:after="0"/>
            </w:pPr>
            <w:r w:rsidRPr="0387F8AB">
              <w:t>String</w:t>
            </w:r>
          </w:p>
        </w:tc>
      </w:tr>
      <w:tr w:rsidR="008D7C98" w:rsidRPr="0387F8AB" w14:paraId="2C720E5F" w14:textId="77777777" w:rsidTr="00EB393B">
        <w:trPr>
          <w:trHeight w:val="297"/>
        </w:trPr>
        <w:tc>
          <w:tcPr>
            <w:tcW w:w="3595" w:type="dxa"/>
          </w:tcPr>
          <w:p w14:paraId="42F404B0" w14:textId="77777777" w:rsidR="008D7C98" w:rsidRPr="00CD0D03" w:rsidRDefault="008D7C98" w:rsidP="008D7C98">
            <w:pPr>
              <w:spacing w:after="0"/>
            </w:pPr>
            <w:r w:rsidRPr="009A2630">
              <w:t>scope</w:t>
            </w:r>
          </w:p>
        </w:tc>
        <w:tc>
          <w:tcPr>
            <w:tcW w:w="5310" w:type="dxa"/>
          </w:tcPr>
          <w:p w14:paraId="2664AA2F" w14:textId="77777777" w:rsidR="008D7C98" w:rsidRPr="0387F8AB" w:rsidRDefault="008D7C98" w:rsidP="008D7C98">
            <w:pPr>
              <w:spacing w:after="0"/>
            </w:pPr>
            <w:r>
              <w:t>Scope in the message to the message broker</w:t>
            </w:r>
          </w:p>
        </w:tc>
        <w:tc>
          <w:tcPr>
            <w:tcW w:w="1260" w:type="dxa"/>
          </w:tcPr>
          <w:p w14:paraId="7EE1832B" w14:textId="77777777" w:rsidR="008D7C98" w:rsidRPr="0387F8AB" w:rsidRDefault="008D7C98" w:rsidP="008D7C98">
            <w:pPr>
              <w:spacing w:after="0"/>
            </w:pPr>
            <w:r w:rsidRPr="0387F8AB">
              <w:t>String</w:t>
            </w:r>
          </w:p>
        </w:tc>
      </w:tr>
      <w:tr w:rsidR="008D7C98" w:rsidRPr="0387F8AB" w14:paraId="04A4F979" w14:textId="77777777" w:rsidTr="00EB393B">
        <w:trPr>
          <w:trHeight w:val="297"/>
        </w:trPr>
        <w:tc>
          <w:tcPr>
            <w:tcW w:w="3595" w:type="dxa"/>
          </w:tcPr>
          <w:p w14:paraId="2E9E0ED5" w14:textId="77777777" w:rsidR="008D7C98" w:rsidRPr="009A2630" w:rsidRDefault="008D7C98" w:rsidP="008D7C98">
            <w:pPr>
              <w:spacing w:after="0"/>
            </w:pPr>
            <w:r w:rsidRPr="009A2630">
              <w:t>task_id</w:t>
            </w:r>
          </w:p>
        </w:tc>
        <w:tc>
          <w:tcPr>
            <w:tcW w:w="5310" w:type="dxa"/>
          </w:tcPr>
          <w:p w14:paraId="00ABBD53" w14:textId="77777777" w:rsidR="008D7C98" w:rsidRPr="0387F8AB" w:rsidRDefault="008D7C98" w:rsidP="008D7C98">
            <w:pPr>
              <w:spacing w:after="0"/>
            </w:pPr>
            <w:r>
              <w:t>Distinct id of task.</w:t>
            </w:r>
          </w:p>
        </w:tc>
        <w:tc>
          <w:tcPr>
            <w:tcW w:w="1260" w:type="dxa"/>
          </w:tcPr>
          <w:p w14:paraId="578AD89E" w14:textId="77777777" w:rsidR="008D7C98" w:rsidRPr="0387F8AB" w:rsidRDefault="008D7C98" w:rsidP="008D7C98">
            <w:pPr>
              <w:spacing w:after="0"/>
            </w:pPr>
            <w:r w:rsidRPr="0387F8AB">
              <w:t>String</w:t>
            </w:r>
          </w:p>
        </w:tc>
      </w:tr>
    </w:tbl>
    <w:p w14:paraId="622468E4" w14:textId="7093DE19" w:rsidR="008D7C98" w:rsidRDefault="00E36C96" w:rsidP="007729BF">
      <w:pPr>
        <w:pStyle w:val="Heading3"/>
      </w:pPr>
      <w:r>
        <w:t>Result</w:t>
      </w:r>
    </w:p>
    <w:tbl>
      <w:tblPr>
        <w:tblStyle w:val="TableGridLight"/>
        <w:tblW w:w="10165" w:type="dxa"/>
        <w:tblLayout w:type="fixed"/>
        <w:tblLook w:val="04A0" w:firstRow="1" w:lastRow="0" w:firstColumn="1" w:lastColumn="0" w:noHBand="0" w:noVBand="1"/>
      </w:tblPr>
      <w:tblGrid>
        <w:gridCol w:w="1488"/>
        <w:gridCol w:w="8677"/>
      </w:tblGrid>
      <w:tr w:rsidR="008D7C98" w:rsidRPr="009A76BD" w14:paraId="1EB4D8CF" w14:textId="77777777" w:rsidTr="008362A5">
        <w:trPr>
          <w:trHeight w:val="178"/>
        </w:trPr>
        <w:tc>
          <w:tcPr>
            <w:tcW w:w="1488" w:type="dxa"/>
            <w:shd w:val="clear" w:color="auto" w:fill="F2F2F2" w:themeFill="background1" w:themeFillShade="F2"/>
          </w:tcPr>
          <w:p w14:paraId="29D8E8FE" w14:textId="77777777" w:rsidR="008D7C98" w:rsidRPr="00B95706" w:rsidRDefault="008D7C98" w:rsidP="008D7C98">
            <w:pPr>
              <w:spacing w:after="0"/>
            </w:pPr>
            <w:r w:rsidRPr="00B95706">
              <w:t>HTTP Code</w:t>
            </w:r>
          </w:p>
        </w:tc>
        <w:tc>
          <w:tcPr>
            <w:tcW w:w="8677" w:type="dxa"/>
            <w:shd w:val="clear" w:color="auto" w:fill="F2F2F2" w:themeFill="background1" w:themeFillShade="F2"/>
          </w:tcPr>
          <w:p w14:paraId="016F1CE9" w14:textId="77777777" w:rsidR="008D7C98" w:rsidRPr="00B95706" w:rsidRDefault="008D7C98" w:rsidP="008D7C98">
            <w:pPr>
              <w:spacing w:after="0"/>
            </w:pPr>
            <w:r w:rsidRPr="00B95706">
              <w:t>Result Description</w:t>
            </w:r>
          </w:p>
        </w:tc>
      </w:tr>
      <w:tr w:rsidR="008D7C98" w:rsidRPr="009675B3" w14:paraId="41510A19" w14:textId="77777777" w:rsidTr="008362A5">
        <w:trPr>
          <w:trHeight w:val="277"/>
        </w:trPr>
        <w:tc>
          <w:tcPr>
            <w:tcW w:w="1488" w:type="dxa"/>
          </w:tcPr>
          <w:p w14:paraId="1AEE3F97" w14:textId="77777777" w:rsidR="008D7C98" w:rsidRDefault="008D7C98" w:rsidP="008D7C98">
            <w:pPr>
              <w:spacing w:after="0"/>
            </w:pPr>
            <w:r w:rsidRPr="0387F8AB">
              <w:t>200</w:t>
            </w:r>
          </w:p>
        </w:tc>
        <w:tc>
          <w:tcPr>
            <w:tcW w:w="8677" w:type="dxa"/>
          </w:tcPr>
          <w:p w14:paraId="410A4049" w14:textId="77777777" w:rsidR="008D7C98" w:rsidRPr="009675B3" w:rsidRDefault="008D7C98" w:rsidP="008D7C98">
            <w:pPr>
              <w:spacing w:after="0"/>
              <w:rPr>
                <w:color w:val="000000"/>
                <w:lang w:val="en-IN" w:eastAsia="en-IN"/>
              </w:rPr>
            </w:pPr>
            <w:r w:rsidRPr="009675B3">
              <w:rPr>
                <w:lang w:val="en-IN" w:eastAsia="en-IN"/>
              </w:rPr>
              <w:t>successful operation</w:t>
            </w:r>
          </w:p>
        </w:tc>
      </w:tr>
    </w:tbl>
    <w:p w14:paraId="716D31ED" w14:textId="77777777" w:rsidR="008D7C98" w:rsidRPr="00693D2D" w:rsidRDefault="00E36C96" w:rsidP="007729BF">
      <w:pPr>
        <w:pStyle w:val="Heading3"/>
      </w:pPr>
      <w:r>
        <w:t>Error Management</w:t>
      </w:r>
    </w:p>
    <w:tbl>
      <w:tblPr>
        <w:tblStyle w:val="TableGridLight"/>
        <w:tblW w:w="10165" w:type="dxa"/>
        <w:tblLayout w:type="fixed"/>
        <w:tblLook w:val="04A0" w:firstRow="1" w:lastRow="0" w:firstColumn="1" w:lastColumn="0" w:noHBand="0" w:noVBand="1"/>
      </w:tblPr>
      <w:tblGrid>
        <w:gridCol w:w="1488"/>
        <w:gridCol w:w="1297"/>
        <w:gridCol w:w="7380"/>
      </w:tblGrid>
      <w:tr w:rsidR="008D7C98" w14:paraId="6842CF2C" w14:textId="77777777" w:rsidTr="008362A5">
        <w:tc>
          <w:tcPr>
            <w:tcW w:w="1488" w:type="dxa"/>
            <w:shd w:val="clear" w:color="auto" w:fill="E7E6E6" w:themeFill="background2"/>
          </w:tcPr>
          <w:p w14:paraId="0521532D" w14:textId="77777777" w:rsidR="008D7C98" w:rsidRDefault="008D7C98" w:rsidP="008D7C98">
            <w:pPr>
              <w:spacing w:after="0"/>
            </w:pPr>
            <w:r w:rsidRPr="0387F8AB">
              <w:t>HTTP Code</w:t>
            </w:r>
          </w:p>
        </w:tc>
        <w:tc>
          <w:tcPr>
            <w:tcW w:w="1297" w:type="dxa"/>
            <w:shd w:val="clear" w:color="auto" w:fill="E7E6E6" w:themeFill="background2"/>
          </w:tcPr>
          <w:p w14:paraId="6A80A569" w14:textId="77777777" w:rsidR="008D7C98" w:rsidRDefault="008D7C98" w:rsidP="008D7C98">
            <w:pPr>
              <w:spacing w:after="0"/>
            </w:pPr>
            <w:r w:rsidRPr="0387F8AB">
              <w:t>Error Code</w:t>
            </w:r>
          </w:p>
        </w:tc>
        <w:tc>
          <w:tcPr>
            <w:tcW w:w="7380" w:type="dxa"/>
            <w:shd w:val="clear" w:color="auto" w:fill="E7E6E6" w:themeFill="background2"/>
          </w:tcPr>
          <w:p w14:paraId="64569298" w14:textId="77777777" w:rsidR="008D7C98" w:rsidRDefault="008D7C98" w:rsidP="008D7C98">
            <w:pPr>
              <w:spacing w:after="0"/>
            </w:pPr>
            <w:r w:rsidRPr="0387F8AB">
              <w:t>Error Description</w:t>
            </w:r>
          </w:p>
        </w:tc>
      </w:tr>
      <w:tr w:rsidR="008D7C98" w:rsidRPr="009675B3" w14:paraId="5DCA7EF3" w14:textId="77777777" w:rsidTr="008362A5">
        <w:tc>
          <w:tcPr>
            <w:tcW w:w="1488" w:type="dxa"/>
          </w:tcPr>
          <w:p w14:paraId="6612B1C9" w14:textId="77777777" w:rsidR="008D7C98" w:rsidRDefault="008D7C98" w:rsidP="008D7C98">
            <w:pPr>
              <w:spacing w:after="0"/>
            </w:pPr>
            <w:r w:rsidRPr="0387F8AB">
              <w:t>500</w:t>
            </w:r>
          </w:p>
        </w:tc>
        <w:tc>
          <w:tcPr>
            <w:tcW w:w="1297" w:type="dxa"/>
          </w:tcPr>
          <w:p w14:paraId="763B4DF3" w14:textId="77777777" w:rsidR="008D7C98" w:rsidRDefault="008D7C98" w:rsidP="008D7C98">
            <w:pPr>
              <w:spacing w:after="0"/>
            </w:pPr>
            <w:r w:rsidRPr="0387F8AB">
              <w:t>500</w:t>
            </w:r>
          </w:p>
        </w:tc>
        <w:tc>
          <w:tcPr>
            <w:tcW w:w="7380" w:type="dxa"/>
          </w:tcPr>
          <w:p w14:paraId="5C2A4CA0" w14:textId="77777777" w:rsidR="008D7C98" w:rsidRPr="009675B3" w:rsidRDefault="008D7C98" w:rsidP="008D7C98">
            <w:pPr>
              <w:pStyle w:val="Accenture"/>
              <w:spacing w:after="0"/>
              <w:rPr>
                <w:color w:val="000000"/>
                <w:lang w:val="en-IN" w:eastAsia="en-IN"/>
              </w:rPr>
            </w:pPr>
            <w:r w:rsidRPr="009675B3">
              <w:rPr>
                <w:lang w:val="en-IN" w:eastAsia="en-IN"/>
              </w:rPr>
              <w:t>Invalid Data</w:t>
            </w:r>
          </w:p>
        </w:tc>
      </w:tr>
      <w:tr w:rsidR="008D7C98" w14:paraId="3CC545F6" w14:textId="77777777" w:rsidTr="008362A5">
        <w:tc>
          <w:tcPr>
            <w:tcW w:w="1488" w:type="dxa"/>
          </w:tcPr>
          <w:p w14:paraId="3C750E8A" w14:textId="77777777" w:rsidR="008D7C98" w:rsidRDefault="008D7C98" w:rsidP="008D7C98">
            <w:pPr>
              <w:spacing w:after="0"/>
            </w:pPr>
            <w:r w:rsidRPr="0387F8AB">
              <w:t>400</w:t>
            </w:r>
          </w:p>
        </w:tc>
        <w:tc>
          <w:tcPr>
            <w:tcW w:w="1297" w:type="dxa"/>
          </w:tcPr>
          <w:p w14:paraId="71BB8AF0" w14:textId="77777777" w:rsidR="008D7C98" w:rsidRDefault="008D7C98" w:rsidP="008D7C98">
            <w:pPr>
              <w:spacing w:after="0"/>
            </w:pPr>
            <w:r w:rsidRPr="0387F8AB">
              <w:t>401</w:t>
            </w:r>
          </w:p>
        </w:tc>
        <w:tc>
          <w:tcPr>
            <w:tcW w:w="7380" w:type="dxa"/>
          </w:tcPr>
          <w:p w14:paraId="42CE0BFA" w14:textId="77777777" w:rsidR="008D7C98" w:rsidRDefault="008D7C98" w:rsidP="00171E85">
            <w:pPr>
              <w:spacing w:after="0"/>
              <w:ind w:left="360"/>
              <w:jc w:val="left"/>
            </w:pPr>
            <w:r w:rsidRPr="0387F8AB">
              <w:t>Unauthorized User</w:t>
            </w:r>
          </w:p>
          <w:p w14:paraId="75AE5A25" w14:textId="77777777" w:rsidR="008D7C98" w:rsidRDefault="008D7C98" w:rsidP="00171E85">
            <w:pPr>
              <w:spacing w:after="0"/>
              <w:ind w:left="360"/>
              <w:jc w:val="left"/>
            </w:pPr>
            <w:r w:rsidRPr="0387F8AB">
              <w:t>{Header Token} could be missing</w:t>
            </w:r>
          </w:p>
        </w:tc>
      </w:tr>
      <w:tr w:rsidR="008D7C98" w14:paraId="7EA4C782" w14:textId="77777777" w:rsidTr="008362A5">
        <w:tc>
          <w:tcPr>
            <w:tcW w:w="1488" w:type="dxa"/>
          </w:tcPr>
          <w:p w14:paraId="7719C668" w14:textId="77777777" w:rsidR="008D7C98" w:rsidRDefault="008D7C98" w:rsidP="008D7C98">
            <w:pPr>
              <w:spacing w:after="0"/>
            </w:pPr>
            <w:r w:rsidRPr="0387F8AB">
              <w:t>400</w:t>
            </w:r>
          </w:p>
        </w:tc>
        <w:tc>
          <w:tcPr>
            <w:tcW w:w="1297" w:type="dxa"/>
          </w:tcPr>
          <w:p w14:paraId="32DD6E08" w14:textId="77777777" w:rsidR="008D7C98" w:rsidRDefault="008D7C98" w:rsidP="008D7C98">
            <w:pPr>
              <w:spacing w:after="0"/>
            </w:pPr>
            <w:r w:rsidRPr="0387F8AB">
              <w:t>400</w:t>
            </w:r>
          </w:p>
        </w:tc>
        <w:tc>
          <w:tcPr>
            <w:tcW w:w="7380" w:type="dxa"/>
          </w:tcPr>
          <w:p w14:paraId="73D2F242" w14:textId="77777777" w:rsidR="008D7C98" w:rsidRDefault="008D7C98" w:rsidP="00171E85">
            <w:pPr>
              <w:spacing w:after="0"/>
              <w:ind w:left="360"/>
              <w:jc w:val="left"/>
            </w:pPr>
            <w:r w:rsidRPr="0387F8AB">
              <w:t>Bad request</w:t>
            </w:r>
          </w:p>
        </w:tc>
      </w:tr>
    </w:tbl>
    <w:p w14:paraId="082D2FCE" w14:textId="7E63EC67" w:rsidR="158C91FE" w:rsidRDefault="3B14C1EF" w:rsidP="007A53D9">
      <w:pPr>
        <w:spacing w:after="0"/>
        <w:rPr>
          <w:b/>
          <w:bCs/>
        </w:rPr>
      </w:pPr>
      <w:r w:rsidRPr="158C91FE">
        <w:rPr>
          <w:b/>
          <w:bCs/>
        </w:rPr>
        <w:t>Sample Request</w:t>
      </w:r>
    </w:p>
    <w:p w14:paraId="197BB65D" w14:textId="5D2A92DC" w:rsidR="6D70AC7A" w:rsidRPr="006C1DD5" w:rsidRDefault="6D70AC7A" w:rsidP="007A53D9">
      <w:pPr>
        <w:spacing w:after="0"/>
        <w:jc w:val="left"/>
      </w:pPr>
      <w:r w:rsidRPr="006C1DD5">
        <w:t>Query Parameter: task_id</w:t>
      </w:r>
      <w:r w:rsidR="114A6887" w:rsidRPr="006C1DD5">
        <w:t xml:space="preserve"> (example, here task_id = 68)</w:t>
      </w:r>
    </w:p>
    <w:p w14:paraId="099D7BC1" w14:textId="7ADF0770" w:rsidR="416D1F39" w:rsidRPr="006C1DD5" w:rsidRDefault="416D1F39" w:rsidP="007A53D9">
      <w:pPr>
        <w:spacing w:after="0"/>
        <w:ind w:right="-869"/>
        <w:jc w:val="left"/>
      </w:pPr>
      <w:r w:rsidRPr="006C1DD5">
        <w:t xml:space="preserve">Request </w:t>
      </w:r>
      <w:r w:rsidR="00D64DC5" w:rsidRPr="006C1DD5">
        <w:t>URL</w:t>
      </w:r>
      <w:r w:rsidRPr="00651985">
        <w:rPr>
          <w:szCs w:val="20"/>
        </w:rPr>
        <w:t>:</w:t>
      </w:r>
      <w:r w:rsidR="00651985" w:rsidRPr="00651985">
        <w:rPr>
          <w:szCs w:val="20"/>
        </w:rPr>
        <w:t xml:space="preserve"> </w:t>
      </w:r>
      <w:hyperlink r:id="rId24" w:history="1">
        <w:r w:rsidR="00651985" w:rsidRPr="00651985">
          <w:rPr>
            <w:rStyle w:val="Hyperlink"/>
            <w:szCs w:val="20"/>
          </w:rPr>
          <w:t>https://apim-aot-mw-dev.azure-api.net/api/genericscheduler/scheduler/tasks/68</w:t>
        </w:r>
      </w:hyperlink>
      <w:r w:rsidR="00F25CD6" w:rsidRPr="00651985">
        <w:rPr>
          <w:szCs w:val="20"/>
        </w:rPr>
        <w:t xml:space="preserve"> </w:t>
      </w:r>
    </w:p>
    <w:p w14:paraId="534D7D6D" w14:textId="77777777" w:rsidR="003377F9" w:rsidRDefault="00045D21" w:rsidP="007A53D9">
      <w:pPr>
        <w:spacing w:after="0"/>
        <w:rPr>
          <w:b/>
          <w:bCs/>
          <w:szCs w:val="24"/>
        </w:rPr>
      </w:pPr>
      <w:r w:rsidRPr="003F58F2">
        <w:rPr>
          <w:b/>
          <w:bCs/>
          <w:szCs w:val="24"/>
        </w:rPr>
        <w:t>Sample JSON Response</w:t>
      </w:r>
    </w:p>
    <w:p w14:paraId="4A237789" w14:textId="1F59CE56" w:rsidR="00284EC4" w:rsidRPr="00F25CD6" w:rsidRDefault="00284EC4" w:rsidP="007A53D9">
      <w:pPr>
        <w:spacing w:after="0"/>
        <w:rPr>
          <w:sz w:val="18"/>
          <w:szCs w:val="18"/>
          <w:lang w:val="en-IN" w:eastAsia="en-IN"/>
        </w:rPr>
      </w:pPr>
      <w:r w:rsidRPr="00F25CD6">
        <w:rPr>
          <w:sz w:val="18"/>
          <w:szCs w:val="18"/>
          <w:lang w:val="en-IN" w:eastAsia="en-IN"/>
        </w:rPr>
        <w:t>{</w:t>
      </w:r>
    </w:p>
    <w:p w14:paraId="4DADB1E3"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"creation_date": "Mon, 17 Jul 2023 11:53:48 GMT",</w:t>
      </w:r>
    </w:p>
    <w:p w14:paraId="1B8E399E"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"mod_date": "Wed, 26 Jul 2023 18:41:51 GMT",</w:t>
      </w:r>
    </w:p>
    <w:p w14:paraId="3A45284F"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"name": "cron1",</w:t>
      </w:r>
    </w:p>
    <w:p w14:paraId="0A28243C"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"parameters": {</w:t>
      </w:r>
    </w:p>
    <w:p w14:paraId="4102DADA"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"Task_Name": "X-Y",</w:t>
      </w:r>
    </w:p>
    <w:p w14:paraId="2592BADC"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"Task_No": "123",</w:t>
      </w:r>
    </w:p>
    <w:p w14:paraId="09173F59"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"Task_Time": "11:11:11"</w:t>
      </w:r>
    </w:p>
    <w:p w14:paraId="5BE6005D"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w:t>
      </w:r>
    </w:p>
    <w:p w14:paraId="21A8D11F"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"scheduling_exp": {</w:t>
      </w:r>
    </w:p>
    <w:p w14:paraId="646B43DD"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"type": "cron",</w:t>
      </w:r>
    </w:p>
    <w:p w14:paraId="02175892"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"value": {</w:t>
      </w:r>
    </w:p>
    <w:p w14:paraId="54AD8000"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"expression": "*/1 * * * *"</w:t>
      </w:r>
    </w:p>
    <w:p w14:paraId="1F146B3A"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w:t>
      </w:r>
    </w:p>
    <w:p w14:paraId="6D6257C6"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w:t>
      </w:r>
    </w:p>
    <w:p w14:paraId="70CE409C"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"scope": "newscope",</w:t>
      </w:r>
    </w:p>
    <w:p w14:paraId="3391A047"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    "task_id": 68</w:t>
      </w:r>
    </w:p>
    <w:p w14:paraId="74BE8427" w14:textId="77777777" w:rsidR="00284EC4" w:rsidRPr="00F25CD6" w:rsidRDefault="00284EC4" w:rsidP="007A53D9">
      <w:pPr>
        <w:pStyle w:val="Accenture"/>
        <w:spacing w:after="0"/>
        <w:rPr>
          <w:rFonts w:ascii="Graphik" w:hAnsi="Graphik"/>
          <w:sz w:val="18"/>
          <w:szCs w:val="18"/>
          <w:lang w:val="en-IN" w:eastAsia="en-IN"/>
        </w:rPr>
      </w:pPr>
      <w:r w:rsidRPr="00F25CD6">
        <w:rPr>
          <w:rFonts w:ascii="Graphik" w:hAnsi="Graphik"/>
          <w:sz w:val="18"/>
          <w:szCs w:val="18"/>
          <w:lang w:val="en-IN" w:eastAsia="en-IN"/>
        </w:rPr>
        <w:t>}</w:t>
      </w:r>
    </w:p>
    <w:p w14:paraId="2BB6C291" w14:textId="5ED1A3AD" w:rsidR="00045D21" w:rsidRDefault="00045D21" w:rsidP="007A53D9">
      <w:pPr>
        <w:pStyle w:val="Accenture"/>
        <w:spacing w:after="0"/>
      </w:pPr>
    </w:p>
    <w:p w14:paraId="216D4E68" w14:textId="77777777" w:rsidR="001B0429" w:rsidRDefault="001B0429" w:rsidP="002A0F47">
      <w:pPr>
        <w:pStyle w:val="Heading2"/>
        <w:sectPr w:rsidR="001B0429" w:rsidSect="002B0BE7">
          <w:pgSz w:w="12240" w:h="25920" w:code="5"/>
          <w:pgMar w:top="1440" w:right="720" w:bottom="1440" w:left="720" w:header="720" w:footer="720" w:gutter="0"/>
          <w:cols w:sep="1" w:space="720"/>
          <w:docGrid w:linePitch="360"/>
        </w:sectPr>
      </w:pPr>
    </w:p>
    <w:p w14:paraId="1A3AE83F" w14:textId="6798B061" w:rsidR="008D5C57" w:rsidRDefault="30281D6C" w:rsidP="002A0F47">
      <w:pPr>
        <w:pStyle w:val="Heading2"/>
      </w:pPr>
      <w:bookmarkStart w:id="25" w:name="_Toc216799815"/>
      <w:r>
        <w:lastRenderedPageBreak/>
        <w:t>POST</w:t>
      </w:r>
      <w:r w:rsidR="563DE058">
        <w:t xml:space="preserve"> – </w:t>
      </w:r>
      <w:r w:rsidR="65043126">
        <w:t>Register</w:t>
      </w:r>
      <w:r w:rsidR="563DE058">
        <w:t>_</w:t>
      </w:r>
      <w:r w:rsidR="65043126">
        <w:t>Task</w:t>
      </w:r>
      <w:bookmarkEnd w:id="25"/>
    </w:p>
    <w:p w14:paraId="46453E65" w14:textId="77777777" w:rsidR="00D63D9F" w:rsidRPr="00D63D9F" w:rsidRDefault="28CA09C2" w:rsidP="00D63D9F">
      <w:r w:rsidRPr="00D63D9F">
        <w:t xml:space="preserve">The Register_Task API is part of the AOT-Generic-Scheduler microservice. This microservice is a POST call to </w:t>
      </w:r>
      <w:r w:rsidR="007378CD" w:rsidRPr="00D63D9F">
        <w:t xml:space="preserve">the </w:t>
      </w:r>
      <w:r w:rsidRPr="00D63D9F">
        <w:t xml:space="preserve">AOT server hosted at </w:t>
      </w:r>
      <w:r w:rsidR="007378CD" w:rsidRPr="00D63D9F">
        <w:t xml:space="preserve">the </w:t>
      </w:r>
      <w:r w:rsidR="69B84D3D" w:rsidRPr="00D63D9F">
        <w:t>back end</w:t>
      </w:r>
      <w:r w:rsidRPr="00D63D9F">
        <w:t xml:space="preserve"> to store </w:t>
      </w:r>
      <w:r w:rsidR="00F95D6B" w:rsidRPr="00D63D9F">
        <w:t xml:space="preserve">a </w:t>
      </w:r>
      <w:r w:rsidRPr="00D63D9F">
        <w:t>list of tasks in DB.</w:t>
      </w:r>
    </w:p>
    <w:p w14:paraId="29777A03" w14:textId="7381667A" w:rsidR="00442F40" w:rsidRPr="00442F40" w:rsidRDefault="00442F40" w:rsidP="007729BF">
      <w:pPr>
        <w:pStyle w:val="Heading3"/>
      </w:pPr>
      <w:r w:rsidRPr="00442F40">
        <w:t>Specification</w:t>
      </w:r>
    </w:p>
    <w:tbl>
      <w:tblPr>
        <w:tblStyle w:val="TableGridLight"/>
        <w:tblW w:w="10795" w:type="dxa"/>
        <w:tblLayout w:type="fixed"/>
        <w:tblLook w:val="04A0" w:firstRow="1" w:lastRow="0" w:firstColumn="1" w:lastColumn="0" w:noHBand="0" w:noVBand="1"/>
      </w:tblPr>
      <w:tblGrid>
        <w:gridCol w:w="2695"/>
        <w:gridCol w:w="8100"/>
      </w:tblGrid>
      <w:tr w:rsidR="00442F40" w:rsidRPr="00442F40" w14:paraId="691C4AB1" w14:textId="77777777" w:rsidTr="001B0429">
        <w:trPr>
          <w:trHeight w:val="75"/>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907C03" w14:textId="77777777" w:rsidR="00442F40" w:rsidRPr="00442F40" w:rsidRDefault="00442F40" w:rsidP="00732C64">
            <w:pPr>
              <w:spacing w:after="0"/>
            </w:pPr>
            <w:r w:rsidRPr="00442F40">
              <w:t>PROTOCOL</w:t>
            </w:r>
          </w:p>
        </w:tc>
        <w:tc>
          <w:tcPr>
            <w:tcW w:w="8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F25E66" w14:textId="77777777" w:rsidR="00442F40" w:rsidRPr="00442F40" w:rsidRDefault="00442F40" w:rsidP="00732C64">
            <w:pPr>
              <w:spacing w:after="0"/>
            </w:pPr>
            <w:r w:rsidRPr="00442F40">
              <w:t xml:space="preserve"> HTTPS</w:t>
            </w:r>
          </w:p>
        </w:tc>
      </w:tr>
      <w:tr w:rsidR="00442F40" w:rsidRPr="00442F40" w14:paraId="1C941504" w14:textId="77777777" w:rsidTr="001B0429">
        <w:trPr>
          <w:trHeight w:val="4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6A47C2" w14:textId="77777777" w:rsidR="00442F40" w:rsidRPr="00442F40" w:rsidRDefault="00442F40" w:rsidP="00732C64">
            <w:pPr>
              <w:spacing w:after="0"/>
            </w:pPr>
            <w:r w:rsidRPr="00442F40">
              <w:t>PATH &lt;Public Exposure&gt;</w:t>
            </w:r>
          </w:p>
        </w:tc>
        <w:tc>
          <w:tcPr>
            <w:tcW w:w="8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FC70C" w14:textId="77777777" w:rsidR="00442F40" w:rsidRPr="00442F40" w:rsidRDefault="00442F40" w:rsidP="00732C64">
            <w:pPr>
              <w:spacing w:after="0"/>
            </w:pPr>
            <w:hyperlink r:id="rId25" w:history="1">
              <w:r w:rsidRPr="00442F40">
                <w:rPr>
                  <w:rStyle w:val="Hyperlink"/>
                </w:rPr>
                <w:t>https://apim-mw-aot-dev.azure-api.net/api/genericscheduler/scheduler/tasks</w:t>
              </w:r>
            </w:hyperlink>
            <w:r w:rsidRPr="00442F40">
              <w:t xml:space="preserve"> </w:t>
            </w:r>
          </w:p>
        </w:tc>
      </w:tr>
      <w:tr w:rsidR="00442F40" w:rsidRPr="00442F40" w14:paraId="414DF469" w14:textId="77777777" w:rsidTr="001B0429">
        <w:trPr>
          <w:trHeight w:val="62"/>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F70574" w14:textId="77777777" w:rsidR="00442F40" w:rsidRPr="00442F40" w:rsidRDefault="00442F40" w:rsidP="00732C64">
            <w:pPr>
              <w:spacing w:after="0"/>
            </w:pPr>
            <w:r w:rsidRPr="00442F40">
              <w:t>METHOD</w:t>
            </w:r>
          </w:p>
        </w:tc>
        <w:tc>
          <w:tcPr>
            <w:tcW w:w="8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92C86" w14:textId="77777777" w:rsidR="00442F40" w:rsidRPr="00442F40" w:rsidRDefault="00442F40" w:rsidP="00732C64">
            <w:pPr>
              <w:spacing w:after="0"/>
            </w:pPr>
            <w:r w:rsidRPr="00442F40">
              <w:t xml:space="preserve"> POST</w:t>
            </w:r>
          </w:p>
        </w:tc>
      </w:tr>
      <w:tr w:rsidR="00442F40" w:rsidRPr="00442F40" w14:paraId="36E312F7" w14:textId="77777777" w:rsidTr="001B0429">
        <w:trPr>
          <w:trHeight w:val="110"/>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A630EA" w14:textId="77777777" w:rsidR="00442F40" w:rsidRPr="00442F40" w:rsidRDefault="00442F40" w:rsidP="00732C64">
            <w:pPr>
              <w:spacing w:after="0"/>
            </w:pPr>
            <w:r w:rsidRPr="00442F40">
              <w:t>CONTENT TYPE</w:t>
            </w:r>
          </w:p>
        </w:tc>
        <w:tc>
          <w:tcPr>
            <w:tcW w:w="8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F79DF" w14:textId="77777777" w:rsidR="00442F40" w:rsidRPr="00442F40" w:rsidRDefault="00442F40" w:rsidP="00732C64">
            <w:pPr>
              <w:spacing w:after="0"/>
            </w:pPr>
            <w:r w:rsidRPr="00442F40">
              <w:t>application / json</w:t>
            </w:r>
          </w:p>
        </w:tc>
      </w:tr>
    </w:tbl>
    <w:p w14:paraId="14C59EE9" w14:textId="77777777" w:rsidR="00661D1D" w:rsidRPr="007C4B6A" w:rsidRDefault="00442F40" w:rsidP="007729BF">
      <w:pPr>
        <w:pStyle w:val="Heading3"/>
      </w:pPr>
      <w:r w:rsidRPr="00442F40">
        <w:t>Input Header</w:t>
      </w:r>
    </w:p>
    <w:tbl>
      <w:tblPr>
        <w:tblStyle w:val="TableGridLight"/>
        <w:tblW w:w="10795" w:type="dxa"/>
        <w:tblLayout w:type="fixed"/>
        <w:tblLook w:val="04A0" w:firstRow="1" w:lastRow="0" w:firstColumn="1" w:lastColumn="0" w:noHBand="0" w:noVBand="1"/>
      </w:tblPr>
      <w:tblGrid>
        <w:gridCol w:w="2695"/>
        <w:gridCol w:w="6120"/>
        <w:gridCol w:w="720"/>
        <w:gridCol w:w="1260"/>
      </w:tblGrid>
      <w:tr w:rsidR="00661D1D" w14:paraId="688F19B0" w14:textId="77777777" w:rsidTr="00E319E9">
        <w:trPr>
          <w:trHeight w:val="360"/>
        </w:trPr>
        <w:tc>
          <w:tcPr>
            <w:tcW w:w="2695" w:type="dxa"/>
            <w:shd w:val="clear" w:color="auto" w:fill="E7E6E6" w:themeFill="background2"/>
          </w:tcPr>
          <w:p w14:paraId="7C6E0B9C" w14:textId="77777777" w:rsidR="00661D1D" w:rsidRDefault="00661D1D" w:rsidP="00732C64">
            <w:pPr>
              <w:spacing w:after="0"/>
            </w:pPr>
            <w:r w:rsidRPr="0387F8AB">
              <w:t>Parameter</w:t>
            </w:r>
          </w:p>
        </w:tc>
        <w:tc>
          <w:tcPr>
            <w:tcW w:w="6120" w:type="dxa"/>
            <w:shd w:val="clear" w:color="auto" w:fill="E7E6E6" w:themeFill="background2"/>
          </w:tcPr>
          <w:p w14:paraId="24C05E01" w14:textId="77777777" w:rsidR="00661D1D" w:rsidRDefault="00661D1D" w:rsidP="00732C64">
            <w:pPr>
              <w:spacing w:after="0"/>
            </w:pPr>
            <w:r w:rsidRPr="0387F8AB">
              <w:t>Description</w:t>
            </w:r>
          </w:p>
        </w:tc>
        <w:tc>
          <w:tcPr>
            <w:tcW w:w="720" w:type="dxa"/>
            <w:shd w:val="clear" w:color="auto" w:fill="E7E6E6" w:themeFill="background2"/>
          </w:tcPr>
          <w:p w14:paraId="02E3096F" w14:textId="77777777" w:rsidR="00661D1D" w:rsidRDefault="00661D1D" w:rsidP="00732C64">
            <w:pPr>
              <w:spacing w:after="0"/>
            </w:pPr>
            <w:r>
              <w:t>M/O*</w:t>
            </w:r>
          </w:p>
        </w:tc>
        <w:tc>
          <w:tcPr>
            <w:tcW w:w="1260" w:type="dxa"/>
            <w:shd w:val="clear" w:color="auto" w:fill="E7E6E6" w:themeFill="background2"/>
          </w:tcPr>
          <w:p w14:paraId="5AED9C39" w14:textId="77777777" w:rsidR="00661D1D" w:rsidRDefault="00661D1D" w:rsidP="00732C64">
            <w:pPr>
              <w:spacing w:after="0"/>
            </w:pPr>
            <w:r w:rsidRPr="0387F8AB">
              <w:t>Type</w:t>
            </w:r>
          </w:p>
        </w:tc>
      </w:tr>
      <w:tr w:rsidR="00661D1D" w14:paraId="78BB3F7A" w14:textId="77777777" w:rsidTr="00E319E9">
        <w:trPr>
          <w:trHeight w:val="250"/>
        </w:trPr>
        <w:tc>
          <w:tcPr>
            <w:tcW w:w="2695" w:type="dxa"/>
          </w:tcPr>
          <w:p w14:paraId="54D963C1" w14:textId="77777777" w:rsidR="00661D1D" w:rsidRDefault="00661D1D" w:rsidP="00732C64">
            <w:pPr>
              <w:spacing w:after="0"/>
            </w:pPr>
            <w:r w:rsidRPr="0387F8AB">
              <w:t>Authorization</w:t>
            </w:r>
          </w:p>
        </w:tc>
        <w:tc>
          <w:tcPr>
            <w:tcW w:w="6120" w:type="dxa"/>
          </w:tcPr>
          <w:p w14:paraId="32D4D5C1" w14:textId="77777777" w:rsidR="00661D1D" w:rsidRDefault="00661D1D" w:rsidP="00732C64">
            <w:pPr>
              <w:spacing w:after="0"/>
            </w:pPr>
            <w:r w:rsidRPr="0387F8AB">
              <w:t>Token acquired from Azure AD based on the user credentials for further API calls.</w:t>
            </w:r>
          </w:p>
        </w:tc>
        <w:tc>
          <w:tcPr>
            <w:tcW w:w="720" w:type="dxa"/>
          </w:tcPr>
          <w:p w14:paraId="2A192382" w14:textId="77777777" w:rsidR="00661D1D" w:rsidRDefault="00661D1D" w:rsidP="00732C64">
            <w:pPr>
              <w:spacing w:after="0"/>
            </w:pPr>
            <w:r w:rsidRPr="0387F8AB">
              <w:t>M</w:t>
            </w:r>
          </w:p>
        </w:tc>
        <w:tc>
          <w:tcPr>
            <w:tcW w:w="1260" w:type="dxa"/>
          </w:tcPr>
          <w:p w14:paraId="2173F643" w14:textId="77777777" w:rsidR="00661D1D" w:rsidRDefault="00661D1D" w:rsidP="00732C64">
            <w:pPr>
              <w:spacing w:after="0"/>
            </w:pPr>
            <w:r w:rsidRPr="0387F8AB">
              <w:t>String</w:t>
            </w:r>
          </w:p>
        </w:tc>
      </w:tr>
      <w:tr w:rsidR="00661D1D" w14:paraId="28CD395E" w14:textId="77777777" w:rsidTr="00E319E9">
        <w:trPr>
          <w:trHeight w:val="54"/>
        </w:trPr>
        <w:tc>
          <w:tcPr>
            <w:tcW w:w="2695" w:type="dxa"/>
          </w:tcPr>
          <w:p w14:paraId="427F350A" w14:textId="77777777" w:rsidR="00661D1D" w:rsidRDefault="00661D1D" w:rsidP="00732C64">
            <w:pPr>
              <w:spacing w:after="0"/>
            </w:pPr>
            <w:r w:rsidRPr="0387F8AB">
              <w:t>Content-Type</w:t>
            </w:r>
          </w:p>
        </w:tc>
        <w:tc>
          <w:tcPr>
            <w:tcW w:w="6120" w:type="dxa"/>
          </w:tcPr>
          <w:p w14:paraId="25229514" w14:textId="77777777" w:rsidR="00661D1D" w:rsidRDefault="00661D1D" w:rsidP="00732C64">
            <w:pPr>
              <w:spacing w:after="0"/>
            </w:pPr>
            <w:r w:rsidRPr="0387F8AB">
              <w:t>Length of content. E.g.- application/json</w:t>
            </w:r>
          </w:p>
        </w:tc>
        <w:tc>
          <w:tcPr>
            <w:tcW w:w="720" w:type="dxa"/>
          </w:tcPr>
          <w:p w14:paraId="3ABDEEF1" w14:textId="77777777" w:rsidR="00661D1D" w:rsidRDefault="00661D1D" w:rsidP="00732C64">
            <w:pPr>
              <w:spacing w:after="0"/>
            </w:pPr>
            <w:r w:rsidRPr="0387F8AB">
              <w:t>M</w:t>
            </w:r>
          </w:p>
        </w:tc>
        <w:tc>
          <w:tcPr>
            <w:tcW w:w="1260" w:type="dxa"/>
          </w:tcPr>
          <w:p w14:paraId="238462C1" w14:textId="77777777" w:rsidR="00661D1D" w:rsidRDefault="00661D1D" w:rsidP="00732C64">
            <w:pPr>
              <w:spacing w:after="0"/>
            </w:pPr>
            <w:r>
              <w:t>S</w:t>
            </w:r>
            <w:r w:rsidRPr="0387F8AB">
              <w:t>tring</w:t>
            </w:r>
          </w:p>
        </w:tc>
      </w:tr>
    </w:tbl>
    <w:p w14:paraId="4251BDC1" w14:textId="74AC29EB" w:rsidR="00661D1D" w:rsidRPr="007C4B6A" w:rsidRDefault="00442F40" w:rsidP="007729BF">
      <w:pPr>
        <w:pStyle w:val="Heading3"/>
      </w:pPr>
      <w:r w:rsidRPr="00442F40">
        <w:t xml:space="preserve">Input </w:t>
      </w:r>
      <w:r w:rsidR="00661D1D" w:rsidRPr="007C4B6A">
        <w:t>Body</w:t>
      </w:r>
    </w:p>
    <w:tbl>
      <w:tblPr>
        <w:tblStyle w:val="TableGridLight"/>
        <w:tblW w:w="10795" w:type="dxa"/>
        <w:tblLayout w:type="fixed"/>
        <w:tblLook w:val="04A0" w:firstRow="1" w:lastRow="0" w:firstColumn="1" w:lastColumn="0" w:noHBand="0" w:noVBand="1"/>
      </w:tblPr>
      <w:tblGrid>
        <w:gridCol w:w="2695"/>
        <w:gridCol w:w="6120"/>
        <w:gridCol w:w="720"/>
        <w:gridCol w:w="1260"/>
      </w:tblGrid>
      <w:tr w:rsidR="00661D1D" w14:paraId="5DC157F3" w14:textId="77777777" w:rsidTr="00E319E9">
        <w:trPr>
          <w:trHeight w:val="360"/>
        </w:trPr>
        <w:tc>
          <w:tcPr>
            <w:tcW w:w="2695" w:type="dxa"/>
            <w:shd w:val="clear" w:color="auto" w:fill="E7E6E6" w:themeFill="background2"/>
          </w:tcPr>
          <w:p w14:paraId="54E95A0C" w14:textId="77777777" w:rsidR="00661D1D" w:rsidRDefault="00661D1D" w:rsidP="00732C64">
            <w:pPr>
              <w:spacing w:after="0"/>
            </w:pPr>
            <w:r w:rsidRPr="0387F8AB">
              <w:t>Parameter</w:t>
            </w:r>
          </w:p>
        </w:tc>
        <w:tc>
          <w:tcPr>
            <w:tcW w:w="6120" w:type="dxa"/>
            <w:shd w:val="clear" w:color="auto" w:fill="E7E6E6" w:themeFill="background2"/>
          </w:tcPr>
          <w:p w14:paraId="17305C66" w14:textId="77777777" w:rsidR="00661D1D" w:rsidRDefault="00661D1D" w:rsidP="00732C64">
            <w:pPr>
              <w:spacing w:after="0"/>
            </w:pPr>
            <w:r w:rsidRPr="0387F8AB">
              <w:t>Description</w:t>
            </w:r>
          </w:p>
        </w:tc>
        <w:tc>
          <w:tcPr>
            <w:tcW w:w="720" w:type="dxa"/>
            <w:shd w:val="clear" w:color="auto" w:fill="E7E6E6" w:themeFill="background2"/>
          </w:tcPr>
          <w:p w14:paraId="355566F5" w14:textId="77777777" w:rsidR="00661D1D" w:rsidRDefault="00661D1D" w:rsidP="00732C64">
            <w:pPr>
              <w:spacing w:after="0"/>
            </w:pPr>
            <w:r>
              <w:t>M/O</w:t>
            </w:r>
          </w:p>
        </w:tc>
        <w:tc>
          <w:tcPr>
            <w:tcW w:w="1260" w:type="dxa"/>
            <w:shd w:val="clear" w:color="auto" w:fill="E7E6E6" w:themeFill="background2"/>
          </w:tcPr>
          <w:p w14:paraId="285B9DCC" w14:textId="77777777" w:rsidR="00661D1D" w:rsidRDefault="00661D1D" w:rsidP="00732C64">
            <w:pPr>
              <w:spacing w:after="0"/>
            </w:pPr>
            <w:r w:rsidRPr="0387F8AB">
              <w:t>Type</w:t>
            </w:r>
          </w:p>
        </w:tc>
      </w:tr>
      <w:tr w:rsidR="00661D1D" w14:paraId="78EA892C" w14:textId="77777777" w:rsidTr="00E319E9">
        <w:trPr>
          <w:trHeight w:val="240"/>
        </w:trPr>
        <w:tc>
          <w:tcPr>
            <w:tcW w:w="2695" w:type="dxa"/>
          </w:tcPr>
          <w:p w14:paraId="5D57F1FF" w14:textId="77777777" w:rsidR="00661D1D" w:rsidRDefault="00661D1D" w:rsidP="00732C64">
            <w:pPr>
              <w:spacing w:after="0"/>
            </w:pPr>
            <w:r w:rsidRPr="00400AAA">
              <w:t>name</w:t>
            </w:r>
          </w:p>
        </w:tc>
        <w:tc>
          <w:tcPr>
            <w:tcW w:w="6120" w:type="dxa"/>
          </w:tcPr>
          <w:p w14:paraId="11EBB2FC" w14:textId="77777777" w:rsidR="00661D1D" w:rsidRDefault="00661D1D" w:rsidP="00732C64">
            <w:pPr>
              <w:spacing w:after="0"/>
            </w:pPr>
            <w:r>
              <w:t>Distinct name of the task</w:t>
            </w:r>
          </w:p>
        </w:tc>
        <w:tc>
          <w:tcPr>
            <w:tcW w:w="720" w:type="dxa"/>
          </w:tcPr>
          <w:p w14:paraId="1A3E1DE1" w14:textId="77777777" w:rsidR="00661D1D" w:rsidRDefault="00661D1D" w:rsidP="00732C64">
            <w:pPr>
              <w:spacing w:after="0"/>
            </w:pPr>
            <w:r w:rsidRPr="0387F8AB">
              <w:t>M</w:t>
            </w:r>
          </w:p>
        </w:tc>
        <w:tc>
          <w:tcPr>
            <w:tcW w:w="1260" w:type="dxa"/>
          </w:tcPr>
          <w:p w14:paraId="5C0CFA48" w14:textId="77777777" w:rsidR="00661D1D" w:rsidRDefault="00661D1D" w:rsidP="00732C64">
            <w:pPr>
              <w:spacing w:after="0"/>
            </w:pPr>
            <w:r w:rsidRPr="0387F8AB">
              <w:t>String</w:t>
            </w:r>
          </w:p>
        </w:tc>
      </w:tr>
      <w:tr w:rsidR="00661D1D" w14:paraId="5C3FFE88" w14:textId="77777777" w:rsidTr="00E319E9">
        <w:trPr>
          <w:trHeight w:val="240"/>
        </w:trPr>
        <w:tc>
          <w:tcPr>
            <w:tcW w:w="2695" w:type="dxa"/>
          </w:tcPr>
          <w:p w14:paraId="589D6833" w14:textId="77777777" w:rsidR="00661D1D" w:rsidRDefault="00661D1D" w:rsidP="00732C64">
            <w:pPr>
              <w:spacing w:after="0"/>
            </w:pPr>
            <w:r w:rsidRPr="00400AAA">
              <w:t>scope</w:t>
            </w:r>
          </w:p>
        </w:tc>
        <w:tc>
          <w:tcPr>
            <w:tcW w:w="6120" w:type="dxa"/>
          </w:tcPr>
          <w:p w14:paraId="29B35940" w14:textId="77777777" w:rsidR="00661D1D" w:rsidRDefault="00661D1D" w:rsidP="00732C64">
            <w:pPr>
              <w:spacing w:after="0"/>
            </w:pPr>
            <w:r>
              <w:t>Scope in the message to the message broker</w:t>
            </w:r>
          </w:p>
        </w:tc>
        <w:tc>
          <w:tcPr>
            <w:tcW w:w="720" w:type="dxa"/>
          </w:tcPr>
          <w:p w14:paraId="6073B53A" w14:textId="77777777" w:rsidR="00661D1D" w:rsidRDefault="00661D1D" w:rsidP="00732C64">
            <w:pPr>
              <w:spacing w:after="0"/>
            </w:pPr>
            <w:r w:rsidRPr="0387F8AB">
              <w:t>M</w:t>
            </w:r>
          </w:p>
        </w:tc>
        <w:tc>
          <w:tcPr>
            <w:tcW w:w="1260" w:type="dxa"/>
          </w:tcPr>
          <w:p w14:paraId="51FC6F20" w14:textId="77777777" w:rsidR="00661D1D" w:rsidRDefault="00661D1D" w:rsidP="00732C64">
            <w:pPr>
              <w:spacing w:after="0"/>
            </w:pPr>
            <w:r w:rsidRPr="0387F8AB">
              <w:t>String</w:t>
            </w:r>
          </w:p>
        </w:tc>
      </w:tr>
      <w:tr w:rsidR="00661D1D" w14:paraId="3F498A98" w14:textId="77777777" w:rsidTr="00E319E9">
        <w:trPr>
          <w:trHeight w:val="240"/>
        </w:trPr>
        <w:tc>
          <w:tcPr>
            <w:tcW w:w="2695" w:type="dxa"/>
          </w:tcPr>
          <w:p w14:paraId="1E14946E" w14:textId="77777777" w:rsidR="00661D1D" w:rsidRDefault="00661D1D" w:rsidP="00732C64">
            <w:pPr>
              <w:spacing w:after="0"/>
            </w:pPr>
            <w:r w:rsidRPr="00292A08">
              <w:t>scheduling_exp</w:t>
            </w:r>
            <w:r>
              <w:t>/type</w:t>
            </w:r>
          </w:p>
        </w:tc>
        <w:tc>
          <w:tcPr>
            <w:tcW w:w="6120" w:type="dxa"/>
          </w:tcPr>
          <w:p w14:paraId="168EFE74" w14:textId="77777777" w:rsidR="00661D1D" w:rsidRDefault="00661D1D" w:rsidP="00732C64">
            <w:pPr>
              <w:spacing w:after="0"/>
            </w:pPr>
            <w:r>
              <w:t>Scheduler Task type</w:t>
            </w:r>
          </w:p>
        </w:tc>
        <w:tc>
          <w:tcPr>
            <w:tcW w:w="720" w:type="dxa"/>
          </w:tcPr>
          <w:p w14:paraId="06C46E5A" w14:textId="77777777" w:rsidR="00661D1D" w:rsidRDefault="00661D1D" w:rsidP="00732C64">
            <w:pPr>
              <w:spacing w:after="0"/>
            </w:pPr>
            <w:r>
              <w:t>M</w:t>
            </w:r>
          </w:p>
        </w:tc>
        <w:tc>
          <w:tcPr>
            <w:tcW w:w="1260" w:type="dxa"/>
          </w:tcPr>
          <w:p w14:paraId="38CA2DBD" w14:textId="77777777" w:rsidR="00661D1D" w:rsidRDefault="00661D1D" w:rsidP="00732C64">
            <w:pPr>
              <w:spacing w:after="0"/>
            </w:pPr>
            <w:r w:rsidRPr="0387F8AB">
              <w:t>String</w:t>
            </w:r>
          </w:p>
        </w:tc>
      </w:tr>
      <w:tr w:rsidR="00661D1D" w14:paraId="6AA05237" w14:textId="77777777" w:rsidTr="00E319E9">
        <w:trPr>
          <w:trHeight w:val="240"/>
        </w:trPr>
        <w:tc>
          <w:tcPr>
            <w:tcW w:w="2695" w:type="dxa"/>
          </w:tcPr>
          <w:p w14:paraId="0356C862" w14:textId="77777777" w:rsidR="00661D1D" w:rsidRDefault="00661D1D" w:rsidP="00732C64">
            <w:pPr>
              <w:spacing w:after="0"/>
            </w:pPr>
            <w:r w:rsidRPr="00292A08">
              <w:t>scheduling_exp</w:t>
            </w:r>
            <w:r>
              <w:t>/value</w:t>
            </w:r>
          </w:p>
        </w:tc>
        <w:tc>
          <w:tcPr>
            <w:tcW w:w="6120" w:type="dxa"/>
          </w:tcPr>
          <w:p w14:paraId="3351FEF1" w14:textId="77777777" w:rsidR="00661D1D" w:rsidRDefault="00661D1D" w:rsidP="00732C64">
            <w:pPr>
              <w:spacing w:after="0"/>
              <w:rPr>
                <w:color w:val="000000" w:themeColor="text1"/>
              </w:rPr>
            </w:pPr>
            <w:r>
              <w:t>Value of scheduling expression based on its type</w:t>
            </w:r>
          </w:p>
        </w:tc>
        <w:tc>
          <w:tcPr>
            <w:tcW w:w="720" w:type="dxa"/>
          </w:tcPr>
          <w:p w14:paraId="6BAE24E3" w14:textId="77777777" w:rsidR="00661D1D" w:rsidRDefault="00661D1D" w:rsidP="00732C64">
            <w:pPr>
              <w:spacing w:after="0"/>
            </w:pPr>
            <w:r>
              <w:t>M</w:t>
            </w:r>
          </w:p>
        </w:tc>
        <w:tc>
          <w:tcPr>
            <w:tcW w:w="1260" w:type="dxa"/>
          </w:tcPr>
          <w:p w14:paraId="12CA014B" w14:textId="77777777" w:rsidR="00661D1D" w:rsidRDefault="00661D1D" w:rsidP="00732C64">
            <w:pPr>
              <w:spacing w:after="0"/>
            </w:pPr>
            <w:r w:rsidRPr="0387F8AB">
              <w:t>String</w:t>
            </w:r>
          </w:p>
        </w:tc>
      </w:tr>
      <w:tr w:rsidR="00661D1D" w:rsidRPr="0387F8AB" w14:paraId="118D73AA" w14:textId="77777777" w:rsidTr="00E319E9">
        <w:trPr>
          <w:trHeight w:val="240"/>
        </w:trPr>
        <w:tc>
          <w:tcPr>
            <w:tcW w:w="2695" w:type="dxa"/>
          </w:tcPr>
          <w:p w14:paraId="237EFC1F" w14:textId="77777777" w:rsidR="00661D1D" w:rsidRPr="00981A39" w:rsidRDefault="00661D1D" w:rsidP="00732C64">
            <w:pPr>
              <w:spacing w:after="0"/>
            </w:pPr>
            <w:r w:rsidRPr="00981A39">
              <w:t>scheduling_exp</w:t>
            </w:r>
            <w:r>
              <w:t xml:space="preserve">/ </w:t>
            </w:r>
            <w:r w:rsidRPr="00917769">
              <w:t>instant_trigger</w:t>
            </w:r>
          </w:p>
        </w:tc>
        <w:tc>
          <w:tcPr>
            <w:tcW w:w="6120" w:type="dxa"/>
          </w:tcPr>
          <w:p w14:paraId="599AF991" w14:textId="77777777" w:rsidR="00661D1D" w:rsidRPr="0387F8AB" w:rsidRDefault="00661D1D" w:rsidP="00732C64">
            <w:pPr>
              <w:spacing w:after="0"/>
            </w:pPr>
            <w:r>
              <w:t>Flag for instant trigger functionality</w:t>
            </w:r>
          </w:p>
        </w:tc>
        <w:tc>
          <w:tcPr>
            <w:tcW w:w="720" w:type="dxa"/>
          </w:tcPr>
          <w:p w14:paraId="29651462" w14:textId="77777777" w:rsidR="00661D1D" w:rsidRDefault="00661D1D" w:rsidP="00732C64">
            <w:pPr>
              <w:spacing w:after="0"/>
            </w:pPr>
            <w:r>
              <w:t>O</w:t>
            </w:r>
          </w:p>
        </w:tc>
        <w:tc>
          <w:tcPr>
            <w:tcW w:w="1260" w:type="dxa"/>
          </w:tcPr>
          <w:p w14:paraId="25CBABE0" w14:textId="77777777" w:rsidR="00661D1D" w:rsidRPr="0387F8AB" w:rsidRDefault="00661D1D" w:rsidP="00732C64">
            <w:pPr>
              <w:spacing w:after="0"/>
            </w:pPr>
            <w:r>
              <w:t>Boolean</w:t>
            </w:r>
          </w:p>
        </w:tc>
      </w:tr>
      <w:tr w:rsidR="00661D1D" w:rsidRPr="0387F8AB" w14:paraId="570AA315" w14:textId="77777777" w:rsidTr="00E319E9">
        <w:trPr>
          <w:trHeight w:val="240"/>
        </w:trPr>
        <w:tc>
          <w:tcPr>
            <w:tcW w:w="2695" w:type="dxa"/>
          </w:tcPr>
          <w:p w14:paraId="7A9AF893" w14:textId="77777777" w:rsidR="00661D1D" w:rsidRPr="00981A39" w:rsidRDefault="00661D1D" w:rsidP="00732C64">
            <w:pPr>
              <w:spacing w:after="0"/>
            </w:pPr>
            <w:r>
              <w:t>d</w:t>
            </w:r>
            <w:r w:rsidRPr="00981A39">
              <w:t>escription</w:t>
            </w:r>
          </w:p>
        </w:tc>
        <w:tc>
          <w:tcPr>
            <w:tcW w:w="6120" w:type="dxa"/>
          </w:tcPr>
          <w:p w14:paraId="263F2BF8" w14:textId="77777777" w:rsidR="00661D1D" w:rsidRPr="0387F8AB" w:rsidRDefault="00661D1D" w:rsidP="00732C64">
            <w:pPr>
              <w:spacing w:after="0"/>
            </w:pPr>
            <w:r>
              <w:t>Description as per user requirement</w:t>
            </w:r>
          </w:p>
        </w:tc>
        <w:tc>
          <w:tcPr>
            <w:tcW w:w="720" w:type="dxa"/>
          </w:tcPr>
          <w:p w14:paraId="608699A4" w14:textId="77777777" w:rsidR="00661D1D" w:rsidRPr="0387F8AB" w:rsidRDefault="00661D1D" w:rsidP="00732C64">
            <w:pPr>
              <w:spacing w:after="0"/>
            </w:pPr>
            <w:r>
              <w:t>M</w:t>
            </w:r>
          </w:p>
        </w:tc>
        <w:tc>
          <w:tcPr>
            <w:tcW w:w="1260" w:type="dxa"/>
          </w:tcPr>
          <w:p w14:paraId="26C10C89" w14:textId="77777777" w:rsidR="00661D1D" w:rsidRPr="0387F8AB" w:rsidRDefault="00661D1D" w:rsidP="00732C64">
            <w:pPr>
              <w:spacing w:after="0"/>
            </w:pPr>
            <w:r w:rsidRPr="0387F8AB">
              <w:t>String</w:t>
            </w:r>
          </w:p>
        </w:tc>
      </w:tr>
      <w:tr w:rsidR="00661D1D" w:rsidRPr="0387F8AB" w14:paraId="342B899F" w14:textId="77777777" w:rsidTr="00E319E9">
        <w:trPr>
          <w:trHeight w:val="240"/>
        </w:trPr>
        <w:tc>
          <w:tcPr>
            <w:tcW w:w="2695" w:type="dxa"/>
          </w:tcPr>
          <w:p w14:paraId="4E1F4920" w14:textId="77777777" w:rsidR="00661D1D" w:rsidRPr="00981A39" w:rsidRDefault="00661D1D" w:rsidP="00732C64">
            <w:pPr>
              <w:spacing w:after="0"/>
            </w:pPr>
            <w:r>
              <w:t>p</w:t>
            </w:r>
            <w:r w:rsidRPr="00981A39">
              <w:t>arameters</w:t>
            </w:r>
          </w:p>
        </w:tc>
        <w:tc>
          <w:tcPr>
            <w:tcW w:w="6120" w:type="dxa"/>
          </w:tcPr>
          <w:p w14:paraId="21452B11" w14:textId="77777777" w:rsidR="00661D1D" w:rsidRPr="0387F8AB" w:rsidRDefault="00661D1D" w:rsidP="00732C64">
            <w:pPr>
              <w:spacing w:after="0"/>
            </w:pPr>
            <w:r>
              <w:t>Parameters as user requirement</w:t>
            </w:r>
          </w:p>
        </w:tc>
        <w:tc>
          <w:tcPr>
            <w:tcW w:w="720" w:type="dxa"/>
          </w:tcPr>
          <w:p w14:paraId="7591E7DD" w14:textId="77777777" w:rsidR="00661D1D" w:rsidRPr="0387F8AB" w:rsidRDefault="00661D1D" w:rsidP="00732C64">
            <w:pPr>
              <w:spacing w:after="0"/>
            </w:pPr>
            <w:r>
              <w:t>M</w:t>
            </w:r>
          </w:p>
        </w:tc>
        <w:tc>
          <w:tcPr>
            <w:tcW w:w="1260" w:type="dxa"/>
          </w:tcPr>
          <w:p w14:paraId="79790E6E" w14:textId="77777777" w:rsidR="00661D1D" w:rsidRPr="0387F8AB" w:rsidRDefault="00661D1D" w:rsidP="00732C64">
            <w:pPr>
              <w:spacing w:after="0"/>
            </w:pPr>
            <w:r w:rsidRPr="0387F8AB">
              <w:t>String</w:t>
            </w:r>
          </w:p>
        </w:tc>
      </w:tr>
    </w:tbl>
    <w:p w14:paraId="2243CD16" w14:textId="77777777" w:rsidR="00661D1D" w:rsidRPr="00442F40" w:rsidRDefault="00442F40" w:rsidP="007729BF">
      <w:pPr>
        <w:pStyle w:val="Heading3"/>
      </w:pPr>
      <w:r w:rsidRPr="00442F40">
        <w:t>Output Header</w:t>
      </w:r>
    </w:p>
    <w:tbl>
      <w:tblPr>
        <w:tblStyle w:val="TableGridLight"/>
        <w:tblW w:w="10795" w:type="dxa"/>
        <w:tblLayout w:type="fixed"/>
        <w:tblLook w:val="04A0" w:firstRow="1" w:lastRow="0" w:firstColumn="1" w:lastColumn="0" w:noHBand="0" w:noVBand="1"/>
      </w:tblPr>
      <w:tblGrid>
        <w:gridCol w:w="2695"/>
        <w:gridCol w:w="6840"/>
        <w:gridCol w:w="1260"/>
      </w:tblGrid>
      <w:tr w:rsidR="00661D1D" w14:paraId="575A5C6E" w14:textId="77777777" w:rsidTr="00E319E9">
        <w:trPr>
          <w:trHeight w:val="196"/>
        </w:trPr>
        <w:tc>
          <w:tcPr>
            <w:tcW w:w="2695" w:type="dxa"/>
            <w:shd w:val="clear" w:color="auto" w:fill="E7E6E6" w:themeFill="background2"/>
          </w:tcPr>
          <w:p w14:paraId="1E1F7ADE" w14:textId="77777777" w:rsidR="00661D1D" w:rsidRDefault="00661D1D" w:rsidP="00732C64">
            <w:pPr>
              <w:spacing w:after="0"/>
            </w:pPr>
            <w:r w:rsidRPr="0387F8AB">
              <w:t>Parameter</w:t>
            </w:r>
          </w:p>
        </w:tc>
        <w:tc>
          <w:tcPr>
            <w:tcW w:w="6840" w:type="dxa"/>
            <w:shd w:val="clear" w:color="auto" w:fill="E7E6E6" w:themeFill="background2"/>
          </w:tcPr>
          <w:p w14:paraId="38B96121" w14:textId="77777777" w:rsidR="00661D1D" w:rsidRDefault="00661D1D" w:rsidP="00732C64">
            <w:pPr>
              <w:spacing w:after="0"/>
            </w:pPr>
            <w:r w:rsidRPr="0387F8AB">
              <w:t>Description</w:t>
            </w:r>
          </w:p>
        </w:tc>
        <w:tc>
          <w:tcPr>
            <w:tcW w:w="1260" w:type="dxa"/>
            <w:shd w:val="clear" w:color="auto" w:fill="E7E6E6" w:themeFill="background2"/>
          </w:tcPr>
          <w:p w14:paraId="3ACFF798" w14:textId="77777777" w:rsidR="00661D1D" w:rsidRDefault="00661D1D" w:rsidP="00732C64">
            <w:pPr>
              <w:spacing w:after="0"/>
            </w:pPr>
            <w:r w:rsidRPr="0387F8AB">
              <w:t>Type</w:t>
            </w:r>
          </w:p>
        </w:tc>
      </w:tr>
      <w:tr w:rsidR="00661D1D" w14:paraId="5EA7B4CA" w14:textId="77777777" w:rsidTr="00E319E9">
        <w:trPr>
          <w:trHeight w:val="54"/>
        </w:trPr>
        <w:tc>
          <w:tcPr>
            <w:tcW w:w="2695" w:type="dxa"/>
          </w:tcPr>
          <w:p w14:paraId="4098DC7A" w14:textId="77777777" w:rsidR="00661D1D" w:rsidRDefault="00661D1D" w:rsidP="00732C64">
            <w:pPr>
              <w:spacing w:after="0"/>
            </w:pPr>
            <w:r w:rsidRPr="0387F8AB">
              <w:t>Server</w:t>
            </w:r>
          </w:p>
        </w:tc>
        <w:tc>
          <w:tcPr>
            <w:tcW w:w="6840" w:type="dxa"/>
          </w:tcPr>
          <w:p w14:paraId="24CD315D" w14:textId="77777777" w:rsidR="002D6521" w:rsidRDefault="00661D1D" w:rsidP="00732C64">
            <w:pPr>
              <w:spacing w:after="0"/>
            </w:pPr>
            <w:r w:rsidRPr="0387F8AB">
              <w:t>Contains information about how the server handles request</w:t>
            </w:r>
            <w:r>
              <w:t>s</w:t>
            </w:r>
            <w:r w:rsidRPr="0387F8AB">
              <w:t xml:space="preserve"> </w:t>
            </w:r>
          </w:p>
          <w:p w14:paraId="434EF91B" w14:textId="6292622D" w:rsidR="00661D1D" w:rsidRDefault="00661D1D" w:rsidP="00732C64">
            <w:pPr>
              <w:spacing w:after="0"/>
            </w:pPr>
            <w:r w:rsidRPr="0387F8AB">
              <w:t>[e.g., Werkzeug/2.1.2 Python/3.9.7]</w:t>
            </w:r>
          </w:p>
        </w:tc>
        <w:tc>
          <w:tcPr>
            <w:tcW w:w="1260" w:type="dxa"/>
          </w:tcPr>
          <w:p w14:paraId="47B750E8" w14:textId="77777777" w:rsidR="00661D1D" w:rsidRDefault="00661D1D" w:rsidP="00732C64">
            <w:pPr>
              <w:spacing w:after="0"/>
            </w:pPr>
            <w:r w:rsidRPr="0387F8AB">
              <w:t>String</w:t>
            </w:r>
          </w:p>
        </w:tc>
      </w:tr>
      <w:tr w:rsidR="00661D1D" w14:paraId="6792CED8" w14:textId="77777777" w:rsidTr="00E319E9">
        <w:trPr>
          <w:trHeight w:val="54"/>
        </w:trPr>
        <w:tc>
          <w:tcPr>
            <w:tcW w:w="2695" w:type="dxa"/>
          </w:tcPr>
          <w:p w14:paraId="62CF816C" w14:textId="77777777" w:rsidR="00661D1D" w:rsidRDefault="00661D1D" w:rsidP="00732C64">
            <w:pPr>
              <w:spacing w:after="0"/>
            </w:pPr>
            <w:r w:rsidRPr="0387F8AB">
              <w:t>Content-Type</w:t>
            </w:r>
          </w:p>
        </w:tc>
        <w:tc>
          <w:tcPr>
            <w:tcW w:w="6840" w:type="dxa"/>
          </w:tcPr>
          <w:p w14:paraId="4DA4F67B" w14:textId="77777777" w:rsidR="00661D1D" w:rsidRDefault="00661D1D" w:rsidP="00732C64">
            <w:pPr>
              <w:spacing w:after="0"/>
            </w:pPr>
            <w:r w:rsidRPr="0387F8AB">
              <w:t>Length of the content</w:t>
            </w:r>
          </w:p>
        </w:tc>
        <w:tc>
          <w:tcPr>
            <w:tcW w:w="1260" w:type="dxa"/>
          </w:tcPr>
          <w:p w14:paraId="4C90BC40" w14:textId="77777777" w:rsidR="00661D1D" w:rsidRDefault="00661D1D" w:rsidP="00732C64">
            <w:pPr>
              <w:spacing w:after="0"/>
            </w:pPr>
            <w:r>
              <w:t>S</w:t>
            </w:r>
            <w:r w:rsidRPr="0387F8AB">
              <w:t>tring</w:t>
            </w:r>
          </w:p>
        </w:tc>
      </w:tr>
      <w:tr w:rsidR="00661D1D" w14:paraId="327C51EE" w14:textId="77777777" w:rsidTr="00E319E9">
        <w:trPr>
          <w:trHeight w:val="54"/>
        </w:trPr>
        <w:tc>
          <w:tcPr>
            <w:tcW w:w="2695" w:type="dxa"/>
          </w:tcPr>
          <w:p w14:paraId="06162E62" w14:textId="77777777" w:rsidR="00661D1D" w:rsidRDefault="00661D1D" w:rsidP="00732C64">
            <w:pPr>
              <w:spacing w:after="0"/>
            </w:pPr>
            <w:r w:rsidRPr="0387F8AB">
              <w:t>Date</w:t>
            </w:r>
          </w:p>
        </w:tc>
        <w:tc>
          <w:tcPr>
            <w:tcW w:w="6840" w:type="dxa"/>
          </w:tcPr>
          <w:p w14:paraId="1BFE0706" w14:textId="77777777" w:rsidR="00661D1D" w:rsidRDefault="00661D1D" w:rsidP="00732C64">
            <w:pPr>
              <w:spacing w:after="0"/>
            </w:pPr>
            <w:r w:rsidRPr="0387F8AB">
              <w:t>Date of operation execution e.g. - [Tue, 17 May 2022 06:30:16 GMT]</w:t>
            </w:r>
          </w:p>
        </w:tc>
        <w:tc>
          <w:tcPr>
            <w:tcW w:w="1260" w:type="dxa"/>
          </w:tcPr>
          <w:p w14:paraId="7B60251A" w14:textId="77777777" w:rsidR="00661D1D" w:rsidRDefault="00661D1D" w:rsidP="00732C64">
            <w:pPr>
              <w:spacing w:after="0"/>
            </w:pPr>
            <w:r>
              <w:t>D</w:t>
            </w:r>
            <w:r w:rsidRPr="0387F8AB">
              <w:t>atetime</w:t>
            </w:r>
          </w:p>
        </w:tc>
      </w:tr>
      <w:tr w:rsidR="00661D1D" w14:paraId="74DED5F9" w14:textId="77777777" w:rsidTr="00E319E9">
        <w:trPr>
          <w:trHeight w:val="54"/>
        </w:trPr>
        <w:tc>
          <w:tcPr>
            <w:tcW w:w="2695" w:type="dxa"/>
          </w:tcPr>
          <w:p w14:paraId="665FD81F" w14:textId="77777777" w:rsidR="00661D1D" w:rsidRDefault="00661D1D" w:rsidP="00732C64">
            <w:pPr>
              <w:spacing w:after="0"/>
            </w:pPr>
            <w:r w:rsidRPr="0387F8AB">
              <w:t>Content-Length</w:t>
            </w:r>
          </w:p>
        </w:tc>
        <w:tc>
          <w:tcPr>
            <w:tcW w:w="6840" w:type="dxa"/>
          </w:tcPr>
          <w:p w14:paraId="05F3141A" w14:textId="77777777" w:rsidR="00661D1D" w:rsidRDefault="00661D1D" w:rsidP="00732C64">
            <w:pPr>
              <w:spacing w:after="0"/>
            </w:pPr>
            <w:r w:rsidRPr="0387F8AB">
              <w:t>Length of the content</w:t>
            </w:r>
          </w:p>
        </w:tc>
        <w:tc>
          <w:tcPr>
            <w:tcW w:w="1260" w:type="dxa"/>
          </w:tcPr>
          <w:p w14:paraId="5956E011" w14:textId="77777777" w:rsidR="00661D1D" w:rsidRDefault="00661D1D" w:rsidP="00732C64">
            <w:pPr>
              <w:spacing w:after="0"/>
            </w:pPr>
            <w:r>
              <w:t>B</w:t>
            </w:r>
            <w:r w:rsidRPr="0387F8AB">
              <w:t>ytes</w:t>
            </w:r>
          </w:p>
        </w:tc>
      </w:tr>
    </w:tbl>
    <w:p w14:paraId="73DE057C" w14:textId="77777777" w:rsidR="00661D1D" w:rsidRPr="006B6796" w:rsidRDefault="00442F40" w:rsidP="007729BF">
      <w:pPr>
        <w:pStyle w:val="Heading3"/>
      </w:pPr>
      <w:r w:rsidRPr="00442F40">
        <w:t>Output Body</w:t>
      </w:r>
    </w:p>
    <w:tbl>
      <w:tblPr>
        <w:tblStyle w:val="TableGridLight"/>
        <w:tblW w:w="10795" w:type="dxa"/>
        <w:tblLayout w:type="fixed"/>
        <w:tblLook w:val="04A0" w:firstRow="1" w:lastRow="0" w:firstColumn="1" w:lastColumn="0" w:noHBand="0" w:noVBand="1"/>
      </w:tblPr>
      <w:tblGrid>
        <w:gridCol w:w="2695"/>
        <w:gridCol w:w="6840"/>
        <w:gridCol w:w="1260"/>
      </w:tblGrid>
      <w:tr w:rsidR="00661D1D" w14:paraId="023ED248" w14:textId="77777777" w:rsidTr="00E319E9">
        <w:trPr>
          <w:trHeight w:val="54"/>
        </w:trPr>
        <w:tc>
          <w:tcPr>
            <w:tcW w:w="2695" w:type="dxa"/>
            <w:shd w:val="clear" w:color="auto" w:fill="E7E6E6" w:themeFill="background2"/>
          </w:tcPr>
          <w:p w14:paraId="27855159" w14:textId="77777777" w:rsidR="00661D1D" w:rsidRDefault="00661D1D" w:rsidP="00732C64">
            <w:pPr>
              <w:spacing w:after="0"/>
            </w:pPr>
            <w:r w:rsidRPr="0387F8AB">
              <w:t>Parameter</w:t>
            </w:r>
          </w:p>
        </w:tc>
        <w:tc>
          <w:tcPr>
            <w:tcW w:w="6840" w:type="dxa"/>
            <w:shd w:val="clear" w:color="auto" w:fill="E7E6E6" w:themeFill="background2"/>
          </w:tcPr>
          <w:p w14:paraId="408E7B01" w14:textId="77777777" w:rsidR="00661D1D" w:rsidRDefault="00661D1D" w:rsidP="00732C64">
            <w:pPr>
              <w:spacing w:after="0"/>
            </w:pPr>
            <w:r w:rsidRPr="0387F8AB">
              <w:t>Description</w:t>
            </w:r>
          </w:p>
        </w:tc>
        <w:tc>
          <w:tcPr>
            <w:tcW w:w="1260" w:type="dxa"/>
            <w:shd w:val="clear" w:color="auto" w:fill="E7E6E6" w:themeFill="background2"/>
          </w:tcPr>
          <w:p w14:paraId="3511ADA1" w14:textId="77777777" w:rsidR="00661D1D" w:rsidRDefault="00661D1D" w:rsidP="00732C64">
            <w:pPr>
              <w:spacing w:after="0"/>
            </w:pPr>
            <w:r w:rsidRPr="0387F8AB">
              <w:t>Type</w:t>
            </w:r>
          </w:p>
        </w:tc>
      </w:tr>
      <w:tr w:rsidR="00661D1D" w14:paraId="57CC5368" w14:textId="77777777" w:rsidTr="00E319E9">
        <w:trPr>
          <w:trHeight w:val="286"/>
        </w:trPr>
        <w:tc>
          <w:tcPr>
            <w:tcW w:w="2695" w:type="dxa"/>
          </w:tcPr>
          <w:p w14:paraId="3F15D100" w14:textId="77777777" w:rsidR="00661D1D" w:rsidRDefault="00661D1D" w:rsidP="00732C64">
            <w:pPr>
              <w:spacing w:after="0"/>
            </w:pPr>
            <w:r>
              <w:t>task_id</w:t>
            </w:r>
          </w:p>
        </w:tc>
        <w:tc>
          <w:tcPr>
            <w:tcW w:w="6840" w:type="dxa"/>
          </w:tcPr>
          <w:p w14:paraId="42FFB35C" w14:textId="77777777" w:rsidR="00661D1D" w:rsidRDefault="00661D1D" w:rsidP="00732C64">
            <w:pPr>
              <w:spacing w:after="0"/>
            </w:pPr>
            <w:r>
              <w:t>Task ID is a unique ID that is generated inside the SQL table and is assigned to the registered task.</w:t>
            </w:r>
          </w:p>
        </w:tc>
        <w:tc>
          <w:tcPr>
            <w:tcW w:w="1260" w:type="dxa"/>
          </w:tcPr>
          <w:p w14:paraId="6690B067" w14:textId="77777777" w:rsidR="00661D1D" w:rsidRDefault="00661D1D" w:rsidP="00732C64">
            <w:pPr>
              <w:spacing w:after="0"/>
            </w:pPr>
            <w:r w:rsidRPr="0387F8AB">
              <w:t>String</w:t>
            </w:r>
          </w:p>
        </w:tc>
      </w:tr>
    </w:tbl>
    <w:p w14:paraId="517554F8" w14:textId="73BC5D1D" w:rsidR="00661D1D" w:rsidRPr="006B6796" w:rsidRDefault="00442F40" w:rsidP="007729BF">
      <w:pPr>
        <w:pStyle w:val="Heading3"/>
      </w:pPr>
      <w:r w:rsidRPr="00442F40">
        <w:t>Result</w:t>
      </w:r>
    </w:p>
    <w:tbl>
      <w:tblPr>
        <w:tblStyle w:val="TableGridLight"/>
        <w:tblW w:w="10795" w:type="dxa"/>
        <w:tblLayout w:type="fixed"/>
        <w:tblLook w:val="04A0" w:firstRow="1" w:lastRow="0" w:firstColumn="1" w:lastColumn="0" w:noHBand="0" w:noVBand="1"/>
      </w:tblPr>
      <w:tblGrid>
        <w:gridCol w:w="2695"/>
        <w:gridCol w:w="8100"/>
      </w:tblGrid>
      <w:tr w:rsidR="00661D1D" w:rsidRPr="009A76BD" w14:paraId="7EF0DB16" w14:textId="77777777" w:rsidTr="00E319E9">
        <w:trPr>
          <w:trHeight w:val="178"/>
        </w:trPr>
        <w:tc>
          <w:tcPr>
            <w:tcW w:w="2695" w:type="dxa"/>
            <w:shd w:val="clear" w:color="auto" w:fill="F2F2F2" w:themeFill="background1" w:themeFillShade="F2"/>
          </w:tcPr>
          <w:p w14:paraId="1D498D08" w14:textId="77777777" w:rsidR="00661D1D" w:rsidRPr="00732C64" w:rsidRDefault="00661D1D" w:rsidP="00732C64">
            <w:pPr>
              <w:spacing w:after="0"/>
            </w:pPr>
            <w:r w:rsidRPr="00732C64">
              <w:t>HTTP Code</w:t>
            </w:r>
          </w:p>
        </w:tc>
        <w:tc>
          <w:tcPr>
            <w:tcW w:w="8100" w:type="dxa"/>
            <w:shd w:val="clear" w:color="auto" w:fill="F2F2F2" w:themeFill="background1" w:themeFillShade="F2"/>
          </w:tcPr>
          <w:p w14:paraId="29B424B4" w14:textId="77777777" w:rsidR="00661D1D" w:rsidRPr="00732C64" w:rsidRDefault="00661D1D" w:rsidP="00732C64">
            <w:pPr>
              <w:spacing w:after="0"/>
            </w:pPr>
            <w:r w:rsidRPr="00732C64">
              <w:t>Result Description</w:t>
            </w:r>
          </w:p>
        </w:tc>
      </w:tr>
      <w:tr w:rsidR="00661D1D" w:rsidRPr="009675B3" w14:paraId="48DE16FB" w14:textId="77777777" w:rsidTr="00E319E9">
        <w:trPr>
          <w:trHeight w:val="277"/>
        </w:trPr>
        <w:tc>
          <w:tcPr>
            <w:tcW w:w="2695" w:type="dxa"/>
          </w:tcPr>
          <w:p w14:paraId="7911E90E" w14:textId="77777777" w:rsidR="00661D1D" w:rsidRDefault="00661D1D" w:rsidP="00732C64">
            <w:pPr>
              <w:spacing w:after="0"/>
            </w:pPr>
            <w:r w:rsidRPr="0387F8AB">
              <w:t>200</w:t>
            </w:r>
          </w:p>
        </w:tc>
        <w:tc>
          <w:tcPr>
            <w:tcW w:w="8100" w:type="dxa"/>
          </w:tcPr>
          <w:p w14:paraId="3F26A6E9" w14:textId="77777777" w:rsidR="00661D1D" w:rsidRPr="009675B3" w:rsidRDefault="00661D1D" w:rsidP="00732C64">
            <w:pPr>
              <w:spacing w:after="0"/>
              <w:rPr>
                <w:color w:val="000000"/>
                <w:lang w:val="en-IN" w:eastAsia="en-IN"/>
              </w:rPr>
            </w:pPr>
            <w:r w:rsidRPr="009675B3">
              <w:rPr>
                <w:lang w:val="en-IN" w:eastAsia="en-IN"/>
              </w:rPr>
              <w:t>successful </w:t>
            </w:r>
            <w:r w:rsidRPr="00774CFF">
              <w:t>operation</w:t>
            </w:r>
          </w:p>
        </w:tc>
      </w:tr>
    </w:tbl>
    <w:p w14:paraId="7B0C87FC" w14:textId="38D54516" w:rsidR="00717348" w:rsidRPr="006B6796" w:rsidRDefault="00442F40" w:rsidP="007729BF">
      <w:pPr>
        <w:pStyle w:val="Heading3"/>
      </w:pPr>
      <w:r w:rsidRPr="00442F40">
        <w:t>Error Management</w:t>
      </w:r>
    </w:p>
    <w:tbl>
      <w:tblPr>
        <w:tblStyle w:val="TableGridLight"/>
        <w:tblW w:w="10795" w:type="dxa"/>
        <w:tblLayout w:type="fixed"/>
        <w:tblLook w:val="04A0" w:firstRow="1" w:lastRow="0" w:firstColumn="1" w:lastColumn="0" w:noHBand="0" w:noVBand="1"/>
      </w:tblPr>
      <w:tblGrid>
        <w:gridCol w:w="2695"/>
        <w:gridCol w:w="2610"/>
        <w:gridCol w:w="5490"/>
      </w:tblGrid>
      <w:tr w:rsidR="00661D1D" w14:paraId="64164309" w14:textId="77777777" w:rsidTr="00E319E9">
        <w:tc>
          <w:tcPr>
            <w:tcW w:w="2695" w:type="dxa"/>
            <w:shd w:val="clear" w:color="auto" w:fill="E7E6E6" w:themeFill="background2"/>
          </w:tcPr>
          <w:p w14:paraId="2F52E7E9" w14:textId="77777777" w:rsidR="00661D1D" w:rsidRDefault="00661D1D" w:rsidP="00732C64">
            <w:pPr>
              <w:spacing w:after="0"/>
            </w:pPr>
            <w:r w:rsidRPr="0387F8AB">
              <w:t>HTTP Code</w:t>
            </w:r>
          </w:p>
        </w:tc>
        <w:tc>
          <w:tcPr>
            <w:tcW w:w="2610" w:type="dxa"/>
            <w:shd w:val="clear" w:color="auto" w:fill="E7E6E6" w:themeFill="background2"/>
          </w:tcPr>
          <w:p w14:paraId="1A979DCE" w14:textId="77777777" w:rsidR="00661D1D" w:rsidRDefault="00661D1D" w:rsidP="00732C64">
            <w:pPr>
              <w:spacing w:after="0"/>
            </w:pPr>
            <w:r w:rsidRPr="0387F8AB">
              <w:t>Error Code</w:t>
            </w:r>
          </w:p>
        </w:tc>
        <w:tc>
          <w:tcPr>
            <w:tcW w:w="5490" w:type="dxa"/>
            <w:shd w:val="clear" w:color="auto" w:fill="E7E6E6" w:themeFill="background2"/>
          </w:tcPr>
          <w:p w14:paraId="458D983D" w14:textId="77777777" w:rsidR="00661D1D" w:rsidRDefault="00661D1D" w:rsidP="00732C64">
            <w:pPr>
              <w:spacing w:after="0"/>
            </w:pPr>
            <w:r w:rsidRPr="0387F8AB">
              <w:t>Error Description</w:t>
            </w:r>
          </w:p>
        </w:tc>
      </w:tr>
      <w:tr w:rsidR="00661D1D" w:rsidRPr="009675B3" w14:paraId="0782C6E8" w14:textId="77777777" w:rsidTr="00E319E9">
        <w:tc>
          <w:tcPr>
            <w:tcW w:w="2695" w:type="dxa"/>
          </w:tcPr>
          <w:p w14:paraId="4516992B" w14:textId="77777777" w:rsidR="00661D1D" w:rsidRDefault="00661D1D" w:rsidP="00732C64">
            <w:pPr>
              <w:spacing w:after="0"/>
            </w:pPr>
            <w:r w:rsidRPr="0387F8AB">
              <w:t>500</w:t>
            </w:r>
          </w:p>
        </w:tc>
        <w:tc>
          <w:tcPr>
            <w:tcW w:w="2610" w:type="dxa"/>
          </w:tcPr>
          <w:p w14:paraId="0EFEEBDA" w14:textId="77777777" w:rsidR="00661D1D" w:rsidRDefault="00661D1D" w:rsidP="00732C64">
            <w:pPr>
              <w:spacing w:after="0"/>
            </w:pPr>
            <w:r w:rsidRPr="0387F8AB">
              <w:t>500</w:t>
            </w:r>
          </w:p>
        </w:tc>
        <w:tc>
          <w:tcPr>
            <w:tcW w:w="5490" w:type="dxa"/>
          </w:tcPr>
          <w:p w14:paraId="64AACCE1" w14:textId="77777777" w:rsidR="00661D1D" w:rsidRPr="009675B3" w:rsidRDefault="00661D1D" w:rsidP="00732C64">
            <w:pPr>
              <w:spacing w:after="0"/>
              <w:rPr>
                <w:color w:val="000000"/>
                <w:lang w:val="en-IN" w:eastAsia="en-IN"/>
              </w:rPr>
            </w:pPr>
            <w:r w:rsidRPr="00274BFC">
              <w:t>Invalid</w:t>
            </w:r>
            <w:r w:rsidRPr="009675B3">
              <w:rPr>
                <w:lang w:val="en-IN" w:eastAsia="en-IN"/>
              </w:rPr>
              <w:t> Data</w:t>
            </w:r>
          </w:p>
        </w:tc>
      </w:tr>
      <w:tr w:rsidR="00661D1D" w14:paraId="6E6BAD78" w14:textId="77777777" w:rsidTr="00E319E9">
        <w:tc>
          <w:tcPr>
            <w:tcW w:w="2695" w:type="dxa"/>
          </w:tcPr>
          <w:p w14:paraId="3F156CBA" w14:textId="77777777" w:rsidR="00661D1D" w:rsidRDefault="00661D1D" w:rsidP="00732C64">
            <w:pPr>
              <w:spacing w:after="0"/>
            </w:pPr>
            <w:r w:rsidRPr="0387F8AB">
              <w:t>400</w:t>
            </w:r>
          </w:p>
        </w:tc>
        <w:tc>
          <w:tcPr>
            <w:tcW w:w="2610" w:type="dxa"/>
          </w:tcPr>
          <w:p w14:paraId="33F8E91F" w14:textId="77777777" w:rsidR="00661D1D" w:rsidRDefault="00661D1D" w:rsidP="00732C64">
            <w:pPr>
              <w:spacing w:after="0"/>
            </w:pPr>
            <w:r w:rsidRPr="0387F8AB">
              <w:t>401</w:t>
            </w:r>
          </w:p>
        </w:tc>
        <w:tc>
          <w:tcPr>
            <w:tcW w:w="5490" w:type="dxa"/>
          </w:tcPr>
          <w:p w14:paraId="6F142406" w14:textId="77777777" w:rsidR="00661D1D" w:rsidRDefault="00661D1D" w:rsidP="0079337A">
            <w:pPr>
              <w:spacing w:after="0"/>
              <w:ind w:left="360"/>
              <w:jc w:val="left"/>
            </w:pPr>
            <w:r w:rsidRPr="0387F8AB">
              <w:t>Unauthorized User</w:t>
            </w:r>
          </w:p>
          <w:p w14:paraId="72B6EB3E" w14:textId="77777777" w:rsidR="00661D1D" w:rsidRDefault="00661D1D" w:rsidP="0079337A">
            <w:pPr>
              <w:spacing w:after="0"/>
              <w:ind w:left="360"/>
              <w:jc w:val="left"/>
            </w:pPr>
            <w:r w:rsidRPr="0387F8AB">
              <w:t>{Header Token} could be missing</w:t>
            </w:r>
          </w:p>
        </w:tc>
      </w:tr>
      <w:tr w:rsidR="00661D1D" w14:paraId="58C08017" w14:textId="77777777" w:rsidTr="00E319E9">
        <w:tc>
          <w:tcPr>
            <w:tcW w:w="2695" w:type="dxa"/>
          </w:tcPr>
          <w:p w14:paraId="33EACFDA" w14:textId="77777777" w:rsidR="00661D1D" w:rsidRDefault="00661D1D" w:rsidP="00732C64">
            <w:pPr>
              <w:spacing w:after="0"/>
            </w:pPr>
            <w:r w:rsidRPr="0387F8AB">
              <w:t>400</w:t>
            </w:r>
          </w:p>
        </w:tc>
        <w:tc>
          <w:tcPr>
            <w:tcW w:w="2610" w:type="dxa"/>
          </w:tcPr>
          <w:p w14:paraId="5234B064" w14:textId="77777777" w:rsidR="00661D1D" w:rsidRDefault="00661D1D" w:rsidP="00732C64">
            <w:pPr>
              <w:spacing w:after="0"/>
            </w:pPr>
            <w:r w:rsidRPr="0387F8AB">
              <w:t>400</w:t>
            </w:r>
          </w:p>
        </w:tc>
        <w:tc>
          <w:tcPr>
            <w:tcW w:w="5490" w:type="dxa"/>
          </w:tcPr>
          <w:p w14:paraId="4A5FD022" w14:textId="77777777" w:rsidR="00661D1D" w:rsidRDefault="00661D1D" w:rsidP="0079337A">
            <w:pPr>
              <w:spacing w:after="0"/>
              <w:ind w:left="360"/>
              <w:jc w:val="left"/>
            </w:pPr>
            <w:r w:rsidRPr="0387F8AB">
              <w:t>Bad request</w:t>
            </w:r>
          </w:p>
        </w:tc>
      </w:tr>
    </w:tbl>
    <w:p w14:paraId="6BC5FC55" w14:textId="77777777" w:rsidR="00E319E9" w:rsidRDefault="00E319E9" w:rsidP="007729BF">
      <w:pPr>
        <w:pStyle w:val="Heading3"/>
        <w:sectPr w:rsidR="00E319E9" w:rsidSect="002B0BE7">
          <w:pgSz w:w="12240" w:h="25920" w:code="5"/>
          <w:pgMar w:top="1440" w:right="720" w:bottom="1440" w:left="720" w:header="720" w:footer="720" w:gutter="0"/>
          <w:cols w:sep="1" w:space="720"/>
          <w:docGrid w:linePitch="360"/>
        </w:sectPr>
      </w:pPr>
    </w:p>
    <w:p w14:paraId="70E567F3" w14:textId="77777777" w:rsidR="00717348" w:rsidRDefault="00717348" w:rsidP="007729BF">
      <w:pPr>
        <w:pStyle w:val="Heading3"/>
      </w:pPr>
      <w:r w:rsidRPr="003F58F2">
        <w:t>Sample JSON Request</w:t>
      </w:r>
    </w:p>
    <w:p w14:paraId="214D6964" w14:textId="77777777" w:rsidR="006B219B" w:rsidRPr="00904047" w:rsidRDefault="006B219B" w:rsidP="00732C64">
      <w:pPr>
        <w:spacing w:after="0"/>
        <w:rPr>
          <w:rFonts w:ascii="Consolas" w:hAnsi="Consolas"/>
          <w:sz w:val="14"/>
          <w:szCs w:val="16"/>
        </w:rPr>
      </w:pPr>
      <w:bookmarkStart w:id="26" w:name="OLE_LINK5"/>
      <w:r w:rsidRPr="00904047">
        <w:rPr>
          <w:rFonts w:ascii="Consolas" w:hAnsi="Consolas"/>
          <w:sz w:val="14"/>
          <w:szCs w:val="16"/>
        </w:rPr>
        <w:t>{</w:t>
      </w:r>
    </w:p>
    <w:p w14:paraId="31D0E97C"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"name": "interval1",</w:t>
      </w:r>
    </w:p>
    <w:p w14:paraId="369A10D1"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"scope": "development",</w:t>
      </w:r>
    </w:p>
    <w:p w14:paraId="4F83E270"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"scheduling_exp": {</w:t>
      </w:r>
    </w:p>
    <w:p w14:paraId="1192CB97"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"type": "interval",</w:t>
      </w:r>
    </w:p>
    <w:p w14:paraId="47991EB8"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"instant_trigger": true,</w:t>
      </w:r>
    </w:p>
    <w:p w14:paraId="583C61E4"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"value": {</w:t>
      </w:r>
    </w:p>
    <w:p w14:paraId="1F845AFF"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"weeks": 0,</w:t>
      </w:r>
    </w:p>
    <w:p w14:paraId="33A3A315"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"days": 0,</w:t>
      </w:r>
    </w:p>
    <w:p w14:paraId="27B42A2E"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"hours": 0,</w:t>
      </w:r>
    </w:p>
    <w:p w14:paraId="45C3007A"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"minutes": 1,</w:t>
      </w:r>
    </w:p>
    <w:p w14:paraId="64F61306"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"seconds": 0</w:t>
      </w:r>
    </w:p>
    <w:p w14:paraId="4F44AAB1"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18551627"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133FA572"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"description": "created config",</w:t>
      </w:r>
    </w:p>
    <w:p w14:paraId="0BBAC0A3"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"parameters": {</w:t>
      </w:r>
    </w:p>
    <w:p w14:paraId="167CE5DD"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"frequency": {</w:t>
      </w:r>
    </w:p>
    <w:p w14:paraId="508B0F0C"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"value": 5,</w:t>
      </w:r>
    </w:p>
    <w:p w14:paraId="01CD2F4E"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"unit": "Hour"</w:t>
      </w:r>
    </w:p>
    <w:p w14:paraId="379C850D"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0AA902AB"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"asset": [</w:t>
      </w:r>
    </w:p>
    <w:p w14:paraId="10D8146B"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4C940C7C"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"assetId": "C-B1-G1-R2-F1-P-PP-U1-EGCA-GT",</w:t>
      </w:r>
    </w:p>
    <w:p w14:paraId="66AFD30D"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"assetName": "C-B1-G1-R2-F1-P-PP-U1-EGCA-GT",</w:t>
      </w:r>
    </w:p>
    <w:p w14:paraId="02408A0B"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"plantId": "C-B1-G1-R2-F1",</w:t>
      </w:r>
    </w:p>
    <w:p w14:paraId="00FC8631"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"plantName": "C-B1-G1-R2-F1"</w:t>
      </w:r>
    </w:p>
    <w:p w14:paraId="72B4B023"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18D6113E"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676038C9" w14:textId="77777777" w:rsidR="006B219B" w:rsidRPr="00904047" w:rsidRDefault="006B219B" w:rsidP="00732C64">
      <w:pPr>
        <w:spacing w:after="0"/>
        <w:rPr>
          <w:rFonts w:ascii="Consolas" w:hAnsi="Consolas"/>
          <w:sz w:val="14"/>
          <w:szCs w:val="16"/>
        </w:rPr>
      </w:pPr>
      <w:r w:rsidRPr="00904047">
        <w:rPr>
          <w:rFonts w:ascii="Consolas" w:hAnsi="Consolas"/>
          <w:sz w:val="14"/>
          <w:szCs w:val="16"/>
        </w:rPr>
        <w:t xml:space="preserve">    }</w:t>
      </w:r>
    </w:p>
    <w:p w14:paraId="5A57E18E" w14:textId="22F83F02" w:rsidR="0009369B" w:rsidRPr="00904047" w:rsidRDefault="006B219B" w:rsidP="00732C64">
      <w:pPr>
        <w:spacing w:after="0"/>
        <w:rPr>
          <w:rFonts w:ascii="Consolas" w:hAnsi="Consolas"/>
          <w:sz w:val="14"/>
          <w:szCs w:val="16"/>
        </w:rPr>
      </w:pPr>
      <w:r w:rsidRPr="00904047">
        <w:rPr>
          <w:rFonts w:ascii="Consolas" w:hAnsi="Consolas"/>
          <w:sz w:val="14"/>
          <w:szCs w:val="16"/>
        </w:rPr>
        <w:t>}</w:t>
      </w:r>
    </w:p>
    <w:bookmarkEnd w:id="26"/>
    <w:p w14:paraId="1B0BC147" w14:textId="137DA49D" w:rsidR="00BA5099" w:rsidRPr="001C010E" w:rsidRDefault="00E319E9" w:rsidP="007729BF">
      <w:pPr>
        <w:pStyle w:val="Heading3"/>
      </w:pPr>
      <w:r>
        <w:br w:type="column"/>
      </w:r>
      <w:r w:rsidR="0009369B" w:rsidRPr="003F58F2">
        <w:t>Sample JSON Response</w:t>
      </w:r>
    </w:p>
    <w:p w14:paraId="230D16AC" w14:textId="77777777" w:rsidR="00BA5099" w:rsidRPr="00E319E9" w:rsidRDefault="00BA5099" w:rsidP="00E319E9">
      <w:pPr>
        <w:spacing w:after="0"/>
        <w:rPr>
          <w:rFonts w:ascii="Consolas" w:hAnsi="Consolas"/>
          <w:sz w:val="16"/>
          <w:szCs w:val="18"/>
        </w:rPr>
      </w:pPr>
      <w:r w:rsidRPr="00E319E9">
        <w:rPr>
          <w:rFonts w:ascii="Consolas" w:hAnsi="Consolas"/>
          <w:sz w:val="16"/>
          <w:szCs w:val="18"/>
        </w:rPr>
        <w:t>{</w:t>
      </w:r>
    </w:p>
    <w:p w14:paraId="482B939C" w14:textId="77777777" w:rsidR="00BA5099" w:rsidRPr="00E319E9" w:rsidRDefault="00BA5099" w:rsidP="00E319E9">
      <w:pPr>
        <w:spacing w:after="0"/>
        <w:rPr>
          <w:rFonts w:ascii="Consolas" w:hAnsi="Consolas"/>
          <w:sz w:val="16"/>
          <w:szCs w:val="18"/>
        </w:rPr>
      </w:pPr>
      <w:r w:rsidRPr="00E319E9">
        <w:rPr>
          <w:rFonts w:ascii="Consolas" w:hAnsi="Consolas"/>
          <w:sz w:val="16"/>
          <w:szCs w:val="18"/>
        </w:rPr>
        <w:t xml:space="preserve">    "task_id": 92</w:t>
      </w:r>
    </w:p>
    <w:p w14:paraId="1CEE1C65" w14:textId="46CFD6AD" w:rsidR="0009369B" w:rsidRPr="00E319E9" w:rsidRDefault="00BA5099" w:rsidP="00E319E9">
      <w:pPr>
        <w:spacing w:after="0"/>
        <w:rPr>
          <w:rFonts w:ascii="Consolas" w:hAnsi="Consolas"/>
          <w:sz w:val="16"/>
          <w:szCs w:val="18"/>
        </w:rPr>
      </w:pPr>
      <w:r w:rsidRPr="00E319E9">
        <w:rPr>
          <w:rFonts w:ascii="Consolas" w:hAnsi="Consolas"/>
          <w:sz w:val="16"/>
          <w:szCs w:val="18"/>
        </w:rPr>
        <w:t xml:space="preserve">} </w:t>
      </w:r>
    </w:p>
    <w:p w14:paraId="6DA027AD" w14:textId="77777777" w:rsidR="00BA5099" w:rsidRDefault="00BA5099" w:rsidP="00BA5099">
      <w:pPr>
        <w:pStyle w:val="Accenture"/>
      </w:pPr>
    </w:p>
    <w:p w14:paraId="256E4C9B" w14:textId="77777777" w:rsidR="00E319E9" w:rsidRDefault="00E319E9" w:rsidP="002A0F47">
      <w:pPr>
        <w:pStyle w:val="Heading2"/>
        <w:sectPr w:rsidR="00E319E9" w:rsidSect="002B0BE7">
          <w:type w:val="continuous"/>
          <w:pgSz w:w="12240" w:h="25920" w:code="5"/>
          <w:pgMar w:top="1440" w:right="720" w:bottom="1440" w:left="720" w:header="720" w:footer="720" w:gutter="0"/>
          <w:cols w:num="2" w:sep="1" w:space="720" w:equalWidth="0">
            <w:col w:w="5760" w:space="720"/>
            <w:col w:w="4320"/>
          </w:cols>
          <w:docGrid w:linePitch="360"/>
        </w:sectPr>
      </w:pPr>
    </w:p>
    <w:p w14:paraId="2CFA7566" w14:textId="77777777" w:rsidR="007E20CE" w:rsidRDefault="007E20CE" w:rsidP="002A0F47">
      <w:pPr>
        <w:pStyle w:val="Heading2"/>
        <w:sectPr w:rsidR="007E20CE" w:rsidSect="002B0BE7">
          <w:type w:val="continuous"/>
          <w:pgSz w:w="12240" w:h="25920" w:code="5"/>
          <w:pgMar w:top="1440" w:right="720" w:bottom="1440" w:left="720" w:header="720" w:footer="720" w:gutter="0"/>
          <w:cols w:sep="1" w:space="720"/>
          <w:docGrid w:linePitch="360"/>
        </w:sectPr>
      </w:pPr>
    </w:p>
    <w:p w14:paraId="123D9AF0" w14:textId="27E1C253" w:rsidR="008D5C57" w:rsidRPr="003D5508" w:rsidRDefault="70EE30F4" w:rsidP="002A0F47">
      <w:pPr>
        <w:pStyle w:val="Heading2"/>
      </w:pPr>
      <w:bookmarkStart w:id="27" w:name="_Toc216799816"/>
      <w:r>
        <w:lastRenderedPageBreak/>
        <w:t xml:space="preserve">PUT </w:t>
      </w:r>
      <w:r w:rsidR="521C52A3">
        <w:t>–</w:t>
      </w:r>
      <w:r>
        <w:t xml:space="preserve"> </w:t>
      </w:r>
      <w:r w:rsidR="0FEE63E6">
        <w:t>Update</w:t>
      </w:r>
      <w:r w:rsidR="7F22A245">
        <w:t>_</w:t>
      </w:r>
      <w:r w:rsidR="0FEE63E6">
        <w:t>Task</w:t>
      </w:r>
      <w:bookmarkEnd w:id="27"/>
    </w:p>
    <w:p w14:paraId="4252C7F5" w14:textId="1FEF5283" w:rsidR="521C52A3" w:rsidRPr="007A3040" w:rsidRDefault="521C52A3" w:rsidP="007A3040">
      <w:r w:rsidRPr="007A3040">
        <w:t xml:space="preserve">The </w:t>
      </w:r>
      <w:r w:rsidR="0601C7A2" w:rsidRPr="007A3040">
        <w:t>Update</w:t>
      </w:r>
      <w:r w:rsidR="00AB48ED" w:rsidRPr="007A3040">
        <w:t>_</w:t>
      </w:r>
      <w:r w:rsidR="0601C7A2" w:rsidRPr="007A3040">
        <w:t>Task</w:t>
      </w:r>
      <w:r w:rsidRPr="007A3040">
        <w:t xml:space="preserve"> API </w:t>
      </w:r>
      <w:r w:rsidR="003D5BD4" w:rsidRPr="007A3040">
        <w:t>makes</w:t>
      </w:r>
      <w:r w:rsidRPr="007A3040">
        <w:t xml:space="preserve"> a </w:t>
      </w:r>
      <w:r w:rsidR="6AF96CD5" w:rsidRPr="007A3040">
        <w:t xml:space="preserve">PUT </w:t>
      </w:r>
      <w:r w:rsidRPr="007A3040">
        <w:t xml:space="preserve">call to </w:t>
      </w:r>
      <w:r w:rsidR="003D5BD4" w:rsidRPr="007A3040">
        <w:t xml:space="preserve">the </w:t>
      </w:r>
      <w:r w:rsidRPr="007A3040">
        <w:t xml:space="preserve">AOT server hosted at </w:t>
      </w:r>
      <w:r w:rsidR="00861812" w:rsidRPr="007A3040">
        <w:t xml:space="preserve">the </w:t>
      </w:r>
      <w:r w:rsidR="00715A55" w:rsidRPr="007A3040">
        <w:t>back end</w:t>
      </w:r>
      <w:r w:rsidRPr="007A3040">
        <w:t xml:space="preserve"> to </w:t>
      </w:r>
      <w:r w:rsidR="5B175BEC" w:rsidRPr="007A3040">
        <w:t>update an existing task</w:t>
      </w:r>
      <w:r w:rsidR="003D5BD4" w:rsidRPr="007A3040">
        <w:t xml:space="preserve"> in the Generic Scheduler</w:t>
      </w:r>
      <w:r w:rsidR="5B175BEC" w:rsidRPr="007A3040">
        <w:t>.</w:t>
      </w:r>
    </w:p>
    <w:p w14:paraId="51305AEE" w14:textId="77777777" w:rsidR="007C4B6A" w:rsidRDefault="007C4B6A" w:rsidP="007729BF">
      <w:pPr>
        <w:pStyle w:val="Heading3"/>
      </w:pPr>
      <w:r>
        <w:t>Specification</w:t>
      </w:r>
    </w:p>
    <w:tbl>
      <w:tblPr>
        <w:tblStyle w:val="TableGridLight"/>
        <w:tblW w:w="10795" w:type="dxa"/>
        <w:tblLayout w:type="fixed"/>
        <w:tblLook w:val="04A0" w:firstRow="1" w:lastRow="0" w:firstColumn="1" w:lastColumn="0" w:noHBand="0" w:noVBand="1"/>
      </w:tblPr>
      <w:tblGrid>
        <w:gridCol w:w="2515"/>
        <w:gridCol w:w="8280"/>
      </w:tblGrid>
      <w:tr w:rsidR="007B5502" w:rsidRPr="007B5502" w14:paraId="3C48956F" w14:textId="77777777" w:rsidTr="00904047">
        <w:trPr>
          <w:trHeight w:val="74"/>
        </w:trPr>
        <w:tc>
          <w:tcPr>
            <w:tcW w:w="25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126D3" w14:textId="77777777" w:rsidR="007B5502" w:rsidRPr="007B5502" w:rsidRDefault="007B5502" w:rsidP="007A3040">
            <w:pPr>
              <w:spacing w:after="0"/>
            </w:pPr>
            <w:r w:rsidRPr="007B5502">
              <w:t>PROTOCOL</w:t>
            </w:r>
          </w:p>
        </w:tc>
        <w:tc>
          <w:tcPr>
            <w:tcW w:w="8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B285F" w14:textId="4138FED5" w:rsidR="007B5502" w:rsidRPr="007B5502" w:rsidRDefault="007B5502" w:rsidP="007A3040">
            <w:pPr>
              <w:spacing w:after="0"/>
            </w:pPr>
            <w:r w:rsidRPr="007B5502">
              <w:t>HTTPS</w:t>
            </w:r>
          </w:p>
        </w:tc>
      </w:tr>
      <w:tr w:rsidR="007B5502" w:rsidRPr="007B5502" w14:paraId="73035B3A" w14:textId="77777777" w:rsidTr="00904047">
        <w:trPr>
          <w:trHeight w:val="47"/>
        </w:trPr>
        <w:tc>
          <w:tcPr>
            <w:tcW w:w="25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9A3C2" w14:textId="77777777" w:rsidR="007B5502" w:rsidRPr="007B5502" w:rsidRDefault="007B5502" w:rsidP="007A3040">
            <w:pPr>
              <w:spacing w:after="0"/>
            </w:pPr>
            <w:r w:rsidRPr="007B5502">
              <w:t>PATH &lt;Public Exposure&gt;</w:t>
            </w:r>
          </w:p>
        </w:tc>
        <w:tc>
          <w:tcPr>
            <w:tcW w:w="8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C1A8C" w14:textId="77777777" w:rsidR="007B5502" w:rsidRPr="007B5502" w:rsidRDefault="007B5502" w:rsidP="007A3040">
            <w:pPr>
              <w:spacing w:after="0"/>
            </w:pPr>
            <w:hyperlink r:id="rId26" w:history="1">
              <w:r w:rsidRPr="007B5502">
                <w:rPr>
                  <w:rStyle w:val="Hyperlink"/>
                </w:rPr>
                <w:t>https://apim-mw-aot-dev.azure-api.net/api/genericscheduler/scheduler/tasks</w:t>
              </w:r>
            </w:hyperlink>
            <w:r w:rsidRPr="007B5502">
              <w:t xml:space="preserve"> </w:t>
            </w:r>
          </w:p>
        </w:tc>
      </w:tr>
      <w:tr w:rsidR="007B5502" w:rsidRPr="007B5502" w14:paraId="43F9966A" w14:textId="77777777" w:rsidTr="00904047">
        <w:trPr>
          <w:trHeight w:val="61"/>
        </w:trPr>
        <w:tc>
          <w:tcPr>
            <w:tcW w:w="25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CFAF56" w14:textId="77777777" w:rsidR="007B5502" w:rsidRPr="007B5502" w:rsidRDefault="007B5502" w:rsidP="007A3040">
            <w:pPr>
              <w:spacing w:after="0"/>
            </w:pPr>
            <w:r w:rsidRPr="007B5502">
              <w:t>METHOD</w:t>
            </w:r>
          </w:p>
        </w:tc>
        <w:tc>
          <w:tcPr>
            <w:tcW w:w="8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66C67" w14:textId="4295029A" w:rsidR="007B5502" w:rsidRPr="007B5502" w:rsidRDefault="007B5502" w:rsidP="007A3040">
            <w:pPr>
              <w:spacing w:after="0"/>
            </w:pPr>
            <w:r w:rsidRPr="007B5502">
              <w:t>PUT</w:t>
            </w:r>
          </w:p>
        </w:tc>
      </w:tr>
      <w:tr w:rsidR="007B5502" w:rsidRPr="007B5502" w14:paraId="7AD22452" w14:textId="77777777" w:rsidTr="00904047">
        <w:trPr>
          <w:trHeight w:val="108"/>
        </w:trPr>
        <w:tc>
          <w:tcPr>
            <w:tcW w:w="25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C4908" w14:textId="77777777" w:rsidR="007B5502" w:rsidRPr="007B5502" w:rsidRDefault="007B5502" w:rsidP="007A3040">
            <w:pPr>
              <w:spacing w:after="0"/>
            </w:pPr>
            <w:r w:rsidRPr="007B5502">
              <w:t>CONTENT TYPE</w:t>
            </w:r>
          </w:p>
        </w:tc>
        <w:tc>
          <w:tcPr>
            <w:tcW w:w="8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AA0A8" w14:textId="77777777" w:rsidR="007B5502" w:rsidRPr="007B5502" w:rsidRDefault="007B5502" w:rsidP="007A3040">
            <w:pPr>
              <w:spacing w:after="0"/>
            </w:pPr>
            <w:r w:rsidRPr="007B5502">
              <w:t>application / json</w:t>
            </w:r>
          </w:p>
        </w:tc>
      </w:tr>
    </w:tbl>
    <w:p w14:paraId="471D461C" w14:textId="77777777" w:rsidR="007C4B6A" w:rsidRDefault="007C4B6A" w:rsidP="007729BF">
      <w:pPr>
        <w:pStyle w:val="Heading3"/>
      </w:pPr>
      <w:r>
        <w:t>Input Header</w:t>
      </w:r>
    </w:p>
    <w:tbl>
      <w:tblPr>
        <w:tblStyle w:val="TableGridLight"/>
        <w:tblW w:w="10795" w:type="dxa"/>
        <w:tblLayout w:type="fixed"/>
        <w:tblLook w:val="04A0" w:firstRow="1" w:lastRow="0" w:firstColumn="1" w:lastColumn="0" w:noHBand="0" w:noVBand="1"/>
      </w:tblPr>
      <w:tblGrid>
        <w:gridCol w:w="2542"/>
        <w:gridCol w:w="6363"/>
        <w:gridCol w:w="720"/>
        <w:gridCol w:w="1170"/>
      </w:tblGrid>
      <w:tr w:rsidR="00EF3054" w14:paraId="32497252" w14:textId="77777777" w:rsidTr="00904047">
        <w:trPr>
          <w:trHeight w:val="360"/>
        </w:trPr>
        <w:tc>
          <w:tcPr>
            <w:tcW w:w="2542" w:type="dxa"/>
            <w:shd w:val="clear" w:color="auto" w:fill="E7E6E6" w:themeFill="background2"/>
          </w:tcPr>
          <w:p w14:paraId="37368180" w14:textId="77777777" w:rsidR="00EF3054" w:rsidRDefault="00EF3054" w:rsidP="007A3040">
            <w:pPr>
              <w:spacing w:after="0"/>
            </w:pPr>
            <w:r w:rsidRPr="0387F8AB">
              <w:t>Parameter</w:t>
            </w:r>
          </w:p>
        </w:tc>
        <w:tc>
          <w:tcPr>
            <w:tcW w:w="6363" w:type="dxa"/>
            <w:shd w:val="clear" w:color="auto" w:fill="E7E6E6" w:themeFill="background2"/>
          </w:tcPr>
          <w:p w14:paraId="4112DB00" w14:textId="77777777" w:rsidR="00EF3054" w:rsidRDefault="00EF3054" w:rsidP="007A3040">
            <w:pPr>
              <w:spacing w:after="0"/>
            </w:pPr>
            <w:r w:rsidRPr="0387F8AB">
              <w:t>Description</w:t>
            </w:r>
          </w:p>
        </w:tc>
        <w:tc>
          <w:tcPr>
            <w:tcW w:w="720" w:type="dxa"/>
            <w:shd w:val="clear" w:color="auto" w:fill="E7E6E6" w:themeFill="background2"/>
          </w:tcPr>
          <w:p w14:paraId="0B685E21" w14:textId="77777777" w:rsidR="00EF3054" w:rsidRDefault="00EF3054" w:rsidP="007A3040">
            <w:pPr>
              <w:spacing w:after="0"/>
            </w:pPr>
            <w:r>
              <w:t>M/O*</w:t>
            </w:r>
          </w:p>
        </w:tc>
        <w:tc>
          <w:tcPr>
            <w:tcW w:w="1170" w:type="dxa"/>
            <w:shd w:val="clear" w:color="auto" w:fill="E7E6E6" w:themeFill="background2"/>
          </w:tcPr>
          <w:p w14:paraId="3DEFC445" w14:textId="77777777" w:rsidR="00EF3054" w:rsidRDefault="00EF3054" w:rsidP="007A3040">
            <w:pPr>
              <w:spacing w:after="0"/>
            </w:pPr>
            <w:r w:rsidRPr="0387F8AB">
              <w:t>Type</w:t>
            </w:r>
          </w:p>
        </w:tc>
      </w:tr>
      <w:tr w:rsidR="00EF3054" w:rsidRPr="00783547" w14:paraId="6E9C67E9" w14:textId="77777777" w:rsidTr="00904047">
        <w:trPr>
          <w:trHeight w:val="250"/>
        </w:trPr>
        <w:tc>
          <w:tcPr>
            <w:tcW w:w="2542" w:type="dxa"/>
          </w:tcPr>
          <w:p w14:paraId="46B372CE" w14:textId="77777777" w:rsidR="00EF3054" w:rsidRPr="00783547" w:rsidRDefault="00EF3054" w:rsidP="007A3040">
            <w:pPr>
              <w:spacing w:after="0"/>
              <w:rPr>
                <w:sz w:val="18"/>
                <w:szCs w:val="20"/>
              </w:rPr>
            </w:pPr>
            <w:r w:rsidRPr="00783547">
              <w:rPr>
                <w:sz w:val="18"/>
                <w:szCs w:val="20"/>
              </w:rPr>
              <w:t>Authorization</w:t>
            </w:r>
          </w:p>
        </w:tc>
        <w:tc>
          <w:tcPr>
            <w:tcW w:w="6363" w:type="dxa"/>
          </w:tcPr>
          <w:p w14:paraId="6D481975" w14:textId="77777777" w:rsidR="00EF3054" w:rsidRPr="00783547" w:rsidRDefault="00EF3054" w:rsidP="007A3040">
            <w:pPr>
              <w:spacing w:after="0"/>
              <w:rPr>
                <w:sz w:val="18"/>
                <w:szCs w:val="20"/>
              </w:rPr>
            </w:pPr>
            <w:r w:rsidRPr="00783547">
              <w:rPr>
                <w:sz w:val="18"/>
                <w:szCs w:val="20"/>
              </w:rPr>
              <w:t>Token acquired from Azure AD based on the user credentials for further API calls.</w:t>
            </w:r>
          </w:p>
        </w:tc>
        <w:tc>
          <w:tcPr>
            <w:tcW w:w="720" w:type="dxa"/>
          </w:tcPr>
          <w:p w14:paraId="0205886E" w14:textId="77777777" w:rsidR="00EF3054" w:rsidRPr="00783547" w:rsidRDefault="00EF3054" w:rsidP="007A3040">
            <w:pPr>
              <w:spacing w:after="0"/>
              <w:rPr>
                <w:sz w:val="18"/>
                <w:szCs w:val="20"/>
              </w:rPr>
            </w:pPr>
            <w:r w:rsidRPr="00783547">
              <w:rPr>
                <w:sz w:val="18"/>
                <w:szCs w:val="20"/>
              </w:rPr>
              <w:t>M</w:t>
            </w:r>
          </w:p>
        </w:tc>
        <w:tc>
          <w:tcPr>
            <w:tcW w:w="1170" w:type="dxa"/>
          </w:tcPr>
          <w:p w14:paraId="294F9F3B" w14:textId="77777777" w:rsidR="00EF3054" w:rsidRPr="00783547" w:rsidRDefault="00EF3054" w:rsidP="007A3040">
            <w:pPr>
              <w:spacing w:after="0"/>
              <w:rPr>
                <w:sz w:val="18"/>
                <w:szCs w:val="20"/>
              </w:rPr>
            </w:pPr>
            <w:r w:rsidRPr="00783547">
              <w:rPr>
                <w:sz w:val="18"/>
                <w:szCs w:val="20"/>
              </w:rPr>
              <w:t>String</w:t>
            </w:r>
          </w:p>
        </w:tc>
      </w:tr>
      <w:tr w:rsidR="00EF3054" w:rsidRPr="00783547" w14:paraId="41DBF4E4" w14:textId="77777777" w:rsidTr="00904047">
        <w:trPr>
          <w:trHeight w:val="54"/>
        </w:trPr>
        <w:tc>
          <w:tcPr>
            <w:tcW w:w="2542" w:type="dxa"/>
          </w:tcPr>
          <w:p w14:paraId="014B3F73" w14:textId="77777777" w:rsidR="00EF3054" w:rsidRPr="00783547" w:rsidRDefault="00EF3054" w:rsidP="007A3040">
            <w:pPr>
              <w:spacing w:after="0"/>
              <w:rPr>
                <w:sz w:val="18"/>
                <w:szCs w:val="20"/>
              </w:rPr>
            </w:pPr>
            <w:r w:rsidRPr="00783547">
              <w:rPr>
                <w:sz w:val="18"/>
                <w:szCs w:val="20"/>
              </w:rPr>
              <w:t>Content-Type</w:t>
            </w:r>
          </w:p>
        </w:tc>
        <w:tc>
          <w:tcPr>
            <w:tcW w:w="6363" w:type="dxa"/>
          </w:tcPr>
          <w:p w14:paraId="3ECDBE2C" w14:textId="77777777" w:rsidR="00EF3054" w:rsidRPr="00783547" w:rsidRDefault="00EF3054" w:rsidP="007A3040">
            <w:pPr>
              <w:spacing w:after="0"/>
              <w:rPr>
                <w:sz w:val="18"/>
                <w:szCs w:val="20"/>
              </w:rPr>
            </w:pPr>
            <w:r w:rsidRPr="00783547">
              <w:rPr>
                <w:sz w:val="18"/>
                <w:szCs w:val="20"/>
              </w:rPr>
              <w:t>Length of content. E.g.- application/json</w:t>
            </w:r>
          </w:p>
        </w:tc>
        <w:tc>
          <w:tcPr>
            <w:tcW w:w="720" w:type="dxa"/>
          </w:tcPr>
          <w:p w14:paraId="76057BF1" w14:textId="77777777" w:rsidR="00EF3054" w:rsidRPr="00783547" w:rsidRDefault="00EF3054" w:rsidP="007A3040">
            <w:pPr>
              <w:spacing w:after="0"/>
              <w:rPr>
                <w:sz w:val="18"/>
                <w:szCs w:val="20"/>
              </w:rPr>
            </w:pPr>
            <w:r w:rsidRPr="00783547">
              <w:rPr>
                <w:sz w:val="18"/>
                <w:szCs w:val="20"/>
              </w:rPr>
              <w:t>M</w:t>
            </w:r>
          </w:p>
        </w:tc>
        <w:tc>
          <w:tcPr>
            <w:tcW w:w="1170" w:type="dxa"/>
          </w:tcPr>
          <w:p w14:paraId="4B70CFAD" w14:textId="77777777" w:rsidR="00EF3054" w:rsidRPr="00783547" w:rsidRDefault="00EF3054" w:rsidP="007A3040">
            <w:pPr>
              <w:spacing w:after="0"/>
              <w:rPr>
                <w:sz w:val="18"/>
                <w:szCs w:val="20"/>
              </w:rPr>
            </w:pPr>
            <w:r w:rsidRPr="00783547">
              <w:rPr>
                <w:sz w:val="18"/>
                <w:szCs w:val="20"/>
              </w:rPr>
              <w:t>String</w:t>
            </w:r>
          </w:p>
        </w:tc>
      </w:tr>
    </w:tbl>
    <w:p w14:paraId="49177E5B" w14:textId="6BB0C009" w:rsidR="007C4B6A" w:rsidRDefault="007C4B6A" w:rsidP="007729BF">
      <w:pPr>
        <w:pStyle w:val="Heading3"/>
      </w:pPr>
      <w:r>
        <w:t xml:space="preserve">Input </w:t>
      </w:r>
      <w:r w:rsidR="00EF3054">
        <w:t>Body</w:t>
      </w:r>
    </w:p>
    <w:tbl>
      <w:tblPr>
        <w:tblStyle w:val="TableGridLight"/>
        <w:tblW w:w="10795" w:type="dxa"/>
        <w:tblLayout w:type="fixed"/>
        <w:tblLook w:val="04A0" w:firstRow="1" w:lastRow="0" w:firstColumn="1" w:lastColumn="0" w:noHBand="0" w:noVBand="1"/>
      </w:tblPr>
      <w:tblGrid>
        <w:gridCol w:w="2542"/>
        <w:gridCol w:w="6363"/>
        <w:gridCol w:w="720"/>
        <w:gridCol w:w="1170"/>
      </w:tblGrid>
      <w:tr w:rsidR="00EF3054" w14:paraId="205748E0" w14:textId="77777777" w:rsidTr="00904047">
        <w:trPr>
          <w:trHeight w:val="360"/>
        </w:trPr>
        <w:tc>
          <w:tcPr>
            <w:tcW w:w="2542" w:type="dxa"/>
            <w:shd w:val="clear" w:color="auto" w:fill="E7E6E6" w:themeFill="background2"/>
          </w:tcPr>
          <w:p w14:paraId="46553E56" w14:textId="77777777" w:rsidR="00EF3054" w:rsidRDefault="00EF3054" w:rsidP="007A3040">
            <w:pPr>
              <w:spacing w:after="0"/>
            </w:pPr>
            <w:r w:rsidRPr="0387F8AB">
              <w:t>Parameter</w:t>
            </w:r>
          </w:p>
        </w:tc>
        <w:tc>
          <w:tcPr>
            <w:tcW w:w="6363" w:type="dxa"/>
            <w:shd w:val="clear" w:color="auto" w:fill="E7E6E6" w:themeFill="background2"/>
          </w:tcPr>
          <w:p w14:paraId="4F453F56" w14:textId="77777777" w:rsidR="00EF3054" w:rsidRDefault="00EF3054" w:rsidP="007A3040">
            <w:pPr>
              <w:spacing w:after="0"/>
            </w:pPr>
            <w:r w:rsidRPr="0387F8AB">
              <w:t>Description</w:t>
            </w:r>
          </w:p>
        </w:tc>
        <w:tc>
          <w:tcPr>
            <w:tcW w:w="720" w:type="dxa"/>
            <w:shd w:val="clear" w:color="auto" w:fill="E7E6E6" w:themeFill="background2"/>
          </w:tcPr>
          <w:p w14:paraId="2E9B94C5" w14:textId="77777777" w:rsidR="00EF3054" w:rsidRDefault="00EF3054" w:rsidP="007A3040">
            <w:pPr>
              <w:spacing w:after="0"/>
            </w:pPr>
            <w:r>
              <w:t>M/O</w:t>
            </w:r>
          </w:p>
        </w:tc>
        <w:tc>
          <w:tcPr>
            <w:tcW w:w="1170" w:type="dxa"/>
            <w:shd w:val="clear" w:color="auto" w:fill="E7E6E6" w:themeFill="background2"/>
          </w:tcPr>
          <w:p w14:paraId="21A70AD5" w14:textId="77777777" w:rsidR="00EF3054" w:rsidRDefault="00EF3054" w:rsidP="007A3040">
            <w:pPr>
              <w:spacing w:after="0"/>
            </w:pPr>
            <w:r w:rsidRPr="0387F8AB">
              <w:t>Type</w:t>
            </w:r>
          </w:p>
        </w:tc>
      </w:tr>
      <w:tr w:rsidR="00EF3054" w:rsidRPr="00783547" w14:paraId="545BCABD" w14:textId="77777777" w:rsidTr="00904047">
        <w:trPr>
          <w:trHeight w:val="240"/>
        </w:trPr>
        <w:tc>
          <w:tcPr>
            <w:tcW w:w="2542" w:type="dxa"/>
          </w:tcPr>
          <w:p w14:paraId="4F937564" w14:textId="77777777" w:rsidR="00EF3054" w:rsidRPr="00783547" w:rsidRDefault="00EF3054" w:rsidP="007A3040">
            <w:pPr>
              <w:spacing w:after="0"/>
              <w:rPr>
                <w:sz w:val="18"/>
                <w:szCs w:val="20"/>
              </w:rPr>
            </w:pPr>
            <w:r w:rsidRPr="00783547">
              <w:rPr>
                <w:sz w:val="18"/>
                <w:szCs w:val="20"/>
              </w:rPr>
              <w:t>name</w:t>
            </w:r>
          </w:p>
        </w:tc>
        <w:tc>
          <w:tcPr>
            <w:tcW w:w="6363" w:type="dxa"/>
          </w:tcPr>
          <w:p w14:paraId="670B6A1F" w14:textId="77777777" w:rsidR="00EF3054" w:rsidRPr="00783547" w:rsidRDefault="00EF3054" w:rsidP="007A3040">
            <w:pPr>
              <w:spacing w:after="0"/>
              <w:rPr>
                <w:sz w:val="18"/>
                <w:szCs w:val="20"/>
              </w:rPr>
            </w:pPr>
            <w:r w:rsidRPr="00783547">
              <w:rPr>
                <w:sz w:val="18"/>
                <w:szCs w:val="20"/>
              </w:rPr>
              <w:t xml:space="preserve">Distinct name of </w:t>
            </w:r>
            <w:r>
              <w:rPr>
                <w:sz w:val="18"/>
                <w:szCs w:val="20"/>
              </w:rPr>
              <w:t xml:space="preserve">the </w:t>
            </w:r>
            <w:r w:rsidRPr="00783547">
              <w:rPr>
                <w:sz w:val="18"/>
                <w:szCs w:val="20"/>
              </w:rPr>
              <w:t>task</w:t>
            </w:r>
          </w:p>
        </w:tc>
        <w:tc>
          <w:tcPr>
            <w:tcW w:w="720" w:type="dxa"/>
          </w:tcPr>
          <w:p w14:paraId="3BF31D93" w14:textId="77777777" w:rsidR="00EF3054" w:rsidRPr="00783547" w:rsidRDefault="00EF3054" w:rsidP="007A3040">
            <w:pPr>
              <w:spacing w:after="0"/>
              <w:rPr>
                <w:sz w:val="18"/>
                <w:szCs w:val="20"/>
              </w:rPr>
            </w:pPr>
            <w:r w:rsidRPr="00783547">
              <w:rPr>
                <w:sz w:val="18"/>
                <w:szCs w:val="20"/>
              </w:rPr>
              <w:t>M</w:t>
            </w:r>
          </w:p>
        </w:tc>
        <w:tc>
          <w:tcPr>
            <w:tcW w:w="1170" w:type="dxa"/>
          </w:tcPr>
          <w:p w14:paraId="78C262F8" w14:textId="77777777" w:rsidR="00EF3054" w:rsidRPr="00783547" w:rsidRDefault="00EF3054" w:rsidP="007A3040">
            <w:pPr>
              <w:spacing w:after="0"/>
              <w:rPr>
                <w:sz w:val="18"/>
                <w:szCs w:val="20"/>
              </w:rPr>
            </w:pPr>
            <w:r w:rsidRPr="00783547">
              <w:rPr>
                <w:sz w:val="18"/>
                <w:szCs w:val="20"/>
              </w:rPr>
              <w:t>String</w:t>
            </w:r>
          </w:p>
        </w:tc>
      </w:tr>
      <w:tr w:rsidR="00EF3054" w:rsidRPr="00783547" w14:paraId="6B1BD0AF" w14:textId="77777777" w:rsidTr="00904047">
        <w:trPr>
          <w:trHeight w:val="240"/>
        </w:trPr>
        <w:tc>
          <w:tcPr>
            <w:tcW w:w="2542" w:type="dxa"/>
          </w:tcPr>
          <w:p w14:paraId="607D9E3C" w14:textId="77777777" w:rsidR="00EF3054" w:rsidRPr="00783547" w:rsidRDefault="00EF3054" w:rsidP="007A3040">
            <w:pPr>
              <w:spacing w:after="0"/>
              <w:rPr>
                <w:sz w:val="18"/>
                <w:szCs w:val="20"/>
              </w:rPr>
            </w:pPr>
            <w:r w:rsidRPr="00783547">
              <w:rPr>
                <w:sz w:val="18"/>
                <w:szCs w:val="20"/>
              </w:rPr>
              <w:t>task_id</w:t>
            </w:r>
          </w:p>
        </w:tc>
        <w:tc>
          <w:tcPr>
            <w:tcW w:w="6363" w:type="dxa"/>
          </w:tcPr>
          <w:p w14:paraId="4E2C3B03" w14:textId="77777777" w:rsidR="00EF3054" w:rsidRPr="00783547" w:rsidRDefault="00EF3054" w:rsidP="007A3040">
            <w:pPr>
              <w:spacing w:after="0"/>
              <w:rPr>
                <w:sz w:val="18"/>
                <w:szCs w:val="20"/>
              </w:rPr>
            </w:pPr>
            <w:r w:rsidRPr="00783547">
              <w:rPr>
                <w:sz w:val="18"/>
                <w:szCs w:val="20"/>
              </w:rPr>
              <w:t>Distinct id of task.</w:t>
            </w:r>
          </w:p>
        </w:tc>
        <w:tc>
          <w:tcPr>
            <w:tcW w:w="720" w:type="dxa"/>
          </w:tcPr>
          <w:p w14:paraId="11E0CC6B" w14:textId="77777777" w:rsidR="00EF3054" w:rsidRPr="00783547" w:rsidRDefault="00EF3054" w:rsidP="007A3040">
            <w:pPr>
              <w:spacing w:after="0"/>
              <w:rPr>
                <w:sz w:val="18"/>
                <w:szCs w:val="20"/>
              </w:rPr>
            </w:pPr>
            <w:r w:rsidRPr="00783547">
              <w:rPr>
                <w:sz w:val="18"/>
                <w:szCs w:val="20"/>
              </w:rPr>
              <w:t>M</w:t>
            </w:r>
          </w:p>
        </w:tc>
        <w:tc>
          <w:tcPr>
            <w:tcW w:w="1170" w:type="dxa"/>
          </w:tcPr>
          <w:p w14:paraId="780ECEAE" w14:textId="77777777" w:rsidR="00EF3054" w:rsidRPr="00783547" w:rsidRDefault="00EF3054" w:rsidP="007A3040">
            <w:pPr>
              <w:spacing w:after="0"/>
              <w:rPr>
                <w:sz w:val="18"/>
                <w:szCs w:val="20"/>
              </w:rPr>
            </w:pPr>
            <w:r w:rsidRPr="00783547">
              <w:rPr>
                <w:sz w:val="18"/>
                <w:szCs w:val="20"/>
              </w:rPr>
              <w:t>String</w:t>
            </w:r>
          </w:p>
        </w:tc>
      </w:tr>
      <w:tr w:rsidR="00EF3054" w:rsidRPr="00783547" w14:paraId="4BC3CC95" w14:textId="77777777" w:rsidTr="00904047">
        <w:trPr>
          <w:trHeight w:val="240"/>
        </w:trPr>
        <w:tc>
          <w:tcPr>
            <w:tcW w:w="2542" w:type="dxa"/>
          </w:tcPr>
          <w:p w14:paraId="2521C3EF" w14:textId="77777777" w:rsidR="00EF3054" w:rsidRPr="00783547" w:rsidRDefault="00EF3054" w:rsidP="007A3040">
            <w:pPr>
              <w:spacing w:after="0"/>
              <w:rPr>
                <w:sz w:val="18"/>
                <w:szCs w:val="20"/>
              </w:rPr>
            </w:pPr>
            <w:r w:rsidRPr="00783547">
              <w:rPr>
                <w:sz w:val="18"/>
                <w:szCs w:val="20"/>
              </w:rPr>
              <w:t>scope</w:t>
            </w:r>
          </w:p>
        </w:tc>
        <w:tc>
          <w:tcPr>
            <w:tcW w:w="6363" w:type="dxa"/>
          </w:tcPr>
          <w:p w14:paraId="1B667321" w14:textId="77777777" w:rsidR="00EF3054" w:rsidRPr="00783547" w:rsidRDefault="00EF3054" w:rsidP="007A3040">
            <w:pPr>
              <w:spacing w:after="0"/>
              <w:rPr>
                <w:sz w:val="18"/>
                <w:szCs w:val="20"/>
              </w:rPr>
            </w:pPr>
            <w:r w:rsidRPr="00783547">
              <w:rPr>
                <w:sz w:val="18"/>
                <w:szCs w:val="20"/>
              </w:rPr>
              <w:t>Scope in the message to the message broker</w:t>
            </w:r>
          </w:p>
        </w:tc>
        <w:tc>
          <w:tcPr>
            <w:tcW w:w="720" w:type="dxa"/>
          </w:tcPr>
          <w:p w14:paraId="445B8185" w14:textId="77777777" w:rsidR="00EF3054" w:rsidRPr="00783547" w:rsidRDefault="00EF3054" w:rsidP="007A3040">
            <w:pPr>
              <w:spacing w:after="0"/>
              <w:rPr>
                <w:sz w:val="18"/>
                <w:szCs w:val="20"/>
              </w:rPr>
            </w:pPr>
            <w:r w:rsidRPr="00783547">
              <w:rPr>
                <w:sz w:val="18"/>
                <w:szCs w:val="20"/>
              </w:rPr>
              <w:t>M</w:t>
            </w:r>
          </w:p>
        </w:tc>
        <w:tc>
          <w:tcPr>
            <w:tcW w:w="1170" w:type="dxa"/>
          </w:tcPr>
          <w:p w14:paraId="05849E91" w14:textId="77777777" w:rsidR="00EF3054" w:rsidRPr="00783547" w:rsidRDefault="00EF3054" w:rsidP="007A3040">
            <w:pPr>
              <w:spacing w:after="0"/>
              <w:rPr>
                <w:sz w:val="18"/>
                <w:szCs w:val="20"/>
              </w:rPr>
            </w:pPr>
            <w:r w:rsidRPr="00783547">
              <w:rPr>
                <w:sz w:val="18"/>
                <w:szCs w:val="20"/>
              </w:rPr>
              <w:t>String</w:t>
            </w:r>
          </w:p>
        </w:tc>
      </w:tr>
      <w:tr w:rsidR="00EF3054" w:rsidRPr="00783547" w14:paraId="5AA07B6E" w14:textId="77777777" w:rsidTr="00904047">
        <w:trPr>
          <w:trHeight w:val="240"/>
        </w:trPr>
        <w:tc>
          <w:tcPr>
            <w:tcW w:w="2542" w:type="dxa"/>
          </w:tcPr>
          <w:p w14:paraId="318C5AE7" w14:textId="77777777" w:rsidR="00EF3054" w:rsidRPr="00783547" w:rsidRDefault="00EF3054" w:rsidP="007A3040">
            <w:pPr>
              <w:spacing w:after="0"/>
              <w:rPr>
                <w:sz w:val="18"/>
                <w:szCs w:val="20"/>
              </w:rPr>
            </w:pPr>
            <w:r w:rsidRPr="00783547">
              <w:rPr>
                <w:sz w:val="18"/>
                <w:szCs w:val="20"/>
              </w:rPr>
              <w:t>scheduling_exp/type</w:t>
            </w:r>
          </w:p>
        </w:tc>
        <w:tc>
          <w:tcPr>
            <w:tcW w:w="6363" w:type="dxa"/>
          </w:tcPr>
          <w:p w14:paraId="70882389" w14:textId="77777777" w:rsidR="00EF3054" w:rsidRPr="00783547" w:rsidRDefault="00EF3054" w:rsidP="007A3040">
            <w:pPr>
              <w:spacing w:after="0"/>
              <w:rPr>
                <w:sz w:val="18"/>
                <w:szCs w:val="20"/>
              </w:rPr>
            </w:pPr>
            <w:r w:rsidRPr="00783547">
              <w:rPr>
                <w:sz w:val="18"/>
                <w:szCs w:val="20"/>
              </w:rPr>
              <w:t xml:space="preserve">Scheduler Task type </w:t>
            </w:r>
          </w:p>
        </w:tc>
        <w:tc>
          <w:tcPr>
            <w:tcW w:w="720" w:type="dxa"/>
          </w:tcPr>
          <w:p w14:paraId="31C833E2" w14:textId="77777777" w:rsidR="00EF3054" w:rsidRPr="00783547" w:rsidRDefault="00EF3054" w:rsidP="007A3040">
            <w:pPr>
              <w:spacing w:after="0"/>
              <w:rPr>
                <w:sz w:val="18"/>
                <w:szCs w:val="20"/>
              </w:rPr>
            </w:pPr>
            <w:r w:rsidRPr="00783547">
              <w:rPr>
                <w:sz w:val="18"/>
                <w:szCs w:val="20"/>
              </w:rPr>
              <w:t>M</w:t>
            </w:r>
          </w:p>
        </w:tc>
        <w:tc>
          <w:tcPr>
            <w:tcW w:w="1170" w:type="dxa"/>
          </w:tcPr>
          <w:p w14:paraId="687B3B58" w14:textId="77777777" w:rsidR="00EF3054" w:rsidRPr="00783547" w:rsidRDefault="00EF3054" w:rsidP="007A3040">
            <w:pPr>
              <w:spacing w:after="0"/>
              <w:rPr>
                <w:sz w:val="18"/>
                <w:szCs w:val="20"/>
              </w:rPr>
            </w:pPr>
            <w:r w:rsidRPr="00783547">
              <w:rPr>
                <w:sz w:val="18"/>
                <w:szCs w:val="20"/>
              </w:rPr>
              <w:t>String</w:t>
            </w:r>
          </w:p>
        </w:tc>
      </w:tr>
      <w:tr w:rsidR="00EF3054" w:rsidRPr="00783547" w14:paraId="2E50F65E" w14:textId="77777777" w:rsidTr="00904047">
        <w:trPr>
          <w:trHeight w:val="240"/>
        </w:trPr>
        <w:tc>
          <w:tcPr>
            <w:tcW w:w="2542" w:type="dxa"/>
          </w:tcPr>
          <w:p w14:paraId="59AC0A58" w14:textId="77777777" w:rsidR="00EF3054" w:rsidRPr="00783547" w:rsidRDefault="00EF3054" w:rsidP="007A3040">
            <w:pPr>
              <w:spacing w:after="0"/>
              <w:rPr>
                <w:sz w:val="18"/>
                <w:szCs w:val="20"/>
              </w:rPr>
            </w:pPr>
            <w:r w:rsidRPr="00783547">
              <w:rPr>
                <w:sz w:val="18"/>
                <w:szCs w:val="20"/>
              </w:rPr>
              <w:t>scheduling_exp/value</w:t>
            </w:r>
          </w:p>
        </w:tc>
        <w:tc>
          <w:tcPr>
            <w:tcW w:w="6363" w:type="dxa"/>
          </w:tcPr>
          <w:p w14:paraId="3815B493" w14:textId="77777777" w:rsidR="00EF3054" w:rsidRPr="00783547" w:rsidRDefault="00EF3054" w:rsidP="007A3040">
            <w:pPr>
              <w:spacing w:after="0"/>
              <w:rPr>
                <w:color w:val="000000" w:themeColor="text1"/>
                <w:sz w:val="18"/>
                <w:szCs w:val="20"/>
              </w:rPr>
            </w:pPr>
            <w:r w:rsidRPr="00783547">
              <w:rPr>
                <w:sz w:val="18"/>
                <w:szCs w:val="20"/>
              </w:rPr>
              <w:t>Value of scheduling expression based on its type </w:t>
            </w:r>
          </w:p>
        </w:tc>
        <w:tc>
          <w:tcPr>
            <w:tcW w:w="720" w:type="dxa"/>
          </w:tcPr>
          <w:p w14:paraId="33BD46BE" w14:textId="77777777" w:rsidR="00EF3054" w:rsidRPr="00783547" w:rsidRDefault="00EF3054" w:rsidP="007A3040">
            <w:pPr>
              <w:spacing w:after="0"/>
              <w:rPr>
                <w:sz w:val="18"/>
                <w:szCs w:val="20"/>
              </w:rPr>
            </w:pPr>
            <w:r w:rsidRPr="00783547">
              <w:rPr>
                <w:sz w:val="18"/>
                <w:szCs w:val="20"/>
              </w:rPr>
              <w:t>M</w:t>
            </w:r>
          </w:p>
        </w:tc>
        <w:tc>
          <w:tcPr>
            <w:tcW w:w="1170" w:type="dxa"/>
          </w:tcPr>
          <w:p w14:paraId="7F4FAA9B" w14:textId="77777777" w:rsidR="00EF3054" w:rsidRPr="00783547" w:rsidRDefault="00EF3054" w:rsidP="007A3040">
            <w:pPr>
              <w:spacing w:after="0"/>
              <w:rPr>
                <w:sz w:val="18"/>
                <w:szCs w:val="20"/>
              </w:rPr>
            </w:pPr>
            <w:r w:rsidRPr="00783547">
              <w:rPr>
                <w:sz w:val="18"/>
                <w:szCs w:val="20"/>
              </w:rPr>
              <w:t>String</w:t>
            </w:r>
          </w:p>
        </w:tc>
      </w:tr>
      <w:tr w:rsidR="00EF3054" w:rsidRPr="00783547" w14:paraId="71AF5752" w14:textId="77777777" w:rsidTr="00904047">
        <w:trPr>
          <w:trHeight w:val="240"/>
        </w:trPr>
        <w:tc>
          <w:tcPr>
            <w:tcW w:w="2542" w:type="dxa"/>
          </w:tcPr>
          <w:p w14:paraId="730849F0" w14:textId="77777777" w:rsidR="00EF3054" w:rsidRPr="00783547" w:rsidRDefault="00EF3054" w:rsidP="007A3040">
            <w:pPr>
              <w:spacing w:after="0"/>
              <w:rPr>
                <w:sz w:val="18"/>
                <w:szCs w:val="20"/>
              </w:rPr>
            </w:pPr>
            <w:r w:rsidRPr="00783547">
              <w:rPr>
                <w:sz w:val="18"/>
                <w:szCs w:val="20"/>
              </w:rPr>
              <w:t>scheduling_exp/ instant_trigger</w:t>
            </w:r>
          </w:p>
        </w:tc>
        <w:tc>
          <w:tcPr>
            <w:tcW w:w="6363" w:type="dxa"/>
          </w:tcPr>
          <w:p w14:paraId="20097B91" w14:textId="77777777" w:rsidR="00EF3054" w:rsidRPr="00783547" w:rsidRDefault="00EF3054" w:rsidP="007A3040">
            <w:pPr>
              <w:spacing w:after="0"/>
              <w:rPr>
                <w:color w:val="000000" w:themeColor="text1"/>
                <w:sz w:val="18"/>
                <w:szCs w:val="20"/>
              </w:rPr>
            </w:pPr>
            <w:r w:rsidRPr="00783547">
              <w:rPr>
                <w:sz w:val="18"/>
                <w:szCs w:val="20"/>
              </w:rPr>
              <w:t>Flag for instant trigger functionality</w:t>
            </w:r>
          </w:p>
        </w:tc>
        <w:tc>
          <w:tcPr>
            <w:tcW w:w="720" w:type="dxa"/>
          </w:tcPr>
          <w:p w14:paraId="26D63B6D" w14:textId="77777777" w:rsidR="00EF3054" w:rsidRPr="00783547" w:rsidRDefault="00EF3054" w:rsidP="007A3040">
            <w:pPr>
              <w:spacing w:after="0"/>
              <w:rPr>
                <w:sz w:val="18"/>
                <w:szCs w:val="20"/>
              </w:rPr>
            </w:pPr>
            <w:r w:rsidRPr="00783547">
              <w:rPr>
                <w:sz w:val="18"/>
                <w:szCs w:val="20"/>
              </w:rPr>
              <w:t>O</w:t>
            </w:r>
          </w:p>
        </w:tc>
        <w:tc>
          <w:tcPr>
            <w:tcW w:w="1170" w:type="dxa"/>
          </w:tcPr>
          <w:p w14:paraId="03B27E99" w14:textId="77777777" w:rsidR="00EF3054" w:rsidRPr="00783547" w:rsidRDefault="00EF3054" w:rsidP="007A3040">
            <w:pPr>
              <w:spacing w:after="0"/>
              <w:rPr>
                <w:sz w:val="18"/>
                <w:szCs w:val="20"/>
              </w:rPr>
            </w:pPr>
            <w:r w:rsidRPr="00783547">
              <w:rPr>
                <w:sz w:val="18"/>
                <w:szCs w:val="20"/>
              </w:rPr>
              <w:t>Boolean</w:t>
            </w:r>
          </w:p>
        </w:tc>
      </w:tr>
      <w:tr w:rsidR="00EF3054" w:rsidRPr="00783547" w14:paraId="5202E96E" w14:textId="77777777" w:rsidTr="00904047">
        <w:trPr>
          <w:trHeight w:val="240"/>
        </w:trPr>
        <w:tc>
          <w:tcPr>
            <w:tcW w:w="2542" w:type="dxa"/>
          </w:tcPr>
          <w:p w14:paraId="6EB5D747" w14:textId="77777777" w:rsidR="00EF3054" w:rsidRPr="00783547" w:rsidRDefault="00EF3054" w:rsidP="007A3040">
            <w:pPr>
              <w:spacing w:after="0"/>
              <w:rPr>
                <w:sz w:val="18"/>
                <w:szCs w:val="20"/>
              </w:rPr>
            </w:pPr>
            <w:r w:rsidRPr="00783547">
              <w:rPr>
                <w:sz w:val="18"/>
                <w:szCs w:val="20"/>
              </w:rPr>
              <w:t>description</w:t>
            </w:r>
          </w:p>
        </w:tc>
        <w:tc>
          <w:tcPr>
            <w:tcW w:w="6363" w:type="dxa"/>
          </w:tcPr>
          <w:p w14:paraId="5110AD9C" w14:textId="77777777" w:rsidR="00EF3054" w:rsidRPr="00783547" w:rsidRDefault="00EF3054" w:rsidP="007A3040">
            <w:pPr>
              <w:spacing w:after="0"/>
              <w:rPr>
                <w:sz w:val="18"/>
                <w:szCs w:val="20"/>
              </w:rPr>
            </w:pPr>
            <w:r w:rsidRPr="00783547">
              <w:rPr>
                <w:sz w:val="18"/>
                <w:szCs w:val="20"/>
              </w:rPr>
              <w:t>Description as per user requirement</w:t>
            </w:r>
          </w:p>
        </w:tc>
        <w:tc>
          <w:tcPr>
            <w:tcW w:w="720" w:type="dxa"/>
          </w:tcPr>
          <w:p w14:paraId="07E12C64" w14:textId="77777777" w:rsidR="00EF3054" w:rsidRPr="00783547" w:rsidRDefault="00EF3054" w:rsidP="007A3040">
            <w:pPr>
              <w:spacing w:after="0"/>
              <w:rPr>
                <w:sz w:val="18"/>
                <w:szCs w:val="20"/>
              </w:rPr>
            </w:pPr>
            <w:r w:rsidRPr="00783547">
              <w:rPr>
                <w:sz w:val="18"/>
                <w:szCs w:val="20"/>
              </w:rPr>
              <w:t>M</w:t>
            </w:r>
          </w:p>
        </w:tc>
        <w:tc>
          <w:tcPr>
            <w:tcW w:w="1170" w:type="dxa"/>
          </w:tcPr>
          <w:p w14:paraId="6470AF53" w14:textId="77777777" w:rsidR="00EF3054" w:rsidRPr="00783547" w:rsidRDefault="00EF3054" w:rsidP="007A3040">
            <w:pPr>
              <w:spacing w:after="0"/>
              <w:rPr>
                <w:sz w:val="18"/>
                <w:szCs w:val="20"/>
              </w:rPr>
            </w:pPr>
            <w:r w:rsidRPr="00783547">
              <w:rPr>
                <w:sz w:val="18"/>
                <w:szCs w:val="20"/>
              </w:rPr>
              <w:t>String</w:t>
            </w:r>
          </w:p>
        </w:tc>
      </w:tr>
      <w:tr w:rsidR="00EF3054" w:rsidRPr="00783547" w14:paraId="094076A0" w14:textId="77777777" w:rsidTr="00904047">
        <w:trPr>
          <w:trHeight w:val="240"/>
        </w:trPr>
        <w:tc>
          <w:tcPr>
            <w:tcW w:w="2542" w:type="dxa"/>
          </w:tcPr>
          <w:p w14:paraId="54C1F87A" w14:textId="77777777" w:rsidR="00EF3054" w:rsidRPr="00783547" w:rsidRDefault="00EF3054" w:rsidP="007A3040">
            <w:pPr>
              <w:spacing w:after="0"/>
              <w:rPr>
                <w:sz w:val="18"/>
                <w:szCs w:val="20"/>
              </w:rPr>
            </w:pPr>
            <w:r w:rsidRPr="00783547">
              <w:rPr>
                <w:sz w:val="18"/>
                <w:szCs w:val="20"/>
              </w:rPr>
              <w:t>parameters</w:t>
            </w:r>
          </w:p>
        </w:tc>
        <w:tc>
          <w:tcPr>
            <w:tcW w:w="6363" w:type="dxa"/>
          </w:tcPr>
          <w:p w14:paraId="30664028" w14:textId="77777777" w:rsidR="00EF3054" w:rsidRPr="00783547" w:rsidRDefault="00EF3054" w:rsidP="007A3040">
            <w:pPr>
              <w:spacing w:after="0"/>
              <w:rPr>
                <w:sz w:val="18"/>
                <w:szCs w:val="20"/>
              </w:rPr>
            </w:pPr>
            <w:r w:rsidRPr="00783547">
              <w:rPr>
                <w:sz w:val="18"/>
                <w:szCs w:val="20"/>
              </w:rPr>
              <w:t>Parameters as user requirement</w:t>
            </w:r>
          </w:p>
        </w:tc>
        <w:tc>
          <w:tcPr>
            <w:tcW w:w="720" w:type="dxa"/>
          </w:tcPr>
          <w:p w14:paraId="5DB7FE38" w14:textId="77777777" w:rsidR="00EF3054" w:rsidRPr="00783547" w:rsidRDefault="00EF3054" w:rsidP="007A3040">
            <w:pPr>
              <w:spacing w:after="0"/>
              <w:rPr>
                <w:sz w:val="18"/>
                <w:szCs w:val="20"/>
              </w:rPr>
            </w:pPr>
            <w:r w:rsidRPr="00783547">
              <w:rPr>
                <w:sz w:val="18"/>
                <w:szCs w:val="20"/>
              </w:rPr>
              <w:t>M</w:t>
            </w:r>
          </w:p>
        </w:tc>
        <w:tc>
          <w:tcPr>
            <w:tcW w:w="1170" w:type="dxa"/>
          </w:tcPr>
          <w:p w14:paraId="76A09351" w14:textId="77777777" w:rsidR="00EF3054" w:rsidRPr="00783547" w:rsidRDefault="00EF3054" w:rsidP="007A3040">
            <w:pPr>
              <w:spacing w:after="0"/>
              <w:rPr>
                <w:sz w:val="18"/>
                <w:szCs w:val="20"/>
              </w:rPr>
            </w:pPr>
            <w:r w:rsidRPr="00783547">
              <w:rPr>
                <w:sz w:val="18"/>
                <w:szCs w:val="20"/>
              </w:rPr>
              <w:t>String</w:t>
            </w:r>
          </w:p>
        </w:tc>
      </w:tr>
    </w:tbl>
    <w:p w14:paraId="25574F43" w14:textId="77777777" w:rsidR="007C4B6A" w:rsidRDefault="007C4B6A" w:rsidP="007729BF">
      <w:pPr>
        <w:pStyle w:val="Heading3"/>
      </w:pPr>
      <w:r>
        <w:t>Output Header</w:t>
      </w:r>
    </w:p>
    <w:tbl>
      <w:tblPr>
        <w:tblStyle w:val="TableGridLight"/>
        <w:tblW w:w="10795" w:type="dxa"/>
        <w:tblLayout w:type="fixed"/>
        <w:tblLook w:val="04A0" w:firstRow="1" w:lastRow="0" w:firstColumn="1" w:lastColumn="0" w:noHBand="0" w:noVBand="1"/>
      </w:tblPr>
      <w:tblGrid>
        <w:gridCol w:w="2515"/>
        <w:gridCol w:w="7110"/>
        <w:gridCol w:w="1170"/>
      </w:tblGrid>
      <w:tr w:rsidR="00EF3054" w14:paraId="39CD1EA8" w14:textId="77777777" w:rsidTr="0074718E">
        <w:trPr>
          <w:trHeight w:val="194"/>
        </w:trPr>
        <w:tc>
          <w:tcPr>
            <w:tcW w:w="2515" w:type="dxa"/>
            <w:shd w:val="clear" w:color="auto" w:fill="E7E6E6" w:themeFill="background2"/>
          </w:tcPr>
          <w:p w14:paraId="56D20494" w14:textId="77777777" w:rsidR="00EF3054" w:rsidRDefault="00EF3054" w:rsidP="007A3040">
            <w:pPr>
              <w:spacing w:after="0"/>
            </w:pPr>
            <w:r w:rsidRPr="0387F8AB">
              <w:t>Parameter</w:t>
            </w:r>
          </w:p>
        </w:tc>
        <w:tc>
          <w:tcPr>
            <w:tcW w:w="7110" w:type="dxa"/>
            <w:shd w:val="clear" w:color="auto" w:fill="E7E6E6" w:themeFill="background2"/>
          </w:tcPr>
          <w:p w14:paraId="520683C5" w14:textId="77777777" w:rsidR="00EF3054" w:rsidRDefault="00EF3054" w:rsidP="007A3040">
            <w:pPr>
              <w:spacing w:after="0"/>
            </w:pPr>
            <w:r w:rsidRPr="0387F8AB">
              <w:t>Description</w:t>
            </w:r>
          </w:p>
        </w:tc>
        <w:tc>
          <w:tcPr>
            <w:tcW w:w="1170" w:type="dxa"/>
            <w:shd w:val="clear" w:color="auto" w:fill="E7E6E6" w:themeFill="background2"/>
          </w:tcPr>
          <w:p w14:paraId="5EFA0CE2" w14:textId="77777777" w:rsidR="00EF3054" w:rsidRDefault="00EF3054" w:rsidP="007A3040">
            <w:pPr>
              <w:spacing w:after="0"/>
            </w:pPr>
            <w:r w:rsidRPr="0387F8AB">
              <w:t>Type</w:t>
            </w:r>
          </w:p>
        </w:tc>
      </w:tr>
      <w:tr w:rsidR="00EF3054" w:rsidRPr="00783547" w14:paraId="163FDB39" w14:textId="77777777" w:rsidTr="0074718E">
        <w:trPr>
          <w:trHeight w:val="53"/>
        </w:trPr>
        <w:tc>
          <w:tcPr>
            <w:tcW w:w="2515" w:type="dxa"/>
          </w:tcPr>
          <w:p w14:paraId="0D1DE3BC" w14:textId="77777777" w:rsidR="00EF3054" w:rsidRPr="00783547" w:rsidRDefault="00EF3054" w:rsidP="007A3040">
            <w:pPr>
              <w:spacing w:after="0"/>
              <w:rPr>
                <w:sz w:val="18"/>
                <w:szCs w:val="20"/>
              </w:rPr>
            </w:pPr>
            <w:r w:rsidRPr="00783547">
              <w:rPr>
                <w:sz w:val="18"/>
                <w:szCs w:val="20"/>
              </w:rPr>
              <w:t>Server</w:t>
            </w:r>
          </w:p>
        </w:tc>
        <w:tc>
          <w:tcPr>
            <w:tcW w:w="7110" w:type="dxa"/>
          </w:tcPr>
          <w:p w14:paraId="4EB64876" w14:textId="77777777" w:rsidR="00EF3054" w:rsidRPr="00783547" w:rsidRDefault="00EF3054" w:rsidP="0074718E">
            <w:pPr>
              <w:spacing w:after="0"/>
              <w:jc w:val="left"/>
              <w:rPr>
                <w:sz w:val="18"/>
                <w:szCs w:val="20"/>
              </w:rPr>
            </w:pPr>
            <w:r w:rsidRPr="00783547">
              <w:rPr>
                <w:sz w:val="18"/>
                <w:szCs w:val="20"/>
              </w:rPr>
              <w:t>Contains information about how the server handles requests [e.g., Werkzeug/2.1.2 Python/3.9.7]</w:t>
            </w:r>
          </w:p>
        </w:tc>
        <w:tc>
          <w:tcPr>
            <w:tcW w:w="1170" w:type="dxa"/>
          </w:tcPr>
          <w:p w14:paraId="4206B44E" w14:textId="77777777" w:rsidR="00EF3054" w:rsidRPr="00783547" w:rsidRDefault="00EF3054" w:rsidP="007A3040">
            <w:pPr>
              <w:spacing w:after="0"/>
              <w:rPr>
                <w:sz w:val="18"/>
                <w:szCs w:val="20"/>
              </w:rPr>
            </w:pPr>
            <w:r w:rsidRPr="00783547">
              <w:rPr>
                <w:sz w:val="18"/>
                <w:szCs w:val="20"/>
              </w:rPr>
              <w:t>String</w:t>
            </w:r>
          </w:p>
        </w:tc>
      </w:tr>
      <w:tr w:rsidR="00EF3054" w:rsidRPr="00783547" w14:paraId="0A850415" w14:textId="77777777" w:rsidTr="0074718E">
        <w:trPr>
          <w:trHeight w:val="53"/>
        </w:trPr>
        <w:tc>
          <w:tcPr>
            <w:tcW w:w="2515" w:type="dxa"/>
          </w:tcPr>
          <w:p w14:paraId="2AC9C6BE" w14:textId="77777777" w:rsidR="00EF3054" w:rsidRPr="00783547" w:rsidRDefault="00EF3054" w:rsidP="007A3040">
            <w:pPr>
              <w:spacing w:after="0"/>
              <w:rPr>
                <w:sz w:val="18"/>
                <w:szCs w:val="20"/>
              </w:rPr>
            </w:pPr>
            <w:r w:rsidRPr="00783547">
              <w:rPr>
                <w:sz w:val="18"/>
                <w:szCs w:val="20"/>
              </w:rPr>
              <w:t>Content-Type</w:t>
            </w:r>
          </w:p>
        </w:tc>
        <w:tc>
          <w:tcPr>
            <w:tcW w:w="7110" w:type="dxa"/>
          </w:tcPr>
          <w:p w14:paraId="19DA20DF" w14:textId="77777777" w:rsidR="00EF3054" w:rsidRPr="00783547" w:rsidRDefault="00EF3054" w:rsidP="007A3040">
            <w:pPr>
              <w:spacing w:after="0"/>
              <w:rPr>
                <w:sz w:val="18"/>
                <w:szCs w:val="20"/>
              </w:rPr>
            </w:pPr>
            <w:r w:rsidRPr="00783547">
              <w:rPr>
                <w:sz w:val="18"/>
                <w:szCs w:val="20"/>
              </w:rPr>
              <w:t>Length of the content</w:t>
            </w:r>
          </w:p>
        </w:tc>
        <w:tc>
          <w:tcPr>
            <w:tcW w:w="1170" w:type="dxa"/>
          </w:tcPr>
          <w:p w14:paraId="602BC72D" w14:textId="77777777" w:rsidR="00EF3054" w:rsidRPr="00783547" w:rsidRDefault="00EF3054" w:rsidP="007A3040">
            <w:pPr>
              <w:spacing w:after="0"/>
              <w:rPr>
                <w:sz w:val="18"/>
                <w:szCs w:val="20"/>
              </w:rPr>
            </w:pPr>
            <w:r w:rsidRPr="00783547">
              <w:rPr>
                <w:sz w:val="18"/>
                <w:szCs w:val="20"/>
              </w:rPr>
              <w:t>String</w:t>
            </w:r>
          </w:p>
        </w:tc>
      </w:tr>
      <w:tr w:rsidR="00EF3054" w:rsidRPr="00783547" w14:paraId="0A0B6BE1" w14:textId="77777777" w:rsidTr="0074718E">
        <w:trPr>
          <w:trHeight w:val="53"/>
        </w:trPr>
        <w:tc>
          <w:tcPr>
            <w:tcW w:w="2515" w:type="dxa"/>
          </w:tcPr>
          <w:p w14:paraId="2BFA6156" w14:textId="77777777" w:rsidR="00EF3054" w:rsidRPr="00783547" w:rsidRDefault="00EF3054" w:rsidP="007A3040">
            <w:pPr>
              <w:spacing w:after="0"/>
              <w:rPr>
                <w:sz w:val="18"/>
                <w:szCs w:val="20"/>
              </w:rPr>
            </w:pPr>
            <w:r w:rsidRPr="00783547">
              <w:rPr>
                <w:sz w:val="18"/>
                <w:szCs w:val="20"/>
              </w:rPr>
              <w:t>Date</w:t>
            </w:r>
          </w:p>
        </w:tc>
        <w:tc>
          <w:tcPr>
            <w:tcW w:w="7110" w:type="dxa"/>
          </w:tcPr>
          <w:p w14:paraId="3F74F390" w14:textId="77777777" w:rsidR="00EF3054" w:rsidRPr="00783547" w:rsidRDefault="00EF3054" w:rsidP="007A3040">
            <w:pPr>
              <w:spacing w:after="0"/>
              <w:rPr>
                <w:sz w:val="18"/>
                <w:szCs w:val="20"/>
              </w:rPr>
            </w:pPr>
            <w:r w:rsidRPr="00783547">
              <w:rPr>
                <w:sz w:val="18"/>
                <w:szCs w:val="20"/>
              </w:rPr>
              <w:t>Date of operation execution e.g. - [Tue, 17 May 2022 06:30:16 GMT]</w:t>
            </w:r>
          </w:p>
        </w:tc>
        <w:tc>
          <w:tcPr>
            <w:tcW w:w="1170" w:type="dxa"/>
          </w:tcPr>
          <w:p w14:paraId="04B0B48E" w14:textId="77777777" w:rsidR="00EF3054" w:rsidRPr="00783547" w:rsidRDefault="00EF3054" w:rsidP="007A3040">
            <w:pPr>
              <w:spacing w:after="0"/>
              <w:rPr>
                <w:sz w:val="18"/>
                <w:szCs w:val="20"/>
              </w:rPr>
            </w:pPr>
            <w:r w:rsidRPr="00783547">
              <w:rPr>
                <w:sz w:val="18"/>
                <w:szCs w:val="20"/>
              </w:rPr>
              <w:t>Datetime</w:t>
            </w:r>
          </w:p>
        </w:tc>
      </w:tr>
      <w:tr w:rsidR="00EF3054" w:rsidRPr="00783547" w14:paraId="3E4C36DC" w14:textId="77777777" w:rsidTr="0074718E">
        <w:trPr>
          <w:trHeight w:val="53"/>
        </w:trPr>
        <w:tc>
          <w:tcPr>
            <w:tcW w:w="2515" w:type="dxa"/>
          </w:tcPr>
          <w:p w14:paraId="7336445E" w14:textId="77777777" w:rsidR="00EF3054" w:rsidRPr="00783547" w:rsidRDefault="00EF3054" w:rsidP="007A3040">
            <w:pPr>
              <w:spacing w:after="0"/>
              <w:rPr>
                <w:sz w:val="18"/>
                <w:szCs w:val="20"/>
              </w:rPr>
            </w:pPr>
            <w:r w:rsidRPr="00783547">
              <w:rPr>
                <w:sz w:val="18"/>
                <w:szCs w:val="20"/>
              </w:rPr>
              <w:t>Content-Length</w:t>
            </w:r>
          </w:p>
        </w:tc>
        <w:tc>
          <w:tcPr>
            <w:tcW w:w="7110" w:type="dxa"/>
          </w:tcPr>
          <w:p w14:paraId="03E9BBBE" w14:textId="77777777" w:rsidR="00EF3054" w:rsidRPr="00783547" w:rsidRDefault="00EF3054" w:rsidP="007A3040">
            <w:pPr>
              <w:spacing w:after="0"/>
              <w:rPr>
                <w:sz w:val="18"/>
                <w:szCs w:val="20"/>
              </w:rPr>
            </w:pPr>
            <w:r w:rsidRPr="00783547">
              <w:rPr>
                <w:sz w:val="18"/>
                <w:szCs w:val="20"/>
              </w:rPr>
              <w:t>Length of the content</w:t>
            </w:r>
          </w:p>
        </w:tc>
        <w:tc>
          <w:tcPr>
            <w:tcW w:w="1170" w:type="dxa"/>
          </w:tcPr>
          <w:p w14:paraId="38D42996" w14:textId="77777777" w:rsidR="00EF3054" w:rsidRPr="00783547" w:rsidRDefault="00EF3054" w:rsidP="007A3040">
            <w:pPr>
              <w:spacing w:after="0"/>
              <w:rPr>
                <w:sz w:val="18"/>
                <w:szCs w:val="20"/>
              </w:rPr>
            </w:pPr>
            <w:r w:rsidRPr="00783547">
              <w:rPr>
                <w:sz w:val="18"/>
                <w:szCs w:val="20"/>
              </w:rPr>
              <w:t>Bytes</w:t>
            </w:r>
          </w:p>
        </w:tc>
      </w:tr>
    </w:tbl>
    <w:p w14:paraId="21888DE4" w14:textId="77777777" w:rsidR="007C4B6A" w:rsidRDefault="007C4B6A" w:rsidP="007729BF">
      <w:pPr>
        <w:pStyle w:val="Heading3"/>
      </w:pPr>
      <w:r>
        <w:t>Output Body</w:t>
      </w:r>
    </w:p>
    <w:tbl>
      <w:tblPr>
        <w:tblStyle w:val="TableGridLight"/>
        <w:tblW w:w="10779" w:type="dxa"/>
        <w:tblLayout w:type="fixed"/>
        <w:tblLook w:val="04A0" w:firstRow="1" w:lastRow="0" w:firstColumn="1" w:lastColumn="0" w:noHBand="0" w:noVBand="1"/>
      </w:tblPr>
      <w:tblGrid>
        <w:gridCol w:w="2511"/>
        <w:gridCol w:w="7100"/>
        <w:gridCol w:w="1168"/>
      </w:tblGrid>
      <w:tr w:rsidR="00EF3054" w14:paraId="3739B3D3" w14:textId="77777777" w:rsidTr="0074718E">
        <w:trPr>
          <w:trHeight w:val="49"/>
        </w:trPr>
        <w:tc>
          <w:tcPr>
            <w:tcW w:w="2511" w:type="dxa"/>
            <w:shd w:val="clear" w:color="auto" w:fill="E7E6E6" w:themeFill="background2"/>
          </w:tcPr>
          <w:p w14:paraId="4C296EEA" w14:textId="77777777" w:rsidR="00EF3054" w:rsidRDefault="00EF3054" w:rsidP="007A3040">
            <w:pPr>
              <w:spacing w:after="0"/>
            </w:pPr>
            <w:r w:rsidRPr="0387F8AB">
              <w:t>Parameter</w:t>
            </w:r>
          </w:p>
        </w:tc>
        <w:tc>
          <w:tcPr>
            <w:tcW w:w="7100" w:type="dxa"/>
            <w:shd w:val="clear" w:color="auto" w:fill="E7E6E6" w:themeFill="background2"/>
          </w:tcPr>
          <w:p w14:paraId="6C90F5C0" w14:textId="77777777" w:rsidR="00EF3054" w:rsidRDefault="00EF3054" w:rsidP="007A3040">
            <w:pPr>
              <w:spacing w:after="0"/>
            </w:pPr>
            <w:r w:rsidRPr="0387F8AB">
              <w:t>Description</w:t>
            </w:r>
          </w:p>
        </w:tc>
        <w:tc>
          <w:tcPr>
            <w:tcW w:w="1168" w:type="dxa"/>
            <w:shd w:val="clear" w:color="auto" w:fill="E7E6E6" w:themeFill="background2"/>
          </w:tcPr>
          <w:p w14:paraId="1030B26D" w14:textId="77777777" w:rsidR="00EF3054" w:rsidRDefault="00EF3054" w:rsidP="007A3040">
            <w:pPr>
              <w:spacing w:after="0"/>
            </w:pPr>
            <w:r w:rsidRPr="0387F8AB">
              <w:t>Type</w:t>
            </w:r>
          </w:p>
        </w:tc>
      </w:tr>
      <w:tr w:rsidR="00EF3054" w:rsidRPr="00783547" w14:paraId="63A48FE6" w14:textId="77777777" w:rsidTr="0074718E">
        <w:trPr>
          <w:trHeight w:val="262"/>
        </w:trPr>
        <w:tc>
          <w:tcPr>
            <w:tcW w:w="2511" w:type="dxa"/>
          </w:tcPr>
          <w:p w14:paraId="3BB47048" w14:textId="77777777" w:rsidR="00EF3054" w:rsidRPr="00783547" w:rsidRDefault="00EF3054" w:rsidP="007A3040">
            <w:pPr>
              <w:spacing w:after="0"/>
              <w:rPr>
                <w:sz w:val="18"/>
                <w:szCs w:val="20"/>
              </w:rPr>
            </w:pPr>
            <w:r w:rsidRPr="00783547">
              <w:rPr>
                <w:sz w:val="18"/>
                <w:szCs w:val="20"/>
              </w:rPr>
              <w:t>creation_date</w:t>
            </w:r>
          </w:p>
        </w:tc>
        <w:tc>
          <w:tcPr>
            <w:tcW w:w="7100" w:type="dxa"/>
          </w:tcPr>
          <w:p w14:paraId="144450B4" w14:textId="77777777" w:rsidR="00EF3054" w:rsidRPr="00783547" w:rsidRDefault="00EF3054" w:rsidP="007A3040">
            <w:pPr>
              <w:spacing w:after="0"/>
              <w:rPr>
                <w:sz w:val="18"/>
                <w:szCs w:val="20"/>
              </w:rPr>
            </w:pPr>
            <w:r w:rsidRPr="00783547">
              <w:rPr>
                <w:sz w:val="18"/>
                <w:szCs w:val="20"/>
              </w:rPr>
              <w:t>Task creation date</w:t>
            </w:r>
          </w:p>
        </w:tc>
        <w:tc>
          <w:tcPr>
            <w:tcW w:w="1168" w:type="dxa"/>
          </w:tcPr>
          <w:p w14:paraId="1BD8B500" w14:textId="77777777" w:rsidR="00EF3054" w:rsidRPr="00783547" w:rsidRDefault="00EF3054" w:rsidP="007A3040">
            <w:pPr>
              <w:spacing w:after="0"/>
              <w:rPr>
                <w:sz w:val="18"/>
                <w:szCs w:val="20"/>
              </w:rPr>
            </w:pPr>
            <w:r w:rsidRPr="00783547">
              <w:rPr>
                <w:sz w:val="18"/>
                <w:szCs w:val="20"/>
              </w:rPr>
              <w:t>String</w:t>
            </w:r>
          </w:p>
        </w:tc>
      </w:tr>
      <w:tr w:rsidR="00EF3054" w:rsidRPr="00783547" w14:paraId="5AA86580" w14:textId="77777777" w:rsidTr="0074718E">
        <w:trPr>
          <w:trHeight w:val="288"/>
        </w:trPr>
        <w:tc>
          <w:tcPr>
            <w:tcW w:w="2511" w:type="dxa"/>
          </w:tcPr>
          <w:p w14:paraId="3B314EA9" w14:textId="77777777" w:rsidR="00EF3054" w:rsidRPr="00783547" w:rsidRDefault="00EF3054" w:rsidP="007A3040">
            <w:pPr>
              <w:spacing w:after="0"/>
              <w:rPr>
                <w:sz w:val="18"/>
                <w:szCs w:val="20"/>
              </w:rPr>
            </w:pPr>
            <w:r w:rsidRPr="00783547">
              <w:rPr>
                <w:sz w:val="18"/>
                <w:szCs w:val="20"/>
              </w:rPr>
              <w:t>mod_date</w:t>
            </w:r>
          </w:p>
        </w:tc>
        <w:tc>
          <w:tcPr>
            <w:tcW w:w="7100" w:type="dxa"/>
          </w:tcPr>
          <w:p w14:paraId="6DA376A5" w14:textId="77777777" w:rsidR="00EF3054" w:rsidRPr="00783547" w:rsidRDefault="00EF3054" w:rsidP="007A3040">
            <w:pPr>
              <w:spacing w:after="0"/>
              <w:rPr>
                <w:sz w:val="18"/>
                <w:szCs w:val="20"/>
              </w:rPr>
            </w:pPr>
            <w:r w:rsidRPr="00783547">
              <w:rPr>
                <w:sz w:val="18"/>
                <w:szCs w:val="20"/>
              </w:rPr>
              <w:t>Task modification date</w:t>
            </w:r>
          </w:p>
        </w:tc>
        <w:tc>
          <w:tcPr>
            <w:tcW w:w="1168" w:type="dxa"/>
          </w:tcPr>
          <w:p w14:paraId="330B7C32" w14:textId="77777777" w:rsidR="00EF3054" w:rsidRPr="00783547" w:rsidRDefault="00EF3054" w:rsidP="007A3040">
            <w:pPr>
              <w:spacing w:after="0"/>
              <w:rPr>
                <w:sz w:val="18"/>
                <w:szCs w:val="20"/>
              </w:rPr>
            </w:pPr>
            <w:r w:rsidRPr="00783547">
              <w:rPr>
                <w:sz w:val="18"/>
                <w:szCs w:val="20"/>
              </w:rPr>
              <w:t>String</w:t>
            </w:r>
          </w:p>
        </w:tc>
      </w:tr>
      <w:tr w:rsidR="00EF3054" w:rsidRPr="00783547" w14:paraId="013B2DE6" w14:textId="77777777" w:rsidTr="0074718E">
        <w:trPr>
          <w:trHeight w:val="288"/>
        </w:trPr>
        <w:tc>
          <w:tcPr>
            <w:tcW w:w="2511" w:type="dxa"/>
          </w:tcPr>
          <w:p w14:paraId="094AC974" w14:textId="77777777" w:rsidR="00EF3054" w:rsidRPr="00783547" w:rsidRDefault="00EF3054" w:rsidP="007A3040">
            <w:pPr>
              <w:spacing w:after="0"/>
              <w:rPr>
                <w:sz w:val="18"/>
                <w:szCs w:val="20"/>
              </w:rPr>
            </w:pPr>
            <w:r w:rsidRPr="00783547">
              <w:rPr>
                <w:sz w:val="18"/>
                <w:szCs w:val="20"/>
              </w:rPr>
              <w:t>name</w:t>
            </w:r>
          </w:p>
        </w:tc>
        <w:tc>
          <w:tcPr>
            <w:tcW w:w="7100" w:type="dxa"/>
          </w:tcPr>
          <w:p w14:paraId="151F147A" w14:textId="77777777" w:rsidR="00EF3054" w:rsidRPr="00783547" w:rsidRDefault="00EF3054" w:rsidP="007A3040">
            <w:pPr>
              <w:spacing w:after="0"/>
              <w:rPr>
                <w:sz w:val="18"/>
                <w:szCs w:val="20"/>
              </w:rPr>
            </w:pPr>
            <w:r w:rsidRPr="00783547">
              <w:rPr>
                <w:sz w:val="18"/>
                <w:szCs w:val="20"/>
              </w:rPr>
              <w:t xml:space="preserve">Distinct name of </w:t>
            </w:r>
            <w:r>
              <w:rPr>
                <w:sz w:val="18"/>
                <w:szCs w:val="20"/>
              </w:rPr>
              <w:t xml:space="preserve">the </w:t>
            </w:r>
            <w:r w:rsidRPr="00783547">
              <w:rPr>
                <w:sz w:val="18"/>
                <w:szCs w:val="20"/>
              </w:rPr>
              <w:t>task</w:t>
            </w:r>
          </w:p>
        </w:tc>
        <w:tc>
          <w:tcPr>
            <w:tcW w:w="1168" w:type="dxa"/>
          </w:tcPr>
          <w:p w14:paraId="64613BAC" w14:textId="77777777" w:rsidR="00EF3054" w:rsidRPr="00783547" w:rsidRDefault="00EF3054" w:rsidP="007A3040">
            <w:pPr>
              <w:spacing w:after="0"/>
              <w:rPr>
                <w:sz w:val="18"/>
                <w:szCs w:val="20"/>
              </w:rPr>
            </w:pPr>
            <w:r w:rsidRPr="00783547">
              <w:rPr>
                <w:sz w:val="18"/>
                <w:szCs w:val="20"/>
              </w:rPr>
              <w:t>String</w:t>
            </w:r>
          </w:p>
        </w:tc>
      </w:tr>
      <w:tr w:rsidR="00EF3054" w:rsidRPr="00783547" w14:paraId="52A54139" w14:textId="77777777" w:rsidTr="0074718E">
        <w:trPr>
          <w:trHeight w:val="288"/>
        </w:trPr>
        <w:tc>
          <w:tcPr>
            <w:tcW w:w="2511" w:type="dxa"/>
          </w:tcPr>
          <w:p w14:paraId="565C800F" w14:textId="77777777" w:rsidR="00EF3054" w:rsidRPr="00783547" w:rsidRDefault="00EF3054" w:rsidP="007A3040">
            <w:pPr>
              <w:spacing w:after="0"/>
              <w:rPr>
                <w:sz w:val="18"/>
                <w:szCs w:val="20"/>
              </w:rPr>
            </w:pPr>
            <w:r w:rsidRPr="00783547">
              <w:rPr>
                <w:sz w:val="18"/>
                <w:szCs w:val="20"/>
              </w:rPr>
              <w:t>parameters/Task_Name</w:t>
            </w:r>
          </w:p>
        </w:tc>
        <w:tc>
          <w:tcPr>
            <w:tcW w:w="7100" w:type="dxa"/>
          </w:tcPr>
          <w:p w14:paraId="35A99F6F" w14:textId="77777777" w:rsidR="00EF3054" w:rsidRPr="00783547" w:rsidRDefault="00EF3054" w:rsidP="007A3040">
            <w:pPr>
              <w:spacing w:after="0"/>
              <w:rPr>
                <w:sz w:val="18"/>
                <w:szCs w:val="20"/>
              </w:rPr>
            </w:pPr>
            <w:r w:rsidRPr="00783547">
              <w:rPr>
                <w:sz w:val="18"/>
                <w:szCs w:val="20"/>
              </w:rPr>
              <w:t>Parameters as user requirement</w:t>
            </w:r>
          </w:p>
        </w:tc>
        <w:tc>
          <w:tcPr>
            <w:tcW w:w="1168" w:type="dxa"/>
          </w:tcPr>
          <w:p w14:paraId="47563E6A" w14:textId="77777777" w:rsidR="00EF3054" w:rsidRPr="00783547" w:rsidRDefault="00EF3054" w:rsidP="007A3040">
            <w:pPr>
              <w:spacing w:after="0"/>
              <w:rPr>
                <w:sz w:val="18"/>
                <w:szCs w:val="20"/>
              </w:rPr>
            </w:pPr>
            <w:r w:rsidRPr="00783547">
              <w:rPr>
                <w:sz w:val="18"/>
                <w:szCs w:val="20"/>
              </w:rPr>
              <w:t>String</w:t>
            </w:r>
          </w:p>
        </w:tc>
      </w:tr>
      <w:tr w:rsidR="00EF3054" w:rsidRPr="00783547" w14:paraId="0324A9D4" w14:textId="77777777" w:rsidTr="0074718E">
        <w:trPr>
          <w:trHeight w:val="288"/>
        </w:trPr>
        <w:tc>
          <w:tcPr>
            <w:tcW w:w="2511" w:type="dxa"/>
          </w:tcPr>
          <w:p w14:paraId="28C403F2" w14:textId="77777777" w:rsidR="00EF3054" w:rsidRPr="00783547" w:rsidRDefault="00EF3054" w:rsidP="007A3040">
            <w:pPr>
              <w:spacing w:after="0"/>
              <w:rPr>
                <w:sz w:val="18"/>
                <w:szCs w:val="20"/>
              </w:rPr>
            </w:pPr>
            <w:r w:rsidRPr="00783547">
              <w:rPr>
                <w:sz w:val="18"/>
                <w:szCs w:val="20"/>
              </w:rPr>
              <w:t>scheduling_exp/type</w:t>
            </w:r>
          </w:p>
        </w:tc>
        <w:tc>
          <w:tcPr>
            <w:tcW w:w="7100" w:type="dxa"/>
          </w:tcPr>
          <w:p w14:paraId="02D82566" w14:textId="77777777" w:rsidR="00EF3054" w:rsidRPr="00783547" w:rsidRDefault="00EF3054" w:rsidP="007A3040">
            <w:pPr>
              <w:spacing w:after="0"/>
              <w:rPr>
                <w:sz w:val="18"/>
                <w:szCs w:val="20"/>
              </w:rPr>
            </w:pPr>
            <w:r w:rsidRPr="00783547">
              <w:rPr>
                <w:sz w:val="18"/>
                <w:szCs w:val="20"/>
              </w:rPr>
              <w:t>Scheduler Task type</w:t>
            </w:r>
          </w:p>
        </w:tc>
        <w:tc>
          <w:tcPr>
            <w:tcW w:w="1168" w:type="dxa"/>
          </w:tcPr>
          <w:p w14:paraId="391F5C4C" w14:textId="77777777" w:rsidR="00EF3054" w:rsidRPr="00783547" w:rsidRDefault="00EF3054" w:rsidP="007A3040">
            <w:pPr>
              <w:spacing w:after="0"/>
              <w:rPr>
                <w:sz w:val="18"/>
                <w:szCs w:val="20"/>
              </w:rPr>
            </w:pPr>
            <w:r w:rsidRPr="00783547">
              <w:rPr>
                <w:sz w:val="18"/>
                <w:szCs w:val="20"/>
              </w:rPr>
              <w:t>String</w:t>
            </w:r>
          </w:p>
        </w:tc>
      </w:tr>
      <w:tr w:rsidR="00EF3054" w:rsidRPr="00783547" w14:paraId="3A6AC5FA" w14:textId="77777777" w:rsidTr="0074718E">
        <w:trPr>
          <w:trHeight w:val="288"/>
        </w:trPr>
        <w:tc>
          <w:tcPr>
            <w:tcW w:w="2511" w:type="dxa"/>
          </w:tcPr>
          <w:p w14:paraId="3093E8CF" w14:textId="77777777" w:rsidR="00EF3054" w:rsidRPr="00783547" w:rsidRDefault="00EF3054" w:rsidP="007A3040">
            <w:pPr>
              <w:spacing w:after="0"/>
              <w:rPr>
                <w:sz w:val="18"/>
                <w:szCs w:val="20"/>
              </w:rPr>
            </w:pPr>
            <w:r w:rsidRPr="00783547">
              <w:rPr>
                <w:sz w:val="18"/>
                <w:szCs w:val="20"/>
              </w:rPr>
              <w:t>scheduling_exp/value</w:t>
            </w:r>
          </w:p>
        </w:tc>
        <w:tc>
          <w:tcPr>
            <w:tcW w:w="7100" w:type="dxa"/>
          </w:tcPr>
          <w:p w14:paraId="355708EC" w14:textId="77777777" w:rsidR="00EF3054" w:rsidRPr="00783547" w:rsidRDefault="00EF3054" w:rsidP="007A3040">
            <w:pPr>
              <w:spacing w:after="0"/>
              <w:rPr>
                <w:sz w:val="18"/>
                <w:szCs w:val="20"/>
              </w:rPr>
            </w:pPr>
            <w:r w:rsidRPr="00783547">
              <w:rPr>
                <w:sz w:val="18"/>
                <w:szCs w:val="20"/>
              </w:rPr>
              <w:t>Value of scheduling expression based on its type </w:t>
            </w:r>
          </w:p>
        </w:tc>
        <w:tc>
          <w:tcPr>
            <w:tcW w:w="1168" w:type="dxa"/>
          </w:tcPr>
          <w:p w14:paraId="66FE074B" w14:textId="77777777" w:rsidR="00EF3054" w:rsidRPr="00783547" w:rsidRDefault="00EF3054" w:rsidP="007A3040">
            <w:pPr>
              <w:spacing w:after="0"/>
              <w:rPr>
                <w:sz w:val="18"/>
                <w:szCs w:val="20"/>
              </w:rPr>
            </w:pPr>
            <w:r w:rsidRPr="00783547">
              <w:rPr>
                <w:sz w:val="18"/>
                <w:szCs w:val="20"/>
              </w:rPr>
              <w:t>String</w:t>
            </w:r>
          </w:p>
        </w:tc>
      </w:tr>
      <w:tr w:rsidR="00EF3054" w:rsidRPr="00783547" w14:paraId="7D4C7667" w14:textId="77777777" w:rsidTr="0074718E">
        <w:trPr>
          <w:trHeight w:val="288"/>
        </w:trPr>
        <w:tc>
          <w:tcPr>
            <w:tcW w:w="2511" w:type="dxa"/>
          </w:tcPr>
          <w:p w14:paraId="2D39D9B8" w14:textId="77777777" w:rsidR="00EF3054" w:rsidRPr="00783547" w:rsidRDefault="00EF3054" w:rsidP="007A3040">
            <w:pPr>
              <w:spacing w:after="0"/>
              <w:rPr>
                <w:sz w:val="18"/>
                <w:szCs w:val="20"/>
              </w:rPr>
            </w:pPr>
            <w:r w:rsidRPr="00783547">
              <w:rPr>
                <w:sz w:val="18"/>
                <w:szCs w:val="20"/>
              </w:rPr>
              <w:t>scope</w:t>
            </w:r>
          </w:p>
        </w:tc>
        <w:tc>
          <w:tcPr>
            <w:tcW w:w="7100" w:type="dxa"/>
          </w:tcPr>
          <w:p w14:paraId="1F622FC7" w14:textId="77777777" w:rsidR="00EF3054" w:rsidRPr="00783547" w:rsidRDefault="00EF3054" w:rsidP="007A3040">
            <w:pPr>
              <w:spacing w:after="0"/>
              <w:rPr>
                <w:sz w:val="18"/>
                <w:szCs w:val="20"/>
              </w:rPr>
            </w:pPr>
            <w:r w:rsidRPr="00783547">
              <w:rPr>
                <w:sz w:val="18"/>
                <w:szCs w:val="20"/>
              </w:rPr>
              <w:t>Scope in the message to the messagebroker</w:t>
            </w:r>
          </w:p>
        </w:tc>
        <w:tc>
          <w:tcPr>
            <w:tcW w:w="1168" w:type="dxa"/>
          </w:tcPr>
          <w:p w14:paraId="14CFA728" w14:textId="77777777" w:rsidR="00EF3054" w:rsidRPr="00783547" w:rsidRDefault="00EF3054" w:rsidP="007A3040">
            <w:pPr>
              <w:spacing w:after="0"/>
              <w:rPr>
                <w:sz w:val="18"/>
                <w:szCs w:val="20"/>
              </w:rPr>
            </w:pPr>
            <w:r w:rsidRPr="00783547">
              <w:rPr>
                <w:sz w:val="18"/>
                <w:szCs w:val="20"/>
              </w:rPr>
              <w:t>String</w:t>
            </w:r>
          </w:p>
        </w:tc>
      </w:tr>
      <w:tr w:rsidR="00EF3054" w:rsidRPr="00783547" w14:paraId="2B9E872F" w14:textId="77777777" w:rsidTr="0074718E">
        <w:trPr>
          <w:trHeight w:val="288"/>
        </w:trPr>
        <w:tc>
          <w:tcPr>
            <w:tcW w:w="2511" w:type="dxa"/>
          </w:tcPr>
          <w:p w14:paraId="79675B8E" w14:textId="77777777" w:rsidR="00EF3054" w:rsidRPr="00783547" w:rsidRDefault="00EF3054" w:rsidP="007A3040">
            <w:pPr>
              <w:spacing w:after="0"/>
              <w:rPr>
                <w:sz w:val="18"/>
                <w:szCs w:val="20"/>
              </w:rPr>
            </w:pPr>
            <w:r w:rsidRPr="00783547">
              <w:rPr>
                <w:sz w:val="18"/>
                <w:szCs w:val="20"/>
              </w:rPr>
              <w:t>task_id</w:t>
            </w:r>
          </w:p>
        </w:tc>
        <w:tc>
          <w:tcPr>
            <w:tcW w:w="7100" w:type="dxa"/>
          </w:tcPr>
          <w:p w14:paraId="0D304675" w14:textId="77777777" w:rsidR="00EF3054" w:rsidRPr="00783547" w:rsidRDefault="00EF3054" w:rsidP="007A3040">
            <w:pPr>
              <w:spacing w:after="0"/>
              <w:rPr>
                <w:sz w:val="18"/>
                <w:szCs w:val="20"/>
              </w:rPr>
            </w:pPr>
            <w:r>
              <w:rPr>
                <w:sz w:val="18"/>
                <w:szCs w:val="20"/>
              </w:rPr>
              <w:t>The d</w:t>
            </w:r>
            <w:r w:rsidRPr="00783547">
              <w:rPr>
                <w:sz w:val="18"/>
                <w:szCs w:val="20"/>
              </w:rPr>
              <w:t xml:space="preserve">istinct </w:t>
            </w:r>
            <w:r>
              <w:rPr>
                <w:sz w:val="18"/>
                <w:szCs w:val="20"/>
              </w:rPr>
              <w:t>ID</w:t>
            </w:r>
            <w:r w:rsidRPr="00783547">
              <w:rPr>
                <w:sz w:val="18"/>
                <w:szCs w:val="20"/>
              </w:rPr>
              <w:t xml:space="preserve"> of </w:t>
            </w:r>
            <w:r>
              <w:rPr>
                <w:sz w:val="18"/>
                <w:szCs w:val="20"/>
              </w:rPr>
              <w:t xml:space="preserve">the </w:t>
            </w:r>
            <w:r w:rsidRPr="00783547">
              <w:rPr>
                <w:sz w:val="18"/>
                <w:szCs w:val="20"/>
              </w:rPr>
              <w:t>task</w:t>
            </w:r>
          </w:p>
        </w:tc>
        <w:tc>
          <w:tcPr>
            <w:tcW w:w="1168" w:type="dxa"/>
          </w:tcPr>
          <w:p w14:paraId="100BB153" w14:textId="77777777" w:rsidR="00EF3054" w:rsidRPr="00783547" w:rsidRDefault="00EF3054" w:rsidP="007A3040">
            <w:pPr>
              <w:spacing w:after="0"/>
              <w:rPr>
                <w:sz w:val="18"/>
                <w:szCs w:val="20"/>
              </w:rPr>
            </w:pPr>
            <w:r w:rsidRPr="00783547">
              <w:rPr>
                <w:sz w:val="18"/>
                <w:szCs w:val="20"/>
              </w:rPr>
              <w:t>String</w:t>
            </w:r>
          </w:p>
        </w:tc>
      </w:tr>
    </w:tbl>
    <w:p w14:paraId="0EB8216C" w14:textId="77777777" w:rsidR="007C4B6A" w:rsidRDefault="007C4B6A" w:rsidP="007729BF">
      <w:pPr>
        <w:pStyle w:val="Heading3"/>
      </w:pPr>
      <w:r>
        <w:t>Result</w:t>
      </w:r>
    </w:p>
    <w:tbl>
      <w:tblPr>
        <w:tblStyle w:val="TableGridLight"/>
        <w:tblW w:w="10795" w:type="dxa"/>
        <w:tblLayout w:type="fixed"/>
        <w:tblLook w:val="04A0" w:firstRow="1" w:lastRow="0" w:firstColumn="1" w:lastColumn="0" w:noHBand="0" w:noVBand="1"/>
      </w:tblPr>
      <w:tblGrid>
        <w:gridCol w:w="1414"/>
        <w:gridCol w:w="9381"/>
      </w:tblGrid>
      <w:tr w:rsidR="00022B40" w:rsidRPr="009A76BD" w14:paraId="40BBC282" w14:textId="77777777" w:rsidTr="00904047">
        <w:trPr>
          <w:trHeight w:val="178"/>
        </w:trPr>
        <w:tc>
          <w:tcPr>
            <w:tcW w:w="1414" w:type="dxa"/>
            <w:shd w:val="clear" w:color="auto" w:fill="F2F2F2" w:themeFill="background1" w:themeFillShade="F2"/>
          </w:tcPr>
          <w:p w14:paraId="5BE6C68C" w14:textId="77777777" w:rsidR="00022B40" w:rsidRPr="00022B40" w:rsidRDefault="00022B40" w:rsidP="007A3040">
            <w:pPr>
              <w:spacing w:after="0"/>
            </w:pPr>
            <w:r w:rsidRPr="00022B40">
              <w:t>HTTP Code</w:t>
            </w:r>
          </w:p>
        </w:tc>
        <w:tc>
          <w:tcPr>
            <w:tcW w:w="9381" w:type="dxa"/>
            <w:shd w:val="clear" w:color="auto" w:fill="F2F2F2" w:themeFill="background1" w:themeFillShade="F2"/>
          </w:tcPr>
          <w:p w14:paraId="3F5BD308" w14:textId="77777777" w:rsidR="00022B40" w:rsidRPr="00022B40" w:rsidRDefault="00022B40" w:rsidP="007A3040">
            <w:pPr>
              <w:spacing w:after="0"/>
            </w:pPr>
            <w:r w:rsidRPr="00022B40">
              <w:t>Result Description</w:t>
            </w:r>
          </w:p>
        </w:tc>
      </w:tr>
      <w:tr w:rsidR="00022B40" w:rsidRPr="009675B3" w14:paraId="626BAE6C" w14:textId="77777777" w:rsidTr="00904047">
        <w:trPr>
          <w:trHeight w:val="277"/>
        </w:trPr>
        <w:tc>
          <w:tcPr>
            <w:tcW w:w="1414" w:type="dxa"/>
          </w:tcPr>
          <w:p w14:paraId="7E21BE94" w14:textId="77777777" w:rsidR="00022B40" w:rsidRDefault="00022B40" w:rsidP="007A3040">
            <w:pPr>
              <w:spacing w:after="0"/>
            </w:pPr>
            <w:r w:rsidRPr="0387F8AB">
              <w:t>200</w:t>
            </w:r>
          </w:p>
        </w:tc>
        <w:tc>
          <w:tcPr>
            <w:tcW w:w="9381" w:type="dxa"/>
          </w:tcPr>
          <w:p w14:paraId="6F992D4C" w14:textId="77777777" w:rsidR="00022B40" w:rsidRPr="009675B3" w:rsidRDefault="00022B40" w:rsidP="007A3040">
            <w:pPr>
              <w:pStyle w:val="Accenture"/>
              <w:spacing w:after="0"/>
              <w:rPr>
                <w:color w:val="000000"/>
                <w:lang w:val="en-IN" w:eastAsia="en-IN"/>
              </w:rPr>
            </w:pPr>
            <w:r w:rsidRPr="009675B3">
              <w:rPr>
                <w:lang w:val="en-IN" w:eastAsia="en-IN"/>
              </w:rPr>
              <w:t>successful operation</w:t>
            </w:r>
          </w:p>
        </w:tc>
      </w:tr>
    </w:tbl>
    <w:p w14:paraId="0F4D9468" w14:textId="1C4D2171" w:rsidR="000257CD" w:rsidRDefault="007C4B6A" w:rsidP="007729BF">
      <w:pPr>
        <w:pStyle w:val="Heading3"/>
      </w:pPr>
      <w:r>
        <w:t>Error Management</w:t>
      </w:r>
    </w:p>
    <w:tbl>
      <w:tblPr>
        <w:tblStyle w:val="TableGridLight"/>
        <w:tblW w:w="10795" w:type="dxa"/>
        <w:tblLayout w:type="fixed"/>
        <w:tblLook w:val="04A0" w:firstRow="1" w:lastRow="0" w:firstColumn="1" w:lastColumn="0" w:noHBand="0" w:noVBand="1"/>
      </w:tblPr>
      <w:tblGrid>
        <w:gridCol w:w="2515"/>
        <w:gridCol w:w="3870"/>
        <w:gridCol w:w="4410"/>
      </w:tblGrid>
      <w:tr w:rsidR="00BD33E6" w14:paraId="0C7F9055" w14:textId="77777777" w:rsidTr="00904047">
        <w:trPr>
          <w:trHeight w:val="229"/>
        </w:trPr>
        <w:tc>
          <w:tcPr>
            <w:tcW w:w="2515" w:type="dxa"/>
            <w:shd w:val="clear" w:color="auto" w:fill="E7E6E6" w:themeFill="background2"/>
          </w:tcPr>
          <w:p w14:paraId="0F13398D" w14:textId="77777777" w:rsidR="00BD33E6" w:rsidRDefault="00BD33E6" w:rsidP="007A3040">
            <w:pPr>
              <w:spacing w:after="0"/>
            </w:pPr>
            <w:r w:rsidRPr="0387F8AB">
              <w:t>HTTP Code</w:t>
            </w:r>
          </w:p>
        </w:tc>
        <w:tc>
          <w:tcPr>
            <w:tcW w:w="3870" w:type="dxa"/>
            <w:shd w:val="clear" w:color="auto" w:fill="E7E6E6" w:themeFill="background2"/>
          </w:tcPr>
          <w:p w14:paraId="6F93A079" w14:textId="77777777" w:rsidR="00BD33E6" w:rsidRDefault="00BD33E6" w:rsidP="007A3040">
            <w:pPr>
              <w:spacing w:after="0"/>
            </w:pPr>
            <w:r w:rsidRPr="0387F8AB">
              <w:t>Error Code</w:t>
            </w:r>
          </w:p>
        </w:tc>
        <w:tc>
          <w:tcPr>
            <w:tcW w:w="4410" w:type="dxa"/>
            <w:shd w:val="clear" w:color="auto" w:fill="E7E6E6" w:themeFill="background2"/>
          </w:tcPr>
          <w:p w14:paraId="0D804263" w14:textId="77777777" w:rsidR="00BD33E6" w:rsidRDefault="00BD33E6" w:rsidP="007A3040">
            <w:pPr>
              <w:spacing w:after="0"/>
            </w:pPr>
            <w:r w:rsidRPr="0387F8AB">
              <w:t>Error Description</w:t>
            </w:r>
          </w:p>
        </w:tc>
      </w:tr>
      <w:tr w:rsidR="00BD33E6" w:rsidRPr="00783547" w14:paraId="5501C86B" w14:textId="77777777" w:rsidTr="00904047">
        <w:trPr>
          <w:trHeight w:val="229"/>
        </w:trPr>
        <w:tc>
          <w:tcPr>
            <w:tcW w:w="2515" w:type="dxa"/>
          </w:tcPr>
          <w:p w14:paraId="14D0C17B" w14:textId="77777777" w:rsidR="00BD33E6" w:rsidRPr="00783547" w:rsidRDefault="00BD33E6" w:rsidP="007A3040">
            <w:pPr>
              <w:spacing w:after="0"/>
              <w:rPr>
                <w:sz w:val="18"/>
                <w:szCs w:val="20"/>
              </w:rPr>
            </w:pPr>
            <w:r w:rsidRPr="00783547">
              <w:rPr>
                <w:sz w:val="18"/>
                <w:szCs w:val="20"/>
              </w:rPr>
              <w:t>500</w:t>
            </w:r>
          </w:p>
        </w:tc>
        <w:tc>
          <w:tcPr>
            <w:tcW w:w="3870" w:type="dxa"/>
          </w:tcPr>
          <w:p w14:paraId="279B52CB" w14:textId="77777777" w:rsidR="00BD33E6" w:rsidRPr="00783547" w:rsidRDefault="00BD33E6" w:rsidP="007A3040">
            <w:pPr>
              <w:spacing w:after="0"/>
              <w:rPr>
                <w:sz w:val="18"/>
                <w:szCs w:val="20"/>
              </w:rPr>
            </w:pPr>
            <w:r w:rsidRPr="00783547">
              <w:rPr>
                <w:sz w:val="18"/>
                <w:szCs w:val="20"/>
              </w:rPr>
              <w:t>500</w:t>
            </w:r>
          </w:p>
        </w:tc>
        <w:tc>
          <w:tcPr>
            <w:tcW w:w="4410" w:type="dxa"/>
          </w:tcPr>
          <w:p w14:paraId="0CC3F7B0" w14:textId="77777777" w:rsidR="00BD33E6" w:rsidRPr="00783547" w:rsidRDefault="00BD33E6" w:rsidP="007A3040">
            <w:pPr>
              <w:spacing w:after="0"/>
              <w:rPr>
                <w:color w:val="000000"/>
                <w:sz w:val="18"/>
                <w:szCs w:val="20"/>
                <w:lang w:val="en-IN" w:eastAsia="en-IN"/>
              </w:rPr>
            </w:pPr>
            <w:r w:rsidRPr="00D64DC5">
              <w:t>Invalid</w:t>
            </w:r>
            <w:r w:rsidRPr="00783547">
              <w:rPr>
                <w:sz w:val="18"/>
                <w:szCs w:val="20"/>
                <w:lang w:val="en-IN" w:eastAsia="en-IN"/>
              </w:rPr>
              <w:t> Data</w:t>
            </w:r>
          </w:p>
        </w:tc>
      </w:tr>
      <w:tr w:rsidR="00BD33E6" w:rsidRPr="00783547" w14:paraId="79B4FCB2" w14:textId="77777777" w:rsidTr="00904047">
        <w:trPr>
          <w:trHeight w:val="441"/>
        </w:trPr>
        <w:tc>
          <w:tcPr>
            <w:tcW w:w="2515" w:type="dxa"/>
          </w:tcPr>
          <w:p w14:paraId="40729487" w14:textId="77777777" w:rsidR="00BD33E6" w:rsidRPr="00783547" w:rsidRDefault="00BD33E6" w:rsidP="007A3040">
            <w:pPr>
              <w:spacing w:after="0"/>
              <w:rPr>
                <w:sz w:val="18"/>
                <w:szCs w:val="20"/>
              </w:rPr>
            </w:pPr>
            <w:r w:rsidRPr="00783547">
              <w:rPr>
                <w:sz w:val="18"/>
                <w:szCs w:val="20"/>
              </w:rPr>
              <w:t>400</w:t>
            </w:r>
          </w:p>
        </w:tc>
        <w:tc>
          <w:tcPr>
            <w:tcW w:w="3870" w:type="dxa"/>
          </w:tcPr>
          <w:p w14:paraId="06B8C8DA" w14:textId="77777777" w:rsidR="00BD33E6" w:rsidRPr="00783547" w:rsidRDefault="00BD33E6" w:rsidP="007A3040">
            <w:pPr>
              <w:spacing w:after="0"/>
              <w:rPr>
                <w:sz w:val="18"/>
                <w:szCs w:val="20"/>
              </w:rPr>
            </w:pPr>
            <w:r w:rsidRPr="00783547">
              <w:rPr>
                <w:sz w:val="18"/>
                <w:szCs w:val="20"/>
              </w:rPr>
              <w:t>401</w:t>
            </w:r>
          </w:p>
        </w:tc>
        <w:tc>
          <w:tcPr>
            <w:tcW w:w="4410" w:type="dxa"/>
          </w:tcPr>
          <w:p w14:paraId="79FE0372" w14:textId="77777777" w:rsidR="00BD33E6" w:rsidRPr="00783547" w:rsidRDefault="00BD33E6" w:rsidP="0079337A">
            <w:pPr>
              <w:spacing w:after="0"/>
              <w:ind w:left="360"/>
              <w:jc w:val="left"/>
              <w:rPr>
                <w:sz w:val="18"/>
                <w:szCs w:val="20"/>
              </w:rPr>
            </w:pPr>
            <w:r w:rsidRPr="00783547">
              <w:rPr>
                <w:sz w:val="18"/>
                <w:szCs w:val="20"/>
              </w:rPr>
              <w:t>Unauthorized User</w:t>
            </w:r>
          </w:p>
          <w:p w14:paraId="20D72BB8" w14:textId="77777777" w:rsidR="00BD33E6" w:rsidRPr="00783547" w:rsidRDefault="00BD33E6" w:rsidP="0079337A">
            <w:pPr>
              <w:spacing w:after="0"/>
              <w:ind w:left="360"/>
              <w:jc w:val="left"/>
              <w:rPr>
                <w:sz w:val="18"/>
                <w:szCs w:val="20"/>
              </w:rPr>
            </w:pPr>
            <w:r w:rsidRPr="00783547">
              <w:rPr>
                <w:sz w:val="18"/>
                <w:szCs w:val="20"/>
              </w:rPr>
              <w:t>{Header Token} could be missing</w:t>
            </w:r>
          </w:p>
        </w:tc>
      </w:tr>
      <w:tr w:rsidR="00BD33E6" w:rsidRPr="00783547" w14:paraId="391AD38D" w14:textId="77777777" w:rsidTr="00904047">
        <w:trPr>
          <w:trHeight w:val="211"/>
        </w:trPr>
        <w:tc>
          <w:tcPr>
            <w:tcW w:w="2515" w:type="dxa"/>
          </w:tcPr>
          <w:p w14:paraId="2F4F241D" w14:textId="77777777" w:rsidR="00BD33E6" w:rsidRPr="00783547" w:rsidRDefault="00BD33E6" w:rsidP="007A3040">
            <w:pPr>
              <w:spacing w:after="0"/>
              <w:rPr>
                <w:sz w:val="18"/>
                <w:szCs w:val="20"/>
              </w:rPr>
            </w:pPr>
            <w:r w:rsidRPr="00783547">
              <w:rPr>
                <w:sz w:val="18"/>
                <w:szCs w:val="20"/>
              </w:rPr>
              <w:t>400</w:t>
            </w:r>
          </w:p>
        </w:tc>
        <w:tc>
          <w:tcPr>
            <w:tcW w:w="3870" w:type="dxa"/>
          </w:tcPr>
          <w:p w14:paraId="0A29324C" w14:textId="77777777" w:rsidR="00BD33E6" w:rsidRPr="00783547" w:rsidRDefault="00BD33E6" w:rsidP="007A3040">
            <w:pPr>
              <w:spacing w:after="0"/>
              <w:rPr>
                <w:sz w:val="18"/>
                <w:szCs w:val="20"/>
              </w:rPr>
            </w:pPr>
            <w:r w:rsidRPr="00783547">
              <w:rPr>
                <w:sz w:val="18"/>
                <w:szCs w:val="20"/>
              </w:rPr>
              <w:t>400</w:t>
            </w:r>
          </w:p>
        </w:tc>
        <w:tc>
          <w:tcPr>
            <w:tcW w:w="4410" w:type="dxa"/>
          </w:tcPr>
          <w:p w14:paraId="697B4534" w14:textId="77777777" w:rsidR="00BD33E6" w:rsidRPr="00783547" w:rsidRDefault="00BD33E6" w:rsidP="0079337A">
            <w:pPr>
              <w:spacing w:after="0"/>
              <w:ind w:left="360"/>
              <w:jc w:val="left"/>
              <w:rPr>
                <w:sz w:val="18"/>
                <w:szCs w:val="20"/>
              </w:rPr>
            </w:pPr>
            <w:r w:rsidRPr="00783547">
              <w:rPr>
                <w:sz w:val="18"/>
                <w:szCs w:val="20"/>
              </w:rPr>
              <w:t>Bad request</w:t>
            </w:r>
          </w:p>
        </w:tc>
      </w:tr>
    </w:tbl>
    <w:p w14:paraId="1F76A1DF" w14:textId="77777777" w:rsidR="007E20CE" w:rsidRDefault="007E20CE" w:rsidP="007729BF">
      <w:pPr>
        <w:pStyle w:val="Heading3"/>
        <w:sectPr w:rsidR="007E20CE" w:rsidSect="002B0BE7">
          <w:pgSz w:w="12240" w:h="25920" w:code="5"/>
          <w:pgMar w:top="1440" w:right="720" w:bottom="1440" w:left="720" w:header="720" w:footer="720" w:gutter="0"/>
          <w:cols w:sep="1" w:space="720"/>
          <w:docGrid w:linePitch="360"/>
        </w:sectPr>
      </w:pPr>
    </w:p>
    <w:p w14:paraId="5A0DB69C" w14:textId="211C7D4D" w:rsidR="007E6F40" w:rsidRDefault="00BD33E6" w:rsidP="007729BF">
      <w:pPr>
        <w:pStyle w:val="Heading3"/>
      </w:pPr>
      <w:r>
        <w:t>Sample JSON Request</w:t>
      </w:r>
    </w:p>
    <w:p w14:paraId="5882E3E4"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w:t>
      </w:r>
    </w:p>
    <w:p w14:paraId="306D936C"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"task_id": 1,</w:t>
      </w:r>
    </w:p>
    <w:p w14:paraId="76BD57CB"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"name": "interval1",</w:t>
      </w:r>
    </w:p>
    <w:p w14:paraId="58DE0479"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"scope": "testing",</w:t>
      </w:r>
    </w:p>
    <w:p w14:paraId="585E8E5E"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"scheduling_exp": {</w:t>
      </w:r>
    </w:p>
    <w:p w14:paraId="3E888204"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"type": "interval",</w:t>
      </w:r>
    </w:p>
    <w:p w14:paraId="15F0B370"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"instant_trigger": true,</w:t>
      </w:r>
    </w:p>
    <w:p w14:paraId="4E209D50"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"value": {</w:t>
      </w:r>
    </w:p>
    <w:p w14:paraId="543FE6CB"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"weeks": 0,</w:t>
      </w:r>
    </w:p>
    <w:p w14:paraId="3285E6B1"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"days": 0,</w:t>
      </w:r>
    </w:p>
    <w:p w14:paraId="55EFF22F" w14:textId="77777777" w:rsidR="00BD33E6" w:rsidRPr="00CE63B1" w:rsidRDefault="00BD33E6" w:rsidP="007A3040">
      <w:pPr>
        <w:spacing w:after="0"/>
        <w:rPr>
          <w:rFonts w:ascii="Consolas" w:eastAsia="Cambria" w:hAnsi="Consolas"/>
          <w:sz w:val="16"/>
          <w:szCs w:val="16"/>
        </w:rPr>
      </w:pPr>
      <w:r w:rsidRPr="00CE63B1">
        <w:rPr>
          <w:rFonts w:ascii="Consolas" w:eastAsia="Cambria" w:hAnsi="Consolas"/>
          <w:sz w:val="16"/>
          <w:szCs w:val="16"/>
        </w:rPr>
        <w:t xml:space="preserve">            "hours": 0,</w:t>
      </w:r>
    </w:p>
    <w:p w14:paraId="1FEE178F"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"minutes": 0,</w:t>
      </w:r>
    </w:p>
    <w:p w14:paraId="0C0A851F"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"seconds": 50</w:t>
      </w:r>
    </w:p>
    <w:p w14:paraId="0AA1A445"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7627B2C5"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6C02293F"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"description": "Testing pre fail",</w:t>
      </w:r>
    </w:p>
    <w:p w14:paraId="29F5557E"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"parameters": {</w:t>
      </w:r>
    </w:p>
    <w:p w14:paraId="43DD8323"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"frequency": {</w:t>
      </w:r>
    </w:p>
    <w:p w14:paraId="23FCB0AE"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"unit": "Day",</w:t>
      </w:r>
    </w:p>
    <w:p w14:paraId="3012CA52"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"value": "5"</w:t>
      </w:r>
    </w:p>
    <w:p w14:paraId="5BE86DB9"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7EC64C69"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"asset": [</w:t>
      </w:r>
    </w:p>
    <w:p w14:paraId="186E622A"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5DB8AF36"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"assetId": "C-B1-G1-R2-F1-P-PP-U1-EGCA-GT",</w:t>
      </w:r>
    </w:p>
    <w:p w14:paraId="11268F2D"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"assetName": "C-B1-G1-R2-F1-P-PP-U1-EGCA-GT",</w:t>
      </w:r>
    </w:p>
    <w:p w14:paraId="0F4F5BAF"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"plantId": "C-B1-G1-R2-F1",</w:t>
      </w:r>
    </w:p>
    <w:p w14:paraId="727D1419"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"plantName": "C-B1-G1-R2-F1"</w:t>
      </w:r>
    </w:p>
    <w:p w14:paraId="437906E2"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1509D310"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34F2C0D0"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284BE128" w14:textId="5FDBC7A6" w:rsidR="00FB0FF9" w:rsidRPr="00CE63B1" w:rsidRDefault="00D9337C" w:rsidP="007A3040">
      <w:pPr>
        <w:spacing w:after="0"/>
        <w:rPr>
          <w:rFonts w:ascii="Consolas" w:hAnsi="Consolas"/>
          <w:sz w:val="16"/>
          <w:szCs w:val="16"/>
        </w:rPr>
      </w:pPr>
      <w:r w:rsidRPr="00CE63B1">
        <w:rPr>
          <w:rFonts w:ascii="Consolas" w:eastAsia="Cambria" w:hAnsi="Consolas"/>
          <w:sz w:val="16"/>
          <w:szCs w:val="16"/>
        </w:rPr>
        <w:t>}</w:t>
      </w:r>
    </w:p>
    <w:p w14:paraId="0753F1D1" w14:textId="406921A1" w:rsidR="00FB0FF9" w:rsidRDefault="007E20CE" w:rsidP="007729BF">
      <w:pPr>
        <w:pStyle w:val="Heading3"/>
      </w:pPr>
      <w:r>
        <w:br w:type="column"/>
      </w:r>
      <w:r w:rsidR="00BD33E6">
        <w:t>Response</w:t>
      </w:r>
    </w:p>
    <w:p w14:paraId="46510DCD"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"creation_date": "Wed, 26 Jul 2023 14:25:21 GMT",</w:t>
      </w:r>
    </w:p>
    <w:p w14:paraId="2E8B3BE1"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"mod_date": "Wed, 26 Jul 2023 15:17:07 GMT",</w:t>
      </w:r>
    </w:p>
    <w:p w14:paraId="2E84E860"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"name": "tasknamenewdate",</w:t>
      </w:r>
    </w:p>
    <w:p w14:paraId="3BD38936"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"parameters": {</w:t>
      </w:r>
    </w:p>
    <w:p w14:paraId="3D43AA65"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"Task_Name": "X-Y",</w:t>
      </w:r>
    </w:p>
    <w:p w14:paraId="67ECACFF"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"Task_No": "123",</w:t>
      </w:r>
    </w:p>
    <w:p w14:paraId="7DB59756"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"Task_Time": "11:11:11"</w:t>
      </w:r>
    </w:p>
    <w:p w14:paraId="3A7BC33E"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38FDE4E2"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"scheduling_exp": {</w:t>
      </w:r>
    </w:p>
    <w:p w14:paraId="7F429740"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"type": "date",</w:t>
      </w:r>
    </w:p>
    <w:p w14:paraId="38B17AB2"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"value": "2023-07-26 15:20:00"</w:t>
      </w:r>
    </w:p>
    <w:p w14:paraId="0BBCCFAA"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w:t>
      </w:r>
    </w:p>
    <w:p w14:paraId="65776DCB" w14:textId="77777777" w:rsidR="00D9337C"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"scope": "scope",</w:t>
      </w:r>
    </w:p>
    <w:p w14:paraId="47C1A460" w14:textId="31BBF810" w:rsidR="00FB0FF9" w:rsidRPr="00CE63B1" w:rsidRDefault="00D9337C" w:rsidP="007A3040">
      <w:pPr>
        <w:spacing w:after="0"/>
        <w:rPr>
          <w:rFonts w:ascii="Consolas" w:eastAsia="Cambria" w:hAnsi="Consolas"/>
          <w:sz w:val="16"/>
          <w:szCs w:val="16"/>
        </w:rPr>
      </w:pPr>
      <w:r w:rsidRPr="00CE63B1">
        <w:rPr>
          <w:rFonts w:ascii="Consolas" w:eastAsia="Cambria" w:hAnsi="Consolas"/>
          <w:sz w:val="16"/>
          <w:szCs w:val="16"/>
        </w:rPr>
        <w:t xml:space="preserve">    "task_id": 92}</w:t>
      </w:r>
    </w:p>
    <w:p w14:paraId="252CBD5B" w14:textId="77777777" w:rsidR="007E20CE" w:rsidRDefault="007E20CE" w:rsidP="002A0F47">
      <w:pPr>
        <w:pStyle w:val="Heading2"/>
        <w:sectPr w:rsidR="007E20CE" w:rsidSect="002B0BE7">
          <w:type w:val="continuous"/>
          <w:pgSz w:w="12240" w:h="25920" w:code="5"/>
          <w:pgMar w:top="1440" w:right="720" w:bottom="1440" w:left="720" w:header="720" w:footer="720" w:gutter="0"/>
          <w:cols w:num="2" w:sep="1" w:space="720"/>
          <w:docGrid w:linePitch="360"/>
        </w:sectPr>
      </w:pPr>
      <w:bookmarkStart w:id="28" w:name="OLE_LINK3"/>
    </w:p>
    <w:p w14:paraId="1C3BE19A" w14:textId="77777777" w:rsidR="007E20CE" w:rsidRDefault="007E20CE" w:rsidP="002A0F47">
      <w:pPr>
        <w:pStyle w:val="Heading2"/>
        <w:sectPr w:rsidR="007E20CE" w:rsidSect="002B0BE7">
          <w:type w:val="continuous"/>
          <w:pgSz w:w="12240" w:h="25920" w:code="5"/>
          <w:pgMar w:top="1440" w:right="720" w:bottom="1440" w:left="720" w:header="720" w:footer="720" w:gutter="0"/>
          <w:cols w:sep="1" w:space="720"/>
          <w:docGrid w:linePitch="360"/>
        </w:sectPr>
      </w:pPr>
    </w:p>
    <w:p w14:paraId="4D150E84" w14:textId="1EE534A2" w:rsidR="008D5C57" w:rsidRDefault="006B7E5C" w:rsidP="002A0F47">
      <w:pPr>
        <w:pStyle w:val="Heading2"/>
      </w:pPr>
      <w:bookmarkStart w:id="29" w:name="_Toc216799817"/>
      <w:r>
        <w:lastRenderedPageBreak/>
        <w:t xml:space="preserve">DELETE </w:t>
      </w:r>
      <w:r w:rsidR="00293914">
        <w:t>–</w:t>
      </w:r>
      <w:r>
        <w:t xml:space="preserve"> </w:t>
      </w:r>
      <w:r w:rsidR="000E484F">
        <w:t>Delete</w:t>
      </w:r>
      <w:r w:rsidR="544F9667">
        <w:t>_</w:t>
      </w:r>
      <w:r w:rsidR="000E484F">
        <w:t>Task</w:t>
      </w:r>
      <w:bookmarkEnd w:id="29"/>
    </w:p>
    <w:p w14:paraId="47B86660" w14:textId="281B1956" w:rsidR="00293914" w:rsidRPr="00D63D9F" w:rsidRDefault="009928DE" w:rsidP="00D63D9F">
      <w:r w:rsidRPr="00D63D9F">
        <w:t xml:space="preserve">The Delete_Task API is part of the AOT-Generic-Scheduler microservice. This microservice is a DELETE call to </w:t>
      </w:r>
      <w:r w:rsidR="00CB3231" w:rsidRPr="00D63D9F">
        <w:t xml:space="preserve">the </w:t>
      </w:r>
      <w:r w:rsidRPr="00D63D9F">
        <w:t xml:space="preserve">AOT server hosted at </w:t>
      </w:r>
      <w:r w:rsidR="00CB3231" w:rsidRPr="00D63D9F">
        <w:t xml:space="preserve">the </w:t>
      </w:r>
      <w:r w:rsidR="00460E4F" w:rsidRPr="00D63D9F">
        <w:t>back end</w:t>
      </w:r>
      <w:r w:rsidRPr="00D63D9F">
        <w:t xml:space="preserve"> to delete task</w:t>
      </w:r>
      <w:r w:rsidR="00CB3231" w:rsidRPr="00D63D9F">
        <w:t>s</w:t>
      </w:r>
      <w:r w:rsidRPr="00D63D9F">
        <w:t xml:space="preserve"> based on task </w:t>
      </w:r>
      <w:r w:rsidR="00861812" w:rsidRPr="00D63D9F">
        <w:t>ID</w:t>
      </w:r>
      <w:r w:rsidRPr="00D63D9F">
        <w:t>.</w:t>
      </w:r>
    </w:p>
    <w:p w14:paraId="0ABE5FAD" w14:textId="77777777" w:rsidR="00C44251" w:rsidRPr="00C44251" w:rsidRDefault="00C44251" w:rsidP="007729BF">
      <w:pPr>
        <w:pStyle w:val="Heading3"/>
      </w:pPr>
      <w:r w:rsidRPr="00C44251">
        <w:t>Specification</w:t>
      </w:r>
    </w:p>
    <w:tbl>
      <w:tblPr>
        <w:tblStyle w:val="TableGridLight"/>
        <w:tblW w:w="10885" w:type="dxa"/>
        <w:tblLayout w:type="fixed"/>
        <w:tblLook w:val="04A0" w:firstRow="1" w:lastRow="0" w:firstColumn="1" w:lastColumn="0" w:noHBand="0" w:noVBand="1"/>
      </w:tblPr>
      <w:tblGrid>
        <w:gridCol w:w="2631"/>
        <w:gridCol w:w="8254"/>
      </w:tblGrid>
      <w:tr w:rsidR="006B5C29" w14:paraId="6517AD6F" w14:textId="77777777" w:rsidTr="007E20CE">
        <w:trPr>
          <w:trHeight w:val="73"/>
        </w:trPr>
        <w:tc>
          <w:tcPr>
            <w:tcW w:w="2631" w:type="dxa"/>
            <w:shd w:val="clear" w:color="auto" w:fill="F2F2F2" w:themeFill="background1" w:themeFillShade="F2"/>
          </w:tcPr>
          <w:p w14:paraId="32DF1D38" w14:textId="77777777" w:rsidR="006B5C29" w:rsidRDefault="006B5C29" w:rsidP="00464C4E">
            <w:pPr>
              <w:spacing w:after="0"/>
            </w:pPr>
            <w:r w:rsidRPr="0387F8AB">
              <w:t>PROTOCOL</w:t>
            </w:r>
          </w:p>
        </w:tc>
        <w:tc>
          <w:tcPr>
            <w:tcW w:w="8254" w:type="dxa"/>
          </w:tcPr>
          <w:p w14:paraId="3470C3E3" w14:textId="77777777" w:rsidR="006B5C29" w:rsidRDefault="006B5C29" w:rsidP="00464C4E">
            <w:pPr>
              <w:spacing w:after="0"/>
            </w:pPr>
            <w:r w:rsidRPr="0387F8AB">
              <w:t xml:space="preserve"> HTTPS</w:t>
            </w:r>
          </w:p>
        </w:tc>
      </w:tr>
      <w:tr w:rsidR="006B5C29" w14:paraId="1245D0D6" w14:textId="77777777" w:rsidTr="007E20CE">
        <w:trPr>
          <w:trHeight w:val="46"/>
        </w:trPr>
        <w:tc>
          <w:tcPr>
            <w:tcW w:w="2631" w:type="dxa"/>
            <w:shd w:val="clear" w:color="auto" w:fill="F2F2F2" w:themeFill="background1" w:themeFillShade="F2"/>
          </w:tcPr>
          <w:p w14:paraId="58657096" w14:textId="77777777" w:rsidR="006B5C29" w:rsidRDefault="006B5C29" w:rsidP="00464C4E">
            <w:pPr>
              <w:spacing w:after="0"/>
              <w:jc w:val="left"/>
            </w:pPr>
            <w:r w:rsidRPr="0387F8AB">
              <w:t>PATH &lt;Public Exposure&gt;</w:t>
            </w:r>
          </w:p>
        </w:tc>
        <w:tc>
          <w:tcPr>
            <w:tcW w:w="8254" w:type="dxa"/>
          </w:tcPr>
          <w:p w14:paraId="469D0E99" w14:textId="77777777" w:rsidR="006B5C29" w:rsidRDefault="006B5C29" w:rsidP="00464C4E">
            <w:pPr>
              <w:spacing w:after="0"/>
            </w:pPr>
            <w:r w:rsidRPr="03A8AE85">
              <w:t>https://apim-mw-aot-dev.azure-api.net/api/genericscheduler</w:t>
            </w:r>
            <w:r w:rsidRPr="03A8AE85">
              <w:rPr>
                <w:rFonts w:eastAsia="Graphik" w:cs="Graphik"/>
              </w:rPr>
              <w:t xml:space="preserve"> </w:t>
            </w:r>
            <w:r>
              <w:t xml:space="preserve">/scheduler/tasks/&lt;int:task_id&gt;  </w:t>
            </w:r>
          </w:p>
        </w:tc>
      </w:tr>
      <w:tr w:rsidR="006B5C29" w14:paraId="2C764CA5" w14:textId="77777777" w:rsidTr="007E20CE">
        <w:trPr>
          <w:trHeight w:val="60"/>
        </w:trPr>
        <w:tc>
          <w:tcPr>
            <w:tcW w:w="2631" w:type="dxa"/>
            <w:shd w:val="clear" w:color="auto" w:fill="F2F2F2" w:themeFill="background1" w:themeFillShade="F2"/>
          </w:tcPr>
          <w:p w14:paraId="1B695FA3" w14:textId="77777777" w:rsidR="006B5C29" w:rsidRDefault="006B5C29" w:rsidP="00464C4E">
            <w:pPr>
              <w:spacing w:after="0"/>
            </w:pPr>
            <w:r w:rsidRPr="0387F8AB">
              <w:t>METHOD</w:t>
            </w:r>
          </w:p>
        </w:tc>
        <w:tc>
          <w:tcPr>
            <w:tcW w:w="8254" w:type="dxa"/>
          </w:tcPr>
          <w:p w14:paraId="3486A50A" w14:textId="77777777" w:rsidR="006B5C29" w:rsidRDefault="006B5C29" w:rsidP="00464C4E">
            <w:pPr>
              <w:spacing w:after="0"/>
            </w:pPr>
            <w:r>
              <w:t xml:space="preserve"> DELETE</w:t>
            </w:r>
          </w:p>
        </w:tc>
      </w:tr>
      <w:tr w:rsidR="006B5C29" w14:paraId="0C0B4DD9" w14:textId="77777777" w:rsidTr="007E20CE">
        <w:trPr>
          <w:trHeight w:val="107"/>
        </w:trPr>
        <w:tc>
          <w:tcPr>
            <w:tcW w:w="2631" w:type="dxa"/>
            <w:shd w:val="clear" w:color="auto" w:fill="F2F2F2" w:themeFill="background1" w:themeFillShade="F2"/>
          </w:tcPr>
          <w:p w14:paraId="516731E1" w14:textId="77777777" w:rsidR="006B5C29" w:rsidRDefault="006B5C29" w:rsidP="00464C4E">
            <w:pPr>
              <w:spacing w:after="0"/>
            </w:pPr>
            <w:r w:rsidRPr="0387F8AB">
              <w:t>CONTENT TYPE</w:t>
            </w:r>
          </w:p>
        </w:tc>
        <w:tc>
          <w:tcPr>
            <w:tcW w:w="8254" w:type="dxa"/>
          </w:tcPr>
          <w:p w14:paraId="7EF159B4" w14:textId="77777777" w:rsidR="006B5C29" w:rsidRDefault="006B5C29" w:rsidP="00464C4E">
            <w:pPr>
              <w:spacing w:after="0"/>
            </w:pPr>
            <w:r w:rsidRPr="0387F8AB">
              <w:t>application / json</w:t>
            </w:r>
          </w:p>
        </w:tc>
      </w:tr>
    </w:tbl>
    <w:p w14:paraId="4469244C" w14:textId="77777777" w:rsidR="00C44251" w:rsidRPr="007729BF" w:rsidRDefault="00C44251" w:rsidP="007729BF">
      <w:pPr>
        <w:pStyle w:val="Heading3"/>
      </w:pPr>
      <w:r w:rsidRPr="007729BF">
        <w:t>Input Header</w:t>
      </w:r>
    </w:p>
    <w:tbl>
      <w:tblPr>
        <w:tblStyle w:val="TableGridLight"/>
        <w:tblW w:w="10885" w:type="dxa"/>
        <w:tblLayout w:type="fixed"/>
        <w:tblLook w:val="04A0" w:firstRow="1" w:lastRow="0" w:firstColumn="1" w:lastColumn="0" w:noHBand="0" w:noVBand="1"/>
      </w:tblPr>
      <w:tblGrid>
        <w:gridCol w:w="2605"/>
        <w:gridCol w:w="6480"/>
        <w:gridCol w:w="720"/>
        <w:gridCol w:w="1080"/>
      </w:tblGrid>
      <w:tr w:rsidR="00C44251" w14:paraId="0176445C" w14:textId="77777777" w:rsidTr="007E20CE">
        <w:trPr>
          <w:trHeight w:val="269"/>
        </w:trPr>
        <w:tc>
          <w:tcPr>
            <w:tcW w:w="2605" w:type="dxa"/>
            <w:shd w:val="clear" w:color="auto" w:fill="F2F2F2" w:themeFill="background1" w:themeFillShade="F2"/>
          </w:tcPr>
          <w:p w14:paraId="067F4CE2" w14:textId="77777777" w:rsidR="00C44251" w:rsidRDefault="00C44251" w:rsidP="00464C4E">
            <w:pPr>
              <w:spacing w:after="0"/>
            </w:pPr>
            <w:r w:rsidRPr="0387F8AB">
              <w:t>Parameter</w:t>
            </w:r>
          </w:p>
        </w:tc>
        <w:tc>
          <w:tcPr>
            <w:tcW w:w="6480" w:type="dxa"/>
            <w:shd w:val="clear" w:color="auto" w:fill="F2F2F2" w:themeFill="background1" w:themeFillShade="F2"/>
          </w:tcPr>
          <w:p w14:paraId="5CB52F60" w14:textId="77777777" w:rsidR="00C44251" w:rsidRDefault="00C44251" w:rsidP="00464C4E">
            <w:pPr>
              <w:spacing w:after="0"/>
            </w:pPr>
            <w:r w:rsidRPr="0387F8AB">
              <w:t>Description</w:t>
            </w:r>
          </w:p>
        </w:tc>
        <w:tc>
          <w:tcPr>
            <w:tcW w:w="720" w:type="dxa"/>
            <w:shd w:val="clear" w:color="auto" w:fill="F2F2F2" w:themeFill="background1" w:themeFillShade="F2"/>
          </w:tcPr>
          <w:p w14:paraId="2DE75556" w14:textId="77777777" w:rsidR="00C44251" w:rsidRDefault="00C44251" w:rsidP="00464C4E">
            <w:pPr>
              <w:spacing w:after="0"/>
            </w:pPr>
            <w:r>
              <w:t>M/O*</w:t>
            </w:r>
          </w:p>
        </w:tc>
        <w:tc>
          <w:tcPr>
            <w:tcW w:w="1080" w:type="dxa"/>
            <w:shd w:val="clear" w:color="auto" w:fill="F2F2F2" w:themeFill="background1" w:themeFillShade="F2"/>
          </w:tcPr>
          <w:p w14:paraId="1EC18775" w14:textId="77777777" w:rsidR="00C44251" w:rsidRDefault="00C44251" w:rsidP="00464C4E">
            <w:pPr>
              <w:spacing w:after="0"/>
            </w:pPr>
            <w:r w:rsidRPr="0387F8AB">
              <w:t>Type</w:t>
            </w:r>
          </w:p>
        </w:tc>
      </w:tr>
      <w:tr w:rsidR="00C44251" w14:paraId="46D357DE" w14:textId="77777777" w:rsidTr="007E20CE">
        <w:trPr>
          <w:trHeight w:val="250"/>
        </w:trPr>
        <w:tc>
          <w:tcPr>
            <w:tcW w:w="2605" w:type="dxa"/>
          </w:tcPr>
          <w:p w14:paraId="31294162" w14:textId="77777777" w:rsidR="00C44251" w:rsidRDefault="00C44251" w:rsidP="00464C4E">
            <w:pPr>
              <w:spacing w:after="0"/>
            </w:pPr>
            <w:r w:rsidRPr="0387F8AB">
              <w:t>Authorization</w:t>
            </w:r>
          </w:p>
        </w:tc>
        <w:tc>
          <w:tcPr>
            <w:tcW w:w="6480" w:type="dxa"/>
          </w:tcPr>
          <w:p w14:paraId="16BE1CC7" w14:textId="77777777" w:rsidR="00C44251" w:rsidRDefault="00C44251" w:rsidP="00464C4E">
            <w:pPr>
              <w:spacing w:after="0"/>
            </w:pPr>
            <w:r w:rsidRPr="0387F8AB">
              <w:t>Token acquired from Azure AD based on the user credentials for further API calls.</w:t>
            </w:r>
          </w:p>
        </w:tc>
        <w:tc>
          <w:tcPr>
            <w:tcW w:w="720" w:type="dxa"/>
          </w:tcPr>
          <w:p w14:paraId="1662CAE9" w14:textId="77777777" w:rsidR="00C44251" w:rsidRDefault="00C44251" w:rsidP="00464C4E">
            <w:pPr>
              <w:spacing w:after="0"/>
            </w:pPr>
            <w:r w:rsidRPr="0387F8AB">
              <w:t>M</w:t>
            </w:r>
          </w:p>
        </w:tc>
        <w:tc>
          <w:tcPr>
            <w:tcW w:w="1080" w:type="dxa"/>
          </w:tcPr>
          <w:p w14:paraId="670F08D9" w14:textId="77777777" w:rsidR="00C44251" w:rsidRDefault="00C44251" w:rsidP="00464C4E">
            <w:pPr>
              <w:spacing w:after="0"/>
            </w:pPr>
            <w:r w:rsidRPr="0387F8AB">
              <w:t>String</w:t>
            </w:r>
          </w:p>
        </w:tc>
      </w:tr>
      <w:tr w:rsidR="00C44251" w14:paraId="36C018F4" w14:textId="77777777" w:rsidTr="007E20CE">
        <w:trPr>
          <w:trHeight w:val="54"/>
        </w:trPr>
        <w:tc>
          <w:tcPr>
            <w:tcW w:w="2605" w:type="dxa"/>
          </w:tcPr>
          <w:p w14:paraId="34DEB884" w14:textId="77777777" w:rsidR="00C44251" w:rsidRDefault="00C44251" w:rsidP="00464C4E">
            <w:pPr>
              <w:spacing w:after="0"/>
            </w:pPr>
            <w:r w:rsidRPr="0387F8AB">
              <w:t>Content-Type</w:t>
            </w:r>
          </w:p>
        </w:tc>
        <w:tc>
          <w:tcPr>
            <w:tcW w:w="6480" w:type="dxa"/>
          </w:tcPr>
          <w:p w14:paraId="5F5963C3" w14:textId="77777777" w:rsidR="00C44251" w:rsidRDefault="00C44251" w:rsidP="00464C4E">
            <w:pPr>
              <w:spacing w:after="0"/>
            </w:pPr>
            <w:r w:rsidRPr="0387F8AB">
              <w:t>Length of content. E.g.- application/json</w:t>
            </w:r>
          </w:p>
        </w:tc>
        <w:tc>
          <w:tcPr>
            <w:tcW w:w="720" w:type="dxa"/>
          </w:tcPr>
          <w:p w14:paraId="03551872" w14:textId="77777777" w:rsidR="00C44251" w:rsidRDefault="00C44251" w:rsidP="00464C4E">
            <w:pPr>
              <w:spacing w:after="0"/>
            </w:pPr>
            <w:r w:rsidRPr="0387F8AB">
              <w:t>M</w:t>
            </w:r>
          </w:p>
        </w:tc>
        <w:tc>
          <w:tcPr>
            <w:tcW w:w="1080" w:type="dxa"/>
          </w:tcPr>
          <w:p w14:paraId="72977067" w14:textId="77777777" w:rsidR="00C44251" w:rsidRDefault="00C44251" w:rsidP="00464C4E">
            <w:pPr>
              <w:spacing w:after="0"/>
            </w:pPr>
            <w:r>
              <w:t>S</w:t>
            </w:r>
            <w:r w:rsidRPr="0387F8AB">
              <w:t>tring</w:t>
            </w:r>
          </w:p>
        </w:tc>
      </w:tr>
      <w:tr w:rsidR="00C44251" w14:paraId="52EBF67E" w14:textId="77777777" w:rsidTr="007E20CE">
        <w:trPr>
          <w:trHeight w:val="240"/>
        </w:trPr>
        <w:tc>
          <w:tcPr>
            <w:tcW w:w="2605" w:type="dxa"/>
          </w:tcPr>
          <w:p w14:paraId="028A2B07" w14:textId="77777777" w:rsidR="00C44251" w:rsidRDefault="00C44251" w:rsidP="00464C4E">
            <w:pPr>
              <w:spacing w:after="0"/>
            </w:pPr>
            <w:r>
              <w:t>task-id</w:t>
            </w:r>
          </w:p>
        </w:tc>
        <w:tc>
          <w:tcPr>
            <w:tcW w:w="6480" w:type="dxa"/>
          </w:tcPr>
          <w:p w14:paraId="09A14B9E" w14:textId="77777777" w:rsidR="00C44251" w:rsidRDefault="00C44251" w:rsidP="00464C4E">
            <w:pPr>
              <w:spacing w:after="0"/>
            </w:pPr>
            <w:bookmarkStart w:id="30" w:name="OLE_LINK18"/>
            <w:r>
              <w:t>Distinct id of task.</w:t>
            </w:r>
            <w:bookmarkEnd w:id="30"/>
          </w:p>
        </w:tc>
        <w:tc>
          <w:tcPr>
            <w:tcW w:w="720" w:type="dxa"/>
          </w:tcPr>
          <w:p w14:paraId="0BDE95FD" w14:textId="77777777" w:rsidR="00C44251" w:rsidRDefault="00C44251" w:rsidP="00464C4E">
            <w:pPr>
              <w:spacing w:after="0"/>
            </w:pPr>
            <w:r w:rsidRPr="0387F8AB">
              <w:t>M</w:t>
            </w:r>
          </w:p>
        </w:tc>
        <w:tc>
          <w:tcPr>
            <w:tcW w:w="1080" w:type="dxa"/>
          </w:tcPr>
          <w:p w14:paraId="752CCE1C" w14:textId="77777777" w:rsidR="00C44251" w:rsidRDefault="00C44251" w:rsidP="00464C4E">
            <w:pPr>
              <w:spacing w:after="0"/>
            </w:pPr>
            <w:r w:rsidRPr="0387F8AB">
              <w:t>String</w:t>
            </w:r>
          </w:p>
        </w:tc>
      </w:tr>
    </w:tbl>
    <w:p w14:paraId="3EF5F09F" w14:textId="77777777" w:rsidR="00C44251" w:rsidRPr="00C44251" w:rsidRDefault="00C44251" w:rsidP="007729BF">
      <w:pPr>
        <w:pStyle w:val="Heading3"/>
      </w:pPr>
      <w:r w:rsidRPr="00C44251">
        <w:t>Output Header</w:t>
      </w:r>
    </w:p>
    <w:tbl>
      <w:tblPr>
        <w:tblStyle w:val="TableGridLight"/>
        <w:tblW w:w="10975" w:type="dxa"/>
        <w:tblLayout w:type="fixed"/>
        <w:tblLook w:val="04A0" w:firstRow="1" w:lastRow="0" w:firstColumn="1" w:lastColumn="0" w:noHBand="0" w:noVBand="1"/>
      </w:tblPr>
      <w:tblGrid>
        <w:gridCol w:w="2605"/>
        <w:gridCol w:w="7200"/>
        <w:gridCol w:w="1170"/>
      </w:tblGrid>
      <w:tr w:rsidR="004D44BC" w14:paraId="757D9B36" w14:textId="77777777" w:rsidTr="007E20CE">
        <w:trPr>
          <w:trHeight w:val="196"/>
        </w:trPr>
        <w:tc>
          <w:tcPr>
            <w:tcW w:w="2605" w:type="dxa"/>
            <w:shd w:val="clear" w:color="auto" w:fill="F2F2F2" w:themeFill="background1" w:themeFillShade="F2"/>
          </w:tcPr>
          <w:p w14:paraId="4DAFEEC6" w14:textId="77777777" w:rsidR="004D44BC" w:rsidRDefault="004D44BC" w:rsidP="00464C4E">
            <w:pPr>
              <w:spacing w:after="0"/>
            </w:pPr>
            <w:r w:rsidRPr="0387F8AB">
              <w:t>Parameter</w:t>
            </w:r>
          </w:p>
        </w:tc>
        <w:tc>
          <w:tcPr>
            <w:tcW w:w="7200" w:type="dxa"/>
            <w:shd w:val="clear" w:color="auto" w:fill="F2F2F2" w:themeFill="background1" w:themeFillShade="F2"/>
          </w:tcPr>
          <w:p w14:paraId="716809B4" w14:textId="77777777" w:rsidR="004D44BC" w:rsidRDefault="004D44BC" w:rsidP="00464C4E">
            <w:pPr>
              <w:spacing w:after="0"/>
            </w:pPr>
            <w:r w:rsidRPr="0387F8AB">
              <w:t>Description</w:t>
            </w:r>
          </w:p>
        </w:tc>
        <w:tc>
          <w:tcPr>
            <w:tcW w:w="1170" w:type="dxa"/>
            <w:shd w:val="clear" w:color="auto" w:fill="F2F2F2" w:themeFill="background1" w:themeFillShade="F2"/>
          </w:tcPr>
          <w:p w14:paraId="3F492E2F" w14:textId="77777777" w:rsidR="004D44BC" w:rsidRDefault="004D44BC" w:rsidP="00464C4E">
            <w:pPr>
              <w:spacing w:after="0"/>
            </w:pPr>
            <w:r w:rsidRPr="0387F8AB">
              <w:t>Type</w:t>
            </w:r>
          </w:p>
        </w:tc>
      </w:tr>
      <w:tr w:rsidR="004D44BC" w14:paraId="4E86FEDD" w14:textId="77777777" w:rsidTr="007E20CE">
        <w:trPr>
          <w:trHeight w:val="54"/>
        </w:trPr>
        <w:tc>
          <w:tcPr>
            <w:tcW w:w="2605" w:type="dxa"/>
          </w:tcPr>
          <w:p w14:paraId="6EB85429" w14:textId="77777777" w:rsidR="004D44BC" w:rsidRDefault="004D44BC" w:rsidP="00464C4E">
            <w:pPr>
              <w:spacing w:after="0"/>
            </w:pPr>
            <w:r w:rsidRPr="0387F8AB">
              <w:t>Server</w:t>
            </w:r>
          </w:p>
        </w:tc>
        <w:tc>
          <w:tcPr>
            <w:tcW w:w="7200" w:type="dxa"/>
          </w:tcPr>
          <w:p w14:paraId="3E54010A" w14:textId="77777777" w:rsidR="00E86D49" w:rsidRDefault="004D44BC" w:rsidP="00464C4E">
            <w:pPr>
              <w:spacing w:after="0"/>
            </w:pPr>
            <w:r w:rsidRPr="0387F8AB">
              <w:t>Contains information about how the server handles request</w:t>
            </w:r>
            <w:r>
              <w:t>s</w:t>
            </w:r>
            <w:r w:rsidRPr="0387F8AB">
              <w:t xml:space="preserve"> </w:t>
            </w:r>
          </w:p>
          <w:p w14:paraId="30819850" w14:textId="3ADCA934" w:rsidR="004D44BC" w:rsidRDefault="004D44BC" w:rsidP="00464C4E">
            <w:pPr>
              <w:spacing w:after="0"/>
            </w:pPr>
            <w:r w:rsidRPr="0387F8AB">
              <w:t>[e.g., Werkzeug/2.1.2 Python/3.9.7]</w:t>
            </w:r>
          </w:p>
        </w:tc>
        <w:tc>
          <w:tcPr>
            <w:tcW w:w="1170" w:type="dxa"/>
          </w:tcPr>
          <w:p w14:paraId="76BD12CB" w14:textId="77777777" w:rsidR="004D44BC" w:rsidRDefault="004D44BC" w:rsidP="00464C4E">
            <w:pPr>
              <w:spacing w:after="0"/>
            </w:pPr>
            <w:r w:rsidRPr="0387F8AB">
              <w:t>String</w:t>
            </w:r>
          </w:p>
        </w:tc>
      </w:tr>
      <w:tr w:rsidR="004D44BC" w14:paraId="24B49C67" w14:textId="77777777" w:rsidTr="007E20CE">
        <w:trPr>
          <w:trHeight w:val="54"/>
        </w:trPr>
        <w:tc>
          <w:tcPr>
            <w:tcW w:w="2605" w:type="dxa"/>
          </w:tcPr>
          <w:p w14:paraId="2BEC4DB6" w14:textId="77777777" w:rsidR="004D44BC" w:rsidRDefault="004D44BC" w:rsidP="00464C4E">
            <w:pPr>
              <w:spacing w:after="0"/>
            </w:pPr>
            <w:r w:rsidRPr="0387F8AB">
              <w:t>Content-Type</w:t>
            </w:r>
          </w:p>
        </w:tc>
        <w:tc>
          <w:tcPr>
            <w:tcW w:w="7200" w:type="dxa"/>
          </w:tcPr>
          <w:p w14:paraId="236E0866" w14:textId="77777777" w:rsidR="004D44BC" w:rsidRDefault="004D44BC" w:rsidP="00464C4E">
            <w:pPr>
              <w:spacing w:after="0"/>
            </w:pPr>
            <w:r w:rsidRPr="0387F8AB">
              <w:t>Length of the content</w:t>
            </w:r>
          </w:p>
        </w:tc>
        <w:tc>
          <w:tcPr>
            <w:tcW w:w="1170" w:type="dxa"/>
          </w:tcPr>
          <w:p w14:paraId="4F44FD42" w14:textId="77777777" w:rsidR="004D44BC" w:rsidRDefault="004D44BC" w:rsidP="00464C4E">
            <w:pPr>
              <w:spacing w:after="0"/>
            </w:pPr>
            <w:r>
              <w:t>S</w:t>
            </w:r>
            <w:r w:rsidRPr="0387F8AB">
              <w:t>tring</w:t>
            </w:r>
          </w:p>
        </w:tc>
      </w:tr>
      <w:tr w:rsidR="004D44BC" w14:paraId="0839A60A" w14:textId="77777777" w:rsidTr="007E20CE">
        <w:trPr>
          <w:trHeight w:val="54"/>
        </w:trPr>
        <w:tc>
          <w:tcPr>
            <w:tcW w:w="2605" w:type="dxa"/>
          </w:tcPr>
          <w:p w14:paraId="3FE0E393" w14:textId="77777777" w:rsidR="004D44BC" w:rsidRDefault="004D44BC" w:rsidP="00464C4E">
            <w:pPr>
              <w:spacing w:after="0"/>
            </w:pPr>
            <w:r w:rsidRPr="0387F8AB">
              <w:t>Date</w:t>
            </w:r>
          </w:p>
        </w:tc>
        <w:tc>
          <w:tcPr>
            <w:tcW w:w="7200" w:type="dxa"/>
          </w:tcPr>
          <w:p w14:paraId="3187552C" w14:textId="77777777" w:rsidR="004D44BC" w:rsidRDefault="004D44BC" w:rsidP="00464C4E">
            <w:pPr>
              <w:spacing w:after="0"/>
            </w:pPr>
            <w:r w:rsidRPr="0387F8AB">
              <w:t>Date of operation execution e.g. - [Tue, 17 May 2022 06:30:16 GMT]</w:t>
            </w:r>
          </w:p>
        </w:tc>
        <w:tc>
          <w:tcPr>
            <w:tcW w:w="1170" w:type="dxa"/>
          </w:tcPr>
          <w:p w14:paraId="2FDB3980" w14:textId="77777777" w:rsidR="004D44BC" w:rsidRDefault="004D44BC" w:rsidP="00464C4E">
            <w:pPr>
              <w:spacing w:after="0"/>
            </w:pPr>
            <w:r>
              <w:t>D</w:t>
            </w:r>
            <w:r w:rsidRPr="0387F8AB">
              <w:t>atetime</w:t>
            </w:r>
          </w:p>
        </w:tc>
      </w:tr>
      <w:tr w:rsidR="004D44BC" w14:paraId="03A0400C" w14:textId="77777777" w:rsidTr="007E20CE">
        <w:trPr>
          <w:trHeight w:val="54"/>
        </w:trPr>
        <w:tc>
          <w:tcPr>
            <w:tcW w:w="2605" w:type="dxa"/>
          </w:tcPr>
          <w:p w14:paraId="26A38C80" w14:textId="77777777" w:rsidR="004D44BC" w:rsidRDefault="004D44BC" w:rsidP="00464C4E">
            <w:pPr>
              <w:spacing w:after="0"/>
            </w:pPr>
            <w:r w:rsidRPr="0387F8AB">
              <w:t>Content-Length</w:t>
            </w:r>
          </w:p>
        </w:tc>
        <w:tc>
          <w:tcPr>
            <w:tcW w:w="7200" w:type="dxa"/>
          </w:tcPr>
          <w:p w14:paraId="6B51CD2F" w14:textId="77777777" w:rsidR="004D44BC" w:rsidRDefault="004D44BC" w:rsidP="00464C4E">
            <w:pPr>
              <w:spacing w:after="0"/>
            </w:pPr>
            <w:r w:rsidRPr="0387F8AB">
              <w:t>Length of the content</w:t>
            </w:r>
          </w:p>
        </w:tc>
        <w:tc>
          <w:tcPr>
            <w:tcW w:w="1170" w:type="dxa"/>
          </w:tcPr>
          <w:p w14:paraId="3C39773D" w14:textId="77777777" w:rsidR="004D44BC" w:rsidRDefault="004D44BC" w:rsidP="00464C4E">
            <w:pPr>
              <w:spacing w:after="0"/>
            </w:pPr>
            <w:r>
              <w:t>B</w:t>
            </w:r>
            <w:r w:rsidRPr="0387F8AB">
              <w:t>ytes</w:t>
            </w:r>
          </w:p>
        </w:tc>
      </w:tr>
    </w:tbl>
    <w:p w14:paraId="7C1CD6DB" w14:textId="77777777" w:rsidR="00C44251" w:rsidRPr="00297966" w:rsidRDefault="00C44251" w:rsidP="007729BF">
      <w:pPr>
        <w:pStyle w:val="Heading3"/>
      </w:pPr>
      <w:r w:rsidRPr="00297966">
        <w:t>Output Body</w:t>
      </w:r>
    </w:p>
    <w:tbl>
      <w:tblPr>
        <w:tblStyle w:val="TableGridLight"/>
        <w:tblW w:w="10975" w:type="dxa"/>
        <w:tblLayout w:type="fixed"/>
        <w:tblLook w:val="04A0" w:firstRow="1" w:lastRow="0" w:firstColumn="1" w:lastColumn="0" w:noHBand="0" w:noVBand="1"/>
      </w:tblPr>
      <w:tblGrid>
        <w:gridCol w:w="2605"/>
        <w:gridCol w:w="7200"/>
        <w:gridCol w:w="1170"/>
      </w:tblGrid>
      <w:tr w:rsidR="006655A2" w14:paraId="0A34EB6B" w14:textId="77777777" w:rsidTr="007E20CE">
        <w:trPr>
          <w:trHeight w:val="54"/>
        </w:trPr>
        <w:tc>
          <w:tcPr>
            <w:tcW w:w="2605" w:type="dxa"/>
            <w:shd w:val="clear" w:color="auto" w:fill="F2F2F2" w:themeFill="background1" w:themeFillShade="F2"/>
          </w:tcPr>
          <w:p w14:paraId="3B3011D4" w14:textId="77777777" w:rsidR="006655A2" w:rsidRDefault="006655A2" w:rsidP="00464C4E">
            <w:pPr>
              <w:spacing w:after="0"/>
            </w:pPr>
            <w:r w:rsidRPr="0387F8AB">
              <w:t>Parameter</w:t>
            </w:r>
          </w:p>
        </w:tc>
        <w:tc>
          <w:tcPr>
            <w:tcW w:w="7200" w:type="dxa"/>
            <w:shd w:val="clear" w:color="auto" w:fill="F2F2F2" w:themeFill="background1" w:themeFillShade="F2"/>
          </w:tcPr>
          <w:p w14:paraId="3E28C8B5" w14:textId="77777777" w:rsidR="006655A2" w:rsidRDefault="006655A2" w:rsidP="00464C4E">
            <w:pPr>
              <w:spacing w:after="0"/>
            </w:pPr>
            <w:r w:rsidRPr="0387F8AB">
              <w:t>Description</w:t>
            </w:r>
          </w:p>
        </w:tc>
        <w:tc>
          <w:tcPr>
            <w:tcW w:w="1170" w:type="dxa"/>
            <w:shd w:val="clear" w:color="auto" w:fill="F2F2F2" w:themeFill="background1" w:themeFillShade="F2"/>
          </w:tcPr>
          <w:p w14:paraId="3DA8A7AA" w14:textId="77777777" w:rsidR="006655A2" w:rsidRDefault="006655A2" w:rsidP="00464C4E">
            <w:pPr>
              <w:spacing w:after="0"/>
            </w:pPr>
            <w:r w:rsidRPr="0387F8AB">
              <w:t>Type</w:t>
            </w:r>
          </w:p>
        </w:tc>
      </w:tr>
      <w:tr w:rsidR="006655A2" w14:paraId="1ED05A26" w14:textId="77777777" w:rsidTr="007E20CE">
        <w:trPr>
          <w:trHeight w:val="286"/>
        </w:trPr>
        <w:tc>
          <w:tcPr>
            <w:tcW w:w="2605" w:type="dxa"/>
          </w:tcPr>
          <w:p w14:paraId="2B38265D" w14:textId="77777777" w:rsidR="006655A2" w:rsidRDefault="006655A2" w:rsidP="00464C4E">
            <w:pPr>
              <w:spacing w:after="0"/>
            </w:pPr>
            <w:r>
              <w:t>message</w:t>
            </w:r>
          </w:p>
        </w:tc>
        <w:tc>
          <w:tcPr>
            <w:tcW w:w="7200" w:type="dxa"/>
          </w:tcPr>
          <w:p w14:paraId="242483FF" w14:textId="77777777" w:rsidR="006655A2" w:rsidRDefault="006655A2" w:rsidP="00464C4E">
            <w:pPr>
              <w:spacing w:after="0"/>
            </w:pPr>
            <w:r>
              <w:t>Status of the delete request along with the task ID of the task the user wants to delete.</w:t>
            </w:r>
          </w:p>
        </w:tc>
        <w:tc>
          <w:tcPr>
            <w:tcW w:w="1170" w:type="dxa"/>
          </w:tcPr>
          <w:p w14:paraId="27E888AF" w14:textId="77777777" w:rsidR="006655A2" w:rsidRDefault="006655A2" w:rsidP="00464C4E">
            <w:pPr>
              <w:spacing w:after="0"/>
            </w:pPr>
            <w:r w:rsidRPr="0387F8AB">
              <w:t>String</w:t>
            </w:r>
          </w:p>
        </w:tc>
      </w:tr>
    </w:tbl>
    <w:p w14:paraId="796B7A41" w14:textId="5608A1EC" w:rsidR="00C44251" w:rsidRPr="00297966" w:rsidRDefault="00C44251" w:rsidP="007729BF">
      <w:pPr>
        <w:pStyle w:val="Heading3"/>
      </w:pPr>
      <w:r w:rsidRPr="00297966">
        <w:t>Result</w:t>
      </w:r>
    </w:p>
    <w:tbl>
      <w:tblPr>
        <w:tblStyle w:val="TableGridLight"/>
        <w:tblW w:w="10975" w:type="dxa"/>
        <w:tblLayout w:type="fixed"/>
        <w:tblLook w:val="04A0" w:firstRow="1" w:lastRow="0" w:firstColumn="1" w:lastColumn="0" w:noHBand="0" w:noVBand="1"/>
      </w:tblPr>
      <w:tblGrid>
        <w:gridCol w:w="2605"/>
        <w:gridCol w:w="8370"/>
      </w:tblGrid>
      <w:tr w:rsidR="006655A2" w:rsidRPr="009A76BD" w14:paraId="72E25D11" w14:textId="77777777" w:rsidTr="007E20CE">
        <w:trPr>
          <w:trHeight w:val="178"/>
        </w:trPr>
        <w:tc>
          <w:tcPr>
            <w:tcW w:w="2605" w:type="dxa"/>
            <w:shd w:val="clear" w:color="auto" w:fill="F2F2F2" w:themeFill="background1" w:themeFillShade="F2"/>
          </w:tcPr>
          <w:p w14:paraId="489829D1" w14:textId="77777777" w:rsidR="006655A2" w:rsidRPr="006655A2" w:rsidRDefault="006655A2" w:rsidP="00464C4E">
            <w:pPr>
              <w:spacing w:after="0"/>
            </w:pPr>
            <w:r w:rsidRPr="006655A2">
              <w:t>HTTP Code</w:t>
            </w:r>
          </w:p>
        </w:tc>
        <w:tc>
          <w:tcPr>
            <w:tcW w:w="8370" w:type="dxa"/>
            <w:shd w:val="clear" w:color="auto" w:fill="F2F2F2" w:themeFill="background1" w:themeFillShade="F2"/>
          </w:tcPr>
          <w:p w14:paraId="1089006F" w14:textId="77777777" w:rsidR="006655A2" w:rsidRPr="006655A2" w:rsidRDefault="006655A2" w:rsidP="00464C4E">
            <w:pPr>
              <w:spacing w:after="0"/>
            </w:pPr>
            <w:r w:rsidRPr="006655A2">
              <w:t>Result Description</w:t>
            </w:r>
          </w:p>
        </w:tc>
      </w:tr>
      <w:tr w:rsidR="006655A2" w:rsidRPr="009675B3" w14:paraId="7B855437" w14:textId="77777777" w:rsidTr="007E20CE">
        <w:trPr>
          <w:trHeight w:val="277"/>
        </w:trPr>
        <w:tc>
          <w:tcPr>
            <w:tcW w:w="2605" w:type="dxa"/>
          </w:tcPr>
          <w:p w14:paraId="71193E99" w14:textId="77777777" w:rsidR="006655A2" w:rsidRDefault="006655A2" w:rsidP="00464C4E">
            <w:pPr>
              <w:spacing w:after="0"/>
            </w:pPr>
            <w:r w:rsidRPr="0387F8AB">
              <w:t>200</w:t>
            </w:r>
          </w:p>
        </w:tc>
        <w:tc>
          <w:tcPr>
            <w:tcW w:w="8370" w:type="dxa"/>
          </w:tcPr>
          <w:p w14:paraId="7083634C" w14:textId="77777777" w:rsidR="006655A2" w:rsidRPr="009675B3" w:rsidRDefault="006655A2" w:rsidP="00464C4E">
            <w:pPr>
              <w:spacing w:after="0"/>
              <w:rPr>
                <w:color w:val="000000"/>
                <w:lang w:val="en-IN" w:eastAsia="en-IN"/>
              </w:rPr>
            </w:pPr>
            <w:r w:rsidRPr="009675B3">
              <w:rPr>
                <w:lang w:val="en-IN" w:eastAsia="en-IN"/>
              </w:rPr>
              <w:t>successful operation</w:t>
            </w:r>
          </w:p>
        </w:tc>
      </w:tr>
    </w:tbl>
    <w:p w14:paraId="2CBDC59B" w14:textId="2B3E02A1" w:rsidR="009928DE" w:rsidRPr="00297966" w:rsidRDefault="00C44251" w:rsidP="007729BF">
      <w:pPr>
        <w:pStyle w:val="Heading3"/>
      </w:pPr>
      <w:r w:rsidRPr="00297966">
        <w:t>Error Management</w:t>
      </w:r>
    </w:p>
    <w:tbl>
      <w:tblPr>
        <w:tblStyle w:val="TableGridLight"/>
        <w:tblW w:w="10975" w:type="dxa"/>
        <w:tblLayout w:type="fixed"/>
        <w:tblLook w:val="04A0" w:firstRow="1" w:lastRow="0" w:firstColumn="1" w:lastColumn="0" w:noHBand="0" w:noVBand="1"/>
      </w:tblPr>
      <w:tblGrid>
        <w:gridCol w:w="2605"/>
        <w:gridCol w:w="3780"/>
        <w:gridCol w:w="4590"/>
      </w:tblGrid>
      <w:tr w:rsidR="006655A2" w14:paraId="2103F9E8" w14:textId="77777777" w:rsidTr="007E20CE">
        <w:tc>
          <w:tcPr>
            <w:tcW w:w="2605" w:type="dxa"/>
            <w:shd w:val="clear" w:color="auto" w:fill="F2F2F2" w:themeFill="background1" w:themeFillShade="F2"/>
          </w:tcPr>
          <w:p w14:paraId="10062172" w14:textId="77777777" w:rsidR="006655A2" w:rsidRDefault="006655A2" w:rsidP="00464C4E">
            <w:pPr>
              <w:spacing w:after="0"/>
            </w:pPr>
            <w:r w:rsidRPr="0387F8AB">
              <w:t>HTTP Code</w:t>
            </w:r>
          </w:p>
        </w:tc>
        <w:tc>
          <w:tcPr>
            <w:tcW w:w="3780" w:type="dxa"/>
            <w:shd w:val="clear" w:color="auto" w:fill="F2F2F2" w:themeFill="background1" w:themeFillShade="F2"/>
          </w:tcPr>
          <w:p w14:paraId="563DC690" w14:textId="77777777" w:rsidR="006655A2" w:rsidRDefault="006655A2" w:rsidP="00464C4E">
            <w:pPr>
              <w:spacing w:after="0"/>
            </w:pPr>
            <w:r w:rsidRPr="0387F8AB">
              <w:t>Error Code</w:t>
            </w:r>
          </w:p>
        </w:tc>
        <w:tc>
          <w:tcPr>
            <w:tcW w:w="4590" w:type="dxa"/>
            <w:shd w:val="clear" w:color="auto" w:fill="F2F2F2" w:themeFill="background1" w:themeFillShade="F2"/>
          </w:tcPr>
          <w:p w14:paraId="1AF76C57" w14:textId="77777777" w:rsidR="006655A2" w:rsidRDefault="006655A2" w:rsidP="00464C4E">
            <w:pPr>
              <w:spacing w:after="0"/>
            </w:pPr>
            <w:r w:rsidRPr="0387F8AB">
              <w:t>Error Description</w:t>
            </w:r>
          </w:p>
        </w:tc>
      </w:tr>
      <w:tr w:rsidR="006655A2" w:rsidRPr="009675B3" w14:paraId="1BD35CE7" w14:textId="77777777" w:rsidTr="007E20CE">
        <w:tc>
          <w:tcPr>
            <w:tcW w:w="2605" w:type="dxa"/>
          </w:tcPr>
          <w:p w14:paraId="30970AE1" w14:textId="77777777" w:rsidR="006655A2" w:rsidRDefault="006655A2" w:rsidP="00464C4E">
            <w:pPr>
              <w:spacing w:after="0"/>
            </w:pPr>
            <w:r w:rsidRPr="0387F8AB">
              <w:t>500</w:t>
            </w:r>
          </w:p>
        </w:tc>
        <w:tc>
          <w:tcPr>
            <w:tcW w:w="3780" w:type="dxa"/>
          </w:tcPr>
          <w:p w14:paraId="2D892C29" w14:textId="77777777" w:rsidR="006655A2" w:rsidRDefault="006655A2" w:rsidP="00464C4E">
            <w:pPr>
              <w:spacing w:after="0"/>
            </w:pPr>
            <w:r w:rsidRPr="0387F8AB">
              <w:t>500</w:t>
            </w:r>
          </w:p>
        </w:tc>
        <w:tc>
          <w:tcPr>
            <w:tcW w:w="4590" w:type="dxa"/>
          </w:tcPr>
          <w:p w14:paraId="026FF33F" w14:textId="77777777" w:rsidR="006655A2" w:rsidRPr="009675B3" w:rsidRDefault="006655A2" w:rsidP="00464C4E">
            <w:pPr>
              <w:spacing w:after="0"/>
              <w:rPr>
                <w:color w:val="000000"/>
                <w:lang w:val="en-IN" w:eastAsia="en-IN"/>
              </w:rPr>
            </w:pPr>
            <w:r w:rsidRPr="009675B3">
              <w:rPr>
                <w:lang w:val="en-IN" w:eastAsia="en-IN"/>
              </w:rPr>
              <w:t>Invalid Data</w:t>
            </w:r>
          </w:p>
        </w:tc>
      </w:tr>
      <w:tr w:rsidR="006655A2" w14:paraId="5890637B" w14:textId="77777777" w:rsidTr="007E20CE">
        <w:tc>
          <w:tcPr>
            <w:tcW w:w="2605" w:type="dxa"/>
          </w:tcPr>
          <w:p w14:paraId="169FD96C" w14:textId="77777777" w:rsidR="006655A2" w:rsidRDefault="006655A2" w:rsidP="00464C4E">
            <w:pPr>
              <w:spacing w:after="0"/>
            </w:pPr>
            <w:r w:rsidRPr="0387F8AB">
              <w:t>400</w:t>
            </w:r>
          </w:p>
        </w:tc>
        <w:tc>
          <w:tcPr>
            <w:tcW w:w="3780" w:type="dxa"/>
          </w:tcPr>
          <w:p w14:paraId="0D64C400" w14:textId="77777777" w:rsidR="006655A2" w:rsidRDefault="006655A2" w:rsidP="00464C4E">
            <w:pPr>
              <w:spacing w:after="0"/>
            </w:pPr>
            <w:r w:rsidRPr="0387F8AB">
              <w:t>401</w:t>
            </w:r>
          </w:p>
        </w:tc>
        <w:tc>
          <w:tcPr>
            <w:tcW w:w="4590" w:type="dxa"/>
          </w:tcPr>
          <w:p w14:paraId="6DBFFD94" w14:textId="77777777" w:rsidR="006655A2" w:rsidRDefault="006655A2" w:rsidP="0079337A">
            <w:pPr>
              <w:spacing w:after="0"/>
              <w:ind w:left="360"/>
              <w:jc w:val="left"/>
            </w:pPr>
            <w:r w:rsidRPr="0387F8AB">
              <w:t>Unauthorized User</w:t>
            </w:r>
          </w:p>
          <w:p w14:paraId="796FFED6" w14:textId="77777777" w:rsidR="006655A2" w:rsidRDefault="006655A2" w:rsidP="0079337A">
            <w:pPr>
              <w:spacing w:after="0"/>
              <w:ind w:left="360"/>
              <w:jc w:val="left"/>
            </w:pPr>
            <w:r w:rsidRPr="0387F8AB">
              <w:t>{Header Token} could be missing</w:t>
            </w:r>
          </w:p>
        </w:tc>
      </w:tr>
      <w:tr w:rsidR="006655A2" w14:paraId="28DC584C" w14:textId="77777777" w:rsidTr="007E20CE">
        <w:tc>
          <w:tcPr>
            <w:tcW w:w="2605" w:type="dxa"/>
          </w:tcPr>
          <w:p w14:paraId="36455CBF" w14:textId="77777777" w:rsidR="006655A2" w:rsidRDefault="006655A2" w:rsidP="00464C4E">
            <w:pPr>
              <w:spacing w:after="0"/>
            </w:pPr>
            <w:r w:rsidRPr="0387F8AB">
              <w:t>400</w:t>
            </w:r>
          </w:p>
        </w:tc>
        <w:tc>
          <w:tcPr>
            <w:tcW w:w="3780" w:type="dxa"/>
          </w:tcPr>
          <w:p w14:paraId="1E03D6EB" w14:textId="77777777" w:rsidR="006655A2" w:rsidRDefault="006655A2" w:rsidP="00464C4E">
            <w:pPr>
              <w:spacing w:after="0"/>
            </w:pPr>
            <w:r w:rsidRPr="0387F8AB">
              <w:t>400</w:t>
            </w:r>
          </w:p>
        </w:tc>
        <w:tc>
          <w:tcPr>
            <w:tcW w:w="4590" w:type="dxa"/>
          </w:tcPr>
          <w:p w14:paraId="1458AC72" w14:textId="77777777" w:rsidR="006655A2" w:rsidRDefault="006655A2" w:rsidP="0079337A">
            <w:pPr>
              <w:spacing w:after="0"/>
              <w:ind w:left="360"/>
              <w:jc w:val="left"/>
            </w:pPr>
            <w:r w:rsidRPr="0387F8AB">
              <w:t>Bad request</w:t>
            </w:r>
          </w:p>
        </w:tc>
      </w:tr>
    </w:tbl>
    <w:p w14:paraId="36B0E0DB" w14:textId="2D556646" w:rsidR="00E938E5" w:rsidRPr="00E938E5" w:rsidRDefault="00E938E5" w:rsidP="007729BF">
      <w:pPr>
        <w:pStyle w:val="Heading3"/>
      </w:pPr>
      <w:r w:rsidRPr="00E938E5">
        <w:t>Sample JSON Response</w:t>
      </w:r>
    </w:p>
    <w:p w14:paraId="524EBA3C" w14:textId="77777777" w:rsidR="00E938E5" w:rsidRPr="00D2228A" w:rsidRDefault="00E938E5" w:rsidP="00464C4E">
      <w:pPr>
        <w:spacing w:after="0"/>
        <w:ind w:right="-1527"/>
        <w:jc w:val="left"/>
        <w:rPr>
          <w:szCs w:val="20"/>
        </w:rPr>
      </w:pPr>
      <w:r w:rsidRPr="00D2228A">
        <w:rPr>
          <w:szCs w:val="20"/>
        </w:rPr>
        <w:t>{</w:t>
      </w:r>
    </w:p>
    <w:p w14:paraId="314B79F9" w14:textId="77777777" w:rsidR="00E938E5" w:rsidRPr="00D2228A" w:rsidRDefault="00E938E5" w:rsidP="00464C4E">
      <w:pPr>
        <w:spacing w:after="0"/>
        <w:ind w:right="-3511"/>
        <w:jc w:val="left"/>
        <w:rPr>
          <w:szCs w:val="20"/>
        </w:rPr>
      </w:pPr>
      <w:r w:rsidRPr="00D2228A">
        <w:rPr>
          <w:szCs w:val="20"/>
        </w:rPr>
        <w:t xml:space="preserve">    "message": "{'TaskID': 104, 'Status': 'Deleted Successfully'}"</w:t>
      </w:r>
    </w:p>
    <w:p w14:paraId="11E7927C" w14:textId="379307B2" w:rsidR="00D07B18" w:rsidRDefault="00E938E5" w:rsidP="00464C4E">
      <w:pPr>
        <w:spacing w:after="0"/>
        <w:jc w:val="left"/>
        <w:rPr>
          <w:b/>
          <w:bCs/>
          <w:szCs w:val="24"/>
        </w:rPr>
      </w:pPr>
      <w:r w:rsidRPr="00D2228A">
        <w:rPr>
          <w:szCs w:val="20"/>
        </w:rPr>
        <w:t>}</w:t>
      </w:r>
    </w:p>
    <w:p w14:paraId="231AB2EC" w14:textId="77777777" w:rsidR="00D07B18" w:rsidRDefault="00D07B18" w:rsidP="00464C4E">
      <w:pPr>
        <w:spacing w:after="0"/>
        <w:rPr>
          <w:b/>
          <w:bCs/>
          <w:szCs w:val="24"/>
        </w:rPr>
      </w:pPr>
    </w:p>
    <w:p w14:paraId="094B51AE" w14:textId="731618B4" w:rsidR="00E24C28" w:rsidRPr="006D351E" w:rsidRDefault="00E24C28" w:rsidP="006D351E"/>
    <w:p w14:paraId="0C11A19E" w14:textId="77777777" w:rsidR="00E24C28" w:rsidRDefault="00E24C28">
      <w:pPr>
        <w:jc w:val="left"/>
      </w:pPr>
    </w:p>
    <w:p w14:paraId="78B8DECC" w14:textId="77777777" w:rsidR="00E24C28" w:rsidRDefault="00E24C28">
      <w:pPr>
        <w:jc w:val="left"/>
      </w:pPr>
      <w:r>
        <w:br w:type="page"/>
      </w:r>
    </w:p>
    <w:p w14:paraId="2404F17E" w14:textId="6AA7D9AA" w:rsidR="00E24C28" w:rsidRDefault="00E24C28" w:rsidP="00E24C28">
      <w:pPr>
        <w:pStyle w:val="Heading2"/>
      </w:pPr>
      <w:bookmarkStart w:id="31" w:name="_Toc216799818"/>
      <w:r>
        <w:lastRenderedPageBreak/>
        <w:t>GET</w:t>
      </w:r>
      <w:r w:rsidR="004D5402">
        <w:t xml:space="preserve"> </w:t>
      </w:r>
      <w:r>
        <w:t xml:space="preserve">– </w:t>
      </w:r>
      <w:r w:rsidR="004D5402">
        <w:t>GetJobDetails</w:t>
      </w:r>
      <w:bookmarkEnd w:id="31"/>
    </w:p>
    <w:p w14:paraId="5E6D8A5A" w14:textId="77777777" w:rsidR="00D63D9F" w:rsidRPr="00D63D9F" w:rsidRDefault="00E24C28" w:rsidP="00D63D9F">
      <w:r w:rsidRPr="00D63D9F">
        <w:t xml:space="preserve">The </w:t>
      </w:r>
      <w:r w:rsidR="004D5402" w:rsidRPr="00D63D9F">
        <w:t>Ge</w:t>
      </w:r>
      <w:r w:rsidR="00367901" w:rsidRPr="00D63D9F">
        <w:t>t</w:t>
      </w:r>
      <w:r w:rsidR="004D5402" w:rsidRPr="00D63D9F">
        <w:t>JobDetails</w:t>
      </w:r>
      <w:r w:rsidRPr="00D63D9F">
        <w:t xml:space="preserve"> API is part of the AOT-Generic-</w:t>
      </w:r>
      <w:bookmarkStart w:id="32" w:name="OLE_LINK26"/>
      <w:r w:rsidRPr="00D63D9F">
        <w:t xml:space="preserve">Scheduler </w:t>
      </w:r>
      <w:bookmarkEnd w:id="32"/>
      <w:r w:rsidRPr="00D63D9F">
        <w:t>microservice</w:t>
      </w:r>
      <w:r w:rsidR="002420E4" w:rsidRPr="00D63D9F">
        <w:t xml:space="preserve"> and</w:t>
      </w:r>
      <w:r w:rsidRPr="00D63D9F">
        <w:t xml:space="preserve"> is a </w:t>
      </w:r>
      <w:r w:rsidR="003C560D" w:rsidRPr="00D63D9F">
        <w:t>GET</w:t>
      </w:r>
      <w:r w:rsidRPr="00D63D9F">
        <w:t xml:space="preserve"> call</w:t>
      </w:r>
      <w:r w:rsidR="003C560D" w:rsidRPr="00D63D9F">
        <w:t xml:space="preserve"> for</w:t>
      </w:r>
      <w:r w:rsidRPr="00D63D9F">
        <w:t xml:space="preserve"> </w:t>
      </w:r>
      <w:r w:rsidR="003C560D" w:rsidRPr="00D63D9F">
        <w:t xml:space="preserve">fetching the data based on </w:t>
      </w:r>
      <w:r w:rsidR="00375067" w:rsidRPr="00D63D9F">
        <w:t xml:space="preserve">the </w:t>
      </w:r>
      <w:r w:rsidR="003C560D" w:rsidRPr="00D63D9F">
        <w:t>schedul</w:t>
      </w:r>
      <w:r w:rsidR="002851DD" w:rsidRPr="00D63D9F">
        <w:t>e</w:t>
      </w:r>
      <w:r w:rsidR="003C560D" w:rsidRPr="00D63D9F">
        <w:t xml:space="preserve">r name provided </w:t>
      </w:r>
      <w:r w:rsidR="00A834F4" w:rsidRPr="00D63D9F">
        <w:t>i</w:t>
      </w:r>
      <w:r w:rsidR="003C560D" w:rsidRPr="00D63D9F">
        <w:t xml:space="preserve">n </w:t>
      </w:r>
      <w:r w:rsidR="00375067" w:rsidRPr="00D63D9F">
        <w:t xml:space="preserve">the </w:t>
      </w:r>
      <w:r w:rsidR="003C560D" w:rsidRPr="00D63D9F">
        <w:t>parameters query</w:t>
      </w:r>
      <w:r w:rsidR="00721EAF" w:rsidRPr="00D63D9F">
        <w:t>.</w:t>
      </w:r>
    </w:p>
    <w:p w14:paraId="0962FBB9" w14:textId="7A9FC5A0" w:rsidR="00A5254C" w:rsidRPr="00A5254C" w:rsidRDefault="00A5254C" w:rsidP="00AE3555">
      <w:pPr>
        <w:pStyle w:val="Heading3"/>
      </w:pPr>
      <w:r w:rsidRPr="00A5254C">
        <w:t>Specification</w:t>
      </w:r>
    </w:p>
    <w:tbl>
      <w:tblPr>
        <w:tblStyle w:val="TableGridLight"/>
        <w:tblW w:w="10870" w:type="dxa"/>
        <w:tblLayout w:type="fixed"/>
        <w:tblLook w:val="04A0" w:firstRow="1" w:lastRow="0" w:firstColumn="1" w:lastColumn="0" w:noHBand="0" w:noVBand="1"/>
      </w:tblPr>
      <w:tblGrid>
        <w:gridCol w:w="2245"/>
        <w:gridCol w:w="8625"/>
      </w:tblGrid>
      <w:tr w:rsidR="002D5232" w14:paraId="23E04BE8" w14:textId="77777777" w:rsidTr="00BA6FE4">
        <w:trPr>
          <w:trHeight w:val="79"/>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4DBDF7" w14:textId="77777777" w:rsidR="002D5232" w:rsidRDefault="002D5232" w:rsidP="00AE3555">
            <w:pPr>
              <w:spacing w:after="0"/>
            </w:pPr>
            <w:r>
              <w:t>PROTOCOL</w:t>
            </w:r>
          </w:p>
        </w:tc>
        <w:tc>
          <w:tcPr>
            <w:tcW w:w="8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D6D8B" w14:textId="7251B845" w:rsidR="002D5232" w:rsidRDefault="002D5232" w:rsidP="00AE3555">
            <w:pPr>
              <w:spacing w:after="0"/>
            </w:pPr>
            <w:r>
              <w:t>HTTPS</w:t>
            </w:r>
          </w:p>
        </w:tc>
      </w:tr>
      <w:tr w:rsidR="002D5232" w14:paraId="5E5AECCC" w14:textId="77777777" w:rsidTr="00BA6FE4">
        <w:trPr>
          <w:trHeight w:val="49"/>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CCD806" w14:textId="77777777" w:rsidR="002D5232" w:rsidRDefault="002D5232" w:rsidP="00AE3555">
            <w:pPr>
              <w:spacing w:after="0"/>
              <w:jc w:val="left"/>
            </w:pPr>
            <w:r>
              <w:t>PATH &lt;Public Exposure&gt;</w:t>
            </w:r>
          </w:p>
        </w:tc>
        <w:tc>
          <w:tcPr>
            <w:tcW w:w="8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848BA" w14:textId="77777777" w:rsidR="002D5232" w:rsidRDefault="002D5232" w:rsidP="00AE3555">
            <w:pPr>
              <w:spacing w:after="0"/>
            </w:pPr>
            <w:r>
              <w:rPr>
                <w:rStyle w:val="ui-provider"/>
              </w:rPr>
              <w:t>https://apim-aot-azure-dev.azure-api.net/api/genericscheduler/scheduler/jobs</w:t>
            </w:r>
          </w:p>
        </w:tc>
      </w:tr>
      <w:tr w:rsidR="002D5232" w14:paraId="58E84978" w14:textId="77777777" w:rsidTr="00BA6FE4">
        <w:trPr>
          <w:trHeight w:val="65"/>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3B3728" w14:textId="77777777" w:rsidR="002D5232" w:rsidRDefault="002D5232" w:rsidP="00AE3555">
            <w:pPr>
              <w:spacing w:after="0"/>
            </w:pPr>
            <w:r>
              <w:t>METHOD</w:t>
            </w:r>
          </w:p>
        </w:tc>
        <w:tc>
          <w:tcPr>
            <w:tcW w:w="8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FECB2" w14:textId="44171592" w:rsidR="002D5232" w:rsidRDefault="002D5232" w:rsidP="00AE3555">
            <w:pPr>
              <w:spacing w:after="0"/>
            </w:pPr>
            <w:r>
              <w:t>GET</w:t>
            </w:r>
          </w:p>
        </w:tc>
      </w:tr>
      <w:tr w:rsidR="002D5232" w14:paraId="15B772FB" w14:textId="77777777" w:rsidTr="00BA6FE4">
        <w:trPr>
          <w:trHeight w:val="11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577482" w14:textId="77777777" w:rsidR="002D5232" w:rsidRDefault="002D5232" w:rsidP="00AE3555">
            <w:pPr>
              <w:spacing w:after="0"/>
            </w:pPr>
            <w:r>
              <w:t>CONTENT TYPE</w:t>
            </w:r>
          </w:p>
        </w:tc>
        <w:tc>
          <w:tcPr>
            <w:tcW w:w="8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D78FD" w14:textId="77777777" w:rsidR="002D5232" w:rsidRDefault="002D5232" w:rsidP="00AE3555">
            <w:pPr>
              <w:spacing w:after="0"/>
            </w:pPr>
            <w:r>
              <w:t>application / json</w:t>
            </w:r>
          </w:p>
        </w:tc>
      </w:tr>
    </w:tbl>
    <w:p w14:paraId="355F8C8C" w14:textId="77777777" w:rsidR="00A5254C" w:rsidRPr="00AE3555" w:rsidRDefault="00A5254C" w:rsidP="00AE3555">
      <w:pPr>
        <w:pStyle w:val="Heading3"/>
      </w:pPr>
      <w:r w:rsidRPr="00AE3555">
        <w:t>Input Header</w:t>
      </w:r>
    </w:p>
    <w:tbl>
      <w:tblPr>
        <w:tblStyle w:val="TableGridLight"/>
        <w:tblW w:w="10885" w:type="dxa"/>
        <w:tblLayout w:type="fixed"/>
        <w:tblLook w:val="04A0" w:firstRow="1" w:lastRow="0" w:firstColumn="1" w:lastColumn="0" w:noHBand="0" w:noVBand="1"/>
      </w:tblPr>
      <w:tblGrid>
        <w:gridCol w:w="2694"/>
        <w:gridCol w:w="6211"/>
        <w:gridCol w:w="810"/>
        <w:gridCol w:w="1170"/>
      </w:tblGrid>
      <w:tr w:rsidR="00A5254C" w14:paraId="7172C59F" w14:textId="77777777" w:rsidTr="00BA6FE4">
        <w:trPr>
          <w:trHeight w:val="36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24945F" w14:textId="77777777" w:rsidR="00A5254C" w:rsidRDefault="00A5254C" w:rsidP="00AE3555">
            <w:pPr>
              <w:spacing w:after="0"/>
            </w:pPr>
            <w:r>
              <w:t>Parameter</w:t>
            </w:r>
          </w:p>
        </w:tc>
        <w:tc>
          <w:tcPr>
            <w:tcW w:w="6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5CD6C2" w14:textId="77777777" w:rsidR="00A5254C" w:rsidRDefault="00A5254C" w:rsidP="00AE3555">
            <w:pPr>
              <w:spacing w:after="0"/>
            </w:pPr>
            <w:r>
              <w:t>Description</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A78694" w14:textId="77777777" w:rsidR="00A5254C" w:rsidRDefault="00A5254C" w:rsidP="00AE3555">
            <w:pPr>
              <w:spacing w:after="0"/>
            </w:pPr>
            <w:r>
              <w:t>M/O*</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E294C9" w14:textId="77777777" w:rsidR="00A5254C" w:rsidRDefault="00A5254C" w:rsidP="00AE3555">
            <w:pPr>
              <w:spacing w:after="0"/>
            </w:pPr>
            <w:r>
              <w:t>Type</w:t>
            </w:r>
          </w:p>
        </w:tc>
      </w:tr>
      <w:tr w:rsidR="00A5254C" w14:paraId="7AD740EE" w14:textId="77777777" w:rsidTr="00BA6FE4">
        <w:trPr>
          <w:trHeight w:val="2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46676" w14:textId="77777777" w:rsidR="00A5254C" w:rsidRDefault="00A5254C" w:rsidP="00AE3555">
            <w:pPr>
              <w:spacing w:after="0"/>
            </w:pPr>
            <w:r>
              <w:t>Authorization</w:t>
            </w:r>
          </w:p>
        </w:tc>
        <w:tc>
          <w:tcPr>
            <w:tcW w:w="6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BA6E4" w14:textId="77777777" w:rsidR="00A5254C" w:rsidRDefault="00A5254C" w:rsidP="00AE3555">
            <w:pPr>
              <w:spacing w:after="0"/>
            </w:pPr>
            <w:r>
              <w:t>Token acquired from Azure AD based on the user credentials for further API calls.</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E537E" w14:textId="77777777" w:rsidR="00A5254C" w:rsidRDefault="00A5254C" w:rsidP="00AE3555">
            <w:pPr>
              <w:spacing w:after="0"/>
            </w:pPr>
            <w:r>
              <w:t>M</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45DA60" w14:textId="77777777" w:rsidR="00A5254C" w:rsidRDefault="00A5254C" w:rsidP="00AE3555">
            <w:pPr>
              <w:spacing w:after="0"/>
            </w:pPr>
            <w:r>
              <w:t>String</w:t>
            </w:r>
          </w:p>
        </w:tc>
      </w:tr>
      <w:tr w:rsidR="00A5254C" w14:paraId="3AB878CB" w14:textId="77777777" w:rsidTr="00BA6FE4">
        <w:trPr>
          <w:trHeight w:val="54"/>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2E32C" w14:textId="77777777" w:rsidR="00A5254C" w:rsidRDefault="00A5254C" w:rsidP="00AE3555">
            <w:pPr>
              <w:spacing w:after="0"/>
            </w:pPr>
            <w:r>
              <w:t>Content-Type</w:t>
            </w:r>
          </w:p>
        </w:tc>
        <w:tc>
          <w:tcPr>
            <w:tcW w:w="6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1DA70" w14:textId="77777777" w:rsidR="00A5254C" w:rsidRDefault="00A5254C" w:rsidP="00AE3555">
            <w:pPr>
              <w:spacing w:after="0"/>
            </w:pPr>
            <w:r>
              <w:t>Length of content. E.g.- application/json</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95D129" w14:textId="77777777" w:rsidR="00A5254C" w:rsidRDefault="00A5254C" w:rsidP="00AE3555">
            <w:pPr>
              <w:spacing w:after="0"/>
            </w:pPr>
            <w:r>
              <w:t>M</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5B68A" w14:textId="77777777" w:rsidR="00A5254C" w:rsidRDefault="00A5254C" w:rsidP="00AE3555">
            <w:pPr>
              <w:spacing w:after="0"/>
            </w:pPr>
            <w:r>
              <w:t>String</w:t>
            </w:r>
          </w:p>
        </w:tc>
      </w:tr>
    </w:tbl>
    <w:p w14:paraId="2D9FB45F" w14:textId="17D37A40" w:rsidR="00A5254C" w:rsidRPr="00AE3555" w:rsidRDefault="00A5254C" w:rsidP="00AE3555">
      <w:pPr>
        <w:pStyle w:val="Heading3"/>
      </w:pPr>
      <w:r w:rsidRPr="00AE3555">
        <w:t>Input Query</w:t>
      </w:r>
    </w:p>
    <w:tbl>
      <w:tblPr>
        <w:tblStyle w:val="TableGridLight"/>
        <w:tblW w:w="10885" w:type="dxa"/>
        <w:tblLayout w:type="fixed"/>
        <w:tblLook w:val="04A0" w:firstRow="1" w:lastRow="0" w:firstColumn="1" w:lastColumn="0" w:noHBand="0" w:noVBand="1"/>
      </w:tblPr>
      <w:tblGrid>
        <w:gridCol w:w="2694"/>
        <w:gridCol w:w="6211"/>
        <w:gridCol w:w="810"/>
        <w:gridCol w:w="1170"/>
      </w:tblGrid>
      <w:tr w:rsidR="00A5254C" w14:paraId="371B6A9F" w14:textId="77777777" w:rsidTr="00BA6FE4">
        <w:trPr>
          <w:trHeight w:val="36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F9766C" w14:textId="77777777" w:rsidR="00A5254C" w:rsidRDefault="00A5254C" w:rsidP="00AE3555">
            <w:pPr>
              <w:spacing w:after="0"/>
            </w:pPr>
            <w:r>
              <w:t>Parameter</w:t>
            </w:r>
          </w:p>
        </w:tc>
        <w:tc>
          <w:tcPr>
            <w:tcW w:w="6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40D0D1" w14:textId="77777777" w:rsidR="00A5254C" w:rsidRDefault="00A5254C" w:rsidP="00AE3555">
            <w:pPr>
              <w:spacing w:after="0"/>
            </w:pPr>
            <w:r>
              <w:t>Description</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97DBFC" w14:textId="77777777" w:rsidR="00A5254C" w:rsidRDefault="00A5254C" w:rsidP="00AE3555">
            <w:pPr>
              <w:spacing w:after="0"/>
            </w:pPr>
            <w:r>
              <w:t>M/O*</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DF2857" w14:textId="77777777" w:rsidR="00A5254C" w:rsidRDefault="00A5254C" w:rsidP="00AE3555">
            <w:pPr>
              <w:spacing w:after="0"/>
            </w:pPr>
            <w:r>
              <w:t>Type</w:t>
            </w:r>
          </w:p>
        </w:tc>
      </w:tr>
      <w:tr w:rsidR="00A5254C" w14:paraId="61C02571" w14:textId="77777777" w:rsidTr="00BA6FE4">
        <w:trPr>
          <w:trHeight w:val="2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62782" w14:textId="77777777" w:rsidR="00A5254C" w:rsidRDefault="00A5254C" w:rsidP="00AE3555">
            <w:pPr>
              <w:spacing w:after="0"/>
            </w:pPr>
            <w:r>
              <w:t>names</w:t>
            </w:r>
          </w:p>
        </w:tc>
        <w:tc>
          <w:tcPr>
            <w:tcW w:w="6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68695" w14:textId="77777777" w:rsidR="00A5254C" w:rsidRDefault="00A5254C" w:rsidP="00AE3555">
            <w:pPr>
              <w:spacing w:after="0"/>
            </w:pPr>
            <w:r>
              <w:rPr>
                <w:rStyle w:val="ui-provider"/>
              </w:rPr>
              <w:t>List of names</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55F299" w14:textId="77777777" w:rsidR="00A5254C" w:rsidRDefault="00A5254C" w:rsidP="00AE3555">
            <w:pPr>
              <w:spacing w:after="0"/>
            </w:pPr>
            <w:r>
              <w:t>M</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8A3C9" w14:textId="77777777" w:rsidR="00A5254C" w:rsidRDefault="00A5254C" w:rsidP="00AE3555">
            <w:pPr>
              <w:spacing w:after="0"/>
            </w:pPr>
            <w:r>
              <w:t>String</w:t>
            </w:r>
          </w:p>
        </w:tc>
      </w:tr>
    </w:tbl>
    <w:p w14:paraId="62D76E5C" w14:textId="77777777" w:rsidR="00A5254C" w:rsidRPr="00AE3555" w:rsidRDefault="00A5254C" w:rsidP="00AE3555">
      <w:pPr>
        <w:pStyle w:val="Heading3"/>
      </w:pPr>
      <w:r w:rsidRPr="00A5254C">
        <w:rPr>
          <w:color w:val="000000" w:themeColor="text1"/>
        </w:rPr>
        <w:t>Output Header</w:t>
      </w:r>
    </w:p>
    <w:tbl>
      <w:tblPr>
        <w:tblStyle w:val="TableGridLight"/>
        <w:tblW w:w="10885" w:type="dxa"/>
        <w:tblLayout w:type="fixed"/>
        <w:tblLook w:val="04A0" w:firstRow="1" w:lastRow="0" w:firstColumn="1" w:lastColumn="0" w:noHBand="0" w:noVBand="1"/>
      </w:tblPr>
      <w:tblGrid>
        <w:gridCol w:w="2695"/>
        <w:gridCol w:w="7020"/>
        <w:gridCol w:w="1170"/>
      </w:tblGrid>
      <w:tr w:rsidR="00A5254C" w14:paraId="11B7E02E" w14:textId="77777777" w:rsidTr="00BA6FE4">
        <w:trPr>
          <w:trHeight w:val="19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F5175D" w14:textId="77777777" w:rsidR="00A5254C" w:rsidRDefault="00A5254C" w:rsidP="00AE3555">
            <w:pPr>
              <w:spacing w:after="0"/>
            </w:pPr>
            <w:r>
              <w:t>Parameter</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8E42D2" w14:textId="77777777" w:rsidR="00A5254C" w:rsidRDefault="00A5254C" w:rsidP="00AE3555">
            <w:pPr>
              <w:spacing w:after="0"/>
            </w:pPr>
            <w:r>
              <w:t>Description</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A64BD5" w14:textId="77777777" w:rsidR="00A5254C" w:rsidRDefault="00A5254C" w:rsidP="00AE3555">
            <w:pPr>
              <w:spacing w:after="0"/>
            </w:pPr>
            <w:r>
              <w:t>Type</w:t>
            </w:r>
          </w:p>
        </w:tc>
      </w:tr>
      <w:tr w:rsidR="00A5254C" w14:paraId="100D9FEF" w14:textId="77777777" w:rsidTr="00BA6FE4">
        <w:trPr>
          <w:trHeight w:val="54"/>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00838" w14:textId="77777777" w:rsidR="00A5254C" w:rsidRDefault="00A5254C" w:rsidP="00AE3555">
            <w:pPr>
              <w:spacing w:after="0"/>
            </w:pPr>
            <w:r>
              <w:t>Server</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83F6F" w14:textId="77777777" w:rsidR="00A5254C" w:rsidRDefault="00A5254C" w:rsidP="00AE3555">
            <w:pPr>
              <w:spacing w:after="0"/>
            </w:pPr>
            <w:r>
              <w:t>Contains information about how the server handles requests [e.g., Werkzeug/2.1.2 Python/3.9.7]</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65F29" w14:textId="77777777" w:rsidR="00A5254C" w:rsidRDefault="00A5254C" w:rsidP="00AE3555">
            <w:pPr>
              <w:spacing w:after="0"/>
            </w:pPr>
            <w:r>
              <w:t>String</w:t>
            </w:r>
          </w:p>
        </w:tc>
      </w:tr>
      <w:tr w:rsidR="00A5254C" w14:paraId="4F40E6F6" w14:textId="77777777" w:rsidTr="00BA6FE4">
        <w:trPr>
          <w:trHeight w:val="54"/>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D46D9" w14:textId="77777777" w:rsidR="00A5254C" w:rsidRDefault="00A5254C" w:rsidP="00AE3555">
            <w:pPr>
              <w:spacing w:after="0"/>
            </w:pPr>
            <w:r>
              <w:t>Content-Type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3E76B" w14:textId="77777777" w:rsidR="00A5254C" w:rsidRDefault="00A5254C" w:rsidP="00AE3555">
            <w:pPr>
              <w:spacing w:after="0"/>
            </w:pPr>
            <w:r>
              <w:t>Length of the content</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1E5FD" w14:textId="77777777" w:rsidR="00A5254C" w:rsidRDefault="00A5254C" w:rsidP="00AE3555">
            <w:pPr>
              <w:spacing w:after="0"/>
            </w:pPr>
            <w:r>
              <w:t>String</w:t>
            </w:r>
          </w:p>
        </w:tc>
      </w:tr>
      <w:tr w:rsidR="00A5254C" w14:paraId="2B3A938E" w14:textId="77777777" w:rsidTr="00BA6FE4">
        <w:trPr>
          <w:trHeight w:val="54"/>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95339" w14:textId="77777777" w:rsidR="00A5254C" w:rsidRDefault="00A5254C" w:rsidP="00AE3555">
            <w:pPr>
              <w:spacing w:after="0"/>
            </w:pPr>
            <w:r>
              <w:t>Date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A5BBF" w14:textId="77777777" w:rsidR="00A5254C" w:rsidRDefault="00A5254C" w:rsidP="00AE3555">
            <w:pPr>
              <w:spacing w:after="0"/>
            </w:pPr>
            <w:r>
              <w:t>Date of operation execution e.g. - [Tue, 17 May 2022 06:30:16 GMT]</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E5E0A" w14:textId="77777777" w:rsidR="00A5254C" w:rsidRDefault="00A5254C" w:rsidP="00AE3555">
            <w:pPr>
              <w:spacing w:after="0"/>
            </w:pPr>
            <w:r>
              <w:t>Datetime</w:t>
            </w:r>
          </w:p>
        </w:tc>
      </w:tr>
      <w:tr w:rsidR="00A5254C" w14:paraId="6BADE20A" w14:textId="77777777" w:rsidTr="00BA6FE4">
        <w:trPr>
          <w:trHeight w:val="54"/>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B740C" w14:textId="77777777" w:rsidR="00A5254C" w:rsidRDefault="00A5254C" w:rsidP="00AE3555">
            <w:pPr>
              <w:spacing w:after="0"/>
            </w:pPr>
            <w:r>
              <w:t>Content-Length</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FB272" w14:textId="77777777" w:rsidR="00A5254C" w:rsidRDefault="00A5254C" w:rsidP="00AE3555">
            <w:pPr>
              <w:spacing w:after="0"/>
            </w:pPr>
            <w:r>
              <w:t>Length of the content</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A133" w14:textId="77777777" w:rsidR="00A5254C" w:rsidRDefault="00A5254C" w:rsidP="00AE3555">
            <w:pPr>
              <w:spacing w:after="0"/>
            </w:pPr>
            <w:r>
              <w:t>Bytes</w:t>
            </w:r>
          </w:p>
        </w:tc>
      </w:tr>
    </w:tbl>
    <w:p w14:paraId="7DB1B50E" w14:textId="77777777" w:rsidR="00A5254C" w:rsidRPr="00AE3555" w:rsidRDefault="00A5254C" w:rsidP="00AE3555">
      <w:pPr>
        <w:pStyle w:val="Heading3"/>
      </w:pPr>
      <w:r w:rsidRPr="00AE3555">
        <w:t>Output Body</w:t>
      </w:r>
    </w:p>
    <w:tbl>
      <w:tblPr>
        <w:tblStyle w:val="TableGridLight"/>
        <w:tblW w:w="10885" w:type="dxa"/>
        <w:tblLayout w:type="fixed"/>
        <w:tblLook w:val="04A0" w:firstRow="1" w:lastRow="0" w:firstColumn="1" w:lastColumn="0" w:noHBand="0" w:noVBand="1"/>
      </w:tblPr>
      <w:tblGrid>
        <w:gridCol w:w="2695"/>
        <w:gridCol w:w="7020"/>
        <w:gridCol w:w="1170"/>
      </w:tblGrid>
      <w:tr w:rsidR="00A5254C" w14:paraId="68680A6B" w14:textId="77777777" w:rsidTr="00BA6FE4">
        <w:trPr>
          <w:trHeight w:val="54"/>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B0870D" w14:textId="77777777" w:rsidR="00A5254C" w:rsidRDefault="00A5254C" w:rsidP="00AE3555">
            <w:pPr>
              <w:spacing w:after="0"/>
            </w:pPr>
            <w:r>
              <w:t>Parameter</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39B864" w14:textId="77777777" w:rsidR="00A5254C" w:rsidRDefault="00A5254C" w:rsidP="00AE3555">
            <w:pPr>
              <w:spacing w:after="0"/>
            </w:pPr>
            <w:r>
              <w:t>Description</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63B6CA" w14:textId="77777777" w:rsidR="00A5254C" w:rsidRDefault="00A5254C" w:rsidP="00AE3555">
            <w:pPr>
              <w:spacing w:after="0"/>
            </w:pPr>
            <w:r>
              <w:t>Type</w:t>
            </w:r>
          </w:p>
        </w:tc>
      </w:tr>
      <w:tr w:rsidR="00A5254C" w14:paraId="5BB8B4ED"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49D0F" w14:textId="77777777" w:rsidR="00A5254C" w:rsidRDefault="00A5254C" w:rsidP="00AE3555">
            <w:pPr>
              <w:spacing w:after="0"/>
            </w:pPr>
            <w:r>
              <w:t>name/</w:t>
            </w:r>
            <w:r>
              <w:rPr>
                <w:rFonts w:eastAsia="Cambria"/>
              </w:rPr>
              <w:t>creation_date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A41C3" w14:textId="77777777" w:rsidR="00A5254C" w:rsidRDefault="00A5254C" w:rsidP="00AE3555">
            <w:pPr>
              <w:spacing w:after="0"/>
            </w:pPr>
            <w:r>
              <w:t>Task creation date</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98C50" w14:textId="77777777" w:rsidR="00A5254C" w:rsidRDefault="00A5254C" w:rsidP="00AE3555">
            <w:pPr>
              <w:spacing w:after="0"/>
            </w:pPr>
            <w:bookmarkStart w:id="33" w:name="OLE_LINK20"/>
            <w:r>
              <w:t>String</w:t>
            </w:r>
            <w:bookmarkEnd w:id="33"/>
          </w:p>
        </w:tc>
      </w:tr>
      <w:tr w:rsidR="00A5254C" w14:paraId="760BF445"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01C190" w14:textId="77777777" w:rsidR="00A5254C" w:rsidRDefault="00A5254C" w:rsidP="00AE3555">
            <w:pPr>
              <w:spacing w:after="0"/>
              <w:rPr>
                <w:rFonts w:eastAsia="Cambria"/>
              </w:rPr>
            </w:pPr>
            <w:r>
              <w:t>name/</w:t>
            </w:r>
            <w:r>
              <w:rPr>
                <w:rFonts w:eastAsia="Cambria"/>
              </w:rPr>
              <w:t>mod_date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6B8681" w14:textId="77777777" w:rsidR="00A5254C" w:rsidRDefault="00A5254C" w:rsidP="00AE3555">
            <w:pPr>
              <w:spacing w:after="0"/>
            </w:pPr>
            <w:r>
              <w:t>Task modification date</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13F0DB" w14:textId="77777777" w:rsidR="00A5254C" w:rsidRDefault="00A5254C" w:rsidP="00AE3555">
            <w:pPr>
              <w:spacing w:after="0"/>
            </w:pPr>
            <w:r>
              <w:t>String</w:t>
            </w:r>
          </w:p>
        </w:tc>
      </w:tr>
      <w:tr w:rsidR="00A5254C" w14:paraId="7F327FB8"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A6FEDE" w14:textId="77777777" w:rsidR="00A5254C" w:rsidRDefault="00A5254C" w:rsidP="00AE3555">
            <w:pPr>
              <w:spacing w:after="0"/>
              <w:rPr>
                <w:rFonts w:eastAsia="Cambria"/>
              </w:rPr>
            </w:pPr>
            <w:r>
              <w:t>name/</w:t>
            </w:r>
            <w:r>
              <w:rPr>
                <w:rFonts w:eastAsia="Cambria"/>
              </w:rPr>
              <w:t>name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C519A" w14:textId="77777777" w:rsidR="00A5254C" w:rsidRDefault="00A5254C" w:rsidP="00AE3555">
            <w:pPr>
              <w:spacing w:after="0"/>
            </w:pPr>
            <w:r>
              <w:t>Distinct name of the task</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2381AC" w14:textId="77777777" w:rsidR="00A5254C" w:rsidRDefault="00A5254C" w:rsidP="00AE3555">
            <w:pPr>
              <w:spacing w:after="0"/>
            </w:pPr>
            <w:r>
              <w:t>String</w:t>
            </w:r>
          </w:p>
        </w:tc>
      </w:tr>
      <w:tr w:rsidR="00A5254C" w14:paraId="1580C40D"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5AA6AF" w14:textId="77777777" w:rsidR="00A5254C" w:rsidRDefault="00A5254C" w:rsidP="00AE3555">
            <w:pPr>
              <w:spacing w:after="0"/>
              <w:rPr>
                <w:rFonts w:eastAsia="Cambria"/>
              </w:rPr>
            </w:pPr>
            <w:r>
              <w:t>name/</w:t>
            </w:r>
            <w:r>
              <w:rPr>
                <w:rFonts w:eastAsia="Cambria"/>
              </w:rPr>
              <w:t>parameters</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976B1" w14:textId="77777777" w:rsidR="00A5254C" w:rsidRDefault="00A5254C" w:rsidP="00AE3555">
            <w:pPr>
              <w:spacing w:after="0"/>
            </w:pPr>
            <w:r>
              <w:t>Parameters are user requirement</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0B4C73" w14:textId="77777777" w:rsidR="00A5254C" w:rsidRDefault="00A5254C" w:rsidP="00AE3555">
            <w:pPr>
              <w:spacing w:after="0"/>
            </w:pPr>
            <w:r>
              <w:t>Object</w:t>
            </w:r>
          </w:p>
        </w:tc>
      </w:tr>
      <w:tr w:rsidR="00A5254C" w14:paraId="272AD777"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EDEC43" w14:textId="77777777" w:rsidR="00A5254C" w:rsidRDefault="00A5254C" w:rsidP="00AE3555">
            <w:pPr>
              <w:spacing w:after="0"/>
              <w:rPr>
                <w:rFonts w:eastAsia="Cambria"/>
              </w:rPr>
            </w:pPr>
            <w:r>
              <w:t>name/</w:t>
            </w:r>
            <w:r>
              <w:rPr>
                <w:rFonts w:eastAsia="Cambria"/>
              </w:rPr>
              <w:t>scheduling_exp</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8D6908" w14:textId="77777777" w:rsidR="00A5254C" w:rsidRDefault="00A5254C" w:rsidP="00AE3555">
            <w:pPr>
              <w:spacing w:after="0"/>
            </w:pPr>
            <w:r>
              <w:t>Scheduling expressions parameters</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33591" w14:textId="77777777" w:rsidR="00A5254C" w:rsidRDefault="00A5254C" w:rsidP="00AE3555">
            <w:pPr>
              <w:spacing w:after="0"/>
            </w:pPr>
            <w:bookmarkStart w:id="34" w:name="OLE_LINK19"/>
            <w:r>
              <w:t xml:space="preserve">Object </w:t>
            </w:r>
            <w:bookmarkEnd w:id="34"/>
          </w:p>
        </w:tc>
      </w:tr>
      <w:tr w:rsidR="00A5254C" w14:paraId="550A9B0E"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8B744" w14:textId="77777777" w:rsidR="00A5254C" w:rsidRDefault="00A5254C" w:rsidP="00AE3555">
            <w:pPr>
              <w:spacing w:after="0"/>
              <w:rPr>
                <w:rFonts w:eastAsia="Cambria"/>
              </w:rPr>
            </w:pPr>
            <w:r>
              <w:t>name/</w:t>
            </w:r>
            <w:r>
              <w:rPr>
                <w:rFonts w:eastAsia="Cambria"/>
              </w:rPr>
              <w:t>scope</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BB66AC" w14:textId="77777777" w:rsidR="00A5254C" w:rsidRDefault="00A5254C" w:rsidP="00AE3555">
            <w:pPr>
              <w:spacing w:after="0"/>
            </w:pPr>
            <w:r>
              <w:t>Scope in the message to the message broker</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5EAC74" w14:textId="77777777" w:rsidR="00A5254C" w:rsidRDefault="00A5254C" w:rsidP="00AE3555">
            <w:pPr>
              <w:spacing w:after="0"/>
            </w:pPr>
            <w:r>
              <w:t>String</w:t>
            </w:r>
          </w:p>
        </w:tc>
      </w:tr>
      <w:tr w:rsidR="00A5254C" w14:paraId="6475C32E" w14:textId="77777777" w:rsidTr="00BA6FE4">
        <w:trPr>
          <w:trHeight w:val="28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EB5BC7" w14:textId="77777777" w:rsidR="00A5254C" w:rsidRDefault="00A5254C" w:rsidP="00AE3555">
            <w:pPr>
              <w:spacing w:after="0"/>
              <w:rPr>
                <w:rFonts w:eastAsia="Cambria"/>
              </w:rPr>
            </w:pPr>
            <w:r>
              <w:t>name/</w:t>
            </w:r>
            <w:r>
              <w:rPr>
                <w:rFonts w:eastAsia="Cambria"/>
              </w:rPr>
              <w:t>task_id</w:t>
            </w:r>
          </w:p>
        </w:tc>
        <w:tc>
          <w:tcPr>
            <w:tcW w:w="7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CA626" w14:textId="77777777" w:rsidR="00A5254C" w:rsidRDefault="00A5254C" w:rsidP="00AE3555">
            <w:pPr>
              <w:spacing w:after="0"/>
            </w:pPr>
            <w:r>
              <w:t>Distinct id of task.</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EEFD3C" w14:textId="77777777" w:rsidR="00A5254C" w:rsidRDefault="00A5254C" w:rsidP="00AE3555">
            <w:pPr>
              <w:spacing w:after="0"/>
            </w:pPr>
            <w:r>
              <w:t>Integer</w:t>
            </w:r>
          </w:p>
        </w:tc>
      </w:tr>
    </w:tbl>
    <w:p w14:paraId="257BE109" w14:textId="2438CB94" w:rsidR="00A5254C" w:rsidRPr="00A5254C" w:rsidRDefault="00A5254C" w:rsidP="00AE3555">
      <w:pPr>
        <w:pStyle w:val="Heading3"/>
        <w:rPr>
          <w:color w:val="000000" w:themeColor="text1"/>
        </w:rPr>
      </w:pPr>
      <w:r w:rsidRPr="00AE3555">
        <w:t>Result</w:t>
      </w:r>
    </w:p>
    <w:tbl>
      <w:tblPr>
        <w:tblStyle w:val="TableGridLight"/>
        <w:tblW w:w="10885" w:type="dxa"/>
        <w:tblLayout w:type="fixed"/>
        <w:tblLook w:val="04A0" w:firstRow="1" w:lastRow="0" w:firstColumn="1" w:lastColumn="0" w:noHBand="0" w:noVBand="1"/>
      </w:tblPr>
      <w:tblGrid>
        <w:gridCol w:w="2695"/>
        <w:gridCol w:w="8190"/>
      </w:tblGrid>
      <w:tr w:rsidR="00A5254C" w14:paraId="61F76AEA" w14:textId="77777777" w:rsidTr="00BA6FE4">
        <w:trPr>
          <w:trHeight w:val="17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CBC249" w14:textId="77777777" w:rsidR="00A5254C" w:rsidRPr="00A5254C" w:rsidRDefault="00A5254C" w:rsidP="00AE3555">
            <w:pPr>
              <w:spacing w:after="0"/>
            </w:pPr>
            <w:r w:rsidRPr="00A5254C">
              <w:t>HTTP Code</w:t>
            </w:r>
          </w:p>
        </w:tc>
        <w:tc>
          <w:tcPr>
            <w:tcW w:w="8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E90F29" w14:textId="77777777" w:rsidR="00A5254C" w:rsidRPr="00A5254C" w:rsidRDefault="00A5254C" w:rsidP="00AE3555">
            <w:pPr>
              <w:spacing w:after="0"/>
            </w:pPr>
            <w:r w:rsidRPr="00A5254C">
              <w:t>Result Description</w:t>
            </w:r>
          </w:p>
        </w:tc>
      </w:tr>
      <w:tr w:rsidR="00A5254C" w14:paraId="72B0D1F8" w14:textId="77777777" w:rsidTr="00BA6FE4">
        <w:trPr>
          <w:trHeight w:val="2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D76BC" w14:textId="77777777" w:rsidR="00A5254C" w:rsidRDefault="00A5254C" w:rsidP="00AE3555">
            <w:pPr>
              <w:spacing w:after="0"/>
            </w:pPr>
            <w:r>
              <w:t>200</w:t>
            </w:r>
          </w:p>
        </w:tc>
        <w:tc>
          <w:tcPr>
            <w:tcW w:w="8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1016F" w14:textId="77777777" w:rsidR="00A5254C" w:rsidRDefault="00A5254C" w:rsidP="00AE3555">
            <w:pPr>
              <w:spacing w:after="0"/>
              <w:rPr>
                <w:color w:val="000000"/>
                <w:lang w:val="en-IN" w:eastAsia="en-IN"/>
              </w:rPr>
            </w:pPr>
            <w:r>
              <w:rPr>
                <w:lang w:val="en-IN" w:eastAsia="en-IN"/>
              </w:rPr>
              <w:t>successful operation</w:t>
            </w:r>
          </w:p>
        </w:tc>
      </w:tr>
    </w:tbl>
    <w:p w14:paraId="6851C2A6" w14:textId="1C74CEFE" w:rsidR="00E24C28" w:rsidRDefault="00A5254C" w:rsidP="00AE3555">
      <w:pPr>
        <w:pStyle w:val="Heading3"/>
        <w:rPr>
          <w:color w:val="000000" w:themeColor="text1"/>
        </w:rPr>
      </w:pPr>
      <w:r w:rsidRPr="00AE3555">
        <w:t>Error Management</w:t>
      </w:r>
    </w:p>
    <w:tbl>
      <w:tblPr>
        <w:tblStyle w:val="TableGridLight"/>
        <w:tblW w:w="10885" w:type="dxa"/>
        <w:tblLayout w:type="fixed"/>
        <w:tblLook w:val="04A0" w:firstRow="1" w:lastRow="0" w:firstColumn="1" w:lastColumn="0" w:noHBand="0" w:noVBand="1"/>
      </w:tblPr>
      <w:tblGrid>
        <w:gridCol w:w="2695"/>
        <w:gridCol w:w="3780"/>
        <w:gridCol w:w="4410"/>
      </w:tblGrid>
      <w:tr w:rsidR="00A5254C" w14:paraId="047D8FA2" w14:textId="77777777" w:rsidTr="00BA6FE4">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3253FE" w14:textId="77777777" w:rsidR="00A5254C" w:rsidRDefault="00A5254C" w:rsidP="00AE3555">
            <w:pPr>
              <w:spacing w:after="0"/>
            </w:pPr>
            <w:bookmarkStart w:id="35" w:name="OLE_LINK4"/>
            <w:r>
              <w:t>HTTP Code</w:t>
            </w:r>
          </w:p>
        </w:tc>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CCF457" w14:textId="77777777" w:rsidR="00A5254C" w:rsidRDefault="00A5254C" w:rsidP="00AE3555">
            <w:pPr>
              <w:spacing w:after="0"/>
            </w:pPr>
            <w:r>
              <w:t>Error Code</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C688DE" w14:textId="77777777" w:rsidR="00A5254C" w:rsidRDefault="00A5254C" w:rsidP="00AE3555">
            <w:pPr>
              <w:spacing w:after="0"/>
            </w:pPr>
            <w:r>
              <w:t>Error Description</w:t>
            </w:r>
          </w:p>
        </w:tc>
      </w:tr>
      <w:tr w:rsidR="00A5254C" w14:paraId="3AB208C4" w14:textId="77777777" w:rsidTr="00BA6FE4">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BEB4D" w14:textId="77777777" w:rsidR="00A5254C" w:rsidRDefault="00A5254C" w:rsidP="00AE3555">
            <w:pPr>
              <w:spacing w:after="0"/>
            </w:pPr>
            <w:r>
              <w:t>500</w:t>
            </w:r>
          </w:p>
        </w:tc>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EE4AD" w14:textId="77777777" w:rsidR="00A5254C" w:rsidRDefault="00A5254C" w:rsidP="00AE3555">
            <w:pPr>
              <w:spacing w:after="0"/>
            </w:pPr>
            <w:r>
              <w:t>500</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7BCC7" w14:textId="77777777" w:rsidR="00A5254C" w:rsidRDefault="00A5254C" w:rsidP="00AE3555">
            <w:pPr>
              <w:spacing w:after="0"/>
              <w:rPr>
                <w:color w:val="000000"/>
                <w:lang w:val="en-IN" w:eastAsia="en-IN"/>
              </w:rPr>
            </w:pPr>
            <w:r>
              <w:rPr>
                <w:lang w:val="en-IN" w:eastAsia="en-IN"/>
              </w:rPr>
              <w:t>Invalid Data</w:t>
            </w:r>
          </w:p>
        </w:tc>
      </w:tr>
      <w:tr w:rsidR="00A5254C" w14:paraId="7821A9C8" w14:textId="77777777" w:rsidTr="00BA6FE4">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072550" w14:textId="77777777" w:rsidR="00A5254C" w:rsidRDefault="00A5254C" w:rsidP="00AE3555">
            <w:pPr>
              <w:spacing w:after="0"/>
            </w:pPr>
            <w:r>
              <w:t>400</w:t>
            </w:r>
          </w:p>
        </w:tc>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F4D4C" w14:textId="77777777" w:rsidR="00A5254C" w:rsidRDefault="00A5254C" w:rsidP="00AE3555">
            <w:pPr>
              <w:spacing w:after="0"/>
            </w:pPr>
            <w:r>
              <w:t>401</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53146" w14:textId="77777777" w:rsidR="00A5254C" w:rsidRDefault="00A5254C" w:rsidP="008A627C">
            <w:pPr>
              <w:spacing w:after="0" w:line="256" w:lineRule="auto"/>
              <w:ind w:left="360"/>
              <w:jc w:val="left"/>
            </w:pPr>
            <w:r>
              <w:t>Unauthorized User</w:t>
            </w:r>
          </w:p>
          <w:p w14:paraId="2B305460" w14:textId="77777777" w:rsidR="00A5254C" w:rsidRDefault="00A5254C" w:rsidP="008A627C">
            <w:pPr>
              <w:spacing w:after="0" w:line="256" w:lineRule="auto"/>
              <w:ind w:left="360"/>
              <w:jc w:val="left"/>
            </w:pPr>
            <w:r>
              <w:t>{Header Token} could be missing</w:t>
            </w:r>
          </w:p>
        </w:tc>
      </w:tr>
      <w:tr w:rsidR="00A5254C" w14:paraId="768AD62F" w14:textId="77777777" w:rsidTr="00BA6FE4">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B65BA" w14:textId="77777777" w:rsidR="00A5254C" w:rsidRDefault="00A5254C" w:rsidP="00AE3555">
            <w:pPr>
              <w:spacing w:after="0"/>
            </w:pPr>
            <w:r>
              <w:t>404</w:t>
            </w:r>
          </w:p>
        </w:tc>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FA6504" w14:textId="77777777" w:rsidR="00A5254C" w:rsidRDefault="00A5254C" w:rsidP="00AE3555">
            <w:pPr>
              <w:spacing w:after="0"/>
            </w:pPr>
            <w:r>
              <w:t>404</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21922" w14:textId="77777777" w:rsidR="00A5254C" w:rsidRDefault="00A5254C" w:rsidP="008A627C">
            <w:pPr>
              <w:spacing w:after="0" w:line="256" w:lineRule="auto"/>
              <w:ind w:left="360"/>
              <w:jc w:val="left"/>
            </w:pPr>
            <w:r>
              <w:t>Bad request</w:t>
            </w:r>
          </w:p>
        </w:tc>
      </w:tr>
    </w:tbl>
    <w:bookmarkEnd w:id="35"/>
    <w:p w14:paraId="4DAAF183" w14:textId="77777777" w:rsidR="00E24C28" w:rsidRPr="00597AA7" w:rsidRDefault="00E24C28" w:rsidP="00AE3555">
      <w:pPr>
        <w:pStyle w:val="Heading3"/>
      </w:pPr>
      <w:r w:rsidRPr="00597AA7">
        <w:t>Sample JSON Response</w:t>
      </w:r>
    </w:p>
    <w:p w14:paraId="15EF3939" w14:textId="77777777" w:rsidR="00597AA7" w:rsidRPr="00676210" w:rsidRDefault="00597AA7" w:rsidP="00AE3555">
      <w:pPr>
        <w:spacing w:after="0"/>
        <w:rPr>
          <w:rFonts w:eastAsia="Cambria"/>
        </w:rPr>
      </w:pPr>
      <w:bookmarkStart w:id="36" w:name="OLE_LINK24"/>
      <w:r w:rsidRPr="00676210">
        <w:rPr>
          <w:rFonts w:eastAsia="Cambria"/>
        </w:rPr>
        <w:t>{</w:t>
      </w:r>
    </w:p>
    <w:p w14:paraId="1572F86E" w14:textId="77777777" w:rsidR="00597AA7" w:rsidRPr="00676210" w:rsidRDefault="00597AA7" w:rsidP="00AE3555">
      <w:pPr>
        <w:spacing w:after="0"/>
        <w:rPr>
          <w:rFonts w:eastAsia="Cambria"/>
        </w:rPr>
      </w:pPr>
      <w:r w:rsidRPr="00676210">
        <w:rPr>
          <w:rFonts w:eastAsia="Cambria"/>
        </w:rPr>
        <w:t xml:space="preserve">    "b49947bf-b940-45e1-b5a1-1dbb0f5ca581": {</w:t>
      </w:r>
    </w:p>
    <w:p w14:paraId="76B15AB1" w14:textId="77777777" w:rsidR="00597AA7" w:rsidRPr="00676210" w:rsidRDefault="00597AA7" w:rsidP="00AE3555">
      <w:pPr>
        <w:spacing w:after="0"/>
        <w:rPr>
          <w:rFonts w:eastAsia="Cambria"/>
        </w:rPr>
      </w:pPr>
      <w:r w:rsidRPr="00676210">
        <w:rPr>
          <w:rFonts w:eastAsia="Cambria"/>
        </w:rPr>
        <w:t xml:space="preserve">        "</w:t>
      </w:r>
      <w:bookmarkStart w:id="37" w:name="OLE_LINK11"/>
      <w:r w:rsidRPr="00676210">
        <w:rPr>
          <w:rFonts w:eastAsia="Cambria"/>
        </w:rPr>
        <w:t>creation_date</w:t>
      </w:r>
      <w:bookmarkEnd w:id="37"/>
      <w:r w:rsidRPr="00676210">
        <w:rPr>
          <w:rFonts w:eastAsia="Cambria"/>
        </w:rPr>
        <w:t>": "Thu, 18 Jan 2024 12:10:46 GMT",</w:t>
      </w:r>
    </w:p>
    <w:p w14:paraId="0CF12420" w14:textId="77777777" w:rsidR="00597AA7" w:rsidRPr="00676210" w:rsidRDefault="00597AA7" w:rsidP="00AE3555">
      <w:pPr>
        <w:spacing w:after="0"/>
        <w:rPr>
          <w:rFonts w:eastAsia="Cambria"/>
        </w:rPr>
      </w:pPr>
      <w:r w:rsidRPr="00676210">
        <w:rPr>
          <w:rFonts w:eastAsia="Cambria"/>
        </w:rPr>
        <w:t xml:space="preserve">        "</w:t>
      </w:r>
      <w:bookmarkStart w:id="38" w:name="OLE_LINK12"/>
      <w:r w:rsidRPr="00676210">
        <w:rPr>
          <w:rFonts w:eastAsia="Cambria"/>
        </w:rPr>
        <w:t>mod_date</w:t>
      </w:r>
      <w:bookmarkEnd w:id="38"/>
      <w:r w:rsidRPr="00676210">
        <w:rPr>
          <w:rFonts w:eastAsia="Cambria"/>
        </w:rPr>
        <w:t>": "Thu, 18 Jan 2024 12:10:46 GMT",</w:t>
      </w:r>
    </w:p>
    <w:p w14:paraId="1A03A1CA" w14:textId="77777777" w:rsidR="00597AA7" w:rsidRPr="00676210" w:rsidRDefault="00597AA7" w:rsidP="00AE3555">
      <w:pPr>
        <w:spacing w:after="0"/>
        <w:rPr>
          <w:rFonts w:eastAsia="Cambria"/>
        </w:rPr>
      </w:pPr>
      <w:r w:rsidRPr="00676210">
        <w:rPr>
          <w:rFonts w:eastAsia="Cambria"/>
        </w:rPr>
        <w:t xml:space="preserve">        "</w:t>
      </w:r>
      <w:bookmarkStart w:id="39" w:name="OLE_LINK13"/>
      <w:r w:rsidRPr="00676210">
        <w:rPr>
          <w:rFonts w:eastAsia="Cambria"/>
        </w:rPr>
        <w:t>name</w:t>
      </w:r>
      <w:bookmarkEnd w:id="39"/>
      <w:r w:rsidRPr="00676210">
        <w:rPr>
          <w:rFonts w:eastAsia="Cambria"/>
        </w:rPr>
        <w:t>": "b49947bf-b940-45e1-b5a1-1dbb0f5ca581",</w:t>
      </w:r>
    </w:p>
    <w:p w14:paraId="186284C6" w14:textId="77777777" w:rsidR="00597AA7" w:rsidRPr="00676210" w:rsidRDefault="00597AA7" w:rsidP="00AE3555">
      <w:pPr>
        <w:spacing w:after="0"/>
        <w:rPr>
          <w:rFonts w:eastAsia="Cambria"/>
        </w:rPr>
      </w:pPr>
      <w:r w:rsidRPr="00676210">
        <w:rPr>
          <w:rFonts w:eastAsia="Cambria"/>
        </w:rPr>
        <w:t xml:space="preserve">        "</w:t>
      </w:r>
      <w:bookmarkStart w:id="40" w:name="OLE_LINK14"/>
      <w:r w:rsidRPr="00676210">
        <w:rPr>
          <w:rFonts w:eastAsia="Cambria"/>
        </w:rPr>
        <w:t>parameters</w:t>
      </w:r>
      <w:bookmarkEnd w:id="40"/>
      <w:r w:rsidRPr="00676210">
        <w:rPr>
          <w:rFonts w:eastAsia="Cambria"/>
        </w:rPr>
        <w:t>": {</w:t>
      </w:r>
    </w:p>
    <w:p w14:paraId="168C50DC" w14:textId="77777777" w:rsidR="00597AA7" w:rsidRPr="00676210" w:rsidRDefault="00597AA7" w:rsidP="00AE3555">
      <w:pPr>
        <w:spacing w:after="0"/>
        <w:rPr>
          <w:rFonts w:eastAsia="Cambria"/>
        </w:rPr>
      </w:pPr>
      <w:r w:rsidRPr="00676210">
        <w:rPr>
          <w:rFonts w:eastAsia="Cambria"/>
        </w:rPr>
        <w:t xml:space="preserve">            "Attribute": "Actual",</w:t>
      </w:r>
    </w:p>
    <w:p w14:paraId="2006D2DA" w14:textId="77777777" w:rsidR="00597AA7" w:rsidRPr="00676210" w:rsidRDefault="00597AA7" w:rsidP="00AE3555">
      <w:pPr>
        <w:spacing w:after="0"/>
        <w:rPr>
          <w:rFonts w:eastAsia="Cambria"/>
        </w:rPr>
      </w:pPr>
      <w:r w:rsidRPr="00676210">
        <w:rPr>
          <w:rFonts w:eastAsia="Cambria"/>
        </w:rPr>
        <w:t xml:space="preserve">            "Level": "Level 4",</w:t>
      </w:r>
    </w:p>
    <w:p w14:paraId="40D3C13F" w14:textId="77777777" w:rsidR="00597AA7" w:rsidRPr="00676210" w:rsidRDefault="00597AA7" w:rsidP="00AE3555">
      <w:pPr>
        <w:spacing w:after="0"/>
        <w:rPr>
          <w:rFonts w:eastAsia="Cambria"/>
        </w:rPr>
      </w:pPr>
      <w:r w:rsidRPr="00676210">
        <w:rPr>
          <w:rFonts w:eastAsia="Cambria"/>
        </w:rPr>
        <w:t xml:space="preserve">            "PlantName": "C-B1-G1-R1-F1",</w:t>
      </w:r>
    </w:p>
    <w:p w14:paraId="16A975BD" w14:textId="77777777" w:rsidR="00597AA7" w:rsidRPr="00676210" w:rsidRDefault="00597AA7" w:rsidP="00AE3555">
      <w:pPr>
        <w:spacing w:after="0"/>
        <w:rPr>
          <w:rFonts w:eastAsia="Cambria"/>
        </w:rPr>
      </w:pPr>
      <w:r w:rsidRPr="00676210">
        <w:rPr>
          <w:rFonts w:eastAsia="Cambria"/>
        </w:rPr>
        <w:t xml:space="preserve">            "Status": "Initiated",</w:t>
      </w:r>
    </w:p>
    <w:p w14:paraId="7E16A40E" w14:textId="77777777" w:rsidR="00597AA7" w:rsidRPr="00676210" w:rsidRDefault="00597AA7" w:rsidP="00AE3555">
      <w:pPr>
        <w:spacing w:after="0"/>
        <w:rPr>
          <w:rFonts w:eastAsia="Cambria"/>
        </w:rPr>
      </w:pPr>
      <w:r w:rsidRPr="00676210">
        <w:rPr>
          <w:rFonts w:eastAsia="Cambria"/>
        </w:rPr>
        <w:t xml:space="preserve">            "kpi_config_id": "b49947bf-b940-45e1-b5a1-1dbb0f5ca581",</w:t>
      </w:r>
    </w:p>
    <w:p w14:paraId="45A0A978" w14:textId="77777777" w:rsidR="00597AA7" w:rsidRPr="00676210" w:rsidRDefault="00597AA7" w:rsidP="00AE3555">
      <w:pPr>
        <w:spacing w:after="0"/>
        <w:rPr>
          <w:rFonts w:eastAsia="Cambria"/>
        </w:rPr>
      </w:pPr>
      <w:r w:rsidRPr="00676210">
        <w:rPr>
          <w:rFonts w:eastAsia="Cambria"/>
        </w:rPr>
        <w:t xml:space="preserve">            "kpiname": "Availability",</w:t>
      </w:r>
    </w:p>
    <w:p w14:paraId="3F922827" w14:textId="77777777" w:rsidR="00597AA7" w:rsidRPr="00676210" w:rsidRDefault="00597AA7" w:rsidP="00AE3555">
      <w:pPr>
        <w:spacing w:after="0"/>
        <w:rPr>
          <w:rFonts w:eastAsia="Cambria"/>
        </w:rPr>
      </w:pPr>
      <w:r w:rsidRPr="00676210">
        <w:rPr>
          <w:rFonts w:eastAsia="Cambria"/>
        </w:rPr>
        <w:t xml:space="preserve">            "timestamp": "2024-01-18 12:10:00",</w:t>
      </w:r>
    </w:p>
    <w:p w14:paraId="651B258D" w14:textId="77777777" w:rsidR="00597AA7" w:rsidRPr="00676210" w:rsidRDefault="00597AA7" w:rsidP="00AE3555">
      <w:pPr>
        <w:spacing w:after="0"/>
        <w:rPr>
          <w:rFonts w:eastAsia="Cambria"/>
        </w:rPr>
      </w:pPr>
      <w:r w:rsidRPr="00676210">
        <w:rPr>
          <w:rFonts w:eastAsia="Cambria"/>
        </w:rPr>
        <w:t xml:space="preserve">            "uid": "0b2aa317-44fa-4630-b915-a4e7d6e8ceb1"</w:t>
      </w:r>
    </w:p>
    <w:p w14:paraId="5D7C73B4" w14:textId="77777777" w:rsidR="00597AA7" w:rsidRPr="00676210" w:rsidRDefault="00597AA7" w:rsidP="00AE3555">
      <w:pPr>
        <w:spacing w:after="0"/>
        <w:rPr>
          <w:rFonts w:eastAsia="Cambria"/>
        </w:rPr>
      </w:pPr>
      <w:r w:rsidRPr="00676210">
        <w:rPr>
          <w:rFonts w:eastAsia="Cambria"/>
        </w:rPr>
        <w:t xml:space="preserve">        },</w:t>
      </w:r>
    </w:p>
    <w:p w14:paraId="0A6FA64C" w14:textId="77777777" w:rsidR="00597AA7" w:rsidRPr="00676210" w:rsidRDefault="00597AA7" w:rsidP="00AE3555">
      <w:pPr>
        <w:spacing w:after="0"/>
        <w:rPr>
          <w:rFonts w:eastAsia="Cambria"/>
        </w:rPr>
      </w:pPr>
      <w:r w:rsidRPr="00676210">
        <w:rPr>
          <w:rFonts w:eastAsia="Cambria"/>
        </w:rPr>
        <w:t xml:space="preserve">        "</w:t>
      </w:r>
      <w:bookmarkStart w:id="41" w:name="OLE_LINK15"/>
      <w:r w:rsidRPr="00676210">
        <w:rPr>
          <w:rFonts w:eastAsia="Cambria"/>
        </w:rPr>
        <w:t>scheduling_exp</w:t>
      </w:r>
      <w:bookmarkEnd w:id="41"/>
      <w:r w:rsidRPr="00676210">
        <w:rPr>
          <w:rFonts w:eastAsia="Cambria"/>
        </w:rPr>
        <w:t>": {</w:t>
      </w:r>
    </w:p>
    <w:p w14:paraId="784B6648" w14:textId="77777777" w:rsidR="00597AA7" w:rsidRPr="00676210" w:rsidRDefault="00597AA7" w:rsidP="00AE3555">
      <w:pPr>
        <w:spacing w:after="0"/>
        <w:rPr>
          <w:rFonts w:eastAsia="Cambria"/>
        </w:rPr>
      </w:pPr>
      <w:r w:rsidRPr="00676210">
        <w:rPr>
          <w:rFonts w:eastAsia="Cambria"/>
        </w:rPr>
        <w:t xml:space="preserve">            "type": "interval",</w:t>
      </w:r>
    </w:p>
    <w:p w14:paraId="7F9FCC97" w14:textId="77777777" w:rsidR="00597AA7" w:rsidRPr="00676210" w:rsidRDefault="00597AA7" w:rsidP="00AE3555">
      <w:pPr>
        <w:spacing w:after="0"/>
        <w:rPr>
          <w:rFonts w:eastAsia="Cambria"/>
        </w:rPr>
      </w:pPr>
      <w:r w:rsidRPr="00676210">
        <w:rPr>
          <w:rFonts w:eastAsia="Cambria"/>
        </w:rPr>
        <w:t xml:space="preserve">            "value": {</w:t>
      </w:r>
    </w:p>
    <w:p w14:paraId="3078C78D" w14:textId="77777777" w:rsidR="00597AA7" w:rsidRPr="00676210" w:rsidRDefault="00597AA7" w:rsidP="00AE3555">
      <w:pPr>
        <w:spacing w:after="0"/>
        <w:rPr>
          <w:rFonts w:eastAsia="Cambria"/>
        </w:rPr>
      </w:pPr>
      <w:r w:rsidRPr="00676210">
        <w:rPr>
          <w:rFonts w:eastAsia="Cambria"/>
        </w:rPr>
        <w:t xml:space="preserve">                "days": 0,</w:t>
      </w:r>
    </w:p>
    <w:p w14:paraId="248C2818" w14:textId="77777777" w:rsidR="00597AA7" w:rsidRPr="00676210" w:rsidRDefault="00597AA7" w:rsidP="00AE3555">
      <w:pPr>
        <w:spacing w:after="0"/>
        <w:rPr>
          <w:rFonts w:eastAsia="Cambria"/>
        </w:rPr>
      </w:pPr>
      <w:r w:rsidRPr="00676210">
        <w:rPr>
          <w:rFonts w:eastAsia="Cambria"/>
        </w:rPr>
        <w:t xml:space="preserve">                "hours": 0,</w:t>
      </w:r>
    </w:p>
    <w:p w14:paraId="2FEAD937" w14:textId="77777777" w:rsidR="00597AA7" w:rsidRPr="00676210" w:rsidRDefault="00597AA7" w:rsidP="00AE3555">
      <w:pPr>
        <w:spacing w:after="0"/>
        <w:rPr>
          <w:rFonts w:eastAsia="Cambria"/>
        </w:rPr>
      </w:pPr>
      <w:r w:rsidRPr="00676210">
        <w:rPr>
          <w:rFonts w:eastAsia="Cambria"/>
        </w:rPr>
        <w:t xml:space="preserve">                "minutes": 5,</w:t>
      </w:r>
    </w:p>
    <w:p w14:paraId="5F9BEB2B" w14:textId="77777777" w:rsidR="00597AA7" w:rsidRPr="00676210" w:rsidRDefault="00597AA7" w:rsidP="00AE3555">
      <w:pPr>
        <w:spacing w:after="0"/>
        <w:rPr>
          <w:rFonts w:eastAsia="Cambria"/>
        </w:rPr>
      </w:pPr>
      <w:r w:rsidRPr="00676210">
        <w:rPr>
          <w:rFonts w:eastAsia="Cambria"/>
        </w:rPr>
        <w:t xml:space="preserve">                "seconds": 0,</w:t>
      </w:r>
    </w:p>
    <w:p w14:paraId="7B99C8CE" w14:textId="77777777" w:rsidR="00597AA7" w:rsidRPr="00676210" w:rsidRDefault="00597AA7" w:rsidP="00AE3555">
      <w:pPr>
        <w:spacing w:after="0"/>
        <w:rPr>
          <w:rFonts w:eastAsia="Cambria"/>
        </w:rPr>
      </w:pPr>
      <w:r w:rsidRPr="00676210">
        <w:rPr>
          <w:rFonts w:eastAsia="Cambria"/>
        </w:rPr>
        <w:t xml:space="preserve">                "weeks": 0</w:t>
      </w:r>
    </w:p>
    <w:p w14:paraId="55B96E29" w14:textId="77777777" w:rsidR="00597AA7" w:rsidRPr="00676210" w:rsidRDefault="00597AA7" w:rsidP="00AE3555">
      <w:pPr>
        <w:spacing w:after="0"/>
        <w:rPr>
          <w:rFonts w:eastAsia="Cambria"/>
        </w:rPr>
      </w:pPr>
      <w:r w:rsidRPr="00676210">
        <w:rPr>
          <w:rFonts w:eastAsia="Cambria"/>
        </w:rPr>
        <w:t xml:space="preserve">            }</w:t>
      </w:r>
    </w:p>
    <w:p w14:paraId="45C40751" w14:textId="77777777" w:rsidR="00597AA7" w:rsidRPr="00676210" w:rsidRDefault="00597AA7" w:rsidP="00AE3555">
      <w:pPr>
        <w:spacing w:after="0"/>
        <w:rPr>
          <w:rFonts w:eastAsia="Cambria"/>
        </w:rPr>
      </w:pPr>
      <w:r w:rsidRPr="00676210">
        <w:rPr>
          <w:rFonts w:eastAsia="Cambria"/>
        </w:rPr>
        <w:t xml:space="preserve">        },</w:t>
      </w:r>
    </w:p>
    <w:p w14:paraId="0C5981E6" w14:textId="77777777" w:rsidR="00597AA7" w:rsidRPr="00676210" w:rsidRDefault="00597AA7" w:rsidP="00AE3555">
      <w:pPr>
        <w:spacing w:after="0"/>
        <w:rPr>
          <w:rFonts w:eastAsia="Cambria"/>
        </w:rPr>
      </w:pPr>
      <w:r w:rsidRPr="00676210">
        <w:rPr>
          <w:rFonts w:eastAsia="Cambria"/>
        </w:rPr>
        <w:t xml:space="preserve">        "</w:t>
      </w:r>
      <w:bookmarkStart w:id="42" w:name="OLE_LINK16"/>
      <w:r w:rsidRPr="00676210">
        <w:rPr>
          <w:rFonts w:eastAsia="Cambria"/>
        </w:rPr>
        <w:t>scope</w:t>
      </w:r>
      <w:bookmarkEnd w:id="42"/>
      <w:r w:rsidRPr="00676210">
        <w:rPr>
          <w:rFonts w:eastAsia="Cambria"/>
        </w:rPr>
        <w:t>": "Smart KPI Orchestration",</w:t>
      </w:r>
    </w:p>
    <w:p w14:paraId="60D9155E" w14:textId="77777777" w:rsidR="00597AA7" w:rsidRPr="00676210" w:rsidRDefault="00597AA7" w:rsidP="00AE3555">
      <w:pPr>
        <w:spacing w:after="0"/>
        <w:rPr>
          <w:rFonts w:eastAsia="Cambria"/>
        </w:rPr>
      </w:pPr>
      <w:r w:rsidRPr="00676210">
        <w:rPr>
          <w:rFonts w:eastAsia="Cambria"/>
        </w:rPr>
        <w:t xml:space="preserve">        "</w:t>
      </w:r>
      <w:bookmarkStart w:id="43" w:name="OLE_LINK17"/>
      <w:r w:rsidRPr="00676210">
        <w:rPr>
          <w:rFonts w:eastAsia="Cambria"/>
        </w:rPr>
        <w:t>task_id</w:t>
      </w:r>
      <w:bookmarkEnd w:id="43"/>
      <w:r w:rsidRPr="00676210">
        <w:rPr>
          <w:rFonts w:eastAsia="Cambria"/>
        </w:rPr>
        <w:t>": 93</w:t>
      </w:r>
    </w:p>
    <w:p w14:paraId="03159590" w14:textId="77777777" w:rsidR="00597AA7" w:rsidRPr="00676210" w:rsidRDefault="00597AA7" w:rsidP="00AE3555">
      <w:pPr>
        <w:spacing w:after="0"/>
        <w:rPr>
          <w:rFonts w:eastAsia="Cambria"/>
        </w:rPr>
      </w:pPr>
      <w:r w:rsidRPr="00676210">
        <w:rPr>
          <w:rFonts w:eastAsia="Cambria"/>
        </w:rPr>
        <w:t xml:space="preserve">    }</w:t>
      </w:r>
    </w:p>
    <w:p w14:paraId="3200170B" w14:textId="6E1763B1" w:rsidR="00E24C28" w:rsidRDefault="00597AA7" w:rsidP="00AE3555">
      <w:pPr>
        <w:spacing w:after="0"/>
        <w:ind w:right="-2236"/>
      </w:pPr>
      <w:r w:rsidRPr="00676210">
        <w:rPr>
          <w:rFonts w:eastAsia="Cambria"/>
        </w:rPr>
        <w:t>}</w:t>
      </w:r>
    </w:p>
    <w:bookmarkEnd w:id="36"/>
    <w:p w14:paraId="17037F76" w14:textId="0090CA32" w:rsidR="00E24C28" w:rsidRDefault="00E24C28" w:rsidP="00AE3555">
      <w:pPr>
        <w:spacing w:after="0"/>
        <w:rPr>
          <w:b/>
          <w:bCs/>
          <w:szCs w:val="24"/>
        </w:rPr>
      </w:pPr>
    </w:p>
    <w:p w14:paraId="430611C5" w14:textId="77777777" w:rsidR="00BA6FE4" w:rsidRDefault="00BA6FE4" w:rsidP="006C4C4D">
      <w:pPr>
        <w:pStyle w:val="Heading1"/>
        <w:sectPr w:rsidR="00BA6FE4" w:rsidSect="002B0BE7">
          <w:pgSz w:w="12240" w:h="25920" w:code="5"/>
          <w:pgMar w:top="1440" w:right="720" w:bottom="1440" w:left="720" w:header="720" w:footer="720" w:gutter="0"/>
          <w:cols w:sep="1" w:space="720"/>
          <w:docGrid w:linePitch="360"/>
        </w:sectPr>
      </w:pPr>
    </w:p>
    <w:p w14:paraId="6F18F1B9" w14:textId="1CBB9061" w:rsidR="00405EBE" w:rsidRDefault="00792385" w:rsidP="006C4C4D">
      <w:pPr>
        <w:pStyle w:val="Heading1"/>
      </w:pPr>
      <w:bookmarkStart w:id="44" w:name="_Toc216799819"/>
      <w:r>
        <w:lastRenderedPageBreak/>
        <w:t>Kafka Message Broker</w:t>
      </w:r>
      <w:bookmarkEnd w:id="44"/>
    </w:p>
    <w:p w14:paraId="73C507A4" w14:textId="77777777" w:rsidR="00D4600E" w:rsidRPr="00D63D9F" w:rsidRDefault="003D3447" w:rsidP="00D63D9F">
      <w:bookmarkStart w:id="45" w:name="OLE_LINK25"/>
      <w:r w:rsidRPr="00D63D9F">
        <w:t>The Generic Scheduler Service is configured to send events to a designated Kafka Server and Topic.</w:t>
      </w:r>
      <w:r w:rsidR="00C60144" w:rsidRPr="00D63D9F">
        <w:t xml:space="preserve"> The Kafka Server receives the data and routes it to the appropriate Topic where the events can be consumed by downstream applications and services for further processing.</w:t>
      </w:r>
    </w:p>
    <w:p w14:paraId="750B24CE" w14:textId="77777777" w:rsidR="00555BBD" w:rsidRDefault="00555BBD" w:rsidP="00555BBD">
      <w:pPr>
        <w:pStyle w:val="Heading2"/>
      </w:pPr>
      <w:bookmarkStart w:id="46" w:name="_Toc216799820"/>
      <w:bookmarkEnd w:id="45"/>
      <w:r>
        <w:t>Sample Message</w:t>
      </w:r>
      <w:bookmarkEnd w:id="46"/>
    </w:p>
    <w:p w14:paraId="1EB24701" w14:textId="4D2DE731" w:rsidR="00555BBD" w:rsidRPr="00555BBD" w:rsidRDefault="00555BBD" w:rsidP="00555BBD">
      <w:pPr>
        <w:spacing w:after="0"/>
        <w:rPr>
          <w:rFonts w:ascii="Consolas" w:hAnsi="Consolas"/>
        </w:rPr>
      </w:pPr>
      <w:r w:rsidRPr="00555BBD">
        <w:rPr>
          <w:rFonts w:ascii="Consolas" w:hAnsi="Consolas"/>
        </w:rPr>
        <w:t>{</w:t>
      </w:r>
    </w:p>
    <w:p w14:paraId="385AB673" w14:textId="77777777" w:rsidR="00555BBD" w:rsidRPr="00555BBD" w:rsidRDefault="00555BBD" w:rsidP="00555BBD">
      <w:pPr>
        <w:spacing w:after="0"/>
        <w:rPr>
          <w:rFonts w:ascii="Consolas" w:hAnsi="Consolas"/>
        </w:rPr>
      </w:pPr>
      <w:r w:rsidRPr="00555BBD">
        <w:rPr>
          <w:rFonts w:ascii="Consolas" w:hAnsi="Consolas"/>
        </w:rPr>
        <w:t xml:space="preserve">    "Type": "Add",</w:t>
      </w:r>
    </w:p>
    <w:p w14:paraId="0B161F64" w14:textId="77777777" w:rsidR="00555BBD" w:rsidRPr="00555BBD" w:rsidRDefault="00555BBD" w:rsidP="00555BBD">
      <w:pPr>
        <w:spacing w:after="0"/>
        <w:rPr>
          <w:rFonts w:ascii="Consolas" w:hAnsi="Consolas"/>
        </w:rPr>
      </w:pPr>
      <w:r w:rsidRPr="00555BBD">
        <w:rPr>
          <w:rFonts w:ascii="Consolas" w:hAnsi="Consolas"/>
        </w:rPr>
        <w:t xml:space="preserve">    "Scopes": "Smart KPI Orchestration",</w:t>
      </w:r>
    </w:p>
    <w:p w14:paraId="6ABEE8FC" w14:textId="77777777" w:rsidR="00555BBD" w:rsidRPr="00555BBD" w:rsidRDefault="00555BBD" w:rsidP="00555BBD">
      <w:pPr>
        <w:spacing w:after="0"/>
        <w:rPr>
          <w:rFonts w:ascii="Consolas" w:hAnsi="Consolas"/>
        </w:rPr>
      </w:pPr>
      <w:r w:rsidRPr="00555BBD">
        <w:rPr>
          <w:rFonts w:ascii="Consolas" w:hAnsi="Consolas"/>
        </w:rPr>
        <w:t xml:space="preserve">    "Timestamp": "2024-01-09 08: 55: 52",</w:t>
      </w:r>
    </w:p>
    <w:p w14:paraId="38FD0B73" w14:textId="77777777" w:rsidR="00555BBD" w:rsidRPr="00555BBD" w:rsidRDefault="00555BBD" w:rsidP="00555BBD">
      <w:pPr>
        <w:spacing w:after="0"/>
        <w:rPr>
          <w:rFonts w:ascii="Consolas" w:hAnsi="Consolas"/>
        </w:rPr>
      </w:pPr>
      <w:r w:rsidRPr="00555BBD">
        <w:rPr>
          <w:rFonts w:ascii="Consolas" w:hAnsi="Consolas"/>
        </w:rPr>
        <w:t xml:space="preserve">    "Version": "1",</w:t>
      </w:r>
    </w:p>
    <w:p w14:paraId="5EAD16F0" w14:textId="77777777" w:rsidR="00555BBD" w:rsidRPr="00555BBD" w:rsidRDefault="00555BBD" w:rsidP="00555BBD">
      <w:pPr>
        <w:spacing w:after="0"/>
        <w:rPr>
          <w:rFonts w:ascii="Consolas" w:hAnsi="Consolas"/>
        </w:rPr>
      </w:pPr>
      <w:r w:rsidRPr="00555BBD">
        <w:rPr>
          <w:rFonts w:ascii="Consolas" w:hAnsi="Consolas"/>
        </w:rPr>
        <w:t xml:space="preserve">    "Payload": [</w:t>
      </w:r>
    </w:p>
    <w:p w14:paraId="3155DF10" w14:textId="77777777" w:rsidR="00555BBD" w:rsidRPr="00555BBD" w:rsidRDefault="00555BBD" w:rsidP="00555BBD">
      <w:pPr>
        <w:spacing w:after="0"/>
        <w:rPr>
          <w:rFonts w:ascii="Consolas" w:hAnsi="Consolas"/>
        </w:rPr>
      </w:pPr>
      <w:r w:rsidRPr="00555BBD">
        <w:rPr>
          <w:rFonts w:ascii="Consolas" w:hAnsi="Consolas"/>
        </w:rPr>
        <w:t xml:space="preserve">        {</w:t>
      </w:r>
    </w:p>
    <w:p w14:paraId="465B358A" w14:textId="77777777" w:rsidR="00555BBD" w:rsidRPr="00555BBD" w:rsidRDefault="00555BBD" w:rsidP="00555BBD">
      <w:pPr>
        <w:spacing w:after="0"/>
        <w:rPr>
          <w:rFonts w:ascii="Consolas" w:hAnsi="Consolas"/>
        </w:rPr>
      </w:pPr>
      <w:r w:rsidRPr="00555BBD">
        <w:rPr>
          <w:rFonts w:ascii="Consolas" w:hAnsi="Consolas"/>
        </w:rPr>
        <w:t xml:space="preserve">            "creation_date": "Thu,04 Jan 2024 08: 15: 52 GMT",</w:t>
      </w:r>
    </w:p>
    <w:p w14:paraId="3421C8F9" w14:textId="77777777" w:rsidR="00555BBD" w:rsidRPr="00555BBD" w:rsidRDefault="00555BBD" w:rsidP="00555BBD">
      <w:pPr>
        <w:spacing w:after="0"/>
        <w:rPr>
          <w:rFonts w:ascii="Consolas" w:hAnsi="Consolas"/>
        </w:rPr>
      </w:pPr>
      <w:r w:rsidRPr="00555BBD">
        <w:rPr>
          <w:rFonts w:ascii="Consolas" w:hAnsi="Consolas"/>
        </w:rPr>
        <w:t xml:space="preserve">            "mod_date": "Thu,04 Jan 2024 08: 15: 52 GMT",</w:t>
      </w:r>
    </w:p>
    <w:p w14:paraId="0F27CA22" w14:textId="77777777" w:rsidR="00555BBD" w:rsidRPr="00555BBD" w:rsidRDefault="00555BBD" w:rsidP="00555BBD">
      <w:pPr>
        <w:spacing w:after="0"/>
        <w:rPr>
          <w:rFonts w:ascii="Consolas" w:hAnsi="Consolas"/>
        </w:rPr>
      </w:pPr>
      <w:r w:rsidRPr="00555BBD">
        <w:rPr>
          <w:rFonts w:ascii="Consolas" w:hAnsi="Consolas"/>
        </w:rPr>
        <w:t xml:space="preserve">            "name": "b49947bf-b940-45e1-b5a1-1dbb0f5ca581",</w:t>
      </w:r>
    </w:p>
    <w:p w14:paraId="04822D62" w14:textId="77777777" w:rsidR="00555BBD" w:rsidRPr="00555BBD" w:rsidRDefault="00555BBD" w:rsidP="00555BBD">
      <w:pPr>
        <w:spacing w:after="0"/>
        <w:rPr>
          <w:rFonts w:ascii="Consolas" w:hAnsi="Consolas"/>
        </w:rPr>
      </w:pPr>
      <w:r w:rsidRPr="00555BBD">
        <w:rPr>
          <w:rFonts w:ascii="Consolas" w:hAnsi="Consolas"/>
        </w:rPr>
        <w:t xml:space="preserve">            "parameters": {</w:t>
      </w:r>
    </w:p>
    <w:p w14:paraId="1113B077" w14:textId="77777777" w:rsidR="00555BBD" w:rsidRPr="00555BBD" w:rsidRDefault="00555BBD" w:rsidP="00555BBD">
      <w:pPr>
        <w:spacing w:after="0"/>
        <w:rPr>
          <w:rFonts w:ascii="Consolas" w:hAnsi="Consolas"/>
        </w:rPr>
      </w:pPr>
      <w:r w:rsidRPr="00555BBD">
        <w:rPr>
          <w:rFonts w:ascii="Consolas" w:hAnsi="Consolas"/>
        </w:rPr>
        <w:t xml:space="preserve">                "Attribute": "Actual",</w:t>
      </w:r>
    </w:p>
    <w:p w14:paraId="3B6590FC" w14:textId="77777777" w:rsidR="00555BBD" w:rsidRPr="00555BBD" w:rsidRDefault="00555BBD" w:rsidP="00555BBD">
      <w:pPr>
        <w:spacing w:after="0"/>
        <w:rPr>
          <w:rFonts w:ascii="Consolas" w:hAnsi="Consolas"/>
        </w:rPr>
      </w:pPr>
      <w:r w:rsidRPr="00555BBD">
        <w:rPr>
          <w:rFonts w:ascii="Consolas" w:hAnsi="Consolas"/>
        </w:rPr>
        <w:t xml:space="preserve">                "Level": "Level 4",</w:t>
      </w:r>
    </w:p>
    <w:p w14:paraId="4277DF86" w14:textId="77777777" w:rsidR="00555BBD" w:rsidRPr="00555BBD" w:rsidRDefault="00555BBD" w:rsidP="00555BBD">
      <w:pPr>
        <w:spacing w:after="0"/>
        <w:rPr>
          <w:rFonts w:ascii="Consolas" w:hAnsi="Consolas"/>
        </w:rPr>
      </w:pPr>
      <w:r w:rsidRPr="00555BBD">
        <w:rPr>
          <w:rFonts w:ascii="Consolas" w:hAnsi="Consolas"/>
        </w:rPr>
        <w:t xml:space="preserve">                "PlantName": "C-B1-G1-R1-F1",</w:t>
      </w:r>
    </w:p>
    <w:p w14:paraId="0BC6F891" w14:textId="77777777" w:rsidR="00555BBD" w:rsidRPr="00555BBD" w:rsidRDefault="00555BBD" w:rsidP="00555BBD">
      <w:pPr>
        <w:spacing w:after="0"/>
        <w:rPr>
          <w:rFonts w:ascii="Consolas" w:hAnsi="Consolas"/>
        </w:rPr>
      </w:pPr>
      <w:r w:rsidRPr="00555BBD">
        <w:rPr>
          <w:rFonts w:ascii="Consolas" w:hAnsi="Consolas"/>
        </w:rPr>
        <w:t xml:space="preserve">                "Status": "Initiated",</w:t>
      </w:r>
    </w:p>
    <w:p w14:paraId="6B3A80D4" w14:textId="77777777" w:rsidR="00555BBD" w:rsidRPr="00555BBD" w:rsidRDefault="00555BBD" w:rsidP="00555BBD">
      <w:pPr>
        <w:spacing w:after="0"/>
        <w:rPr>
          <w:rFonts w:ascii="Consolas" w:hAnsi="Consolas"/>
        </w:rPr>
      </w:pPr>
      <w:r w:rsidRPr="00555BBD">
        <w:rPr>
          <w:rFonts w:ascii="Consolas" w:hAnsi="Consolas"/>
        </w:rPr>
        <w:t xml:space="preserve">                "kpi_config_id": "b49947bf-b940-45e1-b5a1-1dbb0f5ca581",</w:t>
      </w:r>
    </w:p>
    <w:p w14:paraId="3E6D4106" w14:textId="77777777" w:rsidR="00555BBD" w:rsidRPr="00555BBD" w:rsidRDefault="00555BBD" w:rsidP="00555BBD">
      <w:pPr>
        <w:spacing w:after="0"/>
        <w:rPr>
          <w:rFonts w:ascii="Consolas" w:hAnsi="Consolas"/>
        </w:rPr>
      </w:pPr>
      <w:r w:rsidRPr="00555BBD">
        <w:rPr>
          <w:rFonts w:ascii="Consolas" w:hAnsi="Consolas"/>
        </w:rPr>
        <w:t xml:space="preserve">                "kpiname": "Availability",</w:t>
      </w:r>
    </w:p>
    <w:p w14:paraId="00644E56" w14:textId="77777777" w:rsidR="00555BBD" w:rsidRPr="00555BBD" w:rsidRDefault="00555BBD" w:rsidP="00555BBD">
      <w:pPr>
        <w:spacing w:after="0"/>
        <w:rPr>
          <w:rFonts w:ascii="Consolas" w:hAnsi="Consolas"/>
        </w:rPr>
      </w:pPr>
      <w:r w:rsidRPr="00555BBD">
        <w:rPr>
          <w:rFonts w:ascii="Consolas" w:hAnsi="Consolas"/>
        </w:rPr>
        <w:t xml:space="preserve">                "timestamp": "2023-01-04 08: 15: 00",</w:t>
      </w:r>
    </w:p>
    <w:p w14:paraId="231DF3D7" w14:textId="77777777" w:rsidR="00555BBD" w:rsidRPr="00555BBD" w:rsidRDefault="00555BBD" w:rsidP="00555BBD">
      <w:pPr>
        <w:spacing w:after="0"/>
        <w:rPr>
          <w:rFonts w:ascii="Consolas" w:hAnsi="Consolas"/>
        </w:rPr>
      </w:pPr>
      <w:r w:rsidRPr="00555BBD">
        <w:rPr>
          <w:rFonts w:ascii="Consolas" w:hAnsi="Consolas"/>
        </w:rPr>
        <w:t xml:space="preserve">                "uid": "0b2aa317-44fa-4630-b915-a4e7d6e8ceb1"</w:t>
      </w:r>
    </w:p>
    <w:p w14:paraId="4F20343B" w14:textId="77777777" w:rsidR="00555BBD" w:rsidRPr="00555BBD" w:rsidRDefault="00555BBD" w:rsidP="00555BBD">
      <w:pPr>
        <w:spacing w:after="0"/>
        <w:rPr>
          <w:rFonts w:ascii="Consolas" w:hAnsi="Consolas"/>
        </w:rPr>
      </w:pPr>
      <w:r w:rsidRPr="00555BBD">
        <w:rPr>
          <w:rFonts w:ascii="Consolas" w:hAnsi="Consolas"/>
        </w:rPr>
        <w:t xml:space="preserve">            },</w:t>
      </w:r>
    </w:p>
    <w:p w14:paraId="21809B58" w14:textId="77777777" w:rsidR="00555BBD" w:rsidRPr="00555BBD" w:rsidRDefault="00555BBD" w:rsidP="00555BBD">
      <w:pPr>
        <w:spacing w:after="0"/>
        <w:rPr>
          <w:rFonts w:ascii="Consolas" w:hAnsi="Consolas"/>
        </w:rPr>
      </w:pPr>
      <w:r w:rsidRPr="00555BBD">
        <w:rPr>
          <w:rFonts w:ascii="Consolas" w:hAnsi="Consolas"/>
        </w:rPr>
        <w:t xml:space="preserve">            "scheduling_exp": {</w:t>
      </w:r>
    </w:p>
    <w:p w14:paraId="5DD445A0" w14:textId="77777777" w:rsidR="00555BBD" w:rsidRPr="00555BBD" w:rsidRDefault="00555BBD" w:rsidP="00555BBD">
      <w:pPr>
        <w:spacing w:after="0"/>
        <w:rPr>
          <w:rFonts w:ascii="Consolas" w:hAnsi="Consolas"/>
        </w:rPr>
      </w:pPr>
      <w:r w:rsidRPr="00555BBD">
        <w:rPr>
          <w:rFonts w:ascii="Consolas" w:hAnsi="Consolas"/>
        </w:rPr>
        <w:t xml:space="preserve">                "type": "interval",</w:t>
      </w:r>
    </w:p>
    <w:p w14:paraId="337FEFFB" w14:textId="77777777" w:rsidR="00555BBD" w:rsidRPr="00555BBD" w:rsidRDefault="00555BBD" w:rsidP="00555BBD">
      <w:pPr>
        <w:spacing w:after="0"/>
        <w:rPr>
          <w:rFonts w:ascii="Consolas" w:hAnsi="Consolas"/>
        </w:rPr>
      </w:pPr>
      <w:r w:rsidRPr="00555BBD">
        <w:rPr>
          <w:rFonts w:ascii="Consolas" w:hAnsi="Consolas"/>
        </w:rPr>
        <w:t xml:space="preserve">                "value": {</w:t>
      </w:r>
    </w:p>
    <w:p w14:paraId="4E263664" w14:textId="77777777" w:rsidR="00555BBD" w:rsidRPr="00555BBD" w:rsidRDefault="00555BBD" w:rsidP="00555BBD">
      <w:pPr>
        <w:spacing w:after="0"/>
        <w:rPr>
          <w:rFonts w:ascii="Consolas" w:hAnsi="Consolas"/>
        </w:rPr>
      </w:pPr>
      <w:r w:rsidRPr="00555BBD">
        <w:rPr>
          <w:rFonts w:ascii="Consolas" w:hAnsi="Consolas"/>
        </w:rPr>
        <w:t xml:space="preserve">                    "days": 0,</w:t>
      </w:r>
    </w:p>
    <w:p w14:paraId="2B017BBD" w14:textId="77777777" w:rsidR="00555BBD" w:rsidRPr="00555BBD" w:rsidRDefault="00555BBD" w:rsidP="00555BBD">
      <w:pPr>
        <w:spacing w:after="0"/>
        <w:rPr>
          <w:rFonts w:ascii="Consolas" w:hAnsi="Consolas"/>
        </w:rPr>
      </w:pPr>
      <w:r w:rsidRPr="00555BBD">
        <w:rPr>
          <w:rFonts w:ascii="Consolas" w:hAnsi="Consolas"/>
        </w:rPr>
        <w:t xml:space="preserve">                    "hours": 0,</w:t>
      </w:r>
    </w:p>
    <w:p w14:paraId="72F4BA3A" w14:textId="77777777" w:rsidR="00555BBD" w:rsidRPr="00555BBD" w:rsidRDefault="00555BBD" w:rsidP="00555BBD">
      <w:pPr>
        <w:spacing w:after="0"/>
        <w:rPr>
          <w:rFonts w:ascii="Consolas" w:hAnsi="Consolas"/>
        </w:rPr>
      </w:pPr>
      <w:r w:rsidRPr="00555BBD">
        <w:rPr>
          <w:rFonts w:ascii="Consolas" w:hAnsi="Consolas"/>
        </w:rPr>
        <w:t xml:space="preserve">                    "minutes": 5,</w:t>
      </w:r>
    </w:p>
    <w:p w14:paraId="31994898" w14:textId="77777777" w:rsidR="00555BBD" w:rsidRPr="00555BBD" w:rsidRDefault="00555BBD" w:rsidP="00555BBD">
      <w:pPr>
        <w:spacing w:after="0"/>
        <w:rPr>
          <w:rFonts w:ascii="Consolas" w:hAnsi="Consolas"/>
        </w:rPr>
      </w:pPr>
      <w:r w:rsidRPr="00555BBD">
        <w:rPr>
          <w:rFonts w:ascii="Consolas" w:hAnsi="Consolas"/>
        </w:rPr>
        <w:t xml:space="preserve">                    "seconds": 0,</w:t>
      </w:r>
    </w:p>
    <w:p w14:paraId="6082BD11" w14:textId="77777777" w:rsidR="00555BBD" w:rsidRPr="00555BBD" w:rsidRDefault="00555BBD" w:rsidP="00555BBD">
      <w:pPr>
        <w:spacing w:after="0"/>
        <w:rPr>
          <w:rFonts w:ascii="Consolas" w:hAnsi="Consolas"/>
        </w:rPr>
      </w:pPr>
      <w:r w:rsidRPr="00555BBD">
        <w:rPr>
          <w:rFonts w:ascii="Consolas" w:hAnsi="Consolas"/>
        </w:rPr>
        <w:t xml:space="preserve">                    "weeks": 0</w:t>
      </w:r>
    </w:p>
    <w:p w14:paraId="129C2AD1" w14:textId="77777777" w:rsidR="00555BBD" w:rsidRPr="00555BBD" w:rsidRDefault="00555BBD" w:rsidP="00555BBD">
      <w:pPr>
        <w:spacing w:after="0"/>
        <w:rPr>
          <w:rFonts w:ascii="Consolas" w:hAnsi="Consolas"/>
        </w:rPr>
      </w:pPr>
      <w:r w:rsidRPr="00555BBD">
        <w:rPr>
          <w:rFonts w:ascii="Consolas" w:hAnsi="Consolas"/>
        </w:rPr>
        <w:t xml:space="preserve">                }</w:t>
      </w:r>
    </w:p>
    <w:p w14:paraId="0C234E26" w14:textId="77777777" w:rsidR="00555BBD" w:rsidRPr="00555BBD" w:rsidRDefault="00555BBD" w:rsidP="00555BBD">
      <w:pPr>
        <w:spacing w:after="0"/>
        <w:rPr>
          <w:rFonts w:ascii="Consolas" w:hAnsi="Consolas"/>
        </w:rPr>
      </w:pPr>
      <w:r w:rsidRPr="00555BBD">
        <w:rPr>
          <w:rFonts w:ascii="Consolas" w:hAnsi="Consolas"/>
        </w:rPr>
        <w:t xml:space="preserve">            },</w:t>
      </w:r>
    </w:p>
    <w:p w14:paraId="4179C073" w14:textId="77777777" w:rsidR="00555BBD" w:rsidRPr="00555BBD" w:rsidRDefault="00555BBD" w:rsidP="00555BBD">
      <w:pPr>
        <w:spacing w:after="0"/>
        <w:rPr>
          <w:rFonts w:ascii="Consolas" w:hAnsi="Consolas"/>
        </w:rPr>
      </w:pPr>
      <w:r w:rsidRPr="00555BBD">
        <w:rPr>
          <w:rFonts w:ascii="Consolas" w:hAnsi="Consolas"/>
        </w:rPr>
        <w:t xml:space="preserve">            "scope": "Smart KPI Orchestration",</w:t>
      </w:r>
    </w:p>
    <w:p w14:paraId="76D8E1E7" w14:textId="77777777" w:rsidR="00555BBD" w:rsidRPr="00555BBD" w:rsidRDefault="00555BBD" w:rsidP="00555BBD">
      <w:pPr>
        <w:spacing w:after="0"/>
        <w:rPr>
          <w:rFonts w:ascii="Consolas" w:hAnsi="Consolas"/>
        </w:rPr>
      </w:pPr>
      <w:r w:rsidRPr="00555BBD">
        <w:rPr>
          <w:rFonts w:ascii="Consolas" w:hAnsi="Consolas"/>
        </w:rPr>
        <w:t xml:space="preserve">            "task_id": 4</w:t>
      </w:r>
    </w:p>
    <w:p w14:paraId="795F4ADC" w14:textId="77777777" w:rsidR="00555BBD" w:rsidRPr="00555BBD" w:rsidRDefault="00555BBD" w:rsidP="00555BBD">
      <w:pPr>
        <w:spacing w:after="0"/>
        <w:rPr>
          <w:rFonts w:ascii="Consolas" w:hAnsi="Consolas"/>
        </w:rPr>
      </w:pPr>
      <w:r w:rsidRPr="00555BBD">
        <w:rPr>
          <w:rFonts w:ascii="Consolas" w:hAnsi="Consolas"/>
        </w:rPr>
        <w:t xml:space="preserve">        }</w:t>
      </w:r>
    </w:p>
    <w:p w14:paraId="57C7C225" w14:textId="77777777" w:rsidR="00555BBD" w:rsidRPr="00555BBD" w:rsidRDefault="00555BBD" w:rsidP="00555BBD">
      <w:pPr>
        <w:spacing w:after="0"/>
        <w:rPr>
          <w:rFonts w:ascii="Consolas" w:hAnsi="Consolas"/>
        </w:rPr>
      </w:pPr>
      <w:r w:rsidRPr="00555BBD">
        <w:rPr>
          <w:rFonts w:ascii="Consolas" w:hAnsi="Consolas"/>
        </w:rPr>
        <w:t xml:space="preserve">    ]</w:t>
      </w:r>
    </w:p>
    <w:p w14:paraId="11A0E5E1" w14:textId="256FF8C2" w:rsidR="00D4600E" w:rsidRPr="00555BBD" w:rsidRDefault="00555BBD" w:rsidP="00555BBD">
      <w:pPr>
        <w:spacing w:after="0"/>
        <w:rPr>
          <w:rFonts w:ascii="Consolas" w:hAnsi="Consolas"/>
        </w:rPr>
      </w:pPr>
      <w:r w:rsidRPr="00555BBD">
        <w:rPr>
          <w:rFonts w:ascii="Consolas" w:hAnsi="Consolas"/>
        </w:rPr>
        <w:t>}</w:t>
      </w:r>
    </w:p>
    <w:p w14:paraId="776F3B50" w14:textId="57D9B460" w:rsidR="00792385" w:rsidRPr="00C60144" w:rsidRDefault="00792385" w:rsidP="00792385">
      <w:pPr>
        <w:rPr>
          <w:lang w:val="en-GB"/>
        </w:rPr>
      </w:pPr>
    </w:p>
    <w:p w14:paraId="1E7AE573" w14:textId="77777777" w:rsidR="00CE63B1" w:rsidRDefault="00CE63B1" w:rsidP="006C4C4D">
      <w:pPr>
        <w:pStyle w:val="Heading1"/>
        <w:sectPr w:rsidR="00CE63B1" w:rsidSect="00CE63B1">
          <w:pgSz w:w="12240" w:h="15840" w:code="1"/>
          <w:pgMar w:top="1440" w:right="720" w:bottom="1440" w:left="720" w:header="720" w:footer="720" w:gutter="0"/>
          <w:cols w:sep="1" w:space="720"/>
          <w:docGrid w:linePitch="360"/>
        </w:sectPr>
      </w:pPr>
      <w:bookmarkStart w:id="47" w:name="OLE_LINK23"/>
      <w:bookmarkEnd w:id="28"/>
    </w:p>
    <w:p w14:paraId="5798341A" w14:textId="26F258D4" w:rsidR="004E4354" w:rsidRDefault="00385D2E" w:rsidP="006C4C4D">
      <w:pPr>
        <w:pStyle w:val="Heading1"/>
      </w:pPr>
      <w:bookmarkStart w:id="48" w:name="_Toc216799821"/>
      <w:r>
        <w:lastRenderedPageBreak/>
        <w:t xml:space="preserve">Database </w:t>
      </w:r>
      <w:r w:rsidR="00267CAA">
        <w:t>Table</w:t>
      </w:r>
      <w:r>
        <w:t>s</w:t>
      </w:r>
      <w:bookmarkEnd w:id="48"/>
    </w:p>
    <w:bookmarkEnd w:id="47"/>
    <w:p w14:paraId="274D8C29" w14:textId="55AF51FF" w:rsidR="40A16DE0" w:rsidRDefault="00C4761F" w:rsidP="158C91FE">
      <w:pPr>
        <w:rPr>
          <w:lang w:val="en-GB"/>
        </w:rPr>
      </w:pPr>
      <w:r>
        <w:rPr>
          <w:lang w:val="en-GB"/>
        </w:rPr>
        <w:t>The Generic Scheduler use</w:t>
      </w:r>
      <w:r w:rsidR="005468A1">
        <w:rPr>
          <w:lang w:val="en-GB"/>
        </w:rPr>
        <w:t>s</w:t>
      </w:r>
      <w:r>
        <w:rPr>
          <w:lang w:val="en-GB"/>
        </w:rPr>
        <w:t xml:space="preserve"> </w:t>
      </w:r>
      <w:r w:rsidR="1CCC15F4" w:rsidRPr="158C91FE">
        <w:rPr>
          <w:lang w:val="en-GB"/>
        </w:rPr>
        <w:t xml:space="preserve">the </w:t>
      </w:r>
      <w:r>
        <w:rPr>
          <w:lang w:val="en-GB"/>
        </w:rPr>
        <w:t xml:space="preserve">following </w:t>
      </w:r>
      <w:r w:rsidR="1CCC15F4" w:rsidRPr="158C91FE">
        <w:rPr>
          <w:lang w:val="en-GB"/>
        </w:rPr>
        <w:t xml:space="preserve">tables </w:t>
      </w:r>
      <w:r w:rsidR="00FA5190">
        <w:rPr>
          <w:lang w:val="en-GB"/>
        </w:rPr>
        <w:t>from</w:t>
      </w:r>
      <w:r w:rsidR="1CCC15F4" w:rsidRPr="158C91FE">
        <w:rPr>
          <w:lang w:val="en-GB"/>
        </w:rPr>
        <w:t xml:space="preserve"> the </w:t>
      </w:r>
      <w:r w:rsidR="00FA5190" w:rsidRPr="158C91FE">
        <w:rPr>
          <w:lang w:val="en-GB"/>
        </w:rPr>
        <w:t>"</w:t>
      </w:r>
      <w:r w:rsidR="00FA5190" w:rsidRPr="158C91FE">
        <w:rPr>
          <w:rFonts w:eastAsia="Graphik" w:cs="Graphik"/>
          <w:szCs w:val="20"/>
          <w:lang w:val="en-GB"/>
        </w:rPr>
        <w:t>sql-scheduler-db</w:t>
      </w:r>
      <w:r w:rsidR="00FA5190">
        <w:rPr>
          <w:rFonts w:eastAsia="Graphik" w:cs="Graphik"/>
          <w:szCs w:val="20"/>
          <w:lang w:val="en-GB"/>
        </w:rPr>
        <w:t>”</w:t>
      </w:r>
      <w:r w:rsidR="1CCC15F4" w:rsidRPr="158C91FE">
        <w:rPr>
          <w:lang w:val="en-GB"/>
        </w:rPr>
        <w:t xml:space="preserve"> to manage scheduled tasks.</w:t>
      </w:r>
      <w:r w:rsidR="08678333">
        <w:rPr>
          <w:lang w:val="en-GB"/>
        </w:rPr>
        <w:t xml:space="preserve"> </w:t>
      </w:r>
    </w:p>
    <w:tbl>
      <w:tblPr>
        <w:tblStyle w:val="TableGridLight"/>
        <w:tblW w:w="0" w:type="auto"/>
        <w:tblLook w:val="04A0" w:firstRow="1" w:lastRow="0" w:firstColumn="1" w:lastColumn="0" w:noHBand="0" w:noVBand="1"/>
      </w:tblPr>
      <w:tblGrid>
        <w:gridCol w:w="2680"/>
        <w:gridCol w:w="6898"/>
        <w:gridCol w:w="1212"/>
      </w:tblGrid>
      <w:tr w:rsidR="004F6441" w14:paraId="42D69BB5" w14:textId="77777777" w:rsidTr="00D63D9F">
        <w:tc>
          <w:tcPr>
            <w:tcW w:w="2965" w:type="dxa"/>
            <w:shd w:val="clear" w:color="auto" w:fill="F2F2F2" w:themeFill="background1" w:themeFillShade="F2"/>
          </w:tcPr>
          <w:p w14:paraId="073AAB3A" w14:textId="6575C118" w:rsidR="004F6441" w:rsidRPr="00631A49" w:rsidRDefault="004F6441" w:rsidP="00FA5190">
            <w:pPr>
              <w:spacing w:before="120" w:after="120"/>
              <w:rPr>
                <w:rFonts w:eastAsia="Graphik" w:cs="Graphik"/>
                <w:szCs w:val="20"/>
                <w:lang w:val="en-GB"/>
              </w:rPr>
            </w:pPr>
            <w:r w:rsidRPr="00631A49">
              <w:rPr>
                <w:rFonts w:eastAsia="Graphik" w:cs="Graphik"/>
                <w:szCs w:val="20"/>
                <w:lang w:val="en-GB"/>
              </w:rPr>
              <w:t xml:space="preserve">Table </w:t>
            </w:r>
          </w:p>
        </w:tc>
        <w:tc>
          <w:tcPr>
            <w:tcW w:w="15750" w:type="dxa"/>
            <w:shd w:val="clear" w:color="auto" w:fill="F2F2F2" w:themeFill="background1" w:themeFillShade="F2"/>
          </w:tcPr>
          <w:p w14:paraId="70C7941A" w14:textId="670A3794" w:rsidR="004F6441" w:rsidRPr="00631A49" w:rsidRDefault="004F6441" w:rsidP="00FA5190">
            <w:pPr>
              <w:spacing w:before="120" w:after="120"/>
              <w:rPr>
                <w:rFonts w:eastAsia="Graphik" w:cs="Graphik"/>
                <w:szCs w:val="20"/>
                <w:lang w:val="en-GB"/>
              </w:rPr>
            </w:pPr>
            <w:r w:rsidRPr="00631A49">
              <w:rPr>
                <w:rFonts w:eastAsia="Graphik" w:cs="Graphik"/>
                <w:szCs w:val="20"/>
                <w:lang w:val="en-GB"/>
              </w:rPr>
              <w:t>Description</w:t>
            </w:r>
          </w:p>
        </w:tc>
        <w:tc>
          <w:tcPr>
            <w:tcW w:w="1530" w:type="dxa"/>
            <w:shd w:val="clear" w:color="auto" w:fill="F2F2F2" w:themeFill="background1" w:themeFillShade="F2"/>
          </w:tcPr>
          <w:p w14:paraId="3389A6F4" w14:textId="4D9E3615" w:rsidR="004F6441" w:rsidRPr="00631A49" w:rsidRDefault="004F6441" w:rsidP="00715A55">
            <w:pPr>
              <w:spacing w:before="120" w:after="120"/>
              <w:jc w:val="center"/>
              <w:rPr>
                <w:rFonts w:eastAsia="Graphik" w:cs="Graphik"/>
                <w:szCs w:val="20"/>
                <w:lang w:val="en-GB"/>
              </w:rPr>
            </w:pPr>
            <w:r w:rsidRPr="00631A49">
              <w:rPr>
                <w:rFonts w:eastAsia="Graphik" w:cs="Graphik"/>
                <w:szCs w:val="20"/>
                <w:lang w:val="en-GB"/>
              </w:rPr>
              <w:t>Example</w:t>
            </w:r>
          </w:p>
        </w:tc>
      </w:tr>
      <w:tr w:rsidR="00FA5190" w14:paraId="0E6B5743" w14:textId="4688DC14" w:rsidTr="00D63D9F">
        <w:tc>
          <w:tcPr>
            <w:tcW w:w="2965" w:type="dxa"/>
            <w:shd w:val="clear" w:color="auto" w:fill="FFFFFF" w:themeFill="background1"/>
          </w:tcPr>
          <w:p w14:paraId="6DF70059" w14:textId="1F8C848E" w:rsidR="00FA5190" w:rsidRPr="00E938E5" w:rsidRDefault="00FA5190" w:rsidP="00FA5190">
            <w:pPr>
              <w:spacing w:before="120" w:after="120"/>
              <w:rPr>
                <w:rFonts w:eastAsia="Graphik" w:cs="Graphik"/>
                <w:szCs w:val="20"/>
                <w:lang w:val="en-GB"/>
              </w:rPr>
            </w:pPr>
            <w:r w:rsidRPr="00E938E5">
              <w:rPr>
                <w:rFonts w:eastAsia="Graphik" w:cs="Graphik"/>
                <w:szCs w:val="20"/>
                <w:lang w:val="en-GB"/>
              </w:rPr>
              <w:t>scheduled_tasks</w:t>
            </w:r>
          </w:p>
        </w:tc>
        <w:tc>
          <w:tcPr>
            <w:tcW w:w="15750" w:type="dxa"/>
          </w:tcPr>
          <w:p w14:paraId="37D556AF" w14:textId="1058D79B" w:rsidR="00FA5190" w:rsidRDefault="00FA5190" w:rsidP="00715A55">
            <w:pPr>
              <w:spacing w:before="120" w:after="120"/>
              <w:rPr>
                <w:rFonts w:eastAsia="Graphik" w:cs="Graphik"/>
                <w:szCs w:val="20"/>
                <w:lang w:val="en-GB"/>
              </w:rPr>
            </w:pPr>
            <w:r w:rsidRPr="00FA5190">
              <w:rPr>
                <w:rFonts w:eastAsia="Graphik" w:cs="Graphik"/>
                <w:szCs w:val="20"/>
                <w:lang w:val="en-GB"/>
              </w:rPr>
              <w:t>This table stores information about currently active</w:t>
            </w:r>
            <w:r w:rsidR="00E37357">
              <w:rPr>
                <w:rFonts w:eastAsia="Graphik" w:cs="Graphik"/>
                <w:szCs w:val="20"/>
                <w:lang w:val="en-GB"/>
              </w:rPr>
              <w:t>/running</w:t>
            </w:r>
            <w:r w:rsidRPr="00FA5190">
              <w:rPr>
                <w:rFonts w:eastAsia="Graphik" w:cs="Graphik"/>
                <w:szCs w:val="20"/>
                <w:lang w:val="en-GB"/>
              </w:rPr>
              <w:t xml:space="preserve"> </w:t>
            </w:r>
            <w:r w:rsidR="00E37357">
              <w:rPr>
                <w:rFonts w:eastAsia="Graphik" w:cs="Graphik"/>
                <w:szCs w:val="20"/>
                <w:lang w:val="en-GB"/>
              </w:rPr>
              <w:t>tasks (jobs)</w:t>
            </w:r>
            <w:r w:rsidRPr="00FA5190">
              <w:rPr>
                <w:rFonts w:eastAsia="Graphik" w:cs="Graphik"/>
                <w:szCs w:val="20"/>
                <w:lang w:val="en-GB"/>
              </w:rPr>
              <w:t>.</w:t>
            </w:r>
            <w:r w:rsidR="00715A55">
              <w:rPr>
                <w:rFonts w:eastAsia="Graphik" w:cs="Graphik"/>
                <w:szCs w:val="20"/>
                <w:lang w:val="en-GB"/>
              </w:rPr>
              <w:t xml:space="preserve"> </w:t>
            </w:r>
            <w:r w:rsidRPr="00FA5190">
              <w:rPr>
                <w:rFonts w:eastAsia="Graphik" w:cs="Graphik"/>
                <w:szCs w:val="20"/>
                <w:lang w:val="en-GB"/>
              </w:rPr>
              <w:t>When</w:t>
            </w:r>
            <w:r w:rsidR="00E37357">
              <w:rPr>
                <w:rFonts w:eastAsia="Graphik" w:cs="Graphik"/>
                <w:szCs w:val="20"/>
                <w:lang w:val="en-GB"/>
              </w:rPr>
              <w:t xml:space="preserve"> a</w:t>
            </w:r>
            <w:r w:rsidRPr="00FA5190">
              <w:rPr>
                <w:rFonts w:eastAsia="Graphik" w:cs="Graphik"/>
                <w:szCs w:val="20"/>
                <w:lang w:val="en-GB"/>
              </w:rPr>
              <w:t xml:space="preserve"> user registers a task (</w:t>
            </w:r>
            <w:r w:rsidR="00E37357">
              <w:rPr>
                <w:rFonts w:eastAsia="Graphik" w:cs="Graphik"/>
                <w:szCs w:val="20"/>
                <w:lang w:val="en-GB"/>
              </w:rPr>
              <w:t xml:space="preserve">by </w:t>
            </w:r>
            <w:r w:rsidRPr="00FA5190">
              <w:rPr>
                <w:rFonts w:eastAsia="Graphik" w:cs="Graphik"/>
                <w:szCs w:val="20"/>
                <w:lang w:val="en-GB"/>
              </w:rPr>
              <w:t xml:space="preserve">calling </w:t>
            </w:r>
            <w:r w:rsidR="00E37357">
              <w:rPr>
                <w:rFonts w:eastAsia="Graphik" w:cs="Graphik"/>
                <w:szCs w:val="20"/>
                <w:lang w:val="en-GB"/>
              </w:rPr>
              <w:t xml:space="preserve">the </w:t>
            </w:r>
            <w:r w:rsidRPr="00FA5190">
              <w:rPr>
                <w:rFonts w:eastAsia="Graphik" w:cs="Graphik"/>
                <w:szCs w:val="20"/>
                <w:lang w:val="en-GB"/>
              </w:rPr>
              <w:t xml:space="preserve">Register_Task </w:t>
            </w:r>
            <w:r w:rsidR="00E37357">
              <w:rPr>
                <w:rFonts w:eastAsia="Graphik" w:cs="Graphik"/>
                <w:szCs w:val="20"/>
                <w:lang w:val="en-GB"/>
              </w:rPr>
              <w:t>API</w:t>
            </w:r>
            <w:r w:rsidRPr="00FA5190">
              <w:rPr>
                <w:rFonts w:eastAsia="Graphik" w:cs="Graphik"/>
                <w:szCs w:val="20"/>
                <w:lang w:val="en-GB"/>
              </w:rPr>
              <w:t xml:space="preserve">), the details of that task </w:t>
            </w:r>
            <w:r w:rsidR="00D64DC5">
              <w:rPr>
                <w:rFonts w:eastAsia="Graphik" w:cs="Graphik"/>
                <w:szCs w:val="20"/>
                <w:lang w:val="en-GB"/>
              </w:rPr>
              <w:t>are</w:t>
            </w:r>
            <w:r w:rsidRPr="00FA5190">
              <w:rPr>
                <w:rFonts w:eastAsia="Graphik" w:cs="Graphik"/>
                <w:szCs w:val="20"/>
                <w:lang w:val="en-GB"/>
              </w:rPr>
              <w:t xml:space="preserve"> stored in this table.</w:t>
            </w:r>
          </w:p>
        </w:tc>
        <w:tc>
          <w:tcPr>
            <w:tcW w:w="1530" w:type="dxa"/>
          </w:tcPr>
          <w:p w14:paraId="39369106" w14:textId="500B805A" w:rsidR="00A24B17" w:rsidRDefault="003356CA" w:rsidP="00715A55">
            <w:pPr>
              <w:spacing w:before="120" w:after="120"/>
              <w:jc w:val="center"/>
            </w:pPr>
            <w:hyperlink r:id="rId27" w:history="1">
              <w:r w:rsidRPr="000E34F4">
                <w:rPr>
                  <w:rStyle w:val="Hyperlink"/>
                  <w:rFonts w:eastAsia="Graphik" w:cs="Graphik"/>
                  <w:szCs w:val="20"/>
                  <w:lang w:val="en-GB"/>
                </w:rPr>
                <w:t>Link</w:t>
              </w:r>
            </w:hyperlink>
          </w:p>
        </w:tc>
      </w:tr>
      <w:tr w:rsidR="00FA5190" w14:paraId="097F127D" w14:textId="3A7C621B" w:rsidTr="00D63D9F">
        <w:tc>
          <w:tcPr>
            <w:tcW w:w="2965" w:type="dxa"/>
            <w:shd w:val="clear" w:color="auto" w:fill="FFFFFF" w:themeFill="background1"/>
          </w:tcPr>
          <w:p w14:paraId="46FF5718" w14:textId="6CB4D6BB" w:rsidR="00FA5190" w:rsidRPr="00E938E5" w:rsidRDefault="00FA5190" w:rsidP="00FA5190">
            <w:pPr>
              <w:spacing w:before="120" w:after="120"/>
              <w:rPr>
                <w:rFonts w:eastAsia="Graphik" w:cs="Graphik"/>
                <w:szCs w:val="20"/>
                <w:lang w:val="en-GB"/>
              </w:rPr>
            </w:pPr>
            <w:r w:rsidRPr="00E938E5">
              <w:rPr>
                <w:rFonts w:eastAsia="Graphik" w:cs="Graphik"/>
                <w:szCs w:val="20"/>
                <w:lang w:val="en-GB"/>
              </w:rPr>
              <w:t>scheduled_tasks_log</w:t>
            </w:r>
          </w:p>
        </w:tc>
        <w:tc>
          <w:tcPr>
            <w:tcW w:w="15750" w:type="dxa"/>
          </w:tcPr>
          <w:p w14:paraId="4CBCFE92" w14:textId="11AF25C7" w:rsidR="00FA5190" w:rsidRDefault="00FA5190" w:rsidP="00715A55">
            <w:pPr>
              <w:spacing w:before="120" w:after="120"/>
              <w:rPr>
                <w:rFonts w:eastAsia="Graphik" w:cs="Graphik"/>
                <w:szCs w:val="20"/>
                <w:lang w:val="en-GB"/>
              </w:rPr>
            </w:pPr>
            <w:r w:rsidRPr="00FA5190">
              <w:rPr>
                <w:rFonts w:eastAsia="Graphik" w:cs="Graphik"/>
                <w:szCs w:val="20"/>
                <w:lang w:val="en-GB"/>
              </w:rPr>
              <w:t>This table stores information about deleted jobs (previously scheduled tasks that have been deleted).</w:t>
            </w:r>
            <w:r w:rsidR="00715A55">
              <w:rPr>
                <w:rFonts w:eastAsia="Graphik" w:cs="Graphik"/>
                <w:szCs w:val="20"/>
                <w:lang w:val="en-GB"/>
              </w:rPr>
              <w:t xml:space="preserve"> </w:t>
            </w:r>
            <w:r w:rsidRPr="00FA5190">
              <w:rPr>
                <w:rFonts w:eastAsia="Graphik" w:cs="Graphik"/>
                <w:szCs w:val="20"/>
                <w:lang w:val="en-GB"/>
              </w:rPr>
              <w:t>When</w:t>
            </w:r>
            <w:r w:rsidR="00D419AB">
              <w:rPr>
                <w:rFonts w:eastAsia="Graphik" w:cs="Graphik"/>
                <w:szCs w:val="20"/>
                <w:lang w:val="en-GB"/>
              </w:rPr>
              <w:t xml:space="preserve"> a</w:t>
            </w:r>
            <w:r w:rsidRPr="00FA5190">
              <w:rPr>
                <w:rFonts w:eastAsia="Graphik" w:cs="Graphik"/>
                <w:szCs w:val="20"/>
                <w:lang w:val="en-GB"/>
              </w:rPr>
              <w:t xml:space="preserve"> user deletes a task (</w:t>
            </w:r>
            <w:r w:rsidR="00D419AB">
              <w:rPr>
                <w:rFonts w:eastAsia="Graphik" w:cs="Graphik"/>
                <w:szCs w:val="20"/>
                <w:lang w:val="en-GB"/>
              </w:rPr>
              <w:t xml:space="preserve">by </w:t>
            </w:r>
            <w:r w:rsidRPr="00FA5190">
              <w:rPr>
                <w:rFonts w:eastAsia="Graphik" w:cs="Graphik"/>
                <w:szCs w:val="20"/>
                <w:lang w:val="en-GB"/>
              </w:rPr>
              <w:t>calling</w:t>
            </w:r>
            <w:r w:rsidR="00D419AB">
              <w:rPr>
                <w:rFonts w:eastAsia="Graphik" w:cs="Graphik"/>
                <w:szCs w:val="20"/>
                <w:lang w:val="en-GB"/>
              </w:rPr>
              <w:t xml:space="preserve"> the</w:t>
            </w:r>
            <w:r w:rsidRPr="00FA5190">
              <w:rPr>
                <w:rFonts w:eastAsia="Graphik" w:cs="Graphik"/>
                <w:szCs w:val="20"/>
                <w:lang w:val="en-GB"/>
              </w:rPr>
              <w:t xml:space="preserve"> Delete_Task </w:t>
            </w:r>
            <w:r w:rsidR="00D419AB">
              <w:rPr>
                <w:rFonts w:eastAsia="Graphik" w:cs="Graphik"/>
                <w:szCs w:val="20"/>
                <w:lang w:val="en-GB"/>
              </w:rPr>
              <w:t>API</w:t>
            </w:r>
            <w:r w:rsidRPr="00FA5190">
              <w:rPr>
                <w:rFonts w:eastAsia="Graphik" w:cs="Graphik"/>
                <w:szCs w:val="20"/>
                <w:lang w:val="en-GB"/>
              </w:rPr>
              <w:t xml:space="preserve">), the details of that </w:t>
            </w:r>
            <w:r w:rsidR="00B61529" w:rsidRPr="00FA5190">
              <w:rPr>
                <w:rFonts w:eastAsia="Graphik" w:cs="Graphik"/>
                <w:szCs w:val="20"/>
                <w:lang w:val="en-GB"/>
              </w:rPr>
              <w:t>task</w:t>
            </w:r>
            <w:r w:rsidRPr="00FA5190">
              <w:rPr>
                <w:rFonts w:eastAsia="Graphik" w:cs="Graphik"/>
                <w:szCs w:val="20"/>
                <w:lang w:val="en-GB"/>
              </w:rPr>
              <w:t xml:space="preserve"> </w:t>
            </w:r>
            <w:r w:rsidR="00D64DC5">
              <w:rPr>
                <w:rFonts w:eastAsia="Graphik" w:cs="Graphik"/>
                <w:szCs w:val="20"/>
                <w:lang w:val="en-GB"/>
              </w:rPr>
              <w:t>are</w:t>
            </w:r>
            <w:r w:rsidRPr="00FA5190">
              <w:rPr>
                <w:rFonts w:eastAsia="Graphik" w:cs="Graphik"/>
                <w:szCs w:val="20"/>
                <w:lang w:val="en-GB"/>
              </w:rPr>
              <w:t xml:space="preserve"> moved from "scheduled_tasks"</w:t>
            </w:r>
            <w:r w:rsidR="00F05DB0">
              <w:rPr>
                <w:rFonts w:eastAsia="Graphik" w:cs="Graphik"/>
                <w:szCs w:val="20"/>
                <w:lang w:val="en-GB"/>
              </w:rPr>
              <w:t xml:space="preserve"> table</w:t>
            </w:r>
            <w:r w:rsidRPr="00FA5190">
              <w:rPr>
                <w:rFonts w:eastAsia="Graphik" w:cs="Graphik"/>
                <w:szCs w:val="20"/>
                <w:lang w:val="en-GB"/>
              </w:rPr>
              <w:t xml:space="preserve"> to this table. In addition, </w:t>
            </w:r>
            <w:r w:rsidR="004F6441" w:rsidRPr="00FA5190">
              <w:rPr>
                <w:rFonts w:eastAsia="Graphik" w:cs="Graphik"/>
                <w:szCs w:val="20"/>
                <w:lang w:val="en-GB"/>
              </w:rPr>
              <w:t>the</w:t>
            </w:r>
            <w:r w:rsidRPr="00FA5190">
              <w:rPr>
                <w:rFonts w:eastAsia="Graphik" w:cs="Graphik"/>
                <w:szCs w:val="20"/>
                <w:lang w:val="en-GB"/>
              </w:rPr>
              <w:t xml:space="preserve"> "state" property </w:t>
            </w:r>
            <w:r w:rsidR="00D64DC5">
              <w:rPr>
                <w:rFonts w:eastAsia="Graphik" w:cs="Graphik"/>
                <w:szCs w:val="20"/>
                <w:lang w:val="en-GB"/>
              </w:rPr>
              <w:t>is</w:t>
            </w:r>
            <w:r w:rsidRPr="00FA5190">
              <w:rPr>
                <w:rFonts w:eastAsia="Graphik" w:cs="Graphik"/>
                <w:szCs w:val="20"/>
                <w:lang w:val="en-GB"/>
              </w:rPr>
              <w:t xml:space="preserve"> marked as "DELETED".</w:t>
            </w:r>
          </w:p>
        </w:tc>
        <w:tc>
          <w:tcPr>
            <w:tcW w:w="1530" w:type="dxa"/>
          </w:tcPr>
          <w:p w14:paraId="4D35BBCF" w14:textId="57A5FAC5" w:rsidR="00A24B17" w:rsidRDefault="003356CA" w:rsidP="00715A55">
            <w:pPr>
              <w:spacing w:before="120" w:after="120"/>
              <w:jc w:val="center"/>
            </w:pPr>
            <w:hyperlink r:id="rId28" w:history="1">
              <w:r w:rsidRPr="00441A05">
                <w:rPr>
                  <w:rStyle w:val="Hyperlink"/>
                  <w:rFonts w:eastAsia="Graphik" w:cs="Graphik"/>
                  <w:szCs w:val="20"/>
                  <w:lang w:val="en-GB"/>
                </w:rPr>
                <w:t>Link</w:t>
              </w:r>
            </w:hyperlink>
          </w:p>
        </w:tc>
      </w:tr>
      <w:tr w:rsidR="00FA5190" w14:paraId="0AD8A7A6" w14:textId="1B702659" w:rsidTr="00D63D9F">
        <w:tc>
          <w:tcPr>
            <w:tcW w:w="2965" w:type="dxa"/>
            <w:shd w:val="clear" w:color="auto" w:fill="FFFFFF" w:themeFill="background1"/>
          </w:tcPr>
          <w:p w14:paraId="6AF50B04" w14:textId="23408B03" w:rsidR="00FA5190" w:rsidRPr="00E938E5" w:rsidRDefault="00FA5190" w:rsidP="00FA5190">
            <w:pPr>
              <w:spacing w:before="120" w:after="120"/>
              <w:rPr>
                <w:rFonts w:eastAsia="Graphik" w:cs="Graphik"/>
                <w:szCs w:val="20"/>
                <w:lang w:val="en-GB"/>
              </w:rPr>
            </w:pPr>
            <w:r w:rsidRPr="00E938E5">
              <w:rPr>
                <w:rFonts w:eastAsia="Graphik" w:cs="Graphik"/>
                <w:szCs w:val="20"/>
                <w:lang w:val="en-GB"/>
              </w:rPr>
              <w:t>scheduled_tasks_history</w:t>
            </w:r>
          </w:p>
        </w:tc>
        <w:tc>
          <w:tcPr>
            <w:tcW w:w="15750" w:type="dxa"/>
          </w:tcPr>
          <w:p w14:paraId="55B48ED7" w14:textId="12214AD3" w:rsidR="00FA5190" w:rsidRDefault="00FA5190" w:rsidP="00715A55">
            <w:pPr>
              <w:spacing w:before="120" w:after="120"/>
              <w:rPr>
                <w:rFonts w:eastAsia="Graphik" w:cs="Graphik"/>
                <w:szCs w:val="20"/>
                <w:lang w:val="en-GB"/>
              </w:rPr>
            </w:pPr>
            <w:r w:rsidRPr="00FA5190">
              <w:rPr>
                <w:rFonts w:eastAsia="Graphik" w:cs="Graphik"/>
                <w:szCs w:val="20"/>
                <w:lang w:val="en-GB"/>
              </w:rPr>
              <w:t>This table stores a history of events corresponding to task triggers.</w:t>
            </w:r>
            <w:r w:rsidR="00715A55">
              <w:rPr>
                <w:rFonts w:eastAsia="Graphik" w:cs="Graphik"/>
                <w:szCs w:val="20"/>
                <w:lang w:val="en-GB"/>
              </w:rPr>
              <w:t xml:space="preserve"> </w:t>
            </w:r>
            <w:r w:rsidRPr="00FA5190">
              <w:rPr>
                <w:rFonts w:eastAsia="Graphik" w:cs="Graphik"/>
                <w:szCs w:val="20"/>
                <w:lang w:val="en-GB"/>
              </w:rPr>
              <w:t>Whenever a task is triggered by the Generic Scheduler Service</w:t>
            </w:r>
            <w:r w:rsidR="00F05DB0">
              <w:rPr>
                <w:rFonts w:eastAsia="Graphik" w:cs="Graphik"/>
                <w:szCs w:val="20"/>
                <w:lang w:val="en-GB"/>
              </w:rPr>
              <w:t>,</w:t>
            </w:r>
            <w:r w:rsidRPr="00FA5190">
              <w:rPr>
                <w:rFonts w:eastAsia="Graphik" w:cs="Graphik"/>
                <w:szCs w:val="20"/>
                <w:lang w:val="en-GB"/>
              </w:rPr>
              <w:t xml:space="preserve"> a row of </w:t>
            </w:r>
            <w:r w:rsidR="004F6441" w:rsidRPr="00FA5190">
              <w:rPr>
                <w:rFonts w:eastAsia="Graphik" w:cs="Graphik"/>
                <w:szCs w:val="20"/>
                <w:lang w:val="en-GB"/>
              </w:rPr>
              <w:t>record</w:t>
            </w:r>
            <w:r w:rsidR="00D64DC5">
              <w:rPr>
                <w:rFonts w:eastAsia="Graphik" w:cs="Graphik"/>
                <w:szCs w:val="20"/>
                <w:lang w:val="en-GB"/>
              </w:rPr>
              <w:t>s</w:t>
            </w:r>
            <w:r w:rsidR="004F6441" w:rsidRPr="00FA5190">
              <w:rPr>
                <w:rFonts w:eastAsia="Graphik" w:cs="Graphik"/>
                <w:szCs w:val="20"/>
                <w:lang w:val="en-GB"/>
              </w:rPr>
              <w:t xml:space="preserve"> </w:t>
            </w:r>
            <w:r w:rsidR="00D64DC5">
              <w:rPr>
                <w:rFonts w:eastAsia="Graphik" w:cs="Graphik"/>
                <w:szCs w:val="20"/>
                <w:lang w:val="en-GB"/>
              </w:rPr>
              <w:t>is</w:t>
            </w:r>
            <w:r w:rsidRPr="00FA5190">
              <w:rPr>
                <w:rFonts w:eastAsia="Graphik" w:cs="Graphik"/>
                <w:szCs w:val="20"/>
                <w:lang w:val="en-GB"/>
              </w:rPr>
              <w:t xml:space="preserve"> added to this table, describing task details and trigger time</w:t>
            </w:r>
            <w:r w:rsidR="00715A55">
              <w:rPr>
                <w:rFonts w:eastAsia="Graphik" w:cs="Graphik"/>
                <w:szCs w:val="20"/>
                <w:lang w:val="en-GB"/>
              </w:rPr>
              <w:t>.</w:t>
            </w:r>
          </w:p>
        </w:tc>
        <w:tc>
          <w:tcPr>
            <w:tcW w:w="1530" w:type="dxa"/>
          </w:tcPr>
          <w:p w14:paraId="2B5A34A8" w14:textId="7B6F3E8E" w:rsidR="00A24B17" w:rsidRDefault="003356CA" w:rsidP="00715A55">
            <w:pPr>
              <w:spacing w:before="120" w:after="120"/>
              <w:jc w:val="center"/>
            </w:pPr>
            <w:hyperlink r:id="rId29" w:history="1">
              <w:r w:rsidRPr="003356CA">
                <w:rPr>
                  <w:rStyle w:val="Hyperlink"/>
                  <w:rFonts w:eastAsia="Graphik" w:cs="Graphik"/>
                  <w:szCs w:val="20"/>
                  <w:lang w:val="en-GB"/>
                </w:rPr>
                <w:t>Link</w:t>
              </w:r>
            </w:hyperlink>
          </w:p>
        </w:tc>
      </w:tr>
    </w:tbl>
    <w:p w14:paraId="1901EE56" w14:textId="77777777" w:rsidR="00F33050" w:rsidRDefault="00F33050" w:rsidP="006C4C4D">
      <w:pPr>
        <w:pStyle w:val="Heading1"/>
        <w:sectPr w:rsidR="00F33050" w:rsidSect="00CE63B1">
          <w:pgSz w:w="12240" w:h="15840" w:code="1"/>
          <w:pgMar w:top="1440" w:right="720" w:bottom="1440" w:left="720" w:header="720" w:footer="720" w:gutter="0"/>
          <w:cols w:sep="1" w:space="720"/>
          <w:docGrid w:linePitch="360"/>
        </w:sectPr>
      </w:pPr>
    </w:p>
    <w:p w14:paraId="152D2638" w14:textId="3ED0AC01" w:rsidR="00CD041A" w:rsidRDefault="00CD041A" w:rsidP="006C4C4D">
      <w:pPr>
        <w:pStyle w:val="Heading1"/>
      </w:pPr>
      <w:bookmarkStart w:id="49" w:name="_Toc216799822"/>
      <w:r>
        <w:lastRenderedPageBreak/>
        <w:t>Deployment</w:t>
      </w:r>
      <w:bookmarkEnd w:id="49"/>
    </w:p>
    <w:p w14:paraId="1E1FA012" w14:textId="7208A01E" w:rsidR="00B7148A" w:rsidRPr="00D474BC" w:rsidRDefault="001A530A" w:rsidP="00B7148A">
      <w:pPr>
        <w:jc w:val="left"/>
        <w:rPr>
          <w:lang w:val="en-GB"/>
        </w:rPr>
      </w:pPr>
      <w:r>
        <w:rPr>
          <w:lang w:val="en-GB"/>
        </w:rPr>
        <w:t>T</w:t>
      </w:r>
      <w:r w:rsidR="00B7148A" w:rsidRPr="00D474BC">
        <w:rPr>
          <w:lang w:val="en-GB"/>
        </w:rPr>
        <w:t xml:space="preserve">o deploy </w:t>
      </w:r>
      <w:r w:rsidR="00B7148A">
        <w:rPr>
          <w:lang w:val="en-GB"/>
        </w:rPr>
        <w:t xml:space="preserve">the </w:t>
      </w:r>
      <w:r w:rsidR="00B7148A" w:rsidRPr="00D474BC">
        <w:rPr>
          <w:lang w:val="en-GB"/>
        </w:rPr>
        <w:t>generic scheduler application</w:t>
      </w:r>
      <w:r w:rsidR="00B7148A">
        <w:rPr>
          <w:lang w:val="en-GB"/>
        </w:rPr>
        <w:t>:</w:t>
      </w:r>
    </w:p>
    <w:p w14:paraId="1B1F7DB6" w14:textId="77777777" w:rsidR="00B7148A" w:rsidRPr="001A530A" w:rsidRDefault="00B7148A" w:rsidP="007F7B2F">
      <w:pPr>
        <w:pStyle w:val="ListParagraph"/>
        <w:numPr>
          <w:ilvl w:val="0"/>
          <w:numId w:val="37"/>
        </w:numPr>
        <w:ind w:left="504"/>
      </w:pPr>
      <w:r w:rsidRPr="001A530A">
        <w:t>Create a feature branch and clone the repo.</w:t>
      </w:r>
    </w:p>
    <w:p w14:paraId="22266AD6" w14:textId="51BDE8C2" w:rsidR="00B7148A" w:rsidRPr="001A530A" w:rsidRDefault="00020049" w:rsidP="007F7B2F">
      <w:pPr>
        <w:pStyle w:val="ListParagraph"/>
        <w:numPr>
          <w:ilvl w:val="0"/>
          <w:numId w:val="37"/>
        </w:numPr>
        <w:ind w:left="504"/>
      </w:pPr>
      <w:r w:rsidRPr="001A530A">
        <w:t>G</w:t>
      </w:r>
      <w:r w:rsidR="00B7148A" w:rsidRPr="001A530A">
        <w:t>it clone "branch url"</w:t>
      </w:r>
    </w:p>
    <w:p w14:paraId="36DD64AA" w14:textId="07A5515F" w:rsidR="00B7148A" w:rsidRPr="001A530A" w:rsidRDefault="00B7148A" w:rsidP="007F7B2F">
      <w:pPr>
        <w:pStyle w:val="ListParagraph"/>
        <w:numPr>
          <w:ilvl w:val="0"/>
          <w:numId w:val="37"/>
        </w:numPr>
        <w:ind w:left="504"/>
      </w:pPr>
      <w:r w:rsidRPr="001A530A">
        <w:t xml:space="preserve">Make the necessary changes in </w:t>
      </w:r>
      <w:r w:rsidR="00D64DC5" w:rsidRPr="001A530A">
        <w:t xml:space="preserve">the </w:t>
      </w:r>
      <w:r w:rsidRPr="001A530A">
        <w:t xml:space="preserve">featured branch and </w:t>
      </w:r>
      <w:proofErr w:type="gramStart"/>
      <w:r w:rsidRPr="001A530A">
        <w:t>commit</w:t>
      </w:r>
      <w:proofErr w:type="gramEnd"/>
      <w:r w:rsidRPr="001A530A">
        <w:t xml:space="preserve"> </w:t>
      </w:r>
      <w:r w:rsidR="00C323A8">
        <w:t>the change</w:t>
      </w:r>
      <w:r w:rsidR="00715A55" w:rsidRPr="001A530A">
        <w:t>.</w:t>
      </w:r>
    </w:p>
    <w:p w14:paraId="666BAE30" w14:textId="77777777" w:rsidR="00B7148A" w:rsidRPr="001A530A" w:rsidRDefault="00B7148A" w:rsidP="007F7B2F">
      <w:pPr>
        <w:pStyle w:val="ListParagraph"/>
        <w:numPr>
          <w:ilvl w:val="0"/>
          <w:numId w:val="37"/>
        </w:numPr>
        <w:ind w:left="504"/>
      </w:pPr>
      <w:r w:rsidRPr="001A530A">
        <w:t xml:space="preserve">git </w:t>
      </w:r>
      <w:proofErr w:type="gramStart"/>
      <w:r w:rsidRPr="001A530A">
        <w:t>add</w:t>
      </w:r>
      <w:proofErr w:type="gramEnd"/>
      <w:r w:rsidRPr="001A530A">
        <w:t xml:space="preserve"> . or [file name]</w:t>
      </w:r>
    </w:p>
    <w:p w14:paraId="4C065EDF" w14:textId="77777777" w:rsidR="00B7148A" w:rsidRPr="001A530A" w:rsidRDefault="00B7148A" w:rsidP="007F7B2F">
      <w:pPr>
        <w:pStyle w:val="ListParagraph"/>
        <w:numPr>
          <w:ilvl w:val="0"/>
          <w:numId w:val="37"/>
        </w:numPr>
        <w:ind w:left="504"/>
      </w:pPr>
      <w:r w:rsidRPr="001A530A">
        <w:t>git commit -m "provide details about changes"</w:t>
      </w:r>
    </w:p>
    <w:p w14:paraId="2B727F62" w14:textId="31E89D3F" w:rsidR="00B7148A" w:rsidRPr="001A530A" w:rsidRDefault="004A7B1F" w:rsidP="007F7B2F">
      <w:pPr>
        <w:pStyle w:val="ListParagraph"/>
        <w:numPr>
          <w:ilvl w:val="0"/>
          <w:numId w:val="37"/>
        </w:numPr>
        <w:ind w:left="504"/>
      </w:pPr>
      <w:r>
        <w:t>R</w:t>
      </w:r>
      <w:r w:rsidR="00B7148A" w:rsidRPr="001A530A">
        <w:t xml:space="preserve">aise PR to merge </w:t>
      </w:r>
      <w:r w:rsidR="00D64DC5" w:rsidRPr="001A530A">
        <w:t xml:space="preserve">the </w:t>
      </w:r>
      <w:r w:rsidR="00B7148A" w:rsidRPr="001A530A">
        <w:t xml:space="preserve">code to </w:t>
      </w:r>
      <w:r w:rsidR="00D64DC5" w:rsidRPr="001A530A">
        <w:t xml:space="preserve">the </w:t>
      </w:r>
      <w:r w:rsidR="00B7148A" w:rsidRPr="001A530A">
        <w:t>destination branch</w:t>
      </w:r>
      <w:r w:rsidR="00020049" w:rsidRPr="001A530A">
        <w:t xml:space="preserve"> </w:t>
      </w:r>
      <w:r w:rsidR="00B7148A" w:rsidRPr="001A530A">
        <w:t>[main branch].</w:t>
      </w:r>
    </w:p>
    <w:p w14:paraId="628D9B6E" w14:textId="4BF2C479" w:rsidR="00B7148A" w:rsidRPr="001A530A" w:rsidRDefault="004A7B1F" w:rsidP="007F7B2F">
      <w:pPr>
        <w:pStyle w:val="ListParagraph"/>
        <w:numPr>
          <w:ilvl w:val="0"/>
          <w:numId w:val="37"/>
        </w:numPr>
        <w:ind w:left="504"/>
      </w:pPr>
      <w:r>
        <w:t>R</w:t>
      </w:r>
      <w:r w:rsidR="00B7148A" w:rsidRPr="001A530A">
        <w:t>un the pipeline manually.</w:t>
      </w:r>
    </w:p>
    <w:p w14:paraId="6D90BA14" w14:textId="08637243" w:rsidR="00B7148A" w:rsidRPr="001A530A" w:rsidRDefault="007F7B2F" w:rsidP="007F7B2F">
      <w:pPr>
        <w:pStyle w:val="ListParagraph"/>
        <w:numPr>
          <w:ilvl w:val="0"/>
          <w:numId w:val="37"/>
        </w:numPr>
        <w:ind w:left="504"/>
      </w:pPr>
      <w:r>
        <w:t>C</w:t>
      </w:r>
      <w:r w:rsidR="00B7148A" w:rsidRPr="001A530A">
        <w:t>heck the status of deployment</w:t>
      </w:r>
      <w:r>
        <w:t xml:space="preserve"> on</w:t>
      </w:r>
      <w:r w:rsidR="00B7148A" w:rsidRPr="001A530A">
        <w:t xml:space="preserve"> </w:t>
      </w:r>
      <w:r w:rsidR="00D64DC5" w:rsidRPr="001A530A">
        <w:t xml:space="preserve">the </w:t>
      </w:r>
      <w:r w:rsidR="00B7148A" w:rsidRPr="001A530A">
        <w:t>DevOps Azure portal.</w:t>
      </w:r>
    </w:p>
    <w:p w14:paraId="4F06A728" w14:textId="3674FF06" w:rsidR="00357D37" w:rsidRDefault="00F442EF" w:rsidP="00896C64">
      <w:pPr>
        <w:pStyle w:val="Heading2"/>
      </w:pPr>
      <w:bookmarkStart w:id="50" w:name="_Toc216799823"/>
      <w:r>
        <w:t>Use Case</w:t>
      </w:r>
      <w:r w:rsidR="00A829D5">
        <w:t xml:space="preserve"> Scheduling SmartKPIs</w:t>
      </w:r>
      <w:bookmarkEnd w:id="50"/>
    </w:p>
    <w:p w14:paraId="6C4D06BD" w14:textId="29DCE4E6" w:rsidR="00A829D5" w:rsidRPr="00C07DA6" w:rsidRDefault="00374EC9" w:rsidP="00C07DA6">
      <w:r w:rsidRPr="00C07DA6">
        <w:t>The Generic Scheduler Microservice can be used as follows to create and update schedules for SmartKPIs</w:t>
      </w:r>
      <w:r w:rsidR="003E54A5" w:rsidRPr="00C07DA6">
        <w:t>:</w:t>
      </w:r>
    </w:p>
    <w:p w14:paraId="6914E7EB" w14:textId="75A271C6" w:rsidR="003E54A5" w:rsidRPr="003E54A5" w:rsidRDefault="003E54A5" w:rsidP="00C07DA6">
      <w:pPr>
        <w:pStyle w:val="ListParagraph"/>
        <w:numPr>
          <w:ilvl w:val="0"/>
          <w:numId w:val="31"/>
        </w:numPr>
        <w:ind w:right="630"/>
        <w:rPr>
          <w:lang w:val="en-GB"/>
        </w:rPr>
      </w:pPr>
      <w:r w:rsidRPr="003E54A5">
        <w:rPr>
          <w:lang w:val="en-GB"/>
        </w:rPr>
        <w:t xml:space="preserve">The </w:t>
      </w:r>
      <w:r w:rsidR="000D60FB">
        <w:rPr>
          <w:lang w:val="en-GB"/>
        </w:rPr>
        <w:t xml:space="preserve">KPI Hierarchy Processing </w:t>
      </w:r>
      <w:r w:rsidRPr="003E54A5">
        <w:rPr>
          <w:lang w:val="en-GB"/>
        </w:rPr>
        <w:t xml:space="preserve">component identifies low-level KPIs by </w:t>
      </w:r>
      <w:r w:rsidRPr="00245AC0">
        <w:t>analyzing</w:t>
      </w:r>
      <w:r w:rsidRPr="003E54A5">
        <w:rPr>
          <w:lang w:val="en-GB"/>
        </w:rPr>
        <w:t xml:space="preserve"> contributing relationships within the KPI hierarchy and filtering out those that are only </w:t>
      </w:r>
      <w:proofErr w:type="gramStart"/>
      <w:r w:rsidRPr="003E54A5">
        <w:rPr>
          <w:lang w:val="en-GB"/>
        </w:rPr>
        <w:t>parameter</w:t>
      </w:r>
      <w:r w:rsidR="0094347E">
        <w:rPr>
          <w:lang w:val="en-GB"/>
        </w:rPr>
        <w:t>-</w:t>
      </w:r>
      <w:r w:rsidRPr="003E54A5">
        <w:rPr>
          <w:lang w:val="en-GB"/>
        </w:rPr>
        <w:t>dependent</w:t>
      </w:r>
      <w:proofErr w:type="gramEnd"/>
      <w:r w:rsidRPr="003E54A5">
        <w:rPr>
          <w:lang w:val="en-GB"/>
        </w:rPr>
        <w:t>.</w:t>
      </w:r>
    </w:p>
    <w:p w14:paraId="62121576" w14:textId="5063A097" w:rsidR="003E54A5" w:rsidRPr="003E54A5" w:rsidRDefault="003E54A5" w:rsidP="00C07DA6">
      <w:pPr>
        <w:pStyle w:val="ListParagraph"/>
        <w:numPr>
          <w:ilvl w:val="0"/>
          <w:numId w:val="31"/>
        </w:numPr>
        <w:ind w:right="630"/>
        <w:rPr>
          <w:lang w:val="en-GB"/>
        </w:rPr>
      </w:pPr>
      <w:r w:rsidRPr="003E54A5">
        <w:rPr>
          <w:lang w:val="en-GB"/>
        </w:rPr>
        <w:t>For each identified low-level KPI, a scheduling expression is calculated. This expression defines when and how often the KPI should be calculated.</w:t>
      </w:r>
    </w:p>
    <w:p w14:paraId="6ACE29B4" w14:textId="1914B380" w:rsidR="003E54A5" w:rsidRPr="003E54A5" w:rsidRDefault="003E54A5" w:rsidP="00C07DA6">
      <w:pPr>
        <w:pStyle w:val="ListParagraph"/>
        <w:numPr>
          <w:ilvl w:val="0"/>
          <w:numId w:val="31"/>
        </w:numPr>
        <w:ind w:right="630"/>
        <w:rPr>
          <w:lang w:val="en-GB"/>
        </w:rPr>
      </w:pPr>
      <w:r w:rsidRPr="003E54A5">
        <w:rPr>
          <w:lang w:val="en-GB"/>
        </w:rPr>
        <w:t>The calculated scheduling expressions are converted into a format that is compatible with the Generic Scheduler API.</w:t>
      </w:r>
    </w:p>
    <w:p w14:paraId="5B36A501" w14:textId="4A36E587" w:rsidR="00374EC9" w:rsidRDefault="003E54A5" w:rsidP="00C07DA6">
      <w:pPr>
        <w:pStyle w:val="ListParagraph"/>
        <w:numPr>
          <w:ilvl w:val="0"/>
          <w:numId w:val="31"/>
        </w:numPr>
        <w:ind w:right="630"/>
        <w:rPr>
          <w:lang w:val="en-GB"/>
        </w:rPr>
      </w:pPr>
      <w:r w:rsidRPr="003E54A5">
        <w:rPr>
          <w:lang w:val="en-GB"/>
        </w:rPr>
        <w:t>The component interacts with the Generic Scheduler API to create schedules for the identified low-level KPIs. It handles creating new schedules, updating existing ones, or archiving obsolete ones.</w:t>
      </w:r>
    </w:p>
    <w:p w14:paraId="338FE5E6" w14:textId="6151A4D3" w:rsidR="00037B26" w:rsidRDefault="00037B26" w:rsidP="002977C5">
      <w:pPr>
        <w:ind w:right="261"/>
        <w:rPr>
          <w:lang w:val="en-GB"/>
        </w:rPr>
      </w:pPr>
      <w:r>
        <w:rPr>
          <w:lang w:val="en-GB"/>
        </w:rPr>
        <w:t>The use case is further de</w:t>
      </w:r>
      <w:r w:rsidR="009B29FD">
        <w:rPr>
          <w:lang w:val="en-GB"/>
        </w:rPr>
        <w:t xml:space="preserve">scribed </w:t>
      </w:r>
      <w:r w:rsidR="00537EC2">
        <w:rPr>
          <w:lang w:val="en-GB"/>
        </w:rPr>
        <w:t>in the</w:t>
      </w:r>
      <w:r w:rsidR="0001515B">
        <w:rPr>
          <w:lang w:val="en-GB"/>
        </w:rPr>
        <w:t xml:space="preserve"> context of creating and updating schedules in the</w:t>
      </w:r>
      <w:r w:rsidR="00537EC2">
        <w:rPr>
          <w:lang w:val="en-GB"/>
        </w:rPr>
        <w:t xml:space="preserve"> subsequent sections</w:t>
      </w:r>
      <w:r w:rsidR="009B29FD">
        <w:rPr>
          <w:lang w:val="en-GB"/>
        </w:rPr>
        <w:t>.</w:t>
      </w:r>
    </w:p>
    <w:p w14:paraId="2A6E14DC" w14:textId="2DE90A23" w:rsidR="00C215DA" w:rsidRPr="00F84EA5" w:rsidRDefault="007441EE" w:rsidP="00631A49">
      <w:pPr>
        <w:pStyle w:val="Heading3"/>
      </w:pPr>
      <w:r w:rsidRPr="00F84EA5">
        <w:t>Creat</w:t>
      </w:r>
      <w:r w:rsidR="00A2020B" w:rsidRPr="00F84EA5">
        <w:t>e</w:t>
      </w:r>
    </w:p>
    <w:p w14:paraId="2E9DDAB8" w14:textId="64B6A5B1" w:rsidR="00664624" w:rsidRPr="00C07DA6" w:rsidRDefault="001D26AE" w:rsidP="00C07DA6">
      <w:r w:rsidRPr="00C07DA6">
        <w:t>Consider the example of the KPI ‘</w:t>
      </w:r>
      <w:r w:rsidR="00982CEC" w:rsidRPr="00C07DA6">
        <w:t>Availability</w:t>
      </w:r>
      <w:r w:rsidRPr="00C07DA6">
        <w:t xml:space="preserve">’, whose </w:t>
      </w:r>
      <w:r w:rsidR="00982CEC" w:rsidRPr="00C07DA6">
        <w:t xml:space="preserve">Asset hierarchy level mapping is Level </w:t>
      </w:r>
      <w:r w:rsidR="0094347E" w:rsidRPr="00C07DA6">
        <w:t>4.</w:t>
      </w:r>
    </w:p>
    <w:p w14:paraId="2B2489EF" w14:textId="273FD3B9" w:rsidR="00982CEC" w:rsidRDefault="00C215DA" w:rsidP="0001515B">
      <w:pPr>
        <w:pStyle w:val="ListParagraph"/>
        <w:numPr>
          <w:ilvl w:val="0"/>
          <w:numId w:val="32"/>
        </w:numPr>
      </w:pPr>
      <w:r>
        <w:t xml:space="preserve">The </w:t>
      </w:r>
      <w:r w:rsidR="00664624" w:rsidRPr="00C215DA">
        <w:t>KPI Calculation (Actual)</w:t>
      </w:r>
      <w:r w:rsidR="00B77EDA">
        <w:t xml:space="preserve"> formula is = </w:t>
      </w:r>
      <w:r w:rsidR="00664624" w:rsidRPr="00C215DA">
        <w:t xml:space="preserve"> (SK.latest('Run Hours','%') / SK.latest('Available Hours','%')) * 100</w:t>
      </w:r>
    </w:p>
    <w:p w14:paraId="52E9921E" w14:textId="4480A416" w:rsidR="00587BE0" w:rsidRDefault="00664624" w:rsidP="0001515B">
      <w:pPr>
        <w:pStyle w:val="ListParagraph"/>
        <w:numPr>
          <w:ilvl w:val="0"/>
          <w:numId w:val="32"/>
        </w:numPr>
      </w:pPr>
      <w:r w:rsidRPr="00587BE0">
        <w:t>Identifying Low-Level KPIs: The component identifies low-level KPIs by analyzing Contributing relationships within the KPI hierarchy and filtering out those that are only parameter</w:t>
      </w:r>
      <w:r w:rsidR="0094347E">
        <w:t>-</w:t>
      </w:r>
      <w:r w:rsidRPr="00587BE0">
        <w:t>dependent.</w:t>
      </w:r>
    </w:p>
    <w:p w14:paraId="559F6939" w14:textId="77777777" w:rsidR="00587BE0" w:rsidRPr="00587BE0" w:rsidRDefault="00664624" w:rsidP="0001515B">
      <w:pPr>
        <w:pStyle w:val="ListParagraph"/>
        <w:numPr>
          <w:ilvl w:val="0"/>
          <w:numId w:val="32"/>
        </w:numPr>
      </w:pPr>
      <w:r w:rsidRPr="00587BE0">
        <w:t>Scheduling Expression Calculation: For each identified low-level KPI, a scheduling expression is calculated. This expression defines when and how often the KPI should be calculated.</w:t>
      </w:r>
    </w:p>
    <w:p w14:paraId="5E859B54" w14:textId="77777777" w:rsidR="00587BE0" w:rsidRPr="00587BE0" w:rsidRDefault="00664624" w:rsidP="0001515B">
      <w:pPr>
        <w:pStyle w:val="ListParagraph"/>
        <w:numPr>
          <w:ilvl w:val="0"/>
          <w:numId w:val="32"/>
        </w:numPr>
      </w:pPr>
      <w:r w:rsidRPr="00587BE0">
        <w:t>Converting to Scheduler Format: The calculated scheduling expressions are converted into a format that is compatible with the Generic Scheduler API.</w:t>
      </w:r>
    </w:p>
    <w:p w14:paraId="64AF5B7C" w14:textId="4C9DD873" w:rsidR="00664624" w:rsidRDefault="00664624" w:rsidP="0001515B">
      <w:pPr>
        <w:pStyle w:val="ListParagraph"/>
        <w:numPr>
          <w:ilvl w:val="0"/>
          <w:numId w:val="32"/>
        </w:numPr>
      </w:pPr>
      <w:r w:rsidRPr="00587BE0">
        <w:t>Creating Schedules: The component interacts with the Generic Scheduler API to create schedules for the identified low-level KPIs. It handles creating new schedules, updating existing ones, or archiving obsolete ones.</w:t>
      </w:r>
    </w:p>
    <w:p w14:paraId="6D346067" w14:textId="6036A80C" w:rsidR="00A2020B" w:rsidRDefault="00A2020B" w:rsidP="00631A49">
      <w:pPr>
        <w:pStyle w:val="Heading3"/>
      </w:pPr>
      <w:r>
        <w:t>Update</w:t>
      </w:r>
    </w:p>
    <w:p w14:paraId="71452630" w14:textId="77777777" w:rsidR="0067738B" w:rsidRDefault="00A2020B" w:rsidP="0001515B">
      <w:pPr>
        <w:pStyle w:val="ListParagraph"/>
      </w:pPr>
      <w:r w:rsidRPr="0067738B">
        <w:t>After schedules are successfully created, the component updates the status of the corresponding KPIs. Lower-level KPIs are updated to "Published," and the status of upper-level KPIs is updated based on the completion of their contributing lower-level KPIs.</w:t>
      </w:r>
    </w:p>
    <w:p w14:paraId="032E247B" w14:textId="780B2F32" w:rsidR="00A2020B" w:rsidRPr="0067738B" w:rsidRDefault="00A2020B" w:rsidP="0001515B">
      <w:pPr>
        <w:pStyle w:val="ListParagraph"/>
      </w:pPr>
      <w:r w:rsidRPr="0067738B">
        <w:t>The component also handles multi-plant scenarios where KPIs are aggregated across multiple plants. It ensures that the statuses of multi-plant KPIs are appropriately updated based on the statuses of their contributing plant-level KPIs.</w:t>
      </w:r>
    </w:p>
    <w:sectPr w:rsidR="00A2020B" w:rsidRPr="0067738B" w:rsidSect="00CE63B1">
      <w:pgSz w:w="12240" w:h="20160" w:code="5"/>
      <w:pgMar w:top="1440" w:right="720" w:bottom="1440" w:left="72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79B1" w14:textId="77777777" w:rsidR="00B34051" w:rsidRDefault="00B34051" w:rsidP="00564CDE">
      <w:r>
        <w:separator/>
      </w:r>
    </w:p>
  </w:endnote>
  <w:endnote w:type="continuationSeparator" w:id="0">
    <w:p w14:paraId="6D71847F" w14:textId="77777777" w:rsidR="00B34051" w:rsidRDefault="00B34051" w:rsidP="00564CDE">
      <w:r>
        <w:continuationSeparator/>
      </w:r>
    </w:p>
  </w:endnote>
  <w:endnote w:type="continuationNotice" w:id="1">
    <w:p w14:paraId="6CB8876C" w14:textId="77777777" w:rsidR="00B34051" w:rsidRDefault="00B34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6D0B476" w:rsidR="006324D6" w:rsidRPr="001808FB" w:rsidRDefault="001808FB" w:rsidP="001808FB">
    <w:pPr>
      <w:pStyle w:val="Footer"/>
      <w:rPr>
        <w:sz w:val="18"/>
        <w:szCs w:val="18"/>
      </w:rPr>
    </w:pPr>
    <w:r w:rsidRPr="001808FB">
      <w:rPr>
        <w:sz w:val="18"/>
        <w:szCs w:val="18"/>
      </w:rPr>
      <w:t>© 202</w:t>
    </w:r>
    <w:r w:rsidR="00C07DA6">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 xml:space="preserve">Document Version: </w:t>
    </w:r>
    <w:sdt>
      <w:sdtPr>
        <w:rPr>
          <w:sz w:val="18"/>
          <w:szCs w:val="18"/>
        </w:rPr>
        <w:alias w:val="Label"/>
        <w:tag w:val="DLCPolicyLabelValue"/>
        <w:id w:val="1847509785"/>
        <w:lock w:val="contentLocked"/>
        <w:placeholder>
          <w:docPart w:val="6AA6CCE7FA364E73900193000372331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r w:rsidR="00D36FA1">
          <w:rPr>
            <w:sz w:val="18"/>
            <w:szCs w:val="18"/>
          </w:rPr>
          <w:t>29.0</w:t>
        </w:r>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D01FA" w14:textId="77777777" w:rsidR="00B34051" w:rsidRDefault="00B34051" w:rsidP="00564CDE">
      <w:r>
        <w:separator/>
      </w:r>
    </w:p>
  </w:footnote>
  <w:footnote w:type="continuationSeparator" w:id="0">
    <w:p w14:paraId="0BB70D97" w14:textId="77777777" w:rsidR="00B34051" w:rsidRDefault="00B34051" w:rsidP="00564CDE">
      <w:r>
        <w:continuationSeparator/>
      </w:r>
    </w:p>
  </w:footnote>
  <w:footnote w:type="continuationNotice" w:id="1">
    <w:p w14:paraId="3F070F92" w14:textId="77777777" w:rsidR="00B34051" w:rsidRDefault="00B34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5425" w14:textId="77777777" w:rsidR="00C61FF0" w:rsidRPr="007E411D" w:rsidRDefault="00C61FF0" w:rsidP="00C61FF0">
    <w:pPr>
      <w:tabs>
        <w:tab w:val="center" w:pos="4680"/>
        <w:tab w:val="right" w:pos="9360"/>
      </w:tabs>
      <w:spacing w:after="0" w:line="256" w:lineRule="auto"/>
      <w:jc w:val="left"/>
      <w:rPr>
        <w:rFonts w:eastAsia="Calibri" w:cs="Arial"/>
        <w:szCs w:val="20"/>
      </w:rPr>
    </w:pPr>
    <w:r w:rsidRPr="00C61FF0">
      <w:rPr>
        <w:rFonts w:eastAsia="Calibri" w:cs="Arial"/>
        <w:noProof/>
        <w14:ligatures w14:val="none"/>
      </w:rPr>
      <w:drawing>
        <wp:inline distT="0" distB="0" distL="0" distR="0" wp14:anchorId="2619D880" wp14:editId="48935DCC">
          <wp:extent cx="1123950" cy="104775"/>
          <wp:effectExtent l="0" t="0" r="0" b="9525"/>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104775"/>
                  </a:xfrm>
                  <a:prstGeom prst="rect">
                    <a:avLst/>
                  </a:prstGeom>
                  <a:noFill/>
                  <a:ln>
                    <a:noFill/>
                  </a:ln>
                </pic:spPr>
              </pic:pic>
            </a:graphicData>
          </a:graphic>
        </wp:inline>
      </w:drawing>
    </w:r>
    <w:r w:rsidRPr="00C61FF0">
      <w:rPr>
        <w:rFonts w:eastAsia="Calibri" w:cs="Arial"/>
      </w:rPr>
      <w:ptab w:relativeTo="margin" w:alignment="center" w:leader="none"/>
    </w:r>
    <w:r w:rsidRPr="00C61FF0">
      <w:rPr>
        <w:rFonts w:eastAsia="Calibri" w:cs="Arial"/>
      </w:rPr>
      <w:ptab w:relativeTo="margin" w:alignment="right" w:leader="none"/>
    </w:r>
    <w:hyperlink r:id="rId2" w:history="1">
      <w:r w:rsidRPr="007E411D">
        <w:rPr>
          <w:rFonts w:eastAsia="Graphik" w:cs="Graphik"/>
          <w:color w:val="0000FF"/>
          <w:szCs w:val="20"/>
          <w:u w:val="single"/>
        </w:rPr>
        <w:t>Send Feedback</w:t>
      </w:r>
    </w:hyperlink>
  </w:p>
  <w:p w14:paraId="3A32502F" w14:textId="7E016343" w:rsidR="006324D6" w:rsidRPr="007511C5" w:rsidRDefault="006324D6" w:rsidP="00751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D00BC1"/>
    <w:multiLevelType w:val="hybridMultilevel"/>
    <w:tmpl w:val="179E72AA"/>
    <w:lvl w:ilvl="0" w:tplc="FFFFFFFF">
      <w:start w:val="1"/>
      <w:numFmt w:val="upperLetter"/>
      <w:lvlText w:val="%1."/>
      <w:lvlJc w:val="left"/>
      <w:pPr>
        <w:ind w:left="360" w:hanging="360"/>
      </w:pPr>
      <w:rPr>
        <w:rFonts w:hint="default"/>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F47391C"/>
    <w:multiLevelType w:val="hybridMultilevel"/>
    <w:tmpl w:val="273A4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2"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D445B0"/>
    <w:multiLevelType w:val="hybridMultilevel"/>
    <w:tmpl w:val="3D3466D2"/>
    <w:lvl w:ilvl="0" w:tplc="E5B023D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E7BAC"/>
    <w:multiLevelType w:val="hybridMultilevel"/>
    <w:tmpl w:val="B30C7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983BB6"/>
    <w:multiLevelType w:val="hybridMultilevel"/>
    <w:tmpl w:val="9F1C8052"/>
    <w:lvl w:ilvl="0" w:tplc="2D08EB3A">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8540C"/>
    <w:multiLevelType w:val="hybridMultilevel"/>
    <w:tmpl w:val="70586EF8"/>
    <w:lvl w:ilvl="0" w:tplc="04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231115147">
    <w:abstractNumId w:val="25"/>
  </w:num>
  <w:num w:numId="2" w16cid:durableId="1431269258">
    <w:abstractNumId w:val="2"/>
  </w:num>
  <w:num w:numId="3" w16cid:durableId="1744184981">
    <w:abstractNumId w:val="1"/>
  </w:num>
  <w:num w:numId="4" w16cid:durableId="1871721680">
    <w:abstractNumId w:val="0"/>
  </w:num>
  <w:num w:numId="5" w16cid:durableId="1618608524">
    <w:abstractNumId w:val="26"/>
  </w:num>
  <w:num w:numId="6" w16cid:durableId="903181985">
    <w:abstractNumId w:val="10"/>
  </w:num>
  <w:num w:numId="7" w16cid:durableId="1102526899">
    <w:abstractNumId w:val="3"/>
  </w:num>
  <w:num w:numId="8" w16cid:durableId="1998220108">
    <w:abstractNumId w:val="11"/>
  </w:num>
  <w:num w:numId="9" w16cid:durableId="1223370939">
    <w:abstractNumId w:val="16"/>
  </w:num>
  <w:num w:numId="10" w16cid:durableId="429811703">
    <w:abstractNumId w:val="21"/>
  </w:num>
  <w:num w:numId="11" w16cid:durableId="87847416">
    <w:abstractNumId w:val="24"/>
  </w:num>
  <w:num w:numId="12" w16cid:durableId="247234149">
    <w:abstractNumId w:val="17"/>
  </w:num>
  <w:num w:numId="13" w16cid:durableId="203718174">
    <w:abstractNumId w:val="30"/>
  </w:num>
  <w:num w:numId="14" w16cid:durableId="931667345">
    <w:abstractNumId w:val="12"/>
  </w:num>
  <w:num w:numId="15" w16cid:durableId="1138382143">
    <w:abstractNumId w:val="31"/>
  </w:num>
  <w:num w:numId="16" w16cid:durableId="2024354236">
    <w:abstractNumId w:val="18"/>
  </w:num>
  <w:num w:numId="17" w16cid:durableId="998070747">
    <w:abstractNumId w:val="23"/>
  </w:num>
  <w:num w:numId="18" w16cid:durableId="1309629840">
    <w:abstractNumId w:val="13"/>
  </w:num>
  <w:num w:numId="19" w16cid:durableId="1610165803">
    <w:abstractNumId w:val="29"/>
  </w:num>
  <w:num w:numId="20" w16cid:durableId="2074503013">
    <w:abstractNumId w:val="28"/>
  </w:num>
  <w:num w:numId="21" w16cid:durableId="1156454104">
    <w:abstractNumId w:val="4"/>
  </w:num>
  <w:num w:numId="22" w16cid:durableId="1566259019">
    <w:abstractNumId w:val="5"/>
  </w:num>
  <w:num w:numId="23" w16cid:durableId="1284116245">
    <w:abstractNumId w:val="20"/>
  </w:num>
  <w:num w:numId="24" w16cid:durableId="335377241">
    <w:abstractNumId w:val="19"/>
  </w:num>
  <w:num w:numId="25" w16cid:durableId="1900284785">
    <w:abstractNumId w:val="6"/>
  </w:num>
  <w:num w:numId="26" w16cid:durableId="116068585">
    <w:abstractNumId w:val="32"/>
  </w:num>
  <w:num w:numId="27" w16cid:durableId="713579293">
    <w:abstractNumId w:val="15"/>
  </w:num>
  <w:num w:numId="28" w16cid:durableId="621767170">
    <w:abstractNumId w:val="11"/>
  </w:num>
  <w:num w:numId="29" w16cid:durableId="11845128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2767473">
    <w:abstractNumId w:val="32"/>
    <w:lvlOverride w:ilvl="0">
      <w:startOverride w:val="1"/>
    </w:lvlOverride>
  </w:num>
  <w:num w:numId="31" w16cid:durableId="711078578">
    <w:abstractNumId w:val="9"/>
  </w:num>
  <w:num w:numId="32" w16cid:durableId="2077508287">
    <w:abstractNumId w:val="27"/>
  </w:num>
  <w:num w:numId="33" w16cid:durableId="2022470565">
    <w:abstractNumId w:val="22"/>
  </w:num>
  <w:num w:numId="34" w16cid:durableId="2122143729">
    <w:abstractNumId w:val="8"/>
  </w:num>
  <w:num w:numId="35" w16cid:durableId="49808471">
    <w:abstractNumId w:val="14"/>
  </w:num>
  <w:num w:numId="36" w16cid:durableId="504251446">
    <w:abstractNumId w:val="7"/>
  </w:num>
  <w:num w:numId="37" w16cid:durableId="524441103">
    <w:abstractNumId w:val="33"/>
  </w:num>
  <w:num w:numId="38" w16cid:durableId="493104001">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gi/7S+htx/IAuoVMDs8A9aFZjfHuMZGv0qPW44e+9JcmGHYbOQXPbed8Qxdhwl4V2Lo764ypLr1P36S04iZbJQ==" w:salt="lDA2srrkv1ElmpU7KDQgU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Mq8FAKwawg4tAAAA"/>
  </w:docVars>
  <w:rsids>
    <w:rsidRoot w:val="00514A55"/>
    <w:rsid w:val="000017CF"/>
    <w:rsid w:val="00001FE2"/>
    <w:rsid w:val="00003140"/>
    <w:rsid w:val="00004C0D"/>
    <w:rsid w:val="00005871"/>
    <w:rsid w:val="000065B6"/>
    <w:rsid w:val="000148F9"/>
    <w:rsid w:val="0001515B"/>
    <w:rsid w:val="00020049"/>
    <w:rsid w:val="00020F4F"/>
    <w:rsid w:val="0002168C"/>
    <w:rsid w:val="0002267D"/>
    <w:rsid w:val="00022B40"/>
    <w:rsid w:val="000257CD"/>
    <w:rsid w:val="00026393"/>
    <w:rsid w:val="00026886"/>
    <w:rsid w:val="00027215"/>
    <w:rsid w:val="00031A05"/>
    <w:rsid w:val="00037B26"/>
    <w:rsid w:val="000416CD"/>
    <w:rsid w:val="00045D21"/>
    <w:rsid w:val="00047883"/>
    <w:rsid w:val="0004793E"/>
    <w:rsid w:val="000535BF"/>
    <w:rsid w:val="000544F2"/>
    <w:rsid w:val="00054825"/>
    <w:rsid w:val="00060FB8"/>
    <w:rsid w:val="00061931"/>
    <w:rsid w:val="00061FCD"/>
    <w:rsid w:val="0006259F"/>
    <w:rsid w:val="0006265B"/>
    <w:rsid w:val="00064040"/>
    <w:rsid w:val="00067FF2"/>
    <w:rsid w:val="00070564"/>
    <w:rsid w:val="00070F85"/>
    <w:rsid w:val="000756C2"/>
    <w:rsid w:val="00084523"/>
    <w:rsid w:val="00087A15"/>
    <w:rsid w:val="0009369B"/>
    <w:rsid w:val="00093A55"/>
    <w:rsid w:val="0009478A"/>
    <w:rsid w:val="000A3886"/>
    <w:rsid w:val="000C26AD"/>
    <w:rsid w:val="000D0167"/>
    <w:rsid w:val="000D1ABE"/>
    <w:rsid w:val="000D271C"/>
    <w:rsid w:val="000D37D0"/>
    <w:rsid w:val="000D48C6"/>
    <w:rsid w:val="000D60FB"/>
    <w:rsid w:val="000E23A1"/>
    <w:rsid w:val="000E34F4"/>
    <w:rsid w:val="000E484F"/>
    <w:rsid w:val="000E7DB2"/>
    <w:rsid w:val="000F773A"/>
    <w:rsid w:val="0010055F"/>
    <w:rsid w:val="00101201"/>
    <w:rsid w:val="001033EC"/>
    <w:rsid w:val="0010416B"/>
    <w:rsid w:val="00111BAC"/>
    <w:rsid w:val="0011558A"/>
    <w:rsid w:val="00115EEB"/>
    <w:rsid w:val="00116411"/>
    <w:rsid w:val="00116BC0"/>
    <w:rsid w:val="00120550"/>
    <w:rsid w:val="0012178B"/>
    <w:rsid w:val="00121BD8"/>
    <w:rsid w:val="00121EF7"/>
    <w:rsid w:val="00123A4D"/>
    <w:rsid w:val="001245F1"/>
    <w:rsid w:val="0012512C"/>
    <w:rsid w:val="00125C51"/>
    <w:rsid w:val="00133C4A"/>
    <w:rsid w:val="00135A26"/>
    <w:rsid w:val="00135C5B"/>
    <w:rsid w:val="00135EA7"/>
    <w:rsid w:val="0013636A"/>
    <w:rsid w:val="001378A5"/>
    <w:rsid w:val="00141F35"/>
    <w:rsid w:val="00142EC4"/>
    <w:rsid w:val="001445A9"/>
    <w:rsid w:val="00147555"/>
    <w:rsid w:val="00150D2D"/>
    <w:rsid w:val="0015102A"/>
    <w:rsid w:val="00152C8E"/>
    <w:rsid w:val="00155B88"/>
    <w:rsid w:val="00157D57"/>
    <w:rsid w:val="001634E8"/>
    <w:rsid w:val="00164A05"/>
    <w:rsid w:val="00167DA2"/>
    <w:rsid w:val="00171E85"/>
    <w:rsid w:val="00171F6F"/>
    <w:rsid w:val="00172971"/>
    <w:rsid w:val="00172F1F"/>
    <w:rsid w:val="00173015"/>
    <w:rsid w:val="0017362D"/>
    <w:rsid w:val="00173E15"/>
    <w:rsid w:val="00174DE6"/>
    <w:rsid w:val="00175708"/>
    <w:rsid w:val="00177096"/>
    <w:rsid w:val="001808FB"/>
    <w:rsid w:val="001848A8"/>
    <w:rsid w:val="00186565"/>
    <w:rsid w:val="00194A4D"/>
    <w:rsid w:val="00197A7C"/>
    <w:rsid w:val="001A116A"/>
    <w:rsid w:val="001A1E3A"/>
    <w:rsid w:val="001A4383"/>
    <w:rsid w:val="001A530A"/>
    <w:rsid w:val="001A7488"/>
    <w:rsid w:val="001A7659"/>
    <w:rsid w:val="001B01E0"/>
    <w:rsid w:val="001B0429"/>
    <w:rsid w:val="001B1B56"/>
    <w:rsid w:val="001B390E"/>
    <w:rsid w:val="001C010E"/>
    <w:rsid w:val="001C01A7"/>
    <w:rsid w:val="001D0116"/>
    <w:rsid w:val="001D26AE"/>
    <w:rsid w:val="001D38B2"/>
    <w:rsid w:val="001D41FE"/>
    <w:rsid w:val="001D42CE"/>
    <w:rsid w:val="001D4885"/>
    <w:rsid w:val="001D5D74"/>
    <w:rsid w:val="001D6116"/>
    <w:rsid w:val="001E09AE"/>
    <w:rsid w:val="001E0E55"/>
    <w:rsid w:val="001E158C"/>
    <w:rsid w:val="001E1B24"/>
    <w:rsid w:val="001E430F"/>
    <w:rsid w:val="001E4E1A"/>
    <w:rsid w:val="001E60BB"/>
    <w:rsid w:val="001E7D90"/>
    <w:rsid w:val="00201401"/>
    <w:rsid w:val="00205DE0"/>
    <w:rsid w:val="00206FE1"/>
    <w:rsid w:val="0021235B"/>
    <w:rsid w:val="002131EB"/>
    <w:rsid w:val="00213B87"/>
    <w:rsid w:val="00215A76"/>
    <w:rsid w:val="002161A5"/>
    <w:rsid w:val="00216A6B"/>
    <w:rsid w:val="002172F1"/>
    <w:rsid w:val="00217AE9"/>
    <w:rsid w:val="00220C52"/>
    <w:rsid w:val="00222795"/>
    <w:rsid w:val="00224ABA"/>
    <w:rsid w:val="002254A6"/>
    <w:rsid w:val="00231307"/>
    <w:rsid w:val="0023596C"/>
    <w:rsid w:val="00235998"/>
    <w:rsid w:val="00236196"/>
    <w:rsid w:val="002420E4"/>
    <w:rsid w:val="00243347"/>
    <w:rsid w:val="00244383"/>
    <w:rsid w:val="002456D0"/>
    <w:rsid w:val="00245AC0"/>
    <w:rsid w:val="00246B0A"/>
    <w:rsid w:val="0024779E"/>
    <w:rsid w:val="00247E75"/>
    <w:rsid w:val="002508CF"/>
    <w:rsid w:val="00250C84"/>
    <w:rsid w:val="0025122C"/>
    <w:rsid w:val="002515F4"/>
    <w:rsid w:val="002528E6"/>
    <w:rsid w:val="00253A68"/>
    <w:rsid w:val="00254AA4"/>
    <w:rsid w:val="002554C6"/>
    <w:rsid w:val="0025612C"/>
    <w:rsid w:val="002564D3"/>
    <w:rsid w:val="00260444"/>
    <w:rsid w:val="00263798"/>
    <w:rsid w:val="00263AD9"/>
    <w:rsid w:val="00263B21"/>
    <w:rsid w:val="00266398"/>
    <w:rsid w:val="002676D2"/>
    <w:rsid w:val="00267CAA"/>
    <w:rsid w:val="00267D6A"/>
    <w:rsid w:val="0027090E"/>
    <w:rsid w:val="00270E69"/>
    <w:rsid w:val="0027127C"/>
    <w:rsid w:val="002718AB"/>
    <w:rsid w:val="00273CC7"/>
    <w:rsid w:val="00274BFC"/>
    <w:rsid w:val="002765B0"/>
    <w:rsid w:val="002773B0"/>
    <w:rsid w:val="00283B57"/>
    <w:rsid w:val="002840E5"/>
    <w:rsid w:val="00284EC4"/>
    <w:rsid w:val="002851DD"/>
    <w:rsid w:val="0028569D"/>
    <w:rsid w:val="00287923"/>
    <w:rsid w:val="00292A08"/>
    <w:rsid w:val="0029387C"/>
    <w:rsid w:val="00293914"/>
    <w:rsid w:val="00294CD3"/>
    <w:rsid w:val="0029549C"/>
    <w:rsid w:val="00296D03"/>
    <w:rsid w:val="002977C5"/>
    <w:rsid w:val="00297966"/>
    <w:rsid w:val="0029BFA1"/>
    <w:rsid w:val="002A0F47"/>
    <w:rsid w:val="002A185E"/>
    <w:rsid w:val="002A2496"/>
    <w:rsid w:val="002A3582"/>
    <w:rsid w:val="002A3FB6"/>
    <w:rsid w:val="002A472C"/>
    <w:rsid w:val="002A71BB"/>
    <w:rsid w:val="002B0BE7"/>
    <w:rsid w:val="002B1A23"/>
    <w:rsid w:val="002B250F"/>
    <w:rsid w:val="002B44EA"/>
    <w:rsid w:val="002B5610"/>
    <w:rsid w:val="002C2582"/>
    <w:rsid w:val="002C3126"/>
    <w:rsid w:val="002C3F31"/>
    <w:rsid w:val="002C47F5"/>
    <w:rsid w:val="002C4814"/>
    <w:rsid w:val="002C4C4C"/>
    <w:rsid w:val="002C4DDD"/>
    <w:rsid w:val="002C5E74"/>
    <w:rsid w:val="002C77A2"/>
    <w:rsid w:val="002C797D"/>
    <w:rsid w:val="002D5232"/>
    <w:rsid w:val="002D6521"/>
    <w:rsid w:val="002E0497"/>
    <w:rsid w:val="002E0EE3"/>
    <w:rsid w:val="002E279A"/>
    <w:rsid w:val="002E4343"/>
    <w:rsid w:val="002E4A1B"/>
    <w:rsid w:val="002E6462"/>
    <w:rsid w:val="002F2CFD"/>
    <w:rsid w:val="002F2FF7"/>
    <w:rsid w:val="002F3DC5"/>
    <w:rsid w:val="002F4027"/>
    <w:rsid w:val="002F69EF"/>
    <w:rsid w:val="0030028D"/>
    <w:rsid w:val="00300D2B"/>
    <w:rsid w:val="00303F23"/>
    <w:rsid w:val="0030508B"/>
    <w:rsid w:val="00313A4F"/>
    <w:rsid w:val="00315F28"/>
    <w:rsid w:val="00316152"/>
    <w:rsid w:val="003167AD"/>
    <w:rsid w:val="00322411"/>
    <w:rsid w:val="00322457"/>
    <w:rsid w:val="00323194"/>
    <w:rsid w:val="0032624A"/>
    <w:rsid w:val="0032659F"/>
    <w:rsid w:val="00327104"/>
    <w:rsid w:val="0032728F"/>
    <w:rsid w:val="003356CA"/>
    <w:rsid w:val="003362A5"/>
    <w:rsid w:val="0033719F"/>
    <w:rsid w:val="003377F9"/>
    <w:rsid w:val="003427F5"/>
    <w:rsid w:val="00344494"/>
    <w:rsid w:val="003444E0"/>
    <w:rsid w:val="00346D28"/>
    <w:rsid w:val="00350394"/>
    <w:rsid w:val="00350516"/>
    <w:rsid w:val="0035262A"/>
    <w:rsid w:val="00352C0A"/>
    <w:rsid w:val="00352ED9"/>
    <w:rsid w:val="00352F1D"/>
    <w:rsid w:val="003539D0"/>
    <w:rsid w:val="00355838"/>
    <w:rsid w:val="00357D37"/>
    <w:rsid w:val="00361C82"/>
    <w:rsid w:val="00366182"/>
    <w:rsid w:val="003664A8"/>
    <w:rsid w:val="00367901"/>
    <w:rsid w:val="0037102A"/>
    <w:rsid w:val="00373F2E"/>
    <w:rsid w:val="003741E2"/>
    <w:rsid w:val="00374EC9"/>
    <w:rsid w:val="00375067"/>
    <w:rsid w:val="00375527"/>
    <w:rsid w:val="0037720A"/>
    <w:rsid w:val="0038150E"/>
    <w:rsid w:val="00385D2E"/>
    <w:rsid w:val="00387177"/>
    <w:rsid w:val="00387676"/>
    <w:rsid w:val="00395211"/>
    <w:rsid w:val="00396326"/>
    <w:rsid w:val="00396595"/>
    <w:rsid w:val="00396913"/>
    <w:rsid w:val="0039706A"/>
    <w:rsid w:val="003A04AE"/>
    <w:rsid w:val="003A0970"/>
    <w:rsid w:val="003A2D21"/>
    <w:rsid w:val="003A4AB1"/>
    <w:rsid w:val="003B5260"/>
    <w:rsid w:val="003B5860"/>
    <w:rsid w:val="003C132C"/>
    <w:rsid w:val="003C560D"/>
    <w:rsid w:val="003C5CD7"/>
    <w:rsid w:val="003C7A71"/>
    <w:rsid w:val="003D0F25"/>
    <w:rsid w:val="003D1B6A"/>
    <w:rsid w:val="003D3447"/>
    <w:rsid w:val="003D3A4C"/>
    <w:rsid w:val="003D5508"/>
    <w:rsid w:val="003D5BD4"/>
    <w:rsid w:val="003E0E5E"/>
    <w:rsid w:val="003E463B"/>
    <w:rsid w:val="003E54A5"/>
    <w:rsid w:val="003F0B99"/>
    <w:rsid w:val="003F1A81"/>
    <w:rsid w:val="003F33D6"/>
    <w:rsid w:val="003F73DC"/>
    <w:rsid w:val="00400674"/>
    <w:rsid w:val="00400AAA"/>
    <w:rsid w:val="004021BA"/>
    <w:rsid w:val="00405EBE"/>
    <w:rsid w:val="00406E2C"/>
    <w:rsid w:val="00410B76"/>
    <w:rsid w:val="0041540F"/>
    <w:rsid w:val="00416045"/>
    <w:rsid w:val="004169B5"/>
    <w:rsid w:val="004201F1"/>
    <w:rsid w:val="00422B5F"/>
    <w:rsid w:val="00426CFA"/>
    <w:rsid w:val="00430B8A"/>
    <w:rsid w:val="00432305"/>
    <w:rsid w:val="00434C09"/>
    <w:rsid w:val="004350E2"/>
    <w:rsid w:val="004367DA"/>
    <w:rsid w:val="0043710B"/>
    <w:rsid w:val="004416BB"/>
    <w:rsid w:val="00441A05"/>
    <w:rsid w:val="00442F40"/>
    <w:rsid w:val="00444FB2"/>
    <w:rsid w:val="00445537"/>
    <w:rsid w:val="00445F81"/>
    <w:rsid w:val="0044622F"/>
    <w:rsid w:val="00452217"/>
    <w:rsid w:val="004544DD"/>
    <w:rsid w:val="00460E4F"/>
    <w:rsid w:val="00460E59"/>
    <w:rsid w:val="00463DA3"/>
    <w:rsid w:val="00464C4E"/>
    <w:rsid w:val="00466D32"/>
    <w:rsid w:val="004674C1"/>
    <w:rsid w:val="0047099C"/>
    <w:rsid w:val="00471144"/>
    <w:rsid w:val="00473349"/>
    <w:rsid w:val="00475CD5"/>
    <w:rsid w:val="00476452"/>
    <w:rsid w:val="004829BE"/>
    <w:rsid w:val="00483B33"/>
    <w:rsid w:val="00484247"/>
    <w:rsid w:val="00484524"/>
    <w:rsid w:val="004926B9"/>
    <w:rsid w:val="00492C60"/>
    <w:rsid w:val="00492C88"/>
    <w:rsid w:val="004932E1"/>
    <w:rsid w:val="00495B28"/>
    <w:rsid w:val="0049655C"/>
    <w:rsid w:val="0049780F"/>
    <w:rsid w:val="004A2DD8"/>
    <w:rsid w:val="004A5E03"/>
    <w:rsid w:val="004A75C0"/>
    <w:rsid w:val="004A7B1F"/>
    <w:rsid w:val="004B06DA"/>
    <w:rsid w:val="004B40D7"/>
    <w:rsid w:val="004B5BA5"/>
    <w:rsid w:val="004C535D"/>
    <w:rsid w:val="004C599C"/>
    <w:rsid w:val="004C6D4D"/>
    <w:rsid w:val="004C7146"/>
    <w:rsid w:val="004D06E2"/>
    <w:rsid w:val="004D2E1D"/>
    <w:rsid w:val="004D2F08"/>
    <w:rsid w:val="004D44BC"/>
    <w:rsid w:val="004D5402"/>
    <w:rsid w:val="004D567A"/>
    <w:rsid w:val="004D5FC0"/>
    <w:rsid w:val="004D6D95"/>
    <w:rsid w:val="004D7745"/>
    <w:rsid w:val="004D7AD1"/>
    <w:rsid w:val="004E2D3A"/>
    <w:rsid w:val="004E3740"/>
    <w:rsid w:val="004E39A8"/>
    <w:rsid w:val="004E4354"/>
    <w:rsid w:val="004E4D41"/>
    <w:rsid w:val="004F218B"/>
    <w:rsid w:val="004F27E8"/>
    <w:rsid w:val="004F3E10"/>
    <w:rsid w:val="004F433F"/>
    <w:rsid w:val="004F5353"/>
    <w:rsid w:val="004F6441"/>
    <w:rsid w:val="005007DF"/>
    <w:rsid w:val="00500B84"/>
    <w:rsid w:val="00500D20"/>
    <w:rsid w:val="00507F7F"/>
    <w:rsid w:val="005105AE"/>
    <w:rsid w:val="00514A55"/>
    <w:rsid w:val="00521709"/>
    <w:rsid w:val="00521954"/>
    <w:rsid w:val="00521B30"/>
    <w:rsid w:val="00523E10"/>
    <w:rsid w:val="0052594B"/>
    <w:rsid w:val="005260ED"/>
    <w:rsid w:val="0052620F"/>
    <w:rsid w:val="00526687"/>
    <w:rsid w:val="00533462"/>
    <w:rsid w:val="0053479A"/>
    <w:rsid w:val="00534BD4"/>
    <w:rsid w:val="00534FDF"/>
    <w:rsid w:val="0053595D"/>
    <w:rsid w:val="00537EC2"/>
    <w:rsid w:val="00541745"/>
    <w:rsid w:val="00542A53"/>
    <w:rsid w:val="00544F37"/>
    <w:rsid w:val="00546475"/>
    <w:rsid w:val="005468A1"/>
    <w:rsid w:val="00547E9B"/>
    <w:rsid w:val="00550734"/>
    <w:rsid w:val="0055306A"/>
    <w:rsid w:val="005549EE"/>
    <w:rsid w:val="00555B9C"/>
    <w:rsid w:val="00555BBD"/>
    <w:rsid w:val="00556B85"/>
    <w:rsid w:val="00557A3C"/>
    <w:rsid w:val="005607D4"/>
    <w:rsid w:val="00563FB9"/>
    <w:rsid w:val="005645F6"/>
    <w:rsid w:val="00564CDE"/>
    <w:rsid w:val="005665C4"/>
    <w:rsid w:val="005668C5"/>
    <w:rsid w:val="00567F02"/>
    <w:rsid w:val="005734C4"/>
    <w:rsid w:val="00573E7F"/>
    <w:rsid w:val="005760B8"/>
    <w:rsid w:val="005763D8"/>
    <w:rsid w:val="005766B9"/>
    <w:rsid w:val="0058032B"/>
    <w:rsid w:val="005853ED"/>
    <w:rsid w:val="00587BE0"/>
    <w:rsid w:val="005910E5"/>
    <w:rsid w:val="00593BE1"/>
    <w:rsid w:val="00593D4F"/>
    <w:rsid w:val="0059490E"/>
    <w:rsid w:val="005950CE"/>
    <w:rsid w:val="005975A1"/>
    <w:rsid w:val="00597AA7"/>
    <w:rsid w:val="005A1303"/>
    <w:rsid w:val="005A1501"/>
    <w:rsid w:val="005A152B"/>
    <w:rsid w:val="005A1C1D"/>
    <w:rsid w:val="005A2D6F"/>
    <w:rsid w:val="005A2FD6"/>
    <w:rsid w:val="005B0C44"/>
    <w:rsid w:val="005C0B0B"/>
    <w:rsid w:val="005C14BC"/>
    <w:rsid w:val="005C1D6F"/>
    <w:rsid w:val="005C292F"/>
    <w:rsid w:val="005C50EA"/>
    <w:rsid w:val="005C5107"/>
    <w:rsid w:val="005C6F9E"/>
    <w:rsid w:val="005D11BB"/>
    <w:rsid w:val="005D6694"/>
    <w:rsid w:val="005D672E"/>
    <w:rsid w:val="005D771F"/>
    <w:rsid w:val="005E1798"/>
    <w:rsid w:val="005E485F"/>
    <w:rsid w:val="005E56B3"/>
    <w:rsid w:val="005E5936"/>
    <w:rsid w:val="005E68D8"/>
    <w:rsid w:val="005E7B7B"/>
    <w:rsid w:val="005F0AC5"/>
    <w:rsid w:val="005F3EE4"/>
    <w:rsid w:val="005F442B"/>
    <w:rsid w:val="00601E87"/>
    <w:rsid w:val="006048C7"/>
    <w:rsid w:val="00607242"/>
    <w:rsid w:val="00607746"/>
    <w:rsid w:val="006118D4"/>
    <w:rsid w:val="00615573"/>
    <w:rsid w:val="00616142"/>
    <w:rsid w:val="00616185"/>
    <w:rsid w:val="00617600"/>
    <w:rsid w:val="00623948"/>
    <w:rsid w:val="0062782E"/>
    <w:rsid w:val="00630514"/>
    <w:rsid w:val="006305EE"/>
    <w:rsid w:val="006312F1"/>
    <w:rsid w:val="00631A49"/>
    <w:rsid w:val="006324D6"/>
    <w:rsid w:val="00634818"/>
    <w:rsid w:val="00640B25"/>
    <w:rsid w:val="00643FB9"/>
    <w:rsid w:val="006447AA"/>
    <w:rsid w:val="00644E60"/>
    <w:rsid w:val="00645EDC"/>
    <w:rsid w:val="00651515"/>
    <w:rsid w:val="00651985"/>
    <w:rsid w:val="006617D2"/>
    <w:rsid w:val="00661D1D"/>
    <w:rsid w:val="0066353C"/>
    <w:rsid w:val="00664624"/>
    <w:rsid w:val="00664AA6"/>
    <w:rsid w:val="006655A2"/>
    <w:rsid w:val="006718A6"/>
    <w:rsid w:val="00673DFC"/>
    <w:rsid w:val="00675E0E"/>
    <w:rsid w:val="00676210"/>
    <w:rsid w:val="00676442"/>
    <w:rsid w:val="0067738B"/>
    <w:rsid w:val="00682383"/>
    <w:rsid w:val="0068570A"/>
    <w:rsid w:val="00685A34"/>
    <w:rsid w:val="00686928"/>
    <w:rsid w:val="006906F9"/>
    <w:rsid w:val="00691096"/>
    <w:rsid w:val="0069296E"/>
    <w:rsid w:val="00693D2D"/>
    <w:rsid w:val="00693FC0"/>
    <w:rsid w:val="006944BB"/>
    <w:rsid w:val="00694A57"/>
    <w:rsid w:val="00694E8C"/>
    <w:rsid w:val="006A0C00"/>
    <w:rsid w:val="006A184B"/>
    <w:rsid w:val="006A19F1"/>
    <w:rsid w:val="006A24E5"/>
    <w:rsid w:val="006A48A6"/>
    <w:rsid w:val="006A6E0F"/>
    <w:rsid w:val="006B219B"/>
    <w:rsid w:val="006B3FE9"/>
    <w:rsid w:val="006B56B7"/>
    <w:rsid w:val="006B5C29"/>
    <w:rsid w:val="006B6796"/>
    <w:rsid w:val="006B796D"/>
    <w:rsid w:val="006B7E5C"/>
    <w:rsid w:val="006B7F67"/>
    <w:rsid w:val="006C1DD5"/>
    <w:rsid w:val="006C4C4D"/>
    <w:rsid w:val="006D0CD7"/>
    <w:rsid w:val="006D3519"/>
    <w:rsid w:val="006D351E"/>
    <w:rsid w:val="006D63DB"/>
    <w:rsid w:val="006E5413"/>
    <w:rsid w:val="006E5415"/>
    <w:rsid w:val="006E761B"/>
    <w:rsid w:val="006E7D6B"/>
    <w:rsid w:val="006F1A57"/>
    <w:rsid w:val="006F4290"/>
    <w:rsid w:val="006F54F1"/>
    <w:rsid w:val="006F6C29"/>
    <w:rsid w:val="00704E90"/>
    <w:rsid w:val="0070593B"/>
    <w:rsid w:val="0071408F"/>
    <w:rsid w:val="00714CA1"/>
    <w:rsid w:val="00714F3C"/>
    <w:rsid w:val="007151A7"/>
    <w:rsid w:val="00715A55"/>
    <w:rsid w:val="0071665F"/>
    <w:rsid w:val="00717348"/>
    <w:rsid w:val="0071734C"/>
    <w:rsid w:val="00721EAF"/>
    <w:rsid w:val="00722952"/>
    <w:rsid w:val="007229B2"/>
    <w:rsid w:val="00723FD2"/>
    <w:rsid w:val="00726C92"/>
    <w:rsid w:val="0073137D"/>
    <w:rsid w:val="00732C64"/>
    <w:rsid w:val="00733C97"/>
    <w:rsid w:val="00733EDB"/>
    <w:rsid w:val="007342A2"/>
    <w:rsid w:val="0073436F"/>
    <w:rsid w:val="007378CD"/>
    <w:rsid w:val="007401D0"/>
    <w:rsid w:val="00740B3F"/>
    <w:rsid w:val="00741503"/>
    <w:rsid w:val="007429B6"/>
    <w:rsid w:val="007431CE"/>
    <w:rsid w:val="007441EE"/>
    <w:rsid w:val="0074718E"/>
    <w:rsid w:val="007501B6"/>
    <w:rsid w:val="007503D6"/>
    <w:rsid w:val="007511C5"/>
    <w:rsid w:val="007511F2"/>
    <w:rsid w:val="00751327"/>
    <w:rsid w:val="00754445"/>
    <w:rsid w:val="007546E1"/>
    <w:rsid w:val="00754ED2"/>
    <w:rsid w:val="007561CD"/>
    <w:rsid w:val="00762297"/>
    <w:rsid w:val="00762AD7"/>
    <w:rsid w:val="0076326F"/>
    <w:rsid w:val="00764069"/>
    <w:rsid w:val="0076735F"/>
    <w:rsid w:val="007713FF"/>
    <w:rsid w:val="00772665"/>
    <w:rsid w:val="007729BF"/>
    <w:rsid w:val="00774CFF"/>
    <w:rsid w:val="0077721C"/>
    <w:rsid w:val="00781856"/>
    <w:rsid w:val="00783547"/>
    <w:rsid w:val="00784A7F"/>
    <w:rsid w:val="00786803"/>
    <w:rsid w:val="0078792B"/>
    <w:rsid w:val="00792385"/>
    <w:rsid w:val="0079337A"/>
    <w:rsid w:val="0079501D"/>
    <w:rsid w:val="00795156"/>
    <w:rsid w:val="00795D0A"/>
    <w:rsid w:val="007967C7"/>
    <w:rsid w:val="007A2024"/>
    <w:rsid w:val="007A215E"/>
    <w:rsid w:val="007A3040"/>
    <w:rsid w:val="007A53D9"/>
    <w:rsid w:val="007A7FD1"/>
    <w:rsid w:val="007B0252"/>
    <w:rsid w:val="007B2C85"/>
    <w:rsid w:val="007B3073"/>
    <w:rsid w:val="007B5502"/>
    <w:rsid w:val="007B6015"/>
    <w:rsid w:val="007C14C4"/>
    <w:rsid w:val="007C4B6A"/>
    <w:rsid w:val="007D5E1B"/>
    <w:rsid w:val="007D5E4B"/>
    <w:rsid w:val="007D5E79"/>
    <w:rsid w:val="007E20CE"/>
    <w:rsid w:val="007E411D"/>
    <w:rsid w:val="007E4B26"/>
    <w:rsid w:val="007E6135"/>
    <w:rsid w:val="007E64E0"/>
    <w:rsid w:val="007E6F40"/>
    <w:rsid w:val="007F0CE1"/>
    <w:rsid w:val="007F3B7F"/>
    <w:rsid w:val="007F5215"/>
    <w:rsid w:val="007F52EE"/>
    <w:rsid w:val="007F52F9"/>
    <w:rsid w:val="007F5F8F"/>
    <w:rsid w:val="007F7B2F"/>
    <w:rsid w:val="0080162B"/>
    <w:rsid w:val="00801C2B"/>
    <w:rsid w:val="0080374D"/>
    <w:rsid w:val="00811D48"/>
    <w:rsid w:val="00817BBC"/>
    <w:rsid w:val="00817C3D"/>
    <w:rsid w:val="00820165"/>
    <w:rsid w:val="00822F9E"/>
    <w:rsid w:val="00823CB0"/>
    <w:rsid w:val="00834882"/>
    <w:rsid w:val="00834FE1"/>
    <w:rsid w:val="0083589C"/>
    <w:rsid w:val="008362A5"/>
    <w:rsid w:val="0083752D"/>
    <w:rsid w:val="008378B3"/>
    <w:rsid w:val="0084178F"/>
    <w:rsid w:val="008419AA"/>
    <w:rsid w:val="008431A7"/>
    <w:rsid w:val="00843428"/>
    <w:rsid w:val="00843AA8"/>
    <w:rsid w:val="00845B70"/>
    <w:rsid w:val="00846573"/>
    <w:rsid w:val="00846C86"/>
    <w:rsid w:val="00852D72"/>
    <w:rsid w:val="008536F8"/>
    <w:rsid w:val="00855DA6"/>
    <w:rsid w:val="00857314"/>
    <w:rsid w:val="00861812"/>
    <w:rsid w:val="00866173"/>
    <w:rsid w:val="008721B9"/>
    <w:rsid w:val="00872548"/>
    <w:rsid w:val="00873E17"/>
    <w:rsid w:val="00880D25"/>
    <w:rsid w:val="00884FB3"/>
    <w:rsid w:val="008861BF"/>
    <w:rsid w:val="00887164"/>
    <w:rsid w:val="00890A04"/>
    <w:rsid w:val="00890CD6"/>
    <w:rsid w:val="008911B6"/>
    <w:rsid w:val="008922FF"/>
    <w:rsid w:val="0089244C"/>
    <w:rsid w:val="00893EED"/>
    <w:rsid w:val="008942CF"/>
    <w:rsid w:val="008943F9"/>
    <w:rsid w:val="00894FCD"/>
    <w:rsid w:val="008960B7"/>
    <w:rsid w:val="00896C64"/>
    <w:rsid w:val="00897720"/>
    <w:rsid w:val="008A0AF9"/>
    <w:rsid w:val="008A13E3"/>
    <w:rsid w:val="008A22B5"/>
    <w:rsid w:val="008A2BA3"/>
    <w:rsid w:val="008A2D00"/>
    <w:rsid w:val="008A3AF6"/>
    <w:rsid w:val="008A6232"/>
    <w:rsid w:val="008A627C"/>
    <w:rsid w:val="008A671A"/>
    <w:rsid w:val="008A734D"/>
    <w:rsid w:val="008B11C9"/>
    <w:rsid w:val="008B1E4E"/>
    <w:rsid w:val="008B3AC1"/>
    <w:rsid w:val="008B73AE"/>
    <w:rsid w:val="008C0FBB"/>
    <w:rsid w:val="008C121F"/>
    <w:rsid w:val="008C1857"/>
    <w:rsid w:val="008C6829"/>
    <w:rsid w:val="008D21CE"/>
    <w:rsid w:val="008D2410"/>
    <w:rsid w:val="008D312E"/>
    <w:rsid w:val="008D51C7"/>
    <w:rsid w:val="008D51FC"/>
    <w:rsid w:val="008D529D"/>
    <w:rsid w:val="008D5C57"/>
    <w:rsid w:val="008D6563"/>
    <w:rsid w:val="008D7C98"/>
    <w:rsid w:val="008E088B"/>
    <w:rsid w:val="008E2E37"/>
    <w:rsid w:val="008E6604"/>
    <w:rsid w:val="008F03E3"/>
    <w:rsid w:val="008F1462"/>
    <w:rsid w:val="008F308D"/>
    <w:rsid w:val="008F3E45"/>
    <w:rsid w:val="00900ABC"/>
    <w:rsid w:val="00900BE7"/>
    <w:rsid w:val="00904047"/>
    <w:rsid w:val="009041D8"/>
    <w:rsid w:val="00904225"/>
    <w:rsid w:val="00904E24"/>
    <w:rsid w:val="0090763C"/>
    <w:rsid w:val="009078C4"/>
    <w:rsid w:val="00907A78"/>
    <w:rsid w:val="009104D0"/>
    <w:rsid w:val="0091109F"/>
    <w:rsid w:val="00913741"/>
    <w:rsid w:val="00914C87"/>
    <w:rsid w:val="00914CED"/>
    <w:rsid w:val="009154E7"/>
    <w:rsid w:val="00916A07"/>
    <w:rsid w:val="00916FB6"/>
    <w:rsid w:val="00917206"/>
    <w:rsid w:val="00917769"/>
    <w:rsid w:val="00917DC8"/>
    <w:rsid w:val="00927FB3"/>
    <w:rsid w:val="00930D1A"/>
    <w:rsid w:val="0093183A"/>
    <w:rsid w:val="00931964"/>
    <w:rsid w:val="00931C40"/>
    <w:rsid w:val="00933776"/>
    <w:rsid w:val="009346F1"/>
    <w:rsid w:val="009407B0"/>
    <w:rsid w:val="009413E7"/>
    <w:rsid w:val="0094347E"/>
    <w:rsid w:val="00944F7E"/>
    <w:rsid w:val="00946090"/>
    <w:rsid w:val="009478C9"/>
    <w:rsid w:val="00950C43"/>
    <w:rsid w:val="009512EB"/>
    <w:rsid w:val="00951795"/>
    <w:rsid w:val="00952D2E"/>
    <w:rsid w:val="00953547"/>
    <w:rsid w:val="00953837"/>
    <w:rsid w:val="00956959"/>
    <w:rsid w:val="009574F5"/>
    <w:rsid w:val="0096103D"/>
    <w:rsid w:val="009675B3"/>
    <w:rsid w:val="00970BC2"/>
    <w:rsid w:val="00970F95"/>
    <w:rsid w:val="00973E93"/>
    <w:rsid w:val="009759A1"/>
    <w:rsid w:val="00981A39"/>
    <w:rsid w:val="00982CEC"/>
    <w:rsid w:val="009830C7"/>
    <w:rsid w:val="009866A3"/>
    <w:rsid w:val="009902EC"/>
    <w:rsid w:val="0099078E"/>
    <w:rsid w:val="00991959"/>
    <w:rsid w:val="009928DE"/>
    <w:rsid w:val="00992AF1"/>
    <w:rsid w:val="00993555"/>
    <w:rsid w:val="00996D96"/>
    <w:rsid w:val="009A0BC8"/>
    <w:rsid w:val="009A0FA7"/>
    <w:rsid w:val="009A2630"/>
    <w:rsid w:val="009A5EAE"/>
    <w:rsid w:val="009B0326"/>
    <w:rsid w:val="009B03AE"/>
    <w:rsid w:val="009B0EF3"/>
    <w:rsid w:val="009B1441"/>
    <w:rsid w:val="009B29FD"/>
    <w:rsid w:val="009B3C92"/>
    <w:rsid w:val="009B5441"/>
    <w:rsid w:val="009B589B"/>
    <w:rsid w:val="009B78FB"/>
    <w:rsid w:val="009C08AE"/>
    <w:rsid w:val="009C1E9B"/>
    <w:rsid w:val="009C2E3B"/>
    <w:rsid w:val="009D07A0"/>
    <w:rsid w:val="009D30CC"/>
    <w:rsid w:val="009D33BD"/>
    <w:rsid w:val="009D46AF"/>
    <w:rsid w:val="009D51C8"/>
    <w:rsid w:val="009D5483"/>
    <w:rsid w:val="009D55F9"/>
    <w:rsid w:val="009D5877"/>
    <w:rsid w:val="009D6DBF"/>
    <w:rsid w:val="009D72D7"/>
    <w:rsid w:val="009E0011"/>
    <w:rsid w:val="009E06CE"/>
    <w:rsid w:val="009E10A8"/>
    <w:rsid w:val="009E45B1"/>
    <w:rsid w:val="009E743E"/>
    <w:rsid w:val="009E7E7F"/>
    <w:rsid w:val="009F38BA"/>
    <w:rsid w:val="009F45A8"/>
    <w:rsid w:val="009F4886"/>
    <w:rsid w:val="009F5AED"/>
    <w:rsid w:val="009F6A3F"/>
    <w:rsid w:val="009F6B7E"/>
    <w:rsid w:val="009F770B"/>
    <w:rsid w:val="00A0358A"/>
    <w:rsid w:val="00A06330"/>
    <w:rsid w:val="00A066EA"/>
    <w:rsid w:val="00A073E7"/>
    <w:rsid w:val="00A12B80"/>
    <w:rsid w:val="00A14841"/>
    <w:rsid w:val="00A1489C"/>
    <w:rsid w:val="00A14CEE"/>
    <w:rsid w:val="00A2020B"/>
    <w:rsid w:val="00A205BD"/>
    <w:rsid w:val="00A22233"/>
    <w:rsid w:val="00A22358"/>
    <w:rsid w:val="00A24B17"/>
    <w:rsid w:val="00A27A3B"/>
    <w:rsid w:val="00A30D78"/>
    <w:rsid w:val="00A3210E"/>
    <w:rsid w:val="00A368C9"/>
    <w:rsid w:val="00A36DA2"/>
    <w:rsid w:val="00A36DD5"/>
    <w:rsid w:val="00A3770F"/>
    <w:rsid w:val="00A37CA0"/>
    <w:rsid w:val="00A4186F"/>
    <w:rsid w:val="00A42A0D"/>
    <w:rsid w:val="00A50005"/>
    <w:rsid w:val="00A51D92"/>
    <w:rsid w:val="00A5254C"/>
    <w:rsid w:val="00A56311"/>
    <w:rsid w:val="00A5705A"/>
    <w:rsid w:val="00A62453"/>
    <w:rsid w:val="00A64862"/>
    <w:rsid w:val="00A651C4"/>
    <w:rsid w:val="00A66122"/>
    <w:rsid w:val="00A67BE9"/>
    <w:rsid w:val="00A72821"/>
    <w:rsid w:val="00A75896"/>
    <w:rsid w:val="00A76E91"/>
    <w:rsid w:val="00A826C0"/>
    <w:rsid w:val="00A829D5"/>
    <w:rsid w:val="00A834F4"/>
    <w:rsid w:val="00A83EE8"/>
    <w:rsid w:val="00A8520D"/>
    <w:rsid w:val="00A8588C"/>
    <w:rsid w:val="00A958CD"/>
    <w:rsid w:val="00A95EA2"/>
    <w:rsid w:val="00A9644E"/>
    <w:rsid w:val="00AA031C"/>
    <w:rsid w:val="00AA2A62"/>
    <w:rsid w:val="00AA30A7"/>
    <w:rsid w:val="00AA462B"/>
    <w:rsid w:val="00AB1197"/>
    <w:rsid w:val="00AB11DB"/>
    <w:rsid w:val="00AB1521"/>
    <w:rsid w:val="00AB177F"/>
    <w:rsid w:val="00AB1838"/>
    <w:rsid w:val="00AB2CD9"/>
    <w:rsid w:val="00AB3C92"/>
    <w:rsid w:val="00AB48ED"/>
    <w:rsid w:val="00AB520F"/>
    <w:rsid w:val="00AB670D"/>
    <w:rsid w:val="00AB7E0D"/>
    <w:rsid w:val="00AC4436"/>
    <w:rsid w:val="00AC47F0"/>
    <w:rsid w:val="00AC5421"/>
    <w:rsid w:val="00AC6BF6"/>
    <w:rsid w:val="00AD3E30"/>
    <w:rsid w:val="00AD5008"/>
    <w:rsid w:val="00AD59DF"/>
    <w:rsid w:val="00AD70C3"/>
    <w:rsid w:val="00AD7308"/>
    <w:rsid w:val="00AE1D02"/>
    <w:rsid w:val="00AE2073"/>
    <w:rsid w:val="00AE3555"/>
    <w:rsid w:val="00AE3A9E"/>
    <w:rsid w:val="00AE53B8"/>
    <w:rsid w:val="00AE7F9D"/>
    <w:rsid w:val="00AF12E4"/>
    <w:rsid w:val="00AF163E"/>
    <w:rsid w:val="00AF1F60"/>
    <w:rsid w:val="00AF50C9"/>
    <w:rsid w:val="00AF6E6E"/>
    <w:rsid w:val="00AF7049"/>
    <w:rsid w:val="00AF730D"/>
    <w:rsid w:val="00AF73C2"/>
    <w:rsid w:val="00B04E4F"/>
    <w:rsid w:val="00B06B45"/>
    <w:rsid w:val="00B11568"/>
    <w:rsid w:val="00B11AB3"/>
    <w:rsid w:val="00B1236B"/>
    <w:rsid w:val="00B13104"/>
    <w:rsid w:val="00B1313D"/>
    <w:rsid w:val="00B1733D"/>
    <w:rsid w:val="00B20324"/>
    <w:rsid w:val="00B20569"/>
    <w:rsid w:val="00B2267A"/>
    <w:rsid w:val="00B22C35"/>
    <w:rsid w:val="00B255AA"/>
    <w:rsid w:val="00B3282D"/>
    <w:rsid w:val="00B32A7D"/>
    <w:rsid w:val="00B34051"/>
    <w:rsid w:val="00B368E2"/>
    <w:rsid w:val="00B369B6"/>
    <w:rsid w:val="00B37658"/>
    <w:rsid w:val="00B40DBB"/>
    <w:rsid w:val="00B40F0A"/>
    <w:rsid w:val="00B414F6"/>
    <w:rsid w:val="00B42958"/>
    <w:rsid w:val="00B439FE"/>
    <w:rsid w:val="00B4695A"/>
    <w:rsid w:val="00B53030"/>
    <w:rsid w:val="00B56B85"/>
    <w:rsid w:val="00B56BE1"/>
    <w:rsid w:val="00B56EF8"/>
    <w:rsid w:val="00B60BEC"/>
    <w:rsid w:val="00B61529"/>
    <w:rsid w:val="00B6211D"/>
    <w:rsid w:val="00B6262F"/>
    <w:rsid w:val="00B64298"/>
    <w:rsid w:val="00B65AD0"/>
    <w:rsid w:val="00B6709F"/>
    <w:rsid w:val="00B7148A"/>
    <w:rsid w:val="00B72828"/>
    <w:rsid w:val="00B744A5"/>
    <w:rsid w:val="00B7452B"/>
    <w:rsid w:val="00B74826"/>
    <w:rsid w:val="00B76257"/>
    <w:rsid w:val="00B76CA1"/>
    <w:rsid w:val="00B77EDA"/>
    <w:rsid w:val="00B80C77"/>
    <w:rsid w:val="00B82B13"/>
    <w:rsid w:val="00B834D0"/>
    <w:rsid w:val="00B85E5C"/>
    <w:rsid w:val="00B86DFF"/>
    <w:rsid w:val="00B86E82"/>
    <w:rsid w:val="00B873D4"/>
    <w:rsid w:val="00B95558"/>
    <w:rsid w:val="00B95706"/>
    <w:rsid w:val="00B96995"/>
    <w:rsid w:val="00B97508"/>
    <w:rsid w:val="00BA2CAF"/>
    <w:rsid w:val="00BA35E5"/>
    <w:rsid w:val="00BA42BC"/>
    <w:rsid w:val="00BA43F3"/>
    <w:rsid w:val="00BA5099"/>
    <w:rsid w:val="00BA6FE4"/>
    <w:rsid w:val="00BB4961"/>
    <w:rsid w:val="00BB6892"/>
    <w:rsid w:val="00BB6E2B"/>
    <w:rsid w:val="00BC7AAF"/>
    <w:rsid w:val="00BC7D0D"/>
    <w:rsid w:val="00BD025D"/>
    <w:rsid w:val="00BD03CD"/>
    <w:rsid w:val="00BD2E97"/>
    <w:rsid w:val="00BD33E6"/>
    <w:rsid w:val="00BD4B90"/>
    <w:rsid w:val="00BE4B24"/>
    <w:rsid w:val="00BE4F8D"/>
    <w:rsid w:val="00BE6C3E"/>
    <w:rsid w:val="00BE6C8A"/>
    <w:rsid w:val="00BE76A5"/>
    <w:rsid w:val="00BF1561"/>
    <w:rsid w:val="00BF3189"/>
    <w:rsid w:val="00BF35B0"/>
    <w:rsid w:val="00BF554D"/>
    <w:rsid w:val="00BF74D1"/>
    <w:rsid w:val="00C002B2"/>
    <w:rsid w:val="00C024CA"/>
    <w:rsid w:val="00C046CB"/>
    <w:rsid w:val="00C07D81"/>
    <w:rsid w:val="00C07DA6"/>
    <w:rsid w:val="00C12267"/>
    <w:rsid w:val="00C1295C"/>
    <w:rsid w:val="00C14E7C"/>
    <w:rsid w:val="00C1581F"/>
    <w:rsid w:val="00C204E8"/>
    <w:rsid w:val="00C215DA"/>
    <w:rsid w:val="00C21BA8"/>
    <w:rsid w:val="00C25A02"/>
    <w:rsid w:val="00C26857"/>
    <w:rsid w:val="00C323A8"/>
    <w:rsid w:val="00C349A7"/>
    <w:rsid w:val="00C350F4"/>
    <w:rsid w:val="00C3758B"/>
    <w:rsid w:val="00C41F4D"/>
    <w:rsid w:val="00C43923"/>
    <w:rsid w:val="00C44251"/>
    <w:rsid w:val="00C4761F"/>
    <w:rsid w:val="00C47DD4"/>
    <w:rsid w:val="00C541F3"/>
    <w:rsid w:val="00C545D7"/>
    <w:rsid w:val="00C546C6"/>
    <w:rsid w:val="00C54D79"/>
    <w:rsid w:val="00C55B23"/>
    <w:rsid w:val="00C56354"/>
    <w:rsid w:val="00C60144"/>
    <w:rsid w:val="00C61027"/>
    <w:rsid w:val="00C611F2"/>
    <w:rsid w:val="00C61F09"/>
    <w:rsid w:val="00C61FF0"/>
    <w:rsid w:val="00C62E50"/>
    <w:rsid w:val="00C70705"/>
    <w:rsid w:val="00C713CC"/>
    <w:rsid w:val="00C7321E"/>
    <w:rsid w:val="00C74DCB"/>
    <w:rsid w:val="00C75F13"/>
    <w:rsid w:val="00C77F12"/>
    <w:rsid w:val="00C81EBD"/>
    <w:rsid w:val="00C82184"/>
    <w:rsid w:val="00C82B5E"/>
    <w:rsid w:val="00C82DEA"/>
    <w:rsid w:val="00C8346F"/>
    <w:rsid w:val="00C863C9"/>
    <w:rsid w:val="00C902E5"/>
    <w:rsid w:val="00C93335"/>
    <w:rsid w:val="00C94E9B"/>
    <w:rsid w:val="00C9620D"/>
    <w:rsid w:val="00C972CA"/>
    <w:rsid w:val="00CA019C"/>
    <w:rsid w:val="00CA0D30"/>
    <w:rsid w:val="00CA56E6"/>
    <w:rsid w:val="00CA75A6"/>
    <w:rsid w:val="00CB0EDE"/>
    <w:rsid w:val="00CB2228"/>
    <w:rsid w:val="00CB3231"/>
    <w:rsid w:val="00CB6E8B"/>
    <w:rsid w:val="00CB7835"/>
    <w:rsid w:val="00CC04B7"/>
    <w:rsid w:val="00CC05B8"/>
    <w:rsid w:val="00CC0FB7"/>
    <w:rsid w:val="00CC31F1"/>
    <w:rsid w:val="00CC3633"/>
    <w:rsid w:val="00CC3B24"/>
    <w:rsid w:val="00CC6DE1"/>
    <w:rsid w:val="00CD041A"/>
    <w:rsid w:val="00CD0D03"/>
    <w:rsid w:val="00CD0F71"/>
    <w:rsid w:val="00CD1319"/>
    <w:rsid w:val="00CD1322"/>
    <w:rsid w:val="00CD47EE"/>
    <w:rsid w:val="00CD5732"/>
    <w:rsid w:val="00CD7AFC"/>
    <w:rsid w:val="00CD7EF5"/>
    <w:rsid w:val="00CE2B64"/>
    <w:rsid w:val="00CE5A08"/>
    <w:rsid w:val="00CE63B1"/>
    <w:rsid w:val="00CE76EE"/>
    <w:rsid w:val="00CE7D3E"/>
    <w:rsid w:val="00CF0852"/>
    <w:rsid w:val="00CF11E0"/>
    <w:rsid w:val="00CF138D"/>
    <w:rsid w:val="00CF1FC1"/>
    <w:rsid w:val="00CF2EEC"/>
    <w:rsid w:val="00CF2FDC"/>
    <w:rsid w:val="00CF6848"/>
    <w:rsid w:val="00CF6899"/>
    <w:rsid w:val="00D0234B"/>
    <w:rsid w:val="00D02A83"/>
    <w:rsid w:val="00D032D2"/>
    <w:rsid w:val="00D07A12"/>
    <w:rsid w:val="00D07B18"/>
    <w:rsid w:val="00D114CD"/>
    <w:rsid w:val="00D12E83"/>
    <w:rsid w:val="00D13C91"/>
    <w:rsid w:val="00D2228A"/>
    <w:rsid w:val="00D22AFD"/>
    <w:rsid w:val="00D2332F"/>
    <w:rsid w:val="00D23CB8"/>
    <w:rsid w:val="00D2540E"/>
    <w:rsid w:val="00D25EDE"/>
    <w:rsid w:val="00D27164"/>
    <w:rsid w:val="00D271C1"/>
    <w:rsid w:val="00D27752"/>
    <w:rsid w:val="00D32421"/>
    <w:rsid w:val="00D3592C"/>
    <w:rsid w:val="00D35DFE"/>
    <w:rsid w:val="00D36412"/>
    <w:rsid w:val="00D36FA1"/>
    <w:rsid w:val="00D370D7"/>
    <w:rsid w:val="00D419AB"/>
    <w:rsid w:val="00D42905"/>
    <w:rsid w:val="00D43ECC"/>
    <w:rsid w:val="00D4600E"/>
    <w:rsid w:val="00D467F8"/>
    <w:rsid w:val="00D474AB"/>
    <w:rsid w:val="00D474BC"/>
    <w:rsid w:val="00D510A8"/>
    <w:rsid w:val="00D516FF"/>
    <w:rsid w:val="00D52831"/>
    <w:rsid w:val="00D52A66"/>
    <w:rsid w:val="00D5595B"/>
    <w:rsid w:val="00D56737"/>
    <w:rsid w:val="00D57346"/>
    <w:rsid w:val="00D57BA3"/>
    <w:rsid w:val="00D612F6"/>
    <w:rsid w:val="00D61EB0"/>
    <w:rsid w:val="00D626D5"/>
    <w:rsid w:val="00D63D9F"/>
    <w:rsid w:val="00D64242"/>
    <w:rsid w:val="00D6436F"/>
    <w:rsid w:val="00D648CF"/>
    <w:rsid w:val="00D64DC5"/>
    <w:rsid w:val="00D6539C"/>
    <w:rsid w:val="00D70531"/>
    <w:rsid w:val="00D72748"/>
    <w:rsid w:val="00D765CD"/>
    <w:rsid w:val="00D81228"/>
    <w:rsid w:val="00D82173"/>
    <w:rsid w:val="00D82FBD"/>
    <w:rsid w:val="00D84352"/>
    <w:rsid w:val="00D849B3"/>
    <w:rsid w:val="00D84F4A"/>
    <w:rsid w:val="00D867D0"/>
    <w:rsid w:val="00D87270"/>
    <w:rsid w:val="00D90E70"/>
    <w:rsid w:val="00D918DE"/>
    <w:rsid w:val="00D92141"/>
    <w:rsid w:val="00D9337C"/>
    <w:rsid w:val="00D95BC1"/>
    <w:rsid w:val="00D96840"/>
    <w:rsid w:val="00D96968"/>
    <w:rsid w:val="00D97AA8"/>
    <w:rsid w:val="00D97E87"/>
    <w:rsid w:val="00DA04E9"/>
    <w:rsid w:val="00DA36D4"/>
    <w:rsid w:val="00DA3708"/>
    <w:rsid w:val="00DA473B"/>
    <w:rsid w:val="00DA5679"/>
    <w:rsid w:val="00DA5B5E"/>
    <w:rsid w:val="00DB2709"/>
    <w:rsid w:val="00DB5124"/>
    <w:rsid w:val="00DB62E2"/>
    <w:rsid w:val="00DB6621"/>
    <w:rsid w:val="00DB79BB"/>
    <w:rsid w:val="00DB7C2C"/>
    <w:rsid w:val="00DC1713"/>
    <w:rsid w:val="00DC6D4C"/>
    <w:rsid w:val="00DD03BF"/>
    <w:rsid w:val="00DD35F5"/>
    <w:rsid w:val="00DD6362"/>
    <w:rsid w:val="00DE1B5E"/>
    <w:rsid w:val="00DE2D93"/>
    <w:rsid w:val="00DE2E12"/>
    <w:rsid w:val="00DE34FB"/>
    <w:rsid w:val="00DE5487"/>
    <w:rsid w:val="00DE723B"/>
    <w:rsid w:val="00DF2D5D"/>
    <w:rsid w:val="00DF7F1B"/>
    <w:rsid w:val="00E005AB"/>
    <w:rsid w:val="00E015D2"/>
    <w:rsid w:val="00E03017"/>
    <w:rsid w:val="00E054D7"/>
    <w:rsid w:val="00E056BF"/>
    <w:rsid w:val="00E0787E"/>
    <w:rsid w:val="00E103B7"/>
    <w:rsid w:val="00E105C4"/>
    <w:rsid w:val="00E11423"/>
    <w:rsid w:val="00E1149B"/>
    <w:rsid w:val="00E13A98"/>
    <w:rsid w:val="00E16E8D"/>
    <w:rsid w:val="00E17486"/>
    <w:rsid w:val="00E22030"/>
    <w:rsid w:val="00E23187"/>
    <w:rsid w:val="00E24C28"/>
    <w:rsid w:val="00E262F7"/>
    <w:rsid w:val="00E26DC7"/>
    <w:rsid w:val="00E30E97"/>
    <w:rsid w:val="00E319E9"/>
    <w:rsid w:val="00E325C4"/>
    <w:rsid w:val="00E33F4C"/>
    <w:rsid w:val="00E36C96"/>
    <w:rsid w:val="00E37357"/>
    <w:rsid w:val="00E4267F"/>
    <w:rsid w:val="00E44A74"/>
    <w:rsid w:val="00E47F17"/>
    <w:rsid w:val="00E508FC"/>
    <w:rsid w:val="00E517DB"/>
    <w:rsid w:val="00E5293B"/>
    <w:rsid w:val="00E60E61"/>
    <w:rsid w:val="00E6105A"/>
    <w:rsid w:val="00E66372"/>
    <w:rsid w:val="00E67211"/>
    <w:rsid w:val="00E7187E"/>
    <w:rsid w:val="00E73CE6"/>
    <w:rsid w:val="00E760E3"/>
    <w:rsid w:val="00E81BF0"/>
    <w:rsid w:val="00E82140"/>
    <w:rsid w:val="00E83287"/>
    <w:rsid w:val="00E83C8F"/>
    <w:rsid w:val="00E84C8F"/>
    <w:rsid w:val="00E85AC5"/>
    <w:rsid w:val="00E86D49"/>
    <w:rsid w:val="00E90C69"/>
    <w:rsid w:val="00E92656"/>
    <w:rsid w:val="00E938E5"/>
    <w:rsid w:val="00EA5A69"/>
    <w:rsid w:val="00EA74DC"/>
    <w:rsid w:val="00EA7779"/>
    <w:rsid w:val="00EB127F"/>
    <w:rsid w:val="00EB135C"/>
    <w:rsid w:val="00EB24A8"/>
    <w:rsid w:val="00EB393B"/>
    <w:rsid w:val="00EB3E3F"/>
    <w:rsid w:val="00EB52BF"/>
    <w:rsid w:val="00EB7333"/>
    <w:rsid w:val="00EC049C"/>
    <w:rsid w:val="00EC474C"/>
    <w:rsid w:val="00EC7662"/>
    <w:rsid w:val="00ED118C"/>
    <w:rsid w:val="00ED317F"/>
    <w:rsid w:val="00ED388B"/>
    <w:rsid w:val="00ED3BCA"/>
    <w:rsid w:val="00ED47E6"/>
    <w:rsid w:val="00ED5CD5"/>
    <w:rsid w:val="00ED6EC5"/>
    <w:rsid w:val="00ED7ACB"/>
    <w:rsid w:val="00EE159F"/>
    <w:rsid w:val="00EE1AF2"/>
    <w:rsid w:val="00EE2708"/>
    <w:rsid w:val="00EE36D6"/>
    <w:rsid w:val="00EE6364"/>
    <w:rsid w:val="00EF147B"/>
    <w:rsid w:val="00EF2124"/>
    <w:rsid w:val="00EF3005"/>
    <w:rsid w:val="00EF3054"/>
    <w:rsid w:val="00EF38B7"/>
    <w:rsid w:val="00EF6899"/>
    <w:rsid w:val="00F00548"/>
    <w:rsid w:val="00F03B72"/>
    <w:rsid w:val="00F05DB0"/>
    <w:rsid w:val="00F06DE7"/>
    <w:rsid w:val="00F07E0E"/>
    <w:rsid w:val="00F10F79"/>
    <w:rsid w:val="00F14887"/>
    <w:rsid w:val="00F15441"/>
    <w:rsid w:val="00F15811"/>
    <w:rsid w:val="00F21ADF"/>
    <w:rsid w:val="00F22320"/>
    <w:rsid w:val="00F247C6"/>
    <w:rsid w:val="00F24A66"/>
    <w:rsid w:val="00F25CD6"/>
    <w:rsid w:val="00F27FCB"/>
    <w:rsid w:val="00F300CA"/>
    <w:rsid w:val="00F33050"/>
    <w:rsid w:val="00F341F8"/>
    <w:rsid w:val="00F3601A"/>
    <w:rsid w:val="00F43A70"/>
    <w:rsid w:val="00F43BC2"/>
    <w:rsid w:val="00F43FF2"/>
    <w:rsid w:val="00F442EF"/>
    <w:rsid w:val="00F455CA"/>
    <w:rsid w:val="00F47D62"/>
    <w:rsid w:val="00F50595"/>
    <w:rsid w:val="00F528D4"/>
    <w:rsid w:val="00F528E1"/>
    <w:rsid w:val="00F52BC4"/>
    <w:rsid w:val="00F5477A"/>
    <w:rsid w:val="00F614A3"/>
    <w:rsid w:val="00F621C8"/>
    <w:rsid w:val="00F637E5"/>
    <w:rsid w:val="00F642E6"/>
    <w:rsid w:val="00F76E81"/>
    <w:rsid w:val="00F77041"/>
    <w:rsid w:val="00F82360"/>
    <w:rsid w:val="00F83484"/>
    <w:rsid w:val="00F8446F"/>
    <w:rsid w:val="00F84BF0"/>
    <w:rsid w:val="00F84EA5"/>
    <w:rsid w:val="00F874C0"/>
    <w:rsid w:val="00F912DE"/>
    <w:rsid w:val="00F918FC"/>
    <w:rsid w:val="00F927C4"/>
    <w:rsid w:val="00F953D8"/>
    <w:rsid w:val="00F95D6B"/>
    <w:rsid w:val="00FA3333"/>
    <w:rsid w:val="00FA5190"/>
    <w:rsid w:val="00FA628A"/>
    <w:rsid w:val="00FA694C"/>
    <w:rsid w:val="00FB0D85"/>
    <w:rsid w:val="00FB0FF9"/>
    <w:rsid w:val="00FB129A"/>
    <w:rsid w:val="00FB3B65"/>
    <w:rsid w:val="00FB48E2"/>
    <w:rsid w:val="00FB6822"/>
    <w:rsid w:val="00FB7998"/>
    <w:rsid w:val="00FC1DF7"/>
    <w:rsid w:val="00FC3129"/>
    <w:rsid w:val="00FC4CE3"/>
    <w:rsid w:val="00FC5F57"/>
    <w:rsid w:val="00FC6049"/>
    <w:rsid w:val="00FC639D"/>
    <w:rsid w:val="00FC788B"/>
    <w:rsid w:val="00FD0204"/>
    <w:rsid w:val="00FD0EE8"/>
    <w:rsid w:val="00FD3144"/>
    <w:rsid w:val="00FD337A"/>
    <w:rsid w:val="00FD45D6"/>
    <w:rsid w:val="00FD54A9"/>
    <w:rsid w:val="00FD6D50"/>
    <w:rsid w:val="00FD7B10"/>
    <w:rsid w:val="00FD7DE9"/>
    <w:rsid w:val="00FE03B1"/>
    <w:rsid w:val="00FE2BDE"/>
    <w:rsid w:val="00FE2C62"/>
    <w:rsid w:val="00FE78F6"/>
    <w:rsid w:val="00FF0595"/>
    <w:rsid w:val="00FF41DD"/>
    <w:rsid w:val="00FF67F0"/>
    <w:rsid w:val="00FF689B"/>
    <w:rsid w:val="0137A238"/>
    <w:rsid w:val="02233D63"/>
    <w:rsid w:val="0236AEDC"/>
    <w:rsid w:val="035F5BDC"/>
    <w:rsid w:val="03A8AE85"/>
    <w:rsid w:val="03DFE950"/>
    <w:rsid w:val="040F3BC1"/>
    <w:rsid w:val="04255704"/>
    <w:rsid w:val="043CB8F9"/>
    <w:rsid w:val="0537C95D"/>
    <w:rsid w:val="05D9E011"/>
    <w:rsid w:val="0601C7A2"/>
    <w:rsid w:val="060D8B43"/>
    <w:rsid w:val="06201640"/>
    <w:rsid w:val="06D3DE03"/>
    <w:rsid w:val="06DF58F6"/>
    <w:rsid w:val="07813738"/>
    <w:rsid w:val="08678333"/>
    <w:rsid w:val="08AC4954"/>
    <w:rsid w:val="092ED06C"/>
    <w:rsid w:val="0961B690"/>
    <w:rsid w:val="0962932D"/>
    <w:rsid w:val="0A65AC97"/>
    <w:rsid w:val="0A809CDB"/>
    <w:rsid w:val="0ACE307D"/>
    <w:rsid w:val="0AE24BD0"/>
    <w:rsid w:val="0B1A2D9F"/>
    <w:rsid w:val="0C3B4555"/>
    <w:rsid w:val="0C61C65B"/>
    <w:rsid w:val="0CDD6A84"/>
    <w:rsid w:val="0D04BAC4"/>
    <w:rsid w:val="0D4F2361"/>
    <w:rsid w:val="0D5BBAB7"/>
    <w:rsid w:val="0D7703A3"/>
    <w:rsid w:val="0DCBD4A3"/>
    <w:rsid w:val="0E4E766E"/>
    <w:rsid w:val="0E845EE8"/>
    <w:rsid w:val="0E85EC17"/>
    <w:rsid w:val="0EEBDB08"/>
    <w:rsid w:val="0EFBD209"/>
    <w:rsid w:val="0FD9AF47"/>
    <w:rsid w:val="0FDD4C50"/>
    <w:rsid w:val="0FEE63E6"/>
    <w:rsid w:val="114A6887"/>
    <w:rsid w:val="117698C6"/>
    <w:rsid w:val="11CC8DAC"/>
    <w:rsid w:val="12BC6871"/>
    <w:rsid w:val="12EBC499"/>
    <w:rsid w:val="131A6094"/>
    <w:rsid w:val="1428C086"/>
    <w:rsid w:val="143FEBBD"/>
    <w:rsid w:val="14F920D2"/>
    <w:rsid w:val="14F9F040"/>
    <w:rsid w:val="150833C6"/>
    <w:rsid w:val="1521AA82"/>
    <w:rsid w:val="153D09F2"/>
    <w:rsid w:val="158C91FE"/>
    <w:rsid w:val="162DB998"/>
    <w:rsid w:val="16D73EE5"/>
    <w:rsid w:val="16FC6B94"/>
    <w:rsid w:val="1761ADE8"/>
    <w:rsid w:val="1789BF85"/>
    <w:rsid w:val="17E9C0B7"/>
    <w:rsid w:val="18033A5E"/>
    <w:rsid w:val="180B1C51"/>
    <w:rsid w:val="182BFE65"/>
    <w:rsid w:val="1874AAB4"/>
    <w:rsid w:val="1912D167"/>
    <w:rsid w:val="1962C0D2"/>
    <w:rsid w:val="196919C6"/>
    <w:rsid w:val="1970A1AA"/>
    <w:rsid w:val="1988E767"/>
    <w:rsid w:val="198D38DD"/>
    <w:rsid w:val="19A2C52F"/>
    <w:rsid w:val="19D6C084"/>
    <w:rsid w:val="1A2C9571"/>
    <w:rsid w:val="1B04EA27"/>
    <w:rsid w:val="1B24B7C8"/>
    <w:rsid w:val="1B28C8D3"/>
    <w:rsid w:val="1B84FD7B"/>
    <w:rsid w:val="1CC08829"/>
    <w:rsid w:val="1CC88AC3"/>
    <w:rsid w:val="1CCC15F4"/>
    <w:rsid w:val="1D177DFB"/>
    <w:rsid w:val="1D3E6455"/>
    <w:rsid w:val="1DFD3E01"/>
    <w:rsid w:val="1E18EFC3"/>
    <w:rsid w:val="1E5EA839"/>
    <w:rsid w:val="1E763652"/>
    <w:rsid w:val="1EB6073E"/>
    <w:rsid w:val="1ED18040"/>
    <w:rsid w:val="1EE8C671"/>
    <w:rsid w:val="1FC75DE0"/>
    <w:rsid w:val="1FCB10B3"/>
    <w:rsid w:val="1FEDE8AB"/>
    <w:rsid w:val="204FC60F"/>
    <w:rsid w:val="21A2719C"/>
    <w:rsid w:val="21BC7653"/>
    <w:rsid w:val="233A981A"/>
    <w:rsid w:val="234AA80D"/>
    <w:rsid w:val="23BEE97B"/>
    <w:rsid w:val="24887168"/>
    <w:rsid w:val="24AF2345"/>
    <w:rsid w:val="252D6758"/>
    <w:rsid w:val="257C8174"/>
    <w:rsid w:val="2588C4E3"/>
    <w:rsid w:val="26398EC1"/>
    <w:rsid w:val="263A1FB6"/>
    <w:rsid w:val="269AE585"/>
    <w:rsid w:val="27590E5A"/>
    <w:rsid w:val="2790BD2F"/>
    <w:rsid w:val="280BAA3A"/>
    <w:rsid w:val="287AD73E"/>
    <w:rsid w:val="28CA09C2"/>
    <w:rsid w:val="29828C85"/>
    <w:rsid w:val="29829468"/>
    <w:rsid w:val="2A067421"/>
    <w:rsid w:val="2A5B0716"/>
    <w:rsid w:val="2AC24BAF"/>
    <w:rsid w:val="2ACC6349"/>
    <w:rsid w:val="2AF3126C"/>
    <w:rsid w:val="2B06F94E"/>
    <w:rsid w:val="2B1E5CE6"/>
    <w:rsid w:val="2B37D7F5"/>
    <w:rsid w:val="2B50CE90"/>
    <w:rsid w:val="2B9CFC2A"/>
    <w:rsid w:val="2BFE5F5B"/>
    <w:rsid w:val="2C3B84DE"/>
    <w:rsid w:val="2C48BE59"/>
    <w:rsid w:val="2D6A283B"/>
    <w:rsid w:val="2E76FE52"/>
    <w:rsid w:val="2E79E9F3"/>
    <w:rsid w:val="2E7A7318"/>
    <w:rsid w:val="2EE9F66E"/>
    <w:rsid w:val="2F5AF524"/>
    <w:rsid w:val="2F9FD46C"/>
    <w:rsid w:val="30281D6C"/>
    <w:rsid w:val="3054E0F4"/>
    <w:rsid w:val="30B4354C"/>
    <w:rsid w:val="30F188E2"/>
    <w:rsid w:val="3150443B"/>
    <w:rsid w:val="31E918E0"/>
    <w:rsid w:val="31F2BCC8"/>
    <w:rsid w:val="329295E6"/>
    <w:rsid w:val="32DC3750"/>
    <w:rsid w:val="338786BA"/>
    <w:rsid w:val="33BBC37D"/>
    <w:rsid w:val="33E2680B"/>
    <w:rsid w:val="3489B5FA"/>
    <w:rsid w:val="34CF2D18"/>
    <w:rsid w:val="34D9D91E"/>
    <w:rsid w:val="350F1D63"/>
    <w:rsid w:val="354B6654"/>
    <w:rsid w:val="35C512CF"/>
    <w:rsid w:val="35D63636"/>
    <w:rsid w:val="35F429A2"/>
    <w:rsid w:val="37AF3C6C"/>
    <w:rsid w:val="383BDAC3"/>
    <w:rsid w:val="38FD628D"/>
    <w:rsid w:val="39B13BC8"/>
    <w:rsid w:val="39BE6356"/>
    <w:rsid w:val="3A4879AE"/>
    <w:rsid w:val="3A9CAE66"/>
    <w:rsid w:val="3AABCCCC"/>
    <w:rsid w:val="3AB3599A"/>
    <w:rsid w:val="3ACF6402"/>
    <w:rsid w:val="3ADC6D04"/>
    <w:rsid w:val="3AFC9720"/>
    <w:rsid w:val="3B14C1EF"/>
    <w:rsid w:val="3B52DA7E"/>
    <w:rsid w:val="3B834EB8"/>
    <w:rsid w:val="3C11429B"/>
    <w:rsid w:val="3C9AE468"/>
    <w:rsid w:val="3CD83E97"/>
    <w:rsid w:val="3D128BF4"/>
    <w:rsid w:val="3D6D9178"/>
    <w:rsid w:val="3E94ABDC"/>
    <w:rsid w:val="3EAE5C55"/>
    <w:rsid w:val="3EEAAAD1"/>
    <w:rsid w:val="3F78BAB7"/>
    <w:rsid w:val="3F8A6014"/>
    <w:rsid w:val="3FDA5945"/>
    <w:rsid w:val="40A16DE0"/>
    <w:rsid w:val="413BC929"/>
    <w:rsid w:val="4157FA4A"/>
    <w:rsid w:val="416D1F39"/>
    <w:rsid w:val="42458B8A"/>
    <w:rsid w:val="42493D1E"/>
    <w:rsid w:val="4326B42A"/>
    <w:rsid w:val="43621ABE"/>
    <w:rsid w:val="441FD329"/>
    <w:rsid w:val="444FB8F1"/>
    <w:rsid w:val="451A21E1"/>
    <w:rsid w:val="45AF139B"/>
    <w:rsid w:val="45BA92D0"/>
    <w:rsid w:val="46256B43"/>
    <w:rsid w:val="469DD088"/>
    <w:rsid w:val="474AE3FC"/>
    <w:rsid w:val="487F87F7"/>
    <w:rsid w:val="48D07ADD"/>
    <w:rsid w:val="48D3D764"/>
    <w:rsid w:val="48DADAEA"/>
    <w:rsid w:val="49300FCB"/>
    <w:rsid w:val="49EF34CC"/>
    <w:rsid w:val="4AB20D9C"/>
    <w:rsid w:val="4AB7FC34"/>
    <w:rsid w:val="4ACBE02C"/>
    <w:rsid w:val="4B1BDF5A"/>
    <w:rsid w:val="4B82D7A0"/>
    <w:rsid w:val="4BF59426"/>
    <w:rsid w:val="4C28AEB1"/>
    <w:rsid w:val="4C29DDA1"/>
    <w:rsid w:val="4C46CD78"/>
    <w:rsid w:val="4C55F5E5"/>
    <w:rsid w:val="4C6C0D60"/>
    <w:rsid w:val="4CC852A8"/>
    <w:rsid w:val="4D6D7FCA"/>
    <w:rsid w:val="4D752EEA"/>
    <w:rsid w:val="4DA6C429"/>
    <w:rsid w:val="4E715D8E"/>
    <w:rsid w:val="4ECC870B"/>
    <w:rsid w:val="4F2ECAB3"/>
    <w:rsid w:val="4F603621"/>
    <w:rsid w:val="4F624AC0"/>
    <w:rsid w:val="4F6A46E4"/>
    <w:rsid w:val="4F7B6F45"/>
    <w:rsid w:val="4FA4AEEA"/>
    <w:rsid w:val="502233DC"/>
    <w:rsid w:val="50890645"/>
    <w:rsid w:val="51096B05"/>
    <w:rsid w:val="512A36FF"/>
    <w:rsid w:val="51D429EE"/>
    <w:rsid w:val="521C52A3"/>
    <w:rsid w:val="523AFFD9"/>
    <w:rsid w:val="52921115"/>
    <w:rsid w:val="533649EA"/>
    <w:rsid w:val="54432F13"/>
    <w:rsid w:val="544F9667"/>
    <w:rsid w:val="54B4EC96"/>
    <w:rsid w:val="54C3D4C6"/>
    <w:rsid w:val="552CACC7"/>
    <w:rsid w:val="553BAF29"/>
    <w:rsid w:val="557C21B8"/>
    <w:rsid w:val="559392F6"/>
    <w:rsid w:val="55E22A68"/>
    <w:rsid w:val="563DE058"/>
    <w:rsid w:val="56AD66E4"/>
    <w:rsid w:val="56B27CF4"/>
    <w:rsid w:val="5811DB2F"/>
    <w:rsid w:val="5866AB69"/>
    <w:rsid w:val="58B9E68E"/>
    <w:rsid w:val="590C19B9"/>
    <w:rsid w:val="59824B77"/>
    <w:rsid w:val="59F48D3E"/>
    <w:rsid w:val="5A33D36C"/>
    <w:rsid w:val="5AEF1C46"/>
    <w:rsid w:val="5B13DE7C"/>
    <w:rsid w:val="5B175BEC"/>
    <w:rsid w:val="5B4B6D0E"/>
    <w:rsid w:val="5BBDFCF1"/>
    <w:rsid w:val="5BD3EB69"/>
    <w:rsid w:val="5C05F631"/>
    <w:rsid w:val="5C872042"/>
    <w:rsid w:val="5CBF7BDF"/>
    <w:rsid w:val="5CCFE396"/>
    <w:rsid w:val="5CF8D9FF"/>
    <w:rsid w:val="5D11FAFF"/>
    <w:rsid w:val="5D13E838"/>
    <w:rsid w:val="5D162631"/>
    <w:rsid w:val="5D586EED"/>
    <w:rsid w:val="5D7C4400"/>
    <w:rsid w:val="5DA1C692"/>
    <w:rsid w:val="5DD836D0"/>
    <w:rsid w:val="5E94AA60"/>
    <w:rsid w:val="5EE498D4"/>
    <w:rsid w:val="5F246E96"/>
    <w:rsid w:val="5F28F785"/>
    <w:rsid w:val="5F37D577"/>
    <w:rsid w:val="5F861BD6"/>
    <w:rsid w:val="5FAE1646"/>
    <w:rsid w:val="602CF297"/>
    <w:rsid w:val="604B88FA"/>
    <w:rsid w:val="6141EED4"/>
    <w:rsid w:val="6190E7CB"/>
    <w:rsid w:val="61A87EBD"/>
    <w:rsid w:val="61DAA6E5"/>
    <w:rsid w:val="61F1D166"/>
    <w:rsid w:val="6244D1D3"/>
    <w:rsid w:val="6281204F"/>
    <w:rsid w:val="645D6E5D"/>
    <w:rsid w:val="6468DDDF"/>
    <w:rsid w:val="65043126"/>
    <w:rsid w:val="65075B85"/>
    <w:rsid w:val="65276D81"/>
    <w:rsid w:val="655A334C"/>
    <w:rsid w:val="65E07737"/>
    <w:rsid w:val="660354B5"/>
    <w:rsid w:val="68023E33"/>
    <w:rsid w:val="682FF706"/>
    <w:rsid w:val="684C45A7"/>
    <w:rsid w:val="689983B9"/>
    <w:rsid w:val="68A15410"/>
    <w:rsid w:val="68D4B96D"/>
    <w:rsid w:val="6946F505"/>
    <w:rsid w:val="69B84D3D"/>
    <w:rsid w:val="6A3AF439"/>
    <w:rsid w:val="6AF96CD5"/>
    <w:rsid w:val="6B6A7B0B"/>
    <w:rsid w:val="6C280295"/>
    <w:rsid w:val="6C2CF0F1"/>
    <w:rsid w:val="6C77E767"/>
    <w:rsid w:val="6D70AC7A"/>
    <w:rsid w:val="6D8EDB9F"/>
    <w:rsid w:val="6E127CD8"/>
    <w:rsid w:val="6E6255AA"/>
    <w:rsid w:val="6F1FD8E3"/>
    <w:rsid w:val="6FCE0BF0"/>
    <w:rsid w:val="7002B95D"/>
    <w:rsid w:val="700F9E4B"/>
    <w:rsid w:val="7015B08D"/>
    <w:rsid w:val="70EE30F4"/>
    <w:rsid w:val="71055463"/>
    <w:rsid w:val="72194E82"/>
    <w:rsid w:val="72657D77"/>
    <w:rsid w:val="731E00F7"/>
    <w:rsid w:val="734D514F"/>
    <w:rsid w:val="7395E8EF"/>
    <w:rsid w:val="73A20D44"/>
    <w:rsid w:val="73C3D09E"/>
    <w:rsid w:val="747273C7"/>
    <w:rsid w:val="74B3FA0D"/>
    <w:rsid w:val="74C7CDAC"/>
    <w:rsid w:val="74E30F6E"/>
    <w:rsid w:val="75DDBE97"/>
    <w:rsid w:val="7610AACA"/>
    <w:rsid w:val="76B8EB09"/>
    <w:rsid w:val="7715A1A7"/>
    <w:rsid w:val="772AEAC8"/>
    <w:rsid w:val="77A9E84E"/>
    <w:rsid w:val="77B3206F"/>
    <w:rsid w:val="77F86286"/>
    <w:rsid w:val="7823359B"/>
    <w:rsid w:val="7856EAE9"/>
    <w:rsid w:val="796A845A"/>
    <w:rsid w:val="79B658F7"/>
    <w:rsid w:val="79E0A6B0"/>
    <w:rsid w:val="7A78B341"/>
    <w:rsid w:val="7A8E9B1E"/>
    <w:rsid w:val="7B0BFAB9"/>
    <w:rsid w:val="7B9093E0"/>
    <w:rsid w:val="7C675B69"/>
    <w:rsid w:val="7CEA4A21"/>
    <w:rsid w:val="7D64B3E0"/>
    <w:rsid w:val="7D6A7A74"/>
    <w:rsid w:val="7DF9F350"/>
    <w:rsid w:val="7E2F36FC"/>
    <w:rsid w:val="7E361F89"/>
    <w:rsid w:val="7E65462A"/>
    <w:rsid w:val="7F22A245"/>
    <w:rsid w:val="7F889922"/>
    <w:rsid w:val="7F9C6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76D50"/>
  <w15:chartTrackingRefBased/>
  <w15:docId w15:val="{D9558AE2-3F6A-41D2-A341-E8E0652E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32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5132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751327"/>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751327"/>
    <w:pPr>
      <w:outlineLvl w:val="2"/>
    </w:pPr>
    <w:rPr>
      <w:b/>
      <w:bCs/>
      <w:sz w:val="22"/>
      <w:szCs w:val="24"/>
    </w:rPr>
  </w:style>
  <w:style w:type="paragraph" w:styleId="Heading4">
    <w:name w:val="heading 4"/>
    <w:basedOn w:val="Heading2"/>
    <w:next w:val="Normal"/>
    <w:link w:val="Heading4Char"/>
    <w:uiPriority w:val="9"/>
    <w:unhideWhenUsed/>
    <w:qFormat/>
    <w:rsid w:val="00751327"/>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132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51327"/>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75132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51327"/>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751327"/>
    <w:rPr>
      <w:color w:val="0563C1" w:themeColor="hyperlink"/>
      <w:u w:val="single"/>
    </w:rPr>
  </w:style>
  <w:style w:type="paragraph" w:styleId="TOC1">
    <w:name w:val="toc 1"/>
    <w:basedOn w:val="Normal"/>
    <w:next w:val="Normal"/>
    <w:autoRedefine/>
    <w:uiPriority w:val="39"/>
    <w:unhideWhenUsed/>
    <w:rsid w:val="00751327"/>
    <w:pPr>
      <w:spacing w:after="100"/>
    </w:pPr>
  </w:style>
  <w:style w:type="paragraph" w:styleId="TOC2">
    <w:name w:val="toc 2"/>
    <w:basedOn w:val="Normal"/>
    <w:next w:val="Normal"/>
    <w:autoRedefine/>
    <w:uiPriority w:val="39"/>
    <w:unhideWhenUsed/>
    <w:rsid w:val="00751327"/>
    <w:pPr>
      <w:spacing w:after="100"/>
      <w:ind w:left="200"/>
    </w:pPr>
  </w:style>
  <w:style w:type="paragraph" w:styleId="TOC3">
    <w:name w:val="toc 3"/>
    <w:basedOn w:val="Normal"/>
    <w:next w:val="Normal"/>
    <w:autoRedefine/>
    <w:uiPriority w:val="39"/>
    <w:unhideWhenUsed/>
    <w:rsid w:val="00751327"/>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541745"/>
    <w:pPr>
      <w:numPr>
        <w:numId w:val="0"/>
      </w:numPr>
      <w:ind w:left="360"/>
      <w:jc w:val="left"/>
    </w:pPr>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541745"/>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2"/>
      <w:szCs w:val="22"/>
    </w:rPr>
  </w:style>
  <w:style w:type="character" w:customStyle="1" w:styleId="UOLIST2Char">
    <w:name w:val="UO LIST 2 Char"/>
    <w:basedOn w:val="ListBullet2Char"/>
    <w:link w:val="UOLIST2"/>
    <w:rsid w:val="00AF7049"/>
    <w:rPr>
      <w:rFonts w:ascii="Graphik" w:eastAsia="Cambria" w:hAnsi="Graphik" w:cs="Arial"/>
      <w:sz w:val="22"/>
      <w:szCs w:val="22"/>
      <w:lang w:val="de-DE"/>
    </w:rPr>
  </w:style>
  <w:style w:type="paragraph" w:customStyle="1" w:styleId="NOLIST1">
    <w:name w:val="NO LIST 1"/>
    <w:basedOn w:val="Normal"/>
    <w:link w:val="NOLIST1Char"/>
    <w:autoRedefine/>
    <w:qFormat/>
    <w:rsid w:val="00475CD5"/>
    <w:pPr>
      <w:spacing w:after="120"/>
      <w:jc w:val="left"/>
    </w:pPr>
    <w:rPr>
      <w:noProof/>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2"/>
      <w:szCs w:val="22"/>
    </w:rPr>
  </w:style>
  <w:style w:type="character" w:customStyle="1" w:styleId="UOLIST3Char">
    <w:name w:val="UO LIST 3 Char"/>
    <w:basedOn w:val="ListBullet3Char"/>
    <w:link w:val="UOLIST3"/>
    <w:rsid w:val="00AE2073"/>
    <w:rPr>
      <w:rFonts w:ascii="Graphik" w:eastAsia="Cambria" w:hAnsi="Graphik" w:cs="Arial"/>
      <w:sz w:val="22"/>
      <w:szCs w:val="22"/>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rsid w:val="00475CD5"/>
    <w:rPr>
      <w:rFonts w:ascii="Graphik" w:hAnsi="Graphik" w:cs="Arial"/>
      <w:noProof/>
      <w:sz w:val="22"/>
      <w:szCs w:val="22"/>
    </w:rPr>
  </w:style>
  <w:style w:type="paragraph" w:styleId="Header">
    <w:name w:val="header"/>
    <w:basedOn w:val="Normal"/>
    <w:link w:val="HeaderChar"/>
    <w:uiPriority w:val="99"/>
    <w:unhideWhenUsed/>
    <w:rsid w:val="00751327"/>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noProof/>
      <w:sz w:val="22"/>
      <w:szCs w:val="22"/>
    </w:rPr>
  </w:style>
  <w:style w:type="character" w:customStyle="1" w:styleId="HeaderChar">
    <w:name w:val="Header Char"/>
    <w:basedOn w:val="DefaultParagraphFont"/>
    <w:link w:val="Header"/>
    <w:uiPriority w:val="99"/>
    <w:rsid w:val="00751327"/>
    <w:rPr>
      <w:rFonts w:ascii="Graphik" w:hAnsi="Graphik"/>
      <w:kern w:val="2"/>
      <w:sz w:val="20"/>
      <w:szCs w:val="22"/>
      <w14:ligatures w14:val="standardContextual"/>
    </w:rPr>
  </w:style>
  <w:style w:type="paragraph" w:styleId="Footer">
    <w:name w:val="footer"/>
    <w:basedOn w:val="Normal"/>
    <w:link w:val="FooterChar"/>
    <w:uiPriority w:val="99"/>
    <w:unhideWhenUsed/>
    <w:rsid w:val="00751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32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5132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51327"/>
    <w:pPr>
      <w:numPr>
        <w:numId w:val="3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C1D6F"/>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F637E5"/>
    <w:rPr>
      <w:sz w:val="16"/>
      <w:szCs w:val="16"/>
    </w:rPr>
  </w:style>
  <w:style w:type="paragraph" w:styleId="CommentText">
    <w:name w:val="annotation text"/>
    <w:basedOn w:val="Normal"/>
    <w:link w:val="CommentTextChar"/>
    <w:semiHidden/>
    <w:rsid w:val="00F637E5"/>
    <w:rPr>
      <w:rFonts w:eastAsia="Graphik" w:cs="Graphik"/>
      <w:lang w:val="en-GB"/>
    </w:rPr>
  </w:style>
  <w:style w:type="character" w:customStyle="1" w:styleId="CommentTextChar">
    <w:name w:val="Comment Text Char"/>
    <w:basedOn w:val="DefaultParagraphFont"/>
    <w:link w:val="CommentText"/>
    <w:semiHidden/>
    <w:rsid w:val="00F637E5"/>
    <w:rPr>
      <w:rFonts w:ascii="Graphik" w:eastAsia="Graphik" w:hAnsi="Graphik" w:cs="Graphik"/>
      <w:sz w:val="20"/>
      <w:szCs w:val="22"/>
      <w:lang w:val="en-GB"/>
    </w:rPr>
  </w:style>
  <w:style w:type="paragraph" w:styleId="CommentSubject">
    <w:name w:val="annotation subject"/>
    <w:basedOn w:val="CommentText"/>
    <w:next w:val="CommentText"/>
    <w:link w:val="CommentSubjectChar"/>
    <w:uiPriority w:val="99"/>
    <w:semiHidden/>
    <w:unhideWhenUsed/>
    <w:rsid w:val="00F637E5"/>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F637E5"/>
    <w:rPr>
      <w:rFonts w:ascii="Graphik" w:eastAsia="Graphik" w:hAnsi="Graphik" w:cs="Arial"/>
      <w:b/>
      <w:bCs/>
      <w:sz w:val="20"/>
      <w:szCs w:val="20"/>
      <w:lang w:val="en-GB"/>
    </w:rPr>
  </w:style>
  <w:style w:type="paragraph" w:styleId="Revision">
    <w:name w:val="Revision"/>
    <w:hidden/>
    <w:uiPriority w:val="99"/>
    <w:semiHidden/>
    <w:rsid w:val="00475CD5"/>
    <w:rPr>
      <w:rFonts w:ascii="Graphik" w:hAnsi="Graphik" w:cs="Arial"/>
      <w:sz w:val="22"/>
      <w:szCs w:val="22"/>
    </w:rPr>
  </w:style>
  <w:style w:type="table" w:customStyle="1" w:styleId="TableGrid1">
    <w:name w:val="Table Grid1"/>
    <w:basedOn w:val="TableNormal"/>
    <w:next w:val="TableGrid"/>
    <w:uiPriority w:val="39"/>
    <w:rsid w:val="0010416B"/>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510A8"/>
    <w:rPr>
      <w:color w:val="954F72" w:themeColor="followedHyperlink"/>
      <w:u w:val="single"/>
    </w:rPr>
  </w:style>
  <w:style w:type="character" w:styleId="Mention">
    <w:name w:val="Mention"/>
    <w:basedOn w:val="DefaultParagraphFont"/>
    <w:uiPriority w:val="99"/>
    <w:unhideWhenUsed/>
    <w:rsid w:val="00D510A8"/>
    <w:rPr>
      <w:color w:val="2B579A"/>
      <w:shd w:val="clear" w:color="auto" w:fill="E1DFDD"/>
    </w:rPr>
  </w:style>
  <w:style w:type="paragraph" w:styleId="NoSpacing">
    <w:name w:val="No Spacing"/>
    <w:uiPriority w:val="1"/>
    <w:qFormat/>
    <w:rsid w:val="00897720"/>
    <w:pPr>
      <w:jc w:val="both"/>
    </w:pPr>
    <w:rPr>
      <w:rFonts w:ascii="Graphik" w:hAnsi="Graphik" w:cs="Arial"/>
      <w:sz w:val="22"/>
      <w:szCs w:val="22"/>
    </w:rPr>
  </w:style>
  <w:style w:type="character" w:styleId="Strong">
    <w:name w:val="Strong"/>
    <w:basedOn w:val="DefaultParagraphFont"/>
    <w:uiPriority w:val="22"/>
    <w:qFormat/>
    <w:rsid w:val="00C56354"/>
    <w:rPr>
      <w:b/>
      <w:bCs/>
    </w:rPr>
  </w:style>
  <w:style w:type="character" w:customStyle="1" w:styleId="ui-provider">
    <w:name w:val="ui-provider"/>
    <w:basedOn w:val="DefaultParagraphFont"/>
    <w:rsid w:val="003C560D"/>
  </w:style>
  <w:style w:type="paragraph" w:customStyle="1" w:styleId="Tight">
    <w:name w:val="Tight"/>
    <w:basedOn w:val="Normal"/>
    <w:link w:val="TightChar"/>
    <w:qFormat/>
    <w:rsid w:val="00751327"/>
    <w:pPr>
      <w:spacing w:after="0"/>
    </w:pPr>
  </w:style>
  <w:style w:type="character" w:customStyle="1" w:styleId="TightChar">
    <w:name w:val="Tight Char"/>
    <w:basedOn w:val="DefaultParagraphFont"/>
    <w:link w:val="Tight"/>
    <w:rsid w:val="00751327"/>
    <w:rPr>
      <w:rFonts w:ascii="Graphik" w:hAnsi="Graphik"/>
      <w:kern w:val="2"/>
      <w:sz w:val="20"/>
      <w:szCs w:val="22"/>
      <w14:ligatures w14:val="standardContextual"/>
    </w:rPr>
  </w:style>
  <w:style w:type="paragraph" w:customStyle="1" w:styleId="ProductName">
    <w:name w:val="Product_Name"/>
    <w:basedOn w:val="Normal"/>
    <w:link w:val="ProductNameChar"/>
    <w:qFormat/>
    <w:rsid w:val="00751327"/>
    <w:pPr>
      <w:jc w:val="center"/>
    </w:pPr>
    <w:rPr>
      <w:b/>
      <w:bCs/>
      <w:sz w:val="56"/>
      <w:szCs w:val="72"/>
    </w:rPr>
  </w:style>
  <w:style w:type="character" w:customStyle="1" w:styleId="ProductNameChar">
    <w:name w:val="Product_Name Char"/>
    <w:basedOn w:val="DefaultParagraphFont"/>
    <w:link w:val="ProductName"/>
    <w:rsid w:val="0075132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51327"/>
    <w:rPr>
      <w:sz w:val="36"/>
      <w:szCs w:val="40"/>
    </w:rPr>
  </w:style>
  <w:style w:type="character" w:customStyle="1" w:styleId="DocumentTypeChar">
    <w:name w:val="Document_Type Char"/>
    <w:basedOn w:val="ProductNameChar"/>
    <w:link w:val="DocumentType"/>
    <w:rsid w:val="0075132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51327"/>
    <w:pPr>
      <w:numPr>
        <w:numId w:val="35"/>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751327"/>
    <w:rPr>
      <w:rFonts w:ascii="Graphik" w:hAnsi="Graphik"/>
      <w:kern w:val="2"/>
      <w:sz w:val="20"/>
      <w:szCs w:val="22"/>
      <w14:ligatures w14:val="standardContextual"/>
    </w:rPr>
  </w:style>
  <w:style w:type="character" w:customStyle="1" w:styleId="TightLIstChar">
    <w:name w:val="Tight_LIst Char"/>
    <w:basedOn w:val="ListParagraphChar"/>
    <w:link w:val="TightLIst"/>
    <w:rsid w:val="0075132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51327"/>
    <w:pPr>
      <w:spacing w:before="100" w:beforeAutospacing="1" w:after="0"/>
      <w:jc w:val="left"/>
    </w:pPr>
  </w:style>
  <w:style w:type="character" w:customStyle="1" w:styleId="TightLeftAlignedChar">
    <w:name w:val="Tight_Left_Aligned Char"/>
    <w:basedOn w:val="DefaultParagraphFont"/>
    <w:link w:val="TightLeftAligned"/>
    <w:rsid w:val="00751327"/>
    <w:rPr>
      <w:rFonts w:ascii="Graphik" w:hAnsi="Graphik"/>
      <w:kern w:val="2"/>
      <w:sz w:val="20"/>
      <w:szCs w:val="22"/>
      <w14:ligatures w14:val="standardContextual"/>
    </w:rPr>
  </w:style>
  <w:style w:type="paragraph" w:customStyle="1" w:styleId="TableHeader">
    <w:name w:val="Table_Header"/>
    <w:basedOn w:val="Normal"/>
    <w:link w:val="TableHeaderChar"/>
    <w:qFormat/>
    <w:rsid w:val="00751327"/>
    <w:pPr>
      <w:spacing w:before="100" w:beforeAutospacing="1" w:after="0"/>
    </w:pPr>
    <w:rPr>
      <w:b/>
      <w:bCs/>
    </w:rPr>
  </w:style>
  <w:style w:type="character" w:customStyle="1" w:styleId="TableHeaderChar">
    <w:name w:val="Table_Header Char"/>
    <w:basedOn w:val="DefaultParagraphFont"/>
    <w:link w:val="TableHeader"/>
    <w:rsid w:val="00751327"/>
    <w:rPr>
      <w:rFonts w:ascii="Graphik" w:hAnsi="Graphik"/>
      <w:b/>
      <w:bCs/>
      <w:kern w:val="2"/>
      <w:sz w:val="20"/>
      <w:szCs w:val="22"/>
      <w14:ligatures w14:val="standardContextual"/>
    </w:rPr>
  </w:style>
  <w:style w:type="table" w:styleId="PlainTable1">
    <w:name w:val="Plain Table 1"/>
    <w:basedOn w:val="TableNormal"/>
    <w:uiPriority w:val="41"/>
    <w:rsid w:val="001634E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284388409">
      <w:bodyDiv w:val="1"/>
      <w:marLeft w:val="0"/>
      <w:marRight w:val="0"/>
      <w:marTop w:val="0"/>
      <w:marBottom w:val="0"/>
      <w:divBdr>
        <w:top w:val="none" w:sz="0" w:space="0" w:color="auto"/>
        <w:left w:val="none" w:sz="0" w:space="0" w:color="auto"/>
        <w:bottom w:val="none" w:sz="0" w:space="0" w:color="auto"/>
        <w:right w:val="none" w:sz="0" w:space="0" w:color="auto"/>
      </w:divBdr>
    </w:div>
    <w:div w:id="395979030">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549805504">
      <w:bodyDiv w:val="1"/>
      <w:marLeft w:val="0"/>
      <w:marRight w:val="0"/>
      <w:marTop w:val="0"/>
      <w:marBottom w:val="0"/>
      <w:divBdr>
        <w:top w:val="none" w:sz="0" w:space="0" w:color="auto"/>
        <w:left w:val="none" w:sz="0" w:space="0" w:color="auto"/>
        <w:bottom w:val="none" w:sz="0" w:space="0" w:color="auto"/>
        <w:right w:val="none" w:sz="0" w:space="0" w:color="auto"/>
      </w:divBdr>
    </w:div>
    <w:div w:id="587469860">
      <w:bodyDiv w:val="1"/>
      <w:marLeft w:val="0"/>
      <w:marRight w:val="0"/>
      <w:marTop w:val="0"/>
      <w:marBottom w:val="0"/>
      <w:divBdr>
        <w:top w:val="none" w:sz="0" w:space="0" w:color="auto"/>
        <w:left w:val="none" w:sz="0" w:space="0" w:color="auto"/>
        <w:bottom w:val="none" w:sz="0" w:space="0" w:color="auto"/>
        <w:right w:val="none" w:sz="0" w:space="0" w:color="auto"/>
      </w:divBdr>
    </w:div>
    <w:div w:id="675227135">
      <w:bodyDiv w:val="1"/>
      <w:marLeft w:val="0"/>
      <w:marRight w:val="0"/>
      <w:marTop w:val="0"/>
      <w:marBottom w:val="0"/>
      <w:divBdr>
        <w:top w:val="none" w:sz="0" w:space="0" w:color="auto"/>
        <w:left w:val="none" w:sz="0" w:space="0" w:color="auto"/>
        <w:bottom w:val="none" w:sz="0" w:space="0" w:color="auto"/>
        <w:right w:val="none" w:sz="0" w:space="0" w:color="auto"/>
      </w:divBdr>
    </w:div>
    <w:div w:id="689792338">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5599">
      <w:bodyDiv w:val="1"/>
      <w:marLeft w:val="0"/>
      <w:marRight w:val="0"/>
      <w:marTop w:val="0"/>
      <w:marBottom w:val="0"/>
      <w:divBdr>
        <w:top w:val="none" w:sz="0" w:space="0" w:color="auto"/>
        <w:left w:val="none" w:sz="0" w:space="0" w:color="auto"/>
        <w:bottom w:val="none" w:sz="0" w:space="0" w:color="auto"/>
        <w:right w:val="none" w:sz="0" w:space="0" w:color="auto"/>
      </w:divBdr>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49855">
      <w:bodyDiv w:val="1"/>
      <w:marLeft w:val="0"/>
      <w:marRight w:val="0"/>
      <w:marTop w:val="0"/>
      <w:marBottom w:val="0"/>
      <w:divBdr>
        <w:top w:val="none" w:sz="0" w:space="0" w:color="auto"/>
        <w:left w:val="none" w:sz="0" w:space="0" w:color="auto"/>
        <w:bottom w:val="none" w:sz="0" w:space="0" w:color="auto"/>
        <w:right w:val="none" w:sz="0" w:space="0" w:color="auto"/>
      </w:divBdr>
    </w:div>
    <w:div w:id="844898010">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215001568">
      <w:bodyDiv w:val="1"/>
      <w:marLeft w:val="0"/>
      <w:marRight w:val="0"/>
      <w:marTop w:val="0"/>
      <w:marBottom w:val="0"/>
      <w:divBdr>
        <w:top w:val="none" w:sz="0" w:space="0" w:color="auto"/>
        <w:left w:val="none" w:sz="0" w:space="0" w:color="auto"/>
        <w:bottom w:val="none" w:sz="0" w:space="0" w:color="auto"/>
        <w:right w:val="none" w:sz="0" w:space="0" w:color="auto"/>
      </w:divBdr>
    </w:div>
    <w:div w:id="1337075935">
      <w:bodyDiv w:val="1"/>
      <w:marLeft w:val="0"/>
      <w:marRight w:val="0"/>
      <w:marTop w:val="0"/>
      <w:marBottom w:val="0"/>
      <w:divBdr>
        <w:top w:val="none" w:sz="0" w:space="0" w:color="auto"/>
        <w:left w:val="none" w:sz="0" w:space="0" w:color="auto"/>
        <w:bottom w:val="none" w:sz="0" w:space="0" w:color="auto"/>
        <w:right w:val="none" w:sz="0" w:space="0" w:color="auto"/>
      </w:divBdr>
    </w:div>
    <w:div w:id="1344162685">
      <w:bodyDiv w:val="1"/>
      <w:marLeft w:val="0"/>
      <w:marRight w:val="0"/>
      <w:marTop w:val="0"/>
      <w:marBottom w:val="0"/>
      <w:divBdr>
        <w:top w:val="none" w:sz="0" w:space="0" w:color="auto"/>
        <w:left w:val="none" w:sz="0" w:space="0" w:color="auto"/>
        <w:bottom w:val="none" w:sz="0" w:space="0" w:color="auto"/>
        <w:right w:val="none" w:sz="0" w:space="0" w:color="auto"/>
      </w:divBdr>
    </w:div>
    <w:div w:id="1358965296">
      <w:bodyDiv w:val="1"/>
      <w:marLeft w:val="0"/>
      <w:marRight w:val="0"/>
      <w:marTop w:val="0"/>
      <w:marBottom w:val="0"/>
      <w:divBdr>
        <w:top w:val="none" w:sz="0" w:space="0" w:color="auto"/>
        <w:left w:val="none" w:sz="0" w:space="0" w:color="auto"/>
        <w:bottom w:val="none" w:sz="0" w:space="0" w:color="auto"/>
        <w:right w:val="none" w:sz="0" w:space="0" w:color="auto"/>
      </w:divBdr>
    </w:div>
    <w:div w:id="1534344715">
      <w:bodyDiv w:val="1"/>
      <w:marLeft w:val="0"/>
      <w:marRight w:val="0"/>
      <w:marTop w:val="0"/>
      <w:marBottom w:val="0"/>
      <w:divBdr>
        <w:top w:val="none" w:sz="0" w:space="0" w:color="auto"/>
        <w:left w:val="none" w:sz="0" w:space="0" w:color="auto"/>
        <w:bottom w:val="none" w:sz="0" w:space="0" w:color="auto"/>
        <w:right w:val="none" w:sz="0" w:space="0" w:color="auto"/>
      </w:divBdr>
    </w:div>
    <w:div w:id="1612085335">
      <w:bodyDiv w:val="1"/>
      <w:marLeft w:val="0"/>
      <w:marRight w:val="0"/>
      <w:marTop w:val="0"/>
      <w:marBottom w:val="0"/>
      <w:divBdr>
        <w:top w:val="none" w:sz="0" w:space="0" w:color="auto"/>
        <w:left w:val="none" w:sz="0" w:space="0" w:color="auto"/>
        <w:bottom w:val="none" w:sz="0" w:space="0" w:color="auto"/>
        <w:right w:val="none" w:sz="0" w:space="0" w:color="auto"/>
      </w:divBdr>
    </w:div>
    <w:div w:id="1619679087">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2201969">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698000445">
      <w:bodyDiv w:val="1"/>
      <w:marLeft w:val="0"/>
      <w:marRight w:val="0"/>
      <w:marTop w:val="0"/>
      <w:marBottom w:val="0"/>
      <w:divBdr>
        <w:top w:val="none" w:sz="0" w:space="0" w:color="auto"/>
        <w:left w:val="none" w:sz="0" w:space="0" w:color="auto"/>
        <w:bottom w:val="none" w:sz="0" w:space="0" w:color="auto"/>
        <w:right w:val="none" w:sz="0" w:space="0" w:color="auto"/>
      </w:divBdr>
    </w:div>
    <w:div w:id="1751346450">
      <w:bodyDiv w:val="1"/>
      <w:marLeft w:val="0"/>
      <w:marRight w:val="0"/>
      <w:marTop w:val="0"/>
      <w:marBottom w:val="0"/>
      <w:divBdr>
        <w:top w:val="none" w:sz="0" w:space="0" w:color="auto"/>
        <w:left w:val="none" w:sz="0" w:space="0" w:color="auto"/>
        <w:bottom w:val="none" w:sz="0" w:space="0" w:color="auto"/>
        <w:right w:val="none" w:sz="0" w:space="0" w:color="auto"/>
      </w:divBdr>
      <w:divsChild>
        <w:div w:id="157696604">
          <w:marLeft w:val="0"/>
          <w:marRight w:val="0"/>
          <w:marTop w:val="0"/>
          <w:marBottom w:val="0"/>
          <w:divBdr>
            <w:top w:val="none" w:sz="0" w:space="0" w:color="auto"/>
            <w:left w:val="none" w:sz="0" w:space="0" w:color="auto"/>
            <w:bottom w:val="none" w:sz="0" w:space="0" w:color="auto"/>
            <w:right w:val="none" w:sz="0" w:space="0" w:color="auto"/>
          </w:divBdr>
          <w:divsChild>
            <w:div w:id="151915256">
              <w:marLeft w:val="0"/>
              <w:marRight w:val="0"/>
              <w:marTop w:val="0"/>
              <w:marBottom w:val="0"/>
              <w:divBdr>
                <w:top w:val="none" w:sz="0" w:space="0" w:color="auto"/>
                <w:left w:val="none" w:sz="0" w:space="0" w:color="auto"/>
                <w:bottom w:val="none" w:sz="0" w:space="0" w:color="auto"/>
                <w:right w:val="none" w:sz="0" w:space="0" w:color="auto"/>
              </w:divBdr>
            </w:div>
            <w:div w:id="207452752">
              <w:marLeft w:val="0"/>
              <w:marRight w:val="0"/>
              <w:marTop w:val="0"/>
              <w:marBottom w:val="0"/>
              <w:divBdr>
                <w:top w:val="none" w:sz="0" w:space="0" w:color="auto"/>
                <w:left w:val="none" w:sz="0" w:space="0" w:color="auto"/>
                <w:bottom w:val="none" w:sz="0" w:space="0" w:color="auto"/>
                <w:right w:val="none" w:sz="0" w:space="0" w:color="auto"/>
              </w:divBdr>
            </w:div>
            <w:div w:id="253249300">
              <w:marLeft w:val="0"/>
              <w:marRight w:val="0"/>
              <w:marTop w:val="0"/>
              <w:marBottom w:val="0"/>
              <w:divBdr>
                <w:top w:val="none" w:sz="0" w:space="0" w:color="auto"/>
                <w:left w:val="none" w:sz="0" w:space="0" w:color="auto"/>
                <w:bottom w:val="none" w:sz="0" w:space="0" w:color="auto"/>
                <w:right w:val="none" w:sz="0" w:space="0" w:color="auto"/>
              </w:divBdr>
            </w:div>
            <w:div w:id="275528052">
              <w:marLeft w:val="0"/>
              <w:marRight w:val="0"/>
              <w:marTop w:val="0"/>
              <w:marBottom w:val="0"/>
              <w:divBdr>
                <w:top w:val="none" w:sz="0" w:space="0" w:color="auto"/>
                <w:left w:val="none" w:sz="0" w:space="0" w:color="auto"/>
                <w:bottom w:val="none" w:sz="0" w:space="0" w:color="auto"/>
                <w:right w:val="none" w:sz="0" w:space="0" w:color="auto"/>
              </w:divBdr>
            </w:div>
            <w:div w:id="454911131">
              <w:marLeft w:val="0"/>
              <w:marRight w:val="0"/>
              <w:marTop w:val="0"/>
              <w:marBottom w:val="0"/>
              <w:divBdr>
                <w:top w:val="none" w:sz="0" w:space="0" w:color="auto"/>
                <w:left w:val="none" w:sz="0" w:space="0" w:color="auto"/>
                <w:bottom w:val="none" w:sz="0" w:space="0" w:color="auto"/>
                <w:right w:val="none" w:sz="0" w:space="0" w:color="auto"/>
              </w:divBdr>
            </w:div>
            <w:div w:id="602878254">
              <w:marLeft w:val="0"/>
              <w:marRight w:val="0"/>
              <w:marTop w:val="0"/>
              <w:marBottom w:val="0"/>
              <w:divBdr>
                <w:top w:val="none" w:sz="0" w:space="0" w:color="auto"/>
                <w:left w:val="none" w:sz="0" w:space="0" w:color="auto"/>
                <w:bottom w:val="none" w:sz="0" w:space="0" w:color="auto"/>
                <w:right w:val="none" w:sz="0" w:space="0" w:color="auto"/>
              </w:divBdr>
            </w:div>
            <w:div w:id="754084411">
              <w:marLeft w:val="0"/>
              <w:marRight w:val="0"/>
              <w:marTop w:val="0"/>
              <w:marBottom w:val="0"/>
              <w:divBdr>
                <w:top w:val="none" w:sz="0" w:space="0" w:color="auto"/>
                <w:left w:val="none" w:sz="0" w:space="0" w:color="auto"/>
                <w:bottom w:val="none" w:sz="0" w:space="0" w:color="auto"/>
                <w:right w:val="none" w:sz="0" w:space="0" w:color="auto"/>
              </w:divBdr>
            </w:div>
            <w:div w:id="767315766">
              <w:marLeft w:val="0"/>
              <w:marRight w:val="0"/>
              <w:marTop w:val="0"/>
              <w:marBottom w:val="0"/>
              <w:divBdr>
                <w:top w:val="none" w:sz="0" w:space="0" w:color="auto"/>
                <w:left w:val="none" w:sz="0" w:space="0" w:color="auto"/>
                <w:bottom w:val="none" w:sz="0" w:space="0" w:color="auto"/>
                <w:right w:val="none" w:sz="0" w:space="0" w:color="auto"/>
              </w:divBdr>
            </w:div>
            <w:div w:id="769937117">
              <w:marLeft w:val="0"/>
              <w:marRight w:val="0"/>
              <w:marTop w:val="0"/>
              <w:marBottom w:val="0"/>
              <w:divBdr>
                <w:top w:val="none" w:sz="0" w:space="0" w:color="auto"/>
                <w:left w:val="none" w:sz="0" w:space="0" w:color="auto"/>
                <w:bottom w:val="none" w:sz="0" w:space="0" w:color="auto"/>
                <w:right w:val="none" w:sz="0" w:space="0" w:color="auto"/>
              </w:divBdr>
            </w:div>
            <w:div w:id="927613848">
              <w:marLeft w:val="0"/>
              <w:marRight w:val="0"/>
              <w:marTop w:val="0"/>
              <w:marBottom w:val="0"/>
              <w:divBdr>
                <w:top w:val="none" w:sz="0" w:space="0" w:color="auto"/>
                <w:left w:val="none" w:sz="0" w:space="0" w:color="auto"/>
                <w:bottom w:val="none" w:sz="0" w:space="0" w:color="auto"/>
                <w:right w:val="none" w:sz="0" w:space="0" w:color="auto"/>
              </w:divBdr>
            </w:div>
            <w:div w:id="1039236295">
              <w:marLeft w:val="0"/>
              <w:marRight w:val="0"/>
              <w:marTop w:val="0"/>
              <w:marBottom w:val="0"/>
              <w:divBdr>
                <w:top w:val="none" w:sz="0" w:space="0" w:color="auto"/>
                <w:left w:val="none" w:sz="0" w:space="0" w:color="auto"/>
                <w:bottom w:val="none" w:sz="0" w:space="0" w:color="auto"/>
                <w:right w:val="none" w:sz="0" w:space="0" w:color="auto"/>
              </w:divBdr>
            </w:div>
            <w:div w:id="1059867378">
              <w:marLeft w:val="0"/>
              <w:marRight w:val="0"/>
              <w:marTop w:val="0"/>
              <w:marBottom w:val="0"/>
              <w:divBdr>
                <w:top w:val="none" w:sz="0" w:space="0" w:color="auto"/>
                <w:left w:val="none" w:sz="0" w:space="0" w:color="auto"/>
                <w:bottom w:val="none" w:sz="0" w:space="0" w:color="auto"/>
                <w:right w:val="none" w:sz="0" w:space="0" w:color="auto"/>
              </w:divBdr>
            </w:div>
            <w:div w:id="1125999347">
              <w:marLeft w:val="0"/>
              <w:marRight w:val="0"/>
              <w:marTop w:val="0"/>
              <w:marBottom w:val="0"/>
              <w:divBdr>
                <w:top w:val="none" w:sz="0" w:space="0" w:color="auto"/>
                <w:left w:val="none" w:sz="0" w:space="0" w:color="auto"/>
                <w:bottom w:val="none" w:sz="0" w:space="0" w:color="auto"/>
                <w:right w:val="none" w:sz="0" w:space="0" w:color="auto"/>
              </w:divBdr>
            </w:div>
            <w:div w:id="1195656363">
              <w:marLeft w:val="0"/>
              <w:marRight w:val="0"/>
              <w:marTop w:val="0"/>
              <w:marBottom w:val="0"/>
              <w:divBdr>
                <w:top w:val="none" w:sz="0" w:space="0" w:color="auto"/>
                <w:left w:val="none" w:sz="0" w:space="0" w:color="auto"/>
                <w:bottom w:val="none" w:sz="0" w:space="0" w:color="auto"/>
                <w:right w:val="none" w:sz="0" w:space="0" w:color="auto"/>
              </w:divBdr>
            </w:div>
            <w:div w:id="1307734821">
              <w:marLeft w:val="0"/>
              <w:marRight w:val="0"/>
              <w:marTop w:val="0"/>
              <w:marBottom w:val="0"/>
              <w:divBdr>
                <w:top w:val="none" w:sz="0" w:space="0" w:color="auto"/>
                <w:left w:val="none" w:sz="0" w:space="0" w:color="auto"/>
                <w:bottom w:val="none" w:sz="0" w:space="0" w:color="auto"/>
                <w:right w:val="none" w:sz="0" w:space="0" w:color="auto"/>
              </w:divBdr>
            </w:div>
            <w:div w:id="1311979653">
              <w:marLeft w:val="0"/>
              <w:marRight w:val="0"/>
              <w:marTop w:val="0"/>
              <w:marBottom w:val="0"/>
              <w:divBdr>
                <w:top w:val="none" w:sz="0" w:space="0" w:color="auto"/>
                <w:left w:val="none" w:sz="0" w:space="0" w:color="auto"/>
                <w:bottom w:val="none" w:sz="0" w:space="0" w:color="auto"/>
                <w:right w:val="none" w:sz="0" w:space="0" w:color="auto"/>
              </w:divBdr>
            </w:div>
            <w:div w:id="1461993693">
              <w:marLeft w:val="0"/>
              <w:marRight w:val="0"/>
              <w:marTop w:val="0"/>
              <w:marBottom w:val="0"/>
              <w:divBdr>
                <w:top w:val="none" w:sz="0" w:space="0" w:color="auto"/>
                <w:left w:val="none" w:sz="0" w:space="0" w:color="auto"/>
                <w:bottom w:val="none" w:sz="0" w:space="0" w:color="auto"/>
                <w:right w:val="none" w:sz="0" w:space="0" w:color="auto"/>
              </w:divBdr>
            </w:div>
            <w:div w:id="1508667617">
              <w:marLeft w:val="0"/>
              <w:marRight w:val="0"/>
              <w:marTop w:val="0"/>
              <w:marBottom w:val="0"/>
              <w:divBdr>
                <w:top w:val="none" w:sz="0" w:space="0" w:color="auto"/>
                <w:left w:val="none" w:sz="0" w:space="0" w:color="auto"/>
                <w:bottom w:val="none" w:sz="0" w:space="0" w:color="auto"/>
                <w:right w:val="none" w:sz="0" w:space="0" w:color="auto"/>
              </w:divBdr>
            </w:div>
            <w:div w:id="1632634929">
              <w:marLeft w:val="0"/>
              <w:marRight w:val="0"/>
              <w:marTop w:val="0"/>
              <w:marBottom w:val="0"/>
              <w:divBdr>
                <w:top w:val="none" w:sz="0" w:space="0" w:color="auto"/>
                <w:left w:val="none" w:sz="0" w:space="0" w:color="auto"/>
                <w:bottom w:val="none" w:sz="0" w:space="0" w:color="auto"/>
                <w:right w:val="none" w:sz="0" w:space="0" w:color="auto"/>
              </w:divBdr>
            </w:div>
            <w:div w:id="1735539843">
              <w:marLeft w:val="0"/>
              <w:marRight w:val="0"/>
              <w:marTop w:val="0"/>
              <w:marBottom w:val="0"/>
              <w:divBdr>
                <w:top w:val="none" w:sz="0" w:space="0" w:color="auto"/>
                <w:left w:val="none" w:sz="0" w:space="0" w:color="auto"/>
                <w:bottom w:val="none" w:sz="0" w:space="0" w:color="auto"/>
                <w:right w:val="none" w:sz="0" w:space="0" w:color="auto"/>
              </w:divBdr>
            </w:div>
            <w:div w:id="1774403212">
              <w:marLeft w:val="0"/>
              <w:marRight w:val="0"/>
              <w:marTop w:val="0"/>
              <w:marBottom w:val="0"/>
              <w:divBdr>
                <w:top w:val="none" w:sz="0" w:space="0" w:color="auto"/>
                <w:left w:val="none" w:sz="0" w:space="0" w:color="auto"/>
                <w:bottom w:val="none" w:sz="0" w:space="0" w:color="auto"/>
                <w:right w:val="none" w:sz="0" w:space="0" w:color="auto"/>
              </w:divBdr>
            </w:div>
            <w:div w:id="1779717826">
              <w:marLeft w:val="0"/>
              <w:marRight w:val="0"/>
              <w:marTop w:val="0"/>
              <w:marBottom w:val="0"/>
              <w:divBdr>
                <w:top w:val="none" w:sz="0" w:space="0" w:color="auto"/>
                <w:left w:val="none" w:sz="0" w:space="0" w:color="auto"/>
                <w:bottom w:val="none" w:sz="0" w:space="0" w:color="auto"/>
                <w:right w:val="none" w:sz="0" w:space="0" w:color="auto"/>
              </w:divBdr>
            </w:div>
            <w:div w:id="1781412636">
              <w:marLeft w:val="0"/>
              <w:marRight w:val="0"/>
              <w:marTop w:val="0"/>
              <w:marBottom w:val="0"/>
              <w:divBdr>
                <w:top w:val="none" w:sz="0" w:space="0" w:color="auto"/>
                <w:left w:val="none" w:sz="0" w:space="0" w:color="auto"/>
                <w:bottom w:val="none" w:sz="0" w:space="0" w:color="auto"/>
                <w:right w:val="none" w:sz="0" w:space="0" w:color="auto"/>
              </w:divBdr>
            </w:div>
            <w:div w:id="1843426777">
              <w:marLeft w:val="0"/>
              <w:marRight w:val="0"/>
              <w:marTop w:val="0"/>
              <w:marBottom w:val="0"/>
              <w:divBdr>
                <w:top w:val="none" w:sz="0" w:space="0" w:color="auto"/>
                <w:left w:val="none" w:sz="0" w:space="0" w:color="auto"/>
                <w:bottom w:val="none" w:sz="0" w:space="0" w:color="auto"/>
                <w:right w:val="none" w:sz="0" w:space="0" w:color="auto"/>
              </w:divBdr>
            </w:div>
            <w:div w:id="1874224557">
              <w:marLeft w:val="0"/>
              <w:marRight w:val="0"/>
              <w:marTop w:val="0"/>
              <w:marBottom w:val="0"/>
              <w:divBdr>
                <w:top w:val="none" w:sz="0" w:space="0" w:color="auto"/>
                <w:left w:val="none" w:sz="0" w:space="0" w:color="auto"/>
                <w:bottom w:val="none" w:sz="0" w:space="0" w:color="auto"/>
                <w:right w:val="none" w:sz="0" w:space="0" w:color="auto"/>
              </w:divBdr>
            </w:div>
            <w:div w:id="1944846576">
              <w:marLeft w:val="0"/>
              <w:marRight w:val="0"/>
              <w:marTop w:val="0"/>
              <w:marBottom w:val="0"/>
              <w:divBdr>
                <w:top w:val="none" w:sz="0" w:space="0" w:color="auto"/>
                <w:left w:val="none" w:sz="0" w:space="0" w:color="auto"/>
                <w:bottom w:val="none" w:sz="0" w:space="0" w:color="auto"/>
                <w:right w:val="none" w:sz="0" w:space="0" w:color="auto"/>
              </w:divBdr>
            </w:div>
            <w:div w:id="1956714378">
              <w:marLeft w:val="0"/>
              <w:marRight w:val="0"/>
              <w:marTop w:val="0"/>
              <w:marBottom w:val="0"/>
              <w:divBdr>
                <w:top w:val="none" w:sz="0" w:space="0" w:color="auto"/>
                <w:left w:val="none" w:sz="0" w:space="0" w:color="auto"/>
                <w:bottom w:val="none" w:sz="0" w:space="0" w:color="auto"/>
                <w:right w:val="none" w:sz="0" w:space="0" w:color="auto"/>
              </w:divBdr>
            </w:div>
            <w:div w:id="2019455297">
              <w:marLeft w:val="0"/>
              <w:marRight w:val="0"/>
              <w:marTop w:val="0"/>
              <w:marBottom w:val="0"/>
              <w:divBdr>
                <w:top w:val="none" w:sz="0" w:space="0" w:color="auto"/>
                <w:left w:val="none" w:sz="0" w:space="0" w:color="auto"/>
                <w:bottom w:val="none" w:sz="0" w:space="0" w:color="auto"/>
                <w:right w:val="none" w:sz="0" w:space="0" w:color="auto"/>
              </w:divBdr>
            </w:div>
            <w:div w:id="20371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5941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7427672">
      <w:bodyDiv w:val="1"/>
      <w:marLeft w:val="0"/>
      <w:marRight w:val="0"/>
      <w:marTop w:val="0"/>
      <w:marBottom w:val="0"/>
      <w:divBdr>
        <w:top w:val="none" w:sz="0" w:space="0" w:color="auto"/>
        <w:left w:val="none" w:sz="0" w:space="0" w:color="auto"/>
        <w:bottom w:val="none" w:sz="0" w:space="0" w:color="auto"/>
        <w:right w:val="none" w:sz="0" w:space="0" w:color="auto"/>
      </w:divBdr>
    </w:div>
    <w:div w:id="2025396072">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84446133">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swati.verma.aneja@accenture.com" TargetMode="External"/><Relationship Id="rId26" Type="http://schemas.openxmlformats.org/officeDocument/2006/relationships/hyperlink" Target="https://apim-mw-aot-dev.azure-api.net/api/genericscheduler/scheduler/tasks" TargetMode="External"/><Relationship Id="rId3" Type="http://schemas.openxmlformats.org/officeDocument/2006/relationships/customXml" Target="../customXml/item3.xml"/><Relationship Id="rId21" Type="http://schemas.openxmlformats.org/officeDocument/2006/relationships/hyperlink" Target="https://developer.cognite.com/"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nithya.arumugham@accenture.com" TargetMode="External"/><Relationship Id="rId25" Type="http://schemas.openxmlformats.org/officeDocument/2006/relationships/hyperlink" Target="https://apim-mw-aot-dev.azure-api.net/api/genericscheduler/scheduler/tasks"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dev.azure.com/DigitalPlantProject/Marilyn%20V/_git/MarilynVPlatform" TargetMode="External"/><Relationship Id="rId20" Type="http://schemas.openxmlformats.org/officeDocument/2006/relationships/hyperlink" Target="https://industryxdevhub.accenture.com/assetdetails/45" TargetMode="External"/><Relationship Id="rId29" Type="http://schemas.openxmlformats.org/officeDocument/2006/relationships/hyperlink" Target="https://ts.accenture.com/:x:/r/sites/GlobalDocTemplates/Published%20Documents/AOT/Linked%20Files/Generic%20Scheduler/2.0/AOT_Generic_Scheduler_Tasks_History.xlsx?d=w32aa923f84c2488ea5378dccf7b0ca8f&amp;csf=1&amp;web=1&amp;e=BUxm5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m-aot-mw-dev.azure-api.net/api/genericscheduler/scheduler/tasks/68"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fusion.cognite.com/accenture-operations-twin" TargetMode="External"/><Relationship Id="rId23" Type="http://schemas.openxmlformats.org/officeDocument/2006/relationships/image" Target="media/image2.png"/><Relationship Id="rId28" Type="http://schemas.openxmlformats.org/officeDocument/2006/relationships/hyperlink" Target="https://ts.accenture.com/:x:/r/sites/GlobalDocTemplates/Published%20Documents/AOT/Linked%20Files/Generic%20Scheduler/2.0/AOT_Generic_Scheduler_Tasks_Log.xlsx?d=wc674a6b69e1f4411b7cb7c75fb1fc93e&amp;csf=1&amp;web=1&amp;e=jViFPB" TargetMode="Externa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ev.azure.com/DigitalPlantProject/Marilyn%20V/_git/MarilynVPlatform" TargetMode="External"/><Relationship Id="rId27" Type="http://schemas.openxmlformats.org/officeDocument/2006/relationships/hyperlink" Target="https://ts.accenture.com/:x:/r/sites/GlobalDocTemplates/Published%20Documents/AOT/Linked%20Files/Generic%20Scheduler/2.0/AOT_Generic_Scheduler_Tasks.xlsx?d=w303e1b15168b4a27b6b74048f4722a19&amp;csf=1&amp;web=1&amp;e=sYoiah" TargetMode="External"/><Relationship Id="rId30"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D97E57CE-7F9F-405D-958F-4FA8EFAEF4A4}">
    <t:Anchor>
      <t:Comment id="691545795"/>
    </t:Anchor>
    <t:History>
      <t:Event id="{0B72A2F9-A428-4AE3-A11E-F96455B3EA0B}" time="2024-02-01T10:17:45.122Z">
        <t:Attribution userId="S::zara.farheen@accenture.com::d93a4821-0eb1-40a8-ac04-cb902bf4210f" userProvider="AD" userName="Farheen, Zara"/>
        <t:Anchor>
          <t:Comment id="694565793"/>
        </t:Anchor>
        <t:Create/>
      </t:Event>
      <t:Event id="{85C35E7B-A7AC-49A6-996D-4EC0CFF28EAC}" time="2024-02-01T10:17:45.122Z">
        <t:Attribution userId="S::zara.farheen@accenture.com::d93a4821-0eb1-40a8-ac04-cb902bf4210f" userProvider="AD" userName="Farheen, Zara"/>
        <t:Anchor>
          <t:Comment id="694565793"/>
        </t:Anchor>
        <t:Assign userId="S::uttam.netaji.palkar@accenture.com::15d6144a-df21-488c-9d72-8912f530fedc" userProvider="AD" userName="Netaji Palkar, Uttam"/>
      </t:Event>
      <t:Event id="{FCB4543F-A218-4B6C-90F9-2911133A3C29}" time="2024-02-01T10:17:45.122Z">
        <t:Attribution userId="S::zara.farheen@accenture.com::d93a4821-0eb1-40a8-ac04-cb902bf4210f" userProvider="AD" userName="Farheen, Zara"/>
        <t:Anchor>
          <t:Comment id="694565793"/>
        </t:Anchor>
        <t:SetTitle title="Any updates for elara? @Netaji Palkar, Uttam @Shoree, Prakhar @Verma Aneja, Swati "/>
      </t:Event>
      <t:Event id="{A32938D7-F9CB-4C3C-B907-45EDB74BD4D5}" time="2024-02-06T13:43:13.118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295070E46040F59A40C64B8D2A3B2D"/>
        <w:category>
          <w:name w:val="General"/>
          <w:gallery w:val="placeholder"/>
        </w:category>
        <w:types>
          <w:type w:val="bbPlcHdr"/>
        </w:types>
        <w:behaviors>
          <w:behavior w:val="content"/>
        </w:behaviors>
        <w:guid w:val="{EEA54368-65FC-4FCD-BADF-5AFF7130CB42}"/>
      </w:docPartPr>
      <w:docPartBody>
        <w:p w:rsidR="009B3B36" w:rsidRDefault="009B3B36">
          <w:r w:rsidRPr="00583E32">
            <w:rPr>
              <w:rStyle w:val="PlaceholderText"/>
            </w:rPr>
            <w:t>[Release]</w:t>
          </w:r>
        </w:p>
      </w:docPartBody>
    </w:docPart>
    <w:docPart>
      <w:docPartPr>
        <w:name w:val="6AA6CCE7FA364E739001930003723310"/>
        <w:category>
          <w:name w:val="General"/>
          <w:gallery w:val="placeholder"/>
        </w:category>
        <w:types>
          <w:type w:val="bbPlcHdr"/>
        </w:types>
        <w:behaviors>
          <w:behavior w:val="content"/>
        </w:behaviors>
        <w:guid w:val="{E4D75D06-033E-428A-ADBB-79AA0A6B4D62}"/>
      </w:docPartPr>
      <w:docPartBody>
        <w:p w:rsidR="009B3B36" w:rsidRDefault="009B3B36">
          <w:r w:rsidRPr="00583E3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9C"/>
    <w:rsid w:val="00057008"/>
    <w:rsid w:val="000A3886"/>
    <w:rsid w:val="000C26AD"/>
    <w:rsid w:val="000E132E"/>
    <w:rsid w:val="001208C7"/>
    <w:rsid w:val="00164A05"/>
    <w:rsid w:val="00191DE6"/>
    <w:rsid w:val="001921B2"/>
    <w:rsid w:val="001E1D29"/>
    <w:rsid w:val="001F08D5"/>
    <w:rsid w:val="002A3582"/>
    <w:rsid w:val="00300D2B"/>
    <w:rsid w:val="00316152"/>
    <w:rsid w:val="00327104"/>
    <w:rsid w:val="0036125C"/>
    <w:rsid w:val="003B43BD"/>
    <w:rsid w:val="003D1D45"/>
    <w:rsid w:val="004E39D6"/>
    <w:rsid w:val="004F3E10"/>
    <w:rsid w:val="00533462"/>
    <w:rsid w:val="00547E9B"/>
    <w:rsid w:val="00555B9C"/>
    <w:rsid w:val="005A4210"/>
    <w:rsid w:val="005E485F"/>
    <w:rsid w:val="005F0AC5"/>
    <w:rsid w:val="00640BBD"/>
    <w:rsid w:val="00663B20"/>
    <w:rsid w:val="006B200C"/>
    <w:rsid w:val="006B3DE8"/>
    <w:rsid w:val="006C199C"/>
    <w:rsid w:val="006F4290"/>
    <w:rsid w:val="00712D01"/>
    <w:rsid w:val="0072417E"/>
    <w:rsid w:val="00746526"/>
    <w:rsid w:val="00766FFD"/>
    <w:rsid w:val="00770034"/>
    <w:rsid w:val="00886F40"/>
    <w:rsid w:val="008D00A9"/>
    <w:rsid w:val="008F01F3"/>
    <w:rsid w:val="00931964"/>
    <w:rsid w:val="00943AEE"/>
    <w:rsid w:val="00967F4B"/>
    <w:rsid w:val="00982E5F"/>
    <w:rsid w:val="009B3B36"/>
    <w:rsid w:val="009C7969"/>
    <w:rsid w:val="009F6B7E"/>
    <w:rsid w:val="00A22233"/>
    <w:rsid w:val="00A41AD1"/>
    <w:rsid w:val="00AD2FE5"/>
    <w:rsid w:val="00AD5008"/>
    <w:rsid w:val="00B02D93"/>
    <w:rsid w:val="00B20372"/>
    <w:rsid w:val="00B6694E"/>
    <w:rsid w:val="00B84AD3"/>
    <w:rsid w:val="00B97508"/>
    <w:rsid w:val="00BB0524"/>
    <w:rsid w:val="00BB36F0"/>
    <w:rsid w:val="00BE3548"/>
    <w:rsid w:val="00C2774B"/>
    <w:rsid w:val="00C467DE"/>
    <w:rsid w:val="00C74DCB"/>
    <w:rsid w:val="00CC6526"/>
    <w:rsid w:val="00CD3563"/>
    <w:rsid w:val="00CE2B64"/>
    <w:rsid w:val="00CF3DDB"/>
    <w:rsid w:val="00CF6848"/>
    <w:rsid w:val="00D114CD"/>
    <w:rsid w:val="00D2540E"/>
    <w:rsid w:val="00D5304A"/>
    <w:rsid w:val="00E86AA3"/>
    <w:rsid w:val="00EF2124"/>
    <w:rsid w:val="00F077A6"/>
    <w:rsid w:val="00F45588"/>
    <w:rsid w:val="00F464C1"/>
    <w:rsid w:val="00F476D0"/>
    <w:rsid w:val="00FA5816"/>
    <w:rsid w:val="00FB3326"/>
    <w:rsid w:val="00FF47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3B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Verma Aneja, Swati</DisplayName>
        <AccountId>1120</AccountId>
        <AccountType/>
      </UserInfo>
    </Author1>
    <_Flow_SignoffStatus xmlns="81909fe3-6ae3-4e8c-8389-1cd7b8cbfe53">Approved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Arumugam, Nithya</DisplayName>
        <AccountId>2484</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General</Component>
    <SharedWithUsers xmlns="c4bbe816-f9b7-401b-8d8f-485022adc0f2">
      <UserInfo>
        <DisplayName>Kannan, Jishnu</DisplayName>
        <AccountId>52</AccountId>
        <AccountType/>
      </UserInfo>
      <UserInfo>
        <DisplayName>Zoltani, Judit-Kinga</DisplayName>
        <AccountId>15</AccountId>
        <AccountType/>
      </UserInfo>
    </SharedWithUsers>
    <DLCPolicyLabelLock xmlns="81909fe3-6ae3-4e8c-8389-1cd7b8cbfe53" xsi:nil="true"/>
    <DLCPolicyLabelClientValue xmlns="81909fe3-6ae3-4e8c-8389-1cd7b8cbfe53">{_UIVersionString}</DLCPolicyLabelClientValue>
    <DLCPolicyLabelValue xmlns="81909fe3-6ae3-4e8c-8389-1cd7b8cbfe53">30.0</DLCPolicyLabelValue>
    <Thumbnail xmlns="81909fe3-6ae3-4e8c-8389-1cd7b8cbfe53" xsi:nil="true"/>
    <BA xmlns="c4bbe816-f9b7-401b-8d8f-485022adc0f2">
      <UserInfo>
        <DisplayName>Verma Aneja, Swati</DisplayName>
        <AccountId>1120</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purl.org/dc/elements/1.1/"/>
    <ds:schemaRef ds:uri="http://schemas.microsoft.com/office/infopath/2007/PartnerControls"/>
    <ds:schemaRef ds:uri="http://www.w3.org/XML/1998/namespace"/>
    <ds:schemaRef ds:uri="http://purl.org/dc/dcmitype/"/>
    <ds:schemaRef ds:uri="http://schemas.microsoft.com/office/2006/documentManagement/types"/>
    <ds:schemaRef ds:uri="http://schemas.openxmlformats.org/package/2006/metadata/core-properties"/>
    <ds:schemaRef ds:uri="c4bbe816-f9b7-401b-8d8f-485022adc0f2"/>
    <ds:schemaRef ds:uri="81909fe3-6ae3-4e8c-8389-1cd7b8cbfe53"/>
    <ds:schemaRef ds:uri="http://schemas.microsoft.com/sharepoint/v3"/>
    <ds:schemaRef ds:uri="http://purl.org/dc/terms/"/>
  </ds:schemaRefs>
</ds:datastoreItem>
</file>

<file path=customXml/itemProps4.xml><?xml version="1.0" encoding="utf-8"?>
<ds:datastoreItem xmlns:ds="http://schemas.openxmlformats.org/officeDocument/2006/customXml" ds:itemID="{56E54F88-8C93-4663-9030-00C88C4B9D6B}"/>
</file>

<file path=customXml/itemProps5.xml><?xml version="1.0" encoding="utf-8"?>
<ds:datastoreItem xmlns:ds="http://schemas.openxmlformats.org/officeDocument/2006/customXml" ds:itemID="{3A5A417F-5ABB-418C-A42D-456129C3E152}">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Template>
  <TotalTime>687</TotalTime>
  <Pages>16</Pages>
  <Words>4448</Words>
  <Characters>27358</Characters>
  <Application>Microsoft Office Word</Application>
  <DocSecurity>0</DocSecurity>
  <Lines>1439</Lines>
  <Paragraphs>1382</Paragraphs>
  <ScaleCrop>false</ScaleCrop>
  <HeadingPairs>
    <vt:vector size="2" baseType="variant">
      <vt:variant>
        <vt:lpstr>Title</vt:lpstr>
      </vt:variant>
      <vt:variant>
        <vt:i4>1</vt:i4>
      </vt:variant>
    </vt:vector>
  </HeadingPairs>
  <TitlesOfParts>
    <vt:vector size="1" baseType="lpstr">
      <vt:lpstr>AOT Generic Scheduler</vt:lpstr>
    </vt:vector>
  </TitlesOfParts>
  <Company/>
  <LinksUpToDate>false</LinksUpToDate>
  <CharactersWithSpaces>30424</CharactersWithSpaces>
  <SharedDoc>false</SharedDoc>
  <HLinks>
    <vt:vector size="228" baseType="variant">
      <vt:variant>
        <vt:i4>5570575</vt:i4>
      </vt:variant>
      <vt:variant>
        <vt:i4>180</vt:i4>
      </vt:variant>
      <vt:variant>
        <vt:i4>0</vt:i4>
      </vt:variant>
      <vt:variant>
        <vt:i4>5</vt:i4>
      </vt:variant>
      <vt:variant>
        <vt:lpwstr>https://ts.accenture.com/:x:/r/sites/GlobalDocTemplates/Published Documents/AOT/Linked Files/Generic Scheduler/2.0/AOT_Generic_Scheduler_Tasks_History.xlsx?d=w32aa923f84c2488ea5378dccf7b0ca8f&amp;csf=1&amp;web=1&amp;e=BUxm5l</vt:lpwstr>
      </vt:variant>
      <vt:variant>
        <vt:lpwstr/>
      </vt:variant>
      <vt:variant>
        <vt:i4>5242965</vt:i4>
      </vt:variant>
      <vt:variant>
        <vt:i4>177</vt:i4>
      </vt:variant>
      <vt:variant>
        <vt:i4>0</vt:i4>
      </vt:variant>
      <vt:variant>
        <vt:i4>5</vt:i4>
      </vt:variant>
      <vt:variant>
        <vt:lpwstr>https://ts.accenture.com/:x:/r/sites/GlobalDocTemplates/Published Documents/AOT/Linked Files/Generic Scheduler/2.0/AOT_Generic_Scheduler_Tasks_Log.xlsx?d=wc674a6b69e1f4411b7cb7c75fb1fc93e&amp;csf=1&amp;web=1&amp;e=jViFPB</vt:lpwstr>
      </vt:variant>
      <vt:variant>
        <vt:lpwstr/>
      </vt:variant>
      <vt:variant>
        <vt:i4>5242979</vt:i4>
      </vt:variant>
      <vt:variant>
        <vt:i4>174</vt:i4>
      </vt:variant>
      <vt:variant>
        <vt:i4>0</vt:i4>
      </vt:variant>
      <vt:variant>
        <vt:i4>5</vt:i4>
      </vt:variant>
      <vt:variant>
        <vt:lpwstr>https://ts.accenture.com/:x:/r/sites/GlobalDocTemplates/Published Documents/AOT/Linked Files/Generic Scheduler/2.0/AOT_Generic_Scheduler_Tasks.xlsx?d=w303e1b15168b4a27b6b74048f4722a19&amp;csf=1&amp;web=1&amp;e=sYoiah</vt:lpwstr>
      </vt:variant>
      <vt:variant>
        <vt:lpwstr/>
      </vt:variant>
      <vt:variant>
        <vt:i4>3539052</vt:i4>
      </vt:variant>
      <vt:variant>
        <vt:i4>171</vt:i4>
      </vt:variant>
      <vt:variant>
        <vt:i4>0</vt:i4>
      </vt:variant>
      <vt:variant>
        <vt:i4>5</vt:i4>
      </vt:variant>
      <vt:variant>
        <vt:lpwstr>https://apim-mw-aot-dev.azure-api.net/api/genericscheduler/scheduler/tasks</vt:lpwstr>
      </vt:variant>
      <vt:variant>
        <vt:lpwstr/>
      </vt:variant>
      <vt:variant>
        <vt:i4>3539052</vt:i4>
      </vt:variant>
      <vt:variant>
        <vt:i4>168</vt:i4>
      </vt:variant>
      <vt:variant>
        <vt:i4>0</vt:i4>
      </vt:variant>
      <vt:variant>
        <vt:i4>5</vt:i4>
      </vt:variant>
      <vt:variant>
        <vt:lpwstr>https://apim-mw-aot-dev.azure-api.net/api/genericscheduler/scheduler/tasks</vt:lpwstr>
      </vt:variant>
      <vt:variant>
        <vt:lpwstr/>
      </vt:variant>
      <vt:variant>
        <vt:i4>5701652</vt:i4>
      </vt:variant>
      <vt:variant>
        <vt:i4>165</vt:i4>
      </vt:variant>
      <vt:variant>
        <vt:i4>0</vt:i4>
      </vt:variant>
      <vt:variant>
        <vt:i4>5</vt:i4>
      </vt:variant>
      <vt:variant>
        <vt:lpwstr>https://apim-aot-mw-dev.azure-api.net/api/genericscheduler/scheduler/tasks/68</vt:lpwstr>
      </vt:variant>
      <vt:variant>
        <vt:lpwstr/>
      </vt:variant>
      <vt:variant>
        <vt:i4>1638456</vt:i4>
      </vt:variant>
      <vt:variant>
        <vt:i4>162</vt:i4>
      </vt:variant>
      <vt:variant>
        <vt:i4>0</vt:i4>
      </vt:variant>
      <vt:variant>
        <vt:i4>5</vt:i4>
      </vt:variant>
      <vt:variant>
        <vt:lpwstr>https://dev.azure.com/DigitalPlantProject/Marilyn V/_git/MarilynVPlatform</vt:lpwstr>
      </vt:variant>
      <vt:variant>
        <vt:lpwstr/>
      </vt:variant>
      <vt:variant>
        <vt:i4>3014714</vt:i4>
      </vt:variant>
      <vt:variant>
        <vt:i4>159</vt:i4>
      </vt:variant>
      <vt:variant>
        <vt:i4>0</vt:i4>
      </vt:variant>
      <vt:variant>
        <vt:i4>5</vt:i4>
      </vt:variant>
      <vt:variant>
        <vt:lpwstr>https://developer.cognite.com/</vt:lpwstr>
      </vt:variant>
      <vt:variant>
        <vt:lpwstr/>
      </vt:variant>
      <vt:variant>
        <vt:i4>524296</vt:i4>
      </vt:variant>
      <vt:variant>
        <vt:i4>156</vt:i4>
      </vt:variant>
      <vt:variant>
        <vt:i4>0</vt:i4>
      </vt:variant>
      <vt:variant>
        <vt:i4>5</vt:i4>
      </vt:variant>
      <vt:variant>
        <vt:lpwstr>https://industryxdevhub.accenture.com/assetdetails/45</vt:lpwstr>
      </vt:variant>
      <vt:variant>
        <vt:lpwstr/>
      </vt:variant>
      <vt:variant>
        <vt:i4>3866704</vt:i4>
      </vt:variant>
      <vt:variant>
        <vt:i4>153</vt:i4>
      </vt:variant>
      <vt:variant>
        <vt:i4>0</vt:i4>
      </vt:variant>
      <vt:variant>
        <vt:i4>5</vt:i4>
      </vt:variant>
      <vt:variant>
        <vt:lpwstr>https://industryxdevhub.accenture.com/asset-home;search_text=aot</vt:lpwstr>
      </vt:variant>
      <vt:variant>
        <vt:lpwstr/>
      </vt:variant>
      <vt:variant>
        <vt:i4>7012420</vt:i4>
      </vt:variant>
      <vt:variant>
        <vt:i4>150</vt:i4>
      </vt:variant>
      <vt:variant>
        <vt:i4>0</vt:i4>
      </vt:variant>
      <vt:variant>
        <vt:i4>5</vt:i4>
      </vt:variant>
      <vt:variant>
        <vt:lpwstr>mailto:swati.verma.aneja@accenture.com</vt:lpwstr>
      </vt:variant>
      <vt:variant>
        <vt:lpwstr/>
      </vt:variant>
      <vt:variant>
        <vt:i4>3604561</vt:i4>
      </vt:variant>
      <vt:variant>
        <vt:i4>147</vt:i4>
      </vt:variant>
      <vt:variant>
        <vt:i4>0</vt:i4>
      </vt:variant>
      <vt:variant>
        <vt:i4>5</vt:i4>
      </vt:variant>
      <vt:variant>
        <vt:lpwstr>mailto:nithya.arumugham@accenture.com</vt:lpwstr>
      </vt:variant>
      <vt:variant>
        <vt:lpwstr/>
      </vt:variant>
      <vt:variant>
        <vt:i4>1638456</vt:i4>
      </vt:variant>
      <vt:variant>
        <vt:i4>144</vt:i4>
      </vt:variant>
      <vt:variant>
        <vt:i4>0</vt:i4>
      </vt:variant>
      <vt:variant>
        <vt:i4>5</vt:i4>
      </vt:variant>
      <vt:variant>
        <vt:lpwstr>https://dev.azure.com/DigitalPlantProject/Marilyn V/_git/MarilynVPlatform</vt:lpwstr>
      </vt:variant>
      <vt:variant>
        <vt:lpwstr/>
      </vt:variant>
      <vt:variant>
        <vt:i4>4259925</vt:i4>
      </vt:variant>
      <vt:variant>
        <vt:i4>141</vt:i4>
      </vt:variant>
      <vt:variant>
        <vt:i4>0</vt:i4>
      </vt:variant>
      <vt:variant>
        <vt:i4>5</vt:i4>
      </vt:variant>
      <vt:variant>
        <vt:lpwstr>https://fusion.cognite.com/accenture-operations-twin</vt:lpwstr>
      </vt:variant>
      <vt:variant>
        <vt:lpwstr/>
      </vt:variant>
      <vt:variant>
        <vt:i4>1179704</vt:i4>
      </vt:variant>
      <vt:variant>
        <vt:i4>134</vt:i4>
      </vt:variant>
      <vt:variant>
        <vt:i4>0</vt:i4>
      </vt:variant>
      <vt:variant>
        <vt:i4>5</vt:i4>
      </vt:variant>
      <vt:variant>
        <vt:lpwstr/>
      </vt:variant>
      <vt:variant>
        <vt:lpwstr>_Toc179206066</vt:lpwstr>
      </vt:variant>
      <vt:variant>
        <vt:i4>1179704</vt:i4>
      </vt:variant>
      <vt:variant>
        <vt:i4>128</vt:i4>
      </vt:variant>
      <vt:variant>
        <vt:i4>0</vt:i4>
      </vt:variant>
      <vt:variant>
        <vt:i4>5</vt:i4>
      </vt:variant>
      <vt:variant>
        <vt:lpwstr/>
      </vt:variant>
      <vt:variant>
        <vt:lpwstr>_Toc179206065</vt:lpwstr>
      </vt:variant>
      <vt:variant>
        <vt:i4>1179704</vt:i4>
      </vt:variant>
      <vt:variant>
        <vt:i4>122</vt:i4>
      </vt:variant>
      <vt:variant>
        <vt:i4>0</vt:i4>
      </vt:variant>
      <vt:variant>
        <vt:i4>5</vt:i4>
      </vt:variant>
      <vt:variant>
        <vt:lpwstr/>
      </vt:variant>
      <vt:variant>
        <vt:lpwstr>_Toc179206064</vt:lpwstr>
      </vt:variant>
      <vt:variant>
        <vt:i4>1179704</vt:i4>
      </vt:variant>
      <vt:variant>
        <vt:i4>116</vt:i4>
      </vt:variant>
      <vt:variant>
        <vt:i4>0</vt:i4>
      </vt:variant>
      <vt:variant>
        <vt:i4>5</vt:i4>
      </vt:variant>
      <vt:variant>
        <vt:lpwstr/>
      </vt:variant>
      <vt:variant>
        <vt:lpwstr>_Toc179206063</vt:lpwstr>
      </vt:variant>
      <vt:variant>
        <vt:i4>1179704</vt:i4>
      </vt:variant>
      <vt:variant>
        <vt:i4>110</vt:i4>
      </vt:variant>
      <vt:variant>
        <vt:i4>0</vt:i4>
      </vt:variant>
      <vt:variant>
        <vt:i4>5</vt:i4>
      </vt:variant>
      <vt:variant>
        <vt:lpwstr/>
      </vt:variant>
      <vt:variant>
        <vt:lpwstr>_Toc179206062</vt:lpwstr>
      </vt:variant>
      <vt:variant>
        <vt:i4>1179704</vt:i4>
      </vt:variant>
      <vt:variant>
        <vt:i4>104</vt:i4>
      </vt:variant>
      <vt:variant>
        <vt:i4>0</vt:i4>
      </vt:variant>
      <vt:variant>
        <vt:i4>5</vt:i4>
      </vt:variant>
      <vt:variant>
        <vt:lpwstr/>
      </vt:variant>
      <vt:variant>
        <vt:lpwstr>_Toc179206061</vt:lpwstr>
      </vt:variant>
      <vt:variant>
        <vt:i4>1179704</vt:i4>
      </vt:variant>
      <vt:variant>
        <vt:i4>98</vt:i4>
      </vt:variant>
      <vt:variant>
        <vt:i4>0</vt:i4>
      </vt:variant>
      <vt:variant>
        <vt:i4>5</vt:i4>
      </vt:variant>
      <vt:variant>
        <vt:lpwstr/>
      </vt:variant>
      <vt:variant>
        <vt:lpwstr>_Toc179206060</vt:lpwstr>
      </vt:variant>
      <vt:variant>
        <vt:i4>1114168</vt:i4>
      </vt:variant>
      <vt:variant>
        <vt:i4>92</vt:i4>
      </vt:variant>
      <vt:variant>
        <vt:i4>0</vt:i4>
      </vt:variant>
      <vt:variant>
        <vt:i4>5</vt:i4>
      </vt:variant>
      <vt:variant>
        <vt:lpwstr/>
      </vt:variant>
      <vt:variant>
        <vt:lpwstr>_Toc179206059</vt:lpwstr>
      </vt:variant>
      <vt:variant>
        <vt:i4>1114168</vt:i4>
      </vt:variant>
      <vt:variant>
        <vt:i4>86</vt:i4>
      </vt:variant>
      <vt:variant>
        <vt:i4>0</vt:i4>
      </vt:variant>
      <vt:variant>
        <vt:i4>5</vt:i4>
      </vt:variant>
      <vt:variant>
        <vt:lpwstr/>
      </vt:variant>
      <vt:variant>
        <vt:lpwstr>_Toc179206058</vt:lpwstr>
      </vt:variant>
      <vt:variant>
        <vt:i4>1114168</vt:i4>
      </vt:variant>
      <vt:variant>
        <vt:i4>80</vt:i4>
      </vt:variant>
      <vt:variant>
        <vt:i4>0</vt:i4>
      </vt:variant>
      <vt:variant>
        <vt:i4>5</vt:i4>
      </vt:variant>
      <vt:variant>
        <vt:lpwstr/>
      </vt:variant>
      <vt:variant>
        <vt:lpwstr>_Toc179206057</vt:lpwstr>
      </vt:variant>
      <vt:variant>
        <vt:i4>1114168</vt:i4>
      </vt:variant>
      <vt:variant>
        <vt:i4>74</vt:i4>
      </vt:variant>
      <vt:variant>
        <vt:i4>0</vt:i4>
      </vt:variant>
      <vt:variant>
        <vt:i4>5</vt:i4>
      </vt:variant>
      <vt:variant>
        <vt:lpwstr/>
      </vt:variant>
      <vt:variant>
        <vt:lpwstr>_Toc179206056</vt:lpwstr>
      </vt:variant>
      <vt:variant>
        <vt:i4>1114168</vt:i4>
      </vt:variant>
      <vt:variant>
        <vt:i4>68</vt:i4>
      </vt:variant>
      <vt:variant>
        <vt:i4>0</vt:i4>
      </vt:variant>
      <vt:variant>
        <vt:i4>5</vt:i4>
      </vt:variant>
      <vt:variant>
        <vt:lpwstr/>
      </vt:variant>
      <vt:variant>
        <vt:lpwstr>_Toc179206055</vt:lpwstr>
      </vt:variant>
      <vt:variant>
        <vt:i4>1114168</vt:i4>
      </vt:variant>
      <vt:variant>
        <vt:i4>62</vt:i4>
      </vt:variant>
      <vt:variant>
        <vt:i4>0</vt:i4>
      </vt:variant>
      <vt:variant>
        <vt:i4>5</vt:i4>
      </vt:variant>
      <vt:variant>
        <vt:lpwstr/>
      </vt:variant>
      <vt:variant>
        <vt:lpwstr>_Toc179206054</vt:lpwstr>
      </vt:variant>
      <vt:variant>
        <vt:i4>1114168</vt:i4>
      </vt:variant>
      <vt:variant>
        <vt:i4>56</vt:i4>
      </vt:variant>
      <vt:variant>
        <vt:i4>0</vt:i4>
      </vt:variant>
      <vt:variant>
        <vt:i4>5</vt:i4>
      </vt:variant>
      <vt:variant>
        <vt:lpwstr/>
      </vt:variant>
      <vt:variant>
        <vt:lpwstr>_Toc179206053</vt:lpwstr>
      </vt:variant>
      <vt:variant>
        <vt:i4>1114168</vt:i4>
      </vt:variant>
      <vt:variant>
        <vt:i4>50</vt:i4>
      </vt:variant>
      <vt:variant>
        <vt:i4>0</vt:i4>
      </vt:variant>
      <vt:variant>
        <vt:i4>5</vt:i4>
      </vt:variant>
      <vt:variant>
        <vt:lpwstr/>
      </vt:variant>
      <vt:variant>
        <vt:lpwstr>_Toc179206052</vt:lpwstr>
      </vt:variant>
      <vt:variant>
        <vt:i4>1114168</vt:i4>
      </vt:variant>
      <vt:variant>
        <vt:i4>44</vt:i4>
      </vt:variant>
      <vt:variant>
        <vt:i4>0</vt:i4>
      </vt:variant>
      <vt:variant>
        <vt:i4>5</vt:i4>
      </vt:variant>
      <vt:variant>
        <vt:lpwstr/>
      </vt:variant>
      <vt:variant>
        <vt:lpwstr>_Toc179206051</vt:lpwstr>
      </vt:variant>
      <vt:variant>
        <vt:i4>1114168</vt:i4>
      </vt:variant>
      <vt:variant>
        <vt:i4>38</vt:i4>
      </vt:variant>
      <vt:variant>
        <vt:i4>0</vt:i4>
      </vt:variant>
      <vt:variant>
        <vt:i4>5</vt:i4>
      </vt:variant>
      <vt:variant>
        <vt:lpwstr/>
      </vt:variant>
      <vt:variant>
        <vt:lpwstr>_Toc179206050</vt:lpwstr>
      </vt:variant>
      <vt:variant>
        <vt:i4>1048632</vt:i4>
      </vt:variant>
      <vt:variant>
        <vt:i4>32</vt:i4>
      </vt:variant>
      <vt:variant>
        <vt:i4>0</vt:i4>
      </vt:variant>
      <vt:variant>
        <vt:i4>5</vt:i4>
      </vt:variant>
      <vt:variant>
        <vt:lpwstr/>
      </vt:variant>
      <vt:variant>
        <vt:lpwstr>_Toc179206049</vt:lpwstr>
      </vt:variant>
      <vt:variant>
        <vt:i4>1048632</vt:i4>
      </vt:variant>
      <vt:variant>
        <vt:i4>26</vt:i4>
      </vt:variant>
      <vt:variant>
        <vt:i4>0</vt:i4>
      </vt:variant>
      <vt:variant>
        <vt:i4>5</vt:i4>
      </vt:variant>
      <vt:variant>
        <vt:lpwstr/>
      </vt:variant>
      <vt:variant>
        <vt:lpwstr>_Toc179206048</vt:lpwstr>
      </vt:variant>
      <vt:variant>
        <vt:i4>1048632</vt:i4>
      </vt:variant>
      <vt:variant>
        <vt:i4>20</vt:i4>
      </vt:variant>
      <vt:variant>
        <vt:i4>0</vt:i4>
      </vt:variant>
      <vt:variant>
        <vt:i4>5</vt:i4>
      </vt:variant>
      <vt:variant>
        <vt:lpwstr/>
      </vt:variant>
      <vt:variant>
        <vt:lpwstr>_Toc179206047</vt:lpwstr>
      </vt:variant>
      <vt:variant>
        <vt:i4>1048632</vt:i4>
      </vt:variant>
      <vt:variant>
        <vt:i4>14</vt:i4>
      </vt:variant>
      <vt:variant>
        <vt:i4>0</vt:i4>
      </vt:variant>
      <vt:variant>
        <vt:i4>5</vt:i4>
      </vt:variant>
      <vt:variant>
        <vt:lpwstr/>
      </vt:variant>
      <vt:variant>
        <vt:lpwstr>_Toc179206046</vt:lpwstr>
      </vt:variant>
      <vt:variant>
        <vt:i4>1048632</vt:i4>
      </vt:variant>
      <vt:variant>
        <vt:i4>8</vt:i4>
      </vt:variant>
      <vt:variant>
        <vt:i4>0</vt:i4>
      </vt:variant>
      <vt:variant>
        <vt:i4>5</vt:i4>
      </vt:variant>
      <vt:variant>
        <vt:lpwstr/>
      </vt:variant>
      <vt:variant>
        <vt:lpwstr>_Toc179206045</vt:lpwstr>
      </vt:variant>
      <vt:variant>
        <vt:i4>1048632</vt:i4>
      </vt:variant>
      <vt:variant>
        <vt:i4>2</vt:i4>
      </vt:variant>
      <vt:variant>
        <vt:i4>0</vt:i4>
      </vt:variant>
      <vt:variant>
        <vt:i4>5</vt:i4>
      </vt:variant>
      <vt:variant>
        <vt:lpwstr/>
      </vt:variant>
      <vt:variant>
        <vt:lpwstr>_Toc179206044</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Generic Scheduler</dc:title>
  <dc:subject/>
  <dc:creator>Shoree, Prakhar</dc:creator>
  <cp:keywords/>
  <dc:description/>
  <cp:lastModifiedBy>Farheen, Zara</cp:lastModifiedBy>
  <cp:revision>716</cp:revision>
  <cp:lastPrinted>2025-12-16T12:22:00Z</cp:lastPrinted>
  <dcterms:created xsi:type="dcterms:W3CDTF">2023-07-26T12:10:00Z</dcterms:created>
  <dcterms:modified xsi:type="dcterms:W3CDTF">2025-12-16T12:25:00Z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Doc Version">
    <vt:lpwstr>1.0</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