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D15C" w14:textId="77777777" w:rsidR="001D268E" w:rsidRDefault="00950C2F" w:rsidP="00E95396">
      <w:pPr>
        <w:pStyle w:val="Heading1"/>
        <w:sectPr w:rsidR="001D268E" w:rsidSect="00BC3BB6">
          <w:headerReference w:type="even" r:id="rId12"/>
          <w:headerReference w:type="default" r:id="rId13"/>
          <w:footerReference w:type="even" r:id="rId14"/>
          <w:footerReference w:type="default" r:id="rId15"/>
          <w:headerReference w:type="first" r:id="rId16"/>
          <w:footerReference w:type="first" r:id="rId17"/>
          <w:pgSz w:w="23040" w:h="15840" w:orient="landscape" w:code="5"/>
          <w:pgMar w:top="1440" w:right="1440" w:bottom="1440" w:left="1440" w:header="720" w:footer="720" w:gutter="0"/>
          <w:cols w:space="720"/>
          <w:docGrid w:linePitch="360"/>
        </w:sectPr>
      </w:pPr>
      <w:bookmarkStart w:id="1" w:name="OLE_LINK1"/>
      <w:bookmarkStart w:id="2" w:name="OLE_LINK2"/>
      <w:r>
        <w:t>Getting Started with Twin Builder and Viewer</w:t>
      </w:r>
    </w:p>
    <w:p w14:paraId="294B3400" w14:textId="77777777" w:rsidR="00D8452C" w:rsidRPr="00992B33" w:rsidRDefault="00D8452C" w:rsidP="00D8452C">
      <w:pPr>
        <w:rPr>
          <w:sz w:val="2"/>
          <w:szCs w:val="2"/>
        </w:rPr>
      </w:pPr>
    </w:p>
    <w:p w14:paraId="06642892" w14:textId="71FA458D" w:rsidR="005400F2" w:rsidRDefault="005400F2" w:rsidP="005400F2">
      <w:pPr>
        <w:pStyle w:val="Heading2"/>
      </w:pPr>
      <w:r>
        <w:t>Introduction</w:t>
      </w:r>
    </w:p>
    <w:p w14:paraId="6F080017" w14:textId="0121BD34" w:rsidR="00385DDD" w:rsidRPr="006C04C9" w:rsidRDefault="2832774C" w:rsidP="00F054F1">
      <w:pPr>
        <w:pStyle w:val="BodyText"/>
      </w:pPr>
      <w:r w:rsidRPr="00062623">
        <w:t>Accenture Operations Twin</w:t>
      </w:r>
      <w:r w:rsidRPr="12C2BBC9">
        <w:t xml:space="preserve"> (AOT) is a collection of software accelerators and tools, including data integration extractors,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7F006B">
        <w:t>.</w:t>
      </w:r>
    </w:p>
    <w:p w14:paraId="64D455B3" w14:textId="346BF39D" w:rsidR="12C2BBC9" w:rsidRPr="005433AA" w:rsidRDefault="369C714B" w:rsidP="00F054F1">
      <w:r w:rsidRPr="005433AA">
        <w:t xml:space="preserve">The Twin Builder application is implemented as Micro-Frontends (MFE) based on React. Twin Builder allows an admin user to create a dynamic floor layout using a Drag and Drop mechanism through a web-based user interface. The </w:t>
      </w:r>
      <w:r w:rsidR="00E13547">
        <w:t>2</w:t>
      </w:r>
      <w:r w:rsidRPr="005433AA">
        <w:t xml:space="preserve">D </w:t>
      </w:r>
      <w:r w:rsidR="00315E2D">
        <w:t xml:space="preserve">schematics </w:t>
      </w:r>
      <w:r w:rsidR="00E13547">
        <w:t>and</w:t>
      </w:r>
      <w:r w:rsidRPr="005433AA">
        <w:t xml:space="preserve"> 3D </w:t>
      </w:r>
      <w:r w:rsidR="00315E2D">
        <w:t xml:space="preserve">layouts </w:t>
      </w:r>
      <w:r w:rsidR="009746FD">
        <w:t>configured</w:t>
      </w:r>
      <w:r w:rsidRPr="005433AA">
        <w:t xml:space="preserve"> in Twin Builder are viewable in Twin Viewer.</w:t>
      </w:r>
      <w:r w:rsidR="0080692E" w:rsidRPr="005433AA">
        <w:t xml:space="preserve"> </w:t>
      </w:r>
    </w:p>
    <w:p w14:paraId="7DDE7535" w14:textId="08A4542D" w:rsidR="12C2BBC9" w:rsidRPr="005433AA" w:rsidRDefault="008C14B5" w:rsidP="00F054F1">
      <w:pPr>
        <w:spacing w:before="120"/>
      </w:pPr>
      <w:r>
        <w:t xml:space="preserve">The </w:t>
      </w:r>
      <w:r w:rsidR="0AA91DF1" w:rsidRPr="005433AA">
        <w:t>Twin Viewer application is</w:t>
      </w:r>
      <w:r w:rsidR="00644DB2" w:rsidRPr="005433AA">
        <w:t xml:space="preserve"> also</w:t>
      </w:r>
      <w:r w:rsidR="0AA91DF1" w:rsidRPr="005433AA">
        <w:t xml:space="preserve"> implemented as </w:t>
      </w:r>
      <w:r w:rsidR="00644DB2" w:rsidRPr="005433AA">
        <w:t>an MFE</w:t>
      </w:r>
      <w:r w:rsidR="0AA91DF1" w:rsidRPr="005433AA">
        <w:t xml:space="preserve"> based on React. Twin Viewer fetches and views </w:t>
      </w:r>
      <w:r w:rsidR="00E13547">
        <w:t xml:space="preserve">2D </w:t>
      </w:r>
      <w:r w:rsidR="00315E2D">
        <w:t xml:space="preserve">schematics </w:t>
      </w:r>
      <w:r w:rsidR="00E13547">
        <w:t xml:space="preserve">and </w:t>
      </w:r>
      <w:r w:rsidR="0AA91DF1" w:rsidRPr="005433AA">
        <w:t xml:space="preserve">3D </w:t>
      </w:r>
      <w:r w:rsidR="00315E2D">
        <w:t xml:space="preserve">layout </w:t>
      </w:r>
      <w:r w:rsidR="0AA91DF1" w:rsidRPr="005433AA">
        <w:t xml:space="preserve">content from the Twin Builder application. The visualization is augmented with information that resides in </w:t>
      </w:r>
      <w:r w:rsidR="005974C8">
        <w:t xml:space="preserve">data ops platforms such as Azure or </w:t>
      </w:r>
      <w:r w:rsidR="0AA91DF1" w:rsidRPr="005433AA">
        <w:t>CDF (Cognite Data Fusion).</w:t>
      </w:r>
    </w:p>
    <w:p w14:paraId="1B65BACA" w14:textId="77777777" w:rsidR="005433AA" w:rsidRDefault="005433AA" w:rsidP="0086094B">
      <w:pPr>
        <w:pStyle w:val="Heading2"/>
      </w:pPr>
      <w:bookmarkStart w:id="3" w:name="_Toc107223756"/>
      <w:r>
        <w:t>Purpose</w:t>
      </w:r>
    </w:p>
    <w:p w14:paraId="28BB8DEF" w14:textId="77777777" w:rsidR="005433AA" w:rsidRDefault="005433AA" w:rsidP="005433AA">
      <w:r>
        <w:t>This document serves as a starting point for working with Twin Builder and Viewer applications. It illustrates the user journey for various roles/personas and describes the documentation available for the applications.</w:t>
      </w:r>
    </w:p>
    <w:p w14:paraId="0A633B12" w14:textId="77777777" w:rsidR="00D8452C" w:rsidRPr="00992B33" w:rsidRDefault="00E72CE0" w:rsidP="00D8452C">
      <w:pPr>
        <w:rPr>
          <w:sz w:val="2"/>
          <w:szCs w:val="2"/>
        </w:rPr>
      </w:pPr>
      <w:r>
        <w:br w:type="column"/>
      </w:r>
    </w:p>
    <w:p w14:paraId="22AD0EF8" w14:textId="61AB798F" w:rsidR="005433AA" w:rsidRDefault="005433AA" w:rsidP="0086094B">
      <w:pPr>
        <w:pStyle w:val="Heading2"/>
      </w:pPr>
      <w:r>
        <w:t>Prerequisites</w:t>
      </w:r>
    </w:p>
    <w:p w14:paraId="64240626" w14:textId="1E5F84CB" w:rsidR="005433AA" w:rsidRDefault="005433AA" w:rsidP="005433AA">
      <w:pPr>
        <w:rPr>
          <w:lang w:val="en-GB"/>
        </w:rPr>
      </w:pPr>
      <w:r>
        <w:rPr>
          <w:lang w:val="en-GB"/>
        </w:rPr>
        <w:t>The prerequisites listed below are unique to the 3D</w:t>
      </w:r>
      <w:r w:rsidR="00E64B85">
        <w:rPr>
          <w:lang w:val="en-GB"/>
        </w:rPr>
        <w:t xml:space="preserve"> </w:t>
      </w:r>
      <w:r w:rsidR="006448FE">
        <w:rPr>
          <w:lang w:val="en-GB"/>
        </w:rPr>
        <w:t>and</w:t>
      </w:r>
      <w:r w:rsidR="00E64B85">
        <w:rPr>
          <w:lang w:val="en-GB"/>
        </w:rPr>
        <w:t xml:space="preserve"> 2D</w:t>
      </w:r>
      <w:r>
        <w:rPr>
          <w:lang w:val="en-GB"/>
        </w:rPr>
        <w:t xml:space="preserve"> component</w:t>
      </w:r>
      <w:r w:rsidR="00E64B85">
        <w:rPr>
          <w:lang w:val="en-GB"/>
        </w:rPr>
        <w:t>s</w:t>
      </w:r>
      <w:r>
        <w:rPr>
          <w:lang w:val="en-GB"/>
        </w:rPr>
        <w:t xml:space="preserve">. For general prerequisites, see the </w:t>
      </w:r>
      <w:hyperlink r:id="rId18" w:history="1">
        <w:r w:rsidRPr="00AB7A10">
          <w:rPr>
            <w:rStyle w:val="Hyperlink"/>
            <w:rFonts w:cs="Arial"/>
            <w:lang w:val="en-GB"/>
          </w:rPr>
          <w:t>AOT Getting Started</w:t>
        </w:r>
      </w:hyperlink>
      <w:r>
        <w:rPr>
          <w:lang w:val="en-GB"/>
        </w:rPr>
        <w:t xml:space="preserve"> document.</w:t>
      </w:r>
    </w:p>
    <w:p w14:paraId="69062964" w14:textId="4E65543D" w:rsidR="005433AA" w:rsidRPr="00F95566" w:rsidRDefault="005433AA" w:rsidP="009063DB">
      <w:pPr>
        <w:spacing w:after="120"/>
        <w:rPr>
          <w:lang w:val="en-GB"/>
        </w:rPr>
      </w:pPr>
      <w:r w:rsidRPr="00987702">
        <w:t>Comprehensive</w:t>
      </w:r>
      <w:r w:rsidRPr="00F95566">
        <w:rPr>
          <w:lang w:val="en-GB"/>
        </w:rPr>
        <w:t xml:space="preserve"> 3D models</w:t>
      </w:r>
      <w:r w:rsidRPr="00AB7A10">
        <w:t xml:space="preserve"> </w:t>
      </w:r>
      <w:r w:rsidR="007C3FDC">
        <w:t>a</w:t>
      </w:r>
      <w:r w:rsidR="006448FE">
        <w:t>nd</w:t>
      </w:r>
      <w:r w:rsidR="000C126F">
        <w:t xml:space="preserve"> 2D </w:t>
      </w:r>
      <w:r w:rsidR="000C126F" w:rsidRPr="000C126F">
        <w:rPr>
          <w:lang w:val="en-GB"/>
        </w:rPr>
        <w:t xml:space="preserve">schematic files </w:t>
      </w:r>
      <w:r w:rsidRPr="00AB7A10">
        <w:t>must exist</w:t>
      </w:r>
      <w:r w:rsidR="006F24EA">
        <w:t xml:space="preserve"> and</w:t>
      </w:r>
      <w:r w:rsidRPr="00AB7A10">
        <w:t>:</w:t>
      </w:r>
      <w:r w:rsidRPr="00F95566">
        <w:rPr>
          <w:lang w:val="en-GB"/>
        </w:rPr>
        <w:t xml:space="preserve"> </w:t>
      </w:r>
    </w:p>
    <w:p w14:paraId="2C6EBFBD" w14:textId="4FF1AFB8" w:rsidR="005433AA" w:rsidRPr="00697700" w:rsidRDefault="005433AA" w:rsidP="00511FD6">
      <w:pPr>
        <w:pStyle w:val="ListParagraph"/>
        <w:spacing w:before="200" w:after="200"/>
      </w:pPr>
      <w:r w:rsidRPr="00697700">
        <w:t xml:space="preserve">The 3D models should have at least </w:t>
      </w:r>
      <w:r w:rsidR="006F24EA" w:rsidRPr="00697700">
        <w:t xml:space="preserve">one </w:t>
      </w:r>
      <w:r w:rsidRPr="00697700">
        <w:t>root node (parent) in the component hierarchy.</w:t>
      </w:r>
    </w:p>
    <w:p w14:paraId="6CF8E42F" w14:textId="53058F8B" w:rsidR="00F95425" w:rsidRPr="00697700" w:rsidRDefault="00D5442B" w:rsidP="00511FD6">
      <w:pPr>
        <w:pStyle w:val="ListParagraph"/>
        <w:spacing w:before="200" w:after="200"/>
      </w:pPr>
      <w:r w:rsidRPr="00697700">
        <w:t xml:space="preserve">Pivot of the model </w:t>
      </w:r>
      <w:r w:rsidR="001E378C" w:rsidRPr="00697700">
        <w:t>must</w:t>
      </w:r>
      <w:r w:rsidRPr="00697700">
        <w:t xml:space="preserve"> be at </w:t>
      </w:r>
      <w:r w:rsidR="25087D02" w:rsidRPr="00697700">
        <w:t xml:space="preserve">the </w:t>
      </w:r>
      <w:r w:rsidR="00EE6AE2" w:rsidRPr="00697700">
        <w:t xml:space="preserve">center or bottom </w:t>
      </w:r>
      <w:r w:rsidRPr="00697700">
        <w:t>of the mesh.</w:t>
      </w:r>
    </w:p>
    <w:p w14:paraId="0076AA2A" w14:textId="05EEFFFD" w:rsidR="005433AA" w:rsidRPr="00697700" w:rsidRDefault="1F20D2BF" w:rsidP="00511FD6">
      <w:pPr>
        <w:pStyle w:val="ListParagraph"/>
        <w:spacing w:before="200" w:after="200"/>
      </w:pPr>
      <w:r w:rsidRPr="00697700">
        <w:t>The scale</w:t>
      </w:r>
      <w:r w:rsidR="00D5442B" w:rsidRPr="00697700">
        <w:t xml:space="preserve"> of the model </w:t>
      </w:r>
      <w:r w:rsidR="001E378C" w:rsidRPr="00697700">
        <w:t>must</w:t>
      </w:r>
      <w:r w:rsidR="00D5442B" w:rsidRPr="00697700">
        <w:t xml:space="preserve"> be set at </w:t>
      </w:r>
      <w:r w:rsidR="006F24EA" w:rsidRPr="00697700">
        <w:t>one</w:t>
      </w:r>
      <w:r w:rsidR="00D5442B" w:rsidRPr="00697700">
        <w:t>.</w:t>
      </w:r>
    </w:p>
    <w:p w14:paraId="2FBE8A68" w14:textId="183F7079" w:rsidR="005433AA" w:rsidRPr="00697700" w:rsidRDefault="005433AA" w:rsidP="00511FD6">
      <w:pPr>
        <w:pStyle w:val="ListParagraph"/>
        <w:spacing w:before="200" w:after="200"/>
      </w:pPr>
      <w:r w:rsidRPr="00697700">
        <w:t>For the 3DCE decoupled version, the 3D model files should be available in GLB/GLTF format.</w:t>
      </w:r>
    </w:p>
    <w:p w14:paraId="3BD07BF7" w14:textId="77777777" w:rsidR="005433AA" w:rsidRPr="00697700" w:rsidRDefault="005433AA" w:rsidP="00511FD6">
      <w:pPr>
        <w:pStyle w:val="ListParagraph"/>
        <w:spacing w:before="200" w:after="200"/>
      </w:pPr>
      <w:r w:rsidRPr="00697700">
        <w:t xml:space="preserve">Uploaded models must have unique names and instances. </w:t>
      </w:r>
    </w:p>
    <w:p w14:paraId="0B3CBB51" w14:textId="55974EB4" w:rsidR="005433AA" w:rsidRPr="00697700" w:rsidRDefault="00421A1D" w:rsidP="00511FD6">
      <w:pPr>
        <w:pStyle w:val="ListParagraph"/>
        <w:spacing w:before="200" w:after="200"/>
      </w:pPr>
      <w:r w:rsidRPr="00697700">
        <w:t>For the</w:t>
      </w:r>
      <w:r w:rsidR="005433AA" w:rsidRPr="00697700">
        <w:t xml:space="preserve"> Model and POI mapping applications</w:t>
      </w:r>
      <w:r w:rsidR="00152AA7" w:rsidRPr="00697700">
        <w:t>, m</w:t>
      </w:r>
      <w:r w:rsidR="005433AA" w:rsidRPr="00697700">
        <w:t>ap a model with asset hierarchy root node on the ‘Model mapping’ screen</w:t>
      </w:r>
      <w:r w:rsidR="00DC0D4E" w:rsidRPr="00697700">
        <w:t>.</w:t>
      </w:r>
    </w:p>
    <w:p w14:paraId="4FFF08DE" w14:textId="77777777" w:rsidR="005433AA" w:rsidRPr="00697700" w:rsidRDefault="005433AA" w:rsidP="00511FD6">
      <w:pPr>
        <w:pStyle w:val="ListParagraph"/>
        <w:spacing w:before="200" w:after="200"/>
      </w:pPr>
      <w:r w:rsidRPr="00697700">
        <w:t>Twin builder configuration users must have the ‘Admin_3D’ role.</w:t>
      </w:r>
    </w:p>
    <w:p w14:paraId="5D37ADCB" w14:textId="61D571FA" w:rsidR="002658AA" w:rsidRPr="00697700" w:rsidRDefault="00FF4641" w:rsidP="00511FD6">
      <w:pPr>
        <w:pStyle w:val="ListParagraph"/>
        <w:spacing w:before="200" w:after="200"/>
      </w:pPr>
      <w:r w:rsidRPr="00697700">
        <w:t>SVG file formats are accept</w:t>
      </w:r>
      <w:r w:rsidR="008B402E" w:rsidRPr="00697700">
        <w:t>able</w:t>
      </w:r>
      <w:r w:rsidR="00616D73" w:rsidRPr="00697700">
        <w:t xml:space="preserve"> for 2D schematics</w:t>
      </w:r>
    </w:p>
    <w:p w14:paraId="02132F30" w14:textId="77777777" w:rsidR="00D8452C" w:rsidRPr="00992B33" w:rsidRDefault="00E72CE0" w:rsidP="00D8452C">
      <w:pPr>
        <w:rPr>
          <w:sz w:val="2"/>
          <w:szCs w:val="6"/>
        </w:rPr>
      </w:pPr>
      <w:bookmarkStart w:id="4" w:name="_Toc190082538"/>
      <w:r>
        <w:br w:type="column"/>
      </w:r>
    </w:p>
    <w:p w14:paraId="64E15951" w14:textId="1ACE9412" w:rsidR="00D03E92" w:rsidRDefault="00D03E92" w:rsidP="0086094B">
      <w:pPr>
        <w:pStyle w:val="Heading2"/>
      </w:pPr>
      <w:r>
        <w:t>Related Links</w:t>
      </w:r>
      <w:bookmarkEnd w:id="4"/>
    </w:p>
    <w:p w14:paraId="342C62FA" w14:textId="77777777" w:rsidR="00D03E92" w:rsidRDefault="00D03E92" w:rsidP="00443B50">
      <w:pPr>
        <w:numPr>
          <w:ilvl w:val="0"/>
          <w:numId w:val="40"/>
        </w:numPr>
        <w:spacing w:before="240" w:after="240" w:line="254" w:lineRule="auto"/>
        <w:ind w:left="360"/>
        <w:rPr>
          <w:rFonts w:cs="Times New Roman"/>
          <w:color w:val="0000FF"/>
          <w:u w:val="single"/>
        </w:rPr>
      </w:pPr>
      <w:hyperlink r:id="rId19" w:history="1">
        <w:r>
          <w:rPr>
            <w:rStyle w:val="Hyperlink"/>
          </w:rPr>
          <w:t>AOT on CDF</w:t>
        </w:r>
      </w:hyperlink>
    </w:p>
    <w:p w14:paraId="67AC0A89" w14:textId="77777777" w:rsidR="00D03E92" w:rsidRDefault="00D03E92" w:rsidP="00443B50">
      <w:pPr>
        <w:numPr>
          <w:ilvl w:val="0"/>
          <w:numId w:val="40"/>
        </w:numPr>
        <w:spacing w:before="240" w:after="240" w:line="254" w:lineRule="auto"/>
        <w:ind w:left="360"/>
        <w:rPr>
          <w:rFonts w:cs="Times New Roman"/>
          <w:color w:val="0000FF"/>
          <w:u w:val="single"/>
        </w:rPr>
      </w:pPr>
      <w:hyperlink r:id="rId20" w:history="1">
        <w:r>
          <w:rPr>
            <w:rStyle w:val="Hyperlink"/>
          </w:rPr>
          <w:t>AOT on Azure</w:t>
        </w:r>
      </w:hyperlink>
    </w:p>
    <w:p w14:paraId="7F302C8F" w14:textId="4EAD4139" w:rsidR="005433AA" w:rsidRPr="00D03E92" w:rsidRDefault="005433AA" w:rsidP="00443B50">
      <w:pPr>
        <w:numPr>
          <w:ilvl w:val="0"/>
          <w:numId w:val="40"/>
        </w:numPr>
        <w:spacing w:before="240" w:after="240" w:line="254" w:lineRule="auto"/>
        <w:ind w:left="360"/>
        <w:rPr>
          <w:rFonts w:cs="Times New Roman"/>
          <w:color w:val="0000FF"/>
          <w:u w:val="single"/>
        </w:rPr>
      </w:pPr>
      <w:hyperlink r:id="rId21" w:history="1">
        <w:r w:rsidRPr="00D03E92">
          <w:rPr>
            <w:rStyle w:val="Hyperlink"/>
            <w:rFonts w:cs="Arial"/>
            <w:lang w:val="en-GB"/>
          </w:rPr>
          <w:t>AOT Resources</w:t>
        </w:r>
      </w:hyperlink>
    </w:p>
    <w:p w14:paraId="762A5671" w14:textId="77777777" w:rsidR="005433AA" w:rsidRPr="00CD16D4" w:rsidRDefault="005433AA" w:rsidP="00AB24FA">
      <w:pPr>
        <w:pStyle w:val="ListParagraph"/>
        <w:ind w:left="360"/>
        <w:rPr>
          <w:rStyle w:val="Hyperlink"/>
          <w:rFonts w:cs="Arial"/>
          <w:color w:val="auto"/>
          <w:u w:val="none"/>
          <w:lang w:val="en-GB"/>
        </w:rPr>
      </w:pPr>
      <w:hyperlink r:id="rId22" w:history="1">
        <w:r w:rsidRPr="00BE1601">
          <w:rPr>
            <w:rStyle w:val="Hyperlink"/>
            <w:rFonts w:cs="Arial"/>
            <w:lang w:val="en-GB"/>
          </w:rPr>
          <w:t>AOT Release Notes</w:t>
        </w:r>
      </w:hyperlink>
    </w:p>
    <w:p w14:paraId="3566AC38" w14:textId="5F041E6A" w:rsidR="00CD16D4" w:rsidRDefault="00CD16D4" w:rsidP="0086094B">
      <w:pPr>
        <w:pStyle w:val="Heading2"/>
      </w:pPr>
      <w:r>
        <w:t>Audience</w:t>
      </w:r>
    </w:p>
    <w:p w14:paraId="3EE9B756" w14:textId="77777777" w:rsidR="00CD16D4" w:rsidRPr="00062623" w:rsidRDefault="00CD16D4" w:rsidP="00443B50">
      <w:pPr>
        <w:numPr>
          <w:ilvl w:val="0"/>
          <w:numId w:val="29"/>
        </w:numPr>
        <w:spacing w:before="240" w:after="240"/>
        <w:ind w:left="360"/>
      </w:pPr>
      <w:r w:rsidRPr="00062623">
        <w:t>Business Analyst</w:t>
      </w:r>
    </w:p>
    <w:p w14:paraId="272B33AA" w14:textId="77777777" w:rsidR="00CD16D4" w:rsidRPr="00062623" w:rsidRDefault="00CD16D4" w:rsidP="00443B50">
      <w:pPr>
        <w:numPr>
          <w:ilvl w:val="0"/>
          <w:numId w:val="29"/>
        </w:numPr>
        <w:spacing w:before="240" w:after="240"/>
        <w:ind w:left="360"/>
      </w:pPr>
      <w:r w:rsidRPr="00062623">
        <w:t xml:space="preserve">Solution Architect </w:t>
      </w:r>
    </w:p>
    <w:p w14:paraId="3F69B6EE" w14:textId="77777777" w:rsidR="00CD16D4" w:rsidRPr="00062623" w:rsidRDefault="00CD16D4" w:rsidP="00443B50">
      <w:pPr>
        <w:numPr>
          <w:ilvl w:val="0"/>
          <w:numId w:val="29"/>
        </w:numPr>
        <w:spacing w:before="240" w:after="240"/>
        <w:ind w:left="360"/>
      </w:pPr>
      <w:r w:rsidRPr="00062623">
        <w:t xml:space="preserve">Technical Architect </w:t>
      </w:r>
    </w:p>
    <w:p w14:paraId="559BAED0" w14:textId="77777777" w:rsidR="00CD16D4" w:rsidRDefault="00CD16D4" w:rsidP="00443B50">
      <w:pPr>
        <w:numPr>
          <w:ilvl w:val="0"/>
          <w:numId w:val="29"/>
        </w:numPr>
        <w:spacing w:before="240" w:after="240"/>
        <w:ind w:left="360"/>
      </w:pPr>
      <w:r w:rsidRPr="00062623">
        <w:t>Asset Delivery teams</w:t>
      </w:r>
    </w:p>
    <w:p w14:paraId="3F4463B6" w14:textId="77777777" w:rsidR="00CD16D4" w:rsidRDefault="00CD16D4" w:rsidP="0086094B">
      <w:pPr>
        <w:pStyle w:val="Heading2"/>
      </w:pPr>
      <w:r>
        <w:t>Contacts</w:t>
      </w:r>
    </w:p>
    <w:p w14:paraId="3DB22412" w14:textId="77777777" w:rsidR="00CD16D4" w:rsidRPr="00AB24FA" w:rsidRDefault="00CD16D4" w:rsidP="00CB463B">
      <w:pPr>
        <w:pStyle w:val="ListParagraph"/>
        <w:numPr>
          <w:ilvl w:val="0"/>
          <w:numId w:val="48"/>
        </w:numPr>
        <w:spacing w:before="240" w:after="240"/>
        <w:ind w:left="360"/>
      </w:pPr>
      <w:hyperlink r:id="rId23" w:history="1">
        <w:r w:rsidRPr="00AB24FA">
          <w:rPr>
            <w:rStyle w:val="Hyperlink"/>
          </w:rPr>
          <w:t>florian.tournier@accenture.com</w:t>
        </w:r>
      </w:hyperlink>
    </w:p>
    <w:p w14:paraId="761E900A" w14:textId="77777777" w:rsidR="00CD16D4" w:rsidRPr="00AB24FA" w:rsidRDefault="00CD16D4" w:rsidP="00CB463B">
      <w:pPr>
        <w:pStyle w:val="ListParagraph"/>
        <w:numPr>
          <w:ilvl w:val="0"/>
          <w:numId w:val="48"/>
        </w:numPr>
        <w:spacing w:before="240" w:after="240"/>
        <w:ind w:left="360"/>
      </w:pPr>
      <w:hyperlink r:id="rId24">
        <w:r w:rsidRPr="00AB24FA">
          <w:rPr>
            <w:rStyle w:val="Hyperlink"/>
          </w:rPr>
          <w:t>susarla.aditya@accenture.com</w:t>
        </w:r>
      </w:hyperlink>
    </w:p>
    <w:p w14:paraId="0D88D71B" w14:textId="77777777" w:rsidR="00CD16D4" w:rsidRPr="00AB24FA" w:rsidRDefault="00CD16D4" w:rsidP="00CB463B">
      <w:pPr>
        <w:pStyle w:val="ListParagraph"/>
        <w:numPr>
          <w:ilvl w:val="0"/>
          <w:numId w:val="48"/>
        </w:numPr>
        <w:spacing w:before="240" w:after="240"/>
        <w:ind w:left="360"/>
      </w:pPr>
      <w:hyperlink r:id="rId25">
        <w:r w:rsidRPr="00AB24FA">
          <w:rPr>
            <w:rStyle w:val="Hyperlink"/>
          </w:rPr>
          <w:t>rishabh.b.joshi@accenture.com</w:t>
        </w:r>
      </w:hyperlink>
    </w:p>
    <w:p w14:paraId="5C01AD24" w14:textId="3344633D" w:rsidR="00E53F95" w:rsidRPr="00AB24FA" w:rsidRDefault="00CD16D4" w:rsidP="00CB463B">
      <w:pPr>
        <w:pStyle w:val="ListParagraph"/>
        <w:numPr>
          <w:ilvl w:val="0"/>
          <w:numId w:val="48"/>
        </w:numPr>
        <w:spacing w:before="240" w:after="240"/>
        <w:ind w:left="360"/>
      </w:pPr>
      <w:hyperlink r:id="rId26">
        <w:r w:rsidRPr="00AB24FA">
          <w:rPr>
            <w:rStyle w:val="Hyperlink"/>
          </w:rPr>
          <w:t xml:space="preserve">chetankumar.rane@accenture.com </w:t>
        </w:r>
      </w:hyperlink>
    </w:p>
    <w:p w14:paraId="79C49019" w14:textId="77777777" w:rsidR="000910E9" w:rsidRDefault="000910E9" w:rsidP="00CD16D4">
      <w:pPr>
        <w:rPr>
          <w:lang w:val="en-GB"/>
        </w:rPr>
        <w:sectPr w:rsidR="000910E9" w:rsidSect="00BC3BB6">
          <w:type w:val="continuous"/>
          <w:pgSz w:w="23040" w:h="15840" w:orient="landscape" w:code="5"/>
          <w:pgMar w:top="1440" w:right="1440" w:bottom="1440" w:left="1440" w:header="720" w:footer="720" w:gutter="0"/>
          <w:cols w:num="3" w:sep="1" w:space="1440"/>
          <w:docGrid w:linePitch="360"/>
        </w:sectPr>
      </w:pPr>
    </w:p>
    <w:p w14:paraId="61A4C389" w14:textId="77777777" w:rsidR="00040EC2" w:rsidRDefault="00040EC2" w:rsidP="00584F0C">
      <w:pPr>
        <w:pStyle w:val="Heading2"/>
        <w:sectPr w:rsidR="00040EC2" w:rsidSect="00BC3BB6">
          <w:pgSz w:w="23040" w:h="15840" w:orient="landscape" w:code="5"/>
          <w:pgMar w:top="1440" w:right="1440" w:bottom="1440" w:left="1440" w:header="720" w:footer="720" w:gutter="0"/>
          <w:cols w:space="720"/>
          <w:docGrid w:linePitch="360"/>
        </w:sectPr>
      </w:pPr>
    </w:p>
    <w:bookmarkEnd w:id="1"/>
    <w:bookmarkEnd w:id="2"/>
    <w:bookmarkEnd w:id="3"/>
    <w:p w14:paraId="5BD112C0" w14:textId="0BD0BA63" w:rsidR="00385DDD" w:rsidRDefault="00484436" w:rsidP="00E95396">
      <w:pPr>
        <w:pStyle w:val="Heading1"/>
        <w:rPr>
          <w:rFonts w:eastAsia="Graphik"/>
        </w:rPr>
      </w:pPr>
      <w:r w:rsidRPr="009A7353">
        <w:rPr>
          <w:noProof/>
        </w:rPr>
        <mc:AlternateContent>
          <mc:Choice Requires="wps">
            <w:drawing>
              <wp:anchor distT="0" distB="0" distL="114300" distR="114300" simplePos="0" relativeHeight="251658240" behindDoc="0" locked="0" layoutInCell="1" allowOverlap="1" wp14:anchorId="5849EECA" wp14:editId="1A99754E">
                <wp:simplePos x="0" y="0"/>
                <wp:positionH relativeFrom="column">
                  <wp:posOffset>5305107</wp:posOffset>
                </wp:positionH>
                <wp:positionV relativeFrom="paragraph">
                  <wp:posOffset>-88673</wp:posOffset>
                </wp:positionV>
                <wp:extent cx="2820398" cy="9254762"/>
                <wp:effectExtent l="78423" t="0" r="39687" b="58738"/>
                <wp:wrapNone/>
                <wp:docPr id="76" name="Connector: Elbow 76">
                  <a:extLst xmlns:a="http://schemas.openxmlformats.org/drawingml/2006/main">
                    <a:ext uri="{FF2B5EF4-FFF2-40B4-BE49-F238E27FC236}">
                      <a16:creationId xmlns:a16="http://schemas.microsoft.com/office/drawing/2014/main" id="{4C4E9149-11EC-420F-00B3-48739D3525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820398" cy="9254762"/>
                        </a:xfrm>
                        <a:prstGeom prst="bentConnector3">
                          <a:avLst>
                            <a:gd name="adj1" fmla="val 50916"/>
                          </a:avLst>
                        </a:prstGeom>
                        <a:ln w="571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95B43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6" o:spid="_x0000_s1026" type="#_x0000_t34" style="position:absolute;margin-left:417.7pt;margin-top:-7pt;width:222.1pt;height:728.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" adj="10998" strokecolor="#7030a0" strokeweight="4.5pt">
                <v:stroke endarrow="block"/>
                <o:lock v:ext="edit" shapetype="f"/>
              </v:shape>
            </w:pict>
          </mc:Fallback>
        </mc:AlternateContent>
      </w:r>
      <w:r w:rsidR="21E51E02" w:rsidRPr="1C95AEC6">
        <w:rPr>
          <w:rFonts w:eastAsia="Graphik"/>
        </w:rPr>
        <w:t>User Jo</w:t>
      </w:r>
      <w:r w:rsidR="01962C20" w:rsidRPr="1C95AEC6">
        <w:rPr>
          <w:rFonts w:eastAsia="Graphik"/>
        </w:rPr>
        <w:t>urney</w:t>
      </w:r>
    </w:p>
    <w:p w14:paraId="616F58AB" w14:textId="77777777" w:rsidR="00F11751" w:rsidRPr="00F11751" w:rsidRDefault="00F11751" w:rsidP="00F11751">
      <w:pPr>
        <w:keepNext/>
        <w:keepLines/>
        <w:spacing w:before="240" w:after="80" w:line="276" w:lineRule="auto"/>
        <w:jc w:val="left"/>
        <w:outlineLvl w:val="1"/>
        <w:rPr>
          <w:rFonts w:eastAsia="Yu Gothic Light" w:cs="Times New Roman"/>
          <w:b/>
          <w:bCs/>
          <w:color w:val="7030A0"/>
          <w:kern w:val="0"/>
          <w:sz w:val="24"/>
          <w:szCs w:val="26"/>
          <w14:ligatures w14:val="none"/>
        </w:rPr>
      </w:pPr>
      <w:bookmarkStart w:id="5" w:name="OLE_LINK3"/>
      <w:r w:rsidRPr="00F11751">
        <w:rPr>
          <w:rFonts w:eastAsia="Yu Gothic Light" w:cs="Times New Roman"/>
          <w:b/>
          <w:bCs/>
          <w:color w:val="7030A0"/>
          <w:kern w:val="0"/>
          <w:sz w:val="24"/>
          <w:szCs w:val="26"/>
          <w14:ligatures w14:val="none"/>
        </w:rPr>
        <w:t xml:space="preserve">3D </w:t>
      </w:r>
    </w:p>
    <w:p w14:paraId="07A9726A" w14:textId="77777777" w:rsidR="00F11751" w:rsidRPr="00F11751" w:rsidRDefault="00F11751" w:rsidP="00F11751">
      <w:pPr>
        <w:spacing w:after="0" w:line="240" w:lineRule="auto"/>
        <w:rPr>
          <w:rFonts w:eastAsia="Calibri" w:cs="Arial"/>
          <w:kern w:val="0"/>
          <w:szCs w:val="24"/>
          <w14:ligatures w14:val="none"/>
        </w:rPr>
      </w:pPr>
      <w:r w:rsidRPr="00F11751">
        <w:rPr>
          <w:rFonts w:eastAsia="Calibri" w:cs="Arial"/>
          <w:kern w:val="0"/>
          <w:szCs w:val="24"/>
          <w14:ligatures w14:val="none"/>
        </w:rPr>
        <w:t xml:space="preserve">The following diagram illustrates the current user journey for 3D Twin Builder and Viewer. </w:t>
      </w:r>
    </w:p>
    <w:p w14:paraId="0A96FB44" w14:textId="77777777" w:rsidR="00F11751" w:rsidRPr="00F11751" w:rsidRDefault="00F11751" w:rsidP="00F11751">
      <w:pPr>
        <w:spacing w:after="0" w:line="240" w:lineRule="auto"/>
        <w:rPr>
          <w:rFonts w:eastAsia="Calibri" w:cs="Arial"/>
          <w:kern w:val="0"/>
          <w:szCs w:val="24"/>
          <w14:ligatures w14:val="none"/>
        </w:rPr>
      </w:pPr>
      <w:r w:rsidRPr="00F11751">
        <w:rPr>
          <w:rFonts w:eastAsia="Calibri" w:cs="Arial"/>
          <w:noProof/>
          <w:kern w:val="0"/>
          <w:szCs w:val="24"/>
          <w14:ligatures w14:val="none"/>
        </w:rPr>
        <mc:AlternateContent>
          <mc:Choice Requires="wps">
            <w:drawing>
              <wp:anchor distT="0" distB="0" distL="114300" distR="114300" simplePos="0" relativeHeight="251658241" behindDoc="0" locked="0" layoutInCell="1" allowOverlap="1" wp14:anchorId="6BF477E7" wp14:editId="1CA8BF7F">
                <wp:simplePos x="0" y="0"/>
                <wp:positionH relativeFrom="column">
                  <wp:posOffset>0</wp:posOffset>
                </wp:positionH>
                <wp:positionV relativeFrom="paragraph">
                  <wp:posOffset>193040</wp:posOffset>
                </wp:positionV>
                <wp:extent cx="12025630" cy="3114040"/>
                <wp:effectExtent l="0" t="0" r="13970" b="10160"/>
                <wp:wrapNone/>
                <wp:docPr id="1571769609" name="Rectangle: Rounded Corners 5">
                  <a:extLst xmlns:a="http://schemas.openxmlformats.org/drawingml/2006/main">
                    <a:ext uri="{FF2B5EF4-FFF2-40B4-BE49-F238E27FC236}">
                      <a16:creationId xmlns:a16="http://schemas.microsoft.com/office/drawing/2014/main" id="{F0E00705-B64B-4122-8E43-BDAB17B4AA53}"/>
                    </a:ext>
                  </a:extLst>
                </wp:docPr>
                <wp:cNvGraphicFramePr/>
                <a:graphic xmlns:a="http://schemas.openxmlformats.org/drawingml/2006/main">
                  <a:graphicData uri="http://schemas.microsoft.com/office/word/2010/wordprocessingShape">
                    <wps:wsp>
                      <wps:cNvSpPr/>
                      <wps:spPr>
                        <a:xfrm>
                          <a:off x="0" y="0"/>
                          <a:ext cx="12025630" cy="3114040"/>
                        </a:xfrm>
                        <a:prstGeom prst="roundRect">
                          <a:avLst/>
                        </a:prstGeom>
                        <a:noFill/>
                        <a:ln w="19050" cap="flat" cmpd="sng" algn="ctr">
                          <a:solidFill>
                            <a:srgbClr val="7030A0"/>
                          </a:solidFill>
                          <a:prstDash val="dash"/>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54EE7679" id="Rectangle: Rounded Corners 5" o:spid="_x0000_s1026" style="position:absolute;margin-left:0;margin-top:15.2pt;width:946.9pt;height:245.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" filled="f" strokecolor="#7030a0" strokeweight="1.5pt">
                <v:stroke dashstyle="dash" joinstyle="miter"/>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4" behindDoc="0" locked="0" layoutInCell="1" allowOverlap="1" wp14:anchorId="10C7383E" wp14:editId="45C5527A">
                <wp:simplePos x="0" y="0"/>
                <wp:positionH relativeFrom="column">
                  <wp:posOffset>436245</wp:posOffset>
                </wp:positionH>
                <wp:positionV relativeFrom="paragraph">
                  <wp:posOffset>306070</wp:posOffset>
                </wp:positionV>
                <wp:extent cx="1759585" cy="267970"/>
                <wp:effectExtent l="0" t="0" r="12065" b="19050"/>
                <wp:wrapNone/>
                <wp:docPr id="1243153628" name="Text Box 10">
                  <a:extLst xmlns:a="http://schemas.openxmlformats.org/drawingml/2006/main">
                    <a:ext uri="{FF2B5EF4-FFF2-40B4-BE49-F238E27FC236}">
                      <a16:creationId xmlns:a16="http://schemas.microsoft.com/office/drawing/2014/main" id="{FC9287F2-2764-4003-B407-9366FC841EB2}"/>
                    </a:ext>
                  </a:extLst>
                </wp:docPr>
                <wp:cNvGraphicFramePr/>
                <a:graphic xmlns:a="http://schemas.openxmlformats.org/drawingml/2006/main">
                  <a:graphicData uri="http://schemas.microsoft.com/office/word/2010/wordprocessingShape">
                    <wps:wsp>
                      <wps:cNvSpPr txBox="1"/>
                      <wps:spPr>
                        <a:xfrm>
                          <a:off x="0" y="0"/>
                          <a:ext cx="1759585" cy="247650"/>
                        </a:xfrm>
                        <a:prstGeom prst="rect">
                          <a:avLst/>
                        </a:prstGeom>
                        <a:solidFill>
                          <a:srgbClr val="7030A0"/>
                        </a:solidFill>
                        <a:ln>
                          <a:solidFill>
                            <a:srgbClr val="7030A0"/>
                          </a:solidFill>
                        </a:ln>
                      </wps:spPr>
                      <wps:txbx>
                        <w:txbxContent>
                          <w:p w14:paraId="2C0373BD" w14:textId="77777777" w:rsidR="00F11751" w:rsidRDefault="00F11751" w:rsidP="00F11751">
                            <w:pPr>
                              <w:jc w:val="center"/>
                              <w:textAlignment w:val="baseline"/>
                              <w:rPr>
                                <w:b/>
                                <w:bCs/>
                                <w:color w:val="FFFFFF" w:themeColor="background1"/>
                                <w:kern w:val="24"/>
                                <w:sz w:val="18"/>
                                <w:szCs w:val="18"/>
                              </w:rPr>
                            </w:pPr>
                            <w:r>
                              <w:rPr>
                                <w:b/>
                                <w:bCs/>
                                <w:color w:val="FFFFFF" w:themeColor="background1"/>
                                <w:kern w:val="24"/>
                                <w:sz w:val="18"/>
                                <w:szCs w:val="18"/>
                              </w:rPr>
                              <w:t>Client Admin / ACN cons</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type w14:anchorId="10C7383E" id="_x0000_t202" coordsize="21600,21600" o:spt="202" path="m,l,21600r21600,l21600,xe">
                <v:stroke joinstyle="miter"/>
                <v:path gradientshapeok="t" o:connecttype="rect"/>
              </v:shapetype>
              <v:shape id="Text Box 10" o:spid="_x0000_s1026" type="#_x0000_t202" style="position:absolute;left:0;text-align:left;margin-left:34.35pt;margin-top:24.1pt;width:138.55pt;height:21.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" fillcolor="#7030a0" strokecolor="#7030a0">
                <v:textbox style="mso-fit-shape-to-text:t">
                  <w:txbxContent>
                    <w:p w14:paraId="2C0373BD" w14:textId="77777777" w:rsidR="00F11751" w:rsidRDefault="00F11751" w:rsidP="00F11751">
                      <w:pPr>
                        <w:jc w:val="center"/>
                        <w:textAlignment w:val="baseline"/>
                        <w:rPr>
                          <w:b/>
                          <w:bCs/>
                          <w:color w:val="FFFFFF" w:themeColor="background1"/>
                          <w:kern w:val="24"/>
                          <w:sz w:val="18"/>
                          <w:szCs w:val="18"/>
                        </w:rPr>
                      </w:pPr>
                      <w:r>
                        <w:rPr>
                          <w:b/>
                          <w:bCs/>
                          <w:color w:val="FFFFFF" w:themeColor="background1"/>
                          <w:kern w:val="24"/>
                          <w:sz w:val="18"/>
                          <w:szCs w:val="18"/>
                        </w:rPr>
                        <w:t>Client Admin / ACN cons</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5" behindDoc="0" locked="0" layoutInCell="1" allowOverlap="1" wp14:anchorId="3DF9F5C0" wp14:editId="3955A203">
                <wp:simplePos x="0" y="0"/>
                <wp:positionH relativeFrom="column">
                  <wp:posOffset>3649345</wp:posOffset>
                </wp:positionH>
                <wp:positionV relativeFrom="paragraph">
                  <wp:posOffset>1652270</wp:posOffset>
                </wp:positionV>
                <wp:extent cx="1341755" cy="683895"/>
                <wp:effectExtent l="19050" t="19050" r="10795" b="20955"/>
                <wp:wrapNone/>
                <wp:docPr id="959540898" name="Rectangle: Rounded Corners 11">
                  <a:extLst xmlns:a="http://schemas.openxmlformats.org/drawingml/2006/main">
                    <a:ext uri="{FF2B5EF4-FFF2-40B4-BE49-F238E27FC236}">
                      <a16:creationId xmlns:a16="http://schemas.microsoft.com/office/drawing/2014/main" id="{967FD635-33EC-4D1C-9B4E-642A0A89640F}"/>
                    </a:ext>
                  </a:extLst>
                </wp:docPr>
                <wp:cNvGraphicFramePr/>
                <a:graphic xmlns:a="http://schemas.openxmlformats.org/drawingml/2006/main">
                  <a:graphicData uri="http://schemas.microsoft.com/office/word/2010/wordprocessingShape">
                    <wps:wsp>
                      <wps:cNvSpPr/>
                      <wps:spPr>
                        <a:xfrm>
                          <a:off x="0" y="0"/>
                          <a:ext cx="1341755" cy="683260"/>
                        </a:xfrm>
                        <a:prstGeom prst="roundRect">
                          <a:avLst/>
                        </a:prstGeom>
                        <a:noFill/>
                        <a:ln w="28575" cap="flat" cmpd="sng" algn="ctr">
                          <a:solidFill>
                            <a:srgbClr val="7030A0"/>
                          </a:solidFill>
                          <a:prstDash val="solid"/>
                          <a:miter lim="800000"/>
                        </a:ln>
                        <a:effectLst/>
                      </wps:spPr>
                      <wps:txbx>
                        <w:txbxContent>
                          <w:p w14:paraId="1B7BEC15" w14:textId="77777777" w:rsidR="00F11751" w:rsidRDefault="00F11751" w:rsidP="00F11751">
                            <w:pPr>
                              <w:jc w:val="center"/>
                              <w:textAlignment w:val="baseline"/>
                              <w:rPr>
                                <w:color w:val="000000"/>
                                <w:kern w:val="24"/>
                                <w:sz w:val="16"/>
                                <w:szCs w:val="16"/>
                              </w:rPr>
                            </w:pPr>
                            <w:hyperlink r:id="rId27" w:history="1">
                              <w:r>
                                <w:rPr>
                                  <w:rStyle w:val="Hyperlink"/>
                                  <w:rFonts w:cs="Arial"/>
                                  <w:kern w:val="24"/>
                                  <w:sz w:val="16"/>
                                  <w:szCs w:val="16"/>
                                </w:rPr>
                                <w:t>Upload 3D models on the AOT ‘Models’ page by clicking ‘Upload Model’ action button.</w:t>
                              </w:r>
                            </w:hyperlink>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3DF9F5C0" id="Rectangle: Rounded Corners 11" o:spid="_x0000_s1027" style="position:absolute;left:0;text-align:left;margin-left:287.35pt;margin-top:130.1pt;width:105.65pt;height:53.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" filled="f" strokecolor="#7030a0" strokeweight="2.25pt">
                <v:stroke joinstyle="miter"/>
                <v:textbox>
                  <w:txbxContent>
                    <w:p w14:paraId="1B7BEC15" w14:textId="77777777" w:rsidR="00F11751" w:rsidRDefault="00F11751" w:rsidP="00F11751">
                      <w:pPr>
                        <w:jc w:val="center"/>
                        <w:textAlignment w:val="baseline"/>
                        <w:rPr>
                          <w:color w:val="000000"/>
                          <w:kern w:val="24"/>
                          <w:sz w:val="16"/>
                          <w:szCs w:val="16"/>
                        </w:rPr>
                      </w:pPr>
                      <w:hyperlink r:id="rId28" w:history="1">
                        <w:r>
                          <w:rPr>
                            <w:rStyle w:val="Hyperlink"/>
                            <w:rFonts w:cs="Arial"/>
                            <w:kern w:val="24"/>
                            <w:sz w:val="16"/>
                            <w:szCs w:val="16"/>
                          </w:rPr>
                          <w:t>Upload 3D models on the AOT ‘Models’ page by clicking ‘Upload Model’ action button.</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6" behindDoc="0" locked="0" layoutInCell="1" allowOverlap="1" wp14:anchorId="25353012" wp14:editId="0481FA5C">
                <wp:simplePos x="0" y="0"/>
                <wp:positionH relativeFrom="column">
                  <wp:posOffset>290195</wp:posOffset>
                </wp:positionH>
                <wp:positionV relativeFrom="paragraph">
                  <wp:posOffset>1728470</wp:posOffset>
                </wp:positionV>
                <wp:extent cx="338455" cy="330835"/>
                <wp:effectExtent l="0" t="0" r="23495" b="12065"/>
                <wp:wrapNone/>
                <wp:docPr id="187792489" name="Flowchart: Connector 52">
                  <a:extLst xmlns:a="http://schemas.openxmlformats.org/drawingml/2006/main">
                    <a:ext uri="{FF2B5EF4-FFF2-40B4-BE49-F238E27FC236}">
                      <a16:creationId xmlns:a16="http://schemas.microsoft.com/office/drawing/2014/main" id="{E88FFF13-94E9-439D-8CA9-D51CFF8AA692}"/>
                    </a:ext>
                  </a:extLst>
                </wp:docPr>
                <wp:cNvGraphicFramePr/>
                <a:graphic xmlns:a="http://schemas.openxmlformats.org/drawingml/2006/main">
                  <a:graphicData uri="http://schemas.microsoft.com/office/word/2010/wordprocessingShape">
                    <wps:wsp>
                      <wps:cNvSpPr/>
                      <wps:spPr>
                        <a:xfrm>
                          <a:off x="0" y="0"/>
                          <a:ext cx="337820" cy="330835"/>
                        </a:xfrm>
                        <a:prstGeom prst="flowChartConnector">
                          <a:avLst/>
                        </a:prstGeom>
                        <a:solidFill>
                          <a:srgbClr val="7030A0"/>
                        </a:solidFill>
                        <a:ln w="12700" cap="flat" cmpd="sng" algn="ctr">
                          <a:solidFill>
                            <a:srgbClr val="7030A0"/>
                          </a:solidFill>
                          <a:prstDash val="solid"/>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type w14:anchorId="6C6B626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2" o:spid="_x0000_s1026" type="#_x0000_t120" style="position:absolute;margin-left:22.85pt;margin-top:136.1pt;width:26.65pt;height:26.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" fillcolor="#7030a0" strokecolor="#7030a0" strokeweight="1pt">
                <v:stroke joinstyle="miter"/>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7" behindDoc="0" locked="0" layoutInCell="1" allowOverlap="1" wp14:anchorId="096E4A68" wp14:editId="672926FC">
                <wp:simplePos x="0" y="0"/>
                <wp:positionH relativeFrom="column">
                  <wp:posOffset>80010</wp:posOffset>
                </wp:positionH>
                <wp:positionV relativeFrom="paragraph">
                  <wp:posOffset>2169160</wp:posOffset>
                </wp:positionV>
                <wp:extent cx="687705" cy="383540"/>
                <wp:effectExtent l="0" t="0" r="0" b="0"/>
                <wp:wrapNone/>
                <wp:docPr id="1458963722" name="Text Box 53">
                  <a:extLst xmlns:a="http://schemas.openxmlformats.org/drawingml/2006/main">
                    <a:ext uri="{FF2B5EF4-FFF2-40B4-BE49-F238E27FC236}">
                      <a16:creationId xmlns:a16="http://schemas.microsoft.com/office/drawing/2014/main" id="{E5EFACEE-09FD-4848-B8EB-542308016908}"/>
                    </a:ext>
                  </a:extLst>
                </wp:docPr>
                <wp:cNvGraphicFramePr/>
                <a:graphic xmlns:a="http://schemas.openxmlformats.org/drawingml/2006/main">
                  <a:graphicData uri="http://schemas.microsoft.com/office/word/2010/wordprocessingShape">
                    <wps:wsp>
                      <wps:cNvSpPr txBox="1"/>
                      <wps:spPr>
                        <a:xfrm>
                          <a:off x="0" y="0"/>
                          <a:ext cx="687705" cy="362585"/>
                        </a:xfrm>
                        <a:prstGeom prst="rect">
                          <a:avLst/>
                        </a:prstGeom>
                        <a:noFill/>
                        <a:ln>
                          <a:noFill/>
                        </a:ln>
                      </wps:spPr>
                      <wps:txbx>
                        <w:txbxContent>
                          <w:p w14:paraId="7C1CB3F9" w14:textId="77777777" w:rsidR="00F11751" w:rsidRDefault="00F11751" w:rsidP="00F11751">
                            <w:pPr>
                              <w:jc w:val="center"/>
                              <w:textAlignment w:val="baseline"/>
                              <w:rPr>
                                <w:color w:val="000000"/>
                                <w:kern w:val="24"/>
                                <w:sz w:val="18"/>
                                <w:szCs w:val="18"/>
                              </w:rPr>
                            </w:pPr>
                            <w:r>
                              <w:rPr>
                                <w:color w:val="000000"/>
                                <w:kern w:val="24"/>
                                <w:sz w:val="18"/>
                                <w:szCs w:val="18"/>
                              </w:rPr>
                              <w:t>AOT Login</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096E4A68" id="Text Box 53" o:spid="_x0000_s1028" type="#_x0000_t202" style="position:absolute;left:0;text-align:left;margin-left:6.3pt;margin-top:170.8pt;width:54.15pt;height:30.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" filled="f" stroked="f">
                <v:textbox style="mso-fit-shape-to-text:t">
                  <w:txbxContent>
                    <w:p w14:paraId="7C1CB3F9" w14:textId="77777777" w:rsidR="00F11751" w:rsidRDefault="00F11751" w:rsidP="00F11751">
                      <w:pPr>
                        <w:jc w:val="center"/>
                        <w:textAlignment w:val="baseline"/>
                        <w:rPr>
                          <w:color w:val="000000"/>
                          <w:kern w:val="24"/>
                          <w:sz w:val="18"/>
                          <w:szCs w:val="18"/>
                        </w:rPr>
                      </w:pPr>
                      <w:r>
                        <w:rPr>
                          <w:color w:val="000000"/>
                          <w:kern w:val="24"/>
                          <w:sz w:val="18"/>
                          <w:szCs w:val="18"/>
                        </w:rPr>
                        <w:t>AOT Login</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4" behindDoc="0" locked="0" layoutInCell="1" allowOverlap="1" wp14:anchorId="30C97C05" wp14:editId="3CA7A9ED">
                <wp:simplePos x="0" y="0"/>
                <wp:positionH relativeFrom="column">
                  <wp:posOffset>8434070</wp:posOffset>
                </wp:positionH>
                <wp:positionV relativeFrom="paragraph">
                  <wp:posOffset>1992630</wp:posOffset>
                </wp:positionV>
                <wp:extent cx="393700" cy="0"/>
                <wp:effectExtent l="0" t="76200" r="25400" b="76200"/>
                <wp:wrapNone/>
                <wp:docPr id="1453285920" name="Straight Arrow Connector 26">
                  <a:extLst xmlns:a="http://schemas.openxmlformats.org/drawingml/2006/main">
                    <a:ext uri="{FF2B5EF4-FFF2-40B4-BE49-F238E27FC236}">
                      <a16:creationId xmlns:a16="http://schemas.microsoft.com/office/drawing/2014/main" id="{3DEEB95F-4453-42C4-A162-655A4F62AB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700"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139CB9F1" id="_x0000_t32" coordsize="21600,21600" o:spt="32" o:oned="t" path="m,l21600,21600e" filled="f">
                <v:path arrowok="t" fillok="f" o:connecttype="none"/>
                <o:lock v:ext="edit" shapetype="t"/>
              </v:shapetype>
              <v:shape id="Straight Arrow Connector 26" o:spid="_x0000_s1026" type="#_x0000_t32" style="position:absolute;margin-left:664.1pt;margin-top:156.9pt;width:31pt;height:0;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5" behindDoc="0" locked="0" layoutInCell="1" allowOverlap="1" wp14:anchorId="072EC856" wp14:editId="28C8398D">
                <wp:simplePos x="0" y="0"/>
                <wp:positionH relativeFrom="column">
                  <wp:posOffset>7071995</wp:posOffset>
                </wp:positionH>
                <wp:positionV relativeFrom="paragraph">
                  <wp:posOffset>1734820</wp:posOffset>
                </wp:positionV>
                <wp:extent cx="1362710" cy="822325"/>
                <wp:effectExtent l="19050" t="19050" r="27940" b="15875"/>
                <wp:wrapNone/>
                <wp:docPr id="716878948" name="Rectangle: Rounded Corners 2">
                  <a:extLst xmlns:a="http://schemas.openxmlformats.org/drawingml/2006/main">
                    <a:ext uri="{FF2B5EF4-FFF2-40B4-BE49-F238E27FC236}">
                      <a16:creationId xmlns:a16="http://schemas.microsoft.com/office/drawing/2014/main" id="{0CF43705-5326-27F3-7A63-9686A9439A15}"/>
                    </a:ext>
                  </a:extLst>
                </wp:docPr>
                <wp:cNvGraphicFramePr/>
                <a:graphic xmlns:a="http://schemas.openxmlformats.org/drawingml/2006/main">
                  <a:graphicData uri="http://schemas.microsoft.com/office/word/2010/wordprocessingShape">
                    <wps:wsp>
                      <wps:cNvSpPr/>
                      <wps:spPr>
                        <a:xfrm>
                          <a:off x="0" y="0"/>
                          <a:ext cx="1362710" cy="822325"/>
                        </a:xfrm>
                        <a:prstGeom prst="roundRect">
                          <a:avLst/>
                        </a:prstGeom>
                        <a:noFill/>
                        <a:ln w="28575" cap="flat" cmpd="sng" algn="ctr">
                          <a:solidFill>
                            <a:srgbClr val="7030A0"/>
                          </a:solidFill>
                          <a:prstDash val="solid"/>
                          <a:miter lim="800000"/>
                        </a:ln>
                        <a:effectLst/>
                      </wps:spPr>
                      <wps:txbx>
                        <w:txbxContent>
                          <w:p w14:paraId="74314932" w14:textId="77777777" w:rsidR="00F11751" w:rsidRDefault="00F11751" w:rsidP="00F11751">
                            <w:pPr>
                              <w:jc w:val="center"/>
                              <w:textAlignment w:val="baseline"/>
                              <w:rPr>
                                <w:color w:val="000000"/>
                                <w:kern w:val="24"/>
                                <w:sz w:val="16"/>
                                <w:szCs w:val="16"/>
                              </w:rPr>
                            </w:pPr>
                            <w:hyperlink r:id="rId29" w:history="1">
                              <w:r>
                                <w:rPr>
                                  <w:rStyle w:val="Hyperlink"/>
                                  <w:rFonts w:cs="Arial"/>
                                  <w:kern w:val="24"/>
                                  <w:sz w:val="16"/>
                                  <w:szCs w:val="16"/>
                                </w:rPr>
                                <w:t>Map 3D models with  asset hierarchy (External ID) on Model Mapping screen.</w:t>
                              </w:r>
                            </w:hyperlink>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072EC856" id="Rectangle: Rounded Corners 2" o:spid="_x0000_s1029" style="position:absolute;left:0;text-align:left;margin-left:556.85pt;margin-top:136.6pt;width:107.3pt;height:64.7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" filled="f" strokecolor="#7030a0" strokeweight="2.25pt">
                <v:stroke joinstyle="miter"/>
                <v:textbox>
                  <w:txbxContent>
                    <w:p w14:paraId="74314932" w14:textId="77777777" w:rsidR="00F11751" w:rsidRDefault="00F11751" w:rsidP="00F11751">
                      <w:pPr>
                        <w:jc w:val="center"/>
                        <w:textAlignment w:val="baseline"/>
                        <w:rPr>
                          <w:color w:val="000000"/>
                          <w:kern w:val="24"/>
                          <w:sz w:val="16"/>
                          <w:szCs w:val="16"/>
                        </w:rPr>
                      </w:pPr>
                      <w:hyperlink r:id="rId30" w:history="1">
                        <w:r>
                          <w:rPr>
                            <w:rStyle w:val="Hyperlink"/>
                            <w:rFonts w:cs="Arial"/>
                            <w:kern w:val="24"/>
                            <w:sz w:val="16"/>
                            <w:szCs w:val="16"/>
                          </w:rPr>
                          <w:t>Map 3D models with  asset hierarchy (External ID) on Model Mapping screen.</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6" behindDoc="0" locked="0" layoutInCell="1" allowOverlap="1" wp14:anchorId="24549371" wp14:editId="5BA918E3">
                <wp:simplePos x="0" y="0"/>
                <wp:positionH relativeFrom="column">
                  <wp:posOffset>8827770</wp:posOffset>
                </wp:positionH>
                <wp:positionV relativeFrom="paragraph">
                  <wp:posOffset>1734820</wp:posOffset>
                </wp:positionV>
                <wp:extent cx="1581785" cy="822960"/>
                <wp:effectExtent l="19050" t="19050" r="18415" b="15240"/>
                <wp:wrapNone/>
                <wp:docPr id="1918862866" name="Rectangle: Rounded Corners 15">
                  <a:extLst xmlns:a="http://schemas.openxmlformats.org/drawingml/2006/main">
                    <a:ext uri="{FF2B5EF4-FFF2-40B4-BE49-F238E27FC236}">
                      <a16:creationId xmlns:a16="http://schemas.microsoft.com/office/drawing/2014/main" id="{467CBE82-2E80-C598-48A5-2966FD027D03}"/>
                    </a:ext>
                  </a:extLst>
                </wp:docPr>
                <wp:cNvGraphicFramePr/>
                <a:graphic xmlns:a="http://schemas.openxmlformats.org/drawingml/2006/main">
                  <a:graphicData uri="http://schemas.microsoft.com/office/word/2010/wordprocessingShape">
                    <wps:wsp>
                      <wps:cNvSpPr/>
                      <wps:spPr>
                        <a:xfrm>
                          <a:off x="0" y="0"/>
                          <a:ext cx="1581785" cy="822325"/>
                        </a:xfrm>
                        <a:prstGeom prst="roundRect">
                          <a:avLst/>
                        </a:prstGeom>
                        <a:noFill/>
                        <a:ln w="28575" cap="flat" cmpd="sng" algn="ctr">
                          <a:solidFill>
                            <a:srgbClr val="7030A0"/>
                          </a:solidFill>
                          <a:prstDash val="solid"/>
                          <a:miter lim="800000"/>
                        </a:ln>
                        <a:effectLst/>
                      </wps:spPr>
                      <wps:txbx>
                        <w:txbxContent>
                          <w:p w14:paraId="21D1F92E" w14:textId="77777777" w:rsidR="00F11751" w:rsidRDefault="00F11751" w:rsidP="00F11751">
                            <w:pPr>
                              <w:jc w:val="center"/>
                              <w:rPr>
                                <w:color w:val="000000"/>
                                <w:kern w:val="24"/>
                                <w:sz w:val="16"/>
                                <w:szCs w:val="16"/>
                              </w:rPr>
                            </w:pPr>
                            <w:hyperlink r:id="rId31" w:history="1">
                              <w:r>
                                <w:rPr>
                                  <w:rStyle w:val="Hyperlink"/>
                                  <w:rFonts w:cs="Arial"/>
                                  <w:kern w:val="24"/>
                                  <w:sz w:val="16"/>
                                  <w:szCs w:val="16"/>
                                </w:rPr>
                                <w:t>On POI mapping page, map POIs to  asset hierarchy data (External ID).</w:t>
                              </w:r>
                            </w:hyperlink>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24549371" id="Rectangle: Rounded Corners 15" o:spid="_x0000_s1030" style="position:absolute;left:0;text-align:left;margin-left:695.1pt;margin-top:136.6pt;width:124.55pt;height:64.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" filled="f" strokecolor="#7030a0" strokeweight="2.25pt">
                <v:stroke joinstyle="miter"/>
                <v:textbox>
                  <w:txbxContent>
                    <w:p w14:paraId="21D1F92E" w14:textId="77777777" w:rsidR="00F11751" w:rsidRDefault="00F11751" w:rsidP="00F11751">
                      <w:pPr>
                        <w:jc w:val="center"/>
                        <w:rPr>
                          <w:color w:val="000000"/>
                          <w:kern w:val="24"/>
                          <w:sz w:val="16"/>
                          <w:szCs w:val="16"/>
                        </w:rPr>
                      </w:pPr>
                      <w:hyperlink r:id="rId32" w:history="1">
                        <w:r>
                          <w:rPr>
                            <w:rStyle w:val="Hyperlink"/>
                            <w:rFonts w:cs="Arial"/>
                            <w:kern w:val="24"/>
                            <w:sz w:val="16"/>
                            <w:szCs w:val="16"/>
                          </w:rPr>
                          <w:t>On POI mapping page, map POIs to  asset hierarchy data (External ID).</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7" behindDoc="0" locked="0" layoutInCell="1" allowOverlap="1" wp14:anchorId="012C9735" wp14:editId="26B17E75">
                <wp:simplePos x="0" y="0"/>
                <wp:positionH relativeFrom="column">
                  <wp:posOffset>4991100</wp:posOffset>
                </wp:positionH>
                <wp:positionV relativeFrom="paragraph">
                  <wp:posOffset>1991360</wp:posOffset>
                </wp:positionV>
                <wp:extent cx="523875" cy="2540"/>
                <wp:effectExtent l="0" t="76200" r="9525" b="92710"/>
                <wp:wrapNone/>
                <wp:docPr id="1829529972" name="Straight Arrow Connector 18">
                  <a:extLst xmlns:a="http://schemas.openxmlformats.org/drawingml/2006/main">
                    <a:ext uri="{FF2B5EF4-FFF2-40B4-BE49-F238E27FC236}">
                      <a16:creationId xmlns:a16="http://schemas.microsoft.com/office/drawing/2014/main" id="{7D27BD0A-AF30-4BED-6648-0C50B4659B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3240" cy="254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2F23AA3" id="Straight Arrow Connector 18" o:spid="_x0000_s1026" type="#_x0000_t32" style="position:absolute;margin-left:393pt;margin-top:156.8pt;width:41.25pt;height:.2pt;flip:y;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8" behindDoc="0" locked="0" layoutInCell="1" allowOverlap="1" wp14:anchorId="024D1CCF" wp14:editId="6356E90E">
                <wp:simplePos x="0" y="0"/>
                <wp:positionH relativeFrom="column">
                  <wp:posOffset>5514975</wp:posOffset>
                </wp:positionH>
                <wp:positionV relativeFrom="paragraph">
                  <wp:posOffset>1635760</wp:posOffset>
                </wp:positionV>
                <wp:extent cx="1173480" cy="597535"/>
                <wp:effectExtent l="19050" t="19050" r="26670" b="12065"/>
                <wp:wrapNone/>
                <wp:docPr id="758620764" name="Rectangle: Rounded Corners 20">
                  <a:extLst xmlns:a="http://schemas.openxmlformats.org/drawingml/2006/main">
                    <a:ext uri="{FF2B5EF4-FFF2-40B4-BE49-F238E27FC236}">
                      <a16:creationId xmlns:a16="http://schemas.microsoft.com/office/drawing/2014/main" id="{11FDD350-9C18-3B6D-53AE-99842B5F4130}"/>
                    </a:ext>
                  </a:extLst>
                </wp:docPr>
                <wp:cNvGraphicFramePr/>
                <a:graphic xmlns:a="http://schemas.openxmlformats.org/drawingml/2006/main">
                  <a:graphicData uri="http://schemas.microsoft.com/office/word/2010/wordprocessingShape">
                    <wps:wsp>
                      <wps:cNvSpPr/>
                      <wps:spPr>
                        <a:xfrm>
                          <a:off x="0" y="0"/>
                          <a:ext cx="1173480" cy="597535"/>
                        </a:xfrm>
                        <a:prstGeom prst="roundRect">
                          <a:avLst/>
                        </a:prstGeom>
                        <a:noFill/>
                        <a:ln w="28575" cap="flat" cmpd="sng" algn="ctr">
                          <a:solidFill>
                            <a:srgbClr val="7030A0"/>
                          </a:solidFill>
                          <a:prstDash val="solid"/>
                          <a:miter lim="800000"/>
                        </a:ln>
                        <a:effectLst/>
                      </wps:spPr>
                      <wps:txbx>
                        <w:txbxContent>
                          <w:p w14:paraId="0F51107D" w14:textId="77777777" w:rsidR="00F11751" w:rsidRDefault="00F11751" w:rsidP="00F11751">
                            <w:pPr>
                              <w:jc w:val="center"/>
                              <w:rPr>
                                <w:color w:val="000000"/>
                                <w:kern w:val="24"/>
                                <w:sz w:val="16"/>
                                <w:szCs w:val="16"/>
                              </w:rPr>
                            </w:pPr>
                            <w:hyperlink r:id="rId33" w:history="1">
                              <w:r>
                                <w:rPr>
                                  <w:rStyle w:val="Hyperlink"/>
                                  <w:rFonts w:cs="Arial"/>
                                  <w:kern w:val="24"/>
                                  <w:sz w:val="16"/>
                                  <w:szCs w:val="16"/>
                                </w:rPr>
                                <w:t>Place Points of Interests (POI) on the POI Editor.</w:t>
                              </w:r>
                            </w:hyperlink>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024D1CCF" id="Rectangle: Rounded Corners 20" o:spid="_x0000_s1031" style="position:absolute;left:0;text-align:left;margin-left:434.25pt;margin-top:128.8pt;width:92.4pt;height:47.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" filled="f" strokecolor="#7030a0" strokeweight="2.25pt">
                <v:stroke joinstyle="miter"/>
                <v:textbox>
                  <w:txbxContent>
                    <w:p w14:paraId="0F51107D" w14:textId="77777777" w:rsidR="00F11751" w:rsidRDefault="00F11751" w:rsidP="00F11751">
                      <w:pPr>
                        <w:jc w:val="center"/>
                        <w:rPr>
                          <w:color w:val="000000"/>
                          <w:kern w:val="24"/>
                          <w:sz w:val="16"/>
                          <w:szCs w:val="16"/>
                        </w:rPr>
                      </w:pPr>
                      <w:hyperlink r:id="rId34" w:history="1">
                        <w:r>
                          <w:rPr>
                            <w:rStyle w:val="Hyperlink"/>
                            <w:rFonts w:cs="Arial"/>
                            <w:kern w:val="24"/>
                            <w:sz w:val="16"/>
                            <w:szCs w:val="16"/>
                          </w:rPr>
                          <w:t>Place Points of Interests (POI) on the POI Editor.</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9" behindDoc="0" locked="0" layoutInCell="1" allowOverlap="1" wp14:anchorId="1837BAF6" wp14:editId="2D0C1B47">
                <wp:simplePos x="0" y="0"/>
                <wp:positionH relativeFrom="column">
                  <wp:posOffset>6688455</wp:posOffset>
                </wp:positionH>
                <wp:positionV relativeFrom="paragraph">
                  <wp:posOffset>1991360</wp:posOffset>
                </wp:positionV>
                <wp:extent cx="382905" cy="635"/>
                <wp:effectExtent l="0" t="76200" r="17145" b="94615"/>
                <wp:wrapNone/>
                <wp:docPr id="1784189505" name="Straight Arrow Connector 24">
                  <a:extLst xmlns:a="http://schemas.openxmlformats.org/drawingml/2006/main">
                    <a:ext uri="{FF2B5EF4-FFF2-40B4-BE49-F238E27FC236}">
                      <a16:creationId xmlns:a16="http://schemas.microsoft.com/office/drawing/2014/main" id="{5A0EDFA5-E1DF-109D-19BC-302AADA6EC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290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BE63441" id="Straight Arrow Connector 24" o:spid="_x0000_s1026" type="#_x0000_t32" style="position:absolute;margin-left:526.65pt;margin-top:156.8pt;width:30.15pt;height:.0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0" behindDoc="0" locked="0" layoutInCell="1" allowOverlap="1" wp14:anchorId="447F3734" wp14:editId="5F759982">
                <wp:simplePos x="0" y="0"/>
                <wp:positionH relativeFrom="column">
                  <wp:posOffset>10802620</wp:posOffset>
                </wp:positionH>
                <wp:positionV relativeFrom="paragraph">
                  <wp:posOffset>1756410</wp:posOffset>
                </wp:positionV>
                <wp:extent cx="1076960" cy="601345"/>
                <wp:effectExtent l="19050" t="19050" r="27940" b="27305"/>
                <wp:wrapNone/>
                <wp:docPr id="1163708167" name="Rectangle: Rounded Corners 25">
                  <a:extLst xmlns:a="http://schemas.openxmlformats.org/drawingml/2006/main">
                    <a:ext uri="{FF2B5EF4-FFF2-40B4-BE49-F238E27FC236}">
                      <a16:creationId xmlns:a16="http://schemas.microsoft.com/office/drawing/2014/main" id="{44EFA7DB-AA88-D430-A69B-ADBF02F8F19F}"/>
                    </a:ext>
                  </a:extLst>
                </wp:docPr>
                <wp:cNvGraphicFramePr/>
                <a:graphic xmlns:a="http://schemas.openxmlformats.org/drawingml/2006/main">
                  <a:graphicData uri="http://schemas.microsoft.com/office/word/2010/wordprocessingShape">
                    <wps:wsp>
                      <wps:cNvSpPr/>
                      <wps:spPr>
                        <a:xfrm>
                          <a:off x="0" y="0"/>
                          <a:ext cx="1076960" cy="601345"/>
                        </a:xfrm>
                        <a:prstGeom prst="roundRect">
                          <a:avLst/>
                        </a:prstGeom>
                        <a:noFill/>
                        <a:ln w="28575" cap="flat" cmpd="sng" algn="ctr">
                          <a:solidFill>
                            <a:srgbClr val="7030A0"/>
                          </a:solidFill>
                          <a:prstDash val="solid"/>
                          <a:miter lim="800000"/>
                        </a:ln>
                        <a:effectLst/>
                      </wps:spPr>
                      <wps:txbx>
                        <w:txbxContent>
                          <w:p w14:paraId="33F2366C" w14:textId="77777777" w:rsidR="00F11751" w:rsidRDefault="00F11751" w:rsidP="00F11751">
                            <w:pPr>
                              <w:jc w:val="center"/>
                              <w:textAlignment w:val="baseline"/>
                              <w:rPr>
                                <w:color w:val="000000"/>
                                <w:kern w:val="24"/>
                                <w:sz w:val="16"/>
                                <w:szCs w:val="16"/>
                              </w:rPr>
                            </w:pPr>
                            <w:hyperlink r:id="rId35" w:history="1">
                              <w:r>
                                <w:rPr>
                                  <w:rStyle w:val="Hyperlink"/>
                                  <w:rFonts w:cs="Arial"/>
                                  <w:kern w:val="24"/>
                                  <w:sz w:val="16"/>
                                  <w:szCs w:val="16"/>
                                </w:rPr>
                                <w:t>Create a layout on the ‘Plant Layout’ page.</w:t>
                              </w:r>
                            </w:hyperlink>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447F3734" id="Rectangle: Rounded Corners 25" o:spid="_x0000_s1032" style="position:absolute;left:0;text-align:left;margin-left:850.6pt;margin-top:138.3pt;width:84.8pt;height:47.3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" filled="f" strokecolor="#7030a0" strokeweight="2.25pt">
                <v:stroke joinstyle="miter"/>
                <v:textbox>
                  <w:txbxContent>
                    <w:p w14:paraId="33F2366C" w14:textId="77777777" w:rsidR="00F11751" w:rsidRDefault="00F11751" w:rsidP="00F11751">
                      <w:pPr>
                        <w:jc w:val="center"/>
                        <w:textAlignment w:val="baseline"/>
                        <w:rPr>
                          <w:color w:val="000000"/>
                          <w:kern w:val="24"/>
                          <w:sz w:val="16"/>
                          <w:szCs w:val="16"/>
                        </w:rPr>
                      </w:pPr>
                      <w:hyperlink r:id="rId36" w:history="1">
                        <w:r>
                          <w:rPr>
                            <w:rStyle w:val="Hyperlink"/>
                            <w:rFonts w:cs="Arial"/>
                            <w:kern w:val="24"/>
                            <w:sz w:val="16"/>
                            <w:szCs w:val="16"/>
                          </w:rPr>
                          <w:t>Create a layout on the ‘Plant Layout’ page.</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1" behindDoc="0" locked="0" layoutInCell="1" allowOverlap="1" wp14:anchorId="3D8F0557" wp14:editId="32CCB0C6">
                <wp:simplePos x="0" y="0"/>
                <wp:positionH relativeFrom="column">
                  <wp:posOffset>628650</wp:posOffset>
                </wp:positionH>
                <wp:positionV relativeFrom="paragraph">
                  <wp:posOffset>2016760</wp:posOffset>
                </wp:positionV>
                <wp:extent cx="386080" cy="0"/>
                <wp:effectExtent l="0" t="76200" r="33020" b="76200"/>
                <wp:wrapNone/>
                <wp:docPr id="1885146520" name="Straight Arrow Connector 39">
                  <a:extLst xmlns:a="http://schemas.openxmlformats.org/drawingml/2006/main">
                    <a:ext uri="{FF2B5EF4-FFF2-40B4-BE49-F238E27FC236}">
                      <a16:creationId xmlns:a16="http://schemas.microsoft.com/office/drawing/2014/main" id="{7AE3B453-2773-AE38-B9DC-C9E280CEDF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5445"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FDFA5D1" id="Straight Arrow Connector 39" o:spid="_x0000_s1026" type="#_x0000_t32" style="position:absolute;margin-left:49.5pt;margin-top:158.8pt;width:30.4pt;height:0;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2" behindDoc="0" locked="0" layoutInCell="1" allowOverlap="1" wp14:anchorId="71A6716C" wp14:editId="195A1FBE">
                <wp:simplePos x="0" y="0"/>
                <wp:positionH relativeFrom="column">
                  <wp:posOffset>10410190</wp:posOffset>
                </wp:positionH>
                <wp:positionV relativeFrom="paragraph">
                  <wp:posOffset>1992630</wp:posOffset>
                </wp:positionV>
                <wp:extent cx="392430" cy="635"/>
                <wp:effectExtent l="0" t="76200" r="7620" b="94615"/>
                <wp:wrapNone/>
                <wp:docPr id="1229562035" name="Straight Arrow Connector 46">
                  <a:extLst xmlns:a="http://schemas.openxmlformats.org/drawingml/2006/main">
                    <a:ext uri="{FF2B5EF4-FFF2-40B4-BE49-F238E27FC236}">
                      <a16:creationId xmlns:a16="http://schemas.microsoft.com/office/drawing/2014/main" id="{33B15372-B142-9047-0A04-E73C4207EE0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2430"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AF35E91" id="Straight Arrow Connector 46" o:spid="_x0000_s1026" type="#_x0000_t32" style="position:absolute;margin-left:819.7pt;margin-top:156.9pt;width:30.9pt;height:.0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3" behindDoc="0" locked="0" layoutInCell="1" allowOverlap="1" wp14:anchorId="318077E4" wp14:editId="288444B0">
                <wp:simplePos x="0" y="0"/>
                <wp:positionH relativeFrom="column">
                  <wp:posOffset>1014730</wp:posOffset>
                </wp:positionH>
                <wp:positionV relativeFrom="paragraph">
                  <wp:posOffset>1438275</wp:posOffset>
                </wp:positionV>
                <wp:extent cx="1753235" cy="948690"/>
                <wp:effectExtent l="19050" t="19050" r="18415" b="41910"/>
                <wp:wrapNone/>
                <wp:docPr id="925273837" name="Diamond 3">
                  <a:extLst xmlns:a="http://schemas.openxmlformats.org/drawingml/2006/main">
                    <a:ext uri="{FF2B5EF4-FFF2-40B4-BE49-F238E27FC236}">
                      <a16:creationId xmlns:a16="http://schemas.microsoft.com/office/drawing/2014/main" id="{098F8A0F-1A79-E779-ACEF-930D6C0656D4}"/>
                    </a:ext>
                  </a:extLst>
                </wp:docPr>
                <wp:cNvGraphicFramePr/>
                <a:graphic xmlns:a="http://schemas.openxmlformats.org/drawingml/2006/main">
                  <a:graphicData uri="http://schemas.microsoft.com/office/word/2010/wordprocessingShape">
                    <wps:wsp>
                      <wps:cNvSpPr/>
                      <wps:spPr>
                        <a:xfrm>
                          <a:off x="0" y="0"/>
                          <a:ext cx="1753235" cy="948690"/>
                        </a:xfrm>
                        <a:prstGeom prst="diamond">
                          <a:avLst/>
                        </a:prstGeom>
                        <a:solidFill>
                          <a:srgbClr val="7030A0"/>
                        </a:solidFill>
                        <a:ln w="12700" cap="flat" cmpd="sng" algn="ctr">
                          <a:solidFill>
                            <a:srgbClr val="7030A0"/>
                          </a:solidFill>
                          <a:prstDash val="solid"/>
                          <a:miter lim="800000"/>
                        </a:ln>
                        <a:effectLst/>
                      </wps:spPr>
                      <wps:txbx>
                        <w:txbxContent>
                          <w:p w14:paraId="6E1E8ABF" w14:textId="77777777" w:rsidR="00F11751" w:rsidRDefault="00F11751" w:rsidP="00F11751">
                            <w:pPr>
                              <w:jc w:val="center"/>
                              <w:rPr>
                                <w:color w:val="FFFFFF" w:themeColor="background1"/>
                                <w:kern w:val="24"/>
                                <w:sz w:val="18"/>
                                <w:szCs w:val="18"/>
                              </w:rPr>
                            </w:pPr>
                            <w:r>
                              <w:rPr>
                                <w:color w:val="FFFFFF" w:themeColor="background1"/>
                                <w:kern w:val="24"/>
                                <w:sz w:val="18"/>
                                <w:szCs w:val="18"/>
                              </w:rPr>
                              <w:t>Deployment Version</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type w14:anchorId="318077E4" id="_x0000_t4" coordsize="21600,21600" o:spt="4" path="m10800,l,10800,10800,21600,21600,10800xe">
                <v:stroke joinstyle="miter"/>
                <v:path gradientshapeok="t" o:connecttype="rect" textboxrect="5400,5400,16200,16200"/>
              </v:shapetype>
              <v:shape id="Diamond 3" o:spid="_x0000_s1033" type="#_x0000_t4" style="position:absolute;left:0;text-align:left;margin-left:79.9pt;margin-top:113.25pt;width:138.05pt;height:74.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" fillcolor="#7030a0" strokecolor="#7030a0" strokeweight="1pt">
                <v:textbox>
                  <w:txbxContent>
                    <w:p w14:paraId="6E1E8ABF" w14:textId="77777777" w:rsidR="00F11751" w:rsidRDefault="00F11751" w:rsidP="00F11751">
                      <w:pPr>
                        <w:jc w:val="center"/>
                        <w:rPr>
                          <w:color w:val="FFFFFF" w:themeColor="background1"/>
                          <w:kern w:val="24"/>
                          <w:sz w:val="18"/>
                          <w:szCs w:val="18"/>
                        </w:rPr>
                      </w:pPr>
                      <w:r>
                        <w:rPr>
                          <w:color w:val="FFFFFF" w:themeColor="background1"/>
                          <w:kern w:val="24"/>
                          <w:sz w:val="18"/>
                          <w:szCs w:val="18"/>
                        </w:rPr>
                        <w:t>Deployment Version</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4" behindDoc="0" locked="0" layoutInCell="1" allowOverlap="1" wp14:anchorId="754BEC20" wp14:editId="7CAE7FCE">
                <wp:simplePos x="0" y="0"/>
                <wp:positionH relativeFrom="column">
                  <wp:posOffset>2635250</wp:posOffset>
                </wp:positionH>
                <wp:positionV relativeFrom="paragraph">
                  <wp:posOffset>751205</wp:posOffset>
                </wp:positionV>
                <wp:extent cx="1173480" cy="697865"/>
                <wp:effectExtent l="19050" t="19050" r="26670" b="26035"/>
                <wp:wrapNone/>
                <wp:docPr id="210524482" name="Rectangle: Rounded Corners 7">
                  <a:extLst xmlns:a="http://schemas.openxmlformats.org/drawingml/2006/main">
                    <a:ext uri="{FF2B5EF4-FFF2-40B4-BE49-F238E27FC236}">
                      <a16:creationId xmlns:a16="http://schemas.microsoft.com/office/drawing/2014/main" id="{B85AAA5A-1A15-D27E-12DC-15FC8028F82F}"/>
                    </a:ext>
                  </a:extLst>
                </wp:docPr>
                <wp:cNvGraphicFramePr/>
                <a:graphic xmlns:a="http://schemas.openxmlformats.org/drawingml/2006/main">
                  <a:graphicData uri="http://schemas.microsoft.com/office/word/2010/wordprocessingShape">
                    <wps:wsp>
                      <wps:cNvSpPr/>
                      <wps:spPr>
                        <a:xfrm>
                          <a:off x="0" y="0"/>
                          <a:ext cx="1173480" cy="697865"/>
                        </a:xfrm>
                        <a:prstGeom prst="roundRect">
                          <a:avLst/>
                        </a:prstGeom>
                        <a:noFill/>
                        <a:ln w="28575" cap="flat" cmpd="sng" algn="ctr">
                          <a:solidFill>
                            <a:srgbClr val="7030A0"/>
                          </a:solidFill>
                          <a:prstDash val="solid"/>
                          <a:miter lim="800000"/>
                        </a:ln>
                        <a:effectLst/>
                      </wps:spPr>
                      <wps:txbx>
                        <w:txbxContent>
                          <w:p w14:paraId="24BDC676" w14:textId="77777777" w:rsidR="00F11751" w:rsidRDefault="00F11751" w:rsidP="00F11751">
                            <w:pPr>
                              <w:jc w:val="center"/>
                              <w:textAlignment w:val="baseline"/>
                              <w:rPr>
                                <w:color w:val="000000"/>
                                <w:kern w:val="24"/>
                                <w:sz w:val="16"/>
                                <w:szCs w:val="16"/>
                              </w:rPr>
                            </w:pPr>
                            <w:hyperlink r:id="rId37" w:history="1">
                              <w:r>
                                <w:rPr>
                                  <w:rStyle w:val="Hyperlink"/>
                                  <w:rFonts w:cs="Arial"/>
                                  <w:kern w:val="24"/>
                                  <w:sz w:val="16"/>
                                  <w:szCs w:val="16"/>
                                </w:rPr>
                                <w:t>Accept 3D file formats and all market leading 3D files formats.</w:t>
                              </w:r>
                            </w:hyperlink>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754BEC20" id="Rectangle: Rounded Corners 7" o:spid="_x0000_s1034" style="position:absolute;left:0;text-align:left;margin-left:207.5pt;margin-top:59.15pt;width:92.4pt;height:54.9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" filled="f" strokecolor="#7030a0" strokeweight="2.25pt">
                <v:stroke joinstyle="miter"/>
                <v:textbox>
                  <w:txbxContent>
                    <w:p w14:paraId="24BDC676" w14:textId="77777777" w:rsidR="00F11751" w:rsidRDefault="00F11751" w:rsidP="00F11751">
                      <w:pPr>
                        <w:jc w:val="center"/>
                        <w:textAlignment w:val="baseline"/>
                        <w:rPr>
                          <w:color w:val="000000"/>
                          <w:kern w:val="24"/>
                          <w:sz w:val="16"/>
                          <w:szCs w:val="16"/>
                        </w:rPr>
                      </w:pPr>
                      <w:hyperlink r:id="rId38" w:history="1">
                        <w:r>
                          <w:rPr>
                            <w:rStyle w:val="Hyperlink"/>
                            <w:rFonts w:cs="Arial"/>
                            <w:kern w:val="24"/>
                            <w:sz w:val="16"/>
                            <w:szCs w:val="16"/>
                          </w:rPr>
                          <w:t>Accept 3D file formats and all market leading 3D files formats.</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5" behindDoc="0" locked="0" layoutInCell="1" allowOverlap="1" wp14:anchorId="4D6A0F86" wp14:editId="78E27419">
                <wp:simplePos x="0" y="0"/>
                <wp:positionH relativeFrom="column">
                  <wp:posOffset>2492375</wp:posOffset>
                </wp:positionH>
                <wp:positionV relativeFrom="paragraph">
                  <wp:posOffset>2434590</wp:posOffset>
                </wp:positionV>
                <wp:extent cx="1173480" cy="597535"/>
                <wp:effectExtent l="19050" t="19050" r="26670" b="12065"/>
                <wp:wrapNone/>
                <wp:docPr id="2127456619" name="Rectangle: Rounded Corners 8">
                  <a:extLst xmlns:a="http://schemas.openxmlformats.org/drawingml/2006/main">
                    <a:ext uri="{FF2B5EF4-FFF2-40B4-BE49-F238E27FC236}">
                      <a16:creationId xmlns:a16="http://schemas.microsoft.com/office/drawing/2014/main" id="{E6BC1C9E-695E-AD68-7560-41B81B8EB9D9}"/>
                    </a:ext>
                  </a:extLst>
                </wp:docPr>
                <wp:cNvGraphicFramePr/>
                <a:graphic xmlns:a="http://schemas.openxmlformats.org/drawingml/2006/main">
                  <a:graphicData uri="http://schemas.microsoft.com/office/word/2010/wordprocessingShape">
                    <wps:wsp>
                      <wps:cNvSpPr/>
                      <wps:spPr>
                        <a:xfrm>
                          <a:off x="0" y="0"/>
                          <a:ext cx="1173480" cy="597535"/>
                        </a:xfrm>
                        <a:prstGeom prst="roundRect">
                          <a:avLst/>
                        </a:prstGeom>
                        <a:noFill/>
                        <a:ln w="28575" cap="flat" cmpd="sng" algn="ctr">
                          <a:solidFill>
                            <a:srgbClr val="7030A0"/>
                          </a:solidFill>
                          <a:prstDash val="solid"/>
                          <a:miter lim="800000"/>
                        </a:ln>
                        <a:effectLst/>
                      </wps:spPr>
                      <wps:txbx>
                        <w:txbxContent>
                          <w:p w14:paraId="1F736720" w14:textId="77777777" w:rsidR="00F11751" w:rsidRDefault="00F11751" w:rsidP="00F11751">
                            <w:pPr>
                              <w:jc w:val="center"/>
                              <w:rPr>
                                <w:color w:val="000000"/>
                                <w:kern w:val="24"/>
                                <w:sz w:val="16"/>
                                <w:szCs w:val="16"/>
                              </w:rPr>
                            </w:pPr>
                            <w:hyperlink r:id="rId39" w:history="1">
                              <w:r>
                                <w:rPr>
                                  <w:rStyle w:val="Hyperlink"/>
                                  <w:rFonts w:cs="Arial"/>
                                  <w:kern w:val="24"/>
                                  <w:sz w:val="16"/>
                                  <w:szCs w:val="16"/>
                                </w:rPr>
                                <w:t>Accepted 3D file formats – GLTF and GLB.</w:t>
                              </w:r>
                            </w:hyperlink>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4D6A0F86" id="Rectangle: Rounded Corners 8" o:spid="_x0000_s1035" style="position:absolute;left:0;text-align:left;margin-left:196.25pt;margin-top:191.7pt;width:92.4pt;height:47.0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" filled="f" strokecolor="#7030a0" strokeweight="2.25pt">
                <v:stroke joinstyle="miter"/>
                <v:textbox>
                  <w:txbxContent>
                    <w:p w14:paraId="1F736720" w14:textId="77777777" w:rsidR="00F11751" w:rsidRDefault="00F11751" w:rsidP="00F11751">
                      <w:pPr>
                        <w:jc w:val="center"/>
                        <w:rPr>
                          <w:color w:val="000000"/>
                          <w:kern w:val="24"/>
                          <w:sz w:val="16"/>
                          <w:szCs w:val="16"/>
                        </w:rPr>
                      </w:pPr>
                      <w:hyperlink r:id="rId40" w:history="1">
                        <w:r>
                          <w:rPr>
                            <w:rStyle w:val="Hyperlink"/>
                            <w:rFonts w:cs="Arial"/>
                            <w:kern w:val="24"/>
                            <w:sz w:val="16"/>
                            <w:szCs w:val="16"/>
                          </w:rPr>
                          <w:t>Accepted 3D file formats – GLTF and GLB.</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6" behindDoc="0" locked="0" layoutInCell="1" allowOverlap="1" wp14:anchorId="228CDCEB" wp14:editId="1103E456">
                <wp:simplePos x="0" y="0"/>
                <wp:positionH relativeFrom="column">
                  <wp:posOffset>2099310</wp:posOffset>
                </wp:positionH>
                <wp:positionV relativeFrom="paragraph">
                  <wp:posOffset>960120</wp:posOffset>
                </wp:positionV>
                <wp:extent cx="325755" cy="742315"/>
                <wp:effectExtent l="20320" t="74930" r="0" b="18415"/>
                <wp:wrapNone/>
                <wp:docPr id="1920268083" name="Connector: Elbow 16">
                  <a:extLst xmlns:a="http://schemas.openxmlformats.org/drawingml/2006/main">
                    <a:ext uri="{FF2B5EF4-FFF2-40B4-BE49-F238E27FC236}">
                      <a16:creationId xmlns:a16="http://schemas.microsoft.com/office/drawing/2014/main" id="{521E8202-BF89-A86F-8BB7-13D470D19F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325755" cy="741680"/>
                        </a:xfrm>
                        <a:prstGeom prst="bentConnector2">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802D934" id="_x0000_t33" coordsize="21600,21600" o:spt="33" o:oned="t" path="m,l21600,r,21600e" filled="f">
                <v:stroke joinstyle="miter"/>
                <v:path arrowok="t" fillok="f" o:connecttype="none"/>
                <o:lock v:ext="edit" shapetype="t"/>
              </v:shapetype>
              <v:shape id="Connector: Elbow 16" o:spid="_x0000_s1026" type="#_x0000_t33" style="position:absolute;margin-left:165.3pt;margin-top:75.6pt;width:25.65pt;height:58.45pt;rotation:90;flip:x 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" strokecolor="#7030a0" strokeweight="2.25pt">
                <v:stroke endarrow="block"/>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7" behindDoc="0" locked="0" layoutInCell="1" allowOverlap="1" wp14:anchorId="5D5B7D39" wp14:editId="19DFE693">
                <wp:simplePos x="0" y="0"/>
                <wp:positionH relativeFrom="column">
                  <wp:posOffset>2018665</wp:posOffset>
                </wp:positionH>
                <wp:positionV relativeFrom="paragraph">
                  <wp:posOffset>2240915</wp:posOffset>
                </wp:positionV>
                <wp:extent cx="346075" cy="600710"/>
                <wp:effectExtent l="25083" t="0" r="2857" b="98108"/>
                <wp:wrapNone/>
                <wp:docPr id="540704053" name="Connector: Elbow 19">
                  <a:extLst xmlns:a="http://schemas.openxmlformats.org/drawingml/2006/main">
                    <a:ext uri="{FF2B5EF4-FFF2-40B4-BE49-F238E27FC236}">
                      <a16:creationId xmlns:a16="http://schemas.microsoft.com/office/drawing/2014/main" id="{54131BB7-14C6-57BB-E5D9-552A9DEC3E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346075" cy="600710"/>
                        </a:xfrm>
                        <a:prstGeom prst="bentConnector2">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9FD6AAD" id="Connector: Elbow 19" o:spid="_x0000_s1026" type="#_x0000_t33" style="position:absolute;margin-left:158.95pt;margin-top:176.45pt;width:27.25pt;height:47.3pt;rotation:90;flip:x;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" strokecolor="#7030a0" strokeweight="2.25pt">
                <v:stroke endarrow="block"/>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8" behindDoc="0" locked="0" layoutInCell="1" allowOverlap="1" wp14:anchorId="3D9D5A56" wp14:editId="589F7347">
                <wp:simplePos x="0" y="0"/>
                <wp:positionH relativeFrom="column">
                  <wp:posOffset>1228725</wp:posOffset>
                </wp:positionH>
                <wp:positionV relativeFrom="paragraph">
                  <wp:posOffset>1188085</wp:posOffset>
                </wp:positionV>
                <wp:extent cx="733425" cy="237490"/>
                <wp:effectExtent l="0" t="0" r="0" b="1270"/>
                <wp:wrapNone/>
                <wp:docPr id="1738642237" name="Text Box 21">
                  <a:extLst xmlns:a="http://schemas.openxmlformats.org/drawingml/2006/main">
                    <a:ext uri="{FF2B5EF4-FFF2-40B4-BE49-F238E27FC236}">
                      <a16:creationId xmlns:a16="http://schemas.microsoft.com/office/drawing/2014/main" id="{3B88718D-4C31-50DE-0B6D-4957E44F1C66}"/>
                    </a:ext>
                  </a:extLst>
                </wp:docPr>
                <wp:cNvGraphicFramePr/>
                <a:graphic xmlns:a="http://schemas.openxmlformats.org/drawingml/2006/main">
                  <a:graphicData uri="http://schemas.microsoft.com/office/word/2010/wordprocessingShape">
                    <wps:wsp>
                      <wps:cNvSpPr txBox="1"/>
                      <wps:spPr>
                        <a:xfrm>
                          <a:off x="0" y="0"/>
                          <a:ext cx="733425" cy="227330"/>
                        </a:xfrm>
                        <a:prstGeom prst="rect">
                          <a:avLst/>
                        </a:prstGeom>
                        <a:noFill/>
                        <a:ln>
                          <a:noFill/>
                        </a:ln>
                      </wps:spPr>
                      <wps:txbx>
                        <w:txbxContent>
                          <w:p w14:paraId="2947EA54" w14:textId="77777777" w:rsidR="00F11751" w:rsidRDefault="00F11751" w:rsidP="00F11751">
                            <w:pPr>
                              <w:rPr>
                                <w:color w:val="000000" w:themeColor="text1"/>
                                <w:kern w:val="24"/>
                                <w:sz w:val="18"/>
                                <w:szCs w:val="18"/>
                              </w:rPr>
                            </w:pPr>
                            <w:r>
                              <w:rPr>
                                <w:color w:val="000000" w:themeColor="text1"/>
                                <w:kern w:val="24"/>
                                <w:sz w:val="18"/>
                                <w:szCs w:val="18"/>
                              </w:rPr>
                              <w:t>Coupled</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3D9D5A56" id="Text Box 21" o:spid="_x0000_s1036" type="#_x0000_t202" style="position:absolute;left:0;text-align:left;margin-left:96.75pt;margin-top:93.55pt;width:57.75pt;height:18.7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" filled="f" stroked="f">
                <v:textbox style="mso-fit-shape-to-text:t">
                  <w:txbxContent>
                    <w:p w14:paraId="2947EA54" w14:textId="77777777" w:rsidR="00F11751" w:rsidRDefault="00F11751" w:rsidP="00F11751">
                      <w:pPr>
                        <w:rPr>
                          <w:color w:val="000000" w:themeColor="text1"/>
                          <w:kern w:val="24"/>
                          <w:sz w:val="18"/>
                          <w:szCs w:val="18"/>
                        </w:rPr>
                      </w:pPr>
                      <w:r>
                        <w:rPr>
                          <w:color w:val="000000" w:themeColor="text1"/>
                          <w:kern w:val="24"/>
                          <w:sz w:val="18"/>
                          <w:szCs w:val="18"/>
                        </w:rPr>
                        <w:t>Coupled</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69" behindDoc="0" locked="0" layoutInCell="1" allowOverlap="1" wp14:anchorId="7816430E" wp14:editId="09176F3E">
                <wp:simplePos x="0" y="0"/>
                <wp:positionH relativeFrom="column">
                  <wp:posOffset>1103630</wp:posOffset>
                </wp:positionH>
                <wp:positionV relativeFrom="paragraph">
                  <wp:posOffset>2446655</wp:posOffset>
                </wp:positionV>
                <wp:extent cx="885825" cy="237490"/>
                <wp:effectExtent l="0" t="0" r="0" b="0"/>
                <wp:wrapNone/>
                <wp:docPr id="1090093946" name="Text Box 23">
                  <a:extLst xmlns:a="http://schemas.openxmlformats.org/drawingml/2006/main">
                    <a:ext uri="{FF2B5EF4-FFF2-40B4-BE49-F238E27FC236}">
                      <a16:creationId xmlns:a16="http://schemas.microsoft.com/office/drawing/2014/main" id="{CE0C867D-EC91-C2F8-384C-5A4E88856B16}"/>
                    </a:ext>
                  </a:extLst>
                </wp:docPr>
                <wp:cNvGraphicFramePr/>
                <a:graphic xmlns:a="http://schemas.openxmlformats.org/drawingml/2006/main">
                  <a:graphicData uri="http://schemas.microsoft.com/office/word/2010/wordprocessingShape">
                    <wps:wsp>
                      <wps:cNvSpPr txBox="1"/>
                      <wps:spPr>
                        <a:xfrm>
                          <a:off x="0" y="0"/>
                          <a:ext cx="885190" cy="255270"/>
                        </a:xfrm>
                        <a:prstGeom prst="rect">
                          <a:avLst/>
                        </a:prstGeom>
                        <a:noFill/>
                        <a:ln w="28575">
                          <a:noFill/>
                        </a:ln>
                      </wps:spPr>
                      <wps:txbx>
                        <w:txbxContent>
                          <w:p w14:paraId="46F558BB" w14:textId="77777777" w:rsidR="00F11751" w:rsidRDefault="00F11751" w:rsidP="00F11751">
                            <w:pPr>
                              <w:rPr>
                                <w:color w:val="000000" w:themeColor="text1"/>
                                <w:kern w:val="24"/>
                                <w:sz w:val="18"/>
                                <w:szCs w:val="18"/>
                              </w:rPr>
                            </w:pPr>
                            <w:r>
                              <w:rPr>
                                <w:color w:val="000000" w:themeColor="text1"/>
                                <w:kern w:val="24"/>
                                <w:sz w:val="18"/>
                                <w:szCs w:val="18"/>
                              </w:rPr>
                              <w:t>De-coupled</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7816430E" id="Text Box 23" o:spid="_x0000_s1037" type="#_x0000_t202" style="position:absolute;left:0;text-align:left;margin-left:86.9pt;margin-top:192.65pt;width:69.75pt;height:18.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" filled="f" stroked="f" strokeweight="2.25pt">
                <v:textbox style="mso-fit-shape-to-text:t">
                  <w:txbxContent>
                    <w:p w14:paraId="46F558BB" w14:textId="77777777" w:rsidR="00F11751" w:rsidRDefault="00F11751" w:rsidP="00F11751">
                      <w:pPr>
                        <w:rPr>
                          <w:color w:val="000000" w:themeColor="text1"/>
                          <w:kern w:val="24"/>
                          <w:sz w:val="18"/>
                          <w:szCs w:val="18"/>
                        </w:rPr>
                      </w:pPr>
                      <w:r>
                        <w:rPr>
                          <w:color w:val="000000" w:themeColor="text1"/>
                          <w:kern w:val="24"/>
                          <w:sz w:val="18"/>
                          <w:szCs w:val="18"/>
                        </w:rPr>
                        <w:t>De-coupled</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0" behindDoc="0" locked="0" layoutInCell="1" allowOverlap="1" wp14:anchorId="63135A70" wp14:editId="78816E60">
                <wp:simplePos x="0" y="0"/>
                <wp:positionH relativeFrom="column">
                  <wp:posOffset>3802380</wp:posOffset>
                </wp:positionH>
                <wp:positionV relativeFrom="paragraph">
                  <wp:posOffset>1183640</wp:posOffset>
                </wp:positionV>
                <wp:extent cx="523240" cy="443865"/>
                <wp:effectExtent l="0" t="19050" r="67310" b="51435"/>
                <wp:wrapNone/>
                <wp:docPr id="1420022142" name="Connector: Elbow 36">
                  <a:extLst xmlns:a="http://schemas.openxmlformats.org/drawingml/2006/main">
                    <a:ext uri="{FF2B5EF4-FFF2-40B4-BE49-F238E27FC236}">
                      <a16:creationId xmlns:a16="http://schemas.microsoft.com/office/drawing/2014/main" id="{35F09420-0BA2-DE0F-0ED6-BC24C3C6C0BE}"/>
                    </a:ext>
                  </a:extLst>
                </wp:docPr>
                <wp:cNvGraphicFramePr/>
                <a:graphic xmlns:a="http://schemas.openxmlformats.org/drawingml/2006/main">
                  <a:graphicData uri="http://schemas.microsoft.com/office/word/2010/wordprocessingShape">
                    <wps:wsp>
                      <wps:cNvCnPr/>
                      <wps:spPr>
                        <a:xfrm>
                          <a:off x="0" y="0"/>
                          <a:ext cx="523240" cy="443230"/>
                        </a:xfrm>
                        <a:prstGeom prst="bentConnector2">
                          <a:avLst/>
                        </a:prstGeom>
                        <a:noFill/>
                        <a:ln w="28575" cap="flat" cmpd="sng" algn="ctr">
                          <a:solidFill>
                            <a:srgbClr val="7030A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C0A938" id="Connector: Elbow 36" o:spid="_x0000_s1026" type="#_x0000_t33" style="position:absolute;margin-left:299.4pt;margin-top:93.2pt;width:41.2pt;height:34.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" strokecolor="#7030a0" strokeweight="2.25pt">
                <v:stroke endarrow="block"/>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1" behindDoc="0" locked="0" layoutInCell="1" allowOverlap="1" wp14:anchorId="1874441A" wp14:editId="3F654A39">
                <wp:simplePos x="0" y="0"/>
                <wp:positionH relativeFrom="column">
                  <wp:posOffset>3665855</wp:posOffset>
                </wp:positionH>
                <wp:positionV relativeFrom="paragraph">
                  <wp:posOffset>2256790</wp:posOffset>
                </wp:positionV>
                <wp:extent cx="654685" cy="495300"/>
                <wp:effectExtent l="0" t="38100" r="50165" b="19050"/>
                <wp:wrapNone/>
                <wp:docPr id="815745581" name="Connector: Elbow 38">
                  <a:extLst xmlns:a="http://schemas.openxmlformats.org/drawingml/2006/main">
                    <a:ext uri="{FF2B5EF4-FFF2-40B4-BE49-F238E27FC236}">
                      <a16:creationId xmlns:a16="http://schemas.microsoft.com/office/drawing/2014/main" id="{89387158-D077-41B5-B92B-68FA14BCFAE8}"/>
                    </a:ext>
                  </a:extLst>
                </wp:docPr>
                <wp:cNvGraphicFramePr/>
                <a:graphic xmlns:a="http://schemas.openxmlformats.org/drawingml/2006/main">
                  <a:graphicData uri="http://schemas.microsoft.com/office/word/2010/wordprocessingShape">
                    <wps:wsp>
                      <wps:cNvCnPr/>
                      <wps:spPr>
                        <a:xfrm flipV="1">
                          <a:off x="0" y="0"/>
                          <a:ext cx="654050" cy="495300"/>
                        </a:xfrm>
                        <a:prstGeom prst="bentConnector2">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86F7E91" id="Connector: Elbow 38" o:spid="_x0000_s1026" type="#_x0000_t33" style="position:absolute;margin-left:288.65pt;margin-top:177.7pt;width:51.55pt;height:39pt;flip:y;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" strokecolor="#7030a0" strokeweight="2.25pt">
                <v:stroke endarrow="block"/>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8" behindDoc="0" locked="0" layoutInCell="1" allowOverlap="1" wp14:anchorId="2BDD5010" wp14:editId="64554A1B">
                <wp:simplePos x="0" y="0"/>
                <wp:positionH relativeFrom="column">
                  <wp:posOffset>4843780</wp:posOffset>
                </wp:positionH>
                <wp:positionV relativeFrom="paragraph">
                  <wp:posOffset>7748905</wp:posOffset>
                </wp:positionV>
                <wp:extent cx="2873375" cy="7934960"/>
                <wp:effectExtent l="117158" t="0" r="44132" b="63183"/>
                <wp:wrapNone/>
                <wp:docPr id="1580626011" name="Connector: Elbow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872740" cy="7934325"/>
                        </a:xfrm>
                        <a:prstGeom prst="bentConnector3">
                          <a:avLst>
                            <a:gd name="adj1" fmla="val 66749"/>
                          </a:avLst>
                        </a:prstGeom>
                        <a:noFill/>
                        <a:ln w="57150" cap="flat" cmpd="sng" algn="ctr">
                          <a:solidFill>
                            <a:srgbClr val="7030A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28DCF39" id="Connector: Elbow 1" o:spid="_x0000_s1026" type="#_x0000_t34" style="position:absolute;margin-left:381.4pt;margin-top:610.15pt;width:226.25pt;height:624.8pt;rotation:90;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" adj="14418" strokecolor="#7030a0" strokeweight="4.5pt">
                <v:stroke endarrow="block"/>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2" behindDoc="0" locked="0" layoutInCell="1" allowOverlap="1" wp14:anchorId="3708D4E9" wp14:editId="68DCC615">
                <wp:simplePos x="0" y="0"/>
                <wp:positionH relativeFrom="column">
                  <wp:posOffset>-21590</wp:posOffset>
                </wp:positionH>
                <wp:positionV relativeFrom="paragraph">
                  <wp:posOffset>4475480</wp:posOffset>
                </wp:positionV>
                <wp:extent cx="12025630" cy="2329815"/>
                <wp:effectExtent l="0" t="0" r="13970" b="13335"/>
                <wp:wrapNone/>
                <wp:docPr id="690105424" name="Rectangle: Rounded Corners 6">
                  <a:extLst xmlns:a="http://schemas.openxmlformats.org/drawingml/2006/main">
                    <a:ext uri="{FF2B5EF4-FFF2-40B4-BE49-F238E27FC236}">
                      <a16:creationId xmlns:a16="http://schemas.microsoft.com/office/drawing/2014/main" id="{CD667BB1-1E25-4A5C-A564-10D912456292}"/>
                    </a:ext>
                  </a:extLst>
                </wp:docPr>
                <wp:cNvGraphicFramePr/>
                <a:graphic xmlns:a="http://schemas.openxmlformats.org/drawingml/2006/main">
                  <a:graphicData uri="http://schemas.microsoft.com/office/word/2010/wordprocessingShape">
                    <wps:wsp>
                      <wps:cNvSpPr/>
                      <wps:spPr>
                        <a:xfrm>
                          <a:off x="0" y="0"/>
                          <a:ext cx="12025630" cy="2329180"/>
                        </a:xfrm>
                        <a:prstGeom prst="roundRect">
                          <a:avLst/>
                        </a:prstGeom>
                        <a:noFill/>
                        <a:ln w="19050" cap="flat" cmpd="sng" algn="ctr">
                          <a:solidFill>
                            <a:srgbClr val="7030A0"/>
                          </a:solidFill>
                          <a:prstDash val="dash"/>
                          <a:miter lim="800000"/>
                        </a:ln>
                        <a:effectLst/>
                      </wps:spPr>
                      <wps:bodyPr vertOverflow="clip" horzOverflow="clip" rtlCol="0" anchor="ctr"/>
                    </wps:wsp>
                  </a:graphicData>
                </a:graphic>
                <wp14:sizeRelH relativeFrom="page">
                  <wp14:pctWidth>0</wp14:pctWidth>
                </wp14:sizeRelH>
                <wp14:sizeRelV relativeFrom="margin">
                  <wp14:pctHeight>0</wp14:pctHeight>
                </wp14:sizeRelV>
              </wp:anchor>
            </w:drawing>
          </mc:Choice>
          <mc:Fallback>
            <w:pict>
              <v:roundrect w14:anchorId="237E99BF" id="Rectangle: Rounded Corners 6" o:spid="_x0000_s1026" style="position:absolute;margin-left:-1.7pt;margin-top:352.4pt;width:946.9pt;height:183.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" filled="f" strokecolor="#7030a0" strokeweight="1.5pt">
                <v:stroke dashstyle="dash" joinstyle="miter"/>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3" behindDoc="0" locked="0" layoutInCell="1" allowOverlap="1" wp14:anchorId="78A812DB" wp14:editId="62E845BB">
                <wp:simplePos x="0" y="0"/>
                <wp:positionH relativeFrom="column">
                  <wp:posOffset>254000</wp:posOffset>
                </wp:positionH>
                <wp:positionV relativeFrom="paragraph">
                  <wp:posOffset>4608830</wp:posOffset>
                </wp:positionV>
                <wp:extent cx="1520825" cy="267970"/>
                <wp:effectExtent l="0" t="0" r="22225" b="19050"/>
                <wp:wrapNone/>
                <wp:docPr id="102599037" name="Text Box 9">
                  <a:extLst xmlns:a="http://schemas.openxmlformats.org/drawingml/2006/main">
                    <a:ext uri="{FF2B5EF4-FFF2-40B4-BE49-F238E27FC236}">
                      <a16:creationId xmlns:a16="http://schemas.microsoft.com/office/drawing/2014/main" id="{0CD5E585-1247-4ED8-A1BC-88E6C513A5F8}"/>
                    </a:ext>
                  </a:extLst>
                </wp:docPr>
                <wp:cNvGraphicFramePr/>
                <a:graphic xmlns:a="http://schemas.openxmlformats.org/drawingml/2006/main">
                  <a:graphicData uri="http://schemas.microsoft.com/office/word/2010/wordprocessingShape">
                    <wps:wsp>
                      <wps:cNvSpPr txBox="1"/>
                      <wps:spPr>
                        <a:xfrm>
                          <a:off x="0" y="0"/>
                          <a:ext cx="1520825" cy="247650"/>
                        </a:xfrm>
                        <a:prstGeom prst="rect">
                          <a:avLst/>
                        </a:prstGeom>
                        <a:solidFill>
                          <a:srgbClr val="7030A0"/>
                        </a:solidFill>
                        <a:ln>
                          <a:solidFill>
                            <a:srgbClr val="7030A0"/>
                          </a:solidFill>
                        </a:ln>
                      </wps:spPr>
                      <wps:txbx>
                        <w:txbxContent>
                          <w:p w14:paraId="4D59CAF6" w14:textId="77777777" w:rsidR="00F11751" w:rsidRDefault="00F11751" w:rsidP="00F11751">
                            <w:pPr>
                              <w:jc w:val="center"/>
                              <w:textAlignment w:val="baseline"/>
                              <w:rPr>
                                <w:b/>
                                <w:bCs/>
                                <w:color w:val="FFFFFF" w:themeColor="background1"/>
                                <w:kern w:val="24"/>
                                <w:sz w:val="18"/>
                                <w:szCs w:val="18"/>
                              </w:rPr>
                            </w:pPr>
                            <w:r>
                              <w:rPr>
                                <w:b/>
                                <w:bCs/>
                                <w:color w:val="FFFFFF" w:themeColor="background1"/>
                                <w:kern w:val="24"/>
                                <w:sz w:val="18"/>
                                <w:szCs w:val="18"/>
                              </w:rPr>
                              <w:t>Client</w:t>
                            </w:r>
                            <w:r>
                              <w:rPr>
                                <w:b/>
                                <w:bCs/>
                                <w:i/>
                                <w:iCs/>
                                <w:color w:val="FFFFFF" w:themeColor="background1"/>
                                <w:kern w:val="24"/>
                                <w:sz w:val="18"/>
                                <w:szCs w:val="18"/>
                              </w:rPr>
                              <w:t xml:space="preserve"> </w:t>
                            </w:r>
                            <w:r>
                              <w:rPr>
                                <w:b/>
                                <w:bCs/>
                                <w:color w:val="FFFFFF" w:themeColor="background1"/>
                                <w:kern w:val="24"/>
                                <w:sz w:val="18"/>
                                <w:szCs w:val="18"/>
                              </w:rPr>
                              <w:t>Business</w:t>
                            </w:r>
                            <w:r>
                              <w:rPr>
                                <w:b/>
                                <w:bCs/>
                                <w:i/>
                                <w:iCs/>
                                <w:color w:val="FFFFFF" w:themeColor="background1"/>
                                <w:kern w:val="24"/>
                                <w:sz w:val="18"/>
                                <w:szCs w:val="18"/>
                              </w:rPr>
                              <w:t xml:space="preserve"> </w:t>
                            </w:r>
                            <w:r>
                              <w:rPr>
                                <w:b/>
                                <w:bCs/>
                                <w:color w:val="FFFFFF" w:themeColor="background1"/>
                                <w:kern w:val="24"/>
                                <w:sz w:val="18"/>
                                <w:szCs w:val="18"/>
                              </w:rPr>
                              <w:t>User</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78A812DB" id="Text Box 9" o:spid="_x0000_s1038" type="#_x0000_t202" style="position:absolute;left:0;text-align:left;margin-left:20pt;margin-top:362.9pt;width:119.75pt;height:21.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" fillcolor="#7030a0" strokecolor="#7030a0">
                <v:textbox style="mso-fit-shape-to-text:t">
                  <w:txbxContent>
                    <w:p w14:paraId="4D59CAF6" w14:textId="77777777" w:rsidR="00F11751" w:rsidRDefault="00F11751" w:rsidP="00F11751">
                      <w:pPr>
                        <w:jc w:val="center"/>
                        <w:textAlignment w:val="baseline"/>
                        <w:rPr>
                          <w:b/>
                          <w:bCs/>
                          <w:color w:val="FFFFFF" w:themeColor="background1"/>
                          <w:kern w:val="24"/>
                          <w:sz w:val="18"/>
                          <w:szCs w:val="18"/>
                        </w:rPr>
                      </w:pPr>
                      <w:r>
                        <w:rPr>
                          <w:b/>
                          <w:bCs/>
                          <w:color w:val="FFFFFF" w:themeColor="background1"/>
                          <w:kern w:val="24"/>
                          <w:sz w:val="18"/>
                          <w:szCs w:val="18"/>
                        </w:rPr>
                        <w:t>Client</w:t>
                      </w:r>
                      <w:r>
                        <w:rPr>
                          <w:b/>
                          <w:bCs/>
                          <w:i/>
                          <w:iCs/>
                          <w:color w:val="FFFFFF" w:themeColor="background1"/>
                          <w:kern w:val="24"/>
                          <w:sz w:val="18"/>
                          <w:szCs w:val="18"/>
                        </w:rPr>
                        <w:t xml:space="preserve"> </w:t>
                      </w:r>
                      <w:r>
                        <w:rPr>
                          <w:b/>
                          <w:bCs/>
                          <w:color w:val="FFFFFF" w:themeColor="background1"/>
                          <w:kern w:val="24"/>
                          <w:sz w:val="18"/>
                          <w:szCs w:val="18"/>
                        </w:rPr>
                        <w:t>Business</w:t>
                      </w:r>
                      <w:r>
                        <w:rPr>
                          <w:b/>
                          <w:bCs/>
                          <w:i/>
                          <w:iCs/>
                          <w:color w:val="FFFFFF" w:themeColor="background1"/>
                          <w:kern w:val="24"/>
                          <w:sz w:val="18"/>
                          <w:szCs w:val="18"/>
                        </w:rPr>
                        <w:t xml:space="preserve"> </w:t>
                      </w:r>
                      <w:r>
                        <w:rPr>
                          <w:b/>
                          <w:bCs/>
                          <w:color w:val="FFFFFF" w:themeColor="background1"/>
                          <w:kern w:val="24"/>
                          <w:sz w:val="18"/>
                          <w:szCs w:val="18"/>
                        </w:rPr>
                        <w:t>User</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8" behindDoc="0" locked="0" layoutInCell="1" allowOverlap="1" wp14:anchorId="03C7FF9D" wp14:editId="2AA5D3FF">
                <wp:simplePos x="0" y="0"/>
                <wp:positionH relativeFrom="column">
                  <wp:posOffset>549910</wp:posOffset>
                </wp:positionH>
                <wp:positionV relativeFrom="paragraph">
                  <wp:posOffset>5577840</wp:posOffset>
                </wp:positionV>
                <wp:extent cx="337820" cy="330835"/>
                <wp:effectExtent l="0" t="0" r="24130" b="12065"/>
                <wp:wrapNone/>
                <wp:docPr id="260716635" name="Flowchart: Connector 56">
                  <a:extLst xmlns:a="http://schemas.openxmlformats.org/drawingml/2006/main">
                    <a:ext uri="{FF2B5EF4-FFF2-40B4-BE49-F238E27FC236}">
                      <a16:creationId xmlns:a16="http://schemas.microsoft.com/office/drawing/2014/main" id="{05AFE3FC-198E-4C2F-B3E0-DF258F4AF350}"/>
                    </a:ext>
                  </a:extLst>
                </wp:docPr>
                <wp:cNvGraphicFramePr/>
                <a:graphic xmlns:a="http://schemas.openxmlformats.org/drawingml/2006/main">
                  <a:graphicData uri="http://schemas.microsoft.com/office/word/2010/wordprocessingShape">
                    <wps:wsp>
                      <wps:cNvSpPr/>
                      <wps:spPr>
                        <a:xfrm>
                          <a:off x="0" y="0"/>
                          <a:ext cx="337820" cy="330835"/>
                        </a:xfrm>
                        <a:prstGeom prst="flowChartConnector">
                          <a:avLst/>
                        </a:prstGeom>
                        <a:solidFill>
                          <a:srgbClr val="7030A0"/>
                        </a:solidFill>
                        <a:ln w="12700" cap="flat" cmpd="sng" algn="ctr">
                          <a:solidFill>
                            <a:srgbClr val="7030A0"/>
                          </a:solidFill>
                          <a:prstDash val="solid"/>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 w14:anchorId="059F333A" id="Flowchart: Connector 56" o:spid="_x0000_s1026" type="#_x0000_t120" style="position:absolute;margin-left:43.3pt;margin-top:439.2pt;width:26.6pt;height:26.0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" fillcolor="#7030a0" strokecolor="#7030a0" strokeweight="1pt">
                <v:stroke joinstyle="miter"/>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49" behindDoc="0" locked="0" layoutInCell="1" allowOverlap="1" wp14:anchorId="36C2ACB0" wp14:editId="6567A79D">
                <wp:simplePos x="0" y="0"/>
                <wp:positionH relativeFrom="column">
                  <wp:posOffset>343535</wp:posOffset>
                </wp:positionH>
                <wp:positionV relativeFrom="paragraph">
                  <wp:posOffset>6050915</wp:posOffset>
                </wp:positionV>
                <wp:extent cx="687705" cy="383540"/>
                <wp:effectExtent l="0" t="0" r="0" b="0"/>
                <wp:wrapNone/>
                <wp:docPr id="1335775764" name="Text Box 57">
                  <a:extLst xmlns:a="http://schemas.openxmlformats.org/drawingml/2006/main">
                    <a:ext uri="{FF2B5EF4-FFF2-40B4-BE49-F238E27FC236}">
                      <a16:creationId xmlns:a16="http://schemas.microsoft.com/office/drawing/2014/main" id="{5EE4911F-3300-48C5-A1D5-255C82B8FA0D}"/>
                    </a:ext>
                  </a:extLst>
                </wp:docPr>
                <wp:cNvGraphicFramePr/>
                <a:graphic xmlns:a="http://schemas.openxmlformats.org/drawingml/2006/main">
                  <a:graphicData uri="http://schemas.microsoft.com/office/word/2010/wordprocessingShape">
                    <wps:wsp>
                      <wps:cNvSpPr txBox="1"/>
                      <wps:spPr>
                        <a:xfrm>
                          <a:off x="0" y="0"/>
                          <a:ext cx="687705" cy="362585"/>
                        </a:xfrm>
                        <a:prstGeom prst="rect">
                          <a:avLst/>
                        </a:prstGeom>
                        <a:noFill/>
                        <a:ln>
                          <a:noFill/>
                        </a:ln>
                      </wps:spPr>
                      <wps:txbx>
                        <w:txbxContent>
                          <w:p w14:paraId="08CC0EB8" w14:textId="77777777" w:rsidR="00F11751" w:rsidRDefault="00F11751" w:rsidP="00F11751">
                            <w:pPr>
                              <w:jc w:val="center"/>
                              <w:textAlignment w:val="baseline"/>
                              <w:rPr>
                                <w:color w:val="000000"/>
                                <w:kern w:val="24"/>
                                <w:sz w:val="18"/>
                                <w:szCs w:val="18"/>
                              </w:rPr>
                            </w:pPr>
                            <w:r>
                              <w:rPr>
                                <w:color w:val="000000"/>
                                <w:kern w:val="24"/>
                                <w:sz w:val="18"/>
                                <w:szCs w:val="18"/>
                              </w:rPr>
                              <w:t>AOT Login</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36C2ACB0" id="Text Box 57" o:spid="_x0000_s1039" type="#_x0000_t202" style="position:absolute;left:0;text-align:left;margin-left:27.05pt;margin-top:476.45pt;width:54.15pt;height:30.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" filled="f" stroked="f">
                <v:textbox style="mso-fit-shape-to-text:t">
                  <w:txbxContent>
                    <w:p w14:paraId="08CC0EB8" w14:textId="77777777" w:rsidR="00F11751" w:rsidRDefault="00F11751" w:rsidP="00F11751">
                      <w:pPr>
                        <w:jc w:val="center"/>
                        <w:textAlignment w:val="baseline"/>
                        <w:rPr>
                          <w:color w:val="000000"/>
                          <w:kern w:val="24"/>
                          <w:sz w:val="18"/>
                          <w:szCs w:val="18"/>
                        </w:rPr>
                      </w:pPr>
                      <w:r>
                        <w:rPr>
                          <w:color w:val="000000"/>
                          <w:kern w:val="24"/>
                          <w:sz w:val="18"/>
                          <w:szCs w:val="18"/>
                        </w:rPr>
                        <w:t>AOT Login</w:t>
                      </w:r>
                    </w:p>
                  </w:txbxContent>
                </v:textbox>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0" behindDoc="0" locked="0" layoutInCell="1" allowOverlap="1" wp14:anchorId="54961D68" wp14:editId="1DF303C9">
                <wp:simplePos x="0" y="0"/>
                <wp:positionH relativeFrom="column">
                  <wp:posOffset>3234690</wp:posOffset>
                </wp:positionH>
                <wp:positionV relativeFrom="paragraph">
                  <wp:posOffset>5443220</wp:posOffset>
                </wp:positionV>
                <wp:extent cx="1243330" cy="565785"/>
                <wp:effectExtent l="19050" t="19050" r="13970" b="24765"/>
                <wp:wrapNone/>
                <wp:docPr id="627212805" name="Rectangle: Rounded Corners 58">
                  <a:extLst xmlns:a="http://schemas.openxmlformats.org/drawingml/2006/main">
                    <a:ext uri="{FF2B5EF4-FFF2-40B4-BE49-F238E27FC236}">
                      <a16:creationId xmlns:a16="http://schemas.microsoft.com/office/drawing/2014/main" id="{D29C9F7F-7D35-42B5-807D-310A327281F6}"/>
                    </a:ext>
                  </a:extLst>
                </wp:docPr>
                <wp:cNvGraphicFramePr/>
                <a:graphic xmlns:a="http://schemas.openxmlformats.org/drawingml/2006/main">
                  <a:graphicData uri="http://schemas.microsoft.com/office/word/2010/wordprocessingShape">
                    <wps:wsp>
                      <wps:cNvSpPr/>
                      <wps:spPr>
                        <a:xfrm>
                          <a:off x="0" y="0"/>
                          <a:ext cx="1243330" cy="565785"/>
                        </a:xfrm>
                        <a:prstGeom prst="roundRect">
                          <a:avLst/>
                        </a:prstGeom>
                        <a:noFill/>
                        <a:ln w="28575" cap="flat" cmpd="sng" algn="ctr">
                          <a:solidFill>
                            <a:srgbClr val="7030A0"/>
                          </a:solidFill>
                          <a:prstDash val="solid"/>
                          <a:miter lim="800000"/>
                        </a:ln>
                        <a:effectLst/>
                      </wps:spPr>
                      <wps:txbx>
                        <w:txbxContent>
                          <w:p w14:paraId="175D6A09" w14:textId="77777777" w:rsidR="00F11751" w:rsidRDefault="00F11751" w:rsidP="00F11751">
                            <w:pPr>
                              <w:jc w:val="center"/>
                              <w:textAlignment w:val="baseline"/>
                              <w:rPr>
                                <w:rFonts w:cs="Calibri"/>
                                <w:color w:val="000000"/>
                                <w:kern w:val="24"/>
                                <w:sz w:val="16"/>
                                <w:szCs w:val="16"/>
                              </w:rPr>
                            </w:pPr>
                            <w:hyperlink r:id="rId41" w:history="1">
                              <w:r>
                                <w:rPr>
                                  <w:rStyle w:val="Hyperlink"/>
                                  <w:rFonts w:cs="Calibri"/>
                                  <w:kern w:val="24"/>
                                  <w:sz w:val="16"/>
                                  <w:szCs w:val="16"/>
                                </w:rPr>
                                <w:t xml:space="preserve">Access 3D layout on clicking the pin </w:t>
                              </w:r>
                            </w:hyperlink>
                          </w:p>
                        </w:txbxContent>
                      </wps:txbx>
                      <wps:bodyPr vertOverflow="clip" horzOverflow="clip"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4961D68" id="Rectangle: Rounded Corners 58" o:spid="_x0000_s1040" style="position:absolute;left:0;text-align:left;margin-left:254.7pt;margin-top:428.6pt;width:97.9pt;height:44.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" filled="f" strokecolor="#7030a0" strokeweight="2.25pt">
                <v:stroke joinstyle="miter"/>
                <v:textbox>
                  <w:txbxContent>
                    <w:p w14:paraId="175D6A09" w14:textId="77777777" w:rsidR="00F11751" w:rsidRDefault="00F11751" w:rsidP="00F11751">
                      <w:pPr>
                        <w:jc w:val="center"/>
                        <w:textAlignment w:val="baseline"/>
                        <w:rPr>
                          <w:rFonts w:cs="Calibri"/>
                          <w:color w:val="000000"/>
                          <w:kern w:val="24"/>
                          <w:sz w:val="16"/>
                          <w:szCs w:val="16"/>
                        </w:rPr>
                      </w:pPr>
                      <w:hyperlink r:id="rId42" w:history="1">
                        <w:r>
                          <w:rPr>
                            <w:rStyle w:val="Hyperlink"/>
                            <w:rFonts w:cs="Calibri"/>
                            <w:kern w:val="24"/>
                            <w:sz w:val="16"/>
                            <w:szCs w:val="16"/>
                          </w:rPr>
                          <w:t xml:space="preserve">Access 3D layout on clicking the pin </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1" behindDoc="0" locked="0" layoutInCell="1" allowOverlap="1" wp14:anchorId="0EE50A2B" wp14:editId="03C3C66D">
                <wp:simplePos x="0" y="0"/>
                <wp:positionH relativeFrom="column">
                  <wp:posOffset>669290</wp:posOffset>
                </wp:positionH>
                <wp:positionV relativeFrom="paragraph">
                  <wp:posOffset>5747385</wp:posOffset>
                </wp:positionV>
                <wp:extent cx="523240" cy="0"/>
                <wp:effectExtent l="0" t="76200" r="29210" b="76200"/>
                <wp:wrapNone/>
                <wp:docPr id="319553355" name="Straight Arrow Connector 60">
                  <a:extLst xmlns:a="http://schemas.openxmlformats.org/drawingml/2006/main">
                    <a:ext uri="{FF2B5EF4-FFF2-40B4-BE49-F238E27FC236}">
                      <a16:creationId xmlns:a16="http://schemas.microsoft.com/office/drawing/2014/main" id="{B4E13947-C3F6-4567-986C-AB863B36012E}"/>
                    </a:ext>
                  </a:extLst>
                </wp:docPr>
                <wp:cNvGraphicFramePr/>
                <a:graphic xmlns:a="http://schemas.openxmlformats.org/drawingml/2006/main">
                  <a:graphicData uri="http://schemas.microsoft.com/office/word/2010/wordprocessingShape">
                    <wps:wsp>
                      <wps:cNvCnPr/>
                      <wps:spPr>
                        <a:xfrm>
                          <a:off x="0" y="0"/>
                          <a:ext cx="523240"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B6C4611" id="Straight Arrow Connector 60" o:spid="_x0000_s1026" type="#_x0000_t32" style="position:absolute;margin-left:52.7pt;margin-top:452.55pt;width:41.2pt;height:0;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" strokecolor="#7030a0" strokeweight="2.25pt">
                <v:stroke endarrow="block" joinstyle="miter"/>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2" behindDoc="0" locked="0" layoutInCell="1" allowOverlap="1" wp14:anchorId="089FFCEC" wp14:editId="7CB69B7C">
                <wp:simplePos x="0" y="0"/>
                <wp:positionH relativeFrom="column">
                  <wp:posOffset>4837430</wp:posOffset>
                </wp:positionH>
                <wp:positionV relativeFrom="paragraph">
                  <wp:posOffset>5424170</wp:posOffset>
                </wp:positionV>
                <wp:extent cx="1633220" cy="709930"/>
                <wp:effectExtent l="19050" t="19050" r="24130" b="13970"/>
                <wp:wrapNone/>
                <wp:docPr id="1642869491" name="Rectangle: Rounded Corners 61">
                  <a:extLst xmlns:a="http://schemas.openxmlformats.org/drawingml/2006/main">
                    <a:ext uri="{FF2B5EF4-FFF2-40B4-BE49-F238E27FC236}">
                      <a16:creationId xmlns:a16="http://schemas.microsoft.com/office/drawing/2014/main" id="{5A6A67E1-6524-4F08-9882-DC546971007B}"/>
                    </a:ext>
                  </a:extLst>
                </wp:docPr>
                <wp:cNvGraphicFramePr/>
                <a:graphic xmlns:a="http://schemas.openxmlformats.org/drawingml/2006/main">
                  <a:graphicData uri="http://schemas.microsoft.com/office/word/2010/wordprocessingShape">
                    <wps:wsp>
                      <wps:cNvSpPr/>
                      <wps:spPr>
                        <a:xfrm>
                          <a:off x="0" y="0"/>
                          <a:ext cx="1633220" cy="709930"/>
                        </a:xfrm>
                        <a:prstGeom prst="roundRect">
                          <a:avLst/>
                        </a:prstGeom>
                        <a:noFill/>
                        <a:ln w="28575" cap="flat" cmpd="sng" algn="ctr">
                          <a:solidFill>
                            <a:srgbClr val="7030A0"/>
                          </a:solidFill>
                          <a:prstDash val="solid"/>
                          <a:miter lim="800000"/>
                        </a:ln>
                        <a:effectLst/>
                      </wps:spPr>
                      <wps:txbx>
                        <w:txbxContent>
                          <w:p w14:paraId="75B98FCB" w14:textId="77777777" w:rsidR="00F11751" w:rsidRDefault="00F11751" w:rsidP="00F11751">
                            <w:pPr>
                              <w:jc w:val="center"/>
                              <w:rPr>
                                <w:color w:val="000000"/>
                                <w:kern w:val="24"/>
                                <w:sz w:val="16"/>
                                <w:szCs w:val="16"/>
                              </w:rPr>
                            </w:pPr>
                            <w:hyperlink r:id="rId43" w:history="1">
                              <w:r>
                                <w:rPr>
                                  <w:rStyle w:val="Hyperlink"/>
                                  <w:rFonts w:cs="Arial"/>
                                  <w:kern w:val="24"/>
                                  <w:sz w:val="16"/>
                                  <w:szCs w:val="16"/>
                                </w:rPr>
                                <w:t>On clicking 3D toggle, the plant layout would show model mapping details.</w:t>
                              </w:r>
                            </w:hyperlink>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89FFCEC" id="Rectangle: Rounded Corners 61" o:spid="_x0000_s1041" style="position:absolute;left:0;text-align:left;margin-left:380.9pt;margin-top:427.1pt;width:128.6pt;height:55.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" filled="f" strokecolor="#7030a0" strokeweight="2.25pt">
                <v:stroke joinstyle="miter"/>
                <v:textbox>
                  <w:txbxContent>
                    <w:p w14:paraId="75B98FCB" w14:textId="77777777" w:rsidR="00F11751" w:rsidRDefault="00F11751" w:rsidP="00F11751">
                      <w:pPr>
                        <w:jc w:val="center"/>
                        <w:rPr>
                          <w:color w:val="000000"/>
                          <w:kern w:val="24"/>
                          <w:sz w:val="16"/>
                          <w:szCs w:val="16"/>
                        </w:rPr>
                      </w:pPr>
                      <w:hyperlink r:id="rId44" w:history="1">
                        <w:r>
                          <w:rPr>
                            <w:rStyle w:val="Hyperlink"/>
                            <w:rFonts w:cs="Arial"/>
                            <w:kern w:val="24"/>
                            <w:sz w:val="16"/>
                            <w:szCs w:val="16"/>
                          </w:rPr>
                          <w:t>On clicking 3D toggle, the plant layout would show model mapping details.</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53" behindDoc="0" locked="0" layoutInCell="1" allowOverlap="1" wp14:anchorId="0477D544" wp14:editId="043D56DE">
                <wp:simplePos x="0" y="0"/>
                <wp:positionH relativeFrom="column">
                  <wp:posOffset>4448175</wp:posOffset>
                </wp:positionH>
                <wp:positionV relativeFrom="paragraph">
                  <wp:posOffset>5742305</wp:posOffset>
                </wp:positionV>
                <wp:extent cx="361950" cy="3175"/>
                <wp:effectExtent l="0" t="76200" r="19050" b="92075"/>
                <wp:wrapNone/>
                <wp:docPr id="374891460" name="Straight Arrow Connector 63">
                  <a:extLst xmlns:a="http://schemas.openxmlformats.org/drawingml/2006/main">
                    <a:ext uri="{FF2B5EF4-FFF2-40B4-BE49-F238E27FC236}">
                      <a16:creationId xmlns:a16="http://schemas.microsoft.com/office/drawing/2014/main" id="{FB96807F-227B-45FD-8DE9-010E067C0C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1950" cy="317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0A63C79" id="Straight Arrow Connector 63" o:spid="_x0000_s1026" type="#_x0000_t32" style="position:absolute;margin-left:350.25pt;margin-top:452.15pt;width:28.5pt;height:.25pt;flip: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2" behindDoc="0" locked="0" layoutInCell="1" allowOverlap="1" wp14:anchorId="403A28DD" wp14:editId="123E7231">
                <wp:simplePos x="0" y="0"/>
                <wp:positionH relativeFrom="column">
                  <wp:posOffset>9387205</wp:posOffset>
                </wp:positionH>
                <wp:positionV relativeFrom="paragraph">
                  <wp:posOffset>5436235</wp:posOffset>
                </wp:positionV>
                <wp:extent cx="1845945" cy="741045"/>
                <wp:effectExtent l="19050" t="19050" r="20955" b="20955"/>
                <wp:wrapNone/>
                <wp:docPr id="1727506974" name="Rectangle: Rounded Corners 40">
                  <a:extLst xmlns:a="http://schemas.openxmlformats.org/drawingml/2006/main">
                    <a:ext uri="{FF2B5EF4-FFF2-40B4-BE49-F238E27FC236}">
                      <a16:creationId xmlns:a16="http://schemas.microsoft.com/office/drawing/2014/main" id="{FF05091F-4BAC-DF02-68CE-94818C6D336B}"/>
                    </a:ext>
                  </a:extLst>
                </wp:docPr>
                <wp:cNvGraphicFramePr/>
                <a:graphic xmlns:a="http://schemas.openxmlformats.org/drawingml/2006/main">
                  <a:graphicData uri="http://schemas.microsoft.com/office/word/2010/wordprocessingShape">
                    <wps:wsp>
                      <wps:cNvSpPr/>
                      <wps:spPr>
                        <a:xfrm>
                          <a:off x="0" y="0"/>
                          <a:ext cx="1845945" cy="741045"/>
                        </a:xfrm>
                        <a:prstGeom prst="roundRect">
                          <a:avLst/>
                        </a:prstGeom>
                        <a:noFill/>
                        <a:ln w="28575" cap="flat" cmpd="sng" algn="ctr">
                          <a:solidFill>
                            <a:srgbClr val="7030A0"/>
                          </a:solidFill>
                          <a:prstDash val="solid"/>
                          <a:miter lim="800000"/>
                        </a:ln>
                        <a:effectLst/>
                      </wps:spPr>
                      <wps:txbx>
                        <w:txbxContent>
                          <w:p w14:paraId="6ACE453F" w14:textId="77777777" w:rsidR="00F11751" w:rsidRDefault="00F11751" w:rsidP="00F11751">
                            <w:pPr>
                              <w:jc w:val="center"/>
                              <w:textAlignment w:val="baseline"/>
                              <w:rPr>
                                <w:color w:val="000000"/>
                                <w:kern w:val="24"/>
                                <w:sz w:val="16"/>
                                <w:szCs w:val="16"/>
                              </w:rPr>
                            </w:pPr>
                            <w:hyperlink r:id="rId45" w:history="1">
                              <w:r>
                                <w:rPr>
                                  <w:rStyle w:val="Hyperlink"/>
                                  <w:rFonts w:cs="Arial"/>
                                  <w:kern w:val="24"/>
                                  <w:sz w:val="16"/>
                                  <w:szCs w:val="16"/>
                                </w:rPr>
                                <w:t>Drill down to the problem and analyze the performance through the layout using Insight, Actions, and KPI details</w:t>
                              </w:r>
                            </w:hyperlink>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03A28DD" id="Rectangle: Rounded Corners 40" o:spid="_x0000_s1042" style="position:absolute;left:0;text-align:left;margin-left:739.15pt;margin-top:428.05pt;width:145.35pt;height:58.3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" filled="f" strokecolor="#7030a0" strokeweight="2.25pt">
                <v:stroke joinstyle="miter"/>
                <v:textbox>
                  <w:txbxContent>
                    <w:p w14:paraId="6ACE453F" w14:textId="77777777" w:rsidR="00F11751" w:rsidRDefault="00F11751" w:rsidP="00F11751">
                      <w:pPr>
                        <w:jc w:val="center"/>
                        <w:textAlignment w:val="baseline"/>
                        <w:rPr>
                          <w:color w:val="000000"/>
                          <w:kern w:val="24"/>
                          <w:sz w:val="16"/>
                          <w:szCs w:val="16"/>
                        </w:rPr>
                      </w:pPr>
                      <w:hyperlink r:id="rId46" w:history="1">
                        <w:r>
                          <w:rPr>
                            <w:rStyle w:val="Hyperlink"/>
                            <w:rFonts w:cs="Arial"/>
                            <w:kern w:val="24"/>
                            <w:sz w:val="16"/>
                            <w:szCs w:val="16"/>
                          </w:rPr>
                          <w:t>Drill down to the problem and analyze the performance through the layout using Insight, Actions, and KPI details</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3" behindDoc="0" locked="0" layoutInCell="1" allowOverlap="1" wp14:anchorId="00AF755B" wp14:editId="6635D655">
                <wp:simplePos x="0" y="0"/>
                <wp:positionH relativeFrom="column">
                  <wp:posOffset>6880860</wp:posOffset>
                </wp:positionH>
                <wp:positionV relativeFrom="paragraph">
                  <wp:posOffset>5483225</wp:posOffset>
                </wp:positionV>
                <wp:extent cx="2061845" cy="579120"/>
                <wp:effectExtent l="19050" t="19050" r="14605" b="11430"/>
                <wp:wrapNone/>
                <wp:docPr id="1616401735" name="Rectangle: Rounded Corners 41">
                  <a:extLst xmlns:a="http://schemas.openxmlformats.org/drawingml/2006/main">
                    <a:ext uri="{FF2B5EF4-FFF2-40B4-BE49-F238E27FC236}">
                      <a16:creationId xmlns:a16="http://schemas.microsoft.com/office/drawing/2014/main" id="{D0A0923F-685C-97D7-CC28-CB981CD4A218}"/>
                    </a:ext>
                  </a:extLst>
                </wp:docPr>
                <wp:cNvGraphicFramePr/>
                <a:graphic xmlns:a="http://schemas.openxmlformats.org/drawingml/2006/main">
                  <a:graphicData uri="http://schemas.microsoft.com/office/word/2010/wordprocessingShape">
                    <wps:wsp>
                      <wps:cNvSpPr/>
                      <wps:spPr>
                        <a:xfrm>
                          <a:off x="0" y="0"/>
                          <a:ext cx="2061845" cy="579120"/>
                        </a:xfrm>
                        <a:prstGeom prst="roundRect">
                          <a:avLst/>
                        </a:prstGeom>
                        <a:noFill/>
                        <a:ln w="28575" cap="flat" cmpd="sng" algn="ctr">
                          <a:solidFill>
                            <a:srgbClr val="7030A0"/>
                          </a:solidFill>
                          <a:prstDash val="solid"/>
                          <a:miter lim="800000"/>
                        </a:ln>
                        <a:effectLst/>
                      </wps:spPr>
                      <wps:txbx>
                        <w:txbxContent>
                          <w:p w14:paraId="06436E50" w14:textId="77777777" w:rsidR="00F11751" w:rsidRDefault="00F11751" w:rsidP="00F11751">
                            <w:pPr>
                              <w:jc w:val="center"/>
                              <w:rPr>
                                <w:color w:val="000000"/>
                                <w:kern w:val="24"/>
                                <w:sz w:val="16"/>
                                <w:szCs w:val="16"/>
                              </w:rPr>
                            </w:pPr>
                            <w:hyperlink r:id="rId47" w:history="1">
                              <w:r>
                                <w:rPr>
                                  <w:rStyle w:val="Hyperlink"/>
                                  <w:rFonts w:cs="Arial"/>
                                  <w:kern w:val="24"/>
                                  <w:sz w:val="16"/>
                                  <w:szCs w:val="16"/>
                                </w:rPr>
                                <w:t>On clicking ‘POI’ toggle, the model mapping information pop up disappears, and POI information pop-up appears.</w:t>
                              </w:r>
                            </w:hyperlink>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00AF755B" id="Rectangle: Rounded Corners 41" o:spid="_x0000_s1043" style="position:absolute;left:0;text-align:left;margin-left:541.8pt;margin-top:431.75pt;width:162.35pt;height:45.6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" filled="f" strokecolor="#7030a0" strokeweight="2.25pt">
                <v:stroke joinstyle="miter"/>
                <v:textbox>
                  <w:txbxContent>
                    <w:p w14:paraId="06436E50" w14:textId="77777777" w:rsidR="00F11751" w:rsidRDefault="00F11751" w:rsidP="00F11751">
                      <w:pPr>
                        <w:jc w:val="center"/>
                        <w:rPr>
                          <w:color w:val="000000"/>
                          <w:kern w:val="24"/>
                          <w:sz w:val="16"/>
                          <w:szCs w:val="16"/>
                        </w:rPr>
                      </w:pPr>
                      <w:hyperlink r:id="rId48" w:history="1">
                        <w:r>
                          <w:rPr>
                            <w:rStyle w:val="Hyperlink"/>
                            <w:rFonts w:cs="Arial"/>
                            <w:kern w:val="24"/>
                            <w:sz w:val="16"/>
                            <w:szCs w:val="16"/>
                          </w:rPr>
                          <w:t>On clicking ‘POI’ toggle, the model mapping information pop up disappears, and POI information pop-up appears.</w:t>
                        </w:r>
                      </w:hyperlink>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4" behindDoc="0" locked="0" layoutInCell="1" allowOverlap="1" wp14:anchorId="3A6C7683" wp14:editId="6E0B59A7">
                <wp:simplePos x="0" y="0"/>
                <wp:positionH relativeFrom="column">
                  <wp:posOffset>6466840</wp:posOffset>
                </wp:positionH>
                <wp:positionV relativeFrom="paragraph">
                  <wp:posOffset>5800725</wp:posOffset>
                </wp:positionV>
                <wp:extent cx="413385" cy="635"/>
                <wp:effectExtent l="0" t="76200" r="24765" b="94615"/>
                <wp:wrapNone/>
                <wp:docPr id="1950801241" name="Straight Arrow Connector 47">
                  <a:extLst xmlns:a="http://schemas.openxmlformats.org/drawingml/2006/main">
                    <a:ext uri="{FF2B5EF4-FFF2-40B4-BE49-F238E27FC236}">
                      <a16:creationId xmlns:a16="http://schemas.microsoft.com/office/drawing/2014/main" id="{9F3BE14B-9B00-1C76-1DF1-5B9EF14308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338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2B8E771" id="Straight Arrow Connector 47" o:spid="_x0000_s1026" type="#_x0000_t32" style="position:absolute;margin-left:509.2pt;margin-top:456.75pt;width:32.55pt;height:.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5" behindDoc="0" locked="0" layoutInCell="1" allowOverlap="1" wp14:anchorId="447B423F" wp14:editId="47A937FD">
                <wp:simplePos x="0" y="0"/>
                <wp:positionH relativeFrom="column">
                  <wp:posOffset>8943340</wp:posOffset>
                </wp:positionH>
                <wp:positionV relativeFrom="paragraph">
                  <wp:posOffset>5791200</wp:posOffset>
                </wp:positionV>
                <wp:extent cx="429895" cy="635"/>
                <wp:effectExtent l="0" t="76200" r="27305" b="94615"/>
                <wp:wrapNone/>
                <wp:docPr id="1461569855" name="Straight Arrow Connector 50">
                  <a:extLst xmlns:a="http://schemas.openxmlformats.org/drawingml/2006/main">
                    <a:ext uri="{FF2B5EF4-FFF2-40B4-BE49-F238E27FC236}">
                      <a16:creationId xmlns:a16="http://schemas.microsoft.com/office/drawing/2014/main" id="{9BD53891-3634-DE45-979D-B81BFBC41A1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989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A50F7CE" id="Straight Arrow Connector 50" o:spid="_x0000_s1026" type="#_x0000_t32" style="position:absolute;margin-left:704.2pt;margin-top:456pt;width:33.85pt;height:.05pt;flip: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" strokecolor="#7030a0" strokeweight="2.25pt">
                <v:stroke endarrow="block" joinstyle="miter"/>
                <o:lock v:ext="edit" shapetype="f"/>
              </v:shape>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6" behindDoc="0" locked="0" layoutInCell="1" allowOverlap="1" wp14:anchorId="41D5BB3A" wp14:editId="3F7C8380">
                <wp:simplePos x="0" y="0"/>
                <wp:positionH relativeFrom="column">
                  <wp:posOffset>1162050</wp:posOffset>
                </wp:positionH>
                <wp:positionV relativeFrom="paragraph">
                  <wp:posOffset>5424170</wp:posOffset>
                </wp:positionV>
                <wp:extent cx="1708150" cy="709295"/>
                <wp:effectExtent l="19050" t="19050" r="25400" b="14605"/>
                <wp:wrapNone/>
                <wp:docPr id="1160069035" name="Rectangle: Rounded Corners 1">
                  <a:extLst xmlns:a="http://schemas.openxmlformats.org/drawingml/2006/main">
                    <a:ext uri="{FF2B5EF4-FFF2-40B4-BE49-F238E27FC236}">
                      <a16:creationId xmlns:a16="http://schemas.microsoft.com/office/drawing/2014/main" id="{D29C9F7F-7D35-42B5-807D-310A327281F6}"/>
                    </a:ext>
                  </a:extLst>
                </wp:docPr>
                <wp:cNvGraphicFramePr/>
                <a:graphic xmlns:a="http://schemas.openxmlformats.org/drawingml/2006/main">
                  <a:graphicData uri="http://schemas.microsoft.com/office/word/2010/wordprocessingShape">
                    <wps:wsp>
                      <wps:cNvSpPr/>
                      <wps:spPr>
                        <a:xfrm>
                          <a:off x="0" y="0"/>
                          <a:ext cx="1708150" cy="709295"/>
                        </a:xfrm>
                        <a:prstGeom prst="roundRect">
                          <a:avLst/>
                        </a:prstGeom>
                        <a:noFill/>
                        <a:ln w="28575" cap="flat" cmpd="sng" algn="ctr">
                          <a:solidFill>
                            <a:srgbClr val="7030A0"/>
                          </a:solidFill>
                          <a:prstDash val="solid"/>
                          <a:miter lim="800000"/>
                        </a:ln>
                        <a:effectLst/>
                      </wps:spPr>
                      <wps:txbx>
                        <w:txbxContent>
                          <w:p w14:paraId="63EBA03E" w14:textId="77777777" w:rsidR="00F11751" w:rsidRDefault="00F11751" w:rsidP="00F11751">
                            <w:pPr>
                              <w:jc w:val="center"/>
                              <w:textAlignment w:val="baseline"/>
                              <w:rPr>
                                <w:rFonts w:cs="Calibri"/>
                                <w:color w:val="000000"/>
                                <w:kern w:val="24"/>
                                <w:sz w:val="16"/>
                                <w:szCs w:val="16"/>
                              </w:rPr>
                            </w:pPr>
                            <w:hyperlink r:id="rId49" w:history="1">
                              <w:r>
                                <w:rPr>
                                  <w:rStyle w:val="Hyperlink"/>
                                  <w:sz w:val="16"/>
                                  <w:szCs w:val="16"/>
                                </w:rPr>
                                <w:t>The 3D globe/2D map view shows the geographical locations of the plants on Twin Viewer</w:t>
                              </w:r>
                            </w:hyperlink>
                            <w:r>
                              <w:rPr>
                                <w:sz w:val="16"/>
                                <w:szCs w:val="16"/>
                              </w:rPr>
                              <w:t xml:space="preserve">.. </w:t>
                            </w:r>
                          </w:p>
                        </w:txbxContent>
                      </wps:txbx>
                      <wps:bodyPr vertOverflow="clip" horzOverflow="clip" wrap="square" lIns="91440" tIns="45720" rIns="91440" bIns="45720" rtlCol="0" anchor="ctr">
                        <a:noAutofit/>
                      </wps:bodyPr>
                    </wps:wsp>
                  </a:graphicData>
                </a:graphic>
                <wp14:sizeRelH relativeFrom="page">
                  <wp14:pctWidth>0</wp14:pctWidth>
                </wp14:sizeRelH>
                <wp14:sizeRelV relativeFrom="page">
                  <wp14:pctHeight>0</wp14:pctHeight>
                </wp14:sizeRelV>
              </wp:anchor>
            </w:drawing>
          </mc:Choice>
          <mc:Fallback>
            <w:pict>
              <v:roundrect w14:anchorId="41D5BB3A" id="Rectangle: Rounded Corners 1" o:spid="_x0000_s1044" style="position:absolute;left:0;text-align:left;margin-left:91.5pt;margin-top:427.1pt;width:134.5pt;height:55.8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" filled="f" strokecolor="#7030a0" strokeweight="2.25pt">
                <v:stroke joinstyle="miter"/>
                <v:textbox>
                  <w:txbxContent>
                    <w:p w14:paraId="63EBA03E" w14:textId="77777777" w:rsidR="00F11751" w:rsidRDefault="00F11751" w:rsidP="00F11751">
                      <w:pPr>
                        <w:jc w:val="center"/>
                        <w:textAlignment w:val="baseline"/>
                        <w:rPr>
                          <w:rFonts w:cs="Calibri"/>
                          <w:color w:val="000000"/>
                          <w:kern w:val="24"/>
                          <w:sz w:val="16"/>
                          <w:szCs w:val="16"/>
                        </w:rPr>
                      </w:pPr>
                      <w:hyperlink r:id="rId50" w:history="1">
                        <w:r>
                          <w:rPr>
                            <w:rStyle w:val="Hyperlink"/>
                            <w:sz w:val="16"/>
                            <w:szCs w:val="16"/>
                          </w:rPr>
                          <w:t>The 3D globe/2D map view shows the geographical locations of the plants on Twin Viewer</w:t>
                        </w:r>
                      </w:hyperlink>
                      <w:r>
                        <w:rPr>
                          <w:sz w:val="16"/>
                          <w:szCs w:val="16"/>
                        </w:rPr>
                        <w:t xml:space="preserve">.. </w:t>
                      </w:r>
                    </w:p>
                  </w:txbxContent>
                </v:textbox>
              </v:roundrect>
            </w:pict>
          </mc:Fallback>
        </mc:AlternateContent>
      </w:r>
      <w:r w:rsidRPr="00F11751">
        <w:rPr>
          <w:rFonts w:eastAsia="Calibri" w:cs="Arial"/>
          <w:noProof/>
          <w:kern w:val="0"/>
          <w:szCs w:val="24"/>
          <w14:ligatures w14:val="none"/>
        </w:rPr>
        <mc:AlternateContent>
          <mc:Choice Requires="wps">
            <w:drawing>
              <wp:anchor distT="0" distB="0" distL="114300" distR="114300" simplePos="0" relativeHeight="251658277" behindDoc="0" locked="0" layoutInCell="1" allowOverlap="1" wp14:anchorId="26CDA0C4" wp14:editId="399D3BD2">
                <wp:simplePos x="0" y="0"/>
                <wp:positionH relativeFrom="column">
                  <wp:posOffset>2861310</wp:posOffset>
                </wp:positionH>
                <wp:positionV relativeFrom="paragraph">
                  <wp:posOffset>5736590</wp:posOffset>
                </wp:positionV>
                <wp:extent cx="361950" cy="3175"/>
                <wp:effectExtent l="0" t="76200" r="19050" b="92075"/>
                <wp:wrapNone/>
                <wp:docPr id="90991046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1950" cy="317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E5CA1F" id="Straight Arrow Connector 1" o:spid="_x0000_s1026" type="#_x0000_t32" style="position:absolute;margin-left:225.3pt;margin-top:451.7pt;width:28.5pt;height:.25pt;flip:y;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" strokecolor="#7030a0" strokeweight="2.25pt">
                <v:stroke endarrow="block" joinstyle="miter"/>
                <o:lock v:ext="edit" shapetype="f"/>
              </v:shape>
            </w:pict>
          </mc:Fallback>
        </mc:AlternateContent>
      </w:r>
    </w:p>
    <w:p w14:paraId="5D32205D" w14:textId="77777777" w:rsidR="00F11751" w:rsidRPr="00F11751" w:rsidRDefault="00F11751" w:rsidP="00F11751">
      <w:pPr>
        <w:spacing w:after="0" w:line="240" w:lineRule="auto"/>
        <w:rPr>
          <w:rFonts w:eastAsia="Calibri" w:cs="Arial"/>
          <w:kern w:val="0"/>
          <w:szCs w:val="24"/>
          <w:lang w:val="en-GB"/>
          <w14:ligatures w14:val="none"/>
        </w:rPr>
      </w:pPr>
    </w:p>
    <w:p w14:paraId="6710869F" w14:textId="77777777" w:rsidR="00F11751" w:rsidRPr="00F11751" w:rsidRDefault="00F11751" w:rsidP="00F11751">
      <w:pPr>
        <w:spacing w:after="0" w:line="240" w:lineRule="auto"/>
        <w:rPr>
          <w:rFonts w:eastAsia="Calibri" w:cs="Arial"/>
          <w:kern w:val="0"/>
          <w:szCs w:val="24"/>
          <w:lang w:val="en-GB"/>
          <w14:ligatures w14:val="none"/>
        </w:rPr>
      </w:pPr>
    </w:p>
    <w:p w14:paraId="00095EC1" w14:textId="77777777" w:rsidR="00F11751" w:rsidRPr="00F11751" w:rsidRDefault="00F11751" w:rsidP="00F11751">
      <w:pPr>
        <w:spacing w:after="0" w:line="240" w:lineRule="auto"/>
        <w:rPr>
          <w:rFonts w:eastAsia="Calibri" w:cs="Arial"/>
          <w:kern w:val="0"/>
          <w:szCs w:val="24"/>
          <w:lang w:val="en-GB"/>
          <w14:ligatures w14:val="none"/>
        </w:rPr>
      </w:pPr>
    </w:p>
    <w:p w14:paraId="0284AF31" w14:textId="77777777" w:rsidR="00F11751" w:rsidRPr="00F11751" w:rsidRDefault="00F11751" w:rsidP="00F11751">
      <w:pPr>
        <w:spacing w:after="0" w:line="240" w:lineRule="auto"/>
        <w:rPr>
          <w:rFonts w:eastAsia="Calibri" w:cs="Arial"/>
          <w:kern w:val="0"/>
          <w:szCs w:val="24"/>
          <w:lang w:val="en-GB"/>
          <w14:ligatures w14:val="none"/>
        </w:rPr>
      </w:pPr>
    </w:p>
    <w:p w14:paraId="37418A33" w14:textId="77777777" w:rsidR="00F11751" w:rsidRPr="00F11751" w:rsidRDefault="00F11751" w:rsidP="00F11751">
      <w:pPr>
        <w:spacing w:after="0" w:line="240" w:lineRule="auto"/>
        <w:rPr>
          <w:rFonts w:eastAsia="Calibri" w:cs="Arial"/>
          <w:kern w:val="0"/>
          <w:szCs w:val="24"/>
          <w:lang w:val="en-GB"/>
          <w14:ligatures w14:val="none"/>
        </w:rPr>
      </w:pPr>
    </w:p>
    <w:p w14:paraId="685F8BC7" w14:textId="77777777" w:rsidR="00F11751" w:rsidRPr="00F11751" w:rsidRDefault="00F11751" w:rsidP="00F11751">
      <w:pPr>
        <w:spacing w:after="0" w:line="240" w:lineRule="auto"/>
        <w:rPr>
          <w:rFonts w:eastAsia="Calibri" w:cs="Arial"/>
          <w:kern w:val="0"/>
          <w:szCs w:val="24"/>
          <w:lang w:val="en-GB"/>
          <w14:ligatures w14:val="none"/>
        </w:rPr>
      </w:pPr>
    </w:p>
    <w:p w14:paraId="34824356" w14:textId="77777777" w:rsidR="00F11751" w:rsidRPr="00F11751" w:rsidRDefault="00F11751" w:rsidP="00F11751">
      <w:pPr>
        <w:spacing w:after="0" w:line="240" w:lineRule="auto"/>
        <w:rPr>
          <w:rFonts w:eastAsia="Calibri" w:cs="Arial"/>
          <w:kern w:val="0"/>
          <w:szCs w:val="24"/>
          <w:lang w:val="en-GB"/>
          <w14:ligatures w14:val="none"/>
        </w:rPr>
      </w:pPr>
    </w:p>
    <w:p w14:paraId="045DFF41" w14:textId="77777777" w:rsidR="00F11751" w:rsidRPr="00F11751" w:rsidRDefault="00F11751" w:rsidP="00F11751">
      <w:pPr>
        <w:spacing w:after="0" w:line="240" w:lineRule="auto"/>
        <w:rPr>
          <w:rFonts w:eastAsia="Calibri" w:cs="Arial"/>
          <w:kern w:val="0"/>
          <w:szCs w:val="24"/>
          <w:lang w:val="en-GB"/>
          <w14:ligatures w14:val="none"/>
        </w:rPr>
      </w:pPr>
    </w:p>
    <w:p w14:paraId="25161F41" w14:textId="77777777" w:rsidR="00F11751" w:rsidRPr="00F11751" w:rsidRDefault="00F11751" w:rsidP="00F11751">
      <w:pPr>
        <w:spacing w:after="0" w:line="240" w:lineRule="auto"/>
        <w:rPr>
          <w:rFonts w:eastAsia="Calibri" w:cs="Arial"/>
          <w:kern w:val="0"/>
          <w:szCs w:val="24"/>
          <w:lang w:val="en-GB"/>
          <w14:ligatures w14:val="none"/>
        </w:rPr>
      </w:pPr>
    </w:p>
    <w:p w14:paraId="5CB9D4C2" w14:textId="77777777" w:rsidR="00F11751" w:rsidRPr="00F11751" w:rsidRDefault="00F11751" w:rsidP="00F11751">
      <w:pPr>
        <w:spacing w:after="0" w:line="240" w:lineRule="auto"/>
        <w:rPr>
          <w:rFonts w:eastAsia="Calibri" w:cs="Arial"/>
          <w:kern w:val="0"/>
          <w:szCs w:val="24"/>
          <w:lang w:val="en-GB"/>
          <w14:ligatures w14:val="none"/>
        </w:rPr>
      </w:pPr>
    </w:p>
    <w:p w14:paraId="6023EFA4" w14:textId="77777777" w:rsidR="00F11751" w:rsidRPr="00F11751" w:rsidRDefault="00F11751" w:rsidP="00F11751">
      <w:pPr>
        <w:spacing w:after="0" w:line="240" w:lineRule="auto"/>
        <w:rPr>
          <w:rFonts w:eastAsia="Calibri" w:cs="Arial"/>
          <w:kern w:val="0"/>
          <w:szCs w:val="24"/>
          <w:lang w:val="en-GB"/>
          <w14:ligatures w14:val="none"/>
        </w:rPr>
      </w:pPr>
    </w:p>
    <w:p w14:paraId="5DAD4643" w14:textId="77777777" w:rsidR="00F11751" w:rsidRPr="00F11751" w:rsidRDefault="00F11751" w:rsidP="00F11751">
      <w:pPr>
        <w:spacing w:after="0" w:line="240" w:lineRule="auto"/>
        <w:rPr>
          <w:rFonts w:eastAsia="Calibri" w:cs="Arial"/>
          <w:kern w:val="0"/>
          <w:szCs w:val="24"/>
          <w:lang w:val="en-GB"/>
          <w14:ligatures w14:val="none"/>
        </w:rPr>
      </w:pPr>
    </w:p>
    <w:p w14:paraId="5B6D5074" w14:textId="77777777" w:rsidR="00F11751" w:rsidRPr="00F11751" w:rsidRDefault="00F11751" w:rsidP="00F11751">
      <w:pPr>
        <w:spacing w:after="0" w:line="240" w:lineRule="auto"/>
        <w:rPr>
          <w:rFonts w:eastAsia="Calibri" w:cs="Arial"/>
          <w:kern w:val="0"/>
          <w:szCs w:val="24"/>
          <w:lang w:val="en-GB"/>
          <w14:ligatures w14:val="none"/>
        </w:rPr>
      </w:pPr>
    </w:p>
    <w:p w14:paraId="0BB4635C" w14:textId="77777777" w:rsidR="00F11751" w:rsidRPr="00F11751" w:rsidRDefault="00F11751" w:rsidP="00F11751">
      <w:pPr>
        <w:spacing w:after="0" w:line="240" w:lineRule="auto"/>
        <w:rPr>
          <w:rFonts w:eastAsia="Calibri" w:cs="Arial"/>
          <w:kern w:val="0"/>
          <w:szCs w:val="24"/>
          <w:lang w:val="en-GB"/>
          <w14:ligatures w14:val="none"/>
        </w:rPr>
      </w:pPr>
    </w:p>
    <w:p w14:paraId="22548582" w14:textId="77777777" w:rsidR="00F11751" w:rsidRPr="00F11751" w:rsidRDefault="00F11751" w:rsidP="00F11751">
      <w:pPr>
        <w:spacing w:after="0" w:line="240" w:lineRule="auto"/>
        <w:rPr>
          <w:rFonts w:eastAsia="Calibri" w:cs="Arial"/>
          <w:kern w:val="0"/>
          <w:szCs w:val="24"/>
          <w:lang w:val="en-GB"/>
          <w14:ligatures w14:val="none"/>
        </w:rPr>
      </w:pPr>
    </w:p>
    <w:p w14:paraId="1F9291D6" w14:textId="77777777" w:rsidR="00F11751" w:rsidRPr="00F11751" w:rsidRDefault="00F11751" w:rsidP="00F11751">
      <w:pPr>
        <w:spacing w:after="0" w:line="240" w:lineRule="auto"/>
        <w:rPr>
          <w:rFonts w:eastAsia="Calibri" w:cs="Arial"/>
          <w:kern w:val="0"/>
          <w:szCs w:val="24"/>
          <w:lang w:val="en-GB"/>
          <w14:ligatures w14:val="none"/>
        </w:rPr>
      </w:pPr>
    </w:p>
    <w:p w14:paraId="54F18EC4" w14:textId="77777777" w:rsidR="00F11751" w:rsidRPr="00F11751" w:rsidRDefault="00F11751" w:rsidP="00F11751">
      <w:pPr>
        <w:spacing w:after="0" w:line="240" w:lineRule="auto"/>
        <w:rPr>
          <w:rFonts w:eastAsia="Calibri" w:cs="Arial"/>
          <w:kern w:val="0"/>
          <w:szCs w:val="24"/>
          <w:lang w:val="en-GB"/>
          <w14:ligatures w14:val="none"/>
        </w:rPr>
      </w:pPr>
    </w:p>
    <w:p w14:paraId="51FECEBE" w14:textId="77777777" w:rsidR="00F11751" w:rsidRPr="00F11751" w:rsidRDefault="00F11751" w:rsidP="00F11751">
      <w:pPr>
        <w:spacing w:after="0" w:line="240" w:lineRule="auto"/>
        <w:rPr>
          <w:rFonts w:eastAsia="Calibri" w:cs="Arial"/>
          <w:kern w:val="0"/>
          <w:szCs w:val="24"/>
          <w:lang w:val="en-GB"/>
          <w14:ligatures w14:val="none"/>
        </w:rPr>
      </w:pPr>
    </w:p>
    <w:p w14:paraId="374E2B30" w14:textId="77777777" w:rsidR="00F11751" w:rsidRPr="00F11751" w:rsidRDefault="00F11751" w:rsidP="00F11751">
      <w:pPr>
        <w:spacing w:after="0" w:line="240" w:lineRule="auto"/>
        <w:rPr>
          <w:rFonts w:eastAsia="Calibri" w:cs="Arial"/>
          <w:kern w:val="0"/>
          <w:szCs w:val="24"/>
          <w:lang w:val="en-GB"/>
          <w14:ligatures w14:val="none"/>
        </w:rPr>
      </w:pPr>
    </w:p>
    <w:p w14:paraId="4CDB93F3" w14:textId="77777777" w:rsidR="00F11751" w:rsidRPr="00F11751" w:rsidRDefault="00F11751" w:rsidP="00F11751">
      <w:pPr>
        <w:spacing w:after="0" w:line="240" w:lineRule="auto"/>
        <w:rPr>
          <w:rFonts w:eastAsia="Calibri" w:cs="Arial"/>
          <w:kern w:val="0"/>
          <w:szCs w:val="24"/>
          <w:lang w:val="en-GB"/>
          <w14:ligatures w14:val="none"/>
        </w:rPr>
      </w:pPr>
    </w:p>
    <w:p w14:paraId="1EC79E02" w14:textId="77777777" w:rsidR="00F11751" w:rsidRPr="00F11751" w:rsidRDefault="00F11751" w:rsidP="00F11751">
      <w:pPr>
        <w:spacing w:after="0" w:line="240" w:lineRule="auto"/>
        <w:rPr>
          <w:rFonts w:eastAsia="Calibri" w:cs="Arial"/>
          <w:kern w:val="0"/>
          <w:szCs w:val="24"/>
          <w:lang w:val="en-GB"/>
          <w14:ligatures w14:val="none"/>
        </w:rPr>
      </w:pPr>
    </w:p>
    <w:p w14:paraId="6B056633" w14:textId="77777777" w:rsidR="00F11751" w:rsidRPr="00F11751" w:rsidRDefault="00F11751" w:rsidP="00F11751">
      <w:pPr>
        <w:spacing w:after="0" w:line="240" w:lineRule="auto"/>
        <w:rPr>
          <w:rFonts w:eastAsia="Calibri" w:cs="Arial"/>
          <w:kern w:val="0"/>
          <w:szCs w:val="24"/>
          <w:lang w:val="en-GB"/>
          <w14:ligatures w14:val="none"/>
        </w:rPr>
      </w:pPr>
    </w:p>
    <w:p w14:paraId="492EAA90" w14:textId="77777777" w:rsidR="00F11751" w:rsidRPr="00F11751" w:rsidRDefault="00F11751" w:rsidP="00F11751">
      <w:pPr>
        <w:spacing w:after="0" w:line="240" w:lineRule="auto"/>
        <w:rPr>
          <w:rFonts w:eastAsia="Calibri" w:cs="Arial"/>
          <w:kern w:val="0"/>
          <w:szCs w:val="24"/>
          <w:lang w:val="en-GB"/>
          <w14:ligatures w14:val="none"/>
        </w:rPr>
      </w:pPr>
    </w:p>
    <w:p w14:paraId="1E522FDB" w14:textId="77777777" w:rsidR="00F11751" w:rsidRPr="00F11751" w:rsidRDefault="00F11751" w:rsidP="00F11751">
      <w:pPr>
        <w:spacing w:after="0" w:line="240" w:lineRule="auto"/>
        <w:rPr>
          <w:rFonts w:eastAsia="Calibri" w:cs="Arial"/>
          <w:kern w:val="0"/>
          <w:szCs w:val="24"/>
          <w:lang w:val="en-GB"/>
          <w14:ligatures w14:val="none"/>
        </w:rPr>
      </w:pPr>
    </w:p>
    <w:p w14:paraId="52029A5B" w14:textId="77777777" w:rsidR="00F11751" w:rsidRPr="00F11751" w:rsidRDefault="00F11751" w:rsidP="00F11751">
      <w:pPr>
        <w:spacing w:after="0" w:line="240" w:lineRule="auto"/>
        <w:rPr>
          <w:rFonts w:eastAsia="Calibri" w:cs="Arial"/>
          <w:kern w:val="0"/>
          <w:szCs w:val="24"/>
          <w:lang w:val="en-GB"/>
          <w14:ligatures w14:val="none"/>
        </w:rPr>
      </w:pPr>
    </w:p>
    <w:p w14:paraId="48E87EEF" w14:textId="77777777" w:rsidR="00F11751" w:rsidRPr="00F11751" w:rsidRDefault="00F11751" w:rsidP="00F11751">
      <w:pPr>
        <w:spacing w:after="0" w:line="240" w:lineRule="auto"/>
        <w:rPr>
          <w:rFonts w:eastAsia="Calibri" w:cs="Arial"/>
          <w:kern w:val="0"/>
          <w:szCs w:val="24"/>
          <w:lang w:val="en-GB"/>
          <w14:ligatures w14:val="none"/>
        </w:rPr>
      </w:pPr>
    </w:p>
    <w:p w14:paraId="1A5A638E" w14:textId="77777777" w:rsidR="00F11751" w:rsidRPr="00F11751" w:rsidRDefault="00F11751" w:rsidP="00F11751">
      <w:pPr>
        <w:spacing w:after="0" w:line="240" w:lineRule="auto"/>
        <w:rPr>
          <w:rFonts w:eastAsia="Calibri" w:cs="Arial"/>
          <w:kern w:val="0"/>
          <w:szCs w:val="24"/>
          <w:lang w:val="en-GB"/>
          <w14:ligatures w14:val="none"/>
        </w:rPr>
      </w:pPr>
    </w:p>
    <w:p w14:paraId="18A9F210" w14:textId="77777777" w:rsidR="00F11751" w:rsidRPr="00F11751" w:rsidRDefault="00F11751" w:rsidP="00F11751">
      <w:pPr>
        <w:spacing w:after="0" w:line="240" w:lineRule="auto"/>
        <w:rPr>
          <w:rFonts w:eastAsia="Calibri" w:cs="Arial"/>
          <w:kern w:val="0"/>
          <w:szCs w:val="24"/>
          <w:lang w:val="en-GB"/>
          <w14:ligatures w14:val="none"/>
        </w:rPr>
      </w:pPr>
    </w:p>
    <w:p w14:paraId="4AB8217C" w14:textId="77777777" w:rsidR="00F11751" w:rsidRPr="00F11751" w:rsidRDefault="00F11751" w:rsidP="00F11751">
      <w:pPr>
        <w:spacing w:after="0" w:line="240" w:lineRule="auto"/>
        <w:rPr>
          <w:rFonts w:eastAsia="Calibri" w:cs="Arial"/>
          <w:kern w:val="0"/>
          <w:szCs w:val="24"/>
          <w:lang w:val="en-GB"/>
          <w14:ligatures w14:val="none"/>
        </w:rPr>
      </w:pPr>
    </w:p>
    <w:p w14:paraId="14E96B70" w14:textId="77777777" w:rsidR="00F11751" w:rsidRPr="00F11751" w:rsidRDefault="00F11751" w:rsidP="00F11751">
      <w:pPr>
        <w:spacing w:after="0" w:line="240" w:lineRule="auto"/>
        <w:rPr>
          <w:rFonts w:eastAsia="Calibri" w:cs="Arial"/>
          <w:kern w:val="0"/>
          <w:szCs w:val="24"/>
          <w:lang w:val="en-GB"/>
          <w14:ligatures w14:val="none"/>
        </w:rPr>
      </w:pPr>
    </w:p>
    <w:p w14:paraId="59CB75E9" w14:textId="77777777" w:rsidR="00F11751" w:rsidRPr="00F11751" w:rsidRDefault="00F11751" w:rsidP="00F11751">
      <w:pPr>
        <w:spacing w:after="0" w:line="240" w:lineRule="auto"/>
        <w:rPr>
          <w:rFonts w:eastAsia="Calibri" w:cs="Arial"/>
          <w:kern w:val="0"/>
          <w:szCs w:val="24"/>
          <w:lang w:val="en-GB"/>
          <w14:ligatures w14:val="none"/>
        </w:rPr>
      </w:pPr>
    </w:p>
    <w:bookmarkEnd w:id="5"/>
    <w:p w14:paraId="6D775DC2" w14:textId="77777777" w:rsidR="00F11751" w:rsidRPr="00F11751" w:rsidRDefault="00F11751" w:rsidP="00F11751">
      <w:pPr>
        <w:spacing w:after="0" w:line="240" w:lineRule="auto"/>
        <w:rPr>
          <w:rFonts w:eastAsia="Calibri" w:cs="Arial"/>
          <w:kern w:val="0"/>
          <w:szCs w:val="24"/>
          <w:lang w:val="en-GB"/>
          <w14:ligatures w14:val="none"/>
        </w:rPr>
      </w:pPr>
    </w:p>
    <w:p w14:paraId="1754CDD2" w14:textId="77777777" w:rsidR="00F11751" w:rsidRPr="00F11751" w:rsidRDefault="00F11751" w:rsidP="00F11751">
      <w:pPr>
        <w:spacing w:after="0" w:line="240" w:lineRule="auto"/>
        <w:rPr>
          <w:rFonts w:eastAsia="Calibri" w:cs="Arial"/>
          <w:kern w:val="0"/>
          <w:szCs w:val="24"/>
          <w:lang w:val="en-GB"/>
          <w14:ligatures w14:val="none"/>
        </w:rPr>
      </w:pPr>
    </w:p>
    <w:p w14:paraId="2B68ABF6" w14:textId="77777777" w:rsidR="00F11751" w:rsidRPr="00F11751" w:rsidRDefault="00F11751" w:rsidP="00F11751">
      <w:pPr>
        <w:spacing w:after="0" w:line="240" w:lineRule="auto"/>
        <w:rPr>
          <w:rFonts w:eastAsia="Calibri" w:cs="Arial"/>
          <w:kern w:val="0"/>
          <w:szCs w:val="24"/>
          <w:lang w:val="en-GB"/>
          <w14:ligatures w14:val="none"/>
        </w:rPr>
      </w:pPr>
    </w:p>
    <w:p w14:paraId="6999B875" w14:textId="77777777" w:rsidR="00F11751" w:rsidRPr="00F11751" w:rsidRDefault="00F11751" w:rsidP="00F11751">
      <w:pPr>
        <w:spacing w:after="0" w:line="240" w:lineRule="auto"/>
        <w:rPr>
          <w:rFonts w:eastAsia="Calibri" w:cs="Arial"/>
          <w:kern w:val="0"/>
          <w:szCs w:val="24"/>
          <w:lang w:val="en-GB"/>
          <w14:ligatures w14:val="none"/>
        </w:rPr>
      </w:pPr>
    </w:p>
    <w:p w14:paraId="49465445" w14:textId="77777777" w:rsidR="00F11751" w:rsidRPr="00F11751" w:rsidRDefault="00F11751" w:rsidP="00F11751">
      <w:pPr>
        <w:spacing w:after="0" w:line="240" w:lineRule="auto"/>
        <w:rPr>
          <w:rFonts w:eastAsia="Calibri" w:cs="Arial"/>
          <w:kern w:val="0"/>
          <w:szCs w:val="24"/>
          <w:lang w:val="en-GB"/>
          <w14:ligatures w14:val="none"/>
        </w:rPr>
      </w:pPr>
    </w:p>
    <w:p w14:paraId="2A1BA6E5" w14:textId="77777777" w:rsidR="00F11751" w:rsidRPr="00F11751" w:rsidRDefault="00F11751" w:rsidP="00F11751">
      <w:pPr>
        <w:spacing w:after="0" w:line="240" w:lineRule="auto"/>
        <w:rPr>
          <w:rFonts w:eastAsia="Calibri" w:cs="Arial"/>
          <w:kern w:val="0"/>
          <w:szCs w:val="24"/>
          <w:lang w:val="en-GB"/>
          <w14:ligatures w14:val="none"/>
        </w:rPr>
      </w:pPr>
    </w:p>
    <w:p w14:paraId="01DE7224" w14:textId="77777777" w:rsidR="00F11751" w:rsidRPr="00F11751" w:rsidRDefault="00F11751" w:rsidP="00F11751">
      <w:pPr>
        <w:spacing w:after="0" w:line="240" w:lineRule="auto"/>
        <w:rPr>
          <w:rFonts w:eastAsia="Calibri" w:cs="Arial"/>
          <w:kern w:val="0"/>
          <w:szCs w:val="24"/>
          <w:lang w:val="en-GB"/>
          <w14:ligatures w14:val="none"/>
        </w:rPr>
      </w:pPr>
    </w:p>
    <w:p w14:paraId="4DCD857A" w14:textId="77777777" w:rsidR="00F11751" w:rsidRPr="00F11751" w:rsidRDefault="00F11751" w:rsidP="00F11751">
      <w:pPr>
        <w:spacing w:after="0" w:line="240" w:lineRule="auto"/>
        <w:rPr>
          <w:rFonts w:eastAsia="Calibri" w:cs="Arial"/>
          <w:kern w:val="0"/>
          <w:szCs w:val="24"/>
          <w:lang w:val="en-GB"/>
          <w14:ligatures w14:val="none"/>
        </w:rPr>
      </w:pPr>
    </w:p>
    <w:p w14:paraId="60866E37" w14:textId="77777777" w:rsidR="00F11751" w:rsidRPr="00F11751" w:rsidRDefault="00F11751" w:rsidP="00F11751">
      <w:pPr>
        <w:spacing w:after="0" w:line="240" w:lineRule="auto"/>
        <w:rPr>
          <w:rFonts w:eastAsia="Calibri" w:cs="Arial"/>
          <w:kern w:val="0"/>
          <w:szCs w:val="24"/>
          <w:lang w:val="en-GB"/>
          <w14:ligatures w14:val="none"/>
        </w:rPr>
      </w:pPr>
    </w:p>
    <w:p w14:paraId="203F1D1B" w14:textId="77777777" w:rsidR="00F11751" w:rsidRPr="00F11751" w:rsidRDefault="00F11751" w:rsidP="00F11751">
      <w:pPr>
        <w:spacing w:after="0" w:line="240" w:lineRule="auto"/>
        <w:rPr>
          <w:rFonts w:eastAsia="Calibri" w:cs="Arial"/>
          <w:kern w:val="0"/>
          <w:szCs w:val="24"/>
          <w:lang w:val="en-GB"/>
          <w14:ligatures w14:val="none"/>
        </w:rPr>
      </w:pPr>
    </w:p>
    <w:p w14:paraId="304C6894" w14:textId="77777777" w:rsidR="00F11751" w:rsidRPr="00F11751" w:rsidRDefault="00F11751" w:rsidP="00F11751">
      <w:pPr>
        <w:spacing w:after="0" w:line="240" w:lineRule="auto"/>
        <w:rPr>
          <w:rFonts w:eastAsia="Calibri" w:cs="Arial"/>
          <w:kern w:val="0"/>
          <w:szCs w:val="24"/>
          <w:lang w:val="en-GB"/>
          <w14:ligatures w14:val="none"/>
        </w:rPr>
      </w:pPr>
    </w:p>
    <w:p w14:paraId="7E54D273" w14:textId="77777777" w:rsidR="00F11751" w:rsidRPr="00F11751" w:rsidRDefault="00F11751" w:rsidP="00F11751">
      <w:pPr>
        <w:spacing w:after="0" w:line="240" w:lineRule="auto"/>
        <w:rPr>
          <w:rFonts w:eastAsia="Calibri" w:cs="Arial"/>
          <w:kern w:val="0"/>
          <w:szCs w:val="24"/>
          <w:lang w:val="en-GB"/>
          <w14:ligatures w14:val="none"/>
        </w:rPr>
      </w:pPr>
    </w:p>
    <w:p w14:paraId="171A7A12" w14:textId="77777777" w:rsidR="00F11751" w:rsidRPr="00F11751" w:rsidRDefault="00F11751" w:rsidP="00F11751">
      <w:pPr>
        <w:spacing w:after="0" w:line="240" w:lineRule="auto"/>
        <w:rPr>
          <w:rFonts w:eastAsia="Calibri" w:cs="Arial"/>
          <w:kern w:val="0"/>
          <w:szCs w:val="24"/>
          <w:lang w:val="en-GB"/>
          <w14:ligatures w14:val="none"/>
        </w:rPr>
      </w:pPr>
    </w:p>
    <w:p w14:paraId="4240DED9" w14:textId="77777777" w:rsidR="00D65398" w:rsidRPr="00D65398" w:rsidRDefault="00D65398" w:rsidP="00D65398">
      <w:pPr>
        <w:keepNext/>
        <w:keepLines/>
        <w:spacing w:before="240" w:after="80" w:line="276" w:lineRule="auto"/>
        <w:jc w:val="left"/>
        <w:outlineLvl w:val="1"/>
        <w:rPr>
          <w:rFonts w:eastAsia="Yu Gothic Light" w:cs="Times New Roman"/>
          <w:b/>
          <w:bCs/>
          <w:color w:val="7030A0"/>
          <w:kern w:val="0"/>
          <w:sz w:val="24"/>
          <w:szCs w:val="26"/>
          <w:lang w:val="en-GB"/>
          <w14:ligatures w14:val="none"/>
        </w:rPr>
      </w:pPr>
      <w:r w:rsidRPr="00D65398">
        <w:rPr>
          <w:rFonts w:eastAsia="Yu Gothic Light" w:cs="Times New Roman"/>
          <w:b/>
          <w:bCs/>
          <w:color w:val="7030A0"/>
          <w:kern w:val="0"/>
          <w:sz w:val="24"/>
          <w:szCs w:val="26"/>
          <w:lang w:val="en-GB"/>
          <w14:ligatures w14:val="none"/>
        </w:rPr>
        <w:lastRenderedPageBreak/>
        <w:t>2D</w:t>
      </w:r>
    </w:p>
    <w:p w14:paraId="4DB20BA4" w14:textId="77777777" w:rsidR="00D65398" w:rsidRPr="00D65398" w:rsidRDefault="00D65398" w:rsidP="00D65398">
      <w:pPr>
        <w:spacing w:after="0" w:line="240" w:lineRule="auto"/>
        <w:rPr>
          <w:rFonts w:eastAsia="Calibri" w:cs="Arial"/>
          <w:kern w:val="0"/>
          <w:szCs w:val="24"/>
          <w14:ligatures w14:val="none"/>
        </w:rPr>
      </w:pPr>
      <w:r w:rsidRPr="00D65398">
        <w:rPr>
          <w:rFonts w:eastAsia="Calibri" w:cs="Arial"/>
          <w:kern w:val="0"/>
          <w:szCs w:val="24"/>
          <w14:ligatures w14:val="none"/>
        </w:rPr>
        <w:t xml:space="preserve">The following diagram illustrates the current user journey for 2D Twin Builder and Viewer. </w:t>
      </w:r>
    </w:p>
    <w:p w14:paraId="42756021" w14:textId="77777777" w:rsidR="00D65398" w:rsidRPr="00D65398" w:rsidRDefault="00D65398" w:rsidP="00D65398">
      <w:pPr>
        <w:spacing w:after="0" w:line="240" w:lineRule="auto"/>
        <w:rPr>
          <w:rFonts w:eastAsia="Calibri" w:cs="Arial"/>
          <w:kern w:val="0"/>
          <w:szCs w:val="24"/>
          <w14:ligatures w14:val="none"/>
        </w:rPr>
      </w:pPr>
    </w:p>
    <w:p w14:paraId="2BF5ABC1" w14:textId="77777777" w:rsidR="00D65398" w:rsidRPr="00D65398" w:rsidRDefault="00D65398" w:rsidP="00D65398">
      <w:pPr>
        <w:spacing w:after="0" w:line="240" w:lineRule="auto"/>
        <w:rPr>
          <w:rFonts w:eastAsia="Calibri" w:cs="Arial"/>
          <w:kern w:val="0"/>
          <w:szCs w:val="24"/>
          <w:lang w:val="en-GB"/>
          <w14:ligatures w14:val="none"/>
        </w:rPr>
      </w:pPr>
      <w:r w:rsidRPr="00D65398">
        <w:rPr>
          <w:rFonts w:eastAsia="Calibri" w:cs="Arial"/>
          <w:noProof/>
          <w:kern w:val="0"/>
          <w:szCs w:val="24"/>
          <w14:ligatures w14:val="none"/>
        </w:rPr>
        <mc:AlternateContent>
          <mc:Choice Requires="wps">
            <w:drawing>
              <wp:anchor distT="0" distB="0" distL="114300" distR="114300" simplePos="0" relativeHeight="251658280" behindDoc="0" locked="0" layoutInCell="1" allowOverlap="1" wp14:anchorId="586B7E68" wp14:editId="2EDD438F">
                <wp:simplePos x="0" y="0"/>
                <wp:positionH relativeFrom="column">
                  <wp:posOffset>-31115</wp:posOffset>
                </wp:positionH>
                <wp:positionV relativeFrom="paragraph">
                  <wp:posOffset>4156710</wp:posOffset>
                </wp:positionV>
                <wp:extent cx="12025630" cy="2188210"/>
                <wp:effectExtent l="0" t="0" r="13970" b="21590"/>
                <wp:wrapNone/>
                <wp:docPr id="1472052333" name="Rectangle: Rounded Corners 51">
                  <a:extLst xmlns:a="http://schemas.openxmlformats.org/drawingml/2006/main">
                    <a:ext uri="{FF2B5EF4-FFF2-40B4-BE49-F238E27FC236}">
                      <a16:creationId xmlns:a16="http://schemas.microsoft.com/office/drawing/2014/main" id="{CD667BB1-1E25-4A5C-A564-10D912456292}"/>
                    </a:ext>
                  </a:extLst>
                </wp:docPr>
                <wp:cNvGraphicFramePr/>
                <a:graphic xmlns:a="http://schemas.openxmlformats.org/drawingml/2006/main">
                  <a:graphicData uri="http://schemas.microsoft.com/office/word/2010/wordprocessingShape">
                    <wps:wsp>
                      <wps:cNvSpPr/>
                      <wps:spPr>
                        <a:xfrm>
                          <a:off x="0" y="0"/>
                          <a:ext cx="12025630" cy="2187575"/>
                        </a:xfrm>
                        <a:prstGeom prst="roundRect">
                          <a:avLst/>
                        </a:prstGeom>
                        <a:noFill/>
                        <a:ln w="19050" cap="flat" cmpd="sng" algn="ctr">
                          <a:solidFill>
                            <a:srgbClr val="7030A0"/>
                          </a:solidFill>
                          <a:prstDash val="dash"/>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25572FC3" id="Rectangle: Rounded Corners 51" o:spid="_x0000_s1026" style="position:absolute;margin-left:-2.45pt;margin-top:327.3pt;width:946.9pt;height:172.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" filled="f" strokecolor="#7030a0" strokeweight="1.5pt">
                <v:stroke dashstyle="dash" joinstyle="miter"/>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1" behindDoc="0" locked="0" layoutInCell="1" allowOverlap="1" wp14:anchorId="79758E60" wp14:editId="2DE3F961">
                <wp:simplePos x="0" y="0"/>
                <wp:positionH relativeFrom="column">
                  <wp:posOffset>244475</wp:posOffset>
                </wp:positionH>
                <wp:positionV relativeFrom="paragraph">
                  <wp:posOffset>4362450</wp:posOffset>
                </wp:positionV>
                <wp:extent cx="1520825" cy="267970"/>
                <wp:effectExtent l="0" t="0" r="22225" b="19050"/>
                <wp:wrapNone/>
                <wp:docPr id="2013118128" name="Text Box 50">
                  <a:extLst xmlns:a="http://schemas.openxmlformats.org/drawingml/2006/main">
                    <a:ext uri="{FF2B5EF4-FFF2-40B4-BE49-F238E27FC236}">
                      <a16:creationId xmlns:a16="http://schemas.microsoft.com/office/drawing/2014/main" id="{0CD5E585-1247-4ED8-A1BC-88E6C513A5F8}"/>
                    </a:ext>
                  </a:extLst>
                </wp:docPr>
                <wp:cNvGraphicFramePr/>
                <a:graphic xmlns:a="http://schemas.openxmlformats.org/drawingml/2006/main">
                  <a:graphicData uri="http://schemas.microsoft.com/office/word/2010/wordprocessingShape">
                    <wps:wsp>
                      <wps:cNvSpPr txBox="1"/>
                      <wps:spPr>
                        <a:xfrm>
                          <a:off x="0" y="0"/>
                          <a:ext cx="1520825" cy="247650"/>
                        </a:xfrm>
                        <a:prstGeom prst="rect">
                          <a:avLst/>
                        </a:prstGeom>
                        <a:solidFill>
                          <a:srgbClr val="7030A0"/>
                        </a:solidFill>
                        <a:ln>
                          <a:solidFill>
                            <a:srgbClr val="7030A0"/>
                          </a:solidFill>
                        </a:ln>
                      </wps:spPr>
                      <wps:txbx>
                        <w:txbxContent>
                          <w:p w14:paraId="5789BD24" w14:textId="77777777" w:rsidR="00D65398" w:rsidRDefault="00D65398" w:rsidP="00D65398">
                            <w:pPr>
                              <w:jc w:val="center"/>
                              <w:textAlignment w:val="baseline"/>
                              <w:rPr>
                                <w:b/>
                                <w:bCs/>
                                <w:color w:val="FFFFFF" w:themeColor="background1"/>
                                <w:kern w:val="24"/>
                                <w:sz w:val="18"/>
                                <w:szCs w:val="18"/>
                              </w:rPr>
                            </w:pPr>
                            <w:r>
                              <w:rPr>
                                <w:b/>
                                <w:bCs/>
                                <w:color w:val="FFFFFF" w:themeColor="background1"/>
                                <w:kern w:val="24"/>
                                <w:sz w:val="18"/>
                                <w:szCs w:val="18"/>
                              </w:rPr>
                              <w:t>Client</w:t>
                            </w:r>
                            <w:r>
                              <w:rPr>
                                <w:b/>
                                <w:bCs/>
                                <w:i/>
                                <w:iCs/>
                                <w:color w:val="FFFFFF" w:themeColor="background1"/>
                                <w:kern w:val="24"/>
                                <w:sz w:val="18"/>
                                <w:szCs w:val="18"/>
                              </w:rPr>
                              <w:t xml:space="preserve"> </w:t>
                            </w:r>
                            <w:r>
                              <w:rPr>
                                <w:b/>
                                <w:bCs/>
                                <w:color w:val="FFFFFF" w:themeColor="background1"/>
                                <w:kern w:val="24"/>
                                <w:sz w:val="18"/>
                                <w:szCs w:val="18"/>
                              </w:rPr>
                              <w:t>Business</w:t>
                            </w:r>
                            <w:r>
                              <w:rPr>
                                <w:b/>
                                <w:bCs/>
                                <w:i/>
                                <w:iCs/>
                                <w:color w:val="FFFFFF" w:themeColor="background1"/>
                                <w:kern w:val="24"/>
                                <w:sz w:val="18"/>
                                <w:szCs w:val="18"/>
                              </w:rPr>
                              <w:t xml:space="preserve"> </w:t>
                            </w:r>
                            <w:r>
                              <w:rPr>
                                <w:b/>
                                <w:bCs/>
                                <w:color w:val="FFFFFF" w:themeColor="background1"/>
                                <w:kern w:val="24"/>
                                <w:sz w:val="18"/>
                                <w:szCs w:val="18"/>
                              </w:rPr>
                              <w:t>User</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79758E60" id="Text Box 50" o:spid="_x0000_s1045" type="#_x0000_t202" style="position:absolute;left:0;text-align:left;margin-left:19.25pt;margin-top:343.5pt;width:119.75pt;height:21.1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" fillcolor="#7030a0" strokecolor="#7030a0">
                <v:textbox style="mso-fit-shape-to-text:t">
                  <w:txbxContent>
                    <w:p w14:paraId="5789BD24" w14:textId="77777777" w:rsidR="00D65398" w:rsidRDefault="00D65398" w:rsidP="00D65398">
                      <w:pPr>
                        <w:jc w:val="center"/>
                        <w:textAlignment w:val="baseline"/>
                        <w:rPr>
                          <w:b/>
                          <w:bCs/>
                          <w:color w:val="FFFFFF" w:themeColor="background1"/>
                          <w:kern w:val="24"/>
                          <w:sz w:val="18"/>
                          <w:szCs w:val="18"/>
                        </w:rPr>
                      </w:pPr>
                      <w:r>
                        <w:rPr>
                          <w:b/>
                          <w:bCs/>
                          <w:color w:val="FFFFFF" w:themeColor="background1"/>
                          <w:kern w:val="24"/>
                          <w:sz w:val="18"/>
                          <w:szCs w:val="18"/>
                        </w:rPr>
                        <w:t>Client</w:t>
                      </w:r>
                      <w:r>
                        <w:rPr>
                          <w:b/>
                          <w:bCs/>
                          <w:i/>
                          <w:iCs/>
                          <w:color w:val="FFFFFF" w:themeColor="background1"/>
                          <w:kern w:val="24"/>
                          <w:sz w:val="18"/>
                          <w:szCs w:val="18"/>
                        </w:rPr>
                        <w:t xml:space="preserve"> </w:t>
                      </w:r>
                      <w:r>
                        <w:rPr>
                          <w:b/>
                          <w:bCs/>
                          <w:color w:val="FFFFFF" w:themeColor="background1"/>
                          <w:kern w:val="24"/>
                          <w:sz w:val="18"/>
                          <w:szCs w:val="18"/>
                        </w:rPr>
                        <w:t>Business</w:t>
                      </w:r>
                      <w:r>
                        <w:rPr>
                          <w:b/>
                          <w:bCs/>
                          <w:i/>
                          <w:iCs/>
                          <w:color w:val="FFFFFF" w:themeColor="background1"/>
                          <w:kern w:val="24"/>
                          <w:sz w:val="18"/>
                          <w:szCs w:val="18"/>
                        </w:rPr>
                        <w:t xml:space="preserve"> </w:t>
                      </w:r>
                      <w:r>
                        <w:rPr>
                          <w:b/>
                          <w:bCs/>
                          <w:color w:val="FFFFFF" w:themeColor="background1"/>
                          <w:kern w:val="24"/>
                          <w:sz w:val="18"/>
                          <w:szCs w:val="18"/>
                        </w:rPr>
                        <w:t>User</w:t>
                      </w:r>
                    </w:p>
                  </w:txbxContent>
                </v:textbox>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6" behindDoc="0" locked="0" layoutInCell="1" allowOverlap="1" wp14:anchorId="1DE2C57F" wp14:editId="1FBF6903">
                <wp:simplePos x="0" y="0"/>
                <wp:positionH relativeFrom="column">
                  <wp:posOffset>457835</wp:posOffset>
                </wp:positionH>
                <wp:positionV relativeFrom="paragraph">
                  <wp:posOffset>5101590</wp:posOffset>
                </wp:positionV>
                <wp:extent cx="337820" cy="330835"/>
                <wp:effectExtent l="0" t="0" r="24130" b="12065"/>
                <wp:wrapNone/>
                <wp:docPr id="860647995" name="Flowchart: Connector 49">
                  <a:extLst xmlns:a="http://schemas.openxmlformats.org/drawingml/2006/main">
                    <a:ext uri="{FF2B5EF4-FFF2-40B4-BE49-F238E27FC236}">
                      <a16:creationId xmlns:a16="http://schemas.microsoft.com/office/drawing/2014/main" id="{05AFE3FC-198E-4C2F-B3E0-DF258F4AF350}"/>
                    </a:ext>
                  </a:extLst>
                </wp:docPr>
                <wp:cNvGraphicFramePr/>
                <a:graphic xmlns:a="http://schemas.openxmlformats.org/drawingml/2006/main">
                  <a:graphicData uri="http://schemas.microsoft.com/office/word/2010/wordprocessingShape">
                    <wps:wsp>
                      <wps:cNvSpPr/>
                      <wps:spPr>
                        <a:xfrm>
                          <a:off x="0" y="0"/>
                          <a:ext cx="337820" cy="330835"/>
                        </a:xfrm>
                        <a:prstGeom prst="flowChartConnector">
                          <a:avLst/>
                        </a:prstGeom>
                        <a:solidFill>
                          <a:srgbClr val="7030A0"/>
                        </a:solidFill>
                        <a:ln w="12700" cap="flat" cmpd="sng" algn="ctr">
                          <a:solidFill>
                            <a:srgbClr val="7030A0"/>
                          </a:solidFill>
                          <a:prstDash val="solid"/>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 w14:anchorId="6DB49306" id="Flowchart: Connector 49" o:spid="_x0000_s1026" type="#_x0000_t120" style="position:absolute;margin-left:36.05pt;margin-top:401.7pt;width:26.6pt;height:26.0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" fillcolor="#7030a0" strokecolor="#7030a0" strokeweight="1pt">
                <v:stroke joinstyle="miter"/>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7" behindDoc="0" locked="0" layoutInCell="1" allowOverlap="1" wp14:anchorId="0D2C63B2" wp14:editId="7AF961B4">
                <wp:simplePos x="0" y="0"/>
                <wp:positionH relativeFrom="column">
                  <wp:posOffset>231775</wp:posOffset>
                </wp:positionH>
                <wp:positionV relativeFrom="paragraph">
                  <wp:posOffset>5567680</wp:posOffset>
                </wp:positionV>
                <wp:extent cx="687705" cy="405130"/>
                <wp:effectExtent l="0" t="0" r="0" b="0"/>
                <wp:wrapNone/>
                <wp:docPr id="121292126" name="Text Box 48">
                  <a:extLst xmlns:a="http://schemas.openxmlformats.org/drawingml/2006/main">
                    <a:ext uri="{FF2B5EF4-FFF2-40B4-BE49-F238E27FC236}">
                      <a16:creationId xmlns:a16="http://schemas.microsoft.com/office/drawing/2014/main" id="{5EE4911F-3300-48C5-A1D5-255C82B8FA0D}"/>
                    </a:ext>
                  </a:extLst>
                </wp:docPr>
                <wp:cNvGraphicFramePr/>
                <a:graphic xmlns:a="http://schemas.openxmlformats.org/drawingml/2006/main">
                  <a:graphicData uri="http://schemas.microsoft.com/office/word/2010/wordprocessingShape">
                    <wps:wsp>
                      <wps:cNvSpPr txBox="1"/>
                      <wps:spPr>
                        <a:xfrm>
                          <a:off x="0" y="0"/>
                          <a:ext cx="687705" cy="405130"/>
                        </a:xfrm>
                        <a:prstGeom prst="rect">
                          <a:avLst/>
                        </a:prstGeom>
                        <a:noFill/>
                        <a:ln>
                          <a:noFill/>
                        </a:ln>
                      </wps:spPr>
                      <wps:txbx>
                        <w:txbxContent>
                          <w:p w14:paraId="5A29E31F" w14:textId="77777777" w:rsidR="00D65398" w:rsidRDefault="00D65398" w:rsidP="00D65398">
                            <w:pPr>
                              <w:jc w:val="center"/>
                              <w:textAlignment w:val="baseline"/>
                              <w:rPr>
                                <w:color w:val="000000"/>
                                <w:kern w:val="24"/>
                                <w:sz w:val="18"/>
                                <w:szCs w:val="18"/>
                              </w:rPr>
                            </w:pPr>
                            <w:r>
                              <w:rPr>
                                <w:color w:val="000000"/>
                                <w:kern w:val="24"/>
                                <w:sz w:val="18"/>
                                <w:szCs w:val="18"/>
                              </w:rPr>
                              <w:t>AOT Login</w:t>
                            </w:r>
                          </w:p>
                        </w:txbxContent>
                      </wps:txbx>
                      <wps:bodyPr vertOverflow="clip" horzOverflow="clip" wrap="square" rtlCol="0">
                        <a:noAutofit/>
                      </wps:bodyPr>
                    </wps:wsp>
                  </a:graphicData>
                </a:graphic>
                <wp14:sizeRelH relativeFrom="page">
                  <wp14:pctWidth>0</wp14:pctWidth>
                </wp14:sizeRelH>
                <wp14:sizeRelV relativeFrom="page">
                  <wp14:pctHeight>0</wp14:pctHeight>
                </wp14:sizeRelV>
              </wp:anchor>
            </w:drawing>
          </mc:Choice>
          <mc:Fallback>
            <w:pict>
              <v:shape w14:anchorId="0D2C63B2" id="Text Box 48" o:spid="_x0000_s1046" type="#_x0000_t202" style="position:absolute;left:0;text-align:left;margin-left:18.25pt;margin-top:438.4pt;width:54.15pt;height:31.9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" filled="f" stroked="f">
                <v:textbox>
                  <w:txbxContent>
                    <w:p w14:paraId="5A29E31F" w14:textId="77777777" w:rsidR="00D65398" w:rsidRDefault="00D65398" w:rsidP="00D65398">
                      <w:pPr>
                        <w:jc w:val="center"/>
                        <w:textAlignment w:val="baseline"/>
                        <w:rPr>
                          <w:color w:val="000000"/>
                          <w:kern w:val="24"/>
                          <w:sz w:val="18"/>
                          <w:szCs w:val="18"/>
                        </w:rPr>
                      </w:pPr>
                      <w:r>
                        <w:rPr>
                          <w:color w:val="000000"/>
                          <w:kern w:val="24"/>
                          <w:sz w:val="18"/>
                          <w:szCs w:val="18"/>
                        </w:rPr>
                        <w:t>AOT Login</w:t>
                      </w:r>
                    </w:p>
                  </w:txbxContent>
                </v:textbox>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8" behindDoc="0" locked="0" layoutInCell="1" allowOverlap="1" wp14:anchorId="4C261F84" wp14:editId="6D93DECC">
                <wp:simplePos x="0" y="0"/>
                <wp:positionH relativeFrom="column">
                  <wp:posOffset>3394710</wp:posOffset>
                </wp:positionH>
                <wp:positionV relativeFrom="paragraph">
                  <wp:posOffset>4846955</wp:posOffset>
                </wp:positionV>
                <wp:extent cx="1047750" cy="851535"/>
                <wp:effectExtent l="19050" t="19050" r="19050" b="24765"/>
                <wp:wrapNone/>
                <wp:docPr id="1471662720" name="Rectangle: Rounded Corners 47">
                  <a:extLst xmlns:a="http://schemas.openxmlformats.org/drawingml/2006/main">
                    <a:ext uri="{FF2B5EF4-FFF2-40B4-BE49-F238E27FC236}">
                      <a16:creationId xmlns:a16="http://schemas.microsoft.com/office/drawing/2014/main" id="{D29C9F7F-7D35-42B5-807D-310A327281F6}"/>
                    </a:ext>
                  </a:extLst>
                </wp:docPr>
                <wp:cNvGraphicFramePr/>
                <a:graphic xmlns:a="http://schemas.openxmlformats.org/drawingml/2006/main">
                  <a:graphicData uri="http://schemas.microsoft.com/office/word/2010/wordprocessingShape">
                    <wps:wsp>
                      <wps:cNvSpPr/>
                      <wps:spPr>
                        <a:xfrm>
                          <a:off x="0" y="0"/>
                          <a:ext cx="1047750" cy="851535"/>
                        </a:xfrm>
                        <a:prstGeom prst="roundRect">
                          <a:avLst/>
                        </a:prstGeom>
                        <a:noFill/>
                        <a:ln w="28575" cap="flat" cmpd="sng" algn="ctr">
                          <a:solidFill>
                            <a:srgbClr val="7030A0"/>
                          </a:solidFill>
                          <a:prstDash val="solid"/>
                          <a:miter lim="800000"/>
                        </a:ln>
                        <a:effectLst/>
                      </wps:spPr>
                      <wps:txbx>
                        <w:txbxContent>
                          <w:p w14:paraId="13FAFC53" w14:textId="77777777" w:rsidR="00D65398" w:rsidRDefault="00D65398" w:rsidP="00D65398">
                            <w:pPr>
                              <w:jc w:val="center"/>
                              <w:textAlignment w:val="baseline"/>
                              <w:rPr>
                                <w:rFonts w:cs="Calibri"/>
                                <w:color w:val="000000"/>
                                <w:kern w:val="24"/>
                                <w:sz w:val="16"/>
                                <w:szCs w:val="16"/>
                              </w:rPr>
                            </w:pPr>
                            <w:hyperlink r:id="rId51" w:history="1">
                              <w:r>
                                <w:rPr>
                                  <w:rStyle w:val="Hyperlink"/>
                                  <w:rFonts w:cs="Calibri"/>
                                  <w:kern w:val="24"/>
                                  <w:sz w:val="16"/>
                                  <w:szCs w:val="16"/>
                                </w:rPr>
                                <w:t xml:space="preserve">Access 2D layout on clicking the pin </w:t>
                              </w:r>
                            </w:hyperlink>
                          </w:p>
                        </w:txbxContent>
                      </wps:txbx>
                      <wps:bodyPr vertOverflow="clip" horzOverflow="clip" wrap="square" lIns="91440" tIns="45720" rIns="91440" bIns="45720" rtlCol="0" anchor="ctr">
                        <a:noAutofit/>
                      </wps:bodyPr>
                    </wps:wsp>
                  </a:graphicData>
                </a:graphic>
                <wp14:sizeRelH relativeFrom="page">
                  <wp14:pctWidth>0</wp14:pctWidth>
                </wp14:sizeRelH>
                <wp14:sizeRelV relativeFrom="margin">
                  <wp14:pctHeight>0</wp14:pctHeight>
                </wp14:sizeRelV>
              </wp:anchor>
            </w:drawing>
          </mc:Choice>
          <mc:Fallback>
            <w:pict>
              <v:roundrect w14:anchorId="4C261F84" id="Rectangle: Rounded Corners 47" o:spid="_x0000_s1047" style="position:absolute;left:0;text-align:left;margin-left:267.3pt;margin-top:381.65pt;width:82.5pt;height:67.0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" filled="f" strokecolor="#7030a0" strokeweight="2.25pt">
                <v:stroke joinstyle="miter"/>
                <v:textbox>
                  <w:txbxContent>
                    <w:p w14:paraId="13FAFC53" w14:textId="77777777" w:rsidR="00D65398" w:rsidRDefault="00D65398" w:rsidP="00D65398">
                      <w:pPr>
                        <w:jc w:val="center"/>
                        <w:textAlignment w:val="baseline"/>
                        <w:rPr>
                          <w:rFonts w:cs="Calibri"/>
                          <w:color w:val="000000"/>
                          <w:kern w:val="24"/>
                          <w:sz w:val="16"/>
                          <w:szCs w:val="16"/>
                        </w:rPr>
                      </w:pPr>
                      <w:hyperlink r:id="rId52" w:history="1">
                        <w:r>
                          <w:rPr>
                            <w:rStyle w:val="Hyperlink"/>
                            <w:rFonts w:cs="Calibri"/>
                            <w:kern w:val="24"/>
                            <w:sz w:val="16"/>
                            <w:szCs w:val="16"/>
                          </w:rPr>
                          <w:t xml:space="preserve">Access 2D layout on clicking the pin </w:t>
                        </w:r>
                      </w:hyperlink>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9" behindDoc="0" locked="0" layoutInCell="1" allowOverlap="1" wp14:anchorId="5CD71BC3" wp14:editId="4350F828">
                <wp:simplePos x="0" y="0"/>
                <wp:positionH relativeFrom="column">
                  <wp:posOffset>791845</wp:posOffset>
                </wp:positionH>
                <wp:positionV relativeFrom="paragraph">
                  <wp:posOffset>5266690</wp:posOffset>
                </wp:positionV>
                <wp:extent cx="523240" cy="0"/>
                <wp:effectExtent l="0" t="76200" r="29210" b="76200"/>
                <wp:wrapNone/>
                <wp:docPr id="889262178" name="Straight Arrow Connector 46">
                  <a:extLst xmlns:a="http://schemas.openxmlformats.org/drawingml/2006/main">
                    <a:ext uri="{FF2B5EF4-FFF2-40B4-BE49-F238E27FC236}">
                      <a16:creationId xmlns:a16="http://schemas.microsoft.com/office/drawing/2014/main" id="{B4E13947-C3F6-4567-986C-AB863B36012E}"/>
                    </a:ext>
                  </a:extLst>
                </wp:docPr>
                <wp:cNvGraphicFramePr/>
                <a:graphic xmlns:a="http://schemas.openxmlformats.org/drawingml/2006/main">
                  <a:graphicData uri="http://schemas.microsoft.com/office/word/2010/wordprocessingShape">
                    <wps:wsp>
                      <wps:cNvCnPr/>
                      <wps:spPr>
                        <a:xfrm>
                          <a:off x="0" y="0"/>
                          <a:ext cx="523240"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0209C84" id="Straight Arrow Connector 46" o:spid="_x0000_s1026" type="#_x0000_t32" style="position:absolute;margin-left:62.35pt;margin-top:414.7pt;width:41.2pt;height:0;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" strokecolor="#7030a0" strokeweight="2.25pt">
                <v:stroke endarrow="block" joinstyle="miter"/>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0" behindDoc="0" locked="0" layoutInCell="1" allowOverlap="1" wp14:anchorId="144CFB17" wp14:editId="68494BB0">
                <wp:simplePos x="0" y="0"/>
                <wp:positionH relativeFrom="column">
                  <wp:posOffset>4852670</wp:posOffset>
                </wp:positionH>
                <wp:positionV relativeFrom="paragraph">
                  <wp:posOffset>4867910</wp:posOffset>
                </wp:positionV>
                <wp:extent cx="1853565" cy="895350"/>
                <wp:effectExtent l="19050" t="19050" r="13335" b="19050"/>
                <wp:wrapNone/>
                <wp:docPr id="1428766173" name="Rectangle: Rounded Corners 45">
                  <a:extLst xmlns:a="http://schemas.openxmlformats.org/drawingml/2006/main">
                    <a:ext uri="{FF2B5EF4-FFF2-40B4-BE49-F238E27FC236}">
                      <a16:creationId xmlns:a16="http://schemas.microsoft.com/office/drawing/2014/main" id="{5A6A67E1-6524-4F08-9882-DC546971007B}"/>
                    </a:ext>
                  </a:extLst>
                </wp:docPr>
                <wp:cNvGraphicFramePr/>
                <a:graphic xmlns:a="http://schemas.openxmlformats.org/drawingml/2006/main">
                  <a:graphicData uri="http://schemas.microsoft.com/office/word/2010/wordprocessingShape">
                    <wps:wsp>
                      <wps:cNvSpPr/>
                      <wps:spPr>
                        <a:xfrm>
                          <a:off x="0" y="0"/>
                          <a:ext cx="1852930" cy="894715"/>
                        </a:xfrm>
                        <a:prstGeom prst="roundRect">
                          <a:avLst/>
                        </a:prstGeom>
                        <a:noFill/>
                        <a:ln w="28575" cap="flat" cmpd="sng" algn="ctr">
                          <a:solidFill>
                            <a:srgbClr val="7030A0"/>
                          </a:solidFill>
                          <a:prstDash val="solid"/>
                          <a:miter lim="800000"/>
                        </a:ln>
                        <a:effectLst/>
                      </wps:spPr>
                      <wps:txbx>
                        <w:txbxContent>
                          <w:p w14:paraId="1EAEAA63" w14:textId="77777777" w:rsidR="00D65398" w:rsidRDefault="00D65398" w:rsidP="00D65398">
                            <w:pPr>
                              <w:jc w:val="center"/>
                              <w:rPr>
                                <w:color w:val="000000"/>
                                <w:kern w:val="24"/>
                                <w:sz w:val="16"/>
                                <w:szCs w:val="16"/>
                              </w:rPr>
                            </w:pPr>
                            <w:hyperlink r:id="rId53" w:history="1">
                              <w:r>
                                <w:rPr>
                                  <w:rStyle w:val="Hyperlink"/>
                                  <w:rFonts w:cs="Arial"/>
                                  <w:kern w:val="24"/>
                                  <w:sz w:val="16"/>
                                  <w:szCs w:val="16"/>
                                </w:rPr>
                                <w:t>On clicking the 2D frames, the user can navigate to linked SVG files or view the mapped KPI data.</w:t>
                              </w:r>
                            </w:hyperlink>
                          </w:p>
                        </w:txbxContent>
                      </wps:txbx>
                      <wps:bodyPr vertOverflow="clip" horzOverflow="clip" wrap="square" rtlCol="0" anchor="ctr">
                        <a:noAutofit/>
                      </wps:bodyPr>
                    </wps:wsp>
                  </a:graphicData>
                </a:graphic>
                <wp14:sizeRelH relativeFrom="page">
                  <wp14:pctWidth>0</wp14:pctWidth>
                </wp14:sizeRelH>
                <wp14:sizeRelV relativeFrom="margin">
                  <wp14:pctHeight>0</wp14:pctHeight>
                </wp14:sizeRelV>
              </wp:anchor>
            </w:drawing>
          </mc:Choice>
          <mc:Fallback>
            <w:pict>
              <v:roundrect w14:anchorId="144CFB17" id="Rectangle: Rounded Corners 45" o:spid="_x0000_s1048" style="position:absolute;left:0;text-align:left;margin-left:382.1pt;margin-top:383.3pt;width:145.95pt;height:7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" filled="f" strokecolor="#7030a0" strokeweight="2.25pt">
                <v:stroke joinstyle="miter"/>
                <v:textbox>
                  <w:txbxContent>
                    <w:p w14:paraId="1EAEAA63" w14:textId="77777777" w:rsidR="00D65398" w:rsidRDefault="00D65398" w:rsidP="00D65398">
                      <w:pPr>
                        <w:jc w:val="center"/>
                        <w:rPr>
                          <w:color w:val="000000"/>
                          <w:kern w:val="24"/>
                          <w:sz w:val="16"/>
                          <w:szCs w:val="16"/>
                        </w:rPr>
                      </w:pPr>
                      <w:hyperlink r:id="rId54" w:history="1">
                        <w:r>
                          <w:rPr>
                            <w:rStyle w:val="Hyperlink"/>
                            <w:rFonts w:cs="Arial"/>
                            <w:kern w:val="24"/>
                            <w:sz w:val="16"/>
                            <w:szCs w:val="16"/>
                          </w:rPr>
                          <w:t>On clicking the 2D frames, the user can navigate to linked SVG files or view the mapped KPI data.</w:t>
                        </w:r>
                      </w:hyperlink>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1" behindDoc="0" locked="0" layoutInCell="1" allowOverlap="1" wp14:anchorId="5EE990D4" wp14:editId="4165F274">
                <wp:simplePos x="0" y="0"/>
                <wp:positionH relativeFrom="column">
                  <wp:posOffset>4458335</wp:posOffset>
                </wp:positionH>
                <wp:positionV relativeFrom="paragraph">
                  <wp:posOffset>5353685</wp:posOffset>
                </wp:positionV>
                <wp:extent cx="361950" cy="3175"/>
                <wp:effectExtent l="0" t="76200" r="19050" b="92075"/>
                <wp:wrapNone/>
                <wp:docPr id="1830864733" name="Straight Arrow Connector 44">
                  <a:extLst xmlns:a="http://schemas.openxmlformats.org/drawingml/2006/main">
                    <a:ext uri="{FF2B5EF4-FFF2-40B4-BE49-F238E27FC236}">
                      <a16:creationId xmlns:a16="http://schemas.microsoft.com/office/drawing/2014/main" id="{FB96807F-227B-45FD-8DE9-010E067C0C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1950" cy="317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66CF35B" id="Straight Arrow Connector 44" o:spid="_x0000_s1026" type="#_x0000_t32" style="position:absolute;margin-left:351.05pt;margin-top:421.55pt;width:28.5pt;height:.25pt;flip:y;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1" behindDoc="0" locked="0" layoutInCell="1" allowOverlap="1" wp14:anchorId="7F131305" wp14:editId="19CDA094">
                <wp:simplePos x="0" y="0"/>
                <wp:positionH relativeFrom="column">
                  <wp:posOffset>9611360</wp:posOffset>
                </wp:positionH>
                <wp:positionV relativeFrom="paragraph">
                  <wp:posOffset>4855845</wp:posOffset>
                </wp:positionV>
                <wp:extent cx="1845945" cy="929640"/>
                <wp:effectExtent l="19050" t="19050" r="20955" b="22860"/>
                <wp:wrapNone/>
                <wp:docPr id="1067258221" name="Rectangle: Rounded Corners 43">
                  <a:extLst xmlns:a="http://schemas.openxmlformats.org/drawingml/2006/main">
                    <a:ext uri="{FF2B5EF4-FFF2-40B4-BE49-F238E27FC236}">
                      <a16:creationId xmlns:a16="http://schemas.microsoft.com/office/drawing/2014/main" id="{FF05091F-4BAC-DF02-68CE-94818C6D336B}"/>
                    </a:ext>
                  </a:extLst>
                </wp:docPr>
                <wp:cNvGraphicFramePr/>
                <a:graphic xmlns:a="http://schemas.openxmlformats.org/drawingml/2006/main">
                  <a:graphicData uri="http://schemas.microsoft.com/office/word/2010/wordprocessingShape">
                    <wps:wsp>
                      <wps:cNvSpPr/>
                      <wps:spPr>
                        <a:xfrm>
                          <a:off x="0" y="0"/>
                          <a:ext cx="1845945" cy="929640"/>
                        </a:xfrm>
                        <a:prstGeom prst="roundRect">
                          <a:avLst/>
                        </a:prstGeom>
                        <a:noFill/>
                        <a:ln w="28575" cap="flat" cmpd="sng" algn="ctr">
                          <a:solidFill>
                            <a:srgbClr val="7030A0"/>
                          </a:solidFill>
                          <a:prstDash val="solid"/>
                          <a:miter lim="800000"/>
                        </a:ln>
                        <a:effectLst/>
                      </wps:spPr>
                      <wps:txbx>
                        <w:txbxContent>
                          <w:p w14:paraId="2DCB4E37" w14:textId="77777777" w:rsidR="00D65398" w:rsidRDefault="00D65398" w:rsidP="00D65398">
                            <w:pPr>
                              <w:jc w:val="center"/>
                              <w:textAlignment w:val="baseline"/>
                              <w:rPr>
                                <w:color w:val="000000"/>
                                <w:kern w:val="24"/>
                                <w:sz w:val="16"/>
                                <w:szCs w:val="16"/>
                              </w:rPr>
                            </w:pPr>
                            <w:hyperlink r:id="rId55" w:history="1">
                              <w:r>
                                <w:rPr>
                                  <w:rStyle w:val="Hyperlink"/>
                                  <w:rFonts w:cs="Arial"/>
                                  <w:kern w:val="24"/>
                                  <w:sz w:val="16"/>
                                  <w:szCs w:val="16"/>
                                </w:rPr>
                                <w:t xml:space="preserve">Drill down to the problem and analyze the performance through the layout using  available data. </w:t>
                              </w:r>
                            </w:hyperlink>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F131305" id="Rectangle: Rounded Corners 43" o:spid="_x0000_s1049" style="position:absolute;left:0;text-align:left;margin-left:756.8pt;margin-top:382.35pt;width:145.35pt;height:73.2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" filled="f" strokecolor="#7030a0" strokeweight="2.25pt">
                <v:stroke joinstyle="miter"/>
                <v:textbox>
                  <w:txbxContent>
                    <w:p w14:paraId="2DCB4E37" w14:textId="77777777" w:rsidR="00D65398" w:rsidRDefault="00D65398" w:rsidP="00D65398">
                      <w:pPr>
                        <w:jc w:val="center"/>
                        <w:textAlignment w:val="baseline"/>
                        <w:rPr>
                          <w:color w:val="000000"/>
                          <w:kern w:val="24"/>
                          <w:sz w:val="16"/>
                          <w:szCs w:val="16"/>
                        </w:rPr>
                      </w:pPr>
                      <w:hyperlink r:id="rId56" w:history="1">
                        <w:r>
                          <w:rPr>
                            <w:rStyle w:val="Hyperlink"/>
                            <w:rFonts w:cs="Arial"/>
                            <w:kern w:val="24"/>
                            <w:sz w:val="16"/>
                            <w:szCs w:val="16"/>
                          </w:rPr>
                          <w:t xml:space="preserve">Drill down to the problem and analyze the performance through the layout using  available data. </w:t>
                        </w:r>
                      </w:hyperlink>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2" behindDoc="0" locked="0" layoutInCell="1" allowOverlap="1" wp14:anchorId="009607B0" wp14:editId="16B1AE13">
                <wp:simplePos x="0" y="0"/>
                <wp:positionH relativeFrom="column">
                  <wp:posOffset>7124065</wp:posOffset>
                </wp:positionH>
                <wp:positionV relativeFrom="paragraph">
                  <wp:posOffset>4846320</wp:posOffset>
                </wp:positionV>
                <wp:extent cx="2061845" cy="916940"/>
                <wp:effectExtent l="19050" t="19050" r="14605" b="16510"/>
                <wp:wrapNone/>
                <wp:docPr id="2071084989" name="Rectangle: Rounded Corners 42">
                  <a:extLst xmlns:a="http://schemas.openxmlformats.org/drawingml/2006/main">
                    <a:ext uri="{FF2B5EF4-FFF2-40B4-BE49-F238E27FC236}">
                      <a16:creationId xmlns:a16="http://schemas.microsoft.com/office/drawing/2014/main" id="{D0A0923F-685C-97D7-CC28-CB981CD4A218}"/>
                    </a:ext>
                  </a:extLst>
                </wp:docPr>
                <wp:cNvGraphicFramePr/>
                <a:graphic xmlns:a="http://schemas.openxmlformats.org/drawingml/2006/main">
                  <a:graphicData uri="http://schemas.microsoft.com/office/word/2010/wordprocessingShape">
                    <wps:wsp>
                      <wps:cNvSpPr/>
                      <wps:spPr>
                        <a:xfrm>
                          <a:off x="0" y="0"/>
                          <a:ext cx="2061845" cy="916940"/>
                        </a:xfrm>
                        <a:prstGeom prst="roundRect">
                          <a:avLst/>
                        </a:prstGeom>
                        <a:noFill/>
                        <a:ln w="28575" cap="flat" cmpd="sng" algn="ctr">
                          <a:solidFill>
                            <a:srgbClr val="7030A0"/>
                          </a:solidFill>
                          <a:prstDash val="solid"/>
                          <a:miter lim="800000"/>
                        </a:ln>
                        <a:effectLst/>
                      </wps:spPr>
                      <wps:txbx>
                        <w:txbxContent>
                          <w:p w14:paraId="6B845AEF" w14:textId="77777777" w:rsidR="00D65398" w:rsidRDefault="00D65398" w:rsidP="00D65398">
                            <w:pPr>
                              <w:jc w:val="center"/>
                              <w:rPr>
                                <w:color w:val="000000"/>
                                <w:kern w:val="24"/>
                                <w:sz w:val="16"/>
                                <w:szCs w:val="16"/>
                              </w:rPr>
                            </w:pPr>
                            <w:hyperlink r:id="rId57" w:history="1">
                              <w:r>
                                <w:rPr>
                                  <w:rStyle w:val="Hyperlink"/>
                                  <w:rFonts w:cs="Arial"/>
                                  <w:kern w:val="24"/>
                                  <w:sz w:val="16"/>
                                  <w:szCs w:val="16"/>
                                </w:rPr>
                                <w:t>On the top right, ‘Open Layout’ button navigates the user to the corresponding 3D plant layout (if available)</w:t>
                              </w:r>
                            </w:hyperlink>
                            <w:r>
                              <w:t>l</w:t>
                            </w:r>
                          </w:p>
                        </w:txbxContent>
                      </wps:txbx>
                      <wps:bodyPr vertOverflow="clip" horzOverflow="clip" rtlCol="0" anchor="ctr">
                        <a:noAutofit/>
                      </wps:bodyPr>
                    </wps:wsp>
                  </a:graphicData>
                </a:graphic>
                <wp14:sizeRelH relativeFrom="page">
                  <wp14:pctWidth>0</wp14:pctWidth>
                </wp14:sizeRelH>
                <wp14:sizeRelV relativeFrom="page">
                  <wp14:pctHeight>0</wp14:pctHeight>
                </wp14:sizeRelV>
              </wp:anchor>
            </w:drawing>
          </mc:Choice>
          <mc:Fallback>
            <w:pict>
              <v:roundrect w14:anchorId="009607B0" id="Rectangle: Rounded Corners 42" o:spid="_x0000_s1050" style="position:absolute;left:0;text-align:left;margin-left:560.95pt;margin-top:381.6pt;width:162.35pt;height:72.2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" filled="f" strokecolor="#7030a0" strokeweight="2.25pt">
                <v:stroke joinstyle="miter"/>
                <v:textbox>
                  <w:txbxContent>
                    <w:p w14:paraId="6B845AEF" w14:textId="77777777" w:rsidR="00D65398" w:rsidRDefault="00D65398" w:rsidP="00D65398">
                      <w:pPr>
                        <w:jc w:val="center"/>
                        <w:rPr>
                          <w:color w:val="000000"/>
                          <w:kern w:val="24"/>
                          <w:sz w:val="16"/>
                          <w:szCs w:val="16"/>
                        </w:rPr>
                      </w:pPr>
                      <w:hyperlink r:id="rId58" w:history="1">
                        <w:r>
                          <w:rPr>
                            <w:rStyle w:val="Hyperlink"/>
                            <w:rFonts w:cs="Arial"/>
                            <w:kern w:val="24"/>
                            <w:sz w:val="16"/>
                            <w:szCs w:val="16"/>
                          </w:rPr>
                          <w:t>On the top right, ‘Open Layout’ button navigates the user to the corresponding 3D plant layout (if available)</w:t>
                        </w:r>
                      </w:hyperlink>
                      <w:r>
                        <w:t>l</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3" behindDoc="0" locked="0" layoutInCell="1" allowOverlap="1" wp14:anchorId="396FDF27" wp14:editId="13D0AEC1">
                <wp:simplePos x="0" y="0"/>
                <wp:positionH relativeFrom="column">
                  <wp:posOffset>6680835</wp:posOffset>
                </wp:positionH>
                <wp:positionV relativeFrom="paragraph">
                  <wp:posOffset>5315585</wp:posOffset>
                </wp:positionV>
                <wp:extent cx="413385" cy="635"/>
                <wp:effectExtent l="0" t="76200" r="24765" b="94615"/>
                <wp:wrapNone/>
                <wp:docPr id="1890241521" name="Straight Arrow Connector 41">
                  <a:extLst xmlns:a="http://schemas.openxmlformats.org/drawingml/2006/main">
                    <a:ext uri="{FF2B5EF4-FFF2-40B4-BE49-F238E27FC236}">
                      <a16:creationId xmlns:a16="http://schemas.microsoft.com/office/drawing/2014/main" id="{9F3BE14B-9B00-1C76-1DF1-5B9EF14308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338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ECA34DC" id="Straight Arrow Connector 41" o:spid="_x0000_s1026" type="#_x0000_t32" style="position:absolute;margin-left:526.05pt;margin-top:418.55pt;width:32.55pt;height:.0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4" behindDoc="0" locked="0" layoutInCell="1" allowOverlap="1" wp14:anchorId="47CCDA29" wp14:editId="18DA2BA4">
                <wp:simplePos x="0" y="0"/>
                <wp:positionH relativeFrom="column">
                  <wp:posOffset>9178925</wp:posOffset>
                </wp:positionH>
                <wp:positionV relativeFrom="paragraph">
                  <wp:posOffset>5306060</wp:posOffset>
                </wp:positionV>
                <wp:extent cx="429895" cy="635"/>
                <wp:effectExtent l="0" t="76200" r="27305" b="94615"/>
                <wp:wrapNone/>
                <wp:docPr id="2101527382" name="Straight Arrow Connector 40">
                  <a:extLst xmlns:a="http://schemas.openxmlformats.org/drawingml/2006/main">
                    <a:ext uri="{FF2B5EF4-FFF2-40B4-BE49-F238E27FC236}">
                      <a16:creationId xmlns:a16="http://schemas.microsoft.com/office/drawing/2014/main" id="{9BD53891-3634-DE45-979D-B81BFBC41A1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989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724BC2A" id="Straight Arrow Connector 40" o:spid="_x0000_s1026" type="#_x0000_t32" style="position:absolute;margin-left:722.75pt;margin-top:417.8pt;width:33.85pt;height:.05pt;flip:y;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5" behindDoc="0" locked="0" layoutInCell="1" allowOverlap="1" wp14:anchorId="04C8F6C4" wp14:editId="2CAF7BEB">
                <wp:simplePos x="0" y="0"/>
                <wp:positionH relativeFrom="column">
                  <wp:posOffset>1351280</wp:posOffset>
                </wp:positionH>
                <wp:positionV relativeFrom="paragraph">
                  <wp:posOffset>4824730</wp:posOffset>
                </wp:positionV>
                <wp:extent cx="1695450" cy="913765"/>
                <wp:effectExtent l="19050" t="19050" r="19050" b="19685"/>
                <wp:wrapNone/>
                <wp:docPr id="1206071348" name="Rectangle: Rounded Corners 39">
                  <a:extLst xmlns:a="http://schemas.openxmlformats.org/drawingml/2006/main">
                    <a:ext uri="{FF2B5EF4-FFF2-40B4-BE49-F238E27FC236}">
                      <a16:creationId xmlns:a16="http://schemas.microsoft.com/office/drawing/2014/main" id="{D29C9F7F-7D35-42B5-807D-310A327281F6}"/>
                    </a:ext>
                  </a:extLst>
                </wp:docPr>
                <wp:cNvGraphicFramePr/>
                <a:graphic xmlns:a="http://schemas.openxmlformats.org/drawingml/2006/main">
                  <a:graphicData uri="http://schemas.microsoft.com/office/word/2010/wordprocessingShape">
                    <wps:wsp>
                      <wps:cNvSpPr/>
                      <wps:spPr>
                        <a:xfrm>
                          <a:off x="0" y="0"/>
                          <a:ext cx="1694815" cy="913765"/>
                        </a:xfrm>
                        <a:prstGeom prst="roundRect">
                          <a:avLst/>
                        </a:prstGeom>
                        <a:noFill/>
                        <a:ln w="28575" cap="flat" cmpd="sng" algn="ctr">
                          <a:solidFill>
                            <a:srgbClr val="7030A0"/>
                          </a:solidFill>
                          <a:prstDash val="solid"/>
                          <a:miter lim="800000"/>
                        </a:ln>
                        <a:effectLst/>
                      </wps:spPr>
                      <wps:txbx>
                        <w:txbxContent>
                          <w:p w14:paraId="4FA1838D" w14:textId="77777777" w:rsidR="00D65398" w:rsidRDefault="00D65398" w:rsidP="00D65398">
                            <w:pPr>
                              <w:jc w:val="center"/>
                              <w:textAlignment w:val="baseline"/>
                              <w:rPr>
                                <w:rFonts w:cs="Calibri"/>
                                <w:color w:val="000000"/>
                                <w:kern w:val="24"/>
                                <w:sz w:val="16"/>
                                <w:szCs w:val="16"/>
                              </w:rPr>
                            </w:pPr>
                            <w:hyperlink r:id="rId59" w:history="1">
                              <w:r>
                                <w:rPr>
                                  <w:rStyle w:val="Hyperlink"/>
                                  <w:sz w:val="16"/>
                                  <w:szCs w:val="16"/>
                                </w:rPr>
                                <w:t>The 3D globe/2D map view shows the geographical locations of the plants on Twin Viewer</w:t>
                              </w:r>
                            </w:hyperlink>
                            <w:r>
                              <w:rPr>
                                <w:sz w:val="16"/>
                                <w:szCs w:val="16"/>
                              </w:rPr>
                              <w:t xml:space="preserve">.. </w:t>
                            </w:r>
                          </w:p>
                        </w:txbxContent>
                      </wps:txbx>
                      <wps:bodyPr vertOverflow="clip" horzOverflow="clip" wrap="square" lIns="91440" tIns="45720" rIns="91440" bIns="45720" rtlCol="0" anchor="ctr">
                        <a:noAutofit/>
                      </wps:bodyPr>
                    </wps:wsp>
                  </a:graphicData>
                </a:graphic>
                <wp14:sizeRelH relativeFrom="page">
                  <wp14:pctWidth>0</wp14:pctWidth>
                </wp14:sizeRelH>
                <wp14:sizeRelV relativeFrom="page">
                  <wp14:pctHeight>0</wp14:pctHeight>
                </wp14:sizeRelV>
              </wp:anchor>
            </w:drawing>
          </mc:Choice>
          <mc:Fallback>
            <w:pict>
              <v:roundrect w14:anchorId="04C8F6C4" id="Rectangle: Rounded Corners 39" o:spid="_x0000_s1051" style="position:absolute;left:0;text-align:left;margin-left:106.4pt;margin-top:379.9pt;width:133.5pt;height:71.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" filled="f" strokecolor="#7030a0" strokeweight="2.25pt">
                <v:stroke joinstyle="miter"/>
                <v:textbox>
                  <w:txbxContent>
                    <w:p w14:paraId="4FA1838D" w14:textId="77777777" w:rsidR="00D65398" w:rsidRDefault="00D65398" w:rsidP="00D65398">
                      <w:pPr>
                        <w:jc w:val="center"/>
                        <w:textAlignment w:val="baseline"/>
                        <w:rPr>
                          <w:rFonts w:cs="Calibri"/>
                          <w:color w:val="000000"/>
                          <w:kern w:val="24"/>
                          <w:sz w:val="16"/>
                          <w:szCs w:val="16"/>
                        </w:rPr>
                      </w:pPr>
                      <w:hyperlink r:id="rId60" w:history="1">
                        <w:r>
                          <w:rPr>
                            <w:rStyle w:val="Hyperlink"/>
                            <w:sz w:val="16"/>
                            <w:szCs w:val="16"/>
                          </w:rPr>
                          <w:t>The 3D globe/2D map view shows the geographical locations of the plants on Twin Viewer</w:t>
                        </w:r>
                      </w:hyperlink>
                      <w:r>
                        <w:rPr>
                          <w:sz w:val="16"/>
                          <w:szCs w:val="16"/>
                        </w:rPr>
                        <w:t xml:space="preserve">.. </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6" behindDoc="0" locked="0" layoutInCell="1" allowOverlap="1" wp14:anchorId="6331C17B" wp14:editId="06D88718">
                <wp:simplePos x="0" y="0"/>
                <wp:positionH relativeFrom="column">
                  <wp:posOffset>3042920</wp:posOffset>
                </wp:positionH>
                <wp:positionV relativeFrom="paragraph">
                  <wp:posOffset>5284470</wp:posOffset>
                </wp:positionV>
                <wp:extent cx="361950" cy="3175"/>
                <wp:effectExtent l="0" t="76200" r="19050" b="92075"/>
                <wp:wrapNone/>
                <wp:docPr id="393016212"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1950" cy="317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2D3A19" id="Straight Arrow Connector 38" o:spid="_x0000_s1026" type="#_x0000_t32" style="position:absolute;margin-left:239.6pt;margin-top:416.1pt;width:28.5pt;height:.25pt;flip:y;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79" behindDoc="0" locked="0" layoutInCell="1" allowOverlap="1" wp14:anchorId="3BC35D6A" wp14:editId="50E3801A">
                <wp:simplePos x="0" y="0"/>
                <wp:positionH relativeFrom="margin">
                  <wp:align>left</wp:align>
                </wp:positionH>
                <wp:positionV relativeFrom="paragraph">
                  <wp:posOffset>45720</wp:posOffset>
                </wp:positionV>
                <wp:extent cx="12025630" cy="2906395"/>
                <wp:effectExtent l="0" t="0" r="13970" b="27305"/>
                <wp:wrapNone/>
                <wp:docPr id="1079487311" name="Rectangle: Rounded Corners 74">
                  <a:extLst xmlns:a="http://schemas.openxmlformats.org/drawingml/2006/main">
                    <a:ext uri="{FF2B5EF4-FFF2-40B4-BE49-F238E27FC236}">
                      <a16:creationId xmlns:a16="http://schemas.microsoft.com/office/drawing/2014/main" id="{F0E00705-B64B-4122-8E43-BDAB17B4AA53}"/>
                    </a:ext>
                  </a:extLst>
                </wp:docPr>
                <wp:cNvGraphicFramePr/>
                <a:graphic xmlns:a="http://schemas.openxmlformats.org/drawingml/2006/main">
                  <a:graphicData uri="http://schemas.microsoft.com/office/word/2010/wordprocessingShape">
                    <wps:wsp>
                      <wps:cNvSpPr/>
                      <wps:spPr>
                        <a:xfrm>
                          <a:off x="0" y="0"/>
                          <a:ext cx="12025630" cy="2906395"/>
                        </a:xfrm>
                        <a:prstGeom prst="roundRect">
                          <a:avLst/>
                        </a:prstGeom>
                        <a:noFill/>
                        <a:ln w="19050" cap="flat" cmpd="sng" algn="ctr">
                          <a:solidFill>
                            <a:srgbClr val="7030A0"/>
                          </a:solidFill>
                          <a:prstDash val="dash"/>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roundrect w14:anchorId="1FCAD5A2" id="Rectangle: Rounded Corners 74" o:spid="_x0000_s1026" style="position:absolute;margin-left:0;margin-top:3.6pt;width:946.9pt;height:228.85pt;z-index:251658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" filled="f" strokecolor="#7030a0" strokeweight="1.5pt">
                <v:stroke dashstyle="dash" joinstyle="miter"/>
                <w10:wrap anchorx="margin"/>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2" behindDoc="0" locked="0" layoutInCell="1" allowOverlap="1" wp14:anchorId="42B6420F" wp14:editId="65110068">
                <wp:simplePos x="0" y="0"/>
                <wp:positionH relativeFrom="column">
                  <wp:posOffset>426720</wp:posOffset>
                </wp:positionH>
                <wp:positionV relativeFrom="paragraph">
                  <wp:posOffset>219710</wp:posOffset>
                </wp:positionV>
                <wp:extent cx="1759585" cy="267970"/>
                <wp:effectExtent l="0" t="0" r="12065" b="19050"/>
                <wp:wrapNone/>
                <wp:docPr id="2047539697" name="Text Box 73">
                  <a:extLst xmlns:a="http://schemas.openxmlformats.org/drawingml/2006/main">
                    <a:ext uri="{FF2B5EF4-FFF2-40B4-BE49-F238E27FC236}">
                      <a16:creationId xmlns:a16="http://schemas.microsoft.com/office/drawing/2014/main" id="{FC9287F2-2764-4003-B407-9366FC841EB2}"/>
                    </a:ext>
                  </a:extLst>
                </wp:docPr>
                <wp:cNvGraphicFramePr/>
                <a:graphic xmlns:a="http://schemas.openxmlformats.org/drawingml/2006/main">
                  <a:graphicData uri="http://schemas.microsoft.com/office/word/2010/wordprocessingShape">
                    <wps:wsp>
                      <wps:cNvSpPr txBox="1"/>
                      <wps:spPr>
                        <a:xfrm>
                          <a:off x="0" y="0"/>
                          <a:ext cx="1759585" cy="247650"/>
                        </a:xfrm>
                        <a:prstGeom prst="rect">
                          <a:avLst/>
                        </a:prstGeom>
                        <a:solidFill>
                          <a:srgbClr val="7030A0"/>
                        </a:solidFill>
                        <a:ln>
                          <a:solidFill>
                            <a:srgbClr val="7030A0"/>
                          </a:solidFill>
                        </a:ln>
                      </wps:spPr>
                      <wps:txbx>
                        <w:txbxContent>
                          <w:p w14:paraId="02409477" w14:textId="77777777" w:rsidR="00D65398" w:rsidRDefault="00D65398" w:rsidP="00D65398">
                            <w:pPr>
                              <w:jc w:val="center"/>
                              <w:textAlignment w:val="baseline"/>
                              <w:rPr>
                                <w:b/>
                                <w:bCs/>
                                <w:color w:val="FFFFFF" w:themeColor="background1"/>
                                <w:kern w:val="24"/>
                                <w:sz w:val="18"/>
                                <w:szCs w:val="18"/>
                              </w:rPr>
                            </w:pPr>
                            <w:r>
                              <w:rPr>
                                <w:b/>
                                <w:bCs/>
                                <w:color w:val="FFFFFF" w:themeColor="background1"/>
                                <w:kern w:val="24"/>
                                <w:sz w:val="18"/>
                                <w:szCs w:val="18"/>
                              </w:rPr>
                              <w:t>Client Admin / ACN cons</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42B6420F" id="Text Box 73" o:spid="_x0000_s1052" type="#_x0000_t202" style="position:absolute;left:0;text-align:left;margin-left:33.6pt;margin-top:17.3pt;width:138.55pt;height:21.1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" fillcolor="#7030a0" strokecolor="#7030a0">
                <v:textbox style="mso-fit-shape-to-text:t">
                  <w:txbxContent>
                    <w:p w14:paraId="02409477" w14:textId="77777777" w:rsidR="00D65398" w:rsidRDefault="00D65398" w:rsidP="00D65398">
                      <w:pPr>
                        <w:jc w:val="center"/>
                        <w:textAlignment w:val="baseline"/>
                        <w:rPr>
                          <w:b/>
                          <w:bCs/>
                          <w:color w:val="FFFFFF" w:themeColor="background1"/>
                          <w:kern w:val="24"/>
                          <w:sz w:val="18"/>
                          <w:szCs w:val="18"/>
                        </w:rPr>
                      </w:pPr>
                      <w:r>
                        <w:rPr>
                          <w:b/>
                          <w:bCs/>
                          <w:color w:val="FFFFFF" w:themeColor="background1"/>
                          <w:kern w:val="24"/>
                          <w:sz w:val="18"/>
                          <w:szCs w:val="18"/>
                        </w:rPr>
                        <w:t>Client Admin / ACN cons</w:t>
                      </w:r>
                    </w:p>
                  </w:txbxContent>
                </v:textbox>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3" behindDoc="0" locked="0" layoutInCell="1" allowOverlap="1" wp14:anchorId="58497025" wp14:editId="14601788">
                <wp:simplePos x="0" y="0"/>
                <wp:positionH relativeFrom="column">
                  <wp:posOffset>1032510</wp:posOffset>
                </wp:positionH>
                <wp:positionV relativeFrom="paragraph">
                  <wp:posOffset>821690</wp:posOffset>
                </wp:positionV>
                <wp:extent cx="1341755" cy="829945"/>
                <wp:effectExtent l="19050" t="19050" r="10795" b="27305"/>
                <wp:wrapNone/>
                <wp:docPr id="424916624" name="Rectangle: Rounded Corners 72">
                  <a:extLst xmlns:a="http://schemas.openxmlformats.org/drawingml/2006/main">
                    <a:ext uri="{FF2B5EF4-FFF2-40B4-BE49-F238E27FC236}">
                      <a16:creationId xmlns:a16="http://schemas.microsoft.com/office/drawing/2014/main" id="{967FD635-33EC-4D1C-9B4E-642A0A89640F}"/>
                    </a:ext>
                  </a:extLst>
                </wp:docPr>
                <wp:cNvGraphicFramePr/>
                <a:graphic xmlns:a="http://schemas.openxmlformats.org/drawingml/2006/main">
                  <a:graphicData uri="http://schemas.microsoft.com/office/word/2010/wordprocessingShape">
                    <wps:wsp>
                      <wps:cNvSpPr/>
                      <wps:spPr>
                        <a:xfrm>
                          <a:off x="0" y="0"/>
                          <a:ext cx="1341755" cy="829945"/>
                        </a:xfrm>
                        <a:prstGeom prst="roundRect">
                          <a:avLst/>
                        </a:prstGeom>
                        <a:noFill/>
                        <a:ln w="28575" cap="flat" cmpd="sng" algn="ctr">
                          <a:solidFill>
                            <a:srgbClr val="7030A0"/>
                          </a:solidFill>
                          <a:prstDash val="solid"/>
                          <a:miter lim="800000"/>
                        </a:ln>
                        <a:effectLst/>
                      </wps:spPr>
                      <wps:txbx>
                        <w:txbxContent>
                          <w:p w14:paraId="028C3D5A" w14:textId="77777777" w:rsidR="00D65398" w:rsidRDefault="00D65398" w:rsidP="00D65398">
                            <w:pPr>
                              <w:jc w:val="center"/>
                              <w:textAlignment w:val="baseline"/>
                              <w:rPr>
                                <w:rStyle w:val="Hyperlink"/>
                                <w:rFonts w:cs="Arial"/>
                              </w:rPr>
                            </w:pPr>
                            <w:hyperlink r:id="rId61" w:history="1">
                              <w:r>
                                <w:rPr>
                                  <w:rStyle w:val="Hyperlink"/>
                                  <w:rFonts w:cs="Arial"/>
                                  <w:kern w:val="24"/>
                                  <w:sz w:val="16"/>
                                  <w:szCs w:val="16"/>
                                </w:rPr>
                                <w:t>Se</w:t>
                              </w:r>
                            </w:hyperlink>
                            <w:r>
                              <w:rPr>
                                <w:rStyle w:val="Hyperlink"/>
                                <w:rFonts w:cs="Arial"/>
                                <w:kern w:val="24"/>
                                <w:sz w:val="16"/>
                                <w:szCs w:val="16"/>
                              </w:rPr>
                              <w:t xml:space="preserve">lect 2D twin on the Twin Builder </w:t>
                            </w:r>
                            <w:hyperlink r:id="rId62" w:history="1">
                              <w:r>
                                <w:rPr>
                                  <w:rStyle w:val="Hyperlink"/>
                                  <w:rFonts w:cs="Arial"/>
                                  <w:kern w:val="24"/>
                                  <w:sz w:val="16"/>
                                  <w:szCs w:val="16"/>
                                </w:rPr>
                                <w:t>config</w:t>
                              </w:r>
                            </w:hyperlink>
                            <w:r>
                              <w:rPr>
                                <w:rStyle w:val="Hyperlink"/>
                                <w:rFonts w:cs="Arial"/>
                                <w:kern w:val="24"/>
                                <w:sz w:val="16"/>
                                <w:szCs w:val="16"/>
                              </w:rPr>
                              <w:t xml:space="preserve"> component</w:t>
                            </w:r>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58497025" id="Rectangle: Rounded Corners 72" o:spid="_x0000_s1053" style="position:absolute;left:0;text-align:left;margin-left:81.3pt;margin-top:64.7pt;width:105.65pt;height:65.3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" filled="f" strokecolor="#7030a0" strokeweight="2.25pt">
                <v:stroke joinstyle="miter"/>
                <v:textbox>
                  <w:txbxContent>
                    <w:p w14:paraId="028C3D5A" w14:textId="77777777" w:rsidR="00D65398" w:rsidRDefault="00D65398" w:rsidP="00D65398">
                      <w:pPr>
                        <w:jc w:val="center"/>
                        <w:textAlignment w:val="baseline"/>
                        <w:rPr>
                          <w:rStyle w:val="Hyperlink"/>
                          <w:rFonts w:cs="Arial"/>
                        </w:rPr>
                      </w:pPr>
                      <w:hyperlink r:id="rId63" w:history="1">
                        <w:r>
                          <w:rPr>
                            <w:rStyle w:val="Hyperlink"/>
                            <w:rFonts w:cs="Arial"/>
                            <w:kern w:val="24"/>
                            <w:sz w:val="16"/>
                            <w:szCs w:val="16"/>
                          </w:rPr>
                          <w:t>Se</w:t>
                        </w:r>
                      </w:hyperlink>
                      <w:r>
                        <w:rPr>
                          <w:rStyle w:val="Hyperlink"/>
                          <w:rFonts w:cs="Arial"/>
                          <w:kern w:val="24"/>
                          <w:sz w:val="16"/>
                          <w:szCs w:val="16"/>
                        </w:rPr>
                        <w:t xml:space="preserve">lect 2D twin on the Twin Builder </w:t>
                      </w:r>
                      <w:hyperlink r:id="rId64" w:history="1">
                        <w:r>
                          <w:rPr>
                            <w:rStyle w:val="Hyperlink"/>
                            <w:rFonts w:cs="Arial"/>
                            <w:kern w:val="24"/>
                            <w:sz w:val="16"/>
                            <w:szCs w:val="16"/>
                          </w:rPr>
                          <w:t>config</w:t>
                        </w:r>
                      </w:hyperlink>
                      <w:r>
                        <w:rPr>
                          <w:rStyle w:val="Hyperlink"/>
                          <w:rFonts w:cs="Arial"/>
                          <w:kern w:val="24"/>
                          <w:sz w:val="16"/>
                          <w:szCs w:val="16"/>
                        </w:rPr>
                        <w:t xml:space="preserve"> component</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4" behindDoc="0" locked="0" layoutInCell="1" allowOverlap="1" wp14:anchorId="457378F3" wp14:editId="79F3D31F">
                <wp:simplePos x="0" y="0"/>
                <wp:positionH relativeFrom="column">
                  <wp:posOffset>280670</wp:posOffset>
                </wp:positionH>
                <wp:positionV relativeFrom="paragraph">
                  <wp:posOffset>982345</wp:posOffset>
                </wp:positionV>
                <wp:extent cx="338455" cy="330835"/>
                <wp:effectExtent l="0" t="0" r="23495" b="12065"/>
                <wp:wrapNone/>
                <wp:docPr id="1799888429" name="Flowchart: Connector 71">
                  <a:extLst xmlns:a="http://schemas.openxmlformats.org/drawingml/2006/main">
                    <a:ext uri="{FF2B5EF4-FFF2-40B4-BE49-F238E27FC236}">
                      <a16:creationId xmlns:a16="http://schemas.microsoft.com/office/drawing/2014/main" id="{E88FFF13-94E9-439D-8CA9-D51CFF8AA692}"/>
                    </a:ext>
                  </a:extLst>
                </wp:docPr>
                <wp:cNvGraphicFramePr/>
                <a:graphic xmlns:a="http://schemas.openxmlformats.org/drawingml/2006/main">
                  <a:graphicData uri="http://schemas.microsoft.com/office/word/2010/wordprocessingShape">
                    <wps:wsp>
                      <wps:cNvSpPr/>
                      <wps:spPr>
                        <a:xfrm>
                          <a:off x="0" y="0"/>
                          <a:ext cx="338455" cy="330835"/>
                        </a:xfrm>
                        <a:prstGeom prst="flowChartConnector">
                          <a:avLst/>
                        </a:prstGeom>
                        <a:solidFill>
                          <a:srgbClr val="7030A0"/>
                        </a:solidFill>
                        <a:ln w="12700" cap="flat" cmpd="sng" algn="ctr">
                          <a:solidFill>
                            <a:srgbClr val="7030A0"/>
                          </a:solidFill>
                          <a:prstDash val="solid"/>
                          <a:miter lim="800000"/>
                        </a:ln>
                        <a:effectLst/>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 w14:anchorId="454AE158" id="Flowchart: Connector 71" o:spid="_x0000_s1026" type="#_x0000_t120" style="position:absolute;margin-left:22.1pt;margin-top:77.35pt;width:26.65pt;height:26.0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" fillcolor="#7030a0" strokecolor="#7030a0" strokeweight="1pt">
                <v:stroke joinstyle="miter"/>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85" behindDoc="0" locked="0" layoutInCell="1" allowOverlap="1" wp14:anchorId="19F74C18" wp14:editId="3F2EE3B3">
                <wp:simplePos x="0" y="0"/>
                <wp:positionH relativeFrom="column">
                  <wp:posOffset>113665</wp:posOffset>
                </wp:positionH>
                <wp:positionV relativeFrom="paragraph">
                  <wp:posOffset>1340485</wp:posOffset>
                </wp:positionV>
                <wp:extent cx="687705" cy="383540"/>
                <wp:effectExtent l="0" t="0" r="0" b="0"/>
                <wp:wrapNone/>
                <wp:docPr id="418646767" name="Text Box 70">
                  <a:extLst xmlns:a="http://schemas.openxmlformats.org/drawingml/2006/main">
                    <a:ext uri="{FF2B5EF4-FFF2-40B4-BE49-F238E27FC236}">
                      <a16:creationId xmlns:a16="http://schemas.microsoft.com/office/drawing/2014/main" id="{E5EFACEE-09FD-4848-B8EB-542308016908}"/>
                    </a:ext>
                  </a:extLst>
                </wp:docPr>
                <wp:cNvGraphicFramePr/>
                <a:graphic xmlns:a="http://schemas.openxmlformats.org/drawingml/2006/main">
                  <a:graphicData uri="http://schemas.microsoft.com/office/word/2010/wordprocessingShape">
                    <wps:wsp>
                      <wps:cNvSpPr txBox="1"/>
                      <wps:spPr>
                        <a:xfrm>
                          <a:off x="0" y="0"/>
                          <a:ext cx="687705" cy="362585"/>
                        </a:xfrm>
                        <a:prstGeom prst="rect">
                          <a:avLst/>
                        </a:prstGeom>
                        <a:noFill/>
                        <a:ln>
                          <a:noFill/>
                        </a:ln>
                      </wps:spPr>
                      <wps:txbx>
                        <w:txbxContent>
                          <w:p w14:paraId="591A47F0" w14:textId="77777777" w:rsidR="00D65398" w:rsidRDefault="00D65398" w:rsidP="00D65398">
                            <w:pPr>
                              <w:jc w:val="center"/>
                              <w:textAlignment w:val="baseline"/>
                              <w:rPr>
                                <w:color w:val="000000"/>
                                <w:kern w:val="24"/>
                                <w:sz w:val="18"/>
                                <w:szCs w:val="18"/>
                              </w:rPr>
                            </w:pPr>
                            <w:r>
                              <w:rPr>
                                <w:color w:val="000000"/>
                                <w:kern w:val="24"/>
                                <w:sz w:val="18"/>
                                <w:szCs w:val="18"/>
                              </w:rPr>
                              <w:t>AOT Login</w:t>
                            </w:r>
                          </w:p>
                        </w:txbxContent>
                      </wps:txbx>
                      <wps:bodyPr vertOverflow="clip" horzOverflow="clip" wrap="square" rtlCol="0">
                        <a:spAutoFit/>
                      </wps:bodyPr>
                    </wps:wsp>
                  </a:graphicData>
                </a:graphic>
                <wp14:sizeRelH relativeFrom="page">
                  <wp14:pctWidth>0</wp14:pctWidth>
                </wp14:sizeRelH>
                <wp14:sizeRelV relativeFrom="page">
                  <wp14:pctHeight>0</wp14:pctHeight>
                </wp14:sizeRelV>
              </wp:anchor>
            </w:drawing>
          </mc:Choice>
          <mc:Fallback>
            <w:pict>
              <v:shape w14:anchorId="19F74C18" id="Text Box 70" o:spid="_x0000_s1054" type="#_x0000_t202" style="position:absolute;left:0;text-align:left;margin-left:8.95pt;margin-top:105.55pt;width:54.15pt;height:30.2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" filled="f" stroked="f">
                <v:textbox style="mso-fit-shape-to-text:t">
                  <w:txbxContent>
                    <w:p w14:paraId="591A47F0" w14:textId="77777777" w:rsidR="00D65398" w:rsidRDefault="00D65398" w:rsidP="00D65398">
                      <w:pPr>
                        <w:jc w:val="center"/>
                        <w:textAlignment w:val="baseline"/>
                        <w:rPr>
                          <w:color w:val="000000"/>
                          <w:kern w:val="24"/>
                          <w:sz w:val="18"/>
                          <w:szCs w:val="18"/>
                        </w:rPr>
                      </w:pPr>
                      <w:r>
                        <w:rPr>
                          <w:color w:val="000000"/>
                          <w:kern w:val="24"/>
                          <w:sz w:val="18"/>
                          <w:szCs w:val="18"/>
                        </w:rPr>
                        <w:t>AOT Login</w:t>
                      </w:r>
                    </w:p>
                  </w:txbxContent>
                </v:textbox>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2" behindDoc="0" locked="0" layoutInCell="1" allowOverlap="1" wp14:anchorId="04E21F99" wp14:editId="71E2F4B0">
                <wp:simplePos x="0" y="0"/>
                <wp:positionH relativeFrom="column">
                  <wp:posOffset>6170930</wp:posOffset>
                </wp:positionH>
                <wp:positionV relativeFrom="paragraph">
                  <wp:posOffset>1159510</wp:posOffset>
                </wp:positionV>
                <wp:extent cx="393700" cy="0"/>
                <wp:effectExtent l="0" t="76200" r="25400" b="76200"/>
                <wp:wrapNone/>
                <wp:docPr id="25577819" name="Straight Arrow Connector 69">
                  <a:extLst xmlns:a="http://schemas.openxmlformats.org/drawingml/2006/main">
                    <a:ext uri="{FF2B5EF4-FFF2-40B4-BE49-F238E27FC236}">
                      <a16:creationId xmlns:a16="http://schemas.microsoft.com/office/drawing/2014/main" id="{3DEEB95F-4453-42C4-A162-655A4F62AB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700"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03218A2" id="Straight Arrow Connector 69" o:spid="_x0000_s1026" type="#_x0000_t32" style="position:absolute;margin-left:485.9pt;margin-top:91.3pt;width:31pt;height:0;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3" behindDoc="0" locked="0" layoutInCell="1" allowOverlap="1" wp14:anchorId="2AD2086A" wp14:editId="56998361">
                <wp:simplePos x="0" y="0"/>
                <wp:positionH relativeFrom="column">
                  <wp:posOffset>4779645</wp:posOffset>
                </wp:positionH>
                <wp:positionV relativeFrom="paragraph">
                  <wp:posOffset>844550</wp:posOffset>
                </wp:positionV>
                <wp:extent cx="1362710" cy="826770"/>
                <wp:effectExtent l="19050" t="19050" r="27940" b="11430"/>
                <wp:wrapNone/>
                <wp:docPr id="996775397" name="Rectangle: Rounded Corners 68">
                  <a:extLst xmlns:a="http://schemas.openxmlformats.org/drawingml/2006/main">
                    <a:ext uri="{FF2B5EF4-FFF2-40B4-BE49-F238E27FC236}">
                      <a16:creationId xmlns:a16="http://schemas.microsoft.com/office/drawing/2014/main" id="{0CF43705-5326-27F3-7A63-9686A9439A15}"/>
                    </a:ext>
                  </a:extLst>
                </wp:docPr>
                <wp:cNvGraphicFramePr/>
                <a:graphic xmlns:a="http://schemas.openxmlformats.org/drawingml/2006/main">
                  <a:graphicData uri="http://schemas.microsoft.com/office/word/2010/wordprocessingShape">
                    <wps:wsp>
                      <wps:cNvSpPr/>
                      <wps:spPr>
                        <a:xfrm>
                          <a:off x="0" y="0"/>
                          <a:ext cx="1362710" cy="826135"/>
                        </a:xfrm>
                        <a:prstGeom prst="roundRect">
                          <a:avLst/>
                        </a:prstGeom>
                        <a:noFill/>
                        <a:ln w="28575" cap="flat" cmpd="sng" algn="ctr">
                          <a:solidFill>
                            <a:srgbClr val="7030A0"/>
                          </a:solidFill>
                          <a:prstDash val="solid"/>
                          <a:miter lim="800000"/>
                        </a:ln>
                        <a:effectLst/>
                      </wps:spPr>
                      <wps:txbx>
                        <w:txbxContent>
                          <w:p w14:paraId="6046B366" w14:textId="77777777" w:rsidR="00D65398" w:rsidRDefault="00D65398" w:rsidP="00D65398">
                            <w:pPr>
                              <w:jc w:val="center"/>
                              <w:textAlignment w:val="baseline"/>
                              <w:rPr>
                                <w:color w:val="000000"/>
                                <w:kern w:val="24"/>
                                <w:sz w:val="16"/>
                                <w:szCs w:val="16"/>
                              </w:rPr>
                            </w:pPr>
                            <w:hyperlink r:id="rId65" w:history="1">
                              <w:r>
                                <w:rPr>
                                  <w:rStyle w:val="Hyperlink"/>
                                  <w:rFonts w:cs="Arial"/>
                                  <w:kern w:val="24"/>
                                  <w:sz w:val="16"/>
                                  <w:szCs w:val="16"/>
                                </w:rPr>
                                <w:t>Configure 2D files from the ‘Layout’ tab.</w:t>
                              </w:r>
                            </w:hyperlink>
                            <w:r>
                              <w:rPr>
                                <w:rStyle w:val="Hyperlink"/>
                                <w:rFonts w:cs="Arial"/>
                                <w:kern w:val="24"/>
                                <w:sz w:val="16"/>
                                <w:szCs w:val="16"/>
                              </w:rPr>
                              <w:t xml:space="preserve"> </w:t>
                            </w:r>
                          </w:p>
                        </w:txbxContent>
                      </wps:txbx>
                      <wps:bodyPr vertOverflow="clip" horzOverflow="clip" rtlCol="0" anchor="ctr">
                        <a:noAutofit/>
                      </wps:bodyPr>
                    </wps:wsp>
                  </a:graphicData>
                </a:graphic>
                <wp14:sizeRelH relativeFrom="page">
                  <wp14:pctWidth>0</wp14:pctWidth>
                </wp14:sizeRelH>
                <wp14:sizeRelV relativeFrom="margin">
                  <wp14:pctHeight>0</wp14:pctHeight>
                </wp14:sizeRelV>
              </wp:anchor>
            </w:drawing>
          </mc:Choice>
          <mc:Fallback>
            <w:pict>
              <v:roundrect w14:anchorId="2AD2086A" id="Rectangle: Rounded Corners 68" o:spid="_x0000_s1055" style="position:absolute;left:0;text-align:left;margin-left:376.35pt;margin-top:66.5pt;width:107.3pt;height:65.1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" filled="f" strokecolor="#7030a0" strokeweight="2.25pt">
                <v:stroke joinstyle="miter"/>
                <v:textbox>
                  <w:txbxContent>
                    <w:p w14:paraId="6046B366" w14:textId="77777777" w:rsidR="00D65398" w:rsidRDefault="00D65398" w:rsidP="00D65398">
                      <w:pPr>
                        <w:jc w:val="center"/>
                        <w:textAlignment w:val="baseline"/>
                        <w:rPr>
                          <w:color w:val="000000"/>
                          <w:kern w:val="24"/>
                          <w:sz w:val="16"/>
                          <w:szCs w:val="16"/>
                        </w:rPr>
                      </w:pPr>
                      <w:hyperlink r:id="rId66" w:history="1">
                        <w:r>
                          <w:rPr>
                            <w:rStyle w:val="Hyperlink"/>
                            <w:rFonts w:cs="Arial"/>
                            <w:kern w:val="24"/>
                            <w:sz w:val="16"/>
                            <w:szCs w:val="16"/>
                          </w:rPr>
                          <w:t>Configure 2D files from the ‘Layout’ tab.</w:t>
                        </w:r>
                      </w:hyperlink>
                      <w:r>
                        <w:rPr>
                          <w:rStyle w:val="Hyperlink"/>
                          <w:rFonts w:cs="Arial"/>
                          <w:kern w:val="24"/>
                          <w:sz w:val="16"/>
                          <w:szCs w:val="16"/>
                        </w:rPr>
                        <w:t xml:space="preserve"> </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4" behindDoc="0" locked="0" layoutInCell="1" allowOverlap="1" wp14:anchorId="5A51F4E8" wp14:editId="152D4BDD">
                <wp:simplePos x="0" y="0"/>
                <wp:positionH relativeFrom="column">
                  <wp:posOffset>6541135</wp:posOffset>
                </wp:positionH>
                <wp:positionV relativeFrom="paragraph">
                  <wp:posOffset>779145</wp:posOffset>
                </wp:positionV>
                <wp:extent cx="2201545" cy="972820"/>
                <wp:effectExtent l="19050" t="19050" r="27305" b="17780"/>
                <wp:wrapNone/>
                <wp:docPr id="467310872" name="Rectangle: Rounded Corners 67">
                  <a:extLst xmlns:a="http://schemas.openxmlformats.org/drawingml/2006/main">
                    <a:ext uri="{FF2B5EF4-FFF2-40B4-BE49-F238E27FC236}">
                      <a16:creationId xmlns:a16="http://schemas.microsoft.com/office/drawing/2014/main" id="{467CBE82-2E80-C598-48A5-2966FD027D03}"/>
                    </a:ext>
                  </a:extLst>
                </wp:docPr>
                <wp:cNvGraphicFramePr/>
                <a:graphic xmlns:a="http://schemas.openxmlformats.org/drawingml/2006/main">
                  <a:graphicData uri="http://schemas.microsoft.com/office/word/2010/wordprocessingShape">
                    <wps:wsp>
                      <wps:cNvSpPr/>
                      <wps:spPr>
                        <a:xfrm>
                          <a:off x="0" y="0"/>
                          <a:ext cx="2201545" cy="972820"/>
                        </a:xfrm>
                        <a:prstGeom prst="roundRect">
                          <a:avLst/>
                        </a:prstGeom>
                        <a:noFill/>
                        <a:ln w="28575" cap="flat" cmpd="sng" algn="ctr">
                          <a:solidFill>
                            <a:srgbClr val="7030A0"/>
                          </a:solidFill>
                          <a:prstDash val="solid"/>
                          <a:miter lim="800000"/>
                        </a:ln>
                        <a:effectLst/>
                      </wps:spPr>
                      <wps:txbx>
                        <w:txbxContent>
                          <w:p w14:paraId="135D33DD" w14:textId="77777777" w:rsidR="00D65398" w:rsidRDefault="00D65398" w:rsidP="00D65398">
                            <w:pPr>
                              <w:jc w:val="center"/>
                              <w:rPr>
                                <w:rStyle w:val="Hyperlink"/>
                                <w:rFonts w:cs="Arial"/>
                              </w:rPr>
                            </w:pPr>
                            <w:r>
                              <w:rPr>
                                <w:rStyle w:val="Hyperlink"/>
                                <w:rFonts w:cs="Arial"/>
                                <w:kern w:val="24"/>
                                <w:sz w:val="16"/>
                                <w:szCs w:val="16"/>
                              </w:rPr>
                              <w:t>User can edit name of the components, map these to asset hierarchy nodes (</w:t>
                            </w:r>
                            <w:hyperlink r:id="rId67" w:history="1">
                              <w:r>
                                <w:rPr>
                                  <w:rStyle w:val="Hyperlink"/>
                                  <w:rFonts w:cs="Arial"/>
                                  <w:kern w:val="24"/>
                                  <w:sz w:val="16"/>
                                  <w:szCs w:val="16"/>
                                </w:rPr>
                                <w:t>external</w:t>
                              </w:r>
                            </w:hyperlink>
                            <w:r>
                              <w:rPr>
                                <w:rStyle w:val="Hyperlink"/>
                                <w:rFonts w:cs="Arial"/>
                                <w:kern w:val="24"/>
                                <w:sz w:val="16"/>
                                <w:szCs w:val="16"/>
                              </w:rPr>
                              <w:t xml:space="preserve"> ID), link them to different SVG files, map them to KPI data, etc.</w:t>
                            </w:r>
                          </w:p>
                        </w:txbxContent>
                      </wps:txbx>
                      <wps:bodyPr vertOverflow="clip" horzOverflow="clip" wrap="square" rtlCol="0" anchor="ctr">
                        <a:noAutofit/>
                      </wps:bodyPr>
                    </wps:wsp>
                  </a:graphicData>
                </a:graphic>
                <wp14:sizeRelH relativeFrom="page">
                  <wp14:pctWidth>0</wp14:pctWidth>
                </wp14:sizeRelH>
                <wp14:sizeRelV relativeFrom="margin">
                  <wp14:pctHeight>0</wp14:pctHeight>
                </wp14:sizeRelV>
              </wp:anchor>
            </w:drawing>
          </mc:Choice>
          <mc:Fallback>
            <w:pict>
              <v:roundrect w14:anchorId="5A51F4E8" id="Rectangle: Rounded Corners 67" o:spid="_x0000_s1056" style="position:absolute;left:0;text-align:left;margin-left:515.05pt;margin-top:61.35pt;width:173.35pt;height:76.6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" filled="f" strokecolor="#7030a0" strokeweight="2.25pt">
                <v:stroke joinstyle="miter"/>
                <v:textbox>
                  <w:txbxContent>
                    <w:p w14:paraId="135D33DD" w14:textId="77777777" w:rsidR="00D65398" w:rsidRDefault="00D65398" w:rsidP="00D65398">
                      <w:pPr>
                        <w:jc w:val="center"/>
                        <w:rPr>
                          <w:rStyle w:val="Hyperlink"/>
                          <w:rFonts w:cs="Arial"/>
                        </w:rPr>
                      </w:pPr>
                      <w:r>
                        <w:rPr>
                          <w:rStyle w:val="Hyperlink"/>
                          <w:rFonts w:cs="Arial"/>
                          <w:kern w:val="24"/>
                          <w:sz w:val="16"/>
                          <w:szCs w:val="16"/>
                        </w:rPr>
                        <w:t>User can edit name of the components, map these to asset hierarchy nodes (</w:t>
                      </w:r>
                      <w:hyperlink r:id="rId68" w:history="1">
                        <w:r>
                          <w:rPr>
                            <w:rStyle w:val="Hyperlink"/>
                            <w:rFonts w:cs="Arial"/>
                            <w:kern w:val="24"/>
                            <w:sz w:val="16"/>
                            <w:szCs w:val="16"/>
                          </w:rPr>
                          <w:t>external</w:t>
                        </w:r>
                      </w:hyperlink>
                      <w:r>
                        <w:rPr>
                          <w:rStyle w:val="Hyperlink"/>
                          <w:rFonts w:cs="Arial"/>
                          <w:kern w:val="24"/>
                          <w:sz w:val="16"/>
                          <w:szCs w:val="16"/>
                        </w:rPr>
                        <w:t xml:space="preserve"> ID), link them to different SVG files, map them to KPI data, etc.</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5" behindDoc="0" locked="0" layoutInCell="1" allowOverlap="1" wp14:anchorId="05C42020" wp14:editId="50112000">
                <wp:simplePos x="0" y="0"/>
                <wp:positionH relativeFrom="column">
                  <wp:posOffset>2387600</wp:posOffset>
                </wp:positionH>
                <wp:positionV relativeFrom="paragraph">
                  <wp:posOffset>1169035</wp:posOffset>
                </wp:positionV>
                <wp:extent cx="523875" cy="2540"/>
                <wp:effectExtent l="0" t="76200" r="9525" b="92710"/>
                <wp:wrapNone/>
                <wp:docPr id="1311373506" name="Straight Arrow Connector 66">
                  <a:extLst xmlns:a="http://schemas.openxmlformats.org/drawingml/2006/main">
                    <a:ext uri="{FF2B5EF4-FFF2-40B4-BE49-F238E27FC236}">
                      <a16:creationId xmlns:a16="http://schemas.microsoft.com/office/drawing/2014/main" id="{7D27BD0A-AF30-4BED-6648-0C50B4659B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3875" cy="254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2C22042" id="Straight Arrow Connector 66" o:spid="_x0000_s1026" type="#_x0000_t32" style="position:absolute;margin-left:188pt;margin-top:92.05pt;width:41.25pt;height:.2pt;flip:y;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6" behindDoc="0" locked="0" layoutInCell="1" allowOverlap="1" wp14:anchorId="3C057891" wp14:editId="38EF20FA">
                <wp:simplePos x="0" y="0"/>
                <wp:positionH relativeFrom="column">
                  <wp:posOffset>2905125</wp:posOffset>
                </wp:positionH>
                <wp:positionV relativeFrom="paragraph">
                  <wp:posOffset>854075</wp:posOffset>
                </wp:positionV>
                <wp:extent cx="1447165" cy="797560"/>
                <wp:effectExtent l="19050" t="19050" r="19685" b="21590"/>
                <wp:wrapNone/>
                <wp:docPr id="1279113243" name="Rectangle: Rounded Corners 65">
                  <a:extLst xmlns:a="http://schemas.openxmlformats.org/drawingml/2006/main">
                    <a:ext uri="{FF2B5EF4-FFF2-40B4-BE49-F238E27FC236}">
                      <a16:creationId xmlns:a16="http://schemas.microsoft.com/office/drawing/2014/main" id="{11FDD350-9C18-3B6D-53AE-99842B5F4130}"/>
                    </a:ext>
                  </a:extLst>
                </wp:docPr>
                <wp:cNvGraphicFramePr/>
                <a:graphic xmlns:a="http://schemas.openxmlformats.org/drawingml/2006/main">
                  <a:graphicData uri="http://schemas.microsoft.com/office/word/2010/wordprocessingShape">
                    <wps:wsp>
                      <wps:cNvSpPr/>
                      <wps:spPr>
                        <a:xfrm>
                          <a:off x="0" y="0"/>
                          <a:ext cx="1447165" cy="796925"/>
                        </a:xfrm>
                        <a:prstGeom prst="roundRect">
                          <a:avLst/>
                        </a:prstGeom>
                        <a:noFill/>
                        <a:ln w="28575" cap="flat" cmpd="sng" algn="ctr">
                          <a:solidFill>
                            <a:srgbClr val="7030A0"/>
                          </a:solidFill>
                          <a:prstDash val="solid"/>
                          <a:miter lim="800000"/>
                        </a:ln>
                        <a:effectLst/>
                      </wps:spPr>
                      <wps:txbx>
                        <w:txbxContent>
                          <w:p w14:paraId="799B56A9" w14:textId="77777777" w:rsidR="00D65398" w:rsidRDefault="00D65398" w:rsidP="00D65398">
                            <w:pPr>
                              <w:jc w:val="center"/>
                              <w:rPr>
                                <w:rStyle w:val="Hyperlink"/>
                                <w:rFonts w:cs="Arial"/>
                                <w:kern w:val="24"/>
                                <w:sz w:val="16"/>
                                <w:szCs w:val="16"/>
                              </w:rPr>
                            </w:pPr>
                            <w:hyperlink r:id="rId69" w:history="1">
                              <w:r>
                                <w:rPr>
                                  <w:rStyle w:val="Hyperlink"/>
                                  <w:rFonts w:cs="Arial"/>
                                  <w:kern w:val="24"/>
                                  <w:sz w:val="16"/>
                                  <w:szCs w:val="16"/>
                                </w:rPr>
                                <w:t>Upload 2D SVG files on the AOT ‘Files’ page by clicking ‘Upload Files’ action button.</w:t>
                              </w:r>
                            </w:hyperlink>
                          </w:p>
                          <w:p w14:paraId="57588622" w14:textId="77777777" w:rsidR="00D65398" w:rsidRDefault="00D65398" w:rsidP="00D65398">
                            <w:pPr>
                              <w:jc w:val="center"/>
                              <w:rPr>
                                <w:rStyle w:val="Hyperlink"/>
                                <w:rFonts w:cs="Arial"/>
                                <w:kern w:val="0"/>
                                <w:szCs w:val="24"/>
                              </w:rPr>
                            </w:pP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roundrect w14:anchorId="3C057891" id="Rectangle: Rounded Corners 65" o:spid="_x0000_s1057" style="position:absolute;left:0;text-align:left;margin-left:228.75pt;margin-top:67.25pt;width:113.95pt;height:62.8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" filled="f" strokecolor="#7030a0" strokeweight="2.25pt">
                <v:stroke joinstyle="miter"/>
                <v:textbox>
                  <w:txbxContent>
                    <w:p w14:paraId="799B56A9" w14:textId="77777777" w:rsidR="00D65398" w:rsidRDefault="00D65398" w:rsidP="00D65398">
                      <w:pPr>
                        <w:jc w:val="center"/>
                        <w:rPr>
                          <w:rStyle w:val="Hyperlink"/>
                          <w:rFonts w:cs="Arial"/>
                          <w:kern w:val="24"/>
                          <w:sz w:val="16"/>
                          <w:szCs w:val="16"/>
                        </w:rPr>
                      </w:pPr>
                      <w:hyperlink r:id="rId70" w:history="1">
                        <w:r>
                          <w:rPr>
                            <w:rStyle w:val="Hyperlink"/>
                            <w:rFonts w:cs="Arial"/>
                            <w:kern w:val="24"/>
                            <w:sz w:val="16"/>
                            <w:szCs w:val="16"/>
                          </w:rPr>
                          <w:t>Upload 2D SVG files on the AOT ‘Files’ page by clicking ‘Upload Files’ action button.</w:t>
                        </w:r>
                      </w:hyperlink>
                    </w:p>
                    <w:p w14:paraId="57588622" w14:textId="77777777" w:rsidR="00D65398" w:rsidRDefault="00D65398" w:rsidP="00D65398">
                      <w:pPr>
                        <w:jc w:val="center"/>
                        <w:rPr>
                          <w:rStyle w:val="Hyperlink"/>
                          <w:rFonts w:cs="Arial"/>
                          <w:kern w:val="0"/>
                          <w:szCs w:val="24"/>
                        </w:rPr>
                      </w:pP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7" behindDoc="0" locked="0" layoutInCell="1" allowOverlap="1" wp14:anchorId="48D0E98A" wp14:editId="119C415B">
                <wp:simplePos x="0" y="0"/>
                <wp:positionH relativeFrom="column">
                  <wp:posOffset>4384040</wp:posOffset>
                </wp:positionH>
                <wp:positionV relativeFrom="paragraph">
                  <wp:posOffset>1177290</wp:posOffset>
                </wp:positionV>
                <wp:extent cx="382905" cy="635"/>
                <wp:effectExtent l="0" t="76200" r="17145" b="94615"/>
                <wp:wrapNone/>
                <wp:docPr id="162535339" name="Straight Arrow Connector 64">
                  <a:extLst xmlns:a="http://schemas.openxmlformats.org/drawingml/2006/main">
                    <a:ext uri="{FF2B5EF4-FFF2-40B4-BE49-F238E27FC236}">
                      <a16:creationId xmlns:a16="http://schemas.microsoft.com/office/drawing/2014/main" id="{5A0EDFA5-E1DF-109D-19BC-302AADA6EC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2905"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E96D279" id="Straight Arrow Connector 64" o:spid="_x0000_s1026" type="#_x0000_t32" style="position:absolute;margin-left:345.2pt;margin-top:92.7pt;width:30.15pt;height:.0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8" behindDoc="0" locked="0" layoutInCell="1" allowOverlap="1" wp14:anchorId="3283FAF4" wp14:editId="0C3F33A4">
                <wp:simplePos x="0" y="0"/>
                <wp:positionH relativeFrom="column">
                  <wp:posOffset>9153525</wp:posOffset>
                </wp:positionH>
                <wp:positionV relativeFrom="paragraph">
                  <wp:posOffset>774065</wp:posOffset>
                </wp:positionV>
                <wp:extent cx="2129155" cy="957580"/>
                <wp:effectExtent l="19050" t="19050" r="23495" b="13970"/>
                <wp:wrapNone/>
                <wp:docPr id="1746949758" name="Rectangle: Rounded Corners 63">
                  <a:extLst xmlns:a="http://schemas.openxmlformats.org/drawingml/2006/main">
                    <a:ext uri="{FF2B5EF4-FFF2-40B4-BE49-F238E27FC236}">
                      <a16:creationId xmlns:a16="http://schemas.microsoft.com/office/drawing/2014/main" id="{44EFA7DB-AA88-D430-A69B-ADBF02F8F19F}"/>
                    </a:ext>
                  </a:extLst>
                </wp:docPr>
                <wp:cNvGraphicFramePr/>
                <a:graphic xmlns:a="http://schemas.openxmlformats.org/drawingml/2006/main">
                  <a:graphicData uri="http://schemas.microsoft.com/office/word/2010/wordprocessingShape">
                    <wps:wsp>
                      <wps:cNvSpPr/>
                      <wps:spPr>
                        <a:xfrm>
                          <a:off x="0" y="0"/>
                          <a:ext cx="2128520" cy="956945"/>
                        </a:xfrm>
                        <a:prstGeom prst="roundRect">
                          <a:avLst/>
                        </a:prstGeom>
                        <a:noFill/>
                        <a:ln w="28575" cap="flat" cmpd="sng" algn="ctr">
                          <a:solidFill>
                            <a:srgbClr val="7030A0"/>
                          </a:solidFill>
                          <a:prstDash val="solid"/>
                          <a:miter lim="800000"/>
                        </a:ln>
                        <a:effectLst/>
                      </wps:spPr>
                      <wps:txbx>
                        <w:txbxContent>
                          <w:p w14:paraId="7A1EA030" w14:textId="77777777" w:rsidR="00D65398" w:rsidRDefault="00D65398" w:rsidP="00D65398">
                            <w:pPr>
                              <w:jc w:val="center"/>
                              <w:textAlignment w:val="baseline"/>
                              <w:rPr>
                                <w:rStyle w:val="Hyperlink"/>
                                <w:rFonts w:cs="Arial"/>
                                <w:kern w:val="24"/>
                                <w:sz w:val="16"/>
                                <w:szCs w:val="16"/>
                              </w:rPr>
                            </w:pPr>
                            <w:r>
                              <w:rPr>
                                <w:rStyle w:val="Hyperlink"/>
                                <w:rFonts w:cs="Arial"/>
                                <w:kern w:val="24"/>
                                <w:sz w:val="16"/>
                                <w:szCs w:val="16"/>
                              </w:rPr>
                              <w:t xml:space="preserve">Link </w:t>
                            </w:r>
                            <w:hyperlink r:id="rId71" w:history="1">
                              <w:r>
                                <w:rPr>
                                  <w:rStyle w:val="Hyperlink"/>
                                  <w:rFonts w:cs="Arial"/>
                                  <w:kern w:val="24"/>
                                  <w:sz w:val="16"/>
                                  <w:szCs w:val="16"/>
                                </w:rPr>
                                <w:t>various</w:t>
                              </w:r>
                            </w:hyperlink>
                            <w:r>
                              <w:rPr>
                                <w:rStyle w:val="Hyperlink"/>
                                <w:rFonts w:cs="Arial"/>
                                <w:kern w:val="24"/>
                                <w:sz w:val="16"/>
                                <w:szCs w:val="16"/>
                              </w:rPr>
                              <w:t xml:space="preserve"> 2D layouts with </w:t>
                            </w:r>
                            <w:hyperlink r:id="rId72" w:history="1">
                              <w:r>
                                <w:rPr>
                                  <w:rStyle w:val="Hyperlink"/>
                                  <w:rFonts w:cs="Arial"/>
                                  <w:kern w:val="24"/>
                                  <w:sz w:val="16"/>
                                  <w:szCs w:val="16"/>
                                </w:rPr>
                                <w:t>corresponding</w:t>
                              </w:r>
                            </w:hyperlink>
                            <w:r>
                              <w:rPr>
                                <w:rStyle w:val="Hyperlink"/>
                                <w:rFonts w:cs="Arial"/>
                                <w:kern w:val="24"/>
                                <w:sz w:val="16"/>
                                <w:szCs w:val="16"/>
                              </w:rPr>
                              <w:t xml:space="preserve"> 3D layout (if available). This is 1:1 layout mapping.</w:t>
                            </w:r>
                          </w:p>
                          <w:p w14:paraId="03F4497A" w14:textId="77777777" w:rsidR="00D65398" w:rsidRDefault="00D65398" w:rsidP="00D65398">
                            <w:pPr>
                              <w:jc w:val="center"/>
                              <w:textAlignment w:val="baseline"/>
                              <w:rPr>
                                <w:rStyle w:val="Hyperlink"/>
                                <w:rFonts w:cs="Arial"/>
                                <w:kern w:val="24"/>
                                <w:sz w:val="16"/>
                                <w:szCs w:val="16"/>
                              </w:rPr>
                            </w:pPr>
                          </w:p>
                          <w:p w14:paraId="4DB3807F" w14:textId="77777777" w:rsidR="00D65398" w:rsidRDefault="00D65398" w:rsidP="00D65398">
                            <w:pPr>
                              <w:jc w:val="center"/>
                              <w:textAlignment w:val="baseline"/>
                              <w:rPr>
                                <w:rStyle w:val="Hyperlink"/>
                                <w:rFonts w:cs="Arial"/>
                                <w:kern w:val="0"/>
                                <w:szCs w:val="24"/>
                              </w:rPr>
                            </w:pPr>
                            <w:r>
                              <w:rPr>
                                <w:rStyle w:val="Hyperlink"/>
                                <w:rFonts w:cs="Arial"/>
                                <w:kern w:val="24"/>
                                <w:sz w:val="16"/>
                                <w:szCs w:val="16"/>
                              </w:rPr>
                              <w:t xml:space="preserve">Link 2D schematic boxes with PDF, Image or 3D layouts. </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roundrect w14:anchorId="3283FAF4" id="Rectangle: Rounded Corners 63" o:spid="_x0000_s1058" style="position:absolute;left:0;text-align:left;margin-left:720.75pt;margin-top:60.95pt;width:167.65pt;height:75.4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" filled="f" strokecolor="#7030a0" strokeweight="2.25pt">
                <v:stroke joinstyle="miter"/>
                <v:textbox>
                  <w:txbxContent>
                    <w:p w14:paraId="7A1EA030" w14:textId="77777777" w:rsidR="00D65398" w:rsidRDefault="00D65398" w:rsidP="00D65398">
                      <w:pPr>
                        <w:jc w:val="center"/>
                        <w:textAlignment w:val="baseline"/>
                        <w:rPr>
                          <w:rStyle w:val="Hyperlink"/>
                          <w:rFonts w:cs="Arial"/>
                          <w:kern w:val="24"/>
                          <w:sz w:val="16"/>
                          <w:szCs w:val="16"/>
                        </w:rPr>
                      </w:pPr>
                      <w:r>
                        <w:rPr>
                          <w:rStyle w:val="Hyperlink"/>
                          <w:rFonts w:cs="Arial"/>
                          <w:kern w:val="24"/>
                          <w:sz w:val="16"/>
                          <w:szCs w:val="16"/>
                        </w:rPr>
                        <w:t xml:space="preserve">Link </w:t>
                      </w:r>
                      <w:hyperlink r:id="rId73" w:history="1">
                        <w:r>
                          <w:rPr>
                            <w:rStyle w:val="Hyperlink"/>
                            <w:rFonts w:cs="Arial"/>
                            <w:kern w:val="24"/>
                            <w:sz w:val="16"/>
                            <w:szCs w:val="16"/>
                          </w:rPr>
                          <w:t>various</w:t>
                        </w:r>
                      </w:hyperlink>
                      <w:r>
                        <w:rPr>
                          <w:rStyle w:val="Hyperlink"/>
                          <w:rFonts w:cs="Arial"/>
                          <w:kern w:val="24"/>
                          <w:sz w:val="16"/>
                          <w:szCs w:val="16"/>
                        </w:rPr>
                        <w:t xml:space="preserve"> 2D layouts with </w:t>
                      </w:r>
                      <w:hyperlink r:id="rId74" w:history="1">
                        <w:r>
                          <w:rPr>
                            <w:rStyle w:val="Hyperlink"/>
                            <w:rFonts w:cs="Arial"/>
                            <w:kern w:val="24"/>
                            <w:sz w:val="16"/>
                            <w:szCs w:val="16"/>
                          </w:rPr>
                          <w:t>corresponding</w:t>
                        </w:r>
                      </w:hyperlink>
                      <w:r>
                        <w:rPr>
                          <w:rStyle w:val="Hyperlink"/>
                          <w:rFonts w:cs="Arial"/>
                          <w:kern w:val="24"/>
                          <w:sz w:val="16"/>
                          <w:szCs w:val="16"/>
                        </w:rPr>
                        <w:t xml:space="preserve"> 3D layout (if available). This is 1:1 layout mapping.</w:t>
                      </w:r>
                    </w:p>
                    <w:p w14:paraId="03F4497A" w14:textId="77777777" w:rsidR="00D65398" w:rsidRDefault="00D65398" w:rsidP="00D65398">
                      <w:pPr>
                        <w:jc w:val="center"/>
                        <w:textAlignment w:val="baseline"/>
                        <w:rPr>
                          <w:rStyle w:val="Hyperlink"/>
                          <w:rFonts w:cs="Arial"/>
                          <w:kern w:val="24"/>
                          <w:sz w:val="16"/>
                          <w:szCs w:val="16"/>
                        </w:rPr>
                      </w:pPr>
                    </w:p>
                    <w:p w14:paraId="4DB3807F" w14:textId="77777777" w:rsidR="00D65398" w:rsidRDefault="00D65398" w:rsidP="00D65398">
                      <w:pPr>
                        <w:jc w:val="center"/>
                        <w:textAlignment w:val="baseline"/>
                        <w:rPr>
                          <w:rStyle w:val="Hyperlink"/>
                          <w:rFonts w:cs="Arial"/>
                          <w:kern w:val="0"/>
                          <w:szCs w:val="24"/>
                        </w:rPr>
                      </w:pPr>
                      <w:r>
                        <w:rPr>
                          <w:rStyle w:val="Hyperlink"/>
                          <w:rFonts w:cs="Arial"/>
                          <w:kern w:val="24"/>
                          <w:sz w:val="16"/>
                          <w:szCs w:val="16"/>
                        </w:rPr>
                        <w:t xml:space="preserve">Link 2D schematic boxes with PDF, Image or 3D layouts. </w:t>
                      </w: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299" behindDoc="0" locked="0" layoutInCell="1" allowOverlap="1" wp14:anchorId="6FACDB9D" wp14:editId="55720959">
                <wp:simplePos x="0" y="0"/>
                <wp:positionH relativeFrom="column">
                  <wp:posOffset>619125</wp:posOffset>
                </wp:positionH>
                <wp:positionV relativeFrom="paragraph">
                  <wp:posOffset>1136650</wp:posOffset>
                </wp:positionV>
                <wp:extent cx="386080" cy="0"/>
                <wp:effectExtent l="0" t="76200" r="33020" b="76200"/>
                <wp:wrapNone/>
                <wp:docPr id="1596440334" name="Straight Arrow Connector 62">
                  <a:extLst xmlns:a="http://schemas.openxmlformats.org/drawingml/2006/main">
                    <a:ext uri="{FF2B5EF4-FFF2-40B4-BE49-F238E27FC236}">
                      <a16:creationId xmlns:a16="http://schemas.microsoft.com/office/drawing/2014/main" id="{7AE3B453-2773-AE38-B9DC-C9E280CEDF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6080" cy="0"/>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51B1934" id="Straight Arrow Connector 62" o:spid="_x0000_s1026" type="#_x0000_t32" style="position:absolute;margin-left:48.75pt;margin-top:89.5pt;width:30.4pt;height:0;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0" behindDoc="0" locked="0" layoutInCell="1" allowOverlap="1" wp14:anchorId="12DD8A27" wp14:editId="5809C672">
                <wp:simplePos x="0" y="0"/>
                <wp:positionH relativeFrom="column">
                  <wp:posOffset>8766810</wp:posOffset>
                </wp:positionH>
                <wp:positionV relativeFrom="paragraph">
                  <wp:posOffset>1204595</wp:posOffset>
                </wp:positionV>
                <wp:extent cx="392430" cy="635"/>
                <wp:effectExtent l="0" t="76200" r="7620" b="94615"/>
                <wp:wrapNone/>
                <wp:docPr id="1499539524" name="Straight Arrow Connector 61">
                  <a:extLst xmlns:a="http://schemas.openxmlformats.org/drawingml/2006/main">
                    <a:ext uri="{FF2B5EF4-FFF2-40B4-BE49-F238E27FC236}">
                      <a16:creationId xmlns:a16="http://schemas.microsoft.com/office/drawing/2014/main" id="{33B15372-B142-9047-0A04-E73C4207EE0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2430" cy="635"/>
                        </a:xfrm>
                        <a:prstGeom prst="straightConnector1">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2C43D07" id="Straight Arrow Connector 61" o:spid="_x0000_s1026" type="#_x0000_t32" style="position:absolute;margin-left:690.3pt;margin-top:94.85pt;width:30.9pt;height:.0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" strokecolor="#7030a0" strokeweight="2.25pt">
                <v:stroke endarrow="block" joinstyle="miter"/>
                <o:lock v:ext="edit" shapetype="f"/>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7" behindDoc="0" locked="0" layoutInCell="1" allowOverlap="1" wp14:anchorId="0A0ED9CF" wp14:editId="76C69E3B">
                <wp:simplePos x="0" y="0"/>
                <wp:positionH relativeFrom="column">
                  <wp:posOffset>2887345</wp:posOffset>
                </wp:positionH>
                <wp:positionV relativeFrom="paragraph">
                  <wp:posOffset>1797685</wp:posOffset>
                </wp:positionV>
                <wp:extent cx="1447165" cy="797560"/>
                <wp:effectExtent l="19050" t="19050" r="19685" b="21590"/>
                <wp:wrapNone/>
                <wp:docPr id="246745259" name="Rectangle: Rounded Corners 65"/>
                <wp:cNvGraphicFramePr/>
                <a:graphic xmlns:a="http://schemas.openxmlformats.org/drawingml/2006/main">
                  <a:graphicData uri="http://schemas.microsoft.com/office/word/2010/wordprocessingShape">
                    <wps:wsp>
                      <wps:cNvSpPr/>
                      <wps:spPr>
                        <a:xfrm>
                          <a:off x="0" y="0"/>
                          <a:ext cx="1447165" cy="796925"/>
                        </a:xfrm>
                        <a:prstGeom prst="roundRect">
                          <a:avLst/>
                        </a:prstGeom>
                        <a:noFill/>
                        <a:ln w="28575" cap="flat" cmpd="sng" algn="ctr">
                          <a:solidFill>
                            <a:srgbClr val="7030A0"/>
                          </a:solidFill>
                          <a:prstDash val="solid"/>
                          <a:miter lim="800000"/>
                        </a:ln>
                        <a:effectLst/>
                      </wps:spPr>
                      <wps:txbx>
                        <w:txbxContent>
                          <w:p w14:paraId="7A55644C" w14:textId="77777777" w:rsidR="00D65398" w:rsidRDefault="00D65398" w:rsidP="00D65398">
                            <w:pPr>
                              <w:jc w:val="center"/>
                              <w:rPr>
                                <w:rStyle w:val="Hyperlink"/>
                                <w:rFonts w:cs="Arial"/>
                                <w:kern w:val="24"/>
                                <w:sz w:val="16"/>
                                <w:szCs w:val="16"/>
                              </w:rPr>
                            </w:pPr>
                            <w:hyperlink r:id="rId75" w:history="1">
                              <w:r>
                                <w:rPr>
                                  <w:rStyle w:val="Hyperlink"/>
                                  <w:rFonts w:cs="Arial"/>
                                  <w:kern w:val="24"/>
                                  <w:sz w:val="16"/>
                                  <w:szCs w:val="16"/>
                                </w:rPr>
                                <w:t>Upload 2D Image/PDF files on the AOT ‘Files’ page by clicking ‘Upload Files’ action button.</w:t>
                              </w:r>
                            </w:hyperlink>
                          </w:p>
                          <w:p w14:paraId="38F5A17C" w14:textId="77777777" w:rsidR="00D65398" w:rsidRDefault="00D65398" w:rsidP="00D65398">
                            <w:pPr>
                              <w:jc w:val="center"/>
                              <w:rPr>
                                <w:rStyle w:val="Hyperlink"/>
                                <w:rFonts w:cs="Arial"/>
                                <w:kern w:val="0"/>
                                <w:szCs w:val="24"/>
                              </w:rPr>
                            </w:pP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roundrect w14:anchorId="0A0ED9CF" id="_x0000_s1059" style="position:absolute;left:0;text-align:left;margin-left:227.35pt;margin-top:141.55pt;width:113.95pt;height:62.8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" filled="f" strokecolor="#7030a0" strokeweight="2.25pt">
                <v:stroke joinstyle="miter"/>
                <v:textbox>
                  <w:txbxContent>
                    <w:p w14:paraId="7A55644C" w14:textId="77777777" w:rsidR="00D65398" w:rsidRDefault="00D65398" w:rsidP="00D65398">
                      <w:pPr>
                        <w:jc w:val="center"/>
                        <w:rPr>
                          <w:rStyle w:val="Hyperlink"/>
                          <w:rFonts w:cs="Arial"/>
                          <w:kern w:val="24"/>
                          <w:sz w:val="16"/>
                          <w:szCs w:val="16"/>
                        </w:rPr>
                      </w:pPr>
                      <w:hyperlink r:id="rId76" w:history="1">
                        <w:r>
                          <w:rPr>
                            <w:rStyle w:val="Hyperlink"/>
                            <w:rFonts w:cs="Arial"/>
                            <w:kern w:val="24"/>
                            <w:sz w:val="16"/>
                            <w:szCs w:val="16"/>
                          </w:rPr>
                          <w:t>Upload 2D Image/PDF files on the AOT ‘Files’ page by clicking ‘Upload Files’ action button.</w:t>
                        </w:r>
                      </w:hyperlink>
                    </w:p>
                    <w:p w14:paraId="38F5A17C" w14:textId="77777777" w:rsidR="00D65398" w:rsidRDefault="00D65398" w:rsidP="00D65398">
                      <w:pPr>
                        <w:jc w:val="center"/>
                        <w:rPr>
                          <w:rStyle w:val="Hyperlink"/>
                          <w:rFonts w:cs="Arial"/>
                          <w:kern w:val="0"/>
                          <w:szCs w:val="24"/>
                        </w:rPr>
                      </w:pPr>
                    </w:p>
                  </w:txbxContent>
                </v:textbox>
              </v:roundrect>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8" behindDoc="0" locked="0" layoutInCell="1" allowOverlap="1" wp14:anchorId="3CB13AF0" wp14:editId="762EEC9D">
                <wp:simplePos x="0" y="0"/>
                <wp:positionH relativeFrom="column">
                  <wp:posOffset>1715135</wp:posOffset>
                </wp:positionH>
                <wp:positionV relativeFrom="paragraph">
                  <wp:posOffset>1694815</wp:posOffset>
                </wp:positionV>
                <wp:extent cx="1174750" cy="517525"/>
                <wp:effectExtent l="38100" t="19050" r="63500" b="92075"/>
                <wp:wrapNone/>
                <wp:docPr id="1307539677" name="Connector: Elbow 1"/>
                <wp:cNvGraphicFramePr/>
                <a:graphic xmlns:a="http://schemas.openxmlformats.org/drawingml/2006/main">
                  <a:graphicData uri="http://schemas.microsoft.com/office/word/2010/wordprocessingShape">
                    <wps:wsp>
                      <wps:cNvCnPr/>
                      <wps:spPr>
                        <a:xfrm>
                          <a:off x="0" y="0"/>
                          <a:ext cx="1174750" cy="517525"/>
                        </a:xfrm>
                        <a:prstGeom prst="bentConnector3">
                          <a:avLst>
                            <a:gd name="adj1" fmla="val -668"/>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DAD92FA" id="Connector: Elbow 1" o:spid="_x0000_s1026" type="#_x0000_t34" style="position:absolute;margin-left:135.05pt;margin-top:133.45pt;width:92.5pt;height:40.7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" adj="-144" strokecolor="#7030a0" strokeweight="2.25pt">
                <v:stroke endarrow="block"/>
              </v:shape>
            </w:pict>
          </mc:Fallback>
        </mc:AlternateContent>
      </w:r>
      <w:r w:rsidRPr="00D65398">
        <w:rPr>
          <w:rFonts w:eastAsia="Calibri" w:cs="Arial"/>
          <w:noProof/>
          <w:kern w:val="0"/>
          <w:szCs w:val="24"/>
          <w14:ligatures w14:val="none"/>
        </w:rPr>
        <mc:AlternateContent>
          <mc:Choice Requires="wps">
            <w:drawing>
              <wp:anchor distT="0" distB="0" distL="114300" distR="114300" simplePos="0" relativeHeight="251658309" behindDoc="0" locked="0" layoutInCell="1" allowOverlap="1" wp14:anchorId="013844AA" wp14:editId="66AEEA86">
                <wp:simplePos x="0" y="0"/>
                <wp:positionH relativeFrom="column">
                  <wp:posOffset>4355465</wp:posOffset>
                </wp:positionH>
                <wp:positionV relativeFrom="paragraph">
                  <wp:posOffset>1741170</wp:posOffset>
                </wp:positionV>
                <wp:extent cx="1069975" cy="476250"/>
                <wp:effectExtent l="0" t="38100" r="53975" b="19050"/>
                <wp:wrapNone/>
                <wp:docPr id="662697135" name="Connector: Elbow 2"/>
                <wp:cNvGraphicFramePr/>
                <a:graphic xmlns:a="http://schemas.openxmlformats.org/drawingml/2006/main">
                  <a:graphicData uri="http://schemas.microsoft.com/office/word/2010/wordprocessingShape">
                    <wps:wsp>
                      <wps:cNvCnPr/>
                      <wps:spPr>
                        <a:xfrm flipV="1">
                          <a:off x="0" y="0"/>
                          <a:ext cx="1069340" cy="475615"/>
                        </a:xfrm>
                        <a:prstGeom prst="bentConnector3">
                          <a:avLst>
                            <a:gd name="adj1" fmla="val 99959"/>
                          </a:avLst>
                        </a:prstGeom>
                        <a:noFill/>
                        <a:ln w="28575" cap="flat" cmpd="sng" algn="ctr">
                          <a:solidFill>
                            <a:srgbClr val="7030A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C137D35" id="Connector: Elbow 2" o:spid="_x0000_s1026" type="#_x0000_t34" style="position:absolute;margin-left:342.95pt;margin-top:137.1pt;width:84.25pt;height:37.5pt;flip:y;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" adj="21591" strokecolor="#7030a0" strokeweight="2.25pt">
                <v:stroke endarrow="block"/>
              </v:shape>
            </w:pict>
          </mc:Fallback>
        </mc:AlternateContent>
      </w:r>
    </w:p>
    <w:p w14:paraId="0ACAD5D2" w14:textId="77777777" w:rsidR="00D65398" w:rsidRPr="00D65398" w:rsidRDefault="00D65398" w:rsidP="00D65398">
      <w:pPr>
        <w:spacing w:after="0" w:line="240" w:lineRule="auto"/>
        <w:rPr>
          <w:rFonts w:eastAsia="Calibri" w:cs="Arial"/>
          <w:kern w:val="0"/>
          <w:szCs w:val="24"/>
          <w:lang w:val="en-GB"/>
          <w14:ligatures w14:val="none"/>
        </w:rPr>
      </w:pPr>
    </w:p>
    <w:p w14:paraId="22799070" w14:textId="77777777" w:rsidR="00D65398" w:rsidRPr="00D65398" w:rsidRDefault="00D65398" w:rsidP="00D65398">
      <w:pPr>
        <w:spacing w:after="0" w:line="240" w:lineRule="auto"/>
        <w:rPr>
          <w:rFonts w:eastAsia="Calibri" w:cs="Arial"/>
          <w:kern w:val="0"/>
          <w:szCs w:val="24"/>
          <w:lang w:val="en-GB"/>
          <w14:ligatures w14:val="none"/>
        </w:rPr>
      </w:pPr>
    </w:p>
    <w:p w14:paraId="2CA6E68A" w14:textId="77777777" w:rsidR="00D65398" w:rsidRPr="00D65398" w:rsidRDefault="00D65398" w:rsidP="00D65398">
      <w:pPr>
        <w:spacing w:after="0" w:line="240" w:lineRule="auto"/>
        <w:rPr>
          <w:rFonts w:eastAsia="Calibri" w:cs="Arial"/>
          <w:kern w:val="0"/>
          <w:szCs w:val="24"/>
          <w:lang w:val="en-GB"/>
          <w14:ligatures w14:val="none"/>
        </w:rPr>
      </w:pPr>
    </w:p>
    <w:p w14:paraId="19E70B69" w14:textId="77777777" w:rsidR="00D65398" w:rsidRPr="00D65398" w:rsidRDefault="00D65398" w:rsidP="00D65398">
      <w:pPr>
        <w:spacing w:after="0" w:line="240" w:lineRule="auto"/>
        <w:rPr>
          <w:rFonts w:eastAsia="Calibri" w:cs="Arial"/>
          <w:kern w:val="0"/>
          <w:szCs w:val="24"/>
          <w:lang w:val="en-GB"/>
          <w14:ligatures w14:val="none"/>
        </w:rPr>
      </w:pPr>
    </w:p>
    <w:p w14:paraId="4FAD755D" w14:textId="77777777" w:rsidR="00D65398" w:rsidRPr="00D65398" w:rsidRDefault="00D65398" w:rsidP="00D65398">
      <w:pPr>
        <w:spacing w:after="0" w:line="240" w:lineRule="auto"/>
        <w:rPr>
          <w:rFonts w:eastAsia="Calibri" w:cs="Arial"/>
          <w:kern w:val="0"/>
          <w:szCs w:val="24"/>
          <w:lang w:val="en-GB"/>
          <w14:ligatures w14:val="none"/>
        </w:rPr>
      </w:pPr>
    </w:p>
    <w:p w14:paraId="4C7C4FCB" w14:textId="77777777" w:rsidR="00D65398" w:rsidRPr="00D65398" w:rsidRDefault="00D65398" w:rsidP="00D65398">
      <w:pPr>
        <w:spacing w:after="0" w:line="240" w:lineRule="auto"/>
        <w:rPr>
          <w:rFonts w:eastAsia="Calibri" w:cs="Arial"/>
          <w:kern w:val="0"/>
          <w:szCs w:val="24"/>
          <w:lang w:val="en-GB"/>
          <w14:ligatures w14:val="none"/>
        </w:rPr>
      </w:pPr>
    </w:p>
    <w:p w14:paraId="580E04DF" w14:textId="77777777" w:rsidR="00D65398" w:rsidRPr="00D65398" w:rsidRDefault="00D65398" w:rsidP="00D65398">
      <w:pPr>
        <w:spacing w:after="0" w:line="240" w:lineRule="auto"/>
        <w:rPr>
          <w:rFonts w:eastAsia="Calibri" w:cs="Arial"/>
          <w:kern w:val="0"/>
          <w:szCs w:val="24"/>
          <w:lang w:val="en-GB"/>
          <w14:ligatures w14:val="none"/>
        </w:rPr>
      </w:pPr>
    </w:p>
    <w:p w14:paraId="2CDDCEF5" w14:textId="77777777" w:rsidR="00D65398" w:rsidRPr="00D65398" w:rsidRDefault="00D65398" w:rsidP="00D65398">
      <w:pPr>
        <w:spacing w:after="0" w:line="240" w:lineRule="auto"/>
        <w:rPr>
          <w:rFonts w:eastAsia="Calibri" w:cs="Arial"/>
          <w:kern w:val="0"/>
          <w:szCs w:val="24"/>
          <w:lang w:val="en-GB"/>
          <w14:ligatures w14:val="none"/>
        </w:rPr>
      </w:pPr>
    </w:p>
    <w:p w14:paraId="54594EB7" w14:textId="77777777" w:rsidR="00D65398" w:rsidRPr="00D65398" w:rsidRDefault="00D65398" w:rsidP="00D65398">
      <w:pPr>
        <w:spacing w:after="0" w:line="240" w:lineRule="auto"/>
        <w:rPr>
          <w:rFonts w:eastAsia="Calibri" w:cs="Arial"/>
          <w:kern w:val="0"/>
          <w:szCs w:val="24"/>
          <w:lang w:val="en-GB"/>
          <w14:ligatures w14:val="none"/>
        </w:rPr>
      </w:pPr>
    </w:p>
    <w:p w14:paraId="012DA7CA" w14:textId="77777777" w:rsidR="00D65398" w:rsidRPr="00D65398" w:rsidRDefault="00D65398" w:rsidP="00D65398">
      <w:pPr>
        <w:spacing w:after="0" w:line="240" w:lineRule="auto"/>
        <w:rPr>
          <w:rFonts w:eastAsia="Calibri" w:cs="Arial"/>
          <w:kern w:val="0"/>
          <w:szCs w:val="24"/>
          <w:lang w:val="en-GB"/>
          <w14:ligatures w14:val="none"/>
        </w:rPr>
      </w:pPr>
    </w:p>
    <w:p w14:paraId="4F8A93AC" w14:textId="77777777" w:rsidR="00D65398" w:rsidRPr="00D65398" w:rsidRDefault="00D65398" w:rsidP="00D65398">
      <w:pPr>
        <w:spacing w:after="0" w:line="240" w:lineRule="auto"/>
        <w:rPr>
          <w:rFonts w:eastAsia="Calibri" w:cs="Arial"/>
          <w:kern w:val="0"/>
          <w:szCs w:val="24"/>
          <w:lang w:val="en-GB"/>
          <w14:ligatures w14:val="none"/>
        </w:rPr>
      </w:pPr>
    </w:p>
    <w:p w14:paraId="12501C88" w14:textId="77777777" w:rsidR="00D65398" w:rsidRPr="00D65398" w:rsidRDefault="00D65398" w:rsidP="00D65398">
      <w:pPr>
        <w:spacing w:after="0" w:line="240" w:lineRule="auto"/>
        <w:rPr>
          <w:rFonts w:eastAsia="Calibri" w:cs="Arial"/>
          <w:kern w:val="0"/>
          <w:szCs w:val="24"/>
          <w:lang w:val="en-GB"/>
          <w14:ligatures w14:val="none"/>
        </w:rPr>
      </w:pPr>
    </w:p>
    <w:p w14:paraId="266353B1" w14:textId="77777777" w:rsidR="00D65398" w:rsidRPr="00D65398" w:rsidRDefault="00D65398" w:rsidP="00D65398">
      <w:pPr>
        <w:spacing w:after="0" w:line="240" w:lineRule="auto"/>
        <w:rPr>
          <w:rFonts w:eastAsia="Calibri" w:cs="Arial"/>
          <w:kern w:val="0"/>
          <w:szCs w:val="24"/>
          <w:lang w:val="en-GB"/>
          <w14:ligatures w14:val="none"/>
        </w:rPr>
      </w:pPr>
    </w:p>
    <w:p w14:paraId="4B8E6F50" w14:textId="77777777" w:rsidR="00D65398" w:rsidRPr="00D65398" w:rsidRDefault="00D65398" w:rsidP="00D65398">
      <w:pPr>
        <w:spacing w:after="0" w:line="240" w:lineRule="auto"/>
        <w:rPr>
          <w:rFonts w:eastAsia="Calibri" w:cs="Arial"/>
          <w:kern w:val="0"/>
          <w:szCs w:val="24"/>
          <w:lang w:val="en-GB"/>
          <w14:ligatures w14:val="none"/>
        </w:rPr>
      </w:pPr>
    </w:p>
    <w:p w14:paraId="32512AE0" w14:textId="77777777" w:rsidR="00D65398" w:rsidRPr="00D65398" w:rsidRDefault="00D65398" w:rsidP="00D65398">
      <w:pPr>
        <w:spacing w:after="0" w:line="240" w:lineRule="auto"/>
        <w:rPr>
          <w:rFonts w:eastAsia="Calibri" w:cs="Arial"/>
          <w:kern w:val="0"/>
          <w:szCs w:val="24"/>
          <w:lang w:val="en-GB"/>
          <w14:ligatures w14:val="none"/>
        </w:rPr>
      </w:pPr>
    </w:p>
    <w:p w14:paraId="6EE6B2E8" w14:textId="77777777" w:rsidR="00D65398" w:rsidRPr="00D65398" w:rsidRDefault="00D65398" w:rsidP="00D65398">
      <w:pPr>
        <w:spacing w:after="0" w:line="240" w:lineRule="auto"/>
        <w:rPr>
          <w:rFonts w:eastAsia="Calibri" w:cs="Arial"/>
          <w:kern w:val="0"/>
          <w:szCs w:val="24"/>
          <w:lang w:val="en-GB"/>
          <w14:ligatures w14:val="none"/>
        </w:rPr>
      </w:pPr>
    </w:p>
    <w:p w14:paraId="236A5ED3" w14:textId="77777777" w:rsidR="00D65398" w:rsidRPr="00D65398" w:rsidRDefault="00D65398" w:rsidP="00D65398">
      <w:pPr>
        <w:spacing w:after="0" w:line="240" w:lineRule="auto"/>
        <w:rPr>
          <w:rFonts w:eastAsia="Calibri" w:cs="Arial"/>
          <w:kern w:val="0"/>
          <w:szCs w:val="24"/>
          <w:lang w:val="en-GB"/>
          <w14:ligatures w14:val="none"/>
        </w:rPr>
      </w:pPr>
    </w:p>
    <w:p w14:paraId="42C497E6" w14:textId="77777777" w:rsidR="00D65398" w:rsidRPr="00D65398" w:rsidRDefault="00D65398" w:rsidP="00D65398">
      <w:pPr>
        <w:spacing w:after="0" w:line="240" w:lineRule="auto"/>
        <w:rPr>
          <w:rFonts w:eastAsia="Calibri" w:cs="Arial"/>
          <w:kern w:val="0"/>
          <w:szCs w:val="24"/>
          <w:lang w:val="en-GB"/>
          <w14:ligatures w14:val="none"/>
        </w:rPr>
      </w:pPr>
    </w:p>
    <w:p w14:paraId="0B0424D4" w14:textId="77777777" w:rsidR="00D65398" w:rsidRPr="00D65398" w:rsidRDefault="00D65398" w:rsidP="00D65398">
      <w:pPr>
        <w:spacing w:after="0" w:line="240" w:lineRule="auto"/>
        <w:rPr>
          <w:rFonts w:eastAsia="Calibri" w:cs="Arial"/>
          <w:kern w:val="0"/>
          <w:szCs w:val="24"/>
          <w:lang w:val="en-GB"/>
          <w14:ligatures w14:val="none"/>
        </w:rPr>
      </w:pPr>
    </w:p>
    <w:p w14:paraId="39059D6D" w14:textId="77777777" w:rsidR="00D65398" w:rsidRPr="00D65398" w:rsidRDefault="00D65398" w:rsidP="00D65398">
      <w:pPr>
        <w:spacing w:after="0" w:line="240" w:lineRule="auto"/>
        <w:rPr>
          <w:rFonts w:eastAsia="Calibri" w:cs="Arial"/>
          <w:kern w:val="0"/>
          <w:szCs w:val="24"/>
          <w:lang w:val="en-GB"/>
          <w14:ligatures w14:val="none"/>
        </w:rPr>
      </w:pPr>
    </w:p>
    <w:p w14:paraId="27753238" w14:textId="77777777" w:rsidR="00D65398" w:rsidRPr="00D65398" w:rsidRDefault="00D65398" w:rsidP="00D65398">
      <w:pPr>
        <w:spacing w:after="0" w:line="240" w:lineRule="auto"/>
        <w:rPr>
          <w:rFonts w:eastAsia="Calibri" w:cs="Arial"/>
          <w:kern w:val="0"/>
          <w:szCs w:val="24"/>
          <w:lang w:val="en-GB"/>
          <w14:ligatures w14:val="none"/>
        </w:rPr>
      </w:pPr>
    </w:p>
    <w:p w14:paraId="56145D18" w14:textId="77777777" w:rsidR="00D65398" w:rsidRPr="00D65398" w:rsidRDefault="00D65398" w:rsidP="00D65398">
      <w:pPr>
        <w:spacing w:after="0" w:line="240" w:lineRule="auto"/>
        <w:rPr>
          <w:rFonts w:eastAsia="Calibri" w:cs="Arial"/>
          <w:kern w:val="0"/>
          <w:szCs w:val="24"/>
          <w:lang w:val="en-GB"/>
          <w14:ligatures w14:val="none"/>
        </w:rPr>
      </w:pPr>
    </w:p>
    <w:p w14:paraId="664437E2" w14:textId="77777777" w:rsidR="00D65398" w:rsidRPr="00D65398" w:rsidRDefault="00D65398" w:rsidP="00D65398">
      <w:pPr>
        <w:spacing w:after="0" w:line="240" w:lineRule="auto"/>
        <w:rPr>
          <w:rFonts w:eastAsia="Calibri" w:cs="Arial"/>
          <w:kern w:val="0"/>
          <w:szCs w:val="24"/>
          <w:lang w:val="en-GB"/>
          <w14:ligatures w14:val="none"/>
        </w:rPr>
      </w:pPr>
    </w:p>
    <w:p w14:paraId="6220D4F5" w14:textId="77777777" w:rsidR="00D65398" w:rsidRPr="00D65398" w:rsidRDefault="00D65398" w:rsidP="00D65398">
      <w:pPr>
        <w:spacing w:after="0" w:line="240" w:lineRule="auto"/>
        <w:rPr>
          <w:rFonts w:eastAsia="Calibri" w:cs="Arial"/>
          <w:kern w:val="0"/>
          <w:szCs w:val="24"/>
          <w:lang w:val="en-GB"/>
          <w14:ligatures w14:val="none"/>
        </w:rPr>
      </w:pPr>
    </w:p>
    <w:p w14:paraId="20969E83" w14:textId="77777777" w:rsidR="00D65398" w:rsidRPr="00D65398" w:rsidRDefault="00D65398" w:rsidP="00D65398">
      <w:pPr>
        <w:spacing w:after="0" w:line="240" w:lineRule="auto"/>
        <w:rPr>
          <w:rFonts w:eastAsia="Calibri" w:cs="Arial"/>
          <w:kern w:val="0"/>
          <w:szCs w:val="24"/>
          <w:lang w:val="en-GB"/>
          <w14:ligatures w14:val="none"/>
        </w:rPr>
      </w:pPr>
    </w:p>
    <w:p w14:paraId="4D4BC375" w14:textId="77777777" w:rsidR="00D65398" w:rsidRPr="00D65398" w:rsidRDefault="00D65398" w:rsidP="00D65398">
      <w:pPr>
        <w:spacing w:after="0" w:line="240" w:lineRule="auto"/>
        <w:rPr>
          <w:rFonts w:eastAsia="Calibri" w:cs="Arial"/>
          <w:kern w:val="0"/>
          <w:szCs w:val="24"/>
          <w:lang w:val="en-GB"/>
          <w14:ligatures w14:val="none"/>
        </w:rPr>
      </w:pPr>
    </w:p>
    <w:p w14:paraId="6E963E5C" w14:textId="77777777" w:rsidR="00D65398" w:rsidRPr="00D65398" w:rsidRDefault="00D65398" w:rsidP="00D65398">
      <w:pPr>
        <w:spacing w:after="0" w:line="240" w:lineRule="auto"/>
        <w:rPr>
          <w:rFonts w:eastAsia="Calibri" w:cs="Arial"/>
          <w:kern w:val="0"/>
          <w:szCs w:val="24"/>
          <w:lang w:val="en-GB"/>
          <w14:ligatures w14:val="none"/>
        </w:rPr>
      </w:pPr>
    </w:p>
    <w:p w14:paraId="14E34DFB" w14:textId="77777777" w:rsidR="00D65398" w:rsidRPr="00D65398" w:rsidRDefault="00D65398" w:rsidP="00D65398">
      <w:pPr>
        <w:spacing w:after="0" w:line="240" w:lineRule="auto"/>
        <w:rPr>
          <w:rFonts w:eastAsia="Calibri" w:cs="Arial"/>
          <w:kern w:val="0"/>
          <w:szCs w:val="24"/>
          <w:lang w:val="en-GB"/>
          <w14:ligatures w14:val="none"/>
        </w:rPr>
      </w:pPr>
    </w:p>
    <w:p w14:paraId="6F3341B7" w14:textId="77777777" w:rsidR="00D65398" w:rsidRPr="00D65398" w:rsidRDefault="00D65398" w:rsidP="00D65398">
      <w:pPr>
        <w:spacing w:after="0" w:line="240" w:lineRule="auto"/>
        <w:rPr>
          <w:rFonts w:eastAsia="Calibri" w:cs="Arial"/>
          <w:kern w:val="0"/>
          <w:szCs w:val="24"/>
          <w:lang w:val="en-GB"/>
          <w14:ligatures w14:val="none"/>
        </w:rPr>
      </w:pPr>
    </w:p>
    <w:p w14:paraId="1C6CF7C7" w14:textId="77777777" w:rsidR="00D65398" w:rsidRPr="00D65398" w:rsidRDefault="00D65398" w:rsidP="00D65398">
      <w:pPr>
        <w:spacing w:after="0" w:line="240" w:lineRule="auto"/>
        <w:rPr>
          <w:rFonts w:eastAsia="Calibri" w:cs="Arial"/>
          <w:kern w:val="0"/>
          <w:szCs w:val="24"/>
          <w:lang w:val="en-GB"/>
          <w14:ligatures w14:val="none"/>
        </w:rPr>
      </w:pPr>
    </w:p>
    <w:p w14:paraId="1B6A4F28" w14:textId="77777777" w:rsidR="00D65398" w:rsidRPr="00D65398" w:rsidRDefault="00D65398" w:rsidP="00D65398">
      <w:pPr>
        <w:spacing w:after="0" w:line="240" w:lineRule="auto"/>
        <w:jc w:val="left"/>
        <w:rPr>
          <w:rFonts w:eastAsia="Calibri" w:cs="Arial"/>
          <w:kern w:val="0"/>
          <w:szCs w:val="24"/>
          <w:lang w:val="en-GB"/>
          <w14:ligatures w14:val="none"/>
        </w:rPr>
        <w:sectPr w:rsidR="00D65398" w:rsidRPr="00D65398" w:rsidSect="00BC3BB6">
          <w:type w:val="continuous"/>
          <w:pgSz w:w="23040" w:h="15840" w:orient="landscape" w:code="5"/>
          <w:pgMar w:top="1440" w:right="1440" w:bottom="1440" w:left="1440" w:header="720" w:footer="720" w:gutter="0"/>
          <w:cols w:space="720"/>
        </w:sectPr>
      </w:pPr>
    </w:p>
    <w:p w14:paraId="719BC7D2" w14:textId="4AC13366" w:rsidR="00015641" w:rsidRDefault="0091651F" w:rsidP="00015641">
      <w:pPr>
        <w:pStyle w:val="Heading1"/>
      </w:pPr>
      <w:r>
        <w:rPr>
          <w:noProof/>
        </w:rPr>
        <w:lastRenderedPageBreak/>
        <w:t>Source File Preparation</w:t>
      </w:r>
    </w:p>
    <w:p w14:paraId="089345A0" w14:textId="77777777" w:rsidR="00FE1D85" w:rsidRDefault="00ED53A1" w:rsidP="00FE1D85">
      <w:pPr>
        <w:pStyle w:val="ListParagraph"/>
        <w:numPr>
          <w:ilvl w:val="0"/>
          <w:numId w:val="47"/>
        </w:numPr>
        <w:jc w:val="left"/>
      </w:pPr>
      <w:r>
        <w:t xml:space="preserve">The 2D viewer requires SVG files as an input. </w:t>
      </w:r>
    </w:p>
    <w:p w14:paraId="58835974" w14:textId="77777777" w:rsidR="00FE1D85" w:rsidRDefault="00776DD7" w:rsidP="00FE1D85">
      <w:pPr>
        <w:pStyle w:val="ListParagraph"/>
        <w:numPr>
          <w:ilvl w:val="0"/>
          <w:numId w:val="47"/>
        </w:numPr>
        <w:jc w:val="left"/>
      </w:pPr>
      <w:r>
        <w:t xml:space="preserve">To </w:t>
      </w:r>
      <w:r w:rsidR="00D614D4">
        <w:t>ensure proper extraction, the SVG export options must be set correctly in Figma.</w:t>
      </w:r>
      <w:r w:rsidR="00AD0B6A">
        <w:t xml:space="preserve"> </w:t>
      </w:r>
    </w:p>
    <w:p w14:paraId="0E9292F3" w14:textId="14E2B696" w:rsidR="0060602D" w:rsidRDefault="00AD0B6A" w:rsidP="00FE1D85">
      <w:pPr>
        <w:pStyle w:val="ListParagraph"/>
        <w:numPr>
          <w:ilvl w:val="0"/>
          <w:numId w:val="47"/>
        </w:numPr>
        <w:jc w:val="left"/>
      </w:pPr>
      <w:r>
        <w:t>The correct configuration is shown below.</w:t>
      </w:r>
    </w:p>
    <w:p w14:paraId="02E61B68" w14:textId="54A2FEC1" w:rsidR="0060602D" w:rsidRDefault="0060602D" w:rsidP="00C37E16">
      <w:pPr>
        <w:spacing w:before="360" w:after="0" w:line="240" w:lineRule="auto"/>
        <w:jc w:val="left"/>
      </w:pPr>
      <w:r w:rsidRPr="00015641">
        <w:rPr>
          <w:noProof/>
        </w:rPr>
        <w:drawing>
          <wp:inline distT="0" distB="0" distL="0" distR="0" wp14:anchorId="0C140D28" wp14:editId="4F5CA2CD">
            <wp:extent cx="11871702" cy="6324600"/>
            <wp:effectExtent l="0" t="0" r="0" b="0"/>
            <wp:docPr id="1419954218"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4218" name="Picture 80" descr="A screenshot of a computer&#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934269" cy="6357932"/>
                    </a:xfrm>
                    <a:prstGeom prst="rect">
                      <a:avLst/>
                    </a:prstGeom>
                    <a:noFill/>
                    <a:ln>
                      <a:noFill/>
                    </a:ln>
                  </pic:spPr>
                </pic:pic>
              </a:graphicData>
            </a:graphic>
          </wp:inline>
        </w:drawing>
      </w:r>
    </w:p>
    <w:p w14:paraId="781F16DF" w14:textId="77777777" w:rsidR="00B9761D" w:rsidRDefault="00B9761D" w:rsidP="00D614D4">
      <w:pPr>
        <w:spacing w:after="0" w:line="240" w:lineRule="auto"/>
        <w:jc w:val="left"/>
        <w:sectPr w:rsidR="00B9761D" w:rsidSect="00BC3BB6">
          <w:pgSz w:w="23040" w:h="15840" w:orient="landscape" w:code="5"/>
          <w:pgMar w:top="1440" w:right="1440" w:bottom="1440" w:left="1440" w:header="720" w:footer="720" w:gutter="0"/>
          <w:cols w:space="720"/>
          <w:docGrid w:linePitch="360"/>
        </w:sectPr>
      </w:pPr>
    </w:p>
    <w:p w14:paraId="490DC05F" w14:textId="344CA1B5" w:rsidR="00703269" w:rsidRDefault="004142B1" w:rsidP="00E95396">
      <w:pPr>
        <w:pStyle w:val="Heading1"/>
      </w:pPr>
      <w:r>
        <w:lastRenderedPageBreak/>
        <w:t>Resources</w:t>
      </w:r>
    </w:p>
    <w:p w14:paraId="027B80EA" w14:textId="3F574B40" w:rsidR="00C014CB" w:rsidRPr="00C014CB" w:rsidRDefault="00C014CB" w:rsidP="00235D37">
      <w:pPr>
        <w:spacing w:after="120"/>
      </w:pPr>
      <w:r>
        <w:t>All documents mentioned in the table are available o</w:t>
      </w:r>
      <w:r w:rsidR="00D069EB">
        <w:t xml:space="preserve">n the </w:t>
      </w:r>
      <w:hyperlink r:id="rId78" w:history="1">
        <w:r w:rsidR="00D069EB" w:rsidRPr="00BB01DD">
          <w:rPr>
            <w:rStyle w:val="Hyperlink"/>
            <w:rFonts w:cs="Arial"/>
          </w:rPr>
          <w:t>IX Developer Hub</w:t>
        </w:r>
      </w:hyperlink>
      <w:r w:rsidR="00D069EB">
        <w:t>.</w:t>
      </w:r>
    </w:p>
    <w:tbl>
      <w:tblPr>
        <w:tblStyle w:val="TableGridLight"/>
        <w:tblW w:w="20155" w:type="dxa"/>
        <w:tblLook w:val="04A0" w:firstRow="1" w:lastRow="0" w:firstColumn="1" w:lastColumn="0" w:noHBand="0" w:noVBand="1"/>
      </w:tblPr>
      <w:tblGrid>
        <w:gridCol w:w="4135"/>
        <w:gridCol w:w="7020"/>
        <w:gridCol w:w="4320"/>
        <w:gridCol w:w="4680"/>
      </w:tblGrid>
      <w:tr w:rsidR="00BA20BC" w:rsidRPr="00732EF0" w14:paraId="4AB153AE" w14:textId="125F21A3" w:rsidTr="00235D37">
        <w:trPr>
          <w:trHeight w:val="139"/>
          <w:tblHeader/>
        </w:trPr>
        <w:tc>
          <w:tcPr>
            <w:tcW w:w="4135" w:type="dxa"/>
            <w:shd w:val="clear" w:color="auto" w:fill="7030A0"/>
            <w:tcMar>
              <w:top w:w="58" w:type="dxa"/>
              <w:left w:w="130" w:type="dxa"/>
              <w:bottom w:w="58" w:type="dxa"/>
              <w:right w:w="130" w:type="dxa"/>
            </w:tcMar>
          </w:tcPr>
          <w:p w14:paraId="2F99D7A0" w14:textId="1E155A43" w:rsidR="00BA20BC" w:rsidRPr="00732EF0" w:rsidRDefault="00BA20BC" w:rsidP="00E6606B">
            <w:pPr>
              <w:spacing w:after="0"/>
              <w:jc w:val="center"/>
              <w:rPr>
                <w:rFonts w:eastAsiaTheme="majorEastAsia" w:cstheme="majorBidi"/>
                <w:b/>
                <w:color w:val="FFFFFF" w:themeColor="background1"/>
                <w:sz w:val="17"/>
                <w:szCs w:val="17"/>
              </w:rPr>
            </w:pPr>
            <w:r w:rsidRPr="00732EF0">
              <w:rPr>
                <w:rFonts w:eastAsiaTheme="majorEastAsia" w:cstheme="majorBidi"/>
                <w:b/>
                <w:color w:val="FFFFFF" w:themeColor="background1"/>
                <w:sz w:val="17"/>
                <w:szCs w:val="17"/>
              </w:rPr>
              <w:t>Document</w:t>
            </w:r>
          </w:p>
        </w:tc>
        <w:tc>
          <w:tcPr>
            <w:tcW w:w="7020" w:type="dxa"/>
            <w:shd w:val="clear" w:color="auto" w:fill="7030A0"/>
            <w:tcMar>
              <w:top w:w="58" w:type="dxa"/>
              <w:left w:w="130" w:type="dxa"/>
              <w:bottom w:w="58" w:type="dxa"/>
              <w:right w:w="130" w:type="dxa"/>
            </w:tcMar>
          </w:tcPr>
          <w:p w14:paraId="3BF1EA2B" w14:textId="77777777" w:rsidR="00BA20BC" w:rsidRPr="00732EF0" w:rsidRDefault="00BA20BC" w:rsidP="00E6606B">
            <w:pPr>
              <w:spacing w:after="0"/>
              <w:jc w:val="center"/>
              <w:rPr>
                <w:rFonts w:eastAsiaTheme="majorEastAsia" w:cstheme="majorBidi"/>
                <w:b/>
                <w:color w:val="FFFFFF" w:themeColor="background1"/>
                <w:sz w:val="17"/>
                <w:szCs w:val="17"/>
              </w:rPr>
            </w:pPr>
            <w:r w:rsidRPr="00732EF0">
              <w:rPr>
                <w:rFonts w:eastAsiaTheme="majorEastAsia" w:cstheme="majorBidi"/>
                <w:b/>
                <w:color w:val="FFFFFF" w:themeColor="background1"/>
                <w:sz w:val="17"/>
                <w:szCs w:val="17"/>
              </w:rPr>
              <w:t>Description</w:t>
            </w:r>
          </w:p>
        </w:tc>
        <w:tc>
          <w:tcPr>
            <w:tcW w:w="9000" w:type="dxa"/>
            <w:gridSpan w:val="2"/>
            <w:shd w:val="clear" w:color="auto" w:fill="7030A0"/>
            <w:tcMar>
              <w:top w:w="58" w:type="dxa"/>
              <w:left w:w="130" w:type="dxa"/>
              <w:bottom w:w="58" w:type="dxa"/>
              <w:right w:w="130" w:type="dxa"/>
            </w:tcMar>
          </w:tcPr>
          <w:p w14:paraId="669A3511" w14:textId="73AE0478" w:rsidR="00BA20BC" w:rsidRPr="00732EF0" w:rsidRDefault="00BA20BC" w:rsidP="00E6606B">
            <w:pPr>
              <w:spacing w:after="0"/>
              <w:jc w:val="center"/>
              <w:rPr>
                <w:rFonts w:eastAsiaTheme="majorEastAsia" w:cstheme="majorBidi"/>
                <w:b/>
                <w:color w:val="FFFFFF" w:themeColor="background1"/>
                <w:sz w:val="17"/>
                <w:szCs w:val="17"/>
              </w:rPr>
            </w:pPr>
            <w:r w:rsidRPr="00732EF0">
              <w:rPr>
                <w:rFonts w:eastAsiaTheme="majorEastAsia" w:cstheme="majorBidi"/>
                <w:b/>
                <w:color w:val="FFFFFF" w:themeColor="background1"/>
                <w:sz w:val="17"/>
                <w:szCs w:val="17"/>
              </w:rPr>
              <w:t xml:space="preserve">Topic </w:t>
            </w:r>
            <w:r w:rsidR="003E6F87" w:rsidRPr="00732EF0">
              <w:rPr>
                <w:rFonts w:eastAsiaTheme="majorEastAsia" w:cstheme="majorBidi"/>
                <w:b/>
                <w:color w:val="FFFFFF" w:themeColor="background1"/>
                <w:sz w:val="17"/>
                <w:szCs w:val="17"/>
              </w:rPr>
              <w:t>–</w:t>
            </w:r>
            <w:r w:rsidRPr="00732EF0">
              <w:rPr>
                <w:rFonts w:eastAsiaTheme="majorEastAsia" w:cstheme="majorBidi"/>
                <w:b/>
                <w:color w:val="FFFFFF" w:themeColor="background1"/>
                <w:sz w:val="17"/>
                <w:szCs w:val="17"/>
              </w:rPr>
              <w:t xml:space="preserve"> Page</w:t>
            </w:r>
            <w:r w:rsidR="003E6F87" w:rsidRPr="00732EF0">
              <w:rPr>
                <w:rFonts w:eastAsiaTheme="majorEastAsia" w:cstheme="majorBidi"/>
                <w:b/>
                <w:color w:val="FFFFFF" w:themeColor="background1"/>
                <w:sz w:val="17"/>
                <w:szCs w:val="17"/>
              </w:rPr>
              <w:t xml:space="preserve"> Number</w:t>
            </w:r>
          </w:p>
        </w:tc>
      </w:tr>
      <w:tr w:rsidR="000E59BB" w:rsidRPr="00732EF0" w14:paraId="032BFD55" w14:textId="3DE7C872" w:rsidTr="00235D37">
        <w:tc>
          <w:tcPr>
            <w:tcW w:w="4135" w:type="dxa"/>
            <w:tcMar>
              <w:top w:w="58" w:type="dxa"/>
              <w:left w:w="130" w:type="dxa"/>
              <w:bottom w:w="58" w:type="dxa"/>
              <w:right w:w="130" w:type="dxa"/>
            </w:tcMar>
          </w:tcPr>
          <w:p w14:paraId="788DA8E2" w14:textId="4A2E6803" w:rsidR="000E59BB" w:rsidRPr="00732EF0" w:rsidRDefault="000E59BB" w:rsidP="001A14FE">
            <w:pPr>
              <w:spacing w:after="0"/>
              <w:jc w:val="left"/>
              <w:rPr>
                <w:sz w:val="17"/>
                <w:szCs w:val="17"/>
              </w:rPr>
            </w:pPr>
            <w:hyperlink r:id="rId79" w:tgtFrame="_blank" w:history="1">
              <w:r w:rsidRPr="00732EF0">
                <w:rPr>
                  <w:rStyle w:val="Hyperlink"/>
                  <w:sz w:val="17"/>
                  <w:szCs w:val="17"/>
                </w:rPr>
                <w:t>Twin Builder and Twin Viewer Architecture Blueprint</w:t>
              </w:r>
            </w:hyperlink>
          </w:p>
        </w:tc>
        <w:tc>
          <w:tcPr>
            <w:tcW w:w="7020" w:type="dxa"/>
            <w:tcMar>
              <w:top w:w="58" w:type="dxa"/>
              <w:left w:w="130" w:type="dxa"/>
              <w:bottom w:w="58" w:type="dxa"/>
              <w:right w:w="130" w:type="dxa"/>
            </w:tcMar>
          </w:tcPr>
          <w:p w14:paraId="6D94DE95" w14:textId="498227B7" w:rsidR="000E59BB" w:rsidRPr="00732EF0" w:rsidRDefault="000E59BB" w:rsidP="00E6606B">
            <w:pPr>
              <w:spacing w:after="0"/>
              <w:rPr>
                <w:sz w:val="17"/>
                <w:szCs w:val="17"/>
              </w:rPr>
            </w:pPr>
            <w:r w:rsidRPr="00732EF0">
              <w:rPr>
                <w:sz w:val="17"/>
                <w:szCs w:val="17"/>
              </w:rPr>
              <w:t xml:space="preserve">This document provides an architectural overview of the technology that powers AOT’s Twin Builder and Twin Viewer applications. </w:t>
            </w:r>
          </w:p>
        </w:tc>
        <w:tc>
          <w:tcPr>
            <w:tcW w:w="4320" w:type="dxa"/>
            <w:tcMar>
              <w:top w:w="58" w:type="dxa"/>
              <w:left w:w="130" w:type="dxa"/>
              <w:bottom w:w="58" w:type="dxa"/>
              <w:right w:w="130" w:type="dxa"/>
            </w:tcMar>
          </w:tcPr>
          <w:p w14:paraId="094DE384" w14:textId="6ACE4CDC" w:rsidR="000E59BB" w:rsidRPr="00732EF0" w:rsidRDefault="000E59BB" w:rsidP="00E6606B">
            <w:pPr>
              <w:spacing w:after="0"/>
              <w:rPr>
                <w:sz w:val="17"/>
                <w:szCs w:val="17"/>
              </w:rPr>
            </w:pPr>
            <w:r w:rsidRPr="00732EF0">
              <w:rPr>
                <w:sz w:val="17"/>
                <w:szCs w:val="17"/>
              </w:rPr>
              <w:t>Twin Builder Unity Application - 4</w:t>
            </w:r>
          </w:p>
          <w:p w14:paraId="0C1DEAA4" w14:textId="2F3D9268" w:rsidR="000E59BB" w:rsidRPr="00732EF0" w:rsidRDefault="000E59BB" w:rsidP="00E6606B">
            <w:pPr>
              <w:spacing w:after="0"/>
              <w:rPr>
                <w:sz w:val="17"/>
                <w:szCs w:val="17"/>
              </w:rPr>
            </w:pPr>
            <w:r w:rsidRPr="00732EF0">
              <w:rPr>
                <w:sz w:val="17"/>
                <w:szCs w:val="17"/>
              </w:rPr>
              <w:t>Twin Viewer Unity Application - 5</w:t>
            </w:r>
          </w:p>
          <w:p w14:paraId="0C267AA0" w14:textId="6274FCB8" w:rsidR="000E59BB" w:rsidRPr="00732EF0" w:rsidRDefault="000E59BB" w:rsidP="00E6606B">
            <w:pPr>
              <w:spacing w:after="0"/>
              <w:rPr>
                <w:sz w:val="17"/>
                <w:szCs w:val="17"/>
              </w:rPr>
            </w:pPr>
            <w:r w:rsidRPr="00732EF0">
              <w:rPr>
                <w:sz w:val="17"/>
                <w:szCs w:val="17"/>
              </w:rPr>
              <w:t xml:space="preserve">IA and Twin Viewer Communication </w:t>
            </w:r>
            <w:r w:rsidR="00073FD4" w:rsidRPr="00732EF0">
              <w:rPr>
                <w:sz w:val="17"/>
                <w:szCs w:val="17"/>
              </w:rPr>
              <w:t>–</w:t>
            </w:r>
            <w:r w:rsidRPr="00732EF0">
              <w:rPr>
                <w:sz w:val="17"/>
                <w:szCs w:val="17"/>
              </w:rPr>
              <w:t xml:space="preserve"> 6</w:t>
            </w:r>
          </w:p>
          <w:p w14:paraId="365B1FA5" w14:textId="2007521C" w:rsidR="00073FD4" w:rsidRPr="00732EF0" w:rsidRDefault="00073FD4" w:rsidP="00E6606B">
            <w:pPr>
              <w:spacing w:after="0"/>
              <w:rPr>
                <w:sz w:val="17"/>
                <w:szCs w:val="17"/>
              </w:rPr>
            </w:pPr>
            <w:proofErr w:type="gramStart"/>
            <w:r w:rsidRPr="00732EF0">
              <w:rPr>
                <w:sz w:val="17"/>
                <w:szCs w:val="17"/>
              </w:rPr>
              <w:t>OH</w:t>
            </w:r>
            <w:proofErr w:type="gramEnd"/>
            <w:r w:rsidRPr="00732EF0">
              <w:rPr>
                <w:sz w:val="17"/>
                <w:szCs w:val="17"/>
              </w:rPr>
              <w:t xml:space="preserve"> and Twin Viewer Communication – 7 </w:t>
            </w:r>
          </w:p>
        </w:tc>
        <w:tc>
          <w:tcPr>
            <w:tcW w:w="4680" w:type="dxa"/>
          </w:tcPr>
          <w:p w14:paraId="2ECA169D" w14:textId="5A58F05B" w:rsidR="000E59BB" w:rsidRPr="00732EF0" w:rsidRDefault="000E59BB" w:rsidP="00E6606B">
            <w:pPr>
              <w:spacing w:after="0"/>
              <w:rPr>
                <w:sz w:val="17"/>
                <w:szCs w:val="17"/>
              </w:rPr>
            </w:pPr>
            <w:r w:rsidRPr="00732EF0">
              <w:rPr>
                <w:sz w:val="17"/>
                <w:szCs w:val="17"/>
              </w:rPr>
              <w:t xml:space="preserve">Smart KPI and Twin Viewer Communication – </w:t>
            </w:r>
            <w:r w:rsidR="00073FD4" w:rsidRPr="00732EF0">
              <w:rPr>
                <w:sz w:val="17"/>
                <w:szCs w:val="17"/>
              </w:rPr>
              <w:t>8</w:t>
            </w:r>
          </w:p>
          <w:p w14:paraId="6FD68623" w14:textId="618CD222" w:rsidR="000E59BB" w:rsidRPr="00732EF0" w:rsidRDefault="000E59BB" w:rsidP="00E6606B">
            <w:pPr>
              <w:spacing w:after="0"/>
              <w:rPr>
                <w:sz w:val="17"/>
                <w:szCs w:val="17"/>
              </w:rPr>
            </w:pPr>
            <w:r w:rsidRPr="00732EF0">
              <w:rPr>
                <w:sz w:val="17"/>
                <w:szCs w:val="17"/>
              </w:rPr>
              <w:t xml:space="preserve">3DCE Couple/Decouple Approach - </w:t>
            </w:r>
            <w:r w:rsidR="00073FD4" w:rsidRPr="00732EF0">
              <w:rPr>
                <w:sz w:val="17"/>
                <w:szCs w:val="17"/>
              </w:rPr>
              <w:t>9</w:t>
            </w:r>
          </w:p>
          <w:p w14:paraId="000186A0" w14:textId="5C87D256" w:rsidR="000E59BB" w:rsidRPr="00732EF0" w:rsidRDefault="000E59BB" w:rsidP="00E6606B">
            <w:pPr>
              <w:spacing w:after="0"/>
              <w:rPr>
                <w:sz w:val="17"/>
                <w:szCs w:val="17"/>
              </w:rPr>
            </w:pPr>
            <w:r w:rsidRPr="00732EF0">
              <w:rPr>
                <w:sz w:val="17"/>
                <w:szCs w:val="17"/>
              </w:rPr>
              <w:t xml:space="preserve">Authentication - </w:t>
            </w:r>
            <w:r w:rsidR="00073FD4" w:rsidRPr="00732EF0">
              <w:rPr>
                <w:sz w:val="17"/>
                <w:szCs w:val="17"/>
              </w:rPr>
              <w:t>10</w:t>
            </w:r>
          </w:p>
        </w:tc>
      </w:tr>
      <w:bookmarkStart w:id="6" w:name="_Hlk186623110"/>
      <w:tr w:rsidR="000E59BB" w:rsidRPr="00732EF0" w14:paraId="4227EFBC" w14:textId="6EC578B7" w:rsidTr="00235D37">
        <w:tc>
          <w:tcPr>
            <w:tcW w:w="4135" w:type="dxa"/>
            <w:tcMar>
              <w:top w:w="58" w:type="dxa"/>
              <w:left w:w="130" w:type="dxa"/>
              <w:bottom w:w="58" w:type="dxa"/>
              <w:right w:w="130" w:type="dxa"/>
            </w:tcMar>
          </w:tcPr>
          <w:p w14:paraId="0FE40ECF" w14:textId="4EFD1B3B" w:rsidR="000E59BB" w:rsidRPr="00732EF0" w:rsidRDefault="000E59BB" w:rsidP="00E6606B">
            <w:pPr>
              <w:spacing w:after="0"/>
              <w:rPr>
                <w:sz w:val="17"/>
                <w:szCs w:val="17"/>
              </w:rPr>
            </w:pPr>
            <w:r w:rsidRPr="00732EF0">
              <w:rPr>
                <w:sz w:val="17"/>
                <w:szCs w:val="17"/>
              </w:rPr>
              <w:fldChar w:fldCharType="begin"/>
            </w:r>
            <w:r w:rsidR="00AF4010" w:rsidRPr="00732EF0">
              <w:rPr>
                <w:sz w:val="17"/>
                <w:szCs w:val="17"/>
              </w:rPr>
              <w:instrText>HYPERLINK "https://ts.accenture.com/:b:/r/sites/GlobalDocTemplates/Published%20Documents/AOT/AOT%202.4/AOT_Twin%20_Builder_UI_Guide_2_4.pdf" \t "_blank"</w:instrText>
            </w:r>
            <w:r w:rsidRPr="00732EF0">
              <w:rPr>
                <w:sz w:val="17"/>
                <w:szCs w:val="17"/>
              </w:rPr>
            </w:r>
            <w:r w:rsidRPr="00732EF0">
              <w:rPr>
                <w:sz w:val="17"/>
                <w:szCs w:val="17"/>
              </w:rPr>
              <w:fldChar w:fldCharType="separate"/>
            </w:r>
            <w:r w:rsidRPr="00732EF0">
              <w:rPr>
                <w:rStyle w:val="Hyperlink"/>
                <w:sz w:val="17"/>
                <w:szCs w:val="17"/>
              </w:rPr>
              <w:t>AOT Twin Builder UI Guide</w:t>
            </w:r>
            <w:r w:rsidRPr="00732EF0">
              <w:rPr>
                <w:sz w:val="17"/>
                <w:szCs w:val="17"/>
              </w:rPr>
              <w:fldChar w:fldCharType="end"/>
            </w:r>
          </w:p>
        </w:tc>
        <w:tc>
          <w:tcPr>
            <w:tcW w:w="7020" w:type="dxa"/>
            <w:tcMar>
              <w:top w:w="58" w:type="dxa"/>
              <w:left w:w="130" w:type="dxa"/>
              <w:bottom w:w="58" w:type="dxa"/>
              <w:right w:w="130" w:type="dxa"/>
            </w:tcMar>
          </w:tcPr>
          <w:p w14:paraId="3B18D173" w14:textId="086D1DE0" w:rsidR="000E59BB" w:rsidRPr="00732EF0" w:rsidRDefault="000E59BB" w:rsidP="00E6606B">
            <w:pPr>
              <w:spacing w:after="0"/>
              <w:rPr>
                <w:sz w:val="17"/>
                <w:szCs w:val="17"/>
              </w:rPr>
            </w:pPr>
            <w:r w:rsidRPr="00732EF0">
              <w:rPr>
                <w:sz w:val="17"/>
                <w:szCs w:val="17"/>
              </w:rPr>
              <w:t>This document explains the features of the Twin Builder user interface.</w:t>
            </w:r>
          </w:p>
        </w:tc>
        <w:tc>
          <w:tcPr>
            <w:tcW w:w="4320" w:type="dxa"/>
            <w:tcMar>
              <w:top w:w="58" w:type="dxa"/>
              <w:left w:w="130" w:type="dxa"/>
              <w:bottom w:w="58" w:type="dxa"/>
              <w:right w:w="130" w:type="dxa"/>
            </w:tcMar>
          </w:tcPr>
          <w:p w14:paraId="1391B676" w14:textId="316FED69" w:rsidR="008A7A34" w:rsidRPr="00732EF0" w:rsidRDefault="008A7A34" w:rsidP="00E6606B">
            <w:pPr>
              <w:spacing w:after="0"/>
              <w:rPr>
                <w:sz w:val="17"/>
                <w:szCs w:val="17"/>
              </w:rPr>
            </w:pPr>
            <w:bookmarkStart w:id="7" w:name="OLE_LINK5"/>
            <w:r w:rsidRPr="00732EF0">
              <w:rPr>
                <w:sz w:val="17"/>
                <w:szCs w:val="17"/>
              </w:rPr>
              <w:t>3D Twin Builder – 4</w:t>
            </w:r>
          </w:p>
          <w:p w14:paraId="1B33AC85" w14:textId="236C7A04" w:rsidR="000E59BB" w:rsidRPr="00732EF0" w:rsidRDefault="000E59BB" w:rsidP="00E6606B">
            <w:pPr>
              <w:spacing w:after="0"/>
              <w:rPr>
                <w:sz w:val="17"/>
                <w:szCs w:val="17"/>
              </w:rPr>
            </w:pPr>
            <w:r w:rsidRPr="00732EF0">
              <w:rPr>
                <w:sz w:val="17"/>
                <w:szCs w:val="17"/>
              </w:rPr>
              <w:t>Launching the UI – 4</w:t>
            </w:r>
          </w:p>
          <w:p w14:paraId="2165A5F2" w14:textId="6CCB8A8F" w:rsidR="000E59BB" w:rsidRPr="00732EF0" w:rsidRDefault="000E59BB" w:rsidP="00E6606B">
            <w:pPr>
              <w:spacing w:after="0"/>
              <w:rPr>
                <w:sz w:val="17"/>
                <w:szCs w:val="17"/>
              </w:rPr>
            </w:pPr>
            <w:r w:rsidRPr="00732EF0">
              <w:rPr>
                <w:sz w:val="17"/>
                <w:szCs w:val="17"/>
              </w:rPr>
              <w:t>Features - 4</w:t>
            </w:r>
          </w:p>
          <w:p w14:paraId="7730FADD" w14:textId="17469DFD" w:rsidR="000E59BB" w:rsidRPr="00732EF0" w:rsidRDefault="000E59BB" w:rsidP="00E6606B">
            <w:pPr>
              <w:spacing w:after="0"/>
              <w:rPr>
                <w:sz w:val="17"/>
                <w:szCs w:val="17"/>
              </w:rPr>
            </w:pPr>
            <w:r w:rsidRPr="00732EF0">
              <w:rPr>
                <w:sz w:val="17"/>
                <w:szCs w:val="17"/>
              </w:rPr>
              <w:t xml:space="preserve">Model Tab </w:t>
            </w:r>
            <w:r w:rsidR="008A7A34" w:rsidRPr="00732EF0">
              <w:rPr>
                <w:sz w:val="17"/>
                <w:szCs w:val="17"/>
              </w:rPr>
              <w:t>–</w:t>
            </w:r>
            <w:r w:rsidRPr="00732EF0">
              <w:rPr>
                <w:sz w:val="17"/>
                <w:szCs w:val="17"/>
              </w:rPr>
              <w:t xml:space="preserve"> 5</w:t>
            </w:r>
            <w:bookmarkEnd w:id="7"/>
          </w:p>
          <w:p w14:paraId="488F45C3" w14:textId="70BD8510" w:rsidR="008A7A34" w:rsidRPr="00732EF0" w:rsidRDefault="008A7A34" w:rsidP="00E6606B">
            <w:pPr>
              <w:spacing w:after="0"/>
              <w:rPr>
                <w:sz w:val="17"/>
                <w:szCs w:val="17"/>
              </w:rPr>
            </w:pPr>
            <w:r w:rsidRPr="00732EF0">
              <w:rPr>
                <w:sz w:val="17"/>
                <w:szCs w:val="17"/>
              </w:rPr>
              <w:t xml:space="preserve">POI Editor Tab </w:t>
            </w:r>
            <w:r w:rsidR="00DE0687" w:rsidRPr="00732EF0">
              <w:rPr>
                <w:sz w:val="17"/>
                <w:szCs w:val="17"/>
              </w:rPr>
              <w:t>–</w:t>
            </w:r>
            <w:r w:rsidRPr="00732EF0">
              <w:rPr>
                <w:sz w:val="17"/>
                <w:szCs w:val="17"/>
              </w:rPr>
              <w:t xml:space="preserve"> </w:t>
            </w:r>
            <w:r w:rsidR="00DE0687" w:rsidRPr="00732EF0">
              <w:rPr>
                <w:sz w:val="17"/>
                <w:szCs w:val="17"/>
              </w:rPr>
              <w:t>5</w:t>
            </w:r>
          </w:p>
          <w:p w14:paraId="1507D1E8" w14:textId="65930BD1" w:rsidR="000E59BB" w:rsidRPr="00732EF0" w:rsidRDefault="00DE0687" w:rsidP="00E6606B">
            <w:pPr>
              <w:spacing w:after="0"/>
              <w:rPr>
                <w:sz w:val="17"/>
                <w:szCs w:val="17"/>
              </w:rPr>
            </w:pPr>
            <w:r w:rsidRPr="00732EF0">
              <w:rPr>
                <w:sz w:val="17"/>
                <w:szCs w:val="17"/>
              </w:rPr>
              <w:t>Mapper Tab - 6</w:t>
            </w:r>
          </w:p>
        </w:tc>
        <w:tc>
          <w:tcPr>
            <w:tcW w:w="4680" w:type="dxa"/>
          </w:tcPr>
          <w:p w14:paraId="183B59DF" w14:textId="10D7AD34" w:rsidR="000E59BB" w:rsidRPr="00732EF0" w:rsidRDefault="00DE0687" w:rsidP="00E6606B">
            <w:pPr>
              <w:spacing w:after="0"/>
              <w:rPr>
                <w:sz w:val="17"/>
                <w:szCs w:val="17"/>
              </w:rPr>
            </w:pPr>
            <w:r w:rsidRPr="00732EF0">
              <w:rPr>
                <w:sz w:val="17"/>
                <w:szCs w:val="17"/>
              </w:rPr>
              <w:t>2D Twin Builder – 10</w:t>
            </w:r>
          </w:p>
          <w:p w14:paraId="3001D85F" w14:textId="2ADB9583" w:rsidR="00DE0687" w:rsidRPr="00732EF0" w:rsidRDefault="00DE0687" w:rsidP="00E6606B">
            <w:pPr>
              <w:spacing w:after="0"/>
              <w:rPr>
                <w:sz w:val="17"/>
                <w:szCs w:val="17"/>
              </w:rPr>
            </w:pPr>
            <w:r w:rsidRPr="00732EF0">
              <w:rPr>
                <w:sz w:val="17"/>
                <w:szCs w:val="17"/>
              </w:rPr>
              <w:t>Launching the UI – 10</w:t>
            </w:r>
          </w:p>
          <w:p w14:paraId="1EEA534C" w14:textId="3CB5730A" w:rsidR="00DE0687" w:rsidRPr="00732EF0" w:rsidRDefault="00DE0687" w:rsidP="00E6606B">
            <w:pPr>
              <w:spacing w:after="0"/>
              <w:rPr>
                <w:sz w:val="17"/>
                <w:szCs w:val="17"/>
              </w:rPr>
            </w:pPr>
            <w:r w:rsidRPr="00732EF0">
              <w:rPr>
                <w:sz w:val="17"/>
                <w:szCs w:val="17"/>
              </w:rPr>
              <w:t>Features – 11</w:t>
            </w:r>
          </w:p>
          <w:p w14:paraId="4CF93203" w14:textId="1DCE71EE" w:rsidR="00DE0687" w:rsidRPr="00732EF0" w:rsidRDefault="00DE0687" w:rsidP="00E6606B">
            <w:pPr>
              <w:spacing w:after="0"/>
              <w:rPr>
                <w:sz w:val="17"/>
                <w:szCs w:val="17"/>
              </w:rPr>
            </w:pPr>
            <w:r w:rsidRPr="00732EF0">
              <w:rPr>
                <w:sz w:val="17"/>
                <w:szCs w:val="17"/>
              </w:rPr>
              <w:t>File Management – 11</w:t>
            </w:r>
          </w:p>
          <w:p w14:paraId="65469ED6" w14:textId="31515191" w:rsidR="00DE0687" w:rsidRPr="00732EF0" w:rsidRDefault="00DE0687" w:rsidP="00E6606B">
            <w:pPr>
              <w:spacing w:after="0"/>
              <w:rPr>
                <w:sz w:val="17"/>
                <w:szCs w:val="17"/>
              </w:rPr>
            </w:pPr>
            <w:r w:rsidRPr="00732EF0">
              <w:rPr>
                <w:sz w:val="17"/>
                <w:szCs w:val="17"/>
              </w:rPr>
              <w:t>Layout Management – 11</w:t>
            </w:r>
          </w:p>
          <w:p w14:paraId="45BF34B2" w14:textId="77777777" w:rsidR="00DE0687" w:rsidRPr="00732EF0" w:rsidRDefault="002B7C11" w:rsidP="00E6606B">
            <w:pPr>
              <w:spacing w:after="0"/>
              <w:rPr>
                <w:sz w:val="17"/>
                <w:szCs w:val="17"/>
              </w:rPr>
            </w:pPr>
            <w:r w:rsidRPr="00732EF0">
              <w:rPr>
                <w:sz w:val="17"/>
                <w:szCs w:val="17"/>
              </w:rPr>
              <w:t>Error Management -11</w:t>
            </w:r>
          </w:p>
          <w:p w14:paraId="1966A38B" w14:textId="45264A54" w:rsidR="002B7C11" w:rsidRPr="00732EF0" w:rsidRDefault="002B7C11" w:rsidP="00E6606B">
            <w:pPr>
              <w:spacing w:after="0"/>
              <w:rPr>
                <w:sz w:val="17"/>
                <w:szCs w:val="17"/>
              </w:rPr>
            </w:pPr>
            <w:r w:rsidRPr="00732EF0">
              <w:rPr>
                <w:sz w:val="17"/>
                <w:szCs w:val="17"/>
              </w:rPr>
              <w:t>Application Tabs – 12</w:t>
            </w:r>
          </w:p>
          <w:p w14:paraId="6662C972" w14:textId="34A956A2" w:rsidR="002B7C11" w:rsidRPr="00732EF0" w:rsidRDefault="002B7C11" w:rsidP="00E6606B">
            <w:pPr>
              <w:spacing w:after="0"/>
              <w:rPr>
                <w:sz w:val="17"/>
                <w:szCs w:val="17"/>
              </w:rPr>
            </w:pPr>
            <w:r w:rsidRPr="00732EF0">
              <w:rPr>
                <w:sz w:val="17"/>
                <w:szCs w:val="17"/>
              </w:rPr>
              <w:t>Files Tab – 12</w:t>
            </w:r>
          </w:p>
          <w:p w14:paraId="28B4F5ED" w14:textId="08DCEFE3" w:rsidR="000E59BB" w:rsidRPr="00732EF0" w:rsidRDefault="002B7C11" w:rsidP="00E6606B">
            <w:pPr>
              <w:spacing w:after="0"/>
              <w:rPr>
                <w:sz w:val="17"/>
                <w:szCs w:val="17"/>
              </w:rPr>
            </w:pPr>
            <w:r w:rsidRPr="00732EF0">
              <w:rPr>
                <w:sz w:val="17"/>
                <w:szCs w:val="17"/>
              </w:rPr>
              <w:t xml:space="preserve">Layout Tab – 13 </w:t>
            </w:r>
          </w:p>
        </w:tc>
      </w:tr>
      <w:bookmarkEnd w:id="6"/>
      <w:tr w:rsidR="000E59BB" w:rsidRPr="00732EF0" w14:paraId="341BC597" w14:textId="6A3E063C" w:rsidTr="00235D37">
        <w:tc>
          <w:tcPr>
            <w:tcW w:w="4135" w:type="dxa"/>
            <w:tcMar>
              <w:top w:w="58" w:type="dxa"/>
              <w:left w:w="130" w:type="dxa"/>
              <w:bottom w:w="58" w:type="dxa"/>
              <w:right w:w="130" w:type="dxa"/>
            </w:tcMar>
          </w:tcPr>
          <w:p w14:paraId="1124D9AA" w14:textId="29615732" w:rsidR="000E59BB" w:rsidRPr="00732EF0" w:rsidRDefault="000E59BB" w:rsidP="00E6606B">
            <w:pPr>
              <w:spacing w:after="0"/>
              <w:rPr>
                <w:sz w:val="17"/>
                <w:szCs w:val="17"/>
              </w:rPr>
            </w:pPr>
            <w:r w:rsidRPr="00732EF0">
              <w:rPr>
                <w:sz w:val="17"/>
                <w:szCs w:val="17"/>
              </w:rPr>
              <w:fldChar w:fldCharType="begin"/>
            </w:r>
            <w:r w:rsidR="00846179" w:rsidRPr="00732EF0">
              <w:rPr>
                <w:sz w:val="17"/>
                <w:szCs w:val="17"/>
              </w:rPr>
              <w:instrText>HYPERLINK "https://ts.accenture.com/:b:/r/sites/GlobalDocTemplates/Published%20Documents/AOT/AOT%202.4/AOT_Twin%20_Builder_Models_Tutorial_2_4.pdf" \t "_blank"</w:instrText>
            </w:r>
            <w:r w:rsidRPr="00732EF0">
              <w:rPr>
                <w:sz w:val="17"/>
                <w:szCs w:val="17"/>
              </w:rPr>
            </w:r>
            <w:r w:rsidRPr="00732EF0">
              <w:rPr>
                <w:sz w:val="17"/>
                <w:szCs w:val="17"/>
              </w:rPr>
              <w:fldChar w:fldCharType="separate"/>
            </w:r>
            <w:r w:rsidRPr="00732EF0">
              <w:rPr>
                <w:rStyle w:val="Hyperlink"/>
                <w:sz w:val="17"/>
                <w:szCs w:val="17"/>
              </w:rPr>
              <w:t>Twin Builder Models Tutorial</w:t>
            </w:r>
            <w:r w:rsidRPr="00732EF0">
              <w:rPr>
                <w:sz w:val="17"/>
                <w:szCs w:val="17"/>
              </w:rPr>
              <w:fldChar w:fldCharType="end"/>
            </w:r>
          </w:p>
        </w:tc>
        <w:tc>
          <w:tcPr>
            <w:tcW w:w="7020" w:type="dxa"/>
            <w:tcMar>
              <w:top w:w="58" w:type="dxa"/>
              <w:left w:w="130" w:type="dxa"/>
              <w:bottom w:w="58" w:type="dxa"/>
              <w:right w:w="130" w:type="dxa"/>
            </w:tcMar>
          </w:tcPr>
          <w:p w14:paraId="4DBF047B" w14:textId="69E54A2D" w:rsidR="000E59BB" w:rsidRPr="00732EF0" w:rsidRDefault="000E59BB" w:rsidP="00E6606B">
            <w:pPr>
              <w:spacing w:after="0"/>
              <w:rPr>
                <w:sz w:val="17"/>
                <w:szCs w:val="17"/>
              </w:rPr>
            </w:pPr>
            <w:r w:rsidRPr="00732EF0">
              <w:rPr>
                <w:sz w:val="17"/>
                <w:szCs w:val="17"/>
              </w:rPr>
              <w:t>This tutorial teaches the reader how to upload, edit, and delete models directly in the Twin Builder UI.</w:t>
            </w:r>
          </w:p>
        </w:tc>
        <w:tc>
          <w:tcPr>
            <w:tcW w:w="4320" w:type="dxa"/>
            <w:tcMar>
              <w:top w:w="58" w:type="dxa"/>
              <w:left w:w="130" w:type="dxa"/>
              <w:bottom w:w="58" w:type="dxa"/>
              <w:right w:w="130" w:type="dxa"/>
            </w:tcMar>
          </w:tcPr>
          <w:p w14:paraId="11928C4B" w14:textId="4152077F" w:rsidR="000E59BB" w:rsidRPr="00732EF0" w:rsidRDefault="000E59BB" w:rsidP="00E6606B">
            <w:pPr>
              <w:spacing w:after="0"/>
              <w:rPr>
                <w:sz w:val="17"/>
                <w:szCs w:val="17"/>
              </w:rPr>
            </w:pPr>
            <w:r w:rsidRPr="00732EF0">
              <w:rPr>
                <w:sz w:val="17"/>
                <w:szCs w:val="17"/>
              </w:rPr>
              <w:t>Upload Model - 4</w:t>
            </w:r>
          </w:p>
          <w:p w14:paraId="68E0E8CA" w14:textId="77777777" w:rsidR="000E59BB" w:rsidRPr="00732EF0" w:rsidRDefault="000E59BB" w:rsidP="00E6606B">
            <w:pPr>
              <w:spacing w:after="0"/>
              <w:rPr>
                <w:sz w:val="17"/>
                <w:szCs w:val="17"/>
              </w:rPr>
            </w:pPr>
            <w:r w:rsidRPr="00732EF0">
              <w:rPr>
                <w:sz w:val="17"/>
                <w:szCs w:val="17"/>
              </w:rPr>
              <w:t>Model List - 5</w:t>
            </w:r>
          </w:p>
        </w:tc>
        <w:tc>
          <w:tcPr>
            <w:tcW w:w="4680" w:type="dxa"/>
          </w:tcPr>
          <w:p w14:paraId="756D3E45" w14:textId="5B51B6DB" w:rsidR="000E59BB" w:rsidRPr="00732EF0" w:rsidRDefault="000E59BB" w:rsidP="00E6606B">
            <w:pPr>
              <w:spacing w:after="0"/>
              <w:rPr>
                <w:sz w:val="17"/>
                <w:szCs w:val="17"/>
              </w:rPr>
            </w:pPr>
            <w:r w:rsidRPr="00732EF0">
              <w:rPr>
                <w:sz w:val="17"/>
                <w:szCs w:val="17"/>
              </w:rPr>
              <w:t>View Model - 6</w:t>
            </w:r>
          </w:p>
          <w:p w14:paraId="68820E2D" w14:textId="2D3DBFB7" w:rsidR="000E59BB" w:rsidRPr="00732EF0" w:rsidRDefault="000E59BB" w:rsidP="00E6606B">
            <w:pPr>
              <w:spacing w:after="0"/>
              <w:rPr>
                <w:sz w:val="17"/>
                <w:szCs w:val="17"/>
              </w:rPr>
            </w:pPr>
            <w:r w:rsidRPr="00732EF0">
              <w:rPr>
                <w:sz w:val="17"/>
                <w:szCs w:val="17"/>
              </w:rPr>
              <w:t>Upload New Version - 7</w:t>
            </w:r>
          </w:p>
        </w:tc>
      </w:tr>
      <w:tr w:rsidR="00021956" w:rsidRPr="00732EF0" w14:paraId="72FCE9D7" w14:textId="77777777" w:rsidTr="00235D37">
        <w:tc>
          <w:tcPr>
            <w:tcW w:w="4135" w:type="dxa"/>
            <w:tcMar>
              <w:top w:w="58" w:type="dxa"/>
              <w:left w:w="130" w:type="dxa"/>
              <w:bottom w:w="58" w:type="dxa"/>
              <w:right w:w="130" w:type="dxa"/>
            </w:tcMar>
          </w:tcPr>
          <w:p w14:paraId="69D8F3FC" w14:textId="2B635CD7" w:rsidR="00021956" w:rsidRPr="00732EF0" w:rsidRDefault="00021956" w:rsidP="00E6606B">
            <w:pPr>
              <w:spacing w:after="0"/>
              <w:rPr>
                <w:sz w:val="17"/>
                <w:szCs w:val="17"/>
              </w:rPr>
            </w:pPr>
            <w:hyperlink r:id="rId80" w:tgtFrame="_blank" w:history="1">
              <w:r w:rsidRPr="00732EF0">
                <w:rPr>
                  <w:rStyle w:val="Hyperlink"/>
                  <w:sz w:val="17"/>
                  <w:szCs w:val="17"/>
                </w:rPr>
                <w:t>AOT Twin Builder Plant Layout Tutorial</w:t>
              </w:r>
            </w:hyperlink>
          </w:p>
        </w:tc>
        <w:tc>
          <w:tcPr>
            <w:tcW w:w="7020" w:type="dxa"/>
            <w:tcMar>
              <w:top w:w="58" w:type="dxa"/>
              <w:left w:w="130" w:type="dxa"/>
              <w:bottom w:w="58" w:type="dxa"/>
              <w:right w:w="130" w:type="dxa"/>
            </w:tcMar>
          </w:tcPr>
          <w:p w14:paraId="43150A99" w14:textId="749CCBB2" w:rsidR="00021956" w:rsidRPr="00732EF0" w:rsidRDefault="00021956" w:rsidP="00E6606B">
            <w:pPr>
              <w:spacing w:after="0"/>
              <w:rPr>
                <w:sz w:val="17"/>
                <w:szCs w:val="17"/>
              </w:rPr>
            </w:pPr>
            <w:r w:rsidRPr="00732EF0">
              <w:rPr>
                <w:sz w:val="17"/>
                <w:szCs w:val="17"/>
              </w:rPr>
              <w:t>This tutorial teaches the reader how to work with plant layouts in Twin Builder.</w:t>
            </w:r>
          </w:p>
        </w:tc>
        <w:tc>
          <w:tcPr>
            <w:tcW w:w="4320" w:type="dxa"/>
            <w:tcMar>
              <w:top w:w="58" w:type="dxa"/>
              <w:left w:w="130" w:type="dxa"/>
              <w:bottom w:w="58" w:type="dxa"/>
              <w:right w:w="130" w:type="dxa"/>
            </w:tcMar>
          </w:tcPr>
          <w:p w14:paraId="0AB76E63" w14:textId="714E53A1" w:rsidR="00021956" w:rsidRPr="00732EF0" w:rsidRDefault="00021956" w:rsidP="00E6606B">
            <w:pPr>
              <w:spacing w:after="0"/>
              <w:rPr>
                <w:sz w:val="17"/>
                <w:szCs w:val="17"/>
              </w:rPr>
            </w:pPr>
            <w:r w:rsidRPr="00732EF0">
              <w:rPr>
                <w:sz w:val="17"/>
                <w:szCs w:val="17"/>
              </w:rPr>
              <w:t>Plant Layout – 4</w:t>
            </w:r>
          </w:p>
          <w:p w14:paraId="41BC6BCF" w14:textId="0AE1CD7B" w:rsidR="00021956" w:rsidRPr="00732EF0" w:rsidRDefault="00021956" w:rsidP="00E6606B">
            <w:pPr>
              <w:spacing w:after="0"/>
              <w:rPr>
                <w:sz w:val="17"/>
                <w:szCs w:val="17"/>
              </w:rPr>
            </w:pPr>
            <w:r w:rsidRPr="00732EF0">
              <w:rPr>
                <w:sz w:val="17"/>
                <w:szCs w:val="17"/>
              </w:rPr>
              <w:t>Create Layout – 4</w:t>
            </w:r>
          </w:p>
          <w:p w14:paraId="7107C86F" w14:textId="2B8D5E84" w:rsidR="00021956" w:rsidRPr="00732EF0" w:rsidRDefault="00021956" w:rsidP="00E6606B">
            <w:pPr>
              <w:spacing w:after="0"/>
              <w:rPr>
                <w:sz w:val="17"/>
                <w:szCs w:val="17"/>
              </w:rPr>
            </w:pPr>
            <w:r w:rsidRPr="00732EF0">
              <w:rPr>
                <w:sz w:val="17"/>
                <w:szCs w:val="17"/>
              </w:rPr>
              <w:t>Place Models - 5</w:t>
            </w:r>
          </w:p>
          <w:p w14:paraId="52A14EA6" w14:textId="7ECC79E0" w:rsidR="00021956" w:rsidRPr="00732EF0" w:rsidRDefault="00021956" w:rsidP="00E6606B">
            <w:pPr>
              <w:spacing w:after="0"/>
              <w:rPr>
                <w:sz w:val="17"/>
                <w:szCs w:val="17"/>
              </w:rPr>
            </w:pPr>
            <w:r w:rsidRPr="00732EF0">
              <w:rPr>
                <w:sz w:val="17"/>
                <w:szCs w:val="17"/>
              </w:rPr>
              <w:t>Manipulate Models - 6</w:t>
            </w:r>
          </w:p>
          <w:p w14:paraId="1DC26C86" w14:textId="77777777" w:rsidR="00021956" w:rsidRPr="00732EF0" w:rsidRDefault="00021956" w:rsidP="00E6606B">
            <w:pPr>
              <w:spacing w:after="0"/>
              <w:rPr>
                <w:sz w:val="17"/>
                <w:szCs w:val="17"/>
              </w:rPr>
            </w:pPr>
            <w:r w:rsidRPr="00732EF0">
              <w:rPr>
                <w:sz w:val="17"/>
                <w:szCs w:val="17"/>
              </w:rPr>
              <w:t>Save Layout - 7</w:t>
            </w:r>
          </w:p>
        </w:tc>
        <w:tc>
          <w:tcPr>
            <w:tcW w:w="4680" w:type="dxa"/>
          </w:tcPr>
          <w:p w14:paraId="59652693" w14:textId="4AE06653" w:rsidR="00021956" w:rsidRPr="00732EF0" w:rsidRDefault="00021956" w:rsidP="00E6606B">
            <w:pPr>
              <w:spacing w:after="0"/>
              <w:rPr>
                <w:sz w:val="17"/>
                <w:szCs w:val="17"/>
              </w:rPr>
            </w:pPr>
            <w:r w:rsidRPr="00732EF0">
              <w:rPr>
                <w:sz w:val="17"/>
                <w:szCs w:val="17"/>
              </w:rPr>
              <w:t>Load Layout – 8</w:t>
            </w:r>
          </w:p>
          <w:p w14:paraId="7DDBB98E" w14:textId="6E8943BD" w:rsidR="00021956" w:rsidRPr="00732EF0" w:rsidRDefault="00021956" w:rsidP="00E6606B">
            <w:pPr>
              <w:spacing w:after="0"/>
              <w:rPr>
                <w:sz w:val="17"/>
                <w:szCs w:val="17"/>
              </w:rPr>
            </w:pPr>
            <w:r w:rsidRPr="00732EF0">
              <w:rPr>
                <w:sz w:val="17"/>
                <w:szCs w:val="17"/>
              </w:rPr>
              <w:t xml:space="preserve">Update Layout </w:t>
            </w:r>
            <w:r w:rsidR="007F63D1" w:rsidRPr="00732EF0">
              <w:rPr>
                <w:sz w:val="17"/>
                <w:szCs w:val="17"/>
              </w:rPr>
              <w:t>–</w:t>
            </w:r>
            <w:r w:rsidRPr="00732EF0">
              <w:rPr>
                <w:sz w:val="17"/>
                <w:szCs w:val="17"/>
              </w:rPr>
              <w:t xml:space="preserve"> </w:t>
            </w:r>
            <w:r w:rsidR="007F63D1" w:rsidRPr="00732EF0">
              <w:rPr>
                <w:sz w:val="17"/>
                <w:szCs w:val="17"/>
              </w:rPr>
              <w:t>9</w:t>
            </w:r>
          </w:p>
          <w:p w14:paraId="1643955C" w14:textId="2B247118" w:rsidR="007F63D1" w:rsidRPr="00732EF0" w:rsidRDefault="007F63D1" w:rsidP="00E6606B">
            <w:pPr>
              <w:spacing w:after="0"/>
              <w:rPr>
                <w:sz w:val="17"/>
                <w:szCs w:val="17"/>
              </w:rPr>
            </w:pPr>
            <w:r w:rsidRPr="00732EF0">
              <w:rPr>
                <w:sz w:val="17"/>
                <w:szCs w:val="17"/>
              </w:rPr>
              <w:t xml:space="preserve">Delete Layout – 10 </w:t>
            </w:r>
          </w:p>
          <w:p w14:paraId="194479AF" w14:textId="07A6079C" w:rsidR="00021956" w:rsidRPr="00732EF0" w:rsidRDefault="00021956" w:rsidP="00E6606B">
            <w:pPr>
              <w:spacing w:after="0"/>
              <w:rPr>
                <w:sz w:val="17"/>
                <w:szCs w:val="17"/>
              </w:rPr>
            </w:pPr>
            <w:r w:rsidRPr="00732EF0">
              <w:rPr>
                <w:sz w:val="17"/>
                <w:szCs w:val="17"/>
              </w:rPr>
              <w:t>Move Camera - 1</w:t>
            </w:r>
            <w:r w:rsidR="003C22CF" w:rsidRPr="00732EF0">
              <w:rPr>
                <w:sz w:val="17"/>
                <w:szCs w:val="17"/>
              </w:rPr>
              <w:t>1</w:t>
            </w:r>
          </w:p>
        </w:tc>
      </w:tr>
      <w:bookmarkStart w:id="8" w:name="OLE_LINK6"/>
      <w:tr w:rsidR="007913C1" w:rsidRPr="00732EF0" w14:paraId="3F8482C1" w14:textId="367366E6" w:rsidTr="00235D37">
        <w:trPr>
          <w:trHeight w:val="1552"/>
        </w:trPr>
        <w:tc>
          <w:tcPr>
            <w:tcW w:w="4135" w:type="dxa"/>
            <w:tcMar>
              <w:top w:w="58" w:type="dxa"/>
              <w:left w:w="130" w:type="dxa"/>
              <w:bottom w:w="58" w:type="dxa"/>
              <w:right w:w="130" w:type="dxa"/>
            </w:tcMar>
          </w:tcPr>
          <w:p w14:paraId="287802B4" w14:textId="0F4DB5A9" w:rsidR="007913C1" w:rsidRPr="00732EF0" w:rsidRDefault="000840C7" w:rsidP="00E6606B">
            <w:pPr>
              <w:spacing w:after="0"/>
              <w:rPr>
                <w:sz w:val="17"/>
                <w:szCs w:val="17"/>
              </w:rPr>
            </w:pPr>
            <w:r w:rsidRPr="00732EF0">
              <w:rPr>
                <w:sz w:val="17"/>
                <w:szCs w:val="17"/>
              </w:rPr>
              <w:fldChar w:fldCharType="begin"/>
            </w:r>
            <w:r w:rsidR="00A87664" w:rsidRPr="00732EF0">
              <w:rPr>
                <w:sz w:val="17"/>
                <w:szCs w:val="17"/>
              </w:rPr>
              <w:instrText>HYPERLINK "https://ts.accenture.com/:b:/r/sites/GlobalDocTemplates/Published%20Documents/AOT/AOT%202.4/AOT_Twin%20_Viewer_UI_Guide_2_4.pdf" \t "_blank"</w:instrText>
            </w:r>
            <w:r w:rsidRPr="00732EF0">
              <w:rPr>
                <w:sz w:val="17"/>
                <w:szCs w:val="17"/>
              </w:rPr>
            </w:r>
            <w:r w:rsidRPr="00732EF0">
              <w:rPr>
                <w:sz w:val="17"/>
                <w:szCs w:val="17"/>
              </w:rPr>
              <w:fldChar w:fldCharType="separate"/>
            </w:r>
            <w:r w:rsidRPr="00732EF0">
              <w:rPr>
                <w:rStyle w:val="Hyperlink"/>
                <w:sz w:val="17"/>
                <w:szCs w:val="17"/>
              </w:rPr>
              <w:t>AOT Twin Viewer UI Guide</w:t>
            </w:r>
            <w:r w:rsidRPr="00732EF0">
              <w:rPr>
                <w:sz w:val="17"/>
                <w:szCs w:val="17"/>
              </w:rPr>
              <w:fldChar w:fldCharType="end"/>
            </w:r>
            <w:bookmarkEnd w:id="8"/>
          </w:p>
        </w:tc>
        <w:tc>
          <w:tcPr>
            <w:tcW w:w="7020" w:type="dxa"/>
            <w:tcMar>
              <w:top w:w="58" w:type="dxa"/>
              <w:left w:w="130" w:type="dxa"/>
              <w:bottom w:w="58" w:type="dxa"/>
              <w:right w:w="130" w:type="dxa"/>
            </w:tcMar>
          </w:tcPr>
          <w:p w14:paraId="1F0C8CDB" w14:textId="462148DD" w:rsidR="007913C1" w:rsidRPr="00732EF0" w:rsidRDefault="007913C1" w:rsidP="00E6606B">
            <w:pPr>
              <w:spacing w:after="0"/>
              <w:rPr>
                <w:sz w:val="17"/>
                <w:szCs w:val="17"/>
              </w:rPr>
            </w:pPr>
            <w:bookmarkStart w:id="9" w:name="OLE_LINK7"/>
            <w:r w:rsidRPr="00732EF0">
              <w:rPr>
                <w:sz w:val="17"/>
                <w:szCs w:val="17"/>
              </w:rPr>
              <w:t>This guide assists the reader to use the Twin Viewer features.</w:t>
            </w:r>
            <w:bookmarkEnd w:id="9"/>
          </w:p>
        </w:tc>
        <w:tc>
          <w:tcPr>
            <w:tcW w:w="4320" w:type="dxa"/>
            <w:tcMar>
              <w:top w:w="58" w:type="dxa"/>
              <w:left w:w="130" w:type="dxa"/>
              <w:bottom w:w="58" w:type="dxa"/>
              <w:right w:w="130" w:type="dxa"/>
            </w:tcMar>
          </w:tcPr>
          <w:p w14:paraId="7CC931E9" w14:textId="05C70B9B" w:rsidR="007913C1" w:rsidRPr="00732EF0" w:rsidRDefault="00DC588D" w:rsidP="00E6606B">
            <w:pPr>
              <w:spacing w:after="0"/>
              <w:rPr>
                <w:sz w:val="17"/>
                <w:szCs w:val="17"/>
              </w:rPr>
            </w:pPr>
            <w:r w:rsidRPr="00732EF0">
              <w:rPr>
                <w:sz w:val="17"/>
                <w:szCs w:val="17"/>
              </w:rPr>
              <w:t xml:space="preserve">Home Page </w:t>
            </w:r>
            <w:r w:rsidR="007A3F54" w:rsidRPr="00732EF0">
              <w:rPr>
                <w:sz w:val="17"/>
                <w:szCs w:val="17"/>
              </w:rPr>
              <w:t>–</w:t>
            </w:r>
            <w:r w:rsidRPr="00732EF0">
              <w:rPr>
                <w:sz w:val="17"/>
                <w:szCs w:val="17"/>
              </w:rPr>
              <w:t xml:space="preserve"> </w:t>
            </w:r>
            <w:r w:rsidR="007A3F54" w:rsidRPr="00732EF0">
              <w:rPr>
                <w:sz w:val="17"/>
                <w:szCs w:val="17"/>
              </w:rPr>
              <w:t>4</w:t>
            </w:r>
          </w:p>
          <w:p w14:paraId="399DB284" w14:textId="45BED590" w:rsidR="007A3F54" w:rsidRPr="00732EF0" w:rsidRDefault="007A3F54" w:rsidP="00E6606B">
            <w:pPr>
              <w:spacing w:after="0"/>
              <w:rPr>
                <w:sz w:val="17"/>
                <w:szCs w:val="17"/>
              </w:rPr>
            </w:pPr>
            <w:r w:rsidRPr="00732EF0">
              <w:rPr>
                <w:sz w:val="17"/>
                <w:szCs w:val="17"/>
              </w:rPr>
              <w:t>3D Twin Viewer UI – 5</w:t>
            </w:r>
          </w:p>
          <w:p w14:paraId="792879B6" w14:textId="397D4105" w:rsidR="007913C1" w:rsidRPr="00732EF0" w:rsidRDefault="007913C1" w:rsidP="00E6606B">
            <w:pPr>
              <w:spacing w:after="0"/>
              <w:rPr>
                <w:sz w:val="17"/>
                <w:szCs w:val="17"/>
              </w:rPr>
            </w:pPr>
            <w:r w:rsidRPr="00732EF0">
              <w:rPr>
                <w:sz w:val="17"/>
                <w:szCs w:val="17"/>
              </w:rPr>
              <w:t>Load Plant Layout – 5</w:t>
            </w:r>
          </w:p>
          <w:p w14:paraId="2B258515" w14:textId="1B610072" w:rsidR="007913C1" w:rsidRPr="00732EF0" w:rsidRDefault="007A3F54" w:rsidP="00E6606B">
            <w:pPr>
              <w:spacing w:after="0"/>
              <w:rPr>
                <w:sz w:val="17"/>
                <w:szCs w:val="17"/>
              </w:rPr>
            </w:pPr>
            <w:r w:rsidRPr="00732EF0">
              <w:rPr>
                <w:sz w:val="17"/>
                <w:szCs w:val="17"/>
              </w:rPr>
              <w:t>View</w:t>
            </w:r>
            <w:r w:rsidR="007913C1" w:rsidRPr="00732EF0">
              <w:rPr>
                <w:sz w:val="17"/>
                <w:szCs w:val="17"/>
              </w:rPr>
              <w:t xml:space="preserve"> Layout in 3D – 6</w:t>
            </w:r>
          </w:p>
          <w:p w14:paraId="3B53099D" w14:textId="74EFA5E4" w:rsidR="007913C1" w:rsidRPr="00732EF0" w:rsidRDefault="007913C1" w:rsidP="00E6606B">
            <w:pPr>
              <w:spacing w:after="0"/>
              <w:rPr>
                <w:sz w:val="17"/>
                <w:szCs w:val="17"/>
              </w:rPr>
            </w:pPr>
            <w:r w:rsidRPr="00732EF0">
              <w:rPr>
                <w:sz w:val="17"/>
                <w:szCs w:val="17"/>
              </w:rPr>
              <w:t>Drill-down – 6</w:t>
            </w:r>
          </w:p>
          <w:p w14:paraId="15C486E8" w14:textId="2E789EB8" w:rsidR="003F5910" w:rsidRPr="00732EF0" w:rsidDel="00D56463" w:rsidRDefault="003F5910" w:rsidP="00E6606B">
            <w:pPr>
              <w:spacing w:after="0"/>
              <w:rPr>
                <w:sz w:val="17"/>
                <w:szCs w:val="17"/>
              </w:rPr>
            </w:pPr>
            <w:r w:rsidRPr="00732EF0">
              <w:rPr>
                <w:sz w:val="17"/>
                <w:szCs w:val="17"/>
              </w:rPr>
              <w:t>Entity Viewer – 7</w:t>
            </w:r>
          </w:p>
          <w:p w14:paraId="3266BC4D" w14:textId="422C84DB" w:rsidR="002C3AF8" w:rsidRPr="00732EF0" w:rsidRDefault="007913C1" w:rsidP="00E6606B">
            <w:pPr>
              <w:spacing w:after="0"/>
              <w:rPr>
                <w:sz w:val="17"/>
                <w:szCs w:val="17"/>
              </w:rPr>
            </w:pPr>
            <w:r w:rsidRPr="00732EF0" w:rsidDel="00D56463">
              <w:rPr>
                <w:sz w:val="17"/>
                <w:szCs w:val="17"/>
              </w:rPr>
              <w:t>Point</w:t>
            </w:r>
            <w:r w:rsidR="007C7586" w:rsidRPr="00732EF0" w:rsidDel="00D56463">
              <w:rPr>
                <w:sz w:val="17"/>
                <w:szCs w:val="17"/>
              </w:rPr>
              <w:t>s</w:t>
            </w:r>
            <w:r w:rsidRPr="00732EF0" w:rsidDel="00D56463">
              <w:rPr>
                <w:sz w:val="17"/>
                <w:szCs w:val="17"/>
              </w:rPr>
              <w:t xml:space="preserve"> of Interest</w:t>
            </w:r>
            <w:r w:rsidR="002C3AF8" w:rsidRPr="00732EF0">
              <w:rPr>
                <w:sz w:val="17"/>
                <w:szCs w:val="17"/>
              </w:rPr>
              <w:t xml:space="preserve"> </w:t>
            </w:r>
            <w:r w:rsidRPr="00732EF0" w:rsidDel="00D56463">
              <w:rPr>
                <w:sz w:val="17"/>
                <w:szCs w:val="17"/>
              </w:rPr>
              <w:t>– 7</w:t>
            </w:r>
          </w:p>
          <w:p w14:paraId="3E2D9FD2" w14:textId="2D789C96" w:rsidR="002C3AF8" w:rsidRPr="00732EF0" w:rsidRDefault="002C3AF8" w:rsidP="00E6606B">
            <w:pPr>
              <w:spacing w:after="0"/>
              <w:rPr>
                <w:sz w:val="17"/>
                <w:szCs w:val="17"/>
              </w:rPr>
            </w:pPr>
            <w:r w:rsidRPr="00732EF0">
              <w:rPr>
                <w:sz w:val="17"/>
                <w:szCs w:val="17"/>
              </w:rPr>
              <w:t>Event-driven Real-time Sync – 8</w:t>
            </w:r>
          </w:p>
          <w:p w14:paraId="116AAD2B" w14:textId="7ABB4C3A" w:rsidR="002C3AF8" w:rsidRPr="00732EF0" w:rsidRDefault="002C3AF8" w:rsidP="00E6606B">
            <w:pPr>
              <w:spacing w:after="0"/>
              <w:rPr>
                <w:sz w:val="17"/>
                <w:szCs w:val="17"/>
              </w:rPr>
            </w:pPr>
            <w:r w:rsidRPr="00732EF0">
              <w:rPr>
                <w:sz w:val="17"/>
                <w:szCs w:val="17"/>
              </w:rPr>
              <w:t>Two-way Communication with IA – 11</w:t>
            </w:r>
          </w:p>
          <w:p w14:paraId="7D43F5DE" w14:textId="2BFFBA8B" w:rsidR="002C3AF8" w:rsidRPr="00732EF0" w:rsidRDefault="002C3AF8" w:rsidP="00E6606B">
            <w:pPr>
              <w:spacing w:after="0"/>
              <w:rPr>
                <w:sz w:val="17"/>
                <w:szCs w:val="17"/>
              </w:rPr>
            </w:pPr>
            <w:r w:rsidRPr="00732EF0">
              <w:rPr>
                <w:sz w:val="17"/>
                <w:szCs w:val="17"/>
              </w:rPr>
              <w:t xml:space="preserve">Two-way Communication with Smart KPIs </w:t>
            </w:r>
            <w:r w:rsidR="00861DAA" w:rsidRPr="00732EF0">
              <w:rPr>
                <w:sz w:val="17"/>
                <w:szCs w:val="17"/>
              </w:rPr>
              <w:t>–</w:t>
            </w:r>
            <w:r w:rsidRPr="00732EF0">
              <w:rPr>
                <w:sz w:val="17"/>
                <w:szCs w:val="17"/>
              </w:rPr>
              <w:t xml:space="preserve"> 12</w:t>
            </w:r>
          </w:p>
          <w:p w14:paraId="6858C96A" w14:textId="4E1EBDA7" w:rsidR="007913C1" w:rsidRPr="00732EF0" w:rsidRDefault="00861DAA" w:rsidP="00E6606B">
            <w:pPr>
              <w:spacing w:after="0"/>
              <w:rPr>
                <w:sz w:val="17"/>
                <w:szCs w:val="17"/>
              </w:rPr>
            </w:pPr>
            <w:r w:rsidRPr="00732EF0">
              <w:rPr>
                <w:sz w:val="17"/>
                <w:szCs w:val="17"/>
              </w:rPr>
              <w:t>View 2D Schematic Layout - 13</w:t>
            </w:r>
          </w:p>
        </w:tc>
        <w:tc>
          <w:tcPr>
            <w:tcW w:w="4680" w:type="dxa"/>
          </w:tcPr>
          <w:p w14:paraId="2B933701" w14:textId="4B10364C" w:rsidR="002C2257" w:rsidRPr="00732EF0" w:rsidRDefault="002C3AF8" w:rsidP="00E6606B">
            <w:pPr>
              <w:spacing w:after="0"/>
              <w:rPr>
                <w:sz w:val="17"/>
                <w:szCs w:val="17"/>
              </w:rPr>
            </w:pPr>
            <w:r w:rsidRPr="00732EF0">
              <w:rPr>
                <w:sz w:val="17"/>
                <w:szCs w:val="17"/>
              </w:rPr>
              <w:t>2D Twin Viewer UI – 14</w:t>
            </w:r>
          </w:p>
          <w:p w14:paraId="4FB9549A" w14:textId="663D230C" w:rsidR="002C3AF8" w:rsidRPr="00732EF0" w:rsidRDefault="002C3AF8" w:rsidP="00E6606B">
            <w:pPr>
              <w:spacing w:after="0"/>
              <w:rPr>
                <w:sz w:val="17"/>
                <w:szCs w:val="17"/>
              </w:rPr>
            </w:pPr>
            <w:r w:rsidRPr="00732EF0">
              <w:rPr>
                <w:sz w:val="17"/>
                <w:szCs w:val="17"/>
              </w:rPr>
              <w:t xml:space="preserve">Load Plant Layout </w:t>
            </w:r>
            <w:r w:rsidR="00861DAA" w:rsidRPr="00732EF0">
              <w:rPr>
                <w:sz w:val="17"/>
                <w:szCs w:val="17"/>
              </w:rPr>
              <w:t>– 14</w:t>
            </w:r>
          </w:p>
          <w:p w14:paraId="5C370A53" w14:textId="3535B0E9" w:rsidR="00861DAA" w:rsidRPr="00732EF0" w:rsidRDefault="00861DAA" w:rsidP="00E6606B">
            <w:pPr>
              <w:spacing w:after="0"/>
              <w:rPr>
                <w:sz w:val="17"/>
                <w:szCs w:val="17"/>
              </w:rPr>
            </w:pPr>
            <w:r w:rsidRPr="00732EF0">
              <w:rPr>
                <w:sz w:val="17"/>
                <w:szCs w:val="17"/>
              </w:rPr>
              <w:t>Drill-down – 14</w:t>
            </w:r>
          </w:p>
          <w:p w14:paraId="38612EA1" w14:textId="47AE31CB" w:rsidR="00861DAA" w:rsidRPr="00732EF0" w:rsidRDefault="00861DAA" w:rsidP="00E6606B">
            <w:pPr>
              <w:spacing w:after="0"/>
              <w:rPr>
                <w:sz w:val="17"/>
                <w:szCs w:val="17"/>
              </w:rPr>
            </w:pPr>
            <w:r w:rsidRPr="00732EF0">
              <w:rPr>
                <w:sz w:val="17"/>
                <w:szCs w:val="17"/>
              </w:rPr>
              <w:t>Switching Layout from 2D to 3D – 15</w:t>
            </w:r>
          </w:p>
          <w:p w14:paraId="043F65D7" w14:textId="49F53E65" w:rsidR="002C2257" w:rsidRPr="00732EF0" w:rsidRDefault="007913C1" w:rsidP="00E6606B">
            <w:pPr>
              <w:spacing w:after="0"/>
              <w:rPr>
                <w:sz w:val="17"/>
                <w:szCs w:val="17"/>
              </w:rPr>
            </w:pPr>
            <w:r w:rsidRPr="00732EF0">
              <w:rPr>
                <w:sz w:val="17"/>
                <w:szCs w:val="17"/>
              </w:rPr>
              <w:t xml:space="preserve">Communication with Smart KPIs </w:t>
            </w:r>
            <w:r w:rsidRPr="00732EF0" w:rsidDel="002C2257">
              <w:rPr>
                <w:sz w:val="17"/>
                <w:szCs w:val="17"/>
              </w:rPr>
              <w:t>-</w:t>
            </w:r>
            <w:r w:rsidR="00861DAA" w:rsidRPr="00732EF0">
              <w:rPr>
                <w:sz w:val="17"/>
                <w:szCs w:val="17"/>
              </w:rPr>
              <w:t xml:space="preserve"> 16</w:t>
            </w:r>
          </w:p>
        </w:tc>
      </w:tr>
      <w:tr w:rsidR="0059724B" w:rsidRPr="00732EF0" w14:paraId="32222406" w14:textId="65D2F202" w:rsidTr="00235D37">
        <w:tc>
          <w:tcPr>
            <w:tcW w:w="4135" w:type="dxa"/>
            <w:tcMar>
              <w:top w:w="58" w:type="dxa"/>
              <w:left w:w="130" w:type="dxa"/>
              <w:bottom w:w="58" w:type="dxa"/>
              <w:right w:w="130" w:type="dxa"/>
            </w:tcMar>
          </w:tcPr>
          <w:p w14:paraId="5998EDBE" w14:textId="02FF3FE3" w:rsidR="0059724B" w:rsidRPr="00732EF0" w:rsidRDefault="002E65F4" w:rsidP="00E6606B">
            <w:pPr>
              <w:spacing w:after="0"/>
              <w:rPr>
                <w:sz w:val="17"/>
                <w:szCs w:val="17"/>
              </w:rPr>
            </w:pPr>
            <w:hyperlink r:id="rId81" w:history="1">
              <w:r w:rsidRPr="00732EF0">
                <w:rPr>
                  <w:rStyle w:val="Hyperlink"/>
                  <w:sz w:val="17"/>
                  <w:szCs w:val="17"/>
                </w:rPr>
                <w:t>Twin Builder and Viewer API Reference</w:t>
              </w:r>
            </w:hyperlink>
          </w:p>
        </w:tc>
        <w:tc>
          <w:tcPr>
            <w:tcW w:w="7020" w:type="dxa"/>
            <w:tcMar>
              <w:top w:w="58" w:type="dxa"/>
              <w:left w:w="130" w:type="dxa"/>
              <w:bottom w:w="58" w:type="dxa"/>
              <w:right w:w="130" w:type="dxa"/>
            </w:tcMar>
          </w:tcPr>
          <w:p w14:paraId="5AE584BD" w14:textId="7AFBD49E" w:rsidR="0059724B" w:rsidRPr="00732EF0" w:rsidRDefault="0059724B" w:rsidP="00E6606B">
            <w:pPr>
              <w:spacing w:after="0"/>
              <w:rPr>
                <w:sz w:val="17"/>
                <w:szCs w:val="17"/>
              </w:rPr>
            </w:pPr>
            <w:r w:rsidRPr="00732EF0">
              <w:rPr>
                <w:sz w:val="17"/>
                <w:szCs w:val="17"/>
              </w:rPr>
              <w:t>This document serves as a reference for the APIs used in AOT’s Twin Builder and Twin Viewer applications.</w:t>
            </w:r>
          </w:p>
        </w:tc>
        <w:tc>
          <w:tcPr>
            <w:tcW w:w="4320" w:type="dxa"/>
            <w:tcMar>
              <w:top w:w="58" w:type="dxa"/>
              <w:left w:w="130" w:type="dxa"/>
              <w:bottom w:w="58" w:type="dxa"/>
              <w:right w:w="130" w:type="dxa"/>
            </w:tcMar>
          </w:tcPr>
          <w:p w14:paraId="3681B2FA" w14:textId="089E626A" w:rsidR="0059724B" w:rsidRPr="00732EF0" w:rsidRDefault="0059724B" w:rsidP="00E6606B">
            <w:pPr>
              <w:spacing w:after="0"/>
              <w:rPr>
                <w:sz w:val="17"/>
                <w:szCs w:val="17"/>
              </w:rPr>
            </w:pPr>
            <w:r w:rsidRPr="00732EF0">
              <w:rPr>
                <w:sz w:val="17"/>
                <w:szCs w:val="17"/>
              </w:rPr>
              <w:t>Plantlayout (GET) - 5</w:t>
            </w:r>
          </w:p>
          <w:p w14:paraId="28BBE5E8" w14:textId="4E974C21" w:rsidR="0059724B" w:rsidRPr="00732EF0" w:rsidRDefault="0059724B" w:rsidP="00E6606B">
            <w:pPr>
              <w:spacing w:after="0"/>
              <w:rPr>
                <w:sz w:val="17"/>
                <w:szCs w:val="17"/>
              </w:rPr>
            </w:pPr>
            <w:r w:rsidRPr="00732EF0">
              <w:rPr>
                <w:sz w:val="17"/>
                <w:szCs w:val="17"/>
              </w:rPr>
              <w:t xml:space="preserve">Plantlayout (POST) </w:t>
            </w:r>
            <w:r w:rsidR="009A7EDB" w:rsidRPr="00732EF0">
              <w:rPr>
                <w:sz w:val="17"/>
                <w:szCs w:val="17"/>
              </w:rPr>
              <w:t>–</w:t>
            </w:r>
            <w:r w:rsidRPr="00732EF0">
              <w:rPr>
                <w:sz w:val="17"/>
                <w:szCs w:val="17"/>
              </w:rPr>
              <w:t xml:space="preserve"> 6</w:t>
            </w:r>
          </w:p>
          <w:p w14:paraId="55E7034D" w14:textId="4CE9623F" w:rsidR="009A7EDB" w:rsidRPr="00732EF0" w:rsidRDefault="009A7EDB" w:rsidP="00E6606B">
            <w:pPr>
              <w:spacing w:after="0"/>
              <w:rPr>
                <w:sz w:val="17"/>
                <w:szCs w:val="17"/>
              </w:rPr>
            </w:pPr>
            <w:r w:rsidRPr="00732EF0">
              <w:rPr>
                <w:sz w:val="17"/>
                <w:szCs w:val="17"/>
              </w:rPr>
              <w:t>Plantlayout (PATCH)</w:t>
            </w:r>
            <w:r w:rsidR="00822A85" w:rsidRPr="00732EF0">
              <w:rPr>
                <w:sz w:val="17"/>
                <w:szCs w:val="17"/>
              </w:rPr>
              <w:t xml:space="preserve"> – 7</w:t>
            </w:r>
          </w:p>
          <w:p w14:paraId="3069FCD1" w14:textId="68712250" w:rsidR="00822A85" w:rsidRPr="00732EF0" w:rsidRDefault="00822A85" w:rsidP="00E6606B">
            <w:pPr>
              <w:spacing w:after="0"/>
              <w:rPr>
                <w:sz w:val="17"/>
                <w:szCs w:val="17"/>
              </w:rPr>
            </w:pPr>
            <w:r w:rsidRPr="00732EF0">
              <w:rPr>
                <w:sz w:val="17"/>
                <w:szCs w:val="17"/>
              </w:rPr>
              <w:t>Plantlayout by ID (GET) - 8</w:t>
            </w:r>
          </w:p>
          <w:p w14:paraId="4B6FBAE4" w14:textId="0BD7D233" w:rsidR="0059724B" w:rsidRPr="00732EF0" w:rsidRDefault="0059724B" w:rsidP="00E6606B">
            <w:pPr>
              <w:spacing w:after="0"/>
              <w:rPr>
                <w:sz w:val="17"/>
                <w:szCs w:val="17"/>
              </w:rPr>
            </w:pPr>
            <w:r w:rsidRPr="00732EF0">
              <w:rPr>
                <w:sz w:val="17"/>
                <w:szCs w:val="17"/>
              </w:rPr>
              <w:t xml:space="preserve">Plantlayout (DELETE) - </w:t>
            </w:r>
            <w:r w:rsidR="00822A85" w:rsidRPr="00732EF0">
              <w:rPr>
                <w:sz w:val="17"/>
                <w:szCs w:val="17"/>
              </w:rPr>
              <w:t>9</w:t>
            </w:r>
          </w:p>
          <w:p w14:paraId="18618CDB" w14:textId="16C1475E" w:rsidR="0059724B" w:rsidRPr="00732EF0" w:rsidRDefault="0059724B" w:rsidP="00E6606B">
            <w:pPr>
              <w:spacing w:after="0"/>
              <w:rPr>
                <w:sz w:val="17"/>
                <w:szCs w:val="17"/>
              </w:rPr>
            </w:pPr>
            <w:r w:rsidRPr="00732EF0">
              <w:rPr>
                <w:sz w:val="17"/>
                <w:szCs w:val="17"/>
              </w:rPr>
              <w:t xml:space="preserve">AssetMapping (GET) </w:t>
            </w:r>
            <w:r w:rsidR="008D6D39" w:rsidRPr="00732EF0">
              <w:rPr>
                <w:sz w:val="17"/>
                <w:szCs w:val="17"/>
              </w:rPr>
              <w:t>–</w:t>
            </w:r>
            <w:r w:rsidRPr="00732EF0">
              <w:rPr>
                <w:sz w:val="17"/>
                <w:szCs w:val="17"/>
              </w:rPr>
              <w:t xml:space="preserve"> </w:t>
            </w:r>
            <w:r w:rsidR="008D6D39" w:rsidRPr="00732EF0">
              <w:rPr>
                <w:sz w:val="17"/>
                <w:szCs w:val="17"/>
              </w:rPr>
              <w:t>10</w:t>
            </w:r>
          </w:p>
          <w:p w14:paraId="716560BB" w14:textId="784E73DC" w:rsidR="0059724B" w:rsidRPr="00732EF0" w:rsidRDefault="0059724B" w:rsidP="00E6606B">
            <w:pPr>
              <w:spacing w:after="0"/>
              <w:rPr>
                <w:sz w:val="17"/>
                <w:szCs w:val="17"/>
              </w:rPr>
            </w:pPr>
            <w:r w:rsidRPr="00732EF0">
              <w:rPr>
                <w:sz w:val="17"/>
                <w:szCs w:val="17"/>
              </w:rPr>
              <w:t>AssetMapping (POST) - 1</w:t>
            </w:r>
            <w:r w:rsidR="008D6D39" w:rsidRPr="00732EF0">
              <w:rPr>
                <w:sz w:val="17"/>
                <w:szCs w:val="17"/>
              </w:rPr>
              <w:t>1</w:t>
            </w:r>
          </w:p>
          <w:p w14:paraId="593CE875" w14:textId="0952F24E" w:rsidR="0059724B" w:rsidRPr="00732EF0" w:rsidRDefault="0059724B" w:rsidP="00E6606B">
            <w:pPr>
              <w:spacing w:after="0"/>
              <w:rPr>
                <w:sz w:val="17"/>
                <w:szCs w:val="17"/>
              </w:rPr>
            </w:pPr>
            <w:r w:rsidRPr="00732EF0">
              <w:rPr>
                <w:sz w:val="17"/>
                <w:szCs w:val="17"/>
              </w:rPr>
              <w:t>AssetMapping Update (PATCH) - 12</w:t>
            </w:r>
          </w:p>
          <w:p w14:paraId="10AEBA88" w14:textId="79D7CE98" w:rsidR="0059724B" w:rsidRPr="00732EF0" w:rsidRDefault="0059724B" w:rsidP="00E6606B">
            <w:pPr>
              <w:spacing w:after="0"/>
              <w:rPr>
                <w:sz w:val="17"/>
                <w:szCs w:val="17"/>
              </w:rPr>
            </w:pPr>
            <w:r w:rsidRPr="00732EF0">
              <w:rPr>
                <w:sz w:val="17"/>
                <w:szCs w:val="17"/>
              </w:rPr>
              <w:t>AssetMapping (DELETE) - 1</w:t>
            </w:r>
            <w:r w:rsidR="008D6D39" w:rsidRPr="00732EF0">
              <w:rPr>
                <w:sz w:val="17"/>
                <w:szCs w:val="17"/>
              </w:rPr>
              <w:t>3</w:t>
            </w:r>
          </w:p>
          <w:p w14:paraId="1A36A7B5" w14:textId="0A15AF08" w:rsidR="0059724B" w:rsidRPr="00732EF0" w:rsidRDefault="0059724B" w:rsidP="00E6606B">
            <w:pPr>
              <w:spacing w:after="0"/>
              <w:rPr>
                <w:sz w:val="17"/>
                <w:szCs w:val="17"/>
              </w:rPr>
            </w:pPr>
            <w:r w:rsidRPr="00732EF0">
              <w:rPr>
                <w:sz w:val="17"/>
                <w:szCs w:val="17"/>
              </w:rPr>
              <w:t>Asset (GET) - 1</w:t>
            </w:r>
            <w:r w:rsidR="00624647" w:rsidRPr="00732EF0">
              <w:rPr>
                <w:sz w:val="17"/>
                <w:szCs w:val="17"/>
              </w:rPr>
              <w:t>4</w:t>
            </w:r>
          </w:p>
          <w:p w14:paraId="3DCC9C5A" w14:textId="7EC1A80B" w:rsidR="0059724B" w:rsidRPr="00732EF0" w:rsidRDefault="0059724B" w:rsidP="00E6606B">
            <w:pPr>
              <w:spacing w:after="0"/>
              <w:rPr>
                <w:sz w:val="17"/>
                <w:szCs w:val="17"/>
              </w:rPr>
            </w:pPr>
            <w:r w:rsidRPr="00732EF0">
              <w:rPr>
                <w:sz w:val="17"/>
                <w:szCs w:val="17"/>
              </w:rPr>
              <w:t>Asset (POST) - 1</w:t>
            </w:r>
            <w:r w:rsidR="00624647" w:rsidRPr="00732EF0">
              <w:rPr>
                <w:sz w:val="17"/>
                <w:szCs w:val="17"/>
              </w:rPr>
              <w:t>5</w:t>
            </w:r>
          </w:p>
          <w:p w14:paraId="6D96FB1D" w14:textId="741CA0E4" w:rsidR="0059724B" w:rsidRPr="00732EF0" w:rsidRDefault="0059724B" w:rsidP="00E6606B">
            <w:pPr>
              <w:spacing w:after="0"/>
              <w:rPr>
                <w:sz w:val="17"/>
                <w:szCs w:val="17"/>
              </w:rPr>
            </w:pPr>
            <w:r w:rsidRPr="00732EF0">
              <w:rPr>
                <w:sz w:val="17"/>
                <w:szCs w:val="17"/>
              </w:rPr>
              <w:t>Asset (PATCH) - 1</w:t>
            </w:r>
            <w:r w:rsidR="00624647" w:rsidRPr="00732EF0">
              <w:rPr>
                <w:sz w:val="17"/>
                <w:szCs w:val="17"/>
              </w:rPr>
              <w:t>6</w:t>
            </w:r>
          </w:p>
          <w:p w14:paraId="542C803E" w14:textId="268B767B" w:rsidR="0059724B" w:rsidRPr="00732EF0" w:rsidRDefault="0059724B" w:rsidP="00E6606B">
            <w:pPr>
              <w:spacing w:after="0"/>
              <w:rPr>
                <w:sz w:val="17"/>
                <w:szCs w:val="17"/>
              </w:rPr>
            </w:pPr>
            <w:r w:rsidRPr="00732EF0">
              <w:rPr>
                <w:sz w:val="17"/>
                <w:szCs w:val="17"/>
              </w:rPr>
              <w:t>Asset (DELETE)</w:t>
            </w:r>
            <w:r w:rsidRPr="00732EF0">
              <w:rPr>
                <w:sz w:val="17"/>
                <w:szCs w:val="17"/>
              </w:rPr>
              <w:tab/>
              <w:t xml:space="preserve"> - 1</w:t>
            </w:r>
            <w:r w:rsidR="00624647" w:rsidRPr="00732EF0">
              <w:rPr>
                <w:sz w:val="17"/>
                <w:szCs w:val="17"/>
              </w:rPr>
              <w:t>7</w:t>
            </w:r>
          </w:p>
          <w:p w14:paraId="49896B9D" w14:textId="10351507" w:rsidR="0059724B" w:rsidRPr="00732EF0" w:rsidRDefault="0059724B" w:rsidP="00E6606B">
            <w:pPr>
              <w:spacing w:after="0"/>
              <w:rPr>
                <w:sz w:val="17"/>
                <w:szCs w:val="17"/>
              </w:rPr>
            </w:pPr>
            <w:r w:rsidRPr="00732EF0">
              <w:rPr>
                <w:sz w:val="17"/>
                <w:szCs w:val="17"/>
              </w:rPr>
              <w:t>Continuum Engine Login (GET) - 1</w:t>
            </w:r>
            <w:r w:rsidR="00624647" w:rsidRPr="00732EF0">
              <w:rPr>
                <w:sz w:val="17"/>
                <w:szCs w:val="17"/>
              </w:rPr>
              <w:t>8</w:t>
            </w:r>
          </w:p>
        </w:tc>
        <w:tc>
          <w:tcPr>
            <w:tcW w:w="4680" w:type="dxa"/>
          </w:tcPr>
          <w:p w14:paraId="0EB50EC0" w14:textId="7C4F7A31" w:rsidR="00624647" w:rsidRPr="00732EF0" w:rsidRDefault="00624647" w:rsidP="00E6606B">
            <w:pPr>
              <w:spacing w:after="0"/>
              <w:rPr>
                <w:sz w:val="17"/>
                <w:szCs w:val="17"/>
              </w:rPr>
            </w:pPr>
            <w:r w:rsidRPr="00732EF0">
              <w:rPr>
                <w:sz w:val="17"/>
                <w:szCs w:val="17"/>
              </w:rPr>
              <w:t>ModelMW (GET) - 19</w:t>
            </w:r>
          </w:p>
          <w:p w14:paraId="26559FE8" w14:textId="42BAA864" w:rsidR="0059724B" w:rsidRPr="00732EF0" w:rsidRDefault="0059724B" w:rsidP="00E6606B">
            <w:pPr>
              <w:spacing w:after="0"/>
              <w:rPr>
                <w:sz w:val="17"/>
                <w:szCs w:val="17"/>
              </w:rPr>
            </w:pPr>
            <w:r w:rsidRPr="00732EF0">
              <w:rPr>
                <w:sz w:val="17"/>
                <w:szCs w:val="17"/>
              </w:rPr>
              <w:t>ModelMW(POST) - 2</w:t>
            </w:r>
            <w:r w:rsidR="00624647" w:rsidRPr="00732EF0">
              <w:rPr>
                <w:sz w:val="17"/>
                <w:szCs w:val="17"/>
              </w:rPr>
              <w:t>0</w:t>
            </w:r>
          </w:p>
          <w:p w14:paraId="3DE45A4D" w14:textId="20088F1D" w:rsidR="0059724B" w:rsidRPr="00732EF0" w:rsidRDefault="0059724B" w:rsidP="00E6606B">
            <w:pPr>
              <w:spacing w:after="0"/>
              <w:rPr>
                <w:sz w:val="17"/>
                <w:szCs w:val="17"/>
              </w:rPr>
            </w:pPr>
            <w:r w:rsidRPr="00732EF0">
              <w:rPr>
                <w:sz w:val="17"/>
                <w:szCs w:val="17"/>
              </w:rPr>
              <w:t>ModelMW (PATCH) - 2</w:t>
            </w:r>
            <w:r w:rsidR="00624647" w:rsidRPr="00732EF0">
              <w:rPr>
                <w:sz w:val="17"/>
                <w:szCs w:val="17"/>
              </w:rPr>
              <w:t>1</w:t>
            </w:r>
          </w:p>
          <w:p w14:paraId="7C691FB3" w14:textId="260C1151" w:rsidR="0059724B" w:rsidRPr="00732EF0" w:rsidRDefault="0059724B" w:rsidP="00E6606B">
            <w:pPr>
              <w:spacing w:after="0"/>
              <w:rPr>
                <w:sz w:val="17"/>
                <w:szCs w:val="17"/>
              </w:rPr>
            </w:pPr>
            <w:r w:rsidRPr="00732EF0">
              <w:rPr>
                <w:sz w:val="17"/>
                <w:szCs w:val="17"/>
              </w:rPr>
              <w:t>ModelMW (DELETE) - 2</w:t>
            </w:r>
            <w:r w:rsidR="00624647" w:rsidRPr="00732EF0">
              <w:rPr>
                <w:sz w:val="17"/>
                <w:szCs w:val="17"/>
              </w:rPr>
              <w:t>2</w:t>
            </w:r>
          </w:p>
          <w:p w14:paraId="67F20D29" w14:textId="7DBBB010" w:rsidR="0059724B" w:rsidRPr="00732EF0" w:rsidRDefault="0059724B" w:rsidP="00E6606B">
            <w:pPr>
              <w:spacing w:after="0"/>
              <w:rPr>
                <w:sz w:val="17"/>
                <w:szCs w:val="17"/>
              </w:rPr>
            </w:pPr>
            <w:r w:rsidRPr="00732EF0">
              <w:rPr>
                <w:sz w:val="17"/>
                <w:szCs w:val="17"/>
              </w:rPr>
              <w:t>GRID (GET) - 2</w:t>
            </w:r>
            <w:r w:rsidR="00CF10EA" w:rsidRPr="00732EF0">
              <w:rPr>
                <w:sz w:val="17"/>
                <w:szCs w:val="17"/>
              </w:rPr>
              <w:t>3</w:t>
            </w:r>
          </w:p>
          <w:p w14:paraId="4BEFD6E7" w14:textId="5144D2B7" w:rsidR="0059724B" w:rsidRPr="00732EF0" w:rsidRDefault="0059724B" w:rsidP="00E6606B">
            <w:pPr>
              <w:spacing w:after="0"/>
              <w:rPr>
                <w:sz w:val="17"/>
                <w:szCs w:val="17"/>
              </w:rPr>
            </w:pPr>
            <w:r w:rsidRPr="00732EF0">
              <w:rPr>
                <w:sz w:val="17"/>
                <w:szCs w:val="17"/>
              </w:rPr>
              <w:t>GRID by ID (GET) - 2</w:t>
            </w:r>
            <w:r w:rsidR="00CF10EA" w:rsidRPr="00732EF0">
              <w:rPr>
                <w:sz w:val="17"/>
                <w:szCs w:val="17"/>
              </w:rPr>
              <w:t>4</w:t>
            </w:r>
          </w:p>
          <w:p w14:paraId="4B14432B" w14:textId="404DFEA8" w:rsidR="0059724B" w:rsidRPr="00732EF0" w:rsidRDefault="0059724B" w:rsidP="00E6606B">
            <w:pPr>
              <w:spacing w:after="0"/>
              <w:rPr>
                <w:sz w:val="17"/>
                <w:szCs w:val="17"/>
              </w:rPr>
            </w:pPr>
            <w:r w:rsidRPr="00732EF0">
              <w:rPr>
                <w:sz w:val="17"/>
                <w:szCs w:val="17"/>
              </w:rPr>
              <w:t>GRID (POST) - 2</w:t>
            </w:r>
            <w:r w:rsidR="00CF10EA" w:rsidRPr="00732EF0">
              <w:rPr>
                <w:sz w:val="17"/>
                <w:szCs w:val="17"/>
              </w:rPr>
              <w:t>5</w:t>
            </w:r>
          </w:p>
          <w:p w14:paraId="6361ADFF" w14:textId="32AD2147" w:rsidR="0059724B" w:rsidRPr="00732EF0" w:rsidRDefault="0059724B" w:rsidP="00E6606B">
            <w:pPr>
              <w:spacing w:after="0"/>
              <w:rPr>
                <w:sz w:val="17"/>
                <w:szCs w:val="17"/>
              </w:rPr>
            </w:pPr>
            <w:r w:rsidRPr="00732EF0">
              <w:rPr>
                <w:sz w:val="17"/>
                <w:szCs w:val="17"/>
              </w:rPr>
              <w:t>GRID (PATCH) - 2</w:t>
            </w:r>
            <w:r w:rsidR="00CF10EA" w:rsidRPr="00732EF0">
              <w:rPr>
                <w:sz w:val="17"/>
                <w:szCs w:val="17"/>
              </w:rPr>
              <w:t>6</w:t>
            </w:r>
          </w:p>
          <w:p w14:paraId="355D06A0" w14:textId="6A8E1E08" w:rsidR="0059724B" w:rsidRPr="00732EF0" w:rsidRDefault="0059724B" w:rsidP="00E6606B">
            <w:pPr>
              <w:spacing w:after="0"/>
              <w:rPr>
                <w:sz w:val="17"/>
                <w:szCs w:val="17"/>
              </w:rPr>
            </w:pPr>
            <w:r w:rsidRPr="00732EF0">
              <w:rPr>
                <w:sz w:val="17"/>
                <w:szCs w:val="17"/>
              </w:rPr>
              <w:t>GRID (DELETE) - 2</w:t>
            </w:r>
            <w:r w:rsidR="00CF10EA" w:rsidRPr="00732EF0">
              <w:rPr>
                <w:sz w:val="17"/>
                <w:szCs w:val="17"/>
              </w:rPr>
              <w:t>7</w:t>
            </w:r>
          </w:p>
          <w:p w14:paraId="4CD3ECAF" w14:textId="26E9A8A8" w:rsidR="0059724B" w:rsidRPr="00732EF0" w:rsidRDefault="0059724B" w:rsidP="00E6606B">
            <w:pPr>
              <w:spacing w:after="0"/>
              <w:rPr>
                <w:sz w:val="17"/>
                <w:szCs w:val="17"/>
              </w:rPr>
            </w:pPr>
            <w:r w:rsidRPr="00732EF0">
              <w:rPr>
                <w:sz w:val="17"/>
                <w:szCs w:val="17"/>
              </w:rPr>
              <w:t>POI (GET) - 2</w:t>
            </w:r>
            <w:r w:rsidR="00CF10EA" w:rsidRPr="00732EF0">
              <w:rPr>
                <w:sz w:val="17"/>
                <w:szCs w:val="17"/>
              </w:rPr>
              <w:t>8</w:t>
            </w:r>
          </w:p>
          <w:p w14:paraId="792BD721" w14:textId="16226FA7" w:rsidR="0059724B" w:rsidRPr="00732EF0" w:rsidRDefault="0059724B" w:rsidP="00E6606B">
            <w:pPr>
              <w:spacing w:after="0"/>
              <w:rPr>
                <w:sz w:val="17"/>
                <w:szCs w:val="17"/>
              </w:rPr>
            </w:pPr>
            <w:r w:rsidRPr="00732EF0">
              <w:rPr>
                <w:sz w:val="17"/>
                <w:szCs w:val="17"/>
              </w:rPr>
              <w:t xml:space="preserve">POI (POST) - </w:t>
            </w:r>
            <w:r w:rsidR="00CF10EA" w:rsidRPr="00732EF0">
              <w:rPr>
                <w:sz w:val="17"/>
                <w:szCs w:val="17"/>
              </w:rPr>
              <w:t>29</w:t>
            </w:r>
          </w:p>
          <w:p w14:paraId="21E8F9DC" w14:textId="336427D1" w:rsidR="0059724B" w:rsidRPr="00732EF0" w:rsidRDefault="0059724B" w:rsidP="00E6606B">
            <w:pPr>
              <w:spacing w:after="0"/>
              <w:rPr>
                <w:sz w:val="17"/>
                <w:szCs w:val="17"/>
              </w:rPr>
            </w:pPr>
            <w:r w:rsidRPr="00732EF0">
              <w:rPr>
                <w:sz w:val="17"/>
                <w:szCs w:val="17"/>
              </w:rPr>
              <w:t>POI Mapping (POST) - 3</w:t>
            </w:r>
            <w:r w:rsidR="00CF10EA" w:rsidRPr="00732EF0">
              <w:rPr>
                <w:sz w:val="17"/>
                <w:szCs w:val="17"/>
              </w:rPr>
              <w:t>0</w:t>
            </w:r>
          </w:p>
          <w:p w14:paraId="689B2CE3" w14:textId="69538DE9" w:rsidR="0059724B" w:rsidRPr="00732EF0" w:rsidRDefault="0059724B" w:rsidP="00E6606B">
            <w:pPr>
              <w:spacing w:after="0"/>
              <w:rPr>
                <w:sz w:val="17"/>
                <w:szCs w:val="17"/>
              </w:rPr>
            </w:pPr>
            <w:r w:rsidRPr="00732EF0">
              <w:rPr>
                <w:sz w:val="17"/>
                <w:szCs w:val="17"/>
              </w:rPr>
              <w:t>POI (DELETE) - 3</w:t>
            </w:r>
            <w:r w:rsidR="00CF10EA" w:rsidRPr="00732EF0">
              <w:rPr>
                <w:sz w:val="17"/>
                <w:szCs w:val="17"/>
              </w:rPr>
              <w:t>1</w:t>
            </w:r>
          </w:p>
        </w:tc>
      </w:tr>
    </w:tbl>
    <w:p w14:paraId="50CBE18A" w14:textId="77777777" w:rsidR="00703269" w:rsidRPr="00703269" w:rsidRDefault="00703269" w:rsidP="00235D37">
      <w:pPr>
        <w:rPr>
          <w:lang w:val="en-GB"/>
        </w:rPr>
      </w:pPr>
    </w:p>
    <w:sectPr w:rsidR="00703269" w:rsidRPr="00703269" w:rsidSect="00235D37">
      <w:type w:val="continuous"/>
      <w:pgSz w:w="23040" w:h="158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BFBB0" w14:textId="77777777" w:rsidR="00FA6FC3" w:rsidRDefault="00FA6FC3" w:rsidP="00AE2073">
      <w:r>
        <w:separator/>
      </w:r>
    </w:p>
  </w:endnote>
  <w:endnote w:type="continuationSeparator" w:id="0">
    <w:p w14:paraId="45981E42" w14:textId="77777777" w:rsidR="00FA6FC3" w:rsidRDefault="00FA6FC3" w:rsidP="00AE2073">
      <w:r>
        <w:continuationSeparator/>
      </w:r>
    </w:p>
  </w:endnote>
  <w:endnote w:type="continuationNotice" w:id="1">
    <w:p w14:paraId="24C7F4FB" w14:textId="77777777" w:rsidR="00FA6FC3" w:rsidRDefault="00FA6F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332B" w14:textId="77777777" w:rsidR="007B4F86" w:rsidRDefault="007B4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7CBA0581" w:rsidR="006324D6" w:rsidRPr="001527A4" w:rsidRDefault="00F85900" w:rsidP="00D61228">
    <w:pPr>
      <w:ind w:left="-567"/>
      <w:rPr>
        <w:color w:val="595959" w:themeColor="text1" w:themeTint="A6"/>
        <w:sz w:val="18"/>
        <w:szCs w:val="18"/>
      </w:rPr>
    </w:pPr>
    <w:bookmarkStart w:id="0" w:name="OLE_LINK9"/>
    <w:r>
      <w:rPr>
        <w:color w:val="595959" w:themeColor="text1" w:themeTint="A6"/>
        <w:sz w:val="18"/>
        <w:szCs w:val="18"/>
      </w:rPr>
      <w:t>©</w:t>
    </w:r>
    <w:bookmarkEnd w:id="0"/>
    <w:r>
      <w:rPr>
        <w:color w:val="595959" w:themeColor="text1" w:themeTint="A6"/>
        <w:sz w:val="18"/>
        <w:szCs w:val="18"/>
      </w:rPr>
      <w:t xml:space="preserve"> 202</w:t>
    </w:r>
    <w:r w:rsidR="0098393E">
      <w:rPr>
        <w:color w:val="595959" w:themeColor="text1" w:themeTint="A6"/>
        <w:sz w:val="18"/>
        <w:szCs w:val="18"/>
      </w:rPr>
      <w:t>5</w:t>
    </w:r>
    <w:r>
      <w:rPr>
        <w:color w:val="595959" w:themeColor="text1" w:themeTint="A6"/>
        <w:sz w:val="18"/>
        <w:szCs w:val="18"/>
      </w:rPr>
      <w:t xml:space="preserve"> Accenture. All rights reserved.</w:t>
    </w:r>
    <w:r w:rsidR="00152AA7" w:rsidRPr="00152AA7">
      <w:rPr>
        <w:color w:val="595959" w:themeColor="text1" w:themeTint="A6"/>
        <w:sz w:val="18"/>
        <w:szCs w:val="18"/>
      </w:rPr>
      <w:ptab w:relativeTo="margin" w:alignment="center" w:leader="none"/>
    </w:r>
    <w:r>
      <w:rPr>
        <w:color w:val="595959" w:themeColor="text1" w:themeTint="A6"/>
        <w:sz w:val="18"/>
        <w:szCs w:val="18"/>
      </w:rPr>
      <w:t xml:space="preserve">Document Version: </w:t>
    </w:r>
    <w:sdt>
      <w:sdtPr>
        <w:rPr>
          <w:color w:val="595959" w:themeColor="text1" w:themeTint="A6"/>
          <w:sz w:val="18"/>
          <w:szCs w:val="18"/>
        </w:rPr>
        <w:alias w:val="Label"/>
        <w:tag w:val="DLCPolicyLabelValue"/>
        <w:id w:val="737278947"/>
        <w:lock w:val="contentLocked"/>
        <w:placeholder>
          <w:docPart w:val="58FDA2BF0C4545EB9E0181530D3E306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C202AE">
          <w:rPr>
            <w:color w:val="595959" w:themeColor="text1" w:themeTint="A6"/>
            <w:sz w:val="18"/>
            <w:szCs w:val="18"/>
          </w:rPr>
          <w:t>26.0</w:t>
        </w:r>
      </w:sdtContent>
    </w:sdt>
    <w:r w:rsidR="00152AA7" w:rsidRPr="00152AA7">
      <w:rPr>
        <w:color w:val="595959" w:themeColor="text1" w:themeTint="A6"/>
        <w:sz w:val="18"/>
        <w:szCs w:val="18"/>
      </w:rPr>
      <w:ptab w:relativeTo="margin" w:alignment="right" w:leader="none"/>
    </w:r>
    <w:r w:rsidRPr="00F85900">
      <w:rPr>
        <w:color w:val="595959" w:themeColor="text1" w:themeTint="A6"/>
        <w:sz w:val="18"/>
        <w:szCs w:val="18"/>
      </w:rPr>
      <w:fldChar w:fldCharType="begin"/>
    </w:r>
    <w:r w:rsidRPr="00F85900">
      <w:rPr>
        <w:color w:val="595959" w:themeColor="text1" w:themeTint="A6"/>
        <w:sz w:val="18"/>
        <w:szCs w:val="18"/>
      </w:rPr>
      <w:instrText xml:space="preserve"> PAGE   \* MERGEFORMAT </w:instrText>
    </w:r>
    <w:r w:rsidRPr="00F85900">
      <w:rPr>
        <w:color w:val="595959" w:themeColor="text1" w:themeTint="A6"/>
        <w:sz w:val="18"/>
        <w:szCs w:val="18"/>
      </w:rPr>
      <w:fldChar w:fldCharType="separate"/>
    </w:r>
    <w:r w:rsidRPr="00F85900">
      <w:rPr>
        <w:noProof/>
        <w:color w:val="595959" w:themeColor="text1" w:themeTint="A6"/>
        <w:sz w:val="18"/>
        <w:szCs w:val="18"/>
      </w:rPr>
      <w:t>1</w:t>
    </w:r>
    <w:r w:rsidRPr="00F85900">
      <w:rPr>
        <w:noProof/>
        <w:color w:val="595959" w:themeColor="text1" w:themeTint="A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162D" w14:textId="77777777" w:rsidR="007B4F86" w:rsidRDefault="007B4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0B8D" w14:textId="77777777" w:rsidR="00FA6FC3" w:rsidRDefault="00FA6FC3" w:rsidP="00AE2073">
      <w:r>
        <w:separator/>
      </w:r>
    </w:p>
  </w:footnote>
  <w:footnote w:type="continuationSeparator" w:id="0">
    <w:p w14:paraId="4D3E8C12" w14:textId="77777777" w:rsidR="00FA6FC3" w:rsidRDefault="00FA6FC3" w:rsidP="00AE2073">
      <w:r>
        <w:continuationSeparator/>
      </w:r>
    </w:p>
  </w:footnote>
  <w:footnote w:type="continuationNotice" w:id="1">
    <w:p w14:paraId="06CA59DC" w14:textId="77777777" w:rsidR="00FA6FC3" w:rsidRDefault="00FA6F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A878" w14:textId="77777777" w:rsidR="007B4F86" w:rsidRDefault="007B4F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325F9A7F" w:rsidR="006324D6" w:rsidRPr="00950C2F" w:rsidRDefault="0098393E" w:rsidP="00A23ABD">
    <w:pPr>
      <w:pStyle w:val="Header"/>
      <w:spacing w:after="480"/>
      <w:rPr>
        <w:color w:val="7F7F7F" w:themeColor="text1" w:themeTint="80"/>
      </w:rPr>
    </w:pPr>
    <w:r>
      <w:rPr>
        <w:noProof/>
        <w:color w:val="595959" w:themeColor="text1" w:themeTint="A6"/>
      </w:rPr>
      <w:drawing>
        <wp:inline distT="0" distB="0" distL="0" distR="0" wp14:anchorId="619C9A52" wp14:editId="30F56965">
          <wp:extent cx="1499350" cy="144000"/>
          <wp:effectExtent l="0" t="0" r="0" b="8890"/>
          <wp:docPr id="16539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3417" name="Picture 1861693417"/>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rsidRPr="0098393E">
      <w:rPr>
        <w:color w:val="595959" w:themeColor="text1" w:themeTint="A6"/>
      </w:rPr>
      <w:ptab w:relativeTo="margin" w:alignment="center" w:leader="none"/>
    </w:r>
    <w:r>
      <w:rPr>
        <w:color w:val="595959" w:themeColor="text1" w:themeTint="A6"/>
      </w:rPr>
      <w:t>Accenture Operations Twin</w:t>
    </w:r>
    <w:r w:rsidRPr="0098393E">
      <w:rPr>
        <w:color w:val="595959" w:themeColor="text1" w:themeTint="A6"/>
      </w:rPr>
      <w:ptab w:relativeTo="margin" w:alignment="right" w:leader="none"/>
    </w:r>
    <w:hyperlink r:id="rId2" w:history="1">
      <w:r w:rsidRPr="0098393E">
        <w:rPr>
          <w:rStyle w:val="Hyperlink"/>
          <w:rFonts w:cs="Arial"/>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38B0" w14:textId="47449821" w:rsidR="00CD16D4" w:rsidRDefault="005F48F9">
    <w:pPr>
      <w:pStyle w:val="Header"/>
    </w:pPr>
    <w:r>
      <w:rPr>
        <w:noProof/>
      </w:rPr>
      <w:drawing>
        <wp:inline distT="0" distB="0" distL="0" distR="0" wp14:anchorId="4AD9BDFF" wp14:editId="57AFE226">
          <wp:extent cx="1233377" cy="326816"/>
          <wp:effectExtent l="0" t="0" r="5080" b="0"/>
          <wp:docPr id="354233617" name="Picture 354233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762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64345" cy="335022"/>
                  </a:xfrm>
                  <a:prstGeom prst="rect">
                    <a:avLst/>
                  </a:prstGeom>
                </pic:spPr>
              </pic:pic>
            </a:graphicData>
          </a:graphic>
        </wp:inline>
      </w:drawing>
    </w:r>
    <w:r>
      <w:ptab w:relativeTo="margin" w:alignment="center" w:leader="none"/>
    </w:r>
    <w:r>
      <w:t>Accenture Operations Twin</w:t>
    </w:r>
    <w:r>
      <w:ptab w:relativeTo="margin" w:alignment="right" w:leader="none"/>
    </w:r>
    <w:r>
      <w:rPr>
        <w:noProof/>
      </w:rPr>
      <w:drawing>
        <wp:inline distT="0" distB="0" distL="0" distR="0" wp14:anchorId="357B2AD8" wp14:editId="512774EA">
          <wp:extent cx="267970" cy="280035"/>
          <wp:effectExtent l="0" t="0" r="0" b="5715"/>
          <wp:docPr id="869370369" name="Picture 869370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1415" name="Picture 1756771415">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rot="10800000" flipH="1">
                    <a:off x="0" y="0"/>
                    <a:ext cx="267970" cy="2800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D850C7"/>
    <w:multiLevelType w:val="hybridMultilevel"/>
    <w:tmpl w:val="491AC17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E2959"/>
    <w:multiLevelType w:val="multilevel"/>
    <w:tmpl w:val="0AE8E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2599B"/>
    <w:multiLevelType w:val="hybridMultilevel"/>
    <w:tmpl w:val="8F424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4B27C"/>
    <w:multiLevelType w:val="hybridMultilevel"/>
    <w:tmpl w:val="0D82A816"/>
    <w:lvl w:ilvl="0" w:tplc="FA923CBA">
      <w:start w:val="1"/>
      <w:numFmt w:val="bullet"/>
      <w:lvlText w:val="·"/>
      <w:lvlJc w:val="left"/>
      <w:pPr>
        <w:ind w:left="720" w:hanging="360"/>
      </w:pPr>
      <w:rPr>
        <w:rFonts w:ascii="Symbol" w:hAnsi="Symbol" w:hint="default"/>
      </w:rPr>
    </w:lvl>
    <w:lvl w:ilvl="1" w:tplc="3DF431F8">
      <w:start w:val="1"/>
      <w:numFmt w:val="bullet"/>
      <w:lvlText w:val="o"/>
      <w:lvlJc w:val="left"/>
      <w:pPr>
        <w:ind w:left="1440" w:hanging="360"/>
      </w:pPr>
      <w:rPr>
        <w:rFonts w:ascii="Courier New" w:hAnsi="Courier New" w:hint="default"/>
      </w:rPr>
    </w:lvl>
    <w:lvl w:ilvl="2" w:tplc="737E104A">
      <w:start w:val="1"/>
      <w:numFmt w:val="bullet"/>
      <w:lvlText w:val=""/>
      <w:lvlJc w:val="left"/>
      <w:pPr>
        <w:ind w:left="2160" w:hanging="360"/>
      </w:pPr>
      <w:rPr>
        <w:rFonts w:ascii="Wingdings" w:hAnsi="Wingdings" w:hint="default"/>
      </w:rPr>
    </w:lvl>
    <w:lvl w:ilvl="3" w:tplc="6958B912">
      <w:start w:val="1"/>
      <w:numFmt w:val="bullet"/>
      <w:lvlText w:val=""/>
      <w:lvlJc w:val="left"/>
      <w:pPr>
        <w:ind w:left="2880" w:hanging="360"/>
      </w:pPr>
      <w:rPr>
        <w:rFonts w:ascii="Symbol" w:hAnsi="Symbol" w:hint="default"/>
      </w:rPr>
    </w:lvl>
    <w:lvl w:ilvl="4" w:tplc="8CDC495A">
      <w:start w:val="1"/>
      <w:numFmt w:val="bullet"/>
      <w:lvlText w:val="o"/>
      <w:lvlJc w:val="left"/>
      <w:pPr>
        <w:ind w:left="3600" w:hanging="360"/>
      </w:pPr>
      <w:rPr>
        <w:rFonts w:ascii="Courier New" w:hAnsi="Courier New" w:hint="default"/>
      </w:rPr>
    </w:lvl>
    <w:lvl w:ilvl="5" w:tplc="57EECFB6">
      <w:start w:val="1"/>
      <w:numFmt w:val="bullet"/>
      <w:lvlText w:val=""/>
      <w:lvlJc w:val="left"/>
      <w:pPr>
        <w:ind w:left="4320" w:hanging="360"/>
      </w:pPr>
      <w:rPr>
        <w:rFonts w:ascii="Wingdings" w:hAnsi="Wingdings" w:hint="default"/>
      </w:rPr>
    </w:lvl>
    <w:lvl w:ilvl="6" w:tplc="F82E8B1C">
      <w:start w:val="1"/>
      <w:numFmt w:val="bullet"/>
      <w:lvlText w:val=""/>
      <w:lvlJc w:val="left"/>
      <w:pPr>
        <w:ind w:left="5040" w:hanging="360"/>
      </w:pPr>
      <w:rPr>
        <w:rFonts w:ascii="Symbol" w:hAnsi="Symbol" w:hint="default"/>
      </w:rPr>
    </w:lvl>
    <w:lvl w:ilvl="7" w:tplc="11F4F9D0">
      <w:start w:val="1"/>
      <w:numFmt w:val="bullet"/>
      <w:lvlText w:val="o"/>
      <w:lvlJc w:val="left"/>
      <w:pPr>
        <w:ind w:left="5760" w:hanging="360"/>
      </w:pPr>
      <w:rPr>
        <w:rFonts w:ascii="Courier New" w:hAnsi="Courier New" w:hint="default"/>
      </w:rPr>
    </w:lvl>
    <w:lvl w:ilvl="8" w:tplc="65A6E7DA">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24634D9"/>
    <w:multiLevelType w:val="hybridMultilevel"/>
    <w:tmpl w:val="6880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E34956"/>
    <w:multiLevelType w:val="hybridMultilevel"/>
    <w:tmpl w:val="9D3205D0"/>
    <w:lvl w:ilvl="0" w:tplc="61C42F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8DEB6"/>
    <w:multiLevelType w:val="hybridMultilevel"/>
    <w:tmpl w:val="ABB26B9A"/>
    <w:lvl w:ilvl="0" w:tplc="90441EEE">
      <w:start w:val="1"/>
      <w:numFmt w:val="decimal"/>
      <w:lvlText w:val="%1."/>
      <w:lvlJc w:val="left"/>
      <w:pPr>
        <w:ind w:left="720" w:hanging="360"/>
      </w:pPr>
    </w:lvl>
    <w:lvl w:ilvl="1" w:tplc="F9FCCFBA">
      <w:start w:val="1"/>
      <w:numFmt w:val="lowerLetter"/>
      <w:lvlText w:val="%2."/>
      <w:lvlJc w:val="left"/>
      <w:pPr>
        <w:ind w:left="1440" w:hanging="360"/>
      </w:pPr>
    </w:lvl>
    <w:lvl w:ilvl="2" w:tplc="8FD8F476">
      <w:start w:val="1"/>
      <w:numFmt w:val="lowerRoman"/>
      <w:lvlText w:val="%3."/>
      <w:lvlJc w:val="right"/>
      <w:pPr>
        <w:ind w:left="2160" w:hanging="180"/>
      </w:pPr>
    </w:lvl>
    <w:lvl w:ilvl="3" w:tplc="16949228">
      <w:start w:val="1"/>
      <w:numFmt w:val="decimal"/>
      <w:lvlText w:val="%4."/>
      <w:lvlJc w:val="left"/>
      <w:pPr>
        <w:ind w:left="2880" w:hanging="360"/>
      </w:pPr>
    </w:lvl>
    <w:lvl w:ilvl="4" w:tplc="A8EE62E2">
      <w:start w:val="1"/>
      <w:numFmt w:val="lowerLetter"/>
      <w:lvlText w:val="%5."/>
      <w:lvlJc w:val="left"/>
      <w:pPr>
        <w:ind w:left="3600" w:hanging="360"/>
      </w:pPr>
    </w:lvl>
    <w:lvl w:ilvl="5" w:tplc="154C7E9A">
      <w:start w:val="1"/>
      <w:numFmt w:val="lowerRoman"/>
      <w:lvlText w:val="%6."/>
      <w:lvlJc w:val="right"/>
      <w:pPr>
        <w:ind w:left="4320" w:hanging="180"/>
      </w:pPr>
    </w:lvl>
    <w:lvl w:ilvl="6" w:tplc="5AF28E1A">
      <w:start w:val="1"/>
      <w:numFmt w:val="decimal"/>
      <w:lvlText w:val="%7."/>
      <w:lvlJc w:val="left"/>
      <w:pPr>
        <w:ind w:left="5040" w:hanging="360"/>
      </w:pPr>
    </w:lvl>
    <w:lvl w:ilvl="7" w:tplc="0ADC0838">
      <w:start w:val="1"/>
      <w:numFmt w:val="lowerLetter"/>
      <w:lvlText w:val="%8."/>
      <w:lvlJc w:val="left"/>
      <w:pPr>
        <w:ind w:left="5760" w:hanging="360"/>
      </w:pPr>
    </w:lvl>
    <w:lvl w:ilvl="8" w:tplc="A0C2E30E">
      <w:start w:val="1"/>
      <w:numFmt w:val="lowerRoman"/>
      <w:lvlText w:val="%9."/>
      <w:lvlJc w:val="right"/>
      <w:pPr>
        <w:ind w:left="6480" w:hanging="180"/>
      </w:pPr>
    </w:lvl>
  </w:abstractNum>
  <w:abstractNum w:abstractNumId="14" w15:restartNumberingAfterBreak="0">
    <w:nsid w:val="1BCB976F"/>
    <w:multiLevelType w:val="hybridMultilevel"/>
    <w:tmpl w:val="34CE2A7A"/>
    <w:lvl w:ilvl="0" w:tplc="D70692CE">
      <w:start w:val="1"/>
      <w:numFmt w:val="bullet"/>
      <w:lvlText w:val=""/>
      <w:lvlJc w:val="left"/>
      <w:pPr>
        <w:ind w:left="720" w:hanging="360"/>
      </w:pPr>
      <w:rPr>
        <w:rFonts w:ascii="Symbol" w:hAnsi="Symbol" w:hint="default"/>
      </w:rPr>
    </w:lvl>
    <w:lvl w:ilvl="1" w:tplc="6B9CD3F8">
      <w:start w:val="1"/>
      <w:numFmt w:val="bullet"/>
      <w:lvlText w:val="o"/>
      <w:lvlJc w:val="left"/>
      <w:pPr>
        <w:ind w:left="1440" w:hanging="360"/>
      </w:pPr>
      <w:rPr>
        <w:rFonts w:ascii="Courier New" w:hAnsi="Courier New" w:hint="default"/>
      </w:rPr>
    </w:lvl>
    <w:lvl w:ilvl="2" w:tplc="59BA954C">
      <w:start w:val="1"/>
      <w:numFmt w:val="bullet"/>
      <w:lvlText w:val=""/>
      <w:lvlJc w:val="left"/>
      <w:pPr>
        <w:ind w:left="2160" w:hanging="360"/>
      </w:pPr>
      <w:rPr>
        <w:rFonts w:ascii="Wingdings" w:hAnsi="Wingdings" w:hint="default"/>
      </w:rPr>
    </w:lvl>
    <w:lvl w:ilvl="3" w:tplc="2CF8A03E">
      <w:start w:val="1"/>
      <w:numFmt w:val="bullet"/>
      <w:lvlText w:val=""/>
      <w:lvlJc w:val="left"/>
      <w:pPr>
        <w:ind w:left="2880" w:hanging="360"/>
      </w:pPr>
      <w:rPr>
        <w:rFonts w:ascii="Symbol" w:hAnsi="Symbol" w:hint="default"/>
      </w:rPr>
    </w:lvl>
    <w:lvl w:ilvl="4" w:tplc="0C126372">
      <w:start w:val="1"/>
      <w:numFmt w:val="bullet"/>
      <w:lvlText w:val="o"/>
      <w:lvlJc w:val="left"/>
      <w:pPr>
        <w:ind w:left="3600" w:hanging="360"/>
      </w:pPr>
      <w:rPr>
        <w:rFonts w:ascii="Courier New" w:hAnsi="Courier New" w:hint="default"/>
      </w:rPr>
    </w:lvl>
    <w:lvl w:ilvl="5" w:tplc="938AC356">
      <w:start w:val="1"/>
      <w:numFmt w:val="bullet"/>
      <w:lvlText w:val=""/>
      <w:lvlJc w:val="left"/>
      <w:pPr>
        <w:ind w:left="4320" w:hanging="360"/>
      </w:pPr>
      <w:rPr>
        <w:rFonts w:ascii="Wingdings" w:hAnsi="Wingdings" w:hint="default"/>
      </w:rPr>
    </w:lvl>
    <w:lvl w:ilvl="6" w:tplc="45C646A6">
      <w:start w:val="1"/>
      <w:numFmt w:val="bullet"/>
      <w:lvlText w:val=""/>
      <w:lvlJc w:val="left"/>
      <w:pPr>
        <w:ind w:left="5040" w:hanging="360"/>
      </w:pPr>
      <w:rPr>
        <w:rFonts w:ascii="Symbol" w:hAnsi="Symbol" w:hint="default"/>
      </w:rPr>
    </w:lvl>
    <w:lvl w:ilvl="7" w:tplc="E23A51AE">
      <w:start w:val="1"/>
      <w:numFmt w:val="bullet"/>
      <w:lvlText w:val="o"/>
      <w:lvlJc w:val="left"/>
      <w:pPr>
        <w:ind w:left="5760" w:hanging="360"/>
      </w:pPr>
      <w:rPr>
        <w:rFonts w:ascii="Courier New" w:hAnsi="Courier New" w:hint="default"/>
      </w:rPr>
    </w:lvl>
    <w:lvl w:ilvl="8" w:tplc="CF2A17E8">
      <w:start w:val="1"/>
      <w:numFmt w:val="bullet"/>
      <w:lvlText w:val=""/>
      <w:lvlJc w:val="left"/>
      <w:pPr>
        <w:ind w:left="6480" w:hanging="360"/>
      </w:pPr>
      <w:rPr>
        <w:rFonts w:ascii="Wingdings" w:hAnsi="Wingdings" w:hint="default"/>
      </w:rPr>
    </w:lvl>
  </w:abstractNum>
  <w:abstractNum w:abstractNumId="15" w15:restartNumberingAfterBreak="0">
    <w:nsid w:val="1CB62BDB"/>
    <w:multiLevelType w:val="hybridMultilevel"/>
    <w:tmpl w:val="682E08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517B85"/>
    <w:multiLevelType w:val="hybridMultilevel"/>
    <w:tmpl w:val="F4F4D44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BC70CD"/>
    <w:multiLevelType w:val="hybridMultilevel"/>
    <w:tmpl w:val="D46CE210"/>
    <w:lvl w:ilvl="0" w:tplc="3F84047C">
      <w:start w:val="1"/>
      <w:numFmt w:val="bullet"/>
      <w:lvlText w:val=""/>
      <w:lvlJc w:val="left"/>
      <w:pPr>
        <w:ind w:left="720" w:hanging="360"/>
      </w:pPr>
      <w:rPr>
        <w:rFonts w:ascii="Symbol" w:hAnsi="Symbol" w:hint="default"/>
      </w:rPr>
    </w:lvl>
    <w:lvl w:ilvl="1" w:tplc="5F42BEEE">
      <w:start w:val="1"/>
      <w:numFmt w:val="bullet"/>
      <w:lvlText w:val="o"/>
      <w:lvlJc w:val="left"/>
      <w:pPr>
        <w:ind w:left="1440" w:hanging="360"/>
      </w:pPr>
      <w:rPr>
        <w:rFonts w:ascii="Courier New" w:hAnsi="Courier New" w:cs="Courier New" w:hint="default"/>
      </w:rPr>
    </w:lvl>
    <w:lvl w:ilvl="2" w:tplc="17020C02">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1344CF5"/>
    <w:multiLevelType w:val="multilevel"/>
    <w:tmpl w:val="44BC7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7C2895"/>
    <w:multiLevelType w:val="hybridMultilevel"/>
    <w:tmpl w:val="10EA365C"/>
    <w:lvl w:ilvl="0" w:tplc="EBC21A64">
      <w:start w:val="1"/>
      <w:numFmt w:val="bullet"/>
      <w:lvlText w:val=""/>
      <w:lvlJc w:val="left"/>
      <w:pPr>
        <w:ind w:left="720" w:hanging="360"/>
      </w:pPr>
      <w:rPr>
        <w:rFonts w:ascii="Symbol" w:hAnsi="Symbol" w:hint="default"/>
      </w:rPr>
    </w:lvl>
    <w:lvl w:ilvl="1" w:tplc="34946466">
      <w:numFmt w:val="bullet"/>
      <w:lvlText w:val="-"/>
      <w:lvlJc w:val="left"/>
      <w:pPr>
        <w:ind w:left="1800" w:hanging="720"/>
      </w:pPr>
      <w:rPr>
        <w:rFonts w:ascii="Graphik" w:eastAsiaTheme="minorHAnsi" w:hAnsi="Graphik"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29E1B46"/>
    <w:multiLevelType w:val="hybridMultilevel"/>
    <w:tmpl w:val="900472D0"/>
    <w:lvl w:ilvl="0" w:tplc="F7AACFC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3B61F9"/>
    <w:multiLevelType w:val="multilevel"/>
    <w:tmpl w:val="A776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7194241"/>
    <w:multiLevelType w:val="hybridMultilevel"/>
    <w:tmpl w:val="D2E0699E"/>
    <w:lvl w:ilvl="0" w:tplc="2E4EB60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E7E00"/>
    <w:multiLevelType w:val="hybridMultilevel"/>
    <w:tmpl w:val="28849E6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BC144F"/>
    <w:multiLevelType w:val="hybridMultilevel"/>
    <w:tmpl w:val="996AD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F66A89"/>
    <w:multiLevelType w:val="hybridMultilevel"/>
    <w:tmpl w:val="A84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5"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013724"/>
    <w:multiLevelType w:val="hybridMultilevel"/>
    <w:tmpl w:val="3BE8A4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BC0F5C"/>
    <w:multiLevelType w:val="hybridMultilevel"/>
    <w:tmpl w:val="CF8E1E0A"/>
    <w:lvl w:ilvl="0" w:tplc="E634066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3FED53"/>
    <w:multiLevelType w:val="hybridMultilevel"/>
    <w:tmpl w:val="48F8AD90"/>
    <w:lvl w:ilvl="0" w:tplc="134C969A">
      <w:start w:val="1"/>
      <w:numFmt w:val="bullet"/>
      <w:lvlText w:val=""/>
      <w:lvlJc w:val="left"/>
      <w:pPr>
        <w:ind w:left="360" w:hanging="360"/>
      </w:pPr>
      <w:rPr>
        <w:rFonts w:ascii="Symbol" w:hAnsi="Symbol" w:hint="default"/>
      </w:rPr>
    </w:lvl>
    <w:lvl w:ilvl="1" w:tplc="0C706AEE">
      <w:start w:val="1"/>
      <w:numFmt w:val="bullet"/>
      <w:lvlText w:val="o"/>
      <w:lvlJc w:val="left"/>
      <w:pPr>
        <w:ind w:left="1440" w:hanging="360"/>
      </w:pPr>
      <w:rPr>
        <w:rFonts w:ascii="Courier New" w:hAnsi="Courier New" w:hint="default"/>
      </w:rPr>
    </w:lvl>
    <w:lvl w:ilvl="2" w:tplc="CCF0B7A4">
      <w:start w:val="1"/>
      <w:numFmt w:val="bullet"/>
      <w:lvlText w:val=""/>
      <w:lvlJc w:val="left"/>
      <w:pPr>
        <w:ind w:left="2160" w:hanging="360"/>
      </w:pPr>
      <w:rPr>
        <w:rFonts w:ascii="Wingdings" w:hAnsi="Wingdings" w:hint="default"/>
      </w:rPr>
    </w:lvl>
    <w:lvl w:ilvl="3" w:tplc="A2E6BC2A">
      <w:start w:val="1"/>
      <w:numFmt w:val="bullet"/>
      <w:lvlText w:val=""/>
      <w:lvlJc w:val="left"/>
      <w:pPr>
        <w:ind w:left="2880" w:hanging="360"/>
      </w:pPr>
      <w:rPr>
        <w:rFonts w:ascii="Symbol" w:hAnsi="Symbol" w:hint="default"/>
      </w:rPr>
    </w:lvl>
    <w:lvl w:ilvl="4" w:tplc="14901F6A">
      <w:start w:val="1"/>
      <w:numFmt w:val="bullet"/>
      <w:lvlText w:val="o"/>
      <w:lvlJc w:val="left"/>
      <w:pPr>
        <w:ind w:left="3600" w:hanging="360"/>
      </w:pPr>
      <w:rPr>
        <w:rFonts w:ascii="Courier New" w:hAnsi="Courier New" w:hint="default"/>
      </w:rPr>
    </w:lvl>
    <w:lvl w:ilvl="5" w:tplc="6F7C5998">
      <w:start w:val="1"/>
      <w:numFmt w:val="bullet"/>
      <w:lvlText w:val=""/>
      <w:lvlJc w:val="left"/>
      <w:pPr>
        <w:ind w:left="4320" w:hanging="360"/>
      </w:pPr>
      <w:rPr>
        <w:rFonts w:ascii="Wingdings" w:hAnsi="Wingdings" w:hint="default"/>
      </w:rPr>
    </w:lvl>
    <w:lvl w:ilvl="6" w:tplc="9306DE1A">
      <w:start w:val="1"/>
      <w:numFmt w:val="bullet"/>
      <w:lvlText w:val=""/>
      <w:lvlJc w:val="left"/>
      <w:pPr>
        <w:ind w:left="5040" w:hanging="360"/>
      </w:pPr>
      <w:rPr>
        <w:rFonts w:ascii="Symbol" w:hAnsi="Symbol" w:hint="default"/>
      </w:rPr>
    </w:lvl>
    <w:lvl w:ilvl="7" w:tplc="17F8FC42">
      <w:start w:val="1"/>
      <w:numFmt w:val="bullet"/>
      <w:lvlText w:val="o"/>
      <w:lvlJc w:val="left"/>
      <w:pPr>
        <w:ind w:left="5760" w:hanging="360"/>
      </w:pPr>
      <w:rPr>
        <w:rFonts w:ascii="Courier New" w:hAnsi="Courier New" w:hint="default"/>
      </w:rPr>
    </w:lvl>
    <w:lvl w:ilvl="8" w:tplc="0150DAB0">
      <w:start w:val="1"/>
      <w:numFmt w:val="bullet"/>
      <w:lvlText w:val=""/>
      <w:lvlJc w:val="left"/>
      <w:pPr>
        <w:ind w:left="6480" w:hanging="360"/>
      </w:pPr>
      <w:rPr>
        <w:rFonts w:ascii="Wingdings" w:hAnsi="Wingdings" w:hint="default"/>
      </w:rPr>
    </w:lvl>
  </w:abstractNum>
  <w:abstractNum w:abstractNumId="40" w15:restartNumberingAfterBreak="0">
    <w:nsid w:val="720ECBDE"/>
    <w:multiLevelType w:val="hybridMultilevel"/>
    <w:tmpl w:val="EEBE8714"/>
    <w:lvl w:ilvl="0" w:tplc="8B50E3DC">
      <w:start w:val="6"/>
      <w:numFmt w:val="decimal"/>
      <w:lvlText w:val="%1."/>
      <w:lvlJc w:val="left"/>
      <w:pPr>
        <w:ind w:left="720" w:hanging="360"/>
      </w:pPr>
      <w:rPr>
        <w:rFonts w:ascii="Calibri" w:hAnsi="Calibri" w:hint="default"/>
      </w:rPr>
    </w:lvl>
    <w:lvl w:ilvl="1" w:tplc="2CF2B910">
      <w:start w:val="1"/>
      <w:numFmt w:val="lowerLetter"/>
      <w:lvlText w:val="%2."/>
      <w:lvlJc w:val="left"/>
      <w:pPr>
        <w:ind w:left="1440" w:hanging="360"/>
      </w:pPr>
    </w:lvl>
    <w:lvl w:ilvl="2" w:tplc="098E03A8">
      <w:start w:val="1"/>
      <w:numFmt w:val="lowerRoman"/>
      <w:lvlText w:val="%3."/>
      <w:lvlJc w:val="right"/>
      <w:pPr>
        <w:ind w:left="2160" w:hanging="180"/>
      </w:pPr>
    </w:lvl>
    <w:lvl w:ilvl="3" w:tplc="91EEFCD4">
      <w:start w:val="1"/>
      <w:numFmt w:val="decimal"/>
      <w:lvlText w:val="%4."/>
      <w:lvlJc w:val="left"/>
      <w:pPr>
        <w:ind w:left="2880" w:hanging="360"/>
      </w:pPr>
    </w:lvl>
    <w:lvl w:ilvl="4" w:tplc="DBBC71CE">
      <w:start w:val="1"/>
      <w:numFmt w:val="lowerLetter"/>
      <w:lvlText w:val="%5."/>
      <w:lvlJc w:val="left"/>
      <w:pPr>
        <w:ind w:left="3600" w:hanging="360"/>
      </w:pPr>
    </w:lvl>
    <w:lvl w:ilvl="5" w:tplc="7F78B86C">
      <w:start w:val="1"/>
      <w:numFmt w:val="lowerRoman"/>
      <w:lvlText w:val="%6."/>
      <w:lvlJc w:val="right"/>
      <w:pPr>
        <w:ind w:left="4320" w:hanging="180"/>
      </w:pPr>
    </w:lvl>
    <w:lvl w:ilvl="6" w:tplc="B0AC3E24">
      <w:start w:val="1"/>
      <w:numFmt w:val="decimal"/>
      <w:lvlText w:val="%7."/>
      <w:lvlJc w:val="left"/>
      <w:pPr>
        <w:ind w:left="5040" w:hanging="360"/>
      </w:pPr>
    </w:lvl>
    <w:lvl w:ilvl="7" w:tplc="40960CB0">
      <w:start w:val="1"/>
      <w:numFmt w:val="lowerLetter"/>
      <w:lvlText w:val="%8."/>
      <w:lvlJc w:val="left"/>
      <w:pPr>
        <w:ind w:left="5760" w:hanging="360"/>
      </w:pPr>
    </w:lvl>
    <w:lvl w:ilvl="8" w:tplc="2A043BB4">
      <w:start w:val="1"/>
      <w:numFmt w:val="lowerRoman"/>
      <w:lvlText w:val="%9."/>
      <w:lvlJc w:val="right"/>
      <w:pPr>
        <w:ind w:left="6480" w:hanging="180"/>
      </w:pPr>
    </w:lvl>
  </w:abstractNum>
  <w:abstractNum w:abstractNumId="41" w15:restartNumberingAfterBreak="0">
    <w:nsid w:val="7AFF602B"/>
    <w:multiLevelType w:val="hybridMultilevel"/>
    <w:tmpl w:val="550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D412EC"/>
    <w:multiLevelType w:val="hybridMultilevel"/>
    <w:tmpl w:val="3D5E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1E6AA0"/>
    <w:multiLevelType w:val="hybridMultilevel"/>
    <w:tmpl w:val="54C80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168765">
    <w:abstractNumId w:val="40"/>
  </w:num>
  <w:num w:numId="2" w16cid:durableId="1889687995">
    <w:abstractNumId w:val="13"/>
  </w:num>
  <w:num w:numId="3" w16cid:durableId="1493138800">
    <w:abstractNumId w:val="14"/>
  </w:num>
  <w:num w:numId="4" w16cid:durableId="1636763842">
    <w:abstractNumId w:val="39"/>
  </w:num>
  <w:num w:numId="5" w16cid:durableId="1630741953">
    <w:abstractNumId w:val="8"/>
  </w:num>
  <w:num w:numId="6" w16cid:durableId="1742561518">
    <w:abstractNumId w:val="34"/>
  </w:num>
  <w:num w:numId="7" w16cid:durableId="405418103">
    <w:abstractNumId w:val="2"/>
  </w:num>
  <w:num w:numId="8" w16cid:durableId="5642879">
    <w:abstractNumId w:val="1"/>
  </w:num>
  <w:num w:numId="9" w16cid:durableId="1954634332">
    <w:abstractNumId w:val="0"/>
  </w:num>
  <w:num w:numId="10" w16cid:durableId="1931237978">
    <w:abstractNumId w:val="4"/>
  </w:num>
  <w:num w:numId="11" w16cid:durableId="761073293">
    <w:abstractNumId w:val="35"/>
  </w:num>
  <w:num w:numId="12" w16cid:durableId="1929382754">
    <w:abstractNumId w:val="31"/>
  </w:num>
  <w:num w:numId="13" w16cid:durableId="314459972">
    <w:abstractNumId w:val="7"/>
  </w:num>
  <w:num w:numId="14" w16cid:durableId="679239076">
    <w:abstractNumId w:val="29"/>
  </w:num>
  <w:num w:numId="15" w16cid:durableId="237635224">
    <w:abstractNumId w:val="4"/>
    <w:lvlOverride w:ilvl="0">
      <w:startOverride w:val="1"/>
    </w:lvlOverride>
  </w:num>
  <w:num w:numId="16" w16cid:durableId="1278440111">
    <w:abstractNumId w:val="38"/>
  </w:num>
  <w:num w:numId="17" w16cid:durableId="463155883">
    <w:abstractNumId w:val="38"/>
    <w:lvlOverride w:ilvl="0">
      <w:startOverride w:val="1"/>
    </w:lvlOverride>
  </w:num>
  <w:num w:numId="18" w16cid:durableId="913130044">
    <w:abstractNumId w:val="16"/>
  </w:num>
  <w:num w:numId="19" w16cid:durableId="1514421281">
    <w:abstractNumId w:val="32"/>
  </w:num>
  <w:num w:numId="20" w16cid:durableId="666253792">
    <w:abstractNumId w:val="17"/>
  </w:num>
  <w:num w:numId="21" w16cid:durableId="1993944926">
    <w:abstractNumId w:val="41"/>
  </w:num>
  <w:num w:numId="22" w16cid:durableId="605238029">
    <w:abstractNumId w:val="36"/>
  </w:num>
  <w:num w:numId="23" w16cid:durableId="1503231730">
    <w:abstractNumId w:val="37"/>
  </w:num>
  <w:num w:numId="24" w16cid:durableId="1561556627">
    <w:abstractNumId w:val="24"/>
  </w:num>
  <w:num w:numId="25" w16cid:durableId="1521700260">
    <w:abstractNumId w:val="15"/>
  </w:num>
  <w:num w:numId="26" w16cid:durableId="978195277">
    <w:abstractNumId w:val="6"/>
  </w:num>
  <w:num w:numId="27" w16cid:durableId="479620194">
    <w:abstractNumId w:val="28"/>
  </w:num>
  <w:num w:numId="28" w16cid:durableId="804158019">
    <w:abstractNumId w:val="19"/>
  </w:num>
  <w:num w:numId="29" w16cid:durableId="1599753128">
    <w:abstractNumId w:val="3"/>
  </w:num>
  <w:num w:numId="30" w16cid:durableId="1138915383">
    <w:abstractNumId w:val="23"/>
  </w:num>
  <w:num w:numId="31" w16cid:durableId="187305142">
    <w:abstractNumId w:val="26"/>
  </w:num>
  <w:num w:numId="32" w16cid:durableId="1740133818">
    <w:abstractNumId w:val="10"/>
  </w:num>
  <w:num w:numId="33" w16cid:durableId="1766145699">
    <w:abstractNumId w:val="22"/>
  </w:num>
  <w:num w:numId="34" w16cid:durableId="1031875442">
    <w:abstractNumId w:val="20"/>
  </w:num>
  <w:num w:numId="35" w16cid:durableId="1344935056">
    <w:abstractNumId w:val="37"/>
  </w:num>
  <w:num w:numId="36" w16cid:durableId="2121490330">
    <w:abstractNumId w:val="25"/>
  </w:num>
  <w:num w:numId="37" w16cid:durableId="1513452952">
    <w:abstractNumId w:val="12"/>
  </w:num>
  <w:num w:numId="38" w16cid:durableId="15776648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9319106">
    <w:abstractNumId w:val="30"/>
  </w:num>
  <w:num w:numId="40" w16cid:durableId="66848075">
    <w:abstractNumId w:val="11"/>
  </w:num>
  <w:num w:numId="41" w16cid:durableId="1772629119">
    <w:abstractNumId w:val="27"/>
  </w:num>
  <w:num w:numId="42" w16cid:durableId="2105297825">
    <w:abstractNumId w:val="5"/>
  </w:num>
  <w:num w:numId="43" w16cid:durableId="864251638">
    <w:abstractNumId w:val="21"/>
  </w:num>
  <w:num w:numId="44" w16cid:durableId="2122143729">
    <w:abstractNumId w:val="9"/>
  </w:num>
  <w:num w:numId="45" w16cid:durableId="49808471">
    <w:abstractNumId w:val="18"/>
  </w:num>
  <w:num w:numId="46" w16cid:durableId="98265730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28950593">
    <w:abstractNumId w:val="42"/>
  </w:num>
  <w:num w:numId="48" w16cid:durableId="17733570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comments" w:enforcement="1" w:cryptProviderType="rsaAES" w:cryptAlgorithmClass="hash" w:cryptAlgorithmType="typeAny" w:cryptAlgorithmSid="14" w:cryptSpinCount="100000" w:hash="8/r/un+fgQh8j+jxkW5PSpyR0SkR84U0F4Hwx41Lt5wwN+Lm55oZzGEdHvZW08qL7lKV40PBhTzjp80dLEF4jA==" w:salt="kw/8bIb5M1UntigAyoCB+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gFAG86kJctAAAA"/>
  </w:docVars>
  <w:rsids>
    <w:rsidRoot w:val="00895BB5"/>
    <w:rsid w:val="000017CF"/>
    <w:rsid w:val="00003140"/>
    <w:rsid w:val="00013FA8"/>
    <w:rsid w:val="00015641"/>
    <w:rsid w:val="000156A7"/>
    <w:rsid w:val="00015E06"/>
    <w:rsid w:val="000170A5"/>
    <w:rsid w:val="0002168C"/>
    <w:rsid w:val="00021956"/>
    <w:rsid w:val="0002494F"/>
    <w:rsid w:val="00024C61"/>
    <w:rsid w:val="000250DC"/>
    <w:rsid w:val="0002584C"/>
    <w:rsid w:val="00027F37"/>
    <w:rsid w:val="00031801"/>
    <w:rsid w:val="000333F8"/>
    <w:rsid w:val="00033755"/>
    <w:rsid w:val="00033A3A"/>
    <w:rsid w:val="000407DF"/>
    <w:rsid w:val="00040EC2"/>
    <w:rsid w:val="00042770"/>
    <w:rsid w:val="00044525"/>
    <w:rsid w:val="00044973"/>
    <w:rsid w:val="00044A09"/>
    <w:rsid w:val="00046EAC"/>
    <w:rsid w:val="00053828"/>
    <w:rsid w:val="00054102"/>
    <w:rsid w:val="0005529A"/>
    <w:rsid w:val="00060277"/>
    <w:rsid w:val="0006075E"/>
    <w:rsid w:val="000625A4"/>
    <w:rsid w:val="00062623"/>
    <w:rsid w:val="00064B39"/>
    <w:rsid w:val="00066F65"/>
    <w:rsid w:val="00067501"/>
    <w:rsid w:val="00073FD4"/>
    <w:rsid w:val="00074F54"/>
    <w:rsid w:val="00081CEA"/>
    <w:rsid w:val="000840C7"/>
    <w:rsid w:val="00084168"/>
    <w:rsid w:val="000910E9"/>
    <w:rsid w:val="00092ECF"/>
    <w:rsid w:val="0009379A"/>
    <w:rsid w:val="00095E53"/>
    <w:rsid w:val="00096422"/>
    <w:rsid w:val="000A2689"/>
    <w:rsid w:val="000A313A"/>
    <w:rsid w:val="000A38B7"/>
    <w:rsid w:val="000A38EF"/>
    <w:rsid w:val="000A4255"/>
    <w:rsid w:val="000A6C6B"/>
    <w:rsid w:val="000B1732"/>
    <w:rsid w:val="000C0467"/>
    <w:rsid w:val="000C085B"/>
    <w:rsid w:val="000C126F"/>
    <w:rsid w:val="000C141F"/>
    <w:rsid w:val="000C3BFE"/>
    <w:rsid w:val="000C66FD"/>
    <w:rsid w:val="000C78C5"/>
    <w:rsid w:val="000D291A"/>
    <w:rsid w:val="000D2D73"/>
    <w:rsid w:val="000D36D6"/>
    <w:rsid w:val="000D39DA"/>
    <w:rsid w:val="000D48C6"/>
    <w:rsid w:val="000E23A1"/>
    <w:rsid w:val="000E2871"/>
    <w:rsid w:val="000E292C"/>
    <w:rsid w:val="000E59BB"/>
    <w:rsid w:val="000E7048"/>
    <w:rsid w:val="000E7AD0"/>
    <w:rsid w:val="000F2574"/>
    <w:rsid w:val="000F28FF"/>
    <w:rsid w:val="000F6D6B"/>
    <w:rsid w:val="001033EC"/>
    <w:rsid w:val="00103CBE"/>
    <w:rsid w:val="00104794"/>
    <w:rsid w:val="00104A3E"/>
    <w:rsid w:val="001123CE"/>
    <w:rsid w:val="001133B9"/>
    <w:rsid w:val="00115209"/>
    <w:rsid w:val="00117DD8"/>
    <w:rsid w:val="00121EF7"/>
    <w:rsid w:val="0012591C"/>
    <w:rsid w:val="00130FA3"/>
    <w:rsid w:val="001325D7"/>
    <w:rsid w:val="00133089"/>
    <w:rsid w:val="00133F18"/>
    <w:rsid w:val="00134ED4"/>
    <w:rsid w:val="00142044"/>
    <w:rsid w:val="0014227C"/>
    <w:rsid w:val="00142EC4"/>
    <w:rsid w:val="00143558"/>
    <w:rsid w:val="00144542"/>
    <w:rsid w:val="001527A4"/>
    <w:rsid w:val="00152AA7"/>
    <w:rsid w:val="00152CB7"/>
    <w:rsid w:val="0015307A"/>
    <w:rsid w:val="001545FD"/>
    <w:rsid w:val="001563D7"/>
    <w:rsid w:val="0016458F"/>
    <w:rsid w:val="001667E6"/>
    <w:rsid w:val="00166A2E"/>
    <w:rsid w:val="00166B11"/>
    <w:rsid w:val="001711BF"/>
    <w:rsid w:val="00171984"/>
    <w:rsid w:val="001721FF"/>
    <w:rsid w:val="00172269"/>
    <w:rsid w:val="00172649"/>
    <w:rsid w:val="00173E81"/>
    <w:rsid w:val="001740C7"/>
    <w:rsid w:val="0017778B"/>
    <w:rsid w:val="00180F7E"/>
    <w:rsid w:val="001848A8"/>
    <w:rsid w:val="00191012"/>
    <w:rsid w:val="00193A46"/>
    <w:rsid w:val="001940CA"/>
    <w:rsid w:val="001945DD"/>
    <w:rsid w:val="0019623A"/>
    <w:rsid w:val="001A14FE"/>
    <w:rsid w:val="001A45DB"/>
    <w:rsid w:val="001A6BEA"/>
    <w:rsid w:val="001A7395"/>
    <w:rsid w:val="001B008D"/>
    <w:rsid w:val="001B70FC"/>
    <w:rsid w:val="001C2558"/>
    <w:rsid w:val="001C3D17"/>
    <w:rsid w:val="001C51A2"/>
    <w:rsid w:val="001C5362"/>
    <w:rsid w:val="001D05AA"/>
    <w:rsid w:val="001D268E"/>
    <w:rsid w:val="001D7779"/>
    <w:rsid w:val="001E0826"/>
    <w:rsid w:val="001E2468"/>
    <w:rsid w:val="001E29CD"/>
    <w:rsid w:val="001E378C"/>
    <w:rsid w:val="001F1B78"/>
    <w:rsid w:val="001F473F"/>
    <w:rsid w:val="0020522C"/>
    <w:rsid w:val="00205B1E"/>
    <w:rsid w:val="00213B87"/>
    <w:rsid w:val="00217AE9"/>
    <w:rsid w:val="0022315C"/>
    <w:rsid w:val="00224A6C"/>
    <w:rsid w:val="0022637A"/>
    <w:rsid w:val="002269F9"/>
    <w:rsid w:val="00230698"/>
    <w:rsid w:val="00231307"/>
    <w:rsid w:val="00235089"/>
    <w:rsid w:val="0023565B"/>
    <w:rsid w:val="00235D37"/>
    <w:rsid w:val="002363EF"/>
    <w:rsid w:val="00240C89"/>
    <w:rsid w:val="00241DB1"/>
    <w:rsid w:val="00246B0A"/>
    <w:rsid w:val="00250C84"/>
    <w:rsid w:val="00253A68"/>
    <w:rsid w:val="00253D06"/>
    <w:rsid w:val="00257303"/>
    <w:rsid w:val="00260444"/>
    <w:rsid w:val="002604AA"/>
    <w:rsid w:val="00260B8E"/>
    <w:rsid w:val="002658AA"/>
    <w:rsid w:val="0026662A"/>
    <w:rsid w:val="002707FF"/>
    <w:rsid w:val="002710B7"/>
    <w:rsid w:val="002718AB"/>
    <w:rsid w:val="00273B11"/>
    <w:rsid w:val="00274C12"/>
    <w:rsid w:val="00280CA0"/>
    <w:rsid w:val="0028151B"/>
    <w:rsid w:val="00282610"/>
    <w:rsid w:val="00287923"/>
    <w:rsid w:val="00293042"/>
    <w:rsid w:val="002932E6"/>
    <w:rsid w:val="0029387C"/>
    <w:rsid w:val="002A3978"/>
    <w:rsid w:val="002A6683"/>
    <w:rsid w:val="002A68A7"/>
    <w:rsid w:val="002A7163"/>
    <w:rsid w:val="002A72EB"/>
    <w:rsid w:val="002B3D98"/>
    <w:rsid w:val="002B4400"/>
    <w:rsid w:val="002B74F9"/>
    <w:rsid w:val="002B7C11"/>
    <w:rsid w:val="002C2257"/>
    <w:rsid w:val="002C3126"/>
    <w:rsid w:val="002C3AF8"/>
    <w:rsid w:val="002C3E7C"/>
    <w:rsid w:val="002C4B20"/>
    <w:rsid w:val="002C4DDD"/>
    <w:rsid w:val="002C5424"/>
    <w:rsid w:val="002C5BA0"/>
    <w:rsid w:val="002D28B3"/>
    <w:rsid w:val="002D492C"/>
    <w:rsid w:val="002D53A3"/>
    <w:rsid w:val="002E1345"/>
    <w:rsid w:val="002E1C7B"/>
    <w:rsid w:val="002E32E1"/>
    <w:rsid w:val="002E65F4"/>
    <w:rsid w:val="002F6FA3"/>
    <w:rsid w:val="0030169F"/>
    <w:rsid w:val="0030205D"/>
    <w:rsid w:val="00303690"/>
    <w:rsid w:val="0030701A"/>
    <w:rsid w:val="003104DE"/>
    <w:rsid w:val="00311AA7"/>
    <w:rsid w:val="0031309F"/>
    <w:rsid w:val="00313A4F"/>
    <w:rsid w:val="003155B2"/>
    <w:rsid w:val="003156B4"/>
    <w:rsid w:val="00315E2D"/>
    <w:rsid w:val="00322411"/>
    <w:rsid w:val="00330718"/>
    <w:rsid w:val="0033077D"/>
    <w:rsid w:val="00335641"/>
    <w:rsid w:val="00335935"/>
    <w:rsid w:val="003432B6"/>
    <w:rsid w:val="00343620"/>
    <w:rsid w:val="00343B9E"/>
    <w:rsid w:val="0034404B"/>
    <w:rsid w:val="00344494"/>
    <w:rsid w:val="003444E0"/>
    <w:rsid w:val="003473B6"/>
    <w:rsid w:val="00352F1D"/>
    <w:rsid w:val="003554F1"/>
    <w:rsid w:val="00355538"/>
    <w:rsid w:val="003572AD"/>
    <w:rsid w:val="00357D37"/>
    <w:rsid w:val="0036484B"/>
    <w:rsid w:val="00364AF7"/>
    <w:rsid w:val="00364DA7"/>
    <w:rsid w:val="0036556C"/>
    <w:rsid w:val="00365887"/>
    <w:rsid w:val="00365BE7"/>
    <w:rsid w:val="00381884"/>
    <w:rsid w:val="00384644"/>
    <w:rsid w:val="00385390"/>
    <w:rsid w:val="00385DDD"/>
    <w:rsid w:val="00392887"/>
    <w:rsid w:val="0039483C"/>
    <w:rsid w:val="00394A8D"/>
    <w:rsid w:val="00395CB3"/>
    <w:rsid w:val="00396595"/>
    <w:rsid w:val="003968C0"/>
    <w:rsid w:val="003B7957"/>
    <w:rsid w:val="003C22CF"/>
    <w:rsid w:val="003C267D"/>
    <w:rsid w:val="003C26D2"/>
    <w:rsid w:val="003C5084"/>
    <w:rsid w:val="003C5CD7"/>
    <w:rsid w:val="003D23FB"/>
    <w:rsid w:val="003D47EF"/>
    <w:rsid w:val="003D4804"/>
    <w:rsid w:val="003D659A"/>
    <w:rsid w:val="003E21FF"/>
    <w:rsid w:val="003E24D5"/>
    <w:rsid w:val="003E463B"/>
    <w:rsid w:val="003E6447"/>
    <w:rsid w:val="003E6F87"/>
    <w:rsid w:val="003E6FB1"/>
    <w:rsid w:val="003F0796"/>
    <w:rsid w:val="003F0CB0"/>
    <w:rsid w:val="003F139F"/>
    <w:rsid w:val="003F5452"/>
    <w:rsid w:val="003F5910"/>
    <w:rsid w:val="003F7DCF"/>
    <w:rsid w:val="00401CEB"/>
    <w:rsid w:val="00402104"/>
    <w:rsid w:val="004077F8"/>
    <w:rsid w:val="00407EBC"/>
    <w:rsid w:val="00411AA7"/>
    <w:rsid w:val="004142B1"/>
    <w:rsid w:val="00420631"/>
    <w:rsid w:val="00421A1D"/>
    <w:rsid w:val="004227DF"/>
    <w:rsid w:val="0042557D"/>
    <w:rsid w:val="00427C9B"/>
    <w:rsid w:val="00431026"/>
    <w:rsid w:val="004322C1"/>
    <w:rsid w:val="004349C5"/>
    <w:rsid w:val="004409C1"/>
    <w:rsid w:val="00443B50"/>
    <w:rsid w:val="00445543"/>
    <w:rsid w:val="00446D69"/>
    <w:rsid w:val="00446FE3"/>
    <w:rsid w:val="0044714D"/>
    <w:rsid w:val="00452E04"/>
    <w:rsid w:val="00457F12"/>
    <w:rsid w:val="0046107E"/>
    <w:rsid w:val="0046185A"/>
    <w:rsid w:val="004627F5"/>
    <w:rsid w:val="00464D80"/>
    <w:rsid w:val="00466C06"/>
    <w:rsid w:val="00467ADC"/>
    <w:rsid w:val="00481A2B"/>
    <w:rsid w:val="00483033"/>
    <w:rsid w:val="00484436"/>
    <w:rsid w:val="00486F9D"/>
    <w:rsid w:val="00492566"/>
    <w:rsid w:val="00492CC8"/>
    <w:rsid w:val="004944C0"/>
    <w:rsid w:val="00495AB3"/>
    <w:rsid w:val="00497F8A"/>
    <w:rsid w:val="004A2135"/>
    <w:rsid w:val="004A5FEC"/>
    <w:rsid w:val="004A6591"/>
    <w:rsid w:val="004B41D6"/>
    <w:rsid w:val="004B5DCE"/>
    <w:rsid w:val="004B6FA7"/>
    <w:rsid w:val="004C2191"/>
    <w:rsid w:val="004E2808"/>
    <w:rsid w:val="004E40AB"/>
    <w:rsid w:val="004E4BAA"/>
    <w:rsid w:val="004E60C7"/>
    <w:rsid w:val="004F5258"/>
    <w:rsid w:val="004F6150"/>
    <w:rsid w:val="0050088A"/>
    <w:rsid w:val="00500AB7"/>
    <w:rsid w:val="005017EB"/>
    <w:rsid w:val="005037B1"/>
    <w:rsid w:val="005106F3"/>
    <w:rsid w:val="00510FA4"/>
    <w:rsid w:val="00511FD6"/>
    <w:rsid w:val="00514A55"/>
    <w:rsid w:val="00521954"/>
    <w:rsid w:val="00522259"/>
    <w:rsid w:val="005250E5"/>
    <w:rsid w:val="005260ED"/>
    <w:rsid w:val="00532581"/>
    <w:rsid w:val="00534AB4"/>
    <w:rsid w:val="00534FDF"/>
    <w:rsid w:val="005353C9"/>
    <w:rsid w:val="005400F2"/>
    <w:rsid w:val="00540DBC"/>
    <w:rsid w:val="005433AA"/>
    <w:rsid w:val="00544F06"/>
    <w:rsid w:val="0054659A"/>
    <w:rsid w:val="0054684C"/>
    <w:rsid w:val="00547F86"/>
    <w:rsid w:val="00550440"/>
    <w:rsid w:val="005525D3"/>
    <w:rsid w:val="00552B6C"/>
    <w:rsid w:val="005549EE"/>
    <w:rsid w:val="0055511E"/>
    <w:rsid w:val="005614C4"/>
    <w:rsid w:val="00561728"/>
    <w:rsid w:val="0056224D"/>
    <w:rsid w:val="005734C4"/>
    <w:rsid w:val="00574A44"/>
    <w:rsid w:val="005760B8"/>
    <w:rsid w:val="00577F3F"/>
    <w:rsid w:val="005846CE"/>
    <w:rsid w:val="00584F0C"/>
    <w:rsid w:val="005853ED"/>
    <w:rsid w:val="0058798B"/>
    <w:rsid w:val="00591751"/>
    <w:rsid w:val="0059724B"/>
    <w:rsid w:val="005974C8"/>
    <w:rsid w:val="005A152B"/>
    <w:rsid w:val="005A1B85"/>
    <w:rsid w:val="005A35FA"/>
    <w:rsid w:val="005A555E"/>
    <w:rsid w:val="005A585A"/>
    <w:rsid w:val="005A62E7"/>
    <w:rsid w:val="005B0F19"/>
    <w:rsid w:val="005B14D8"/>
    <w:rsid w:val="005B1690"/>
    <w:rsid w:val="005B2270"/>
    <w:rsid w:val="005B3E27"/>
    <w:rsid w:val="005B520A"/>
    <w:rsid w:val="005B52CD"/>
    <w:rsid w:val="005C0FE4"/>
    <w:rsid w:val="005C11B7"/>
    <w:rsid w:val="005C1F7F"/>
    <w:rsid w:val="005C3507"/>
    <w:rsid w:val="005C35A2"/>
    <w:rsid w:val="005C5107"/>
    <w:rsid w:val="005D655E"/>
    <w:rsid w:val="005D6694"/>
    <w:rsid w:val="005D771F"/>
    <w:rsid w:val="005E001F"/>
    <w:rsid w:val="005E1889"/>
    <w:rsid w:val="005E336E"/>
    <w:rsid w:val="005E7993"/>
    <w:rsid w:val="005E7EE3"/>
    <w:rsid w:val="005F0ECE"/>
    <w:rsid w:val="005F454E"/>
    <w:rsid w:val="005F48F9"/>
    <w:rsid w:val="005F71C6"/>
    <w:rsid w:val="006017D6"/>
    <w:rsid w:val="006042D7"/>
    <w:rsid w:val="006048C7"/>
    <w:rsid w:val="0060602D"/>
    <w:rsid w:val="006064DE"/>
    <w:rsid w:val="00607242"/>
    <w:rsid w:val="0060784F"/>
    <w:rsid w:val="006140F2"/>
    <w:rsid w:val="00616900"/>
    <w:rsid w:val="00616D73"/>
    <w:rsid w:val="00617AA8"/>
    <w:rsid w:val="00624647"/>
    <w:rsid w:val="006301B9"/>
    <w:rsid w:val="006324D6"/>
    <w:rsid w:val="00633524"/>
    <w:rsid w:val="00634818"/>
    <w:rsid w:val="00641084"/>
    <w:rsid w:val="0064318F"/>
    <w:rsid w:val="006447AA"/>
    <w:rsid w:val="006448FE"/>
    <w:rsid w:val="00644DB2"/>
    <w:rsid w:val="0065160F"/>
    <w:rsid w:val="00652A06"/>
    <w:rsid w:val="00654AF5"/>
    <w:rsid w:val="00661F62"/>
    <w:rsid w:val="00666978"/>
    <w:rsid w:val="00673555"/>
    <w:rsid w:val="006741F3"/>
    <w:rsid w:val="00674208"/>
    <w:rsid w:val="0067429A"/>
    <w:rsid w:val="00675E0E"/>
    <w:rsid w:val="00676957"/>
    <w:rsid w:val="006831FF"/>
    <w:rsid w:val="006833DC"/>
    <w:rsid w:val="0068392E"/>
    <w:rsid w:val="006900E6"/>
    <w:rsid w:val="00696022"/>
    <w:rsid w:val="00697700"/>
    <w:rsid w:val="006A0864"/>
    <w:rsid w:val="006A0904"/>
    <w:rsid w:val="006A11D2"/>
    <w:rsid w:val="006A423B"/>
    <w:rsid w:val="006B05AA"/>
    <w:rsid w:val="006B4326"/>
    <w:rsid w:val="006B5FA5"/>
    <w:rsid w:val="006B7FD0"/>
    <w:rsid w:val="006C04C9"/>
    <w:rsid w:val="006C607D"/>
    <w:rsid w:val="006D2AF1"/>
    <w:rsid w:val="006D71BB"/>
    <w:rsid w:val="006E57AD"/>
    <w:rsid w:val="006F1279"/>
    <w:rsid w:val="006F24EA"/>
    <w:rsid w:val="006F27F7"/>
    <w:rsid w:val="006F3E34"/>
    <w:rsid w:val="006F54F1"/>
    <w:rsid w:val="006F5A08"/>
    <w:rsid w:val="006F77A9"/>
    <w:rsid w:val="00701013"/>
    <w:rsid w:val="00703269"/>
    <w:rsid w:val="00703BCA"/>
    <w:rsid w:val="00704EE6"/>
    <w:rsid w:val="00712F11"/>
    <w:rsid w:val="00714507"/>
    <w:rsid w:val="0071665F"/>
    <w:rsid w:val="0072160C"/>
    <w:rsid w:val="00724225"/>
    <w:rsid w:val="00724D32"/>
    <w:rsid w:val="00731A4F"/>
    <w:rsid w:val="00732EF0"/>
    <w:rsid w:val="00734F79"/>
    <w:rsid w:val="00736751"/>
    <w:rsid w:val="00736A78"/>
    <w:rsid w:val="007377A3"/>
    <w:rsid w:val="007377CE"/>
    <w:rsid w:val="007402A3"/>
    <w:rsid w:val="007429B6"/>
    <w:rsid w:val="007431CE"/>
    <w:rsid w:val="00744FC5"/>
    <w:rsid w:val="007501B6"/>
    <w:rsid w:val="00750E4C"/>
    <w:rsid w:val="007510BC"/>
    <w:rsid w:val="00751D96"/>
    <w:rsid w:val="00752ECF"/>
    <w:rsid w:val="00761556"/>
    <w:rsid w:val="00764921"/>
    <w:rsid w:val="0077033E"/>
    <w:rsid w:val="00772E5F"/>
    <w:rsid w:val="00774F7F"/>
    <w:rsid w:val="00775C49"/>
    <w:rsid w:val="00776DD7"/>
    <w:rsid w:val="0078163E"/>
    <w:rsid w:val="00786803"/>
    <w:rsid w:val="007913C1"/>
    <w:rsid w:val="0079445B"/>
    <w:rsid w:val="0079571A"/>
    <w:rsid w:val="007A3192"/>
    <w:rsid w:val="007A3E19"/>
    <w:rsid w:val="007A3F54"/>
    <w:rsid w:val="007B4F86"/>
    <w:rsid w:val="007B6EBC"/>
    <w:rsid w:val="007C1E8E"/>
    <w:rsid w:val="007C2392"/>
    <w:rsid w:val="007C3FDC"/>
    <w:rsid w:val="007C4472"/>
    <w:rsid w:val="007C7586"/>
    <w:rsid w:val="007D172F"/>
    <w:rsid w:val="007D2598"/>
    <w:rsid w:val="007D3FE2"/>
    <w:rsid w:val="007E0117"/>
    <w:rsid w:val="007E329A"/>
    <w:rsid w:val="007E32C5"/>
    <w:rsid w:val="007E4623"/>
    <w:rsid w:val="007E4B26"/>
    <w:rsid w:val="007E64E0"/>
    <w:rsid w:val="007E7A6F"/>
    <w:rsid w:val="007F006B"/>
    <w:rsid w:val="007F0480"/>
    <w:rsid w:val="007F1CBE"/>
    <w:rsid w:val="007F3742"/>
    <w:rsid w:val="007F3B7F"/>
    <w:rsid w:val="007F5215"/>
    <w:rsid w:val="007F63D1"/>
    <w:rsid w:val="0080020B"/>
    <w:rsid w:val="00801238"/>
    <w:rsid w:val="00802C15"/>
    <w:rsid w:val="00804883"/>
    <w:rsid w:val="008060A8"/>
    <w:rsid w:val="0080692E"/>
    <w:rsid w:val="00806ADD"/>
    <w:rsid w:val="00810039"/>
    <w:rsid w:val="008109C6"/>
    <w:rsid w:val="00814AAC"/>
    <w:rsid w:val="00815103"/>
    <w:rsid w:val="00816C3D"/>
    <w:rsid w:val="00821005"/>
    <w:rsid w:val="00822A85"/>
    <w:rsid w:val="008238FB"/>
    <w:rsid w:val="00823CB0"/>
    <w:rsid w:val="00827192"/>
    <w:rsid w:val="00836DFF"/>
    <w:rsid w:val="00837F3D"/>
    <w:rsid w:val="00842370"/>
    <w:rsid w:val="00842850"/>
    <w:rsid w:val="00843080"/>
    <w:rsid w:val="008431A7"/>
    <w:rsid w:val="00844996"/>
    <w:rsid w:val="00846179"/>
    <w:rsid w:val="0084619B"/>
    <w:rsid w:val="00846573"/>
    <w:rsid w:val="008603F0"/>
    <w:rsid w:val="0086094B"/>
    <w:rsid w:val="00861DAA"/>
    <w:rsid w:val="008678FA"/>
    <w:rsid w:val="00873E17"/>
    <w:rsid w:val="00874155"/>
    <w:rsid w:val="008760C0"/>
    <w:rsid w:val="00885C3B"/>
    <w:rsid w:val="008902D4"/>
    <w:rsid w:val="00890CD6"/>
    <w:rsid w:val="00891E44"/>
    <w:rsid w:val="008925D5"/>
    <w:rsid w:val="00893810"/>
    <w:rsid w:val="008944A2"/>
    <w:rsid w:val="00894E1E"/>
    <w:rsid w:val="00895835"/>
    <w:rsid w:val="00895BB5"/>
    <w:rsid w:val="008A0239"/>
    <w:rsid w:val="008A0BFC"/>
    <w:rsid w:val="008A278E"/>
    <w:rsid w:val="008A3AF6"/>
    <w:rsid w:val="008A4C74"/>
    <w:rsid w:val="008A65AF"/>
    <w:rsid w:val="008A687F"/>
    <w:rsid w:val="008A7A34"/>
    <w:rsid w:val="008B3AC1"/>
    <w:rsid w:val="008B402E"/>
    <w:rsid w:val="008C0315"/>
    <w:rsid w:val="008C14B5"/>
    <w:rsid w:val="008C1857"/>
    <w:rsid w:val="008C386C"/>
    <w:rsid w:val="008C59F6"/>
    <w:rsid w:val="008C6829"/>
    <w:rsid w:val="008D3149"/>
    <w:rsid w:val="008D4853"/>
    <w:rsid w:val="008D49CD"/>
    <w:rsid w:val="008D58A1"/>
    <w:rsid w:val="008D59A5"/>
    <w:rsid w:val="008D6D39"/>
    <w:rsid w:val="008E2798"/>
    <w:rsid w:val="008E281F"/>
    <w:rsid w:val="008E2A2A"/>
    <w:rsid w:val="008E7FF1"/>
    <w:rsid w:val="008F0AE1"/>
    <w:rsid w:val="008F1FAF"/>
    <w:rsid w:val="008F26CA"/>
    <w:rsid w:val="008F4B7D"/>
    <w:rsid w:val="008F6BE0"/>
    <w:rsid w:val="00901E55"/>
    <w:rsid w:val="009034E6"/>
    <w:rsid w:val="00904E24"/>
    <w:rsid w:val="009063DB"/>
    <w:rsid w:val="00913048"/>
    <w:rsid w:val="00914DBB"/>
    <w:rsid w:val="009154E7"/>
    <w:rsid w:val="0091651F"/>
    <w:rsid w:val="00917F10"/>
    <w:rsid w:val="00922375"/>
    <w:rsid w:val="00923B37"/>
    <w:rsid w:val="00925377"/>
    <w:rsid w:val="009254EE"/>
    <w:rsid w:val="009258BC"/>
    <w:rsid w:val="009261DD"/>
    <w:rsid w:val="009262FC"/>
    <w:rsid w:val="00927151"/>
    <w:rsid w:val="00930829"/>
    <w:rsid w:val="009320C8"/>
    <w:rsid w:val="0093241A"/>
    <w:rsid w:val="00936429"/>
    <w:rsid w:val="0093679A"/>
    <w:rsid w:val="009372A7"/>
    <w:rsid w:val="00937E84"/>
    <w:rsid w:val="009407B0"/>
    <w:rsid w:val="009416C7"/>
    <w:rsid w:val="00941CAF"/>
    <w:rsid w:val="0094780F"/>
    <w:rsid w:val="00947C3E"/>
    <w:rsid w:val="009507C6"/>
    <w:rsid w:val="00950C2F"/>
    <w:rsid w:val="00953166"/>
    <w:rsid w:val="00953B2C"/>
    <w:rsid w:val="00954B0D"/>
    <w:rsid w:val="009567E5"/>
    <w:rsid w:val="0096259E"/>
    <w:rsid w:val="0096640C"/>
    <w:rsid w:val="0097025D"/>
    <w:rsid w:val="00971E2F"/>
    <w:rsid w:val="00973246"/>
    <w:rsid w:val="00973251"/>
    <w:rsid w:val="00974647"/>
    <w:rsid w:val="009746FD"/>
    <w:rsid w:val="009759A1"/>
    <w:rsid w:val="00976807"/>
    <w:rsid w:val="0098393E"/>
    <w:rsid w:val="00985FF2"/>
    <w:rsid w:val="009868EE"/>
    <w:rsid w:val="00987702"/>
    <w:rsid w:val="009906BE"/>
    <w:rsid w:val="00992B33"/>
    <w:rsid w:val="00992CA7"/>
    <w:rsid w:val="009A0E67"/>
    <w:rsid w:val="009A17BA"/>
    <w:rsid w:val="009A7353"/>
    <w:rsid w:val="009A7B1C"/>
    <w:rsid w:val="009A7EDB"/>
    <w:rsid w:val="009B3753"/>
    <w:rsid w:val="009B47DF"/>
    <w:rsid w:val="009C1E9B"/>
    <w:rsid w:val="009C4776"/>
    <w:rsid w:val="009C78E8"/>
    <w:rsid w:val="009D3DBF"/>
    <w:rsid w:val="009D53EA"/>
    <w:rsid w:val="009E3D28"/>
    <w:rsid w:val="009E67F1"/>
    <w:rsid w:val="009F179C"/>
    <w:rsid w:val="009F17EC"/>
    <w:rsid w:val="009F650B"/>
    <w:rsid w:val="009F7CCA"/>
    <w:rsid w:val="00A022F5"/>
    <w:rsid w:val="00A027C1"/>
    <w:rsid w:val="00A07303"/>
    <w:rsid w:val="00A07B84"/>
    <w:rsid w:val="00A11E3A"/>
    <w:rsid w:val="00A12160"/>
    <w:rsid w:val="00A13EB9"/>
    <w:rsid w:val="00A1489C"/>
    <w:rsid w:val="00A14C5F"/>
    <w:rsid w:val="00A22358"/>
    <w:rsid w:val="00A23ABD"/>
    <w:rsid w:val="00A305D8"/>
    <w:rsid w:val="00A31E24"/>
    <w:rsid w:val="00A35149"/>
    <w:rsid w:val="00A36DD5"/>
    <w:rsid w:val="00A45BE3"/>
    <w:rsid w:val="00A4691A"/>
    <w:rsid w:val="00A507AF"/>
    <w:rsid w:val="00A511DE"/>
    <w:rsid w:val="00A542CD"/>
    <w:rsid w:val="00A54DCD"/>
    <w:rsid w:val="00A60756"/>
    <w:rsid w:val="00A62950"/>
    <w:rsid w:val="00A629EE"/>
    <w:rsid w:val="00A66AFB"/>
    <w:rsid w:val="00A70058"/>
    <w:rsid w:val="00A753BC"/>
    <w:rsid w:val="00A8072E"/>
    <w:rsid w:val="00A83431"/>
    <w:rsid w:val="00A8520D"/>
    <w:rsid w:val="00A8525D"/>
    <w:rsid w:val="00A87664"/>
    <w:rsid w:val="00A91EE8"/>
    <w:rsid w:val="00A94B50"/>
    <w:rsid w:val="00A94BF0"/>
    <w:rsid w:val="00AA17DC"/>
    <w:rsid w:val="00AA5E1F"/>
    <w:rsid w:val="00AA5F7B"/>
    <w:rsid w:val="00AB0AB4"/>
    <w:rsid w:val="00AB1838"/>
    <w:rsid w:val="00AB2188"/>
    <w:rsid w:val="00AB24FA"/>
    <w:rsid w:val="00AB7A10"/>
    <w:rsid w:val="00AD0B6A"/>
    <w:rsid w:val="00AD0C88"/>
    <w:rsid w:val="00AD30B0"/>
    <w:rsid w:val="00AD5103"/>
    <w:rsid w:val="00AE1D02"/>
    <w:rsid w:val="00AE2073"/>
    <w:rsid w:val="00AE421C"/>
    <w:rsid w:val="00AF0C70"/>
    <w:rsid w:val="00AF12E4"/>
    <w:rsid w:val="00AF188B"/>
    <w:rsid w:val="00AF2C40"/>
    <w:rsid w:val="00AF3555"/>
    <w:rsid w:val="00AF3DD4"/>
    <w:rsid w:val="00AF4010"/>
    <w:rsid w:val="00AF6656"/>
    <w:rsid w:val="00AF7049"/>
    <w:rsid w:val="00B01442"/>
    <w:rsid w:val="00B016A8"/>
    <w:rsid w:val="00B02D48"/>
    <w:rsid w:val="00B03066"/>
    <w:rsid w:val="00B0403B"/>
    <w:rsid w:val="00B07C06"/>
    <w:rsid w:val="00B07F8C"/>
    <w:rsid w:val="00B10F9A"/>
    <w:rsid w:val="00B11DF1"/>
    <w:rsid w:val="00B12EF3"/>
    <w:rsid w:val="00B13CB3"/>
    <w:rsid w:val="00B1656F"/>
    <w:rsid w:val="00B168D6"/>
    <w:rsid w:val="00B168F2"/>
    <w:rsid w:val="00B20324"/>
    <w:rsid w:val="00B21B92"/>
    <w:rsid w:val="00B2418E"/>
    <w:rsid w:val="00B2460C"/>
    <w:rsid w:val="00B254CC"/>
    <w:rsid w:val="00B25F56"/>
    <w:rsid w:val="00B271A8"/>
    <w:rsid w:val="00B35540"/>
    <w:rsid w:val="00B368E2"/>
    <w:rsid w:val="00B36AA4"/>
    <w:rsid w:val="00B40AF7"/>
    <w:rsid w:val="00B42958"/>
    <w:rsid w:val="00B42E99"/>
    <w:rsid w:val="00B4509C"/>
    <w:rsid w:val="00B4695A"/>
    <w:rsid w:val="00B508FC"/>
    <w:rsid w:val="00B5153D"/>
    <w:rsid w:val="00B543D5"/>
    <w:rsid w:val="00B544C0"/>
    <w:rsid w:val="00B557C4"/>
    <w:rsid w:val="00B56B44"/>
    <w:rsid w:val="00B616E9"/>
    <w:rsid w:val="00B618EC"/>
    <w:rsid w:val="00B63C2B"/>
    <w:rsid w:val="00B649BB"/>
    <w:rsid w:val="00B70690"/>
    <w:rsid w:val="00B710FF"/>
    <w:rsid w:val="00B7168F"/>
    <w:rsid w:val="00B72D83"/>
    <w:rsid w:val="00B7580A"/>
    <w:rsid w:val="00B83349"/>
    <w:rsid w:val="00B84A32"/>
    <w:rsid w:val="00B9045C"/>
    <w:rsid w:val="00B94ECD"/>
    <w:rsid w:val="00B951FA"/>
    <w:rsid w:val="00B95D14"/>
    <w:rsid w:val="00B9761D"/>
    <w:rsid w:val="00BA20BC"/>
    <w:rsid w:val="00BA3333"/>
    <w:rsid w:val="00BB01DD"/>
    <w:rsid w:val="00BB1525"/>
    <w:rsid w:val="00BC1013"/>
    <w:rsid w:val="00BC2576"/>
    <w:rsid w:val="00BC3BB6"/>
    <w:rsid w:val="00BC6723"/>
    <w:rsid w:val="00BC6A4E"/>
    <w:rsid w:val="00BD0B38"/>
    <w:rsid w:val="00BD2B4A"/>
    <w:rsid w:val="00BD62A9"/>
    <w:rsid w:val="00BD6C15"/>
    <w:rsid w:val="00BD772B"/>
    <w:rsid w:val="00BD7E12"/>
    <w:rsid w:val="00BE066B"/>
    <w:rsid w:val="00BE1601"/>
    <w:rsid w:val="00BE4A0D"/>
    <w:rsid w:val="00BE6C3E"/>
    <w:rsid w:val="00BF0F3B"/>
    <w:rsid w:val="00BF1561"/>
    <w:rsid w:val="00BF5279"/>
    <w:rsid w:val="00BF6BB0"/>
    <w:rsid w:val="00C0037F"/>
    <w:rsid w:val="00C00DDE"/>
    <w:rsid w:val="00C014CB"/>
    <w:rsid w:val="00C02EBD"/>
    <w:rsid w:val="00C0590C"/>
    <w:rsid w:val="00C07CD0"/>
    <w:rsid w:val="00C10AB7"/>
    <w:rsid w:val="00C1540D"/>
    <w:rsid w:val="00C155AC"/>
    <w:rsid w:val="00C202AE"/>
    <w:rsid w:val="00C20F94"/>
    <w:rsid w:val="00C3000D"/>
    <w:rsid w:val="00C30BCD"/>
    <w:rsid w:val="00C353AF"/>
    <w:rsid w:val="00C37E16"/>
    <w:rsid w:val="00C40204"/>
    <w:rsid w:val="00C4189F"/>
    <w:rsid w:val="00C41F4D"/>
    <w:rsid w:val="00C4379C"/>
    <w:rsid w:val="00C47DD4"/>
    <w:rsid w:val="00C54A42"/>
    <w:rsid w:val="00C62F75"/>
    <w:rsid w:val="00C638D3"/>
    <w:rsid w:val="00C67C23"/>
    <w:rsid w:val="00C70705"/>
    <w:rsid w:val="00C77AD9"/>
    <w:rsid w:val="00C85793"/>
    <w:rsid w:val="00C86FEF"/>
    <w:rsid w:val="00C95A94"/>
    <w:rsid w:val="00CA75A6"/>
    <w:rsid w:val="00CB37FD"/>
    <w:rsid w:val="00CB463B"/>
    <w:rsid w:val="00CB6B2B"/>
    <w:rsid w:val="00CB7E38"/>
    <w:rsid w:val="00CC532E"/>
    <w:rsid w:val="00CC5974"/>
    <w:rsid w:val="00CC6DE1"/>
    <w:rsid w:val="00CC76FE"/>
    <w:rsid w:val="00CD16D4"/>
    <w:rsid w:val="00CD3EA5"/>
    <w:rsid w:val="00CD520E"/>
    <w:rsid w:val="00CD7AFC"/>
    <w:rsid w:val="00CE09B2"/>
    <w:rsid w:val="00CF04D5"/>
    <w:rsid w:val="00CF0A25"/>
    <w:rsid w:val="00CF0AB4"/>
    <w:rsid w:val="00CF10EA"/>
    <w:rsid w:val="00CF6760"/>
    <w:rsid w:val="00CF6B21"/>
    <w:rsid w:val="00D01193"/>
    <w:rsid w:val="00D0152F"/>
    <w:rsid w:val="00D03E92"/>
    <w:rsid w:val="00D04B3E"/>
    <w:rsid w:val="00D051DB"/>
    <w:rsid w:val="00D069EB"/>
    <w:rsid w:val="00D130DD"/>
    <w:rsid w:val="00D16CB4"/>
    <w:rsid w:val="00D17FC2"/>
    <w:rsid w:val="00D21465"/>
    <w:rsid w:val="00D21F78"/>
    <w:rsid w:val="00D226C3"/>
    <w:rsid w:val="00D26B9C"/>
    <w:rsid w:val="00D33E09"/>
    <w:rsid w:val="00D34A38"/>
    <w:rsid w:val="00D35620"/>
    <w:rsid w:val="00D35B4A"/>
    <w:rsid w:val="00D36412"/>
    <w:rsid w:val="00D3656B"/>
    <w:rsid w:val="00D40BBB"/>
    <w:rsid w:val="00D450DA"/>
    <w:rsid w:val="00D474AB"/>
    <w:rsid w:val="00D51C8C"/>
    <w:rsid w:val="00D54186"/>
    <w:rsid w:val="00D5442B"/>
    <w:rsid w:val="00D56463"/>
    <w:rsid w:val="00D61228"/>
    <w:rsid w:val="00D614D4"/>
    <w:rsid w:val="00D64242"/>
    <w:rsid w:val="00D65398"/>
    <w:rsid w:val="00D65AE8"/>
    <w:rsid w:val="00D67D55"/>
    <w:rsid w:val="00D71004"/>
    <w:rsid w:val="00D74379"/>
    <w:rsid w:val="00D74BEE"/>
    <w:rsid w:val="00D7703C"/>
    <w:rsid w:val="00D80F38"/>
    <w:rsid w:val="00D8452C"/>
    <w:rsid w:val="00D859A9"/>
    <w:rsid w:val="00D867D0"/>
    <w:rsid w:val="00D9134B"/>
    <w:rsid w:val="00D95258"/>
    <w:rsid w:val="00D953B5"/>
    <w:rsid w:val="00D95BC1"/>
    <w:rsid w:val="00D964D6"/>
    <w:rsid w:val="00DA0031"/>
    <w:rsid w:val="00DA1B0B"/>
    <w:rsid w:val="00DA4CB2"/>
    <w:rsid w:val="00DA7BAE"/>
    <w:rsid w:val="00DB45B3"/>
    <w:rsid w:val="00DB5AE2"/>
    <w:rsid w:val="00DB7EDA"/>
    <w:rsid w:val="00DC0809"/>
    <w:rsid w:val="00DC0D4E"/>
    <w:rsid w:val="00DC0DA7"/>
    <w:rsid w:val="00DC1713"/>
    <w:rsid w:val="00DC588D"/>
    <w:rsid w:val="00DC6C85"/>
    <w:rsid w:val="00DD494E"/>
    <w:rsid w:val="00DE0687"/>
    <w:rsid w:val="00DE08C8"/>
    <w:rsid w:val="00DE2E12"/>
    <w:rsid w:val="00DE42B8"/>
    <w:rsid w:val="00DE6185"/>
    <w:rsid w:val="00DE635C"/>
    <w:rsid w:val="00DE6676"/>
    <w:rsid w:val="00DE69BD"/>
    <w:rsid w:val="00DF5A6F"/>
    <w:rsid w:val="00E005AB"/>
    <w:rsid w:val="00E0423E"/>
    <w:rsid w:val="00E05266"/>
    <w:rsid w:val="00E0568D"/>
    <w:rsid w:val="00E1022C"/>
    <w:rsid w:val="00E11423"/>
    <w:rsid w:val="00E13547"/>
    <w:rsid w:val="00E13A98"/>
    <w:rsid w:val="00E22A41"/>
    <w:rsid w:val="00E25BF2"/>
    <w:rsid w:val="00E278F4"/>
    <w:rsid w:val="00E27DB9"/>
    <w:rsid w:val="00E31338"/>
    <w:rsid w:val="00E322B9"/>
    <w:rsid w:val="00E326D3"/>
    <w:rsid w:val="00E34E69"/>
    <w:rsid w:val="00E35616"/>
    <w:rsid w:val="00E37F6D"/>
    <w:rsid w:val="00E410CC"/>
    <w:rsid w:val="00E41E33"/>
    <w:rsid w:val="00E435A1"/>
    <w:rsid w:val="00E44DBA"/>
    <w:rsid w:val="00E44EE7"/>
    <w:rsid w:val="00E46E4E"/>
    <w:rsid w:val="00E47CCE"/>
    <w:rsid w:val="00E501A2"/>
    <w:rsid w:val="00E538A1"/>
    <w:rsid w:val="00E53F95"/>
    <w:rsid w:val="00E6105A"/>
    <w:rsid w:val="00E64B85"/>
    <w:rsid w:val="00E6606B"/>
    <w:rsid w:val="00E67275"/>
    <w:rsid w:val="00E7000F"/>
    <w:rsid w:val="00E7140A"/>
    <w:rsid w:val="00E72CE0"/>
    <w:rsid w:val="00E74171"/>
    <w:rsid w:val="00E74833"/>
    <w:rsid w:val="00E768DE"/>
    <w:rsid w:val="00E8341B"/>
    <w:rsid w:val="00E8769B"/>
    <w:rsid w:val="00E9071D"/>
    <w:rsid w:val="00E91280"/>
    <w:rsid w:val="00E95396"/>
    <w:rsid w:val="00E96E47"/>
    <w:rsid w:val="00EA31B3"/>
    <w:rsid w:val="00EA3692"/>
    <w:rsid w:val="00EA656F"/>
    <w:rsid w:val="00EA6E7E"/>
    <w:rsid w:val="00EB152D"/>
    <w:rsid w:val="00EB52BF"/>
    <w:rsid w:val="00EB54D1"/>
    <w:rsid w:val="00EB7333"/>
    <w:rsid w:val="00EC1388"/>
    <w:rsid w:val="00ED317F"/>
    <w:rsid w:val="00ED53A1"/>
    <w:rsid w:val="00ED6600"/>
    <w:rsid w:val="00EE0294"/>
    <w:rsid w:val="00EE473D"/>
    <w:rsid w:val="00EE6AE2"/>
    <w:rsid w:val="00EE771A"/>
    <w:rsid w:val="00EF3CB2"/>
    <w:rsid w:val="00EF4962"/>
    <w:rsid w:val="00EF6621"/>
    <w:rsid w:val="00F005E1"/>
    <w:rsid w:val="00F023E1"/>
    <w:rsid w:val="00F03AF2"/>
    <w:rsid w:val="00F054F1"/>
    <w:rsid w:val="00F11751"/>
    <w:rsid w:val="00F11A5E"/>
    <w:rsid w:val="00F14F2B"/>
    <w:rsid w:val="00F168BE"/>
    <w:rsid w:val="00F300CA"/>
    <w:rsid w:val="00F31E64"/>
    <w:rsid w:val="00F35C8B"/>
    <w:rsid w:val="00F3601A"/>
    <w:rsid w:val="00F36B1B"/>
    <w:rsid w:val="00F394C3"/>
    <w:rsid w:val="00F42853"/>
    <w:rsid w:val="00F448F4"/>
    <w:rsid w:val="00F47D62"/>
    <w:rsid w:val="00F55B56"/>
    <w:rsid w:val="00F55C78"/>
    <w:rsid w:val="00F56BCB"/>
    <w:rsid w:val="00F63F20"/>
    <w:rsid w:val="00F65A57"/>
    <w:rsid w:val="00F723DA"/>
    <w:rsid w:val="00F81147"/>
    <w:rsid w:val="00F83C74"/>
    <w:rsid w:val="00F85900"/>
    <w:rsid w:val="00F87F95"/>
    <w:rsid w:val="00F93A19"/>
    <w:rsid w:val="00F95425"/>
    <w:rsid w:val="00F95566"/>
    <w:rsid w:val="00F97309"/>
    <w:rsid w:val="00FA0860"/>
    <w:rsid w:val="00FA194F"/>
    <w:rsid w:val="00FA2C57"/>
    <w:rsid w:val="00FA3ADE"/>
    <w:rsid w:val="00FA5FD4"/>
    <w:rsid w:val="00FA6E8D"/>
    <w:rsid w:val="00FA6FC3"/>
    <w:rsid w:val="00FB4735"/>
    <w:rsid w:val="00FB55C9"/>
    <w:rsid w:val="00FC3004"/>
    <w:rsid w:val="00FC6475"/>
    <w:rsid w:val="00FC6B8A"/>
    <w:rsid w:val="00FC788B"/>
    <w:rsid w:val="00FD0EE8"/>
    <w:rsid w:val="00FD132C"/>
    <w:rsid w:val="00FD1DD1"/>
    <w:rsid w:val="00FD6C3B"/>
    <w:rsid w:val="00FE1D85"/>
    <w:rsid w:val="00FE7BE3"/>
    <w:rsid w:val="00FF1178"/>
    <w:rsid w:val="00FF4641"/>
    <w:rsid w:val="00FF7891"/>
    <w:rsid w:val="01024F4E"/>
    <w:rsid w:val="01962C20"/>
    <w:rsid w:val="01DED2B8"/>
    <w:rsid w:val="039080E1"/>
    <w:rsid w:val="0443A498"/>
    <w:rsid w:val="05BAD624"/>
    <w:rsid w:val="095A8C05"/>
    <w:rsid w:val="098CCE84"/>
    <w:rsid w:val="0A532E53"/>
    <w:rsid w:val="0AA91DF1"/>
    <w:rsid w:val="0AE0C45A"/>
    <w:rsid w:val="0B38D1E0"/>
    <w:rsid w:val="0B95FA8C"/>
    <w:rsid w:val="0CA3BF05"/>
    <w:rsid w:val="0CF6BCBA"/>
    <w:rsid w:val="0F595F6F"/>
    <w:rsid w:val="11271E39"/>
    <w:rsid w:val="12B20734"/>
    <w:rsid w:val="12C2BBC9"/>
    <w:rsid w:val="196A1123"/>
    <w:rsid w:val="1AFF8D3C"/>
    <w:rsid w:val="1C95AEC6"/>
    <w:rsid w:val="1CD6B54D"/>
    <w:rsid w:val="1E282187"/>
    <w:rsid w:val="1F20D2BF"/>
    <w:rsid w:val="2001CD27"/>
    <w:rsid w:val="2011821F"/>
    <w:rsid w:val="20495310"/>
    <w:rsid w:val="21521687"/>
    <w:rsid w:val="21E51E02"/>
    <w:rsid w:val="22B90E83"/>
    <w:rsid w:val="234E9662"/>
    <w:rsid w:val="2384A60E"/>
    <w:rsid w:val="24246F2A"/>
    <w:rsid w:val="24926446"/>
    <w:rsid w:val="25087D02"/>
    <w:rsid w:val="25280B33"/>
    <w:rsid w:val="2535B87D"/>
    <w:rsid w:val="2545DACB"/>
    <w:rsid w:val="267AC507"/>
    <w:rsid w:val="26E20192"/>
    <w:rsid w:val="27C2072D"/>
    <w:rsid w:val="2832774C"/>
    <w:rsid w:val="2BBEBEDF"/>
    <w:rsid w:val="2C8A1A5F"/>
    <w:rsid w:val="2E81BA9D"/>
    <w:rsid w:val="2FFB2894"/>
    <w:rsid w:val="307CB7DC"/>
    <w:rsid w:val="35E69650"/>
    <w:rsid w:val="369C714B"/>
    <w:rsid w:val="36B664F6"/>
    <w:rsid w:val="37C34610"/>
    <w:rsid w:val="38EE5C16"/>
    <w:rsid w:val="3A14A154"/>
    <w:rsid w:val="3D696443"/>
    <w:rsid w:val="3EC6E438"/>
    <w:rsid w:val="3ED62EE0"/>
    <w:rsid w:val="40DBDD13"/>
    <w:rsid w:val="422DF2BD"/>
    <w:rsid w:val="42FBD7AE"/>
    <w:rsid w:val="445FBB55"/>
    <w:rsid w:val="45985428"/>
    <w:rsid w:val="45DB4C48"/>
    <w:rsid w:val="4741CCFA"/>
    <w:rsid w:val="4D0AB6B0"/>
    <w:rsid w:val="4E37E952"/>
    <w:rsid w:val="4EAEEFE2"/>
    <w:rsid w:val="4ED53569"/>
    <w:rsid w:val="4FB48072"/>
    <w:rsid w:val="52EE5807"/>
    <w:rsid w:val="53ED6319"/>
    <w:rsid w:val="54B0CCF6"/>
    <w:rsid w:val="5523558E"/>
    <w:rsid w:val="5528B263"/>
    <w:rsid w:val="565550DA"/>
    <w:rsid w:val="593ABAEA"/>
    <w:rsid w:val="598DF2A1"/>
    <w:rsid w:val="5BD9BDF6"/>
    <w:rsid w:val="5C66BB02"/>
    <w:rsid w:val="5CC59363"/>
    <w:rsid w:val="5D213237"/>
    <w:rsid w:val="61D9A3C2"/>
    <w:rsid w:val="61F4635E"/>
    <w:rsid w:val="62CA9A5B"/>
    <w:rsid w:val="696BBC7A"/>
    <w:rsid w:val="69FCB232"/>
    <w:rsid w:val="6BE510C5"/>
    <w:rsid w:val="6CAFB7E7"/>
    <w:rsid w:val="6E1BDD73"/>
    <w:rsid w:val="6E24329E"/>
    <w:rsid w:val="6EEC12CF"/>
    <w:rsid w:val="6FDF3CE2"/>
    <w:rsid w:val="7215C414"/>
    <w:rsid w:val="74812148"/>
    <w:rsid w:val="76F172CD"/>
    <w:rsid w:val="772F2D1C"/>
    <w:rsid w:val="775D3409"/>
    <w:rsid w:val="796352F2"/>
    <w:rsid w:val="7A1EB827"/>
    <w:rsid w:val="7C31AA83"/>
    <w:rsid w:val="7C7C27AD"/>
    <w:rsid w:val="7DE0064B"/>
    <w:rsid w:val="7EC038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08CC6C95-D0F8-4374-AFC0-9320894C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55"/>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7355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7355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673555"/>
    <w:pPr>
      <w:outlineLvl w:val="2"/>
    </w:pPr>
    <w:rPr>
      <w:b/>
      <w:bCs/>
      <w:sz w:val="22"/>
      <w:szCs w:val="24"/>
    </w:rPr>
  </w:style>
  <w:style w:type="paragraph" w:styleId="Heading4">
    <w:name w:val="heading 4"/>
    <w:basedOn w:val="Heading2"/>
    <w:next w:val="Normal"/>
    <w:link w:val="Heading4Char"/>
    <w:uiPriority w:val="9"/>
    <w:unhideWhenUsed/>
    <w:qFormat/>
    <w:rsid w:val="00673555"/>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6"/>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6"/>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6"/>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6"/>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6"/>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735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3555"/>
  </w:style>
  <w:style w:type="character" w:customStyle="1" w:styleId="Heading1Char">
    <w:name w:val="Heading 1 Char"/>
    <w:basedOn w:val="DefaultParagraphFont"/>
    <w:link w:val="Heading1"/>
    <w:rsid w:val="0067355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73555"/>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673555"/>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73555"/>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673555"/>
    <w:rPr>
      <w:color w:val="0563C1" w:themeColor="hyperlink"/>
      <w:u w:val="single"/>
    </w:rPr>
  </w:style>
  <w:style w:type="paragraph" w:styleId="TOC1">
    <w:name w:val="toc 1"/>
    <w:basedOn w:val="Normal"/>
    <w:next w:val="Normal"/>
    <w:autoRedefine/>
    <w:uiPriority w:val="39"/>
    <w:unhideWhenUsed/>
    <w:rsid w:val="00673555"/>
    <w:pPr>
      <w:spacing w:after="100"/>
    </w:pPr>
  </w:style>
  <w:style w:type="paragraph" w:styleId="TOC2">
    <w:name w:val="toc 2"/>
    <w:basedOn w:val="Normal"/>
    <w:next w:val="Normal"/>
    <w:autoRedefine/>
    <w:uiPriority w:val="39"/>
    <w:unhideWhenUsed/>
    <w:rsid w:val="00673555"/>
    <w:pPr>
      <w:spacing w:after="100"/>
      <w:ind w:left="200"/>
    </w:pPr>
  </w:style>
  <w:style w:type="paragraph" w:styleId="TOC3">
    <w:name w:val="toc 3"/>
    <w:basedOn w:val="Normal"/>
    <w:next w:val="Normal"/>
    <w:autoRedefine/>
    <w:uiPriority w:val="39"/>
    <w:unhideWhenUsed/>
    <w:rsid w:val="00673555"/>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7"/>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8"/>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9"/>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11"/>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673555"/>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673555"/>
    <w:rPr>
      <w:rFonts w:ascii="Graphik" w:hAnsi="Graphik"/>
      <w:kern w:val="2"/>
      <w:sz w:val="20"/>
      <w:szCs w:val="22"/>
      <w14:ligatures w14:val="standardContextual"/>
    </w:rPr>
  </w:style>
  <w:style w:type="paragraph" w:styleId="Footer">
    <w:name w:val="footer"/>
    <w:basedOn w:val="Normal"/>
    <w:link w:val="FooterChar"/>
    <w:uiPriority w:val="99"/>
    <w:unhideWhenUsed/>
    <w:rsid w:val="0067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555"/>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7355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4142B1"/>
    <w:pPr>
      <w:contextualSpacing/>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4142B1"/>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673555"/>
    <w:pPr>
      <w:numPr>
        <w:numId w:val="4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uiPriority w:val="1"/>
    <w:rsid w:val="12C2BBC9"/>
  </w:style>
  <w:style w:type="paragraph" w:styleId="CommentSubject">
    <w:name w:val="annotation subject"/>
    <w:basedOn w:val="CommentText"/>
    <w:next w:val="CommentText"/>
    <w:link w:val="CommentSubjectChar"/>
    <w:uiPriority w:val="99"/>
    <w:semiHidden/>
    <w:unhideWhenUsed/>
    <w:rsid w:val="00EB152D"/>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EB152D"/>
    <w:rPr>
      <w:rFonts w:ascii="Graphik" w:eastAsia="Calibri" w:hAnsi="Graphik" w:cs="Arial"/>
      <w:b/>
      <w:bCs/>
      <w:sz w:val="20"/>
      <w:szCs w:val="20"/>
    </w:rPr>
  </w:style>
  <w:style w:type="character" w:styleId="Mention">
    <w:name w:val="Mention"/>
    <w:basedOn w:val="DefaultParagraphFont"/>
    <w:uiPriority w:val="99"/>
    <w:unhideWhenUsed/>
    <w:rsid w:val="00EB152D"/>
    <w:rPr>
      <w:color w:val="2B579A"/>
      <w:shd w:val="clear" w:color="auto" w:fill="E1DFDD"/>
    </w:rPr>
  </w:style>
  <w:style w:type="paragraph" w:styleId="BodyText">
    <w:name w:val="Body Text"/>
    <w:basedOn w:val="Normal"/>
    <w:link w:val="BodyTextChar"/>
    <w:uiPriority w:val="99"/>
    <w:unhideWhenUsed/>
    <w:rsid w:val="000E2871"/>
    <w:pPr>
      <w:spacing w:after="120"/>
    </w:pPr>
    <w:rPr>
      <w:rFonts w:eastAsia="Graphik" w:cs="Graphik"/>
      <w:color w:val="000000" w:themeColor="text1"/>
      <w:szCs w:val="20"/>
    </w:rPr>
  </w:style>
  <w:style w:type="character" w:customStyle="1" w:styleId="BodyTextChar">
    <w:name w:val="Body Text Char"/>
    <w:basedOn w:val="DefaultParagraphFont"/>
    <w:link w:val="BodyText"/>
    <w:uiPriority w:val="99"/>
    <w:rsid w:val="000E2871"/>
    <w:rPr>
      <w:rFonts w:ascii="Graphik" w:eastAsia="Graphik" w:hAnsi="Graphik" w:cs="Graphik"/>
      <w:color w:val="000000" w:themeColor="text1"/>
      <w:sz w:val="20"/>
      <w:szCs w:val="20"/>
    </w:rPr>
  </w:style>
  <w:style w:type="character" w:customStyle="1" w:styleId="ListParagraphChar">
    <w:name w:val="List Paragraph Char"/>
    <w:basedOn w:val="DefaultParagraphFont"/>
    <w:link w:val="ListParagraph"/>
    <w:uiPriority w:val="34"/>
    <w:locked/>
    <w:rsid w:val="00673555"/>
    <w:rPr>
      <w:rFonts w:ascii="Graphik" w:hAnsi="Graphik"/>
      <w:kern w:val="2"/>
      <w:sz w:val="20"/>
      <w:szCs w:val="22"/>
      <w14:ligatures w14:val="standardContextual"/>
    </w:rPr>
  </w:style>
  <w:style w:type="paragraph" w:styleId="Revision">
    <w:name w:val="Revision"/>
    <w:hidden/>
    <w:uiPriority w:val="99"/>
    <w:semiHidden/>
    <w:rsid w:val="00913048"/>
    <w:rPr>
      <w:rFonts w:ascii="Graphik" w:hAnsi="Graphik" w:cs="Arial"/>
      <w:sz w:val="20"/>
    </w:rPr>
  </w:style>
  <w:style w:type="character" w:customStyle="1" w:styleId="ui-provider">
    <w:name w:val="ui-provider"/>
    <w:basedOn w:val="DefaultParagraphFont"/>
    <w:rsid w:val="00D5442B"/>
  </w:style>
  <w:style w:type="paragraph" w:styleId="NormalWeb">
    <w:name w:val="Normal (Web)"/>
    <w:basedOn w:val="Normal"/>
    <w:uiPriority w:val="99"/>
    <w:semiHidden/>
    <w:unhideWhenUsed/>
    <w:rsid w:val="000910E9"/>
    <w:pPr>
      <w:spacing w:before="100" w:beforeAutospacing="1" w:after="100" w:afterAutospacing="1"/>
      <w:jc w:val="left"/>
    </w:pPr>
    <w:rPr>
      <w:rFonts w:ascii="Times New Roman" w:eastAsia="Times New Roman" w:hAnsi="Times New Roman" w:cs="Times New Roman"/>
      <w:sz w:val="24"/>
      <w:lang w:val="en-IN" w:eastAsia="en-GB"/>
    </w:rPr>
  </w:style>
  <w:style w:type="character" w:styleId="Strong">
    <w:name w:val="Strong"/>
    <w:basedOn w:val="DefaultParagraphFont"/>
    <w:uiPriority w:val="22"/>
    <w:qFormat/>
    <w:rsid w:val="000910E9"/>
    <w:rPr>
      <w:b/>
      <w:bCs/>
    </w:rPr>
  </w:style>
  <w:style w:type="character" w:styleId="HTMLCode">
    <w:name w:val="HTML Code"/>
    <w:basedOn w:val="DefaultParagraphFont"/>
    <w:uiPriority w:val="99"/>
    <w:semiHidden/>
    <w:unhideWhenUsed/>
    <w:rsid w:val="000910E9"/>
    <w:rPr>
      <w:rFonts w:ascii="Courier New" w:eastAsia="Times New Roman" w:hAnsi="Courier New" w:cs="Courier New"/>
      <w:sz w:val="20"/>
      <w:szCs w:val="20"/>
    </w:rPr>
  </w:style>
  <w:style w:type="paragraph" w:customStyle="1" w:styleId="Tight">
    <w:name w:val="Tight"/>
    <w:basedOn w:val="Normal"/>
    <w:link w:val="TightChar"/>
    <w:qFormat/>
    <w:rsid w:val="00673555"/>
    <w:pPr>
      <w:spacing w:after="0"/>
    </w:pPr>
  </w:style>
  <w:style w:type="character" w:customStyle="1" w:styleId="TightChar">
    <w:name w:val="Tight Char"/>
    <w:basedOn w:val="DefaultParagraphFont"/>
    <w:link w:val="Tight"/>
    <w:rsid w:val="00673555"/>
    <w:rPr>
      <w:rFonts w:ascii="Graphik" w:hAnsi="Graphik"/>
      <w:kern w:val="2"/>
      <w:sz w:val="20"/>
      <w:szCs w:val="22"/>
      <w14:ligatures w14:val="standardContextual"/>
    </w:rPr>
  </w:style>
  <w:style w:type="paragraph" w:customStyle="1" w:styleId="ProductName">
    <w:name w:val="Product_Name"/>
    <w:basedOn w:val="Normal"/>
    <w:link w:val="ProductNameChar"/>
    <w:qFormat/>
    <w:rsid w:val="00673555"/>
    <w:pPr>
      <w:jc w:val="center"/>
    </w:pPr>
    <w:rPr>
      <w:b/>
      <w:bCs/>
      <w:sz w:val="56"/>
      <w:szCs w:val="72"/>
    </w:rPr>
  </w:style>
  <w:style w:type="character" w:customStyle="1" w:styleId="ProductNameChar">
    <w:name w:val="Product_Name Char"/>
    <w:basedOn w:val="DefaultParagraphFont"/>
    <w:link w:val="ProductName"/>
    <w:rsid w:val="0067355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73555"/>
    <w:rPr>
      <w:sz w:val="36"/>
      <w:szCs w:val="40"/>
    </w:rPr>
  </w:style>
  <w:style w:type="character" w:customStyle="1" w:styleId="DocumentTypeChar">
    <w:name w:val="Document_Type Char"/>
    <w:basedOn w:val="ProductNameChar"/>
    <w:link w:val="DocumentType"/>
    <w:rsid w:val="0067355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73555"/>
    <w:pPr>
      <w:numPr>
        <w:numId w:val="45"/>
      </w:numPr>
      <w:spacing w:before="60" w:after="60"/>
      <w:ind w:left="360"/>
    </w:pPr>
    <w:rPr>
      <w:rFonts w:eastAsia="Cambria" w:cs="Times New Roman"/>
    </w:rPr>
  </w:style>
  <w:style w:type="character" w:customStyle="1" w:styleId="TightLIstChar">
    <w:name w:val="Tight_LIst Char"/>
    <w:basedOn w:val="ListParagraphChar"/>
    <w:link w:val="TightLIst"/>
    <w:rsid w:val="00673555"/>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73555"/>
    <w:pPr>
      <w:spacing w:before="100" w:beforeAutospacing="1" w:after="0"/>
      <w:jc w:val="left"/>
    </w:pPr>
  </w:style>
  <w:style w:type="character" w:customStyle="1" w:styleId="TightLeftAlignedChar">
    <w:name w:val="Tight_Left_Aligned Char"/>
    <w:basedOn w:val="DefaultParagraphFont"/>
    <w:link w:val="TightLeftAligned"/>
    <w:rsid w:val="00673555"/>
    <w:rPr>
      <w:rFonts w:ascii="Graphik" w:hAnsi="Graphik"/>
      <w:kern w:val="2"/>
      <w:sz w:val="20"/>
      <w:szCs w:val="22"/>
      <w14:ligatures w14:val="standardContextual"/>
    </w:rPr>
  </w:style>
  <w:style w:type="paragraph" w:customStyle="1" w:styleId="TableHeader">
    <w:name w:val="Table_Header"/>
    <w:basedOn w:val="Normal"/>
    <w:link w:val="TableHeaderChar"/>
    <w:qFormat/>
    <w:rsid w:val="00673555"/>
    <w:pPr>
      <w:spacing w:before="100" w:beforeAutospacing="1" w:after="0"/>
    </w:pPr>
    <w:rPr>
      <w:b/>
      <w:bCs/>
    </w:rPr>
  </w:style>
  <w:style w:type="character" w:customStyle="1" w:styleId="TableHeaderChar">
    <w:name w:val="Table_Header Char"/>
    <w:basedOn w:val="DefaultParagraphFont"/>
    <w:link w:val="TableHeader"/>
    <w:rsid w:val="00673555"/>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173">
      <w:bodyDiv w:val="1"/>
      <w:marLeft w:val="0"/>
      <w:marRight w:val="0"/>
      <w:marTop w:val="0"/>
      <w:marBottom w:val="0"/>
      <w:divBdr>
        <w:top w:val="none" w:sz="0" w:space="0" w:color="auto"/>
        <w:left w:val="none" w:sz="0" w:space="0" w:color="auto"/>
        <w:bottom w:val="none" w:sz="0" w:space="0" w:color="auto"/>
        <w:right w:val="none" w:sz="0" w:space="0" w:color="auto"/>
      </w:divBdr>
    </w:div>
    <w:div w:id="98650264">
      <w:bodyDiv w:val="1"/>
      <w:marLeft w:val="0"/>
      <w:marRight w:val="0"/>
      <w:marTop w:val="0"/>
      <w:marBottom w:val="0"/>
      <w:divBdr>
        <w:top w:val="none" w:sz="0" w:space="0" w:color="auto"/>
        <w:left w:val="none" w:sz="0" w:space="0" w:color="auto"/>
        <w:bottom w:val="none" w:sz="0" w:space="0" w:color="auto"/>
        <w:right w:val="none" w:sz="0" w:space="0" w:color="auto"/>
      </w:divBdr>
    </w:div>
    <w:div w:id="178087589">
      <w:bodyDiv w:val="1"/>
      <w:marLeft w:val="0"/>
      <w:marRight w:val="0"/>
      <w:marTop w:val="0"/>
      <w:marBottom w:val="0"/>
      <w:divBdr>
        <w:top w:val="none" w:sz="0" w:space="0" w:color="auto"/>
        <w:left w:val="none" w:sz="0" w:space="0" w:color="auto"/>
        <w:bottom w:val="none" w:sz="0" w:space="0" w:color="auto"/>
        <w:right w:val="none" w:sz="0" w:space="0" w:color="auto"/>
      </w:divBdr>
    </w:div>
    <w:div w:id="278610351">
      <w:bodyDiv w:val="1"/>
      <w:marLeft w:val="0"/>
      <w:marRight w:val="0"/>
      <w:marTop w:val="0"/>
      <w:marBottom w:val="0"/>
      <w:divBdr>
        <w:top w:val="none" w:sz="0" w:space="0" w:color="auto"/>
        <w:left w:val="none" w:sz="0" w:space="0" w:color="auto"/>
        <w:bottom w:val="none" w:sz="0" w:space="0" w:color="auto"/>
        <w:right w:val="none" w:sz="0" w:space="0" w:color="auto"/>
      </w:divBdr>
    </w:div>
    <w:div w:id="370880339">
      <w:bodyDiv w:val="1"/>
      <w:marLeft w:val="0"/>
      <w:marRight w:val="0"/>
      <w:marTop w:val="0"/>
      <w:marBottom w:val="0"/>
      <w:divBdr>
        <w:top w:val="none" w:sz="0" w:space="0" w:color="auto"/>
        <w:left w:val="none" w:sz="0" w:space="0" w:color="auto"/>
        <w:bottom w:val="none" w:sz="0" w:space="0" w:color="auto"/>
        <w:right w:val="none" w:sz="0" w:space="0" w:color="auto"/>
      </w:divBdr>
    </w:div>
    <w:div w:id="378819831">
      <w:bodyDiv w:val="1"/>
      <w:marLeft w:val="0"/>
      <w:marRight w:val="0"/>
      <w:marTop w:val="0"/>
      <w:marBottom w:val="0"/>
      <w:divBdr>
        <w:top w:val="none" w:sz="0" w:space="0" w:color="auto"/>
        <w:left w:val="none" w:sz="0" w:space="0" w:color="auto"/>
        <w:bottom w:val="none" w:sz="0" w:space="0" w:color="auto"/>
        <w:right w:val="none" w:sz="0" w:space="0" w:color="auto"/>
      </w:divBdr>
    </w:div>
    <w:div w:id="542206792">
      <w:bodyDiv w:val="1"/>
      <w:marLeft w:val="0"/>
      <w:marRight w:val="0"/>
      <w:marTop w:val="0"/>
      <w:marBottom w:val="0"/>
      <w:divBdr>
        <w:top w:val="none" w:sz="0" w:space="0" w:color="auto"/>
        <w:left w:val="none" w:sz="0" w:space="0" w:color="auto"/>
        <w:bottom w:val="none" w:sz="0" w:space="0" w:color="auto"/>
        <w:right w:val="none" w:sz="0" w:space="0" w:color="auto"/>
      </w:divBdr>
    </w:div>
    <w:div w:id="590358753">
      <w:bodyDiv w:val="1"/>
      <w:marLeft w:val="0"/>
      <w:marRight w:val="0"/>
      <w:marTop w:val="0"/>
      <w:marBottom w:val="0"/>
      <w:divBdr>
        <w:top w:val="none" w:sz="0" w:space="0" w:color="auto"/>
        <w:left w:val="none" w:sz="0" w:space="0" w:color="auto"/>
        <w:bottom w:val="none" w:sz="0" w:space="0" w:color="auto"/>
        <w:right w:val="none" w:sz="0" w:space="0" w:color="auto"/>
      </w:divBdr>
    </w:div>
    <w:div w:id="969048027">
      <w:bodyDiv w:val="1"/>
      <w:marLeft w:val="0"/>
      <w:marRight w:val="0"/>
      <w:marTop w:val="0"/>
      <w:marBottom w:val="0"/>
      <w:divBdr>
        <w:top w:val="none" w:sz="0" w:space="0" w:color="auto"/>
        <w:left w:val="none" w:sz="0" w:space="0" w:color="auto"/>
        <w:bottom w:val="none" w:sz="0" w:space="0" w:color="auto"/>
        <w:right w:val="none" w:sz="0" w:space="0" w:color="auto"/>
      </w:divBdr>
    </w:div>
    <w:div w:id="979656075">
      <w:bodyDiv w:val="1"/>
      <w:marLeft w:val="0"/>
      <w:marRight w:val="0"/>
      <w:marTop w:val="0"/>
      <w:marBottom w:val="0"/>
      <w:divBdr>
        <w:top w:val="none" w:sz="0" w:space="0" w:color="auto"/>
        <w:left w:val="none" w:sz="0" w:space="0" w:color="auto"/>
        <w:bottom w:val="none" w:sz="0" w:space="0" w:color="auto"/>
        <w:right w:val="none" w:sz="0" w:space="0" w:color="auto"/>
      </w:divBdr>
    </w:div>
    <w:div w:id="1047222637">
      <w:bodyDiv w:val="1"/>
      <w:marLeft w:val="0"/>
      <w:marRight w:val="0"/>
      <w:marTop w:val="0"/>
      <w:marBottom w:val="0"/>
      <w:divBdr>
        <w:top w:val="none" w:sz="0" w:space="0" w:color="auto"/>
        <w:left w:val="none" w:sz="0" w:space="0" w:color="auto"/>
        <w:bottom w:val="none" w:sz="0" w:space="0" w:color="auto"/>
        <w:right w:val="none" w:sz="0" w:space="0" w:color="auto"/>
      </w:divBdr>
    </w:div>
    <w:div w:id="1155730550">
      <w:bodyDiv w:val="1"/>
      <w:marLeft w:val="0"/>
      <w:marRight w:val="0"/>
      <w:marTop w:val="0"/>
      <w:marBottom w:val="0"/>
      <w:divBdr>
        <w:top w:val="none" w:sz="0" w:space="0" w:color="auto"/>
        <w:left w:val="none" w:sz="0" w:space="0" w:color="auto"/>
        <w:bottom w:val="none" w:sz="0" w:space="0" w:color="auto"/>
        <w:right w:val="none" w:sz="0" w:space="0" w:color="auto"/>
      </w:divBdr>
    </w:div>
    <w:div w:id="1165167270">
      <w:bodyDiv w:val="1"/>
      <w:marLeft w:val="0"/>
      <w:marRight w:val="0"/>
      <w:marTop w:val="0"/>
      <w:marBottom w:val="0"/>
      <w:divBdr>
        <w:top w:val="none" w:sz="0" w:space="0" w:color="auto"/>
        <w:left w:val="none" w:sz="0" w:space="0" w:color="auto"/>
        <w:bottom w:val="none" w:sz="0" w:space="0" w:color="auto"/>
        <w:right w:val="none" w:sz="0" w:space="0" w:color="auto"/>
      </w:divBdr>
    </w:div>
    <w:div w:id="1321232648">
      <w:bodyDiv w:val="1"/>
      <w:marLeft w:val="0"/>
      <w:marRight w:val="0"/>
      <w:marTop w:val="0"/>
      <w:marBottom w:val="0"/>
      <w:divBdr>
        <w:top w:val="none" w:sz="0" w:space="0" w:color="auto"/>
        <w:left w:val="none" w:sz="0" w:space="0" w:color="auto"/>
        <w:bottom w:val="none" w:sz="0" w:space="0" w:color="auto"/>
        <w:right w:val="none" w:sz="0" w:space="0" w:color="auto"/>
      </w:divBdr>
    </w:div>
    <w:div w:id="1395276699">
      <w:bodyDiv w:val="1"/>
      <w:marLeft w:val="0"/>
      <w:marRight w:val="0"/>
      <w:marTop w:val="0"/>
      <w:marBottom w:val="0"/>
      <w:divBdr>
        <w:top w:val="none" w:sz="0" w:space="0" w:color="auto"/>
        <w:left w:val="none" w:sz="0" w:space="0" w:color="auto"/>
        <w:bottom w:val="none" w:sz="0" w:space="0" w:color="auto"/>
        <w:right w:val="none" w:sz="0" w:space="0" w:color="auto"/>
      </w:divBdr>
    </w:div>
    <w:div w:id="1425616641">
      <w:bodyDiv w:val="1"/>
      <w:marLeft w:val="0"/>
      <w:marRight w:val="0"/>
      <w:marTop w:val="0"/>
      <w:marBottom w:val="0"/>
      <w:divBdr>
        <w:top w:val="none" w:sz="0" w:space="0" w:color="auto"/>
        <w:left w:val="none" w:sz="0" w:space="0" w:color="auto"/>
        <w:bottom w:val="none" w:sz="0" w:space="0" w:color="auto"/>
        <w:right w:val="none" w:sz="0" w:space="0" w:color="auto"/>
      </w:divBdr>
    </w:div>
    <w:div w:id="1507944149">
      <w:bodyDiv w:val="1"/>
      <w:marLeft w:val="0"/>
      <w:marRight w:val="0"/>
      <w:marTop w:val="0"/>
      <w:marBottom w:val="0"/>
      <w:divBdr>
        <w:top w:val="none" w:sz="0" w:space="0" w:color="auto"/>
        <w:left w:val="none" w:sz="0" w:space="0" w:color="auto"/>
        <w:bottom w:val="none" w:sz="0" w:space="0" w:color="auto"/>
        <w:right w:val="none" w:sz="0" w:space="0" w:color="auto"/>
      </w:divBdr>
    </w:div>
    <w:div w:id="1560942232">
      <w:bodyDiv w:val="1"/>
      <w:marLeft w:val="0"/>
      <w:marRight w:val="0"/>
      <w:marTop w:val="0"/>
      <w:marBottom w:val="0"/>
      <w:divBdr>
        <w:top w:val="none" w:sz="0" w:space="0" w:color="auto"/>
        <w:left w:val="none" w:sz="0" w:space="0" w:color="auto"/>
        <w:bottom w:val="none" w:sz="0" w:space="0" w:color="auto"/>
        <w:right w:val="none" w:sz="0" w:space="0" w:color="auto"/>
      </w:divBdr>
    </w:div>
    <w:div w:id="16265415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9343517">
      <w:bodyDiv w:val="1"/>
      <w:marLeft w:val="0"/>
      <w:marRight w:val="0"/>
      <w:marTop w:val="0"/>
      <w:marBottom w:val="0"/>
      <w:divBdr>
        <w:top w:val="none" w:sz="0" w:space="0" w:color="auto"/>
        <w:left w:val="none" w:sz="0" w:space="0" w:color="auto"/>
        <w:bottom w:val="none" w:sz="0" w:space="0" w:color="auto"/>
        <w:right w:val="none" w:sz="0" w:space="0" w:color="auto"/>
      </w:divBdr>
    </w:div>
    <w:div w:id="2007896696">
      <w:bodyDiv w:val="1"/>
      <w:marLeft w:val="0"/>
      <w:marRight w:val="0"/>
      <w:marTop w:val="0"/>
      <w:marBottom w:val="0"/>
      <w:divBdr>
        <w:top w:val="none" w:sz="0" w:space="0" w:color="auto"/>
        <w:left w:val="none" w:sz="0" w:space="0" w:color="auto"/>
        <w:bottom w:val="none" w:sz="0" w:space="0" w:color="auto"/>
        <w:right w:val="none" w:sz="0" w:space="0" w:color="auto"/>
      </w:divBdr>
    </w:div>
    <w:div w:id="208491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chetankumar.rane@accenture.com" TargetMode="External"/><Relationship Id="rId21" Type="http://schemas.openxmlformats.org/officeDocument/2006/relationships/hyperlink" Target="https://industryxdevhub.accenture.com/asset-home;search_text=aot" TargetMode="External"/><Relationship Id="rId42" Type="http://schemas.openxmlformats.org/officeDocument/2006/relationships/hyperlink" Target="https://ts.accenture.com/:b:/r/sites/GlobalDocTemplates/Published%20Documents/AOT/AOT%202.4/AOT_Twin%20_Viewer_UI_Guide_2_4.pdf" TargetMode="External"/><Relationship Id="rId47" Type="http://schemas.openxmlformats.org/officeDocument/2006/relationships/hyperlink" Target="https://ts.accenture.com/:b:/r/sites/GlobalDocTemplates/Published%20Documents/AOT/AOT%202.4/AOT_Twin%20_Viewer_UI_Guide_2_4.pdf" TargetMode="External"/><Relationship Id="rId63" Type="http://schemas.openxmlformats.org/officeDocument/2006/relationships/hyperlink" Target="https://ts.accenture.com/sites/GlobalDocTemplates/Published%20Documents/AOT/AOT%202.2/AOT_Twin%20_Builder_UI_Guide_2_2.pdf" TargetMode="External"/><Relationship Id="rId68" Type="http://schemas.openxmlformats.org/officeDocument/2006/relationships/hyperlink" Target="https://ts.accenture.com/:b:/r/sites/GlobalDocTemplates/Published%20Documents/AOT/AOT%202.4/AOT_Twin%20_Builder_UI_Guide_2_4.pdf" TargetMode="External"/><Relationship Id="rId84" Type="http://schemas.openxmlformats.org/officeDocument/2006/relationships/theme" Target="theme/theme1.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hyperlink" Target="https://ts.accenture.com/:b:/r/sites/GlobalDocTemplates/Published%20Documents/AOT/AOT%202.4/AOT_Twin%20_Builder_UI_Guide_2_4.pdf" TargetMode="External"/><Relationship Id="rId37" Type="http://schemas.openxmlformats.org/officeDocument/2006/relationships/hyperlink" Target="https://ts.accenture.com/:b:/r/sites/GlobalDocTemplates/Published%20Documents/AOT/AOT%202.4/AOT_Twin%20_Builder_UI_Guide_2_4.pdf" TargetMode="External"/><Relationship Id="rId53" Type="http://schemas.openxmlformats.org/officeDocument/2006/relationships/hyperlink" Target="https://ts.accenture.com/:b:/r/sites/GlobalDocTemplates/Published%20Documents/AOT/AOT%202.4/AOT_Twin%20_Viewer_UI_Guide_2_4.pdf" TargetMode="External"/><Relationship Id="rId58" Type="http://schemas.openxmlformats.org/officeDocument/2006/relationships/hyperlink" Target="https://ts.accenture.com/:b:/r/sites/GlobalDocTemplates/Published%20Documents/AOT/AOT%202.4/AOT_Twin%20_Viewer_UI_Guide_2_4.pdf" TargetMode="External"/><Relationship Id="rId74" Type="http://schemas.openxmlformats.org/officeDocument/2006/relationships/hyperlink" Target="https://ts.accenture.com/:b:/r/sites/GlobalDocTemplates/Published%20Documents/AOT/AOT%202.3/AOT_Twin%20_Builder_UI_Guide_2_3.pdf" TargetMode="External"/><Relationship Id="rId79" Type="http://schemas.openxmlformats.org/officeDocument/2006/relationships/hyperlink" Target="https://ts.accenture.com/:b:/r/sites/GlobalDocTemplates/Published%20Documents/AOT/AOT%202.4/AOT_Twin_Builder_and_Twin_Viewer_Architecture_Blueprint_2_4.pdf" TargetMode="External"/><Relationship Id="rId5" Type="http://schemas.openxmlformats.org/officeDocument/2006/relationships/customXml" Target="../customXml/item5.xml"/><Relationship Id="rId61" Type="http://schemas.openxmlformats.org/officeDocument/2006/relationships/hyperlink" Target="https://ts.accenture.com/sites/GlobalDocTemplates/Published%20Documents/AOT/AOT%202.2/AOT_Twin%20_Builder_UI_Guide_2_2.pdf" TargetMode="External"/><Relationship Id="rId82" Type="http://schemas.openxmlformats.org/officeDocument/2006/relationships/fontTable" Target="fontTable.xml"/><Relationship Id="rId19" Type="http://schemas.openxmlformats.org/officeDocument/2006/relationships/hyperlink" Target="https://operationstwin.accenturedigitalplant.com/" TargetMode="External"/><Relationship Id="rId14" Type="http://schemas.openxmlformats.org/officeDocument/2006/relationships/footer" Target="footer1.xml"/><Relationship Id="rId22" Type="http://schemas.openxmlformats.org/officeDocument/2006/relationships/hyperlink" Target="https://industryxdevhub.accenture.com/assetdetails/45" TargetMode="External"/><Relationship Id="rId27" Type="http://schemas.openxmlformats.org/officeDocument/2006/relationships/hyperlink" Target="https://ts.accenture.com/:b:/r/sites/GlobalDocTemplates/Published%20Documents/AOT/AOT%202.4/AOT_Twin%20_Builder_UI_Guide_2_4.pdf" TargetMode="External"/><Relationship Id="rId30" Type="http://schemas.openxmlformats.org/officeDocument/2006/relationships/hyperlink" Target="https://ts.accenture.com/:b:/r/sites/GlobalDocTemplates/Published%20Documents/AOT/AOT%202.4/AOT_Twin%20_Builder_UI_Guide_2_4.pdf" TargetMode="External"/><Relationship Id="rId35" Type="http://schemas.openxmlformats.org/officeDocument/2006/relationships/hyperlink" Target="https://ts.accenture.com/:b:/r/sites/GlobalDocTemplates/Published%20Documents/AOT/AOT%202.4/AOT_Twin%20_Builder_Plant_Layout_Tutorial_2_4.pdf" TargetMode="External"/><Relationship Id="rId43" Type="http://schemas.openxmlformats.org/officeDocument/2006/relationships/hyperlink" Target="https://ts.accenture.com/:b:/r/sites/GlobalDocTemplates/Published%20Documents/AOT/AOT%202.4/AOT_Twin%20_Viewer_UI_Guide_2_4.pdf" TargetMode="External"/><Relationship Id="rId48" Type="http://schemas.openxmlformats.org/officeDocument/2006/relationships/hyperlink" Target="https://ts.accenture.com/:b:/r/sites/GlobalDocTemplates/Published%20Documents/AOT/AOT%202.4/AOT_Twin%20_Viewer_UI_Guide_2_4.pdf" TargetMode="External"/><Relationship Id="rId56" Type="http://schemas.openxmlformats.org/officeDocument/2006/relationships/hyperlink" Target="https://ts.accenture.com/:b:/r/sites/GlobalDocTemplates/Published%20Documents/AOT/AOT%202.4/AOT_Twin%20_Viewer_UI_Guide_2_4.pdf" TargetMode="External"/><Relationship Id="rId64" Type="http://schemas.openxmlformats.org/officeDocument/2006/relationships/hyperlink" Target="https://ts.accenture.com/:b:/r/sites/GlobalDocTemplates/Published%20Documents/AOT/AOT%202.3/AOT_Twin%20_Builder_UI_Guide_2_3.pdf" TargetMode="External"/><Relationship Id="rId69" Type="http://schemas.openxmlformats.org/officeDocument/2006/relationships/hyperlink" Target="https://ts.accenture.com/:b:/r/sites/GlobalDocTemplates/Published%20Documents/AOT/AOT%202.3/AOT_Twin%20_Builder_UI_Guide_2_3.pdf" TargetMode="External"/><Relationship Id="rId77" Type="http://schemas.openxmlformats.org/officeDocument/2006/relationships/image" Target="media/image4.png"/><Relationship Id="rId8" Type="http://schemas.openxmlformats.org/officeDocument/2006/relationships/settings" Target="settings.xml"/><Relationship Id="rId51" Type="http://schemas.openxmlformats.org/officeDocument/2006/relationships/hyperlink" Target="https://ts.accenture.com/:b:/r/sites/GlobalDocTemplates/Published%20Documents/AOT/AOT%202.4/AOT_Twin%20_Viewer_UI_Guide_2_4.pdf" TargetMode="External"/><Relationship Id="rId72" Type="http://schemas.openxmlformats.org/officeDocument/2006/relationships/hyperlink" Target="https://ts.accenture.com/:b:/r/sites/GlobalDocTemplates/Published%20Documents/AOT/AOT%202.3/AOT_Twin%20_Builder_UI_Guide_2_3.pdf" TargetMode="External"/><Relationship Id="rId80" Type="http://schemas.openxmlformats.org/officeDocument/2006/relationships/hyperlink" Target="https://ts.accenture.com/:b:/r/sites/GlobalDocTemplates/Published%20Documents/AOT/AOT%202.4/AOT_Twin%20_Builder_Plant_Layout_Tutorial_2_4.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rishabh.b.joshi@accenture.com" TargetMode="External"/><Relationship Id="rId33" Type="http://schemas.openxmlformats.org/officeDocument/2006/relationships/hyperlink" Target="https://ts.accenture.com/:b:/r/sites/GlobalDocTemplates/Published%20Documents/AOT/AOT%202.4/AOT_Twin%20_Builder_UI_Guide_2_4.pdf" TargetMode="External"/><Relationship Id="rId38" Type="http://schemas.openxmlformats.org/officeDocument/2006/relationships/hyperlink" Target="https://ts.accenture.com/:b:/r/sites/GlobalDocTemplates/Published%20Documents/AOT/AOT%202.4/AOT_Twin%20_Builder_UI_Guide_2_4.pdf" TargetMode="External"/><Relationship Id="rId46" Type="http://schemas.openxmlformats.org/officeDocument/2006/relationships/hyperlink" Target="https://ts.accenture.com/:b:/r/sites/GlobalDocTemplates/Published%20Documents/AOT/AOT%202.4/AOT_Twin%20_Viewer_UI_Guide_2_4.pdf" TargetMode="External"/><Relationship Id="rId59" Type="http://schemas.openxmlformats.org/officeDocument/2006/relationships/hyperlink" Target="https://ts.accenture.com/:b:/r/sites/GlobalDocTemplates/Published%20Documents/AOT/AOT%202.4/AOT_Twin%20_Viewer_UI_Guide_2_4.pdf" TargetMode="External"/><Relationship Id="rId67" Type="http://schemas.openxmlformats.org/officeDocument/2006/relationships/hyperlink" Target="https://ts.accenture.com/:b:/r/sites/GlobalDocTemplates/Published%20Documents/AOT/AOT%202.4/AOT_Twin%20_Builder_UI_Guide_2_4.pdf" TargetMode="External"/><Relationship Id="rId20" Type="http://schemas.openxmlformats.org/officeDocument/2006/relationships/hyperlink" Target="https://aot-azure.accenturedigitalplant.com/" TargetMode="External"/><Relationship Id="rId41" Type="http://schemas.openxmlformats.org/officeDocument/2006/relationships/hyperlink" Target="https://ts.accenture.com/:b:/r/sites/GlobalDocTemplates/Published%20Documents/AOT/AOT%202.4/AOT_Twin%20_Viewer_UI_Guide_2_4.pdf" TargetMode="External"/><Relationship Id="rId54" Type="http://schemas.openxmlformats.org/officeDocument/2006/relationships/hyperlink" Target="https://ts.accenture.com/:b:/r/sites/GlobalDocTemplates/Published%20Documents/AOT/AOT%202.4/AOT_Twin%20_Viewer_UI_Guide_2_4.pdf" TargetMode="External"/><Relationship Id="rId62" Type="http://schemas.openxmlformats.org/officeDocument/2006/relationships/hyperlink" Target="https://ts.accenture.com/:b:/r/sites/GlobalDocTemplates/Published%20Documents/AOT/AOT%202.3/AOT_Twin%20_Builder_UI_Guide_2_3.pdf" TargetMode="External"/><Relationship Id="rId70" Type="http://schemas.openxmlformats.org/officeDocument/2006/relationships/hyperlink" Target="https://ts.accenture.com/:b:/r/sites/GlobalDocTemplates/Published%20Documents/AOT/AOT%202.3/AOT_Twin%20_Builder_UI_Guide_2_3.pdf" TargetMode="External"/><Relationship Id="rId75" Type="http://schemas.openxmlformats.org/officeDocument/2006/relationships/hyperlink" Target="https://ts.accenture.com/:b:/r/sites/GlobalDocTemplates/Published%20Documents/AOT/AOT%202.4/AOT_Twin%20_Builder_UI_Guide_2_4.pdf"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florian.tournier@accenture.com" TargetMode="External"/><Relationship Id="rId28" Type="http://schemas.openxmlformats.org/officeDocument/2006/relationships/hyperlink" Target="https://ts.accenture.com/:b:/r/sites/GlobalDocTemplates/Published%20Documents/AOT/AOT%202.4/AOT_Twin%20_Builder_UI_Guide_2_4.pdf" TargetMode="External"/><Relationship Id="rId36" Type="http://schemas.openxmlformats.org/officeDocument/2006/relationships/hyperlink" Target="https://ts.accenture.com/:b:/r/sites/GlobalDocTemplates/Published%20Documents/AOT/AOT%202.4/AOT_Twin%20_Builder_Plant_Layout_Tutorial_2_4.pdf" TargetMode="External"/><Relationship Id="rId49" Type="http://schemas.openxmlformats.org/officeDocument/2006/relationships/hyperlink" Target="https://ts.accenture.com/:b:/r/sites/GlobalDocTemplates/Published%20Documents/AOT/AOT%202.4/AOT_Twin%20_Viewer_UI_Guide_2_4.pdf" TargetMode="External"/><Relationship Id="rId57" Type="http://schemas.openxmlformats.org/officeDocument/2006/relationships/hyperlink" Target="https://ts.accenture.com/:b:/r/sites/GlobalDocTemplates/Published%20Documents/AOT/AOT%202.4/AOT_Twin%20_Viewer_UI_Guide_2_4.pdf" TargetMode="External"/><Relationship Id="rId10" Type="http://schemas.openxmlformats.org/officeDocument/2006/relationships/footnotes" Target="footnotes.xml"/><Relationship Id="rId31" Type="http://schemas.openxmlformats.org/officeDocument/2006/relationships/hyperlink" Target="https://ts.accenture.com/:b:/r/sites/GlobalDocTemplates/Published%20Documents/AOT/AOT%202.4/AOT_Twin%20_Builder_UI_Guide_2_4.pdf" TargetMode="External"/><Relationship Id="rId44" Type="http://schemas.openxmlformats.org/officeDocument/2006/relationships/hyperlink" Target="https://ts.accenture.com/:b:/r/sites/GlobalDocTemplates/Published%20Documents/AOT/AOT%202.4/AOT_Twin%20_Viewer_UI_Guide_2_4.pdf" TargetMode="External"/><Relationship Id="rId52" Type="http://schemas.openxmlformats.org/officeDocument/2006/relationships/hyperlink" Target="https://ts.accenture.com/:b:/r/sites/GlobalDocTemplates/Published%20Documents/AOT/AOT%202.4/AOT_Twin%20_Viewer_UI_Guide_2_4.pdf" TargetMode="External"/><Relationship Id="rId60" Type="http://schemas.openxmlformats.org/officeDocument/2006/relationships/hyperlink" Target="https://ts.accenture.com/:b:/r/sites/GlobalDocTemplates/Published%20Documents/AOT/AOT%202.4/AOT_Twin%20_Viewer_UI_Guide_2_4.pdf" TargetMode="External"/><Relationship Id="rId65" Type="http://schemas.openxmlformats.org/officeDocument/2006/relationships/hyperlink" Target="https://ts.accenture.com/:b:/r/sites/GlobalDocTemplates/Published%20Documents/AOT/AOT%202.4/AOT_Twin%20_Builder_UI_Guide_2_4.pdf" TargetMode="External"/><Relationship Id="rId73" Type="http://schemas.openxmlformats.org/officeDocument/2006/relationships/hyperlink" Target="https://ts.accenture.com/:b:/r/sites/GlobalDocTemplates/Published%20Documents/AOT/AOT%202.4/AOT_Twin%20_Builder_UI_Guide_2_4.pdf" TargetMode="External"/><Relationship Id="rId78" Type="http://schemas.openxmlformats.org/officeDocument/2006/relationships/hyperlink" Target="https://industryxdevhub.accenture.com/assetdetails/47" TargetMode="External"/><Relationship Id="rId81" Type="http://schemas.openxmlformats.org/officeDocument/2006/relationships/hyperlink" Target="https://ts.accenture.com/:b:/r/sites/GlobalDocTemplates/Published%20Documents/AOT/AOT%202.4/AOT_Twin_Viewer_Builder_API_Reference_2_4.pdf"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industryxdevhub.accenture.com/assetdetails/75" TargetMode="External"/><Relationship Id="rId39" Type="http://schemas.openxmlformats.org/officeDocument/2006/relationships/hyperlink" Target="https://ts.accenture.com/:b:/r/sites/GlobalDocTemplates/Published%20Documents/AOT/AOT%202.4/AOT_Twin%20_Builder_UI_Guide_2_4.pdf" TargetMode="External"/><Relationship Id="rId34" Type="http://schemas.openxmlformats.org/officeDocument/2006/relationships/hyperlink" Target="https://ts.accenture.com/:b:/r/sites/GlobalDocTemplates/Published%20Documents/AOT/AOT%202.4/AOT_Twin%20_Builder_UI_Guide_2_4.pdf" TargetMode="External"/><Relationship Id="rId50" Type="http://schemas.openxmlformats.org/officeDocument/2006/relationships/hyperlink" Target="https://ts.accenture.com/:b:/r/sites/GlobalDocTemplates/Published%20Documents/AOT/AOT%202.4/AOT_Twin%20_Viewer_UI_Guide_2_4.pdf" TargetMode="External"/><Relationship Id="rId55" Type="http://schemas.openxmlformats.org/officeDocument/2006/relationships/hyperlink" Target="https://ts.accenture.com/:b:/r/sites/GlobalDocTemplates/Published%20Documents/AOT/AOT%202.4/AOT_Twin%20_Viewer_UI_Guide_2_4.pdf" TargetMode="External"/><Relationship Id="rId76" Type="http://schemas.openxmlformats.org/officeDocument/2006/relationships/hyperlink" Target="https://ts.accenture.com/:b:/r/sites/GlobalDocTemplates/Published%20Documents/AOT/AOT%202.4/AOT_Twin%20_Builder_UI_Guide_2_4.pdf" TargetMode="External"/><Relationship Id="rId7" Type="http://schemas.openxmlformats.org/officeDocument/2006/relationships/styles" Target="styles.xml"/><Relationship Id="rId71" Type="http://schemas.openxmlformats.org/officeDocument/2006/relationships/hyperlink" Target="https://ts.accenture.com/:b:/r/sites/GlobalDocTemplates/Published%20Documents/AOT/AOT%202.4/AOT_Twin%20_Builder_UI_Guide_2_4.pdf" TargetMode="External"/><Relationship Id="rId2" Type="http://schemas.openxmlformats.org/officeDocument/2006/relationships/customXml" Target="../customXml/item2.xml"/><Relationship Id="rId29" Type="http://schemas.openxmlformats.org/officeDocument/2006/relationships/hyperlink" Target="https://ts.accenture.com/:b:/r/sites/GlobalDocTemplates/Published%20Documents/AOT/AOT%202.4/AOT_Twin%20_Builder_UI_Guide_2_4.pdf" TargetMode="External"/><Relationship Id="rId24" Type="http://schemas.openxmlformats.org/officeDocument/2006/relationships/hyperlink" Target="mailto:susarla.aditya@accenture.com" TargetMode="External"/><Relationship Id="rId40" Type="http://schemas.openxmlformats.org/officeDocument/2006/relationships/hyperlink" Target="https://ts.accenture.com/:b:/r/sites/GlobalDocTemplates/Published%20Documents/AOT/AOT%202.4/AOT_Twin%20_Builder_UI_Guide_2_4.pdf" TargetMode="External"/><Relationship Id="rId45" Type="http://schemas.openxmlformats.org/officeDocument/2006/relationships/hyperlink" Target="https://ts.accenture.com/:b:/r/sites/GlobalDocTemplates/Published%20Documents/AOT/AOT%202.4/AOT_Twin%20_Viewer_UI_Guide_2_4.pdf" TargetMode="External"/><Relationship Id="rId66" Type="http://schemas.openxmlformats.org/officeDocument/2006/relationships/hyperlink" Target="https://ts.accenture.com/:b:/r/sites/GlobalDocTemplates/Published%20Documents/AOT/AOT%202.4/AOT_Twin%20_Builder_UI_Guide_2_4.pdf"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FDA2BF0C4545EB9E0181530D3E3061"/>
        <w:category>
          <w:name w:val="General"/>
          <w:gallery w:val="placeholder"/>
        </w:category>
        <w:types>
          <w:type w:val="bbPlcHdr"/>
        </w:types>
        <w:behaviors>
          <w:behavior w:val="content"/>
        </w:behaviors>
        <w:guid w:val="{F0489250-6877-4029-9820-648D8EAD90AD}"/>
      </w:docPartPr>
      <w:docPartBody>
        <w:p w:rsidR="00D60C01" w:rsidRDefault="00B83349">
          <w:pPr>
            <w:pStyle w:val="58FDA2BF0C4545EB9E0181530D3E3061"/>
          </w:pPr>
          <w:r w:rsidRPr="006E2DD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50"/>
    <w:rsid w:val="00002607"/>
    <w:rsid w:val="00022529"/>
    <w:rsid w:val="000249D1"/>
    <w:rsid w:val="0002584C"/>
    <w:rsid w:val="0007055D"/>
    <w:rsid w:val="0007303A"/>
    <w:rsid w:val="000A7F2F"/>
    <w:rsid w:val="000C482A"/>
    <w:rsid w:val="000D39DA"/>
    <w:rsid w:val="000D6360"/>
    <w:rsid w:val="00110CC9"/>
    <w:rsid w:val="001505DF"/>
    <w:rsid w:val="00180F7E"/>
    <w:rsid w:val="0018315B"/>
    <w:rsid w:val="00226590"/>
    <w:rsid w:val="002A68A7"/>
    <w:rsid w:val="002C4D4D"/>
    <w:rsid w:val="002E0998"/>
    <w:rsid w:val="002E1C7B"/>
    <w:rsid w:val="00330718"/>
    <w:rsid w:val="00351D98"/>
    <w:rsid w:val="00365BE7"/>
    <w:rsid w:val="00395362"/>
    <w:rsid w:val="00396E2C"/>
    <w:rsid w:val="00426794"/>
    <w:rsid w:val="004F452A"/>
    <w:rsid w:val="005353C9"/>
    <w:rsid w:val="005546FA"/>
    <w:rsid w:val="005D3D01"/>
    <w:rsid w:val="005F2004"/>
    <w:rsid w:val="00612227"/>
    <w:rsid w:val="00621E4A"/>
    <w:rsid w:val="00706483"/>
    <w:rsid w:val="00856CA6"/>
    <w:rsid w:val="00894E1E"/>
    <w:rsid w:val="008A687F"/>
    <w:rsid w:val="008E7FF1"/>
    <w:rsid w:val="008F6BE0"/>
    <w:rsid w:val="0093052D"/>
    <w:rsid w:val="00940250"/>
    <w:rsid w:val="0095473D"/>
    <w:rsid w:val="0096640C"/>
    <w:rsid w:val="009942BC"/>
    <w:rsid w:val="00AC3D14"/>
    <w:rsid w:val="00AE1896"/>
    <w:rsid w:val="00B748C9"/>
    <w:rsid w:val="00B83349"/>
    <w:rsid w:val="00BC11EA"/>
    <w:rsid w:val="00BD0B38"/>
    <w:rsid w:val="00C00DDE"/>
    <w:rsid w:val="00C62F75"/>
    <w:rsid w:val="00D46B48"/>
    <w:rsid w:val="00D60C01"/>
    <w:rsid w:val="00DD1C11"/>
    <w:rsid w:val="00DF0AC1"/>
    <w:rsid w:val="00E67275"/>
    <w:rsid w:val="00ED2D1E"/>
    <w:rsid w:val="00ED5D66"/>
    <w:rsid w:val="00ED6600"/>
    <w:rsid w:val="00F31E64"/>
    <w:rsid w:val="00F46147"/>
    <w:rsid w:val="00FF6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25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3349"/>
    <w:rPr>
      <w:color w:val="808080"/>
    </w:rPr>
  </w:style>
  <w:style w:type="paragraph" w:customStyle="1" w:styleId="58FDA2BF0C4545EB9E0181530D3E3061">
    <w:name w:val="58FDA2BF0C4545EB9E0181530D3E306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Joshi, Rishabh</DisplayName>
        <AccountId>19</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27.0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04AA5031-202C-44F9-89CC-342FA7E3AE8F}">
  <ds:schemaRefs>
    <ds:schemaRef ds:uri="office.server.policy"/>
  </ds:schemaRefs>
</ds:datastoreItem>
</file>

<file path=customXml/itemProps2.xml><?xml version="1.0" encoding="utf-8"?>
<ds:datastoreItem xmlns:ds="http://schemas.openxmlformats.org/officeDocument/2006/customXml" ds:itemID="{58A3A676-1C1A-4F31-A6D0-4E346A90F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400</TotalTime>
  <Pages>5</Pages>
  <Words>1178</Words>
  <Characters>5998</Characters>
  <Application>Microsoft Office Word</Application>
  <DocSecurity>8</DocSecurity>
  <Lines>352</Lines>
  <Paragraphs>217</Paragraphs>
  <ScaleCrop>false</ScaleCrop>
  <HeadingPairs>
    <vt:vector size="2" baseType="variant">
      <vt:variant>
        <vt:lpstr>Title</vt:lpstr>
      </vt:variant>
      <vt:variant>
        <vt:i4>1</vt:i4>
      </vt:variant>
    </vt:vector>
  </HeadingPairs>
  <TitlesOfParts>
    <vt:vector size="1" baseType="lpstr">
      <vt:lpstr>AOT Twin Builder and Viewer Getting Started Tutorial</vt:lpstr>
    </vt:vector>
  </TitlesOfParts>
  <Company/>
  <LinksUpToDate>false</LinksUpToDate>
  <CharactersWithSpaces>6959</CharactersWithSpaces>
  <SharedDoc>false</SharedDoc>
  <HLinks>
    <vt:vector size="252" baseType="variant">
      <vt:variant>
        <vt:i4>196729</vt:i4>
      </vt:variant>
      <vt:variant>
        <vt:i4>45</vt:i4>
      </vt:variant>
      <vt:variant>
        <vt:i4>0</vt:i4>
      </vt:variant>
      <vt:variant>
        <vt:i4>5</vt:i4>
      </vt:variant>
      <vt:variant>
        <vt:lpwstr>https://ts.accenture.com/:b:/r/sites/GlobalDocTemplates/Published Documents/AOT/AOT 2.4/AOT_Twin_Viewer_Builder_API_Reference_2_4.pdf</vt:lpwstr>
      </vt:variant>
      <vt:variant>
        <vt:lpwstr/>
      </vt:variant>
      <vt:variant>
        <vt:i4>2621497</vt:i4>
      </vt:variant>
      <vt:variant>
        <vt:i4>42</vt:i4>
      </vt:variant>
      <vt:variant>
        <vt:i4>0</vt:i4>
      </vt:variant>
      <vt:variant>
        <vt:i4>5</vt:i4>
      </vt:variant>
      <vt:variant>
        <vt:lpwstr>https://ts.accenture.com/:b:/r/sites/GlobalDocTemplates/Published Documents/AOT/AOT 2.4/AOT_Twin _Viewer_UI_Guide_2_4.pdf</vt:lpwstr>
      </vt:variant>
      <vt:variant>
        <vt:lpwstr/>
      </vt:variant>
      <vt:variant>
        <vt:i4>6815818</vt:i4>
      </vt:variant>
      <vt:variant>
        <vt:i4>39</vt:i4>
      </vt:variant>
      <vt:variant>
        <vt:i4>0</vt:i4>
      </vt:variant>
      <vt:variant>
        <vt:i4>5</vt:i4>
      </vt:variant>
      <vt:variant>
        <vt:lpwstr>https://ts.accenture.com/:b:/r/sites/GlobalDocTemplates/Published Documents/AOT/AOT 2.4/AOT_Twin _Builder_Plant_Layout_Tutorial_2_4.pdf</vt:lpwstr>
      </vt:variant>
      <vt:variant>
        <vt:lpwstr/>
      </vt:variant>
      <vt:variant>
        <vt:i4>3538986</vt:i4>
      </vt:variant>
      <vt:variant>
        <vt:i4>36</vt:i4>
      </vt:variant>
      <vt:variant>
        <vt:i4>0</vt:i4>
      </vt:variant>
      <vt:variant>
        <vt:i4>5</vt:i4>
      </vt:variant>
      <vt:variant>
        <vt:lpwstr>https://ts.accenture.com/:b:/r/sites/GlobalDocTemplates/Published Documents/AOT/AOT 2.4/AOT_Twin _Builder_Models_Tutorial_2_4.pdf</vt:lpwstr>
      </vt:variant>
      <vt:variant>
        <vt:lpwstr/>
      </vt:variant>
      <vt:variant>
        <vt:i4>262152</vt:i4>
      </vt:variant>
      <vt:variant>
        <vt:i4>33</vt:i4>
      </vt:variant>
      <vt:variant>
        <vt:i4>0</vt:i4>
      </vt:variant>
      <vt:variant>
        <vt:i4>5</vt:i4>
      </vt:variant>
      <vt:variant>
        <vt:lpwstr>https://ts.accenture.com/:b:/r/sites/GlobalDocTemplates/Published Documents/AOT/AOT 2.4/AOT_Twin _Builder_UI_Guide_2_4.pdf</vt:lpwstr>
      </vt:variant>
      <vt:variant>
        <vt:lpwstr/>
      </vt:variant>
      <vt:variant>
        <vt:i4>5505064</vt:i4>
      </vt:variant>
      <vt:variant>
        <vt:i4>30</vt:i4>
      </vt:variant>
      <vt:variant>
        <vt:i4>0</vt:i4>
      </vt:variant>
      <vt:variant>
        <vt:i4>5</vt:i4>
      </vt:variant>
      <vt:variant>
        <vt:lpwstr>https://ts.accenture.com/:b:/r/sites/GlobalDocTemplates/Published Documents/AOT/AOT 2.4/AOT_Twin_Builder_and_Twin_Viewer_Architecture_Blueprint_2_4.pdf</vt:lpwstr>
      </vt:variant>
      <vt:variant>
        <vt:lpwstr/>
      </vt:variant>
      <vt:variant>
        <vt:i4>524296</vt:i4>
      </vt:variant>
      <vt:variant>
        <vt:i4>27</vt:i4>
      </vt:variant>
      <vt:variant>
        <vt:i4>0</vt:i4>
      </vt:variant>
      <vt:variant>
        <vt:i4>5</vt:i4>
      </vt:variant>
      <vt:variant>
        <vt:lpwstr>https://industryxdevhub.accenture.com/assetdetails/47</vt:lpwstr>
      </vt:variant>
      <vt:variant>
        <vt:lpwstr/>
      </vt:variant>
      <vt:variant>
        <vt:i4>7077913</vt:i4>
      </vt:variant>
      <vt:variant>
        <vt:i4>24</vt:i4>
      </vt:variant>
      <vt:variant>
        <vt:i4>0</vt:i4>
      </vt:variant>
      <vt:variant>
        <vt:i4>5</vt:i4>
      </vt:variant>
      <vt:variant>
        <vt:lpwstr>mailto:chetankumar.rane@accenture.com</vt:lpwstr>
      </vt:variant>
      <vt:variant>
        <vt:lpwstr/>
      </vt:variant>
      <vt:variant>
        <vt:i4>655407</vt:i4>
      </vt:variant>
      <vt:variant>
        <vt:i4>21</vt:i4>
      </vt:variant>
      <vt:variant>
        <vt:i4>0</vt:i4>
      </vt:variant>
      <vt:variant>
        <vt:i4>5</vt:i4>
      </vt:variant>
      <vt:variant>
        <vt:lpwstr>mailto:rishabh.b.joshi@accenture.com</vt:lpwstr>
      </vt:variant>
      <vt:variant>
        <vt:lpwstr/>
      </vt:variant>
      <vt:variant>
        <vt:i4>65650</vt:i4>
      </vt:variant>
      <vt:variant>
        <vt:i4>18</vt:i4>
      </vt:variant>
      <vt:variant>
        <vt:i4>0</vt:i4>
      </vt:variant>
      <vt:variant>
        <vt:i4>5</vt:i4>
      </vt:variant>
      <vt:variant>
        <vt:lpwstr>mailto:susarla.aditya@accenture.com</vt:lpwstr>
      </vt:variant>
      <vt:variant>
        <vt:lpwstr/>
      </vt:variant>
      <vt:variant>
        <vt:i4>6750210</vt:i4>
      </vt:variant>
      <vt:variant>
        <vt:i4>15</vt:i4>
      </vt:variant>
      <vt:variant>
        <vt:i4>0</vt:i4>
      </vt:variant>
      <vt:variant>
        <vt:i4>5</vt:i4>
      </vt:variant>
      <vt:variant>
        <vt:lpwstr>mailto:florian.tournier@accenture.com</vt:lpwstr>
      </vt:variant>
      <vt:variant>
        <vt:lpwstr/>
      </vt:variant>
      <vt:variant>
        <vt:i4>524296</vt:i4>
      </vt:variant>
      <vt:variant>
        <vt:i4>12</vt:i4>
      </vt:variant>
      <vt:variant>
        <vt:i4>0</vt:i4>
      </vt:variant>
      <vt:variant>
        <vt:i4>5</vt:i4>
      </vt:variant>
      <vt:variant>
        <vt:lpwstr>https://industryxdevhub.accenture.com/assetdetails/45</vt:lpwstr>
      </vt:variant>
      <vt:variant>
        <vt:lpwstr/>
      </vt:variant>
      <vt:variant>
        <vt:i4>3866704</vt:i4>
      </vt:variant>
      <vt:variant>
        <vt:i4>9</vt:i4>
      </vt:variant>
      <vt:variant>
        <vt:i4>0</vt:i4>
      </vt:variant>
      <vt:variant>
        <vt:i4>5</vt:i4>
      </vt:variant>
      <vt:variant>
        <vt:lpwstr>https://industryxdevhub.accenture.com/asset-home;search_text=aot</vt:lpwstr>
      </vt:variant>
      <vt:variant>
        <vt:lpwstr/>
      </vt:variant>
      <vt:variant>
        <vt:i4>131154</vt:i4>
      </vt:variant>
      <vt:variant>
        <vt:i4>6</vt:i4>
      </vt:variant>
      <vt:variant>
        <vt:i4>0</vt:i4>
      </vt:variant>
      <vt:variant>
        <vt:i4>5</vt:i4>
      </vt:variant>
      <vt:variant>
        <vt:lpwstr>https://aot-azure.accenturedigitalplant.com/</vt:lpwstr>
      </vt:variant>
      <vt:variant>
        <vt:lpwstr/>
      </vt:variant>
      <vt:variant>
        <vt:i4>1310791</vt:i4>
      </vt:variant>
      <vt:variant>
        <vt:i4>3</vt:i4>
      </vt:variant>
      <vt:variant>
        <vt:i4>0</vt:i4>
      </vt:variant>
      <vt:variant>
        <vt:i4>5</vt:i4>
      </vt:variant>
      <vt:variant>
        <vt:lpwstr>https://operationstwin.accenturedigitalplant.com/</vt:lpwstr>
      </vt:variant>
      <vt:variant>
        <vt:lpwstr/>
      </vt:variant>
      <vt:variant>
        <vt:i4>720904</vt:i4>
      </vt:variant>
      <vt:variant>
        <vt:i4>0</vt:i4>
      </vt:variant>
      <vt:variant>
        <vt:i4>0</vt:i4>
      </vt:variant>
      <vt:variant>
        <vt:i4>5</vt:i4>
      </vt:variant>
      <vt:variant>
        <vt:lpwstr>https://industryxdevhub.accenture.com/assetdetails/75</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2621497</vt:i4>
      </vt:variant>
      <vt:variant>
        <vt:i4>72</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69</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66</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63</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60</vt:i4>
      </vt:variant>
      <vt:variant>
        <vt:i4>0</vt:i4>
      </vt:variant>
      <vt:variant>
        <vt:i4>5</vt:i4>
      </vt:variant>
      <vt:variant>
        <vt:lpwstr>https://ts.accenture.com/:b:/r/sites/GlobalDocTemplates/Published Documents/AOT/AOT 2.4/AOT_Twin _Viewer_UI_Guide_2_4.pdf</vt:lpwstr>
      </vt:variant>
      <vt:variant>
        <vt:lpwstr/>
      </vt:variant>
      <vt:variant>
        <vt:i4>262152</vt:i4>
      </vt:variant>
      <vt:variant>
        <vt:i4>57</vt:i4>
      </vt:variant>
      <vt:variant>
        <vt:i4>0</vt:i4>
      </vt:variant>
      <vt:variant>
        <vt:i4>5</vt:i4>
      </vt:variant>
      <vt:variant>
        <vt:lpwstr>https://ts.accenture.com/:b:/r/sites/GlobalDocTemplates/Published Documents/AOT/AOT 2.4/AOT_Twin _Builder_UI_Guide_2_4.pdf</vt:lpwstr>
      </vt:variant>
      <vt:variant>
        <vt:lpwstr/>
      </vt:variant>
      <vt:variant>
        <vt:i4>196623</vt:i4>
      </vt:variant>
      <vt:variant>
        <vt:i4>54</vt:i4>
      </vt:variant>
      <vt:variant>
        <vt:i4>0</vt:i4>
      </vt:variant>
      <vt:variant>
        <vt:i4>5</vt:i4>
      </vt:variant>
      <vt:variant>
        <vt:lpwstr>https://ts.accenture.com/:b:/r/sites/GlobalDocTemplates/Published Documents/AOT/AOT 2.3/AOT_Twin _Builder_UI_Guide_2_3.pdf</vt:lpwstr>
      </vt:variant>
      <vt:variant>
        <vt:lpwstr/>
      </vt:variant>
      <vt:variant>
        <vt:i4>7340140</vt:i4>
      </vt:variant>
      <vt:variant>
        <vt:i4>51</vt:i4>
      </vt:variant>
      <vt:variant>
        <vt:i4>0</vt:i4>
      </vt:variant>
      <vt:variant>
        <vt:i4>5</vt:i4>
      </vt:variant>
      <vt:variant>
        <vt:lpwstr>https://ts.accenture.com/sites/GlobalDocTemplates/Published Documents/AOT/AOT 2.2/AOT_Twin _Builder_UI_Guide_2_2.pdf</vt:lpwstr>
      </vt:variant>
      <vt:variant>
        <vt:lpwstr/>
      </vt:variant>
      <vt:variant>
        <vt:i4>196623</vt:i4>
      </vt:variant>
      <vt:variant>
        <vt:i4>48</vt:i4>
      </vt:variant>
      <vt:variant>
        <vt:i4>0</vt:i4>
      </vt:variant>
      <vt:variant>
        <vt:i4>5</vt:i4>
      </vt:variant>
      <vt:variant>
        <vt:lpwstr>https://ts.accenture.com/:b:/r/sites/GlobalDocTemplates/Published Documents/AOT/AOT 2.3/AOT_Twin _Builder_UI_Guide_2_3.pdf</vt:lpwstr>
      </vt:variant>
      <vt:variant>
        <vt:lpwstr/>
      </vt:variant>
      <vt:variant>
        <vt:i4>262152</vt:i4>
      </vt:variant>
      <vt:variant>
        <vt:i4>45</vt:i4>
      </vt:variant>
      <vt:variant>
        <vt:i4>0</vt:i4>
      </vt:variant>
      <vt:variant>
        <vt:i4>5</vt:i4>
      </vt:variant>
      <vt:variant>
        <vt:lpwstr>https://ts.accenture.com/:b:/r/sites/GlobalDocTemplates/Published Documents/AOT/AOT 2.4/AOT_Twin _Builder_UI_Guide_2_4.pdf</vt:lpwstr>
      </vt:variant>
      <vt:variant>
        <vt:lpwstr/>
      </vt:variant>
      <vt:variant>
        <vt:i4>196623</vt:i4>
      </vt:variant>
      <vt:variant>
        <vt:i4>42</vt:i4>
      </vt:variant>
      <vt:variant>
        <vt:i4>0</vt:i4>
      </vt:variant>
      <vt:variant>
        <vt:i4>5</vt:i4>
      </vt:variant>
      <vt:variant>
        <vt:lpwstr>https://ts.accenture.com/:b:/r/sites/GlobalDocTemplates/Published Documents/AOT/AOT 2.3/AOT_Twin _Builder_UI_Guide_2_3.pdf</vt:lpwstr>
      </vt:variant>
      <vt:variant>
        <vt:lpwstr/>
      </vt:variant>
      <vt:variant>
        <vt:i4>262152</vt:i4>
      </vt:variant>
      <vt:variant>
        <vt:i4>39</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36</vt:i4>
      </vt:variant>
      <vt:variant>
        <vt:i4>0</vt:i4>
      </vt:variant>
      <vt:variant>
        <vt:i4>5</vt:i4>
      </vt:variant>
      <vt:variant>
        <vt:lpwstr>https://ts.accenture.com/:b:/r/sites/GlobalDocTemplates/Published Documents/AOT/AOT 2.4/AOT_Twin _Builder_UI_Guide_2_4.pdf</vt:lpwstr>
      </vt:variant>
      <vt:variant>
        <vt:lpwstr/>
      </vt:variant>
      <vt:variant>
        <vt:i4>2621497</vt:i4>
      </vt:variant>
      <vt:variant>
        <vt:i4>33</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30</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27</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24</vt:i4>
      </vt:variant>
      <vt:variant>
        <vt:i4>0</vt:i4>
      </vt:variant>
      <vt:variant>
        <vt:i4>5</vt:i4>
      </vt:variant>
      <vt:variant>
        <vt:lpwstr>https://ts.accenture.com/:b:/r/sites/GlobalDocTemplates/Published Documents/AOT/AOT 2.4/AOT_Twin _Viewer_UI_Guide_2_4.pdf</vt:lpwstr>
      </vt:variant>
      <vt:variant>
        <vt:lpwstr/>
      </vt:variant>
      <vt:variant>
        <vt:i4>2621497</vt:i4>
      </vt:variant>
      <vt:variant>
        <vt:i4>21</vt:i4>
      </vt:variant>
      <vt:variant>
        <vt:i4>0</vt:i4>
      </vt:variant>
      <vt:variant>
        <vt:i4>5</vt:i4>
      </vt:variant>
      <vt:variant>
        <vt:lpwstr>https://ts.accenture.com/:b:/r/sites/GlobalDocTemplates/Published Documents/AOT/AOT 2.4/AOT_Twin _Viewer_UI_Guide_2_4.pdf</vt:lpwstr>
      </vt:variant>
      <vt:variant>
        <vt:lpwstr/>
      </vt:variant>
      <vt:variant>
        <vt:i4>262152</vt:i4>
      </vt:variant>
      <vt:variant>
        <vt:i4>18</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15</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12</vt:i4>
      </vt:variant>
      <vt:variant>
        <vt:i4>0</vt:i4>
      </vt:variant>
      <vt:variant>
        <vt:i4>5</vt:i4>
      </vt:variant>
      <vt:variant>
        <vt:lpwstr>https://ts.accenture.com/:b:/r/sites/GlobalDocTemplates/Published Documents/AOT/AOT 2.4/AOT_Twin _Builder_UI_Guide_2_4.pdf</vt:lpwstr>
      </vt:variant>
      <vt:variant>
        <vt:lpwstr/>
      </vt:variant>
      <vt:variant>
        <vt:i4>6815818</vt:i4>
      </vt:variant>
      <vt:variant>
        <vt:i4>9</vt:i4>
      </vt:variant>
      <vt:variant>
        <vt:i4>0</vt:i4>
      </vt:variant>
      <vt:variant>
        <vt:i4>5</vt:i4>
      </vt:variant>
      <vt:variant>
        <vt:lpwstr>https://ts.accenture.com/:b:/r/sites/GlobalDocTemplates/Published Documents/AOT/AOT 2.4/AOT_Twin _Builder_Plant_Layout_Tutorial_2_4.pdf</vt:lpwstr>
      </vt:variant>
      <vt:variant>
        <vt:lpwstr/>
      </vt:variant>
      <vt:variant>
        <vt:i4>262152</vt:i4>
      </vt:variant>
      <vt:variant>
        <vt:i4>6</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3</vt:i4>
      </vt:variant>
      <vt:variant>
        <vt:i4>0</vt:i4>
      </vt:variant>
      <vt:variant>
        <vt:i4>5</vt:i4>
      </vt:variant>
      <vt:variant>
        <vt:lpwstr>https://ts.accenture.com/:b:/r/sites/GlobalDocTemplates/Published Documents/AOT/AOT 2.4/AOT_Twin _Builder_UI_Guide_2_4.pdf</vt:lpwstr>
      </vt:variant>
      <vt:variant>
        <vt:lpwstr/>
      </vt:variant>
      <vt:variant>
        <vt:i4>262152</vt:i4>
      </vt:variant>
      <vt:variant>
        <vt:i4>0</vt:i4>
      </vt:variant>
      <vt:variant>
        <vt:i4>0</vt:i4>
      </vt:variant>
      <vt:variant>
        <vt:i4>5</vt:i4>
      </vt:variant>
      <vt:variant>
        <vt:lpwstr>https://ts.accenture.com/:b:/r/sites/GlobalDocTemplates/Published Documents/AOT/AOT 2.4/AOT_Twin _Builder_UI_Guide_2_4.pdf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Viewer Getting Started Tutorial</dc:title>
  <dc:subject/>
  <dc:creator>Olson, Edward R.</dc:creator>
  <cp:keywords/>
  <dc:description/>
  <cp:lastModifiedBy>Olson, Ed</cp:lastModifiedBy>
  <cp:revision>607</cp:revision>
  <cp:lastPrinted>2026-01-06T15:31:00Z</cp:lastPrinted>
  <dcterms:created xsi:type="dcterms:W3CDTF">2022-11-04T16:48:00Z</dcterms:created>
  <dcterms:modified xsi:type="dcterms:W3CDTF">2026-01-06T18:41:00Z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